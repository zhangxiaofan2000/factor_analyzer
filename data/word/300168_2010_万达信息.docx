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header21.xml" ContentType="application/vnd.openxmlformats-officedocument.wordprocessingml.header+xml"/>
  <Override PartName="/word/footer27.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header24.xml" ContentType="application/vnd.openxmlformats-officedocument.wordprocessingml.header+xml"/>
  <Override PartName="/word/footer30.xml" ContentType="application/vnd.openxmlformats-officedocument.wordprocessingml.footer+xml"/>
  <Override PartName="/word/header25.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2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7.xml" ContentType="application/vnd.openxmlformats-officedocument.wordprocessingml.header+xml"/>
  <Override PartName="/word/footer36.xml" ContentType="application/vnd.openxmlformats-officedocument.wordprocessingml.footer+xml"/>
  <Override PartName="/word/header2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header29.xml" ContentType="application/vnd.openxmlformats-officedocument.wordprocessingml.header+xml"/>
  <Override PartName="/word/footer42.xml" ContentType="application/vnd.openxmlformats-officedocument.wordprocessingml.footer+xml"/>
  <Override PartName="/word/header30.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31.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32.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33.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header34.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7"/>
        <w:ind w:left="4359" w:right="0" w:firstLine="0"/>
        <w:jc w:val="left"/>
        <w:rPr>
          <w:rFonts w:ascii="宋体" w:hAnsi="宋体" w:cs="宋体" w:eastAsia="宋体" w:hint="default"/>
          <w:sz w:val="20"/>
          <w:szCs w:val="20"/>
        </w:rPr>
      </w:pPr>
      <w:r>
        <w:rPr/>
        <w:pict>
          <v:shapetype id="_x0000_t202" o:spt="202" coordsize="21600,21600" path="m,l,21600r21600,l21600,xe">
            <v:stroke joinstyle="miter"/>
            <v:path gradientshapeok="t" o:connecttype="rect"/>
          </v:shapetype>
          <v:shape style="position:absolute;margin-left:0pt;margin-top:0pt;width:595.35pt;height:841.95pt;mso-position-horizontal-relative:page;mso-position-vertical-relative:page;z-index:-1145608" type="#_x0000_t202" filled="false" stroked="false">
            <v:textbox inset="0,0,0,0">
              <w:txbxContent>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8"/>
                      <w:szCs w:val="18"/>
                    </w:rPr>
                  </w:pPr>
                </w:p>
                <w:p>
                  <w:pPr>
                    <w:spacing w:before="0"/>
                    <w:ind w:left="2633" w:right="0" w:firstLine="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9"/>
                      <w:szCs w:val="29"/>
                    </w:rPr>
                  </w:pPr>
                </w:p>
                <w:p>
                  <w:pPr>
                    <w:spacing w:before="0"/>
                    <w:ind w:left="1848" w:right="0" w:firstLine="0"/>
                    <w:jc w:val="center"/>
                    <w:rPr>
                      <w:rFonts w:ascii="宋体" w:hAnsi="宋体" w:cs="宋体" w:eastAsia="宋体" w:hint="default"/>
                      <w:sz w:val="52"/>
                      <w:szCs w:val="52"/>
                    </w:rPr>
                  </w:pPr>
                  <w:r>
                    <w:rPr>
                      <w:rFonts w:ascii="宋体" w:hAnsi="宋体" w:cs="宋体" w:eastAsia="宋体" w:hint="default"/>
                      <w:b/>
                      <w:bCs/>
                      <w:sz w:val="52"/>
                      <w:szCs w:val="52"/>
                    </w:rPr>
                    <w:t>万达信息股份有限公司</w:t>
                  </w:r>
                  <w:r>
                    <w:rPr>
                      <w:rFonts w:ascii="宋体" w:hAnsi="宋体" w:cs="宋体" w:eastAsia="宋体" w:hint="default"/>
                      <w:sz w:val="52"/>
                      <w:szCs w:val="52"/>
                    </w:rPr>
                  </w:r>
                </w:p>
                <w:p>
                  <w:pPr>
                    <w:spacing w:before="228"/>
                    <w:ind w:left="2605" w:right="0" w:firstLine="0"/>
                    <w:jc w:val="center"/>
                    <w:rPr>
                      <w:rFonts w:ascii="Calibri" w:hAnsi="Calibri" w:cs="Calibri" w:eastAsia="Calibri" w:hint="default"/>
                      <w:sz w:val="48"/>
                      <w:szCs w:val="48"/>
                    </w:rPr>
                  </w:pPr>
                  <w:r>
                    <w:rPr>
                      <w:rFonts w:ascii="Calibri"/>
                      <w:b/>
                      <w:sz w:val="48"/>
                    </w:rPr>
                    <w:t>WONDERS </w:t>
                  </w:r>
                  <w:r>
                    <w:rPr>
                      <w:rFonts w:ascii="Calibri"/>
                      <w:b/>
                      <w:spacing w:val="-5"/>
                      <w:sz w:val="48"/>
                    </w:rPr>
                    <w:t>INFORMATION</w:t>
                  </w:r>
                  <w:r>
                    <w:rPr>
                      <w:rFonts w:ascii="Calibri"/>
                      <w:b/>
                      <w:spacing w:val="3"/>
                      <w:sz w:val="48"/>
                    </w:rPr>
                    <w:t> </w:t>
                  </w:r>
                  <w:r>
                    <w:rPr>
                      <w:rFonts w:ascii="Calibri"/>
                      <w:b/>
                      <w:spacing w:val="-6"/>
                      <w:sz w:val="48"/>
                    </w:rPr>
                    <w:t>CO</w:t>
                  </w:r>
                  <w:r>
                    <w:rPr>
                      <w:rFonts w:ascii="Calibri"/>
                      <w:spacing w:val="-6"/>
                      <w:sz w:val="48"/>
                    </w:rPr>
                    <w:t>.,</w:t>
                  </w:r>
                  <w:r>
                    <w:rPr>
                      <w:rFonts w:ascii="Calibri"/>
                      <w:b/>
                      <w:spacing w:val="-6"/>
                      <w:sz w:val="48"/>
                    </w:rPr>
                    <w:t>LTD</w:t>
                  </w:r>
                  <w:r>
                    <w:rPr>
                      <w:rFonts w:ascii="Calibri"/>
                      <w:spacing w:val="-6"/>
                      <w:sz w:val="48"/>
                    </w:rPr>
                    <w:t>.</w:t>
                  </w:r>
                </w:p>
                <w:p>
                  <w:pPr>
                    <w:spacing w:line="240" w:lineRule="auto" w:before="0"/>
                    <w:rPr>
                      <w:rFonts w:ascii="宋体" w:hAnsi="宋体" w:cs="宋体" w:eastAsia="宋体" w:hint="default"/>
                      <w:b/>
                      <w:bCs/>
                      <w:sz w:val="48"/>
                      <w:szCs w:val="48"/>
                    </w:rPr>
                  </w:pPr>
                </w:p>
                <w:p>
                  <w:pPr>
                    <w:spacing w:before="373"/>
                    <w:ind w:left="1964" w:right="0" w:firstLine="0"/>
                    <w:jc w:val="center"/>
                    <w:rPr>
                      <w:rFonts w:ascii="宋体" w:hAnsi="宋体" w:cs="宋体" w:eastAsia="宋体" w:hint="default"/>
                      <w:sz w:val="52"/>
                      <w:szCs w:val="52"/>
                    </w:rPr>
                  </w:pPr>
                  <w:r>
                    <w:rPr>
                      <w:rFonts w:ascii="Calibri" w:hAnsi="Calibri" w:cs="Calibri" w:eastAsia="Calibri" w:hint="default"/>
                      <w:b/>
                      <w:bCs/>
                      <w:sz w:val="52"/>
                      <w:szCs w:val="52"/>
                    </w:rPr>
                    <w:t>2010</w:t>
                  </w:r>
                  <w:r>
                    <w:rPr>
                      <w:rFonts w:ascii="Calibri" w:hAnsi="Calibri" w:cs="Calibri" w:eastAsia="Calibri" w:hint="default"/>
                      <w:b/>
                      <w:bCs/>
                      <w:spacing w:val="5"/>
                      <w:sz w:val="52"/>
                      <w:szCs w:val="52"/>
                    </w:rPr>
                    <w:t> </w:t>
                  </w:r>
                  <w:r>
                    <w:rPr>
                      <w:rFonts w:ascii="宋体" w:hAnsi="宋体" w:cs="宋体" w:eastAsia="宋体" w:hint="default"/>
                      <w:b/>
                      <w:bCs/>
                      <w:sz w:val="52"/>
                      <w:szCs w:val="52"/>
                    </w:rPr>
                    <w:t>年年度报告</w:t>
                  </w:r>
                  <w:r>
                    <w:rPr>
                      <w:rFonts w:ascii="宋体" w:hAnsi="宋体" w:cs="宋体" w:eastAsia="宋体" w:hint="default"/>
                      <w:sz w:val="52"/>
                      <w:szCs w:val="52"/>
                    </w:rPr>
                  </w:r>
                </w:p>
                <w:p>
                  <w:pPr>
                    <w:spacing w:line="240" w:lineRule="auto" w:before="0"/>
                    <w:rPr>
                      <w:rFonts w:ascii="宋体" w:hAnsi="宋体" w:cs="宋体" w:eastAsia="宋体" w:hint="default"/>
                      <w:b/>
                      <w:bCs/>
                      <w:sz w:val="58"/>
                      <w:szCs w:val="58"/>
                    </w:rPr>
                  </w:pPr>
                </w:p>
                <w:p>
                  <w:pPr>
                    <w:spacing w:line="240" w:lineRule="auto" w:before="0"/>
                    <w:rPr>
                      <w:rFonts w:ascii="宋体" w:hAnsi="宋体" w:cs="宋体" w:eastAsia="宋体" w:hint="default"/>
                      <w:b/>
                      <w:bCs/>
                      <w:sz w:val="58"/>
                      <w:szCs w:val="58"/>
                    </w:rPr>
                  </w:pPr>
                </w:p>
                <w:p>
                  <w:pPr>
                    <w:spacing w:line="240" w:lineRule="auto" w:before="0"/>
                    <w:rPr>
                      <w:rFonts w:ascii="宋体" w:hAnsi="宋体" w:cs="宋体" w:eastAsia="宋体" w:hint="default"/>
                      <w:b/>
                      <w:bCs/>
                      <w:sz w:val="58"/>
                      <w:szCs w:val="58"/>
                    </w:rPr>
                  </w:pPr>
                </w:p>
                <w:p>
                  <w:pPr>
                    <w:spacing w:before="403"/>
                    <w:ind w:left="1851" w:right="0" w:firstLine="0"/>
                    <w:jc w:val="center"/>
                    <w:rPr>
                      <w:rFonts w:ascii="Calibri" w:hAnsi="Calibri" w:cs="Calibri" w:eastAsia="Calibri" w:hint="default"/>
                      <w:sz w:val="44"/>
                      <w:szCs w:val="44"/>
                    </w:rPr>
                  </w:pPr>
                  <w:r>
                    <w:rPr>
                      <w:rFonts w:ascii="宋体" w:hAnsi="宋体" w:cs="宋体" w:eastAsia="宋体" w:hint="default"/>
                      <w:b/>
                      <w:bCs/>
                      <w:sz w:val="36"/>
                      <w:szCs w:val="36"/>
                    </w:rPr>
                    <w:t>股票代码：</w:t>
                  </w:r>
                  <w:r>
                    <w:rPr>
                      <w:rFonts w:ascii="宋体" w:hAnsi="宋体" w:cs="宋体" w:eastAsia="宋体" w:hint="default"/>
                      <w:b/>
                      <w:bCs/>
                      <w:spacing w:val="-3"/>
                      <w:sz w:val="36"/>
                      <w:szCs w:val="36"/>
                    </w:rPr>
                    <w:t> </w:t>
                  </w:r>
                  <w:r>
                    <w:rPr>
                      <w:rFonts w:ascii="Calibri" w:hAnsi="Calibri" w:cs="Calibri" w:eastAsia="Calibri" w:hint="default"/>
                      <w:b/>
                      <w:bCs/>
                      <w:sz w:val="44"/>
                      <w:szCs w:val="44"/>
                    </w:rPr>
                    <w:t>300168</w:t>
                  </w:r>
                  <w:r>
                    <w:rPr>
                      <w:rFonts w:ascii="Calibri" w:hAnsi="Calibri" w:cs="Calibri" w:eastAsia="Calibri" w:hint="default"/>
                      <w:sz w:val="44"/>
                      <w:szCs w:val="44"/>
                    </w:rPr>
                  </w:r>
                </w:p>
                <w:p>
                  <w:pPr>
                    <w:spacing w:before="66"/>
                    <w:ind w:left="2001" w:right="0" w:firstLine="0"/>
                    <w:jc w:val="center"/>
                    <w:rPr>
                      <w:rFonts w:ascii="宋体" w:hAnsi="宋体" w:cs="宋体" w:eastAsia="宋体" w:hint="default"/>
                      <w:sz w:val="36"/>
                      <w:szCs w:val="36"/>
                    </w:rPr>
                  </w:pPr>
                  <w:r>
                    <w:rPr>
                      <w:rFonts w:ascii="宋体" w:hAnsi="宋体" w:cs="宋体" w:eastAsia="宋体" w:hint="default"/>
                      <w:b/>
                      <w:bCs/>
                      <w:sz w:val="36"/>
                      <w:szCs w:val="36"/>
                    </w:rPr>
                    <w:t>股票简称： 万达信息</w:t>
                  </w:r>
                  <w:r>
                    <w:rPr>
                      <w:rFonts w:ascii="宋体" w:hAnsi="宋体" w:cs="宋体" w:eastAsia="宋体" w:hint="default"/>
                      <w:sz w:val="36"/>
                      <w:szCs w:val="36"/>
                    </w:rPr>
                  </w:r>
                </w:p>
                <w:p>
                  <w:pPr>
                    <w:spacing w:before="153"/>
                    <w:ind w:left="1998" w:right="0" w:firstLine="0"/>
                    <w:jc w:val="center"/>
                    <w:rPr>
                      <w:rFonts w:ascii="宋体" w:hAnsi="宋体" w:cs="宋体" w:eastAsia="宋体" w:hint="default"/>
                      <w:sz w:val="36"/>
                      <w:szCs w:val="36"/>
                    </w:rPr>
                  </w:pPr>
                  <w:r>
                    <w:rPr>
                      <w:rFonts w:ascii="宋体" w:hAnsi="宋体" w:cs="宋体" w:eastAsia="宋体" w:hint="default"/>
                      <w:b/>
                      <w:bCs/>
                      <w:sz w:val="36"/>
                      <w:szCs w:val="36"/>
                    </w:rPr>
                    <w:t>二〇一一年三月十八日</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3"/>
                    <w:rPr>
                      <w:rFonts w:ascii="宋体" w:hAnsi="宋体" w:cs="宋体" w:eastAsia="宋体" w:hint="default"/>
                      <w:b/>
                      <w:bCs/>
                      <w:sz w:val="26"/>
                      <w:szCs w:val="26"/>
                    </w:rPr>
                  </w:pPr>
                </w:p>
                <w:p>
                  <w:pPr>
                    <w:spacing w:before="0"/>
                    <w:ind w:left="922" w:right="0" w:firstLine="0"/>
                    <w:jc w:val="center"/>
                    <w:rPr>
                      <w:rFonts w:ascii="Calibri" w:hAnsi="Calibri" w:cs="Calibri" w:eastAsia="Calibri" w:hint="default"/>
                      <w:sz w:val="18"/>
                      <w:szCs w:val="18"/>
                    </w:rPr>
                  </w:pPr>
                  <w:r>
                    <w:rPr>
                      <w:rFonts w:ascii="Calibri"/>
                      <w:sz w:val="18"/>
                    </w:rPr>
                    <w:t>0</w:t>
                  </w:r>
                </w:p>
              </w:txbxContent>
            </v:textbox>
            <w10:wrap type="none"/>
          </v:shape>
        </w:pict>
      </w:r>
      <w:r>
        <w:rPr/>
        <w:pict>
          <v:group style="position:absolute;margin-left:0pt;margin-top:0pt;width:595.35pt;height:841.95pt;mso-position-horizontal-relative:page;mso-position-vertical-relative:page;z-index:-1145584" coordorigin="0,0" coordsize="11907,16839">
            <v:shape style="position:absolute;left:2690;top:16233;width:9216;height:605" type="#_x0000_t75" stroked="false">
              <v:imagedata r:id="rId5" o:title=""/>
            </v:shape>
            <v:shape style="position:absolute;left:1801;top:853;width:1934;height:388" type="#_x0000_t75" stroked="false">
              <v:imagedata r:id="rId6" o:title=""/>
            </v:shape>
            <v:group style="position:absolute;left:1772;top:1320;width:4124;height:2" coordorigin="1772,1320" coordsize="4124,2">
              <v:shape style="position:absolute;left:1772;top:1320;width:4124;height:2" coordorigin="1772,1320" coordsize="4124,0" path="m1772,1320l5895,1320e" filled="false" stroked="true" strokeweight=".72pt" strokecolor="#000000">
                <v:path arrowok="t"/>
              </v:shape>
              <v:shape style="position:absolute;left:0;top:0;width:11906;height:16838" type="#_x0000_t75" stroked="false">
                <v:imagedata r:id="rId7" o:title=""/>
              </v:shape>
            </v:group>
            <v:group style="position:absolute;left:5580;top:10401;width:4140;height:2184" coordorigin="5580,10401" coordsize="4140,2184">
              <v:shape style="position:absolute;left:5580;top:10401;width:4140;height:2184" coordorigin="5580,10401" coordsize="4140,2184" path="m5580,12585l9720,12585,9720,10401,5580,10401,5580,12585xe" filled="true" fillcolor="#ffffff" stroked="false">
                <v:path arrowok="t"/>
                <v:fill type="solid"/>
              </v:shape>
            </v:group>
            <v:group style="position:absolute;left:5895;top:735;width:5940;height:624" coordorigin="5895,735" coordsize="5940,624">
              <v:shape style="position:absolute;left:5895;top:735;width:5940;height:624" coordorigin="5895,735" coordsize="5940,624" path="m5895,1359l11835,1359,11835,735,5895,735,5895,1359xe" filled="true" fillcolor="#ffffff" stroked="false">
                <v:path arrowok="t"/>
                <v:fill type="solid"/>
              </v:shape>
            </v:group>
            <w10:wrap type="none"/>
          </v:group>
        </w:pict>
      </w:r>
      <w:r>
        <w:rPr>
          <w:rFonts w:ascii="宋体" w:hAnsi="宋体" w:cs="宋体" w:eastAsia="宋体" w:hint="default"/>
          <w:w w:val="99"/>
          <w:sz w:val="20"/>
          <w:szCs w:val="20"/>
        </w:rPr>
        <w:t>万达信</w:t>
      </w:r>
      <w:r>
        <w:rPr>
          <w:rFonts w:ascii="宋体" w:hAnsi="宋体" w:cs="宋体" w:eastAsia="宋体" w:hint="default"/>
          <w:spacing w:val="2"/>
          <w:w w:val="99"/>
          <w:sz w:val="20"/>
          <w:szCs w:val="20"/>
        </w:rPr>
        <w:t>息</w:t>
      </w:r>
      <w:r>
        <w:rPr>
          <w:rFonts w:ascii="宋体" w:hAnsi="宋体" w:cs="宋体" w:eastAsia="宋体" w:hint="default"/>
          <w:w w:val="99"/>
          <w:sz w:val="20"/>
          <w:szCs w:val="20"/>
        </w:rPr>
        <w:t>股份</w:t>
      </w:r>
      <w:r>
        <w:rPr>
          <w:rFonts w:ascii="宋体" w:hAnsi="宋体" w:cs="宋体" w:eastAsia="宋体" w:hint="default"/>
          <w:spacing w:val="2"/>
          <w:w w:val="99"/>
          <w:sz w:val="20"/>
          <w:szCs w:val="20"/>
        </w:rPr>
        <w:t>有</w:t>
      </w:r>
      <w:r>
        <w:rPr>
          <w:rFonts w:ascii="宋体" w:hAnsi="宋体" w:cs="宋体" w:eastAsia="宋体" w:hint="default"/>
          <w:w w:val="99"/>
          <w:sz w:val="20"/>
          <w:szCs w:val="20"/>
        </w:rPr>
        <w:t>限公</w:t>
      </w:r>
      <w:r>
        <w:rPr>
          <w:rFonts w:ascii="宋体" w:hAnsi="宋体" w:cs="宋体" w:eastAsia="宋体" w:hint="default"/>
          <w:spacing w:val="2"/>
          <w:w w:val="99"/>
          <w:sz w:val="20"/>
          <w:szCs w:val="20"/>
        </w:rPr>
        <w:t>司</w:t>
      </w:r>
      <w:r>
        <w:rPr>
          <w:rFonts w:ascii="宋体" w:hAnsi="宋体" w:cs="宋体" w:eastAsia="宋体" w:hint="default"/>
          <w:w w:val="99"/>
          <w:sz w:val="20"/>
          <w:szCs w:val="20"/>
        </w:rPr>
        <w:t>（</w:t>
      </w:r>
      <w:r>
        <w:rPr>
          <w:rFonts w:ascii="宋体" w:hAnsi="宋体" w:cs="宋体" w:eastAsia="宋体" w:hint="default"/>
          <w:spacing w:val="2"/>
          <w:w w:val="99"/>
          <w:sz w:val="20"/>
          <w:szCs w:val="20"/>
        </w:rPr>
        <w:t>证</w:t>
      </w:r>
      <w:r>
        <w:rPr>
          <w:rFonts w:ascii="宋体" w:hAnsi="宋体" w:cs="宋体" w:eastAsia="宋体" w:hint="default"/>
          <w:w w:val="99"/>
          <w:sz w:val="20"/>
          <w:szCs w:val="20"/>
        </w:rPr>
        <w:t>券代码</w:t>
      </w:r>
      <w:r>
        <w:rPr>
          <w:rFonts w:ascii="宋体" w:hAnsi="宋体" w:cs="宋体" w:eastAsia="宋体" w:hint="default"/>
          <w:spacing w:val="4"/>
          <w:w w:val="99"/>
          <w:sz w:val="20"/>
          <w:szCs w:val="20"/>
        </w:rPr>
        <w:t>：</w:t>
      </w:r>
      <w:r>
        <w:rPr>
          <w:rFonts w:ascii="Calibri" w:hAnsi="Calibri" w:cs="Calibri" w:eastAsia="Calibri" w:hint="default"/>
          <w:w w:val="99"/>
          <w:sz w:val="20"/>
          <w:szCs w:val="20"/>
        </w:rPr>
        <w:t>300</w:t>
      </w:r>
      <w:r>
        <w:rPr>
          <w:rFonts w:ascii="Calibri" w:hAnsi="Calibri" w:cs="Calibri" w:eastAsia="Calibri" w:hint="default"/>
          <w:spacing w:val="1"/>
          <w:w w:val="99"/>
          <w:sz w:val="20"/>
          <w:szCs w:val="20"/>
        </w:rPr>
        <w:t>1</w:t>
      </w:r>
      <w:r>
        <w:rPr>
          <w:rFonts w:ascii="Calibri" w:hAnsi="Calibri" w:cs="Calibri" w:eastAsia="Calibri" w:hint="default"/>
          <w:w w:val="99"/>
          <w:sz w:val="20"/>
          <w:szCs w:val="20"/>
        </w:rPr>
        <w:t>6</w:t>
      </w:r>
      <w:r>
        <w:rPr>
          <w:rFonts w:ascii="Calibri" w:hAnsi="Calibri" w:cs="Calibri" w:eastAsia="Calibri" w:hint="default"/>
          <w:spacing w:val="-1"/>
          <w:w w:val="99"/>
          <w:sz w:val="20"/>
          <w:szCs w:val="20"/>
        </w:rPr>
        <w:t>8</w:t>
      </w:r>
      <w:r>
        <w:rPr>
          <w:rFonts w:ascii="宋体" w:hAnsi="宋体" w:cs="宋体" w:eastAsia="宋体" w:hint="default"/>
          <w:spacing w:val="-99"/>
          <w:w w:val="99"/>
          <w:sz w:val="20"/>
          <w:szCs w:val="20"/>
        </w:rPr>
        <w:t>）</w:t>
      </w:r>
      <w:r>
        <w:rPr>
          <w:rFonts w:ascii="宋体" w:hAnsi="宋体" w:cs="宋体" w:eastAsia="宋体" w:hint="default"/>
          <w:w w:val="99"/>
          <w:sz w:val="20"/>
          <w:szCs w:val="20"/>
        </w:rPr>
        <w:t>·</w:t>
      </w:r>
      <w:r>
        <w:rPr>
          <w:rFonts w:ascii="Calibri" w:hAnsi="Calibri" w:cs="Calibri" w:eastAsia="Calibri" w:hint="default"/>
          <w:spacing w:val="-1"/>
          <w:w w:val="99"/>
          <w:sz w:val="20"/>
          <w:szCs w:val="20"/>
        </w:rPr>
        <w:t>201</w:t>
      </w:r>
      <w:r>
        <w:rPr>
          <w:rFonts w:ascii="Calibri" w:hAnsi="Calibri" w:cs="Calibri" w:eastAsia="Calibri" w:hint="default"/>
          <w:w w:val="99"/>
          <w:sz w:val="20"/>
          <w:szCs w:val="20"/>
        </w:rPr>
        <w:t>0</w:t>
      </w:r>
      <w:r>
        <w:rPr>
          <w:rFonts w:ascii="Calibri" w:hAnsi="Calibri" w:cs="Calibri" w:eastAsia="Calibri" w:hint="default"/>
          <w:sz w:val="20"/>
          <w:szCs w:val="20"/>
        </w:rPr>
        <w:t> </w:t>
      </w:r>
      <w:r>
        <w:rPr>
          <w:rFonts w:ascii="Calibri" w:hAnsi="Calibri" w:cs="Calibri" w:eastAsia="Calibri" w:hint="default"/>
          <w:spacing w:val="10"/>
          <w:sz w:val="20"/>
          <w:szCs w:val="20"/>
        </w:rPr>
        <w:t> </w:t>
      </w:r>
      <w:r>
        <w:rPr>
          <w:rFonts w:ascii="宋体" w:hAnsi="宋体" w:cs="宋体" w:eastAsia="宋体" w:hint="default"/>
          <w:spacing w:val="2"/>
          <w:w w:val="99"/>
          <w:sz w:val="20"/>
          <w:szCs w:val="20"/>
        </w:rPr>
        <w:t>年</w:t>
      </w:r>
      <w:r>
        <w:rPr>
          <w:rFonts w:ascii="宋体" w:hAnsi="宋体" w:cs="宋体" w:eastAsia="宋体" w:hint="default"/>
          <w:w w:val="99"/>
          <w:sz w:val="20"/>
          <w:szCs w:val="20"/>
        </w:rPr>
        <w:t>年度报告</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2"/>
        <w:spacing w:line="391" w:lineRule="auto" w:before="14"/>
        <w:ind w:left="4045" w:right="2438"/>
        <w:jc w:val="left"/>
        <w:rPr>
          <w:b w:val="0"/>
          <w:bCs w:val="0"/>
        </w:rPr>
      </w:pPr>
      <w:r>
        <w:rPr/>
        <w:t>证券简称：万达信息</w:t>
      </w:r>
      <w:r>
        <w:rPr>
          <w:w w:val="99"/>
        </w:rPr>
        <w:t> </w:t>
      </w:r>
      <w:r>
        <w:rPr/>
        <w:t>证券代码：</w:t>
      </w:r>
      <w:r>
        <w:rPr>
          <w:rFonts w:ascii="Calibri" w:hAnsi="Calibri" w:cs="Calibri" w:eastAsia="Calibri" w:hint="default"/>
        </w:rPr>
        <w:t>300168</w:t>
      </w:r>
      <w:r>
        <w:rPr>
          <w:rFonts w:ascii="Calibri" w:hAnsi="Calibri" w:cs="Calibri" w:eastAsia="Calibri" w:hint="default"/>
          <w:spacing w:val="-1"/>
          <w:w w:val="100"/>
        </w:rPr>
        <w:t> </w:t>
      </w:r>
      <w:r>
        <w:rPr/>
        <w:t>披露时间：</w:t>
      </w:r>
      <w:r>
        <w:rPr>
          <w:rFonts w:ascii="Calibri" w:hAnsi="Calibri" w:cs="Calibri" w:eastAsia="Calibri" w:hint="default"/>
        </w:rPr>
        <w:t>2011</w:t>
      </w:r>
      <w:r>
        <w:rPr>
          <w:rFonts w:ascii="Calibri" w:hAnsi="Calibri" w:cs="Calibri" w:eastAsia="Calibri" w:hint="default"/>
          <w:spacing w:val="4"/>
        </w:rPr>
        <w:t> </w:t>
      </w:r>
      <w:r>
        <w:rPr/>
        <w:t>年</w:t>
      </w:r>
      <w:r>
        <w:rPr>
          <w:spacing w:val="-73"/>
        </w:rPr>
        <w:t> </w:t>
      </w:r>
      <w:r>
        <w:rPr>
          <w:rFonts w:ascii="Calibri" w:hAnsi="Calibri" w:cs="Calibri" w:eastAsia="Calibri" w:hint="default"/>
        </w:rPr>
        <w:t>3</w:t>
      </w:r>
      <w:r>
        <w:rPr>
          <w:rFonts w:ascii="Calibri" w:hAnsi="Calibri" w:cs="Calibri" w:eastAsia="Calibri" w:hint="default"/>
          <w:spacing w:val="4"/>
        </w:rPr>
        <w:t> </w:t>
      </w:r>
      <w:r>
        <w:rPr/>
        <w:t>月</w:t>
      </w:r>
      <w:r>
        <w:rPr>
          <w:spacing w:val="-71"/>
        </w:rPr>
        <w:t> </w:t>
      </w:r>
      <w:r>
        <w:rPr>
          <w:rFonts w:ascii="Calibri" w:hAnsi="Calibri" w:cs="Calibri" w:eastAsia="Calibri" w:hint="default"/>
        </w:rPr>
        <w:t>18</w:t>
      </w:r>
      <w:r>
        <w:rPr>
          <w:rFonts w:ascii="Calibri" w:hAnsi="Calibri" w:cs="Calibri" w:eastAsia="Calibri" w:hint="default"/>
          <w:spacing w:val="5"/>
        </w:rPr>
        <w:t> </w:t>
      </w:r>
      <w:r>
        <w:rPr/>
        <w:t>日</w:t>
      </w:r>
      <w:r>
        <w:rPr>
          <w:b w:val="0"/>
          <w:bCs w:val="0"/>
        </w:rPr>
      </w:r>
    </w:p>
    <w:p>
      <w:pPr>
        <w:spacing w:after="0" w:line="391" w:lineRule="auto"/>
        <w:jc w:val="left"/>
        <w:sectPr>
          <w:type w:val="continuous"/>
          <w:pgSz w:w="11910" w:h="16840"/>
          <w:pgMar w:top="760" w:bottom="280" w:left="1680" w:right="140"/>
        </w:sectPr>
      </w:pPr>
    </w:p>
    <w:p>
      <w:pPr>
        <w:spacing w:line="240" w:lineRule="auto" w:before="1"/>
        <w:rPr>
          <w:rFonts w:ascii="宋体" w:hAnsi="宋体" w:cs="宋体" w:eastAsia="宋体" w:hint="default"/>
          <w:b/>
          <w:bCs/>
          <w:sz w:val="11"/>
          <w:szCs w:val="11"/>
        </w:rPr>
      </w:pPr>
    </w:p>
    <w:p>
      <w:pPr>
        <w:spacing w:line="460" w:lineRule="exact" w:before="0"/>
        <w:ind w:left="0" w:right="737" w:firstLine="0"/>
        <w:jc w:val="center"/>
        <w:rPr>
          <w:rFonts w:ascii="黑体" w:hAnsi="黑体" w:cs="黑体" w:eastAsia="黑体" w:hint="default"/>
          <w:sz w:val="36"/>
          <w:szCs w:val="36"/>
        </w:rPr>
      </w:pPr>
      <w:r>
        <w:rPr>
          <w:rFonts w:ascii="黑体" w:hAnsi="黑体" w:cs="黑体" w:eastAsia="黑体" w:hint="default"/>
          <w:b/>
          <w:bCs/>
          <w:sz w:val="36"/>
          <w:szCs w:val="36"/>
        </w:rPr>
        <w:t>重要提示</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pStyle w:val="BodyText"/>
        <w:spacing w:line="357" w:lineRule="auto" w:before="323"/>
        <w:ind w:left="140" w:right="983" w:firstLine="479"/>
        <w:jc w:val="both"/>
      </w:pPr>
      <w:r>
        <w:rPr/>
        <w:t>本公司董事会、监事会及董事、监事、高级管理人员保证本报告所载资料不存在任 何虚假记载、误导性陈述或者重大遗漏，并对其内容的真实性、准确性和完整性承担个 别及连带责任。报告全文刊载于证监会指定网站。为全面了解本公司生产经营状况和财 务成果及公司的未来发展规划，投资者应到指定网站仔细阅读年度报告全文。</w:t>
      </w:r>
    </w:p>
    <w:p>
      <w:pPr>
        <w:spacing w:line="240" w:lineRule="auto" w:before="0"/>
        <w:rPr>
          <w:rFonts w:ascii="宋体" w:hAnsi="宋体" w:cs="宋体" w:eastAsia="宋体" w:hint="default"/>
          <w:sz w:val="24"/>
          <w:szCs w:val="24"/>
        </w:rPr>
      </w:pPr>
    </w:p>
    <w:p>
      <w:pPr>
        <w:pStyle w:val="BodyText"/>
        <w:spacing w:line="357" w:lineRule="auto" w:before="191"/>
        <w:ind w:left="140" w:right="985" w:firstLine="479"/>
        <w:jc w:val="both"/>
      </w:pPr>
      <w:r>
        <w:rPr/>
        <w:t>本公司全体董事、监事、高级管理人员对本报告内容的真实性、准确性、完整性未 有无法保证或存在异议的情形。</w:t>
      </w:r>
    </w:p>
    <w:p>
      <w:pPr>
        <w:spacing w:line="240" w:lineRule="auto" w:before="0"/>
        <w:rPr>
          <w:rFonts w:ascii="宋体" w:hAnsi="宋体" w:cs="宋体" w:eastAsia="宋体" w:hint="default"/>
          <w:sz w:val="24"/>
          <w:szCs w:val="24"/>
        </w:rPr>
      </w:pPr>
    </w:p>
    <w:p>
      <w:pPr>
        <w:pStyle w:val="BodyText"/>
        <w:spacing w:line="357" w:lineRule="auto" w:before="190"/>
        <w:ind w:left="140" w:right="744" w:firstLine="479"/>
        <w:jc w:val="left"/>
      </w:pPr>
      <w:r>
        <w:rPr/>
        <w:t>公司全体董事均参加了本次审议</w:t>
      </w:r>
      <w:r>
        <w:rPr>
          <w:spacing w:val="-65"/>
        </w:rPr>
        <w:t> </w:t>
      </w:r>
      <w:r>
        <w:rPr>
          <w:rFonts w:ascii="宋体" w:hAnsi="宋体" w:cs="宋体" w:eastAsia="宋体" w:hint="default"/>
        </w:rPr>
        <w:t>2010</w:t>
      </w:r>
      <w:r>
        <w:rPr>
          <w:rFonts w:ascii="宋体" w:hAnsi="宋体" w:cs="宋体" w:eastAsia="宋体" w:hint="default"/>
          <w:spacing w:val="-66"/>
        </w:rPr>
        <w:t> </w:t>
      </w:r>
      <w:r>
        <w:rPr>
          <w:spacing w:val="-6"/>
        </w:rPr>
        <w:t>年报的第四届董事会第二次会议，董事史一兵、</w:t>
      </w:r>
      <w:r>
        <w:rPr/>
        <w:t> </w:t>
      </w:r>
      <w:r>
        <w:rPr>
          <w:spacing w:val="-1"/>
        </w:rPr>
        <w:t>石首山、陈焕平、李光亚及独立董事刘汝林、罗伟德、傅强国均出席现场会议投票表决。</w:t>
      </w:r>
    </w:p>
    <w:p>
      <w:pPr>
        <w:pStyle w:val="BodyText"/>
        <w:spacing w:line="936" w:lineRule="exact"/>
        <w:ind w:left="620" w:right="966"/>
        <w:jc w:val="left"/>
      </w:pPr>
      <w:r>
        <w:rPr/>
        <w:t>立信会计师事务所有限公司为本公司出具了标准无保留意见的审计报告。 公司负责人史一兵先生、主管会计工作负责人李菁女士及会计机构负责人郭伟民先</w:t>
      </w:r>
    </w:p>
    <w:p>
      <w:pPr>
        <w:pStyle w:val="BodyText"/>
        <w:spacing w:line="240" w:lineRule="auto" w:before="0"/>
        <w:ind w:left="140" w:right="744"/>
        <w:jc w:val="left"/>
      </w:pPr>
      <w:r>
        <w:rPr/>
        <w:t>生声明：保证年度报告中财务报告的真实、完整。</w:t>
      </w:r>
    </w:p>
    <w:p>
      <w:pPr>
        <w:spacing w:after="0" w:line="240" w:lineRule="auto"/>
        <w:jc w:val="left"/>
        <w:sectPr>
          <w:headerReference w:type="default" r:id="rId8"/>
          <w:footerReference w:type="default" r:id="rId9"/>
          <w:pgSz w:w="11910" w:h="16840"/>
          <w:pgMar w:header="853" w:footer="1195" w:top="1320" w:bottom="1380" w:left="1660" w:right="0"/>
          <w:pgNumType w:start="1"/>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tabs>
          <w:tab w:pos="725" w:val="left" w:leader="none"/>
        </w:tabs>
        <w:spacing w:line="460" w:lineRule="exact" w:before="0"/>
        <w:ind w:left="0" w:right="736" w:firstLine="0"/>
        <w:jc w:val="center"/>
        <w:rPr>
          <w:rFonts w:ascii="黑体" w:hAnsi="黑体" w:cs="黑体" w:eastAsia="黑体" w:hint="default"/>
          <w:sz w:val="36"/>
          <w:szCs w:val="36"/>
        </w:rPr>
      </w:pPr>
      <w:r>
        <w:rPr>
          <w:rFonts w:ascii="黑体" w:hAnsi="黑体" w:cs="黑体" w:eastAsia="黑体" w:hint="default"/>
          <w:b/>
          <w:bCs/>
          <w:w w:val="95"/>
          <w:sz w:val="36"/>
          <w:szCs w:val="36"/>
        </w:rPr>
        <w:t>目</w:t>
        <w:tab/>
      </w:r>
      <w:r>
        <w:rPr>
          <w:rFonts w:ascii="黑体" w:hAnsi="黑体" w:cs="黑体" w:eastAsia="黑体" w:hint="default"/>
          <w:b/>
          <w:bCs/>
          <w:sz w:val="36"/>
          <w:szCs w:val="36"/>
        </w:rPr>
        <w:t>录</w:t>
      </w:r>
      <w:r>
        <w:rPr>
          <w:rFonts w:ascii="黑体" w:hAnsi="黑体" w:cs="黑体" w:eastAsia="黑体" w:hint="default"/>
          <w:sz w:val="36"/>
          <w:szCs w:val="36"/>
        </w:rPr>
      </w:r>
    </w:p>
    <w:sdt>
      <w:sdtPr>
        <w:docPartObj>
          <w:docPartGallery w:val="Table of Contents"/>
          <w:docPartUnique/>
        </w:docPartObj>
      </w:sdtPr>
      <w:sdtEndPr/>
      <w:sdtContent>
        <w:p>
          <w:pPr>
            <w:pStyle w:val="TOC1"/>
            <w:tabs>
              <w:tab w:pos="8439" w:val="right" w:leader="dot"/>
            </w:tabs>
            <w:spacing w:line="240" w:lineRule="auto" w:before="685"/>
            <w:ind w:right="0"/>
            <w:jc w:val="left"/>
            <w:rPr>
              <w:rFonts w:ascii="Calibri" w:hAnsi="Calibri" w:cs="Calibri" w:eastAsia="Calibri" w:hint="default"/>
              <w:b w:val="0"/>
              <w:bCs w:val="0"/>
            </w:rPr>
          </w:pPr>
          <w:r>
            <w:fldChar w:fldCharType="begin"/>
          </w:r>
          <w:r>
            <w:instrText>TOC \o "1-1" \h \z \u </w:instrText>
          </w:r>
          <w:r>
            <w:fldChar w:fldCharType="separate"/>
          </w:r>
          <w:hyperlink w:history="true" w:anchor="_TOC_250009">
            <w:r>
              <w:rPr/>
              <w:t>第一节</w:t>
            </w:r>
            <w:r>
              <w:rPr>
                <w:spacing w:val="66"/>
              </w:rPr>
              <w:t> </w:t>
            </w:r>
            <w:r>
              <w:rPr/>
              <w:t>公司基本情况简介</w:t>
            </w:r>
            <w:r>
              <w:rPr>
                <w:rFonts w:ascii="Calibri" w:hAnsi="Calibri" w:cs="Calibri" w:eastAsia="Calibri" w:hint="default"/>
              </w:rPr>
              <w:tab/>
              <w:t>3</w:t>
            </w:r>
            <w:r>
              <w:rPr>
                <w:rFonts w:ascii="Calibri" w:hAnsi="Calibri" w:cs="Calibri" w:eastAsia="Calibri" w:hint="default"/>
                <w:b w:val="0"/>
                <w:bCs w:val="0"/>
              </w:rPr>
            </w:r>
          </w:hyperlink>
        </w:p>
        <w:p>
          <w:pPr>
            <w:pStyle w:val="TOC1"/>
            <w:tabs>
              <w:tab w:pos="8439" w:val="right" w:leader="dot"/>
            </w:tabs>
            <w:spacing w:line="240" w:lineRule="auto"/>
            <w:ind w:right="0"/>
            <w:jc w:val="left"/>
            <w:rPr>
              <w:rFonts w:ascii="Calibri" w:hAnsi="Calibri" w:cs="Calibri" w:eastAsia="Calibri" w:hint="default"/>
              <w:b w:val="0"/>
              <w:bCs w:val="0"/>
            </w:rPr>
          </w:pPr>
          <w:hyperlink w:history="true" w:anchor="_TOC_250008">
            <w:r>
              <w:rPr/>
              <w:t>第二节</w:t>
            </w:r>
            <w:r>
              <w:rPr>
                <w:spacing w:val="66"/>
              </w:rPr>
              <w:t> </w:t>
            </w:r>
            <w:r>
              <w:rPr/>
              <w:t>会计数据和业务数据摘要</w:t>
            </w:r>
            <w:r>
              <w:rPr>
                <w:rFonts w:ascii="Calibri" w:hAnsi="Calibri" w:cs="Calibri" w:eastAsia="Calibri" w:hint="default"/>
              </w:rPr>
              <w:tab/>
              <w:t>4</w:t>
            </w:r>
            <w:r>
              <w:rPr>
                <w:rFonts w:ascii="Calibri" w:hAnsi="Calibri" w:cs="Calibri" w:eastAsia="Calibri" w:hint="default"/>
                <w:b w:val="0"/>
                <w:bCs w:val="0"/>
              </w:rPr>
            </w:r>
          </w:hyperlink>
        </w:p>
        <w:p>
          <w:pPr>
            <w:pStyle w:val="TOC1"/>
            <w:tabs>
              <w:tab w:pos="8439" w:val="right" w:leader="dot"/>
            </w:tabs>
            <w:spacing w:line="240" w:lineRule="auto" w:before="320"/>
            <w:ind w:right="0"/>
            <w:jc w:val="left"/>
            <w:rPr>
              <w:rFonts w:ascii="Calibri" w:hAnsi="Calibri" w:cs="Calibri" w:eastAsia="Calibri" w:hint="default"/>
              <w:b w:val="0"/>
              <w:bCs w:val="0"/>
            </w:rPr>
          </w:pPr>
          <w:hyperlink w:history="true" w:anchor="_TOC_250007">
            <w:r>
              <w:rPr/>
              <w:t>第三节</w:t>
            </w:r>
            <w:r>
              <w:rPr>
                <w:spacing w:val="67"/>
              </w:rPr>
              <w:t> </w:t>
            </w:r>
            <w:r>
              <w:rPr/>
              <w:t>董事会报告</w:t>
            </w:r>
            <w:r>
              <w:rPr>
                <w:rFonts w:ascii="Calibri" w:hAnsi="Calibri" w:cs="Calibri" w:eastAsia="Calibri" w:hint="default"/>
              </w:rPr>
              <w:tab/>
              <w:t>7</w:t>
            </w:r>
            <w:r>
              <w:rPr>
                <w:rFonts w:ascii="Calibri" w:hAnsi="Calibri" w:cs="Calibri" w:eastAsia="Calibri" w:hint="default"/>
                <w:b w:val="0"/>
                <w:bCs w:val="0"/>
              </w:rPr>
            </w:r>
          </w:hyperlink>
        </w:p>
        <w:p>
          <w:pPr>
            <w:pStyle w:val="TOC1"/>
            <w:tabs>
              <w:tab w:pos="8438" w:val="right" w:leader="dot"/>
            </w:tabs>
            <w:spacing w:line="240" w:lineRule="auto" w:before="323"/>
            <w:ind w:right="0"/>
            <w:jc w:val="left"/>
            <w:rPr>
              <w:rFonts w:ascii="Calibri" w:hAnsi="Calibri" w:cs="Calibri" w:eastAsia="Calibri" w:hint="default"/>
              <w:b w:val="0"/>
              <w:bCs w:val="0"/>
            </w:rPr>
          </w:pPr>
          <w:hyperlink w:history="true" w:anchor="_TOC_250006">
            <w:r>
              <w:rPr/>
              <w:t>第四节</w:t>
            </w:r>
            <w:r>
              <w:rPr>
                <w:spacing w:val="66"/>
              </w:rPr>
              <w:t> </w:t>
            </w:r>
            <w:r>
              <w:rPr/>
              <w:t>重要事项</w:t>
            </w:r>
            <w:r>
              <w:rPr>
                <w:rFonts w:ascii="Calibri" w:hAnsi="Calibri" w:cs="Calibri" w:eastAsia="Calibri" w:hint="default"/>
              </w:rPr>
              <w:tab/>
              <w:t>21</w:t>
            </w:r>
            <w:r>
              <w:rPr>
                <w:rFonts w:ascii="Calibri" w:hAnsi="Calibri" w:cs="Calibri" w:eastAsia="Calibri" w:hint="default"/>
                <w:b w:val="0"/>
                <w:bCs w:val="0"/>
              </w:rPr>
            </w:r>
          </w:hyperlink>
        </w:p>
        <w:p>
          <w:pPr>
            <w:pStyle w:val="TOC1"/>
            <w:tabs>
              <w:tab w:pos="8438" w:val="right" w:leader="dot"/>
            </w:tabs>
            <w:spacing w:line="240" w:lineRule="auto"/>
            <w:ind w:right="0"/>
            <w:jc w:val="left"/>
            <w:rPr>
              <w:rFonts w:ascii="Calibri" w:hAnsi="Calibri" w:cs="Calibri" w:eastAsia="Calibri" w:hint="default"/>
              <w:b w:val="0"/>
              <w:bCs w:val="0"/>
            </w:rPr>
          </w:pPr>
          <w:hyperlink w:history="true" w:anchor="_TOC_250005">
            <w:r>
              <w:rPr/>
              <w:t>第五节</w:t>
            </w:r>
            <w:r>
              <w:rPr>
                <w:spacing w:val="66"/>
              </w:rPr>
              <w:t> </w:t>
            </w:r>
            <w:r>
              <w:rPr/>
              <w:t>股本变动及股东情况</w:t>
            </w:r>
            <w:r>
              <w:rPr>
                <w:rFonts w:ascii="Calibri" w:hAnsi="Calibri" w:cs="Calibri" w:eastAsia="Calibri" w:hint="default"/>
              </w:rPr>
              <w:tab/>
              <w:t>25</w:t>
            </w:r>
            <w:r>
              <w:rPr>
                <w:rFonts w:ascii="Calibri" w:hAnsi="Calibri" w:cs="Calibri" w:eastAsia="Calibri" w:hint="default"/>
                <w:b w:val="0"/>
                <w:bCs w:val="0"/>
              </w:rPr>
            </w:r>
          </w:hyperlink>
        </w:p>
        <w:p>
          <w:pPr>
            <w:pStyle w:val="TOC1"/>
            <w:tabs>
              <w:tab w:pos="8438" w:val="right" w:leader="dot"/>
            </w:tabs>
            <w:spacing w:line="240" w:lineRule="auto" w:before="320"/>
            <w:ind w:right="0"/>
            <w:jc w:val="left"/>
            <w:rPr>
              <w:rFonts w:ascii="Calibri" w:hAnsi="Calibri" w:cs="Calibri" w:eastAsia="Calibri" w:hint="default"/>
              <w:b w:val="0"/>
              <w:bCs w:val="0"/>
            </w:rPr>
          </w:pPr>
          <w:hyperlink w:history="true" w:anchor="_TOC_250004">
            <w:r>
              <w:rPr/>
              <w:t>第六节</w:t>
            </w:r>
            <w:r>
              <w:rPr>
                <w:spacing w:val="66"/>
              </w:rPr>
              <w:t> </w:t>
            </w:r>
            <w:r>
              <w:rPr/>
              <w:t>董事、监事、高级管理人员和员工情况</w:t>
            </w:r>
            <w:r>
              <w:rPr>
                <w:rFonts w:ascii="Calibri" w:hAnsi="Calibri" w:cs="Calibri" w:eastAsia="Calibri" w:hint="default"/>
              </w:rPr>
              <w:tab/>
              <w:t>33</w:t>
            </w:r>
            <w:r>
              <w:rPr>
                <w:rFonts w:ascii="Calibri" w:hAnsi="Calibri" w:cs="Calibri" w:eastAsia="Calibri" w:hint="default"/>
                <w:b w:val="0"/>
                <w:bCs w:val="0"/>
              </w:rPr>
            </w:r>
          </w:hyperlink>
        </w:p>
        <w:p>
          <w:pPr>
            <w:pStyle w:val="TOC1"/>
            <w:tabs>
              <w:tab w:pos="8438" w:val="right" w:leader="dot"/>
            </w:tabs>
            <w:spacing w:line="240" w:lineRule="auto"/>
            <w:ind w:right="0"/>
            <w:jc w:val="left"/>
            <w:rPr>
              <w:rFonts w:ascii="Calibri" w:hAnsi="Calibri" w:cs="Calibri" w:eastAsia="Calibri" w:hint="default"/>
              <w:b w:val="0"/>
              <w:bCs w:val="0"/>
            </w:rPr>
          </w:pPr>
          <w:hyperlink w:history="true" w:anchor="_TOC_250003">
            <w:r>
              <w:rPr/>
              <w:t>第七节</w:t>
            </w:r>
            <w:r>
              <w:rPr>
                <w:spacing w:val="66"/>
              </w:rPr>
              <w:t> </w:t>
            </w:r>
            <w:r>
              <w:rPr/>
              <w:t>公司治理结构</w:t>
            </w:r>
            <w:r>
              <w:rPr>
                <w:rFonts w:ascii="Calibri" w:hAnsi="Calibri" w:cs="Calibri" w:eastAsia="Calibri" w:hint="default"/>
              </w:rPr>
              <w:tab/>
              <w:t>42</w:t>
            </w:r>
            <w:r>
              <w:rPr>
                <w:rFonts w:ascii="Calibri" w:hAnsi="Calibri" w:cs="Calibri" w:eastAsia="Calibri" w:hint="default"/>
                <w:b w:val="0"/>
                <w:bCs w:val="0"/>
              </w:rPr>
            </w:r>
          </w:hyperlink>
        </w:p>
        <w:p>
          <w:pPr>
            <w:pStyle w:val="TOC1"/>
            <w:tabs>
              <w:tab w:pos="8438" w:val="right" w:leader="dot"/>
            </w:tabs>
            <w:spacing w:line="240" w:lineRule="auto"/>
            <w:ind w:right="0"/>
            <w:jc w:val="left"/>
            <w:rPr>
              <w:rFonts w:ascii="Calibri" w:hAnsi="Calibri" w:cs="Calibri" w:eastAsia="Calibri" w:hint="default"/>
              <w:b w:val="0"/>
              <w:bCs w:val="0"/>
            </w:rPr>
          </w:pPr>
          <w:hyperlink w:history="true" w:anchor="_TOC_250002">
            <w:r>
              <w:rPr/>
              <w:t>第八节</w:t>
            </w:r>
            <w:r>
              <w:rPr>
                <w:spacing w:val="66"/>
              </w:rPr>
              <w:t> </w:t>
            </w:r>
            <w:r>
              <w:rPr/>
              <w:t>监事会报告</w:t>
            </w:r>
            <w:r>
              <w:rPr>
                <w:rFonts w:ascii="Calibri" w:hAnsi="Calibri" w:cs="Calibri" w:eastAsia="Calibri" w:hint="default"/>
              </w:rPr>
              <w:tab/>
              <w:t>53</w:t>
            </w:r>
            <w:r>
              <w:rPr>
                <w:rFonts w:ascii="Calibri" w:hAnsi="Calibri" w:cs="Calibri" w:eastAsia="Calibri" w:hint="default"/>
                <w:b w:val="0"/>
                <w:bCs w:val="0"/>
              </w:rPr>
            </w:r>
          </w:hyperlink>
        </w:p>
        <w:p>
          <w:pPr>
            <w:pStyle w:val="TOC1"/>
            <w:tabs>
              <w:tab w:pos="8438" w:val="right" w:leader="dot"/>
            </w:tabs>
            <w:spacing w:line="240" w:lineRule="auto" w:before="320"/>
            <w:ind w:right="0"/>
            <w:jc w:val="left"/>
            <w:rPr>
              <w:rFonts w:ascii="Calibri" w:hAnsi="Calibri" w:cs="Calibri" w:eastAsia="Calibri" w:hint="default"/>
              <w:b w:val="0"/>
              <w:bCs w:val="0"/>
            </w:rPr>
          </w:pPr>
          <w:hyperlink w:history="true" w:anchor="_TOC_250001">
            <w:r>
              <w:rPr/>
              <w:t>第九节</w:t>
            </w:r>
            <w:r>
              <w:rPr>
                <w:spacing w:val="66"/>
              </w:rPr>
              <w:t> </w:t>
            </w:r>
            <w:r>
              <w:rPr/>
              <w:t>财务报告</w:t>
            </w:r>
            <w:r>
              <w:rPr>
                <w:rFonts w:ascii="Calibri" w:hAnsi="Calibri" w:cs="Calibri" w:eastAsia="Calibri" w:hint="default"/>
              </w:rPr>
              <w:tab/>
              <w:t>55</w:t>
            </w:r>
            <w:r>
              <w:rPr>
                <w:rFonts w:ascii="Calibri" w:hAnsi="Calibri" w:cs="Calibri" w:eastAsia="Calibri" w:hint="default"/>
                <w:b w:val="0"/>
                <w:bCs w:val="0"/>
              </w:rPr>
            </w:r>
          </w:hyperlink>
        </w:p>
        <w:p>
          <w:pPr>
            <w:pStyle w:val="TOC1"/>
            <w:tabs>
              <w:tab w:pos="8438" w:val="right" w:leader="dot"/>
            </w:tabs>
            <w:spacing w:line="240" w:lineRule="auto"/>
            <w:ind w:right="0"/>
            <w:jc w:val="left"/>
            <w:rPr>
              <w:rFonts w:ascii="Calibri" w:hAnsi="Calibri" w:cs="Calibri" w:eastAsia="Calibri" w:hint="default"/>
              <w:b w:val="0"/>
              <w:bCs w:val="0"/>
            </w:rPr>
          </w:pPr>
          <w:hyperlink w:history="true" w:anchor="_TOC_250000">
            <w:r>
              <w:rPr/>
              <w:t>第十节</w:t>
            </w:r>
            <w:r>
              <w:rPr>
                <w:spacing w:val="66"/>
              </w:rPr>
              <w:t> </w:t>
            </w:r>
            <w:r>
              <w:rPr/>
              <w:t>备查文件目录</w:t>
            </w:r>
            <w:r>
              <w:rPr>
                <w:rFonts w:ascii="Calibri" w:hAnsi="Calibri" w:cs="Calibri" w:eastAsia="Calibri" w:hint="default"/>
              </w:rPr>
              <w:tab/>
              <w:t>142</w:t>
            </w:r>
            <w:r>
              <w:rPr>
                <w:rFonts w:ascii="Calibri" w:hAnsi="Calibri" w:cs="Calibri" w:eastAsia="Calibri" w:hint="default"/>
                <w:b w:val="0"/>
                <w:bCs w:val="0"/>
              </w:rPr>
            </w:r>
          </w:hyperlink>
        </w:p>
        <w:p>
          <w:pPr/>
          <w:r>
            <w:fldChar w:fldCharType="end"/>
          </w:r>
        </w:p>
      </w:sdtContent>
    </w:sdt>
    <w:p>
      <w:pPr>
        <w:spacing w:after="0"/>
        <w:sectPr>
          <w:pgSz w:w="11910" w:h="16840"/>
          <w:pgMar w:header="853" w:footer="1195" w:top="1320" w:bottom="1380" w:left="1660" w:right="0"/>
        </w:sectPr>
      </w:pPr>
    </w:p>
    <w:p>
      <w:pPr>
        <w:spacing w:line="240" w:lineRule="auto" w:before="0"/>
        <w:rPr>
          <w:rFonts w:ascii="Calibri" w:hAnsi="Calibri" w:cs="Calibri" w:eastAsia="Calibri" w:hint="default"/>
          <w:b/>
          <w:bCs/>
          <w:sz w:val="36"/>
          <w:szCs w:val="36"/>
        </w:rPr>
      </w:pPr>
    </w:p>
    <w:p>
      <w:pPr>
        <w:spacing w:line="240" w:lineRule="auto" w:before="3"/>
        <w:rPr>
          <w:rFonts w:ascii="Calibri" w:hAnsi="Calibri" w:cs="Calibri" w:eastAsia="Calibri" w:hint="default"/>
          <w:b/>
          <w:bCs/>
          <w:sz w:val="41"/>
          <w:szCs w:val="41"/>
        </w:rPr>
      </w:pPr>
    </w:p>
    <w:p>
      <w:pPr>
        <w:pStyle w:val="Heading1"/>
        <w:spacing w:line="240" w:lineRule="auto"/>
        <w:ind w:left="2677" w:right="744"/>
        <w:jc w:val="left"/>
        <w:rPr>
          <w:b w:val="0"/>
          <w:bCs w:val="0"/>
        </w:rPr>
      </w:pPr>
      <w:bookmarkStart w:name="_TOC_250009" w:id="1"/>
      <w:r>
        <w:rPr/>
        <w:t>第一节</w:t>
      </w:r>
      <w:r>
        <w:rPr>
          <w:spacing w:val="-9"/>
        </w:rPr>
        <w:t> </w:t>
      </w:r>
      <w:r>
        <w:rPr/>
        <w:t>公司基本情况简介</w:t>
      </w:r>
      <w:bookmarkEnd w:id="1"/>
      <w:r>
        <w:rPr>
          <w:b w:val="0"/>
          <w:bCs w:val="0"/>
        </w:rPr>
      </w:r>
    </w:p>
    <w:p>
      <w:pPr>
        <w:spacing w:line="240" w:lineRule="auto" w:before="2"/>
        <w:rPr>
          <w:rFonts w:ascii="黑体" w:hAnsi="黑体" w:cs="黑体" w:eastAsia="黑体" w:hint="default"/>
          <w:b/>
          <w:bCs/>
          <w:sz w:val="38"/>
          <w:szCs w:val="38"/>
        </w:rPr>
      </w:pPr>
    </w:p>
    <w:p>
      <w:pPr>
        <w:pStyle w:val="BodyText"/>
        <w:tabs>
          <w:tab w:pos="980" w:val="left" w:leader="none"/>
        </w:tabs>
        <w:spacing w:line="348" w:lineRule="auto" w:before="0"/>
        <w:ind w:left="622" w:right="5489" w:hanging="480"/>
        <w:jc w:val="left"/>
        <w:rPr>
          <w:rFonts w:ascii="Calibri" w:hAnsi="Calibri" w:cs="Calibri" w:eastAsia="Calibri" w:hint="default"/>
        </w:rPr>
      </w:pPr>
      <w:r>
        <w:rPr/>
        <w:t>一、</w:t>
        <w:tab/>
        <w:t>中文名称：万达信息股份有限公司 英文名称：</w:t>
      </w:r>
      <w:r>
        <w:rPr>
          <w:rFonts w:ascii="Calibri" w:hAnsi="Calibri" w:cs="Calibri" w:eastAsia="Calibri" w:hint="default"/>
        </w:rPr>
        <w:t>Wonders Information Co.,</w:t>
      </w:r>
      <w:r>
        <w:rPr>
          <w:rFonts w:ascii="Calibri" w:hAnsi="Calibri" w:cs="Calibri" w:eastAsia="Calibri" w:hint="default"/>
          <w:spacing w:val="-25"/>
        </w:rPr>
        <w:t> </w:t>
      </w:r>
      <w:r>
        <w:rPr>
          <w:rFonts w:ascii="Calibri" w:hAnsi="Calibri" w:cs="Calibri" w:eastAsia="Calibri" w:hint="default"/>
          <w:spacing w:val="-3"/>
        </w:rPr>
        <w:t>Ltd.</w:t>
      </w:r>
      <w:r>
        <w:rPr>
          <w:rFonts w:ascii="Calibri" w:hAnsi="Calibri" w:cs="Calibri" w:eastAsia="Calibri" w:hint="default"/>
        </w:rPr>
        <w:t> </w:t>
      </w:r>
      <w:r>
        <w:rPr/>
        <w:t>中文简称：万达信息 英文简称：</w:t>
      </w:r>
      <w:r>
        <w:rPr>
          <w:rFonts w:ascii="Calibri" w:hAnsi="Calibri" w:cs="Calibri" w:eastAsia="Calibri" w:hint="default"/>
        </w:rPr>
        <w:t>Wonders</w:t>
      </w:r>
      <w:r>
        <w:rPr>
          <w:rFonts w:ascii="Calibri" w:hAnsi="Calibri" w:cs="Calibri" w:eastAsia="Calibri" w:hint="default"/>
          <w:spacing w:val="-29"/>
        </w:rPr>
        <w:t> </w:t>
      </w:r>
      <w:r>
        <w:rPr>
          <w:rFonts w:ascii="Calibri" w:hAnsi="Calibri" w:cs="Calibri" w:eastAsia="Calibri" w:hint="default"/>
        </w:rPr>
        <w:t>Information</w:t>
      </w:r>
    </w:p>
    <w:p>
      <w:pPr>
        <w:pStyle w:val="BodyText"/>
        <w:tabs>
          <w:tab w:pos="980" w:val="left" w:leader="none"/>
        </w:tabs>
        <w:spacing w:line="306" w:lineRule="exact" w:before="0"/>
        <w:ind w:left="142" w:right="744"/>
        <w:jc w:val="left"/>
      </w:pPr>
      <w:r>
        <w:rPr/>
        <w:t>二、</w:t>
        <w:tab/>
        <w:t>法定代表人：史一兵</w:t>
      </w:r>
    </w:p>
    <w:p>
      <w:pPr>
        <w:pStyle w:val="BodyText"/>
        <w:tabs>
          <w:tab w:pos="980" w:val="left" w:leader="none"/>
        </w:tabs>
        <w:spacing w:line="240" w:lineRule="auto" w:before="154"/>
        <w:ind w:left="142" w:right="744"/>
        <w:jc w:val="left"/>
      </w:pPr>
      <w:r>
        <w:rPr/>
        <w:t>三、</w:t>
        <w:tab/>
        <w:t>董事会秘书、证券事务代表及投资者关系管理负责人</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tbl>
      <w:tblPr>
        <w:tblW w:w="0" w:type="auto"/>
        <w:jc w:val="left"/>
        <w:tblInd w:w="477" w:type="dxa"/>
        <w:tblLayout w:type="fixed"/>
        <w:tblCellMar>
          <w:top w:w="0" w:type="dxa"/>
          <w:left w:w="0" w:type="dxa"/>
          <w:bottom w:w="0" w:type="dxa"/>
          <w:right w:w="0" w:type="dxa"/>
        </w:tblCellMar>
        <w:tblLook w:val="01E0"/>
      </w:tblPr>
      <w:tblGrid>
        <w:gridCol w:w="1542"/>
        <w:gridCol w:w="3757"/>
        <w:gridCol w:w="3255"/>
      </w:tblGrid>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37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left="14"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2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宋体" w:hAnsi="宋体" w:cs="宋体" w:eastAsia="宋体" w:hint="default"/>
                <w:sz w:val="18"/>
                <w:szCs w:val="18"/>
              </w:rPr>
              <w:t>张令庆</w:t>
            </w:r>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王雯钰</w:t>
            </w:r>
          </w:p>
        </w:tc>
      </w:tr>
      <w:tr>
        <w:trPr>
          <w:trHeight w:val="480"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9"/>
              <w:ind w:right="1"/>
              <w:jc w:val="center"/>
              <w:rPr>
                <w:rFonts w:ascii="宋体" w:hAnsi="宋体" w:cs="宋体" w:eastAsia="宋体" w:hint="default"/>
                <w:sz w:val="18"/>
                <w:szCs w:val="18"/>
              </w:rPr>
            </w:pPr>
            <w:r>
              <w:rPr>
                <w:rFonts w:ascii="宋体" w:hAnsi="宋体" w:cs="宋体" w:eastAsia="宋体" w:hint="default"/>
                <w:sz w:val="18"/>
                <w:szCs w:val="18"/>
              </w:rPr>
              <w:t>联系地址</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9"/>
              <w:ind w:left="2" w:right="0"/>
              <w:jc w:val="center"/>
              <w:rPr>
                <w:rFonts w:ascii="宋体" w:hAnsi="宋体" w:cs="宋体" w:eastAsia="宋体" w:hint="default"/>
                <w:sz w:val="18"/>
                <w:szCs w:val="18"/>
              </w:rPr>
            </w:pPr>
            <w:r>
              <w:rPr>
                <w:rFonts w:ascii="宋体" w:hAnsi="宋体" w:cs="宋体" w:eastAsia="宋体" w:hint="default"/>
                <w:sz w:val="18"/>
                <w:szCs w:val="18"/>
              </w:rPr>
              <w:t>上海市联航路</w:t>
            </w:r>
            <w:r>
              <w:rPr>
                <w:rFonts w:ascii="宋体" w:hAnsi="宋体" w:cs="宋体" w:eastAsia="宋体" w:hint="default"/>
                <w:spacing w:val="-47"/>
                <w:sz w:val="18"/>
                <w:szCs w:val="18"/>
              </w:rPr>
              <w:t> </w:t>
            </w:r>
            <w:r>
              <w:rPr>
                <w:rFonts w:ascii="Calibri" w:hAnsi="Calibri" w:cs="Calibri" w:eastAsia="Calibri" w:hint="default"/>
                <w:sz w:val="18"/>
                <w:szCs w:val="18"/>
              </w:rPr>
              <w:t>1518</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2" w:right="0"/>
              <w:jc w:val="center"/>
              <w:rPr>
                <w:rFonts w:ascii="宋体" w:hAnsi="宋体" w:cs="宋体" w:eastAsia="宋体" w:hint="default"/>
                <w:sz w:val="18"/>
                <w:szCs w:val="18"/>
              </w:rPr>
            </w:pPr>
            <w:r>
              <w:rPr>
                <w:rFonts w:ascii="宋体" w:hAnsi="宋体" w:cs="宋体" w:eastAsia="宋体" w:hint="default"/>
                <w:sz w:val="18"/>
                <w:szCs w:val="18"/>
              </w:rPr>
              <w:t>上海市联航路</w:t>
            </w:r>
            <w:r>
              <w:rPr>
                <w:rFonts w:ascii="宋体" w:hAnsi="宋体" w:cs="宋体" w:eastAsia="宋体" w:hint="default"/>
                <w:spacing w:val="-46"/>
                <w:sz w:val="18"/>
                <w:szCs w:val="18"/>
              </w:rPr>
              <w:t> </w:t>
            </w:r>
            <w:r>
              <w:rPr>
                <w:rFonts w:ascii="Calibri" w:hAnsi="Calibri" w:cs="Calibri" w:eastAsia="Calibri" w:hint="default"/>
                <w:sz w:val="18"/>
                <w:szCs w:val="18"/>
              </w:rPr>
              <w:t>1518</w:t>
            </w:r>
            <w:r>
              <w:rPr>
                <w:rFonts w:ascii="Calibri" w:hAnsi="Calibri" w:cs="Calibri" w:eastAsia="Calibri" w:hint="default"/>
                <w:spacing w:val="2"/>
                <w:sz w:val="18"/>
                <w:szCs w:val="18"/>
              </w:rPr>
              <w:t> </w:t>
            </w:r>
            <w:r>
              <w:rPr>
                <w:rFonts w:ascii="宋体" w:hAnsi="宋体" w:cs="宋体" w:eastAsia="宋体" w:hint="default"/>
                <w:sz w:val="18"/>
                <w:szCs w:val="18"/>
              </w:rPr>
              <w:t>号</w:t>
            </w:r>
          </w:p>
        </w:tc>
      </w:tr>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电话</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4"/>
              <w:ind w:right="0"/>
              <w:jc w:val="center"/>
              <w:rPr>
                <w:rFonts w:ascii="Calibri" w:hAnsi="Calibri" w:cs="Calibri" w:eastAsia="Calibri" w:hint="default"/>
                <w:sz w:val="18"/>
                <w:szCs w:val="18"/>
              </w:rPr>
            </w:pPr>
            <w:r>
              <w:rPr>
                <w:rFonts w:ascii="Calibri"/>
                <w:sz w:val="18"/>
              </w:rPr>
              <w:t>021-24177888</w:t>
            </w:r>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0"/>
              <w:jc w:val="center"/>
              <w:rPr>
                <w:rFonts w:ascii="Calibri" w:hAnsi="Calibri" w:cs="Calibri" w:eastAsia="Calibri" w:hint="default"/>
                <w:sz w:val="18"/>
                <w:szCs w:val="18"/>
              </w:rPr>
            </w:pPr>
            <w:r>
              <w:rPr>
                <w:rFonts w:ascii="Calibri"/>
                <w:sz w:val="18"/>
              </w:rPr>
              <w:t>021-24177888</w:t>
            </w:r>
          </w:p>
        </w:tc>
      </w:tr>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传真</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4"/>
              <w:ind w:right="0"/>
              <w:jc w:val="center"/>
              <w:rPr>
                <w:rFonts w:ascii="Calibri" w:hAnsi="Calibri" w:cs="Calibri" w:eastAsia="Calibri" w:hint="default"/>
                <w:sz w:val="18"/>
                <w:szCs w:val="18"/>
              </w:rPr>
            </w:pPr>
            <w:r>
              <w:rPr>
                <w:rFonts w:ascii="Calibri"/>
                <w:sz w:val="18"/>
              </w:rPr>
              <w:t>021-32140671</w:t>
            </w:r>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
              <w:jc w:val="center"/>
              <w:rPr>
                <w:rFonts w:ascii="Calibri" w:hAnsi="Calibri" w:cs="Calibri" w:eastAsia="Calibri" w:hint="default"/>
                <w:sz w:val="18"/>
                <w:szCs w:val="18"/>
              </w:rPr>
            </w:pPr>
            <w:r>
              <w:rPr>
                <w:rFonts w:ascii="Calibri"/>
                <w:sz w:val="18"/>
              </w:rPr>
              <w:t>021-32140588</w:t>
            </w:r>
          </w:p>
        </w:tc>
      </w:tr>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4"/>
              <w:ind w:right="1"/>
              <w:jc w:val="center"/>
              <w:rPr>
                <w:rFonts w:ascii="Calibri" w:hAnsi="Calibri" w:cs="Calibri" w:eastAsia="Calibri" w:hint="default"/>
                <w:sz w:val="18"/>
                <w:szCs w:val="18"/>
              </w:rPr>
            </w:pPr>
            <w:hyperlink r:id="rId10">
              <w:r>
                <w:rPr>
                  <w:rFonts w:ascii="Calibri"/>
                  <w:sz w:val="18"/>
                </w:rPr>
                <w:t>invest@wondersgroup.com</w:t>
              </w:r>
            </w:hyperlink>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0"/>
              <w:jc w:val="center"/>
              <w:rPr>
                <w:rFonts w:ascii="Calibri" w:hAnsi="Calibri" w:cs="Calibri" w:eastAsia="Calibri" w:hint="default"/>
                <w:sz w:val="18"/>
                <w:szCs w:val="18"/>
              </w:rPr>
            </w:pPr>
            <w:hyperlink r:id="rId10">
              <w:r>
                <w:rPr>
                  <w:rFonts w:ascii="Calibri"/>
                  <w:sz w:val="18"/>
                </w:rPr>
                <w:t>invest@wondersgroup.com</w:t>
              </w:r>
            </w:hyperlink>
          </w:p>
        </w:tc>
      </w:tr>
    </w:tbl>
    <w:p>
      <w:pPr>
        <w:pStyle w:val="BodyText"/>
        <w:tabs>
          <w:tab w:pos="980" w:val="left" w:leader="none"/>
        </w:tabs>
        <w:spacing w:line="326" w:lineRule="auto" w:before="39"/>
        <w:ind w:left="622" w:right="4093" w:hanging="480"/>
        <w:jc w:val="left"/>
        <w:rPr>
          <w:rFonts w:ascii="Calibri" w:hAnsi="Calibri" w:cs="Calibri" w:eastAsia="Calibri" w:hint="default"/>
        </w:rPr>
      </w:pPr>
      <w:r>
        <w:rPr/>
        <w:t>四、</w:t>
        <w:tab/>
        <w:t>公司注册地址：上海市桂平路</w:t>
      </w:r>
      <w:r>
        <w:rPr>
          <w:spacing w:val="-60"/>
        </w:rPr>
        <w:t> </w:t>
      </w:r>
      <w:r>
        <w:rPr>
          <w:rFonts w:ascii="Calibri" w:hAnsi="Calibri" w:cs="Calibri" w:eastAsia="Calibri" w:hint="default"/>
        </w:rPr>
        <w:t>481</w:t>
      </w:r>
      <w:r>
        <w:rPr>
          <w:rFonts w:ascii="Calibri" w:hAnsi="Calibri" w:cs="Calibri" w:eastAsia="Calibri" w:hint="default"/>
          <w:spacing w:val="6"/>
        </w:rPr>
        <w:t> </w:t>
      </w:r>
      <w:r>
        <w:rPr/>
        <w:t>号</w:t>
      </w:r>
      <w:r>
        <w:rPr>
          <w:spacing w:val="-62"/>
        </w:rPr>
        <w:t> </w:t>
      </w:r>
      <w:r>
        <w:rPr>
          <w:rFonts w:ascii="Calibri" w:hAnsi="Calibri" w:cs="Calibri" w:eastAsia="Calibri" w:hint="default"/>
        </w:rPr>
        <w:t>20</w:t>
      </w:r>
      <w:r>
        <w:rPr>
          <w:rFonts w:ascii="Calibri" w:hAnsi="Calibri" w:cs="Calibri" w:eastAsia="Calibri" w:hint="default"/>
          <w:spacing w:val="6"/>
        </w:rPr>
        <w:t> </w:t>
      </w:r>
      <w:r>
        <w:rPr/>
        <w:t>号楼</w:t>
      </w:r>
      <w:r>
        <w:rPr>
          <w:spacing w:val="-63"/>
        </w:rPr>
        <w:t> </w:t>
      </w:r>
      <w:r>
        <w:rPr>
          <w:rFonts w:ascii="Calibri" w:hAnsi="Calibri" w:cs="Calibri" w:eastAsia="Calibri" w:hint="default"/>
        </w:rPr>
        <w:t>5</w:t>
      </w:r>
      <w:r>
        <w:rPr>
          <w:rFonts w:ascii="Calibri" w:hAnsi="Calibri" w:cs="Calibri" w:eastAsia="Calibri" w:hint="default"/>
          <w:spacing w:val="6"/>
        </w:rPr>
        <w:t> </w:t>
      </w:r>
      <w:r>
        <w:rPr/>
        <w:t>层 邮政编码：</w:t>
      </w:r>
      <w:r>
        <w:rPr>
          <w:rFonts w:ascii="Calibri" w:hAnsi="Calibri" w:cs="Calibri" w:eastAsia="Calibri" w:hint="default"/>
        </w:rPr>
        <w:t>200433</w:t>
      </w:r>
    </w:p>
    <w:p>
      <w:pPr>
        <w:pStyle w:val="BodyText"/>
        <w:spacing w:line="326" w:lineRule="auto" w:before="17"/>
        <w:ind w:left="622" w:right="5045"/>
        <w:jc w:val="left"/>
        <w:rPr>
          <w:rFonts w:ascii="Calibri" w:hAnsi="Calibri" w:cs="Calibri" w:eastAsia="Calibri" w:hint="default"/>
        </w:rPr>
      </w:pPr>
      <w:r>
        <w:rPr/>
        <w:t>办公地址：上海市联航路</w:t>
      </w:r>
      <w:r>
        <w:rPr>
          <w:spacing w:val="-61"/>
        </w:rPr>
        <w:t> </w:t>
      </w:r>
      <w:r>
        <w:rPr>
          <w:rFonts w:ascii="Calibri" w:hAnsi="Calibri" w:cs="Calibri" w:eastAsia="Calibri" w:hint="default"/>
        </w:rPr>
        <w:t>1518</w:t>
      </w:r>
      <w:r>
        <w:rPr>
          <w:rFonts w:ascii="Calibri" w:hAnsi="Calibri" w:cs="Calibri" w:eastAsia="Calibri" w:hint="default"/>
          <w:spacing w:val="6"/>
        </w:rPr>
        <w:t> </w:t>
      </w:r>
      <w:r>
        <w:rPr/>
        <w:t>号 邮政编码：</w:t>
      </w:r>
      <w:r>
        <w:rPr>
          <w:rFonts w:ascii="Calibri" w:hAnsi="Calibri" w:cs="Calibri" w:eastAsia="Calibri" w:hint="default"/>
        </w:rPr>
        <w:t>201112 </w:t>
      </w:r>
      <w:r>
        <w:rPr>
          <w:spacing w:val="-2"/>
        </w:rPr>
        <w:t>互联网网址：</w:t>
      </w:r>
      <w:r>
        <w:rPr>
          <w:rFonts w:ascii="Calibri" w:hAnsi="Calibri" w:cs="Calibri" w:eastAsia="Calibri" w:hint="default"/>
          <w:color w:val="0000FF"/>
          <w:spacing w:val="-2"/>
        </w:rPr>
      </w:r>
      <w:hyperlink r:id="rId11">
        <w:r>
          <w:rPr>
            <w:rFonts w:ascii="Calibri" w:hAnsi="Calibri" w:cs="Calibri" w:eastAsia="Calibri" w:hint="default"/>
            <w:color w:val="0000FF"/>
            <w:spacing w:val="-2"/>
            <w:u w:val="single" w:color="0000FF"/>
          </w:rPr>
          <w:t>http://www.wondersgroup.com</w:t>
        </w:r>
        <w:r>
          <w:rPr>
            <w:rFonts w:ascii="Calibri" w:hAnsi="Calibri" w:cs="Calibri" w:eastAsia="Calibri" w:hint="default"/>
            <w:color w:val="0000FF"/>
            <w:spacing w:val="-42"/>
            <w:u w:val="single" w:color="0000FF"/>
          </w:rPr>
          <w:t> </w:t>
        </w:r>
        <w:r>
          <w:rPr>
            <w:rFonts w:ascii="Calibri" w:hAnsi="Calibri" w:cs="Calibri" w:eastAsia="Calibri" w:hint="default"/>
            <w:color w:val="0000FF"/>
            <w:spacing w:val="-42"/>
          </w:rPr>
        </w:r>
      </w:hyperlink>
      <w:r>
        <w:rPr>
          <w:rFonts w:ascii="Calibri" w:hAnsi="Calibri" w:cs="Calibri" w:eastAsia="Calibri" w:hint="default"/>
          <w:color w:val="0000FF"/>
          <w:spacing w:val="-42"/>
        </w:rPr>
      </w:r>
      <w:r>
        <w:rPr/>
        <w:t>电子信箱：</w:t>
      </w:r>
      <w:hyperlink r:id="rId12">
        <w:r>
          <w:rPr>
            <w:rFonts w:ascii="Calibri" w:hAnsi="Calibri" w:cs="Calibri" w:eastAsia="Calibri" w:hint="default"/>
            <w:color w:val="0000FF"/>
          </w:rPr>
        </w:r>
        <w:r>
          <w:rPr>
            <w:rFonts w:ascii="Calibri" w:hAnsi="Calibri" w:cs="Calibri" w:eastAsia="Calibri" w:hint="default"/>
            <w:color w:val="0000FF"/>
            <w:u w:val="single" w:color="0000FF"/>
          </w:rPr>
          <w:t>invest@wondersgroup.con</w:t>
        </w:r>
        <w:r>
          <w:rPr>
            <w:rFonts w:ascii="Calibri" w:hAnsi="Calibri" w:cs="Calibri" w:eastAsia="Calibri" w:hint="default"/>
            <w:color w:val="0000FF"/>
          </w:rPr>
        </w:r>
        <w:r>
          <w:rPr>
            <w:rFonts w:ascii="Calibri" w:hAnsi="Calibri" w:cs="Calibri" w:eastAsia="Calibri" w:hint="default"/>
          </w:rPr>
        </w:r>
      </w:hyperlink>
    </w:p>
    <w:p>
      <w:pPr>
        <w:pStyle w:val="BodyText"/>
        <w:tabs>
          <w:tab w:pos="980" w:val="left" w:leader="none"/>
        </w:tabs>
        <w:spacing w:line="357" w:lineRule="auto" w:before="18"/>
        <w:ind w:left="622" w:right="880" w:hanging="480"/>
        <w:jc w:val="left"/>
      </w:pPr>
      <w:r>
        <w:rPr/>
        <w:t>五、</w:t>
        <w:tab/>
      </w:r>
      <w:r>
        <w:rPr>
          <w:spacing w:val="-12"/>
        </w:rPr>
        <w:t>选定的信息披露报纸：《中国证券报》、</w:t>
      </w:r>
      <w:r>
        <w:rPr/>
        <w:t> </w:t>
      </w:r>
      <w:r>
        <w:rPr>
          <w:spacing w:val="-14"/>
        </w:rPr>
        <w:t>《上海证券报》、</w:t>
      </w:r>
      <w:r>
        <w:rPr>
          <w:spacing w:val="41"/>
        </w:rPr>
        <w:t> </w:t>
      </w:r>
      <w:r>
        <w:rPr>
          <w:spacing w:val="-22"/>
        </w:rPr>
        <w:t>《证券时报》、《证券</w:t>
      </w:r>
      <w:r>
        <w:rPr/>
        <w:t> 日报》</w:t>
      </w:r>
    </w:p>
    <w:p>
      <w:pPr>
        <w:pStyle w:val="BodyText"/>
        <w:spacing w:line="357" w:lineRule="auto"/>
        <w:ind w:left="622" w:right="1684"/>
        <w:jc w:val="left"/>
      </w:pPr>
      <w:r>
        <w:rPr/>
        <w:t>登载年度报告的互联网网址：中国证券监督管理委员会指定信息披露网站。 年度报告置备地点：上海市南京西路</w:t>
      </w:r>
      <w:r>
        <w:rPr>
          <w:spacing w:val="-60"/>
        </w:rPr>
        <w:t> </w:t>
      </w:r>
      <w:r>
        <w:rPr>
          <w:rFonts w:ascii="Calibri" w:hAnsi="Calibri" w:cs="Calibri" w:eastAsia="Calibri" w:hint="default"/>
        </w:rPr>
        <w:t>1600</w:t>
      </w:r>
      <w:r>
        <w:rPr>
          <w:rFonts w:ascii="Calibri" w:hAnsi="Calibri" w:cs="Calibri" w:eastAsia="Calibri" w:hint="default"/>
          <w:spacing w:val="6"/>
        </w:rPr>
        <w:t> </w:t>
      </w:r>
      <w:r>
        <w:rPr/>
        <w:t>号</w:t>
      </w:r>
      <w:r>
        <w:rPr>
          <w:spacing w:val="-63"/>
        </w:rPr>
        <w:t> </w:t>
      </w:r>
      <w:r>
        <w:rPr>
          <w:rFonts w:ascii="Calibri" w:hAnsi="Calibri" w:cs="Calibri" w:eastAsia="Calibri" w:hint="default"/>
        </w:rPr>
        <w:t>5</w:t>
      </w:r>
      <w:r>
        <w:rPr>
          <w:rFonts w:ascii="Calibri" w:hAnsi="Calibri" w:cs="Calibri" w:eastAsia="Calibri" w:hint="default"/>
          <w:spacing w:val="6"/>
        </w:rPr>
        <w:t> </w:t>
      </w:r>
      <w:r>
        <w:rPr/>
        <w:t>楼、深圳证券交易所</w:t>
      </w:r>
    </w:p>
    <w:p>
      <w:pPr>
        <w:pStyle w:val="BodyText"/>
        <w:tabs>
          <w:tab w:pos="980" w:val="left" w:leader="none"/>
        </w:tabs>
        <w:spacing w:line="294" w:lineRule="exact" w:before="0"/>
        <w:ind w:left="142" w:right="744"/>
        <w:jc w:val="left"/>
      </w:pPr>
      <w:r>
        <w:rPr/>
        <w:t>六、</w:t>
        <w:tab/>
        <w:t>公司股票上市证券交易所：深圳证券交易所</w:t>
      </w:r>
    </w:p>
    <w:p>
      <w:pPr>
        <w:pStyle w:val="BodyText"/>
        <w:spacing w:line="468" w:lineRule="exact" w:before="60"/>
        <w:ind w:left="622" w:right="7444"/>
        <w:jc w:val="left"/>
        <w:rPr>
          <w:rFonts w:ascii="Calibri" w:hAnsi="Calibri" w:cs="Calibri" w:eastAsia="Calibri" w:hint="default"/>
        </w:rPr>
      </w:pPr>
      <w:r>
        <w:rPr/>
        <w:t>股票简称：万达信息 股票代码：</w:t>
      </w:r>
      <w:r>
        <w:rPr>
          <w:rFonts w:ascii="Calibri" w:hAnsi="Calibri" w:cs="Calibri" w:eastAsia="Calibri" w:hint="default"/>
        </w:rPr>
        <w:t>300168</w:t>
      </w:r>
    </w:p>
    <w:p>
      <w:pPr>
        <w:spacing w:after="0" w:line="468" w:lineRule="exact"/>
        <w:jc w:val="left"/>
        <w:rPr>
          <w:rFonts w:ascii="Calibri" w:hAnsi="Calibri" w:cs="Calibri" w:eastAsia="Calibri" w:hint="default"/>
        </w:rPr>
        <w:sectPr>
          <w:pgSz w:w="11910" w:h="16840"/>
          <w:pgMar w:header="853" w:footer="1195" w:top="1320" w:bottom="1380" w:left="1660" w:right="0"/>
        </w:sectPr>
      </w:pPr>
    </w:p>
    <w:p>
      <w:pPr>
        <w:spacing w:line="240" w:lineRule="auto" w:before="11"/>
        <w:rPr>
          <w:rFonts w:ascii="Calibri" w:hAnsi="Calibri" w:cs="Calibri" w:eastAsia="Calibri" w:hint="default"/>
          <w:sz w:val="11"/>
          <w:szCs w:val="11"/>
        </w:rPr>
      </w:pPr>
    </w:p>
    <w:p>
      <w:pPr>
        <w:pStyle w:val="Heading1"/>
        <w:spacing w:line="460" w:lineRule="exact"/>
        <w:ind w:left="2135" w:right="744"/>
        <w:jc w:val="left"/>
        <w:rPr>
          <w:b w:val="0"/>
          <w:bCs w:val="0"/>
        </w:rPr>
      </w:pPr>
      <w:bookmarkStart w:name="_TOC_250008" w:id="2"/>
      <w:r>
        <w:rPr/>
        <w:t>第二节</w:t>
      </w:r>
      <w:r>
        <w:rPr>
          <w:spacing w:val="-9"/>
        </w:rPr>
        <w:t> </w:t>
      </w:r>
      <w:r>
        <w:rPr/>
        <w:t>会计数据和业务数据摘要</w:t>
      </w:r>
      <w:bookmarkEnd w:id="2"/>
      <w:r>
        <w:rPr>
          <w:b w:val="0"/>
          <w:bCs w:val="0"/>
        </w:rPr>
      </w:r>
    </w:p>
    <w:p>
      <w:pPr>
        <w:spacing w:line="240" w:lineRule="auto" w:before="2"/>
        <w:rPr>
          <w:rFonts w:ascii="黑体" w:hAnsi="黑体" w:cs="黑体" w:eastAsia="黑体" w:hint="default"/>
          <w:b/>
          <w:bCs/>
          <w:sz w:val="38"/>
          <w:szCs w:val="38"/>
        </w:rPr>
      </w:pPr>
    </w:p>
    <w:p>
      <w:pPr>
        <w:pStyle w:val="Heading4"/>
        <w:tabs>
          <w:tab w:pos="980" w:val="left" w:leader="none"/>
        </w:tabs>
        <w:spacing w:line="240" w:lineRule="auto"/>
        <w:ind w:right="744"/>
        <w:jc w:val="left"/>
        <w:rPr>
          <w:b w:val="0"/>
          <w:bCs w:val="0"/>
        </w:rPr>
      </w:pPr>
      <w:r>
        <w:rPr/>
        <w:t>一、</w:t>
        <w:tab/>
        <w:t>截至报告期末公司前三年的主要会计数据和财务指标</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5"/>
          <w:szCs w:val="25"/>
        </w:rPr>
      </w:pPr>
    </w:p>
    <w:p>
      <w:pPr>
        <w:spacing w:after="0" w:line="240" w:lineRule="auto"/>
        <w:rPr>
          <w:rFonts w:ascii="宋体" w:hAnsi="宋体" w:cs="宋体" w:eastAsia="宋体" w:hint="default"/>
          <w:sz w:val="25"/>
          <w:szCs w:val="25"/>
        </w:rPr>
        <w:sectPr>
          <w:pgSz w:w="11910" w:h="16840"/>
          <w:pgMar w:header="853" w:footer="1195" w:top="1320" w:bottom="1380" w:left="1660" w:right="0"/>
        </w:sectPr>
      </w:pPr>
    </w:p>
    <w:p>
      <w:pPr>
        <w:pStyle w:val="Heading4"/>
        <w:spacing w:line="240" w:lineRule="auto" w:before="26"/>
        <w:ind w:right="-18"/>
        <w:jc w:val="left"/>
        <w:rPr>
          <w:b w:val="0"/>
          <w:bCs w:val="0"/>
        </w:rPr>
      </w:pPr>
      <w:r>
        <w:rPr/>
        <w:t>（一）</w:t>
      </w:r>
      <w:r>
        <w:rPr>
          <w:spacing w:val="-7"/>
        </w:rPr>
        <w:t> </w:t>
      </w:r>
      <w:r>
        <w:rPr/>
        <w:t>主要会计数据</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5"/>
        <w:rPr>
          <w:rFonts w:ascii="宋体" w:hAnsi="宋体" w:cs="宋体" w:eastAsia="宋体" w:hint="default"/>
          <w:b/>
          <w:bCs/>
          <w:sz w:val="17"/>
          <w:szCs w:val="17"/>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660" w:right="0"/>
          <w:cols w:num="2" w:equalWidth="0">
            <w:col w:w="2425" w:space="6082"/>
            <w:col w:w="1743"/>
          </w:cols>
        </w:sectPr>
      </w:pPr>
    </w:p>
    <w:p>
      <w:pPr>
        <w:spacing w:line="240" w:lineRule="auto" w:before="3"/>
        <w:rPr>
          <w:rFonts w:ascii="宋体" w:hAnsi="宋体" w:cs="宋体" w:eastAsia="宋体" w:hint="default"/>
          <w:sz w:val="5"/>
          <w:szCs w:val="5"/>
        </w:rPr>
      </w:pPr>
    </w:p>
    <w:tbl>
      <w:tblPr>
        <w:tblW w:w="0" w:type="auto"/>
        <w:jc w:val="left"/>
        <w:tblInd w:w="171" w:type="dxa"/>
        <w:tblLayout w:type="fixed"/>
        <w:tblCellMar>
          <w:top w:w="0" w:type="dxa"/>
          <w:left w:w="0" w:type="dxa"/>
          <w:bottom w:w="0" w:type="dxa"/>
          <w:right w:w="0" w:type="dxa"/>
        </w:tblCellMar>
        <w:tblLook w:val="01E0"/>
      </w:tblPr>
      <w:tblGrid>
        <w:gridCol w:w="2242"/>
        <w:gridCol w:w="1685"/>
        <w:gridCol w:w="1376"/>
        <w:gridCol w:w="1772"/>
        <w:gridCol w:w="2076"/>
      </w:tblGrid>
      <w:tr>
        <w:trPr>
          <w:trHeight w:val="418"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542"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0" w:right="0"/>
              <w:jc w:val="center"/>
              <w:rPr>
                <w:rFonts w:ascii="宋体" w:hAnsi="宋体" w:cs="宋体" w:eastAsia="宋体" w:hint="default"/>
                <w:sz w:val="18"/>
                <w:szCs w:val="18"/>
              </w:rPr>
            </w:pPr>
            <w:r>
              <w:rPr>
                <w:rFonts w:ascii="宋体" w:hAnsi="宋体" w:cs="宋体" w:eastAsia="宋体" w:hint="default"/>
                <w:sz w:val="18"/>
                <w:szCs w:val="18"/>
              </w:rPr>
              <w:t>本年比上年增减（</w:t>
            </w:r>
            <w:r>
              <w:rPr>
                <w:rFonts w:ascii="宋体" w:hAnsi="宋体" w:cs="宋体" w:eastAsia="宋体" w:hint="default"/>
                <w:sz w:val="18"/>
                <w:szCs w:val="18"/>
              </w:rPr>
              <w:t>%</w:t>
            </w:r>
            <w:r>
              <w:rPr>
                <w:rFonts w:ascii="宋体" w:hAnsi="宋体" w:cs="宋体" w:eastAsia="宋体" w:hint="default"/>
                <w:sz w:val="18"/>
                <w:szCs w:val="18"/>
              </w:rPr>
              <w:t>）</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418"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268" w:right="0"/>
              <w:jc w:val="left"/>
              <w:rPr>
                <w:rFonts w:ascii="Calibri" w:hAnsi="Calibri" w:cs="Calibri" w:eastAsia="Calibri" w:hint="default"/>
                <w:sz w:val="18"/>
                <w:szCs w:val="18"/>
              </w:rPr>
            </w:pPr>
            <w:r>
              <w:rPr>
                <w:rFonts w:ascii="Calibri"/>
                <w:sz w:val="18"/>
              </w:rPr>
              <w:t>493,178,593.23</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408,473,052.88</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20.74</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463" w:right="0"/>
              <w:jc w:val="left"/>
              <w:rPr>
                <w:rFonts w:ascii="Calibri" w:hAnsi="Calibri" w:cs="Calibri" w:eastAsia="Calibri" w:hint="default"/>
                <w:sz w:val="18"/>
                <w:szCs w:val="18"/>
              </w:rPr>
            </w:pPr>
            <w:r>
              <w:rPr>
                <w:rFonts w:ascii="Calibri"/>
                <w:sz w:val="18"/>
              </w:rPr>
              <w:t>319,439,126.08</w:t>
            </w:r>
          </w:p>
        </w:tc>
      </w:tr>
      <w:tr>
        <w:trPr>
          <w:trHeight w:val="418"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利润总额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307"/>
              <w:jc w:val="right"/>
              <w:rPr>
                <w:rFonts w:ascii="Calibri" w:hAnsi="Calibri" w:cs="Calibri" w:eastAsia="Calibri" w:hint="default"/>
                <w:sz w:val="18"/>
                <w:szCs w:val="18"/>
              </w:rPr>
            </w:pPr>
            <w:r>
              <w:rPr>
                <w:rFonts w:ascii="Calibri"/>
                <w:spacing w:val="-1"/>
                <w:sz w:val="18"/>
              </w:rPr>
              <w:t>58,730,952.53</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44,265,503.22</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32.68</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508" w:right="0"/>
              <w:jc w:val="left"/>
              <w:rPr>
                <w:rFonts w:ascii="Calibri" w:hAnsi="Calibri" w:cs="Calibri" w:eastAsia="Calibri" w:hint="default"/>
                <w:sz w:val="18"/>
                <w:szCs w:val="18"/>
              </w:rPr>
            </w:pPr>
            <w:r>
              <w:rPr>
                <w:rFonts w:ascii="Calibri"/>
                <w:sz w:val="18"/>
              </w:rPr>
              <w:t>28,738,389.16</w:t>
            </w:r>
          </w:p>
        </w:tc>
      </w:tr>
      <w:tr>
        <w:trPr>
          <w:trHeight w:val="1039"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316" w:lineRule="auto"/>
              <w:ind w:left="933" w:right="120" w:hanging="809"/>
              <w:jc w:val="left"/>
              <w:rPr>
                <w:rFonts w:ascii="宋体" w:hAnsi="宋体" w:cs="宋体" w:eastAsia="宋体" w:hint="default"/>
                <w:sz w:val="18"/>
                <w:szCs w:val="18"/>
              </w:rPr>
            </w:pPr>
            <w:r>
              <w:rPr>
                <w:rFonts w:ascii="宋体" w:hAnsi="宋体" w:cs="宋体" w:eastAsia="宋体" w:hint="default"/>
                <w:sz w:val="18"/>
                <w:szCs w:val="18"/>
              </w:rPr>
              <w:t>归属于上市公司股东的净 利润</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07"/>
              <w:jc w:val="right"/>
              <w:rPr>
                <w:rFonts w:ascii="Calibri" w:hAnsi="Calibri" w:cs="Calibri" w:eastAsia="Calibri" w:hint="default"/>
                <w:sz w:val="18"/>
                <w:szCs w:val="18"/>
              </w:rPr>
            </w:pPr>
            <w:r>
              <w:rPr>
                <w:rFonts w:ascii="Calibri"/>
                <w:spacing w:val="-1"/>
                <w:sz w:val="18"/>
              </w:rPr>
              <w:t>53,167,734.77</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39,933,948.20</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0"/>
              <w:jc w:val="center"/>
              <w:rPr>
                <w:rFonts w:ascii="宋体" w:hAnsi="宋体" w:cs="宋体" w:eastAsia="宋体" w:hint="default"/>
                <w:sz w:val="18"/>
                <w:szCs w:val="18"/>
              </w:rPr>
            </w:pPr>
            <w:r>
              <w:rPr>
                <w:rFonts w:ascii="宋体"/>
                <w:sz w:val="18"/>
              </w:rPr>
              <w:t>33.14</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06" w:right="0"/>
              <w:jc w:val="left"/>
              <w:rPr>
                <w:rFonts w:ascii="Calibri" w:hAnsi="Calibri" w:cs="Calibri" w:eastAsia="Calibri" w:hint="default"/>
                <w:sz w:val="18"/>
                <w:szCs w:val="18"/>
              </w:rPr>
            </w:pPr>
            <w:r>
              <w:rPr>
                <w:rFonts w:ascii="Calibri"/>
                <w:sz w:val="18"/>
              </w:rPr>
              <w:t>25,384,810.77</w:t>
            </w:r>
          </w:p>
        </w:tc>
      </w:tr>
      <w:tr>
        <w:trPr>
          <w:trHeight w:val="1042"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316" w:lineRule="auto"/>
              <w:ind w:left="124" w:right="120"/>
              <w:jc w:val="left"/>
              <w:rPr>
                <w:rFonts w:ascii="宋体" w:hAnsi="宋体" w:cs="宋体" w:eastAsia="宋体" w:hint="default"/>
                <w:sz w:val="18"/>
                <w:szCs w:val="18"/>
              </w:rPr>
            </w:pPr>
            <w:r>
              <w:rPr>
                <w:rFonts w:ascii="宋体" w:hAnsi="宋体" w:cs="宋体" w:eastAsia="宋体" w:hint="default"/>
                <w:sz w:val="18"/>
                <w:szCs w:val="18"/>
              </w:rPr>
              <w:t>归属于上市公司股东的扣 除非经常性损益的净利润</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3" w:right="0"/>
              <w:jc w:val="left"/>
              <w:rPr>
                <w:rFonts w:ascii="Calibri" w:hAnsi="Calibri" w:cs="Calibri" w:eastAsia="Calibri" w:hint="default"/>
                <w:sz w:val="18"/>
                <w:szCs w:val="18"/>
              </w:rPr>
            </w:pPr>
            <w:r>
              <w:rPr>
                <w:rFonts w:ascii="Calibri"/>
                <w:sz w:val="18"/>
              </w:rPr>
              <w:t>50,444,198.49</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38,387,977.84</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0"/>
              <w:jc w:val="center"/>
              <w:rPr>
                <w:rFonts w:ascii="宋体" w:hAnsi="宋体" w:cs="宋体" w:eastAsia="宋体" w:hint="default"/>
                <w:sz w:val="18"/>
                <w:szCs w:val="18"/>
              </w:rPr>
            </w:pPr>
            <w:r>
              <w:rPr>
                <w:rFonts w:ascii="宋体"/>
                <w:sz w:val="18"/>
              </w:rPr>
              <w:t>31.41</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08" w:right="0"/>
              <w:jc w:val="left"/>
              <w:rPr>
                <w:rFonts w:ascii="Calibri" w:hAnsi="Calibri" w:cs="Calibri" w:eastAsia="Calibri" w:hint="default"/>
                <w:sz w:val="18"/>
                <w:szCs w:val="18"/>
              </w:rPr>
            </w:pPr>
            <w:r>
              <w:rPr>
                <w:rFonts w:ascii="Calibri"/>
                <w:sz w:val="18"/>
              </w:rPr>
              <w:t>22,571,023.94</w:t>
            </w:r>
          </w:p>
        </w:tc>
      </w:tr>
      <w:tr>
        <w:trPr>
          <w:trHeight w:val="730"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933" w:right="120" w:hanging="809"/>
              <w:jc w:val="left"/>
              <w:rPr>
                <w:rFonts w:ascii="宋体" w:hAnsi="宋体" w:cs="宋体" w:eastAsia="宋体" w:hint="default"/>
                <w:sz w:val="18"/>
                <w:szCs w:val="18"/>
              </w:rPr>
            </w:pPr>
            <w:r>
              <w:rPr>
                <w:rFonts w:ascii="宋体" w:hAnsi="宋体" w:cs="宋体" w:eastAsia="宋体" w:hint="default"/>
                <w:sz w:val="18"/>
                <w:szCs w:val="18"/>
              </w:rPr>
              <w:t>经营活动产生的现金流量 净额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310"/>
              <w:jc w:val="right"/>
              <w:rPr>
                <w:rFonts w:ascii="Calibri" w:hAnsi="Calibri" w:cs="Calibri" w:eastAsia="Calibri" w:hint="default"/>
                <w:sz w:val="18"/>
                <w:szCs w:val="18"/>
              </w:rPr>
            </w:pPr>
            <w:r>
              <w:rPr>
                <w:rFonts w:ascii="Calibri"/>
                <w:spacing w:val="-1"/>
                <w:sz w:val="18"/>
              </w:rPr>
              <w:t>17,721,083.29</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74,462,915.05</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-76.20</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508" w:right="0"/>
              <w:jc w:val="left"/>
              <w:rPr>
                <w:rFonts w:ascii="Calibri" w:hAnsi="Calibri" w:cs="Calibri" w:eastAsia="Calibri" w:hint="default"/>
                <w:sz w:val="18"/>
                <w:szCs w:val="18"/>
              </w:rPr>
            </w:pPr>
            <w:r>
              <w:rPr>
                <w:rFonts w:ascii="Calibri"/>
                <w:sz w:val="18"/>
              </w:rPr>
              <w:t>44,109,199.74</w:t>
            </w:r>
          </w:p>
        </w:tc>
      </w:tr>
      <w:tr>
        <w:trPr>
          <w:trHeight w:val="418" w:hRule="exact"/>
        </w:trPr>
        <w:tc>
          <w:tcPr>
            <w:tcW w:w="2242" w:type="dxa"/>
            <w:tcBorders>
              <w:top w:val="single" w:sz="6" w:space="0" w:color="000000"/>
              <w:left w:val="single" w:sz="6" w:space="0" w:color="000000"/>
              <w:bottom w:val="single" w:sz="6" w:space="0" w:color="000000"/>
              <w:right w:val="single" w:sz="6" w:space="0" w:color="000000"/>
            </w:tcBorders>
          </w:tcPr>
          <w:p>
            <w:pP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542"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0" w:right="0"/>
              <w:jc w:val="center"/>
              <w:rPr>
                <w:rFonts w:ascii="宋体" w:hAnsi="宋体" w:cs="宋体" w:eastAsia="宋体" w:hint="default"/>
                <w:sz w:val="18"/>
                <w:szCs w:val="18"/>
              </w:rPr>
            </w:pPr>
            <w:r>
              <w:rPr>
                <w:rFonts w:ascii="宋体" w:hAnsi="宋体" w:cs="宋体" w:eastAsia="宋体" w:hint="default"/>
                <w:sz w:val="18"/>
                <w:szCs w:val="18"/>
              </w:rPr>
              <w:t>本年比上年增减（</w:t>
            </w:r>
            <w:r>
              <w:rPr>
                <w:rFonts w:ascii="宋体" w:hAnsi="宋体" w:cs="宋体" w:eastAsia="宋体" w:hint="default"/>
                <w:sz w:val="18"/>
                <w:szCs w:val="18"/>
              </w:rPr>
              <w:t>%</w:t>
            </w:r>
            <w:r>
              <w:rPr>
                <w:rFonts w:ascii="宋体" w:hAnsi="宋体" w:cs="宋体" w:eastAsia="宋体" w:hint="default"/>
                <w:sz w:val="18"/>
                <w:szCs w:val="18"/>
              </w:rPr>
              <w:t>）</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416"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268" w:right="0"/>
              <w:jc w:val="left"/>
              <w:rPr>
                <w:rFonts w:ascii="Calibri" w:hAnsi="Calibri" w:cs="Calibri" w:eastAsia="Calibri" w:hint="default"/>
                <w:sz w:val="18"/>
                <w:szCs w:val="18"/>
              </w:rPr>
            </w:pPr>
            <w:r>
              <w:rPr>
                <w:rFonts w:ascii="Calibri"/>
                <w:sz w:val="18"/>
              </w:rPr>
              <w:t>467,420,202.65</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379,566,825.47</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23.15</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460" w:right="0"/>
              <w:jc w:val="left"/>
              <w:rPr>
                <w:rFonts w:ascii="Calibri" w:hAnsi="Calibri" w:cs="Calibri" w:eastAsia="Calibri" w:hint="default"/>
                <w:sz w:val="18"/>
                <w:szCs w:val="18"/>
              </w:rPr>
            </w:pPr>
            <w:r>
              <w:rPr>
                <w:rFonts w:ascii="Calibri"/>
                <w:sz w:val="18"/>
              </w:rPr>
              <w:t>366,441,599.41</w:t>
            </w:r>
          </w:p>
        </w:tc>
      </w:tr>
      <w:tr>
        <w:trPr>
          <w:trHeight w:val="730"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753" w:right="120" w:hanging="629"/>
              <w:jc w:val="left"/>
              <w:rPr>
                <w:rFonts w:ascii="宋体" w:hAnsi="宋体" w:cs="宋体" w:eastAsia="宋体" w:hint="default"/>
                <w:sz w:val="18"/>
                <w:szCs w:val="18"/>
              </w:rPr>
            </w:pPr>
            <w:r>
              <w:rPr>
                <w:rFonts w:ascii="宋体" w:hAnsi="宋体" w:cs="宋体" w:eastAsia="宋体" w:hint="default"/>
                <w:sz w:val="18"/>
                <w:szCs w:val="18"/>
              </w:rPr>
              <w:t>归属于上市公司股东的所 有者权益</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71" w:right="0"/>
              <w:jc w:val="left"/>
              <w:rPr>
                <w:rFonts w:ascii="Calibri" w:hAnsi="Calibri" w:cs="Calibri" w:eastAsia="Calibri" w:hint="default"/>
                <w:sz w:val="18"/>
                <w:szCs w:val="18"/>
              </w:rPr>
            </w:pPr>
            <w:r>
              <w:rPr>
                <w:rFonts w:ascii="Calibri"/>
                <w:sz w:val="18"/>
              </w:rPr>
              <w:t>273,334,622.07</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 w:right="0"/>
              <w:jc w:val="center"/>
              <w:rPr>
                <w:rFonts w:ascii="Calibri" w:hAnsi="Calibri" w:cs="Calibri" w:eastAsia="Calibri" w:hint="default"/>
                <w:sz w:val="18"/>
                <w:szCs w:val="18"/>
              </w:rPr>
            </w:pPr>
            <w:r>
              <w:rPr>
                <w:rFonts w:ascii="Calibri"/>
                <w:sz w:val="18"/>
              </w:rPr>
              <w:t>219,959,517.64</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24.33</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463" w:right="0"/>
              <w:jc w:val="left"/>
              <w:rPr>
                <w:rFonts w:ascii="Calibri" w:hAnsi="Calibri" w:cs="Calibri" w:eastAsia="Calibri" w:hint="default"/>
                <w:sz w:val="18"/>
                <w:szCs w:val="18"/>
              </w:rPr>
            </w:pPr>
            <w:r>
              <w:rPr>
                <w:rFonts w:ascii="Calibri"/>
                <w:sz w:val="18"/>
              </w:rPr>
              <w:t>197,300,823.63</w:t>
            </w:r>
          </w:p>
        </w:tc>
      </w:tr>
      <w:tr>
        <w:trPr>
          <w:trHeight w:val="418" w:hRule="exact"/>
        </w:trPr>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307"/>
              <w:jc w:val="right"/>
              <w:rPr>
                <w:rFonts w:ascii="Calibri" w:hAnsi="Calibri" w:cs="Calibri" w:eastAsia="Calibri" w:hint="default"/>
                <w:sz w:val="18"/>
                <w:szCs w:val="18"/>
              </w:rPr>
            </w:pPr>
            <w:r>
              <w:rPr>
                <w:rFonts w:ascii="Calibri"/>
                <w:sz w:val="18"/>
              </w:rPr>
              <w:t>90,000,000.00</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90,000,000.00</w:t>
            </w:r>
          </w:p>
        </w:tc>
        <w:tc>
          <w:tcPr>
            <w:tcW w:w="17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0</w:t>
            </w:r>
          </w:p>
        </w:tc>
        <w:tc>
          <w:tcPr>
            <w:tcW w:w="20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506" w:right="0"/>
              <w:jc w:val="left"/>
              <w:rPr>
                <w:rFonts w:ascii="Calibri" w:hAnsi="Calibri" w:cs="Calibri" w:eastAsia="Calibri" w:hint="default"/>
                <w:sz w:val="18"/>
                <w:szCs w:val="18"/>
              </w:rPr>
            </w:pPr>
            <w:r>
              <w:rPr>
                <w:rFonts w:ascii="Calibri"/>
                <w:sz w:val="18"/>
              </w:rPr>
              <w:t>90,000,000.00</w:t>
            </w:r>
          </w:p>
        </w:tc>
      </w:tr>
    </w:tbl>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760" w:bottom="280" w:left="1660" w:right="0"/>
        </w:sectPr>
      </w:pPr>
    </w:p>
    <w:p>
      <w:pPr>
        <w:pStyle w:val="Heading4"/>
        <w:spacing w:line="240" w:lineRule="auto" w:before="26"/>
        <w:ind w:right="-18"/>
        <w:jc w:val="left"/>
        <w:rPr>
          <w:b w:val="0"/>
          <w:bCs w:val="0"/>
        </w:rPr>
      </w:pPr>
      <w:r>
        <w:rPr/>
        <w:t>（二）</w:t>
      </w:r>
      <w:r>
        <w:rPr>
          <w:spacing w:val="-7"/>
        </w:rPr>
        <w:t> </w:t>
      </w:r>
      <w:r>
        <w:rPr/>
        <w:t>主要财务指标</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51"/>
        <w:ind w:left="14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660" w:right="0"/>
          <w:cols w:num="2" w:equalWidth="0">
            <w:col w:w="2425" w:space="6082"/>
            <w:col w:w="1743"/>
          </w:cols>
        </w:sectPr>
      </w:pPr>
    </w:p>
    <w:p>
      <w:pPr>
        <w:spacing w:line="240" w:lineRule="auto" w:before="3"/>
        <w:rPr>
          <w:rFonts w:ascii="宋体" w:hAnsi="宋体" w:cs="宋体" w:eastAsia="宋体" w:hint="default"/>
          <w:sz w:val="5"/>
          <w:szCs w:val="5"/>
        </w:rPr>
      </w:pPr>
    </w:p>
    <w:tbl>
      <w:tblPr>
        <w:tblW w:w="0" w:type="auto"/>
        <w:jc w:val="left"/>
        <w:tblInd w:w="159" w:type="dxa"/>
        <w:tblLayout w:type="fixed"/>
        <w:tblCellMar>
          <w:top w:w="0" w:type="dxa"/>
          <w:left w:w="0" w:type="dxa"/>
          <w:bottom w:w="0" w:type="dxa"/>
          <w:right w:w="0" w:type="dxa"/>
        </w:tblCellMar>
        <w:tblLook w:val="01E0"/>
      </w:tblPr>
      <w:tblGrid>
        <w:gridCol w:w="3020"/>
        <w:gridCol w:w="1370"/>
        <w:gridCol w:w="1378"/>
        <w:gridCol w:w="1837"/>
        <w:gridCol w:w="1570"/>
      </w:tblGrid>
      <w:tr>
        <w:trPr>
          <w:trHeight w:val="418"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6"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52" w:right="0"/>
              <w:jc w:val="left"/>
              <w:rPr>
                <w:rFonts w:ascii="宋体" w:hAnsi="宋体" w:cs="宋体" w:eastAsia="宋体" w:hint="default"/>
                <w:sz w:val="18"/>
                <w:szCs w:val="18"/>
              </w:rPr>
            </w:pPr>
            <w:r>
              <w:rPr>
                <w:rFonts w:ascii="宋体" w:hAnsi="宋体" w:cs="宋体" w:eastAsia="宋体" w:hint="default"/>
                <w:sz w:val="18"/>
                <w:szCs w:val="18"/>
              </w:rPr>
              <w:t>本年比上年增减（</w:t>
            </w:r>
            <w:r>
              <w:rPr>
                <w:rFonts w:ascii="宋体" w:hAnsi="宋体" w:cs="宋体" w:eastAsia="宋体" w:hint="default"/>
                <w:sz w:val="18"/>
                <w:szCs w:val="18"/>
              </w:rPr>
              <w:t>%</w:t>
            </w:r>
            <w:r>
              <w:rPr>
                <w:rFonts w:ascii="宋体" w:hAnsi="宋体" w:cs="宋体" w:eastAsia="宋体" w:hint="default"/>
                <w:sz w:val="18"/>
                <w:szCs w:val="18"/>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484"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418"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427" w:right="0"/>
              <w:jc w:val="left"/>
              <w:rPr>
                <w:rFonts w:ascii="Calibri" w:hAnsi="Calibri" w:cs="Calibri" w:eastAsia="Calibri" w:hint="default"/>
                <w:sz w:val="18"/>
                <w:szCs w:val="18"/>
              </w:rPr>
            </w:pPr>
            <w:r>
              <w:rPr>
                <w:rFonts w:ascii="Calibri"/>
                <w:sz w:val="18"/>
              </w:rPr>
              <w:t>0.5908</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429" w:right="0"/>
              <w:jc w:val="left"/>
              <w:rPr>
                <w:rFonts w:ascii="Calibri" w:hAnsi="Calibri" w:cs="Calibri" w:eastAsia="Calibri" w:hint="default"/>
                <w:sz w:val="18"/>
                <w:szCs w:val="18"/>
              </w:rPr>
            </w:pPr>
            <w:r>
              <w:rPr>
                <w:rFonts w:ascii="Calibri"/>
                <w:sz w:val="18"/>
              </w:rPr>
              <w:t>0.4437</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772" w:right="0"/>
              <w:jc w:val="left"/>
              <w:rPr>
                <w:rFonts w:ascii="宋体" w:hAnsi="宋体" w:cs="宋体" w:eastAsia="宋体" w:hint="default"/>
                <w:sz w:val="18"/>
                <w:szCs w:val="18"/>
              </w:rPr>
            </w:pPr>
            <w:r>
              <w:rPr>
                <w:rFonts w:ascii="宋体"/>
                <w:sz w:val="18"/>
              </w:rPr>
              <w:t>33.15</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414"/>
              <w:jc w:val="right"/>
              <w:rPr>
                <w:rFonts w:ascii="宋体" w:hAnsi="宋体" w:cs="宋体" w:eastAsia="宋体" w:hint="default"/>
                <w:sz w:val="18"/>
                <w:szCs w:val="18"/>
              </w:rPr>
            </w:pPr>
            <w:r>
              <w:rPr>
                <w:rFonts w:ascii="宋体"/>
                <w:spacing w:val="-1"/>
                <w:sz w:val="18"/>
              </w:rPr>
              <w:t>0.2821</w:t>
            </w:r>
          </w:p>
        </w:tc>
      </w:tr>
      <w:tr>
        <w:trPr>
          <w:trHeight w:val="415"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稀释每股收益</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427" w:right="0"/>
              <w:jc w:val="left"/>
              <w:rPr>
                <w:rFonts w:ascii="Calibri" w:hAnsi="Calibri" w:cs="Calibri" w:eastAsia="Calibri" w:hint="default"/>
                <w:sz w:val="18"/>
                <w:szCs w:val="18"/>
              </w:rPr>
            </w:pPr>
            <w:r>
              <w:rPr>
                <w:rFonts w:ascii="Calibri"/>
                <w:sz w:val="18"/>
              </w:rPr>
              <w:t>0.5908</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429" w:right="0"/>
              <w:jc w:val="left"/>
              <w:rPr>
                <w:rFonts w:ascii="Calibri" w:hAnsi="Calibri" w:cs="Calibri" w:eastAsia="Calibri" w:hint="default"/>
                <w:sz w:val="18"/>
                <w:szCs w:val="18"/>
              </w:rPr>
            </w:pPr>
            <w:r>
              <w:rPr>
                <w:rFonts w:ascii="Calibri"/>
                <w:sz w:val="18"/>
              </w:rPr>
              <w:t>0.4437</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33.15</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414"/>
              <w:jc w:val="right"/>
              <w:rPr>
                <w:rFonts w:ascii="宋体" w:hAnsi="宋体" w:cs="宋体" w:eastAsia="宋体" w:hint="default"/>
                <w:sz w:val="18"/>
                <w:szCs w:val="18"/>
              </w:rPr>
            </w:pPr>
            <w:r>
              <w:rPr>
                <w:rFonts w:ascii="宋体"/>
                <w:spacing w:val="-1"/>
                <w:sz w:val="18"/>
              </w:rPr>
              <w:t>0.2821</w:t>
            </w:r>
          </w:p>
        </w:tc>
      </w:tr>
      <w:tr>
        <w:trPr>
          <w:trHeight w:val="418"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扣除非经常性损益后的基本每股收益</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407" w:right="0"/>
              <w:jc w:val="left"/>
              <w:rPr>
                <w:rFonts w:ascii="宋体" w:hAnsi="宋体" w:cs="宋体" w:eastAsia="宋体" w:hint="default"/>
                <w:sz w:val="18"/>
                <w:szCs w:val="18"/>
              </w:rPr>
            </w:pPr>
            <w:r>
              <w:rPr>
                <w:rFonts w:ascii="宋体"/>
                <w:sz w:val="18"/>
              </w:rPr>
              <w:t>0.5605</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429" w:right="0"/>
              <w:jc w:val="left"/>
              <w:rPr>
                <w:rFonts w:ascii="Calibri" w:hAnsi="Calibri" w:cs="Calibri" w:eastAsia="Calibri" w:hint="default"/>
                <w:sz w:val="18"/>
                <w:szCs w:val="18"/>
              </w:rPr>
            </w:pPr>
            <w:r>
              <w:rPr>
                <w:rFonts w:ascii="Calibri"/>
                <w:sz w:val="18"/>
              </w:rPr>
              <w:t>0.4265</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sz w:val="18"/>
              </w:rPr>
              <w:t>31.42</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14"/>
              <w:jc w:val="right"/>
              <w:rPr>
                <w:rFonts w:ascii="宋体" w:hAnsi="宋体" w:cs="宋体" w:eastAsia="宋体" w:hint="default"/>
                <w:sz w:val="18"/>
                <w:szCs w:val="18"/>
              </w:rPr>
            </w:pPr>
            <w:r>
              <w:rPr>
                <w:rFonts w:ascii="宋体"/>
                <w:spacing w:val="-1"/>
                <w:sz w:val="18"/>
              </w:rPr>
              <w:t>0.2508</w:t>
            </w:r>
          </w:p>
        </w:tc>
      </w:tr>
      <w:tr>
        <w:trPr>
          <w:trHeight w:val="418"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316"/>
              <w:jc w:val="right"/>
              <w:rPr>
                <w:rFonts w:ascii="宋体" w:hAnsi="宋体" w:cs="宋体" w:eastAsia="宋体" w:hint="default"/>
                <w:sz w:val="18"/>
                <w:szCs w:val="18"/>
              </w:rPr>
            </w:pPr>
            <w:r>
              <w:rPr>
                <w:rFonts w:ascii="宋体"/>
                <w:spacing w:val="-1"/>
                <w:sz w:val="18"/>
              </w:rPr>
              <w:t>21.61%</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321"/>
              <w:jc w:val="right"/>
              <w:rPr>
                <w:rFonts w:ascii="宋体" w:hAnsi="宋体" w:cs="宋体" w:eastAsia="宋体" w:hint="default"/>
                <w:sz w:val="18"/>
                <w:szCs w:val="18"/>
              </w:rPr>
            </w:pPr>
            <w:r>
              <w:rPr>
                <w:rFonts w:ascii="宋体"/>
                <w:spacing w:val="-1"/>
                <w:sz w:val="18"/>
              </w:rPr>
              <w:t>19.03%</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2.58</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414"/>
              <w:jc w:val="right"/>
              <w:rPr>
                <w:rFonts w:ascii="宋体" w:hAnsi="宋体" w:cs="宋体" w:eastAsia="宋体" w:hint="default"/>
                <w:sz w:val="18"/>
                <w:szCs w:val="18"/>
              </w:rPr>
            </w:pPr>
            <w:r>
              <w:rPr>
                <w:rFonts w:ascii="宋体"/>
                <w:spacing w:val="-1"/>
                <w:sz w:val="18"/>
              </w:rPr>
              <w:t>13.18%</w:t>
            </w:r>
          </w:p>
        </w:tc>
      </w:tr>
      <w:tr>
        <w:trPr>
          <w:trHeight w:val="730"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1142" w:right="60" w:hanging="1080"/>
              <w:jc w:val="left"/>
              <w:rPr>
                <w:rFonts w:ascii="宋体" w:hAnsi="宋体" w:cs="宋体" w:eastAsia="宋体" w:hint="default"/>
                <w:sz w:val="18"/>
                <w:szCs w:val="18"/>
              </w:rPr>
            </w:pPr>
            <w:r>
              <w:rPr>
                <w:rFonts w:ascii="宋体" w:hAnsi="宋体" w:cs="宋体" w:eastAsia="宋体" w:hint="default"/>
                <w:sz w:val="18"/>
                <w:szCs w:val="18"/>
              </w:rPr>
              <w:t>扣除非经常性损益后的加权平均净资 产收益率</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316"/>
              <w:jc w:val="right"/>
              <w:rPr>
                <w:rFonts w:ascii="宋体" w:hAnsi="宋体" w:cs="宋体" w:eastAsia="宋体" w:hint="default"/>
                <w:sz w:val="18"/>
                <w:szCs w:val="18"/>
              </w:rPr>
            </w:pPr>
            <w:r>
              <w:rPr>
                <w:rFonts w:ascii="宋体"/>
                <w:spacing w:val="-1"/>
                <w:sz w:val="18"/>
              </w:rPr>
              <w:t>20.51%</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321"/>
              <w:jc w:val="right"/>
              <w:rPr>
                <w:rFonts w:ascii="宋体" w:hAnsi="宋体" w:cs="宋体" w:eastAsia="宋体" w:hint="default"/>
                <w:sz w:val="18"/>
                <w:szCs w:val="18"/>
              </w:rPr>
            </w:pPr>
            <w:r>
              <w:rPr>
                <w:rFonts w:ascii="宋体"/>
                <w:spacing w:val="-1"/>
                <w:sz w:val="18"/>
              </w:rPr>
              <w:t>18.29%</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sz w:val="18"/>
              </w:rPr>
              <w:t>2.22</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414"/>
              <w:jc w:val="right"/>
              <w:rPr>
                <w:rFonts w:ascii="宋体" w:hAnsi="宋体" w:cs="宋体" w:eastAsia="宋体" w:hint="default"/>
                <w:sz w:val="18"/>
                <w:szCs w:val="18"/>
              </w:rPr>
            </w:pPr>
            <w:r>
              <w:rPr>
                <w:rFonts w:ascii="宋体"/>
                <w:spacing w:val="-1"/>
                <w:sz w:val="18"/>
              </w:rPr>
              <w:t>11.72%</w:t>
            </w:r>
          </w:p>
        </w:tc>
      </w:tr>
      <w:tr>
        <w:trPr>
          <w:trHeight w:val="415"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每股经营活动产生的现金流量净额</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316"/>
              <w:jc w:val="right"/>
              <w:rPr>
                <w:rFonts w:ascii="宋体" w:hAnsi="宋体" w:cs="宋体" w:eastAsia="宋体" w:hint="default"/>
                <w:sz w:val="18"/>
                <w:szCs w:val="18"/>
              </w:rPr>
            </w:pPr>
            <w:r>
              <w:rPr>
                <w:rFonts w:ascii="宋体"/>
                <w:spacing w:val="-1"/>
                <w:sz w:val="18"/>
              </w:rPr>
              <w:t>0.1969</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321"/>
              <w:jc w:val="right"/>
              <w:rPr>
                <w:rFonts w:ascii="宋体" w:hAnsi="宋体" w:cs="宋体" w:eastAsia="宋体" w:hint="default"/>
                <w:sz w:val="18"/>
                <w:szCs w:val="18"/>
              </w:rPr>
            </w:pPr>
            <w:r>
              <w:rPr>
                <w:rFonts w:ascii="宋体"/>
                <w:spacing w:val="-1"/>
                <w:sz w:val="18"/>
              </w:rPr>
              <w:t>0.8274</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3"/>
              <w:jc w:val="center"/>
              <w:rPr>
                <w:rFonts w:ascii="宋体" w:hAnsi="宋体" w:cs="宋体" w:eastAsia="宋体" w:hint="default"/>
                <w:sz w:val="18"/>
                <w:szCs w:val="18"/>
              </w:rPr>
            </w:pPr>
            <w:r>
              <w:rPr>
                <w:rFonts w:ascii="宋体"/>
                <w:sz w:val="18"/>
              </w:rPr>
              <w:t>-76.20</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414"/>
              <w:jc w:val="right"/>
              <w:rPr>
                <w:rFonts w:ascii="宋体" w:hAnsi="宋体" w:cs="宋体" w:eastAsia="宋体" w:hint="default"/>
                <w:sz w:val="18"/>
                <w:szCs w:val="18"/>
              </w:rPr>
            </w:pPr>
            <w:r>
              <w:rPr>
                <w:rFonts w:ascii="宋体"/>
                <w:spacing w:val="-1"/>
                <w:sz w:val="18"/>
              </w:rPr>
              <w:t>0.4901</w:t>
            </w:r>
          </w:p>
        </w:tc>
      </w:tr>
      <w:tr>
        <w:trPr>
          <w:trHeight w:val="418" w:hRule="exact"/>
        </w:trPr>
        <w:tc>
          <w:tcPr>
            <w:tcW w:w="3020"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6"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52" w:right="0"/>
              <w:jc w:val="left"/>
              <w:rPr>
                <w:rFonts w:ascii="宋体" w:hAnsi="宋体" w:cs="宋体" w:eastAsia="宋体" w:hint="default"/>
                <w:sz w:val="18"/>
                <w:szCs w:val="18"/>
              </w:rPr>
            </w:pPr>
            <w:r>
              <w:rPr>
                <w:rFonts w:ascii="宋体" w:hAnsi="宋体" w:cs="宋体" w:eastAsia="宋体" w:hint="default"/>
                <w:sz w:val="18"/>
                <w:szCs w:val="18"/>
              </w:rPr>
              <w:t>本年比上年增减（</w:t>
            </w:r>
            <w:r>
              <w:rPr>
                <w:rFonts w:ascii="宋体" w:hAnsi="宋体" w:cs="宋体" w:eastAsia="宋体" w:hint="default"/>
                <w:sz w:val="18"/>
                <w:szCs w:val="18"/>
              </w:rPr>
              <w:t>%</w:t>
            </w:r>
            <w:r>
              <w:rPr>
                <w:rFonts w:ascii="宋体" w:hAnsi="宋体" w:cs="宋体" w:eastAsia="宋体" w:hint="default"/>
                <w:sz w:val="18"/>
                <w:szCs w:val="18"/>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484"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418"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归属于上市公司股东的每股净资产</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316"/>
              <w:jc w:val="right"/>
              <w:rPr>
                <w:rFonts w:ascii="宋体" w:hAnsi="宋体" w:cs="宋体" w:eastAsia="宋体" w:hint="default"/>
                <w:sz w:val="18"/>
                <w:szCs w:val="18"/>
              </w:rPr>
            </w:pPr>
            <w:r>
              <w:rPr>
                <w:rFonts w:ascii="宋体"/>
                <w:spacing w:val="-1"/>
                <w:sz w:val="18"/>
              </w:rPr>
              <w:t>3.0371</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321"/>
              <w:jc w:val="right"/>
              <w:rPr>
                <w:rFonts w:ascii="宋体" w:hAnsi="宋体" w:cs="宋体" w:eastAsia="宋体" w:hint="default"/>
                <w:sz w:val="18"/>
                <w:szCs w:val="18"/>
              </w:rPr>
            </w:pPr>
            <w:r>
              <w:rPr>
                <w:rFonts w:ascii="宋体"/>
                <w:spacing w:val="-1"/>
                <w:sz w:val="18"/>
              </w:rPr>
              <w:t>2.4427</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24.33</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414"/>
              <w:jc w:val="right"/>
              <w:rPr>
                <w:rFonts w:ascii="宋体" w:hAnsi="宋体" w:cs="宋体" w:eastAsia="宋体" w:hint="default"/>
                <w:sz w:val="18"/>
                <w:szCs w:val="18"/>
              </w:rPr>
            </w:pPr>
            <w:r>
              <w:rPr>
                <w:rFonts w:ascii="宋体"/>
                <w:spacing w:val="-1"/>
                <w:sz w:val="18"/>
              </w:rPr>
              <w:t>2.1909</w:t>
            </w:r>
          </w:p>
        </w:tc>
      </w:tr>
    </w:tbl>
    <w:p>
      <w:pPr>
        <w:spacing w:after="0" w:line="240" w:lineRule="auto"/>
        <w:jc w:val="right"/>
        <w:rPr>
          <w:rFonts w:ascii="宋体" w:hAnsi="宋体" w:cs="宋体" w:eastAsia="宋体" w:hint="default"/>
          <w:sz w:val="18"/>
          <w:szCs w:val="18"/>
        </w:rPr>
        <w:sectPr>
          <w:type w:val="continuous"/>
          <w:pgSz w:w="11910" w:h="16840"/>
          <w:pgMar w:top="760" w:bottom="280" w:left="1660" w:right="0"/>
        </w:sectPr>
      </w:pPr>
    </w:p>
    <w:p>
      <w:pPr>
        <w:pStyle w:val="Heading4"/>
        <w:spacing w:line="240" w:lineRule="auto" w:before="72"/>
        <w:ind w:left="200" w:right="0"/>
        <w:jc w:val="left"/>
        <w:rPr>
          <w:b w:val="0"/>
          <w:bCs w:val="0"/>
        </w:rPr>
      </w:pPr>
      <w:r>
        <w:rPr/>
        <w:pict>
          <v:group style="position:absolute;margin-left:106.940002pt;margin-top:56.995567pt;width:427.55pt;height:.5pt;mso-position-horizontal-relative:page;mso-position-vertical-relative:paragraph;z-index:1072" coordorigin="2139,1140" coordsize="8551,10">
            <v:shape style="position:absolute;left:2139;top:1140;width:2931;height:10" type="#_x0000_t75" stroked="false">
              <v:imagedata r:id="rId13" o:title=""/>
            </v:shape>
            <v:shape style="position:absolute;left:5065;top:1140;width:5624;height:10" type="#_x0000_t75" stroked="false">
              <v:imagedata r:id="rId14" o:title=""/>
            </v:shape>
            <w10:wrap type="none"/>
          </v:group>
        </w:pict>
      </w:r>
      <w:r>
        <w:rPr/>
        <w:pict>
          <v:group style="position:absolute;margin-left:106.940002pt;margin-top:113.75563pt;width:427.55pt;height:.5pt;mso-position-horizontal-relative:page;mso-position-vertical-relative:paragraph;z-index:1096" coordorigin="2139,2275" coordsize="8551,10">
            <v:shape style="position:absolute;left:2139;top:2275;width:2931;height:10" type="#_x0000_t75" stroked="false">
              <v:imagedata r:id="rId13" o:title=""/>
            </v:shape>
            <v:shape style="position:absolute;left:5065;top:2275;width:5624;height:10" type="#_x0000_t75" stroked="false">
              <v:imagedata r:id="rId15" o:title=""/>
            </v:shape>
            <w10:wrap type="none"/>
          </v:group>
        </w:pict>
      </w:r>
      <w:r>
        <w:rPr/>
        <w:pict>
          <v:group style="position:absolute;margin-left:106.940002pt;margin-top:207.865631pt;width:427.55pt;height:.5pt;mso-position-horizontal-relative:page;mso-position-vertical-relative:paragraph;z-index:1120" coordorigin="2139,4157" coordsize="8551,10">
            <v:shape style="position:absolute;left:2139;top:4157;width:2931;height:10" type="#_x0000_t75" stroked="false">
              <v:imagedata r:id="rId13" o:title=""/>
            </v:shape>
            <v:shape style="position:absolute;left:5065;top:4157;width:5624;height:10" type="#_x0000_t75" stroked="false">
              <v:imagedata r:id="rId14" o:title=""/>
            </v:shape>
            <w10:wrap type="none"/>
          </v:group>
        </w:pict>
      </w:r>
      <w:r>
        <w:rPr/>
        <w:pict>
          <v:shape style="position:absolute;margin-left:106.220001pt;margin-top:36.835609pt;width:428.25pt;height:400.65pt;mso-position-horizontal-relative:page;mso-position-vertical-relative:paragraph;z-index:14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50"/>
                    <w:gridCol w:w="2830"/>
                    <w:gridCol w:w="2785"/>
                  </w:tblGrid>
                  <w:tr>
                    <w:trPr>
                      <w:trHeight w:val="402" w:hRule="exact"/>
                    </w:trPr>
                    <w:tc>
                      <w:tcPr>
                        <w:tcW w:w="2950" w:type="dxa"/>
                        <w:tcBorders>
                          <w:top w:val="single" w:sz="12" w:space="0" w:color="000000"/>
                          <w:left w:val="nil" w:sz="6" w:space="0" w:color="auto"/>
                          <w:bottom w:val="nil" w:sz="6" w:space="0" w:color="auto"/>
                          <w:right w:val="single" w:sz="4" w:space="0" w:color="000000"/>
                        </w:tcBorders>
                      </w:tcPr>
                      <w:p>
                        <w:pPr>
                          <w:pStyle w:val="TableParagraph"/>
                          <w:tabs>
                            <w:tab w:pos="653" w:val="left" w:leader="none"/>
                          </w:tabs>
                          <w:spacing w:line="240" w:lineRule="auto" w:before="39"/>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8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年度</w:t>
                        </w:r>
                      </w:p>
                    </w:tc>
                    <w:tc>
                      <w:tcPr>
                        <w:tcW w:w="278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4"/>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1124" w:hRule="exact"/>
                    </w:trPr>
                    <w:tc>
                      <w:tcPr>
                        <w:tcW w:w="2950" w:type="dxa"/>
                        <w:tcBorders>
                          <w:top w:val="nil" w:sz="6" w:space="0" w:color="auto"/>
                          <w:left w:val="nil" w:sz="6" w:space="0" w:color="auto"/>
                          <w:bottom w:val="nil" w:sz="6" w:space="0" w:color="auto"/>
                          <w:right w:val="single" w:sz="4" w:space="0" w:color="000000"/>
                        </w:tcBorders>
                      </w:tcPr>
                      <w:p>
                        <w:pPr>
                          <w:pStyle w:val="TableParagraph"/>
                          <w:spacing w:line="381" w:lineRule="auto" w:before="38"/>
                          <w:ind w:left="220" w:right="101"/>
                          <w:jc w:val="both"/>
                          <w:rPr>
                            <w:rFonts w:ascii="宋体" w:hAnsi="宋体" w:cs="宋体" w:eastAsia="宋体" w:hint="default"/>
                            <w:sz w:val="18"/>
                            <w:szCs w:val="18"/>
                          </w:rPr>
                        </w:pPr>
                        <w:r>
                          <w:rPr>
                            <w:rFonts w:ascii="宋体" w:hAnsi="宋体" w:cs="宋体" w:eastAsia="宋体" w:hint="default"/>
                            <w:spacing w:val="-6"/>
                            <w:sz w:val="18"/>
                            <w:szCs w:val="18"/>
                          </w:rPr>
                          <w:t>（一）非流动性资产处置损益，包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6"/>
                            <w:sz w:val="18"/>
                            <w:szCs w:val="18"/>
                          </w:rPr>
                          <w:t>括已计提资产减值准备的冲销部</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分</w:t>
                        </w:r>
                      </w:p>
                    </w:tc>
                    <w:tc>
                      <w:tcPr>
                        <w:tcW w:w="28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311,502.73</w:t>
                        </w:r>
                      </w:p>
                    </w:tc>
                    <w:tc>
                      <w:tcPr>
                        <w:tcW w:w="278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-11,742.16</w:t>
                        </w:r>
                      </w:p>
                    </w:tc>
                  </w:tr>
                  <w:tr>
                    <w:trPr>
                      <w:trHeight w:val="1882" w:hRule="exact"/>
                    </w:trPr>
                    <w:tc>
                      <w:tcPr>
                        <w:tcW w:w="2950" w:type="dxa"/>
                        <w:tcBorders>
                          <w:top w:val="nil" w:sz="6" w:space="0" w:color="auto"/>
                          <w:left w:val="nil" w:sz="6" w:space="0" w:color="auto"/>
                          <w:bottom w:val="nil" w:sz="6" w:space="0" w:color="auto"/>
                          <w:right w:val="single" w:sz="4" w:space="0" w:color="000000"/>
                        </w:tcBorders>
                      </w:tcPr>
                      <w:p>
                        <w:pPr>
                          <w:pStyle w:val="TableParagraph"/>
                          <w:spacing w:line="381" w:lineRule="auto" w:before="46"/>
                          <w:ind w:left="220" w:right="22"/>
                          <w:jc w:val="left"/>
                          <w:rPr>
                            <w:rFonts w:ascii="宋体" w:hAnsi="宋体" w:cs="宋体" w:eastAsia="宋体" w:hint="default"/>
                            <w:sz w:val="18"/>
                            <w:szCs w:val="18"/>
                          </w:rPr>
                        </w:pPr>
                        <w:r>
                          <w:rPr>
                            <w:rFonts w:ascii="宋体" w:hAnsi="宋体" w:cs="宋体" w:eastAsia="宋体" w:hint="default"/>
                            <w:sz w:val="18"/>
                            <w:szCs w:val="18"/>
                          </w:rPr>
                          <w:t>（二）计入当期损益的政府补助， 但与公司正常经营业务密切相关， </w:t>
                        </w:r>
                        <w:r>
                          <w:rPr>
                            <w:rFonts w:ascii="宋体" w:hAnsi="宋体" w:cs="宋体" w:eastAsia="宋体" w:hint="default"/>
                            <w:spacing w:val="-6"/>
                            <w:sz w:val="18"/>
                            <w:szCs w:val="18"/>
                          </w:rPr>
                          <w:t>符合国家政策规定、按照一定标准</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6"/>
                            <w:sz w:val="18"/>
                            <w:szCs w:val="18"/>
                          </w:rPr>
                          <w:t>定额或定量持续享受的政府补助</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除外</w:t>
                        </w:r>
                      </w:p>
                    </w:tc>
                    <w:tc>
                      <w:tcPr>
                        <w:tcW w:w="28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98"/>
                          <w:jc w:val="right"/>
                          <w:rPr>
                            <w:rFonts w:ascii="Calibri" w:hAnsi="Calibri" w:cs="Calibri" w:eastAsia="Calibri" w:hint="default"/>
                            <w:sz w:val="18"/>
                            <w:szCs w:val="18"/>
                          </w:rPr>
                        </w:pPr>
                        <w:r>
                          <w:rPr>
                            <w:rFonts w:ascii="Calibri"/>
                            <w:spacing w:val="-1"/>
                            <w:sz w:val="18"/>
                          </w:rPr>
                          <w:t>2,737,859.80</w:t>
                        </w:r>
                      </w:p>
                    </w:tc>
                    <w:tc>
                      <w:tcPr>
                        <w:tcW w:w="278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08"/>
                          <w:jc w:val="right"/>
                          <w:rPr>
                            <w:rFonts w:ascii="Calibri" w:hAnsi="Calibri" w:cs="Calibri" w:eastAsia="Calibri" w:hint="default"/>
                            <w:sz w:val="18"/>
                            <w:szCs w:val="18"/>
                          </w:rPr>
                        </w:pPr>
                        <w:r>
                          <w:rPr>
                            <w:rFonts w:ascii="Calibri"/>
                            <w:spacing w:val="-1"/>
                            <w:sz w:val="18"/>
                          </w:rPr>
                          <w:t>1,744,000.00</w:t>
                        </w:r>
                      </w:p>
                    </w:tc>
                  </w:tr>
                  <w:tr>
                    <w:trPr>
                      <w:trHeight w:val="660" w:hRule="exact"/>
                    </w:trPr>
                    <w:tc>
                      <w:tcPr>
                        <w:tcW w:w="295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220"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80"/>
                            <w:sz w:val="18"/>
                            <w:szCs w:val="18"/>
                          </w:rPr>
                          <w:t>）</w:t>
                        </w:r>
                        <w:r>
                          <w:rPr>
                            <w:rFonts w:ascii="宋体" w:hAnsi="宋体" w:cs="宋体" w:eastAsia="宋体" w:hint="default"/>
                            <w:sz w:val="18"/>
                            <w:szCs w:val="18"/>
                          </w:rPr>
                          <w:t>计入当期损益的对非金融企</w:t>
                        </w:r>
                      </w:p>
                      <w:p>
                        <w:pPr>
                          <w:pStyle w:val="TableParagraph"/>
                          <w:spacing w:line="240" w:lineRule="auto" w:before="139"/>
                          <w:ind w:left="220" w:right="0"/>
                          <w:jc w:val="left"/>
                          <w:rPr>
                            <w:rFonts w:ascii="宋体" w:hAnsi="宋体" w:cs="宋体" w:eastAsia="宋体" w:hint="default"/>
                            <w:sz w:val="18"/>
                            <w:szCs w:val="18"/>
                          </w:rPr>
                        </w:pPr>
                        <w:r>
                          <w:rPr>
                            <w:rFonts w:ascii="宋体" w:hAnsi="宋体" w:cs="宋体" w:eastAsia="宋体" w:hint="default"/>
                            <w:sz w:val="18"/>
                            <w:szCs w:val="18"/>
                          </w:rPr>
                          <w:t>业收取的资金占用费</w:t>
                        </w:r>
                      </w:p>
                    </w:tc>
                    <w:tc>
                      <w:tcPr>
                        <w:tcW w:w="2830" w:type="dxa"/>
                        <w:tcBorders>
                          <w:top w:val="nil" w:sz="6" w:space="0" w:color="auto"/>
                          <w:left w:val="single" w:sz="4" w:space="0" w:color="000000"/>
                          <w:bottom w:val="nil" w:sz="6" w:space="0" w:color="auto"/>
                          <w:right w:val="single" w:sz="4" w:space="0" w:color="000000"/>
                        </w:tcBorders>
                      </w:tcPr>
                      <w:p>
                        <w:pPr/>
                      </w:p>
                    </w:tc>
                    <w:tc>
                      <w:tcPr>
                        <w:tcW w:w="2785" w:type="dxa"/>
                        <w:tcBorders>
                          <w:top w:val="nil" w:sz="6" w:space="0" w:color="auto"/>
                          <w:left w:val="single" w:sz="4" w:space="0" w:color="000000"/>
                          <w:bottom w:val="nil" w:sz="6" w:space="0" w:color="auto"/>
                          <w:right w:val="nil" w:sz="6" w:space="0" w:color="auto"/>
                        </w:tcBorders>
                      </w:tcPr>
                      <w:p>
                        <w:pPr/>
                      </w:p>
                    </w:tc>
                  </w:tr>
                  <w:tr>
                    <w:trPr>
                      <w:trHeight w:val="1231" w:hRule="exact"/>
                    </w:trPr>
                    <w:tc>
                      <w:tcPr>
                        <w:tcW w:w="2950" w:type="dxa"/>
                        <w:tcBorders>
                          <w:top w:val="nil" w:sz="6" w:space="0" w:color="auto"/>
                          <w:left w:val="nil" w:sz="6" w:space="0" w:color="auto"/>
                          <w:bottom w:val="nil" w:sz="6" w:space="0" w:color="auto"/>
                          <w:right w:val="single" w:sz="4" w:space="0" w:color="000000"/>
                        </w:tcBorders>
                      </w:tcPr>
                      <w:p>
                        <w:pPr>
                          <w:pStyle w:val="TableParagraph"/>
                          <w:spacing w:line="381" w:lineRule="auto" w:before="145"/>
                          <w:ind w:left="220" w:right="101"/>
                          <w:jc w:val="both"/>
                          <w:rPr>
                            <w:rFonts w:ascii="宋体" w:hAnsi="宋体" w:cs="宋体" w:eastAsia="宋体" w:hint="default"/>
                            <w:sz w:val="18"/>
                            <w:szCs w:val="18"/>
                          </w:rPr>
                        </w:pPr>
                        <w:r>
                          <w:rPr>
                            <w:rFonts w:ascii="宋体" w:hAnsi="宋体" w:cs="宋体" w:eastAsia="宋体" w:hint="default"/>
                            <w:spacing w:val="-6"/>
                            <w:sz w:val="18"/>
                            <w:szCs w:val="18"/>
                          </w:rPr>
                          <w:t>（四）同一控制下企业合并产生的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6"/>
                            <w:sz w:val="18"/>
                            <w:szCs w:val="18"/>
                          </w:rPr>
                          <w:t>子公司年初至合并日的当期净损</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益</w:t>
                        </w:r>
                      </w:p>
                    </w:tc>
                    <w:tc>
                      <w:tcPr>
                        <w:tcW w:w="2830" w:type="dxa"/>
                        <w:vMerge w:val="restart"/>
                        <w:tcBorders>
                          <w:top w:val="nil" w:sz="6" w:space="0" w:color="auto"/>
                          <w:left w:val="single" w:sz="4" w:space="0" w:color="000000"/>
                          <w:right w:val="single" w:sz="4" w:space="0" w:color="000000"/>
                        </w:tcBorders>
                      </w:tcPr>
                      <w:p>
                        <w:pPr/>
                      </w:p>
                    </w:tc>
                    <w:tc>
                      <w:tcPr>
                        <w:tcW w:w="2785" w:type="dxa"/>
                        <w:tcBorders>
                          <w:top w:val="nil" w:sz="6" w:space="0" w:color="auto"/>
                          <w:left w:val="single" w:sz="4" w:space="0" w:color="000000"/>
                          <w:bottom w:val="nil" w:sz="6" w:space="0" w:color="auto"/>
                          <w:right w:val="nil" w:sz="6" w:space="0" w:color="auto"/>
                        </w:tcBorders>
                      </w:tcPr>
                      <w:p>
                        <w:pPr/>
                      </w:p>
                    </w:tc>
                  </w:tr>
                  <w:tr>
                    <w:trPr>
                      <w:trHeight w:val="761" w:hRule="exact"/>
                    </w:trPr>
                    <w:tc>
                      <w:tcPr>
                        <w:tcW w:w="2950" w:type="dxa"/>
                        <w:tcBorders>
                          <w:top w:val="nil" w:sz="6" w:space="0" w:color="auto"/>
                          <w:left w:val="nil" w:sz="6" w:space="0" w:color="auto"/>
                          <w:bottom w:val="single" w:sz="4" w:space="0" w:color="000000"/>
                          <w:right w:val="single" w:sz="4" w:space="0" w:color="000000"/>
                        </w:tcBorders>
                      </w:tcPr>
                      <w:p>
                        <w:pPr>
                          <w:pStyle w:val="TableParagraph"/>
                          <w:spacing w:line="381" w:lineRule="auto" w:before="46"/>
                          <w:ind w:left="220" w:right="101"/>
                          <w:jc w:val="left"/>
                          <w:rPr>
                            <w:rFonts w:ascii="宋体" w:hAnsi="宋体" w:cs="宋体" w:eastAsia="宋体" w:hint="default"/>
                            <w:sz w:val="18"/>
                            <w:szCs w:val="18"/>
                          </w:rPr>
                        </w:pPr>
                        <w:r>
                          <w:rPr>
                            <w:rFonts w:ascii="宋体" w:hAnsi="宋体" w:cs="宋体" w:eastAsia="宋体" w:hint="default"/>
                            <w:spacing w:val="-6"/>
                            <w:sz w:val="18"/>
                            <w:szCs w:val="18"/>
                          </w:rPr>
                          <w:t>（五）单独进行减值测试的应收款</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项减值准备转回</w:t>
                        </w:r>
                      </w:p>
                    </w:tc>
                    <w:tc>
                      <w:tcPr>
                        <w:tcW w:w="2830" w:type="dxa"/>
                        <w:vMerge/>
                        <w:tcBorders>
                          <w:left w:val="single" w:sz="4" w:space="0" w:color="000000"/>
                          <w:bottom w:val="single" w:sz="4" w:space="0" w:color="000000"/>
                          <w:right w:val="single" w:sz="4" w:space="0" w:color="000000"/>
                        </w:tcBorders>
                      </w:tcPr>
                      <w:p>
                        <w:pPr/>
                      </w:p>
                    </w:tc>
                    <w:tc>
                      <w:tcPr>
                        <w:tcW w:w="2785" w:type="dxa"/>
                        <w:tcBorders>
                          <w:top w:val="nil" w:sz="6" w:space="0" w:color="auto"/>
                          <w:left w:val="single" w:sz="4" w:space="0" w:color="000000"/>
                          <w:bottom w:val="single" w:sz="4" w:space="0" w:color="000000"/>
                          <w:right w:val="nil" w:sz="6" w:space="0" w:color="auto"/>
                        </w:tcBorders>
                      </w:tcPr>
                      <w:p>
                        <w:pPr/>
                      </w:p>
                    </w:tc>
                  </w:tr>
                  <w:tr>
                    <w:trPr>
                      <w:trHeight w:val="758" w:hRule="exact"/>
                    </w:trPr>
                    <w:tc>
                      <w:tcPr>
                        <w:tcW w:w="2950" w:type="dxa"/>
                        <w:tcBorders>
                          <w:top w:val="single" w:sz="4" w:space="0" w:color="000000"/>
                          <w:left w:val="nil" w:sz="6" w:space="0" w:color="auto"/>
                          <w:bottom w:val="single" w:sz="4" w:space="0" w:color="000000"/>
                          <w:right w:val="single" w:sz="4" w:space="0" w:color="000000"/>
                        </w:tcBorders>
                      </w:tcPr>
                      <w:p>
                        <w:pPr>
                          <w:pStyle w:val="TableParagraph"/>
                          <w:spacing w:line="381" w:lineRule="auto" w:before="39"/>
                          <w:ind w:left="220" w:right="101"/>
                          <w:jc w:val="left"/>
                          <w:rPr>
                            <w:rFonts w:ascii="宋体" w:hAnsi="宋体" w:cs="宋体" w:eastAsia="宋体" w:hint="default"/>
                            <w:sz w:val="18"/>
                            <w:szCs w:val="18"/>
                          </w:rPr>
                        </w:pPr>
                        <w:r>
                          <w:rPr>
                            <w:rFonts w:ascii="宋体" w:hAnsi="宋体" w:cs="宋体" w:eastAsia="宋体" w:hint="default"/>
                            <w:spacing w:val="-6"/>
                            <w:sz w:val="18"/>
                            <w:szCs w:val="18"/>
                          </w:rPr>
                          <w:t>（六）除上述各项之外的其他营业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外收入和支出</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96"/>
                          <w:jc w:val="right"/>
                          <w:rPr>
                            <w:rFonts w:ascii="Calibri" w:hAnsi="Calibri" w:cs="Calibri" w:eastAsia="Calibri" w:hint="default"/>
                            <w:sz w:val="18"/>
                            <w:szCs w:val="18"/>
                          </w:rPr>
                        </w:pPr>
                        <w:r>
                          <w:rPr>
                            <w:rFonts w:ascii="Calibri"/>
                            <w:sz w:val="18"/>
                          </w:rPr>
                          <w:t>-23,200.00</w:t>
                        </w:r>
                      </w:p>
                    </w:tc>
                    <w:tc>
                      <w:tcPr>
                        <w:tcW w:w="278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8"/>
                          <w:jc w:val="right"/>
                          <w:rPr>
                            <w:rFonts w:ascii="Calibri" w:hAnsi="Calibri" w:cs="Calibri" w:eastAsia="Calibri" w:hint="default"/>
                            <w:sz w:val="18"/>
                            <w:szCs w:val="18"/>
                          </w:rPr>
                        </w:pPr>
                        <w:r>
                          <w:rPr>
                            <w:rFonts w:ascii="Calibri"/>
                            <w:sz w:val="18"/>
                          </w:rPr>
                          <w:t>-14,513.00</w:t>
                        </w:r>
                      </w:p>
                    </w:tc>
                  </w:tr>
                  <w:tr>
                    <w:trPr>
                      <w:trHeight w:val="385" w:hRule="exact"/>
                    </w:trPr>
                    <w:tc>
                      <w:tcPr>
                        <w:tcW w:w="2950" w:type="dxa"/>
                        <w:tcBorders>
                          <w:top w:val="single" w:sz="4" w:space="0" w:color="000000"/>
                          <w:left w:val="nil" w:sz="6" w:space="0" w:color="auto"/>
                          <w:bottom w:val="nil" w:sz="6" w:space="0" w:color="auto"/>
                          <w:right w:val="single" w:sz="4" w:space="0" w:color="000000"/>
                        </w:tcBorders>
                      </w:tcPr>
                      <w:p>
                        <w:pPr>
                          <w:pStyle w:val="TableParagraph"/>
                          <w:spacing w:line="240" w:lineRule="auto" w:before="42"/>
                          <w:ind w:left="220" w:right="0"/>
                          <w:jc w:val="left"/>
                          <w:rPr>
                            <w:rFonts w:ascii="宋体" w:hAnsi="宋体" w:cs="宋体" w:eastAsia="宋体" w:hint="default"/>
                            <w:sz w:val="18"/>
                            <w:szCs w:val="18"/>
                          </w:rPr>
                        </w:pPr>
                        <w:r>
                          <w:rPr>
                            <w:rFonts w:ascii="宋体" w:hAnsi="宋体" w:cs="宋体" w:eastAsia="宋体" w:hint="default"/>
                            <w:sz w:val="18"/>
                            <w:szCs w:val="18"/>
                          </w:rPr>
                          <w:t>（七）少数股东损益影响额</w:t>
                        </w:r>
                      </w:p>
                    </w:tc>
                    <w:tc>
                      <w:tcPr>
                        <w:tcW w:w="2830" w:type="dxa"/>
                        <w:tcBorders>
                          <w:top w:val="single" w:sz="4" w:space="0" w:color="000000"/>
                          <w:left w:val="single" w:sz="4" w:space="0" w:color="000000"/>
                          <w:bottom w:val="nil" w:sz="6" w:space="0" w:color="auto"/>
                          <w:right w:val="single" w:sz="4" w:space="0" w:color="000000"/>
                        </w:tcBorders>
                      </w:tcPr>
                      <w:p>
                        <w:pPr/>
                      </w:p>
                    </w:tc>
                    <w:tc>
                      <w:tcPr>
                        <w:tcW w:w="2785" w:type="dxa"/>
                        <w:tcBorders>
                          <w:top w:val="single" w:sz="4" w:space="0" w:color="000000"/>
                          <w:left w:val="single" w:sz="4" w:space="0" w:color="000000"/>
                          <w:bottom w:val="nil" w:sz="6" w:space="0" w:color="auto"/>
                          <w:right w:val="nil" w:sz="6" w:space="0" w:color="auto"/>
                        </w:tcBorders>
                      </w:tcPr>
                      <w:p>
                        <w:pPr/>
                      </w:p>
                    </w:tc>
                  </w:tr>
                  <w:tr>
                    <w:trPr>
                      <w:trHeight w:val="393" w:hRule="exact"/>
                    </w:trPr>
                    <w:tc>
                      <w:tcPr>
                        <w:tcW w:w="295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220" w:right="0"/>
                          <w:jc w:val="left"/>
                          <w:rPr>
                            <w:rFonts w:ascii="宋体" w:hAnsi="宋体" w:cs="宋体" w:eastAsia="宋体" w:hint="default"/>
                            <w:sz w:val="18"/>
                            <w:szCs w:val="18"/>
                          </w:rPr>
                        </w:pPr>
                        <w:r>
                          <w:rPr>
                            <w:rFonts w:ascii="宋体" w:hAnsi="宋体" w:cs="宋体" w:eastAsia="宋体" w:hint="default"/>
                            <w:sz w:val="18"/>
                            <w:szCs w:val="18"/>
                          </w:rPr>
                          <w:t>（八）所得税影响额</w:t>
                        </w:r>
                      </w:p>
                    </w:tc>
                    <w:tc>
                      <w:tcPr>
                        <w:tcW w:w="283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8"/>
                          <w:jc w:val="right"/>
                          <w:rPr>
                            <w:rFonts w:ascii="Calibri" w:hAnsi="Calibri" w:cs="Calibri" w:eastAsia="Calibri" w:hint="default"/>
                            <w:sz w:val="18"/>
                            <w:szCs w:val="18"/>
                          </w:rPr>
                        </w:pPr>
                        <w:r>
                          <w:rPr>
                            <w:rFonts w:ascii="Calibri"/>
                            <w:spacing w:val="-1"/>
                            <w:sz w:val="18"/>
                          </w:rPr>
                          <w:t>-302,626.25</w:t>
                        </w:r>
                      </w:p>
                    </w:tc>
                    <w:tc>
                      <w:tcPr>
                        <w:tcW w:w="278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Calibri" w:hAnsi="Calibri" w:cs="Calibri" w:eastAsia="Calibri" w:hint="default"/>
                            <w:sz w:val="18"/>
                            <w:szCs w:val="18"/>
                          </w:rPr>
                        </w:pPr>
                        <w:r>
                          <w:rPr>
                            <w:rFonts w:ascii="Calibri"/>
                            <w:spacing w:val="-1"/>
                            <w:sz w:val="18"/>
                          </w:rPr>
                          <w:t>-171,774.48</w:t>
                        </w:r>
                      </w:p>
                    </w:tc>
                  </w:tr>
                  <w:tr>
                    <w:trPr>
                      <w:trHeight w:val="387" w:hRule="exact"/>
                    </w:trPr>
                    <w:tc>
                      <w:tcPr>
                        <w:tcW w:w="2950" w:type="dxa"/>
                        <w:tcBorders>
                          <w:top w:val="nil" w:sz="6" w:space="0" w:color="auto"/>
                          <w:left w:val="nil" w:sz="6" w:space="0" w:color="auto"/>
                          <w:bottom w:val="single" w:sz="12" w:space="0" w:color="000000"/>
                          <w:right w:val="single" w:sz="4" w:space="0" w:color="000000"/>
                        </w:tcBorders>
                      </w:tcPr>
                      <w:p>
                        <w:pPr>
                          <w:pStyle w:val="TableParagraph"/>
                          <w:tabs>
                            <w:tab w:pos="763" w:val="left" w:leader="none"/>
                          </w:tabs>
                          <w:spacing w:line="240" w:lineRule="auto" w:before="38"/>
                          <w:ind w:left="220"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8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6"/>
                          <w:jc w:val="right"/>
                          <w:rPr>
                            <w:rFonts w:ascii="Calibri" w:hAnsi="Calibri" w:cs="Calibri" w:eastAsia="Calibri" w:hint="default"/>
                            <w:sz w:val="18"/>
                            <w:szCs w:val="18"/>
                          </w:rPr>
                        </w:pPr>
                        <w:r>
                          <w:rPr>
                            <w:rFonts w:ascii="Calibri"/>
                            <w:spacing w:val="-1"/>
                            <w:sz w:val="18"/>
                          </w:rPr>
                          <w:t>2,723,536.28</w:t>
                        </w:r>
                      </w:p>
                    </w:tc>
                    <w:tc>
                      <w:tcPr>
                        <w:tcW w:w="2785"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1,545,970.36</w:t>
                        </w:r>
                      </w:p>
                    </w:tc>
                  </w:tr>
                </w:tbl>
                <w:p>
                  <w:pPr/>
                </w:p>
              </w:txbxContent>
            </v:textbox>
            <w10:wrap type="none"/>
          </v:shape>
        </w:pict>
      </w:r>
      <w:r>
        <w:rPr/>
        <w:t>（三）</w:t>
      </w:r>
      <w:r>
        <w:rPr>
          <w:spacing w:val="-7"/>
        </w:rPr>
        <w:t> </w:t>
      </w:r>
      <w:r>
        <w:rPr/>
        <w:t>非经常性损益项目</w:t>
      </w:r>
      <w:r>
        <w:rPr>
          <w:b w:val="0"/>
          <w:bCs w:val="0"/>
        </w:rPr>
      </w:r>
    </w:p>
    <w:p>
      <w:pPr>
        <w:spacing w:line="240" w:lineRule="auto" w:before="13"/>
        <w:rPr>
          <w:rFonts w:ascii="宋体" w:hAnsi="宋体" w:cs="宋体" w:eastAsia="宋体" w:hint="default"/>
          <w:b/>
          <w:bCs/>
          <w:sz w:val="28"/>
          <w:szCs w:val="28"/>
        </w:rPr>
      </w:pPr>
    </w:p>
    <w:p>
      <w:pPr>
        <w:tabs>
          <w:tab w:pos="6299" w:val="left" w:leader="none"/>
        </w:tabs>
        <w:spacing w:line="20" w:lineRule="exact"/>
        <w:ind w:left="3469" w:right="-41" w:firstLine="0"/>
        <w:rPr>
          <w:rFonts w:ascii="宋体" w:hAnsi="宋体" w:cs="宋体" w:eastAsia="宋体" w:hint="default"/>
          <w:sz w:val="2"/>
          <w:szCs w:val="2"/>
        </w:rPr>
      </w:pPr>
      <w:r>
        <w:rPr>
          <w:rFonts w:ascii="宋体"/>
          <w:sz w:val="2"/>
        </w:rPr>
        <w:drawing>
          <wp:inline distT="0" distB="0" distL="0" distR="0">
            <wp:extent cx="6095" cy="1524"/>
            <wp:effectExtent l="0" t="0" r="0" b="0"/>
            <wp:docPr id="1" name="image7.png" descr=""/>
            <wp:cNvGraphicFramePr>
              <a:graphicFrameLocks noChangeAspect="1"/>
            </wp:cNvGraphicFramePr>
            <a:graphic>
              <a:graphicData uri="http://schemas.openxmlformats.org/drawingml/2006/picture">
                <pic:pic>
                  <pic:nvPicPr>
                    <pic:cNvPr id="2" name="image7.png"/>
                    <pic:cNvPicPr/>
                  </pic:nvPicPr>
                  <pic:blipFill>
                    <a:blip r:embed="rId16"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 name="image7.png" descr=""/>
            <wp:cNvGraphicFramePr>
              <a:graphicFrameLocks noChangeAspect="1"/>
            </wp:cNvGraphicFramePr>
            <a:graphic>
              <a:graphicData uri="http://schemas.openxmlformats.org/drawingml/2006/picture">
                <pic:pic>
                  <pic:nvPicPr>
                    <pic:cNvPr id="4" name="image7.png"/>
                    <pic:cNvPicPr/>
                  </pic:nvPicPr>
                  <pic:blipFill>
                    <a:blip r:embed="rId16"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35"/>
          <w:szCs w:val="35"/>
        </w:rPr>
      </w:pPr>
    </w:p>
    <w:p>
      <w:pPr>
        <w:pStyle w:val="Heading4"/>
        <w:spacing w:line="240" w:lineRule="auto"/>
        <w:ind w:left="682" w:right="0"/>
        <w:jc w:val="left"/>
        <w:rPr>
          <w:b w:val="0"/>
          <w:bCs w:val="0"/>
        </w:rPr>
      </w:pPr>
      <w:r>
        <w:rPr/>
        <w:pict>
          <v:group style="position:absolute;margin-left:106.940002pt;margin-top:-214.004395pt;width:427.55pt;height:5.3pt;mso-position-horizontal-relative:page;mso-position-vertical-relative:paragraph;z-index:1144" coordorigin="2139,-4280" coordsize="8551,106">
            <v:shape style="position:absolute;left:2139;top:-4280;width:2950;height:106" type="#_x0000_t75" stroked="false">
              <v:imagedata r:id="rId17" o:title=""/>
            </v:shape>
            <v:shape style="position:absolute;left:5065;top:-4184;width:5624;height:10" type="#_x0000_t75" stroked="false">
              <v:imagedata r:id="rId15" o:title=""/>
            </v:shape>
            <w10:wrap type="none"/>
          </v:group>
        </w:pict>
      </w:r>
      <w:r>
        <w:rPr/>
        <w:pict>
          <v:group style="position:absolute;margin-left:106.940002pt;margin-top:-152.564362pt;width:427.55pt;height:.5pt;mso-position-horizontal-relative:page;mso-position-vertical-relative:paragraph;z-index:1168" coordorigin="2139,-3051" coordsize="8551,10">
            <v:shape style="position:absolute;left:2139;top:-3051;width:2931;height:10" type="#_x0000_t75" stroked="false">
              <v:imagedata r:id="rId13" o:title=""/>
            </v:shape>
            <v:shape style="position:absolute;left:5065;top:-3051;width:5624;height:10" type="#_x0000_t75" stroked="false">
              <v:imagedata r:id="rId15" o:title=""/>
            </v:shape>
            <w10:wrap type="none"/>
          </v:group>
        </w:pict>
      </w:r>
      <w:r>
        <w:rPr/>
        <w:pict>
          <v:group style="position:absolute;margin-left:106.940002pt;margin-top:-57.384357pt;width:427.55pt;height:.5pt;mso-position-horizontal-relative:page;mso-position-vertical-relative:paragraph;z-index:1192" coordorigin="2139,-1148" coordsize="8551,10">
            <v:shape style="position:absolute;left:2139;top:-1148;width:2931;height:10" type="#_x0000_t75" stroked="false">
              <v:imagedata r:id="rId13" o:title=""/>
            </v:shape>
            <v:shape style="position:absolute;left:5065;top:-1148;width:5624;height:10" type="#_x0000_t75" stroked="false">
              <v:imagedata r:id="rId14" o:title=""/>
            </v:shape>
            <w10:wrap type="none"/>
          </v:group>
        </w:pict>
      </w:r>
      <w:r>
        <w:rPr/>
        <w:pict>
          <v:group style="position:absolute;margin-left:106.940002pt;margin-top:-38.184387pt;width:427.55pt;height:.5pt;mso-position-horizontal-relative:page;mso-position-vertical-relative:paragraph;z-index:1216" coordorigin="2139,-764" coordsize="8551,10">
            <v:shape style="position:absolute;left:2139;top:-764;width:2931;height:10" type="#_x0000_t75" stroked="false">
              <v:imagedata r:id="rId13" o:title=""/>
            </v:shape>
            <v:shape style="position:absolute;left:5065;top:-764;width:5624;height:10" type="#_x0000_t75" stroked="false">
              <v:imagedata r:id="rId15" o:title=""/>
            </v:shape>
            <w10:wrap type="none"/>
          </v:group>
        </w:pict>
      </w:r>
      <w:r>
        <w:rPr>
          <w:rFonts w:ascii="Calibri" w:hAnsi="Calibri" w:cs="Calibri" w:eastAsia="Calibri" w:hint="default"/>
        </w:rPr>
        <w:t>2009 </w:t>
      </w:r>
      <w:r>
        <w:rPr/>
        <w:t>年度，政府补助具体情况如下：</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2"/>
        <w:rPr>
          <w:rFonts w:ascii="宋体" w:hAnsi="宋体" w:cs="宋体" w:eastAsia="宋体" w:hint="default"/>
          <w:b/>
          <w:bCs/>
          <w:sz w:val="15"/>
          <w:szCs w:val="15"/>
        </w:rPr>
      </w:pPr>
    </w:p>
    <w:p>
      <w:pPr>
        <w:spacing w:before="0"/>
        <w:ind w:left="20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pgSz w:w="11910" w:h="16840"/>
          <w:pgMar w:header="853" w:footer="1195" w:top="1320" w:bottom="1380" w:left="1600" w:right="0"/>
          <w:cols w:num="2" w:equalWidth="0">
            <w:col w:w="6310" w:space="2197"/>
            <w:col w:w="1803"/>
          </w:cols>
        </w:sectPr>
      </w:pPr>
    </w:p>
    <w:p>
      <w:pPr>
        <w:spacing w:before="126"/>
        <w:ind w:left="0" w:right="876" w:firstLine="0"/>
        <w:jc w:val="right"/>
        <w:rPr>
          <w:rFonts w:ascii="宋体" w:hAnsi="宋体" w:cs="宋体" w:eastAsia="宋体" w:hint="default"/>
          <w:sz w:val="18"/>
          <w:szCs w:val="18"/>
        </w:rPr>
      </w:pPr>
      <w:r>
        <w:rPr/>
        <w:pict>
          <v:shape style="position:absolute;margin-left:193.729996pt;margin-top:22.331709pt;width:.48pt;height:.12pt;mso-position-horizontal-relative:page;mso-position-vertical-relative:paragraph;z-index:-1145392" type="#_x0000_t75" stroked="false">
            <v:imagedata r:id="rId16" o:title=""/>
          </v:shape>
        </w:pict>
      </w:r>
      <w:r>
        <w:rPr/>
        <w:pict>
          <v:shape style="position:absolute;margin-left:272.929993pt;margin-top:22.331709pt;width:.47998pt;height:.12pt;mso-position-horizontal-relative:page;mso-position-vertical-relative:paragraph;z-index:-1145368" type="#_x0000_t75" stroked="false">
            <v:imagedata r:id="rId16" o:title=""/>
          </v:shape>
        </w:pict>
      </w:r>
      <w:r>
        <w:rPr/>
        <w:pict>
          <v:shape style="position:absolute;margin-left:419.829987pt;margin-top:22.331709pt;width:.48001pt;height:.12pt;mso-position-horizontal-relative:page;mso-position-vertical-relative:paragraph;z-index:-1145344" type="#_x0000_t75" stroked="false">
            <v:imagedata r:id="rId16" o:title=""/>
          </v:shape>
        </w:pict>
      </w:r>
      <w:r>
        <w:rPr/>
        <w:pict>
          <v:group style="position:absolute;margin-left:86.304001pt;margin-top:41.051727pt;width:468.8pt;height:.5pt;mso-position-horizontal-relative:page;mso-position-vertical-relative:paragraph;z-index:-1145320" coordorigin="1726,821" coordsize="9376,10">
            <v:shape style="position:absolute;left:1726;top:821;width:2149;height:10" type="#_x0000_t75" stroked="false">
              <v:imagedata r:id="rId18" o:title=""/>
            </v:shape>
            <v:shape style="position:absolute;left:3870;top:821;width:1589;height:10" type="#_x0000_t75" stroked="false">
              <v:imagedata r:id="rId19" o:title=""/>
            </v:shape>
            <v:shape style="position:absolute;left:5454;top:821;width:2943;height:10" type="#_x0000_t75" stroked="false">
              <v:imagedata r:id="rId20" o:title=""/>
            </v:shape>
            <v:shape style="position:absolute;left:8392;top:821;width:2710;height:10" type="#_x0000_t75" stroked="false">
              <v:imagedata r:id="rId21" o:title=""/>
            </v:shape>
            <w10:wrap type="none"/>
          </v:group>
        </w:pict>
      </w:r>
      <w:r>
        <w:rPr/>
        <w:pict>
          <v:group style="position:absolute;margin-left:86.304001pt;margin-top:74.171692pt;width:468.8pt;height:5.3pt;mso-position-horizontal-relative:page;mso-position-vertical-relative:paragraph;z-index:-1145296" coordorigin="1726,1483" coordsize="9376,106">
            <v:shape style="position:absolute;left:1726;top:1483;width:2168;height:106" type="#_x0000_t75" stroked="false">
              <v:imagedata r:id="rId22" o:title=""/>
            </v:shape>
            <v:shape style="position:absolute;left:3870;top:1579;width:1589;height:10" type="#_x0000_t75" stroked="false">
              <v:imagedata r:id="rId19" o:title=""/>
            </v:shape>
            <v:shape style="position:absolute;left:5454;top:1579;width:2943;height:10" type="#_x0000_t75" stroked="false">
              <v:imagedata r:id="rId20" o:title=""/>
            </v:shape>
            <v:shape style="position:absolute;left:8392;top:1579;width:2710;height:10" type="#_x0000_t75" stroked="false">
              <v:imagedata r:id="rId21" o:title=""/>
            </v:shape>
            <w10:wrap type="none"/>
          </v:group>
        </w:pict>
      </w:r>
      <w:r>
        <w:rPr/>
        <w:pict>
          <v:group style="position:absolute;margin-left:86.304001pt;margin-top:112.12175pt;width:468.8pt;height:5.4pt;mso-position-horizontal-relative:page;mso-position-vertical-relative:paragraph;z-index:-1145272" coordorigin="1726,2242" coordsize="9376,108">
            <v:shape style="position:absolute;left:1726;top:2242;width:2168;height:108" type="#_x0000_t75" stroked="false">
              <v:imagedata r:id="rId23" o:title=""/>
            </v:shape>
            <v:shape style="position:absolute;left:3870;top:2338;width:1598;height:12" type="#_x0000_t75" stroked="false">
              <v:imagedata r:id="rId24" o:title=""/>
            </v:shape>
            <v:shape style="position:absolute;left:5454;top:2338;width:2952;height:12" type="#_x0000_t75" stroked="false">
              <v:imagedata r:id="rId25" o:title=""/>
            </v:shape>
            <v:shape style="position:absolute;left:8392;top:2341;width:2710;height:10" type="#_x0000_t75" stroked="false">
              <v:imagedata r:id="rId26" o:title=""/>
            </v:shape>
            <w10:wrap type="none"/>
          </v:group>
        </w:pict>
      </w:r>
      <w:r>
        <w:rPr/>
        <w:pict>
          <v:group style="position:absolute;margin-left:86.304001pt;margin-top:688.779968pt;width:468.8pt;height:5.3pt;mso-position-horizontal-relative:page;mso-position-vertical-relative:page;z-index:-1145248" coordorigin="1726,13776" coordsize="9376,106">
            <v:shape style="position:absolute;left:1726;top:13776;width:2168;height:106" type="#_x0000_t75" stroked="false">
              <v:imagedata r:id="rId22" o:title=""/>
            </v:shape>
            <v:shape style="position:absolute;left:3870;top:13872;width:1589;height:10" type="#_x0000_t75" stroked="false">
              <v:imagedata r:id="rId27" o:title=""/>
            </v:shape>
            <v:shape style="position:absolute;left:5454;top:13872;width:2943;height:10" type="#_x0000_t75" stroked="false">
              <v:imagedata r:id="rId28" o:title=""/>
            </v:shape>
            <v:shape style="position:absolute;left:8392;top:13872;width:2710;height:10" type="#_x0000_t75" stroked="false">
              <v:imagedata r:id="rId26" o:title=""/>
            </v:shape>
            <w10:wrap type="none"/>
          </v:group>
        </w:pict>
      </w:r>
      <w:r>
        <w:rPr/>
        <w:pict>
          <v:group style="position:absolute;margin-left:86.304001pt;margin-top:726.699951pt;width:468.8pt;height:5.3pt;mso-position-horizontal-relative:page;mso-position-vertical-relative:page;z-index:-1145224" coordorigin="1726,14534" coordsize="9376,106">
            <v:shape style="position:absolute;left:1726;top:14534;width:2168;height:106" type="#_x0000_t75" stroked="false">
              <v:imagedata r:id="rId22" o:title=""/>
            </v:shape>
            <v:shape style="position:absolute;left:3870;top:14630;width:1589;height:10" type="#_x0000_t75" stroked="false">
              <v:imagedata r:id="rId19" o:title=""/>
            </v:shape>
            <v:shape style="position:absolute;left:5454;top:14630;width:2943;height:10" type="#_x0000_t75" stroked="false">
              <v:imagedata r:id="rId20" o:title=""/>
            </v:shape>
            <v:shape style="position:absolute;left:8392;top:14630;width:2710;height:10" type="#_x0000_t75" stroked="false">
              <v:imagedata r:id="rId21" o:title=""/>
            </v:shape>
            <w10:wrap type="none"/>
          </v:group>
        </w:pict>
      </w:r>
      <w:r>
        <w:rPr>
          <w:rFonts w:ascii="宋体" w:hAnsi="宋体" w:cs="宋体" w:eastAsia="宋体" w:hint="default"/>
          <w:sz w:val="18"/>
          <w:szCs w:val="18"/>
        </w:rPr>
        <w:t>单位：元</w:t>
      </w:r>
    </w:p>
    <w:p>
      <w:pPr>
        <w:spacing w:line="240" w:lineRule="auto" w:before="4"/>
        <w:rPr>
          <w:rFonts w:ascii="宋体" w:hAnsi="宋体" w:cs="宋体" w:eastAsia="宋体" w:hint="default"/>
          <w:sz w:val="4"/>
          <w:szCs w:val="4"/>
        </w:rPr>
      </w:pPr>
    </w:p>
    <w:tbl>
      <w:tblPr>
        <w:tblW w:w="0" w:type="auto"/>
        <w:jc w:val="left"/>
        <w:tblInd w:w="111" w:type="dxa"/>
        <w:tblLayout w:type="fixed"/>
        <w:tblCellMar>
          <w:top w:w="0" w:type="dxa"/>
          <w:left w:w="0" w:type="dxa"/>
          <w:bottom w:w="0" w:type="dxa"/>
          <w:right w:w="0" w:type="dxa"/>
        </w:tblCellMar>
        <w:tblLook w:val="01E0"/>
      </w:tblPr>
      <w:tblGrid>
        <w:gridCol w:w="2168"/>
        <w:gridCol w:w="1584"/>
        <w:gridCol w:w="2938"/>
        <w:gridCol w:w="2700"/>
      </w:tblGrid>
      <w:tr>
        <w:trPr>
          <w:trHeight w:val="391" w:hRule="exact"/>
        </w:trPr>
        <w:tc>
          <w:tcPr>
            <w:tcW w:w="2168"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549" w:right="0"/>
              <w:jc w:val="left"/>
              <w:rPr>
                <w:rFonts w:ascii="宋体" w:hAnsi="宋体" w:cs="宋体" w:eastAsia="宋体" w:hint="default"/>
                <w:sz w:val="18"/>
                <w:szCs w:val="18"/>
              </w:rPr>
            </w:pPr>
            <w:r>
              <w:rPr>
                <w:rFonts w:ascii="宋体" w:hAnsi="宋体" w:cs="宋体" w:eastAsia="宋体" w:hint="default"/>
                <w:sz w:val="18"/>
                <w:szCs w:val="18"/>
              </w:rPr>
              <w:t>政府补助内容</w:t>
            </w:r>
          </w:p>
        </w:tc>
        <w:tc>
          <w:tcPr>
            <w:tcW w:w="158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16"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9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hAnsi="宋体" w:cs="宋体" w:eastAsia="宋体" w:hint="default"/>
                <w:sz w:val="18"/>
                <w:szCs w:val="18"/>
              </w:rPr>
              <w:t>文  号</w:t>
            </w:r>
          </w:p>
        </w:tc>
        <w:tc>
          <w:tcPr>
            <w:tcW w:w="270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6"/>
              <w:jc w:val="center"/>
              <w:rPr>
                <w:rFonts w:ascii="宋体" w:hAnsi="宋体" w:cs="宋体" w:eastAsia="宋体" w:hint="default"/>
                <w:sz w:val="18"/>
                <w:szCs w:val="18"/>
              </w:rPr>
            </w:pPr>
            <w:r>
              <w:rPr>
                <w:rFonts w:ascii="宋体" w:hAnsi="宋体" w:cs="宋体" w:eastAsia="宋体" w:hint="default"/>
                <w:sz w:val="18"/>
                <w:szCs w:val="18"/>
              </w:rPr>
              <w:t>付款人</w:t>
            </w:r>
          </w:p>
        </w:tc>
      </w:tr>
      <w:tr>
        <w:trPr>
          <w:trHeight w:val="660" w:hRule="exact"/>
        </w:trPr>
        <w:tc>
          <w:tcPr>
            <w:tcW w:w="216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名牌服务奖励</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9"/>
              <w:jc w:val="right"/>
              <w:rPr>
                <w:rFonts w:ascii="Calibri" w:hAnsi="Calibri" w:cs="Calibri" w:eastAsia="Calibri" w:hint="default"/>
                <w:sz w:val="18"/>
                <w:szCs w:val="18"/>
              </w:rPr>
            </w:pPr>
            <w:r>
              <w:rPr>
                <w:rFonts w:ascii="Calibri"/>
                <w:sz w:val="18"/>
              </w:rPr>
              <w:t>200,000.00</w:t>
            </w:r>
          </w:p>
        </w:tc>
        <w:tc>
          <w:tcPr>
            <w:tcW w:w="293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上海市徐汇区质量工作联席会议办</w:t>
            </w: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公室发荣誉证书</w:t>
            </w:r>
          </w:p>
        </w:tc>
        <w:tc>
          <w:tcPr>
            <w:tcW w:w="270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徐汇区人民政府</w:t>
            </w:r>
          </w:p>
        </w:tc>
      </w:tr>
      <w:tr>
        <w:trPr>
          <w:trHeight w:val="759" w:hRule="exact"/>
        </w:trPr>
        <w:tc>
          <w:tcPr>
            <w:tcW w:w="216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科技扶持金</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99"/>
              <w:jc w:val="right"/>
              <w:rPr>
                <w:rFonts w:ascii="Calibri" w:hAnsi="Calibri" w:cs="Calibri" w:eastAsia="Calibri" w:hint="default"/>
                <w:sz w:val="18"/>
                <w:szCs w:val="18"/>
              </w:rPr>
            </w:pPr>
            <w:r>
              <w:rPr>
                <w:rFonts w:ascii="Calibri"/>
                <w:sz w:val="18"/>
              </w:rPr>
              <w:t>200,000.00</w:t>
            </w:r>
          </w:p>
        </w:tc>
        <w:tc>
          <w:tcPr>
            <w:tcW w:w="2938" w:type="dxa"/>
            <w:tcBorders>
              <w:top w:val="nil" w:sz="6" w:space="0" w:color="auto"/>
              <w:left w:val="single" w:sz="4" w:space="0" w:color="000000"/>
              <w:bottom w:val="nil" w:sz="6" w:space="0" w:color="auto"/>
              <w:right w:val="single" w:sz="4" w:space="0" w:color="000000"/>
            </w:tcBorders>
          </w:tcPr>
          <w:p>
            <w:pPr>
              <w:pStyle w:val="TableParagraph"/>
              <w:spacing w:line="350" w:lineRule="atLeast" w:before="56"/>
              <w:ind w:left="103" w:right="165"/>
              <w:jc w:val="left"/>
              <w:rPr>
                <w:rFonts w:ascii="宋体" w:hAnsi="宋体" w:cs="宋体" w:eastAsia="宋体" w:hint="default"/>
                <w:sz w:val="18"/>
                <w:szCs w:val="18"/>
              </w:rPr>
            </w:pPr>
            <w:r>
              <w:rPr>
                <w:rFonts w:ascii="Calibri" w:hAnsi="Calibri" w:cs="Calibri" w:eastAsia="Calibri" w:hint="default"/>
                <w:sz w:val="18"/>
                <w:szCs w:val="18"/>
              </w:rPr>
              <w:t>09XHJZX00042009</w:t>
            </w:r>
            <w:r>
              <w:rPr>
                <w:rFonts w:ascii="Calibri" w:hAnsi="Calibri" w:cs="Calibri" w:eastAsia="Calibri" w:hint="default"/>
                <w:spacing w:val="2"/>
                <w:sz w:val="18"/>
                <w:szCs w:val="18"/>
              </w:rPr>
              <w:t> </w:t>
            </w:r>
            <w:r>
              <w:rPr>
                <w:rFonts w:ascii="宋体" w:hAnsi="宋体" w:cs="宋体" w:eastAsia="宋体" w:hint="default"/>
                <w:sz w:val="18"/>
                <w:szCs w:val="18"/>
              </w:rPr>
              <w:t>年度科技发展规 划配套专项资金计划</w:t>
            </w:r>
          </w:p>
        </w:tc>
        <w:tc>
          <w:tcPr>
            <w:tcW w:w="270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徐汇区财政局</w:t>
            </w:r>
          </w:p>
        </w:tc>
      </w:tr>
      <w:tr>
        <w:trPr>
          <w:trHeight w:val="108" w:hRule="exact"/>
        </w:trPr>
        <w:tc>
          <w:tcPr>
            <w:tcW w:w="2168"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single" w:sz="4" w:space="0" w:color="000000"/>
            </w:tcBorders>
          </w:tcPr>
          <w:p>
            <w:pPr/>
          </w:p>
        </w:tc>
        <w:tc>
          <w:tcPr>
            <w:tcW w:w="2938" w:type="dxa"/>
            <w:tcBorders>
              <w:top w:val="nil" w:sz="6" w:space="0" w:color="auto"/>
              <w:left w:val="single" w:sz="4" w:space="0" w:color="000000"/>
              <w:bottom w:val="nil" w:sz="6" w:space="0" w:color="auto"/>
              <w:right w:val="single" w:sz="4" w:space="0" w:color="000000"/>
            </w:tcBorders>
          </w:tcPr>
          <w:p>
            <w:pPr/>
          </w:p>
        </w:tc>
        <w:tc>
          <w:tcPr>
            <w:tcW w:w="2700" w:type="dxa"/>
            <w:tcBorders>
              <w:top w:val="nil" w:sz="6" w:space="0" w:color="auto"/>
              <w:left w:val="single" w:sz="4" w:space="0" w:color="000000"/>
              <w:bottom w:val="nil" w:sz="6" w:space="0" w:color="auto"/>
              <w:right w:val="nil" w:sz="6" w:space="0" w:color="auto"/>
            </w:tcBorders>
          </w:tcPr>
          <w:p>
            <w:pPr/>
          </w:p>
        </w:tc>
      </w:tr>
      <w:tr>
        <w:trPr>
          <w:trHeight w:val="653" w:hRule="exact"/>
        </w:trPr>
        <w:tc>
          <w:tcPr>
            <w:tcW w:w="2168"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污水纳管补贴</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99"/>
              <w:jc w:val="right"/>
              <w:rPr>
                <w:rFonts w:ascii="Calibri" w:hAnsi="Calibri" w:cs="Calibri" w:eastAsia="Calibri" w:hint="default"/>
                <w:sz w:val="18"/>
                <w:szCs w:val="18"/>
              </w:rPr>
            </w:pPr>
            <w:r>
              <w:rPr>
                <w:rFonts w:ascii="Calibri"/>
                <w:sz w:val="18"/>
              </w:rPr>
              <w:t>20,000.00</w:t>
            </w:r>
          </w:p>
        </w:tc>
        <w:tc>
          <w:tcPr>
            <w:tcW w:w="293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上海市拨污水纳管补贴</w:t>
            </w:r>
          </w:p>
        </w:tc>
        <w:tc>
          <w:tcPr>
            <w:tcW w:w="270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上海市闵行区预算会计核算中</w:t>
            </w: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心</w:t>
            </w:r>
          </w:p>
        </w:tc>
      </w:tr>
      <w:tr>
        <w:trPr>
          <w:trHeight w:val="106" w:hRule="exact"/>
        </w:trPr>
        <w:tc>
          <w:tcPr>
            <w:tcW w:w="2168" w:type="dxa"/>
            <w:tcBorders>
              <w:top w:val="nil" w:sz="6" w:space="0" w:color="auto"/>
              <w:left w:val="nil" w:sz="6" w:space="0" w:color="auto"/>
              <w:bottom w:val="nil" w:sz="6" w:space="0" w:color="auto"/>
              <w:right w:val="nil" w:sz="6" w:space="0" w:color="auto"/>
            </w:tcBorders>
          </w:tcPr>
          <w:p>
            <w:pPr/>
          </w:p>
        </w:tc>
        <w:tc>
          <w:tcPr>
            <w:tcW w:w="1584" w:type="dxa"/>
            <w:tcBorders>
              <w:top w:val="nil" w:sz="6" w:space="0" w:color="auto"/>
              <w:left w:val="nil" w:sz="6" w:space="0" w:color="auto"/>
              <w:bottom w:val="nil" w:sz="6" w:space="0" w:color="auto"/>
              <w:right w:val="single" w:sz="4" w:space="0" w:color="000000"/>
            </w:tcBorders>
          </w:tcPr>
          <w:p>
            <w:pPr/>
          </w:p>
        </w:tc>
        <w:tc>
          <w:tcPr>
            <w:tcW w:w="2938" w:type="dxa"/>
            <w:tcBorders>
              <w:top w:val="nil" w:sz="6" w:space="0" w:color="auto"/>
              <w:left w:val="single" w:sz="4" w:space="0" w:color="000000"/>
              <w:bottom w:val="nil" w:sz="6" w:space="0" w:color="auto"/>
              <w:right w:val="single" w:sz="4" w:space="0" w:color="000000"/>
            </w:tcBorders>
          </w:tcPr>
          <w:p>
            <w:pPr/>
          </w:p>
        </w:tc>
        <w:tc>
          <w:tcPr>
            <w:tcW w:w="2700" w:type="dxa"/>
            <w:tcBorders>
              <w:top w:val="nil" w:sz="6" w:space="0" w:color="auto"/>
              <w:left w:val="single" w:sz="4" w:space="0" w:color="000000"/>
              <w:bottom w:val="nil" w:sz="6" w:space="0" w:color="auto"/>
              <w:right w:val="nil" w:sz="6" w:space="0" w:color="auto"/>
            </w:tcBorders>
          </w:tcPr>
          <w:p>
            <w:pPr/>
          </w:p>
        </w:tc>
      </w:tr>
      <w:tr>
        <w:trPr>
          <w:trHeight w:val="758" w:hRule="exact"/>
        </w:trPr>
        <w:tc>
          <w:tcPr>
            <w:tcW w:w="2168"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科技扶持金</w:t>
            </w:r>
          </w:p>
        </w:tc>
        <w:tc>
          <w:tcPr>
            <w:tcW w:w="15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9,000.00</w:t>
            </w:r>
          </w:p>
        </w:tc>
        <w:tc>
          <w:tcPr>
            <w:tcW w:w="2938" w:type="dxa"/>
            <w:tcBorders>
              <w:top w:val="nil" w:sz="6" w:space="0" w:color="auto"/>
              <w:left w:val="single" w:sz="4" w:space="0" w:color="000000"/>
              <w:bottom w:val="nil" w:sz="6" w:space="0" w:color="auto"/>
              <w:right w:val="single" w:sz="4" w:space="0" w:color="000000"/>
            </w:tcBorders>
          </w:tcPr>
          <w:p>
            <w:pPr>
              <w:pStyle w:val="TableParagraph"/>
              <w:spacing w:line="348" w:lineRule="auto" w:before="39"/>
              <w:ind w:left="103" w:right="165"/>
              <w:jc w:val="left"/>
              <w:rPr>
                <w:rFonts w:ascii="宋体" w:hAnsi="宋体" w:cs="宋体" w:eastAsia="宋体" w:hint="default"/>
                <w:sz w:val="18"/>
                <w:szCs w:val="18"/>
              </w:rPr>
            </w:pPr>
            <w:r>
              <w:rPr>
                <w:rFonts w:ascii="Calibri" w:hAnsi="Calibri" w:cs="Calibri" w:eastAsia="Calibri" w:hint="default"/>
                <w:sz w:val="18"/>
                <w:szCs w:val="18"/>
              </w:rPr>
              <w:t>09XHJZX00032009</w:t>
            </w:r>
            <w:r>
              <w:rPr>
                <w:rFonts w:ascii="Calibri" w:hAnsi="Calibri" w:cs="Calibri" w:eastAsia="Calibri" w:hint="default"/>
                <w:spacing w:val="2"/>
                <w:sz w:val="18"/>
                <w:szCs w:val="18"/>
              </w:rPr>
              <w:t> </w:t>
            </w:r>
            <w:r>
              <w:rPr>
                <w:rFonts w:ascii="宋体" w:hAnsi="宋体" w:cs="宋体" w:eastAsia="宋体" w:hint="default"/>
                <w:sz w:val="18"/>
                <w:szCs w:val="18"/>
              </w:rPr>
              <w:t>年度科技发展规 划配套专项资金创新</w:t>
            </w:r>
          </w:p>
        </w:tc>
        <w:tc>
          <w:tcPr>
            <w:tcW w:w="2700"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徐汇区财政局</w:t>
            </w:r>
          </w:p>
        </w:tc>
      </w:tr>
      <w:tr>
        <w:trPr>
          <w:trHeight w:val="391" w:hRule="exact"/>
        </w:trPr>
        <w:tc>
          <w:tcPr>
            <w:tcW w:w="2168"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22" w:right="0"/>
              <w:jc w:val="left"/>
              <w:rPr>
                <w:rFonts w:ascii="Calibri" w:hAnsi="Calibri" w:cs="Calibri" w:eastAsia="Calibri" w:hint="default"/>
                <w:sz w:val="18"/>
                <w:szCs w:val="18"/>
              </w:rPr>
            </w:pPr>
            <w:r>
              <w:rPr>
                <w:rFonts w:ascii="宋体" w:hAnsi="宋体" w:cs="宋体" w:eastAsia="宋体" w:hint="default"/>
                <w:sz w:val="18"/>
                <w:szCs w:val="18"/>
              </w:rPr>
              <w:t>财政拨款</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8"/>
                <w:sz w:val="18"/>
                <w:szCs w:val="18"/>
              </w:rPr>
              <w:t> </w:t>
            </w:r>
            <w:r>
              <w:rPr>
                <w:rFonts w:ascii="Calibri" w:hAnsi="Calibri" w:cs="Calibri" w:eastAsia="Calibri" w:hint="default"/>
                <w:sz w:val="18"/>
                <w:szCs w:val="18"/>
              </w:rPr>
              <w:t>1)</w:t>
            </w:r>
          </w:p>
        </w:tc>
        <w:tc>
          <w:tcPr>
            <w:tcW w:w="15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pacing w:val="-1"/>
                <w:sz w:val="18"/>
              </w:rPr>
              <w:t>1,300,000.00</w:t>
            </w:r>
          </w:p>
        </w:tc>
        <w:tc>
          <w:tcPr>
            <w:tcW w:w="29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沪发改高技（</w:t>
            </w:r>
            <w:r>
              <w:rPr>
                <w:rFonts w:ascii="Calibri" w:hAnsi="Calibri" w:cs="Calibri" w:eastAsia="Calibri" w:hint="default"/>
                <w:sz w:val="18"/>
                <w:szCs w:val="18"/>
              </w:rPr>
              <w:t>2009</w:t>
            </w:r>
            <w:r>
              <w:rPr>
                <w:rFonts w:ascii="宋体" w:hAnsi="宋体" w:cs="宋体" w:eastAsia="宋体" w:hint="default"/>
                <w:sz w:val="18"/>
                <w:szCs w:val="18"/>
              </w:rPr>
              <w:t>）</w:t>
            </w:r>
            <w:r>
              <w:rPr>
                <w:rFonts w:ascii="Calibri" w:hAnsi="Calibri" w:cs="Calibri" w:eastAsia="Calibri" w:hint="default"/>
                <w:sz w:val="18"/>
                <w:szCs w:val="18"/>
              </w:rPr>
              <w:t>018</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2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上海市发展和改革委员会</w:t>
            </w:r>
          </w:p>
        </w:tc>
      </w:tr>
    </w:tbl>
    <w:p>
      <w:pPr>
        <w:spacing w:after="0" w:line="240" w:lineRule="auto"/>
        <w:jc w:val="left"/>
        <w:rPr>
          <w:rFonts w:ascii="宋体" w:hAnsi="宋体" w:cs="宋体" w:eastAsia="宋体" w:hint="default"/>
          <w:sz w:val="18"/>
          <w:szCs w:val="18"/>
        </w:rPr>
        <w:sectPr>
          <w:type w:val="continuous"/>
          <w:pgSz w:w="11910" w:h="16840"/>
          <w:pgMar w:top="760" w:bottom="280" w:left="1600" w:right="0"/>
        </w:sectPr>
      </w:pPr>
    </w:p>
    <w:p>
      <w:pPr>
        <w:spacing w:line="240" w:lineRule="auto" w:before="8"/>
        <w:rPr>
          <w:rFonts w:ascii="宋体" w:hAnsi="宋体" w:cs="宋体" w:eastAsia="宋体" w:hint="default"/>
          <w:sz w:val="8"/>
          <w:szCs w:val="8"/>
        </w:rPr>
      </w:pPr>
    </w:p>
    <w:tbl>
      <w:tblPr>
        <w:tblW w:w="0" w:type="auto"/>
        <w:jc w:val="left"/>
        <w:tblInd w:w="151" w:type="dxa"/>
        <w:tblLayout w:type="fixed"/>
        <w:tblCellMar>
          <w:top w:w="0" w:type="dxa"/>
          <w:left w:w="0" w:type="dxa"/>
          <w:bottom w:w="0" w:type="dxa"/>
          <w:right w:w="0" w:type="dxa"/>
        </w:tblCellMar>
        <w:tblLook w:val="01E0"/>
      </w:tblPr>
      <w:tblGrid>
        <w:gridCol w:w="2168"/>
        <w:gridCol w:w="1584"/>
        <w:gridCol w:w="2938"/>
        <w:gridCol w:w="2700"/>
      </w:tblGrid>
      <w:tr>
        <w:trPr>
          <w:trHeight w:val="404" w:hRule="exact"/>
        </w:trPr>
        <w:tc>
          <w:tcPr>
            <w:tcW w:w="2168"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22" w:right="0"/>
              <w:jc w:val="left"/>
              <w:rPr>
                <w:rFonts w:ascii="Calibri" w:hAnsi="Calibri" w:cs="Calibri" w:eastAsia="Calibri" w:hint="default"/>
                <w:sz w:val="18"/>
                <w:szCs w:val="18"/>
              </w:rPr>
            </w:pPr>
            <w:r>
              <w:rPr>
                <w:rFonts w:ascii="宋体" w:hAnsi="宋体" w:cs="宋体" w:eastAsia="宋体" w:hint="default"/>
                <w:sz w:val="18"/>
                <w:szCs w:val="18"/>
              </w:rPr>
              <w:t>财政拨款、贴息</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8"/>
                <w:sz w:val="18"/>
                <w:szCs w:val="18"/>
              </w:rPr>
              <w:t> </w:t>
            </w:r>
            <w:r>
              <w:rPr>
                <w:rFonts w:ascii="Calibri" w:hAnsi="Calibri" w:cs="Calibri" w:eastAsia="Calibri" w:hint="default"/>
                <w:sz w:val="18"/>
                <w:szCs w:val="18"/>
              </w:rPr>
              <w:t>2)</w:t>
            </w:r>
          </w:p>
        </w:tc>
        <w:tc>
          <w:tcPr>
            <w:tcW w:w="158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8"/>
              <w:ind w:right="101"/>
              <w:jc w:val="right"/>
              <w:rPr>
                <w:rFonts w:ascii="Calibri" w:hAnsi="Calibri" w:cs="Calibri" w:eastAsia="Calibri" w:hint="default"/>
                <w:sz w:val="18"/>
                <w:szCs w:val="18"/>
              </w:rPr>
            </w:pPr>
            <w:r>
              <w:rPr>
                <w:rFonts w:ascii="Calibri"/>
                <w:sz w:val="18"/>
              </w:rPr>
              <w:t>15,000.00</w:t>
            </w:r>
          </w:p>
        </w:tc>
        <w:tc>
          <w:tcPr>
            <w:tcW w:w="2938" w:type="dxa"/>
            <w:vMerge w:val="restart"/>
            <w:tcBorders>
              <w:top w:val="single" w:sz="12" w:space="0" w:color="000000"/>
              <w:left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沪经信技（</w:t>
            </w:r>
            <w:r>
              <w:rPr>
                <w:rFonts w:ascii="Calibri" w:hAnsi="Calibri" w:cs="Calibri" w:eastAsia="Calibri" w:hint="default"/>
                <w:sz w:val="18"/>
                <w:szCs w:val="18"/>
              </w:rPr>
              <w:t>2009</w:t>
            </w:r>
            <w:r>
              <w:rPr>
                <w:rFonts w:ascii="宋体" w:hAnsi="宋体" w:cs="宋体" w:eastAsia="宋体" w:hint="default"/>
                <w:sz w:val="18"/>
                <w:szCs w:val="18"/>
              </w:rPr>
              <w:t>）</w:t>
            </w:r>
            <w:r>
              <w:rPr>
                <w:rFonts w:ascii="Calibri" w:hAnsi="Calibri" w:cs="Calibri" w:eastAsia="Calibri" w:hint="default"/>
                <w:sz w:val="18"/>
                <w:szCs w:val="18"/>
              </w:rPr>
              <w:t>694</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2700" w:type="dxa"/>
            <w:vMerge w:val="restart"/>
            <w:tcBorders>
              <w:top w:val="single" w:sz="12" w:space="0" w:color="000000"/>
              <w:left w:val="single" w:sz="4" w:space="0" w:color="000000"/>
              <w:right w:val="nil" w:sz="6" w:space="0" w:color="auto"/>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上海市经济和信息化委员会</w:t>
            </w:r>
          </w:p>
        </w:tc>
      </w:tr>
      <w:tr>
        <w:trPr>
          <w:trHeight w:val="386" w:hRule="exact"/>
        </w:trPr>
        <w:tc>
          <w:tcPr>
            <w:tcW w:w="2168"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5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1,744,000.00</w:t>
            </w:r>
            <w:r>
              <w:rPr>
                <w:rFonts w:ascii="Calibri"/>
                <w:sz w:val="18"/>
              </w:rPr>
            </w:r>
          </w:p>
        </w:tc>
        <w:tc>
          <w:tcPr>
            <w:tcW w:w="2938" w:type="dxa"/>
            <w:vMerge/>
            <w:tcBorders>
              <w:left w:val="single" w:sz="4" w:space="0" w:color="000000"/>
              <w:bottom w:val="single" w:sz="12" w:space="0" w:color="000000"/>
              <w:right w:val="single" w:sz="4" w:space="0" w:color="000000"/>
            </w:tcBorders>
          </w:tcPr>
          <w:p>
            <w:pPr/>
          </w:p>
        </w:tc>
        <w:tc>
          <w:tcPr>
            <w:tcW w:w="2700" w:type="dxa"/>
            <w:vMerge/>
            <w:tcBorders>
              <w:left w:val="single" w:sz="4" w:space="0" w:color="000000"/>
              <w:bottom w:val="single" w:sz="12" w:space="0" w:color="000000"/>
              <w:right w:val="nil" w:sz="6" w:space="0" w:color="auto"/>
            </w:tcBorders>
          </w:tcPr>
          <w:p>
            <w:pPr/>
          </w:p>
        </w:tc>
      </w:tr>
    </w:tbl>
    <w:p>
      <w:pPr>
        <w:spacing w:before="8"/>
        <w:ind w:left="240" w:right="0" w:firstLine="0"/>
        <w:jc w:val="left"/>
        <w:rPr>
          <w:rFonts w:ascii="宋体" w:hAnsi="宋体" w:cs="宋体" w:eastAsia="宋体" w:hint="default"/>
          <w:sz w:val="18"/>
          <w:szCs w:val="18"/>
        </w:rPr>
      </w:pPr>
      <w:r>
        <w:rPr/>
        <w:pict>
          <v:shape style="position:absolute;margin-left:193.729996pt;margin-top:-39.508286pt;width:.48pt;height:.12pt;mso-position-horizontal-relative:page;mso-position-vertical-relative:paragraph;z-index:-1145176" type="#_x0000_t75" stroked="false">
            <v:imagedata r:id="rId16" o:title=""/>
          </v:shape>
        </w:pict>
      </w:r>
      <w:r>
        <w:rPr/>
        <w:pict>
          <v:shape style="position:absolute;margin-left:272.929993pt;margin-top:-39.508286pt;width:.47998pt;height:.12pt;mso-position-horizontal-relative:page;mso-position-vertical-relative:paragraph;z-index:-1145152" type="#_x0000_t75" stroked="false">
            <v:imagedata r:id="rId16" o:title=""/>
          </v:shape>
        </w:pict>
      </w:r>
      <w:r>
        <w:rPr/>
        <w:pict>
          <v:shape style="position:absolute;margin-left:419.829987pt;margin-top:-39.508286pt;width:.48001pt;height:.12pt;mso-position-horizontal-relative:page;mso-position-vertical-relative:paragraph;z-index:-1145128" type="#_x0000_t75" stroked="false">
            <v:imagedata r:id="rId16" o:title=""/>
          </v:shape>
        </w:pict>
      </w:r>
      <w:r>
        <w:rPr/>
        <w:pict>
          <v:group style="position:absolute;margin-left:86.304001pt;margin-top:-20.768263pt;width:468.8pt;height:.5pt;mso-position-horizontal-relative:page;mso-position-vertical-relative:paragraph;z-index:-1145104" coordorigin="1726,-415" coordsize="9376,10">
            <v:shape style="position:absolute;left:1726;top:-415;width:2149;height:10" type="#_x0000_t75" stroked="false">
              <v:imagedata r:id="rId18" o:title=""/>
            </v:shape>
            <v:shape style="position:absolute;left:3870;top:-415;width:1589;height:10" type="#_x0000_t75" stroked="false">
              <v:imagedata r:id="rId19" o:title=""/>
            </v:shape>
            <v:shape style="position:absolute;left:5454;top:-415;width:2943;height:10" type="#_x0000_t75" stroked="false">
              <v:imagedata r:id="rId20" o:title=""/>
            </v:shape>
            <v:shape style="position:absolute;left:8392;top:-415;width:2710;height:10" type="#_x0000_t75" stroked="false">
              <v:imagedata r:id="rId21" o:title=""/>
            </v:shape>
            <w10:wrap type="none"/>
          </v:group>
        </w:pict>
      </w:r>
      <w:r>
        <w:rPr>
          <w:rFonts w:ascii="宋体" w:hAnsi="宋体" w:cs="宋体" w:eastAsia="宋体" w:hint="default"/>
          <w:sz w:val="18"/>
          <w:szCs w:val="18"/>
        </w:rPr>
        <w:t>注</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z w:val="18"/>
          <w:szCs w:val="18"/>
        </w:rPr>
        <w:t>：拨款总额</w:t>
      </w:r>
      <w:r>
        <w:rPr>
          <w:rFonts w:ascii="宋体" w:hAnsi="宋体" w:cs="宋体" w:eastAsia="宋体" w:hint="default"/>
          <w:spacing w:val="-48"/>
          <w:sz w:val="18"/>
          <w:szCs w:val="18"/>
        </w:rPr>
        <w:t> </w:t>
      </w:r>
      <w:r>
        <w:rPr>
          <w:rFonts w:ascii="宋体" w:hAnsi="宋体" w:cs="宋体" w:eastAsia="宋体" w:hint="default"/>
          <w:sz w:val="18"/>
          <w:szCs w:val="18"/>
        </w:rPr>
        <w:t>520</w:t>
      </w:r>
      <w:r>
        <w:rPr>
          <w:rFonts w:ascii="宋体" w:hAnsi="宋体" w:cs="宋体" w:eastAsia="宋体" w:hint="default"/>
          <w:spacing w:val="-47"/>
          <w:sz w:val="18"/>
          <w:szCs w:val="18"/>
        </w:rPr>
        <w:t> </w:t>
      </w:r>
      <w:r>
        <w:rPr>
          <w:rFonts w:ascii="宋体" w:hAnsi="宋体" w:cs="宋体" w:eastAsia="宋体" w:hint="default"/>
          <w:sz w:val="18"/>
          <w:szCs w:val="18"/>
        </w:rPr>
        <w:t>万元，补偿</w:t>
      </w:r>
      <w:r>
        <w:rPr>
          <w:rFonts w:ascii="宋体" w:hAnsi="宋体" w:cs="宋体" w:eastAsia="宋体" w:hint="default"/>
          <w:spacing w:val="-47"/>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年费用</w:t>
      </w:r>
      <w:r>
        <w:rPr>
          <w:rFonts w:ascii="宋体" w:hAnsi="宋体" w:cs="宋体" w:eastAsia="宋体" w:hint="default"/>
          <w:spacing w:val="-48"/>
          <w:sz w:val="18"/>
          <w:szCs w:val="18"/>
        </w:rPr>
        <w:t> </w:t>
      </w:r>
      <w:r>
        <w:rPr>
          <w:rFonts w:ascii="宋体" w:hAnsi="宋体" w:cs="宋体" w:eastAsia="宋体" w:hint="default"/>
          <w:sz w:val="18"/>
          <w:szCs w:val="18"/>
        </w:rPr>
        <w:t>1,300,000.00</w:t>
      </w:r>
      <w:r>
        <w:rPr>
          <w:rFonts w:ascii="宋体" w:hAnsi="宋体" w:cs="宋体" w:eastAsia="宋体" w:hint="default"/>
          <w:spacing w:val="-48"/>
          <w:sz w:val="18"/>
          <w:szCs w:val="18"/>
        </w:rPr>
        <w:t> </w:t>
      </w:r>
      <w:r>
        <w:rPr>
          <w:rFonts w:ascii="宋体" w:hAnsi="宋体" w:cs="宋体" w:eastAsia="宋体" w:hint="default"/>
          <w:sz w:val="18"/>
          <w:szCs w:val="18"/>
        </w:rPr>
        <w:t>元，计入递延收益</w:t>
      </w:r>
      <w:r>
        <w:rPr>
          <w:rFonts w:ascii="宋体" w:hAnsi="宋体" w:cs="宋体" w:eastAsia="宋体" w:hint="default"/>
          <w:spacing w:val="-48"/>
          <w:sz w:val="18"/>
          <w:szCs w:val="18"/>
        </w:rPr>
        <w:t> </w:t>
      </w:r>
      <w:r>
        <w:rPr>
          <w:rFonts w:ascii="宋体" w:hAnsi="宋体" w:cs="宋体" w:eastAsia="宋体" w:hint="default"/>
          <w:sz w:val="18"/>
          <w:szCs w:val="18"/>
        </w:rPr>
        <w:t>3,900,000.00</w:t>
      </w:r>
      <w:r>
        <w:rPr>
          <w:rFonts w:ascii="宋体" w:hAnsi="宋体" w:cs="宋体" w:eastAsia="宋体" w:hint="default"/>
          <w:spacing w:val="-45"/>
          <w:sz w:val="18"/>
          <w:szCs w:val="18"/>
        </w:rPr>
        <w:t> </w:t>
      </w:r>
      <w:r>
        <w:rPr>
          <w:rFonts w:ascii="宋体" w:hAnsi="宋体" w:cs="宋体" w:eastAsia="宋体" w:hint="default"/>
          <w:sz w:val="18"/>
          <w:szCs w:val="18"/>
        </w:rPr>
        <w:t>元。</w:t>
      </w:r>
    </w:p>
    <w:p>
      <w:pPr>
        <w:spacing w:before="76"/>
        <w:ind w:left="240" w:right="0"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宋体" w:hAnsi="宋体" w:cs="宋体" w:eastAsia="宋体" w:hint="default"/>
          <w:sz w:val="18"/>
          <w:szCs w:val="18"/>
        </w:rPr>
        <w:t>2</w:t>
      </w:r>
      <w:r>
        <w:rPr>
          <w:rFonts w:ascii="宋体" w:hAnsi="宋体" w:cs="宋体" w:eastAsia="宋体" w:hint="default"/>
          <w:sz w:val="18"/>
          <w:szCs w:val="18"/>
        </w:rPr>
        <w:t>：拨款总额</w:t>
      </w:r>
      <w:r>
        <w:rPr>
          <w:rFonts w:ascii="宋体" w:hAnsi="宋体" w:cs="宋体" w:eastAsia="宋体" w:hint="default"/>
          <w:spacing w:val="-47"/>
          <w:sz w:val="18"/>
          <w:szCs w:val="18"/>
        </w:rPr>
        <w:t> </w:t>
      </w:r>
      <w:r>
        <w:rPr>
          <w:rFonts w:ascii="宋体" w:hAnsi="宋体" w:cs="宋体" w:eastAsia="宋体" w:hint="default"/>
          <w:sz w:val="18"/>
          <w:szCs w:val="18"/>
        </w:rPr>
        <w:t>500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年收到</w:t>
      </w:r>
      <w:r>
        <w:rPr>
          <w:rFonts w:ascii="宋体" w:hAnsi="宋体" w:cs="宋体" w:eastAsia="宋体" w:hint="default"/>
          <w:spacing w:val="-47"/>
          <w:sz w:val="18"/>
          <w:szCs w:val="18"/>
        </w:rPr>
        <w:t> </w:t>
      </w:r>
      <w:r>
        <w:rPr>
          <w:rFonts w:ascii="宋体" w:hAnsi="宋体" w:cs="宋体" w:eastAsia="宋体" w:hint="default"/>
          <w:sz w:val="18"/>
          <w:szCs w:val="18"/>
        </w:rPr>
        <w:t>100</w:t>
      </w:r>
      <w:r>
        <w:rPr>
          <w:rFonts w:ascii="宋体" w:hAnsi="宋体" w:cs="宋体" w:eastAsia="宋体" w:hint="default"/>
          <w:spacing w:val="-46"/>
          <w:sz w:val="18"/>
          <w:szCs w:val="18"/>
        </w:rPr>
        <w:t> </w:t>
      </w:r>
      <w:r>
        <w:rPr>
          <w:rFonts w:ascii="宋体" w:hAnsi="宋体" w:cs="宋体" w:eastAsia="宋体" w:hint="default"/>
          <w:sz w:val="18"/>
          <w:szCs w:val="18"/>
        </w:rPr>
        <w:t>万元，补偿</w:t>
      </w:r>
      <w:r>
        <w:rPr>
          <w:rFonts w:ascii="宋体" w:hAnsi="宋体" w:cs="宋体" w:eastAsia="宋体" w:hint="default"/>
          <w:spacing w:val="-47"/>
          <w:sz w:val="18"/>
          <w:szCs w:val="18"/>
        </w:rPr>
        <w:t> </w:t>
      </w:r>
      <w:r>
        <w:rPr>
          <w:rFonts w:ascii="宋体" w:hAnsi="宋体" w:cs="宋体" w:eastAsia="宋体" w:hint="default"/>
          <w:sz w:val="18"/>
          <w:szCs w:val="18"/>
        </w:rPr>
        <w:t>2009</w:t>
      </w:r>
      <w:r>
        <w:rPr>
          <w:rFonts w:ascii="宋体" w:hAnsi="宋体" w:cs="宋体" w:eastAsia="宋体" w:hint="default"/>
          <w:spacing w:val="-47"/>
          <w:sz w:val="18"/>
          <w:szCs w:val="18"/>
        </w:rPr>
        <w:t> </w:t>
      </w:r>
      <w:r>
        <w:rPr>
          <w:rFonts w:ascii="宋体" w:hAnsi="宋体" w:cs="宋体" w:eastAsia="宋体" w:hint="default"/>
          <w:sz w:val="18"/>
          <w:szCs w:val="18"/>
        </w:rPr>
        <w:t>年费用</w:t>
      </w:r>
      <w:r>
        <w:rPr>
          <w:rFonts w:ascii="宋体" w:hAnsi="宋体" w:cs="宋体" w:eastAsia="宋体" w:hint="default"/>
          <w:spacing w:val="-47"/>
          <w:sz w:val="18"/>
          <w:szCs w:val="18"/>
        </w:rPr>
        <w:t> </w:t>
      </w:r>
      <w:r>
        <w:rPr>
          <w:rFonts w:ascii="宋体" w:hAnsi="宋体" w:cs="宋体" w:eastAsia="宋体" w:hint="default"/>
          <w:sz w:val="18"/>
          <w:szCs w:val="18"/>
        </w:rPr>
        <w:t>15,000.00</w:t>
      </w:r>
      <w:r>
        <w:rPr>
          <w:rFonts w:ascii="宋体" w:hAnsi="宋体" w:cs="宋体" w:eastAsia="宋体" w:hint="default"/>
          <w:spacing w:val="-45"/>
          <w:sz w:val="18"/>
          <w:szCs w:val="18"/>
        </w:rPr>
        <w:t> </w:t>
      </w:r>
      <w:r>
        <w:rPr>
          <w:rFonts w:ascii="宋体" w:hAnsi="宋体" w:cs="宋体" w:eastAsia="宋体" w:hint="default"/>
          <w:sz w:val="18"/>
          <w:szCs w:val="18"/>
        </w:rPr>
        <w:t>元，计入递延收益</w:t>
      </w:r>
      <w:r>
        <w:rPr>
          <w:rFonts w:ascii="宋体" w:hAnsi="宋体" w:cs="宋体" w:eastAsia="宋体" w:hint="default"/>
          <w:spacing w:val="-46"/>
          <w:sz w:val="18"/>
          <w:szCs w:val="18"/>
        </w:rPr>
        <w:t> </w:t>
      </w:r>
      <w:r>
        <w:rPr>
          <w:rFonts w:ascii="宋体" w:hAnsi="宋体" w:cs="宋体" w:eastAsia="宋体" w:hint="default"/>
          <w:sz w:val="18"/>
          <w:szCs w:val="18"/>
        </w:rPr>
        <w:t>985,000.00</w:t>
      </w:r>
      <w:r>
        <w:rPr>
          <w:rFonts w:ascii="宋体" w:hAnsi="宋体" w:cs="宋体" w:eastAsia="宋体" w:hint="default"/>
          <w:spacing w:val="-45"/>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0"/>
          <w:szCs w:val="20"/>
        </w:rPr>
      </w:pPr>
    </w:p>
    <w:p>
      <w:pPr>
        <w:pStyle w:val="Heading4"/>
        <w:spacing w:line="240" w:lineRule="auto"/>
        <w:ind w:left="722" w:right="0"/>
        <w:jc w:val="left"/>
        <w:rPr>
          <w:b w:val="0"/>
          <w:bCs w:val="0"/>
        </w:rPr>
      </w:pPr>
      <w:r>
        <w:rPr>
          <w:rFonts w:ascii="Calibri" w:hAnsi="Calibri" w:cs="Calibri" w:eastAsia="Calibri" w:hint="default"/>
        </w:rPr>
        <w:t>2010 </w:t>
      </w:r>
      <w:r>
        <w:rPr/>
        <w:t>年度，政府补助具体情况如下：</w:t>
      </w:r>
      <w:r>
        <w:rPr>
          <w:b w:val="0"/>
          <w:bCs w:val="0"/>
        </w:rPr>
      </w:r>
    </w:p>
    <w:p>
      <w:pPr>
        <w:spacing w:before="123"/>
        <w:ind w:left="0" w:right="876" w:firstLine="0"/>
        <w:jc w:val="right"/>
        <w:rPr>
          <w:rFonts w:ascii="宋体" w:hAnsi="宋体" w:cs="宋体" w:eastAsia="宋体" w:hint="default"/>
          <w:sz w:val="18"/>
          <w:szCs w:val="18"/>
        </w:rPr>
      </w:pPr>
      <w:r>
        <w:rPr/>
        <w:pict>
          <v:shape style="position:absolute;margin-left:202.729996pt;margin-top:22.181704pt;width:.48pt;height:.12pt;mso-position-horizontal-relative:page;mso-position-vertical-relative:paragraph;z-index:-1145080" type="#_x0000_t75" stroked="false">
            <v:imagedata r:id="rId16" o:title=""/>
          </v:shape>
        </w:pict>
      </w:r>
      <w:r>
        <w:rPr/>
        <w:pict>
          <v:shape style="position:absolute;margin-left:280.25pt;margin-top:22.181704pt;width:.48001pt;height:.12pt;mso-position-horizontal-relative:page;mso-position-vertical-relative:paragraph;z-index:-1145056" type="#_x0000_t75" stroked="false">
            <v:imagedata r:id="rId16" o:title=""/>
          </v:shape>
        </w:pict>
      </w:r>
      <w:r>
        <w:rPr/>
        <w:pict>
          <v:shape style="position:absolute;margin-left:418.029999pt;margin-top:22.181704pt;width:.47998pt;height:.12pt;mso-position-horizontal-relative:page;mso-position-vertical-relative:paragraph;z-index:-1145032" type="#_x0000_t75" stroked="false">
            <v:imagedata r:id="rId16" o:title=""/>
          </v:shape>
        </w:pict>
      </w:r>
      <w:r>
        <w:rPr/>
        <w:pict>
          <v:group style="position:absolute;margin-left:84.624001pt;margin-top:60.101665pt;width:472.2pt;height:.5pt;mso-position-horizontal-relative:page;mso-position-vertical-relative:paragraph;z-index:-1145008" coordorigin="1692,1202" coordsize="9444,10">
            <v:shape style="position:absolute;left:1692;top:1202;width:6668;height:10" type="#_x0000_t75" stroked="false">
              <v:imagedata r:id="rId29" o:title=""/>
            </v:shape>
            <v:shape style="position:absolute;left:8356;top:1202;width:2780;height:10" type="#_x0000_t75" stroked="false">
              <v:imagedata r:id="rId30" o:title=""/>
            </v:shape>
            <w10:wrap type="none"/>
          </v:group>
        </w:pict>
      </w:r>
      <w:r>
        <w:rPr/>
        <w:pict>
          <v:group style="position:absolute;margin-left:84.624001pt;margin-top:79.421722pt;width:472.2pt;height:.5pt;mso-position-horizontal-relative:page;mso-position-vertical-relative:paragraph;z-index:-1144984" coordorigin="1692,1588" coordsize="9444,10">
            <v:shape style="position:absolute;left:1692;top:1588;width:6668;height:10" type="#_x0000_t75" stroked="false">
              <v:imagedata r:id="rId29" o:title=""/>
            </v:shape>
            <v:shape style="position:absolute;left:8356;top:1588;width:2780;height:10" type="#_x0000_t75" stroked="false">
              <v:imagedata r:id="rId30" o:title=""/>
            </v:shape>
            <w10:wrap type="none"/>
          </v:group>
        </w:pict>
      </w:r>
      <w:r>
        <w:rPr/>
        <w:pict>
          <v:group style="position:absolute;margin-left:84.624001pt;margin-top:98.651726pt;width:472.2pt;height:.5pt;mso-position-horizontal-relative:page;mso-position-vertical-relative:paragraph;z-index:-1144960" coordorigin="1692,1973" coordsize="9444,10">
            <v:shape style="position:absolute;left:1692;top:1973;width:6668;height:10" type="#_x0000_t75" stroked="false">
              <v:imagedata r:id="rId29" o:title=""/>
            </v:shape>
            <v:shape style="position:absolute;left:8356;top:1973;width:2780;height:10" type="#_x0000_t75" stroked="false">
              <v:imagedata r:id="rId30" o:title=""/>
            </v:shape>
            <w10:wrap type="none"/>
          </v:group>
        </w:pict>
      </w:r>
      <w:r>
        <w:rPr/>
        <w:pict>
          <v:group style="position:absolute;margin-left:84.624001pt;margin-top:117.851723pt;width:472.2pt;height:.5pt;mso-position-horizontal-relative:page;mso-position-vertical-relative:paragraph;z-index:-1144936" coordorigin="1692,2357" coordsize="9444,10">
            <v:shape style="position:absolute;left:1692;top:2357;width:6668;height:10" type="#_x0000_t75" stroked="false">
              <v:imagedata r:id="rId29" o:title=""/>
            </v:shape>
            <v:shape style="position:absolute;left:8356;top:2357;width:2780;height:10" type="#_x0000_t75" stroked="false">
              <v:imagedata r:id="rId30" o:title=""/>
            </v:shape>
            <w10:wrap type="none"/>
          </v:group>
        </w:pict>
      </w:r>
      <w:r>
        <w:rPr>
          <w:rFonts w:ascii="宋体" w:hAnsi="宋体" w:cs="宋体" w:eastAsia="宋体" w:hint="default"/>
          <w:sz w:val="18"/>
          <w:szCs w:val="18"/>
        </w:rPr>
        <w:t>单位：元</w:t>
      </w:r>
    </w:p>
    <w:p>
      <w:pPr>
        <w:spacing w:line="240" w:lineRule="auto" w:before="4"/>
        <w:rPr>
          <w:rFonts w:ascii="宋体" w:hAnsi="宋体" w:cs="宋体" w:eastAsia="宋体" w:hint="default"/>
          <w:sz w:val="4"/>
          <w:szCs w:val="4"/>
        </w:rPr>
      </w:pPr>
    </w:p>
    <w:tbl>
      <w:tblPr>
        <w:tblW w:w="0" w:type="auto"/>
        <w:jc w:val="left"/>
        <w:tblInd w:w="118" w:type="dxa"/>
        <w:tblLayout w:type="fixed"/>
        <w:tblCellMar>
          <w:top w:w="0" w:type="dxa"/>
          <w:left w:w="0" w:type="dxa"/>
          <w:bottom w:w="0" w:type="dxa"/>
          <w:right w:w="0" w:type="dxa"/>
        </w:tblCellMar>
        <w:tblLook w:val="01E0"/>
      </w:tblPr>
      <w:tblGrid>
        <w:gridCol w:w="2381"/>
        <w:gridCol w:w="1550"/>
        <w:gridCol w:w="2756"/>
        <w:gridCol w:w="2770"/>
      </w:tblGrid>
      <w:tr>
        <w:trPr>
          <w:trHeight w:val="682" w:hRule="exact"/>
        </w:trPr>
        <w:tc>
          <w:tcPr>
            <w:tcW w:w="2381"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57" w:right="0"/>
              <w:jc w:val="left"/>
              <w:rPr>
                <w:rFonts w:ascii="宋体" w:hAnsi="宋体" w:cs="宋体" w:eastAsia="宋体" w:hint="default"/>
                <w:sz w:val="18"/>
                <w:szCs w:val="18"/>
              </w:rPr>
            </w:pPr>
            <w:r>
              <w:rPr>
                <w:rFonts w:ascii="宋体" w:hAnsi="宋体" w:cs="宋体" w:eastAsia="宋体" w:hint="default"/>
                <w:sz w:val="18"/>
                <w:szCs w:val="18"/>
              </w:rPr>
              <w:t>政府补助内容</w:t>
            </w:r>
          </w:p>
        </w:tc>
        <w:tc>
          <w:tcPr>
            <w:tcW w:w="15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7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文  号</w:t>
            </w:r>
          </w:p>
        </w:tc>
        <w:tc>
          <w:tcPr>
            <w:tcW w:w="2770"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付款人</w:t>
            </w:r>
          </w:p>
        </w:tc>
      </w:tr>
      <w:tr>
        <w:trPr>
          <w:trHeight w:val="490"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22" w:right="0"/>
              <w:jc w:val="left"/>
              <w:rPr>
                <w:rFonts w:ascii="宋体" w:hAnsi="宋体" w:cs="宋体" w:eastAsia="宋体" w:hint="default"/>
                <w:sz w:val="18"/>
                <w:szCs w:val="18"/>
              </w:rPr>
            </w:pPr>
            <w:r>
              <w:rPr>
                <w:rFonts w:ascii="宋体" w:hAnsi="宋体" w:cs="宋体" w:eastAsia="宋体" w:hint="default"/>
                <w:sz w:val="18"/>
                <w:szCs w:val="18"/>
              </w:rPr>
              <w:t>科技扶持金</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140,000.00</w:t>
            </w:r>
          </w:p>
        </w:tc>
        <w:tc>
          <w:tcPr>
            <w:tcW w:w="2756"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徐财政（</w:t>
            </w:r>
            <w:r>
              <w:rPr>
                <w:rFonts w:ascii="Calibri" w:hAnsi="Calibri" w:cs="Calibri" w:eastAsia="Calibri" w:hint="default"/>
                <w:sz w:val="18"/>
                <w:szCs w:val="18"/>
              </w:rPr>
              <w:t>2005</w:t>
            </w:r>
            <w:r>
              <w:rPr>
                <w:rFonts w:ascii="宋体" w:hAnsi="宋体" w:cs="宋体" w:eastAsia="宋体" w:hint="default"/>
                <w:sz w:val="18"/>
                <w:szCs w:val="18"/>
              </w:rPr>
              <w:t>）字</w:t>
            </w:r>
            <w:r>
              <w:rPr>
                <w:rFonts w:ascii="宋体" w:hAnsi="宋体" w:cs="宋体" w:eastAsia="宋体" w:hint="default"/>
                <w:spacing w:val="-48"/>
                <w:sz w:val="18"/>
                <w:szCs w:val="18"/>
              </w:rPr>
              <w:t> </w:t>
            </w:r>
            <w:r>
              <w:rPr>
                <w:rFonts w:ascii="Calibri" w:hAnsi="Calibri" w:cs="Calibri" w:eastAsia="Calibri" w:hint="default"/>
                <w:sz w:val="18"/>
                <w:szCs w:val="18"/>
              </w:rPr>
              <w:t>1-13</w:t>
            </w:r>
            <w:r>
              <w:rPr>
                <w:rFonts w:ascii="Calibri" w:hAnsi="Calibri" w:cs="Calibri" w:eastAsia="Calibri" w:hint="default"/>
                <w:spacing w:val="1"/>
                <w:sz w:val="18"/>
                <w:szCs w:val="18"/>
              </w:rPr>
              <w:t> </w:t>
            </w:r>
            <w:r>
              <w:rPr>
                <w:rFonts w:ascii="宋体" w:hAnsi="宋体" w:cs="宋体" w:eastAsia="宋体" w:hint="default"/>
                <w:sz w:val="18"/>
                <w:szCs w:val="18"/>
              </w:rPr>
              <w:t>号</w:t>
            </w:r>
          </w:p>
        </w:tc>
        <w:tc>
          <w:tcPr>
            <w:tcW w:w="2770" w:type="dxa"/>
            <w:tcBorders>
              <w:top w:val="nil" w:sz="6" w:space="0" w:color="auto"/>
              <w:left w:val="single" w:sz="4" w:space="0" w:color="000000"/>
              <w:bottom w:val="nil" w:sz="6" w:space="0" w:color="auto"/>
              <w:right w:val="nil" w:sz="6" w:space="0" w:color="auto"/>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徐汇区财政局</w:t>
            </w:r>
          </w:p>
        </w:tc>
      </w:tr>
      <w:tr>
        <w:trPr>
          <w:trHeight w:val="384"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见习就业补贴</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30,000.00</w:t>
            </w:r>
          </w:p>
        </w:tc>
        <w:tc>
          <w:tcPr>
            <w:tcW w:w="275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徐促就办</w:t>
            </w:r>
            <w:r>
              <w:rPr>
                <w:rFonts w:ascii="Calibri" w:hAnsi="Calibri" w:cs="Calibri" w:eastAsia="Calibri" w:hint="default"/>
                <w:sz w:val="18"/>
                <w:szCs w:val="18"/>
              </w:rPr>
              <w:t>(2010)4</w:t>
            </w:r>
            <w:r>
              <w:rPr>
                <w:rFonts w:ascii="Calibri" w:hAnsi="Calibri" w:cs="Calibri" w:eastAsia="Calibri" w:hint="default"/>
                <w:spacing w:val="5"/>
                <w:sz w:val="18"/>
                <w:szCs w:val="18"/>
              </w:rPr>
              <w:t> </w:t>
            </w:r>
            <w:r>
              <w:rPr>
                <w:rFonts w:ascii="宋体" w:hAnsi="宋体" w:cs="宋体" w:eastAsia="宋体" w:hint="default"/>
                <w:sz w:val="18"/>
                <w:szCs w:val="18"/>
              </w:rPr>
              <w:t>号</w:t>
            </w:r>
          </w:p>
        </w:tc>
        <w:tc>
          <w:tcPr>
            <w:tcW w:w="2770"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徐汇区社会保障基金专户</w:t>
            </w:r>
          </w:p>
        </w:tc>
      </w:tr>
      <w:tr>
        <w:trPr>
          <w:trHeight w:val="383"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以旧换新补贴</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1,609.80</w:t>
            </w:r>
          </w:p>
        </w:tc>
        <w:tc>
          <w:tcPr>
            <w:tcW w:w="2756" w:type="dxa"/>
            <w:tcBorders>
              <w:top w:val="nil" w:sz="6" w:space="0" w:color="auto"/>
              <w:left w:val="single" w:sz="4" w:space="0" w:color="000000"/>
              <w:bottom w:val="nil" w:sz="6" w:space="0" w:color="auto"/>
              <w:right w:val="single" w:sz="4" w:space="0" w:color="000000"/>
            </w:tcBorders>
          </w:tcPr>
          <w:p>
            <w:pPr/>
          </w:p>
        </w:tc>
        <w:tc>
          <w:tcPr>
            <w:tcW w:w="2770"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北京市财政局</w:t>
            </w:r>
          </w:p>
        </w:tc>
      </w:tr>
      <w:tr>
        <w:trPr>
          <w:trHeight w:val="385"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科技扶持金</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9,500.00</w:t>
            </w:r>
          </w:p>
        </w:tc>
        <w:tc>
          <w:tcPr>
            <w:tcW w:w="2756"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沪科（</w:t>
            </w:r>
            <w:r>
              <w:rPr>
                <w:rFonts w:ascii="Calibri" w:hAnsi="Calibri" w:cs="Calibri" w:eastAsia="Calibri" w:hint="default"/>
                <w:sz w:val="18"/>
                <w:szCs w:val="18"/>
              </w:rPr>
              <w:t>2010</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Calibri" w:hAnsi="Calibri" w:cs="Calibri" w:eastAsia="Calibri" w:hint="default"/>
                <w:sz w:val="18"/>
                <w:szCs w:val="18"/>
              </w:rPr>
              <w:t>168</w:t>
            </w:r>
            <w:r>
              <w:rPr>
                <w:rFonts w:ascii="Calibri" w:hAnsi="Calibri" w:cs="Calibri" w:eastAsia="Calibri" w:hint="default"/>
                <w:spacing w:val="1"/>
                <w:sz w:val="18"/>
                <w:szCs w:val="18"/>
              </w:rPr>
              <w:t> </w:t>
            </w:r>
            <w:r>
              <w:rPr>
                <w:rFonts w:ascii="宋体" w:hAnsi="宋体" w:cs="宋体" w:eastAsia="宋体" w:hint="default"/>
                <w:sz w:val="18"/>
                <w:szCs w:val="18"/>
              </w:rPr>
              <w:t>号</w:t>
            </w:r>
          </w:p>
        </w:tc>
        <w:tc>
          <w:tcPr>
            <w:tcW w:w="2770"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上海市科委</w:t>
            </w:r>
          </w:p>
        </w:tc>
      </w:tr>
      <w:tr>
        <w:trPr>
          <w:trHeight w:val="384"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企业技术中心能力补贴</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600,000.00</w:t>
            </w:r>
          </w:p>
        </w:tc>
        <w:tc>
          <w:tcPr>
            <w:tcW w:w="2756"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沪经信技</w:t>
            </w:r>
            <w:r>
              <w:rPr>
                <w:rFonts w:ascii="Calibri" w:hAnsi="Calibri" w:cs="Calibri" w:eastAsia="Calibri" w:hint="default"/>
                <w:sz w:val="18"/>
                <w:szCs w:val="18"/>
              </w:rPr>
              <w:t>(2010)556</w:t>
            </w:r>
            <w:r>
              <w:rPr>
                <w:rFonts w:ascii="Calibri" w:hAnsi="Calibri" w:cs="Calibri" w:eastAsia="Calibri" w:hint="default"/>
                <w:spacing w:val="5"/>
                <w:sz w:val="18"/>
                <w:szCs w:val="18"/>
              </w:rPr>
              <w:t> </w:t>
            </w:r>
            <w:r>
              <w:rPr>
                <w:rFonts w:ascii="宋体" w:hAnsi="宋体" w:cs="宋体" w:eastAsia="宋体" w:hint="default"/>
                <w:sz w:val="18"/>
                <w:szCs w:val="18"/>
              </w:rPr>
              <w:t>号</w:t>
            </w:r>
          </w:p>
        </w:tc>
        <w:tc>
          <w:tcPr>
            <w:tcW w:w="2770"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上海市财政局</w:t>
            </w:r>
          </w:p>
        </w:tc>
      </w:tr>
      <w:tr>
        <w:trPr>
          <w:trHeight w:val="384"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上海市重点新产品补贴</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50,000.00</w:t>
            </w:r>
          </w:p>
        </w:tc>
        <w:tc>
          <w:tcPr>
            <w:tcW w:w="2756" w:type="dxa"/>
            <w:tcBorders>
              <w:top w:val="nil" w:sz="6" w:space="0" w:color="auto"/>
              <w:left w:val="single" w:sz="4" w:space="0" w:color="000000"/>
              <w:bottom w:val="nil" w:sz="6" w:space="0" w:color="auto"/>
              <w:right w:val="single" w:sz="4" w:space="0" w:color="000000"/>
            </w:tcBorders>
          </w:tcPr>
          <w:p>
            <w:pPr/>
          </w:p>
        </w:tc>
        <w:tc>
          <w:tcPr>
            <w:tcW w:w="2770"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徐汇区财政局</w:t>
            </w:r>
          </w:p>
        </w:tc>
      </w:tr>
      <w:tr>
        <w:trPr>
          <w:trHeight w:val="386"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现代服务业补助</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1,360,000.00</w:t>
            </w:r>
          </w:p>
        </w:tc>
        <w:tc>
          <w:tcPr>
            <w:tcW w:w="2756"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徐府发</w:t>
            </w:r>
            <w:r>
              <w:rPr>
                <w:rFonts w:ascii="Calibri" w:hAnsi="Calibri" w:cs="Calibri" w:eastAsia="Calibri" w:hint="default"/>
                <w:sz w:val="18"/>
                <w:szCs w:val="18"/>
              </w:rPr>
              <w:t>(2007)14</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277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徐汇区商务委员会</w:t>
            </w:r>
          </w:p>
        </w:tc>
      </w:tr>
      <w:tr>
        <w:trPr>
          <w:trHeight w:val="384"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Calibri" w:hAnsi="Calibri" w:cs="Calibri" w:eastAsia="Calibri" w:hint="default"/>
                <w:sz w:val="18"/>
                <w:szCs w:val="18"/>
              </w:rPr>
            </w:pPr>
            <w:r>
              <w:rPr>
                <w:rFonts w:ascii="宋体" w:hAnsi="宋体" w:cs="宋体" w:eastAsia="宋体" w:hint="default"/>
                <w:sz w:val="18"/>
                <w:szCs w:val="18"/>
              </w:rPr>
              <w:t>财政拨款、贴息</w:t>
            </w:r>
            <w:r>
              <w:rPr>
                <w:rFonts w:ascii="Calibri" w:hAnsi="Calibri" w:cs="Calibri" w:eastAsia="Calibri" w:hint="default"/>
                <w:sz w:val="18"/>
                <w:szCs w:val="18"/>
              </w:rPr>
              <w:t>(</w:t>
            </w:r>
            <w:r>
              <w:rPr>
                <w:rFonts w:ascii="宋体" w:hAnsi="宋体" w:cs="宋体" w:eastAsia="宋体" w:hint="default"/>
                <w:sz w:val="18"/>
                <w:szCs w:val="18"/>
              </w:rPr>
              <w:t>注</w:t>
            </w:r>
            <w:r>
              <w:rPr>
                <w:rFonts w:ascii="Calibri" w:hAnsi="Calibri" w:cs="Calibri" w:eastAsia="Calibri" w:hint="default"/>
                <w:sz w:val="18"/>
                <w:szCs w:val="18"/>
              </w:rPr>
              <w:t>)</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546,750.00</w:t>
            </w:r>
          </w:p>
        </w:tc>
        <w:tc>
          <w:tcPr>
            <w:tcW w:w="2756"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沪经信技（</w:t>
            </w:r>
            <w:r>
              <w:rPr>
                <w:rFonts w:ascii="Calibri" w:hAnsi="Calibri" w:cs="Calibri" w:eastAsia="Calibri" w:hint="default"/>
                <w:sz w:val="18"/>
                <w:szCs w:val="18"/>
              </w:rPr>
              <w:t>2009</w:t>
            </w:r>
            <w:r>
              <w:rPr>
                <w:rFonts w:ascii="宋体" w:hAnsi="宋体" w:cs="宋体" w:eastAsia="宋体" w:hint="default"/>
                <w:sz w:val="18"/>
                <w:szCs w:val="18"/>
              </w:rPr>
              <w:t>）</w:t>
            </w:r>
            <w:r>
              <w:rPr>
                <w:rFonts w:ascii="Calibri" w:hAnsi="Calibri" w:cs="Calibri" w:eastAsia="Calibri" w:hint="default"/>
                <w:sz w:val="18"/>
                <w:szCs w:val="18"/>
              </w:rPr>
              <w:t>694</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2770"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上海市经济和信息化委员会</w:t>
            </w:r>
          </w:p>
        </w:tc>
      </w:tr>
      <w:tr>
        <w:trPr>
          <w:trHeight w:val="386" w:hRule="exact"/>
        </w:trPr>
        <w:tc>
          <w:tcPr>
            <w:tcW w:w="2381"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6"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15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98"/>
              <w:jc w:val="right"/>
              <w:rPr>
                <w:rFonts w:ascii="Calibri" w:hAnsi="Calibri" w:cs="Calibri" w:eastAsia="Calibri" w:hint="default"/>
                <w:sz w:val="18"/>
                <w:szCs w:val="18"/>
              </w:rPr>
            </w:pPr>
            <w:r>
              <w:rPr>
                <w:rFonts w:ascii="Calibri"/>
                <w:spacing w:val="-1"/>
                <w:sz w:val="18"/>
              </w:rPr>
              <w:t>2,737,859.80</w:t>
            </w:r>
          </w:p>
        </w:tc>
        <w:tc>
          <w:tcPr>
            <w:tcW w:w="2756" w:type="dxa"/>
            <w:tcBorders>
              <w:top w:val="nil" w:sz="6" w:space="0" w:color="auto"/>
              <w:left w:val="single" w:sz="4" w:space="0" w:color="000000"/>
              <w:bottom w:val="single" w:sz="12" w:space="0" w:color="000000"/>
              <w:right w:val="single" w:sz="4" w:space="0" w:color="000000"/>
            </w:tcBorders>
          </w:tcPr>
          <w:p>
            <w:pPr/>
          </w:p>
        </w:tc>
        <w:tc>
          <w:tcPr>
            <w:tcW w:w="2770" w:type="dxa"/>
            <w:tcBorders>
              <w:top w:val="nil" w:sz="6" w:space="0" w:color="auto"/>
              <w:left w:val="single" w:sz="4" w:space="0" w:color="000000"/>
              <w:bottom w:val="single" w:sz="12" w:space="0" w:color="000000"/>
              <w:right w:val="nil" w:sz="6" w:space="0" w:color="auto"/>
            </w:tcBorders>
          </w:tcPr>
          <w:p>
            <w:pPr/>
          </w:p>
        </w:tc>
      </w:tr>
    </w:tbl>
    <w:p>
      <w:pPr>
        <w:spacing w:before="8"/>
        <w:ind w:left="240" w:right="0" w:firstLine="0"/>
        <w:jc w:val="left"/>
        <w:rPr>
          <w:rFonts w:ascii="宋体" w:hAnsi="宋体" w:cs="宋体" w:eastAsia="宋体" w:hint="default"/>
          <w:sz w:val="18"/>
          <w:szCs w:val="18"/>
        </w:rPr>
      </w:pPr>
      <w:r>
        <w:rPr/>
        <w:pict>
          <v:group style="position:absolute;margin-left:84.624001pt;margin-top:-97.568329pt;width:472.2pt;height:.5pt;mso-position-horizontal-relative:page;mso-position-vertical-relative:paragraph;z-index:-1144912" coordorigin="1692,-1951" coordsize="9444,10">
            <v:shape style="position:absolute;left:1692;top:-1951;width:6668;height:10" type="#_x0000_t75" stroked="false">
              <v:imagedata r:id="rId29" o:title=""/>
            </v:shape>
            <v:shape style="position:absolute;left:8356;top:-1951;width:2780;height:10" type="#_x0000_t75" stroked="false">
              <v:imagedata r:id="rId31" o:title=""/>
            </v:shape>
            <w10:wrap type="none"/>
          </v:group>
        </w:pict>
      </w:r>
      <w:r>
        <w:rPr/>
        <w:pict>
          <v:group style="position:absolute;margin-left:84.624001pt;margin-top:-78.368271pt;width:472.2pt;height:.5pt;mso-position-horizontal-relative:page;mso-position-vertical-relative:paragraph;z-index:-1144888" coordorigin="1692,-1567" coordsize="9444,10">
            <v:shape style="position:absolute;left:1692;top:-1567;width:6668;height:10" type="#_x0000_t75" stroked="false">
              <v:imagedata r:id="rId29" o:title=""/>
            </v:shape>
            <v:shape style="position:absolute;left:8356;top:-1567;width:2780;height:10" type="#_x0000_t75" stroked="false">
              <v:imagedata r:id="rId30" o:title=""/>
            </v:shape>
            <w10:wrap type="none"/>
          </v:group>
        </w:pict>
      </w:r>
      <w:r>
        <w:rPr/>
        <w:pict>
          <v:group style="position:absolute;margin-left:84.624001pt;margin-top:-59.168301pt;width:472.2pt;height:.5pt;mso-position-horizontal-relative:page;mso-position-vertical-relative:paragraph;z-index:-1144864" coordorigin="1692,-1183" coordsize="9444,10">
            <v:shape style="position:absolute;left:1692;top:-1183;width:6668;height:10" type="#_x0000_t75" stroked="false">
              <v:imagedata r:id="rId29" o:title=""/>
            </v:shape>
            <v:shape style="position:absolute;left:8356;top:-1183;width:2780;height:10" type="#_x0000_t75" stroked="false">
              <v:imagedata r:id="rId30" o:title=""/>
            </v:shape>
            <w10:wrap type="none"/>
          </v:group>
        </w:pict>
      </w:r>
      <w:r>
        <w:rPr/>
        <w:pict>
          <v:group style="position:absolute;margin-left:84.624001pt;margin-top:-39.848301pt;width:472.2pt;height:.5pt;mso-position-horizontal-relative:page;mso-position-vertical-relative:paragraph;z-index:-1144840" coordorigin="1692,-797" coordsize="9444,10">
            <v:shape style="position:absolute;left:1692;top:-797;width:6668;height:10" type="#_x0000_t75" stroked="false">
              <v:imagedata r:id="rId29" o:title=""/>
            </v:shape>
            <v:shape style="position:absolute;left:8356;top:-797;width:2780;height:10" type="#_x0000_t75" stroked="false">
              <v:imagedata r:id="rId31" o:title=""/>
            </v:shape>
            <w10:wrap type="none"/>
          </v:group>
        </w:pict>
      </w:r>
      <w:r>
        <w:rPr/>
        <w:pict>
          <v:group style="position:absolute;margin-left:84.624001pt;margin-top:-20.648272pt;width:472.2pt;height:.5pt;mso-position-horizontal-relative:page;mso-position-vertical-relative:paragraph;z-index:-1144816" coordorigin="1692,-413" coordsize="9444,10">
            <v:shape style="position:absolute;left:1692;top:-413;width:6668;height:10" type="#_x0000_t75" stroked="false">
              <v:imagedata r:id="rId29" o:title=""/>
            </v:shape>
            <v:shape style="position:absolute;left:8356;top:-413;width:2780;height:10" type="#_x0000_t75" stroked="false">
              <v:imagedata r:id="rId30" o:title=""/>
            </v:shape>
            <w10:wrap type="none"/>
          </v:group>
        </w:pict>
      </w:r>
      <w:r>
        <w:rPr>
          <w:rFonts w:ascii="宋体" w:hAnsi="宋体" w:cs="宋体" w:eastAsia="宋体" w:hint="default"/>
          <w:sz w:val="18"/>
          <w:szCs w:val="18"/>
        </w:rPr>
        <w:t>注：拨款总额</w:t>
      </w:r>
      <w:r>
        <w:rPr>
          <w:rFonts w:ascii="宋体" w:hAnsi="宋体" w:cs="宋体" w:eastAsia="宋体" w:hint="default"/>
          <w:spacing w:val="-47"/>
          <w:sz w:val="18"/>
          <w:szCs w:val="18"/>
        </w:rPr>
        <w:t> </w:t>
      </w:r>
      <w:r>
        <w:rPr>
          <w:rFonts w:ascii="宋体" w:hAnsi="宋体" w:cs="宋体" w:eastAsia="宋体" w:hint="default"/>
          <w:sz w:val="18"/>
          <w:szCs w:val="18"/>
        </w:rPr>
        <w:t>500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z w:val="18"/>
          <w:szCs w:val="18"/>
        </w:rPr>
        <w:t>2009</w:t>
      </w:r>
      <w:r>
        <w:rPr>
          <w:rFonts w:ascii="宋体" w:hAnsi="宋体" w:cs="宋体" w:eastAsia="宋体" w:hint="default"/>
          <w:spacing w:val="-48"/>
          <w:sz w:val="18"/>
          <w:szCs w:val="18"/>
        </w:rPr>
        <w:t> </w:t>
      </w:r>
      <w:r>
        <w:rPr>
          <w:rFonts w:ascii="宋体" w:hAnsi="宋体" w:cs="宋体" w:eastAsia="宋体" w:hint="default"/>
          <w:sz w:val="18"/>
          <w:szCs w:val="18"/>
        </w:rPr>
        <w:t>年收到</w:t>
      </w:r>
      <w:r>
        <w:rPr>
          <w:rFonts w:ascii="宋体" w:hAnsi="宋体" w:cs="宋体" w:eastAsia="宋体" w:hint="default"/>
          <w:spacing w:val="-47"/>
          <w:sz w:val="18"/>
          <w:szCs w:val="18"/>
        </w:rPr>
        <w:t> </w:t>
      </w:r>
      <w:r>
        <w:rPr>
          <w:rFonts w:ascii="宋体" w:hAnsi="宋体" w:cs="宋体" w:eastAsia="宋体" w:hint="default"/>
          <w:sz w:val="18"/>
          <w:szCs w:val="18"/>
        </w:rPr>
        <w:t>100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年收到</w:t>
      </w:r>
      <w:r>
        <w:rPr>
          <w:rFonts w:ascii="宋体" w:hAnsi="宋体" w:cs="宋体" w:eastAsia="宋体" w:hint="default"/>
          <w:spacing w:val="-49"/>
          <w:sz w:val="18"/>
          <w:szCs w:val="18"/>
        </w:rPr>
        <w:t> </w:t>
      </w:r>
      <w:r>
        <w:rPr>
          <w:rFonts w:ascii="宋体" w:hAnsi="宋体" w:cs="宋体" w:eastAsia="宋体" w:hint="default"/>
          <w:sz w:val="18"/>
          <w:szCs w:val="18"/>
        </w:rPr>
        <w:t>65</w:t>
      </w:r>
      <w:r>
        <w:rPr>
          <w:rFonts w:ascii="宋体" w:hAnsi="宋体" w:cs="宋体" w:eastAsia="宋体" w:hint="default"/>
          <w:spacing w:val="-46"/>
          <w:sz w:val="18"/>
          <w:szCs w:val="18"/>
        </w:rPr>
        <w:t> </w:t>
      </w:r>
      <w:r>
        <w:rPr>
          <w:rFonts w:ascii="宋体" w:hAnsi="宋体" w:cs="宋体" w:eastAsia="宋体" w:hint="default"/>
          <w:sz w:val="18"/>
          <w:szCs w:val="18"/>
        </w:rPr>
        <w:t>万元，补偿</w:t>
      </w:r>
      <w:r>
        <w:rPr>
          <w:rFonts w:ascii="宋体" w:hAnsi="宋体" w:cs="宋体" w:eastAsia="宋体" w:hint="default"/>
          <w:spacing w:val="-49"/>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年费用</w:t>
      </w:r>
      <w:r>
        <w:rPr>
          <w:rFonts w:ascii="宋体" w:hAnsi="宋体" w:cs="宋体" w:eastAsia="宋体" w:hint="default"/>
          <w:spacing w:val="-47"/>
          <w:sz w:val="18"/>
          <w:szCs w:val="18"/>
        </w:rPr>
        <w:t> </w:t>
      </w:r>
      <w:r>
        <w:rPr>
          <w:rFonts w:ascii="宋体" w:hAnsi="宋体" w:cs="宋体" w:eastAsia="宋体" w:hint="default"/>
          <w:sz w:val="18"/>
          <w:szCs w:val="18"/>
        </w:rPr>
        <w:t>15,000.00</w:t>
      </w:r>
      <w:r>
        <w:rPr>
          <w:rFonts w:ascii="宋体" w:hAnsi="宋体" w:cs="宋体" w:eastAsia="宋体" w:hint="default"/>
          <w:spacing w:val="-44"/>
          <w:sz w:val="18"/>
          <w:szCs w:val="18"/>
        </w:rPr>
        <w:t> </w:t>
      </w:r>
      <w:r>
        <w:rPr>
          <w:rFonts w:ascii="宋体" w:hAnsi="宋体" w:cs="宋体" w:eastAsia="宋体" w:hint="default"/>
          <w:sz w:val="18"/>
          <w:szCs w:val="18"/>
        </w:rPr>
        <w:t>元，补偿</w:t>
      </w:r>
      <w:r>
        <w:rPr>
          <w:rFonts w:ascii="宋体" w:hAnsi="宋体" w:cs="宋体" w:eastAsia="宋体" w:hint="default"/>
          <w:spacing w:val="-49"/>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p>
    <w:p>
      <w:pPr>
        <w:spacing w:before="76"/>
        <w:ind w:left="240" w:right="0" w:firstLine="0"/>
        <w:jc w:val="left"/>
        <w:rPr>
          <w:rFonts w:ascii="宋体" w:hAnsi="宋体" w:cs="宋体" w:eastAsia="宋体" w:hint="default"/>
          <w:sz w:val="18"/>
          <w:szCs w:val="18"/>
        </w:rPr>
      </w:pPr>
      <w:r>
        <w:rPr>
          <w:rFonts w:ascii="宋体" w:hAnsi="宋体" w:cs="宋体" w:eastAsia="宋体" w:hint="default"/>
          <w:sz w:val="18"/>
          <w:szCs w:val="18"/>
        </w:rPr>
        <w:t>费用</w:t>
      </w:r>
      <w:r>
        <w:rPr>
          <w:rFonts w:ascii="宋体" w:hAnsi="宋体" w:cs="宋体" w:eastAsia="宋体" w:hint="default"/>
          <w:spacing w:val="-48"/>
          <w:sz w:val="18"/>
          <w:szCs w:val="18"/>
        </w:rPr>
        <w:t> </w:t>
      </w:r>
      <w:r>
        <w:rPr>
          <w:rFonts w:ascii="宋体" w:hAnsi="宋体" w:cs="宋体" w:eastAsia="宋体" w:hint="default"/>
          <w:sz w:val="18"/>
          <w:szCs w:val="18"/>
        </w:rPr>
        <w:t>546,750.00</w:t>
      </w:r>
      <w:r>
        <w:rPr>
          <w:rFonts w:ascii="宋体" w:hAnsi="宋体" w:cs="宋体" w:eastAsia="宋体" w:hint="default"/>
          <w:spacing w:val="-46"/>
          <w:sz w:val="18"/>
          <w:szCs w:val="18"/>
        </w:rPr>
        <w:t> </w:t>
      </w:r>
      <w:r>
        <w:rPr>
          <w:rFonts w:ascii="宋体" w:hAnsi="宋体" w:cs="宋体" w:eastAsia="宋体" w:hint="default"/>
          <w:sz w:val="18"/>
          <w:szCs w:val="18"/>
        </w:rPr>
        <w:t>元，计入递延收益</w:t>
      </w:r>
      <w:r>
        <w:rPr>
          <w:rFonts w:ascii="宋体" w:hAnsi="宋体" w:cs="宋体" w:eastAsia="宋体" w:hint="default"/>
          <w:spacing w:val="-47"/>
          <w:sz w:val="18"/>
          <w:szCs w:val="18"/>
        </w:rPr>
        <w:t> </w:t>
      </w:r>
      <w:r>
        <w:rPr>
          <w:rFonts w:ascii="宋体" w:hAnsi="宋体" w:cs="宋体" w:eastAsia="宋体" w:hint="default"/>
          <w:sz w:val="18"/>
          <w:szCs w:val="18"/>
        </w:rPr>
        <w:t>1,088,250.00</w:t>
      </w:r>
      <w:r>
        <w:rPr>
          <w:rFonts w:ascii="宋体" w:hAnsi="宋体" w:cs="宋体" w:eastAsia="宋体" w:hint="default"/>
          <w:spacing w:val="-46"/>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26"/>
          <w:szCs w:val="26"/>
        </w:rPr>
      </w:pPr>
    </w:p>
    <w:p>
      <w:pPr>
        <w:pStyle w:val="Heading4"/>
        <w:spacing w:line="240" w:lineRule="auto"/>
        <w:ind w:left="240" w:right="0"/>
        <w:jc w:val="left"/>
        <w:rPr>
          <w:b w:val="0"/>
          <w:bCs w:val="0"/>
        </w:rPr>
      </w:pPr>
      <w:r>
        <w:rPr/>
        <w:t>（四）</w:t>
      </w:r>
      <w:r>
        <w:rPr>
          <w:spacing w:val="-7"/>
        </w:rPr>
        <w:t> </w:t>
      </w:r>
      <w:r>
        <w:rPr/>
        <w:t>采用公允价值计量的项目</w:t>
      </w:r>
      <w:r>
        <w:rPr>
          <w:b w:val="0"/>
          <w:bCs w:val="0"/>
        </w:rPr>
      </w:r>
    </w:p>
    <w:p>
      <w:pPr>
        <w:spacing w:line="240" w:lineRule="auto" w:before="5"/>
        <w:rPr>
          <w:rFonts w:ascii="宋体" w:hAnsi="宋体" w:cs="宋体" w:eastAsia="宋体" w:hint="default"/>
          <w:b/>
          <w:bCs/>
          <w:sz w:val="27"/>
          <w:szCs w:val="27"/>
        </w:rPr>
      </w:pPr>
    </w:p>
    <w:p>
      <w:pPr>
        <w:spacing w:before="0"/>
        <w:ind w:left="0" w:right="876"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5"/>
          <w:szCs w:val="5"/>
        </w:rPr>
      </w:pPr>
    </w:p>
    <w:tbl>
      <w:tblPr>
        <w:tblW w:w="0" w:type="auto"/>
        <w:jc w:val="left"/>
        <w:tblInd w:w="643" w:type="dxa"/>
        <w:tblLayout w:type="fixed"/>
        <w:tblCellMar>
          <w:top w:w="0" w:type="dxa"/>
          <w:left w:w="0" w:type="dxa"/>
          <w:bottom w:w="0" w:type="dxa"/>
          <w:right w:w="0" w:type="dxa"/>
        </w:tblCellMar>
        <w:tblLook w:val="01E0"/>
      </w:tblPr>
      <w:tblGrid>
        <w:gridCol w:w="3034"/>
        <w:gridCol w:w="821"/>
        <w:gridCol w:w="1227"/>
        <w:gridCol w:w="1366"/>
        <w:gridCol w:w="968"/>
        <w:gridCol w:w="991"/>
      </w:tblGrid>
      <w:tr>
        <w:trPr>
          <w:trHeight w:val="730" w:hRule="exact"/>
        </w:trPr>
        <w:tc>
          <w:tcPr>
            <w:tcW w:w="3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5" w:right="94"/>
              <w:jc w:val="left"/>
              <w:rPr>
                <w:rFonts w:ascii="宋体" w:hAnsi="宋体" w:cs="宋体" w:eastAsia="宋体" w:hint="default"/>
                <w:sz w:val="18"/>
                <w:szCs w:val="18"/>
              </w:rPr>
            </w:pPr>
            <w:r>
              <w:rPr>
                <w:rFonts w:ascii="宋体" w:hAnsi="宋体" w:cs="宋体" w:eastAsia="宋体" w:hint="default"/>
                <w:sz w:val="18"/>
                <w:szCs w:val="18"/>
              </w:rPr>
              <w:t>本期公允价值 变动损益</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6" w:right="53"/>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96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5" w:right="195"/>
              <w:jc w:val="left"/>
              <w:rPr>
                <w:rFonts w:ascii="宋体" w:hAnsi="宋体" w:cs="宋体" w:eastAsia="宋体" w:hint="default"/>
                <w:sz w:val="18"/>
                <w:szCs w:val="18"/>
              </w:rPr>
            </w:pPr>
            <w:r>
              <w:rPr>
                <w:rFonts w:ascii="宋体" w:hAnsi="宋体" w:cs="宋体" w:eastAsia="宋体" w:hint="default"/>
                <w:sz w:val="18"/>
                <w:szCs w:val="18"/>
              </w:rPr>
              <w:t>本期计提 的减值</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418" w:hRule="exact"/>
        </w:trPr>
        <w:tc>
          <w:tcPr>
            <w:tcW w:w="8406" w:type="dxa"/>
            <w:gridSpan w:val="6"/>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422" w:hRule="exact"/>
        </w:trPr>
        <w:tc>
          <w:tcPr>
            <w:tcW w:w="3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hAnsi="宋体" w:cs="宋体" w:eastAsia="宋体" w:hint="default"/>
                <w:sz w:val="18"/>
                <w:szCs w:val="18"/>
              </w:rPr>
              <w:t>其中：交易性金融资产</w:t>
            </w:r>
          </w:p>
        </w:tc>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38" w:right="0"/>
              <w:jc w:val="left"/>
              <w:rPr>
                <w:rFonts w:ascii="Calibri" w:hAnsi="Calibri" w:cs="Calibri" w:eastAsia="Calibri" w:hint="default"/>
                <w:sz w:val="18"/>
                <w:szCs w:val="18"/>
              </w:rPr>
            </w:pPr>
            <w:r>
              <w:rPr>
                <w:rFonts w:ascii="Calibri"/>
                <w:sz w:val="18"/>
              </w:rPr>
              <w:t>96,414.18</w:t>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39"/>
              <w:jc w:val="right"/>
              <w:rPr>
                <w:rFonts w:ascii="Calibri" w:hAnsi="Calibri" w:cs="Calibri" w:eastAsia="Calibri" w:hint="default"/>
                <w:sz w:val="18"/>
                <w:szCs w:val="18"/>
              </w:rPr>
            </w:pPr>
            <w:r>
              <w:rPr>
                <w:rFonts w:ascii="Calibri"/>
                <w:sz w:val="18"/>
              </w:rPr>
              <w:t>17,708.19</w:t>
            </w:r>
          </w:p>
        </w:tc>
        <w:tc>
          <w:tcPr>
            <w:tcW w:w="1366" w:type="dxa"/>
            <w:tcBorders>
              <w:top w:val="single" w:sz="6" w:space="0" w:color="000000"/>
              <w:left w:val="single" w:sz="6" w:space="0" w:color="000000"/>
              <w:bottom w:val="single" w:sz="6" w:space="0" w:color="000000"/>
              <w:right w:val="single" w:sz="6" w:space="0" w:color="000000"/>
            </w:tcBorders>
          </w:tcPr>
          <w:p>
            <w:pPr/>
          </w:p>
        </w:tc>
        <w:tc>
          <w:tcPr>
            <w:tcW w:w="968" w:type="dxa"/>
            <w:tcBorders>
              <w:top w:val="single" w:sz="6" w:space="0" w:color="000000"/>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sz w:val="18"/>
              </w:rPr>
              <w:t>114,122.37</w:t>
            </w:r>
          </w:p>
        </w:tc>
      </w:tr>
      <w:tr>
        <w:trPr>
          <w:trHeight w:val="418" w:hRule="exact"/>
        </w:trPr>
        <w:tc>
          <w:tcPr>
            <w:tcW w:w="3034" w:type="dxa"/>
            <w:tcBorders>
              <w:top w:val="single" w:sz="6" w:space="0" w:color="000000"/>
              <w:left w:val="single" w:sz="6" w:space="0" w:color="000000"/>
              <w:bottom w:val="single" w:sz="6" w:space="0" w:color="000000"/>
              <w:right w:val="single" w:sz="6" w:space="0" w:color="000000"/>
            </w:tcBorders>
          </w:tcPr>
          <w:p>
            <w:pPr/>
          </w:p>
        </w:tc>
        <w:tc>
          <w:tcPr>
            <w:tcW w:w="821" w:type="dxa"/>
            <w:tcBorders>
              <w:top w:val="single" w:sz="6" w:space="0" w:color="000000"/>
              <w:left w:val="single" w:sz="6" w:space="0" w:color="000000"/>
              <w:bottom w:val="single" w:sz="6" w:space="0" w:color="000000"/>
              <w:right w:val="single" w:sz="6" w:space="0" w:color="000000"/>
            </w:tcBorders>
          </w:tcPr>
          <w:p>
            <w:pPr/>
          </w:p>
        </w:tc>
        <w:tc>
          <w:tcPr>
            <w:tcW w:w="1227"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968" w:type="dxa"/>
            <w:tcBorders>
              <w:top w:val="single" w:sz="6" w:space="0" w:color="000000"/>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
        </w:tc>
      </w:tr>
      <w:tr>
        <w:trPr>
          <w:trHeight w:val="416" w:hRule="exact"/>
        </w:trPr>
        <w:tc>
          <w:tcPr>
            <w:tcW w:w="3034" w:type="dxa"/>
            <w:tcBorders>
              <w:top w:val="single" w:sz="6" w:space="0" w:color="000000"/>
              <w:left w:val="single" w:sz="6" w:space="0" w:color="000000"/>
              <w:bottom w:val="single" w:sz="6" w:space="0" w:color="000000"/>
              <w:right w:val="single" w:sz="6" w:space="0" w:color="000000"/>
            </w:tcBorders>
          </w:tcPr>
          <w:p>
            <w:pPr/>
          </w:p>
        </w:tc>
        <w:tc>
          <w:tcPr>
            <w:tcW w:w="821" w:type="dxa"/>
            <w:tcBorders>
              <w:top w:val="single" w:sz="6" w:space="0" w:color="000000"/>
              <w:left w:val="single" w:sz="6" w:space="0" w:color="000000"/>
              <w:bottom w:val="single" w:sz="6" w:space="0" w:color="000000"/>
              <w:right w:val="single" w:sz="6" w:space="0" w:color="000000"/>
            </w:tcBorders>
          </w:tcPr>
          <w:p>
            <w:pPr/>
          </w:p>
        </w:tc>
        <w:tc>
          <w:tcPr>
            <w:tcW w:w="1227"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968" w:type="dxa"/>
            <w:tcBorders>
              <w:top w:val="single" w:sz="6" w:space="0" w:color="000000"/>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
        </w:tc>
      </w:tr>
      <w:tr>
        <w:trPr>
          <w:trHeight w:val="418" w:hRule="exact"/>
        </w:trPr>
        <w:tc>
          <w:tcPr>
            <w:tcW w:w="3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38" w:right="0"/>
              <w:jc w:val="left"/>
              <w:rPr>
                <w:rFonts w:ascii="Calibri" w:hAnsi="Calibri" w:cs="Calibri" w:eastAsia="Calibri" w:hint="default"/>
                <w:sz w:val="18"/>
                <w:szCs w:val="18"/>
              </w:rPr>
            </w:pPr>
            <w:r>
              <w:rPr>
                <w:rFonts w:ascii="Calibri"/>
                <w:sz w:val="18"/>
              </w:rPr>
              <w:t>96,414.18</w:t>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39"/>
              <w:jc w:val="right"/>
              <w:rPr>
                <w:rFonts w:ascii="Calibri" w:hAnsi="Calibri" w:cs="Calibri" w:eastAsia="Calibri" w:hint="default"/>
                <w:sz w:val="18"/>
                <w:szCs w:val="18"/>
              </w:rPr>
            </w:pPr>
            <w:r>
              <w:rPr>
                <w:rFonts w:ascii="Calibri"/>
                <w:sz w:val="18"/>
              </w:rPr>
              <w:t>17,708.19</w:t>
            </w:r>
          </w:p>
        </w:tc>
        <w:tc>
          <w:tcPr>
            <w:tcW w:w="1366" w:type="dxa"/>
            <w:tcBorders>
              <w:top w:val="single" w:sz="6" w:space="0" w:color="000000"/>
              <w:left w:val="single" w:sz="6" w:space="0" w:color="000000"/>
              <w:bottom w:val="single" w:sz="6" w:space="0" w:color="000000"/>
              <w:right w:val="single" w:sz="6" w:space="0" w:color="000000"/>
            </w:tcBorders>
          </w:tcPr>
          <w:p>
            <w:pPr/>
          </w:p>
        </w:tc>
        <w:tc>
          <w:tcPr>
            <w:tcW w:w="968" w:type="dxa"/>
            <w:tcBorders>
              <w:top w:val="single" w:sz="6" w:space="0" w:color="000000"/>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122" w:right="0"/>
              <w:jc w:val="left"/>
              <w:rPr>
                <w:rFonts w:ascii="Calibri" w:hAnsi="Calibri" w:cs="Calibri" w:eastAsia="Calibri" w:hint="default"/>
                <w:sz w:val="18"/>
                <w:szCs w:val="18"/>
              </w:rPr>
            </w:pPr>
            <w:r>
              <w:rPr>
                <w:rFonts w:ascii="Calibri"/>
                <w:sz w:val="18"/>
              </w:rPr>
              <w:t>114,122.37</w:t>
            </w:r>
          </w:p>
        </w:tc>
      </w:tr>
    </w:tbl>
    <w:p>
      <w:pPr>
        <w:spacing w:after="0" w:line="240" w:lineRule="auto"/>
        <w:jc w:val="left"/>
        <w:rPr>
          <w:rFonts w:ascii="Calibri" w:hAnsi="Calibri" w:cs="Calibri" w:eastAsia="Calibri" w:hint="default"/>
          <w:sz w:val="18"/>
          <w:szCs w:val="18"/>
        </w:rPr>
        <w:sectPr>
          <w:pgSz w:w="11910" w:h="16840"/>
          <w:pgMar w:header="853" w:footer="1195" w:top="1320" w:bottom="1380" w:left="1560" w:right="0"/>
        </w:sectPr>
      </w:pPr>
    </w:p>
    <w:p>
      <w:pPr>
        <w:spacing w:line="240" w:lineRule="auto" w:before="1"/>
        <w:rPr>
          <w:rFonts w:ascii="宋体" w:hAnsi="宋体" w:cs="宋体" w:eastAsia="宋体" w:hint="default"/>
          <w:sz w:val="11"/>
          <w:szCs w:val="11"/>
        </w:rPr>
      </w:pPr>
    </w:p>
    <w:p>
      <w:pPr>
        <w:pStyle w:val="Heading1"/>
        <w:spacing w:line="460" w:lineRule="exact"/>
        <w:ind w:left="3220" w:right="744"/>
        <w:jc w:val="left"/>
        <w:rPr>
          <w:b w:val="0"/>
          <w:bCs w:val="0"/>
        </w:rPr>
      </w:pPr>
      <w:bookmarkStart w:name="_TOC_250007" w:id="3"/>
      <w:r>
        <w:rPr/>
        <w:t>第三节</w:t>
      </w:r>
      <w:r>
        <w:rPr>
          <w:spacing w:val="-9"/>
        </w:rPr>
        <w:t> </w:t>
      </w:r>
      <w:r>
        <w:rPr/>
        <w:t>董事会报告</w:t>
      </w:r>
      <w:bookmarkEnd w:id="3"/>
      <w:r>
        <w:rPr>
          <w:b w:val="0"/>
          <w:bCs w:val="0"/>
        </w:rPr>
      </w:r>
    </w:p>
    <w:p>
      <w:pPr>
        <w:spacing w:line="240" w:lineRule="auto" w:before="2"/>
        <w:rPr>
          <w:rFonts w:ascii="黑体" w:hAnsi="黑体" w:cs="黑体" w:eastAsia="黑体" w:hint="default"/>
          <w:b/>
          <w:bCs/>
          <w:sz w:val="38"/>
          <w:szCs w:val="38"/>
        </w:rPr>
      </w:pPr>
    </w:p>
    <w:p>
      <w:pPr>
        <w:pStyle w:val="Heading4"/>
        <w:spacing w:line="240" w:lineRule="auto"/>
        <w:ind w:right="744"/>
        <w:jc w:val="left"/>
        <w:rPr>
          <w:b w:val="0"/>
          <w:bCs w:val="0"/>
        </w:rPr>
      </w:pPr>
      <w:r>
        <w:rPr/>
        <w:t>一、报告期内公司经营情况的回顾</w:t>
      </w:r>
      <w:r>
        <w:rPr>
          <w:b w:val="0"/>
          <w:bCs w:val="0"/>
        </w:rPr>
      </w:r>
    </w:p>
    <w:p>
      <w:pPr>
        <w:pStyle w:val="Heading4"/>
        <w:spacing w:line="240" w:lineRule="auto" w:before="154"/>
        <w:ind w:right="744"/>
        <w:jc w:val="left"/>
        <w:rPr>
          <w:b w:val="0"/>
          <w:bCs w:val="0"/>
        </w:rPr>
      </w:pPr>
      <w:r>
        <w:rPr/>
        <w:t>（一）报告期内公司总体经营情况</w:t>
      </w:r>
      <w:r>
        <w:rPr>
          <w:b w:val="0"/>
          <w:bCs w:val="0"/>
        </w:rPr>
      </w:r>
    </w:p>
    <w:p>
      <w:pPr>
        <w:pStyle w:val="BodyText"/>
        <w:spacing w:line="345" w:lineRule="auto" w:before="154"/>
        <w:ind w:left="140" w:right="744" w:firstLine="479"/>
        <w:jc w:val="left"/>
      </w:pPr>
      <w:r>
        <w:rPr>
          <w:rFonts w:ascii="宋体" w:hAnsi="宋体" w:cs="宋体" w:eastAsia="宋体" w:hint="default"/>
        </w:rPr>
        <w:t>2010</w:t>
      </w:r>
      <w:r>
        <w:rPr>
          <w:rFonts w:ascii="宋体" w:hAnsi="宋体" w:cs="宋体" w:eastAsia="宋体" w:hint="default"/>
          <w:spacing w:val="-60"/>
        </w:rPr>
        <w:t> </w:t>
      </w:r>
      <w:r>
        <w:rPr/>
        <w:t>年是公司发展壮大的关键一年。公司秉承“价值源于专业、服务追求卓越”的 经营理念，各项业务保持了持续、平稳、健康地发展。报告期内，公司实现营业收入 </w:t>
      </w:r>
      <w:r>
        <w:rPr>
          <w:rFonts w:ascii="Calibri" w:hAnsi="Calibri" w:cs="Calibri" w:eastAsia="Calibri" w:hint="default"/>
        </w:rPr>
        <w:t>493,178,593.23</w:t>
      </w:r>
      <w:r>
        <w:rPr>
          <w:rFonts w:ascii="Calibri" w:hAnsi="Calibri" w:cs="Calibri" w:eastAsia="Calibri" w:hint="default"/>
          <w:spacing w:val="7"/>
        </w:rPr>
        <w:t> </w:t>
      </w:r>
      <w:r>
        <w:rPr>
          <w:spacing w:val="-6"/>
        </w:rPr>
        <w:t>元，同比增长</w:t>
      </w:r>
      <w:r>
        <w:rPr>
          <w:spacing w:val="-60"/>
        </w:rPr>
        <w:t> </w:t>
      </w:r>
      <w:r>
        <w:rPr>
          <w:rFonts w:ascii="Calibri" w:hAnsi="Calibri" w:cs="Calibri" w:eastAsia="Calibri" w:hint="default"/>
          <w:spacing w:val="-4"/>
        </w:rPr>
        <w:t>20.74%</w:t>
      </w:r>
      <w:r>
        <w:rPr>
          <w:spacing w:val="-4"/>
        </w:rPr>
        <w:t>；实现利润总额</w:t>
      </w:r>
      <w:r>
        <w:rPr>
          <w:spacing w:val="-60"/>
        </w:rPr>
        <w:t> </w:t>
      </w:r>
      <w:r>
        <w:rPr>
          <w:rFonts w:ascii="Calibri" w:hAnsi="Calibri" w:cs="Calibri" w:eastAsia="Calibri" w:hint="default"/>
        </w:rPr>
        <w:t>58,730,952.53</w:t>
      </w:r>
      <w:r>
        <w:rPr>
          <w:rFonts w:ascii="Calibri" w:hAnsi="Calibri" w:cs="Calibri" w:eastAsia="Calibri" w:hint="default"/>
          <w:spacing w:val="4"/>
        </w:rPr>
        <w:t> </w:t>
      </w:r>
      <w:r>
        <w:rPr>
          <w:spacing w:val="-6"/>
        </w:rPr>
        <w:t>元，同比增长</w:t>
      </w:r>
      <w:r>
        <w:rPr>
          <w:spacing w:val="-60"/>
        </w:rPr>
        <w:t> </w:t>
      </w:r>
      <w:r>
        <w:rPr>
          <w:rFonts w:ascii="Calibri" w:hAnsi="Calibri" w:cs="Calibri" w:eastAsia="Calibri" w:hint="default"/>
        </w:rPr>
        <w:t>32.68%</w:t>
      </w:r>
      <w:r>
        <w:rPr/>
        <w:t>； 实现净利润</w:t>
      </w:r>
      <w:r>
        <w:rPr>
          <w:spacing w:val="-68"/>
        </w:rPr>
        <w:t> </w:t>
      </w:r>
      <w:r>
        <w:rPr>
          <w:rFonts w:ascii="Calibri" w:hAnsi="Calibri" w:cs="Calibri" w:eastAsia="Calibri" w:hint="default"/>
        </w:rPr>
        <w:t>52,735,813.70 </w:t>
      </w:r>
      <w:r>
        <w:rPr/>
        <w:t>元，同比增长</w:t>
      </w:r>
      <w:r>
        <w:rPr>
          <w:spacing w:val="-70"/>
        </w:rPr>
        <w:t> </w:t>
      </w:r>
      <w:r>
        <w:rPr>
          <w:rFonts w:ascii="Calibri" w:hAnsi="Calibri" w:cs="Calibri" w:eastAsia="Calibri" w:hint="default"/>
        </w:rPr>
        <w:t>32.06%</w:t>
      </w:r>
      <w:r>
        <w:rPr/>
        <w:t>。与此同时，公司的资产规模也获得了较 大幅度的增长。上述这些指标的增长主要依赖于公司对市场的积极开拓、成本的有效控 制和创新与效率的提升。</w:t>
      </w:r>
    </w:p>
    <w:p>
      <w:pPr>
        <w:pStyle w:val="BodyText"/>
        <w:spacing w:line="240" w:lineRule="auto" w:before="48"/>
        <w:ind w:left="620" w:right="744"/>
        <w:jc w:val="left"/>
      </w:pPr>
      <w:r>
        <w:rPr>
          <w:rFonts w:ascii="宋体" w:hAnsi="宋体" w:cs="宋体" w:eastAsia="宋体" w:hint="default"/>
        </w:rPr>
        <w:t>2010</w:t>
      </w:r>
      <w:r>
        <w:rPr>
          <w:rFonts w:ascii="宋体" w:hAnsi="宋体" w:cs="宋体" w:eastAsia="宋体" w:hint="default"/>
          <w:spacing w:val="-58"/>
        </w:rPr>
        <w:t> </w:t>
      </w:r>
      <w:r>
        <w:rPr>
          <w:spacing w:val="-3"/>
        </w:rPr>
        <w:t>年，公司如期完成了首次公开发行时招股说明书中所披露的与</w:t>
      </w:r>
      <w:r>
        <w:rPr>
          <w:spacing w:val="-57"/>
        </w:rPr>
        <w:t> </w:t>
      </w:r>
      <w:r>
        <w:rPr>
          <w:rFonts w:ascii="宋体" w:hAnsi="宋体" w:cs="宋体" w:eastAsia="宋体" w:hint="default"/>
        </w:rPr>
        <w:t>2010</w:t>
      </w:r>
      <w:r>
        <w:rPr>
          <w:rFonts w:ascii="宋体" w:hAnsi="宋体" w:cs="宋体" w:eastAsia="宋体" w:hint="default"/>
          <w:spacing w:val="-58"/>
        </w:rPr>
        <w:t> </w:t>
      </w:r>
      <w:r>
        <w:rPr/>
        <w:t>年相关的发</w:t>
      </w:r>
    </w:p>
    <w:p>
      <w:pPr>
        <w:pStyle w:val="BodyText"/>
        <w:spacing w:line="240" w:lineRule="auto" w:before="154"/>
        <w:ind w:left="140" w:right="744"/>
        <w:jc w:val="left"/>
      </w:pPr>
      <w:r>
        <w:rPr/>
        <w:t>展规划，并将在</w:t>
      </w:r>
      <w:r>
        <w:rPr>
          <w:spacing w:val="-61"/>
        </w:rPr>
        <w:t> </w:t>
      </w:r>
      <w:r>
        <w:rPr>
          <w:rFonts w:ascii="宋体" w:hAnsi="宋体" w:cs="宋体" w:eastAsia="宋体" w:hint="default"/>
        </w:rPr>
        <w:t>2011</w:t>
      </w:r>
      <w:r>
        <w:rPr>
          <w:rFonts w:ascii="宋体" w:hAnsi="宋体" w:cs="宋体" w:eastAsia="宋体" w:hint="default"/>
          <w:spacing w:val="-60"/>
        </w:rPr>
        <w:t> </w:t>
      </w:r>
      <w:r>
        <w:rPr/>
        <w:t>年保持更好的发展势头，成为智慧城市的最佳实践者。</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853" w:footer="1195" w:top="1320" w:bottom="1380" w:left="1660" w:right="0"/>
        </w:sectPr>
      </w:pPr>
    </w:p>
    <w:p>
      <w:pPr>
        <w:spacing w:line="357" w:lineRule="auto" w:before="26"/>
        <w:ind w:left="140" w:right="0" w:firstLine="0"/>
        <w:jc w:val="left"/>
        <w:rPr>
          <w:rFonts w:ascii="宋体" w:hAnsi="宋体" w:cs="宋体" w:eastAsia="宋体" w:hint="default"/>
          <w:sz w:val="24"/>
          <w:szCs w:val="24"/>
        </w:rPr>
      </w:pPr>
      <w:r>
        <w:rPr>
          <w:rFonts w:ascii="宋体" w:hAnsi="宋体" w:cs="宋体" w:eastAsia="宋体" w:hint="default"/>
          <w:b/>
          <w:bCs/>
          <w:w w:val="95"/>
          <w:sz w:val="24"/>
          <w:szCs w:val="24"/>
        </w:rPr>
        <w:t>（二）公司主营业务及其经营状况</w:t>
      </w:r>
      <w:r>
        <w:rPr>
          <w:rFonts w:ascii="宋体" w:hAnsi="宋体" w:cs="宋体" w:eastAsia="宋体" w:hint="default"/>
          <w:b/>
          <w:bCs/>
          <w:spacing w:val="63"/>
          <w:w w:val="95"/>
          <w:sz w:val="24"/>
          <w:szCs w:val="24"/>
        </w:rPr>
        <w:t> </w:t>
      </w:r>
      <w:r>
        <w:rPr>
          <w:rFonts w:ascii="宋体" w:hAnsi="宋体" w:cs="宋体" w:eastAsia="宋体" w:hint="default"/>
          <w:b/>
          <w:bCs/>
          <w:spacing w:val="63"/>
          <w:w w:val="95"/>
          <w:sz w:val="24"/>
          <w:szCs w:val="24"/>
        </w:rPr>
      </w:r>
      <w:r>
        <w:rPr>
          <w:rFonts w:ascii="宋体" w:hAnsi="宋体" w:cs="宋体" w:eastAsia="宋体" w:hint="default"/>
          <w:sz w:val="24"/>
          <w:szCs w:val="24"/>
        </w:rPr>
        <w:t>1</w:t>
      </w:r>
      <w:r>
        <w:rPr>
          <w:rFonts w:ascii="宋体" w:hAnsi="宋体" w:cs="宋体" w:eastAsia="宋体" w:hint="default"/>
          <w:sz w:val="24"/>
          <w:szCs w:val="24"/>
        </w:rPr>
        <w:t>、主营业务分业务类别情况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7"/>
          <w:szCs w:val="17"/>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660" w:right="0"/>
          <w:cols w:num="2" w:equalWidth="0">
            <w:col w:w="3754" w:space="4194"/>
            <w:col w:w="2302"/>
          </w:cols>
        </w:sectPr>
      </w:pPr>
    </w:p>
    <w:p>
      <w:pPr>
        <w:spacing w:line="240" w:lineRule="auto" w:before="3"/>
        <w:rPr>
          <w:rFonts w:ascii="宋体" w:hAnsi="宋体" w:cs="宋体" w:eastAsia="宋体" w:hint="default"/>
          <w:sz w:val="5"/>
          <w:szCs w:val="5"/>
        </w:rPr>
      </w:pPr>
    </w:p>
    <w:tbl>
      <w:tblPr>
        <w:tblW w:w="0" w:type="auto"/>
        <w:jc w:val="left"/>
        <w:tblInd w:w="361" w:type="dxa"/>
        <w:tblLayout w:type="fixed"/>
        <w:tblCellMar>
          <w:top w:w="0" w:type="dxa"/>
          <w:left w:w="0" w:type="dxa"/>
          <w:bottom w:w="0" w:type="dxa"/>
          <w:right w:w="0" w:type="dxa"/>
        </w:tblCellMar>
        <w:tblLook w:val="01E0"/>
      </w:tblPr>
      <w:tblGrid>
        <w:gridCol w:w="1231"/>
        <w:gridCol w:w="1477"/>
        <w:gridCol w:w="1354"/>
        <w:gridCol w:w="992"/>
        <w:gridCol w:w="1277"/>
        <w:gridCol w:w="1133"/>
        <w:gridCol w:w="1308"/>
      </w:tblGrid>
      <w:tr>
        <w:trPr>
          <w:trHeight w:val="730" w:hRule="exact"/>
        </w:trPr>
        <w:tc>
          <w:tcPr>
            <w:tcW w:w="12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分业务类别</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
              <w:jc w:val="center"/>
              <w:rPr>
                <w:rFonts w:ascii="宋体" w:hAnsi="宋体" w:cs="宋体" w:eastAsia="宋体" w:hint="default"/>
                <w:sz w:val="18"/>
                <w:szCs w:val="18"/>
              </w:rPr>
            </w:pPr>
            <w:r>
              <w:rPr>
                <w:rFonts w:ascii="宋体" w:hAnsi="宋体" w:cs="宋体" w:eastAsia="宋体" w:hint="default"/>
                <w:sz w:val="18"/>
                <w:szCs w:val="18"/>
              </w:rPr>
              <w:t>营业利润率</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4"/>
              <w:ind w:left="134" w:right="89" w:hanging="44"/>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宋体" w:hAnsi="宋体" w:cs="宋体" w:eastAsia="宋体" w:hint="default"/>
                <w:sz w:val="18"/>
                <w:szCs w:val="18"/>
              </w:rPr>
              <w:t>%</w:t>
            </w:r>
            <w:r>
              <w:rPr>
                <w:rFonts w:ascii="宋体" w:hAnsi="宋体" w:cs="宋体" w:eastAsia="宋体" w:hint="default"/>
                <w:sz w:val="18"/>
                <w:szCs w:val="18"/>
              </w:rPr>
              <w:t>）</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4"/>
              <w:ind w:left="35" w:right="110" w:firstLine="72"/>
              <w:jc w:val="left"/>
              <w:rPr>
                <w:rFonts w:ascii="宋体" w:hAnsi="宋体" w:cs="宋体" w:eastAsia="宋体" w:hint="default"/>
                <w:sz w:val="18"/>
                <w:szCs w:val="18"/>
              </w:rPr>
            </w:pPr>
            <w:r>
              <w:rPr>
                <w:rFonts w:ascii="宋体" w:hAnsi="宋体" w:cs="宋体" w:eastAsia="宋体" w:hint="default"/>
                <w:sz w:val="18"/>
                <w:szCs w:val="18"/>
              </w:rPr>
              <w:t>营业成本比 </w:t>
            </w:r>
            <w:r>
              <w:rPr>
                <w:rFonts w:ascii="宋体" w:hAnsi="宋体" w:cs="宋体" w:eastAsia="宋体" w:hint="default"/>
                <w:spacing w:val="-6"/>
                <w:sz w:val="18"/>
                <w:szCs w:val="18"/>
              </w:rPr>
              <w:t>上年增减（</w:t>
            </w:r>
            <w:r>
              <w:rPr>
                <w:rFonts w:ascii="宋体" w:hAnsi="宋体" w:cs="宋体" w:eastAsia="宋体" w:hint="default"/>
                <w:spacing w:val="-6"/>
                <w:sz w:val="18"/>
                <w:szCs w:val="18"/>
              </w:rPr>
              <w:t>%</w:t>
            </w:r>
          </w:p>
        </w:tc>
        <w:tc>
          <w:tcPr>
            <w:tcW w:w="1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营业利润率比</w:t>
            </w:r>
          </w:p>
          <w:p>
            <w:pPr>
              <w:pStyle w:val="TableParagraph"/>
              <w:spacing w:line="240" w:lineRule="auto" w:before="76"/>
              <w:ind w:left="-14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8"/>
                <w:sz w:val="18"/>
                <w:szCs w:val="18"/>
              </w:rPr>
              <w:t> </w:t>
            </w:r>
            <w:r>
              <w:rPr>
                <w:rFonts w:ascii="宋体" w:hAnsi="宋体" w:cs="宋体" w:eastAsia="宋体" w:hint="default"/>
                <w:sz w:val="18"/>
                <w:szCs w:val="18"/>
              </w:rPr>
              <w:t>上年增减（</w:t>
            </w:r>
            <w:r>
              <w:rPr>
                <w:rFonts w:ascii="宋体" w:hAnsi="宋体" w:cs="宋体" w:eastAsia="宋体" w:hint="default"/>
                <w:sz w:val="18"/>
                <w:szCs w:val="18"/>
              </w:rPr>
              <w:t>%</w:t>
            </w:r>
            <w:r>
              <w:rPr>
                <w:rFonts w:ascii="宋体" w:hAnsi="宋体" w:cs="宋体" w:eastAsia="宋体" w:hint="default"/>
                <w:sz w:val="18"/>
                <w:szCs w:val="18"/>
              </w:rPr>
              <w:t>）</w:t>
            </w:r>
          </w:p>
        </w:tc>
      </w:tr>
      <w:tr>
        <w:trPr>
          <w:trHeight w:val="418" w:hRule="exact"/>
        </w:trPr>
        <w:tc>
          <w:tcPr>
            <w:tcW w:w="12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软件开发</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1" w:right="0"/>
              <w:jc w:val="center"/>
              <w:rPr>
                <w:rFonts w:ascii="Calibri" w:hAnsi="Calibri" w:cs="Calibri" w:eastAsia="Calibri" w:hint="default"/>
                <w:sz w:val="18"/>
                <w:szCs w:val="18"/>
              </w:rPr>
            </w:pPr>
            <w:r>
              <w:rPr>
                <w:rFonts w:ascii="Calibri"/>
                <w:sz w:val="18"/>
              </w:rPr>
              <w:t>217,531,342.12</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109,067,114.54</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61"/>
              <w:jc w:val="right"/>
              <w:rPr>
                <w:rFonts w:ascii="宋体" w:hAnsi="宋体" w:cs="宋体" w:eastAsia="宋体" w:hint="default"/>
                <w:sz w:val="18"/>
                <w:szCs w:val="18"/>
              </w:rPr>
            </w:pPr>
            <w:r>
              <w:rPr>
                <w:rFonts w:ascii="宋体"/>
                <w:sz w:val="18"/>
              </w:rPr>
              <w:t>49.86</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2.98</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
              <w:jc w:val="center"/>
              <w:rPr>
                <w:rFonts w:ascii="宋体" w:hAnsi="宋体" w:cs="宋体" w:eastAsia="宋体" w:hint="default"/>
                <w:sz w:val="18"/>
                <w:szCs w:val="18"/>
              </w:rPr>
            </w:pPr>
            <w:r>
              <w:rPr>
                <w:rFonts w:ascii="宋体"/>
                <w:sz w:val="18"/>
              </w:rPr>
              <w:t>-3.91</w:t>
            </w:r>
          </w:p>
        </w:tc>
        <w:tc>
          <w:tcPr>
            <w:tcW w:w="1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3.60</w:t>
            </w:r>
          </w:p>
        </w:tc>
      </w:tr>
      <w:tr>
        <w:trPr>
          <w:trHeight w:val="418" w:hRule="exact"/>
        </w:trPr>
        <w:tc>
          <w:tcPr>
            <w:tcW w:w="12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运营服务</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1" w:right="0"/>
              <w:jc w:val="center"/>
              <w:rPr>
                <w:rFonts w:ascii="Calibri" w:hAnsi="Calibri" w:cs="Calibri" w:eastAsia="Calibri" w:hint="default"/>
                <w:sz w:val="18"/>
                <w:szCs w:val="18"/>
              </w:rPr>
            </w:pPr>
            <w:r>
              <w:rPr>
                <w:rFonts w:ascii="Calibri"/>
                <w:sz w:val="18"/>
              </w:rPr>
              <w:t>98,946,620.29</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2" w:right="0"/>
              <w:jc w:val="center"/>
              <w:rPr>
                <w:rFonts w:ascii="Calibri" w:hAnsi="Calibri" w:cs="Calibri" w:eastAsia="Calibri" w:hint="default"/>
                <w:sz w:val="18"/>
                <w:szCs w:val="18"/>
              </w:rPr>
            </w:pPr>
            <w:r>
              <w:rPr>
                <w:rFonts w:ascii="Calibri"/>
                <w:sz w:val="18"/>
              </w:rPr>
              <w:t>60,853,125.50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61"/>
              <w:jc w:val="right"/>
              <w:rPr>
                <w:rFonts w:ascii="宋体" w:hAnsi="宋体" w:cs="宋体" w:eastAsia="宋体" w:hint="default"/>
                <w:sz w:val="18"/>
                <w:szCs w:val="18"/>
              </w:rPr>
            </w:pPr>
            <w:r>
              <w:rPr>
                <w:rFonts w:ascii="宋体"/>
                <w:sz w:val="18"/>
              </w:rPr>
              <w:t>38.50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35.28</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
              <w:jc w:val="center"/>
              <w:rPr>
                <w:rFonts w:ascii="宋体" w:hAnsi="宋体" w:cs="宋体" w:eastAsia="宋体" w:hint="default"/>
                <w:sz w:val="18"/>
                <w:szCs w:val="18"/>
              </w:rPr>
            </w:pPr>
            <w:r>
              <w:rPr>
                <w:rFonts w:ascii="宋体"/>
                <w:sz w:val="18"/>
              </w:rPr>
              <w:t>23.56</w:t>
            </w:r>
          </w:p>
        </w:tc>
        <w:tc>
          <w:tcPr>
            <w:tcW w:w="1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5.83</w:t>
            </w:r>
          </w:p>
        </w:tc>
      </w:tr>
      <w:tr>
        <w:trPr>
          <w:trHeight w:val="415" w:hRule="exact"/>
        </w:trPr>
        <w:tc>
          <w:tcPr>
            <w:tcW w:w="12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集成收入</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1" w:right="0"/>
              <w:jc w:val="center"/>
              <w:rPr>
                <w:rFonts w:ascii="Calibri" w:hAnsi="Calibri" w:cs="Calibri" w:eastAsia="Calibri" w:hint="default"/>
                <w:sz w:val="18"/>
                <w:szCs w:val="18"/>
              </w:rPr>
            </w:pPr>
            <w:r>
              <w:rPr>
                <w:rFonts w:ascii="Calibri"/>
                <w:sz w:val="18"/>
              </w:rPr>
              <w:t>176,700,630.82</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2" w:right="0"/>
              <w:jc w:val="center"/>
              <w:rPr>
                <w:rFonts w:ascii="Calibri" w:hAnsi="Calibri" w:cs="Calibri" w:eastAsia="Calibri" w:hint="default"/>
                <w:sz w:val="18"/>
                <w:szCs w:val="18"/>
              </w:rPr>
            </w:pPr>
            <w:r>
              <w:rPr>
                <w:rFonts w:ascii="Calibri"/>
                <w:sz w:val="18"/>
              </w:rPr>
              <w:t>163,208,154.59</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306"/>
              <w:jc w:val="right"/>
              <w:rPr>
                <w:rFonts w:ascii="宋体" w:hAnsi="宋体" w:cs="宋体" w:eastAsia="宋体" w:hint="default"/>
                <w:sz w:val="18"/>
                <w:szCs w:val="18"/>
              </w:rPr>
            </w:pPr>
            <w:r>
              <w:rPr>
                <w:rFonts w:ascii="宋体"/>
                <w:sz w:val="18"/>
              </w:rPr>
              <w:t>7.64</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42.39</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
              <w:jc w:val="center"/>
              <w:rPr>
                <w:rFonts w:ascii="宋体" w:hAnsi="宋体" w:cs="宋体" w:eastAsia="宋体" w:hint="default"/>
                <w:sz w:val="18"/>
                <w:szCs w:val="18"/>
              </w:rPr>
            </w:pPr>
            <w:r>
              <w:rPr>
                <w:rFonts w:ascii="宋体"/>
                <w:sz w:val="18"/>
              </w:rPr>
              <w:t>40.44</w:t>
            </w:r>
          </w:p>
        </w:tc>
        <w:tc>
          <w:tcPr>
            <w:tcW w:w="1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1.28</w:t>
            </w:r>
          </w:p>
        </w:tc>
      </w:tr>
      <w:tr>
        <w:trPr>
          <w:trHeight w:val="418" w:hRule="exact"/>
        </w:trPr>
        <w:tc>
          <w:tcPr>
            <w:tcW w:w="12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493,178,593.23</w:t>
            </w:r>
          </w:p>
        </w:tc>
        <w:tc>
          <w:tcPr>
            <w:tcW w:w="1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2" w:right="0"/>
              <w:jc w:val="center"/>
              <w:rPr>
                <w:rFonts w:ascii="Calibri" w:hAnsi="Calibri" w:cs="Calibri" w:eastAsia="Calibri" w:hint="default"/>
                <w:sz w:val="18"/>
                <w:szCs w:val="18"/>
              </w:rPr>
            </w:pPr>
            <w:r>
              <w:rPr>
                <w:rFonts w:ascii="Calibri"/>
                <w:sz w:val="18"/>
              </w:rPr>
              <w:t>333,128,394.63</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61"/>
              <w:jc w:val="right"/>
              <w:rPr>
                <w:rFonts w:ascii="宋体" w:hAnsi="宋体" w:cs="宋体" w:eastAsia="宋体" w:hint="default"/>
                <w:sz w:val="18"/>
                <w:szCs w:val="18"/>
              </w:rPr>
            </w:pPr>
            <w:r>
              <w:rPr>
                <w:rFonts w:ascii="宋体"/>
                <w:sz w:val="18"/>
              </w:rPr>
              <w:t>32.45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20.74</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
              <w:jc w:val="center"/>
              <w:rPr>
                <w:rFonts w:ascii="宋体" w:hAnsi="宋体" w:cs="宋体" w:eastAsia="宋体" w:hint="default"/>
                <w:sz w:val="18"/>
                <w:szCs w:val="18"/>
              </w:rPr>
            </w:pPr>
            <w:r>
              <w:rPr>
                <w:rFonts w:ascii="宋体"/>
                <w:sz w:val="18"/>
              </w:rPr>
              <w:t>19.42</w:t>
            </w:r>
          </w:p>
        </w:tc>
        <w:tc>
          <w:tcPr>
            <w:tcW w:w="1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0.74</w:t>
            </w:r>
          </w:p>
        </w:tc>
      </w:tr>
    </w:tbl>
    <w:p>
      <w:pPr>
        <w:spacing w:before="8"/>
        <w:ind w:left="140" w:right="0" w:firstLine="0"/>
        <w:jc w:val="both"/>
        <w:rPr>
          <w:rFonts w:ascii="宋体" w:hAnsi="宋体" w:cs="宋体" w:eastAsia="宋体" w:hint="default"/>
          <w:sz w:val="18"/>
          <w:szCs w:val="18"/>
        </w:rPr>
      </w:pPr>
      <w:r>
        <w:rPr>
          <w:rFonts w:ascii="宋体" w:hAnsi="宋体" w:cs="宋体" w:eastAsia="宋体" w:hint="default"/>
          <w:sz w:val="18"/>
          <w:szCs w:val="18"/>
        </w:rPr>
        <w:t>变动情况说明：</w:t>
      </w:r>
    </w:p>
    <w:p>
      <w:pPr>
        <w:spacing w:before="76"/>
        <w:ind w:left="140" w:right="0" w:firstLine="0"/>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）公司整体毛利率比上年增加</w:t>
      </w:r>
      <w:r>
        <w:rPr>
          <w:rFonts w:ascii="宋体" w:hAnsi="宋体" w:cs="宋体" w:eastAsia="宋体" w:hint="default"/>
          <w:spacing w:val="-45"/>
          <w:sz w:val="18"/>
          <w:szCs w:val="18"/>
        </w:rPr>
        <w:t> </w:t>
      </w:r>
      <w:r>
        <w:rPr>
          <w:rFonts w:ascii="宋体" w:hAnsi="宋体" w:cs="宋体" w:eastAsia="宋体" w:hint="default"/>
          <w:sz w:val="18"/>
          <w:szCs w:val="18"/>
        </w:rPr>
        <w:t>0.74</w:t>
      </w:r>
      <w:r>
        <w:rPr>
          <w:rFonts w:ascii="宋体" w:hAnsi="宋体" w:cs="宋体" w:eastAsia="宋体" w:hint="default"/>
          <w:spacing w:val="-44"/>
          <w:sz w:val="18"/>
          <w:szCs w:val="18"/>
        </w:rPr>
        <w:t> </w:t>
      </w:r>
      <w:r>
        <w:rPr>
          <w:rFonts w:ascii="宋体" w:hAnsi="宋体" w:cs="宋体" w:eastAsia="宋体" w:hint="default"/>
          <w:sz w:val="18"/>
          <w:szCs w:val="18"/>
        </w:rPr>
        <w:t>个百分点，源于对成本的有效控制。</w:t>
      </w:r>
    </w:p>
    <w:p>
      <w:pPr>
        <w:spacing w:line="319" w:lineRule="auto" w:before="76"/>
        <w:ind w:left="140" w:right="879" w:firstLine="0"/>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）公司营业收入总体较上年增长</w:t>
      </w:r>
      <w:r>
        <w:rPr>
          <w:rFonts w:ascii="宋体" w:hAnsi="宋体" w:cs="宋体" w:eastAsia="宋体" w:hint="default"/>
          <w:spacing w:val="-69"/>
          <w:sz w:val="18"/>
          <w:szCs w:val="18"/>
        </w:rPr>
        <w:t> </w:t>
      </w:r>
      <w:r>
        <w:rPr>
          <w:rFonts w:ascii="宋体" w:hAnsi="宋体" w:cs="宋体" w:eastAsia="宋体" w:hint="default"/>
          <w:sz w:val="18"/>
          <w:szCs w:val="18"/>
        </w:rPr>
        <w:t>20.74</w:t>
      </w:r>
      <w:r>
        <w:rPr>
          <w:rFonts w:ascii="宋体" w:hAnsi="宋体" w:cs="宋体" w:eastAsia="宋体" w:hint="default"/>
          <w:spacing w:val="-68"/>
          <w:sz w:val="18"/>
          <w:szCs w:val="18"/>
        </w:rPr>
        <w:t> </w:t>
      </w:r>
      <w:r>
        <w:rPr>
          <w:rFonts w:ascii="宋体" w:hAnsi="宋体" w:cs="宋体" w:eastAsia="宋体" w:hint="default"/>
          <w:sz w:val="18"/>
          <w:szCs w:val="18"/>
        </w:rPr>
        <w:t>个百分点，其中运营服务和集成业务增长较多，业务结构有所变化，主要是 由于公司前期为客户开发的信息系统带来今年的维护业务，如工商和社保等。同时，公司在外地承接了新客户较大规 模的系统集成项目。</w:t>
      </w:r>
    </w:p>
    <w:p>
      <w:pPr>
        <w:spacing w:line="240" w:lineRule="auto" w:before="7"/>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type w:val="continuous"/>
          <w:pgSz w:w="11910" w:h="16840"/>
          <w:pgMar w:top="760" w:bottom="280" w:left="1660" w:right="0"/>
        </w:sectPr>
      </w:pPr>
    </w:p>
    <w:p>
      <w:pPr>
        <w:pStyle w:val="BodyText"/>
        <w:spacing w:line="240" w:lineRule="auto" w:before="26"/>
        <w:ind w:left="140" w:right="-20"/>
        <w:jc w:val="left"/>
      </w:pPr>
      <w:r>
        <w:rPr>
          <w:rFonts w:ascii="宋体" w:hAnsi="宋体" w:cs="宋体" w:eastAsia="宋体" w:hint="default"/>
        </w:rPr>
        <w:t>2</w:t>
      </w:r>
      <w:r>
        <w:rPr/>
        <w:t>、主营业务分地区情况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5"/>
        <w:rPr>
          <w:rFonts w:ascii="宋体" w:hAnsi="宋体" w:cs="宋体" w:eastAsia="宋体" w:hint="default"/>
          <w:sz w:val="17"/>
          <w:szCs w:val="17"/>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660" w:right="0"/>
          <w:cols w:num="2" w:equalWidth="0">
            <w:col w:w="2661" w:space="5333"/>
            <w:col w:w="2256"/>
          </w:cols>
        </w:sectPr>
      </w:pPr>
    </w:p>
    <w:p>
      <w:pPr>
        <w:spacing w:line="240" w:lineRule="auto" w:before="3"/>
        <w:rPr>
          <w:rFonts w:ascii="宋体" w:hAnsi="宋体" w:cs="宋体" w:eastAsia="宋体" w:hint="default"/>
          <w:sz w:val="5"/>
          <w:szCs w:val="5"/>
        </w:rPr>
      </w:pPr>
    </w:p>
    <w:tbl>
      <w:tblPr>
        <w:tblW w:w="0" w:type="auto"/>
        <w:jc w:val="left"/>
        <w:tblInd w:w="435" w:type="dxa"/>
        <w:tblLayout w:type="fixed"/>
        <w:tblCellMar>
          <w:top w:w="0" w:type="dxa"/>
          <w:left w:w="0" w:type="dxa"/>
          <w:bottom w:w="0" w:type="dxa"/>
          <w:right w:w="0" w:type="dxa"/>
        </w:tblCellMar>
        <w:tblLook w:val="01E0"/>
      </w:tblPr>
      <w:tblGrid>
        <w:gridCol w:w="1265"/>
        <w:gridCol w:w="1445"/>
        <w:gridCol w:w="1402"/>
        <w:gridCol w:w="850"/>
        <w:gridCol w:w="1277"/>
        <w:gridCol w:w="1136"/>
        <w:gridCol w:w="1248"/>
      </w:tblGrid>
      <w:tr>
        <w:trPr>
          <w:trHeight w:val="730" w:hRule="exact"/>
        </w:trPr>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分地区</w:t>
            </w:r>
          </w:p>
        </w:tc>
        <w:tc>
          <w:tcPr>
            <w:tcW w:w="14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103" w:right="57" w:hanging="46"/>
              <w:jc w:val="left"/>
              <w:rPr>
                <w:rFonts w:ascii="宋体" w:hAnsi="宋体" w:cs="宋体" w:eastAsia="宋体" w:hint="default"/>
                <w:sz w:val="18"/>
                <w:szCs w:val="18"/>
              </w:rPr>
            </w:pPr>
            <w:r>
              <w:rPr>
                <w:rFonts w:ascii="宋体" w:hAnsi="宋体" w:cs="宋体" w:eastAsia="宋体" w:hint="default"/>
                <w:sz w:val="18"/>
                <w:szCs w:val="18"/>
              </w:rPr>
              <w:t>营业利润 率（</w:t>
            </w:r>
            <w:r>
              <w:rPr>
                <w:rFonts w:ascii="宋体" w:hAnsi="宋体" w:cs="宋体" w:eastAsia="宋体" w:hint="default"/>
                <w:sz w:val="18"/>
                <w:szCs w:val="18"/>
              </w:rPr>
              <w:t>%</w:t>
            </w:r>
            <w:r>
              <w:rPr>
                <w:rFonts w:ascii="宋体" w:hAnsi="宋体" w:cs="宋体" w:eastAsia="宋体" w:hint="default"/>
                <w:sz w:val="18"/>
                <w:szCs w:val="18"/>
              </w:rPr>
              <w:t>）</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134" w:right="89" w:hanging="44"/>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宋体" w:hAnsi="宋体" w:cs="宋体" w:eastAsia="宋体" w:hint="default"/>
                <w:sz w:val="18"/>
                <w:szCs w:val="18"/>
              </w:rPr>
              <w:t>%</w:t>
            </w:r>
            <w:r>
              <w:rPr>
                <w:rFonts w:ascii="宋体" w:hAnsi="宋体" w:cs="宋体" w:eastAsia="宋体" w:hint="default"/>
                <w:sz w:val="18"/>
                <w:szCs w:val="18"/>
              </w:rPr>
              <w:t>）</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8" w:right="110" w:firstLine="72"/>
              <w:jc w:val="left"/>
              <w:rPr>
                <w:rFonts w:ascii="宋体" w:hAnsi="宋体" w:cs="宋体" w:eastAsia="宋体" w:hint="default"/>
                <w:sz w:val="18"/>
                <w:szCs w:val="18"/>
              </w:rPr>
            </w:pPr>
            <w:r>
              <w:rPr>
                <w:rFonts w:ascii="宋体" w:hAnsi="宋体" w:cs="宋体" w:eastAsia="宋体" w:hint="default"/>
                <w:sz w:val="18"/>
                <w:szCs w:val="18"/>
              </w:rPr>
              <w:t>营业成本比 </w:t>
            </w:r>
            <w:r>
              <w:rPr>
                <w:rFonts w:ascii="宋体" w:hAnsi="宋体" w:cs="宋体" w:eastAsia="宋体" w:hint="default"/>
                <w:spacing w:val="-6"/>
                <w:sz w:val="18"/>
                <w:szCs w:val="18"/>
              </w:rPr>
              <w:t>上年增减（</w:t>
            </w:r>
            <w:r>
              <w:rPr>
                <w:rFonts w:ascii="宋体" w:hAnsi="宋体" w:cs="宋体" w:eastAsia="宋体" w:hint="default"/>
                <w:spacing w:val="-6"/>
                <w:sz w:val="18"/>
                <w:szCs w:val="18"/>
              </w:rPr>
              <w:t>%</w:t>
            </w: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营业利润率比</w:t>
            </w:r>
          </w:p>
          <w:p>
            <w:pPr>
              <w:pStyle w:val="TableParagraph"/>
              <w:spacing w:line="240" w:lineRule="auto" w:before="76"/>
              <w:ind w:left="-142" w:right="24"/>
              <w:jc w:val="center"/>
              <w:rPr>
                <w:rFonts w:ascii="宋体" w:hAnsi="宋体" w:cs="宋体" w:eastAsia="宋体" w:hint="default"/>
                <w:sz w:val="18"/>
                <w:szCs w:val="18"/>
              </w:rPr>
            </w:pPr>
            <w:r>
              <w:rPr>
                <w:rFonts w:ascii="宋体" w:hAnsi="宋体" w:cs="宋体" w:eastAsia="宋体" w:hint="default"/>
                <w:sz w:val="18"/>
                <w:szCs w:val="18"/>
              </w:rPr>
              <w:t>）上年增减（</w:t>
            </w:r>
            <w:r>
              <w:rPr>
                <w:rFonts w:ascii="宋体" w:hAnsi="宋体" w:cs="宋体" w:eastAsia="宋体" w:hint="default"/>
                <w:sz w:val="18"/>
                <w:szCs w:val="18"/>
              </w:rPr>
              <w:t>%</w:t>
            </w:r>
            <w:r>
              <w:rPr>
                <w:rFonts w:ascii="宋体" w:hAnsi="宋体" w:cs="宋体" w:eastAsia="宋体" w:hint="default"/>
                <w:sz w:val="18"/>
                <w:szCs w:val="18"/>
              </w:rPr>
              <w:t>）</w:t>
            </w:r>
          </w:p>
        </w:tc>
      </w:tr>
      <w:tr>
        <w:trPr>
          <w:trHeight w:val="418" w:hRule="exact"/>
        </w:trPr>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境内经营</w:t>
            </w:r>
          </w:p>
        </w:tc>
        <w:tc>
          <w:tcPr>
            <w:tcW w:w="14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left="2" w:right="0"/>
              <w:jc w:val="center"/>
              <w:rPr>
                <w:rFonts w:ascii="Calibri" w:hAnsi="Calibri" w:cs="Calibri" w:eastAsia="Calibri" w:hint="default"/>
                <w:sz w:val="18"/>
                <w:szCs w:val="18"/>
              </w:rPr>
            </w:pPr>
            <w:r>
              <w:rPr>
                <w:rFonts w:ascii="Calibri"/>
                <w:sz w:val="18"/>
              </w:rPr>
              <w:t>479,595,322.82</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321,523,779.82</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92" w:right="0"/>
              <w:jc w:val="left"/>
              <w:rPr>
                <w:rFonts w:ascii="宋体" w:hAnsi="宋体" w:cs="宋体" w:eastAsia="宋体" w:hint="default"/>
                <w:sz w:val="18"/>
                <w:szCs w:val="18"/>
              </w:rPr>
            </w:pPr>
            <w:r>
              <w:rPr>
                <w:rFonts w:ascii="宋体"/>
                <w:sz w:val="18"/>
              </w:rPr>
              <w:t>32.96</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405" w:right="0"/>
              <w:jc w:val="left"/>
              <w:rPr>
                <w:rFonts w:ascii="宋体" w:hAnsi="宋体" w:cs="宋体" w:eastAsia="宋体" w:hint="default"/>
                <w:sz w:val="18"/>
                <w:szCs w:val="18"/>
              </w:rPr>
            </w:pPr>
            <w:r>
              <w:rPr>
                <w:rFonts w:ascii="宋体"/>
                <w:sz w:val="18"/>
              </w:rPr>
              <w:t>23.00</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33" w:right="0"/>
              <w:jc w:val="left"/>
              <w:rPr>
                <w:rFonts w:ascii="宋体" w:hAnsi="宋体" w:cs="宋体" w:eastAsia="宋体" w:hint="default"/>
                <w:sz w:val="18"/>
                <w:szCs w:val="18"/>
              </w:rPr>
            </w:pPr>
            <w:r>
              <w:rPr>
                <w:rFonts w:ascii="宋体"/>
                <w:sz w:val="18"/>
              </w:rPr>
              <w:t>21.41</w:t>
            </w: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0.88</w:t>
            </w:r>
          </w:p>
        </w:tc>
      </w:tr>
    </w:tbl>
    <w:p>
      <w:pPr>
        <w:spacing w:after="0" w:line="240" w:lineRule="auto"/>
        <w:jc w:val="center"/>
        <w:rPr>
          <w:rFonts w:ascii="宋体" w:hAnsi="宋体" w:cs="宋体" w:eastAsia="宋体" w:hint="default"/>
          <w:sz w:val="18"/>
          <w:szCs w:val="18"/>
        </w:rPr>
        <w:sectPr>
          <w:type w:val="continuous"/>
          <w:pgSz w:w="11910" w:h="16840"/>
          <w:pgMar w:top="760" w:bottom="280" w:left="1660" w:right="0"/>
        </w:sectPr>
      </w:pPr>
    </w:p>
    <w:p>
      <w:pPr>
        <w:spacing w:line="240" w:lineRule="auto" w:before="8"/>
        <w:rPr>
          <w:rFonts w:ascii="宋体" w:hAnsi="宋体" w:cs="宋体" w:eastAsia="宋体" w:hint="default"/>
          <w:sz w:val="8"/>
          <w:szCs w:val="8"/>
        </w:rPr>
      </w:pPr>
    </w:p>
    <w:tbl>
      <w:tblPr>
        <w:tblW w:w="0" w:type="auto"/>
        <w:jc w:val="left"/>
        <w:tblInd w:w="695" w:type="dxa"/>
        <w:tblLayout w:type="fixed"/>
        <w:tblCellMar>
          <w:top w:w="0" w:type="dxa"/>
          <w:left w:w="0" w:type="dxa"/>
          <w:bottom w:w="0" w:type="dxa"/>
          <w:right w:w="0" w:type="dxa"/>
        </w:tblCellMar>
        <w:tblLook w:val="01E0"/>
      </w:tblPr>
      <w:tblGrid>
        <w:gridCol w:w="1265"/>
        <w:gridCol w:w="1445"/>
        <w:gridCol w:w="1402"/>
        <w:gridCol w:w="850"/>
        <w:gridCol w:w="1277"/>
        <w:gridCol w:w="1136"/>
        <w:gridCol w:w="1248"/>
      </w:tblGrid>
      <w:tr>
        <w:trPr>
          <w:trHeight w:val="418" w:hRule="exact"/>
        </w:trPr>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境外经营</w:t>
            </w:r>
          </w:p>
        </w:tc>
        <w:tc>
          <w:tcPr>
            <w:tcW w:w="14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13,583,270.41</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11,604,614.81</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sz w:val="18"/>
              </w:rPr>
              <w:t>14.57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-26.77</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-17.96</w:t>
            </w: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-9.29</w:t>
            </w:r>
          </w:p>
        </w:tc>
      </w:tr>
      <w:tr>
        <w:trPr>
          <w:trHeight w:val="418" w:hRule="exact"/>
        </w:trPr>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
              <w:jc w:val="center"/>
              <w:rPr>
                <w:rFonts w:ascii="Calibri" w:hAnsi="Calibri" w:cs="Calibri" w:eastAsia="Calibri" w:hint="default"/>
                <w:sz w:val="18"/>
                <w:szCs w:val="18"/>
              </w:rPr>
            </w:pPr>
            <w:r>
              <w:rPr>
                <w:rFonts w:ascii="Calibri"/>
                <w:sz w:val="18"/>
              </w:rPr>
              <w:t>493,178,593.23</w:t>
            </w:r>
          </w:p>
        </w:tc>
        <w:tc>
          <w:tcPr>
            <w:tcW w:w="14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333,128,394.63</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宋体"/>
                <w:sz w:val="18"/>
              </w:rPr>
              <w:t>32.45</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20.74</w:t>
            </w:r>
          </w:p>
        </w:tc>
        <w:tc>
          <w:tcPr>
            <w:tcW w:w="11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sz w:val="18"/>
              </w:rPr>
              <w:t>19.42</w:t>
            </w: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sz w:val="18"/>
              </w:rPr>
              <w:t>0.74</w:t>
            </w:r>
          </w:p>
        </w:tc>
      </w:tr>
    </w:tbl>
    <w:p>
      <w:pPr>
        <w:spacing w:line="316" w:lineRule="auto" w:before="8"/>
        <w:ind w:left="400" w:right="906" w:firstLine="0"/>
        <w:jc w:val="left"/>
        <w:rPr>
          <w:rFonts w:ascii="宋体" w:hAnsi="宋体" w:cs="宋体" w:eastAsia="宋体" w:hint="default"/>
          <w:sz w:val="18"/>
          <w:szCs w:val="18"/>
        </w:rPr>
      </w:pPr>
      <w:r>
        <w:rPr>
          <w:rFonts w:ascii="宋体" w:hAnsi="宋体" w:cs="宋体" w:eastAsia="宋体" w:hint="default"/>
          <w:sz w:val="18"/>
          <w:szCs w:val="18"/>
        </w:rPr>
        <w:t>变动情况说明： 公司境外经营（美国子公司）的收入规模及营业利润率有所下降，主要是由于报告期内国际金融危机影响犹存，世界 经济变化加剧。</w:t>
      </w:r>
    </w:p>
    <w:p>
      <w:pPr>
        <w:spacing w:line="240" w:lineRule="auto" w:before="8"/>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53" w:footer="1195" w:top="1320" w:bottom="1380" w:left="1400" w:right="0"/>
        </w:sectPr>
      </w:pPr>
    </w:p>
    <w:p>
      <w:pPr>
        <w:pStyle w:val="BodyText"/>
        <w:spacing w:line="240" w:lineRule="auto" w:before="26"/>
        <w:ind w:left="400" w:right="-20"/>
        <w:jc w:val="left"/>
      </w:pPr>
      <w:r>
        <w:rPr>
          <w:rFonts w:ascii="宋体" w:hAnsi="宋体" w:cs="宋体" w:eastAsia="宋体" w:hint="default"/>
        </w:rPr>
        <w:t>3</w:t>
      </w:r>
      <w:r>
        <w:rPr/>
        <w:t>、公司前五名客户的情况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1"/>
        <w:ind w:left="40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400" w:right="0"/>
          <w:cols w:num="2" w:equalWidth="0">
            <w:col w:w="3161" w:space="5233"/>
            <w:col w:w="2116"/>
          </w:cols>
        </w:sectPr>
      </w:pPr>
    </w:p>
    <w:p>
      <w:pPr>
        <w:spacing w:line="240" w:lineRule="auto" w:before="3"/>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3305"/>
        <w:gridCol w:w="1786"/>
        <w:gridCol w:w="1337"/>
        <w:gridCol w:w="1690"/>
        <w:gridCol w:w="1678"/>
      </w:tblGrid>
      <w:tr>
        <w:trPr>
          <w:trHeight w:val="643" w:hRule="exact"/>
        </w:trPr>
        <w:tc>
          <w:tcPr>
            <w:tcW w:w="33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收入金额</w:t>
            </w:r>
          </w:p>
        </w:tc>
        <w:tc>
          <w:tcPr>
            <w:tcW w:w="1337"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8"/>
              <w:ind w:left="568" w:right="115" w:hanging="449"/>
              <w:jc w:val="left"/>
              <w:rPr>
                <w:rFonts w:ascii="宋体" w:hAnsi="宋体" w:cs="宋体" w:eastAsia="宋体" w:hint="default"/>
                <w:sz w:val="18"/>
                <w:szCs w:val="18"/>
              </w:rPr>
            </w:pPr>
            <w:r>
              <w:rPr>
                <w:rFonts w:ascii="宋体" w:hAnsi="宋体" w:cs="宋体" w:eastAsia="宋体" w:hint="default"/>
                <w:sz w:val="18"/>
                <w:szCs w:val="18"/>
              </w:rPr>
              <w:t>占销售收入比 例</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应收款余额</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占应收款比例</w:t>
            </w:r>
          </w:p>
        </w:tc>
      </w:tr>
      <w:tr>
        <w:trPr>
          <w:trHeight w:val="331" w:hRule="exact"/>
        </w:trPr>
        <w:tc>
          <w:tcPr>
            <w:tcW w:w="33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上海市劳动和社会保障局信息中心</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3"/>
              <w:jc w:val="center"/>
              <w:rPr>
                <w:rFonts w:ascii="Calibri" w:hAnsi="Calibri" w:cs="Calibri" w:eastAsia="Calibri" w:hint="default"/>
                <w:sz w:val="18"/>
                <w:szCs w:val="18"/>
              </w:rPr>
            </w:pPr>
            <w:r>
              <w:rPr>
                <w:rFonts w:ascii="Calibri"/>
                <w:sz w:val="18"/>
              </w:rPr>
              <w:t>34,635,397.42</w:t>
            </w:r>
          </w:p>
        </w:tc>
        <w:tc>
          <w:tcPr>
            <w:tcW w:w="13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left="1" w:right="0"/>
              <w:jc w:val="center"/>
              <w:rPr>
                <w:rFonts w:ascii="Calibri" w:hAnsi="Calibri" w:cs="Calibri" w:eastAsia="Calibri" w:hint="default"/>
                <w:sz w:val="18"/>
                <w:szCs w:val="18"/>
              </w:rPr>
            </w:pPr>
            <w:r>
              <w:rPr>
                <w:rFonts w:ascii="Calibri"/>
                <w:sz w:val="18"/>
              </w:rPr>
              <w:t>7.02%</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1"/>
              <w:jc w:val="center"/>
              <w:rPr>
                <w:rFonts w:ascii="Calibri" w:hAnsi="Calibri" w:cs="Calibri" w:eastAsia="Calibri" w:hint="default"/>
                <w:sz w:val="18"/>
                <w:szCs w:val="18"/>
              </w:rPr>
            </w:pPr>
            <w:r>
              <w:rPr>
                <w:rFonts w:ascii="Calibri"/>
                <w:sz w:val="18"/>
              </w:rPr>
              <w:t>9,757,400.00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8.99%</w:t>
            </w:r>
          </w:p>
        </w:tc>
      </w:tr>
      <w:tr>
        <w:trPr>
          <w:trHeight w:val="334" w:hRule="exact"/>
        </w:trPr>
        <w:tc>
          <w:tcPr>
            <w:tcW w:w="33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上海市工商行政管理局</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5"/>
              <w:jc w:val="center"/>
              <w:rPr>
                <w:rFonts w:ascii="Calibri" w:hAnsi="Calibri" w:cs="Calibri" w:eastAsia="Calibri" w:hint="default"/>
                <w:sz w:val="18"/>
                <w:szCs w:val="18"/>
              </w:rPr>
            </w:pPr>
            <w:r>
              <w:rPr>
                <w:rFonts w:ascii="Calibri"/>
                <w:sz w:val="18"/>
              </w:rPr>
              <w:t>25,397,059.82</w:t>
            </w:r>
          </w:p>
        </w:tc>
        <w:tc>
          <w:tcPr>
            <w:tcW w:w="13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5.15%</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left="1" w:right="0"/>
              <w:jc w:val="center"/>
              <w:rPr>
                <w:rFonts w:ascii="Calibri" w:hAnsi="Calibri" w:cs="Calibri" w:eastAsia="Calibri" w:hint="default"/>
                <w:sz w:val="18"/>
                <w:szCs w:val="18"/>
              </w:rPr>
            </w:pPr>
            <w:r>
              <w:rPr>
                <w:rFonts w:ascii="Calibri"/>
                <w:sz w:val="18"/>
              </w:rPr>
              <w:t>2,450,000.00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2.26%</w:t>
            </w:r>
          </w:p>
        </w:tc>
      </w:tr>
      <w:tr>
        <w:trPr>
          <w:trHeight w:val="331" w:hRule="exact"/>
        </w:trPr>
        <w:tc>
          <w:tcPr>
            <w:tcW w:w="33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上海市人民检察院</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3"/>
              <w:jc w:val="center"/>
              <w:rPr>
                <w:rFonts w:ascii="Calibri" w:hAnsi="Calibri" w:cs="Calibri" w:eastAsia="Calibri" w:hint="default"/>
                <w:sz w:val="18"/>
                <w:szCs w:val="18"/>
              </w:rPr>
            </w:pPr>
            <w:r>
              <w:rPr>
                <w:rFonts w:ascii="Calibri"/>
                <w:sz w:val="18"/>
              </w:rPr>
              <w:t>24,141,917.48</w:t>
            </w:r>
          </w:p>
        </w:tc>
        <w:tc>
          <w:tcPr>
            <w:tcW w:w="13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4.90%</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0.00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1"/>
              <w:jc w:val="center"/>
              <w:rPr>
                <w:rFonts w:ascii="Calibri" w:hAnsi="Calibri" w:cs="Calibri" w:eastAsia="Calibri" w:hint="default"/>
                <w:sz w:val="18"/>
                <w:szCs w:val="18"/>
              </w:rPr>
            </w:pPr>
            <w:r>
              <w:rPr>
                <w:rFonts w:ascii="Calibri"/>
                <w:sz w:val="18"/>
              </w:rPr>
              <w:t>0%</w:t>
            </w:r>
          </w:p>
        </w:tc>
      </w:tr>
      <w:tr>
        <w:trPr>
          <w:trHeight w:val="331" w:hRule="exact"/>
        </w:trPr>
        <w:tc>
          <w:tcPr>
            <w:tcW w:w="33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上海市信息投资股份有限公司</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5"/>
              <w:jc w:val="center"/>
              <w:rPr>
                <w:rFonts w:ascii="Calibri" w:hAnsi="Calibri" w:cs="Calibri" w:eastAsia="Calibri" w:hint="default"/>
                <w:sz w:val="18"/>
                <w:szCs w:val="18"/>
              </w:rPr>
            </w:pPr>
            <w:r>
              <w:rPr>
                <w:rFonts w:ascii="Calibri"/>
                <w:sz w:val="18"/>
              </w:rPr>
              <w:t>23,434,648.66</w:t>
            </w:r>
          </w:p>
        </w:tc>
        <w:tc>
          <w:tcPr>
            <w:tcW w:w="13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4.75%</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left="1" w:right="0"/>
              <w:jc w:val="center"/>
              <w:rPr>
                <w:rFonts w:ascii="Calibri" w:hAnsi="Calibri" w:cs="Calibri" w:eastAsia="Calibri" w:hint="default"/>
                <w:sz w:val="18"/>
                <w:szCs w:val="18"/>
              </w:rPr>
            </w:pPr>
            <w:r>
              <w:rPr>
                <w:rFonts w:ascii="Calibri"/>
                <w:sz w:val="18"/>
              </w:rPr>
              <w:t>2,861,450.00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2.64%</w:t>
            </w:r>
          </w:p>
        </w:tc>
      </w:tr>
      <w:tr>
        <w:trPr>
          <w:trHeight w:val="334" w:hRule="exact"/>
        </w:trPr>
        <w:tc>
          <w:tcPr>
            <w:tcW w:w="33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上海市医疗保险信息中心</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3"/>
              <w:jc w:val="center"/>
              <w:rPr>
                <w:rFonts w:ascii="Calibri" w:hAnsi="Calibri" w:cs="Calibri" w:eastAsia="Calibri" w:hint="default"/>
                <w:sz w:val="18"/>
                <w:szCs w:val="18"/>
              </w:rPr>
            </w:pPr>
            <w:r>
              <w:rPr>
                <w:rFonts w:ascii="Calibri"/>
                <w:sz w:val="18"/>
              </w:rPr>
              <w:t>23,317,350.44</w:t>
            </w:r>
          </w:p>
        </w:tc>
        <w:tc>
          <w:tcPr>
            <w:tcW w:w="13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left="3" w:right="0"/>
              <w:jc w:val="center"/>
              <w:rPr>
                <w:rFonts w:ascii="Calibri" w:hAnsi="Calibri" w:cs="Calibri" w:eastAsia="Calibri" w:hint="default"/>
                <w:sz w:val="18"/>
                <w:szCs w:val="18"/>
              </w:rPr>
            </w:pPr>
            <w:r>
              <w:rPr>
                <w:rFonts w:ascii="Calibri"/>
                <w:sz w:val="18"/>
              </w:rPr>
              <w:t>4.73%</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1"/>
              <w:jc w:val="center"/>
              <w:rPr>
                <w:rFonts w:ascii="Calibri" w:hAnsi="Calibri" w:cs="Calibri" w:eastAsia="Calibri" w:hint="default"/>
                <w:sz w:val="18"/>
                <w:szCs w:val="18"/>
              </w:rPr>
            </w:pPr>
            <w:r>
              <w:rPr>
                <w:rFonts w:ascii="Calibri"/>
                <w:sz w:val="18"/>
              </w:rPr>
              <w:t>0%</w:t>
            </w:r>
          </w:p>
        </w:tc>
      </w:tr>
      <w:tr>
        <w:trPr>
          <w:trHeight w:val="331" w:hRule="exact"/>
        </w:trPr>
        <w:tc>
          <w:tcPr>
            <w:tcW w:w="330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2"/>
              <w:jc w:val="center"/>
              <w:rPr>
                <w:rFonts w:ascii="Calibri" w:hAnsi="Calibri" w:cs="Calibri" w:eastAsia="Calibri" w:hint="default"/>
                <w:sz w:val="18"/>
                <w:szCs w:val="18"/>
              </w:rPr>
            </w:pPr>
            <w:r>
              <w:rPr>
                <w:rFonts w:ascii="Calibri"/>
                <w:sz w:val="18"/>
              </w:rPr>
              <w:t>130,926,373.82</w:t>
            </w:r>
          </w:p>
        </w:tc>
        <w:tc>
          <w:tcPr>
            <w:tcW w:w="13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left="4" w:right="0"/>
              <w:jc w:val="center"/>
              <w:rPr>
                <w:rFonts w:ascii="Calibri" w:hAnsi="Calibri" w:cs="Calibri" w:eastAsia="Calibri" w:hint="default"/>
                <w:sz w:val="18"/>
                <w:szCs w:val="18"/>
              </w:rPr>
            </w:pPr>
            <w:r>
              <w:rPr>
                <w:rFonts w:ascii="Calibri"/>
                <w:sz w:val="18"/>
              </w:rPr>
              <w:t>26.55%</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left="1" w:right="0"/>
              <w:jc w:val="center"/>
              <w:rPr>
                <w:rFonts w:ascii="Calibri" w:hAnsi="Calibri" w:cs="Calibri" w:eastAsia="Calibri" w:hint="default"/>
                <w:sz w:val="18"/>
                <w:szCs w:val="18"/>
              </w:rPr>
            </w:pPr>
            <w:r>
              <w:rPr>
                <w:rFonts w:ascii="Calibri"/>
                <w:sz w:val="18"/>
              </w:rPr>
              <w:t>15,068,850.00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13.89%</w:t>
            </w:r>
          </w:p>
        </w:tc>
      </w:tr>
    </w:tbl>
    <w:p>
      <w:pPr>
        <w:spacing w:line="240" w:lineRule="auto" w:before="10"/>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type w:val="continuous"/>
          <w:pgSz w:w="11910" w:h="16840"/>
          <w:pgMar w:top="760" w:bottom="280" w:left="1400" w:right="0"/>
        </w:sectPr>
      </w:pPr>
    </w:p>
    <w:p>
      <w:pPr>
        <w:pStyle w:val="BodyText"/>
        <w:spacing w:line="240" w:lineRule="auto" w:before="26"/>
        <w:ind w:left="400" w:right="-20"/>
        <w:jc w:val="left"/>
      </w:pPr>
      <w:r>
        <w:rPr>
          <w:rFonts w:ascii="宋体" w:hAnsi="宋体" w:cs="宋体" w:eastAsia="宋体" w:hint="default"/>
        </w:rPr>
        <w:t>4.</w:t>
      </w:r>
      <w:r>
        <w:rPr/>
        <w:t>公司前五名供应商的情况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1"/>
        <w:ind w:left="40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400" w:right="0"/>
          <w:cols w:num="2" w:equalWidth="0">
            <w:col w:w="3281" w:space="5226"/>
            <w:col w:w="2003"/>
          </w:cols>
        </w:sectPr>
      </w:pPr>
    </w:p>
    <w:p>
      <w:pPr>
        <w:spacing w:line="240" w:lineRule="auto" w:before="3"/>
        <w:rPr>
          <w:rFonts w:ascii="宋体" w:hAnsi="宋体" w:cs="宋体" w:eastAsia="宋体" w:hint="default"/>
          <w:sz w:val="5"/>
          <w:szCs w:val="5"/>
        </w:rPr>
      </w:pPr>
    </w:p>
    <w:tbl>
      <w:tblPr>
        <w:tblW w:w="0" w:type="auto"/>
        <w:jc w:val="left"/>
        <w:tblInd w:w="282" w:type="dxa"/>
        <w:tblLayout w:type="fixed"/>
        <w:tblCellMar>
          <w:top w:w="0" w:type="dxa"/>
          <w:left w:w="0" w:type="dxa"/>
          <w:bottom w:w="0" w:type="dxa"/>
          <w:right w:w="0" w:type="dxa"/>
        </w:tblCellMar>
        <w:tblLook w:val="01E0"/>
      </w:tblPr>
      <w:tblGrid>
        <w:gridCol w:w="2950"/>
        <w:gridCol w:w="1786"/>
        <w:gridCol w:w="1339"/>
        <w:gridCol w:w="1690"/>
        <w:gridCol w:w="1678"/>
      </w:tblGrid>
      <w:tr>
        <w:trPr>
          <w:trHeight w:val="646" w:hRule="exact"/>
        </w:trPr>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采购金额</w:t>
            </w:r>
          </w:p>
        </w:tc>
        <w:tc>
          <w:tcPr>
            <w:tcW w:w="1339"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568" w:right="119" w:hanging="449"/>
              <w:jc w:val="left"/>
              <w:rPr>
                <w:rFonts w:ascii="宋体" w:hAnsi="宋体" w:cs="宋体" w:eastAsia="宋体" w:hint="default"/>
                <w:sz w:val="18"/>
                <w:szCs w:val="18"/>
              </w:rPr>
            </w:pPr>
            <w:r>
              <w:rPr>
                <w:rFonts w:ascii="宋体" w:hAnsi="宋体" w:cs="宋体" w:eastAsia="宋体" w:hint="default"/>
                <w:sz w:val="18"/>
                <w:szCs w:val="18"/>
              </w:rPr>
              <w:t>占采购金额比 例</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应付款余额</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占应付款比例</w:t>
            </w:r>
          </w:p>
        </w:tc>
      </w:tr>
      <w:tr>
        <w:trPr>
          <w:trHeight w:val="331" w:hRule="exact"/>
        </w:trPr>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佳杰科技（上海）有限公司</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left="1" w:right="0"/>
              <w:jc w:val="center"/>
              <w:rPr>
                <w:rFonts w:ascii="Calibri" w:hAnsi="Calibri" w:cs="Calibri" w:eastAsia="Calibri" w:hint="default"/>
                <w:sz w:val="18"/>
                <w:szCs w:val="18"/>
              </w:rPr>
            </w:pPr>
            <w:r>
              <w:rPr>
                <w:rFonts w:ascii="Calibri"/>
                <w:sz w:val="18"/>
              </w:rPr>
              <w:t>15,300,382.00</w:t>
            </w:r>
          </w:p>
        </w:tc>
        <w:tc>
          <w:tcPr>
            <w:tcW w:w="13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435"/>
              <w:jc w:val="right"/>
              <w:rPr>
                <w:rFonts w:ascii="Calibri" w:hAnsi="Calibri" w:cs="Calibri" w:eastAsia="Calibri" w:hint="default"/>
                <w:sz w:val="18"/>
                <w:szCs w:val="18"/>
              </w:rPr>
            </w:pPr>
            <w:r>
              <w:rPr>
                <w:rFonts w:ascii="Calibri"/>
                <w:sz w:val="18"/>
              </w:rPr>
              <w:t>6.22%</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left="1" w:right="0"/>
              <w:jc w:val="center"/>
              <w:rPr>
                <w:rFonts w:ascii="Calibri" w:hAnsi="Calibri" w:cs="Calibri" w:eastAsia="Calibri" w:hint="default"/>
                <w:sz w:val="18"/>
                <w:szCs w:val="18"/>
              </w:rPr>
            </w:pPr>
            <w:r>
              <w:rPr>
                <w:rFonts w:ascii="Calibri"/>
                <w:sz w:val="18"/>
              </w:rPr>
              <w:t>6,795,000.00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26.04%</w:t>
            </w:r>
          </w:p>
        </w:tc>
      </w:tr>
      <w:tr>
        <w:trPr>
          <w:trHeight w:val="332" w:hRule="exact"/>
        </w:trPr>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深圳怡亚通供应链有限公司</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5"/>
              <w:ind w:left="1" w:right="0"/>
              <w:jc w:val="center"/>
              <w:rPr>
                <w:rFonts w:ascii="Calibri" w:hAnsi="Calibri" w:cs="Calibri" w:eastAsia="Calibri" w:hint="default"/>
                <w:sz w:val="18"/>
                <w:szCs w:val="18"/>
              </w:rPr>
            </w:pPr>
            <w:r>
              <w:rPr>
                <w:rFonts w:ascii="Calibri"/>
                <w:sz w:val="18"/>
              </w:rPr>
              <w:t>14,955,493.00</w:t>
            </w:r>
          </w:p>
        </w:tc>
        <w:tc>
          <w:tcPr>
            <w:tcW w:w="13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5"/>
              <w:ind w:right="435"/>
              <w:jc w:val="right"/>
              <w:rPr>
                <w:rFonts w:ascii="Calibri" w:hAnsi="Calibri" w:cs="Calibri" w:eastAsia="Calibri" w:hint="default"/>
                <w:sz w:val="18"/>
                <w:szCs w:val="18"/>
              </w:rPr>
            </w:pPr>
            <w:r>
              <w:rPr>
                <w:rFonts w:ascii="Calibri"/>
                <w:sz w:val="18"/>
              </w:rPr>
              <w:t>6.08%</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5"/>
              <w:ind w:right="0"/>
              <w:jc w:val="center"/>
              <w:rPr>
                <w:rFonts w:ascii="Calibri" w:hAnsi="Calibri" w:cs="Calibri" w:eastAsia="Calibri" w:hint="default"/>
                <w:sz w:val="18"/>
                <w:szCs w:val="18"/>
              </w:rPr>
            </w:pPr>
            <w:r>
              <w:rPr>
                <w:rFonts w:ascii="Calibri"/>
                <w:sz w:val="18"/>
              </w:rPr>
              <w:t>0.00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5"/>
              <w:ind w:right="0"/>
              <w:jc w:val="center"/>
              <w:rPr>
                <w:rFonts w:ascii="Calibri" w:hAnsi="Calibri" w:cs="Calibri" w:eastAsia="Calibri" w:hint="default"/>
                <w:sz w:val="18"/>
                <w:szCs w:val="18"/>
              </w:rPr>
            </w:pPr>
            <w:r>
              <w:rPr>
                <w:rFonts w:ascii="Calibri"/>
                <w:sz w:val="18"/>
              </w:rPr>
              <w:t>0.00%</w:t>
            </w:r>
          </w:p>
        </w:tc>
      </w:tr>
      <w:tr>
        <w:trPr>
          <w:trHeight w:val="334" w:hRule="exact"/>
        </w:trPr>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上海神州数码有限公司</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12,798,710.00</w:t>
            </w:r>
          </w:p>
        </w:tc>
        <w:tc>
          <w:tcPr>
            <w:tcW w:w="13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433"/>
              <w:jc w:val="right"/>
              <w:rPr>
                <w:rFonts w:ascii="Calibri" w:hAnsi="Calibri" w:cs="Calibri" w:eastAsia="Calibri" w:hint="default"/>
                <w:sz w:val="18"/>
                <w:szCs w:val="18"/>
              </w:rPr>
            </w:pPr>
            <w:r>
              <w:rPr>
                <w:rFonts w:ascii="Calibri"/>
                <w:sz w:val="18"/>
              </w:rPr>
              <w:t>5.20%</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1"/>
              <w:jc w:val="center"/>
              <w:rPr>
                <w:rFonts w:ascii="Calibri" w:hAnsi="Calibri" w:cs="Calibri" w:eastAsia="Calibri" w:hint="default"/>
                <w:sz w:val="18"/>
                <w:szCs w:val="18"/>
              </w:rPr>
            </w:pPr>
            <w:r>
              <w:rPr>
                <w:rFonts w:ascii="Calibri"/>
                <w:sz w:val="18"/>
              </w:rPr>
              <w:t>2,547,003.00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left="1" w:right="0"/>
              <w:jc w:val="center"/>
              <w:rPr>
                <w:rFonts w:ascii="Calibri" w:hAnsi="Calibri" w:cs="Calibri" w:eastAsia="Calibri" w:hint="default"/>
                <w:sz w:val="18"/>
                <w:szCs w:val="18"/>
              </w:rPr>
            </w:pPr>
            <w:r>
              <w:rPr>
                <w:rFonts w:ascii="Calibri"/>
                <w:sz w:val="18"/>
              </w:rPr>
              <w:t>9.76%</w:t>
            </w:r>
          </w:p>
        </w:tc>
      </w:tr>
      <w:tr>
        <w:trPr>
          <w:trHeight w:val="331" w:hRule="exact"/>
        </w:trPr>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中国惠普有限公司</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9,576,441.66</w:t>
            </w:r>
          </w:p>
        </w:tc>
        <w:tc>
          <w:tcPr>
            <w:tcW w:w="13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435"/>
              <w:jc w:val="right"/>
              <w:rPr>
                <w:rFonts w:ascii="Calibri" w:hAnsi="Calibri" w:cs="Calibri" w:eastAsia="Calibri" w:hint="default"/>
                <w:sz w:val="18"/>
                <w:szCs w:val="18"/>
              </w:rPr>
            </w:pPr>
            <w:r>
              <w:rPr>
                <w:rFonts w:ascii="Calibri"/>
                <w:sz w:val="18"/>
              </w:rPr>
              <w:t>3.89%</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0.00</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0.00%</w:t>
            </w:r>
          </w:p>
        </w:tc>
      </w:tr>
      <w:tr>
        <w:trPr>
          <w:trHeight w:val="331" w:hRule="exact"/>
        </w:trPr>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戴尔</w:t>
            </w:r>
            <w:r>
              <w:rPr>
                <w:rFonts w:ascii="宋体" w:hAnsi="宋体" w:cs="宋体" w:eastAsia="宋体" w:hint="default"/>
                <w:sz w:val="18"/>
                <w:szCs w:val="18"/>
              </w:rPr>
              <w:t>(</w:t>
            </w:r>
            <w:r>
              <w:rPr>
                <w:rFonts w:ascii="宋体" w:hAnsi="宋体" w:cs="宋体" w:eastAsia="宋体" w:hint="default"/>
                <w:sz w:val="18"/>
                <w:szCs w:val="18"/>
              </w:rPr>
              <w:t>中国</w:t>
            </w:r>
            <w:r>
              <w:rPr>
                <w:rFonts w:ascii="宋体" w:hAnsi="宋体" w:cs="宋体" w:eastAsia="宋体" w:hint="default"/>
                <w:sz w:val="18"/>
                <w:szCs w:val="18"/>
              </w:rPr>
              <w:t>)</w:t>
            </w:r>
            <w:r>
              <w:rPr>
                <w:rFonts w:ascii="宋体" w:hAnsi="宋体" w:cs="宋体" w:eastAsia="宋体" w:hint="default"/>
                <w:sz w:val="18"/>
                <w:szCs w:val="18"/>
              </w:rPr>
              <w:t>有限公司</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8,783,161.92</w:t>
            </w:r>
          </w:p>
        </w:tc>
        <w:tc>
          <w:tcPr>
            <w:tcW w:w="13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438"/>
              <w:jc w:val="right"/>
              <w:rPr>
                <w:rFonts w:ascii="Calibri" w:hAnsi="Calibri" w:cs="Calibri" w:eastAsia="Calibri" w:hint="default"/>
                <w:sz w:val="18"/>
                <w:szCs w:val="18"/>
              </w:rPr>
            </w:pPr>
            <w:r>
              <w:rPr>
                <w:rFonts w:ascii="Calibri"/>
                <w:spacing w:val="-1"/>
                <w:sz w:val="18"/>
              </w:rPr>
              <w:t>3.57%</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3"/>
              <w:jc w:val="center"/>
              <w:rPr>
                <w:rFonts w:ascii="Calibri" w:hAnsi="Calibri" w:cs="Calibri" w:eastAsia="Calibri" w:hint="default"/>
                <w:sz w:val="18"/>
                <w:szCs w:val="18"/>
              </w:rPr>
            </w:pPr>
            <w:r>
              <w:rPr>
                <w:rFonts w:ascii="Calibri"/>
                <w:sz w:val="18"/>
              </w:rPr>
              <w:t>747,032.46</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2.86%</w:t>
            </w:r>
          </w:p>
        </w:tc>
      </w:tr>
      <w:tr>
        <w:trPr>
          <w:trHeight w:val="334" w:hRule="exact"/>
        </w:trPr>
        <w:tc>
          <w:tcPr>
            <w:tcW w:w="295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78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61,414,188.58</w:t>
            </w:r>
          </w:p>
        </w:tc>
        <w:tc>
          <w:tcPr>
            <w:tcW w:w="13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500"/>
              <w:jc w:val="right"/>
              <w:rPr>
                <w:rFonts w:ascii="Calibri" w:hAnsi="Calibri" w:cs="Calibri" w:eastAsia="Calibri" w:hint="default"/>
                <w:sz w:val="18"/>
                <w:szCs w:val="18"/>
              </w:rPr>
            </w:pPr>
            <w:r>
              <w:rPr>
                <w:rFonts w:ascii="Calibri"/>
                <w:sz w:val="18"/>
              </w:rPr>
              <w:t>24.96%</w:t>
            </w:r>
          </w:p>
        </w:tc>
        <w:tc>
          <w:tcPr>
            <w:tcW w:w="16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10,089,035.46.</w:t>
            </w:r>
          </w:p>
        </w:tc>
        <w:tc>
          <w:tcPr>
            <w:tcW w:w="16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38.66%</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760" w:bottom="280" w:left="1400" w:right="0"/>
        </w:sectPr>
      </w:pPr>
    </w:p>
    <w:p>
      <w:pPr>
        <w:spacing w:line="357" w:lineRule="auto" w:before="26"/>
        <w:ind w:left="400" w:right="-20" w:firstLine="0"/>
        <w:jc w:val="left"/>
        <w:rPr>
          <w:rFonts w:ascii="宋体" w:hAnsi="宋体" w:cs="宋体" w:eastAsia="宋体" w:hint="default"/>
          <w:sz w:val="24"/>
          <w:szCs w:val="24"/>
        </w:rPr>
      </w:pPr>
      <w:r>
        <w:rPr>
          <w:rFonts w:ascii="宋体" w:hAnsi="宋体" w:cs="宋体" w:eastAsia="宋体" w:hint="default"/>
          <w:b/>
          <w:bCs/>
          <w:sz w:val="24"/>
          <w:szCs w:val="24"/>
        </w:rPr>
        <w:t>（三）公司财务状况及经营成果对比分析</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、财务状况变化情况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7"/>
          <w:szCs w:val="17"/>
        </w:rPr>
      </w:pPr>
    </w:p>
    <w:p>
      <w:pPr>
        <w:spacing w:before="0"/>
        <w:ind w:left="40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400" w:right="0"/>
          <w:cols w:num="2" w:equalWidth="0">
            <w:col w:w="4738" w:space="3769"/>
            <w:col w:w="2003"/>
          </w:cols>
        </w:sectPr>
      </w:pPr>
    </w:p>
    <w:p>
      <w:pPr>
        <w:spacing w:line="240" w:lineRule="auto" w:before="3"/>
        <w:rPr>
          <w:rFonts w:ascii="宋体" w:hAnsi="宋体" w:cs="宋体" w:eastAsia="宋体" w:hint="default"/>
          <w:sz w:val="5"/>
          <w:szCs w:val="5"/>
        </w:rPr>
      </w:pPr>
    </w:p>
    <w:tbl>
      <w:tblPr>
        <w:tblW w:w="0" w:type="auto"/>
        <w:jc w:val="left"/>
        <w:tblInd w:w="282" w:type="dxa"/>
        <w:tblLayout w:type="fixed"/>
        <w:tblCellMar>
          <w:top w:w="0" w:type="dxa"/>
          <w:left w:w="0" w:type="dxa"/>
          <w:bottom w:w="0" w:type="dxa"/>
          <w:right w:w="0" w:type="dxa"/>
        </w:tblCellMar>
        <w:tblLook w:val="01E0"/>
      </w:tblPr>
      <w:tblGrid>
        <w:gridCol w:w="1639"/>
        <w:gridCol w:w="1503"/>
        <w:gridCol w:w="1195"/>
        <w:gridCol w:w="1700"/>
        <w:gridCol w:w="1702"/>
        <w:gridCol w:w="1704"/>
      </w:tblGrid>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6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年金额</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71" w:right="0"/>
              <w:jc w:val="left"/>
              <w:rPr>
                <w:rFonts w:ascii="宋体" w:hAnsi="宋体" w:cs="宋体" w:eastAsia="宋体" w:hint="default"/>
                <w:sz w:val="18"/>
                <w:szCs w:val="18"/>
              </w:rPr>
            </w:pPr>
            <w:r>
              <w:rPr>
                <w:rFonts w:ascii="宋体" w:hAnsi="宋体" w:cs="宋体" w:eastAsia="宋体" w:hint="default"/>
                <w:sz w:val="18"/>
                <w:szCs w:val="18"/>
              </w:rPr>
              <w:t>占比</w:t>
            </w:r>
            <w:r>
              <w:rPr>
                <w:rFonts w:ascii="宋体" w:hAnsi="宋体" w:cs="宋体" w:eastAsia="宋体" w:hint="default"/>
                <w:sz w:val="18"/>
                <w:szCs w:val="18"/>
              </w:rPr>
              <w:t>(%)</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547"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占比</w:t>
            </w:r>
            <w:r>
              <w:rPr>
                <w:rFonts w:ascii="宋体" w:hAnsi="宋体" w:cs="宋体" w:eastAsia="宋体" w:hint="default"/>
                <w:sz w:val="18"/>
                <w:szCs w:val="18"/>
              </w:rPr>
              <w:t>(%)</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变动幅度（</w:t>
            </w:r>
            <w:r>
              <w:rPr>
                <w:rFonts w:ascii="宋体" w:hAnsi="宋体" w:cs="宋体" w:eastAsia="宋体" w:hint="default"/>
                <w:sz w:val="18"/>
                <w:szCs w:val="18"/>
              </w:rPr>
              <w:t>%</w:t>
            </w:r>
            <w:r>
              <w:rPr>
                <w:rFonts w:ascii="宋体" w:hAnsi="宋体" w:cs="宋体" w:eastAsia="宋体" w:hint="default"/>
                <w:sz w:val="18"/>
                <w:szCs w:val="18"/>
              </w:rPr>
              <w:t>）</w:t>
            </w:r>
          </w:p>
        </w:tc>
      </w:tr>
      <w:tr>
        <w:trPr>
          <w:trHeight w:val="334"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539"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7"/>
              <w:jc w:val="right"/>
              <w:rPr>
                <w:rFonts w:ascii="Calibri" w:hAnsi="Calibri" w:cs="Calibri" w:eastAsia="Calibri" w:hint="default"/>
                <w:sz w:val="18"/>
                <w:szCs w:val="18"/>
              </w:rPr>
            </w:pPr>
            <w:r>
              <w:rPr>
                <w:rFonts w:ascii="Calibri"/>
                <w:spacing w:val="-1"/>
                <w:sz w:val="18"/>
              </w:rPr>
              <w:t>467,420,202.65</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379,566,825.47</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sz w:val="18"/>
              </w:rPr>
              <w:t>100</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sz w:val="18"/>
              </w:rPr>
              <w:t>23.15</w:t>
            </w:r>
          </w:p>
        </w:tc>
      </w:tr>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4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5"/>
              <w:jc w:val="right"/>
              <w:rPr>
                <w:rFonts w:ascii="Calibri" w:hAnsi="Calibri" w:cs="Calibri" w:eastAsia="Calibri" w:hint="default"/>
                <w:sz w:val="18"/>
                <w:szCs w:val="18"/>
              </w:rPr>
            </w:pPr>
            <w:r>
              <w:rPr>
                <w:rFonts w:ascii="Calibri"/>
                <w:spacing w:val="-1"/>
                <w:sz w:val="18"/>
              </w:rPr>
              <w:t>171,312,769.26</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36.65</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146,532,490.44</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38.61</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16.91</w:t>
            </w:r>
          </w:p>
        </w:tc>
      </w:tr>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4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108,519,783.36</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23.22</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47,865,063.56</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12.61</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126.72</w:t>
            </w:r>
          </w:p>
        </w:tc>
      </w:tr>
      <w:tr>
        <w:trPr>
          <w:trHeight w:val="334"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448"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4"/>
              <w:jc w:val="right"/>
              <w:rPr>
                <w:rFonts w:ascii="Calibri" w:hAnsi="Calibri" w:cs="Calibri" w:eastAsia="Calibri" w:hint="default"/>
                <w:sz w:val="18"/>
                <w:szCs w:val="18"/>
              </w:rPr>
            </w:pPr>
            <w:r>
              <w:rPr>
                <w:rFonts w:ascii="Calibri"/>
                <w:spacing w:val="-1"/>
                <w:sz w:val="18"/>
              </w:rPr>
              <w:t>3,597,157.82</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0.77</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2,941,645.35</w:t>
            </w:r>
            <w:r>
              <w:rPr>
                <w:rFonts w:ascii="Calibri"/>
                <w:sz w:val="18"/>
              </w:rPr>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0.78</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22.28</w:t>
            </w:r>
          </w:p>
        </w:tc>
      </w:tr>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359"/>
              <w:jc w:val="right"/>
              <w:rPr>
                <w:rFonts w:ascii="宋体" w:hAnsi="宋体" w:cs="宋体" w:eastAsia="宋体" w:hint="default"/>
                <w:sz w:val="18"/>
                <w:szCs w:val="18"/>
              </w:rPr>
            </w:pPr>
            <w:r>
              <w:rPr>
                <w:rFonts w:ascii="宋体" w:hAnsi="宋体" w:cs="宋体" w:eastAsia="宋体" w:hint="default"/>
                <w:sz w:val="18"/>
                <w:szCs w:val="18"/>
              </w:rPr>
              <w:t>其他应收款</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Calibri" w:hAnsi="Calibri" w:cs="Calibri" w:eastAsia="Calibri" w:hint="default"/>
                <w:sz w:val="18"/>
                <w:szCs w:val="18"/>
              </w:rPr>
            </w:pPr>
            <w:r>
              <w:rPr>
                <w:rFonts w:ascii="Calibri"/>
                <w:spacing w:val="-1"/>
                <w:sz w:val="18"/>
              </w:rPr>
              <w:t>21,604,789.25</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4.62</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24,157,850.13</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6.36</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-10.57</w:t>
            </w:r>
          </w:p>
        </w:tc>
      </w:tr>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存货</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Calibri" w:hAnsi="Calibri" w:cs="Calibri" w:eastAsia="Calibri" w:hint="default"/>
                <w:sz w:val="18"/>
                <w:szCs w:val="18"/>
              </w:rPr>
            </w:pPr>
            <w:r>
              <w:rPr>
                <w:rFonts w:ascii="Calibri"/>
                <w:spacing w:val="-1"/>
                <w:sz w:val="18"/>
              </w:rPr>
              <w:t>18,039,533.52</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3.86</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13,147,038.98</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3.46</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37.21</w:t>
            </w:r>
          </w:p>
        </w:tc>
      </w:tr>
      <w:tr>
        <w:trPr>
          <w:trHeight w:val="334"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348"/>
              <w:jc w:val="right"/>
              <w:rPr>
                <w:rFonts w:ascii="宋体" w:hAnsi="宋体" w:cs="宋体" w:eastAsia="宋体" w:hint="default"/>
                <w:sz w:val="18"/>
                <w:szCs w:val="18"/>
              </w:rPr>
            </w:pPr>
            <w:r>
              <w:rPr>
                <w:rFonts w:ascii="宋体" w:hAnsi="宋体" w:cs="宋体" w:eastAsia="宋体" w:hint="default"/>
                <w:sz w:val="18"/>
                <w:szCs w:val="18"/>
              </w:rPr>
              <w:t>长期股权投资</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7"/>
              <w:jc w:val="right"/>
              <w:rPr>
                <w:rFonts w:ascii="Calibri" w:hAnsi="Calibri" w:cs="Calibri" w:eastAsia="Calibri" w:hint="default"/>
                <w:sz w:val="18"/>
                <w:szCs w:val="18"/>
              </w:rPr>
            </w:pPr>
            <w:r>
              <w:rPr>
                <w:rFonts w:ascii="Calibri"/>
                <w:sz w:val="18"/>
              </w:rPr>
              <w:t>10,185,116.64</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2.18</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9,186,083.42</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2.42</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10.88%</w:t>
            </w:r>
          </w:p>
        </w:tc>
      </w:tr>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48"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Calibri" w:hAnsi="Calibri" w:cs="Calibri" w:eastAsia="Calibri" w:hint="default"/>
                <w:sz w:val="18"/>
                <w:szCs w:val="18"/>
              </w:rPr>
            </w:pPr>
            <w:r>
              <w:rPr>
                <w:rFonts w:ascii="Calibri"/>
                <w:spacing w:val="-1"/>
                <w:sz w:val="18"/>
              </w:rPr>
              <w:t>127,609,458.00</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27.31</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130,956,573.38</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34.50</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-2.56</w:t>
            </w:r>
          </w:p>
        </w:tc>
      </w:tr>
    </w:tbl>
    <w:p>
      <w:pPr>
        <w:spacing w:after="0" w:line="240" w:lineRule="auto"/>
        <w:jc w:val="center"/>
        <w:rPr>
          <w:rFonts w:ascii="宋体" w:hAnsi="宋体" w:cs="宋体" w:eastAsia="宋体" w:hint="default"/>
          <w:sz w:val="18"/>
          <w:szCs w:val="18"/>
        </w:rPr>
        <w:sectPr>
          <w:type w:val="continuous"/>
          <w:pgSz w:w="11910" w:h="16840"/>
          <w:pgMar w:top="760" w:bottom="280" w:left="1400" w:right="0"/>
        </w:sectPr>
      </w:pPr>
    </w:p>
    <w:p>
      <w:pPr>
        <w:spacing w:line="240" w:lineRule="auto" w:before="8"/>
        <w:rPr>
          <w:rFonts w:ascii="宋体" w:hAnsi="宋体" w:cs="宋体" w:eastAsia="宋体" w:hint="default"/>
          <w:sz w:val="8"/>
          <w:szCs w:val="8"/>
        </w:rPr>
      </w:pPr>
    </w:p>
    <w:tbl>
      <w:tblPr>
        <w:tblW w:w="0" w:type="auto"/>
        <w:jc w:val="left"/>
        <w:tblInd w:w="102" w:type="dxa"/>
        <w:tblLayout w:type="fixed"/>
        <w:tblCellMar>
          <w:top w:w="0" w:type="dxa"/>
          <w:left w:w="0" w:type="dxa"/>
          <w:bottom w:w="0" w:type="dxa"/>
          <w:right w:w="0" w:type="dxa"/>
        </w:tblCellMar>
        <w:tblLook w:val="01E0"/>
      </w:tblPr>
      <w:tblGrid>
        <w:gridCol w:w="1639"/>
        <w:gridCol w:w="1503"/>
        <w:gridCol w:w="1195"/>
        <w:gridCol w:w="1700"/>
        <w:gridCol w:w="1702"/>
        <w:gridCol w:w="1704"/>
      </w:tblGrid>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在建工程</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Calibri" w:hAnsi="Calibri" w:cs="Calibri" w:eastAsia="Calibri" w:hint="default"/>
                <w:sz w:val="18"/>
                <w:szCs w:val="18"/>
              </w:rPr>
            </w:pPr>
            <w:r>
              <w:rPr>
                <w:rFonts w:ascii="Calibri"/>
                <w:spacing w:val="-1"/>
                <w:sz w:val="18"/>
              </w:rPr>
              <w:t>512,820.53</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0.11</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347,484.16</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657"/>
              <w:jc w:val="right"/>
              <w:rPr>
                <w:rFonts w:ascii="宋体" w:hAnsi="宋体" w:cs="宋体" w:eastAsia="宋体" w:hint="default"/>
                <w:sz w:val="18"/>
                <w:szCs w:val="18"/>
              </w:rPr>
            </w:pPr>
            <w:r>
              <w:rPr>
                <w:rFonts w:ascii="宋体"/>
                <w:sz w:val="18"/>
              </w:rPr>
              <w:t>0.09</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614"/>
              <w:jc w:val="right"/>
              <w:rPr>
                <w:rFonts w:ascii="宋体" w:hAnsi="宋体" w:cs="宋体" w:eastAsia="宋体" w:hint="default"/>
                <w:sz w:val="18"/>
                <w:szCs w:val="18"/>
              </w:rPr>
            </w:pPr>
            <w:r>
              <w:rPr>
                <w:rFonts w:ascii="宋体"/>
                <w:sz w:val="18"/>
              </w:rPr>
              <w:t>47.58</w:t>
            </w:r>
          </w:p>
        </w:tc>
      </w:tr>
      <w:tr>
        <w:trPr>
          <w:trHeight w:val="334"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无形资产</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4,427,624.58</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0.95</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1,774,019.68</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657"/>
              <w:jc w:val="right"/>
              <w:rPr>
                <w:rFonts w:ascii="宋体" w:hAnsi="宋体" w:cs="宋体" w:eastAsia="宋体" w:hint="default"/>
                <w:sz w:val="18"/>
                <w:szCs w:val="18"/>
              </w:rPr>
            </w:pPr>
            <w:r>
              <w:rPr>
                <w:rFonts w:ascii="宋体"/>
                <w:sz w:val="18"/>
              </w:rPr>
              <w:t>0.47</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570"/>
              <w:jc w:val="right"/>
              <w:rPr>
                <w:rFonts w:ascii="宋体" w:hAnsi="宋体" w:cs="宋体" w:eastAsia="宋体" w:hint="default"/>
                <w:sz w:val="18"/>
                <w:szCs w:val="18"/>
              </w:rPr>
            </w:pPr>
            <w:r>
              <w:rPr>
                <w:rFonts w:ascii="宋体"/>
                <w:spacing w:val="-1"/>
                <w:sz w:val="18"/>
              </w:rPr>
              <w:t>149.58</w:t>
            </w:r>
          </w:p>
        </w:tc>
      </w:tr>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负债总额</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Calibri" w:hAnsi="Calibri" w:cs="Calibri" w:eastAsia="Calibri" w:hint="default"/>
                <w:sz w:val="18"/>
                <w:szCs w:val="18"/>
              </w:rPr>
            </w:pPr>
            <w:r>
              <w:rPr>
                <w:rFonts w:ascii="Calibri"/>
                <w:spacing w:val="-1"/>
                <w:sz w:val="18"/>
              </w:rPr>
              <w:t>192,145,270.98</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159,607,307.83</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100</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614"/>
              <w:jc w:val="right"/>
              <w:rPr>
                <w:rFonts w:ascii="宋体" w:hAnsi="宋体" w:cs="宋体" w:eastAsia="宋体" w:hint="default"/>
                <w:sz w:val="18"/>
                <w:szCs w:val="18"/>
              </w:rPr>
            </w:pPr>
            <w:r>
              <w:rPr>
                <w:rFonts w:ascii="宋体"/>
                <w:sz w:val="18"/>
              </w:rPr>
              <w:t>20.39</w:t>
            </w:r>
          </w:p>
        </w:tc>
      </w:tr>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短期借款</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106,000,000.00</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55.17</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71,000,000.00</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612"/>
              <w:jc w:val="right"/>
              <w:rPr>
                <w:rFonts w:ascii="宋体" w:hAnsi="宋体" w:cs="宋体" w:eastAsia="宋体" w:hint="default"/>
                <w:sz w:val="18"/>
                <w:szCs w:val="18"/>
              </w:rPr>
            </w:pPr>
            <w:r>
              <w:rPr>
                <w:rFonts w:ascii="宋体"/>
                <w:sz w:val="18"/>
              </w:rPr>
              <w:t>49.30</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614"/>
              <w:jc w:val="right"/>
              <w:rPr>
                <w:rFonts w:ascii="宋体" w:hAnsi="宋体" w:cs="宋体" w:eastAsia="宋体" w:hint="default"/>
                <w:sz w:val="18"/>
                <w:szCs w:val="18"/>
              </w:rPr>
            </w:pPr>
            <w:r>
              <w:rPr>
                <w:rFonts w:ascii="宋体"/>
                <w:sz w:val="18"/>
              </w:rPr>
              <w:t>49.30</w:t>
            </w:r>
          </w:p>
        </w:tc>
      </w:tr>
      <w:tr>
        <w:trPr>
          <w:trHeight w:val="334"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应付账款</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26,097,487.09</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13.58</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30,037,131.55</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612"/>
              <w:jc w:val="right"/>
              <w:rPr>
                <w:rFonts w:ascii="宋体" w:hAnsi="宋体" w:cs="宋体" w:eastAsia="宋体" w:hint="default"/>
                <w:sz w:val="18"/>
                <w:szCs w:val="18"/>
              </w:rPr>
            </w:pPr>
            <w:r>
              <w:rPr>
                <w:rFonts w:ascii="宋体"/>
                <w:sz w:val="18"/>
              </w:rPr>
              <w:t>18.82</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570"/>
              <w:jc w:val="right"/>
              <w:rPr>
                <w:rFonts w:ascii="宋体" w:hAnsi="宋体" w:cs="宋体" w:eastAsia="宋体" w:hint="default"/>
                <w:sz w:val="18"/>
                <w:szCs w:val="18"/>
              </w:rPr>
            </w:pPr>
            <w:r>
              <w:rPr>
                <w:rFonts w:ascii="宋体"/>
                <w:spacing w:val="-1"/>
                <w:sz w:val="18"/>
              </w:rPr>
              <w:t>-13.12</w:t>
            </w:r>
          </w:p>
        </w:tc>
      </w:tr>
      <w:tr>
        <w:trPr>
          <w:trHeight w:val="331" w:hRule="exact"/>
        </w:trPr>
        <w:tc>
          <w:tcPr>
            <w:tcW w:w="16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长期借款</w:t>
            </w:r>
          </w:p>
        </w:tc>
        <w:tc>
          <w:tcPr>
            <w:tcW w:w="150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0</w:t>
            </w:r>
          </w:p>
        </w:tc>
        <w:tc>
          <w:tcPr>
            <w:tcW w:w="11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0</w:t>
            </w: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12,500,000.00</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657"/>
              <w:jc w:val="right"/>
              <w:rPr>
                <w:rFonts w:ascii="宋体" w:hAnsi="宋体" w:cs="宋体" w:eastAsia="宋体" w:hint="default"/>
                <w:sz w:val="18"/>
                <w:szCs w:val="18"/>
              </w:rPr>
            </w:pPr>
            <w:r>
              <w:rPr>
                <w:rFonts w:ascii="宋体"/>
                <w:sz w:val="18"/>
              </w:rPr>
              <w:t>7.83</w:t>
            </w:r>
          </w:p>
        </w:tc>
        <w:tc>
          <w:tcPr>
            <w:tcW w:w="17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659"/>
              <w:jc w:val="right"/>
              <w:rPr>
                <w:rFonts w:ascii="宋体" w:hAnsi="宋体" w:cs="宋体" w:eastAsia="宋体" w:hint="default"/>
                <w:sz w:val="18"/>
                <w:szCs w:val="18"/>
              </w:rPr>
            </w:pPr>
            <w:r>
              <w:rPr>
                <w:rFonts w:ascii="宋体"/>
                <w:sz w:val="18"/>
              </w:rPr>
              <w:t>-100</w:t>
            </w:r>
          </w:p>
        </w:tc>
      </w:tr>
    </w:tbl>
    <w:p>
      <w:pPr>
        <w:spacing w:before="8"/>
        <w:ind w:left="220" w:right="860" w:firstLine="0"/>
        <w:jc w:val="left"/>
        <w:rPr>
          <w:rFonts w:ascii="宋体" w:hAnsi="宋体" w:cs="宋体" w:eastAsia="宋体" w:hint="default"/>
          <w:sz w:val="18"/>
          <w:szCs w:val="18"/>
        </w:rPr>
      </w:pPr>
      <w:r>
        <w:rPr>
          <w:rFonts w:ascii="宋体" w:hAnsi="宋体" w:cs="宋体" w:eastAsia="宋体" w:hint="default"/>
          <w:sz w:val="18"/>
          <w:szCs w:val="18"/>
        </w:rPr>
        <w:t>变动情况说明：</w:t>
      </w:r>
    </w:p>
    <w:p>
      <w:pPr>
        <w:spacing w:line="316" w:lineRule="auto" w:before="76"/>
        <w:ind w:left="220" w:right="8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）应收账款有较大幅度增加，主要是由于公司全年营业收入同比增长</w:t>
      </w:r>
      <w:r>
        <w:rPr>
          <w:rFonts w:ascii="宋体" w:hAnsi="宋体" w:cs="宋体" w:eastAsia="宋体" w:hint="default"/>
          <w:spacing w:val="-65"/>
          <w:sz w:val="18"/>
          <w:szCs w:val="18"/>
        </w:rPr>
        <w:t> </w:t>
      </w:r>
      <w:r>
        <w:rPr>
          <w:rFonts w:ascii="宋体" w:hAnsi="宋体" w:cs="宋体" w:eastAsia="宋体" w:hint="default"/>
          <w:spacing w:val="-3"/>
          <w:sz w:val="18"/>
          <w:szCs w:val="18"/>
        </w:rPr>
        <w:t>20.74%</w:t>
      </w:r>
      <w:r>
        <w:rPr>
          <w:rFonts w:ascii="宋体" w:hAnsi="宋体" w:cs="宋体" w:eastAsia="宋体" w:hint="default"/>
          <w:spacing w:val="-3"/>
          <w:sz w:val="18"/>
          <w:szCs w:val="18"/>
        </w:rPr>
        <w:t>，公司主要客户尚在信用期内，未到收</w:t>
      </w:r>
      <w:r>
        <w:rPr>
          <w:rFonts w:ascii="宋体" w:hAnsi="宋体" w:cs="宋体" w:eastAsia="宋体" w:hint="default"/>
          <w:sz w:val="18"/>
          <w:szCs w:val="18"/>
        </w:rPr>
        <w:t> 款结算时点。</w:t>
      </w:r>
    </w:p>
    <w:p>
      <w:pPr>
        <w:spacing w:before="19"/>
        <w:ind w:left="220" w:right="8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）预付账款增加的主要原应为相关合同增长致设备采购款的增加。</w:t>
      </w:r>
    </w:p>
    <w:p>
      <w:pPr>
        <w:spacing w:before="76"/>
        <w:ind w:left="220" w:right="8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）存货增加的主要原因为公司签订的软件开发、运营服务、系统集成合同较</w:t>
      </w:r>
      <w:r>
        <w:rPr>
          <w:rFonts w:ascii="宋体" w:hAnsi="宋体" w:cs="宋体" w:eastAsia="宋体" w:hint="default"/>
          <w:spacing w:val="-45"/>
          <w:sz w:val="18"/>
          <w:szCs w:val="18"/>
        </w:rPr>
        <w:t> </w:t>
      </w: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年有所增长，其次主营业务中与</w:t>
      </w:r>
    </w:p>
    <w:p>
      <w:pPr>
        <w:spacing w:before="76"/>
        <w:ind w:left="220" w:right="860" w:firstLine="0"/>
        <w:jc w:val="left"/>
        <w:rPr>
          <w:rFonts w:ascii="宋体" w:hAnsi="宋体" w:cs="宋体" w:eastAsia="宋体" w:hint="default"/>
          <w:sz w:val="18"/>
          <w:szCs w:val="18"/>
        </w:rPr>
      </w:pPr>
      <w:r>
        <w:rPr>
          <w:rFonts w:ascii="宋体" w:hAnsi="宋体" w:cs="宋体" w:eastAsia="宋体" w:hint="default"/>
          <w:sz w:val="18"/>
          <w:szCs w:val="18"/>
        </w:rPr>
        <w:t>存货发生相对较多的系统集成业务规模</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年度有所上升，与之相关的外购软硬件增加。</w:t>
      </w:r>
    </w:p>
    <w:p>
      <w:pPr>
        <w:spacing w:before="77"/>
        <w:ind w:left="220" w:right="8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）在建工程资产增加原因主要为待安装设备未完工结转。</w:t>
      </w:r>
    </w:p>
    <w:p>
      <w:pPr>
        <w:spacing w:line="316" w:lineRule="auto" w:before="76"/>
        <w:ind w:left="220" w:right="864" w:firstLine="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宋体" w:hAnsi="宋体" w:cs="宋体" w:eastAsia="宋体" w:hint="default"/>
          <w:spacing w:val="-4"/>
          <w:sz w:val="18"/>
          <w:szCs w:val="18"/>
        </w:rPr>
        <w:t>5</w:t>
      </w:r>
      <w:r>
        <w:rPr>
          <w:rFonts w:ascii="宋体" w:hAnsi="宋体" w:cs="宋体" w:eastAsia="宋体" w:hint="default"/>
          <w:spacing w:val="-4"/>
          <w:sz w:val="18"/>
          <w:szCs w:val="18"/>
        </w:rPr>
        <w:t>）无形资产较</w:t>
      </w:r>
      <w:r>
        <w:rPr>
          <w:rFonts w:ascii="宋体" w:hAnsi="宋体" w:cs="宋体" w:eastAsia="宋体" w:hint="default"/>
          <w:spacing w:val="-66"/>
          <w:sz w:val="18"/>
          <w:szCs w:val="18"/>
        </w:rPr>
        <w:t> </w:t>
      </w:r>
      <w:r>
        <w:rPr>
          <w:rFonts w:ascii="宋体" w:hAnsi="宋体" w:cs="宋体" w:eastAsia="宋体" w:hint="default"/>
          <w:sz w:val="18"/>
          <w:szCs w:val="18"/>
        </w:rPr>
        <w:t>2009</w:t>
      </w:r>
      <w:r>
        <w:rPr>
          <w:rFonts w:ascii="宋体" w:hAnsi="宋体" w:cs="宋体" w:eastAsia="宋体" w:hint="default"/>
          <w:spacing w:val="-65"/>
          <w:sz w:val="18"/>
          <w:szCs w:val="18"/>
        </w:rPr>
        <w:t> </w:t>
      </w:r>
      <w:r>
        <w:rPr>
          <w:rFonts w:ascii="宋体" w:hAnsi="宋体" w:cs="宋体" w:eastAsia="宋体" w:hint="default"/>
          <w:sz w:val="18"/>
          <w:szCs w:val="18"/>
        </w:rPr>
        <w:t>年增加</w:t>
      </w:r>
      <w:r>
        <w:rPr>
          <w:rFonts w:ascii="宋体" w:hAnsi="宋体" w:cs="宋体" w:eastAsia="宋体" w:hint="default"/>
          <w:spacing w:val="-65"/>
          <w:sz w:val="18"/>
          <w:szCs w:val="18"/>
        </w:rPr>
        <w:t> </w:t>
      </w:r>
      <w:r>
        <w:rPr>
          <w:rFonts w:ascii="宋体" w:hAnsi="宋体" w:cs="宋体" w:eastAsia="宋体" w:hint="default"/>
          <w:sz w:val="18"/>
          <w:szCs w:val="18"/>
        </w:rPr>
        <w:t>149.58%</w:t>
      </w:r>
      <w:r>
        <w:rPr>
          <w:rFonts w:ascii="宋体" w:hAnsi="宋体" w:cs="宋体" w:eastAsia="宋体" w:hint="default"/>
          <w:sz w:val="18"/>
          <w:szCs w:val="18"/>
        </w:rPr>
        <w:t>，主要为子公司上海爱递吉供应链管理服务有限公司受让软件著作权，受让原价 </w:t>
      </w:r>
      <w:r>
        <w:rPr>
          <w:rFonts w:ascii="宋体" w:hAnsi="宋体" w:cs="宋体" w:eastAsia="宋体" w:hint="default"/>
          <w:sz w:val="18"/>
          <w:szCs w:val="18"/>
        </w:rPr>
        <w:t>2,833,000.00</w:t>
      </w:r>
      <w:r>
        <w:rPr>
          <w:rFonts w:ascii="宋体" w:hAnsi="宋体" w:cs="宋体" w:eastAsia="宋体" w:hint="default"/>
          <w:spacing w:val="-47"/>
          <w:sz w:val="18"/>
          <w:szCs w:val="18"/>
        </w:rPr>
        <w:t> </w:t>
      </w:r>
      <w:r>
        <w:rPr>
          <w:rFonts w:ascii="宋体" w:hAnsi="宋体" w:cs="宋体" w:eastAsia="宋体" w:hint="default"/>
          <w:sz w:val="18"/>
          <w:szCs w:val="18"/>
        </w:rPr>
        <w:t>元。</w:t>
      </w:r>
    </w:p>
    <w:p>
      <w:pPr>
        <w:spacing w:line="240" w:lineRule="auto" w:before="8"/>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53" w:footer="1195" w:top="1320" w:bottom="1380" w:left="1580" w:right="0"/>
        </w:sectPr>
      </w:pPr>
    </w:p>
    <w:p>
      <w:pPr>
        <w:pStyle w:val="BodyText"/>
        <w:spacing w:line="240" w:lineRule="auto" w:before="26"/>
        <w:ind w:left="220" w:right="-20"/>
        <w:jc w:val="left"/>
      </w:pPr>
      <w:r>
        <w:rPr>
          <w:rFonts w:ascii="宋体" w:hAnsi="宋体" w:cs="宋体" w:eastAsia="宋体" w:hint="default"/>
        </w:rPr>
        <w:t>2</w:t>
      </w:r>
      <w:r>
        <w:rPr/>
        <w:t>、经营成果变化情况</w:t>
      </w:r>
    </w:p>
    <w:p>
      <w:pPr>
        <w:spacing w:line="240" w:lineRule="auto" w:before="0"/>
        <w:rPr>
          <w:rFonts w:ascii="宋体" w:hAnsi="宋体" w:cs="宋体" w:eastAsia="宋体" w:hint="default"/>
          <w:sz w:val="18"/>
          <w:szCs w:val="18"/>
        </w:rPr>
      </w:pPr>
      <w:r>
        <w:rPr/>
        <w:br w:type="column"/>
      </w:r>
      <w:r>
        <w:rPr>
          <w:rFonts w:ascii="宋体"/>
          <w:sz w:val="18"/>
        </w:rPr>
      </w:r>
    </w:p>
    <w:p>
      <w:pPr>
        <w:spacing w:before="151"/>
        <w:ind w:left="22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580" w:right="0"/>
          <w:cols w:num="2" w:equalWidth="0">
            <w:col w:w="2501" w:space="5915"/>
            <w:col w:w="1914"/>
          </w:cols>
        </w:sectPr>
      </w:pPr>
    </w:p>
    <w:p>
      <w:pPr>
        <w:spacing w:line="240" w:lineRule="auto" w:before="3"/>
        <w:rPr>
          <w:rFonts w:ascii="宋体" w:hAnsi="宋体" w:cs="宋体" w:eastAsia="宋体" w:hint="default"/>
          <w:sz w:val="5"/>
          <w:szCs w:val="5"/>
        </w:rPr>
      </w:pPr>
    </w:p>
    <w:tbl>
      <w:tblPr>
        <w:tblW w:w="0" w:type="auto"/>
        <w:jc w:val="left"/>
        <w:tblInd w:w="275" w:type="dxa"/>
        <w:tblLayout w:type="fixed"/>
        <w:tblCellMar>
          <w:top w:w="0" w:type="dxa"/>
          <w:left w:w="0" w:type="dxa"/>
          <w:bottom w:w="0" w:type="dxa"/>
          <w:right w:w="0" w:type="dxa"/>
        </w:tblCellMar>
        <w:tblLook w:val="01E0"/>
      </w:tblPr>
      <w:tblGrid>
        <w:gridCol w:w="2024"/>
        <w:gridCol w:w="2484"/>
        <w:gridCol w:w="2595"/>
        <w:gridCol w:w="1992"/>
      </w:tblGrid>
      <w:tr>
        <w:trPr>
          <w:trHeight w:val="334"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同比变动（</w:t>
            </w:r>
            <w:r>
              <w:rPr>
                <w:rFonts w:ascii="宋体" w:hAnsi="宋体" w:cs="宋体" w:eastAsia="宋体" w:hint="default"/>
                <w:sz w:val="18"/>
                <w:szCs w:val="18"/>
              </w:rPr>
              <w:t>%</w:t>
            </w:r>
            <w:r>
              <w:rPr>
                <w:rFonts w:ascii="宋体" w:hAnsi="宋体" w:cs="宋体" w:eastAsia="宋体" w:hint="default"/>
                <w:sz w:val="18"/>
                <w:szCs w:val="18"/>
              </w:rPr>
              <w:t>）</w:t>
            </w:r>
          </w:p>
        </w:tc>
      </w:tr>
      <w:tr>
        <w:trPr>
          <w:trHeight w:val="331"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493,178,593.23</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408,473,052.88</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20.74</w:t>
            </w:r>
          </w:p>
        </w:tc>
      </w:tr>
      <w:tr>
        <w:trPr>
          <w:trHeight w:val="331"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333,128,394.63</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Calibri" w:hAnsi="Calibri" w:cs="Calibri" w:eastAsia="Calibri" w:hint="default"/>
                <w:sz w:val="18"/>
                <w:szCs w:val="18"/>
              </w:rPr>
            </w:pPr>
            <w:r>
              <w:rPr>
                <w:rFonts w:ascii="Calibri"/>
                <w:spacing w:val="-1"/>
                <w:sz w:val="18"/>
              </w:rPr>
              <w:t>278,949,752.93</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19.42</w:t>
            </w:r>
          </w:p>
        </w:tc>
      </w:tr>
      <w:tr>
        <w:trPr>
          <w:trHeight w:val="334"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4"/>
              <w:jc w:val="right"/>
              <w:rPr>
                <w:rFonts w:ascii="Calibri" w:hAnsi="Calibri" w:cs="Calibri" w:eastAsia="Calibri" w:hint="default"/>
                <w:sz w:val="18"/>
                <w:szCs w:val="18"/>
              </w:rPr>
            </w:pPr>
            <w:r>
              <w:rPr>
                <w:rFonts w:ascii="Calibri"/>
                <w:sz w:val="18"/>
              </w:rPr>
              <w:t>19,560,538.65</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4"/>
              <w:jc w:val="right"/>
              <w:rPr>
                <w:rFonts w:ascii="Calibri" w:hAnsi="Calibri" w:cs="Calibri" w:eastAsia="Calibri" w:hint="default"/>
                <w:sz w:val="18"/>
                <w:szCs w:val="18"/>
              </w:rPr>
            </w:pPr>
            <w:r>
              <w:rPr>
                <w:rFonts w:ascii="Calibri"/>
                <w:spacing w:val="-1"/>
                <w:sz w:val="18"/>
              </w:rPr>
              <w:t>15,726,945.12</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24.38</w:t>
            </w:r>
          </w:p>
        </w:tc>
      </w:tr>
      <w:tr>
        <w:trPr>
          <w:trHeight w:val="331"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Calibri" w:hAnsi="Calibri" w:cs="Calibri" w:eastAsia="Calibri" w:hint="default"/>
                <w:sz w:val="18"/>
                <w:szCs w:val="18"/>
              </w:rPr>
            </w:pPr>
            <w:r>
              <w:rPr>
                <w:rFonts w:ascii="Calibri"/>
                <w:spacing w:val="-1"/>
                <w:sz w:val="18"/>
              </w:rPr>
              <w:t>62,390,693.62</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Calibri" w:hAnsi="Calibri" w:cs="Calibri" w:eastAsia="Calibri" w:hint="default"/>
                <w:sz w:val="18"/>
                <w:szCs w:val="18"/>
              </w:rPr>
            </w:pPr>
            <w:r>
              <w:rPr>
                <w:rFonts w:ascii="Calibri"/>
                <w:spacing w:val="-1"/>
                <w:sz w:val="18"/>
              </w:rPr>
              <w:t>51,054,270.21</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22.20</w:t>
            </w:r>
          </w:p>
        </w:tc>
      </w:tr>
      <w:tr>
        <w:trPr>
          <w:trHeight w:val="332"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5"/>
              <w:ind w:right="94"/>
              <w:jc w:val="right"/>
              <w:rPr>
                <w:rFonts w:ascii="Calibri" w:hAnsi="Calibri" w:cs="Calibri" w:eastAsia="Calibri" w:hint="default"/>
                <w:sz w:val="18"/>
                <w:szCs w:val="18"/>
              </w:rPr>
            </w:pPr>
            <w:r>
              <w:rPr>
                <w:rFonts w:ascii="Calibri"/>
                <w:spacing w:val="-1"/>
                <w:sz w:val="18"/>
              </w:rPr>
              <w:t>5,667,766.25</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5"/>
              <w:ind w:right="96"/>
              <w:jc w:val="right"/>
              <w:rPr>
                <w:rFonts w:ascii="Calibri" w:hAnsi="Calibri" w:cs="Calibri" w:eastAsia="Calibri" w:hint="default"/>
                <w:sz w:val="18"/>
                <w:szCs w:val="18"/>
              </w:rPr>
            </w:pPr>
            <w:r>
              <w:rPr>
                <w:rFonts w:ascii="Calibri"/>
                <w:sz w:val="18"/>
              </w:rPr>
              <w:t>7,011,844.35</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-19.17</w:t>
            </w:r>
          </w:p>
        </w:tc>
      </w:tr>
      <w:tr>
        <w:trPr>
          <w:trHeight w:val="334"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投资收益</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468,450.80</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7"/>
              <w:jc w:val="right"/>
              <w:rPr>
                <w:rFonts w:ascii="Calibri" w:hAnsi="Calibri" w:cs="Calibri" w:eastAsia="Calibri" w:hint="default"/>
                <w:sz w:val="18"/>
                <w:szCs w:val="18"/>
              </w:rPr>
            </w:pPr>
            <w:r>
              <w:rPr>
                <w:rFonts w:ascii="Calibri"/>
                <w:sz w:val="18"/>
              </w:rPr>
              <w:t>315,185.79</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48.63</w:t>
            </w:r>
          </w:p>
        </w:tc>
      </w:tr>
      <w:tr>
        <w:trPr>
          <w:trHeight w:val="331"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营业外收支净额</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Calibri" w:hAnsi="Calibri" w:cs="Calibri" w:eastAsia="Calibri" w:hint="default"/>
                <w:sz w:val="18"/>
                <w:szCs w:val="18"/>
              </w:rPr>
            </w:pPr>
            <w:r>
              <w:rPr>
                <w:rFonts w:ascii="Calibri"/>
                <w:spacing w:val="-1"/>
                <w:sz w:val="18"/>
              </w:rPr>
              <w:t>3,026,162.53</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1,717,744.84</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76.17</w:t>
            </w:r>
          </w:p>
        </w:tc>
      </w:tr>
      <w:tr>
        <w:trPr>
          <w:trHeight w:val="334" w:hRule="exact"/>
        </w:trPr>
        <w:tc>
          <w:tcPr>
            <w:tcW w:w="20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所得税费用</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5,995,138.83</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7"/>
              <w:jc w:val="right"/>
              <w:rPr>
                <w:rFonts w:ascii="Calibri" w:hAnsi="Calibri" w:cs="Calibri" w:eastAsia="Calibri" w:hint="default"/>
                <w:sz w:val="18"/>
                <w:szCs w:val="18"/>
              </w:rPr>
            </w:pPr>
            <w:r>
              <w:rPr>
                <w:rFonts w:ascii="Calibri"/>
                <w:spacing w:val="-1"/>
                <w:sz w:val="18"/>
              </w:rPr>
              <w:t>4,331,555.02</w:t>
            </w:r>
          </w:p>
        </w:tc>
        <w:tc>
          <w:tcPr>
            <w:tcW w:w="19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38.41</w:t>
            </w:r>
          </w:p>
        </w:tc>
      </w:tr>
    </w:tbl>
    <w:p>
      <w:pPr>
        <w:spacing w:before="8"/>
        <w:ind w:left="220" w:right="860" w:firstLine="0"/>
        <w:jc w:val="left"/>
        <w:rPr>
          <w:rFonts w:ascii="宋体" w:hAnsi="宋体" w:cs="宋体" w:eastAsia="宋体" w:hint="default"/>
          <w:sz w:val="18"/>
          <w:szCs w:val="18"/>
        </w:rPr>
      </w:pPr>
      <w:r>
        <w:rPr>
          <w:rFonts w:ascii="宋体" w:hAnsi="宋体" w:cs="宋体" w:eastAsia="宋体" w:hint="default"/>
          <w:sz w:val="18"/>
          <w:szCs w:val="18"/>
        </w:rPr>
        <w:t>变动情况说明：</w:t>
      </w:r>
    </w:p>
    <w:p>
      <w:pPr>
        <w:spacing w:before="76"/>
        <w:ind w:left="220" w:right="8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）销售费用同比增长</w:t>
      </w:r>
      <w:r>
        <w:rPr>
          <w:rFonts w:ascii="宋体" w:hAnsi="宋体" w:cs="宋体" w:eastAsia="宋体" w:hint="default"/>
          <w:spacing w:val="-46"/>
          <w:sz w:val="18"/>
          <w:szCs w:val="18"/>
        </w:rPr>
        <w:t> </w:t>
      </w:r>
      <w:r>
        <w:rPr>
          <w:rFonts w:ascii="宋体" w:hAnsi="宋体" w:cs="宋体" w:eastAsia="宋体" w:hint="default"/>
          <w:sz w:val="18"/>
          <w:szCs w:val="18"/>
        </w:rPr>
        <w:t>24.38%</w:t>
      </w:r>
      <w:r>
        <w:rPr>
          <w:rFonts w:ascii="宋体" w:hAnsi="宋体" w:cs="宋体" w:eastAsia="宋体" w:hint="default"/>
          <w:sz w:val="18"/>
          <w:szCs w:val="18"/>
        </w:rPr>
        <w:t>，主要为公司为开拓市场而成立分公司和公司合同收入增长至当期销售费用增加。</w:t>
      </w:r>
    </w:p>
    <w:p>
      <w:pPr>
        <w:spacing w:before="76"/>
        <w:ind w:left="220" w:right="8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）管理费用同比增长</w:t>
      </w:r>
      <w:r>
        <w:rPr>
          <w:rFonts w:ascii="宋体" w:hAnsi="宋体" w:cs="宋体" w:eastAsia="宋体" w:hint="default"/>
          <w:spacing w:val="-46"/>
          <w:sz w:val="18"/>
          <w:szCs w:val="18"/>
        </w:rPr>
        <w:t> </w:t>
      </w:r>
      <w:r>
        <w:rPr>
          <w:rFonts w:ascii="宋体" w:hAnsi="宋体" w:cs="宋体" w:eastAsia="宋体" w:hint="default"/>
          <w:sz w:val="18"/>
          <w:szCs w:val="18"/>
        </w:rPr>
        <w:t>22.20%</w:t>
      </w:r>
      <w:r>
        <w:rPr>
          <w:rFonts w:ascii="宋体" w:hAnsi="宋体" w:cs="宋体" w:eastAsia="宋体" w:hint="default"/>
          <w:sz w:val="18"/>
          <w:szCs w:val="18"/>
        </w:rPr>
        <w:t>，主要是由于公司在报告期内经营规模扩大和管理人员增加至当期管理费用增加。</w:t>
      </w:r>
    </w:p>
    <w:p>
      <w:pPr>
        <w:spacing w:before="76"/>
        <w:ind w:left="220" w:right="8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）财务费用同比下降主要由于公司争取相关贷款银行的贷款利率下降和长期借款的较少所致。</w:t>
      </w:r>
    </w:p>
    <w:p>
      <w:pPr>
        <w:spacing w:before="76"/>
        <w:ind w:left="220" w:right="86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）营业外收支净额的增加主要是由于政府对服务业企业相关补助的增加。</w:t>
      </w: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25"/>
          <w:szCs w:val="25"/>
        </w:rPr>
      </w:pPr>
    </w:p>
    <w:p>
      <w:pPr>
        <w:pStyle w:val="Heading4"/>
        <w:spacing w:line="240" w:lineRule="auto"/>
        <w:ind w:left="220" w:right="860"/>
        <w:jc w:val="left"/>
        <w:rPr>
          <w:b w:val="0"/>
          <w:bCs w:val="0"/>
        </w:rPr>
      </w:pPr>
      <w:r>
        <w:rPr/>
        <w:t>（四）无形资产情况</w:t>
      </w:r>
      <w:r>
        <w:rPr>
          <w:b w:val="0"/>
          <w:bCs w:val="0"/>
        </w:rPr>
      </w:r>
    </w:p>
    <w:p>
      <w:pPr>
        <w:pStyle w:val="BodyText"/>
        <w:spacing w:line="240" w:lineRule="auto" w:before="154"/>
        <w:ind w:left="220" w:right="860"/>
        <w:jc w:val="left"/>
      </w:pPr>
      <w:r>
        <w:rPr>
          <w:rFonts w:ascii="Calibri" w:hAnsi="Calibri" w:cs="Calibri" w:eastAsia="Calibri" w:hint="default"/>
        </w:rPr>
        <w:t>1</w:t>
      </w:r>
      <w:r>
        <w:rPr/>
        <w:t>、公司拥有的商标</w:t>
      </w:r>
    </w:p>
    <w:p>
      <w:pPr>
        <w:pStyle w:val="BodyText"/>
        <w:spacing w:line="326" w:lineRule="auto" w:before="123"/>
        <w:ind w:left="220" w:right="865" w:firstLine="479"/>
        <w:jc w:val="left"/>
      </w:pPr>
      <w:r>
        <w:rPr/>
        <w:t>公司高度重视知识产权工作，成立至今，公司拥有的注册商标</w:t>
      </w:r>
      <w:r>
        <w:rPr>
          <w:spacing w:val="-71"/>
        </w:rPr>
        <w:t> </w:t>
      </w:r>
      <w:r>
        <w:rPr>
          <w:rFonts w:ascii="Calibri" w:hAnsi="Calibri" w:cs="Calibri" w:eastAsia="Calibri" w:hint="default"/>
        </w:rPr>
        <w:t>12</w:t>
      </w:r>
      <w:r>
        <w:rPr>
          <w:rFonts w:ascii="Calibri" w:hAnsi="Calibri" w:cs="Calibri" w:eastAsia="Calibri" w:hint="default"/>
          <w:spacing w:val="-5"/>
        </w:rPr>
        <w:t> </w:t>
      </w:r>
      <w:r>
        <w:rPr/>
        <w:t>个，报告期内未发 生变化。</w:t>
      </w:r>
    </w:p>
    <w:p>
      <w:pPr>
        <w:pStyle w:val="BodyText"/>
        <w:spacing w:line="240" w:lineRule="auto" w:before="67"/>
        <w:ind w:left="220" w:right="860"/>
        <w:jc w:val="left"/>
      </w:pPr>
      <w:r>
        <w:rPr>
          <w:rFonts w:ascii="Calibri" w:hAnsi="Calibri" w:cs="Calibri" w:eastAsia="Calibri" w:hint="default"/>
        </w:rPr>
        <w:t>2</w:t>
      </w:r>
      <w:r>
        <w:rPr/>
        <w:t>、公司拥有的专利和非专利技术</w:t>
      </w:r>
    </w:p>
    <w:p>
      <w:pPr>
        <w:pStyle w:val="BodyText"/>
        <w:spacing w:line="240" w:lineRule="auto" w:before="123"/>
        <w:ind w:left="700" w:right="860"/>
        <w:jc w:val="left"/>
      </w:pPr>
      <w:r>
        <w:rPr/>
        <w:t>（</w:t>
      </w:r>
      <w:r>
        <w:rPr>
          <w:rFonts w:ascii="Calibri" w:hAnsi="Calibri" w:cs="Calibri" w:eastAsia="Calibri" w:hint="default"/>
        </w:rPr>
        <w:t>1</w:t>
      </w:r>
      <w:r>
        <w:rPr/>
        <w:t>）公司拥有的专利情况</w:t>
      </w:r>
    </w:p>
    <w:p>
      <w:pPr>
        <w:spacing w:after="0" w:line="240" w:lineRule="auto"/>
        <w:jc w:val="left"/>
        <w:sectPr>
          <w:type w:val="continuous"/>
          <w:pgSz w:w="11910" w:h="16840"/>
          <w:pgMar w:top="760" w:bottom="280" w:left="1580" w:right="0"/>
        </w:sectPr>
      </w:pPr>
    </w:p>
    <w:p>
      <w:pPr>
        <w:spacing w:line="240" w:lineRule="auto" w:before="8"/>
        <w:rPr>
          <w:rFonts w:ascii="宋体" w:hAnsi="宋体" w:cs="宋体" w:eastAsia="宋体" w:hint="default"/>
          <w:sz w:val="9"/>
          <w:szCs w:val="9"/>
        </w:rPr>
      </w:pPr>
    </w:p>
    <w:p>
      <w:pPr>
        <w:pStyle w:val="BodyText"/>
        <w:spacing w:line="326" w:lineRule="auto" w:before="26"/>
        <w:ind w:left="140" w:right="864" w:firstLine="479"/>
        <w:jc w:val="left"/>
      </w:pPr>
      <w:r>
        <w:rPr/>
        <w:t>公司现有 </w:t>
      </w:r>
      <w:r>
        <w:rPr>
          <w:rFonts w:ascii="Calibri" w:hAnsi="Calibri" w:cs="Calibri" w:eastAsia="Calibri" w:hint="default"/>
        </w:rPr>
        <w:t>4 </w:t>
      </w:r>
      <w:r>
        <w:rPr/>
        <w:t>项专利，均为发明专利，另有 </w:t>
      </w:r>
      <w:r>
        <w:rPr>
          <w:rFonts w:ascii="Calibri" w:hAnsi="Calibri" w:cs="Calibri" w:eastAsia="Calibri" w:hint="default"/>
        </w:rPr>
        <w:t>2</w:t>
      </w:r>
      <w:r>
        <w:rPr>
          <w:rFonts w:ascii="Calibri" w:hAnsi="Calibri" w:cs="Calibri" w:eastAsia="Calibri" w:hint="default"/>
          <w:spacing w:val="-9"/>
        </w:rPr>
        <w:t> </w:t>
      </w:r>
      <w:r>
        <w:rPr/>
        <w:t>项专利处于申请中，报告期内未发生变 化。</w:t>
      </w:r>
    </w:p>
    <w:p>
      <w:pPr>
        <w:pStyle w:val="BodyText"/>
        <w:spacing w:line="326" w:lineRule="auto" w:before="67"/>
        <w:ind w:left="620" w:right="5045"/>
        <w:jc w:val="left"/>
        <w:rPr>
          <w:rFonts w:ascii="宋体" w:hAnsi="宋体" w:cs="宋体" w:eastAsia="宋体" w:hint="default"/>
        </w:rPr>
      </w:pPr>
      <w:r>
        <w:rPr/>
        <w:t>（</w:t>
      </w:r>
      <w:r>
        <w:rPr>
          <w:rFonts w:ascii="Calibri" w:hAnsi="Calibri" w:cs="Calibri" w:eastAsia="Calibri" w:hint="default"/>
        </w:rPr>
        <w:t>2</w:t>
      </w:r>
      <w:r>
        <w:rPr/>
        <w:t>）公司拥有的软件著作权情况 报告期内，公司主要新增软件著作权如下</w:t>
      </w:r>
      <w:r>
        <w:rPr>
          <w:rFonts w:ascii="宋体" w:hAnsi="宋体" w:cs="宋体" w:eastAsia="宋体" w:hint="default"/>
          <w:b/>
          <w:bCs/>
          <w:color w:val="0000FF"/>
        </w:rPr>
        <w:t>：</w:t>
      </w:r>
      <w:r>
        <w:rPr>
          <w:rFonts w:ascii="宋体" w:hAnsi="宋体" w:cs="宋体" w:eastAsia="宋体" w:hint="default"/>
        </w:rPr>
      </w:r>
    </w:p>
    <w:p>
      <w:pPr>
        <w:spacing w:line="240" w:lineRule="auto" w:before="2"/>
        <w:rPr>
          <w:rFonts w:ascii="宋体" w:hAnsi="宋体" w:cs="宋体" w:eastAsia="宋体" w:hint="default"/>
          <w:b/>
          <w:bCs/>
          <w:sz w:val="2"/>
          <w:szCs w:val="2"/>
        </w:rPr>
      </w:pPr>
    </w:p>
    <w:tbl>
      <w:tblPr>
        <w:tblW w:w="0" w:type="auto"/>
        <w:jc w:val="left"/>
        <w:tblInd w:w="157" w:type="dxa"/>
        <w:tblLayout w:type="fixed"/>
        <w:tblCellMar>
          <w:top w:w="0" w:type="dxa"/>
          <w:left w:w="0" w:type="dxa"/>
          <w:bottom w:w="0" w:type="dxa"/>
          <w:right w:w="0" w:type="dxa"/>
        </w:tblCellMar>
        <w:tblLook w:val="01E0"/>
      </w:tblPr>
      <w:tblGrid>
        <w:gridCol w:w="749"/>
        <w:gridCol w:w="2297"/>
        <w:gridCol w:w="1274"/>
        <w:gridCol w:w="1080"/>
        <w:gridCol w:w="1260"/>
        <w:gridCol w:w="1261"/>
        <w:gridCol w:w="1260"/>
      </w:tblGrid>
      <w:tr>
        <w:trPr>
          <w:trHeight w:val="322"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b/>
                <w:bCs/>
                <w:sz w:val="18"/>
                <w:szCs w:val="18"/>
              </w:rPr>
              <w:t>名称</w:t>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8" w:right="0"/>
              <w:jc w:val="left"/>
              <w:rPr>
                <w:rFonts w:ascii="宋体" w:hAnsi="宋体" w:cs="宋体" w:eastAsia="宋体" w:hint="default"/>
                <w:sz w:val="18"/>
                <w:szCs w:val="18"/>
              </w:rPr>
            </w:pPr>
            <w:r>
              <w:rPr>
                <w:rFonts w:ascii="宋体" w:hAnsi="宋体" w:cs="宋体" w:eastAsia="宋体" w:hint="default"/>
                <w:b/>
                <w:bCs/>
                <w:sz w:val="18"/>
                <w:szCs w:val="18"/>
              </w:rPr>
              <w:t>证书编号</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4" w:right="0"/>
              <w:jc w:val="left"/>
              <w:rPr>
                <w:rFonts w:ascii="宋体" w:hAnsi="宋体" w:cs="宋体" w:eastAsia="宋体" w:hint="default"/>
                <w:sz w:val="18"/>
                <w:szCs w:val="18"/>
              </w:rPr>
            </w:pPr>
            <w:r>
              <w:rPr>
                <w:rFonts w:ascii="宋体" w:hAnsi="宋体" w:cs="宋体" w:eastAsia="宋体" w:hint="default"/>
                <w:b/>
                <w:bCs/>
                <w:sz w:val="18"/>
                <w:szCs w:val="18"/>
              </w:rPr>
              <w:t>登记号</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4" w:right="0"/>
              <w:jc w:val="left"/>
              <w:rPr>
                <w:rFonts w:ascii="宋体" w:hAnsi="宋体" w:cs="宋体" w:eastAsia="宋体" w:hint="default"/>
                <w:sz w:val="18"/>
                <w:szCs w:val="18"/>
              </w:rPr>
            </w:pPr>
            <w:r>
              <w:rPr>
                <w:rFonts w:ascii="宋体" w:hAnsi="宋体" w:cs="宋体" w:eastAsia="宋体" w:hint="default"/>
                <w:b/>
                <w:bCs/>
                <w:sz w:val="18"/>
                <w:szCs w:val="18"/>
              </w:rPr>
              <w:t>著作权人</w:t>
            </w:r>
            <w:r>
              <w:rPr>
                <w:rFonts w:ascii="宋体" w:hAnsi="宋体" w:cs="宋体" w:eastAsia="宋体" w:hint="default"/>
                <w:sz w:val="18"/>
                <w:szCs w:val="18"/>
              </w:rPr>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4" w:right="0"/>
              <w:jc w:val="left"/>
              <w:rPr>
                <w:rFonts w:ascii="宋体" w:hAnsi="宋体" w:cs="宋体" w:eastAsia="宋体" w:hint="default"/>
                <w:sz w:val="18"/>
                <w:szCs w:val="18"/>
              </w:rPr>
            </w:pPr>
            <w:r>
              <w:rPr>
                <w:rFonts w:ascii="宋体" w:hAnsi="宋体" w:cs="宋体" w:eastAsia="宋体" w:hint="default"/>
                <w:b/>
                <w:bCs/>
                <w:sz w:val="18"/>
                <w:szCs w:val="18"/>
              </w:rPr>
              <w:t>取得日期</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3" w:right="0"/>
              <w:jc w:val="left"/>
              <w:rPr>
                <w:rFonts w:ascii="宋体" w:hAnsi="宋体" w:cs="宋体" w:eastAsia="宋体" w:hint="default"/>
                <w:sz w:val="18"/>
                <w:szCs w:val="18"/>
              </w:rPr>
            </w:pPr>
            <w:r>
              <w:rPr>
                <w:rFonts w:ascii="宋体" w:hAnsi="宋体" w:cs="宋体" w:eastAsia="宋体" w:hint="default"/>
                <w:b/>
                <w:bCs/>
                <w:sz w:val="18"/>
                <w:szCs w:val="18"/>
              </w:rPr>
              <w:t>签发日期</w:t>
            </w:r>
            <w:r>
              <w:rPr>
                <w:rFonts w:ascii="宋体" w:hAnsi="宋体" w:cs="宋体" w:eastAsia="宋体" w:hint="default"/>
                <w:sz w:val="18"/>
                <w:szCs w:val="18"/>
              </w:rPr>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400" w:right="152" w:hanging="248"/>
              <w:jc w:val="left"/>
              <w:rPr>
                <w:rFonts w:ascii="宋体" w:hAnsi="宋体" w:cs="宋体" w:eastAsia="宋体" w:hint="default"/>
                <w:sz w:val="18"/>
                <w:szCs w:val="18"/>
              </w:rPr>
            </w:pPr>
            <w:r>
              <w:rPr>
                <w:rFonts w:ascii="宋体" w:hAnsi="宋体" w:cs="宋体" w:eastAsia="宋体" w:hint="default"/>
                <w:sz w:val="18"/>
                <w:szCs w:val="18"/>
              </w:rPr>
              <w:t>万达区域一体化健康档案 共享应用软件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0259964</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2010SR071</w:t>
            </w:r>
          </w:p>
          <w:p>
            <w:pPr>
              <w:pStyle w:val="TableParagraph"/>
              <w:spacing w:line="240" w:lineRule="auto" w:before="92"/>
              <w:ind w:right="0"/>
              <w:jc w:val="center"/>
              <w:rPr>
                <w:rFonts w:ascii="Calibri" w:hAnsi="Calibri" w:cs="Calibri" w:eastAsia="Calibri" w:hint="default"/>
                <w:sz w:val="18"/>
                <w:szCs w:val="18"/>
              </w:rPr>
            </w:pPr>
            <w:r>
              <w:rPr>
                <w:rFonts w:ascii="Calibri"/>
                <w:sz w:val="18"/>
              </w:rPr>
              <w:t>691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59" w:right="0"/>
              <w:jc w:val="left"/>
              <w:rPr>
                <w:rFonts w:ascii="Calibri" w:hAnsi="Calibri" w:cs="Calibri" w:eastAsia="Calibri" w:hint="default"/>
                <w:sz w:val="18"/>
                <w:szCs w:val="18"/>
              </w:rPr>
            </w:pPr>
            <w:r>
              <w:rPr>
                <w:rFonts w:ascii="Calibri"/>
                <w:sz w:val="18"/>
              </w:rPr>
              <w:t>2008.12.1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2010.12.23</w:t>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2</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9" w:right="152" w:hanging="156"/>
              <w:jc w:val="left"/>
              <w:rPr>
                <w:rFonts w:ascii="宋体" w:hAnsi="宋体" w:cs="宋体" w:eastAsia="宋体" w:hint="default"/>
                <w:sz w:val="18"/>
                <w:szCs w:val="18"/>
              </w:rPr>
            </w:pPr>
            <w:r>
              <w:rPr>
                <w:rFonts w:ascii="宋体" w:hAnsi="宋体" w:cs="宋体" w:eastAsia="宋体" w:hint="default"/>
                <w:sz w:val="18"/>
                <w:szCs w:val="18"/>
              </w:rPr>
              <w:t>万达卫生监督行政处罚现 场监督应用软件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0254876</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2010SR066</w:t>
            </w:r>
          </w:p>
          <w:p>
            <w:pPr>
              <w:pStyle w:val="TableParagraph"/>
              <w:spacing w:line="240" w:lineRule="auto" w:before="92"/>
              <w:ind w:right="0"/>
              <w:jc w:val="center"/>
              <w:rPr>
                <w:rFonts w:ascii="Calibri" w:hAnsi="Calibri" w:cs="Calibri" w:eastAsia="Calibri" w:hint="default"/>
                <w:sz w:val="18"/>
                <w:szCs w:val="18"/>
              </w:rPr>
            </w:pPr>
            <w:r>
              <w:rPr>
                <w:rFonts w:ascii="Calibri"/>
                <w:sz w:val="18"/>
              </w:rPr>
              <w:t>603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214"/>
              <w:jc w:val="right"/>
              <w:rPr>
                <w:rFonts w:ascii="Calibri" w:hAnsi="Calibri" w:cs="Calibri" w:eastAsia="Calibri" w:hint="default"/>
                <w:sz w:val="18"/>
                <w:szCs w:val="18"/>
              </w:rPr>
            </w:pPr>
            <w:r>
              <w:rPr>
                <w:rFonts w:ascii="Calibri"/>
                <w:sz w:val="18"/>
              </w:rPr>
              <w:t>2007.12.30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2010.12.09</w:t>
            </w:r>
          </w:p>
        </w:tc>
      </w:tr>
      <w:tr>
        <w:trPr>
          <w:trHeight w:val="949"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3</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53" w:right="152"/>
              <w:jc w:val="center"/>
              <w:rPr>
                <w:rFonts w:ascii="宋体" w:hAnsi="宋体" w:cs="宋体" w:eastAsia="宋体" w:hint="default"/>
                <w:sz w:val="18"/>
                <w:szCs w:val="18"/>
              </w:rPr>
            </w:pPr>
            <w:r>
              <w:rPr>
                <w:rFonts w:ascii="宋体" w:hAnsi="宋体" w:cs="宋体" w:eastAsia="宋体" w:hint="default"/>
                <w:sz w:val="18"/>
                <w:szCs w:val="18"/>
              </w:rPr>
              <w:t>万达应急管理系统应用软 件【万达应急管理软件 </w:t>
            </w:r>
            <w:r>
              <w:rPr>
                <w:rFonts w:ascii="宋体" w:hAnsi="宋体" w:cs="宋体" w:eastAsia="宋体" w:hint="default"/>
                <w:sz w:val="18"/>
                <w:szCs w:val="18"/>
              </w:rPr>
              <w:t>V4.0</w:t>
            </w: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9" w:lineRule="auto"/>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0256110</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2010SR067</w:t>
            </w:r>
          </w:p>
          <w:p>
            <w:pPr>
              <w:pStyle w:val="TableParagraph"/>
              <w:spacing w:line="240" w:lineRule="auto" w:before="93"/>
              <w:ind w:right="0"/>
              <w:jc w:val="center"/>
              <w:rPr>
                <w:rFonts w:ascii="Calibri" w:hAnsi="Calibri" w:cs="Calibri" w:eastAsia="Calibri" w:hint="default"/>
                <w:sz w:val="18"/>
                <w:szCs w:val="18"/>
              </w:rPr>
            </w:pPr>
            <w:r>
              <w:rPr>
                <w:rFonts w:ascii="Calibri"/>
                <w:sz w:val="18"/>
              </w:rPr>
              <w:t>837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9" w:lineRule="auto"/>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59" w:right="0"/>
              <w:jc w:val="left"/>
              <w:rPr>
                <w:rFonts w:ascii="Calibri" w:hAnsi="Calibri" w:cs="Calibri" w:eastAsia="Calibri" w:hint="default"/>
                <w:sz w:val="18"/>
                <w:szCs w:val="18"/>
              </w:rPr>
            </w:pPr>
            <w:r>
              <w:rPr>
                <w:rFonts w:ascii="Calibri"/>
                <w:sz w:val="18"/>
              </w:rPr>
              <w:t>2010.3.31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13" w:right="0"/>
              <w:jc w:val="left"/>
              <w:rPr>
                <w:rFonts w:ascii="Calibri" w:hAnsi="Calibri" w:cs="Calibri" w:eastAsia="Calibri" w:hint="default"/>
                <w:sz w:val="18"/>
                <w:szCs w:val="18"/>
              </w:rPr>
            </w:pPr>
            <w:r>
              <w:rPr>
                <w:rFonts w:ascii="Calibri"/>
                <w:sz w:val="18"/>
              </w:rPr>
              <w:t>2010.12.13</w:t>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4</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0" w:firstLine="139"/>
              <w:jc w:val="left"/>
              <w:rPr>
                <w:rFonts w:ascii="宋体" w:hAnsi="宋体" w:cs="宋体" w:eastAsia="宋体" w:hint="default"/>
                <w:sz w:val="18"/>
                <w:szCs w:val="18"/>
              </w:rPr>
            </w:pPr>
            <w:r>
              <w:rPr>
                <w:rFonts w:ascii="宋体" w:hAnsi="宋体" w:cs="宋体" w:eastAsia="宋体" w:hint="default"/>
                <w:sz w:val="18"/>
                <w:szCs w:val="18"/>
              </w:rPr>
              <w:t>万达应急指挥平台软件 </w:t>
            </w:r>
            <w:r>
              <w:rPr>
                <w:rFonts w:ascii="宋体" w:hAnsi="宋体" w:cs="宋体" w:eastAsia="宋体" w:hint="default"/>
                <w:sz w:val="18"/>
                <w:szCs w:val="18"/>
              </w:rPr>
              <w:t>V3.0</w:t>
            </w:r>
            <w:r>
              <w:rPr>
                <w:rFonts w:ascii="宋体" w:hAnsi="宋体" w:cs="宋体" w:eastAsia="宋体" w:hint="default"/>
                <w:sz w:val="18"/>
                <w:szCs w:val="18"/>
              </w:rPr>
              <w:t>【万达应急平台软件】</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0259518</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2010SR071</w:t>
            </w:r>
          </w:p>
          <w:p>
            <w:pPr>
              <w:pStyle w:val="TableParagraph"/>
              <w:spacing w:line="240" w:lineRule="auto" w:before="92"/>
              <w:ind w:right="0"/>
              <w:jc w:val="center"/>
              <w:rPr>
                <w:rFonts w:ascii="Calibri" w:hAnsi="Calibri" w:cs="Calibri" w:eastAsia="Calibri" w:hint="default"/>
                <w:sz w:val="18"/>
                <w:szCs w:val="18"/>
              </w:rPr>
            </w:pPr>
            <w:r>
              <w:rPr>
                <w:rFonts w:ascii="Calibri"/>
                <w:sz w:val="18"/>
              </w:rPr>
              <w:t>245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59" w:right="0"/>
              <w:jc w:val="left"/>
              <w:rPr>
                <w:rFonts w:ascii="Calibri" w:hAnsi="Calibri" w:cs="Calibri" w:eastAsia="Calibri" w:hint="default"/>
                <w:sz w:val="18"/>
                <w:szCs w:val="18"/>
              </w:rPr>
            </w:pPr>
            <w:r>
              <w:rPr>
                <w:rFonts w:ascii="Calibri"/>
                <w:sz w:val="18"/>
              </w:rPr>
              <w:t>2010.1.31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2010.12.22</w:t>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5</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669" w:right="152" w:hanging="516"/>
              <w:jc w:val="left"/>
              <w:rPr>
                <w:rFonts w:ascii="宋体" w:hAnsi="宋体" w:cs="宋体" w:eastAsia="宋体" w:hint="default"/>
                <w:sz w:val="18"/>
                <w:szCs w:val="18"/>
              </w:rPr>
            </w:pPr>
            <w:r>
              <w:rPr>
                <w:rFonts w:ascii="宋体" w:hAnsi="宋体" w:cs="宋体" w:eastAsia="宋体" w:hint="default"/>
                <w:sz w:val="18"/>
                <w:szCs w:val="18"/>
              </w:rPr>
              <w:t>万达社会保障社区服务平 台软件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0259738</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2010SR071</w:t>
            </w:r>
          </w:p>
          <w:p>
            <w:pPr>
              <w:pStyle w:val="TableParagraph"/>
              <w:spacing w:line="240" w:lineRule="auto" w:before="92"/>
              <w:ind w:right="0"/>
              <w:jc w:val="center"/>
              <w:rPr>
                <w:rFonts w:ascii="Calibri" w:hAnsi="Calibri" w:cs="Calibri" w:eastAsia="Calibri" w:hint="default"/>
                <w:sz w:val="18"/>
                <w:szCs w:val="18"/>
              </w:rPr>
            </w:pPr>
            <w:r>
              <w:rPr>
                <w:rFonts w:ascii="Calibri"/>
                <w:sz w:val="18"/>
              </w:rPr>
              <w:t>465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59" w:right="0"/>
              <w:jc w:val="left"/>
              <w:rPr>
                <w:rFonts w:ascii="Calibri" w:hAnsi="Calibri" w:cs="Calibri" w:eastAsia="Calibri" w:hint="default"/>
                <w:sz w:val="18"/>
                <w:szCs w:val="18"/>
              </w:rPr>
            </w:pPr>
            <w:r>
              <w:rPr>
                <w:rFonts w:ascii="Calibri"/>
                <w:sz w:val="18"/>
              </w:rPr>
              <w:t>2010.7.18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2010.12.22</w:t>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6</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849" w:right="152" w:hanging="696"/>
              <w:jc w:val="left"/>
              <w:rPr>
                <w:rFonts w:ascii="宋体" w:hAnsi="宋体" w:cs="宋体" w:eastAsia="宋体" w:hint="default"/>
                <w:sz w:val="18"/>
                <w:szCs w:val="18"/>
              </w:rPr>
            </w:pPr>
            <w:r>
              <w:rPr>
                <w:rFonts w:ascii="宋体" w:hAnsi="宋体" w:cs="宋体" w:eastAsia="宋体" w:hint="default"/>
                <w:sz w:val="18"/>
                <w:szCs w:val="18"/>
              </w:rPr>
              <w:t>万达社会保障劳动就业软 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0259841</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2010SR071</w:t>
            </w:r>
          </w:p>
          <w:p>
            <w:pPr>
              <w:pStyle w:val="TableParagraph"/>
              <w:spacing w:line="240" w:lineRule="auto" w:before="92"/>
              <w:ind w:right="0"/>
              <w:jc w:val="center"/>
              <w:rPr>
                <w:rFonts w:ascii="Calibri" w:hAnsi="Calibri" w:cs="Calibri" w:eastAsia="Calibri" w:hint="default"/>
                <w:sz w:val="18"/>
                <w:szCs w:val="18"/>
              </w:rPr>
            </w:pPr>
            <w:r>
              <w:rPr>
                <w:rFonts w:ascii="Calibri"/>
                <w:sz w:val="18"/>
              </w:rPr>
              <w:t>568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59" w:right="0"/>
              <w:jc w:val="left"/>
              <w:rPr>
                <w:rFonts w:ascii="Calibri" w:hAnsi="Calibri" w:cs="Calibri" w:eastAsia="Calibri" w:hint="default"/>
                <w:sz w:val="18"/>
                <w:szCs w:val="18"/>
              </w:rPr>
            </w:pPr>
            <w:r>
              <w:rPr>
                <w:rFonts w:ascii="Calibri"/>
                <w:sz w:val="18"/>
              </w:rPr>
              <w:t>2010.7.18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2010.12.22</w:t>
            </w:r>
          </w:p>
        </w:tc>
      </w:tr>
      <w:tr>
        <w:trPr>
          <w:trHeight w:val="946"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7</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29" w:right="128"/>
              <w:jc w:val="center"/>
              <w:rPr>
                <w:rFonts w:ascii="宋体" w:hAnsi="宋体" w:cs="宋体" w:eastAsia="宋体" w:hint="default"/>
                <w:sz w:val="18"/>
                <w:szCs w:val="18"/>
              </w:rPr>
            </w:pPr>
            <w:r>
              <w:rPr>
                <w:rFonts w:ascii="宋体" w:hAnsi="宋体" w:cs="宋体" w:eastAsia="宋体" w:hint="default"/>
                <w:sz w:val="18"/>
                <w:szCs w:val="18"/>
              </w:rPr>
              <w:t>万达社会保障社会保险软 件</w:t>
            </w:r>
            <w:r>
              <w:rPr>
                <w:rFonts w:ascii="宋体" w:hAnsi="宋体" w:cs="宋体" w:eastAsia="宋体" w:hint="default"/>
                <w:spacing w:val="-45"/>
                <w:sz w:val="18"/>
                <w:szCs w:val="18"/>
              </w:rPr>
              <w:t> </w:t>
            </w:r>
            <w:r>
              <w:rPr>
                <w:rFonts w:ascii="宋体" w:hAnsi="宋体" w:cs="宋体" w:eastAsia="宋体" w:hint="default"/>
                <w:sz w:val="18"/>
                <w:szCs w:val="18"/>
              </w:rPr>
              <w:t>V1.0</w:t>
            </w:r>
            <w:r>
              <w:rPr>
                <w:rFonts w:ascii="宋体" w:hAnsi="宋体" w:cs="宋体" w:eastAsia="宋体" w:hint="default"/>
                <w:sz w:val="18"/>
                <w:szCs w:val="18"/>
              </w:rPr>
              <w:t>【社保社会保险软 件】</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316" w:lineRule="auto"/>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0259440</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2010SR071</w:t>
            </w:r>
          </w:p>
          <w:p>
            <w:pPr>
              <w:pStyle w:val="TableParagraph"/>
              <w:spacing w:line="240" w:lineRule="auto" w:before="92"/>
              <w:ind w:right="0"/>
              <w:jc w:val="center"/>
              <w:rPr>
                <w:rFonts w:ascii="Calibri" w:hAnsi="Calibri" w:cs="Calibri" w:eastAsia="Calibri" w:hint="default"/>
                <w:sz w:val="18"/>
                <w:szCs w:val="18"/>
              </w:rPr>
            </w:pPr>
            <w:r>
              <w:rPr>
                <w:rFonts w:ascii="Calibri"/>
                <w:sz w:val="18"/>
              </w:rPr>
              <w:t>167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316" w:lineRule="auto"/>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left="259" w:right="0"/>
              <w:jc w:val="left"/>
              <w:rPr>
                <w:rFonts w:ascii="Calibri" w:hAnsi="Calibri" w:cs="Calibri" w:eastAsia="Calibri" w:hint="default"/>
                <w:sz w:val="18"/>
                <w:szCs w:val="18"/>
              </w:rPr>
            </w:pPr>
            <w:r>
              <w:rPr>
                <w:rFonts w:ascii="Calibri"/>
                <w:sz w:val="18"/>
              </w:rPr>
              <w:t>2010.7.18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left="213" w:right="0"/>
              <w:jc w:val="left"/>
              <w:rPr>
                <w:rFonts w:ascii="Calibri" w:hAnsi="Calibri" w:cs="Calibri" w:eastAsia="Calibri" w:hint="default"/>
                <w:sz w:val="18"/>
                <w:szCs w:val="18"/>
              </w:rPr>
            </w:pPr>
            <w:r>
              <w:rPr>
                <w:rFonts w:ascii="Calibri"/>
                <w:sz w:val="18"/>
              </w:rPr>
              <w:t>2010.12.22</w:t>
            </w:r>
          </w:p>
        </w:tc>
      </w:tr>
      <w:tr>
        <w:trPr>
          <w:trHeight w:val="946"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8</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8"/>
              <w:ind w:left="103" w:right="22" w:firstLine="50"/>
              <w:jc w:val="both"/>
              <w:rPr>
                <w:rFonts w:ascii="宋体" w:hAnsi="宋体" w:cs="宋体" w:eastAsia="宋体" w:hint="default"/>
                <w:sz w:val="18"/>
                <w:szCs w:val="18"/>
              </w:rPr>
            </w:pPr>
            <w:r>
              <w:rPr>
                <w:rFonts w:ascii="宋体" w:hAnsi="宋体" w:cs="宋体" w:eastAsia="宋体" w:hint="default"/>
                <w:sz w:val="18"/>
                <w:szCs w:val="18"/>
              </w:rPr>
              <w:t>万达医保基金政策风险防 控平台软件</w:t>
            </w:r>
            <w:r>
              <w:rPr>
                <w:rFonts w:ascii="宋体" w:hAnsi="宋体" w:cs="宋体" w:eastAsia="宋体" w:hint="default"/>
                <w:spacing w:val="-45"/>
                <w:sz w:val="18"/>
                <w:szCs w:val="18"/>
              </w:rPr>
              <w:t> </w:t>
            </w:r>
            <w:r>
              <w:rPr>
                <w:rFonts w:ascii="Calibri" w:hAnsi="Calibri" w:cs="Calibri" w:eastAsia="Calibri" w:hint="default"/>
                <w:sz w:val="18"/>
                <w:szCs w:val="18"/>
              </w:rPr>
              <w:t>V2.0</w:t>
            </w:r>
            <w:r>
              <w:rPr>
                <w:rFonts w:ascii="宋体" w:hAnsi="宋体" w:cs="宋体" w:eastAsia="宋体" w:hint="default"/>
                <w:sz w:val="18"/>
                <w:szCs w:val="18"/>
              </w:rPr>
              <w:t>【万达医 保政策风险防控平台软件】</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316" w:lineRule="auto"/>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0239673</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2010SR051</w:t>
            </w:r>
          </w:p>
          <w:p>
            <w:pPr>
              <w:pStyle w:val="TableParagraph"/>
              <w:spacing w:line="240" w:lineRule="auto" w:before="92"/>
              <w:ind w:right="0"/>
              <w:jc w:val="center"/>
              <w:rPr>
                <w:rFonts w:ascii="Calibri" w:hAnsi="Calibri" w:cs="Calibri" w:eastAsia="Calibri" w:hint="default"/>
                <w:sz w:val="18"/>
                <w:szCs w:val="18"/>
              </w:rPr>
            </w:pPr>
            <w:r>
              <w:rPr>
                <w:rFonts w:ascii="Calibri"/>
                <w:sz w:val="18"/>
              </w:rPr>
              <w:t>400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316" w:lineRule="auto"/>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left="259" w:right="0"/>
              <w:jc w:val="left"/>
              <w:rPr>
                <w:rFonts w:ascii="Calibri" w:hAnsi="Calibri" w:cs="Calibri" w:eastAsia="Calibri" w:hint="default"/>
                <w:sz w:val="18"/>
                <w:szCs w:val="18"/>
              </w:rPr>
            </w:pPr>
            <w:r>
              <w:rPr>
                <w:rFonts w:ascii="Calibri"/>
                <w:sz w:val="18"/>
              </w:rPr>
              <w:t>2010.3.31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left="213" w:right="0"/>
              <w:jc w:val="left"/>
              <w:rPr>
                <w:rFonts w:ascii="Calibri" w:hAnsi="Calibri" w:cs="Calibri" w:eastAsia="Calibri" w:hint="default"/>
                <w:sz w:val="18"/>
                <w:szCs w:val="18"/>
              </w:rPr>
            </w:pPr>
            <w:r>
              <w:rPr>
                <w:rFonts w:ascii="Calibri"/>
                <w:sz w:val="18"/>
              </w:rPr>
              <w:t>2010.09.28</w:t>
            </w:r>
          </w:p>
        </w:tc>
      </w:tr>
      <w:tr>
        <w:trPr>
          <w:trHeight w:val="1260"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8"/>
                <w:szCs w:val="18"/>
              </w:rPr>
            </w:pPr>
            <w:r>
              <w:rPr>
                <w:rFonts w:ascii="宋体"/>
                <w:sz w:val="18"/>
              </w:rPr>
              <w:t>9</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29" w:right="129"/>
              <w:jc w:val="center"/>
              <w:rPr>
                <w:rFonts w:ascii="宋体" w:hAnsi="宋体" w:cs="宋体" w:eastAsia="宋体" w:hint="default"/>
                <w:sz w:val="18"/>
                <w:szCs w:val="18"/>
              </w:rPr>
            </w:pPr>
            <w:r>
              <w:rPr>
                <w:rFonts w:ascii="宋体" w:hAnsi="宋体" w:cs="宋体" w:eastAsia="宋体" w:hint="default"/>
                <w:sz w:val="18"/>
                <w:szCs w:val="18"/>
              </w:rPr>
              <w:t>万达交通物流公共信息应 用中心系统应用软件</w:t>
            </w:r>
            <w:r>
              <w:rPr>
                <w:rFonts w:ascii="宋体" w:hAnsi="宋体" w:cs="宋体" w:eastAsia="宋体" w:hint="default"/>
                <w:spacing w:val="-44"/>
                <w:sz w:val="18"/>
                <w:szCs w:val="18"/>
              </w:rPr>
              <w:t> </w:t>
            </w:r>
            <w:r>
              <w:rPr>
                <w:rFonts w:ascii="宋体" w:hAnsi="宋体" w:cs="宋体" w:eastAsia="宋体" w:hint="default"/>
                <w:sz w:val="18"/>
                <w:szCs w:val="18"/>
              </w:rPr>
              <w:t>V2.0</w:t>
            </w:r>
          </w:p>
          <w:p>
            <w:pPr>
              <w:pStyle w:val="TableParagraph"/>
              <w:spacing w:line="316" w:lineRule="auto" w:before="19"/>
              <w:ind w:left="153" w:right="151"/>
              <w:jc w:val="center"/>
              <w:rPr>
                <w:rFonts w:ascii="宋体" w:hAnsi="宋体" w:cs="宋体" w:eastAsia="宋体" w:hint="default"/>
                <w:sz w:val="18"/>
                <w:szCs w:val="18"/>
              </w:rPr>
            </w:pPr>
            <w:r>
              <w:rPr>
                <w:rFonts w:ascii="宋体" w:hAnsi="宋体" w:cs="宋体" w:eastAsia="宋体" w:hint="default"/>
                <w:sz w:val="18"/>
                <w:szCs w:val="18"/>
              </w:rPr>
              <w:t>【万达交通物流管理中心 软件】</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0234747</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3"/>
              <w:ind w:right="0"/>
              <w:jc w:val="center"/>
              <w:rPr>
                <w:rFonts w:ascii="Calibri" w:hAnsi="Calibri" w:cs="Calibri" w:eastAsia="Calibri" w:hint="default"/>
                <w:sz w:val="18"/>
                <w:szCs w:val="18"/>
              </w:rPr>
            </w:pPr>
            <w:r>
              <w:rPr>
                <w:rFonts w:ascii="Calibri"/>
                <w:sz w:val="18"/>
              </w:rPr>
              <w:t>2010SR046</w:t>
            </w:r>
          </w:p>
          <w:p>
            <w:pPr>
              <w:pStyle w:val="TableParagraph"/>
              <w:spacing w:line="240" w:lineRule="auto" w:before="92"/>
              <w:ind w:right="0"/>
              <w:jc w:val="center"/>
              <w:rPr>
                <w:rFonts w:ascii="Calibri" w:hAnsi="Calibri" w:cs="Calibri" w:eastAsia="Calibri" w:hint="default"/>
                <w:sz w:val="18"/>
                <w:szCs w:val="18"/>
              </w:rPr>
            </w:pPr>
            <w:r>
              <w:rPr>
                <w:rFonts w:ascii="Calibri"/>
                <w:sz w:val="18"/>
              </w:rPr>
              <w:t>382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left="259" w:right="0"/>
              <w:jc w:val="left"/>
              <w:rPr>
                <w:rFonts w:ascii="Calibri" w:hAnsi="Calibri" w:cs="Calibri" w:eastAsia="Calibri" w:hint="default"/>
                <w:sz w:val="18"/>
                <w:szCs w:val="18"/>
              </w:rPr>
            </w:pPr>
            <w:r>
              <w:rPr>
                <w:rFonts w:ascii="Calibri"/>
                <w:sz w:val="18"/>
              </w:rPr>
              <w:t>2009.7.30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2010.09.06</w:t>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10</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400" w:right="152" w:hanging="248"/>
              <w:jc w:val="left"/>
              <w:rPr>
                <w:rFonts w:ascii="宋体" w:hAnsi="宋体" w:cs="宋体" w:eastAsia="宋体" w:hint="default"/>
                <w:sz w:val="18"/>
                <w:szCs w:val="18"/>
              </w:rPr>
            </w:pPr>
            <w:r>
              <w:rPr>
                <w:rFonts w:ascii="宋体" w:hAnsi="宋体" w:cs="宋体" w:eastAsia="宋体" w:hint="default"/>
                <w:sz w:val="18"/>
                <w:szCs w:val="18"/>
              </w:rPr>
              <w:t>万达空管塔台电子进程单 系统应用软件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0259442</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2010SR071</w:t>
            </w:r>
          </w:p>
          <w:p>
            <w:pPr>
              <w:pStyle w:val="TableParagraph"/>
              <w:spacing w:line="240" w:lineRule="auto" w:before="92"/>
              <w:ind w:right="0"/>
              <w:jc w:val="center"/>
              <w:rPr>
                <w:rFonts w:ascii="Calibri" w:hAnsi="Calibri" w:cs="Calibri" w:eastAsia="Calibri" w:hint="default"/>
                <w:sz w:val="18"/>
                <w:szCs w:val="18"/>
              </w:rPr>
            </w:pPr>
            <w:r>
              <w:rPr>
                <w:rFonts w:ascii="Calibri"/>
                <w:sz w:val="18"/>
              </w:rPr>
              <w:t>169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59" w:right="0"/>
              <w:jc w:val="left"/>
              <w:rPr>
                <w:rFonts w:ascii="Calibri" w:hAnsi="Calibri" w:cs="Calibri" w:eastAsia="Calibri" w:hint="default"/>
                <w:sz w:val="18"/>
                <w:szCs w:val="18"/>
              </w:rPr>
            </w:pPr>
            <w:r>
              <w:rPr>
                <w:rFonts w:ascii="Calibri"/>
                <w:sz w:val="18"/>
              </w:rPr>
              <w:t>2010.3.18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2010.12.22</w:t>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11</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849" w:right="152" w:hanging="696"/>
              <w:jc w:val="left"/>
              <w:rPr>
                <w:rFonts w:ascii="宋体" w:hAnsi="宋体" w:cs="宋体" w:eastAsia="宋体" w:hint="default"/>
                <w:sz w:val="18"/>
                <w:szCs w:val="18"/>
              </w:rPr>
            </w:pPr>
            <w:r>
              <w:rPr>
                <w:rFonts w:ascii="宋体" w:hAnsi="宋体" w:cs="宋体" w:eastAsia="宋体" w:hint="default"/>
                <w:sz w:val="18"/>
                <w:szCs w:val="18"/>
              </w:rPr>
              <w:t>万达工商统计报表管理软 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0259444</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2010SR071</w:t>
            </w:r>
          </w:p>
          <w:p>
            <w:pPr>
              <w:pStyle w:val="TableParagraph"/>
              <w:spacing w:line="240" w:lineRule="auto" w:before="92"/>
              <w:ind w:right="0"/>
              <w:jc w:val="center"/>
              <w:rPr>
                <w:rFonts w:ascii="Calibri" w:hAnsi="Calibri" w:cs="Calibri" w:eastAsia="Calibri" w:hint="default"/>
                <w:sz w:val="18"/>
                <w:szCs w:val="18"/>
              </w:rPr>
            </w:pPr>
            <w:r>
              <w:rPr>
                <w:rFonts w:ascii="Calibri"/>
                <w:sz w:val="18"/>
              </w:rPr>
              <w:t>171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59" w:right="0"/>
              <w:jc w:val="left"/>
              <w:rPr>
                <w:rFonts w:ascii="Calibri" w:hAnsi="Calibri" w:cs="Calibri" w:eastAsia="Calibri" w:hint="default"/>
                <w:sz w:val="18"/>
                <w:szCs w:val="18"/>
              </w:rPr>
            </w:pPr>
            <w:r>
              <w:rPr>
                <w:rFonts w:ascii="Calibri"/>
                <w:sz w:val="18"/>
              </w:rPr>
              <w:t>2010.3.28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2010.12.22</w:t>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12</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669" w:right="152" w:hanging="516"/>
              <w:jc w:val="left"/>
              <w:rPr>
                <w:rFonts w:ascii="宋体" w:hAnsi="宋体" w:cs="宋体" w:eastAsia="宋体" w:hint="default"/>
                <w:sz w:val="18"/>
                <w:szCs w:val="18"/>
              </w:rPr>
            </w:pPr>
            <w:r>
              <w:rPr>
                <w:rFonts w:ascii="宋体" w:hAnsi="宋体" w:cs="宋体" w:eastAsia="宋体" w:hint="default"/>
                <w:sz w:val="18"/>
                <w:szCs w:val="18"/>
              </w:rPr>
              <w:t>万达外商投资合伙企业登 记软件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0259681</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2010SR071</w:t>
            </w:r>
          </w:p>
          <w:p>
            <w:pPr>
              <w:pStyle w:val="TableParagraph"/>
              <w:spacing w:line="240" w:lineRule="auto" w:before="93"/>
              <w:ind w:right="0"/>
              <w:jc w:val="center"/>
              <w:rPr>
                <w:rFonts w:ascii="Calibri" w:hAnsi="Calibri" w:cs="Calibri" w:eastAsia="Calibri" w:hint="default"/>
                <w:sz w:val="18"/>
                <w:szCs w:val="18"/>
              </w:rPr>
            </w:pPr>
            <w:r>
              <w:rPr>
                <w:rFonts w:ascii="Calibri"/>
                <w:sz w:val="18"/>
              </w:rPr>
              <w:t>408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259" w:right="0"/>
              <w:jc w:val="left"/>
              <w:rPr>
                <w:rFonts w:ascii="Calibri" w:hAnsi="Calibri" w:cs="Calibri" w:eastAsia="Calibri" w:hint="default"/>
                <w:sz w:val="18"/>
                <w:szCs w:val="18"/>
              </w:rPr>
            </w:pPr>
            <w:r>
              <w:rPr>
                <w:rFonts w:ascii="Calibri"/>
                <w:sz w:val="18"/>
              </w:rPr>
              <w:t>2010.3.28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2010.12.22</w:t>
            </w:r>
          </w:p>
        </w:tc>
      </w:tr>
      <w:tr>
        <w:trPr>
          <w:trHeight w:val="634"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13</w:t>
            </w:r>
          </w:p>
        </w:tc>
        <w:tc>
          <w:tcPr>
            <w:tcW w:w="22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849" w:right="152" w:hanging="696"/>
              <w:jc w:val="left"/>
              <w:rPr>
                <w:rFonts w:ascii="宋体" w:hAnsi="宋体" w:cs="宋体" w:eastAsia="宋体" w:hint="default"/>
                <w:sz w:val="18"/>
                <w:szCs w:val="18"/>
              </w:rPr>
            </w:pPr>
            <w:r>
              <w:rPr>
                <w:rFonts w:ascii="宋体" w:hAnsi="宋体" w:cs="宋体" w:eastAsia="宋体" w:hint="default"/>
                <w:sz w:val="18"/>
                <w:szCs w:val="18"/>
              </w:rPr>
              <w:t>万达土地交易系统应用软 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4" w:right="182" w:hanging="24"/>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0193424</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2010SR005</w:t>
            </w:r>
          </w:p>
          <w:p>
            <w:pPr>
              <w:pStyle w:val="TableParagraph"/>
              <w:spacing w:line="240" w:lineRule="auto" w:before="92"/>
              <w:ind w:right="0"/>
              <w:jc w:val="center"/>
              <w:rPr>
                <w:rFonts w:ascii="Calibri" w:hAnsi="Calibri" w:cs="Calibri" w:eastAsia="Calibri" w:hint="default"/>
                <w:sz w:val="18"/>
                <w:szCs w:val="18"/>
              </w:rPr>
            </w:pPr>
            <w:r>
              <w:rPr>
                <w:rFonts w:ascii="Calibri"/>
                <w:sz w:val="18"/>
              </w:rPr>
              <w:t>151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5" w:right="173"/>
              <w:jc w:val="left"/>
              <w:rPr>
                <w:rFonts w:ascii="宋体" w:hAnsi="宋体" w:cs="宋体" w:eastAsia="宋体" w:hint="default"/>
                <w:sz w:val="18"/>
                <w:szCs w:val="18"/>
              </w:rPr>
            </w:pPr>
            <w:r>
              <w:rPr>
                <w:rFonts w:ascii="宋体" w:hAnsi="宋体" w:cs="宋体" w:eastAsia="宋体" w:hint="default"/>
                <w:sz w:val="18"/>
                <w:szCs w:val="18"/>
              </w:rPr>
              <w:t>万达信息股 份有限公司</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73"/>
              <w:jc w:val="right"/>
              <w:rPr>
                <w:rFonts w:ascii="宋体" w:hAnsi="宋体" w:cs="宋体" w:eastAsia="宋体" w:hint="default"/>
                <w:sz w:val="18"/>
                <w:szCs w:val="18"/>
              </w:rPr>
            </w:pPr>
            <w:r>
              <w:rPr>
                <w:rFonts w:ascii="宋体"/>
                <w:spacing w:val="-1"/>
                <w:sz w:val="18"/>
              </w:rPr>
              <w:t>2007.12.31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13" w:right="0"/>
              <w:jc w:val="left"/>
              <w:rPr>
                <w:rFonts w:ascii="Calibri" w:hAnsi="Calibri" w:cs="Calibri" w:eastAsia="Calibri" w:hint="default"/>
                <w:sz w:val="18"/>
                <w:szCs w:val="18"/>
              </w:rPr>
            </w:pPr>
            <w:r>
              <w:rPr>
                <w:rFonts w:ascii="Calibri"/>
                <w:sz w:val="18"/>
              </w:rPr>
              <w:t>2010.01.28</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BodyText"/>
        <w:spacing w:line="326" w:lineRule="auto" w:before="26"/>
        <w:ind w:left="620" w:right="4805"/>
        <w:jc w:val="left"/>
        <w:rPr>
          <w:rFonts w:ascii="宋体" w:hAnsi="宋体" w:cs="宋体" w:eastAsia="宋体" w:hint="default"/>
        </w:rPr>
      </w:pPr>
      <w:r>
        <w:rPr/>
        <w:t>（</w:t>
      </w:r>
      <w:r>
        <w:rPr>
          <w:rFonts w:ascii="Calibri" w:hAnsi="Calibri" w:cs="Calibri" w:eastAsia="Calibri" w:hint="default"/>
        </w:rPr>
        <w:t>2</w:t>
      </w:r>
      <w:r>
        <w:rPr/>
        <w:t>）公司软件产品登记情况 报告期内，公司主要新增软件产品登记如下</w:t>
      </w:r>
      <w:r>
        <w:rPr>
          <w:rFonts w:ascii="宋体" w:hAnsi="宋体" w:cs="宋体" w:eastAsia="宋体" w:hint="default"/>
          <w:b/>
          <w:bCs/>
        </w:rPr>
        <w:t>：</w:t>
      </w:r>
      <w:r>
        <w:rPr>
          <w:rFonts w:ascii="宋体" w:hAnsi="宋体" w:cs="宋体" w:eastAsia="宋体" w:hint="default"/>
        </w:rPr>
      </w:r>
    </w:p>
    <w:p>
      <w:pPr>
        <w:spacing w:after="0" w:line="326" w:lineRule="auto"/>
        <w:jc w:val="left"/>
        <w:rPr>
          <w:rFonts w:ascii="宋体" w:hAnsi="宋体" w:cs="宋体" w:eastAsia="宋体" w:hint="default"/>
        </w:rPr>
        <w:sectPr>
          <w:footerReference w:type="default" r:id="rId32"/>
          <w:pgSz w:w="11910" w:h="16840"/>
          <w:pgMar w:footer="1195" w:header="853" w:top="1320" w:bottom="1380" w:left="1660" w:right="0"/>
        </w:sectPr>
      </w:pPr>
    </w:p>
    <w:p>
      <w:pPr>
        <w:spacing w:line="240" w:lineRule="auto" w:before="8"/>
        <w:rPr>
          <w:rFonts w:ascii="宋体" w:hAnsi="宋体" w:cs="宋体" w:eastAsia="宋体" w:hint="default"/>
          <w:b/>
          <w:bCs/>
          <w:sz w:val="8"/>
          <w:szCs w:val="8"/>
        </w:rPr>
      </w:pPr>
    </w:p>
    <w:tbl>
      <w:tblPr>
        <w:tblW w:w="0" w:type="auto"/>
        <w:jc w:val="left"/>
        <w:tblInd w:w="514" w:type="dxa"/>
        <w:tblLayout w:type="fixed"/>
        <w:tblCellMar>
          <w:top w:w="0" w:type="dxa"/>
          <w:left w:w="0" w:type="dxa"/>
          <w:bottom w:w="0" w:type="dxa"/>
          <w:right w:w="0" w:type="dxa"/>
        </w:tblCellMar>
        <w:tblLook w:val="01E0"/>
      </w:tblPr>
      <w:tblGrid>
        <w:gridCol w:w="725"/>
        <w:gridCol w:w="3421"/>
        <w:gridCol w:w="1980"/>
        <w:gridCol w:w="1261"/>
        <w:gridCol w:w="1080"/>
      </w:tblGrid>
      <w:tr>
        <w:trPr>
          <w:trHeight w:val="322" w:hRule="exact"/>
        </w:trPr>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b/>
                <w:bCs/>
                <w:sz w:val="18"/>
                <w:szCs w:val="18"/>
              </w:rPr>
              <w:t>名称</w:t>
            </w:r>
            <w:r>
              <w:rPr>
                <w:rFonts w:ascii="宋体" w:hAnsi="宋体" w:cs="宋体" w:eastAsia="宋体" w:hint="default"/>
                <w:sz w:val="18"/>
                <w:szCs w:val="18"/>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登记号</w:t>
            </w:r>
            <w:r>
              <w:rPr>
                <w:rFonts w:ascii="宋体" w:hAnsi="宋体" w:cs="宋体" w:eastAsia="宋体" w:hint="default"/>
                <w:sz w:val="18"/>
                <w:szCs w:val="18"/>
              </w:rPr>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b/>
                <w:bCs/>
                <w:sz w:val="18"/>
                <w:szCs w:val="18"/>
              </w:rPr>
              <w:t>日期</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有效期</w:t>
            </w:r>
            <w:r>
              <w:rPr>
                <w:rFonts w:ascii="宋体" w:hAnsi="宋体" w:cs="宋体" w:eastAsia="宋体" w:hint="default"/>
                <w:sz w:val="18"/>
                <w:szCs w:val="18"/>
              </w:rPr>
            </w:r>
          </w:p>
        </w:tc>
      </w:tr>
      <w:tr>
        <w:trPr>
          <w:trHeight w:val="634" w:hRule="exact"/>
        </w:trPr>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1</w:t>
            </w:r>
          </w:p>
        </w:tc>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524" w:right="265" w:hanging="1261"/>
              <w:jc w:val="left"/>
              <w:rPr>
                <w:rFonts w:ascii="宋体" w:hAnsi="宋体" w:cs="宋体" w:eastAsia="宋体" w:hint="default"/>
                <w:sz w:val="18"/>
                <w:szCs w:val="18"/>
              </w:rPr>
            </w:pPr>
            <w:r>
              <w:rPr>
                <w:rFonts w:ascii="宋体" w:hAnsi="宋体" w:cs="宋体" w:eastAsia="宋体" w:hint="default"/>
                <w:sz w:val="18"/>
                <w:szCs w:val="18"/>
              </w:rPr>
              <w:t>万达区域就诊信息共享系统应用软件 </w:t>
            </w:r>
            <w:r>
              <w:rPr>
                <w:rFonts w:ascii="宋体" w:hAnsi="宋体" w:cs="宋体" w:eastAsia="宋体" w:hint="default"/>
                <w:sz w:val="18"/>
                <w:szCs w:val="18"/>
              </w:rPr>
              <w:t>V1.0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沪</w:t>
            </w:r>
            <w:r>
              <w:rPr>
                <w:rFonts w:ascii="宋体" w:hAnsi="宋体" w:cs="宋体" w:eastAsia="宋体" w:hint="default"/>
                <w:spacing w:val="-50"/>
                <w:sz w:val="18"/>
                <w:szCs w:val="18"/>
              </w:rPr>
              <w:t> </w:t>
            </w:r>
            <w:r>
              <w:rPr>
                <w:rFonts w:ascii="宋体" w:hAnsi="宋体" w:cs="宋体" w:eastAsia="宋体" w:hint="default"/>
                <w:sz w:val="18"/>
                <w:szCs w:val="18"/>
              </w:rPr>
              <w:t>DGY-2010-1117</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2010-9-10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五年</w:t>
            </w:r>
          </w:p>
        </w:tc>
      </w:tr>
      <w:tr>
        <w:trPr>
          <w:trHeight w:val="634" w:hRule="exact"/>
        </w:trPr>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2</w:t>
            </w:r>
          </w:p>
        </w:tc>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23" w:right="173" w:hanging="1148"/>
              <w:jc w:val="left"/>
              <w:rPr>
                <w:rFonts w:ascii="宋体" w:hAnsi="宋体" w:cs="宋体" w:eastAsia="宋体" w:hint="default"/>
                <w:sz w:val="18"/>
                <w:szCs w:val="18"/>
              </w:rPr>
            </w:pPr>
            <w:r>
              <w:rPr>
                <w:rFonts w:ascii="宋体" w:hAnsi="宋体" w:cs="宋体" w:eastAsia="宋体" w:hint="default"/>
                <w:sz w:val="18"/>
                <w:szCs w:val="18"/>
              </w:rPr>
              <w:t>万达区域实验室检验信息共享系统应用 软件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沪</w:t>
            </w:r>
            <w:r>
              <w:rPr>
                <w:rFonts w:ascii="宋体" w:hAnsi="宋体" w:cs="宋体" w:eastAsia="宋体" w:hint="default"/>
                <w:spacing w:val="-50"/>
                <w:sz w:val="18"/>
                <w:szCs w:val="18"/>
              </w:rPr>
              <w:t> </w:t>
            </w:r>
            <w:r>
              <w:rPr>
                <w:rFonts w:ascii="宋体" w:hAnsi="宋体" w:cs="宋体" w:eastAsia="宋体" w:hint="default"/>
                <w:sz w:val="18"/>
                <w:szCs w:val="18"/>
              </w:rPr>
              <w:t>DGY-2010-1118</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2010-9-10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五年</w:t>
            </w:r>
          </w:p>
        </w:tc>
      </w:tr>
      <w:tr>
        <w:trPr>
          <w:trHeight w:val="324" w:hRule="exact"/>
        </w:trPr>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3</w:t>
            </w:r>
          </w:p>
        </w:tc>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万达区域检查报告共享应用软件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沪</w:t>
            </w:r>
            <w:r>
              <w:rPr>
                <w:rFonts w:ascii="宋体" w:hAnsi="宋体" w:cs="宋体" w:eastAsia="宋体" w:hint="default"/>
                <w:spacing w:val="-50"/>
                <w:sz w:val="18"/>
                <w:szCs w:val="18"/>
              </w:rPr>
              <w:t> </w:t>
            </w:r>
            <w:r>
              <w:rPr>
                <w:rFonts w:ascii="宋体" w:hAnsi="宋体" w:cs="宋体" w:eastAsia="宋体" w:hint="default"/>
                <w:sz w:val="18"/>
                <w:szCs w:val="18"/>
              </w:rPr>
              <w:t>DGY-2010-1119</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2010-9-10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五年</w:t>
            </w:r>
          </w:p>
        </w:tc>
      </w:tr>
      <w:tr>
        <w:trPr>
          <w:trHeight w:val="634" w:hRule="exact"/>
        </w:trPr>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4</w:t>
            </w:r>
          </w:p>
        </w:tc>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411" w:right="174" w:hanging="1237"/>
              <w:jc w:val="left"/>
              <w:rPr>
                <w:rFonts w:ascii="宋体" w:hAnsi="宋体" w:cs="宋体" w:eastAsia="宋体" w:hint="default"/>
                <w:sz w:val="18"/>
                <w:szCs w:val="18"/>
              </w:rPr>
            </w:pPr>
            <w:r>
              <w:rPr>
                <w:rFonts w:ascii="宋体" w:hAnsi="宋体" w:cs="宋体" w:eastAsia="宋体" w:hint="default"/>
                <w:sz w:val="18"/>
                <w:szCs w:val="18"/>
              </w:rPr>
              <w:t>万达区域医学影像信息共享系统应用软 件</w:t>
            </w:r>
            <w:r>
              <w:rPr>
                <w:rFonts w:ascii="宋体" w:hAnsi="宋体" w:cs="宋体" w:eastAsia="宋体" w:hint="default"/>
                <w:spacing w:val="-45"/>
                <w:sz w:val="18"/>
                <w:szCs w:val="18"/>
              </w:rPr>
              <w:t> </w:t>
            </w:r>
            <w:r>
              <w:rPr>
                <w:rFonts w:ascii="宋体" w:hAnsi="宋体" w:cs="宋体" w:eastAsia="宋体" w:hint="default"/>
                <w:sz w:val="18"/>
                <w:szCs w:val="18"/>
              </w:rPr>
              <w:t>V1.0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沪</w:t>
            </w:r>
            <w:r>
              <w:rPr>
                <w:rFonts w:ascii="宋体" w:hAnsi="宋体" w:cs="宋体" w:eastAsia="宋体" w:hint="default"/>
                <w:spacing w:val="-50"/>
                <w:sz w:val="18"/>
                <w:szCs w:val="18"/>
              </w:rPr>
              <w:t> </w:t>
            </w:r>
            <w:r>
              <w:rPr>
                <w:rFonts w:ascii="宋体" w:hAnsi="宋体" w:cs="宋体" w:eastAsia="宋体" w:hint="default"/>
                <w:sz w:val="18"/>
                <w:szCs w:val="18"/>
              </w:rPr>
              <w:t>DGY-2010-1120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2010-9-10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五年</w:t>
            </w:r>
          </w:p>
        </w:tc>
      </w:tr>
      <w:tr>
        <w:trPr>
          <w:trHeight w:val="322" w:hRule="exact"/>
        </w:trPr>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5</w:t>
            </w:r>
          </w:p>
        </w:tc>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万达土地交易系统应用软件</w:t>
            </w:r>
            <w:r>
              <w:rPr>
                <w:rFonts w:ascii="宋体" w:hAnsi="宋体" w:cs="宋体" w:eastAsia="宋体" w:hint="default"/>
                <w:spacing w:val="-44"/>
                <w:sz w:val="18"/>
                <w:szCs w:val="18"/>
              </w:rPr>
              <w:t> </w:t>
            </w:r>
            <w:r>
              <w:rPr>
                <w:rFonts w:ascii="宋体" w:hAnsi="宋体" w:cs="宋体" w:eastAsia="宋体" w:hint="default"/>
                <w:sz w:val="18"/>
                <w:szCs w:val="18"/>
              </w:rPr>
              <w:t>V1.0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沪</w:t>
            </w:r>
            <w:r>
              <w:rPr>
                <w:rFonts w:ascii="宋体" w:hAnsi="宋体" w:cs="宋体" w:eastAsia="宋体" w:hint="default"/>
                <w:spacing w:val="-50"/>
                <w:sz w:val="18"/>
                <w:szCs w:val="18"/>
              </w:rPr>
              <w:t> </w:t>
            </w:r>
            <w:r>
              <w:rPr>
                <w:rFonts w:ascii="宋体" w:hAnsi="宋体" w:cs="宋体" w:eastAsia="宋体" w:hint="default"/>
                <w:sz w:val="18"/>
                <w:szCs w:val="18"/>
              </w:rPr>
              <w:t>DGY-2010-1089</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2010-9-10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五年</w:t>
            </w:r>
          </w:p>
        </w:tc>
      </w:tr>
      <w:tr>
        <w:trPr>
          <w:trHeight w:val="322" w:hRule="exact"/>
        </w:trPr>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6</w:t>
            </w:r>
          </w:p>
        </w:tc>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万达电子政务协同软件</w:t>
            </w:r>
            <w:r>
              <w:rPr>
                <w:rFonts w:ascii="宋体" w:hAnsi="宋体" w:cs="宋体" w:eastAsia="宋体" w:hint="default"/>
                <w:spacing w:val="-44"/>
                <w:sz w:val="18"/>
                <w:szCs w:val="18"/>
              </w:rPr>
              <w:t> </w:t>
            </w:r>
            <w:r>
              <w:rPr>
                <w:rFonts w:ascii="宋体" w:hAnsi="宋体" w:cs="宋体" w:eastAsia="宋体" w:hint="default"/>
                <w:sz w:val="18"/>
                <w:szCs w:val="18"/>
              </w:rPr>
              <w:t>V4.0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沪</w:t>
            </w:r>
            <w:r>
              <w:rPr>
                <w:rFonts w:ascii="宋体" w:hAnsi="宋体" w:cs="宋体" w:eastAsia="宋体" w:hint="default"/>
                <w:spacing w:val="-50"/>
                <w:sz w:val="18"/>
                <w:szCs w:val="18"/>
              </w:rPr>
              <w:t> </w:t>
            </w:r>
            <w:r>
              <w:rPr>
                <w:rFonts w:ascii="宋体" w:hAnsi="宋体" w:cs="宋体" w:eastAsia="宋体" w:hint="default"/>
                <w:sz w:val="18"/>
                <w:szCs w:val="18"/>
              </w:rPr>
              <w:t>DGY-2010-1081</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2010-9-10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五年</w:t>
            </w:r>
          </w:p>
        </w:tc>
      </w:tr>
      <w:tr>
        <w:trPr>
          <w:trHeight w:val="634" w:hRule="exact"/>
        </w:trPr>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7</w:t>
            </w:r>
          </w:p>
        </w:tc>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143" w:right="173" w:hanging="968"/>
              <w:jc w:val="left"/>
              <w:rPr>
                <w:rFonts w:ascii="宋体" w:hAnsi="宋体" w:cs="宋体" w:eastAsia="宋体" w:hint="default"/>
                <w:sz w:val="18"/>
                <w:szCs w:val="18"/>
              </w:rPr>
            </w:pPr>
            <w:r>
              <w:rPr>
                <w:rFonts w:ascii="宋体" w:hAnsi="宋体" w:cs="宋体" w:eastAsia="宋体" w:hint="default"/>
                <w:sz w:val="18"/>
                <w:szCs w:val="18"/>
              </w:rPr>
              <w:t>万达区域医疗信息整合共享与协同服务 平台软件</w:t>
            </w:r>
            <w:r>
              <w:rPr>
                <w:rFonts w:ascii="宋体" w:hAnsi="宋体" w:cs="宋体" w:eastAsia="宋体" w:hint="default"/>
                <w:spacing w:val="-45"/>
                <w:sz w:val="18"/>
                <w:szCs w:val="18"/>
              </w:rPr>
              <w:t> </w:t>
            </w:r>
            <w:r>
              <w:rPr>
                <w:rFonts w:ascii="宋体" w:hAnsi="宋体" w:cs="宋体" w:eastAsia="宋体" w:hint="default"/>
                <w:sz w:val="18"/>
                <w:szCs w:val="18"/>
              </w:rPr>
              <w:t>V2.0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沪</w:t>
            </w:r>
            <w:r>
              <w:rPr>
                <w:rFonts w:ascii="宋体" w:hAnsi="宋体" w:cs="宋体" w:eastAsia="宋体" w:hint="default"/>
                <w:spacing w:val="-50"/>
                <w:sz w:val="18"/>
                <w:szCs w:val="18"/>
              </w:rPr>
              <w:t> </w:t>
            </w:r>
            <w:r>
              <w:rPr>
                <w:rFonts w:ascii="宋体" w:hAnsi="宋体" w:cs="宋体" w:eastAsia="宋体" w:hint="default"/>
                <w:sz w:val="18"/>
                <w:szCs w:val="18"/>
              </w:rPr>
              <w:t>DGY-2010-1082</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2010-9-10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五年</w:t>
            </w:r>
          </w:p>
        </w:tc>
      </w:tr>
    </w:tbl>
    <w:p>
      <w:pPr>
        <w:spacing w:line="240" w:lineRule="auto" w:before="12"/>
        <w:rPr>
          <w:rFonts w:ascii="宋体" w:hAnsi="宋体" w:cs="宋体" w:eastAsia="宋体" w:hint="default"/>
          <w:b/>
          <w:bCs/>
          <w:sz w:val="6"/>
          <w:szCs w:val="6"/>
        </w:rPr>
      </w:pPr>
    </w:p>
    <w:p>
      <w:pPr>
        <w:pStyle w:val="BodyText"/>
        <w:spacing w:line="240" w:lineRule="auto" w:before="26"/>
        <w:ind w:left="620" w:right="744"/>
        <w:jc w:val="left"/>
        <w:rPr>
          <w:rFonts w:ascii="宋体" w:hAnsi="宋体" w:cs="宋体" w:eastAsia="宋体" w:hint="default"/>
        </w:rPr>
      </w:pPr>
      <w:r>
        <w:rPr/>
        <w:t>报告期内，公司软件产品登记过期</w:t>
      </w:r>
      <w:r>
        <w:rPr>
          <w:spacing w:val="-61"/>
        </w:rPr>
        <w:t> </w:t>
      </w:r>
      <w:r>
        <w:rPr>
          <w:rFonts w:ascii="Calibri" w:hAnsi="Calibri" w:cs="Calibri" w:eastAsia="Calibri" w:hint="default"/>
        </w:rPr>
        <w:t>1</w:t>
      </w:r>
      <w:r>
        <w:rPr>
          <w:rFonts w:ascii="Calibri" w:hAnsi="Calibri" w:cs="Calibri" w:eastAsia="Calibri" w:hint="default"/>
          <w:spacing w:val="5"/>
        </w:rPr>
        <w:t> </w:t>
      </w:r>
      <w:r>
        <w:rPr/>
        <w:t>项，具体如下</w:t>
      </w:r>
      <w:r>
        <w:rPr>
          <w:rFonts w:ascii="宋体" w:hAnsi="宋体" w:cs="宋体" w:eastAsia="宋体" w:hint="default"/>
          <w:b/>
          <w:bCs/>
        </w:rPr>
        <w:t>：</w:t>
      </w:r>
      <w:r>
        <w:rPr>
          <w:rFonts w:ascii="宋体" w:hAnsi="宋体" w:cs="宋体" w:eastAsia="宋体" w:hint="default"/>
        </w:rPr>
      </w:r>
    </w:p>
    <w:p>
      <w:pPr>
        <w:spacing w:line="240" w:lineRule="auto" w:before="7"/>
        <w:rPr>
          <w:rFonts w:ascii="宋体" w:hAnsi="宋体" w:cs="宋体" w:eastAsia="宋体" w:hint="default"/>
          <w:b/>
          <w:bCs/>
          <w:sz w:val="12"/>
          <w:szCs w:val="12"/>
        </w:rPr>
      </w:pPr>
    </w:p>
    <w:tbl>
      <w:tblPr>
        <w:tblW w:w="0" w:type="auto"/>
        <w:jc w:val="left"/>
        <w:tblInd w:w="519" w:type="dxa"/>
        <w:tblLayout w:type="fixed"/>
        <w:tblCellMar>
          <w:top w:w="0" w:type="dxa"/>
          <w:left w:w="0" w:type="dxa"/>
          <w:bottom w:w="0" w:type="dxa"/>
          <w:right w:w="0" w:type="dxa"/>
        </w:tblCellMar>
        <w:tblLook w:val="01E0"/>
      </w:tblPr>
      <w:tblGrid>
        <w:gridCol w:w="744"/>
        <w:gridCol w:w="3407"/>
        <w:gridCol w:w="1968"/>
        <w:gridCol w:w="1275"/>
        <w:gridCol w:w="1063"/>
      </w:tblGrid>
      <w:tr>
        <w:trPr>
          <w:trHeight w:val="322" w:hRule="exac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b/>
                <w:bCs/>
                <w:sz w:val="18"/>
                <w:szCs w:val="18"/>
              </w:rPr>
              <w:t>名称</w:t>
            </w:r>
            <w:r>
              <w:rPr>
                <w:rFonts w:ascii="宋体" w:hAnsi="宋体" w:cs="宋体" w:eastAsia="宋体" w:hint="default"/>
                <w:sz w:val="18"/>
                <w:szCs w:val="18"/>
              </w:rPr>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登记号</w:t>
            </w:r>
            <w:r>
              <w:rPr>
                <w:rFonts w:ascii="宋体" w:hAnsi="宋体" w:cs="宋体" w:eastAsia="宋体" w:hint="default"/>
                <w:sz w:val="18"/>
                <w:szCs w:val="18"/>
              </w:rPr>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b/>
                <w:bCs/>
                <w:sz w:val="18"/>
                <w:szCs w:val="18"/>
              </w:rPr>
              <w:t>日期</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有效期</w:t>
            </w:r>
            <w:r>
              <w:rPr>
                <w:rFonts w:ascii="宋体" w:hAnsi="宋体" w:cs="宋体" w:eastAsia="宋体" w:hint="default"/>
                <w:sz w:val="18"/>
                <w:szCs w:val="18"/>
              </w:rPr>
            </w:r>
          </w:p>
        </w:tc>
      </w:tr>
      <w:tr>
        <w:trPr>
          <w:trHeight w:val="324" w:hRule="exact"/>
        </w:trPr>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
              <w:jc w:val="center"/>
              <w:rPr>
                <w:rFonts w:ascii="Calibri" w:hAnsi="Calibri" w:cs="Calibri" w:eastAsia="Calibri" w:hint="default"/>
                <w:sz w:val="18"/>
                <w:szCs w:val="18"/>
              </w:rPr>
            </w:pPr>
            <w:r>
              <w:rPr>
                <w:rFonts w:ascii="Calibri"/>
                <w:sz w:val="18"/>
              </w:rPr>
              <w:t>1</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Calibri" w:hAnsi="Calibri" w:cs="Calibri" w:eastAsia="Calibri" w:hint="default"/>
                <w:sz w:val="18"/>
                <w:szCs w:val="18"/>
              </w:rPr>
            </w:pPr>
            <w:r>
              <w:rPr>
                <w:rFonts w:ascii="宋体" w:hAnsi="宋体" w:cs="宋体" w:eastAsia="宋体" w:hint="default"/>
                <w:sz w:val="18"/>
                <w:szCs w:val="18"/>
              </w:rPr>
              <w:t>万达</w:t>
            </w:r>
            <w:r>
              <w:rPr>
                <w:rFonts w:ascii="宋体" w:hAnsi="宋体" w:cs="宋体" w:eastAsia="宋体" w:hint="default"/>
                <w:spacing w:val="-47"/>
                <w:sz w:val="18"/>
                <w:szCs w:val="18"/>
              </w:rPr>
              <w:t> </w:t>
            </w:r>
            <w:r>
              <w:rPr>
                <w:rFonts w:ascii="Calibri" w:hAnsi="Calibri" w:cs="Calibri" w:eastAsia="Calibri" w:hint="default"/>
                <w:sz w:val="18"/>
                <w:szCs w:val="18"/>
              </w:rPr>
              <w:t>XML</w:t>
            </w:r>
            <w:r>
              <w:rPr>
                <w:rFonts w:ascii="Calibri" w:hAnsi="Calibri" w:cs="Calibri" w:eastAsia="Calibri" w:hint="default"/>
                <w:spacing w:val="4"/>
                <w:sz w:val="18"/>
                <w:szCs w:val="18"/>
              </w:rPr>
              <w:t> </w:t>
            </w:r>
            <w:r>
              <w:rPr>
                <w:rFonts w:ascii="宋体" w:hAnsi="宋体" w:cs="宋体" w:eastAsia="宋体" w:hint="default"/>
                <w:sz w:val="18"/>
                <w:szCs w:val="18"/>
              </w:rPr>
              <w:t>交易</w:t>
            </w:r>
            <w:r>
              <w:rPr>
                <w:rFonts w:ascii="Calibri" w:hAnsi="Calibri" w:cs="Calibri" w:eastAsia="Calibri" w:hint="default"/>
                <w:sz w:val="18"/>
                <w:szCs w:val="18"/>
              </w:rPr>
              <w:t>&amp;</w:t>
            </w:r>
            <w:r>
              <w:rPr>
                <w:rFonts w:ascii="宋体" w:hAnsi="宋体" w:cs="宋体" w:eastAsia="宋体" w:hint="default"/>
                <w:sz w:val="18"/>
                <w:szCs w:val="18"/>
              </w:rPr>
              <w:t>消息中间件软件</w:t>
            </w:r>
            <w:r>
              <w:rPr>
                <w:rFonts w:ascii="宋体" w:hAnsi="宋体" w:cs="宋体" w:eastAsia="宋体" w:hint="default"/>
                <w:spacing w:val="-47"/>
                <w:sz w:val="18"/>
                <w:szCs w:val="18"/>
              </w:rPr>
              <w:t> </w:t>
            </w:r>
            <w:r>
              <w:rPr>
                <w:rFonts w:ascii="Calibri" w:hAnsi="Calibri" w:cs="Calibri" w:eastAsia="Calibri" w:hint="default"/>
                <w:sz w:val="18"/>
                <w:szCs w:val="18"/>
              </w:rPr>
              <w:t>2.0</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Calibri" w:hAnsi="Calibri" w:cs="Calibri" w:eastAsia="Calibri" w:hint="default"/>
                <w:sz w:val="18"/>
                <w:szCs w:val="18"/>
              </w:rPr>
            </w:pPr>
            <w:r>
              <w:rPr>
                <w:rFonts w:ascii="宋体" w:hAnsi="宋体" w:cs="宋体" w:eastAsia="宋体" w:hint="default"/>
                <w:sz w:val="18"/>
                <w:szCs w:val="18"/>
              </w:rPr>
              <w:t>沪</w:t>
            </w:r>
            <w:r>
              <w:rPr>
                <w:rFonts w:ascii="宋体" w:hAnsi="宋体" w:cs="宋体" w:eastAsia="宋体" w:hint="default"/>
                <w:spacing w:val="-66"/>
                <w:sz w:val="18"/>
                <w:szCs w:val="18"/>
              </w:rPr>
              <w:t> </w:t>
            </w:r>
            <w:r>
              <w:rPr>
                <w:rFonts w:ascii="Calibri" w:hAnsi="Calibri" w:cs="Calibri" w:eastAsia="Calibri" w:hint="default"/>
                <w:sz w:val="18"/>
                <w:szCs w:val="18"/>
              </w:rPr>
              <w:t>DGZ-2005-0570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21" w:right="0"/>
              <w:jc w:val="left"/>
              <w:rPr>
                <w:rFonts w:ascii="Calibri" w:hAnsi="Calibri" w:cs="Calibri" w:eastAsia="Calibri" w:hint="default"/>
                <w:sz w:val="18"/>
                <w:szCs w:val="18"/>
              </w:rPr>
            </w:pPr>
            <w:r>
              <w:rPr>
                <w:rFonts w:ascii="Calibri"/>
                <w:sz w:val="18"/>
              </w:rPr>
              <w:t>2005-11-10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25"/>
              <w:jc w:val="center"/>
              <w:rPr>
                <w:rFonts w:ascii="宋体" w:hAnsi="宋体" w:cs="宋体" w:eastAsia="宋体" w:hint="default"/>
                <w:sz w:val="18"/>
                <w:szCs w:val="18"/>
              </w:rPr>
            </w:pPr>
            <w:r>
              <w:rPr>
                <w:rFonts w:ascii="宋体" w:hAnsi="宋体" w:cs="宋体" w:eastAsia="宋体" w:hint="default"/>
                <w:sz w:val="18"/>
                <w:szCs w:val="18"/>
              </w:rPr>
              <w:t>五年</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BodyText"/>
        <w:spacing w:line="240" w:lineRule="auto" w:before="26"/>
        <w:ind w:left="140" w:right="744"/>
        <w:jc w:val="left"/>
      </w:pPr>
      <w:r>
        <w:rPr>
          <w:rFonts w:ascii="Calibri" w:hAnsi="Calibri" w:cs="Calibri" w:eastAsia="Calibri" w:hint="default"/>
        </w:rPr>
        <w:t>3</w:t>
      </w:r>
      <w:r>
        <w:rPr/>
        <w:t>、公司拥有的资质证书情况</w:t>
      </w:r>
    </w:p>
    <w:p>
      <w:pPr>
        <w:pStyle w:val="BodyText"/>
        <w:spacing w:line="240" w:lineRule="auto" w:before="123"/>
        <w:ind w:left="620" w:right="744"/>
        <w:jc w:val="left"/>
      </w:pPr>
      <w:r>
        <w:rPr/>
        <w:t>（</w:t>
      </w:r>
      <w:r>
        <w:rPr>
          <w:rFonts w:ascii="Calibri" w:hAnsi="Calibri" w:cs="Calibri" w:eastAsia="Calibri" w:hint="default"/>
        </w:rPr>
        <w:t>1</w:t>
      </w:r>
      <w:r>
        <w:rPr/>
        <w:t>）报告期内，公司资质证书变化情况如下：</w:t>
      </w:r>
    </w:p>
    <w:p>
      <w:pPr>
        <w:spacing w:line="240" w:lineRule="auto" w:before="6"/>
        <w:rPr>
          <w:rFonts w:ascii="宋体" w:hAnsi="宋体" w:cs="宋体" w:eastAsia="宋体" w:hint="default"/>
          <w:sz w:val="6"/>
          <w:szCs w:val="6"/>
        </w:rPr>
      </w:pPr>
    </w:p>
    <w:tbl>
      <w:tblPr>
        <w:tblW w:w="0" w:type="auto"/>
        <w:jc w:val="left"/>
        <w:tblInd w:w="605" w:type="dxa"/>
        <w:tblLayout w:type="fixed"/>
        <w:tblCellMar>
          <w:top w:w="0" w:type="dxa"/>
          <w:left w:w="0" w:type="dxa"/>
          <w:bottom w:w="0" w:type="dxa"/>
          <w:right w:w="0" w:type="dxa"/>
        </w:tblCellMar>
        <w:tblLook w:val="01E0"/>
      </w:tblPr>
      <w:tblGrid>
        <w:gridCol w:w="641"/>
        <w:gridCol w:w="2089"/>
        <w:gridCol w:w="1839"/>
        <w:gridCol w:w="1771"/>
        <w:gridCol w:w="1947"/>
      </w:tblGrid>
      <w:tr>
        <w:trPr>
          <w:trHeight w:val="634"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资质名称</w:t>
            </w:r>
            <w:r>
              <w:rPr>
                <w:rFonts w:ascii="宋体" w:hAnsi="宋体" w:cs="宋体" w:eastAsia="宋体" w:hint="default"/>
                <w:sz w:val="18"/>
                <w:szCs w:val="18"/>
              </w:rPr>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52" w:right="0"/>
              <w:jc w:val="left"/>
              <w:rPr>
                <w:rFonts w:ascii="宋体" w:hAnsi="宋体" w:cs="宋体" w:eastAsia="宋体" w:hint="default"/>
                <w:sz w:val="18"/>
                <w:szCs w:val="18"/>
              </w:rPr>
            </w:pPr>
            <w:r>
              <w:rPr>
                <w:rFonts w:ascii="宋体" w:hAnsi="宋体" w:cs="宋体" w:eastAsia="宋体" w:hint="default"/>
                <w:b/>
                <w:bCs/>
                <w:sz w:val="18"/>
                <w:szCs w:val="18"/>
              </w:rPr>
              <w:t>发证单位</w:t>
            </w:r>
            <w:r>
              <w:rPr>
                <w:rFonts w:ascii="宋体" w:hAnsi="宋体" w:cs="宋体" w:eastAsia="宋体" w:hint="default"/>
                <w:sz w:val="18"/>
                <w:szCs w:val="18"/>
              </w:rPr>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证书号</w:t>
            </w:r>
            <w:r>
              <w:rPr>
                <w:rFonts w:ascii="宋体" w:hAnsi="宋体" w:cs="宋体" w:eastAsia="宋体" w:hint="default"/>
                <w:sz w:val="18"/>
                <w:szCs w:val="18"/>
              </w:rPr>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发证日期</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有效期</w:t>
            </w:r>
            <w:r>
              <w:rPr>
                <w:rFonts w:ascii="宋体" w:hAnsi="宋体" w:cs="宋体" w:eastAsia="宋体" w:hint="default"/>
                <w:sz w:val="18"/>
                <w:szCs w:val="18"/>
              </w:rPr>
            </w:r>
          </w:p>
        </w:tc>
      </w:tr>
      <w:tr>
        <w:trPr>
          <w:trHeight w:val="634"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587" w:right="137" w:hanging="449"/>
              <w:jc w:val="left"/>
              <w:rPr>
                <w:rFonts w:ascii="宋体" w:hAnsi="宋体" w:cs="宋体" w:eastAsia="宋体" w:hint="default"/>
                <w:sz w:val="18"/>
                <w:szCs w:val="18"/>
              </w:rPr>
            </w:pPr>
            <w:r>
              <w:rPr>
                <w:rFonts w:ascii="宋体" w:hAnsi="宋体" w:cs="宋体" w:eastAsia="宋体" w:hint="default"/>
                <w:sz w:val="18"/>
                <w:szCs w:val="18"/>
              </w:rPr>
              <w:t>建筑智能化系统设计专 项甲级资质</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823" w:right="105" w:hanging="720"/>
              <w:jc w:val="left"/>
              <w:rPr>
                <w:rFonts w:ascii="宋体" w:hAnsi="宋体" w:cs="宋体" w:eastAsia="宋体" w:hint="default"/>
                <w:sz w:val="18"/>
                <w:szCs w:val="18"/>
              </w:rPr>
            </w:pPr>
            <w:r>
              <w:rPr>
                <w:rFonts w:ascii="宋体" w:hAnsi="宋体" w:cs="宋体" w:eastAsia="宋体" w:hint="default"/>
                <w:sz w:val="18"/>
                <w:szCs w:val="18"/>
              </w:rPr>
              <w:t>中华人民共和国建设 部</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A131004469</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Calibri" w:hAnsi="Calibri" w:cs="Calibri" w:eastAsia="Calibri" w:hint="default"/>
                <w:sz w:val="18"/>
                <w:szCs w:val="18"/>
              </w:rPr>
              <w:t>2010.04.20</w:t>
            </w:r>
            <w:r>
              <w:rPr>
                <w:rFonts w:ascii="Calibri" w:hAnsi="Calibri" w:cs="Calibri" w:eastAsia="Calibri" w:hint="default"/>
                <w:spacing w:val="2"/>
                <w:sz w:val="18"/>
                <w:szCs w:val="18"/>
              </w:rPr>
              <w:t> </w:t>
            </w:r>
            <w:r>
              <w:rPr>
                <w:rFonts w:ascii="宋体" w:hAnsi="宋体" w:cs="宋体" w:eastAsia="宋体" w:hint="default"/>
                <w:sz w:val="18"/>
                <w:szCs w:val="18"/>
              </w:rPr>
              <w:t>至</w:t>
            </w:r>
          </w:p>
          <w:p>
            <w:pPr>
              <w:pStyle w:val="TableParagraph"/>
              <w:spacing w:line="240" w:lineRule="auto" w:before="90"/>
              <w:ind w:right="1"/>
              <w:jc w:val="center"/>
              <w:rPr>
                <w:rFonts w:ascii="Calibri" w:hAnsi="Calibri" w:cs="Calibri" w:eastAsia="Calibri" w:hint="default"/>
                <w:sz w:val="18"/>
                <w:szCs w:val="18"/>
              </w:rPr>
            </w:pPr>
            <w:r>
              <w:rPr>
                <w:rFonts w:ascii="Calibri"/>
                <w:sz w:val="18"/>
              </w:rPr>
              <w:t>2015.04.20</w:t>
            </w:r>
          </w:p>
        </w:tc>
      </w:tr>
      <w:tr>
        <w:trPr>
          <w:trHeight w:val="775"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sz w:val="18"/>
              </w:rPr>
              <w:t>2</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安全生产许可证</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7"/>
              <w:ind w:left="552" w:right="105" w:hanging="449"/>
              <w:jc w:val="left"/>
              <w:rPr>
                <w:rFonts w:ascii="宋体" w:hAnsi="宋体" w:cs="宋体" w:eastAsia="宋体" w:hint="default"/>
                <w:sz w:val="18"/>
                <w:szCs w:val="18"/>
              </w:rPr>
            </w:pPr>
            <w:r>
              <w:rPr>
                <w:rFonts w:ascii="宋体" w:hAnsi="宋体" w:cs="宋体" w:eastAsia="宋体" w:hint="default"/>
                <w:sz w:val="18"/>
                <w:szCs w:val="18"/>
              </w:rPr>
              <w:t>上海市城乡建设和交 通委员会</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55" w:right="0"/>
              <w:jc w:val="left"/>
              <w:rPr>
                <w:rFonts w:ascii="宋体" w:hAnsi="宋体" w:cs="宋体" w:eastAsia="宋体" w:hint="default"/>
                <w:sz w:val="18"/>
                <w:szCs w:val="18"/>
              </w:rPr>
            </w:pPr>
            <w:r>
              <w:rPr>
                <w:rFonts w:ascii="宋体" w:hAnsi="宋体" w:cs="宋体" w:eastAsia="宋体" w:hint="default"/>
                <w:sz w:val="18"/>
                <w:szCs w:val="18"/>
              </w:rPr>
              <w:t>（沪）</w:t>
            </w:r>
            <w:r>
              <w:rPr>
                <w:rFonts w:ascii="Calibri" w:hAnsi="Calibri" w:cs="Calibri" w:eastAsia="Calibri" w:hint="default"/>
                <w:sz w:val="18"/>
                <w:szCs w:val="18"/>
              </w:rPr>
              <w:t>JZ</w:t>
            </w:r>
            <w:r>
              <w:rPr>
                <w:rFonts w:ascii="Calibri" w:hAnsi="Calibri" w:cs="Calibri" w:eastAsia="Calibri" w:hint="default"/>
                <w:spacing w:val="4"/>
                <w:sz w:val="18"/>
                <w:szCs w:val="18"/>
              </w:rPr>
              <w:t> </w:t>
            </w:r>
            <w:r>
              <w:rPr>
                <w:rFonts w:ascii="宋体" w:hAnsi="宋体" w:cs="宋体" w:eastAsia="宋体" w:hint="default"/>
                <w:sz w:val="18"/>
                <w:szCs w:val="18"/>
              </w:rPr>
              <w:t>安许证字</w:t>
            </w:r>
          </w:p>
          <w:p>
            <w:pPr>
              <w:pStyle w:val="TableParagraph"/>
              <w:spacing w:line="240" w:lineRule="auto" w:before="53"/>
              <w:ind w:left="244" w:right="0"/>
              <w:jc w:val="left"/>
              <w:rPr>
                <w:rFonts w:ascii="Calibri" w:hAnsi="Calibri" w:cs="Calibri" w:eastAsia="Calibri"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2010</w:t>
            </w:r>
            <w:r>
              <w:rPr>
                <w:rFonts w:ascii="宋体" w:hAnsi="宋体" w:cs="宋体" w:eastAsia="宋体" w:hint="default"/>
                <w:sz w:val="18"/>
                <w:szCs w:val="18"/>
              </w:rPr>
              <w:t>）</w:t>
            </w:r>
            <w:r>
              <w:rPr>
                <w:rFonts w:ascii="Calibri" w:hAnsi="Calibri" w:cs="Calibri" w:eastAsia="Calibri" w:hint="default"/>
                <w:sz w:val="18"/>
                <w:szCs w:val="18"/>
              </w:rPr>
              <w:t>090152</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宋体" w:hAnsi="宋体" w:cs="宋体" w:eastAsia="宋体" w:hint="default"/>
                <w:sz w:val="18"/>
                <w:szCs w:val="18"/>
              </w:rPr>
            </w:pPr>
            <w:r>
              <w:rPr>
                <w:rFonts w:ascii="Calibri" w:hAnsi="Calibri" w:cs="Calibri" w:eastAsia="Calibri" w:hint="default"/>
                <w:sz w:val="18"/>
                <w:szCs w:val="18"/>
              </w:rPr>
              <w:t>2010.12.21</w:t>
            </w:r>
            <w:r>
              <w:rPr>
                <w:rFonts w:ascii="Calibri" w:hAnsi="Calibri" w:cs="Calibri" w:eastAsia="Calibri" w:hint="default"/>
                <w:spacing w:val="4"/>
                <w:sz w:val="18"/>
                <w:szCs w:val="18"/>
              </w:rPr>
              <w:t> </w:t>
            </w:r>
            <w:r>
              <w:rPr>
                <w:rFonts w:ascii="宋体" w:hAnsi="宋体" w:cs="宋体" w:eastAsia="宋体" w:hint="default"/>
                <w:sz w:val="18"/>
                <w:szCs w:val="18"/>
              </w:rPr>
              <w:t>至</w:t>
            </w:r>
          </w:p>
          <w:p>
            <w:pPr>
              <w:pStyle w:val="TableParagraph"/>
              <w:spacing w:line="240" w:lineRule="auto" w:before="90"/>
              <w:ind w:right="1"/>
              <w:jc w:val="center"/>
              <w:rPr>
                <w:rFonts w:ascii="Calibri" w:hAnsi="Calibri" w:cs="Calibri" w:eastAsia="Calibri" w:hint="default"/>
                <w:sz w:val="18"/>
                <w:szCs w:val="18"/>
              </w:rPr>
            </w:pPr>
            <w:r>
              <w:rPr>
                <w:rFonts w:ascii="Calibri"/>
                <w:sz w:val="18"/>
              </w:rPr>
              <w:t>2013.12.20</w:t>
            </w:r>
          </w:p>
        </w:tc>
      </w:tr>
      <w:tr>
        <w:trPr>
          <w:trHeight w:val="744"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3</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软件企业</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3"/>
              <w:ind w:left="643" w:right="105" w:hanging="540"/>
              <w:jc w:val="left"/>
              <w:rPr>
                <w:rFonts w:ascii="宋体" w:hAnsi="宋体" w:cs="宋体" w:eastAsia="宋体" w:hint="default"/>
                <w:sz w:val="18"/>
                <w:szCs w:val="18"/>
              </w:rPr>
            </w:pPr>
            <w:r>
              <w:rPr>
                <w:rFonts w:ascii="宋体" w:hAnsi="宋体" w:cs="宋体" w:eastAsia="宋体" w:hint="default"/>
                <w:sz w:val="18"/>
                <w:szCs w:val="18"/>
              </w:rPr>
              <w:t>上海市经济和信息化 委员会</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sz w:val="18"/>
                <w:szCs w:val="18"/>
              </w:rPr>
              <w:t>沪</w:t>
            </w:r>
            <w:r>
              <w:rPr>
                <w:rFonts w:ascii="宋体" w:hAnsi="宋体" w:cs="宋体" w:eastAsia="宋体" w:hint="default"/>
                <w:spacing w:val="-53"/>
                <w:sz w:val="18"/>
                <w:szCs w:val="18"/>
              </w:rPr>
              <w:t> </w:t>
            </w:r>
            <w:r>
              <w:rPr>
                <w:rFonts w:ascii="Calibri" w:hAnsi="Calibri" w:cs="Calibri" w:eastAsia="Calibri" w:hint="default"/>
                <w:sz w:val="18"/>
                <w:szCs w:val="18"/>
              </w:rPr>
              <w:t>R-2001-0004</w:t>
            </w:r>
            <w:r>
              <w:rPr>
                <w:rFonts w:ascii="宋体" w:hAnsi="宋体" w:cs="宋体" w:eastAsia="宋体" w:hint="default"/>
                <w:sz w:val="18"/>
                <w:szCs w:val="18"/>
              </w:rPr>
              <w:t>（含</w:t>
            </w:r>
          </w:p>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年检情况表）</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63"/>
              <w:ind w:left="698" w:right="107" w:hanging="591"/>
              <w:jc w:val="left"/>
              <w:rPr>
                <w:rFonts w:ascii="宋体" w:hAnsi="宋体" w:cs="宋体" w:eastAsia="宋体" w:hint="default"/>
                <w:sz w:val="18"/>
                <w:szCs w:val="18"/>
              </w:rPr>
            </w:pPr>
            <w:r>
              <w:rPr>
                <w:rFonts w:ascii="Calibri" w:hAnsi="Calibri" w:cs="Calibri" w:eastAsia="Calibri" w:hint="default"/>
                <w:sz w:val="18"/>
                <w:szCs w:val="18"/>
              </w:rPr>
              <w:t>2001.02.10</w:t>
            </w:r>
            <w:r>
              <w:rPr>
                <w:rFonts w:ascii="宋体" w:hAnsi="宋体" w:cs="宋体" w:eastAsia="宋体" w:hint="default"/>
                <w:sz w:val="18"/>
                <w:szCs w:val="18"/>
              </w:rPr>
              <w:t>（含年审情 况表）</w:t>
            </w:r>
          </w:p>
        </w:tc>
      </w:tr>
      <w:tr>
        <w:trPr>
          <w:trHeight w:val="634"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4</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通过</w:t>
            </w:r>
            <w:r>
              <w:rPr>
                <w:rFonts w:ascii="宋体" w:hAnsi="宋体" w:cs="宋体" w:eastAsia="宋体" w:hint="default"/>
                <w:spacing w:val="-46"/>
                <w:sz w:val="18"/>
                <w:szCs w:val="18"/>
              </w:rPr>
              <w:t> </w:t>
            </w:r>
            <w:r>
              <w:rPr>
                <w:rFonts w:ascii="宋体" w:hAnsi="宋体" w:cs="宋体" w:eastAsia="宋体" w:hint="default"/>
                <w:sz w:val="18"/>
                <w:szCs w:val="18"/>
              </w:rPr>
              <w:t>CMMIv1.2</w:t>
            </w:r>
            <w:r>
              <w:rPr>
                <w:rFonts w:ascii="宋体" w:hAnsi="宋体" w:cs="宋体" w:eastAsia="宋体" w:hint="default"/>
                <w:spacing w:val="-44"/>
                <w:sz w:val="18"/>
                <w:szCs w:val="18"/>
              </w:rPr>
              <w:t> </w:t>
            </w:r>
            <w:r>
              <w:rPr>
                <w:rFonts w:ascii="宋体" w:hAnsi="宋体" w:cs="宋体" w:eastAsia="宋体" w:hint="default"/>
                <w:sz w:val="18"/>
                <w:szCs w:val="18"/>
              </w:rPr>
              <w:t>五级</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463" w:right="105" w:hanging="360"/>
              <w:jc w:val="left"/>
              <w:rPr>
                <w:rFonts w:ascii="宋体" w:hAnsi="宋体" w:cs="宋体" w:eastAsia="宋体" w:hint="default"/>
                <w:sz w:val="18"/>
                <w:szCs w:val="18"/>
              </w:rPr>
            </w:pPr>
            <w:r>
              <w:rPr>
                <w:rFonts w:ascii="宋体" w:hAnsi="宋体" w:cs="宋体" w:eastAsia="宋体" w:hint="default"/>
                <w:sz w:val="18"/>
                <w:szCs w:val="18"/>
              </w:rPr>
              <w:t>卡耐基梅隆大学软件 工程研究所</w:t>
            </w:r>
          </w:p>
        </w:tc>
        <w:tc>
          <w:tcPr>
            <w:tcW w:w="1771" w:type="dxa"/>
            <w:tcBorders>
              <w:top w:val="single" w:sz="4" w:space="0" w:color="000000"/>
              <w:left w:val="single" w:sz="4" w:space="0" w:color="000000"/>
              <w:bottom w:val="single" w:sz="4" w:space="0" w:color="000000"/>
              <w:right w:val="single" w:sz="4" w:space="0" w:color="000000"/>
            </w:tcBorders>
          </w:tcPr>
          <w:p>
            <w:pP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Calibri" w:hAnsi="Calibri" w:cs="Calibri" w:eastAsia="Calibri" w:hint="default"/>
                <w:sz w:val="18"/>
                <w:szCs w:val="18"/>
              </w:rPr>
              <w:t>2010.11.05</w:t>
            </w:r>
            <w:r>
              <w:rPr>
                <w:rFonts w:ascii="Calibri" w:hAnsi="Calibri" w:cs="Calibri" w:eastAsia="Calibri" w:hint="default"/>
                <w:spacing w:val="4"/>
                <w:sz w:val="18"/>
                <w:szCs w:val="18"/>
              </w:rPr>
              <w:t> </w:t>
            </w:r>
            <w:r>
              <w:rPr>
                <w:rFonts w:ascii="宋体" w:hAnsi="宋体" w:cs="宋体" w:eastAsia="宋体" w:hint="default"/>
                <w:sz w:val="18"/>
                <w:szCs w:val="18"/>
              </w:rPr>
              <w:t>至</w:t>
            </w:r>
          </w:p>
          <w:p>
            <w:pPr>
              <w:pStyle w:val="TableParagraph"/>
              <w:spacing w:line="240" w:lineRule="auto" w:before="90"/>
              <w:ind w:right="1"/>
              <w:jc w:val="center"/>
              <w:rPr>
                <w:rFonts w:ascii="Calibri" w:hAnsi="Calibri" w:cs="Calibri" w:eastAsia="Calibri" w:hint="default"/>
                <w:sz w:val="18"/>
                <w:szCs w:val="18"/>
              </w:rPr>
            </w:pPr>
            <w:r>
              <w:rPr>
                <w:rFonts w:ascii="Calibri"/>
                <w:sz w:val="18"/>
              </w:rPr>
              <w:t>2013.11.05</w:t>
            </w:r>
          </w:p>
        </w:tc>
      </w:tr>
      <w:tr>
        <w:trPr>
          <w:trHeight w:val="946"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5</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hanging="4"/>
              <w:jc w:val="center"/>
              <w:rPr>
                <w:rFonts w:ascii="宋体" w:hAnsi="宋体" w:cs="宋体" w:eastAsia="宋体" w:hint="default"/>
                <w:sz w:val="18"/>
                <w:szCs w:val="18"/>
              </w:rPr>
            </w:pPr>
            <w:r>
              <w:rPr>
                <w:rFonts w:ascii="宋体" w:hAnsi="宋体" w:cs="宋体" w:eastAsia="宋体" w:hint="default"/>
                <w:sz w:val="18"/>
                <w:szCs w:val="18"/>
              </w:rPr>
              <w:t>劳动力市场管理信息系 </w:t>
            </w:r>
            <w:r>
              <w:rPr>
                <w:rFonts w:ascii="宋体" w:hAnsi="宋体" w:cs="宋体" w:eastAsia="宋体" w:hint="default"/>
                <w:spacing w:val="-3"/>
                <w:sz w:val="18"/>
                <w:szCs w:val="18"/>
              </w:rPr>
              <w:t>统（劳动</w:t>
            </w:r>
            <w:r>
              <w:rPr>
                <w:rFonts w:ascii="宋体" w:hAnsi="宋体" w:cs="宋体" w:eastAsia="宋体" w:hint="default"/>
                <w:spacing w:val="-49"/>
                <w:sz w:val="18"/>
                <w:szCs w:val="18"/>
              </w:rPr>
              <w:t> </w:t>
            </w:r>
            <w:r>
              <w:rPr>
                <w:rFonts w:ascii="宋体" w:hAnsi="宋体" w:cs="宋体" w:eastAsia="宋体" w:hint="default"/>
                <w:sz w:val="18"/>
                <w:szCs w:val="18"/>
              </w:rPr>
              <w:t>99</w:t>
            </w:r>
            <w:r>
              <w:rPr>
                <w:rFonts w:ascii="宋体" w:hAnsi="宋体" w:cs="宋体" w:eastAsia="宋体" w:hint="default"/>
                <w:spacing w:val="-47"/>
                <w:sz w:val="18"/>
                <w:szCs w:val="18"/>
              </w:rPr>
              <w:t> </w:t>
            </w:r>
            <w:r>
              <w:rPr>
                <w:rFonts w:ascii="宋体" w:hAnsi="宋体" w:cs="宋体" w:eastAsia="宋体" w:hint="default"/>
                <w:sz w:val="18"/>
                <w:szCs w:val="18"/>
              </w:rPr>
              <w:t>三版）前台 技术支持商</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5"/>
              <w:jc w:val="center"/>
              <w:rPr>
                <w:rFonts w:ascii="宋体" w:hAnsi="宋体" w:cs="宋体" w:eastAsia="宋体" w:hint="default"/>
                <w:sz w:val="18"/>
                <w:szCs w:val="18"/>
              </w:rPr>
            </w:pPr>
            <w:r>
              <w:rPr>
                <w:rFonts w:ascii="宋体" w:hAnsi="宋体" w:cs="宋体" w:eastAsia="宋体" w:hint="default"/>
                <w:sz w:val="18"/>
                <w:szCs w:val="18"/>
              </w:rPr>
              <w:t>人力资源和社会保障 部信息化工作领导小 组办公室</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right="0"/>
              <w:jc w:val="center"/>
              <w:rPr>
                <w:rFonts w:ascii="Calibri" w:hAnsi="Calibri" w:cs="Calibri" w:eastAsia="Calibri" w:hint="default"/>
                <w:sz w:val="18"/>
                <w:szCs w:val="18"/>
              </w:rPr>
            </w:pPr>
            <w:r>
              <w:rPr>
                <w:rFonts w:ascii="Calibri"/>
                <w:sz w:val="18"/>
              </w:rPr>
              <w:t>C-L3-17</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514" w:right="0"/>
              <w:jc w:val="left"/>
              <w:rPr>
                <w:rFonts w:ascii="宋体" w:hAnsi="宋体" w:cs="宋体" w:eastAsia="宋体" w:hint="default"/>
                <w:sz w:val="18"/>
                <w:szCs w:val="18"/>
              </w:rPr>
            </w:pPr>
            <w:r>
              <w:rPr>
                <w:rFonts w:ascii="Calibri" w:hAnsi="Calibri" w:cs="Calibri" w:eastAsia="Calibri" w:hint="default"/>
                <w:sz w:val="18"/>
                <w:szCs w:val="18"/>
              </w:rPr>
              <w:t>2010.3.</w:t>
            </w:r>
            <w:r>
              <w:rPr>
                <w:rFonts w:ascii="宋体" w:hAnsi="宋体" w:cs="宋体" w:eastAsia="宋体" w:hint="default"/>
                <w:sz w:val="18"/>
                <w:szCs w:val="18"/>
              </w:rPr>
              <w:t>月至</w:t>
            </w:r>
          </w:p>
          <w:p>
            <w:pPr>
              <w:pStyle w:val="TableParagraph"/>
              <w:spacing w:line="240" w:lineRule="auto" w:before="90"/>
              <w:ind w:left="557" w:right="0"/>
              <w:jc w:val="left"/>
              <w:rPr>
                <w:rFonts w:ascii="Calibri" w:hAnsi="Calibri" w:cs="Calibri" w:eastAsia="Calibri" w:hint="default"/>
                <w:sz w:val="18"/>
                <w:szCs w:val="18"/>
              </w:rPr>
            </w:pPr>
            <w:r>
              <w:rPr>
                <w:rFonts w:ascii="Calibri"/>
                <w:sz w:val="18"/>
              </w:rPr>
              <w:t>2010.12.31</w:t>
            </w:r>
          </w:p>
        </w:tc>
      </w:tr>
      <w:tr>
        <w:trPr>
          <w:trHeight w:val="949"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6</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39" w:right="137"/>
              <w:jc w:val="center"/>
              <w:rPr>
                <w:rFonts w:ascii="宋体" w:hAnsi="宋体" w:cs="宋体" w:eastAsia="宋体" w:hint="default"/>
                <w:sz w:val="18"/>
                <w:szCs w:val="18"/>
              </w:rPr>
            </w:pPr>
            <w:r>
              <w:rPr>
                <w:rFonts w:ascii="宋体" w:hAnsi="宋体" w:cs="宋体" w:eastAsia="宋体" w:hint="default"/>
                <w:sz w:val="18"/>
                <w:szCs w:val="18"/>
              </w:rPr>
              <w:t>社会保险管理信息系统 核心平台（二版）前台 技术支持商</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5"/>
              <w:jc w:val="center"/>
              <w:rPr>
                <w:rFonts w:ascii="宋体" w:hAnsi="宋体" w:cs="宋体" w:eastAsia="宋体" w:hint="default"/>
                <w:sz w:val="18"/>
                <w:szCs w:val="18"/>
              </w:rPr>
            </w:pPr>
            <w:r>
              <w:rPr>
                <w:rFonts w:ascii="宋体" w:hAnsi="宋体" w:cs="宋体" w:eastAsia="宋体" w:hint="default"/>
                <w:sz w:val="18"/>
                <w:szCs w:val="18"/>
              </w:rPr>
              <w:t>人力资源和社会保障 部信息化工作领导小 组办公室</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Calibri" w:hAnsi="Calibri" w:cs="Calibri" w:eastAsia="Calibri" w:hint="default"/>
                <w:sz w:val="18"/>
                <w:szCs w:val="18"/>
              </w:rPr>
            </w:pPr>
            <w:r>
              <w:rPr>
                <w:rFonts w:ascii="Calibri"/>
                <w:sz w:val="18"/>
              </w:rPr>
              <w:t>C-L3-17</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Calibri" w:hAnsi="Calibri" w:cs="Calibri" w:eastAsia="Calibri" w:hint="default"/>
                <w:sz w:val="18"/>
                <w:szCs w:val="18"/>
              </w:rPr>
              <w:t>3</w:t>
            </w:r>
            <w:r>
              <w:rPr>
                <w:rFonts w:ascii="Calibri" w:hAnsi="Calibri" w:cs="Calibri" w:eastAsia="Calibri" w:hint="default"/>
                <w:spacing w:val="-5"/>
                <w:sz w:val="18"/>
                <w:szCs w:val="18"/>
              </w:rPr>
              <w:t> </w:t>
            </w:r>
            <w:r>
              <w:rPr>
                <w:rFonts w:ascii="宋体" w:hAnsi="宋体" w:cs="宋体" w:eastAsia="宋体" w:hint="default"/>
                <w:sz w:val="18"/>
                <w:szCs w:val="18"/>
              </w:rPr>
              <w:t>月至</w:t>
            </w:r>
            <w:r>
              <w:rPr>
                <w:rFonts w:ascii="宋体" w:hAnsi="宋体" w:cs="宋体" w:eastAsia="宋体" w:hint="default"/>
                <w:spacing w:val="-54"/>
                <w:sz w:val="18"/>
                <w:szCs w:val="18"/>
              </w:rPr>
              <w:t> </w:t>
            </w:r>
            <w:r>
              <w:rPr>
                <w:rFonts w:ascii="Calibri" w:hAnsi="Calibri" w:cs="Calibri" w:eastAsia="Calibri" w:hint="default"/>
                <w:sz w:val="18"/>
                <w:szCs w:val="18"/>
              </w:rPr>
              <w:t>2010</w:t>
            </w:r>
            <w:r>
              <w:rPr>
                <w:rFonts w:ascii="Calibri" w:hAnsi="Calibri" w:cs="Calibri" w:eastAsia="Calibri" w:hint="default"/>
                <w:spacing w:val="-5"/>
                <w:sz w:val="18"/>
                <w:szCs w:val="18"/>
              </w:rPr>
              <w:t> </w:t>
            </w:r>
            <w:r>
              <w:rPr>
                <w:rFonts w:ascii="宋体" w:hAnsi="宋体" w:cs="宋体" w:eastAsia="宋体" w:hint="default"/>
                <w:sz w:val="18"/>
                <w:szCs w:val="18"/>
              </w:rPr>
              <w:t>年</w:t>
            </w:r>
          </w:p>
          <w:p>
            <w:pPr>
              <w:pStyle w:val="TableParagraph"/>
              <w:spacing w:line="240" w:lineRule="auto" w:before="90"/>
              <w:ind w:right="0"/>
              <w:jc w:val="center"/>
              <w:rPr>
                <w:rFonts w:ascii="Calibri" w:hAnsi="Calibri" w:cs="Calibri" w:eastAsia="Calibri" w:hint="default"/>
                <w:sz w:val="18"/>
                <w:szCs w:val="18"/>
              </w:rPr>
            </w:pPr>
            <w:r>
              <w:rPr>
                <w:rFonts w:ascii="Calibri"/>
                <w:sz w:val="18"/>
              </w:rPr>
              <w:t>12.31</w:t>
            </w:r>
          </w:p>
        </w:tc>
      </w:tr>
      <w:tr>
        <w:trPr>
          <w:trHeight w:val="946"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7</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社会保险管理信息系统 核心平台（三版）前台 技术支持商</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5"/>
              <w:jc w:val="center"/>
              <w:rPr>
                <w:rFonts w:ascii="宋体" w:hAnsi="宋体" w:cs="宋体" w:eastAsia="宋体" w:hint="default"/>
                <w:sz w:val="18"/>
                <w:szCs w:val="18"/>
              </w:rPr>
            </w:pPr>
            <w:r>
              <w:rPr>
                <w:rFonts w:ascii="宋体" w:hAnsi="宋体" w:cs="宋体" w:eastAsia="宋体" w:hint="default"/>
                <w:sz w:val="18"/>
                <w:szCs w:val="18"/>
              </w:rPr>
              <w:t>人力资源和社会保障 部信息化工作领导小 组办公室</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right="0"/>
              <w:jc w:val="center"/>
              <w:rPr>
                <w:rFonts w:ascii="Calibri" w:hAnsi="Calibri" w:cs="Calibri" w:eastAsia="Calibri" w:hint="default"/>
                <w:sz w:val="18"/>
                <w:szCs w:val="18"/>
              </w:rPr>
            </w:pPr>
            <w:r>
              <w:rPr>
                <w:rFonts w:ascii="Calibri"/>
                <w:sz w:val="18"/>
              </w:rPr>
              <w:t>C-S3-17</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Calibri" w:hAnsi="Calibri" w:cs="Calibri" w:eastAsia="Calibri" w:hint="default"/>
                <w:sz w:val="18"/>
                <w:szCs w:val="18"/>
              </w:rPr>
            </w:pPr>
            <w:r>
              <w:rPr>
                <w:rFonts w:ascii="Calibri" w:hAnsi="Calibri" w:cs="Calibri" w:eastAsia="Calibri" w:hint="default"/>
                <w:sz w:val="18"/>
                <w:szCs w:val="18"/>
              </w:rPr>
              <w:t>2009.7</w:t>
            </w:r>
            <w:r>
              <w:rPr>
                <w:rFonts w:ascii="Calibri" w:hAnsi="Calibri" w:cs="Calibri" w:eastAsia="Calibri" w:hint="default"/>
                <w:spacing w:val="-17"/>
                <w:sz w:val="18"/>
                <w:szCs w:val="18"/>
              </w:rPr>
              <w:t> </w:t>
            </w:r>
            <w:r>
              <w:rPr>
                <w:rFonts w:ascii="宋体" w:hAnsi="宋体" w:cs="宋体" w:eastAsia="宋体" w:hint="default"/>
                <w:sz w:val="18"/>
                <w:szCs w:val="18"/>
              </w:rPr>
              <w:t>月至</w:t>
            </w:r>
            <w:r>
              <w:rPr>
                <w:rFonts w:ascii="宋体" w:hAnsi="宋体" w:cs="宋体" w:eastAsia="宋体" w:hint="default"/>
                <w:spacing w:val="-66"/>
                <w:sz w:val="18"/>
                <w:szCs w:val="18"/>
              </w:rPr>
              <w:t> </w:t>
            </w:r>
            <w:r>
              <w:rPr>
                <w:rFonts w:ascii="Calibri" w:hAnsi="Calibri" w:cs="Calibri" w:eastAsia="Calibri" w:hint="default"/>
                <w:sz w:val="18"/>
                <w:szCs w:val="18"/>
              </w:rPr>
              <w:t>2010.12.31</w:t>
            </w:r>
          </w:p>
        </w:tc>
      </w:tr>
      <w:tr>
        <w:trPr>
          <w:trHeight w:val="946"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8</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39" w:right="137"/>
              <w:jc w:val="center"/>
              <w:rPr>
                <w:rFonts w:ascii="宋体" w:hAnsi="宋体" w:cs="宋体" w:eastAsia="宋体" w:hint="default"/>
                <w:sz w:val="18"/>
                <w:szCs w:val="18"/>
              </w:rPr>
            </w:pPr>
            <w:r>
              <w:rPr>
                <w:rFonts w:ascii="宋体" w:hAnsi="宋体" w:cs="宋体" w:eastAsia="宋体" w:hint="default"/>
                <w:sz w:val="18"/>
                <w:szCs w:val="18"/>
              </w:rPr>
              <w:t>新型农村社会养老保险 管理信息系统前台技术 支持商</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5"/>
              <w:jc w:val="center"/>
              <w:rPr>
                <w:rFonts w:ascii="宋体" w:hAnsi="宋体" w:cs="宋体" w:eastAsia="宋体" w:hint="default"/>
                <w:sz w:val="18"/>
                <w:szCs w:val="18"/>
              </w:rPr>
            </w:pPr>
            <w:r>
              <w:rPr>
                <w:rFonts w:ascii="宋体" w:hAnsi="宋体" w:cs="宋体" w:eastAsia="宋体" w:hint="default"/>
                <w:sz w:val="18"/>
                <w:szCs w:val="18"/>
              </w:rPr>
              <w:t>人力资源和社会保障 部信息化工作领导小 组办公室</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right="0"/>
              <w:jc w:val="center"/>
              <w:rPr>
                <w:rFonts w:ascii="Calibri" w:hAnsi="Calibri" w:cs="Calibri" w:eastAsia="Calibri" w:hint="default"/>
                <w:sz w:val="18"/>
                <w:szCs w:val="18"/>
              </w:rPr>
            </w:pPr>
            <w:r>
              <w:rPr>
                <w:rFonts w:ascii="Calibri"/>
                <w:sz w:val="18"/>
              </w:rPr>
              <w:t>C-R1-17</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24" w:right="0"/>
              <w:jc w:val="left"/>
              <w:rPr>
                <w:rFonts w:ascii="Calibri" w:hAnsi="Calibri" w:cs="Calibri" w:eastAsia="Calibri" w:hint="default"/>
                <w:sz w:val="18"/>
                <w:szCs w:val="18"/>
              </w:rPr>
            </w:pPr>
            <w:r>
              <w:rPr>
                <w:rFonts w:ascii="Calibri" w:hAnsi="Calibri" w:cs="Calibri" w:eastAsia="Calibri" w:hint="default"/>
                <w:sz w:val="18"/>
                <w:szCs w:val="18"/>
              </w:rPr>
              <w:t>2009.11 </w:t>
            </w:r>
            <w:r>
              <w:rPr>
                <w:rFonts w:ascii="宋体" w:hAnsi="宋体" w:cs="宋体" w:eastAsia="宋体" w:hint="default"/>
                <w:sz w:val="18"/>
                <w:szCs w:val="18"/>
              </w:rPr>
              <w:t>至</w:t>
            </w:r>
            <w:r>
              <w:rPr>
                <w:rFonts w:ascii="宋体" w:hAnsi="宋体" w:cs="宋体" w:eastAsia="宋体" w:hint="default"/>
                <w:spacing w:val="-43"/>
                <w:sz w:val="18"/>
                <w:szCs w:val="18"/>
              </w:rPr>
              <w:t> </w:t>
            </w:r>
            <w:r>
              <w:rPr>
                <w:rFonts w:ascii="Calibri" w:hAnsi="Calibri" w:cs="Calibri" w:eastAsia="Calibri" w:hint="default"/>
                <w:sz w:val="18"/>
                <w:szCs w:val="18"/>
              </w:rPr>
              <w:t>2010.12.31</w:t>
            </w:r>
          </w:p>
        </w:tc>
      </w:tr>
    </w:tbl>
    <w:p>
      <w:pPr>
        <w:spacing w:after="0" w:line="240" w:lineRule="auto"/>
        <w:jc w:val="left"/>
        <w:rPr>
          <w:rFonts w:ascii="Calibri" w:hAnsi="Calibri" w:cs="Calibri" w:eastAsia="Calibri" w:hint="default"/>
          <w:sz w:val="18"/>
          <w:szCs w:val="18"/>
        </w:rPr>
        <w:sectPr>
          <w:footerReference w:type="default" r:id="rId33"/>
          <w:pgSz w:w="11910" w:h="16840"/>
          <w:pgMar w:footer="1195" w:header="853" w:top="1320" w:bottom="1380" w:left="1660" w:right="0"/>
          <w:pgNumType w:start="11"/>
        </w:sectPr>
      </w:pPr>
    </w:p>
    <w:p>
      <w:pPr>
        <w:spacing w:line="240" w:lineRule="auto" w:before="8"/>
        <w:rPr>
          <w:rFonts w:ascii="宋体" w:hAnsi="宋体" w:cs="宋体" w:eastAsia="宋体" w:hint="default"/>
          <w:sz w:val="8"/>
          <w:szCs w:val="8"/>
        </w:rPr>
      </w:pPr>
    </w:p>
    <w:tbl>
      <w:tblPr>
        <w:tblW w:w="0" w:type="auto"/>
        <w:jc w:val="left"/>
        <w:tblInd w:w="865" w:type="dxa"/>
        <w:tblLayout w:type="fixed"/>
        <w:tblCellMar>
          <w:top w:w="0" w:type="dxa"/>
          <w:left w:w="0" w:type="dxa"/>
          <w:bottom w:w="0" w:type="dxa"/>
          <w:right w:w="0" w:type="dxa"/>
        </w:tblCellMar>
        <w:tblLook w:val="01E0"/>
      </w:tblPr>
      <w:tblGrid>
        <w:gridCol w:w="641"/>
        <w:gridCol w:w="2089"/>
        <w:gridCol w:w="1839"/>
        <w:gridCol w:w="1771"/>
        <w:gridCol w:w="1947"/>
      </w:tblGrid>
      <w:tr>
        <w:trPr>
          <w:trHeight w:val="634"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9</w:t>
            </w:r>
          </w:p>
        </w:tc>
        <w:tc>
          <w:tcPr>
            <w:tcW w:w="2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企业信用码证</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463" w:right="105" w:hanging="360"/>
              <w:jc w:val="left"/>
              <w:rPr>
                <w:rFonts w:ascii="宋体" w:hAnsi="宋体" w:cs="宋体" w:eastAsia="宋体" w:hint="default"/>
                <w:sz w:val="18"/>
                <w:szCs w:val="18"/>
              </w:rPr>
            </w:pPr>
            <w:r>
              <w:rPr>
                <w:rFonts w:ascii="宋体" w:hAnsi="宋体" w:cs="宋体" w:eastAsia="宋体" w:hint="default"/>
                <w:sz w:val="18"/>
                <w:szCs w:val="18"/>
              </w:rPr>
              <w:t>上海东方企业信用征 信有限公司</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信用码</w:t>
            </w:r>
            <w:r>
              <w:rPr>
                <w:rFonts w:ascii="宋体" w:hAnsi="宋体" w:cs="宋体" w:eastAsia="宋体" w:hint="default"/>
                <w:spacing w:val="-49"/>
                <w:sz w:val="18"/>
                <w:szCs w:val="18"/>
              </w:rPr>
              <w:t> </w:t>
            </w:r>
            <w:r>
              <w:rPr>
                <w:rFonts w:ascii="宋体" w:hAnsi="宋体" w:cs="宋体" w:eastAsia="宋体" w:hint="default"/>
                <w:sz w:val="18"/>
                <w:szCs w:val="18"/>
              </w:rPr>
              <w:t>021740056</w:t>
            </w:r>
          </w:p>
        </w:tc>
        <w:tc>
          <w:tcPr>
            <w:tcW w:w="194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518" w:right="401" w:hanging="113"/>
              <w:jc w:val="left"/>
              <w:rPr>
                <w:rFonts w:ascii="宋体" w:hAnsi="宋体" w:cs="宋体" w:eastAsia="宋体" w:hint="default"/>
                <w:sz w:val="18"/>
                <w:szCs w:val="18"/>
              </w:rPr>
            </w:pPr>
            <w:r>
              <w:rPr>
                <w:rFonts w:ascii="宋体" w:hAnsi="宋体" w:cs="宋体" w:eastAsia="宋体" w:hint="default"/>
                <w:sz w:val="18"/>
                <w:szCs w:val="18"/>
              </w:rPr>
              <w:t>2010.07.02</w:t>
            </w:r>
            <w:r>
              <w:rPr>
                <w:rFonts w:ascii="宋体" w:hAnsi="宋体" w:cs="宋体" w:eastAsia="宋体" w:hint="default"/>
                <w:spacing w:val="-46"/>
                <w:sz w:val="18"/>
                <w:szCs w:val="18"/>
              </w:rPr>
              <w:t> </w:t>
            </w:r>
            <w:r>
              <w:rPr>
                <w:rFonts w:ascii="宋体" w:hAnsi="宋体" w:cs="宋体" w:eastAsia="宋体" w:hint="default"/>
                <w:sz w:val="18"/>
                <w:szCs w:val="18"/>
              </w:rPr>
              <w:t>至 </w:t>
            </w:r>
            <w:r>
              <w:rPr>
                <w:rFonts w:ascii="宋体" w:hAnsi="宋体" w:cs="宋体" w:eastAsia="宋体" w:hint="default"/>
                <w:sz w:val="18"/>
                <w:szCs w:val="18"/>
              </w:rPr>
              <w:t>2011.07.01</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before="26"/>
        <w:ind w:left="400" w:right="906"/>
        <w:jc w:val="left"/>
      </w:pPr>
      <w:r>
        <w:rPr>
          <w:rFonts w:ascii="Calibri" w:hAnsi="Calibri" w:cs="Calibri" w:eastAsia="Calibri" w:hint="default"/>
        </w:rPr>
        <w:t>4</w:t>
      </w:r>
      <w:r>
        <w:rPr/>
        <w:t>、公司控股子公司的无形资产情况：</w:t>
      </w:r>
    </w:p>
    <w:p>
      <w:pPr>
        <w:pStyle w:val="BodyText"/>
        <w:spacing w:line="326" w:lineRule="auto" w:before="123"/>
        <w:ind w:left="880" w:right="2644"/>
        <w:jc w:val="left"/>
      </w:pPr>
      <w:r>
        <w:rPr/>
        <w:pict>
          <v:shape style="position:absolute;margin-left:91.944pt;margin-top:51.005596pt;width:457.8pt;height:64pt;mso-position-horizontal-relative:page;mso-position-vertical-relative:paragraph;z-index:18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66"/>
                    <w:gridCol w:w="2158"/>
                    <w:gridCol w:w="938"/>
                    <w:gridCol w:w="1606"/>
                    <w:gridCol w:w="1459"/>
                    <w:gridCol w:w="1136"/>
                    <w:gridCol w:w="1277"/>
                  </w:tblGrid>
                  <w:tr>
                    <w:trPr>
                      <w:trHeight w:val="634"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87" w:right="187"/>
                          <w:jc w:val="center"/>
                          <w:rPr>
                            <w:rFonts w:ascii="宋体" w:hAnsi="宋体" w:cs="宋体" w:eastAsia="宋体" w:hint="default"/>
                            <w:sz w:val="18"/>
                            <w:szCs w:val="18"/>
                          </w:rPr>
                        </w:pPr>
                        <w:r>
                          <w:rPr>
                            <w:rFonts w:ascii="宋体" w:hAnsi="宋体" w:cs="宋体" w:eastAsia="宋体" w:hint="default"/>
                            <w:b/>
                            <w:bCs/>
                            <w:sz w:val="18"/>
                            <w:szCs w:val="18"/>
                          </w:rPr>
                          <w:t>序</w:t>
                        </w:r>
                        <w:r>
                          <w:rPr>
                            <w:rFonts w:ascii="宋体" w:hAnsi="宋体" w:cs="宋体" w:eastAsia="宋体" w:hint="default"/>
                            <w:b/>
                            <w:bCs/>
                            <w:w w:val="99"/>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712" w:right="0"/>
                          <w:jc w:val="left"/>
                          <w:rPr>
                            <w:rFonts w:ascii="宋体" w:hAnsi="宋体" w:cs="宋体" w:eastAsia="宋体" w:hint="default"/>
                            <w:sz w:val="18"/>
                            <w:szCs w:val="18"/>
                          </w:rPr>
                        </w:pPr>
                        <w:r>
                          <w:rPr>
                            <w:rFonts w:ascii="宋体" w:hAnsi="宋体" w:cs="宋体" w:eastAsia="宋体" w:hint="default"/>
                            <w:b/>
                            <w:bCs/>
                            <w:sz w:val="18"/>
                            <w:szCs w:val="18"/>
                          </w:rPr>
                          <w:t>资质名称</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等级</w:t>
                        </w:r>
                        <w:r>
                          <w:rPr>
                            <w:rFonts w:ascii="宋体" w:hAnsi="宋体" w:cs="宋体" w:eastAsia="宋体" w:hint="default"/>
                            <w:sz w:val="18"/>
                            <w:szCs w:val="18"/>
                          </w:rPr>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36" w:right="0"/>
                          <w:jc w:val="left"/>
                          <w:rPr>
                            <w:rFonts w:ascii="宋体" w:hAnsi="宋体" w:cs="宋体" w:eastAsia="宋体" w:hint="default"/>
                            <w:sz w:val="18"/>
                            <w:szCs w:val="18"/>
                          </w:rPr>
                        </w:pPr>
                        <w:r>
                          <w:rPr>
                            <w:rFonts w:ascii="宋体" w:hAnsi="宋体" w:cs="宋体" w:eastAsia="宋体" w:hint="default"/>
                            <w:b/>
                            <w:bCs/>
                            <w:sz w:val="18"/>
                            <w:szCs w:val="18"/>
                          </w:rPr>
                          <w:t>发证单位</w:t>
                        </w:r>
                        <w:r>
                          <w:rPr>
                            <w:rFonts w:ascii="宋体" w:hAnsi="宋体" w:cs="宋体" w:eastAsia="宋体" w:hint="default"/>
                            <w:sz w:val="18"/>
                            <w:szCs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发</w:t>
                        </w:r>
                        <w:r>
                          <w:rPr>
                            <w:rFonts w:ascii="宋体" w:hAnsi="宋体" w:cs="宋体" w:eastAsia="宋体" w:hint="default"/>
                            <w:b/>
                            <w:bCs/>
                            <w:sz w:val="18"/>
                            <w:szCs w:val="18"/>
                          </w:rPr>
                          <w:t>/</w:t>
                        </w:r>
                        <w:r>
                          <w:rPr>
                            <w:rFonts w:ascii="宋体" w:hAnsi="宋体" w:cs="宋体" w:eastAsia="宋体" w:hint="default"/>
                            <w:b/>
                            <w:bCs/>
                            <w:sz w:val="18"/>
                            <w:szCs w:val="18"/>
                          </w:rPr>
                          <w:t>换证日期</w:t>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有效期</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b/>
                            <w:bCs/>
                            <w:sz w:val="18"/>
                            <w:szCs w:val="18"/>
                          </w:rPr>
                          <w:t>证书号</w:t>
                        </w:r>
                        <w:r>
                          <w:rPr>
                            <w:rFonts w:ascii="宋体" w:hAnsi="宋体" w:cs="宋体" w:eastAsia="宋体" w:hint="default"/>
                            <w:sz w:val="18"/>
                            <w:szCs w:val="18"/>
                          </w:rPr>
                        </w:r>
                      </w:p>
                    </w:tc>
                  </w:tr>
                  <w:tr>
                    <w:trPr>
                      <w:trHeight w:val="636"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983" w:right="171" w:hanging="809"/>
                          <w:jc w:val="left"/>
                          <w:rPr>
                            <w:rFonts w:ascii="宋体" w:hAnsi="宋体" w:cs="宋体" w:eastAsia="宋体" w:hint="default"/>
                            <w:sz w:val="18"/>
                            <w:szCs w:val="18"/>
                          </w:rPr>
                        </w:pPr>
                        <w:r>
                          <w:rPr>
                            <w:rFonts w:ascii="宋体" w:hAnsi="宋体" w:cs="宋体" w:eastAsia="宋体" w:hint="default"/>
                            <w:sz w:val="18"/>
                            <w:szCs w:val="18"/>
                          </w:rPr>
                          <w:t>计算机系统集成企业资 质</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叁级</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68" w:right="166"/>
                          <w:jc w:val="left"/>
                          <w:rPr>
                            <w:rFonts w:ascii="宋体" w:hAnsi="宋体" w:cs="宋体" w:eastAsia="宋体" w:hint="default"/>
                            <w:sz w:val="18"/>
                            <w:szCs w:val="18"/>
                          </w:rPr>
                        </w:pPr>
                        <w:r>
                          <w:rPr>
                            <w:rFonts w:ascii="宋体" w:hAnsi="宋体" w:cs="宋体" w:eastAsia="宋体" w:hint="default"/>
                            <w:sz w:val="18"/>
                            <w:szCs w:val="18"/>
                          </w:rPr>
                          <w:t>中华人民共和国 工业和信息化部</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2010.02.06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2013.02.05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40" w:lineRule="auto" w:before="47"/>
                          <w:ind w:left="496" w:right="135" w:hanging="363"/>
                          <w:jc w:val="left"/>
                          <w:rPr>
                            <w:rFonts w:ascii="Calibri" w:hAnsi="Calibri" w:cs="Calibri" w:eastAsia="Calibri" w:hint="default"/>
                            <w:sz w:val="18"/>
                            <w:szCs w:val="18"/>
                          </w:rPr>
                        </w:pPr>
                        <w:r>
                          <w:rPr>
                            <w:rFonts w:ascii="Calibri"/>
                            <w:sz w:val="18"/>
                          </w:rPr>
                          <w:t>Z3310020100</w:t>
                        </w:r>
                        <w:r>
                          <w:rPr>
                            <w:rFonts w:ascii="Calibri"/>
                            <w:spacing w:val="-1"/>
                            <w:sz w:val="18"/>
                          </w:rPr>
                          <w:t> </w:t>
                        </w:r>
                        <w:r>
                          <w:rPr>
                            <w:rFonts w:ascii="Calibri"/>
                            <w:sz w:val="18"/>
                          </w:rPr>
                          <w:t>107</w:t>
                        </w:r>
                      </w:p>
                    </w:tc>
                  </w:tr>
                </w:tbl>
                <w:p>
                  <w:pPr/>
                </w:p>
              </w:txbxContent>
            </v:textbox>
            <w10:wrap type="none"/>
          </v:shape>
        </w:pict>
      </w:r>
      <w:r>
        <w:rPr/>
        <w:t>（</w:t>
      </w:r>
      <w:r>
        <w:rPr>
          <w:rFonts w:ascii="Calibri" w:hAnsi="Calibri" w:cs="Calibri" w:eastAsia="Calibri" w:hint="default"/>
        </w:rPr>
        <w:t>1</w:t>
      </w:r>
      <w:r>
        <w:rPr/>
        <w:t>）上海万达信息系统有限公司 报告期内，上海万达信息系统有限公司新增资质</w:t>
      </w:r>
      <w:r>
        <w:rPr>
          <w:spacing w:val="-60"/>
        </w:rPr>
        <w:t> </w:t>
      </w:r>
      <w:r>
        <w:rPr>
          <w:rFonts w:ascii="Calibri" w:hAnsi="Calibri" w:cs="Calibri" w:eastAsia="Calibri" w:hint="default"/>
        </w:rPr>
        <w:t>1</w:t>
      </w:r>
      <w:r>
        <w:rPr>
          <w:rFonts w:ascii="Calibri" w:hAnsi="Calibri" w:cs="Calibri" w:eastAsia="Calibri" w:hint="default"/>
          <w:spacing w:val="6"/>
        </w:rPr>
        <w:t> </w:t>
      </w:r>
      <w:r>
        <w:rPr/>
        <w:t>项，情况如下：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BodyText"/>
        <w:spacing w:line="326" w:lineRule="auto" w:before="26"/>
        <w:ind w:left="880" w:right="964"/>
        <w:jc w:val="left"/>
      </w:pPr>
      <w:r>
        <w:rPr/>
        <w:t>（</w:t>
      </w:r>
      <w:r>
        <w:rPr>
          <w:rFonts w:ascii="Calibri" w:hAnsi="Calibri" w:cs="Calibri" w:eastAsia="Calibri" w:hint="default"/>
        </w:rPr>
        <w:t>2</w:t>
      </w:r>
      <w:r>
        <w:rPr/>
        <w:t>）上海爱递吉供应链管理服务有限公司 报告期内，上海爱递吉供应链管理服务有限公司的</w:t>
      </w:r>
      <w:r>
        <w:rPr>
          <w:spacing w:val="-60"/>
        </w:rPr>
        <w:t> </w:t>
      </w:r>
      <w:r>
        <w:rPr>
          <w:rFonts w:ascii="Calibri" w:hAnsi="Calibri" w:cs="Calibri" w:eastAsia="Calibri" w:hint="default"/>
        </w:rPr>
        <w:t>2</w:t>
      </w:r>
      <w:r>
        <w:rPr>
          <w:rFonts w:ascii="Calibri" w:hAnsi="Calibri" w:cs="Calibri" w:eastAsia="Calibri" w:hint="default"/>
          <w:spacing w:val="6"/>
        </w:rPr>
        <w:t> </w:t>
      </w:r>
      <w:r>
        <w:rPr/>
        <w:t>个商标正在申请中，并已获国</w:t>
      </w:r>
    </w:p>
    <w:p>
      <w:pPr>
        <w:pStyle w:val="BodyText"/>
        <w:spacing w:line="240" w:lineRule="auto" w:before="17"/>
        <w:ind w:left="400" w:right="906"/>
        <w:jc w:val="left"/>
      </w:pPr>
      <w:r>
        <w:rPr/>
        <w:t>家工商总局受理，情况如下：</w:t>
      </w:r>
    </w:p>
    <w:p>
      <w:pPr>
        <w:spacing w:line="240" w:lineRule="auto" w:before="10"/>
        <w:rPr>
          <w:rFonts w:ascii="宋体" w:hAnsi="宋体" w:cs="宋体" w:eastAsia="宋体" w:hint="default"/>
          <w:sz w:val="8"/>
          <w:szCs w:val="8"/>
        </w:rPr>
      </w:pPr>
    </w:p>
    <w:tbl>
      <w:tblPr>
        <w:tblW w:w="0" w:type="auto"/>
        <w:jc w:val="left"/>
        <w:tblInd w:w="1266" w:type="dxa"/>
        <w:tblLayout w:type="fixed"/>
        <w:tblCellMar>
          <w:top w:w="0" w:type="dxa"/>
          <w:left w:w="0" w:type="dxa"/>
          <w:bottom w:w="0" w:type="dxa"/>
          <w:right w:w="0" w:type="dxa"/>
        </w:tblCellMar>
        <w:tblLook w:val="01E0"/>
      </w:tblPr>
      <w:tblGrid>
        <w:gridCol w:w="1080"/>
        <w:gridCol w:w="1781"/>
        <w:gridCol w:w="1620"/>
        <w:gridCol w:w="660"/>
        <w:gridCol w:w="1081"/>
        <w:gridCol w:w="1260"/>
      </w:tblGrid>
      <w:tr>
        <w:trPr>
          <w:trHeight w:val="322"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15" w:right="0"/>
              <w:jc w:val="left"/>
              <w:rPr>
                <w:rFonts w:ascii="宋体" w:hAnsi="宋体" w:cs="宋体" w:eastAsia="宋体" w:hint="default"/>
                <w:sz w:val="18"/>
                <w:szCs w:val="18"/>
              </w:rPr>
            </w:pPr>
            <w:r>
              <w:rPr>
                <w:rFonts w:ascii="宋体" w:hAnsi="宋体" w:cs="宋体" w:eastAsia="宋体" w:hint="default"/>
                <w:b/>
                <w:bCs/>
                <w:sz w:val="18"/>
                <w:szCs w:val="18"/>
              </w:rPr>
              <w:t>申请商标内容</w:t>
            </w:r>
            <w:r>
              <w:rPr>
                <w:rFonts w:ascii="宋体" w:hAnsi="宋体" w:cs="宋体" w:eastAsia="宋体" w:hint="default"/>
                <w:sz w:val="18"/>
                <w:szCs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center"/>
              <w:rPr>
                <w:rFonts w:ascii="宋体" w:hAnsi="宋体" w:cs="宋体" w:eastAsia="宋体" w:hint="default"/>
                <w:sz w:val="18"/>
                <w:szCs w:val="18"/>
              </w:rPr>
            </w:pPr>
            <w:r>
              <w:rPr>
                <w:rFonts w:ascii="宋体" w:hAnsi="宋体" w:cs="宋体" w:eastAsia="宋体" w:hint="default"/>
                <w:b/>
                <w:bCs/>
                <w:sz w:val="18"/>
                <w:szCs w:val="18"/>
              </w:rPr>
              <w:t>申请号</w:t>
            </w:r>
            <w:r>
              <w:rPr>
                <w:rFonts w:ascii="宋体" w:hAnsi="宋体" w:cs="宋体" w:eastAsia="宋体" w:hint="default"/>
                <w:sz w:val="18"/>
                <w:szCs w:val="18"/>
              </w:rPr>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申请地</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b/>
                <w:bCs/>
                <w:sz w:val="18"/>
                <w:szCs w:val="18"/>
              </w:rPr>
              <w:t>申请日期</w:t>
            </w:r>
            <w:r>
              <w:rPr>
                <w:rFonts w:ascii="宋体" w:hAnsi="宋体" w:cs="宋体" w:eastAsia="宋体" w:hint="default"/>
                <w:sz w:val="18"/>
                <w:szCs w:val="18"/>
              </w:rPr>
            </w:r>
          </w:p>
        </w:tc>
      </w:tr>
      <w:tr>
        <w:trPr>
          <w:trHeight w:val="322"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Arial" w:hAnsi="Arial" w:cs="Arial" w:eastAsia="Arial" w:hint="default"/>
                <w:sz w:val="18"/>
                <w:szCs w:val="18"/>
              </w:rPr>
            </w:pPr>
            <w:r>
              <w:rPr>
                <w:rFonts w:ascii="Arial"/>
                <w:w w:val="99"/>
                <w:sz w:val="18"/>
              </w:rPr>
              <w:t>1</w:t>
            </w:r>
            <w:r>
              <w:rPr>
                <w:rFonts w:ascii="Arial"/>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Arial" w:hAnsi="Arial" w:cs="Arial" w:eastAsia="Arial" w:hint="default"/>
                <w:sz w:val="18"/>
                <w:szCs w:val="18"/>
              </w:rPr>
            </w:pPr>
            <w:r>
              <w:rPr>
                <w:rFonts w:ascii="Arial"/>
                <w:sz w:val="18"/>
              </w:rPr>
              <w:t>Adage</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Arial" w:hAnsi="Arial" w:cs="Arial" w:eastAsia="Arial" w:hint="default"/>
                <w:sz w:val="18"/>
                <w:szCs w:val="18"/>
              </w:rPr>
            </w:pPr>
            <w:r>
              <w:rPr>
                <w:rFonts w:ascii="Arial"/>
                <w:sz w:val="18"/>
              </w:rPr>
              <w:t>8521034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
              <w:jc w:val="center"/>
              <w:rPr>
                <w:rFonts w:ascii="Arial" w:hAnsi="Arial" w:cs="Arial" w:eastAsia="Arial" w:hint="default"/>
                <w:sz w:val="18"/>
                <w:szCs w:val="18"/>
              </w:rPr>
            </w:pPr>
            <w:r>
              <w:rPr>
                <w:rFonts w:ascii="Arial"/>
                <w:sz w:val="18"/>
              </w:rPr>
              <w:t>39</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51"/>
              <w:jc w:val="center"/>
              <w:rPr>
                <w:rFonts w:ascii="宋体" w:hAnsi="宋体" w:cs="宋体" w:eastAsia="宋体" w:hint="default"/>
                <w:sz w:val="18"/>
                <w:szCs w:val="18"/>
              </w:rPr>
            </w:pPr>
            <w:r>
              <w:rPr>
                <w:rFonts w:ascii="宋体" w:hAnsi="宋体" w:cs="宋体" w:eastAsia="宋体" w:hint="default"/>
                <w:sz w:val="18"/>
                <w:szCs w:val="18"/>
              </w:rPr>
              <w:t>中国</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Arial" w:hAnsi="Arial" w:cs="Arial" w:eastAsia="Arial" w:hint="default"/>
                <w:sz w:val="18"/>
                <w:szCs w:val="18"/>
              </w:rPr>
            </w:pPr>
            <w:r>
              <w:rPr>
                <w:rFonts w:ascii="Arial"/>
                <w:sz w:val="18"/>
              </w:rPr>
              <w:t>2010-7-28</w:t>
            </w:r>
          </w:p>
        </w:tc>
      </w:tr>
      <w:tr>
        <w:trPr>
          <w:trHeight w:val="322"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Arial" w:hAnsi="Arial" w:cs="Arial" w:eastAsia="Arial" w:hint="default"/>
                <w:sz w:val="18"/>
                <w:szCs w:val="18"/>
              </w:rPr>
            </w:pPr>
            <w:r>
              <w:rPr>
                <w:rFonts w:ascii="Arial"/>
                <w:w w:val="99"/>
                <w:sz w:val="18"/>
              </w:rPr>
              <w:t>2</w:t>
            </w:r>
            <w:r>
              <w:rPr>
                <w:rFonts w:ascii="Arial"/>
                <w:sz w:val="18"/>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90" w:right="0"/>
              <w:jc w:val="left"/>
              <w:rPr>
                <w:rFonts w:ascii="宋体" w:hAnsi="宋体" w:cs="宋体" w:eastAsia="宋体" w:hint="default"/>
                <w:sz w:val="18"/>
                <w:szCs w:val="18"/>
              </w:rPr>
            </w:pPr>
            <w:r>
              <w:rPr>
                <w:rFonts w:ascii="宋体" w:hAnsi="宋体" w:cs="宋体" w:eastAsia="宋体" w:hint="default"/>
                <w:sz w:val="18"/>
                <w:szCs w:val="18"/>
              </w:rPr>
              <w:t>爱递吉</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7"/>
              <w:jc w:val="center"/>
              <w:rPr>
                <w:rFonts w:ascii="Arial" w:hAnsi="Arial" w:cs="Arial" w:eastAsia="Arial" w:hint="default"/>
                <w:sz w:val="18"/>
                <w:szCs w:val="18"/>
              </w:rPr>
            </w:pPr>
            <w:r>
              <w:rPr>
                <w:rFonts w:ascii="Arial"/>
                <w:sz w:val="18"/>
              </w:rPr>
              <w:t>8521045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Arial" w:hAnsi="Arial" w:cs="Arial" w:eastAsia="Arial" w:hint="default"/>
                <w:sz w:val="18"/>
                <w:szCs w:val="18"/>
              </w:rPr>
            </w:pPr>
            <w:r>
              <w:rPr>
                <w:rFonts w:ascii="Arial"/>
                <w:sz w:val="18"/>
              </w:rPr>
              <w:t>42</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51"/>
              <w:jc w:val="center"/>
              <w:rPr>
                <w:rFonts w:ascii="宋体" w:hAnsi="宋体" w:cs="宋体" w:eastAsia="宋体" w:hint="default"/>
                <w:sz w:val="18"/>
                <w:szCs w:val="18"/>
              </w:rPr>
            </w:pPr>
            <w:r>
              <w:rPr>
                <w:rFonts w:ascii="宋体" w:hAnsi="宋体" w:cs="宋体" w:eastAsia="宋体" w:hint="default"/>
                <w:sz w:val="18"/>
                <w:szCs w:val="18"/>
              </w:rPr>
              <w:t>中国</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Arial" w:hAnsi="Arial" w:cs="Arial" w:eastAsia="Arial" w:hint="default"/>
                <w:sz w:val="18"/>
                <w:szCs w:val="18"/>
              </w:rPr>
            </w:pPr>
            <w:r>
              <w:rPr>
                <w:rFonts w:ascii="Arial"/>
                <w:sz w:val="18"/>
              </w:rPr>
              <w:t>2010-7-28</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before="26"/>
        <w:ind w:left="880" w:right="906"/>
        <w:jc w:val="left"/>
      </w:pPr>
      <w:r>
        <w:rPr/>
        <w:t>报告期内，上海爱递吉供应链管理服务有限公司新增软件著作权</w:t>
      </w:r>
      <w:r>
        <w:rPr>
          <w:spacing w:val="-60"/>
        </w:rPr>
        <w:t> </w:t>
      </w:r>
      <w:r>
        <w:rPr>
          <w:rFonts w:ascii="Calibri" w:hAnsi="Calibri" w:cs="Calibri" w:eastAsia="Calibri" w:hint="default"/>
        </w:rPr>
        <w:t>1</w:t>
      </w:r>
      <w:r>
        <w:rPr>
          <w:rFonts w:ascii="Calibri" w:hAnsi="Calibri" w:cs="Calibri" w:eastAsia="Calibri" w:hint="default"/>
          <w:spacing w:val="6"/>
        </w:rPr>
        <w:t> </w:t>
      </w:r>
      <w:r>
        <w:rPr/>
        <w:t>项，具体如下：</w:t>
      </w:r>
    </w:p>
    <w:p>
      <w:pPr>
        <w:spacing w:line="240" w:lineRule="auto" w:before="6"/>
        <w:rPr>
          <w:rFonts w:ascii="宋体" w:hAnsi="宋体" w:cs="宋体" w:eastAsia="宋体" w:hint="default"/>
          <w:sz w:val="6"/>
          <w:szCs w:val="6"/>
        </w:rPr>
      </w:pPr>
    </w:p>
    <w:tbl>
      <w:tblPr>
        <w:tblW w:w="0" w:type="auto"/>
        <w:jc w:val="left"/>
        <w:tblInd w:w="316" w:type="dxa"/>
        <w:tblLayout w:type="fixed"/>
        <w:tblCellMar>
          <w:top w:w="0" w:type="dxa"/>
          <w:left w:w="0" w:type="dxa"/>
          <w:bottom w:w="0" w:type="dxa"/>
          <w:right w:w="0" w:type="dxa"/>
        </w:tblCellMar>
        <w:tblLook w:val="01E0"/>
      </w:tblPr>
      <w:tblGrid>
        <w:gridCol w:w="739"/>
        <w:gridCol w:w="1940"/>
        <w:gridCol w:w="1243"/>
        <w:gridCol w:w="1371"/>
        <w:gridCol w:w="1632"/>
        <w:gridCol w:w="1220"/>
        <w:gridCol w:w="1238"/>
      </w:tblGrid>
      <w:tr>
        <w:trPr>
          <w:trHeight w:val="324"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b/>
                <w:bCs/>
                <w:sz w:val="18"/>
                <w:szCs w:val="18"/>
              </w:rPr>
              <w:t>名称</w:t>
            </w:r>
            <w:r>
              <w:rPr>
                <w:rFonts w:ascii="宋体" w:hAnsi="宋体" w:cs="宋体" w:eastAsia="宋体" w:hint="default"/>
                <w:sz w:val="18"/>
                <w:szCs w:val="18"/>
              </w:rPr>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54" w:right="0"/>
              <w:jc w:val="left"/>
              <w:rPr>
                <w:rFonts w:ascii="宋体" w:hAnsi="宋体" w:cs="宋体" w:eastAsia="宋体" w:hint="default"/>
                <w:sz w:val="18"/>
                <w:szCs w:val="18"/>
              </w:rPr>
            </w:pPr>
            <w:r>
              <w:rPr>
                <w:rFonts w:ascii="宋体" w:hAnsi="宋体" w:cs="宋体" w:eastAsia="宋体" w:hint="default"/>
                <w:b/>
                <w:bCs/>
                <w:sz w:val="18"/>
                <w:szCs w:val="18"/>
              </w:rPr>
              <w:t>证书编号</w:t>
            </w:r>
            <w:r>
              <w:rPr>
                <w:rFonts w:ascii="宋体" w:hAnsi="宋体" w:cs="宋体" w:eastAsia="宋体" w:hint="default"/>
                <w:sz w:val="18"/>
                <w:szCs w:val="18"/>
              </w:rPr>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08" w:right="0"/>
              <w:jc w:val="left"/>
              <w:rPr>
                <w:rFonts w:ascii="宋体" w:hAnsi="宋体" w:cs="宋体" w:eastAsia="宋体" w:hint="default"/>
                <w:sz w:val="18"/>
                <w:szCs w:val="18"/>
              </w:rPr>
            </w:pPr>
            <w:r>
              <w:rPr>
                <w:rFonts w:ascii="宋体" w:hAnsi="宋体" w:cs="宋体" w:eastAsia="宋体" w:hint="default"/>
                <w:b/>
                <w:bCs/>
                <w:sz w:val="18"/>
                <w:szCs w:val="18"/>
              </w:rPr>
              <w:t>登记号</w:t>
            </w:r>
            <w:r>
              <w:rPr>
                <w:rFonts w:ascii="宋体" w:hAnsi="宋体" w:cs="宋体" w:eastAsia="宋体" w:hint="default"/>
                <w:sz w:val="18"/>
                <w:szCs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48" w:right="0"/>
              <w:jc w:val="left"/>
              <w:rPr>
                <w:rFonts w:ascii="宋体" w:hAnsi="宋体" w:cs="宋体" w:eastAsia="宋体" w:hint="default"/>
                <w:sz w:val="18"/>
                <w:szCs w:val="18"/>
              </w:rPr>
            </w:pPr>
            <w:r>
              <w:rPr>
                <w:rFonts w:ascii="宋体" w:hAnsi="宋体" w:cs="宋体" w:eastAsia="宋体" w:hint="default"/>
                <w:b/>
                <w:bCs/>
                <w:sz w:val="18"/>
                <w:szCs w:val="18"/>
              </w:rPr>
              <w:t>著作权人</w:t>
            </w:r>
            <w:r>
              <w:rPr>
                <w:rFonts w:ascii="宋体" w:hAnsi="宋体" w:cs="宋体" w:eastAsia="宋体" w:hint="default"/>
                <w:sz w:val="18"/>
                <w:szCs w:val="18"/>
              </w:rPr>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43"/>
              <w:jc w:val="right"/>
              <w:rPr>
                <w:rFonts w:ascii="宋体" w:hAnsi="宋体" w:cs="宋体" w:eastAsia="宋体" w:hint="default"/>
                <w:sz w:val="18"/>
                <w:szCs w:val="18"/>
              </w:rPr>
            </w:pPr>
            <w:r>
              <w:rPr>
                <w:rFonts w:ascii="宋体" w:hAnsi="宋体" w:cs="宋体" w:eastAsia="宋体" w:hint="default"/>
                <w:b/>
                <w:bCs/>
                <w:w w:val="95"/>
                <w:sz w:val="18"/>
                <w:szCs w:val="18"/>
              </w:rPr>
              <w:t>取得日期</w:t>
            </w:r>
            <w:r>
              <w:rPr>
                <w:rFonts w:ascii="宋体" w:hAnsi="宋体" w:cs="宋体" w:eastAsia="宋体" w:hint="default"/>
                <w:sz w:val="18"/>
                <w:szCs w:val="18"/>
              </w:rPr>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52"/>
              <w:jc w:val="right"/>
              <w:rPr>
                <w:rFonts w:ascii="宋体" w:hAnsi="宋体" w:cs="宋体" w:eastAsia="宋体" w:hint="default"/>
                <w:sz w:val="18"/>
                <w:szCs w:val="18"/>
              </w:rPr>
            </w:pPr>
            <w:r>
              <w:rPr>
                <w:rFonts w:ascii="宋体" w:hAnsi="宋体" w:cs="宋体" w:eastAsia="宋体" w:hint="default"/>
                <w:b/>
                <w:bCs/>
                <w:w w:val="95"/>
                <w:sz w:val="18"/>
                <w:szCs w:val="18"/>
              </w:rPr>
              <w:t>签发日期</w:t>
            </w:r>
            <w:r>
              <w:rPr>
                <w:rFonts w:ascii="宋体" w:hAnsi="宋体" w:cs="宋体" w:eastAsia="宋体" w:hint="default"/>
                <w:sz w:val="18"/>
                <w:szCs w:val="18"/>
              </w:rPr>
            </w:r>
          </w:p>
        </w:tc>
      </w:tr>
      <w:tr>
        <w:trPr>
          <w:trHeight w:val="946" w:hRule="exact"/>
        </w:trPr>
        <w:tc>
          <w:tcPr>
            <w:tcW w:w="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sz w:val="18"/>
              </w:rPr>
              <w:t>1</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03" w:right="206"/>
              <w:jc w:val="left"/>
              <w:rPr>
                <w:rFonts w:ascii="宋体" w:hAnsi="宋体" w:cs="宋体" w:eastAsia="宋体" w:hint="default"/>
                <w:sz w:val="18"/>
                <w:szCs w:val="18"/>
              </w:rPr>
            </w:pPr>
            <w:r>
              <w:rPr>
                <w:rFonts w:ascii="宋体" w:hAnsi="宋体" w:cs="宋体" w:eastAsia="宋体" w:hint="default"/>
                <w:sz w:val="18"/>
                <w:szCs w:val="18"/>
              </w:rPr>
              <w:t>物流优化技术系统软 件</w:t>
            </w:r>
            <w:r>
              <w:rPr>
                <w:rFonts w:ascii="宋体" w:hAnsi="宋体" w:cs="宋体" w:eastAsia="宋体" w:hint="default"/>
                <w:spacing w:val="-49"/>
                <w:sz w:val="18"/>
                <w:szCs w:val="18"/>
              </w:rPr>
              <w:t> </w:t>
            </w:r>
            <w:r>
              <w:rPr>
                <w:rFonts w:ascii="宋体" w:hAnsi="宋体" w:cs="宋体" w:eastAsia="宋体" w:hint="default"/>
                <w:sz w:val="18"/>
                <w:szCs w:val="18"/>
              </w:rPr>
              <w:t>V2008[LS]</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软著登字第 </w:t>
            </w:r>
            <w:r>
              <w:rPr>
                <w:rFonts w:ascii="宋体" w:hAnsi="宋体" w:cs="宋体" w:eastAsia="宋体" w:hint="default"/>
                <w:sz w:val="18"/>
                <w:szCs w:val="18"/>
              </w:rPr>
              <w:t>0221261</w:t>
            </w:r>
            <w:r>
              <w:rPr>
                <w:rFonts w:ascii="宋体" w:hAnsi="宋体" w:cs="宋体" w:eastAsia="宋体" w:hint="default"/>
                <w:spacing w:val="-46"/>
                <w:sz w:val="18"/>
                <w:szCs w:val="18"/>
              </w:rPr>
              <w:t> </w:t>
            </w:r>
            <w:r>
              <w:rPr>
                <w:rFonts w:ascii="宋体" w:hAnsi="宋体" w:cs="宋体" w:eastAsia="宋体" w:hint="default"/>
                <w:sz w:val="18"/>
                <w:szCs w:val="18"/>
              </w:rPr>
              <w:t>号</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2010SR031298</w:t>
            </w:r>
          </w:p>
          <w:p>
            <w:pPr>
              <w:pStyle w:val="TableParagraph"/>
              <w:spacing w:line="240" w:lineRule="auto" w:before="76"/>
              <w:ind w:left="103" w:right="0"/>
              <w:jc w:val="left"/>
              <w:rPr>
                <w:rFonts w:ascii="宋体" w:hAnsi="宋体" w:cs="宋体" w:eastAsia="宋体" w:hint="default"/>
                <w:sz w:val="18"/>
                <w:szCs w:val="18"/>
              </w:rPr>
            </w:pPr>
            <w:r>
              <w:rPr>
                <w:rFonts w:ascii="宋体"/>
                <w:sz w:val="18"/>
              </w:rPr>
              <w:t>8</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57"/>
              <w:jc w:val="both"/>
              <w:rPr>
                <w:rFonts w:ascii="宋体" w:hAnsi="宋体" w:cs="宋体" w:eastAsia="宋体" w:hint="default"/>
                <w:sz w:val="18"/>
                <w:szCs w:val="18"/>
              </w:rPr>
            </w:pPr>
            <w:r>
              <w:rPr>
                <w:rFonts w:ascii="宋体" w:hAnsi="宋体" w:cs="宋体" w:eastAsia="宋体" w:hint="default"/>
                <w:sz w:val="18"/>
                <w:szCs w:val="18"/>
              </w:rPr>
              <w:t>上海爱递吉供应 链管理服务有限 公司</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04"/>
              <w:jc w:val="right"/>
              <w:rPr>
                <w:rFonts w:ascii="宋体" w:hAnsi="宋体" w:cs="宋体" w:eastAsia="宋体" w:hint="default"/>
                <w:sz w:val="18"/>
                <w:szCs w:val="18"/>
              </w:rPr>
            </w:pPr>
            <w:r>
              <w:rPr>
                <w:rFonts w:ascii="宋体"/>
                <w:spacing w:val="-1"/>
                <w:sz w:val="18"/>
              </w:rPr>
              <w:t>2009.05.01</w:t>
            </w:r>
          </w:p>
        </w:tc>
        <w:tc>
          <w:tcPr>
            <w:tcW w:w="12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23"/>
              <w:jc w:val="right"/>
              <w:rPr>
                <w:rFonts w:ascii="宋体" w:hAnsi="宋体" w:cs="宋体" w:eastAsia="宋体" w:hint="default"/>
                <w:sz w:val="18"/>
                <w:szCs w:val="18"/>
              </w:rPr>
            </w:pPr>
            <w:r>
              <w:rPr>
                <w:rFonts w:ascii="宋体"/>
                <w:spacing w:val="-1"/>
                <w:sz w:val="18"/>
              </w:rPr>
              <w:t>2010.07.07</w:t>
            </w:r>
          </w:p>
        </w:tc>
      </w:tr>
    </w:tbl>
    <w:p>
      <w:pPr>
        <w:pStyle w:val="BodyText"/>
        <w:spacing w:line="326" w:lineRule="auto" w:before="39"/>
        <w:ind w:left="760" w:right="3004" w:hanging="360"/>
        <w:jc w:val="left"/>
      </w:pPr>
      <w:r>
        <w:rPr>
          <w:rFonts w:ascii="Calibri" w:hAnsi="Calibri" w:cs="Calibri" w:eastAsia="Calibri" w:hint="default"/>
        </w:rPr>
        <w:t>5</w:t>
      </w:r>
      <w:r>
        <w:rPr/>
        <w:t>、报告期内，房屋所有权及主要经营性房产取得和占有的变化情况 报告期内，公司新增租赁房产情况如下：</w:t>
      </w:r>
    </w:p>
    <w:p>
      <w:pPr>
        <w:spacing w:line="240" w:lineRule="auto" w:before="2"/>
        <w:rPr>
          <w:rFonts w:ascii="宋体" w:hAnsi="宋体" w:cs="宋体" w:eastAsia="宋体" w:hint="default"/>
          <w:sz w:val="2"/>
          <w:szCs w:val="2"/>
        </w:rPr>
      </w:pPr>
    </w:p>
    <w:tbl>
      <w:tblPr>
        <w:tblW w:w="0" w:type="auto"/>
        <w:jc w:val="left"/>
        <w:tblInd w:w="114" w:type="dxa"/>
        <w:tblLayout w:type="fixed"/>
        <w:tblCellMar>
          <w:top w:w="0" w:type="dxa"/>
          <w:left w:w="0" w:type="dxa"/>
          <w:bottom w:w="0" w:type="dxa"/>
          <w:right w:w="0" w:type="dxa"/>
        </w:tblCellMar>
        <w:tblLook w:val="01E0"/>
      </w:tblPr>
      <w:tblGrid>
        <w:gridCol w:w="2035"/>
        <w:gridCol w:w="2674"/>
        <w:gridCol w:w="1280"/>
        <w:gridCol w:w="816"/>
        <w:gridCol w:w="1628"/>
        <w:gridCol w:w="1356"/>
      </w:tblGrid>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出租人</w:t>
            </w:r>
            <w:r>
              <w:rPr>
                <w:rFonts w:ascii="宋体" w:hAnsi="宋体" w:cs="宋体" w:eastAsia="宋体" w:hint="default"/>
                <w:sz w:val="18"/>
                <w:szCs w:val="18"/>
              </w:rPr>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地点</w:t>
            </w:r>
            <w:r>
              <w:rPr>
                <w:rFonts w:ascii="宋体" w:hAnsi="宋体" w:cs="宋体" w:eastAsia="宋体" w:hint="default"/>
                <w:sz w:val="18"/>
                <w:szCs w:val="18"/>
              </w:rPr>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74" w:right="0"/>
              <w:jc w:val="left"/>
              <w:rPr>
                <w:rFonts w:ascii="宋体" w:hAnsi="宋体" w:cs="宋体" w:eastAsia="宋体" w:hint="default"/>
                <w:sz w:val="18"/>
                <w:szCs w:val="18"/>
              </w:rPr>
            </w:pPr>
            <w:r>
              <w:rPr>
                <w:rFonts w:ascii="宋体" w:hAnsi="宋体" w:cs="宋体" w:eastAsia="宋体" w:hint="default"/>
                <w:b/>
                <w:bCs/>
                <w:sz w:val="18"/>
                <w:szCs w:val="18"/>
              </w:rPr>
              <w:t>建筑面积</w:t>
            </w:r>
            <w:r>
              <w:rPr>
                <w:rFonts w:ascii="宋体" w:hAnsi="宋体" w:cs="宋体" w:eastAsia="宋体" w:hint="default"/>
                <w:sz w:val="18"/>
                <w:szCs w:val="18"/>
              </w:rPr>
            </w:r>
          </w:p>
          <w:p>
            <w:pPr>
              <w:pStyle w:val="TableParagraph"/>
              <w:spacing w:line="240" w:lineRule="auto" w:before="76"/>
              <w:ind w:left="362"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b/>
                <w:bCs/>
                <w:sz w:val="18"/>
                <w:szCs w:val="18"/>
              </w:rPr>
              <w:t>用途</w:t>
            </w:r>
            <w:r>
              <w:rPr>
                <w:rFonts w:ascii="宋体" w:hAnsi="宋体" w:cs="宋体" w:eastAsia="宋体" w:hint="default"/>
                <w:sz w:val="18"/>
                <w:szCs w:val="18"/>
              </w:rPr>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0"/>
              <w:jc w:val="right"/>
              <w:rPr>
                <w:rFonts w:ascii="宋体" w:hAnsi="宋体" w:cs="宋体" w:eastAsia="宋体" w:hint="default"/>
                <w:sz w:val="18"/>
                <w:szCs w:val="18"/>
              </w:rPr>
            </w:pPr>
            <w:r>
              <w:rPr>
                <w:rFonts w:ascii="宋体" w:hAnsi="宋体" w:cs="宋体" w:eastAsia="宋体" w:hint="default"/>
                <w:b/>
                <w:bCs/>
                <w:w w:val="95"/>
                <w:sz w:val="18"/>
                <w:szCs w:val="18"/>
              </w:rPr>
              <w:t>月租金（元）</w:t>
            </w:r>
            <w:r>
              <w:rPr>
                <w:rFonts w:ascii="宋体" w:hAnsi="宋体" w:cs="宋体" w:eastAsia="宋体" w:hint="default"/>
                <w:sz w:val="18"/>
                <w:szCs w:val="18"/>
              </w:rPr>
            </w:r>
          </w:p>
        </w:tc>
      </w:tr>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472" w:right="381" w:hanging="92"/>
              <w:jc w:val="left"/>
              <w:rPr>
                <w:rFonts w:ascii="宋体" w:hAnsi="宋体" w:cs="宋体" w:eastAsia="宋体" w:hint="default"/>
                <w:sz w:val="18"/>
                <w:szCs w:val="18"/>
              </w:rPr>
            </w:pPr>
            <w:r>
              <w:rPr>
                <w:rFonts w:ascii="宋体" w:hAnsi="宋体" w:cs="宋体" w:eastAsia="宋体" w:hint="default"/>
                <w:sz w:val="18"/>
                <w:szCs w:val="18"/>
              </w:rPr>
              <w:t>深圳市平山实业 股份有限公司</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2"/>
              <w:jc w:val="left"/>
              <w:rPr>
                <w:rFonts w:ascii="宋体" w:hAnsi="宋体" w:cs="宋体" w:eastAsia="宋体" w:hint="default"/>
                <w:sz w:val="18"/>
                <w:szCs w:val="18"/>
              </w:rPr>
            </w:pPr>
            <w:r>
              <w:rPr>
                <w:rFonts w:ascii="宋体" w:hAnsi="宋体" w:cs="宋体" w:eastAsia="宋体" w:hint="default"/>
                <w:spacing w:val="8"/>
                <w:sz w:val="18"/>
                <w:szCs w:val="18"/>
              </w:rPr>
              <w:t>深圳市南山区西丽桃源街道丽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山路大学城创业园</w:t>
            </w:r>
            <w:r>
              <w:rPr>
                <w:rFonts w:ascii="宋体" w:hAnsi="宋体" w:cs="宋体" w:eastAsia="宋体" w:hint="default"/>
                <w:spacing w:val="-46"/>
                <w:sz w:val="18"/>
                <w:szCs w:val="18"/>
              </w:rPr>
              <w:t> </w:t>
            </w:r>
            <w:r>
              <w:rPr>
                <w:rFonts w:ascii="Calibri" w:hAnsi="Calibri" w:cs="Calibri" w:eastAsia="Calibri" w:hint="default"/>
                <w:sz w:val="18"/>
                <w:szCs w:val="18"/>
              </w:rPr>
              <w:t>1506</w:t>
            </w:r>
            <w:r>
              <w:rPr>
                <w:rFonts w:ascii="Calibri" w:hAnsi="Calibri" w:cs="Calibri" w:eastAsia="Calibri" w:hint="default"/>
                <w:spacing w:val="2"/>
                <w:sz w:val="18"/>
                <w:szCs w:val="18"/>
              </w:rPr>
              <w:t> </w:t>
            </w:r>
            <w:r>
              <w:rPr>
                <w:rFonts w:ascii="宋体" w:hAnsi="宋体" w:cs="宋体" w:eastAsia="宋体" w:hint="default"/>
                <w:sz w:val="18"/>
                <w:szCs w:val="18"/>
              </w:rPr>
              <w:t>室</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254.00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98" w:right="0"/>
              <w:jc w:val="left"/>
              <w:rPr>
                <w:rFonts w:ascii="Calibri" w:hAnsi="Calibri" w:cs="Calibri" w:eastAsia="Calibri" w:hint="default"/>
                <w:sz w:val="18"/>
                <w:szCs w:val="18"/>
              </w:rPr>
            </w:pPr>
            <w:r>
              <w:rPr>
                <w:rFonts w:ascii="Calibri"/>
                <w:sz w:val="18"/>
              </w:rPr>
              <w:t>2010.04.16</w:t>
            </w:r>
          </w:p>
          <w:p>
            <w:pPr>
              <w:pStyle w:val="TableParagraph"/>
              <w:spacing w:line="240" w:lineRule="auto" w:before="92"/>
              <w:ind w:left="371" w:right="0"/>
              <w:jc w:val="left"/>
              <w:rPr>
                <w:rFonts w:ascii="Calibri" w:hAnsi="Calibri" w:cs="Calibri" w:eastAsia="Calibri" w:hint="default"/>
                <w:sz w:val="18"/>
                <w:szCs w:val="18"/>
              </w:rPr>
            </w:pPr>
            <w:r>
              <w:rPr>
                <w:rFonts w:ascii="Calibri"/>
                <w:sz w:val="18"/>
              </w:rPr>
              <w:t>-2011.04.15</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9,652.00</w:t>
            </w:r>
          </w:p>
        </w:tc>
      </w:tr>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832" w:right="110" w:hanging="720"/>
              <w:jc w:val="left"/>
              <w:rPr>
                <w:rFonts w:ascii="宋体" w:hAnsi="宋体" w:cs="宋体" w:eastAsia="宋体" w:hint="default"/>
                <w:sz w:val="18"/>
                <w:szCs w:val="18"/>
              </w:rPr>
            </w:pPr>
            <w:r>
              <w:rPr>
                <w:rFonts w:ascii="宋体" w:hAnsi="宋体" w:cs="宋体" w:eastAsia="宋体" w:hint="default"/>
                <w:sz w:val="18"/>
                <w:szCs w:val="18"/>
              </w:rPr>
              <w:t>东方希望集团成都有限 公司</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98"/>
              <w:jc w:val="left"/>
              <w:rPr>
                <w:rFonts w:ascii="宋体" w:hAnsi="宋体" w:cs="宋体" w:eastAsia="宋体" w:hint="default"/>
                <w:sz w:val="18"/>
                <w:szCs w:val="18"/>
              </w:rPr>
            </w:pPr>
            <w:r>
              <w:rPr>
                <w:rFonts w:ascii="宋体" w:hAnsi="宋体" w:cs="宋体" w:eastAsia="宋体" w:hint="default"/>
                <w:sz w:val="18"/>
                <w:szCs w:val="18"/>
              </w:rPr>
              <w:t>成都市高新区高朋大道 </w:t>
            </w:r>
            <w:r>
              <w:rPr>
                <w:rFonts w:ascii="宋体" w:hAnsi="宋体" w:cs="宋体" w:eastAsia="宋体" w:hint="default"/>
                <w:sz w:val="18"/>
                <w:szCs w:val="18"/>
              </w:rPr>
              <w:t>3</w:t>
            </w:r>
            <w:r>
              <w:rPr>
                <w:rFonts w:ascii="宋体" w:hAnsi="宋体" w:cs="宋体" w:eastAsia="宋体" w:hint="default"/>
                <w:spacing w:val="22"/>
                <w:sz w:val="18"/>
                <w:szCs w:val="18"/>
              </w:rPr>
              <w:t> </w:t>
            </w:r>
            <w:r>
              <w:rPr>
                <w:rFonts w:ascii="宋体" w:hAnsi="宋体" w:cs="宋体" w:eastAsia="宋体" w:hint="default"/>
                <w:sz w:val="18"/>
                <w:szCs w:val="18"/>
              </w:rPr>
              <w:t>号东</w:t>
            </w:r>
            <w:r>
              <w:rPr>
                <w:rFonts w:ascii="宋体" w:hAnsi="宋体" w:cs="宋体" w:eastAsia="宋体" w:hint="default"/>
                <w:spacing w:val="2"/>
                <w:sz w:val="18"/>
                <w:szCs w:val="18"/>
              </w:rPr>
              <w:t> </w:t>
            </w:r>
            <w:r>
              <w:rPr>
                <w:rFonts w:ascii="宋体" w:hAnsi="宋体" w:cs="宋体" w:eastAsia="宋体" w:hint="default"/>
                <w:sz w:val="18"/>
                <w:szCs w:val="18"/>
              </w:rPr>
              <w:t>方希望科研楼</w:t>
            </w:r>
            <w:r>
              <w:rPr>
                <w:rFonts w:ascii="宋体" w:hAnsi="宋体" w:cs="宋体" w:eastAsia="宋体" w:hint="default"/>
                <w:spacing w:val="-56"/>
                <w:sz w:val="18"/>
                <w:szCs w:val="18"/>
              </w:rPr>
              <w:t> </w:t>
            </w:r>
            <w:r>
              <w:rPr>
                <w:rFonts w:ascii="宋体" w:hAnsi="宋体" w:cs="宋体" w:eastAsia="宋体" w:hint="default"/>
                <w:sz w:val="18"/>
                <w:szCs w:val="18"/>
              </w:rPr>
              <w:t>A</w:t>
            </w:r>
            <w:r>
              <w:rPr>
                <w:rFonts w:ascii="宋体" w:hAnsi="宋体" w:cs="宋体" w:eastAsia="宋体" w:hint="default"/>
                <w:spacing w:val="-56"/>
                <w:sz w:val="18"/>
                <w:szCs w:val="18"/>
              </w:rPr>
              <w:t> </w:t>
            </w:r>
            <w:r>
              <w:rPr>
                <w:rFonts w:ascii="宋体" w:hAnsi="宋体" w:cs="宋体" w:eastAsia="宋体" w:hint="default"/>
                <w:sz w:val="18"/>
                <w:szCs w:val="18"/>
              </w:rPr>
              <w:t>座</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楼</w:t>
            </w:r>
            <w:r>
              <w:rPr>
                <w:rFonts w:ascii="宋体" w:hAnsi="宋体" w:cs="宋体" w:eastAsia="宋体" w:hint="default"/>
                <w:spacing w:val="-57"/>
                <w:sz w:val="18"/>
                <w:szCs w:val="18"/>
              </w:rPr>
              <w:t> </w:t>
            </w:r>
            <w:r>
              <w:rPr>
                <w:rFonts w:ascii="宋体" w:hAnsi="宋体" w:cs="宋体" w:eastAsia="宋体" w:hint="default"/>
                <w:sz w:val="18"/>
                <w:szCs w:val="18"/>
              </w:rPr>
              <w:t>810</w:t>
            </w:r>
            <w:r>
              <w:rPr>
                <w:rFonts w:ascii="宋体" w:hAnsi="宋体" w:cs="宋体" w:eastAsia="宋体" w:hint="default"/>
                <w:spacing w:val="-56"/>
                <w:sz w:val="18"/>
                <w:szCs w:val="18"/>
              </w:rPr>
              <w:t> </w:t>
            </w:r>
            <w:r>
              <w:rPr>
                <w:rFonts w:ascii="宋体" w:hAnsi="宋体" w:cs="宋体" w:eastAsia="宋体" w:hint="default"/>
                <w:sz w:val="18"/>
                <w:szCs w:val="18"/>
              </w:rPr>
              <w:t>房间</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151.00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98" w:right="0"/>
              <w:jc w:val="left"/>
              <w:rPr>
                <w:rFonts w:ascii="Calibri" w:hAnsi="Calibri" w:cs="Calibri" w:eastAsia="Calibri" w:hint="default"/>
                <w:sz w:val="18"/>
                <w:szCs w:val="18"/>
              </w:rPr>
            </w:pPr>
            <w:r>
              <w:rPr>
                <w:rFonts w:ascii="Calibri"/>
                <w:sz w:val="18"/>
              </w:rPr>
              <w:t>2010.04.28</w:t>
            </w:r>
          </w:p>
          <w:p>
            <w:pPr>
              <w:pStyle w:val="TableParagraph"/>
              <w:spacing w:line="240" w:lineRule="auto" w:before="93"/>
              <w:ind w:left="371" w:right="0"/>
              <w:jc w:val="left"/>
              <w:rPr>
                <w:rFonts w:ascii="Calibri" w:hAnsi="Calibri" w:cs="Calibri" w:eastAsia="Calibri" w:hint="default"/>
                <w:sz w:val="18"/>
                <w:szCs w:val="18"/>
              </w:rPr>
            </w:pPr>
            <w:r>
              <w:rPr>
                <w:rFonts w:ascii="Calibri"/>
                <w:sz w:val="18"/>
              </w:rPr>
              <w:t>-2011.04.27</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10,570.00</w:t>
            </w:r>
          </w:p>
        </w:tc>
      </w:tr>
      <w:tr>
        <w:trPr>
          <w:trHeight w:val="636"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921" w:right="110" w:hanging="809"/>
              <w:jc w:val="left"/>
              <w:rPr>
                <w:rFonts w:ascii="宋体" w:hAnsi="宋体" w:cs="宋体" w:eastAsia="宋体" w:hint="default"/>
                <w:sz w:val="18"/>
                <w:szCs w:val="18"/>
              </w:rPr>
            </w:pPr>
            <w:r>
              <w:rPr>
                <w:rFonts w:ascii="宋体" w:hAnsi="宋体" w:cs="宋体" w:eastAsia="宋体" w:hint="default"/>
                <w:sz w:val="18"/>
                <w:szCs w:val="18"/>
              </w:rPr>
              <w:t>青岛软件园发展有限公 司</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青岛市市南区宁夏路 </w:t>
            </w:r>
            <w:r>
              <w:rPr>
                <w:rFonts w:ascii="宋体" w:hAnsi="宋体" w:cs="宋体" w:eastAsia="宋体" w:hint="default"/>
                <w:sz w:val="18"/>
                <w:szCs w:val="18"/>
              </w:rPr>
              <w:t>288</w:t>
            </w:r>
            <w:r>
              <w:rPr>
                <w:rFonts w:ascii="宋体" w:hAnsi="宋体" w:cs="宋体" w:eastAsia="宋体" w:hint="default"/>
                <w:spacing w:val="22"/>
                <w:sz w:val="18"/>
                <w:szCs w:val="18"/>
              </w:rPr>
              <w:t> </w:t>
            </w:r>
            <w:r>
              <w:rPr>
                <w:rFonts w:ascii="宋体" w:hAnsi="宋体" w:cs="宋体" w:eastAsia="宋体" w:hint="default"/>
                <w:sz w:val="18"/>
                <w:szCs w:val="18"/>
              </w:rPr>
              <w:t>号青</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岛软件园</w:t>
            </w:r>
            <w:r>
              <w:rPr>
                <w:rFonts w:ascii="宋体" w:hAnsi="宋体" w:cs="宋体" w:eastAsia="宋体" w:hint="default"/>
                <w:spacing w:val="-45"/>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号楼</w:t>
            </w:r>
            <w:r>
              <w:rPr>
                <w:rFonts w:ascii="宋体" w:hAnsi="宋体" w:cs="宋体" w:eastAsia="宋体" w:hint="default"/>
                <w:spacing w:val="-48"/>
                <w:sz w:val="18"/>
                <w:szCs w:val="18"/>
              </w:rPr>
              <w:t> </w:t>
            </w:r>
            <w:r>
              <w:rPr>
                <w:rFonts w:ascii="宋体" w:hAnsi="宋体" w:cs="宋体" w:eastAsia="宋体" w:hint="default"/>
                <w:sz w:val="18"/>
                <w:szCs w:val="18"/>
              </w:rPr>
              <w:t>212</w:t>
            </w:r>
            <w:r>
              <w:rPr>
                <w:rFonts w:ascii="宋体" w:hAnsi="宋体" w:cs="宋体" w:eastAsia="宋体" w:hint="default"/>
                <w:spacing w:val="-45"/>
                <w:sz w:val="18"/>
                <w:szCs w:val="18"/>
              </w:rPr>
              <w:t> </w:t>
            </w:r>
            <w:r>
              <w:rPr>
                <w:rFonts w:ascii="宋体" w:hAnsi="宋体" w:cs="宋体" w:eastAsia="宋体" w:hint="default"/>
                <w:sz w:val="18"/>
                <w:szCs w:val="18"/>
              </w:rPr>
              <w:t>室</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97.58</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98" w:right="0"/>
              <w:jc w:val="left"/>
              <w:rPr>
                <w:rFonts w:ascii="Calibri" w:hAnsi="Calibri" w:cs="Calibri" w:eastAsia="Calibri" w:hint="default"/>
                <w:sz w:val="18"/>
                <w:szCs w:val="18"/>
              </w:rPr>
            </w:pPr>
            <w:r>
              <w:rPr>
                <w:rFonts w:ascii="Calibri"/>
                <w:sz w:val="18"/>
              </w:rPr>
              <w:t>2010.05.20</w:t>
            </w:r>
          </w:p>
          <w:p>
            <w:pPr>
              <w:pStyle w:val="TableParagraph"/>
              <w:spacing w:line="240" w:lineRule="auto" w:before="92"/>
              <w:ind w:left="371" w:right="0"/>
              <w:jc w:val="left"/>
              <w:rPr>
                <w:rFonts w:ascii="Calibri" w:hAnsi="Calibri" w:cs="Calibri" w:eastAsia="Calibri" w:hint="default"/>
                <w:sz w:val="18"/>
                <w:szCs w:val="18"/>
              </w:rPr>
            </w:pPr>
            <w:r>
              <w:rPr>
                <w:rFonts w:ascii="Calibri"/>
                <w:sz w:val="18"/>
              </w:rPr>
              <w:t>-2010.12.31</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0"/>
              <w:jc w:val="right"/>
              <w:rPr>
                <w:rFonts w:ascii="Calibri" w:hAnsi="Calibri" w:cs="Calibri" w:eastAsia="Calibri" w:hint="default"/>
                <w:sz w:val="18"/>
                <w:szCs w:val="18"/>
              </w:rPr>
            </w:pPr>
            <w:r>
              <w:rPr>
                <w:rFonts w:ascii="Calibri"/>
                <w:sz w:val="18"/>
              </w:rPr>
              <w:t>4391.10</w:t>
            </w:r>
          </w:p>
        </w:tc>
      </w:tr>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徐惠芳</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金轮国际广场</w:t>
            </w:r>
            <w:r>
              <w:rPr>
                <w:rFonts w:ascii="宋体" w:hAnsi="宋体" w:cs="宋体" w:eastAsia="宋体" w:hint="default"/>
                <w:spacing w:val="-44"/>
                <w:sz w:val="18"/>
                <w:szCs w:val="18"/>
              </w:rPr>
              <w:t> </w:t>
            </w:r>
            <w:r>
              <w:rPr>
                <w:rFonts w:ascii="宋体" w:hAnsi="宋体" w:cs="宋体" w:eastAsia="宋体" w:hint="default"/>
                <w:sz w:val="18"/>
                <w:szCs w:val="18"/>
              </w:rPr>
              <w:t>1605</w:t>
            </w:r>
            <w:r>
              <w:rPr>
                <w:rFonts w:ascii="宋体" w:hAnsi="宋体" w:cs="宋体" w:eastAsia="宋体" w:hint="default"/>
                <w:spacing w:val="-43"/>
                <w:sz w:val="18"/>
                <w:szCs w:val="18"/>
              </w:rPr>
              <w:t> </w:t>
            </w:r>
            <w:r>
              <w:rPr>
                <w:rFonts w:ascii="宋体" w:hAnsi="宋体" w:cs="宋体" w:eastAsia="宋体" w:hint="default"/>
                <w:sz w:val="18"/>
                <w:szCs w:val="18"/>
              </w:rPr>
              <w:t>室</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111.95</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98" w:right="0"/>
              <w:jc w:val="left"/>
              <w:rPr>
                <w:rFonts w:ascii="Calibri" w:hAnsi="Calibri" w:cs="Calibri" w:eastAsia="Calibri" w:hint="default"/>
                <w:sz w:val="18"/>
                <w:szCs w:val="18"/>
              </w:rPr>
            </w:pPr>
            <w:r>
              <w:rPr>
                <w:rFonts w:ascii="Calibri"/>
                <w:sz w:val="18"/>
              </w:rPr>
              <w:t>2010.03.18</w:t>
            </w:r>
          </w:p>
          <w:p>
            <w:pPr>
              <w:pStyle w:val="TableParagraph"/>
              <w:spacing w:line="240" w:lineRule="auto" w:before="92"/>
              <w:ind w:left="371" w:right="0"/>
              <w:jc w:val="left"/>
              <w:rPr>
                <w:rFonts w:ascii="Calibri" w:hAnsi="Calibri" w:cs="Calibri" w:eastAsia="Calibri" w:hint="default"/>
                <w:sz w:val="18"/>
                <w:szCs w:val="18"/>
              </w:rPr>
            </w:pPr>
            <w:r>
              <w:rPr>
                <w:rFonts w:ascii="Calibri"/>
                <w:sz w:val="18"/>
              </w:rPr>
              <w:t>-2013.03.17</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0"/>
              <w:jc w:val="right"/>
              <w:rPr>
                <w:rFonts w:ascii="Calibri" w:hAnsi="Calibri" w:cs="Calibri" w:eastAsia="Calibri" w:hint="default"/>
                <w:sz w:val="18"/>
                <w:szCs w:val="18"/>
              </w:rPr>
            </w:pPr>
            <w:r>
              <w:rPr>
                <w:rFonts w:ascii="Calibri"/>
                <w:sz w:val="18"/>
              </w:rPr>
              <w:t>7500.00</w:t>
            </w:r>
          </w:p>
        </w:tc>
      </w:tr>
      <w:tr>
        <w:trPr>
          <w:trHeight w:val="691"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杨培芝</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青岛市市南区珠海二路 </w:t>
            </w:r>
            <w:r>
              <w:rPr>
                <w:rFonts w:ascii="宋体" w:hAnsi="宋体" w:cs="宋体" w:eastAsia="宋体" w:hint="default"/>
                <w:sz w:val="18"/>
                <w:szCs w:val="18"/>
              </w:rPr>
              <w:t>12 </w:t>
            </w:r>
            <w:r>
              <w:rPr>
                <w:rFonts w:ascii="宋体" w:hAnsi="宋体" w:cs="宋体" w:eastAsia="宋体" w:hint="default"/>
                <w:sz w:val="18"/>
                <w:szCs w:val="18"/>
              </w:rPr>
              <w:t>号</w:t>
            </w:r>
            <w:r>
              <w:rPr>
                <w:rFonts w:ascii="宋体" w:hAnsi="宋体" w:cs="宋体" w:eastAsia="宋体" w:hint="default"/>
                <w:spacing w:val="-62"/>
                <w:sz w:val="18"/>
                <w:szCs w:val="18"/>
              </w:rPr>
              <w:t> </w:t>
            </w:r>
            <w:r>
              <w:rPr>
                <w:rFonts w:ascii="宋体" w:hAnsi="宋体" w:cs="宋体" w:eastAsia="宋体" w:hint="default"/>
                <w:sz w:val="18"/>
                <w:szCs w:val="18"/>
              </w:rPr>
              <w:t>2</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单元</w:t>
            </w:r>
            <w:r>
              <w:rPr>
                <w:rFonts w:ascii="宋体" w:hAnsi="宋体" w:cs="宋体" w:eastAsia="宋体" w:hint="default"/>
                <w:spacing w:val="-45"/>
                <w:sz w:val="18"/>
                <w:szCs w:val="18"/>
              </w:rPr>
              <w:t> </w:t>
            </w:r>
            <w:r>
              <w:rPr>
                <w:rFonts w:ascii="宋体" w:hAnsi="宋体" w:cs="宋体" w:eastAsia="宋体" w:hint="default"/>
                <w:sz w:val="18"/>
                <w:szCs w:val="18"/>
              </w:rPr>
              <w:t>603</w:t>
            </w:r>
            <w:r>
              <w:rPr>
                <w:rFonts w:ascii="宋体" w:hAnsi="宋体" w:cs="宋体" w:eastAsia="宋体" w:hint="default"/>
                <w:spacing w:val="-45"/>
                <w:sz w:val="18"/>
                <w:szCs w:val="18"/>
              </w:rPr>
              <w:t> </w:t>
            </w:r>
            <w:r>
              <w:rPr>
                <w:rFonts w:ascii="宋体" w:hAnsi="宋体" w:cs="宋体" w:eastAsia="宋体" w:hint="default"/>
                <w:sz w:val="18"/>
                <w:szCs w:val="18"/>
              </w:rPr>
              <w:t>室</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z w:val="18"/>
              </w:rPr>
              <w:t>63.22</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left="443" w:right="0"/>
              <w:jc w:val="left"/>
              <w:rPr>
                <w:rFonts w:ascii="Calibri" w:hAnsi="Calibri" w:cs="Calibri" w:eastAsia="Calibri" w:hint="default"/>
                <w:sz w:val="18"/>
                <w:szCs w:val="18"/>
              </w:rPr>
            </w:pPr>
            <w:r>
              <w:rPr>
                <w:rFonts w:ascii="Calibri"/>
                <w:sz w:val="18"/>
              </w:rPr>
              <w:t>2010.3.12</w:t>
            </w:r>
          </w:p>
          <w:p>
            <w:pPr>
              <w:pStyle w:val="TableParagraph"/>
              <w:spacing w:line="240" w:lineRule="auto" w:before="92"/>
              <w:ind w:left="417" w:right="0"/>
              <w:jc w:val="left"/>
              <w:rPr>
                <w:rFonts w:ascii="Calibri" w:hAnsi="Calibri" w:cs="Calibri" w:eastAsia="Calibri" w:hint="default"/>
                <w:sz w:val="18"/>
                <w:szCs w:val="18"/>
              </w:rPr>
            </w:pPr>
            <w:r>
              <w:rPr>
                <w:rFonts w:ascii="Calibri"/>
                <w:sz w:val="18"/>
              </w:rPr>
              <w:t>-2011.3.11</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pacing w:val="-1"/>
                <w:w w:val="95"/>
                <w:sz w:val="18"/>
              </w:rPr>
              <w:t>1250</w:t>
            </w:r>
            <w:r>
              <w:rPr>
                <w:rFonts w:ascii="Calibri"/>
                <w:w w:val="95"/>
                <w:sz w:val="18"/>
              </w:rPr>
            </w:r>
          </w:p>
        </w:tc>
      </w:tr>
      <w:tr>
        <w:trPr>
          <w:trHeight w:val="691"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陈丽丽</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镇江市华都名城荣锦苑 </w:t>
            </w:r>
            <w:r>
              <w:rPr>
                <w:rFonts w:ascii="宋体" w:hAnsi="宋体" w:cs="宋体" w:eastAsia="宋体" w:hint="default"/>
                <w:sz w:val="18"/>
                <w:szCs w:val="18"/>
              </w:rPr>
              <w:t>32</w:t>
            </w:r>
            <w:r>
              <w:rPr>
                <w:rFonts w:ascii="宋体" w:hAnsi="宋体" w:cs="宋体" w:eastAsia="宋体" w:hint="default"/>
                <w:spacing w:val="-61"/>
                <w:sz w:val="18"/>
                <w:szCs w:val="18"/>
              </w:rPr>
              <w:t> </w:t>
            </w:r>
            <w:r>
              <w:rPr>
                <w:rFonts w:ascii="宋体" w:hAnsi="宋体" w:cs="宋体" w:eastAsia="宋体" w:hint="default"/>
                <w:spacing w:val="-3"/>
                <w:sz w:val="18"/>
                <w:szCs w:val="18"/>
              </w:rPr>
              <w:t>幢第</w:t>
            </w:r>
            <w:r>
              <w:rPr>
                <w:rFonts w:ascii="宋体" w:hAnsi="宋体" w:cs="宋体" w:eastAsia="宋体" w:hint="default"/>
                <w:sz w:val="18"/>
                <w:szCs w:val="18"/>
              </w:rPr>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至</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层</w:t>
            </w:r>
            <w:r>
              <w:rPr>
                <w:rFonts w:ascii="宋体" w:hAnsi="宋体" w:cs="宋体" w:eastAsia="宋体" w:hint="default"/>
                <w:spacing w:val="-46"/>
                <w:sz w:val="18"/>
                <w:szCs w:val="18"/>
              </w:rPr>
              <w:t> </w:t>
            </w:r>
            <w:r>
              <w:rPr>
                <w:rFonts w:ascii="宋体" w:hAnsi="宋体" w:cs="宋体" w:eastAsia="宋体" w:hint="default"/>
                <w:sz w:val="18"/>
                <w:szCs w:val="18"/>
              </w:rPr>
              <w:t>104</w:t>
            </w:r>
            <w:r>
              <w:rPr>
                <w:rFonts w:ascii="宋体" w:hAnsi="宋体" w:cs="宋体" w:eastAsia="宋体" w:hint="default"/>
                <w:spacing w:val="-45"/>
                <w:sz w:val="18"/>
                <w:szCs w:val="18"/>
              </w:rPr>
              <w:t> </w:t>
            </w:r>
            <w:r>
              <w:rPr>
                <w:rFonts w:ascii="宋体" w:hAnsi="宋体" w:cs="宋体" w:eastAsia="宋体" w:hint="default"/>
                <w:sz w:val="18"/>
                <w:szCs w:val="18"/>
              </w:rPr>
              <w:t>室</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z w:val="18"/>
              </w:rPr>
              <w:t>159.95</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0"/>
              <w:jc w:val="center"/>
              <w:rPr>
                <w:rFonts w:ascii="Calibri" w:hAnsi="Calibri" w:cs="Calibri" w:eastAsia="Calibri" w:hint="default"/>
                <w:sz w:val="18"/>
                <w:szCs w:val="18"/>
              </w:rPr>
            </w:pPr>
            <w:r>
              <w:rPr>
                <w:rFonts w:ascii="Calibri"/>
                <w:sz w:val="18"/>
              </w:rPr>
              <w:t>2010.07.08-2011.0</w:t>
            </w:r>
          </w:p>
          <w:p>
            <w:pPr>
              <w:pStyle w:val="TableParagraph"/>
              <w:spacing w:line="240" w:lineRule="auto" w:before="92"/>
              <w:ind w:right="0"/>
              <w:jc w:val="center"/>
              <w:rPr>
                <w:rFonts w:ascii="Calibri" w:hAnsi="Calibri" w:cs="Calibri" w:eastAsia="Calibri" w:hint="default"/>
                <w:sz w:val="18"/>
                <w:szCs w:val="18"/>
              </w:rPr>
            </w:pPr>
            <w:r>
              <w:rPr>
                <w:rFonts w:ascii="Calibri"/>
                <w:sz w:val="18"/>
              </w:rPr>
              <w:t>707</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z w:val="18"/>
              </w:rPr>
              <w:t>416.67</w:t>
            </w:r>
          </w:p>
        </w:tc>
      </w:tr>
    </w:tbl>
    <w:p>
      <w:pPr>
        <w:spacing w:after="0" w:line="240" w:lineRule="auto"/>
        <w:jc w:val="right"/>
        <w:rPr>
          <w:rFonts w:ascii="Calibri" w:hAnsi="Calibri" w:cs="Calibri" w:eastAsia="Calibri" w:hint="default"/>
          <w:sz w:val="18"/>
          <w:szCs w:val="18"/>
        </w:rPr>
        <w:sectPr>
          <w:pgSz w:w="11910" w:h="16840"/>
          <w:pgMar w:header="853" w:footer="1195" w:top="1320" w:bottom="1380" w:left="1400" w:right="0"/>
        </w:sectPr>
      </w:pPr>
    </w:p>
    <w:p>
      <w:pPr>
        <w:spacing w:line="240" w:lineRule="auto" w:before="8"/>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2035"/>
        <w:gridCol w:w="2674"/>
        <w:gridCol w:w="1280"/>
        <w:gridCol w:w="816"/>
        <w:gridCol w:w="1628"/>
        <w:gridCol w:w="1356"/>
      </w:tblGrid>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472" w:right="110" w:hanging="360"/>
              <w:jc w:val="left"/>
              <w:rPr>
                <w:rFonts w:ascii="宋体" w:hAnsi="宋体" w:cs="宋体" w:eastAsia="宋体" w:hint="default"/>
                <w:sz w:val="18"/>
                <w:szCs w:val="18"/>
              </w:rPr>
            </w:pPr>
            <w:r>
              <w:rPr>
                <w:rFonts w:ascii="宋体" w:hAnsi="宋体" w:cs="宋体" w:eastAsia="宋体" w:hint="default"/>
                <w:sz w:val="18"/>
                <w:szCs w:val="18"/>
              </w:rPr>
              <w:t>高新技术产业开发区芳 草街道办事处</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成都市高新区紫荆北路</w:t>
            </w:r>
            <w:r>
              <w:rPr>
                <w:rFonts w:ascii="宋体" w:hAnsi="宋体" w:cs="宋体" w:eastAsia="宋体" w:hint="default"/>
                <w:spacing w:val="-44"/>
                <w:sz w:val="18"/>
                <w:szCs w:val="18"/>
              </w:rPr>
              <w:t> </w:t>
            </w:r>
            <w:r>
              <w:rPr>
                <w:rFonts w:ascii="宋体" w:hAnsi="宋体" w:cs="宋体" w:eastAsia="宋体" w:hint="default"/>
                <w:sz w:val="18"/>
                <w:szCs w:val="18"/>
              </w:rPr>
              <w:t>19</w:t>
            </w:r>
            <w:r>
              <w:rPr>
                <w:rFonts w:ascii="宋体" w:hAnsi="宋体" w:cs="宋体" w:eastAsia="宋体" w:hint="default"/>
                <w:spacing w:val="-44"/>
                <w:sz w:val="18"/>
                <w:szCs w:val="18"/>
              </w:rPr>
              <w:t> </w:t>
            </w:r>
            <w:r>
              <w:rPr>
                <w:rFonts w:ascii="宋体" w:hAnsi="宋体" w:cs="宋体" w:eastAsia="宋体" w:hint="default"/>
                <w:sz w:val="18"/>
                <w:szCs w:val="18"/>
              </w:rPr>
              <w:t>号</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pacing w:val="-1"/>
                <w:w w:val="95"/>
                <w:sz w:val="18"/>
              </w:rPr>
              <w:t>40</w:t>
            </w:r>
            <w:r>
              <w:rPr>
                <w:rFonts w:ascii="Calibri"/>
                <w:w w:val="95"/>
                <w:sz w:val="18"/>
              </w:rPr>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43" w:right="0"/>
              <w:jc w:val="left"/>
              <w:rPr>
                <w:rFonts w:ascii="Calibri" w:hAnsi="Calibri" w:cs="Calibri" w:eastAsia="Calibri" w:hint="default"/>
                <w:sz w:val="18"/>
                <w:szCs w:val="18"/>
              </w:rPr>
            </w:pPr>
            <w:r>
              <w:rPr>
                <w:rFonts w:ascii="Calibri"/>
                <w:sz w:val="18"/>
              </w:rPr>
              <w:t>2010.1.11</w:t>
            </w:r>
          </w:p>
          <w:p>
            <w:pPr>
              <w:pStyle w:val="TableParagraph"/>
              <w:spacing w:line="240" w:lineRule="auto" w:before="92"/>
              <w:ind w:left="417" w:right="0"/>
              <w:jc w:val="left"/>
              <w:rPr>
                <w:rFonts w:ascii="Calibri" w:hAnsi="Calibri" w:cs="Calibri" w:eastAsia="Calibri" w:hint="default"/>
                <w:sz w:val="18"/>
                <w:szCs w:val="18"/>
              </w:rPr>
            </w:pPr>
            <w:r>
              <w:rPr>
                <w:rFonts w:ascii="Calibri"/>
                <w:sz w:val="18"/>
              </w:rPr>
              <w:t>-2011.1.11</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pacing w:val="-1"/>
                <w:w w:val="95"/>
                <w:sz w:val="18"/>
              </w:rPr>
              <w:t>800</w:t>
            </w:r>
            <w:r>
              <w:rPr>
                <w:rFonts w:ascii="Calibri"/>
                <w:w w:val="95"/>
                <w:sz w:val="18"/>
              </w:rPr>
            </w:r>
          </w:p>
        </w:tc>
      </w:tr>
    </w:tbl>
    <w:p>
      <w:pPr>
        <w:pStyle w:val="BodyText"/>
        <w:spacing w:line="240" w:lineRule="auto" w:before="39"/>
        <w:ind w:left="760" w:right="204"/>
        <w:jc w:val="left"/>
      </w:pPr>
      <w:r>
        <w:rPr/>
        <w:t>报告期内，公司控股子公司上海爱递吉供应链管理服务有限公司租赁房产情况如下：</w:t>
      </w:r>
    </w:p>
    <w:p>
      <w:pPr>
        <w:spacing w:line="240" w:lineRule="auto" w:before="10"/>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2035"/>
        <w:gridCol w:w="2674"/>
        <w:gridCol w:w="1280"/>
        <w:gridCol w:w="816"/>
        <w:gridCol w:w="1628"/>
        <w:gridCol w:w="1356"/>
      </w:tblGrid>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出租人</w:t>
            </w:r>
            <w:r>
              <w:rPr>
                <w:rFonts w:ascii="宋体" w:hAnsi="宋体" w:cs="宋体" w:eastAsia="宋体" w:hint="default"/>
                <w:sz w:val="18"/>
                <w:szCs w:val="18"/>
              </w:rPr>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地点</w:t>
            </w:r>
            <w:r>
              <w:rPr>
                <w:rFonts w:ascii="宋体" w:hAnsi="宋体" w:cs="宋体" w:eastAsia="宋体" w:hint="default"/>
                <w:sz w:val="18"/>
                <w:szCs w:val="18"/>
              </w:rPr>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74" w:right="0"/>
              <w:jc w:val="left"/>
              <w:rPr>
                <w:rFonts w:ascii="宋体" w:hAnsi="宋体" w:cs="宋体" w:eastAsia="宋体" w:hint="default"/>
                <w:sz w:val="18"/>
                <w:szCs w:val="18"/>
              </w:rPr>
            </w:pPr>
            <w:r>
              <w:rPr>
                <w:rFonts w:ascii="宋体" w:hAnsi="宋体" w:cs="宋体" w:eastAsia="宋体" w:hint="default"/>
                <w:b/>
                <w:bCs/>
                <w:sz w:val="18"/>
                <w:szCs w:val="18"/>
              </w:rPr>
              <w:t>建筑面积</w:t>
            </w:r>
            <w:r>
              <w:rPr>
                <w:rFonts w:ascii="宋体" w:hAnsi="宋体" w:cs="宋体" w:eastAsia="宋体" w:hint="default"/>
                <w:sz w:val="18"/>
                <w:szCs w:val="18"/>
              </w:rPr>
            </w:r>
          </w:p>
          <w:p>
            <w:pPr>
              <w:pStyle w:val="TableParagraph"/>
              <w:spacing w:line="240" w:lineRule="auto" w:before="76"/>
              <w:ind w:left="362"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b/>
                <w:bCs/>
                <w:sz w:val="18"/>
                <w:szCs w:val="18"/>
              </w:rPr>
              <w:t>用途</w:t>
            </w:r>
            <w:r>
              <w:rPr>
                <w:rFonts w:ascii="宋体" w:hAnsi="宋体" w:cs="宋体" w:eastAsia="宋体" w:hint="default"/>
                <w:sz w:val="18"/>
                <w:szCs w:val="18"/>
              </w:rPr>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月租金（元）</w:t>
            </w:r>
            <w:r>
              <w:rPr>
                <w:rFonts w:ascii="宋体" w:hAnsi="宋体" w:cs="宋体" w:eastAsia="宋体" w:hint="default"/>
                <w:sz w:val="18"/>
                <w:szCs w:val="18"/>
              </w:rPr>
            </w:r>
          </w:p>
        </w:tc>
      </w:tr>
      <w:tr>
        <w:trPr>
          <w:trHeight w:val="636"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741" w:right="110" w:hanging="629"/>
              <w:jc w:val="left"/>
              <w:rPr>
                <w:rFonts w:ascii="宋体" w:hAnsi="宋体" w:cs="宋体" w:eastAsia="宋体" w:hint="default"/>
                <w:sz w:val="18"/>
                <w:szCs w:val="18"/>
              </w:rPr>
            </w:pPr>
            <w:r>
              <w:rPr>
                <w:rFonts w:ascii="宋体" w:hAnsi="宋体" w:cs="宋体" w:eastAsia="宋体" w:hint="default"/>
                <w:sz w:val="18"/>
                <w:szCs w:val="18"/>
              </w:rPr>
              <w:t>江宁开发区科技创业服 务中心</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南京市江宁开发区胜太路</w:t>
            </w:r>
            <w:r>
              <w:rPr>
                <w:rFonts w:ascii="宋体" w:hAnsi="宋体" w:cs="宋体" w:eastAsia="宋体" w:hint="default"/>
                <w:spacing w:val="-45"/>
                <w:sz w:val="18"/>
                <w:szCs w:val="18"/>
              </w:rPr>
              <w:t> </w:t>
            </w:r>
            <w:r>
              <w:rPr>
                <w:rFonts w:ascii="Calibri" w:hAnsi="Calibri" w:cs="Calibri" w:eastAsia="Calibri" w:hint="default"/>
                <w:sz w:val="18"/>
                <w:szCs w:val="18"/>
              </w:rPr>
              <w:t>68</w:t>
            </w:r>
            <w:r>
              <w:rPr>
                <w:rFonts w:ascii="Calibri" w:hAnsi="Calibri" w:cs="Calibri" w:eastAsia="Calibri" w:hint="default"/>
                <w:spacing w:val="3"/>
                <w:sz w:val="18"/>
                <w:szCs w:val="18"/>
              </w:rPr>
              <w:t> </w:t>
            </w:r>
            <w:r>
              <w:rPr>
                <w:rFonts w:ascii="宋体" w:hAnsi="宋体" w:cs="宋体" w:eastAsia="宋体" w:hint="default"/>
                <w:sz w:val="18"/>
                <w:szCs w:val="18"/>
              </w:rPr>
              <w:t>号</w:t>
            </w:r>
          </w:p>
          <w:p>
            <w:pPr>
              <w:pStyle w:val="TableParagraph"/>
              <w:spacing w:line="240" w:lineRule="auto" w:before="53"/>
              <w:ind w:right="1"/>
              <w:jc w:val="center"/>
              <w:rPr>
                <w:rFonts w:ascii="Calibri" w:hAnsi="Calibri" w:cs="Calibri" w:eastAsia="Calibri" w:hint="default"/>
                <w:sz w:val="18"/>
                <w:szCs w:val="18"/>
              </w:rPr>
            </w:pPr>
            <w:r>
              <w:rPr>
                <w:rFonts w:ascii="宋体" w:hAnsi="宋体" w:cs="宋体" w:eastAsia="宋体" w:hint="default"/>
                <w:sz w:val="18"/>
                <w:szCs w:val="18"/>
              </w:rPr>
              <w:t>房间</w:t>
            </w:r>
            <w:r>
              <w:rPr>
                <w:rFonts w:ascii="宋体" w:hAnsi="宋体" w:cs="宋体" w:eastAsia="宋体" w:hint="default"/>
                <w:spacing w:val="-48"/>
                <w:sz w:val="18"/>
                <w:szCs w:val="18"/>
              </w:rPr>
              <w:t> </w:t>
            </w:r>
            <w:r>
              <w:rPr>
                <w:rFonts w:ascii="Calibri" w:hAnsi="Calibri" w:cs="Calibri" w:eastAsia="Calibri" w:hint="default"/>
                <w:sz w:val="18"/>
                <w:szCs w:val="18"/>
              </w:rPr>
              <w:t>515</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30.16</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2010.09.01-2011.0</w:t>
            </w:r>
          </w:p>
          <w:p>
            <w:pPr>
              <w:pStyle w:val="TableParagraph"/>
              <w:spacing w:line="240" w:lineRule="auto" w:before="92"/>
              <w:ind w:left="3" w:right="0"/>
              <w:jc w:val="center"/>
              <w:rPr>
                <w:rFonts w:ascii="Calibri" w:hAnsi="Calibri" w:cs="Calibri" w:eastAsia="Calibri" w:hint="default"/>
                <w:sz w:val="18"/>
                <w:szCs w:val="18"/>
              </w:rPr>
            </w:pPr>
            <w:r>
              <w:rPr>
                <w:rFonts w:ascii="Calibri"/>
                <w:sz w:val="18"/>
              </w:rPr>
              <w:t>8.31</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754</w:t>
            </w:r>
          </w:p>
        </w:tc>
      </w:tr>
    </w:tbl>
    <w:p>
      <w:pPr>
        <w:pStyle w:val="BodyText"/>
        <w:spacing w:line="357" w:lineRule="auto" w:before="39"/>
        <w:ind w:left="400" w:right="204" w:firstLine="359"/>
        <w:jc w:val="left"/>
      </w:pPr>
      <w:r>
        <w:rPr>
          <w:spacing w:val="-1"/>
        </w:rPr>
        <w:t>报告期内，公司控股子（孙）公司南京爱递吉供应链管理服务有限公司租赁房产情况</w:t>
      </w:r>
      <w:r>
        <w:rPr/>
        <w:t> 如下：</w:t>
      </w:r>
    </w:p>
    <w:tbl>
      <w:tblPr>
        <w:tblW w:w="0" w:type="auto"/>
        <w:jc w:val="left"/>
        <w:tblInd w:w="114" w:type="dxa"/>
        <w:tblLayout w:type="fixed"/>
        <w:tblCellMar>
          <w:top w:w="0" w:type="dxa"/>
          <w:left w:w="0" w:type="dxa"/>
          <w:bottom w:w="0" w:type="dxa"/>
          <w:right w:w="0" w:type="dxa"/>
        </w:tblCellMar>
        <w:tblLook w:val="01E0"/>
      </w:tblPr>
      <w:tblGrid>
        <w:gridCol w:w="2035"/>
        <w:gridCol w:w="2674"/>
        <w:gridCol w:w="1280"/>
        <w:gridCol w:w="816"/>
        <w:gridCol w:w="1628"/>
        <w:gridCol w:w="1356"/>
      </w:tblGrid>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b/>
                <w:bCs/>
                <w:sz w:val="18"/>
                <w:szCs w:val="18"/>
              </w:rPr>
              <w:t>出租人</w:t>
            </w:r>
            <w:r>
              <w:rPr>
                <w:rFonts w:ascii="宋体" w:hAnsi="宋体" w:cs="宋体" w:eastAsia="宋体" w:hint="default"/>
                <w:sz w:val="18"/>
                <w:szCs w:val="18"/>
              </w:rPr>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b/>
                <w:bCs/>
                <w:sz w:val="18"/>
                <w:szCs w:val="18"/>
              </w:rPr>
              <w:t>地点</w:t>
            </w:r>
            <w:r>
              <w:rPr>
                <w:rFonts w:ascii="宋体" w:hAnsi="宋体" w:cs="宋体" w:eastAsia="宋体" w:hint="default"/>
                <w:sz w:val="18"/>
                <w:szCs w:val="18"/>
              </w:rPr>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74" w:right="0"/>
              <w:jc w:val="left"/>
              <w:rPr>
                <w:rFonts w:ascii="宋体" w:hAnsi="宋体" w:cs="宋体" w:eastAsia="宋体" w:hint="default"/>
                <w:sz w:val="18"/>
                <w:szCs w:val="18"/>
              </w:rPr>
            </w:pPr>
            <w:r>
              <w:rPr>
                <w:rFonts w:ascii="宋体" w:hAnsi="宋体" w:cs="宋体" w:eastAsia="宋体" w:hint="default"/>
                <w:b/>
                <w:bCs/>
                <w:sz w:val="18"/>
                <w:szCs w:val="18"/>
              </w:rPr>
              <w:t>建筑面积</w:t>
            </w:r>
            <w:r>
              <w:rPr>
                <w:rFonts w:ascii="宋体" w:hAnsi="宋体" w:cs="宋体" w:eastAsia="宋体" w:hint="default"/>
                <w:sz w:val="18"/>
                <w:szCs w:val="18"/>
              </w:rPr>
            </w:r>
          </w:p>
          <w:p>
            <w:pPr>
              <w:pStyle w:val="TableParagraph"/>
              <w:spacing w:line="240" w:lineRule="auto" w:before="76"/>
              <w:ind w:left="362"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2"/>
              <w:jc w:val="center"/>
              <w:rPr>
                <w:rFonts w:ascii="宋体" w:hAnsi="宋体" w:cs="宋体" w:eastAsia="宋体" w:hint="default"/>
                <w:sz w:val="18"/>
                <w:szCs w:val="18"/>
              </w:rPr>
            </w:pPr>
            <w:r>
              <w:rPr>
                <w:rFonts w:ascii="宋体" w:hAnsi="宋体" w:cs="宋体" w:eastAsia="宋体" w:hint="default"/>
                <w:b/>
                <w:bCs/>
                <w:sz w:val="18"/>
                <w:szCs w:val="18"/>
              </w:rPr>
              <w:t>用途</w:t>
            </w:r>
            <w:r>
              <w:rPr>
                <w:rFonts w:ascii="宋体" w:hAnsi="宋体" w:cs="宋体" w:eastAsia="宋体" w:hint="default"/>
                <w:sz w:val="18"/>
                <w:szCs w:val="18"/>
              </w:rPr>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5" w:right="0"/>
              <w:jc w:val="center"/>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b/>
                <w:bCs/>
                <w:sz w:val="18"/>
                <w:szCs w:val="18"/>
              </w:rPr>
              <w:t>月租金（元）</w:t>
            </w:r>
            <w:r>
              <w:rPr>
                <w:rFonts w:ascii="宋体" w:hAnsi="宋体" w:cs="宋体" w:eastAsia="宋体" w:hint="default"/>
                <w:sz w:val="18"/>
                <w:szCs w:val="18"/>
              </w:rPr>
            </w:r>
          </w:p>
        </w:tc>
      </w:tr>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
              <w:ind w:left="741" w:right="110" w:hanging="629"/>
              <w:jc w:val="left"/>
              <w:rPr>
                <w:rFonts w:ascii="宋体" w:hAnsi="宋体" w:cs="宋体" w:eastAsia="宋体" w:hint="default"/>
                <w:sz w:val="18"/>
                <w:szCs w:val="18"/>
              </w:rPr>
            </w:pPr>
            <w:r>
              <w:rPr>
                <w:rFonts w:ascii="宋体" w:hAnsi="宋体" w:cs="宋体" w:eastAsia="宋体" w:hint="default"/>
                <w:sz w:val="18"/>
                <w:szCs w:val="18"/>
              </w:rPr>
              <w:t>江宁开发区科技创业服 务中心</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before="5"/>
              <w:ind w:left="201" w:right="158" w:hanging="44"/>
              <w:jc w:val="left"/>
              <w:rPr>
                <w:rFonts w:ascii="宋体" w:hAnsi="宋体" w:cs="宋体" w:eastAsia="宋体" w:hint="default"/>
                <w:sz w:val="18"/>
                <w:szCs w:val="18"/>
              </w:rPr>
            </w:pPr>
            <w:r>
              <w:rPr>
                <w:rFonts w:ascii="宋体" w:hAnsi="宋体" w:cs="宋体" w:eastAsia="宋体" w:hint="default"/>
                <w:sz w:val="18"/>
                <w:szCs w:val="18"/>
              </w:rPr>
              <w:t>南京市江宁天元东路</w:t>
            </w:r>
            <w:r>
              <w:rPr>
                <w:rFonts w:ascii="宋体" w:hAnsi="宋体" w:cs="宋体" w:eastAsia="宋体" w:hint="default"/>
                <w:spacing w:val="-45"/>
                <w:sz w:val="18"/>
                <w:szCs w:val="18"/>
              </w:rPr>
              <w:t> </w:t>
            </w:r>
            <w:r>
              <w:rPr>
                <w:rFonts w:ascii="Calibri" w:hAnsi="Calibri" w:cs="Calibri" w:eastAsia="Calibri" w:hint="default"/>
                <w:sz w:val="18"/>
                <w:szCs w:val="18"/>
              </w:rPr>
              <w:t>118</w:t>
            </w:r>
            <w:r>
              <w:rPr>
                <w:rFonts w:ascii="Calibri" w:hAnsi="Calibri" w:cs="Calibri" w:eastAsia="Calibri" w:hint="default"/>
                <w:spacing w:val="3"/>
                <w:sz w:val="18"/>
                <w:szCs w:val="18"/>
              </w:rPr>
              <w:t> </w:t>
            </w:r>
            <w:r>
              <w:rPr>
                <w:rFonts w:ascii="宋体" w:hAnsi="宋体" w:cs="宋体" w:eastAsia="宋体" w:hint="default"/>
                <w:sz w:val="18"/>
                <w:szCs w:val="18"/>
              </w:rPr>
              <w:t>号天 元致远大厦三层</w:t>
            </w:r>
            <w:r>
              <w:rPr>
                <w:rFonts w:ascii="宋体" w:hAnsi="宋体" w:cs="宋体" w:eastAsia="宋体" w:hint="default"/>
                <w:spacing w:val="-47"/>
                <w:sz w:val="18"/>
                <w:szCs w:val="18"/>
              </w:rPr>
              <w:t> </w:t>
            </w:r>
            <w:r>
              <w:rPr>
                <w:rFonts w:ascii="Calibri" w:hAnsi="Calibri" w:cs="Calibri" w:eastAsia="Calibri" w:hint="default"/>
                <w:sz w:val="18"/>
                <w:szCs w:val="18"/>
              </w:rPr>
              <w:t>306</w:t>
            </w:r>
            <w:r>
              <w:rPr>
                <w:rFonts w:ascii="宋体" w:hAnsi="宋体" w:cs="宋体" w:eastAsia="宋体" w:hint="default"/>
                <w:sz w:val="18"/>
                <w:szCs w:val="18"/>
              </w:rPr>
              <w:t>、</w:t>
            </w:r>
            <w:r>
              <w:rPr>
                <w:rFonts w:ascii="Calibri" w:hAnsi="Calibri" w:cs="Calibri" w:eastAsia="Calibri" w:hint="default"/>
                <w:sz w:val="18"/>
                <w:szCs w:val="18"/>
              </w:rPr>
              <w:t>308</w:t>
            </w:r>
            <w:r>
              <w:rPr>
                <w:rFonts w:ascii="Calibri" w:hAnsi="Calibri" w:cs="Calibri" w:eastAsia="Calibri" w:hint="default"/>
                <w:spacing w:val="1"/>
                <w:sz w:val="18"/>
                <w:szCs w:val="18"/>
              </w:rPr>
              <w:t> </w:t>
            </w:r>
            <w:r>
              <w:rPr>
                <w:rFonts w:ascii="宋体" w:hAnsi="宋体" w:cs="宋体" w:eastAsia="宋体" w:hint="default"/>
                <w:sz w:val="18"/>
                <w:szCs w:val="18"/>
              </w:rPr>
              <w:t>室</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88.75</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18"/>
                <w:szCs w:val="18"/>
              </w:rPr>
            </w:pPr>
            <w:r>
              <w:rPr>
                <w:rFonts w:ascii="Calibri"/>
                <w:sz w:val="18"/>
              </w:rPr>
              <w:t>2010.09.01-2013.0</w:t>
            </w:r>
          </w:p>
          <w:p>
            <w:pPr>
              <w:pStyle w:val="TableParagraph"/>
              <w:spacing w:line="240" w:lineRule="auto" w:before="92"/>
              <w:ind w:left="3" w:right="0"/>
              <w:jc w:val="center"/>
              <w:rPr>
                <w:rFonts w:ascii="Calibri" w:hAnsi="Calibri" w:cs="Calibri" w:eastAsia="Calibri" w:hint="default"/>
                <w:sz w:val="18"/>
                <w:szCs w:val="18"/>
              </w:rPr>
            </w:pPr>
            <w:r>
              <w:rPr>
                <w:rFonts w:ascii="Calibri"/>
                <w:sz w:val="18"/>
              </w:rPr>
              <w:t>8.31</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4049.22</w:t>
            </w:r>
          </w:p>
        </w:tc>
      </w:tr>
    </w:tbl>
    <w:p>
      <w:pPr>
        <w:pStyle w:val="BodyText"/>
        <w:spacing w:line="240" w:lineRule="auto"/>
        <w:ind w:left="880" w:right="906"/>
        <w:jc w:val="left"/>
      </w:pPr>
      <w:r>
        <w:rPr/>
        <w:t>报告期内，公司哈尔滨分公司租赁房产情况如下：</w:t>
      </w:r>
    </w:p>
    <w:p>
      <w:pPr>
        <w:spacing w:line="240" w:lineRule="auto" w:before="10"/>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2035"/>
        <w:gridCol w:w="2674"/>
        <w:gridCol w:w="1280"/>
        <w:gridCol w:w="816"/>
        <w:gridCol w:w="1628"/>
        <w:gridCol w:w="1356"/>
      </w:tblGrid>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出租人</w:t>
            </w:r>
            <w:r>
              <w:rPr>
                <w:rFonts w:ascii="宋体" w:hAnsi="宋体" w:cs="宋体" w:eastAsia="宋体" w:hint="default"/>
                <w:sz w:val="18"/>
                <w:szCs w:val="18"/>
              </w:rPr>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地点</w:t>
            </w:r>
            <w:r>
              <w:rPr>
                <w:rFonts w:ascii="宋体" w:hAnsi="宋体" w:cs="宋体" w:eastAsia="宋体" w:hint="default"/>
                <w:sz w:val="18"/>
                <w:szCs w:val="18"/>
              </w:rPr>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74" w:right="0"/>
              <w:jc w:val="left"/>
              <w:rPr>
                <w:rFonts w:ascii="宋体" w:hAnsi="宋体" w:cs="宋体" w:eastAsia="宋体" w:hint="default"/>
                <w:sz w:val="18"/>
                <w:szCs w:val="18"/>
              </w:rPr>
            </w:pPr>
            <w:r>
              <w:rPr>
                <w:rFonts w:ascii="宋体" w:hAnsi="宋体" w:cs="宋体" w:eastAsia="宋体" w:hint="default"/>
                <w:b/>
                <w:bCs/>
                <w:sz w:val="18"/>
                <w:szCs w:val="18"/>
              </w:rPr>
              <w:t>建筑面积</w:t>
            </w:r>
            <w:r>
              <w:rPr>
                <w:rFonts w:ascii="宋体" w:hAnsi="宋体" w:cs="宋体" w:eastAsia="宋体" w:hint="default"/>
                <w:sz w:val="18"/>
                <w:szCs w:val="18"/>
              </w:rPr>
            </w:r>
          </w:p>
          <w:p>
            <w:pPr>
              <w:pStyle w:val="TableParagraph"/>
              <w:spacing w:line="240" w:lineRule="auto" w:before="76"/>
              <w:ind w:left="362"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b/>
                <w:bCs/>
                <w:sz w:val="18"/>
                <w:szCs w:val="18"/>
              </w:rPr>
              <w:t>用途</w:t>
            </w:r>
            <w:r>
              <w:rPr>
                <w:rFonts w:ascii="宋体" w:hAnsi="宋体" w:cs="宋体" w:eastAsia="宋体" w:hint="default"/>
                <w:sz w:val="18"/>
                <w:szCs w:val="18"/>
              </w:rPr>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月租金（元）</w:t>
            </w:r>
            <w:r>
              <w:rPr>
                <w:rFonts w:ascii="宋体" w:hAnsi="宋体" w:cs="宋体" w:eastAsia="宋体" w:hint="default"/>
                <w:sz w:val="18"/>
                <w:szCs w:val="18"/>
              </w:rPr>
            </w:r>
          </w:p>
        </w:tc>
      </w:tr>
      <w:tr>
        <w:trPr>
          <w:trHeight w:val="636"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哈尔滨高科技创业中心</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哈尔滨市南岗区嵩山路</w:t>
            </w:r>
            <w:r>
              <w:rPr>
                <w:rFonts w:ascii="宋体" w:hAnsi="宋体" w:cs="宋体" w:eastAsia="宋体" w:hint="default"/>
                <w:spacing w:val="-44"/>
                <w:sz w:val="18"/>
                <w:szCs w:val="18"/>
              </w:rPr>
              <w:t> </w:t>
            </w:r>
            <w:r>
              <w:rPr>
                <w:rFonts w:ascii="Calibri" w:hAnsi="Calibri" w:cs="Calibri" w:eastAsia="Calibri" w:hint="default"/>
                <w:sz w:val="18"/>
                <w:szCs w:val="18"/>
              </w:rPr>
              <w:t>5</w:t>
            </w:r>
            <w:r>
              <w:rPr>
                <w:rFonts w:ascii="Calibri" w:hAnsi="Calibri" w:cs="Calibri" w:eastAsia="Calibri" w:hint="default"/>
                <w:spacing w:val="4"/>
                <w:sz w:val="18"/>
                <w:szCs w:val="18"/>
              </w:rPr>
              <w:t> </w:t>
            </w:r>
            <w:r>
              <w:rPr>
                <w:rFonts w:ascii="宋体" w:hAnsi="宋体" w:cs="宋体" w:eastAsia="宋体" w:hint="default"/>
                <w:sz w:val="18"/>
                <w:szCs w:val="18"/>
              </w:rPr>
              <w:t>号零</w:t>
            </w:r>
          </w:p>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Calibri" w:hAnsi="Calibri" w:cs="Calibri" w:eastAsia="Calibri" w:hint="default"/>
                <w:sz w:val="18"/>
                <w:szCs w:val="18"/>
              </w:rPr>
              <w:t>620</w:t>
            </w:r>
            <w:r>
              <w:rPr>
                <w:rFonts w:ascii="Calibri" w:hAnsi="Calibri" w:cs="Calibri" w:eastAsia="Calibri" w:hint="default"/>
                <w:spacing w:val="3"/>
                <w:sz w:val="18"/>
                <w:szCs w:val="18"/>
              </w:rPr>
              <w:t> </w:t>
            </w:r>
            <w:r>
              <w:rPr>
                <w:rFonts w:ascii="宋体" w:hAnsi="宋体" w:cs="宋体" w:eastAsia="宋体" w:hint="default"/>
                <w:sz w:val="18"/>
                <w:szCs w:val="18"/>
              </w:rPr>
              <w:t>室</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Calibri" w:hAnsi="Calibri" w:cs="Calibri" w:eastAsia="Calibri" w:hint="default"/>
                <w:sz w:val="18"/>
                <w:szCs w:val="18"/>
              </w:rPr>
            </w:pPr>
            <w:r>
              <w:rPr>
                <w:rFonts w:ascii="Calibri"/>
                <w:sz w:val="18"/>
              </w:rPr>
              <w:t>9</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2010.11.02-2011.1</w:t>
            </w:r>
          </w:p>
          <w:p>
            <w:pPr>
              <w:pStyle w:val="TableParagraph"/>
              <w:spacing w:line="240" w:lineRule="auto" w:before="92"/>
              <w:ind w:left="3" w:right="0"/>
              <w:jc w:val="center"/>
              <w:rPr>
                <w:rFonts w:ascii="Calibri" w:hAnsi="Calibri" w:cs="Calibri" w:eastAsia="Calibri" w:hint="default"/>
                <w:sz w:val="18"/>
                <w:szCs w:val="18"/>
              </w:rPr>
            </w:pPr>
            <w:r>
              <w:rPr>
                <w:rFonts w:ascii="Calibri"/>
                <w:sz w:val="18"/>
              </w:rPr>
              <w:t>1.02</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416.67</w:t>
            </w:r>
          </w:p>
        </w:tc>
      </w:tr>
    </w:tbl>
    <w:p>
      <w:pPr>
        <w:pStyle w:val="BodyText"/>
        <w:spacing w:line="240" w:lineRule="auto" w:before="39"/>
        <w:ind w:left="880" w:right="906"/>
        <w:jc w:val="left"/>
      </w:pPr>
      <w:r>
        <w:rPr/>
        <w:t>报告期内，公司鄂尔多斯分公司租赁房产情况如下：</w:t>
      </w:r>
    </w:p>
    <w:p>
      <w:pPr>
        <w:spacing w:line="240" w:lineRule="auto" w:before="10"/>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2035"/>
        <w:gridCol w:w="2674"/>
        <w:gridCol w:w="1280"/>
        <w:gridCol w:w="816"/>
        <w:gridCol w:w="1628"/>
        <w:gridCol w:w="1356"/>
      </w:tblGrid>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出租人</w:t>
            </w:r>
            <w:r>
              <w:rPr>
                <w:rFonts w:ascii="宋体" w:hAnsi="宋体" w:cs="宋体" w:eastAsia="宋体" w:hint="default"/>
                <w:sz w:val="18"/>
                <w:szCs w:val="18"/>
              </w:rPr>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地点</w:t>
            </w:r>
            <w:r>
              <w:rPr>
                <w:rFonts w:ascii="宋体" w:hAnsi="宋体" w:cs="宋体" w:eastAsia="宋体" w:hint="default"/>
                <w:sz w:val="18"/>
                <w:szCs w:val="18"/>
              </w:rPr>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74" w:right="0"/>
              <w:jc w:val="left"/>
              <w:rPr>
                <w:rFonts w:ascii="宋体" w:hAnsi="宋体" w:cs="宋体" w:eastAsia="宋体" w:hint="default"/>
                <w:sz w:val="18"/>
                <w:szCs w:val="18"/>
              </w:rPr>
            </w:pPr>
            <w:r>
              <w:rPr>
                <w:rFonts w:ascii="宋体" w:hAnsi="宋体" w:cs="宋体" w:eastAsia="宋体" w:hint="default"/>
                <w:b/>
                <w:bCs/>
                <w:sz w:val="18"/>
                <w:szCs w:val="18"/>
              </w:rPr>
              <w:t>建筑面积</w:t>
            </w:r>
            <w:r>
              <w:rPr>
                <w:rFonts w:ascii="宋体" w:hAnsi="宋体" w:cs="宋体" w:eastAsia="宋体" w:hint="default"/>
                <w:sz w:val="18"/>
                <w:szCs w:val="18"/>
              </w:rPr>
            </w:r>
          </w:p>
          <w:p>
            <w:pPr>
              <w:pStyle w:val="TableParagraph"/>
              <w:spacing w:line="240" w:lineRule="auto" w:before="76"/>
              <w:ind w:left="362"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b/>
                <w:bCs/>
                <w:sz w:val="18"/>
                <w:szCs w:val="18"/>
              </w:rPr>
              <w:t>用途</w:t>
            </w:r>
            <w:r>
              <w:rPr>
                <w:rFonts w:ascii="宋体" w:hAnsi="宋体" w:cs="宋体" w:eastAsia="宋体" w:hint="default"/>
                <w:sz w:val="18"/>
                <w:szCs w:val="18"/>
              </w:rPr>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月租金（元）</w:t>
            </w:r>
            <w:r>
              <w:rPr>
                <w:rFonts w:ascii="宋体" w:hAnsi="宋体" w:cs="宋体" w:eastAsia="宋体" w:hint="default"/>
                <w:sz w:val="18"/>
                <w:szCs w:val="18"/>
              </w:rPr>
            </w:r>
          </w:p>
        </w:tc>
      </w:tr>
      <w:tr>
        <w:trPr>
          <w:trHeight w:val="634" w:hRule="exact"/>
        </w:trPr>
        <w:tc>
          <w:tcPr>
            <w:tcW w:w="20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刘彦明</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427" w:right="161" w:hanging="267"/>
              <w:jc w:val="left"/>
              <w:rPr>
                <w:rFonts w:ascii="宋体" w:hAnsi="宋体" w:cs="宋体" w:eastAsia="宋体" w:hint="default"/>
                <w:sz w:val="18"/>
                <w:szCs w:val="18"/>
              </w:rPr>
            </w:pPr>
            <w:r>
              <w:rPr>
                <w:rFonts w:ascii="宋体" w:hAnsi="宋体" w:cs="宋体" w:eastAsia="宋体" w:hint="default"/>
                <w:sz w:val="18"/>
                <w:szCs w:val="18"/>
              </w:rPr>
              <w:t>鄂尔多斯市东胜区大兴东方花 园</w:t>
            </w:r>
            <w:r>
              <w:rPr>
                <w:rFonts w:ascii="宋体" w:hAnsi="宋体" w:cs="宋体" w:eastAsia="宋体" w:hint="default"/>
                <w:spacing w:val="-46"/>
                <w:sz w:val="18"/>
                <w:szCs w:val="18"/>
              </w:rPr>
              <w:t> </w:t>
            </w:r>
            <w:r>
              <w:rPr>
                <w:rFonts w:ascii="Calibri" w:hAnsi="Calibri" w:cs="Calibri" w:eastAsia="Calibri" w:hint="default"/>
                <w:sz w:val="18"/>
                <w:szCs w:val="18"/>
              </w:rPr>
              <w:t>8</w:t>
            </w:r>
            <w:r>
              <w:rPr>
                <w:rFonts w:ascii="Calibri" w:hAnsi="Calibri" w:cs="Calibri" w:eastAsia="Calibri" w:hint="default"/>
                <w:spacing w:val="3"/>
                <w:sz w:val="18"/>
                <w:szCs w:val="18"/>
              </w:rPr>
              <w:t>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单元</w:t>
            </w:r>
            <w:r>
              <w:rPr>
                <w:rFonts w:ascii="宋体" w:hAnsi="宋体" w:cs="宋体" w:eastAsia="宋体" w:hint="default"/>
                <w:spacing w:val="-46"/>
                <w:sz w:val="18"/>
                <w:szCs w:val="18"/>
              </w:rPr>
              <w:t> </w:t>
            </w:r>
            <w:r>
              <w:rPr>
                <w:rFonts w:ascii="Calibri" w:hAnsi="Calibri" w:cs="Calibri" w:eastAsia="Calibri" w:hint="default"/>
                <w:sz w:val="18"/>
                <w:szCs w:val="18"/>
              </w:rPr>
              <w:t>102</w:t>
            </w:r>
            <w:r>
              <w:rPr>
                <w:rFonts w:ascii="Calibri" w:hAnsi="Calibri" w:cs="Calibri" w:eastAsia="Calibri" w:hint="default"/>
                <w:spacing w:val="3"/>
                <w:sz w:val="18"/>
                <w:szCs w:val="18"/>
              </w:rPr>
              <w:t> </w:t>
            </w:r>
            <w:r>
              <w:rPr>
                <w:rFonts w:ascii="宋体" w:hAnsi="宋体" w:cs="宋体" w:eastAsia="宋体" w:hint="default"/>
                <w:sz w:val="18"/>
                <w:szCs w:val="18"/>
              </w:rPr>
              <w:t>室</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84" w:right="0"/>
              <w:jc w:val="left"/>
              <w:rPr>
                <w:rFonts w:ascii="Calibri" w:hAnsi="Calibri" w:cs="Calibri" w:eastAsia="Calibri" w:hint="default"/>
                <w:sz w:val="18"/>
                <w:szCs w:val="18"/>
              </w:rPr>
            </w:pPr>
            <w:r>
              <w:rPr>
                <w:rFonts w:ascii="Calibri"/>
                <w:sz w:val="18"/>
              </w:rPr>
              <w:t>136.05</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办公</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Calibri" w:hAnsi="Calibri" w:cs="Calibri" w:eastAsia="Calibri" w:hint="default"/>
                <w:sz w:val="18"/>
                <w:szCs w:val="18"/>
              </w:rPr>
            </w:pPr>
            <w:r>
              <w:rPr>
                <w:rFonts w:ascii="Calibri"/>
                <w:sz w:val="18"/>
              </w:rPr>
              <w:t>2010.10.01-2011.0</w:t>
            </w:r>
          </w:p>
          <w:p>
            <w:pPr>
              <w:pStyle w:val="TableParagraph"/>
              <w:spacing w:line="240" w:lineRule="auto" w:before="92"/>
              <w:ind w:left="3" w:right="0"/>
              <w:jc w:val="center"/>
              <w:rPr>
                <w:rFonts w:ascii="Calibri" w:hAnsi="Calibri" w:cs="Calibri" w:eastAsia="Calibri" w:hint="default"/>
                <w:sz w:val="18"/>
                <w:szCs w:val="18"/>
              </w:rPr>
            </w:pPr>
            <w:r>
              <w:rPr>
                <w:rFonts w:ascii="Calibri"/>
                <w:sz w:val="18"/>
              </w:rPr>
              <w:t>9.30</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4583.33</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before="26"/>
        <w:ind w:left="400" w:right="0"/>
        <w:jc w:val="both"/>
      </w:pPr>
      <w:r>
        <w:rPr>
          <w:rFonts w:ascii="Calibri" w:hAnsi="Calibri" w:cs="Calibri" w:eastAsia="Calibri" w:hint="default"/>
        </w:rPr>
        <w:t>6</w:t>
      </w:r>
      <w:r>
        <w:rPr/>
        <w:t>、报告期内，公司拥有的土地使用权未发生变化。</w:t>
      </w:r>
    </w:p>
    <w:p>
      <w:pPr>
        <w:spacing w:line="240" w:lineRule="auto" w:before="0"/>
        <w:rPr>
          <w:rFonts w:ascii="宋体" w:hAnsi="宋体" w:cs="宋体" w:eastAsia="宋体" w:hint="default"/>
          <w:sz w:val="26"/>
          <w:szCs w:val="26"/>
        </w:rPr>
      </w:pPr>
    </w:p>
    <w:p>
      <w:pPr>
        <w:spacing w:line="240" w:lineRule="auto" w:before="2"/>
        <w:rPr>
          <w:rFonts w:ascii="宋体" w:hAnsi="宋体" w:cs="宋体" w:eastAsia="宋体" w:hint="default"/>
          <w:sz w:val="19"/>
          <w:szCs w:val="19"/>
        </w:rPr>
      </w:pPr>
    </w:p>
    <w:p>
      <w:pPr>
        <w:pStyle w:val="Heading4"/>
        <w:spacing w:line="240" w:lineRule="auto"/>
        <w:ind w:left="400" w:right="0"/>
        <w:jc w:val="both"/>
        <w:rPr>
          <w:b w:val="0"/>
          <w:bCs w:val="0"/>
        </w:rPr>
      </w:pPr>
      <w:r>
        <w:rPr/>
        <w:t>（五）公司核心竞争能力情况</w:t>
      </w:r>
      <w:r>
        <w:rPr>
          <w:b w:val="0"/>
          <w:bCs w:val="0"/>
        </w:rPr>
      </w:r>
    </w:p>
    <w:p>
      <w:pPr>
        <w:spacing w:line="326" w:lineRule="auto" w:before="154"/>
        <w:ind w:left="880" w:right="204" w:hanging="8"/>
        <w:jc w:val="left"/>
        <w:rPr>
          <w:rFonts w:ascii="宋体" w:hAnsi="宋体" w:cs="宋体" w:eastAsia="宋体" w:hint="default"/>
          <w:sz w:val="24"/>
          <w:szCs w:val="24"/>
        </w:rPr>
      </w:pPr>
      <w:r>
        <w:rPr>
          <w:rFonts w:ascii="Calibri" w:hAnsi="Calibri" w:cs="Calibri" w:eastAsia="Calibri" w:hint="default"/>
          <w:b/>
          <w:bCs/>
          <w:sz w:val="24"/>
          <w:szCs w:val="24"/>
        </w:rPr>
        <w:t>1</w:t>
      </w:r>
      <w:r>
        <w:rPr>
          <w:rFonts w:ascii="宋体" w:hAnsi="宋体" w:cs="宋体" w:eastAsia="宋体" w:hint="default"/>
          <w:b/>
          <w:bCs/>
          <w:sz w:val="24"/>
          <w:szCs w:val="24"/>
        </w:rPr>
        <w:t>、持续的创新能力以及领先的技术和产品优势</w:t>
      </w:r>
      <w:r>
        <w:rPr>
          <w:rFonts w:ascii="宋体" w:hAnsi="宋体" w:cs="宋体" w:eastAsia="宋体" w:hint="default"/>
          <w:b/>
          <w:bCs/>
          <w:w w:val="99"/>
          <w:sz w:val="24"/>
          <w:szCs w:val="24"/>
        </w:rPr>
        <w:t> </w:t>
      </w:r>
      <w:r>
        <w:rPr>
          <w:rFonts w:ascii="宋体" w:hAnsi="宋体" w:cs="宋体" w:eastAsia="宋体" w:hint="default"/>
          <w:spacing w:val="2"/>
          <w:sz w:val="24"/>
          <w:szCs w:val="24"/>
        </w:rPr>
        <w:t>公司长期坚持对前瞻性技术的关注和投入，在实践中研发出多项中国城市信息化的</w:t>
      </w:r>
    </w:p>
    <w:p>
      <w:pPr>
        <w:pStyle w:val="BodyText"/>
        <w:spacing w:line="357" w:lineRule="auto" w:before="68"/>
        <w:ind w:left="400" w:right="876"/>
        <w:jc w:val="both"/>
      </w:pPr>
      <w:r>
        <w:rPr>
          <w:spacing w:val="2"/>
        </w:rPr>
        <w:t>核心技术，形成了多项自主创新的产品和专利，拥有软件行业较完整的最高等级资质。</w:t>
      </w:r>
      <w:r>
        <w:rPr>
          <w:spacing w:val="-100"/>
        </w:rPr>
        <w:t> </w:t>
      </w:r>
      <w:r>
        <w:rPr>
          <w:spacing w:val="-100"/>
        </w:rPr>
      </w:r>
      <w:r>
        <w:rPr>
          <w:spacing w:val="2"/>
        </w:rPr>
        <w:t>公司是一家在国内最早将面向对象的分析和设计方法运用于城市信息化领域，以及在国</w:t>
      </w:r>
      <w:r>
        <w:rPr>
          <w:spacing w:val="-101"/>
        </w:rPr>
        <w:t> </w:t>
      </w:r>
      <w:r>
        <w:rPr>
          <w:spacing w:val="-101"/>
        </w:rPr>
      </w:r>
      <w:r>
        <w:rPr/>
        <w:t>内最早将综合业务基础平台应用于城市信息化建设的软件和服务提供商。</w:t>
      </w:r>
    </w:p>
    <w:p>
      <w:pPr>
        <w:pStyle w:val="BodyText"/>
        <w:spacing w:line="357" w:lineRule="auto"/>
        <w:ind w:left="400" w:right="876" w:firstLine="479"/>
        <w:jc w:val="both"/>
      </w:pPr>
      <w:r>
        <w:rPr>
          <w:spacing w:val="2"/>
        </w:rPr>
        <w:t>作为一家自主创新企业，公司创新性的产品与整体解决方案已处于国内领先水平，</w:t>
      </w:r>
      <w:r>
        <w:rPr/>
        <w:t> </w:t>
      </w:r>
      <w:r>
        <w:rPr>
          <w:spacing w:val="-4"/>
        </w:rPr>
        <w:t>具有较强的竞争优势。公司曾获得中国软件行业协会“中国十大创新软件企业”，万达业</w:t>
      </w:r>
      <w:r>
        <w:rPr>
          <w:spacing w:val="-99"/>
        </w:rPr>
        <w:t> </w:t>
      </w:r>
      <w:r>
        <w:rPr>
          <w:spacing w:val="-99"/>
        </w:rPr>
      </w:r>
      <w:r>
        <w:rPr>
          <w:spacing w:val="2"/>
        </w:rPr>
        <w:t>务基础平台产品、万达应急指挥平台先后获得“中国十大软件创新产品”称号，万达应</w:t>
      </w:r>
      <w:r>
        <w:rPr/>
      </w:r>
    </w:p>
    <w:p>
      <w:pPr>
        <w:spacing w:after="0" w:line="357" w:lineRule="auto"/>
        <w:jc w:val="both"/>
        <w:sectPr>
          <w:pgSz w:w="11910" w:h="16840"/>
          <w:pgMar w:header="853" w:footer="1195" w:top="1320" w:bottom="1380" w:left="1400" w:right="0"/>
        </w:sectPr>
      </w:pPr>
    </w:p>
    <w:p>
      <w:pPr>
        <w:spacing w:line="240" w:lineRule="auto" w:before="8"/>
        <w:rPr>
          <w:rFonts w:ascii="宋体" w:hAnsi="宋体" w:cs="宋体" w:eastAsia="宋体" w:hint="default"/>
          <w:sz w:val="9"/>
          <w:szCs w:val="9"/>
        </w:rPr>
      </w:pPr>
    </w:p>
    <w:p>
      <w:pPr>
        <w:pStyle w:val="BodyText"/>
        <w:spacing w:line="357" w:lineRule="auto" w:before="26"/>
        <w:ind w:left="140" w:right="877"/>
        <w:jc w:val="both"/>
      </w:pPr>
      <w:r>
        <w:rPr>
          <w:spacing w:val="2"/>
        </w:rPr>
        <w:t>用审计系统与万达信息安全集成管理平台两款产品被科技部、国家税务总局、商务部、</w:t>
      </w:r>
      <w:r>
        <w:rPr>
          <w:spacing w:val="-111"/>
        </w:rPr>
        <w:t> </w:t>
      </w:r>
      <w:r>
        <w:rPr>
          <w:spacing w:val="-111"/>
        </w:rPr>
      </w:r>
      <w:r>
        <w:rPr>
          <w:spacing w:val="-4"/>
        </w:rPr>
        <w:t>国家质检总局联合认定为“国家重点新产品”。上海医联工程荣获了二〇一〇年中国国际</w:t>
      </w:r>
      <w:r>
        <w:rPr>
          <w:spacing w:val="-99"/>
        </w:rPr>
        <w:t> </w:t>
      </w:r>
      <w:r>
        <w:rPr>
          <w:spacing w:val="-99"/>
        </w:rPr>
      </w:r>
      <w:r>
        <w:rPr/>
        <w:t>工业博览会银奖。公司领先的产品与解决方案已在市场上树立了良好的形象。</w:t>
      </w:r>
    </w:p>
    <w:p>
      <w:pPr>
        <w:spacing w:line="271" w:lineRule="auto" w:before="36"/>
        <w:ind w:left="620" w:right="966" w:firstLine="2"/>
        <w:jc w:val="left"/>
        <w:rPr>
          <w:rFonts w:ascii="宋体" w:hAnsi="宋体" w:cs="宋体" w:eastAsia="宋体" w:hint="default"/>
          <w:sz w:val="24"/>
          <w:szCs w:val="24"/>
        </w:rPr>
      </w:pPr>
      <w:r>
        <w:rPr>
          <w:rFonts w:ascii="Calibri" w:hAnsi="Calibri" w:cs="Calibri" w:eastAsia="Calibri" w:hint="default"/>
          <w:b/>
          <w:bCs/>
          <w:sz w:val="24"/>
          <w:szCs w:val="24"/>
        </w:rPr>
        <w:t>2</w:t>
      </w:r>
      <w:r>
        <w:rPr>
          <w:rFonts w:ascii="宋体" w:hAnsi="宋体" w:cs="宋体" w:eastAsia="宋体" w:hint="default"/>
          <w:b/>
          <w:bCs/>
          <w:sz w:val="24"/>
          <w:szCs w:val="24"/>
        </w:rPr>
        <w:t>、专注于细分领域，丰富的行业经验优势</w:t>
      </w:r>
      <w:r>
        <w:rPr>
          <w:rFonts w:ascii="宋体" w:hAnsi="宋体" w:cs="宋体" w:eastAsia="宋体" w:hint="default"/>
          <w:b/>
          <w:bCs/>
          <w:w w:val="99"/>
          <w:sz w:val="24"/>
          <w:szCs w:val="24"/>
        </w:rPr>
        <w:t> </w:t>
      </w:r>
      <w:r>
        <w:rPr>
          <w:rFonts w:ascii="宋体" w:hAnsi="宋体" w:cs="宋体" w:eastAsia="宋体" w:hint="default"/>
          <w:sz w:val="24"/>
          <w:szCs w:val="24"/>
        </w:rPr>
        <w:t>公司是以软件和服务为核心，长期提供以公共事务为核心的城市信息化软件开发与</w:t>
      </w:r>
    </w:p>
    <w:p>
      <w:pPr>
        <w:pStyle w:val="BodyText"/>
        <w:spacing w:line="324" w:lineRule="auto" w:before="122"/>
        <w:ind w:left="140" w:right="861"/>
        <w:jc w:val="left"/>
      </w:pPr>
      <w:r>
        <w:rPr/>
        <w:t>服务，在城市信息化行业的细分领域已逐步成为业内的领先企业。公司参与制定了</w:t>
      </w:r>
      <w:r>
        <w:rPr>
          <w:spacing w:val="-61"/>
        </w:rPr>
        <w:t> </w:t>
      </w:r>
      <w:r>
        <w:rPr>
          <w:rFonts w:ascii="Calibri" w:hAnsi="Calibri" w:cs="Calibri" w:eastAsia="Calibri" w:hint="default"/>
        </w:rPr>
        <w:t>7</w:t>
      </w:r>
      <w:r>
        <w:rPr>
          <w:rFonts w:ascii="Calibri" w:hAnsi="Calibri" w:cs="Calibri" w:eastAsia="Calibri" w:hint="default"/>
          <w:spacing w:val="5"/>
        </w:rPr>
        <w:t> </w:t>
      </w:r>
      <w:r>
        <w:rPr/>
        <w:t>个 </w:t>
      </w:r>
      <w:r>
        <w:rPr>
          <w:spacing w:val="-7"/>
        </w:rPr>
        <w:t>国家电子政务标准或指南、</w:t>
      </w:r>
      <w:r>
        <w:rPr>
          <w:rFonts w:ascii="Calibri" w:hAnsi="Calibri" w:cs="Calibri" w:eastAsia="Calibri" w:hint="default"/>
          <w:spacing w:val="-7"/>
        </w:rPr>
        <w:t>6 </w:t>
      </w:r>
      <w:r>
        <w:rPr/>
        <w:t>个卫生部医疗信息化的国家行业标准或指南和 </w:t>
      </w:r>
      <w:r>
        <w:rPr>
          <w:rFonts w:ascii="Calibri" w:hAnsi="Calibri" w:cs="Calibri" w:eastAsia="Calibri" w:hint="default"/>
        </w:rPr>
        <w:t>9</w:t>
      </w:r>
      <w:r>
        <w:rPr>
          <w:rFonts w:ascii="Calibri" w:hAnsi="Calibri" w:cs="Calibri" w:eastAsia="Calibri" w:hint="default"/>
          <w:spacing w:val="-29"/>
        </w:rPr>
        <w:t> </w:t>
      </w:r>
      <w:r>
        <w:rPr/>
        <w:t>个地方信息 化标准。目前，公司的应用软件和服务已经占据了上海地区城市信息化领域约</w:t>
      </w:r>
      <w:r>
        <w:rPr>
          <w:spacing w:val="-60"/>
        </w:rPr>
        <w:t> </w:t>
      </w:r>
      <w:r>
        <w:rPr>
          <w:rFonts w:ascii="Calibri" w:hAnsi="Calibri" w:cs="Calibri" w:eastAsia="Calibri" w:hint="default"/>
        </w:rPr>
        <w:t>30%</w:t>
      </w:r>
      <w:r>
        <w:rPr/>
        <w:t>的市 场份额，其中在政府信息化领域占有</w:t>
      </w:r>
      <w:r>
        <w:rPr>
          <w:spacing w:val="-62"/>
        </w:rPr>
        <w:t> </w:t>
      </w:r>
      <w:r>
        <w:rPr>
          <w:rFonts w:ascii="Calibri" w:hAnsi="Calibri" w:cs="Calibri" w:eastAsia="Calibri" w:hint="default"/>
        </w:rPr>
        <w:t>60%</w:t>
      </w:r>
      <w:r>
        <w:rPr/>
        <w:t>的市场份额。</w:t>
      </w:r>
    </w:p>
    <w:p>
      <w:pPr>
        <w:pStyle w:val="BodyText"/>
        <w:spacing w:line="357" w:lineRule="auto" w:before="100"/>
        <w:ind w:left="140" w:right="744" w:firstLine="479"/>
        <w:jc w:val="left"/>
      </w:pPr>
      <w:r>
        <w:rPr>
          <w:spacing w:val="-1"/>
        </w:rPr>
        <w:t>目前公司业务涵盖了城市建设、城市管理、城市生活等城市信息化的众多重要领域，</w:t>
      </w:r>
      <w:r>
        <w:rPr/>
        <w:t> </w:t>
      </w:r>
      <w:r>
        <w:rPr>
          <w:spacing w:val="2"/>
        </w:rPr>
        <w:t>并在社会保障、卫生服务、民航交通、工商管理、电子政务等产品和服务的细分领域具</w:t>
      </w:r>
      <w:r>
        <w:rPr>
          <w:spacing w:val="-101"/>
        </w:rPr>
        <w:t> </w:t>
      </w:r>
      <w:r>
        <w:rPr>
          <w:spacing w:val="-101"/>
        </w:rPr>
      </w:r>
      <w:r>
        <w:rPr>
          <w:spacing w:val="2"/>
        </w:rPr>
        <w:t>有突出的竞争优势。通过提供城市信息化整体解决方案，公司主导实施了上海众多重要</w:t>
      </w:r>
    </w:p>
    <w:p>
      <w:pPr>
        <w:pStyle w:val="BodyText"/>
        <w:spacing w:line="357" w:lineRule="auto"/>
        <w:ind w:left="140" w:right="876"/>
        <w:jc w:val="both"/>
      </w:pPr>
      <w:r>
        <w:rPr>
          <w:spacing w:val="2"/>
        </w:rPr>
        <w:t>城市信息化项目，为上海目前拥有国内领先的城市信息化水平作出了重要贡献，并占据</w:t>
      </w:r>
      <w:r>
        <w:rPr>
          <w:spacing w:val="-101"/>
        </w:rPr>
        <w:t> </w:t>
      </w:r>
      <w:r>
        <w:rPr>
          <w:spacing w:val="-101"/>
        </w:rPr>
      </w:r>
      <w:r>
        <w:rPr>
          <w:spacing w:val="2"/>
        </w:rPr>
        <w:t>了上海市城市信息化领域的领先地位。凭借丰富的行业应用经验，公司积极参与国内其</w:t>
      </w:r>
      <w:r>
        <w:rPr>
          <w:spacing w:val="-104"/>
        </w:rPr>
        <w:t> </w:t>
      </w:r>
      <w:r>
        <w:rPr>
          <w:spacing w:val="-104"/>
        </w:rPr>
      </w:r>
      <w:r>
        <w:rPr/>
        <w:t>他城市的城市信息化建设工作，业务已经逐步拓展到全国。</w:t>
      </w:r>
    </w:p>
    <w:p>
      <w:pPr>
        <w:spacing w:line="271" w:lineRule="auto" w:before="36"/>
        <w:ind w:left="620" w:right="867" w:firstLine="2"/>
        <w:jc w:val="left"/>
        <w:rPr>
          <w:rFonts w:ascii="宋体" w:hAnsi="宋体" w:cs="宋体" w:eastAsia="宋体" w:hint="default"/>
          <w:sz w:val="24"/>
          <w:szCs w:val="24"/>
        </w:rPr>
      </w:pPr>
      <w:r>
        <w:rPr>
          <w:rFonts w:ascii="Calibri" w:hAnsi="Calibri" w:cs="Calibri" w:eastAsia="Calibri" w:hint="default"/>
          <w:b/>
          <w:bCs/>
          <w:sz w:val="24"/>
          <w:szCs w:val="24"/>
        </w:rPr>
        <w:t>3</w:t>
      </w:r>
      <w:r>
        <w:rPr>
          <w:rFonts w:ascii="宋体" w:hAnsi="宋体" w:cs="宋体" w:eastAsia="宋体" w:hint="default"/>
          <w:b/>
          <w:bCs/>
          <w:sz w:val="24"/>
          <w:szCs w:val="24"/>
        </w:rPr>
        <w:t>、卓越的服务品质和可靠的产品质量优势</w:t>
      </w:r>
      <w:r>
        <w:rPr>
          <w:rFonts w:ascii="宋体" w:hAnsi="宋体" w:cs="宋体" w:eastAsia="宋体" w:hint="default"/>
          <w:b/>
          <w:bCs/>
          <w:w w:val="99"/>
          <w:sz w:val="24"/>
          <w:szCs w:val="24"/>
        </w:rPr>
        <w:t> </w:t>
      </w:r>
      <w:r>
        <w:rPr>
          <w:rFonts w:ascii="宋体" w:hAnsi="宋体" w:cs="宋体" w:eastAsia="宋体" w:hint="default"/>
          <w:sz w:val="24"/>
          <w:szCs w:val="24"/>
        </w:rPr>
        <w:t>公司历来重视对客户的服务工作，是国内最早在政府领域提供</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7</w:t>
      </w:r>
      <w:r>
        <w:rPr>
          <w:rFonts w:ascii="宋体" w:hAnsi="宋体" w:cs="宋体" w:eastAsia="宋体" w:hint="default"/>
          <w:sz w:val="24"/>
          <w:szCs w:val="24"/>
        </w:rPr>
        <w:t>×</w:t>
      </w:r>
      <w:r>
        <w:rPr>
          <w:rFonts w:ascii="Times New Roman" w:hAnsi="Times New Roman" w:cs="Times New Roman" w:eastAsia="Times New Roman" w:hint="default"/>
          <w:sz w:val="24"/>
          <w:szCs w:val="24"/>
        </w:rPr>
        <w:t>24</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小时专业</w:t>
      </w:r>
      <w:r>
        <w:rPr>
          <w:rFonts w:ascii="宋体" w:hAnsi="宋体" w:cs="宋体" w:eastAsia="宋体" w:hint="default"/>
          <w:spacing w:val="-59"/>
          <w:sz w:val="24"/>
          <w:szCs w:val="24"/>
        </w:rPr>
        <w:t> </w:t>
      </w:r>
      <w:r>
        <w:rPr>
          <w:rFonts w:ascii="Times New Roman" w:hAnsi="Times New Roman" w:cs="Times New Roman" w:eastAsia="Times New Roman" w:hint="default"/>
          <w:spacing w:val="-3"/>
          <w:sz w:val="24"/>
          <w:szCs w:val="24"/>
        </w:rPr>
        <w:t>IT</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系</w:t>
      </w:r>
    </w:p>
    <w:p>
      <w:pPr>
        <w:pStyle w:val="BodyText"/>
        <w:spacing w:line="357" w:lineRule="auto" w:before="99"/>
        <w:ind w:left="140" w:right="983"/>
        <w:jc w:val="both"/>
      </w:pPr>
      <w:r>
        <w:rPr/>
        <w:t>统运行保障服务的供应商之一，亦是国内最早从事政府领域运营服务的公司之一。公司 凭借卓越的服务品质和可靠的产品质量优势树立了良好品牌，与客户形成了战略合作伙 伴关系。</w:t>
      </w:r>
    </w:p>
    <w:p>
      <w:pPr>
        <w:pStyle w:val="BodyText"/>
        <w:spacing w:line="348" w:lineRule="auto"/>
        <w:ind w:left="140" w:right="876" w:firstLine="479"/>
        <w:jc w:val="both"/>
      </w:pPr>
      <w:r>
        <w:rPr/>
        <w:t>如上海医保，</w:t>
      </w:r>
      <w:r>
        <w:rPr>
          <w:rFonts w:ascii="Times New Roman" w:hAnsi="Times New Roman" w:cs="Times New Roman" w:eastAsia="Times New Roman" w:hint="default"/>
        </w:rPr>
        <w:t>7*24*365 </w:t>
      </w:r>
      <w:r>
        <w:rPr/>
        <w:t>的实时医疗结算体系已经持续稳定不间断运行了十年，多次 不可抗力引起的问题都被成功解决或消除，获得了各方面的多次推荐，同一系统两次获 得上海科技进步一等奖，是国内建设和运营最好、规模最大的城市医疗服务系统之一。 </w:t>
      </w:r>
      <w:r>
        <w:rPr>
          <w:rFonts w:ascii="Times New Roman" w:hAnsi="Times New Roman" w:cs="Times New Roman" w:eastAsia="Times New Roman" w:hint="default"/>
        </w:rPr>
        <w:t>APEC</w:t>
      </w:r>
      <w:r>
        <w:rPr>
          <w:rFonts w:ascii="Times New Roman" w:hAnsi="Times New Roman" w:cs="Times New Roman" w:eastAsia="Times New Roman" w:hint="default"/>
          <w:spacing w:val="15"/>
        </w:rPr>
        <w:t> </w:t>
      </w:r>
      <w:r>
        <w:rPr>
          <w:spacing w:val="-3"/>
        </w:rPr>
        <w:t>会议系统获得外交部主持颁发的金牌服务奖，宁波机场、国家工商局等重大成功案</w:t>
      </w:r>
      <w:r>
        <w:rPr>
          <w:spacing w:val="-118"/>
        </w:rPr>
        <w:t> </w:t>
      </w:r>
      <w:r>
        <w:rPr>
          <w:spacing w:val="-118"/>
        </w:rPr>
      </w:r>
      <w:r>
        <w:rPr/>
        <w:t>例也都在服务品质上获得客户和同行的一致好评，提升了公司的品牌价值。</w:t>
      </w:r>
    </w:p>
    <w:p>
      <w:pPr>
        <w:pStyle w:val="Heading4"/>
        <w:spacing w:line="240" w:lineRule="auto" w:before="122"/>
        <w:ind w:left="622" w:right="744"/>
        <w:jc w:val="left"/>
        <w:rPr>
          <w:b w:val="0"/>
          <w:bCs w:val="0"/>
        </w:rPr>
      </w:pPr>
      <w:r>
        <w:rPr>
          <w:rFonts w:ascii="Calibri" w:hAnsi="Calibri" w:cs="Calibri" w:eastAsia="Calibri" w:hint="default"/>
        </w:rPr>
        <w:t>4</w:t>
      </w:r>
      <w:r>
        <w:rPr/>
        <w:t>、报告期内，公司核心竞争能力情况未发生重大变化。</w:t>
      </w:r>
      <w:r>
        <w:rPr>
          <w:b w:val="0"/>
          <w:bCs w:val="0"/>
        </w:rPr>
      </w:r>
    </w:p>
    <w:p>
      <w:pPr>
        <w:spacing w:line="240" w:lineRule="auto" w:before="0"/>
        <w:rPr>
          <w:rFonts w:ascii="宋体" w:hAnsi="宋体" w:cs="宋体" w:eastAsia="宋体" w:hint="default"/>
          <w:b/>
          <w:bCs/>
          <w:sz w:val="26"/>
          <w:szCs w:val="26"/>
        </w:rPr>
      </w:pPr>
    </w:p>
    <w:p>
      <w:pPr>
        <w:spacing w:line="240" w:lineRule="auto" w:before="2"/>
        <w:rPr>
          <w:rFonts w:ascii="宋体" w:hAnsi="宋体" w:cs="宋体" w:eastAsia="宋体" w:hint="default"/>
          <w:b/>
          <w:bCs/>
          <w:sz w:val="19"/>
          <w:szCs w:val="19"/>
        </w:rPr>
      </w:pPr>
    </w:p>
    <w:p>
      <w:pPr>
        <w:pStyle w:val="Heading4"/>
        <w:spacing w:line="240" w:lineRule="auto"/>
        <w:ind w:right="0"/>
        <w:jc w:val="both"/>
        <w:rPr>
          <w:b w:val="0"/>
          <w:bCs w:val="0"/>
        </w:rPr>
      </w:pPr>
      <w:r>
        <w:rPr/>
        <w:t>（六）公司研发费用投入情况</w:t>
      </w:r>
      <w:r>
        <w:rPr>
          <w:b w:val="0"/>
          <w:bCs w:val="0"/>
        </w:rPr>
      </w:r>
    </w:p>
    <w:p>
      <w:pPr>
        <w:pStyle w:val="BodyText"/>
        <w:spacing w:line="470" w:lineRule="atLeast" w:before="0"/>
        <w:ind w:left="140" w:right="879"/>
        <w:jc w:val="both"/>
      </w:pPr>
      <w:r>
        <w:rPr>
          <w:rFonts w:ascii="宋体" w:hAnsi="宋体" w:cs="宋体" w:eastAsia="宋体" w:hint="default"/>
          <w:spacing w:val="-3"/>
        </w:rPr>
        <w:t>1</w:t>
      </w:r>
      <w:r>
        <w:rPr>
          <w:spacing w:val="-3"/>
        </w:rPr>
        <w:t>、报告期内，公司研发费用总额为</w:t>
      </w:r>
      <w:r>
        <w:rPr>
          <w:spacing w:val="-62"/>
        </w:rPr>
        <w:t> </w:t>
      </w:r>
      <w:r>
        <w:rPr>
          <w:rFonts w:ascii="宋体" w:hAnsi="宋体" w:cs="宋体" w:eastAsia="宋体" w:hint="default"/>
        </w:rPr>
        <w:t>52,940,783.01</w:t>
      </w:r>
      <w:r>
        <w:rPr>
          <w:rFonts w:ascii="宋体" w:hAnsi="宋体" w:cs="宋体" w:eastAsia="宋体" w:hint="default"/>
          <w:spacing w:val="-62"/>
        </w:rPr>
        <w:t> </w:t>
      </w:r>
      <w:r>
        <w:rPr/>
        <w:t>元，占公司营业收入的</w:t>
      </w:r>
      <w:r>
        <w:rPr>
          <w:spacing w:val="-62"/>
        </w:rPr>
        <w:t> </w:t>
      </w:r>
      <w:r>
        <w:rPr>
          <w:rFonts w:ascii="宋体" w:hAnsi="宋体" w:cs="宋体" w:eastAsia="宋体" w:hint="default"/>
          <w:spacing w:val="-3"/>
        </w:rPr>
        <w:t>10.73%</w:t>
      </w:r>
      <w:r>
        <w:rPr>
          <w:spacing w:val="-3"/>
        </w:rPr>
        <w:t>，同比</w:t>
      </w:r>
      <w:r>
        <w:rPr/>
        <w:t> 上年度增长</w:t>
      </w:r>
      <w:r>
        <w:rPr>
          <w:spacing w:val="-61"/>
        </w:rPr>
        <w:t> </w:t>
      </w:r>
      <w:r>
        <w:rPr>
          <w:rFonts w:ascii="宋体" w:hAnsi="宋体" w:cs="宋体" w:eastAsia="宋体" w:hint="default"/>
        </w:rPr>
        <w:t>4.30%</w:t>
      </w:r>
      <w:r>
        <w:rPr/>
        <w:t>。</w:t>
      </w:r>
    </w:p>
    <w:p>
      <w:pPr>
        <w:spacing w:after="0" w:line="470" w:lineRule="atLeast"/>
        <w:jc w:val="both"/>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Heading4"/>
        <w:spacing w:line="240" w:lineRule="auto" w:before="26"/>
        <w:ind w:left="220" w:right="860"/>
        <w:jc w:val="left"/>
        <w:rPr>
          <w:b w:val="0"/>
          <w:bCs w:val="0"/>
        </w:rPr>
      </w:pPr>
      <w:r>
        <w:rPr>
          <w:rFonts w:ascii="宋体" w:hAnsi="宋体" w:cs="宋体" w:eastAsia="宋体" w:hint="default"/>
        </w:rPr>
        <w:t>2</w:t>
      </w:r>
      <w:r>
        <w:rPr/>
        <w:t>、主要研发项目进展情况</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107" w:type="dxa"/>
        <w:tblLayout w:type="fixed"/>
        <w:tblCellMar>
          <w:top w:w="0" w:type="dxa"/>
          <w:left w:w="0" w:type="dxa"/>
          <w:bottom w:w="0" w:type="dxa"/>
          <w:right w:w="0" w:type="dxa"/>
        </w:tblCellMar>
        <w:tblLook w:val="01E0"/>
      </w:tblPr>
      <w:tblGrid>
        <w:gridCol w:w="1690"/>
        <w:gridCol w:w="1690"/>
        <w:gridCol w:w="1688"/>
        <w:gridCol w:w="1690"/>
        <w:gridCol w:w="3013"/>
      </w:tblGrid>
      <w:tr>
        <w:trPr>
          <w:trHeight w:val="355"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合作项目名称</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0" w:right="0"/>
              <w:jc w:val="left"/>
              <w:rPr>
                <w:rFonts w:ascii="宋体" w:hAnsi="宋体" w:cs="宋体" w:eastAsia="宋体" w:hint="default"/>
                <w:sz w:val="18"/>
                <w:szCs w:val="18"/>
              </w:rPr>
            </w:pPr>
            <w:r>
              <w:rPr>
                <w:rFonts w:ascii="宋体" w:hAnsi="宋体" w:cs="宋体" w:eastAsia="宋体" w:hint="default"/>
                <w:sz w:val="18"/>
                <w:szCs w:val="18"/>
              </w:rPr>
              <w:t>主承担</w:t>
            </w:r>
            <w:r>
              <w:rPr>
                <w:rFonts w:ascii="宋体" w:hAnsi="宋体" w:cs="宋体" w:eastAsia="宋体" w:hint="default"/>
                <w:spacing w:val="1"/>
                <w:sz w:val="18"/>
                <w:szCs w:val="18"/>
              </w:rPr>
              <w:t> </w:t>
            </w:r>
            <w:r>
              <w:rPr>
                <w:rFonts w:ascii="宋体" w:hAnsi="宋体" w:cs="宋体" w:eastAsia="宋体" w:hint="default"/>
                <w:sz w:val="18"/>
                <w:szCs w:val="18"/>
              </w:rPr>
              <w:t>企业</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研究成果分配方案</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报告期内达到的目标</w:t>
            </w:r>
          </w:p>
        </w:tc>
      </w:tr>
      <w:tr>
        <w:trPr>
          <w:trHeight w:val="1882"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sz w:val="18"/>
              </w:rPr>
              <w:t>1</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61"/>
              <w:ind w:left="103" w:right="98"/>
              <w:jc w:val="left"/>
              <w:rPr>
                <w:rFonts w:ascii="宋体" w:hAnsi="宋体" w:cs="宋体" w:eastAsia="宋体" w:hint="default"/>
                <w:sz w:val="18"/>
                <w:szCs w:val="18"/>
              </w:rPr>
            </w:pPr>
            <w:r>
              <w:rPr>
                <w:rFonts w:ascii="宋体" w:hAnsi="宋体" w:cs="宋体" w:eastAsia="宋体" w:hint="default"/>
                <w:spacing w:val="4"/>
                <w:sz w:val="18"/>
                <w:szCs w:val="18"/>
              </w:rPr>
              <w:t>外事一体化综合管 </w:t>
            </w:r>
            <w:r>
              <w:rPr>
                <w:rFonts w:ascii="宋体" w:hAnsi="宋体" w:cs="宋体" w:eastAsia="宋体" w:hint="default"/>
                <w:sz w:val="18"/>
                <w:szCs w:val="18"/>
              </w:rPr>
              <w:t>理系统</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316" w:lineRule="auto"/>
              <w:ind w:left="103" w:right="62"/>
              <w:jc w:val="left"/>
              <w:rPr>
                <w:rFonts w:ascii="宋体" w:hAnsi="宋体" w:cs="宋体" w:eastAsia="宋体" w:hint="default"/>
                <w:sz w:val="18"/>
                <w:szCs w:val="18"/>
              </w:rPr>
            </w:pPr>
            <w:r>
              <w:rPr>
                <w:rFonts w:ascii="宋体" w:hAnsi="宋体" w:cs="宋体" w:eastAsia="宋体" w:hint="default"/>
                <w:spacing w:val="30"/>
                <w:sz w:val="18"/>
                <w:szCs w:val="18"/>
              </w:rPr>
              <w:t>共同拥有知识产</w:t>
            </w:r>
            <w:r>
              <w:rPr>
                <w:rFonts w:ascii="宋体" w:hAnsi="宋体" w:cs="宋体" w:eastAsia="宋体" w:hint="default"/>
                <w:spacing w:val="-85"/>
                <w:sz w:val="18"/>
                <w:szCs w:val="18"/>
              </w:rPr>
              <w:t> </w:t>
            </w:r>
            <w:r>
              <w:rPr>
                <w:rFonts w:ascii="宋体" w:hAnsi="宋体" w:cs="宋体" w:eastAsia="宋体" w:hint="default"/>
                <w:spacing w:val="8"/>
                <w:sz w:val="18"/>
                <w:szCs w:val="18"/>
              </w:rPr>
              <w:t>权</w:t>
            </w:r>
            <w:r>
              <w:rPr>
                <w:rFonts w:ascii="宋体" w:hAnsi="宋体" w:cs="宋体" w:eastAsia="宋体" w:hint="default"/>
                <w:spacing w:val="8"/>
                <w:sz w:val="18"/>
                <w:szCs w:val="18"/>
              </w:rPr>
              <w:t>,</w:t>
            </w:r>
            <w:r>
              <w:rPr>
                <w:rFonts w:ascii="宋体" w:hAnsi="宋体" w:cs="宋体" w:eastAsia="宋体" w:hint="default"/>
                <w:spacing w:val="-68"/>
                <w:sz w:val="18"/>
                <w:szCs w:val="18"/>
              </w:rPr>
              <w:t> </w:t>
            </w:r>
            <w:r>
              <w:rPr>
                <w:rFonts w:ascii="宋体" w:hAnsi="宋体" w:cs="宋体" w:eastAsia="宋体" w:hint="default"/>
                <w:spacing w:val="13"/>
                <w:sz w:val="18"/>
                <w:szCs w:val="18"/>
              </w:rPr>
              <w:t>但未经另一方</w:t>
            </w:r>
          </w:p>
          <w:p>
            <w:pPr>
              <w:pStyle w:val="TableParagraph"/>
              <w:spacing w:line="316" w:lineRule="auto" w:before="19"/>
              <w:ind w:left="103" w:right="96"/>
              <w:jc w:val="left"/>
              <w:rPr>
                <w:rFonts w:ascii="宋体" w:hAnsi="宋体" w:cs="宋体" w:eastAsia="宋体" w:hint="default"/>
                <w:sz w:val="18"/>
                <w:szCs w:val="18"/>
              </w:rPr>
            </w:pPr>
            <w:r>
              <w:rPr>
                <w:rFonts w:ascii="宋体" w:hAnsi="宋体" w:cs="宋体" w:eastAsia="宋体" w:hint="default"/>
                <w:spacing w:val="4"/>
                <w:sz w:val="18"/>
                <w:szCs w:val="18"/>
              </w:rPr>
              <w:t>同意不得转让给第 </w:t>
            </w:r>
            <w:r>
              <w:rPr>
                <w:rFonts w:ascii="宋体" w:hAnsi="宋体" w:cs="宋体" w:eastAsia="宋体" w:hint="default"/>
                <w:sz w:val="18"/>
                <w:szCs w:val="18"/>
              </w:rPr>
              <w:t>三方</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4"/>
              <w:jc w:val="left"/>
              <w:rPr>
                <w:rFonts w:ascii="宋体" w:hAnsi="宋体" w:cs="宋体" w:eastAsia="宋体" w:hint="default"/>
                <w:sz w:val="18"/>
                <w:szCs w:val="18"/>
              </w:rPr>
            </w:pPr>
            <w:r>
              <w:rPr>
                <w:rFonts w:ascii="宋体" w:hAnsi="宋体" w:cs="宋体" w:eastAsia="宋体" w:hint="default"/>
                <w:spacing w:val="6"/>
                <w:sz w:val="18"/>
                <w:szCs w:val="18"/>
              </w:rPr>
              <w:t>报告期内完成了外事综合业务系统</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的建设，形成了综合业务应用的整体</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框 </w:t>
            </w:r>
            <w:r>
              <w:rPr>
                <w:rFonts w:ascii="宋体" w:hAnsi="宋体" w:cs="宋体" w:eastAsia="宋体" w:hint="default"/>
                <w:spacing w:val="-6"/>
                <w:sz w:val="18"/>
                <w:szCs w:val="18"/>
              </w:rPr>
              <w:t>架；建成了符合外事工作特点和要求</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6"/>
                <w:sz w:val="18"/>
                <w:szCs w:val="18"/>
              </w:rPr>
              <w:t>的外事信息资源库和外事信息服务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系统。</w:t>
            </w:r>
          </w:p>
        </w:tc>
      </w:tr>
      <w:tr>
        <w:trPr>
          <w:trHeight w:val="946"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sz w:val="18"/>
              </w:rPr>
              <w:t>2</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8"/>
              <w:jc w:val="both"/>
              <w:rPr>
                <w:rFonts w:ascii="宋体" w:hAnsi="宋体" w:cs="宋体" w:eastAsia="宋体" w:hint="default"/>
                <w:sz w:val="18"/>
                <w:szCs w:val="18"/>
              </w:rPr>
            </w:pPr>
            <w:r>
              <w:rPr>
                <w:rFonts w:ascii="宋体" w:hAnsi="宋体" w:cs="宋体" w:eastAsia="宋体" w:hint="default"/>
                <w:spacing w:val="4"/>
                <w:sz w:val="18"/>
                <w:szCs w:val="18"/>
              </w:rPr>
              <w:t>面向电子政务领域 的应用平台研发和 </w:t>
            </w:r>
            <w:r>
              <w:rPr>
                <w:rFonts w:ascii="宋体" w:hAnsi="宋体" w:cs="宋体" w:eastAsia="宋体" w:hint="default"/>
                <w:sz w:val="18"/>
                <w:szCs w:val="18"/>
              </w:rPr>
              <w:t>产业化</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自主研发</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4"/>
              <w:jc w:val="both"/>
              <w:rPr>
                <w:rFonts w:ascii="宋体" w:hAnsi="宋体" w:cs="宋体" w:eastAsia="宋体" w:hint="default"/>
                <w:sz w:val="18"/>
                <w:szCs w:val="18"/>
              </w:rPr>
            </w:pPr>
            <w:r>
              <w:rPr>
                <w:rFonts w:ascii="宋体" w:hAnsi="宋体" w:cs="宋体" w:eastAsia="宋体" w:hint="default"/>
                <w:spacing w:val="6"/>
                <w:sz w:val="18"/>
                <w:szCs w:val="18"/>
              </w:rPr>
              <w:t>报告期内完成了基于国产中间件的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面向电子政务领域的应用平台的研</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制，产业化推广工作顺利进行。</w:t>
            </w:r>
          </w:p>
        </w:tc>
      </w:tr>
      <w:tr>
        <w:trPr>
          <w:trHeight w:val="1258"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3</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316" w:lineRule="auto"/>
              <w:ind w:left="103" w:right="98"/>
              <w:jc w:val="left"/>
              <w:rPr>
                <w:rFonts w:ascii="宋体" w:hAnsi="宋体" w:cs="宋体" w:eastAsia="宋体" w:hint="default"/>
                <w:sz w:val="18"/>
                <w:szCs w:val="18"/>
              </w:rPr>
            </w:pPr>
            <w:r>
              <w:rPr>
                <w:rFonts w:ascii="宋体" w:hAnsi="宋体" w:cs="宋体" w:eastAsia="宋体" w:hint="default"/>
                <w:spacing w:val="4"/>
                <w:sz w:val="18"/>
                <w:szCs w:val="18"/>
              </w:rPr>
              <w:t>电子政务工程技术 </w:t>
            </w:r>
            <w:r>
              <w:rPr>
                <w:rFonts w:ascii="宋体" w:hAnsi="宋体" w:cs="宋体" w:eastAsia="宋体" w:hint="default"/>
                <w:sz w:val="18"/>
                <w:szCs w:val="18"/>
              </w:rPr>
              <w:t>研究中心</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自主研发</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4"/>
              <w:jc w:val="both"/>
              <w:rPr>
                <w:rFonts w:ascii="宋体" w:hAnsi="宋体" w:cs="宋体" w:eastAsia="宋体" w:hint="default"/>
                <w:sz w:val="18"/>
                <w:szCs w:val="18"/>
              </w:rPr>
            </w:pPr>
            <w:r>
              <w:rPr>
                <w:rFonts w:ascii="宋体" w:hAnsi="宋体" w:cs="宋体" w:eastAsia="宋体" w:hint="default"/>
                <w:spacing w:val="6"/>
                <w:sz w:val="18"/>
                <w:szCs w:val="18"/>
              </w:rPr>
              <w:t>报告期内对电子政务相关行业及标</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准规范进行了研究；对电子政务领域</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6"/>
                <w:sz w:val="18"/>
                <w:szCs w:val="18"/>
              </w:rPr>
              <w:t>关键技术进行了攻关并完成了部分</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产品的研制。</w:t>
            </w:r>
          </w:p>
        </w:tc>
      </w:tr>
      <w:tr>
        <w:trPr>
          <w:trHeight w:val="1260"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4</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3" w:right="98"/>
              <w:jc w:val="both"/>
              <w:rPr>
                <w:rFonts w:ascii="宋体" w:hAnsi="宋体" w:cs="宋体" w:eastAsia="宋体" w:hint="default"/>
                <w:sz w:val="18"/>
                <w:szCs w:val="18"/>
              </w:rPr>
            </w:pPr>
            <w:r>
              <w:rPr>
                <w:rFonts w:ascii="宋体" w:hAnsi="宋体" w:cs="宋体" w:eastAsia="宋体" w:hint="default"/>
                <w:sz w:val="18"/>
                <w:szCs w:val="18"/>
              </w:rPr>
              <w:t>RFID</w:t>
            </w:r>
            <w:r>
              <w:rPr>
                <w:rFonts w:ascii="宋体" w:hAnsi="宋体" w:cs="宋体" w:eastAsia="宋体" w:hint="default"/>
                <w:spacing w:val="-55"/>
                <w:sz w:val="18"/>
                <w:szCs w:val="18"/>
              </w:rPr>
              <w:t> </w:t>
            </w:r>
            <w:r>
              <w:rPr>
                <w:rFonts w:ascii="宋体" w:hAnsi="宋体" w:cs="宋体" w:eastAsia="宋体" w:hint="default"/>
                <w:sz w:val="18"/>
                <w:szCs w:val="18"/>
              </w:rPr>
              <w:t>纸质文件管理 </w:t>
            </w:r>
            <w:r>
              <w:rPr>
                <w:rFonts w:ascii="宋体" w:hAnsi="宋体" w:cs="宋体" w:eastAsia="宋体" w:hint="default"/>
                <w:spacing w:val="4"/>
                <w:sz w:val="18"/>
                <w:szCs w:val="18"/>
              </w:rPr>
              <w:t>系统建设及电子政</w:t>
            </w:r>
            <w:r>
              <w:rPr>
                <w:rFonts w:ascii="宋体" w:hAnsi="宋体" w:cs="宋体" w:eastAsia="宋体" w:hint="default"/>
                <w:spacing w:val="4"/>
                <w:sz w:val="18"/>
                <w:szCs w:val="18"/>
              </w:rPr>
              <w:t> </w:t>
            </w:r>
            <w:r>
              <w:rPr>
                <w:rFonts w:ascii="宋体" w:hAnsi="宋体" w:cs="宋体" w:eastAsia="宋体" w:hint="default"/>
                <w:sz w:val="18"/>
                <w:szCs w:val="18"/>
              </w:rPr>
              <w:t>务信息系统完善</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62"/>
              <w:jc w:val="left"/>
              <w:rPr>
                <w:rFonts w:ascii="宋体" w:hAnsi="宋体" w:cs="宋体" w:eastAsia="宋体" w:hint="default"/>
                <w:sz w:val="18"/>
                <w:szCs w:val="18"/>
              </w:rPr>
            </w:pPr>
            <w:r>
              <w:rPr>
                <w:rFonts w:ascii="宋体" w:hAnsi="宋体" w:cs="宋体" w:eastAsia="宋体" w:hint="default"/>
                <w:spacing w:val="30"/>
                <w:sz w:val="18"/>
                <w:szCs w:val="18"/>
              </w:rPr>
              <w:t>共同拥有知识产</w:t>
            </w:r>
            <w:r>
              <w:rPr>
                <w:rFonts w:ascii="宋体" w:hAnsi="宋体" w:cs="宋体" w:eastAsia="宋体" w:hint="default"/>
                <w:spacing w:val="-85"/>
                <w:sz w:val="18"/>
                <w:szCs w:val="18"/>
              </w:rPr>
              <w:t> </w:t>
            </w:r>
            <w:r>
              <w:rPr>
                <w:rFonts w:ascii="宋体" w:hAnsi="宋体" w:cs="宋体" w:eastAsia="宋体" w:hint="default"/>
                <w:spacing w:val="8"/>
                <w:sz w:val="18"/>
                <w:szCs w:val="18"/>
              </w:rPr>
              <w:t>权</w:t>
            </w:r>
            <w:r>
              <w:rPr>
                <w:rFonts w:ascii="宋体" w:hAnsi="宋体" w:cs="宋体" w:eastAsia="宋体" w:hint="default"/>
                <w:spacing w:val="8"/>
                <w:sz w:val="18"/>
                <w:szCs w:val="18"/>
              </w:rPr>
              <w:t>,</w:t>
            </w:r>
            <w:r>
              <w:rPr>
                <w:rFonts w:ascii="宋体" w:hAnsi="宋体" w:cs="宋体" w:eastAsia="宋体" w:hint="default"/>
                <w:spacing w:val="-68"/>
                <w:sz w:val="18"/>
                <w:szCs w:val="18"/>
              </w:rPr>
              <w:t> </w:t>
            </w:r>
            <w:r>
              <w:rPr>
                <w:rFonts w:ascii="宋体" w:hAnsi="宋体" w:cs="宋体" w:eastAsia="宋体" w:hint="default"/>
                <w:spacing w:val="13"/>
                <w:sz w:val="18"/>
                <w:szCs w:val="18"/>
              </w:rPr>
              <w:t>但未经另一方</w:t>
            </w:r>
          </w:p>
          <w:p>
            <w:pPr>
              <w:pStyle w:val="TableParagraph"/>
              <w:spacing w:line="316" w:lineRule="auto" w:before="19"/>
              <w:ind w:left="103" w:right="96"/>
              <w:jc w:val="left"/>
              <w:rPr>
                <w:rFonts w:ascii="宋体" w:hAnsi="宋体" w:cs="宋体" w:eastAsia="宋体" w:hint="default"/>
                <w:sz w:val="18"/>
                <w:szCs w:val="18"/>
              </w:rPr>
            </w:pPr>
            <w:r>
              <w:rPr>
                <w:rFonts w:ascii="宋体" w:hAnsi="宋体" w:cs="宋体" w:eastAsia="宋体" w:hint="default"/>
                <w:spacing w:val="4"/>
                <w:sz w:val="18"/>
                <w:szCs w:val="18"/>
              </w:rPr>
              <w:t>同意不得转让给第 </w:t>
            </w:r>
            <w:r>
              <w:rPr>
                <w:rFonts w:ascii="宋体" w:hAnsi="宋体" w:cs="宋体" w:eastAsia="宋体" w:hint="default"/>
                <w:sz w:val="18"/>
                <w:szCs w:val="18"/>
              </w:rPr>
              <w:t>三方</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3" w:right="101"/>
              <w:jc w:val="both"/>
              <w:rPr>
                <w:rFonts w:ascii="宋体" w:hAnsi="宋体" w:cs="宋体" w:eastAsia="宋体" w:hint="default"/>
                <w:sz w:val="18"/>
                <w:szCs w:val="18"/>
              </w:rPr>
            </w:pPr>
            <w:r>
              <w:rPr>
                <w:rFonts w:ascii="宋体" w:hAnsi="宋体" w:cs="宋体" w:eastAsia="宋体" w:hint="default"/>
                <w:sz w:val="18"/>
                <w:szCs w:val="18"/>
              </w:rPr>
              <w:t>报告期内完成了</w:t>
            </w:r>
            <w:r>
              <w:rPr>
                <w:rFonts w:ascii="宋体" w:hAnsi="宋体" w:cs="宋体" w:eastAsia="宋体" w:hint="default"/>
                <w:spacing w:val="-44"/>
                <w:sz w:val="18"/>
                <w:szCs w:val="18"/>
              </w:rPr>
              <w:t> </w:t>
            </w:r>
            <w:r>
              <w:rPr>
                <w:rFonts w:ascii="宋体" w:hAnsi="宋体" w:cs="宋体" w:eastAsia="宋体" w:hint="default"/>
                <w:sz w:val="18"/>
                <w:szCs w:val="18"/>
              </w:rPr>
              <w:t>RFID</w:t>
            </w:r>
            <w:r>
              <w:rPr>
                <w:rFonts w:ascii="宋体" w:hAnsi="宋体" w:cs="宋体" w:eastAsia="宋体" w:hint="default"/>
                <w:spacing w:val="-43"/>
                <w:sz w:val="18"/>
                <w:szCs w:val="18"/>
              </w:rPr>
              <w:t> </w:t>
            </w:r>
            <w:r>
              <w:rPr>
                <w:rFonts w:ascii="宋体" w:hAnsi="宋体" w:cs="宋体" w:eastAsia="宋体" w:hint="default"/>
                <w:sz w:val="18"/>
                <w:szCs w:val="18"/>
              </w:rPr>
              <w:t>管理系统的研 究；形成了利用</w:t>
            </w:r>
            <w:r>
              <w:rPr>
                <w:rFonts w:ascii="宋体" w:hAnsi="宋体" w:cs="宋体" w:eastAsia="宋体" w:hint="default"/>
                <w:spacing w:val="-44"/>
                <w:sz w:val="18"/>
                <w:szCs w:val="18"/>
              </w:rPr>
              <w:t> </w:t>
            </w:r>
            <w:r>
              <w:rPr>
                <w:rFonts w:ascii="宋体" w:hAnsi="宋体" w:cs="宋体" w:eastAsia="宋体" w:hint="default"/>
                <w:sz w:val="18"/>
                <w:szCs w:val="18"/>
              </w:rPr>
              <w:t>RFID</w:t>
            </w:r>
            <w:r>
              <w:rPr>
                <w:rFonts w:ascii="宋体" w:hAnsi="宋体" w:cs="宋体" w:eastAsia="宋体" w:hint="default"/>
                <w:spacing w:val="-43"/>
                <w:sz w:val="18"/>
                <w:szCs w:val="18"/>
              </w:rPr>
              <w:t> </w:t>
            </w:r>
            <w:r>
              <w:rPr>
                <w:rFonts w:ascii="宋体" w:hAnsi="宋体" w:cs="宋体" w:eastAsia="宋体" w:hint="default"/>
                <w:sz w:val="18"/>
                <w:szCs w:val="18"/>
              </w:rPr>
              <w:t>进行文件管理 的应用框架。</w:t>
            </w:r>
          </w:p>
        </w:tc>
      </w:tr>
      <w:tr>
        <w:trPr>
          <w:trHeight w:val="1258" w:hRule="exact"/>
        </w:trPr>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5</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316" w:lineRule="auto"/>
              <w:ind w:left="103" w:right="98"/>
              <w:jc w:val="left"/>
              <w:rPr>
                <w:rFonts w:ascii="宋体" w:hAnsi="宋体" w:cs="宋体" w:eastAsia="宋体" w:hint="default"/>
                <w:sz w:val="18"/>
                <w:szCs w:val="18"/>
              </w:rPr>
            </w:pPr>
            <w:r>
              <w:rPr>
                <w:rFonts w:ascii="宋体" w:hAnsi="宋体" w:cs="宋体" w:eastAsia="宋体" w:hint="default"/>
                <w:spacing w:val="4"/>
                <w:sz w:val="18"/>
                <w:szCs w:val="18"/>
              </w:rPr>
              <w:t>网络市场在线巡查 </w:t>
            </w:r>
            <w:r>
              <w:rPr>
                <w:rFonts w:ascii="宋体" w:hAnsi="宋体" w:cs="宋体" w:eastAsia="宋体" w:hint="default"/>
                <w:sz w:val="18"/>
                <w:szCs w:val="18"/>
              </w:rPr>
              <w:t>监管支撑平台研发</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自主研发</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94"/>
              <w:jc w:val="both"/>
              <w:rPr>
                <w:rFonts w:ascii="宋体" w:hAnsi="宋体" w:cs="宋体" w:eastAsia="宋体" w:hint="default"/>
                <w:sz w:val="18"/>
                <w:szCs w:val="18"/>
              </w:rPr>
            </w:pPr>
            <w:r>
              <w:rPr>
                <w:rFonts w:ascii="宋体" w:hAnsi="宋体" w:cs="宋体" w:eastAsia="宋体" w:hint="default"/>
                <w:spacing w:val="6"/>
                <w:sz w:val="18"/>
                <w:szCs w:val="18"/>
              </w:rPr>
              <w:t>报告期内对网络市场在线巡查业务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进行了调研分析，对相关技术进行了</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6"/>
                <w:sz w:val="18"/>
                <w:szCs w:val="18"/>
              </w:rPr>
              <w:t>研究，实现了部分关键技术的原型开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发。</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spacing w:after="0" w:line="240" w:lineRule="auto"/>
        <w:rPr>
          <w:rFonts w:ascii="宋体" w:hAnsi="宋体" w:cs="宋体" w:eastAsia="宋体" w:hint="default"/>
          <w:sz w:val="16"/>
          <w:szCs w:val="16"/>
        </w:rPr>
        <w:sectPr>
          <w:pgSz w:w="11910" w:h="16840"/>
          <w:pgMar w:header="853" w:footer="1195" w:top="1320" w:bottom="1380" w:left="1580" w:right="0"/>
        </w:sectPr>
      </w:pPr>
    </w:p>
    <w:p>
      <w:pPr>
        <w:pStyle w:val="Heading4"/>
        <w:spacing w:line="240" w:lineRule="auto" w:before="26"/>
        <w:ind w:left="220" w:right="0"/>
        <w:jc w:val="left"/>
        <w:rPr>
          <w:b w:val="0"/>
          <w:bCs w:val="0"/>
        </w:rPr>
      </w:pPr>
      <w:r>
        <w:rPr>
          <w:w w:val="95"/>
        </w:rPr>
        <w:t>（七）现金流量指标对比分析</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5"/>
        <w:rPr>
          <w:rFonts w:ascii="宋体" w:hAnsi="宋体" w:cs="宋体" w:eastAsia="宋体" w:hint="default"/>
          <w:b/>
          <w:bCs/>
          <w:sz w:val="17"/>
          <w:szCs w:val="17"/>
        </w:rPr>
      </w:pPr>
    </w:p>
    <w:p>
      <w:pPr>
        <w:spacing w:before="0"/>
        <w:ind w:left="22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760" w:bottom="280" w:left="1580" w:right="0"/>
          <w:cols w:num="2" w:equalWidth="0">
            <w:col w:w="3352" w:space="5155"/>
            <w:col w:w="1823"/>
          </w:cols>
        </w:sectPr>
      </w:pPr>
    </w:p>
    <w:p>
      <w:pPr>
        <w:spacing w:line="240" w:lineRule="auto" w:before="3"/>
        <w:rPr>
          <w:rFonts w:ascii="宋体" w:hAnsi="宋体" w:cs="宋体" w:eastAsia="宋体" w:hint="default"/>
          <w:sz w:val="5"/>
          <w:szCs w:val="5"/>
        </w:rPr>
      </w:pPr>
    </w:p>
    <w:tbl>
      <w:tblPr>
        <w:tblW w:w="0" w:type="auto"/>
        <w:jc w:val="left"/>
        <w:tblInd w:w="261" w:type="dxa"/>
        <w:tblLayout w:type="fixed"/>
        <w:tblCellMar>
          <w:top w:w="0" w:type="dxa"/>
          <w:left w:w="0" w:type="dxa"/>
          <w:bottom w:w="0" w:type="dxa"/>
          <w:right w:w="0" w:type="dxa"/>
        </w:tblCellMar>
        <w:tblLook w:val="01E0"/>
      </w:tblPr>
      <w:tblGrid>
        <w:gridCol w:w="1267"/>
        <w:gridCol w:w="1685"/>
        <w:gridCol w:w="1375"/>
        <w:gridCol w:w="1769"/>
        <w:gridCol w:w="3034"/>
      </w:tblGrid>
      <w:tr>
        <w:trPr>
          <w:trHeight w:val="418" w:hRule="exact"/>
        </w:trPr>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2"/>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28" w:right="0"/>
              <w:jc w:val="center"/>
              <w:rPr>
                <w:rFonts w:ascii="宋体" w:hAnsi="宋体" w:cs="宋体" w:eastAsia="宋体" w:hint="default"/>
                <w:sz w:val="18"/>
                <w:szCs w:val="18"/>
              </w:rPr>
            </w:pPr>
            <w:r>
              <w:rPr>
                <w:rFonts w:ascii="宋体" w:hAnsi="宋体" w:cs="宋体" w:eastAsia="宋体" w:hint="default"/>
                <w:sz w:val="18"/>
                <w:szCs w:val="18"/>
              </w:rPr>
              <w:t>本年比上年增减（</w:t>
            </w:r>
            <w:r>
              <w:rPr>
                <w:rFonts w:ascii="宋体" w:hAnsi="宋体" w:cs="宋体" w:eastAsia="宋体" w:hint="default"/>
                <w:sz w:val="18"/>
                <w:szCs w:val="18"/>
              </w:rPr>
              <w:t>%</w:t>
            </w:r>
            <w:r>
              <w:rPr>
                <w:rFonts w:ascii="宋体" w:hAnsi="宋体" w:cs="宋体" w:eastAsia="宋体" w:hint="default"/>
                <w:sz w:val="18"/>
                <w:szCs w:val="18"/>
              </w:rPr>
              <w:t>）</w:t>
            </w:r>
          </w:p>
        </w:tc>
        <w:tc>
          <w:tcPr>
            <w:tcW w:w="3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3"/>
                <w:sz w:val="18"/>
                <w:szCs w:val="18"/>
              </w:rPr>
              <w:t> </w:t>
            </w:r>
            <w:r>
              <w:rPr>
                <w:rFonts w:ascii="宋体" w:hAnsi="宋体" w:cs="宋体" w:eastAsia="宋体" w:hint="default"/>
                <w:sz w:val="18"/>
                <w:szCs w:val="18"/>
              </w:rPr>
              <w:t>年</w:t>
            </w:r>
          </w:p>
        </w:tc>
      </w:tr>
      <w:tr>
        <w:trPr>
          <w:trHeight w:val="1039" w:hRule="exact"/>
        </w:trPr>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86" w:right="84"/>
              <w:jc w:val="center"/>
              <w:rPr>
                <w:rFonts w:ascii="宋体" w:hAnsi="宋体" w:cs="宋体" w:eastAsia="宋体" w:hint="default"/>
                <w:sz w:val="18"/>
                <w:szCs w:val="18"/>
              </w:rPr>
            </w:pPr>
            <w:r>
              <w:rPr>
                <w:rFonts w:ascii="宋体" w:hAnsi="宋体" w:cs="宋体" w:eastAsia="宋体" w:hint="default"/>
                <w:sz w:val="18"/>
                <w:szCs w:val="18"/>
              </w:rPr>
              <w:t>经营活动产生 的现金流量净 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Calibri" w:hAnsi="Calibri" w:cs="Calibri" w:eastAsia="Calibri" w:hint="default"/>
                <w:sz w:val="18"/>
                <w:szCs w:val="18"/>
              </w:rPr>
            </w:pPr>
            <w:r>
              <w:rPr>
                <w:rFonts w:ascii="Calibri"/>
                <w:sz w:val="18"/>
              </w:rPr>
              <w:t>17,721,083.29</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Calibri" w:hAnsi="Calibri" w:cs="Calibri" w:eastAsia="Calibri" w:hint="default"/>
                <w:sz w:val="18"/>
                <w:szCs w:val="18"/>
              </w:rPr>
            </w:pPr>
            <w:r>
              <w:rPr>
                <w:rFonts w:ascii="Calibri"/>
                <w:sz w:val="18"/>
              </w:rPr>
              <w:t>74,462,915.05</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
              <w:jc w:val="center"/>
              <w:rPr>
                <w:rFonts w:ascii="宋体" w:hAnsi="宋体" w:cs="宋体" w:eastAsia="宋体" w:hint="default"/>
                <w:sz w:val="18"/>
                <w:szCs w:val="18"/>
              </w:rPr>
            </w:pPr>
            <w:r>
              <w:rPr>
                <w:rFonts w:ascii="宋体"/>
                <w:sz w:val="18"/>
              </w:rPr>
              <w:t>-76.20</w:t>
            </w:r>
          </w:p>
        </w:tc>
        <w:tc>
          <w:tcPr>
            <w:tcW w:w="3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44,109,199.74</w:t>
            </w:r>
          </w:p>
        </w:tc>
      </w:tr>
      <w:tr>
        <w:trPr>
          <w:trHeight w:val="1042" w:hRule="exact"/>
        </w:trPr>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53"/>
              <w:ind w:left="86" w:right="84"/>
              <w:jc w:val="center"/>
              <w:rPr>
                <w:rFonts w:ascii="宋体" w:hAnsi="宋体" w:cs="宋体" w:eastAsia="宋体" w:hint="default"/>
                <w:sz w:val="18"/>
                <w:szCs w:val="18"/>
              </w:rPr>
            </w:pPr>
            <w:r>
              <w:rPr>
                <w:rFonts w:ascii="宋体" w:hAnsi="宋体" w:cs="宋体" w:eastAsia="宋体" w:hint="default"/>
                <w:sz w:val="18"/>
                <w:szCs w:val="18"/>
              </w:rPr>
              <w:t>投资活动产生 的现金流量净 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-11,597,227.49</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-11,357,129.42</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
              <w:jc w:val="center"/>
              <w:rPr>
                <w:rFonts w:ascii="宋体" w:hAnsi="宋体" w:cs="宋体" w:eastAsia="宋体" w:hint="default"/>
                <w:sz w:val="18"/>
                <w:szCs w:val="18"/>
              </w:rPr>
            </w:pPr>
            <w:r>
              <w:rPr>
                <w:rFonts w:ascii="宋体"/>
                <w:sz w:val="18"/>
              </w:rPr>
              <w:t>2.11</w:t>
            </w:r>
          </w:p>
        </w:tc>
        <w:tc>
          <w:tcPr>
            <w:tcW w:w="3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-34,996,479.57</w:t>
            </w:r>
          </w:p>
        </w:tc>
      </w:tr>
      <w:tr>
        <w:trPr>
          <w:trHeight w:val="1042" w:hRule="exact"/>
        </w:trPr>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86" w:right="84"/>
              <w:jc w:val="center"/>
              <w:rPr>
                <w:rFonts w:ascii="宋体" w:hAnsi="宋体" w:cs="宋体" w:eastAsia="宋体" w:hint="default"/>
                <w:sz w:val="18"/>
                <w:szCs w:val="18"/>
              </w:rPr>
            </w:pPr>
            <w:r>
              <w:rPr>
                <w:rFonts w:ascii="宋体" w:hAnsi="宋体" w:cs="宋体" w:eastAsia="宋体" w:hint="default"/>
                <w:sz w:val="18"/>
                <w:szCs w:val="18"/>
              </w:rPr>
              <w:t>筹资活动产生 的现金流量净 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Calibri" w:hAnsi="Calibri" w:cs="Calibri" w:eastAsia="Calibri" w:hint="default"/>
                <w:sz w:val="18"/>
                <w:szCs w:val="18"/>
              </w:rPr>
            </w:pPr>
            <w:r>
              <w:rPr>
                <w:rFonts w:ascii="Calibri"/>
                <w:sz w:val="18"/>
              </w:rPr>
              <w:t>18,684,310.41</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-37,378,177.88</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right="1"/>
              <w:jc w:val="center"/>
              <w:rPr>
                <w:rFonts w:ascii="宋体" w:hAnsi="宋体" w:cs="宋体" w:eastAsia="宋体" w:hint="default"/>
                <w:sz w:val="18"/>
                <w:szCs w:val="18"/>
              </w:rPr>
            </w:pPr>
            <w:r>
              <w:rPr>
                <w:rFonts w:ascii="宋体"/>
                <w:sz w:val="18"/>
              </w:rPr>
              <w:t>149.99</w:t>
            </w:r>
          </w:p>
        </w:tc>
        <w:tc>
          <w:tcPr>
            <w:tcW w:w="3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Calibri" w:hAnsi="Calibri" w:cs="Calibri" w:eastAsia="Calibri" w:hint="default"/>
                <w:sz w:val="18"/>
                <w:szCs w:val="18"/>
              </w:rPr>
            </w:pPr>
            <w:r>
              <w:rPr>
                <w:rFonts w:ascii="Calibri"/>
                <w:sz w:val="18"/>
              </w:rPr>
              <w:t>-23,152,623.89</w:t>
            </w:r>
          </w:p>
        </w:tc>
      </w:tr>
      <w:tr>
        <w:trPr>
          <w:trHeight w:val="730" w:hRule="exact"/>
        </w:trPr>
        <w:tc>
          <w:tcPr>
            <w:tcW w:w="126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86" w:right="84"/>
              <w:jc w:val="left"/>
              <w:rPr>
                <w:rFonts w:ascii="宋体" w:hAnsi="宋体" w:cs="宋体" w:eastAsia="宋体" w:hint="default"/>
                <w:sz w:val="18"/>
                <w:szCs w:val="18"/>
              </w:rPr>
            </w:pPr>
            <w:r>
              <w:rPr>
                <w:rFonts w:ascii="宋体" w:hAnsi="宋体" w:cs="宋体" w:eastAsia="宋体" w:hint="default"/>
                <w:sz w:val="18"/>
                <w:szCs w:val="18"/>
              </w:rPr>
              <w:t>现金及现金等 价物净增加额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24,780,278.82</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2"/>
              <w:jc w:val="center"/>
              <w:rPr>
                <w:rFonts w:ascii="Calibri" w:hAnsi="Calibri" w:cs="Calibri" w:eastAsia="Calibri" w:hint="default"/>
                <w:sz w:val="18"/>
                <w:szCs w:val="18"/>
              </w:rPr>
            </w:pPr>
            <w:r>
              <w:rPr>
                <w:rFonts w:ascii="Calibri"/>
                <w:sz w:val="18"/>
              </w:rPr>
              <w:t>25,724,143.51</w:t>
            </w:r>
          </w:p>
        </w:tc>
        <w:tc>
          <w:tcPr>
            <w:tcW w:w="17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-3.67</w:t>
            </w:r>
          </w:p>
        </w:tc>
        <w:tc>
          <w:tcPr>
            <w:tcW w:w="30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2"/>
              <w:jc w:val="center"/>
              <w:rPr>
                <w:rFonts w:ascii="Calibri" w:hAnsi="Calibri" w:cs="Calibri" w:eastAsia="Calibri" w:hint="default"/>
                <w:sz w:val="18"/>
                <w:szCs w:val="18"/>
              </w:rPr>
            </w:pPr>
            <w:r>
              <w:rPr>
                <w:rFonts w:ascii="Calibri"/>
                <w:sz w:val="18"/>
              </w:rPr>
              <w:t>-14,062,937.17</w:t>
            </w:r>
          </w:p>
        </w:tc>
      </w:tr>
    </w:tbl>
    <w:p>
      <w:pPr>
        <w:spacing w:before="8"/>
        <w:ind w:left="220" w:right="860" w:firstLine="0"/>
        <w:jc w:val="left"/>
        <w:rPr>
          <w:rFonts w:ascii="宋体" w:hAnsi="宋体" w:cs="宋体" w:eastAsia="宋体" w:hint="default"/>
          <w:sz w:val="18"/>
          <w:szCs w:val="18"/>
        </w:rPr>
      </w:pPr>
      <w:r>
        <w:rPr>
          <w:rFonts w:ascii="宋体" w:hAnsi="宋体" w:cs="宋体" w:eastAsia="宋体" w:hint="default"/>
          <w:sz w:val="18"/>
          <w:szCs w:val="18"/>
        </w:rPr>
        <w:t>变动情况说明：</w:t>
      </w:r>
    </w:p>
    <w:p>
      <w:pPr>
        <w:spacing w:after="0"/>
        <w:jc w:val="left"/>
        <w:rPr>
          <w:rFonts w:ascii="宋体" w:hAnsi="宋体" w:cs="宋体" w:eastAsia="宋体" w:hint="default"/>
          <w:sz w:val="18"/>
          <w:szCs w:val="18"/>
        </w:rPr>
        <w:sectPr>
          <w:type w:val="continuous"/>
          <w:pgSz w:w="11910" w:h="16840"/>
          <w:pgMar w:top="760" w:bottom="280" w:left="1580" w:right="0"/>
        </w:sectPr>
      </w:pPr>
    </w:p>
    <w:p>
      <w:pPr>
        <w:spacing w:line="319" w:lineRule="auto" w:before="121"/>
        <w:ind w:left="140" w:right="874" w:firstLine="0"/>
        <w:jc w:val="both"/>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年度经营活动产生的现金流量净额减少</w:t>
      </w:r>
      <w:r>
        <w:rPr>
          <w:rFonts w:ascii="宋体" w:hAnsi="宋体" w:cs="宋体" w:eastAsia="宋体" w:hint="default"/>
          <w:spacing w:val="-47"/>
          <w:sz w:val="18"/>
          <w:szCs w:val="18"/>
        </w:rPr>
        <w:t> </w:t>
      </w:r>
      <w:r>
        <w:rPr>
          <w:rFonts w:ascii="宋体" w:hAnsi="宋体" w:cs="宋体" w:eastAsia="宋体" w:hint="default"/>
          <w:sz w:val="18"/>
          <w:szCs w:val="18"/>
        </w:rPr>
        <w:t>76.20</w:t>
      </w:r>
      <w:r>
        <w:rPr>
          <w:rFonts w:ascii="宋体" w:hAnsi="宋体" w:cs="宋体" w:eastAsia="宋体" w:hint="default"/>
          <w:sz w:val="18"/>
          <w:szCs w:val="18"/>
        </w:rPr>
        <w:t>％，主要系</w:t>
      </w:r>
      <w:r>
        <w:rPr>
          <w:rFonts w:ascii="宋体" w:hAnsi="宋体" w:cs="宋体" w:eastAsia="宋体" w:hint="default"/>
          <w:spacing w:val="-48"/>
          <w:sz w:val="18"/>
          <w:szCs w:val="18"/>
        </w:rPr>
        <w:t> </w:t>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年销售收入增加，而主要客户尚在信用期内， 未到收款结算时点。其次主营业务中发生相对较多的系统集成业务规模</w:t>
      </w:r>
      <w:r>
        <w:rPr>
          <w:rFonts w:ascii="宋体" w:hAnsi="宋体" w:cs="宋体" w:eastAsia="宋体" w:hint="default"/>
          <w:spacing w:val="-66"/>
          <w:sz w:val="18"/>
          <w:szCs w:val="18"/>
        </w:rPr>
        <w:t> </w:t>
      </w:r>
      <w:r>
        <w:rPr>
          <w:rFonts w:ascii="宋体" w:hAnsi="宋体" w:cs="宋体" w:eastAsia="宋体" w:hint="default"/>
          <w:sz w:val="18"/>
          <w:szCs w:val="18"/>
        </w:rPr>
        <w:t>2010</w:t>
      </w:r>
      <w:r>
        <w:rPr>
          <w:rFonts w:ascii="宋体" w:hAnsi="宋体" w:cs="宋体" w:eastAsia="宋体" w:hint="default"/>
          <w:spacing w:val="-65"/>
          <w:sz w:val="18"/>
          <w:szCs w:val="18"/>
        </w:rPr>
        <w:t> </w:t>
      </w:r>
      <w:r>
        <w:rPr>
          <w:rFonts w:ascii="宋体" w:hAnsi="宋体" w:cs="宋体" w:eastAsia="宋体" w:hint="default"/>
          <w:sz w:val="18"/>
          <w:szCs w:val="18"/>
        </w:rPr>
        <w:t>年度有所上升，采购设备金额大量上升致 现金支付总额较上年上升。</w:t>
      </w:r>
    </w:p>
    <w:p>
      <w:pPr>
        <w:spacing w:before="17"/>
        <w:ind w:left="140" w:right="744" w:firstLine="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、投资活动产生的现金流量金额较上年无重大变化。</w:t>
      </w:r>
    </w:p>
    <w:p>
      <w:pPr>
        <w:spacing w:line="316" w:lineRule="auto" w:before="76"/>
        <w:ind w:left="140" w:right="864"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、筹资活动产生的现金流量净额增加</w:t>
      </w:r>
      <w:r>
        <w:rPr>
          <w:rFonts w:ascii="宋体" w:hAnsi="宋体" w:cs="宋体" w:eastAsia="宋体" w:hint="default"/>
          <w:spacing w:val="-48"/>
          <w:sz w:val="18"/>
          <w:szCs w:val="18"/>
        </w:rPr>
        <w:t> </w:t>
      </w:r>
      <w:r>
        <w:rPr>
          <w:rFonts w:ascii="宋体" w:hAnsi="宋体" w:cs="宋体" w:eastAsia="宋体" w:hint="default"/>
          <w:sz w:val="18"/>
          <w:szCs w:val="18"/>
        </w:rPr>
        <w:t>149.99%</w:t>
      </w:r>
      <w:r>
        <w:rPr>
          <w:rFonts w:ascii="宋体" w:hAnsi="宋体" w:cs="宋体" w:eastAsia="宋体" w:hint="default"/>
          <w:sz w:val="18"/>
          <w:szCs w:val="18"/>
        </w:rPr>
        <w:t>，主要系公司贷款金额较上年增加，其次本年度公司未进行现金股利分 配。</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1"/>
          <w:szCs w:val="21"/>
        </w:rPr>
      </w:pPr>
    </w:p>
    <w:p>
      <w:pPr>
        <w:pStyle w:val="Heading4"/>
        <w:spacing w:line="357" w:lineRule="auto"/>
        <w:ind w:right="4544"/>
        <w:jc w:val="left"/>
        <w:rPr>
          <w:b w:val="0"/>
          <w:bCs w:val="0"/>
        </w:rPr>
      </w:pPr>
      <w:r>
        <w:rPr/>
        <w:t>（八）主要子公司、参股公司的经营情况及业绩分析</w:t>
      </w:r>
      <w:r>
        <w:rPr>
          <w:w w:val="99"/>
        </w:rPr>
        <w:t> </w:t>
      </w:r>
      <w:r>
        <w:rPr>
          <w:rFonts w:ascii="宋体" w:hAnsi="宋体" w:cs="宋体" w:eastAsia="宋体" w:hint="default"/>
        </w:rPr>
        <w:t>1</w:t>
      </w:r>
      <w:r>
        <w:rPr/>
        <w:t>．子（孙）公司经营情况及业绩分析</w:t>
      </w:r>
      <w:r>
        <w:rPr>
          <w:b w:val="0"/>
          <w:bCs w:val="0"/>
        </w:rPr>
      </w:r>
    </w:p>
    <w:p>
      <w:pPr>
        <w:pStyle w:val="BodyText"/>
        <w:spacing w:line="357" w:lineRule="auto"/>
        <w:ind w:left="140" w:right="864"/>
        <w:jc w:val="left"/>
      </w:pPr>
      <w:r>
        <w:rPr/>
        <w:t>（</w:t>
      </w:r>
      <w:r>
        <w:rPr>
          <w:rFonts w:ascii="宋体" w:hAnsi="宋体" w:cs="宋体" w:eastAsia="宋体" w:hint="default"/>
        </w:rPr>
        <w:t>1</w:t>
      </w:r>
      <w:r>
        <w:rPr/>
        <w:t>）上海万达信息系统有限公司，注册资本</w:t>
      </w:r>
      <w:r>
        <w:rPr>
          <w:spacing w:val="-60"/>
        </w:rPr>
        <w:t> </w:t>
      </w:r>
      <w:r>
        <w:rPr>
          <w:rFonts w:ascii="宋体" w:hAnsi="宋体" w:cs="宋体" w:eastAsia="宋体" w:hint="default"/>
        </w:rPr>
        <w:t>3000</w:t>
      </w:r>
      <w:r>
        <w:rPr>
          <w:rFonts w:ascii="宋体" w:hAnsi="宋体" w:cs="宋体" w:eastAsia="宋体" w:hint="default"/>
          <w:spacing w:val="-61"/>
        </w:rPr>
        <w:t> </w:t>
      </w:r>
      <w:r>
        <w:rPr/>
        <w:t>万元，经营范围为计算机信息系统集 成，建筑智能化信息系统集成，计算机专业领域内的技术咨询等服务及新产品的研制， 销售等。公司合计持股比例</w:t>
      </w:r>
      <w:r>
        <w:rPr>
          <w:spacing w:val="-63"/>
        </w:rPr>
        <w:t> </w:t>
      </w:r>
      <w:r>
        <w:rPr>
          <w:rFonts w:ascii="宋体" w:hAnsi="宋体" w:cs="宋体" w:eastAsia="宋体" w:hint="default"/>
        </w:rPr>
        <w:t>100%</w:t>
      </w:r>
      <w:r>
        <w:rPr/>
        <w:t>，</w:t>
      </w:r>
      <w:r>
        <w:rPr>
          <w:rFonts w:ascii="宋体" w:hAnsi="宋体" w:cs="宋体" w:eastAsia="宋体" w:hint="default"/>
        </w:rPr>
        <w:t>2010</w:t>
      </w:r>
      <w:r>
        <w:rPr>
          <w:rFonts w:ascii="宋体" w:hAnsi="宋体" w:cs="宋体" w:eastAsia="宋体" w:hint="default"/>
          <w:spacing w:val="-63"/>
        </w:rPr>
        <w:t> </w:t>
      </w:r>
      <w:r>
        <w:rPr/>
        <w:t>年度总资产</w:t>
      </w:r>
      <w:r>
        <w:rPr>
          <w:spacing w:val="-63"/>
        </w:rPr>
        <w:t> </w:t>
      </w:r>
      <w:r>
        <w:rPr>
          <w:rFonts w:ascii="宋体" w:hAnsi="宋体" w:cs="宋体" w:eastAsia="宋体" w:hint="default"/>
        </w:rPr>
        <w:t>4,843.52</w:t>
      </w:r>
      <w:r>
        <w:rPr>
          <w:rFonts w:ascii="宋体" w:hAnsi="宋体" w:cs="宋体" w:eastAsia="宋体" w:hint="default"/>
          <w:spacing w:val="-63"/>
        </w:rPr>
        <w:t> </w:t>
      </w:r>
      <w:r>
        <w:rPr/>
        <w:t>万元，净资产</w:t>
      </w:r>
      <w:r>
        <w:rPr>
          <w:spacing w:val="-63"/>
        </w:rPr>
        <w:t> </w:t>
      </w:r>
      <w:r>
        <w:rPr>
          <w:rFonts w:ascii="宋体" w:hAnsi="宋体" w:cs="宋体" w:eastAsia="宋体" w:hint="default"/>
        </w:rPr>
        <w:t>3,408.07</w:t>
      </w:r>
      <w:r>
        <w:rPr>
          <w:rFonts w:ascii="宋体" w:hAnsi="宋体" w:cs="宋体" w:eastAsia="宋体" w:hint="default"/>
          <w:spacing w:val="-63"/>
        </w:rPr>
        <w:t> </w:t>
      </w:r>
      <w:r>
        <w:rPr/>
        <w:t>万 元，净利润</w:t>
      </w:r>
      <w:r>
        <w:rPr>
          <w:spacing w:val="-61"/>
        </w:rPr>
        <w:t> </w:t>
      </w:r>
      <w:r>
        <w:rPr>
          <w:rFonts w:ascii="宋体" w:hAnsi="宋体" w:cs="宋体" w:eastAsia="宋体" w:hint="default"/>
        </w:rPr>
        <w:t>329.96</w:t>
      </w:r>
      <w:r>
        <w:rPr>
          <w:rFonts w:ascii="宋体" w:hAnsi="宋体" w:cs="宋体" w:eastAsia="宋体" w:hint="default"/>
          <w:spacing w:val="-60"/>
        </w:rPr>
        <w:t> </w:t>
      </w:r>
      <w:r>
        <w:rPr/>
        <w:t>万元。</w:t>
      </w:r>
    </w:p>
    <w:p>
      <w:pPr>
        <w:pStyle w:val="BodyText"/>
        <w:spacing w:line="240" w:lineRule="auto"/>
        <w:ind w:left="140" w:right="744"/>
        <w:jc w:val="left"/>
      </w:pPr>
      <w:r>
        <w:rPr/>
        <w:t>（</w:t>
      </w:r>
      <w:r>
        <w:rPr>
          <w:rFonts w:ascii="宋体" w:hAnsi="宋体" w:cs="宋体" w:eastAsia="宋体" w:hint="default"/>
        </w:rPr>
        <w:t>2</w:t>
      </w:r>
      <w:r>
        <w:rPr/>
        <w:t>）美国万达信息有限公司，注册资本</w:t>
      </w:r>
      <w:r>
        <w:rPr>
          <w:spacing w:val="-61"/>
        </w:rPr>
        <w:t> </w:t>
      </w:r>
      <w:r>
        <w:rPr>
          <w:rFonts w:ascii="宋体" w:hAnsi="宋体" w:cs="宋体" w:eastAsia="宋体" w:hint="default"/>
        </w:rPr>
        <w:t>48</w:t>
      </w:r>
      <w:r>
        <w:rPr>
          <w:rFonts w:ascii="宋体" w:hAnsi="宋体" w:cs="宋体" w:eastAsia="宋体" w:hint="default"/>
          <w:spacing w:val="-61"/>
        </w:rPr>
        <w:t> </w:t>
      </w:r>
      <w:r>
        <w:rPr/>
        <w:t>万美元，经营范围为技术服务，技术开发和</w:t>
      </w:r>
    </w:p>
    <w:p>
      <w:pPr>
        <w:pStyle w:val="BodyText"/>
        <w:spacing w:line="240" w:lineRule="auto" w:before="154"/>
        <w:ind w:left="140" w:right="744"/>
        <w:jc w:val="left"/>
        <w:rPr>
          <w:rFonts w:ascii="宋体" w:hAnsi="宋体" w:cs="宋体" w:eastAsia="宋体" w:hint="default"/>
        </w:rPr>
      </w:pPr>
      <w:r>
        <w:rPr/>
        <w:t>技术咨询。公司合计持股比例</w:t>
      </w:r>
      <w:r>
        <w:rPr>
          <w:spacing w:val="-61"/>
        </w:rPr>
        <w:t> </w:t>
      </w:r>
      <w:r>
        <w:rPr>
          <w:rFonts w:ascii="宋体" w:hAnsi="宋体" w:cs="宋体" w:eastAsia="宋体" w:hint="default"/>
        </w:rPr>
        <w:t>100%</w:t>
      </w:r>
      <w:r>
        <w:rPr/>
        <w:t>，</w:t>
      </w:r>
      <w:r>
        <w:rPr>
          <w:rFonts w:ascii="宋体" w:hAnsi="宋体" w:cs="宋体" w:eastAsia="宋体" w:hint="default"/>
        </w:rPr>
        <w:t>2010</w:t>
      </w:r>
      <w:r>
        <w:rPr>
          <w:rFonts w:ascii="宋体" w:hAnsi="宋体" w:cs="宋体" w:eastAsia="宋体" w:hint="default"/>
          <w:spacing w:val="-61"/>
        </w:rPr>
        <w:t> </w:t>
      </w:r>
      <w:r>
        <w:rPr/>
        <w:t>年度总资产</w:t>
      </w:r>
      <w:r>
        <w:rPr>
          <w:spacing w:val="-61"/>
        </w:rPr>
        <w:t> </w:t>
      </w:r>
      <w:r>
        <w:rPr>
          <w:rFonts w:ascii="宋体" w:hAnsi="宋体" w:cs="宋体" w:eastAsia="宋体" w:hint="default"/>
        </w:rPr>
        <w:t>1,388.10</w:t>
      </w:r>
      <w:r>
        <w:rPr>
          <w:rFonts w:ascii="宋体" w:hAnsi="宋体" w:cs="宋体" w:eastAsia="宋体" w:hint="default"/>
          <w:spacing w:val="-61"/>
        </w:rPr>
        <w:t> </w:t>
      </w:r>
      <w:r>
        <w:rPr/>
        <w:t>万元，净资产</w:t>
      </w:r>
      <w:r>
        <w:rPr>
          <w:spacing w:val="-61"/>
        </w:rPr>
        <w:t> </w:t>
      </w:r>
      <w:r>
        <w:rPr>
          <w:rFonts w:ascii="宋体" w:hAnsi="宋体" w:cs="宋体" w:eastAsia="宋体" w:hint="default"/>
        </w:rPr>
        <w:t>1,281.43</w:t>
      </w:r>
    </w:p>
    <w:p>
      <w:pPr>
        <w:pStyle w:val="BodyText"/>
        <w:spacing w:line="240" w:lineRule="auto" w:before="154"/>
        <w:ind w:left="140" w:right="744"/>
        <w:jc w:val="left"/>
      </w:pPr>
      <w:r>
        <w:rPr/>
        <w:t>万元，净利润</w:t>
      </w:r>
      <w:r>
        <w:rPr>
          <w:spacing w:val="-61"/>
        </w:rPr>
        <w:t> </w:t>
      </w:r>
      <w:r>
        <w:rPr>
          <w:rFonts w:ascii="宋体" w:hAnsi="宋体" w:cs="宋体" w:eastAsia="宋体" w:hint="default"/>
        </w:rPr>
        <w:t>134.19</w:t>
      </w:r>
      <w:r>
        <w:rPr>
          <w:rFonts w:ascii="宋体" w:hAnsi="宋体" w:cs="宋体" w:eastAsia="宋体" w:hint="default"/>
          <w:spacing w:val="-60"/>
        </w:rPr>
        <w:t> </w:t>
      </w:r>
      <w:r>
        <w:rPr/>
        <w:t>万元。</w:t>
      </w:r>
    </w:p>
    <w:p>
      <w:pPr>
        <w:pStyle w:val="BodyText"/>
        <w:spacing w:line="357" w:lineRule="auto" w:before="154"/>
        <w:ind w:left="140" w:right="982"/>
        <w:jc w:val="both"/>
      </w:pPr>
      <w:r>
        <w:rPr/>
        <w:t>（</w:t>
      </w:r>
      <w:r>
        <w:rPr>
          <w:rFonts w:ascii="宋体" w:hAnsi="宋体" w:cs="宋体" w:eastAsia="宋体" w:hint="default"/>
        </w:rPr>
        <w:t>3</w:t>
      </w:r>
      <w:r>
        <w:rPr/>
        <w:t>）深圳市万达计算机软件有限公司，注册资本</w:t>
      </w:r>
      <w:r>
        <w:rPr>
          <w:spacing w:val="-60"/>
        </w:rPr>
        <w:t> </w:t>
      </w:r>
      <w:r>
        <w:rPr>
          <w:rFonts w:ascii="宋体" w:hAnsi="宋体" w:cs="宋体" w:eastAsia="宋体" w:hint="default"/>
        </w:rPr>
        <w:t>1000</w:t>
      </w:r>
      <w:r>
        <w:rPr>
          <w:rFonts w:ascii="宋体" w:hAnsi="宋体" w:cs="宋体" w:eastAsia="宋体" w:hint="default"/>
          <w:spacing w:val="-61"/>
        </w:rPr>
        <w:t> </w:t>
      </w:r>
      <w:r>
        <w:rPr/>
        <w:t>万元，经营范围为计算机信息系 统与工程设计，安装，集成及相关技术咨询范围，建筑智能化信息系统集成。公司合计 持股比例</w:t>
      </w:r>
      <w:r>
        <w:rPr>
          <w:spacing w:val="-61"/>
        </w:rPr>
        <w:t> </w:t>
      </w:r>
      <w:r>
        <w:rPr>
          <w:rFonts w:ascii="宋体" w:hAnsi="宋体" w:cs="宋体" w:eastAsia="宋体" w:hint="default"/>
        </w:rPr>
        <w:t>100%</w:t>
      </w:r>
      <w:r>
        <w:rPr/>
        <w:t>，</w:t>
      </w:r>
      <w:r>
        <w:rPr>
          <w:rFonts w:ascii="宋体" w:hAnsi="宋体" w:cs="宋体" w:eastAsia="宋体" w:hint="default"/>
        </w:rPr>
        <w:t>2010</w:t>
      </w:r>
      <w:r>
        <w:rPr>
          <w:rFonts w:ascii="宋体" w:hAnsi="宋体" w:cs="宋体" w:eastAsia="宋体" w:hint="default"/>
          <w:spacing w:val="-61"/>
        </w:rPr>
        <w:t> </w:t>
      </w:r>
      <w:r>
        <w:rPr/>
        <w:t>年度总资产</w:t>
      </w:r>
      <w:r>
        <w:rPr>
          <w:spacing w:val="-61"/>
        </w:rPr>
        <w:t> </w:t>
      </w:r>
      <w:r>
        <w:rPr>
          <w:rFonts w:ascii="宋体" w:hAnsi="宋体" w:cs="宋体" w:eastAsia="宋体" w:hint="default"/>
        </w:rPr>
        <w:t>1,011.132</w:t>
      </w:r>
      <w:r>
        <w:rPr>
          <w:rFonts w:ascii="宋体" w:hAnsi="宋体" w:cs="宋体" w:eastAsia="宋体" w:hint="default"/>
          <w:spacing w:val="-61"/>
        </w:rPr>
        <w:t> </w:t>
      </w:r>
      <w:r>
        <w:rPr/>
        <w:t>万元，净资产</w:t>
      </w:r>
      <w:r>
        <w:rPr>
          <w:spacing w:val="-61"/>
        </w:rPr>
        <w:t> </w:t>
      </w:r>
      <w:r>
        <w:rPr>
          <w:rFonts w:ascii="宋体" w:hAnsi="宋体" w:cs="宋体" w:eastAsia="宋体" w:hint="default"/>
        </w:rPr>
        <w:t>872.02</w:t>
      </w:r>
      <w:r>
        <w:rPr>
          <w:rFonts w:ascii="宋体" w:hAnsi="宋体" w:cs="宋体" w:eastAsia="宋体" w:hint="default"/>
          <w:spacing w:val="-61"/>
        </w:rPr>
        <w:t> </w:t>
      </w:r>
      <w:r>
        <w:rPr/>
        <w:t>万元，净利润</w:t>
      </w:r>
      <w:r>
        <w:rPr>
          <w:rFonts w:ascii="宋体" w:hAnsi="宋体" w:cs="宋体" w:eastAsia="宋体" w:hint="default"/>
        </w:rPr>
        <w:t>-22.54 </w:t>
      </w:r>
      <w:r>
        <w:rPr/>
        <w:t>万元。</w:t>
      </w:r>
    </w:p>
    <w:p>
      <w:pPr>
        <w:pStyle w:val="BodyText"/>
        <w:spacing w:line="357" w:lineRule="auto"/>
        <w:ind w:left="140" w:right="759"/>
        <w:jc w:val="left"/>
      </w:pPr>
      <w:r>
        <w:rPr/>
        <w:t>（</w:t>
      </w:r>
      <w:r>
        <w:rPr>
          <w:rFonts w:ascii="宋体" w:hAnsi="宋体" w:cs="宋体" w:eastAsia="宋体" w:hint="default"/>
        </w:rPr>
        <w:t>4</w:t>
      </w:r>
      <w:r>
        <w:rPr/>
        <w:t>）宁波万达信息系统有限公司，注册资本</w:t>
      </w:r>
      <w:r>
        <w:rPr>
          <w:spacing w:val="-64"/>
        </w:rPr>
        <w:t> </w:t>
      </w:r>
      <w:r>
        <w:rPr>
          <w:rFonts w:ascii="宋体" w:hAnsi="宋体" w:cs="宋体" w:eastAsia="宋体" w:hint="default"/>
        </w:rPr>
        <w:t>200</w:t>
      </w:r>
      <w:r>
        <w:rPr>
          <w:rFonts w:ascii="宋体" w:hAnsi="宋体" w:cs="宋体" w:eastAsia="宋体" w:hint="default"/>
          <w:spacing w:val="-65"/>
        </w:rPr>
        <w:t> </w:t>
      </w:r>
      <w:r>
        <w:rPr/>
        <w:t>万元，经营范围为技术服务，技术开发 </w:t>
      </w:r>
      <w:r>
        <w:rPr>
          <w:spacing w:val="-4"/>
        </w:rPr>
        <w:t>和技术咨询。公司合计持股比例</w:t>
      </w:r>
      <w:r>
        <w:rPr>
          <w:spacing w:val="-57"/>
        </w:rPr>
        <w:t> </w:t>
      </w:r>
      <w:r>
        <w:rPr>
          <w:rFonts w:ascii="宋体" w:hAnsi="宋体" w:cs="宋体" w:eastAsia="宋体" w:hint="default"/>
          <w:spacing w:val="-6"/>
        </w:rPr>
        <w:t>100%</w:t>
      </w:r>
      <w:r>
        <w:rPr>
          <w:spacing w:val="-6"/>
        </w:rPr>
        <w:t>，</w:t>
      </w:r>
      <w:r>
        <w:rPr>
          <w:rFonts w:ascii="宋体" w:hAnsi="宋体" w:cs="宋体" w:eastAsia="宋体" w:hint="default"/>
          <w:spacing w:val="-6"/>
        </w:rPr>
        <w:t>2010</w:t>
      </w:r>
      <w:r>
        <w:rPr>
          <w:rFonts w:ascii="宋体" w:hAnsi="宋体" w:cs="宋体" w:eastAsia="宋体" w:hint="default"/>
          <w:spacing w:val="-57"/>
        </w:rPr>
        <w:t> </w:t>
      </w:r>
      <w:r>
        <w:rPr/>
        <w:t>年度总资产</w:t>
      </w:r>
      <w:r>
        <w:rPr>
          <w:spacing w:val="-57"/>
        </w:rPr>
        <w:t> </w:t>
      </w:r>
      <w:r>
        <w:rPr>
          <w:rFonts w:ascii="宋体" w:hAnsi="宋体" w:cs="宋体" w:eastAsia="宋体" w:hint="default"/>
        </w:rPr>
        <w:t>54.86</w:t>
      </w:r>
      <w:r>
        <w:rPr>
          <w:rFonts w:ascii="宋体" w:hAnsi="宋体" w:cs="宋体" w:eastAsia="宋体" w:hint="default"/>
          <w:spacing w:val="-57"/>
        </w:rPr>
        <w:t> </w:t>
      </w:r>
      <w:r>
        <w:rPr>
          <w:spacing w:val="-8"/>
        </w:rPr>
        <w:t>万元，净资产</w:t>
      </w:r>
      <w:r>
        <w:rPr>
          <w:spacing w:val="-57"/>
        </w:rPr>
        <w:t> </w:t>
      </w:r>
      <w:r>
        <w:rPr>
          <w:rFonts w:ascii="宋体" w:hAnsi="宋体" w:cs="宋体" w:eastAsia="宋体" w:hint="default"/>
        </w:rPr>
        <w:t>48.63</w:t>
      </w:r>
      <w:r>
        <w:rPr>
          <w:rFonts w:ascii="宋体" w:hAnsi="宋体" w:cs="宋体" w:eastAsia="宋体" w:hint="default"/>
          <w:spacing w:val="-57"/>
        </w:rPr>
        <w:t> </w:t>
      </w:r>
      <w:r>
        <w:rPr/>
        <w:t>万元， 净利润</w:t>
      </w:r>
      <w:r>
        <w:rPr>
          <w:rFonts w:ascii="宋体" w:hAnsi="宋体" w:cs="宋体" w:eastAsia="宋体" w:hint="default"/>
        </w:rPr>
        <w:t>-25.06</w:t>
      </w:r>
      <w:r>
        <w:rPr>
          <w:rFonts w:ascii="宋体" w:hAnsi="宋体" w:cs="宋体" w:eastAsia="宋体" w:hint="default"/>
          <w:spacing w:val="-61"/>
        </w:rPr>
        <w:t> </w:t>
      </w:r>
      <w:r>
        <w:rPr/>
        <w:t>万元。</w:t>
      </w:r>
    </w:p>
    <w:p>
      <w:pPr>
        <w:pStyle w:val="BodyText"/>
        <w:spacing w:line="357" w:lineRule="auto"/>
        <w:ind w:left="140" w:right="756"/>
        <w:jc w:val="left"/>
      </w:pPr>
      <w:r>
        <w:rPr/>
        <w:t>（</w:t>
      </w:r>
      <w:r>
        <w:rPr>
          <w:rFonts w:ascii="宋体" w:hAnsi="宋体" w:cs="宋体" w:eastAsia="宋体" w:hint="default"/>
        </w:rPr>
        <w:t>5</w:t>
      </w:r>
      <w:r>
        <w:rPr/>
        <w:t>）杭州万达信息系统有限公司，注册资本</w:t>
      </w:r>
      <w:r>
        <w:rPr>
          <w:spacing w:val="-64"/>
        </w:rPr>
        <w:t> </w:t>
      </w:r>
      <w:r>
        <w:rPr>
          <w:rFonts w:ascii="宋体" w:hAnsi="宋体" w:cs="宋体" w:eastAsia="宋体" w:hint="default"/>
        </w:rPr>
        <w:t>200</w:t>
      </w:r>
      <w:r>
        <w:rPr>
          <w:rFonts w:ascii="宋体" w:hAnsi="宋体" w:cs="宋体" w:eastAsia="宋体" w:hint="default"/>
          <w:spacing w:val="-65"/>
        </w:rPr>
        <w:t> </w:t>
      </w:r>
      <w:r>
        <w:rPr/>
        <w:t>万元，经营范围为技术服务，技术开发 </w:t>
      </w:r>
      <w:r>
        <w:rPr>
          <w:spacing w:val="-5"/>
        </w:rPr>
        <w:t>和技术咨询。公司合计持股比例</w:t>
      </w:r>
      <w:r>
        <w:rPr>
          <w:spacing w:val="-58"/>
        </w:rPr>
        <w:t> </w:t>
      </w:r>
      <w:r>
        <w:rPr>
          <w:rFonts w:ascii="宋体" w:hAnsi="宋体" w:cs="宋体" w:eastAsia="宋体" w:hint="default"/>
          <w:spacing w:val="-9"/>
        </w:rPr>
        <w:t>94%</w:t>
      </w:r>
      <w:r>
        <w:rPr>
          <w:spacing w:val="-9"/>
        </w:rPr>
        <w:t>，</w:t>
      </w:r>
      <w:r>
        <w:rPr>
          <w:rFonts w:ascii="宋体" w:hAnsi="宋体" w:cs="宋体" w:eastAsia="宋体" w:hint="default"/>
          <w:spacing w:val="-9"/>
        </w:rPr>
        <w:t>2010</w:t>
      </w:r>
      <w:r>
        <w:rPr>
          <w:rFonts w:ascii="宋体" w:hAnsi="宋体" w:cs="宋体" w:eastAsia="宋体" w:hint="default"/>
          <w:spacing w:val="-58"/>
        </w:rPr>
        <w:t> </w:t>
      </w:r>
      <w:r>
        <w:rPr/>
        <w:t>年度总资产</w:t>
      </w:r>
      <w:r>
        <w:rPr>
          <w:spacing w:val="-58"/>
        </w:rPr>
        <w:t> </w:t>
      </w:r>
      <w:r>
        <w:rPr>
          <w:rFonts w:ascii="宋体" w:hAnsi="宋体" w:cs="宋体" w:eastAsia="宋体" w:hint="default"/>
        </w:rPr>
        <w:t>63.32</w:t>
      </w:r>
      <w:r>
        <w:rPr>
          <w:rFonts w:ascii="宋体" w:hAnsi="宋体" w:cs="宋体" w:eastAsia="宋体" w:hint="default"/>
          <w:spacing w:val="-58"/>
        </w:rPr>
        <w:t> </w:t>
      </w:r>
      <w:r>
        <w:rPr>
          <w:spacing w:val="-5"/>
        </w:rPr>
        <w:t>万元，净资产</w:t>
      </w:r>
      <w:r>
        <w:rPr>
          <w:rFonts w:ascii="宋体" w:hAnsi="宋体" w:cs="宋体" w:eastAsia="宋体" w:hint="default"/>
          <w:spacing w:val="-5"/>
        </w:rPr>
        <w:t>-427.50</w:t>
      </w:r>
      <w:r>
        <w:rPr>
          <w:rFonts w:ascii="宋体" w:hAnsi="宋体" w:cs="宋体" w:eastAsia="宋体" w:hint="default"/>
          <w:spacing w:val="-58"/>
        </w:rPr>
        <w:t> </w:t>
      </w:r>
      <w:r>
        <w:rPr/>
        <w:t>万元， 净利润</w:t>
      </w:r>
      <w:r>
        <w:rPr>
          <w:rFonts w:ascii="宋体" w:hAnsi="宋体" w:cs="宋体" w:eastAsia="宋体" w:hint="default"/>
        </w:rPr>
        <w:t>-63.51</w:t>
      </w:r>
      <w:r>
        <w:rPr>
          <w:rFonts w:ascii="宋体" w:hAnsi="宋体" w:cs="宋体" w:eastAsia="宋体" w:hint="default"/>
          <w:spacing w:val="-61"/>
        </w:rPr>
        <w:t> </w:t>
      </w:r>
      <w:r>
        <w:rPr/>
        <w:t>万元。</w:t>
      </w:r>
    </w:p>
    <w:p>
      <w:pPr>
        <w:pStyle w:val="BodyText"/>
        <w:spacing w:line="240" w:lineRule="auto"/>
        <w:ind w:left="140" w:right="0"/>
        <w:jc w:val="left"/>
      </w:pPr>
      <w:r>
        <w:rPr>
          <w:spacing w:val="-4"/>
        </w:rPr>
        <w:t>（</w:t>
      </w:r>
      <w:r>
        <w:rPr>
          <w:rFonts w:ascii="宋体" w:hAnsi="宋体" w:cs="宋体" w:eastAsia="宋体" w:hint="default"/>
          <w:spacing w:val="-4"/>
        </w:rPr>
        <w:t>6</w:t>
      </w:r>
      <w:r>
        <w:rPr>
          <w:spacing w:val="-4"/>
        </w:rPr>
        <w:t>）上海爱递吉供应链管理服务有限公司，注册资本</w:t>
      </w:r>
      <w:r>
        <w:rPr>
          <w:spacing w:val="-53"/>
        </w:rPr>
        <w:t> </w:t>
      </w:r>
      <w:r>
        <w:rPr>
          <w:rFonts w:ascii="宋体" w:hAnsi="宋体" w:cs="宋体" w:eastAsia="宋体" w:hint="default"/>
        </w:rPr>
        <w:t>500</w:t>
      </w:r>
      <w:r>
        <w:rPr>
          <w:rFonts w:ascii="宋体" w:hAnsi="宋体" w:cs="宋体" w:eastAsia="宋体" w:hint="default"/>
          <w:spacing w:val="-54"/>
        </w:rPr>
        <w:t> </w:t>
      </w:r>
      <w:r>
        <w:rPr>
          <w:spacing w:val="-4"/>
        </w:rPr>
        <w:t>万元，经营范围为供应链管理，</w:t>
      </w:r>
    </w:p>
    <w:p>
      <w:pPr>
        <w:pStyle w:val="BodyText"/>
        <w:spacing w:line="240" w:lineRule="auto" w:before="154"/>
        <w:ind w:left="140" w:right="744"/>
        <w:jc w:val="left"/>
      </w:pPr>
      <w:r>
        <w:rPr/>
        <w:t>物流服务，物流系统软件研发，销售自产产品，公司合计持股比例</w:t>
      </w:r>
      <w:r>
        <w:rPr>
          <w:spacing w:val="-67"/>
        </w:rPr>
        <w:t> </w:t>
      </w:r>
      <w:r>
        <w:rPr>
          <w:rFonts w:ascii="宋体" w:hAnsi="宋体" w:cs="宋体" w:eastAsia="宋体" w:hint="default"/>
        </w:rPr>
        <w:t>55%,2010</w:t>
      </w:r>
      <w:r>
        <w:rPr>
          <w:rFonts w:ascii="宋体" w:hAnsi="宋体" w:cs="宋体" w:eastAsia="宋体" w:hint="default"/>
          <w:spacing w:val="-67"/>
        </w:rPr>
        <w:t> </w:t>
      </w:r>
      <w:r>
        <w:rPr/>
        <w:t>年度总资产</w:t>
      </w:r>
    </w:p>
    <w:p>
      <w:pPr>
        <w:pStyle w:val="BodyText"/>
        <w:spacing w:line="240" w:lineRule="auto" w:before="154"/>
        <w:ind w:left="140" w:right="744"/>
        <w:jc w:val="left"/>
      </w:pPr>
      <w:r>
        <w:rPr>
          <w:rFonts w:ascii="宋体" w:hAnsi="宋体" w:cs="宋体" w:eastAsia="宋体" w:hint="default"/>
        </w:rPr>
        <w:t>414.42</w:t>
      </w:r>
      <w:r>
        <w:rPr>
          <w:rFonts w:ascii="宋体" w:hAnsi="宋体" w:cs="宋体" w:eastAsia="宋体" w:hint="default"/>
          <w:spacing w:val="-61"/>
        </w:rPr>
        <w:t> </w:t>
      </w:r>
      <w:r>
        <w:rPr/>
        <w:t>万元，净资产</w:t>
      </w:r>
      <w:r>
        <w:rPr>
          <w:spacing w:val="-60"/>
        </w:rPr>
        <w:t> </w:t>
      </w:r>
      <w:r>
        <w:rPr>
          <w:rFonts w:ascii="宋体" w:hAnsi="宋体" w:cs="宋体" w:eastAsia="宋体" w:hint="default"/>
        </w:rPr>
        <w:t>404.74</w:t>
      </w:r>
      <w:r>
        <w:rPr>
          <w:rFonts w:ascii="宋体" w:hAnsi="宋体" w:cs="宋体" w:eastAsia="宋体" w:hint="default"/>
          <w:spacing w:val="-60"/>
        </w:rPr>
        <w:t> </w:t>
      </w:r>
      <w:r>
        <w:rPr/>
        <w:t>万元，净利润</w:t>
      </w:r>
      <w:r>
        <w:rPr>
          <w:rFonts w:ascii="宋体" w:hAnsi="宋体" w:cs="宋体" w:eastAsia="宋体" w:hint="default"/>
        </w:rPr>
        <w:t>-95.76</w:t>
      </w:r>
      <w:r>
        <w:rPr>
          <w:rFonts w:ascii="宋体" w:hAnsi="宋体" w:cs="宋体" w:eastAsia="宋体" w:hint="default"/>
          <w:spacing w:val="-60"/>
        </w:rPr>
        <w:t> </w:t>
      </w:r>
      <w:r>
        <w:rPr/>
        <w:t>万元。</w:t>
      </w:r>
    </w:p>
    <w:p>
      <w:pPr>
        <w:spacing w:after="0" w:line="240" w:lineRule="auto"/>
        <w:jc w:val="left"/>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spacing w:line="240" w:lineRule="auto" w:before="26"/>
        <w:ind w:left="140" w:right="0"/>
        <w:jc w:val="both"/>
      </w:pPr>
      <w:r>
        <w:rPr/>
        <w:t>（</w:t>
      </w:r>
      <w:r>
        <w:rPr>
          <w:rFonts w:ascii="宋体" w:hAnsi="宋体" w:cs="宋体" w:eastAsia="宋体" w:hint="default"/>
        </w:rPr>
        <w:t>7</w:t>
      </w:r>
      <w:r>
        <w:rPr/>
        <w:t>）南京爱递吉供应链管理服务有限公司（孙公司），注册资本</w:t>
      </w:r>
      <w:r>
        <w:rPr>
          <w:spacing w:val="-68"/>
        </w:rPr>
        <w:t> </w:t>
      </w:r>
      <w:r>
        <w:rPr>
          <w:rFonts w:ascii="宋体" w:hAnsi="宋体" w:cs="宋体" w:eastAsia="宋体" w:hint="default"/>
        </w:rPr>
        <w:t>115</w:t>
      </w:r>
      <w:r>
        <w:rPr>
          <w:rFonts w:ascii="宋体" w:hAnsi="宋体" w:cs="宋体" w:eastAsia="宋体" w:hint="default"/>
          <w:spacing w:val="-68"/>
        </w:rPr>
        <w:t> </w:t>
      </w:r>
      <w:r>
        <w:rPr/>
        <w:t>万元，经营范围为</w:t>
      </w:r>
    </w:p>
    <w:p>
      <w:pPr>
        <w:pStyle w:val="BodyText"/>
        <w:spacing w:line="240" w:lineRule="auto" w:before="154"/>
        <w:ind w:left="140" w:right="0"/>
        <w:jc w:val="both"/>
      </w:pPr>
      <w:r>
        <w:rPr/>
        <w:t>供应链管理，物流系统软件研发，销售自产产品。公司合计持股比例</w:t>
      </w:r>
      <w:r>
        <w:rPr>
          <w:spacing w:val="-67"/>
        </w:rPr>
        <w:t> </w:t>
      </w:r>
      <w:r>
        <w:rPr>
          <w:rFonts w:ascii="宋体" w:hAnsi="宋体" w:cs="宋体" w:eastAsia="宋体" w:hint="default"/>
        </w:rPr>
        <w:t>55%,2010</w:t>
      </w:r>
      <w:r>
        <w:rPr>
          <w:rFonts w:ascii="宋体" w:hAnsi="宋体" w:cs="宋体" w:eastAsia="宋体" w:hint="default"/>
          <w:spacing w:val="-67"/>
        </w:rPr>
        <w:t> </w:t>
      </w:r>
      <w:r>
        <w:rPr/>
        <w:t>年度总资</w:t>
      </w:r>
    </w:p>
    <w:p>
      <w:pPr>
        <w:pStyle w:val="BodyText"/>
        <w:spacing w:line="240" w:lineRule="auto" w:before="154"/>
        <w:ind w:left="140" w:right="0"/>
        <w:jc w:val="both"/>
      </w:pPr>
      <w:r>
        <w:rPr/>
        <w:t>产</w:t>
      </w:r>
      <w:r>
        <w:rPr>
          <w:spacing w:val="-61"/>
        </w:rPr>
        <w:t> </w:t>
      </w:r>
      <w:r>
        <w:rPr>
          <w:rFonts w:ascii="宋体" w:hAnsi="宋体" w:cs="宋体" w:eastAsia="宋体" w:hint="default"/>
        </w:rPr>
        <w:t>114.78</w:t>
      </w:r>
      <w:r>
        <w:rPr>
          <w:rFonts w:ascii="宋体" w:hAnsi="宋体" w:cs="宋体" w:eastAsia="宋体" w:hint="default"/>
          <w:spacing w:val="-60"/>
        </w:rPr>
        <w:t> </w:t>
      </w:r>
      <w:r>
        <w:rPr/>
        <w:t>万元，净资产</w:t>
      </w:r>
      <w:r>
        <w:rPr>
          <w:spacing w:val="-60"/>
        </w:rPr>
        <w:t> </w:t>
      </w:r>
      <w:r>
        <w:rPr>
          <w:rFonts w:ascii="宋体" w:hAnsi="宋体" w:cs="宋体" w:eastAsia="宋体" w:hint="default"/>
        </w:rPr>
        <w:t>114.78</w:t>
      </w:r>
      <w:r>
        <w:rPr>
          <w:rFonts w:ascii="宋体" w:hAnsi="宋体" w:cs="宋体" w:eastAsia="宋体" w:hint="default"/>
          <w:spacing w:val="-60"/>
        </w:rPr>
        <w:t> </w:t>
      </w:r>
      <w:r>
        <w:rPr/>
        <w:t>万元。</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Heading4"/>
        <w:spacing w:line="240" w:lineRule="auto"/>
        <w:ind w:right="0"/>
        <w:jc w:val="both"/>
        <w:rPr>
          <w:b w:val="0"/>
          <w:bCs w:val="0"/>
        </w:rPr>
      </w:pPr>
      <w:r>
        <w:rPr>
          <w:rFonts w:ascii="宋体" w:hAnsi="宋体" w:cs="宋体" w:eastAsia="宋体" w:hint="default"/>
        </w:rPr>
        <w:t>2</w:t>
      </w:r>
      <w:r>
        <w:rPr/>
        <w:t>．参股公司的经营情况及业绩分析</w:t>
      </w:r>
      <w:r>
        <w:rPr>
          <w:b w:val="0"/>
          <w:bCs w:val="0"/>
        </w:rPr>
      </w:r>
    </w:p>
    <w:p>
      <w:pPr>
        <w:pStyle w:val="BodyText"/>
        <w:spacing w:line="240" w:lineRule="auto" w:before="154"/>
        <w:ind w:left="140" w:right="0"/>
        <w:jc w:val="both"/>
      </w:pPr>
      <w:r>
        <w:rPr/>
        <w:t>（</w:t>
      </w:r>
      <w:r>
        <w:rPr>
          <w:rFonts w:ascii="宋体" w:hAnsi="宋体" w:cs="宋体" w:eastAsia="宋体" w:hint="default"/>
        </w:rPr>
        <w:t>1</w:t>
      </w:r>
      <w:r>
        <w:rPr/>
        <w:t>）上海浦江科技投资有限公司，注册资本</w:t>
      </w:r>
      <w:r>
        <w:rPr>
          <w:spacing w:val="-61"/>
        </w:rPr>
        <w:t> </w:t>
      </w:r>
      <w:r>
        <w:rPr>
          <w:rFonts w:ascii="宋体" w:hAnsi="宋体" w:cs="宋体" w:eastAsia="宋体" w:hint="default"/>
        </w:rPr>
        <w:t>2700</w:t>
      </w:r>
      <w:r>
        <w:rPr>
          <w:rFonts w:ascii="宋体" w:hAnsi="宋体" w:cs="宋体" w:eastAsia="宋体" w:hint="default"/>
          <w:spacing w:val="-61"/>
        </w:rPr>
        <w:t> </w:t>
      </w:r>
      <w:r>
        <w:rPr/>
        <w:t>万元，经营范围为实业投资，资产经</w:t>
      </w:r>
    </w:p>
    <w:p>
      <w:pPr>
        <w:pStyle w:val="BodyText"/>
        <w:spacing w:line="240" w:lineRule="auto" w:before="154"/>
        <w:ind w:left="140" w:right="0"/>
        <w:jc w:val="both"/>
        <w:rPr>
          <w:rFonts w:ascii="宋体" w:hAnsi="宋体" w:cs="宋体" w:eastAsia="宋体" w:hint="default"/>
        </w:rPr>
      </w:pPr>
      <w:r>
        <w:rPr>
          <w:spacing w:val="-7"/>
        </w:rPr>
        <w:t>营管理及咨询，房地产开发。本公司合计持股比例 </w:t>
      </w:r>
      <w:r>
        <w:rPr>
          <w:rFonts w:ascii="宋体" w:hAnsi="宋体" w:cs="宋体" w:eastAsia="宋体" w:hint="default"/>
        </w:rPr>
        <w:t>25.93%,</w:t>
      </w:r>
      <w:r>
        <w:rPr/>
        <w:t>期末长期股权投资余额</w:t>
      </w:r>
      <w:r>
        <w:rPr>
          <w:spacing w:val="-95"/>
        </w:rPr>
        <w:t> </w:t>
      </w:r>
      <w:r>
        <w:rPr>
          <w:rFonts w:ascii="宋体" w:hAnsi="宋体" w:cs="宋体" w:eastAsia="宋体" w:hint="default"/>
        </w:rPr>
        <w:t>818.51</w:t>
      </w:r>
    </w:p>
    <w:p>
      <w:pPr>
        <w:pStyle w:val="BodyText"/>
        <w:spacing w:line="240" w:lineRule="auto" w:before="154"/>
        <w:ind w:left="140" w:right="0"/>
        <w:jc w:val="both"/>
      </w:pPr>
      <w:r>
        <w:rPr/>
        <w:t>万元。</w:t>
      </w:r>
      <w:r>
        <w:rPr>
          <w:rFonts w:ascii="宋体" w:hAnsi="宋体" w:cs="宋体" w:eastAsia="宋体" w:hint="default"/>
        </w:rPr>
        <w:t>2010</w:t>
      </w:r>
      <w:r>
        <w:rPr>
          <w:rFonts w:ascii="宋体" w:hAnsi="宋体" w:cs="宋体" w:eastAsia="宋体" w:hint="default"/>
          <w:spacing w:val="-61"/>
        </w:rPr>
        <w:t> </w:t>
      </w:r>
      <w:r>
        <w:rPr/>
        <w:t>年度总资产</w:t>
      </w:r>
      <w:r>
        <w:rPr>
          <w:spacing w:val="-61"/>
        </w:rPr>
        <w:t> </w:t>
      </w:r>
      <w:r>
        <w:rPr>
          <w:rFonts w:ascii="宋体" w:hAnsi="宋体" w:cs="宋体" w:eastAsia="宋体" w:hint="default"/>
        </w:rPr>
        <w:t>3,157.21</w:t>
      </w:r>
      <w:r>
        <w:rPr>
          <w:rFonts w:ascii="宋体" w:hAnsi="宋体" w:cs="宋体" w:eastAsia="宋体" w:hint="default"/>
          <w:spacing w:val="-61"/>
        </w:rPr>
        <w:t> </w:t>
      </w:r>
      <w:r>
        <w:rPr/>
        <w:t>万元，净资产</w:t>
      </w:r>
      <w:r>
        <w:rPr>
          <w:spacing w:val="-61"/>
        </w:rPr>
        <w:t> </w:t>
      </w:r>
      <w:r>
        <w:rPr>
          <w:rFonts w:ascii="宋体" w:hAnsi="宋体" w:cs="宋体" w:eastAsia="宋体" w:hint="default"/>
        </w:rPr>
        <w:t>3,157.12</w:t>
      </w:r>
      <w:r>
        <w:rPr>
          <w:rFonts w:ascii="宋体" w:hAnsi="宋体" w:cs="宋体" w:eastAsia="宋体" w:hint="default"/>
          <w:spacing w:val="-61"/>
        </w:rPr>
        <w:t> </w:t>
      </w:r>
      <w:r>
        <w:rPr/>
        <w:t>万元</w:t>
      </w:r>
      <w:r>
        <w:rPr>
          <w:rFonts w:ascii="宋体" w:hAnsi="宋体" w:cs="宋体" w:eastAsia="宋体" w:hint="default"/>
        </w:rPr>
        <w:t>,</w:t>
      </w:r>
      <w:r>
        <w:rPr/>
        <w:t>净利润</w:t>
      </w:r>
      <w:r>
        <w:rPr>
          <w:spacing w:val="-61"/>
        </w:rPr>
        <w:t> </w:t>
      </w:r>
      <w:r>
        <w:rPr>
          <w:rFonts w:ascii="宋体" w:hAnsi="宋体" w:cs="宋体" w:eastAsia="宋体" w:hint="default"/>
        </w:rPr>
        <w:t>61.21</w:t>
      </w:r>
      <w:r>
        <w:rPr>
          <w:rFonts w:ascii="宋体" w:hAnsi="宋体" w:cs="宋体" w:eastAsia="宋体" w:hint="default"/>
          <w:spacing w:val="-61"/>
        </w:rPr>
        <w:t> </w:t>
      </w:r>
      <w:r>
        <w:rPr/>
        <w:t>万元。</w:t>
      </w:r>
    </w:p>
    <w:p>
      <w:pPr>
        <w:pStyle w:val="BodyText"/>
        <w:spacing w:line="357" w:lineRule="auto" w:before="154"/>
        <w:ind w:left="140" w:right="984"/>
        <w:jc w:val="both"/>
      </w:pPr>
      <w:r>
        <w:rPr/>
        <w:t>（</w:t>
      </w:r>
      <w:r>
        <w:rPr>
          <w:rFonts w:ascii="宋体" w:hAnsi="宋体" w:cs="宋体" w:eastAsia="宋体" w:hint="default"/>
        </w:rPr>
        <w:t>2</w:t>
      </w:r>
      <w:r>
        <w:rPr/>
        <w:t>）上海申银万国证券研究所有限公司，注册资本</w:t>
      </w:r>
      <w:r>
        <w:rPr>
          <w:spacing w:val="-60"/>
        </w:rPr>
        <w:t> </w:t>
      </w:r>
      <w:r>
        <w:rPr>
          <w:rFonts w:ascii="宋体" w:hAnsi="宋体" w:cs="宋体" w:eastAsia="宋体" w:hint="default"/>
        </w:rPr>
        <w:t>2000</w:t>
      </w:r>
      <w:r>
        <w:rPr>
          <w:rFonts w:ascii="宋体" w:hAnsi="宋体" w:cs="宋体" w:eastAsia="宋体" w:hint="default"/>
          <w:spacing w:val="-61"/>
        </w:rPr>
        <w:t> </w:t>
      </w:r>
      <w:r>
        <w:rPr/>
        <w:t>万元，经营范围为企业投资咨 询，企业策划，信息开发，信息成果转让，信息采集和加工，经济信息服务，信息系统 集成，证券人才培训。公司合计持股比例</w:t>
      </w:r>
      <w:r>
        <w:rPr>
          <w:spacing w:val="-60"/>
        </w:rPr>
        <w:t> </w:t>
      </w:r>
      <w:r>
        <w:rPr>
          <w:rFonts w:ascii="宋体" w:hAnsi="宋体" w:cs="宋体" w:eastAsia="宋体" w:hint="default"/>
        </w:rPr>
        <w:t>10%</w:t>
      </w:r>
      <w:r>
        <w:rPr/>
        <w:t>，期末长期股权投资余额</w:t>
      </w:r>
      <w:r>
        <w:rPr>
          <w:spacing w:val="-60"/>
        </w:rPr>
        <w:t> </w:t>
      </w:r>
      <w:r>
        <w:rPr>
          <w:rFonts w:ascii="宋体" w:hAnsi="宋体" w:cs="宋体" w:eastAsia="宋体" w:hint="default"/>
        </w:rPr>
        <w:t>200</w:t>
      </w:r>
      <w:r>
        <w:rPr>
          <w:rFonts w:ascii="宋体" w:hAnsi="宋体" w:cs="宋体" w:eastAsia="宋体" w:hint="default"/>
          <w:spacing w:val="-60"/>
        </w:rPr>
        <w:t> </w:t>
      </w:r>
      <w:r>
        <w:rPr/>
        <w:t>万元。</w:t>
      </w:r>
      <w:r>
        <w:rPr>
          <w:rFonts w:ascii="宋体" w:hAnsi="宋体" w:cs="宋体" w:eastAsia="宋体" w:hint="default"/>
        </w:rPr>
        <w:t>2010 </w:t>
      </w:r>
      <w:r>
        <w:rPr/>
        <w:t>年度总资产</w:t>
      </w:r>
      <w:r>
        <w:rPr>
          <w:spacing w:val="-61"/>
        </w:rPr>
        <w:t> </w:t>
      </w:r>
      <w:r>
        <w:rPr>
          <w:rFonts w:ascii="宋体" w:hAnsi="宋体" w:cs="宋体" w:eastAsia="宋体" w:hint="default"/>
        </w:rPr>
        <w:t>22,065.56</w:t>
      </w:r>
      <w:r>
        <w:rPr>
          <w:rFonts w:ascii="宋体" w:hAnsi="宋体" w:cs="宋体" w:eastAsia="宋体" w:hint="default"/>
          <w:spacing w:val="-60"/>
        </w:rPr>
        <w:t> </w:t>
      </w:r>
      <w:r>
        <w:rPr/>
        <w:t>万元，净资产</w:t>
      </w:r>
      <w:r>
        <w:rPr>
          <w:spacing w:val="-60"/>
        </w:rPr>
        <w:t> </w:t>
      </w:r>
      <w:r>
        <w:rPr>
          <w:rFonts w:ascii="宋体" w:hAnsi="宋体" w:cs="宋体" w:eastAsia="宋体" w:hint="default"/>
        </w:rPr>
        <w:t>11,282.41</w:t>
      </w:r>
      <w:r>
        <w:rPr>
          <w:rFonts w:ascii="宋体" w:hAnsi="宋体" w:cs="宋体" w:eastAsia="宋体" w:hint="default"/>
          <w:spacing w:val="-60"/>
        </w:rPr>
        <w:t> </w:t>
      </w:r>
      <w:r>
        <w:rPr/>
        <w:t>万元，净利润</w:t>
      </w:r>
      <w:r>
        <w:rPr>
          <w:spacing w:val="-60"/>
        </w:rPr>
        <w:t> </w:t>
      </w:r>
      <w:r>
        <w:rPr>
          <w:rFonts w:ascii="宋体" w:hAnsi="宋体" w:cs="宋体" w:eastAsia="宋体" w:hint="default"/>
        </w:rPr>
        <w:t>1,018.85</w:t>
      </w:r>
      <w:r>
        <w:rPr>
          <w:rFonts w:ascii="宋体" w:hAnsi="宋体" w:cs="宋体" w:eastAsia="宋体" w:hint="default"/>
          <w:spacing w:val="-60"/>
        </w:rPr>
        <w:t> </w:t>
      </w:r>
      <w:r>
        <w:rPr/>
        <w:t>万元。</w:t>
      </w:r>
    </w:p>
    <w:p>
      <w:pPr>
        <w:pStyle w:val="Heading4"/>
        <w:spacing w:line="936" w:lineRule="exact" w:before="36"/>
        <w:ind w:right="5267"/>
        <w:jc w:val="left"/>
        <w:rPr>
          <w:b w:val="0"/>
          <w:bCs w:val="0"/>
        </w:rPr>
      </w:pPr>
      <w:r>
        <w:rPr/>
        <w:t>（九）公司不存在其控制下的特殊目的主体。</w:t>
      </w:r>
      <w:r>
        <w:rPr>
          <w:w w:val="99"/>
        </w:rPr>
        <w:t> </w:t>
      </w:r>
      <w:r>
        <w:rPr/>
        <w:t>二、对公司未来发展的展望</w:t>
      </w:r>
      <w:r>
        <w:rPr>
          <w:b w:val="0"/>
          <w:bCs w:val="0"/>
        </w:rPr>
      </w:r>
    </w:p>
    <w:p>
      <w:pPr>
        <w:spacing w:line="357" w:lineRule="auto" w:before="1"/>
        <w:ind w:left="740" w:right="744" w:hanging="600"/>
        <w:jc w:val="left"/>
        <w:rPr>
          <w:rFonts w:ascii="宋体" w:hAnsi="宋体" w:cs="宋体" w:eastAsia="宋体" w:hint="default"/>
          <w:sz w:val="24"/>
          <w:szCs w:val="24"/>
        </w:rPr>
      </w:pPr>
      <w:r>
        <w:rPr>
          <w:rFonts w:ascii="宋体" w:hAnsi="宋体" w:cs="宋体" w:eastAsia="宋体" w:hint="default"/>
          <w:b/>
          <w:bCs/>
          <w:sz w:val="24"/>
          <w:szCs w:val="24"/>
        </w:rPr>
        <w:t>（一）市场发展前景</w:t>
      </w:r>
      <w:r>
        <w:rPr>
          <w:rFonts w:ascii="宋体" w:hAnsi="宋体" w:cs="宋体" w:eastAsia="宋体" w:hint="default"/>
          <w:b/>
          <w:bCs/>
          <w:w w:val="99"/>
          <w:sz w:val="24"/>
          <w:szCs w:val="24"/>
        </w:rPr>
        <w:t> </w:t>
      </w:r>
      <w:r>
        <w:rPr>
          <w:rFonts w:ascii="宋体" w:hAnsi="宋体" w:cs="宋体" w:eastAsia="宋体" w:hint="default"/>
          <w:spacing w:val="-1"/>
          <w:sz w:val="24"/>
          <w:szCs w:val="24"/>
        </w:rPr>
        <w:t>城市化是我国从发展中国家走向发达国家必然的趋势，国务院发展研究中心专家预</w:t>
      </w:r>
    </w:p>
    <w:p>
      <w:pPr>
        <w:pStyle w:val="BodyText"/>
        <w:spacing w:line="357" w:lineRule="auto"/>
        <w:ind w:left="140" w:right="874"/>
        <w:jc w:val="both"/>
      </w:pPr>
      <w:r>
        <w:rPr>
          <w:spacing w:val="-2"/>
        </w:rPr>
        <w:t>测，我国城市化率</w:t>
      </w:r>
      <w:r>
        <w:rPr>
          <w:spacing w:val="-59"/>
        </w:rPr>
        <w:t> </w:t>
      </w:r>
      <w:r>
        <w:rPr>
          <w:rFonts w:ascii="宋体" w:hAnsi="宋体" w:cs="宋体" w:eastAsia="宋体" w:hint="default"/>
        </w:rPr>
        <w:t>2020</w:t>
      </w:r>
      <w:r>
        <w:rPr>
          <w:rFonts w:ascii="宋体" w:hAnsi="宋体" w:cs="宋体" w:eastAsia="宋体" w:hint="default"/>
          <w:spacing w:val="-58"/>
        </w:rPr>
        <w:t> </w:t>
      </w:r>
      <w:r>
        <w:rPr/>
        <w:t>年将达到</w:t>
      </w:r>
      <w:r>
        <w:rPr>
          <w:spacing w:val="-58"/>
        </w:rPr>
        <w:t> </w:t>
      </w:r>
      <w:r>
        <w:rPr>
          <w:rFonts w:ascii="宋体" w:hAnsi="宋体" w:cs="宋体" w:eastAsia="宋体" w:hint="default"/>
          <w:spacing w:val="-3"/>
        </w:rPr>
        <w:t>50%-60%</w:t>
      </w:r>
      <w:r>
        <w:rPr>
          <w:spacing w:val="-3"/>
        </w:rPr>
        <w:t>（摘自《计算机用户》第</w:t>
      </w:r>
      <w:r>
        <w:rPr>
          <w:spacing w:val="-57"/>
        </w:rPr>
        <w:t> </w:t>
      </w:r>
      <w:r>
        <w:rPr>
          <w:rFonts w:ascii="宋体" w:hAnsi="宋体" w:cs="宋体" w:eastAsia="宋体" w:hint="default"/>
        </w:rPr>
        <w:t>516</w:t>
      </w:r>
      <w:r>
        <w:rPr>
          <w:rFonts w:ascii="宋体" w:hAnsi="宋体" w:cs="宋体" w:eastAsia="宋体" w:hint="default"/>
          <w:spacing w:val="-58"/>
        </w:rPr>
        <w:t> </w:t>
      </w:r>
      <w:r>
        <w:rPr>
          <w:spacing w:val="-17"/>
        </w:rPr>
        <w:t>期）。伴随着城市</w:t>
      </w:r>
      <w:r>
        <w:rPr/>
        <w:t> </w:t>
      </w:r>
      <w:r>
        <w:rPr>
          <w:spacing w:val="2"/>
        </w:rPr>
        <w:t>化进程，城市信息化的推进将进入高峰期，国内大多数城市已经制定了城市信息化发展</w:t>
      </w:r>
      <w:r>
        <w:rPr>
          <w:spacing w:val="-111"/>
        </w:rPr>
        <w:t> </w:t>
      </w:r>
      <w:r>
        <w:rPr>
          <w:spacing w:val="-111"/>
        </w:rPr>
      </w:r>
      <w:r>
        <w:rPr/>
        <w:t>规划。</w:t>
      </w:r>
    </w:p>
    <w:p>
      <w:pPr>
        <w:pStyle w:val="BodyText"/>
        <w:spacing w:line="357" w:lineRule="auto"/>
        <w:ind w:left="140" w:right="880" w:firstLine="419"/>
        <w:jc w:val="both"/>
      </w:pPr>
      <w:r>
        <w:rPr>
          <w:spacing w:val="-3"/>
        </w:rPr>
        <w:t>“智慧城市”的理念已经进一步深化了城市信息化的内涵，强调了信息化与城市化的</w:t>
      </w:r>
      <w:r>
        <w:rPr/>
        <w:t> </w:t>
      </w:r>
      <w:r>
        <w:rPr>
          <w:spacing w:val="2"/>
        </w:rPr>
        <w:t>协同整合，也势必将大力助推城市信息化的发展，也为该领域的软件企业打开更大的市</w:t>
      </w:r>
      <w:r>
        <w:rPr>
          <w:spacing w:val="-104"/>
        </w:rPr>
        <w:t> </w:t>
      </w:r>
      <w:r>
        <w:rPr>
          <w:spacing w:val="-104"/>
        </w:rPr>
      </w:r>
      <w:r>
        <w:rPr/>
        <w:t>场空间，市场前景巨大。</w:t>
      </w:r>
    </w:p>
    <w:p>
      <w:pPr>
        <w:pStyle w:val="BodyText"/>
        <w:spacing w:line="357" w:lineRule="auto"/>
        <w:ind w:left="140" w:right="744" w:firstLine="479"/>
        <w:jc w:val="left"/>
      </w:pPr>
      <w:r>
        <w:rPr>
          <w:spacing w:val="2"/>
        </w:rPr>
        <w:t>为了推动软件行业的发展，在原有法规政策基础上，国家又颁布了一系列新的法规</w:t>
      </w:r>
      <w:r>
        <w:rPr/>
        <w:t> 政策：</w:t>
      </w:r>
      <w:r>
        <w:rPr>
          <w:spacing w:val="-10"/>
        </w:rPr>
        <w:t> </w:t>
      </w:r>
      <w:r>
        <w:rPr/>
        <w:t>二○一一年二月，国务院关于印发《进一步鼓励软件产业和集成电路产业发展若</w:t>
      </w:r>
      <w:r>
        <w:rPr/>
        <w:t> </w:t>
      </w:r>
      <w:r>
        <w:rPr>
          <w:spacing w:val="-7"/>
        </w:rPr>
        <w:t>干政策的通知》，是对原有产业优惠政策《鼓励软件产业和集成电路产业发展的若干政策》</w:t>
      </w:r>
      <w:r>
        <w:rPr>
          <w:spacing w:val="-96"/>
        </w:rPr>
        <w:t> </w:t>
      </w:r>
      <w:r>
        <w:rPr>
          <w:spacing w:val="-96"/>
        </w:rPr>
      </w:r>
      <w:r>
        <w:rPr>
          <w:spacing w:val="2"/>
        </w:rPr>
        <w:t>的延续和加强。明确了政府将从税收、研发、人才、知识产权等方面加大对软件企业的</w:t>
      </w:r>
      <w:r>
        <w:rPr>
          <w:spacing w:val="-111"/>
        </w:rPr>
        <w:t> </w:t>
      </w:r>
      <w:r>
        <w:rPr>
          <w:spacing w:val="-111"/>
        </w:rPr>
      </w:r>
      <w:r>
        <w:rPr/>
        <w:t>扶持力度。</w:t>
      </w:r>
    </w:p>
    <w:p>
      <w:pPr>
        <w:spacing w:after="0" w:line="357" w:lineRule="auto"/>
        <w:jc w:val="left"/>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spacing w:line="357" w:lineRule="auto" w:before="26"/>
        <w:ind w:left="620" w:right="744" w:hanging="480"/>
        <w:jc w:val="left"/>
      </w:pPr>
      <w:r>
        <w:rPr>
          <w:rFonts w:ascii="宋体" w:hAnsi="宋体" w:cs="宋体" w:eastAsia="宋体" w:hint="default"/>
          <w:b/>
          <w:bCs/>
        </w:rPr>
        <w:t>（二）竞争优势</w:t>
      </w:r>
      <w:r>
        <w:rPr>
          <w:rFonts w:ascii="宋体" w:hAnsi="宋体" w:cs="宋体" w:eastAsia="宋体" w:hint="default"/>
          <w:b/>
          <w:bCs/>
          <w:w w:val="99"/>
        </w:rPr>
        <w:t> </w:t>
      </w:r>
      <w:r>
        <w:rPr>
          <w:spacing w:val="2"/>
        </w:rPr>
        <w:t>公司在城市信息化领域十余年的行业经验与创新技术，奠定了公司在城市信息化领</w:t>
      </w:r>
    </w:p>
    <w:p>
      <w:pPr>
        <w:pStyle w:val="BodyText"/>
        <w:spacing w:line="357" w:lineRule="auto"/>
        <w:ind w:left="140" w:right="5166"/>
        <w:jc w:val="left"/>
      </w:pPr>
      <w:r>
        <w:rPr/>
        <w:t>域的领先地位，积累了自身的核心竞争优势。 </w:t>
      </w:r>
      <w:r>
        <w:rPr>
          <w:rFonts w:ascii="宋体" w:hAnsi="宋体" w:cs="宋体" w:eastAsia="宋体" w:hint="default"/>
        </w:rPr>
        <w:t>1</w:t>
      </w:r>
      <w:r>
        <w:rPr/>
        <w:t>、持续的创新能力以及领先的技术和产品优势</w:t>
      </w:r>
    </w:p>
    <w:p>
      <w:pPr>
        <w:pStyle w:val="BodyText"/>
        <w:spacing w:line="357" w:lineRule="auto"/>
        <w:ind w:left="140" w:right="744" w:firstLine="479"/>
        <w:jc w:val="left"/>
      </w:pPr>
      <w:r>
        <w:rPr>
          <w:spacing w:val="2"/>
        </w:rPr>
        <w:t>公司仍然坚持对前瞻性技术的关注和投入，在实践中研发出中国城市信息化的核心</w:t>
      </w:r>
      <w:r>
        <w:rPr/>
        <w:t> </w:t>
      </w:r>
      <w:r>
        <w:rPr>
          <w:spacing w:val="2"/>
        </w:rPr>
        <w:t>技术，形成了自主创新的产品和专利，拥有软件行业较完整的最高等级资质。公司是一</w:t>
      </w:r>
      <w:r>
        <w:rPr>
          <w:spacing w:val="-111"/>
        </w:rPr>
        <w:t> </w:t>
      </w:r>
      <w:r>
        <w:rPr>
          <w:spacing w:val="-111"/>
        </w:rPr>
      </w:r>
      <w:r>
        <w:rPr>
          <w:spacing w:val="2"/>
        </w:rPr>
        <w:t>家在国内最早将面向对象的分析和设计方法运用于城市信息化领域，以及在国内最早将</w:t>
      </w:r>
      <w:r>
        <w:rPr>
          <w:spacing w:val="-111"/>
        </w:rPr>
        <w:t> </w:t>
      </w:r>
      <w:r>
        <w:rPr>
          <w:spacing w:val="-111"/>
        </w:rPr>
      </w:r>
      <w:r>
        <w:rPr/>
        <w:t>综合业务基础平台应用于城市信息化建设的软件和服务提供商。 </w:t>
      </w:r>
      <w:r>
        <w:rPr>
          <w:rFonts w:ascii="宋体" w:hAnsi="宋体" w:cs="宋体" w:eastAsia="宋体" w:hint="default"/>
        </w:rPr>
        <w:t>2</w:t>
      </w:r>
      <w:r>
        <w:rPr/>
        <w:t>、专注于细分领域，丰富的行业经验优势</w:t>
      </w:r>
    </w:p>
    <w:p>
      <w:pPr>
        <w:pStyle w:val="BodyText"/>
        <w:spacing w:line="271" w:lineRule="exact" w:before="0"/>
        <w:ind w:left="140" w:right="0" w:firstLine="479"/>
        <w:jc w:val="both"/>
      </w:pPr>
      <w:r>
        <w:rPr/>
        <w:t>公司是以软件和服务为核心，长期提供以公共事务为核心的城市信息化软件开发与</w:t>
      </w:r>
    </w:p>
    <w:p>
      <w:pPr>
        <w:pStyle w:val="BodyText"/>
        <w:spacing w:line="357" w:lineRule="auto" w:before="154"/>
        <w:ind w:left="140" w:right="983"/>
        <w:jc w:val="both"/>
      </w:pPr>
      <w:r>
        <w:rPr/>
        <w:t>服务，是国内最早将城市信息化作为公司核心业务的软件服务提供商，是城市信息化建 设的倡导者和先行者，在该细分领域已逐步成为业内的领先企业。凭借丰富的行业应用 经验，公司积极参与全国的城市信息化建设工作，业务已经逐步拓展到全国各地。</w:t>
      </w:r>
    </w:p>
    <w:p>
      <w:pPr>
        <w:pStyle w:val="BodyText"/>
        <w:spacing w:line="357" w:lineRule="auto" w:before="113"/>
        <w:ind w:left="140" w:right="860"/>
        <w:jc w:val="left"/>
      </w:pPr>
      <w:r>
        <w:rPr>
          <w:rFonts w:ascii="宋体" w:hAnsi="宋体" w:cs="宋体" w:eastAsia="宋体" w:hint="default"/>
        </w:rPr>
        <w:t>3</w:t>
      </w:r>
      <w:r>
        <w:rPr/>
        <w:t>、卓越的服务品质和可靠的产品质量优势 公司凭借卓越的服务品质和可靠的产品质量优势已经树立了良好品牌，是国内在城市信 息化业领域十多年中持续为客户提供可靠稳定的实时交易结算类</w:t>
      </w:r>
      <w:r>
        <w:rPr>
          <w:spacing w:val="-67"/>
        </w:rPr>
        <w:t> </w:t>
      </w:r>
      <w:r>
        <w:rPr>
          <w:rFonts w:ascii="宋体" w:hAnsi="宋体" w:cs="宋体" w:eastAsia="宋体" w:hint="default"/>
        </w:rPr>
        <w:t>IT</w:t>
      </w:r>
      <w:r>
        <w:rPr>
          <w:rFonts w:ascii="宋体" w:hAnsi="宋体" w:cs="宋体" w:eastAsia="宋体" w:hint="default"/>
          <w:spacing w:val="-67"/>
        </w:rPr>
        <w:t> </w:t>
      </w:r>
      <w:r>
        <w:rPr/>
        <w:t>系统的公司，已经与 客户形成了战略合作伙伴关系。</w:t>
      </w:r>
    </w:p>
    <w:p>
      <w:pPr>
        <w:spacing w:line="357" w:lineRule="auto" w:before="36"/>
        <w:ind w:left="140" w:right="5872" w:firstLine="0"/>
        <w:jc w:val="left"/>
        <w:rPr>
          <w:rFonts w:ascii="宋体" w:hAnsi="宋体" w:cs="宋体" w:eastAsia="宋体" w:hint="default"/>
          <w:sz w:val="24"/>
          <w:szCs w:val="24"/>
        </w:rPr>
      </w:pPr>
      <w:r>
        <w:rPr>
          <w:rFonts w:ascii="宋体" w:hAnsi="宋体" w:cs="宋体" w:eastAsia="宋体" w:hint="default"/>
          <w:b/>
          <w:bCs/>
          <w:sz w:val="24"/>
          <w:szCs w:val="24"/>
        </w:rPr>
        <w:t>（三）二Ｏ一</w:t>
      </w:r>
      <w:r>
        <w:rPr>
          <w:rFonts w:ascii="宋体" w:hAnsi="宋体" w:cs="宋体" w:eastAsia="宋体" w:hint="default"/>
          <w:b/>
          <w:bCs/>
          <w:spacing w:val="-3"/>
          <w:sz w:val="24"/>
          <w:szCs w:val="24"/>
        </w:rPr>
        <w:t> </w:t>
      </w:r>
      <w:r>
        <w:rPr>
          <w:rFonts w:ascii="宋体" w:hAnsi="宋体" w:cs="宋体" w:eastAsia="宋体" w:hint="default"/>
          <w:b/>
          <w:bCs/>
          <w:sz w:val="24"/>
          <w:szCs w:val="24"/>
        </w:rPr>
        <w:t>一年及未来三年发展规划</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、公司战略目标及规划</w:t>
      </w:r>
    </w:p>
    <w:p>
      <w:pPr>
        <w:pStyle w:val="BodyText"/>
        <w:spacing w:line="357" w:lineRule="auto"/>
        <w:ind w:left="140" w:right="886" w:firstLine="439"/>
        <w:jc w:val="both"/>
      </w:pPr>
      <w:r>
        <w:rPr>
          <w:spacing w:val="3"/>
        </w:rPr>
        <w:t>公司的整体战略目标是深化和巩固公司在以公共事务为核心的城市信息化相关软件</w:t>
      </w:r>
      <w:r>
        <w:rPr/>
        <w:t> </w:t>
      </w:r>
      <w:r>
        <w:rPr>
          <w:spacing w:val="2"/>
        </w:rPr>
        <w:t>及服务提供商中的领先地位，稳步实施立足华东、服务中国、走向世界的发展策略，加</w:t>
      </w:r>
      <w:r>
        <w:rPr>
          <w:spacing w:val="-111"/>
        </w:rPr>
        <w:t> </w:t>
      </w:r>
      <w:r>
        <w:rPr>
          <w:spacing w:val="-111"/>
        </w:rPr>
      </w:r>
      <w:r>
        <w:rPr/>
        <w:t>强国际市场和国内市场的协同，逐步成为国际软件与服务产业的优秀企业。</w:t>
      </w:r>
    </w:p>
    <w:p>
      <w:pPr>
        <w:pStyle w:val="BodyText"/>
        <w:spacing w:line="357" w:lineRule="auto"/>
        <w:ind w:left="140" w:right="878" w:firstLine="439"/>
        <w:jc w:val="both"/>
      </w:pPr>
      <w:r>
        <w:rPr>
          <w:spacing w:val="-3"/>
        </w:rPr>
        <w:t>为实现该战略目标，公司将从以下五个方面积极拓展，实现跨越式发展。一是要将行</w:t>
      </w:r>
      <w:r>
        <w:rPr/>
        <w:t> </w:t>
      </w:r>
      <w:r>
        <w:rPr>
          <w:spacing w:val="2"/>
        </w:rPr>
        <w:t>业做深做透，市场地域做大做广；二是要创新开拓新领域；三是要进行业务模式创新；</w:t>
      </w:r>
      <w:r>
        <w:rPr>
          <w:spacing w:val="-111"/>
        </w:rPr>
        <w:t> </w:t>
      </w:r>
      <w:r>
        <w:rPr>
          <w:spacing w:val="-111"/>
        </w:rPr>
      </w:r>
      <w:r>
        <w:rPr>
          <w:spacing w:val="2"/>
        </w:rPr>
        <w:t>四是要通过收购兼并，快速扩大规模，提高公司的综合竞争力；五是要积极拓展国际业</w:t>
      </w:r>
      <w:r>
        <w:rPr>
          <w:spacing w:val="-108"/>
        </w:rPr>
        <w:t> </w:t>
      </w:r>
      <w:r>
        <w:rPr>
          <w:spacing w:val="-108"/>
        </w:rPr>
      </w:r>
      <w:r>
        <w:rPr/>
        <w:t>务，实现走向世界的目标。</w:t>
      </w:r>
    </w:p>
    <w:p>
      <w:pPr>
        <w:pStyle w:val="BodyText"/>
        <w:spacing w:line="240" w:lineRule="auto"/>
        <w:ind w:left="140" w:right="744"/>
        <w:jc w:val="left"/>
      </w:pPr>
      <w:r>
        <w:rPr>
          <w:rFonts w:ascii="宋体" w:hAnsi="宋体" w:cs="宋体" w:eastAsia="宋体" w:hint="default"/>
        </w:rPr>
        <w:t>2</w:t>
      </w:r>
      <w:r>
        <w:rPr/>
        <w:t>、二Ｏ一一年发展规划</w:t>
      </w:r>
    </w:p>
    <w:p>
      <w:pPr>
        <w:pStyle w:val="BodyText"/>
        <w:spacing w:line="460" w:lineRule="atLeast" w:before="8"/>
        <w:ind w:left="140" w:right="649" w:firstLine="479"/>
        <w:jc w:val="both"/>
      </w:pPr>
      <w:r>
        <w:rPr/>
        <w:t>二Ｏ一一年，公司在深交所创业板成功上市，公司的品牌知名度与行业影响力得到了 进一步提升，公司将发挥核心竞争优势，从区域扩展、技术创新、人才培养等各方面加强</w:t>
      </w:r>
      <w:r>
        <w:rPr>
          <w:spacing w:val="-43"/>
        </w:rPr>
        <w:t> </w:t>
      </w:r>
      <w:r>
        <w:rPr>
          <w:spacing w:val="-43"/>
        </w:rPr>
      </w:r>
      <w:r>
        <w:rPr/>
        <w:t>发展力度</w:t>
      </w:r>
      <w:r>
        <w:rPr>
          <w:rFonts w:ascii="宋体" w:hAnsi="宋体" w:cs="宋体" w:eastAsia="宋体" w:hint="default"/>
        </w:rPr>
        <w:t>,</w:t>
      </w:r>
      <w:r>
        <w:rPr/>
        <w:t>进一步提升公司整体市场竞争力。</w:t>
      </w:r>
    </w:p>
    <w:p>
      <w:pPr>
        <w:spacing w:after="0" w:line="460" w:lineRule="atLeast"/>
        <w:jc w:val="both"/>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spacing w:line="357" w:lineRule="auto" w:before="26"/>
        <w:ind w:left="860" w:right="879" w:firstLine="472"/>
        <w:jc w:val="left"/>
      </w:pPr>
      <w:r>
        <w:rPr>
          <w:rFonts w:ascii="宋体" w:hAnsi="宋体" w:cs="宋体" w:eastAsia="宋体" w:hint="default"/>
        </w:rPr>
        <w:t>1</w:t>
      </w:r>
      <w:r>
        <w:rPr/>
        <w:t>）</w:t>
      </w:r>
      <w:r>
        <w:rPr>
          <w:spacing w:val="23"/>
        </w:rPr>
        <w:t> </w:t>
      </w:r>
      <w:r>
        <w:rPr>
          <w:rFonts w:ascii="宋体" w:hAnsi="宋体" w:cs="宋体" w:eastAsia="宋体" w:hint="default"/>
          <w:b/>
          <w:bCs/>
          <w:spacing w:val="2"/>
        </w:rPr>
        <w:t>加强全国业务拓展力度，</w:t>
      </w:r>
      <w:r>
        <w:rPr>
          <w:spacing w:val="2"/>
        </w:rPr>
        <w:t>推广智慧城市及系列解决方案、增加全国各地</w:t>
      </w:r>
      <w:r>
        <w:rPr/>
        <w:t> 区的投入，探索多种方式相结合的营销策略，包括兼并收购。</w:t>
      </w:r>
    </w:p>
    <w:p>
      <w:pPr>
        <w:pStyle w:val="BodyText"/>
        <w:tabs>
          <w:tab w:pos="1820" w:val="left" w:leader="none"/>
        </w:tabs>
        <w:spacing w:line="357" w:lineRule="auto"/>
        <w:ind w:left="860" w:right="882" w:firstLine="352"/>
        <w:jc w:val="left"/>
      </w:pPr>
      <w:r>
        <w:rPr>
          <w:rFonts w:ascii="宋体" w:hAnsi="宋体" w:cs="宋体" w:eastAsia="宋体" w:hint="default"/>
        </w:rPr>
        <w:t>2</w:t>
      </w:r>
      <w:r>
        <w:rPr/>
        <w:t>）</w:t>
        <w:tab/>
      </w:r>
      <w:r>
        <w:rPr>
          <w:rFonts w:ascii="宋体" w:hAnsi="宋体" w:cs="宋体" w:eastAsia="宋体" w:hint="default"/>
          <w:b/>
          <w:bCs/>
          <w:spacing w:val="2"/>
        </w:rPr>
        <w:t>加强持续技术创新能力，</w:t>
      </w:r>
      <w:r>
        <w:rPr>
          <w:spacing w:val="2"/>
        </w:rPr>
        <w:t>对公司研发的持续投入，加速创新步伐，提高</w:t>
      </w:r>
      <w:r>
        <w:rPr/>
        <w:t> 公司自主创新能力，巩固公司在行业内的技术地位。</w:t>
      </w:r>
    </w:p>
    <w:p>
      <w:pPr>
        <w:pStyle w:val="BodyText"/>
        <w:spacing w:line="357" w:lineRule="auto"/>
        <w:ind w:left="860" w:right="879" w:firstLine="472"/>
        <w:jc w:val="left"/>
      </w:pPr>
      <w:r>
        <w:rPr>
          <w:rFonts w:ascii="宋体" w:hAnsi="宋体" w:cs="宋体" w:eastAsia="宋体" w:hint="default"/>
        </w:rPr>
        <w:t>3</w:t>
      </w:r>
      <w:r>
        <w:rPr/>
        <w:t>）</w:t>
      </w:r>
      <w:r>
        <w:rPr>
          <w:spacing w:val="23"/>
        </w:rPr>
        <w:t> </w:t>
      </w:r>
      <w:r>
        <w:rPr>
          <w:rFonts w:ascii="宋体" w:hAnsi="宋体" w:cs="宋体" w:eastAsia="宋体" w:hint="default"/>
          <w:b/>
          <w:bCs/>
          <w:spacing w:val="2"/>
        </w:rPr>
        <w:t>加强技术人才培养机制，</w:t>
      </w:r>
      <w:r>
        <w:rPr>
          <w:spacing w:val="2"/>
        </w:rPr>
        <w:t>强化人才队伍的建设，完善员工激励机制，吸</w:t>
      </w:r>
      <w:r>
        <w:rPr/>
        <w:t> 引优秀人才加盟，有力增强企业的核心竞争力。</w:t>
      </w:r>
    </w:p>
    <w:p>
      <w:pPr>
        <w:pStyle w:val="BodyText"/>
        <w:spacing w:line="357" w:lineRule="auto"/>
        <w:ind w:left="620" w:right="744" w:hanging="480"/>
        <w:jc w:val="left"/>
      </w:pPr>
      <w:r>
        <w:rPr>
          <w:rFonts w:ascii="宋体" w:hAnsi="宋体" w:cs="宋体" w:eastAsia="宋体" w:hint="default"/>
        </w:rPr>
        <w:t>3</w:t>
      </w:r>
      <w:r>
        <w:rPr/>
        <w:t>、公司未来三年的发展规划 </w:t>
      </w:r>
      <w:r>
        <w:rPr>
          <w:spacing w:val="-1"/>
        </w:rPr>
        <w:t>公司在未来三年的战略目标是继续以公共事务为核心，致力于推进城市信息化进程，</w:t>
      </w:r>
    </w:p>
    <w:p>
      <w:pPr>
        <w:pStyle w:val="BodyText"/>
        <w:spacing w:line="357" w:lineRule="auto" w:before="37"/>
        <w:ind w:left="140" w:right="889"/>
        <w:jc w:val="both"/>
      </w:pPr>
      <w:r>
        <w:rPr>
          <w:spacing w:val="2"/>
        </w:rPr>
        <w:t>成为一家专业领先、服务卓越、在多个领域占据市场优势地位、在全国范围内具有影响</w:t>
      </w:r>
      <w:r>
        <w:rPr>
          <w:spacing w:val="-111"/>
        </w:rPr>
        <w:t> </w:t>
      </w:r>
      <w:r>
        <w:rPr>
          <w:spacing w:val="-111"/>
        </w:rPr>
      </w:r>
      <w:r>
        <w:rPr>
          <w:spacing w:val="2"/>
        </w:rPr>
        <w:t>力的著名企业。具体工作方向有：人力资源发展规划、技术开发与创新计划、市场拓展</w:t>
      </w:r>
      <w:r>
        <w:rPr>
          <w:spacing w:val="-111"/>
        </w:rPr>
        <w:t> </w:t>
      </w:r>
      <w:r>
        <w:rPr>
          <w:spacing w:val="-111"/>
        </w:rPr>
      </w:r>
      <w:r>
        <w:rPr/>
        <w:t>计划，进一步深化优势市场，拓展区域市场，开展收购兼并工作。</w:t>
      </w:r>
    </w:p>
    <w:p>
      <w:pPr>
        <w:pStyle w:val="BodyText"/>
        <w:spacing w:line="357" w:lineRule="auto"/>
        <w:ind w:left="140" w:right="744" w:firstLine="479"/>
        <w:jc w:val="left"/>
      </w:pPr>
      <w:r>
        <w:rPr>
          <w:spacing w:val="-1"/>
        </w:rPr>
        <w:t>公司将根据自身在资金、技术和管理的实际情况，在有利于公司长远发展的前提下，</w:t>
      </w:r>
      <w:r>
        <w:rPr/>
        <w:t> 迅速扩大公司业务规模和市场覆盖率，为公司的可持续发展奠定坚实的基础。</w:t>
      </w:r>
    </w:p>
    <w:p>
      <w:pPr>
        <w:spacing w:line="357" w:lineRule="auto" w:before="36"/>
        <w:ind w:left="740" w:right="6126" w:hanging="600"/>
        <w:jc w:val="left"/>
        <w:rPr>
          <w:rFonts w:ascii="宋体" w:hAnsi="宋体" w:cs="宋体" w:eastAsia="宋体" w:hint="default"/>
          <w:sz w:val="24"/>
          <w:szCs w:val="24"/>
        </w:rPr>
      </w:pPr>
      <w:r>
        <w:rPr>
          <w:rFonts w:ascii="宋体" w:hAnsi="宋体" w:cs="宋体" w:eastAsia="宋体" w:hint="default"/>
          <w:b/>
          <w:bCs/>
          <w:sz w:val="24"/>
          <w:szCs w:val="24"/>
        </w:rPr>
        <w:t>（四）募集资金使用情况</w:t>
      </w:r>
      <w:r>
        <w:rPr>
          <w:rFonts w:ascii="宋体" w:hAnsi="宋体" w:cs="宋体" w:eastAsia="宋体" w:hint="default"/>
          <w:b/>
          <w:bCs/>
          <w:w w:val="99"/>
          <w:sz w:val="24"/>
          <w:szCs w:val="24"/>
        </w:rPr>
        <w:t> </w:t>
      </w:r>
      <w:r>
        <w:rPr>
          <w:rFonts w:ascii="宋体" w:hAnsi="宋体" w:cs="宋体" w:eastAsia="宋体" w:hint="default"/>
          <w:sz w:val="24"/>
          <w:szCs w:val="24"/>
        </w:rPr>
        <w:t>报告期内无募集资金使用情况。</w:t>
      </w:r>
    </w:p>
    <w:p>
      <w:pPr>
        <w:pStyle w:val="Heading4"/>
        <w:spacing w:line="240" w:lineRule="auto" w:before="36"/>
        <w:ind w:right="744"/>
        <w:jc w:val="left"/>
        <w:rPr>
          <w:b w:val="0"/>
          <w:bCs w:val="0"/>
        </w:rPr>
      </w:pPr>
      <w:r>
        <w:rPr/>
        <w:t>三、报告期内公司投资情况</w:t>
      </w:r>
      <w:r>
        <w:rPr>
          <w:b w:val="0"/>
          <w:bCs w:val="0"/>
        </w:rPr>
      </w:r>
    </w:p>
    <w:p>
      <w:pPr>
        <w:pStyle w:val="BodyText"/>
        <w:spacing w:line="357" w:lineRule="auto" w:before="154"/>
        <w:ind w:left="140" w:right="983"/>
        <w:jc w:val="both"/>
      </w:pPr>
      <w:r>
        <w:rPr/>
        <w:t>（一）报告期内，公司没有持有其他上市公司股权、参股商业银行、证券公司、保险公 司、信托公司和期货公司等金融企业股权。</w:t>
      </w:r>
    </w:p>
    <w:p>
      <w:pPr>
        <w:pStyle w:val="Heading4"/>
        <w:spacing w:line="240" w:lineRule="auto" w:before="36"/>
        <w:ind w:right="744"/>
        <w:jc w:val="left"/>
        <w:rPr>
          <w:b w:val="0"/>
          <w:bCs w:val="0"/>
        </w:rPr>
      </w:pPr>
      <w:r>
        <w:rPr/>
        <w:t>（二）报告期内采用公允价值计量的项目</w:t>
      </w:r>
      <w:r>
        <w:rPr>
          <w:b w:val="0"/>
          <w:bCs w:val="0"/>
        </w:rPr>
      </w:r>
    </w:p>
    <w:p>
      <w:pPr>
        <w:spacing w:before="123"/>
        <w:ind w:left="0" w:right="96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5"/>
          <w:szCs w:val="5"/>
        </w:rPr>
      </w:pPr>
    </w:p>
    <w:tbl>
      <w:tblPr>
        <w:tblW w:w="0" w:type="auto"/>
        <w:jc w:val="left"/>
        <w:tblInd w:w="548" w:type="dxa"/>
        <w:tblLayout w:type="fixed"/>
        <w:tblCellMar>
          <w:top w:w="0" w:type="dxa"/>
          <w:left w:w="0" w:type="dxa"/>
          <w:bottom w:w="0" w:type="dxa"/>
          <w:right w:w="0" w:type="dxa"/>
        </w:tblCellMar>
        <w:tblLook w:val="01E0"/>
      </w:tblPr>
      <w:tblGrid>
        <w:gridCol w:w="3020"/>
        <w:gridCol w:w="821"/>
        <w:gridCol w:w="1220"/>
        <w:gridCol w:w="1380"/>
        <w:gridCol w:w="965"/>
        <w:gridCol w:w="991"/>
      </w:tblGrid>
      <w:tr>
        <w:trPr>
          <w:trHeight w:val="730"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7"/>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6" w:right="87"/>
              <w:jc w:val="left"/>
              <w:rPr>
                <w:rFonts w:ascii="宋体" w:hAnsi="宋体" w:cs="宋体" w:eastAsia="宋体" w:hint="default"/>
                <w:sz w:val="18"/>
                <w:szCs w:val="18"/>
              </w:rPr>
            </w:pPr>
            <w:r>
              <w:rPr>
                <w:rFonts w:ascii="宋体" w:hAnsi="宋体" w:cs="宋体" w:eastAsia="宋体" w:hint="default"/>
                <w:sz w:val="18"/>
                <w:szCs w:val="18"/>
              </w:rPr>
              <w:t>本期公允价值 变动损益</w:t>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8" w:right="65"/>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8" w:right="190"/>
              <w:jc w:val="left"/>
              <w:rPr>
                <w:rFonts w:ascii="宋体" w:hAnsi="宋体" w:cs="宋体" w:eastAsia="宋体" w:hint="default"/>
                <w:sz w:val="18"/>
                <w:szCs w:val="18"/>
              </w:rPr>
            </w:pPr>
            <w:r>
              <w:rPr>
                <w:rFonts w:ascii="宋体" w:hAnsi="宋体" w:cs="宋体" w:eastAsia="宋体" w:hint="default"/>
                <w:sz w:val="18"/>
                <w:szCs w:val="18"/>
              </w:rPr>
              <w:t>本期计提 的减值</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415" w:hRule="exact"/>
        </w:trPr>
        <w:tc>
          <w:tcPr>
            <w:tcW w:w="8397" w:type="dxa"/>
            <w:gridSpan w:val="6"/>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6"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422"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6" w:right="0"/>
              <w:jc w:val="left"/>
              <w:rPr>
                <w:rFonts w:ascii="宋体" w:hAnsi="宋体" w:cs="宋体" w:eastAsia="宋体" w:hint="default"/>
                <w:sz w:val="18"/>
                <w:szCs w:val="18"/>
              </w:rPr>
            </w:pPr>
            <w:r>
              <w:rPr>
                <w:rFonts w:ascii="宋体" w:hAnsi="宋体" w:cs="宋体" w:eastAsia="宋体" w:hint="default"/>
                <w:sz w:val="18"/>
                <w:szCs w:val="18"/>
              </w:rPr>
              <w:t>其中：交易性金融资产</w:t>
            </w:r>
          </w:p>
        </w:tc>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0"/>
              <w:jc w:val="center"/>
              <w:rPr>
                <w:rFonts w:ascii="Calibri" w:hAnsi="Calibri" w:cs="Calibri" w:eastAsia="Calibri" w:hint="default"/>
                <w:sz w:val="18"/>
                <w:szCs w:val="18"/>
              </w:rPr>
            </w:pPr>
            <w:r>
              <w:rPr>
                <w:rFonts w:ascii="Calibri"/>
                <w:sz w:val="18"/>
              </w:rPr>
              <w:t>96,414.18</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36"/>
              <w:jc w:val="right"/>
              <w:rPr>
                <w:rFonts w:ascii="Calibri" w:hAnsi="Calibri" w:cs="Calibri" w:eastAsia="Calibri" w:hint="default"/>
                <w:sz w:val="18"/>
                <w:szCs w:val="18"/>
              </w:rPr>
            </w:pPr>
            <w:r>
              <w:rPr>
                <w:rFonts w:ascii="Calibri"/>
                <w:sz w:val="18"/>
              </w:rPr>
              <w:t>17,708.19</w:t>
            </w:r>
          </w:p>
        </w:tc>
        <w:tc>
          <w:tcPr>
            <w:tcW w:w="1380" w:type="dxa"/>
            <w:tcBorders>
              <w:top w:val="single" w:sz="6" w:space="0" w:color="000000"/>
              <w:left w:val="single" w:sz="6" w:space="0" w:color="000000"/>
              <w:bottom w:val="single" w:sz="6" w:space="0" w:color="000000"/>
              <w:right w:val="single" w:sz="6" w:space="0" w:color="000000"/>
            </w:tcBorders>
          </w:tcPr>
          <w:p>
            <w:pPr/>
          </w:p>
        </w:tc>
        <w:tc>
          <w:tcPr>
            <w:tcW w:w="965" w:type="dxa"/>
            <w:tcBorders>
              <w:top w:val="single" w:sz="6" w:space="0" w:color="000000"/>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8" w:right="0"/>
              <w:jc w:val="left"/>
              <w:rPr>
                <w:rFonts w:ascii="宋体" w:hAnsi="宋体" w:cs="宋体" w:eastAsia="宋体" w:hint="default"/>
                <w:sz w:val="18"/>
                <w:szCs w:val="18"/>
              </w:rPr>
            </w:pPr>
            <w:r>
              <w:rPr>
                <w:rFonts w:ascii="宋体"/>
                <w:sz w:val="18"/>
              </w:rPr>
              <w:t>114,122.37</w:t>
            </w:r>
          </w:p>
        </w:tc>
      </w:tr>
      <w:tr>
        <w:trPr>
          <w:trHeight w:val="418" w:hRule="exact"/>
        </w:trPr>
        <w:tc>
          <w:tcPr>
            <w:tcW w:w="3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36"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0"/>
              <w:jc w:val="center"/>
              <w:rPr>
                <w:rFonts w:ascii="Calibri" w:hAnsi="Calibri" w:cs="Calibri" w:eastAsia="Calibri" w:hint="default"/>
                <w:sz w:val="18"/>
                <w:szCs w:val="18"/>
              </w:rPr>
            </w:pPr>
            <w:r>
              <w:rPr>
                <w:rFonts w:ascii="Calibri"/>
                <w:sz w:val="18"/>
              </w:rPr>
              <w:t>96,414.18</w:t>
            </w:r>
          </w:p>
        </w:tc>
        <w:tc>
          <w:tcPr>
            <w:tcW w:w="12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right="36"/>
              <w:jc w:val="right"/>
              <w:rPr>
                <w:rFonts w:ascii="Calibri" w:hAnsi="Calibri" w:cs="Calibri" w:eastAsia="Calibri" w:hint="default"/>
                <w:sz w:val="18"/>
                <w:szCs w:val="18"/>
              </w:rPr>
            </w:pPr>
            <w:r>
              <w:rPr>
                <w:rFonts w:ascii="Calibri"/>
                <w:sz w:val="18"/>
              </w:rPr>
              <w:t>17,708.19</w:t>
            </w:r>
          </w:p>
        </w:tc>
        <w:tc>
          <w:tcPr>
            <w:tcW w:w="1380" w:type="dxa"/>
            <w:tcBorders>
              <w:top w:val="single" w:sz="6" w:space="0" w:color="000000"/>
              <w:left w:val="single" w:sz="6" w:space="0" w:color="000000"/>
              <w:bottom w:val="single" w:sz="6" w:space="0" w:color="000000"/>
              <w:right w:val="single" w:sz="6" w:space="0" w:color="000000"/>
            </w:tcBorders>
          </w:tcPr>
          <w:p>
            <w:pPr/>
          </w:p>
        </w:tc>
        <w:tc>
          <w:tcPr>
            <w:tcW w:w="965" w:type="dxa"/>
            <w:tcBorders>
              <w:top w:val="single" w:sz="6" w:space="0" w:color="000000"/>
              <w:left w:val="single" w:sz="6" w:space="0" w:color="000000"/>
              <w:bottom w:val="single" w:sz="6" w:space="0" w:color="000000"/>
              <w:right w:val="single" w:sz="6" w:space="0" w:color="000000"/>
            </w:tcBorders>
          </w:tcPr>
          <w:p>
            <w:pP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1"/>
              <w:ind w:left="38" w:right="0"/>
              <w:jc w:val="left"/>
              <w:rPr>
                <w:rFonts w:ascii="Calibri" w:hAnsi="Calibri" w:cs="Calibri" w:eastAsia="Calibri" w:hint="default"/>
                <w:sz w:val="18"/>
                <w:szCs w:val="18"/>
              </w:rPr>
            </w:pPr>
            <w:r>
              <w:rPr>
                <w:rFonts w:ascii="Calibri"/>
                <w:sz w:val="18"/>
              </w:rPr>
              <w:t>114,122.37</w:t>
            </w:r>
          </w:p>
        </w:tc>
      </w:tr>
    </w:tbl>
    <w:p>
      <w:pPr>
        <w:spacing w:line="240" w:lineRule="auto" w:before="11"/>
        <w:rPr>
          <w:rFonts w:ascii="宋体" w:hAnsi="宋体" w:cs="宋体" w:eastAsia="宋体" w:hint="default"/>
          <w:sz w:val="24"/>
          <w:szCs w:val="24"/>
        </w:rPr>
      </w:pPr>
    </w:p>
    <w:p>
      <w:pPr>
        <w:pStyle w:val="BodyText"/>
        <w:spacing w:line="357" w:lineRule="auto" w:before="26"/>
        <w:ind w:left="622" w:right="967" w:hanging="483"/>
        <w:jc w:val="left"/>
      </w:pPr>
      <w:r>
        <w:rPr/>
        <w:t>四、报告期内，公司没有发行在外的可转换为股份的各种金融工具、以公允价值计量的 负债。</w:t>
      </w:r>
    </w:p>
    <w:p>
      <w:pPr>
        <w:pStyle w:val="BodyText"/>
        <w:spacing w:line="240" w:lineRule="auto"/>
        <w:ind w:left="140" w:right="744"/>
        <w:jc w:val="left"/>
      </w:pPr>
      <w:r>
        <w:rPr/>
        <w:t>五、报告期内，公司无会计政策、会计估计变更或重大会计差错。</w:t>
      </w:r>
    </w:p>
    <w:p>
      <w:pPr>
        <w:spacing w:after="0" w:line="240" w:lineRule="auto"/>
        <w:jc w:val="left"/>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Heading4"/>
        <w:spacing w:line="240" w:lineRule="auto" w:before="26"/>
        <w:ind w:right="744"/>
        <w:jc w:val="left"/>
        <w:rPr>
          <w:b w:val="0"/>
          <w:bCs w:val="0"/>
        </w:rPr>
      </w:pPr>
      <w:r>
        <w:rPr/>
        <w:t>六、</w:t>
      </w:r>
      <w:r>
        <w:rPr>
          <w:rFonts w:ascii="Calibri" w:hAnsi="Calibri" w:cs="Calibri" w:eastAsia="Calibri" w:hint="default"/>
        </w:rPr>
        <w:t>2010</w:t>
      </w:r>
      <w:r>
        <w:rPr>
          <w:rFonts w:ascii="Calibri" w:hAnsi="Calibri" w:cs="Calibri" w:eastAsia="Calibri" w:hint="default"/>
          <w:spacing w:val="-1"/>
        </w:rPr>
        <w:t> </w:t>
      </w:r>
      <w:r>
        <w:rPr/>
        <w:t>年度利润分配预案</w:t>
      </w:r>
      <w:r>
        <w:rPr>
          <w:b w:val="0"/>
          <w:bCs w:val="0"/>
        </w:rPr>
      </w:r>
    </w:p>
    <w:p>
      <w:pPr>
        <w:pStyle w:val="BodyText"/>
        <w:spacing w:line="240" w:lineRule="auto" w:before="123"/>
        <w:ind w:left="620" w:right="0"/>
        <w:jc w:val="left"/>
      </w:pPr>
      <w:r>
        <w:rPr/>
        <w:t>经立信会计师事务所有限公司审计</w:t>
      </w:r>
      <w:r>
        <w:rPr>
          <w:spacing w:val="-120"/>
        </w:rPr>
        <w:t>，</w:t>
      </w:r>
      <w:r>
        <w:rPr/>
        <w:t>母公司</w:t>
      </w:r>
      <w:r>
        <w:rPr>
          <w:spacing w:val="-64"/>
        </w:rPr>
        <w:t> </w:t>
      </w:r>
      <w:r>
        <w:rPr>
          <w:rFonts w:ascii="宋体" w:hAnsi="宋体" w:cs="宋体" w:eastAsia="宋体" w:hint="default"/>
        </w:rPr>
        <w:t>2</w:t>
      </w:r>
      <w:r>
        <w:rPr>
          <w:rFonts w:ascii="宋体" w:hAnsi="宋体" w:cs="宋体" w:eastAsia="宋体" w:hint="default"/>
          <w:spacing w:val="2"/>
        </w:rPr>
        <w:t>0</w:t>
      </w:r>
      <w:r>
        <w:rPr>
          <w:rFonts w:ascii="宋体" w:hAnsi="宋体" w:cs="宋体" w:eastAsia="宋体" w:hint="default"/>
        </w:rPr>
        <w:t>10</w:t>
      </w:r>
      <w:r>
        <w:rPr>
          <w:rFonts w:ascii="宋体" w:hAnsi="宋体" w:cs="宋体" w:eastAsia="宋体" w:hint="default"/>
          <w:spacing w:val="-65"/>
        </w:rPr>
        <w:t> </w:t>
      </w:r>
      <w:r>
        <w:rPr/>
        <w:t>年度实现净利润</w:t>
      </w:r>
      <w:r>
        <w:rPr>
          <w:spacing w:val="-65"/>
        </w:rPr>
        <w:t> </w:t>
      </w:r>
      <w:r>
        <w:rPr>
          <w:rFonts w:ascii="宋体" w:hAnsi="宋体" w:cs="宋体" w:eastAsia="宋体" w:hint="default"/>
        </w:rPr>
        <w:t>50</w:t>
      </w:r>
      <w:r>
        <w:rPr>
          <w:rFonts w:ascii="宋体" w:hAnsi="宋体" w:cs="宋体" w:eastAsia="宋体" w:hint="default"/>
          <w:spacing w:val="2"/>
        </w:rPr>
        <w:t>,</w:t>
      </w:r>
      <w:r>
        <w:rPr>
          <w:rFonts w:ascii="宋体" w:hAnsi="宋体" w:cs="宋体" w:eastAsia="宋体" w:hint="default"/>
        </w:rPr>
        <w:t>165,152.38</w:t>
      </w:r>
      <w:r>
        <w:rPr>
          <w:rFonts w:ascii="宋体" w:hAnsi="宋体" w:cs="宋体" w:eastAsia="宋体" w:hint="default"/>
          <w:spacing w:val="-65"/>
        </w:rPr>
        <w:t> </w:t>
      </w:r>
      <w:r>
        <w:rPr/>
        <w:t>元，</w:t>
      </w:r>
    </w:p>
    <w:p>
      <w:pPr>
        <w:pStyle w:val="BodyText"/>
        <w:spacing w:line="240" w:lineRule="auto" w:before="154"/>
        <w:ind w:left="140" w:right="744"/>
        <w:jc w:val="left"/>
      </w:pPr>
      <w:r>
        <w:rPr/>
        <w:t>加上年初未分配利润</w:t>
      </w:r>
      <w:r>
        <w:rPr>
          <w:spacing w:val="-60"/>
        </w:rPr>
        <w:t> </w:t>
      </w:r>
      <w:r>
        <w:rPr>
          <w:rFonts w:ascii="宋体" w:hAnsi="宋体" w:cs="宋体" w:eastAsia="宋体" w:hint="default"/>
        </w:rPr>
        <w:t>66,228,060.09</w:t>
      </w:r>
      <w:r>
        <w:rPr>
          <w:rFonts w:ascii="宋体" w:hAnsi="宋体" w:cs="宋体" w:eastAsia="宋体" w:hint="default"/>
          <w:spacing w:val="-60"/>
        </w:rPr>
        <w:t> </w:t>
      </w:r>
      <w:r>
        <w:rPr/>
        <w:t>元，提取</w:t>
      </w:r>
      <w:r>
        <w:rPr>
          <w:spacing w:val="-60"/>
        </w:rPr>
        <w:t> </w:t>
      </w:r>
      <w:r>
        <w:rPr>
          <w:rFonts w:ascii="宋体" w:hAnsi="宋体" w:cs="宋体" w:eastAsia="宋体" w:hint="default"/>
        </w:rPr>
        <w:t>10</w:t>
      </w:r>
      <w:r>
        <w:rPr/>
        <w:t>％法定盈余公积金</w:t>
      </w:r>
      <w:r>
        <w:rPr>
          <w:spacing w:val="-60"/>
        </w:rPr>
        <w:t> </w:t>
      </w:r>
      <w:r>
        <w:rPr>
          <w:rFonts w:ascii="宋体" w:hAnsi="宋体" w:cs="宋体" w:eastAsia="宋体" w:hint="default"/>
        </w:rPr>
        <w:t>5,016,515.24</w:t>
      </w:r>
      <w:r>
        <w:rPr>
          <w:rFonts w:ascii="宋体" w:hAnsi="宋体" w:cs="宋体" w:eastAsia="宋体" w:hint="default"/>
          <w:spacing w:val="-60"/>
        </w:rPr>
        <w:t> </w:t>
      </w:r>
      <w:r>
        <w:rPr/>
        <w:t>元后，</w:t>
      </w:r>
    </w:p>
    <w:p>
      <w:pPr>
        <w:pStyle w:val="BodyText"/>
        <w:spacing w:line="240" w:lineRule="auto" w:before="154"/>
        <w:ind w:left="140" w:right="744"/>
        <w:jc w:val="left"/>
      </w:pPr>
      <w:r>
        <w:rPr/>
        <w:t>截至</w:t>
      </w:r>
      <w:r>
        <w:rPr>
          <w:spacing w:val="-61"/>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日，可供股东分配的利润为</w:t>
      </w:r>
      <w:r>
        <w:rPr>
          <w:spacing w:val="-60"/>
        </w:rPr>
        <w:t> </w:t>
      </w:r>
      <w:r>
        <w:rPr>
          <w:rFonts w:ascii="宋体" w:hAnsi="宋体" w:cs="宋体" w:eastAsia="宋体" w:hint="default"/>
        </w:rPr>
        <w:t>111,376,697.23</w:t>
      </w:r>
      <w:r>
        <w:rPr>
          <w:rFonts w:ascii="宋体" w:hAnsi="宋体" w:cs="宋体" w:eastAsia="宋体" w:hint="default"/>
          <w:spacing w:val="-60"/>
        </w:rPr>
        <w:t> </w:t>
      </w:r>
      <w:r>
        <w:rPr/>
        <w:t>元。母公司年末资本</w:t>
      </w:r>
    </w:p>
    <w:p>
      <w:pPr>
        <w:pStyle w:val="BodyText"/>
        <w:spacing w:line="240" w:lineRule="auto" w:before="154"/>
        <w:ind w:left="140" w:right="744"/>
        <w:jc w:val="left"/>
      </w:pPr>
      <w:r>
        <w:rPr/>
        <w:t>公积金余额</w:t>
      </w:r>
      <w:r>
        <w:rPr>
          <w:spacing w:val="-61"/>
        </w:rPr>
        <w:t> </w:t>
      </w:r>
      <w:r>
        <w:rPr>
          <w:rFonts w:ascii="宋体" w:hAnsi="宋体" w:cs="宋体" w:eastAsia="宋体" w:hint="default"/>
        </w:rPr>
        <w:t>45,581,330.33</w:t>
      </w:r>
      <w:r>
        <w:rPr>
          <w:rFonts w:ascii="宋体" w:hAnsi="宋体" w:cs="宋体" w:eastAsia="宋体" w:hint="default"/>
          <w:spacing w:val="-60"/>
        </w:rPr>
        <w:t> </w:t>
      </w:r>
      <w:r>
        <w:rPr/>
        <w:t>元。</w:t>
      </w:r>
    </w:p>
    <w:p>
      <w:pPr>
        <w:pStyle w:val="BodyText"/>
        <w:spacing w:line="357" w:lineRule="auto" w:before="154"/>
        <w:ind w:left="140" w:right="743" w:firstLine="479"/>
        <w:jc w:val="left"/>
      </w:pPr>
      <w:r>
        <w:rPr/>
        <w:t>公司本年度利润分配及资本公积金转增股本预案：以向社会公开发行后的</w:t>
      </w:r>
      <w:r>
        <w:rPr>
          <w:spacing w:val="-64"/>
        </w:rPr>
        <w:t> </w:t>
      </w:r>
      <w:r>
        <w:rPr>
          <w:rFonts w:ascii="宋体" w:hAnsi="宋体" w:cs="宋体" w:eastAsia="宋体" w:hint="default"/>
        </w:rPr>
        <w:t>12,000</w:t>
      </w:r>
      <w:r>
        <w:rPr>
          <w:rFonts w:ascii="宋体" w:hAnsi="宋体" w:cs="宋体" w:eastAsia="宋体" w:hint="default"/>
          <w:spacing w:val="-64"/>
        </w:rPr>
        <w:t> </w:t>
      </w:r>
      <w:r>
        <w:rPr/>
        <w:t>万 </w:t>
      </w:r>
      <w:r>
        <w:rPr>
          <w:spacing w:val="-3"/>
        </w:rPr>
        <w:t>股普通股为基数，拟按每</w:t>
      </w:r>
      <w:r>
        <w:rPr>
          <w:spacing w:val="-58"/>
        </w:rPr>
        <w:t> </w:t>
      </w:r>
      <w:r>
        <w:rPr>
          <w:rFonts w:ascii="宋体" w:hAnsi="宋体" w:cs="宋体" w:eastAsia="宋体" w:hint="default"/>
        </w:rPr>
        <w:t>10</w:t>
      </w:r>
      <w:r>
        <w:rPr>
          <w:rFonts w:ascii="宋体" w:hAnsi="宋体" w:cs="宋体" w:eastAsia="宋体" w:hint="default"/>
          <w:spacing w:val="-58"/>
        </w:rPr>
        <w:t> </w:t>
      </w:r>
      <w:r>
        <w:rPr/>
        <w:t>股派发现金股利人民币</w:t>
      </w:r>
      <w:r>
        <w:rPr>
          <w:spacing w:val="-58"/>
        </w:rPr>
        <w:t> </w:t>
      </w:r>
      <w:r>
        <w:rPr>
          <w:rFonts w:ascii="宋体" w:hAnsi="宋体" w:cs="宋体" w:eastAsia="宋体" w:hint="default"/>
        </w:rPr>
        <w:t>1</w:t>
      </w:r>
      <w:r>
        <w:rPr>
          <w:rFonts w:ascii="宋体" w:hAnsi="宋体" w:cs="宋体" w:eastAsia="宋体" w:hint="default"/>
          <w:spacing w:val="-58"/>
        </w:rPr>
        <w:t> </w:t>
      </w:r>
      <w:r>
        <w:rPr>
          <w:spacing w:val="-22"/>
        </w:rPr>
        <w:t>元（含税），共计</w:t>
      </w:r>
      <w:r>
        <w:rPr>
          <w:spacing w:val="-58"/>
        </w:rPr>
        <w:t> </w:t>
      </w:r>
      <w:r>
        <w:rPr>
          <w:rFonts w:ascii="宋体" w:hAnsi="宋体" w:cs="宋体" w:eastAsia="宋体" w:hint="default"/>
          <w:spacing w:val="-6"/>
        </w:rPr>
        <w:t>12</w:t>
      </w:r>
      <w:r>
        <w:rPr>
          <w:spacing w:val="-6"/>
        </w:rPr>
        <w:t>，</w:t>
      </w:r>
      <w:r>
        <w:rPr>
          <w:rFonts w:ascii="宋体" w:hAnsi="宋体" w:cs="宋体" w:eastAsia="宋体" w:hint="default"/>
          <w:spacing w:val="-6"/>
        </w:rPr>
        <w:t>000</w:t>
      </w:r>
      <w:r>
        <w:rPr>
          <w:spacing w:val="-6"/>
        </w:rPr>
        <w:t>，</w:t>
      </w:r>
      <w:r>
        <w:rPr>
          <w:rFonts w:ascii="宋体" w:hAnsi="宋体" w:cs="宋体" w:eastAsia="宋体" w:hint="default"/>
          <w:spacing w:val="-6"/>
        </w:rPr>
        <w:t>000</w:t>
      </w:r>
      <w:r>
        <w:rPr>
          <w:rFonts w:ascii="宋体" w:hAnsi="宋体" w:cs="宋体" w:eastAsia="宋体" w:hint="default"/>
          <w:spacing w:val="-58"/>
        </w:rPr>
        <w:t> </w:t>
      </w:r>
      <w:r>
        <w:rPr/>
        <w:t>元。</w:t>
      </w:r>
    </w:p>
    <w:p>
      <w:pPr>
        <w:pStyle w:val="BodyText"/>
        <w:spacing w:line="240" w:lineRule="auto"/>
        <w:ind w:left="620" w:right="744"/>
        <w:jc w:val="left"/>
      </w:pPr>
      <w:r>
        <w:rPr/>
        <w:t>本次利润分配及资本公积转增股本预案，经公司</w:t>
      </w:r>
      <w:r>
        <w:rPr>
          <w:spacing w:val="-44"/>
        </w:rPr>
        <w:t> </w:t>
      </w:r>
      <w:r>
        <w:rPr>
          <w:rFonts w:ascii="宋体" w:hAnsi="宋体" w:cs="宋体" w:eastAsia="宋体" w:hint="default"/>
        </w:rPr>
        <w:t>2011</w:t>
      </w:r>
      <w:r>
        <w:rPr>
          <w:rFonts w:ascii="宋体" w:hAnsi="宋体" w:cs="宋体" w:eastAsia="宋体" w:hint="default"/>
          <w:spacing w:val="-44"/>
        </w:rPr>
        <w:t> </w:t>
      </w:r>
      <w:r>
        <w:rPr/>
        <w:t>年</w:t>
      </w:r>
      <w:r>
        <w:rPr>
          <w:spacing w:val="-44"/>
        </w:rPr>
        <w:t> </w:t>
      </w:r>
      <w:r>
        <w:rPr>
          <w:rFonts w:ascii="宋体" w:hAnsi="宋体" w:cs="宋体" w:eastAsia="宋体" w:hint="default"/>
        </w:rPr>
        <w:t>3</w:t>
      </w:r>
      <w:r>
        <w:rPr>
          <w:rFonts w:ascii="宋体" w:hAnsi="宋体" w:cs="宋体" w:eastAsia="宋体" w:hint="default"/>
          <w:spacing w:val="-41"/>
        </w:rPr>
        <w:t> </w:t>
      </w:r>
      <w:r>
        <w:rPr/>
        <w:t>月</w:t>
      </w:r>
      <w:r>
        <w:rPr>
          <w:spacing w:val="-44"/>
        </w:rPr>
        <w:t> </w:t>
      </w:r>
      <w:r>
        <w:rPr>
          <w:rFonts w:ascii="宋体" w:hAnsi="宋体" w:cs="宋体" w:eastAsia="宋体" w:hint="default"/>
        </w:rPr>
        <w:t>17</w:t>
      </w:r>
      <w:r>
        <w:rPr>
          <w:rFonts w:ascii="宋体" w:hAnsi="宋体" w:cs="宋体" w:eastAsia="宋体" w:hint="default"/>
          <w:spacing w:val="-43"/>
        </w:rPr>
        <w:t> </w:t>
      </w:r>
      <w:r>
        <w:rPr/>
        <w:t>日第四届董事会第</w:t>
      </w:r>
    </w:p>
    <w:p>
      <w:pPr>
        <w:pStyle w:val="BodyText"/>
        <w:spacing w:line="240" w:lineRule="auto" w:before="154"/>
        <w:ind w:left="140" w:right="744"/>
        <w:jc w:val="left"/>
      </w:pPr>
      <w:r>
        <w:rPr/>
        <w:t>二次会议决议，尚需提交</w:t>
      </w:r>
      <w:r>
        <w:rPr>
          <w:spacing w:val="-61"/>
        </w:rPr>
        <w:t> </w:t>
      </w:r>
      <w:r>
        <w:rPr>
          <w:rFonts w:ascii="宋体" w:hAnsi="宋体" w:cs="宋体" w:eastAsia="宋体" w:hint="default"/>
        </w:rPr>
        <w:t>2010</w:t>
      </w:r>
      <w:r>
        <w:rPr>
          <w:rFonts w:ascii="宋体" w:hAnsi="宋体" w:cs="宋体" w:eastAsia="宋体" w:hint="default"/>
          <w:spacing w:val="-61"/>
        </w:rPr>
        <w:t> </w:t>
      </w:r>
      <w:r>
        <w:rPr/>
        <w:t>年度股东大会审议表决。</w:t>
      </w:r>
    </w:p>
    <w:p>
      <w:pPr>
        <w:spacing w:after="0" w:line="240" w:lineRule="auto"/>
        <w:jc w:val="left"/>
        <w:sectPr>
          <w:footerReference w:type="default" r:id="rId34"/>
          <w:pgSz w:w="11910" w:h="16840"/>
          <w:pgMar w:footer="1195" w:header="853" w:top="1320" w:bottom="138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8"/>
        <w:ind w:left="3400" w:right="744"/>
        <w:jc w:val="left"/>
        <w:rPr>
          <w:b w:val="0"/>
          <w:bCs w:val="0"/>
        </w:rPr>
      </w:pPr>
      <w:bookmarkStart w:name="_TOC_250006" w:id="4"/>
      <w:r>
        <w:rPr/>
        <w:t>第四节</w:t>
      </w:r>
      <w:r>
        <w:rPr>
          <w:spacing w:val="-8"/>
        </w:rPr>
        <w:t> </w:t>
      </w:r>
      <w:r>
        <w:rPr/>
        <w:t>重要事项</w:t>
      </w:r>
      <w:bookmarkEnd w:id="4"/>
      <w:r>
        <w:rPr>
          <w:b w:val="0"/>
          <w:bCs w:val="0"/>
        </w:rPr>
      </w:r>
    </w:p>
    <w:p>
      <w:pPr>
        <w:spacing w:line="240" w:lineRule="auto" w:before="2"/>
        <w:rPr>
          <w:rFonts w:ascii="黑体" w:hAnsi="黑体" w:cs="黑体" w:eastAsia="黑体" w:hint="default"/>
          <w:b/>
          <w:bCs/>
          <w:sz w:val="38"/>
          <w:szCs w:val="38"/>
        </w:rPr>
      </w:pPr>
    </w:p>
    <w:p>
      <w:pPr>
        <w:pStyle w:val="Heading4"/>
        <w:spacing w:line="357" w:lineRule="auto"/>
        <w:ind w:left="651" w:right="744" w:hanging="512"/>
        <w:jc w:val="left"/>
        <w:rPr>
          <w:b w:val="0"/>
          <w:bCs w:val="0"/>
        </w:rPr>
      </w:pPr>
      <w:r>
        <w:rPr/>
        <w:t>一、</w:t>
      </w:r>
      <w:r>
        <w:rPr>
          <w:spacing w:val="-73"/>
        </w:rPr>
        <w:t> </w:t>
      </w:r>
      <w:r>
        <w:rPr/>
        <w:t>报告期内，公司无重大诉讼、仲裁事项，也无以前期间发生但持续到报告期的重大</w:t>
      </w:r>
      <w:r>
        <w:rPr>
          <w:spacing w:val="-109"/>
        </w:rPr>
        <w:t> </w:t>
      </w:r>
      <w:r>
        <w:rPr>
          <w:spacing w:val="-109"/>
        </w:rPr>
      </w:r>
      <w:r>
        <w:rPr/>
        <w:t>诉讼、仲裁事项。</w:t>
      </w:r>
      <w:r>
        <w:rPr>
          <w:b w:val="0"/>
          <w:bCs w:val="0"/>
        </w:rPr>
      </w:r>
    </w:p>
    <w:p>
      <w:pPr>
        <w:pStyle w:val="Heading4"/>
        <w:spacing w:line="240" w:lineRule="auto" w:before="36"/>
        <w:ind w:right="744"/>
        <w:jc w:val="left"/>
        <w:rPr>
          <w:b w:val="0"/>
          <w:bCs w:val="0"/>
        </w:rPr>
      </w:pPr>
      <w:r>
        <w:rPr/>
        <w:t>二、</w:t>
      </w:r>
      <w:r>
        <w:rPr>
          <w:spacing w:val="-96"/>
        </w:rPr>
        <w:t> </w:t>
      </w:r>
      <w:r>
        <w:rPr/>
        <w:t>报告期内，公司未发生破产重组等相关事项。</w:t>
      </w:r>
      <w:r>
        <w:rPr>
          <w:b w:val="0"/>
          <w:bCs w:val="0"/>
        </w:rPr>
      </w:r>
    </w:p>
    <w:p>
      <w:pPr>
        <w:pStyle w:val="Heading4"/>
        <w:spacing w:line="357" w:lineRule="auto" w:before="154"/>
        <w:ind w:right="3074"/>
        <w:jc w:val="left"/>
        <w:rPr>
          <w:b w:val="0"/>
          <w:bCs w:val="0"/>
        </w:rPr>
      </w:pPr>
      <w:r>
        <w:rPr/>
        <w:t>三、</w:t>
      </w:r>
      <w:r>
        <w:rPr>
          <w:spacing w:val="-96"/>
        </w:rPr>
        <w:t> </w:t>
      </w:r>
      <w:r>
        <w:rPr/>
        <w:t>报告期内，公司未发生重大资产收购、出售及资产重组事项。</w:t>
      </w:r>
      <w:r>
        <w:rPr>
          <w:w w:val="99"/>
        </w:rPr>
        <w:t> </w:t>
      </w:r>
      <w:r>
        <w:rPr/>
        <w:t>四、</w:t>
      </w:r>
      <w:r>
        <w:rPr>
          <w:spacing w:val="-96"/>
        </w:rPr>
        <w:t> </w:t>
      </w:r>
      <w:r>
        <w:rPr/>
        <w:t>报告期内，公司未有股权激励事项。</w:t>
      </w:r>
      <w:r>
        <w:rPr>
          <w:b w:val="0"/>
          <w:bCs w:val="0"/>
        </w:rPr>
      </w:r>
    </w:p>
    <w:p>
      <w:pPr>
        <w:pStyle w:val="Heading4"/>
        <w:spacing w:line="357" w:lineRule="auto" w:before="36"/>
        <w:ind w:left="651" w:right="744" w:hanging="512"/>
        <w:jc w:val="left"/>
        <w:rPr>
          <w:b w:val="0"/>
          <w:bCs w:val="0"/>
        </w:rPr>
      </w:pPr>
      <w:r>
        <w:rPr/>
        <w:t>五、</w:t>
      </w:r>
      <w:r>
        <w:rPr>
          <w:spacing w:val="-76"/>
        </w:rPr>
        <w:t> </w:t>
      </w:r>
      <w:r>
        <w:rPr/>
        <w:t>报告期内，公司、子公司、公司董事会、监事会、董事、监事及高级管理人员未发</w:t>
      </w:r>
      <w:r>
        <w:rPr>
          <w:spacing w:val="-107"/>
        </w:rPr>
        <w:t> </w:t>
      </w:r>
      <w:r>
        <w:rPr>
          <w:spacing w:val="-107"/>
        </w:rPr>
      </w:r>
      <w:r>
        <w:rPr/>
        <w:t>生收到监管部门重大处罚的事项。</w:t>
      </w:r>
      <w:r>
        <w:rPr>
          <w:b w:val="0"/>
          <w:bCs w:val="0"/>
        </w:rPr>
      </w:r>
    </w:p>
    <w:p>
      <w:pPr>
        <w:pStyle w:val="Heading4"/>
        <w:spacing w:line="357" w:lineRule="auto" w:before="36"/>
        <w:ind w:right="744"/>
        <w:jc w:val="left"/>
        <w:rPr>
          <w:b w:val="0"/>
          <w:bCs w:val="0"/>
        </w:rPr>
      </w:pPr>
      <w:r>
        <w:rPr>
          <w:spacing w:val="1"/>
        </w:rPr>
        <w:t>六、</w:t>
      </w:r>
      <w:r>
        <w:rPr>
          <w:spacing w:val="-104"/>
        </w:rPr>
        <w:t> </w:t>
      </w:r>
      <w:r>
        <w:rPr>
          <w:spacing w:val="-2"/>
        </w:rPr>
        <w:t>报告期内，公司没有持有其他上市公司、非上市金融企业和拟上市公司股权的情况。</w:t>
      </w:r>
      <w:r>
        <w:rPr>
          <w:w w:val="99"/>
        </w:rPr>
        <w:t> </w:t>
      </w:r>
      <w:r>
        <w:rPr/>
        <w:t>七、</w:t>
      </w:r>
      <w:r>
        <w:rPr>
          <w:spacing w:val="-95"/>
        </w:rPr>
        <w:t> </w:t>
      </w:r>
      <w:r>
        <w:rPr/>
        <w:t>报告期内，公司无证券投资情况。</w:t>
      </w:r>
      <w:r>
        <w:rPr>
          <w:b w:val="0"/>
          <w:bCs w:val="0"/>
        </w:rPr>
      </w:r>
    </w:p>
    <w:p>
      <w:pPr>
        <w:pStyle w:val="Heading4"/>
        <w:spacing w:line="240" w:lineRule="auto" w:before="36"/>
        <w:ind w:right="744"/>
        <w:jc w:val="left"/>
        <w:rPr>
          <w:b w:val="0"/>
          <w:bCs w:val="0"/>
        </w:rPr>
      </w:pPr>
      <w:r>
        <w:rPr/>
        <w:t>八、</w:t>
      </w:r>
      <w:r>
        <w:rPr>
          <w:spacing w:val="-95"/>
        </w:rPr>
        <w:t> </w:t>
      </w:r>
      <w:r>
        <w:rPr/>
        <w:t>报告期内，公司不存在对外担保事项。</w:t>
      </w:r>
      <w:r>
        <w:rPr>
          <w:b w:val="0"/>
          <w:bCs w:val="0"/>
        </w:rPr>
      </w:r>
    </w:p>
    <w:p>
      <w:pPr>
        <w:pStyle w:val="Heading4"/>
        <w:spacing w:line="240" w:lineRule="auto" w:before="154"/>
        <w:ind w:right="744"/>
        <w:jc w:val="left"/>
        <w:rPr>
          <w:b w:val="0"/>
          <w:bCs w:val="0"/>
        </w:rPr>
      </w:pPr>
      <w:r>
        <w:rPr/>
        <w:t>九、</w:t>
      </w:r>
      <w:r>
        <w:rPr>
          <w:spacing w:val="-97"/>
        </w:rPr>
        <w:t> </w:t>
      </w:r>
      <w:r>
        <w:rPr/>
        <w:t>报告期内，公司未委托他人进行现金资产管理。</w:t>
      </w:r>
      <w:r>
        <w:rPr>
          <w:b w:val="0"/>
          <w:bCs w:val="0"/>
        </w:rPr>
      </w:r>
    </w:p>
    <w:p>
      <w:pPr>
        <w:pStyle w:val="Heading4"/>
        <w:spacing w:line="357" w:lineRule="auto" w:before="154"/>
        <w:ind w:left="651" w:right="744" w:hanging="512"/>
        <w:jc w:val="left"/>
        <w:rPr>
          <w:b w:val="0"/>
          <w:bCs w:val="0"/>
        </w:rPr>
      </w:pPr>
      <w:r>
        <w:rPr/>
        <w:t>十、</w:t>
      </w:r>
      <w:r>
        <w:rPr>
          <w:spacing w:val="-76"/>
        </w:rPr>
        <w:t> </w:t>
      </w:r>
      <w:r>
        <w:rPr/>
        <w:t>报告期内，公司与子公司之间往来的非经营性资金往来余额（未扣除已计提的坏账</w:t>
      </w:r>
      <w:r>
        <w:rPr>
          <w:spacing w:val="-107"/>
        </w:rPr>
        <w:t> </w:t>
      </w:r>
      <w:r>
        <w:rPr>
          <w:spacing w:val="-107"/>
        </w:rPr>
      </w:r>
      <w:r>
        <w:rPr/>
        <w:t>准备）为</w:t>
      </w:r>
      <w:r>
        <w:rPr>
          <w:spacing w:val="-63"/>
        </w:rPr>
        <w:t> </w:t>
      </w:r>
      <w:r>
        <w:rPr>
          <w:rFonts w:ascii="Calibri" w:hAnsi="Calibri" w:cs="Calibri" w:eastAsia="Calibri" w:hint="default"/>
        </w:rPr>
        <w:t>8,155,521.45</w:t>
      </w:r>
      <w:r>
        <w:rPr>
          <w:rFonts w:ascii="Calibri" w:hAnsi="Calibri" w:cs="Calibri" w:eastAsia="Calibri" w:hint="default"/>
          <w:spacing w:val="4"/>
        </w:rPr>
        <w:t> </w:t>
      </w:r>
      <w:r>
        <w:rPr/>
        <w:t>元；</w:t>
      </w:r>
      <w:r>
        <w:rPr>
          <w:b w:val="0"/>
          <w:bCs w:val="0"/>
        </w:rPr>
      </w:r>
    </w:p>
    <w:p>
      <w:pPr>
        <w:pStyle w:val="Heading4"/>
        <w:spacing w:line="294" w:lineRule="exact"/>
        <w:ind w:right="744"/>
        <w:jc w:val="left"/>
        <w:rPr>
          <w:b w:val="0"/>
          <w:bCs w:val="0"/>
        </w:rPr>
      </w:pPr>
      <w:r>
        <w:rPr/>
        <w:t>十一、</w:t>
      </w:r>
      <w:r>
        <w:rPr>
          <w:spacing w:val="-7"/>
        </w:rPr>
        <w:t> </w:t>
      </w:r>
      <w:r>
        <w:rPr/>
        <w:t>报告期内，公司不存在重大关联交易事项：</w:t>
      </w:r>
      <w:r>
        <w:rPr>
          <w:b w:val="0"/>
          <w:bCs w:val="0"/>
        </w:rPr>
      </w:r>
    </w:p>
    <w:p>
      <w:pPr>
        <w:pStyle w:val="Heading4"/>
        <w:spacing w:line="240" w:lineRule="auto" w:before="154"/>
        <w:ind w:right="744"/>
        <w:jc w:val="left"/>
        <w:rPr>
          <w:b w:val="0"/>
          <w:bCs w:val="0"/>
        </w:rPr>
      </w:pPr>
      <w:r>
        <w:rPr/>
        <w:t>十二、</w:t>
      </w:r>
      <w:r>
        <w:rPr>
          <w:spacing w:val="-6"/>
        </w:rPr>
        <w:t> </w:t>
      </w:r>
      <w:r>
        <w:rPr/>
        <w:t>报告期内重大合同及其履行情况</w:t>
      </w:r>
      <w:r>
        <w:rPr>
          <w:b w:val="0"/>
          <w:bCs w:val="0"/>
        </w:rPr>
      </w:r>
    </w:p>
    <w:p>
      <w:pPr>
        <w:pStyle w:val="BodyText"/>
        <w:spacing w:line="357" w:lineRule="auto" w:before="154"/>
        <w:ind w:left="140" w:right="6006"/>
        <w:jc w:val="left"/>
      </w:pPr>
      <w:r>
        <w:rPr/>
        <w:t>（一）报告期内，正在履行的借款明细 </w:t>
      </w:r>
      <w:r>
        <w:rPr>
          <w:rFonts w:ascii="宋体" w:hAnsi="宋体" w:cs="宋体" w:eastAsia="宋体" w:hint="default"/>
        </w:rPr>
        <w:t>1</w:t>
      </w:r>
      <w:r>
        <w:rPr/>
        <w:t>、短期借款明细：</w:t>
      </w:r>
    </w:p>
    <w:tbl>
      <w:tblPr>
        <w:tblW w:w="0" w:type="auto"/>
        <w:jc w:val="left"/>
        <w:tblInd w:w="555" w:type="dxa"/>
        <w:tblLayout w:type="fixed"/>
        <w:tblCellMar>
          <w:top w:w="0" w:type="dxa"/>
          <w:left w:w="0" w:type="dxa"/>
          <w:bottom w:w="0" w:type="dxa"/>
          <w:right w:w="0" w:type="dxa"/>
        </w:tblCellMar>
        <w:tblLook w:val="01E0"/>
      </w:tblPr>
      <w:tblGrid>
        <w:gridCol w:w="533"/>
        <w:gridCol w:w="2307"/>
        <w:gridCol w:w="1664"/>
        <w:gridCol w:w="763"/>
        <w:gridCol w:w="2269"/>
        <w:gridCol w:w="852"/>
      </w:tblGrid>
      <w:tr>
        <w:trPr>
          <w:trHeight w:val="946"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
              <w:ind w:left="103" w:right="239"/>
              <w:jc w:val="left"/>
              <w:rPr>
                <w:rFonts w:ascii="宋体" w:hAnsi="宋体" w:cs="宋体" w:eastAsia="宋体" w:hint="default"/>
                <w:sz w:val="18"/>
                <w:szCs w:val="18"/>
              </w:rPr>
            </w:pPr>
            <w:r>
              <w:rPr>
                <w:rFonts w:ascii="宋体" w:hAnsi="宋体" w:cs="宋体" w:eastAsia="宋体" w:hint="default"/>
                <w:sz w:val="18"/>
                <w:szCs w:val="18"/>
              </w:rPr>
              <w:t>序 号</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贷款银行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合同编号</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
              <w:ind w:left="103" w:right="108"/>
              <w:jc w:val="both"/>
              <w:rPr>
                <w:rFonts w:ascii="宋体" w:hAnsi="宋体" w:cs="宋体" w:eastAsia="宋体" w:hint="default"/>
                <w:sz w:val="18"/>
                <w:szCs w:val="18"/>
              </w:rPr>
            </w:pPr>
            <w:r>
              <w:rPr>
                <w:rFonts w:ascii="宋体" w:hAnsi="宋体" w:cs="宋体" w:eastAsia="宋体" w:hint="default"/>
                <w:sz w:val="18"/>
                <w:szCs w:val="18"/>
              </w:rPr>
              <w:t>贷款余 额（万 元）</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借款期限</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年利率</w:t>
            </w:r>
          </w:p>
        </w:tc>
      </w:tr>
      <w:tr>
        <w:trPr>
          <w:trHeight w:val="634"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中国银行上海市闸北支行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年沪中北借</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字第</w:t>
            </w:r>
            <w:r>
              <w:rPr>
                <w:rFonts w:ascii="宋体" w:hAnsi="宋体" w:cs="宋体" w:eastAsia="宋体" w:hint="default"/>
                <w:spacing w:val="-46"/>
                <w:sz w:val="18"/>
                <w:szCs w:val="18"/>
              </w:rPr>
              <w:t> </w:t>
            </w:r>
            <w:r>
              <w:rPr>
                <w:rFonts w:ascii="宋体" w:hAnsi="宋体" w:cs="宋体" w:eastAsia="宋体" w:hint="default"/>
                <w:sz w:val="18"/>
                <w:szCs w:val="18"/>
              </w:rPr>
              <w:t>004-01</w:t>
            </w:r>
            <w:r>
              <w:rPr>
                <w:rFonts w:ascii="宋体" w:hAnsi="宋体" w:cs="宋体" w:eastAsia="宋体" w:hint="default"/>
                <w:spacing w:val="-45"/>
                <w:sz w:val="18"/>
                <w:szCs w:val="18"/>
              </w:rPr>
              <w:t> </w:t>
            </w:r>
            <w:r>
              <w:rPr>
                <w:rFonts w:ascii="宋体" w:hAnsi="宋体" w:cs="宋体" w:eastAsia="宋体" w:hint="default"/>
                <w:sz w:val="18"/>
                <w:szCs w:val="18"/>
              </w:rPr>
              <w:t>号</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1,000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2010.3.4-2011.3.4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4.779%</w:t>
            </w:r>
          </w:p>
        </w:tc>
      </w:tr>
      <w:tr>
        <w:trPr>
          <w:trHeight w:val="636"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中国银行上海市闸北支行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年沪中北借</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字第</w:t>
            </w:r>
            <w:r>
              <w:rPr>
                <w:rFonts w:ascii="宋体" w:hAnsi="宋体" w:cs="宋体" w:eastAsia="宋体" w:hint="default"/>
                <w:spacing w:val="-46"/>
                <w:sz w:val="18"/>
                <w:szCs w:val="18"/>
              </w:rPr>
              <w:t> </w:t>
            </w:r>
            <w:r>
              <w:rPr>
                <w:rFonts w:ascii="宋体" w:hAnsi="宋体" w:cs="宋体" w:eastAsia="宋体" w:hint="default"/>
                <w:sz w:val="18"/>
                <w:szCs w:val="18"/>
              </w:rPr>
              <w:t>004-02</w:t>
            </w:r>
            <w:r>
              <w:rPr>
                <w:rFonts w:ascii="宋体" w:hAnsi="宋体" w:cs="宋体" w:eastAsia="宋体" w:hint="default"/>
                <w:spacing w:val="-45"/>
                <w:sz w:val="18"/>
                <w:szCs w:val="18"/>
              </w:rPr>
              <w:t> </w:t>
            </w:r>
            <w:r>
              <w:rPr>
                <w:rFonts w:ascii="宋体" w:hAnsi="宋体" w:cs="宋体" w:eastAsia="宋体" w:hint="default"/>
                <w:sz w:val="18"/>
                <w:szCs w:val="18"/>
              </w:rPr>
              <w:t>号</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2010.6.21-2011.6.21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4.779%</w:t>
            </w:r>
          </w:p>
        </w:tc>
      </w:tr>
      <w:tr>
        <w:trPr>
          <w:trHeight w:val="634"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3</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民生银行上海陆家嘴支行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
              <w:ind w:left="103" w:right="288"/>
              <w:jc w:val="left"/>
              <w:rPr>
                <w:rFonts w:ascii="宋体" w:hAnsi="宋体" w:cs="宋体" w:eastAsia="宋体" w:hint="default"/>
                <w:sz w:val="18"/>
                <w:szCs w:val="18"/>
              </w:rPr>
            </w:pPr>
            <w:r>
              <w:rPr>
                <w:rFonts w:ascii="宋体" w:hAnsi="宋体" w:cs="宋体" w:eastAsia="宋体" w:hint="default"/>
                <w:sz w:val="18"/>
                <w:szCs w:val="18"/>
              </w:rPr>
              <w:t>公借贷字第 </w:t>
            </w:r>
            <w:r>
              <w:rPr>
                <w:rFonts w:ascii="宋体" w:hAnsi="宋体" w:cs="宋体" w:eastAsia="宋体" w:hint="default"/>
                <w:sz w:val="18"/>
                <w:szCs w:val="18"/>
              </w:rPr>
              <w:t>02162010203700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500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2010.5.25-2011.5.24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5.5755%</w:t>
            </w:r>
          </w:p>
        </w:tc>
      </w:tr>
      <w:tr>
        <w:trPr>
          <w:trHeight w:val="634"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4</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民生银行上海陆家嘴支行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
              <w:ind w:left="103" w:right="288"/>
              <w:jc w:val="left"/>
              <w:rPr>
                <w:rFonts w:ascii="宋体" w:hAnsi="宋体" w:cs="宋体" w:eastAsia="宋体" w:hint="default"/>
                <w:sz w:val="18"/>
                <w:szCs w:val="18"/>
              </w:rPr>
            </w:pPr>
            <w:r>
              <w:rPr>
                <w:rFonts w:ascii="宋体" w:hAnsi="宋体" w:cs="宋体" w:eastAsia="宋体" w:hint="default"/>
                <w:sz w:val="18"/>
                <w:szCs w:val="18"/>
              </w:rPr>
              <w:t>公借贷字第 </w:t>
            </w:r>
            <w:r>
              <w:rPr>
                <w:rFonts w:ascii="宋体" w:hAnsi="宋体" w:cs="宋体" w:eastAsia="宋体" w:hint="default"/>
                <w:sz w:val="18"/>
                <w:szCs w:val="18"/>
              </w:rPr>
              <w:t>02162010204300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1,000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2010.6.8-2011.6.7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5.5755%</w:t>
            </w:r>
          </w:p>
        </w:tc>
      </w:tr>
      <w:tr>
        <w:trPr>
          <w:trHeight w:val="634"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5</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民生银行上海陆家嘴支行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
              <w:ind w:left="103" w:right="288"/>
              <w:jc w:val="left"/>
              <w:rPr>
                <w:rFonts w:ascii="宋体" w:hAnsi="宋体" w:cs="宋体" w:eastAsia="宋体" w:hint="default"/>
                <w:sz w:val="18"/>
                <w:szCs w:val="18"/>
              </w:rPr>
            </w:pPr>
            <w:r>
              <w:rPr>
                <w:rFonts w:ascii="宋体" w:hAnsi="宋体" w:cs="宋体" w:eastAsia="宋体" w:hint="default"/>
                <w:sz w:val="18"/>
                <w:szCs w:val="18"/>
              </w:rPr>
              <w:t>公借贷字第 </w:t>
            </w:r>
            <w:r>
              <w:rPr>
                <w:rFonts w:ascii="宋体" w:hAnsi="宋体" w:cs="宋体" w:eastAsia="宋体" w:hint="default"/>
                <w:sz w:val="18"/>
                <w:szCs w:val="18"/>
              </w:rPr>
              <w:t>02162010204600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600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2010.6.13-2011.6.12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sz w:val="18"/>
              </w:rPr>
              <w:t>5.5755%</w:t>
            </w:r>
          </w:p>
        </w:tc>
      </w:tr>
    </w:tbl>
    <w:p>
      <w:pPr>
        <w:spacing w:after="0" w:line="240" w:lineRule="auto"/>
        <w:jc w:val="left"/>
        <w:rPr>
          <w:rFonts w:ascii="宋体" w:hAnsi="宋体" w:cs="宋体" w:eastAsia="宋体" w:hint="default"/>
          <w:sz w:val="18"/>
          <w:szCs w:val="18"/>
        </w:rPr>
        <w:sectPr>
          <w:footerReference w:type="default" r:id="rId35"/>
          <w:pgSz w:w="11910" w:h="16840"/>
          <w:pgMar w:footer="1195" w:header="853" w:top="1320" w:bottom="1380" w:left="1660" w:right="0"/>
          <w:pgNumType w:start="21"/>
        </w:sectPr>
      </w:pPr>
    </w:p>
    <w:p>
      <w:pPr>
        <w:spacing w:line="240" w:lineRule="auto" w:before="8"/>
        <w:rPr>
          <w:rFonts w:ascii="宋体" w:hAnsi="宋体" w:cs="宋体" w:eastAsia="宋体" w:hint="default"/>
          <w:sz w:val="8"/>
          <w:szCs w:val="8"/>
        </w:rPr>
      </w:pPr>
    </w:p>
    <w:tbl>
      <w:tblPr>
        <w:tblW w:w="0" w:type="auto"/>
        <w:jc w:val="left"/>
        <w:tblInd w:w="555" w:type="dxa"/>
        <w:tblLayout w:type="fixed"/>
        <w:tblCellMar>
          <w:top w:w="0" w:type="dxa"/>
          <w:left w:w="0" w:type="dxa"/>
          <w:bottom w:w="0" w:type="dxa"/>
          <w:right w:w="0" w:type="dxa"/>
        </w:tblCellMar>
        <w:tblLook w:val="01E0"/>
      </w:tblPr>
      <w:tblGrid>
        <w:gridCol w:w="533"/>
        <w:gridCol w:w="2307"/>
        <w:gridCol w:w="1664"/>
        <w:gridCol w:w="763"/>
        <w:gridCol w:w="2269"/>
        <w:gridCol w:w="852"/>
      </w:tblGrid>
      <w:tr>
        <w:trPr>
          <w:trHeight w:val="634"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6</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民生银行上海陆家嘴支行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288"/>
              <w:jc w:val="left"/>
              <w:rPr>
                <w:rFonts w:ascii="宋体" w:hAnsi="宋体" w:cs="宋体" w:eastAsia="宋体" w:hint="default"/>
                <w:sz w:val="18"/>
                <w:szCs w:val="18"/>
              </w:rPr>
            </w:pPr>
            <w:r>
              <w:rPr>
                <w:rFonts w:ascii="宋体" w:hAnsi="宋体" w:cs="宋体" w:eastAsia="宋体" w:hint="default"/>
                <w:sz w:val="18"/>
                <w:szCs w:val="18"/>
              </w:rPr>
              <w:t>公借贷字第 </w:t>
            </w:r>
            <w:r>
              <w:rPr>
                <w:rFonts w:ascii="宋体" w:hAnsi="宋体" w:cs="宋体" w:eastAsia="宋体" w:hint="default"/>
                <w:sz w:val="18"/>
                <w:szCs w:val="18"/>
              </w:rPr>
              <w:t>02162010212100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1,500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2010.9.16-2011.9.15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5.5755%</w:t>
            </w:r>
          </w:p>
        </w:tc>
      </w:tr>
      <w:tr>
        <w:trPr>
          <w:trHeight w:val="634"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7</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中信银行上海漕河泾支行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沪银贷字第</w:t>
            </w:r>
          </w:p>
          <w:p>
            <w:pPr>
              <w:pStyle w:val="TableParagraph"/>
              <w:spacing w:line="240" w:lineRule="auto" w:before="76"/>
              <w:ind w:left="103" w:right="0"/>
              <w:jc w:val="left"/>
              <w:rPr>
                <w:rFonts w:ascii="宋体" w:hAnsi="宋体" w:cs="宋体" w:eastAsia="宋体" w:hint="default"/>
                <w:sz w:val="18"/>
                <w:szCs w:val="18"/>
              </w:rPr>
            </w:pPr>
            <w:r>
              <w:rPr>
                <w:rFonts w:ascii="宋体"/>
                <w:sz w:val="18"/>
              </w:rPr>
              <w:t>731112100032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2010.7.9-2011.7.9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5.0445%</w:t>
            </w:r>
          </w:p>
        </w:tc>
      </w:tr>
      <w:tr>
        <w:trPr>
          <w:trHeight w:val="634"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8</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中信银行上海漕河泾支行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沪银贷字第</w:t>
            </w:r>
          </w:p>
          <w:p>
            <w:pPr>
              <w:pStyle w:val="TableParagraph"/>
              <w:spacing w:line="240" w:lineRule="auto" w:before="76"/>
              <w:ind w:left="103" w:right="0"/>
              <w:jc w:val="left"/>
              <w:rPr>
                <w:rFonts w:ascii="宋体" w:hAnsi="宋体" w:cs="宋体" w:eastAsia="宋体" w:hint="default"/>
                <w:sz w:val="18"/>
                <w:szCs w:val="18"/>
              </w:rPr>
            </w:pPr>
            <w:r>
              <w:rPr>
                <w:rFonts w:ascii="宋体"/>
                <w:sz w:val="18"/>
              </w:rPr>
              <w:t>731112100046</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2010.9.1-2011.9.1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5.0445%</w:t>
            </w:r>
          </w:p>
        </w:tc>
      </w:tr>
      <w:tr>
        <w:trPr>
          <w:trHeight w:val="324"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9</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上海银行浦西支行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110100078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2010.11.15-2011.5.12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4.86%</w:t>
            </w:r>
          </w:p>
        </w:tc>
      </w:tr>
      <w:tr>
        <w:trPr>
          <w:trHeight w:val="322"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上海银行浦西支行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110100078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2010.11.26-2011.5.21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4.86%</w:t>
            </w:r>
          </w:p>
        </w:tc>
      </w:tr>
      <w:tr>
        <w:trPr>
          <w:trHeight w:val="322" w:hRule="exact"/>
        </w:trPr>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上海银行浦西支行</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110100078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2010.12.27-2011.6.27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5.10%</w:t>
            </w:r>
          </w:p>
        </w:tc>
      </w:tr>
      <w:tr>
        <w:trPr>
          <w:trHeight w:val="322" w:hRule="exact"/>
        </w:trPr>
        <w:tc>
          <w:tcPr>
            <w:tcW w:w="533" w:type="dxa"/>
            <w:tcBorders>
              <w:top w:val="single" w:sz="4" w:space="0" w:color="000000"/>
              <w:left w:val="single" w:sz="4" w:space="0" w:color="000000"/>
              <w:bottom w:val="single" w:sz="4" w:space="0" w:color="000000"/>
              <w:right w:val="single" w:sz="4" w:space="0" w:color="000000"/>
            </w:tcBorders>
          </w:tcPr>
          <w:p>
            <w:pP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64"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10,600</w:t>
            </w:r>
          </w:p>
        </w:tc>
        <w:tc>
          <w:tcPr>
            <w:tcW w:w="2269"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r>
    </w:tbl>
    <w:p>
      <w:pPr>
        <w:spacing w:before="8"/>
        <w:ind w:left="140" w:right="744" w:firstLine="0"/>
        <w:jc w:val="left"/>
        <w:rPr>
          <w:rFonts w:ascii="宋体" w:hAnsi="宋体" w:cs="宋体" w:eastAsia="宋体" w:hint="default"/>
          <w:sz w:val="18"/>
          <w:szCs w:val="18"/>
        </w:rPr>
      </w:pPr>
      <w:r>
        <w:rPr>
          <w:rFonts w:ascii="宋体" w:hAnsi="宋体" w:cs="宋体" w:eastAsia="宋体" w:hint="default"/>
          <w:b/>
          <w:bCs/>
          <w:sz w:val="18"/>
          <w:szCs w:val="18"/>
        </w:rPr>
        <w:t>说明：以上短期借款为公司信用贷款，无抵押，无担保。</w:t>
      </w:r>
      <w:r>
        <w:rPr>
          <w:rFonts w:ascii="宋体" w:hAnsi="宋体" w:cs="宋体" w:eastAsia="宋体" w:hint="default"/>
          <w:sz w:val="18"/>
          <w:szCs w:val="18"/>
        </w:rPr>
      </w:r>
    </w:p>
    <w:p>
      <w:pPr>
        <w:spacing w:line="240" w:lineRule="auto" w:before="0"/>
        <w:rPr>
          <w:rFonts w:ascii="宋体" w:hAnsi="宋体" w:cs="宋体" w:eastAsia="宋体" w:hint="default"/>
          <w:b/>
          <w:bCs/>
          <w:sz w:val="26"/>
          <w:szCs w:val="26"/>
        </w:rPr>
      </w:pPr>
    </w:p>
    <w:p>
      <w:pPr>
        <w:pStyle w:val="BodyText"/>
        <w:spacing w:line="240" w:lineRule="auto" w:before="0"/>
        <w:ind w:left="140" w:right="744"/>
        <w:jc w:val="left"/>
      </w:pPr>
      <w:r>
        <w:rPr>
          <w:rFonts w:ascii="宋体" w:hAnsi="宋体" w:cs="宋体" w:eastAsia="宋体" w:hint="default"/>
        </w:rPr>
        <w:t>2</w:t>
      </w:r>
      <w:r>
        <w:rPr/>
        <w:t>、长期借款（一年内到期的长期借款）明细：</w:t>
      </w:r>
    </w:p>
    <w:p>
      <w:pPr>
        <w:spacing w:line="240" w:lineRule="auto" w:before="10"/>
        <w:rPr>
          <w:rFonts w:ascii="宋体" w:hAnsi="宋体" w:cs="宋体" w:eastAsia="宋体" w:hint="default"/>
          <w:sz w:val="26"/>
          <w:szCs w:val="26"/>
        </w:rPr>
      </w:pPr>
    </w:p>
    <w:tbl>
      <w:tblPr>
        <w:tblW w:w="0" w:type="auto"/>
        <w:jc w:val="left"/>
        <w:tblInd w:w="315" w:type="dxa"/>
        <w:tblLayout w:type="fixed"/>
        <w:tblCellMar>
          <w:top w:w="0" w:type="dxa"/>
          <w:left w:w="0" w:type="dxa"/>
          <w:bottom w:w="0" w:type="dxa"/>
          <w:right w:w="0" w:type="dxa"/>
        </w:tblCellMar>
        <w:tblLook w:val="01E0"/>
      </w:tblPr>
      <w:tblGrid>
        <w:gridCol w:w="643"/>
        <w:gridCol w:w="2429"/>
        <w:gridCol w:w="1844"/>
        <w:gridCol w:w="1034"/>
        <w:gridCol w:w="2127"/>
        <w:gridCol w:w="790"/>
      </w:tblGrid>
      <w:tr>
        <w:trPr>
          <w:trHeight w:val="322" w:hRule="exact"/>
        </w:trPr>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贷款银行</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合同编号</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贷款余额</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借款期限</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年利率</w:t>
            </w:r>
          </w:p>
        </w:tc>
      </w:tr>
      <w:tr>
        <w:trPr>
          <w:trHeight w:val="636" w:hRule="exact"/>
        </w:trPr>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中国银行上海市闸北支行</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3"/>
                <w:sz w:val="18"/>
                <w:szCs w:val="18"/>
              </w:rPr>
              <w:t> </w:t>
            </w:r>
            <w:r>
              <w:rPr>
                <w:rFonts w:ascii="宋体" w:hAnsi="宋体" w:cs="宋体" w:eastAsia="宋体" w:hint="default"/>
                <w:sz w:val="18"/>
                <w:szCs w:val="18"/>
              </w:rPr>
              <w:t>沪中北借字第</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040-02</w:t>
            </w:r>
            <w:r>
              <w:rPr>
                <w:rFonts w:ascii="宋体" w:hAnsi="宋体" w:cs="宋体" w:eastAsia="宋体" w:hint="default"/>
                <w:spacing w:val="-45"/>
                <w:sz w:val="18"/>
                <w:szCs w:val="18"/>
              </w:rPr>
              <w:t> </w:t>
            </w:r>
            <w:r>
              <w:rPr>
                <w:rFonts w:ascii="宋体" w:hAnsi="宋体" w:cs="宋体" w:eastAsia="宋体" w:hint="default"/>
                <w:sz w:val="18"/>
                <w:szCs w:val="18"/>
              </w:rPr>
              <w:t>号</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1,250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2007.4.30-2011.12.20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sz w:val="18"/>
              </w:rPr>
              <w:t>6.615%</w:t>
            </w:r>
          </w:p>
        </w:tc>
      </w:tr>
      <w:tr>
        <w:trPr>
          <w:trHeight w:val="322" w:hRule="exact"/>
        </w:trPr>
        <w:tc>
          <w:tcPr>
            <w:tcW w:w="643" w:type="dxa"/>
            <w:tcBorders>
              <w:top w:val="single" w:sz="4" w:space="0" w:color="000000"/>
              <w:left w:val="single" w:sz="4" w:space="0" w:color="000000"/>
              <w:bottom w:val="single" w:sz="4" w:space="0" w:color="000000"/>
              <w:right w:val="single" w:sz="4" w:space="0" w:color="000000"/>
            </w:tcBorders>
          </w:tcPr>
          <w:p>
            <w:pP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44"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1,250</w:t>
            </w:r>
          </w:p>
        </w:tc>
        <w:tc>
          <w:tcPr>
            <w:tcW w:w="2127"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3" w:footer="1195" w:top="1320" w:bottom="1380" w:left="1660" w:right="0"/>
        </w:sectPr>
      </w:pPr>
    </w:p>
    <w:p>
      <w:pPr>
        <w:spacing w:before="87"/>
        <w:ind w:left="140" w:right="-20" w:firstLine="0"/>
        <w:jc w:val="left"/>
        <w:rPr>
          <w:rFonts w:ascii="宋体" w:hAnsi="宋体" w:cs="宋体" w:eastAsia="宋体" w:hint="default"/>
          <w:sz w:val="18"/>
          <w:szCs w:val="18"/>
        </w:rPr>
      </w:pPr>
      <w:r>
        <w:rPr>
          <w:rFonts w:ascii="宋体" w:hAnsi="宋体" w:cs="宋体" w:eastAsia="宋体" w:hint="default"/>
          <w:b/>
          <w:bCs/>
          <w:sz w:val="18"/>
          <w:szCs w:val="18"/>
        </w:rPr>
        <w:t>说明：</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4"/>
        <w:rPr>
          <w:rFonts w:ascii="宋体" w:hAnsi="宋体" w:cs="宋体" w:eastAsia="宋体" w:hint="default"/>
          <w:b/>
          <w:bCs/>
          <w:sz w:val="15"/>
          <w:szCs w:val="15"/>
        </w:rPr>
      </w:pPr>
    </w:p>
    <w:p>
      <w:pPr>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公司以账面原值共计</w:t>
      </w:r>
      <w:r>
        <w:rPr>
          <w:rFonts w:ascii="宋体" w:hAnsi="宋体" w:cs="宋体" w:eastAsia="宋体" w:hint="default"/>
          <w:spacing w:val="-39"/>
          <w:sz w:val="18"/>
          <w:szCs w:val="18"/>
        </w:rPr>
        <w:t> </w:t>
      </w:r>
      <w:r>
        <w:rPr>
          <w:rFonts w:ascii="宋体" w:hAnsi="宋体" w:cs="宋体" w:eastAsia="宋体" w:hint="default"/>
          <w:sz w:val="18"/>
          <w:szCs w:val="18"/>
        </w:rPr>
        <w:t>10,871.51</w:t>
      </w:r>
      <w:r>
        <w:rPr>
          <w:rFonts w:ascii="宋体" w:hAnsi="宋体" w:cs="宋体" w:eastAsia="宋体" w:hint="default"/>
          <w:spacing w:val="-38"/>
          <w:sz w:val="18"/>
          <w:szCs w:val="18"/>
        </w:rPr>
        <w:t> </w:t>
      </w:r>
      <w:r>
        <w:rPr>
          <w:rFonts w:ascii="宋体" w:hAnsi="宋体" w:cs="宋体" w:eastAsia="宋体" w:hint="default"/>
          <w:sz w:val="18"/>
          <w:szCs w:val="18"/>
        </w:rPr>
        <w:t>万元</w:t>
      </w:r>
      <w:r>
        <w:rPr>
          <w:rFonts w:ascii="宋体" w:hAnsi="宋体" w:cs="宋体" w:eastAsia="宋体" w:hint="default"/>
          <w:sz w:val="18"/>
          <w:szCs w:val="18"/>
        </w:rPr>
        <w:t>(</w:t>
      </w:r>
      <w:r>
        <w:rPr>
          <w:rFonts w:ascii="宋体" w:hAnsi="宋体" w:cs="宋体" w:eastAsia="宋体" w:hint="default"/>
          <w:sz w:val="18"/>
          <w:szCs w:val="18"/>
        </w:rPr>
        <w:t>评估值</w:t>
      </w:r>
      <w:r>
        <w:rPr>
          <w:rFonts w:ascii="宋体" w:hAnsi="宋体" w:cs="宋体" w:eastAsia="宋体" w:hint="default"/>
          <w:spacing w:val="-42"/>
          <w:sz w:val="18"/>
          <w:szCs w:val="18"/>
        </w:rPr>
        <w:t> </w:t>
      </w:r>
      <w:r>
        <w:rPr>
          <w:rFonts w:ascii="宋体" w:hAnsi="宋体" w:cs="宋体" w:eastAsia="宋体" w:hint="default"/>
          <w:sz w:val="18"/>
          <w:szCs w:val="18"/>
        </w:rPr>
        <w:t>8,900</w:t>
      </w:r>
      <w:r>
        <w:rPr>
          <w:rFonts w:ascii="宋体" w:hAnsi="宋体" w:cs="宋体" w:eastAsia="宋体" w:hint="default"/>
          <w:spacing w:val="-38"/>
          <w:sz w:val="18"/>
          <w:szCs w:val="18"/>
        </w:rPr>
        <w:t> </w:t>
      </w:r>
      <w:r>
        <w:rPr>
          <w:rFonts w:ascii="宋体" w:hAnsi="宋体" w:cs="宋体" w:eastAsia="宋体" w:hint="default"/>
          <w:sz w:val="18"/>
          <w:szCs w:val="18"/>
        </w:rPr>
        <w:t>万元</w:t>
      </w:r>
      <w:r>
        <w:rPr>
          <w:rFonts w:ascii="宋体" w:hAnsi="宋体" w:cs="宋体" w:eastAsia="宋体" w:hint="default"/>
          <w:sz w:val="18"/>
          <w:szCs w:val="18"/>
        </w:rPr>
        <w:t>)</w:t>
      </w:r>
      <w:r>
        <w:rPr>
          <w:rFonts w:ascii="宋体" w:hAnsi="宋体" w:cs="宋体" w:eastAsia="宋体" w:hint="default"/>
          <w:sz w:val="18"/>
          <w:szCs w:val="18"/>
        </w:rPr>
        <w:t>的办公用房抵押，向中国银行闸北支行借款人民币</w:t>
      </w:r>
    </w:p>
    <w:p>
      <w:pPr>
        <w:spacing w:before="115"/>
        <w:ind w:left="140" w:right="0" w:firstLine="0"/>
        <w:jc w:val="left"/>
        <w:rPr>
          <w:rFonts w:ascii="宋体" w:hAnsi="宋体" w:cs="宋体" w:eastAsia="宋体" w:hint="default"/>
          <w:sz w:val="18"/>
          <w:szCs w:val="18"/>
        </w:rPr>
      </w:pPr>
      <w:r>
        <w:rPr>
          <w:rFonts w:ascii="宋体" w:hAnsi="宋体" w:cs="宋体" w:eastAsia="宋体" w:hint="default"/>
          <w:spacing w:val="1"/>
          <w:sz w:val="18"/>
          <w:szCs w:val="18"/>
        </w:rPr>
        <w:t>5,</w:t>
      </w:r>
      <w:r>
        <w:rPr>
          <w:rFonts w:ascii="宋体" w:hAnsi="宋体" w:cs="宋体" w:eastAsia="宋体" w:hint="default"/>
          <w:spacing w:val="-2"/>
          <w:sz w:val="18"/>
          <w:szCs w:val="18"/>
        </w:rPr>
        <w:t>00</w:t>
      </w:r>
      <w:r>
        <w:rPr>
          <w:rFonts w:ascii="宋体" w:hAnsi="宋体" w:cs="宋体" w:eastAsia="宋体" w:hint="default"/>
          <w:sz w:val="18"/>
          <w:szCs w:val="18"/>
        </w:rPr>
        <w:t>0</w:t>
      </w:r>
      <w:r>
        <w:rPr>
          <w:rFonts w:ascii="宋体" w:hAnsi="宋体" w:cs="宋体" w:eastAsia="宋体" w:hint="default"/>
          <w:spacing w:val="-39"/>
          <w:sz w:val="18"/>
          <w:szCs w:val="18"/>
        </w:rPr>
        <w:t> </w:t>
      </w:r>
      <w:r>
        <w:rPr>
          <w:rFonts w:ascii="宋体" w:hAnsi="宋体" w:cs="宋体" w:eastAsia="宋体" w:hint="default"/>
          <w:sz w:val="18"/>
          <w:szCs w:val="18"/>
        </w:rPr>
        <w:t>万元，借款期限为</w:t>
      </w:r>
      <w:r>
        <w:rPr>
          <w:rFonts w:ascii="宋体" w:hAnsi="宋体" w:cs="宋体" w:eastAsia="宋体" w:hint="default"/>
          <w:spacing w:val="-39"/>
          <w:sz w:val="18"/>
          <w:szCs w:val="18"/>
        </w:rPr>
        <w:t> </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0</w:t>
      </w:r>
      <w:r>
        <w:rPr>
          <w:rFonts w:ascii="宋体" w:hAnsi="宋体" w:cs="宋体" w:eastAsia="宋体" w:hint="default"/>
          <w:sz w:val="18"/>
          <w:szCs w:val="18"/>
        </w:rPr>
        <w:t>7</w:t>
      </w:r>
      <w:r>
        <w:rPr>
          <w:rFonts w:ascii="宋体" w:hAnsi="宋体" w:cs="宋体" w:eastAsia="宋体" w:hint="default"/>
          <w:spacing w:val="-41"/>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宋体" w:hAnsi="宋体" w:cs="宋体" w:eastAsia="宋体" w:hint="default"/>
          <w:sz w:val="18"/>
          <w:szCs w:val="18"/>
        </w:rPr>
        <w:t>4</w:t>
      </w:r>
      <w:r>
        <w:rPr>
          <w:rFonts w:ascii="宋体" w:hAnsi="宋体" w:cs="宋体" w:eastAsia="宋体" w:hint="default"/>
          <w:spacing w:val="-39"/>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39"/>
          <w:sz w:val="18"/>
          <w:szCs w:val="18"/>
        </w:rPr>
        <w:t> </w:t>
      </w:r>
      <w:r>
        <w:rPr>
          <w:rFonts w:ascii="宋体" w:hAnsi="宋体" w:cs="宋体" w:eastAsia="宋体" w:hint="default"/>
          <w:sz w:val="18"/>
          <w:szCs w:val="18"/>
        </w:rPr>
        <w:t>日至</w:t>
      </w:r>
      <w:r>
        <w:rPr>
          <w:rFonts w:ascii="宋体" w:hAnsi="宋体" w:cs="宋体" w:eastAsia="宋体" w:hint="default"/>
          <w:spacing w:val="-42"/>
          <w:sz w:val="18"/>
          <w:szCs w:val="18"/>
        </w:rPr>
        <w:t> </w:t>
      </w:r>
      <w:r>
        <w:rPr>
          <w:rFonts w:ascii="宋体" w:hAnsi="宋体" w:cs="宋体" w:eastAsia="宋体" w:hint="default"/>
          <w:spacing w:val="1"/>
          <w:sz w:val="18"/>
          <w:szCs w:val="18"/>
        </w:rPr>
        <w:t>2</w:t>
      </w:r>
      <w:r>
        <w:rPr>
          <w:rFonts w:ascii="宋体" w:hAnsi="宋体" w:cs="宋体" w:eastAsia="宋体" w:hint="default"/>
          <w:spacing w:val="-2"/>
          <w:sz w:val="18"/>
          <w:szCs w:val="18"/>
        </w:rPr>
        <w:t>0</w:t>
      </w:r>
      <w:r>
        <w:rPr>
          <w:rFonts w:ascii="宋体" w:hAnsi="宋体" w:cs="宋体" w:eastAsia="宋体" w:hint="default"/>
          <w:spacing w:val="1"/>
          <w:sz w:val="18"/>
          <w:szCs w:val="18"/>
        </w:rPr>
        <w:t>1</w:t>
      </w:r>
      <w:r>
        <w:rPr>
          <w:rFonts w:ascii="宋体" w:hAnsi="宋体" w:cs="宋体" w:eastAsia="宋体" w:hint="default"/>
          <w:sz w:val="18"/>
          <w:szCs w:val="18"/>
        </w:rPr>
        <w:t>1</w:t>
      </w:r>
      <w:r>
        <w:rPr>
          <w:rFonts w:ascii="宋体" w:hAnsi="宋体" w:cs="宋体" w:eastAsia="宋体" w:hint="default"/>
          <w:spacing w:val="-41"/>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宋体" w:hAnsi="宋体" w:cs="宋体" w:eastAsia="宋体" w:hint="default"/>
          <w:spacing w:val="-2"/>
          <w:sz w:val="18"/>
          <w:szCs w:val="18"/>
        </w:rPr>
        <w:t>1</w:t>
      </w:r>
      <w:r>
        <w:rPr>
          <w:rFonts w:ascii="宋体" w:hAnsi="宋体" w:cs="宋体" w:eastAsia="宋体" w:hint="default"/>
          <w:sz w:val="18"/>
          <w:szCs w:val="18"/>
        </w:rPr>
        <w:t>2</w:t>
      </w:r>
      <w:r>
        <w:rPr>
          <w:rFonts w:ascii="宋体" w:hAnsi="宋体" w:cs="宋体" w:eastAsia="宋体" w:hint="default"/>
          <w:spacing w:val="-39"/>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39"/>
          <w:sz w:val="18"/>
          <w:szCs w:val="18"/>
        </w:rPr>
        <w:t> </w:t>
      </w:r>
      <w:r>
        <w:rPr>
          <w:rFonts w:ascii="宋体" w:hAnsi="宋体" w:cs="宋体" w:eastAsia="宋体" w:hint="default"/>
          <w:sz w:val="18"/>
          <w:szCs w:val="18"/>
        </w:rPr>
        <w:t>日，分四期归还（每期归还</w:t>
      </w:r>
      <w:r>
        <w:rPr>
          <w:rFonts w:ascii="宋体" w:hAnsi="宋体" w:cs="宋体" w:eastAsia="宋体" w:hint="default"/>
          <w:spacing w:val="-39"/>
          <w:sz w:val="18"/>
          <w:szCs w:val="18"/>
        </w:rPr>
        <w:t> </w:t>
      </w:r>
      <w:r>
        <w:rPr>
          <w:rFonts w:ascii="宋体" w:hAnsi="宋体" w:cs="宋体" w:eastAsia="宋体" w:hint="default"/>
          <w:spacing w:val="-2"/>
          <w:sz w:val="18"/>
          <w:szCs w:val="18"/>
        </w:rPr>
        <w:t>1</w:t>
      </w:r>
      <w:r>
        <w:rPr>
          <w:rFonts w:ascii="宋体" w:hAnsi="宋体" w:cs="宋体" w:eastAsia="宋体" w:hint="default"/>
          <w:spacing w:val="1"/>
          <w:sz w:val="18"/>
          <w:szCs w:val="18"/>
        </w:rPr>
        <w:t>,2</w:t>
      </w:r>
      <w:r>
        <w:rPr>
          <w:rFonts w:ascii="宋体" w:hAnsi="宋体" w:cs="宋体" w:eastAsia="宋体" w:hint="default"/>
          <w:spacing w:val="-2"/>
          <w:sz w:val="18"/>
          <w:szCs w:val="18"/>
        </w:rPr>
        <w:t>5</w:t>
      </w:r>
      <w:r>
        <w:rPr>
          <w:rFonts w:ascii="宋体" w:hAnsi="宋体" w:cs="宋体" w:eastAsia="宋体" w:hint="default"/>
          <w:sz w:val="18"/>
          <w:szCs w:val="18"/>
        </w:rPr>
        <w:t>0</w:t>
      </w:r>
      <w:r>
        <w:rPr>
          <w:rFonts w:ascii="宋体" w:hAnsi="宋体" w:cs="宋体" w:eastAsia="宋体" w:hint="default"/>
          <w:spacing w:val="-39"/>
          <w:sz w:val="18"/>
          <w:szCs w:val="18"/>
        </w:rPr>
        <w:t> </w:t>
      </w:r>
      <w:r>
        <w:rPr>
          <w:rFonts w:ascii="宋体" w:hAnsi="宋体" w:cs="宋体" w:eastAsia="宋体" w:hint="default"/>
          <w:sz w:val="18"/>
          <w:szCs w:val="18"/>
        </w:rPr>
        <w:t>万元</w:t>
      </w:r>
      <w:r>
        <w:rPr>
          <w:rFonts w:ascii="宋体" w:hAnsi="宋体" w:cs="宋体" w:eastAsia="宋体" w:hint="default"/>
          <w:spacing w:val="-92"/>
          <w:sz w:val="18"/>
          <w:szCs w:val="18"/>
        </w:rPr>
        <w:t>）</w:t>
      </w:r>
      <w:r>
        <w:rPr>
          <w:rFonts w:ascii="宋体" w:hAnsi="宋体" w:cs="宋体" w:eastAsia="宋体" w:hint="default"/>
          <w:sz w:val="18"/>
          <w:szCs w:val="18"/>
        </w:rPr>
        <w:t>，截</w:t>
      </w:r>
    </w:p>
    <w:p>
      <w:pPr>
        <w:spacing w:before="115"/>
        <w:ind w:left="140" w:right="0" w:firstLine="0"/>
        <w:jc w:val="left"/>
        <w:rPr>
          <w:rFonts w:ascii="宋体" w:hAnsi="宋体" w:cs="宋体" w:eastAsia="宋体" w:hint="default"/>
          <w:sz w:val="18"/>
          <w:szCs w:val="18"/>
        </w:rPr>
      </w:pPr>
      <w:r>
        <w:rPr>
          <w:rFonts w:ascii="宋体" w:hAnsi="宋体" w:cs="宋体" w:eastAsia="宋体" w:hint="default"/>
          <w:sz w:val="18"/>
          <w:szCs w:val="18"/>
        </w:rPr>
        <w:t>止</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日已归还</w:t>
      </w:r>
      <w:r>
        <w:rPr>
          <w:rFonts w:ascii="宋体" w:hAnsi="宋体" w:cs="宋体" w:eastAsia="宋体" w:hint="default"/>
          <w:spacing w:val="-46"/>
          <w:sz w:val="18"/>
          <w:szCs w:val="18"/>
        </w:rPr>
        <w:t> </w:t>
      </w:r>
      <w:r>
        <w:rPr>
          <w:rFonts w:ascii="宋体" w:hAnsi="宋体" w:cs="宋体" w:eastAsia="宋体" w:hint="default"/>
          <w:sz w:val="18"/>
          <w:szCs w:val="18"/>
        </w:rPr>
        <w:t>3,750</w:t>
      </w:r>
      <w:r>
        <w:rPr>
          <w:rFonts w:ascii="宋体" w:hAnsi="宋体" w:cs="宋体" w:eastAsia="宋体" w:hint="default"/>
          <w:spacing w:val="-44"/>
          <w:sz w:val="18"/>
          <w:szCs w:val="18"/>
        </w:rPr>
        <w:t> </w:t>
      </w:r>
      <w:r>
        <w:rPr>
          <w:rFonts w:ascii="宋体" w:hAnsi="宋体" w:cs="宋体" w:eastAsia="宋体" w:hint="default"/>
          <w:sz w:val="18"/>
          <w:szCs w:val="18"/>
        </w:rPr>
        <w:t>万元。</w:t>
      </w:r>
    </w:p>
    <w:p>
      <w:pPr>
        <w:spacing w:after="0"/>
        <w:jc w:val="left"/>
        <w:rPr>
          <w:rFonts w:ascii="宋体" w:hAnsi="宋体" w:cs="宋体" w:eastAsia="宋体" w:hint="default"/>
          <w:sz w:val="18"/>
          <w:szCs w:val="18"/>
        </w:rPr>
        <w:sectPr>
          <w:type w:val="continuous"/>
          <w:pgSz w:w="11910" w:h="16840"/>
          <w:pgMar w:top="760" w:bottom="280" w:left="1660" w:right="0"/>
          <w:cols w:num="2" w:equalWidth="0">
            <w:col w:w="683" w:space="51"/>
            <w:col w:w="9516"/>
          </w:cols>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pStyle w:val="Heading4"/>
        <w:spacing w:line="240" w:lineRule="auto" w:before="26"/>
        <w:ind w:right="744"/>
        <w:jc w:val="left"/>
        <w:rPr>
          <w:b w:val="0"/>
          <w:bCs w:val="0"/>
        </w:rPr>
      </w:pPr>
      <w:r>
        <w:rPr/>
        <w:t>十三、 公司或持股</w:t>
      </w:r>
      <w:r>
        <w:rPr>
          <w:spacing w:val="-70"/>
        </w:rPr>
        <w:t> </w:t>
      </w:r>
      <w:r>
        <w:rPr>
          <w:rFonts w:ascii="Calibri" w:hAnsi="Calibri" w:cs="Calibri" w:eastAsia="Calibri" w:hint="default"/>
        </w:rPr>
        <w:t>5%</w:t>
      </w:r>
      <w:r>
        <w:rPr/>
        <w:t>以上股东如在报告期内或持续到报告期内的承诺事项</w:t>
      </w:r>
      <w:r>
        <w:rPr>
          <w:b w:val="0"/>
          <w:bCs w:val="0"/>
        </w:rPr>
      </w:r>
    </w:p>
    <w:p>
      <w:pPr>
        <w:pStyle w:val="BodyText"/>
        <w:spacing w:line="240" w:lineRule="auto" w:before="44"/>
        <w:ind w:left="140" w:right="744"/>
        <w:jc w:val="left"/>
      </w:pPr>
      <w:r>
        <w:rPr/>
        <w:t>（一）</w:t>
      </w:r>
      <w:r>
        <w:rPr>
          <w:spacing w:val="-1"/>
        </w:rPr>
        <w:t> </w:t>
      </w:r>
      <w:r>
        <w:rPr/>
        <w:t>首次公开发行股票前股东股份锁定的承诺</w:t>
      </w:r>
    </w:p>
    <w:p>
      <w:pPr>
        <w:pStyle w:val="BodyText"/>
        <w:spacing w:line="340" w:lineRule="auto" w:before="151"/>
        <w:ind w:left="500" w:right="876" w:hanging="360"/>
        <w:jc w:val="both"/>
      </w:pPr>
      <w:r>
        <w:rPr>
          <w:rFonts w:ascii="Calibri" w:hAnsi="Calibri" w:cs="Calibri" w:eastAsia="Calibri" w:hint="default"/>
        </w:rPr>
        <w:t>1</w:t>
      </w:r>
      <w:r>
        <w:rPr/>
        <w:t>、 </w:t>
      </w:r>
      <w:r>
        <w:rPr>
          <w:spacing w:val="-3"/>
        </w:rPr>
        <w:t>公司控股股东上海万豪投资有限公司承诺：自发行人首次向社会公开发行 </w:t>
      </w:r>
      <w:r>
        <w:rPr>
          <w:rFonts w:ascii="Calibri" w:hAnsi="Calibri" w:cs="Calibri" w:eastAsia="Calibri" w:hint="default"/>
        </w:rPr>
        <w:t>A</w:t>
      </w:r>
      <w:r>
        <w:rPr>
          <w:rFonts w:ascii="Calibri" w:hAnsi="Calibri" w:cs="Calibri" w:eastAsia="Calibri" w:hint="default"/>
          <w:spacing w:val="7"/>
        </w:rPr>
        <w:t> </w:t>
      </w:r>
      <w:r>
        <w:rPr/>
        <w:t>股股 </w:t>
      </w:r>
      <w:r>
        <w:rPr>
          <w:spacing w:val="-1"/>
        </w:rPr>
        <w:t>票并上市之日起三十六个月内，本公司不转让或者委托他人管理本公司在本次发行前</w:t>
      </w:r>
      <w:r>
        <w:rPr/>
        <w:t> 所持有的发行人的股份，也不由发行人回购该部分股份。</w:t>
      </w:r>
    </w:p>
    <w:p>
      <w:pPr>
        <w:pStyle w:val="BodyText"/>
        <w:spacing w:line="345" w:lineRule="auto" w:before="53"/>
        <w:ind w:left="500" w:right="877" w:hanging="360"/>
        <w:jc w:val="both"/>
      </w:pPr>
      <w:r>
        <w:rPr>
          <w:rFonts w:ascii="Calibri" w:hAnsi="Calibri" w:cs="Calibri" w:eastAsia="Calibri" w:hint="default"/>
        </w:rPr>
        <w:t>2</w:t>
      </w:r>
      <w:r>
        <w:rPr/>
        <w:t>、 </w:t>
      </w:r>
      <w:r>
        <w:rPr>
          <w:spacing w:val="-4"/>
        </w:rPr>
        <w:t>公司实际控制人史一兵先生承诺：自发行人首次向社会公开发行 </w:t>
      </w:r>
      <w:r>
        <w:rPr>
          <w:rFonts w:ascii="Calibri" w:hAnsi="Calibri" w:cs="Calibri" w:eastAsia="Calibri" w:hint="default"/>
        </w:rPr>
        <w:t>A</w:t>
      </w:r>
      <w:r>
        <w:rPr>
          <w:rFonts w:ascii="Calibri" w:hAnsi="Calibri" w:cs="Calibri" w:eastAsia="Calibri" w:hint="default"/>
          <w:spacing w:val="25"/>
        </w:rPr>
        <w:t> </w:t>
      </w:r>
      <w:r>
        <w:rPr/>
        <w:t>股股票并上市 </w:t>
      </w:r>
      <w:r>
        <w:rPr>
          <w:spacing w:val="-1"/>
        </w:rPr>
        <w:t>之日起三十六个月内，本人不转让或者委托他人管理本人在本次发行前直接或间接所</w:t>
      </w:r>
      <w:r>
        <w:rPr/>
        <w:t> </w:t>
      </w:r>
      <w:r>
        <w:rPr>
          <w:spacing w:val="-1"/>
        </w:rPr>
        <w:t>持有的发行人的股份，也不由发行人回购该部分股份。在上述所约定的期限届满的前</w:t>
      </w:r>
      <w:r>
        <w:rPr/>
        <w:t> </w:t>
      </w:r>
      <w:r>
        <w:rPr>
          <w:spacing w:val="-1"/>
        </w:rPr>
        <w:t>提下，作为发行人董事及高管人员，若本人在首次公开发行股票并上市之日起六个月</w:t>
      </w:r>
    </w:p>
    <w:p>
      <w:pPr>
        <w:pStyle w:val="BodyText"/>
        <w:spacing w:line="357" w:lineRule="auto" w:before="48"/>
        <w:ind w:left="500" w:right="875"/>
        <w:jc w:val="both"/>
      </w:pPr>
      <w:r>
        <w:rPr>
          <w:spacing w:val="-1"/>
        </w:rPr>
        <w:t>内（含六个月）申报离职，将自申报离职之日起十八个月内（含第十八个月）不转让</w:t>
      </w:r>
      <w:r>
        <w:rPr>
          <w:spacing w:val="-98"/>
        </w:rPr>
        <w:t> </w:t>
      </w:r>
      <w:r>
        <w:rPr>
          <w:spacing w:val="-98"/>
        </w:rPr>
      </w:r>
      <w:r>
        <w:rPr>
          <w:spacing w:val="-1"/>
        </w:rPr>
        <w:t>本人直接持有的本公司股份；若在首次公开发行股票并上市之日起第七个月至第十二</w:t>
      </w:r>
      <w:r>
        <w:rPr>
          <w:spacing w:val="-98"/>
        </w:rPr>
        <w:t> </w:t>
      </w:r>
      <w:r>
        <w:rPr>
          <w:spacing w:val="-98"/>
        </w:rPr>
      </w:r>
      <w:r>
        <w:rPr>
          <w:spacing w:val="-1"/>
        </w:rPr>
        <w:t>个月内（含第七个月、第十二个月）之间申报离职，将自申报离职之日起十二个月内</w:t>
      </w:r>
    </w:p>
    <w:p>
      <w:pPr>
        <w:pStyle w:val="BodyText"/>
        <w:spacing w:line="240" w:lineRule="auto"/>
        <w:ind w:left="500" w:right="0"/>
        <w:jc w:val="both"/>
      </w:pPr>
      <w:r>
        <w:rPr/>
        <w:t>（含第十二个月）不转让本人直接持有的本公司股份。</w:t>
      </w:r>
    </w:p>
    <w:p>
      <w:pPr>
        <w:spacing w:after="0" w:line="240" w:lineRule="auto"/>
        <w:jc w:val="both"/>
        <w:sectPr>
          <w:type w:val="continuous"/>
          <w:pgSz w:w="11910" w:h="16840"/>
          <w:pgMar w:top="760" w:bottom="280" w:left="1660" w:right="0"/>
        </w:sectPr>
      </w:pPr>
    </w:p>
    <w:p>
      <w:pPr>
        <w:pStyle w:val="BodyText"/>
        <w:spacing w:line="357" w:lineRule="auto" w:before="72"/>
        <w:ind w:left="500" w:right="744" w:firstLine="480"/>
        <w:jc w:val="left"/>
      </w:pPr>
      <w:r>
        <w:rPr>
          <w:spacing w:val="-1"/>
        </w:rPr>
        <w:t>因上市公司进行权益分派等导致本人直接持有本公司股份发生变化的，本人仍遵</w:t>
      </w:r>
      <w:r>
        <w:rPr/>
        <w:t> 守前款承诺。</w:t>
      </w:r>
    </w:p>
    <w:p>
      <w:pPr>
        <w:pStyle w:val="BodyText"/>
        <w:spacing w:line="324" w:lineRule="auto" w:before="34"/>
        <w:ind w:left="500" w:right="877" w:hanging="360"/>
        <w:jc w:val="both"/>
      </w:pPr>
      <w:r>
        <w:rPr>
          <w:rFonts w:ascii="Calibri" w:hAnsi="Calibri" w:cs="Calibri" w:eastAsia="Calibri" w:hint="default"/>
        </w:rPr>
        <w:t>3</w:t>
      </w:r>
      <w:r>
        <w:rPr/>
        <w:t>、 持股</w:t>
      </w:r>
      <w:r>
        <w:rPr>
          <w:spacing w:val="47"/>
        </w:rPr>
        <w:t> </w:t>
      </w:r>
      <w:r>
        <w:rPr>
          <w:rFonts w:ascii="Calibri" w:hAnsi="Calibri" w:cs="Calibri" w:eastAsia="Calibri" w:hint="default"/>
        </w:rPr>
        <w:t>5%</w:t>
      </w:r>
      <w:r>
        <w:rPr/>
        <w:t>以上股东上海科技投资公司、上海长安信息技术咨询开发中心、上海东 方传媒集团有限公司承诺：自发行人首次向社会公开发行</w:t>
      </w:r>
      <w:r>
        <w:rPr>
          <w:spacing w:val="-76"/>
        </w:rPr>
        <w:t> </w:t>
      </w:r>
      <w:r>
        <w:rPr>
          <w:rFonts w:ascii="Calibri" w:hAnsi="Calibri" w:cs="Calibri" w:eastAsia="Calibri" w:hint="default"/>
        </w:rPr>
        <w:t>A</w:t>
      </w:r>
      <w:r>
        <w:rPr>
          <w:rFonts w:ascii="Calibri" w:hAnsi="Calibri" w:cs="Calibri" w:eastAsia="Calibri" w:hint="default"/>
          <w:spacing w:val="-10"/>
        </w:rPr>
        <w:t> </w:t>
      </w:r>
      <w:r>
        <w:rPr/>
        <w:t>股股票并上市之日起一年 内，本公司不转让本公司在本次发行前直接或间接所持有的发行人的股份。</w:t>
      </w:r>
    </w:p>
    <w:p>
      <w:pPr>
        <w:pStyle w:val="BodyText"/>
        <w:tabs>
          <w:tab w:pos="1040" w:val="left" w:leader="none"/>
        </w:tabs>
        <w:spacing w:line="240" w:lineRule="auto" w:before="70"/>
        <w:ind w:left="140" w:right="744"/>
        <w:jc w:val="left"/>
      </w:pPr>
      <w:r>
        <w:rPr>
          <w:rFonts w:ascii="Calibri" w:hAnsi="Calibri" w:cs="Calibri" w:eastAsia="Calibri" w:hint="default"/>
        </w:rPr>
        <w:t>4</w:t>
      </w:r>
      <w:r>
        <w:rPr/>
        <w:t>、</w:t>
        <w:tab/>
        <w:t>承诺期届满后，上述股份可以上市流通和转让。</w:t>
      </w:r>
    </w:p>
    <w:p>
      <w:pPr>
        <w:spacing w:line="240" w:lineRule="auto" w:before="0"/>
        <w:rPr>
          <w:rFonts w:ascii="宋体" w:hAnsi="宋体" w:cs="宋体" w:eastAsia="宋体" w:hint="default"/>
          <w:sz w:val="26"/>
          <w:szCs w:val="26"/>
        </w:rPr>
      </w:pPr>
    </w:p>
    <w:p>
      <w:pPr>
        <w:spacing w:line="240" w:lineRule="auto" w:before="13"/>
        <w:rPr>
          <w:rFonts w:ascii="宋体" w:hAnsi="宋体" w:cs="宋体" w:eastAsia="宋体" w:hint="default"/>
          <w:sz w:val="18"/>
          <w:szCs w:val="18"/>
        </w:rPr>
      </w:pPr>
    </w:p>
    <w:p>
      <w:pPr>
        <w:pStyle w:val="BodyText"/>
        <w:spacing w:line="240" w:lineRule="auto" w:before="0"/>
        <w:ind w:left="140" w:right="744"/>
        <w:jc w:val="left"/>
      </w:pPr>
      <w:r>
        <w:rPr/>
        <w:t>（二）</w:t>
      </w:r>
      <w:r>
        <w:rPr>
          <w:spacing w:val="-1"/>
        </w:rPr>
        <w:t> </w:t>
      </w:r>
      <w:r>
        <w:rPr/>
        <w:t>关于避免同业竞争的承诺</w:t>
      </w:r>
    </w:p>
    <w:p>
      <w:pPr>
        <w:pStyle w:val="BodyText"/>
        <w:spacing w:line="324" w:lineRule="auto" w:before="154"/>
        <w:ind w:left="500" w:right="744" w:hanging="360"/>
        <w:jc w:val="left"/>
      </w:pPr>
      <w:r>
        <w:rPr>
          <w:rFonts w:ascii="Calibri" w:hAnsi="Calibri" w:cs="Calibri" w:eastAsia="Calibri" w:hint="default"/>
        </w:rPr>
        <w:t>1</w:t>
      </w:r>
      <w:r>
        <w:rPr/>
        <w:t>、</w:t>
      </w:r>
      <w:r>
        <w:rPr>
          <w:spacing w:val="-62"/>
        </w:rPr>
        <w:t> </w:t>
      </w:r>
      <w:r>
        <w:rPr>
          <w:spacing w:val="-4"/>
        </w:rPr>
        <w:t>本公司的控股股东万豪投资已出具了《避免同业竞争的承诺函》，承诺如下：</w:t>
      </w:r>
      <w:r>
        <w:rPr>
          <w:spacing w:val="-106"/>
        </w:rPr>
        <w:t> </w:t>
      </w:r>
      <w:r>
        <w:rPr>
          <w:spacing w:val="-106"/>
        </w:rPr>
      </w:r>
      <w:r>
        <w:rPr>
          <w:spacing w:val="5"/>
        </w:rPr>
        <w:t>“本公司及由本公司控制的公司或其他经营组织目前未从事与万达信息股份有限公</w:t>
      </w:r>
    </w:p>
    <w:p>
      <w:pPr>
        <w:pStyle w:val="BodyText"/>
        <w:spacing w:line="357" w:lineRule="auto" w:before="70"/>
        <w:ind w:left="140" w:right="889"/>
        <w:jc w:val="both"/>
      </w:pPr>
      <w:r>
        <w:rPr>
          <w:spacing w:val="2"/>
        </w:rPr>
        <w:t>司及万达信息股份有限公司下属控股子公司已生产经营或将生产经营的产品具有同业竞</w:t>
      </w:r>
      <w:r>
        <w:rPr>
          <w:spacing w:val="-111"/>
        </w:rPr>
        <w:t> </w:t>
      </w:r>
      <w:r>
        <w:rPr>
          <w:spacing w:val="-111"/>
        </w:rPr>
      </w:r>
      <w:r>
        <w:rPr>
          <w:spacing w:val="2"/>
        </w:rPr>
        <w:t>争或潜在同业竞争的产品的生产经营；将来也不从事与本公司及本公司下属控股子公司</w:t>
      </w:r>
      <w:r>
        <w:rPr>
          <w:spacing w:val="-111"/>
        </w:rPr>
        <w:t> </w:t>
      </w:r>
      <w:r>
        <w:rPr>
          <w:spacing w:val="-111"/>
        </w:rPr>
      </w:r>
      <w:r>
        <w:rPr>
          <w:spacing w:val="-4"/>
        </w:rPr>
        <w:t>已生产经营或将生产经营的产品具有同业竞争或潜在同业竞争的产品的生产经营。”</w:t>
      </w:r>
    </w:p>
    <w:p>
      <w:pPr>
        <w:pStyle w:val="BodyText"/>
        <w:spacing w:line="326" w:lineRule="auto" w:before="34"/>
        <w:ind w:left="500" w:right="744" w:hanging="360"/>
        <w:jc w:val="left"/>
      </w:pPr>
      <w:r>
        <w:rPr>
          <w:rFonts w:ascii="Calibri" w:hAnsi="Calibri" w:cs="Calibri" w:eastAsia="Calibri" w:hint="default"/>
        </w:rPr>
        <w:t>2</w:t>
      </w:r>
      <w:r>
        <w:rPr/>
        <w:t>、</w:t>
      </w:r>
      <w:r>
        <w:rPr>
          <w:spacing w:val="-59"/>
        </w:rPr>
        <w:t> </w:t>
      </w:r>
      <w:r>
        <w:rPr>
          <w:spacing w:val="-4"/>
        </w:rPr>
        <w:t>本公司的实际控制人史一兵先生已出具了《避免同业竞争的承诺函》，承诺如下：</w:t>
      </w:r>
      <w:r>
        <w:rPr>
          <w:spacing w:val="-100"/>
        </w:rPr>
        <w:t> </w:t>
      </w:r>
      <w:r>
        <w:rPr>
          <w:spacing w:val="-100"/>
        </w:rPr>
      </w:r>
      <w:r>
        <w:rPr>
          <w:spacing w:val="5"/>
        </w:rPr>
        <w:t>“本人及由本人控制的公司或其他经营组织目前未从事与万达信息股份有限公司及</w:t>
      </w:r>
    </w:p>
    <w:p>
      <w:pPr>
        <w:pStyle w:val="BodyText"/>
        <w:spacing w:line="357" w:lineRule="auto" w:before="65"/>
        <w:ind w:left="140" w:right="889"/>
        <w:jc w:val="both"/>
      </w:pPr>
      <w:r>
        <w:rPr>
          <w:spacing w:val="2"/>
        </w:rPr>
        <w:t>万达信息股份有限公司下属控股子公司已生产经营或将生产经营的产品具有同业竞争或</w:t>
      </w:r>
      <w:r>
        <w:rPr>
          <w:spacing w:val="-111"/>
        </w:rPr>
        <w:t> </w:t>
      </w:r>
      <w:r>
        <w:rPr>
          <w:spacing w:val="-111"/>
        </w:rPr>
      </w:r>
      <w:r>
        <w:rPr>
          <w:spacing w:val="2"/>
        </w:rPr>
        <w:t>潜在同业竞争的产品的生产经营；将来也不从事与本公司及本公司下属控股子公司已生</w:t>
      </w:r>
      <w:r>
        <w:rPr>
          <w:spacing w:val="-111"/>
        </w:rPr>
        <w:t> </w:t>
      </w:r>
      <w:r>
        <w:rPr>
          <w:spacing w:val="-111"/>
        </w:rPr>
      </w:r>
      <w:r>
        <w:rPr>
          <w:spacing w:val="-4"/>
        </w:rPr>
        <w:t>产经营或将生产经营的产品具有同业竞争或潜在同业竞争的产品的生产经营。”</w:t>
      </w:r>
    </w:p>
    <w:p>
      <w:pPr>
        <w:spacing w:line="240" w:lineRule="auto" w:before="0"/>
        <w:rPr>
          <w:rFonts w:ascii="宋体" w:hAnsi="宋体" w:cs="宋体" w:eastAsia="宋体" w:hint="default"/>
          <w:sz w:val="24"/>
          <w:szCs w:val="24"/>
        </w:rPr>
      </w:pPr>
    </w:p>
    <w:p>
      <w:pPr>
        <w:pStyle w:val="BodyText"/>
        <w:spacing w:line="240" w:lineRule="auto" w:before="161"/>
        <w:ind w:left="140" w:right="744"/>
        <w:jc w:val="left"/>
      </w:pPr>
      <w:r>
        <w:rPr/>
        <w:t>（三）</w:t>
      </w:r>
      <w:r>
        <w:rPr>
          <w:spacing w:val="-1"/>
        </w:rPr>
        <w:t> </w:t>
      </w:r>
      <w:r>
        <w:rPr/>
        <w:t>报告期内，上述公司实际控制人和股东均遵守了所做的承诺。</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9"/>
          <w:szCs w:val="29"/>
        </w:rPr>
      </w:pPr>
    </w:p>
    <w:p>
      <w:pPr>
        <w:spacing w:line="357" w:lineRule="auto" w:before="0"/>
        <w:ind w:left="620" w:right="965" w:hanging="480"/>
        <w:jc w:val="left"/>
        <w:rPr>
          <w:rFonts w:ascii="宋体" w:hAnsi="宋体" w:cs="宋体" w:eastAsia="宋体" w:hint="default"/>
          <w:sz w:val="24"/>
          <w:szCs w:val="24"/>
        </w:rPr>
      </w:pPr>
      <w:r>
        <w:rPr>
          <w:rFonts w:ascii="宋体" w:hAnsi="宋体" w:cs="宋体" w:eastAsia="宋体" w:hint="default"/>
          <w:b/>
          <w:bCs/>
          <w:sz w:val="24"/>
          <w:szCs w:val="24"/>
        </w:rPr>
        <w:t>十四、</w:t>
      </w:r>
      <w:r>
        <w:rPr>
          <w:rFonts w:ascii="宋体" w:hAnsi="宋体" w:cs="宋体" w:eastAsia="宋体" w:hint="default"/>
          <w:b/>
          <w:bCs/>
          <w:spacing w:val="-5"/>
          <w:sz w:val="24"/>
          <w:szCs w:val="24"/>
        </w:rPr>
        <w:t> </w:t>
      </w:r>
      <w:r>
        <w:rPr>
          <w:rFonts w:ascii="宋体" w:hAnsi="宋体" w:cs="宋体" w:eastAsia="宋体" w:hint="default"/>
          <w:b/>
          <w:bCs/>
          <w:sz w:val="24"/>
          <w:szCs w:val="24"/>
        </w:rPr>
        <w:t>聘任、解聘会计师事务所情况及支付报酬情况</w:t>
      </w:r>
      <w:r>
        <w:rPr>
          <w:rFonts w:ascii="宋体" w:hAnsi="宋体" w:cs="宋体" w:eastAsia="宋体" w:hint="default"/>
          <w:b/>
          <w:bCs/>
          <w:w w:val="99"/>
          <w:sz w:val="24"/>
          <w:szCs w:val="24"/>
        </w:rPr>
        <w:t> </w:t>
      </w:r>
      <w:r>
        <w:rPr>
          <w:rFonts w:ascii="宋体" w:hAnsi="宋体" w:cs="宋体" w:eastAsia="宋体" w:hint="default"/>
          <w:sz w:val="24"/>
          <w:szCs w:val="24"/>
        </w:rPr>
        <w:t>立信会计师事务所有限公司（以下简称“立信会计”）自 </w:t>
      </w:r>
      <w:r>
        <w:rPr>
          <w:rFonts w:ascii="宋体" w:hAnsi="宋体" w:cs="宋体" w:eastAsia="宋体" w:hint="default"/>
          <w:sz w:val="24"/>
          <w:szCs w:val="24"/>
        </w:rPr>
        <w:t>1998</w:t>
      </w:r>
      <w:r>
        <w:rPr>
          <w:rFonts w:ascii="宋体" w:hAnsi="宋体" w:cs="宋体" w:eastAsia="宋体" w:hint="default"/>
          <w:spacing w:val="1"/>
          <w:sz w:val="24"/>
          <w:szCs w:val="24"/>
        </w:rPr>
        <w:t> </w:t>
      </w:r>
      <w:r>
        <w:rPr>
          <w:rFonts w:ascii="宋体" w:hAnsi="宋体" w:cs="宋体" w:eastAsia="宋体" w:hint="default"/>
          <w:sz w:val="24"/>
          <w:szCs w:val="24"/>
        </w:rPr>
        <w:t>年开始为公司提供</w:t>
      </w:r>
    </w:p>
    <w:p>
      <w:pPr>
        <w:pStyle w:val="BodyText"/>
        <w:spacing w:line="357" w:lineRule="auto"/>
        <w:ind w:left="140" w:right="846"/>
        <w:jc w:val="left"/>
      </w:pPr>
      <w:r>
        <w:rPr/>
        <w:t>审计服务。由于立信会计在公司财务审计工作中遵照独立执业准则，履行职责，客观、 公正的完成了公司审计工作，为维持审计工作的连续性、高效性，经公司</w:t>
      </w:r>
      <w:r>
        <w:rPr>
          <w:rFonts w:ascii="宋体" w:hAnsi="宋体" w:cs="宋体" w:eastAsia="宋体" w:hint="default"/>
        </w:rPr>
        <w:t>2010</w:t>
      </w:r>
      <w:r>
        <w:rPr/>
        <w:t>年</w:t>
      </w:r>
      <w:r>
        <w:rPr>
          <w:rFonts w:ascii="宋体" w:hAnsi="宋体" w:cs="宋体" w:eastAsia="宋体" w:hint="default"/>
        </w:rPr>
        <w:t>5</w:t>
      </w:r>
      <w:r>
        <w:rPr/>
        <w:t>月</w:t>
      </w:r>
      <w:r>
        <w:rPr>
          <w:rFonts w:ascii="宋体" w:hAnsi="宋体" w:cs="宋体" w:eastAsia="宋体" w:hint="default"/>
        </w:rPr>
        <w:t>28</w:t>
      </w:r>
      <w:r>
        <w:rPr/>
        <w:t>日 召开的</w:t>
      </w:r>
      <w:r>
        <w:rPr>
          <w:rFonts w:ascii="宋体" w:hAnsi="宋体" w:cs="宋体" w:eastAsia="宋体" w:hint="default"/>
        </w:rPr>
        <w:t>2009</w:t>
      </w:r>
      <w:r>
        <w:rPr/>
        <w:t>年度股东大会审议通过，继续聘任立信会计为公司 </w:t>
      </w:r>
      <w:r>
        <w:rPr>
          <w:rFonts w:ascii="宋体" w:hAnsi="宋体" w:cs="宋体" w:eastAsia="宋体" w:hint="default"/>
        </w:rPr>
        <w:t>2010</w:t>
      </w:r>
      <w:r>
        <w:rPr/>
        <w:t>年度财务审计机构， 聘期一年。</w:t>
      </w:r>
    </w:p>
    <w:p>
      <w:pPr>
        <w:pStyle w:val="BodyText"/>
        <w:spacing w:line="240" w:lineRule="auto" w:before="84"/>
        <w:ind w:left="620" w:right="744"/>
        <w:jc w:val="left"/>
        <w:rPr>
          <w:rFonts w:ascii="宋体" w:hAnsi="宋体" w:cs="宋体" w:eastAsia="宋体" w:hint="default"/>
        </w:rPr>
      </w:pPr>
      <w:r>
        <w:rPr>
          <w:rFonts w:ascii="宋体" w:hAnsi="宋体" w:cs="宋体" w:eastAsia="宋体" w:hint="default"/>
        </w:rPr>
        <w:t>2010 </w:t>
      </w:r>
      <w:r>
        <w:rPr/>
        <w:t>年公司共支付财务审计费用</w:t>
      </w:r>
      <w:r>
        <w:rPr>
          <w:spacing w:val="-55"/>
        </w:rPr>
        <w:t> </w:t>
      </w:r>
      <w:r>
        <w:rPr>
          <w:rFonts w:ascii="宋体" w:hAnsi="宋体" w:cs="宋体" w:eastAsia="宋体" w:hint="default"/>
        </w:rPr>
        <w:t>50</w:t>
      </w:r>
      <w:r>
        <w:rPr>
          <w:rFonts w:ascii="宋体" w:hAnsi="宋体" w:cs="宋体" w:eastAsia="宋体" w:hint="default"/>
          <w:spacing w:val="-56"/>
        </w:rPr>
        <w:t> </w:t>
      </w:r>
      <w:r>
        <w:rPr/>
        <w:t>万元。其中</w:t>
      </w:r>
      <w:r>
        <w:rPr>
          <w:spacing w:val="-55"/>
        </w:rPr>
        <w:t> </w:t>
      </w:r>
      <w:r>
        <w:rPr>
          <w:rFonts w:ascii="宋体" w:hAnsi="宋体" w:cs="宋体" w:eastAsia="宋体" w:hint="default"/>
        </w:rPr>
        <w:t>2010</w:t>
      </w:r>
      <w:r>
        <w:rPr>
          <w:rFonts w:ascii="宋体" w:hAnsi="宋体" w:cs="宋体" w:eastAsia="宋体" w:hint="default"/>
          <w:spacing w:val="-56"/>
        </w:rPr>
        <w:t> </w:t>
      </w:r>
      <w:r>
        <w:rPr/>
        <w:t>年</w:t>
      </w:r>
      <w:r>
        <w:rPr>
          <w:spacing w:val="-56"/>
        </w:rPr>
        <w:t> </w:t>
      </w:r>
      <w:r>
        <w:rPr>
          <w:rFonts w:ascii="宋体" w:hAnsi="宋体" w:cs="宋体" w:eastAsia="宋体" w:hint="default"/>
        </w:rPr>
        <w:t>4</w:t>
      </w:r>
      <w:r>
        <w:rPr>
          <w:rFonts w:ascii="宋体" w:hAnsi="宋体" w:cs="宋体" w:eastAsia="宋体" w:hint="default"/>
          <w:spacing w:val="-56"/>
        </w:rPr>
        <w:t> </w:t>
      </w:r>
      <w:r>
        <w:rPr/>
        <w:t>月支付</w:t>
      </w:r>
      <w:r>
        <w:rPr>
          <w:spacing w:val="-55"/>
        </w:rPr>
        <w:t> </w:t>
      </w:r>
      <w:r>
        <w:rPr>
          <w:rFonts w:ascii="宋体" w:hAnsi="宋体" w:cs="宋体" w:eastAsia="宋体" w:hint="default"/>
        </w:rPr>
        <w:t>25</w:t>
      </w:r>
      <w:r>
        <w:rPr>
          <w:rFonts w:ascii="宋体" w:hAnsi="宋体" w:cs="宋体" w:eastAsia="宋体" w:hint="default"/>
          <w:spacing w:val="-56"/>
        </w:rPr>
        <w:t> </w:t>
      </w:r>
      <w:r>
        <w:rPr/>
        <w:t>万元用于</w:t>
      </w:r>
      <w:r>
        <w:rPr>
          <w:spacing w:val="-56"/>
        </w:rPr>
        <w:t> </w:t>
      </w:r>
      <w:r>
        <w:rPr>
          <w:rFonts w:ascii="宋体" w:hAnsi="宋体" w:cs="宋体" w:eastAsia="宋体" w:hint="default"/>
        </w:rPr>
        <w:t>2009</w:t>
      </w:r>
    </w:p>
    <w:p>
      <w:pPr>
        <w:pStyle w:val="BodyText"/>
        <w:spacing w:line="240" w:lineRule="auto" w:before="144"/>
        <w:ind w:left="140" w:right="744"/>
        <w:jc w:val="left"/>
      </w:pPr>
      <w:r>
        <w:rPr/>
        <w:t>年度财务审计费用，</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月支付</w:t>
      </w:r>
      <w:r>
        <w:rPr>
          <w:spacing w:val="-60"/>
        </w:rPr>
        <w:t> </w:t>
      </w:r>
      <w:r>
        <w:rPr>
          <w:rFonts w:ascii="宋体" w:hAnsi="宋体" w:cs="宋体" w:eastAsia="宋体" w:hint="default"/>
        </w:rPr>
        <w:t>25</w:t>
      </w:r>
      <w:r>
        <w:rPr>
          <w:rFonts w:ascii="宋体" w:hAnsi="宋体" w:cs="宋体" w:eastAsia="宋体" w:hint="default"/>
          <w:spacing w:val="-60"/>
        </w:rPr>
        <w:t> </w:t>
      </w:r>
      <w:r>
        <w:rPr/>
        <w:t>万元用于</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月至</w:t>
      </w:r>
      <w:r>
        <w:rPr>
          <w:spacing w:val="-60"/>
        </w:rPr>
        <w:t> </w:t>
      </w:r>
      <w:r>
        <w:rPr>
          <w:rFonts w:ascii="宋体" w:hAnsi="宋体" w:cs="宋体" w:eastAsia="宋体" w:hint="default"/>
        </w:rPr>
        <w:t>6</w:t>
      </w:r>
      <w:r>
        <w:rPr>
          <w:rFonts w:ascii="宋体" w:hAnsi="宋体" w:cs="宋体" w:eastAsia="宋体" w:hint="default"/>
          <w:spacing w:val="-60"/>
        </w:rPr>
        <w:t> </w:t>
      </w:r>
      <w:r>
        <w:rPr/>
        <w:t>月的财务审计费用。</w:t>
      </w:r>
    </w:p>
    <w:p>
      <w:pPr>
        <w:spacing w:after="0" w:line="240" w:lineRule="auto"/>
        <w:jc w:val="left"/>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spacing w:line="357" w:lineRule="auto" w:before="26"/>
        <w:ind w:left="651" w:right="873" w:hanging="512"/>
        <w:jc w:val="both"/>
      </w:pPr>
      <w:r>
        <w:rPr/>
        <w:t>十五、</w:t>
      </w:r>
      <w:r>
        <w:rPr>
          <w:spacing w:val="-17"/>
        </w:rPr>
        <w:t> </w:t>
      </w:r>
      <w:r>
        <w:rPr/>
        <w:t>报告期内，公司及董事、监事、高级管理人员、公司控股股东、实际控制人、收</w:t>
      </w:r>
      <w:r>
        <w:rPr/>
        <w:t> 购人均不存在受有权机关调查、司法纪检部门采取强制措施、被移送司法机关或追</w:t>
      </w:r>
      <w:r>
        <w:rPr>
          <w:spacing w:val="2"/>
        </w:rPr>
        <w:t> </w:t>
      </w:r>
      <w:r>
        <w:rPr/>
        <w:t>究刑事责任、中国证监会稽查、中国证监会行政处罚、证券市场禁入、认定为不适</w:t>
      </w:r>
      <w:r>
        <w:rPr>
          <w:spacing w:val="2"/>
        </w:rPr>
        <w:t> </w:t>
      </w:r>
      <w:r>
        <w:rPr/>
        <w:t>当人选被其他行政管理部门处罚及证券交易所公开谴责的情形。中国证监会及其派</w:t>
      </w:r>
      <w:r>
        <w:rPr>
          <w:spacing w:val="2"/>
        </w:rPr>
        <w:t> </w:t>
      </w:r>
      <w:r>
        <w:rPr/>
        <w:t>出机构也未对公司提出整改意见。</w:t>
      </w:r>
    </w:p>
    <w:p>
      <w:pPr>
        <w:spacing w:line="240" w:lineRule="auto" w:before="8"/>
        <w:rPr>
          <w:rFonts w:ascii="宋体" w:hAnsi="宋体" w:cs="宋体" w:eastAsia="宋体" w:hint="default"/>
          <w:sz w:val="26"/>
          <w:szCs w:val="26"/>
        </w:rPr>
      </w:pPr>
    </w:p>
    <w:p>
      <w:pPr>
        <w:pStyle w:val="BodyText"/>
        <w:spacing w:line="357" w:lineRule="auto" w:before="0"/>
        <w:ind w:left="651" w:right="888" w:hanging="512"/>
        <w:jc w:val="both"/>
      </w:pPr>
      <w:r>
        <w:rPr/>
        <w:t>十六、</w:t>
      </w:r>
      <w:r>
        <w:rPr>
          <w:spacing w:val="-1"/>
        </w:rPr>
        <w:t> 报告期内，公司和子公司未发生《证券法》第六十七条、《上市公司信息披露管</w:t>
      </w:r>
      <w:r>
        <w:rPr/>
        <w:t> 理办法》第三十条所列的重大事件，以及公司董事会判断为重大事件的事项。</w:t>
      </w:r>
    </w:p>
    <w:p>
      <w:pPr>
        <w:spacing w:after="0" w:line="357" w:lineRule="auto"/>
        <w:jc w:val="both"/>
        <w:sectPr>
          <w:pgSz w:w="11910" w:h="16840"/>
          <w:pgMar w:header="853" w:footer="1195" w:top="1320" w:bottom="138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8"/>
        <w:ind w:left="2775" w:right="0"/>
        <w:jc w:val="left"/>
        <w:rPr>
          <w:b w:val="0"/>
          <w:bCs w:val="0"/>
        </w:rPr>
      </w:pPr>
      <w:bookmarkStart w:name="_TOC_250005" w:id="5"/>
      <w:r>
        <w:rPr/>
        <w:t>第五节</w:t>
      </w:r>
      <w:r>
        <w:rPr>
          <w:spacing w:val="-8"/>
        </w:rPr>
        <w:t> </w:t>
      </w:r>
      <w:r>
        <w:rPr/>
        <w:t>股本变动及股东情况</w:t>
      </w:r>
      <w:bookmarkEnd w:id="5"/>
      <w:r>
        <w:rPr>
          <w:b w:val="0"/>
          <w:bCs w:val="0"/>
        </w:rPr>
      </w:r>
    </w:p>
    <w:p>
      <w:pPr>
        <w:spacing w:line="240" w:lineRule="auto" w:before="2"/>
        <w:rPr>
          <w:rFonts w:ascii="黑体" w:hAnsi="黑体" w:cs="黑体" w:eastAsia="黑体" w:hint="default"/>
          <w:b/>
          <w:bCs/>
          <w:sz w:val="38"/>
          <w:szCs w:val="38"/>
        </w:rPr>
      </w:pPr>
    </w:p>
    <w:p>
      <w:pPr>
        <w:pStyle w:val="Heading4"/>
        <w:spacing w:line="240" w:lineRule="auto"/>
        <w:ind w:left="420" w:right="0"/>
        <w:jc w:val="left"/>
        <w:rPr>
          <w:b w:val="0"/>
          <w:bCs w:val="0"/>
        </w:rPr>
      </w:pPr>
      <w:r>
        <w:rPr/>
        <w:t>一、</w:t>
      </w:r>
      <w:r>
        <w:rPr>
          <w:spacing w:val="-95"/>
        </w:rPr>
        <w:t> </w:t>
      </w:r>
      <w:r>
        <w:rPr/>
        <w:t>股本变动情况</w:t>
      </w:r>
      <w:r>
        <w:rPr>
          <w:b w:val="0"/>
          <w:bCs w:val="0"/>
        </w:rPr>
      </w:r>
    </w:p>
    <w:p>
      <w:pPr>
        <w:pStyle w:val="Heading4"/>
        <w:spacing w:line="240" w:lineRule="auto" w:before="154"/>
        <w:ind w:left="931" w:right="0"/>
        <w:jc w:val="left"/>
        <w:rPr>
          <w:b w:val="0"/>
          <w:bCs w:val="0"/>
        </w:rPr>
      </w:pPr>
      <w:r>
        <w:rPr/>
        <w:t>（一）</w:t>
      </w:r>
      <w:r>
        <w:rPr>
          <w:spacing w:val="-98"/>
        </w:rPr>
        <w:t> </w:t>
      </w:r>
      <w:r>
        <w:rPr/>
        <w:t>报告期内，公司未发生股份变动情况。</w:t>
      </w:r>
      <w:r>
        <w:rPr>
          <w:b w:val="0"/>
          <w:bCs w:val="0"/>
        </w:rPr>
      </w:r>
    </w:p>
    <w:p>
      <w:pPr>
        <w:pStyle w:val="Heading4"/>
        <w:spacing w:line="240" w:lineRule="auto" w:before="154"/>
        <w:ind w:left="931" w:right="0"/>
        <w:jc w:val="left"/>
        <w:rPr>
          <w:b w:val="0"/>
          <w:bCs w:val="0"/>
        </w:rPr>
      </w:pPr>
      <w:r>
        <w:rPr/>
        <w:t>（二）</w:t>
      </w:r>
      <w:r>
        <w:rPr>
          <w:spacing w:val="-99"/>
        </w:rPr>
        <w:t> </w:t>
      </w:r>
      <w:r>
        <w:rPr/>
        <w:t>报告期内，公司未发生证券发行与上市情况。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5"/>
          <w:szCs w:val="25"/>
        </w:rPr>
      </w:pPr>
    </w:p>
    <w:p>
      <w:pPr>
        <w:spacing w:before="44"/>
        <w:ind w:left="0" w:right="1608" w:firstLine="0"/>
        <w:jc w:val="right"/>
        <w:rPr>
          <w:rFonts w:ascii="宋体" w:hAnsi="宋体" w:cs="宋体" w:eastAsia="宋体" w:hint="default"/>
          <w:sz w:val="18"/>
          <w:szCs w:val="18"/>
        </w:rPr>
      </w:pPr>
      <w:r>
        <w:rPr>
          <w:rFonts w:ascii="宋体" w:hAnsi="宋体" w:cs="宋体" w:eastAsia="宋体" w:hint="default"/>
          <w:color w:val="212121"/>
          <w:sz w:val="18"/>
          <w:szCs w:val="18"/>
        </w:rPr>
        <w:t>单位：股</w:t>
      </w:r>
      <w:r>
        <w:rPr>
          <w:rFonts w:ascii="宋体" w:hAnsi="宋体" w:cs="宋体" w:eastAsia="宋体" w:hint="default"/>
          <w:sz w:val="18"/>
          <w:szCs w:val="18"/>
        </w:rPr>
      </w:r>
    </w:p>
    <w:p>
      <w:pPr>
        <w:spacing w:line="240" w:lineRule="auto" w:before="2"/>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721"/>
        <w:gridCol w:w="992"/>
        <w:gridCol w:w="746"/>
        <w:gridCol w:w="910"/>
        <w:gridCol w:w="910"/>
        <w:gridCol w:w="912"/>
        <w:gridCol w:w="910"/>
        <w:gridCol w:w="910"/>
        <w:gridCol w:w="1082"/>
        <w:gridCol w:w="737"/>
      </w:tblGrid>
      <w:tr>
        <w:trPr>
          <w:trHeight w:val="324" w:hRule="exact"/>
        </w:trPr>
        <w:tc>
          <w:tcPr>
            <w:tcW w:w="1721" w:type="dxa"/>
            <w:tcBorders>
              <w:top w:val="single" w:sz="4" w:space="0" w:color="000000"/>
              <w:left w:val="single" w:sz="4" w:space="0" w:color="000000"/>
              <w:bottom w:val="nil" w:sz="6" w:space="0" w:color="auto"/>
              <w:right w:val="single" w:sz="4" w:space="0" w:color="000000"/>
            </w:tcBorders>
            <w:shd w:val="clear" w:color="auto" w:fill="DCDCDC"/>
          </w:tcPr>
          <w:p>
            <w:pPr/>
          </w:p>
        </w:tc>
        <w:tc>
          <w:tcPr>
            <w:tcW w:w="173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12"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551"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387"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w:t>
            </w:r>
          </w:p>
        </w:tc>
        <w:tc>
          <w:tcPr>
            <w:tcW w:w="181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5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1721" w:type="dxa"/>
            <w:vMerge w:val="restart"/>
            <w:tcBorders>
              <w:top w:val="nil" w:sz="6" w:space="0" w:color="auto"/>
              <w:left w:val="single" w:sz="4" w:space="0" w:color="000000"/>
              <w:right w:val="single" w:sz="4" w:space="0" w:color="000000"/>
            </w:tcBorders>
            <w:shd w:val="clear" w:color="auto" w:fill="DCDCDC"/>
          </w:tcPr>
          <w:p>
            <w:pPr/>
          </w:p>
        </w:tc>
        <w:tc>
          <w:tcPr>
            <w:tcW w:w="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746"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2"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8"/>
              <w:ind w:left="360" w:right="89" w:hanging="269"/>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1082" w:type="dxa"/>
            <w:tcBorders>
              <w:top w:val="single" w:sz="4" w:space="0" w:color="000000"/>
              <w:left w:val="single" w:sz="4" w:space="0" w:color="000000"/>
              <w:bottom w:val="nil" w:sz="6" w:space="0" w:color="auto"/>
              <w:right w:val="single" w:sz="4" w:space="0" w:color="000000"/>
            </w:tcBorders>
            <w:shd w:val="clear" w:color="auto" w:fill="DCDCDC"/>
          </w:tcPr>
          <w:p>
            <w:pPr/>
          </w:p>
        </w:tc>
        <w:tc>
          <w:tcPr>
            <w:tcW w:w="73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1" w:hRule="exact"/>
        </w:trPr>
        <w:tc>
          <w:tcPr>
            <w:tcW w:w="1721" w:type="dxa"/>
            <w:vMerge/>
            <w:tcBorders>
              <w:left w:val="single" w:sz="4" w:space="0" w:color="000000"/>
              <w:bottom w:val="nil" w:sz="6" w:space="0" w:color="auto"/>
              <w:right w:val="single" w:sz="4" w:space="0" w:color="000000"/>
            </w:tcBorders>
            <w:shd w:val="clear" w:color="auto" w:fill="DCDCDC"/>
          </w:tcPr>
          <w:p>
            <w:pPr/>
          </w:p>
        </w:tc>
        <w:tc>
          <w:tcPr>
            <w:tcW w:w="9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309"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46"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18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9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71"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912" w:type="dxa"/>
            <w:vMerge/>
            <w:tcBorders>
              <w:left w:val="single" w:sz="4" w:space="0" w:color="000000"/>
              <w:right w:val="single" w:sz="4" w:space="0" w:color="000000"/>
            </w:tcBorders>
            <w:shd w:val="clear" w:color="auto" w:fill="DCDCDC"/>
          </w:tcPr>
          <w:p>
            <w:pP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6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69"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08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35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3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184"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161" w:hRule="exact"/>
        </w:trPr>
        <w:tc>
          <w:tcPr>
            <w:tcW w:w="1721" w:type="dxa"/>
            <w:vMerge w:val="restart"/>
            <w:tcBorders>
              <w:top w:val="nil" w:sz="6" w:space="0" w:color="auto"/>
              <w:left w:val="single" w:sz="4" w:space="0" w:color="000000"/>
              <w:right w:val="single" w:sz="4" w:space="0" w:color="000000"/>
            </w:tcBorders>
            <w:shd w:val="clear" w:color="auto" w:fill="DCDCDC"/>
          </w:tcPr>
          <w:p>
            <w:pPr/>
          </w:p>
        </w:tc>
        <w:tc>
          <w:tcPr>
            <w:tcW w:w="992" w:type="dxa"/>
            <w:vMerge/>
            <w:tcBorders>
              <w:left w:val="single" w:sz="4" w:space="0" w:color="000000"/>
              <w:bottom w:val="nil" w:sz="6" w:space="0" w:color="auto"/>
              <w:right w:val="single" w:sz="4" w:space="0" w:color="000000"/>
            </w:tcBorders>
            <w:shd w:val="clear" w:color="auto" w:fill="DCDCDC"/>
          </w:tcPr>
          <w:p>
            <w:pPr/>
          </w:p>
        </w:tc>
        <w:tc>
          <w:tcPr>
            <w:tcW w:w="746"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2" w:type="dxa"/>
            <w:vMerge/>
            <w:tcBorders>
              <w:left w:val="single" w:sz="4" w:space="0" w:color="000000"/>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1082" w:type="dxa"/>
            <w:vMerge/>
            <w:tcBorders>
              <w:left w:val="single" w:sz="4" w:space="0" w:color="000000"/>
              <w:bottom w:val="nil" w:sz="6" w:space="0" w:color="auto"/>
              <w:right w:val="single" w:sz="4" w:space="0" w:color="000000"/>
            </w:tcBorders>
            <w:shd w:val="clear" w:color="auto" w:fill="DCDCDC"/>
          </w:tcPr>
          <w:p>
            <w:pPr/>
          </w:p>
        </w:tc>
        <w:tc>
          <w:tcPr>
            <w:tcW w:w="737"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1721" w:type="dxa"/>
            <w:vMerge/>
            <w:tcBorders>
              <w:left w:val="single" w:sz="4" w:space="0" w:color="000000"/>
              <w:bottom w:val="single" w:sz="4" w:space="0" w:color="000000"/>
              <w:right w:val="single" w:sz="4" w:space="0" w:color="000000"/>
            </w:tcBorders>
            <w:shd w:val="clear" w:color="auto" w:fill="DCDCDC"/>
          </w:tcPr>
          <w:p>
            <w:pPr/>
          </w:p>
        </w:tc>
        <w:tc>
          <w:tcPr>
            <w:tcW w:w="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746"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2" w:type="dxa"/>
            <w:vMerge/>
            <w:tcBorders>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82" w:type="dxa"/>
            <w:tcBorders>
              <w:top w:val="nil" w:sz="6" w:space="0" w:color="auto"/>
              <w:left w:val="single" w:sz="4" w:space="0" w:color="000000"/>
              <w:bottom w:val="single" w:sz="4" w:space="0" w:color="000000"/>
              <w:right w:val="single" w:sz="4" w:space="0" w:color="000000"/>
            </w:tcBorders>
            <w:shd w:val="clear" w:color="auto" w:fill="DCDCDC"/>
          </w:tcPr>
          <w:p>
            <w:pPr/>
          </w:p>
        </w:tc>
        <w:tc>
          <w:tcPr>
            <w:tcW w:w="73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504" w:hRule="exact"/>
        </w:trPr>
        <w:tc>
          <w:tcPr>
            <w:tcW w:w="1721" w:type="dxa"/>
            <w:tcBorders>
              <w:top w:val="single" w:sz="40" w:space="0" w:color="DCDCDC"/>
              <w:left w:val="single" w:sz="13" w:space="0" w:color="DCDCDC"/>
              <w:bottom w:val="single" w:sz="77" w:space="0" w:color="DCDCDC"/>
              <w:right w:val="single" w:sz="13" w:space="0" w:color="DCDCDC"/>
            </w:tcBorders>
          </w:tcPr>
          <w:p>
            <w:pPr>
              <w:pStyle w:val="TableParagraph"/>
              <w:tabs>
                <w:tab w:pos="1675" w:val="left" w:leader="none"/>
              </w:tabs>
              <w:spacing w:line="240" w:lineRule="auto" w:before="5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45"/>
                <w:sz w:val="18"/>
                <w:szCs w:val="18"/>
                <w:shd w:fill="DCDCDC" w:color="auto" w:val="clear"/>
              </w:rPr>
              <w:t> </w:t>
            </w:r>
            <w:r>
              <w:rPr>
                <w:rFonts w:ascii="宋体" w:hAnsi="宋体" w:cs="宋体" w:eastAsia="宋体" w:hint="default"/>
                <w:sz w:val="18"/>
                <w:szCs w:val="18"/>
                <w:shd w:fill="DCDCDC" w:color="auto" w:val="clear"/>
              </w:rPr>
              <w:t>一、有限售条件股份</w:t>
              <w:tab/>
            </w:r>
            <w:r>
              <w:rPr>
                <w:rFonts w:ascii="宋体" w:hAnsi="宋体" w:cs="宋体" w:eastAsia="宋体" w:hint="default"/>
                <w:sz w:val="18"/>
                <w:szCs w:val="18"/>
              </w:rPr>
            </w:r>
          </w:p>
        </w:tc>
        <w:tc>
          <w:tcPr>
            <w:tcW w:w="99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0"/>
              <w:ind w:right="12"/>
              <w:jc w:val="center"/>
              <w:rPr>
                <w:rFonts w:ascii="宋体" w:hAnsi="宋体" w:cs="宋体" w:eastAsia="宋体" w:hint="default"/>
                <w:sz w:val="18"/>
                <w:szCs w:val="18"/>
              </w:rPr>
            </w:pPr>
            <w:r>
              <w:rPr>
                <w:rFonts w:ascii="宋体"/>
                <w:sz w:val="18"/>
              </w:rPr>
              <w:t>90000000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3" w:right="0"/>
              <w:jc w:val="center"/>
              <w:rPr>
                <w:rFonts w:ascii="宋体" w:hAnsi="宋体" w:cs="宋体" w:eastAsia="宋体" w:hint="default"/>
                <w:sz w:val="18"/>
                <w:szCs w:val="18"/>
              </w:rPr>
            </w:pPr>
            <w:r>
              <w:rPr>
                <w:rFonts w:ascii="宋体"/>
                <w:sz w:val="18"/>
              </w:rPr>
              <w:t>100%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 w:right="0"/>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404"/>
              <w:jc w:val="right"/>
              <w:rPr>
                <w:rFonts w:ascii="宋体" w:hAnsi="宋体" w:cs="宋体" w:eastAsia="宋体" w:hint="default"/>
                <w:sz w:val="18"/>
                <w:szCs w:val="18"/>
              </w:rPr>
            </w:pPr>
            <w:r>
              <w:rPr>
                <w:rFonts w:ascii="宋体"/>
                <w:sz w:val="18"/>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90000000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3" w:right="0"/>
              <w:jc w:val="center"/>
              <w:rPr>
                <w:rFonts w:ascii="宋体" w:hAnsi="宋体" w:cs="宋体" w:eastAsia="宋体" w:hint="default"/>
                <w:sz w:val="18"/>
                <w:szCs w:val="18"/>
              </w:rPr>
            </w:pPr>
            <w:r>
              <w:rPr>
                <w:rFonts w:ascii="宋体"/>
                <w:sz w:val="18"/>
              </w:rPr>
              <w:t>100%</w:t>
            </w:r>
          </w:p>
        </w:tc>
      </w:tr>
      <w:tr>
        <w:trPr>
          <w:trHeight w:val="96" w:hRule="exact"/>
        </w:trPr>
        <w:tc>
          <w:tcPr>
            <w:tcW w:w="1721"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vMerge w:val="restart"/>
            <w:tcBorders>
              <w:top w:val="single" w:sz="4" w:space="0" w:color="000000"/>
              <w:left w:val="single" w:sz="13" w:space="0" w:color="DCDCDC"/>
              <w:right w:val="single" w:sz="4" w:space="0" w:color="000000"/>
            </w:tcBorders>
          </w:tcPr>
          <w:p>
            <w:pPr/>
          </w:p>
        </w:tc>
        <w:tc>
          <w:tcPr>
            <w:tcW w:w="746" w:type="dxa"/>
            <w:vMerge w:val="restart"/>
            <w:tcBorders>
              <w:top w:val="single" w:sz="4" w:space="0" w:color="000000"/>
              <w:left w:val="single" w:sz="4" w:space="0" w:color="000000"/>
              <w:right w:val="single" w:sz="4" w:space="0" w:color="000000"/>
            </w:tcBorders>
          </w:tcPr>
          <w:p>
            <w:pPr/>
          </w:p>
        </w:tc>
        <w:tc>
          <w:tcPr>
            <w:tcW w:w="910" w:type="dxa"/>
            <w:vMerge w:val="restart"/>
            <w:tcBorders>
              <w:top w:val="single" w:sz="4" w:space="0" w:color="000000"/>
              <w:left w:val="single" w:sz="4" w:space="0" w:color="000000"/>
              <w:right w:val="single" w:sz="4" w:space="0" w:color="000000"/>
            </w:tcBorders>
          </w:tcPr>
          <w:p>
            <w:pPr/>
          </w:p>
        </w:tc>
        <w:tc>
          <w:tcPr>
            <w:tcW w:w="910" w:type="dxa"/>
            <w:vMerge w:val="restart"/>
            <w:tcBorders>
              <w:top w:val="single" w:sz="4" w:space="0" w:color="000000"/>
              <w:left w:val="single" w:sz="4" w:space="0" w:color="000000"/>
              <w:right w:val="single" w:sz="4" w:space="0" w:color="000000"/>
            </w:tcBorders>
          </w:tcPr>
          <w:p>
            <w:pPr/>
          </w:p>
        </w:tc>
        <w:tc>
          <w:tcPr>
            <w:tcW w:w="912" w:type="dxa"/>
            <w:vMerge w:val="restart"/>
            <w:tcBorders>
              <w:top w:val="single" w:sz="4" w:space="0" w:color="000000"/>
              <w:left w:val="single" w:sz="4" w:space="0" w:color="000000"/>
              <w:right w:val="single" w:sz="4" w:space="0" w:color="000000"/>
            </w:tcBorders>
          </w:tcPr>
          <w:p>
            <w:pPr/>
          </w:p>
        </w:tc>
        <w:tc>
          <w:tcPr>
            <w:tcW w:w="910" w:type="dxa"/>
            <w:vMerge w:val="restart"/>
            <w:tcBorders>
              <w:top w:val="single" w:sz="4" w:space="0" w:color="000000"/>
              <w:left w:val="single" w:sz="4" w:space="0" w:color="000000"/>
              <w:right w:val="single" w:sz="4" w:space="0" w:color="000000"/>
            </w:tcBorders>
          </w:tcPr>
          <w:p>
            <w:pPr/>
          </w:p>
        </w:tc>
        <w:tc>
          <w:tcPr>
            <w:tcW w:w="910" w:type="dxa"/>
            <w:vMerge w:val="restart"/>
            <w:tcBorders>
              <w:top w:val="single" w:sz="4" w:space="0" w:color="000000"/>
              <w:left w:val="single" w:sz="4" w:space="0" w:color="000000"/>
              <w:right w:val="single" w:sz="4" w:space="0" w:color="000000"/>
            </w:tcBorders>
          </w:tcPr>
          <w:p>
            <w:pPr/>
          </w:p>
        </w:tc>
        <w:tc>
          <w:tcPr>
            <w:tcW w:w="1082" w:type="dxa"/>
            <w:vMerge w:val="restart"/>
            <w:tcBorders>
              <w:top w:val="single" w:sz="4" w:space="0" w:color="000000"/>
              <w:left w:val="single" w:sz="4" w:space="0" w:color="000000"/>
              <w:right w:val="single" w:sz="4" w:space="0" w:color="000000"/>
            </w:tcBorders>
          </w:tcPr>
          <w:p>
            <w:pPr/>
          </w:p>
        </w:tc>
        <w:tc>
          <w:tcPr>
            <w:tcW w:w="737" w:type="dxa"/>
            <w:vMerge w:val="restart"/>
            <w:tcBorders>
              <w:top w:val="single" w:sz="4" w:space="0" w:color="000000"/>
              <w:left w:val="single" w:sz="4" w:space="0" w:color="000000"/>
              <w:right w:val="single" w:sz="4" w:space="0" w:color="000000"/>
            </w:tcBorders>
          </w:tcPr>
          <w:p>
            <w:pPr/>
          </w:p>
        </w:tc>
      </w:tr>
      <w:tr>
        <w:trPr>
          <w:trHeight w:val="410" w:hRule="exact"/>
        </w:trPr>
        <w:tc>
          <w:tcPr>
            <w:tcW w:w="172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、国家持股</w:t>
            </w:r>
          </w:p>
        </w:tc>
        <w:tc>
          <w:tcPr>
            <w:tcW w:w="992" w:type="dxa"/>
            <w:vMerge/>
            <w:tcBorders>
              <w:left w:val="single" w:sz="13" w:space="0" w:color="DCDCDC"/>
              <w:bottom w:val="single" w:sz="4" w:space="0" w:color="000000"/>
              <w:right w:val="single" w:sz="4" w:space="0" w:color="000000"/>
            </w:tcBorders>
          </w:tcPr>
          <w:p>
            <w:pPr/>
          </w:p>
        </w:tc>
        <w:tc>
          <w:tcPr>
            <w:tcW w:w="746"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2"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1082" w:type="dxa"/>
            <w:vMerge/>
            <w:tcBorders>
              <w:left w:val="single" w:sz="4" w:space="0" w:color="000000"/>
              <w:bottom w:val="single" w:sz="4" w:space="0" w:color="000000"/>
              <w:right w:val="single" w:sz="4" w:space="0" w:color="000000"/>
            </w:tcBorders>
          </w:tcPr>
          <w:p>
            <w:pPr/>
          </w:p>
        </w:tc>
        <w:tc>
          <w:tcPr>
            <w:tcW w:w="737" w:type="dxa"/>
            <w:vMerge/>
            <w:tcBorders>
              <w:left w:val="single" w:sz="4" w:space="0" w:color="000000"/>
              <w:bottom w:val="single" w:sz="4" w:space="0" w:color="000000"/>
              <w:right w:val="single" w:sz="4" w:space="0" w:color="000000"/>
            </w:tcBorders>
          </w:tcPr>
          <w:p>
            <w:pPr/>
          </w:p>
        </w:tc>
      </w:tr>
      <w:tr>
        <w:trPr>
          <w:trHeight w:val="96" w:hRule="exact"/>
        </w:trPr>
        <w:tc>
          <w:tcPr>
            <w:tcW w:w="1721"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vMerge w:val="restart"/>
            <w:tcBorders>
              <w:top w:val="single" w:sz="4" w:space="0" w:color="000000"/>
              <w:left w:val="single" w:sz="13" w:space="0" w:color="DCDCDC"/>
              <w:right w:val="single" w:sz="4" w:space="0" w:color="000000"/>
            </w:tcBorders>
          </w:tcPr>
          <w:p>
            <w:pPr>
              <w:pStyle w:val="TableParagraph"/>
              <w:spacing w:line="240" w:lineRule="auto" w:before="140"/>
              <w:ind w:left="117" w:right="0"/>
              <w:jc w:val="left"/>
              <w:rPr>
                <w:rFonts w:ascii="宋体" w:hAnsi="宋体" w:cs="宋体" w:eastAsia="宋体" w:hint="default"/>
                <w:sz w:val="18"/>
                <w:szCs w:val="18"/>
              </w:rPr>
            </w:pPr>
            <w:r>
              <w:rPr>
                <w:rFonts w:ascii="宋体"/>
                <w:sz w:val="18"/>
              </w:rPr>
              <w:t>35485040</w:t>
            </w:r>
          </w:p>
        </w:tc>
        <w:tc>
          <w:tcPr>
            <w:tcW w:w="746" w:type="dxa"/>
            <w:vMerge w:val="restart"/>
            <w:tcBorders>
              <w:top w:val="single" w:sz="4" w:space="0" w:color="000000"/>
              <w:left w:val="single" w:sz="4" w:space="0" w:color="000000"/>
              <w:right w:val="single" w:sz="4" w:space="0" w:color="000000"/>
            </w:tcBorders>
          </w:tcPr>
          <w:p>
            <w:pPr>
              <w:pStyle w:val="TableParagraph"/>
              <w:spacing w:line="240" w:lineRule="auto" w:before="140"/>
              <w:ind w:left="98" w:right="0"/>
              <w:jc w:val="left"/>
              <w:rPr>
                <w:rFonts w:ascii="宋体" w:hAnsi="宋体" w:cs="宋体" w:eastAsia="宋体" w:hint="default"/>
                <w:sz w:val="18"/>
                <w:szCs w:val="18"/>
              </w:rPr>
            </w:pPr>
            <w:r>
              <w:rPr>
                <w:rFonts w:ascii="宋体"/>
                <w:sz w:val="18"/>
              </w:rPr>
              <w:t>39.43%</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left="1" w:right="0"/>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0</w:t>
            </w:r>
          </w:p>
        </w:tc>
        <w:tc>
          <w:tcPr>
            <w:tcW w:w="912"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082" w:type="dxa"/>
            <w:vMerge w:val="restart"/>
            <w:tcBorders>
              <w:top w:val="single" w:sz="4" w:space="0" w:color="000000"/>
              <w:left w:val="single" w:sz="4" w:space="0" w:color="000000"/>
              <w:right w:val="single" w:sz="4" w:space="0" w:color="000000"/>
            </w:tcBorders>
          </w:tcPr>
          <w:p>
            <w:pPr>
              <w:pStyle w:val="TableParagraph"/>
              <w:spacing w:line="240" w:lineRule="auto" w:before="140"/>
              <w:ind w:left="175" w:right="0"/>
              <w:jc w:val="left"/>
              <w:rPr>
                <w:rFonts w:ascii="宋体" w:hAnsi="宋体" w:cs="宋体" w:eastAsia="宋体" w:hint="default"/>
                <w:sz w:val="18"/>
                <w:szCs w:val="18"/>
              </w:rPr>
            </w:pPr>
            <w:r>
              <w:rPr>
                <w:rFonts w:ascii="宋体"/>
                <w:sz w:val="18"/>
              </w:rPr>
              <w:t>35485040</w:t>
            </w:r>
          </w:p>
        </w:tc>
        <w:tc>
          <w:tcPr>
            <w:tcW w:w="737" w:type="dxa"/>
            <w:vMerge w:val="restart"/>
            <w:tcBorders>
              <w:top w:val="single" w:sz="4" w:space="0" w:color="000000"/>
              <w:left w:val="single" w:sz="4" w:space="0" w:color="000000"/>
              <w:right w:val="single" w:sz="4" w:space="0" w:color="000000"/>
            </w:tcBorders>
          </w:tcPr>
          <w:p>
            <w:pPr>
              <w:pStyle w:val="TableParagraph"/>
              <w:spacing w:line="240" w:lineRule="auto" w:before="140"/>
              <w:ind w:left="93" w:right="0"/>
              <w:jc w:val="left"/>
              <w:rPr>
                <w:rFonts w:ascii="宋体" w:hAnsi="宋体" w:cs="宋体" w:eastAsia="宋体" w:hint="default"/>
                <w:sz w:val="18"/>
                <w:szCs w:val="18"/>
              </w:rPr>
            </w:pPr>
            <w:r>
              <w:rPr>
                <w:rFonts w:ascii="宋体"/>
                <w:sz w:val="18"/>
              </w:rPr>
              <w:t>39.43%</w:t>
            </w:r>
          </w:p>
        </w:tc>
      </w:tr>
      <w:tr>
        <w:trPr>
          <w:trHeight w:val="408" w:hRule="exact"/>
        </w:trPr>
        <w:tc>
          <w:tcPr>
            <w:tcW w:w="172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、国有法人持股</w:t>
            </w:r>
          </w:p>
        </w:tc>
        <w:tc>
          <w:tcPr>
            <w:tcW w:w="992" w:type="dxa"/>
            <w:vMerge/>
            <w:tcBorders>
              <w:left w:val="single" w:sz="13" w:space="0" w:color="DCDCDC"/>
              <w:bottom w:val="single" w:sz="4" w:space="0" w:color="000000"/>
              <w:right w:val="single" w:sz="4" w:space="0" w:color="000000"/>
            </w:tcBorders>
          </w:tcPr>
          <w:p>
            <w:pPr/>
          </w:p>
        </w:tc>
        <w:tc>
          <w:tcPr>
            <w:tcW w:w="746"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2"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1082" w:type="dxa"/>
            <w:vMerge/>
            <w:tcBorders>
              <w:left w:val="single" w:sz="4" w:space="0" w:color="000000"/>
              <w:bottom w:val="single" w:sz="4" w:space="0" w:color="000000"/>
              <w:right w:val="single" w:sz="4" w:space="0" w:color="000000"/>
            </w:tcBorders>
          </w:tcPr>
          <w:p>
            <w:pPr/>
          </w:p>
        </w:tc>
        <w:tc>
          <w:tcPr>
            <w:tcW w:w="737" w:type="dxa"/>
            <w:vMerge/>
            <w:tcBorders>
              <w:left w:val="single" w:sz="4" w:space="0" w:color="000000"/>
              <w:bottom w:val="single" w:sz="4" w:space="0" w:color="000000"/>
              <w:right w:val="single" w:sz="4" w:space="0" w:color="000000"/>
            </w:tcBorders>
          </w:tcPr>
          <w:p>
            <w:pPr/>
          </w:p>
        </w:tc>
      </w:tr>
      <w:tr>
        <w:trPr>
          <w:trHeight w:val="96" w:hRule="exact"/>
        </w:trPr>
        <w:tc>
          <w:tcPr>
            <w:tcW w:w="1721"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vMerge w:val="restart"/>
            <w:tcBorders>
              <w:top w:val="single" w:sz="4" w:space="0" w:color="000000"/>
              <w:left w:val="single" w:sz="13" w:space="0" w:color="DCDCDC"/>
              <w:right w:val="single" w:sz="4" w:space="0" w:color="000000"/>
            </w:tcBorders>
          </w:tcPr>
          <w:p>
            <w:pPr>
              <w:pStyle w:val="TableParagraph"/>
              <w:spacing w:line="240" w:lineRule="auto" w:before="140"/>
              <w:ind w:left="117" w:right="0"/>
              <w:jc w:val="left"/>
              <w:rPr>
                <w:rFonts w:ascii="宋体" w:hAnsi="宋体" w:cs="宋体" w:eastAsia="宋体" w:hint="default"/>
                <w:sz w:val="18"/>
                <w:szCs w:val="18"/>
              </w:rPr>
            </w:pPr>
            <w:r>
              <w:rPr>
                <w:rFonts w:ascii="宋体"/>
                <w:sz w:val="18"/>
              </w:rPr>
              <w:t>54514960</w:t>
            </w:r>
          </w:p>
        </w:tc>
        <w:tc>
          <w:tcPr>
            <w:tcW w:w="746" w:type="dxa"/>
            <w:vMerge w:val="restart"/>
            <w:tcBorders>
              <w:top w:val="single" w:sz="4" w:space="0" w:color="000000"/>
              <w:left w:val="single" w:sz="4" w:space="0" w:color="000000"/>
              <w:right w:val="single" w:sz="4" w:space="0" w:color="000000"/>
            </w:tcBorders>
          </w:tcPr>
          <w:p>
            <w:pPr>
              <w:pStyle w:val="TableParagraph"/>
              <w:spacing w:line="240" w:lineRule="auto" w:before="140"/>
              <w:ind w:left="98" w:right="0"/>
              <w:jc w:val="left"/>
              <w:rPr>
                <w:rFonts w:ascii="宋体" w:hAnsi="宋体" w:cs="宋体" w:eastAsia="宋体" w:hint="default"/>
                <w:sz w:val="18"/>
                <w:szCs w:val="18"/>
              </w:rPr>
            </w:pPr>
            <w:r>
              <w:rPr>
                <w:rFonts w:ascii="宋体"/>
                <w:sz w:val="18"/>
              </w:rPr>
              <w:t>60.57%</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left="1" w:right="0"/>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0</w:t>
            </w:r>
          </w:p>
        </w:tc>
        <w:tc>
          <w:tcPr>
            <w:tcW w:w="912"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082" w:type="dxa"/>
            <w:vMerge w:val="restart"/>
            <w:tcBorders>
              <w:top w:val="single" w:sz="4" w:space="0" w:color="000000"/>
              <w:left w:val="single" w:sz="4" w:space="0" w:color="000000"/>
              <w:right w:val="single" w:sz="4" w:space="0" w:color="000000"/>
            </w:tcBorders>
          </w:tcPr>
          <w:p>
            <w:pPr>
              <w:pStyle w:val="TableParagraph"/>
              <w:spacing w:line="240" w:lineRule="auto" w:before="140"/>
              <w:ind w:left="175" w:right="0"/>
              <w:jc w:val="left"/>
              <w:rPr>
                <w:rFonts w:ascii="宋体" w:hAnsi="宋体" w:cs="宋体" w:eastAsia="宋体" w:hint="default"/>
                <w:sz w:val="18"/>
                <w:szCs w:val="18"/>
              </w:rPr>
            </w:pPr>
            <w:r>
              <w:rPr>
                <w:rFonts w:ascii="宋体"/>
                <w:sz w:val="18"/>
              </w:rPr>
              <w:t>54514960</w:t>
            </w:r>
          </w:p>
        </w:tc>
        <w:tc>
          <w:tcPr>
            <w:tcW w:w="737" w:type="dxa"/>
            <w:vMerge w:val="restart"/>
            <w:tcBorders>
              <w:top w:val="single" w:sz="4" w:space="0" w:color="000000"/>
              <w:left w:val="single" w:sz="4" w:space="0" w:color="000000"/>
              <w:right w:val="single" w:sz="4" w:space="0" w:color="000000"/>
            </w:tcBorders>
          </w:tcPr>
          <w:p>
            <w:pPr>
              <w:pStyle w:val="TableParagraph"/>
              <w:spacing w:line="240" w:lineRule="auto" w:before="140"/>
              <w:ind w:left="93" w:right="0"/>
              <w:jc w:val="left"/>
              <w:rPr>
                <w:rFonts w:ascii="宋体" w:hAnsi="宋体" w:cs="宋体" w:eastAsia="宋体" w:hint="default"/>
                <w:sz w:val="18"/>
                <w:szCs w:val="18"/>
              </w:rPr>
            </w:pPr>
            <w:r>
              <w:rPr>
                <w:rFonts w:ascii="宋体"/>
                <w:sz w:val="18"/>
              </w:rPr>
              <w:t>60.57%</w:t>
            </w:r>
          </w:p>
        </w:tc>
      </w:tr>
      <w:tr>
        <w:trPr>
          <w:trHeight w:val="408" w:hRule="exact"/>
        </w:trPr>
        <w:tc>
          <w:tcPr>
            <w:tcW w:w="172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、其他内资持股</w:t>
            </w:r>
          </w:p>
        </w:tc>
        <w:tc>
          <w:tcPr>
            <w:tcW w:w="992" w:type="dxa"/>
            <w:vMerge/>
            <w:tcBorders>
              <w:left w:val="single" w:sz="13" w:space="0" w:color="DCDCDC"/>
              <w:bottom w:val="single" w:sz="4" w:space="0" w:color="000000"/>
              <w:right w:val="single" w:sz="4" w:space="0" w:color="000000"/>
            </w:tcBorders>
          </w:tcPr>
          <w:p>
            <w:pPr/>
          </w:p>
        </w:tc>
        <w:tc>
          <w:tcPr>
            <w:tcW w:w="746"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2"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1082" w:type="dxa"/>
            <w:vMerge/>
            <w:tcBorders>
              <w:left w:val="single" w:sz="4" w:space="0" w:color="000000"/>
              <w:bottom w:val="single" w:sz="4" w:space="0" w:color="000000"/>
              <w:right w:val="single" w:sz="4" w:space="0" w:color="000000"/>
            </w:tcBorders>
          </w:tcPr>
          <w:p>
            <w:pPr/>
          </w:p>
        </w:tc>
        <w:tc>
          <w:tcPr>
            <w:tcW w:w="737" w:type="dxa"/>
            <w:vMerge/>
            <w:tcBorders>
              <w:left w:val="single" w:sz="4" w:space="0" w:color="000000"/>
              <w:bottom w:val="single" w:sz="4" w:space="0" w:color="000000"/>
              <w:right w:val="single" w:sz="4" w:space="0" w:color="000000"/>
            </w:tcBorders>
          </w:tcPr>
          <w:p>
            <w:pPr/>
          </w:p>
        </w:tc>
      </w:tr>
      <w:tr>
        <w:trPr>
          <w:trHeight w:val="636"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3" w:right="19" w:firstLine="91"/>
              <w:jc w:val="left"/>
              <w:rPr>
                <w:rFonts w:ascii="宋体" w:hAnsi="宋体" w:cs="宋体" w:eastAsia="宋体" w:hint="default"/>
                <w:sz w:val="18"/>
                <w:szCs w:val="18"/>
              </w:rPr>
            </w:pPr>
            <w:r>
              <w:rPr>
                <w:rFonts w:ascii="宋体" w:hAnsi="宋体" w:cs="宋体" w:eastAsia="宋体" w:hint="default"/>
                <w:spacing w:val="-6"/>
                <w:sz w:val="18"/>
                <w:szCs w:val="18"/>
              </w:rPr>
              <w:t>其中：境内非国有法</w:t>
            </w:r>
            <w:r>
              <w:rPr>
                <w:rFonts w:ascii="宋体" w:hAnsi="宋体" w:cs="宋体" w:eastAsia="宋体" w:hint="default"/>
                <w:sz w:val="18"/>
                <w:szCs w:val="18"/>
              </w:rPr>
              <w:t> 人持股</w:t>
            </w:r>
          </w:p>
        </w:tc>
        <w:tc>
          <w:tcPr>
            <w:tcW w:w="99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2"/>
              <w:jc w:val="center"/>
              <w:rPr>
                <w:rFonts w:ascii="宋体" w:hAnsi="宋体" w:cs="宋体" w:eastAsia="宋体" w:hint="default"/>
                <w:sz w:val="18"/>
                <w:szCs w:val="18"/>
              </w:rPr>
            </w:pPr>
            <w:r>
              <w:rPr>
                <w:rFonts w:ascii="宋体"/>
                <w:sz w:val="18"/>
              </w:rPr>
              <w:t>40948600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45.50%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04"/>
              <w:jc w:val="right"/>
              <w:rPr>
                <w:rFonts w:ascii="宋体" w:hAnsi="宋体" w:cs="宋体" w:eastAsia="宋体" w:hint="default"/>
                <w:sz w:val="18"/>
                <w:szCs w:val="18"/>
              </w:rPr>
            </w:pPr>
            <w:r>
              <w:rPr>
                <w:rFonts w:ascii="宋体"/>
                <w:sz w:val="18"/>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40948600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45.50%</w:t>
            </w:r>
          </w:p>
        </w:tc>
      </w:tr>
      <w:tr>
        <w:trPr>
          <w:trHeight w:val="634"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77" w:right="0"/>
              <w:jc w:val="left"/>
              <w:rPr>
                <w:rFonts w:ascii="宋体" w:hAnsi="宋体" w:cs="宋体" w:eastAsia="宋体" w:hint="default"/>
                <w:sz w:val="18"/>
                <w:szCs w:val="18"/>
              </w:rPr>
            </w:pPr>
            <w:r>
              <w:rPr>
                <w:rFonts w:ascii="宋体" w:hAnsi="宋体" w:cs="宋体" w:eastAsia="宋体" w:hint="default"/>
                <w:sz w:val="18"/>
                <w:szCs w:val="18"/>
              </w:rPr>
              <w:t>境内自然人持</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99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2"/>
              <w:jc w:val="center"/>
              <w:rPr>
                <w:rFonts w:ascii="宋体" w:hAnsi="宋体" w:cs="宋体" w:eastAsia="宋体" w:hint="default"/>
                <w:sz w:val="18"/>
                <w:szCs w:val="18"/>
              </w:rPr>
            </w:pPr>
            <w:r>
              <w:rPr>
                <w:rFonts w:ascii="宋体"/>
                <w:sz w:val="18"/>
              </w:rPr>
              <w:t>13566360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15.07%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04"/>
              <w:jc w:val="right"/>
              <w:rPr>
                <w:rFonts w:ascii="宋体" w:hAnsi="宋体" w:cs="宋体" w:eastAsia="宋体" w:hint="default"/>
                <w:sz w:val="18"/>
                <w:szCs w:val="18"/>
              </w:rPr>
            </w:pPr>
            <w:r>
              <w:rPr>
                <w:rFonts w:ascii="宋体"/>
                <w:sz w:val="18"/>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13566360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15.07%</w:t>
            </w:r>
          </w:p>
        </w:tc>
      </w:tr>
      <w:tr>
        <w:trPr>
          <w:trHeight w:val="322"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、外资持股</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5" w:right="0"/>
              <w:jc w:val="left"/>
              <w:rPr>
                <w:rFonts w:ascii="宋体" w:hAnsi="宋体" w:cs="宋体" w:eastAsia="宋体" w:hint="default"/>
                <w:sz w:val="18"/>
                <w:szCs w:val="18"/>
              </w:rPr>
            </w:pPr>
            <w:r>
              <w:rPr>
                <w:rFonts w:ascii="宋体" w:hAnsi="宋体" w:cs="宋体" w:eastAsia="宋体" w:hint="default"/>
                <w:spacing w:val="-6"/>
                <w:sz w:val="18"/>
                <w:szCs w:val="18"/>
              </w:rPr>
              <w:t>其中：境外法人持股</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77" w:right="0"/>
              <w:jc w:val="left"/>
              <w:rPr>
                <w:rFonts w:ascii="宋体" w:hAnsi="宋体" w:cs="宋体" w:eastAsia="宋体" w:hint="default"/>
                <w:sz w:val="18"/>
                <w:szCs w:val="18"/>
              </w:rPr>
            </w:pPr>
            <w:r>
              <w:rPr>
                <w:rFonts w:ascii="宋体" w:hAnsi="宋体" w:cs="宋体" w:eastAsia="宋体" w:hint="default"/>
                <w:sz w:val="18"/>
                <w:szCs w:val="18"/>
              </w:rPr>
              <w:t>境外自然人持</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、高管股份</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、人民币普通股</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pacing w:val="-5"/>
                <w:sz w:val="18"/>
                <w:szCs w:val="18"/>
              </w:rPr>
              <w:t>2</w:t>
            </w:r>
            <w:r>
              <w:rPr>
                <w:rFonts w:ascii="宋体" w:hAnsi="宋体" w:cs="宋体" w:eastAsia="宋体" w:hint="default"/>
                <w:spacing w:val="-5"/>
                <w:sz w:val="18"/>
                <w:szCs w:val="18"/>
              </w:rPr>
              <w:t>、境内上市的外资股</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pacing w:val="-5"/>
                <w:sz w:val="18"/>
                <w:szCs w:val="18"/>
              </w:rPr>
              <w:t>3</w:t>
            </w:r>
            <w:r>
              <w:rPr>
                <w:rFonts w:ascii="宋体" w:hAnsi="宋体" w:cs="宋体" w:eastAsia="宋体" w:hint="default"/>
                <w:spacing w:val="-5"/>
                <w:sz w:val="18"/>
                <w:szCs w:val="18"/>
              </w:rPr>
              <w:t>、境外上市的外资股</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7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992"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98" w:hRule="exact"/>
        </w:trPr>
        <w:tc>
          <w:tcPr>
            <w:tcW w:w="1721"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vMerge w:val="restart"/>
            <w:tcBorders>
              <w:top w:val="single" w:sz="4" w:space="0" w:color="000000"/>
              <w:left w:val="single" w:sz="13" w:space="0" w:color="DCDCDC"/>
              <w:right w:val="single" w:sz="4" w:space="0" w:color="000000"/>
            </w:tcBorders>
          </w:tcPr>
          <w:p>
            <w:pPr>
              <w:pStyle w:val="TableParagraph"/>
              <w:spacing w:line="240" w:lineRule="auto" w:before="140"/>
              <w:ind w:left="117" w:right="0"/>
              <w:jc w:val="left"/>
              <w:rPr>
                <w:rFonts w:ascii="宋体" w:hAnsi="宋体" w:cs="宋体" w:eastAsia="宋体" w:hint="default"/>
                <w:sz w:val="18"/>
                <w:szCs w:val="18"/>
              </w:rPr>
            </w:pPr>
            <w:r>
              <w:rPr>
                <w:rFonts w:ascii="宋体"/>
                <w:sz w:val="18"/>
              </w:rPr>
              <w:t>90000000</w:t>
            </w:r>
          </w:p>
        </w:tc>
        <w:tc>
          <w:tcPr>
            <w:tcW w:w="746" w:type="dxa"/>
            <w:vMerge w:val="restart"/>
            <w:tcBorders>
              <w:top w:val="single" w:sz="4" w:space="0" w:color="000000"/>
              <w:left w:val="single" w:sz="4" w:space="0" w:color="000000"/>
              <w:right w:val="single" w:sz="4" w:space="0" w:color="000000"/>
            </w:tcBorders>
          </w:tcPr>
          <w:p>
            <w:pPr>
              <w:pStyle w:val="TableParagraph"/>
              <w:spacing w:line="240" w:lineRule="auto" w:before="140"/>
              <w:ind w:left="189" w:right="0"/>
              <w:jc w:val="left"/>
              <w:rPr>
                <w:rFonts w:ascii="宋体" w:hAnsi="宋体" w:cs="宋体" w:eastAsia="宋体" w:hint="default"/>
                <w:sz w:val="18"/>
                <w:szCs w:val="18"/>
              </w:rPr>
            </w:pPr>
            <w:r>
              <w:rPr>
                <w:rFonts w:ascii="宋体"/>
                <w:sz w:val="18"/>
              </w:rPr>
              <w:t>100%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left="1" w:right="0"/>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0</w:t>
            </w:r>
          </w:p>
        </w:tc>
        <w:tc>
          <w:tcPr>
            <w:tcW w:w="912"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082" w:type="dxa"/>
            <w:vMerge w:val="restart"/>
            <w:tcBorders>
              <w:top w:val="single" w:sz="4" w:space="0" w:color="000000"/>
              <w:left w:val="single" w:sz="4" w:space="0" w:color="000000"/>
              <w:right w:val="single" w:sz="4" w:space="0" w:color="000000"/>
            </w:tcBorders>
          </w:tcPr>
          <w:p>
            <w:pPr>
              <w:pStyle w:val="TableParagraph"/>
              <w:spacing w:line="240" w:lineRule="auto" w:before="140"/>
              <w:ind w:left="175" w:right="0"/>
              <w:jc w:val="left"/>
              <w:rPr>
                <w:rFonts w:ascii="宋体" w:hAnsi="宋体" w:cs="宋体" w:eastAsia="宋体" w:hint="default"/>
                <w:sz w:val="18"/>
                <w:szCs w:val="18"/>
              </w:rPr>
            </w:pPr>
            <w:r>
              <w:rPr>
                <w:rFonts w:ascii="宋体"/>
                <w:sz w:val="18"/>
              </w:rPr>
              <w:t>90000000</w:t>
            </w:r>
          </w:p>
        </w:tc>
        <w:tc>
          <w:tcPr>
            <w:tcW w:w="737" w:type="dxa"/>
            <w:vMerge w:val="restart"/>
            <w:tcBorders>
              <w:top w:val="single" w:sz="4" w:space="0" w:color="000000"/>
              <w:left w:val="single" w:sz="4" w:space="0" w:color="000000"/>
              <w:right w:val="single" w:sz="4" w:space="0" w:color="000000"/>
            </w:tcBorders>
          </w:tcPr>
          <w:p>
            <w:pPr>
              <w:pStyle w:val="TableParagraph"/>
              <w:spacing w:line="240" w:lineRule="auto" w:before="140"/>
              <w:ind w:left="184" w:right="0"/>
              <w:jc w:val="left"/>
              <w:rPr>
                <w:rFonts w:ascii="宋体" w:hAnsi="宋体" w:cs="宋体" w:eastAsia="宋体" w:hint="default"/>
                <w:sz w:val="18"/>
                <w:szCs w:val="18"/>
              </w:rPr>
            </w:pPr>
            <w:r>
              <w:rPr>
                <w:rFonts w:ascii="宋体"/>
                <w:sz w:val="18"/>
              </w:rPr>
              <w:t>100%</w:t>
            </w:r>
          </w:p>
        </w:tc>
      </w:tr>
      <w:tr>
        <w:trPr>
          <w:trHeight w:val="408" w:hRule="exact"/>
        </w:trPr>
        <w:tc>
          <w:tcPr>
            <w:tcW w:w="1721"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992" w:type="dxa"/>
            <w:vMerge/>
            <w:tcBorders>
              <w:left w:val="single" w:sz="13" w:space="0" w:color="DCDCDC"/>
              <w:bottom w:val="single" w:sz="4" w:space="0" w:color="000000"/>
              <w:right w:val="single" w:sz="4" w:space="0" w:color="000000"/>
            </w:tcBorders>
          </w:tcPr>
          <w:p>
            <w:pPr/>
          </w:p>
        </w:tc>
        <w:tc>
          <w:tcPr>
            <w:tcW w:w="746"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2"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c>
          <w:tcPr>
            <w:tcW w:w="1082" w:type="dxa"/>
            <w:vMerge/>
            <w:tcBorders>
              <w:left w:val="single" w:sz="4" w:space="0" w:color="000000"/>
              <w:bottom w:val="single" w:sz="4" w:space="0" w:color="000000"/>
              <w:right w:val="single" w:sz="4" w:space="0" w:color="000000"/>
            </w:tcBorders>
          </w:tcPr>
          <w:p>
            <w:pPr/>
          </w:p>
        </w:tc>
        <w:tc>
          <w:tcPr>
            <w:tcW w:w="737" w:type="dxa"/>
            <w:vMerge/>
            <w:tcBorders>
              <w:left w:val="single" w:sz="4" w:space="0" w:color="000000"/>
              <w:bottom w:val="single" w:sz="4" w:space="0" w:color="000000"/>
              <w:right w:val="single" w:sz="4" w:space="0" w:color="000000"/>
            </w:tcBorders>
          </w:tcPr>
          <w:p>
            <w:pPr/>
          </w:p>
        </w:tc>
      </w:tr>
    </w:tbl>
    <w:p>
      <w:pPr>
        <w:spacing w:after="0"/>
        <w:sectPr>
          <w:pgSz w:w="11910" w:h="16840"/>
          <w:pgMar w:header="853" w:footer="1195" w:top="1320" w:bottom="1380" w:left="1380" w:right="0"/>
        </w:sectPr>
      </w:pPr>
    </w:p>
    <w:p>
      <w:pPr>
        <w:spacing w:before="121"/>
        <w:ind w:left="800" w:right="0" w:firstLine="0"/>
        <w:jc w:val="left"/>
        <w:rPr>
          <w:rFonts w:ascii="宋体" w:hAnsi="宋体" w:cs="宋体" w:eastAsia="宋体" w:hint="default"/>
          <w:sz w:val="18"/>
          <w:szCs w:val="18"/>
        </w:rPr>
      </w:pPr>
      <w:r>
        <w:rPr>
          <w:rFonts w:ascii="宋体" w:hAnsi="宋体" w:cs="宋体" w:eastAsia="宋体" w:hint="default"/>
          <w:sz w:val="18"/>
          <w:szCs w:val="18"/>
        </w:rPr>
        <w:t>限售股份变动情况表</w:t>
      </w:r>
    </w:p>
    <w:p>
      <w:pPr>
        <w:spacing w:before="77"/>
        <w:ind w:left="0" w:right="876"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3"/>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1937"/>
        <w:gridCol w:w="1561"/>
        <w:gridCol w:w="1500"/>
        <w:gridCol w:w="1618"/>
        <w:gridCol w:w="1191"/>
        <w:gridCol w:w="1404"/>
        <w:gridCol w:w="1404"/>
      </w:tblGrid>
      <w:tr>
        <w:trPr>
          <w:trHeight w:val="322" w:hRule="exact"/>
        </w:trPr>
        <w:tc>
          <w:tcPr>
            <w:tcW w:w="19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5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年初限售股数</w:t>
            </w:r>
          </w:p>
        </w:tc>
        <w:tc>
          <w:tcPr>
            <w:tcW w:w="15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本年解除限售股数</w:t>
            </w:r>
          </w:p>
        </w:tc>
        <w:tc>
          <w:tcPr>
            <w:tcW w:w="16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本年增加限售股数</w:t>
            </w:r>
          </w:p>
        </w:tc>
        <w:tc>
          <w:tcPr>
            <w:tcW w:w="11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年末限售股数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336"/>
              <w:jc w:val="right"/>
              <w:rPr>
                <w:rFonts w:ascii="宋体" w:hAnsi="宋体" w:cs="宋体" w:eastAsia="宋体" w:hint="default"/>
                <w:sz w:val="18"/>
                <w:szCs w:val="18"/>
              </w:rPr>
            </w:pPr>
            <w:r>
              <w:rPr>
                <w:rFonts w:ascii="宋体" w:hAnsi="宋体" w:cs="宋体" w:eastAsia="宋体" w:hint="default"/>
                <w:sz w:val="18"/>
                <w:szCs w:val="18"/>
              </w:rPr>
              <w:t>限售原因</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hAnsi="宋体" w:cs="宋体" w:eastAsia="宋体" w:hint="default"/>
                <w:sz w:val="18"/>
                <w:szCs w:val="18"/>
              </w:rPr>
              <w:t>上海万豪投资有限公司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31948600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31948600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2014.01.24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hAnsi="宋体" w:cs="宋体" w:eastAsia="宋体" w:hint="default"/>
                <w:sz w:val="18"/>
                <w:szCs w:val="18"/>
              </w:rPr>
              <w:t>上海科技投资公司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15268000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sz w:val="18"/>
              </w:rPr>
              <w:t>15268000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8"/>
              <w:ind w:left="602" w:right="63" w:hanging="541"/>
              <w:jc w:val="left"/>
              <w:rPr>
                <w:rFonts w:ascii="宋体" w:hAnsi="宋体" w:cs="宋体" w:eastAsia="宋体" w:hint="default"/>
                <w:sz w:val="18"/>
                <w:szCs w:val="18"/>
              </w:rPr>
            </w:pPr>
            <w:r>
              <w:rPr>
                <w:rFonts w:ascii="宋体" w:hAnsi="宋体" w:cs="宋体" w:eastAsia="宋体" w:hint="default"/>
                <w:sz w:val="18"/>
                <w:szCs w:val="18"/>
              </w:rPr>
              <w:t>上海长安信息技术咨询 开发中心</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6518440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6518440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71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上海东方传媒集团有限</w:t>
            </w:r>
          </w:p>
          <w:p>
            <w:pPr>
              <w:pStyle w:val="TableParagraph"/>
              <w:spacing w:line="240" w:lineRule="auto" w:before="112"/>
              <w:ind w:right="1"/>
              <w:jc w:val="center"/>
              <w:rPr>
                <w:rFonts w:ascii="宋体" w:hAnsi="宋体" w:cs="宋体" w:eastAsia="宋体" w:hint="default"/>
                <w:sz w:val="18"/>
                <w:szCs w:val="18"/>
              </w:rPr>
            </w:pPr>
            <w:r>
              <w:rPr>
                <w:rFonts w:ascii="宋体" w:hAnsi="宋体" w:cs="宋体" w:eastAsia="宋体" w:hint="default"/>
                <w:sz w:val="18"/>
                <w:szCs w:val="18"/>
              </w:rPr>
              <w:t>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0"/>
              <w:jc w:val="center"/>
              <w:rPr>
                <w:rFonts w:ascii="宋体" w:hAnsi="宋体" w:cs="宋体" w:eastAsia="宋体" w:hint="default"/>
                <w:sz w:val="18"/>
                <w:szCs w:val="18"/>
              </w:rPr>
            </w:pPr>
            <w:r>
              <w:rPr>
                <w:rFonts w:ascii="宋体"/>
                <w:sz w:val="18"/>
              </w:rPr>
              <w:t>5350000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right="0"/>
              <w:jc w:val="center"/>
              <w:rPr>
                <w:rFonts w:ascii="宋体" w:hAnsi="宋体" w:cs="宋体" w:eastAsia="宋体" w:hint="default"/>
                <w:sz w:val="18"/>
                <w:szCs w:val="18"/>
              </w:rPr>
            </w:pPr>
            <w:r>
              <w:rPr>
                <w:rFonts w:ascii="宋体"/>
                <w:sz w:val="18"/>
              </w:rPr>
              <w:t>5350000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before="5"/>
              <w:ind w:left="782" w:right="63" w:hanging="721"/>
              <w:jc w:val="left"/>
              <w:rPr>
                <w:rFonts w:ascii="宋体" w:hAnsi="宋体" w:cs="宋体" w:eastAsia="宋体" w:hint="default"/>
                <w:sz w:val="18"/>
                <w:szCs w:val="18"/>
              </w:rPr>
            </w:pPr>
            <w:r>
              <w:rPr>
                <w:rFonts w:ascii="宋体" w:hAnsi="宋体" w:cs="宋体" w:eastAsia="宋体" w:hint="default"/>
                <w:sz w:val="18"/>
                <w:szCs w:val="18"/>
              </w:rPr>
              <w:t>上海机场（集团）有限 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4432500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4432500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5"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7"/>
              <w:ind w:left="782" w:right="63" w:hanging="721"/>
              <w:jc w:val="left"/>
              <w:rPr>
                <w:rFonts w:ascii="宋体" w:hAnsi="宋体" w:cs="宋体" w:eastAsia="宋体" w:hint="default"/>
                <w:sz w:val="18"/>
                <w:szCs w:val="18"/>
              </w:rPr>
            </w:pPr>
            <w:r>
              <w:rPr>
                <w:rFonts w:ascii="宋体" w:hAnsi="宋体" w:cs="宋体" w:eastAsia="宋体" w:hint="default"/>
                <w:sz w:val="18"/>
                <w:szCs w:val="18"/>
              </w:rPr>
              <w:t>北京世纪凯悦投资有限 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3000000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3000000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before="5"/>
              <w:ind w:left="871" w:right="63" w:hanging="810"/>
              <w:jc w:val="left"/>
              <w:rPr>
                <w:rFonts w:ascii="宋体" w:hAnsi="宋体" w:cs="宋体" w:eastAsia="宋体" w:hint="default"/>
                <w:sz w:val="18"/>
                <w:szCs w:val="18"/>
              </w:rPr>
            </w:pPr>
            <w:r>
              <w:rPr>
                <w:rFonts w:ascii="宋体" w:hAnsi="宋体" w:cs="宋体" w:eastAsia="宋体" w:hint="default"/>
                <w:sz w:val="18"/>
                <w:szCs w:val="18"/>
              </w:rPr>
              <w:t>深圳市中庸实业有限公 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3000000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3000000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上海精文投资有限公司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2675000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2675000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9"/>
              <w:ind w:left="782" w:right="63" w:hanging="721"/>
              <w:jc w:val="left"/>
              <w:rPr>
                <w:rFonts w:ascii="宋体" w:hAnsi="宋体" w:cs="宋体" w:eastAsia="宋体" w:hint="default"/>
                <w:sz w:val="18"/>
                <w:szCs w:val="18"/>
              </w:rPr>
            </w:pPr>
            <w:r>
              <w:rPr>
                <w:rFonts w:ascii="宋体" w:hAnsi="宋体" w:cs="宋体" w:eastAsia="宋体" w:hint="default"/>
                <w:sz w:val="18"/>
                <w:szCs w:val="18"/>
              </w:rPr>
              <w:t>北京赛昂传媒投资有限 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2"/>
              <w:jc w:val="center"/>
              <w:rPr>
                <w:rFonts w:ascii="宋体" w:hAnsi="宋体" w:cs="宋体" w:eastAsia="宋体" w:hint="default"/>
                <w:sz w:val="18"/>
                <w:szCs w:val="18"/>
              </w:rPr>
            </w:pPr>
            <w:r>
              <w:rPr>
                <w:rFonts w:ascii="宋体" w:hAnsi="宋体" w:cs="宋体" w:eastAsia="宋体" w:hint="default"/>
                <w:sz w:val="18"/>
                <w:szCs w:val="18"/>
              </w:rPr>
              <w:t>薛莉芳</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1337900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sz w:val="18"/>
              </w:rPr>
              <w:t>1337900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63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691" w:right="63" w:hanging="630"/>
              <w:jc w:val="left"/>
              <w:rPr>
                <w:rFonts w:ascii="宋体" w:hAnsi="宋体" w:cs="宋体" w:eastAsia="宋体" w:hint="default"/>
                <w:sz w:val="18"/>
                <w:szCs w:val="18"/>
              </w:rPr>
            </w:pPr>
            <w:r>
              <w:rPr>
                <w:rFonts w:ascii="宋体" w:hAnsi="宋体" w:cs="宋体" w:eastAsia="宋体" w:hint="default"/>
                <w:sz w:val="18"/>
                <w:szCs w:val="18"/>
              </w:rPr>
              <w:t>上海计算机软件技术开 发中心</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1241100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1241100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2012.01.24</w:t>
            </w:r>
          </w:p>
        </w:tc>
      </w:tr>
      <w:tr>
        <w:trPr>
          <w:trHeight w:val="63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782" w:right="63" w:hanging="721"/>
              <w:jc w:val="left"/>
              <w:rPr>
                <w:rFonts w:ascii="宋体" w:hAnsi="宋体" w:cs="宋体" w:eastAsia="宋体" w:hint="default"/>
                <w:sz w:val="18"/>
                <w:szCs w:val="18"/>
              </w:rPr>
            </w:pPr>
            <w:r>
              <w:rPr>
                <w:rFonts w:ascii="宋体" w:hAnsi="宋体" w:cs="宋体" w:eastAsia="宋体" w:hint="default"/>
                <w:sz w:val="18"/>
                <w:szCs w:val="18"/>
              </w:rPr>
              <w:t>上海燊博投资管理有限 公司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宋体" w:hAnsi="宋体" w:cs="宋体" w:eastAsia="宋体" w:hint="default"/>
                <w:sz w:val="18"/>
                <w:szCs w:val="18"/>
              </w:rPr>
            </w:pPr>
            <w:r>
              <w:rPr>
                <w:rFonts w:ascii="宋体"/>
                <w:sz w:val="18"/>
              </w:rPr>
              <w:t>1000000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18"/>
                <w:szCs w:val="18"/>
              </w:rPr>
            </w:pPr>
            <w:r>
              <w:rPr>
                <w:rFonts w:ascii="Calibri"/>
                <w:sz w:val="18"/>
              </w:rPr>
              <w:t>2012.01.24</w:t>
            </w:r>
          </w:p>
        </w:tc>
      </w:tr>
      <w:tr>
        <w:trPr>
          <w:trHeight w:val="507"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史一兵</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918100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sz w:val="18"/>
              </w:rPr>
              <w:t>918100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2014.01.24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陈剑辉</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813600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sz w:val="18"/>
              </w:rPr>
              <w:t>813600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陶怀仁</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560000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李蘋</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sz w:val="18"/>
              </w:rPr>
              <w:t>485000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sz w:val="18"/>
              </w:rPr>
              <w:t>485000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陆继业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460000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460000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王晴岗</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437900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sz w:val="18"/>
              </w:rPr>
              <w:t>437900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李菁</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336612</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336612</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7"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宋体" w:hAnsi="宋体" w:cs="宋体" w:eastAsia="宋体" w:hint="default"/>
                <w:sz w:val="18"/>
                <w:szCs w:val="18"/>
              </w:rPr>
            </w:pPr>
            <w:r>
              <w:rPr>
                <w:rFonts w:ascii="宋体" w:hAnsi="宋体" w:cs="宋体" w:eastAsia="宋体" w:hint="default"/>
                <w:sz w:val="18"/>
                <w:szCs w:val="18"/>
              </w:rPr>
              <w:t>王齐懿</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sz w:val="18"/>
              </w:rPr>
              <w:t>312000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宋体" w:hAnsi="宋体" w:cs="宋体" w:eastAsia="宋体" w:hint="default"/>
                <w:sz w:val="18"/>
                <w:szCs w:val="18"/>
              </w:rPr>
            </w:pPr>
            <w:r>
              <w:rPr>
                <w:rFonts w:ascii="宋体"/>
                <w:sz w:val="18"/>
              </w:rPr>
              <w:t>312000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吴颖健</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290000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290000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史习新</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288100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sz w:val="18"/>
              </w:rPr>
              <w:t>288100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王清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287300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sz w:val="18"/>
              </w:rPr>
              <w:t>287300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戴自强</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278000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
              <w:jc w:val="center"/>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278000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Calibri" w:hAnsi="Calibri" w:cs="Calibri" w:eastAsia="Calibri" w:hint="default"/>
                <w:sz w:val="18"/>
                <w:szCs w:val="18"/>
              </w:rPr>
            </w:pPr>
            <w:r>
              <w:rPr>
                <w:rFonts w:ascii="Calibri"/>
                <w:sz w:val="18"/>
              </w:rPr>
              <w:t>2012.01.24</w:t>
            </w:r>
          </w:p>
        </w:tc>
      </w:tr>
    </w:tbl>
    <w:p>
      <w:pPr>
        <w:spacing w:after="0" w:line="240" w:lineRule="auto"/>
        <w:jc w:val="center"/>
        <w:rPr>
          <w:rFonts w:ascii="Calibri" w:hAnsi="Calibri" w:cs="Calibri" w:eastAsia="Calibri" w:hint="default"/>
          <w:sz w:val="18"/>
          <w:szCs w:val="18"/>
        </w:rPr>
        <w:sectPr>
          <w:pgSz w:w="11910" w:h="16840"/>
          <w:pgMar w:header="853" w:footer="1195" w:top="1320" w:bottom="1380" w:left="100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1" w:type="dxa"/>
        <w:tblLayout w:type="fixed"/>
        <w:tblCellMar>
          <w:top w:w="0" w:type="dxa"/>
          <w:left w:w="0" w:type="dxa"/>
          <w:bottom w:w="0" w:type="dxa"/>
          <w:right w:w="0" w:type="dxa"/>
        </w:tblCellMar>
        <w:tblLook w:val="01E0"/>
      </w:tblPr>
      <w:tblGrid>
        <w:gridCol w:w="1937"/>
        <w:gridCol w:w="1561"/>
        <w:gridCol w:w="1500"/>
        <w:gridCol w:w="1618"/>
        <w:gridCol w:w="1191"/>
        <w:gridCol w:w="1404"/>
        <w:gridCol w:w="1404"/>
      </w:tblGrid>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何俊</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269000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269000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闻建中</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03" w:right="0"/>
              <w:jc w:val="left"/>
              <w:rPr>
                <w:rFonts w:ascii="宋体" w:hAnsi="宋体" w:cs="宋体" w:eastAsia="宋体" w:hint="default"/>
                <w:sz w:val="18"/>
                <w:szCs w:val="18"/>
              </w:rPr>
            </w:pPr>
            <w:r>
              <w:rPr>
                <w:rFonts w:ascii="宋体"/>
                <w:sz w:val="18"/>
              </w:rPr>
              <w:t>265000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sz w:val="18"/>
              </w:rPr>
              <w:t>265000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胡怡君</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260000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缪前</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03" w:right="0"/>
              <w:jc w:val="left"/>
              <w:rPr>
                <w:rFonts w:ascii="宋体" w:hAnsi="宋体" w:cs="宋体" w:eastAsia="宋体" w:hint="default"/>
                <w:sz w:val="18"/>
                <w:szCs w:val="18"/>
              </w:rPr>
            </w:pPr>
            <w:r>
              <w:rPr>
                <w:rFonts w:ascii="宋体"/>
                <w:sz w:val="18"/>
              </w:rPr>
              <w:t>255000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sz w:val="18"/>
              </w:rPr>
              <w:t>255000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李光亚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246000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246000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顾瑜</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233600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sz w:val="18"/>
              </w:rPr>
              <w:t>233600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孙宏明</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220000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5"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袁力靖</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201200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sz w:val="18"/>
              </w:rPr>
              <w:t>201200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范春</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503" w:right="0"/>
              <w:jc w:val="left"/>
              <w:rPr>
                <w:rFonts w:ascii="宋体" w:hAnsi="宋体" w:cs="宋体" w:eastAsia="宋体" w:hint="default"/>
                <w:sz w:val="18"/>
                <w:szCs w:val="18"/>
              </w:rPr>
            </w:pPr>
            <w:r>
              <w:rPr>
                <w:rFonts w:ascii="宋体"/>
                <w:sz w:val="18"/>
              </w:rPr>
              <w:t>200800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sz w:val="18"/>
              </w:rPr>
              <w:t>200800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王旭耀</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503" w:right="0"/>
              <w:jc w:val="left"/>
              <w:rPr>
                <w:rFonts w:ascii="宋体" w:hAnsi="宋体" w:cs="宋体" w:eastAsia="宋体" w:hint="default"/>
                <w:sz w:val="18"/>
                <w:szCs w:val="18"/>
              </w:rPr>
            </w:pPr>
            <w:r>
              <w:rPr>
                <w:rFonts w:ascii="宋体"/>
                <w:sz w:val="18"/>
              </w:rPr>
              <w:t>167400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sz w:val="18"/>
              </w:rPr>
              <w:t>167400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方小萍</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03" w:right="0"/>
              <w:jc w:val="left"/>
              <w:rPr>
                <w:rFonts w:ascii="宋体" w:hAnsi="宋体" w:cs="宋体" w:eastAsia="宋体" w:hint="default"/>
                <w:sz w:val="18"/>
                <w:szCs w:val="18"/>
              </w:rPr>
            </w:pPr>
            <w:r>
              <w:rPr>
                <w:rFonts w:ascii="宋体"/>
                <w:sz w:val="18"/>
              </w:rPr>
              <w:t>160008</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sz w:val="18"/>
              </w:rPr>
              <w:t>160008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朱袆</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155000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155000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周昀</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03" w:right="0"/>
              <w:jc w:val="left"/>
              <w:rPr>
                <w:rFonts w:ascii="宋体" w:hAnsi="宋体" w:cs="宋体" w:eastAsia="宋体" w:hint="default"/>
                <w:sz w:val="18"/>
                <w:szCs w:val="18"/>
              </w:rPr>
            </w:pPr>
            <w:r>
              <w:rPr>
                <w:rFonts w:ascii="宋体"/>
                <w:sz w:val="18"/>
              </w:rPr>
              <w:t>153400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sz w:val="18"/>
              </w:rPr>
              <w:t>153400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陈焕平</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152900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sz w:val="18"/>
              </w:rPr>
              <w:t>152900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7"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王英杰</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150000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150000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潘文琦</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129000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129000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丰收</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118200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sz w:val="18"/>
              </w:rPr>
              <w:t>118200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高庆华</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03" w:right="0"/>
              <w:jc w:val="left"/>
              <w:rPr>
                <w:rFonts w:ascii="宋体" w:hAnsi="宋体" w:cs="宋体" w:eastAsia="宋体" w:hint="default"/>
                <w:sz w:val="18"/>
                <w:szCs w:val="18"/>
              </w:rPr>
            </w:pPr>
            <w:r>
              <w:rPr>
                <w:rFonts w:ascii="宋体"/>
                <w:sz w:val="18"/>
              </w:rPr>
              <w:t>118200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sz w:val="18"/>
              </w:rPr>
              <w:t>118200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沈宇青</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115000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115000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王宣言</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503" w:right="0"/>
              <w:jc w:val="left"/>
              <w:rPr>
                <w:rFonts w:ascii="宋体" w:hAnsi="宋体" w:cs="宋体" w:eastAsia="宋体" w:hint="default"/>
                <w:sz w:val="18"/>
                <w:szCs w:val="18"/>
              </w:rPr>
            </w:pPr>
            <w:r>
              <w:rPr>
                <w:rFonts w:ascii="宋体"/>
                <w:sz w:val="18"/>
              </w:rPr>
              <w:t>110000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110000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晏伟敏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503" w:right="0"/>
              <w:jc w:val="left"/>
              <w:rPr>
                <w:rFonts w:ascii="宋体" w:hAnsi="宋体" w:cs="宋体" w:eastAsia="宋体" w:hint="default"/>
                <w:sz w:val="18"/>
                <w:szCs w:val="18"/>
              </w:rPr>
            </w:pPr>
            <w:r>
              <w:rPr>
                <w:rFonts w:ascii="宋体"/>
                <w:sz w:val="18"/>
              </w:rPr>
              <w:t>107000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宋体" w:hAnsi="宋体" w:cs="宋体" w:eastAsia="宋体" w:hint="default"/>
                <w:sz w:val="18"/>
                <w:szCs w:val="18"/>
              </w:rPr>
            </w:pPr>
            <w:r>
              <w:rPr>
                <w:rFonts w:ascii="宋体"/>
                <w:sz w:val="18"/>
              </w:rPr>
              <w:t>107000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07"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姜锋</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03" w:right="0"/>
              <w:jc w:val="left"/>
              <w:rPr>
                <w:rFonts w:ascii="宋体" w:hAnsi="宋体" w:cs="宋体" w:eastAsia="宋体" w:hint="default"/>
                <w:sz w:val="18"/>
                <w:szCs w:val="18"/>
              </w:rPr>
            </w:pPr>
            <w:r>
              <w:rPr>
                <w:rFonts w:ascii="宋体"/>
                <w:sz w:val="18"/>
              </w:rPr>
              <w:t>101000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sz w:val="18"/>
              </w:rPr>
              <w:t>101000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郑戈</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100200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sz w:val="18"/>
              </w:rPr>
              <w:t>100200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劳诚信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03" w:right="0"/>
              <w:jc w:val="left"/>
              <w:rPr>
                <w:rFonts w:ascii="宋体" w:hAnsi="宋体" w:cs="宋体" w:eastAsia="宋体" w:hint="default"/>
                <w:sz w:val="18"/>
                <w:szCs w:val="18"/>
              </w:rPr>
            </w:pPr>
            <w:r>
              <w:rPr>
                <w:rFonts w:ascii="宋体"/>
                <w:sz w:val="18"/>
              </w:rPr>
              <w:t>100000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100000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俞文康</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邹金宝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503" w:right="0"/>
              <w:jc w:val="left"/>
              <w:rPr>
                <w:rFonts w:ascii="宋体" w:hAnsi="宋体" w:cs="宋体" w:eastAsia="宋体" w:hint="default"/>
                <w:sz w:val="18"/>
                <w:szCs w:val="18"/>
              </w:rPr>
            </w:pPr>
            <w:r>
              <w:rPr>
                <w:rFonts w:ascii="宋体"/>
                <w:sz w:val="18"/>
              </w:rPr>
              <w:t>100000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肖勤</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49" w:right="0"/>
              <w:jc w:val="left"/>
              <w:rPr>
                <w:rFonts w:ascii="宋体" w:hAnsi="宋体" w:cs="宋体" w:eastAsia="宋体" w:hint="default"/>
                <w:sz w:val="18"/>
                <w:szCs w:val="18"/>
              </w:rPr>
            </w:pPr>
            <w:r>
              <w:rPr>
                <w:rFonts w:ascii="宋体"/>
                <w:sz w:val="18"/>
              </w:rPr>
              <w:t>95000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95000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bl>
    <w:p>
      <w:pPr>
        <w:spacing w:after="0" w:line="240" w:lineRule="auto"/>
        <w:jc w:val="center"/>
        <w:rPr>
          <w:rFonts w:ascii="Calibri" w:hAnsi="Calibri" w:cs="Calibri" w:eastAsia="Calibri" w:hint="default"/>
          <w:sz w:val="18"/>
          <w:szCs w:val="18"/>
        </w:rPr>
        <w:sectPr>
          <w:pgSz w:w="11910" w:h="16840"/>
          <w:pgMar w:header="853" w:footer="1195" w:top="1320" w:bottom="1380" w:left="100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1" w:type="dxa"/>
        <w:tblLayout w:type="fixed"/>
        <w:tblCellMar>
          <w:top w:w="0" w:type="dxa"/>
          <w:left w:w="0" w:type="dxa"/>
          <w:bottom w:w="0" w:type="dxa"/>
          <w:right w:w="0" w:type="dxa"/>
        </w:tblCellMar>
        <w:tblLook w:val="01E0"/>
      </w:tblPr>
      <w:tblGrid>
        <w:gridCol w:w="1937"/>
        <w:gridCol w:w="1561"/>
        <w:gridCol w:w="1500"/>
        <w:gridCol w:w="1618"/>
        <w:gridCol w:w="1191"/>
        <w:gridCol w:w="1404"/>
        <w:gridCol w:w="1404"/>
      </w:tblGrid>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聂金标</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sz w:val="18"/>
              </w:rPr>
              <w:t>89800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89800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唐春风</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86000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86000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周燕芳</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85000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85000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张翔</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 w:right="0"/>
              <w:jc w:val="center"/>
              <w:rPr>
                <w:rFonts w:ascii="宋体" w:hAnsi="宋体" w:cs="宋体" w:eastAsia="宋体" w:hint="default"/>
                <w:sz w:val="18"/>
                <w:szCs w:val="18"/>
              </w:rPr>
            </w:pPr>
            <w:r>
              <w:rPr>
                <w:rFonts w:ascii="宋体"/>
                <w:sz w:val="18"/>
              </w:rPr>
              <w:t>85000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85000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于俊府</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 w:right="0"/>
              <w:jc w:val="center"/>
              <w:rPr>
                <w:rFonts w:ascii="宋体" w:hAnsi="宋体" w:cs="宋体" w:eastAsia="宋体" w:hint="default"/>
                <w:sz w:val="18"/>
                <w:szCs w:val="18"/>
              </w:rPr>
            </w:pPr>
            <w:r>
              <w:rPr>
                <w:rFonts w:ascii="宋体"/>
                <w:sz w:val="18"/>
              </w:rPr>
              <w:t>75000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75000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庄骐</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75000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75000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夏晨冰</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70000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70000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7"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金刚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65000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65000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江善标</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sz w:val="18"/>
              </w:rPr>
              <w:t>61400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61400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纪洁</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61000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61000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杨杰</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60000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顾穗临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sz w:val="18"/>
              </w:rPr>
              <w:t>59100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59100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毕永明</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sz w:val="18"/>
              </w:rPr>
              <w:t>59100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59100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周栋</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57000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57000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邬斌亮</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 w:right="0"/>
              <w:jc w:val="center"/>
              <w:rPr>
                <w:rFonts w:ascii="宋体" w:hAnsi="宋体" w:cs="宋体" w:eastAsia="宋体" w:hint="default"/>
                <w:sz w:val="18"/>
                <w:szCs w:val="18"/>
              </w:rPr>
            </w:pPr>
            <w:r>
              <w:rPr>
                <w:rFonts w:ascii="宋体"/>
                <w:sz w:val="18"/>
              </w:rPr>
              <w:t>57000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57000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施寅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 w:right="0"/>
              <w:jc w:val="center"/>
              <w:rPr>
                <w:rFonts w:ascii="宋体" w:hAnsi="宋体" w:cs="宋体" w:eastAsia="宋体" w:hint="default"/>
                <w:sz w:val="18"/>
                <w:szCs w:val="18"/>
              </w:rPr>
            </w:pPr>
            <w:r>
              <w:rPr>
                <w:rFonts w:ascii="宋体"/>
                <w:sz w:val="18"/>
              </w:rPr>
              <w:t>55000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55000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钱佩敏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sz w:val="18"/>
              </w:rPr>
              <w:t>54400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54400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仲震宇</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52000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许克军</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51000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51000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程馨慧</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杨玲</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7"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陈晓嵘</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50000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50000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肖兆成</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王兆进</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45000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45000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吴浩</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宋体" w:hAnsi="宋体" w:cs="宋体" w:eastAsia="宋体" w:hint="default"/>
                <w:sz w:val="18"/>
                <w:szCs w:val="18"/>
              </w:rPr>
            </w:pPr>
            <w:r>
              <w:rPr>
                <w:rFonts w:ascii="宋体"/>
                <w:sz w:val="18"/>
              </w:rPr>
              <w:t>42900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42900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查峻</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 w:right="0"/>
              <w:jc w:val="center"/>
              <w:rPr>
                <w:rFonts w:ascii="宋体" w:hAnsi="宋体" w:cs="宋体" w:eastAsia="宋体" w:hint="default"/>
                <w:sz w:val="18"/>
                <w:szCs w:val="18"/>
              </w:rPr>
            </w:pPr>
            <w:r>
              <w:rPr>
                <w:rFonts w:ascii="宋体"/>
                <w:sz w:val="18"/>
              </w:rPr>
              <w:t>41000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41000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张令庆</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40000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bl>
    <w:p>
      <w:pPr>
        <w:spacing w:after="0" w:line="240" w:lineRule="auto"/>
        <w:jc w:val="center"/>
        <w:rPr>
          <w:rFonts w:ascii="Calibri" w:hAnsi="Calibri" w:cs="Calibri" w:eastAsia="Calibri" w:hint="default"/>
          <w:sz w:val="18"/>
          <w:szCs w:val="18"/>
        </w:rPr>
        <w:sectPr>
          <w:pgSz w:w="11910" w:h="16840"/>
          <w:pgMar w:header="853" w:footer="1195" w:top="1320" w:bottom="1380" w:left="100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1" w:type="dxa"/>
        <w:tblLayout w:type="fixed"/>
        <w:tblCellMar>
          <w:top w:w="0" w:type="dxa"/>
          <w:left w:w="0" w:type="dxa"/>
          <w:bottom w:w="0" w:type="dxa"/>
          <w:right w:w="0" w:type="dxa"/>
        </w:tblCellMar>
        <w:tblLook w:val="01E0"/>
      </w:tblPr>
      <w:tblGrid>
        <w:gridCol w:w="1937"/>
        <w:gridCol w:w="1561"/>
        <w:gridCol w:w="1500"/>
        <w:gridCol w:w="1618"/>
        <w:gridCol w:w="1191"/>
        <w:gridCol w:w="1404"/>
        <w:gridCol w:w="1404"/>
      </w:tblGrid>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丁佳良</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39000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39000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赵树椿</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sz w:val="18"/>
              </w:rPr>
              <w:t>37800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37800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王虎</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35000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35000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陈庆丰</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35000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35000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张平</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33000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33000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陈侃</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32000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32000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钱育伟</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32000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32000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5"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陈佳音</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32000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32000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周恒磊</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30000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30000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王壮华</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30000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30000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董永刚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 w:right="0"/>
              <w:jc w:val="center"/>
              <w:rPr>
                <w:rFonts w:ascii="宋体" w:hAnsi="宋体" w:cs="宋体" w:eastAsia="宋体" w:hint="default"/>
                <w:sz w:val="18"/>
                <w:szCs w:val="18"/>
              </w:rPr>
            </w:pPr>
            <w:r>
              <w:rPr>
                <w:rFonts w:ascii="宋体"/>
                <w:sz w:val="18"/>
              </w:rPr>
              <w:t>25000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方建清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25000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张琛</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24000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24000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顾彬</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22000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7"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史春晖</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22000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邵佩啸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22000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杨琦乐</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22000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胡志琴</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21040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21040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郑霞</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王宇佳</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20000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凌韵</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Calibri" w:hAnsi="Calibri" w:cs="Calibri" w:eastAsia="Calibri" w:hint="default"/>
                <w:sz w:val="18"/>
                <w:szCs w:val="18"/>
              </w:rPr>
            </w:pPr>
            <w:r>
              <w:rPr>
                <w:rFonts w:ascii="Calibri"/>
                <w:sz w:val="18"/>
              </w:rPr>
              <w:t>2012.01.24</w:t>
            </w:r>
          </w:p>
        </w:tc>
      </w:tr>
      <w:tr>
        <w:trPr>
          <w:trHeight w:val="541"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李超逸</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白露</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滕昕</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14000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14000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李刚</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12000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杨青</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18"/>
                <w:szCs w:val="18"/>
              </w:rPr>
            </w:pPr>
            <w:r>
              <w:rPr>
                <w:rFonts w:ascii="宋体"/>
                <w:sz w:val="18"/>
              </w:rPr>
              <w:t>12000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
              <w:jc w:val="center"/>
              <w:rPr>
                <w:rFonts w:ascii="宋体" w:hAnsi="宋体" w:cs="宋体" w:eastAsia="宋体" w:hint="default"/>
                <w:sz w:val="18"/>
                <w:szCs w:val="18"/>
              </w:rPr>
            </w:pPr>
            <w:r>
              <w:rPr>
                <w:rFonts w:ascii="宋体" w:hAnsi="宋体" w:cs="宋体" w:eastAsia="宋体" w:hint="default"/>
                <w:sz w:val="18"/>
                <w:szCs w:val="18"/>
              </w:rPr>
              <w:t>张敏</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宋体" w:hAnsi="宋体" w:cs="宋体" w:eastAsia="宋体" w:hint="default"/>
                <w:sz w:val="18"/>
                <w:szCs w:val="18"/>
              </w:rPr>
            </w:pPr>
            <w:r>
              <w:rPr>
                <w:rFonts w:ascii="宋体"/>
                <w:sz w:val="18"/>
              </w:rPr>
              <w:t>11900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18"/>
                <w:szCs w:val="18"/>
              </w:rPr>
            </w:pPr>
            <w:r>
              <w:rPr>
                <w:rFonts w:ascii="宋体"/>
                <w:sz w:val="18"/>
              </w:rPr>
              <w:t>11900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336"/>
              <w:jc w:val="right"/>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bl>
    <w:p>
      <w:pPr>
        <w:spacing w:after="0" w:line="240" w:lineRule="auto"/>
        <w:jc w:val="center"/>
        <w:rPr>
          <w:rFonts w:ascii="Calibri" w:hAnsi="Calibri" w:cs="Calibri" w:eastAsia="Calibri" w:hint="default"/>
          <w:sz w:val="18"/>
          <w:szCs w:val="18"/>
        </w:rPr>
        <w:sectPr>
          <w:pgSz w:w="11910" w:h="16840"/>
          <w:pgMar w:header="853" w:footer="1195" w:top="1320" w:bottom="1380" w:left="100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1" w:type="dxa"/>
        <w:tblLayout w:type="fixed"/>
        <w:tblCellMar>
          <w:top w:w="0" w:type="dxa"/>
          <w:left w:w="0" w:type="dxa"/>
          <w:bottom w:w="0" w:type="dxa"/>
          <w:right w:w="0" w:type="dxa"/>
        </w:tblCellMar>
        <w:tblLook w:val="01E0"/>
      </w:tblPr>
      <w:tblGrid>
        <w:gridCol w:w="1937"/>
        <w:gridCol w:w="1561"/>
        <w:gridCol w:w="1500"/>
        <w:gridCol w:w="1618"/>
        <w:gridCol w:w="1191"/>
        <w:gridCol w:w="1404"/>
        <w:gridCol w:w="1404"/>
      </w:tblGrid>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尤江</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黄中慧</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10000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10000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徐冬青</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陈惠荣</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10000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10000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施俊毅</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10000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10000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蒋亿文</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10000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10000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杜正浩</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541"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任宏华</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张学强</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5000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18"/>
                <w:szCs w:val="18"/>
              </w:rPr>
            </w:pPr>
            <w:r>
              <w:rPr>
                <w:rFonts w:ascii="宋体"/>
                <w:sz w:val="18"/>
              </w:rPr>
              <w:t>5000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0"/>
              <w:jc w:val="center"/>
              <w:rPr>
                <w:rFonts w:ascii="Calibri" w:hAnsi="Calibri" w:cs="Calibri" w:eastAsia="Calibri" w:hint="default"/>
                <w:sz w:val="18"/>
                <w:szCs w:val="18"/>
              </w:rPr>
            </w:pPr>
            <w:r>
              <w:rPr>
                <w:rFonts w:ascii="Calibri"/>
                <w:sz w:val="18"/>
              </w:rPr>
              <w:t>2012.01.24</w:t>
            </w:r>
          </w:p>
        </w:tc>
      </w:tr>
      <w:tr>
        <w:trPr>
          <w:trHeight w:val="50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汤可祥</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3000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sz w:val="18"/>
              </w:rPr>
              <w:t>3000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吴勇庆</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2500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2500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Calibri" w:hAnsi="Calibri" w:cs="Calibri" w:eastAsia="Calibri" w:hint="default"/>
                <w:sz w:val="18"/>
                <w:szCs w:val="18"/>
              </w:rPr>
            </w:pPr>
            <w:r>
              <w:rPr>
                <w:rFonts w:ascii="Calibri"/>
                <w:sz w:val="18"/>
              </w:rPr>
              <w:t>2012.01.24</w:t>
            </w:r>
          </w:p>
        </w:tc>
      </w:tr>
      <w:tr>
        <w:trPr>
          <w:trHeight w:val="540"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
              <w:jc w:val="center"/>
              <w:rPr>
                <w:rFonts w:ascii="宋体" w:hAnsi="宋体" w:cs="宋体" w:eastAsia="宋体" w:hint="default"/>
                <w:sz w:val="18"/>
                <w:szCs w:val="18"/>
              </w:rPr>
            </w:pPr>
            <w:r>
              <w:rPr>
                <w:rFonts w:ascii="宋体" w:hAnsi="宋体" w:cs="宋体" w:eastAsia="宋体" w:hint="default"/>
                <w:sz w:val="18"/>
                <w:szCs w:val="18"/>
              </w:rPr>
              <w:t>陆怀恩</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0"/>
              <w:jc w:val="center"/>
              <w:rPr>
                <w:rFonts w:ascii="宋体" w:hAnsi="宋体" w:cs="宋体" w:eastAsia="宋体" w:hint="default"/>
                <w:sz w:val="18"/>
                <w:szCs w:val="18"/>
              </w:rPr>
            </w:pPr>
            <w:r>
              <w:rPr>
                <w:rFonts w:ascii="宋体"/>
                <w:sz w:val="18"/>
              </w:rPr>
              <w:t>2000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Calibri" w:hAnsi="Calibri" w:cs="Calibri" w:eastAsia="Calibri" w:hint="default"/>
                <w:sz w:val="18"/>
                <w:szCs w:val="18"/>
              </w:rPr>
            </w:pPr>
            <w:r>
              <w:rPr>
                <w:rFonts w:ascii="Calibri"/>
                <w:sz w:val="18"/>
              </w:rPr>
              <w:t>2012.01.24</w:t>
            </w:r>
          </w:p>
        </w:tc>
      </w:tr>
      <w:tr>
        <w:trPr>
          <w:trHeight w:val="504"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陈璞</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首发承诺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Calibri" w:hAnsi="Calibri" w:cs="Calibri" w:eastAsia="Calibri" w:hint="default"/>
                <w:sz w:val="18"/>
                <w:szCs w:val="18"/>
              </w:rPr>
            </w:pPr>
            <w:r>
              <w:rPr>
                <w:rFonts w:ascii="Calibri"/>
                <w:sz w:val="18"/>
              </w:rPr>
              <w:t>2012.01.24</w:t>
            </w:r>
          </w:p>
        </w:tc>
      </w:tr>
      <w:tr>
        <w:trPr>
          <w:trHeight w:val="456" w:hRule="exact"/>
        </w:trPr>
        <w:tc>
          <w:tcPr>
            <w:tcW w:w="19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5"/>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sz w:val="18"/>
              </w:rPr>
              <w:t>90000000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698" w:right="0"/>
              <w:jc w:val="left"/>
              <w:rPr>
                <w:rFonts w:ascii="宋体" w:hAnsi="宋体" w:cs="宋体" w:eastAsia="宋体" w:hint="default"/>
                <w:sz w:val="18"/>
                <w:szCs w:val="18"/>
              </w:rPr>
            </w:pPr>
            <w:r>
              <w:rPr>
                <w:rFonts w:ascii="宋体"/>
                <w:sz w:val="18"/>
              </w:rPr>
              <w:t>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
              <w:jc w:val="center"/>
              <w:rPr>
                <w:rFonts w:ascii="宋体" w:hAnsi="宋体" w:cs="宋体" w:eastAsia="宋体" w:hint="default"/>
                <w:sz w:val="18"/>
                <w:szCs w:val="18"/>
              </w:rPr>
            </w:pPr>
            <w:r>
              <w:rPr>
                <w:rFonts w:ascii="宋体"/>
                <w:sz w:val="18"/>
              </w:rPr>
              <w:t>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sz w:val="18"/>
              </w:rPr>
              <w:t>90000000</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5"/>
              <w:ind w:right="2"/>
              <w:jc w:val="center"/>
              <w:rPr>
                <w:rFonts w:ascii="宋体" w:hAnsi="宋体" w:cs="宋体" w:eastAsia="宋体" w:hint="default"/>
                <w:sz w:val="18"/>
                <w:szCs w:val="18"/>
              </w:rPr>
            </w:pPr>
            <w:r>
              <w:rPr>
                <w:rFonts w:ascii="宋体" w:hAnsi="宋体" w:cs="宋体" w:eastAsia="宋体" w:hint="default"/>
                <w:sz w:val="18"/>
                <w:szCs w:val="18"/>
              </w:rPr>
              <w:t>－</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5"/>
              <w:ind w:right="3"/>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1"/>
          <w:szCs w:val="21"/>
        </w:rPr>
      </w:pPr>
    </w:p>
    <w:p>
      <w:pPr>
        <w:pStyle w:val="Heading4"/>
        <w:spacing w:line="240" w:lineRule="auto" w:before="26"/>
        <w:ind w:left="800" w:right="0"/>
        <w:jc w:val="left"/>
        <w:rPr>
          <w:b w:val="0"/>
          <w:bCs w:val="0"/>
        </w:rPr>
      </w:pPr>
      <w:r>
        <w:rPr/>
        <w:t>二、</w:t>
      </w:r>
      <w:r>
        <w:rPr>
          <w:spacing w:val="-95"/>
        </w:rPr>
        <w:t> </w:t>
      </w:r>
      <w:r>
        <w:rPr/>
        <w:t>股东和实际控制人情况</w:t>
      </w:r>
      <w:r>
        <w:rPr>
          <w:b w:val="0"/>
          <w:bCs w:val="0"/>
        </w:rPr>
      </w:r>
    </w:p>
    <w:p>
      <w:pPr>
        <w:pStyle w:val="Heading4"/>
        <w:spacing w:line="240" w:lineRule="auto" w:before="154"/>
        <w:ind w:left="1311" w:right="0"/>
        <w:jc w:val="left"/>
        <w:rPr>
          <w:b w:val="0"/>
          <w:bCs w:val="0"/>
        </w:rPr>
      </w:pPr>
      <w:r>
        <w:rPr/>
        <w:t>（一）</w:t>
      </w:r>
      <w:r>
        <w:rPr>
          <w:spacing w:val="-97"/>
        </w:rPr>
        <w:t> </w:t>
      </w:r>
      <w:r>
        <w:rPr/>
        <w:t>股东数量和持股情况</w:t>
      </w:r>
      <w:r>
        <w:rPr>
          <w:b w:val="0"/>
          <w:bCs w:val="0"/>
        </w:rPr>
      </w:r>
    </w:p>
    <w:p>
      <w:pPr>
        <w:spacing w:line="240" w:lineRule="auto" w:before="4"/>
        <w:rPr>
          <w:rFonts w:ascii="宋体" w:hAnsi="宋体" w:cs="宋体" w:eastAsia="宋体" w:hint="default"/>
          <w:b/>
          <w:bCs/>
          <w:sz w:val="9"/>
          <w:szCs w:val="9"/>
        </w:rPr>
      </w:pPr>
    </w:p>
    <w:p>
      <w:pPr>
        <w:spacing w:before="44"/>
        <w:ind w:left="0" w:right="876" w:firstLine="0"/>
        <w:jc w:val="right"/>
        <w:rPr>
          <w:rFonts w:ascii="宋体" w:hAnsi="宋体" w:cs="宋体" w:eastAsia="宋体" w:hint="default"/>
          <w:sz w:val="18"/>
          <w:szCs w:val="18"/>
        </w:rPr>
      </w:pPr>
      <w:r>
        <w:rPr>
          <w:rFonts w:ascii="宋体" w:hAnsi="宋体" w:cs="宋体" w:eastAsia="宋体" w:hint="default"/>
          <w:color w:val="212121"/>
          <w:sz w:val="18"/>
          <w:szCs w:val="18"/>
        </w:rPr>
        <w:t>单位：股</w:t>
      </w:r>
      <w:r>
        <w:rPr>
          <w:rFonts w:ascii="宋体" w:hAnsi="宋体" w:cs="宋体" w:eastAsia="宋体" w:hint="default"/>
          <w:sz w:val="18"/>
          <w:szCs w:val="18"/>
        </w:rPr>
      </w:r>
    </w:p>
    <w:p>
      <w:pPr>
        <w:spacing w:line="240" w:lineRule="auto" w:before="10"/>
        <w:rPr>
          <w:rFonts w:ascii="宋体" w:hAnsi="宋体" w:cs="宋体" w:eastAsia="宋体" w:hint="default"/>
          <w:sz w:val="2"/>
          <w:szCs w:val="2"/>
        </w:rPr>
      </w:pPr>
    </w:p>
    <w:tbl>
      <w:tblPr>
        <w:tblW w:w="0" w:type="auto"/>
        <w:jc w:val="left"/>
        <w:tblInd w:w="915" w:type="dxa"/>
        <w:tblLayout w:type="fixed"/>
        <w:tblCellMar>
          <w:top w:w="0" w:type="dxa"/>
          <w:left w:w="0" w:type="dxa"/>
          <w:bottom w:w="0" w:type="dxa"/>
          <w:right w:w="0" w:type="dxa"/>
        </w:tblCellMar>
        <w:tblLook w:val="01E0"/>
      </w:tblPr>
      <w:tblGrid>
        <w:gridCol w:w="2745"/>
        <w:gridCol w:w="1561"/>
        <w:gridCol w:w="1070"/>
        <w:gridCol w:w="1133"/>
        <w:gridCol w:w="1306"/>
        <w:gridCol w:w="1162"/>
      </w:tblGrid>
      <w:tr>
        <w:trPr>
          <w:trHeight w:val="523" w:hRule="exact"/>
        </w:trPr>
        <w:tc>
          <w:tcPr>
            <w:tcW w:w="4306" w:type="dxa"/>
            <w:gridSpan w:val="2"/>
            <w:tcBorders>
              <w:top w:val="single" w:sz="14" w:space="0" w:color="000000"/>
              <w:left w:val="single" w:sz="8" w:space="0" w:color="000000"/>
              <w:bottom w:val="single" w:sz="15" w:space="0" w:color="6A6863"/>
              <w:right w:val="single" w:sz="15" w:space="0" w:color="6A6863"/>
            </w:tcBorders>
          </w:tcPr>
          <w:p>
            <w:pPr>
              <w:pStyle w:val="TableParagraph"/>
              <w:spacing w:line="240" w:lineRule="auto" w:before="131"/>
              <w:ind w:left="100" w:right="0"/>
              <w:jc w:val="left"/>
              <w:rPr>
                <w:rFonts w:ascii="宋体" w:hAnsi="宋体" w:cs="宋体" w:eastAsia="宋体" w:hint="default"/>
                <w:sz w:val="18"/>
                <w:szCs w:val="18"/>
              </w:rPr>
            </w:pPr>
            <w:r>
              <w:rPr>
                <w:rFonts w:ascii="宋体" w:hAnsi="宋体" w:cs="宋体" w:eastAsia="宋体" w:hint="default"/>
                <w:sz w:val="18"/>
                <w:szCs w:val="18"/>
              </w:rPr>
              <w:t>股东总数</w:t>
            </w:r>
          </w:p>
        </w:tc>
        <w:tc>
          <w:tcPr>
            <w:tcW w:w="4670" w:type="dxa"/>
            <w:gridSpan w:val="4"/>
            <w:tcBorders>
              <w:top w:val="single" w:sz="14" w:space="0" w:color="000000"/>
              <w:left w:val="single" w:sz="15" w:space="0" w:color="6A6863"/>
              <w:bottom w:val="single" w:sz="15" w:space="0" w:color="6A6863"/>
              <w:right w:val="single" w:sz="8" w:space="0" w:color="000000"/>
            </w:tcBorders>
          </w:tcPr>
          <w:p>
            <w:pPr>
              <w:pStyle w:val="TableParagraph"/>
              <w:spacing w:line="240" w:lineRule="auto" w:before="131"/>
              <w:ind w:right="21"/>
              <w:jc w:val="center"/>
              <w:rPr>
                <w:rFonts w:ascii="宋体" w:hAnsi="宋体" w:cs="宋体" w:eastAsia="宋体" w:hint="default"/>
                <w:sz w:val="18"/>
                <w:szCs w:val="18"/>
              </w:rPr>
            </w:pPr>
            <w:r>
              <w:rPr>
                <w:rFonts w:ascii="宋体"/>
                <w:sz w:val="18"/>
              </w:rPr>
              <w:t>118</w:t>
            </w:r>
          </w:p>
        </w:tc>
      </w:tr>
      <w:tr>
        <w:trPr>
          <w:trHeight w:val="355" w:hRule="exact"/>
        </w:trPr>
        <w:tc>
          <w:tcPr>
            <w:tcW w:w="8976" w:type="dxa"/>
            <w:gridSpan w:val="6"/>
            <w:tcBorders>
              <w:top w:val="single" w:sz="15" w:space="0" w:color="6A6863"/>
              <w:left w:val="single" w:sz="8" w:space="0" w:color="000000"/>
              <w:bottom w:val="single" w:sz="15" w:space="0" w:color="6A6863"/>
              <w:right w:val="single" w:sz="8" w:space="0" w:color="000000"/>
            </w:tcBorders>
          </w:tcPr>
          <w:p>
            <w:pPr>
              <w:pStyle w:val="TableParagraph"/>
              <w:spacing w:line="240" w:lineRule="auto" w:before="53"/>
              <w:ind w:left="100"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宋体" w:hAnsi="宋体" w:cs="宋体" w:eastAsia="宋体" w:hint="default"/>
                <w:sz w:val="18"/>
                <w:szCs w:val="18"/>
              </w:rPr>
              <w:t>10</w:t>
            </w:r>
            <w:r>
              <w:rPr>
                <w:rFonts w:ascii="宋体" w:hAnsi="宋体" w:cs="宋体" w:eastAsia="宋体" w:hint="default"/>
                <w:spacing w:val="-44"/>
                <w:sz w:val="18"/>
                <w:szCs w:val="18"/>
              </w:rPr>
              <w:t> </w:t>
            </w:r>
            <w:r>
              <w:rPr>
                <w:rFonts w:ascii="宋体" w:hAnsi="宋体" w:cs="宋体" w:eastAsia="宋体" w:hint="default"/>
                <w:sz w:val="18"/>
                <w:szCs w:val="18"/>
              </w:rPr>
              <w:t>名股东持股情况</w:t>
            </w:r>
          </w:p>
        </w:tc>
      </w:tr>
      <w:tr>
        <w:trPr>
          <w:trHeight w:val="986" w:hRule="exact"/>
        </w:trPr>
        <w:tc>
          <w:tcPr>
            <w:tcW w:w="2745" w:type="dxa"/>
            <w:tcBorders>
              <w:top w:val="single" w:sz="15" w:space="0" w:color="6A6863"/>
              <w:left w:val="single" w:sz="8" w:space="0" w:color="000000"/>
              <w:bottom w:val="single" w:sz="8" w:space="0" w:color="6A6863"/>
              <w:right w:val="single" w:sz="16" w:space="0" w:color="6A6863"/>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left="1"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561" w:type="dxa"/>
            <w:tcBorders>
              <w:top w:val="single" w:sz="15" w:space="0" w:color="6A6863"/>
              <w:left w:val="single" w:sz="16" w:space="0" w:color="6A6863"/>
              <w:bottom w:val="single" w:sz="8" w:space="0" w:color="6A6863"/>
              <w:right w:val="single" w:sz="15" w:space="0" w:color="6A6863"/>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0"/>
              <w:jc w:val="center"/>
              <w:rPr>
                <w:rFonts w:ascii="宋体" w:hAnsi="宋体" w:cs="宋体" w:eastAsia="宋体" w:hint="default"/>
                <w:sz w:val="18"/>
                <w:szCs w:val="18"/>
              </w:rPr>
            </w:pPr>
            <w:r>
              <w:rPr>
                <w:rFonts w:ascii="宋体" w:hAnsi="宋体" w:cs="宋体" w:eastAsia="宋体" w:hint="default"/>
                <w:sz w:val="18"/>
                <w:szCs w:val="18"/>
              </w:rPr>
              <w:t>股东性质</w:t>
            </w:r>
          </w:p>
        </w:tc>
        <w:tc>
          <w:tcPr>
            <w:tcW w:w="1070" w:type="dxa"/>
            <w:tcBorders>
              <w:top w:val="single" w:sz="15" w:space="0" w:color="6A6863"/>
              <w:left w:val="single" w:sz="15" w:space="0" w:color="6A6863"/>
              <w:bottom w:val="single" w:sz="8" w:space="0" w:color="6A6863"/>
              <w:right w:val="single" w:sz="16" w:space="0" w:color="6A6863"/>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133" w:type="dxa"/>
            <w:tcBorders>
              <w:top w:val="single" w:sz="15" w:space="0" w:color="6A6863"/>
              <w:left w:val="single" w:sz="16" w:space="0" w:color="6A6863"/>
              <w:bottom w:val="single" w:sz="8" w:space="0" w:color="6A6863"/>
              <w:right w:val="single" w:sz="16" w:space="0" w:color="6A6863"/>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2"/>
              <w:ind w:right="0"/>
              <w:jc w:val="center"/>
              <w:rPr>
                <w:rFonts w:ascii="宋体" w:hAnsi="宋体" w:cs="宋体" w:eastAsia="宋体" w:hint="default"/>
                <w:sz w:val="18"/>
                <w:szCs w:val="18"/>
              </w:rPr>
            </w:pPr>
            <w:r>
              <w:rPr>
                <w:rFonts w:ascii="宋体" w:hAnsi="宋体" w:cs="宋体" w:eastAsia="宋体" w:hint="default"/>
                <w:sz w:val="18"/>
                <w:szCs w:val="18"/>
              </w:rPr>
              <w:t>持股总数</w:t>
            </w:r>
          </w:p>
        </w:tc>
        <w:tc>
          <w:tcPr>
            <w:tcW w:w="1306" w:type="dxa"/>
            <w:tcBorders>
              <w:top w:val="single" w:sz="15" w:space="0" w:color="6A6863"/>
              <w:left w:val="single" w:sz="16" w:space="0" w:color="6A6863"/>
              <w:bottom w:val="single" w:sz="8" w:space="0" w:color="6A6863"/>
              <w:right w:val="single" w:sz="16" w:space="0" w:color="6A6863"/>
            </w:tcBorders>
          </w:tcPr>
          <w:p>
            <w:pPr>
              <w:pStyle w:val="TableParagraph"/>
              <w:spacing w:line="319" w:lineRule="auto" w:before="53"/>
              <w:ind w:left="172" w:right="190"/>
              <w:jc w:val="center"/>
              <w:rPr>
                <w:rFonts w:ascii="宋体" w:hAnsi="宋体" w:cs="宋体" w:eastAsia="宋体" w:hint="default"/>
                <w:sz w:val="18"/>
                <w:szCs w:val="18"/>
              </w:rPr>
            </w:pPr>
            <w:r>
              <w:rPr>
                <w:rFonts w:ascii="宋体" w:hAnsi="宋体" w:cs="宋体" w:eastAsia="宋体" w:hint="default"/>
                <w:sz w:val="18"/>
                <w:szCs w:val="18"/>
              </w:rPr>
              <w:t>持有有限售 条件股份数 量</w:t>
            </w:r>
          </w:p>
        </w:tc>
        <w:tc>
          <w:tcPr>
            <w:tcW w:w="1162" w:type="dxa"/>
            <w:tcBorders>
              <w:top w:val="single" w:sz="15" w:space="0" w:color="6A6863"/>
              <w:left w:val="single" w:sz="16" w:space="0" w:color="6A6863"/>
              <w:bottom w:val="single" w:sz="8" w:space="0" w:color="6A6863"/>
              <w:right w:val="single" w:sz="8"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321" w:lineRule="auto"/>
              <w:ind w:left="103" w:right="126"/>
              <w:jc w:val="left"/>
              <w:rPr>
                <w:rFonts w:ascii="宋体" w:hAnsi="宋体" w:cs="宋体" w:eastAsia="宋体" w:hint="default"/>
                <w:sz w:val="18"/>
                <w:szCs w:val="18"/>
              </w:rPr>
            </w:pPr>
            <w:r>
              <w:rPr>
                <w:rFonts w:ascii="宋体" w:hAnsi="宋体" w:cs="宋体" w:eastAsia="宋体" w:hint="default"/>
                <w:sz w:val="18"/>
                <w:szCs w:val="18"/>
              </w:rPr>
              <w:t>质押或冻结 的股份数量</w:t>
            </w:r>
          </w:p>
        </w:tc>
      </w:tr>
      <w:tr>
        <w:trPr>
          <w:trHeight w:val="536" w:hRule="exact"/>
        </w:trPr>
        <w:tc>
          <w:tcPr>
            <w:tcW w:w="2745" w:type="dxa"/>
            <w:tcBorders>
              <w:top w:val="single" w:sz="8" w:space="0" w:color="6A6863"/>
              <w:left w:val="single" w:sz="8" w:space="0" w:color="000000"/>
              <w:bottom w:val="single" w:sz="8" w:space="0" w:color="6A6863"/>
              <w:right w:val="single" w:sz="16" w:space="0" w:color="6A6863"/>
            </w:tcBorders>
          </w:tcPr>
          <w:p>
            <w:pPr>
              <w:pStyle w:val="TableParagraph"/>
              <w:spacing w:line="240" w:lineRule="auto" w:before="150"/>
              <w:ind w:left="1" w:right="0"/>
              <w:jc w:val="center"/>
              <w:rPr>
                <w:rFonts w:ascii="宋体" w:hAnsi="宋体" w:cs="宋体" w:eastAsia="宋体" w:hint="default"/>
                <w:sz w:val="18"/>
                <w:szCs w:val="18"/>
              </w:rPr>
            </w:pPr>
            <w:r>
              <w:rPr>
                <w:rFonts w:ascii="宋体" w:hAnsi="宋体" w:cs="宋体" w:eastAsia="宋体" w:hint="default"/>
                <w:sz w:val="18"/>
                <w:szCs w:val="18"/>
              </w:rPr>
              <w:t>上海万豪投资有限公司</w:t>
            </w:r>
          </w:p>
        </w:tc>
        <w:tc>
          <w:tcPr>
            <w:tcW w:w="1561" w:type="dxa"/>
            <w:tcBorders>
              <w:top w:val="single" w:sz="8" w:space="0" w:color="6A6863"/>
              <w:left w:val="single" w:sz="16" w:space="0" w:color="6A6863"/>
              <w:bottom w:val="single" w:sz="8" w:space="0" w:color="6A6863"/>
              <w:right w:val="single" w:sz="15" w:space="0" w:color="6A6863"/>
            </w:tcBorders>
          </w:tcPr>
          <w:p>
            <w:pPr>
              <w:pStyle w:val="TableParagraph"/>
              <w:spacing w:line="240" w:lineRule="auto" w:before="150"/>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070" w:type="dxa"/>
            <w:tcBorders>
              <w:top w:val="single" w:sz="8" w:space="0" w:color="6A6863"/>
              <w:left w:val="single" w:sz="15" w:space="0" w:color="6A6863"/>
              <w:bottom w:val="single" w:sz="8" w:space="0" w:color="6A6863"/>
              <w:right w:val="single" w:sz="16" w:space="0" w:color="6A6863"/>
            </w:tcBorders>
          </w:tcPr>
          <w:p>
            <w:pPr>
              <w:pStyle w:val="TableParagraph"/>
              <w:spacing w:line="240" w:lineRule="auto" w:before="150"/>
              <w:ind w:left="1" w:right="0"/>
              <w:jc w:val="center"/>
              <w:rPr>
                <w:rFonts w:ascii="宋体" w:hAnsi="宋体" w:cs="宋体" w:eastAsia="宋体" w:hint="default"/>
                <w:sz w:val="18"/>
                <w:szCs w:val="18"/>
              </w:rPr>
            </w:pPr>
            <w:r>
              <w:rPr>
                <w:rFonts w:ascii="宋体"/>
                <w:sz w:val="18"/>
              </w:rPr>
              <w:t>35.50%</w:t>
            </w:r>
          </w:p>
        </w:tc>
        <w:tc>
          <w:tcPr>
            <w:tcW w:w="1133"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150"/>
              <w:ind w:right="1"/>
              <w:jc w:val="center"/>
              <w:rPr>
                <w:rFonts w:ascii="宋体" w:hAnsi="宋体" w:cs="宋体" w:eastAsia="宋体" w:hint="default"/>
                <w:sz w:val="18"/>
                <w:szCs w:val="18"/>
              </w:rPr>
            </w:pPr>
            <w:r>
              <w:rPr>
                <w:rFonts w:ascii="宋体"/>
                <w:sz w:val="18"/>
              </w:rPr>
              <w:t>31948600</w:t>
            </w:r>
          </w:p>
        </w:tc>
        <w:tc>
          <w:tcPr>
            <w:tcW w:w="1306"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150"/>
              <w:ind w:right="278"/>
              <w:jc w:val="right"/>
              <w:rPr>
                <w:rFonts w:ascii="宋体" w:hAnsi="宋体" w:cs="宋体" w:eastAsia="宋体" w:hint="default"/>
                <w:sz w:val="18"/>
                <w:szCs w:val="18"/>
              </w:rPr>
            </w:pPr>
            <w:r>
              <w:rPr>
                <w:rFonts w:ascii="宋体"/>
                <w:spacing w:val="-1"/>
                <w:sz w:val="18"/>
              </w:rPr>
              <w:t>31948600</w:t>
            </w:r>
          </w:p>
        </w:tc>
        <w:tc>
          <w:tcPr>
            <w:tcW w:w="1162" w:type="dxa"/>
            <w:tcBorders>
              <w:top w:val="single" w:sz="8" w:space="0" w:color="6A6863"/>
              <w:left w:val="single" w:sz="16" w:space="0" w:color="6A6863"/>
              <w:bottom w:val="single" w:sz="8" w:space="0" w:color="6A6863"/>
              <w:right w:val="single" w:sz="8" w:space="0" w:color="000000"/>
            </w:tcBorders>
          </w:tcPr>
          <w:p>
            <w:pPr>
              <w:pStyle w:val="TableParagraph"/>
              <w:spacing w:line="240" w:lineRule="auto" w:before="150"/>
              <w:ind w:left="508" w:right="0"/>
              <w:jc w:val="left"/>
              <w:rPr>
                <w:rFonts w:ascii="宋体" w:hAnsi="宋体" w:cs="宋体" w:eastAsia="宋体" w:hint="default"/>
                <w:sz w:val="18"/>
                <w:szCs w:val="18"/>
              </w:rPr>
            </w:pPr>
            <w:r>
              <w:rPr>
                <w:rFonts w:ascii="宋体"/>
                <w:sz w:val="18"/>
              </w:rPr>
              <w:t>0</w:t>
            </w:r>
          </w:p>
        </w:tc>
      </w:tr>
      <w:tr>
        <w:trPr>
          <w:trHeight w:val="535" w:hRule="exact"/>
        </w:trPr>
        <w:tc>
          <w:tcPr>
            <w:tcW w:w="2745" w:type="dxa"/>
            <w:tcBorders>
              <w:top w:val="single" w:sz="8" w:space="0" w:color="6A6863"/>
              <w:left w:val="single" w:sz="8" w:space="0" w:color="000000"/>
              <w:bottom w:val="single" w:sz="8" w:space="0" w:color="6A6863"/>
              <w:right w:val="single" w:sz="16" w:space="0" w:color="6A6863"/>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上海科技投资公司</w:t>
            </w:r>
          </w:p>
        </w:tc>
        <w:tc>
          <w:tcPr>
            <w:tcW w:w="1561" w:type="dxa"/>
            <w:tcBorders>
              <w:top w:val="single" w:sz="8" w:space="0" w:color="6A6863"/>
              <w:left w:val="single" w:sz="16" w:space="0" w:color="6A6863"/>
              <w:bottom w:val="single" w:sz="8" w:space="0" w:color="6A6863"/>
              <w:right w:val="single" w:sz="15" w:space="0" w:color="6A6863"/>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国有法人</w:t>
            </w:r>
          </w:p>
        </w:tc>
        <w:tc>
          <w:tcPr>
            <w:tcW w:w="1070" w:type="dxa"/>
            <w:tcBorders>
              <w:top w:val="single" w:sz="8" w:space="0" w:color="6A6863"/>
              <w:left w:val="single" w:sz="15" w:space="0" w:color="6A6863"/>
              <w:bottom w:val="single" w:sz="8" w:space="0" w:color="6A6863"/>
              <w:right w:val="single" w:sz="16" w:space="0" w:color="6A6863"/>
            </w:tcBorders>
          </w:tcPr>
          <w:p>
            <w:pPr>
              <w:pStyle w:val="TableParagraph"/>
              <w:spacing w:line="240" w:lineRule="auto" w:before="149"/>
              <w:ind w:left="1" w:right="0"/>
              <w:jc w:val="center"/>
              <w:rPr>
                <w:rFonts w:ascii="宋体" w:hAnsi="宋体" w:cs="宋体" w:eastAsia="宋体" w:hint="default"/>
                <w:sz w:val="18"/>
                <w:szCs w:val="18"/>
              </w:rPr>
            </w:pPr>
            <w:r>
              <w:rPr>
                <w:rFonts w:ascii="宋体"/>
                <w:sz w:val="18"/>
              </w:rPr>
              <w:t>16.96%</w:t>
            </w:r>
          </w:p>
        </w:tc>
        <w:tc>
          <w:tcPr>
            <w:tcW w:w="1133"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149"/>
              <w:ind w:right="1"/>
              <w:jc w:val="center"/>
              <w:rPr>
                <w:rFonts w:ascii="宋体" w:hAnsi="宋体" w:cs="宋体" w:eastAsia="宋体" w:hint="default"/>
                <w:sz w:val="18"/>
                <w:szCs w:val="18"/>
              </w:rPr>
            </w:pPr>
            <w:r>
              <w:rPr>
                <w:rFonts w:ascii="宋体"/>
                <w:sz w:val="18"/>
              </w:rPr>
              <w:t>15268000</w:t>
            </w:r>
          </w:p>
        </w:tc>
        <w:tc>
          <w:tcPr>
            <w:tcW w:w="1306"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149"/>
              <w:ind w:right="278"/>
              <w:jc w:val="right"/>
              <w:rPr>
                <w:rFonts w:ascii="宋体" w:hAnsi="宋体" w:cs="宋体" w:eastAsia="宋体" w:hint="default"/>
                <w:sz w:val="18"/>
                <w:szCs w:val="18"/>
              </w:rPr>
            </w:pPr>
            <w:r>
              <w:rPr>
                <w:rFonts w:ascii="宋体"/>
                <w:spacing w:val="-1"/>
                <w:sz w:val="18"/>
              </w:rPr>
              <w:t>15268000</w:t>
            </w:r>
          </w:p>
        </w:tc>
        <w:tc>
          <w:tcPr>
            <w:tcW w:w="1162" w:type="dxa"/>
            <w:tcBorders>
              <w:top w:val="single" w:sz="8" w:space="0" w:color="6A6863"/>
              <w:left w:val="single" w:sz="16" w:space="0" w:color="6A6863"/>
              <w:bottom w:val="single" w:sz="8" w:space="0" w:color="6A6863"/>
              <w:right w:val="single" w:sz="8" w:space="0" w:color="000000"/>
            </w:tcBorders>
          </w:tcPr>
          <w:p>
            <w:pPr>
              <w:pStyle w:val="TableParagraph"/>
              <w:spacing w:line="240" w:lineRule="auto" w:before="149"/>
              <w:ind w:left="508" w:right="0"/>
              <w:jc w:val="left"/>
              <w:rPr>
                <w:rFonts w:ascii="宋体" w:hAnsi="宋体" w:cs="宋体" w:eastAsia="宋体" w:hint="default"/>
                <w:sz w:val="18"/>
                <w:szCs w:val="18"/>
              </w:rPr>
            </w:pPr>
            <w:r>
              <w:rPr>
                <w:rFonts w:ascii="宋体"/>
                <w:sz w:val="18"/>
              </w:rPr>
              <w:t>0</w:t>
            </w:r>
          </w:p>
        </w:tc>
      </w:tr>
      <w:tr>
        <w:trPr>
          <w:trHeight w:val="535" w:hRule="exact"/>
        </w:trPr>
        <w:tc>
          <w:tcPr>
            <w:tcW w:w="2745" w:type="dxa"/>
            <w:tcBorders>
              <w:top w:val="single" w:sz="8" w:space="0" w:color="6A6863"/>
              <w:left w:val="single" w:sz="8" w:space="0" w:color="000000"/>
              <w:bottom w:val="single" w:sz="8" w:space="0" w:color="6A6863"/>
              <w:right w:val="single" w:sz="16" w:space="0" w:color="6A6863"/>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上海长安信息技术咨询开发中心</w:t>
            </w:r>
          </w:p>
        </w:tc>
        <w:tc>
          <w:tcPr>
            <w:tcW w:w="1561" w:type="dxa"/>
            <w:tcBorders>
              <w:top w:val="single" w:sz="8" w:space="0" w:color="6A6863"/>
              <w:left w:val="single" w:sz="16" w:space="0" w:color="6A6863"/>
              <w:bottom w:val="single" w:sz="8" w:space="0" w:color="6A6863"/>
              <w:right w:val="single" w:sz="15" w:space="0" w:color="6A6863"/>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国有法人</w:t>
            </w:r>
          </w:p>
        </w:tc>
        <w:tc>
          <w:tcPr>
            <w:tcW w:w="1070" w:type="dxa"/>
            <w:tcBorders>
              <w:top w:val="single" w:sz="8" w:space="0" w:color="6A6863"/>
              <w:left w:val="single" w:sz="15" w:space="0" w:color="6A6863"/>
              <w:bottom w:val="single" w:sz="8" w:space="0" w:color="6A6863"/>
              <w:right w:val="single" w:sz="16" w:space="0" w:color="6A6863"/>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7.24%</w:t>
            </w:r>
          </w:p>
        </w:tc>
        <w:tc>
          <w:tcPr>
            <w:tcW w:w="1133"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49"/>
              <w:ind w:left="1" w:right="0"/>
              <w:jc w:val="center"/>
              <w:rPr>
                <w:rFonts w:ascii="宋体" w:hAnsi="宋体" w:cs="宋体" w:eastAsia="宋体" w:hint="default"/>
                <w:sz w:val="18"/>
                <w:szCs w:val="18"/>
              </w:rPr>
            </w:pPr>
            <w:r>
              <w:rPr>
                <w:rFonts w:ascii="宋体"/>
                <w:sz w:val="18"/>
              </w:rPr>
              <w:t>6518440</w:t>
            </w:r>
          </w:p>
        </w:tc>
        <w:tc>
          <w:tcPr>
            <w:tcW w:w="1306"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49"/>
              <w:ind w:right="323"/>
              <w:jc w:val="right"/>
              <w:rPr>
                <w:rFonts w:ascii="宋体" w:hAnsi="宋体" w:cs="宋体" w:eastAsia="宋体" w:hint="default"/>
                <w:sz w:val="18"/>
                <w:szCs w:val="18"/>
              </w:rPr>
            </w:pPr>
            <w:r>
              <w:rPr>
                <w:rFonts w:ascii="宋体"/>
                <w:sz w:val="18"/>
              </w:rPr>
              <w:t>6518440</w:t>
            </w:r>
          </w:p>
        </w:tc>
        <w:tc>
          <w:tcPr>
            <w:tcW w:w="1162" w:type="dxa"/>
            <w:tcBorders>
              <w:top w:val="single" w:sz="8" w:space="0" w:color="6A6863"/>
              <w:left w:val="single" w:sz="16" w:space="0" w:color="6A6863"/>
              <w:bottom w:val="single" w:sz="8" w:space="0" w:color="6A6863"/>
              <w:right w:val="single" w:sz="8" w:space="0" w:color="000000"/>
            </w:tcBorders>
          </w:tcPr>
          <w:p>
            <w:pPr>
              <w:pStyle w:val="TableParagraph"/>
              <w:spacing w:line="240" w:lineRule="auto" w:before="149"/>
              <w:ind w:left="508" w:right="0"/>
              <w:jc w:val="left"/>
              <w:rPr>
                <w:rFonts w:ascii="宋体" w:hAnsi="宋体" w:cs="宋体" w:eastAsia="宋体" w:hint="default"/>
                <w:sz w:val="18"/>
                <w:szCs w:val="18"/>
              </w:rPr>
            </w:pPr>
            <w:r>
              <w:rPr>
                <w:rFonts w:ascii="宋体"/>
                <w:sz w:val="18"/>
              </w:rPr>
              <w:t>0</w:t>
            </w:r>
          </w:p>
        </w:tc>
      </w:tr>
      <w:tr>
        <w:trPr>
          <w:trHeight w:val="533" w:hRule="exact"/>
        </w:trPr>
        <w:tc>
          <w:tcPr>
            <w:tcW w:w="2745" w:type="dxa"/>
            <w:tcBorders>
              <w:top w:val="single" w:sz="8" w:space="0" w:color="6A6863"/>
              <w:left w:val="single" w:sz="8" w:space="0" w:color="000000"/>
              <w:bottom w:val="single" w:sz="8" w:space="0" w:color="6A6863"/>
              <w:right w:val="single" w:sz="16" w:space="0" w:color="6A6863"/>
            </w:tcBorders>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上海东方传媒集团有限公司</w:t>
            </w:r>
          </w:p>
        </w:tc>
        <w:tc>
          <w:tcPr>
            <w:tcW w:w="1561" w:type="dxa"/>
            <w:tcBorders>
              <w:top w:val="single" w:sz="8" w:space="0" w:color="6A6863"/>
              <w:left w:val="single" w:sz="16" w:space="0" w:color="6A6863"/>
              <w:bottom w:val="single" w:sz="8" w:space="0" w:color="6A6863"/>
              <w:right w:val="single" w:sz="15" w:space="0" w:color="6A6863"/>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国有法人</w:t>
            </w:r>
          </w:p>
        </w:tc>
        <w:tc>
          <w:tcPr>
            <w:tcW w:w="1070" w:type="dxa"/>
            <w:tcBorders>
              <w:top w:val="single" w:sz="8" w:space="0" w:color="6A6863"/>
              <w:left w:val="single" w:sz="15" w:space="0" w:color="6A6863"/>
              <w:bottom w:val="single" w:sz="8" w:space="0" w:color="6A6863"/>
              <w:right w:val="single" w:sz="16" w:space="0" w:color="6A6863"/>
            </w:tcBorders>
          </w:tcPr>
          <w:p>
            <w:pPr>
              <w:pStyle w:val="TableParagraph"/>
              <w:spacing w:line="240" w:lineRule="auto" w:before="49"/>
              <w:ind w:right="1"/>
              <w:jc w:val="center"/>
              <w:rPr>
                <w:rFonts w:ascii="宋体" w:hAnsi="宋体" w:cs="宋体" w:eastAsia="宋体" w:hint="default"/>
                <w:sz w:val="18"/>
                <w:szCs w:val="18"/>
              </w:rPr>
            </w:pPr>
            <w:r>
              <w:rPr>
                <w:rFonts w:ascii="宋体"/>
                <w:sz w:val="18"/>
              </w:rPr>
              <w:t>5.94%</w:t>
            </w:r>
          </w:p>
        </w:tc>
        <w:tc>
          <w:tcPr>
            <w:tcW w:w="1133"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5350000</w:t>
            </w:r>
          </w:p>
        </w:tc>
        <w:tc>
          <w:tcPr>
            <w:tcW w:w="1306"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49"/>
              <w:ind w:right="323"/>
              <w:jc w:val="right"/>
              <w:rPr>
                <w:rFonts w:ascii="宋体" w:hAnsi="宋体" w:cs="宋体" w:eastAsia="宋体" w:hint="default"/>
                <w:sz w:val="18"/>
                <w:szCs w:val="18"/>
              </w:rPr>
            </w:pPr>
            <w:r>
              <w:rPr>
                <w:rFonts w:ascii="宋体"/>
                <w:sz w:val="18"/>
              </w:rPr>
              <w:t>5350000</w:t>
            </w:r>
          </w:p>
        </w:tc>
        <w:tc>
          <w:tcPr>
            <w:tcW w:w="1162" w:type="dxa"/>
            <w:tcBorders>
              <w:top w:val="single" w:sz="8" w:space="0" w:color="6A6863"/>
              <w:left w:val="single" w:sz="16" w:space="0" w:color="6A6863"/>
              <w:bottom w:val="single" w:sz="8" w:space="0" w:color="6A6863"/>
              <w:right w:val="single" w:sz="8" w:space="0" w:color="000000"/>
            </w:tcBorders>
          </w:tcPr>
          <w:p>
            <w:pPr>
              <w:pStyle w:val="TableParagraph"/>
              <w:spacing w:line="240" w:lineRule="auto" w:before="149"/>
              <w:ind w:left="508" w:right="0"/>
              <w:jc w:val="left"/>
              <w:rPr>
                <w:rFonts w:ascii="宋体" w:hAnsi="宋体" w:cs="宋体" w:eastAsia="宋体" w:hint="default"/>
                <w:sz w:val="18"/>
                <w:szCs w:val="18"/>
              </w:rPr>
            </w:pPr>
            <w:r>
              <w:rPr>
                <w:rFonts w:ascii="宋体"/>
                <w:sz w:val="18"/>
              </w:rPr>
              <w:t>0</w:t>
            </w:r>
          </w:p>
        </w:tc>
      </w:tr>
      <w:tr>
        <w:trPr>
          <w:trHeight w:val="534" w:hRule="exact"/>
        </w:trPr>
        <w:tc>
          <w:tcPr>
            <w:tcW w:w="2745" w:type="dxa"/>
            <w:tcBorders>
              <w:top w:val="single" w:sz="8" w:space="0" w:color="6A6863"/>
              <w:left w:val="single" w:sz="8" w:space="0" w:color="000000"/>
              <w:bottom w:val="single" w:sz="14" w:space="0" w:color="000000"/>
              <w:right w:val="single" w:sz="16" w:space="0" w:color="6A6863"/>
            </w:tcBorders>
          </w:tcPr>
          <w:p>
            <w:pPr>
              <w:pStyle w:val="TableParagraph"/>
              <w:spacing w:line="240" w:lineRule="auto" w:before="111"/>
              <w:ind w:left="1" w:right="0"/>
              <w:jc w:val="center"/>
              <w:rPr>
                <w:rFonts w:ascii="宋体" w:hAnsi="宋体" w:cs="宋体" w:eastAsia="宋体" w:hint="default"/>
                <w:sz w:val="18"/>
                <w:szCs w:val="18"/>
              </w:rPr>
            </w:pPr>
            <w:r>
              <w:rPr>
                <w:rFonts w:ascii="宋体" w:hAnsi="宋体" w:cs="宋体" w:eastAsia="宋体" w:hint="default"/>
                <w:sz w:val="18"/>
                <w:szCs w:val="18"/>
              </w:rPr>
              <w:t>上海机场（集团）有限公司</w:t>
            </w:r>
          </w:p>
        </w:tc>
        <w:tc>
          <w:tcPr>
            <w:tcW w:w="1561" w:type="dxa"/>
            <w:tcBorders>
              <w:top w:val="single" w:sz="8" w:space="0" w:color="6A6863"/>
              <w:left w:val="single" w:sz="16" w:space="0" w:color="6A6863"/>
              <w:bottom w:val="single" w:sz="14" w:space="0" w:color="000000"/>
              <w:right w:val="single" w:sz="15" w:space="0" w:color="6A6863"/>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国有法人</w:t>
            </w:r>
          </w:p>
        </w:tc>
        <w:tc>
          <w:tcPr>
            <w:tcW w:w="1070" w:type="dxa"/>
            <w:tcBorders>
              <w:top w:val="single" w:sz="8" w:space="0" w:color="6A6863"/>
              <w:left w:val="single" w:sz="15" w:space="0" w:color="6A6863"/>
              <w:bottom w:val="single" w:sz="14" w:space="0" w:color="000000"/>
              <w:right w:val="single" w:sz="16" w:space="0" w:color="6A6863"/>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4.93%</w:t>
            </w:r>
          </w:p>
        </w:tc>
        <w:tc>
          <w:tcPr>
            <w:tcW w:w="1133" w:type="dxa"/>
            <w:tcBorders>
              <w:top w:val="single" w:sz="8" w:space="0" w:color="6A6863"/>
              <w:left w:val="single" w:sz="16" w:space="0" w:color="6A6863"/>
              <w:bottom w:val="single" w:sz="14" w:space="0" w:color="000000"/>
              <w:right w:val="single" w:sz="16" w:space="0" w:color="6A6863"/>
            </w:tcBorders>
          </w:tcPr>
          <w:p>
            <w:pPr>
              <w:pStyle w:val="TableParagraph"/>
              <w:spacing w:line="240" w:lineRule="auto" w:before="51"/>
              <w:ind w:left="2" w:right="0"/>
              <w:jc w:val="center"/>
              <w:rPr>
                <w:rFonts w:ascii="宋体" w:hAnsi="宋体" w:cs="宋体" w:eastAsia="宋体" w:hint="default"/>
                <w:sz w:val="18"/>
                <w:szCs w:val="18"/>
              </w:rPr>
            </w:pPr>
            <w:r>
              <w:rPr>
                <w:rFonts w:ascii="宋体"/>
                <w:sz w:val="18"/>
              </w:rPr>
              <w:t>4432500</w:t>
            </w:r>
          </w:p>
        </w:tc>
        <w:tc>
          <w:tcPr>
            <w:tcW w:w="1306" w:type="dxa"/>
            <w:tcBorders>
              <w:top w:val="single" w:sz="8" w:space="0" w:color="6A6863"/>
              <w:left w:val="single" w:sz="16" w:space="0" w:color="6A6863"/>
              <w:bottom w:val="single" w:sz="14" w:space="0" w:color="000000"/>
              <w:right w:val="single" w:sz="16" w:space="0" w:color="6A6863"/>
            </w:tcBorders>
          </w:tcPr>
          <w:p>
            <w:pPr>
              <w:pStyle w:val="TableParagraph"/>
              <w:spacing w:line="240" w:lineRule="auto" w:before="51"/>
              <w:ind w:right="323"/>
              <w:jc w:val="right"/>
              <w:rPr>
                <w:rFonts w:ascii="宋体" w:hAnsi="宋体" w:cs="宋体" w:eastAsia="宋体" w:hint="default"/>
                <w:sz w:val="18"/>
                <w:szCs w:val="18"/>
              </w:rPr>
            </w:pPr>
            <w:r>
              <w:rPr>
                <w:rFonts w:ascii="宋体"/>
                <w:sz w:val="18"/>
              </w:rPr>
              <w:t>4432500</w:t>
            </w:r>
          </w:p>
        </w:tc>
        <w:tc>
          <w:tcPr>
            <w:tcW w:w="1162" w:type="dxa"/>
            <w:tcBorders>
              <w:top w:val="single" w:sz="8" w:space="0" w:color="6A6863"/>
              <w:left w:val="single" w:sz="16" w:space="0" w:color="6A6863"/>
              <w:bottom w:val="single" w:sz="14" w:space="0" w:color="000000"/>
              <w:right w:val="single" w:sz="8" w:space="0" w:color="000000"/>
            </w:tcBorders>
          </w:tcPr>
          <w:p>
            <w:pPr>
              <w:pStyle w:val="TableParagraph"/>
              <w:spacing w:line="240" w:lineRule="auto" w:before="152"/>
              <w:ind w:left="508" w:right="0"/>
              <w:jc w:val="left"/>
              <w:rPr>
                <w:rFonts w:ascii="宋体" w:hAnsi="宋体" w:cs="宋体" w:eastAsia="宋体" w:hint="default"/>
                <w:sz w:val="18"/>
                <w:szCs w:val="18"/>
              </w:rPr>
            </w:pPr>
            <w:r>
              <w:rPr>
                <w:rFonts w:ascii="宋体"/>
                <w:sz w:val="18"/>
              </w:rPr>
              <w:t>0</w:t>
            </w:r>
          </w:p>
        </w:tc>
      </w:tr>
    </w:tbl>
    <w:p>
      <w:pPr>
        <w:spacing w:after="0" w:line="240" w:lineRule="auto"/>
        <w:jc w:val="left"/>
        <w:rPr>
          <w:rFonts w:ascii="宋体" w:hAnsi="宋体" w:cs="宋体" w:eastAsia="宋体" w:hint="default"/>
          <w:sz w:val="18"/>
          <w:szCs w:val="18"/>
        </w:rPr>
        <w:sectPr>
          <w:footerReference w:type="default" r:id="rId36"/>
          <w:pgSz w:w="11910" w:h="16840"/>
          <w:pgMar w:footer="1195" w:header="853" w:top="1320" w:bottom="1380" w:left="1000" w:right="0"/>
        </w:sectPr>
      </w:pPr>
    </w:p>
    <w:p>
      <w:pPr>
        <w:spacing w:line="240" w:lineRule="auto" w:before="8"/>
        <w:rPr>
          <w:rFonts w:ascii="宋体" w:hAnsi="宋体" w:cs="宋体" w:eastAsia="宋体" w:hint="default"/>
          <w:sz w:val="8"/>
          <w:szCs w:val="8"/>
        </w:rPr>
      </w:pPr>
    </w:p>
    <w:tbl>
      <w:tblPr>
        <w:tblW w:w="0" w:type="auto"/>
        <w:jc w:val="left"/>
        <w:tblInd w:w="255" w:type="dxa"/>
        <w:tblLayout w:type="fixed"/>
        <w:tblCellMar>
          <w:top w:w="0" w:type="dxa"/>
          <w:left w:w="0" w:type="dxa"/>
          <w:bottom w:w="0" w:type="dxa"/>
          <w:right w:w="0" w:type="dxa"/>
        </w:tblCellMar>
        <w:tblLook w:val="01E0"/>
      </w:tblPr>
      <w:tblGrid>
        <w:gridCol w:w="2745"/>
        <w:gridCol w:w="1298"/>
        <w:gridCol w:w="263"/>
        <w:gridCol w:w="1070"/>
        <w:gridCol w:w="763"/>
        <w:gridCol w:w="370"/>
        <w:gridCol w:w="1306"/>
        <w:gridCol w:w="1162"/>
      </w:tblGrid>
      <w:tr>
        <w:trPr>
          <w:trHeight w:val="532" w:hRule="exact"/>
        </w:trPr>
        <w:tc>
          <w:tcPr>
            <w:tcW w:w="2745" w:type="dxa"/>
            <w:tcBorders>
              <w:top w:val="single" w:sz="14" w:space="0" w:color="6A6863"/>
              <w:left w:val="single" w:sz="8" w:space="0" w:color="000000"/>
              <w:bottom w:val="single" w:sz="8" w:space="0" w:color="6A6863"/>
              <w:right w:val="single" w:sz="16" w:space="0" w:color="6A6863"/>
            </w:tcBorders>
          </w:tcPr>
          <w:p>
            <w:pPr>
              <w:pStyle w:val="TableParagraph"/>
              <w:spacing w:line="240" w:lineRule="auto" w:before="99"/>
              <w:ind w:left="2" w:right="0"/>
              <w:jc w:val="center"/>
              <w:rPr>
                <w:rFonts w:ascii="宋体" w:hAnsi="宋体" w:cs="宋体" w:eastAsia="宋体" w:hint="default"/>
                <w:sz w:val="18"/>
                <w:szCs w:val="18"/>
              </w:rPr>
            </w:pPr>
            <w:r>
              <w:rPr>
                <w:rFonts w:ascii="宋体" w:hAnsi="宋体" w:cs="宋体" w:eastAsia="宋体" w:hint="default"/>
                <w:sz w:val="18"/>
                <w:szCs w:val="18"/>
              </w:rPr>
              <w:t>北京世纪凯悦投资有限公司</w:t>
            </w:r>
          </w:p>
        </w:tc>
        <w:tc>
          <w:tcPr>
            <w:tcW w:w="1561" w:type="dxa"/>
            <w:gridSpan w:val="2"/>
            <w:tcBorders>
              <w:top w:val="single" w:sz="14" w:space="0" w:color="6A6863"/>
              <w:left w:val="single" w:sz="16" w:space="0" w:color="6A6863"/>
              <w:bottom w:val="single" w:sz="8" w:space="0" w:color="6A6863"/>
              <w:right w:val="single" w:sz="15" w:space="0" w:color="6A6863"/>
            </w:tcBorders>
          </w:tcPr>
          <w:p>
            <w:pPr>
              <w:pStyle w:val="TableParagraph"/>
              <w:spacing w:line="240" w:lineRule="auto" w:before="140"/>
              <w:ind w:left="129"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70" w:type="dxa"/>
            <w:tcBorders>
              <w:top w:val="single" w:sz="14" w:space="0" w:color="6A6863"/>
              <w:left w:val="single" w:sz="15" w:space="0" w:color="6A6863"/>
              <w:bottom w:val="single" w:sz="8" w:space="0" w:color="6A6863"/>
              <w:right w:val="single" w:sz="16" w:space="0" w:color="6A6863"/>
            </w:tcBorders>
          </w:tcPr>
          <w:p>
            <w:pPr>
              <w:pStyle w:val="TableParagraph"/>
              <w:spacing w:line="240" w:lineRule="auto" w:before="39"/>
              <w:ind w:right="1"/>
              <w:jc w:val="center"/>
              <w:rPr>
                <w:rFonts w:ascii="宋体" w:hAnsi="宋体" w:cs="宋体" w:eastAsia="宋体" w:hint="default"/>
                <w:sz w:val="18"/>
                <w:szCs w:val="18"/>
              </w:rPr>
            </w:pPr>
            <w:r>
              <w:rPr>
                <w:rFonts w:ascii="宋体"/>
                <w:sz w:val="18"/>
              </w:rPr>
              <w:t>3.33%</w:t>
            </w:r>
          </w:p>
        </w:tc>
        <w:tc>
          <w:tcPr>
            <w:tcW w:w="1133" w:type="dxa"/>
            <w:gridSpan w:val="2"/>
            <w:tcBorders>
              <w:top w:val="single" w:sz="14" w:space="0" w:color="6A6863"/>
              <w:left w:val="single" w:sz="16" w:space="0" w:color="6A6863"/>
              <w:bottom w:val="single" w:sz="8" w:space="0" w:color="6A6863"/>
              <w:right w:val="single" w:sz="16" w:space="0" w:color="6A6863"/>
            </w:tcBorders>
          </w:tcPr>
          <w:p>
            <w:pPr>
              <w:pStyle w:val="TableParagraph"/>
              <w:spacing w:line="240" w:lineRule="auto" w:before="39"/>
              <w:ind w:left="230" w:right="0"/>
              <w:jc w:val="left"/>
              <w:rPr>
                <w:rFonts w:ascii="宋体" w:hAnsi="宋体" w:cs="宋体" w:eastAsia="宋体" w:hint="default"/>
                <w:sz w:val="18"/>
                <w:szCs w:val="18"/>
              </w:rPr>
            </w:pPr>
            <w:r>
              <w:rPr>
                <w:rFonts w:ascii="宋体"/>
                <w:sz w:val="18"/>
              </w:rPr>
              <w:t>3000000</w:t>
            </w:r>
          </w:p>
        </w:tc>
        <w:tc>
          <w:tcPr>
            <w:tcW w:w="1306" w:type="dxa"/>
            <w:tcBorders>
              <w:top w:val="single" w:sz="14" w:space="0" w:color="6A6863"/>
              <w:left w:val="single" w:sz="16" w:space="0" w:color="6A6863"/>
              <w:bottom w:val="single" w:sz="8" w:space="0" w:color="6A6863"/>
              <w:right w:val="single" w:sz="16" w:space="0" w:color="6A6863"/>
            </w:tcBorders>
          </w:tcPr>
          <w:p>
            <w:pPr>
              <w:pStyle w:val="TableParagraph"/>
              <w:spacing w:line="240" w:lineRule="auto" w:before="39"/>
              <w:ind w:right="16"/>
              <w:jc w:val="center"/>
              <w:rPr>
                <w:rFonts w:ascii="宋体" w:hAnsi="宋体" w:cs="宋体" w:eastAsia="宋体" w:hint="default"/>
                <w:sz w:val="18"/>
                <w:szCs w:val="18"/>
              </w:rPr>
            </w:pPr>
            <w:r>
              <w:rPr>
                <w:rFonts w:ascii="宋体"/>
                <w:sz w:val="18"/>
              </w:rPr>
              <w:t>3000000</w:t>
            </w:r>
          </w:p>
        </w:tc>
        <w:tc>
          <w:tcPr>
            <w:tcW w:w="1162" w:type="dxa"/>
            <w:tcBorders>
              <w:top w:val="single" w:sz="14" w:space="0" w:color="6A6863"/>
              <w:left w:val="single" w:sz="16" w:space="0" w:color="6A6863"/>
              <w:bottom w:val="single" w:sz="8" w:space="0" w:color="6A6863"/>
              <w:right w:val="single" w:sz="8" w:space="0" w:color="000000"/>
            </w:tcBorders>
          </w:tcPr>
          <w:p>
            <w:pPr>
              <w:pStyle w:val="TableParagraph"/>
              <w:spacing w:line="240" w:lineRule="auto" w:before="140"/>
              <w:ind w:left="508" w:right="0"/>
              <w:jc w:val="left"/>
              <w:rPr>
                <w:rFonts w:ascii="宋体" w:hAnsi="宋体" w:cs="宋体" w:eastAsia="宋体" w:hint="default"/>
                <w:sz w:val="18"/>
                <w:szCs w:val="18"/>
              </w:rPr>
            </w:pPr>
            <w:r>
              <w:rPr>
                <w:rFonts w:ascii="宋体"/>
                <w:sz w:val="18"/>
              </w:rPr>
              <w:t>0</w:t>
            </w:r>
          </w:p>
        </w:tc>
      </w:tr>
      <w:tr>
        <w:trPr>
          <w:trHeight w:val="535" w:hRule="exact"/>
        </w:trPr>
        <w:tc>
          <w:tcPr>
            <w:tcW w:w="2745" w:type="dxa"/>
            <w:tcBorders>
              <w:top w:val="single" w:sz="8" w:space="0" w:color="6A6863"/>
              <w:left w:val="single" w:sz="8" w:space="0" w:color="000000"/>
              <w:bottom w:val="single" w:sz="8" w:space="0" w:color="6A6863"/>
              <w:right w:val="single" w:sz="16" w:space="0" w:color="6A6863"/>
            </w:tcBorders>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深圳市中庸实业有限公司</w:t>
            </w:r>
          </w:p>
        </w:tc>
        <w:tc>
          <w:tcPr>
            <w:tcW w:w="1561" w:type="dxa"/>
            <w:gridSpan w:val="2"/>
            <w:tcBorders>
              <w:top w:val="single" w:sz="8" w:space="0" w:color="6A6863"/>
              <w:left w:val="single" w:sz="16" w:space="0" w:color="6A6863"/>
              <w:bottom w:val="single" w:sz="8" w:space="0" w:color="6A6863"/>
              <w:right w:val="single" w:sz="15" w:space="0" w:color="6A6863"/>
            </w:tcBorders>
          </w:tcPr>
          <w:p>
            <w:pPr>
              <w:pStyle w:val="TableParagraph"/>
              <w:spacing w:line="240" w:lineRule="auto" w:before="152"/>
              <w:ind w:left="129"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70" w:type="dxa"/>
            <w:tcBorders>
              <w:top w:val="single" w:sz="8" w:space="0" w:color="6A6863"/>
              <w:left w:val="single" w:sz="15" w:space="0" w:color="6A6863"/>
              <w:bottom w:val="single" w:sz="8" w:space="0" w:color="6A6863"/>
              <w:right w:val="single" w:sz="16" w:space="0" w:color="6A6863"/>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3.33%</w:t>
            </w:r>
          </w:p>
        </w:tc>
        <w:tc>
          <w:tcPr>
            <w:tcW w:w="1133" w:type="dxa"/>
            <w:gridSpan w:val="2"/>
            <w:tcBorders>
              <w:top w:val="single" w:sz="8" w:space="0" w:color="6A6863"/>
              <w:left w:val="single" w:sz="16" w:space="0" w:color="6A6863"/>
              <w:bottom w:val="single" w:sz="8" w:space="0" w:color="6A6863"/>
              <w:right w:val="single" w:sz="16" w:space="0" w:color="6A6863"/>
            </w:tcBorders>
          </w:tcPr>
          <w:p>
            <w:pPr>
              <w:pStyle w:val="TableParagraph"/>
              <w:spacing w:line="240" w:lineRule="auto" w:before="51"/>
              <w:ind w:left="230" w:right="0"/>
              <w:jc w:val="left"/>
              <w:rPr>
                <w:rFonts w:ascii="宋体" w:hAnsi="宋体" w:cs="宋体" w:eastAsia="宋体" w:hint="default"/>
                <w:sz w:val="18"/>
                <w:szCs w:val="18"/>
              </w:rPr>
            </w:pPr>
            <w:r>
              <w:rPr>
                <w:rFonts w:ascii="宋体"/>
                <w:sz w:val="18"/>
              </w:rPr>
              <w:t>3000000</w:t>
            </w:r>
          </w:p>
        </w:tc>
        <w:tc>
          <w:tcPr>
            <w:tcW w:w="1306"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51"/>
              <w:ind w:right="16"/>
              <w:jc w:val="center"/>
              <w:rPr>
                <w:rFonts w:ascii="宋体" w:hAnsi="宋体" w:cs="宋体" w:eastAsia="宋体" w:hint="default"/>
                <w:sz w:val="18"/>
                <w:szCs w:val="18"/>
              </w:rPr>
            </w:pPr>
            <w:r>
              <w:rPr>
                <w:rFonts w:ascii="宋体"/>
                <w:sz w:val="18"/>
              </w:rPr>
              <w:t>3000000</w:t>
            </w:r>
          </w:p>
        </w:tc>
        <w:tc>
          <w:tcPr>
            <w:tcW w:w="1162" w:type="dxa"/>
            <w:tcBorders>
              <w:top w:val="single" w:sz="8" w:space="0" w:color="6A6863"/>
              <w:left w:val="single" w:sz="16" w:space="0" w:color="6A6863"/>
              <w:bottom w:val="single" w:sz="8" w:space="0" w:color="6A6863"/>
              <w:right w:val="single" w:sz="8" w:space="0" w:color="000000"/>
            </w:tcBorders>
          </w:tcPr>
          <w:p>
            <w:pPr>
              <w:pStyle w:val="TableParagraph"/>
              <w:spacing w:line="240" w:lineRule="auto" w:before="152"/>
              <w:ind w:left="508" w:right="0"/>
              <w:jc w:val="left"/>
              <w:rPr>
                <w:rFonts w:ascii="宋体" w:hAnsi="宋体" w:cs="宋体" w:eastAsia="宋体" w:hint="default"/>
                <w:sz w:val="18"/>
                <w:szCs w:val="18"/>
              </w:rPr>
            </w:pPr>
            <w:r>
              <w:rPr>
                <w:rFonts w:ascii="宋体"/>
                <w:sz w:val="18"/>
              </w:rPr>
              <w:t>0</w:t>
            </w:r>
          </w:p>
        </w:tc>
      </w:tr>
      <w:tr>
        <w:trPr>
          <w:trHeight w:val="535" w:hRule="exact"/>
        </w:trPr>
        <w:tc>
          <w:tcPr>
            <w:tcW w:w="2745" w:type="dxa"/>
            <w:tcBorders>
              <w:top w:val="single" w:sz="8" w:space="0" w:color="6A6863"/>
              <w:left w:val="single" w:sz="8" w:space="0" w:color="000000"/>
              <w:bottom w:val="single" w:sz="8" w:space="0" w:color="6A6863"/>
              <w:right w:val="single" w:sz="16" w:space="0" w:color="6A6863"/>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上海精文投资有限公司</w:t>
            </w:r>
          </w:p>
        </w:tc>
        <w:tc>
          <w:tcPr>
            <w:tcW w:w="1561" w:type="dxa"/>
            <w:gridSpan w:val="2"/>
            <w:tcBorders>
              <w:top w:val="single" w:sz="8" w:space="0" w:color="6A6863"/>
              <w:left w:val="single" w:sz="16" w:space="0" w:color="6A6863"/>
              <w:bottom w:val="single" w:sz="8" w:space="0" w:color="6A6863"/>
              <w:right w:val="single" w:sz="15" w:space="0" w:color="6A6863"/>
            </w:tcBorders>
          </w:tcPr>
          <w:p>
            <w:pPr>
              <w:pStyle w:val="TableParagraph"/>
              <w:spacing w:line="240" w:lineRule="auto" w:before="149"/>
              <w:ind w:left="400"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1070" w:type="dxa"/>
            <w:tcBorders>
              <w:top w:val="single" w:sz="8" w:space="0" w:color="6A6863"/>
              <w:left w:val="single" w:sz="15" w:space="0" w:color="6A6863"/>
              <w:bottom w:val="single" w:sz="8" w:space="0" w:color="6A6863"/>
              <w:right w:val="single" w:sz="16" w:space="0" w:color="6A6863"/>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2.97%</w:t>
            </w:r>
          </w:p>
        </w:tc>
        <w:tc>
          <w:tcPr>
            <w:tcW w:w="1133" w:type="dxa"/>
            <w:gridSpan w:val="2"/>
            <w:tcBorders>
              <w:top w:val="single" w:sz="8" w:space="0" w:color="6A6863"/>
              <w:left w:val="single" w:sz="16" w:space="0" w:color="6A6863"/>
              <w:bottom w:val="single" w:sz="8" w:space="0" w:color="6A6863"/>
              <w:right w:val="single" w:sz="16" w:space="0" w:color="6A6863"/>
            </w:tcBorders>
          </w:tcPr>
          <w:p>
            <w:pPr>
              <w:pStyle w:val="TableParagraph"/>
              <w:spacing w:line="240" w:lineRule="auto" w:before="51"/>
              <w:ind w:left="230" w:right="0"/>
              <w:jc w:val="left"/>
              <w:rPr>
                <w:rFonts w:ascii="宋体" w:hAnsi="宋体" w:cs="宋体" w:eastAsia="宋体" w:hint="default"/>
                <w:sz w:val="18"/>
                <w:szCs w:val="18"/>
              </w:rPr>
            </w:pPr>
            <w:r>
              <w:rPr>
                <w:rFonts w:ascii="宋体"/>
                <w:sz w:val="18"/>
              </w:rPr>
              <w:t>2675000</w:t>
            </w:r>
          </w:p>
        </w:tc>
        <w:tc>
          <w:tcPr>
            <w:tcW w:w="1306"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51"/>
              <w:ind w:right="16"/>
              <w:jc w:val="center"/>
              <w:rPr>
                <w:rFonts w:ascii="宋体" w:hAnsi="宋体" w:cs="宋体" w:eastAsia="宋体" w:hint="default"/>
                <w:sz w:val="18"/>
                <w:szCs w:val="18"/>
              </w:rPr>
            </w:pPr>
            <w:r>
              <w:rPr>
                <w:rFonts w:ascii="宋体"/>
                <w:sz w:val="18"/>
              </w:rPr>
              <w:t>2675000</w:t>
            </w:r>
          </w:p>
        </w:tc>
        <w:tc>
          <w:tcPr>
            <w:tcW w:w="1162" w:type="dxa"/>
            <w:tcBorders>
              <w:top w:val="single" w:sz="8" w:space="0" w:color="6A6863"/>
              <w:left w:val="single" w:sz="16" w:space="0" w:color="6A6863"/>
              <w:bottom w:val="single" w:sz="8" w:space="0" w:color="6A6863"/>
              <w:right w:val="single" w:sz="8" w:space="0" w:color="000000"/>
            </w:tcBorders>
          </w:tcPr>
          <w:p>
            <w:pPr>
              <w:pStyle w:val="TableParagraph"/>
              <w:spacing w:line="240" w:lineRule="auto" w:before="149"/>
              <w:ind w:left="508" w:right="0"/>
              <w:jc w:val="left"/>
              <w:rPr>
                <w:rFonts w:ascii="宋体" w:hAnsi="宋体" w:cs="宋体" w:eastAsia="宋体" w:hint="default"/>
                <w:sz w:val="18"/>
                <w:szCs w:val="18"/>
              </w:rPr>
            </w:pPr>
            <w:r>
              <w:rPr>
                <w:rFonts w:ascii="宋体"/>
                <w:sz w:val="18"/>
              </w:rPr>
              <w:t>0</w:t>
            </w:r>
          </w:p>
        </w:tc>
      </w:tr>
      <w:tr>
        <w:trPr>
          <w:trHeight w:val="535" w:hRule="exact"/>
        </w:trPr>
        <w:tc>
          <w:tcPr>
            <w:tcW w:w="2745" w:type="dxa"/>
            <w:tcBorders>
              <w:top w:val="single" w:sz="8" w:space="0" w:color="6A6863"/>
              <w:left w:val="single" w:sz="8" w:space="0" w:color="000000"/>
              <w:bottom w:val="single" w:sz="8" w:space="0" w:color="6A6863"/>
              <w:right w:val="single" w:sz="16" w:space="0" w:color="6A6863"/>
            </w:tcBorders>
          </w:tcPr>
          <w:p>
            <w:pPr>
              <w:pStyle w:val="TableParagraph"/>
              <w:spacing w:line="240" w:lineRule="auto" w:before="111"/>
              <w:ind w:left="1" w:right="0"/>
              <w:jc w:val="center"/>
              <w:rPr>
                <w:rFonts w:ascii="宋体" w:hAnsi="宋体" w:cs="宋体" w:eastAsia="宋体" w:hint="default"/>
                <w:sz w:val="18"/>
                <w:szCs w:val="18"/>
              </w:rPr>
            </w:pPr>
            <w:r>
              <w:rPr>
                <w:rFonts w:ascii="宋体" w:hAnsi="宋体" w:cs="宋体" w:eastAsia="宋体" w:hint="default"/>
                <w:sz w:val="18"/>
                <w:szCs w:val="18"/>
              </w:rPr>
              <w:t>北京赛昂传媒投资有限公司</w:t>
            </w:r>
          </w:p>
        </w:tc>
        <w:tc>
          <w:tcPr>
            <w:tcW w:w="1561" w:type="dxa"/>
            <w:gridSpan w:val="2"/>
            <w:tcBorders>
              <w:top w:val="single" w:sz="8" w:space="0" w:color="6A6863"/>
              <w:left w:val="single" w:sz="16" w:space="0" w:color="6A6863"/>
              <w:bottom w:val="single" w:sz="8" w:space="0" w:color="6A6863"/>
              <w:right w:val="single" w:sz="15" w:space="0" w:color="6A6863"/>
            </w:tcBorders>
          </w:tcPr>
          <w:p>
            <w:pPr>
              <w:pStyle w:val="TableParagraph"/>
              <w:spacing w:line="240" w:lineRule="auto" w:before="149"/>
              <w:ind w:left="129"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70" w:type="dxa"/>
            <w:tcBorders>
              <w:top w:val="single" w:sz="8" w:space="0" w:color="6A6863"/>
              <w:left w:val="single" w:sz="15" w:space="0" w:color="6A6863"/>
              <w:bottom w:val="single" w:sz="8" w:space="0" w:color="6A6863"/>
              <w:right w:val="single" w:sz="16" w:space="0" w:color="6A6863"/>
            </w:tcBorders>
          </w:tcPr>
          <w:p>
            <w:pPr>
              <w:pStyle w:val="TableParagraph"/>
              <w:spacing w:line="240" w:lineRule="auto" w:before="51"/>
              <w:ind w:right="1"/>
              <w:jc w:val="center"/>
              <w:rPr>
                <w:rFonts w:ascii="宋体" w:hAnsi="宋体" w:cs="宋体" w:eastAsia="宋体" w:hint="default"/>
                <w:sz w:val="18"/>
                <w:szCs w:val="18"/>
              </w:rPr>
            </w:pPr>
            <w:r>
              <w:rPr>
                <w:rFonts w:ascii="宋体"/>
                <w:sz w:val="18"/>
              </w:rPr>
              <w:t>2.22%</w:t>
            </w:r>
          </w:p>
        </w:tc>
        <w:tc>
          <w:tcPr>
            <w:tcW w:w="1133" w:type="dxa"/>
            <w:gridSpan w:val="2"/>
            <w:tcBorders>
              <w:top w:val="single" w:sz="8" w:space="0" w:color="6A6863"/>
              <w:left w:val="single" w:sz="16" w:space="0" w:color="6A6863"/>
              <w:bottom w:val="single" w:sz="8" w:space="0" w:color="6A6863"/>
              <w:right w:val="single" w:sz="16" w:space="0" w:color="6A6863"/>
            </w:tcBorders>
          </w:tcPr>
          <w:p>
            <w:pPr>
              <w:pStyle w:val="TableParagraph"/>
              <w:spacing w:line="240" w:lineRule="auto" w:before="51"/>
              <w:ind w:left="230" w:right="0"/>
              <w:jc w:val="left"/>
              <w:rPr>
                <w:rFonts w:ascii="宋体" w:hAnsi="宋体" w:cs="宋体" w:eastAsia="宋体" w:hint="default"/>
                <w:sz w:val="18"/>
                <w:szCs w:val="18"/>
              </w:rPr>
            </w:pPr>
            <w:r>
              <w:rPr>
                <w:rFonts w:ascii="宋体"/>
                <w:sz w:val="18"/>
              </w:rPr>
              <w:t>2000000</w:t>
            </w:r>
          </w:p>
        </w:tc>
        <w:tc>
          <w:tcPr>
            <w:tcW w:w="1306" w:type="dxa"/>
            <w:tcBorders>
              <w:top w:val="single" w:sz="8" w:space="0" w:color="6A6863"/>
              <w:left w:val="single" w:sz="16" w:space="0" w:color="6A6863"/>
              <w:bottom w:val="single" w:sz="8" w:space="0" w:color="6A6863"/>
              <w:right w:val="single" w:sz="16" w:space="0" w:color="6A6863"/>
            </w:tcBorders>
          </w:tcPr>
          <w:p>
            <w:pPr>
              <w:pStyle w:val="TableParagraph"/>
              <w:spacing w:line="240" w:lineRule="auto" w:before="51"/>
              <w:ind w:right="16"/>
              <w:jc w:val="center"/>
              <w:rPr>
                <w:rFonts w:ascii="宋体" w:hAnsi="宋体" w:cs="宋体" w:eastAsia="宋体" w:hint="default"/>
                <w:sz w:val="18"/>
                <w:szCs w:val="18"/>
              </w:rPr>
            </w:pPr>
            <w:r>
              <w:rPr>
                <w:rFonts w:ascii="宋体"/>
                <w:sz w:val="18"/>
              </w:rPr>
              <w:t>2000000</w:t>
            </w:r>
          </w:p>
        </w:tc>
        <w:tc>
          <w:tcPr>
            <w:tcW w:w="1162" w:type="dxa"/>
            <w:tcBorders>
              <w:top w:val="single" w:sz="8" w:space="0" w:color="6A6863"/>
              <w:left w:val="single" w:sz="16" w:space="0" w:color="6A6863"/>
              <w:bottom w:val="single" w:sz="8" w:space="0" w:color="6A6863"/>
              <w:right w:val="single" w:sz="8" w:space="0" w:color="000000"/>
            </w:tcBorders>
          </w:tcPr>
          <w:p>
            <w:pPr>
              <w:pStyle w:val="TableParagraph"/>
              <w:spacing w:line="240" w:lineRule="auto" w:before="149"/>
              <w:ind w:left="508" w:right="0"/>
              <w:jc w:val="left"/>
              <w:rPr>
                <w:rFonts w:ascii="宋体" w:hAnsi="宋体" w:cs="宋体" w:eastAsia="宋体" w:hint="default"/>
                <w:sz w:val="18"/>
                <w:szCs w:val="18"/>
              </w:rPr>
            </w:pPr>
            <w:r>
              <w:rPr>
                <w:rFonts w:ascii="宋体"/>
                <w:sz w:val="18"/>
              </w:rPr>
              <w:t>0</w:t>
            </w:r>
          </w:p>
        </w:tc>
      </w:tr>
      <w:tr>
        <w:trPr>
          <w:trHeight w:val="535" w:hRule="exact"/>
        </w:trPr>
        <w:tc>
          <w:tcPr>
            <w:tcW w:w="2745" w:type="dxa"/>
            <w:tcBorders>
              <w:top w:val="single" w:sz="8" w:space="0" w:color="6A6863"/>
              <w:left w:val="single" w:sz="8" w:space="0" w:color="000000"/>
              <w:bottom w:val="single" w:sz="15" w:space="0" w:color="6A6863"/>
              <w:right w:val="single" w:sz="16" w:space="0" w:color="6A6863"/>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薛莉芳</w:t>
            </w:r>
          </w:p>
        </w:tc>
        <w:tc>
          <w:tcPr>
            <w:tcW w:w="1561" w:type="dxa"/>
            <w:gridSpan w:val="2"/>
            <w:tcBorders>
              <w:top w:val="single" w:sz="8" w:space="0" w:color="6A6863"/>
              <w:left w:val="single" w:sz="16" w:space="0" w:color="6A6863"/>
              <w:bottom w:val="single" w:sz="15" w:space="0" w:color="6A6863"/>
              <w:right w:val="single" w:sz="15" w:space="0" w:color="6A6863"/>
            </w:tcBorders>
          </w:tcPr>
          <w:p>
            <w:pPr>
              <w:pStyle w:val="TableParagraph"/>
              <w:spacing w:line="240" w:lineRule="auto" w:before="149"/>
              <w:ind w:left="309"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70" w:type="dxa"/>
            <w:tcBorders>
              <w:top w:val="single" w:sz="8" w:space="0" w:color="6A6863"/>
              <w:left w:val="single" w:sz="15" w:space="0" w:color="6A6863"/>
              <w:bottom w:val="single" w:sz="15" w:space="0" w:color="6A6863"/>
              <w:right w:val="single" w:sz="16" w:space="0" w:color="6A6863"/>
            </w:tcBorders>
          </w:tcPr>
          <w:p>
            <w:pPr>
              <w:pStyle w:val="TableParagraph"/>
              <w:spacing w:line="240" w:lineRule="auto" w:before="149"/>
              <w:ind w:right="1"/>
              <w:jc w:val="center"/>
              <w:rPr>
                <w:rFonts w:ascii="宋体" w:hAnsi="宋体" w:cs="宋体" w:eastAsia="宋体" w:hint="default"/>
                <w:sz w:val="18"/>
                <w:szCs w:val="18"/>
              </w:rPr>
            </w:pPr>
            <w:r>
              <w:rPr>
                <w:rFonts w:ascii="宋体"/>
                <w:sz w:val="18"/>
              </w:rPr>
              <w:t>1.49%</w:t>
            </w:r>
          </w:p>
        </w:tc>
        <w:tc>
          <w:tcPr>
            <w:tcW w:w="1133" w:type="dxa"/>
            <w:gridSpan w:val="2"/>
            <w:tcBorders>
              <w:top w:val="single" w:sz="8" w:space="0" w:color="6A6863"/>
              <w:left w:val="single" w:sz="16" w:space="0" w:color="6A6863"/>
              <w:bottom w:val="single" w:sz="15" w:space="0" w:color="6A6863"/>
              <w:right w:val="single" w:sz="16" w:space="0" w:color="6A6863"/>
            </w:tcBorders>
          </w:tcPr>
          <w:p>
            <w:pPr>
              <w:pStyle w:val="TableParagraph"/>
              <w:spacing w:line="240" w:lineRule="auto" w:before="149"/>
              <w:ind w:left="230" w:right="0"/>
              <w:jc w:val="left"/>
              <w:rPr>
                <w:rFonts w:ascii="宋体" w:hAnsi="宋体" w:cs="宋体" w:eastAsia="宋体" w:hint="default"/>
                <w:sz w:val="18"/>
                <w:szCs w:val="18"/>
              </w:rPr>
            </w:pPr>
            <w:r>
              <w:rPr>
                <w:rFonts w:ascii="宋体"/>
                <w:sz w:val="18"/>
              </w:rPr>
              <w:t>1337900</w:t>
            </w:r>
          </w:p>
        </w:tc>
        <w:tc>
          <w:tcPr>
            <w:tcW w:w="1306" w:type="dxa"/>
            <w:tcBorders>
              <w:top w:val="single" w:sz="8" w:space="0" w:color="6A6863"/>
              <w:left w:val="single" w:sz="16" w:space="0" w:color="6A6863"/>
              <w:bottom w:val="single" w:sz="15" w:space="0" w:color="6A6863"/>
              <w:right w:val="single" w:sz="16" w:space="0" w:color="6A6863"/>
            </w:tcBorders>
          </w:tcPr>
          <w:p>
            <w:pPr>
              <w:pStyle w:val="TableParagraph"/>
              <w:spacing w:line="240" w:lineRule="auto" w:before="149"/>
              <w:ind w:right="14"/>
              <w:jc w:val="center"/>
              <w:rPr>
                <w:rFonts w:ascii="宋体" w:hAnsi="宋体" w:cs="宋体" w:eastAsia="宋体" w:hint="default"/>
                <w:sz w:val="18"/>
                <w:szCs w:val="18"/>
              </w:rPr>
            </w:pPr>
            <w:r>
              <w:rPr>
                <w:rFonts w:ascii="宋体"/>
                <w:sz w:val="18"/>
              </w:rPr>
              <w:t>1337900</w:t>
            </w:r>
          </w:p>
        </w:tc>
        <w:tc>
          <w:tcPr>
            <w:tcW w:w="1162" w:type="dxa"/>
            <w:tcBorders>
              <w:top w:val="single" w:sz="8" w:space="0" w:color="6A6863"/>
              <w:left w:val="single" w:sz="16" w:space="0" w:color="6A6863"/>
              <w:bottom w:val="single" w:sz="15" w:space="0" w:color="6A6863"/>
              <w:right w:val="single" w:sz="8" w:space="0" w:color="000000"/>
            </w:tcBorders>
          </w:tcPr>
          <w:p>
            <w:pPr>
              <w:pStyle w:val="TableParagraph"/>
              <w:spacing w:line="240" w:lineRule="auto" w:before="149"/>
              <w:ind w:left="508" w:right="0"/>
              <w:jc w:val="left"/>
              <w:rPr>
                <w:rFonts w:ascii="宋体" w:hAnsi="宋体" w:cs="宋体" w:eastAsia="宋体" w:hint="default"/>
                <w:sz w:val="18"/>
                <w:szCs w:val="18"/>
              </w:rPr>
            </w:pPr>
            <w:r>
              <w:rPr>
                <w:rFonts w:ascii="宋体"/>
                <w:sz w:val="18"/>
              </w:rPr>
              <w:t>0</w:t>
            </w:r>
          </w:p>
        </w:tc>
      </w:tr>
      <w:tr>
        <w:trPr>
          <w:trHeight w:val="346" w:hRule="exact"/>
        </w:trPr>
        <w:tc>
          <w:tcPr>
            <w:tcW w:w="8976" w:type="dxa"/>
            <w:gridSpan w:val="8"/>
            <w:tcBorders>
              <w:top w:val="single" w:sz="15" w:space="0" w:color="6A6863"/>
              <w:left w:val="single" w:sz="8" w:space="0" w:color="000000"/>
              <w:bottom w:val="single" w:sz="8" w:space="0" w:color="6A6863"/>
              <w:right w:val="single" w:sz="8" w:space="0" w:color="000000"/>
            </w:tcBorders>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名无限售条件股东持股情况</w:t>
            </w:r>
          </w:p>
        </w:tc>
      </w:tr>
      <w:tr>
        <w:trPr>
          <w:trHeight w:val="679" w:hRule="exact"/>
        </w:trPr>
        <w:tc>
          <w:tcPr>
            <w:tcW w:w="4043" w:type="dxa"/>
            <w:gridSpan w:val="2"/>
            <w:tcBorders>
              <w:top w:val="single" w:sz="8" w:space="0" w:color="6A6863"/>
              <w:left w:val="single" w:sz="8" w:space="0" w:color="000000"/>
              <w:bottom w:val="single" w:sz="15" w:space="0" w:color="6A6863"/>
              <w:right w:val="single" w:sz="16" w:space="0" w:color="6A6863"/>
            </w:tcBorders>
          </w:tcPr>
          <w:p>
            <w:pPr>
              <w:pStyle w:val="TableParagraph"/>
              <w:spacing w:line="240" w:lineRule="auto" w:before="70"/>
              <w:ind w:left="100"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2096" w:type="dxa"/>
            <w:gridSpan w:val="3"/>
            <w:tcBorders>
              <w:top w:val="single" w:sz="8" w:space="0" w:color="6A6863"/>
              <w:left w:val="single" w:sz="16" w:space="0" w:color="6A6863"/>
              <w:bottom w:val="single" w:sz="15" w:space="0" w:color="6A6863"/>
              <w:right w:val="single" w:sz="16" w:space="0" w:color="6A6863"/>
            </w:tcBorders>
          </w:tcPr>
          <w:p>
            <w:pPr>
              <w:pStyle w:val="TableParagraph"/>
              <w:spacing w:line="319" w:lineRule="auto" w:before="70"/>
              <w:ind w:left="96" w:right="156"/>
              <w:jc w:val="left"/>
              <w:rPr>
                <w:rFonts w:ascii="宋体" w:hAnsi="宋体" w:cs="宋体" w:eastAsia="宋体" w:hint="default"/>
                <w:sz w:val="18"/>
                <w:szCs w:val="18"/>
              </w:rPr>
            </w:pPr>
            <w:r>
              <w:rPr>
                <w:rFonts w:ascii="宋体" w:hAnsi="宋体" w:cs="宋体" w:eastAsia="宋体" w:hint="default"/>
                <w:sz w:val="18"/>
                <w:szCs w:val="18"/>
              </w:rPr>
              <w:t>持有无限售条件股份数 量</w:t>
            </w:r>
          </w:p>
        </w:tc>
        <w:tc>
          <w:tcPr>
            <w:tcW w:w="2837" w:type="dxa"/>
            <w:gridSpan w:val="3"/>
            <w:tcBorders>
              <w:top w:val="single" w:sz="8" w:space="0" w:color="6A6863"/>
              <w:left w:val="single" w:sz="16" w:space="0" w:color="6A6863"/>
              <w:bottom w:val="single" w:sz="15" w:space="0" w:color="6A6863"/>
              <w:right w:val="single" w:sz="8" w:space="0" w:color="000000"/>
            </w:tcBorders>
          </w:tcPr>
          <w:p>
            <w:pPr>
              <w:pStyle w:val="TableParagraph"/>
              <w:spacing w:line="240" w:lineRule="auto" w:before="70"/>
              <w:ind w:left="96" w:right="0"/>
              <w:jc w:val="left"/>
              <w:rPr>
                <w:rFonts w:ascii="宋体" w:hAnsi="宋体" w:cs="宋体" w:eastAsia="宋体" w:hint="default"/>
                <w:sz w:val="18"/>
                <w:szCs w:val="18"/>
              </w:rPr>
            </w:pPr>
            <w:r>
              <w:rPr>
                <w:rFonts w:ascii="宋体" w:hAnsi="宋体" w:cs="宋体" w:eastAsia="宋体" w:hint="default"/>
                <w:sz w:val="18"/>
                <w:szCs w:val="18"/>
              </w:rPr>
              <w:t>股份种类</w:t>
            </w:r>
          </w:p>
        </w:tc>
      </w:tr>
      <w:tr>
        <w:trPr>
          <w:trHeight w:val="536" w:hRule="exact"/>
        </w:trPr>
        <w:tc>
          <w:tcPr>
            <w:tcW w:w="4043" w:type="dxa"/>
            <w:gridSpan w:val="2"/>
            <w:tcBorders>
              <w:top w:val="single" w:sz="15" w:space="0" w:color="6A6863"/>
              <w:left w:val="single" w:sz="8" w:space="0" w:color="000000"/>
              <w:bottom w:val="single" w:sz="8" w:space="0" w:color="6A6863"/>
              <w:right w:val="single" w:sz="16" w:space="0" w:color="6A6863"/>
            </w:tcBorders>
          </w:tcPr>
          <w:p>
            <w:pPr>
              <w:pStyle w:val="TableParagraph"/>
              <w:spacing w:line="240" w:lineRule="auto" w:before="140"/>
              <w:ind w:left="141"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096" w:type="dxa"/>
            <w:gridSpan w:val="3"/>
            <w:tcBorders>
              <w:top w:val="single" w:sz="15" w:space="0" w:color="6A6863"/>
              <w:left w:val="single" w:sz="16" w:space="0" w:color="6A6863"/>
              <w:bottom w:val="single" w:sz="8" w:space="0" w:color="6A6863"/>
              <w:right w:val="single" w:sz="16" w:space="0" w:color="6A6863"/>
            </w:tcBorders>
          </w:tcPr>
          <w:p>
            <w:pPr/>
          </w:p>
        </w:tc>
        <w:tc>
          <w:tcPr>
            <w:tcW w:w="2837" w:type="dxa"/>
            <w:gridSpan w:val="3"/>
            <w:tcBorders>
              <w:top w:val="single" w:sz="15" w:space="0" w:color="6A6863"/>
              <w:left w:val="single" w:sz="16" w:space="0" w:color="6A6863"/>
              <w:bottom w:val="single" w:sz="8" w:space="0" w:color="6A6863"/>
              <w:right w:val="single" w:sz="8" w:space="0" w:color="000000"/>
            </w:tcBorders>
          </w:tcPr>
          <w:p>
            <w:pPr/>
          </w:p>
        </w:tc>
      </w:tr>
      <w:tr>
        <w:trPr>
          <w:trHeight w:val="523" w:hRule="exact"/>
        </w:trPr>
        <w:tc>
          <w:tcPr>
            <w:tcW w:w="4043" w:type="dxa"/>
            <w:gridSpan w:val="2"/>
            <w:tcBorders>
              <w:top w:val="single" w:sz="8" w:space="0" w:color="6A6863"/>
              <w:left w:val="single" w:sz="8" w:space="0" w:color="000000"/>
              <w:bottom w:val="single" w:sz="14" w:space="0" w:color="000000"/>
              <w:right w:val="single" w:sz="16" w:space="0" w:color="6A6863"/>
            </w:tcBorders>
          </w:tcPr>
          <w:p>
            <w:pPr>
              <w:pStyle w:val="TableParagraph"/>
              <w:spacing w:line="240" w:lineRule="auto" w:before="61"/>
              <w:ind w:left="100"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4933" w:type="dxa"/>
            <w:gridSpan w:val="6"/>
            <w:tcBorders>
              <w:top w:val="single" w:sz="8" w:space="0" w:color="6A6863"/>
              <w:left w:val="single" w:sz="16" w:space="0" w:color="6A6863"/>
              <w:bottom w:val="single" w:sz="14" w:space="0" w:color="000000"/>
              <w:right w:val="single" w:sz="8" w:space="0" w:color="000000"/>
            </w:tcBorders>
          </w:tcPr>
          <w:p>
            <w:pPr>
              <w:pStyle w:val="TableParagraph"/>
              <w:spacing w:line="240" w:lineRule="auto" w:before="149"/>
              <w:ind w:left="136"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316" w:lineRule="auto" w:before="16"/>
        <w:ind w:left="140" w:right="744" w:firstLine="0"/>
        <w:jc w:val="left"/>
        <w:rPr>
          <w:rFonts w:ascii="宋体" w:hAnsi="宋体" w:cs="宋体" w:eastAsia="宋体" w:hint="default"/>
          <w:sz w:val="18"/>
          <w:szCs w:val="18"/>
        </w:rPr>
      </w:pPr>
      <w:r>
        <w:rPr>
          <w:rFonts w:ascii="宋体" w:hAnsi="宋体" w:cs="宋体" w:eastAsia="宋体" w:hint="default"/>
          <w:color w:val="212121"/>
          <w:sz w:val="18"/>
          <w:szCs w:val="18"/>
        </w:rPr>
        <w:t>注：股东性质包括国家、国有法人、境内非国有法人、境内自然人、境外法人、境外自然人等；股份种类包括人民币</w:t>
      </w:r>
      <w:r>
        <w:rPr>
          <w:rFonts w:ascii="宋体" w:hAnsi="宋体" w:cs="宋体" w:eastAsia="宋体" w:hint="default"/>
          <w:color w:val="212121"/>
          <w:spacing w:val="-55"/>
          <w:sz w:val="18"/>
          <w:szCs w:val="18"/>
        </w:rPr>
        <w:t> </w:t>
      </w:r>
      <w:r>
        <w:rPr>
          <w:rFonts w:ascii="宋体" w:hAnsi="宋体" w:cs="宋体" w:eastAsia="宋体" w:hint="default"/>
          <w:color w:val="212121"/>
          <w:spacing w:val="-55"/>
          <w:sz w:val="18"/>
          <w:szCs w:val="18"/>
        </w:rPr>
      </w:r>
      <w:r>
        <w:rPr>
          <w:rFonts w:ascii="宋体" w:hAnsi="宋体" w:cs="宋体" w:eastAsia="宋体" w:hint="default"/>
          <w:color w:val="212121"/>
          <w:sz w:val="18"/>
          <w:szCs w:val="18"/>
        </w:rPr>
        <w:t>普通股、境内上市外资股、境外上市外资股和其他。</w:t>
      </w:r>
      <w:r>
        <w:rPr>
          <w:rFonts w:ascii="宋体" w:hAnsi="宋体" w:cs="宋体" w:eastAsia="宋体" w:hint="default"/>
          <w:sz w:val="18"/>
          <w:szCs w:val="18"/>
        </w:rPr>
      </w:r>
    </w:p>
    <w:p>
      <w:pPr>
        <w:pStyle w:val="Heading4"/>
        <w:spacing w:line="240" w:lineRule="auto" w:before="49"/>
        <w:ind w:left="651" w:right="744"/>
        <w:jc w:val="left"/>
        <w:rPr>
          <w:b w:val="0"/>
          <w:bCs w:val="0"/>
        </w:rPr>
      </w:pPr>
      <w:r>
        <w:rPr/>
        <w:t>（二）</w:t>
      </w:r>
      <w:r>
        <w:rPr>
          <w:spacing w:val="-98"/>
        </w:rPr>
        <w:t> </w:t>
      </w:r>
      <w:r>
        <w:rPr/>
        <w:t>公司控股股东情况</w:t>
      </w:r>
      <w:r>
        <w:rPr>
          <w:b w:val="0"/>
          <w:bCs w:val="0"/>
        </w:rPr>
      </w:r>
    </w:p>
    <w:p>
      <w:pPr>
        <w:spacing w:line="240" w:lineRule="auto" w:before="9"/>
        <w:rPr>
          <w:rFonts w:ascii="宋体" w:hAnsi="宋体" w:cs="宋体" w:eastAsia="宋体" w:hint="default"/>
          <w:b/>
          <w:bCs/>
          <w:sz w:val="23"/>
          <w:szCs w:val="23"/>
        </w:rPr>
      </w:pPr>
    </w:p>
    <w:p>
      <w:pPr>
        <w:pStyle w:val="BodyText"/>
        <w:spacing w:line="340" w:lineRule="auto" w:before="0"/>
        <w:ind w:left="140" w:right="744" w:firstLine="479"/>
        <w:jc w:val="left"/>
      </w:pPr>
      <w:r>
        <w:rPr>
          <w:spacing w:val="2"/>
        </w:rPr>
        <w:t>本公司的控股股东为上海万豪投资有限公司，报告期内，万豪投资持有本公司股份</w:t>
      </w:r>
      <w:r>
        <w:rPr/>
        <w:t> </w:t>
      </w:r>
      <w:r>
        <w:rPr>
          <w:rFonts w:ascii="Calibri" w:hAnsi="Calibri" w:cs="Calibri" w:eastAsia="Calibri" w:hint="default"/>
        </w:rPr>
        <w:t>3,194.86</w:t>
      </w:r>
      <w:r>
        <w:rPr>
          <w:rFonts w:ascii="Calibri" w:hAnsi="Calibri" w:cs="Calibri" w:eastAsia="Calibri" w:hint="default"/>
          <w:spacing w:val="2"/>
        </w:rPr>
        <w:t> </w:t>
      </w:r>
      <w:r>
        <w:rPr/>
        <w:t>万股，占总股本的比例为</w:t>
      </w:r>
      <w:r>
        <w:rPr>
          <w:spacing w:val="-64"/>
        </w:rPr>
        <w:t> </w:t>
      </w:r>
      <w:r>
        <w:rPr>
          <w:rFonts w:ascii="Calibri" w:hAnsi="Calibri" w:cs="Calibri" w:eastAsia="Calibri" w:hint="default"/>
        </w:rPr>
        <w:t>35.50%</w:t>
      </w:r>
      <w:r>
        <w:rPr/>
        <w:t>。万豪投资成立于</w:t>
      </w:r>
      <w:r>
        <w:rPr>
          <w:spacing w:val="-64"/>
        </w:rPr>
        <w:t> </w:t>
      </w:r>
      <w:r>
        <w:rPr>
          <w:rFonts w:ascii="Calibri" w:hAnsi="Calibri" w:cs="Calibri" w:eastAsia="Calibri" w:hint="default"/>
        </w:rPr>
        <w:t>2004</w:t>
      </w:r>
      <w:r>
        <w:rPr>
          <w:rFonts w:ascii="Calibri" w:hAnsi="Calibri" w:cs="Calibri" w:eastAsia="Calibri" w:hint="default"/>
          <w:spacing w:val="2"/>
        </w:rPr>
        <w:t> </w:t>
      </w:r>
      <w:r>
        <w:rPr/>
        <w:t>年</w:t>
      </w:r>
      <w:r>
        <w:rPr>
          <w:spacing w:val="-65"/>
        </w:rPr>
        <w:t> </w:t>
      </w:r>
      <w:r>
        <w:rPr>
          <w:rFonts w:ascii="Calibri" w:hAnsi="Calibri" w:cs="Calibri" w:eastAsia="Calibri" w:hint="default"/>
        </w:rPr>
        <w:t>11</w:t>
      </w:r>
      <w:r>
        <w:rPr>
          <w:rFonts w:ascii="Calibri" w:hAnsi="Calibri" w:cs="Calibri" w:eastAsia="Calibri" w:hint="default"/>
          <w:spacing w:val="2"/>
        </w:rPr>
        <w:t> </w:t>
      </w:r>
      <w:r>
        <w:rPr/>
        <w:t>月</w:t>
      </w:r>
      <w:r>
        <w:rPr>
          <w:spacing w:val="-64"/>
        </w:rPr>
        <w:t> </w:t>
      </w:r>
      <w:r>
        <w:rPr>
          <w:rFonts w:ascii="Calibri" w:hAnsi="Calibri" w:cs="Calibri" w:eastAsia="Calibri" w:hint="default"/>
        </w:rPr>
        <w:t>16</w:t>
      </w:r>
      <w:r>
        <w:rPr>
          <w:rFonts w:ascii="Calibri" w:hAnsi="Calibri" w:cs="Calibri" w:eastAsia="Calibri" w:hint="default"/>
          <w:spacing w:val="2"/>
        </w:rPr>
        <w:t> </w:t>
      </w:r>
      <w:r>
        <w:rPr>
          <w:spacing w:val="-3"/>
        </w:rPr>
        <w:t>日，注册资</w:t>
      </w:r>
      <w:r>
        <w:rPr/>
        <w:t> 本为人民币</w:t>
      </w:r>
      <w:r>
        <w:rPr>
          <w:spacing w:val="-45"/>
        </w:rPr>
        <w:t> </w:t>
      </w:r>
      <w:r>
        <w:rPr>
          <w:rFonts w:ascii="Calibri" w:hAnsi="Calibri" w:cs="Calibri" w:eastAsia="Calibri" w:hint="default"/>
        </w:rPr>
        <w:t>4,000</w:t>
      </w:r>
      <w:r>
        <w:rPr>
          <w:rFonts w:ascii="Calibri" w:hAnsi="Calibri" w:cs="Calibri" w:eastAsia="Calibri" w:hint="default"/>
          <w:spacing w:val="23"/>
        </w:rPr>
        <w:t> </w:t>
      </w:r>
      <w:r>
        <w:rPr/>
        <w:t>万元，法定代表人为李光亚，住所为宜山路</w:t>
      </w:r>
      <w:r>
        <w:rPr>
          <w:spacing w:val="-45"/>
        </w:rPr>
        <w:t> </w:t>
      </w:r>
      <w:r>
        <w:rPr>
          <w:rFonts w:ascii="Calibri" w:hAnsi="Calibri" w:cs="Calibri" w:eastAsia="Calibri" w:hint="default"/>
        </w:rPr>
        <w:t>705</w:t>
      </w:r>
      <w:r>
        <w:rPr>
          <w:rFonts w:ascii="Calibri" w:hAnsi="Calibri" w:cs="Calibri" w:eastAsia="Calibri" w:hint="default"/>
          <w:spacing w:val="20"/>
        </w:rPr>
        <w:t> </w:t>
      </w:r>
      <w:r>
        <w:rPr/>
        <w:t>号</w:t>
      </w:r>
      <w:r>
        <w:rPr>
          <w:spacing w:val="-44"/>
        </w:rPr>
        <w:t> </w:t>
      </w:r>
      <w:r>
        <w:rPr>
          <w:rFonts w:ascii="Calibri" w:hAnsi="Calibri" w:cs="Calibri" w:eastAsia="Calibri" w:hint="default"/>
        </w:rPr>
        <w:t>C</w:t>
      </w:r>
      <w:r>
        <w:rPr>
          <w:rFonts w:ascii="Calibri" w:hAnsi="Calibri" w:cs="Calibri" w:eastAsia="Calibri" w:hint="default"/>
          <w:spacing w:val="20"/>
        </w:rPr>
        <w:t> </w:t>
      </w:r>
      <w:r>
        <w:rPr/>
        <w:t>座</w:t>
      </w:r>
      <w:r>
        <w:rPr>
          <w:spacing w:val="-45"/>
        </w:rPr>
        <w:t> </w:t>
      </w:r>
      <w:r>
        <w:rPr>
          <w:rFonts w:ascii="Calibri" w:hAnsi="Calibri" w:cs="Calibri" w:eastAsia="Calibri" w:hint="default"/>
        </w:rPr>
        <w:t>1102M</w:t>
      </w:r>
      <w:r>
        <w:rPr/>
        <w:t>，经营 </w:t>
      </w:r>
      <w:r>
        <w:rPr>
          <w:spacing w:val="-7"/>
        </w:rPr>
        <w:t>范围包括高科技投资，实业投资，资产经营管理，投资咨询（除中介）（涉及行政许可的，</w:t>
      </w:r>
      <w:r>
        <w:rPr>
          <w:spacing w:val="-94"/>
        </w:rPr>
        <w:t> </w:t>
      </w:r>
      <w:r>
        <w:rPr>
          <w:spacing w:val="-94"/>
        </w:rPr>
      </w:r>
      <w:r>
        <w:rPr>
          <w:spacing w:val="-15"/>
        </w:rPr>
        <w:t>凭许可证经营）。</w:t>
      </w:r>
    </w:p>
    <w:p>
      <w:pPr>
        <w:pStyle w:val="Heading4"/>
        <w:spacing w:line="240" w:lineRule="auto" w:before="209"/>
        <w:ind w:left="651" w:right="744"/>
        <w:jc w:val="left"/>
        <w:rPr>
          <w:b w:val="0"/>
          <w:bCs w:val="0"/>
        </w:rPr>
      </w:pPr>
      <w:r>
        <w:rPr/>
        <w:t>（三）</w:t>
      </w:r>
      <w:r>
        <w:rPr>
          <w:spacing w:val="-97"/>
        </w:rPr>
        <w:t> </w:t>
      </w:r>
      <w:r>
        <w:rPr/>
        <w:t>公司实际控制人情况</w:t>
      </w:r>
      <w:r>
        <w:rPr>
          <w:b w:val="0"/>
          <w:bCs w:val="0"/>
        </w:rPr>
      </w:r>
    </w:p>
    <w:p>
      <w:pPr>
        <w:spacing w:line="240" w:lineRule="auto" w:before="9"/>
        <w:rPr>
          <w:rFonts w:ascii="宋体" w:hAnsi="宋体" w:cs="宋体" w:eastAsia="宋体" w:hint="default"/>
          <w:b/>
          <w:bCs/>
          <w:sz w:val="23"/>
          <w:szCs w:val="23"/>
        </w:rPr>
      </w:pPr>
    </w:p>
    <w:p>
      <w:pPr>
        <w:pStyle w:val="BodyText"/>
        <w:spacing w:line="333" w:lineRule="auto" w:before="0"/>
        <w:ind w:left="140" w:right="876" w:firstLine="479"/>
        <w:jc w:val="both"/>
      </w:pPr>
      <w:r>
        <w:rPr/>
        <w:t>本</w:t>
      </w:r>
      <w:r>
        <w:rPr>
          <w:spacing w:val="-87"/>
        </w:rPr>
        <w:t> </w:t>
      </w:r>
      <w:r>
        <w:rPr/>
        <w:t>公</w:t>
      </w:r>
      <w:r>
        <w:rPr>
          <w:spacing w:val="-87"/>
        </w:rPr>
        <w:t> </w:t>
      </w:r>
      <w:r>
        <w:rPr/>
        <w:t>司</w:t>
      </w:r>
      <w:r>
        <w:rPr>
          <w:spacing w:val="-87"/>
        </w:rPr>
        <w:t> </w:t>
      </w:r>
      <w:r>
        <w:rPr/>
        <w:t>的</w:t>
      </w:r>
      <w:r>
        <w:rPr>
          <w:spacing w:val="-85"/>
        </w:rPr>
        <w:t> </w:t>
      </w:r>
      <w:r>
        <w:rPr/>
        <w:t>实</w:t>
      </w:r>
      <w:r>
        <w:rPr>
          <w:spacing w:val="-87"/>
        </w:rPr>
        <w:t> </w:t>
      </w:r>
      <w:r>
        <w:rPr/>
        <w:t>际</w:t>
      </w:r>
      <w:r>
        <w:rPr>
          <w:spacing w:val="-87"/>
        </w:rPr>
        <w:t> </w:t>
      </w:r>
      <w:r>
        <w:rPr/>
        <w:t>控</w:t>
      </w:r>
      <w:r>
        <w:rPr>
          <w:spacing w:val="-85"/>
        </w:rPr>
        <w:t> </w:t>
      </w:r>
      <w:r>
        <w:rPr/>
        <w:t>制</w:t>
      </w:r>
      <w:r>
        <w:rPr>
          <w:spacing w:val="-85"/>
        </w:rPr>
        <w:t> </w:t>
      </w:r>
      <w:r>
        <w:rPr/>
        <w:t>人</w:t>
      </w:r>
      <w:r>
        <w:rPr>
          <w:spacing w:val="-87"/>
        </w:rPr>
        <w:t> </w:t>
      </w:r>
      <w:r>
        <w:rPr/>
        <w:t>为</w:t>
      </w:r>
      <w:r>
        <w:rPr>
          <w:spacing w:val="-87"/>
        </w:rPr>
        <w:t> </w:t>
      </w:r>
      <w:r>
        <w:rPr/>
        <w:t>史</w:t>
      </w:r>
      <w:r>
        <w:rPr>
          <w:spacing w:val="-87"/>
        </w:rPr>
        <w:t> </w:t>
      </w:r>
      <w:r>
        <w:rPr/>
        <w:t>一</w:t>
      </w:r>
      <w:r>
        <w:rPr>
          <w:spacing w:val="-85"/>
        </w:rPr>
        <w:t> </w:t>
      </w:r>
      <w:r>
        <w:rPr/>
        <w:t>兵</w:t>
      </w:r>
      <w:r>
        <w:rPr>
          <w:spacing w:val="-87"/>
        </w:rPr>
        <w:t> </w:t>
      </w:r>
      <w:r>
        <w:rPr/>
        <w:t>先</w:t>
      </w:r>
      <w:r>
        <w:rPr>
          <w:spacing w:val="-87"/>
        </w:rPr>
        <w:t> </w:t>
      </w:r>
      <w:r>
        <w:rPr/>
        <w:t>生</w:t>
      </w:r>
      <w:r>
        <w:rPr>
          <w:spacing w:val="-85"/>
        </w:rPr>
        <w:t> </w:t>
      </w:r>
      <w:r>
        <w:rPr/>
        <w:t>。</w:t>
      </w:r>
      <w:r>
        <w:rPr>
          <w:spacing w:val="-85"/>
        </w:rPr>
        <w:t> </w:t>
      </w:r>
      <w:r>
        <w:rPr/>
        <w:t>史</w:t>
      </w:r>
      <w:r>
        <w:rPr>
          <w:spacing w:val="-87"/>
        </w:rPr>
        <w:t> </w:t>
      </w:r>
      <w:r>
        <w:rPr/>
        <w:t>一</w:t>
      </w:r>
      <w:r>
        <w:rPr>
          <w:spacing w:val="-87"/>
        </w:rPr>
        <w:t> </w:t>
      </w:r>
      <w:r>
        <w:rPr/>
        <w:t>兵</w:t>
      </w:r>
      <w:r>
        <w:rPr>
          <w:spacing w:val="-87"/>
        </w:rPr>
        <w:t> </w:t>
      </w:r>
      <w:r>
        <w:rPr/>
        <w:t>先</w:t>
      </w:r>
      <w:r>
        <w:rPr>
          <w:spacing w:val="-85"/>
        </w:rPr>
        <w:t> </w:t>
      </w:r>
      <w:r>
        <w:rPr/>
        <w:t>生</w:t>
      </w:r>
      <w:r>
        <w:rPr>
          <w:spacing w:val="-87"/>
        </w:rPr>
        <w:t> </w:t>
      </w:r>
      <w:r>
        <w:rPr/>
        <w:t>，</w:t>
      </w:r>
      <w:r>
        <w:rPr>
          <w:spacing w:val="-87"/>
        </w:rPr>
        <w:t> </w:t>
      </w:r>
      <w:r>
        <w:rPr/>
        <w:t>中</w:t>
      </w:r>
      <w:r>
        <w:rPr>
          <w:spacing w:val="-85"/>
        </w:rPr>
        <w:t> </w:t>
      </w:r>
      <w:r>
        <w:rPr/>
        <w:t>国</w:t>
      </w:r>
      <w:r>
        <w:rPr>
          <w:spacing w:val="-85"/>
        </w:rPr>
        <w:t> </w:t>
      </w:r>
      <w:r>
        <w:rPr/>
        <w:t>国</w:t>
      </w:r>
      <w:r>
        <w:rPr>
          <w:spacing w:val="-87"/>
        </w:rPr>
        <w:t> </w:t>
      </w:r>
      <w:r>
        <w:rPr/>
        <w:t>籍</w:t>
      </w:r>
      <w:r>
        <w:rPr>
          <w:spacing w:val="-87"/>
        </w:rPr>
        <w:t> </w:t>
      </w:r>
      <w:r>
        <w:rPr/>
        <w:t>，</w:t>
      </w:r>
      <w:r>
        <w:rPr>
          <w:spacing w:val="-87"/>
        </w:rPr>
        <w:t> </w:t>
      </w:r>
      <w:r>
        <w:rPr/>
        <w:t>身</w:t>
      </w:r>
      <w:r>
        <w:rPr>
          <w:spacing w:val="-85"/>
        </w:rPr>
        <w:t> </w:t>
      </w:r>
      <w:r>
        <w:rPr/>
        <w:t>份</w:t>
      </w:r>
      <w:r>
        <w:rPr>
          <w:spacing w:val="-87"/>
        </w:rPr>
        <w:t> </w:t>
      </w:r>
      <w:r>
        <w:rPr/>
        <w:t>证</w:t>
      </w:r>
      <w:r>
        <w:rPr>
          <w:spacing w:val="-87"/>
        </w:rPr>
        <w:t> </w:t>
      </w:r>
      <w:r>
        <w:rPr/>
        <w:t>号</w:t>
      </w:r>
      <w:r>
        <w:rPr>
          <w:spacing w:val="-87"/>
        </w:rPr>
        <w:t> </w:t>
      </w:r>
      <w:r>
        <w:rPr/>
        <w:t>码</w:t>
      </w:r>
      <w:r>
        <w:rPr/>
        <w:t> </w:t>
      </w:r>
      <w:r>
        <w:rPr>
          <w:rFonts w:ascii="Calibri" w:hAnsi="Calibri" w:cs="Calibri" w:eastAsia="Calibri" w:hint="default"/>
        </w:rPr>
        <w:t>31010419620505483X</w:t>
      </w:r>
      <w:r>
        <w:rPr/>
        <w:t>，住所为上海市闵行区沪闵路</w:t>
      </w:r>
      <w:r>
        <w:rPr>
          <w:spacing w:val="-52"/>
        </w:rPr>
        <w:t> </w:t>
      </w:r>
      <w:r>
        <w:rPr>
          <w:rFonts w:ascii="Calibri" w:hAnsi="Calibri" w:cs="Calibri" w:eastAsia="Calibri" w:hint="default"/>
        </w:rPr>
        <w:t>6988</w:t>
      </w:r>
      <w:r>
        <w:rPr>
          <w:rFonts w:ascii="Calibri" w:hAnsi="Calibri" w:cs="Calibri" w:eastAsia="Calibri" w:hint="default"/>
          <w:spacing w:val="14"/>
        </w:rPr>
        <w:t> </w:t>
      </w:r>
      <w:r>
        <w:rPr/>
        <w:t>弄</w:t>
      </w:r>
      <w:r>
        <w:rPr>
          <w:spacing w:val="-53"/>
        </w:rPr>
        <w:t> </w:t>
      </w:r>
      <w:r>
        <w:rPr>
          <w:rFonts w:ascii="Calibri" w:hAnsi="Calibri" w:cs="Calibri" w:eastAsia="Calibri" w:hint="default"/>
        </w:rPr>
        <w:t>17</w:t>
      </w:r>
      <w:r>
        <w:rPr>
          <w:rFonts w:ascii="Calibri" w:hAnsi="Calibri" w:cs="Calibri" w:eastAsia="Calibri" w:hint="default"/>
          <w:spacing w:val="14"/>
        </w:rPr>
        <w:t> </w:t>
      </w:r>
      <w:r>
        <w:rPr/>
        <w:t>号</w:t>
      </w:r>
      <w:r>
        <w:rPr>
          <w:spacing w:val="-53"/>
        </w:rPr>
        <w:t> </w:t>
      </w:r>
      <w:r>
        <w:rPr>
          <w:rFonts w:ascii="Calibri" w:hAnsi="Calibri" w:cs="Calibri" w:eastAsia="Calibri" w:hint="default"/>
        </w:rPr>
        <w:t>601</w:t>
      </w:r>
      <w:r>
        <w:rPr>
          <w:rFonts w:ascii="Calibri" w:hAnsi="Calibri" w:cs="Calibri" w:eastAsia="Calibri" w:hint="default"/>
          <w:spacing w:val="14"/>
        </w:rPr>
        <w:t> </w:t>
      </w:r>
      <w:r>
        <w:rPr/>
        <w:t>室。报告期内，史 一兵先生直接持有本公司股份</w:t>
      </w:r>
      <w:r>
        <w:rPr>
          <w:spacing w:val="-69"/>
        </w:rPr>
        <w:t> </w:t>
      </w:r>
      <w:r>
        <w:rPr>
          <w:rFonts w:ascii="Calibri" w:hAnsi="Calibri" w:cs="Calibri" w:eastAsia="Calibri" w:hint="default"/>
        </w:rPr>
        <w:t>918,100</w:t>
      </w:r>
      <w:r>
        <w:rPr>
          <w:rFonts w:ascii="Calibri" w:hAnsi="Calibri" w:cs="Calibri" w:eastAsia="Calibri" w:hint="default"/>
          <w:spacing w:val="-2"/>
        </w:rPr>
        <w:t> </w:t>
      </w:r>
      <w:r>
        <w:rPr/>
        <w:t>股，占公司总股本的</w:t>
      </w:r>
      <w:r>
        <w:rPr>
          <w:spacing w:val="-69"/>
        </w:rPr>
        <w:t> </w:t>
      </w:r>
      <w:r>
        <w:rPr>
          <w:rFonts w:ascii="Calibri" w:hAnsi="Calibri" w:cs="Calibri" w:eastAsia="Calibri" w:hint="default"/>
        </w:rPr>
        <w:t>1.02%</w:t>
      </w:r>
      <w:r>
        <w:rPr/>
        <w:t>；同时持有本公司控股 股东万豪投资</w:t>
      </w:r>
      <w:r>
        <w:rPr>
          <w:spacing w:val="-70"/>
        </w:rPr>
        <w:t> </w:t>
      </w:r>
      <w:r>
        <w:rPr>
          <w:rFonts w:ascii="Calibri" w:hAnsi="Calibri" w:cs="Calibri" w:eastAsia="Calibri" w:hint="default"/>
        </w:rPr>
        <w:t>61.85%</w:t>
      </w:r>
      <w:r>
        <w:rPr/>
        <w:t>，并通过万豪投资间接持有本公司股份</w:t>
      </w:r>
      <w:r>
        <w:rPr>
          <w:spacing w:val="-69"/>
        </w:rPr>
        <w:t> </w:t>
      </w:r>
      <w:r>
        <w:rPr>
          <w:rFonts w:ascii="Calibri" w:hAnsi="Calibri" w:cs="Calibri" w:eastAsia="Calibri" w:hint="default"/>
        </w:rPr>
        <w:t>35.50%</w:t>
      </w:r>
      <w:r>
        <w:rPr/>
        <w:t>，对本公司拥有实际 控制权。史一兵先生担任本公司的董事长、总裁，是本公司的法定代表人。</w:t>
      </w:r>
    </w:p>
    <w:p>
      <w:pPr>
        <w:spacing w:after="0" w:line="333" w:lineRule="auto"/>
        <w:jc w:val="both"/>
        <w:sectPr>
          <w:footerReference w:type="default" r:id="rId37"/>
          <w:pgSz w:w="11910" w:h="16840"/>
          <w:pgMar w:footer="1195" w:header="853" w:top="1320" w:bottom="1380" w:left="1660" w:right="0"/>
          <w:pgNumType w:start="31"/>
        </w:sectPr>
      </w:pPr>
    </w:p>
    <w:p>
      <w:pPr>
        <w:spacing w:line="240" w:lineRule="auto" w:before="8"/>
        <w:rPr>
          <w:rFonts w:ascii="宋体" w:hAnsi="宋体" w:cs="宋体" w:eastAsia="宋体" w:hint="default"/>
          <w:sz w:val="9"/>
          <w:szCs w:val="9"/>
        </w:rPr>
      </w:pPr>
    </w:p>
    <w:p>
      <w:pPr>
        <w:pStyle w:val="BodyText"/>
        <w:spacing w:line="240" w:lineRule="auto" w:before="26"/>
        <w:ind w:left="620" w:right="744"/>
        <w:jc w:val="left"/>
      </w:pPr>
      <w:r>
        <w:rPr/>
        <w:t>公司与实际控制人之间的产权和控制关系如下图：</w:t>
      </w:r>
    </w:p>
    <w:p>
      <w:pPr>
        <w:spacing w:line="240" w:lineRule="auto" w:before="10"/>
        <w:rPr>
          <w:rFonts w:ascii="宋体" w:hAnsi="宋体" w:cs="宋体" w:eastAsia="宋体" w:hint="default"/>
          <w:sz w:val="27"/>
          <w:szCs w:val="27"/>
        </w:rPr>
      </w:pPr>
    </w:p>
    <w:p>
      <w:pPr>
        <w:spacing w:line="5482" w:lineRule="exact"/>
        <w:ind w:left="621" w:right="0" w:firstLine="0"/>
        <w:rPr>
          <w:rFonts w:ascii="宋体" w:hAnsi="宋体" w:cs="宋体" w:eastAsia="宋体" w:hint="default"/>
          <w:sz w:val="20"/>
          <w:szCs w:val="20"/>
        </w:rPr>
      </w:pPr>
      <w:r>
        <w:rPr>
          <w:rFonts w:ascii="宋体" w:hAnsi="宋体" w:cs="宋体" w:eastAsia="宋体" w:hint="default"/>
          <w:position w:val="-109"/>
          <w:sz w:val="20"/>
          <w:szCs w:val="20"/>
        </w:rPr>
        <w:drawing>
          <wp:inline distT="0" distB="0" distL="0" distR="0">
            <wp:extent cx="5437207" cy="3481387"/>
            <wp:effectExtent l="0" t="0" r="0" b="0"/>
            <wp:docPr id="5" name="image23.jpeg" descr=""/>
            <wp:cNvGraphicFramePr>
              <a:graphicFrameLocks noChangeAspect="1"/>
            </wp:cNvGraphicFramePr>
            <a:graphic>
              <a:graphicData uri="http://schemas.openxmlformats.org/drawingml/2006/picture">
                <pic:pic>
                  <pic:nvPicPr>
                    <pic:cNvPr id="6" name="image23.jpeg"/>
                    <pic:cNvPicPr/>
                  </pic:nvPicPr>
                  <pic:blipFill>
                    <a:blip r:embed="rId38" cstate="print"/>
                    <a:stretch>
                      <a:fillRect/>
                    </a:stretch>
                  </pic:blipFill>
                  <pic:spPr>
                    <a:xfrm>
                      <a:off x="0" y="0"/>
                      <a:ext cx="5437207" cy="3481387"/>
                    </a:xfrm>
                    <a:prstGeom prst="rect">
                      <a:avLst/>
                    </a:prstGeom>
                  </pic:spPr>
                </pic:pic>
              </a:graphicData>
            </a:graphic>
          </wp:inline>
        </w:drawing>
      </w:r>
      <w:r>
        <w:rPr>
          <w:rFonts w:ascii="宋体" w:hAnsi="宋体" w:cs="宋体" w:eastAsia="宋体" w:hint="default"/>
          <w:position w:val="-109"/>
          <w:sz w:val="20"/>
          <w:szCs w:val="20"/>
        </w:rPr>
      </w:r>
    </w:p>
    <w:p>
      <w:pPr>
        <w:pStyle w:val="Heading4"/>
        <w:spacing w:line="240" w:lineRule="auto" w:before="81"/>
        <w:ind w:left="651" w:right="744"/>
        <w:jc w:val="left"/>
        <w:rPr>
          <w:b w:val="0"/>
          <w:bCs w:val="0"/>
        </w:rPr>
      </w:pPr>
      <w:r>
        <w:rPr/>
        <w:t>（四）</w:t>
      </w:r>
      <w:r>
        <w:rPr>
          <w:spacing w:val="-97"/>
        </w:rPr>
        <w:t> </w:t>
      </w:r>
      <w:r>
        <w:rPr/>
        <w:t>其他持股在</w:t>
      </w:r>
      <w:r>
        <w:rPr>
          <w:spacing w:val="-63"/>
        </w:rPr>
        <w:t> </w:t>
      </w:r>
      <w:r>
        <w:rPr>
          <w:rFonts w:ascii="宋体" w:hAnsi="宋体" w:cs="宋体" w:eastAsia="宋体" w:hint="default"/>
        </w:rPr>
        <w:t>10%</w:t>
      </w:r>
      <w:r>
        <w:rPr/>
        <w:t>以上（含</w:t>
      </w:r>
      <w:r>
        <w:rPr>
          <w:spacing w:val="-62"/>
        </w:rPr>
        <w:t> </w:t>
      </w:r>
      <w:r>
        <w:rPr>
          <w:rFonts w:ascii="宋体" w:hAnsi="宋体" w:cs="宋体" w:eastAsia="宋体" w:hint="default"/>
        </w:rPr>
        <w:t>10%</w:t>
      </w:r>
      <w:r>
        <w:rPr/>
        <w:t>）的法人股东</w:t>
      </w:r>
      <w:r>
        <w:rPr>
          <w:b w:val="0"/>
          <w:bCs w:val="0"/>
        </w:rPr>
      </w:r>
    </w:p>
    <w:p>
      <w:pPr>
        <w:pStyle w:val="BodyText"/>
        <w:spacing w:line="340" w:lineRule="auto" w:before="154"/>
        <w:ind w:left="140" w:right="838" w:firstLine="479"/>
        <w:jc w:val="both"/>
      </w:pPr>
      <w:r>
        <w:rPr>
          <w:spacing w:val="-5"/>
        </w:rPr>
        <w:t>上海科技投资公司：成立于</w:t>
      </w:r>
      <w:r>
        <w:rPr>
          <w:spacing w:val="-60"/>
        </w:rPr>
        <w:t> </w:t>
      </w:r>
      <w:r>
        <w:rPr>
          <w:rFonts w:ascii="Calibri" w:hAnsi="Calibri" w:cs="Calibri" w:eastAsia="Calibri" w:hint="default"/>
        </w:rPr>
        <w:t>1992</w:t>
      </w:r>
      <w:r>
        <w:rPr>
          <w:rFonts w:ascii="Calibri" w:hAnsi="Calibri" w:cs="Calibri" w:eastAsia="Calibri" w:hint="default"/>
          <w:spacing w:val="6"/>
        </w:rPr>
        <w:t> </w:t>
      </w:r>
      <w:r>
        <w:rPr/>
        <w:t>年</w:t>
      </w:r>
      <w:r>
        <w:rPr>
          <w:spacing w:val="-63"/>
        </w:rPr>
        <w:t> </w:t>
      </w:r>
      <w:r>
        <w:rPr>
          <w:rFonts w:ascii="Calibri" w:hAnsi="Calibri" w:cs="Calibri" w:eastAsia="Calibri" w:hint="default"/>
        </w:rPr>
        <w:t>12</w:t>
      </w:r>
      <w:r>
        <w:rPr>
          <w:rFonts w:ascii="Calibri" w:hAnsi="Calibri" w:cs="Calibri" w:eastAsia="Calibri" w:hint="default"/>
          <w:spacing w:val="6"/>
        </w:rPr>
        <w:t> </w:t>
      </w:r>
      <w:r>
        <w:rPr/>
        <w:t>月</w:t>
      </w:r>
      <w:r>
        <w:rPr>
          <w:spacing w:val="-60"/>
        </w:rPr>
        <w:t> </w:t>
      </w:r>
      <w:r>
        <w:rPr>
          <w:rFonts w:ascii="Calibri" w:hAnsi="Calibri" w:cs="Calibri" w:eastAsia="Calibri" w:hint="default"/>
        </w:rPr>
        <w:t>3</w:t>
      </w:r>
      <w:r>
        <w:rPr>
          <w:rFonts w:ascii="Calibri" w:hAnsi="Calibri" w:cs="Calibri" w:eastAsia="Calibri" w:hint="default"/>
          <w:spacing w:val="6"/>
        </w:rPr>
        <w:t> </w:t>
      </w:r>
      <w:r>
        <w:rPr>
          <w:spacing w:val="-7"/>
        </w:rPr>
        <w:t>日，法定代表人陈伟丰，注册资本</w:t>
      </w:r>
      <w:r>
        <w:rPr>
          <w:spacing w:val="-60"/>
        </w:rPr>
        <w:t> </w:t>
      </w:r>
      <w:r>
        <w:rPr>
          <w:rFonts w:ascii="Calibri" w:hAnsi="Calibri" w:cs="Calibri" w:eastAsia="Calibri" w:hint="default"/>
        </w:rPr>
        <w:t>55,000 </w:t>
      </w:r>
      <w:r>
        <w:rPr>
          <w:spacing w:val="-4"/>
        </w:rPr>
        <w:t>万元人民币，系国有企业。经营范围包括科技投资，产业开发、“四技”服务、科技合作</w:t>
      </w:r>
      <w:r>
        <w:rPr>
          <w:spacing w:val="-102"/>
        </w:rPr>
        <w:t> </w:t>
      </w:r>
      <w:r>
        <w:rPr>
          <w:spacing w:val="-102"/>
        </w:rPr>
      </w:r>
      <w:r>
        <w:rPr>
          <w:spacing w:val="2"/>
        </w:rPr>
        <w:t>交流，以及与上述项目相关的经营业务，科研和生产用的仪器、设备、材料、软件、备</w:t>
      </w:r>
      <w:r>
        <w:rPr>
          <w:spacing w:val="-111"/>
        </w:rPr>
        <w:t> </w:t>
      </w:r>
      <w:r>
        <w:rPr>
          <w:spacing w:val="-111"/>
        </w:rPr>
      </w:r>
      <w:r>
        <w:rPr/>
        <w:t>品备件、化学试剂、科技新产品等。住所为上海市浦东新区蔡伦路</w:t>
      </w:r>
      <w:r>
        <w:rPr>
          <w:spacing w:val="-59"/>
        </w:rPr>
        <w:t> </w:t>
      </w:r>
      <w:r>
        <w:rPr>
          <w:rFonts w:ascii="Calibri" w:hAnsi="Calibri" w:cs="Calibri" w:eastAsia="Calibri" w:hint="default"/>
        </w:rPr>
        <w:t>780</w:t>
      </w:r>
      <w:r>
        <w:rPr>
          <w:rFonts w:ascii="Calibri" w:hAnsi="Calibri" w:cs="Calibri" w:eastAsia="Calibri" w:hint="default"/>
          <w:spacing w:val="7"/>
        </w:rPr>
        <w:t> </w:t>
      </w:r>
      <w:r>
        <w:rPr/>
        <w:t>号</w:t>
      </w:r>
      <w:r>
        <w:rPr>
          <w:spacing w:val="-60"/>
        </w:rPr>
        <w:t> </w:t>
      </w:r>
      <w:r>
        <w:rPr>
          <w:rFonts w:ascii="Calibri" w:hAnsi="Calibri" w:cs="Calibri" w:eastAsia="Calibri" w:hint="default"/>
        </w:rPr>
        <w:t>710</w:t>
      </w:r>
      <w:r>
        <w:rPr/>
        <w:t>、</w:t>
      </w:r>
      <w:r>
        <w:rPr>
          <w:rFonts w:ascii="Calibri" w:hAnsi="Calibri" w:cs="Calibri" w:eastAsia="Calibri" w:hint="default"/>
        </w:rPr>
        <w:t>711</w:t>
      </w:r>
      <w:r>
        <w:rPr>
          <w:rFonts w:ascii="Calibri" w:hAnsi="Calibri" w:cs="Calibri" w:eastAsia="Calibri" w:hint="default"/>
          <w:spacing w:val="7"/>
        </w:rPr>
        <w:t> </w:t>
      </w:r>
      <w:r>
        <w:rPr/>
        <w:t>室。 报告期内，上海科技投资公司持有本公司股份</w:t>
      </w:r>
      <w:r>
        <w:rPr>
          <w:spacing w:val="-64"/>
        </w:rPr>
        <w:t> </w:t>
      </w:r>
      <w:r>
        <w:rPr>
          <w:rFonts w:ascii="Calibri" w:hAnsi="Calibri" w:cs="Calibri" w:eastAsia="Calibri" w:hint="default"/>
        </w:rPr>
        <w:t>1,526.80</w:t>
      </w:r>
      <w:r>
        <w:rPr>
          <w:rFonts w:ascii="Calibri" w:hAnsi="Calibri" w:cs="Calibri" w:eastAsia="Calibri" w:hint="default"/>
          <w:spacing w:val="1"/>
        </w:rPr>
        <w:t> </w:t>
      </w:r>
      <w:r>
        <w:rPr/>
        <w:t>万股，占总股本比例为</w:t>
      </w:r>
      <w:r>
        <w:rPr>
          <w:spacing w:val="-65"/>
        </w:rPr>
        <w:t> </w:t>
      </w:r>
      <w:r>
        <w:rPr>
          <w:rFonts w:ascii="Calibri" w:hAnsi="Calibri" w:cs="Calibri" w:eastAsia="Calibri" w:hint="default"/>
        </w:rPr>
        <w:t>16.97%</w:t>
      </w:r>
      <w:r>
        <w:rPr/>
        <w:t>。</w:t>
      </w:r>
    </w:p>
    <w:p>
      <w:pPr>
        <w:spacing w:after="0" w:line="340" w:lineRule="auto"/>
        <w:jc w:val="both"/>
        <w:sectPr>
          <w:pgSz w:w="11910" w:h="16840"/>
          <w:pgMar w:header="853" w:footer="1195" w:top="1320" w:bottom="138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1"/>
        <w:spacing w:line="460" w:lineRule="exact"/>
        <w:ind w:left="3426" w:right="0"/>
        <w:jc w:val="left"/>
        <w:rPr>
          <w:b w:val="0"/>
          <w:bCs w:val="0"/>
        </w:rPr>
      </w:pPr>
      <w:bookmarkStart w:name="_TOC_250004" w:id="6"/>
      <w:r>
        <w:rPr/>
        <w:t>第六节</w:t>
      </w:r>
      <w:r>
        <w:rPr>
          <w:spacing w:val="-9"/>
        </w:rPr>
        <w:t> </w:t>
      </w:r>
      <w:r>
        <w:rPr/>
        <w:t>董事、监事、高级管理人员和员工情况</w:t>
      </w:r>
      <w:bookmarkEnd w:id="6"/>
      <w:r>
        <w:rPr>
          <w:b w:val="0"/>
          <w:bCs w:val="0"/>
        </w:rPr>
      </w:r>
    </w:p>
    <w:p>
      <w:pPr>
        <w:spacing w:line="240" w:lineRule="auto" w:before="2"/>
        <w:rPr>
          <w:rFonts w:ascii="黑体" w:hAnsi="黑体" w:cs="黑体" w:eastAsia="黑体" w:hint="default"/>
          <w:b/>
          <w:bCs/>
          <w:sz w:val="38"/>
          <w:szCs w:val="38"/>
        </w:rPr>
      </w:pPr>
    </w:p>
    <w:p>
      <w:pPr>
        <w:pStyle w:val="Heading4"/>
        <w:spacing w:line="240" w:lineRule="auto"/>
        <w:ind w:left="200" w:right="0"/>
        <w:jc w:val="left"/>
        <w:rPr>
          <w:b w:val="0"/>
          <w:bCs w:val="0"/>
        </w:rPr>
      </w:pPr>
      <w:r>
        <w:rPr/>
        <w:t>一、</w:t>
      </w:r>
      <w:r>
        <w:rPr>
          <w:spacing w:val="-94"/>
        </w:rPr>
        <w:t> </w:t>
      </w:r>
      <w:r>
        <w:rPr/>
        <w:t>董事、监事和高级管理人员情况</w:t>
      </w:r>
      <w:r>
        <w:rPr>
          <w:b w:val="0"/>
          <w:bCs w:val="0"/>
        </w:rPr>
      </w:r>
    </w:p>
    <w:p>
      <w:pPr>
        <w:pStyle w:val="Heading4"/>
        <w:spacing w:line="240" w:lineRule="auto" w:before="154"/>
        <w:ind w:left="627" w:right="0"/>
        <w:jc w:val="left"/>
        <w:rPr>
          <w:b w:val="0"/>
          <w:bCs w:val="0"/>
        </w:rPr>
      </w:pPr>
      <w:r>
        <w:rPr/>
        <w:t>（一）</w:t>
      </w:r>
      <w:r>
        <w:rPr>
          <w:spacing w:val="-83"/>
        </w:rPr>
        <w:t> </w:t>
      </w:r>
      <w:r>
        <w:rPr/>
        <w:t>董事、监事和高级管理人员持股变动及薪酬情况</w:t>
      </w:r>
      <w:r>
        <w:rPr>
          <w:b w:val="0"/>
          <w:bCs w:val="0"/>
        </w:rPr>
      </w:r>
    </w:p>
    <w:p>
      <w:pPr>
        <w:spacing w:line="240" w:lineRule="auto" w:before="10"/>
        <w:rPr>
          <w:rFonts w:ascii="宋体" w:hAnsi="宋体" w:cs="宋体" w:eastAsia="宋体" w:hint="default"/>
          <w:b/>
          <w:bCs/>
          <w:sz w:val="8"/>
          <w:szCs w:val="8"/>
        </w:rPr>
      </w:pPr>
    </w:p>
    <w:tbl>
      <w:tblPr>
        <w:tblW w:w="0" w:type="auto"/>
        <w:jc w:val="left"/>
        <w:tblInd w:w="103" w:type="dxa"/>
        <w:tblLayout w:type="fixed"/>
        <w:tblCellMar>
          <w:top w:w="0" w:type="dxa"/>
          <w:left w:w="0" w:type="dxa"/>
          <w:bottom w:w="0" w:type="dxa"/>
          <w:right w:w="0" w:type="dxa"/>
        </w:tblCellMar>
        <w:tblLook w:val="01E0"/>
      </w:tblPr>
      <w:tblGrid>
        <w:gridCol w:w="1256"/>
        <w:gridCol w:w="2006"/>
        <w:gridCol w:w="831"/>
        <w:gridCol w:w="708"/>
        <w:gridCol w:w="2112"/>
        <w:gridCol w:w="1272"/>
        <w:gridCol w:w="1133"/>
        <w:gridCol w:w="1135"/>
        <w:gridCol w:w="1841"/>
        <w:gridCol w:w="1846"/>
      </w:tblGrid>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性别</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年龄</w:t>
            </w:r>
            <w:r>
              <w:rPr>
                <w:rFonts w:ascii="宋体" w:hAnsi="宋体" w:cs="宋体" w:eastAsia="宋体" w:hint="default"/>
                <w:sz w:val="18"/>
                <w:szCs w:val="18"/>
              </w:rPr>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508" w:right="0"/>
              <w:jc w:val="left"/>
              <w:rPr>
                <w:rFonts w:ascii="宋体" w:hAnsi="宋体" w:cs="宋体" w:eastAsia="宋体" w:hint="default"/>
                <w:sz w:val="18"/>
                <w:szCs w:val="18"/>
              </w:rPr>
            </w:pPr>
            <w:r>
              <w:rPr>
                <w:rFonts w:ascii="宋体" w:hAnsi="宋体" w:cs="宋体" w:eastAsia="宋体" w:hint="default"/>
                <w:b/>
                <w:bCs/>
                <w:sz w:val="18"/>
                <w:szCs w:val="18"/>
              </w:rPr>
              <w:t>任期起止日期</w:t>
            </w:r>
            <w:r>
              <w:rPr>
                <w:rFonts w:ascii="宋体" w:hAnsi="宋体" w:cs="宋体" w:eastAsia="宋体" w:hint="default"/>
                <w:sz w:val="18"/>
                <w:szCs w:val="18"/>
              </w:rPr>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年初持股数</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年末持股数</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变动原因</w:t>
            </w:r>
            <w:r>
              <w:rPr>
                <w:rFonts w:ascii="宋体" w:hAnsi="宋体" w:cs="宋体" w:eastAsia="宋体" w:hint="default"/>
                <w:sz w:val="18"/>
                <w:szCs w:val="18"/>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83" w:lineRule="auto" w:before="63"/>
              <w:ind w:left="100" w:right="102"/>
              <w:jc w:val="left"/>
              <w:rPr>
                <w:rFonts w:ascii="宋体" w:hAnsi="宋体" w:cs="宋体" w:eastAsia="宋体" w:hint="default"/>
                <w:sz w:val="18"/>
                <w:szCs w:val="18"/>
              </w:rPr>
            </w:pPr>
            <w:r>
              <w:rPr>
                <w:rFonts w:ascii="宋体" w:hAnsi="宋体" w:cs="宋体" w:eastAsia="宋体" w:hint="default"/>
                <w:b/>
                <w:bCs/>
                <w:sz w:val="18"/>
                <w:szCs w:val="18"/>
              </w:rPr>
              <w:t>报告期内从公司领取</w:t>
            </w:r>
            <w:r>
              <w:rPr>
                <w:rFonts w:ascii="宋体" w:hAnsi="宋体" w:cs="宋体" w:eastAsia="宋体" w:hint="default"/>
                <w:b/>
                <w:bCs/>
                <w:w w:val="99"/>
                <w:sz w:val="18"/>
                <w:szCs w:val="18"/>
              </w:rPr>
              <w:t> </w:t>
            </w:r>
            <w:r>
              <w:rPr>
                <w:rFonts w:ascii="宋体" w:hAnsi="宋体" w:cs="宋体" w:eastAsia="宋体" w:hint="default"/>
                <w:b/>
                <w:bCs/>
                <w:sz w:val="18"/>
                <w:szCs w:val="18"/>
              </w:rPr>
              <w:t>的报酬总额（万元）</w:t>
            </w:r>
            <w:r>
              <w:rPr>
                <w:rFonts w:ascii="宋体" w:hAnsi="宋体" w:cs="宋体" w:eastAsia="宋体" w:hint="default"/>
                <w:sz w:val="18"/>
                <w:szCs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83" w:lineRule="auto" w:before="63"/>
              <w:ind w:left="105" w:right="101"/>
              <w:jc w:val="left"/>
              <w:rPr>
                <w:rFonts w:ascii="宋体" w:hAnsi="宋体" w:cs="宋体" w:eastAsia="宋体" w:hint="default"/>
                <w:sz w:val="18"/>
                <w:szCs w:val="18"/>
              </w:rPr>
            </w:pPr>
            <w:r>
              <w:rPr>
                <w:rFonts w:ascii="宋体" w:hAnsi="宋体" w:cs="宋体" w:eastAsia="宋体" w:hint="default"/>
                <w:b/>
                <w:bCs/>
                <w:sz w:val="18"/>
                <w:szCs w:val="18"/>
              </w:rPr>
              <w:t>是否在股东单位或其</w:t>
            </w:r>
            <w:r>
              <w:rPr>
                <w:rFonts w:ascii="宋体" w:hAnsi="宋体" w:cs="宋体" w:eastAsia="宋体" w:hint="default"/>
                <w:b/>
                <w:bCs/>
                <w:w w:val="99"/>
                <w:sz w:val="18"/>
                <w:szCs w:val="18"/>
              </w:rPr>
              <w:t> </w:t>
            </w:r>
            <w:r>
              <w:rPr>
                <w:rFonts w:ascii="宋体" w:hAnsi="宋体" w:cs="宋体" w:eastAsia="宋体" w:hint="default"/>
                <w:b/>
                <w:bCs/>
                <w:sz w:val="18"/>
                <w:szCs w:val="18"/>
              </w:rPr>
              <w:t>他关联单位领取薪酬</w:t>
            </w:r>
            <w:r>
              <w:rPr>
                <w:rFonts w:ascii="宋体" w:hAnsi="宋体" w:cs="宋体" w:eastAsia="宋体" w:hint="default"/>
                <w:sz w:val="18"/>
                <w:szCs w:val="18"/>
              </w:rPr>
            </w:r>
          </w:p>
        </w:tc>
      </w:tr>
      <w:tr>
        <w:trPr>
          <w:trHeight w:val="667"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史一兵</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61"/>
              <w:ind w:left="727" w:right="727"/>
              <w:jc w:val="center"/>
              <w:rPr>
                <w:rFonts w:ascii="宋体" w:hAnsi="宋体" w:cs="宋体" w:eastAsia="宋体" w:hint="default"/>
                <w:sz w:val="18"/>
                <w:szCs w:val="18"/>
              </w:rPr>
            </w:pPr>
            <w:r>
              <w:rPr>
                <w:rFonts w:ascii="宋体" w:hAnsi="宋体" w:cs="宋体" w:eastAsia="宋体" w:hint="default"/>
                <w:sz w:val="18"/>
                <w:szCs w:val="18"/>
              </w:rPr>
              <w:t>董事长 总裁</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48</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sz w:val="18"/>
              </w:rPr>
              <w:t>918,100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
              <w:jc w:val="center"/>
              <w:rPr>
                <w:rFonts w:ascii="宋体" w:hAnsi="宋体" w:cs="宋体" w:eastAsia="宋体" w:hint="default"/>
                <w:sz w:val="18"/>
                <w:szCs w:val="18"/>
              </w:rPr>
            </w:pPr>
            <w:r>
              <w:rPr>
                <w:rFonts w:ascii="宋体"/>
                <w:sz w:val="18"/>
              </w:rPr>
              <w:t>918,100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688"/>
              <w:jc w:val="right"/>
              <w:rPr>
                <w:rFonts w:ascii="宋体" w:hAnsi="宋体" w:cs="宋体" w:eastAsia="宋体" w:hint="default"/>
                <w:sz w:val="18"/>
                <w:szCs w:val="18"/>
              </w:rPr>
            </w:pPr>
            <w:r>
              <w:rPr>
                <w:rFonts w:ascii="宋体"/>
                <w:sz w:val="18"/>
              </w:rPr>
              <w:t>43.60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石首山</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62</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779"/>
              <w:jc w:val="right"/>
              <w:rPr>
                <w:rFonts w:ascii="宋体" w:hAnsi="宋体" w:cs="宋体" w:eastAsia="宋体" w:hint="default"/>
                <w:sz w:val="18"/>
                <w:szCs w:val="18"/>
              </w:rPr>
            </w:pPr>
            <w:r>
              <w:rPr>
                <w:rFonts w:ascii="宋体"/>
                <w:sz w:val="18"/>
              </w:rPr>
              <w:t>0.6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陈焕平</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63"/>
              <w:ind w:left="547" w:right="547" w:firstLine="268"/>
              <w:jc w:val="left"/>
              <w:rPr>
                <w:rFonts w:ascii="宋体" w:hAnsi="宋体" w:cs="宋体" w:eastAsia="宋体" w:hint="default"/>
                <w:sz w:val="18"/>
                <w:szCs w:val="18"/>
              </w:rPr>
            </w:pPr>
            <w:r>
              <w:rPr>
                <w:rFonts w:ascii="宋体" w:hAnsi="宋体" w:cs="宋体" w:eastAsia="宋体" w:hint="default"/>
                <w:sz w:val="18"/>
                <w:szCs w:val="18"/>
              </w:rPr>
              <w:t>董事 常务副总裁</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48</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152,900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152,900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689"/>
              <w:jc w:val="right"/>
              <w:rPr>
                <w:rFonts w:ascii="宋体" w:hAnsi="宋体" w:cs="宋体" w:eastAsia="宋体" w:hint="default"/>
                <w:sz w:val="18"/>
                <w:szCs w:val="18"/>
              </w:rPr>
            </w:pPr>
            <w:r>
              <w:rPr>
                <w:rFonts w:ascii="宋体"/>
                <w:sz w:val="18"/>
              </w:rPr>
              <w:t>41.60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李光亚</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83" w:lineRule="auto" w:before="63"/>
              <w:ind w:left="187" w:right="187" w:firstLine="628"/>
              <w:jc w:val="left"/>
              <w:rPr>
                <w:rFonts w:ascii="宋体" w:hAnsi="宋体" w:cs="宋体" w:eastAsia="宋体" w:hint="default"/>
                <w:sz w:val="18"/>
                <w:szCs w:val="18"/>
              </w:rPr>
            </w:pPr>
            <w:r>
              <w:rPr>
                <w:rFonts w:ascii="宋体" w:hAnsi="宋体" w:cs="宋体" w:eastAsia="宋体" w:hint="default"/>
                <w:sz w:val="18"/>
                <w:szCs w:val="18"/>
              </w:rPr>
              <w:t>董事 副总裁、首席技术官</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37</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3"/>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sz w:val="18"/>
              </w:rPr>
              <w:t>246,000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
              <w:jc w:val="center"/>
              <w:rPr>
                <w:rFonts w:ascii="宋体" w:hAnsi="宋体" w:cs="宋体" w:eastAsia="宋体" w:hint="default"/>
                <w:sz w:val="18"/>
                <w:szCs w:val="18"/>
              </w:rPr>
            </w:pPr>
            <w:r>
              <w:rPr>
                <w:rFonts w:ascii="宋体"/>
                <w:sz w:val="18"/>
              </w:rPr>
              <w:t>246,000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686"/>
              <w:jc w:val="right"/>
              <w:rPr>
                <w:rFonts w:ascii="宋体" w:hAnsi="宋体" w:cs="宋体" w:eastAsia="宋体" w:hint="default"/>
                <w:sz w:val="18"/>
                <w:szCs w:val="18"/>
              </w:rPr>
            </w:pPr>
            <w:r>
              <w:rPr>
                <w:rFonts w:ascii="宋体"/>
                <w:sz w:val="18"/>
              </w:rPr>
              <w:t>37.60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67"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刘汝林</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65</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733"/>
              <w:jc w:val="right"/>
              <w:rPr>
                <w:rFonts w:ascii="宋体" w:hAnsi="宋体" w:cs="宋体" w:eastAsia="宋体" w:hint="default"/>
                <w:sz w:val="18"/>
                <w:szCs w:val="18"/>
              </w:rPr>
            </w:pPr>
            <w:r>
              <w:rPr>
                <w:rFonts w:ascii="宋体"/>
                <w:sz w:val="18"/>
              </w:rPr>
              <w:t>5.00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罗伟德</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54</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734"/>
              <w:jc w:val="right"/>
              <w:rPr>
                <w:rFonts w:ascii="宋体" w:hAnsi="宋体" w:cs="宋体" w:eastAsia="宋体" w:hint="default"/>
                <w:sz w:val="18"/>
                <w:szCs w:val="18"/>
              </w:rPr>
            </w:pPr>
            <w:r>
              <w:rPr>
                <w:rFonts w:ascii="宋体"/>
                <w:spacing w:val="-1"/>
                <w:sz w:val="18"/>
              </w:rPr>
              <w:t>5.00</w:t>
            </w:r>
            <w:r>
              <w:rPr>
                <w:rFonts w:ascii="宋体"/>
                <w:sz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傅强国</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55</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734"/>
              <w:jc w:val="right"/>
              <w:rPr>
                <w:rFonts w:ascii="宋体" w:hAnsi="宋体" w:cs="宋体" w:eastAsia="宋体" w:hint="default"/>
                <w:sz w:val="18"/>
                <w:szCs w:val="18"/>
              </w:rPr>
            </w:pPr>
            <w:r>
              <w:rPr>
                <w:rFonts w:ascii="宋体"/>
                <w:spacing w:val="-1"/>
                <w:sz w:val="18"/>
              </w:rPr>
              <w:t>5.00</w:t>
            </w:r>
            <w:r>
              <w:rPr>
                <w:rFonts w:ascii="宋体"/>
                <w:sz w:val="18"/>
              </w:rPr>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黎瑞刚</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41</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2"/>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779"/>
              <w:jc w:val="right"/>
              <w:rPr>
                <w:rFonts w:ascii="宋体" w:hAnsi="宋体" w:cs="宋体" w:eastAsia="宋体" w:hint="default"/>
                <w:sz w:val="18"/>
                <w:szCs w:val="18"/>
              </w:rPr>
            </w:pPr>
            <w:r>
              <w:rPr>
                <w:rFonts w:ascii="宋体"/>
                <w:sz w:val="18"/>
              </w:rPr>
              <w:t>0.6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headerReference w:type="default" r:id="rId39"/>
          <w:footerReference w:type="default" r:id="rId40"/>
          <w:pgSz w:w="16840" w:h="11910" w:orient="landscape"/>
          <w:pgMar w:header="853" w:footer="1195" w:top="1320" w:bottom="1380" w:left="1240" w:right="0"/>
          <w:pgNumType w:start="33"/>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tbl>
      <w:tblPr>
        <w:tblW w:w="0" w:type="auto"/>
        <w:jc w:val="left"/>
        <w:tblInd w:w="103" w:type="dxa"/>
        <w:tblLayout w:type="fixed"/>
        <w:tblCellMar>
          <w:top w:w="0" w:type="dxa"/>
          <w:left w:w="0" w:type="dxa"/>
          <w:bottom w:w="0" w:type="dxa"/>
          <w:right w:w="0" w:type="dxa"/>
        </w:tblCellMar>
        <w:tblLook w:val="01E0"/>
      </w:tblPr>
      <w:tblGrid>
        <w:gridCol w:w="1256"/>
        <w:gridCol w:w="2006"/>
        <w:gridCol w:w="831"/>
        <w:gridCol w:w="708"/>
        <w:gridCol w:w="2112"/>
        <w:gridCol w:w="1272"/>
        <w:gridCol w:w="1133"/>
        <w:gridCol w:w="1135"/>
        <w:gridCol w:w="1841"/>
        <w:gridCol w:w="1846"/>
      </w:tblGrid>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华志坚</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监事</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44</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3"/>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sz w:val="18"/>
              </w:rPr>
              <w:t>0.6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667"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宗宇伟</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监事</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50</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sz w:val="18"/>
              </w:rPr>
              <w:t>0.6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王晴岗</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47</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437,900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437,900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26.60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王虎</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34</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3"/>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sz w:val="18"/>
              </w:rPr>
              <w:t>35,000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
              <w:jc w:val="center"/>
              <w:rPr>
                <w:rFonts w:ascii="宋体" w:hAnsi="宋体" w:cs="宋体" w:eastAsia="宋体" w:hint="default"/>
                <w:sz w:val="18"/>
                <w:szCs w:val="18"/>
              </w:rPr>
            </w:pPr>
            <w:r>
              <w:rPr>
                <w:rFonts w:ascii="宋体"/>
                <w:sz w:val="18"/>
              </w:rPr>
              <w:t>35,000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17.44</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67"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薛莉芳</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48</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3"/>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sz w:val="18"/>
              </w:rPr>
              <w:t>1,337,900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sz w:val="18"/>
              </w:rPr>
              <w:t>1,337,900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37.00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王清</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38</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287,300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287,300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33.36</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闻建中</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55</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265,000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265,000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23.00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王涛</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41</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3"/>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34.00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67"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张令庆</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副总裁、董事会秘书</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55</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3"/>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sz w:val="18"/>
              </w:rPr>
              <w:t>40,000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
              <w:jc w:val="center"/>
              <w:rPr>
                <w:rFonts w:ascii="宋体" w:hAnsi="宋体" w:cs="宋体" w:eastAsia="宋体" w:hint="default"/>
                <w:sz w:val="18"/>
                <w:szCs w:val="18"/>
              </w:rPr>
            </w:pPr>
            <w:r>
              <w:rPr>
                <w:rFonts w:ascii="宋体"/>
                <w:sz w:val="18"/>
              </w:rPr>
              <w:t>40,000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23.48</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张天仁</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54</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5"/>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4"/>
              <w:jc w:val="center"/>
              <w:rPr>
                <w:rFonts w:ascii="宋体" w:hAnsi="宋体" w:cs="宋体" w:eastAsia="宋体" w:hint="default"/>
                <w:sz w:val="18"/>
                <w:szCs w:val="18"/>
              </w:rPr>
            </w:pPr>
            <w:r>
              <w:rPr>
                <w:rFonts w:ascii="宋体"/>
                <w:sz w:val="18"/>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5"/>
              <w:jc w:val="center"/>
              <w:rPr>
                <w:rFonts w:ascii="宋体" w:hAnsi="宋体" w:cs="宋体" w:eastAsia="宋体" w:hint="default"/>
                <w:sz w:val="18"/>
                <w:szCs w:val="18"/>
              </w:rPr>
            </w:pPr>
            <w:r>
              <w:rPr>
                <w:rFonts w:ascii="宋体"/>
                <w:sz w:val="18"/>
              </w:rPr>
              <w:t>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19.72</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李菁</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sz w:val="18"/>
              </w:rPr>
              <w:t>44</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6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日</w:t>
            </w:r>
            <w:r>
              <w:rPr>
                <w:rFonts w:ascii="宋体" w:hAnsi="宋体" w:cs="宋体" w:eastAsia="宋体" w:hint="default"/>
                <w:sz w:val="18"/>
                <w:szCs w:val="18"/>
              </w:rPr>
              <w:t>-</w:t>
            </w:r>
          </w:p>
          <w:p>
            <w:pPr>
              <w:pStyle w:val="TableParagraph"/>
              <w:spacing w:line="240" w:lineRule="auto" w:before="46"/>
              <w:ind w:left="307" w:right="0"/>
              <w:jc w:val="left"/>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sz w:val="18"/>
              </w:rPr>
              <w:t>336,612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sz w:val="18"/>
              </w:rPr>
              <w:t>336,612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29.60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82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70" w:hRule="exact"/>
        </w:trPr>
        <w:tc>
          <w:tcPr>
            <w:tcW w:w="1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00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2112"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sz w:val="18"/>
              </w:rPr>
              <w:t>4,056,712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sz w:val="18"/>
              </w:rPr>
              <w:t>4,056,712</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sz w:val="18"/>
              </w:rPr>
              <w:t>384.40</w:t>
            </w:r>
          </w:p>
        </w:tc>
        <w:tc>
          <w:tcPr>
            <w:tcW w:w="184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b/>
          <w:bCs/>
          <w:sz w:val="21"/>
          <w:szCs w:val="21"/>
        </w:rPr>
      </w:pPr>
    </w:p>
    <w:p>
      <w:pPr>
        <w:spacing w:before="44"/>
        <w:ind w:left="5582" w:right="6916" w:firstLine="0"/>
        <w:jc w:val="center"/>
        <w:rPr>
          <w:rFonts w:ascii="宋体" w:hAnsi="宋体" w:cs="宋体" w:eastAsia="宋体" w:hint="default"/>
          <w:sz w:val="18"/>
          <w:szCs w:val="18"/>
        </w:rPr>
      </w:pPr>
      <w:r>
        <w:rPr>
          <w:rFonts w:ascii="宋体" w:hAnsi="宋体" w:cs="宋体" w:eastAsia="宋体" w:hint="default"/>
          <w:sz w:val="18"/>
          <w:szCs w:val="18"/>
        </w:rPr>
        <w:t>注：上表中的报酬金额均为含税金额。</w:t>
      </w:r>
    </w:p>
    <w:p>
      <w:pPr>
        <w:spacing w:after="0"/>
        <w:jc w:val="center"/>
        <w:rPr>
          <w:rFonts w:ascii="宋体" w:hAnsi="宋体" w:cs="宋体" w:eastAsia="宋体" w:hint="default"/>
          <w:sz w:val="18"/>
          <w:szCs w:val="18"/>
        </w:rPr>
        <w:sectPr>
          <w:pgSz w:w="16840" w:h="11910" w:orient="landscape"/>
          <w:pgMar w:header="853" w:footer="1195" w:top="1320" w:bottom="1380" w:left="1240" w:right="0"/>
        </w:sectPr>
      </w:pPr>
    </w:p>
    <w:p>
      <w:pPr>
        <w:spacing w:line="240" w:lineRule="auto" w:before="11"/>
        <w:rPr>
          <w:rFonts w:ascii="宋体" w:hAnsi="宋体" w:cs="宋体" w:eastAsia="宋体" w:hint="default"/>
          <w:sz w:val="11"/>
          <w:szCs w:val="11"/>
        </w:rPr>
      </w:pPr>
    </w:p>
    <w:p>
      <w:pPr>
        <w:pStyle w:val="Heading4"/>
        <w:spacing w:line="240" w:lineRule="auto" w:before="26"/>
        <w:ind w:left="581" w:right="126"/>
        <w:jc w:val="left"/>
        <w:rPr>
          <w:b w:val="0"/>
          <w:bCs w:val="0"/>
        </w:rPr>
      </w:pPr>
      <w:r>
        <w:rPr/>
        <w:t>（二）</w:t>
      </w:r>
      <w:r>
        <w:rPr>
          <w:spacing w:val="-85"/>
        </w:rPr>
        <w:t> </w:t>
      </w:r>
      <w:r>
        <w:rPr/>
        <w:t>董事、监事和高级管理人员近五年主要工作经历</w:t>
      </w:r>
      <w:r>
        <w:rPr>
          <w:b w:val="0"/>
          <w:bCs w:val="0"/>
        </w:rPr>
      </w:r>
    </w:p>
    <w:p>
      <w:pPr>
        <w:pStyle w:val="BodyText"/>
        <w:tabs>
          <w:tab w:pos="994" w:val="left" w:leader="none"/>
        </w:tabs>
        <w:spacing w:line="240" w:lineRule="auto" w:before="152"/>
        <w:ind w:left="296" w:right="126"/>
        <w:jc w:val="left"/>
      </w:pPr>
      <w:r>
        <w:rPr>
          <w:rFonts w:ascii="Calibri" w:hAnsi="Calibri" w:cs="Calibri" w:eastAsia="Calibri" w:hint="default"/>
        </w:rPr>
        <w:t>1</w:t>
      </w:r>
      <w:r>
        <w:rPr/>
        <w:t>、</w:t>
        <w:tab/>
        <w:t>董事会成员</w:t>
      </w:r>
    </w:p>
    <w:p>
      <w:pPr>
        <w:pStyle w:val="BodyText"/>
        <w:spacing w:line="336" w:lineRule="auto" w:before="123"/>
        <w:ind w:left="298" w:right="126" w:firstLine="470"/>
        <w:jc w:val="left"/>
      </w:pPr>
      <w:r>
        <w:rPr>
          <w:rFonts w:ascii="宋体" w:hAnsi="宋体" w:cs="宋体" w:eastAsia="宋体" w:hint="default"/>
          <w:b/>
          <w:bCs/>
          <w:spacing w:val="-8"/>
          <w:w w:val="99"/>
        </w:rPr>
        <w:t>史一兵</w:t>
      </w:r>
      <w:r>
        <w:rPr>
          <w:spacing w:val="-8"/>
          <w:w w:val="99"/>
        </w:rPr>
        <w:t>（</w:t>
      </w:r>
      <w:r>
        <w:rPr>
          <w:rFonts w:ascii="宋体" w:hAnsi="宋体" w:cs="宋体" w:eastAsia="宋体" w:hint="default"/>
          <w:b/>
          <w:bCs/>
          <w:spacing w:val="-8"/>
          <w:w w:val="99"/>
        </w:rPr>
        <w:t>董事长）：</w:t>
      </w:r>
      <w:r>
        <w:rPr>
          <w:spacing w:val="-8"/>
          <w:w w:val="99"/>
        </w:rPr>
        <w:t>男，</w:t>
      </w:r>
      <w:r>
        <w:rPr>
          <w:rFonts w:ascii="Calibri" w:hAnsi="Calibri" w:cs="Calibri" w:eastAsia="Calibri" w:hint="default"/>
          <w:spacing w:val="-8"/>
          <w:w w:val="99"/>
        </w:rPr>
        <w:t>1962</w:t>
      </w:r>
      <w:r>
        <w:rPr>
          <w:rFonts w:ascii="Calibri" w:hAnsi="Calibri" w:cs="Calibri" w:eastAsia="Calibri" w:hint="default"/>
          <w:spacing w:val="12"/>
          <w:w w:val="99"/>
        </w:rPr>
        <w:t> </w:t>
      </w:r>
      <w:r>
        <w:rPr>
          <w:spacing w:val="-1"/>
        </w:rPr>
        <w:t>年生，中国国籍，复旦大学计算机系软件专</w:t>
      </w:r>
      <w:r>
        <w:rPr/>
        <w:t> 业研究生班毕业，硕士学位，中欧国际工商学院</w:t>
      </w:r>
      <w:r>
        <w:rPr>
          <w:spacing w:val="-62"/>
        </w:rPr>
        <w:t> </w:t>
      </w:r>
      <w:r>
        <w:rPr>
          <w:rFonts w:ascii="Calibri" w:hAnsi="Calibri" w:cs="Calibri" w:eastAsia="Calibri" w:hint="default"/>
        </w:rPr>
        <w:t>EMBA</w:t>
      </w:r>
      <w:r>
        <w:rPr/>
        <w:t>，研究员。历任上海计 算机软件研究所副所长、上海万达信息系统有限公司常务副总经理、总经理； 现任本公司董事长兼总裁。史一兵先生现任第十一届上海市政协常务委员，社 会和法制委员会副主任。曾先后于</w:t>
      </w:r>
      <w:r>
        <w:rPr>
          <w:spacing w:val="-61"/>
        </w:rPr>
        <w:t> </w:t>
      </w:r>
      <w:r>
        <w:rPr>
          <w:rFonts w:ascii="Calibri" w:hAnsi="Calibri" w:cs="Calibri" w:eastAsia="Calibri" w:hint="default"/>
        </w:rPr>
        <w:t>1998</w:t>
      </w:r>
      <w:r>
        <w:rPr>
          <w:rFonts w:ascii="Calibri" w:hAnsi="Calibri" w:cs="Calibri" w:eastAsia="Calibri" w:hint="default"/>
          <w:spacing w:val="5"/>
        </w:rPr>
        <w:t> </w:t>
      </w:r>
      <w:r>
        <w:rPr/>
        <w:t>年获得共青团中央全国青联颁发的第 </w:t>
      </w:r>
      <w:r>
        <w:rPr>
          <w:spacing w:val="-5"/>
        </w:rPr>
        <w:t>三届中国杰出（优秀）青年科技创业奖、</w:t>
      </w:r>
      <w:r>
        <w:rPr>
          <w:rFonts w:ascii="Calibri" w:hAnsi="Calibri" w:cs="Calibri" w:eastAsia="Calibri" w:hint="default"/>
          <w:spacing w:val="-5"/>
        </w:rPr>
        <w:t>2005 </w:t>
      </w:r>
      <w:r>
        <w:rPr/>
        <w:t>年被全国总工会评为全国劳动模</w:t>
      </w:r>
      <w:r>
        <w:rPr>
          <w:spacing w:val="-93"/>
        </w:rPr>
        <w:t> </w:t>
      </w:r>
      <w:r>
        <w:rPr/>
        <w:t>范、</w:t>
      </w:r>
      <w:r>
        <w:rPr>
          <w:rFonts w:ascii="Calibri" w:hAnsi="Calibri" w:cs="Calibri" w:eastAsia="Calibri" w:hint="default"/>
        </w:rPr>
        <w:t>2006</w:t>
      </w:r>
      <w:r>
        <w:rPr>
          <w:rFonts w:ascii="Calibri" w:hAnsi="Calibri" w:cs="Calibri" w:eastAsia="Calibri" w:hint="default"/>
          <w:spacing w:val="1"/>
        </w:rPr>
        <w:t> </w:t>
      </w:r>
      <w:r>
        <w:rPr/>
        <w:t>年被中国电子信息产业发展研究院评为中国软件企业十大领军人物、 第十届全国人大代表、上海市青年联合会第九届委员会常务委员，享受政府特 殊津贴专家。</w:t>
      </w:r>
    </w:p>
    <w:p>
      <w:pPr>
        <w:pStyle w:val="BodyText"/>
        <w:spacing w:line="345" w:lineRule="auto" w:before="58"/>
        <w:ind w:right="279" w:firstLine="472"/>
        <w:jc w:val="both"/>
      </w:pPr>
      <w:r>
        <w:rPr>
          <w:rFonts w:ascii="宋体" w:hAnsi="宋体" w:cs="宋体" w:eastAsia="宋体" w:hint="default"/>
          <w:b/>
          <w:bCs/>
        </w:rPr>
        <w:t>石首山（副董事长）</w:t>
      </w:r>
      <w:r>
        <w:rPr/>
        <w:t>男，</w:t>
      </w:r>
      <w:r>
        <w:rPr>
          <w:rFonts w:ascii="Calibri" w:hAnsi="Calibri" w:cs="Calibri" w:eastAsia="Calibri" w:hint="default"/>
        </w:rPr>
        <w:t>1948</w:t>
      </w:r>
      <w:r>
        <w:rPr>
          <w:rFonts w:ascii="Calibri" w:hAnsi="Calibri" w:cs="Calibri" w:eastAsia="Calibri" w:hint="default"/>
          <w:spacing w:val="3"/>
        </w:rPr>
        <w:t> </w:t>
      </w:r>
      <w:r>
        <w:rPr/>
        <w:t>年生，中国国籍，大学学历，工学学士，高 级工程师。历任上海市科学技术委员会综合计划处副处长、条件财务处处长； 现任上海科技投资公司副总经理、上海浦江科技投资有限公司董事长、上海八 六三软件孵化器有限公司董事长、上海中新技术创业投资有限公司董事长、上</w:t>
      </w:r>
    </w:p>
    <w:p>
      <w:pPr>
        <w:pStyle w:val="BodyText"/>
        <w:spacing w:line="355" w:lineRule="auto" w:before="48"/>
        <w:ind w:right="332"/>
        <w:jc w:val="left"/>
      </w:pPr>
      <w:r>
        <w:rPr/>
        <w:t>海科技创业有限公司董事长、上海科技投资股份有限公司监事会主席、本公司 副董事长。</w:t>
      </w:r>
    </w:p>
    <w:p>
      <w:pPr>
        <w:pStyle w:val="BodyText"/>
        <w:spacing w:line="336" w:lineRule="auto" w:before="38"/>
        <w:ind w:right="218" w:firstLine="472"/>
        <w:jc w:val="left"/>
      </w:pPr>
      <w:r>
        <w:rPr>
          <w:rFonts w:ascii="宋体" w:hAnsi="宋体" w:cs="宋体" w:eastAsia="宋体" w:hint="default"/>
          <w:b/>
          <w:bCs/>
          <w:spacing w:val="-11"/>
          <w:w w:val="99"/>
        </w:rPr>
        <w:t>陈焕平（董事）：</w:t>
      </w:r>
      <w:r>
        <w:rPr>
          <w:spacing w:val="-11"/>
          <w:w w:val="99"/>
        </w:rPr>
        <w:t>男，</w:t>
      </w:r>
      <w:r>
        <w:rPr>
          <w:rFonts w:ascii="Calibri" w:hAnsi="Calibri" w:cs="Calibri" w:eastAsia="Calibri" w:hint="default"/>
          <w:spacing w:val="-11"/>
          <w:w w:val="99"/>
        </w:rPr>
        <w:t>1962</w:t>
      </w:r>
      <w:r>
        <w:rPr>
          <w:rFonts w:ascii="Calibri" w:hAnsi="Calibri" w:cs="Calibri" w:eastAsia="Calibri" w:hint="default"/>
          <w:spacing w:val="16"/>
          <w:w w:val="99"/>
        </w:rPr>
        <w:t> </w:t>
      </w:r>
      <w:r>
        <w:rPr>
          <w:spacing w:val="-2"/>
        </w:rPr>
        <w:t>年生，中国国籍，高级工程师，复旦大学计算机</w:t>
      </w:r>
      <w:r>
        <w:rPr/>
        <w:t> </w:t>
      </w:r>
      <w:r>
        <w:rPr>
          <w:spacing w:val="-2"/>
        </w:rPr>
        <w:t>软件专业研究生毕业，硕士学位，中欧国际工商学院</w:t>
      </w:r>
      <w:r>
        <w:rPr>
          <w:spacing w:val="-46"/>
        </w:rPr>
        <w:t> </w:t>
      </w:r>
      <w:r>
        <w:rPr>
          <w:rFonts w:ascii="Calibri" w:hAnsi="Calibri" w:cs="Calibri" w:eastAsia="Calibri" w:hint="default"/>
          <w:spacing w:val="-2"/>
        </w:rPr>
        <w:t>EMBA</w:t>
      </w:r>
      <w:r>
        <w:rPr>
          <w:spacing w:val="-2"/>
        </w:rPr>
        <w:t>。历任上海计算机软</w:t>
      </w:r>
      <w:r>
        <w:rPr>
          <w:spacing w:val="-118"/>
        </w:rPr>
        <w:t> </w:t>
      </w:r>
      <w:r>
        <w:rPr>
          <w:spacing w:val="-118"/>
        </w:rPr>
      </w:r>
      <w:r>
        <w:rPr/>
        <w:t>件研究所市场部经理、上海万达信息股份有限公司总经理助理；现任本公司董 事、常务副总裁。</w:t>
      </w:r>
    </w:p>
    <w:p>
      <w:pPr>
        <w:pStyle w:val="BodyText"/>
        <w:spacing w:line="336" w:lineRule="auto" w:before="58"/>
        <w:ind w:right="102" w:firstLine="472"/>
        <w:jc w:val="left"/>
      </w:pPr>
      <w:r>
        <w:rPr>
          <w:rFonts w:ascii="宋体" w:hAnsi="宋体" w:cs="宋体" w:eastAsia="宋体" w:hint="default"/>
          <w:b/>
          <w:bCs/>
          <w:spacing w:val="-16"/>
          <w:w w:val="99"/>
        </w:rPr>
        <w:t>李光亚（董事）：</w:t>
      </w:r>
      <w:r>
        <w:rPr>
          <w:spacing w:val="-16"/>
          <w:w w:val="99"/>
        </w:rPr>
        <w:t>男，</w:t>
      </w:r>
      <w:r>
        <w:rPr>
          <w:rFonts w:ascii="Calibri" w:hAnsi="Calibri" w:cs="Calibri" w:eastAsia="Calibri" w:hint="default"/>
          <w:spacing w:val="-16"/>
          <w:w w:val="99"/>
        </w:rPr>
        <w:t>1973</w:t>
      </w:r>
      <w:r>
        <w:rPr>
          <w:rFonts w:ascii="Calibri" w:hAnsi="Calibri" w:cs="Calibri" w:eastAsia="Calibri" w:hint="default"/>
          <w:spacing w:val="30"/>
          <w:w w:val="99"/>
        </w:rPr>
        <w:t> </w:t>
      </w:r>
      <w:r>
        <w:rPr>
          <w:spacing w:val="-5"/>
        </w:rPr>
        <w:t>年生，中国国籍，教授级高级工程师，博士学位。</w:t>
      </w:r>
      <w:r>
        <w:rPr/>
        <w:t> </w:t>
      </w:r>
      <w:r>
        <w:rPr>
          <w:spacing w:val="2"/>
        </w:rPr>
        <w:t>历任本公司副总工程师、研发中心主任；现任本公司董事、首席技术官、副总</w:t>
      </w:r>
      <w:r>
        <w:rPr>
          <w:spacing w:val="-93"/>
        </w:rPr>
        <w:t> </w:t>
      </w:r>
      <w:r>
        <w:rPr>
          <w:spacing w:val="-93"/>
        </w:rPr>
      </w:r>
      <w:r>
        <w:rPr>
          <w:spacing w:val="-1"/>
        </w:rPr>
        <w:t>裁。曾先后于</w:t>
      </w:r>
      <w:r>
        <w:rPr>
          <w:spacing w:val="-58"/>
        </w:rPr>
        <w:t> </w:t>
      </w:r>
      <w:r>
        <w:rPr>
          <w:rFonts w:ascii="Calibri" w:hAnsi="Calibri" w:cs="Calibri" w:eastAsia="Calibri" w:hint="default"/>
          <w:spacing w:val="-1"/>
        </w:rPr>
        <w:t>2002</w:t>
      </w:r>
      <w:r>
        <w:rPr>
          <w:rFonts w:ascii="Calibri" w:hAnsi="Calibri" w:cs="Calibri" w:eastAsia="Calibri" w:hint="default"/>
          <w:spacing w:val="10"/>
        </w:rPr>
        <w:t> </w:t>
      </w:r>
      <w:r>
        <w:rPr>
          <w:spacing w:val="-1"/>
        </w:rPr>
        <w:t>年获首届“上海</w:t>
      </w:r>
      <w:r>
        <w:rPr>
          <w:spacing w:val="-57"/>
        </w:rPr>
        <w:t> </w:t>
      </w:r>
      <w:r>
        <w:rPr>
          <w:rFonts w:ascii="Calibri" w:hAnsi="Calibri" w:cs="Calibri" w:eastAsia="Calibri" w:hint="default"/>
          <w:spacing w:val="-1"/>
        </w:rPr>
        <w:t>IT</w:t>
      </w:r>
      <w:r>
        <w:rPr>
          <w:rFonts w:ascii="Calibri" w:hAnsi="Calibri" w:cs="Calibri" w:eastAsia="Calibri" w:hint="default"/>
          <w:spacing w:val="9"/>
        </w:rPr>
        <w:t> </w:t>
      </w:r>
      <w:r>
        <w:rPr>
          <w:spacing w:val="-11"/>
        </w:rPr>
        <w:t>青年十大新锐”、</w:t>
      </w:r>
      <w:r>
        <w:rPr>
          <w:rFonts w:ascii="Calibri" w:hAnsi="Calibri" w:cs="Calibri" w:eastAsia="Calibri" w:hint="default"/>
          <w:spacing w:val="-11"/>
        </w:rPr>
        <w:t>2005</w:t>
      </w:r>
      <w:r>
        <w:rPr>
          <w:rFonts w:ascii="Calibri" w:hAnsi="Calibri" w:cs="Calibri" w:eastAsia="Calibri" w:hint="default"/>
          <w:spacing w:val="9"/>
        </w:rPr>
        <w:t> </w:t>
      </w:r>
      <w:r>
        <w:rPr>
          <w:spacing w:val="-1"/>
        </w:rPr>
        <w:t>年获首批“上海市</w:t>
      </w:r>
      <w:r>
        <w:rPr>
          <w:spacing w:val="-114"/>
        </w:rPr>
        <w:t> </w:t>
      </w:r>
      <w:r>
        <w:rPr>
          <w:spacing w:val="-114"/>
        </w:rPr>
      </w:r>
      <w:r>
        <w:rPr>
          <w:spacing w:val="-11"/>
        </w:rPr>
        <w:t>科技领军人才”、</w:t>
      </w:r>
      <w:r>
        <w:rPr>
          <w:rFonts w:ascii="Calibri" w:hAnsi="Calibri" w:cs="Calibri" w:eastAsia="Calibri" w:hint="default"/>
          <w:spacing w:val="-11"/>
        </w:rPr>
        <w:t>2006</w:t>
      </w:r>
      <w:r>
        <w:rPr>
          <w:rFonts w:ascii="Calibri" w:hAnsi="Calibri" w:cs="Calibri" w:eastAsia="Calibri" w:hint="default"/>
        </w:rPr>
        <w:t> </w:t>
      </w:r>
      <w:r>
        <w:rPr>
          <w:spacing w:val="-6"/>
        </w:rPr>
        <w:t>年获得“中国信息产业科技创新先进工作者”、</w:t>
      </w:r>
      <w:r>
        <w:rPr>
          <w:rFonts w:ascii="Calibri" w:hAnsi="Calibri" w:cs="Calibri" w:eastAsia="Calibri" w:hint="default"/>
          <w:spacing w:val="-6"/>
        </w:rPr>
        <w:t>2006</w:t>
      </w:r>
      <w:r>
        <w:rPr>
          <w:rFonts w:ascii="Calibri" w:hAnsi="Calibri" w:cs="Calibri" w:eastAsia="Calibri" w:hint="default"/>
          <w:spacing w:val="38"/>
        </w:rPr>
        <w:t> </w:t>
      </w:r>
      <w:r>
        <w:rPr/>
        <w:t>年获</w:t>
      </w:r>
    </w:p>
    <w:p>
      <w:pPr>
        <w:pStyle w:val="BodyText"/>
        <w:spacing w:line="326" w:lineRule="auto" w:before="3"/>
        <w:ind w:right="228"/>
        <w:jc w:val="both"/>
      </w:pPr>
      <w:r>
        <w:rPr>
          <w:spacing w:val="-8"/>
        </w:rPr>
        <w:t>得“第三届中国软件行业十大杰出青年”、</w:t>
      </w:r>
      <w:r>
        <w:rPr>
          <w:rFonts w:ascii="Calibri" w:hAnsi="Calibri" w:cs="Calibri" w:eastAsia="Calibri" w:hint="default"/>
          <w:spacing w:val="-8"/>
        </w:rPr>
        <w:t>2006</w:t>
      </w:r>
      <w:r>
        <w:rPr>
          <w:rFonts w:ascii="Calibri" w:hAnsi="Calibri" w:cs="Calibri" w:eastAsia="Calibri" w:hint="default"/>
          <w:spacing w:val="22"/>
        </w:rPr>
        <w:t> </w:t>
      </w:r>
      <w:r>
        <w:rPr>
          <w:spacing w:val="-2"/>
        </w:rPr>
        <w:t>年获得“上海市优秀学科带头人</w:t>
      </w:r>
      <w:r>
        <w:rPr>
          <w:spacing w:val="-117"/>
        </w:rPr>
        <w:t> </w:t>
      </w:r>
      <w:r>
        <w:rPr>
          <w:spacing w:val="-117"/>
        </w:rPr>
      </w:r>
      <w:r>
        <w:rPr>
          <w:spacing w:val="-8"/>
        </w:rPr>
        <w:t>计划（</w:t>
      </w:r>
      <w:r>
        <w:rPr>
          <w:rFonts w:ascii="Calibri" w:hAnsi="Calibri" w:cs="Calibri" w:eastAsia="Calibri" w:hint="default"/>
          <w:spacing w:val="-8"/>
        </w:rPr>
        <w:t>B</w:t>
      </w:r>
      <w:r>
        <w:rPr>
          <w:rFonts w:ascii="Calibri" w:hAnsi="Calibri" w:cs="Calibri" w:eastAsia="Calibri" w:hint="default"/>
        </w:rPr>
        <w:t> </w:t>
      </w:r>
      <w:r>
        <w:rPr>
          <w:spacing w:val="-34"/>
        </w:rPr>
        <w:t>类）”、</w:t>
      </w:r>
      <w:r>
        <w:rPr>
          <w:rFonts w:ascii="Calibri" w:hAnsi="Calibri" w:cs="Calibri" w:eastAsia="Calibri" w:hint="default"/>
          <w:spacing w:val="-34"/>
        </w:rPr>
        <w:t>2008</w:t>
      </w:r>
      <w:r>
        <w:rPr>
          <w:rFonts w:ascii="Calibri" w:hAnsi="Calibri" w:cs="Calibri" w:eastAsia="Calibri" w:hint="default"/>
        </w:rPr>
        <w:t> </w:t>
      </w:r>
      <w:r>
        <w:rPr>
          <w:spacing w:val="-2"/>
        </w:rPr>
        <w:t>年获得上海市五一劳动奖章、</w:t>
      </w:r>
      <w:r>
        <w:rPr>
          <w:rFonts w:ascii="Calibri" w:hAnsi="Calibri" w:cs="Calibri" w:eastAsia="Calibri" w:hint="default"/>
          <w:spacing w:val="-2"/>
        </w:rPr>
        <w:t>2009</w:t>
      </w:r>
      <w:r>
        <w:rPr>
          <w:rFonts w:ascii="Calibri" w:hAnsi="Calibri" w:cs="Calibri" w:eastAsia="Calibri" w:hint="default"/>
        </w:rPr>
        <w:t> </w:t>
      </w:r>
      <w:r>
        <w:rPr>
          <w:spacing w:val="-1"/>
        </w:rPr>
        <w:t>年享受国务院</w:t>
      </w:r>
      <w:r>
        <w:rPr/>
        <w:t> </w:t>
      </w:r>
      <w:r>
        <w:rPr>
          <w:rFonts w:ascii="Calibri" w:hAnsi="Calibri" w:cs="Calibri" w:eastAsia="Calibri" w:hint="default"/>
          <w:spacing w:val="-1"/>
        </w:rPr>
        <w:t>2008</w:t>
      </w:r>
      <w:r>
        <w:rPr>
          <w:rFonts w:ascii="Calibri" w:hAnsi="Calibri" w:cs="Calibri" w:eastAsia="Calibri" w:hint="default"/>
          <w:spacing w:val="-26"/>
        </w:rPr>
        <w:t> </w:t>
      </w:r>
      <w:r>
        <w:rPr/>
        <w:t>年度 </w:t>
      </w:r>
      <w:r>
        <w:rPr>
          <w:spacing w:val="-3"/>
        </w:rPr>
        <w:t>政府特殊津贴等、</w:t>
      </w:r>
      <w:r>
        <w:rPr>
          <w:rFonts w:ascii="Calibri" w:hAnsi="Calibri" w:cs="Calibri" w:eastAsia="Calibri" w:hint="default"/>
          <w:spacing w:val="-3"/>
        </w:rPr>
        <w:t>2010</w:t>
      </w:r>
      <w:r>
        <w:rPr>
          <w:rFonts w:ascii="Calibri" w:hAnsi="Calibri" w:cs="Calibri" w:eastAsia="Calibri" w:hint="default"/>
          <w:spacing w:val="8"/>
        </w:rPr>
        <w:t> </w:t>
      </w:r>
      <w:r>
        <w:rPr/>
        <w:t>年入选</w:t>
      </w:r>
      <w:r>
        <w:rPr>
          <w:spacing w:val="-56"/>
        </w:rPr>
        <w:t> </w:t>
      </w:r>
      <w:r>
        <w:rPr>
          <w:rFonts w:ascii="Calibri" w:hAnsi="Calibri" w:cs="Calibri" w:eastAsia="Calibri" w:hint="default"/>
        </w:rPr>
        <w:t>2009</w:t>
      </w:r>
      <w:r>
        <w:rPr>
          <w:rFonts w:ascii="Calibri" w:hAnsi="Calibri" w:cs="Calibri" w:eastAsia="Calibri" w:hint="default"/>
          <w:spacing w:val="10"/>
        </w:rPr>
        <w:t> </w:t>
      </w:r>
      <w:r>
        <w:rPr>
          <w:spacing w:val="-3"/>
        </w:rPr>
        <w:t>年“新世纪百千万人才工程”国家级人选名</w:t>
      </w:r>
      <w:r>
        <w:rPr/>
        <w:t> 单。曾任共青团上海市第十二届委员会委员。</w:t>
      </w:r>
    </w:p>
    <w:p>
      <w:pPr>
        <w:spacing w:before="65"/>
        <w:ind w:left="627" w:right="126" w:firstLine="0"/>
        <w:jc w:val="left"/>
        <w:rPr>
          <w:rFonts w:ascii="宋体" w:hAnsi="宋体" w:cs="宋体" w:eastAsia="宋体" w:hint="default"/>
          <w:sz w:val="24"/>
          <w:szCs w:val="24"/>
        </w:rPr>
      </w:pPr>
      <w:r>
        <w:rPr>
          <w:rFonts w:ascii="宋体" w:hAnsi="宋体" w:cs="宋体" w:eastAsia="宋体" w:hint="default"/>
          <w:b/>
          <w:bCs/>
          <w:spacing w:val="2"/>
          <w:w w:val="99"/>
          <w:sz w:val="24"/>
          <w:szCs w:val="24"/>
        </w:rPr>
        <w:t>刘</w:t>
      </w:r>
      <w:r>
        <w:rPr>
          <w:rFonts w:ascii="宋体" w:hAnsi="宋体" w:cs="宋体" w:eastAsia="宋体" w:hint="default"/>
          <w:b/>
          <w:bCs/>
          <w:w w:val="99"/>
          <w:sz w:val="24"/>
          <w:szCs w:val="24"/>
        </w:rPr>
        <w:t>汝</w:t>
      </w:r>
      <w:r>
        <w:rPr>
          <w:rFonts w:ascii="宋体" w:hAnsi="宋体" w:cs="宋体" w:eastAsia="宋体" w:hint="default"/>
          <w:b/>
          <w:bCs/>
          <w:spacing w:val="-10"/>
          <w:w w:val="99"/>
          <w:sz w:val="24"/>
          <w:szCs w:val="24"/>
        </w:rPr>
        <w:t>林</w:t>
      </w:r>
      <w:r>
        <w:rPr>
          <w:rFonts w:ascii="宋体" w:hAnsi="宋体" w:cs="宋体" w:eastAsia="宋体" w:hint="default"/>
          <w:b/>
          <w:bCs/>
          <w:w w:val="99"/>
          <w:sz w:val="24"/>
          <w:szCs w:val="24"/>
        </w:rPr>
        <w:t>（独</w:t>
      </w:r>
      <w:r>
        <w:rPr>
          <w:rFonts w:ascii="宋体" w:hAnsi="宋体" w:cs="宋体" w:eastAsia="宋体" w:hint="default"/>
          <w:b/>
          <w:bCs/>
          <w:spacing w:val="2"/>
          <w:w w:val="99"/>
          <w:sz w:val="24"/>
          <w:szCs w:val="24"/>
        </w:rPr>
        <w:t>立</w:t>
      </w:r>
      <w:r>
        <w:rPr>
          <w:rFonts w:ascii="宋体" w:hAnsi="宋体" w:cs="宋体" w:eastAsia="宋体" w:hint="default"/>
          <w:b/>
          <w:bCs/>
          <w:w w:val="99"/>
          <w:sz w:val="24"/>
          <w:szCs w:val="24"/>
        </w:rPr>
        <w:t>董事</w:t>
      </w:r>
      <w:r>
        <w:rPr>
          <w:rFonts w:ascii="宋体" w:hAnsi="宋体" w:cs="宋体" w:eastAsia="宋体" w:hint="default"/>
          <w:b/>
          <w:bCs/>
          <w:spacing w:val="-118"/>
          <w:w w:val="99"/>
          <w:sz w:val="24"/>
          <w:szCs w:val="24"/>
        </w:rPr>
        <w:t>）</w:t>
      </w:r>
      <w:r>
        <w:rPr>
          <w:rFonts w:ascii="宋体" w:hAnsi="宋体" w:cs="宋体" w:eastAsia="宋体" w:hint="default"/>
          <w:b/>
          <w:bCs/>
          <w:spacing w:val="-12"/>
          <w:w w:val="99"/>
          <w:sz w:val="24"/>
          <w:szCs w:val="24"/>
        </w:rPr>
        <w:t>：</w:t>
      </w:r>
      <w:r>
        <w:rPr>
          <w:rFonts w:ascii="宋体" w:hAnsi="宋体" w:cs="宋体" w:eastAsia="宋体" w:hint="default"/>
          <w:sz w:val="24"/>
          <w:szCs w:val="24"/>
        </w:rPr>
        <w:t>男</w:t>
      </w:r>
      <w:r>
        <w:rPr>
          <w:rFonts w:ascii="宋体" w:hAnsi="宋体" w:cs="宋体" w:eastAsia="宋体" w:hint="default"/>
          <w:spacing w:val="-12"/>
          <w:sz w:val="24"/>
          <w:szCs w:val="24"/>
        </w:rPr>
        <w:t>，</w:t>
      </w:r>
      <w:r>
        <w:rPr>
          <w:rFonts w:ascii="Calibri" w:hAnsi="Calibri" w:cs="Calibri" w:eastAsia="Calibri" w:hint="default"/>
          <w:sz w:val="24"/>
          <w:szCs w:val="24"/>
        </w:rPr>
        <w:t>1945</w:t>
      </w:r>
      <w:r>
        <w:rPr>
          <w:rFonts w:ascii="Calibri" w:hAnsi="Calibri" w:cs="Calibri" w:eastAsia="Calibri" w:hint="default"/>
          <w:spacing w:val="6"/>
          <w:sz w:val="24"/>
          <w:szCs w:val="24"/>
        </w:rPr>
        <w:t> </w:t>
      </w:r>
      <w:r>
        <w:rPr>
          <w:rFonts w:ascii="宋体" w:hAnsi="宋体" w:cs="宋体" w:eastAsia="宋体" w:hint="default"/>
          <w:sz w:val="24"/>
          <w:szCs w:val="24"/>
        </w:rPr>
        <w:t>年生</w:t>
      </w:r>
      <w:r>
        <w:rPr>
          <w:rFonts w:ascii="宋体" w:hAnsi="宋体" w:cs="宋体" w:eastAsia="宋体" w:hint="default"/>
          <w:spacing w:val="-12"/>
          <w:sz w:val="24"/>
          <w:szCs w:val="24"/>
        </w:rPr>
        <w:t>，</w:t>
      </w:r>
      <w:r>
        <w:rPr>
          <w:rFonts w:ascii="宋体" w:hAnsi="宋体" w:cs="宋体" w:eastAsia="宋体" w:hint="default"/>
          <w:sz w:val="24"/>
          <w:szCs w:val="24"/>
        </w:rPr>
        <w:t>中国</w:t>
      </w:r>
      <w:r>
        <w:rPr>
          <w:rFonts w:ascii="宋体" w:hAnsi="宋体" w:cs="宋体" w:eastAsia="宋体" w:hint="default"/>
          <w:spacing w:val="-3"/>
          <w:sz w:val="24"/>
          <w:szCs w:val="24"/>
        </w:rPr>
        <w:t>国</w:t>
      </w:r>
      <w:r>
        <w:rPr>
          <w:rFonts w:ascii="宋体" w:hAnsi="宋体" w:cs="宋体" w:eastAsia="宋体" w:hint="default"/>
          <w:sz w:val="24"/>
          <w:szCs w:val="24"/>
        </w:rPr>
        <w:t>籍</w:t>
      </w:r>
      <w:r>
        <w:rPr>
          <w:rFonts w:ascii="宋体" w:hAnsi="宋体" w:cs="宋体" w:eastAsia="宋体" w:hint="default"/>
          <w:spacing w:val="-12"/>
          <w:sz w:val="24"/>
          <w:szCs w:val="24"/>
        </w:rPr>
        <w:t>，</w:t>
      </w:r>
      <w:r>
        <w:rPr>
          <w:rFonts w:ascii="宋体" w:hAnsi="宋体" w:cs="宋体" w:eastAsia="宋体" w:hint="default"/>
          <w:sz w:val="24"/>
          <w:szCs w:val="24"/>
        </w:rPr>
        <w:t>本科学历</w:t>
      </w:r>
      <w:r>
        <w:rPr>
          <w:rFonts w:ascii="宋体" w:hAnsi="宋体" w:cs="宋体" w:eastAsia="宋体" w:hint="default"/>
          <w:spacing w:val="-12"/>
          <w:sz w:val="24"/>
          <w:szCs w:val="24"/>
        </w:rPr>
        <w:t>，</w:t>
      </w:r>
      <w:r>
        <w:rPr>
          <w:rFonts w:ascii="宋体" w:hAnsi="宋体" w:cs="宋体" w:eastAsia="宋体" w:hint="default"/>
          <w:sz w:val="24"/>
          <w:szCs w:val="24"/>
        </w:rPr>
        <w:t>研究</w:t>
      </w:r>
      <w:r>
        <w:rPr>
          <w:rFonts w:ascii="宋体" w:hAnsi="宋体" w:cs="宋体" w:eastAsia="宋体" w:hint="default"/>
          <w:spacing w:val="2"/>
          <w:sz w:val="24"/>
          <w:szCs w:val="24"/>
        </w:rPr>
        <w:t>员</w:t>
      </w:r>
      <w:r>
        <w:rPr>
          <w:rFonts w:ascii="宋体" w:hAnsi="宋体" w:cs="宋体" w:eastAsia="宋体" w:hint="default"/>
          <w:sz w:val="24"/>
          <w:szCs w:val="24"/>
        </w:rPr>
        <w:t>级高级</w:t>
      </w:r>
    </w:p>
    <w:p>
      <w:pPr>
        <w:spacing w:after="0"/>
        <w:jc w:val="left"/>
        <w:rPr>
          <w:rFonts w:ascii="宋体" w:hAnsi="宋体" w:cs="宋体" w:eastAsia="宋体" w:hint="default"/>
          <w:sz w:val="24"/>
          <w:szCs w:val="24"/>
        </w:rPr>
        <w:sectPr>
          <w:headerReference w:type="default" r:id="rId41"/>
          <w:footerReference w:type="default" r:id="rId42"/>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357" w:lineRule="auto" w:before="26"/>
        <w:ind w:right="92"/>
        <w:jc w:val="left"/>
      </w:pPr>
      <w:r>
        <w:rPr/>
        <w:t>工程师。历任北京广播器材厂工程师，参加多项电子装备及国防重点工程开发 研究，两项成果获国家科技大会成果奖；任中国计算机技术服务公司（后为中 软总公司）高级工程师，从事计算机软件开发，开发成果获多项国家部委奖励； 在原电子工业部、原信息产业部综合规划司任处长、副司长，从事电子信息产 业宏观规划及重大工程组织实施；现任中国电子学会秘书长、副理事长，彩虹 股份、太极股份及大唐高鸿独立董事、本公司独立董事。</w:t>
      </w:r>
    </w:p>
    <w:p>
      <w:pPr>
        <w:pStyle w:val="BodyText"/>
        <w:spacing w:line="345" w:lineRule="auto"/>
        <w:ind w:right="221" w:firstLine="472"/>
        <w:jc w:val="left"/>
      </w:pPr>
      <w:r>
        <w:rPr>
          <w:rFonts w:ascii="宋体" w:hAnsi="宋体" w:cs="宋体" w:eastAsia="宋体" w:hint="default"/>
          <w:b/>
          <w:bCs/>
          <w:spacing w:val="-10"/>
          <w:w w:val="99"/>
        </w:rPr>
        <w:t>罗伟德（独立董事）：</w:t>
      </w:r>
      <w:r>
        <w:rPr>
          <w:spacing w:val="-10"/>
          <w:w w:val="99"/>
        </w:rPr>
        <w:t>男，</w:t>
      </w:r>
      <w:r>
        <w:rPr>
          <w:rFonts w:ascii="Calibri" w:hAnsi="Calibri" w:cs="Calibri" w:eastAsia="Calibri" w:hint="default"/>
          <w:spacing w:val="-10"/>
          <w:w w:val="99"/>
        </w:rPr>
        <w:t>1956</w:t>
      </w:r>
      <w:r>
        <w:rPr>
          <w:rFonts w:ascii="Calibri" w:hAnsi="Calibri" w:cs="Calibri" w:eastAsia="Calibri" w:hint="default"/>
          <w:spacing w:val="15"/>
          <w:w w:val="99"/>
        </w:rPr>
        <w:t> </w:t>
      </w:r>
      <w:r>
        <w:rPr>
          <w:spacing w:val="-2"/>
        </w:rPr>
        <w:t>年生，中国国籍，工商管理硕士，高级会计</w:t>
      </w:r>
      <w:r>
        <w:rPr/>
        <w:t> 师、高级经济师。历任上海市税务局普陀分局副局长、上海市普陀区财政局局 长兼国资局局长、上海金桥（集团）有限公司常务副总裁兼总会计师、上海浦 东发展（集团）有限公司董事、副总裁、上海浦东财务公司董事长兼总经理、</w:t>
      </w:r>
    </w:p>
    <w:p>
      <w:pPr>
        <w:pStyle w:val="BodyText"/>
        <w:spacing w:line="357" w:lineRule="auto" w:before="46"/>
        <w:ind w:right="348"/>
        <w:jc w:val="both"/>
      </w:pPr>
      <w:r>
        <w:rPr/>
        <w:t>中国东方航空股份有限公司总会计师、财务总监；现任中国东方航空股份有限 公司（副局级）调研员、中国总会计师协会常务理事、中国民航大学、中国民 航管理干部学院、上海立信会计学院客座教授、硕士生导师、上海市高级会计 师职称评审领导小组专家、上海海立（集团）股份有限公司及中卫国脉通讯股 份有限公司独立董事、本公司独立董事。</w:t>
      </w:r>
    </w:p>
    <w:p>
      <w:pPr>
        <w:pStyle w:val="BodyText"/>
        <w:spacing w:line="345" w:lineRule="auto"/>
        <w:ind w:right="230" w:firstLine="472"/>
        <w:jc w:val="both"/>
      </w:pPr>
      <w:r>
        <w:rPr>
          <w:rFonts w:ascii="宋体" w:hAnsi="宋体" w:cs="宋体" w:eastAsia="宋体" w:hint="default"/>
          <w:b/>
          <w:bCs/>
          <w:spacing w:val="-10"/>
          <w:w w:val="99"/>
        </w:rPr>
        <w:t>傅强国（独立董事）：</w:t>
      </w:r>
      <w:r>
        <w:rPr>
          <w:spacing w:val="-10"/>
          <w:w w:val="99"/>
        </w:rPr>
        <w:t>男，</w:t>
      </w:r>
      <w:r>
        <w:rPr>
          <w:rFonts w:ascii="Calibri" w:hAnsi="Calibri" w:cs="Calibri" w:eastAsia="Calibri" w:hint="default"/>
          <w:spacing w:val="-10"/>
          <w:w w:val="99"/>
        </w:rPr>
        <w:t>1955</w:t>
      </w:r>
      <w:r>
        <w:rPr>
          <w:rFonts w:ascii="Calibri" w:hAnsi="Calibri" w:cs="Calibri" w:eastAsia="Calibri" w:hint="default"/>
          <w:spacing w:val="13"/>
          <w:w w:val="99"/>
        </w:rPr>
        <w:t> </w:t>
      </w:r>
      <w:r>
        <w:rPr>
          <w:spacing w:val="-2"/>
        </w:rPr>
        <w:t>年生，中国国籍，美国俄亥俄首都大学法学</w:t>
      </w:r>
      <w:r>
        <w:rPr/>
        <w:t> </w:t>
      </w:r>
      <w:r>
        <w:rPr>
          <w:spacing w:val="3"/>
        </w:rPr>
        <w:t>博士。历任上海海关监管员、上海市高级人民法院审判员；现任上海市华诚律</w:t>
      </w:r>
      <w:r>
        <w:rPr/>
        <w:t> </w:t>
      </w:r>
      <w:r>
        <w:rPr>
          <w:spacing w:val="3"/>
        </w:rPr>
        <w:t>师事务所主管合伙人、浙江刚泰控股（集团）股份有限公司独立董事、本公司</w:t>
      </w:r>
      <w:r>
        <w:rPr>
          <w:spacing w:val="-117"/>
        </w:rPr>
        <w:t> </w:t>
      </w:r>
      <w:r>
        <w:rPr>
          <w:spacing w:val="-117"/>
        </w:rPr>
      </w:r>
      <w:r>
        <w:rPr/>
        <w:t>独立董事。</w:t>
      </w:r>
    </w:p>
    <w:p>
      <w:pPr>
        <w:tabs>
          <w:tab w:pos="994" w:val="left" w:leader="none"/>
        </w:tabs>
        <w:spacing w:line="324" w:lineRule="auto" w:before="48"/>
        <w:ind w:left="769" w:right="310" w:hanging="473"/>
        <w:jc w:val="left"/>
        <w:rPr>
          <w:rFonts w:ascii="宋体" w:hAnsi="宋体" w:cs="宋体" w:eastAsia="宋体" w:hint="default"/>
          <w:sz w:val="24"/>
          <w:szCs w:val="24"/>
        </w:rPr>
      </w:pPr>
      <w:r>
        <w:rPr>
          <w:rFonts w:ascii="Calibri" w:hAnsi="Calibri" w:cs="Calibri" w:eastAsia="Calibri" w:hint="default"/>
          <w:sz w:val="24"/>
          <w:szCs w:val="24"/>
        </w:rPr>
        <w:t>2</w:t>
      </w:r>
      <w:r>
        <w:rPr>
          <w:rFonts w:ascii="宋体" w:hAnsi="宋体" w:cs="宋体" w:eastAsia="宋体" w:hint="default"/>
          <w:sz w:val="24"/>
          <w:szCs w:val="24"/>
        </w:rPr>
        <w:t>、</w:t>
        <w:tab/>
        <w:tab/>
        <w:t>监事会成员 </w:t>
      </w:r>
      <w:r>
        <w:rPr>
          <w:rFonts w:ascii="宋体" w:hAnsi="宋体" w:cs="宋体" w:eastAsia="宋体" w:hint="default"/>
          <w:b/>
          <w:bCs/>
          <w:sz w:val="24"/>
          <w:szCs w:val="24"/>
        </w:rPr>
        <w:t>黎瑞刚，监事会主席，</w:t>
      </w:r>
      <w:r>
        <w:rPr>
          <w:rFonts w:ascii="宋体" w:hAnsi="宋体" w:cs="宋体" w:eastAsia="宋体" w:hint="default"/>
          <w:sz w:val="24"/>
          <w:szCs w:val="24"/>
        </w:rPr>
        <w:t>男，</w:t>
      </w:r>
      <w:r>
        <w:rPr>
          <w:rFonts w:ascii="Calibri" w:hAnsi="Calibri" w:cs="Calibri" w:eastAsia="Calibri" w:hint="default"/>
          <w:sz w:val="24"/>
          <w:szCs w:val="24"/>
        </w:rPr>
        <w:t>1969</w:t>
      </w:r>
      <w:r>
        <w:rPr>
          <w:rFonts w:ascii="宋体" w:hAnsi="宋体" w:cs="宋体" w:eastAsia="宋体" w:hint="default"/>
          <w:sz w:val="24"/>
          <w:szCs w:val="24"/>
        </w:rPr>
        <w:t>年生，中国国籍，</w:t>
      </w:r>
      <w:r>
        <w:rPr>
          <w:rFonts w:ascii="Calibri" w:hAnsi="Calibri" w:cs="Calibri" w:eastAsia="Calibri" w:hint="default"/>
          <w:sz w:val="24"/>
          <w:szCs w:val="24"/>
        </w:rPr>
        <w:t>1994</w:t>
      </w:r>
      <w:r>
        <w:rPr>
          <w:rFonts w:ascii="宋体" w:hAnsi="宋体" w:cs="宋体" w:eastAsia="宋体" w:hint="default"/>
          <w:sz w:val="24"/>
          <w:szCs w:val="24"/>
        </w:rPr>
        <w:t>年</w:t>
      </w:r>
      <w:r>
        <w:rPr>
          <w:rFonts w:ascii="Calibri" w:hAnsi="Calibri" w:cs="Calibri" w:eastAsia="Calibri" w:hint="default"/>
          <w:sz w:val="24"/>
          <w:szCs w:val="24"/>
        </w:rPr>
        <w:t>7</w:t>
      </w:r>
      <w:r>
        <w:rPr>
          <w:rFonts w:ascii="宋体" w:hAnsi="宋体" w:cs="宋体" w:eastAsia="宋体" w:hint="default"/>
          <w:sz w:val="24"/>
          <w:szCs w:val="24"/>
        </w:rPr>
        <w:t>月毕业于上海</w:t>
      </w:r>
    </w:p>
    <w:p>
      <w:pPr>
        <w:pStyle w:val="BodyText"/>
        <w:spacing w:line="357" w:lineRule="auto" w:before="20"/>
        <w:ind w:left="298" w:right="229"/>
        <w:jc w:val="both"/>
      </w:pPr>
      <w:r>
        <w:rPr>
          <w:spacing w:val="-1"/>
        </w:rPr>
        <w:t>复旦大学新闻学院，硕士学位，美国哥伦比亚大学访问学者，高级编辑。历任</w:t>
      </w:r>
      <w:r>
        <w:rPr>
          <w:spacing w:val="-118"/>
        </w:rPr>
        <w:t> </w:t>
      </w:r>
      <w:r>
        <w:rPr>
          <w:spacing w:val="-118"/>
        </w:rPr>
      </w:r>
      <w:r>
        <w:rPr>
          <w:spacing w:val="-1"/>
        </w:rPr>
        <w:t>上海电视台新闻中心编辑部副主任、上海市广播电影电视局总编室副主任、中</w:t>
      </w:r>
      <w:r>
        <w:rPr>
          <w:spacing w:val="-110"/>
        </w:rPr>
        <w:t> </w:t>
      </w:r>
      <w:r>
        <w:rPr>
          <w:spacing w:val="-110"/>
        </w:rPr>
      </w:r>
      <w:r>
        <w:rPr>
          <w:spacing w:val="-1"/>
        </w:rPr>
        <w:t>共上海市委办公厅正处级秘书、中共上海文化广播影视集团委员会委员、总裁</w:t>
      </w:r>
      <w:r>
        <w:rPr>
          <w:spacing w:val="-110"/>
        </w:rPr>
        <w:t> </w:t>
      </w:r>
      <w:r>
        <w:rPr>
          <w:spacing w:val="-110"/>
        </w:rPr>
      </w:r>
      <w:r>
        <w:rPr>
          <w:spacing w:val="-1"/>
        </w:rPr>
        <w:t>助理、上海电视台台长、上海文化广播影视集团副总裁、上海文广新闻传媒集</w:t>
      </w:r>
      <w:r>
        <w:rPr>
          <w:spacing w:val="-113"/>
        </w:rPr>
        <w:t> </w:t>
      </w:r>
      <w:r>
        <w:rPr>
          <w:spacing w:val="-113"/>
        </w:rPr>
      </w:r>
      <w:r>
        <w:rPr>
          <w:spacing w:val="-1"/>
        </w:rPr>
        <w:t>团总裁。现任上海广播电视台党委副书记、台长，上海东方传媒集团有限公司</w:t>
      </w:r>
      <w:r>
        <w:rPr/>
      </w:r>
    </w:p>
    <w:p>
      <w:pPr>
        <w:pStyle w:val="BodyText"/>
        <w:spacing w:line="345" w:lineRule="auto"/>
        <w:ind w:left="298" w:right="228"/>
        <w:jc w:val="both"/>
      </w:pPr>
      <w:r>
        <w:rPr>
          <w:spacing w:val="-1"/>
        </w:rPr>
        <w:t>（原上海文广新闻传媒集团）总裁，上海文化广播影视集团党委副书记、副总</w:t>
      </w:r>
      <w:r>
        <w:rPr>
          <w:spacing w:val="-113"/>
        </w:rPr>
        <w:t> </w:t>
      </w:r>
      <w:r>
        <w:rPr>
          <w:spacing w:val="-113"/>
        </w:rPr>
      </w:r>
      <w:r>
        <w:rPr>
          <w:spacing w:val="-1"/>
        </w:rPr>
        <w:t>裁；兼任华人文化产业投资基金董事长、总经理，上海东方明珠集团股份有限</w:t>
      </w:r>
      <w:r>
        <w:rPr>
          <w:spacing w:val="-113"/>
        </w:rPr>
        <w:t> </w:t>
      </w:r>
      <w:r>
        <w:rPr>
          <w:spacing w:val="-113"/>
        </w:rPr>
      </w:r>
      <w:r>
        <w:rPr>
          <w:spacing w:val="-3"/>
        </w:rPr>
        <w:t>公司（</w:t>
      </w:r>
      <w:r>
        <w:rPr>
          <w:rFonts w:ascii="Calibri" w:hAnsi="Calibri" w:cs="Calibri" w:eastAsia="Calibri" w:hint="default"/>
          <w:spacing w:val="-3"/>
        </w:rPr>
        <w:t>600832</w:t>
      </w:r>
      <w:r>
        <w:rPr>
          <w:spacing w:val="-3"/>
        </w:rPr>
        <w:t>）董事，华亿传媒有限公司（</w:t>
      </w:r>
      <w:r>
        <w:rPr>
          <w:rFonts w:ascii="Calibri" w:hAnsi="Calibri" w:cs="Calibri" w:eastAsia="Calibri" w:hint="default"/>
          <w:spacing w:val="-3"/>
        </w:rPr>
        <w:t>0419</w:t>
      </w:r>
      <w:r>
        <w:rPr>
          <w:spacing w:val="-3"/>
        </w:rPr>
        <w:t>，</w:t>
      </w:r>
      <w:r>
        <w:rPr>
          <w:rFonts w:ascii="Calibri" w:hAnsi="Calibri" w:cs="Calibri" w:eastAsia="Calibri" w:hint="default"/>
          <w:spacing w:val="-3"/>
        </w:rPr>
        <w:t>HK</w:t>
      </w:r>
      <w:r>
        <w:rPr>
          <w:spacing w:val="-3"/>
        </w:rPr>
        <w:t>）独立非执行董事，本公</w:t>
      </w:r>
      <w:r>
        <w:rPr>
          <w:spacing w:val="-86"/>
        </w:rPr>
        <w:t> </w:t>
      </w:r>
      <w:r>
        <w:rPr>
          <w:spacing w:val="-86"/>
        </w:rPr>
      </w:r>
      <w:r>
        <w:rPr>
          <w:spacing w:val="-1"/>
        </w:rPr>
        <w:t>司监事会主席；上海市人大代表，中国电视艺术家协会副主席，中国青年企业</w:t>
      </w:r>
    </w:p>
    <w:p>
      <w:pPr>
        <w:spacing w:after="0" w:line="345" w:lineRule="auto"/>
        <w:jc w:val="both"/>
        <w:sectPr>
          <w:headerReference w:type="default" r:id="rId43"/>
          <w:footerReference w:type="default" r:id="rId44"/>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240" w:lineRule="auto" w:before="26"/>
        <w:ind w:left="298" w:right="126"/>
        <w:jc w:val="left"/>
      </w:pPr>
      <w:r>
        <w:rPr/>
        <w:t>家协会副会长，美国电视艺术与科学学院（艾美奖）理事，曾获世界经济论坛</w:t>
      </w:r>
    </w:p>
    <w:p>
      <w:pPr>
        <w:pStyle w:val="BodyText"/>
        <w:spacing w:line="240" w:lineRule="auto" w:before="152"/>
        <w:ind w:left="298" w:right="126"/>
        <w:jc w:val="left"/>
      </w:pPr>
      <w:r>
        <w:rPr>
          <w:rFonts w:ascii="Calibri" w:hAnsi="Calibri" w:cs="Calibri" w:eastAsia="Calibri" w:hint="default"/>
        </w:rPr>
        <w:t>“</w:t>
      </w:r>
      <w:r>
        <w:rPr/>
        <w:t>全球杰出青年</w:t>
      </w:r>
      <w:r>
        <w:rPr>
          <w:rFonts w:ascii="Calibri" w:hAnsi="Calibri" w:cs="Calibri" w:eastAsia="Calibri" w:hint="default"/>
        </w:rPr>
        <w:t>”</w:t>
      </w:r>
      <w:r>
        <w:rPr/>
        <w:t>（</w:t>
      </w:r>
      <w:r>
        <w:rPr>
          <w:rFonts w:ascii="Calibri" w:hAnsi="Calibri" w:cs="Calibri" w:eastAsia="Calibri" w:hint="default"/>
        </w:rPr>
        <w:t>YGL</w:t>
      </w:r>
      <w:r>
        <w:rPr/>
        <w:t>）</w:t>
      </w:r>
    </w:p>
    <w:p>
      <w:pPr>
        <w:pStyle w:val="BodyText"/>
        <w:spacing w:line="240" w:lineRule="auto" w:before="123"/>
        <w:ind w:left="627" w:right="126"/>
        <w:jc w:val="left"/>
      </w:pPr>
      <w:r>
        <w:rPr>
          <w:rFonts w:ascii="宋体" w:hAnsi="宋体" w:cs="宋体" w:eastAsia="宋体" w:hint="default"/>
          <w:b/>
          <w:bCs/>
        </w:rPr>
        <w:t>华志坚，监事，</w:t>
      </w:r>
      <w:r>
        <w:rPr/>
        <w:t>男，</w:t>
      </w:r>
      <w:r>
        <w:rPr>
          <w:rFonts w:ascii="Times New Roman" w:hAnsi="Times New Roman" w:cs="Times New Roman" w:eastAsia="Times New Roman" w:hint="default"/>
        </w:rPr>
        <w:t>1966</w:t>
      </w:r>
      <w:r>
        <w:rPr>
          <w:rFonts w:ascii="Times New Roman" w:hAnsi="Times New Roman" w:cs="Times New Roman" w:eastAsia="Times New Roman" w:hint="default"/>
          <w:spacing w:val="-1"/>
        </w:rPr>
        <w:t> </w:t>
      </w:r>
      <w:r>
        <w:rPr/>
        <w:t>年生，中国国籍，大学本科学历，高级工程师。</w:t>
      </w:r>
    </w:p>
    <w:p>
      <w:pPr>
        <w:pStyle w:val="BodyText"/>
        <w:spacing w:line="240" w:lineRule="auto" w:before="133"/>
        <w:ind w:right="126"/>
        <w:jc w:val="left"/>
      </w:pPr>
      <w:r>
        <w:rPr>
          <w:rFonts w:ascii="Times New Roman" w:hAnsi="Times New Roman" w:cs="Times New Roman" w:eastAsia="Times New Roman" w:hint="default"/>
        </w:rPr>
        <w:t>1988</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7 </w:t>
      </w:r>
      <w:r>
        <w:rPr/>
        <w:t>月任上海虹桥国际机场物资设备处科员、工程师。</w:t>
      </w:r>
      <w:r>
        <w:rPr>
          <w:rFonts w:ascii="Times New Roman" w:hAnsi="Times New Roman" w:cs="Times New Roman" w:eastAsia="Times New Roman" w:hint="default"/>
        </w:rPr>
        <w:t>1994</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8 </w:t>
      </w:r>
      <w:r>
        <w:rPr/>
        <w:t>月任上海</w:t>
      </w:r>
    </w:p>
    <w:p>
      <w:pPr>
        <w:pStyle w:val="BodyText"/>
        <w:spacing w:line="345" w:lineRule="auto" w:before="135"/>
        <w:ind w:right="218"/>
        <w:jc w:val="left"/>
      </w:pPr>
      <w:r>
        <w:rPr>
          <w:spacing w:val="-3"/>
        </w:rPr>
        <w:t>虹桥国际机场技术计量设备处主任科员。</w:t>
      </w:r>
      <w:r>
        <w:rPr>
          <w:rFonts w:ascii="Times New Roman" w:hAnsi="Times New Roman" w:cs="Times New Roman" w:eastAsia="Times New Roman" w:hint="default"/>
          <w:spacing w:val="-3"/>
        </w:rPr>
        <w:t>1996</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5 </w:t>
      </w:r>
      <w:r>
        <w:rPr/>
        <w:t>月至</w:t>
      </w:r>
      <w:r>
        <w:rPr>
          <w:spacing w:val="-60"/>
        </w:rPr>
        <w:t> </w:t>
      </w:r>
      <w:r>
        <w:rPr>
          <w:rFonts w:ascii="Times New Roman" w:hAnsi="Times New Roman" w:cs="Times New Roman" w:eastAsia="Times New Roman" w:hint="default"/>
        </w:rPr>
        <w:t>2000 </w:t>
      </w:r>
      <w:r>
        <w:rPr/>
        <w:t>年</w:t>
      </w:r>
      <w:r>
        <w:rPr>
          <w:spacing w:val="-60"/>
        </w:rPr>
        <w:t> </w:t>
      </w:r>
      <w:r>
        <w:rPr>
          <w:rFonts w:ascii="Times New Roman" w:hAnsi="Times New Roman" w:cs="Times New Roman" w:eastAsia="Times New Roman" w:hint="default"/>
        </w:rPr>
        <w:t>9 </w:t>
      </w:r>
      <w:r>
        <w:rPr/>
        <w:t>月任上海浦东 </w:t>
      </w:r>
      <w:r>
        <w:rPr>
          <w:spacing w:val="-3"/>
        </w:rPr>
        <w:t>国际机场建设指挥部设备处正科级干部、副处长。</w:t>
      </w:r>
      <w:r>
        <w:rPr>
          <w:rFonts w:ascii="Times New Roman" w:hAnsi="Times New Roman" w:cs="Times New Roman" w:eastAsia="Times New Roman" w:hint="default"/>
          <w:spacing w:val="-3"/>
        </w:rPr>
        <w:t>2000</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月任上海浦东国际 机场建设指挥部设备处处长，上海机场（集团）有限公司建设开发公司开发经 营部部长。</w:t>
      </w:r>
      <w:r>
        <w:rPr>
          <w:rFonts w:ascii="Times New Roman" w:hAnsi="Times New Roman" w:cs="Times New Roman" w:eastAsia="Times New Roman" w:hint="default"/>
        </w:rPr>
        <w:t>2004</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月任上海浦东国际机场二期扩建工程建设指挥部设备部部 </w:t>
      </w:r>
      <w:r>
        <w:rPr>
          <w:spacing w:val="-14"/>
        </w:rPr>
        <w:t>长。</w:t>
      </w:r>
      <w:r>
        <w:rPr>
          <w:rFonts w:ascii="Times New Roman" w:hAnsi="Times New Roman" w:cs="Times New Roman" w:eastAsia="Times New Roman" w:hint="default"/>
          <w:spacing w:val="-14"/>
        </w:rPr>
        <w:t>2006</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spacing w:val="-4"/>
        </w:rPr>
        <w:t>月任上海机场建设指挥部设备部部长。</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11"/>
        </w:rPr>
        <w:t>月任上海机场（集</w:t>
      </w:r>
      <w:r>
        <w:rPr/>
        <w:t> 团）有限公司新实业筹备组组员、中共上海机场（集团）有限公司实业投资管 理公司委员会委员。现任上海机场（集团）有限公司实业投资管理公司副总经 理兼纪委书记、本公司监事</w:t>
      </w:r>
    </w:p>
    <w:p>
      <w:pPr>
        <w:pStyle w:val="BodyText"/>
        <w:spacing w:line="350" w:lineRule="auto" w:before="46"/>
        <w:ind w:right="214" w:firstLine="472"/>
        <w:jc w:val="left"/>
      </w:pPr>
      <w:r>
        <w:rPr>
          <w:rFonts w:ascii="宋体" w:hAnsi="宋体" w:cs="宋体" w:eastAsia="宋体" w:hint="default"/>
          <w:b/>
          <w:bCs/>
        </w:rPr>
        <w:t>宗宇伟，监事，</w:t>
      </w:r>
      <w:r>
        <w:rPr/>
        <w:t>男，</w:t>
      </w:r>
      <w:r>
        <w:rPr>
          <w:rFonts w:ascii="Times New Roman" w:hAnsi="Times New Roman" w:cs="Times New Roman" w:eastAsia="Times New Roman" w:hint="default"/>
        </w:rPr>
        <w:t>1960</w:t>
      </w:r>
      <w:r>
        <w:rPr>
          <w:rFonts w:ascii="Times New Roman" w:hAnsi="Times New Roman" w:cs="Times New Roman" w:eastAsia="Times New Roman" w:hint="default"/>
          <w:spacing w:val="-1"/>
        </w:rPr>
        <w:t> </w:t>
      </w:r>
      <w:r>
        <w:rPr/>
        <w:t>年生，中国国籍，教授级高级工程师，华南理工 </w:t>
      </w:r>
      <w:r>
        <w:rPr>
          <w:spacing w:val="-3"/>
        </w:rPr>
        <w:t>大学本科毕业，学士学位，中欧国际工商学院</w:t>
      </w:r>
      <w:r>
        <w:rPr>
          <w:spacing w:val="-63"/>
        </w:rPr>
        <w:t> </w:t>
      </w:r>
      <w:r>
        <w:rPr>
          <w:rFonts w:ascii="Times New Roman" w:hAnsi="Times New Roman" w:cs="Times New Roman" w:eastAsia="Times New Roman" w:hint="default"/>
        </w:rPr>
        <w:t>MBA</w:t>
      </w:r>
      <w:r>
        <w:rPr>
          <w:rFonts w:ascii="Times New Roman" w:hAnsi="Times New Roman" w:cs="Times New Roman" w:eastAsia="Times New Roman" w:hint="default"/>
          <w:spacing w:val="-6"/>
        </w:rPr>
        <w:t> </w:t>
      </w:r>
      <w:r>
        <w:rPr/>
        <w:t>硕士。历任华东计算技术研 究所项目组长、华普信息技术有限公司董事总经理、华东计算技术研究所重大 项目办公室主任、上海中电华东高科技实业有限公司副总经理；现任上海计算 机软件技术开发中心主任，兼任上海软件园管理办公室常务副主任、上海嵌入 式系统应用工程技术研究中心主任、上海嵌入式系统与软件联盟副理事长（主 </w:t>
      </w:r>
      <w:r>
        <w:rPr>
          <w:spacing w:val="-4"/>
        </w:rPr>
        <w:t>持工作）、上海众恒信息产业股份有限公司独立董事、本公司监事。其他社会兼</w:t>
      </w:r>
      <w:r>
        <w:rPr>
          <w:spacing w:val="-100"/>
        </w:rPr>
        <w:t> </w:t>
      </w:r>
      <w:r>
        <w:rPr>
          <w:spacing w:val="-100"/>
        </w:rPr>
      </w:r>
      <w:r>
        <w:rPr/>
        <w:t>职：中国软件行业协会理事、上海市软件行业协会副会长。</w:t>
      </w:r>
    </w:p>
    <w:p>
      <w:pPr>
        <w:pStyle w:val="BodyText"/>
        <w:spacing w:line="326" w:lineRule="auto" w:before="41"/>
        <w:ind w:right="94" w:firstLine="472"/>
        <w:jc w:val="left"/>
      </w:pPr>
      <w:r>
        <w:rPr>
          <w:rFonts w:ascii="宋体" w:hAnsi="宋体" w:cs="宋体" w:eastAsia="宋体" w:hint="default"/>
          <w:b/>
          <w:bCs/>
        </w:rPr>
        <w:t>王晴岗，职工监事，</w:t>
      </w:r>
      <w:r>
        <w:rPr/>
        <w:t>男，</w:t>
      </w:r>
      <w:r>
        <w:rPr>
          <w:rFonts w:ascii="Calibri" w:hAnsi="Calibri" w:cs="Calibri" w:eastAsia="Calibri" w:hint="default"/>
        </w:rPr>
        <w:t>1963 </w:t>
      </w:r>
      <w:r>
        <w:rPr/>
        <w:t>年生，中国国籍，复旦大学计算机软件专业 </w:t>
      </w:r>
      <w:r>
        <w:rPr>
          <w:spacing w:val="-3"/>
        </w:rPr>
        <w:t>研究生学历，硕士学位，高级工程师。曾在上海计算机软件研究所、日本</w:t>
      </w:r>
      <w:r>
        <w:rPr>
          <w:spacing w:val="-56"/>
        </w:rPr>
        <w:t> </w:t>
      </w:r>
      <w:r>
        <w:rPr>
          <w:rFonts w:ascii="Calibri" w:hAnsi="Calibri" w:cs="Calibri" w:eastAsia="Calibri" w:hint="default"/>
          <w:spacing w:val="-3"/>
        </w:rPr>
        <w:t>AOTS</w:t>
      </w:r>
      <w:r>
        <w:rPr>
          <w:spacing w:val="-3"/>
        </w:rPr>
        <w:t>、</w:t>
      </w:r>
      <w:r>
        <w:rPr/>
        <w:t> </w:t>
      </w:r>
      <w:r>
        <w:rPr>
          <w:rFonts w:ascii="Calibri" w:hAnsi="Calibri" w:cs="Calibri" w:eastAsia="Calibri" w:hint="default"/>
        </w:rPr>
        <w:t>OMRON </w:t>
      </w:r>
      <w:r>
        <w:rPr/>
        <w:t>株式会社任职；现任本公司监事，商务法律部经理。</w:t>
      </w:r>
    </w:p>
    <w:p>
      <w:pPr>
        <w:pStyle w:val="BodyText"/>
        <w:tabs>
          <w:tab w:pos="853" w:val="left" w:leader="none"/>
        </w:tabs>
        <w:spacing w:line="340" w:lineRule="auto" w:before="15"/>
        <w:ind w:right="231" w:firstLine="472"/>
        <w:jc w:val="left"/>
      </w:pPr>
      <w:r>
        <w:rPr>
          <w:rFonts w:ascii="宋体" w:hAnsi="宋体" w:cs="宋体" w:eastAsia="宋体" w:hint="default"/>
          <w:b/>
          <w:bCs/>
        </w:rPr>
        <w:t>王虎，职工监事，</w:t>
      </w:r>
      <w:r>
        <w:rPr/>
        <w:t>男，</w:t>
      </w:r>
      <w:r>
        <w:rPr>
          <w:rFonts w:ascii="Calibri" w:hAnsi="Calibri" w:cs="Calibri" w:eastAsia="Calibri" w:hint="default"/>
        </w:rPr>
        <w:t>1976</w:t>
      </w:r>
      <w:r>
        <w:rPr>
          <w:rFonts w:ascii="Calibri" w:hAnsi="Calibri" w:cs="Calibri" w:eastAsia="Calibri" w:hint="default"/>
          <w:spacing w:val="53"/>
        </w:rPr>
        <w:t> </w:t>
      </w:r>
      <w:r>
        <w:rPr/>
        <w:t>年生，中国国籍，大学本科学历，上海交通大 学计算机科学与工程系毕业，现任本公司监事，电子政务事业部副总经理。 </w:t>
      </w:r>
      <w:r>
        <w:rPr>
          <w:rFonts w:ascii="Calibri" w:hAnsi="Calibri" w:cs="Calibri" w:eastAsia="Calibri" w:hint="default"/>
        </w:rPr>
        <w:t>3</w:t>
      </w:r>
      <w:r>
        <w:rPr/>
        <w:t>、</w:t>
        <w:tab/>
        <w:t>高级管理人员</w:t>
      </w:r>
    </w:p>
    <w:p>
      <w:pPr>
        <w:spacing w:line="355" w:lineRule="auto" w:before="0"/>
        <w:ind w:left="627" w:right="271" w:firstLine="0"/>
        <w:jc w:val="left"/>
        <w:rPr>
          <w:rFonts w:ascii="宋体" w:hAnsi="宋体" w:cs="宋体" w:eastAsia="宋体" w:hint="default"/>
          <w:sz w:val="24"/>
          <w:szCs w:val="24"/>
        </w:rPr>
      </w:pPr>
      <w:r>
        <w:rPr>
          <w:rFonts w:ascii="宋体" w:hAnsi="宋体" w:cs="宋体" w:eastAsia="宋体" w:hint="default"/>
          <w:b/>
          <w:bCs/>
          <w:sz w:val="24"/>
          <w:szCs w:val="24"/>
        </w:rPr>
        <w:t>史一兵，总裁，</w:t>
      </w:r>
      <w:r>
        <w:rPr>
          <w:rFonts w:ascii="宋体" w:hAnsi="宋体" w:cs="宋体" w:eastAsia="宋体" w:hint="default"/>
          <w:sz w:val="24"/>
          <w:szCs w:val="24"/>
        </w:rPr>
        <w:t>主要工作经历见前述。 </w:t>
      </w:r>
      <w:r>
        <w:rPr>
          <w:rFonts w:ascii="宋体" w:hAnsi="宋体" w:cs="宋体" w:eastAsia="宋体" w:hint="default"/>
          <w:b/>
          <w:bCs/>
          <w:sz w:val="24"/>
          <w:szCs w:val="24"/>
        </w:rPr>
        <w:t>陈焕平，常务副总裁，</w:t>
      </w:r>
      <w:r>
        <w:rPr>
          <w:rFonts w:ascii="宋体" w:hAnsi="宋体" w:cs="宋体" w:eastAsia="宋体" w:hint="default"/>
          <w:sz w:val="24"/>
          <w:szCs w:val="24"/>
        </w:rPr>
        <w:t>主要工作经历见前述。 </w:t>
      </w:r>
      <w:r>
        <w:rPr>
          <w:rFonts w:ascii="宋体" w:hAnsi="宋体" w:cs="宋体" w:eastAsia="宋体" w:hint="default"/>
          <w:b/>
          <w:bCs/>
          <w:sz w:val="24"/>
          <w:szCs w:val="24"/>
        </w:rPr>
        <w:t>李光亚，副总裁，首席技术官，</w:t>
      </w:r>
      <w:r>
        <w:rPr>
          <w:rFonts w:ascii="宋体" w:hAnsi="宋体" w:cs="宋体" w:eastAsia="宋体" w:hint="default"/>
          <w:sz w:val="24"/>
          <w:szCs w:val="24"/>
        </w:rPr>
        <w:t>主要工作经历见前述。 </w:t>
      </w:r>
      <w:r>
        <w:rPr>
          <w:rFonts w:ascii="宋体" w:hAnsi="宋体" w:cs="宋体" w:eastAsia="宋体" w:hint="default"/>
          <w:b/>
          <w:bCs/>
          <w:sz w:val="24"/>
          <w:szCs w:val="24"/>
        </w:rPr>
        <w:t>薛莉芳，副总裁，</w:t>
      </w:r>
      <w:r>
        <w:rPr>
          <w:rFonts w:ascii="宋体" w:hAnsi="宋体" w:cs="宋体" w:eastAsia="宋体" w:hint="default"/>
          <w:sz w:val="24"/>
          <w:szCs w:val="24"/>
        </w:rPr>
        <w:t>女，</w:t>
      </w:r>
      <w:r>
        <w:rPr>
          <w:rFonts w:ascii="Calibri" w:hAnsi="Calibri" w:cs="Calibri" w:eastAsia="Calibri" w:hint="default"/>
          <w:sz w:val="24"/>
          <w:szCs w:val="24"/>
        </w:rPr>
        <w:t>1962 </w:t>
      </w:r>
      <w:r>
        <w:rPr>
          <w:rFonts w:ascii="宋体" w:hAnsi="宋体" w:cs="宋体" w:eastAsia="宋体" w:hint="default"/>
          <w:sz w:val="24"/>
          <w:szCs w:val="24"/>
        </w:rPr>
        <w:t>年生，中国国籍，硕士学位，教授级高工。曾</w:t>
      </w:r>
    </w:p>
    <w:p>
      <w:pPr>
        <w:spacing w:after="0" w:line="355" w:lineRule="auto"/>
        <w:jc w:val="left"/>
        <w:rPr>
          <w:rFonts w:ascii="宋体" w:hAnsi="宋体" w:cs="宋体" w:eastAsia="宋体" w:hint="default"/>
          <w:sz w:val="24"/>
          <w:szCs w:val="24"/>
        </w:rPr>
        <w:sectPr>
          <w:headerReference w:type="default" r:id="rId45"/>
          <w:footerReference w:type="default" r:id="rId46"/>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240" w:lineRule="auto" w:before="26"/>
        <w:ind w:right="126"/>
        <w:jc w:val="left"/>
      </w:pPr>
      <w:r>
        <w:rPr/>
        <w:t>任华东理工大学计算机系讲师、公司事业部总经理；现任本公司副总裁。</w:t>
      </w:r>
    </w:p>
    <w:p>
      <w:pPr>
        <w:pStyle w:val="BodyText"/>
        <w:spacing w:line="326" w:lineRule="auto" w:before="152"/>
        <w:ind w:right="230" w:firstLine="472"/>
        <w:jc w:val="both"/>
      </w:pPr>
      <w:r>
        <w:rPr>
          <w:rFonts w:ascii="宋体" w:hAnsi="宋体" w:cs="宋体" w:eastAsia="宋体" w:hint="default"/>
          <w:b/>
          <w:bCs/>
        </w:rPr>
        <w:t>王清，副总裁，</w:t>
      </w:r>
      <w:r>
        <w:rPr/>
        <w:t>女，</w:t>
      </w:r>
      <w:r>
        <w:rPr>
          <w:rFonts w:ascii="Calibri" w:hAnsi="Calibri" w:cs="Calibri" w:eastAsia="Calibri" w:hint="default"/>
        </w:rPr>
        <w:t>1972</w:t>
      </w:r>
      <w:r>
        <w:rPr>
          <w:rFonts w:ascii="Calibri" w:hAnsi="Calibri" w:cs="Calibri" w:eastAsia="Calibri" w:hint="default"/>
          <w:spacing w:val="4"/>
        </w:rPr>
        <w:t> </w:t>
      </w:r>
      <w:r>
        <w:rPr/>
        <w:t>年生，中国国籍，硕士学位，高级工程师，中欧 国际工商学院</w:t>
      </w:r>
      <w:r>
        <w:rPr>
          <w:spacing w:val="-64"/>
        </w:rPr>
        <w:t> </w:t>
      </w:r>
      <w:r>
        <w:rPr>
          <w:rFonts w:ascii="Calibri" w:hAnsi="Calibri" w:cs="Calibri" w:eastAsia="Calibri" w:hint="default"/>
        </w:rPr>
        <w:t>EMBA</w:t>
      </w:r>
      <w:r>
        <w:rPr/>
        <w:t>。曾任本公司事业部总经理；现任本公司副总裁。</w:t>
      </w:r>
    </w:p>
    <w:p>
      <w:pPr>
        <w:pStyle w:val="BodyText"/>
        <w:spacing w:line="324" w:lineRule="auto" w:before="15"/>
        <w:ind w:right="231" w:firstLine="472"/>
        <w:jc w:val="both"/>
      </w:pPr>
      <w:r>
        <w:rPr>
          <w:rFonts w:ascii="宋体" w:hAnsi="宋体" w:cs="宋体" w:eastAsia="宋体" w:hint="default"/>
          <w:b/>
          <w:bCs/>
        </w:rPr>
        <w:t>闻建中，副总裁，</w:t>
      </w:r>
      <w:r>
        <w:rPr/>
        <w:t>女，</w:t>
      </w:r>
      <w:r>
        <w:rPr>
          <w:rFonts w:ascii="Calibri" w:hAnsi="Calibri" w:cs="Calibri" w:eastAsia="Calibri" w:hint="default"/>
        </w:rPr>
        <w:t>1955</w:t>
      </w:r>
      <w:r>
        <w:rPr>
          <w:rFonts w:ascii="Calibri" w:hAnsi="Calibri" w:cs="Calibri" w:eastAsia="Calibri" w:hint="default"/>
          <w:spacing w:val="54"/>
        </w:rPr>
        <w:t> </w:t>
      </w:r>
      <w:r>
        <w:rPr/>
        <w:t>年生，中国国籍，本科学历，高级经济师。历 </w:t>
      </w:r>
      <w:r>
        <w:rPr>
          <w:spacing w:val="-3"/>
        </w:rPr>
        <w:t>任上海科技五七干校教员、</w:t>
      </w:r>
      <w:r>
        <w:rPr>
          <w:rFonts w:ascii="Calibri" w:hAnsi="Calibri" w:cs="Calibri" w:eastAsia="Calibri" w:hint="default"/>
          <w:spacing w:val="-3"/>
        </w:rPr>
        <w:t>711</w:t>
      </w:r>
      <w:r>
        <w:rPr>
          <w:rFonts w:ascii="Calibri" w:hAnsi="Calibri" w:cs="Calibri" w:eastAsia="Calibri" w:hint="default"/>
          <w:spacing w:val="-15"/>
        </w:rPr>
        <w:t> </w:t>
      </w:r>
      <w:r>
        <w:rPr/>
        <w:t>所人事教育处副处长；现任本公司党委书记兼副 总裁。</w:t>
      </w:r>
    </w:p>
    <w:p>
      <w:pPr>
        <w:pStyle w:val="BodyText"/>
        <w:spacing w:line="324" w:lineRule="auto" w:before="70"/>
        <w:ind w:right="94" w:firstLine="472"/>
        <w:jc w:val="left"/>
      </w:pPr>
      <w:r>
        <w:rPr>
          <w:rFonts w:ascii="宋体" w:hAnsi="宋体" w:cs="宋体" w:eastAsia="宋体" w:hint="default"/>
          <w:b/>
          <w:bCs/>
          <w:spacing w:val="-3"/>
        </w:rPr>
        <w:t>王涛，副总裁，</w:t>
      </w:r>
      <w:r>
        <w:rPr>
          <w:spacing w:val="-3"/>
        </w:rPr>
        <w:t>男，</w:t>
      </w:r>
      <w:r>
        <w:rPr>
          <w:rFonts w:ascii="Calibri" w:hAnsi="Calibri" w:cs="Calibri" w:eastAsia="Calibri" w:hint="default"/>
          <w:spacing w:val="-3"/>
        </w:rPr>
        <w:t>1969</w:t>
      </w:r>
      <w:r>
        <w:rPr>
          <w:rFonts w:ascii="Calibri" w:hAnsi="Calibri" w:cs="Calibri" w:eastAsia="Calibri" w:hint="default"/>
          <w:spacing w:val="-22"/>
        </w:rPr>
        <w:t> </w:t>
      </w:r>
      <w:r>
        <w:rPr/>
        <w:t>年生，加拿大国籍，上海交通大学计算机系毕业， 硕士学位。历任</w:t>
      </w:r>
      <w:r>
        <w:rPr>
          <w:spacing w:val="-68"/>
        </w:rPr>
        <w:t> </w:t>
      </w:r>
      <w:r>
        <w:rPr>
          <w:rFonts w:ascii="Calibri" w:hAnsi="Calibri" w:cs="Calibri" w:eastAsia="Calibri" w:hint="default"/>
        </w:rPr>
        <w:t>Computer</w:t>
      </w:r>
      <w:r>
        <w:rPr>
          <w:rFonts w:ascii="Calibri" w:hAnsi="Calibri" w:cs="Calibri" w:eastAsia="Calibri" w:hint="default"/>
          <w:spacing w:val="-6"/>
        </w:rPr>
        <w:t> </w:t>
      </w:r>
      <w:r>
        <w:rPr>
          <w:rFonts w:ascii="Calibri" w:hAnsi="Calibri" w:cs="Calibri" w:eastAsia="Calibri" w:hint="default"/>
        </w:rPr>
        <w:t>Associates</w:t>
      </w:r>
      <w:r>
        <w:rPr>
          <w:rFonts w:ascii="Calibri" w:hAnsi="Calibri" w:cs="Calibri" w:eastAsia="Calibri" w:hint="default"/>
          <w:spacing w:val="-2"/>
        </w:rPr>
        <w:t> </w:t>
      </w:r>
      <w:r>
        <w:rPr/>
        <w:t>中国华东区技术经理、</w:t>
      </w:r>
      <w:r>
        <w:rPr>
          <w:rFonts w:ascii="Calibri" w:hAnsi="Calibri" w:cs="Calibri" w:eastAsia="Calibri" w:hint="default"/>
        </w:rPr>
        <w:t>Computer</w:t>
      </w:r>
      <w:r>
        <w:rPr>
          <w:rFonts w:ascii="Calibri" w:hAnsi="Calibri" w:cs="Calibri" w:eastAsia="Calibri" w:hint="default"/>
          <w:spacing w:val="-8"/>
        </w:rPr>
        <w:t> </w:t>
      </w:r>
      <w:r>
        <w:rPr>
          <w:rFonts w:ascii="Calibri" w:hAnsi="Calibri" w:cs="Calibri" w:eastAsia="Calibri" w:hint="default"/>
        </w:rPr>
        <w:t>Associates</w:t>
      </w:r>
      <w:r>
        <w:rPr>
          <w:rFonts w:ascii="Calibri" w:hAnsi="Calibri" w:cs="Calibri" w:eastAsia="Calibri" w:hint="default"/>
        </w:rPr>
        <w:t> </w:t>
      </w:r>
      <w:r>
        <w:rPr/>
        <w:t>加拿大资深技术顾问；现任本公司副总裁。</w:t>
      </w:r>
    </w:p>
    <w:p>
      <w:pPr>
        <w:pStyle w:val="BodyText"/>
        <w:spacing w:line="324" w:lineRule="auto" w:before="70"/>
        <w:ind w:right="94" w:firstLine="472"/>
        <w:jc w:val="left"/>
      </w:pPr>
      <w:r>
        <w:rPr>
          <w:rFonts w:ascii="宋体" w:hAnsi="宋体" w:cs="宋体" w:eastAsia="宋体" w:hint="default"/>
          <w:b/>
          <w:bCs/>
        </w:rPr>
        <w:t>张令庆，副总裁，董事会秘书</w:t>
      </w:r>
      <w:r>
        <w:rPr/>
        <w:t>，女，</w:t>
      </w:r>
      <w:r>
        <w:rPr>
          <w:rFonts w:ascii="Calibri" w:hAnsi="Calibri" w:cs="Calibri" w:eastAsia="Calibri" w:hint="default"/>
        </w:rPr>
        <w:t>1955</w:t>
      </w:r>
      <w:r>
        <w:rPr>
          <w:rFonts w:ascii="Calibri" w:hAnsi="Calibri" w:cs="Calibri" w:eastAsia="Calibri" w:hint="default"/>
          <w:spacing w:val="53"/>
        </w:rPr>
        <w:t> </w:t>
      </w:r>
      <w:r>
        <w:rPr/>
        <w:t>年生，中国国籍，硕士学位，经 济师。曾任天宸股份有限公司董事、佳家网络（上海）信息服务有限公司</w:t>
      </w:r>
      <w:r>
        <w:rPr>
          <w:spacing w:val="-76"/>
        </w:rPr>
        <w:t> </w:t>
      </w:r>
      <w:r>
        <w:rPr>
          <w:rFonts w:ascii="Calibri" w:hAnsi="Calibri" w:cs="Calibri" w:eastAsia="Calibri" w:hint="default"/>
          <w:spacing w:val="-3"/>
        </w:rPr>
        <w:t>COO</w:t>
      </w:r>
      <w:r>
        <w:rPr>
          <w:spacing w:val="-3"/>
        </w:rPr>
        <w:t>；</w:t>
      </w:r>
      <w:r>
        <w:rPr/>
        <w:t> 现任本公司副总裁兼董事会秘书。</w:t>
      </w:r>
    </w:p>
    <w:p>
      <w:pPr>
        <w:pStyle w:val="BodyText"/>
        <w:spacing w:line="340" w:lineRule="auto" w:before="67"/>
        <w:ind w:right="231" w:firstLine="472"/>
        <w:jc w:val="both"/>
      </w:pPr>
      <w:r>
        <w:rPr>
          <w:rFonts w:ascii="宋体" w:hAnsi="宋体" w:cs="宋体" w:eastAsia="宋体" w:hint="default"/>
          <w:b/>
          <w:bCs/>
        </w:rPr>
        <w:t>张天仁，副总裁，</w:t>
      </w:r>
      <w:r>
        <w:rPr/>
        <w:t>男，</w:t>
      </w:r>
      <w:r>
        <w:rPr>
          <w:rFonts w:ascii="Calibri" w:hAnsi="Calibri" w:cs="Calibri" w:eastAsia="Calibri" w:hint="default"/>
        </w:rPr>
        <w:t>1956</w:t>
      </w:r>
      <w:r>
        <w:rPr>
          <w:rFonts w:ascii="Calibri" w:hAnsi="Calibri" w:cs="Calibri" w:eastAsia="Calibri" w:hint="default"/>
          <w:spacing w:val="54"/>
        </w:rPr>
        <w:t> </w:t>
      </w:r>
      <w:r>
        <w:rPr/>
        <w:t>年生，中国国籍，副总裁，高级工程师，复旦 </w:t>
      </w:r>
      <w:r>
        <w:rPr>
          <w:spacing w:val="2"/>
        </w:rPr>
        <w:t>大学计算机科学系毕业，本科学历。曾任深圳市现代计算机有限公司总裁；现</w:t>
      </w:r>
      <w:r>
        <w:rPr>
          <w:spacing w:val="-93"/>
        </w:rPr>
        <w:t> </w:t>
      </w:r>
      <w:r>
        <w:rPr>
          <w:spacing w:val="-93"/>
        </w:rPr>
      </w:r>
      <w:r>
        <w:rPr/>
        <w:t>任公司副总裁。</w:t>
      </w:r>
    </w:p>
    <w:p>
      <w:pPr>
        <w:pStyle w:val="BodyText"/>
        <w:spacing w:line="340" w:lineRule="auto" w:before="53"/>
        <w:ind w:right="281" w:firstLine="472"/>
        <w:jc w:val="both"/>
      </w:pPr>
      <w:r>
        <w:rPr>
          <w:rFonts w:ascii="宋体" w:hAnsi="宋体" w:cs="宋体" w:eastAsia="宋体" w:hint="default"/>
          <w:b/>
          <w:bCs/>
        </w:rPr>
        <w:t>李菁，财务总监，</w:t>
      </w:r>
      <w:r>
        <w:rPr/>
        <w:t>女，</w:t>
      </w:r>
      <w:r>
        <w:rPr>
          <w:rFonts w:ascii="Calibri" w:hAnsi="Calibri" w:cs="Calibri" w:eastAsia="Calibri" w:hint="default"/>
        </w:rPr>
        <w:t>1966</w:t>
      </w:r>
      <w:r>
        <w:rPr>
          <w:rFonts w:ascii="Calibri" w:hAnsi="Calibri" w:cs="Calibri" w:eastAsia="Calibri" w:hint="default"/>
          <w:spacing w:val="3"/>
        </w:rPr>
        <w:t> </w:t>
      </w:r>
      <w:r>
        <w:rPr/>
        <w:t>年生，中国国籍，硕士学位，高级会计师。曾 在中国银行上海分行任职、曾任上海四方盛发房地产公司财务经理；现任本公 司财务总监。</w:t>
      </w:r>
    </w:p>
    <w:p>
      <w:pPr>
        <w:spacing w:line="240" w:lineRule="auto" w:before="0"/>
        <w:rPr>
          <w:rFonts w:ascii="宋体" w:hAnsi="宋体" w:cs="宋体" w:eastAsia="宋体" w:hint="default"/>
          <w:sz w:val="24"/>
          <w:szCs w:val="24"/>
        </w:rPr>
      </w:pPr>
    </w:p>
    <w:p>
      <w:pPr>
        <w:pStyle w:val="Heading4"/>
        <w:spacing w:line="355" w:lineRule="auto" w:before="178"/>
        <w:ind w:left="1345" w:right="126" w:hanging="764"/>
        <w:jc w:val="left"/>
        <w:rPr>
          <w:b w:val="0"/>
          <w:bCs w:val="0"/>
        </w:rPr>
      </w:pPr>
      <w:r>
        <w:rPr/>
        <w:t>（三）</w:t>
      </w:r>
      <w:r>
        <w:rPr>
          <w:spacing w:val="-86"/>
        </w:rPr>
        <w:t> </w:t>
      </w:r>
      <w:r>
        <w:rPr>
          <w:spacing w:val="3"/>
        </w:rPr>
        <w:t>报告期内，董事和监事被选举或离任、高级管理人员聘任或解聘情</w:t>
      </w:r>
      <w:r>
        <w:rPr>
          <w:w w:val="99"/>
        </w:rPr>
        <w:t> </w:t>
      </w:r>
      <w:r>
        <w:rPr/>
        <w:t>况</w:t>
      </w:r>
      <w:r>
        <w:rPr>
          <w:b w:val="0"/>
          <w:bCs w:val="0"/>
        </w:rPr>
      </w:r>
    </w:p>
    <w:p>
      <w:pPr>
        <w:pStyle w:val="BodyText"/>
        <w:tabs>
          <w:tab w:pos="994" w:val="left" w:leader="none"/>
        </w:tabs>
        <w:spacing w:line="240" w:lineRule="auto" w:before="38"/>
        <w:ind w:left="296" w:right="126"/>
        <w:jc w:val="left"/>
      </w:pPr>
      <w:r>
        <w:rPr>
          <w:rFonts w:ascii="Calibri" w:hAnsi="Calibri" w:cs="Calibri" w:eastAsia="Calibri" w:hint="default"/>
        </w:rPr>
        <w:t>1</w:t>
      </w:r>
      <w:r>
        <w:rPr/>
        <w:t>、</w:t>
        <w:tab/>
        <w:t>报告期内，公司董事会进行了换届选举，董事会人员未发生变动。</w:t>
      </w:r>
    </w:p>
    <w:p>
      <w:pPr>
        <w:pStyle w:val="BodyText"/>
        <w:tabs>
          <w:tab w:pos="994" w:val="left" w:leader="none"/>
        </w:tabs>
        <w:spacing w:line="326" w:lineRule="auto" w:before="121"/>
        <w:ind w:left="778" w:right="229" w:hanging="483"/>
        <w:jc w:val="left"/>
      </w:pPr>
      <w:r>
        <w:rPr>
          <w:rFonts w:ascii="Calibri" w:hAnsi="Calibri" w:cs="Calibri" w:eastAsia="Calibri" w:hint="default"/>
        </w:rPr>
        <w:t>2</w:t>
      </w:r>
      <w:r>
        <w:rPr/>
        <w:t>、</w:t>
        <w:tab/>
        <w:tab/>
        <w:t>报告期内，公司监事会进行了换届选举，监事会人员变动情况如下 </w:t>
      </w:r>
      <w:r>
        <w:rPr>
          <w:spacing w:val="-1"/>
        </w:rPr>
        <w:t>第三届监事会监事成伟明、黄德平到期离任，经股东单位推荐并经公司股</w:t>
      </w:r>
    </w:p>
    <w:p>
      <w:pPr>
        <w:pStyle w:val="BodyText"/>
        <w:spacing w:line="357" w:lineRule="auto" w:before="65"/>
        <w:ind w:left="298" w:right="229"/>
        <w:jc w:val="both"/>
      </w:pPr>
      <w:r>
        <w:rPr>
          <w:spacing w:val="-1"/>
        </w:rPr>
        <w:t>东大会审议，华志坚、宗宇伟被选举为公司第四届监事会监事。原第三届监事</w:t>
      </w:r>
      <w:r>
        <w:rPr>
          <w:spacing w:val="-112"/>
        </w:rPr>
        <w:t> </w:t>
      </w:r>
      <w:r>
        <w:rPr>
          <w:spacing w:val="-112"/>
        </w:rPr>
      </w:r>
      <w:r>
        <w:rPr>
          <w:spacing w:val="-1"/>
        </w:rPr>
        <w:t>会监事黎瑞刚经股东单位推荐并经公司股东大会审议，职工监事王晴岗、王虎</w:t>
      </w:r>
      <w:r>
        <w:rPr>
          <w:spacing w:val="-110"/>
        </w:rPr>
        <w:t> </w:t>
      </w:r>
      <w:r>
        <w:rPr>
          <w:spacing w:val="-110"/>
        </w:rPr>
      </w:r>
      <w:r>
        <w:rPr/>
        <w:t>经公司职工代表大会选举继续担任第四届监事会监事。</w:t>
      </w:r>
    </w:p>
    <w:p>
      <w:pPr>
        <w:pStyle w:val="BodyText"/>
        <w:tabs>
          <w:tab w:pos="994" w:val="left" w:leader="none"/>
        </w:tabs>
        <w:spacing w:line="240" w:lineRule="auto"/>
        <w:ind w:left="296" w:right="126"/>
        <w:jc w:val="left"/>
      </w:pPr>
      <w:r>
        <w:rPr>
          <w:rFonts w:ascii="Calibri" w:hAnsi="Calibri" w:cs="Calibri" w:eastAsia="Calibri" w:hint="default"/>
        </w:rPr>
        <w:t>3</w:t>
      </w:r>
      <w:r>
        <w:rPr/>
        <w:t>、</w:t>
        <w:tab/>
        <w:t>报告期内，公司高级管理人员进行了重新聘任，人员未发生变动。</w:t>
      </w:r>
    </w:p>
    <w:p>
      <w:pPr>
        <w:pStyle w:val="BodyText"/>
        <w:tabs>
          <w:tab w:pos="994" w:val="left" w:leader="none"/>
        </w:tabs>
        <w:spacing w:line="326" w:lineRule="auto" w:before="121"/>
        <w:ind w:left="656" w:right="229" w:hanging="360"/>
        <w:jc w:val="left"/>
      </w:pPr>
      <w:r>
        <w:rPr>
          <w:rFonts w:ascii="Calibri" w:hAnsi="Calibri" w:cs="Calibri" w:eastAsia="Calibri" w:hint="default"/>
        </w:rPr>
        <w:t>4</w:t>
      </w:r>
      <w:r>
        <w:rPr/>
        <w:t>、</w:t>
        <w:tab/>
        <w:t>董事和监事被选举、高级管理人员聘任相关程序详见本报告第七节“三 公司股东大会、董事会召开情况”中的相关内容。</w:t>
      </w:r>
    </w:p>
    <w:p>
      <w:pPr>
        <w:spacing w:after="0" w:line="326" w:lineRule="auto"/>
        <w:jc w:val="left"/>
        <w:sectPr>
          <w:headerReference w:type="default" r:id="rId47"/>
          <w:footerReference w:type="default" r:id="rId48"/>
          <w:pgSz w:w="11910" w:h="16840"/>
          <w:pgMar w:header="721" w:footer="0" w:top="1180" w:bottom="280" w:left="1660" w:right="15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BodyText"/>
        <w:spacing w:line="357" w:lineRule="auto" w:before="26"/>
        <w:ind w:left="2045" w:right="837" w:hanging="764"/>
        <w:jc w:val="left"/>
      </w:pPr>
      <w:r>
        <w:rPr/>
        <w:t>（四）</w:t>
      </w:r>
      <w:r>
        <w:rPr>
          <w:spacing w:val="-72"/>
        </w:rPr>
        <w:t> </w:t>
      </w:r>
      <w:r>
        <w:rPr>
          <w:spacing w:val="-4"/>
        </w:rPr>
        <w:t>董事、监事、高级管理人员在报告期内除股东单位外的其他单位的任</w:t>
      </w:r>
      <w:r>
        <w:rPr/>
        <w:t> 职或兼职情况</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117" w:type="dxa"/>
        <w:tblLayout w:type="fixed"/>
        <w:tblCellMar>
          <w:top w:w="0" w:type="dxa"/>
          <w:left w:w="0" w:type="dxa"/>
          <w:bottom w:w="0" w:type="dxa"/>
          <w:right w:w="0" w:type="dxa"/>
        </w:tblCellMar>
        <w:tblLook w:val="01E0"/>
      </w:tblPr>
      <w:tblGrid>
        <w:gridCol w:w="752"/>
        <w:gridCol w:w="1037"/>
        <w:gridCol w:w="1661"/>
        <w:gridCol w:w="3903"/>
        <w:gridCol w:w="2389"/>
      </w:tblGrid>
      <w:tr>
        <w:trPr>
          <w:trHeight w:val="43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2"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91" w:right="0"/>
              <w:jc w:val="left"/>
              <w:rPr>
                <w:rFonts w:ascii="宋体" w:hAnsi="宋体" w:cs="宋体" w:eastAsia="宋体" w:hint="default"/>
                <w:sz w:val="18"/>
                <w:szCs w:val="18"/>
              </w:rPr>
            </w:pPr>
            <w:r>
              <w:rPr>
                <w:rFonts w:ascii="宋体" w:hAnsi="宋体" w:cs="宋体" w:eastAsia="宋体" w:hint="default"/>
                <w:b/>
                <w:bCs/>
                <w:sz w:val="18"/>
                <w:szCs w:val="18"/>
              </w:rPr>
              <w:t>担任本公司职务</w:t>
            </w:r>
            <w:r>
              <w:rPr>
                <w:rFonts w:ascii="宋体" w:hAnsi="宋体" w:cs="宋体" w:eastAsia="宋体" w:hint="default"/>
                <w:sz w:val="18"/>
                <w:szCs w:val="18"/>
              </w:rPr>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221" w:right="0"/>
              <w:jc w:val="left"/>
              <w:rPr>
                <w:rFonts w:ascii="宋体" w:hAnsi="宋体" w:cs="宋体" w:eastAsia="宋体" w:hint="default"/>
                <w:sz w:val="18"/>
                <w:szCs w:val="18"/>
              </w:rPr>
            </w:pPr>
            <w:r>
              <w:rPr>
                <w:rFonts w:ascii="宋体" w:hAnsi="宋体" w:cs="宋体" w:eastAsia="宋体" w:hint="default"/>
                <w:b/>
                <w:bCs/>
                <w:sz w:val="18"/>
                <w:szCs w:val="18"/>
              </w:rPr>
              <w:t>担任兼职单位职务</w:t>
            </w:r>
            <w:r>
              <w:rPr>
                <w:rFonts w:ascii="宋体" w:hAnsi="宋体" w:cs="宋体" w:eastAsia="宋体" w:hint="default"/>
                <w:sz w:val="18"/>
                <w:szCs w:val="18"/>
              </w:rPr>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283" w:right="0"/>
              <w:jc w:val="left"/>
              <w:rPr>
                <w:rFonts w:ascii="宋体" w:hAnsi="宋体" w:cs="宋体" w:eastAsia="宋体" w:hint="default"/>
                <w:sz w:val="18"/>
                <w:szCs w:val="18"/>
              </w:rPr>
            </w:pPr>
            <w:r>
              <w:rPr>
                <w:rFonts w:ascii="宋体" w:hAnsi="宋体" w:cs="宋体" w:eastAsia="宋体" w:hint="default"/>
                <w:b/>
                <w:bCs/>
                <w:sz w:val="18"/>
                <w:szCs w:val="18"/>
              </w:rPr>
              <w:t>兼职单位与本公司关系</w:t>
            </w:r>
            <w:r>
              <w:rPr>
                <w:rFonts w:ascii="宋体" w:hAnsi="宋体" w:cs="宋体" w:eastAsia="宋体" w:hint="default"/>
                <w:sz w:val="18"/>
                <w:szCs w:val="18"/>
              </w:rPr>
            </w:r>
          </w:p>
        </w:tc>
      </w:tr>
      <w:tr>
        <w:trPr>
          <w:trHeight w:val="1877"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1"/>
              <w:jc w:val="center"/>
              <w:rPr>
                <w:rFonts w:ascii="Calibri" w:hAnsi="Calibri" w:cs="Calibri" w:eastAsia="Calibri" w:hint="default"/>
                <w:sz w:val="18"/>
                <w:szCs w:val="18"/>
              </w:rPr>
            </w:pPr>
            <w:r>
              <w:rPr>
                <w:rFonts w:ascii="Calibri"/>
                <w:sz w:val="18"/>
              </w:rPr>
              <w:t>1</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史一兵</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董事长、总裁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宁波万达信息系统有限公司、上海万达信息系</w:t>
            </w:r>
          </w:p>
          <w:p>
            <w:pPr>
              <w:pStyle w:val="TableParagraph"/>
              <w:spacing w:line="237" w:lineRule="auto"/>
              <w:ind w:left="103" w:right="189"/>
              <w:jc w:val="left"/>
              <w:rPr>
                <w:rFonts w:ascii="宋体" w:hAnsi="宋体" w:cs="宋体" w:eastAsia="宋体" w:hint="default"/>
                <w:sz w:val="18"/>
                <w:szCs w:val="18"/>
              </w:rPr>
            </w:pPr>
            <w:r>
              <w:rPr>
                <w:rFonts w:ascii="宋体" w:hAnsi="宋体" w:cs="宋体" w:eastAsia="宋体" w:hint="default"/>
                <w:sz w:val="18"/>
                <w:szCs w:val="18"/>
              </w:rPr>
              <w:t>统有限公司、深圳市万达计算机软件有限公司 及上海爱递吉供应链管理服务有限公司董事 长；</w:t>
            </w:r>
          </w:p>
          <w:p>
            <w:pPr>
              <w:pStyle w:val="TableParagraph"/>
              <w:spacing w:line="237" w:lineRule="auto"/>
              <w:ind w:left="103" w:right="189"/>
              <w:jc w:val="left"/>
              <w:rPr>
                <w:rFonts w:ascii="宋体" w:hAnsi="宋体" w:cs="宋体" w:eastAsia="宋体" w:hint="default"/>
                <w:sz w:val="18"/>
                <w:szCs w:val="18"/>
              </w:rPr>
            </w:pPr>
            <w:r>
              <w:rPr>
                <w:rFonts w:ascii="宋体" w:hAnsi="宋体" w:cs="宋体" w:eastAsia="宋体" w:hint="default"/>
                <w:sz w:val="18"/>
                <w:szCs w:val="18"/>
              </w:rPr>
              <w:t>美国万达信息有限公司董事长； 杭州万达信息系统有限公司董事； 上海申银万国证券研究所有限公司、上海浦江 科技投资有限公司董事。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37" w:lineRule="auto"/>
              <w:ind w:left="100" w:right="116"/>
              <w:jc w:val="left"/>
              <w:rPr>
                <w:rFonts w:ascii="宋体" w:hAnsi="宋体" w:cs="宋体" w:eastAsia="宋体" w:hint="default"/>
                <w:sz w:val="18"/>
                <w:szCs w:val="18"/>
              </w:rPr>
            </w:pPr>
            <w:r>
              <w:rPr>
                <w:rFonts w:ascii="宋体" w:hAnsi="宋体" w:cs="宋体" w:eastAsia="宋体" w:hint="default"/>
                <w:sz w:val="18"/>
                <w:szCs w:val="18"/>
              </w:rPr>
              <w:t>上海申银万国证券研究所有 限公司、上海浦江科技投资 有限公司为本公司的参股公 司； 其余公司均为本公司的控股 子公司</w:t>
            </w:r>
          </w:p>
        </w:tc>
      </w:tr>
      <w:tr>
        <w:trPr>
          <w:trHeight w:val="1178"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2</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石首山</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9"/>
              <w:ind w:left="103" w:right="187"/>
              <w:jc w:val="left"/>
              <w:rPr>
                <w:rFonts w:ascii="宋体" w:hAnsi="宋体" w:cs="宋体" w:eastAsia="宋体" w:hint="default"/>
                <w:sz w:val="18"/>
                <w:szCs w:val="18"/>
              </w:rPr>
            </w:pPr>
            <w:r>
              <w:rPr>
                <w:rFonts w:ascii="宋体" w:hAnsi="宋体" w:cs="宋体" w:eastAsia="宋体" w:hint="default"/>
                <w:sz w:val="18"/>
                <w:szCs w:val="18"/>
              </w:rPr>
              <w:t>上海浦江科技投资有限公司、上海八六三软件 孵化器有限公司、上海中新技术创业投资有限 公司、上海科技创业有限公司董事长； 上海科技投资股份有限公司监事会主席。</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上海浦江科技投资有限公司</w:t>
            </w:r>
          </w:p>
          <w:p>
            <w:pPr>
              <w:pStyle w:val="TableParagraph"/>
              <w:spacing w:line="232" w:lineRule="exact" w:before="24"/>
              <w:ind w:left="100" w:right="86"/>
              <w:jc w:val="left"/>
              <w:rPr>
                <w:rFonts w:ascii="宋体" w:hAnsi="宋体" w:cs="宋体" w:eastAsia="宋体" w:hint="default"/>
                <w:sz w:val="18"/>
                <w:szCs w:val="18"/>
              </w:rPr>
            </w:pPr>
            <w:r>
              <w:rPr>
                <w:rFonts w:ascii="宋体" w:hAnsi="宋体" w:cs="宋体" w:eastAsia="宋体" w:hint="default"/>
                <w:sz w:val="18"/>
                <w:szCs w:val="18"/>
              </w:rPr>
              <w:t>是本公司的参股公司； 其余公司均为本公司股东上</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7"/>
                <w:sz w:val="18"/>
                <w:szCs w:val="18"/>
              </w:rPr>
              <w:t>海科技投资公司的参股公</w:t>
            </w:r>
            <w:r>
              <w:rPr>
                <w:rFonts w:ascii="宋体" w:hAnsi="宋体" w:cs="宋体" w:eastAsia="宋体" w:hint="default"/>
                <w:spacing w:val="-88"/>
                <w:sz w:val="18"/>
                <w:szCs w:val="18"/>
              </w:rPr>
              <w:t> </w:t>
            </w:r>
            <w:r>
              <w:rPr>
                <w:rFonts w:ascii="宋体" w:hAnsi="宋体" w:cs="宋体" w:eastAsia="宋体" w:hint="default"/>
                <w:sz w:val="18"/>
                <w:szCs w:val="18"/>
              </w:rPr>
              <w:t>司。</w:t>
            </w:r>
          </w:p>
        </w:tc>
      </w:tr>
      <w:tr>
        <w:trPr>
          <w:trHeight w:val="943"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right="1"/>
              <w:jc w:val="center"/>
              <w:rPr>
                <w:rFonts w:ascii="Calibri" w:hAnsi="Calibri" w:cs="Calibri" w:eastAsia="Calibri" w:hint="default"/>
                <w:sz w:val="18"/>
                <w:szCs w:val="18"/>
              </w:rPr>
            </w:pPr>
            <w:r>
              <w:rPr>
                <w:rFonts w:ascii="Calibri"/>
                <w:sz w:val="18"/>
              </w:rPr>
              <w:t>3</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陈焕平</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董事、常务副总裁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杭州万达信息系统有限公司、宁波万达信息系</w:t>
            </w:r>
          </w:p>
          <w:p>
            <w:pPr>
              <w:pStyle w:val="TableParagraph"/>
              <w:spacing w:line="237" w:lineRule="auto"/>
              <w:ind w:left="103" w:right="189"/>
              <w:jc w:val="left"/>
              <w:rPr>
                <w:rFonts w:ascii="宋体" w:hAnsi="宋体" w:cs="宋体" w:eastAsia="宋体" w:hint="default"/>
                <w:sz w:val="18"/>
                <w:szCs w:val="18"/>
              </w:rPr>
            </w:pPr>
            <w:r>
              <w:rPr>
                <w:rFonts w:ascii="宋体" w:hAnsi="宋体" w:cs="宋体" w:eastAsia="宋体" w:hint="default"/>
                <w:sz w:val="18"/>
                <w:szCs w:val="18"/>
              </w:rPr>
              <w:t>统有限公司、上海万达信息系统有限公司及深 圳市万达计算机软件有限公司董事； 上海浦江科技投资有限公司监事。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上海浦江科技投资有限公司</w:t>
            </w:r>
          </w:p>
          <w:p>
            <w:pPr>
              <w:pStyle w:val="TableParagraph"/>
              <w:spacing w:line="237" w:lineRule="auto"/>
              <w:ind w:left="100" w:right="116"/>
              <w:jc w:val="left"/>
              <w:rPr>
                <w:rFonts w:ascii="宋体" w:hAnsi="宋体" w:cs="宋体" w:eastAsia="宋体" w:hint="default"/>
                <w:sz w:val="18"/>
                <w:szCs w:val="18"/>
              </w:rPr>
            </w:pPr>
            <w:r>
              <w:rPr>
                <w:rFonts w:ascii="宋体" w:hAnsi="宋体" w:cs="宋体" w:eastAsia="宋体" w:hint="default"/>
                <w:sz w:val="18"/>
                <w:szCs w:val="18"/>
              </w:rPr>
              <w:t>为本公司的参股公司； 其余公司均为本公司的控股 子公司。</w:t>
            </w:r>
          </w:p>
        </w:tc>
      </w:tr>
      <w:tr>
        <w:trPr>
          <w:trHeight w:val="710"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4</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李光亚</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03" w:right="104"/>
              <w:jc w:val="left"/>
              <w:rPr>
                <w:rFonts w:ascii="宋体" w:hAnsi="宋体" w:cs="宋体" w:eastAsia="宋体" w:hint="default"/>
                <w:sz w:val="18"/>
                <w:szCs w:val="18"/>
              </w:rPr>
            </w:pPr>
            <w:r>
              <w:rPr>
                <w:rFonts w:ascii="宋体" w:hAnsi="宋体" w:cs="宋体" w:eastAsia="宋体" w:hint="default"/>
                <w:sz w:val="18"/>
                <w:szCs w:val="18"/>
              </w:rPr>
              <w:t>董事、副总裁、首 席技术官</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杭州万达信息系统有限公司、宁波万达信息系</w:t>
            </w:r>
          </w:p>
          <w:p>
            <w:pPr>
              <w:pStyle w:val="TableParagraph"/>
              <w:spacing w:line="232" w:lineRule="exact" w:before="23"/>
              <w:ind w:left="103" w:right="189"/>
              <w:jc w:val="left"/>
              <w:rPr>
                <w:rFonts w:ascii="宋体" w:hAnsi="宋体" w:cs="宋体" w:eastAsia="宋体" w:hint="default"/>
                <w:sz w:val="18"/>
                <w:szCs w:val="18"/>
              </w:rPr>
            </w:pPr>
            <w:r>
              <w:rPr>
                <w:rFonts w:ascii="宋体" w:hAnsi="宋体" w:cs="宋体" w:eastAsia="宋体" w:hint="default"/>
                <w:sz w:val="18"/>
                <w:szCs w:val="18"/>
              </w:rPr>
              <w:t>统有限公司及上海爱递吉供应链管理服务有限 公司监事。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均为本公司的控股子公司。</w:t>
            </w:r>
          </w:p>
        </w:tc>
      </w:tr>
      <w:tr>
        <w:trPr>
          <w:trHeight w:val="475"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
              <w:jc w:val="center"/>
              <w:rPr>
                <w:rFonts w:ascii="Calibri" w:hAnsi="Calibri" w:cs="Calibri" w:eastAsia="Calibri" w:hint="default"/>
                <w:sz w:val="18"/>
                <w:szCs w:val="18"/>
              </w:rPr>
            </w:pPr>
            <w:r>
              <w:rPr>
                <w:rFonts w:ascii="Calibri"/>
                <w:sz w:val="18"/>
              </w:rPr>
              <w:t>5</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刘汝林</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中国电子学会秘书长、副理事长；</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彩虹股份、太极股份、大唐高鸿的独立董事。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64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6</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罗伟德</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中国东方航空股份有限公司（副局级）调研员；</w:t>
            </w:r>
          </w:p>
          <w:p>
            <w:pPr>
              <w:pStyle w:val="TableParagraph"/>
              <w:spacing w:line="237" w:lineRule="auto"/>
              <w:ind w:left="103" w:right="189"/>
              <w:jc w:val="left"/>
              <w:rPr>
                <w:rFonts w:ascii="宋体" w:hAnsi="宋体" w:cs="宋体" w:eastAsia="宋体" w:hint="default"/>
                <w:sz w:val="18"/>
                <w:szCs w:val="18"/>
              </w:rPr>
            </w:pPr>
            <w:r>
              <w:rPr>
                <w:rFonts w:ascii="宋体" w:hAnsi="宋体" w:cs="宋体" w:eastAsia="宋体" w:hint="default"/>
                <w:sz w:val="18"/>
                <w:szCs w:val="18"/>
              </w:rPr>
              <w:t>中国总会计师协会常务理事； 中国民航大学、中国民航管理干部学院、上海 立信会计学院客座教授、硕士生导师； 上海市高级会计师职称评审领导小组专家； 上海海立（集团）股份有限公司及中卫国脉通 讯股份有限公司独立董事。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78"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
              <w:jc w:val="center"/>
              <w:rPr>
                <w:rFonts w:ascii="Calibri" w:hAnsi="Calibri" w:cs="Calibri" w:eastAsia="Calibri" w:hint="default"/>
                <w:sz w:val="18"/>
                <w:szCs w:val="18"/>
              </w:rPr>
            </w:pPr>
            <w:r>
              <w:rPr>
                <w:rFonts w:ascii="Calibri"/>
                <w:sz w:val="18"/>
              </w:rPr>
              <w:t>7</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傅强国</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上海市华诚律师事务所主管合伙人</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浙江刚泰控股（集团）股份有限公司独立董事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645"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8</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黎瑞刚</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37" w:lineRule="auto"/>
              <w:ind w:left="103" w:right="367"/>
              <w:jc w:val="left"/>
              <w:rPr>
                <w:rFonts w:ascii="宋体" w:hAnsi="宋体" w:cs="宋体" w:eastAsia="宋体" w:hint="default"/>
                <w:sz w:val="18"/>
                <w:szCs w:val="18"/>
              </w:rPr>
            </w:pPr>
            <w:r>
              <w:rPr>
                <w:rFonts w:ascii="宋体" w:hAnsi="宋体" w:cs="宋体" w:eastAsia="宋体" w:hint="default"/>
                <w:sz w:val="18"/>
                <w:szCs w:val="18"/>
              </w:rPr>
              <w:t>上海广播电视台党委副书记、台长； 上海文化广播影视集团党委书记、副总裁； 华人文化产业投资基金董事长、总经理 上海东方明珠集团股份有限公司董事 华亿传媒有限公司独立非执行董事。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上海广播电视台为本公司股</w:t>
            </w:r>
          </w:p>
          <w:p>
            <w:pPr>
              <w:pStyle w:val="TableParagraph"/>
              <w:spacing w:line="237" w:lineRule="auto" w:before="2"/>
              <w:ind w:left="100" w:right="115"/>
              <w:jc w:val="left"/>
              <w:rPr>
                <w:rFonts w:ascii="宋体" w:hAnsi="宋体" w:cs="宋体" w:eastAsia="宋体" w:hint="default"/>
                <w:sz w:val="18"/>
                <w:szCs w:val="18"/>
              </w:rPr>
            </w:pPr>
            <w:r>
              <w:rPr>
                <w:rFonts w:ascii="宋体" w:hAnsi="宋体" w:cs="宋体" w:eastAsia="宋体" w:hint="default"/>
                <w:sz w:val="18"/>
                <w:szCs w:val="18"/>
              </w:rPr>
              <w:t>东上海东方传媒集团有限公 司的控股股东； 上海文化广播影视集团为本 公司股东上海东方传媒集团 有限公司的上级主管部门； 其余单位与本公司无关联</w:t>
            </w:r>
          </w:p>
        </w:tc>
      </w:tr>
      <w:tr>
        <w:trPr>
          <w:trHeight w:val="943"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right="1"/>
              <w:jc w:val="center"/>
              <w:rPr>
                <w:rFonts w:ascii="Calibri" w:hAnsi="Calibri" w:cs="Calibri" w:eastAsia="Calibri" w:hint="default"/>
                <w:sz w:val="18"/>
                <w:szCs w:val="18"/>
              </w:rPr>
            </w:pPr>
            <w:r>
              <w:rPr>
                <w:rFonts w:ascii="Calibri"/>
                <w:sz w:val="18"/>
              </w:rPr>
              <w:t>9</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华志坚</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2" w:lineRule="exact"/>
              <w:ind w:left="103" w:right="189"/>
              <w:jc w:val="left"/>
              <w:rPr>
                <w:rFonts w:ascii="宋体" w:hAnsi="宋体" w:cs="宋体" w:eastAsia="宋体" w:hint="default"/>
                <w:sz w:val="18"/>
                <w:szCs w:val="18"/>
              </w:rPr>
            </w:pPr>
            <w:r>
              <w:rPr>
                <w:rFonts w:ascii="宋体" w:hAnsi="宋体" w:cs="宋体" w:eastAsia="宋体" w:hint="default"/>
                <w:sz w:val="18"/>
                <w:szCs w:val="18"/>
              </w:rPr>
              <w:t>上海机场（集团）有限公司实业投资管理公司 副总经理兼纪委书记</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上海机场（集团）有限公司</w:t>
            </w:r>
          </w:p>
          <w:p>
            <w:pPr>
              <w:pStyle w:val="TableParagraph"/>
              <w:spacing w:line="232" w:lineRule="exact" w:before="24"/>
              <w:ind w:left="100" w:right="115"/>
              <w:jc w:val="both"/>
              <w:rPr>
                <w:rFonts w:ascii="宋体" w:hAnsi="宋体" w:cs="宋体" w:eastAsia="宋体" w:hint="default"/>
                <w:sz w:val="18"/>
                <w:szCs w:val="18"/>
              </w:rPr>
            </w:pPr>
            <w:r>
              <w:rPr>
                <w:rFonts w:ascii="宋体" w:hAnsi="宋体" w:cs="宋体" w:eastAsia="宋体" w:hint="default"/>
                <w:sz w:val="18"/>
                <w:szCs w:val="18"/>
              </w:rPr>
              <w:t>实业投资管理公司为本公司 的股东上海机场（集团）有 限公司的投资公司</w:t>
            </w:r>
          </w:p>
        </w:tc>
      </w:tr>
      <w:tr>
        <w:trPr>
          <w:trHeight w:val="1646"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10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宗宇伟</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上海软件园管理办公室常务副主任；</w:t>
            </w:r>
          </w:p>
          <w:p>
            <w:pPr>
              <w:pStyle w:val="TableParagraph"/>
              <w:spacing w:line="232" w:lineRule="exact" w:before="23"/>
              <w:ind w:left="103" w:right="187"/>
              <w:jc w:val="both"/>
              <w:rPr>
                <w:rFonts w:ascii="宋体" w:hAnsi="宋体" w:cs="宋体" w:eastAsia="宋体" w:hint="default"/>
                <w:sz w:val="18"/>
                <w:szCs w:val="18"/>
              </w:rPr>
            </w:pPr>
            <w:r>
              <w:rPr>
                <w:rFonts w:ascii="宋体" w:hAnsi="宋体" w:cs="宋体" w:eastAsia="宋体" w:hint="default"/>
                <w:sz w:val="18"/>
                <w:szCs w:val="18"/>
              </w:rPr>
              <w:t>上海嵌入式系统应用工程技术研究中心主任、 上海嵌入式系统与软件联盟副理事长（主持工 </w:t>
            </w:r>
            <w:r>
              <w:rPr>
                <w:rFonts w:ascii="宋体" w:hAnsi="宋体" w:cs="宋体" w:eastAsia="宋体" w:hint="default"/>
                <w:spacing w:val="-31"/>
                <w:sz w:val="18"/>
                <w:szCs w:val="18"/>
              </w:rPr>
              <w:t>作）；</w:t>
            </w:r>
          </w:p>
          <w:p>
            <w:pPr>
              <w:pStyle w:val="TableParagraph"/>
              <w:spacing w:line="232" w:lineRule="exact" w:before="3"/>
              <w:ind w:left="103" w:right="367"/>
              <w:jc w:val="left"/>
              <w:rPr>
                <w:rFonts w:ascii="宋体" w:hAnsi="宋体" w:cs="宋体" w:eastAsia="宋体" w:hint="default"/>
                <w:sz w:val="18"/>
                <w:szCs w:val="18"/>
              </w:rPr>
            </w:pPr>
            <w:r>
              <w:rPr>
                <w:rFonts w:ascii="宋体" w:hAnsi="宋体" w:cs="宋体" w:eastAsia="宋体" w:hint="default"/>
                <w:sz w:val="18"/>
                <w:szCs w:val="18"/>
              </w:rPr>
              <w:t>中国软件行业协会理事； 上海市软件行业协会副会长； 上海众恒信息产业股份有限公司独立董事。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headerReference w:type="default" r:id="rId49"/>
          <w:footerReference w:type="default" r:id="rId50"/>
          <w:pgSz w:w="11910" w:h="16840"/>
          <w:pgMar w:header="721" w:footer="0" w:top="1180" w:bottom="280" w:left="960" w:right="960"/>
        </w:sectPr>
      </w:pPr>
    </w:p>
    <w:p>
      <w:pPr>
        <w:spacing w:line="240" w:lineRule="auto" w:before="11"/>
        <w:rPr>
          <w:rFonts w:ascii="宋体" w:hAnsi="宋体" w:cs="宋体" w:eastAsia="宋体" w:hint="default"/>
          <w:sz w:val="16"/>
          <w:szCs w:val="16"/>
        </w:rPr>
      </w:pPr>
    </w:p>
    <w:tbl>
      <w:tblPr>
        <w:tblW w:w="0" w:type="auto"/>
        <w:jc w:val="left"/>
        <w:tblInd w:w="117" w:type="dxa"/>
        <w:tblLayout w:type="fixed"/>
        <w:tblCellMar>
          <w:top w:w="0" w:type="dxa"/>
          <w:left w:w="0" w:type="dxa"/>
          <w:bottom w:w="0" w:type="dxa"/>
          <w:right w:w="0" w:type="dxa"/>
        </w:tblCellMar>
        <w:tblLook w:val="01E0"/>
      </w:tblPr>
      <w:tblGrid>
        <w:gridCol w:w="752"/>
        <w:gridCol w:w="1037"/>
        <w:gridCol w:w="1661"/>
        <w:gridCol w:w="3903"/>
        <w:gridCol w:w="2389"/>
      </w:tblGrid>
      <w:tr>
        <w:trPr>
          <w:trHeight w:val="435"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78" w:right="0"/>
              <w:jc w:val="left"/>
              <w:rPr>
                <w:rFonts w:ascii="Calibri" w:hAnsi="Calibri" w:cs="Calibri" w:eastAsia="Calibri" w:hint="default"/>
                <w:sz w:val="18"/>
                <w:szCs w:val="18"/>
              </w:rPr>
            </w:pPr>
            <w:r>
              <w:rPr>
                <w:rFonts w:ascii="Calibri"/>
                <w:sz w:val="18"/>
              </w:rPr>
              <w:t>11</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王晴岗</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3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78" w:right="0"/>
              <w:jc w:val="left"/>
              <w:rPr>
                <w:rFonts w:ascii="Calibri" w:hAnsi="Calibri" w:cs="Calibri" w:eastAsia="Calibri" w:hint="default"/>
                <w:sz w:val="18"/>
                <w:szCs w:val="18"/>
              </w:rPr>
            </w:pPr>
            <w:r>
              <w:rPr>
                <w:rFonts w:ascii="Calibri"/>
                <w:sz w:val="18"/>
              </w:rPr>
              <w:t>12</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王虎</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78"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278" w:right="0"/>
              <w:jc w:val="left"/>
              <w:rPr>
                <w:rFonts w:ascii="Calibri" w:hAnsi="Calibri" w:cs="Calibri" w:eastAsia="Calibri" w:hint="default"/>
                <w:sz w:val="18"/>
                <w:szCs w:val="18"/>
              </w:rPr>
            </w:pPr>
            <w:r>
              <w:rPr>
                <w:rFonts w:ascii="Calibri"/>
                <w:sz w:val="18"/>
              </w:rPr>
              <w:t>13</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薛莉芳</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杭州万达信息系统有限公司董事长</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均为本公司的控股子公司</w:t>
            </w:r>
          </w:p>
        </w:tc>
      </w:tr>
      <w:tr>
        <w:trPr>
          <w:trHeight w:val="43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78" w:right="0"/>
              <w:jc w:val="left"/>
              <w:rPr>
                <w:rFonts w:ascii="Calibri" w:hAnsi="Calibri" w:cs="Calibri" w:eastAsia="Calibri" w:hint="default"/>
                <w:sz w:val="18"/>
                <w:szCs w:val="18"/>
              </w:rPr>
            </w:pPr>
            <w:r>
              <w:rPr>
                <w:rFonts w:ascii="Calibri"/>
                <w:sz w:val="18"/>
              </w:rPr>
              <w:t>14</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王清</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0"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78" w:right="0"/>
              <w:jc w:val="left"/>
              <w:rPr>
                <w:rFonts w:ascii="Calibri" w:hAnsi="Calibri" w:cs="Calibri" w:eastAsia="Calibri" w:hint="default"/>
                <w:sz w:val="18"/>
                <w:szCs w:val="18"/>
              </w:rPr>
            </w:pPr>
            <w:r>
              <w:rPr>
                <w:rFonts w:ascii="Calibri"/>
                <w:sz w:val="18"/>
              </w:rPr>
              <w:t>15</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闻建中</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宁波万达信息系统有限公司、上海万达信息系</w:t>
            </w:r>
          </w:p>
          <w:p>
            <w:pPr>
              <w:pStyle w:val="TableParagraph"/>
              <w:spacing w:line="232" w:lineRule="exact" w:before="24"/>
              <w:ind w:left="103" w:right="189"/>
              <w:jc w:val="left"/>
              <w:rPr>
                <w:rFonts w:ascii="宋体" w:hAnsi="宋体" w:cs="宋体" w:eastAsia="宋体" w:hint="default"/>
                <w:sz w:val="18"/>
                <w:szCs w:val="18"/>
              </w:rPr>
            </w:pPr>
            <w:r>
              <w:rPr>
                <w:rFonts w:ascii="宋体" w:hAnsi="宋体" w:cs="宋体" w:eastAsia="宋体" w:hint="default"/>
                <w:sz w:val="18"/>
                <w:szCs w:val="18"/>
              </w:rPr>
              <w:t>统有限公司及深圳市万达计算机软件有限公司 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均为本公司的控股子公司</w:t>
            </w:r>
          </w:p>
        </w:tc>
      </w:tr>
      <w:tr>
        <w:trPr>
          <w:trHeight w:val="43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78" w:right="0"/>
              <w:jc w:val="left"/>
              <w:rPr>
                <w:rFonts w:ascii="Calibri" w:hAnsi="Calibri" w:cs="Calibri" w:eastAsia="Calibri" w:hint="default"/>
                <w:sz w:val="18"/>
                <w:szCs w:val="18"/>
              </w:rPr>
            </w:pPr>
            <w:r>
              <w:rPr>
                <w:rFonts w:ascii="Calibri"/>
                <w:sz w:val="18"/>
              </w:rPr>
              <w:t>16</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王涛</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78"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281" w:right="0"/>
              <w:jc w:val="left"/>
              <w:rPr>
                <w:rFonts w:ascii="Calibri" w:hAnsi="Calibri" w:cs="Calibri" w:eastAsia="Calibri" w:hint="default"/>
                <w:sz w:val="18"/>
                <w:szCs w:val="18"/>
              </w:rPr>
            </w:pPr>
            <w:r>
              <w:rPr>
                <w:rFonts w:ascii="Calibri"/>
                <w:spacing w:val="-3"/>
                <w:sz w:val="18"/>
              </w:rPr>
              <w:t>17</w:t>
            </w:r>
            <w:r>
              <w:rPr>
                <w:rFonts w:ascii="Calibri"/>
                <w:sz w:val="18"/>
              </w:rPr>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张令庆</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本公司的控股子公司</w:t>
            </w:r>
          </w:p>
        </w:tc>
      </w:tr>
      <w:tr>
        <w:trPr>
          <w:trHeight w:val="711"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78" w:right="0"/>
              <w:jc w:val="left"/>
              <w:rPr>
                <w:rFonts w:ascii="Calibri" w:hAnsi="Calibri" w:cs="Calibri" w:eastAsia="Calibri" w:hint="default"/>
                <w:sz w:val="18"/>
                <w:szCs w:val="18"/>
              </w:rPr>
            </w:pPr>
            <w:r>
              <w:rPr>
                <w:rFonts w:ascii="Calibri"/>
                <w:sz w:val="18"/>
              </w:rPr>
              <w:t>18</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张天仁</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深圳市万达计算机软件有限公司董事和总经</w:t>
            </w:r>
          </w:p>
          <w:p>
            <w:pPr>
              <w:pStyle w:val="TableParagraph"/>
              <w:spacing w:line="234" w:lineRule="exact" w:before="23"/>
              <w:ind w:left="103" w:right="1629"/>
              <w:jc w:val="left"/>
              <w:rPr>
                <w:rFonts w:ascii="宋体" w:hAnsi="宋体" w:cs="宋体" w:eastAsia="宋体" w:hint="default"/>
                <w:sz w:val="18"/>
                <w:szCs w:val="18"/>
              </w:rPr>
            </w:pPr>
            <w:r>
              <w:rPr>
                <w:rFonts w:ascii="宋体" w:hAnsi="宋体" w:cs="宋体" w:eastAsia="宋体" w:hint="default"/>
                <w:sz w:val="18"/>
                <w:szCs w:val="18"/>
              </w:rPr>
              <w:t>理； 深圳市软件行业协会副会长</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10"/>
              <w:ind w:left="100" w:right="115"/>
              <w:jc w:val="left"/>
              <w:rPr>
                <w:rFonts w:ascii="宋体" w:hAnsi="宋体" w:cs="宋体" w:eastAsia="宋体" w:hint="default"/>
                <w:sz w:val="18"/>
                <w:szCs w:val="18"/>
              </w:rPr>
            </w:pPr>
            <w:r>
              <w:rPr>
                <w:rFonts w:ascii="宋体" w:hAnsi="宋体" w:cs="宋体" w:eastAsia="宋体" w:hint="default"/>
                <w:sz w:val="18"/>
                <w:szCs w:val="18"/>
              </w:rPr>
              <w:t>深圳市万达计算机软件有限 公司为本公司的控股子公司</w:t>
            </w:r>
          </w:p>
        </w:tc>
      </w:tr>
      <w:tr>
        <w:trPr>
          <w:trHeight w:val="437"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78" w:right="0"/>
              <w:jc w:val="left"/>
              <w:rPr>
                <w:rFonts w:ascii="Calibri" w:hAnsi="Calibri" w:cs="Calibri" w:eastAsia="Calibri" w:hint="default"/>
                <w:sz w:val="18"/>
                <w:szCs w:val="18"/>
              </w:rPr>
            </w:pPr>
            <w:r>
              <w:rPr>
                <w:rFonts w:ascii="Calibri"/>
                <w:sz w:val="18"/>
              </w:rPr>
              <w:t>19</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李菁</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本公司的控股子公司</w:t>
            </w:r>
          </w:p>
        </w:tc>
      </w:tr>
    </w:tbl>
    <w:p>
      <w:pPr>
        <w:spacing w:line="240" w:lineRule="auto" w:before="7"/>
        <w:rPr>
          <w:rFonts w:ascii="宋体" w:hAnsi="宋体" w:cs="宋体" w:eastAsia="宋体" w:hint="default"/>
          <w:sz w:val="28"/>
          <w:szCs w:val="28"/>
        </w:rPr>
      </w:pPr>
    </w:p>
    <w:p>
      <w:pPr>
        <w:pStyle w:val="Heading4"/>
        <w:spacing w:line="355" w:lineRule="auto" w:before="26"/>
        <w:ind w:left="854" w:right="2820"/>
        <w:jc w:val="left"/>
        <w:rPr>
          <w:b w:val="0"/>
          <w:bCs w:val="0"/>
        </w:rPr>
      </w:pPr>
      <w:r>
        <w:rPr/>
        <w:t>二、</w:t>
      </w:r>
      <w:r>
        <w:rPr>
          <w:spacing w:val="-93"/>
        </w:rPr>
        <w:t> </w:t>
      </w:r>
      <w:r>
        <w:rPr/>
        <w:t>报告期内，核心技术团队或关键技术人员未发生变动。</w:t>
      </w:r>
      <w:r>
        <w:rPr>
          <w:w w:val="99"/>
        </w:rPr>
        <w:t> </w:t>
      </w:r>
      <w:r>
        <w:rPr/>
        <w:t>三、</w:t>
      </w:r>
      <w:r>
        <w:rPr>
          <w:spacing w:val="-93"/>
        </w:rPr>
        <w:t> </w:t>
      </w:r>
      <w:r>
        <w:rPr/>
        <w:t>员工情况</w:t>
      </w:r>
      <w:r>
        <w:rPr>
          <w:b w:val="0"/>
          <w:bCs w:val="0"/>
        </w:rPr>
      </w:r>
    </w:p>
    <w:p>
      <w:pPr>
        <w:pStyle w:val="BodyText"/>
        <w:spacing w:line="324" w:lineRule="auto" w:before="38"/>
        <w:ind w:left="854" w:right="845" w:firstLine="479"/>
        <w:jc w:val="left"/>
      </w:pPr>
      <w:r>
        <w:rPr/>
        <w:t>截至</w:t>
      </w:r>
      <w:r>
        <w:rPr>
          <w:spacing w:val="-49"/>
        </w:rPr>
        <w:t> </w:t>
      </w:r>
      <w:r>
        <w:rPr>
          <w:rFonts w:ascii="Calibri" w:hAnsi="Calibri" w:cs="Calibri" w:eastAsia="Calibri" w:hint="default"/>
        </w:rPr>
        <w:t>2010</w:t>
      </w:r>
      <w:r>
        <w:rPr>
          <w:rFonts w:ascii="Calibri" w:hAnsi="Calibri" w:cs="Calibri" w:eastAsia="Calibri" w:hint="default"/>
          <w:spacing w:val="17"/>
        </w:rPr>
        <w:t> </w:t>
      </w:r>
      <w:r>
        <w:rPr/>
        <w:t>年</w:t>
      </w:r>
      <w:r>
        <w:rPr>
          <w:spacing w:val="-49"/>
        </w:rPr>
        <w:t> </w:t>
      </w:r>
      <w:r>
        <w:rPr>
          <w:rFonts w:ascii="Calibri" w:hAnsi="Calibri" w:cs="Calibri" w:eastAsia="Calibri" w:hint="default"/>
        </w:rPr>
        <w:t>12</w:t>
      </w:r>
      <w:r>
        <w:rPr>
          <w:rFonts w:ascii="Calibri" w:hAnsi="Calibri" w:cs="Calibri" w:eastAsia="Calibri" w:hint="default"/>
          <w:spacing w:val="18"/>
        </w:rPr>
        <w:t> </w:t>
      </w:r>
      <w:r>
        <w:rPr/>
        <w:t>月</w:t>
      </w:r>
      <w:r>
        <w:rPr>
          <w:spacing w:val="-49"/>
        </w:rPr>
        <w:t> </w:t>
      </w:r>
      <w:r>
        <w:rPr>
          <w:rFonts w:ascii="Calibri" w:hAnsi="Calibri" w:cs="Calibri" w:eastAsia="Calibri" w:hint="default"/>
        </w:rPr>
        <w:t>31</w:t>
      </w:r>
      <w:r>
        <w:rPr>
          <w:rFonts w:ascii="Calibri" w:hAnsi="Calibri" w:cs="Calibri" w:eastAsia="Calibri" w:hint="default"/>
          <w:spacing w:val="15"/>
        </w:rPr>
        <w:t> </w:t>
      </w:r>
      <w:r>
        <w:rPr/>
        <w:t>日，公司员工总人数为</w:t>
      </w:r>
      <w:r>
        <w:rPr>
          <w:spacing w:val="-49"/>
        </w:rPr>
        <w:t> </w:t>
      </w:r>
      <w:r>
        <w:rPr>
          <w:rFonts w:ascii="Calibri" w:hAnsi="Calibri" w:cs="Calibri" w:eastAsia="Calibri" w:hint="default"/>
        </w:rPr>
        <w:t>1213</w:t>
      </w:r>
      <w:r>
        <w:rPr>
          <w:rFonts w:ascii="Calibri" w:hAnsi="Calibri" w:cs="Calibri" w:eastAsia="Calibri" w:hint="default"/>
          <w:spacing w:val="17"/>
        </w:rPr>
        <w:t> </w:t>
      </w:r>
      <w:r>
        <w:rPr/>
        <w:t>人（包括分公司及子公 </w:t>
      </w:r>
      <w:r>
        <w:rPr>
          <w:spacing w:val="-4"/>
        </w:rPr>
        <w:t>司人员）。公司员工按专业构成、教育程度以及年龄结构划分情况如下：</w:t>
      </w:r>
    </w:p>
    <w:p>
      <w:pPr>
        <w:pStyle w:val="Heading4"/>
        <w:spacing w:line="240" w:lineRule="auto" w:before="70"/>
        <w:ind w:left="1282" w:right="837"/>
        <w:jc w:val="left"/>
        <w:rPr>
          <w:b w:val="0"/>
          <w:bCs w:val="0"/>
        </w:rPr>
      </w:pPr>
      <w:r>
        <w:rPr/>
        <w:t>（一）</w:t>
      </w:r>
      <w:r>
        <w:rPr>
          <w:spacing w:val="-79"/>
        </w:rPr>
        <w:t> </w:t>
      </w:r>
      <w:r>
        <w:rPr/>
        <w:t>按专业构成划分</w:t>
      </w:r>
      <w:r>
        <w:rPr>
          <w:b w:val="0"/>
          <w:bCs w:val="0"/>
        </w:rPr>
      </w:r>
    </w:p>
    <w:p>
      <w:pPr>
        <w:spacing w:line="240" w:lineRule="auto" w:before="9"/>
        <w:rPr>
          <w:rFonts w:ascii="宋体" w:hAnsi="宋体" w:cs="宋体" w:eastAsia="宋体" w:hint="default"/>
          <w:b/>
          <w:bCs/>
          <w:sz w:val="14"/>
          <w:szCs w:val="14"/>
        </w:rPr>
      </w:pPr>
    </w:p>
    <w:tbl>
      <w:tblPr>
        <w:tblW w:w="0" w:type="auto"/>
        <w:jc w:val="left"/>
        <w:tblInd w:w="1773" w:type="dxa"/>
        <w:tblLayout w:type="fixed"/>
        <w:tblCellMar>
          <w:top w:w="0" w:type="dxa"/>
          <w:left w:w="0" w:type="dxa"/>
          <w:bottom w:w="0" w:type="dxa"/>
          <w:right w:w="0" w:type="dxa"/>
        </w:tblCellMar>
        <w:tblLook w:val="01E0"/>
      </w:tblPr>
      <w:tblGrid>
        <w:gridCol w:w="1820"/>
        <w:gridCol w:w="1911"/>
        <w:gridCol w:w="2701"/>
      </w:tblGrid>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专业构成</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人数（人）</w:t>
            </w:r>
            <w:r>
              <w:rPr>
                <w:rFonts w:ascii="宋体" w:hAnsi="宋体" w:cs="宋体" w:eastAsia="宋体" w:hint="default"/>
                <w:sz w:val="18"/>
                <w:szCs w:val="18"/>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占员工总数比例</w:t>
            </w:r>
            <w:r>
              <w:rPr>
                <w:rFonts w:ascii="宋体" w:hAnsi="宋体" w:cs="宋体" w:eastAsia="宋体" w:hint="default"/>
                <w:sz w:val="18"/>
                <w:szCs w:val="18"/>
              </w:rPr>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研发人员</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648</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sz w:val="18"/>
              </w:rPr>
              <w:t>53.42</w:t>
            </w:r>
          </w:p>
        </w:tc>
      </w:tr>
      <w:tr>
        <w:trPr>
          <w:trHeight w:val="36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IT</w:t>
            </w:r>
            <w:r>
              <w:rPr>
                <w:rFonts w:ascii="宋体" w:hAnsi="宋体" w:cs="宋体" w:eastAsia="宋体" w:hint="default"/>
                <w:b/>
                <w:bCs/>
                <w:spacing w:val="-46"/>
                <w:sz w:val="18"/>
                <w:szCs w:val="18"/>
              </w:rPr>
              <w:t> </w:t>
            </w:r>
            <w:r>
              <w:rPr>
                <w:rFonts w:ascii="宋体" w:hAnsi="宋体" w:cs="宋体" w:eastAsia="宋体" w:hint="default"/>
                <w:b/>
                <w:bCs/>
                <w:sz w:val="18"/>
                <w:szCs w:val="18"/>
              </w:rPr>
              <w:t>服务人员</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150</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12.37</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技术实施人员</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173</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14.26</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管理及财务人员</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100</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8.25</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销售人员</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96</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7.91</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其他人员</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46</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3.79</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b/>
                <w:sz w:val="18"/>
              </w:rPr>
              <w:t>1213</w:t>
            </w:r>
            <w:r>
              <w:rPr>
                <w:rFonts w:ascii="宋体"/>
                <w:sz w:val="18"/>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b/>
                <w:sz w:val="18"/>
              </w:rPr>
              <w:t>100%</w:t>
            </w:r>
            <w:r>
              <w:rPr>
                <w:rFonts w:ascii="宋体"/>
                <w:sz w:val="18"/>
              </w:rPr>
            </w:r>
          </w:p>
        </w:tc>
      </w:tr>
    </w:tbl>
    <w:p>
      <w:pPr>
        <w:spacing w:line="240" w:lineRule="auto" w:before="0"/>
        <w:rPr>
          <w:rFonts w:ascii="宋体" w:hAnsi="宋体" w:cs="宋体" w:eastAsia="宋体" w:hint="default"/>
          <w:b/>
          <w:bCs/>
          <w:sz w:val="20"/>
          <w:szCs w:val="20"/>
        </w:rPr>
      </w:pPr>
    </w:p>
    <w:p>
      <w:pPr>
        <w:pStyle w:val="Heading4"/>
        <w:spacing w:line="240" w:lineRule="auto" w:before="166"/>
        <w:ind w:left="1282" w:right="837"/>
        <w:jc w:val="left"/>
        <w:rPr>
          <w:b w:val="0"/>
          <w:bCs w:val="0"/>
        </w:rPr>
      </w:pPr>
      <w:r>
        <w:rPr/>
        <w:t>（二）</w:t>
      </w:r>
      <w:r>
        <w:rPr>
          <w:spacing w:val="-82"/>
        </w:rPr>
        <w:t> </w:t>
      </w:r>
      <w:r>
        <w:rPr/>
        <w:t>按教育程度划分</w:t>
      </w:r>
      <w:r>
        <w:rPr>
          <w:b w:val="0"/>
          <w:bCs w:val="0"/>
        </w:rPr>
      </w:r>
    </w:p>
    <w:p>
      <w:pPr>
        <w:spacing w:line="240" w:lineRule="auto" w:before="9"/>
        <w:rPr>
          <w:rFonts w:ascii="宋体" w:hAnsi="宋体" w:cs="宋体" w:eastAsia="宋体" w:hint="default"/>
          <w:b/>
          <w:bCs/>
          <w:sz w:val="14"/>
          <w:szCs w:val="14"/>
        </w:rPr>
      </w:pPr>
    </w:p>
    <w:tbl>
      <w:tblPr>
        <w:tblW w:w="0" w:type="auto"/>
        <w:jc w:val="left"/>
        <w:tblInd w:w="1773" w:type="dxa"/>
        <w:tblLayout w:type="fixed"/>
        <w:tblCellMar>
          <w:top w:w="0" w:type="dxa"/>
          <w:left w:w="0" w:type="dxa"/>
          <w:bottom w:w="0" w:type="dxa"/>
          <w:right w:w="0" w:type="dxa"/>
        </w:tblCellMar>
        <w:tblLook w:val="01E0"/>
      </w:tblPr>
      <w:tblGrid>
        <w:gridCol w:w="1820"/>
        <w:gridCol w:w="1911"/>
        <w:gridCol w:w="2701"/>
      </w:tblGrid>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学历</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人数（人）</w:t>
            </w:r>
            <w:r>
              <w:rPr>
                <w:rFonts w:ascii="宋体" w:hAnsi="宋体" w:cs="宋体" w:eastAsia="宋体" w:hint="default"/>
                <w:sz w:val="18"/>
                <w:szCs w:val="18"/>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b/>
                <w:bCs/>
                <w:sz w:val="18"/>
                <w:szCs w:val="18"/>
              </w:rPr>
              <w:t>占员工总数比例</w:t>
            </w:r>
            <w:r>
              <w:rPr>
                <w:rFonts w:ascii="宋体" w:hAnsi="宋体" w:cs="宋体" w:eastAsia="宋体" w:hint="default"/>
                <w:sz w:val="18"/>
                <w:szCs w:val="18"/>
              </w:rPr>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b/>
                <w:bCs/>
                <w:sz w:val="18"/>
                <w:szCs w:val="18"/>
              </w:rPr>
              <w:t>博士</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sz w:val="18"/>
              </w:rPr>
              <w:t>8</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0.66</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b/>
                <w:bCs/>
                <w:sz w:val="18"/>
                <w:szCs w:val="18"/>
              </w:rPr>
              <w:t>硕士</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126</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10.39</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b/>
                <w:bCs/>
                <w:sz w:val="18"/>
                <w:szCs w:val="18"/>
              </w:rPr>
              <w:t>本科</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749</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61.75</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b/>
                <w:bCs/>
                <w:sz w:val="18"/>
                <w:szCs w:val="18"/>
              </w:rPr>
              <w:t>大专</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285</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23.49</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45</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3.71</w:t>
            </w:r>
          </w:p>
        </w:tc>
      </w:tr>
      <w:tr>
        <w:trPr>
          <w:trHeight w:val="36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b/>
                <w:sz w:val="18"/>
              </w:rPr>
              <w:t>1213</w:t>
            </w:r>
            <w:r>
              <w:rPr>
                <w:rFonts w:ascii="宋体"/>
                <w:sz w:val="18"/>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 w:right="0"/>
              <w:jc w:val="center"/>
              <w:rPr>
                <w:rFonts w:ascii="宋体" w:hAnsi="宋体" w:cs="宋体" w:eastAsia="宋体" w:hint="default"/>
                <w:sz w:val="18"/>
                <w:szCs w:val="18"/>
              </w:rPr>
            </w:pPr>
            <w:r>
              <w:rPr>
                <w:rFonts w:ascii="宋体"/>
                <w:b/>
                <w:sz w:val="18"/>
              </w:rPr>
              <w:t>100%</w:t>
            </w:r>
            <w:r>
              <w:rPr>
                <w:rFonts w:ascii="宋体"/>
                <w:sz w:val="18"/>
              </w:rPr>
            </w:r>
          </w:p>
        </w:tc>
      </w:tr>
    </w:tbl>
    <w:p>
      <w:pPr>
        <w:spacing w:after="0" w:line="205" w:lineRule="exact"/>
        <w:jc w:val="center"/>
        <w:rPr>
          <w:rFonts w:ascii="宋体" w:hAnsi="宋体" w:cs="宋体" w:eastAsia="宋体" w:hint="default"/>
          <w:sz w:val="18"/>
          <w:szCs w:val="18"/>
        </w:rPr>
        <w:sectPr>
          <w:headerReference w:type="default" r:id="rId51"/>
          <w:footerReference w:type="default" r:id="rId52"/>
          <w:pgSz w:w="11910" w:h="16840"/>
          <w:pgMar w:header="721" w:footer="0" w:top="1180" w:bottom="280" w:left="960" w:right="960"/>
        </w:sectPr>
      </w:pPr>
    </w:p>
    <w:p>
      <w:pPr>
        <w:spacing w:line="240" w:lineRule="auto" w:before="11"/>
        <w:rPr>
          <w:rFonts w:ascii="宋体" w:hAnsi="宋体" w:cs="宋体" w:eastAsia="宋体" w:hint="default"/>
          <w:b/>
          <w:bCs/>
          <w:sz w:val="11"/>
          <w:szCs w:val="11"/>
        </w:rPr>
      </w:pPr>
    </w:p>
    <w:p>
      <w:pPr>
        <w:pStyle w:val="Heading4"/>
        <w:spacing w:line="240" w:lineRule="auto" w:before="26"/>
        <w:ind w:left="581" w:right="0"/>
        <w:jc w:val="left"/>
        <w:rPr>
          <w:b w:val="0"/>
          <w:bCs w:val="0"/>
        </w:rPr>
      </w:pPr>
      <w:r>
        <w:rPr/>
        <w:t>（三）</w:t>
      </w:r>
      <w:r>
        <w:rPr>
          <w:spacing w:val="-82"/>
        </w:rPr>
        <w:t> </w:t>
      </w:r>
      <w:r>
        <w:rPr/>
        <w:t>按年龄结构划分</w:t>
      </w:r>
      <w:r>
        <w:rPr>
          <w:b w:val="0"/>
          <w:bCs w:val="0"/>
        </w:rPr>
      </w:r>
    </w:p>
    <w:p>
      <w:pPr>
        <w:spacing w:line="240" w:lineRule="auto" w:before="9"/>
        <w:rPr>
          <w:rFonts w:ascii="宋体" w:hAnsi="宋体" w:cs="宋体" w:eastAsia="宋体" w:hint="default"/>
          <w:b/>
          <w:bCs/>
          <w:sz w:val="14"/>
          <w:szCs w:val="14"/>
        </w:rPr>
      </w:pPr>
    </w:p>
    <w:tbl>
      <w:tblPr>
        <w:tblW w:w="0" w:type="auto"/>
        <w:jc w:val="left"/>
        <w:tblInd w:w="1074" w:type="dxa"/>
        <w:tblLayout w:type="fixed"/>
        <w:tblCellMar>
          <w:top w:w="0" w:type="dxa"/>
          <w:left w:w="0" w:type="dxa"/>
          <w:bottom w:w="0" w:type="dxa"/>
          <w:right w:w="0" w:type="dxa"/>
        </w:tblCellMar>
        <w:tblLook w:val="01E0"/>
      </w:tblPr>
      <w:tblGrid>
        <w:gridCol w:w="1820"/>
        <w:gridCol w:w="1911"/>
        <w:gridCol w:w="2701"/>
      </w:tblGrid>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年龄区间</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人数（人）</w:t>
            </w:r>
            <w:r>
              <w:rPr>
                <w:rFonts w:ascii="宋体" w:hAnsi="宋体" w:cs="宋体" w:eastAsia="宋体" w:hint="default"/>
                <w:sz w:val="18"/>
                <w:szCs w:val="18"/>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占员工总数比例</w:t>
            </w:r>
            <w:r>
              <w:rPr>
                <w:rFonts w:ascii="宋体" w:hAnsi="宋体" w:cs="宋体" w:eastAsia="宋体" w:hint="default"/>
                <w:sz w:val="18"/>
                <w:szCs w:val="18"/>
              </w:rPr>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b/>
                <w:bCs/>
                <w:sz w:val="18"/>
                <w:szCs w:val="18"/>
              </w:rPr>
              <w:t>30</w:t>
            </w:r>
            <w:r>
              <w:rPr>
                <w:rFonts w:ascii="宋体" w:hAnsi="宋体" w:cs="宋体" w:eastAsia="宋体" w:hint="default"/>
                <w:b/>
                <w:bCs/>
                <w:spacing w:val="-47"/>
                <w:sz w:val="18"/>
                <w:szCs w:val="18"/>
              </w:rPr>
              <w:t> </w:t>
            </w:r>
            <w:r>
              <w:rPr>
                <w:rFonts w:ascii="宋体" w:hAnsi="宋体" w:cs="宋体" w:eastAsia="宋体" w:hint="default"/>
                <w:b/>
                <w:bCs/>
                <w:sz w:val="18"/>
                <w:szCs w:val="18"/>
              </w:rPr>
              <w:t>岁以下</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sz w:val="18"/>
              </w:rPr>
              <w:t>799</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65.87%</w:t>
            </w:r>
          </w:p>
        </w:tc>
      </w:tr>
      <w:tr>
        <w:trPr>
          <w:trHeight w:val="362"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b/>
                <w:bCs/>
                <w:sz w:val="18"/>
                <w:szCs w:val="18"/>
              </w:rPr>
              <w:t>30</w:t>
            </w:r>
            <w:r>
              <w:rPr>
                <w:rFonts w:ascii="宋体" w:hAnsi="宋体" w:cs="宋体" w:eastAsia="宋体" w:hint="default"/>
                <w:b/>
                <w:bCs/>
                <w:sz w:val="18"/>
                <w:szCs w:val="18"/>
              </w:rPr>
              <w:t>～</w:t>
            </w:r>
            <w:r>
              <w:rPr>
                <w:rFonts w:ascii="宋体" w:hAnsi="宋体" w:cs="宋体" w:eastAsia="宋体" w:hint="default"/>
                <w:b/>
                <w:bCs/>
                <w:sz w:val="18"/>
                <w:szCs w:val="18"/>
              </w:rPr>
              <w:t>39</w:t>
            </w:r>
            <w:r>
              <w:rPr>
                <w:rFonts w:ascii="宋体" w:hAnsi="宋体" w:cs="宋体" w:eastAsia="宋体" w:hint="default"/>
                <w:b/>
                <w:bCs/>
                <w:spacing w:val="-46"/>
                <w:sz w:val="18"/>
                <w:szCs w:val="18"/>
              </w:rPr>
              <w:t> </w:t>
            </w:r>
            <w:r>
              <w:rPr>
                <w:rFonts w:ascii="宋体" w:hAnsi="宋体" w:cs="宋体" w:eastAsia="宋体" w:hint="default"/>
                <w:b/>
                <w:bCs/>
                <w:sz w:val="18"/>
                <w:szCs w:val="18"/>
              </w:rPr>
              <w:t>岁</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sz w:val="18"/>
              </w:rPr>
              <w:t>357</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sz w:val="18"/>
              </w:rPr>
              <w:t>29.43%</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b/>
                <w:bCs/>
                <w:sz w:val="18"/>
                <w:szCs w:val="18"/>
              </w:rPr>
              <w:t>40</w:t>
            </w:r>
            <w:r>
              <w:rPr>
                <w:rFonts w:ascii="宋体" w:hAnsi="宋体" w:cs="宋体" w:eastAsia="宋体" w:hint="default"/>
                <w:b/>
                <w:bCs/>
                <w:sz w:val="18"/>
                <w:szCs w:val="18"/>
              </w:rPr>
              <w:t>～</w:t>
            </w:r>
            <w:r>
              <w:rPr>
                <w:rFonts w:ascii="宋体" w:hAnsi="宋体" w:cs="宋体" w:eastAsia="宋体" w:hint="default"/>
                <w:b/>
                <w:bCs/>
                <w:sz w:val="18"/>
                <w:szCs w:val="18"/>
              </w:rPr>
              <w:t>49</w:t>
            </w:r>
            <w:r>
              <w:rPr>
                <w:rFonts w:ascii="宋体" w:hAnsi="宋体" w:cs="宋体" w:eastAsia="宋体" w:hint="default"/>
                <w:b/>
                <w:bCs/>
                <w:spacing w:val="-46"/>
                <w:sz w:val="18"/>
                <w:szCs w:val="18"/>
              </w:rPr>
              <w:t> </w:t>
            </w:r>
            <w:r>
              <w:rPr>
                <w:rFonts w:ascii="宋体" w:hAnsi="宋体" w:cs="宋体" w:eastAsia="宋体" w:hint="default"/>
                <w:b/>
                <w:bCs/>
                <w:sz w:val="18"/>
                <w:szCs w:val="18"/>
              </w:rPr>
              <w:t>岁</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sz w:val="18"/>
              </w:rPr>
              <w:t>45</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3.71%</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b/>
                <w:bCs/>
                <w:sz w:val="18"/>
                <w:szCs w:val="18"/>
              </w:rPr>
              <w:t>50</w:t>
            </w:r>
            <w:r>
              <w:rPr>
                <w:rFonts w:ascii="宋体" w:hAnsi="宋体" w:cs="宋体" w:eastAsia="宋体" w:hint="default"/>
                <w:b/>
                <w:bCs/>
                <w:spacing w:val="-47"/>
                <w:sz w:val="18"/>
                <w:szCs w:val="18"/>
              </w:rPr>
              <w:t> </w:t>
            </w:r>
            <w:r>
              <w:rPr>
                <w:rFonts w:ascii="宋体" w:hAnsi="宋体" w:cs="宋体" w:eastAsia="宋体" w:hint="default"/>
                <w:b/>
                <w:bCs/>
                <w:sz w:val="18"/>
                <w:szCs w:val="18"/>
              </w:rPr>
              <w:t>岁以上</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sz w:val="18"/>
              </w:rPr>
              <w:t>12</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sz w:val="18"/>
              </w:rPr>
              <w:t>0.99%</w:t>
            </w:r>
          </w:p>
        </w:tc>
      </w:tr>
      <w:tr>
        <w:trPr>
          <w:trHeight w:val="36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b/>
                <w:sz w:val="18"/>
              </w:rPr>
              <w:t>1213</w:t>
            </w:r>
            <w:r>
              <w:rPr>
                <w:rFonts w:ascii="宋体"/>
                <w:sz w:val="18"/>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 w:right="0"/>
              <w:jc w:val="center"/>
              <w:rPr>
                <w:rFonts w:ascii="宋体" w:hAnsi="宋体" w:cs="宋体" w:eastAsia="宋体" w:hint="default"/>
                <w:sz w:val="18"/>
                <w:szCs w:val="18"/>
              </w:rPr>
            </w:pPr>
            <w:r>
              <w:rPr>
                <w:rFonts w:ascii="宋体"/>
                <w:b/>
                <w:sz w:val="18"/>
              </w:rPr>
              <w:t>100%</w:t>
            </w:r>
            <w:r>
              <w:rPr>
                <w:rFonts w:ascii="宋体"/>
                <w:sz w:val="18"/>
              </w:rPr>
            </w:r>
          </w:p>
        </w:tc>
      </w:tr>
    </w:tbl>
    <w:p>
      <w:pPr>
        <w:spacing w:line="240" w:lineRule="auto" w:before="4"/>
        <w:rPr>
          <w:rFonts w:ascii="宋体" w:hAnsi="宋体" w:cs="宋体" w:eastAsia="宋体" w:hint="default"/>
          <w:b/>
          <w:bCs/>
          <w:sz w:val="24"/>
          <w:szCs w:val="24"/>
        </w:rPr>
      </w:pPr>
    </w:p>
    <w:p>
      <w:pPr>
        <w:pStyle w:val="Heading4"/>
        <w:spacing w:line="240" w:lineRule="auto" w:before="26"/>
        <w:ind w:left="581" w:right="0"/>
        <w:jc w:val="left"/>
        <w:rPr>
          <w:b w:val="0"/>
          <w:bCs w:val="0"/>
        </w:rPr>
      </w:pPr>
      <w:r>
        <w:rPr/>
        <w:t>（四）</w:t>
      </w:r>
      <w:r>
        <w:rPr>
          <w:spacing w:val="-84"/>
        </w:rPr>
        <w:t> </w:t>
      </w:r>
      <w:r>
        <w:rPr/>
        <w:t>报告期内，公司没有需承担费用的离退休职工。</w:t>
      </w:r>
      <w:r>
        <w:rPr>
          <w:b w:val="0"/>
          <w:bCs w:val="0"/>
        </w:rPr>
      </w:r>
    </w:p>
    <w:p>
      <w:pPr>
        <w:spacing w:after="0" w:line="240" w:lineRule="auto"/>
        <w:jc w:val="left"/>
        <w:sectPr>
          <w:headerReference w:type="default" r:id="rId53"/>
          <w:footerReference w:type="default" r:id="rId54"/>
          <w:pgSz w:w="11910" w:h="16840"/>
          <w:pgMar w:header="721" w:footer="0" w:top="1180" w:bottom="280" w:left="1660" w:right="16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8"/>
          <w:szCs w:val="28"/>
        </w:rPr>
      </w:pPr>
    </w:p>
    <w:p>
      <w:pPr>
        <w:pStyle w:val="Heading1"/>
        <w:spacing w:line="460" w:lineRule="exact"/>
        <w:ind w:right="139"/>
        <w:jc w:val="center"/>
        <w:rPr>
          <w:b w:val="0"/>
          <w:bCs w:val="0"/>
        </w:rPr>
      </w:pPr>
      <w:bookmarkStart w:name="_TOC_250003" w:id="7"/>
      <w:r>
        <w:rPr/>
        <w:t>第七节</w:t>
      </w:r>
      <w:r>
        <w:rPr>
          <w:spacing w:val="-8"/>
        </w:rPr>
        <w:t> </w:t>
      </w:r>
      <w:r>
        <w:rPr/>
        <w:t>公司治理结构</w:t>
      </w:r>
      <w:bookmarkEnd w:id="7"/>
      <w:r>
        <w:rPr>
          <w:b w:val="0"/>
          <w:bCs w:val="0"/>
        </w:rPr>
      </w:r>
    </w:p>
    <w:p>
      <w:pPr>
        <w:spacing w:line="240" w:lineRule="auto" w:before="5"/>
        <w:rPr>
          <w:rFonts w:ascii="黑体" w:hAnsi="黑体" w:cs="黑体" w:eastAsia="黑体" w:hint="default"/>
          <w:b/>
          <w:bCs/>
          <w:sz w:val="44"/>
          <w:szCs w:val="44"/>
        </w:rPr>
      </w:pPr>
    </w:p>
    <w:p>
      <w:pPr>
        <w:spacing w:line="357" w:lineRule="auto" w:before="0"/>
        <w:ind w:left="634" w:right="126" w:hanging="48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3"/>
          <w:sz w:val="24"/>
          <w:szCs w:val="24"/>
        </w:rPr>
        <w:t> </w:t>
      </w:r>
      <w:r>
        <w:rPr>
          <w:rFonts w:ascii="宋体" w:hAnsi="宋体" w:cs="宋体" w:eastAsia="宋体" w:hint="default"/>
          <w:b/>
          <w:bCs/>
          <w:sz w:val="24"/>
          <w:szCs w:val="24"/>
        </w:rPr>
        <w:t>公司治理情况</w:t>
      </w:r>
      <w:r>
        <w:rPr>
          <w:rFonts w:ascii="宋体" w:hAnsi="宋体" w:cs="宋体" w:eastAsia="宋体" w:hint="default"/>
          <w:b/>
          <w:bCs/>
          <w:w w:val="99"/>
          <w:sz w:val="24"/>
          <w:szCs w:val="24"/>
        </w:rPr>
        <w:t> </w:t>
      </w:r>
      <w:r>
        <w:rPr>
          <w:rFonts w:ascii="宋体" w:hAnsi="宋体" w:cs="宋体" w:eastAsia="宋体" w:hint="default"/>
          <w:spacing w:val="-24"/>
          <w:sz w:val="24"/>
          <w:szCs w:val="24"/>
        </w:rPr>
        <w:t>报告期内，公司严格按照《公司法》、《证券法》、《上市公司治理准则》、《深</w:t>
      </w:r>
    </w:p>
    <w:p>
      <w:pPr>
        <w:pStyle w:val="BodyText"/>
        <w:spacing w:line="357" w:lineRule="auto" w:before="34"/>
        <w:ind w:right="92"/>
        <w:jc w:val="left"/>
      </w:pPr>
      <w:r>
        <w:rPr>
          <w:spacing w:val="-5"/>
        </w:rPr>
        <w:t>圳证券交易所创业板股票上市规则》、《深圳证券交易所创业板上市公司规范运</w:t>
      </w:r>
      <w:r>
        <w:rPr>
          <w:spacing w:val="-88"/>
        </w:rPr>
        <w:t> </w:t>
      </w:r>
      <w:r>
        <w:rPr>
          <w:spacing w:val="-88"/>
        </w:rPr>
      </w:r>
      <w:r>
        <w:rPr>
          <w:spacing w:val="2"/>
        </w:rPr>
        <w:t>作指引》和其他的有关法律法规、规范性文件的要求，不断地完善公司治理结</w:t>
      </w:r>
      <w:r>
        <w:rPr>
          <w:spacing w:val="-93"/>
        </w:rPr>
        <w:t> </w:t>
      </w:r>
      <w:r>
        <w:rPr>
          <w:spacing w:val="-93"/>
        </w:rPr>
      </w:r>
      <w:r>
        <w:rPr/>
        <w:t>构，建立健全公司内部控制制度，以进一步提高公司治理水平。截至报告期末， </w:t>
      </w:r>
      <w:r>
        <w:rPr>
          <w:spacing w:val="2"/>
        </w:rPr>
        <w:t>公司治理的实际情况符合中国证监会、深圳证券交易所等发布的法律法规和规</w:t>
      </w:r>
      <w:r>
        <w:rPr>
          <w:spacing w:val="-93"/>
        </w:rPr>
        <w:t> </w:t>
      </w:r>
      <w:r>
        <w:rPr>
          <w:spacing w:val="-93"/>
        </w:rPr>
      </w:r>
      <w:r>
        <w:rPr/>
        <w:t>范性文件的要求。</w:t>
      </w:r>
    </w:p>
    <w:p>
      <w:pPr>
        <w:spacing w:line="355" w:lineRule="auto" w:before="36"/>
        <w:ind w:left="634" w:right="126"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64"/>
          <w:sz w:val="24"/>
          <w:szCs w:val="24"/>
        </w:rPr>
        <w:t> </w:t>
      </w:r>
      <w:r>
        <w:rPr>
          <w:rFonts w:ascii="宋体" w:hAnsi="宋体" w:cs="宋体" w:eastAsia="宋体" w:hint="default"/>
          <w:b/>
          <w:bCs/>
          <w:sz w:val="24"/>
          <w:szCs w:val="24"/>
        </w:rPr>
        <w:t>关于股东与股东大会</w:t>
      </w:r>
      <w:r>
        <w:rPr>
          <w:rFonts w:ascii="宋体" w:hAnsi="宋体" w:cs="宋体" w:eastAsia="宋体" w:hint="default"/>
          <w:b/>
          <w:bCs/>
          <w:w w:val="99"/>
          <w:sz w:val="24"/>
          <w:szCs w:val="24"/>
        </w:rPr>
        <w:t> </w:t>
      </w:r>
      <w:r>
        <w:rPr>
          <w:rFonts w:ascii="宋体" w:hAnsi="宋体" w:cs="宋体" w:eastAsia="宋体" w:hint="default"/>
          <w:spacing w:val="-12"/>
          <w:sz w:val="24"/>
          <w:szCs w:val="24"/>
        </w:rPr>
        <w:t>公司严格按照《上市公司股东大会规则》、《公司章程》、《股东大会议事规</w:t>
      </w:r>
    </w:p>
    <w:p>
      <w:pPr>
        <w:pStyle w:val="BodyText"/>
        <w:spacing w:line="357" w:lineRule="auto" w:before="38"/>
        <w:ind w:right="242"/>
        <w:jc w:val="both"/>
      </w:pPr>
      <w:r>
        <w:rPr>
          <w:spacing w:val="2"/>
        </w:rPr>
        <w:t>则》的相关规定和要求，规范地召集、召开股东大会，确保全体股东特别是中</w:t>
      </w:r>
      <w:r>
        <w:rPr>
          <w:spacing w:val="-93"/>
        </w:rPr>
        <w:t> </w:t>
      </w:r>
      <w:r>
        <w:rPr>
          <w:spacing w:val="-93"/>
        </w:rPr>
      </w:r>
      <w:r>
        <w:rPr>
          <w:spacing w:val="2"/>
        </w:rPr>
        <w:t>小股东享有平等地位，充分行使自己的权利。相关事项的决策程序规范，决策</w:t>
      </w:r>
      <w:r>
        <w:rPr>
          <w:spacing w:val="-93"/>
        </w:rPr>
        <w:t> </w:t>
      </w:r>
      <w:r>
        <w:rPr>
          <w:spacing w:val="-93"/>
        </w:rPr>
      </w:r>
      <w:r>
        <w:rPr/>
        <w:t>科学，效果良好。</w:t>
      </w:r>
    </w:p>
    <w:p>
      <w:pPr>
        <w:spacing w:line="357" w:lineRule="auto" w:before="34"/>
        <w:ind w:left="634" w:right="236"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65"/>
          <w:sz w:val="24"/>
          <w:szCs w:val="24"/>
        </w:rPr>
        <w:t> </w:t>
      </w:r>
      <w:r>
        <w:rPr>
          <w:rFonts w:ascii="宋体" w:hAnsi="宋体" w:cs="宋体" w:eastAsia="宋体" w:hint="default"/>
          <w:b/>
          <w:bCs/>
          <w:sz w:val="24"/>
          <w:szCs w:val="24"/>
        </w:rPr>
        <w:t>关于公司与控股股东、实际控制人</w:t>
      </w:r>
      <w:r>
        <w:rPr>
          <w:rFonts w:ascii="宋体" w:hAnsi="宋体" w:cs="宋体" w:eastAsia="宋体" w:hint="default"/>
          <w:b/>
          <w:bCs/>
          <w:w w:val="99"/>
          <w:sz w:val="24"/>
          <w:szCs w:val="24"/>
        </w:rPr>
        <w:t> </w:t>
      </w:r>
      <w:r>
        <w:rPr>
          <w:rFonts w:ascii="宋体" w:hAnsi="宋体" w:cs="宋体" w:eastAsia="宋体" w:hint="default"/>
          <w:spacing w:val="3"/>
          <w:sz w:val="24"/>
          <w:szCs w:val="24"/>
        </w:rPr>
        <w:t>公司控股股东为上海万豪投资有限公司。上海万豪投资有限公司没有超越</w:t>
      </w:r>
    </w:p>
    <w:p>
      <w:pPr>
        <w:pStyle w:val="BodyText"/>
        <w:spacing w:line="357" w:lineRule="auto" w:before="34"/>
        <w:ind w:right="92"/>
        <w:jc w:val="left"/>
      </w:pPr>
      <w:r>
        <w:rPr>
          <w:spacing w:val="3"/>
        </w:rPr>
        <w:t>股东大会直接或间接干预公司的决策和经营活动，与公司主营业务不存在同业</w:t>
      </w:r>
      <w:r>
        <w:rPr/>
        <w:t> 竞争。公司拥有独立完整的业务和自主经营能力，在业务、人员、资产、机构、 财务上独立于控股股东，公司董事会、监事会和内部机构独立运作。</w:t>
      </w:r>
    </w:p>
    <w:p>
      <w:pPr>
        <w:spacing w:line="357" w:lineRule="auto" w:before="34"/>
        <w:ind w:left="634" w:right="126"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64"/>
          <w:sz w:val="24"/>
          <w:szCs w:val="24"/>
        </w:rPr>
        <w:t> </w:t>
      </w:r>
      <w:r>
        <w:rPr>
          <w:rFonts w:ascii="宋体" w:hAnsi="宋体" w:cs="宋体" w:eastAsia="宋体" w:hint="default"/>
          <w:b/>
          <w:bCs/>
          <w:sz w:val="24"/>
          <w:szCs w:val="24"/>
        </w:rPr>
        <w:t>关于董事和董事会</w:t>
      </w:r>
      <w:r>
        <w:rPr>
          <w:rFonts w:ascii="宋体" w:hAnsi="宋体" w:cs="宋体" w:eastAsia="宋体" w:hint="default"/>
          <w:b/>
          <w:bCs/>
          <w:w w:val="99"/>
          <w:sz w:val="24"/>
          <w:szCs w:val="24"/>
        </w:rPr>
        <w:t> </w:t>
      </w:r>
      <w:r>
        <w:rPr>
          <w:rFonts w:ascii="宋体" w:hAnsi="宋体" w:cs="宋体" w:eastAsia="宋体" w:hint="default"/>
          <w:spacing w:val="-12"/>
          <w:sz w:val="24"/>
          <w:szCs w:val="24"/>
        </w:rPr>
        <w:t>公司已制订《董事会议事规则》、《独立董事议事规则》、《董事会秘书工作</w:t>
      </w:r>
    </w:p>
    <w:p>
      <w:pPr>
        <w:pStyle w:val="BodyText"/>
        <w:spacing w:line="240" w:lineRule="auto" w:before="34"/>
        <w:ind w:right="126"/>
        <w:jc w:val="left"/>
        <w:rPr>
          <w:rFonts w:ascii="Calibri" w:hAnsi="Calibri" w:cs="Calibri" w:eastAsia="Calibri" w:hint="default"/>
        </w:rPr>
      </w:pPr>
      <w:r>
        <w:rPr>
          <w:spacing w:val="2"/>
        </w:rPr>
        <w:t>规则》等制度确保董事会规范、高效运作和审慎、科学决策。公司董事会由</w:t>
      </w:r>
      <w:r>
        <w:rPr>
          <w:spacing w:val="38"/>
        </w:rPr>
        <w:t> </w:t>
      </w:r>
      <w:r>
        <w:rPr>
          <w:rFonts w:ascii="Calibri" w:hAnsi="Calibri" w:cs="Calibri" w:eastAsia="Calibri" w:hint="default"/>
        </w:rPr>
        <w:t>7</w:t>
      </w:r>
    </w:p>
    <w:p>
      <w:pPr>
        <w:pStyle w:val="BodyText"/>
        <w:spacing w:line="340" w:lineRule="auto" w:before="124"/>
        <w:ind w:right="230"/>
        <w:jc w:val="both"/>
      </w:pPr>
      <w:r>
        <w:rPr/>
        <w:t>名成员组成，其中独立董事 </w:t>
      </w:r>
      <w:r>
        <w:rPr>
          <w:rFonts w:ascii="Calibri" w:hAnsi="Calibri" w:cs="Calibri" w:eastAsia="Calibri" w:hint="default"/>
        </w:rPr>
        <w:t>3</w:t>
      </w:r>
      <w:r>
        <w:rPr>
          <w:rFonts w:ascii="Calibri" w:hAnsi="Calibri" w:cs="Calibri" w:eastAsia="Calibri" w:hint="default"/>
          <w:spacing w:val="7"/>
        </w:rPr>
        <w:t> </w:t>
      </w:r>
      <w:r>
        <w:rPr/>
        <w:t>名，人员符合有关法律、法规、章程等的要求， </w:t>
      </w:r>
      <w:r>
        <w:rPr>
          <w:spacing w:val="2"/>
        </w:rPr>
        <w:t>具有履行职务所必需的知识、技能和素质。董事会会议严格按照董事会议事规</w:t>
      </w:r>
      <w:r>
        <w:rPr>
          <w:spacing w:val="-93"/>
        </w:rPr>
        <w:t> </w:t>
      </w:r>
      <w:r>
        <w:rPr>
          <w:spacing w:val="-93"/>
        </w:rPr>
      </w:r>
      <w:r>
        <w:rPr/>
        <w:t>则召开，报告期内共召开董事会会议 </w:t>
      </w:r>
      <w:r>
        <w:rPr>
          <w:rFonts w:ascii="Calibri" w:hAnsi="Calibri" w:cs="Calibri" w:eastAsia="Calibri" w:hint="default"/>
        </w:rPr>
        <w:t>4</w:t>
      </w:r>
      <w:r>
        <w:rPr>
          <w:rFonts w:ascii="Calibri" w:hAnsi="Calibri" w:cs="Calibri" w:eastAsia="Calibri" w:hint="default"/>
          <w:spacing w:val="7"/>
        </w:rPr>
        <w:t> </w:t>
      </w:r>
      <w:r>
        <w:rPr/>
        <w:t>次。公司按照《深圳证券交易所创业板 </w:t>
      </w:r>
      <w:r>
        <w:rPr>
          <w:spacing w:val="2"/>
        </w:rPr>
        <w:t>上市公司规范运作指引》的要求，下设审计委员会、薪酬与考核委员会、提名</w:t>
      </w:r>
      <w:r>
        <w:rPr>
          <w:spacing w:val="-93"/>
        </w:rPr>
        <w:t> </w:t>
      </w:r>
      <w:r>
        <w:rPr>
          <w:spacing w:val="-93"/>
        </w:rPr>
      </w:r>
      <w:r>
        <w:rPr/>
        <w:t>委员会和战略委员会四个专门委员会。</w:t>
      </w:r>
    </w:p>
    <w:p>
      <w:pPr>
        <w:spacing w:after="0" w:line="340" w:lineRule="auto"/>
        <w:jc w:val="both"/>
        <w:sectPr>
          <w:headerReference w:type="default" r:id="rId55"/>
          <w:footerReference w:type="default" r:id="rId56"/>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spacing w:line="355" w:lineRule="auto" w:before="26"/>
        <w:ind w:left="634" w:right="126" w:firstLine="0"/>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64"/>
          <w:sz w:val="24"/>
          <w:szCs w:val="24"/>
        </w:rPr>
        <w:t> </w:t>
      </w:r>
      <w:r>
        <w:rPr>
          <w:rFonts w:ascii="宋体" w:hAnsi="宋体" w:cs="宋体" w:eastAsia="宋体" w:hint="default"/>
          <w:b/>
          <w:bCs/>
          <w:sz w:val="24"/>
          <w:szCs w:val="24"/>
        </w:rPr>
        <w:t>关于监事和监事会</w:t>
      </w:r>
      <w:r>
        <w:rPr>
          <w:rFonts w:ascii="宋体" w:hAnsi="宋体" w:cs="宋体" w:eastAsia="宋体" w:hint="default"/>
          <w:b/>
          <w:bCs/>
          <w:w w:val="99"/>
          <w:sz w:val="24"/>
          <w:szCs w:val="24"/>
        </w:rPr>
        <w:t> </w:t>
      </w:r>
      <w:r>
        <w:rPr>
          <w:rFonts w:ascii="宋体" w:hAnsi="宋体" w:cs="宋体" w:eastAsia="宋体" w:hint="default"/>
          <w:spacing w:val="3"/>
          <w:sz w:val="24"/>
          <w:szCs w:val="24"/>
        </w:rPr>
        <w:t>公司已制订《监事会议事规则》等制度确保监事会向全体股东负责，对公</w:t>
      </w:r>
    </w:p>
    <w:p>
      <w:pPr>
        <w:pStyle w:val="BodyText"/>
        <w:spacing w:line="348" w:lineRule="auto" w:before="38"/>
        <w:ind w:right="231"/>
        <w:jc w:val="both"/>
      </w:pPr>
      <w:r>
        <w:rPr>
          <w:spacing w:val="2"/>
        </w:rPr>
        <w:t>司内部控制以及公司董事、总裁及其他高级管理人员履行职责的合法合规性进</w:t>
      </w:r>
      <w:r>
        <w:rPr>
          <w:spacing w:val="-93"/>
        </w:rPr>
        <w:t> </w:t>
      </w:r>
      <w:r>
        <w:rPr>
          <w:spacing w:val="-93"/>
        </w:rPr>
      </w:r>
      <w:r>
        <w:rPr>
          <w:spacing w:val="2"/>
        </w:rPr>
        <w:t>行有效监督，维护公司及股东的合法权益。公司也采取了有效措施保障监事的</w:t>
      </w:r>
      <w:r>
        <w:rPr>
          <w:spacing w:val="-93"/>
        </w:rPr>
        <w:t> </w:t>
      </w:r>
      <w:r>
        <w:rPr>
          <w:spacing w:val="-93"/>
        </w:rPr>
      </w:r>
      <w:r>
        <w:rPr>
          <w:spacing w:val="2"/>
        </w:rPr>
        <w:t>知情权，能够独立有效地行使对董事、总裁及其他高级管理人员的监督职责。</w:t>
      </w:r>
      <w:r>
        <w:rPr>
          <w:spacing w:val="-93"/>
        </w:rPr>
        <w:t> </w:t>
      </w:r>
      <w:r>
        <w:rPr>
          <w:spacing w:val="-93"/>
        </w:rPr>
      </w:r>
      <w:r>
        <w:rPr/>
        <w:t>报告期内，公司共召开监事会会议 </w:t>
      </w:r>
      <w:r>
        <w:rPr>
          <w:rFonts w:ascii="Calibri" w:hAnsi="Calibri" w:cs="Calibri" w:eastAsia="Calibri" w:hint="default"/>
        </w:rPr>
        <w:t>4</w:t>
      </w:r>
      <w:r>
        <w:rPr>
          <w:rFonts w:ascii="Calibri" w:hAnsi="Calibri" w:cs="Calibri" w:eastAsia="Calibri" w:hint="default"/>
          <w:spacing w:val="7"/>
        </w:rPr>
        <w:t> </w:t>
      </w:r>
      <w:r>
        <w:rPr/>
        <w:t>次，公司监事列席或出席了报告期内的所 有董事会和股东大会。</w:t>
      </w:r>
    </w:p>
    <w:p>
      <w:pPr>
        <w:spacing w:line="355" w:lineRule="auto" w:before="46"/>
        <w:ind w:left="634" w:right="236" w:firstLine="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64"/>
          <w:sz w:val="24"/>
          <w:szCs w:val="24"/>
        </w:rPr>
        <w:t> </w:t>
      </w:r>
      <w:r>
        <w:rPr>
          <w:rFonts w:ascii="宋体" w:hAnsi="宋体" w:cs="宋体" w:eastAsia="宋体" w:hint="default"/>
          <w:b/>
          <w:bCs/>
          <w:sz w:val="24"/>
          <w:szCs w:val="24"/>
        </w:rPr>
        <w:t>关于绩效评价与激励约束机制</w:t>
      </w:r>
      <w:r>
        <w:rPr>
          <w:rFonts w:ascii="宋体" w:hAnsi="宋体" w:cs="宋体" w:eastAsia="宋体" w:hint="default"/>
          <w:b/>
          <w:bCs/>
          <w:w w:val="99"/>
          <w:sz w:val="24"/>
          <w:szCs w:val="24"/>
        </w:rPr>
        <w:t> </w:t>
      </w:r>
      <w:r>
        <w:rPr>
          <w:rFonts w:ascii="宋体" w:hAnsi="宋体" w:cs="宋体" w:eastAsia="宋体" w:hint="default"/>
          <w:spacing w:val="3"/>
          <w:sz w:val="24"/>
          <w:szCs w:val="24"/>
        </w:rPr>
        <w:t>公司已逐步建立并完善公正、透明的高级管理人员的绩效考核标准和激励</w:t>
      </w:r>
    </w:p>
    <w:p>
      <w:pPr>
        <w:pStyle w:val="BodyText"/>
        <w:spacing w:line="240" w:lineRule="auto" w:before="38"/>
        <w:ind w:right="0"/>
        <w:jc w:val="both"/>
      </w:pPr>
      <w:r>
        <w:rPr/>
        <w:t>约束机制。高级管理人员的聘任公开、透明，符合法律、法规的规定。</w:t>
      </w:r>
    </w:p>
    <w:p>
      <w:pPr>
        <w:spacing w:line="357" w:lineRule="auto" w:before="151"/>
        <w:ind w:left="634" w:right="126" w:firstLine="0"/>
        <w:jc w:val="left"/>
        <w:rPr>
          <w:rFonts w:ascii="宋体" w:hAnsi="宋体" w:cs="宋体" w:eastAsia="宋体" w:hint="default"/>
          <w:sz w:val="24"/>
          <w:szCs w:val="24"/>
        </w:rPr>
      </w:pPr>
      <w:r>
        <w:rPr>
          <w:rFonts w:ascii="宋体" w:hAnsi="宋体" w:cs="宋体" w:eastAsia="宋体" w:hint="default"/>
          <w:b/>
          <w:bCs/>
          <w:sz w:val="24"/>
          <w:szCs w:val="24"/>
        </w:rPr>
        <w:t>（六）</w:t>
      </w:r>
      <w:r>
        <w:rPr>
          <w:rFonts w:ascii="宋体" w:hAnsi="宋体" w:cs="宋体" w:eastAsia="宋体" w:hint="default"/>
          <w:b/>
          <w:bCs/>
          <w:spacing w:val="-64"/>
          <w:sz w:val="24"/>
          <w:szCs w:val="24"/>
        </w:rPr>
        <w:t> </w:t>
      </w:r>
      <w:r>
        <w:rPr>
          <w:rFonts w:ascii="宋体" w:hAnsi="宋体" w:cs="宋体" w:eastAsia="宋体" w:hint="default"/>
          <w:b/>
          <w:bCs/>
          <w:sz w:val="24"/>
          <w:szCs w:val="24"/>
        </w:rPr>
        <w:t>关于信息披露与透明度</w:t>
      </w:r>
      <w:r>
        <w:rPr>
          <w:rFonts w:ascii="宋体" w:hAnsi="宋体" w:cs="宋体" w:eastAsia="宋体" w:hint="default"/>
          <w:b/>
          <w:bCs/>
          <w:w w:val="99"/>
          <w:sz w:val="24"/>
          <w:szCs w:val="24"/>
        </w:rPr>
        <w:t> </w:t>
      </w:r>
      <w:r>
        <w:rPr>
          <w:rFonts w:ascii="宋体" w:hAnsi="宋体" w:cs="宋体" w:eastAsia="宋体" w:hint="default"/>
          <w:spacing w:val="-5"/>
          <w:sz w:val="24"/>
          <w:szCs w:val="24"/>
        </w:rPr>
        <w:t>公司严格按照有关法律法规以及《信息披露管理制度》、《投资者关系管理</w:t>
      </w:r>
    </w:p>
    <w:p>
      <w:pPr>
        <w:pStyle w:val="BodyText"/>
        <w:spacing w:line="357" w:lineRule="auto" w:before="34"/>
        <w:ind w:right="234"/>
        <w:jc w:val="both"/>
      </w:pPr>
      <w:r>
        <w:rPr>
          <w:spacing w:val="2"/>
        </w:rPr>
        <w:t>制度》等的要求，真实、准确、及时、公平、完整地披露有关信息；并指定公</w:t>
      </w:r>
      <w:r>
        <w:rPr>
          <w:spacing w:val="-93"/>
        </w:rPr>
        <w:t> </w:t>
      </w:r>
      <w:r>
        <w:rPr>
          <w:spacing w:val="-93"/>
        </w:rPr>
      </w:r>
      <w:r>
        <w:rPr>
          <w:spacing w:val="2"/>
        </w:rPr>
        <w:t>司董事会秘书负责信息披露工作，协调公司与投资者的关系，接待股东来访，</w:t>
      </w:r>
      <w:r>
        <w:rPr>
          <w:spacing w:val="-93"/>
        </w:rPr>
        <w:t> </w:t>
      </w:r>
      <w:r>
        <w:rPr>
          <w:spacing w:val="-93"/>
        </w:rPr>
      </w:r>
      <w:r>
        <w:rPr>
          <w:spacing w:val="24"/>
        </w:rPr>
        <w:t>回答投资者咨询，</w:t>
      </w:r>
      <w:r>
        <w:rPr>
          <w:spacing w:val="-89"/>
        </w:rPr>
        <w:t> </w:t>
      </w:r>
      <w:r>
        <w:rPr>
          <w:spacing w:val="25"/>
        </w:rPr>
        <w:t>向投资者提供公司已披露的资料；</w:t>
      </w:r>
      <w:r>
        <w:rPr>
          <w:spacing w:val="-89"/>
        </w:rPr>
        <w:t> </w:t>
      </w:r>
      <w:r>
        <w:rPr>
          <w:spacing w:val="24"/>
        </w:rPr>
        <w:t>并指定巨潮资讯网</w:t>
      </w:r>
    </w:p>
    <w:p>
      <w:pPr>
        <w:pStyle w:val="BodyText"/>
        <w:spacing w:line="324" w:lineRule="auto"/>
        <w:ind w:right="234"/>
        <w:jc w:val="both"/>
      </w:pPr>
      <w:r>
        <w:rPr/>
        <w:t>（</w:t>
      </w:r>
      <w:r>
        <w:rPr>
          <w:rFonts w:ascii="Calibri" w:hAnsi="Calibri" w:cs="Calibri" w:eastAsia="Calibri" w:hint="default"/>
          <w:color w:val="0000FF"/>
        </w:rPr>
      </w:r>
      <w:hyperlink r:id="rId59">
        <w:r>
          <w:rPr>
            <w:rFonts w:ascii="Calibri" w:hAnsi="Calibri" w:cs="Calibri" w:eastAsia="Calibri" w:hint="default"/>
            <w:color w:val="0000FF"/>
            <w:u w:val="single" w:color="0000FF"/>
          </w:rPr>
          <w:t>www.cninfo.com.cn</w:t>
        </w:r>
        <w:r>
          <w:rPr>
            <w:rFonts w:ascii="Calibri" w:hAnsi="Calibri" w:cs="Calibri" w:eastAsia="Calibri" w:hint="default"/>
            <w:color w:val="0000FF"/>
          </w:rPr>
        </w:r>
      </w:hyperlink>
      <w:r>
        <w:rPr/>
        <w:t>）为公司信息披露的指定网站，确保公司所有股东能够有</w:t>
      </w:r>
      <w:r>
        <w:rPr>
          <w:spacing w:val="-58"/>
        </w:rPr>
        <w:t> </w:t>
      </w:r>
      <w:r>
        <w:rPr>
          <w:spacing w:val="-58"/>
        </w:rPr>
      </w:r>
      <w:r>
        <w:rPr/>
        <w:t>平等的机会获得信息。</w:t>
      </w:r>
    </w:p>
    <w:p>
      <w:pPr>
        <w:spacing w:line="355" w:lineRule="auto" w:before="70"/>
        <w:ind w:left="634" w:right="236" w:firstLine="0"/>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64"/>
          <w:sz w:val="24"/>
          <w:szCs w:val="24"/>
        </w:rPr>
        <w:t> </w:t>
      </w:r>
      <w:r>
        <w:rPr>
          <w:rFonts w:ascii="宋体" w:hAnsi="宋体" w:cs="宋体" w:eastAsia="宋体" w:hint="default"/>
          <w:b/>
          <w:bCs/>
          <w:sz w:val="24"/>
          <w:szCs w:val="24"/>
        </w:rPr>
        <w:t>关于相关利益者</w:t>
      </w:r>
      <w:r>
        <w:rPr>
          <w:rFonts w:ascii="宋体" w:hAnsi="宋体" w:cs="宋体" w:eastAsia="宋体" w:hint="default"/>
          <w:b/>
          <w:bCs/>
          <w:w w:val="99"/>
          <w:sz w:val="24"/>
          <w:szCs w:val="24"/>
        </w:rPr>
        <w:t> </w:t>
      </w:r>
      <w:r>
        <w:rPr>
          <w:rFonts w:ascii="宋体" w:hAnsi="宋体" w:cs="宋体" w:eastAsia="宋体" w:hint="default"/>
          <w:spacing w:val="3"/>
          <w:sz w:val="24"/>
          <w:szCs w:val="24"/>
        </w:rPr>
        <w:t>公司充分尊重和维护相关利益者的合法权益，积极与相关利益者合作，加</w:t>
      </w:r>
    </w:p>
    <w:p>
      <w:pPr>
        <w:pStyle w:val="BodyText"/>
        <w:spacing w:line="355" w:lineRule="auto" w:before="38"/>
        <w:ind w:right="92"/>
        <w:jc w:val="left"/>
      </w:pPr>
      <w:r>
        <w:rPr/>
        <w:t>强与各方的沟通和交流，实现股东、员工、社会等各方利益的协调平衡和共赢， 共同推动公司持续、健康发展，</w:t>
      </w:r>
    </w:p>
    <w:p>
      <w:pPr>
        <w:spacing w:line="240" w:lineRule="auto" w:before="0"/>
        <w:rPr>
          <w:rFonts w:ascii="宋体" w:hAnsi="宋体" w:cs="宋体" w:eastAsia="宋体" w:hint="default"/>
          <w:sz w:val="24"/>
          <w:szCs w:val="24"/>
        </w:rPr>
      </w:pPr>
    </w:p>
    <w:p>
      <w:pPr>
        <w:spacing w:line="357" w:lineRule="auto" w:before="164"/>
        <w:ind w:left="634" w:right="236" w:hanging="48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93"/>
          <w:sz w:val="24"/>
          <w:szCs w:val="24"/>
        </w:rPr>
        <w:t> </w:t>
      </w:r>
      <w:r>
        <w:rPr>
          <w:rFonts w:ascii="宋体" w:hAnsi="宋体" w:cs="宋体" w:eastAsia="宋体" w:hint="default"/>
          <w:b/>
          <w:bCs/>
          <w:sz w:val="24"/>
          <w:szCs w:val="24"/>
        </w:rPr>
        <w:t>公司独立董事履职情况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报告期内，公司独立董事严格按照《公司章程》和《独立董事议事规则》</w:t>
      </w:r>
    </w:p>
    <w:p>
      <w:pPr>
        <w:pStyle w:val="BodyText"/>
        <w:spacing w:line="357" w:lineRule="auto" w:before="34"/>
        <w:ind w:right="240"/>
        <w:jc w:val="both"/>
      </w:pPr>
      <w:r>
        <w:rPr>
          <w:spacing w:val="2"/>
        </w:rPr>
        <w:t>等的规定，独立、客观、公正地履行职责，出席和列席了报告期内的董事会会</w:t>
      </w:r>
      <w:r>
        <w:rPr>
          <w:spacing w:val="-93"/>
        </w:rPr>
        <w:t> </w:t>
      </w:r>
      <w:r>
        <w:rPr>
          <w:spacing w:val="-93"/>
        </w:rPr>
      </w:r>
      <w:r>
        <w:rPr>
          <w:spacing w:val="2"/>
        </w:rPr>
        <w:t>议和股东大会会议，对董事会议案和股东大会议案进行认真审核，为公司经营</w:t>
      </w:r>
      <w:r>
        <w:rPr>
          <w:spacing w:val="-93"/>
        </w:rPr>
        <w:t> </w:t>
      </w:r>
      <w:r>
        <w:rPr>
          <w:spacing w:val="-93"/>
        </w:rPr>
      </w:r>
      <w:r>
        <w:rPr>
          <w:spacing w:val="2"/>
        </w:rPr>
        <w:t>和发展提出合理化的意见和建议，根据相关规定对公司的重大事项发表独立意</w:t>
      </w:r>
      <w:r>
        <w:rPr>
          <w:spacing w:val="-92"/>
        </w:rPr>
        <w:t> </w:t>
      </w:r>
      <w:r>
        <w:rPr>
          <w:spacing w:val="-92"/>
        </w:rPr>
      </w:r>
      <w:r>
        <w:rPr>
          <w:spacing w:val="2"/>
        </w:rPr>
        <w:t>见。报告期内，公司独立董事未对公司董事会审议的各项议案及其他相关事项</w:t>
      </w:r>
      <w:r>
        <w:rPr>
          <w:spacing w:val="-93"/>
        </w:rPr>
        <w:t> </w:t>
      </w:r>
      <w:r>
        <w:rPr>
          <w:spacing w:val="-93"/>
        </w:rPr>
      </w:r>
      <w:r>
        <w:rPr/>
        <w:t>提出异议。</w:t>
      </w:r>
    </w:p>
    <w:p>
      <w:pPr>
        <w:spacing w:after="0" w:line="357" w:lineRule="auto"/>
        <w:jc w:val="both"/>
        <w:sectPr>
          <w:headerReference w:type="default" r:id="rId57"/>
          <w:footerReference w:type="default" r:id="rId58"/>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240" w:lineRule="auto" w:before="26"/>
        <w:ind w:left="1194" w:right="0"/>
        <w:jc w:val="left"/>
      </w:pPr>
      <w:r>
        <w:rPr/>
        <w:t>报告期内，独立董事出席董事会的会议情况如下：</w:t>
      </w: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994"/>
        <w:gridCol w:w="1133"/>
        <w:gridCol w:w="879"/>
        <w:gridCol w:w="994"/>
        <w:gridCol w:w="1560"/>
        <w:gridCol w:w="991"/>
        <w:gridCol w:w="1020"/>
        <w:gridCol w:w="1928"/>
      </w:tblGrid>
      <w:tr>
        <w:trPr>
          <w:trHeight w:val="478"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
              <w:jc w:val="center"/>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51" w:right="0" w:hanging="89"/>
              <w:jc w:val="left"/>
              <w:rPr>
                <w:rFonts w:ascii="宋体" w:hAnsi="宋体" w:cs="宋体" w:eastAsia="宋体" w:hint="default"/>
                <w:sz w:val="18"/>
                <w:szCs w:val="18"/>
              </w:rPr>
            </w:pPr>
            <w:r>
              <w:rPr>
                <w:rFonts w:ascii="宋体" w:hAnsi="宋体" w:cs="宋体" w:eastAsia="宋体" w:hint="default"/>
                <w:b/>
                <w:bCs/>
                <w:sz w:val="18"/>
                <w:szCs w:val="18"/>
              </w:rPr>
              <w:t>应出席</w:t>
            </w:r>
            <w:r>
              <w:rPr>
                <w:rFonts w:ascii="宋体" w:hAnsi="宋体" w:cs="宋体" w:eastAsia="宋体" w:hint="default"/>
                <w:sz w:val="18"/>
                <w:szCs w:val="18"/>
              </w:rPr>
            </w:r>
          </w:p>
          <w:p>
            <w:pPr>
              <w:pStyle w:val="TableParagraph"/>
              <w:spacing w:line="234" w:lineRule="exact"/>
              <w:ind w:left="251" w:right="0"/>
              <w:jc w:val="left"/>
              <w:rPr>
                <w:rFonts w:ascii="宋体" w:hAnsi="宋体" w:cs="宋体" w:eastAsia="宋体" w:hint="default"/>
                <w:sz w:val="18"/>
                <w:szCs w:val="18"/>
              </w:rPr>
            </w:pPr>
            <w:r>
              <w:rPr>
                <w:rFonts w:ascii="宋体" w:hAnsi="宋体" w:cs="宋体" w:eastAsia="宋体" w:hint="default"/>
                <w:b/>
                <w:bCs/>
                <w:sz w:val="18"/>
                <w:szCs w:val="18"/>
              </w:rPr>
              <w:t>次数</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现场出席</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次数</w:t>
            </w:r>
            <w:r>
              <w:rPr>
                <w:rFonts w:ascii="宋体" w:hAnsi="宋体" w:cs="宋体" w:eastAsia="宋体" w:hint="default"/>
                <w:sz w:val="18"/>
                <w:szCs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30" w:right="0" w:hanging="92"/>
              <w:jc w:val="left"/>
              <w:rPr>
                <w:rFonts w:ascii="宋体" w:hAnsi="宋体" w:cs="宋体" w:eastAsia="宋体" w:hint="default"/>
                <w:sz w:val="18"/>
                <w:szCs w:val="18"/>
              </w:rPr>
            </w:pPr>
            <w:r>
              <w:rPr>
                <w:rFonts w:ascii="宋体" w:hAnsi="宋体" w:cs="宋体" w:eastAsia="宋体" w:hint="default"/>
                <w:b/>
                <w:bCs/>
                <w:sz w:val="18"/>
                <w:szCs w:val="18"/>
              </w:rPr>
              <w:t>以通讯表决方式</w:t>
            </w:r>
            <w:r>
              <w:rPr>
                <w:rFonts w:ascii="宋体" w:hAnsi="宋体" w:cs="宋体" w:eastAsia="宋体" w:hint="default"/>
                <w:sz w:val="18"/>
                <w:szCs w:val="18"/>
              </w:rPr>
            </w:r>
          </w:p>
          <w:p>
            <w:pPr>
              <w:pStyle w:val="TableParagraph"/>
              <w:spacing w:line="234" w:lineRule="exact"/>
              <w:ind w:left="230" w:right="0"/>
              <w:jc w:val="left"/>
              <w:rPr>
                <w:rFonts w:ascii="宋体" w:hAnsi="宋体" w:cs="宋体" w:eastAsia="宋体" w:hint="default"/>
                <w:sz w:val="18"/>
                <w:szCs w:val="18"/>
              </w:rPr>
            </w:pPr>
            <w:r>
              <w:rPr>
                <w:rFonts w:ascii="宋体" w:hAnsi="宋体" w:cs="宋体" w:eastAsia="宋体" w:hint="default"/>
                <w:b/>
                <w:bCs/>
                <w:sz w:val="18"/>
                <w:szCs w:val="18"/>
              </w:rPr>
              <w:t>参加会议次数</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3"/>
              <w:jc w:val="center"/>
              <w:rPr>
                <w:rFonts w:ascii="宋体" w:hAnsi="宋体" w:cs="宋体" w:eastAsia="宋体" w:hint="default"/>
                <w:sz w:val="18"/>
                <w:szCs w:val="18"/>
              </w:rPr>
            </w:pPr>
            <w:r>
              <w:rPr>
                <w:rFonts w:ascii="宋体" w:hAnsi="宋体" w:cs="宋体" w:eastAsia="宋体" w:hint="default"/>
                <w:b/>
                <w:bCs/>
                <w:sz w:val="18"/>
                <w:szCs w:val="18"/>
              </w:rPr>
              <w:t>委托出席</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次数</w:t>
            </w:r>
            <w:r>
              <w:rPr>
                <w:rFonts w:ascii="宋体" w:hAnsi="宋体" w:cs="宋体" w:eastAsia="宋体" w:hint="default"/>
                <w:sz w:val="18"/>
                <w:szCs w:val="18"/>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缺席次数</w:t>
            </w:r>
            <w:r>
              <w:rPr>
                <w:rFonts w:ascii="宋体" w:hAnsi="宋体" w:cs="宋体" w:eastAsia="宋体" w:hint="default"/>
                <w:sz w:val="18"/>
                <w:szCs w:val="18"/>
              </w:rPr>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是否连续两次未亲自</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出席会议</w:t>
            </w:r>
            <w:r>
              <w:rPr>
                <w:rFonts w:ascii="宋体" w:hAnsi="宋体" w:cs="宋体" w:eastAsia="宋体" w:hint="default"/>
                <w:sz w:val="18"/>
                <w:szCs w:val="18"/>
              </w:rPr>
            </w:r>
          </w:p>
        </w:tc>
      </w:tr>
      <w:tr>
        <w:trPr>
          <w:trHeight w:val="36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刘汝林</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3" w:right="0"/>
              <w:jc w:val="left"/>
              <w:rPr>
                <w:rFonts w:ascii="Calibri" w:hAnsi="Calibri" w:cs="Calibri" w:eastAsia="Calibri" w:hint="default"/>
                <w:sz w:val="18"/>
                <w:szCs w:val="18"/>
              </w:rPr>
            </w:pPr>
            <w:r>
              <w:rPr>
                <w:rFonts w:ascii="Calibri"/>
                <w:sz w:val="18"/>
              </w:rPr>
              <w:t>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27" w:right="0"/>
              <w:jc w:val="left"/>
              <w:rPr>
                <w:rFonts w:ascii="Calibri" w:hAnsi="Calibri" w:cs="Calibri" w:eastAsia="Calibri" w:hint="default"/>
                <w:sz w:val="18"/>
                <w:szCs w:val="18"/>
              </w:rPr>
            </w:pPr>
            <w:r>
              <w:rPr>
                <w:rFonts w:ascii="Calibri"/>
                <w:sz w:val="18"/>
              </w:rPr>
              <w:t>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1" w:right="0"/>
              <w:jc w:val="left"/>
              <w:rPr>
                <w:rFonts w:ascii="Calibri" w:hAnsi="Calibri" w:cs="Calibri" w:eastAsia="Calibri" w:hint="default"/>
                <w:sz w:val="18"/>
                <w:szCs w:val="18"/>
              </w:rPr>
            </w:pPr>
            <w:r>
              <w:rPr>
                <w:rFonts w:ascii="Calibri"/>
                <w:sz w:val="18"/>
              </w:rPr>
              <w:t>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0</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罗伟德</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3" w:right="0"/>
              <w:jc w:val="left"/>
              <w:rPr>
                <w:rFonts w:ascii="Calibri" w:hAnsi="Calibri" w:cs="Calibri" w:eastAsia="Calibri" w:hint="default"/>
                <w:sz w:val="18"/>
                <w:szCs w:val="18"/>
              </w:rPr>
            </w:pPr>
            <w:r>
              <w:rPr>
                <w:rFonts w:ascii="Calibri"/>
                <w:sz w:val="18"/>
              </w:rPr>
              <w:t>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27" w:right="0"/>
              <w:jc w:val="left"/>
              <w:rPr>
                <w:rFonts w:ascii="Calibri" w:hAnsi="Calibri" w:cs="Calibri" w:eastAsia="Calibri" w:hint="default"/>
                <w:sz w:val="18"/>
                <w:szCs w:val="18"/>
              </w:rPr>
            </w:pPr>
            <w:r>
              <w:rPr>
                <w:rFonts w:ascii="Calibri"/>
                <w:sz w:val="18"/>
              </w:rPr>
              <w:t>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1" w:right="0"/>
              <w:jc w:val="left"/>
              <w:rPr>
                <w:rFonts w:ascii="Calibri" w:hAnsi="Calibri" w:cs="Calibri" w:eastAsia="Calibri" w:hint="default"/>
                <w:sz w:val="18"/>
                <w:szCs w:val="18"/>
              </w:rPr>
            </w:pPr>
            <w:r>
              <w:rPr>
                <w:rFonts w:ascii="Calibri"/>
                <w:sz w:val="18"/>
              </w:rPr>
              <w:t>1</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0</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傅强国</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3" w:right="0"/>
              <w:jc w:val="left"/>
              <w:rPr>
                <w:rFonts w:ascii="Calibri" w:hAnsi="Calibri" w:cs="Calibri" w:eastAsia="Calibri" w:hint="default"/>
                <w:sz w:val="18"/>
                <w:szCs w:val="18"/>
              </w:rPr>
            </w:pPr>
            <w:r>
              <w:rPr>
                <w:rFonts w:ascii="Calibri"/>
                <w:sz w:val="18"/>
              </w:rPr>
              <w:t>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27" w:right="0"/>
              <w:jc w:val="left"/>
              <w:rPr>
                <w:rFonts w:ascii="Calibri" w:hAnsi="Calibri" w:cs="Calibri" w:eastAsia="Calibri" w:hint="default"/>
                <w:sz w:val="18"/>
                <w:szCs w:val="18"/>
              </w:rPr>
            </w:pPr>
            <w:r>
              <w:rPr>
                <w:rFonts w:ascii="Calibri"/>
                <w:sz w:val="18"/>
              </w:rPr>
              <w:t>1</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1" w:right="0"/>
              <w:jc w:val="left"/>
              <w:rPr>
                <w:rFonts w:ascii="Calibri" w:hAnsi="Calibri" w:cs="Calibri" w:eastAsia="Calibri" w:hint="default"/>
                <w:sz w:val="18"/>
                <w:szCs w:val="18"/>
              </w:rPr>
            </w:pPr>
            <w:r>
              <w:rPr>
                <w:rFonts w:ascii="Calibri"/>
                <w:sz w:val="18"/>
              </w:rPr>
              <w:t>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0</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26" w:lineRule="exact" w:before="0"/>
        <w:ind w:left="714" w:right="0" w:firstLine="0"/>
        <w:jc w:val="both"/>
        <w:rPr>
          <w:rFonts w:ascii="宋体" w:hAnsi="宋体" w:cs="宋体" w:eastAsia="宋体" w:hint="default"/>
          <w:sz w:val="18"/>
          <w:szCs w:val="18"/>
        </w:rPr>
      </w:pPr>
      <w:r>
        <w:rPr>
          <w:rFonts w:ascii="宋体" w:hAnsi="宋体" w:cs="宋体" w:eastAsia="宋体" w:hint="default"/>
          <w:sz w:val="18"/>
          <w:szCs w:val="18"/>
        </w:rPr>
        <w:t>注：应出席董事会次数中包含</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次以通讯表决方式召开的董事会临时会议。</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p>
      <w:pPr>
        <w:pStyle w:val="Heading4"/>
        <w:spacing w:line="240" w:lineRule="auto"/>
        <w:ind w:left="714" w:right="0"/>
        <w:jc w:val="both"/>
        <w:rPr>
          <w:b w:val="0"/>
          <w:bCs w:val="0"/>
        </w:rPr>
      </w:pPr>
      <w:r>
        <w:rPr/>
        <w:t>三、</w:t>
      </w:r>
      <w:r>
        <w:rPr>
          <w:spacing w:val="-95"/>
        </w:rPr>
        <w:t> </w:t>
      </w:r>
      <w:r>
        <w:rPr/>
        <w:t>公司股东大会、董事会召开情况</w:t>
      </w:r>
      <w:r>
        <w:rPr>
          <w:b w:val="0"/>
          <w:bCs w:val="0"/>
        </w:rPr>
      </w:r>
    </w:p>
    <w:p>
      <w:pPr>
        <w:pStyle w:val="Heading4"/>
        <w:spacing w:line="240" w:lineRule="auto" w:before="154"/>
        <w:ind w:left="1194" w:right="0"/>
        <w:jc w:val="left"/>
        <w:rPr>
          <w:b w:val="0"/>
          <w:bCs w:val="0"/>
        </w:rPr>
      </w:pPr>
      <w:r>
        <w:rPr/>
        <w:t>（一）</w:t>
      </w:r>
      <w:r>
        <w:rPr>
          <w:spacing w:val="-67"/>
        </w:rPr>
        <w:t> </w:t>
      </w:r>
      <w:r>
        <w:rPr/>
        <w:t>股东大会召开情况</w:t>
      </w:r>
      <w:r>
        <w:rPr>
          <w:b w:val="0"/>
          <w:bCs w:val="0"/>
        </w:rPr>
      </w:r>
    </w:p>
    <w:p>
      <w:pPr>
        <w:pStyle w:val="BodyText"/>
        <w:spacing w:line="240" w:lineRule="auto" w:before="152"/>
        <w:ind w:left="1194" w:right="0"/>
        <w:jc w:val="left"/>
      </w:pPr>
      <w:r>
        <w:rPr/>
        <w:t>报告期内</w:t>
      </w:r>
      <w:r>
        <w:rPr>
          <w:spacing w:val="-41"/>
        </w:rPr>
        <w:t>，</w:t>
      </w:r>
      <w:r>
        <w:rPr/>
        <w:t>公司共召开了</w:t>
      </w:r>
      <w:r>
        <w:rPr>
          <w:spacing w:val="-60"/>
        </w:rPr>
        <w:t> </w:t>
      </w:r>
      <w:r>
        <w:rPr>
          <w:rFonts w:ascii="Calibri" w:hAnsi="Calibri" w:cs="Calibri" w:eastAsia="Calibri" w:hint="default"/>
        </w:rPr>
        <w:t>2</w:t>
      </w:r>
      <w:r>
        <w:rPr>
          <w:rFonts w:ascii="Calibri" w:hAnsi="Calibri" w:cs="Calibri" w:eastAsia="Calibri" w:hint="default"/>
          <w:spacing w:val="6"/>
        </w:rPr>
        <w:t> </w:t>
      </w:r>
      <w:r>
        <w:rPr/>
        <w:t>次股东大会</w:t>
      </w:r>
      <w:r>
        <w:rPr>
          <w:spacing w:val="-41"/>
        </w:rPr>
        <w:t>。</w:t>
      </w:r>
      <w:r>
        <w:rPr/>
        <w:t>公司股东大会严格按</w:t>
      </w:r>
      <w:r>
        <w:rPr>
          <w:spacing w:val="-41"/>
        </w:rPr>
        <w:t>照</w:t>
      </w:r>
      <w:r>
        <w:rPr/>
        <w:t>《公司法</w:t>
      </w:r>
      <w:r>
        <w:rPr>
          <w:spacing w:val="-120"/>
        </w:rPr>
        <w:t>》</w:t>
      </w:r>
      <w:r>
        <w:rPr/>
        <w:t>、</w:t>
      </w:r>
    </w:p>
    <w:p>
      <w:pPr>
        <w:pStyle w:val="BodyText"/>
        <w:spacing w:line="357" w:lineRule="auto" w:before="123"/>
        <w:ind w:left="714" w:right="739"/>
        <w:jc w:val="both"/>
      </w:pPr>
      <w:r>
        <w:rPr>
          <w:spacing w:val="-5"/>
        </w:rPr>
        <w:t>《公司章程》、《股东大会议事规则》等文件的要求，对公司的相关事项做出了</w:t>
      </w:r>
      <w:r>
        <w:rPr>
          <w:spacing w:val="-88"/>
        </w:rPr>
        <w:t> </w:t>
      </w:r>
      <w:r>
        <w:rPr>
          <w:spacing w:val="-88"/>
        </w:rPr>
      </w:r>
      <w:r>
        <w:rPr/>
        <w:t>决策，程序规范，决策科学，效果良好。具体情况如下：</w:t>
      </w:r>
    </w:p>
    <w:p>
      <w:pPr>
        <w:pStyle w:val="BodyText"/>
        <w:spacing w:line="240" w:lineRule="auto" w:before="34"/>
        <w:ind w:left="856" w:right="0"/>
        <w:jc w:val="both"/>
      </w:pPr>
      <w:r>
        <w:rPr>
          <w:rFonts w:ascii="Calibri" w:hAnsi="Calibri" w:cs="Calibri" w:eastAsia="Calibri" w:hint="default"/>
        </w:rPr>
        <w:t>1</w:t>
      </w:r>
      <w:r>
        <w:rPr/>
        <w:t>、   </w:t>
      </w:r>
      <w:r>
        <w:rPr>
          <w:rFonts w:ascii="Calibri" w:hAnsi="Calibri" w:cs="Calibri" w:eastAsia="Calibri" w:hint="default"/>
        </w:rPr>
        <w:t>2009</w:t>
      </w:r>
      <w:r>
        <w:rPr>
          <w:rFonts w:ascii="Calibri" w:hAnsi="Calibri" w:cs="Calibri" w:eastAsia="Calibri" w:hint="default"/>
          <w:spacing w:val="-19"/>
        </w:rPr>
        <w:t> </w:t>
      </w:r>
      <w:r>
        <w:rPr/>
        <w:t>年度股东大会</w:t>
      </w:r>
    </w:p>
    <w:p>
      <w:pPr>
        <w:pStyle w:val="BodyText"/>
        <w:spacing w:line="240" w:lineRule="auto" w:before="123"/>
        <w:ind w:left="1324" w:right="718"/>
        <w:jc w:val="center"/>
      </w:pPr>
      <w:r>
        <w:rPr>
          <w:rFonts w:ascii="Calibri" w:hAnsi="Calibri" w:cs="Calibri" w:eastAsia="Calibri" w:hint="default"/>
        </w:rPr>
        <w:t>2010</w:t>
      </w:r>
      <w:r>
        <w:rPr>
          <w:rFonts w:ascii="Calibri" w:hAnsi="Calibri" w:cs="Calibri" w:eastAsia="Calibri" w:hint="default"/>
          <w:spacing w:val="8"/>
        </w:rPr>
        <w:t> </w:t>
      </w:r>
      <w:r>
        <w:rPr/>
        <w:t>年</w:t>
      </w:r>
      <w:r>
        <w:rPr>
          <w:spacing w:val="-59"/>
        </w:rPr>
        <w:t> </w:t>
      </w:r>
      <w:r>
        <w:rPr>
          <w:rFonts w:ascii="Calibri" w:hAnsi="Calibri" w:cs="Calibri" w:eastAsia="Calibri" w:hint="default"/>
        </w:rPr>
        <w:t>5</w:t>
      </w:r>
      <w:r>
        <w:rPr>
          <w:rFonts w:ascii="Calibri" w:hAnsi="Calibri" w:cs="Calibri" w:eastAsia="Calibri" w:hint="default"/>
          <w:spacing w:val="7"/>
        </w:rPr>
        <w:t> </w:t>
      </w:r>
      <w:r>
        <w:rPr/>
        <w:t>月</w:t>
      </w:r>
      <w:r>
        <w:rPr>
          <w:spacing w:val="-59"/>
        </w:rPr>
        <w:t> </w:t>
      </w:r>
      <w:r>
        <w:rPr>
          <w:rFonts w:ascii="Calibri" w:hAnsi="Calibri" w:cs="Calibri" w:eastAsia="Calibri" w:hint="default"/>
        </w:rPr>
        <w:t>28</w:t>
      </w:r>
      <w:r>
        <w:rPr>
          <w:rFonts w:ascii="Calibri" w:hAnsi="Calibri" w:cs="Calibri" w:eastAsia="Calibri" w:hint="default"/>
          <w:spacing w:val="8"/>
        </w:rPr>
        <w:t> </w:t>
      </w:r>
      <w:r>
        <w:rPr/>
        <w:t>日，在南京西路</w:t>
      </w:r>
      <w:r>
        <w:rPr>
          <w:spacing w:val="-59"/>
        </w:rPr>
        <w:t> </w:t>
      </w:r>
      <w:r>
        <w:rPr>
          <w:rFonts w:ascii="宋体" w:hAnsi="宋体" w:cs="宋体" w:eastAsia="宋体" w:hint="default"/>
        </w:rPr>
        <w:t>1600</w:t>
      </w:r>
      <w:r>
        <w:rPr>
          <w:rFonts w:ascii="宋体" w:hAnsi="宋体" w:cs="宋体" w:eastAsia="宋体" w:hint="default"/>
          <w:spacing w:val="-59"/>
        </w:rPr>
        <w:t> </w:t>
      </w:r>
      <w:r>
        <w:rPr/>
        <w:t>号上海城市航站楼</w:t>
      </w:r>
      <w:r>
        <w:rPr>
          <w:spacing w:val="-59"/>
        </w:rPr>
        <w:t> </w:t>
      </w:r>
      <w:r>
        <w:rPr>
          <w:rFonts w:ascii="宋体" w:hAnsi="宋体" w:cs="宋体" w:eastAsia="宋体" w:hint="default"/>
        </w:rPr>
        <w:t>10</w:t>
      </w:r>
      <w:r>
        <w:rPr>
          <w:rFonts w:ascii="宋体" w:hAnsi="宋体" w:cs="宋体" w:eastAsia="宋体" w:hint="default"/>
          <w:spacing w:val="-59"/>
        </w:rPr>
        <w:t> </w:t>
      </w:r>
      <w:r>
        <w:rPr/>
        <w:t>楼会议室召开</w:t>
      </w:r>
    </w:p>
    <w:p>
      <w:pPr>
        <w:pStyle w:val="BodyText"/>
        <w:spacing w:line="345" w:lineRule="auto" w:before="121"/>
        <w:ind w:left="858" w:right="728"/>
        <w:jc w:val="both"/>
      </w:pPr>
      <w:r>
        <w:rPr/>
        <w:t>了公司</w:t>
      </w:r>
      <w:r>
        <w:rPr>
          <w:spacing w:val="-66"/>
        </w:rPr>
        <w:t> </w:t>
      </w:r>
      <w:r>
        <w:rPr>
          <w:rFonts w:ascii="Calibri" w:hAnsi="Calibri" w:cs="Calibri" w:eastAsia="Calibri" w:hint="default"/>
        </w:rPr>
        <w:t>2009 </w:t>
      </w:r>
      <w:r>
        <w:rPr/>
        <w:t>年度股东大会，到会股东、股东代表及合法授权代表共</w:t>
      </w:r>
      <w:r>
        <w:rPr>
          <w:spacing w:val="-65"/>
        </w:rPr>
        <w:t> </w:t>
      </w:r>
      <w:r>
        <w:rPr>
          <w:rFonts w:ascii="宋体" w:hAnsi="宋体" w:cs="宋体" w:eastAsia="宋体" w:hint="default"/>
        </w:rPr>
        <w:t>44</w:t>
      </w:r>
      <w:r>
        <w:rPr>
          <w:rFonts w:ascii="宋体" w:hAnsi="宋体" w:cs="宋体" w:eastAsia="宋体" w:hint="default"/>
          <w:spacing w:val="-66"/>
        </w:rPr>
        <w:t> </w:t>
      </w:r>
      <w:r>
        <w:rPr>
          <w:spacing w:val="-4"/>
        </w:rPr>
        <w:t>人，出</w:t>
      </w:r>
      <w:r>
        <w:rPr/>
        <w:t> 席会议的股东（股东代表）所持公司股份占公司总股本的</w:t>
      </w:r>
      <w:r>
        <w:rPr>
          <w:spacing w:val="-94"/>
        </w:rPr>
        <w:t> </w:t>
      </w:r>
      <w:r>
        <w:rPr>
          <w:rFonts w:ascii="宋体" w:hAnsi="宋体" w:cs="宋体" w:eastAsia="宋体" w:hint="default"/>
          <w:spacing w:val="-4"/>
        </w:rPr>
        <w:t>82.265</w:t>
      </w:r>
      <w:r>
        <w:rPr>
          <w:spacing w:val="-4"/>
        </w:rPr>
        <w:t>％，符合《公</w:t>
      </w:r>
      <w:r>
        <w:rPr/>
        <w:t> </w:t>
      </w:r>
      <w:r>
        <w:rPr>
          <w:spacing w:val="-1"/>
        </w:rPr>
        <w:t>司法》和《公司章程》的有关规定。大会以现场会议逐项表决的方式审议通过</w:t>
      </w:r>
      <w:r>
        <w:rPr>
          <w:spacing w:val="-115"/>
        </w:rPr>
        <w:t> </w:t>
      </w:r>
      <w:r>
        <w:rPr>
          <w:spacing w:val="-115"/>
        </w:rPr>
      </w:r>
      <w:r>
        <w:rPr>
          <w:spacing w:val="-2"/>
        </w:rPr>
        <w:t>了《万达信息股份有限公司</w:t>
      </w:r>
      <w:r>
        <w:rPr>
          <w:spacing w:val="-57"/>
        </w:rPr>
        <w:t> </w:t>
      </w:r>
      <w:r>
        <w:rPr>
          <w:rFonts w:ascii="宋体" w:hAnsi="宋体" w:cs="宋体" w:eastAsia="宋体" w:hint="default"/>
        </w:rPr>
        <w:t>2009</w:t>
      </w:r>
      <w:r>
        <w:rPr>
          <w:rFonts w:ascii="宋体" w:hAnsi="宋体" w:cs="宋体" w:eastAsia="宋体" w:hint="default"/>
          <w:spacing w:val="-57"/>
        </w:rPr>
        <w:t> </w:t>
      </w:r>
      <w:r>
        <w:rPr/>
        <w:t>年度工作报告与</w:t>
      </w:r>
      <w:r>
        <w:rPr>
          <w:spacing w:val="-57"/>
        </w:rPr>
        <w:t> </w:t>
      </w:r>
      <w:r>
        <w:rPr>
          <w:rFonts w:ascii="宋体" w:hAnsi="宋体" w:cs="宋体" w:eastAsia="宋体" w:hint="default"/>
        </w:rPr>
        <w:t>2010</w:t>
      </w:r>
      <w:r>
        <w:rPr>
          <w:rFonts w:ascii="宋体" w:hAnsi="宋体" w:cs="宋体" w:eastAsia="宋体" w:hint="default"/>
          <w:spacing w:val="-57"/>
        </w:rPr>
        <w:t> </w:t>
      </w:r>
      <w:r>
        <w:rPr>
          <w:spacing w:val="-23"/>
        </w:rPr>
        <w:t>年度工作规划》、《万达</w:t>
      </w:r>
    </w:p>
    <w:p>
      <w:pPr>
        <w:pStyle w:val="BodyText"/>
        <w:spacing w:line="357" w:lineRule="auto" w:before="46"/>
        <w:ind w:left="858" w:right="728"/>
        <w:jc w:val="both"/>
      </w:pPr>
      <w:r>
        <w:rPr/>
        <w:t>信息股份有限公司</w:t>
      </w:r>
      <w:r>
        <w:rPr>
          <w:spacing w:val="-59"/>
        </w:rPr>
        <w:t> </w:t>
      </w:r>
      <w:r>
        <w:rPr>
          <w:rFonts w:ascii="宋体" w:hAnsi="宋体" w:cs="宋体" w:eastAsia="宋体" w:hint="default"/>
        </w:rPr>
        <w:t>2009</w:t>
      </w:r>
      <w:r>
        <w:rPr>
          <w:rFonts w:ascii="宋体" w:hAnsi="宋体" w:cs="宋体" w:eastAsia="宋体" w:hint="default"/>
          <w:spacing w:val="-59"/>
        </w:rPr>
        <w:t> </w:t>
      </w:r>
      <w:r>
        <w:rPr/>
        <w:t>年度财务报告与</w:t>
      </w:r>
      <w:r>
        <w:rPr>
          <w:spacing w:val="-59"/>
        </w:rPr>
        <w:t> </w:t>
      </w:r>
      <w:r>
        <w:rPr>
          <w:rFonts w:ascii="宋体" w:hAnsi="宋体" w:cs="宋体" w:eastAsia="宋体" w:hint="default"/>
        </w:rPr>
        <w:t>2010</w:t>
      </w:r>
      <w:r>
        <w:rPr>
          <w:rFonts w:ascii="宋体" w:hAnsi="宋体" w:cs="宋体" w:eastAsia="宋体" w:hint="default"/>
          <w:spacing w:val="-59"/>
        </w:rPr>
        <w:t> </w:t>
      </w:r>
      <w:r>
        <w:rPr>
          <w:spacing w:val="-18"/>
        </w:rPr>
        <w:t>年度财务预算》、《万达信息股份</w:t>
      </w:r>
      <w:r>
        <w:rPr/>
        <w:t> </w:t>
      </w:r>
      <w:r>
        <w:rPr>
          <w:spacing w:val="-9"/>
        </w:rPr>
        <w:t>有限公司上市相关审计报告的议案》、《万达信息股份有限公司</w:t>
      </w:r>
      <w:r>
        <w:rPr/>
        <w:t> </w:t>
      </w:r>
      <w:r>
        <w:rPr>
          <w:rFonts w:ascii="宋体" w:hAnsi="宋体" w:cs="宋体" w:eastAsia="宋体" w:hint="default"/>
        </w:rPr>
        <w:t>2009</w:t>
      </w:r>
      <w:r>
        <w:rPr>
          <w:rFonts w:ascii="宋体" w:hAnsi="宋体" w:cs="宋体" w:eastAsia="宋体" w:hint="default"/>
          <w:spacing w:val="-13"/>
        </w:rPr>
        <w:t> </w:t>
      </w:r>
      <w:r>
        <w:rPr/>
        <w:t>年度利润 </w:t>
      </w:r>
      <w:r>
        <w:rPr>
          <w:spacing w:val="-11"/>
        </w:rPr>
        <w:t>分配预案》、《万达信息股份有限公司第三届董事会</w:t>
      </w:r>
      <w:r>
        <w:rPr/>
        <w:t> </w:t>
      </w:r>
      <w:r>
        <w:rPr>
          <w:rFonts w:ascii="宋体" w:hAnsi="宋体" w:cs="宋体" w:eastAsia="宋体" w:hint="default"/>
        </w:rPr>
        <w:t>2009</w:t>
      </w:r>
      <w:r>
        <w:rPr>
          <w:rFonts w:ascii="宋体" w:hAnsi="宋体" w:cs="宋体" w:eastAsia="宋体" w:hint="default"/>
          <w:spacing w:val="-12"/>
        </w:rPr>
        <w:t> </w:t>
      </w:r>
      <w:r>
        <w:rPr>
          <w:spacing w:val="-24"/>
        </w:rPr>
        <w:t>年度工作报告》、《万</w:t>
      </w:r>
      <w:r>
        <w:rPr/>
        <w:t> 达信息股份有限公司第三届董事会独立董事 </w:t>
      </w:r>
      <w:r>
        <w:rPr>
          <w:rFonts w:ascii="宋体" w:hAnsi="宋体" w:cs="宋体" w:eastAsia="宋体" w:hint="default"/>
        </w:rPr>
        <w:t>2009</w:t>
      </w:r>
      <w:r>
        <w:rPr>
          <w:rFonts w:ascii="宋体" w:hAnsi="宋体" w:cs="宋体" w:eastAsia="宋体" w:hint="default"/>
          <w:spacing w:val="-18"/>
        </w:rPr>
        <w:t> </w:t>
      </w:r>
      <w:r>
        <w:rPr>
          <w:spacing w:val="-19"/>
        </w:rPr>
        <w:t>年度述职报告》、《万达信息</w:t>
      </w:r>
      <w:r>
        <w:rPr/>
        <w:t> 股份有限公司第三届监事会 </w:t>
      </w:r>
      <w:r>
        <w:rPr>
          <w:rFonts w:ascii="宋体" w:hAnsi="宋体" w:cs="宋体" w:eastAsia="宋体" w:hint="default"/>
        </w:rPr>
        <w:t>2009</w:t>
      </w:r>
      <w:r>
        <w:rPr>
          <w:rFonts w:ascii="宋体" w:hAnsi="宋体" w:cs="宋体" w:eastAsia="宋体" w:hint="default"/>
          <w:spacing w:val="-24"/>
        </w:rPr>
        <w:t> </w:t>
      </w:r>
      <w:r>
        <w:rPr/>
        <w:t>年度工作报告》和《万达信息股份有限公司 </w:t>
      </w:r>
      <w:r>
        <w:rPr>
          <w:spacing w:val="-19"/>
        </w:rPr>
        <w:t>续聘财务审计机构的议案》。</w:t>
      </w:r>
      <w:r>
        <w:rPr/>
      </w:r>
    </w:p>
    <w:p>
      <w:pPr>
        <w:pStyle w:val="BodyText"/>
        <w:spacing w:line="240" w:lineRule="auto" w:before="34"/>
        <w:ind w:left="856" w:right="0"/>
        <w:jc w:val="both"/>
      </w:pPr>
      <w:r>
        <w:rPr>
          <w:rFonts w:ascii="Calibri" w:hAnsi="Calibri" w:cs="Calibri" w:eastAsia="Calibri" w:hint="default"/>
        </w:rPr>
        <w:t>2</w:t>
      </w:r>
      <w:r>
        <w:rPr/>
        <w:t>、   </w:t>
      </w:r>
      <w:r>
        <w:rPr>
          <w:rFonts w:ascii="Calibri" w:hAnsi="Calibri" w:cs="Calibri" w:eastAsia="Calibri" w:hint="default"/>
        </w:rPr>
        <w:t>2010</w:t>
      </w:r>
      <w:r>
        <w:rPr>
          <w:rFonts w:ascii="Calibri" w:hAnsi="Calibri" w:cs="Calibri" w:eastAsia="Calibri" w:hint="default"/>
          <w:spacing w:val="-22"/>
        </w:rPr>
        <w:t> </w:t>
      </w:r>
      <w:r>
        <w:rPr/>
        <w:t>年第一次临时股东大会</w:t>
      </w:r>
    </w:p>
    <w:p>
      <w:pPr>
        <w:pStyle w:val="BodyText"/>
        <w:spacing w:line="240" w:lineRule="auto" w:before="124"/>
        <w:ind w:left="1194" w:right="0"/>
        <w:jc w:val="left"/>
      </w:pPr>
      <w:r>
        <w:rPr>
          <w:rFonts w:ascii="Calibri" w:hAnsi="Calibri" w:cs="Calibri" w:eastAsia="Calibri" w:hint="default"/>
        </w:rPr>
        <w:t>2010</w:t>
      </w:r>
      <w:r>
        <w:rPr>
          <w:rFonts w:ascii="Calibri" w:hAnsi="Calibri" w:cs="Calibri" w:eastAsia="Calibri" w:hint="default"/>
          <w:spacing w:val="10"/>
        </w:rPr>
        <w:t> </w:t>
      </w:r>
      <w:r>
        <w:rPr/>
        <w:t>年</w:t>
      </w:r>
      <w:r>
        <w:rPr>
          <w:spacing w:val="-57"/>
        </w:rPr>
        <w:t> </w:t>
      </w:r>
      <w:r>
        <w:rPr>
          <w:rFonts w:ascii="Calibri" w:hAnsi="Calibri" w:cs="Calibri" w:eastAsia="Calibri" w:hint="default"/>
        </w:rPr>
        <w:t>11</w:t>
      </w:r>
      <w:r>
        <w:rPr>
          <w:rFonts w:ascii="Calibri" w:hAnsi="Calibri" w:cs="Calibri" w:eastAsia="Calibri" w:hint="default"/>
          <w:spacing w:val="10"/>
        </w:rPr>
        <w:t> </w:t>
      </w:r>
      <w:r>
        <w:rPr/>
        <w:t>月</w:t>
      </w:r>
      <w:r>
        <w:rPr>
          <w:spacing w:val="-57"/>
        </w:rPr>
        <w:t> </w:t>
      </w:r>
      <w:r>
        <w:rPr>
          <w:rFonts w:ascii="Calibri" w:hAnsi="Calibri" w:cs="Calibri" w:eastAsia="Calibri" w:hint="default"/>
        </w:rPr>
        <w:t>22</w:t>
      </w:r>
      <w:r>
        <w:rPr>
          <w:rFonts w:ascii="Calibri" w:hAnsi="Calibri" w:cs="Calibri" w:eastAsia="Calibri" w:hint="default"/>
          <w:spacing w:val="10"/>
        </w:rPr>
        <w:t> </w:t>
      </w:r>
      <w:r>
        <w:rPr/>
        <w:t>日，在南京西路</w:t>
      </w:r>
      <w:r>
        <w:rPr>
          <w:spacing w:val="-57"/>
        </w:rPr>
        <w:t> </w:t>
      </w:r>
      <w:r>
        <w:rPr>
          <w:rFonts w:ascii="宋体" w:hAnsi="宋体" w:cs="宋体" w:eastAsia="宋体" w:hint="default"/>
        </w:rPr>
        <w:t>1600</w:t>
      </w:r>
      <w:r>
        <w:rPr>
          <w:rFonts w:ascii="宋体" w:hAnsi="宋体" w:cs="宋体" w:eastAsia="宋体" w:hint="default"/>
          <w:spacing w:val="-56"/>
        </w:rPr>
        <w:t> </w:t>
      </w:r>
      <w:r>
        <w:rPr/>
        <w:t>号上海城市航站楼</w:t>
      </w:r>
      <w:r>
        <w:rPr>
          <w:spacing w:val="-57"/>
        </w:rPr>
        <w:t> </w:t>
      </w:r>
      <w:r>
        <w:rPr>
          <w:rFonts w:ascii="宋体" w:hAnsi="宋体" w:cs="宋体" w:eastAsia="宋体" w:hint="default"/>
        </w:rPr>
        <w:t>10</w:t>
      </w:r>
      <w:r>
        <w:rPr>
          <w:rFonts w:ascii="宋体" w:hAnsi="宋体" w:cs="宋体" w:eastAsia="宋体" w:hint="default"/>
          <w:spacing w:val="-57"/>
        </w:rPr>
        <w:t> </w:t>
      </w:r>
      <w:r>
        <w:rPr/>
        <w:t>楼会议室召开</w:t>
      </w:r>
    </w:p>
    <w:p>
      <w:pPr>
        <w:pStyle w:val="BodyText"/>
        <w:spacing w:line="355" w:lineRule="auto" w:before="123"/>
        <w:ind w:left="714" w:right="728"/>
        <w:jc w:val="both"/>
      </w:pPr>
      <w:r>
        <w:rPr/>
        <w:t>了公司</w:t>
      </w:r>
      <w:r>
        <w:rPr>
          <w:spacing w:val="-55"/>
        </w:rPr>
        <w:t> </w:t>
      </w:r>
      <w:r>
        <w:rPr>
          <w:rFonts w:ascii="宋体" w:hAnsi="宋体" w:cs="宋体" w:eastAsia="宋体" w:hint="default"/>
        </w:rPr>
        <w:t>2010</w:t>
      </w:r>
      <w:r>
        <w:rPr>
          <w:rFonts w:ascii="宋体" w:hAnsi="宋体" w:cs="宋体" w:eastAsia="宋体" w:hint="default"/>
          <w:spacing w:val="-54"/>
        </w:rPr>
        <w:t> </w:t>
      </w:r>
      <w:r>
        <w:rPr>
          <w:spacing w:val="-3"/>
        </w:rPr>
        <w:t>年第一次临时股东大会，到会股东、股东代表及合法授权代表共</w:t>
      </w:r>
      <w:r>
        <w:rPr>
          <w:spacing w:val="-53"/>
        </w:rPr>
        <w:t> </w:t>
      </w:r>
      <w:r>
        <w:rPr>
          <w:rFonts w:ascii="宋体" w:hAnsi="宋体" w:cs="宋体" w:eastAsia="宋体" w:hint="default"/>
        </w:rPr>
        <w:t>53 </w:t>
      </w:r>
      <w:r>
        <w:rPr>
          <w:spacing w:val="-2"/>
        </w:rPr>
        <w:t>人，出席会议的股东（股东代表）所持公司股份占公司总股本的</w:t>
      </w:r>
      <w:r>
        <w:rPr>
          <w:spacing w:val="-49"/>
        </w:rPr>
        <w:t> </w:t>
      </w:r>
      <w:r>
        <w:rPr>
          <w:rFonts w:ascii="宋体" w:hAnsi="宋体" w:cs="宋体" w:eastAsia="宋体" w:hint="default"/>
          <w:spacing w:val="-2"/>
        </w:rPr>
        <w:t>91.88</w:t>
      </w:r>
      <w:r>
        <w:rPr>
          <w:spacing w:val="-2"/>
        </w:rPr>
        <w:t>％，符合</w:t>
      </w:r>
    </w:p>
    <w:p>
      <w:pPr>
        <w:pStyle w:val="BodyText"/>
        <w:spacing w:line="357" w:lineRule="auto" w:before="38"/>
        <w:ind w:left="714" w:right="731"/>
        <w:jc w:val="both"/>
      </w:pPr>
      <w:r>
        <w:rPr>
          <w:spacing w:val="2"/>
        </w:rPr>
        <w:t>《公司法》和《公司章程》的有关规定。大会以现场会议逐项表决的方式审议</w:t>
      </w:r>
      <w:r>
        <w:rPr>
          <w:spacing w:val="-93"/>
        </w:rPr>
        <w:t> </w:t>
      </w:r>
      <w:r>
        <w:rPr>
          <w:spacing w:val="-93"/>
        </w:rPr>
      </w:r>
      <w:r>
        <w:rPr>
          <w:spacing w:val="-4"/>
        </w:rPr>
        <w:t>通过了《万达信息股份有限公司第三届董事会到期换届的提议》、《万达信息股</w:t>
      </w:r>
      <w:r>
        <w:rPr>
          <w:spacing w:val="-114"/>
        </w:rPr>
        <w:t> </w:t>
      </w:r>
      <w:r>
        <w:rPr>
          <w:spacing w:val="-114"/>
        </w:rPr>
      </w:r>
      <w:r>
        <w:rPr>
          <w:spacing w:val="-4"/>
        </w:rPr>
        <w:t>份有限公司第三届董事会工作报告》、《万达信息股份有限公司第三届监事会到</w:t>
      </w:r>
    </w:p>
    <w:p>
      <w:pPr>
        <w:spacing w:after="0" w:line="357" w:lineRule="auto"/>
        <w:jc w:val="both"/>
        <w:sectPr>
          <w:headerReference w:type="default" r:id="rId60"/>
          <w:footerReference w:type="default" r:id="rId61"/>
          <w:pgSz w:w="11910" w:h="16840"/>
          <w:pgMar w:header="721" w:footer="0" w:top="1180" w:bottom="280" w:left="1100" w:right="1080"/>
        </w:sectPr>
      </w:pPr>
    </w:p>
    <w:p>
      <w:pPr>
        <w:spacing w:line="240" w:lineRule="auto" w:before="11"/>
        <w:rPr>
          <w:rFonts w:ascii="宋体" w:hAnsi="宋体" w:cs="宋体" w:eastAsia="宋体" w:hint="default"/>
          <w:sz w:val="11"/>
          <w:szCs w:val="11"/>
        </w:rPr>
      </w:pPr>
    </w:p>
    <w:p>
      <w:pPr>
        <w:pStyle w:val="BodyText"/>
        <w:spacing w:line="357" w:lineRule="auto" w:before="26"/>
        <w:ind w:right="228"/>
        <w:jc w:val="both"/>
      </w:pPr>
      <w:r>
        <w:rPr>
          <w:spacing w:val="2"/>
        </w:rPr>
        <w:t>期换</w:t>
      </w:r>
      <w:r>
        <w:rPr>
          <w:spacing w:val="4"/>
        </w:rPr>
        <w:t>届</w:t>
      </w:r>
      <w:r>
        <w:rPr>
          <w:spacing w:val="2"/>
        </w:rPr>
        <w:t>的提</w:t>
      </w:r>
      <w:r>
        <w:rPr>
          <w:spacing w:val="5"/>
        </w:rPr>
        <w:t>议</w:t>
      </w:r>
      <w:r>
        <w:rPr>
          <w:spacing w:val="-118"/>
        </w:rPr>
        <w:t>》</w:t>
      </w:r>
      <w:r>
        <w:rPr>
          <w:spacing w:val="-116"/>
        </w:rPr>
        <w:t>、</w:t>
      </w:r>
      <w:r>
        <w:rPr>
          <w:spacing w:val="2"/>
        </w:rPr>
        <w:t>《</w:t>
      </w:r>
      <w:r>
        <w:rPr>
          <w:spacing w:val="4"/>
        </w:rPr>
        <w:t>万达</w:t>
      </w:r>
      <w:r>
        <w:rPr>
          <w:spacing w:val="2"/>
        </w:rPr>
        <w:t>信息</w:t>
      </w:r>
      <w:r>
        <w:rPr>
          <w:spacing w:val="4"/>
        </w:rPr>
        <w:t>股</w:t>
      </w:r>
      <w:r>
        <w:rPr>
          <w:spacing w:val="2"/>
        </w:rPr>
        <w:t>份有</w:t>
      </w:r>
      <w:r>
        <w:rPr>
          <w:spacing w:val="4"/>
        </w:rPr>
        <w:t>限</w:t>
      </w:r>
      <w:r>
        <w:rPr>
          <w:spacing w:val="2"/>
        </w:rPr>
        <w:t>公</w:t>
      </w:r>
      <w:r>
        <w:rPr>
          <w:spacing w:val="4"/>
        </w:rPr>
        <w:t>司</w:t>
      </w:r>
      <w:r>
        <w:rPr>
          <w:spacing w:val="2"/>
        </w:rPr>
        <w:t>第</w:t>
      </w:r>
      <w:r>
        <w:rPr>
          <w:spacing w:val="4"/>
        </w:rPr>
        <w:t>三</w:t>
      </w:r>
      <w:r>
        <w:rPr>
          <w:spacing w:val="2"/>
        </w:rPr>
        <w:t>届监</w:t>
      </w:r>
      <w:r>
        <w:rPr>
          <w:spacing w:val="4"/>
        </w:rPr>
        <w:t>事</w:t>
      </w:r>
      <w:r>
        <w:rPr>
          <w:spacing w:val="2"/>
        </w:rPr>
        <w:t>会工</w:t>
      </w:r>
      <w:r>
        <w:rPr>
          <w:spacing w:val="4"/>
        </w:rPr>
        <w:t>作</w:t>
      </w:r>
      <w:r>
        <w:rPr>
          <w:spacing w:val="2"/>
        </w:rPr>
        <w:t>报</w:t>
      </w:r>
      <w:r>
        <w:rPr>
          <w:spacing w:val="10"/>
        </w:rPr>
        <w:t>告</w:t>
      </w:r>
      <w:r>
        <w:rPr>
          <w:spacing w:val="-118"/>
        </w:rPr>
        <w:t>》</w:t>
      </w:r>
      <w:r>
        <w:rPr>
          <w:spacing w:val="-115"/>
        </w:rPr>
        <w:t>、</w:t>
      </w:r>
      <w:r>
        <w:rPr>
          <w:spacing w:val="4"/>
        </w:rPr>
        <w:t>《</w:t>
      </w:r>
      <w:r>
        <w:rPr>
          <w:spacing w:val="2"/>
        </w:rPr>
        <w:t>万达信息</w:t>
      </w:r>
      <w:r>
        <w:rPr>
          <w:spacing w:val="2"/>
        </w:rPr>
        <w:t> </w:t>
      </w:r>
      <w:r>
        <w:rPr>
          <w:spacing w:val="2"/>
        </w:rPr>
        <w:t>股份</w:t>
      </w:r>
      <w:r>
        <w:rPr>
          <w:spacing w:val="4"/>
        </w:rPr>
        <w:t>有</w:t>
      </w:r>
      <w:r>
        <w:rPr>
          <w:spacing w:val="2"/>
        </w:rPr>
        <w:t>限</w:t>
      </w:r>
      <w:r>
        <w:rPr>
          <w:spacing w:val="4"/>
        </w:rPr>
        <w:t>公</w:t>
      </w:r>
      <w:r>
        <w:rPr>
          <w:spacing w:val="2"/>
        </w:rPr>
        <w:t>司</w:t>
      </w:r>
      <w:r>
        <w:rPr>
          <w:spacing w:val="4"/>
        </w:rPr>
        <w:t>第</w:t>
      </w:r>
      <w:r>
        <w:rPr>
          <w:spacing w:val="2"/>
        </w:rPr>
        <w:t>四</w:t>
      </w:r>
      <w:r>
        <w:rPr>
          <w:spacing w:val="4"/>
        </w:rPr>
        <w:t>届董</w:t>
      </w:r>
      <w:r>
        <w:rPr>
          <w:spacing w:val="2"/>
        </w:rPr>
        <w:t>事会</w:t>
      </w:r>
      <w:r>
        <w:rPr>
          <w:spacing w:val="4"/>
        </w:rPr>
        <w:t>董</w:t>
      </w:r>
      <w:r>
        <w:rPr>
          <w:spacing w:val="2"/>
        </w:rPr>
        <w:t>事</w:t>
      </w:r>
      <w:r>
        <w:rPr>
          <w:spacing w:val="4"/>
        </w:rPr>
        <w:t>及</w:t>
      </w:r>
      <w:r>
        <w:rPr>
          <w:spacing w:val="2"/>
        </w:rPr>
        <w:t>独</w:t>
      </w:r>
      <w:r>
        <w:rPr>
          <w:spacing w:val="4"/>
        </w:rPr>
        <w:t>立</w:t>
      </w:r>
      <w:r>
        <w:rPr>
          <w:spacing w:val="2"/>
        </w:rPr>
        <w:t>董</w:t>
      </w:r>
      <w:r>
        <w:rPr>
          <w:spacing w:val="4"/>
        </w:rPr>
        <w:t>事、</w:t>
      </w:r>
      <w:r>
        <w:rPr>
          <w:spacing w:val="2"/>
        </w:rPr>
        <w:t>监事</w:t>
      </w:r>
      <w:r>
        <w:rPr>
          <w:spacing w:val="4"/>
        </w:rPr>
        <w:t>会</w:t>
      </w:r>
      <w:r>
        <w:rPr>
          <w:spacing w:val="2"/>
        </w:rPr>
        <w:t>监</w:t>
      </w:r>
      <w:r>
        <w:rPr>
          <w:spacing w:val="4"/>
        </w:rPr>
        <w:t>事</w:t>
      </w:r>
      <w:r>
        <w:rPr>
          <w:spacing w:val="2"/>
        </w:rPr>
        <w:t>报</w:t>
      </w:r>
      <w:r>
        <w:rPr>
          <w:spacing w:val="4"/>
        </w:rPr>
        <w:t>酬</w:t>
      </w:r>
      <w:r>
        <w:rPr>
          <w:spacing w:val="2"/>
        </w:rPr>
        <w:t>的</w:t>
      </w:r>
      <w:r>
        <w:rPr>
          <w:spacing w:val="4"/>
        </w:rPr>
        <w:t>议</w:t>
      </w:r>
      <w:r>
        <w:rPr>
          <w:spacing w:val="13"/>
        </w:rPr>
        <w:t>案</w:t>
      </w:r>
      <w:r>
        <w:rPr>
          <w:spacing w:val="-118"/>
        </w:rPr>
        <w:t>》、</w:t>
      </w:r>
      <w:r>
        <w:rPr>
          <w:spacing w:val="4"/>
        </w:rPr>
        <w:t>《</w:t>
      </w:r>
      <w:r>
        <w:rPr/>
        <w:t>关于</w:t>
      </w:r>
      <w:r>
        <w:rPr/>
        <w:t> 万达信息股份有限公司申请首次公开发行股票并在创业板上市的议</w:t>
      </w:r>
      <w:r>
        <w:rPr>
          <w:spacing w:val="1"/>
        </w:rPr>
        <w:t>案</w:t>
      </w:r>
      <w:r>
        <w:rPr>
          <w:spacing w:val="-120"/>
        </w:rPr>
        <w:t>》。</w:t>
      </w:r>
      <w:r>
        <w:rPr/>
      </w:r>
    </w:p>
    <w:p>
      <w:pPr>
        <w:pStyle w:val="Heading4"/>
        <w:spacing w:line="240" w:lineRule="auto" w:before="34"/>
        <w:ind w:left="634" w:right="126"/>
        <w:jc w:val="left"/>
        <w:rPr>
          <w:b w:val="0"/>
          <w:bCs w:val="0"/>
        </w:rPr>
      </w:pPr>
      <w:r>
        <w:rPr/>
        <w:t>（二）</w:t>
      </w:r>
      <w:r>
        <w:rPr>
          <w:spacing w:val="-65"/>
        </w:rPr>
        <w:t> </w:t>
      </w:r>
      <w:r>
        <w:rPr/>
        <w:t>董事会召开情况</w:t>
      </w:r>
      <w:r>
        <w:rPr>
          <w:b w:val="0"/>
          <w:bCs w:val="0"/>
        </w:rPr>
      </w:r>
    </w:p>
    <w:p>
      <w:pPr>
        <w:pStyle w:val="BodyText"/>
        <w:spacing w:line="240" w:lineRule="auto" w:before="154"/>
        <w:ind w:left="634" w:right="0"/>
        <w:jc w:val="left"/>
      </w:pPr>
      <w:r>
        <w:rPr/>
        <w:t>报告期内</w:t>
      </w:r>
      <w:r>
        <w:rPr>
          <w:spacing w:val="-41"/>
        </w:rPr>
        <w:t>，</w:t>
      </w:r>
      <w:r>
        <w:rPr/>
        <w:t>公司共召开了</w:t>
      </w:r>
      <w:r>
        <w:rPr>
          <w:spacing w:val="-60"/>
        </w:rPr>
        <w:t> </w:t>
      </w:r>
      <w:r>
        <w:rPr>
          <w:rFonts w:ascii="宋体" w:hAnsi="宋体" w:cs="宋体" w:eastAsia="宋体" w:hint="default"/>
        </w:rPr>
        <w:t>4</w:t>
      </w:r>
      <w:r>
        <w:rPr>
          <w:rFonts w:ascii="宋体" w:hAnsi="宋体" w:cs="宋体" w:eastAsia="宋体" w:hint="default"/>
          <w:spacing w:val="-60"/>
        </w:rPr>
        <w:t> </w:t>
      </w:r>
      <w:r>
        <w:rPr/>
        <w:t>次董事会会议</w:t>
      </w:r>
      <w:r>
        <w:rPr>
          <w:spacing w:val="-41"/>
        </w:rPr>
        <w:t>。</w:t>
      </w:r>
      <w:r>
        <w:rPr/>
        <w:t>公司董事会严格遵</w:t>
      </w:r>
      <w:r>
        <w:rPr>
          <w:spacing w:val="-41"/>
        </w:rPr>
        <w:t>守</w:t>
      </w:r>
      <w:r>
        <w:rPr/>
        <w:t>《公司法</w:t>
      </w:r>
      <w:r>
        <w:rPr>
          <w:spacing w:val="-120"/>
        </w:rPr>
        <w:t>》</w:t>
      </w:r>
      <w:r>
        <w:rPr/>
        <w:t>、</w:t>
      </w:r>
    </w:p>
    <w:p>
      <w:pPr>
        <w:pStyle w:val="BodyText"/>
        <w:spacing w:line="357" w:lineRule="auto" w:before="151"/>
        <w:ind w:right="239"/>
        <w:jc w:val="both"/>
      </w:pPr>
      <w:r>
        <w:rPr>
          <w:spacing w:val="-5"/>
        </w:rPr>
        <w:t>《公司章程》、《董事会议事规则》中的相关规定，对公司的相关事项做出了决</w:t>
      </w:r>
      <w:r>
        <w:rPr>
          <w:spacing w:val="-88"/>
        </w:rPr>
        <w:t> </w:t>
      </w:r>
      <w:r>
        <w:rPr>
          <w:spacing w:val="-88"/>
        </w:rPr>
      </w:r>
      <w:r>
        <w:rPr/>
        <w:t>策，程序规范。具体情况如下：</w:t>
      </w:r>
    </w:p>
    <w:p>
      <w:pPr>
        <w:pStyle w:val="BodyText"/>
        <w:tabs>
          <w:tab w:pos="994" w:val="left" w:leader="none"/>
        </w:tabs>
        <w:spacing w:line="240" w:lineRule="auto"/>
        <w:ind w:left="296" w:right="126"/>
        <w:jc w:val="left"/>
      </w:pPr>
      <w:r>
        <w:rPr>
          <w:rFonts w:ascii="Calibri" w:hAnsi="Calibri" w:cs="Calibri" w:eastAsia="Calibri" w:hint="default"/>
        </w:rPr>
        <w:t>1</w:t>
      </w:r>
      <w:r>
        <w:rPr/>
        <w:t>、</w:t>
        <w:tab/>
        <w:t>第三届董事会第五次会议</w:t>
      </w:r>
    </w:p>
    <w:p>
      <w:pPr>
        <w:pStyle w:val="BodyText"/>
        <w:spacing w:line="240" w:lineRule="auto" w:before="121"/>
        <w:ind w:left="634" w:right="0"/>
        <w:jc w:val="left"/>
      </w:pPr>
      <w:r>
        <w:rPr>
          <w:rFonts w:ascii="宋体" w:hAnsi="宋体" w:cs="宋体" w:eastAsia="宋体" w:hint="default"/>
        </w:rPr>
        <w:t>2010</w:t>
      </w:r>
      <w:r>
        <w:rPr>
          <w:rFonts w:ascii="宋体" w:hAnsi="宋体" w:cs="宋体" w:eastAsia="宋体" w:hint="default"/>
          <w:spacing w:val="-72"/>
        </w:rPr>
        <w:t> </w:t>
      </w:r>
      <w:r>
        <w:rPr/>
        <w:t>年</w:t>
      </w:r>
      <w:r>
        <w:rPr>
          <w:spacing w:val="-72"/>
        </w:rPr>
        <w:t> </w:t>
      </w:r>
      <w:r>
        <w:rPr>
          <w:rFonts w:ascii="宋体" w:hAnsi="宋体" w:cs="宋体" w:eastAsia="宋体" w:hint="default"/>
        </w:rPr>
        <w:t>1</w:t>
      </w:r>
      <w:r>
        <w:rPr>
          <w:rFonts w:ascii="宋体" w:hAnsi="宋体" w:cs="宋体" w:eastAsia="宋体" w:hint="default"/>
          <w:spacing w:val="-72"/>
        </w:rPr>
        <w:t> </w:t>
      </w:r>
      <w:r>
        <w:rPr/>
        <w:t>月</w:t>
      </w:r>
      <w:r>
        <w:rPr>
          <w:spacing w:val="-72"/>
        </w:rPr>
        <w:t> </w:t>
      </w:r>
      <w:r>
        <w:rPr>
          <w:rFonts w:ascii="宋体" w:hAnsi="宋体" w:cs="宋体" w:eastAsia="宋体" w:hint="default"/>
        </w:rPr>
        <w:t>20</w:t>
      </w:r>
      <w:r>
        <w:rPr>
          <w:rFonts w:ascii="宋体" w:hAnsi="宋体" w:cs="宋体" w:eastAsia="宋体" w:hint="default"/>
          <w:spacing w:val="-72"/>
        </w:rPr>
        <w:t> </w:t>
      </w:r>
      <w:r>
        <w:rPr/>
        <w:t>日</w:t>
      </w:r>
      <w:r>
        <w:rPr>
          <w:spacing w:val="-120"/>
        </w:rPr>
        <w:t>，</w:t>
      </w:r>
      <w:r>
        <w:rPr/>
        <w:t>在</w:t>
      </w:r>
      <w:r>
        <w:rPr>
          <w:spacing w:val="-3"/>
        </w:rPr>
        <w:t>公</w:t>
      </w:r>
      <w:r>
        <w:rPr/>
        <w:t>司接待中心会议室召开了第三届董事会第五次会议，</w:t>
      </w:r>
    </w:p>
    <w:p>
      <w:pPr>
        <w:pStyle w:val="BodyText"/>
        <w:spacing w:line="357" w:lineRule="auto" w:before="154"/>
        <w:ind w:right="228"/>
        <w:jc w:val="both"/>
      </w:pPr>
      <w:r>
        <w:rPr/>
        <w:t>应到董事</w:t>
      </w:r>
      <w:r>
        <w:rPr>
          <w:spacing w:val="-62"/>
        </w:rPr>
        <w:t> </w:t>
      </w:r>
      <w:r>
        <w:rPr>
          <w:rFonts w:ascii="宋体" w:hAnsi="宋体" w:cs="宋体" w:eastAsia="宋体" w:hint="default"/>
        </w:rPr>
        <w:t>7</w:t>
      </w:r>
      <w:r>
        <w:rPr>
          <w:rFonts w:ascii="宋体" w:hAnsi="宋体" w:cs="宋体" w:eastAsia="宋体" w:hint="default"/>
          <w:spacing w:val="-61"/>
        </w:rPr>
        <w:t> </w:t>
      </w:r>
      <w:r>
        <w:rPr/>
        <w:t>人，实到董事</w:t>
      </w:r>
      <w:r>
        <w:rPr>
          <w:spacing w:val="-61"/>
        </w:rPr>
        <w:t> </w:t>
      </w:r>
      <w:r>
        <w:rPr>
          <w:rFonts w:ascii="宋体" w:hAnsi="宋体" w:cs="宋体" w:eastAsia="宋体" w:hint="default"/>
        </w:rPr>
        <w:t>7</w:t>
      </w:r>
      <w:r>
        <w:rPr>
          <w:rFonts w:ascii="宋体" w:hAnsi="宋体" w:cs="宋体" w:eastAsia="宋体" w:hint="default"/>
          <w:spacing w:val="-61"/>
        </w:rPr>
        <w:t> </w:t>
      </w:r>
      <w:r>
        <w:rPr>
          <w:spacing w:val="-3"/>
        </w:rPr>
        <w:t>人，符合《公司法》和《公司章程》的规定，</w:t>
      </w:r>
      <w:r>
        <w:rPr>
          <w:rFonts w:ascii="宋体" w:hAnsi="宋体" w:cs="宋体" w:eastAsia="宋体" w:hint="default"/>
          <w:spacing w:val="-3"/>
        </w:rPr>
        <w:t>4</w:t>
      </w:r>
      <w:r>
        <w:rPr>
          <w:rFonts w:ascii="宋体" w:hAnsi="宋体" w:cs="宋体" w:eastAsia="宋体" w:hint="default"/>
          <w:spacing w:val="-61"/>
        </w:rPr>
        <w:t> </w:t>
      </w:r>
      <w:r>
        <w:rPr/>
        <w:t>名监 </w:t>
      </w:r>
      <w:r>
        <w:rPr>
          <w:spacing w:val="2"/>
        </w:rPr>
        <w:t>事列席了本次会议。会议由公司董事长史一兵先生主持，经逐项表决，审议通</w:t>
      </w:r>
      <w:r>
        <w:rPr>
          <w:spacing w:val="-91"/>
        </w:rPr>
        <w:t> </w:t>
      </w:r>
      <w:r>
        <w:rPr>
          <w:spacing w:val="-91"/>
        </w:rPr>
      </w:r>
      <w:r>
        <w:rPr>
          <w:spacing w:val="-1"/>
        </w:rPr>
        <w:t>过了《万达信息股份有限公司</w:t>
      </w:r>
      <w:r>
        <w:rPr>
          <w:spacing w:val="-27"/>
        </w:rPr>
        <w:t> </w:t>
      </w:r>
      <w:r>
        <w:rPr>
          <w:rFonts w:ascii="宋体" w:hAnsi="宋体" w:cs="宋体" w:eastAsia="宋体" w:hint="default"/>
        </w:rPr>
        <w:t>2009</w:t>
      </w:r>
      <w:r>
        <w:rPr>
          <w:rFonts w:ascii="宋体" w:hAnsi="宋体" w:cs="宋体" w:eastAsia="宋体" w:hint="default"/>
          <w:spacing w:val="-28"/>
        </w:rPr>
        <w:t> </w:t>
      </w:r>
      <w:r>
        <w:rPr/>
        <w:t>年度工作报告与</w:t>
      </w:r>
      <w:r>
        <w:rPr>
          <w:spacing w:val="-27"/>
        </w:rPr>
        <w:t> </w:t>
      </w:r>
      <w:r>
        <w:rPr>
          <w:rFonts w:ascii="宋体" w:hAnsi="宋体" w:cs="宋体" w:eastAsia="宋体" w:hint="default"/>
        </w:rPr>
        <w:t>2010</w:t>
      </w:r>
      <w:r>
        <w:rPr>
          <w:rFonts w:ascii="宋体" w:hAnsi="宋体" w:cs="宋体" w:eastAsia="宋体" w:hint="default"/>
          <w:spacing w:val="-28"/>
        </w:rPr>
        <w:t> </w:t>
      </w:r>
      <w:r>
        <w:rPr>
          <w:spacing w:val="-24"/>
        </w:rPr>
        <w:t>年度工作计划》、《万</w:t>
      </w:r>
    </w:p>
    <w:p>
      <w:pPr>
        <w:pStyle w:val="BodyText"/>
        <w:spacing w:line="240" w:lineRule="auto" w:before="34"/>
        <w:ind w:right="0"/>
        <w:jc w:val="both"/>
      </w:pPr>
      <w:r>
        <w:rPr/>
        <w:t>达信息股份有限公司</w:t>
      </w:r>
      <w:r>
        <w:rPr>
          <w:spacing w:val="-31"/>
        </w:rPr>
        <w:t> </w:t>
      </w:r>
      <w:r>
        <w:rPr>
          <w:rFonts w:ascii="宋体" w:hAnsi="宋体" w:cs="宋体" w:eastAsia="宋体" w:hint="default"/>
        </w:rPr>
        <w:t>2009</w:t>
      </w:r>
      <w:r>
        <w:rPr>
          <w:rFonts w:ascii="宋体" w:hAnsi="宋体" w:cs="宋体" w:eastAsia="宋体" w:hint="default"/>
          <w:spacing w:val="-32"/>
        </w:rPr>
        <w:t> </w:t>
      </w:r>
      <w:r>
        <w:rPr/>
        <w:t>年度财务报告与</w:t>
      </w:r>
      <w:r>
        <w:rPr>
          <w:spacing w:val="-31"/>
        </w:rPr>
        <w:t> </w:t>
      </w:r>
      <w:r>
        <w:rPr>
          <w:rFonts w:ascii="宋体" w:hAnsi="宋体" w:cs="宋体" w:eastAsia="宋体" w:hint="default"/>
          <w:spacing w:val="2"/>
        </w:rPr>
        <w:t>2</w:t>
      </w:r>
      <w:r>
        <w:rPr>
          <w:rFonts w:ascii="宋体" w:hAnsi="宋体" w:cs="宋体" w:eastAsia="宋体" w:hint="default"/>
        </w:rPr>
        <w:t>010</w:t>
      </w:r>
      <w:r>
        <w:rPr>
          <w:rFonts w:ascii="宋体" w:hAnsi="宋体" w:cs="宋体" w:eastAsia="宋体" w:hint="default"/>
          <w:spacing w:val="-31"/>
        </w:rPr>
        <w:t> </w:t>
      </w:r>
      <w:r>
        <w:rPr/>
        <w:t>年度财务预算</w:t>
      </w:r>
      <w:r>
        <w:rPr>
          <w:spacing w:val="-120"/>
        </w:rPr>
        <w:t>》、</w:t>
      </w:r>
      <w:r>
        <w:rPr/>
        <w:t>《万达信息股</w:t>
      </w:r>
    </w:p>
    <w:p>
      <w:pPr>
        <w:pStyle w:val="BodyText"/>
        <w:spacing w:line="357" w:lineRule="auto" w:before="154"/>
        <w:ind w:right="228"/>
        <w:jc w:val="both"/>
      </w:pPr>
      <w:r>
        <w:rPr/>
        <w:t>份有限公司上市相关审计报告的议案</w:t>
      </w:r>
      <w:r>
        <w:rPr>
          <w:spacing w:val="-120"/>
        </w:rPr>
        <w:t>》</w:t>
      </w:r>
      <w:r>
        <w:rPr>
          <w:spacing w:val="-123"/>
        </w:rPr>
        <w:t>、</w:t>
      </w:r>
      <w:r>
        <w:rPr/>
        <w:t>《万达信息股份有限公司</w:t>
      </w:r>
      <w:r>
        <w:rPr>
          <w:spacing w:val="-60"/>
        </w:rPr>
        <w:t> </w:t>
      </w:r>
      <w:r>
        <w:rPr>
          <w:rFonts w:ascii="宋体" w:hAnsi="宋体" w:cs="宋体" w:eastAsia="宋体" w:hint="default"/>
        </w:rPr>
        <w:t>2009</w:t>
      </w:r>
      <w:r>
        <w:rPr>
          <w:rFonts w:ascii="宋体" w:hAnsi="宋体" w:cs="宋体" w:eastAsia="宋体" w:hint="default"/>
          <w:spacing w:val="-60"/>
        </w:rPr>
        <w:t> </w:t>
      </w:r>
      <w:r>
        <w:rPr/>
        <w:t>年度利润 分配</w:t>
      </w:r>
      <w:r>
        <w:rPr>
          <w:spacing w:val="-1"/>
        </w:rPr>
        <w:t>预</w:t>
      </w:r>
      <w:r>
        <w:rPr>
          <w:spacing w:val="-120"/>
        </w:rPr>
        <w:t>》、</w:t>
      </w:r>
      <w:r>
        <w:rPr/>
        <w:t>《万达信息股份有限公司</w:t>
      </w:r>
      <w:r>
        <w:rPr>
          <w:spacing w:val="-60"/>
        </w:rPr>
        <w:t> </w:t>
      </w:r>
      <w:r>
        <w:rPr>
          <w:rFonts w:ascii="宋体" w:hAnsi="宋体" w:cs="宋体" w:eastAsia="宋体" w:hint="default"/>
        </w:rPr>
        <w:t>2009</w:t>
      </w:r>
      <w:r>
        <w:rPr>
          <w:rFonts w:ascii="宋体" w:hAnsi="宋体" w:cs="宋体" w:eastAsia="宋体" w:hint="default"/>
          <w:spacing w:val="-60"/>
        </w:rPr>
        <w:t> </w:t>
      </w:r>
      <w:r>
        <w:rPr/>
        <w:t>年度内部控制自我评价报</w:t>
      </w:r>
      <w:r>
        <w:rPr>
          <w:spacing w:val="1"/>
        </w:rPr>
        <w:t>告</w:t>
      </w:r>
      <w:r>
        <w:rPr>
          <w:spacing w:val="-120"/>
        </w:rPr>
        <w:t>》、</w:t>
      </w:r>
      <w:r>
        <w:rPr/>
        <w:t>《万达信</w:t>
      </w:r>
      <w:r>
        <w:rPr/>
        <w:t> 息股份有限公司第三届董事会</w:t>
      </w:r>
      <w:r>
        <w:rPr>
          <w:spacing w:val="-60"/>
        </w:rPr>
        <w:t> </w:t>
      </w:r>
      <w:r>
        <w:rPr>
          <w:rFonts w:ascii="宋体" w:hAnsi="宋体" w:cs="宋体" w:eastAsia="宋体" w:hint="default"/>
        </w:rPr>
        <w:t>2009</w:t>
      </w:r>
      <w:r>
        <w:rPr>
          <w:rFonts w:ascii="宋体" w:hAnsi="宋体" w:cs="宋体" w:eastAsia="宋体" w:hint="default"/>
          <w:spacing w:val="-60"/>
        </w:rPr>
        <w:t> </w:t>
      </w:r>
      <w:r>
        <w:rPr/>
        <w:t>年度工作报告</w:t>
      </w:r>
      <w:r>
        <w:rPr>
          <w:spacing w:val="-120"/>
        </w:rPr>
        <w:t>》</w:t>
      </w:r>
      <w:r>
        <w:rPr>
          <w:spacing w:val="-123"/>
        </w:rPr>
        <w:t>、</w:t>
      </w:r>
      <w:r>
        <w:rPr/>
        <w:t>《万达信息股份有限公司续</w:t>
      </w:r>
      <w:r>
        <w:rPr/>
        <w:t> </w:t>
      </w:r>
      <w:r>
        <w:rPr>
          <w:spacing w:val="2"/>
        </w:rPr>
        <w:t>聘财</w:t>
      </w:r>
      <w:r>
        <w:rPr>
          <w:spacing w:val="4"/>
        </w:rPr>
        <w:t>务</w:t>
      </w:r>
      <w:r>
        <w:rPr>
          <w:spacing w:val="2"/>
        </w:rPr>
        <w:t>审</w:t>
      </w:r>
      <w:r>
        <w:rPr>
          <w:spacing w:val="4"/>
        </w:rPr>
        <w:t>计</w:t>
      </w:r>
      <w:r>
        <w:rPr>
          <w:spacing w:val="2"/>
        </w:rPr>
        <w:t>机</w:t>
      </w:r>
      <w:r>
        <w:rPr>
          <w:spacing w:val="4"/>
        </w:rPr>
        <w:t>构</w:t>
      </w:r>
      <w:r>
        <w:rPr>
          <w:spacing w:val="2"/>
        </w:rPr>
        <w:t>的</w:t>
      </w:r>
      <w:r>
        <w:rPr>
          <w:spacing w:val="4"/>
        </w:rPr>
        <w:t>议</w:t>
      </w:r>
      <w:r>
        <w:rPr>
          <w:spacing w:val="7"/>
        </w:rPr>
        <w:t>案</w:t>
      </w:r>
      <w:r>
        <w:rPr>
          <w:spacing w:val="-118"/>
        </w:rPr>
        <w:t>》、</w:t>
      </w:r>
      <w:r>
        <w:rPr>
          <w:spacing w:val="4"/>
        </w:rPr>
        <w:t>《</w:t>
      </w:r>
      <w:r>
        <w:rPr>
          <w:spacing w:val="2"/>
        </w:rPr>
        <w:t>万</w:t>
      </w:r>
      <w:r>
        <w:rPr>
          <w:spacing w:val="4"/>
        </w:rPr>
        <w:t>达</w:t>
      </w:r>
      <w:r>
        <w:rPr>
          <w:spacing w:val="2"/>
        </w:rPr>
        <w:t>信</w:t>
      </w:r>
      <w:r>
        <w:rPr>
          <w:spacing w:val="4"/>
        </w:rPr>
        <w:t>息</w:t>
      </w:r>
      <w:r>
        <w:rPr>
          <w:spacing w:val="2"/>
        </w:rPr>
        <w:t>股</w:t>
      </w:r>
      <w:r>
        <w:rPr>
          <w:spacing w:val="4"/>
        </w:rPr>
        <w:t>份</w:t>
      </w:r>
      <w:r>
        <w:rPr>
          <w:spacing w:val="2"/>
        </w:rPr>
        <w:t>有</w:t>
      </w:r>
      <w:r>
        <w:rPr>
          <w:spacing w:val="4"/>
        </w:rPr>
        <w:t>限</w:t>
      </w:r>
      <w:r>
        <w:rPr>
          <w:spacing w:val="2"/>
        </w:rPr>
        <w:t>公司</w:t>
      </w:r>
      <w:r>
        <w:rPr>
          <w:spacing w:val="4"/>
        </w:rPr>
        <w:t>关</w:t>
      </w:r>
      <w:r>
        <w:rPr>
          <w:spacing w:val="2"/>
        </w:rPr>
        <w:t>于</w:t>
      </w:r>
      <w:r>
        <w:rPr>
          <w:spacing w:val="4"/>
        </w:rPr>
        <w:t>投</w:t>
      </w:r>
      <w:r>
        <w:rPr>
          <w:spacing w:val="2"/>
        </w:rPr>
        <w:t>资</w:t>
      </w:r>
      <w:r>
        <w:rPr>
          <w:spacing w:val="4"/>
        </w:rPr>
        <w:t>设</w:t>
      </w:r>
      <w:r>
        <w:rPr>
          <w:spacing w:val="2"/>
        </w:rPr>
        <w:t>立</w:t>
      </w:r>
      <w:r>
        <w:rPr>
          <w:spacing w:val="4"/>
        </w:rPr>
        <w:t>中外</w:t>
      </w:r>
      <w:r>
        <w:rPr>
          <w:spacing w:val="2"/>
        </w:rPr>
        <w:t>合资企</w:t>
      </w:r>
      <w:r>
        <w:rPr/>
        <w:t>业</w:t>
      </w:r>
      <w:r>
        <w:rPr/>
        <w:t> 的议</w:t>
      </w:r>
      <w:r>
        <w:rPr>
          <w:spacing w:val="-1"/>
        </w:rPr>
        <w:t>案</w:t>
      </w:r>
      <w:r>
        <w:rPr>
          <w:spacing w:val="-120"/>
        </w:rPr>
        <w:t>》、</w:t>
      </w:r>
      <w:r>
        <w:rPr/>
        <w:t>《提请召开万达信息股份有限公司</w:t>
      </w:r>
      <w:r>
        <w:rPr>
          <w:spacing w:val="-59"/>
        </w:rPr>
        <w:t> </w:t>
      </w:r>
      <w:r>
        <w:rPr>
          <w:rFonts w:ascii="宋体" w:hAnsi="宋体" w:cs="宋体" w:eastAsia="宋体" w:hint="default"/>
        </w:rPr>
        <w:t>2009</w:t>
      </w:r>
      <w:r>
        <w:rPr>
          <w:rFonts w:ascii="宋体" w:hAnsi="宋体" w:cs="宋体" w:eastAsia="宋体" w:hint="default"/>
          <w:spacing w:val="-60"/>
        </w:rPr>
        <w:t> </w:t>
      </w:r>
      <w:r>
        <w:rPr/>
        <w:t>年度股东大会的议案</w:t>
      </w:r>
      <w:r>
        <w:rPr>
          <w:spacing w:val="-120"/>
        </w:rPr>
        <w:t>》。</w:t>
      </w:r>
      <w:r>
        <w:rPr/>
      </w:r>
    </w:p>
    <w:p>
      <w:pPr>
        <w:pStyle w:val="BodyText"/>
        <w:tabs>
          <w:tab w:pos="994" w:val="left" w:leader="none"/>
        </w:tabs>
        <w:spacing w:line="240" w:lineRule="auto" w:before="34"/>
        <w:ind w:left="296" w:right="126"/>
        <w:jc w:val="left"/>
      </w:pPr>
      <w:r>
        <w:rPr>
          <w:rFonts w:ascii="Calibri" w:hAnsi="Calibri" w:cs="Calibri" w:eastAsia="Calibri" w:hint="default"/>
        </w:rPr>
        <w:t>2</w:t>
      </w:r>
      <w:r>
        <w:rPr/>
        <w:t>、</w:t>
        <w:tab/>
        <w:t>第三届董事会第六次会议</w:t>
      </w:r>
    </w:p>
    <w:p>
      <w:pPr>
        <w:pStyle w:val="BodyText"/>
        <w:spacing w:line="240" w:lineRule="auto" w:before="123"/>
        <w:ind w:left="634" w:right="0"/>
        <w:jc w:val="left"/>
      </w:pPr>
      <w:r>
        <w:rPr>
          <w:rFonts w:ascii="宋体" w:hAnsi="宋体" w:cs="宋体" w:eastAsia="宋体" w:hint="default"/>
        </w:rPr>
        <w:t>2010</w:t>
      </w:r>
      <w:r>
        <w:rPr>
          <w:rFonts w:ascii="宋体" w:hAnsi="宋体" w:cs="宋体" w:eastAsia="宋体" w:hint="default"/>
          <w:spacing w:val="-57"/>
        </w:rPr>
        <w:t> </w:t>
      </w:r>
      <w:r>
        <w:rPr/>
        <w:t>年</w:t>
      </w:r>
      <w:r>
        <w:rPr>
          <w:spacing w:val="-57"/>
        </w:rPr>
        <w:t> </w:t>
      </w:r>
      <w:r>
        <w:rPr>
          <w:rFonts w:ascii="宋体" w:hAnsi="宋体" w:cs="宋体" w:eastAsia="宋体" w:hint="default"/>
        </w:rPr>
        <w:t>7</w:t>
      </w:r>
      <w:r>
        <w:rPr>
          <w:rFonts w:ascii="宋体" w:hAnsi="宋体" w:cs="宋体" w:eastAsia="宋体" w:hint="default"/>
          <w:spacing w:val="-57"/>
        </w:rPr>
        <w:t> </w:t>
      </w:r>
      <w:r>
        <w:rPr/>
        <w:t>月</w:t>
      </w:r>
      <w:r>
        <w:rPr>
          <w:spacing w:val="-57"/>
        </w:rPr>
        <w:t> </w:t>
      </w:r>
      <w:r>
        <w:rPr>
          <w:rFonts w:ascii="宋体" w:hAnsi="宋体" w:cs="宋体" w:eastAsia="宋体" w:hint="default"/>
        </w:rPr>
        <w:t>2</w:t>
      </w:r>
      <w:r>
        <w:rPr>
          <w:rFonts w:ascii="宋体" w:hAnsi="宋体" w:cs="宋体" w:eastAsia="宋体" w:hint="default"/>
          <w:spacing w:val="-57"/>
        </w:rPr>
        <w:t> </w:t>
      </w:r>
      <w:r>
        <w:rPr>
          <w:spacing w:val="-3"/>
        </w:rPr>
        <w:t>日，在公司接待中心会议室召开了第三届董事会第六次会议，</w:t>
      </w:r>
    </w:p>
    <w:p>
      <w:pPr>
        <w:pStyle w:val="BodyText"/>
        <w:spacing w:line="357" w:lineRule="auto" w:before="151"/>
        <w:ind w:right="228"/>
        <w:jc w:val="both"/>
      </w:pPr>
      <w:r>
        <w:rPr/>
        <w:t>应到董事</w:t>
      </w:r>
      <w:r>
        <w:rPr>
          <w:spacing w:val="-32"/>
        </w:rPr>
        <w:t> </w:t>
      </w:r>
      <w:r>
        <w:rPr>
          <w:rFonts w:ascii="宋体" w:hAnsi="宋体" w:cs="宋体" w:eastAsia="宋体" w:hint="default"/>
        </w:rPr>
        <w:t>7</w:t>
      </w:r>
      <w:r>
        <w:rPr>
          <w:rFonts w:ascii="宋体" w:hAnsi="宋体" w:cs="宋体" w:eastAsia="宋体" w:hint="default"/>
          <w:spacing w:val="-32"/>
        </w:rPr>
        <w:t> </w:t>
      </w:r>
      <w:r>
        <w:rPr/>
        <w:t>人，实到董事</w:t>
      </w:r>
      <w:r>
        <w:rPr>
          <w:spacing w:val="-31"/>
        </w:rPr>
        <w:t> </w:t>
      </w:r>
      <w:r>
        <w:rPr>
          <w:rFonts w:ascii="宋体" w:hAnsi="宋体" w:cs="宋体" w:eastAsia="宋体" w:hint="default"/>
        </w:rPr>
        <w:t>6</w:t>
      </w:r>
      <w:r>
        <w:rPr>
          <w:rFonts w:ascii="宋体" w:hAnsi="宋体" w:cs="宋体" w:eastAsia="宋体" w:hint="default"/>
          <w:spacing w:val="-32"/>
        </w:rPr>
        <w:t> </w:t>
      </w:r>
      <w:r>
        <w:rPr/>
        <w:t>人，独立董事罗伟德书面委托独立董事傅强国，符 </w:t>
      </w:r>
      <w:r>
        <w:rPr>
          <w:spacing w:val="-3"/>
        </w:rPr>
        <w:t>合《公司法》和《公司章程》的规定，</w:t>
      </w:r>
      <w:r>
        <w:rPr>
          <w:rFonts w:ascii="宋体" w:hAnsi="宋体" w:cs="宋体" w:eastAsia="宋体" w:hint="default"/>
          <w:spacing w:val="-3"/>
        </w:rPr>
        <w:t>4</w:t>
      </w:r>
      <w:r>
        <w:rPr>
          <w:rFonts w:ascii="宋体" w:hAnsi="宋体" w:cs="宋体" w:eastAsia="宋体" w:hint="default"/>
          <w:spacing w:val="-70"/>
        </w:rPr>
        <w:t> </w:t>
      </w:r>
      <w:r>
        <w:rPr/>
        <w:t>名监事列席了本次会议。会议由公司董 </w:t>
      </w:r>
      <w:r>
        <w:rPr>
          <w:spacing w:val="3"/>
        </w:rPr>
        <w:t>事长史一兵先生主持，经逐项表决，审议通过了《万达信息股份有限公司第三</w:t>
      </w:r>
      <w:r>
        <w:rPr/>
        <w:t> </w:t>
      </w:r>
      <w:r>
        <w:rPr>
          <w:spacing w:val="-11"/>
        </w:rPr>
        <w:t>届董事会到期换届的提议》、《万达信息股份有限公司第三届董事会工作报告》、</w:t>
      </w:r>
      <w:r>
        <w:rPr/>
      </w:r>
    </w:p>
    <w:p>
      <w:pPr>
        <w:pStyle w:val="BodyText"/>
        <w:spacing w:line="240" w:lineRule="auto" w:before="37"/>
        <w:ind w:right="0"/>
        <w:jc w:val="both"/>
      </w:pPr>
      <w:r>
        <w:rPr>
          <w:spacing w:val="-1"/>
        </w:rPr>
        <w:t>《</w:t>
      </w:r>
      <w:r>
        <w:rPr/>
        <w:t>提请召开万达信息股份有限公司</w:t>
      </w:r>
      <w:r>
        <w:rPr>
          <w:spacing w:val="-60"/>
        </w:rPr>
        <w:t> </w:t>
      </w:r>
      <w:r>
        <w:rPr>
          <w:rFonts w:ascii="宋体" w:hAnsi="宋体" w:cs="宋体" w:eastAsia="宋体" w:hint="default"/>
        </w:rPr>
        <w:t>2010</w:t>
      </w:r>
      <w:r>
        <w:rPr>
          <w:rFonts w:ascii="宋体" w:hAnsi="宋体" w:cs="宋体" w:eastAsia="宋体" w:hint="default"/>
          <w:spacing w:val="-60"/>
        </w:rPr>
        <w:t> </w:t>
      </w:r>
      <w:r>
        <w:rPr/>
        <w:t>年度第一次临时股东大会的议案</w:t>
      </w:r>
      <w:r>
        <w:rPr>
          <w:spacing w:val="-120"/>
        </w:rPr>
        <w:t>》。</w:t>
      </w:r>
      <w:r>
        <w:rPr/>
      </w:r>
    </w:p>
    <w:p>
      <w:pPr>
        <w:pStyle w:val="BodyText"/>
        <w:tabs>
          <w:tab w:pos="994" w:val="left" w:leader="none"/>
        </w:tabs>
        <w:spacing w:line="240" w:lineRule="auto" w:before="151"/>
        <w:ind w:left="296" w:right="126"/>
        <w:jc w:val="left"/>
      </w:pPr>
      <w:r>
        <w:rPr>
          <w:rFonts w:ascii="Calibri" w:hAnsi="Calibri" w:cs="Calibri" w:eastAsia="Calibri" w:hint="default"/>
        </w:rPr>
        <w:t>3</w:t>
      </w:r>
      <w:r>
        <w:rPr/>
        <w:t>、</w:t>
        <w:tab/>
        <w:t>第三届董事会</w:t>
      </w:r>
      <w:r>
        <w:rPr>
          <w:spacing w:val="-62"/>
        </w:rPr>
        <w:t> </w:t>
      </w:r>
      <w:r>
        <w:rPr>
          <w:rFonts w:ascii="Calibri" w:hAnsi="Calibri" w:cs="Calibri" w:eastAsia="Calibri" w:hint="default"/>
        </w:rPr>
        <w:t>2010</w:t>
      </w:r>
      <w:r>
        <w:rPr>
          <w:rFonts w:ascii="Calibri" w:hAnsi="Calibri" w:cs="Calibri" w:eastAsia="Calibri" w:hint="default"/>
          <w:spacing w:val="4"/>
        </w:rPr>
        <w:t> </w:t>
      </w:r>
      <w:r>
        <w:rPr/>
        <w:t>年第一次临时会议</w:t>
      </w:r>
    </w:p>
    <w:p>
      <w:pPr>
        <w:pStyle w:val="BodyText"/>
        <w:spacing w:line="240" w:lineRule="auto" w:before="123"/>
        <w:ind w:left="634" w:right="126"/>
        <w:jc w:val="left"/>
      </w:pPr>
      <w:r>
        <w:rPr>
          <w:rFonts w:ascii="Calibri" w:hAnsi="Calibri" w:cs="Calibri" w:eastAsia="Calibri" w:hint="default"/>
        </w:rPr>
        <w:t>2010</w:t>
      </w:r>
      <w:r>
        <w:rPr>
          <w:rFonts w:ascii="Calibri" w:hAnsi="Calibri" w:cs="Calibri" w:eastAsia="Calibri" w:hint="default"/>
          <w:spacing w:val="18"/>
        </w:rPr>
        <w:t> </w:t>
      </w:r>
      <w:r>
        <w:rPr/>
        <w:t>年</w:t>
      </w:r>
      <w:r>
        <w:rPr>
          <w:spacing w:val="-51"/>
        </w:rPr>
        <w:t> </w:t>
      </w:r>
      <w:r>
        <w:rPr>
          <w:rFonts w:ascii="Calibri" w:hAnsi="Calibri" w:cs="Calibri" w:eastAsia="Calibri" w:hint="default"/>
        </w:rPr>
        <w:t>11</w:t>
      </w:r>
      <w:r>
        <w:rPr>
          <w:rFonts w:ascii="Calibri" w:hAnsi="Calibri" w:cs="Calibri" w:eastAsia="Calibri" w:hint="default"/>
          <w:spacing w:val="18"/>
        </w:rPr>
        <w:t> </w:t>
      </w:r>
      <w:r>
        <w:rPr/>
        <w:t>月</w:t>
      </w:r>
      <w:r>
        <w:rPr>
          <w:spacing w:val="-48"/>
        </w:rPr>
        <w:t> </w:t>
      </w:r>
      <w:r>
        <w:rPr>
          <w:rFonts w:ascii="Calibri" w:hAnsi="Calibri" w:cs="Calibri" w:eastAsia="Calibri" w:hint="default"/>
        </w:rPr>
        <w:t>2</w:t>
      </w:r>
      <w:r>
        <w:rPr>
          <w:rFonts w:ascii="Calibri" w:hAnsi="Calibri" w:cs="Calibri" w:eastAsia="Calibri" w:hint="default"/>
          <w:spacing w:val="18"/>
        </w:rPr>
        <w:t> </w:t>
      </w:r>
      <w:r>
        <w:rPr/>
        <w:t>日、</w:t>
      </w:r>
      <w:r>
        <w:rPr>
          <w:rFonts w:ascii="Calibri" w:hAnsi="Calibri" w:cs="Calibri" w:eastAsia="Calibri" w:hint="default"/>
        </w:rPr>
        <w:t>3</w:t>
      </w:r>
      <w:r>
        <w:rPr>
          <w:rFonts w:ascii="Calibri" w:hAnsi="Calibri" w:cs="Calibri" w:eastAsia="Calibri" w:hint="default"/>
          <w:spacing w:val="16"/>
        </w:rPr>
        <w:t> </w:t>
      </w:r>
      <w:r>
        <w:rPr/>
        <w:t>日，以通讯表决方式召开第三届董事会</w:t>
      </w:r>
      <w:r>
        <w:rPr>
          <w:spacing w:val="-48"/>
        </w:rPr>
        <w:t> </w:t>
      </w:r>
      <w:r>
        <w:rPr>
          <w:rFonts w:ascii="Calibri" w:hAnsi="Calibri" w:cs="Calibri" w:eastAsia="Calibri" w:hint="default"/>
        </w:rPr>
        <w:t>2010</w:t>
      </w:r>
      <w:r>
        <w:rPr>
          <w:rFonts w:ascii="Calibri" w:hAnsi="Calibri" w:cs="Calibri" w:eastAsia="Calibri" w:hint="default"/>
          <w:spacing w:val="16"/>
        </w:rPr>
        <w:t> </w:t>
      </w:r>
      <w:r>
        <w:rPr/>
        <w:t>年第一</w:t>
      </w:r>
    </w:p>
    <w:p>
      <w:pPr>
        <w:pStyle w:val="BodyText"/>
        <w:spacing w:line="340" w:lineRule="auto" w:before="121"/>
        <w:ind w:right="231"/>
        <w:jc w:val="both"/>
      </w:pPr>
      <w:r>
        <w:rPr/>
        <w:t>次临时会议，应到董事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4"/>
        </w:rPr>
        <w:t> </w:t>
      </w:r>
      <w:r>
        <w:rPr/>
        <w:t>人，符合《公司法》和《公司章程》 </w:t>
      </w:r>
      <w:r>
        <w:rPr>
          <w:spacing w:val="3"/>
        </w:rPr>
        <w:t>的规定。会议以通讯表决形式审议通过了《关于万达信息股份有限公司申请首</w:t>
      </w:r>
      <w:r>
        <w:rPr/>
        <w:t> </w:t>
      </w:r>
      <w:r>
        <w:rPr>
          <w:spacing w:val="-4"/>
        </w:rPr>
        <w:t>次公开发行股票并在创业板上市的议案》、《关于万达信息股份有限公司第三届</w:t>
      </w:r>
    </w:p>
    <w:p>
      <w:pPr>
        <w:spacing w:after="0" w:line="340" w:lineRule="auto"/>
        <w:jc w:val="both"/>
        <w:sectPr>
          <w:headerReference w:type="default" r:id="rId62"/>
          <w:footerReference w:type="default" r:id="rId63"/>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240" w:lineRule="auto" w:before="26"/>
        <w:ind w:right="0"/>
        <w:jc w:val="both"/>
      </w:pPr>
      <w:r>
        <w:rPr/>
        <w:t>董事会换届的议</w:t>
      </w:r>
      <w:r>
        <w:rPr>
          <w:spacing w:val="-1"/>
        </w:rPr>
        <w:t>案</w:t>
      </w:r>
      <w:r>
        <w:rPr>
          <w:spacing w:val="-120"/>
        </w:rPr>
        <w:t>》。</w:t>
      </w:r>
      <w:r>
        <w:rPr/>
      </w:r>
    </w:p>
    <w:p>
      <w:pPr>
        <w:pStyle w:val="BodyText"/>
        <w:tabs>
          <w:tab w:pos="994" w:val="left" w:leader="none"/>
        </w:tabs>
        <w:spacing w:line="240" w:lineRule="auto" w:before="152"/>
        <w:ind w:left="296" w:right="0"/>
        <w:jc w:val="left"/>
      </w:pPr>
      <w:r>
        <w:rPr>
          <w:rFonts w:ascii="Calibri" w:hAnsi="Calibri" w:cs="Calibri" w:eastAsia="Calibri" w:hint="default"/>
        </w:rPr>
        <w:t>4</w:t>
      </w:r>
      <w:r>
        <w:rPr/>
        <w:t>、</w:t>
        <w:tab/>
        <w:t>第四届董事会第一次会议</w:t>
      </w:r>
    </w:p>
    <w:p>
      <w:pPr>
        <w:pStyle w:val="BodyText"/>
        <w:spacing w:line="240" w:lineRule="auto" w:before="123"/>
        <w:ind w:left="634" w:right="0"/>
        <w:jc w:val="left"/>
      </w:pPr>
      <w:r>
        <w:rPr>
          <w:rFonts w:ascii="Calibri" w:hAnsi="Calibri" w:cs="Calibri" w:eastAsia="Calibri" w:hint="default"/>
        </w:rPr>
        <w:t>2010</w:t>
      </w:r>
      <w:r>
        <w:rPr>
          <w:rFonts w:ascii="Calibri" w:hAnsi="Calibri" w:cs="Calibri" w:eastAsia="Calibri" w:hint="default"/>
          <w:spacing w:val="14"/>
        </w:rPr>
        <w:t> </w:t>
      </w:r>
      <w:r>
        <w:rPr/>
        <w:t>年</w:t>
      </w:r>
      <w:r>
        <w:rPr>
          <w:spacing w:val="-53"/>
        </w:rPr>
        <w:t> </w:t>
      </w:r>
      <w:r>
        <w:rPr>
          <w:rFonts w:ascii="Calibri" w:hAnsi="Calibri" w:cs="Calibri" w:eastAsia="Calibri" w:hint="default"/>
        </w:rPr>
        <w:t>11</w:t>
      </w:r>
      <w:r>
        <w:rPr>
          <w:rFonts w:ascii="Calibri" w:hAnsi="Calibri" w:cs="Calibri" w:eastAsia="Calibri" w:hint="default"/>
          <w:spacing w:val="14"/>
        </w:rPr>
        <w:t> </w:t>
      </w:r>
      <w:r>
        <w:rPr/>
        <w:t>月</w:t>
      </w:r>
      <w:r>
        <w:rPr>
          <w:spacing w:val="-52"/>
        </w:rPr>
        <w:t> </w:t>
      </w:r>
      <w:r>
        <w:rPr>
          <w:rFonts w:ascii="Calibri" w:hAnsi="Calibri" w:cs="Calibri" w:eastAsia="Calibri" w:hint="default"/>
        </w:rPr>
        <w:t>22</w:t>
      </w:r>
      <w:r>
        <w:rPr>
          <w:rFonts w:ascii="Calibri" w:hAnsi="Calibri" w:cs="Calibri" w:eastAsia="Calibri" w:hint="default"/>
          <w:spacing w:val="14"/>
        </w:rPr>
        <w:t> </w:t>
      </w:r>
      <w:r>
        <w:rPr/>
        <w:t>日，在公司接待中心会议室召开了第四届董事会第一次会</w:t>
      </w:r>
    </w:p>
    <w:p>
      <w:pPr>
        <w:pStyle w:val="BodyText"/>
        <w:spacing w:line="350" w:lineRule="auto" w:before="121"/>
        <w:ind w:right="150"/>
        <w:jc w:val="both"/>
      </w:pPr>
      <w:r>
        <w:rPr/>
        <w:t>议，应到董事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7"/>
        </w:rPr>
        <w:t> </w:t>
      </w:r>
      <w:r>
        <w:rPr/>
        <w:t>人，符合《公司法》和《公司章程》的规定， </w:t>
      </w:r>
      <w:r>
        <w:rPr>
          <w:spacing w:val="3"/>
        </w:rPr>
        <w:t>全体监事列席了本次会议。会议由公司董事长史一兵先生主持，经逐项表决，</w:t>
      </w:r>
      <w:r>
        <w:rPr/>
        <w:t> </w:t>
      </w:r>
      <w:r>
        <w:rPr>
          <w:spacing w:val="2"/>
        </w:rPr>
        <w:t>选举出公司第四届董事会董事长及副董事长；根据董事长提名，聘任公司总裁</w:t>
      </w:r>
      <w:r>
        <w:rPr>
          <w:spacing w:val="-88"/>
        </w:rPr>
        <w:t> </w:t>
      </w:r>
      <w:r>
        <w:rPr>
          <w:spacing w:val="-88"/>
        </w:rPr>
      </w:r>
      <w:r>
        <w:rPr>
          <w:spacing w:val="3"/>
        </w:rPr>
        <w:t>及董事会秘书；根据总裁提名，聘任公司其他高级管理人员；选举任命第四届</w:t>
      </w:r>
      <w:r>
        <w:rPr/>
        <w:t> 董事会专门委员会组成人员。</w:t>
      </w:r>
    </w:p>
    <w:p>
      <w:pPr>
        <w:pStyle w:val="Heading4"/>
        <w:spacing w:line="240" w:lineRule="auto" w:before="41"/>
        <w:ind w:left="154" w:right="0"/>
        <w:jc w:val="both"/>
        <w:rPr>
          <w:b w:val="0"/>
          <w:bCs w:val="0"/>
        </w:rPr>
      </w:pPr>
      <w:r>
        <w:rPr/>
        <w:t>四、</w:t>
      </w:r>
      <w:r>
        <w:rPr>
          <w:spacing w:val="-96"/>
        </w:rPr>
        <w:t> </w:t>
      </w:r>
      <w:r>
        <w:rPr/>
        <w:t>董事会下设专门委员会工作总结情况</w:t>
      </w:r>
      <w:r>
        <w:rPr>
          <w:b w:val="0"/>
          <w:bCs w:val="0"/>
        </w:rPr>
      </w:r>
    </w:p>
    <w:p>
      <w:pPr>
        <w:pStyle w:val="Heading4"/>
        <w:spacing w:line="240" w:lineRule="auto" w:before="154"/>
        <w:ind w:left="634" w:right="0"/>
        <w:jc w:val="left"/>
        <w:rPr>
          <w:b w:val="0"/>
          <w:bCs w:val="0"/>
        </w:rPr>
      </w:pPr>
      <w:r>
        <w:rPr/>
        <w:t>（一）</w:t>
      </w:r>
      <w:r>
        <w:rPr>
          <w:spacing w:val="-63"/>
        </w:rPr>
        <w:t> </w:t>
      </w:r>
      <w:r>
        <w:rPr/>
        <w:t>董事会审计委员会工作总结情况</w:t>
      </w:r>
      <w:r>
        <w:rPr>
          <w:b w:val="0"/>
          <w:bCs w:val="0"/>
        </w:rPr>
      </w:r>
    </w:p>
    <w:p>
      <w:pPr>
        <w:pStyle w:val="BodyText"/>
        <w:spacing w:line="326" w:lineRule="auto" w:before="151"/>
        <w:ind w:right="148" w:firstLine="479"/>
        <w:jc w:val="both"/>
      </w:pPr>
      <w:r>
        <w:rPr/>
        <w:t>公司审计委员会由 </w:t>
      </w:r>
      <w:r>
        <w:rPr>
          <w:rFonts w:ascii="Calibri" w:hAnsi="Calibri" w:cs="Calibri" w:eastAsia="Calibri" w:hint="default"/>
        </w:rPr>
        <w:t>3 </w:t>
      </w:r>
      <w:r>
        <w:rPr/>
        <w:t>名董事组成，其中 </w:t>
      </w:r>
      <w:r>
        <w:rPr>
          <w:rFonts w:ascii="Calibri" w:hAnsi="Calibri" w:cs="Calibri" w:eastAsia="Calibri" w:hint="default"/>
        </w:rPr>
        <w:t>2</w:t>
      </w:r>
      <w:r>
        <w:rPr>
          <w:rFonts w:ascii="Calibri" w:hAnsi="Calibri" w:cs="Calibri" w:eastAsia="Calibri" w:hint="default"/>
          <w:spacing w:val="8"/>
        </w:rPr>
        <w:t> </w:t>
      </w:r>
      <w:r>
        <w:rPr/>
        <w:t>名为独立董事，委员会主任由独 立董事、且为会计专业人士担任。</w:t>
      </w:r>
    </w:p>
    <w:p>
      <w:pPr>
        <w:pStyle w:val="BodyText"/>
        <w:spacing w:line="357" w:lineRule="auto" w:before="65"/>
        <w:ind w:right="157" w:firstLine="479"/>
        <w:jc w:val="both"/>
      </w:pPr>
      <w:r>
        <w:rPr>
          <w:spacing w:val="3"/>
        </w:rPr>
        <w:t>报告期内，审计委员会定期召开会议审议内部审计部门提交的工作报告和</w:t>
      </w:r>
      <w:r>
        <w:rPr/>
        <w:t> </w:t>
      </w:r>
      <w:r>
        <w:rPr>
          <w:spacing w:val="2"/>
        </w:rPr>
        <w:t>工作计划，并定期向董事会报告；并对与财务报告、信息披露事务等相关的内</w:t>
      </w:r>
      <w:r>
        <w:rPr>
          <w:spacing w:val="-93"/>
        </w:rPr>
        <w:t> </w:t>
      </w:r>
      <w:r>
        <w:rPr>
          <w:spacing w:val="-93"/>
        </w:rPr>
      </w:r>
      <w:r>
        <w:rPr>
          <w:spacing w:val="2"/>
        </w:rPr>
        <w:t>部控制制度的建立和实施情况出具审核意见；并与公司聘请的审计机构沟通，</w:t>
      </w:r>
      <w:r>
        <w:rPr>
          <w:spacing w:val="-92"/>
        </w:rPr>
        <w:t> </w:t>
      </w:r>
      <w:r>
        <w:rPr>
          <w:spacing w:val="-92"/>
        </w:rPr>
      </w:r>
      <w:r>
        <w:rPr/>
        <w:t>确定公司年度审计工作计划的安排。</w:t>
      </w:r>
    </w:p>
    <w:p>
      <w:pPr>
        <w:pStyle w:val="BodyText"/>
        <w:spacing w:line="240" w:lineRule="auto" w:before="34"/>
        <w:ind w:left="634" w:right="0"/>
        <w:jc w:val="left"/>
      </w:pPr>
      <w:r>
        <w:rPr/>
        <w:t>审计委员会会议还对《上市相关审计报告</w:t>
      </w:r>
      <w:r>
        <w:rPr>
          <w:spacing w:val="-120"/>
        </w:rPr>
        <w:t>》、</w:t>
      </w:r>
      <w:r>
        <w:rPr>
          <w:spacing w:val="1"/>
        </w:rPr>
        <w:t>《</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0</w:t>
      </w:r>
      <w:r>
        <w:rPr>
          <w:rFonts w:ascii="Calibri" w:hAnsi="Calibri" w:cs="Calibri" w:eastAsia="Calibri" w:hint="default"/>
        </w:rPr>
        <w:t>9 </w:t>
      </w:r>
      <w:r>
        <w:rPr>
          <w:rFonts w:ascii="Calibri" w:hAnsi="Calibri" w:cs="Calibri" w:eastAsia="Calibri" w:hint="default"/>
          <w:spacing w:val="5"/>
        </w:rPr>
        <w:t> </w:t>
      </w:r>
      <w:r>
        <w:rPr/>
        <w:t>年度审计报告</w:t>
      </w:r>
      <w:r>
        <w:rPr>
          <w:spacing w:val="-120"/>
        </w:rPr>
        <w:t>》</w:t>
      </w:r>
      <w:r>
        <w:rPr>
          <w:spacing w:val="-123"/>
        </w:rPr>
        <w:t>、</w:t>
      </w:r>
      <w:r>
        <w:rPr/>
        <w:t>《续聘</w:t>
      </w:r>
    </w:p>
    <w:p>
      <w:pPr>
        <w:pStyle w:val="BodyText"/>
        <w:spacing w:line="240" w:lineRule="auto" w:before="123"/>
        <w:ind w:right="0"/>
        <w:jc w:val="both"/>
      </w:pPr>
      <w:r>
        <w:rPr>
          <w:rFonts w:ascii="Calibri" w:hAnsi="Calibri" w:cs="Calibri" w:eastAsia="Calibri" w:hint="default"/>
        </w:rPr>
        <w:t>2010 </w:t>
      </w:r>
      <w:r>
        <w:rPr>
          <w:rFonts w:ascii="Calibri" w:hAnsi="Calibri" w:cs="Calibri" w:eastAsia="Calibri" w:hint="default"/>
          <w:spacing w:val="1"/>
        </w:rPr>
        <w:t> </w:t>
      </w:r>
      <w:r>
        <w:rPr/>
        <w:t>年度财务审计机构》等事项进行了审议并形成决议。审计委员会同意立信</w:t>
      </w:r>
    </w:p>
    <w:p>
      <w:pPr>
        <w:pStyle w:val="BodyText"/>
        <w:spacing w:line="240" w:lineRule="auto" w:before="121"/>
        <w:ind w:right="0"/>
        <w:jc w:val="both"/>
      </w:pPr>
      <w:r>
        <w:rPr/>
        <w:t>会计师事务所有限公司对公司</w:t>
      </w:r>
      <w:r>
        <w:rPr>
          <w:spacing w:val="-66"/>
        </w:rPr>
        <w:t> </w:t>
      </w:r>
      <w:r>
        <w:rPr>
          <w:rFonts w:ascii="Calibri" w:hAnsi="Calibri" w:cs="Calibri" w:eastAsia="Calibri" w:hint="default"/>
        </w:rPr>
        <w:t>2009 </w:t>
      </w:r>
      <w:r>
        <w:rPr/>
        <w:t>年度财务报表出具的审核意见，并提交董事</w:t>
      </w:r>
    </w:p>
    <w:p>
      <w:pPr>
        <w:pStyle w:val="BodyText"/>
        <w:spacing w:line="240" w:lineRule="auto" w:before="123"/>
        <w:ind w:right="0"/>
        <w:jc w:val="both"/>
      </w:pPr>
      <w:r>
        <w:rPr/>
        <w:t>会审议。同时，审计委员会还向公司提交了</w:t>
      </w:r>
      <w:r>
        <w:rPr>
          <w:spacing w:val="-65"/>
        </w:rPr>
        <w:t> </w:t>
      </w:r>
      <w:r>
        <w:rPr>
          <w:rFonts w:ascii="Calibri" w:hAnsi="Calibri" w:cs="Calibri" w:eastAsia="Calibri" w:hint="default"/>
        </w:rPr>
        <w:t>2009 </w:t>
      </w:r>
      <w:r>
        <w:rPr/>
        <w:t>年度内部控制自我评价报告及</w:t>
      </w:r>
    </w:p>
    <w:p>
      <w:pPr>
        <w:pStyle w:val="BodyText"/>
        <w:spacing w:line="240" w:lineRule="auto" w:before="121"/>
        <w:ind w:right="0"/>
        <w:jc w:val="both"/>
      </w:pPr>
      <w:r>
        <w:rPr/>
        <w:t>续聘</w:t>
      </w:r>
      <w:r>
        <w:rPr>
          <w:spacing w:val="-67"/>
        </w:rPr>
        <w:t> </w:t>
      </w:r>
      <w:r>
        <w:rPr>
          <w:rFonts w:ascii="Calibri" w:hAnsi="Calibri" w:cs="Calibri" w:eastAsia="Calibri" w:hint="default"/>
        </w:rPr>
        <w:t>2010</w:t>
      </w:r>
      <w:r>
        <w:rPr>
          <w:rFonts w:ascii="Calibri" w:hAnsi="Calibri" w:cs="Calibri" w:eastAsia="Calibri" w:hint="default"/>
          <w:spacing w:val="-1"/>
        </w:rPr>
        <w:t> </w:t>
      </w:r>
      <w:r>
        <w:rPr/>
        <w:t>年度会计师事务所的提议，建议续聘立信会计师事务所有限公司作为</w:t>
      </w:r>
    </w:p>
    <w:p>
      <w:pPr>
        <w:pStyle w:val="BodyText"/>
        <w:spacing w:line="240" w:lineRule="auto" w:before="123"/>
        <w:ind w:right="0"/>
        <w:jc w:val="both"/>
      </w:pPr>
      <w:r>
        <w:rPr/>
        <w:t>公司</w:t>
      </w:r>
      <w:r>
        <w:rPr>
          <w:spacing w:val="-63"/>
        </w:rPr>
        <w:t> </w:t>
      </w:r>
      <w:r>
        <w:rPr>
          <w:rFonts w:ascii="Calibri" w:hAnsi="Calibri" w:cs="Calibri" w:eastAsia="Calibri" w:hint="default"/>
        </w:rPr>
        <w:t>2010</w:t>
      </w:r>
      <w:r>
        <w:rPr>
          <w:rFonts w:ascii="Calibri" w:hAnsi="Calibri" w:cs="Calibri" w:eastAsia="Calibri" w:hint="default"/>
          <w:spacing w:val="4"/>
        </w:rPr>
        <w:t> </w:t>
      </w:r>
      <w:r>
        <w:rPr/>
        <w:t>年度财务审计机构。</w:t>
      </w:r>
    </w:p>
    <w:p>
      <w:pPr>
        <w:pStyle w:val="Heading4"/>
        <w:spacing w:line="240" w:lineRule="auto" w:before="123"/>
        <w:ind w:left="634" w:right="0"/>
        <w:jc w:val="left"/>
        <w:rPr>
          <w:b w:val="0"/>
          <w:bCs w:val="0"/>
        </w:rPr>
      </w:pPr>
      <w:r>
        <w:rPr/>
        <w:t>（二）</w:t>
      </w:r>
      <w:r>
        <w:rPr>
          <w:spacing w:val="-65"/>
        </w:rPr>
        <w:t> </w:t>
      </w:r>
      <w:r>
        <w:rPr/>
        <w:t>董事会薪酬与考核委员会工作总结情况</w:t>
      </w:r>
      <w:r>
        <w:rPr>
          <w:b w:val="0"/>
          <w:bCs w:val="0"/>
        </w:rPr>
      </w:r>
    </w:p>
    <w:p>
      <w:pPr>
        <w:pStyle w:val="BodyText"/>
        <w:spacing w:line="326" w:lineRule="auto" w:before="151"/>
        <w:ind w:right="148" w:firstLine="479"/>
        <w:jc w:val="both"/>
      </w:pPr>
      <w:r>
        <w:rPr/>
        <w:t>公司薪酬与考核委员会由 </w:t>
      </w:r>
      <w:r>
        <w:rPr>
          <w:rFonts w:ascii="Calibri" w:hAnsi="Calibri" w:cs="Calibri" w:eastAsia="Calibri" w:hint="default"/>
        </w:rPr>
        <w:t>3 </w:t>
      </w:r>
      <w:r>
        <w:rPr/>
        <w:t>名董事组成，其中 </w:t>
      </w:r>
      <w:r>
        <w:rPr>
          <w:rFonts w:ascii="Calibri" w:hAnsi="Calibri" w:cs="Calibri" w:eastAsia="Calibri" w:hint="default"/>
        </w:rPr>
        <w:t>2</w:t>
      </w:r>
      <w:r>
        <w:rPr>
          <w:rFonts w:ascii="Calibri" w:hAnsi="Calibri" w:cs="Calibri" w:eastAsia="Calibri" w:hint="default"/>
          <w:spacing w:val="8"/>
        </w:rPr>
        <w:t> </w:t>
      </w:r>
      <w:r>
        <w:rPr/>
        <w:t>名为独立董事，委员会主 任由独立董事担任。</w:t>
      </w:r>
    </w:p>
    <w:p>
      <w:pPr>
        <w:pStyle w:val="BodyText"/>
        <w:spacing w:line="357" w:lineRule="auto" w:before="65"/>
        <w:ind w:right="157" w:firstLine="479"/>
        <w:jc w:val="both"/>
      </w:pPr>
      <w:r>
        <w:rPr>
          <w:spacing w:val="3"/>
        </w:rPr>
        <w:t>报告期内，薪酬与考核委员会根据经董事会审议通过的考核方案，对公司</w:t>
      </w:r>
      <w:r>
        <w:rPr/>
        <w:t> </w:t>
      </w:r>
      <w:r>
        <w:rPr>
          <w:spacing w:val="2"/>
        </w:rPr>
        <w:t>董事、高级管理人员进行考核。委员会核查了公司董事、监事和高级管理人员</w:t>
      </w:r>
      <w:r>
        <w:rPr>
          <w:spacing w:val="-93"/>
        </w:rPr>
        <w:t> </w:t>
      </w:r>
      <w:r>
        <w:rPr>
          <w:spacing w:val="-93"/>
        </w:rPr>
      </w:r>
      <w:r>
        <w:rPr>
          <w:spacing w:val="2"/>
        </w:rPr>
        <w:t>的薪酬，认为其薪酬情况符合公司董事会和股东大会确定的相关报酬依据及公</w:t>
      </w:r>
      <w:r>
        <w:rPr>
          <w:spacing w:val="-93"/>
        </w:rPr>
        <w:t> </w:t>
      </w:r>
      <w:r>
        <w:rPr>
          <w:spacing w:val="-93"/>
        </w:rPr>
      </w:r>
      <w:r>
        <w:rPr/>
        <w:t>司的劳动人事管理制度。</w:t>
      </w:r>
    </w:p>
    <w:p>
      <w:pPr>
        <w:spacing w:after="0" w:line="357" w:lineRule="auto"/>
        <w:jc w:val="both"/>
        <w:sectPr>
          <w:headerReference w:type="default" r:id="rId64"/>
          <w:footerReference w:type="default" r:id="rId65"/>
          <w:pgSz w:w="11910" w:h="16840"/>
          <w:pgMar w:header="721" w:footer="0" w:top="1180" w:bottom="280" w:left="1660" w:right="1660"/>
        </w:sectPr>
      </w:pPr>
    </w:p>
    <w:p>
      <w:pPr>
        <w:spacing w:line="240" w:lineRule="auto" w:before="11"/>
        <w:rPr>
          <w:rFonts w:ascii="宋体" w:hAnsi="宋体" w:cs="宋体" w:eastAsia="宋体" w:hint="default"/>
          <w:sz w:val="11"/>
          <w:szCs w:val="11"/>
        </w:rPr>
      </w:pPr>
    </w:p>
    <w:p>
      <w:pPr>
        <w:pStyle w:val="Heading4"/>
        <w:spacing w:line="240" w:lineRule="auto" w:before="26"/>
        <w:ind w:left="634" w:right="126"/>
        <w:jc w:val="left"/>
        <w:rPr>
          <w:b w:val="0"/>
          <w:bCs w:val="0"/>
        </w:rPr>
      </w:pPr>
      <w:r>
        <w:rPr/>
        <w:t>（三）</w:t>
      </w:r>
      <w:r>
        <w:rPr>
          <w:spacing w:val="-66"/>
        </w:rPr>
        <w:t> </w:t>
      </w:r>
      <w:r>
        <w:rPr/>
        <w:t>董事会提名委员会工作总结情况</w:t>
      </w:r>
      <w:r>
        <w:rPr>
          <w:b w:val="0"/>
          <w:bCs w:val="0"/>
        </w:rPr>
      </w:r>
    </w:p>
    <w:p>
      <w:pPr>
        <w:pStyle w:val="BodyText"/>
        <w:spacing w:line="326" w:lineRule="auto" w:before="152"/>
        <w:ind w:right="228" w:firstLine="479"/>
        <w:jc w:val="both"/>
      </w:pPr>
      <w:r>
        <w:rPr/>
        <w:t>公司提名委员会由 </w:t>
      </w:r>
      <w:r>
        <w:rPr>
          <w:rFonts w:ascii="Calibri" w:hAnsi="Calibri" w:cs="Calibri" w:eastAsia="Calibri" w:hint="default"/>
        </w:rPr>
        <w:t>3 </w:t>
      </w:r>
      <w:r>
        <w:rPr/>
        <w:t>名董事组成，其中 </w:t>
      </w:r>
      <w:r>
        <w:rPr>
          <w:rFonts w:ascii="Calibri" w:hAnsi="Calibri" w:cs="Calibri" w:eastAsia="Calibri" w:hint="default"/>
        </w:rPr>
        <w:t>2</w:t>
      </w:r>
      <w:r>
        <w:rPr>
          <w:rFonts w:ascii="Calibri" w:hAnsi="Calibri" w:cs="Calibri" w:eastAsia="Calibri" w:hint="default"/>
          <w:spacing w:val="8"/>
        </w:rPr>
        <w:t> </w:t>
      </w:r>
      <w:r>
        <w:rPr/>
        <w:t>名为独立董事，委员会主任由独 立董事担任。</w:t>
      </w:r>
    </w:p>
    <w:p>
      <w:pPr>
        <w:pStyle w:val="BodyText"/>
        <w:spacing w:line="357" w:lineRule="auto" w:before="65"/>
        <w:ind w:right="92" w:firstLine="479"/>
        <w:jc w:val="left"/>
      </w:pPr>
      <w:r>
        <w:rPr>
          <w:spacing w:val="3"/>
        </w:rPr>
        <w:t>报告期内，提名委员会对公司新一届董事、总裁及其他高级管理人员的人</w:t>
      </w:r>
      <w:r>
        <w:rPr/>
        <w:t> 选、选择标准和程序等事项进行选择并提出建议，推动公司持续、健康的发展。</w:t>
      </w:r>
    </w:p>
    <w:p>
      <w:pPr>
        <w:pStyle w:val="Heading4"/>
        <w:spacing w:line="240" w:lineRule="auto" w:before="34"/>
        <w:ind w:left="634" w:right="126"/>
        <w:jc w:val="left"/>
        <w:rPr>
          <w:b w:val="0"/>
          <w:bCs w:val="0"/>
        </w:rPr>
      </w:pPr>
      <w:r>
        <w:rPr/>
        <w:t>（四）</w:t>
      </w:r>
      <w:r>
        <w:rPr>
          <w:spacing w:val="-66"/>
        </w:rPr>
        <w:t> </w:t>
      </w:r>
      <w:r>
        <w:rPr/>
        <w:t>董事会战略委员会工作总结情况</w:t>
      </w:r>
      <w:r>
        <w:rPr>
          <w:b w:val="0"/>
          <w:bCs w:val="0"/>
        </w:rPr>
      </w:r>
    </w:p>
    <w:p>
      <w:pPr>
        <w:pStyle w:val="BodyText"/>
        <w:spacing w:line="326" w:lineRule="auto" w:before="154"/>
        <w:ind w:right="228" w:firstLine="479"/>
        <w:jc w:val="both"/>
      </w:pPr>
      <w:r>
        <w:rPr/>
        <w:t>公司战略委员会由 </w:t>
      </w:r>
      <w:r>
        <w:rPr>
          <w:rFonts w:ascii="Calibri" w:hAnsi="Calibri" w:cs="Calibri" w:eastAsia="Calibri" w:hint="default"/>
        </w:rPr>
        <w:t>3 </w:t>
      </w:r>
      <w:r>
        <w:rPr/>
        <w:t>名董事组成，其中 </w:t>
      </w:r>
      <w:r>
        <w:rPr>
          <w:rFonts w:ascii="Calibri" w:hAnsi="Calibri" w:cs="Calibri" w:eastAsia="Calibri" w:hint="default"/>
        </w:rPr>
        <w:t>1</w:t>
      </w:r>
      <w:r>
        <w:rPr>
          <w:rFonts w:ascii="Calibri" w:hAnsi="Calibri" w:cs="Calibri" w:eastAsia="Calibri" w:hint="default"/>
          <w:spacing w:val="8"/>
        </w:rPr>
        <w:t> </w:t>
      </w:r>
      <w:r>
        <w:rPr/>
        <w:t>名为独立董事，委员会主任由董 事长担任。</w:t>
      </w:r>
    </w:p>
    <w:p>
      <w:pPr>
        <w:pStyle w:val="BodyText"/>
        <w:spacing w:line="357" w:lineRule="auto" w:before="65"/>
        <w:ind w:right="237" w:firstLine="479"/>
        <w:jc w:val="both"/>
      </w:pPr>
      <w:r>
        <w:rPr>
          <w:spacing w:val="3"/>
        </w:rPr>
        <w:t>报告期内，战略委员会对公司首次公开发行股票并在创业板上市相关事宜</w:t>
      </w:r>
      <w:r>
        <w:rPr/>
        <w:t> 以及投资项目等事项进行了审核讨论，提出了积极的意见和建议。</w:t>
      </w:r>
    </w:p>
    <w:p>
      <w:pPr>
        <w:spacing w:line="357" w:lineRule="auto" w:before="34"/>
        <w:ind w:left="634" w:right="92" w:hanging="48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98"/>
          <w:sz w:val="24"/>
          <w:szCs w:val="24"/>
        </w:rPr>
        <w:t> </w:t>
      </w:r>
      <w:r>
        <w:rPr>
          <w:rFonts w:ascii="宋体" w:hAnsi="宋体" w:cs="宋体" w:eastAsia="宋体" w:hint="default"/>
          <w:b/>
          <w:bCs/>
          <w:spacing w:val="-5"/>
          <w:sz w:val="24"/>
          <w:szCs w:val="24"/>
        </w:rPr>
        <w:t>公司与控股股东、实际控制人在业务、资产、人员、财务、机构等方面“五</w:t>
      </w:r>
      <w:r>
        <w:rPr>
          <w:rFonts w:ascii="宋体" w:hAnsi="宋体" w:cs="宋体" w:eastAsia="宋体" w:hint="default"/>
          <w:b/>
          <w:bCs/>
          <w:w w:val="99"/>
          <w:sz w:val="24"/>
          <w:szCs w:val="24"/>
        </w:rPr>
        <w:t> </w:t>
      </w:r>
      <w:r>
        <w:rPr>
          <w:rFonts w:ascii="宋体" w:hAnsi="宋体" w:cs="宋体" w:eastAsia="宋体" w:hint="default"/>
          <w:b/>
          <w:bCs/>
          <w:sz w:val="24"/>
          <w:szCs w:val="24"/>
        </w:rPr>
        <w:t>分开”的情况</w:t>
      </w:r>
      <w:r>
        <w:rPr>
          <w:rFonts w:ascii="宋体" w:hAnsi="宋体" w:cs="宋体" w:eastAsia="宋体" w:hint="default"/>
          <w:b/>
          <w:bCs/>
          <w:w w:val="99"/>
          <w:sz w:val="24"/>
          <w:szCs w:val="24"/>
        </w:rPr>
        <w:t> </w:t>
      </w:r>
      <w:r>
        <w:rPr>
          <w:rFonts w:ascii="宋体" w:hAnsi="宋体" w:cs="宋体" w:eastAsia="宋体" w:hint="default"/>
          <w:sz w:val="24"/>
          <w:szCs w:val="24"/>
        </w:rPr>
        <w:t>公司严格按照《公司法》和《公司章程》等要求，建立健全公司规章制度，</w:t>
      </w:r>
    </w:p>
    <w:p>
      <w:pPr>
        <w:pStyle w:val="BodyText"/>
        <w:spacing w:line="357" w:lineRule="auto"/>
        <w:ind w:right="92"/>
        <w:jc w:val="left"/>
      </w:pPr>
      <w:r>
        <w:rPr/>
        <w:t>完善公司治理结构。公司具有独立完整的业务体系及面向市场自主经营的能力， </w:t>
      </w:r>
      <w:r>
        <w:rPr>
          <w:spacing w:val="2"/>
        </w:rPr>
        <w:t>具有完整的采购、生产和销售系统，在业务、资产、人员、财务、机构等方面</w:t>
      </w:r>
      <w:r>
        <w:rPr>
          <w:spacing w:val="-89"/>
        </w:rPr>
        <w:t> </w:t>
      </w:r>
      <w:r>
        <w:rPr>
          <w:spacing w:val="-89"/>
        </w:rPr>
      </w:r>
      <w:r>
        <w:rPr/>
        <w:t>均与控股股东、实际控制人及其下属企业完全分开。</w:t>
      </w:r>
    </w:p>
    <w:p>
      <w:pPr>
        <w:spacing w:line="357" w:lineRule="auto" w:before="34"/>
        <w:ind w:left="634" w:right="236"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64"/>
          <w:sz w:val="24"/>
          <w:szCs w:val="24"/>
        </w:rPr>
        <w:t> </w:t>
      </w:r>
      <w:r>
        <w:rPr>
          <w:rFonts w:ascii="宋体" w:hAnsi="宋体" w:cs="宋体" w:eastAsia="宋体" w:hint="default"/>
          <w:b/>
          <w:bCs/>
          <w:sz w:val="24"/>
          <w:szCs w:val="24"/>
        </w:rPr>
        <w:t>业务独立情况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公司与控股股东、实际控制人及其下属企业之间不存在同业竞争。公司主</w:t>
      </w:r>
    </w:p>
    <w:p>
      <w:pPr>
        <w:pStyle w:val="BodyText"/>
        <w:spacing w:line="357" w:lineRule="auto" w:before="34"/>
        <w:ind w:right="92"/>
        <w:jc w:val="left"/>
      </w:pPr>
      <w:r>
        <w:rPr/>
        <w:t>要从事以公共事务为核心的城市信息化相关软件开发与服务，公司的控股股东、 </w:t>
      </w:r>
      <w:r>
        <w:rPr>
          <w:spacing w:val="3"/>
        </w:rPr>
        <w:t>实际控制人及其下属企业均与公司从事不同的业务，控股股东和实际控制人均</w:t>
      </w:r>
      <w:r>
        <w:rPr/>
        <w:t> </w:t>
      </w:r>
      <w:r>
        <w:rPr>
          <w:spacing w:val="3"/>
        </w:rPr>
        <w:t>出具了避免同业竞争的承诺函，承诺不从事任何与公司经营范围相同或相近的</w:t>
      </w:r>
      <w:r>
        <w:rPr/>
        <w:t> 业务。</w:t>
      </w:r>
    </w:p>
    <w:p>
      <w:pPr>
        <w:pStyle w:val="BodyText"/>
        <w:spacing w:line="357" w:lineRule="auto"/>
        <w:ind w:right="234" w:firstLine="479"/>
        <w:jc w:val="both"/>
      </w:pPr>
      <w:r>
        <w:rPr>
          <w:spacing w:val="3"/>
        </w:rPr>
        <w:t>公司拥有独立完整的技术研发支持体系、客户服务与市场营销体系，具有</w:t>
      </w:r>
      <w:r>
        <w:rPr/>
        <w:t> </w:t>
      </w:r>
      <w:r>
        <w:rPr>
          <w:spacing w:val="3"/>
        </w:rPr>
        <w:t>直接面向市场独立经营的能力，不存在严重依赖控股股东、实际控制人及其下</w:t>
      </w:r>
      <w:r>
        <w:rPr/>
        <w:t> 属企业进行生产经营的情况。</w:t>
      </w:r>
    </w:p>
    <w:p>
      <w:pPr>
        <w:pStyle w:val="Heading4"/>
        <w:spacing w:line="240" w:lineRule="auto" w:before="34"/>
        <w:ind w:left="634" w:right="126"/>
        <w:jc w:val="left"/>
        <w:rPr>
          <w:b w:val="0"/>
          <w:bCs w:val="0"/>
        </w:rPr>
      </w:pPr>
      <w:r>
        <w:rPr/>
        <w:t>（二）</w:t>
      </w:r>
      <w:r>
        <w:rPr>
          <w:spacing w:val="-67"/>
        </w:rPr>
        <w:t> </w:t>
      </w:r>
      <w:r>
        <w:rPr/>
        <w:t>资产独立情况</w:t>
      </w:r>
      <w:r>
        <w:rPr>
          <w:b w:val="0"/>
          <w:bCs w:val="0"/>
        </w:rPr>
      </w:r>
    </w:p>
    <w:p>
      <w:pPr>
        <w:pStyle w:val="BodyText"/>
        <w:spacing w:line="357" w:lineRule="auto" w:before="154"/>
        <w:ind w:right="231" w:firstLine="479"/>
        <w:jc w:val="both"/>
      </w:pPr>
      <w:r>
        <w:rPr>
          <w:spacing w:val="3"/>
        </w:rPr>
        <w:t>公司资产完整，公司生产经营所必需的房屋建筑物、土地、全套信息化生</w:t>
      </w:r>
      <w:r>
        <w:rPr/>
        <w:t> </w:t>
      </w:r>
      <w:r>
        <w:rPr>
          <w:spacing w:val="2"/>
        </w:rPr>
        <w:t>产设备，以及相关的商标、专利、技术等资产全部为公司独立享有，不存在与</w:t>
      </w:r>
      <w:r>
        <w:rPr>
          <w:spacing w:val="-88"/>
        </w:rPr>
        <w:t> </w:t>
      </w:r>
      <w:r>
        <w:rPr>
          <w:spacing w:val="-88"/>
        </w:rPr>
      </w:r>
      <w:r>
        <w:rPr/>
        <w:t>控股股东、实际控制人及其下属企业共用的情况。</w:t>
      </w:r>
    </w:p>
    <w:p>
      <w:pPr>
        <w:pStyle w:val="BodyText"/>
        <w:spacing w:line="240" w:lineRule="auto" w:before="34"/>
        <w:ind w:left="634" w:right="126"/>
        <w:jc w:val="left"/>
      </w:pPr>
      <w:r>
        <w:rPr>
          <w:spacing w:val="3"/>
        </w:rPr>
        <w:t>公司不存在以资产、权益或信誉为控股股东、实际控制人及其下属企业的</w:t>
      </w:r>
    </w:p>
    <w:p>
      <w:pPr>
        <w:spacing w:after="0" w:line="240" w:lineRule="auto"/>
        <w:jc w:val="left"/>
        <w:sectPr>
          <w:headerReference w:type="default" r:id="rId66"/>
          <w:footerReference w:type="default" r:id="rId67"/>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240" w:lineRule="auto" w:before="26"/>
        <w:ind w:right="0"/>
        <w:jc w:val="both"/>
      </w:pPr>
      <w:r>
        <w:rPr/>
        <w:t>债务提供担保的情况，亦不存在其资产、资金被占用而损害公司利益的情况。</w:t>
      </w:r>
    </w:p>
    <w:p>
      <w:pPr>
        <w:spacing w:line="357" w:lineRule="auto" w:before="152"/>
        <w:ind w:left="634" w:right="236"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64"/>
          <w:sz w:val="24"/>
          <w:szCs w:val="24"/>
        </w:rPr>
        <w:t> </w:t>
      </w:r>
      <w:r>
        <w:rPr>
          <w:rFonts w:ascii="宋体" w:hAnsi="宋体" w:cs="宋体" w:eastAsia="宋体" w:hint="default"/>
          <w:b/>
          <w:bCs/>
          <w:sz w:val="24"/>
          <w:szCs w:val="24"/>
        </w:rPr>
        <w:t>人员独立情况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公司董事长、总裁、副总裁、财务总监、董事会秘书等高级管理人员均专</w:t>
      </w:r>
    </w:p>
    <w:p>
      <w:pPr>
        <w:pStyle w:val="BodyText"/>
        <w:spacing w:line="357" w:lineRule="auto" w:before="34"/>
        <w:ind w:right="232"/>
        <w:jc w:val="both"/>
      </w:pPr>
      <w:r>
        <w:rPr>
          <w:spacing w:val="3"/>
        </w:rPr>
        <w:t>职在本公司工作并领取报酬，未在控股股东、实际控制人及其下属企业中担任</w:t>
      </w:r>
      <w:r>
        <w:rPr>
          <w:spacing w:val="-118"/>
        </w:rPr>
        <w:t> </w:t>
      </w:r>
      <w:r>
        <w:rPr>
          <w:spacing w:val="-118"/>
        </w:rPr>
      </w:r>
      <w:r>
        <w:rPr/>
        <w:t>除董事、监事以外的任何职务，亦未在股东单位领薪。</w:t>
      </w:r>
    </w:p>
    <w:p>
      <w:pPr>
        <w:pStyle w:val="BodyText"/>
        <w:spacing w:line="357" w:lineRule="auto" w:before="34"/>
        <w:ind w:right="236" w:firstLine="479"/>
        <w:jc w:val="both"/>
      </w:pPr>
      <w:r>
        <w:rPr>
          <w:spacing w:val="3"/>
        </w:rPr>
        <w:t>公司董事、监事及高级管理人员均依合法程序选举或聘任，不存在股东超</w:t>
      </w:r>
      <w:r>
        <w:rPr/>
        <w:t> 越公司董事会和股东大会做出人事任免决定的情形。</w:t>
      </w:r>
    </w:p>
    <w:p>
      <w:pPr>
        <w:pStyle w:val="BodyText"/>
        <w:spacing w:line="357" w:lineRule="auto"/>
        <w:ind w:right="237" w:firstLine="479"/>
        <w:jc w:val="both"/>
      </w:pPr>
      <w:r>
        <w:rPr>
          <w:spacing w:val="3"/>
        </w:rPr>
        <w:t>公司员工独立于各方股东及其它关联方，并已按照我国及地方现行的有关</w:t>
      </w:r>
      <w:r>
        <w:rPr/>
        <w:t> </w:t>
      </w:r>
      <w:r>
        <w:rPr>
          <w:spacing w:val="2"/>
        </w:rPr>
        <w:t>的劳动及人事管理规定，建立健全了一系列人事聘任及考核、社会保障、医疗</w:t>
      </w:r>
      <w:r>
        <w:rPr>
          <w:spacing w:val="-93"/>
        </w:rPr>
        <w:t> </w:t>
      </w:r>
      <w:r>
        <w:rPr>
          <w:spacing w:val="-93"/>
        </w:rPr>
      </w:r>
      <w:r>
        <w:rPr/>
        <w:t>保险、工资薪酬等规章制度并独立执行。</w:t>
      </w:r>
    </w:p>
    <w:p>
      <w:pPr>
        <w:spacing w:line="357" w:lineRule="auto" w:before="34"/>
        <w:ind w:left="634" w:right="126" w:firstLine="0"/>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64"/>
          <w:sz w:val="24"/>
          <w:szCs w:val="24"/>
        </w:rPr>
        <w:t> </w:t>
      </w:r>
      <w:r>
        <w:rPr>
          <w:rFonts w:ascii="宋体" w:hAnsi="宋体" w:cs="宋体" w:eastAsia="宋体" w:hint="default"/>
          <w:b/>
          <w:bCs/>
          <w:sz w:val="24"/>
          <w:szCs w:val="24"/>
        </w:rPr>
        <w:t>财务独立情况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公司设有独立的财务会计部门，配备了专职的财务会计人员，并建立了独</w:t>
      </w:r>
    </w:p>
    <w:p>
      <w:pPr>
        <w:pStyle w:val="BodyText"/>
        <w:spacing w:line="357" w:lineRule="auto" w:before="34"/>
        <w:ind w:right="108"/>
        <w:jc w:val="both"/>
      </w:pPr>
      <w:r>
        <w:rPr>
          <w:spacing w:val="3"/>
        </w:rPr>
        <w:t>立的会计核算体系和财务管理制度，独立进行财务决策。公司的财务人员均未</w:t>
      </w:r>
      <w:r>
        <w:rPr/>
        <w:t> </w:t>
      </w:r>
      <w:r>
        <w:rPr>
          <w:spacing w:val="2"/>
        </w:rPr>
        <w:t>在控股股东、实际控制人及其下属企业中兼职，拥有独立的银行帐号，不存在</w:t>
      </w:r>
      <w:r>
        <w:rPr>
          <w:spacing w:val="-89"/>
        </w:rPr>
        <w:t> </w:t>
      </w:r>
      <w:r>
        <w:rPr>
          <w:spacing w:val="-89"/>
        </w:rPr>
      </w:r>
      <w:r>
        <w:rPr/>
        <w:t>与控股股东、实际控制人及其下属企业共用银行帐号的情况，并依法独立纳税。</w:t>
      </w:r>
    </w:p>
    <w:p>
      <w:pPr>
        <w:pStyle w:val="BodyText"/>
        <w:spacing w:line="357" w:lineRule="auto"/>
        <w:ind w:right="230" w:firstLine="479"/>
        <w:jc w:val="both"/>
      </w:pPr>
      <w:r>
        <w:rPr>
          <w:spacing w:val="3"/>
        </w:rPr>
        <w:t>公司独立运营资金，不存在货币资金或其他资产被控股股东、实际控制人</w:t>
      </w:r>
      <w:r>
        <w:rPr/>
        <w:t> </w:t>
      </w:r>
      <w:r>
        <w:rPr>
          <w:spacing w:val="2"/>
        </w:rPr>
        <w:t>及其下属企业占用的情况，亦不存在为股东单位、实际控制人及其下属企业提</w:t>
      </w:r>
      <w:r>
        <w:rPr>
          <w:spacing w:val="-93"/>
        </w:rPr>
        <w:t> </w:t>
      </w:r>
      <w:r>
        <w:rPr>
          <w:spacing w:val="-93"/>
        </w:rPr>
      </w:r>
      <w:r>
        <w:rPr/>
        <w:t>供担保的情况。</w:t>
      </w:r>
    </w:p>
    <w:p>
      <w:pPr>
        <w:spacing w:line="357" w:lineRule="auto" w:before="34"/>
        <w:ind w:left="634" w:right="126" w:firstLine="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64"/>
          <w:sz w:val="24"/>
          <w:szCs w:val="24"/>
        </w:rPr>
        <w:t> </w:t>
      </w:r>
      <w:r>
        <w:rPr>
          <w:rFonts w:ascii="宋体" w:hAnsi="宋体" w:cs="宋体" w:eastAsia="宋体" w:hint="default"/>
          <w:b/>
          <w:bCs/>
          <w:sz w:val="24"/>
          <w:szCs w:val="24"/>
        </w:rPr>
        <w:t>机构独立情况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公司已建立起适合公司业务发展的组织结构，不存在与控股股东、实际控</w:t>
      </w:r>
    </w:p>
    <w:p>
      <w:pPr>
        <w:pStyle w:val="BodyText"/>
        <w:spacing w:line="357" w:lineRule="auto" w:before="34"/>
        <w:ind w:right="232"/>
        <w:jc w:val="both"/>
      </w:pPr>
      <w:r>
        <w:rPr>
          <w:spacing w:val="2"/>
        </w:rPr>
        <w:t>制人及其下属企业混同的情况。公司的生产经营和办公场所与股东完全分开，</w:t>
      </w:r>
      <w:r>
        <w:rPr>
          <w:spacing w:val="-88"/>
        </w:rPr>
        <w:t> </w:t>
      </w:r>
      <w:r>
        <w:rPr>
          <w:spacing w:val="-88"/>
        </w:rPr>
      </w:r>
      <w:r>
        <w:rPr>
          <w:spacing w:val="2"/>
        </w:rPr>
        <w:t>不存在混合经营、合署办公的情况。公司的机构设置方案亦不存在受股东及其</w:t>
      </w:r>
      <w:r>
        <w:rPr>
          <w:spacing w:val="-89"/>
        </w:rPr>
        <w:t> </w:t>
      </w:r>
      <w:r>
        <w:rPr>
          <w:spacing w:val="-89"/>
        </w:rPr>
      </w:r>
      <w:r>
        <w:rPr>
          <w:spacing w:val="3"/>
        </w:rPr>
        <w:t>他任何单位或个人干预的情形。公司股东及其职能部门与公司及其职能部门之</w:t>
      </w:r>
      <w:r>
        <w:rPr/>
        <w:t> </w:t>
      </w:r>
      <w:r>
        <w:rPr>
          <w:spacing w:val="2"/>
        </w:rPr>
        <w:t>间不存在上下级关系。公司建立健全了股东大会、董事会、监事会和经营管理</w:t>
      </w:r>
      <w:r>
        <w:rPr>
          <w:spacing w:val="-90"/>
        </w:rPr>
        <w:t> </w:t>
      </w:r>
      <w:r>
        <w:rPr>
          <w:spacing w:val="-90"/>
        </w:rPr>
      </w:r>
      <w:r>
        <w:rPr>
          <w:spacing w:val="3"/>
        </w:rPr>
        <w:t>组织体系，与控股股东、实际控制人及其下属企业之间完全独立。股东单位依</w:t>
      </w:r>
      <w:r>
        <w:rPr>
          <w:spacing w:val="-118"/>
        </w:rPr>
        <w:t> </w:t>
      </w:r>
      <w:r>
        <w:rPr>
          <w:spacing w:val="-118"/>
        </w:rPr>
      </w:r>
      <w:r>
        <w:rPr>
          <w:spacing w:val="2"/>
        </w:rPr>
        <w:t>照《公司法》和《公司章程》的规定提名董事参与公司的管理，不直接干预公</w:t>
      </w:r>
      <w:r>
        <w:rPr>
          <w:spacing w:val="-93"/>
        </w:rPr>
        <w:t> </w:t>
      </w:r>
      <w:r>
        <w:rPr>
          <w:spacing w:val="-93"/>
        </w:rPr>
      </w:r>
      <w:r>
        <w:rPr/>
        <w:t>司的生产经营活动。</w:t>
      </w:r>
    </w:p>
    <w:p>
      <w:pPr>
        <w:spacing w:line="240" w:lineRule="auto" w:before="0"/>
        <w:rPr>
          <w:rFonts w:ascii="宋体" w:hAnsi="宋体" w:cs="宋体" w:eastAsia="宋体" w:hint="default"/>
          <w:sz w:val="24"/>
          <w:szCs w:val="24"/>
        </w:rPr>
      </w:pPr>
    </w:p>
    <w:p>
      <w:pPr>
        <w:spacing w:line="357" w:lineRule="auto" w:before="159"/>
        <w:ind w:left="634" w:right="236" w:hanging="480"/>
        <w:jc w:val="left"/>
        <w:rPr>
          <w:rFonts w:ascii="宋体" w:hAnsi="宋体" w:cs="宋体" w:eastAsia="宋体" w:hint="default"/>
          <w:sz w:val="24"/>
          <w:szCs w:val="24"/>
        </w:rPr>
      </w:pPr>
      <w:r>
        <w:rPr>
          <w:rFonts w:ascii="宋体" w:hAnsi="宋体" w:cs="宋体" w:eastAsia="宋体" w:hint="default"/>
          <w:b/>
          <w:bCs/>
          <w:sz w:val="24"/>
          <w:szCs w:val="24"/>
        </w:rPr>
        <w:t>六、</w:t>
      </w:r>
      <w:r>
        <w:rPr>
          <w:rFonts w:ascii="宋体" w:hAnsi="宋体" w:cs="宋体" w:eastAsia="宋体" w:hint="default"/>
          <w:b/>
          <w:bCs/>
          <w:spacing w:val="-93"/>
          <w:sz w:val="24"/>
          <w:szCs w:val="24"/>
        </w:rPr>
        <w:t> </w:t>
      </w:r>
      <w:r>
        <w:rPr>
          <w:rFonts w:ascii="宋体" w:hAnsi="宋体" w:cs="宋体" w:eastAsia="宋体" w:hint="default"/>
          <w:b/>
          <w:bCs/>
          <w:sz w:val="24"/>
          <w:szCs w:val="24"/>
        </w:rPr>
        <w:t>公司对高级管理人员的考评及激励制度</w:t>
      </w:r>
      <w:r>
        <w:rPr>
          <w:rFonts w:ascii="宋体" w:hAnsi="宋体" w:cs="宋体" w:eastAsia="宋体" w:hint="default"/>
          <w:b/>
          <w:bCs/>
          <w:w w:val="99"/>
          <w:sz w:val="24"/>
          <w:szCs w:val="24"/>
        </w:rPr>
        <w:t> </w:t>
      </w:r>
      <w:r>
        <w:rPr>
          <w:rFonts w:ascii="宋体" w:hAnsi="宋体" w:cs="宋体" w:eastAsia="宋体" w:hint="default"/>
          <w:spacing w:val="3"/>
          <w:sz w:val="24"/>
          <w:szCs w:val="24"/>
        </w:rPr>
        <w:t>公司高级管理人员均由董事会聘任，董事会薪酬与考核委员会负责对公司</w:t>
      </w:r>
    </w:p>
    <w:p>
      <w:pPr>
        <w:spacing w:after="0" w:line="357" w:lineRule="auto"/>
        <w:jc w:val="left"/>
        <w:rPr>
          <w:rFonts w:ascii="宋体" w:hAnsi="宋体" w:cs="宋体" w:eastAsia="宋体" w:hint="default"/>
          <w:sz w:val="24"/>
          <w:szCs w:val="24"/>
        </w:rPr>
        <w:sectPr>
          <w:headerReference w:type="default" r:id="rId68"/>
          <w:footerReference w:type="default" r:id="rId69"/>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357" w:lineRule="auto" w:before="26"/>
        <w:ind w:right="92"/>
        <w:jc w:val="left"/>
      </w:pPr>
      <w:r>
        <w:rPr/>
        <w:t>高级管理人员的工作能力、履职情况、责任目标完成情况进行考评。报告期内， </w:t>
      </w:r>
      <w:r>
        <w:rPr>
          <w:spacing w:val="2"/>
        </w:rPr>
        <w:t>公司根据年度经营重点工作，并从财务、基础管理及能力等方面并与经营管理</w:t>
      </w:r>
      <w:r>
        <w:rPr>
          <w:spacing w:val="-93"/>
        </w:rPr>
        <w:t> </w:t>
      </w:r>
      <w:r>
        <w:rPr>
          <w:spacing w:val="-93"/>
        </w:rPr>
      </w:r>
      <w:r>
        <w:rPr/>
        <w:t>工作及相关能力表现相结合的形式进行了考评。</w:t>
      </w:r>
    </w:p>
    <w:p>
      <w:pPr>
        <w:spacing w:line="357" w:lineRule="auto" w:before="34"/>
        <w:ind w:left="634" w:right="236" w:hanging="480"/>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93"/>
          <w:sz w:val="24"/>
          <w:szCs w:val="24"/>
        </w:rPr>
        <w:t> </w:t>
      </w:r>
      <w:r>
        <w:rPr>
          <w:rFonts w:ascii="宋体" w:hAnsi="宋体" w:cs="宋体" w:eastAsia="宋体" w:hint="default"/>
          <w:b/>
          <w:bCs/>
          <w:sz w:val="24"/>
          <w:szCs w:val="24"/>
        </w:rPr>
        <w:t>公司内部控制制度的建议和健全情况</w:t>
      </w:r>
      <w:r>
        <w:rPr>
          <w:rFonts w:ascii="宋体" w:hAnsi="宋体" w:cs="宋体" w:eastAsia="宋体" w:hint="default"/>
          <w:b/>
          <w:bCs/>
          <w:w w:val="99"/>
          <w:sz w:val="24"/>
          <w:szCs w:val="24"/>
        </w:rPr>
        <w:t> </w:t>
      </w:r>
      <w:r>
        <w:rPr>
          <w:rFonts w:ascii="宋体" w:hAnsi="宋体" w:cs="宋体" w:eastAsia="宋体" w:hint="default"/>
          <w:spacing w:val="3"/>
          <w:sz w:val="24"/>
          <w:szCs w:val="24"/>
        </w:rPr>
        <w:t>为促进公司的规范运作，提高公司的管理水平，增强公司的抗风险能力，</w:t>
      </w:r>
    </w:p>
    <w:p>
      <w:pPr>
        <w:pStyle w:val="BodyText"/>
        <w:spacing w:line="357" w:lineRule="auto" w:before="34"/>
        <w:ind w:right="238"/>
        <w:jc w:val="both"/>
      </w:pPr>
      <w:r>
        <w:rPr>
          <w:spacing w:val="2"/>
        </w:rPr>
        <w:t>保护广大投资者的合法权益，公司结合实际情况，建立了较为完善的内部控制</w:t>
      </w:r>
      <w:r>
        <w:rPr>
          <w:spacing w:val="-89"/>
        </w:rPr>
        <w:t> </w:t>
      </w:r>
      <w:r>
        <w:rPr>
          <w:spacing w:val="-89"/>
        </w:rPr>
      </w:r>
      <w:r>
        <w:rPr>
          <w:spacing w:val="2"/>
        </w:rPr>
        <w:t>管理体系，内控制度贯穿于公司经营管理活动的各个层面和各个环节，确保生</w:t>
      </w:r>
      <w:r>
        <w:rPr>
          <w:spacing w:val="-93"/>
        </w:rPr>
        <w:t> </w:t>
      </w:r>
      <w:r>
        <w:rPr>
          <w:spacing w:val="-93"/>
        </w:rPr>
      </w:r>
      <w:r>
        <w:rPr>
          <w:spacing w:val="2"/>
        </w:rPr>
        <w:t>产经营处于受控状态。公司高管团队严格按照相关规定和公司内部控制制度的</w:t>
      </w:r>
      <w:r>
        <w:rPr>
          <w:spacing w:val="-93"/>
        </w:rPr>
        <w:t> </w:t>
      </w:r>
      <w:r>
        <w:rPr>
          <w:spacing w:val="-93"/>
        </w:rPr>
      </w:r>
      <w:r>
        <w:rPr/>
        <w:t>要求，执行内部控制程序。</w:t>
      </w:r>
    </w:p>
    <w:p>
      <w:pPr>
        <w:pStyle w:val="BodyText"/>
        <w:spacing w:line="357" w:lineRule="auto"/>
        <w:ind w:right="112" w:firstLine="479"/>
        <w:jc w:val="both"/>
      </w:pPr>
      <w:r>
        <w:rPr>
          <w:spacing w:val="-12"/>
        </w:rPr>
        <w:t>公司根据《公司法》、《企业内部控制基本规范》、《深圳证券交易所上市公</w:t>
      </w:r>
      <w:r>
        <w:rPr/>
        <w:t> </w:t>
      </w:r>
      <w:r>
        <w:rPr>
          <w:spacing w:val="2"/>
        </w:rPr>
        <w:t>司内部控制指引》等相关法律法规的要求，对公司内部控制制度的建立和实施</w:t>
      </w:r>
      <w:r>
        <w:rPr>
          <w:spacing w:val="-93"/>
        </w:rPr>
        <w:t> </w:t>
      </w:r>
      <w:r>
        <w:rPr>
          <w:spacing w:val="-93"/>
        </w:rPr>
      </w:r>
      <w:r>
        <w:rPr/>
        <w:t>情况进行了全面自查和自评，出具了《公司</w:t>
      </w:r>
      <w:r>
        <w:rPr>
          <w:spacing w:val="-57"/>
        </w:rPr>
        <w:t> </w:t>
      </w:r>
      <w:r>
        <w:rPr>
          <w:rFonts w:ascii="宋体" w:hAnsi="宋体" w:cs="宋体" w:eastAsia="宋体" w:hint="default"/>
          <w:spacing w:val="-1"/>
        </w:rPr>
        <w:t>2010</w:t>
      </w:r>
      <w:r>
        <w:rPr>
          <w:rFonts w:ascii="宋体" w:hAnsi="宋体" w:cs="宋体" w:eastAsia="宋体" w:hint="default"/>
          <w:spacing w:val="-57"/>
        </w:rPr>
        <w:t> </w:t>
      </w:r>
      <w:r>
        <w:rPr>
          <w:spacing w:val="-9"/>
        </w:rPr>
        <w:t>年度内部控制自我评价报告》。</w:t>
      </w:r>
    </w:p>
    <w:p>
      <w:pPr>
        <w:tabs>
          <w:tab w:pos="994" w:val="left" w:leader="none"/>
        </w:tabs>
        <w:spacing w:line="357" w:lineRule="auto" w:before="34"/>
        <w:ind w:left="296" w:right="3875" w:firstLine="338"/>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65"/>
          <w:sz w:val="24"/>
          <w:szCs w:val="24"/>
        </w:rPr>
        <w:t> </w:t>
      </w:r>
      <w:r>
        <w:rPr>
          <w:rFonts w:ascii="宋体" w:hAnsi="宋体" w:cs="宋体" w:eastAsia="宋体" w:hint="default"/>
          <w:b/>
          <w:bCs/>
          <w:sz w:val="24"/>
          <w:szCs w:val="24"/>
        </w:rPr>
        <w:t>内部控制制度的建立和执行情况</w:t>
      </w:r>
      <w:r>
        <w:rPr>
          <w:rFonts w:ascii="宋体" w:hAnsi="宋体" w:cs="宋体" w:eastAsia="宋体" w:hint="default"/>
          <w:b/>
          <w:bCs/>
          <w:w w:val="99"/>
          <w:sz w:val="24"/>
          <w:szCs w:val="24"/>
        </w:rPr>
        <w:t> </w:t>
      </w:r>
      <w:r>
        <w:rPr>
          <w:rFonts w:ascii="宋体" w:hAnsi="宋体" w:cs="宋体" w:eastAsia="宋体" w:hint="default"/>
          <w:spacing w:val="-1"/>
          <w:sz w:val="24"/>
          <w:szCs w:val="24"/>
        </w:rPr>
        <w:t>1</w:t>
      </w:r>
      <w:r>
        <w:rPr>
          <w:rFonts w:ascii="宋体" w:hAnsi="宋体" w:cs="宋体" w:eastAsia="宋体" w:hint="default"/>
          <w:spacing w:val="-1"/>
          <w:sz w:val="24"/>
          <w:szCs w:val="24"/>
        </w:rPr>
        <w:t>、</w:t>
        <w:tab/>
      </w:r>
      <w:r>
        <w:rPr>
          <w:rFonts w:ascii="宋体" w:hAnsi="宋体" w:cs="宋体" w:eastAsia="宋体" w:hint="default"/>
          <w:sz w:val="24"/>
          <w:szCs w:val="24"/>
        </w:rPr>
        <w:t>法人治理结构</w:t>
      </w:r>
    </w:p>
    <w:p>
      <w:pPr>
        <w:pStyle w:val="BodyText"/>
        <w:spacing w:line="357" w:lineRule="auto" w:before="34"/>
        <w:ind w:right="92" w:firstLine="479"/>
        <w:jc w:val="left"/>
      </w:pPr>
      <w:r>
        <w:rPr>
          <w:spacing w:val="3"/>
        </w:rPr>
        <w:t>公司不断完善法人治理结构，确保股东大会、董事会、监事会及高管团队</w:t>
      </w:r>
      <w:r>
        <w:rPr/>
        <w:t> </w:t>
      </w:r>
      <w:r>
        <w:rPr>
          <w:spacing w:val="2"/>
        </w:rPr>
        <w:t>规范运作和科学决策；建立各层级的授权、检查和问责制度，确保各部门、各</w:t>
      </w:r>
      <w:r>
        <w:rPr>
          <w:spacing w:val="-93"/>
        </w:rPr>
        <w:t> </w:t>
      </w:r>
      <w:r>
        <w:rPr>
          <w:spacing w:val="-93"/>
        </w:rPr>
      </w:r>
      <w:r>
        <w:rPr>
          <w:spacing w:val="3"/>
        </w:rPr>
        <w:t>岗位之间相互协作和相互制衡。股东大会是公司的最高权力机构、董事会负责</w:t>
      </w:r>
      <w:r>
        <w:rPr>
          <w:spacing w:val="-116"/>
        </w:rPr>
        <w:t> </w:t>
      </w:r>
      <w:r>
        <w:rPr>
          <w:spacing w:val="-116"/>
        </w:rPr>
      </w:r>
      <w:r>
        <w:rPr>
          <w:spacing w:val="3"/>
        </w:rPr>
        <w:t>内部控制的建立健全和有效实施，监事会对董事会建立与实施的内部控制进行</w:t>
      </w:r>
      <w:r>
        <w:rPr/>
        <w:t> </w:t>
      </w:r>
      <w:r>
        <w:rPr>
          <w:spacing w:val="2"/>
        </w:rPr>
        <w:t>监督，高管团队负责组织企业内部控制的日常运行。董事会下设董事会秘书负</w:t>
      </w:r>
      <w:r>
        <w:rPr>
          <w:spacing w:val="-93"/>
        </w:rPr>
        <w:t> </w:t>
      </w:r>
      <w:r>
        <w:rPr>
          <w:spacing w:val="-93"/>
        </w:rPr>
      </w:r>
      <w:r>
        <w:rPr/>
        <w:t>责处理董事会日常事务，设立了审计委员会、薪酬与考核委员会、战略委员会、 </w:t>
      </w:r>
      <w:r>
        <w:rPr>
          <w:spacing w:val="2"/>
        </w:rPr>
        <w:t>提名委员会等专门委员会。公司总裁对董事会负责，行使经营管理权力，保证</w:t>
      </w:r>
      <w:r>
        <w:rPr>
          <w:spacing w:val="-92"/>
        </w:rPr>
        <w:t> </w:t>
      </w:r>
      <w:r>
        <w:rPr>
          <w:spacing w:val="-92"/>
        </w:rPr>
      </w:r>
      <w:r>
        <w:rPr/>
        <w:t>公司的正常经营。</w:t>
      </w:r>
    </w:p>
    <w:p>
      <w:pPr>
        <w:pStyle w:val="BodyText"/>
        <w:spacing w:line="357" w:lineRule="auto"/>
        <w:ind w:right="119" w:firstLine="479"/>
        <w:jc w:val="both"/>
      </w:pPr>
      <w:r>
        <w:rPr>
          <w:spacing w:val="4"/>
        </w:rPr>
        <w:t>公司</w:t>
      </w:r>
      <w:r>
        <w:rPr>
          <w:spacing w:val="2"/>
        </w:rPr>
        <w:t>已</w:t>
      </w:r>
      <w:r>
        <w:rPr>
          <w:spacing w:val="4"/>
        </w:rPr>
        <w:t>根</w:t>
      </w:r>
      <w:r>
        <w:rPr>
          <w:spacing w:val="2"/>
        </w:rPr>
        <w:t>据</w:t>
      </w:r>
      <w:r>
        <w:rPr>
          <w:spacing w:val="4"/>
        </w:rPr>
        <w:t>《</w:t>
      </w:r>
      <w:r>
        <w:rPr>
          <w:spacing w:val="2"/>
        </w:rPr>
        <w:t>公</w:t>
      </w:r>
      <w:r>
        <w:rPr>
          <w:spacing w:val="4"/>
        </w:rPr>
        <w:t>司</w:t>
      </w:r>
      <w:r>
        <w:rPr>
          <w:spacing w:val="2"/>
        </w:rPr>
        <w:t>法</w:t>
      </w:r>
      <w:r>
        <w:rPr>
          <w:spacing w:val="-116"/>
        </w:rPr>
        <w:t>》</w:t>
      </w:r>
      <w:r>
        <w:rPr>
          <w:spacing w:val="-118"/>
        </w:rPr>
        <w:t>、</w:t>
      </w:r>
      <w:r>
        <w:rPr>
          <w:spacing w:val="4"/>
        </w:rPr>
        <w:t>《公</w:t>
      </w:r>
      <w:r>
        <w:rPr>
          <w:spacing w:val="2"/>
        </w:rPr>
        <w:t>司</w:t>
      </w:r>
      <w:r>
        <w:rPr>
          <w:spacing w:val="4"/>
        </w:rPr>
        <w:t>章</w:t>
      </w:r>
      <w:r>
        <w:rPr>
          <w:spacing w:val="2"/>
        </w:rPr>
        <w:t>程</w:t>
      </w:r>
      <w:r>
        <w:rPr>
          <w:spacing w:val="4"/>
        </w:rPr>
        <w:t>》</w:t>
      </w:r>
      <w:r>
        <w:rPr>
          <w:spacing w:val="2"/>
        </w:rPr>
        <w:t>等</w:t>
      </w:r>
      <w:r>
        <w:rPr>
          <w:spacing w:val="4"/>
        </w:rPr>
        <w:t>法</w:t>
      </w:r>
      <w:r>
        <w:rPr>
          <w:spacing w:val="2"/>
        </w:rPr>
        <w:t>律法</w:t>
      </w:r>
      <w:r>
        <w:rPr>
          <w:spacing w:val="4"/>
        </w:rPr>
        <w:t>规和</w:t>
      </w:r>
      <w:r>
        <w:rPr>
          <w:spacing w:val="2"/>
        </w:rPr>
        <w:t>规</w:t>
      </w:r>
      <w:r>
        <w:rPr>
          <w:spacing w:val="4"/>
        </w:rPr>
        <w:t>范</w:t>
      </w:r>
      <w:r>
        <w:rPr>
          <w:spacing w:val="2"/>
        </w:rPr>
        <w:t>性</w:t>
      </w:r>
      <w:r>
        <w:rPr>
          <w:spacing w:val="4"/>
        </w:rPr>
        <w:t>文</w:t>
      </w:r>
      <w:r>
        <w:rPr>
          <w:spacing w:val="2"/>
        </w:rPr>
        <w:t>件</w:t>
      </w:r>
      <w:r>
        <w:rPr>
          <w:spacing w:val="4"/>
        </w:rPr>
        <w:t>的</w:t>
      </w:r>
      <w:r>
        <w:rPr>
          <w:spacing w:val="2"/>
        </w:rPr>
        <w:t>要求</w:t>
      </w:r>
      <w:r>
        <w:rPr>
          <w:spacing w:val="4"/>
        </w:rPr>
        <w:t>，</w:t>
      </w:r>
      <w:r>
        <w:rPr/>
        <w:t>建</w:t>
      </w:r>
      <w:r>
        <w:rPr/>
        <w:t> </w:t>
      </w:r>
      <w:r>
        <w:rPr>
          <w:spacing w:val="2"/>
        </w:rPr>
        <w:t>立健</w:t>
      </w:r>
      <w:r>
        <w:rPr>
          <w:spacing w:val="4"/>
        </w:rPr>
        <w:t>全</w:t>
      </w:r>
      <w:r>
        <w:rPr>
          <w:spacing w:val="2"/>
        </w:rPr>
        <w:t>了</w:t>
      </w:r>
      <w:r>
        <w:rPr>
          <w:spacing w:val="4"/>
        </w:rPr>
        <w:t>三</w:t>
      </w:r>
      <w:r>
        <w:rPr>
          <w:spacing w:val="2"/>
        </w:rPr>
        <w:t>会</w:t>
      </w:r>
      <w:r>
        <w:rPr>
          <w:spacing w:val="4"/>
        </w:rPr>
        <w:t>议</w:t>
      </w:r>
      <w:r>
        <w:rPr>
          <w:spacing w:val="2"/>
        </w:rPr>
        <w:t>事</w:t>
      </w:r>
      <w:r>
        <w:rPr>
          <w:spacing w:val="4"/>
        </w:rPr>
        <w:t>规则</w:t>
      </w:r>
      <w:r>
        <w:rPr>
          <w:spacing w:val="2"/>
        </w:rPr>
        <w:t>和决</w:t>
      </w:r>
      <w:r>
        <w:rPr>
          <w:spacing w:val="4"/>
        </w:rPr>
        <w:t>策</w:t>
      </w:r>
      <w:r>
        <w:rPr>
          <w:spacing w:val="2"/>
        </w:rPr>
        <w:t>程</w:t>
      </w:r>
      <w:r>
        <w:rPr>
          <w:spacing w:val="4"/>
        </w:rPr>
        <w:t>序</w:t>
      </w:r>
      <w:r>
        <w:rPr>
          <w:spacing w:val="2"/>
        </w:rPr>
        <w:t>，</w:t>
      </w:r>
      <w:r>
        <w:rPr>
          <w:spacing w:val="4"/>
        </w:rPr>
        <w:t>制</w:t>
      </w:r>
      <w:r>
        <w:rPr>
          <w:spacing w:val="2"/>
        </w:rPr>
        <w:t>订</w:t>
      </w:r>
      <w:r>
        <w:rPr>
          <w:spacing w:val="4"/>
        </w:rPr>
        <w:t>了《</w:t>
      </w:r>
      <w:r>
        <w:rPr>
          <w:spacing w:val="2"/>
        </w:rPr>
        <w:t>股东</w:t>
      </w:r>
      <w:r>
        <w:rPr>
          <w:spacing w:val="4"/>
        </w:rPr>
        <w:t>大</w:t>
      </w:r>
      <w:r>
        <w:rPr>
          <w:spacing w:val="2"/>
        </w:rPr>
        <w:t>会</w:t>
      </w:r>
      <w:r>
        <w:rPr>
          <w:spacing w:val="4"/>
        </w:rPr>
        <w:t>议</w:t>
      </w:r>
      <w:r>
        <w:rPr>
          <w:spacing w:val="2"/>
        </w:rPr>
        <w:t>事</w:t>
      </w:r>
      <w:r>
        <w:rPr>
          <w:spacing w:val="4"/>
        </w:rPr>
        <w:t>规</w:t>
      </w:r>
      <w:r>
        <w:rPr>
          <w:spacing w:val="2"/>
        </w:rPr>
        <w:t>则</w:t>
      </w:r>
      <w:r>
        <w:rPr>
          <w:spacing w:val="-116"/>
        </w:rPr>
        <w:t>》</w:t>
      </w:r>
      <w:r>
        <w:rPr>
          <w:spacing w:val="-118"/>
        </w:rPr>
        <w:t>、</w:t>
      </w:r>
      <w:r>
        <w:rPr>
          <w:spacing w:val="4"/>
        </w:rPr>
        <w:t>《</w:t>
      </w:r>
      <w:r>
        <w:rPr>
          <w:spacing w:val="2"/>
        </w:rPr>
        <w:t>董事会</w:t>
      </w:r>
      <w:r>
        <w:rPr/>
        <w:t>议</w:t>
      </w:r>
      <w:r>
        <w:rPr/>
        <w:t> </w:t>
      </w:r>
      <w:r>
        <w:rPr>
          <w:spacing w:val="2"/>
        </w:rPr>
        <w:t>事规则</w:t>
      </w:r>
      <w:r>
        <w:rPr>
          <w:spacing w:val="-116"/>
        </w:rPr>
        <w:t>》</w:t>
      </w:r>
      <w:r>
        <w:rPr>
          <w:spacing w:val="-118"/>
        </w:rPr>
        <w:t>、</w:t>
      </w:r>
      <w:r>
        <w:rPr>
          <w:spacing w:val="2"/>
        </w:rPr>
        <w:t>《</w:t>
      </w:r>
      <w:r>
        <w:rPr>
          <w:spacing w:val="4"/>
        </w:rPr>
        <w:t>监</w:t>
      </w:r>
      <w:r>
        <w:rPr>
          <w:spacing w:val="2"/>
        </w:rPr>
        <w:t>事会</w:t>
      </w:r>
      <w:r>
        <w:rPr>
          <w:spacing w:val="4"/>
        </w:rPr>
        <w:t>议事</w:t>
      </w:r>
      <w:r>
        <w:rPr>
          <w:spacing w:val="2"/>
        </w:rPr>
        <w:t>规则</w:t>
      </w:r>
      <w:r>
        <w:rPr>
          <w:spacing w:val="-118"/>
        </w:rPr>
        <w:t>》</w:t>
      </w:r>
      <w:r>
        <w:rPr>
          <w:spacing w:val="-116"/>
        </w:rPr>
        <w:t>、</w:t>
      </w:r>
      <w:r>
        <w:rPr>
          <w:spacing w:val="2"/>
        </w:rPr>
        <w:t>《独</w:t>
      </w:r>
      <w:r>
        <w:rPr>
          <w:spacing w:val="4"/>
        </w:rPr>
        <w:t>立</w:t>
      </w:r>
      <w:r>
        <w:rPr>
          <w:spacing w:val="2"/>
        </w:rPr>
        <w:t>董事</w:t>
      </w:r>
      <w:r>
        <w:rPr>
          <w:spacing w:val="4"/>
        </w:rPr>
        <w:t>议事</w:t>
      </w:r>
      <w:r>
        <w:rPr>
          <w:spacing w:val="2"/>
        </w:rPr>
        <w:t>规则</w:t>
      </w:r>
      <w:r>
        <w:rPr>
          <w:spacing w:val="-118"/>
        </w:rPr>
        <w:t>》</w:t>
      </w:r>
      <w:r>
        <w:rPr>
          <w:spacing w:val="-116"/>
        </w:rPr>
        <w:t>、</w:t>
      </w:r>
      <w:r>
        <w:rPr>
          <w:spacing w:val="2"/>
        </w:rPr>
        <w:t>《董</w:t>
      </w:r>
      <w:r>
        <w:rPr>
          <w:spacing w:val="4"/>
        </w:rPr>
        <w:t>事</w:t>
      </w:r>
      <w:r>
        <w:rPr>
          <w:spacing w:val="2"/>
        </w:rPr>
        <w:t>会秘</w:t>
      </w:r>
      <w:r>
        <w:rPr>
          <w:spacing w:val="4"/>
        </w:rPr>
        <w:t>书工</w:t>
      </w:r>
      <w:r>
        <w:rPr>
          <w:spacing w:val="2"/>
        </w:rPr>
        <w:t>作规则</w:t>
      </w:r>
      <w:r>
        <w:rPr>
          <w:spacing w:val="-118"/>
        </w:rPr>
        <w:t>》</w:t>
      </w:r>
      <w:r>
        <w:rPr/>
        <w:t>、</w:t>
      </w:r>
    </w:p>
    <w:p>
      <w:pPr>
        <w:pStyle w:val="BodyText"/>
        <w:spacing w:line="357" w:lineRule="auto" w:before="34"/>
        <w:ind w:right="231"/>
        <w:jc w:val="both"/>
      </w:pPr>
      <w:r>
        <w:rPr>
          <w:spacing w:val="-23"/>
        </w:rPr>
        <w:t>《经理工作细则》、《审计委员会实施细则》、《薪酬与考核委员会实施细则》、《战</w:t>
      </w:r>
      <w:r>
        <w:rPr>
          <w:spacing w:val="-89"/>
        </w:rPr>
        <w:t> </w:t>
      </w:r>
      <w:r>
        <w:rPr>
          <w:spacing w:val="-89"/>
        </w:rPr>
      </w:r>
      <w:r>
        <w:rPr>
          <w:spacing w:val="-5"/>
        </w:rPr>
        <w:t>略委员会实施细则》、《提名委员会实施细则》等制度，明确规定了各治理机构</w:t>
      </w:r>
      <w:r>
        <w:rPr>
          <w:spacing w:val="-88"/>
        </w:rPr>
        <w:t> </w:t>
      </w:r>
      <w:r>
        <w:rPr>
          <w:spacing w:val="-88"/>
        </w:rPr>
      </w:r>
      <w:r>
        <w:rPr/>
        <w:t>的职责和权限，形成了科学有效的职责分工和制衡机制。</w:t>
      </w:r>
    </w:p>
    <w:p>
      <w:pPr>
        <w:pStyle w:val="BodyText"/>
        <w:tabs>
          <w:tab w:pos="994" w:val="left" w:leader="none"/>
        </w:tabs>
        <w:spacing w:line="355" w:lineRule="auto"/>
        <w:ind w:left="634" w:right="109" w:hanging="339"/>
        <w:jc w:val="left"/>
      </w:pPr>
      <w:r>
        <w:rPr>
          <w:rFonts w:ascii="宋体" w:hAnsi="宋体" w:cs="宋体" w:eastAsia="宋体" w:hint="default"/>
          <w:spacing w:val="-1"/>
        </w:rPr>
        <w:t>2</w:t>
      </w:r>
      <w:r>
        <w:rPr>
          <w:spacing w:val="-1"/>
        </w:rPr>
        <w:t>、</w:t>
        <w:tab/>
      </w:r>
      <w:r>
        <w:rPr/>
        <w:t>公司内部审计机构设立情况 公司董事会下设的审计委员会依据《董事会审计委员会实施细则》等规定，</w:t>
      </w:r>
    </w:p>
    <w:p>
      <w:pPr>
        <w:spacing w:after="0" w:line="355" w:lineRule="auto"/>
        <w:jc w:val="left"/>
        <w:sectPr>
          <w:headerReference w:type="default" r:id="rId70"/>
          <w:footerReference w:type="default" r:id="rId71"/>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240" w:lineRule="auto" w:before="26"/>
        <w:ind w:right="0"/>
        <w:jc w:val="both"/>
      </w:pPr>
      <w:r>
        <w:rPr/>
        <w:t>负责公司内、外部审计的沟通、监督和核查工作。审计委员会由</w:t>
      </w:r>
      <w:r>
        <w:rPr>
          <w:spacing w:val="-60"/>
        </w:rPr>
        <w:t> </w:t>
      </w:r>
      <w:r>
        <w:rPr>
          <w:rFonts w:ascii="宋体" w:hAnsi="宋体" w:cs="宋体" w:eastAsia="宋体" w:hint="default"/>
        </w:rPr>
        <w:t>3</w:t>
      </w:r>
      <w:r>
        <w:rPr>
          <w:rFonts w:ascii="宋体" w:hAnsi="宋体" w:cs="宋体" w:eastAsia="宋体" w:hint="default"/>
          <w:spacing w:val="-60"/>
        </w:rPr>
        <w:t> </w:t>
      </w:r>
      <w:r>
        <w:rPr/>
        <w:t>名董事组成，</w:t>
      </w:r>
    </w:p>
    <w:p>
      <w:pPr>
        <w:pStyle w:val="BodyText"/>
        <w:spacing w:line="357" w:lineRule="auto" w:before="152"/>
        <w:ind w:right="92"/>
        <w:jc w:val="left"/>
      </w:pPr>
      <w:r>
        <w:rPr/>
        <w:t>其中 </w:t>
      </w:r>
      <w:r>
        <w:rPr>
          <w:rFonts w:ascii="宋体" w:hAnsi="宋体" w:cs="宋体" w:eastAsia="宋体" w:hint="default"/>
        </w:rPr>
        <w:t>2</w:t>
      </w:r>
      <w:r>
        <w:rPr>
          <w:rFonts w:ascii="宋体" w:hAnsi="宋体" w:cs="宋体" w:eastAsia="宋体" w:hint="default"/>
          <w:spacing w:val="-3"/>
        </w:rPr>
        <w:t> </w:t>
      </w:r>
      <w:r>
        <w:rPr/>
        <w:t>名为独立董事，审计委员会主任由具有专业会计资格的独立董事担任。 </w:t>
      </w:r>
      <w:r>
        <w:rPr>
          <w:spacing w:val="2"/>
        </w:rPr>
        <w:t>公司设立的审计部由审计委员会直接领导，对公司内部控制和风险管理的有效</w:t>
      </w:r>
      <w:r>
        <w:rPr>
          <w:spacing w:val="-93"/>
        </w:rPr>
        <w:t> </w:t>
      </w:r>
      <w:r>
        <w:rPr>
          <w:spacing w:val="-93"/>
        </w:rPr>
      </w:r>
      <w:r>
        <w:rPr>
          <w:spacing w:val="2"/>
        </w:rPr>
        <w:t>性、财务信息的真实性、准确性和完整性以及经营活动的效率和效果等开展评</w:t>
      </w:r>
      <w:r>
        <w:rPr>
          <w:spacing w:val="-93"/>
        </w:rPr>
        <w:t> </w:t>
      </w:r>
      <w:r>
        <w:rPr>
          <w:spacing w:val="-93"/>
        </w:rPr>
      </w:r>
      <w:r>
        <w:rPr>
          <w:spacing w:val="2"/>
        </w:rPr>
        <w:t>价活动，定期和不定期地对各业务部门、职能部门、分子公司的内部控制情况</w:t>
      </w:r>
      <w:r>
        <w:rPr>
          <w:spacing w:val="-93"/>
        </w:rPr>
        <w:t> </w:t>
      </w:r>
      <w:r>
        <w:rPr>
          <w:spacing w:val="-93"/>
        </w:rPr>
      </w:r>
      <w:r>
        <w:rPr/>
        <w:t>进行审计和例行检查，控制和防范风险。通过审核、调查、研究、分析和评价， 对公司的经营管理提出合理化建议。</w:t>
      </w:r>
    </w:p>
    <w:p>
      <w:pPr>
        <w:pStyle w:val="BodyText"/>
        <w:tabs>
          <w:tab w:pos="994" w:val="left" w:leader="none"/>
        </w:tabs>
        <w:spacing w:line="355" w:lineRule="auto"/>
        <w:ind w:left="634" w:right="237" w:hanging="339"/>
        <w:jc w:val="left"/>
      </w:pPr>
      <w:r>
        <w:rPr>
          <w:rFonts w:ascii="宋体" w:hAnsi="宋体" w:cs="宋体" w:eastAsia="宋体" w:hint="default"/>
          <w:spacing w:val="-1"/>
        </w:rPr>
        <w:t>3</w:t>
      </w:r>
      <w:r>
        <w:rPr>
          <w:spacing w:val="-1"/>
        </w:rPr>
        <w:t>、</w:t>
        <w:tab/>
      </w:r>
      <w:r>
        <w:rPr/>
        <w:t>货币资金的内部控制 </w:t>
      </w:r>
      <w:r>
        <w:rPr>
          <w:spacing w:val="3"/>
        </w:rPr>
        <w:t>公司按照企业会计准则、税法、经济法等国家法律法规，规范了公司的货</w:t>
      </w:r>
    </w:p>
    <w:p>
      <w:pPr>
        <w:pStyle w:val="BodyText"/>
        <w:spacing w:line="357" w:lineRule="auto" w:before="38"/>
        <w:ind w:right="242"/>
        <w:jc w:val="both"/>
      </w:pPr>
      <w:r>
        <w:rPr>
          <w:spacing w:val="2"/>
        </w:rPr>
        <w:t>币资金收支和保管业务，财务常规性的审批程序都有严格的授权批准，最大限</w:t>
      </w:r>
      <w:r>
        <w:rPr>
          <w:spacing w:val="-93"/>
        </w:rPr>
        <w:t> </w:t>
      </w:r>
      <w:r>
        <w:rPr>
          <w:spacing w:val="-93"/>
        </w:rPr>
      </w:r>
      <w:r>
        <w:rPr>
          <w:spacing w:val="2"/>
        </w:rPr>
        <w:t>度地降低财务资金风险。从实际执行情况看，目前公司没有影响货币资金安全</w:t>
      </w:r>
      <w:r>
        <w:rPr>
          <w:spacing w:val="-93"/>
        </w:rPr>
        <w:t> </w:t>
      </w:r>
      <w:r>
        <w:rPr>
          <w:spacing w:val="-93"/>
        </w:rPr>
      </w:r>
      <w:r>
        <w:rPr/>
        <w:t>的重大不适当之处。</w:t>
      </w:r>
    </w:p>
    <w:p>
      <w:pPr>
        <w:pStyle w:val="BodyText"/>
        <w:tabs>
          <w:tab w:pos="994" w:val="left" w:leader="none"/>
        </w:tabs>
        <w:spacing w:line="326" w:lineRule="auto" w:before="34"/>
        <w:ind w:left="634" w:right="229" w:hanging="339"/>
        <w:jc w:val="left"/>
      </w:pPr>
      <w:r>
        <w:rPr>
          <w:rFonts w:ascii="Calibri" w:hAnsi="Calibri" w:cs="Calibri" w:eastAsia="Calibri" w:hint="default"/>
        </w:rPr>
        <w:t>4</w:t>
      </w:r>
      <w:r>
        <w:rPr/>
        <w:t>、</w:t>
        <w:tab/>
        <w:t>销售与收款的内部控制 </w:t>
      </w:r>
      <w:r>
        <w:rPr>
          <w:spacing w:val="-4"/>
        </w:rPr>
        <w:t>公司制定了《销售人员管理和考核办法》，配合以电子化的销售系统，明确</w:t>
      </w:r>
    </w:p>
    <w:p>
      <w:pPr>
        <w:pStyle w:val="BodyText"/>
        <w:spacing w:line="357" w:lineRule="auto" w:before="65"/>
        <w:ind w:right="92"/>
        <w:jc w:val="left"/>
      </w:pPr>
      <w:r>
        <w:rPr>
          <w:spacing w:val="2"/>
        </w:rPr>
        <w:t>界定了相关部门及人员的职责权限和责任范围。从实际执行情况看，公司销售</w:t>
      </w:r>
      <w:r>
        <w:rPr>
          <w:spacing w:val="-93"/>
        </w:rPr>
        <w:t> </w:t>
      </w:r>
      <w:r>
        <w:rPr>
          <w:spacing w:val="-93"/>
        </w:rPr>
      </w:r>
      <w:r>
        <w:rPr>
          <w:spacing w:val="2"/>
        </w:rPr>
        <w:t>合同从签订到履行的全过程能够按照公司既定的销售流程和审批权限执行；在</w:t>
      </w:r>
      <w:r>
        <w:rPr>
          <w:spacing w:val="-93"/>
        </w:rPr>
        <w:t> </w:t>
      </w:r>
      <w:r>
        <w:rPr>
          <w:spacing w:val="-93"/>
        </w:rPr>
      </w:r>
      <w:r>
        <w:rPr/>
        <w:t>收款方面，大部分销售业务能够根据销售合同约定的收款条件进行收款。因此， 公司的销售和收款内控方面不存在重大漏洞。</w:t>
      </w:r>
    </w:p>
    <w:p>
      <w:pPr>
        <w:pStyle w:val="BodyText"/>
        <w:tabs>
          <w:tab w:pos="994" w:val="left" w:leader="none"/>
        </w:tabs>
        <w:spacing w:line="326" w:lineRule="auto" w:before="34"/>
        <w:ind w:left="634" w:right="237" w:hanging="339"/>
        <w:jc w:val="left"/>
      </w:pPr>
      <w:r>
        <w:rPr>
          <w:rFonts w:ascii="Calibri" w:hAnsi="Calibri" w:cs="Calibri" w:eastAsia="Calibri" w:hint="default"/>
        </w:rPr>
        <w:t>5</w:t>
      </w:r>
      <w:r>
        <w:rPr/>
        <w:t>、</w:t>
        <w:tab/>
        <w:t>采购与付款的内部控制 </w:t>
      </w:r>
      <w:r>
        <w:rPr>
          <w:spacing w:val="3"/>
        </w:rPr>
        <w:t>公司已较合理地设立了采购与付款业务的机构和岗位，并制订了《采购制</w:t>
      </w:r>
    </w:p>
    <w:p>
      <w:pPr>
        <w:pStyle w:val="BodyText"/>
        <w:spacing w:line="357" w:lineRule="auto" w:before="65"/>
        <w:ind w:right="229"/>
        <w:jc w:val="both"/>
      </w:pPr>
      <w:r>
        <w:rPr>
          <w:spacing w:val="-4"/>
        </w:rPr>
        <w:t>度》，明确了申请、采购、付款及验收等相关业务流程，对于应付账款和预付账</w:t>
      </w:r>
      <w:r>
        <w:rPr>
          <w:spacing w:val="-100"/>
        </w:rPr>
        <w:t> </w:t>
      </w:r>
      <w:r>
        <w:rPr>
          <w:spacing w:val="-100"/>
        </w:rPr>
      </w:r>
      <w:r>
        <w:rPr>
          <w:spacing w:val="2"/>
        </w:rPr>
        <w:t>款的支付，必须先履行审批手续方能办理。从实际执行情况看，公司在采购与</w:t>
      </w:r>
      <w:r>
        <w:rPr>
          <w:spacing w:val="-93"/>
        </w:rPr>
        <w:t> </w:t>
      </w:r>
      <w:r>
        <w:rPr>
          <w:spacing w:val="-93"/>
        </w:rPr>
      </w:r>
      <w:r>
        <w:rPr/>
        <w:t>付款的控制方面不存在重大漏洞。</w:t>
      </w:r>
    </w:p>
    <w:p>
      <w:pPr>
        <w:pStyle w:val="BodyText"/>
        <w:tabs>
          <w:tab w:pos="994" w:val="left" w:leader="none"/>
        </w:tabs>
        <w:spacing w:line="326" w:lineRule="auto" w:before="34"/>
        <w:ind w:left="634" w:right="229" w:hanging="339"/>
        <w:jc w:val="left"/>
      </w:pPr>
      <w:r>
        <w:rPr>
          <w:rFonts w:ascii="Calibri" w:hAnsi="Calibri" w:cs="Calibri" w:eastAsia="Calibri" w:hint="default"/>
        </w:rPr>
        <w:t>6</w:t>
      </w:r>
      <w:r>
        <w:rPr/>
        <w:t>、</w:t>
        <w:tab/>
        <w:t>关联交易的内部控制 </w:t>
      </w:r>
      <w:r>
        <w:rPr>
          <w:spacing w:val="-4"/>
        </w:rPr>
        <w:t>公司已制订了《关联交易决策制度》，明确了关联交易的内容、定价原则；</w:t>
      </w:r>
    </w:p>
    <w:p>
      <w:pPr>
        <w:pStyle w:val="BodyText"/>
        <w:spacing w:line="357" w:lineRule="auto" w:before="65"/>
        <w:ind w:right="236"/>
        <w:jc w:val="both"/>
      </w:pPr>
      <w:r>
        <w:rPr>
          <w:spacing w:val="2"/>
        </w:rPr>
        <w:t>在《公司章程》中明确了股东大会、董事会对关联交易事项进行审批的权限，</w:t>
      </w:r>
      <w:r>
        <w:rPr>
          <w:spacing w:val="-93"/>
        </w:rPr>
        <w:t> </w:t>
      </w:r>
      <w:r>
        <w:rPr>
          <w:spacing w:val="-93"/>
        </w:rPr>
      </w:r>
      <w:r>
        <w:rPr>
          <w:spacing w:val="3"/>
        </w:rPr>
        <w:t>严格按照《创业板股票上市规则》和相关法规要求，履行关联股东、关联董事</w:t>
      </w:r>
      <w:r>
        <w:rPr/>
        <w:t> 的回避制度，履行审批程序和披露义务。</w:t>
      </w:r>
    </w:p>
    <w:p>
      <w:pPr>
        <w:pStyle w:val="BodyText"/>
        <w:tabs>
          <w:tab w:pos="994" w:val="left" w:leader="none"/>
        </w:tabs>
        <w:spacing w:line="324" w:lineRule="auto"/>
        <w:ind w:left="634" w:right="237" w:hanging="339"/>
        <w:jc w:val="left"/>
      </w:pPr>
      <w:r>
        <w:rPr>
          <w:rFonts w:ascii="Calibri" w:hAnsi="Calibri" w:cs="Calibri" w:eastAsia="Calibri" w:hint="default"/>
        </w:rPr>
        <w:t>7</w:t>
      </w:r>
      <w:r>
        <w:rPr/>
        <w:t>、</w:t>
        <w:tab/>
        <w:t>对外投资和担保的内部控制 </w:t>
      </w:r>
      <w:r>
        <w:rPr>
          <w:spacing w:val="3"/>
        </w:rPr>
        <w:t>为促进公司的规范运作和健康发展，规避经营风险，公司制订了《对外担</w:t>
      </w:r>
    </w:p>
    <w:p>
      <w:pPr>
        <w:spacing w:after="0" w:line="324" w:lineRule="auto"/>
        <w:jc w:val="left"/>
        <w:sectPr>
          <w:headerReference w:type="default" r:id="rId72"/>
          <w:footerReference w:type="default" r:id="rId73"/>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357" w:lineRule="auto" w:before="26"/>
        <w:ind w:right="229"/>
        <w:jc w:val="both"/>
      </w:pPr>
      <w:r>
        <w:rPr>
          <w:spacing w:val="-4"/>
        </w:rPr>
        <w:t>保制度》和《重大经营与投资决策管理制度》，并在《公司章程》中明确了对外</w:t>
      </w:r>
      <w:r>
        <w:rPr>
          <w:spacing w:val="-100"/>
        </w:rPr>
        <w:t> </w:t>
      </w:r>
      <w:r>
        <w:rPr>
          <w:spacing w:val="-100"/>
        </w:rPr>
      </w:r>
      <w:r>
        <w:rPr/>
        <w:t>投资和担保的审批权限和审批程序。</w:t>
      </w:r>
      <w:r>
        <w:rPr>
          <w:rFonts w:ascii="宋体" w:hAnsi="宋体" w:cs="宋体" w:eastAsia="宋体" w:hint="default"/>
        </w:rPr>
        <w:t>2010</w:t>
      </w:r>
      <w:r>
        <w:rPr>
          <w:rFonts w:ascii="宋体" w:hAnsi="宋体" w:cs="宋体" w:eastAsia="宋体" w:hint="default"/>
          <w:spacing w:val="-3"/>
        </w:rPr>
        <w:t> </w:t>
      </w:r>
      <w:r>
        <w:rPr/>
        <w:t>年度，公司不存在对外投资和担保事 项。</w:t>
      </w:r>
    </w:p>
    <w:p>
      <w:pPr>
        <w:pStyle w:val="BodyText"/>
        <w:tabs>
          <w:tab w:pos="994" w:val="left" w:leader="none"/>
        </w:tabs>
        <w:spacing w:line="326" w:lineRule="auto" w:before="34"/>
        <w:ind w:left="634" w:right="229" w:hanging="339"/>
        <w:jc w:val="left"/>
      </w:pPr>
      <w:r>
        <w:rPr>
          <w:rFonts w:ascii="Calibri" w:hAnsi="Calibri" w:cs="Calibri" w:eastAsia="Calibri" w:hint="default"/>
        </w:rPr>
        <w:t>8</w:t>
      </w:r>
      <w:r>
        <w:rPr/>
        <w:t>、</w:t>
        <w:tab/>
        <w:t>募集资金使用的内部控制 </w:t>
      </w:r>
      <w:r>
        <w:rPr>
          <w:spacing w:val="-4"/>
        </w:rPr>
        <w:t>公司制订了《募集资金管理办法》，对募集资金的存放、使用、监管做了明</w:t>
      </w:r>
    </w:p>
    <w:p>
      <w:pPr>
        <w:pStyle w:val="BodyText"/>
        <w:spacing w:line="240" w:lineRule="auto" w:before="65"/>
        <w:ind w:right="126"/>
        <w:jc w:val="left"/>
      </w:pPr>
      <w:r>
        <w:rPr/>
        <w:t>确的规定。</w:t>
      </w:r>
      <w:r>
        <w:rPr>
          <w:rFonts w:ascii="宋体" w:hAnsi="宋体" w:cs="宋体" w:eastAsia="宋体" w:hint="default"/>
        </w:rPr>
        <w:t>2010</w:t>
      </w:r>
      <w:r>
        <w:rPr>
          <w:rFonts w:ascii="宋体" w:hAnsi="宋体" w:cs="宋体" w:eastAsia="宋体" w:hint="default"/>
          <w:spacing w:val="-61"/>
        </w:rPr>
        <w:t> </w:t>
      </w:r>
      <w:r>
        <w:rPr/>
        <w:t>年度，公司不存在募集资金使用问题。</w:t>
      </w:r>
    </w:p>
    <w:p>
      <w:pPr>
        <w:pStyle w:val="BodyText"/>
        <w:tabs>
          <w:tab w:pos="994" w:val="left" w:leader="none"/>
        </w:tabs>
        <w:spacing w:line="240" w:lineRule="auto" w:before="154"/>
        <w:ind w:left="296" w:right="126"/>
        <w:jc w:val="left"/>
      </w:pPr>
      <w:r>
        <w:rPr>
          <w:rFonts w:ascii="Calibri" w:hAnsi="Calibri" w:cs="Calibri" w:eastAsia="Calibri" w:hint="default"/>
        </w:rPr>
        <w:t>9</w:t>
      </w:r>
      <w:r>
        <w:rPr/>
        <w:t>、</w:t>
        <w:tab/>
        <w:t>对控股子公司的管理控制</w:t>
      </w:r>
    </w:p>
    <w:p>
      <w:pPr>
        <w:pStyle w:val="BodyText"/>
        <w:spacing w:line="357" w:lineRule="auto" w:before="123"/>
        <w:ind w:right="92" w:firstLine="479"/>
        <w:jc w:val="left"/>
      </w:pPr>
      <w:r>
        <w:rPr/>
        <w:t>截至</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日，公司共有</w:t>
      </w:r>
      <w:r>
        <w:rPr>
          <w:spacing w:val="-60"/>
        </w:rPr>
        <w:t> </w:t>
      </w:r>
      <w:r>
        <w:rPr>
          <w:rFonts w:ascii="宋体" w:hAnsi="宋体" w:cs="宋体" w:eastAsia="宋体" w:hint="default"/>
        </w:rPr>
        <w:t>6</w:t>
      </w:r>
      <w:r>
        <w:rPr>
          <w:rFonts w:ascii="宋体" w:hAnsi="宋体" w:cs="宋体" w:eastAsia="宋体" w:hint="default"/>
          <w:spacing w:val="-60"/>
        </w:rPr>
        <w:t> </w:t>
      </w:r>
      <w:r>
        <w:rPr/>
        <w:t>家全资或控股子公司。公司通过向子 </w:t>
      </w:r>
      <w:r>
        <w:rPr>
          <w:spacing w:val="2"/>
        </w:rPr>
        <w:t>公司委派董事、监事及高层管理人员，对控股子公司实施规范有效的管理，形</w:t>
      </w:r>
      <w:r>
        <w:rPr>
          <w:spacing w:val="-93"/>
        </w:rPr>
        <w:t> </w:t>
      </w:r>
      <w:r>
        <w:rPr>
          <w:spacing w:val="-93"/>
        </w:rPr>
      </w:r>
      <w:r>
        <w:rPr>
          <w:spacing w:val="2"/>
        </w:rPr>
        <w:t>成制度化、合理高效的运营机制，维护公司和全体投资者利益。公司总裁办公</w:t>
      </w:r>
      <w:r>
        <w:rPr>
          <w:spacing w:val="-93"/>
        </w:rPr>
        <w:t> </w:t>
      </w:r>
      <w:r>
        <w:rPr>
          <w:spacing w:val="-93"/>
        </w:rPr>
      </w:r>
      <w:r>
        <w:rPr/>
        <w:t>室为协调子公司工作的管理归口部门，其他相关业务管理部门按职能行使职权，</w:t>
      </w:r>
      <w:r>
        <w:rPr/>
        <w:t> </w:t>
      </w:r>
      <w:r>
        <w:rPr>
          <w:spacing w:val="2"/>
        </w:rPr>
        <w:t>从公司治理、经营及财务等方面对子公司实施有效的管理。同时要求子公司按</w:t>
      </w:r>
      <w:r>
        <w:rPr>
          <w:spacing w:val="-93"/>
        </w:rPr>
        <w:t> </w:t>
      </w:r>
      <w:r>
        <w:rPr>
          <w:spacing w:val="-93"/>
        </w:rPr>
      </w:r>
      <w:r>
        <w:rPr/>
        <w:t>照《公司法》的有关规定规范运作，明确规定了重大事项报告制度和审议程序； </w:t>
      </w:r>
      <w:r>
        <w:rPr>
          <w:spacing w:val="2"/>
        </w:rPr>
        <w:t>对子公司实行统一的财务管理制度，要求其定期向公司提交月度、季度、半年</w:t>
      </w:r>
      <w:r>
        <w:rPr>
          <w:spacing w:val="-93"/>
        </w:rPr>
        <w:t> </w:t>
      </w:r>
      <w:r>
        <w:rPr>
          <w:spacing w:val="-93"/>
        </w:rPr>
      </w:r>
      <w:r>
        <w:rPr>
          <w:spacing w:val="2"/>
        </w:rPr>
        <w:t>度、年度财务报表及经营情况报告等；建立对各子公司的绩效考核制度和检查</w:t>
      </w:r>
      <w:r>
        <w:rPr>
          <w:spacing w:val="-93"/>
        </w:rPr>
        <w:t> </w:t>
      </w:r>
      <w:r>
        <w:rPr>
          <w:spacing w:val="-93"/>
        </w:rPr>
      </w:r>
      <w:r>
        <w:rPr/>
        <w:t>制度，从制度建设与执行、经营业绩、生产计划完成情况等方面进行综合考核，</w:t>
      </w:r>
      <w:r>
        <w:rPr/>
        <w:t> </w:t>
      </w:r>
      <w:r>
        <w:rPr>
          <w:spacing w:val="2"/>
        </w:rPr>
        <w:t>使公司对控股子公司的经营活动得以有效监督和控制。从实际执行情况看，公</w:t>
      </w:r>
      <w:r>
        <w:rPr>
          <w:spacing w:val="-93"/>
        </w:rPr>
        <w:t> </w:t>
      </w:r>
      <w:r>
        <w:rPr>
          <w:spacing w:val="-93"/>
        </w:rPr>
      </w:r>
      <w:r>
        <w:rPr/>
        <w:t>司对控股子公司的管理控制不存在重大漏洞。</w:t>
      </w:r>
    </w:p>
    <w:p>
      <w:pPr>
        <w:pStyle w:val="BodyText"/>
        <w:tabs>
          <w:tab w:pos="994" w:val="left" w:leader="none"/>
        </w:tabs>
        <w:spacing w:line="326" w:lineRule="auto" w:before="34"/>
        <w:ind w:left="634" w:right="239" w:hanging="339"/>
        <w:jc w:val="left"/>
      </w:pPr>
      <w:r>
        <w:rPr>
          <w:rFonts w:ascii="Calibri" w:hAnsi="Calibri" w:cs="Calibri" w:eastAsia="Calibri" w:hint="default"/>
        </w:rPr>
        <w:t>10</w:t>
      </w:r>
      <w:r>
        <w:rPr/>
        <w:t>、</w:t>
        <w:tab/>
        <w:t>信息披露的内部控制 </w:t>
      </w:r>
      <w:r>
        <w:rPr>
          <w:spacing w:val="-5"/>
        </w:rPr>
        <w:t>公司根据相关法律法规，制订了《信息披露管理制度》、《投资者关系管理</w:t>
      </w:r>
    </w:p>
    <w:p>
      <w:pPr>
        <w:pStyle w:val="BodyText"/>
        <w:spacing w:line="357" w:lineRule="auto" w:before="65"/>
        <w:ind w:right="92"/>
        <w:jc w:val="left"/>
      </w:pPr>
      <w:r>
        <w:rPr>
          <w:spacing w:val="-4"/>
        </w:rPr>
        <w:t>制度》，明确规定了重大信息的范围和内容，规定了信息披露事务的部门、责任</w:t>
      </w:r>
      <w:r>
        <w:rPr>
          <w:spacing w:val="-100"/>
        </w:rPr>
        <w:t> </w:t>
      </w:r>
      <w:r>
        <w:rPr>
          <w:spacing w:val="-100"/>
        </w:rPr>
      </w:r>
      <w:r>
        <w:rPr/>
        <w:t>人及其职责，以及信息披露的报告、审核、披露程序，以保证信息披露的及时、 准确和完整。从实际执行情况看，公司对信息披露的内部控制不存在重大漏洞。</w:t>
      </w:r>
    </w:p>
    <w:p>
      <w:pPr>
        <w:pStyle w:val="Heading4"/>
        <w:spacing w:line="240" w:lineRule="auto" w:before="34"/>
        <w:ind w:left="634" w:right="126"/>
        <w:jc w:val="left"/>
        <w:rPr>
          <w:b w:val="0"/>
          <w:bCs w:val="0"/>
        </w:rPr>
      </w:pPr>
      <w:r>
        <w:rPr/>
        <w:t>（二）</w:t>
      </w:r>
      <w:r>
        <w:rPr>
          <w:spacing w:val="-68"/>
        </w:rPr>
        <w:t> </w:t>
      </w:r>
      <w:r>
        <w:rPr/>
        <w:t>对内部控制的评价和审核意见</w:t>
      </w:r>
      <w:r>
        <w:rPr>
          <w:b w:val="0"/>
          <w:bCs w:val="0"/>
        </w:rPr>
      </w:r>
    </w:p>
    <w:p>
      <w:pPr>
        <w:pStyle w:val="BodyText"/>
        <w:tabs>
          <w:tab w:pos="994" w:val="left" w:leader="none"/>
        </w:tabs>
        <w:spacing w:line="324" w:lineRule="auto" w:before="154"/>
        <w:ind w:left="634" w:right="113" w:hanging="339"/>
        <w:jc w:val="left"/>
      </w:pPr>
      <w:r>
        <w:rPr>
          <w:rFonts w:ascii="Calibri" w:hAnsi="Calibri" w:cs="Calibri" w:eastAsia="Calibri" w:hint="default"/>
        </w:rPr>
        <w:t>1</w:t>
      </w:r>
      <w:r>
        <w:rPr/>
        <w:t>、</w:t>
        <w:tab/>
        <w:t>公司董事会对内部控制的自我评价 公司董事会认为：公司已建立了较为完善的法人治理结构和内部控制制度，</w:t>
      </w:r>
    </w:p>
    <w:p>
      <w:pPr>
        <w:pStyle w:val="BodyText"/>
        <w:spacing w:line="355" w:lineRule="auto" w:before="70"/>
        <w:ind w:right="92"/>
        <w:jc w:val="left"/>
      </w:pPr>
      <w:r>
        <w:rPr/>
        <w:t>并得到有效的贯彻执行，在公司经营管理各个关键环节、关联交易、对外担保、 </w:t>
      </w:r>
      <w:r>
        <w:rPr>
          <w:spacing w:val="2"/>
        </w:rPr>
        <w:t>重大投资、信息披露等方面发挥了较好的管理控制作用，能够对公司各项业务</w:t>
      </w:r>
      <w:r>
        <w:rPr>
          <w:spacing w:val="-93"/>
        </w:rPr>
        <w:t> </w:t>
      </w:r>
      <w:r>
        <w:rPr>
          <w:spacing w:val="-93"/>
        </w:rPr>
      </w:r>
      <w:r>
        <w:rPr>
          <w:spacing w:val="2"/>
        </w:rPr>
        <w:t>的健康运行及经营风险的控制提供保证。在未来经营发展中，公司将结合自身</w:t>
      </w:r>
      <w:r>
        <w:rPr>
          <w:spacing w:val="-93"/>
        </w:rPr>
        <w:t> </w:t>
      </w:r>
      <w:r>
        <w:rPr>
          <w:spacing w:val="-93"/>
        </w:rPr>
      </w:r>
      <w:r>
        <w:rPr>
          <w:spacing w:val="2"/>
        </w:rPr>
        <w:t>发展的实际需要，进一步完善内部控制制度，增强内部控制的执行力，提高公</w:t>
      </w:r>
    </w:p>
    <w:p>
      <w:pPr>
        <w:spacing w:after="0" w:line="355" w:lineRule="auto"/>
        <w:jc w:val="left"/>
        <w:sectPr>
          <w:headerReference w:type="default" r:id="rId74"/>
          <w:footerReference w:type="default" r:id="rId75"/>
          <w:pgSz w:w="11910" w:h="16840"/>
          <w:pgMar w:header="721" w:footer="0" w:top="1180" w:bottom="280" w:left="1660" w:right="1580"/>
        </w:sectPr>
      </w:pPr>
    </w:p>
    <w:p>
      <w:pPr>
        <w:spacing w:line="240" w:lineRule="auto" w:before="11"/>
        <w:rPr>
          <w:rFonts w:ascii="宋体" w:hAnsi="宋体" w:cs="宋体" w:eastAsia="宋体" w:hint="default"/>
          <w:sz w:val="11"/>
          <w:szCs w:val="11"/>
        </w:rPr>
      </w:pPr>
    </w:p>
    <w:p>
      <w:pPr>
        <w:pStyle w:val="BodyText"/>
        <w:spacing w:line="240" w:lineRule="auto" w:before="26"/>
        <w:ind w:right="0"/>
        <w:jc w:val="both"/>
      </w:pPr>
      <w:r>
        <w:rPr/>
        <w:t>司内部控制的有效性。</w:t>
      </w:r>
    </w:p>
    <w:p>
      <w:pPr>
        <w:pStyle w:val="BodyText"/>
        <w:tabs>
          <w:tab w:pos="994" w:val="left" w:leader="none"/>
        </w:tabs>
        <w:spacing w:line="326" w:lineRule="auto" w:before="152"/>
        <w:ind w:left="634" w:right="237" w:hanging="339"/>
        <w:jc w:val="left"/>
      </w:pPr>
      <w:r>
        <w:rPr>
          <w:rFonts w:ascii="Calibri" w:hAnsi="Calibri" w:cs="Calibri" w:eastAsia="Calibri" w:hint="default"/>
        </w:rPr>
        <w:t>2</w:t>
      </w:r>
      <w:r>
        <w:rPr/>
        <w:t>、</w:t>
        <w:tab/>
        <w:t>公司独立董事对内部控制的独立意见 </w:t>
      </w:r>
      <w:r>
        <w:rPr>
          <w:spacing w:val="3"/>
        </w:rPr>
        <w:t>经核查，公司现行的内部控制体系和控制制度已基本建立健全，能够适应</w:t>
      </w:r>
    </w:p>
    <w:p>
      <w:pPr>
        <w:pStyle w:val="BodyText"/>
        <w:spacing w:line="357" w:lineRule="auto" w:before="65"/>
        <w:ind w:right="230"/>
        <w:jc w:val="both"/>
      </w:pPr>
      <w:r>
        <w:rPr>
          <w:spacing w:val="2"/>
        </w:rPr>
        <w:t>公司管理的要求和公司发展的需要，能够对编制真实、公允的财务报表提供合</w:t>
      </w:r>
      <w:r>
        <w:rPr>
          <w:spacing w:val="-89"/>
        </w:rPr>
        <w:t> </w:t>
      </w:r>
      <w:r>
        <w:rPr>
          <w:spacing w:val="-89"/>
        </w:rPr>
      </w:r>
      <w:r>
        <w:rPr>
          <w:spacing w:val="2"/>
        </w:rPr>
        <w:t>理的保证，能够对公司各项业务活动的健康运行及国家有关法律法规和单位内</w:t>
      </w:r>
      <w:r>
        <w:rPr>
          <w:spacing w:val="-93"/>
        </w:rPr>
        <w:t> </w:t>
      </w:r>
      <w:r>
        <w:rPr>
          <w:spacing w:val="-93"/>
        </w:rPr>
      </w:r>
      <w:r>
        <w:rPr>
          <w:spacing w:val="2"/>
        </w:rPr>
        <w:t>部规章制度的贯彻执行提供保证。公司内部控制制度制订起来，公司对关联交</w:t>
      </w:r>
      <w:r>
        <w:rPr>
          <w:spacing w:val="-93"/>
        </w:rPr>
        <w:t> </w:t>
      </w:r>
      <w:r>
        <w:rPr>
          <w:spacing w:val="-93"/>
        </w:rPr>
      </w:r>
      <w:r>
        <w:rPr>
          <w:spacing w:val="2"/>
        </w:rPr>
        <w:t>易、对外担保、募集资金使用、重大投资、信息披露的内部控制严格、充分、</w:t>
      </w:r>
      <w:r>
        <w:rPr>
          <w:spacing w:val="-93"/>
        </w:rPr>
        <w:t> </w:t>
      </w:r>
      <w:r>
        <w:rPr>
          <w:spacing w:val="-93"/>
        </w:rPr>
      </w:r>
      <w:r>
        <w:rPr>
          <w:spacing w:val="2"/>
        </w:rPr>
        <w:t>有效，保证了公司经营管理的正常运行，符合公司的实际情况，具有合理性和</w:t>
      </w:r>
      <w:r>
        <w:rPr>
          <w:spacing w:val="-93"/>
        </w:rPr>
        <w:t> </w:t>
      </w:r>
      <w:r>
        <w:rPr>
          <w:spacing w:val="-93"/>
        </w:rPr>
      </w:r>
      <w:r>
        <w:rPr/>
        <w:t>有效性。经审阅，我们认为《公司</w:t>
      </w:r>
      <w:r>
        <w:rPr>
          <w:spacing w:val="-60"/>
        </w:rPr>
        <w:t> </w:t>
      </w:r>
      <w:r>
        <w:rPr>
          <w:rFonts w:ascii="宋体" w:hAnsi="宋体" w:cs="宋体" w:eastAsia="宋体" w:hint="default"/>
        </w:rPr>
        <w:t>2010</w:t>
      </w:r>
      <w:r>
        <w:rPr>
          <w:rFonts w:ascii="宋体" w:hAnsi="宋体" w:cs="宋体" w:eastAsia="宋体" w:hint="default"/>
          <w:spacing w:val="-60"/>
        </w:rPr>
        <w:t> </w:t>
      </w:r>
      <w:r>
        <w:rPr/>
        <w:t>年度内部控制自我评价报告》全面、客 观、真实地反映了公司内部控制体系建设和运作的实际情况。</w:t>
      </w:r>
    </w:p>
    <w:p>
      <w:pPr>
        <w:pStyle w:val="BodyText"/>
        <w:tabs>
          <w:tab w:pos="994" w:val="left" w:leader="none"/>
        </w:tabs>
        <w:spacing w:line="326" w:lineRule="auto" w:before="34"/>
        <w:ind w:left="634" w:right="231" w:hanging="339"/>
        <w:jc w:val="left"/>
      </w:pPr>
      <w:r>
        <w:rPr>
          <w:rFonts w:ascii="Calibri" w:hAnsi="Calibri" w:cs="Calibri" w:eastAsia="Calibri" w:hint="default"/>
        </w:rPr>
        <w:t>3</w:t>
      </w:r>
      <w:r>
        <w:rPr/>
        <w:t>、</w:t>
        <w:tab/>
        <w:t>公司监事会对内部控制的审核意见 </w:t>
      </w:r>
      <w:r>
        <w:rPr>
          <w:spacing w:val="3"/>
        </w:rPr>
        <w:t>监事会认为公司现已建立了基本完善的内部控制体系，符合国家相关法律</w:t>
      </w:r>
    </w:p>
    <w:p>
      <w:pPr>
        <w:pStyle w:val="BodyText"/>
        <w:spacing w:line="240" w:lineRule="auto" w:before="65"/>
        <w:ind w:right="0"/>
        <w:jc w:val="both"/>
      </w:pPr>
      <w:r>
        <w:rPr>
          <w:spacing w:val="2"/>
        </w:rPr>
        <w:t>法规要求以及公司生产经营管理实际需要，并能得到有效执行，内部控制体系</w:t>
      </w:r>
    </w:p>
    <w:p>
      <w:pPr>
        <w:pStyle w:val="BodyText"/>
        <w:spacing w:line="240" w:lineRule="auto" w:before="154"/>
        <w:ind w:right="0"/>
        <w:jc w:val="both"/>
      </w:pPr>
      <w:r>
        <w:rPr>
          <w:spacing w:val="7"/>
        </w:rPr>
        <w:t>的建立对公司生产经营管理的各个环节都起到了较好的风险防范和控制作用，</w:t>
      </w:r>
      <w:r>
        <w:rPr/>
      </w:r>
    </w:p>
    <w:p>
      <w:pPr>
        <w:pStyle w:val="BodyText"/>
        <w:spacing w:line="357" w:lineRule="auto" w:before="151"/>
        <w:ind w:right="229"/>
        <w:jc w:val="both"/>
      </w:pPr>
      <w:r>
        <w:rPr/>
        <w:t>《公司</w:t>
      </w:r>
      <w:r>
        <w:rPr>
          <w:spacing w:val="-61"/>
        </w:rPr>
        <w:t> </w:t>
      </w:r>
      <w:r>
        <w:rPr>
          <w:rFonts w:ascii="宋体" w:hAnsi="宋体" w:cs="宋体" w:eastAsia="宋体" w:hint="default"/>
        </w:rPr>
        <w:t>2010</w:t>
      </w:r>
      <w:r>
        <w:rPr>
          <w:rFonts w:ascii="宋体" w:hAnsi="宋体" w:cs="宋体" w:eastAsia="宋体" w:hint="default"/>
          <w:spacing w:val="-60"/>
        </w:rPr>
        <w:t> </w:t>
      </w:r>
      <w:r>
        <w:rPr/>
        <w:t>年度内部控制自我评价报告》客观、真实地反映了公司内部控制体 系建设和运作情况。</w:t>
      </w:r>
    </w:p>
    <w:p>
      <w:pPr>
        <w:pStyle w:val="BodyText"/>
        <w:tabs>
          <w:tab w:pos="994" w:val="left" w:leader="none"/>
        </w:tabs>
        <w:spacing w:line="240" w:lineRule="auto" w:before="34"/>
        <w:ind w:left="296" w:right="126"/>
        <w:jc w:val="left"/>
      </w:pPr>
      <w:r>
        <w:rPr>
          <w:rFonts w:ascii="Calibri" w:hAnsi="Calibri" w:cs="Calibri" w:eastAsia="Calibri" w:hint="default"/>
        </w:rPr>
        <w:t>4</w:t>
      </w:r>
      <w:r>
        <w:rPr/>
        <w:t>、</w:t>
        <w:tab/>
        <w:t>保荐机构对内部控制的核查意见</w:t>
      </w:r>
    </w:p>
    <w:p>
      <w:pPr>
        <w:pStyle w:val="BodyText"/>
        <w:spacing w:line="357" w:lineRule="auto" w:before="123"/>
        <w:ind w:right="338" w:firstLine="479"/>
        <w:jc w:val="both"/>
        <w:rPr>
          <w:rFonts w:ascii="Calibri" w:hAnsi="Calibri" w:cs="Calibri" w:eastAsia="Calibri" w:hint="default"/>
        </w:rPr>
      </w:pPr>
      <w:r>
        <w:rPr>
          <w:rFonts w:ascii="宋体" w:hAnsi="宋体" w:cs="宋体" w:eastAsia="宋体" w:hint="default"/>
        </w:rPr>
        <w:t>2010</w:t>
      </w:r>
      <w:r>
        <w:rPr/>
        <w:t>年度，保荐人不定期对万达信息进行了现场检查，列席了公司部分会 议；通过对照相关法律法规规定检查万达信息内控制度建立情况；查阅合同、 报表、会计记录、审批手续、相关报告、三会会议资料、决议以及其他相关文 件；与公司高管、中层、员工以及会计师事务所、律师事务所进行沟通；现场 调查及走访相关经营情况，从万达信息内部控制环境、内部控制制度建设、内 部控制实施情况等方面对其内部控制的完整性、合理性、有效性、以及《</w:t>
      </w:r>
      <w:r>
        <w:rPr>
          <w:rFonts w:ascii="Calibri" w:hAnsi="Calibri" w:cs="Calibri" w:eastAsia="Calibri" w:hint="default"/>
        </w:rPr>
        <w:t>2010</w:t>
      </w:r>
    </w:p>
    <w:p>
      <w:pPr>
        <w:pStyle w:val="BodyText"/>
        <w:spacing w:line="291" w:lineRule="exact" w:before="0"/>
        <w:ind w:right="0"/>
        <w:jc w:val="both"/>
      </w:pPr>
      <w:r>
        <w:rPr/>
        <w:t>年度内部控制自我评价报告》的真实性、客观性进行了核查。</w:t>
      </w:r>
    </w:p>
    <w:p>
      <w:pPr>
        <w:pStyle w:val="BodyText"/>
        <w:spacing w:line="345" w:lineRule="auto" w:before="154"/>
        <w:ind w:right="230" w:firstLine="479"/>
        <w:jc w:val="both"/>
      </w:pPr>
      <w:r>
        <w:rPr>
          <w:spacing w:val="3"/>
        </w:rPr>
        <w:t>保荐人经核查认为，万达信息已建立了较为完善、有效的内部控制制度，</w:t>
      </w:r>
      <w:r>
        <w:rPr/>
        <w:t> 并得到了较有效的实施，公司对</w:t>
      </w:r>
      <w:r>
        <w:rPr>
          <w:spacing w:val="-60"/>
        </w:rPr>
        <w:t> </w:t>
      </w:r>
      <w:r>
        <w:rPr>
          <w:rFonts w:ascii="宋体" w:hAnsi="宋体" w:cs="宋体" w:eastAsia="宋体" w:hint="default"/>
        </w:rPr>
        <w:t>2010</w:t>
      </w:r>
      <w:r>
        <w:rPr>
          <w:rFonts w:ascii="宋体" w:hAnsi="宋体" w:cs="宋体" w:eastAsia="宋体" w:hint="default"/>
          <w:spacing w:val="-60"/>
        </w:rPr>
        <w:t> </w:t>
      </w:r>
      <w:r>
        <w:rPr/>
        <w:t>年度内部控制的自我评价真实、客观地反 映了其内部控制制度的建设及运行情况，保荐人对万达信息《</w:t>
      </w:r>
      <w:r>
        <w:rPr>
          <w:rFonts w:ascii="Calibri" w:hAnsi="Calibri" w:cs="Calibri" w:eastAsia="Calibri" w:hint="default"/>
        </w:rPr>
        <w:t>2010 </w:t>
      </w:r>
      <w:r>
        <w:rPr/>
        <w:t>年度内部控 制的自我评价报告》无异议。</w:t>
      </w:r>
    </w:p>
    <w:p>
      <w:pPr>
        <w:pStyle w:val="BodyText"/>
        <w:tabs>
          <w:tab w:pos="994" w:val="left" w:leader="none"/>
        </w:tabs>
        <w:spacing w:line="240" w:lineRule="auto" w:before="48"/>
        <w:ind w:left="296" w:right="126"/>
        <w:jc w:val="left"/>
      </w:pPr>
      <w:r>
        <w:rPr>
          <w:rFonts w:ascii="Calibri" w:hAnsi="Calibri" w:cs="Calibri" w:eastAsia="Calibri" w:hint="default"/>
        </w:rPr>
        <w:t>5</w:t>
      </w:r>
      <w:r>
        <w:rPr/>
        <w:t>、</w:t>
        <w:tab/>
        <w:t>会计师事务所出具的内部控制鉴证报告</w:t>
      </w:r>
    </w:p>
    <w:p>
      <w:pPr>
        <w:pStyle w:val="BodyText"/>
        <w:spacing w:line="240" w:lineRule="auto" w:before="120"/>
        <w:ind w:left="656" w:right="126"/>
        <w:jc w:val="left"/>
      </w:pPr>
      <w:r>
        <w:rPr>
          <w:rFonts w:ascii="Calibri" w:hAnsi="Calibri" w:cs="Calibri" w:eastAsia="Calibri" w:hint="default"/>
        </w:rPr>
        <w:t>2010</w:t>
      </w:r>
      <w:r>
        <w:rPr>
          <w:rFonts w:ascii="Calibri" w:hAnsi="Calibri" w:cs="Calibri" w:eastAsia="Calibri" w:hint="default"/>
          <w:spacing w:val="2"/>
        </w:rPr>
        <w:t> </w:t>
      </w:r>
      <w:r>
        <w:rPr/>
        <w:t>年度，会计师未出具相关内部控制鉴证报告。</w:t>
      </w:r>
    </w:p>
    <w:p>
      <w:pPr>
        <w:spacing w:after="0" w:line="240" w:lineRule="auto"/>
        <w:jc w:val="left"/>
        <w:sectPr>
          <w:headerReference w:type="default" r:id="rId76"/>
          <w:footerReference w:type="default" r:id="rId77"/>
          <w:pgSz w:w="11910" w:h="16840"/>
          <w:pgMar w:header="721" w:footer="0" w:top="1180" w:bottom="280" w:left="166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pStyle w:val="Heading1"/>
        <w:spacing w:line="460" w:lineRule="exact"/>
        <w:ind w:right="142"/>
        <w:jc w:val="center"/>
        <w:rPr>
          <w:b w:val="0"/>
          <w:bCs w:val="0"/>
        </w:rPr>
      </w:pPr>
      <w:bookmarkStart w:name="_TOC_250002" w:id="8"/>
      <w:r>
        <w:rPr/>
        <w:t>第八节</w:t>
      </w:r>
      <w:r>
        <w:rPr>
          <w:spacing w:val="-9"/>
        </w:rPr>
        <w:t> </w:t>
      </w:r>
      <w:r>
        <w:rPr/>
        <w:t>监事会报告</w:t>
      </w:r>
      <w:bookmarkEnd w:id="8"/>
      <w:r>
        <w:rPr>
          <w:b w:val="0"/>
          <w:bCs w:val="0"/>
        </w:rPr>
      </w:r>
    </w:p>
    <w:p>
      <w:pPr>
        <w:spacing w:line="240" w:lineRule="auto" w:before="5"/>
        <w:rPr>
          <w:rFonts w:ascii="黑体" w:hAnsi="黑体" w:cs="黑体" w:eastAsia="黑体" w:hint="default"/>
          <w:b/>
          <w:bCs/>
          <w:sz w:val="44"/>
          <w:szCs w:val="44"/>
        </w:rPr>
      </w:pPr>
    </w:p>
    <w:p>
      <w:pPr>
        <w:pStyle w:val="BodyText"/>
        <w:spacing w:line="240" w:lineRule="auto" w:before="0"/>
        <w:ind w:left="634" w:right="126"/>
        <w:jc w:val="left"/>
      </w:pPr>
      <w:r>
        <w:rPr>
          <w:rFonts w:ascii="宋体" w:hAnsi="宋体" w:cs="宋体" w:eastAsia="宋体" w:hint="default"/>
        </w:rPr>
        <w:t>2010</w:t>
      </w:r>
      <w:r>
        <w:rPr>
          <w:rFonts w:ascii="宋体" w:hAnsi="宋体" w:cs="宋体" w:eastAsia="宋体" w:hint="default"/>
          <w:spacing w:val="-3"/>
        </w:rPr>
        <w:t> </w:t>
      </w:r>
      <w:r>
        <w:rPr/>
        <w:t>年是万达信息股份有限公司发展历程中非常重要的一年。监事会作为</w:t>
      </w:r>
    </w:p>
    <w:p>
      <w:pPr>
        <w:pStyle w:val="BodyText"/>
        <w:spacing w:line="357" w:lineRule="auto" w:before="154"/>
        <w:ind w:right="92"/>
        <w:jc w:val="left"/>
      </w:pPr>
      <w:r>
        <w:rPr/>
        <w:t>公司治理结构中一个重要的监督机构，在</w:t>
      </w:r>
      <w:r>
        <w:rPr>
          <w:spacing w:val="-60"/>
        </w:rPr>
        <w:t> </w:t>
      </w:r>
      <w:r>
        <w:rPr>
          <w:rFonts w:ascii="宋体" w:hAnsi="宋体" w:cs="宋体" w:eastAsia="宋体" w:hint="default"/>
        </w:rPr>
        <w:t>2010</w:t>
      </w:r>
      <w:r>
        <w:rPr>
          <w:rFonts w:ascii="宋体" w:hAnsi="宋体" w:cs="宋体" w:eastAsia="宋体" w:hint="default"/>
          <w:spacing w:val="-60"/>
        </w:rPr>
        <w:t> </w:t>
      </w:r>
      <w:r>
        <w:rPr/>
        <w:t>年度工作中，本着对公司全体股 </w:t>
      </w:r>
      <w:r>
        <w:rPr>
          <w:spacing w:val="2"/>
        </w:rPr>
        <w:t>东负责的精神，恪尽职守，依法独立行使职权，促进公司的规范运作，维护公</w:t>
      </w:r>
      <w:r>
        <w:rPr>
          <w:spacing w:val="-93"/>
        </w:rPr>
        <w:t> </w:t>
      </w:r>
      <w:r>
        <w:rPr>
          <w:spacing w:val="-93"/>
        </w:rPr>
      </w:r>
      <w:r>
        <w:rPr/>
        <w:t>司、股东及员工的合法权益。监事会对公司的财务、股东大会决议等执行情况、 </w:t>
      </w:r>
      <w:r>
        <w:rPr>
          <w:spacing w:val="2"/>
        </w:rPr>
        <w:t>董事会的重大决策程序及公司经营管理活动的合法合规性、董事及高级管理人</w:t>
      </w:r>
      <w:r>
        <w:rPr>
          <w:spacing w:val="-93"/>
        </w:rPr>
        <w:t> </w:t>
      </w:r>
      <w:r>
        <w:rPr>
          <w:spacing w:val="-93"/>
        </w:rPr>
      </w:r>
      <w:r>
        <w:rPr/>
        <w:t>员履行其职务情况等方面进行了监督和检查，促进了公司的健康、持续发展。</w:t>
      </w:r>
    </w:p>
    <w:p>
      <w:pPr>
        <w:pStyle w:val="Heading4"/>
        <w:spacing w:line="240" w:lineRule="auto" w:before="34"/>
        <w:ind w:left="154" w:right="126"/>
        <w:jc w:val="left"/>
        <w:rPr>
          <w:b w:val="0"/>
          <w:bCs w:val="0"/>
        </w:rPr>
      </w:pPr>
      <w:r>
        <w:rPr/>
        <w:t>一、</w:t>
      </w:r>
      <w:r>
        <w:rPr>
          <w:spacing w:val="-94"/>
        </w:rPr>
        <w:t> </w:t>
      </w:r>
      <w:r>
        <w:rPr>
          <w:rFonts w:ascii="Calibri" w:hAnsi="Calibri" w:cs="Calibri" w:eastAsia="Calibri" w:hint="default"/>
        </w:rPr>
        <w:t>2010</w:t>
      </w:r>
      <w:r>
        <w:rPr>
          <w:rFonts w:ascii="Calibri" w:hAnsi="Calibri" w:cs="Calibri" w:eastAsia="Calibri" w:hint="default"/>
          <w:spacing w:val="2"/>
        </w:rPr>
        <w:t> </w:t>
      </w:r>
      <w:r>
        <w:rPr/>
        <w:t>年度监事会工作情况</w:t>
      </w:r>
      <w:r>
        <w:rPr>
          <w:b w:val="0"/>
          <w:bCs w:val="0"/>
        </w:rPr>
      </w:r>
    </w:p>
    <w:p>
      <w:pPr>
        <w:pStyle w:val="Heading4"/>
        <w:spacing w:line="240" w:lineRule="auto" w:before="123"/>
        <w:ind w:left="634" w:right="126"/>
        <w:jc w:val="left"/>
        <w:rPr>
          <w:b w:val="0"/>
          <w:bCs w:val="0"/>
        </w:rPr>
      </w:pPr>
      <w:r>
        <w:rPr/>
        <w:t>（一）</w:t>
      </w:r>
      <w:r>
        <w:rPr>
          <w:spacing w:val="-67"/>
        </w:rPr>
        <w:t> </w:t>
      </w:r>
      <w:r>
        <w:rPr/>
        <w:t>顺利完成监事会换届工作</w:t>
      </w:r>
      <w:r>
        <w:rPr>
          <w:b w:val="0"/>
          <w:bCs w:val="0"/>
        </w:rPr>
      </w:r>
    </w:p>
    <w:p>
      <w:pPr>
        <w:pStyle w:val="BodyText"/>
        <w:spacing w:line="240" w:lineRule="auto" w:before="151"/>
        <w:ind w:left="634" w:right="126"/>
        <w:jc w:val="left"/>
      </w:pPr>
      <w:r>
        <w:rPr>
          <w:rFonts w:ascii="宋体" w:hAnsi="宋体" w:cs="宋体" w:eastAsia="宋体" w:hint="default"/>
        </w:rPr>
        <w:t>2010</w:t>
      </w:r>
      <w:r>
        <w:rPr>
          <w:rFonts w:ascii="宋体" w:hAnsi="宋体" w:cs="宋体" w:eastAsia="宋体" w:hint="default"/>
          <w:spacing w:val="-3"/>
        </w:rPr>
        <w:t> </w:t>
      </w:r>
      <w:r>
        <w:rPr/>
        <w:t>年是公司监事会的换届年。根据《公司法</w:t>
      </w:r>
      <w:r>
        <w:rPr>
          <w:spacing w:val="-120"/>
        </w:rPr>
        <w:t>》、</w:t>
      </w:r>
      <w:r>
        <w:rPr/>
        <w:t>《证券法》等有关法律、</w:t>
      </w:r>
    </w:p>
    <w:p>
      <w:pPr>
        <w:pStyle w:val="BodyText"/>
        <w:spacing w:line="240" w:lineRule="auto" w:before="154"/>
        <w:ind w:right="126"/>
        <w:jc w:val="left"/>
      </w:pPr>
      <w:r>
        <w:rPr>
          <w:spacing w:val="-3"/>
        </w:rPr>
        <w:t>法规，以及万达信息股份有限公司章程，</w:t>
      </w:r>
      <w:r>
        <w:rPr>
          <w:rFonts w:ascii="宋体" w:hAnsi="宋体" w:cs="宋体" w:eastAsia="宋体" w:hint="default"/>
          <w:spacing w:val="-3"/>
        </w:rPr>
        <w:t>2010</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29</w:t>
      </w:r>
      <w:r>
        <w:rPr>
          <w:rFonts w:ascii="宋体" w:hAnsi="宋体" w:cs="宋体" w:eastAsia="宋体" w:hint="default"/>
          <w:spacing w:val="-60"/>
        </w:rPr>
        <w:t> </w:t>
      </w:r>
      <w:r>
        <w:rPr/>
        <w:t>日在职工代表大会第二</w:t>
      </w:r>
    </w:p>
    <w:p>
      <w:pPr>
        <w:pStyle w:val="BodyText"/>
        <w:spacing w:line="240" w:lineRule="auto" w:before="151"/>
        <w:ind w:right="126"/>
        <w:jc w:val="left"/>
        <w:rPr>
          <w:rFonts w:ascii="宋体" w:hAnsi="宋体" w:cs="宋体" w:eastAsia="宋体" w:hint="default"/>
        </w:rPr>
      </w:pPr>
      <w:r>
        <w:rPr/>
        <w:t>次临时会议上选举产生了两名职工代表监事王晴岗、王虎；在</w:t>
      </w:r>
      <w:r>
        <w:rPr>
          <w:spacing w:val="-48"/>
        </w:rPr>
        <w:t> </w:t>
      </w:r>
      <w:r>
        <w:rPr>
          <w:rFonts w:ascii="宋体" w:hAnsi="宋体" w:cs="宋体" w:eastAsia="宋体" w:hint="default"/>
        </w:rPr>
        <w:t>2010</w:t>
      </w:r>
      <w:r>
        <w:rPr>
          <w:rFonts w:ascii="宋体" w:hAnsi="宋体" w:cs="宋体" w:eastAsia="宋体" w:hint="default"/>
          <w:spacing w:val="-48"/>
        </w:rPr>
        <w:t> </w:t>
      </w:r>
      <w:r>
        <w:rPr/>
        <w:t>年</w:t>
      </w:r>
      <w:r>
        <w:rPr>
          <w:spacing w:val="-48"/>
        </w:rPr>
        <w:t> </w:t>
      </w:r>
      <w:r>
        <w:rPr>
          <w:rFonts w:ascii="宋体" w:hAnsi="宋体" w:cs="宋体" w:eastAsia="宋体" w:hint="default"/>
        </w:rPr>
        <w:t>11</w:t>
      </w:r>
      <w:r>
        <w:rPr>
          <w:rFonts w:ascii="宋体" w:hAnsi="宋体" w:cs="宋体" w:eastAsia="宋体" w:hint="default"/>
          <w:spacing w:val="-48"/>
        </w:rPr>
        <w:t> </w:t>
      </w:r>
      <w:r>
        <w:rPr/>
        <w:t>月</w:t>
      </w:r>
      <w:r>
        <w:rPr>
          <w:spacing w:val="-48"/>
        </w:rPr>
        <w:t> </w:t>
      </w:r>
      <w:r>
        <w:rPr>
          <w:rFonts w:ascii="宋体" w:hAnsi="宋体" w:cs="宋体" w:eastAsia="宋体" w:hint="default"/>
        </w:rPr>
        <w:t>22</w:t>
      </w:r>
    </w:p>
    <w:p>
      <w:pPr>
        <w:pStyle w:val="BodyText"/>
        <w:spacing w:line="355" w:lineRule="auto" w:before="154"/>
        <w:ind w:right="217"/>
        <w:jc w:val="left"/>
      </w:pPr>
      <w:r>
        <w:rPr/>
        <w:t>日举行的</w:t>
      </w:r>
      <w:r>
        <w:rPr>
          <w:spacing w:val="-63"/>
        </w:rPr>
        <w:t> </w:t>
      </w:r>
      <w:r>
        <w:rPr>
          <w:rFonts w:ascii="宋体" w:hAnsi="宋体" w:cs="宋体" w:eastAsia="宋体" w:hint="default"/>
        </w:rPr>
        <w:t>2010</w:t>
      </w:r>
      <w:r>
        <w:rPr>
          <w:rFonts w:ascii="宋体" w:hAnsi="宋体" w:cs="宋体" w:eastAsia="宋体" w:hint="default"/>
          <w:spacing w:val="-62"/>
        </w:rPr>
        <w:t> </w:t>
      </w:r>
      <w:r>
        <w:rPr/>
        <w:t>年度第一次股东大会上选举产生了三名股东代表监事黎瑞刚、华 志坚、宗宇伟，以上五名监事共同组成了第四届监事会。</w:t>
      </w:r>
    </w:p>
    <w:p>
      <w:pPr>
        <w:pStyle w:val="Heading4"/>
        <w:spacing w:line="240" w:lineRule="auto" w:before="38"/>
        <w:ind w:left="634" w:right="126"/>
        <w:jc w:val="left"/>
        <w:rPr>
          <w:b w:val="0"/>
          <w:bCs w:val="0"/>
        </w:rPr>
      </w:pPr>
      <w:r>
        <w:rPr/>
        <w:t>（二）</w:t>
      </w:r>
      <w:r>
        <w:rPr>
          <w:spacing w:val="-70"/>
        </w:rPr>
        <w:t> </w:t>
      </w:r>
      <w:r>
        <w:rPr/>
        <w:t>报告期内，公司监事会共召开了四次会议，具体情况如下：</w:t>
      </w:r>
      <w:r>
        <w:rPr>
          <w:b w:val="0"/>
          <w:bCs w:val="0"/>
        </w:rPr>
      </w:r>
    </w:p>
    <w:p>
      <w:pPr>
        <w:pStyle w:val="BodyText"/>
        <w:tabs>
          <w:tab w:pos="761" w:val="left" w:leader="none"/>
        </w:tabs>
        <w:spacing w:line="240" w:lineRule="auto" w:before="151"/>
        <w:ind w:left="63" w:right="0"/>
        <w:jc w:val="center"/>
      </w:pPr>
      <w:r>
        <w:rPr>
          <w:rFonts w:ascii="Calibri" w:hAnsi="Calibri" w:cs="Calibri" w:eastAsia="Calibri" w:hint="default"/>
        </w:rPr>
        <w:t>1</w:t>
      </w:r>
      <w:r>
        <w:rPr/>
        <w:t>、</w:t>
        <w:tab/>
      </w:r>
      <w:r>
        <w:rPr>
          <w:rFonts w:ascii="Calibri" w:hAnsi="Calibri" w:cs="Calibri" w:eastAsia="Calibri" w:hint="default"/>
        </w:rPr>
        <w:t>2010</w:t>
      </w:r>
      <w:r>
        <w:rPr>
          <w:rFonts w:ascii="Calibri" w:hAnsi="Calibri" w:cs="Calibri" w:eastAsia="Calibri" w:hint="default"/>
          <w:spacing w:val="15"/>
        </w:rPr>
        <w:t> </w:t>
      </w:r>
      <w:r>
        <w:rPr/>
        <w:t>年</w:t>
      </w:r>
      <w:r>
        <w:rPr>
          <w:spacing w:val="-52"/>
        </w:rPr>
        <w:t> </w:t>
      </w:r>
      <w:r>
        <w:rPr>
          <w:rFonts w:ascii="Calibri" w:hAnsi="Calibri" w:cs="Calibri" w:eastAsia="Calibri" w:hint="default"/>
        </w:rPr>
        <w:t>1</w:t>
      </w:r>
      <w:r>
        <w:rPr>
          <w:rFonts w:ascii="Calibri" w:hAnsi="Calibri" w:cs="Calibri" w:eastAsia="Calibri" w:hint="default"/>
          <w:spacing w:val="15"/>
        </w:rPr>
        <w:t> </w:t>
      </w:r>
      <w:r>
        <w:rPr/>
        <w:t>月</w:t>
      </w:r>
      <w:r>
        <w:rPr>
          <w:spacing w:val="-54"/>
        </w:rPr>
        <w:t> </w:t>
      </w:r>
      <w:r>
        <w:rPr>
          <w:rFonts w:ascii="Calibri" w:hAnsi="Calibri" w:cs="Calibri" w:eastAsia="Calibri" w:hint="default"/>
        </w:rPr>
        <w:t>20</w:t>
      </w:r>
      <w:r>
        <w:rPr>
          <w:rFonts w:ascii="Calibri" w:hAnsi="Calibri" w:cs="Calibri" w:eastAsia="Calibri" w:hint="default"/>
          <w:spacing w:val="15"/>
        </w:rPr>
        <w:t> </w:t>
      </w:r>
      <w:r>
        <w:rPr/>
        <w:t>日召开了第三届监事会第七次会议，审议并通过了《万</w:t>
      </w:r>
    </w:p>
    <w:p>
      <w:pPr>
        <w:pStyle w:val="BodyText"/>
        <w:spacing w:line="240" w:lineRule="auto" w:before="123"/>
        <w:ind w:left="656" w:right="126"/>
        <w:jc w:val="left"/>
      </w:pPr>
      <w:r>
        <w:rPr/>
        <w:t>达信息</w:t>
      </w:r>
      <w:r>
        <w:rPr>
          <w:spacing w:val="-60"/>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0</w:t>
      </w:r>
      <w:r>
        <w:rPr>
          <w:rFonts w:ascii="Calibri" w:hAnsi="Calibri" w:cs="Calibri" w:eastAsia="Calibri" w:hint="default"/>
        </w:rPr>
        <w:t>9</w:t>
      </w:r>
      <w:r>
        <w:rPr>
          <w:rFonts w:ascii="Calibri" w:hAnsi="Calibri" w:cs="Calibri" w:eastAsia="Calibri" w:hint="default"/>
          <w:spacing w:val="6"/>
        </w:rPr>
        <w:t> </w:t>
      </w:r>
      <w:r>
        <w:rPr/>
        <w:t>年度工</w:t>
      </w:r>
      <w:r>
        <w:rPr>
          <w:spacing w:val="-3"/>
        </w:rPr>
        <w:t>作</w:t>
      </w:r>
      <w:r>
        <w:rPr/>
        <w:t>报告与</w:t>
      </w:r>
      <w:r>
        <w:rPr>
          <w:spacing w:val="-60"/>
        </w:rPr>
        <w:t> </w:t>
      </w:r>
      <w:r>
        <w:rPr>
          <w:rFonts w:ascii="Calibri" w:hAnsi="Calibri" w:cs="Calibri" w:eastAsia="Calibri" w:hint="default"/>
        </w:rPr>
        <w:t>20</w:t>
      </w:r>
      <w:r>
        <w:rPr>
          <w:rFonts w:ascii="Calibri" w:hAnsi="Calibri" w:cs="Calibri" w:eastAsia="Calibri" w:hint="default"/>
          <w:spacing w:val="-2"/>
        </w:rPr>
        <w:t>1</w:t>
      </w:r>
      <w:r>
        <w:rPr>
          <w:rFonts w:ascii="Calibri" w:hAnsi="Calibri" w:cs="Calibri" w:eastAsia="Calibri" w:hint="default"/>
        </w:rPr>
        <w:t>0</w:t>
      </w:r>
      <w:r>
        <w:rPr>
          <w:rFonts w:ascii="Calibri" w:hAnsi="Calibri" w:cs="Calibri" w:eastAsia="Calibri" w:hint="default"/>
          <w:spacing w:val="6"/>
        </w:rPr>
        <w:t> </w:t>
      </w:r>
      <w:r>
        <w:rPr/>
        <w:t>年度工</w:t>
      </w:r>
      <w:r>
        <w:rPr>
          <w:spacing w:val="-3"/>
        </w:rPr>
        <w:t>作</w:t>
      </w:r>
      <w:r>
        <w:rPr/>
        <w:t>计划</w:t>
      </w:r>
      <w:r>
        <w:rPr>
          <w:spacing w:val="-120"/>
        </w:rPr>
        <w:t>》</w:t>
      </w:r>
      <w:r>
        <w:rPr>
          <w:spacing w:val="-161"/>
        </w:rPr>
        <w:t>、</w:t>
      </w:r>
      <w:r>
        <w:rPr/>
        <w:t>《万达信息</w:t>
      </w:r>
      <w:r>
        <w:rPr>
          <w:spacing w:val="-59"/>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0</w:t>
      </w:r>
      <w:r>
        <w:rPr>
          <w:rFonts w:ascii="Calibri" w:hAnsi="Calibri" w:cs="Calibri" w:eastAsia="Calibri" w:hint="default"/>
        </w:rPr>
        <w:t>9</w:t>
      </w:r>
      <w:r>
        <w:rPr>
          <w:rFonts w:ascii="Calibri" w:hAnsi="Calibri" w:cs="Calibri" w:eastAsia="Calibri" w:hint="default"/>
          <w:spacing w:val="6"/>
        </w:rPr>
        <w:t> </w:t>
      </w:r>
      <w:r>
        <w:rPr/>
        <w:t>年度财</w:t>
      </w:r>
    </w:p>
    <w:p>
      <w:pPr>
        <w:pStyle w:val="BodyText"/>
        <w:spacing w:line="240" w:lineRule="auto" w:before="123"/>
        <w:ind w:left="656" w:right="126"/>
        <w:jc w:val="left"/>
      </w:pPr>
      <w:r>
        <w:rPr/>
        <w:t>务工作报告与</w:t>
      </w:r>
      <w:r>
        <w:rPr>
          <w:spacing w:val="-38"/>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w:t>
      </w:r>
      <w:r>
        <w:rPr>
          <w:rFonts w:ascii="Calibri" w:hAnsi="Calibri" w:cs="Calibri" w:eastAsia="Calibri" w:hint="default"/>
        </w:rPr>
        <w:t>0 </w:t>
      </w:r>
      <w:r>
        <w:rPr>
          <w:rFonts w:ascii="Calibri" w:hAnsi="Calibri" w:cs="Calibri" w:eastAsia="Calibri" w:hint="default"/>
          <w:spacing w:val="-26"/>
        </w:rPr>
        <w:t> </w:t>
      </w:r>
      <w:r>
        <w:rPr>
          <w:spacing w:val="-3"/>
        </w:rPr>
        <w:t>年</w:t>
      </w:r>
      <w:r>
        <w:rPr/>
        <w:t>度财务预算</w:t>
      </w:r>
      <w:r>
        <w:rPr>
          <w:spacing w:val="-120"/>
        </w:rPr>
        <w:t>》、</w:t>
      </w:r>
      <w:r>
        <w:rPr/>
        <w:t>《万达信息</w:t>
      </w:r>
      <w:r>
        <w:rPr>
          <w:spacing w:val="-38"/>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rPr>
        <w:t>09 </w:t>
      </w:r>
      <w:r>
        <w:rPr>
          <w:rFonts w:ascii="Calibri" w:hAnsi="Calibri" w:cs="Calibri" w:eastAsia="Calibri" w:hint="default"/>
          <w:spacing w:val="-26"/>
        </w:rPr>
        <w:t> </w:t>
      </w:r>
      <w:r>
        <w:rPr/>
        <w:t>年度内部控</w:t>
      </w:r>
      <w:r>
        <w:rPr>
          <w:spacing w:val="-3"/>
        </w:rPr>
        <w:t>制</w:t>
      </w:r>
      <w:r>
        <w:rPr/>
        <w:t>自我评</w:t>
      </w:r>
    </w:p>
    <w:p>
      <w:pPr>
        <w:pStyle w:val="BodyText"/>
        <w:spacing w:line="240" w:lineRule="auto" w:before="121"/>
        <w:ind w:left="656" w:right="126"/>
        <w:jc w:val="left"/>
      </w:pPr>
      <w:r>
        <w:rPr/>
        <w:t>价报告》和《万达信息第三届监事会</w:t>
      </w:r>
      <w:r>
        <w:rPr>
          <w:spacing w:val="-60"/>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0</w:t>
      </w:r>
      <w:r>
        <w:rPr>
          <w:rFonts w:ascii="Calibri" w:hAnsi="Calibri" w:cs="Calibri" w:eastAsia="Calibri" w:hint="default"/>
        </w:rPr>
        <w:t>9</w:t>
      </w:r>
      <w:r>
        <w:rPr>
          <w:rFonts w:ascii="Calibri" w:hAnsi="Calibri" w:cs="Calibri" w:eastAsia="Calibri" w:hint="default"/>
          <w:spacing w:val="7"/>
        </w:rPr>
        <w:t> </w:t>
      </w:r>
      <w:r>
        <w:rPr>
          <w:spacing w:val="-3"/>
        </w:rPr>
        <w:t>年</w:t>
      </w:r>
      <w:r>
        <w:rPr/>
        <w:t>度工作报告</w:t>
      </w:r>
      <w:r>
        <w:rPr>
          <w:spacing w:val="-120"/>
        </w:rPr>
        <w:t>》</w:t>
      </w:r>
      <w:r>
        <w:rPr/>
        <w:t>。</w:t>
      </w:r>
    </w:p>
    <w:p>
      <w:pPr>
        <w:pStyle w:val="BodyText"/>
        <w:spacing w:line="340" w:lineRule="auto" w:before="123"/>
        <w:ind w:left="656" w:right="229" w:hanging="360"/>
        <w:jc w:val="both"/>
      </w:pPr>
      <w:r>
        <w:rPr>
          <w:rFonts w:ascii="Calibri" w:hAnsi="Calibri" w:cs="Calibri" w:eastAsia="Calibri" w:hint="default"/>
        </w:rPr>
        <w:t>2</w:t>
      </w:r>
      <w:r>
        <w:rPr/>
        <w:t>、 </w:t>
      </w:r>
      <w:r>
        <w:rPr>
          <w:rFonts w:ascii="Calibri" w:hAnsi="Calibri" w:cs="Calibri" w:eastAsia="Calibri" w:hint="default"/>
        </w:rPr>
        <w:t>2010 </w:t>
      </w:r>
      <w:r>
        <w:rPr/>
        <w:t>年 </w:t>
      </w:r>
      <w:r>
        <w:rPr>
          <w:rFonts w:ascii="Calibri" w:hAnsi="Calibri" w:cs="Calibri" w:eastAsia="Calibri" w:hint="default"/>
        </w:rPr>
        <w:t>7 </w:t>
      </w:r>
      <w:r>
        <w:rPr/>
        <w:t>月 </w:t>
      </w:r>
      <w:r>
        <w:rPr>
          <w:rFonts w:ascii="Calibri" w:hAnsi="Calibri" w:cs="Calibri" w:eastAsia="Calibri" w:hint="default"/>
        </w:rPr>
        <w:t>2</w:t>
      </w:r>
      <w:r>
        <w:rPr>
          <w:rFonts w:ascii="Calibri" w:hAnsi="Calibri" w:cs="Calibri" w:eastAsia="Calibri" w:hint="default"/>
          <w:spacing w:val="-5"/>
        </w:rPr>
        <w:t> </w:t>
      </w:r>
      <w:r>
        <w:rPr>
          <w:spacing w:val="-3"/>
        </w:rPr>
        <w:t>日召开了第三届监事会第八次会议，审议并通过了《同意</w:t>
      </w:r>
      <w:r>
        <w:rPr/>
        <w:t> </w:t>
      </w:r>
      <w:r>
        <w:rPr>
          <w:spacing w:val="2"/>
        </w:rPr>
        <w:t>万达信息股份有限公司第三届监事会到期换届的提议》和《万达信息股份</w:t>
      </w:r>
      <w:r>
        <w:rPr/>
        <w:t> </w:t>
      </w:r>
      <w:r>
        <w:rPr>
          <w:spacing w:val="-8"/>
        </w:rPr>
        <w:t>有限公司第三届监事会工作报告》。</w:t>
      </w:r>
    </w:p>
    <w:p>
      <w:pPr>
        <w:pStyle w:val="BodyText"/>
        <w:spacing w:line="340" w:lineRule="auto" w:before="50"/>
        <w:ind w:left="656" w:right="230" w:hanging="360"/>
        <w:jc w:val="both"/>
      </w:pPr>
      <w:r>
        <w:rPr>
          <w:rFonts w:ascii="Calibri" w:hAnsi="Calibri" w:cs="Calibri" w:eastAsia="Calibri" w:hint="default"/>
        </w:rPr>
        <w:t>3</w:t>
      </w:r>
      <w:r>
        <w:rPr/>
        <w:t>、</w:t>
      </w:r>
      <w:r>
        <w:rPr>
          <w:spacing w:val="94"/>
        </w:rPr>
        <w:t> </w:t>
      </w:r>
      <w:r>
        <w:rPr>
          <w:rFonts w:ascii="Calibri" w:hAnsi="Calibri" w:cs="Calibri" w:eastAsia="Calibri" w:hint="default"/>
        </w:rPr>
        <w:t>2010</w:t>
      </w:r>
      <w:r>
        <w:rPr>
          <w:rFonts w:ascii="Calibri" w:hAnsi="Calibri" w:cs="Calibri" w:eastAsia="Calibri" w:hint="default"/>
          <w:spacing w:val="5"/>
        </w:rPr>
        <w:t> </w:t>
      </w:r>
      <w:r>
        <w:rPr/>
        <w:t>年</w:t>
      </w:r>
      <w:r>
        <w:rPr>
          <w:spacing w:val="-61"/>
        </w:rPr>
        <w:t> </w:t>
      </w:r>
      <w:r>
        <w:rPr>
          <w:rFonts w:ascii="Calibri" w:hAnsi="Calibri" w:cs="Calibri" w:eastAsia="Calibri" w:hint="default"/>
        </w:rPr>
        <w:t>11</w:t>
      </w:r>
      <w:r>
        <w:rPr>
          <w:rFonts w:ascii="Calibri" w:hAnsi="Calibri" w:cs="Calibri" w:eastAsia="Calibri" w:hint="default"/>
          <w:spacing w:val="6"/>
        </w:rPr>
        <w:t> </w:t>
      </w:r>
      <w:r>
        <w:rPr/>
        <w:t>月</w:t>
      </w:r>
      <w:r>
        <w:rPr>
          <w:spacing w:val="-64"/>
        </w:rPr>
        <w:t> </w:t>
      </w:r>
      <w:r>
        <w:rPr>
          <w:rFonts w:ascii="Calibri" w:hAnsi="Calibri" w:cs="Calibri" w:eastAsia="Calibri" w:hint="default"/>
        </w:rPr>
        <w:t>2</w:t>
      </w:r>
      <w:r>
        <w:rPr>
          <w:rFonts w:ascii="Calibri" w:hAnsi="Calibri" w:cs="Calibri" w:eastAsia="Calibri" w:hint="default"/>
          <w:spacing w:val="5"/>
        </w:rPr>
        <w:t> </w:t>
      </w:r>
      <w:r>
        <w:rPr>
          <w:spacing w:val="-7"/>
        </w:rPr>
        <w:t>日、</w:t>
      </w:r>
      <w:r>
        <w:rPr>
          <w:rFonts w:ascii="Calibri" w:hAnsi="Calibri" w:cs="Calibri" w:eastAsia="Calibri" w:hint="default"/>
          <w:spacing w:val="-7"/>
        </w:rPr>
        <w:t>3</w:t>
      </w:r>
      <w:r>
        <w:rPr>
          <w:rFonts w:ascii="Calibri" w:hAnsi="Calibri" w:cs="Calibri" w:eastAsia="Calibri" w:hint="default"/>
          <w:spacing w:val="3"/>
        </w:rPr>
        <w:t> </w:t>
      </w:r>
      <w:r>
        <w:rPr/>
        <w:t>日以通讯方式召开了第三届监事会</w:t>
      </w:r>
      <w:r>
        <w:rPr>
          <w:spacing w:val="-61"/>
        </w:rPr>
        <w:t> </w:t>
      </w:r>
      <w:r>
        <w:rPr>
          <w:rFonts w:ascii="Calibri" w:hAnsi="Calibri" w:cs="Calibri" w:eastAsia="Calibri" w:hint="default"/>
        </w:rPr>
        <w:t>2010</w:t>
      </w:r>
      <w:r>
        <w:rPr>
          <w:rFonts w:ascii="Calibri" w:hAnsi="Calibri" w:cs="Calibri" w:eastAsia="Calibri" w:hint="default"/>
          <w:spacing w:val="6"/>
        </w:rPr>
        <w:t> </w:t>
      </w:r>
      <w:r>
        <w:rPr/>
        <w:t>年第一次 </w:t>
      </w:r>
      <w:r>
        <w:rPr>
          <w:spacing w:val="2"/>
        </w:rPr>
        <w:t>临时会议，审议并通过了《关于万达信息股份有限公司第三届监事会换届</w:t>
      </w:r>
      <w:r>
        <w:rPr/>
        <w:t> </w:t>
      </w:r>
      <w:r>
        <w:rPr>
          <w:spacing w:val="-24"/>
        </w:rPr>
        <w:t>的议案》。</w:t>
      </w:r>
    </w:p>
    <w:p>
      <w:pPr>
        <w:pStyle w:val="BodyText"/>
        <w:tabs>
          <w:tab w:pos="994" w:val="left" w:leader="none"/>
        </w:tabs>
        <w:spacing w:line="324" w:lineRule="auto" w:before="53"/>
        <w:ind w:left="656" w:right="113" w:hanging="360"/>
        <w:jc w:val="left"/>
      </w:pPr>
      <w:r>
        <w:rPr>
          <w:rFonts w:ascii="Calibri" w:hAnsi="Calibri" w:cs="Calibri" w:eastAsia="Calibri" w:hint="default"/>
        </w:rPr>
        <w:t>4</w:t>
      </w:r>
      <w:r>
        <w:rPr/>
        <w:t>、</w:t>
        <w:tab/>
      </w:r>
      <w:r>
        <w:rPr>
          <w:rFonts w:ascii="Calibri" w:hAnsi="Calibri" w:cs="Calibri" w:eastAsia="Calibri" w:hint="default"/>
        </w:rPr>
        <w:t>2010</w:t>
      </w:r>
      <w:r>
        <w:rPr>
          <w:rFonts w:ascii="Calibri" w:hAnsi="Calibri" w:cs="Calibri" w:eastAsia="Calibri" w:hint="default"/>
          <w:spacing w:val="9"/>
        </w:rPr>
        <w:t> </w:t>
      </w:r>
      <w:r>
        <w:rPr/>
        <w:t>年</w:t>
      </w:r>
      <w:r>
        <w:rPr>
          <w:spacing w:val="-57"/>
        </w:rPr>
        <w:t> </w:t>
      </w:r>
      <w:r>
        <w:rPr>
          <w:rFonts w:ascii="Calibri" w:hAnsi="Calibri" w:cs="Calibri" w:eastAsia="Calibri" w:hint="default"/>
        </w:rPr>
        <w:t>11</w:t>
      </w:r>
      <w:r>
        <w:rPr>
          <w:rFonts w:ascii="Calibri" w:hAnsi="Calibri" w:cs="Calibri" w:eastAsia="Calibri" w:hint="default"/>
          <w:spacing w:val="10"/>
        </w:rPr>
        <w:t> </w:t>
      </w:r>
      <w:r>
        <w:rPr/>
        <w:t>月</w:t>
      </w:r>
      <w:r>
        <w:rPr>
          <w:spacing w:val="-60"/>
        </w:rPr>
        <w:t> </w:t>
      </w:r>
      <w:r>
        <w:rPr>
          <w:rFonts w:ascii="Calibri" w:hAnsi="Calibri" w:cs="Calibri" w:eastAsia="Calibri" w:hint="default"/>
        </w:rPr>
        <w:t>22</w:t>
      </w:r>
      <w:r>
        <w:rPr>
          <w:rFonts w:ascii="Calibri" w:hAnsi="Calibri" w:cs="Calibri" w:eastAsia="Calibri" w:hint="default"/>
          <w:spacing w:val="9"/>
        </w:rPr>
        <w:t> </w:t>
      </w:r>
      <w:r>
        <w:rPr>
          <w:spacing w:val="-4"/>
        </w:rPr>
        <w:t>日召开了第四届监事会第一次会议，会议选举黎瑞刚为</w:t>
      </w:r>
      <w:r>
        <w:rPr/>
        <w:t> </w:t>
      </w:r>
      <w:r>
        <w:rPr>
          <w:spacing w:val="-1"/>
        </w:rPr>
        <w:t>第四届监事会主席，并由监事会主席提名，聘任王虎为第四届监事会秘书。</w:t>
      </w:r>
    </w:p>
    <w:p>
      <w:pPr>
        <w:spacing w:after="0" w:line="324" w:lineRule="auto"/>
        <w:jc w:val="left"/>
        <w:sectPr>
          <w:headerReference w:type="default" r:id="rId78"/>
          <w:footerReference w:type="default" r:id="rId79"/>
          <w:pgSz w:w="11910" w:h="16840"/>
          <w:pgMar w:header="721" w:footer="0" w:top="1180" w:bottom="280" w:left="1660" w:right="15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4"/>
        <w:spacing w:line="240" w:lineRule="auto" w:before="26"/>
        <w:ind w:left="154" w:right="126"/>
        <w:jc w:val="left"/>
        <w:rPr>
          <w:b w:val="0"/>
          <w:bCs w:val="0"/>
        </w:rPr>
      </w:pPr>
      <w:r>
        <w:rPr/>
        <w:t>二、</w:t>
      </w:r>
      <w:r>
        <w:rPr>
          <w:spacing w:val="-95"/>
        </w:rPr>
        <w:t> </w:t>
      </w:r>
      <w:r>
        <w:rPr/>
        <w:t>监事会发表的核查意见</w:t>
      </w:r>
      <w:r>
        <w:rPr>
          <w:b w:val="0"/>
          <w:bCs w:val="0"/>
        </w:rPr>
      </w:r>
    </w:p>
    <w:p>
      <w:pPr>
        <w:spacing w:line="357" w:lineRule="auto" w:before="151"/>
        <w:ind w:left="634" w:right="236"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64"/>
          <w:sz w:val="24"/>
          <w:szCs w:val="24"/>
        </w:rPr>
        <w:t> </w:t>
      </w:r>
      <w:r>
        <w:rPr>
          <w:rFonts w:ascii="宋体" w:hAnsi="宋体" w:cs="宋体" w:eastAsia="宋体" w:hint="default"/>
          <w:b/>
          <w:bCs/>
          <w:sz w:val="24"/>
          <w:szCs w:val="24"/>
        </w:rPr>
        <w:t>公司依法运作情况</w:t>
      </w:r>
      <w:r>
        <w:rPr>
          <w:rFonts w:ascii="宋体" w:hAnsi="宋体" w:cs="宋体" w:eastAsia="宋体" w:hint="default"/>
          <w:b/>
          <w:bCs/>
          <w:w w:val="99"/>
          <w:sz w:val="24"/>
          <w:szCs w:val="24"/>
        </w:rPr>
        <w:t> </w:t>
      </w:r>
      <w:r>
        <w:rPr>
          <w:rFonts w:ascii="宋体" w:hAnsi="宋体" w:cs="宋体" w:eastAsia="宋体" w:hint="default"/>
          <w:spacing w:val="3"/>
          <w:sz w:val="24"/>
          <w:szCs w:val="24"/>
        </w:rPr>
        <w:t>监事会成员通过列席董事会会议，参与了公司重大经营决策讨论及经营方</w:t>
      </w:r>
    </w:p>
    <w:p>
      <w:pPr>
        <w:pStyle w:val="BodyText"/>
        <w:spacing w:line="240" w:lineRule="auto"/>
        <w:ind w:right="126"/>
        <w:jc w:val="left"/>
      </w:pPr>
      <w:r>
        <w:rPr/>
        <w:t>针的制定，并依法对公司经营运作情况进行监督。</w:t>
      </w:r>
    </w:p>
    <w:p>
      <w:pPr>
        <w:pStyle w:val="BodyText"/>
        <w:spacing w:line="357" w:lineRule="auto" w:before="151"/>
        <w:ind w:right="231" w:firstLine="479"/>
        <w:jc w:val="both"/>
      </w:pPr>
      <w:r>
        <w:rPr/>
        <w:t>监事会认为：</w:t>
      </w:r>
      <w:r>
        <w:rPr>
          <w:rFonts w:ascii="宋体" w:hAnsi="宋体" w:cs="宋体" w:eastAsia="宋体" w:hint="default"/>
        </w:rPr>
        <w:t>2010</w:t>
      </w:r>
      <w:r>
        <w:rPr>
          <w:rFonts w:ascii="宋体" w:hAnsi="宋体" w:cs="宋体" w:eastAsia="宋体" w:hint="default"/>
          <w:spacing w:val="-2"/>
        </w:rPr>
        <w:t> </w:t>
      </w:r>
      <w:r>
        <w:rPr/>
        <w:t>年度公司所有重大决策程序合法，并已建立了较为完善 </w:t>
      </w:r>
      <w:r>
        <w:rPr>
          <w:spacing w:val="2"/>
        </w:rPr>
        <w:t>的治理结构及内控制度；董事及高级管理人员在履行职责过程中，能以公司和</w:t>
      </w:r>
      <w:r>
        <w:rPr>
          <w:spacing w:val="-93"/>
        </w:rPr>
        <w:t> </w:t>
      </w:r>
      <w:r>
        <w:rPr>
          <w:spacing w:val="-93"/>
        </w:rPr>
      </w:r>
      <w:r>
        <w:rPr/>
        <w:t>全体股东利益为出发点，无违反法律法规、公司章程或损害公司利益的行为。</w:t>
      </w:r>
    </w:p>
    <w:p>
      <w:pPr>
        <w:pStyle w:val="Heading4"/>
        <w:spacing w:line="240" w:lineRule="auto" w:before="37"/>
        <w:ind w:left="634" w:right="126"/>
        <w:jc w:val="left"/>
        <w:rPr>
          <w:b w:val="0"/>
          <w:bCs w:val="0"/>
        </w:rPr>
      </w:pPr>
      <w:r>
        <w:rPr/>
        <w:t>（二）</w:t>
      </w:r>
      <w:r>
        <w:rPr>
          <w:spacing w:val="-67"/>
        </w:rPr>
        <w:t> </w:t>
      </w:r>
      <w:r>
        <w:rPr/>
        <w:t>检查公司财务情况</w:t>
      </w:r>
      <w:r>
        <w:rPr>
          <w:b w:val="0"/>
          <w:bCs w:val="0"/>
        </w:rPr>
      </w:r>
    </w:p>
    <w:p>
      <w:pPr>
        <w:pStyle w:val="BodyText"/>
        <w:spacing w:line="357" w:lineRule="auto" w:before="151"/>
        <w:ind w:right="231" w:firstLine="479"/>
        <w:jc w:val="both"/>
      </w:pPr>
      <w:r>
        <w:rPr>
          <w:rFonts w:ascii="宋体" w:hAnsi="宋体" w:cs="宋体" w:eastAsia="宋体" w:hint="default"/>
        </w:rPr>
        <w:t>2010</w:t>
      </w:r>
      <w:r>
        <w:rPr>
          <w:rFonts w:ascii="宋体" w:hAnsi="宋体" w:cs="宋体" w:eastAsia="宋体" w:hint="default"/>
          <w:spacing w:val="-3"/>
        </w:rPr>
        <w:t> </w:t>
      </w:r>
      <w:r>
        <w:rPr/>
        <w:t>年度，监事会对公司财务结构和状况进行了认真检查，认为公司财务 </w:t>
      </w:r>
      <w:r>
        <w:rPr>
          <w:spacing w:val="3"/>
        </w:rPr>
        <w:t>状况、经营成果良好，财务会计内控制度健全，未发现有违规违纪的行为。立</w:t>
      </w:r>
      <w:r>
        <w:rPr>
          <w:spacing w:val="-118"/>
        </w:rPr>
        <w:t> </w:t>
      </w:r>
      <w:r>
        <w:rPr>
          <w:spacing w:val="-118"/>
        </w:rPr>
      </w:r>
      <w:r>
        <w:rPr/>
        <w:t>信会计师事务所有限公司出具了无保留意见的</w:t>
      </w:r>
      <w:r>
        <w:rPr>
          <w:spacing w:val="-62"/>
        </w:rPr>
        <w:t> </w:t>
      </w:r>
      <w:r>
        <w:rPr>
          <w:rFonts w:ascii="宋体" w:hAnsi="宋体" w:cs="宋体" w:eastAsia="宋体" w:hint="default"/>
        </w:rPr>
        <w:t>2010</w:t>
      </w:r>
      <w:r>
        <w:rPr>
          <w:rFonts w:ascii="宋体" w:hAnsi="宋体" w:cs="宋体" w:eastAsia="宋体" w:hint="default"/>
          <w:spacing w:val="-62"/>
        </w:rPr>
        <w:t> </w:t>
      </w:r>
      <w:r>
        <w:rPr/>
        <w:t>年度审计报告，该审计报告 真实、客观地反映了公司的财务状况和经营成果。</w:t>
      </w:r>
    </w:p>
    <w:p>
      <w:pPr>
        <w:pStyle w:val="Heading4"/>
        <w:spacing w:line="240" w:lineRule="auto" w:before="34"/>
        <w:ind w:left="634" w:right="126"/>
        <w:jc w:val="left"/>
        <w:rPr>
          <w:b w:val="0"/>
          <w:bCs w:val="0"/>
        </w:rPr>
      </w:pPr>
      <w:r>
        <w:rPr/>
        <w:t>（三）</w:t>
      </w:r>
      <w:r>
        <w:rPr>
          <w:spacing w:val="-67"/>
        </w:rPr>
        <w:t> </w:t>
      </w:r>
      <w:r>
        <w:rPr/>
        <w:t>公司募集资金使用情况</w:t>
      </w:r>
      <w:r>
        <w:rPr>
          <w:b w:val="0"/>
          <w:bCs w:val="0"/>
        </w:rPr>
      </w:r>
    </w:p>
    <w:p>
      <w:pPr>
        <w:pStyle w:val="BodyText"/>
        <w:spacing w:line="240" w:lineRule="auto" w:before="154"/>
        <w:ind w:left="634" w:right="126"/>
        <w:jc w:val="left"/>
      </w:pPr>
      <w:r>
        <w:rPr>
          <w:rFonts w:ascii="宋体" w:hAnsi="宋体" w:cs="宋体" w:eastAsia="宋体" w:hint="default"/>
        </w:rPr>
        <w:t>2010</w:t>
      </w:r>
      <w:r>
        <w:rPr>
          <w:rFonts w:ascii="宋体" w:hAnsi="宋体" w:cs="宋体" w:eastAsia="宋体" w:hint="default"/>
          <w:spacing w:val="-59"/>
        </w:rPr>
        <w:t> </w:t>
      </w:r>
      <w:r>
        <w:rPr/>
        <w:t>年度，公司不存在募集资金使用情况。</w:t>
      </w:r>
    </w:p>
    <w:p>
      <w:pPr>
        <w:pStyle w:val="Heading4"/>
        <w:spacing w:line="240" w:lineRule="auto" w:before="151"/>
        <w:ind w:left="634" w:right="126"/>
        <w:jc w:val="left"/>
        <w:rPr>
          <w:b w:val="0"/>
          <w:bCs w:val="0"/>
        </w:rPr>
      </w:pPr>
      <w:r>
        <w:rPr/>
        <w:t>（四）</w:t>
      </w:r>
      <w:r>
        <w:rPr>
          <w:spacing w:val="-68"/>
        </w:rPr>
        <w:t> </w:t>
      </w:r>
      <w:r>
        <w:rPr/>
        <w:t>公司收购、出售资产交易情况</w:t>
      </w:r>
      <w:r>
        <w:rPr>
          <w:b w:val="0"/>
          <w:bCs w:val="0"/>
        </w:rPr>
      </w:r>
    </w:p>
    <w:p>
      <w:pPr>
        <w:pStyle w:val="BodyText"/>
        <w:spacing w:line="240" w:lineRule="auto" w:before="154"/>
        <w:ind w:left="634" w:right="126"/>
        <w:jc w:val="left"/>
      </w:pPr>
      <w:r>
        <w:rPr>
          <w:rFonts w:ascii="宋体" w:hAnsi="宋体" w:cs="宋体" w:eastAsia="宋体" w:hint="default"/>
        </w:rPr>
        <w:t>2010</w:t>
      </w:r>
      <w:r>
        <w:rPr>
          <w:rFonts w:ascii="宋体" w:hAnsi="宋体" w:cs="宋体" w:eastAsia="宋体" w:hint="default"/>
          <w:spacing w:val="-60"/>
        </w:rPr>
        <w:t> </w:t>
      </w:r>
      <w:r>
        <w:rPr/>
        <w:t>年度，公司未发生收购、出售资产的情况。</w:t>
      </w:r>
    </w:p>
    <w:p>
      <w:pPr>
        <w:pStyle w:val="Heading4"/>
        <w:spacing w:line="240" w:lineRule="auto" w:before="151"/>
        <w:ind w:left="634" w:right="126"/>
        <w:jc w:val="left"/>
        <w:rPr>
          <w:b w:val="0"/>
          <w:bCs w:val="0"/>
        </w:rPr>
      </w:pPr>
      <w:r>
        <w:rPr/>
        <w:t>（五）</w:t>
      </w:r>
      <w:r>
        <w:rPr>
          <w:spacing w:val="-67"/>
        </w:rPr>
        <w:t> </w:t>
      </w:r>
      <w:r>
        <w:rPr/>
        <w:t>公司重大关联交易情况</w:t>
      </w:r>
      <w:r>
        <w:rPr>
          <w:b w:val="0"/>
          <w:bCs w:val="0"/>
        </w:rPr>
      </w:r>
    </w:p>
    <w:p>
      <w:pPr>
        <w:pStyle w:val="BodyText"/>
        <w:spacing w:line="240" w:lineRule="auto" w:before="154"/>
        <w:ind w:left="634" w:right="126"/>
        <w:jc w:val="left"/>
      </w:pPr>
      <w:r>
        <w:rPr>
          <w:rFonts w:ascii="宋体" w:hAnsi="宋体" w:cs="宋体" w:eastAsia="宋体" w:hint="default"/>
        </w:rPr>
        <w:t>2010</w:t>
      </w:r>
      <w:r>
        <w:rPr>
          <w:rFonts w:ascii="宋体" w:hAnsi="宋体" w:cs="宋体" w:eastAsia="宋体" w:hint="default"/>
          <w:spacing w:val="-60"/>
        </w:rPr>
        <w:t> </w:t>
      </w:r>
      <w:r>
        <w:rPr/>
        <w:t>年度，公司未发生重大关联交易情况。</w:t>
      </w:r>
    </w:p>
    <w:p>
      <w:pPr>
        <w:pStyle w:val="Heading4"/>
        <w:spacing w:line="240" w:lineRule="auto" w:before="154"/>
        <w:ind w:left="634" w:right="126"/>
        <w:jc w:val="left"/>
        <w:rPr>
          <w:b w:val="0"/>
          <w:bCs w:val="0"/>
        </w:rPr>
      </w:pPr>
      <w:r>
        <w:rPr/>
        <w:t>（六）</w:t>
      </w:r>
      <w:r>
        <w:rPr>
          <w:spacing w:val="-67"/>
        </w:rPr>
        <w:t> </w:t>
      </w:r>
      <w:r>
        <w:rPr/>
        <w:t>公司对外担保情况</w:t>
      </w:r>
      <w:r>
        <w:rPr>
          <w:b w:val="0"/>
          <w:bCs w:val="0"/>
        </w:rPr>
      </w:r>
    </w:p>
    <w:p>
      <w:pPr>
        <w:pStyle w:val="BodyText"/>
        <w:spacing w:line="240" w:lineRule="auto" w:before="151"/>
        <w:ind w:left="634" w:right="126"/>
        <w:jc w:val="left"/>
      </w:pPr>
      <w:r>
        <w:rPr>
          <w:rFonts w:ascii="宋体" w:hAnsi="宋体" w:cs="宋体" w:eastAsia="宋体" w:hint="default"/>
        </w:rPr>
        <w:t>2010</w:t>
      </w:r>
      <w:r>
        <w:rPr>
          <w:rFonts w:ascii="宋体" w:hAnsi="宋体" w:cs="宋体" w:eastAsia="宋体" w:hint="default"/>
          <w:spacing w:val="-60"/>
        </w:rPr>
        <w:t> </w:t>
      </w:r>
      <w:r>
        <w:rPr/>
        <w:t>年度，公司未发生对外担保的情况。</w:t>
      </w:r>
    </w:p>
    <w:p>
      <w:pPr>
        <w:spacing w:line="355" w:lineRule="auto" w:before="154"/>
        <w:ind w:left="634" w:right="236" w:firstLine="0"/>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64"/>
          <w:sz w:val="24"/>
          <w:szCs w:val="24"/>
        </w:rPr>
        <w:t> </w:t>
      </w:r>
      <w:r>
        <w:rPr>
          <w:rFonts w:ascii="宋体" w:hAnsi="宋体" w:cs="宋体" w:eastAsia="宋体" w:hint="default"/>
          <w:b/>
          <w:bCs/>
          <w:sz w:val="24"/>
          <w:szCs w:val="24"/>
        </w:rPr>
        <w:t>公司内部控制情况</w:t>
      </w:r>
      <w:r>
        <w:rPr>
          <w:rFonts w:ascii="宋体" w:hAnsi="宋体" w:cs="宋体" w:eastAsia="宋体" w:hint="default"/>
          <w:b/>
          <w:bCs/>
          <w:w w:val="99"/>
          <w:sz w:val="24"/>
          <w:szCs w:val="24"/>
        </w:rPr>
        <w:t> </w:t>
      </w:r>
      <w:r>
        <w:rPr>
          <w:rFonts w:ascii="宋体" w:hAnsi="宋体" w:cs="宋体" w:eastAsia="宋体" w:hint="default"/>
          <w:spacing w:val="3"/>
          <w:sz w:val="24"/>
          <w:szCs w:val="24"/>
        </w:rPr>
        <w:t>监事会认为公司现已建立了基本完善的内部控制体系，符合国家相关法律</w:t>
      </w:r>
    </w:p>
    <w:p>
      <w:pPr>
        <w:pStyle w:val="BodyText"/>
        <w:spacing w:line="240" w:lineRule="auto" w:before="38"/>
        <w:ind w:right="126"/>
        <w:jc w:val="left"/>
      </w:pPr>
      <w:r>
        <w:rPr>
          <w:spacing w:val="2"/>
        </w:rPr>
        <w:t>法规要求以及公司生产经营管理实际需要，并能得到有效执行，内部控制体系</w:t>
      </w:r>
    </w:p>
    <w:p>
      <w:pPr>
        <w:pStyle w:val="BodyText"/>
        <w:spacing w:line="240" w:lineRule="auto" w:before="152"/>
        <w:ind w:right="0"/>
        <w:jc w:val="left"/>
      </w:pPr>
      <w:r>
        <w:rPr>
          <w:spacing w:val="7"/>
        </w:rPr>
        <w:t>的建立对公司生产经营管理的各个环节都起到了较好的风险防范和控制作用，</w:t>
      </w:r>
      <w:r>
        <w:rPr/>
      </w:r>
    </w:p>
    <w:p>
      <w:pPr>
        <w:pStyle w:val="BodyText"/>
        <w:spacing w:line="355" w:lineRule="auto" w:before="154"/>
        <w:ind w:right="213"/>
        <w:jc w:val="left"/>
      </w:pPr>
      <w:r>
        <w:rPr/>
        <w:t>《公司</w:t>
      </w:r>
      <w:r>
        <w:rPr>
          <w:spacing w:val="-61"/>
        </w:rPr>
        <w:t> </w:t>
      </w:r>
      <w:r>
        <w:rPr>
          <w:rFonts w:ascii="宋体" w:hAnsi="宋体" w:cs="宋体" w:eastAsia="宋体" w:hint="default"/>
        </w:rPr>
        <w:t>2010</w:t>
      </w:r>
      <w:r>
        <w:rPr>
          <w:rFonts w:ascii="宋体" w:hAnsi="宋体" w:cs="宋体" w:eastAsia="宋体" w:hint="default"/>
          <w:spacing w:val="-60"/>
        </w:rPr>
        <w:t> </w:t>
      </w:r>
      <w:r>
        <w:rPr/>
        <w:t>年度内部控制自我评价报告》客观、真实地反映了公司内部控制体 系建设和运作情况。</w:t>
      </w:r>
    </w:p>
    <w:p>
      <w:pPr>
        <w:spacing w:after="0" w:line="355" w:lineRule="auto"/>
        <w:jc w:val="left"/>
        <w:sectPr>
          <w:headerReference w:type="default" r:id="rId80"/>
          <w:footerReference w:type="default" r:id="rId81"/>
          <w:pgSz w:w="11910" w:h="16840"/>
          <w:pgMar w:header="721" w:footer="0" w:top="1180" w:bottom="280" w:left="1660" w:right="1580"/>
        </w:sectPr>
      </w:pPr>
    </w:p>
    <w:p>
      <w:pPr>
        <w:spacing w:line="240" w:lineRule="auto" w:before="12"/>
        <w:rPr>
          <w:rFonts w:ascii="宋体" w:hAnsi="宋体" w:cs="宋体" w:eastAsia="宋体" w:hint="default"/>
          <w:sz w:val="12"/>
          <w:szCs w:val="12"/>
        </w:rPr>
      </w:pPr>
    </w:p>
    <w:p>
      <w:pPr>
        <w:pStyle w:val="Heading1"/>
        <w:spacing w:line="460" w:lineRule="exact"/>
        <w:ind w:right="139"/>
        <w:jc w:val="center"/>
        <w:rPr>
          <w:b w:val="0"/>
          <w:bCs w:val="0"/>
        </w:rPr>
      </w:pPr>
      <w:bookmarkStart w:name="_TOC_250001" w:id="9"/>
      <w:r>
        <w:rPr/>
        <w:t>第九节</w:t>
      </w:r>
      <w:r>
        <w:rPr>
          <w:spacing w:val="-9"/>
        </w:rPr>
        <w:t> </w:t>
      </w:r>
      <w:r>
        <w:rPr/>
        <w:t>财务报告</w:t>
      </w:r>
      <w:bookmarkEnd w:id="9"/>
      <w:r>
        <w:rPr>
          <w:b w:val="0"/>
          <w:bCs w:val="0"/>
        </w:rPr>
      </w:r>
    </w:p>
    <w:p>
      <w:pPr>
        <w:spacing w:line="240" w:lineRule="auto" w:before="12"/>
        <w:rPr>
          <w:rFonts w:ascii="黑体" w:hAnsi="黑体" w:cs="黑体" w:eastAsia="黑体" w:hint="default"/>
          <w:b/>
          <w:bCs/>
          <w:sz w:val="42"/>
          <w:szCs w:val="42"/>
        </w:rPr>
      </w:pPr>
    </w:p>
    <w:p>
      <w:pPr>
        <w:spacing w:before="0"/>
        <w:ind w:left="63" w:right="141" w:firstLine="0"/>
        <w:jc w:val="center"/>
        <w:rPr>
          <w:rFonts w:ascii="宋体" w:hAnsi="宋体" w:cs="宋体" w:eastAsia="宋体" w:hint="default"/>
          <w:sz w:val="36"/>
          <w:szCs w:val="36"/>
        </w:rPr>
      </w:pPr>
      <w:r>
        <w:rPr>
          <w:rFonts w:ascii="宋体" w:hAnsi="宋体" w:cs="宋体" w:eastAsia="宋体" w:hint="default"/>
          <w:b/>
          <w:bCs/>
          <w:sz w:val="36"/>
          <w:szCs w:val="36"/>
        </w:rPr>
        <w:t>审 计 报</w:t>
      </w:r>
      <w:r>
        <w:rPr>
          <w:rFonts w:ascii="宋体" w:hAnsi="宋体" w:cs="宋体" w:eastAsia="宋体" w:hint="default"/>
          <w:b/>
          <w:bCs/>
          <w:spacing w:val="-3"/>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4"/>
        <w:rPr>
          <w:rFonts w:ascii="宋体" w:hAnsi="宋体" w:cs="宋体" w:eastAsia="宋体" w:hint="default"/>
          <w:b/>
          <w:bCs/>
          <w:sz w:val="38"/>
          <w:szCs w:val="38"/>
        </w:rPr>
      </w:pPr>
    </w:p>
    <w:p>
      <w:pPr>
        <w:spacing w:before="0"/>
        <w:ind w:left="5486" w:right="126" w:firstLine="0"/>
        <w:jc w:val="left"/>
        <w:rPr>
          <w:rFonts w:ascii="宋体" w:hAnsi="宋体" w:cs="宋体" w:eastAsia="宋体" w:hint="default"/>
          <w:sz w:val="21"/>
          <w:szCs w:val="21"/>
        </w:rPr>
      </w:pPr>
      <w:r>
        <w:rPr>
          <w:rFonts w:ascii="宋体" w:hAnsi="宋体" w:cs="宋体" w:eastAsia="宋体" w:hint="default"/>
          <w:sz w:val="21"/>
          <w:szCs w:val="21"/>
        </w:rPr>
        <w:t>信会师报字（</w:t>
      </w:r>
      <w:r>
        <w:rPr>
          <w:rFonts w:ascii="Calibri" w:hAnsi="Calibri" w:cs="Calibri" w:eastAsia="Calibri" w:hint="default"/>
          <w:sz w:val="21"/>
          <w:szCs w:val="21"/>
        </w:rPr>
        <w:t>2011</w:t>
      </w:r>
      <w:r>
        <w:rPr>
          <w:rFonts w:ascii="宋体" w:hAnsi="宋体" w:cs="宋体" w:eastAsia="宋体" w:hint="default"/>
          <w:sz w:val="21"/>
          <w:szCs w:val="21"/>
        </w:rPr>
        <w:t>）第</w:t>
      </w:r>
      <w:r>
        <w:rPr>
          <w:rFonts w:ascii="宋体" w:hAnsi="宋体" w:cs="宋体" w:eastAsia="宋体" w:hint="default"/>
          <w:spacing w:val="-60"/>
          <w:sz w:val="21"/>
          <w:szCs w:val="21"/>
        </w:rPr>
        <w:t> </w:t>
      </w:r>
      <w:r>
        <w:rPr>
          <w:rFonts w:ascii="Calibri" w:hAnsi="Calibri" w:cs="Calibri" w:eastAsia="Calibri" w:hint="default"/>
          <w:sz w:val="21"/>
          <w:szCs w:val="21"/>
        </w:rPr>
        <w:t>10751</w:t>
      </w:r>
      <w:r>
        <w:rPr>
          <w:rFonts w:ascii="Calibri" w:hAnsi="Calibri" w:cs="Calibri" w:eastAsia="Calibri" w:hint="default"/>
          <w:spacing w:val="1"/>
          <w:sz w:val="21"/>
          <w:szCs w:val="21"/>
        </w:rPr>
        <w:t> </w:t>
      </w:r>
      <w:r>
        <w:rPr>
          <w:rFonts w:ascii="宋体" w:hAnsi="宋体" w:cs="宋体" w:eastAsia="宋体" w:hint="default"/>
          <w:sz w:val="21"/>
          <w:szCs w:val="21"/>
        </w:rPr>
        <w:t>号</w:t>
      </w:r>
    </w:p>
    <w:p>
      <w:pPr>
        <w:spacing w:line="800" w:lineRule="exact" w:before="83"/>
        <w:ind w:left="714" w:right="126" w:hanging="560"/>
        <w:jc w:val="left"/>
        <w:rPr>
          <w:rFonts w:ascii="宋体" w:hAnsi="宋体" w:cs="宋体" w:eastAsia="宋体" w:hint="default"/>
          <w:sz w:val="28"/>
          <w:szCs w:val="28"/>
        </w:rPr>
      </w:pPr>
      <w:r>
        <w:rPr>
          <w:rFonts w:ascii="宋体" w:hAnsi="宋体" w:cs="宋体" w:eastAsia="宋体" w:hint="default"/>
          <w:b/>
          <w:bCs/>
          <w:sz w:val="28"/>
          <w:szCs w:val="28"/>
        </w:rPr>
        <w:t>万达信息股份有限公司全体股东：</w:t>
      </w:r>
      <w:r>
        <w:rPr>
          <w:rFonts w:ascii="宋体" w:hAnsi="宋体" w:cs="宋体" w:eastAsia="宋体" w:hint="default"/>
          <w:b/>
          <w:bCs/>
          <w:w w:val="99"/>
          <w:sz w:val="28"/>
          <w:szCs w:val="28"/>
        </w:rPr>
        <w:t> </w:t>
      </w:r>
      <w:r>
        <w:rPr>
          <w:rFonts w:ascii="宋体" w:hAnsi="宋体" w:cs="宋体" w:eastAsia="宋体" w:hint="default"/>
          <w:spacing w:val="-6"/>
          <w:sz w:val="28"/>
          <w:szCs w:val="28"/>
        </w:rPr>
        <w:t>我们审计了后附的万达信息股份有限公司（以下简称贵公司）财</w:t>
      </w:r>
    </w:p>
    <w:p>
      <w:pPr>
        <w:pStyle w:val="Heading3"/>
        <w:spacing w:line="302" w:lineRule="exact"/>
        <w:ind w:right="0"/>
        <w:jc w:val="both"/>
      </w:pPr>
      <w:r>
        <w:rPr/>
        <w:t>务报表，包括</w:t>
      </w:r>
      <w:r>
        <w:rPr>
          <w:spacing w:val="-69"/>
        </w:rPr>
        <w:t> </w:t>
      </w:r>
      <w:r>
        <w:rPr>
          <w:rFonts w:ascii="Times New Roman" w:hAnsi="Times New Roman" w:cs="Times New Roman" w:eastAsia="Times New Roman" w:hint="default"/>
        </w:rPr>
        <w:t>2010 </w:t>
      </w:r>
      <w:r>
        <w:rPr/>
        <w:t>年</w:t>
      </w:r>
      <w:r>
        <w:rPr>
          <w:spacing w:val="-69"/>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69"/>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日的资产负债表和合并资产负债表，</w:t>
      </w:r>
    </w:p>
    <w:p>
      <w:pPr>
        <w:pStyle w:val="Heading3"/>
        <w:spacing w:line="247" w:lineRule="auto" w:before="13"/>
        <w:ind w:right="226"/>
        <w:jc w:val="both"/>
      </w:pPr>
      <w:r>
        <w:rPr>
          <w:rFonts w:ascii="Times New Roman" w:hAnsi="Times New Roman" w:cs="Times New Roman" w:eastAsia="Times New Roman" w:hint="default"/>
        </w:rPr>
        <w:t>2010 </w:t>
      </w:r>
      <w:r>
        <w:rPr/>
        <w:t>年度的利润表和合并利润表，</w:t>
      </w:r>
      <w:r>
        <w:rPr>
          <w:rFonts w:ascii="Times New Roman" w:hAnsi="Times New Roman" w:cs="Times New Roman" w:eastAsia="Times New Roman" w:hint="default"/>
        </w:rPr>
        <w:t>2010</w:t>
      </w:r>
      <w:r>
        <w:rPr>
          <w:rFonts w:ascii="Times New Roman" w:hAnsi="Times New Roman" w:cs="Times New Roman" w:eastAsia="Times New Roman" w:hint="default"/>
          <w:spacing w:val="11"/>
        </w:rPr>
        <w:t> </w:t>
      </w:r>
      <w:r>
        <w:rPr/>
        <w:t>年度的现金流量表和合并现</w:t>
      </w:r>
      <w:r>
        <w:rPr>
          <w:w w:val="100"/>
        </w:rPr>
        <w:t> </w:t>
      </w:r>
      <w:r>
        <w:rPr/>
        <w:t>金流量表，</w:t>
      </w:r>
      <w:r>
        <w:rPr>
          <w:rFonts w:ascii="Times New Roman" w:hAnsi="Times New Roman" w:cs="Times New Roman" w:eastAsia="Times New Roman" w:hint="default"/>
        </w:rPr>
        <w:t>2010</w:t>
      </w:r>
      <w:r>
        <w:rPr>
          <w:rFonts w:ascii="Times New Roman" w:hAnsi="Times New Roman" w:cs="Times New Roman" w:eastAsia="Times New Roman" w:hint="default"/>
          <w:spacing w:val="17"/>
        </w:rPr>
        <w:t> </w:t>
      </w:r>
      <w:r>
        <w:rPr/>
        <w:t>年度的所有者权益变动表和合并所有者权益变动表</w:t>
      </w:r>
      <w:r>
        <w:rPr>
          <w:w w:val="100"/>
        </w:rPr>
        <w:t> </w:t>
      </w:r>
      <w:r>
        <w:rPr/>
        <w:t>以及财务报表附注。</w:t>
      </w:r>
    </w:p>
    <w:p>
      <w:pPr>
        <w:spacing w:line="240" w:lineRule="auto" w:before="6"/>
        <w:rPr>
          <w:rFonts w:ascii="宋体" w:hAnsi="宋体" w:cs="宋体" w:eastAsia="宋体" w:hint="default"/>
          <w:sz w:val="32"/>
          <w:szCs w:val="32"/>
        </w:rPr>
      </w:pPr>
    </w:p>
    <w:p>
      <w:pPr>
        <w:spacing w:line="261" w:lineRule="auto" w:before="0"/>
        <w:ind w:left="714" w:right="102" w:hanging="8"/>
        <w:jc w:val="left"/>
        <w:rPr>
          <w:rFonts w:ascii="宋体" w:hAnsi="宋体" w:cs="宋体" w:eastAsia="宋体" w:hint="default"/>
          <w:sz w:val="28"/>
          <w:szCs w:val="28"/>
        </w:rPr>
      </w:pPr>
      <w:r>
        <w:rPr>
          <w:rFonts w:ascii="宋体" w:hAnsi="宋体" w:cs="宋体" w:eastAsia="宋体" w:hint="default"/>
          <w:b/>
          <w:bCs/>
          <w:sz w:val="28"/>
          <w:szCs w:val="28"/>
        </w:rPr>
        <w:t>一、管理层对财务报表的责任</w:t>
      </w:r>
      <w:r>
        <w:rPr>
          <w:rFonts w:ascii="宋体" w:hAnsi="宋体" w:cs="宋体" w:eastAsia="宋体" w:hint="default"/>
          <w:b/>
          <w:bCs/>
          <w:w w:val="99"/>
          <w:sz w:val="28"/>
          <w:szCs w:val="28"/>
        </w:rPr>
        <w:t> </w:t>
      </w:r>
      <w:r>
        <w:rPr>
          <w:rFonts w:ascii="宋体" w:hAnsi="宋体" w:cs="宋体" w:eastAsia="宋体" w:hint="default"/>
          <w:spacing w:val="-1"/>
          <w:sz w:val="28"/>
          <w:szCs w:val="28"/>
        </w:rPr>
        <w:t>按照企业会计准则的规定编制财务报表是贵公司管理层的责任。</w:t>
      </w:r>
    </w:p>
    <w:p>
      <w:pPr>
        <w:pStyle w:val="Heading3"/>
        <w:spacing w:line="247" w:lineRule="auto" w:before="9"/>
        <w:ind w:right="232"/>
        <w:jc w:val="both"/>
      </w:pPr>
      <w:r>
        <w:rPr>
          <w:w w:val="100"/>
        </w:rPr>
        <w:t>这种责</w:t>
      </w:r>
      <w:r>
        <w:rPr>
          <w:spacing w:val="-3"/>
          <w:w w:val="100"/>
        </w:rPr>
        <w:t>任</w:t>
      </w:r>
      <w:r>
        <w:rPr>
          <w:w w:val="100"/>
        </w:rPr>
        <w:t>包</w:t>
      </w:r>
      <w:r>
        <w:rPr>
          <w:spacing w:val="-3"/>
          <w:w w:val="100"/>
        </w:rPr>
        <w:t>括</w:t>
      </w:r>
      <w:r>
        <w:rPr>
          <w:spacing w:val="-180"/>
          <w:w w:val="100"/>
        </w:rPr>
        <w:t>：</w:t>
      </w:r>
      <w:r>
        <w:rPr>
          <w:spacing w:val="-2"/>
          <w:w w:val="100"/>
        </w:rPr>
        <w:t>（</w:t>
      </w:r>
      <w:r>
        <w:rPr>
          <w:rFonts w:ascii="Times New Roman" w:hAnsi="Times New Roman" w:cs="Times New Roman" w:eastAsia="Times New Roman" w:hint="default"/>
          <w:spacing w:val="1"/>
          <w:w w:val="100"/>
        </w:rPr>
        <w:t>1</w:t>
      </w:r>
      <w:r>
        <w:rPr>
          <w:spacing w:val="-44"/>
          <w:w w:val="100"/>
        </w:rPr>
        <w:t>）</w:t>
      </w:r>
      <w:r>
        <w:rPr>
          <w:w w:val="100"/>
        </w:rPr>
        <w:t>设计</w:t>
      </w:r>
      <w:r>
        <w:rPr>
          <w:spacing w:val="-41"/>
          <w:w w:val="100"/>
        </w:rPr>
        <w:t>、</w:t>
      </w:r>
      <w:r>
        <w:rPr>
          <w:spacing w:val="-3"/>
          <w:w w:val="100"/>
        </w:rPr>
        <w:t>实</w:t>
      </w:r>
      <w:r>
        <w:rPr>
          <w:w w:val="100"/>
        </w:rPr>
        <w:t>施和</w:t>
      </w:r>
      <w:r>
        <w:rPr>
          <w:spacing w:val="-3"/>
          <w:w w:val="100"/>
        </w:rPr>
        <w:t>维护</w:t>
      </w:r>
      <w:r>
        <w:rPr>
          <w:w w:val="100"/>
        </w:rPr>
        <w:t>与财务</w:t>
      </w:r>
      <w:r>
        <w:rPr>
          <w:spacing w:val="-3"/>
          <w:w w:val="100"/>
        </w:rPr>
        <w:t>报</w:t>
      </w:r>
      <w:r>
        <w:rPr>
          <w:w w:val="100"/>
        </w:rPr>
        <w:t>表编</w:t>
      </w:r>
      <w:r>
        <w:rPr>
          <w:spacing w:val="-3"/>
          <w:w w:val="100"/>
        </w:rPr>
        <w:t>制相</w:t>
      </w:r>
      <w:r>
        <w:rPr>
          <w:w w:val="100"/>
        </w:rPr>
        <w:t>关的内</w:t>
      </w:r>
      <w:r>
        <w:rPr>
          <w:spacing w:val="-3"/>
          <w:w w:val="100"/>
        </w:rPr>
        <w:t>部</w:t>
      </w:r>
      <w:r>
        <w:rPr>
          <w:w w:val="100"/>
        </w:rPr>
        <w:t>控</w:t>
      </w:r>
      <w:r>
        <w:rPr>
          <w:w w:val="100"/>
        </w:rPr>
        <w:t> 制</w:t>
      </w:r>
      <w:r>
        <w:rPr>
          <w:spacing w:val="-41"/>
          <w:w w:val="100"/>
        </w:rPr>
        <w:t>，</w:t>
      </w:r>
      <w:r>
        <w:rPr>
          <w:w w:val="100"/>
        </w:rPr>
        <w:t>以</w:t>
      </w:r>
      <w:r>
        <w:rPr>
          <w:spacing w:val="-3"/>
          <w:w w:val="100"/>
        </w:rPr>
        <w:t>使</w:t>
      </w:r>
      <w:r>
        <w:rPr>
          <w:w w:val="100"/>
        </w:rPr>
        <w:t>财务</w:t>
      </w:r>
      <w:r>
        <w:rPr>
          <w:spacing w:val="-3"/>
          <w:w w:val="100"/>
        </w:rPr>
        <w:t>报表</w:t>
      </w:r>
      <w:r>
        <w:rPr>
          <w:w w:val="100"/>
        </w:rPr>
        <w:t>不存在</w:t>
      </w:r>
      <w:r>
        <w:rPr>
          <w:spacing w:val="-3"/>
          <w:w w:val="100"/>
        </w:rPr>
        <w:t>由</w:t>
      </w:r>
      <w:r>
        <w:rPr>
          <w:w w:val="100"/>
        </w:rPr>
        <w:t>于舞</w:t>
      </w:r>
      <w:r>
        <w:rPr>
          <w:spacing w:val="-3"/>
          <w:w w:val="100"/>
        </w:rPr>
        <w:t>弊或</w:t>
      </w:r>
      <w:r>
        <w:rPr>
          <w:w w:val="100"/>
        </w:rPr>
        <w:t>错误而</w:t>
      </w:r>
      <w:r>
        <w:rPr>
          <w:spacing w:val="-3"/>
          <w:w w:val="100"/>
        </w:rPr>
        <w:t>导</w:t>
      </w:r>
      <w:r>
        <w:rPr>
          <w:w w:val="100"/>
        </w:rPr>
        <w:t>致的</w:t>
      </w:r>
      <w:r>
        <w:rPr>
          <w:spacing w:val="-3"/>
          <w:w w:val="100"/>
        </w:rPr>
        <w:t>重大</w:t>
      </w:r>
      <w:r>
        <w:rPr>
          <w:w w:val="100"/>
        </w:rPr>
        <w:t>错报</w:t>
      </w:r>
      <w:r>
        <w:rPr>
          <w:spacing w:val="-183"/>
          <w:w w:val="100"/>
        </w:rPr>
        <w:t>；</w:t>
      </w:r>
      <w:r>
        <w:rPr>
          <w:spacing w:val="1"/>
          <w:w w:val="100"/>
        </w:rPr>
        <w:t>（</w:t>
      </w:r>
      <w:r>
        <w:rPr>
          <w:rFonts w:ascii="Times New Roman" w:hAnsi="Times New Roman" w:cs="Times New Roman" w:eastAsia="Times New Roman" w:hint="default"/>
          <w:spacing w:val="-2"/>
          <w:w w:val="100"/>
        </w:rPr>
        <w:t>2</w:t>
      </w:r>
      <w:r>
        <w:rPr>
          <w:spacing w:val="-41"/>
          <w:w w:val="100"/>
        </w:rPr>
        <w:t>）选 </w:t>
      </w:r>
      <w:r>
        <w:rPr>
          <w:w w:val="100"/>
        </w:rPr>
        <w:t>择和运</w:t>
      </w:r>
      <w:r>
        <w:rPr>
          <w:spacing w:val="-3"/>
          <w:w w:val="100"/>
        </w:rPr>
        <w:t>用</w:t>
      </w:r>
      <w:r>
        <w:rPr>
          <w:w w:val="100"/>
        </w:rPr>
        <w:t>恰当</w:t>
      </w:r>
      <w:r>
        <w:rPr>
          <w:spacing w:val="-3"/>
          <w:w w:val="100"/>
        </w:rPr>
        <w:t>的会</w:t>
      </w:r>
      <w:r>
        <w:rPr>
          <w:w w:val="100"/>
        </w:rPr>
        <w:t>计政</w:t>
      </w:r>
      <w:r>
        <w:rPr>
          <w:spacing w:val="-3"/>
          <w:w w:val="100"/>
        </w:rPr>
        <w:t>策</w:t>
      </w:r>
      <w:r>
        <w:rPr>
          <w:spacing w:val="-140"/>
          <w:w w:val="100"/>
        </w:rPr>
        <w:t>；</w:t>
      </w:r>
      <w:r>
        <w:rPr>
          <w:spacing w:val="-2"/>
          <w:w w:val="100"/>
        </w:rPr>
        <w:t>（</w:t>
      </w:r>
      <w:r>
        <w:rPr>
          <w:rFonts w:ascii="Times New Roman" w:hAnsi="Times New Roman" w:cs="Times New Roman" w:eastAsia="Times New Roman" w:hint="default"/>
          <w:spacing w:val="1"/>
          <w:w w:val="100"/>
        </w:rPr>
        <w:t>3</w:t>
      </w:r>
      <w:r>
        <w:rPr>
          <w:w w:val="100"/>
        </w:rPr>
        <w:t>）</w:t>
      </w:r>
      <w:r>
        <w:rPr>
          <w:spacing w:val="-3"/>
          <w:w w:val="100"/>
        </w:rPr>
        <w:t>作出</w:t>
      </w:r>
      <w:r>
        <w:rPr>
          <w:w w:val="100"/>
        </w:rPr>
        <w:t>合理的</w:t>
      </w:r>
      <w:r>
        <w:rPr>
          <w:spacing w:val="-3"/>
          <w:w w:val="100"/>
        </w:rPr>
        <w:t>会</w:t>
      </w:r>
      <w:r>
        <w:rPr>
          <w:w w:val="100"/>
        </w:rPr>
        <w:t>计估</w:t>
      </w:r>
      <w:r>
        <w:rPr>
          <w:spacing w:val="-3"/>
          <w:w w:val="100"/>
        </w:rPr>
        <w:t>计</w:t>
      </w:r>
      <w:r>
        <w:rPr>
          <w:w w:val="100"/>
        </w:rPr>
        <w:t>。</w:t>
      </w:r>
    </w:p>
    <w:p>
      <w:pPr>
        <w:spacing w:line="240" w:lineRule="auto" w:before="10"/>
        <w:rPr>
          <w:rFonts w:ascii="宋体" w:hAnsi="宋体" w:cs="宋体" w:eastAsia="宋体" w:hint="default"/>
          <w:sz w:val="30"/>
          <w:szCs w:val="30"/>
        </w:rPr>
      </w:pPr>
    </w:p>
    <w:p>
      <w:pPr>
        <w:spacing w:line="261" w:lineRule="auto" w:before="0"/>
        <w:ind w:left="714" w:right="126" w:firstLine="2"/>
        <w:jc w:val="left"/>
        <w:rPr>
          <w:rFonts w:ascii="宋体" w:hAnsi="宋体" w:cs="宋体" w:eastAsia="宋体" w:hint="default"/>
          <w:sz w:val="28"/>
          <w:szCs w:val="28"/>
        </w:rPr>
      </w:pPr>
      <w:r>
        <w:rPr>
          <w:rFonts w:ascii="宋体" w:hAnsi="宋体" w:cs="宋体" w:eastAsia="宋体" w:hint="default"/>
          <w:b/>
          <w:bCs/>
          <w:sz w:val="28"/>
          <w:szCs w:val="28"/>
        </w:rPr>
        <w:t>二、注册会计师的责任</w:t>
      </w:r>
      <w:r>
        <w:rPr>
          <w:rFonts w:ascii="宋体" w:hAnsi="宋体" w:cs="宋体" w:eastAsia="宋体" w:hint="default"/>
          <w:b/>
          <w:bCs/>
          <w:w w:val="99"/>
          <w:sz w:val="28"/>
          <w:szCs w:val="28"/>
        </w:rPr>
        <w:t> </w:t>
      </w:r>
      <w:r>
        <w:rPr>
          <w:rFonts w:ascii="宋体" w:hAnsi="宋体" w:cs="宋体" w:eastAsia="宋体" w:hint="default"/>
          <w:spacing w:val="3"/>
          <w:sz w:val="28"/>
          <w:szCs w:val="28"/>
        </w:rPr>
        <w:t>我们的责任是在实施审计工作的基础上对财务报表发表审计意</w:t>
      </w:r>
    </w:p>
    <w:p>
      <w:pPr>
        <w:pStyle w:val="Heading3"/>
        <w:spacing w:line="261" w:lineRule="auto" w:before="9"/>
        <w:ind w:right="230"/>
        <w:jc w:val="both"/>
      </w:pPr>
      <w:r>
        <w:rPr>
          <w:spacing w:val="-6"/>
        </w:rPr>
        <w:t>见。我们按照中国注册会计师审计准则的规定执行了审计工作。中国</w:t>
      </w:r>
      <w:r>
        <w:rPr>
          <w:spacing w:val="-88"/>
        </w:rPr>
        <w:t> </w:t>
      </w:r>
      <w:r>
        <w:rPr>
          <w:spacing w:val="-88"/>
        </w:rPr>
      </w:r>
      <w:r>
        <w:rPr>
          <w:spacing w:val="-6"/>
          <w:w w:val="100"/>
        </w:rPr>
        <w:t>注册会计师审计准则要求我们遵守职业道德规范，计划和实施审计工</w:t>
      </w:r>
      <w:r>
        <w:rPr>
          <w:spacing w:val="-114"/>
          <w:w w:val="100"/>
        </w:rPr>
        <w:t> </w:t>
      </w:r>
      <w:r>
        <w:rPr>
          <w:spacing w:val="-114"/>
          <w:w w:val="100"/>
        </w:rPr>
      </w:r>
      <w:r>
        <w:rPr/>
        <w:t>作以对财务报表是否不存在重大错报获取合理保证。</w:t>
      </w:r>
    </w:p>
    <w:p>
      <w:pPr>
        <w:spacing w:line="240" w:lineRule="auto" w:before="2"/>
        <w:rPr>
          <w:rFonts w:ascii="宋体" w:hAnsi="宋体" w:cs="宋体" w:eastAsia="宋体" w:hint="default"/>
          <w:sz w:val="31"/>
          <w:szCs w:val="31"/>
        </w:rPr>
      </w:pPr>
    </w:p>
    <w:p>
      <w:pPr>
        <w:pStyle w:val="Heading3"/>
        <w:spacing w:line="261" w:lineRule="auto"/>
        <w:ind w:right="102" w:firstLine="559"/>
        <w:jc w:val="left"/>
      </w:pPr>
      <w:r>
        <w:rPr>
          <w:spacing w:val="-6"/>
          <w:w w:val="100"/>
        </w:rPr>
        <w:t>审计工作涉及实施审计程序，以获取有关财务报表金额和披露的</w:t>
      </w:r>
      <w:r>
        <w:rPr>
          <w:w w:val="100"/>
        </w:rPr>
        <w:t> </w:t>
      </w:r>
      <w:r>
        <w:rPr>
          <w:spacing w:val="-6"/>
        </w:rPr>
        <w:t>审计证据。选择的审计程序取决于注册会计师的判断，包括对由于舞</w:t>
      </w:r>
      <w:r>
        <w:rPr>
          <w:spacing w:val="-87"/>
        </w:rPr>
        <w:t> </w:t>
      </w:r>
      <w:r>
        <w:rPr>
          <w:spacing w:val="-87"/>
        </w:rPr>
      </w:r>
      <w:r>
        <w:rPr>
          <w:spacing w:val="-1"/>
        </w:rPr>
        <w:t>弊或错误导致的财务报表重大错报风险的评估。在进行风险评估时，</w:t>
      </w:r>
      <w:r>
        <w:rPr>
          <w:spacing w:val="-114"/>
        </w:rPr>
        <w:t> </w:t>
      </w:r>
      <w:r>
        <w:rPr>
          <w:spacing w:val="-114"/>
        </w:rPr>
      </w:r>
      <w:r>
        <w:rPr>
          <w:spacing w:val="-1"/>
        </w:rPr>
        <w:t>我们考虑与财务报表编制相关的内部控制，以设计恰当的审计程序，</w:t>
      </w:r>
      <w:r>
        <w:rPr>
          <w:spacing w:val="-116"/>
        </w:rPr>
        <w:t> </w:t>
      </w:r>
      <w:r>
        <w:rPr>
          <w:spacing w:val="-116"/>
        </w:rPr>
      </w:r>
      <w:r>
        <w:rPr>
          <w:spacing w:val="-6"/>
          <w:w w:val="100"/>
        </w:rPr>
        <w:t>但目的并非对内部控制的有效性发表意见。审计工作还包括评价管理</w:t>
      </w:r>
      <w:r>
        <w:rPr>
          <w:spacing w:val="-114"/>
          <w:w w:val="100"/>
        </w:rPr>
        <w:t> </w:t>
      </w:r>
      <w:r>
        <w:rPr>
          <w:spacing w:val="-114"/>
          <w:w w:val="100"/>
        </w:rPr>
      </w:r>
      <w:r>
        <w:rPr>
          <w:spacing w:val="-6"/>
          <w:w w:val="100"/>
        </w:rPr>
        <w:t>层选用会计政策的恰当性和作出会计估计的合理性，以及评价财务报</w:t>
      </w:r>
      <w:r>
        <w:rPr>
          <w:spacing w:val="-114"/>
          <w:w w:val="100"/>
        </w:rPr>
        <w:t> </w:t>
      </w:r>
      <w:r>
        <w:rPr>
          <w:spacing w:val="-114"/>
          <w:w w:val="100"/>
        </w:rPr>
      </w:r>
      <w:r>
        <w:rPr/>
        <w:t>表的总体列报。</w:t>
      </w:r>
    </w:p>
    <w:p>
      <w:pPr>
        <w:spacing w:after="0" w:line="261" w:lineRule="auto"/>
        <w:jc w:val="left"/>
        <w:sectPr>
          <w:headerReference w:type="default" r:id="rId82"/>
          <w:footerReference w:type="default" r:id="rId83"/>
          <w:pgSz w:w="11910" w:h="16840"/>
          <w:pgMar w:header="721" w:footer="0" w:top="1180" w:bottom="280" w:left="166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3"/>
        <w:spacing w:line="362" w:lineRule="exact" w:before="202"/>
        <w:ind w:right="126" w:firstLine="559"/>
        <w:jc w:val="left"/>
      </w:pPr>
      <w:r>
        <w:rPr>
          <w:spacing w:val="-6"/>
        </w:rPr>
        <w:t>我们相信，我们获取的审计证据是充分、适当的，为发表审计意</w:t>
      </w:r>
      <w:r>
        <w:rPr>
          <w:w w:val="100"/>
        </w:rPr>
        <w:t> </w:t>
      </w:r>
      <w:r>
        <w:rPr/>
        <w:t>见提供了基础。</w:t>
      </w:r>
    </w:p>
    <w:p>
      <w:pPr>
        <w:spacing w:line="240" w:lineRule="auto" w:before="9"/>
        <w:rPr>
          <w:rFonts w:ascii="宋体" w:hAnsi="宋体" w:cs="宋体" w:eastAsia="宋体" w:hint="default"/>
          <w:sz w:val="24"/>
          <w:szCs w:val="24"/>
        </w:rPr>
      </w:pPr>
    </w:p>
    <w:p>
      <w:pPr>
        <w:spacing w:before="0"/>
        <w:ind w:left="714" w:right="102" w:hanging="12"/>
        <w:jc w:val="left"/>
        <w:rPr>
          <w:rFonts w:ascii="宋体" w:hAnsi="宋体" w:cs="宋体" w:eastAsia="宋体" w:hint="default"/>
          <w:sz w:val="28"/>
          <w:szCs w:val="28"/>
        </w:rPr>
      </w:pPr>
      <w:r>
        <w:rPr>
          <w:rFonts w:ascii="宋体" w:hAnsi="宋体" w:cs="宋体" w:eastAsia="宋体" w:hint="default"/>
          <w:b/>
          <w:bCs/>
          <w:sz w:val="28"/>
          <w:szCs w:val="28"/>
        </w:rPr>
        <w:t>三、</w:t>
      </w:r>
      <w:r>
        <w:rPr>
          <w:rFonts w:ascii="宋体" w:hAnsi="宋体" w:cs="宋体" w:eastAsia="宋体" w:hint="default"/>
          <w:b/>
          <w:bCs/>
          <w:spacing w:val="10"/>
          <w:sz w:val="28"/>
          <w:szCs w:val="28"/>
        </w:rPr>
        <w:t> </w:t>
      </w:r>
      <w:r>
        <w:rPr>
          <w:rFonts w:ascii="宋体" w:hAnsi="宋体" w:cs="宋体" w:eastAsia="宋体" w:hint="default"/>
          <w:b/>
          <w:bCs/>
          <w:sz w:val="28"/>
          <w:szCs w:val="28"/>
        </w:rPr>
        <w:t>审计意见</w:t>
      </w:r>
      <w:r>
        <w:rPr>
          <w:rFonts w:ascii="宋体" w:hAnsi="宋体" w:cs="宋体" w:eastAsia="宋体" w:hint="default"/>
          <w:b/>
          <w:bCs/>
          <w:w w:val="99"/>
          <w:sz w:val="28"/>
          <w:szCs w:val="28"/>
        </w:rPr>
        <w:t> </w:t>
      </w:r>
      <w:r>
        <w:rPr>
          <w:rFonts w:ascii="宋体" w:hAnsi="宋体" w:cs="宋体" w:eastAsia="宋体" w:hint="default"/>
          <w:spacing w:val="-1"/>
          <w:sz w:val="28"/>
          <w:szCs w:val="28"/>
        </w:rPr>
        <w:t>我们认为，贵公司财务报表已经按照企业会计准则的规定编制，</w:t>
      </w:r>
    </w:p>
    <w:p>
      <w:pPr>
        <w:pStyle w:val="Heading3"/>
        <w:spacing w:line="371" w:lineRule="exact"/>
        <w:ind w:right="126"/>
        <w:jc w:val="left"/>
      </w:pPr>
      <w:r>
        <w:rPr/>
        <w:t>在所有重大方面公允反映了贵公司</w:t>
      </w:r>
      <w:r>
        <w:rPr>
          <w:spacing w:val="-7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69"/>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72"/>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日的财务状况以</w:t>
      </w:r>
    </w:p>
    <w:p>
      <w:pPr>
        <w:pStyle w:val="Heading3"/>
        <w:spacing w:line="375" w:lineRule="exact"/>
        <w:ind w:right="126"/>
        <w:jc w:val="left"/>
      </w:pPr>
      <w:r>
        <w:rPr/>
        <w:t>及</w:t>
      </w:r>
      <w:r>
        <w:rPr>
          <w:spacing w:val="-7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年度的经营成果和现金流量。</w:t>
      </w:r>
    </w:p>
    <w:p>
      <w:pPr>
        <w:spacing w:line="240" w:lineRule="auto" w:before="0"/>
        <w:rPr>
          <w:rFonts w:ascii="宋体" w:hAnsi="宋体" w:cs="宋体" w:eastAsia="宋体" w:hint="default"/>
          <w:sz w:val="30"/>
          <w:szCs w:val="30"/>
        </w:rPr>
      </w:pPr>
    </w:p>
    <w:p>
      <w:pPr>
        <w:spacing w:line="240" w:lineRule="auto" w:before="0"/>
        <w:rPr>
          <w:rFonts w:ascii="宋体" w:hAnsi="宋体" w:cs="宋体" w:eastAsia="宋体" w:hint="default"/>
          <w:sz w:val="30"/>
          <w:szCs w:val="30"/>
        </w:rPr>
      </w:pPr>
    </w:p>
    <w:p>
      <w:pPr>
        <w:spacing w:line="240" w:lineRule="auto" w:before="10"/>
        <w:rPr>
          <w:rFonts w:ascii="宋体" w:hAnsi="宋体" w:cs="宋体" w:eastAsia="宋体" w:hint="default"/>
          <w:sz w:val="20"/>
          <w:szCs w:val="20"/>
        </w:rPr>
      </w:pPr>
    </w:p>
    <w:p>
      <w:pPr>
        <w:pStyle w:val="Heading2"/>
        <w:tabs>
          <w:tab w:pos="5015" w:val="left" w:leader="none"/>
        </w:tabs>
        <w:spacing w:line="240" w:lineRule="auto"/>
        <w:ind w:right="126" w:hanging="4861"/>
        <w:jc w:val="left"/>
        <w:rPr>
          <w:b w:val="0"/>
          <w:bCs w:val="0"/>
        </w:rPr>
      </w:pPr>
      <w:r>
        <w:rPr/>
        <w:t>立信会计师事务所有限公司</w:t>
        <w:tab/>
        <w:t>中国注册会计师：</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0"/>
        <w:rPr>
          <w:rFonts w:ascii="宋体" w:hAnsi="宋体" w:cs="宋体" w:eastAsia="宋体" w:hint="default"/>
          <w:b/>
          <w:bCs/>
          <w:sz w:val="25"/>
          <w:szCs w:val="25"/>
        </w:rPr>
      </w:pPr>
    </w:p>
    <w:p>
      <w:pPr>
        <w:pStyle w:val="Heading2"/>
        <w:spacing w:line="240" w:lineRule="auto"/>
        <w:ind w:right="126"/>
        <w:jc w:val="left"/>
        <w:rPr>
          <w:b w:val="0"/>
          <w:bCs w:val="0"/>
        </w:rPr>
      </w:pPr>
      <w:r>
        <w:rPr/>
        <w:t>中国注册会计师：</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9"/>
        <w:rPr>
          <w:rFonts w:ascii="宋体" w:hAnsi="宋体" w:cs="宋体" w:eastAsia="宋体" w:hint="default"/>
          <w:b/>
          <w:bCs/>
          <w:sz w:val="28"/>
          <w:szCs w:val="28"/>
        </w:rPr>
      </w:pPr>
    </w:p>
    <w:p>
      <w:pPr>
        <w:pStyle w:val="Heading2"/>
        <w:tabs>
          <w:tab w:pos="5008" w:val="left" w:leader="none"/>
        </w:tabs>
        <w:spacing w:line="240" w:lineRule="auto"/>
        <w:ind w:left="154" w:right="126"/>
        <w:jc w:val="left"/>
        <w:rPr>
          <w:b w:val="0"/>
          <w:bCs w:val="0"/>
        </w:rPr>
      </w:pPr>
      <w:r>
        <w:rPr/>
        <w:t>中国</w:t>
      </w:r>
      <w:r>
        <w:rPr>
          <w:rFonts w:ascii="Calibri" w:hAnsi="Calibri" w:cs="Calibri" w:eastAsia="Calibri" w:hint="default"/>
        </w:rPr>
        <w:t>·</w:t>
      </w:r>
      <w:r>
        <w:rPr/>
        <w:t>上海</w:t>
        <w:tab/>
        <w:t>二</w:t>
      </w:r>
      <w:r>
        <w:rPr>
          <w:spacing w:val="-71"/>
        </w:rPr>
        <w:t> </w:t>
      </w:r>
      <w:r>
        <w:rPr>
          <w:rFonts w:ascii="Calibri" w:hAnsi="Calibri" w:cs="Calibri" w:eastAsia="Calibri" w:hint="default"/>
        </w:rPr>
        <w:t>O</w:t>
      </w:r>
      <w:r>
        <w:rPr>
          <w:rFonts w:ascii="Calibri" w:hAnsi="Calibri" w:cs="Calibri" w:eastAsia="Calibri" w:hint="default"/>
          <w:spacing w:val="5"/>
        </w:rPr>
        <w:t> </w:t>
      </w:r>
      <w:r>
        <w:rPr/>
        <w:t>一一年三月十七日</w:t>
      </w:r>
      <w:r>
        <w:rPr>
          <w:b w:val="0"/>
          <w:bCs w:val="0"/>
        </w:rPr>
      </w:r>
    </w:p>
    <w:p>
      <w:pPr>
        <w:spacing w:after="0" w:line="240" w:lineRule="auto"/>
        <w:jc w:val="left"/>
        <w:sectPr>
          <w:headerReference w:type="default" r:id="rId84"/>
          <w:footerReference w:type="default" r:id="rId85"/>
          <w:pgSz w:w="11910" w:h="16840"/>
          <w:pgMar w:header="721" w:footer="0" w:top="1180" w:bottom="280" w:left="1660" w:right="1580"/>
        </w:sectPr>
      </w:pPr>
    </w:p>
    <w:p>
      <w:pPr>
        <w:spacing w:line="240" w:lineRule="auto" w:before="1"/>
        <w:rPr>
          <w:rFonts w:ascii="宋体" w:hAnsi="宋体" w:cs="宋体" w:eastAsia="宋体" w:hint="default"/>
          <w:b/>
          <w:bCs/>
          <w:sz w:val="2"/>
          <w:szCs w:val="2"/>
        </w:rPr>
      </w:pPr>
    </w:p>
    <w:p>
      <w:pPr>
        <w:spacing w:line="20" w:lineRule="exact"/>
        <w:ind w:left="247" w:right="0" w:firstLine="0"/>
        <w:rPr>
          <w:rFonts w:ascii="宋体" w:hAnsi="宋体" w:cs="宋体" w:eastAsia="宋体" w:hint="default"/>
          <w:sz w:val="2"/>
          <w:szCs w:val="2"/>
        </w:rPr>
      </w:pPr>
      <w:r>
        <w:rPr>
          <w:rFonts w:ascii="宋体" w:hAnsi="宋体" w:cs="宋体" w:eastAsia="宋体" w:hint="default"/>
          <w:sz w:val="2"/>
          <w:szCs w:val="2"/>
        </w:rPr>
        <w:pict>
          <v:group style="width:570.6pt;height:.75pt;mso-position-horizontal-relative:char;mso-position-vertical-relative:line" coordorigin="0,0" coordsize="11412,15">
            <v:group style="position:absolute;left:7;top:7;width:11398;height:2" coordorigin="7,7" coordsize="11398,2">
              <v:shape style="position:absolute;left:7;top:7;width:11398;height:2" coordorigin="7,7" coordsize="11398,0" path="m7,7l11405,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b/>
          <w:bCs/>
          <w:sz w:val="21"/>
          <w:szCs w:val="21"/>
        </w:rPr>
      </w:pPr>
    </w:p>
    <w:p>
      <w:pPr>
        <w:spacing w:line="283" w:lineRule="auto" w:before="36"/>
        <w:ind w:left="4899" w:right="4895" w:firstLine="0"/>
        <w:jc w:val="center"/>
        <w:rPr>
          <w:rFonts w:ascii="宋体" w:hAnsi="宋体" w:cs="宋体" w:eastAsia="宋体" w:hint="default"/>
          <w:sz w:val="21"/>
          <w:szCs w:val="21"/>
        </w:rPr>
      </w:pP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before="13"/>
        <w:ind w:left="3930" w:right="393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2"/>
        <w:rPr>
          <w:rFonts w:ascii="宋体" w:hAnsi="宋体" w:cs="宋体" w:eastAsia="宋体" w:hint="default"/>
          <w:b/>
          <w:bCs/>
          <w:sz w:val="6"/>
          <w:szCs w:val="6"/>
        </w:rPr>
      </w:pPr>
    </w:p>
    <w:tbl>
      <w:tblPr>
        <w:tblW w:w="0" w:type="auto"/>
        <w:jc w:val="left"/>
        <w:tblInd w:w="1337" w:type="dxa"/>
        <w:tblLayout w:type="fixed"/>
        <w:tblCellMar>
          <w:top w:w="0" w:type="dxa"/>
          <w:left w:w="0" w:type="dxa"/>
          <w:bottom w:w="0" w:type="dxa"/>
          <w:right w:w="0" w:type="dxa"/>
        </w:tblCellMar>
        <w:tblLook w:val="01E0"/>
      </w:tblPr>
      <w:tblGrid>
        <w:gridCol w:w="4522"/>
        <w:gridCol w:w="936"/>
        <w:gridCol w:w="1882"/>
        <w:gridCol w:w="1882"/>
      </w:tblGrid>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附注五</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 w:right="0"/>
              <w:jc w:val="center"/>
              <w:rPr>
                <w:rFonts w:ascii="宋体" w:hAnsi="宋体" w:cs="宋体" w:eastAsia="宋体" w:hint="default"/>
                <w:sz w:val="18"/>
                <w:szCs w:val="18"/>
              </w:rPr>
            </w:pPr>
            <w:r>
              <w:rPr>
                <w:rFonts w:ascii="宋体"/>
                <w:sz w:val="18"/>
              </w:rPr>
              <w:t>1</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171,312,769.26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146,532,490.44</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114,122.37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96,414.18</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 w:right="0"/>
              <w:jc w:val="center"/>
              <w:rPr>
                <w:rFonts w:ascii="宋体" w:hAnsi="宋体" w:cs="宋体" w:eastAsia="宋体" w:hint="default"/>
                <w:sz w:val="18"/>
                <w:szCs w:val="18"/>
              </w:rPr>
            </w:pPr>
            <w:r>
              <w:rPr>
                <w:rFonts w:ascii="宋体"/>
                <w:sz w:val="18"/>
              </w:rPr>
              <w:t>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108,519,783.36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47,865,063.56</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 w:right="0"/>
              <w:jc w:val="center"/>
              <w:rPr>
                <w:rFonts w:ascii="宋体" w:hAnsi="宋体" w:cs="宋体" w:eastAsia="宋体" w:hint="default"/>
                <w:sz w:val="18"/>
                <w:szCs w:val="18"/>
              </w:rPr>
            </w:pPr>
            <w:r>
              <w:rPr>
                <w:rFonts w:ascii="宋体"/>
                <w:sz w:val="18"/>
              </w:rPr>
              <w:t>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3,597,157.82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2,941,645.35</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 w:right="0"/>
              <w:jc w:val="center"/>
              <w:rPr>
                <w:rFonts w:ascii="宋体" w:hAnsi="宋体" w:cs="宋体" w:eastAsia="宋体" w:hint="default"/>
                <w:sz w:val="18"/>
                <w:szCs w:val="18"/>
              </w:rPr>
            </w:pPr>
            <w:r>
              <w:rPr>
                <w:rFonts w:ascii="宋体"/>
                <w:sz w:val="18"/>
              </w:rPr>
              <w:t>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21,604,789.25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24,157,850.13</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 w:right="0"/>
              <w:jc w:val="center"/>
              <w:rPr>
                <w:rFonts w:ascii="宋体" w:hAnsi="宋体" w:cs="宋体" w:eastAsia="宋体" w:hint="default"/>
                <w:sz w:val="18"/>
                <w:szCs w:val="18"/>
              </w:rPr>
            </w:pPr>
            <w:r>
              <w:rPr>
                <w:rFonts w:ascii="宋体"/>
                <w:sz w:val="18"/>
              </w:rPr>
              <w:t>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18,039,533.52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13,147,038.98</w:t>
            </w: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7"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323,188,155.58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234,740,502.64</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7"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 w:right="0"/>
              <w:jc w:val="center"/>
              <w:rPr>
                <w:rFonts w:ascii="宋体" w:hAnsi="宋体" w:cs="宋体" w:eastAsia="宋体" w:hint="default"/>
                <w:sz w:val="18"/>
                <w:szCs w:val="18"/>
              </w:rPr>
            </w:pPr>
            <w:r>
              <w:rPr>
                <w:rFonts w:ascii="宋体"/>
                <w:sz w:val="18"/>
              </w:rPr>
              <w:t>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10,185,116.64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9,186,083.42</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 w:right="0"/>
              <w:jc w:val="center"/>
              <w:rPr>
                <w:rFonts w:ascii="宋体" w:hAnsi="宋体" w:cs="宋体" w:eastAsia="宋体" w:hint="default"/>
                <w:sz w:val="18"/>
                <w:szCs w:val="18"/>
              </w:rPr>
            </w:pPr>
            <w:r>
              <w:rPr>
                <w:rFonts w:ascii="宋体"/>
                <w:sz w:val="18"/>
              </w:rPr>
              <w:t>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127,609,458.00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130,956,573.38</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 w:right="0"/>
              <w:jc w:val="center"/>
              <w:rPr>
                <w:rFonts w:ascii="宋体" w:hAnsi="宋体" w:cs="宋体" w:eastAsia="宋体" w:hint="default"/>
                <w:sz w:val="18"/>
                <w:szCs w:val="18"/>
              </w:rPr>
            </w:pPr>
            <w:r>
              <w:rPr>
                <w:rFonts w:ascii="宋体"/>
                <w:sz w:val="18"/>
              </w:rPr>
              <w:t>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512,820.53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347,484.16</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7"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 w:right="0"/>
              <w:jc w:val="center"/>
              <w:rPr>
                <w:rFonts w:ascii="宋体" w:hAnsi="宋体" w:cs="宋体" w:eastAsia="宋体" w:hint="default"/>
                <w:sz w:val="18"/>
                <w:szCs w:val="18"/>
              </w:rPr>
            </w:pPr>
            <w:r>
              <w:rPr>
                <w:rFonts w:ascii="宋体"/>
                <w:sz w:val="18"/>
              </w:rPr>
              <w:t>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4,427,624.58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1,774,019.68</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7"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sz w:val="18"/>
              </w:rPr>
              <w:t>10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686,792.96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819,482.64</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sz w:val="18"/>
              </w:rPr>
              <w:t>11</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8"/>
              <w:jc w:val="right"/>
              <w:rPr>
                <w:rFonts w:ascii="Calibri" w:hAnsi="Calibri" w:cs="Calibri" w:eastAsia="Calibri" w:hint="default"/>
                <w:sz w:val="18"/>
                <w:szCs w:val="18"/>
              </w:rPr>
            </w:pPr>
            <w:r>
              <w:rPr>
                <w:rFonts w:ascii="Calibri"/>
                <w:sz w:val="18"/>
              </w:rPr>
              <w:t>810,234.36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1,742,679.55</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7"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144,232,047.07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144,826,322.83</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467,420,202.65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379,566,825.47</w:t>
            </w:r>
          </w:p>
        </w:tc>
      </w:tr>
    </w:tbl>
    <w:p>
      <w:pPr>
        <w:spacing w:before="8"/>
        <w:ind w:left="914" w:right="1679"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alibri" w:hAnsi="Calibri" w:cs="Calibri" w:eastAsia="Calibri" w:hint="default"/>
          <w:sz w:val="18"/>
          <w:szCs w:val="18"/>
        </w:rPr>
        <w:t>03</w:t>
      </w:r>
      <w:r>
        <w:rPr>
          <w:rFonts w:ascii="Calibri" w:hAnsi="Calibri" w:cs="Calibri" w:eastAsia="Calibri"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alibri" w:hAnsi="Calibri" w:cs="Calibri" w:eastAsia="Calibri" w:hint="default"/>
          <w:sz w:val="18"/>
          <w:szCs w:val="18"/>
        </w:rPr>
        <w:t>17 </w:t>
      </w:r>
      <w:r>
        <w:rPr>
          <w:rFonts w:ascii="宋体" w:hAnsi="宋体" w:cs="宋体" w:eastAsia="宋体" w:hint="default"/>
          <w:sz w:val="18"/>
          <w:szCs w:val="18"/>
        </w:rPr>
        <w:t>日</w:t>
      </w:r>
    </w:p>
    <w:p>
      <w:pPr>
        <w:spacing w:line="240" w:lineRule="auto" w:before="1"/>
        <w:rPr>
          <w:rFonts w:ascii="宋体" w:hAnsi="宋体" w:cs="宋体" w:eastAsia="宋体" w:hint="default"/>
          <w:sz w:val="26"/>
          <w:szCs w:val="26"/>
        </w:rPr>
      </w:pPr>
    </w:p>
    <w:p>
      <w:pPr>
        <w:tabs>
          <w:tab w:pos="4248" w:val="left" w:leader="none"/>
          <w:tab w:pos="7580" w:val="left" w:leader="none"/>
        </w:tabs>
        <w:spacing w:before="0"/>
        <w:ind w:left="1003" w:right="1679"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headerReference w:type="default" r:id="rId86"/>
          <w:footerReference w:type="default" r:id="rId87"/>
          <w:pgSz w:w="11910" w:h="16840"/>
          <w:pgMar w:header="853" w:footer="975" w:top="1280" w:bottom="1160" w:left="0" w:right="0"/>
          <w:pgNumType w:start="57"/>
        </w:sectPr>
      </w:pPr>
    </w:p>
    <w:p>
      <w:pPr>
        <w:spacing w:line="285" w:lineRule="auto" w:before="7"/>
        <w:ind w:left="4899" w:right="4895" w:firstLine="0"/>
        <w:jc w:val="center"/>
        <w:rPr>
          <w:rFonts w:ascii="宋体" w:hAnsi="宋体" w:cs="宋体" w:eastAsia="宋体" w:hint="default"/>
          <w:sz w:val="21"/>
          <w:szCs w:val="21"/>
        </w:rPr>
      </w:pPr>
      <w:r>
        <w:rPr/>
        <w:pict>
          <v:group style="position:absolute;margin-left:12.72pt;margin-top:1.693672pt;width:569.9pt;height:.1pt;mso-position-horizontal-relative:page;mso-position-vertical-relative:paragraph;z-index:-1144744" coordorigin="254,34" coordsize="11398,2">
            <v:shape style="position:absolute;left:254;top:34;width:11398;height:2" coordorigin="254,34" coordsize="11398,0" path="m254,34l11652,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pacing w:val="-1"/>
          <w:sz w:val="21"/>
          <w:szCs w:val="21"/>
        </w:rPr>
        <w:t>合并资产负债表（续）</w:t>
      </w:r>
      <w:r>
        <w:rPr>
          <w:rFonts w:ascii="宋体" w:hAnsi="宋体" w:cs="宋体" w:eastAsia="宋体" w:hint="default"/>
          <w:spacing w:val="-1"/>
          <w:sz w:val="21"/>
          <w:szCs w:val="21"/>
        </w:rPr>
      </w:r>
    </w:p>
    <w:p>
      <w:pPr>
        <w:spacing w:before="11"/>
        <w:ind w:left="3930" w:right="393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476" w:type="dxa"/>
        <w:tblLayout w:type="fixed"/>
        <w:tblCellMar>
          <w:top w:w="0" w:type="dxa"/>
          <w:left w:w="0" w:type="dxa"/>
          <w:bottom w:w="0" w:type="dxa"/>
          <w:right w:w="0" w:type="dxa"/>
        </w:tblCellMar>
        <w:tblLook w:val="01E0"/>
      </w:tblPr>
      <w:tblGrid>
        <w:gridCol w:w="4234"/>
        <w:gridCol w:w="948"/>
        <w:gridCol w:w="1882"/>
        <w:gridCol w:w="1880"/>
      </w:tblGrid>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附注五</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13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106,000,000.00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71,000,000.00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14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26,097,487.09</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30,037,131.55</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15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5,145,238.70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6,086,654.24</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16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1,091,866.74</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986,358.11</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17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15,303,691.82</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6,259,555.66</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18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21,018,736.63</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15,352,608.27</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19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12,500,000.00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12,500,000.00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pacing w:val="-1"/>
                <w:sz w:val="18"/>
              </w:rPr>
              <w:t>187,157,020.98</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142,222,307.83</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20</w:t>
            </w: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12,500,000.00</w:t>
            </w: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sz w:val="18"/>
              </w:rPr>
              <w:t>21</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4,988,250.00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4,885,000.00</w:t>
            </w: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4,988,250.00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17,385,000.00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192,145,270.98</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159,607,307.83</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90,000,000.00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90,000,000.00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45,600,022.46</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44,766,713.67</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23,686,388.26</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18,669,873.02</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25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115,345,375.89</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8"/>
              <w:jc w:val="right"/>
              <w:rPr>
                <w:rFonts w:ascii="Calibri" w:hAnsi="Calibri" w:cs="Calibri" w:eastAsia="Calibri" w:hint="default"/>
                <w:sz w:val="18"/>
                <w:szCs w:val="18"/>
              </w:rPr>
            </w:pPr>
            <w:r>
              <w:rPr>
                <w:rFonts w:ascii="Calibri"/>
                <w:spacing w:val="-1"/>
                <w:sz w:val="18"/>
              </w:rPr>
              <w:t>67,194,156.36</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-1,297,164.54</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-791,225.41</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b/>
                <w:bCs/>
                <w:sz w:val="18"/>
                <w:szCs w:val="18"/>
              </w:rPr>
              <w:t>归属于母公司所有者权益合计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273,334,622.07</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219,839,517.64</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1,940,309.60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120,000.00</w:t>
            </w: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2"/>
                <w:sz w:val="18"/>
              </w:rPr>
              <w:t>275,274,931.67</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219,959,517.64</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467,420,202.65</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379,566,825.47</w:t>
            </w:r>
          </w:p>
        </w:tc>
      </w:tr>
    </w:tbl>
    <w:p>
      <w:pPr>
        <w:spacing w:before="8"/>
        <w:ind w:left="914" w:right="1679"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3"/>
        <w:rPr>
          <w:rFonts w:ascii="宋体" w:hAnsi="宋体" w:cs="宋体" w:eastAsia="宋体" w:hint="default"/>
          <w:sz w:val="26"/>
          <w:szCs w:val="26"/>
        </w:rPr>
      </w:pPr>
    </w:p>
    <w:p>
      <w:pPr>
        <w:tabs>
          <w:tab w:pos="4248" w:val="left" w:leader="none"/>
          <w:tab w:pos="7400" w:val="left" w:leader="none"/>
        </w:tabs>
        <w:spacing w:before="0"/>
        <w:ind w:left="914" w:right="1679"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0" w:right="0"/>
        </w:sectPr>
      </w:pPr>
    </w:p>
    <w:p>
      <w:pPr>
        <w:spacing w:line="285" w:lineRule="auto" w:before="7"/>
        <w:ind w:left="4899" w:right="4895" w:firstLine="0"/>
        <w:jc w:val="center"/>
        <w:rPr>
          <w:rFonts w:ascii="宋体" w:hAnsi="宋体" w:cs="宋体" w:eastAsia="宋体" w:hint="default"/>
          <w:sz w:val="21"/>
          <w:szCs w:val="21"/>
        </w:rPr>
      </w:pPr>
      <w:r>
        <w:rPr/>
        <w:pict>
          <v:group style="position:absolute;margin-left:12.72pt;margin-top:1.693672pt;width:569.9pt;height:.1pt;mso-position-horizontal-relative:page;mso-position-vertical-relative:paragraph;z-index:-1144720" coordorigin="254,34" coordsize="11398,2">
            <v:shape style="position:absolute;left:254;top:34;width:11398;height:2" coordorigin="254,34" coordsize="11398,0" path="m254,34l11652,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资产负债表</w:t>
      </w:r>
      <w:r>
        <w:rPr>
          <w:rFonts w:ascii="宋体" w:hAnsi="宋体" w:cs="宋体" w:eastAsia="宋体" w:hint="default"/>
          <w:sz w:val="21"/>
          <w:szCs w:val="21"/>
        </w:rPr>
      </w:r>
    </w:p>
    <w:p>
      <w:pPr>
        <w:spacing w:before="19"/>
        <w:ind w:left="4215" w:right="1679"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3"/>
        <w:rPr>
          <w:rFonts w:ascii="宋体" w:hAnsi="宋体" w:cs="宋体" w:eastAsia="宋体" w:hint="default"/>
          <w:b/>
          <w:bCs/>
          <w:sz w:val="23"/>
          <w:szCs w:val="23"/>
        </w:rPr>
      </w:pPr>
    </w:p>
    <w:tbl>
      <w:tblPr>
        <w:tblW w:w="0" w:type="auto"/>
        <w:jc w:val="left"/>
        <w:tblInd w:w="1490" w:type="dxa"/>
        <w:tblLayout w:type="fixed"/>
        <w:tblCellMar>
          <w:top w:w="0" w:type="dxa"/>
          <w:left w:w="0" w:type="dxa"/>
          <w:bottom w:w="0" w:type="dxa"/>
          <w:right w:w="0" w:type="dxa"/>
        </w:tblCellMar>
        <w:tblLook w:val="01E0"/>
      </w:tblPr>
      <w:tblGrid>
        <w:gridCol w:w="4210"/>
        <w:gridCol w:w="941"/>
        <w:gridCol w:w="1882"/>
        <w:gridCol w:w="1882"/>
      </w:tblGrid>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附注十一</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115,909,065.99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91,719,304.42</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1</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95,554,792.23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47,125,960.76</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3,442,087.39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2,760,160.99</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24,794,832.33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29,601,519.90</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18,039,533.52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13,147,038.98</w:t>
            </w:r>
          </w:p>
        </w:tc>
      </w:tr>
      <w:tr>
        <w:trPr>
          <w:trHeight w:val="324"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257,740,311.46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184,353,985.05</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61,226,231.74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57,477,198.52</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127,163,210.90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130,705,027.85</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512,820.53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347,484.16</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1,736,274.56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1,774,019.68</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686,792.96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819,482.64</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191,325,330.69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191,123,212.85</w:t>
            </w:r>
          </w:p>
        </w:tc>
      </w:tr>
      <w:tr>
        <w:trPr>
          <w:trHeight w:val="322" w:hRule="exact"/>
        </w:trPr>
        <w:tc>
          <w:tcPr>
            <w:tcW w:w="4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41"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449,065,642.15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375,477,197.90</w:t>
            </w:r>
          </w:p>
        </w:tc>
      </w:tr>
    </w:tbl>
    <w:p>
      <w:pPr>
        <w:spacing w:line="240" w:lineRule="auto" w:before="1"/>
        <w:rPr>
          <w:rFonts w:ascii="宋体" w:hAnsi="宋体" w:cs="宋体" w:eastAsia="宋体" w:hint="default"/>
          <w:b/>
          <w:bCs/>
          <w:sz w:val="21"/>
          <w:szCs w:val="21"/>
        </w:rPr>
      </w:pPr>
    </w:p>
    <w:p>
      <w:pPr>
        <w:spacing w:before="44"/>
        <w:ind w:left="1094" w:right="1679"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340" w:val="left" w:leader="none"/>
          <w:tab w:pos="7671" w:val="left" w:leader="none"/>
        </w:tabs>
        <w:spacing w:before="129"/>
        <w:ind w:left="1094" w:right="1679"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0" w:right="0"/>
        </w:sectPr>
      </w:pPr>
    </w:p>
    <w:p>
      <w:pPr>
        <w:spacing w:line="285" w:lineRule="auto" w:before="7"/>
        <w:ind w:left="4899" w:right="4895" w:firstLine="0"/>
        <w:jc w:val="center"/>
        <w:rPr>
          <w:rFonts w:ascii="宋体" w:hAnsi="宋体" w:cs="宋体" w:eastAsia="宋体" w:hint="default"/>
          <w:sz w:val="21"/>
          <w:szCs w:val="21"/>
        </w:rPr>
      </w:pPr>
      <w:r>
        <w:rPr/>
        <w:pict>
          <v:group style="position:absolute;margin-left:12.72pt;margin-top:1.693672pt;width:569.9pt;height:.1pt;mso-position-horizontal-relative:page;mso-position-vertical-relative:paragraph;z-index:-1144696" coordorigin="254,34" coordsize="11398,2">
            <v:shape style="position:absolute;left:254;top:34;width:11398;height:2" coordorigin="254,34" coordsize="11398,0" path="m254,34l11652,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资产负债表（续）</w:t>
      </w:r>
      <w:r>
        <w:rPr>
          <w:rFonts w:ascii="宋体" w:hAnsi="宋体" w:cs="宋体" w:eastAsia="宋体" w:hint="default"/>
          <w:sz w:val="21"/>
          <w:szCs w:val="21"/>
        </w:rPr>
      </w:r>
    </w:p>
    <w:p>
      <w:pPr>
        <w:spacing w:before="11"/>
        <w:ind w:left="3930" w:right="393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306" w:type="dxa"/>
        <w:tblLayout w:type="fixed"/>
        <w:tblCellMar>
          <w:top w:w="0" w:type="dxa"/>
          <w:left w:w="0" w:type="dxa"/>
          <w:bottom w:w="0" w:type="dxa"/>
          <w:right w:w="0" w:type="dxa"/>
        </w:tblCellMar>
        <w:tblLook w:val="01E0"/>
      </w:tblPr>
      <w:tblGrid>
        <w:gridCol w:w="4568"/>
        <w:gridCol w:w="956"/>
        <w:gridCol w:w="1882"/>
        <w:gridCol w:w="1880"/>
      </w:tblGrid>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附注十一</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0"/>
              <w:jc w:val="right"/>
              <w:rPr>
                <w:rFonts w:ascii="Calibri" w:hAnsi="Calibri" w:cs="Calibri" w:eastAsia="Calibri" w:hint="default"/>
                <w:sz w:val="18"/>
                <w:szCs w:val="18"/>
              </w:rPr>
            </w:pPr>
            <w:r>
              <w:rPr>
                <w:rFonts w:ascii="Calibri"/>
                <w:sz w:val="18"/>
              </w:rPr>
              <w:t>106,000,000.00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71,000,000.00</w:t>
            </w: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3"/>
              <w:ind w:right="101"/>
              <w:jc w:val="right"/>
              <w:rPr>
                <w:rFonts w:ascii="Calibri" w:hAnsi="Calibri" w:cs="Calibri" w:eastAsia="Calibri" w:hint="default"/>
                <w:sz w:val="18"/>
                <w:szCs w:val="18"/>
              </w:rPr>
            </w:pPr>
            <w:r>
              <w:rPr>
                <w:rFonts w:ascii="Calibri"/>
                <w:spacing w:val="-1"/>
                <w:sz w:val="18"/>
              </w:rPr>
              <w:t>16,278,839.76</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3"/>
              <w:ind w:right="98"/>
              <w:jc w:val="right"/>
              <w:rPr>
                <w:rFonts w:ascii="Calibri" w:hAnsi="Calibri" w:cs="Calibri" w:eastAsia="Calibri" w:hint="default"/>
                <w:sz w:val="18"/>
                <w:szCs w:val="18"/>
              </w:rPr>
            </w:pPr>
            <w:r>
              <w:rPr>
                <w:rFonts w:ascii="Calibri"/>
                <w:sz w:val="18"/>
              </w:rPr>
              <w:t>25,117,930.79</w:t>
            </w:r>
          </w:p>
        </w:tc>
      </w:tr>
      <w:tr>
        <w:trPr>
          <w:trHeight w:val="63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1"/>
              <w:jc w:val="right"/>
              <w:rPr>
                <w:rFonts w:ascii="Calibri" w:hAnsi="Calibri" w:cs="Calibri" w:eastAsia="Calibri" w:hint="default"/>
                <w:sz w:val="18"/>
                <w:szCs w:val="18"/>
              </w:rPr>
            </w:pPr>
            <w:r>
              <w:rPr>
                <w:rFonts w:ascii="Calibri"/>
                <w:spacing w:val="-1"/>
                <w:sz w:val="18"/>
              </w:rPr>
              <w:t>5,145,238.70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5,028,283.24</w:t>
            </w:r>
          </w:p>
        </w:tc>
      </w:tr>
      <w:tr>
        <w:trPr>
          <w:trHeight w:val="63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1"/>
              <w:jc w:val="right"/>
              <w:rPr>
                <w:rFonts w:ascii="Calibri" w:hAnsi="Calibri" w:cs="Calibri" w:eastAsia="Calibri" w:hint="default"/>
                <w:sz w:val="18"/>
                <w:szCs w:val="18"/>
              </w:rPr>
            </w:pPr>
            <w:r>
              <w:rPr>
                <w:rFonts w:ascii="Calibri"/>
                <w:sz w:val="18"/>
              </w:rPr>
              <w:t>1,056,666.00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951,908.56</w:t>
            </w:r>
          </w:p>
        </w:tc>
      </w:tr>
      <w:tr>
        <w:trPr>
          <w:trHeight w:val="63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1"/>
              <w:jc w:val="right"/>
              <w:rPr>
                <w:rFonts w:ascii="Calibri" w:hAnsi="Calibri" w:cs="Calibri" w:eastAsia="Calibri" w:hint="default"/>
                <w:sz w:val="18"/>
                <w:szCs w:val="18"/>
              </w:rPr>
            </w:pPr>
            <w:r>
              <w:rPr>
                <w:rFonts w:ascii="Calibri"/>
                <w:spacing w:val="-1"/>
                <w:sz w:val="18"/>
              </w:rPr>
              <w:t>12,378,122.89</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8,492,786.02</w:t>
            </w: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3"/>
              <w:ind w:right="101"/>
              <w:jc w:val="right"/>
              <w:rPr>
                <w:rFonts w:ascii="Calibri" w:hAnsi="Calibri" w:cs="Calibri" w:eastAsia="Calibri" w:hint="default"/>
                <w:sz w:val="18"/>
                <w:szCs w:val="18"/>
              </w:rPr>
            </w:pPr>
            <w:r>
              <w:rPr>
                <w:rFonts w:ascii="Calibri"/>
                <w:spacing w:val="-1"/>
                <w:sz w:val="18"/>
              </w:rPr>
              <w:t>20,074,108.98</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3"/>
              <w:ind w:right="98"/>
              <w:jc w:val="right"/>
              <w:rPr>
                <w:rFonts w:ascii="Calibri" w:hAnsi="Calibri" w:cs="Calibri" w:eastAsia="Calibri" w:hint="default"/>
                <w:sz w:val="18"/>
                <w:szCs w:val="18"/>
              </w:rPr>
            </w:pPr>
            <w:r>
              <w:rPr>
                <w:rFonts w:ascii="Calibri"/>
                <w:sz w:val="18"/>
              </w:rPr>
              <w:t>15,352,608.27</w:t>
            </w:r>
          </w:p>
        </w:tc>
      </w:tr>
      <w:tr>
        <w:trPr>
          <w:trHeight w:val="63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1"/>
              <w:jc w:val="right"/>
              <w:rPr>
                <w:rFonts w:ascii="Calibri" w:hAnsi="Calibri" w:cs="Calibri" w:eastAsia="Calibri" w:hint="default"/>
                <w:sz w:val="18"/>
                <w:szCs w:val="18"/>
              </w:rPr>
            </w:pPr>
            <w:r>
              <w:rPr>
                <w:rFonts w:ascii="Calibri"/>
                <w:sz w:val="18"/>
              </w:rPr>
              <w:t>12,500,000.00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12,500,000.00</w:t>
            </w: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173,432,976.33</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138,443,516.88</w:t>
            </w: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12,500,000.00</w:t>
            </w:r>
          </w:p>
        </w:tc>
      </w:tr>
      <w:tr>
        <w:trPr>
          <w:trHeight w:val="32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1"/>
              <w:jc w:val="right"/>
              <w:rPr>
                <w:rFonts w:ascii="Calibri" w:hAnsi="Calibri" w:cs="Calibri" w:eastAsia="Calibri" w:hint="default"/>
                <w:sz w:val="18"/>
                <w:szCs w:val="18"/>
              </w:rPr>
            </w:pPr>
            <w:r>
              <w:rPr>
                <w:rFonts w:ascii="Calibri"/>
                <w:sz w:val="18"/>
              </w:rPr>
              <w:t>4,988,250.00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4,885,000.00</w:t>
            </w:r>
          </w:p>
        </w:tc>
      </w:tr>
      <w:tr>
        <w:trPr>
          <w:trHeight w:val="325"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4,988,250.00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17,385,000.00</w:t>
            </w: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178,421,226.33</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155,828,516.88</w:t>
            </w: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1"/>
              <w:jc w:val="right"/>
              <w:rPr>
                <w:rFonts w:ascii="Calibri" w:hAnsi="Calibri" w:cs="Calibri" w:eastAsia="Calibri" w:hint="default"/>
                <w:sz w:val="18"/>
                <w:szCs w:val="18"/>
              </w:rPr>
            </w:pPr>
            <w:r>
              <w:rPr>
                <w:rFonts w:ascii="Calibri"/>
                <w:sz w:val="18"/>
              </w:rPr>
              <w:t>90,000,000.00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90,000,000.00</w:t>
            </w:r>
          </w:p>
        </w:tc>
      </w:tr>
      <w:tr>
        <w:trPr>
          <w:trHeight w:val="63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01"/>
              <w:jc w:val="right"/>
              <w:rPr>
                <w:rFonts w:ascii="Calibri" w:hAnsi="Calibri" w:cs="Calibri" w:eastAsia="Calibri" w:hint="default"/>
                <w:sz w:val="18"/>
                <w:szCs w:val="18"/>
              </w:rPr>
            </w:pPr>
            <w:r>
              <w:rPr>
                <w:rFonts w:ascii="Calibri"/>
                <w:sz w:val="18"/>
              </w:rPr>
              <w:t>45,581,330.33</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44,750,747.91</w:t>
            </w: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18,669,873.02</w:t>
            </w:r>
          </w:p>
        </w:tc>
      </w:tr>
    </w:tbl>
    <w:p>
      <w:pPr>
        <w:spacing w:after="0" w:line="240" w:lineRule="auto"/>
        <w:jc w:val="right"/>
        <w:rPr>
          <w:rFonts w:ascii="Calibri" w:hAnsi="Calibri" w:cs="Calibri" w:eastAsia="Calibri" w:hint="default"/>
          <w:sz w:val="18"/>
          <w:szCs w:val="18"/>
        </w:rPr>
        <w:sectPr>
          <w:footerReference w:type="default" r:id="rId88"/>
          <w:pgSz w:w="11910" w:h="16840"/>
          <w:pgMar w:footer="975" w:header="853" w:top="1280" w:bottom="1160" w:left="0" w:right="0"/>
        </w:sectPr>
      </w:pPr>
    </w:p>
    <w:p>
      <w:pPr>
        <w:spacing w:line="240" w:lineRule="auto" w:before="1"/>
        <w:rPr>
          <w:rFonts w:ascii="宋体" w:hAnsi="宋体" w:cs="宋体" w:eastAsia="宋体" w:hint="default"/>
          <w:b/>
          <w:bCs/>
          <w:sz w:val="2"/>
          <w:szCs w:val="2"/>
        </w:rPr>
      </w:pPr>
    </w:p>
    <w:tbl>
      <w:tblPr>
        <w:tblW w:w="0" w:type="auto"/>
        <w:jc w:val="left"/>
        <w:tblInd w:w="254" w:type="dxa"/>
        <w:tblLayout w:type="fixed"/>
        <w:tblCellMar>
          <w:top w:w="0" w:type="dxa"/>
          <w:left w:w="0" w:type="dxa"/>
          <w:bottom w:w="0" w:type="dxa"/>
          <w:right w:w="0" w:type="dxa"/>
        </w:tblCellMar>
        <w:tblLook w:val="01E0"/>
      </w:tblPr>
      <w:tblGrid>
        <w:gridCol w:w="1056"/>
        <w:gridCol w:w="4568"/>
        <w:gridCol w:w="956"/>
        <w:gridCol w:w="1882"/>
        <w:gridCol w:w="1880"/>
        <w:gridCol w:w="1056"/>
      </w:tblGrid>
      <w:tr>
        <w:trPr>
          <w:trHeight w:val="334" w:hRule="exact"/>
        </w:trPr>
        <w:tc>
          <w:tcPr>
            <w:tcW w:w="1056" w:type="dxa"/>
            <w:vMerge w:val="restart"/>
            <w:tcBorders>
              <w:top w:val="single" w:sz="6" w:space="0" w:color="000000"/>
              <w:left w:val="nil" w:sz="6" w:space="0" w:color="auto"/>
              <w:right w:val="single" w:sz="4" w:space="0" w:color="000000"/>
            </w:tcBorders>
          </w:tcPr>
          <w:p>
            <w:pPr/>
          </w:p>
        </w:tc>
        <w:tc>
          <w:tcPr>
            <w:tcW w:w="4568" w:type="dxa"/>
            <w:tcBorders>
              <w:top w:val="single" w:sz="6" w:space="0" w:color="000000"/>
              <w:left w:val="single" w:sz="4" w:space="0" w:color="000000"/>
              <w:bottom w:val="single" w:sz="4" w:space="0" w:color="000000"/>
              <w:right w:val="single" w:sz="4" w:space="0" w:color="000000"/>
            </w:tcBorders>
          </w:tcPr>
          <w:p>
            <w:pPr/>
          </w:p>
        </w:tc>
        <w:tc>
          <w:tcPr>
            <w:tcW w:w="956" w:type="dxa"/>
            <w:tcBorders>
              <w:top w:val="single" w:sz="6" w:space="0" w:color="000000"/>
              <w:left w:val="single" w:sz="4" w:space="0" w:color="000000"/>
              <w:bottom w:val="single" w:sz="4" w:space="0" w:color="000000"/>
              <w:right w:val="single" w:sz="4" w:space="0" w:color="000000"/>
            </w:tcBorders>
          </w:tcPr>
          <w:p>
            <w:pPr/>
          </w:p>
        </w:tc>
        <w:tc>
          <w:tcPr>
            <w:tcW w:w="188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Calibri" w:hAnsi="Calibri" w:cs="Calibri" w:eastAsia="Calibri" w:hint="default"/>
                <w:sz w:val="18"/>
                <w:szCs w:val="18"/>
              </w:rPr>
            </w:pPr>
            <w:r>
              <w:rPr>
                <w:rFonts w:ascii="Calibri"/>
                <w:sz w:val="18"/>
              </w:rPr>
              <w:t>23,686,388.26</w:t>
            </w:r>
          </w:p>
        </w:tc>
        <w:tc>
          <w:tcPr>
            <w:tcW w:w="1880" w:type="dxa"/>
            <w:tcBorders>
              <w:top w:val="single" w:sz="6" w:space="0" w:color="000000"/>
              <w:left w:val="single" w:sz="4" w:space="0" w:color="000000"/>
              <w:bottom w:val="single" w:sz="4" w:space="0" w:color="000000"/>
              <w:right w:val="single" w:sz="4" w:space="0" w:color="000000"/>
            </w:tcBorders>
          </w:tcPr>
          <w:p>
            <w:pPr/>
          </w:p>
        </w:tc>
        <w:tc>
          <w:tcPr>
            <w:tcW w:w="1056" w:type="dxa"/>
            <w:vMerge w:val="restart"/>
            <w:tcBorders>
              <w:top w:val="single" w:sz="6" w:space="0" w:color="000000"/>
              <w:left w:val="single" w:sz="4" w:space="0" w:color="000000"/>
              <w:right w:val="nil" w:sz="6" w:space="0" w:color="auto"/>
            </w:tcBorders>
          </w:tcPr>
          <w:p>
            <w:pPr/>
          </w:p>
        </w:tc>
      </w:tr>
      <w:tr>
        <w:trPr>
          <w:trHeight w:val="634" w:hRule="exact"/>
        </w:trPr>
        <w:tc>
          <w:tcPr>
            <w:tcW w:w="1056" w:type="dxa"/>
            <w:vMerge/>
            <w:tcBorders>
              <w:left w:val="nil" w:sz="6" w:space="0" w:color="auto"/>
              <w:right w:val="single" w:sz="4" w:space="0" w:color="000000"/>
            </w:tcBorders>
          </w:tcPr>
          <w:p>
            <w:pPr/>
          </w:p>
        </w:tc>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pacing w:val="-1"/>
                <w:sz w:val="18"/>
              </w:rPr>
              <w:t>111,376,697.23</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98"/>
              <w:jc w:val="right"/>
              <w:rPr>
                <w:rFonts w:ascii="Calibri" w:hAnsi="Calibri" w:cs="Calibri" w:eastAsia="Calibri" w:hint="default"/>
                <w:sz w:val="18"/>
                <w:szCs w:val="18"/>
              </w:rPr>
            </w:pPr>
            <w:r>
              <w:rPr>
                <w:rFonts w:ascii="Calibri"/>
                <w:sz w:val="18"/>
              </w:rPr>
              <w:t>66,228,060.09</w:t>
            </w:r>
          </w:p>
        </w:tc>
        <w:tc>
          <w:tcPr>
            <w:tcW w:w="1056" w:type="dxa"/>
            <w:vMerge/>
            <w:tcBorders>
              <w:left w:val="single" w:sz="4" w:space="0" w:color="000000"/>
              <w:right w:val="nil" w:sz="6" w:space="0" w:color="auto"/>
            </w:tcBorders>
          </w:tcPr>
          <w:p>
            <w:pPr/>
          </w:p>
        </w:tc>
      </w:tr>
      <w:tr>
        <w:trPr>
          <w:trHeight w:val="324" w:hRule="exact"/>
        </w:trPr>
        <w:tc>
          <w:tcPr>
            <w:tcW w:w="1056" w:type="dxa"/>
            <w:vMerge/>
            <w:tcBorders>
              <w:left w:val="nil" w:sz="6" w:space="0" w:color="auto"/>
              <w:right w:val="single" w:sz="4" w:space="0" w:color="000000"/>
            </w:tcBorders>
          </w:tcPr>
          <w:p>
            <w:pPr/>
          </w:p>
        </w:tc>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270,644,415.82</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219,648,681.02</w:t>
            </w:r>
          </w:p>
        </w:tc>
        <w:tc>
          <w:tcPr>
            <w:tcW w:w="1056" w:type="dxa"/>
            <w:vMerge/>
            <w:tcBorders>
              <w:left w:val="single" w:sz="4" w:space="0" w:color="000000"/>
              <w:right w:val="nil" w:sz="6" w:space="0" w:color="auto"/>
            </w:tcBorders>
          </w:tcPr>
          <w:p>
            <w:pPr/>
          </w:p>
        </w:tc>
      </w:tr>
      <w:tr>
        <w:trPr>
          <w:trHeight w:val="322" w:hRule="exact"/>
        </w:trPr>
        <w:tc>
          <w:tcPr>
            <w:tcW w:w="1056" w:type="dxa"/>
            <w:vMerge/>
            <w:tcBorders>
              <w:left w:val="nil" w:sz="6" w:space="0" w:color="auto"/>
              <w:bottom w:val="nil" w:sz="6" w:space="0" w:color="auto"/>
              <w:right w:val="single" w:sz="4" w:space="0" w:color="000000"/>
            </w:tcBorders>
          </w:tcPr>
          <w:p>
            <w:pPr/>
          </w:p>
        </w:tc>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449,065,642.15</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375,477,197.90</w:t>
            </w:r>
          </w:p>
        </w:tc>
        <w:tc>
          <w:tcPr>
            <w:tcW w:w="1056" w:type="dxa"/>
            <w:vMerge/>
            <w:tcBorders>
              <w:left w:val="single" w:sz="4" w:space="0" w:color="000000"/>
              <w:bottom w:val="nil" w:sz="6" w:space="0" w:color="auto"/>
              <w:right w:val="nil" w:sz="6" w:space="0" w:color="auto"/>
            </w:tcBorders>
          </w:tcPr>
          <w:p>
            <w:pPr/>
          </w:p>
        </w:tc>
      </w:tr>
    </w:tbl>
    <w:p>
      <w:pPr>
        <w:spacing w:line="240" w:lineRule="auto" w:before="12"/>
        <w:rPr>
          <w:rFonts w:ascii="宋体" w:hAnsi="宋体" w:cs="宋体" w:eastAsia="宋体" w:hint="default"/>
          <w:b/>
          <w:bCs/>
          <w:sz w:val="20"/>
          <w:szCs w:val="20"/>
        </w:rPr>
      </w:pPr>
    </w:p>
    <w:p>
      <w:pPr>
        <w:spacing w:before="44"/>
        <w:ind w:left="914" w:right="1679"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157" w:val="left" w:leader="none"/>
          <w:tab w:pos="7489" w:val="left" w:leader="none"/>
        </w:tabs>
        <w:spacing w:before="129"/>
        <w:ind w:left="1003" w:right="1679"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footerReference w:type="default" r:id="rId89"/>
          <w:pgSz w:w="11910" w:h="16840"/>
          <w:pgMar w:footer="975" w:header="853" w:top="1280" w:bottom="1160" w:left="0" w:right="0"/>
          <w:pgNumType w:start="61"/>
        </w:sectPr>
      </w:pPr>
    </w:p>
    <w:p>
      <w:pPr>
        <w:spacing w:line="285" w:lineRule="auto" w:before="7"/>
        <w:ind w:left="4899" w:right="4895" w:firstLine="0"/>
        <w:jc w:val="center"/>
        <w:rPr>
          <w:rFonts w:ascii="宋体" w:hAnsi="宋体" w:cs="宋体" w:eastAsia="宋体" w:hint="default"/>
          <w:sz w:val="21"/>
          <w:szCs w:val="21"/>
        </w:rPr>
      </w:pPr>
      <w:r>
        <w:rPr/>
        <w:pict>
          <v:group style="position:absolute;margin-left:12.72pt;margin-top:1.693672pt;width:569.9pt;height:.1pt;mso-position-horizontal-relative:page;mso-position-vertical-relative:paragraph;z-index:-1144672" coordorigin="254,34" coordsize="11398,2">
            <v:shape style="position:absolute;left:254;top:34;width:11398;height:2" coordorigin="254,34" coordsize="11398,0" path="m254,34l11652,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合并利润表</w:t>
      </w:r>
      <w:r>
        <w:rPr>
          <w:rFonts w:ascii="宋体" w:hAnsi="宋体" w:cs="宋体" w:eastAsia="宋体" w:hint="default"/>
          <w:sz w:val="21"/>
          <w:szCs w:val="21"/>
        </w:rPr>
      </w:r>
    </w:p>
    <w:p>
      <w:pPr>
        <w:spacing w:before="11"/>
        <w:ind w:left="3930" w:right="393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810" w:type="dxa"/>
        <w:tblLayout w:type="fixed"/>
        <w:tblCellMar>
          <w:top w:w="0" w:type="dxa"/>
          <w:left w:w="0" w:type="dxa"/>
          <w:bottom w:w="0" w:type="dxa"/>
          <w:right w:w="0" w:type="dxa"/>
        </w:tblCellMar>
        <w:tblLook w:val="01E0"/>
      </w:tblPr>
      <w:tblGrid>
        <w:gridCol w:w="4270"/>
        <w:gridCol w:w="785"/>
        <w:gridCol w:w="1610"/>
        <w:gridCol w:w="1611"/>
      </w:tblGrid>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7"/>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493,178,593.23</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408,473,052.88</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26</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493,178,593.23</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408,473,052.88</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437,959,962.22</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366,240,480.29</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26</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333,128,394.63</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278,949,752.93</w:t>
            </w:r>
          </w:p>
        </w:tc>
      </w:tr>
      <w:tr>
        <w:trPr>
          <w:trHeight w:val="324"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27</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15,736,435.77</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13,602,868.24</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19,560,538.65</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15,726,945.12</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62,390,693.62</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51,054,270.21</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28</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5,667,766.25</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7,011,844.35</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29</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1,476,133.30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-105,200.56</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17,708.19</w:t>
            </w: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5"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sz w:val="18"/>
              </w:rPr>
              <w:t>30</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468,450.80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315,185.79</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5"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168,450.80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28,385.79</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55,704,790.00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42,547,758.38</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31</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3,066,900.81</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1,754,791.72</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33</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40,738.28</w:t>
            </w:r>
            <w:r>
              <w:rPr>
                <w:rFonts w:ascii="Calibri"/>
                <w:sz w:val="18"/>
              </w:rPr>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37,046.88</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5"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10,538.28</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16,946.88</w:t>
            </w:r>
          </w:p>
        </w:tc>
      </w:tr>
      <w:tr>
        <w:trPr>
          <w:trHeight w:val="324"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58,730,952.53</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44,265,503.22</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34</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5,995,138.83</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4,331,555.02</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52,735,813.70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39,933,948.20</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53,167,734.77</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39,933,948.20</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-431,921.07</w:t>
            </w: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70"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0.5908</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0.4437</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0.5908</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0.4437</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324,643.29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pacing w:val="-1"/>
                <w:sz w:val="18"/>
              </w:rPr>
              <w:t>724,745.81</w:t>
            </w:r>
          </w:p>
        </w:tc>
      </w:tr>
      <w:tr>
        <w:trPr>
          <w:trHeight w:val="324" w:hRule="exact"/>
        </w:trPr>
        <w:tc>
          <w:tcPr>
            <w:tcW w:w="4270"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53,060,456.99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40,658,694.01</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53,492,378.06</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40,658,694.01</w:t>
            </w:r>
          </w:p>
        </w:tc>
      </w:tr>
      <w:tr>
        <w:trPr>
          <w:trHeight w:val="322" w:hRule="exact"/>
        </w:trPr>
        <w:tc>
          <w:tcPr>
            <w:tcW w:w="4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-431,921.07</w:t>
            </w:r>
          </w:p>
        </w:tc>
        <w:tc>
          <w:tcPr>
            <w:tcW w:w="161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b/>
          <w:bCs/>
          <w:sz w:val="21"/>
          <w:szCs w:val="21"/>
        </w:rPr>
      </w:pPr>
    </w:p>
    <w:p>
      <w:pPr>
        <w:spacing w:before="44"/>
        <w:ind w:left="1454" w:right="1679"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428" w:val="left" w:leader="none"/>
          <w:tab w:pos="7400" w:val="left" w:leader="none"/>
        </w:tabs>
        <w:spacing w:before="129"/>
        <w:ind w:left="1454" w:right="1679"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0" w:right="0"/>
        </w:sectPr>
      </w:pPr>
    </w:p>
    <w:p>
      <w:pPr>
        <w:spacing w:line="285" w:lineRule="auto" w:before="7"/>
        <w:ind w:left="4899" w:right="4895" w:firstLine="0"/>
        <w:jc w:val="center"/>
        <w:rPr>
          <w:rFonts w:ascii="宋体" w:hAnsi="宋体" w:cs="宋体" w:eastAsia="宋体" w:hint="default"/>
          <w:sz w:val="21"/>
          <w:szCs w:val="21"/>
        </w:rPr>
      </w:pPr>
      <w:r>
        <w:rPr/>
        <w:pict>
          <v:group style="position:absolute;margin-left:12.72pt;margin-top:1.693672pt;width:569.9pt;height:.1pt;mso-position-horizontal-relative:page;mso-position-vertical-relative:paragraph;z-index:-1144648" coordorigin="254,34" coordsize="11398,2">
            <v:shape style="position:absolute;left:254;top:34;width:11398;height:2" coordorigin="254,34" coordsize="11398,0" path="m254,34l11652,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利润表</w:t>
      </w:r>
      <w:r>
        <w:rPr>
          <w:rFonts w:ascii="宋体" w:hAnsi="宋体" w:cs="宋体" w:eastAsia="宋体" w:hint="default"/>
          <w:sz w:val="21"/>
          <w:szCs w:val="21"/>
        </w:rPr>
      </w:r>
    </w:p>
    <w:p>
      <w:pPr>
        <w:spacing w:before="11"/>
        <w:ind w:left="3930" w:right="393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8"/>
          <w:szCs w:val="8"/>
        </w:rPr>
      </w:pPr>
    </w:p>
    <w:tbl>
      <w:tblPr>
        <w:tblW w:w="0" w:type="auto"/>
        <w:jc w:val="left"/>
        <w:tblInd w:w="1874" w:type="dxa"/>
        <w:tblLayout w:type="fixed"/>
        <w:tblCellMar>
          <w:top w:w="0" w:type="dxa"/>
          <w:left w:w="0" w:type="dxa"/>
          <w:bottom w:w="0" w:type="dxa"/>
          <w:right w:w="0" w:type="dxa"/>
        </w:tblCellMar>
        <w:tblLook w:val="01E0"/>
      </w:tblPr>
      <w:tblGrid>
        <w:gridCol w:w="3985"/>
        <w:gridCol w:w="941"/>
        <w:gridCol w:w="1610"/>
        <w:gridCol w:w="1613"/>
      </w:tblGrid>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附注十一</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4</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425,072,965.40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370,772,971.08</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4</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290,089,166.03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254,649,901.29</w:t>
            </w:r>
          </w:p>
        </w:tc>
      </w:tr>
      <w:tr>
        <w:trPr>
          <w:trHeight w:val="324"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14,053,562.73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12,819,054.11</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16,298,946.92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14,689,682.06</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46,754,643.17</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43,594,424.94</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5,711,583.69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7,204,794.86</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1,410,816.22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-108,837.76</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6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sz w:val="18"/>
              </w:rPr>
              <w:t>5</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468,450.80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315,185.79</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168,450.80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28,385.79</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填列）</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51,222,697.44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38,239,137.37</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3,066,900.81</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1,754,791.72</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40,538.28</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36,946.88</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10,538.28</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16,946.88</w:t>
            </w:r>
          </w:p>
        </w:tc>
      </w:tr>
      <w:tr>
        <w:trPr>
          <w:trHeight w:val="324"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54,249,059.97</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39,956,982.21</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4,083,907.59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2,295,117.37</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50,165,152.38</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37,661,864.84</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2"/>
                <w:sz w:val="18"/>
              </w:rPr>
              <w:t>0.5574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0.4185</w:t>
            </w:r>
          </w:p>
        </w:tc>
      </w:tr>
      <w:tr>
        <w:trPr>
          <w:trHeight w:val="324"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2"/>
                <w:sz w:val="18"/>
              </w:rPr>
              <w:t>0.5574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Calibri" w:hAnsi="Calibri" w:cs="Calibri" w:eastAsia="Calibri" w:hint="default"/>
                <w:sz w:val="18"/>
                <w:szCs w:val="18"/>
              </w:rPr>
            </w:pPr>
            <w:r>
              <w:rPr>
                <w:rFonts w:ascii="Calibri"/>
                <w:sz w:val="18"/>
              </w:rPr>
              <w:t>0.4185</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830,582.42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0.00</w:t>
            </w: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50,995,734.80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37,661,864.84</w:t>
            </w:r>
          </w:p>
        </w:tc>
      </w:tr>
    </w:tbl>
    <w:p>
      <w:pPr>
        <w:spacing w:line="240" w:lineRule="auto" w:before="1"/>
        <w:rPr>
          <w:rFonts w:ascii="宋体" w:hAnsi="宋体" w:cs="宋体" w:eastAsia="宋体" w:hint="default"/>
          <w:b/>
          <w:bCs/>
          <w:sz w:val="21"/>
          <w:szCs w:val="21"/>
        </w:rPr>
      </w:pPr>
    </w:p>
    <w:p>
      <w:pPr>
        <w:spacing w:before="44"/>
        <w:ind w:left="1634" w:right="1679"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975" w:val="left" w:leader="none"/>
          <w:tab w:pos="7129" w:val="left" w:leader="none"/>
        </w:tabs>
        <w:spacing w:before="129"/>
        <w:ind w:left="1634" w:right="1679"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0" w:right="0"/>
        </w:sectPr>
      </w:pPr>
    </w:p>
    <w:p>
      <w:pPr>
        <w:spacing w:line="285" w:lineRule="auto" w:before="7"/>
        <w:ind w:left="4899" w:right="4895" w:firstLine="0"/>
        <w:jc w:val="center"/>
        <w:rPr>
          <w:rFonts w:ascii="宋体" w:hAnsi="宋体" w:cs="宋体" w:eastAsia="宋体" w:hint="default"/>
          <w:sz w:val="21"/>
          <w:szCs w:val="21"/>
        </w:rPr>
      </w:pPr>
      <w:r>
        <w:rPr/>
        <w:pict>
          <v:group style="position:absolute;margin-left:12.72pt;margin-top:1.693672pt;width:569.9pt;height:.1pt;mso-position-horizontal-relative:page;mso-position-vertical-relative:paragraph;z-index:-1144624" coordorigin="254,34" coordsize="11398,2">
            <v:shape style="position:absolute;left:254;top:34;width:11398;height:2" coordorigin="254,34" coordsize="11398,0" path="m254,34l11652,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合并现金流量表</w:t>
      </w:r>
      <w:r>
        <w:rPr>
          <w:rFonts w:ascii="宋体" w:hAnsi="宋体" w:cs="宋体" w:eastAsia="宋体" w:hint="default"/>
          <w:sz w:val="21"/>
          <w:szCs w:val="21"/>
        </w:rPr>
      </w:r>
    </w:p>
    <w:p>
      <w:pPr>
        <w:spacing w:before="11"/>
        <w:ind w:left="3930" w:right="393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346" w:type="dxa"/>
        <w:tblLayout w:type="fixed"/>
        <w:tblCellMar>
          <w:top w:w="0" w:type="dxa"/>
          <w:left w:w="0" w:type="dxa"/>
          <w:bottom w:w="0" w:type="dxa"/>
          <w:right w:w="0" w:type="dxa"/>
        </w:tblCellMar>
        <w:tblLook w:val="01E0"/>
      </w:tblPr>
      <w:tblGrid>
        <w:gridCol w:w="5257"/>
        <w:gridCol w:w="936"/>
        <w:gridCol w:w="1505"/>
        <w:gridCol w:w="1505"/>
      </w:tblGrid>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年度</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年度</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461,254,248.29</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428,361,252.42</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3,033,751.02</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300,366.78</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37</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39,668,697.82</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20,334,930.29</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503,956,697.13</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448,996,549.49</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264,455,226.76</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196,380,419.59</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144,346,147.45</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132,498,036.40</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26,411,342.03</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26,573,294.08</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37</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51,022,897.60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19,081,884.37</w:t>
            </w:r>
          </w:p>
        </w:tc>
      </w:tr>
      <w:tr>
        <w:trPr>
          <w:trHeight w:val="284"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486,235,613.84</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8"/>
              <w:jc w:val="right"/>
              <w:rPr>
                <w:rFonts w:ascii="Calibri" w:hAnsi="Calibri" w:cs="Calibri" w:eastAsia="Calibri" w:hint="default"/>
                <w:sz w:val="18"/>
                <w:szCs w:val="18"/>
              </w:rPr>
            </w:pPr>
            <w:r>
              <w:rPr>
                <w:rFonts w:ascii="Calibri"/>
                <w:sz w:val="18"/>
              </w:rPr>
              <w:t>374,533,634.44</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sz w:val="18"/>
              </w:rPr>
              <w:t>17,721,083.29</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74,462,915.05</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300,000.00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286,800.00</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sz w:val="18"/>
              </w:rPr>
              <w:t>377,111.30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31,167.42</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sz w:val="18"/>
              </w:rPr>
              <w:t>677,111.30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317,967.42</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12,274,338.79</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11,675,096.84</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12,274,338.79</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8"/>
              <w:jc w:val="right"/>
              <w:rPr>
                <w:rFonts w:ascii="Calibri" w:hAnsi="Calibri" w:cs="Calibri" w:eastAsia="Calibri" w:hint="default"/>
                <w:sz w:val="18"/>
                <w:szCs w:val="18"/>
              </w:rPr>
            </w:pPr>
            <w:r>
              <w:rPr>
                <w:rFonts w:ascii="Calibri"/>
                <w:sz w:val="18"/>
              </w:rPr>
              <w:t>11,675,096.84</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-11,597,227.49</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-11,357,129.42</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2,254,957.04</w:t>
            </w: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151,000,000.00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136,000,000.00</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153,254,957.04</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136,000,000.00</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128,500,000.00</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147,500,000.00</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pacing w:val="-1"/>
                <w:sz w:val="18"/>
              </w:rPr>
              <w:t>6,070,646.63</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25,878,177.88</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pacing w:val="-1"/>
                <w:sz w:val="18"/>
              </w:rPr>
              <w:t>134,570,646.63</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173,378,177.88</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18,684,310.41</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-37,378,177.88</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-27,887.39</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-3,464.24</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24,780,278.82</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25,724,143.51</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146,532,490.44</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120,808,346.93</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sz w:val="18"/>
              </w:rPr>
              <w:t>171,312,769.26</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146,532,490.44</w:t>
            </w:r>
          </w:p>
        </w:tc>
      </w:tr>
    </w:tbl>
    <w:p>
      <w:pPr>
        <w:spacing w:line="240" w:lineRule="auto" w:before="1"/>
        <w:rPr>
          <w:rFonts w:ascii="宋体" w:hAnsi="宋体" w:cs="宋体" w:eastAsia="宋体" w:hint="default"/>
          <w:b/>
          <w:bCs/>
          <w:sz w:val="21"/>
          <w:szCs w:val="21"/>
        </w:rPr>
      </w:pPr>
    </w:p>
    <w:p>
      <w:pPr>
        <w:spacing w:before="44"/>
        <w:ind w:left="823" w:right="1679"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246" w:val="left" w:leader="none"/>
          <w:tab w:pos="7398" w:val="left" w:leader="none"/>
        </w:tabs>
        <w:spacing w:before="160"/>
        <w:ind w:left="823" w:right="1679"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0" w:right="0"/>
        </w:sectPr>
      </w:pPr>
    </w:p>
    <w:p>
      <w:pPr>
        <w:spacing w:line="285" w:lineRule="auto" w:before="7"/>
        <w:ind w:left="4899" w:right="4895" w:firstLine="0"/>
        <w:jc w:val="center"/>
        <w:rPr>
          <w:rFonts w:ascii="宋体" w:hAnsi="宋体" w:cs="宋体" w:eastAsia="宋体" w:hint="default"/>
          <w:sz w:val="21"/>
          <w:szCs w:val="21"/>
        </w:rPr>
      </w:pPr>
      <w:r>
        <w:rPr/>
        <w:pict>
          <v:group style="position:absolute;margin-left:12.72pt;margin-top:1.693672pt;width:569.9pt;height:.1pt;mso-position-horizontal-relative:page;mso-position-vertical-relative:paragraph;z-index:-1144600" coordorigin="254,34" coordsize="11398,2">
            <v:shape style="position:absolute;left:254;top:34;width:11398;height:2" coordorigin="254,34" coordsize="11398,0" path="m254,34l11652,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现金流量表</w:t>
      </w:r>
      <w:r>
        <w:rPr>
          <w:rFonts w:ascii="宋体" w:hAnsi="宋体" w:cs="宋体" w:eastAsia="宋体" w:hint="default"/>
          <w:sz w:val="21"/>
          <w:szCs w:val="21"/>
        </w:rPr>
      </w:r>
    </w:p>
    <w:p>
      <w:pPr>
        <w:spacing w:before="11"/>
        <w:ind w:left="3930" w:right="393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969" w:type="dxa"/>
        <w:tblLayout w:type="fixed"/>
        <w:tblCellMar>
          <w:top w:w="0" w:type="dxa"/>
          <w:left w:w="0" w:type="dxa"/>
          <w:bottom w:w="0" w:type="dxa"/>
          <w:right w:w="0" w:type="dxa"/>
        </w:tblCellMar>
        <w:tblLook w:val="01E0"/>
      </w:tblPr>
      <w:tblGrid>
        <w:gridCol w:w="5689"/>
        <w:gridCol w:w="1013"/>
        <w:gridCol w:w="1628"/>
        <w:gridCol w:w="1625"/>
      </w:tblGrid>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附注五</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年度</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3"/>
                <w:sz w:val="18"/>
                <w:szCs w:val="18"/>
              </w:rPr>
              <w:t> </w:t>
            </w:r>
            <w:r>
              <w:rPr>
                <w:rFonts w:ascii="宋体" w:hAnsi="宋体" w:cs="宋体" w:eastAsia="宋体" w:hint="default"/>
                <w:sz w:val="18"/>
                <w:szCs w:val="18"/>
              </w:rPr>
              <w:t>年度</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8"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402,290,190.20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394,546,233.02</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227,307.78</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8"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38,620,751.99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18,057,328.59</w:t>
            </w: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440,910,942.19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412,830,869.39</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234,830,205.03</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186,997,858.28</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119,484,590.08</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111,108,251.42</w:t>
            </w: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24,367,215.75</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21,027,360.96</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43,244,309.10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17,078,171.68</w:t>
            </w:r>
          </w:p>
        </w:tc>
      </w:tr>
      <w:tr>
        <w:trPr>
          <w:trHeight w:val="284"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9"/>
              <w:jc w:val="right"/>
              <w:rPr>
                <w:rFonts w:ascii="Calibri" w:hAnsi="Calibri" w:cs="Calibri" w:eastAsia="Calibri" w:hint="default"/>
                <w:sz w:val="18"/>
                <w:szCs w:val="18"/>
              </w:rPr>
            </w:pPr>
            <w:r>
              <w:rPr>
                <w:rFonts w:ascii="Calibri"/>
                <w:sz w:val="18"/>
              </w:rPr>
              <w:t>421,926,319.96</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8"/>
              <w:jc w:val="right"/>
              <w:rPr>
                <w:rFonts w:ascii="Calibri" w:hAnsi="Calibri" w:cs="Calibri" w:eastAsia="Calibri" w:hint="default"/>
                <w:sz w:val="18"/>
                <w:szCs w:val="18"/>
              </w:rPr>
            </w:pPr>
            <w:r>
              <w:rPr>
                <w:rFonts w:ascii="Calibri"/>
                <w:sz w:val="18"/>
              </w:rPr>
              <w:t>336,211,642.34</w:t>
            </w: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18,984,622.23</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76,619,227.05</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300,000.00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286,800.00</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363,500.00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31,070.00</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8"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8"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663,500.00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317,870.00</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9,134,816.79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11,670,536.84</w:t>
            </w: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2,750,000.00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10,000,000.00</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9"/>
              <w:jc w:val="right"/>
              <w:rPr>
                <w:rFonts w:ascii="Calibri" w:hAnsi="Calibri" w:cs="Calibri" w:eastAsia="Calibri" w:hint="default"/>
                <w:sz w:val="18"/>
                <w:szCs w:val="18"/>
              </w:rPr>
            </w:pPr>
            <w:r>
              <w:rPr>
                <w:rFonts w:ascii="Calibri"/>
                <w:sz w:val="18"/>
              </w:rPr>
              <w:t>11,884,816.79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8"/>
              <w:jc w:val="right"/>
              <w:rPr>
                <w:rFonts w:ascii="Calibri" w:hAnsi="Calibri" w:cs="Calibri" w:eastAsia="Calibri" w:hint="default"/>
                <w:sz w:val="18"/>
                <w:szCs w:val="18"/>
              </w:rPr>
            </w:pPr>
            <w:r>
              <w:rPr>
                <w:rFonts w:ascii="Calibri"/>
                <w:sz w:val="18"/>
              </w:rPr>
              <w:t>21,670,536.84</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-11,221,316.79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-21,352,666.84</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8"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151,000,000.00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136,000,000.00</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151,000,000.00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136,000,000.00</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128,500,000.00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147,500,000.00</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6,070,646.63</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25,878,177.88</w:t>
            </w: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8"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2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134,570,646.63</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173,378,177.88</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16,429,353.37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-37,378,177.88</w:t>
            </w: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-2,897.24</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-3,464.24</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24,189,761.57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17,884,918.09</w:t>
            </w:r>
          </w:p>
        </w:tc>
      </w:tr>
      <w:tr>
        <w:trPr>
          <w:trHeight w:val="283"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6"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91,719,304.42</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73,834,386.33</w:t>
            </w:r>
          </w:p>
        </w:tc>
      </w:tr>
      <w:tr>
        <w:trPr>
          <w:trHeight w:val="286" w:hRule="exact"/>
        </w:trPr>
        <w:tc>
          <w:tcPr>
            <w:tcW w:w="5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1013"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115,909,065.99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91,719,304.42</w:t>
            </w:r>
          </w:p>
        </w:tc>
      </w:tr>
    </w:tbl>
    <w:p>
      <w:pPr>
        <w:spacing w:line="240" w:lineRule="auto" w:before="1"/>
        <w:rPr>
          <w:rFonts w:ascii="宋体" w:hAnsi="宋体" w:cs="宋体" w:eastAsia="宋体" w:hint="default"/>
          <w:b/>
          <w:bCs/>
          <w:sz w:val="21"/>
          <w:szCs w:val="21"/>
        </w:rPr>
      </w:pPr>
    </w:p>
    <w:p>
      <w:pPr>
        <w:spacing w:before="44"/>
        <w:ind w:left="914" w:right="1679"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428" w:val="left" w:leader="none"/>
          <w:tab w:pos="8118" w:val="left" w:leader="none"/>
        </w:tabs>
        <w:spacing w:before="160"/>
        <w:ind w:left="914" w:right="1679"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r>
      <w:r>
        <w:rPr>
          <w:rFonts w:ascii="宋体" w:hAnsi="宋体" w:cs="宋体" w:eastAsia="宋体" w:hint="default"/>
          <w:sz w:val="18"/>
          <w:szCs w:val="18"/>
        </w:rPr>
        <w:t>会计机构负责人：</w:t>
      </w:r>
    </w:p>
    <w:p>
      <w:pPr>
        <w:spacing w:after="0"/>
        <w:jc w:val="left"/>
        <w:rPr>
          <w:rFonts w:ascii="宋体" w:hAnsi="宋体" w:cs="宋体" w:eastAsia="宋体" w:hint="default"/>
          <w:sz w:val="18"/>
          <w:szCs w:val="18"/>
        </w:rPr>
        <w:sectPr>
          <w:pgSz w:w="11910" w:h="16840"/>
          <w:pgMar w:header="853" w:footer="975" w:top="1280" w:bottom="1160" w:left="0" w:right="0"/>
        </w:sectPr>
      </w:pPr>
    </w:p>
    <w:p>
      <w:pPr>
        <w:spacing w:line="285" w:lineRule="auto" w:before="7"/>
        <w:ind w:left="5415" w:right="6393" w:firstLine="0"/>
        <w:jc w:val="center"/>
        <w:rPr>
          <w:rFonts w:ascii="宋体" w:hAnsi="宋体" w:cs="宋体" w:eastAsia="宋体" w:hint="default"/>
          <w:sz w:val="21"/>
          <w:szCs w:val="21"/>
        </w:rPr>
      </w:pPr>
      <w:r>
        <w:rPr/>
        <w:pict>
          <v:group style="position:absolute;margin-left:55.200001pt;margin-top:1.693677pt;width:731.5pt;height:.1pt;mso-position-horizontal-relative:page;mso-position-vertical-relative:paragraph;z-index:-1144576" coordorigin="1104,34" coordsize="14630,2">
            <v:shape style="position:absolute;left:1104;top:34;width:14630;height:2" coordorigin="1104,34" coordsize="14630,0" path="m1104,34l15734,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8"/>
          <w:sz w:val="21"/>
          <w:szCs w:val="21"/>
        </w:rPr>
        <w:t> </w:t>
      </w:r>
      <w:r>
        <w:rPr>
          <w:rFonts w:ascii="宋体" w:hAnsi="宋体" w:cs="宋体" w:eastAsia="宋体" w:hint="default"/>
          <w:b/>
          <w:bCs/>
          <w:spacing w:val="-98"/>
          <w:sz w:val="21"/>
          <w:szCs w:val="21"/>
        </w:rPr>
      </w:r>
      <w:r>
        <w:rPr>
          <w:rFonts w:ascii="宋体" w:hAnsi="宋体" w:cs="宋体" w:eastAsia="宋体" w:hint="default"/>
          <w:b/>
          <w:bCs/>
          <w:spacing w:val="-1"/>
          <w:sz w:val="21"/>
          <w:szCs w:val="21"/>
        </w:rPr>
        <w:t>合并所有者权益变动表</w:t>
      </w:r>
      <w:r>
        <w:rPr>
          <w:rFonts w:ascii="宋体" w:hAnsi="宋体" w:cs="宋体" w:eastAsia="宋体" w:hint="default"/>
          <w:spacing w:val="-1"/>
          <w:sz w:val="21"/>
          <w:szCs w:val="21"/>
        </w:rPr>
      </w:r>
    </w:p>
    <w:p>
      <w:pPr>
        <w:spacing w:before="11"/>
        <w:ind w:left="5418" w:right="639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48" w:type="dxa"/>
        <w:tblLayout w:type="fixed"/>
        <w:tblCellMar>
          <w:top w:w="0" w:type="dxa"/>
          <w:left w:w="0" w:type="dxa"/>
          <w:bottom w:w="0" w:type="dxa"/>
          <w:right w:w="0" w:type="dxa"/>
        </w:tblCellMar>
        <w:tblLook w:val="01E0"/>
      </w:tblPr>
      <w:tblGrid>
        <w:gridCol w:w="3173"/>
        <w:gridCol w:w="1515"/>
        <w:gridCol w:w="1236"/>
        <w:gridCol w:w="982"/>
        <w:gridCol w:w="987"/>
        <w:gridCol w:w="1152"/>
        <w:gridCol w:w="1442"/>
        <w:gridCol w:w="1191"/>
        <w:gridCol w:w="1217"/>
        <w:gridCol w:w="1536"/>
      </w:tblGrid>
      <w:tr>
        <w:trPr>
          <w:trHeight w:val="254" w:hRule="exact"/>
        </w:trPr>
        <w:tc>
          <w:tcPr>
            <w:tcW w:w="317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2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Calibri" w:hAnsi="Calibri" w:cs="Calibri" w:eastAsia="Calibri" w:hint="default"/>
                <w:sz w:val="15"/>
                <w:szCs w:val="15"/>
              </w:rPr>
              <w:t>2010</w:t>
            </w:r>
            <w:r>
              <w:rPr>
                <w:rFonts w:ascii="Calibri" w:hAnsi="Calibri" w:cs="Calibri" w:eastAsia="Calibri" w:hint="default"/>
                <w:spacing w:val="3"/>
                <w:sz w:val="15"/>
                <w:szCs w:val="15"/>
              </w:rPr>
              <w:t> </w:t>
            </w:r>
            <w:r>
              <w:rPr>
                <w:rFonts w:ascii="宋体" w:hAnsi="宋体" w:cs="宋体" w:eastAsia="宋体" w:hint="default"/>
                <w:sz w:val="15"/>
                <w:szCs w:val="15"/>
              </w:rPr>
              <w:t>年度</w:t>
            </w:r>
          </w:p>
        </w:tc>
      </w:tr>
      <w:tr>
        <w:trPr>
          <w:trHeight w:val="254" w:hRule="exact"/>
        </w:trPr>
        <w:tc>
          <w:tcPr>
            <w:tcW w:w="3173" w:type="dxa"/>
            <w:vMerge/>
            <w:tcBorders>
              <w:left w:val="single" w:sz="4" w:space="0" w:color="000000"/>
              <w:right w:val="single" w:sz="4" w:space="0" w:color="000000"/>
            </w:tcBorders>
          </w:tcPr>
          <w:p>
            <w:pPr/>
          </w:p>
        </w:tc>
        <w:tc>
          <w:tcPr>
            <w:tcW w:w="8505"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1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left="153"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536"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left="237"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4" w:hRule="exact"/>
        </w:trPr>
        <w:tc>
          <w:tcPr>
            <w:tcW w:w="3173" w:type="dxa"/>
            <w:vMerge/>
            <w:tcBorders>
              <w:left w:val="single" w:sz="4" w:space="0" w:color="000000"/>
              <w:bottom w:val="single" w:sz="4" w:space="0" w:color="000000"/>
              <w:right w:val="single" w:sz="4" w:space="0" w:color="000000"/>
            </w:tcBorders>
          </w:tcPr>
          <w:p>
            <w:pP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2" w:right="0"/>
              <w:jc w:val="left"/>
              <w:rPr>
                <w:rFonts w:ascii="Calibri" w:hAnsi="Calibri" w:cs="Calibri" w:eastAsia="Calibri" w:hint="default"/>
                <w:sz w:val="15"/>
                <w:szCs w:val="15"/>
              </w:rPr>
            </w:pPr>
            <w:r>
              <w:rPr>
                <w:rFonts w:ascii="宋体" w:hAnsi="宋体" w:cs="宋体" w:eastAsia="宋体" w:hint="default"/>
                <w:sz w:val="15"/>
                <w:szCs w:val="15"/>
              </w:rPr>
              <w:t>实收资本</w:t>
            </w:r>
            <w:r>
              <w:rPr>
                <w:rFonts w:ascii="Calibri" w:hAnsi="Calibri" w:cs="Calibri" w:eastAsia="Calibri" w:hint="default"/>
                <w:sz w:val="15"/>
                <w:szCs w:val="15"/>
              </w:rPr>
              <w:t>(</w:t>
            </w:r>
            <w:r>
              <w:rPr>
                <w:rFonts w:ascii="宋体" w:hAnsi="宋体" w:cs="宋体" w:eastAsia="宋体" w:hint="default"/>
                <w:sz w:val="15"/>
                <w:szCs w:val="15"/>
              </w:rPr>
              <w:t>或股本</w:t>
            </w:r>
            <w:r>
              <w:rPr>
                <w:rFonts w:ascii="Calibri" w:hAnsi="Calibri" w:cs="Calibri" w:eastAsia="Calibri" w:hint="default"/>
                <w:sz w:val="15"/>
                <w:szCs w:val="15"/>
              </w:rPr>
              <w:t>)</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14"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6"/>
              <w:jc w:val="right"/>
              <w:rPr>
                <w:rFonts w:ascii="宋体" w:hAnsi="宋体" w:cs="宋体" w:eastAsia="宋体" w:hint="default"/>
                <w:sz w:val="15"/>
                <w:szCs w:val="15"/>
              </w:rPr>
            </w:pPr>
            <w:r>
              <w:rPr>
                <w:rFonts w:ascii="宋体" w:hAnsi="宋体" w:cs="宋体" w:eastAsia="宋体" w:hint="default"/>
                <w:spacing w:val="-1"/>
                <w:sz w:val="15"/>
                <w:szCs w:val="15"/>
              </w:rPr>
              <w:t>减：库存股</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9"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7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40"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217" w:type="dxa"/>
            <w:vMerge/>
            <w:tcBorders>
              <w:left w:val="single" w:sz="4" w:space="0" w:color="000000"/>
              <w:bottom w:val="single" w:sz="4" w:space="0" w:color="000000"/>
              <w:right w:val="single" w:sz="4" w:space="0" w:color="000000"/>
            </w:tcBorders>
          </w:tcPr>
          <w:p>
            <w:pPr/>
          </w:p>
        </w:tc>
        <w:tc>
          <w:tcPr>
            <w:tcW w:w="1536" w:type="dxa"/>
            <w:vMerge/>
            <w:tcBorders>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0"/>
              <w:jc w:val="right"/>
              <w:rPr>
                <w:rFonts w:ascii="Calibri" w:hAnsi="Calibri" w:cs="Calibri" w:eastAsia="Calibri" w:hint="default"/>
                <w:sz w:val="15"/>
                <w:szCs w:val="15"/>
              </w:rPr>
            </w:pPr>
            <w:r>
              <w:rPr>
                <w:rFonts w:ascii="Calibri"/>
                <w:spacing w:val="-1"/>
                <w:sz w:val="15"/>
              </w:rPr>
              <w:t>90,000,000.00</w:t>
            </w:r>
            <w:r>
              <w:rPr>
                <w:rFonts w:ascii="Calibri"/>
                <w:sz w:val="15"/>
              </w:rPr>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44,766,713.67</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pacing w:val="-1"/>
                <w:sz w:val="15"/>
              </w:rPr>
              <w:t>18,669,873.02</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Calibri" w:hAnsi="Calibri" w:cs="Calibri" w:eastAsia="Calibri" w:hint="default"/>
                <w:sz w:val="15"/>
                <w:szCs w:val="15"/>
              </w:rPr>
            </w:pPr>
            <w:r>
              <w:rPr>
                <w:rFonts w:ascii="Calibri"/>
                <w:spacing w:val="-1"/>
                <w:sz w:val="15"/>
              </w:rPr>
              <w:t>67,194,156.36</w:t>
            </w:r>
            <w:r>
              <w:rPr>
                <w:rFonts w:ascii="Calibri"/>
                <w:sz w:val="15"/>
              </w:rPr>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Calibri" w:hAnsi="Calibri" w:cs="Calibri" w:eastAsia="Calibri" w:hint="default"/>
                <w:sz w:val="15"/>
                <w:szCs w:val="15"/>
              </w:rPr>
            </w:pPr>
            <w:r>
              <w:rPr>
                <w:rFonts w:ascii="Calibri"/>
                <w:spacing w:val="-1"/>
                <w:sz w:val="15"/>
              </w:rPr>
              <w:t>-791,225.41</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pacing w:val="-1"/>
                <w:sz w:val="15"/>
              </w:rPr>
              <w:t>120,000.00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pacing w:val="-1"/>
                <w:sz w:val="15"/>
              </w:rPr>
              <w:t>219,959,517.64</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5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5"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552"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52"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0"/>
              <w:jc w:val="right"/>
              <w:rPr>
                <w:rFonts w:ascii="Calibri" w:hAnsi="Calibri" w:cs="Calibri" w:eastAsia="Calibri" w:hint="default"/>
                <w:sz w:val="15"/>
                <w:szCs w:val="15"/>
              </w:rPr>
            </w:pPr>
            <w:r>
              <w:rPr>
                <w:rFonts w:ascii="Calibri"/>
                <w:spacing w:val="-1"/>
                <w:sz w:val="15"/>
              </w:rPr>
              <w:t>90,000,000.00</w:t>
            </w:r>
            <w:r>
              <w:rPr>
                <w:rFonts w:ascii="Calibri"/>
                <w:sz w:val="15"/>
              </w:rPr>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44,766,713.67</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18,669,873.02</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Calibri" w:hAnsi="Calibri" w:cs="Calibri" w:eastAsia="Calibri" w:hint="default"/>
                <w:sz w:val="15"/>
                <w:szCs w:val="15"/>
              </w:rPr>
            </w:pPr>
            <w:r>
              <w:rPr>
                <w:rFonts w:ascii="Calibri"/>
                <w:spacing w:val="-1"/>
                <w:sz w:val="15"/>
              </w:rPr>
              <w:t>67,194,156.36</w:t>
            </w:r>
            <w:r>
              <w:rPr>
                <w:rFonts w:ascii="Calibri"/>
                <w:sz w:val="15"/>
              </w:rPr>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Calibri" w:hAnsi="Calibri" w:cs="Calibri" w:eastAsia="Calibri" w:hint="default"/>
                <w:sz w:val="15"/>
                <w:szCs w:val="15"/>
              </w:rPr>
            </w:pPr>
            <w:r>
              <w:rPr>
                <w:rFonts w:ascii="Calibri"/>
                <w:spacing w:val="-1"/>
                <w:sz w:val="15"/>
              </w:rPr>
              <w:t>-791,225.41</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pacing w:val="-1"/>
                <w:sz w:val="15"/>
              </w:rPr>
              <w:t>120,000.00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pacing w:val="-1"/>
                <w:sz w:val="15"/>
              </w:rPr>
              <w:t>219,959,517.64</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Calibri" w:hAnsi="Calibri" w:cs="Calibri" w:eastAsia="Calibri" w:hint="default"/>
                <w:sz w:val="15"/>
                <w:szCs w:val="15"/>
              </w:rPr>
              <w:t>“</w:t>
            </w:r>
            <w:r>
              <w:rPr>
                <w:rFonts w:ascii="Calibri" w:hAnsi="Calibri" w:cs="Calibri" w:eastAsia="Calibri"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号填列）</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833,308.79</w:t>
            </w:r>
            <w:r>
              <w:rPr>
                <w:rFonts w:ascii="Calibri"/>
                <w:sz w:val="15"/>
              </w:rPr>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48,151,219.53</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1"/>
                <w:sz w:val="15"/>
              </w:rPr>
              <w:t>-505,939.13</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1,820,309.60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55,315,414.03</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53,167,734.77</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-431,921.07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52,735,813.70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830,582.42</w:t>
            </w: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-505,939.13</w:t>
            </w: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324,643.29</w:t>
            </w:r>
            <w:r>
              <w:rPr>
                <w:rFonts w:ascii="Calibri"/>
                <w:sz w:val="15"/>
              </w:rPr>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830,582.42</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pacing w:val="-1"/>
                <w:sz w:val="15"/>
              </w:rPr>
              <w:t>53,167,734.77</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Calibri" w:hAnsi="Calibri" w:cs="Calibri" w:eastAsia="Calibri" w:hint="default"/>
                <w:sz w:val="15"/>
                <w:szCs w:val="15"/>
              </w:rPr>
            </w:pPr>
            <w:r>
              <w:rPr>
                <w:rFonts w:ascii="Calibri"/>
                <w:spacing w:val="-1"/>
                <w:sz w:val="15"/>
              </w:rPr>
              <w:t>-505,939.13</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pacing w:val="-1"/>
                <w:sz w:val="15"/>
              </w:rPr>
              <w:t>-431,921.07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pacing w:val="-1"/>
                <w:sz w:val="15"/>
              </w:rPr>
              <w:t>53,060,456.99</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2"/>
                <w:sz w:val="15"/>
              </w:rPr>
              <w:t>2,726.37</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2,252,230.67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2,254,957.04</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7"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所有者投入资本</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2"/>
                <w:sz w:val="15"/>
              </w:rPr>
              <w:t>2,726.37</w:t>
            </w: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2,252,230.67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2,254,957.04</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7"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．股份支付计入所有者权益的金额</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7"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．其他</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7"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．提取盈余公积</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7"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．提取一般风险准备</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7"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．对所有者（或股东）的分配</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7"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7"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．资本公积转增资本（或股本）</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7"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．盈余公积转增资本（或股本）</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7"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．盈余公积弥补亏损</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5"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77"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．本期提取</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．本期使用</w:t>
            </w:r>
          </w:p>
        </w:tc>
        <w:tc>
          <w:tcPr>
            <w:tcW w:w="1515"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0"/>
              <w:jc w:val="right"/>
              <w:rPr>
                <w:rFonts w:ascii="Calibri" w:hAnsi="Calibri" w:cs="Calibri" w:eastAsia="Calibri" w:hint="default"/>
                <w:sz w:val="15"/>
                <w:szCs w:val="15"/>
              </w:rPr>
            </w:pPr>
            <w:r>
              <w:rPr>
                <w:rFonts w:ascii="Calibri"/>
                <w:spacing w:val="-1"/>
                <w:sz w:val="15"/>
              </w:rPr>
              <w:t>90,000,000.00</w:t>
            </w:r>
            <w:r>
              <w:rPr>
                <w:rFonts w:ascii="Calibri"/>
                <w:sz w:val="15"/>
              </w:rPr>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45,600,022.46</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z w:val="15"/>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23,686,388.26</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115,345,375.89</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1"/>
                <w:sz w:val="15"/>
              </w:rPr>
              <w:t>-1,297,164.54</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1"/>
                <w:sz w:val="15"/>
              </w:rPr>
              <w:t>1,940,309.60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pacing w:val="-2"/>
                <w:sz w:val="15"/>
              </w:rPr>
              <w:t>275,274,931.67</w:t>
            </w:r>
          </w:p>
        </w:tc>
      </w:tr>
    </w:tbl>
    <w:p>
      <w:pPr>
        <w:spacing w:before="8"/>
        <w:ind w:left="152"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4924" w:val="left" w:leader="none"/>
          <w:tab w:pos="9158" w:val="left" w:leader="none"/>
        </w:tabs>
        <w:spacing w:before="74"/>
        <w:ind w:left="152"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90"/>
          <w:footerReference w:type="default" r:id="rId91"/>
          <w:pgSz w:w="16840" w:h="11910" w:orient="landscape"/>
          <w:pgMar w:header="853" w:footer="975" w:top="1280" w:bottom="1160" w:left="980" w:right="0"/>
          <w:pgNumType w:start="66"/>
        </w:sectPr>
      </w:pPr>
    </w:p>
    <w:p>
      <w:pPr>
        <w:spacing w:line="285" w:lineRule="auto" w:before="7"/>
        <w:ind w:left="6067" w:right="7048" w:firstLine="2"/>
        <w:jc w:val="center"/>
        <w:rPr>
          <w:rFonts w:ascii="宋体" w:hAnsi="宋体" w:cs="宋体" w:eastAsia="宋体" w:hint="default"/>
          <w:sz w:val="21"/>
          <w:szCs w:val="21"/>
        </w:rPr>
      </w:pPr>
      <w:r>
        <w:rPr/>
        <w:pict>
          <v:group style="position:absolute;margin-left:55.200001pt;margin-top:1.693677pt;width:731.5pt;height:.1pt;mso-position-horizontal-relative:page;mso-position-vertical-relative:paragraph;z-index:-1144552" coordorigin="1104,34" coordsize="14630,2">
            <v:shape style="position:absolute;left:1104;top:34;width:14630;height:2" coordorigin="1104,34" coordsize="14630,0" path="m1104,34l15734,34e" filled="false" stroked="true" strokeweight=".72pt" strokecolor="#000000">
              <v:path arrowok="t"/>
            </v:shape>
            <w10:wrap type="none"/>
          </v:group>
        </w:pict>
      </w:r>
      <w:r>
        <w:rPr>
          <w:rFonts w:ascii="宋体" w:hAnsi="宋体" w:cs="宋体" w:eastAsia="宋体" w:hint="default"/>
          <w:b/>
          <w:bCs/>
          <w:sz w:val="21"/>
          <w:szCs w:val="21"/>
        </w:rPr>
        <w:t>万达信息股份有限公司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合并所有者权益变动表（续）</w:t>
      </w:r>
      <w:r>
        <w:rPr>
          <w:rFonts w:ascii="宋体" w:hAnsi="宋体" w:cs="宋体" w:eastAsia="宋体" w:hint="default"/>
          <w:spacing w:val="-1"/>
          <w:sz w:val="21"/>
          <w:szCs w:val="21"/>
        </w:rPr>
      </w:r>
    </w:p>
    <w:p>
      <w:pPr>
        <w:spacing w:before="11"/>
        <w:ind w:left="5418" w:right="639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289" w:type="dxa"/>
        <w:tblLayout w:type="fixed"/>
        <w:tblCellMar>
          <w:top w:w="0" w:type="dxa"/>
          <w:left w:w="0" w:type="dxa"/>
          <w:bottom w:w="0" w:type="dxa"/>
          <w:right w:w="0" w:type="dxa"/>
        </w:tblCellMar>
        <w:tblLook w:val="01E0"/>
      </w:tblPr>
      <w:tblGrid>
        <w:gridCol w:w="3173"/>
        <w:gridCol w:w="1517"/>
        <w:gridCol w:w="1342"/>
        <w:gridCol w:w="979"/>
        <w:gridCol w:w="989"/>
        <w:gridCol w:w="1190"/>
        <w:gridCol w:w="1272"/>
        <w:gridCol w:w="1191"/>
        <w:gridCol w:w="1214"/>
        <w:gridCol w:w="1308"/>
      </w:tblGrid>
      <w:tr>
        <w:trPr>
          <w:trHeight w:val="254" w:hRule="exact"/>
        </w:trPr>
        <w:tc>
          <w:tcPr>
            <w:tcW w:w="317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003"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15"/>
                <w:szCs w:val="15"/>
              </w:rPr>
            </w:pPr>
            <w:r>
              <w:rPr>
                <w:rFonts w:ascii="Calibri" w:hAnsi="Calibri" w:cs="Calibri" w:eastAsia="Calibri" w:hint="default"/>
                <w:sz w:val="15"/>
                <w:szCs w:val="15"/>
              </w:rPr>
              <w:t>2009</w:t>
            </w:r>
            <w:r>
              <w:rPr>
                <w:rFonts w:ascii="Calibri" w:hAnsi="Calibri" w:cs="Calibri" w:eastAsia="Calibri" w:hint="default"/>
                <w:spacing w:val="6"/>
                <w:sz w:val="15"/>
                <w:szCs w:val="15"/>
              </w:rPr>
              <w:t> </w:t>
            </w:r>
            <w:r>
              <w:rPr>
                <w:rFonts w:ascii="宋体" w:hAnsi="宋体" w:cs="宋体" w:eastAsia="宋体" w:hint="default"/>
                <w:spacing w:val="-3"/>
                <w:sz w:val="15"/>
                <w:szCs w:val="15"/>
              </w:rPr>
              <w:t>年度</w:t>
            </w:r>
            <w:r>
              <w:rPr>
                <w:rFonts w:ascii="宋体" w:hAnsi="宋体" w:cs="宋体" w:eastAsia="宋体" w:hint="default"/>
                <w:sz w:val="15"/>
                <w:szCs w:val="15"/>
              </w:rPr>
            </w:r>
          </w:p>
        </w:tc>
      </w:tr>
      <w:tr>
        <w:trPr>
          <w:trHeight w:val="254" w:hRule="exact"/>
        </w:trPr>
        <w:tc>
          <w:tcPr>
            <w:tcW w:w="3173" w:type="dxa"/>
            <w:vMerge/>
            <w:tcBorders>
              <w:left w:val="single" w:sz="4" w:space="0" w:color="000000"/>
              <w:right w:val="single" w:sz="4" w:space="0" w:color="000000"/>
            </w:tcBorders>
          </w:tcPr>
          <w:p>
            <w:pPr/>
          </w:p>
        </w:tc>
        <w:tc>
          <w:tcPr>
            <w:tcW w:w="8481"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1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left="153"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30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left="124"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4" w:hRule="exact"/>
        </w:trPr>
        <w:tc>
          <w:tcPr>
            <w:tcW w:w="3173" w:type="dxa"/>
            <w:vMerge/>
            <w:tcBorders>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2" w:right="0"/>
              <w:jc w:val="left"/>
              <w:rPr>
                <w:rFonts w:ascii="Calibri" w:hAnsi="Calibri" w:cs="Calibri" w:eastAsia="Calibri" w:hint="default"/>
                <w:sz w:val="15"/>
                <w:szCs w:val="15"/>
              </w:rPr>
            </w:pPr>
            <w:r>
              <w:rPr>
                <w:rFonts w:ascii="宋体" w:hAnsi="宋体" w:cs="宋体" w:eastAsia="宋体" w:hint="default"/>
                <w:sz w:val="15"/>
                <w:szCs w:val="15"/>
              </w:rPr>
              <w:t>实收资本</w:t>
            </w:r>
            <w:r>
              <w:rPr>
                <w:rFonts w:ascii="Calibri" w:hAnsi="Calibri" w:cs="Calibri" w:eastAsia="Calibri" w:hint="default"/>
                <w:sz w:val="15"/>
                <w:szCs w:val="15"/>
              </w:rPr>
              <w:t>(</w:t>
            </w:r>
            <w:r>
              <w:rPr>
                <w:rFonts w:ascii="宋体" w:hAnsi="宋体" w:cs="宋体" w:eastAsia="宋体" w:hint="default"/>
                <w:sz w:val="15"/>
                <w:szCs w:val="15"/>
              </w:rPr>
              <w:t>或股本</w:t>
            </w:r>
            <w:r>
              <w:rPr>
                <w:rFonts w:ascii="Calibri" w:hAnsi="Calibri" w:cs="Calibri" w:eastAsia="Calibri" w:hint="default"/>
                <w:sz w:val="15"/>
                <w:szCs w:val="15"/>
              </w:rPr>
              <w:t>)</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67"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宋体" w:hAnsi="宋体" w:cs="宋体" w:eastAsia="宋体" w:hint="default"/>
                <w:sz w:val="15"/>
                <w:szCs w:val="15"/>
              </w:rPr>
            </w:pPr>
            <w:r>
              <w:rPr>
                <w:rFonts w:ascii="宋体" w:hAnsi="宋体" w:cs="宋体" w:eastAsia="宋体" w:hint="default"/>
                <w:spacing w:val="-1"/>
                <w:sz w:val="15"/>
                <w:szCs w:val="15"/>
              </w:rPr>
              <w:t>减：库存股</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91"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9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56"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214" w:type="dxa"/>
            <w:vMerge/>
            <w:tcBorders>
              <w:left w:val="single" w:sz="4" w:space="0" w:color="000000"/>
              <w:bottom w:val="single" w:sz="4" w:space="0" w:color="000000"/>
              <w:right w:val="single" w:sz="4" w:space="0" w:color="000000"/>
            </w:tcBorders>
          </w:tcPr>
          <w:p>
            <w:pPr/>
          </w:p>
        </w:tc>
        <w:tc>
          <w:tcPr>
            <w:tcW w:w="1308" w:type="dxa"/>
            <w:vMerge/>
            <w:tcBorders>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5"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3"/>
              <w:jc w:val="right"/>
              <w:rPr>
                <w:rFonts w:ascii="宋体" w:hAnsi="宋体" w:cs="宋体" w:eastAsia="宋体" w:hint="default"/>
                <w:sz w:val="15"/>
                <w:szCs w:val="15"/>
              </w:rPr>
            </w:pPr>
            <w:r>
              <w:rPr>
                <w:rFonts w:ascii="宋体"/>
                <w:spacing w:val="-2"/>
                <w:sz w:val="15"/>
              </w:rPr>
              <w:t>90,000,000.00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2"/>
                <w:sz w:val="15"/>
              </w:rPr>
              <w:t>44,766,713.67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2"/>
                <w:sz w:val="15"/>
              </w:rPr>
              <w:t>14,903,686.54</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49,026,394.64</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2"/>
                <w:sz w:val="15"/>
              </w:rPr>
              <w:t>-1,515,971.22</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1"/>
                <w:sz w:val="15"/>
              </w:rPr>
              <w:t>120,000.00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1"/>
                <w:sz w:val="15"/>
              </w:rPr>
              <w:t>197,300,823.63</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5"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3"/>
              <w:jc w:val="right"/>
              <w:rPr>
                <w:rFonts w:ascii="宋体" w:hAnsi="宋体" w:cs="宋体" w:eastAsia="宋体" w:hint="default"/>
                <w:sz w:val="15"/>
                <w:szCs w:val="15"/>
              </w:rPr>
            </w:pPr>
            <w:r>
              <w:rPr>
                <w:rFonts w:ascii="宋体"/>
                <w:spacing w:val="-2"/>
                <w:sz w:val="15"/>
              </w:rPr>
              <w:t>90,000,000.00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2"/>
                <w:sz w:val="15"/>
              </w:rPr>
              <w:t>44,766,713.67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2"/>
                <w:sz w:val="15"/>
              </w:rPr>
              <w:t>14,903,686.54</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49,026,394.64</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2"/>
                <w:sz w:val="15"/>
              </w:rPr>
              <w:t>-1,515,971.22</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1"/>
                <w:sz w:val="15"/>
              </w:rPr>
              <w:t>120,000.00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1"/>
                <w:sz w:val="15"/>
              </w:rPr>
              <w:t>197,300,823.63</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Calibri" w:hAnsi="Calibri" w:cs="Calibri" w:eastAsia="Calibri" w:hint="default"/>
                <w:sz w:val="15"/>
                <w:szCs w:val="15"/>
              </w:rPr>
              <w:t>“</w:t>
            </w:r>
            <w:r>
              <w:rPr>
                <w:rFonts w:ascii="Calibri" w:hAnsi="Calibri" w:cs="Calibri" w:eastAsia="Calibri"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号填列）</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2"/>
                <w:sz w:val="15"/>
              </w:rPr>
              <w:t>3,766,186.48</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18,167,761.72</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pacing w:val="-1"/>
                <w:sz w:val="15"/>
              </w:rPr>
              <w:t>724,745.81</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22,658,694.01</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39,933,948.20</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39,933,948.20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pacing w:val="-1"/>
                <w:sz w:val="15"/>
              </w:rPr>
              <w:t>724,745.81</w:t>
            </w: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724,745.81</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39,933,948.20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宋体" w:hAnsi="宋体" w:cs="宋体" w:eastAsia="宋体" w:hint="default"/>
                <w:sz w:val="15"/>
                <w:szCs w:val="15"/>
              </w:rPr>
            </w:pPr>
            <w:r>
              <w:rPr>
                <w:rFonts w:ascii="宋体"/>
                <w:spacing w:val="-1"/>
                <w:sz w:val="15"/>
              </w:rPr>
              <w:t>724,745.81</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2"/>
                <w:sz w:val="15"/>
              </w:rPr>
              <w:t>40,658,694.01</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所有者投入资本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．股份支付计入所有者权益的金额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0"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2"/>
                <w:sz w:val="15"/>
              </w:rPr>
              <w:t>3,766,186.48</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-21,766,186.48</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-18,000,000.00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．提取盈余公积</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2"/>
                <w:sz w:val="15"/>
              </w:rPr>
              <w:t>3,766,186.48</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-3,766,186.48</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．提取一般风险准备</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0"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．对所有者（或股东）的分配</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-18,000,000.00</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宋体" w:hAnsi="宋体" w:cs="宋体" w:eastAsia="宋体" w:hint="default"/>
                <w:sz w:val="15"/>
                <w:szCs w:val="15"/>
              </w:rPr>
            </w:pPr>
            <w:r>
              <w:rPr>
                <w:rFonts w:ascii="宋体"/>
                <w:spacing w:val="-1"/>
                <w:sz w:val="15"/>
              </w:rPr>
              <w:t>-18,000,000.00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．资本公积转增资本（或股本）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0"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．盈余公积转增资本（或股本）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．盈余公积弥补亏损</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5"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80"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5"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．本期提取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．本期使用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19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宋体" w:hAnsi="宋体" w:cs="宋体" w:eastAsia="宋体" w:hint="default"/>
                <w:sz w:val="15"/>
                <w:szCs w:val="15"/>
              </w:rPr>
            </w:pPr>
            <w:r>
              <w:rPr>
                <w:rFonts w:ascii="宋体"/>
                <w:spacing w:val="-2"/>
                <w:sz w:val="15"/>
              </w:rPr>
              <w:t>90,000,000.00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44,766,713.67</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0.00</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2"/>
                <w:sz w:val="15"/>
              </w:rPr>
              <w:t>18,669,873.02</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67,194,156.36</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-791,225.41</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120,000.00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219,959,517.64</w:t>
            </w:r>
          </w:p>
        </w:tc>
      </w:tr>
    </w:tbl>
    <w:p>
      <w:pPr>
        <w:spacing w:after="0" w:line="240" w:lineRule="auto"/>
        <w:jc w:val="right"/>
        <w:rPr>
          <w:rFonts w:ascii="宋体" w:hAnsi="宋体" w:cs="宋体" w:eastAsia="宋体" w:hint="default"/>
          <w:sz w:val="15"/>
          <w:szCs w:val="15"/>
        </w:rPr>
        <w:sectPr>
          <w:footerReference w:type="default" r:id="rId92"/>
          <w:pgSz w:w="16840" w:h="11910" w:orient="landscape"/>
          <w:pgMar w:footer="1674" w:header="853" w:top="1280" w:bottom="1920" w:left="980" w:right="0"/>
          <w:pgNumType w:start="67"/>
        </w:sectPr>
      </w:pPr>
    </w:p>
    <w:p>
      <w:pPr>
        <w:spacing w:before="51"/>
        <w:ind w:left="5416" w:right="6393" w:firstLine="0"/>
        <w:jc w:val="center"/>
        <w:rPr>
          <w:rFonts w:ascii="宋体" w:hAnsi="宋体" w:cs="宋体" w:eastAsia="宋体" w:hint="default"/>
          <w:sz w:val="21"/>
          <w:szCs w:val="21"/>
        </w:rPr>
      </w:pPr>
      <w:r>
        <w:rPr/>
        <w:pict>
          <v:shape style="position:absolute;margin-left:56.709999pt;margin-top:42.660328pt;width:96.702888pt;height:19.389836pt;mso-position-horizontal-relative:page;mso-position-vertical-relative:page;z-index:2104" type="#_x0000_t75" stroked="false">
            <v:imagedata r:id="rId6" o:title=""/>
          </v:shape>
        </w:pict>
      </w:r>
      <w:r>
        <w:rPr/>
        <w:pict>
          <v:group style="position:absolute;margin-left:55.200001pt;margin-top:66.020004pt;width:731.5pt;height:.1pt;mso-position-horizontal-relative:page;mso-position-vertical-relative:page;z-index:2128" coordorigin="1104,1320" coordsize="14630,2">
            <v:shape style="position:absolute;left:1104;top:1320;width:14630;height:2" coordorigin="1104,1320" coordsize="14630,0" path="m1104,1320l15734,1320e" filled="false" stroked="true" strokeweight=".72pt" strokecolor="#000000">
              <v:path arrowok="t"/>
            </v:shape>
            <w10:wrap type="none"/>
          </v:group>
        </w:pict>
      </w:r>
      <w:r>
        <w:rPr>
          <w:rFonts w:ascii="宋体" w:hAnsi="宋体" w:cs="宋体" w:eastAsia="宋体" w:hint="default"/>
          <w:b/>
          <w:bCs/>
          <w:sz w:val="21"/>
          <w:szCs w:val="21"/>
        </w:rPr>
        <w:t>所有者权益变动表</w:t>
      </w:r>
      <w:r>
        <w:rPr>
          <w:rFonts w:ascii="宋体" w:hAnsi="宋体" w:cs="宋体" w:eastAsia="宋体" w:hint="default"/>
          <w:sz w:val="21"/>
          <w:szCs w:val="21"/>
        </w:rPr>
      </w:r>
    </w:p>
    <w:p>
      <w:pPr>
        <w:spacing w:before="51"/>
        <w:ind w:left="5418" w:right="639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289" w:type="dxa"/>
        <w:tblLayout w:type="fixed"/>
        <w:tblCellMar>
          <w:top w:w="0" w:type="dxa"/>
          <w:left w:w="0" w:type="dxa"/>
          <w:bottom w:w="0" w:type="dxa"/>
          <w:right w:w="0" w:type="dxa"/>
        </w:tblCellMar>
        <w:tblLook w:val="01E0"/>
      </w:tblPr>
      <w:tblGrid>
        <w:gridCol w:w="3159"/>
        <w:gridCol w:w="1805"/>
        <w:gridCol w:w="1622"/>
        <w:gridCol w:w="1248"/>
        <w:gridCol w:w="1272"/>
        <w:gridCol w:w="1476"/>
        <w:gridCol w:w="1534"/>
        <w:gridCol w:w="1531"/>
      </w:tblGrid>
      <w:tr>
        <w:trPr>
          <w:trHeight w:val="254" w:hRule="exact"/>
        </w:trPr>
        <w:tc>
          <w:tcPr>
            <w:tcW w:w="315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490"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15"/>
                <w:szCs w:val="15"/>
              </w:rPr>
            </w:pPr>
            <w:r>
              <w:rPr>
                <w:rFonts w:ascii="宋体" w:hAnsi="宋体" w:cs="宋体" w:eastAsia="宋体" w:hint="default"/>
                <w:sz w:val="15"/>
                <w:szCs w:val="15"/>
              </w:rPr>
              <w:t>2010</w:t>
            </w:r>
            <w:r>
              <w:rPr>
                <w:rFonts w:ascii="宋体" w:hAnsi="宋体" w:cs="宋体" w:eastAsia="宋体" w:hint="default"/>
                <w:spacing w:val="-37"/>
                <w:sz w:val="15"/>
                <w:szCs w:val="15"/>
              </w:rPr>
              <w:t> </w:t>
            </w:r>
            <w:r>
              <w:rPr>
                <w:rFonts w:ascii="宋体" w:hAnsi="宋体" w:cs="宋体" w:eastAsia="宋体" w:hint="default"/>
                <w:sz w:val="15"/>
                <w:szCs w:val="15"/>
              </w:rPr>
              <w:t>年度</w:t>
            </w:r>
          </w:p>
        </w:tc>
      </w:tr>
      <w:tr>
        <w:trPr>
          <w:trHeight w:val="254" w:hRule="exact"/>
        </w:trPr>
        <w:tc>
          <w:tcPr>
            <w:tcW w:w="3159" w:type="dxa"/>
            <w:vMerge/>
            <w:tcBorders>
              <w:left w:val="single" w:sz="4" w:space="0" w:color="000000"/>
              <w:right w:val="single" w:sz="4" w:space="0" w:color="000000"/>
            </w:tcBorders>
          </w:tcPr>
          <w:p>
            <w:pPr/>
          </w:p>
        </w:tc>
        <w:tc>
          <w:tcPr>
            <w:tcW w:w="895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531"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left="237"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4" w:hRule="exact"/>
        </w:trPr>
        <w:tc>
          <w:tcPr>
            <w:tcW w:w="3159" w:type="dxa"/>
            <w:vMerge/>
            <w:tcBorders>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28" w:right="0"/>
              <w:jc w:val="left"/>
              <w:rPr>
                <w:rFonts w:ascii="Calibri" w:hAnsi="Calibri" w:cs="Calibri" w:eastAsia="Calibri" w:hint="default"/>
                <w:sz w:val="15"/>
                <w:szCs w:val="15"/>
              </w:rPr>
            </w:pPr>
            <w:r>
              <w:rPr>
                <w:rFonts w:ascii="宋体" w:hAnsi="宋体" w:cs="宋体" w:eastAsia="宋体" w:hint="default"/>
                <w:sz w:val="15"/>
                <w:szCs w:val="15"/>
              </w:rPr>
              <w:t>实收资本</w:t>
            </w:r>
            <w:r>
              <w:rPr>
                <w:rFonts w:ascii="Calibri" w:hAnsi="Calibri" w:cs="Calibri" w:eastAsia="Calibri" w:hint="default"/>
                <w:sz w:val="15"/>
                <w:szCs w:val="15"/>
              </w:rPr>
              <w:t>(</w:t>
            </w:r>
            <w:r>
              <w:rPr>
                <w:rFonts w:ascii="宋体" w:hAnsi="宋体" w:cs="宋体" w:eastAsia="宋体" w:hint="default"/>
                <w:sz w:val="15"/>
                <w:szCs w:val="15"/>
              </w:rPr>
              <w:t>或股本</w:t>
            </w:r>
            <w:r>
              <w:rPr>
                <w:rFonts w:ascii="Calibri" w:hAnsi="Calibri" w:cs="Calibri" w:eastAsia="Calibri" w:hint="default"/>
                <w:sz w:val="15"/>
                <w:szCs w:val="15"/>
              </w:rPr>
              <w:t>)</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08"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44"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31"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34"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86"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531" w:type="dxa"/>
            <w:vMerge/>
            <w:tcBorders>
              <w:left w:val="single" w:sz="4" w:space="0" w:color="000000"/>
              <w:bottom w:val="single" w:sz="4" w:space="0" w:color="000000"/>
              <w:right w:val="single" w:sz="4" w:space="0" w:color="000000"/>
            </w:tcBorders>
          </w:tcPr>
          <w:p>
            <w:pP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5"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0"/>
              <w:jc w:val="right"/>
              <w:rPr>
                <w:rFonts w:ascii="Calibri" w:hAnsi="Calibri" w:cs="Calibri" w:eastAsia="Calibri" w:hint="default"/>
                <w:sz w:val="15"/>
                <w:szCs w:val="15"/>
              </w:rPr>
            </w:pPr>
            <w:r>
              <w:rPr>
                <w:rFonts w:ascii="Calibri"/>
                <w:spacing w:val="-1"/>
                <w:sz w:val="15"/>
              </w:rPr>
              <w:t>90,000,000.00</w:t>
            </w:r>
            <w:r>
              <w:rPr>
                <w:rFonts w:ascii="Calibri"/>
                <w:sz w:val="15"/>
              </w:rPr>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2"/>
                <w:sz w:val="15"/>
              </w:rPr>
              <w:t>44,750,747.91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18,669,873.02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Calibri" w:hAnsi="Calibri" w:cs="Calibri" w:eastAsia="Calibri" w:hint="default"/>
                <w:sz w:val="15"/>
                <w:szCs w:val="15"/>
              </w:rPr>
            </w:pPr>
            <w:r>
              <w:rPr>
                <w:rFonts w:ascii="Calibri"/>
                <w:spacing w:val="-1"/>
                <w:sz w:val="15"/>
              </w:rPr>
              <w:t>66,228,060.09</w:t>
            </w:r>
            <w:r>
              <w:rPr>
                <w:rFonts w:ascii="Calibri"/>
                <w:sz w:val="15"/>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219,648,681.02</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5"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5"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0"/>
              <w:jc w:val="right"/>
              <w:rPr>
                <w:rFonts w:ascii="Calibri" w:hAnsi="Calibri" w:cs="Calibri" w:eastAsia="Calibri" w:hint="default"/>
                <w:sz w:val="15"/>
                <w:szCs w:val="15"/>
              </w:rPr>
            </w:pPr>
            <w:r>
              <w:rPr>
                <w:rFonts w:ascii="Calibri"/>
                <w:spacing w:val="-1"/>
                <w:sz w:val="15"/>
              </w:rPr>
              <w:t>90,000,000.00</w:t>
            </w:r>
            <w:r>
              <w:rPr>
                <w:rFonts w:ascii="Calibri"/>
                <w:sz w:val="15"/>
              </w:rPr>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2"/>
                <w:sz w:val="15"/>
              </w:rPr>
              <w:t>44,750,747.91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18,669,873.02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Calibri" w:hAnsi="Calibri" w:cs="Calibri" w:eastAsia="Calibri" w:hint="default"/>
                <w:sz w:val="15"/>
                <w:szCs w:val="15"/>
              </w:rPr>
            </w:pPr>
            <w:r>
              <w:rPr>
                <w:rFonts w:ascii="Calibri"/>
                <w:spacing w:val="-1"/>
                <w:sz w:val="15"/>
              </w:rPr>
              <w:t>66,228,060.09</w:t>
            </w:r>
            <w:r>
              <w:rPr>
                <w:rFonts w:ascii="Calibri"/>
                <w:sz w:val="15"/>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219,648,681.02</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Calibri" w:hAnsi="Calibri" w:cs="Calibri" w:eastAsia="Calibri" w:hint="default"/>
                <w:sz w:val="15"/>
                <w:szCs w:val="15"/>
              </w:rPr>
              <w:t>“</w:t>
            </w:r>
            <w:r>
              <w:rPr>
                <w:rFonts w:ascii="Calibri" w:hAnsi="Calibri" w:cs="Calibri" w:eastAsia="Calibri"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号填列）</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830,582.42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1"/>
                <w:sz w:val="15"/>
              </w:rPr>
              <w:t>45,148,637.14</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50,995,734.80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1"/>
                <w:sz w:val="15"/>
              </w:rPr>
              <w:t>50,165,152.38</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50,165,152.38</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830,582.42</w:t>
            </w: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830,582.42</w:t>
            </w: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830,582.42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2"/>
              <w:jc w:val="right"/>
              <w:rPr>
                <w:rFonts w:ascii="Calibri" w:hAnsi="Calibri" w:cs="Calibri" w:eastAsia="Calibri" w:hint="default"/>
                <w:sz w:val="15"/>
                <w:szCs w:val="15"/>
              </w:rPr>
            </w:pPr>
            <w:r>
              <w:rPr>
                <w:rFonts w:ascii="Calibri"/>
                <w:spacing w:val="-1"/>
                <w:sz w:val="15"/>
              </w:rPr>
              <w:t>50,165,152.38</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9"/>
              <w:jc w:val="right"/>
              <w:rPr>
                <w:rFonts w:ascii="Calibri" w:hAnsi="Calibri" w:cs="Calibri" w:eastAsia="Calibri" w:hint="default"/>
                <w:sz w:val="15"/>
                <w:szCs w:val="15"/>
              </w:rPr>
            </w:pPr>
            <w:r>
              <w:rPr>
                <w:rFonts w:ascii="Calibri"/>
                <w:spacing w:val="-1"/>
                <w:sz w:val="15"/>
              </w:rPr>
              <w:t>50,995,734.80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所有者投入资本</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．股份支付计入所有者权益的金额</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0"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．其他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．提取盈余公积</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1"/>
                <w:sz w:val="15"/>
              </w:rPr>
              <w:t>-5,016,515.24</w:t>
            </w:r>
            <w:r>
              <w:rPr>
                <w:rFonts w:ascii="Calibri"/>
                <w:sz w:val="15"/>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．提取一般风险准备</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0"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．对所有者（或股东）的分配</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．资本公积转增资本（或股本）</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80"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．盈余公积转增资本（或股本）</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80"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．盈余公积弥补亏损</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5"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80"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5"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．本期提取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．本期使用</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5"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0"/>
              <w:jc w:val="right"/>
              <w:rPr>
                <w:rFonts w:ascii="Calibri" w:hAnsi="Calibri" w:cs="Calibri" w:eastAsia="Calibri" w:hint="default"/>
                <w:sz w:val="15"/>
                <w:szCs w:val="15"/>
              </w:rPr>
            </w:pPr>
            <w:r>
              <w:rPr>
                <w:rFonts w:ascii="Calibri"/>
                <w:spacing w:val="-1"/>
                <w:sz w:val="15"/>
              </w:rPr>
              <w:t>90,000,000.00</w:t>
            </w:r>
            <w:r>
              <w:rPr>
                <w:rFonts w:ascii="Calibri"/>
                <w:sz w:val="15"/>
              </w:rPr>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45,581,330.33</w:t>
            </w:r>
            <w:r>
              <w:rPr>
                <w:rFonts w:ascii="Calibri"/>
                <w:sz w:val="15"/>
              </w:rPr>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Calibri" w:hAnsi="Calibri" w:cs="Calibri" w:eastAsia="Calibri" w:hint="default"/>
                <w:sz w:val="15"/>
                <w:szCs w:val="15"/>
              </w:rPr>
            </w:pPr>
            <w:r>
              <w:rPr>
                <w:rFonts w:ascii="Calibri"/>
                <w:sz w:val="15"/>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8"/>
              <w:jc w:val="right"/>
              <w:rPr>
                <w:rFonts w:ascii="Calibri" w:hAnsi="Calibri" w:cs="Calibri" w:eastAsia="Calibri" w:hint="default"/>
                <w:sz w:val="15"/>
                <w:szCs w:val="15"/>
              </w:rPr>
            </w:pPr>
            <w:r>
              <w:rPr>
                <w:rFonts w:ascii="Calibri"/>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1"/>
                <w:sz w:val="15"/>
              </w:rPr>
              <w:t>23,686,388.26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Calibri" w:hAnsi="Calibri" w:cs="Calibri" w:eastAsia="Calibri" w:hint="default"/>
                <w:sz w:val="15"/>
                <w:szCs w:val="15"/>
              </w:rPr>
            </w:pPr>
            <w:r>
              <w:rPr>
                <w:rFonts w:ascii="Calibri"/>
                <w:spacing w:val="-2"/>
                <w:sz w:val="15"/>
              </w:rPr>
              <w:t>111,376,697.23</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99"/>
              <w:jc w:val="right"/>
              <w:rPr>
                <w:rFonts w:ascii="Calibri" w:hAnsi="Calibri" w:cs="Calibri" w:eastAsia="Calibri" w:hint="default"/>
                <w:sz w:val="15"/>
                <w:szCs w:val="15"/>
              </w:rPr>
            </w:pPr>
            <w:r>
              <w:rPr>
                <w:rFonts w:ascii="Calibri"/>
                <w:spacing w:val="-2"/>
                <w:sz w:val="15"/>
              </w:rPr>
              <w:t>270,644,415.82</w:t>
            </w:r>
          </w:p>
        </w:tc>
      </w:tr>
    </w:tbl>
    <w:p>
      <w:pPr>
        <w:spacing w:after="0" w:line="240" w:lineRule="auto"/>
        <w:jc w:val="right"/>
        <w:rPr>
          <w:rFonts w:ascii="Calibri" w:hAnsi="Calibri" w:cs="Calibri" w:eastAsia="Calibri" w:hint="default"/>
          <w:sz w:val="15"/>
          <w:szCs w:val="15"/>
        </w:rPr>
        <w:sectPr>
          <w:headerReference w:type="default" r:id="rId93"/>
          <w:pgSz w:w="16840" w:h="11910" w:orient="landscape"/>
          <w:pgMar w:header="1086" w:footer="1674" w:top="1560" w:bottom="1920" w:left="980" w:right="0"/>
        </w:sectPr>
      </w:pPr>
    </w:p>
    <w:p>
      <w:pPr>
        <w:spacing w:before="51"/>
        <w:ind w:left="5098" w:right="6391" w:firstLine="0"/>
        <w:jc w:val="center"/>
        <w:rPr>
          <w:rFonts w:ascii="宋体" w:hAnsi="宋体" w:cs="宋体" w:eastAsia="宋体" w:hint="default"/>
          <w:sz w:val="21"/>
          <w:szCs w:val="21"/>
        </w:rPr>
      </w:pPr>
      <w:r>
        <w:rPr/>
        <w:pict>
          <v:shape style="position:absolute;margin-left:72.059998pt;margin-top:42.660328pt;width:96.702888pt;height:19.389836pt;mso-position-horizontal-relative:page;mso-position-vertical-relative:page;z-index:2152" type="#_x0000_t75" stroked="false">
            <v:imagedata r:id="rId6" o:title=""/>
          </v:shape>
        </w:pict>
      </w:r>
      <w:r>
        <w:rPr/>
        <w:pict>
          <v:group style="position:absolute;margin-left:70.559998pt;margin-top:66.020004pt;width:700.9pt;height:.1pt;mso-position-horizontal-relative:page;mso-position-vertical-relative:page;z-index:2176" coordorigin="1411,1320" coordsize="14018,2">
            <v:shape style="position:absolute;left:1411;top:1320;width:14018;height:2" coordorigin="1411,1320" coordsize="14018,0" path="m1411,1320l15429,1320e" filled="false" stroked="true" strokeweight=".72pt" strokecolor="#000000">
              <v:path arrowok="t"/>
            </v:shape>
            <w10:wrap type="none"/>
          </v:group>
        </w:pict>
      </w:r>
      <w:r>
        <w:rPr>
          <w:rFonts w:ascii="宋体" w:hAnsi="宋体" w:cs="宋体" w:eastAsia="宋体" w:hint="default"/>
          <w:b/>
          <w:bCs/>
          <w:sz w:val="21"/>
          <w:szCs w:val="21"/>
        </w:rPr>
        <w:t>所有者权益变动表（续）</w:t>
      </w:r>
      <w:r>
        <w:rPr>
          <w:rFonts w:ascii="宋体" w:hAnsi="宋体" w:cs="宋体" w:eastAsia="宋体" w:hint="default"/>
          <w:sz w:val="21"/>
          <w:szCs w:val="21"/>
        </w:rPr>
      </w:r>
    </w:p>
    <w:p>
      <w:pPr>
        <w:spacing w:before="51"/>
        <w:ind w:left="5098" w:right="639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418" w:type="dxa"/>
        <w:tblLayout w:type="fixed"/>
        <w:tblCellMar>
          <w:top w:w="0" w:type="dxa"/>
          <w:left w:w="0" w:type="dxa"/>
          <w:bottom w:w="0" w:type="dxa"/>
          <w:right w:w="0" w:type="dxa"/>
        </w:tblCellMar>
        <w:tblLook w:val="01E0"/>
      </w:tblPr>
      <w:tblGrid>
        <w:gridCol w:w="3557"/>
        <w:gridCol w:w="1587"/>
        <w:gridCol w:w="1416"/>
        <w:gridCol w:w="1246"/>
        <w:gridCol w:w="1274"/>
        <w:gridCol w:w="1476"/>
        <w:gridCol w:w="1534"/>
        <w:gridCol w:w="1560"/>
      </w:tblGrid>
      <w:tr>
        <w:trPr>
          <w:trHeight w:val="254" w:hRule="exact"/>
        </w:trPr>
        <w:tc>
          <w:tcPr>
            <w:tcW w:w="3557"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094"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2009</w:t>
            </w:r>
            <w:r>
              <w:rPr>
                <w:rFonts w:ascii="宋体" w:hAnsi="宋体" w:cs="宋体" w:eastAsia="宋体" w:hint="default"/>
                <w:spacing w:val="-37"/>
                <w:sz w:val="15"/>
                <w:szCs w:val="15"/>
              </w:rPr>
              <w:t> </w:t>
            </w:r>
            <w:r>
              <w:rPr>
                <w:rFonts w:ascii="宋体" w:hAnsi="宋体" w:cs="宋体" w:eastAsia="宋体" w:hint="default"/>
                <w:sz w:val="15"/>
                <w:szCs w:val="15"/>
              </w:rPr>
              <w:t>年度</w:t>
            </w:r>
          </w:p>
        </w:tc>
      </w:tr>
      <w:tr>
        <w:trPr>
          <w:trHeight w:val="254" w:hRule="exact"/>
        </w:trPr>
        <w:tc>
          <w:tcPr>
            <w:tcW w:w="3557" w:type="dxa"/>
            <w:vMerge/>
            <w:tcBorders>
              <w:left w:val="single" w:sz="4" w:space="0" w:color="000000"/>
              <w:right w:val="single" w:sz="4" w:space="0" w:color="000000"/>
            </w:tcBorders>
          </w:tcPr>
          <w:p>
            <w:pPr/>
          </w:p>
        </w:tc>
        <w:tc>
          <w:tcPr>
            <w:tcW w:w="8534"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56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left="24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4" w:hRule="exact"/>
        </w:trPr>
        <w:tc>
          <w:tcPr>
            <w:tcW w:w="3557" w:type="dxa"/>
            <w:vMerge/>
            <w:tcBorders>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8" w:right="0"/>
              <w:jc w:val="left"/>
              <w:rPr>
                <w:rFonts w:ascii="Calibri" w:hAnsi="Calibri" w:cs="Calibri" w:eastAsia="Calibri" w:hint="default"/>
                <w:sz w:val="15"/>
                <w:szCs w:val="15"/>
              </w:rPr>
            </w:pPr>
            <w:r>
              <w:rPr>
                <w:rFonts w:ascii="宋体" w:hAnsi="宋体" w:cs="宋体" w:eastAsia="宋体" w:hint="default"/>
                <w:sz w:val="15"/>
                <w:szCs w:val="15"/>
              </w:rPr>
              <w:t>实收资本</w:t>
            </w:r>
            <w:r>
              <w:rPr>
                <w:rFonts w:ascii="Calibri" w:hAnsi="Calibri" w:cs="Calibri" w:eastAsia="Calibri" w:hint="default"/>
                <w:sz w:val="15"/>
                <w:szCs w:val="15"/>
              </w:rPr>
              <w:t>(</w:t>
            </w:r>
            <w:r>
              <w:rPr>
                <w:rFonts w:ascii="宋体" w:hAnsi="宋体" w:cs="宋体" w:eastAsia="宋体" w:hint="default"/>
                <w:sz w:val="15"/>
                <w:szCs w:val="15"/>
              </w:rPr>
              <w:t>或股本</w:t>
            </w:r>
            <w:r>
              <w:rPr>
                <w:rFonts w:ascii="Calibri" w:hAnsi="Calibri" w:cs="Calibri" w:eastAsia="Calibri" w:hint="default"/>
                <w:sz w:val="15"/>
                <w:szCs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0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42"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31"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3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87"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560" w:type="dxa"/>
            <w:vMerge/>
            <w:tcBorders>
              <w:left w:val="single" w:sz="4" w:space="0" w:color="000000"/>
              <w:bottom w:val="single" w:sz="4" w:space="0" w:color="000000"/>
              <w:right w:val="single" w:sz="4" w:space="0" w:color="000000"/>
            </w:tcBorders>
          </w:tcPr>
          <w:p>
            <w:pP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90,000,000.00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44,750,747.91</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14,903,686.54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50,332,381.73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199,986,816.18</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52"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552"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52"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90,000,000.00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44,750,747.91</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14,903,686.54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50,332,381.73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199,986,816.18</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Calibri" w:hAnsi="Calibri" w:cs="Calibri" w:eastAsia="Calibri" w:hint="default"/>
                <w:sz w:val="15"/>
                <w:szCs w:val="15"/>
              </w:rPr>
              <w:t>“</w:t>
            </w:r>
            <w:r>
              <w:rPr>
                <w:rFonts w:ascii="Calibri" w:hAnsi="Calibri" w:cs="Calibri" w:eastAsia="Calibri"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号填列）</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3,766,186.48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15,895,678.36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19,661,864.84</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37,661,864.84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37,661,864.84</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8"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宋体" w:hAnsi="宋体" w:cs="宋体" w:eastAsia="宋体" w:hint="default"/>
                <w:sz w:val="15"/>
                <w:szCs w:val="15"/>
              </w:rPr>
            </w:pPr>
            <w:r>
              <w:rPr>
                <w:rFonts w:ascii="宋体"/>
                <w:spacing w:val="-1"/>
                <w:sz w:val="15"/>
              </w:rPr>
              <w:t>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37,661,864.84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15"/>
                <w:szCs w:val="15"/>
              </w:rPr>
            </w:pPr>
            <w:r>
              <w:rPr>
                <w:rFonts w:ascii="宋体"/>
                <w:spacing w:val="-2"/>
                <w:sz w:val="15"/>
              </w:rPr>
              <w:t>37,661,864.84</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所有者投入资本</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．股份支付计入所有者权益的金额</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．其他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3,766,186.48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-21,766,186.48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-18,000,000.00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．提取盈余公积</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3,766,186.48</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-3,766,186.48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．提取一般风险准备</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．对所有者（或股东）的分配</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-18,000,000.00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-18,000,000.00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．资本公积转增资本（或股本）</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7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．盈余公积转增资本（或股本）</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7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．盈余公积弥补亏损</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5"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7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．其他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03"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．本期提取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．本期使用</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90,000,000.00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44,750,747.91</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18,669,873.02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pacing w:val="-2"/>
                <w:sz w:val="15"/>
              </w:rPr>
              <w:t>66,228,060.09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219,648,681.02</w:t>
            </w:r>
          </w:p>
        </w:tc>
      </w:tr>
    </w:tbl>
    <w:p>
      <w:pPr>
        <w:spacing w:before="8"/>
        <w:ind w:left="41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5183" w:val="left" w:leader="none"/>
          <w:tab w:pos="9417" w:val="left" w:leader="none"/>
        </w:tabs>
        <w:spacing w:before="93"/>
        <w:ind w:left="411"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footerReference w:type="default" r:id="rId94"/>
          <w:pgSz w:w="16840" w:h="11910" w:orient="landscape"/>
          <w:pgMar w:footer="975" w:header="1086" w:top="1560" w:bottom="1160" w:left="130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spacing w:line="416" w:lineRule="exact" w:before="41"/>
        <w:ind w:left="3930" w:right="3930" w:firstLine="0"/>
        <w:jc w:val="center"/>
        <w:rPr>
          <w:rFonts w:ascii="宋体" w:hAnsi="宋体" w:cs="宋体" w:eastAsia="宋体" w:hint="default"/>
          <w:sz w:val="32"/>
          <w:szCs w:val="32"/>
        </w:rPr>
      </w:pPr>
      <w:r>
        <w:rPr>
          <w:rFonts w:ascii="宋体" w:hAnsi="宋体" w:cs="宋体" w:eastAsia="宋体" w:hint="default"/>
          <w:b/>
          <w:bCs/>
          <w:w w:val="95"/>
          <w:sz w:val="32"/>
          <w:szCs w:val="32"/>
        </w:rPr>
        <w:t>万达信息股份有限公司</w:t>
      </w:r>
      <w:r>
        <w:rPr>
          <w:rFonts w:ascii="宋体" w:hAnsi="宋体" w:cs="宋体" w:eastAsia="宋体" w:hint="default"/>
          <w:b/>
          <w:bCs/>
          <w:spacing w:val="-2"/>
          <w:w w:val="95"/>
          <w:sz w:val="32"/>
          <w:szCs w:val="32"/>
        </w:rPr>
        <w:t> </w:t>
      </w:r>
      <w:r>
        <w:rPr>
          <w:rFonts w:ascii="宋体" w:hAnsi="宋体" w:cs="宋体" w:eastAsia="宋体" w:hint="default"/>
          <w:b/>
          <w:bCs/>
          <w:spacing w:val="-2"/>
          <w:w w:val="95"/>
          <w:sz w:val="32"/>
          <w:szCs w:val="32"/>
        </w:rPr>
      </w:r>
      <w:r>
        <w:rPr>
          <w:rFonts w:ascii="宋体" w:hAnsi="宋体" w:cs="宋体" w:eastAsia="宋体" w:hint="default"/>
          <w:b/>
          <w:bCs/>
          <w:spacing w:val="2"/>
          <w:sz w:val="32"/>
          <w:szCs w:val="32"/>
        </w:rPr>
        <w:t>财务报表附注</w:t>
      </w:r>
      <w:r>
        <w:rPr>
          <w:rFonts w:ascii="宋体" w:hAnsi="宋体" w:cs="宋体" w:eastAsia="宋体" w:hint="default"/>
          <w:sz w:val="32"/>
          <w:szCs w:val="32"/>
        </w:rPr>
      </w:r>
    </w:p>
    <w:p>
      <w:pPr>
        <w:spacing w:line="240" w:lineRule="auto" w:before="7"/>
        <w:rPr>
          <w:rFonts w:ascii="宋体" w:hAnsi="宋体" w:cs="宋体" w:eastAsia="宋体" w:hint="default"/>
          <w:b/>
          <w:bCs/>
          <w:sz w:val="38"/>
          <w:szCs w:val="38"/>
        </w:rPr>
      </w:pPr>
    </w:p>
    <w:p>
      <w:pPr>
        <w:spacing w:before="0"/>
        <w:ind w:left="1786" w:right="1679" w:firstLine="0"/>
        <w:jc w:val="left"/>
        <w:rPr>
          <w:rFonts w:ascii="宋体" w:hAnsi="宋体" w:cs="宋体" w:eastAsia="宋体" w:hint="default"/>
          <w:sz w:val="21"/>
          <w:szCs w:val="21"/>
        </w:rPr>
      </w:pPr>
      <w:r>
        <w:rPr>
          <w:rFonts w:ascii="黑体" w:hAnsi="黑体" w:cs="黑体" w:eastAsia="黑体" w:hint="default"/>
          <w:sz w:val="21"/>
          <w:szCs w:val="21"/>
        </w:rPr>
        <w:t>一、</w:t>
      </w:r>
      <w:r>
        <w:rPr>
          <w:rFonts w:ascii="黑体" w:hAnsi="黑体" w:cs="黑体" w:eastAsia="黑体" w:hint="default"/>
          <w:spacing w:val="57"/>
          <w:sz w:val="21"/>
          <w:szCs w:val="21"/>
        </w:rPr>
        <w:t> </w:t>
      </w:r>
      <w:r>
        <w:rPr>
          <w:rFonts w:ascii="宋体" w:hAnsi="宋体" w:cs="宋体" w:eastAsia="宋体" w:hint="default"/>
          <w:b/>
          <w:bCs/>
          <w:sz w:val="21"/>
          <w:szCs w:val="21"/>
        </w:rPr>
        <w:t>公司基本情况</w:t>
      </w:r>
      <w:r>
        <w:rPr>
          <w:rFonts w:ascii="宋体" w:hAnsi="宋体" w:cs="宋体" w:eastAsia="宋体" w:hint="default"/>
          <w:sz w:val="21"/>
          <w:szCs w:val="21"/>
        </w:rPr>
      </w:r>
    </w:p>
    <w:p>
      <w:pPr>
        <w:spacing w:line="338" w:lineRule="auto" w:before="106"/>
        <w:ind w:left="2366"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万达信息股份有限公司前身系上海万达信息系统有限公司，</w:t>
      </w:r>
      <w:r>
        <w:rPr>
          <w:rFonts w:ascii="Calibri" w:hAnsi="Calibri" w:cs="Calibri" w:eastAsia="Calibri" w:hint="default"/>
          <w:spacing w:val="-5"/>
          <w:w w:val="100"/>
          <w:sz w:val="21"/>
          <w:szCs w:val="21"/>
        </w:rPr>
        <w:t>1998</w:t>
      </w:r>
      <w:r>
        <w:rPr>
          <w:rFonts w:ascii="Calibri" w:hAnsi="Calibri" w:cs="Calibri" w:eastAsia="Calibri" w:hint="default"/>
          <w:spacing w:val="7"/>
          <w:w w:val="100"/>
          <w:sz w:val="21"/>
          <w:szCs w:val="21"/>
        </w:rPr>
        <w:t> </w:t>
      </w:r>
      <w:r>
        <w:rPr>
          <w:rFonts w:ascii="宋体" w:hAnsi="宋体" w:cs="宋体" w:eastAsia="宋体" w:hint="default"/>
          <w:w w:val="100"/>
          <w:sz w:val="21"/>
          <w:szCs w:val="21"/>
        </w:rPr>
        <w:t>年</w:t>
      </w:r>
      <w:r>
        <w:rPr>
          <w:rFonts w:ascii="宋体" w:hAnsi="宋体" w:cs="宋体" w:eastAsia="宋体" w:hint="default"/>
          <w:spacing w:val="-53"/>
          <w:w w:val="100"/>
          <w:sz w:val="21"/>
          <w:szCs w:val="21"/>
        </w:rPr>
        <w:t> </w:t>
      </w:r>
      <w:r>
        <w:rPr>
          <w:rFonts w:ascii="Calibri" w:hAnsi="Calibri" w:cs="Calibri" w:eastAsia="Calibri" w:hint="default"/>
          <w:w w:val="100"/>
          <w:sz w:val="21"/>
          <w:szCs w:val="21"/>
        </w:rPr>
        <w:t>10</w:t>
      </w:r>
      <w:r>
        <w:rPr>
          <w:rFonts w:ascii="Calibri" w:hAnsi="Calibri" w:cs="Calibri" w:eastAsia="Calibri" w:hint="default"/>
          <w:spacing w:val="6"/>
          <w:w w:val="100"/>
          <w:sz w:val="21"/>
          <w:szCs w:val="21"/>
        </w:rPr>
        <w:t> </w:t>
      </w:r>
      <w:r>
        <w:rPr>
          <w:rFonts w:ascii="宋体" w:hAnsi="宋体" w:cs="宋体" w:eastAsia="宋体" w:hint="default"/>
          <w:w w:val="100"/>
          <w:sz w:val="21"/>
          <w:szCs w:val="21"/>
        </w:rPr>
        <w:t>月</w:t>
      </w:r>
      <w:r>
        <w:rPr>
          <w:rFonts w:ascii="宋体" w:hAnsi="宋体" w:cs="宋体" w:eastAsia="宋体" w:hint="default"/>
          <w:spacing w:val="-52"/>
          <w:w w:val="100"/>
          <w:sz w:val="21"/>
          <w:szCs w:val="21"/>
        </w:rPr>
        <w:t> </w:t>
      </w:r>
      <w:r>
        <w:rPr>
          <w:rFonts w:ascii="Calibri" w:hAnsi="Calibri" w:cs="Calibri" w:eastAsia="Calibri" w:hint="default"/>
          <w:w w:val="100"/>
          <w:sz w:val="21"/>
          <w:szCs w:val="21"/>
        </w:rPr>
        <w:t>19</w:t>
      </w:r>
      <w:r>
        <w:rPr>
          <w:rFonts w:ascii="Calibri" w:hAnsi="Calibri" w:cs="Calibri" w:eastAsia="Calibri" w:hint="default"/>
          <w:spacing w:val="6"/>
          <w:w w:val="100"/>
          <w:sz w:val="21"/>
          <w:szCs w:val="21"/>
        </w:rPr>
        <w:t> </w:t>
      </w:r>
      <w:r>
        <w:rPr>
          <w:rFonts w:ascii="宋体" w:hAnsi="宋体" w:cs="宋体" w:eastAsia="宋体" w:hint="default"/>
          <w:spacing w:val="-1"/>
          <w:w w:val="100"/>
          <w:sz w:val="21"/>
          <w:szCs w:val="21"/>
        </w:rPr>
        <w:t>日经上海</w:t>
      </w:r>
      <w:r>
        <w:rPr>
          <w:rFonts w:ascii="宋体" w:hAnsi="宋体" w:cs="宋体" w:eastAsia="宋体" w:hint="default"/>
          <w:w w:val="100"/>
          <w:sz w:val="21"/>
          <w:szCs w:val="21"/>
        </w:rPr>
        <w:t> </w:t>
      </w:r>
      <w:r>
        <w:rPr>
          <w:rFonts w:ascii="宋体" w:hAnsi="宋体" w:cs="宋体" w:eastAsia="宋体" w:hint="default"/>
          <w:sz w:val="21"/>
          <w:szCs w:val="21"/>
        </w:rPr>
        <w:t>市人民政府以沪府体改审（</w:t>
      </w:r>
      <w:r>
        <w:rPr>
          <w:rFonts w:ascii="Calibri" w:hAnsi="Calibri" w:cs="Calibri" w:eastAsia="Calibri" w:hint="default"/>
          <w:sz w:val="21"/>
          <w:szCs w:val="21"/>
        </w:rPr>
        <w:t>1998</w:t>
      </w:r>
      <w:r>
        <w:rPr>
          <w:rFonts w:ascii="宋体" w:hAnsi="宋体" w:cs="宋体" w:eastAsia="宋体" w:hint="default"/>
          <w:sz w:val="21"/>
          <w:szCs w:val="21"/>
        </w:rPr>
        <w:t>）</w:t>
      </w:r>
      <w:r>
        <w:rPr>
          <w:rFonts w:ascii="Calibri" w:hAnsi="Calibri" w:cs="Calibri" w:eastAsia="Calibri" w:hint="default"/>
          <w:sz w:val="21"/>
          <w:szCs w:val="21"/>
        </w:rPr>
        <w:t>073</w:t>
      </w:r>
      <w:r>
        <w:rPr>
          <w:rFonts w:ascii="Calibri" w:hAnsi="Calibri" w:cs="Calibri" w:eastAsia="Calibri" w:hint="default"/>
          <w:spacing w:val="11"/>
          <w:sz w:val="21"/>
          <w:szCs w:val="21"/>
        </w:rPr>
        <w:t> </w:t>
      </w:r>
      <w:r>
        <w:rPr>
          <w:rFonts w:ascii="宋体" w:hAnsi="宋体" w:cs="宋体" w:eastAsia="宋体" w:hint="default"/>
          <w:sz w:val="21"/>
          <w:szCs w:val="21"/>
        </w:rPr>
        <w:t>号“关于同意设立上海万达信息股份有限公司</w:t>
      </w:r>
      <w:r>
        <w:rPr>
          <w:rFonts w:ascii="宋体" w:hAnsi="宋体" w:cs="宋体" w:eastAsia="宋体" w:hint="default"/>
          <w:w w:val="100"/>
          <w:sz w:val="21"/>
          <w:szCs w:val="21"/>
        </w:rPr>
        <w:t> </w:t>
      </w:r>
      <w:r>
        <w:rPr>
          <w:rFonts w:ascii="宋体" w:hAnsi="宋体" w:cs="宋体" w:eastAsia="宋体" w:hint="default"/>
          <w:spacing w:val="-3"/>
          <w:sz w:val="21"/>
          <w:szCs w:val="21"/>
        </w:rPr>
        <w:t>的批复”批准，公司转制成为上海万达信息股份有限公司，由上海科技投资公司、上</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3"/>
          <w:sz w:val="21"/>
          <w:szCs w:val="21"/>
        </w:rPr>
        <w:t>海申能科技发展有限公司、上海浦东国际机场公司、上海有线电视台、上海精文投资</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3"/>
          <w:sz w:val="21"/>
          <w:szCs w:val="21"/>
        </w:rPr>
        <w:t>有限公司、上海长安信息技术咨询开发中心、上海计算机软件研究所、上海万达信息</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3"/>
          <w:sz w:val="21"/>
          <w:szCs w:val="21"/>
        </w:rPr>
        <w:t>股份有限公司职工持股会等八方作为发起人。根据发起人协议，以原上海万达信息系</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统有限公司</w:t>
      </w:r>
      <w:r>
        <w:rPr>
          <w:rFonts w:ascii="宋体" w:hAnsi="宋体" w:cs="宋体" w:eastAsia="宋体" w:hint="default"/>
          <w:spacing w:val="-47"/>
          <w:sz w:val="21"/>
          <w:szCs w:val="21"/>
        </w:rPr>
        <w:t> </w:t>
      </w:r>
      <w:r>
        <w:rPr>
          <w:rFonts w:ascii="Calibri" w:hAnsi="Calibri" w:cs="Calibri" w:eastAsia="Calibri" w:hint="default"/>
          <w:sz w:val="21"/>
          <w:szCs w:val="21"/>
        </w:rPr>
        <w:t>1998</w:t>
      </w:r>
      <w:r>
        <w:rPr>
          <w:rFonts w:ascii="Calibri" w:hAnsi="Calibri" w:cs="Calibri" w:eastAsia="Calibri"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Calibri" w:hAnsi="Calibri" w:cs="Calibri" w:eastAsia="Calibri" w:hint="default"/>
          <w:sz w:val="21"/>
          <w:szCs w:val="21"/>
        </w:rPr>
        <w:t>12</w:t>
      </w:r>
      <w:r>
        <w:rPr>
          <w:rFonts w:ascii="Calibri" w:hAnsi="Calibri" w:cs="Calibri" w:eastAsia="Calibri"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Calibri" w:hAnsi="Calibri" w:cs="Calibri" w:eastAsia="Calibri" w:hint="default"/>
          <w:sz w:val="21"/>
          <w:szCs w:val="21"/>
        </w:rPr>
        <w:t>31</w:t>
      </w:r>
      <w:r>
        <w:rPr>
          <w:rFonts w:ascii="Calibri" w:hAnsi="Calibri" w:cs="Calibri" w:eastAsia="Calibri" w:hint="default"/>
          <w:spacing w:val="12"/>
          <w:sz w:val="21"/>
          <w:szCs w:val="21"/>
        </w:rPr>
        <w:t> </w:t>
      </w:r>
      <w:r>
        <w:rPr>
          <w:rFonts w:ascii="宋体" w:hAnsi="宋体" w:cs="宋体" w:eastAsia="宋体" w:hint="default"/>
          <w:sz w:val="21"/>
          <w:szCs w:val="21"/>
        </w:rPr>
        <w:t>日的账面净资产为人民币</w:t>
      </w:r>
      <w:r>
        <w:rPr>
          <w:rFonts w:ascii="宋体" w:hAnsi="宋体" w:cs="宋体" w:eastAsia="宋体" w:hint="default"/>
          <w:spacing w:val="-44"/>
          <w:sz w:val="21"/>
          <w:szCs w:val="21"/>
        </w:rPr>
        <w:t> </w:t>
      </w:r>
      <w:r>
        <w:rPr>
          <w:rFonts w:ascii="Calibri" w:hAnsi="Calibri" w:cs="Calibri" w:eastAsia="Calibri" w:hint="default"/>
          <w:sz w:val="21"/>
          <w:szCs w:val="21"/>
        </w:rPr>
        <w:t>46,401,637.39</w:t>
      </w:r>
      <w:r>
        <w:rPr>
          <w:rFonts w:ascii="Calibri" w:hAnsi="Calibri" w:cs="Calibri" w:eastAsia="Calibri" w:hint="default"/>
          <w:spacing w:val="13"/>
          <w:sz w:val="21"/>
          <w:szCs w:val="21"/>
        </w:rPr>
        <w:t> </w:t>
      </w:r>
      <w:r>
        <w:rPr>
          <w:rFonts w:ascii="宋体" w:hAnsi="宋体" w:cs="宋体" w:eastAsia="宋体" w:hint="default"/>
          <w:sz w:val="21"/>
          <w:szCs w:val="21"/>
        </w:rPr>
        <w:t>元按</w:t>
      </w:r>
      <w:r>
        <w:rPr>
          <w:rFonts w:ascii="宋体" w:hAnsi="宋体" w:cs="宋体" w:eastAsia="宋体" w:hint="default"/>
          <w:spacing w:val="-46"/>
          <w:sz w:val="21"/>
          <w:szCs w:val="21"/>
        </w:rPr>
        <w:t> </w:t>
      </w:r>
      <w:r>
        <w:rPr>
          <w:rFonts w:ascii="Calibri" w:hAnsi="Calibri" w:cs="Calibri" w:eastAsia="Calibri" w:hint="default"/>
          <w:sz w:val="21"/>
          <w:szCs w:val="21"/>
        </w:rPr>
        <w:t>1</w:t>
      </w:r>
      <w:r>
        <w:rPr>
          <w:rFonts w:ascii="宋体" w:hAnsi="宋体" w:cs="宋体" w:eastAsia="宋体" w:hint="default"/>
          <w:sz w:val="21"/>
          <w:szCs w:val="21"/>
        </w:rPr>
        <w:t>：</w:t>
      </w:r>
      <w:r>
        <w:rPr>
          <w:rFonts w:ascii="Calibri" w:hAnsi="Calibri" w:cs="Calibri" w:eastAsia="Calibri" w:hint="default"/>
          <w:sz w:val="21"/>
          <w:szCs w:val="21"/>
        </w:rPr>
        <w:t>1</w:t>
      </w:r>
      <w:r>
        <w:rPr>
          <w:rFonts w:ascii="Calibri" w:hAnsi="Calibri" w:cs="Calibri" w:eastAsia="Calibri" w:hint="default"/>
          <w:spacing w:val="14"/>
          <w:sz w:val="21"/>
          <w:szCs w:val="21"/>
        </w:rPr>
        <w:t> </w:t>
      </w:r>
      <w:r>
        <w:rPr>
          <w:rFonts w:ascii="宋体" w:hAnsi="宋体" w:cs="宋体" w:eastAsia="宋体" w:hint="default"/>
          <w:sz w:val="21"/>
          <w:szCs w:val="21"/>
        </w:rPr>
        <w:t>的比</w:t>
      </w:r>
    </w:p>
    <w:p>
      <w:pPr>
        <w:spacing w:line="316" w:lineRule="auto" w:before="0"/>
        <w:ind w:left="2366" w:right="1791" w:firstLine="0"/>
        <w:jc w:val="both"/>
        <w:rPr>
          <w:rFonts w:ascii="宋体" w:hAnsi="宋体" w:cs="宋体" w:eastAsia="宋体" w:hint="default"/>
          <w:sz w:val="21"/>
          <w:szCs w:val="21"/>
        </w:rPr>
      </w:pPr>
      <w:r>
        <w:rPr>
          <w:rFonts w:ascii="宋体" w:hAnsi="宋体" w:cs="宋体" w:eastAsia="宋体" w:hint="default"/>
          <w:sz w:val="21"/>
          <w:szCs w:val="21"/>
        </w:rPr>
        <w:t>例折合为万达信息股份有限公司</w:t>
      </w:r>
      <w:r>
        <w:rPr>
          <w:rFonts w:ascii="宋体" w:hAnsi="宋体" w:cs="宋体" w:eastAsia="宋体" w:hint="default"/>
          <w:spacing w:val="32"/>
          <w:sz w:val="21"/>
          <w:szCs w:val="21"/>
        </w:rPr>
        <w:t> </w:t>
      </w:r>
      <w:r>
        <w:rPr>
          <w:rFonts w:ascii="Calibri" w:hAnsi="Calibri" w:cs="Calibri" w:eastAsia="Calibri" w:hint="default"/>
          <w:sz w:val="21"/>
          <w:szCs w:val="21"/>
        </w:rPr>
        <w:t>4,640</w:t>
      </w:r>
      <w:r>
        <w:rPr>
          <w:rFonts w:ascii="Calibri" w:hAnsi="Calibri" w:cs="Calibri" w:eastAsia="Calibri" w:hint="default"/>
          <w:spacing w:val="42"/>
          <w:sz w:val="21"/>
          <w:szCs w:val="21"/>
        </w:rPr>
        <w:t> </w:t>
      </w:r>
      <w:r>
        <w:rPr>
          <w:rFonts w:ascii="宋体" w:hAnsi="宋体" w:cs="宋体" w:eastAsia="宋体" w:hint="default"/>
          <w:sz w:val="21"/>
          <w:szCs w:val="21"/>
        </w:rPr>
        <w:t>万股发起人法人股，溢余部分列入资本公积</w:t>
      </w:r>
      <w:r>
        <w:rPr>
          <w:rFonts w:ascii="Calibri" w:hAnsi="Calibri" w:cs="Calibri" w:eastAsia="Calibri" w:hint="default"/>
          <w:sz w:val="21"/>
          <w:szCs w:val="21"/>
        </w:rPr>
        <w:t>,</w:t>
      </w:r>
      <w:r>
        <w:rPr>
          <w:rFonts w:ascii="Calibri" w:hAnsi="Calibri" w:cs="Calibri" w:eastAsia="Calibri" w:hint="default"/>
          <w:spacing w:val="-44"/>
          <w:sz w:val="21"/>
          <w:szCs w:val="21"/>
        </w:rPr>
        <w:t> </w:t>
      </w:r>
      <w:r>
        <w:rPr>
          <w:rFonts w:ascii="宋体" w:hAnsi="宋体" w:cs="宋体" w:eastAsia="宋体" w:hint="default"/>
          <w:sz w:val="21"/>
          <w:szCs w:val="21"/>
        </w:rPr>
        <w:t>货币资金出资</w:t>
      </w:r>
      <w:r>
        <w:rPr>
          <w:rFonts w:ascii="宋体" w:hAnsi="宋体" w:cs="宋体" w:eastAsia="宋体" w:hint="default"/>
          <w:spacing w:val="-44"/>
          <w:sz w:val="21"/>
          <w:szCs w:val="21"/>
        </w:rPr>
        <w:t> </w:t>
      </w:r>
      <w:r>
        <w:rPr>
          <w:rFonts w:ascii="Calibri" w:hAnsi="Calibri" w:cs="Calibri" w:eastAsia="Calibri" w:hint="default"/>
          <w:sz w:val="21"/>
          <w:szCs w:val="21"/>
        </w:rPr>
        <w:t>860</w:t>
      </w:r>
      <w:r>
        <w:rPr>
          <w:rFonts w:ascii="Calibri" w:hAnsi="Calibri" w:cs="Calibri" w:eastAsia="Calibri" w:hint="default"/>
          <w:spacing w:val="13"/>
          <w:sz w:val="21"/>
          <w:szCs w:val="21"/>
        </w:rPr>
        <w:t> </w:t>
      </w:r>
      <w:r>
        <w:rPr>
          <w:rFonts w:ascii="宋体" w:hAnsi="宋体" w:cs="宋体" w:eastAsia="宋体" w:hint="default"/>
          <w:sz w:val="21"/>
          <w:szCs w:val="21"/>
        </w:rPr>
        <w:t>万元按</w:t>
      </w:r>
      <w:r>
        <w:rPr>
          <w:rFonts w:ascii="宋体" w:hAnsi="宋体" w:cs="宋体" w:eastAsia="宋体" w:hint="default"/>
          <w:spacing w:val="-47"/>
          <w:sz w:val="21"/>
          <w:szCs w:val="21"/>
        </w:rPr>
        <w:t> </w:t>
      </w:r>
      <w:r>
        <w:rPr>
          <w:rFonts w:ascii="Calibri" w:hAnsi="Calibri" w:cs="Calibri" w:eastAsia="Calibri" w:hint="default"/>
          <w:sz w:val="21"/>
          <w:szCs w:val="21"/>
        </w:rPr>
        <w:t>1</w:t>
      </w:r>
      <w:r>
        <w:rPr>
          <w:rFonts w:ascii="宋体" w:hAnsi="宋体" w:cs="宋体" w:eastAsia="宋体" w:hint="default"/>
          <w:sz w:val="21"/>
          <w:szCs w:val="21"/>
        </w:rPr>
        <w:t>：</w:t>
      </w:r>
      <w:r>
        <w:rPr>
          <w:rFonts w:ascii="Calibri" w:hAnsi="Calibri" w:cs="Calibri" w:eastAsia="Calibri" w:hint="default"/>
          <w:sz w:val="21"/>
          <w:szCs w:val="21"/>
        </w:rPr>
        <w:t>1</w:t>
      </w:r>
      <w:r>
        <w:rPr>
          <w:rFonts w:ascii="Calibri" w:hAnsi="Calibri" w:cs="Calibri" w:eastAsia="Calibri" w:hint="default"/>
          <w:spacing w:val="14"/>
          <w:sz w:val="21"/>
          <w:szCs w:val="21"/>
        </w:rPr>
        <w:t> </w:t>
      </w:r>
      <w:r>
        <w:rPr>
          <w:rFonts w:ascii="宋体" w:hAnsi="宋体" w:cs="宋体" w:eastAsia="宋体" w:hint="default"/>
          <w:sz w:val="21"/>
          <w:szCs w:val="21"/>
        </w:rPr>
        <w:t>的比例折合为万达信息股份有限公司</w:t>
      </w:r>
      <w:r>
        <w:rPr>
          <w:rFonts w:ascii="宋体" w:hAnsi="宋体" w:cs="宋体" w:eastAsia="宋体" w:hint="default"/>
          <w:spacing w:val="-47"/>
          <w:sz w:val="21"/>
          <w:szCs w:val="21"/>
        </w:rPr>
        <w:t> </w:t>
      </w:r>
      <w:r>
        <w:rPr>
          <w:rFonts w:ascii="Calibri" w:hAnsi="Calibri" w:cs="Calibri" w:eastAsia="Calibri" w:hint="default"/>
          <w:sz w:val="21"/>
          <w:szCs w:val="21"/>
        </w:rPr>
        <w:t>860</w:t>
      </w:r>
      <w:r>
        <w:rPr>
          <w:rFonts w:ascii="Calibri" w:hAnsi="Calibri" w:cs="Calibri" w:eastAsia="Calibri" w:hint="default"/>
          <w:spacing w:val="15"/>
          <w:sz w:val="21"/>
          <w:szCs w:val="21"/>
        </w:rPr>
        <w:t> </w:t>
      </w:r>
      <w:r>
        <w:rPr>
          <w:rFonts w:ascii="宋体" w:hAnsi="宋体" w:cs="宋体" w:eastAsia="宋体" w:hint="default"/>
          <w:sz w:val="21"/>
          <w:szCs w:val="21"/>
        </w:rPr>
        <w:t>万股发起人</w:t>
      </w:r>
      <w:r>
        <w:rPr>
          <w:rFonts w:ascii="宋体" w:hAnsi="宋体" w:cs="宋体" w:eastAsia="宋体" w:hint="default"/>
          <w:w w:val="100"/>
          <w:sz w:val="21"/>
          <w:szCs w:val="21"/>
        </w:rPr>
        <w:t> </w:t>
      </w:r>
      <w:r>
        <w:rPr>
          <w:rFonts w:ascii="宋体" w:hAnsi="宋体" w:cs="宋体" w:eastAsia="宋体" w:hint="default"/>
          <w:sz w:val="21"/>
          <w:szCs w:val="21"/>
        </w:rPr>
        <w:t>法人股。股份公司于</w:t>
      </w:r>
      <w:r>
        <w:rPr>
          <w:rFonts w:ascii="宋体" w:hAnsi="宋体" w:cs="宋体" w:eastAsia="宋体" w:hint="default"/>
          <w:spacing w:val="-45"/>
          <w:sz w:val="21"/>
          <w:szCs w:val="21"/>
        </w:rPr>
        <w:t> </w:t>
      </w:r>
      <w:r>
        <w:rPr>
          <w:rFonts w:ascii="Calibri" w:hAnsi="Calibri" w:cs="Calibri" w:eastAsia="Calibri" w:hint="default"/>
          <w:sz w:val="21"/>
          <w:szCs w:val="21"/>
        </w:rPr>
        <w:t>1999</w:t>
      </w:r>
      <w:r>
        <w:rPr>
          <w:rFonts w:ascii="Calibri" w:hAnsi="Calibri" w:cs="Calibri" w:eastAsia="Calibri"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Calibri" w:hAnsi="Calibri" w:cs="Calibri" w:eastAsia="Calibri" w:hint="default"/>
          <w:sz w:val="21"/>
          <w:szCs w:val="21"/>
        </w:rPr>
        <w:t>4</w:t>
      </w:r>
      <w:r>
        <w:rPr>
          <w:rFonts w:ascii="Calibri" w:hAnsi="Calibri" w:cs="Calibri" w:eastAsia="Calibri"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Calibri" w:hAnsi="Calibri" w:cs="Calibri" w:eastAsia="Calibri" w:hint="default"/>
          <w:sz w:val="21"/>
          <w:szCs w:val="21"/>
        </w:rPr>
        <w:t>5</w:t>
      </w:r>
      <w:r>
        <w:rPr>
          <w:rFonts w:ascii="Calibri" w:hAnsi="Calibri" w:cs="Calibri" w:eastAsia="Calibri" w:hint="default"/>
          <w:spacing w:val="15"/>
          <w:sz w:val="21"/>
          <w:szCs w:val="21"/>
        </w:rPr>
        <w:t> </w:t>
      </w:r>
      <w:r>
        <w:rPr>
          <w:rFonts w:ascii="宋体" w:hAnsi="宋体" w:cs="宋体" w:eastAsia="宋体" w:hint="default"/>
          <w:sz w:val="21"/>
          <w:szCs w:val="21"/>
        </w:rPr>
        <w:t>日取得换发后的企业法人营业执照，公司注册资</w:t>
      </w:r>
    </w:p>
    <w:p>
      <w:pPr>
        <w:spacing w:before="17"/>
        <w:ind w:left="2366" w:right="0" w:firstLine="0"/>
        <w:jc w:val="both"/>
        <w:rPr>
          <w:rFonts w:ascii="宋体" w:hAnsi="宋体" w:cs="宋体" w:eastAsia="宋体" w:hint="default"/>
          <w:sz w:val="21"/>
          <w:szCs w:val="21"/>
        </w:rPr>
      </w:pPr>
      <w:r>
        <w:rPr>
          <w:rFonts w:ascii="宋体" w:hAnsi="宋体" w:cs="宋体" w:eastAsia="宋体" w:hint="default"/>
          <w:sz w:val="21"/>
          <w:szCs w:val="21"/>
        </w:rPr>
        <w:t>本为</w:t>
      </w:r>
      <w:r>
        <w:rPr>
          <w:rFonts w:ascii="宋体" w:hAnsi="宋体" w:cs="宋体" w:eastAsia="宋体" w:hint="default"/>
          <w:spacing w:val="-55"/>
          <w:sz w:val="21"/>
          <w:szCs w:val="21"/>
        </w:rPr>
        <w:t> </w:t>
      </w:r>
      <w:r>
        <w:rPr>
          <w:rFonts w:ascii="Calibri" w:hAnsi="Calibri" w:cs="Calibri" w:eastAsia="Calibri" w:hint="default"/>
          <w:sz w:val="21"/>
          <w:szCs w:val="21"/>
        </w:rPr>
        <w:t>5,500</w:t>
      </w:r>
      <w:r>
        <w:rPr>
          <w:rFonts w:ascii="Calibri" w:hAnsi="Calibri" w:cs="Calibri" w:eastAsia="Calibri" w:hint="default"/>
          <w:spacing w:val="4"/>
          <w:sz w:val="21"/>
          <w:szCs w:val="21"/>
        </w:rPr>
        <w:t> </w:t>
      </w:r>
      <w:r>
        <w:rPr>
          <w:rFonts w:ascii="宋体" w:hAnsi="宋体" w:cs="宋体" w:eastAsia="宋体" w:hint="default"/>
          <w:sz w:val="21"/>
          <w:szCs w:val="21"/>
        </w:rPr>
        <w:t>万元。</w:t>
      </w:r>
    </w:p>
    <w:p>
      <w:pPr>
        <w:spacing w:before="96"/>
        <w:ind w:left="2366" w:right="0" w:firstLine="0"/>
        <w:jc w:val="both"/>
        <w:rPr>
          <w:rFonts w:ascii="宋体" w:hAnsi="宋体" w:cs="宋体" w:eastAsia="宋体" w:hint="default"/>
          <w:sz w:val="21"/>
          <w:szCs w:val="21"/>
        </w:rPr>
      </w:pPr>
      <w:r>
        <w:rPr>
          <w:rFonts w:ascii="Calibri" w:hAnsi="Calibri" w:cs="Calibri" w:eastAsia="Calibri" w:hint="default"/>
          <w:sz w:val="21"/>
          <w:szCs w:val="21"/>
        </w:rPr>
        <w:t>2000</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Calibri" w:hAnsi="Calibri" w:cs="Calibri" w:eastAsia="Calibri" w:hint="default"/>
          <w:sz w:val="21"/>
          <w:szCs w:val="21"/>
        </w:rPr>
        <w:t>9</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22</w:t>
      </w:r>
      <w:r>
        <w:rPr>
          <w:rFonts w:ascii="Calibri" w:hAnsi="Calibri" w:cs="Calibri" w:eastAsia="Calibri" w:hint="default"/>
          <w:spacing w:val="5"/>
          <w:sz w:val="21"/>
          <w:szCs w:val="21"/>
        </w:rPr>
        <w:t> </w:t>
      </w:r>
      <w:r>
        <w:rPr>
          <w:rFonts w:ascii="宋体" w:hAnsi="宋体" w:cs="宋体" w:eastAsia="宋体" w:hint="default"/>
          <w:sz w:val="21"/>
          <w:szCs w:val="21"/>
        </w:rPr>
        <w:t>日经上海万达信息股份有限公司临时股东大会决议、上海市经济体制</w:t>
      </w:r>
    </w:p>
    <w:p>
      <w:pPr>
        <w:spacing w:line="328" w:lineRule="auto" w:before="99"/>
        <w:ind w:left="2366" w:right="1793" w:firstLine="0"/>
        <w:jc w:val="both"/>
        <w:rPr>
          <w:rFonts w:ascii="宋体" w:hAnsi="宋体" w:cs="宋体" w:eastAsia="宋体" w:hint="default"/>
          <w:sz w:val="21"/>
          <w:szCs w:val="21"/>
        </w:rPr>
      </w:pPr>
      <w:r>
        <w:rPr>
          <w:rFonts w:ascii="宋体" w:hAnsi="宋体" w:cs="宋体" w:eastAsia="宋体" w:hint="default"/>
          <w:sz w:val="21"/>
          <w:szCs w:val="21"/>
        </w:rPr>
        <w:t>改革委员会于</w:t>
      </w:r>
      <w:r>
        <w:rPr>
          <w:rFonts w:ascii="宋体" w:hAnsi="宋体" w:cs="宋体" w:eastAsia="宋体" w:hint="default"/>
          <w:spacing w:val="-56"/>
          <w:sz w:val="21"/>
          <w:szCs w:val="21"/>
        </w:rPr>
        <w:t> </w:t>
      </w:r>
      <w:r>
        <w:rPr>
          <w:rFonts w:ascii="Calibri" w:hAnsi="Calibri" w:cs="Calibri" w:eastAsia="Calibri" w:hint="default"/>
          <w:sz w:val="21"/>
          <w:szCs w:val="21"/>
        </w:rPr>
        <w:t>2000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9</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日以沪体改批字（</w:t>
      </w:r>
      <w:r>
        <w:rPr>
          <w:rFonts w:ascii="Calibri" w:hAnsi="Calibri" w:cs="Calibri" w:eastAsia="Calibri" w:hint="default"/>
          <w:sz w:val="21"/>
          <w:szCs w:val="21"/>
        </w:rPr>
        <w:t>2000</w:t>
      </w:r>
      <w:r>
        <w:rPr>
          <w:rFonts w:ascii="宋体" w:hAnsi="宋体" w:cs="宋体" w:eastAsia="宋体" w:hint="default"/>
          <w:sz w:val="21"/>
          <w:szCs w:val="21"/>
        </w:rPr>
        <w:t>）</w:t>
      </w:r>
      <w:r>
        <w:rPr>
          <w:rFonts w:ascii="Calibri" w:hAnsi="Calibri" w:cs="Calibri" w:eastAsia="Calibri" w:hint="default"/>
          <w:sz w:val="21"/>
          <w:szCs w:val="21"/>
        </w:rPr>
        <w:t>015</w:t>
      </w:r>
      <w:r>
        <w:rPr>
          <w:rFonts w:ascii="Calibri" w:hAnsi="Calibri" w:cs="Calibri" w:eastAsia="Calibri" w:hint="default"/>
          <w:spacing w:val="5"/>
          <w:sz w:val="21"/>
          <w:szCs w:val="21"/>
        </w:rPr>
        <w:t> </w:t>
      </w:r>
      <w:r>
        <w:rPr>
          <w:rFonts w:ascii="宋体" w:hAnsi="宋体" w:cs="宋体" w:eastAsia="宋体" w:hint="default"/>
          <w:sz w:val="21"/>
          <w:szCs w:val="21"/>
        </w:rPr>
        <w:t>号文《关于同意上海万达</w:t>
      </w:r>
      <w:r>
        <w:rPr>
          <w:rFonts w:ascii="宋体" w:hAnsi="宋体" w:cs="宋体" w:eastAsia="宋体" w:hint="default"/>
          <w:w w:val="100"/>
          <w:sz w:val="21"/>
          <w:szCs w:val="21"/>
        </w:rPr>
        <w:t> </w:t>
      </w:r>
      <w:r>
        <w:rPr>
          <w:rFonts w:ascii="宋体" w:hAnsi="宋体" w:cs="宋体" w:eastAsia="宋体" w:hint="default"/>
          <w:spacing w:val="-2"/>
          <w:w w:val="100"/>
          <w:sz w:val="21"/>
          <w:szCs w:val="21"/>
        </w:rPr>
        <w:t>信息股份有限公司职工持股会持股还原为自然人持股的批复》，同意将职工持股会所</w:t>
      </w:r>
      <w:r>
        <w:rPr>
          <w:rFonts w:ascii="宋体" w:hAnsi="宋体" w:cs="宋体" w:eastAsia="宋体" w:hint="default"/>
          <w:w w:val="100"/>
          <w:sz w:val="21"/>
          <w:szCs w:val="21"/>
        </w:rPr>
        <w:t> </w:t>
      </w:r>
      <w:r>
        <w:rPr>
          <w:rFonts w:ascii="宋体" w:hAnsi="宋体" w:cs="宋体" w:eastAsia="宋体" w:hint="default"/>
          <w:sz w:val="21"/>
          <w:szCs w:val="21"/>
        </w:rPr>
        <w:t>持有万达股份公司</w:t>
      </w:r>
      <w:r>
        <w:rPr>
          <w:rFonts w:ascii="宋体" w:hAnsi="宋体" w:cs="宋体" w:eastAsia="宋体" w:hint="default"/>
          <w:spacing w:val="-43"/>
          <w:sz w:val="21"/>
          <w:szCs w:val="21"/>
        </w:rPr>
        <w:t> </w:t>
      </w:r>
      <w:r>
        <w:rPr>
          <w:rFonts w:ascii="Calibri" w:hAnsi="Calibri" w:cs="Calibri" w:eastAsia="Calibri" w:hint="default"/>
          <w:spacing w:val="-3"/>
          <w:sz w:val="21"/>
          <w:szCs w:val="21"/>
        </w:rPr>
        <w:t>24.27%</w:t>
      </w:r>
      <w:r>
        <w:rPr>
          <w:rFonts w:ascii="宋体" w:hAnsi="宋体" w:cs="宋体" w:eastAsia="宋体" w:hint="default"/>
          <w:spacing w:val="-3"/>
          <w:sz w:val="21"/>
          <w:szCs w:val="21"/>
        </w:rPr>
        <w:t>的股份（共计</w:t>
      </w:r>
      <w:r>
        <w:rPr>
          <w:rFonts w:ascii="宋体" w:hAnsi="宋体" w:cs="宋体" w:eastAsia="宋体" w:hint="default"/>
          <w:spacing w:val="-43"/>
          <w:sz w:val="21"/>
          <w:szCs w:val="21"/>
        </w:rPr>
        <w:t> </w:t>
      </w:r>
      <w:r>
        <w:rPr>
          <w:rFonts w:ascii="Calibri" w:hAnsi="Calibri" w:cs="Calibri" w:eastAsia="Calibri" w:hint="default"/>
          <w:sz w:val="21"/>
          <w:szCs w:val="21"/>
        </w:rPr>
        <w:t>1,335</w:t>
      </w:r>
      <w:r>
        <w:rPr>
          <w:rFonts w:ascii="Calibri" w:hAnsi="Calibri" w:cs="Calibri" w:eastAsia="Calibri" w:hint="default"/>
          <w:spacing w:val="17"/>
          <w:sz w:val="21"/>
          <w:szCs w:val="21"/>
        </w:rPr>
        <w:t> </w:t>
      </w:r>
      <w:r>
        <w:rPr>
          <w:rFonts w:ascii="宋体" w:hAnsi="宋体" w:cs="宋体" w:eastAsia="宋体" w:hint="default"/>
          <w:spacing w:val="-3"/>
          <w:sz w:val="21"/>
          <w:szCs w:val="21"/>
        </w:rPr>
        <w:t>万元）还原到自然人持有，还原后注册</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资本仍为人民币</w:t>
      </w:r>
      <w:r>
        <w:rPr>
          <w:rFonts w:ascii="宋体" w:hAnsi="宋体" w:cs="宋体" w:eastAsia="宋体" w:hint="default"/>
          <w:spacing w:val="-55"/>
          <w:sz w:val="21"/>
          <w:szCs w:val="21"/>
        </w:rPr>
        <w:t> </w:t>
      </w:r>
      <w:r>
        <w:rPr>
          <w:rFonts w:ascii="Calibri" w:hAnsi="Calibri" w:cs="Calibri" w:eastAsia="Calibri" w:hint="default"/>
          <w:sz w:val="21"/>
          <w:szCs w:val="21"/>
        </w:rPr>
        <w:t>5,500</w:t>
      </w:r>
      <w:r>
        <w:rPr>
          <w:rFonts w:ascii="Calibri" w:hAnsi="Calibri" w:cs="Calibri" w:eastAsia="Calibri" w:hint="default"/>
          <w:spacing w:val="3"/>
          <w:sz w:val="21"/>
          <w:szCs w:val="21"/>
        </w:rPr>
        <w:t> </w:t>
      </w:r>
      <w:r>
        <w:rPr>
          <w:rFonts w:ascii="宋体" w:hAnsi="宋体" w:cs="宋体" w:eastAsia="宋体" w:hint="default"/>
          <w:sz w:val="21"/>
          <w:szCs w:val="21"/>
        </w:rPr>
        <w:t>万元。</w:t>
      </w:r>
    </w:p>
    <w:p>
      <w:pPr>
        <w:spacing w:before="4"/>
        <w:ind w:left="2366" w:right="0" w:firstLine="0"/>
        <w:jc w:val="both"/>
        <w:rPr>
          <w:rFonts w:ascii="宋体" w:hAnsi="宋体" w:cs="宋体" w:eastAsia="宋体" w:hint="default"/>
          <w:sz w:val="21"/>
          <w:szCs w:val="21"/>
        </w:rPr>
      </w:pPr>
      <w:r>
        <w:rPr>
          <w:rFonts w:ascii="Calibri" w:hAnsi="Calibri" w:cs="Calibri" w:eastAsia="Calibri" w:hint="default"/>
          <w:spacing w:val="-2"/>
          <w:w w:val="100"/>
          <w:sz w:val="21"/>
          <w:szCs w:val="21"/>
        </w:rPr>
        <w:t>2</w:t>
      </w:r>
      <w:r>
        <w:rPr>
          <w:rFonts w:ascii="Calibri" w:hAnsi="Calibri" w:cs="Calibri" w:eastAsia="Calibri" w:hint="default"/>
          <w:w w:val="100"/>
          <w:sz w:val="21"/>
          <w:szCs w:val="21"/>
        </w:rPr>
        <w:t>0</w:t>
      </w:r>
      <w:r>
        <w:rPr>
          <w:rFonts w:ascii="Calibri" w:hAnsi="Calibri" w:cs="Calibri" w:eastAsia="Calibri" w:hint="default"/>
          <w:spacing w:val="-2"/>
          <w:w w:val="100"/>
          <w:sz w:val="21"/>
          <w:szCs w:val="21"/>
        </w:rPr>
        <w:t>0</w:t>
      </w:r>
      <w:r>
        <w:rPr>
          <w:rFonts w:ascii="Calibri" w:hAnsi="Calibri" w:cs="Calibri" w:eastAsia="Calibri" w:hint="default"/>
          <w:w w:val="100"/>
          <w:sz w:val="21"/>
          <w:szCs w:val="21"/>
        </w:rPr>
        <w:t>1</w:t>
      </w:r>
      <w:r>
        <w:rPr>
          <w:rFonts w:ascii="Calibri" w:hAnsi="Calibri" w:cs="Calibri" w:eastAsia="Calibri" w:hint="default"/>
          <w:spacing w:val="4"/>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Calibri" w:hAnsi="Calibri" w:cs="Calibri" w:eastAsia="Calibri" w:hint="default"/>
          <w:spacing w:val="-2"/>
          <w:w w:val="100"/>
          <w:sz w:val="21"/>
          <w:szCs w:val="21"/>
        </w:rPr>
        <w:t>1</w:t>
      </w:r>
      <w:r>
        <w:rPr>
          <w:rFonts w:ascii="Calibri" w:hAnsi="Calibri" w:cs="Calibri" w:eastAsia="Calibri" w:hint="default"/>
          <w:w w:val="100"/>
          <w:sz w:val="21"/>
          <w:szCs w:val="21"/>
        </w:rPr>
        <w:t>2</w:t>
      </w:r>
      <w:r>
        <w:rPr>
          <w:rFonts w:ascii="Calibri" w:hAnsi="Calibri" w:cs="Calibri" w:eastAsia="Calibri" w:hint="default"/>
          <w:spacing w:val="3"/>
          <w:sz w:val="21"/>
          <w:szCs w:val="21"/>
        </w:rPr>
        <w:t> </w:t>
      </w:r>
      <w:r>
        <w:rPr>
          <w:rFonts w:ascii="宋体" w:hAnsi="宋体" w:cs="宋体" w:eastAsia="宋体" w:hint="default"/>
          <w:w w:val="100"/>
          <w:sz w:val="21"/>
          <w:szCs w:val="21"/>
        </w:rPr>
        <w:t>月</w:t>
      </w:r>
      <w:r>
        <w:rPr>
          <w:rFonts w:ascii="宋体" w:hAnsi="宋体" w:cs="宋体" w:eastAsia="宋体" w:hint="default"/>
          <w:spacing w:val="-55"/>
          <w:sz w:val="21"/>
          <w:szCs w:val="21"/>
        </w:rPr>
        <w:t> </w:t>
      </w:r>
      <w:r>
        <w:rPr>
          <w:rFonts w:ascii="Calibri" w:hAnsi="Calibri" w:cs="Calibri" w:eastAsia="Calibri" w:hint="default"/>
          <w:w w:val="100"/>
          <w:sz w:val="21"/>
          <w:szCs w:val="21"/>
        </w:rPr>
        <w:t>5</w:t>
      </w:r>
      <w:r>
        <w:rPr>
          <w:rFonts w:ascii="Calibri" w:hAnsi="Calibri" w:cs="Calibri" w:eastAsia="Calibri" w:hint="default"/>
          <w:spacing w:val="6"/>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根据</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55"/>
          <w:sz w:val="21"/>
          <w:szCs w:val="21"/>
        </w:rPr>
        <w:t> </w:t>
      </w:r>
      <w:r>
        <w:rPr>
          <w:rFonts w:ascii="Calibri" w:hAnsi="Calibri" w:cs="Calibri" w:eastAsia="Calibri" w:hint="default"/>
          <w:w w:val="100"/>
          <w:sz w:val="21"/>
          <w:szCs w:val="21"/>
        </w:rPr>
        <w:t>2</w:t>
      </w:r>
      <w:r>
        <w:rPr>
          <w:rFonts w:ascii="Calibri" w:hAnsi="Calibri" w:cs="Calibri" w:eastAsia="Calibri" w:hint="default"/>
          <w:spacing w:val="-2"/>
          <w:w w:val="100"/>
          <w:sz w:val="21"/>
          <w:szCs w:val="21"/>
        </w:rPr>
        <w:t>00</w:t>
      </w:r>
      <w:r>
        <w:rPr>
          <w:rFonts w:ascii="Calibri" w:hAnsi="Calibri" w:cs="Calibri" w:eastAsia="Calibri" w:hint="default"/>
          <w:w w:val="100"/>
          <w:sz w:val="21"/>
          <w:szCs w:val="21"/>
        </w:rPr>
        <w:t>1</w:t>
      </w:r>
      <w:r>
        <w:rPr>
          <w:rFonts w:ascii="Calibri" w:hAnsi="Calibri" w:cs="Calibri" w:eastAsia="Calibri" w:hint="default"/>
          <w:spacing w:val="6"/>
          <w:sz w:val="21"/>
          <w:szCs w:val="21"/>
        </w:rPr>
        <w:t> </w:t>
      </w:r>
      <w:r>
        <w:rPr>
          <w:rFonts w:ascii="宋体" w:hAnsi="宋体" w:cs="宋体" w:eastAsia="宋体" w:hint="default"/>
          <w:spacing w:val="-3"/>
          <w:w w:val="100"/>
          <w:sz w:val="21"/>
          <w:szCs w:val="21"/>
        </w:rPr>
        <w:t>年</w:t>
      </w:r>
      <w:r>
        <w:rPr>
          <w:rFonts w:ascii="宋体" w:hAnsi="宋体" w:cs="宋体" w:eastAsia="宋体" w:hint="default"/>
          <w:w w:val="100"/>
          <w:sz w:val="21"/>
          <w:szCs w:val="21"/>
        </w:rPr>
        <w:t>度</w:t>
      </w:r>
      <w:r>
        <w:rPr>
          <w:rFonts w:ascii="宋体" w:hAnsi="宋体" w:cs="宋体" w:eastAsia="宋体" w:hint="default"/>
          <w:spacing w:val="-3"/>
          <w:w w:val="100"/>
          <w:sz w:val="21"/>
          <w:szCs w:val="21"/>
        </w:rPr>
        <w:t>第</w:t>
      </w:r>
      <w:r>
        <w:rPr>
          <w:rFonts w:ascii="宋体" w:hAnsi="宋体" w:cs="宋体" w:eastAsia="宋体" w:hint="default"/>
          <w:w w:val="100"/>
          <w:sz w:val="21"/>
          <w:szCs w:val="21"/>
        </w:rPr>
        <w:t>四</w:t>
      </w:r>
      <w:r>
        <w:rPr>
          <w:rFonts w:ascii="宋体" w:hAnsi="宋体" w:cs="宋体" w:eastAsia="宋体" w:hint="default"/>
          <w:spacing w:val="-3"/>
          <w:w w:val="100"/>
          <w:sz w:val="21"/>
          <w:szCs w:val="21"/>
        </w:rPr>
        <w:t>次</w:t>
      </w:r>
      <w:r>
        <w:rPr>
          <w:rFonts w:ascii="宋体" w:hAnsi="宋体" w:cs="宋体" w:eastAsia="宋体" w:hint="default"/>
          <w:w w:val="100"/>
          <w:sz w:val="21"/>
          <w:szCs w:val="21"/>
        </w:rPr>
        <w:t>临</w:t>
      </w:r>
      <w:r>
        <w:rPr>
          <w:rFonts w:ascii="宋体" w:hAnsi="宋体" w:cs="宋体" w:eastAsia="宋体" w:hint="default"/>
          <w:spacing w:val="-3"/>
          <w:w w:val="100"/>
          <w:sz w:val="21"/>
          <w:szCs w:val="21"/>
        </w:rPr>
        <w:t>时股</w:t>
      </w:r>
      <w:r>
        <w:rPr>
          <w:rFonts w:ascii="宋体" w:hAnsi="宋体" w:cs="宋体" w:eastAsia="宋体" w:hint="default"/>
          <w:w w:val="100"/>
          <w:sz w:val="21"/>
          <w:szCs w:val="21"/>
        </w:rPr>
        <w:t>东大</w:t>
      </w:r>
      <w:r>
        <w:rPr>
          <w:rFonts w:ascii="宋体" w:hAnsi="宋体" w:cs="宋体" w:eastAsia="宋体" w:hint="default"/>
          <w:spacing w:val="-3"/>
          <w:w w:val="100"/>
          <w:sz w:val="21"/>
          <w:szCs w:val="21"/>
        </w:rPr>
        <w:t>会</w:t>
      </w:r>
      <w:r>
        <w:rPr>
          <w:rFonts w:ascii="宋体" w:hAnsi="宋体" w:cs="宋体" w:eastAsia="宋体" w:hint="default"/>
          <w:w w:val="100"/>
          <w:sz w:val="21"/>
          <w:szCs w:val="21"/>
        </w:rPr>
        <w:t>决</w:t>
      </w:r>
      <w:r>
        <w:rPr>
          <w:rFonts w:ascii="宋体" w:hAnsi="宋体" w:cs="宋体" w:eastAsia="宋体" w:hint="default"/>
          <w:spacing w:val="-3"/>
          <w:w w:val="100"/>
          <w:sz w:val="21"/>
          <w:szCs w:val="21"/>
        </w:rPr>
        <w:t>议</w:t>
      </w:r>
      <w:r>
        <w:rPr>
          <w:rFonts w:ascii="宋体" w:hAnsi="宋体" w:cs="宋体" w:eastAsia="宋体" w:hint="default"/>
          <w:spacing w:val="-99"/>
          <w:w w:val="100"/>
          <w:sz w:val="21"/>
          <w:szCs w:val="21"/>
        </w:rPr>
        <w:t>，</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由</w:t>
      </w:r>
      <w:r>
        <w:rPr>
          <w:rFonts w:ascii="宋体" w:hAnsi="宋体" w:cs="宋体" w:eastAsia="宋体" w:hint="default"/>
          <w:w w:val="100"/>
          <w:sz w:val="21"/>
          <w:szCs w:val="21"/>
        </w:rPr>
        <w:t>原</w:t>
      </w:r>
      <w:r>
        <w:rPr>
          <w:rFonts w:ascii="宋体" w:hAnsi="宋体" w:cs="宋体" w:eastAsia="宋体" w:hint="default"/>
          <w:spacing w:val="-3"/>
          <w:w w:val="100"/>
          <w:sz w:val="21"/>
          <w:szCs w:val="21"/>
        </w:rPr>
        <w:t>股东</w:t>
      </w:r>
      <w:r>
        <w:rPr>
          <w:rFonts w:ascii="宋体" w:hAnsi="宋体" w:cs="宋体" w:eastAsia="宋体" w:hint="default"/>
          <w:w w:val="100"/>
          <w:sz w:val="21"/>
          <w:szCs w:val="21"/>
        </w:rPr>
        <w:t>增加股</w:t>
      </w:r>
    </w:p>
    <w:p>
      <w:pPr>
        <w:spacing w:line="331" w:lineRule="auto" w:before="96"/>
        <w:ind w:left="2366" w:right="1793" w:firstLine="0"/>
        <w:jc w:val="both"/>
        <w:rPr>
          <w:rFonts w:ascii="宋体" w:hAnsi="宋体" w:cs="宋体" w:eastAsia="宋体" w:hint="default"/>
          <w:sz w:val="21"/>
          <w:szCs w:val="21"/>
        </w:rPr>
      </w:pPr>
      <w:r>
        <w:rPr>
          <w:rFonts w:ascii="宋体" w:hAnsi="宋体" w:cs="宋体" w:eastAsia="宋体" w:hint="default"/>
          <w:sz w:val="21"/>
          <w:szCs w:val="21"/>
        </w:rPr>
        <w:t>本人民币</w:t>
      </w:r>
      <w:r>
        <w:rPr>
          <w:rFonts w:ascii="宋体" w:hAnsi="宋体" w:cs="宋体" w:eastAsia="宋体" w:hint="default"/>
          <w:spacing w:val="-56"/>
          <w:sz w:val="21"/>
          <w:szCs w:val="21"/>
        </w:rPr>
        <w:t> </w:t>
      </w:r>
      <w:r>
        <w:rPr>
          <w:rFonts w:ascii="Calibri" w:hAnsi="Calibri" w:cs="Calibri" w:eastAsia="Calibri" w:hint="default"/>
          <w:sz w:val="21"/>
          <w:szCs w:val="21"/>
        </w:rPr>
        <w:t>1,000</w:t>
      </w:r>
      <w:r>
        <w:rPr>
          <w:rFonts w:ascii="Calibri" w:hAnsi="Calibri" w:cs="Calibri" w:eastAsia="Calibri" w:hint="default"/>
          <w:spacing w:val="6"/>
          <w:sz w:val="21"/>
          <w:szCs w:val="21"/>
        </w:rPr>
        <w:t> </w:t>
      </w:r>
      <w:r>
        <w:rPr>
          <w:rFonts w:ascii="宋体" w:hAnsi="宋体" w:cs="宋体" w:eastAsia="宋体" w:hint="default"/>
          <w:sz w:val="21"/>
          <w:szCs w:val="21"/>
        </w:rPr>
        <w:t>万元，变更后的股本为人民币</w:t>
      </w:r>
      <w:r>
        <w:rPr>
          <w:rFonts w:ascii="宋体" w:hAnsi="宋体" w:cs="宋体" w:eastAsia="宋体" w:hint="default"/>
          <w:spacing w:val="-56"/>
          <w:sz w:val="21"/>
          <w:szCs w:val="21"/>
        </w:rPr>
        <w:t> </w:t>
      </w:r>
      <w:r>
        <w:rPr>
          <w:rFonts w:ascii="Calibri" w:hAnsi="Calibri" w:cs="Calibri" w:eastAsia="Calibri" w:hint="default"/>
          <w:sz w:val="21"/>
          <w:szCs w:val="21"/>
        </w:rPr>
        <w:t>6,500</w:t>
      </w:r>
      <w:r>
        <w:rPr>
          <w:rFonts w:ascii="Calibri" w:hAnsi="Calibri" w:cs="Calibri" w:eastAsia="Calibri" w:hint="default"/>
          <w:spacing w:val="5"/>
          <w:sz w:val="21"/>
          <w:szCs w:val="21"/>
        </w:rPr>
        <w:t> </w:t>
      </w:r>
      <w:r>
        <w:rPr>
          <w:rFonts w:ascii="宋体" w:hAnsi="宋体" w:cs="宋体" w:eastAsia="宋体" w:hint="default"/>
          <w:sz w:val="21"/>
          <w:szCs w:val="21"/>
        </w:rPr>
        <w:t>万元</w:t>
      </w:r>
      <w:r>
        <w:rPr>
          <w:rFonts w:ascii="Calibri" w:hAnsi="Calibri" w:cs="Calibri" w:eastAsia="Calibri" w:hint="default"/>
          <w:sz w:val="21"/>
          <w:szCs w:val="21"/>
        </w:rPr>
        <w:t>,</w:t>
      </w:r>
      <w:r>
        <w:rPr>
          <w:rFonts w:ascii="宋体" w:hAnsi="宋体" w:cs="宋体" w:eastAsia="宋体" w:hint="default"/>
          <w:sz w:val="21"/>
          <w:szCs w:val="21"/>
        </w:rPr>
        <w:t>根据上海市国有资产管理委</w:t>
      </w:r>
      <w:r>
        <w:rPr>
          <w:rFonts w:ascii="宋体" w:hAnsi="宋体" w:cs="宋体" w:eastAsia="宋体" w:hint="default"/>
          <w:w w:val="100"/>
          <w:sz w:val="21"/>
          <w:szCs w:val="21"/>
        </w:rPr>
        <w:t> </w:t>
      </w:r>
      <w:r>
        <w:rPr>
          <w:rFonts w:ascii="宋体" w:hAnsi="宋体" w:cs="宋体" w:eastAsia="宋体" w:hint="default"/>
          <w:sz w:val="21"/>
          <w:szCs w:val="21"/>
        </w:rPr>
        <w:t>员会沪国资委授</w:t>
      </w:r>
      <w:r>
        <w:rPr>
          <w:rFonts w:ascii="Calibri" w:hAnsi="Calibri" w:cs="Calibri" w:eastAsia="Calibri" w:hint="default"/>
          <w:sz w:val="21"/>
          <w:szCs w:val="21"/>
        </w:rPr>
        <w:t>[1998]5 </w:t>
      </w:r>
      <w:r>
        <w:rPr>
          <w:rFonts w:ascii="宋体" w:hAnsi="宋体" w:cs="宋体" w:eastAsia="宋体" w:hint="default"/>
          <w:sz w:val="21"/>
          <w:szCs w:val="21"/>
        </w:rPr>
        <w:t>号文《关于授权上海机场（集团）有限公司统一经营上海机</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w w:val="100"/>
          <w:sz w:val="21"/>
          <w:szCs w:val="21"/>
        </w:rPr>
        <w:t>场（集团）有限公司国有资产的批复》，公司股东上海浦东国际机场公司改为上海机</w:t>
      </w:r>
      <w:r>
        <w:rPr>
          <w:rFonts w:ascii="宋体" w:hAnsi="宋体" w:cs="宋体" w:eastAsia="宋体" w:hint="default"/>
          <w:spacing w:val="-73"/>
          <w:w w:val="100"/>
          <w:sz w:val="21"/>
          <w:szCs w:val="21"/>
        </w:rPr>
        <w:t> </w:t>
      </w:r>
      <w:r>
        <w:rPr>
          <w:rFonts w:ascii="宋体" w:hAnsi="宋体" w:cs="宋体" w:eastAsia="宋体" w:hint="default"/>
          <w:spacing w:val="-73"/>
          <w:w w:val="100"/>
          <w:sz w:val="21"/>
          <w:szCs w:val="21"/>
        </w:rPr>
      </w:r>
      <w:r>
        <w:rPr>
          <w:rFonts w:ascii="宋体" w:hAnsi="宋体" w:cs="宋体" w:eastAsia="宋体" w:hint="default"/>
          <w:spacing w:val="-9"/>
          <w:sz w:val="21"/>
          <w:szCs w:val="21"/>
        </w:rPr>
        <w:t>场（集团）有限公司</w:t>
      </w:r>
      <w:r>
        <w:rPr>
          <w:rFonts w:ascii="Calibri" w:hAnsi="Calibri" w:cs="Calibri" w:eastAsia="Calibri" w:hint="default"/>
          <w:spacing w:val="-9"/>
          <w:sz w:val="21"/>
          <w:szCs w:val="21"/>
        </w:rPr>
        <w:t>, </w:t>
      </w:r>
      <w:r>
        <w:rPr>
          <w:rFonts w:ascii="Calibri" w:hAnsi="Calibri" w:cs="Calibri" w:eastAsia="Calibri" w:hint="default"/>
          <w:sz w:val="21"/>
          <w:szCs w:val="21"/>
        </w:rPr>
        <w:t>2001 </w:t>
      </w:r>
      <w:r>
        <w:rPr>
          <w:rFonts w:ascii="宋体" w:hAnsi="宋体" w:cs="宋体" w:eastAsia="宋体" w:hint="default"/>
          <w:spacing w:val="-6"/>
          <w:sz w:val="21"/>
          <w:szCs w:val="21"/>
        </w:rPr>
        <w:t>年，公司股东由上海有线电视台改为上海电视台；根据《中</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3"/>
          <w:sz w:val="21"/>
          <w:szCs w:val="21"/>
        </w:rPr>
        <w:t>共上海市委、上海市人民政府关于组建上海电影（集团）公司和上海文广新闻传媒集</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w w:val="100"/>
          <w:sz w:val="21"/>
          <w:szCs w:val="21"/>
        </w:rPr>
        <w:t>团的批复》，公司股东上海电视台后改为上海文广新闻传媒集团。</w:t>
      </w:r>
    </w:p>
    <w:p>
      <w:pPr>
        <w:spacing w:line="333" w:lineRule="auto" w:before="43"/>
        <w:ind w:left="2366" w:right="1791" w:firstLine="4"/>
        <w:jc w:val="both"/>
        <w:rPr>
          <w:rFonts w:ascii="宋体" w:hAnsi="宋体" w:cs="宋体" w:eastAsia="宋体" w:hint="default"/>
          <w:sz w:val="21"/>
          <w:szCs w:val="21"/>
        </w:rPr>
      </w:pPr>
      <w:r>
        <w:rPr>
          <w:rFonts w:ascii="Calibri" w:hAnsi="Calibri" w:cs="Calibri" w:eastAsia="Calibri" w:hint="default"/>
          <w:sz w:val="21"/>
          <w:szCs w:val="21"/>
        </w:rPr>
        <w:t>2004</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5"/>
          <w:sz w:val="21"/>
          <w:szCs w:val="21"/>
        </w:rPr>
        <w:t> </w:t>
      </w:r>
      <w:r>
        <w:rPr>
          <w:rFonts w:ascii="宋体" w:hAnsi="宋体" w:cs="宋体" w:eastAsia="宋体" w:hint="default"/>
          <w:sz w:val="21"/>
          <w:szCs w:val="21"/>
        </w:rPr>
        <w:t>月，经万达信息股东大会审议通过，同意上海万豪投资有限公司受让其他</w:t>
      </w:r>
      <w:r>
        <w:rPr>
          <w:rFonts w:ascii="宋体" w:hAnsi="宋体" w:cs="宋体" w:eastAsia="宋体" w:hint="default"/>
          <w:w w:val="100"/>
          <w:sz w:val="21"/>
          <w:szCs w:val="21"/>
        </w:rPr>
        <w:t> </w:t>
      </w:r>
      <w:r>
        <w:rPr>
          <w:rFonts w:ascii="宋体" w:hAnsi="宋体" w:cs="宋体" w:eastAsia="宋体" w:hint="default"/>
          <w:spacing w:val="-3"/>
          <w:sz w:val="21"/>
          <w:szCs w:val="21"/>
        </w:rPr>
        <w:t>股东持有的部分股权，股权转让后，上海万豪投资有限公司共计持有万达信息股权比</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例为</w:t>
      </w:r>
      <w:r>
        <w:rPr>
          <w:rFonts w:ascii="宋体" w:hAnsi="宋体" w:cs="宋体" w:eastAsia="宋体" w:hint="default"/>
          <w:spacing w:val="-55"/>
          <w:sz w:val="21"/>
          <w:szCs w:val="21"/>
        </w:rPr>
        <w:t> </w:t>
      </w:r>
      <w:r>
        <w:rPr>
          <w:rFonts w:ascii="Calibri" w:hAnsi="Calibri" w:cs="Calibri" w:eastAsia="Calibri" w:hint="default"/>
          <w:sz w:val="21"/>
          <w:szCs w:val="21"/>
        </w:rPr>
        <w:t>45.26%</w:t>
      </w:r>
      <w:r>
        <w:rPr>
          <w:rFonts w:ascii="宋体" w:hAnsi="宋体" w:cs="宋体" w:eastAsia="宋体" w:hint="default"/>
          <w:sz w:val="21"/>
          <w:szCs w:val="21"/>
        </w:rPr>
        <w:t>。</w:t>
      </w:r>
    </w:p>
    <w:p>
      <w:pPr>
        <w:spacing w:line="298" w:lineRule="exact" w:before="0"/>
        <w:ind w:left="2371" w:right="0" w:firstLine="0"/>
        <w:jc w:val="both"/>
        <w:rPr>
          <w:rFonts w:ascii="宋体" w:hAnsi="宋体" w:cs="宋体" w:eastAsia="宋体" w:hint="default"/>
          <w:sz w:val="21"/>
          <w:szCs w:val="21"/>
        </w:rPr>
      </w:pPr>
      <w:r>
        <w:rPr>
          <w:rFonts w:ascii="宋体" w:hAnsi="宋体" w:cs="宋体" w:eastAsia="宋体" w:hint="default"/>
          <w:sz w:val="21"/>
          <w:szCs w:val="21"/>
        </w:rPr>
        <w:t>根据公司 </w:t>
      </w:r>
      <w:r>
        <w:rPr>
          <w:rFonts w:ascii="Calibri" w:hAnsi="Calibri" w:cs="Calibri" w:eastAsia="Calibri" w:hint="default"/>
          <w:sz w:val="21"/>
          <w:szCs w:val="21"/>
        </w:rPr>
        <w:t>2006</w:t>
      </w:r>
      <w:r>
        <w:rPr>
          <w:rFonts w:ascii="Calibri" w:hAnsi="Calibri" w:cs="Calibri" w:eastAsia="Calibri" w:hint="default"/>
          <w:spacing w:val="10"/>
          <w:sz w:val="21"/>
          <w:szCs w:val="21"/>
        </w:rPr>
        <w:t> </w:t>
      </w:r>
      <w:r>
        <w:rPr>
          <w:rFonts w:ascii="宋体" w:hAnsi="宋体" w:cs="宋体" w:eastAsia="宋体" w:hint="default"/>
          <w:sz w:val="21"/>
          <w:szCs w:val="21"/>
        </w:rPr>
        <w:t>年第一次股东大会决议和修改后章程的规定，公司申请增加注册资本</w:t>
      </w:r>
    </w:p>
    <w:p>
      <w:pPr>
        <w:spacing w:before="99"/>
        <w:ind w:left="2366" w:right="0" w:firstLine="0"/>
        <w:jc w:val="both"/>
        <w:rPr>
          <w:rFonts w:ascii="宋体" w:hAnsi="宋体" w:cs="宋体" w:eastAsia="宋体" w:hint="default"/>
          <w:sz w:val="21"/>
          <w:szCs w:val="21"/>
        </w:rPr>
      </w:pPr>
      <w:r>
        <w:rPr>
          <w:rFonts w:ascii="宋体" w:hAnsi="宋体" w:cs="宋体" w:eastAsia="宋体" w:hint="default"/>
          <w:sz w:val="21"/>
          <w:szCs w:val="21"/>
        </w:rPr>
        <w:t>人民币</w:t>
      </w:r>
      <w:r>
        <w:rPr>
          <w:rFonts w:ascii="宋体" w:hAnsi="宋体" w:cs="宋体" w:eastAsia="宋体" w:hint="default"/>
          <w:spacing w:val="-55"/>
          <w:sz w:val="21"/>
          <w:szCs w:val="21"/>
        </w:rPr>
        <w:t> </w:t>
      </w:r>
      <w:r>
        <w:rPr>
          <w:rFonts w:ascii="Calibri" w:hAnsi="Calibri" w:cs="Calibri" w:eastAsia="Calibri" w:hint="default"/>
          <w:sz w:val="21"/>
          <w:szCs w:val="21"/>
        </w:rPr>
        <w:t>1,400</w:t>
      </w:r>
      <w:r>
        <w:rPr>
          <w:rFonts w:ascii="Calibri" w:hAnsi="Calibri" w:cs="Calibri" w:eastAsia="Calibri" w:hint="default"/>
          <w:spacing w:val="2"/>
          <w:sz w:val="21"/>
          <w:szCs w:val="21"/>
        </w:rPr>
        <w:t> </w:t>
      </w:r>
      <w:r>
        <w:rPr>
          <w:rFonts w:ascii="宋体" w:hAnsi="宋体" w:cs="宋体" w:eastAsia="宋体" w:hint="default"/>
          <w:sz w:val="21"/>
          <w:szCs w:val="21"/>
        </w:rPr>
        <w:t>万元，变更后的注册资本为人民币</w:t>
      </w:r>
      <w:r>
        <w:rPr>
          <w:rFonts w:ascii="宋体" w:hAnsi="宋体" w:cs="宋体" w:eastAsia="宋体" w:hint="default"/>
          <w:spacing w:val="-57"/>
          <w:sz w:val="21"/>
          <w:szCs w:val="21"/>
        </w:rPr>
        <w:t> </w:t>
      </w:r>
      <w:r>
        <w:rPr>
          <w:rFonts w:ascii="Calibri" w:hAnsi="Calibri" w:cs="Calibri" w:eastAsia="Calibri" w:hint="default"/>
          <w:sz w:val="21"/>
          <w:szCs w:val="21"/>
        </w:rPr>
        <w:t>7,900</w:t>
      </w:r>
      <w:r>
        <w:rPr>
          <w:rFonts w:ascii="Calibri" w:hAnsi="Calibri" w:cs="Calibri" w:eastAsia="Calibri" w:hint="default"/>
          <w:spacing w:val="2"/>
          <w:sz w:val="21"/>
          <w:szCs w:val="21"/>
        </w:rPr>
        <w:t> </w:t>
      </w:r>
      <w:r>
        <w:rPr>
          <w:rFonts w:ascii="宋体" w:hAnsi="宋体" w:cs="宋体" w:eastAsia="宋体" w:hint="default"/>
          <w:sz w:val="21"/>
          <w:szCs w:val="21"/>
        </w:rPr>
        <w:t>万元。</w:t>
      </w:r>
    </w:p>
    <w:p>
      <w:pPr>
        <w:spacing w:after="0"/>
        <w:jc w:val="both"/>
        <w:rPr>
          <w:rFonts w:ascii="宋体" w:hAnsi="宋体" w:cs="宋体" w:eastAsia="宋体" w:hint="default"/>
          <w:sz w:val="21"/>
          <w:szCs w:val="21"/>
        </w:rPr>
        <w:sectPr>
          <w:headerReference w:type="default" r:id="rId95"/>
          <w:footerReference w:type="default" r:id="rId96"/>
          <w:pgSz w:w="11910" w:h="16840"/>
          <w:pgMar w:header="853" w:footer="975" w:top="1280" w:bottom="1160" w:left="0" w:right="0"/>
          <w:pgNumType w:start="70"/>
        </w:sectPr>
      </w:pPr>
    </w:p>
    <w:p>
      <w:pPr>
        <w:spacing w:line="240" w:lineRule="auto" w:before="7"/>
        <w:rPr>
          <w:rFonts w:ascii="宋体" w:hAnsi="宋体" w:cs="宋体" w:eastAsia="宋体" w:hint="default"/>
          <w:sz w:val="13"/>
          <w:szCs w:val="13"/>
        </w:rPr>
      </w:pPr>
    </w:p>
    <w:p>
      <w:pPr>
        <w:spacing w:before="36"/>
        <w:ind w:left="250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50"/>
          <w:sz w:val="21"/>
          <w:szCs w:val="21"/>
        </w:rPr>
        <w:t> </w:t>
      </w:r>
      <w:r>
        <w:rPr>
          <w:rFonts w:ascii="Calibri" w:hAnsi="Calibri" w:cs="Calibri" w:eastAsia="Calibri" w:hint="default"/>
          <w:sz w:val="21"/>
          <w:szCs w:val="21"/>
        </w:rPr>
        <w:t>2007</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7</w:t>
      </w:r>
      <w:r>
        <w:rPr>
          <w:rFonts w:ascii="Calibri" w:hAnsi="Calibri" w:cs="Calibri" w:eastAsia="Calibri"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Calibri" w:hAnsi="Calibri" w:cs="Calibri" w:eastAsia="Calibri" w:hint="default"/>
          <w:sz w:val="21"/>
          <w:szCs w:val="21"/>
        </w:rPr>
        <w:t>23</w:t>
      </w:r>
      <w:r>
        <w:rPr>
          <w:rFonts w:ascii="Calibri" w:hAnsi="Calibri" w:cs="Calibri" w:eastAsia="Calibri" w:hint="default"/>
          <w:spacing w:val="8"/>
          <w:sz w:val="21"/>
          <w:szCs w:val="21"/>
        </w:rPr>
        <w:t> </w:t>
      </w:r>
      <w:r>
        <w:rPr>
          <w:rFonts w:ascii="宋体" w:hAnsi="宋体" w:cs="宋体" w:eastAsia="宋体" w:hint="default"/>
          <w:sz w:val="21"/>
          <w:szCs w:val="21"/>
        </w:rPr>
        <w:t>日召开的临时股东大会决议和修改后章程的规定，公司申</w:t>
      </w:r>
    </w:p>
    <w:p>
      <w:pPr>
        <w:spacing w:line="328" w:lineRule="auto" w:before="90"/>
        <w:ind w:left="2508" w:right="1791" w:firstLine="0"/>
        <w:jc w:val="both"/>
        <w:rPr>
          <w:rFonts w:ascii="宋体" w:hAnsi="宋体" w:cs="宋体" w:eastAsia="宋体" w:hint="default"/>
          <w:sz w:val="21"/>
          <w:szCs w:val="21"/>
        </w:rPr>
      </w:pPr>
      <w:r>
        <w:rPr>
          <w:rFonts w:ascii="宋体" w:hAnsi="宋体" w:cs="宋体" w:eastAsia="宋体" w:hint="default"/>
          <w:sz w:val="21"/>
          <w:szCs w:val="21"/>
        </w:rPr>
        <w:t>请增加注册资本人民币</w:t>
      </w:r>
      <w:r>
        <w:rPr>
          <w:rFonts w:ascii="宋体" w:hAnsi="宋体" w:cs="宋体" w:eastAsia="宋体" w:hint="default"/>
          <w:spacing w:val="-48"/>
          <w:sz w:val="21"/>
          <w:szCs w:val="21"/>
        </w:rPr>
        <w:t> </w:t>
      </w:r>
      <w:r>
        <w:rPr>
          <w:rFonts w:ascii="Calibri" w:hAnsi="Calibri" w:cs="Calibri" w:eastAsia="Calibri" w:hint="default"/>
          <w:sz w:val="21"/>
          <w:szCs w:val="21"/>
        </w:rPr>
        <w:t>1,100</w:t>
      </w:r>
      <w:r>
        <w:rPr>
          <w:rFonts w:ascii="Calibri" w:hAnsi="Calibri" w:cs="Calibri" w:eastAsia="Calibri" w:hint="default"/>
          <w:spacing w:val="11"/>
          <w:sz w:val="21"/>
          <w:szCs w:val="21"/>
        </w:rPr>
        <w:t> </w:t>
      </w:r>
      <w:r>
        <w:rPr>
          <w:rFonts w:ascii="宋体" w:hAnsi="宋体" w:cs="宋体" w:eastAsia="宋体" w:hint="default"/>
          <w:spacing w:val="-5"/>
          <w:sz w:val="21"/>
          <w:szCs w:val="21"/>
        </w:rPr>
        <w:t>万元，变更后的注册资本为人民币</w:t>
      </w:r>
      <w:r>
        <w:rPr>
          <w:rFonts w:ascii="宋体" w:hAnsi="宋体" w:cs="宋体" w:eastAsia="宋体" w:hint="default"/>
          <w:spacing w:val="-46"/>
          <w:sz w:val="21"/>
          <w:szCs w:val="21"/>
        </w:rPr>
        <w:t> </w:t>
      </w:r>
      <w:r>
        <w:rPr>
          <w:rFonts w:ascii="Calibri" w:hAnsi="Calibri" w:cs="Calibri" w:eastAsia="Calibri" w:hint="default"/>
          <w:sz w:val="21"/>
          <w:szCs w:val="21"/>
        </w:rPr>
        <w:t>9,000</w:t>
      </w:r>
      <w:r>
        <w:rPr>
          <w:rFonts w:ascii="Calibri" w:hAnsi="Calibri" w:cs="Calibri" w:eastAsia="Calibri" w:hint="default"/>
          <w:spacing w:val="11"/>
          <w:sz w:val="21"/>
          <w:szCs w:val="21"/>
        </w:rPr>
        <w:t> </w:t>
      </w:r>
      <w:r>
        <w:rPr>
          <w:rFonts w:ascii="宋体" w:hAnsi="宋体" w:cs="宋体" w:eastAsia="宋体" w:hint="default"/>
          <w:spacing w:val="-8"/>
          <w:sz w:val="21"/>
          <w:szCs w:val="21"/>
        </w:rPr>
        <w:t>万元。新增注</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册资本由原股东上海万豪投资有限公司、新股东上海燊博投资管理有限公司、北京</w:t>
      </w:r>
      <w:r>
        <w:rPr>
          <w:rFonts w:ascii="宋体" w:hAnsi="宋体" w:cs="宋体" w:eastAsia="宋体" w:hint="default"/>
          <w:spacing w:val="-62"/>
          <w:sz w:val="21"/>
          <w:szCs w:val="21"/>
        </w:rPr>
        <w:t> </w:t>
      </w:r>
      <w:r>
        <w:rPr>
          <w:rFonts w:ascii="宋体" w:hAnsi="宋体" w:cs="宋体" w:eastAsia="宋体" w:hint="default"/>
          <w:sz w:val="21"/>
          <w:szCs w:val="21"/>
        </w:rPr>
        <w:t>赛昂传媒投资有限公司、深圳市中庸实业有限公司和北京世纪凯悦投资有限公司认</w:t>
      </w:r>
      <w:r>
        <w:rPr>
          <w:rFonts w:ascii="宋体" w:hAnsi="宋体" w:cs="宋体" w:eastAsia="宋体" w:hint="default"/>
          <w:spacing w:val="-62"/>
          <w:sz w:val="21"/>
          <w:szCs w:val="21"/>
        </w:rPr>
        <w:t> </w:t>
      </w:r>
      <w:r>
        <w:rPr>
          <w:rFonts w:ascii="宋体" w:hAnsi="宋体" w:cs="宋体" w:eastAsia="宋体" w:hint="default"/>
          <w:sz w:val="21"/>
          <w:szCs w:val="21"/>
        </w:rPr>
        <w:t>缴。根据上海市科学技术委员会 </w:t>
      </w:r>
      <w:r>
        <w:rPr>
          <w:rFonts w:ascii="Calibri" w:hAnsi="Calibri" w:cs="Calibri" w:eastAsia="Calibri" w:hint="default"/>
          <w:sz w:val="21"/>
          <w:szCs w:val="21"/>
        </w:rPr>
        <w:t>2007 </w:t>
      </w:r>
      <w:r>
        <w:rPr>
          <w:rFonts w:ascii="宋体" w:hAnsi="宋体" w:cs="宋体" w:eastAsia="宋体" w:hint="default"/>
          <w:sz w:val="21"/>
          <w:szCs w:val="21"/>
        </w:rPr>
        <w:t>年 </w:t>
      </w:r>
      <w:r>
        <w:rPr>
          <w:rFonts w:ascii="Calibri" w:hAnsi="Calibri" w:cs="Calibri" w:eastAsia="Calibri" w:hint="default"/>
          <w:sz w:val="21"/>
          <w:szCs w:val="21"/>
        </w:rPr>
        <w:t>12 </w:t>
      </w:r>
      <w:r>
        <w:rPr>
          <w:rFonts w:ascii="宋体" w:hAnsi="宋体" w:cs="宋体" w:eastAsia="宋体" w:hint="default"/>
          <w:sz w:val="21"/>
          <w:szCs w:val="21"/>
        </w:rPr>
        <w:t>月 </w:t>
      </w:r>
      <w:r>
        <w:rPr>
          <w:rFonts w:ascii="Calibri" w:hAnsi="Calibri" w:cs="Calibri" w:eastAsia="Calibri" w:hint="default"/>
          <w:sz w:val="21"/>
          <w:szCs w:val="21"/>
        </w:rPr>
        <w:t>29 </w:t>
      </w:r>
      <w:r>
        <w:rPr>
          <w:rFonts w:ascii="宋体" w:hAnsi="宋体" w:cs="宋体" w:eastAsia="宋体" w:hint="default"/>
          <w:sz w:val="21"/>
          <w:szCs w:val="21"/>
        </w:rPr>
        <w:t>日签发的【沪科（</w:t>
      </w:r>
      <w:r>
        <w:rPr>
          <w:rFonts w:ascii="Calibri" w:hAnsi="Calibri" w:cs="Calibri" w:eastAsia="Calibri" w:hint="default"/>
          <w:sz w:val="21"/>
          <w:szCs w:val="21"/>
        </w:rPr>
        <w:t>2007</w:t>
      </w:r>
      <w:r>
        <w:rPr>
          <w:rFonts w:ascii="宋体" w:hAnsi="宋体" w:cs="宋体" w:eastAsia="宋体" w:hint="default"/>
          <w:sz w:val="21"/>
          <w:szCs w:val="21"/>
        </w:rPr>
        <w:t>）第</w:t>
      </w:r>
      <w:r>
        <w:rPr>
          <w:rFonts w:ascii="宋体" w:hAnsi="宋体" w:cs="宋体" w:eastAsia="宋体" w:hint="default"/>
          <w:spacing w:val="-35"/>
          <w:sz w:val="21"/>
          <w:szCs w:val="21"/>
        </w:rPr>
        <w:t> </w:t>
      </w:r>
      <w:r>
        <w:rPr>
          <w:rFonts w:ascii="Calibri" w:hAnsi="Calibri" w:cs="Calibri" w:eastAsia="Calibri" w:hint="default"/>
          <w:sz w:val="21"/>
          <w:szCs w:val="21"/>
        </w:rPr>
        <w:t>563</w:t>
      </w:r>
      <w:r>
        <w:rPr>
          <w:rFonts w:ascii="Calibri" w:hAnsi="Calibri" w:cs="Calibri" w:eastAsia="Calibri" w:hint="default"/>
          <w:w w:val="100"/>
          <w:sz w:val="21"/>
          <w:szCs w:val="21"/>
        </w:rPr>
        <w:t> </w:t>
      </w:r>
      <w:r>
        <w:rPr>
          <w:rFonts w:ascii="宋体" w:hAnsi="宋体" w:cs="宋体" w:eastAsia="宋体" w:hint="default"/>
          <w:spacing w:val="-6"/>
          <w:w w:val="100"/>
          <w:sz w:val="21"/>
          <w:szCs w:val="21"/>
        </w:rPr>
        <w:t>号】《关于撤销上海计算机软件研究所及资产划转上海计算机软件技术开发中心管理</w:t>
      </w:r>
      <w:r>
        <w:rPr>
          <w:rFonts w:ascii="宋体" w:hAnsi="宋体" w:cs="宋体" w:eastAsia="宋体" w:hint="default"/>
          <w:w w:val="100"/>
          <w:sz w:val="21"/>
          <w:szCs w:val="21"/>
        </w:rPr>
        <w:t> </w:t>
      </w:r>
      <w:r>
        <w:rPr>
          <w:rFonts w:ascii="宋体" w:hAnsi="宋体" w:cs="宋体" w:eastAsia="宋体" w:hint="default"/>
          <w:spacing w:val="-6"/>
          <w:w w:val="100"/>
          <w:sz w:val="21"/>
          <w:szCs w:val="21"/>
        </w:rPr>
        <w:t>的通知》，万达信息股东上海计算机软件研究所撤销，其资产划转上海计算机软件技</w:t>
      </w:r>
      <w:r>
        <w:rPr>
          <w:rFonts w:ascii="宋体" w:hAnsi="宋体" w:cs="宋体" w:eastAsia="宋体" w:hint="default"/>
          <w:w w:val="100"/>
          <w:sz w:val="21"/>
          <w:szCs w:val="21"/>
        </w:rPr>
        <w:t> </w:t>
      </w:r>
      <w:r>
        <w:rPr>
          <w:rFonts w:ascii="宋体" w:hAnsi="宋体" w:cs="宋体" w:eastAsia="宋体" w:hint="default"/>
          <w:sz w:val="21"/>
          <w:szCs w:val="21"/>
        </w:rPr>
        <w:t>术开发中心，其他相关事宜由上海计算机软件技术开发中心办理。万达信息董事会</w:t>
      </w:r>
      <w:r>
        <w:rPr>
          <w:rFonts w:ascii="宋体" w:hAnsi="宋体" w:cs="宋体" w:eastAsia="宋体" w:hint="default"/>
          <w:spacing w:val="-62"/>
          <w:sz w:val="21"/>
          <w:szCs w:val="21"/>
        </w:rPr>
        <w:t> </w:t>
      </w:r>
      <w:r>
        <w:rPr>
          <w:rFonts w:ascii="Calibri" w:hAnsi="Calibri" w:cs="Calibri" w:eastAsia="Calibri" w:hint="default"/>
          <w:sz w:val="21"/>
          <w:szCs w:val="21"/>
        </w:rPr>
        <w:t>2008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1</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Calibri" w:hAnsi="Calibri" w:cs="Calibri" w:eastAsia="Calibri" w:hint="default"/>
          <w:sz w:val="21"/>
          <w:szCs w:val="21"/>
        </w:rPr>
        <w:t>4</w:t>
      </w:r>
      <w:r>
        <w:rPr>
          <w:rFonts w:ascii="Calibri" w:hAnsi="Calibri" w:cs="Calibri" w:eastAsia="Calibri" w:hint="default"/>
          <w:spacing w:val="-2"/>
          <w:sz w:val="21"/>
          <w:szCs w:val="21"/>
        </w:rPr>
        <w:t> </w:t>
      </w:r>
      <w:r>
        <w:rPr>
          <w:rFonts w:ascii="宋体" w:hAnsi="宋体" w:cs="宋体" w:eastAsia="宋体" w:hint="default"/>
          <w:sz w:val="21"/>
          <w:szCs w:val="21"/>
        </w:rPr>
        <w:t>日召开临时会议通过了将原股东上海计算机软件研究所变更为上海计</w:t>
      </w:r>
      <w:r>
        <w:rPr>
          <w:rFonts w:ascii="宋体" w:hAnsi="宋体" w:cs="宋体" w:eastAsia="宋体" w:hint="default"/>
          <w:w w:val="100"/>
          <w:sz w:val="21"/>
          <w:szCs w:val="21"/>
        </w:rPr>
        <w:t> </w:t>
      </w:r>
      <w:r>
        <w:rPr>
          <w:rFonts w:ascii="宋体" w:hAnsi="宋体" w:cs="宋体" w:eastAsia="宋体" w:hint="default"/>
          <w:sz w:val="21"/>
          <w:szCs w:val="21"/>
        </w:rPr>
        <w:t>算机软件技术开发中心的决议。</w:t>
      </w:r>
    </w:p>
    <w:p>
      <w:pPr>
        <w:spacing w:line="331" w:lineRule="auto" w:before="37"/>
        <w:ind w:left="2508" w:right="1792" w:firstLine="0"/>
        <w:jc w:val="both"/>
        <w:rPr>
          <w:rFonts w:ascii="宋体" w:hAnsi="宋体" w:cs="宋体" w:eastAsia="宋体" w:hint="default"/>
          <w:sz w:val="21"/>
          <w:szCs w:val="21"/>
        </w:rPr>
      </w:pPr>
      <w:r>
        <w:rPr>
          <w:rFonts w:ascii="宋体" w:hAnsi="宋体" w:cs="宋体" w:eastAsia="宋体" w:hint="default"/>
          <w:sz w:val="21"/>
          <w:szCs w:val="21"/>
        </w:rPr>
        <w:t>经中国证券监督管理委员会证监许可</w:t>
      </w:r>
      <w:r>
        <w:rPr>
          <w:rFonts w:ascii="Calibri" w:hAnsi="Calibri" w:cs="Calibri" w:eastAsia="Calibri" w:hint="default"/>
          <w:sz w:val="21"/>
          <w:szCs w:val="21"/>
        </w:rPr>
        <w:t>[2010]1905</w:t>
      </w:r>
      <w:r>
        <w:rPr>
          <w:rFonts w:ascii="Calibri" w:hAnsi="Calibri" w:cs="Calibri" w:eastAsia="Calibri" w:hint="default"/>
          <w:spacing w:val="4"/>
          <w:sz w:val="21"/>
          <w:szCs w:val="21"/>
        </w:rPr>
        <w:t> </w:t>
      </w:r>
      <w:r>
        <w:rPr>
          <w:rFonts w:ascii="宋体" w:hAnsi="宋体" w:cs="宋体" w:eastAsia="宋体" w:hint="default"/>
          <w:sz w:val="21"/>
          <w:szCs w:val="21"/>
        </w:rPr>
        <w:t>号文《关于核准万达信息股份有限</w:t>
      </w:r>
      <w:r>
        <w:rPr>
          <w:rFonts w:ascii="宋体" w:hAnsi="宋体" w:cs="宋体" w:eastAsia="宋体" w:hint="default"/>
          <w:w w:val="100"/>
          <w:sz w:val="21"/>
          <w:szCs w:val="21"/>
        </w:rPr>
        <w:t> </w:t>
      </w:r>
      <w:r>
        <w:rPr>
          <w:rFonts w:ascii="宋体" w:hAnsi="宋体" w:cs="宋体" w:eastAsia="宋体" w:hint="default"/>
          <w:sz w:val="21"/>
          <w:szCs w:val="21"/>
        </w:rPr>
        <w:t>公司首次公开发行股票并在创业板上市的批复》的核准，公司采用网下向股票配售</w:t>
      </w:r>
      <w:r>
        <w:rPr>
          <w:rFonts w:ascii="宋体" w:hAnsi="宋体" w:cs="宋体" w:eastAsia="宋体" w:hint="default"/>
          <w:spacing w:val="-62"/>
          <w:sz w:val="21"/>
          <w:szCs w:val="21"/>
        </w:rPr>
        <w:t> </w:t>
      </w:r>
      <w:r>
        <w:rPr>
          <w:rFonts w:ascii="宋体" w:hAnsi="宋体" w:cs="宋体" w:eastAsia="宋体" w:hint="default"/>
          <w:sz w:val="21"/>
          <w:szCs w:val="21"/>
        </w:rPr>
        <w:t>对象询价配售发行与网上向社会公众投资者定价发行相结合的方式向社会公开发行</w:t>
      </w:r>
      <w:r>
        <w:rPr>
          <w:rFonts w:ascii="宋体" w:hAnsi="宋体" w:cs="宋体" w:eastAsia="宋体" w:hint="default"/>
          <w:spacing w:val="-62"/>
          <w:sz w:val="21"/>
          <w:szCs w:val="21"/>
        </w:rPr>
        <w:t> </w:t>
      </w:r>
      <w:r>
        <w:rPr>
          <w:rFonts w:ascii="Calibri" w:hAnsi="Calibri" w:cs="Calibri" w:eastAsia="Calibri" w:hint="default"/>
          <w:spacing w:val="-1"/>
          <w:w w:val="100"/>
          <w:sz w:val="21"/>
          <w:szCs w:val="21"/>
        </w:rPr>
        <w:t>3,000</w:t>
      </w:r>
      <w:r>
        <w:rPr>
          <w:rFonts w:ascii="Calibri" w:hAnsi="Calibri" w:cs="Calibri" w:eastAsia="Calibri" w:hint="default"/>
          <w:spacing w:val="8"/>
          <w:w w:val="100"/>
          <w:sz w:val="21"/>
          <w:szCs w:val="21"/>
        </w:rPr>
        <w:t> </w:t>
      </w:r>
      <w:r>
        <w:rPr>
          <w:rFonts w:ascii="宋体" w:hAnsi="宋体" w:cs="宋体" w:eastAsia="宋体" w:hint="default"/>
          <w:spacing w:val="-2"/>
          <w:w w:val="100"/>
          <w:sz w:val="21"/>
          <w:szCs w:val="21"/>
        </w:rPr>
        <w:t>万股普通股并于</w:t>
      </w:r>
      <w:r>
        <w:rPr>
          <w:rFonts w:ascii="宋体" w:hAnsi="宋体" w:cs="宋体" w:eastAsia="宋体" w:hint="default"/>
          <w:spacing w:val="-53"/>
          <w:w w:val="100"/>
          <w:sz w:val="21"/>
          <w:szCs w:val="21"/>
        </w:rPr>
        <w:t> </w:t>
      </w:r>
      <w:r>
        <w:rPr>
          <w:rFonts w:ascii="Calibri" w:hAnsi="Calibri" w:cs="Calibri" w:eastAsia="Calibri" w:hint="default"/>
          <w:spacing w:val="-2"/>
          <w:w w:val="100"/>
          <w:sz w:val="21"/>
          <w:szCs w:val="21"/>
        </w:rPr>
        <w:t>2011</w:t>
      </w:r>
      <w:r>
        <w:rPr>
          <w:rFonts w:ascii="Calibri" w:hAnsi="Calibri" w:cs="Calibri" w:eastAsia="Calibri" w:hint="default"/>
          <w:spacing w:val="8"/>
          <w:w w:val="100"/>
          <w:sz w:val="21"/>
          <w:szCs w:val="21"/>
        </w:rPr>
        <w:t> </w:t>
      </w:r>
      <w:r>
        <w:rPr>
          <w:rFonts w:ascii="宋体" w:hAnsi="宋体" w:cs="宋体" w:eastAsia="宋体" w:hint="default"/>
          <w:w w:val="100"/>
          <w:sz w:val="21"/>
          <w:szCs w:val="21"/>
        </w:rPr>
        <w:t>年</w:t>
      </w:r>
      <w:r>
        <w:rPr>
          <w:rFonts w:ascii="宋体" w:hAnsi="宋体" w:cs="宋体" w:eastAsia="宋体" w:hint="default"/>
          <w:spacing w:val="-53"/>
          <w:w w:val="100"/>
          <w:sz w:val="21"/>
          <w:szCs w:val="21"/>
        </w:rPr>
        <w:t> </w:t>
      </w:r>
      <w:r>
        <w:rPr>
          <w:rFonts w:ascii="Calibri" w:hAnsi="Calibri" w:cs="Calibri" w:eastAsia="Calibri" w:hint="default"/>
          <w:w w:val="100"/>
          <w:sz w:val="21"/>
          <w:szCs w:val="21"/>
        </w:rPr>
        <w:t>1</w:t>
      </w:r>
      <w:r>
        <w:rPr>
          <w:rFonts w:ascii="Calibri" w:hAnsi="Calibri" w:cs="Calibri" w:eastAsia="Calibri" w:hint="default"/>
          <w:spacing w:val="5"/>
          <w:w w:val="100"/>
          <w:sz w:val="21"/>
          <w:szCs w:val="21"/>
        </w:rPr>
        <w:t> </w:t>
      </w:r>
      <w:r>
        <w:rPr>
          <w:rFonts w:ascii="宋体" w:hAnsi="宋体" w:cs="宋体" w:eastAsia="宋体" w:hint="default"/>
          <w:w w:val="100"/>
          <w:sz w:val="21"/>
          <w:szCs w:val="21"/>
        </w:rPr>
        <w:t>月</w:t>
      </w:r>
      <w:r>
        <w:rPr>
          <w:rFonts w:ascii="宋体" w:hAnsi="宋体" w:cs="宋体" w:eastAsia="宋体" w:hint="default"/>
          <w:spacing w:val="-53"/>
          <w:w w:val="100"/>
          <w:sz w:val="21"/>
          <w:szCs w:val="21"/>
        </w:rPr>
        <w:t> </w:t>
      </w:r>
      <w:r>
        <w:rPr>
          <w:rFonts w:ascii="Calibri" w:hAnsi="Calibri" w:cs="Calibri" w:eastAsia="Calibri" w:hint="default"/>
          <w:spacing w:val="-1"/>
          <w:w w:val="100"/>
          <w:sz w:val="21"/>
          <w:szCs w:val="21"/>
        </w:rPr>
        <w:t>25</w:t>
      </w:r>
      <w:r>
        <w:rPr>
          <w:rFonts w:ascii="Calibri" w:hAnsi="Calibri" w:cs="Calibri" w:eastAsia="Calibri" w:hint="default"/>
          <w:spacing w:val="8"/>
          <w:w w:val="100"/>
          <w:sz w:val="21"/>
          <w:szCs w:val="21"/>
        </w:rPr>
        <w:t> </w:t>
      </w:r>
      <w:r>
        <w:rPr>
          <w:rFonts w:ascii="宋体" w:hAnsi="宋体" w:cs="宋体" w:eastAsia="宋体" w:hint="default"/>
          <w:spacing w:val="-6"/>
          <w:w w:val="100"/>
          <w:sz w:val="21"/>
          <w:szCs w:val="21"/>
        </w:rPr>
        <w:t>日起在深圳证券交易所上市交易，发行价格为</w:t>
      </w:r>
    </w:p>
    <w:p>
      <w:pPr>
        <w:spacing w:line="291" w:lineRule="exact" w:before="0"/>
        <w:ind w:left="2508" w:right="0" w:firstLine="0"/>
        <w:jc w:val="both"/>
        <w:rPr>
          <w:rFonts w:ascii="宋体" w:hAnsi="宋体" w:cs="宋体" w:eastAsia="宋体" w:hint="default"/>
          <w:sz w:val="21"/>
          <w:szCs w:val="21"/>
        </w:rPr>
      </w:pPr>
      <w:r>
        <w:rPr>
          <w:rFonts w:ascii="宋体" w:hAnsi="宋体" w:cs="宋体" w:eastAsia="宋体" w:hint="default"/>
          <w:sz w:val="21"/>
          <w:szCs w:val="21"/>
        </w:rPr>
        <w:t>每股</w:t>
      </w:r>
      <w:r>
        <w:rPr>
          <w:rFonts w:ascii="宋体" w:hAnsi="宋体" w:cs="宋体" w:eastAsia="宋体" w:hint="default"/>
          <w:spacing w:val="-53"/>
          <w:sz w:val="21"/>
          <w:szCs w:val="21"/>
        </w:rPr>
        <w:t> </w:t>
      </w:r>
      <w:r>
        <w:rPr>
          <w:rFonts w:ascii="Calibri" w:hAnsi="Calibri" w:cs="Calibri" w:eastAsia="Calibri" w:hint="default"/>
          <w:sz w:val="21"/>
          <w:szCs w:val="21"/>
        </w:rPr>
        <w:t>28.00</w:t>
      </w:r>
      <w:r>
        <w:rPr>
          <w:rFonts w:ascii="Calibri" w:hAnsi="Calibri" w:cs="Calibri" w:eastAsia="Calibri" w:hint="default"/>
          <w:spacing w:val="8"/>
          <w:sz w:val="21"/>
          <w:szCs w:val="21"/>
        </w:rPr>
        <w:t> </w:t>
      </w:r>
      <w:r>
        <w:rPr>
          <w:rFonts w:ascii="宋体" w:hAnsi="宋体" w:cs="宋体" w:eastAsia="宋体" w:hint="default"/>
          <w:spacing w:val="-4"/>
          <w:sz w:val="21"/>
          <w:szCs w:val="21"/>
        </w:rPr>
        <w:t>元，募集资金总额为</w:t>
      </w:r>
      <w:r>
        <w:rPr>
          <w:rFonts w:ascii="宋体" w:hAnsi="宋体" w:cs="宋体" w:eastAsia="宋体" w:hint="default"/>
          <w:spacing w:val="-50"/>
          <w:sz w:val="21"/>
          <w:szCs w:val="21"/>
        </w:rPr>
        <w:t> </w:t>
      </w:r>
      <w:r>
        <w:rPr>
          <w:rFonts w:ascii="Calibri" w:hAnsi="Calibri" w:cs="Calibri" w:eastAsia="Calibri" w:hint="default"/>
          <w:sz w:val="21"/>
          <w:szCs w:val="21"/>
        </w:rPr>
        <w:t>84,000</w:t>
      </w:r>
      <w:r>
        <w:rPr>
          <w:rFonts w:ascii="Calibri" w:hAnsi="Calibri" w:cs="Calibri" w:eastAsia="Calibri" w:hint="default"/>
          <w:spacing w:val="6"/>
          <w:sz w:val="21"/>
          <w:szCs w:val="21"/>
        </w:rPr>
        <w:t> </w:t>
      </w:r>
      <w:r>
        <w:rPr>
          <w:rFonts w:ascii="宋体" w:hAnsi="宋体" w:cs="宋体" w:eastAsia="宋体" w:hint="default"/>
          <w:spacing w:val="-3"/>
          <w:sz w:val="21"/>
          <w:szCs w:val="21"/>
        </w:rPr>
        <w:t>万元。扣除发行费用</w:t>
      </w:r>
      <w:r>
        <w:rPr>
          <w:rFonts w:ascii="宋体" w:hAnsi="宋体" w:cs="宋体" w:eastAsia="宋体" w:hint="default"/>
          <w:spacing w:val="-53"/>
          <w:sz w:val="21"/>
          <w:szCs w:val="21"/>
        </w:rPr>
        <w:t> </w:t>
      </w:r>
      <w:r>
        <w:rPr>
          <w:rFonts w:ascii="Calibri" w:hAnsi="Calibri" w:cs="Calibri" w:eastAsia="Calibri" w:hint="default"/>
          <w:sz w:val="21"/>
          <w:szCs w:val="21"/>
        </w:rPr>
        <w:t>6,387.50</w:t>
      </w:r>
      <w:r>
        <w:rPr>
          <w:rFonts w:ascii="Calibri" w:hAnsi="Calibri" w:cs="Calibri" w:eastAsia="Calibri" w:hint="default"/>
          <w:spacing w:val="8"/>
          <w:sz w:val="21"/>
          <w:szCs w:val="21"/>
        </w:rPr>
        <w:t> </w:t>
      </w:r>
      <w:r>
        <w:rPr>
          <w:rFonts w:ascii="宋体" w:hAnsi="宋体" w:cs="宋体" w:eastAsia="宋体" w:hint="default"/>
          <w:sz w:val="21"/>
          <w:szCs w:val="21"/>
        </w:rPr>
        <w:t>万元</w:t>
      </w:r>
      <w:r>
        <w:rPr>
          <w:rFonts w:ascii="Calibri" w:hAnsi="Calibri" w:cs="Calibri" w:eastAsia="Calibri" w:hint="default"/>
          <w:sz w:val="21"/>
          <w:szCs w:val="21"/>
        </w:rPr>
        <w:t>,</w:t>
      </w:r>
      <w:r>
        <w:rPr>
          <w:rFonts w:ascii="宋体" w:hAnsi="宋体" w:cs="宋体" w:eastAsia="宋体" w:hint="default"/>
          <w:sz w:val="21"/>
          <w:szCs w:val="21"/>
        </w:rPr>
        <w:t>实际募集</w:t>
      </w:r>
    </w:p>
    <w:p>
      <w:pPr>
        <w:spacing w:before="89"/>
        <w:ind w:left="2508" w:right="0" w:firstLine="0"/>
        <w:jc w:val="both"/>
        <w:rPr>
          <w:rFonts w:ascii="宋体" w:hAnsi="宋体" w:cs="宋体" w:eastAsia="宋体" w:hint="default"/>
          <w:sz w:val="21"/>
          <w:szCs w:val="21"/>
        </w:rPr>
      </w:pPr>
      <w:r>
        <w:rPr>
          <w:rFonts w:ascii="宋体" w:hAnsi="宋体" w:cs="宋体" w:eastAsia="宋体" w:hint="default"/>
          <w:w w:val="100"/>
          <w:sz w:val="21"/>
          <w:szCs w:val="21"/>
        </w:rPr>
        <w:t>资金</w:t>
      </w:r>
      <w:r>
        <w:rPr>
          <w:rFonts w:ascii="宋体" w:hAnsi="宋体" w:cs="宋体" w:eastAsia="宋体" w:hint="default"/>
          <w:spacing w:val="-3"/>
          <w:w w:val="100"/>
          <w:sz w:val="21"/>
          <w:szCs w:val="21"/>
        </w:rPr>
        <w:t>净额</w:t>
      </w:r>
      <w:r>
        <w:rPr>
          <w:rFonts w:ascii="宋体" w:hAnsi="宋体" w:cs="宋体" w:eastAsia="宋体" w:hint="default"/>
          <w:w w:val="100"/>
          <w:sz w:val="21"/>
          <w:szCs w:val="21"/>
        </w:rPr>
        <w:t>为</w:t>
      </w:r>
      <w:r>
        <w:rPr>
          <w:rFonts w:ascii="宋体" w:hAnsi="宋体" w:cs="宋体" w:eastAsia="宋体" w:hint="default"/>
          <w:spacing w:val="-55"/>
          <w:sz w:val="21"/>
          <w:szCs w:val="21"/>
        </w:rPr>
        <w:t> </w:t>
      </w:r>
      <w:r>
        <w:rPr>
          <w:rFonts w:ascii="Calibri" w:hAnsi="Calibri" w:cs="Calibri" w:eastAsia="Calibri" w:hint="default"/>
          <w:spacing w:val="3"/>
          <w:w w:val="100"/>
          <w:sz w:val="21"/>
          <w:szCs w:val="21"/>
        </w:rPr>
        <w:t>7</w:t>
      </w:r>
      <w:r>
        <w:rPr>
          <w:rFonts w:ascii="Calibri" w:hAnsi="Calibri" w:cs="Calibri" w:eastAsia="Calibri" w:hint="default"/>
          <w:w w:val="100"/>
          <w:sz w:val="21"/>
          <w:szCs w:val="21"/>
        </w:rPr>
        <w:t>7</w:t>
      </w:r>
      <w:r>
        <w:rPr>
          <w:rFonts w:ascii="Calibri" w:hAnsi="Calibri" w:cs="Calibri" w:eastAsia="Calibri" w:hint="default"/>
          <w:spacing w:val="-3"/>
          <w:w w:val="100"/>
          <w:sz w:val="21"/>
          <w:szCs w:val="21"/>
        </w:rPr>
        <w:t>,</w:t>
      </w:r>
      <w:r>
        <w:rPr>
          <w:rFonts w:ascii="Calibri" w:hAnsi="Calibri" w:cs="Calibri" w:eastAsia="Calibri" w:hint="default"/>
          <w:spacing w:val="-2"/>
          <w:w w:val="100"/>
          <w:sz w:val="21"/>
          <w:szCs w:val="21"/>
        </w:rPr>
        <w:t>6</w:t>
      </w:r>
      <w:r>
        <w:rPr>
          <w:rFonts w:ascii="Calibri" w:hAnsi="Calibri" w:cs="Calibri" w:eastAsia="Calibri" w:hint="default"/>
          <w:w w:val="100"/>
          <w:sz w:val="21"/>
          <w:szCs w:val="21"/>
        </w:rPr>
        <w:t>12</w:t>
      </w:r>
      <w:r>
        <w:rPr>
          <w:rFonts w:ascii="Calibri" w:hAnsi="Calibri" w:cs="Calibri" w:eastAsia="Calibri" w:hint="default"/>
          <w:spacing w:val="-3"/>
          <w:w w:val="100"/>
          <w:sz w:val="21"/>
          <w:szCs w:val="21"/>
        </w:rPr>
        <w:t>.</w:t>
      </w:r>
      <w:r>
        <w:rPr>
          <w:rFonts w:ascii="Calibri" w:hAnsi="Calibri" w:cs="Calibri" w:eastAsia="Calibri" w:hint="default"/>
          <w:spacing w:val="-2"/>
          <w:w w:val="100"/>
          <w:sz w:val="21"/>
          <w:szCs w:val="21"/>
        </w:rPr>
        <w:t>5</w:t>
      </w:r>
      <w:r>
        <w:rPr>
          <w:rFonts w:ascii="Calibri" w:hAnsi="Calibri" w:cs="Calibri" w:eastAsia="Calibri" w:hint="default"/>
          <w:w w:val="100"/>
          <w:sz w:val="21"/>
          <w:szCs w:val="21"/>
        </w:rPr>
        <w:t>0</w:t>
      </w:r>
      <w:r>
        <w:rPr>
          <w:rFonts w:ascii="Calibri" w:hAnsi="Calibri" w:cs="Calibri" w:eastAsia="Calibri" w:hint="default"/>
          <w:spacing w:val="7"/>
          <w:sz w:val="21"/>
          <w:szCs w:val="21"/>
        </w:rPr>
        <w:t> </w:t>
      </w:r>
      <w:r>
        <w:rPr>
          <w:rFonts w:ascii="宋体" w:hAnsi="宋体" w:cs="宋体" w:eastAsia="宋体" w:hint="default"/>
          <w:spacing w:val="-3"/>
          <w:w w:val="100"/>
          <w:sz w:val="21"/>
          <w:szCs w:val="21"/>
        </w:rPr>
        <w:t>万元</w:t>
      </w:r>
      <w:r>
        <w:rPr>
          <w:rFonts w:ascii="宋体" w:hAnsi="宋体" w:cs="宋体" w:eastAsia="宋体" w:hint="default"/>
          <w:spacing w:val="-89"/>
          <w:w w:val="100"/>
          <w:sz w:val="21"/>
          <w:szCs w:val="21"/>
        </w:rPr>
        <w:t>。</w:t>
      </w:r>
      <w:r>
        <w:rPr>
          <w:rFonts w:ascii="宋体" w:hAnsi="宋体" w:cs="宋体" w:eastAsia="宋体" w:hint="default"/>
          <w:w w:val="100"/>
          <w:sz w:val="21"/>
          <w:szCs w:val="21"/>
        </w:rPr>
        <w:t>立</w:t>
      </w:r>
      <w:r>
        <w:rPr>
          <w:rFonts w:ascii="宋体" w:hAnsi="宋体" w:cs="宋体" w:eastAsia="宋体" w:hint="default"/>
          <w:spacing w:val="-3"/>
          <w:w w:val="100"/>
          <w:sz w:val="21"/>
          <w:szCs w:val="21"/>
        </w:rPr>
        <w:t>信</w:t>
      </w:r>
      <w:r>
        <w:rPr>
          <w:rFonts w:ascii="宋体" w:hAnsi="宋体" w:cs="宋体" w:eastAsia="宋体" w:hint="default"/>
          <w:w w:val="100"/>
          <w:sz w:val="21"/>
          <w:szCs w:val="21"/>
        </w:rPr>
        <w:t>会</w:t>
      </w:r>
      <w:r>
        <w:rPr>
          <w:rFonts w:ascii="宋体" w:hAnsi="宋体" w:cs="宋体" w:eastAsia="宋体" w:hint="default"/>
          <w:spacing w:val="-3"/>
          <w:w w:val="100"/>
          <w:sz w:val="21"/>
          <w:szCs w:val="21"/>
        </w:rPr>
        <w:t>计</w:t>
      </w:r>
      <w:r>
        <w:rPr>
          <w:rFonts w:ascii="宋体" w:hAnsi="宋体" w:cs="宋体" w:eastAsia="宋体" w:hint="default"/>
          <w:w w:val="100"/>
          <w:sz w:val="21"/>
          <w:szCs w:val="21"/>
        </w:rPr>
        <w:t>师</w:t>
      </w:r>
      <w:r>
        <w:rPr>
          <w:rFonts w:ascii="宋体" w:hAnsi="宋体" w:cs="宋体" w:eastAsia="宋体" w:hint="default"/>
          <w:spacing w:val="-3"/>
          <w:w w:val="100"/>
          <w:sz w:val="21"/>
          <w:szCs w:val="21"/>
        </w:rPr>
        <w:t>事</w:t>
      </w:r>
      <w:r>
        <w:rPr>
          <w:rFonts w:ascii="宋体" w:hAnsi="宋体" w:cs="宋体" w:eastAsia="宋体" w:hint="default"/>
          <w:w w:val="100"/>
          <w:sz w:val="21"/>
          <w:szCs w:val="21"/>
        </w:rPr>
        <w:t>务</w:t>
      </w:r>
      <w:r>
        <w:rPr>
          <w:rFonts w:ascii="宋体" w:hAnsi="宋体" w:cs="宋体" w:eastAsia="宋体" w:hint="default"/>
          <w:spacing w:val="-3"/>
          <w:w w:val="100"/>
          <w:sz w:val="21"/>
          <w:szCs w:val="21"/>
        </w:rPr>
        <w:t>所</w:t>
      </w:r>
      <w:r>
        <w:rPr>
          <w:rFonts w:ascii="宋体" w:hAnsi="宋体" w:cs="宋体" w:eastAsia="宋体" w:hint="default"/>
          <w:w w:val="100"/>
          <w:sz w:val="21"/>
          <w:szCs w:val="21"/>
        </w:rPr>
        <w:t>有</w:t>
      </w:r>
      <w:r>
        <w:rPr>
          <w:rFonts w:ascii="宋体" w:hAnsi="宋体" w:cs="宋体" w:eastAsia="宋体" w:hint="default"/>
          <w:spacing w:val="-3"/>
          <w:w w:val="100"/>
          <w:sz w:val="21"/>
          <w:szCs w:val="21"/>
        </w:rPr>
        <w:t>限公</w:t>
      </w:r>
      <w:r>
        <w:rPr>
          <w:rFonts w:ascii="宋体" w:hAnsi="宋体" w:cs="宋体" w:eastAsia="宋体" w:hint="default"/>
          <w:w w:val="100"/>
          <w:sz w:val="21"/>
          <w:szCs w:val="21"/>
        </w:rPr>
        <w:t>司</w:t>
      </w:r>
      <w:r>
        <w:rPr>
          <w:rFonts w:ascii="宋体" w:hAnsi="宋体" w:cs="宋体" w:eastAsia="宋体" w:hint="default"/>
          <w:spacing w:val="-3"/>
          <w:w w:val="100"/>
          <w:sz w:val="21"/>
          <w:szCs w:val="21"/>
        </w:rPr>
        <w:t>已</w:t>
      </w:r>
      <w:r>
        <w:rPr>
          <w:rFonts w:ascii="宋体" w:hAnsi="宋体" w:cs="宋体" w:eastAsia="宋体" w:hint="default"/>
          <w:w w:val="100"/>
          <w:sz w:val="21"/>
          <w:szCs w:val="21"/>
        </w:rPr>
        <w:t>于</w:t>
      </w:r>
      <w:r>
        <w:rPr>
          <w:rFonts w:ascii="宋体" w:hAnsi="宋体" w:cs="宋体" w:eastAsia="宋体" w:hint="default"/>
          <w:spacing w:val="-55"/>
          <w:sz w:val="21"/>
          <w:szCs w:val="21"/>
        </w:rPr>
        <w:t> </w:t>
      </w:r>
      <w:r>
        <w:rPr>
          <w:rFonts w:ascii="Calibri" w:hAnsi="Calibri" w:cs="Calibri" w:eastAsia="Calibri" w:hint="default"/>
          <w:w w:val="100"/>
          <w:sz w:val="21"/>
          <w:szCs w:val="21"/>
        </w:rPr>
        <w:t>2</w:t>
      </w:r>
      <w:r>
        <w:rPr>
          <w:rFonts w:ascii="Calibri" w:hAnsi="Calibri" w:cs="Calibri" w:eastAsia="Calibri" w:hint="default"/>
          <w:spacing w:val="-2"/>
          <w:w w:val="100"/>
          <w:sz w:val="21"/>
          <w:szCs w:val="21"/>
        </w:rPr>
        <w:t>01</w:t>
      </w:r>
      <w:r>
        <w:rPr>
          <w:rFonts w:ascii="Calibri" w:hAnsi="Calibri" w:cs="Calibri" w:eastAsia="Calibri" w:hint="default"/>
          <w:w w:val="100"/>
          <w:sz w:val="21"/>
          <w:szCs w:val="21"/>
        </w:rPr>
        <w:t>1</w:t>
      </w:r>
      <w:r>
        <w:rPr>
          <w:rFonts w:ascii="Calibri" w:hAnsi="Calibri" w:cs="Calibri" w:eastAsia="Calibri" w:hint="default"/>
          <w:spacing w:val="6"/>
          <w:sz w:val="21"/>
          <w:szCs w:val="21"/>
        </w:rPr>
        <w:t> </w:t>
      </w:r>
      <w:r>
        <w:rPr>
          <w:rFonts w:ascii="宋体" w:hAnsi="宋体" w:cs="宋体" w:eastAsia="宋体" w:hint="default"/>
          <w:w w:val="100"/>
          <w:sz w:val="21"/>
          <w:szCs w:val="21"/>
        </w:rPr>
        <w:t>年</w:t>
      </w:r>
      <w:r>
        <w:rPr>
          <w:rFonts w:ascii="宋体" w:hAnsi="宋体" w:cs="宋体" w:eastAsia="宋体" w:hint="default"/>
          <w:spacing w:val="-55"/>
          <w:sz w:val="21"/>
          <w:szCs w:val="21"/>
        </w:rPr>
        <w:t> </w:t>
      </w:r>
      <w:r>
        <w:rPr>
          <w:rFonts w:ascii="Calibri" w:hAnsi="Calibri" w:cs="Calibri" w:eastAsia="Calibri" w:hint="default"/>
          <w:w w:val="100"/>
          <w:sz w:val="21"/>
          <w:szCs w:val="21"/>
        </w:rPr>
        <w:t>1</w:t>
      </w:r>
      <w:r>
        <w:rPr>
          <w:rFonts w:ascii="Calibri" w:hAnsi="Calibri" w:cs="Calibri" w:eastAsia="Calibri" w:hint="default"/>
          <w:spacing w:val="4"/>
          <w:sz w:val="21"/>
          <w:szCs w:val="21"/>
        </w:rPr>
        <w:t> </w:t>
      </w:r>
      <w:r>
        <w:rPr>
          <w:rFonts w:ascii="宋体" w:hAnsi="宋体" w:cs="宋体" w:eastAsia="宋体" w:hint="default"/>
          <w:w w:val="100"/>
          <w:sz w:val="21"/>
          <w:szCs w:val="21"/>
        </w:rPr>
        <w:t>月</w:t>
      </w:r>
      <w:r>
        <w:rPr>
          <w:rFonts w:ascii="宋体" w:hAnsi="宋体" w:cs="宋体" w:eastAsia="宋体" w:hint="default"/>
          <w:spacing w:val="-53"/>
          <w:sz w:val="21"/>
          <w:szCs w:val="21"/>
        </w:rPr>
        <w:t> </w:t>
      </w:r>
      <w:r>
        <w:rPr>
          <w:rFonts w:ascii="Calibri" w:hAnsi="Calibri" w:cs="Calibri" w:eastAsia="Calibri" w:hint="default"/>
          <w:spacing w:val="-2"/>
          <w:w w:val="100"/>
          <w:sz w:val="21"/>
          <w:szCs w:val="21"/>
        </w:rPr>
        <w:t>1</w:t>
      </w:r>
      <w:r>
        <w:rPr>
          <w:rFonts w:ascii="Calibri" w:hAnsi="Calibri" w:cs="Calibri" w:eastAsia="Calibri" w:hint="default"/>
          <w:w w:val="100"/>
          <w:sz w:val="21"/>
          <w:szCs w:val="21"/>
        </w:rPr>
        <w:t>9</w:t>
      </w:r>
      <w:r>
        <w:rPr>
          <w:rFonts w:ascii="Calibri" w:hAnsi="Calibri" w:cs="Calibri" w:eastAsia="Calibri" w:hint="default"/>
          <w:spacing w:val="3"/>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对公</w:t>
      </w:r>
    </w:p>
    <w:p>
      <w:pPr>
        <w:spacing w:line="333" w:lineRule="auto" w:before="87"/>
        <w:ind w:left="2508" w:right="1679" w:firstLine="0"/>
        <w:jc w:val="left"/>
        <w:rPr>
          <w:rFonts w:ascii="宋体" w:hAnsi="宋体" w:cs="宋体" w:eastAsia="宋体" w:hint="default"/>
          <w:sz w:val="21"/>
          <w:szCs w:val="21"/>
        </w:rPr>
      </w:pPr>
      <w:r>
        <w:rPr>
          <w:rFonts w:ascii="宋体" w:hAnsi="宋体" w:cs="宋体" w:eastAsia="宋体" w:hint="default"/>
          <w:sz w:val="21"/>
          <w:szCs w:val="21"/>
        </w:rPr>
        <w:t>司本次发行募集资金到位情况进行了审验，并出具了信会师报字（</w:t>
      </w:r>
      <w:r>
        <w:rPr>
          <w:rFonts w:ascii="Calibri" w:hAnsi="Calibri" w:cs="Calibri" w:eastAsia="Calibri" w:hint="default"/>
          <w:sz w:val="21"/>
          <w:szCs w:val="21"/>
        </w:rPr>
        <w:t>2011</w:t>
      </w:r>
      <w:r>
        <w:rPr>
          <w:rFonts w:ascii="宋体" w:hAnsi="宋体" w:cs="宋体" w:eastAsia="宋体" w:hint="default"/>
          <w:sz w:val="21"/>
          <w:szCs w:val="21"/>
        </w:rPr>
        <w:t>）第 </w:t>
      </w:r>
      <w:r>
        <w:rPr>
          <w:rFonts w:ascii="Calibri" w:hAnsi="Calibri" w:cs="Calibri" w:eastAsia="Calibri" w:hint="default"/>
          <w:sz w:val="21"/>
          <w:szCs w:val="21"/>
        </w:rPr>
        <w:t>10154</w:t>
      </w:r>
      <w:r>
        <w:rPr>
          <w:rFonts w:ascii="Calibri" w:hAnsi="Calibri" w:cs="Calibri" w:eastAsia="Calibri" w:hint="default"/>
          <w:spacing w:val="-28"/>
          <w:sz w:val="21"/>
          <w:szCs w:val="21"/>
        </w:rPr>
        <w:t> </w:t>
      </w:r>
      <w:r>
        <w:rPr>
          <w:rFonts w:ascii="Calibri" w:hAnsi="Calibri" w:cs="Calibri" w:eastAsia="Calibri" w:hint="default"/>
          <w:spacing w:val="-28"/>
          <w:sz w:val="21"/>
          <w:szCs w:val="21"/>
        </w:rPr>
      </w:r>
      <w:r>
        <w:rPr>
          <w:rFonts w:ascii="宋体" w:hAnsi="宋体" w:cs="宋体" w:eastAsia="宋体" w:hint="default"/>
          <w:spacing w:val="-15"/>
          <w:w w:val="100"/>
          <w:sz w:val="21"/>
          <w:szCs w:val="21"/>
        </w:rPr>
        <w:t>号《验资报告》。</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4"/>
          <w:sz w:val="21"/>
          <w:szCs w:val="21"/>
        </w:rPr>
        <w:t>公司所属行业为信息服务业。公司经营范围为：计算机专业领域的技术咨询、开发、</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转让、培训、承包、中介、入股及新产品的研制、试销，计算机及配件，普通机械</w:t>
      </w:r>
      <w:r>
        <w:rPr>
          <w:rFonts w:ascii="宋体" w:hAnsi="宋体" w:cs="宋体" w:eastAsia="宋体" w:hint="default"/>
          <w:spacing w:val="-62"/>
          <w:sz w:val="21"/>
          <w:szCs w:val="21"/>
        </w:rPr>
        <w:t> </w:t>
      </w:r>
      <w:r>
        <w:rPr>
          <w:rFonts w:ascii="宋体" w:hAnsi="宋体" w:cs="宋体" w:eastAsia="宋体" w:hint="default"/>
          <w:sz w:val="21"/>
          <w:szCs w:val="21"/>
        </w:rPr>
        <w:t>及电器机械与器材，经济信息咨询服务，机械电器设备租赁，电子产品及通信设备</w:t>
      </w:r>
    </w:p>
    <w:p>
      <w:pPr>
        <w:spacing w:line="338" w:lineRule="auto" w:before="34"/>
        <w:ind w:left="2508" w:right="1793" w:firstLine="0"/>
        <w:jc w:val="both"/>
        <w:rPr>
          <w:rFonts w:ascii="宋体" w:hAnsi="宋体" w:cs="宋体" w:eastAsia="宋体" w:hint="default"/>
          <w:sz w:val="21"/>
          <w:szCs w:val="21"/>
        </w:rPr>
      </w:pPr>
      <w:r>
        <w:rPr>
          <w:rFonts w:ascii="宋体" w:hAnsi="宋体" w:cs="宋体" w:eastAsia="宋体" w:hint="default"/>
          <w:w w:val="100"/>
          <w:sz w:val="21"/>
          <w:szCs w:val="21"/>
        </w:rPr>
        <w:t>销售</w:t>
      </w:r>
      <w:r>
        <w:rPr>
          <w:rFonts w:ascii="宋体" w:hAnsi="宋体" w:cs="宋体" w:eastAsia="宋体" w:hint="default"/>
          <w:spacing w:val="-32"/>
          <w:w w:val="100"/>
          <w:sz w:val="21"/>
          <w:szCs w:val="21"/>
        </w:rPr>
        <w:t>，</w:t>
      </w:r>
      <w:r>
        <w:rPr>
          <w:rFonts w:ascii="宋体" w:hAnsi="宋体" w:cs="宋体" w:eastAsia="宋体" w:hint="default"/>
          <w:w w:val="100"/>
          <w:sz w:val="21"/>
          <w:szCs w:val="21"/>
        </w:rPr>
        <w:t>计</w:t>
      </w:r>
      <w:r>
        <w:rPr>
          <w:rFonts w:ascii="宋体" w:hAnsi="宋体" w:cs="宋体" w:eastAsia="宋体" w:hint="default"/>
          <w:spacing w:val="-3"/>
          <w:w w:val="100"/>
          <w:sz w:val="21"/>
          <w:szCs w:val="21"/>
        </w:rPr>
        <w:t>算</w:t>
      </w:r>
      <w:r>
        <w:rPr>
          <w:rFonts w:ascii="宋体" w:hAnsi="宋体" w:cs="宋体" w:eastAsia="宋体" w:hint="default"/>
          <w:w w:val="100"/>
          <w:sz w:val="21"/>
          <w:szCs w:val="21"/>
        </w:rPr>
        <w:t>机</w:t>
      </w:r>
      <w:r>
        <w:rPr>
          <w:rFonts w:ascii="宋体" w:hAnsi="宋体" w:cs="宋体" w:eastAsia="宋体" w:hint="default"/>
          <w:spacing w:val="-3"/>
          <w:w w:val="100"/>
          <w:sz w:val="21"/>
          <w:szCs w:val="21"/>
        </w:rPr>
        <w:t>信</w:t>
      </w:r>
      <w:r>
        <w:rPr>
          <w:rFonts w:ascii="宋体" w:hAnsi="宋体" w:cs="宋体" w:eastAsia="宋体" w:hint="default"/>
          <w:w w:val="100"/>
          <w:sz w:val="21"/>
          <w:szCs w:val="21"/>
        </w:rPr>
        <w:t>息</w:t>
      </w:r>
      <w:r>
        <w:rPr>
          <w:rFonts w:ascii="宋体" w:hAnsi="宋体" w:cs="宋体" w:eastAsia="宋体" w:hint="default"/>
          <w:spacing w:val="-3"/>
          <w:w w:val="100"/>
          <w:sz w:val="21"/>
          <w:szCs w:val="21"/>
        </w:rPr>
        <w:t>系</w:t>
      </w:r>
      <w:r>
        <w:rPr>
          <w:rFonts w:ascii="宋体" w:hAnsi="宋体" w:cs="宋体" w:eastAsia="宋体" w:hint="default"/>
          <w:w w:val="100"/>
          <w:sz w:val="21"/>
          <w:szCs w:val="21"/>
        </w:rPr>
        <w:t>统</w:t>
      </w:r>
      <w:r>
        <w:rPr>
          <w:rFonts w:ascii="宋体" w:hAnsi="宋体" w:cs="宋体" w:eastAsia="宋体" w:hint="default"/>
          <w:spacing w:val="-3"/>
          <w:w w:val="100"/>
          <w:sz w:val="21"/>
          <w:szCs w:val="21"/>
        </w:rPr>
        <w:t>集</w:t>
      </w:r>
      <w:r>
        <w:rPr>
          <w:rFonts w:ascii="宋体" w:hAnsi="宋体" w:cs="宋体" w:eastAsia="宋体" w:hint="default"/>
          <w:w w:val="100"/>
          <w:sz w:val="21"/>
          <w:szCs w:val="21"/>
        </w:rPr>
        <w:t>成</w:t>
      </w:r>
      <w:r>
        <w:rPr>
          <w:rFonts w:ascii="宋体" w:hAnsi="宋体" w:cs="宋体" w:eastAsia="宋体" w:hint="default"/>
          <w:spacing w:val="-29"/>
          <w:w w:val="100"/>
          <w:sz w:val="21"/>
          <w:szCs w:val="21"/>
        </w:rPr>
        <w:t>，</w:t>
      </w:r>
      <w:r>
        <w:rPr>
          <w:rFonts w:ascii="宋体" w:hAnsi="宋体" w:cs="宋体" w:eastAsia="宋体" w:hint="default"/>
          <w:spacing w:val="-3"/>
          <w:w w:val="100"/>
          <w:sz w:val="21"/>
          <w:szCs w:val="21"/>
        </w:rPr>
        <w:t>建</w:t>
      </w:r>
      <w:r>
        <w:rPr>
          <w:rFonts w:ascii="宋体" w:hAnsi="宋体" w:cs="宋体" w:eastAsia="宋体" w:hint="default"/>
          <w:w w:val="100"/>
          <w:sz w:val="21"/>
          <w:szCs w:val="21"/>
        </w:rPr>
        <w:t>筑</w:t>
      </w:r>
      <w:r>
        <w:rPr>
          <w:rFonts w:ascii="宋体" w:hAnsi="宋体" w:cs="宋体" w:eastAsia="宋体" w:hint="default"/>
          <w:spacing w:val="-3"/>
          <w:w w:val="100"/>
          <w:sz w:val="21"/>
          <w:szCs w:val="21"/>
        </w:rPr>
        <w:t>智</w:t>
      </w:r>
      <w:r>
        <w:rPr>
          <w:rFonts w:ascii="宋体" w:hAnsi="宋体" w:cs="宋体" w:eastAsia="宋体" w:hint="default"/>
          <w:w w:val="100"/>
          <w:sz w:val="21"/>
          <w:szCs w:val="21"/>
        </w:rPr>
        <w:t>能</w:t>
      </w:r>
      <w:r>
        <w:rPr>
          <w:rFonts w:ascii="宋体" w:hAnsi="宋体" w:cs="宋体" w:eastAsia="宋体" w:hint="default"/>
          <w:spacing w:val="-3"/>
          <w:w w:val="100"/>
          <w:sz w:val="21"/>
          <w:szCs w:val="21"/>
        </w:rPr>
        <w:t>化</w:t>
      </w:r>
      <w:r>
        <w:rPr>
          <w:rFonts w:ascii="宋体" w:hAnsi="宋体" w:cs="宋体" w:eastAsia="宋体" w:hint="default"/>
          <w:w w:val="100"/>
          <w:sz w:val="21"/>
          <w:szCs w:val="21"/>
        </w:rPr>
        <w:t>系</w:t>
      </w:r>
      <w:r>
        <w:rPr>
          <w:rFonts w:ascii="宋体" w:hAnsi="宋体" w:cs="宋体" w:eastAsia="宋体" w:hint="default"/>
          <w:spacing w:val="-3"/>
          <w:w w:val="100"/>
          <w:sz w:val="21"/>
          <w:szCs w:val="21"/>
        </w:rPr>
        <w:t>统</w:t>
      </w:r>
      <w:r>
        <w:rPr>
          <w:rFonts w:ascii="宋体" w:hAnsi="宋体" w:cs="宋体" w:eastAsia="宋体" w:hint="default"/>
          <w:w w:val="100"/>
          <w:sz w:val="21"/>
          <w:szCs w:val="21"/>
        </w:rPr>
        <w:t>集</w:t>
      </w:r>
      <w:r>
        <w:rPr>
          <w:rFonts w:ascii="宋体" w:hAnsi="宋体" w:cs="宋体" w:eastAsia="宋体" w:hint="default"/>
          <w:spacing w:val="-3"/>
          <w:w w:val="100"/>
          <w:sz w:val="21"/>
          <w:szCs w:val="21"/>
        </w:rPr>
        <w:t>成</w:t>
      </w:r>
      <w:r>
        <w:rPr>
          <w:rFonts w:ascii="宋体" w:hAnsi="宋体" w:cs="宋体" w:eastAsia="宋体" w:hint="default"/>
          <w:spacing w:val="-137"/>
          <w:w w:val="100"/>
          <w:sz w:val="21"/>
          <w:szCs w:val="21"/>
        </w:rPr>
        <w:t>，</w:t>
      </w:r>
      <w:r>
        <w:rPr>
          <w:rFonts w:ascii="宋体" w:hAnsi="宋体" w:cs="宋体" w:eastAsia="宋体" w:hint="default"/>
          <w:w w:val="100"/>
          <w:sz w:val="21"/>
          <w:szCs w:val="21"/>
        </w:rPr>
        <w:t>（设</w:t>
      </w:r>
      <w:r>
        <w:rPr>
          <w:rFonts w:ascii="宋体" w:hAnsi="宋体" w:cs="宋体" w:eastAsia="宋体" w:hint="default"/>
          <w:spacing w:val="-3"/>
          <w:w w:val="100"/>
          <w:sz w:val="21"/>
          <w:szCs w:val="21"/>
        </w:rPr>
        <w:t>计</w:t>
      </w:r>
      <w:r>
        <w:rPr>
          <w:rFonts w:ascii="宋体" w:hAnsi="宋体" w:cs="宋体" w:eastAsia="宋体" w:hint="default"/>
          <w:spacing w:val="-29"/>
          <w:w w:val="100"/>
          <w:sz w:val="21"/>
          <w:szCs w:val="21"/>
        </w:rPr>
        <w:t>、</w:t>
      </w:r>
      <w:r>
        <w:rPr>
          <w:rFonts w:ascii="宋体" w:hAnsi="宋体" w:cs="宋体" w:eastAsia="宋体" w:hint="default"/>
          <w:spacing w:val="-3"/>
          <w:w w:val="100"/>
          <w:sz w:val="21"/>
          <w:szCs w:val="21"/>
        </w:rPr>
        <w:t>施</w:t>
      </w:r>
      <w:r>
        <w:rPr>
          <w:rFonts w:ascii="宋体" w:hAnsi="宋体" w:cs="宋体" w:eastAsia="宋体" w:hint="default"/>
          <w:w w:val="100"/>
          <w:sz w:val="21"/>
          <w:szCs w:val="21"/>
        </w:rPr>
        <w:t>工</w:t>
      </w:r>
      <w:r>
        <w:rPr>
          <w:rFonts w:ascii="宋体" w:hAnsi="宋体" w:cs="宋体" w:eastAsia="宋体" w:hint="default"/>
          <w:spacing w:val="-108"/>
          <w:w w:val="100"/>
          <w:sz w:val="21"/>
          <w:szCs w:val="21"/>
        </w:rPr>
        <w:t>）</w:t>
      </w:r>
      <w:r>
        <w:rPr>
          <w:rFonts w:ascii="宋体" w:hAnsi="宋体" w:cs="宋体" w:eastAsia="宋体" w:hint="default"/>
          <w:spacing w:val="-29"/>
          <w:w w:val="100"/>
          <w:sz w:val="21"/>
          <w:szCs w:val="21"/>
        </w:rPr>
        <w:t>，</w:t>
      </w:r>
      <w:r>
        <w:rPr>
          <w:rFonts w:ascii="宋体" w:hAnsi="宋体" w:cs="宋体" w:eastAsia="宋体" w:hint="default"/>
          <w:spacing w:val="-3"/>
          <w:w w:val="100"/>
          <w:sz w:val="21"/>
          <w:szCs w:val="21"/>
        </w:rPr>
        <w:t>自</w:t>
      </w:r>
      <w:r>
        <w:rPr>
          <w:rFonts w:ascii="宋体" w:hAnsi="宋体" w:cs="宋体" w:eastAsia="宋体" w:hint="default"/>
          <w:w w:val="100"/>
          <w:sz w:val="21"/>
          <w:szCs w:val="21"/>
        </w:rPr>
        <w:t>营</w:t>
      </w:r>
      <w:r>
        <w:rPr>
          <w:rFonts w:ascii="宋体" w:hAnsi="宋体" w:cs="宋体" w:eastAsia="宋体" w:hint="default"/>
          <w:spacing w:val="-3"/>
          <w:w w:val="100"/>
          <w:sz w:val="21"/>
          <w:szCs w:val="21"/>
        </w:rPr>
        <w:t>进</w:t>
      </w:r>
      <w:r>
        <w:rPr>
          <w:rFonts w:ascii="宋体" w:hAnsi="宋体" w:cs="宋体" w:eastAsia="宋体" w:hint="default"/>
          <w:spacing w:val="-2"/>
          <w:w w:val="100"/>
          <w:sz w:val="21"/>
          <w:szCs w:val="21"/>
        </w:rPr>
        <w:t>出</w:t>
      </w:r>
      <w:r>
        <w:rPr>
          <w:rFonts w:ascii="宋体" w:hAnsi="宋体" w:cs="宋体" w:eastAsia="宋体" w:hint="default"/>
          <w:spacing w:val="-29"/>
          <w:w w:val="100"/>
          <w:sz w:val="21"/>
          <w:szCs w:val="21"/>
        </w:rPr>
        <w:t>口</w:t>
      </w:r>
      <w:r>
        <w:rPr>
          <w:rFonts w:ascii="宋体" w:hAnsi="宋体" w:cs="宋体" w:eastAsia="宋体" w:hint="default"/>
          <w:w w:val="100"/>
          <w:sz w:val="21"/>
          <w:szCs w:val="21"/>
        </w:rPr>
        <w:t>（上</w:t>
      </w:r>
      <w:r>
        <w:rPr>
          <w:rFonts w:ascii="宋体" w:hAnsi="宋体" w:cs="宋体" w:eastAsia="宋体" w:hint="default"/>
          <w:w w:val="100"/>
          <w:sz w:val="21"/>
          <w:szCs w:val="21"/>
        </w:rPr>
        <w:t> 述经</w:t>
      </w:r>
      <w:r>
        <w:rPr>
          <w:rFonts w:ascii="宋体" w:hAnsi="宋体" w:cs="宋体" w:eastAsia="宋体" w:hint="default"/>
          <w:spacing w:val="-3"/>
          <w:w w:val="100"/>
          <w:sz w:val="21"/>
          <w:szCs w:val="21"/>
        </w:rPr>
        <w:t>营</w:t>
      </w:r>
      <w:r>
        <w:rPr>
          <w:rFonts w:ascii="宋体" w:hAnsi="宋体" w:cs="宋体" w:eastAsia="宋体" w:hint="default"/>
          <w:w w:val="100"/>
          <w:sz w:val="21"/>
          <w:szCs w:val="21"/>
        </w:rPr>
        <w:t>范</w:t>
      </w:r>
      <w:r>
        <w:rPr>
          <w:rFonts w:ascii="宋体" w:hAnsi="宋体" w:cs="宋体" w:eastAsia="宋体" w:hint="default"/>
          <w:spacing w:val="-3"/>
          <w:w w:val="100"/>
          <w:sz w:val="21"/>
          <w:szCs w:val="21"/>
        </w:rPr>
        <w:t>围</w:t>
      </w:r>
      <w:r>
        <w:rPr>
          <w:rFonts w:ascii="宋体" w:hAnsi="宋体" w:cs="宋体" w:eastAsia="宋体" w:hint="default"/>
          <w:w w:val="100"/>
          <w:sz w:val="21"/>
          <w:szCs w:val="21"/>
        </w:rPr>
        <w:t>涉</w:t>
      </w:r>
      <w:r>
        <w:rPr>
          <w:rFonts w:ascii="宋体" w:hAnsi="宋体" w:cs="宋体" w:eastAsia="宋体" w:hint="default"/>
          <w:spacing w:val="-3"/>
          <w:w w:val="100"/>
          <w:sz w:val="21"/>
          <w:szCs w:val="21"/>
        </w:rPr>
        <w:t>及</w:t>
      </w:r>
      <w:r>
        <w:rPr>
          <w:rFonts w:ascii="宋体" w:hAnsi="宋体" w:cs="宋体" w:eastAsia="宋体" w:hint="default"/>
          <w:w w:val="100"/>
          <w:sz w:val="21"/>
          <w:szCs w:val="21"/>
        </w:rPr>
        <w:t>许</w:t>
      </w:r>
      <w:r>
        <w:rPr>
          <w:rFonts w:ascii="宋体" w:hAnsi="宋体" w:cs="宋体" w:eastAsia="宋体" w:hint="default"/>
          <w:spacing w:val="-3"/>
          <w:w w:val="100"/>
          <w:sz w:val="21"/>
          <w:szCs w:val="21"/>
        </w:rPr>
        <w:t>可</w:t>
      </w:r>
      <w:r>
        <w:rPr>
          <w:rFonts w:ascii="宋体" w:hAnsi="宋体" w:cs="宋体" w:eastAsia="宋体" w:hint="default"/>
          <w:w w:val="100"/>
          <w:sz w:val="21"/>
          <w:szCs w:val="21"/>
        </w:rPr>
        <w:t>经</w:t>
      </w:r>
      <w:r>
        <w:rPr>
          <w:rFonts w:ascii="宋体" w:hAnsi="宋体" w:cs="宋体" w:eastAsia="宋体" w:hint="default"/>
          <w:spacing w:val="-3"/>
          <w:w w:val="100"/>
          <w:sz w:val="21"/>
          <w:szCs w:val="21"/>
        </w:rPr>
        <w:t>营</w:t>
      </w:r>
      <w:r>
        <w:rPr>
          <w:rFonts w:ascii="宋体" w:hAnsi="宋体" w:cs="宋体" w:eastAsia="宋体" w:hint="default"/>
          <w:w w:val="100"/>
          <w:sz w:val="21"/>
          <w:szCs w:val="21"/>
        </w:rPr>
        <w:t>的凭</w:t>
      </w:r>
      <w:r>
        <w:rPr>
          <w:rFonts w:ascii="宋体" w:hAnsi="宋体" w:cs="宋体" w:eastAsia="宋体" w:hint="default"/>
          <w:spacing w:val="-3"/>
          <w:w w:val="100"/>
          <w:sz w:val="21"/>
          <w:szCs w:val="21"/>
        </w:rPr>
        <w:t>许</w:t>
      </w:r>
      <w:r>
        <w:rPr>
          <w:rFonts w:ascii="宋体" w:hAnsi="宋体" w:cs="宋体" w:eastAsia="宋体" w:hint="default"/>
          <w:w w:val="100"/>
          <w:sz w:val="21"/>
          <w:szCs w:val="21"/>
        </w:rPr>
        <w:t>可</w:t>
      </w:r>
      <w:r>
        <w:rPr>
          <w:rFonts w:ascii="宋体" w:hAnsi="宋体" w:cs="宋体" w:eastAsia="宋体" w:hint="default"/>
          <w:spacing w:val="-3"/>
          <w:w w:val="100"/>
          <w:sz w:val="21"/>
          <w:szCs w:val="21"/>
        </w:rPr>
        <w:t>证</w:t>
      </w:r>
      <w:r>
        <w:rPr>
          <w:rFonts w:ascii="宋体" w:hAnsi="宋体" w:cs="宋体" w:eastAsia="宋体" w:hint="default"/>
          <w:w w:val="100"/>
          <w:sz w:val="21"/>
          <w:szCs w:val="21"/>
        </w:rPr>
        <w:t>经</w:t>
      </w:r>
      <w:r>
        <w:rPr>
          <w:rFonts w:ascii="宋体" w:hAnsi="宋体" w:cs="宋体" w:eastAsia="宋体" w:hint="default"/>
          <w:spacing w:val="-3"/>
          <w:w w:val="100"/>
          <w:sz w:val="21"/>
          <w:szCs w:val="21"/>
        </w:rPr>
        <w:t>营</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spacing w:line="338" w:lineRule="auto" w:before="30"/>
        <w:ind w:left="2508" w:right="4861" w:firstLine="0"/>
        <w:jc w:val="left"/>
        <w:rPr>
          <w:rFonts w:ascii="宋体" w:hAnsi="宋体" w:cs="宋体" w:eastAsia="宋体" w:hint="default"/>
          <w:sz w:val="21"/>
          <w:szCs w:val="21"/>
        </w:rPr>
      </w:pPr>
      <w:r>
        <w:rPr>
          <w:rFonts w:ascii="宋体" w:hAnsi="宋体" w:cs="宋体" w:eastAsia="宋体" w:hint="default"/>
          <w:sz w:val="21"/>
          <w:szCs w:val="21"/>
        </w:rPr>
        <w:t>公司法定代表人：史一兵</w:t>
      </w:r>
      <w:r>
        <w:rPr>
          <w:rFonts w:ascii="宋体" w:hAnsi="宋体" w:cs="宋体" w:eastAsia="宋体" w:hint="default"/>
          <w:w w:val="100"/>
          <w:sz w:val="21"/>
          <w:szCs w:val="21"/>
        </w:rPr>
        <w:t> </w:t>
      </w:r>
      <w:r>
        <w:rPr>
          <w:rFonts w:ascii="宋体" w:hAnsi="宋体" w:cs="宋体" w:eastAsia="宋体" w:hint="default"/>
          <w:sz w:val="21"/>
          <w:szCs w:val="21"/>
        </w:rPr>
        <w:t>公司注册地址：上海市桂平路</w:t>
      </w:r>
      <w:r>
        <w:rPr>
          <w:rFonts w:ascii="宋体" w:hAnsi="宋体" w:cs="宋体" w:eastAsia="宋体" w:hint="default"/>
          <w:spacing w:val="-55"/>
          <w:sz w:val="21"/>
          <w:szCs w:val="21"/>
        </w:rPr>
        <w:t> </w:t>
      </w:r>
      <w:r>
        <w:rPr>
          <w:rFonts w:ascii="Calibri" w:hAnsi="Calibri" w:cs="Calibri" w:eastAsia="Calibri" w:hint="default"/>
          <w:sz w:val="21"/>
          <w:szCs w:val="21"/>
        </w:rPr>
        <w:t>481</w:t>
      </w:r>
      <w:r>
        <w:rPr>
          <w:rFonts w:ascii="Calibri" w:hAnsi="Calibri" w:cs="Calibri" w:eastAsia="Calibri" w:hint="default"/>
          <w:spacing w:val="4"/>
          <w:sz w:val="21"/>
          <w:szCs w:val="21"/>
        </w:rPr>
        <w:t> </w:t>
      </w:r>
      <w:r>
        <w:rPr>
          <w:rFonts w:ascii="宋体" w:hAnsi="宋体" w:cs="宋体" w:eastAsia="宋体" w:hint="default"/>
          <w:sz w:val="21"/>
          <w:szCs w:val="21"/>
        </w:rPr>
        <w:t>号</w:t>
      </w:r>
      <w:r>
        <w:rPr>
          <w:rFonts w:ascii="宋体" w:hAnsi="宋体" w:cs="宋体" w:eastAsia="宋体" w:hint="default"/>
          <w:spacing w:val="-55"/>
          <w:sz w:val="21"/>
          <w:szCs w:val="21"/>
        </w:rPr>
        <w:t> </w:t>
      </w:r>
      <w:r>
        <w:rPr>
          <w:rFonts w:ascii="Calibri" w:hAnsi="Calibri" w:cs="Calibri" w:eastAsia="Calibri" w:hint="default"/>
          <w:sz w:val="21"/>
          <w:szCs w:val="21"/>
        </w:rPr>
        <w:t>20</w:t>
      </w:r>
      <w:r>
        <w:rPr>
          <w:rFonts w:ascii="Calibri" w:hAnsi="Calibri" w:cs="Calibri" w:eastAsia="Calibri" w:hint="default"/>
          <w:spacing w:val="6"/>
          <w:sz w:val="21"/>
          <w:szCs w:val="21"/>
        </w:rPr>
        <w:t> </w:t>
      </w:r>
      <w:r>
        <w:rPr>
          <w:rFonts w:ascii="宋体" w:hAnsi="宋体" w:cs="宋体" w:eastAsia="宋体" w:hint="default"/>
          <w:sz w:val="21"/>
          <w:szCs w:val="21"/>
        </w:rPr>
        <w:t>号楼</w:t>
      </w:r>
      <w:r>
        <w:rPr>
          <w:rFonts w:ascii="宋体" w:hAnsi="宋体" w:cs="宋体" w:eastAsia="宋体" w:hint="default"/>
          <w:spacing w:val="-52"/>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层</w:t>
      </w:r>
    </w:p>
    <w:p>
      <w:pPr>
        <w:spacing w:line="286" w:lineRule="exact" w:before="0"/>
        <w:ind w:left="2508" w:right="0" w:firstLine="0"/>
        <w:jc w:val="both"/>
        <w:rPr>
          <w:rFonts w:ascii="宋体" w:hAnsi="宋体" w:cs="宋体" w:eastAsia="宋体" w:hint="default"/>
          <w:sz w:val="21"/>
          <w:szCs w:val="21"/>
        </w:rPr>
      </w:pPr>
      <w:r>
        <w:rPr>
          <w:rFonts w:ascii="宋体" w:hAnsi="宋体" w:cs="宋体" w:eastAsia="宋体" w:hint="default"/>
          <w:sz w:val="21"/>
          <w:szCs w:val="21"/>
        </w:rPr>
        <w:t>公司办公地址：上海市联航路</w:t>
      </w:r>
      <w:r>
        <w:rPr>
          <w:rFonts w:ascii="宋体" w:hAnsi="宋体" w:cs="宋体" w:eastAsia="宋体" w:hint="default"/>
          <w:spacing w:val="-55"/>
          <w:sz w:val="21"/>
          <w:szCs w:val="21"/>
        </w:rPr>
        <w:t> </w:t>
      </w:r>
      <w:r>
        <w:rPr>
          <w:rFonts w:ascii="Calibri" w:hAnsi="Calibri" w:cs="Calibri" w:eastAsia="Calibri" w:hint="default"/>
          <w:sz w:val="21"/>
          <w:szCs w:val="21"/>
        </w:rPr>
        <w:t>1518</w:t>
      </w:r>
      <w:r>
        <w:rPr>
          <w:rFonts w:ascii="Calibri" w:hAnsi="Calibri" w:cs="Calibri" w:eastAsia="Calibri" w:hint="default"/>
          <w:spacing w:val="4"/>
          <w:sz w:val="21"/>
          <w:szCs w:val="21"/>
        </w:rPr>
        <w:t> </w:t>
      </w:r>
      <w:r>
        <w:rPr>
          <w:rFonts w:ascii="宋体" w:hAnsi="宋体" w:cs="宋体" w:eastAsia="宋体" w:hint="default"/>
          <w:sz w:val="21"/>
          <w:szCs w:val="21"/>
        </w:rPr>
        <w:t>号</w:t>
      </w:r>
    </w:p>
    <w:p>
      <w:pPr>
        <w:spacing w:line="240" w:lineRule="auto" w:before="0"/>
        <w:rPr>
          <w:rFonts w:ascii="宋体" w:hAnsi="宋体" w:cs="宋体" w:eastAsia="宋体" w:hint="default"/>
          <w:sz w:val="22"/>
          <w:szCs w:val="22"/>
        </w:rPr>
      </w:pPr>
    </w:p>
    <w:p>
      <w:pPr>
        <w:tabs>
          <w:tab w:pos="2513" w:val="left" w:leader="none"/>
        </w:tabs>
        <w:spacing w:line="345" w:lineRule="auto" w:before="155"/>
        <w:ind w:left="1786" w:right="6016" w:firstLine="0"/>
        <w:jc w:val="left"/>
        <w:rPr>
          <w:rFonts w:ascii="宋体" w:hAnsi="宋体" w:cs="宋体" w:eastAsia="宋体" w:hint="default"/>
          <w:sz w:val="21"/>
          <w:szCs w:val="21"/>
        </w:rPr>
      </w:pPr>
      <w:r>
        <w:rPr>
          <w:rFonts w:ascii="黑体" w:hAnsi="黑体" w:cs="黑体" w:eastAsia="黑体" w:hint="default"/>
          <w:sz w:val="24"/>
          <w:szCs w:val="24"/>
        </w:rPr>
        <w:t>二、</w:t>
        <w:tab/>
      </w:r>
      <w:r>
        <w:rPr>
          <w:rFonts w:ascii="宋体" w:hAnsi="宋体" w:cs="宋体" w:eastAsia="宋体" w:hint="default"/>
          <w:b/>
          <w:bCs/>
          <w:spacing w:val="-1"/>
          <w:sz w:val="21"/>
          <w:szCs w:val="21"/>
        </w:rPr>
        <w:t>主要会计政策、会计估计和前期差错</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一</w:t>
      </w:r>
      <w:r>
        <w:rPr>
          <w:rFonts w:ascii="宋体" w:hAnsi="宋体" w:cs="宋体" w:eastAsia="宋体" w:hint="default"/>
          <w:b/>
          <w:bCs/>
          <w:spacing w:val="-1"/>
          <w:sz w:val="21"/>
          <w:szCs w:val="21"/>
        </w:rPr>
        <w:t>)</w:t>
        <w:tab/>
      </w:r>
      <w:r>
        <w:rPr>
          <w:rFonts w:ascii="宋体" w:hAnsi="宋体" w:cs="宋体" w:eastAsia="宋体" w:hint="default"/>
          <w:b/>
          <w:bCs/>
          <w:sz w:val="21"/>
          <w:szCs w:val="21"/>
        </w:rPr>
        <w:t>财务报表的编制基础</w:t>
      </w:r>
      <w:r>
        <w:rPr>
          <w:rFonts w:ascii="宋体" w:hAnsi="宋体" w:cs="宋体" w:eastAsia="宋体" w:hint="default"/>
          <w:sz w:val="21"/>
          <w:szCs w:val="21"/>
        </w:rPr>
      </w:r>
    </w:p>
    <w:p>
      <w:pPr>
        <w:spacing w:line="340" w:lineRule="auto" w:before="7"/>
        <w:ind w:left="2518" w:right="1796" w:firstLine="0"/>
        <w:jc w:val="both"/>
        <w:rPr>
          <w:rFonts w:ascii="宋体" w:hAnsi="宋体" w:cs="宋体" w:eastAsia="宋体" w:hint="default"/>
          <w:sz w:val="21"/>
          <w:szCs w:val="21"/>
        </w:rPr>
      </w:pPr>
      <w:r>
        <w:rPr>
          <w:rFonts w:ascii="宋体" w:hAnsi="宋体" w:cs="宋体" w:eastAsia="宋体" w:hint="default"/>
          <w:spacing w:val="-1"/>
          <w:sz w:val="21"/>
          <w:szCs w:val="21"/>
        </w:rPr>
        <w:t>公司以持续经营为基础，根据实际发生的交易和事项，按照《企业会计准则—基本</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1"/>
          <w:sz w:val="21"/>
          <w:szCs w:val="21"/>
        </w:rPr>
        <w:t>准则》和其他各项会计准则及其他相关规定进行确认和计量，在此基础上编制财务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报表。</w:t>
      </w:r>
    </w:p>
    <w:p>
      <w:pPr>
        <w:spacing w:after="0" w:line="340" w:lineRule="auto"/>
        <w:jc w:val="both"/>
        <w:rPr>
          <w:rFonts w:ascii="宋体" w:hAnsi="宋体" w:cs="宋体" w:eastAsia="宋体" w:hint="default"/>
          <w:sz w:val="21"/>
          <w:szCs w:val="21"/>
        </w:rPr>
        <w:sectPr>
          <w:pgSz w:w="11910" w:h="16840"/>
          <w:pgMar w:header="853" w:footer="975" w:top="1280" w:bottom="1160" w:left="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tabs>
          <w:tab w:pos="2513" w:val="left" w:leader="none"/>
        </w:tabs>
        <w:spacing w:line="340" w:lineRule="auto" w:before="36"/>
        <w:ind w:left="2518" w:right="1798" w:hanging="732"/>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遵循企业会计准则的声明</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1"/>
          <w:sz w:val="21"/>
          <w:szCs w:val="21"/>
        </w:rPr>
        <w:t>公司所编制的财务报表符合企业会计准则的要求，真实、完整地反映了报告期公司</w:t>
      </w:r>
      <w:r>
        <w:rPr>
          <w:rFonts w:ascii="宋体" w:hAnsi="宋体" w:cs="宋体" w:eastAsia="宋体" w:hint="default"/>
          <w:w w:val="100"/>
          <w:sz w:val="21"/>
          <w:szCs w:val="21"/>
        </w:rPr>
        <w:t> </w:t>
      </w:r>
      <w:r>
        <w:rPr>
          <w:rFonts w:ascii="宋体" w:hAnsi="宋体" w:cs="宋体" w:eastAsia="宋体" w:hint="default"/>
          <w:sz w:val="21"/>
          <w:szCs w:val="21"/>
        </w:rPr>
        <w:t>的财务状况、经营成果、现金流量等有关信息。</w:t>
      </w:r>
    </w:p>
    <w:p>
      <w:pPr>
        <w:spacing w:line="240" w:lineRule="auto" w:before="0"/>
        <w:rPr>
          <w:rFonts w:ascii="宋体" w:hAnsi="宋体" w:cs="宋体" w:eastAsia="宋体" w:hint="default"/>
          <w:sz w:val="20"/>
          <w:szCs w:val="20"/>
        </w:rPr>
      </w:pPr>
    </w:p>
    <w:p>
      <w:pPr>
        <w:tabs>
          <w:tab w:pos="2513" w:val="left" w:leader="none"/>
        </w:tabs>
        <w:spacing w:before="155"/>
        <w:ind w:left="1786" w:right="1679" w:firstLine="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w:t>
      </w:r>
      <w:r>
        <w:rPr>
          <w:rFonts w:ascii="宋体" w:hAnsi="宋体" w:cs="宋体" w:eastAsia="宋体" w:hint="default"/>
          <w:b/>
          <w:bCs/>
          <w:spacing w:val="-1"/>
          <w:sz w:val="21"/>
          <w:szCs w:val="21"/>
        </w:rPr>
        <w:t>)</w:t>
        <w:tab/>
      </w:r>
      <w:r>
        <w:rPr>
          <w:rFonts w:ascii="宋体" w:hAnsi="宋体" w:cs="宋体" w:eastAsia="宋体" w:hint="default"/>
          <w:b/>
          <w:bCs/>
          <w:sz w:val="21"/>
          <w:szCs w:val="21"/>
        </w:rPr>
        <w:t>会计期间</w:t>
      </w:r>
      <w:r>
        <w:rPr>
          <w:rFonts w:ascii="宋体" w:hAnsi="宋体" w:cs="宋体" w:eastAsia="宋体" w:hint="default"/>
          <w:sz w:val="21"/>
          <w:szCs w:val="21"/>
        </w:rPr>
      </w:r>
    </w:p>
    <w:p>
      <w:pPr>
        <w:spacing w:before="114"/>
        <w:ind w:left="2518" w:right="1679"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日止为一个会计年度。</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tabs>
          <w:tab w:pos="2513" w:val="left" w:leader="none"/>
        </w:tabs>
        <w:spacing w:before="0"/>
        <w:ind w:left="1786" w:right="1679" w:firstLine="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四</w:t>
      </w:r>
      <w:r>
        <w:rPr>
          <w:rFonts w:ascii="宋体" w:hAnsi="宋体" w:cs="宋体" w:eastAsia="宋体" w:hint="default"/>
          <w:b/>
          <w:bCs/>
          <w:spacing w:val="-1"/>
          <w:sz w:val="21"/>
          <w:szCs w:val="21"/>
        </w:rPr>
        <w:t>)</w:t>
        <w:tab/>
      </w:r>
      <w:r>
        <w:rPr>
          <w:rFonts w:ascii="宋体" w:hAnsi="宋体" w:cs="宋体" w:eastAsia="宋体" w:hint="default"/>
          <w:b/>
          <w:bCs/>
          <w:sz w:val="21"/>
          <w:szCs w:val="21"/>
        </w:rPr>
        <w:t>记账本位币</w:t>
      </w:r>
      <w:r>
        <w:rPr>
          <w:rFonts w:ascii="宋体" w:hAnsi="宋体" w:cs="宋体" w:eastAsia="宋体" w:hint="default"/>
          <w:sz w:val="21"/>
          <w:szCs w:val="21"/>
        </w:rPr>
      </w:r>
    </w:p>
    <w:p>
      <w:pPr>
        <w:spacing w:line="340" w:lineRule="auto" w:before="116"/>
        <w:ind w:left="2518" w:right="1679" w:firstLine="0"/>
        <w:jc w:val="left"/>
        <w:rPr>
          <w:rFonts w:ascii="宋体" w:hAnsi="宋体" w:cs="宋体" w:eastAsia="宋体" w:hint="default"/>
          <w:sz w:val="21"/>
          <w:szCs w:val="21"/>
        </w:rPr>
      </w:pPr>
      <w:r>
        <w:rPr>
          <w:rFonts w:ascii="宋体" w:hAnsi="宋体" w:cs="宋体" w:eastAsia="宋体" w:hint="default"/>
          <w:spacing w:val="-1"/>
          <w:sz w:val="21"/>
          <w:szCs w:val="21"/>
        </w:rPr>
        <w:t>采用人民币为记账本位币。境外子公司以其经营所处的主要经济环境中的货币为记</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账本位币，编制财务报表时折算为人民币。</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tabs>
          <w:tab w:pos="2513" w:val="left" w:leader="none"/>
          <w:tab w:pos="3055" w:val="left" w:leader="none"/>
        </w:tabs>
        <w:spacing w:line="350" w:lineRule="auto" w:before="0"/>
        <w:ind w:left="2518" w:right="4962" w:hanging="732"/>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五</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同一控制下和非同一控制下企业合并的会计处理</w:t>
      </w:r>
      <w:r>
        <w:rPr>
          <w:rFonts w:ascii="宋体" w:hAnsi="宋体" w:cs="宋体" w:eastAsia="宋体" w:hint="default"/>
          <w:b/>
          <w:bCs/>
          <w:spacing w:val="-86"/>
          <w:sz w:val="21"/>
          <w:szCs w:val="21"/>
        </w:rPr>
        <w:t> </w:t>
      </w:r>
      <w:r>
        <w:rPr>
          <w:rFonts w:ascii="宋体" w:hAnsi="宋体" w:cs="宋体" w:eastAsia="宋体" w:hint="default"/>
          <w:b/>
          <w:bCs/>
          <w:spacing w:val="-86"/>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w:t>
        <w:tab/>
        <w:t>同一控制下企业合并</w:t>
      </w:r>
      <w:r>
        <w:rPr>
          <w:rFonts w:ascii="宋体" w:hAnsi="宋体" w:cs="宋体" w:eastAsia="宋体" w:hint="default"/>
          <w:sz w:val="21"/>
          <w:szCs w:val="21"/>
        </w:rPr>
      </w:r>
    </w:p>
    <w:p>
      <w:pPr>
        <w:spacing w:line="350" w:lineRule="auto" w:before="27"/>
        <w:ind w:left="3060" w:right="1679" w:firstLine="0"/>
        <w:jc w:val="left"/>
        <w:rPr>
          <w:rFonts w:ascii="宋体" w:hAnsi="宋体" w:cs="宋体" w:eastAsia="宋体" w:hint="default"/>
          <w:sz w:val="21"/>
          <w:szCs w:val="21"/>
        </w:rPr>
      </w:pPr>
      <w:r>
        <w:rPr>
          <w:rFonts w:ascii="宋体" w:hAnsi="宋体" w:cs="宋体" w:eastAsia="宋体" w:hint="default"/>
          <w:spacing w:val="-5"/>
          <w:w w:val="100"/>
          <w:sz w:val="21"/>
          <w:szCs w:val="21"/>
        </w:rPr>
        <w:t>本公司在企业合并中取得的资产和负债，按照合并日在被合并方的账面价值计</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量。在合并中取得的净资产账面价值与支付的合并对价账面价值（或发行股份</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面值总额）的差额，调整资本公积，资本公积不足冲减的，调整留存收益。</w:t>
      </w:r>
      <w:r>
        <w:rPr>
          <w:rFonts w:ascii="宋体" w:hAnsi="宋体" w:cs="宋体" w:eastAsia="宋体" w:hint="default"/>
          <w:w w:val="100"/>
          <w:sz w:val="21"/>
          <w:szCs w:val="21"/>
        </w:rPr>
        <w:t> </w:t>
      </w:r>
      <w:r>
        <w:rPr>
          <w:rFonts w:ascii="宋体" w:hAnsi="宋体" w:cs="宋体" w:eastAsia="宋体" w:hint="default"/>
          <w:spacing w:val="-5"/>
          <w:w w:val="100"/>
          <w:sz w:val="21"/>
          <w:szCs w:val="21"/>
        </w:rPr>
        <w:t>本公司为进行企业合并而发生的各项直接相关费用，包括为进行企业合并而支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付的审计费用、评估费用、法律服务费等，于发生时计入当期损益。</w:t>
      </w:r>
      <w:r>
        <w:rPr>
          <w:rFonts w:ascii="宋体" w:hAnsi="宋体" w:cs="宋体" w:eastAsia="宋体" w:hint="default"/>
          <w:w w:val="100"/>
          <w:sz w:val="21"/>
          <w:szCs w:val="21"/>
        </w:rPr>
        <w:t> </w:t>
      </w:r>
      <w:r>
        <w:rPr>
          <w:rFonts w:ascii="宋体" w:hAnsi="宋体" w:cs="宋体" w:eastAsia="宋体" w:hint="default"/>
          <w:spacing w:val="-7"/>
          <w:w w:val="100"/>
          <w:sz w:val="21"/>
          <w:szCs w:val="21"/>
        </w:rPr>
        <w:t>企业合并中发行权益性证券发生的手续费、佣金等，抵减权益性证券溢价收入，</w:t>
      </w:r>
      <w:r>
        <w:rPr>
          <w:rFonts w:ascii="宋体" w:hAnsi="宋体" w:cs="宋体" w:eastAsia="宋体" w:hint="default"/>
          <w:w w:val="100"/>
          <w:sz w:val="21"/>
          <w:szCs w:val="21"/>
        </w:rPr>
        <w:t> </w:t>
      </w:r>
      <w:r>
        <w:rPr>
          <w:rFonts w:ascii="宋体" w:hAnsi="宋体" w:cs="宋体" w:eastAsia="宋体" w:hint="default"/>
          <w:sz w:val="21"/>
          <w:szCs w:val="21"/>
        </w:rPr>
        <w:t>溢价收入不足冲减的，冲减留存收益。</w:t>
      </w:r>
      <w:r>
        <w:rPr>
          <w:rFonts w:ascii="宋体" w:hAnsi="宋体" w:cs="宋体" w:eastAsia="宋体" w:hint="default"/>
          <w:w w:val="100"/>
          <w:sz w:val="21"/>
          <w:szCs w:val="21"/>
        </w:rPr>
        <w:t> </w:t>
      </w:r>
      <w:r>
        <w:rPr>
          <w:rFonts w:ascii="宋体" w:hAnsi="宋体" w:cs="宋体" w:eastAsia="宋体" w:hint="default"/>
          <w:spacing w:val="-5"/>
          <w:w w:val="100"/>
          <w:sz w:val="21"/>
          <w:szCs w:val="21"/>
        </w:rPr>
        <w:t>被合并各方采用的会计政策与本公司不一致的，本公司在合并日按照本公司会</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计政策进行调整，在此基础上按照企业会计准则规定确认。</w:t>
      </w:r>
    </w:p>
    <w:p>
      <w:pPr>
        <w:spacing w:line="240" w:lineRule="auto" w:before="0"/>
        <w:rPr>
          <w:rFonts w:ascii="宋体" w:hAnsi="宋体" w:cs="宋体" w:eastAsia="宋体" w:hint="default"/>
          <w:sz w:val="20"/>
          <w:szCs w:val="20"/>
        </w:rPr>
      </w:pPr>
    </w:p>
    <w:p>
      <w:pPr>
        <w:tabs>
          <w:tab w:pos="3055" w:val="left" w:leader="none"/>
        </w:tabs>
        <w:spacing w:line="350" w:lineRule="auto" w:before="166"/>
        <w:ind w:left="3060" w:right="1794"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非同一控制下的企业合并</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本公司在购买日对作为企业合并对价付出的资产、发生或承担的负债按照公允</w:t>
      </w:r>
      <w:r>
        <w:rPr>
          <w:rFonts w:ascii="宋体" w:hAnsi="宋体" w:cs="宋体" w:eastAsia="宋体" w:hint="default"/>
          <w:w w:val="100"/>
          <w:sz w:val="21"/>
          <w:szCs w:val="21"/>
        </w:rPr>
        <w:t> </w:t>
      </w:r>
      <w:r>
        <w:rPr>
          <w:rFonts w:ascii="宋体" w:hAnsi="宋体" w:cs="宋体" w:eastAsia="宋体" w:hint="default"/>
          <w:sz w:val="21"/>
          <w:szCs w:val="21"/>
        </w:rPr>
        <w:t>价值计量。公允价值与其账面价值的差额，计入当期损益。</w:t>
      </w:r>
      <w:r>
        <w:rPr>
          <w:rFonts w:ascii="宋体" w:hAnsi="宋体" w:cs="宋体" w:eastAsia="宋体" w:hint="default"/>
          <w:w w:val="100"/>
          <w:sz w:val="21"/>
          <w:szCs w:val="21"/>
        </w:rPr>
        <w:t> </w:t>
      </w:r>
      <w:r>
        <w:rPr>
          <w:rFonts w:ascii="宋体" w:hAnsi="宋体" w:cs="宋体" w:eastAsia="宋体" w:hint="default"/>
          <w:sz w:val="21"/>
          <w:szCs w:val="21"/>
        </w:rPr>
        <w:t>本公司在购买日对合并成本进行分配。</w:t>
      </w:r>
    </w:p>
    <w:p>
      <w:pPr>
        <w:spacing w:line="350" w:lineRule="auto" w:before="30"/>
        <w:ind w:left="3060" w:right="1679" w:firstLine="0"/>
        <w:jc w:val="left"/>
        <w:rPr>
          <w:rFonts w:ascii="宋体" w:hAnsi="宋体" w:cs="宋体" w:eastAsia="宋体" w:hint="default"/>
          <w:sz w:val="21"/>
          <w:szCs w:val="21"/>
        </w:rPr>
      </w:pPr>
      <w:r>
        <w:rPr>
          <w:rFonts w:ascii="宋体" w:hAnsi="宋体" w:cs="宋体" w:eastAsia="宋体" w:hint="default"/>
          <w:sz w:val="21"/>
          <w:szCs w:val="21"/>
        </w:rPr>
        <w:t>本公司对合并成本大于合并中取得的被购买方可辨认净资产公允价值份额的 </w:t>
      </w:r>
      <w:r>
        <w:rPr>
          <w:rFonts w:ascii="宋体" w:hAnsi="宋体" w:cs="宋体" w:eastAsia="宋体" w:hint="default"/>
          <w:spacing w:val="-5"/>
          <w:sz w:val="21"/>
          <w:szCs w:val="21"/>
        </w:rPr>
        <w:t>差额，确认为商誉；合并成本小于合并中取得的被购买方可辨认净资产公允价</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值份额的差额，计入当期损益。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企业合并中取得的被购买方除无形资产外的其他各项资产（不仅限于被购买方</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原已确认的资产），其所带来的经济利益很可能流入本公司且公允价值能够可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靠计量的，单独确认并按公允价值计量；公允价值能够可靠计量的无形资产，</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5"/>
          <w:w w:val="100"/>
          <w:sz w:val="21"/>
          <w:szCs w:val="21"/>
        </w:rPr>
        <w:t>单独确认为无形资产并按公允价值计量；取得的被购买方除或有负债以外的其</w:t>
      </w:r>
    </w:p>
    <w:p>
      <w:pPr>
        <w:spacing w:after="0" w:line="350"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sz w:val="15"/>
          <w:szCs w:val="15"/>
        </w:rPr>
      </w:pPr>
    </w:p>
    <w:p>
      <w:pPr>
        <w:spacing w:line="348" w:lineRule="auto" w:before="36"/>
        <w:ind w:left="306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他各项负债，履行有关义务很可能导致经济利益流出本公司且公允价值能够可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靠计量的，单独确认并按照公允价值计量；取得的被购买方或有负债，其公允</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价值能可靠计量的，单独确认为负债并按照公允价值计量。</w:t>
      </w:r>
    </w:p>
    <w:p>
      <w:pPr>
        <w:spacing w:line="240" w:lineRule="auto" w:before="0"/>
        <w:rPr>
          <w:rFonts w:ascii="宋体" w:hAnsi="宋体" w:cs="宋体" w:eastAsia="宋体" w:hint="default"/>
          <w:sz w:val="20"/>
          <w:szCs w:val="20"/>
        </w:rPr>
      </w:pPr>
    </w:p>
    <w:p>
      <w:pPr>
        <w:tabs>
          <w:tab w:pos="2513" w:val="left" w:leader="none"/>
        </w:tabs>
        <w:spacing w:line="350" w:lineRule="auto" w:before="170"/>
        <w:ind w:left="2518" w:right="1798" w:hanging="732"/>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六</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合并财务报表的编制方法</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1"/>
          <w:sz w:val="21"/>
          <w:szCs w:val="21"/>
        </w:rPr>
        <w:t>本公司合并财务报表的合并范围以控制为基础确定，所有子公司均纳入合并财务报</w:t>
      </w:r>
      <w:r>
        <w:rPr>
          <w:rFonts w:ascii="宋体" w:hAnsi="宋体" w:cs="宋体" w:eastAsia="宋体" w:hint="default"/>
          <w:w w:val="100"/>
          <w:sz w:val="21"/>
          <w:szCs w:val="21"/>
        </w:rPr>
        <w:t> </w:t>
      </w:r>
      <w:r>
        <w:rPr>
          <w:rFonts w:ascii="宋体" w:hAnsi="宋体" w:cs="宋体" w:eastAsia="宋体" w:hint="default"/>
          <w:sz w:val="21"/>
          <w:szCs w:val="21"/>
        </w:rPr>
        <w:t>表。</w:t>
      </w:r>
      <w:r>
        <w:rPr>
          <w:rFonts w:ascii="宋体" w:hAnsi="宋体" w:cs="宋体" w:eastAsia="宋体" w:hint="default"/>
          <w:w w:val="100"/>
          <w:sz w:val="21"/>
          <w:szCs w:val="21"/>
        </w:rPr>
        <w:t> </w:t>
      </w:r>
      <w:r>
        <w:rPr>
          <w:rFonts w:ascii="宋体" w:hAnsi="宋体" w:cs="宋体" w:eastAsia="宋体" w:hint="default"/>
          <w:spacing w:val="-1"/>
          <w:sz w:val="21"/>
          <w:szCs w:val="21"/>
        </w:rPr>
        <w:t>所有纳入合并财务报表合并范围的子公司所采用的会计政策、会计期间与本公司一</w:t>
      </w:r>
      <w:r>
        <w:rPr>
          <w:rFonts w:ascii="宋体" w:hAnsi="宋体" w:cs="宋体" w:eastAsia="宋体" w:hint="default"/>
          <w:w w:val="100"/>
          <w:sz w:val="21"/>
          <w:szCs w:val="21"/>
        </w:rPr>
        <w:t> </w:t>
      </w:r>
      <w:r>
        <w:rPr>
          <w:rFonts w:ascii="宋体" w:hAnsi="宋体" w:cs="宋体" w:eastAsia="宋体" w:hint="default"/>
          <w:spacing w:val="-1"/>
          <w:sz w:val="21"/>
          <w:szCs w:val="21"/>
        </w:rPr>
        <w:t>致，如子公司采用的会计政策、会计期间与本公司不一致的，在编制合并财务报表</w:t>
      </w:r>
      <w:r>
        <w:rPr>
          <w:rFonts w:ascii="宋体" w:hAnsi="宋体" w:cs="宋体" w:eastAsia="宋体" w:hint="default"/>
          <w:w w:val="100"/>
          <w:sz w:val="21"/>
          <w:szCs w:val="21"/>
        </w:rPr>
        <w:t> </w:t>
      </w:r>
      <w:r>
        <w:rPr>
          <w:rFonts w:ascii="宋体" w:hAnsi="宋体" w:cs="宋体" w:eastAsia="宋体" w:hint="default"/>
          <w:sz w:val="21"/>
          <w:szCs w:val="21"/>
        </w:rPr>
        <w:t>时，按本公司的会计政策、会计期间进行必要的调整。</w:t>
      </w:r>
    </w:p>
    <w:p>
      <w:pPr>
        <w:spacing w:line="240" w:lineRule="auto" w:before="0"/>
        <w:rPr>
          <w:rFonts w:ascii="宋体" w:hAnsi="宋体" w:cs="宋体" w:eastAsia="宋体" w:hint="default"/>
          <w:sz w:val="20"/>
          <w:szCs w:val="20"/>
        </w:rPr>
      </w:pPr>
    </w:p>
    <w:p>
      <w:pPr>
        <w:spacing w:line="350" w:lineRule="auto" w:before="166"/>
        <w:ind w:left="2518" w:right="1679" w:firstLine="0"/>
        <w:jc w:val="left"/>
        <w:rPr>
          <w:rFonts w:ascii="宋体" w:hAnsi="宋体" w:cs="宋体" w:eastAsia="宋体" w:hint="default"/>
          <w:sz w:val="21"/>
          <w:szCs w:val="21"/>
        </w:rPr>
      </w:pPr>
      <w:r>
        <w:rPr>
          <w:rFonts w:ascii="宋体" w:hAnsi="宋体" w:cs="宋体" w:eastAsia="宋体" w:hint="default"/>
          <w:spacing w:val="-1"/>
          <w:sz w:val="21"/>
          <w:szCs w:val="21"/>
        </w:rPr>
        <w:t>合并财务报表以本公司及子公司的财务报表为基础，根据其他有关资料，按照权益</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法调整对子公司的长期股权投资后，由本公司编制。</w:t>
      </w:r>
      <w:r>
        <w:rPr>
          <w:rFonts w:ascii="宋体" w:hAnsi="宋体" w:cs="宋体" w:eastAsia="宋体" w:hint="default"/>
          <w:w w:val="100"/>
          <w:sz w:val="21"/>
          <w:szCs w:val="21"/>
        </w:rPr>
        <w:t> </w:t>
      </w:r>
      <w:r>
        <w:rPr>
          <w:rFonts w:ascii="宋体" w:hAnsi="宋体" w:cs="宋体" w:eastAsia="宋体" w:hint="default"/>
          <w:spacing w:val="-1"/>
          <w:sz w:val="21"/>
          <w:szCs w:val="21"/>
        </w:rPr>
        <w:t>合并财务报表时抵销本公司与各子公司、各子公司相互之间发生的内部交易对合并</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资产负债表、合并利润表、合并现金流量表、合并所有者权益变动表的影响。</w:t>
      </w:r>
      <w:r>
        <w:rPr>
          <w:rFonts w:ascii="宋体" w:hAnsi="宋体" w:cs="宋体" w:eastAsia="宋体" w:hint="default"/>
          <w:w w:val="100"/>
          <w:sz w:val="21"/>
          <w:szCs w:val="21"/>
        </w:rPr>
        <w:t> </w:t>
      </w:r>
      <w:r>
        <w:rPr>
          <w:rFonts w:ascii="宋体" w:hAnsi="宋体" w:cs="宋体" w:eastAsia="宋体" w:hint="default"/>
          <w:spacing w:val="-1"/>
          <w:sz w:val="21"/>
          <w:szCs w:val="21"/>
        </w:rPr>
        <w:t>子公司少数股东分担的当期亏损超过了少数股东在该子公司期初所有者权益中所享</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有份额而形成的余额，若公司章程或协议未规定少数股东有义务承担的，该余额冲</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1"/>
          <w:sz w:val="21"/>
          <w:szCs w:val="21"/>
        </w:rPr>
        <w:t>减本公司的所有者权益；若公司章程或协议规定由少数股东承担的，该余额冲减少</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数股东权益。</w:t>
      </w:r>
      <w:r>
        <w:rPr>
          <w:rFonts w:ascii="宋体" w:hAnsi="宋体" w:cs="宋体" w:eastAsia="宋体" w:hint="default"/>
          <w:w w:val="100"/>
          <w:sz w:val="21"/>
          <w:szCs w:val="21"/>
        </w:rPr>
        <w:t> </w:t>
      </w:r>
      <w:r>
        <w:rPr>
          <w:rFonts w:ascii="宋体" w:hAnsi="宋体" w:cs="宋体" w:eastAsia="宋体" w:hint="default"/>
          <w:spacing w:val="-1"/>
          <w:sz w:val="21"/>
          <w:szCs w:val="21"/>
        </w:rPr>
        <w:t>在报告期内，若因同一控制下企业合并增加子公司的，则调整合并资产负债表的期</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初数；将子公司合并当期期初至报告期末的收入、费用、利润纳入合并利润表；将</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子公司合并当期期初至报告期末的现金流量纳入合并现金流量表。</w:t>
      </w:r>
      <w:r>
        <w:rPr>
          <w:rFonts w:ascii="宋体" w:hAnsi="宋体" w:cs="宋体" w:eastAsia="宋体" w:hint="default"/>
          <w:w w:val="100"/>
          <w:sz w:val="21"/>
          <w:szCs w:val="21"/>
        </w:rPr>
        <w:t> </w:t>
      </w:r>
      <w:r>
        <w:rPr>
          <w:rFonts w:ascii="宋体" w:hAnsi="宋体" w:cs="宋体" w:eastAsia="宋体" w:hint="default"/>
          <w:spacing w:val="-1"/>
          <w:sz w:val="21"/>
          <w:szCs w:val="21"/>
        </w:rPr>
        <w:t>在报告期内，若因非同一控制下企业合并增加子公司的，则不调整合并资产负债表</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期初数；将子公司自购买日至报告期末的收入、费用、利润纳入合并利润表；该子</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公司自购买日至报告期末的现金流量纳入合并现金流量表。</w:t>
      </w:r>
      <w:r>
        <w:rPr>
          <w:rFonts w:ascii="宋体" w:hAnsi="宋体" w:cs="宋体" w:eastAsia="宋体" w:hint="default"/>
          <w:w w:val="100"/>
          <w:sz w:val="21"/>
          <w:szCs w:val="21"/>
        </w:rPr>
        <w:t> </w:t>
      </w:r>
      <w:r>
        <w:rPr>
          <w:rFonts w:ascii="宋体" w:hAnsi="宋体" w:cs="宋体" w:eastAsia="宋体" w:hint="default"/>
          <w:spacing w:val="-1"/>
          <w:sz w:val="21"/>
          <w:szCs w:val="21"/>
        </w:rPr>
        <w:t>在报告期内，本公司处置子公司，则该子公司期初至处置日的收入、费用、利润纳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入合并利润表；该子公司期初至处置日的现金流量纳入合并现金流量表。</w:t>
      </w:r>
    </w:p>
    <w:p>
      <w:pPr>
        <w:spacing w:line="240" w:lineRule="auto" w:before="0"/>
        <w:rPr>
          <w:rFonts w:ascii="宋体" w:hAnsi="宋体" w:cs="宋体" w:eastAsia="宋体" w:hint="default"/>
          <w:sz w:val="20"/>
          <w:szCs w:val="20"/>
        </w:rPr>
      </w:pPr>
    </w:p>
    <w:p>
      <w:pPr>
        <w:tabs>
          <w:tab w:pos="2513" w:val="left" w:leader="none"/>
        </w:tabs>
        <w:spacing w:line="350" w:lineRule="auto" w:before="169"/>
        <w:ind w:left="2518" w:right="1700" w:hanging="732"/>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七</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现金及现金等价物的确定标准</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4"/>
          <w:sz w:val="21"/>
          <w:szCs w:val="21"/>
        </w:rPr>
        <w:t>在编制现金流量表时，将本公司库存现金以及可以随时用于支付的存款确认为现金。</w:t>
      </w:r>
      <w:r>
        <w:rPr>
          <w:rFonts w:ascii="宋体" w:hAnsi="宋体" w:cs="宋体" w:eastAsia="宋体" w:hint="default"/>
          <w:w w:val="100"/>
          <w:sz w:val="21"/>
          <w:szCs w:val="21"/>
        </w:rPr>
        <w:t> </w:t>
      </w:r>
      <w:r>
        <w:rPr>
          <w:rFonts w:ascii="宋体" w:hAnsi="宋体" w:cs="宋体" w:eastAsia="宋体" w:hint="default"/>
          <w:spacing w:val="-5"/>
          <w:w w:val="100"/>
          <w:sz w:val="21"/>
          <w:szCs w:val="21"/>
        </w:rPr>
        <w:t>将同时具备期限短（从购买日起三个月内到期）、流动性强、易于转换为已知现金、</w:t>
      </w:r>
      <w:r>
        <w:rPr>
          <w:rFonts w:ascii="宋体" w:hAnsi="宋体" w:cs="宋体" w:eastAsia="宋体" w:hint="default"/>
          <w:w w:val="100"/>
          <w:sz w:val="21"/>
          <w:szCs w:val="21"/>
        </w:rPr>
        <w:t> </w:t>
      </w:r>
      <w:r>
        <w:rPr>
          <w:rFonts w:ascii="宋体" w:hAnsi="宋体" w:cs="宋体" w:eastAsia="宋体" w:hint="default"/>
          <w:sz w:val="21"/>
          <w:szCs w:val="21"/>
        </w:rPr>
        <w:t>价值变动风险很小四个条件的投资，确定为现金等价物。</w:t>
      </w:r>
    </w:p>
    <w:p>
      <w:pPr>
        <w:spacing w:after="0" w:line="350"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sz w:val="15"/>
          <w:szCs w:val="15"/>
        </w:rPr>
      </w:pPr>
    </w:p>
    <w:p>
      <w:pPr>
        <w:tabs>
          <w:tab w:pos="2513" w:val="left" w:leader="none"/>
        </w:tabs>
        <w:spacing w:before="36"/>
        <w:ind w:left="1786" w:right="1679" w:firstLine="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八</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外币业务和外币报表折算</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外币业务</w:t>
      </w:r>
      <w:r>
        <w:rPr>
          <w:rFonts w:ascii="宋体" w:hAnsi="宋体" w:cs="宋体" w:eastAsia="宋体" w:hint="default"/>
          <w:sz w:val="21"/>
          <w:szCs w:val="21"/>
        </w:rPr>
      </w:r>
    </w:p>
    <w:p>
      <w:pPr>
        <w:spacing w:line="350" w:lineRule="auto" w:before="126"/>
        <w:ind w:left="306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外币业务采用交易发生日的即期汇率作为折算汇率折合成人民币记账。外币货</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币性项目余额按资产负债表日即期汇率折算，由此产生的汇兑差额，除属于与</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购建符合资本化条件的资产相关的外币专门借款产生的汇兑差额按照借款费 </w:t>
      </w:r>
      <w:r>
        <w:rPr>
          <w:rFonts w:ascii="宋体" w:hAnsi="宋体" w:cs="宋体" w:eastAsia="宋体" w:hint="default"/>
          <w:sz w:val="21"/>
          <w:szCs w:val="21"/>
        </w:rPr>
      </w:r>
      <w:r>
        <w:rPr>
          <w:rFonts w:ascii="宋体" w:hAnsi="宋体" w:cs="宋体" w:eastAsia="宋体" w:hint="default"/>
          <w:spacing w:val="-5"/>
          <w:sz w:val="21"/>
          <w:szCs w:val="21"/>
        </w:rPr>
        <w:t>用资本化的原则处理外，均计入当期损益。以历史成本计量的外币非货币性项</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目，仍采用交易发生日的即期汇率折算，不改变其记账本位币金额。以公允价</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值计量的外币非货币性项目，采用公允价值确定日的即期汇率折算，由此产生</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的汇兑差额计入当期损益或资本公积。</w:t>
      </w:r>
    </w:p>
    <w:p>
      <w:pPr>
        <w:spacing w:line="240" w:lineRule="auto" w:before="0"/>
        <w:rPr>
          <w:rFonts w:ascii="宋体" w:hAnsi="宋体" w:cs="宋体" w:eastAsia="宋体" w:hint="default"/>
          <w:sz w:val="20"/>
          <w:szCs w:val="20"/>
        </w:rPr>
      </w:pPr>
    </w:p>
    <w:p>
      <w:pPr>
        <w:tabs>
          <w:tab w:pos="3055" w:val="left" w:leader="none"/>
        </w:tabs>
        <w:spacing w:line="348" w:lineRule="auto" w:before="166"/>
        <w:ind w:left="3060" w:right="1798"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外币财务报表的折算</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资产负债表中的资产和负债项目，采用资产负债表日的即期汇率折算；所有者</w:t>
      </w:r>
      <w:r>
        <w:rPr>
          <w:rFonts w:ascii="宋体" w:hAnsi="宋体" w:cs="宋体" w:eastAsia="宋体" w:hint="default"/>
          <w:w w:val="100"/>
          <w:sz w:val="21"/>
          <w:szCs w:val="21"/>
        </w:rPr>
        <w:t> </w:t>
      </w:r>
      <w:r>
        <w:rPr>
          <w:rFonts w:ascii="宋体" w:hAnsi="宋体" w:cs="宋体" w:eastAsia="宋体" w:hint="default"/>
          <w:spacing w:val="-4"/>
          <w:sz w:val="21"/>
          <w:szCs w:val="21"/>
        </w:rPr>
        <w:t>权益项目除</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未分配利润</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项目外，其他项目采用发生时的即期汇率折算。利润</w:t>
      </w:r>
      <w:r>
        <w:rPr>
          <w:rFonts w:ascii="宋体" w:hAnsi="宋体" w:cs="宋体" w:eastAsia="宋体" w:hint="default"/>
          <w:w w:val="100"/>
          <w:sz w:val="21"/>
          <w:szCs w:val="21"/>
        </w:rPr>
        <w:t> </w:t>
      </w:r>
      <w:r>
        <w:rPr>
          <w:rFonts w:ascii="宋体" w:hAnsi="宋体" w:cs="宋体" w:eastAsia="宋体" w:hint="default"/>
          <w:spacing w:val="-5"/>
          <w:sz w:val="21"/>
          <w:szCs w:val="21"/>
        </w:rPr>
        <w:t>表中的收入和费用项目，采用交易发生当期的平均汇率折算。按照上述折算产</w:t>
      </w:r>
      <w:r>
        <w:rPr>
          <w:rFonts w:ascii="宋体" w:hAnsi="宋体" w:cs="宋体" w:eastAsia="宋体" w:hint="default"/>
          <w:w w:val="100"/>
          <w:sz w:val="21"/>
          <w:szCs w:val="21"/>
        </w:rPr>
        <w:t> </w:t>
      </w:r>
      <w:r>
        <w:rPr>
          <w:rFonts w:ascii="宋体" w:hAnsi="宋体" w:cs="宋体" w:eastAsia="宋体" w:hint="default"/>
          <w:sz w:val="21"/>
          <w:szCs w:val="21"/>
        </w:rPr>
        <w:t>生的外币财务报表折算差额，在资产负债表所有者权益项目下单独列示。</w:t>
      </w:r>
      <w:r>
        <w:rPr>
          <w:rFonts w:ascii="宋体" w:hAnsi="宋体" w:cs="宋体" w:eastAsia="宋体" w:hint="default"/>
          <w:w w:val="100"/>
          <w:sz w:val="21"/>
          <w:szCs w:val="21"/>
        </w:rPr>
        <w:t> </w:t>
      </w:r>
      <w:r>
        <w:rPr>
          <w:rFonts w:ascii="宋体" w:hAnsi="宋体" w:cs="宋体" w:eastAsia="宋体" w:hint="default"/>
          <w:spacing w:val="-5"/>
          <w:sz w:val="21"/>
          <w:szCs w:val="21"/>
        </w:rPr>
        <w:t>处置境外经营时，将资产负债表中所有者权益项目下列示的、与该境外经营相</w:t>
      </w:r>
      <w:r>
        <w:rPr>
          <w:rFonts w:ascii="宋体" w:hAnsi="宋体" w:cs="宋体" w:eastAsia="宋体" w:hint="default"/>
          <w:w w:val="100"/>
          <w:sz w:val="21"/>
          <w:szCs w:val="21"/>
        </w:rPr>
        <w:t> </w:t>
      </w:r>
      <w:r>
        <w:rPr>
          <w:rFonts w:ascii="宋体" w:hAnsi="宋体" w:cs="宋体" w:eastAsia="宋体" w:hint="default"/>
          <w:spacing w:val="-5"/>
          <w:sz w:val="21"/>
          <w:szCs w:val="21"/>
        </w:rPr>
        <w:t>关的外币财务报表折算差额，自所有者权益项目转入处置当期损益；部分处置</w:t>
      </w:r>
      <w:r>
        <w:rPr>
          <w:rFonts w:ascii="宋体" w:hAnsi="宋体" w:cs="宋体" w:eastAsia="宋体" w:hint="default"/>
          <w:w w:val="100"/>
          <w:sz w:val="21"/>
          <w:szCs w:val="21"/>
        </w:rPr>
        <w:t> </w:t>
      </w:r>
      <w:r>
        <w:rPr>
          <w:rFonts w:ascii="宋体" w:hAnsi="宋体" w:cs="宋体" w:eastAsia="宋体" w:hint="default"/>
          <w:spacing w:val="-5"/>
          <w:sz w:val="21"/>
          <w:szCs w:val="21"/>
        </w:rPr>
        <w:t>境外经营的，按处置的比例计算处置部分的外币财务报表折算差额，转入处置</w:t>
      </w:r>
      <w:r>
        <w:rPr>
          <w:rFonts w:ascii="宋体" w:hAnsi="宋体" w:cs="宋体" w:eastAsia="宋体" w:hint="default"/>
          <w:w w:val="100"/>
          <w:sz w:val="21"/>
          <w:szCs w:val="21"/>
        </w:rPr>
        <w:t> </w:t>
      </w:r>
      <w:r>
        <w:rPr>
          <w:rFonts w:ascii="宋体" w:hAnsi="宋体" w:cs="宋体" w:eastAsia="宋体" w:hint="default"/>
          <w:sz w:val="21"/>
          <w:szCs w:val="21"/>
        </w:rPr>
        <w:t>当期损益。</w:t>
      </w:r>
    </w:p>
    <w:p>
      <w:pPr>
        <w:spacing w:line="240" w:lineRule="auto" w:before="0"/>
        <w:rPr>
          <w:rFonts w:ascii="宋体" w:hAnsi="宋体" w:cs="宋体" w:eastAsia="宋体" w:hint="default"/>
          <w:sz w:val="20"/>
          <w:szCs w:val="20"/>
        </w:rPr>
      </w:pPr>
    </w:p>
    <w:p>
      <w:pPr>
        <w:tabs>
          <w:tab w:pos="2513" w:val="left" w:leader="none"/>
        </w:tabs>
        <w:spacing w:before="168"/>
        <w:ind w:left="1786" w:right="1679" w:firstLine="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九</w:t>
      </w:r>
      <w:r>
        <w:rPr>
          <w:rFonts w:ascii="宋体" w:hAnsi="宋体" w:cs="宋体" w:eastAsia="宋体" w:hint="default"/>
          <w:b/>
          <w:bCs/>
          <w:spacing w:val="-1"/>
          <w:sz w:val="21"/>
          <w:szCs w:val="21"/>
        </w:rPr>
        <w:t>)</w:t>
        <w:tab/>
      </w:r>
      <w:r>
        <w:rPr>
          <w:rFonts w:ascii="宋体" w:hAnsi="宋体" w:cs="宋体" w:eastAsia="宋体" w:hint="default"/>
          <w:b/>
          <w:bCs/>
          <w:sz w:val="21"/>
          <w:szCs w:val="21"/>
        </w:rPr>
        <w:t>金融工具</w:t>
      </w:r>
      <w:r>
        <w:rPr>
          <w:rFonts w:ascii="宋体" w:hAnsi="宋体" w:cs="宋体" w:eastAsia="宋体" w:hint="default"/>
          <w:sz w:val="21"/>
          <w:szCs w:val="21"/>
        </w:rPr>
      </w:r>
    </w:p>
    <w:p>
      <w:pPr>
        <w:spacing w:before="126"/>
        <w:ind w:left="2518" w:right="1679" w:firstLine="0"/>
        <w:jc w:val="left"/>
        <w:rPr>
          <w:rFonts w:ascii="宋体" w:hAnsi="宋体" w:cs="宋体" w:eastAsia="宋体" w:hint="default"/>
          <w:sz w:val="21"/>
          <w:szCs w:val="21"/>
        </w:rPr>
      </w:pPr>
      <w:r>
        <w:rPr>
          <w:rFonts w:ascii="宋体" w:hAnsi="宋体" w:cs="宋体" w:eastAsia="宋体" w:hint="default"/>
          <w:sz w:val="21"/>
          <w:szCs w:val="21"/>
        </w:rPr>
        <w:t>金融工具包括金融资产、金融负债和权益工具。</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3055" w:val="left" w:leader="none"/>
        </w:tabs>
        <w:spacing w:line="343" w:lineRule="auto" w:before="0"/>
        <w:ind w:left="3060" w:right="1700" w:hanging="543"/>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金融工具的分类</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5"/>
          <w:sz w:val="21"/>
          <w:szCs w:val="21"/>
        </w:rPr>
        <w:t>管理层按照取得持有金融资产和承担金融负债的目的，将其划分为：以公允价</w:t>
      </w:r>
      <w:r>
        <w:rPr>
          <w:rFonts w:ascii="宋体" w:hAnsi="宋体" w:cs="宋体" w:eastAsia="宋体" w:hint="default"/>
          <w:w w:val="100"/>
          <w:sz w:val="21"/>
          <w:szCs w:val="21"/>
        </w:rPr>
        <w:t> </w:t>
      </w:r>
      <w:r>
        <w:rPr>
          <w:rFonts w:ascii="宋体" w:hAnsi="宋体" w:cs="宋体" w:eastAsia="宋体" w:hint="default"/>
          <w:spacing w:val="-5"/>
          <w:w w:val="100"/>
          <w:sz w:val="21"/>
          <w:szCs w:val="21"/>
        </w:rPr>
        <w:t>值计量且其变动计入当期损益的金融资产或金融负债，包括交易性金融资产或</w:t>
      </w:r>
      <w:r>
        <w:rPr>
          <w:rFonts w:ascii="宋体" w:hAnsi="宋体" w:cs="宋体" w:eastAsia="宋体" w:hint="default"/>
          <w:w w:val="100"/>
          <w:sz w:val="21"/>
          <w:szCs w:val="21"/>
        </w:rPr>
        <w:t> </w:t>
      </w:r>
      <w:r>
        <w:rPr>
          <w:rFonts w:ascii="宋体" w:hAnsi="宋体" w:cs="宋体" w:eastAsia="宋体" w:hint="default"/>
          <w:spacing w:val="-8"/>
          <w:sz w:val="21"/>
          <w:szCs w:val="21"/>
        </w:rPr>
        <w:t>金融负债；持有至到期投资；应收款项；可供出售金融资产；其他金融负债等。</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金融工具的确认依据和计量方法</w:t>
      </w:r>
      <w:r>
        <w:rPr>
          <w:rFonts w:ascii="宋体" w:hAnsi="宋体" w:cs="宋体" w:eastAsia="宋体" w:hint="default"/>
          <w:sz w:val="21"/>
          <w:szCs w:val="21"/>
        </w:rPr>
      </w:r>
    </w:p>
    <w:p>
      <w:pPr>
        <w:spacing w:line="343" w:lineRule="auto" w:before="106"/>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1</w:t>
      </w:r>
      <w:r>
        <w:rPr>
          <w:rFonts w:ascii="宋体" w:hAnsi="宋体" w:cs="宋体" w:eastAsia="宋体" w:hint="default"/>
          <w:sz w:val="21"/>
          <w:szCs w:val="21"/>
        </w:rPr>
        <w:t>）以公允价值计量且其变动计入当期损益的金融资产（金融负债）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取得时以公允价值（扣除已宣告但尚未发放的现金股利或已到付息期但尚未领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取的债券利息）作为初始确认金额，相关的交易费用计入当期损益。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持有期间将取得的利息或现金股利确认为投资收益，年末将公允价值变动计入</w:t>
      </w:r>
    </w:p>
    <w:p>
      <w:pPr>
        <w:spacing w:after="0" w:line="343"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sz w:val="15"/>
          <w:szCs w:val="15"/>
        </w:rPr>
      </w:pPr>
    </w:p>
    <w:p>
      <w:pPr>
        <w:spacing w:line="348" w:lineRule="auto" w:before="36"/>
        <w:ind w:left="3060" w:right="1679" w:firstLine="0"/>
        <w:jc w:val="left"/>
        <w:rPr>
          <w:rFonts w:ascii="宋体" w:hAnsi="宋体" w:cs="宋体" w:eastAsia="宋体" w:hint="default"/>
          <w:sz w:val="21"/>
          <w:szCs w:val="21"/>
        </w:rPr>
      </w:pPr>
      <w:r>
        <w:rPr>
          <w:rFonts w:ascii="宋体" w:hAnsi="宋体" w:cs="宋体" w:eastAsia="宋体" w:hint="default"/>
          <w:sz w:val="21"/>
          <w:szCs w:val="21"/>
        </w:rPr>
        <w:t>当期损益。</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处置时，其公允价值与初始入账金额之间的差额确认为投资收益，同时调整公</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允价值变动损益。</w:t>
      </w:r>
    </w:p>
    <w:p>
      <w:pPr>
        <w:spacing w:line="240" w:lineRule="auto" w:before="0"/>
        <w:rPr>
          <w:rFonts w:ascii="宋体" w:hAnsi="宋体" w:cs="宋体" w:eastAsia="宋体" w:hint="default"/>
          <w:sz w:val="20"/>
          <w:szCs w:val="20"/>
        </w:rPr>
      </w:pPr>
    </w:p>
    <w:p>
      <w:pPr>
        <w:spacing w:line="348" w:lineRule="auto" w:before="151"/>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2</w:t>
      </w:r>
      <w:r>
        <w:rPr>
          <w:rFonts w:ascii="宋体" w:hAnsi="宋体" w:cs="宋体" w:eastAsia="宋体" w:hint="default"/>
          <w:sz w:val="21"/>
          <w:szCs w:val="21"/>
        </w:rPr>
        <w:t>）持有至到期投资</w:t>
      </w:r>
      <w:r>
        <w:rPr>
          <w:rFonts w:ascii="宋体" w:hAnsi="宋体" w:cs="宋体" w:eastAsia="宋体" w:hint="default"/>
          <w:w w:val="100"/>
          <w:sz w:val="21"/>
          <w:szCs w:val="21"/>
        </w:rPr>
        <w:t> </w:t>
      </w:r>
      <w:r>
        <w:rPr>
          <w:rFonts w:ascii="宋体" w:hAnsi="宋体" w:cs="宋体" w:eastAsia="宋体" w:hint="default"/>
          <w:spacing w:val="-5"/>
          <w:sz w:val="21"/>
          <w:szCs w:val="21"/>
        </w:rPr>
        <w:t>取得时按公允价值（扣除已到付息期但尚未领取的债券利息）和相关交易费用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之和作为初始确认金额。</w:t>
      </w:r>
      <w:r>
        <w:rPr>
          <w:rFonts w:ascii="宋体" w:hAnsi="宋体" w:cs="宋体" w:eastAsia="宋体" w:hint="default"/>
          <w:w w:val="100"/>
          <w:sz w:val="21"/>
          <w:szCs w:val="21"/>
        </w:rPr>
        <w:t> </w:t>
      </w:r>
      <w:r>
        <w:rPr>
          <w:rFonts w:ascii="宋体" w:hAnsi="宋体" w:cs="宋体" w:eastAsia="宋体" w:hint="default"/>
          <w:spacing w:val="-5"/>
          <w:sz w:val="21"/>
          <w:szCs w:val="21"/>
        </w:rPr>
        <w:t>持有期间按照摊余成本和实际利率（如实际利率与票面利率差别较小的，按票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面利率）计算确认利息收入，计入投资收益。实际利率在取得时确定，在该预</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期存续期间或适用的更短期间内保持不变。</w:t>
      </w:r>
      <w:r>
        <w:rPr>
          <w:rFonts w:ascii="宋体" w:hAnsi="宋体" w:cs="宋体" w:eastAsia="宋体" w:hint="default"/>
          <w:w w:val="100"/>
          <w:sz w:val="21"/>
          <w:szCs w:val="21"/>
        </w:rPr>
        <w:t> </w:t>
      </w:r>
      <w:r>
        <w:rPr>
          <w:rFonts w:ascii="宋体" w:hAnsi="宋体" w:cs="宋体" w:eastAsia="宋体" w:hint="default"/>
          <w:sz w:val="21"/>
          <w:szCs w:val="21"/>
        </w:rPr>
        <w:t>处置时，将所取得价款与该投资账面价值之间的差额计入投资收益。</w:t>
      </w:r>
    </w:p>
    <w:p>
      <w:pPr>
        <w:spacing w:line="240" w:lineRule="auto" w:before="0"/>
        <w:rPr>
          <w:rFonts w:ascii="宋体" w:hAnsi="宋体" w:cs="宋体" w:eastAsia="宋体" w:hint="default"/>
          <w:sz w:val="20"/>
          <w:szCs w:val="20"/>
        </w:rPr>
      </w:pPr>
    </w:p>
    <w:p>
      <w:pPr>
        <w:spacing w:line="345" w:lineRule="auto" w:before="149"/>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3</w:t>
      </w:r>
      <w:r>
        <w:rPr>
          <w:rFonts w:ascii="宋体" w:hAnsi="宋体" w:cs="宋体" w:eastAsia="宋体" w:hint="default"/>
          <w:sz w:val="21"/>
          <w:szCs w:val="21"/>
        </w:rPr>
        <w:t>）应收款项</w:t>
      </w:r>
      <w:r>
        <w:rPr>
          <w:rFonts w:ascii="宋体" w:hAnsi="宋体" w:cs="宋体" w:eastAsia="宋体" w:hint="default"/>
          <w:w w:val="100"/>
          <w:sz w:val="21"/>
          <w:szCs w:val="21"/>
        </w:rPr>
        <w:t> </w:t>
      </w:r>
      <w:r>
        <w:rPr>
          <w:rFonts w:ascii="宋体" w:hAnsi="宋体" w:cs="宋体" w:eastAsia="宋体" w:hint="default"/>
          <w:spacing w:val="-5"/>
          <w:w w:val="100"/>
          <w:sz w:val="21"/>
          <w:szCs w:val="21"/>
        </w:rPr>
        <w:t>公司对外销售商品或提供劳务形成的应收债权，以及公司持有的其他企业的不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6"/>
          <w:sz w:val="21"/>
          <w:szCs w:val="21"/>
        </w:rPr>
        <w:t>包括在活跃市场上有报价的债务工具的债权，包括应收账款、其他应收款、应</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收票据、预付账款、长期应收款等，以向购货方应收的合同或协议价款作为初</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始确认金额；具有融资性质的，按其现值进行初始确认。</w:t>
      </w:r>
    </w:p>
    <w:p>
      <w:pPr>
        <w:spacing w:line="350" w:lineRule="auto" w:before="31"/>
        <w:ind w:left="3060" w:right="1679" w:firstLine="0"/>
        <w:jc w:val="left"/>
        <w:rPr>
          <w:rFonts w:ascii="宋体" w:hAnsi="宋体" w:cs="宋体" w:eastAsia="宋体" w:hint="default"/>
          <w:sz w:val="21"/>
          <w:szCs w:val="21"/>
        </w:rPr>
      </w:pPr>
      <w:r>
        <w:rPr>
          <w:rFonts w:ascii="宋体" w:hAnsi="宋体" w:cs="宋体" w:eastAsia="宋体" w:hint="default"/>
          <w:sz w:val="21"/>
          <w:szCs w:val="21"/>
        </w:rPr>
        <w:t>收回或处置时，将取得的价款与该应收款项账面价值之间的差额计入当期损 益。</w:t>
      </w:r>
    </w:p>
    <w:p>
      <w:pPr>
        <w:spacing w:line="345" w:lineRule="auto" w:before="0"/>
        <w:ind w:left="3060" w:right="1679" w:firstLine="2"/>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4</w:t>
      </w:r>
      <w:r>
        <w:rPr>
          <w:rFonts w:ascii="宋体" w:hAnsi="宋体" w:cs="宋体" w:eastAsia="宋体" w:hint="default"/>
          <w:sz w:val="21"/>
          <w:szCs w:val="21"/>
        </w:rPr>
        <w:t>）可供出售金融资产</w:t>
      </w:r>
      <w:r>
        <w:rPr>
          <w:rFonts w:ascii="宋体" w:hAnsi="宋体" w:cs="宋体" w:eastAsia="宋体" w:hint="default"/>
          <w:w w:val="100"/>
          <w:sz w:val="21"/>
          <w:szCs w:val="21"/>
        </w:rPr>
        <w:t> </w:t>
      </w:r>
      <w:r>
        <w:rPr>
          <w:rFonts w:ascii="宋体" w:hAnsi="宋体" w:cs="宋体" w:eastAsia="宋体" w:hint="default"/>
          <w:spacing w:val="-5"/>
          <w:w w:val="100"/>
          <w:sz w:val="21"/>
          <w:szCs w:val="21"/>
        </w:rPr>
        <w:t>取得时按公允价值（扣除已宣告但尚未发放的现金股利或已到付息期但尚未领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取的债券利息）和相关交易费用之和作为初始确认金额。</w:t>
      </w:r>
      <w:r>
        <w:rPr>
          <w:rFonts w:ascii="宋体" w:hAnsi="宋体" w:cs="宋体" w:eastAsia="宋体" w:hint="default"/>
          <w:w w:val="100"/>
          <w:sz w:val="21"/>
          <w:szCs w:val="21"/>
        </w:rPr>
        <w:t> </w:t>
      </w:r>
      <w:r>
        <w:rPr>
          <w:rFonts w:ascii="宋体" w:hAnsi="宋体" w:cs="宋体" w:eastAsia="宋体" w:hint="default"/>
          <w:spacing w:val="-5"/>
          <w:w w:val="100"/>
          <w:sz w:val="21"/>
          <w:szCs w:val="21"/>
        </w:rPr>
        <w:t>持有期间将取得的利息或现金股利确认为投资收益。年末以公允价值计量且将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7"/>
          <w:w w:val="100"/>
          <w:sz w:val="21"/>
          <w:szCs w:val="21"/>
        </w:rPr>
        <w:t>公允价值变动计入资本公积（其他资本公积）。</w:t>
      </w:r>
      <w:r>
        <w:rPr>
          <w:rFonts w:ascii="宋体" w:hAnsi="宋体" w:cs="宋体" w:eastAsia="宋体" w:hint="default"/>
          <w:spacing w:val="-91"/>
          <w:w w:val="100"/>
          <w:sz w:val="21"/>
          <w:szCs w:val="21"/>
        </w:rPr>
        <w:t> </w:t>
      </w:r>
      <w:r>
        <w:rPr>
          <w:rFonts w:ascii="宋体" w:hAnsi="宋体" w:cs="宋体" w:eastAsia="宋体" w:hint="default"/>
          <w:spacing w:val="-91"/>
          <w:w w:val="100"/>
          <w:sz w:val="21"/>
          <w:szCs w:val="21"/>
        </w:rPr>
      </w:r>
      <w:r>
        <w:rPr>
          <w:rFonts w:ascii="宋体" w:hAnsi="宋体" w:cs="宋体" w:eastAsia="宋体" w:hint="default"/>
          <w:spacing w:val="-5"/>
          <w:sz w:val="21"/>
          <w:szCs w:val="21"/>
        </w:rPr>
        <w:t>处置时，将取得的价款与该金融资产账面价值之间的差额，计入投资损益；同</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时，将原直接计入所有者权益的公允价值变动累计额对应处置部分的金额转 </w:t>
      </w:r>
      <w:r>
        <w:rPr>
          <w:rFonts w:ascii="宋体" w:hAnsi="宋体" w:cs="宋体" w:eastAsia="宋体" w:hint="default"/>
          <w:sz w:val="21"/>
          <w:szCs w:val="21"/>
        </w:rPr>
        <w:t>出，计入投资损益。</w:t>
      </w:r>
    </w:p>
    <w:p>
      <w:pPr>
        <w:spacing w:line="338" w:lineRule="auto" w:before="0"/>
        <w:ind w:left="3060" w:right="1679" w:firstLine="2"/>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5</w:t>
      </w:r>
      <w:r>
        <w:rPr>
          <w:rFonts w:ascii="宋体" w:hAnsi="宋体" w:cs="宋体" w:eastAsia="宋体" w:hint="default"/>
          <w:sz w:val="21"/>
          <w:szCs w:val="21"/>
        </w:rPr>
        <w:t>）其他金融负债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按其公允价值和相关交易费用之和作为初始确认金额。采用摊余成本进行后续</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计量。</w:t>
      </w:r>
    </w:p>
    <w:p>
      <w:pPr>
        <w:spacing w:after="0" w:line="338"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tabs>
          <w:tab w:pos="3055" w:val="left" w:leader="none"/>
        </w:tabs>
        <w:spacing w:line="350" w:lineRule="auto" w:before="36"/>
        <w:ind w:left="3060" w:right="1794" w:hanging="54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金融资产转移的确认依据和计量方法</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公司发生金融资产转移时，如已将金融资产所有权上几乎所有的风险和报酬转</w:t>
      </w:r>
      <w:r>
        <w:rPr>
          <w:rFonts w:ascii="宋体" w:hAnsi="宋体" w:cs="宋体" w:eastAsia="宋体" w:hint="default"/>
          <w:w w:val="100"/>
          <w:sz w:val="21"/>
          <w:szCs w:val="21"/>
        </w:rPr>
        <w:t> </w:t>
      </w:r>
      <w:r>
        <w:rPr>
          <w:rFonts w:ascii="宋体" w:hAnsi="宋体" w:cs="宋体" w:eastAsia="宋体" w:hint="default"/>
          <w:spacing w:val="-5"/>
          <w:sz w:val="21"/>
          <w:szCs w:val="21"/>
        </w:rPr>
        <w:t>移给转入方，则终止确认该金融资产；如保留了金融资产所有权上几乎所有的</w:t>
      </w:r>
      <w:r>
        <w:rPr>
          <w:rFonts w:ascii="宋体" w:hAnsi="宋体" w:cs="宋体" w:eastAsia="宋体" w:hint="default"/>
          <w:w w:val="100"/>
          <w:sz w:val="21"/>
          <w:szCs w:val="21"/>
        </w:rPr>
        <w:t> </w:t>
      </w:r>
      <w:r>
        <w:rPr>
          <w:rFonts w:ascii="宋体" w:hAnsi="宋体" w:cs="宋体" w:eastAsia="宋体" w:hint="default"/>
          <w:sz w:val="21"/>
          <w:szCs w:val="21"/>
        </w:rPr>
        <w:t>风险和报酬的，则不终止确认该金融资产。</w:t>
      </w:r>
      <w:r>
        <w:rPr>
          <w:rFonts w:ascii="宋体" w:hAnsi="宋体" w:cs="宋体" w:eastAsia="宋体" w:hint="default"/>
          <w:w w:val="100"/>
          <w:sz w:val="21"/>
          <w:szCs w:val="21"/>
        </w:rPr>
        <w:t> </w:t>
      </w:r>
      <w:r>
        <w:rPr>
          <w:rFonts w:ascii="宋体" w:hAnsi="宋体" w:cs="宋体" w:eastAsia="宋体" w:hint="default"/>
          <w:spacing w:val="-5"/>
          <w:w w:val="100"/>
          <w:sz w:val="21"/>
          <w:szCs w:val="21"/>
        </w:rPr>
        <w:t>在判断金融资产转移是否满足上述金融资产终止确认条件时，采用实质重于形</w:t>
      </w:r>
      <w:r>
        <w:rPr>
          <w:rFonts w:ascii="宋体" w:hAnsi="宋体" w:cs="宋体" w:eastAsia="宋体" w:hint="default"/>
          <w:w w:val="100"/>
          <w:sz w:val="21"/>
          <w:szCs w:val="21"/>
        </w:rPr>
        <w:t> </w:t>
      </w:r>
      <w:r>
        <w:rPr>
          <w:rFonts w:ascii="宋体" w:hAnsi="宋体" w:cs="宋体" w:eastAsia="宋体" w:hint="default"/>
          <w:spacing w:val="-5"/>
          <w:sz w:val="21"/>
          <w:szCs w:val="21"/>
        </w:rPr>
        <w:t>式的原则。公司将金融资产转移区分为金融资产整体转移和部分转移。金融资</w:t>
      </w:r>
      <w:r>
        <w:rPr>
          <w:rFonts w:ascii="宋体" w:hAnsi="宋体" w:cs="宋体" w:eastAsia="宋体" w:hint="default"/>
          <w:w w:val="100"/>
          <w:sz w:val="21"/>
          <w:szCs w:val="21"/>
        </w:rPr>
        <w:t> </w:t>
      </w:r>
      <w:r>
        <w:rPr>
          <w:rFonts w:ascii="宋体" w:hAnsi="宋体" w:cs="宋体" w:eastAsia="宋体" w:hint="default"/>
          <w:sz w:val="21"/>
          <w:szCs w:val="21"/>
        </w:rPr>
        <w:t>产整体转移满足终止确认条件的，将下列两项金额的差额计入当期损益：</w:t>
      </w:r>
    </w:p>
    <w:p>
      <w:pPr>
        <w:spacing w:before="27"/>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）所转移金融资产的账面价值；</w:t>
      </w:r>
    </w:p>
    <w:p>
      <w:pPr>
        <w:spacing w:before="126"/>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）因转移而收到的对价，与原直接计入所有者权益的公允价值变动累计额</w:t>
      </w:r>
    </w:p>
    <w:p>
      <w:pPr>
        <w:spacing w:line="350" w:lineRule="auto" w:before="126"/>
        <w:ind w:left="3060" w:right="1679" w:firstLine="0"/>
        <w:jc w:val="left"/>
        <w:rPr>
          <w:rFonts w:ascii="宋体" w:hAnsi="宋体" w:cs="宋体" w:eastAsia="宋体" w:hint="default"/>
          <w:sz w:val="21"/>
          <w:szCs w:val="21"/>
        </w:rPr>
      </w:pPr>
      <w:r>
        <w:rPr>
          <w:rFonts w:ascii="宋体" w:hAnsi="宋体" w:cs="宋体" w:eastAsia="宋体" w:hint="default"/>
          <w:sz w:val="21"/>
          <w:szCs w:val="21"/>
        </w:rPr>
        <w:t>（涉及转移的金融资产为可供出售金融资产的情形）之和。</w:t>
      </w:r>
      <w:r>
        <w:rPr>
          <w:rFonts w:ascii="宋体" w:hAnsi="宋体" w:cs="宋体" w:eastAsia="宋体" w:hint="default"/>
          <w:w w:val="100"/>
          <w:sz w:val="21"/>
          <w:szCs w:val="21"/>
        </w:rPr>
        <w:t> </w:t>
      </w:r>
      <w:r>
        <w:rPr>
          <w:rFonts w:ascii="宋体" w:hAnsi="宋体" w:cs="宋体" w:eastAsia="宋体" w:hint="default"/>
          <w:spacing w:val="-2"/>
          <w:sz w:val="21"/>
          <w:szCs w:val="21"/>
        </w:rPr>
        <w:t>金融资产部分转移满足终止确认条件的，将所转移金融资产整体的账面价值，</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在终止确认部分和未终止确认部分之间，按照各自的相对公允价值进行分摊，</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并将下列两项金额的差额计入当期损益：</w:t>
      </w:r>
    </w:p>
    <w:p>
      <w:pPr>
        <w:spacing w:before="27"/>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pacing w:val="89"/>
          <w:sz w:val="21"/>
          <w:szCs w:val="21"/>
        </w:rPr>
        <w:t> </w:t>
      </w:r>
      <w:r>
        <w:rPr>
          <w:rFonts w:ascii="宋体" w:hAnsi="宋体" w:cs="宋体" w:eastAsia="宋体" w:hint="default"/>
          <w:sz w:val="21"/>
          <w:szCs w:val="21"/>
        </w:rPr>
        <w:t>终止确认部分的账面价值；</w:t>
      </w:r>
    </w:p>
    <w:p>
      <w:pPr>
        <w:spacing w:line="350" w:lineRule="auto" w:before="126"/>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2</w:t>
      </w:r>
      <w:r>
        <w:rPr>
          <w:rFonts w:ascii="宋体" w:hAnsi="宋体" w:cs="宋体" w:eastAsia="宋体" w:hint="default"/>
          <w:spacing w:val="-1"/>
          <w:sz w:val="21"/>
          <w:szCs w:val="21"/>
        </w:rPr>
        <w:t>）终止确认部分的对价，与原直接计入所有者权益的公允价值变动累计额</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中对应终止确认部分的金额（涉及转移的金融资产为可供出售金融资产的情 </w:t>
      </w:r>
      <w:r>
        <w:rPr>
          <w:rFonts w:ascii="宋体" w:hAnsi="宋体" w:cs="宋体" w:eastAsia="宋体" w:hint="default"/>
          <w:sz w:val="21"/>
          <w:szCs w:val="21"/>
        </w:rPr>
        <w:t>形）之和。</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金融资产转移不满足终止确认条件的，继续确认该金融资产，所收到的对价确</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认为一项金融负债。</w:t>
      </w:r>
    </w:p>
    <w:p>
      <w:pPr>
        <w:spacing w:line="240" w:lineRule="auto" w:before="12"/>
        <w:rPr>
          <w:rFonts w:ascii="宋体" w:hAnsi="宋体" w:cs="宋体" w:eastAsia="宋体" w:hint="default"/>
          <w:sz w:val="25"/>
          <w:szCs w:val="25"/>
        </w:rPr>
      </w:pPr>
    </w:p>
    <w:p>
      <w:pPr>
        <w:tabs>
          <w:tab w:pos="3055" w:val="left" w:leader="none"/>
        </w:tabs>
        <w:spacing w:line="350" w:lineRule="auto" w:before="0"/>
        <w:ind w:left="3060" w:right="1700" w:hanging="543"/>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金融负债终止确认条件</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金融负债的现时义务全部或部分已经解除的，则终止确认该金融负债或其一部</w:t>
      </w:r>
      <w:r>
        <w:rPr>
          <w:rFonts w:ascii="宋体" w:hAnsi="宋体" w:cs="宋体" w:eastAsia="宋体" w:hint="default"/>
          <w:w w:val="100"/>
          <w:sz w:val="21"/>
          <w:szCs w:val="21"/>
        </w:rPr>
        <w:t> </w:t>
      </w:r>
      <w:r>
        <w:rPr>
          <w:rFonts w:ascii="宋体" w:hAnsi="宋体" w:cs="宋体" w:eastAsia="宋体" w:hint="default"/>
          <w:spacing w:val="-2"/>
          <w:sz w:val="21"/>
          <w:szCs w:val="21"/>
        </w:rPr>
        <w:t>分；本公司若与债权人签定协议，以承担新金融负债方式替换现存金融负债，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且新金融负债与现存金融负债的合同条款实质上不同的，则终止确认现存金融</w:t>
      </w:r>
      <w:r>
        <w:rPr>
          <w:rFonts w:ascii="宋体" w:hAnsi="宋体" w:cs="宋体" w:eastAsia="宋体" w:hint="default"/>
          <w:w w:val="100"/>
          <w:sz w:val="21"/>
          <w:szCs w:val="21"/>
        </w:rPr>
        <w:t> </w:t>
      </w:r>
      <w:r>
        <w:rPr>
          <w:rFonts w:ascii="宋体" w:hAnsi="宋体" w:cs="宋体" w:eastAsia="宋体" w:hint="default"/>
          <w:sz w:val="21"/>
          <w:szCs w:val="21"/>
        </w:rPr>
        <w:t>负债，并同时确认新金融负债。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对现存金融负债全部或部分合同条款作出实质性修改的，则终止确认现存金融</w:t>
      </w:r>
      <w:r>
        <w:rPr>
          <w:rFonts w:ascii="宋体" w:hAnsi="宋体" w:cs="宋体" w:eastAsia="宋体" w:hint="default"/>
          <w:w w:val="100"/>
          <w:sz w:val="21"/>
          <w:szCs w:val="21"/>
        </w:rPr>
        <w:t> </w:t>
      </w:r>
      <w:r>
        <w:rPr>
          <w:rFonts w:ascii="宋体" w:hAnsi="宋体" w:cs="宋体" w:eastAsia="宋体" w:hint="default"/>
          <w:sz w:val="21"/>
          <w:szCs w:val="21"/>
        </w:rPr>
        <w:t>负债或其一部分，同时将修改条款后的金融负债确认为一项新金融负债。</w:t>
      </w:r>
    </w:p>
    <w:p>
      <w:pPr>
        <w:spacing w:before="29"/>
        <w:ind w:left="3060" w:right="1679" w:firstLine="0"/>
        <w:jc w:val="left"/>
        <w:rPr>
          <w:rFonts w:ascii="宋体" w:hAnsi="宋体" w:cs="宋体" w:eastAsia="宋体" w:hint="default"/>
          <w:sz w:val="21"/>
          <w:szCs w:val="21"/>
        </w:rPr>
      </w:pPr>
      <w:r>
        <w:rPr>
          <w:rFonts w:ascii="宋体" w:hAnsi="宋体" w:cs="宋体" w:eastAsia="宋体" w:hint="default"/>
          <w:sz w:val="21"/>
          <w:szCs w:val="21"/>
        </w:rPr>
        <w:t>金融负债全部或部分终止确认时，终止确认的金融负债账面价值与支付对价</w:t>
      </w:r>
    </w:p>
    <w:p>
      <w:pPr>
        <w:spacing w:line="348" w:lineRule="auto" w:before="126"/>
        <w:ind w:left="3060" w:right="1679" w:firstLine="0"/>
        <w:jc w:val="left"/>
        <w:rPr>
          <w:rFonts w:ascii="宋体" w:hAnsi="宋体" w:cs="宋体" w:eastAsia="宋体" w:hint="default"/>
          <w:sz w:val="21"/>
          <w:szCs w:val="21"/>
        </w:rPr>
      </w:pPr>
      <w:r>
        <w:rPr>
          <w:rFonts w:ascii="宋体" w:hAnsi="宋体" w:cs="宋体" w:eastAsia="宋体" w:hint="default"/>
          <w:spacing w:val="-2"/>
          <w:sz w:val="21"/>
          <w:szCs w:val="21"/>
        </w:rPr>
        <w:t>（包括转出的非现金资产或承担的新金融负债）之间的差额，计入当期损益。</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5"/>
          <w:w w:val="100"/>
          <w:sz w:val="21"/>
          <w:szCs w:val="21"/>
        </w:rPr>
        <w:t>本公司若回购部分金融负债的，在回购日按照继续确认部分与终止确认部分的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相对公允价值，将该金融负债整体的账面价值进行分配。分配给终止确认部分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的账面价值与支付的对价（包括转出的非现金资产或承担的新金融负债）之间</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的差额，计入当期损益。</w:t>
      </w:r>
    </w:p>
    <w:p>
      <w:pPr>
        <w:spacing w:after="0" w:line="348"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sz w:val="15"/>
          <w:szCs w:val="15"/>
        </w:rPr>
      </w:pPr>
      <w:r>
        <w:rPr/>
        <w:pict>
          <v:group style="position:absolute;margin-left:254.210007pt;margin-top:676.900024pt;width:.6pt;height:57.15pt;mso-position-horizontal-relative:page;mso-position-vertical-relative:page;z-index:-1144408" coordorigin="5084,13538" coordsize="12,1143">
            <v:shape style="position:absolute;left:5084;top:13538;width:2;height:10" type="#_x0000_t75" stroked="false">
              <v:imagedata r:id="rId97" o:title=""/>
            </v:shape>
            <v:group style="position:absolute;left:5087;top:13567;width:10;height:20" coordorigin="5087,13567" coordsize="10,20">
              <v:shape style="position:absolute;left:5087;top:13567;width:10;height:20" coordorigin="5087,13567" coordsize="10,20" path="m5087,13586l5096,13586,5096,13567,5087,13567,5087,13586xe" filled="true" fillcolor="#000000" stroked="false">
                <v:path arrowok="t"/>
                <v:fill type="solid"/>
              </v:shape>
            </v:group>
            <v:group style="position:absolute;left:5087;top:13586;width:10;height:20" coordorigin="5087,13586" coordsize="10,20">
              <v:shape style="position:absolute;left:5087;top:13586;width:10;height:20" coordorigin="5087,13586" coordsize="10,20" path="m5087,13605l5096,13605,5096,13586,5087,13586,5087,13605xe" filled="true" fillcolor="#000000" stroked="false">
                <v:path arrowok="t"/>
                <v:fill type="solid"/>
              </v:shape>
            </v:group>
            <v:group style="position:absolute;left:5087;top:13605;width:10;height:20" coordorigin="5087,13605" coordsize="10,20">
              <v:shape style="position:absolute;left:5087;top:13605;width:10;height:20" coordorigin="5087,13605" coordsize="10,20" path="m5087,13624l5096,13624,5096,13605,5087,13605,5087,13624xe" filled="true" fillcolor="#000000" stroked="false">
                <v:path arrowok="t"/>
                <v:fill type="solid"/>
              </v:shape>
            </v:group>
            <v:group style="position:absolute;left:5087;top:13624;width:10;height:20" coordorigin="5087,13624" coordsize="10,20">
              <v:shape style="position:absolute;left:5087;top:13624;width:10;height:20" coordorigin="5087,13624" coordsize="10,20" path="m5087,13644l5096,13644,5096,13624,5087,13624,5087,13644xe" filled="true" fillcolor="#000000" stroked="false">
                <v:path arrowok="t"/>
                <v:fill type="solid"/>
              </v:shape>
            </v:group>
            <v:group style="position:absolute;left:5087;top:13644;width:10;height:20" coordorigin="5087,13644" coordsize="10,20">
              <v:shape style="position:absolute;left:5087;top:13644;width:10;height:20" coordorigin="5087,13644" coordsize="10,20" path="m5087,13663l5096,13663,5096,13644,5087,13644,5087,13663xe" filled="true" fillcolor="#000000" stroked="false">
                <v:path arrowok="t"/>
                <v:fill type="solid"/>
              </v:shape>
            </v:group>
            <v:group style="position:absolute;left:5087;top:13663;width:10;height:20" coordorigin="5087,13663" coordsize="10,20">
              <v:shape style="position:absolute;left:5087;top:13663;width:10;height:20" coordorigin="5087,13663" coordsize="10,20" path="m5087,13682l5096,13682,5096,13663,5087,13663,5087,13682xe" filled="true" fillcolor="#000000" stroked="false">
                <v:path arrowok="t"/>
                <v:fill type="solid"/>
              </v:shape>
            </v:group>
            <v:group style="position:absolute;left:5087;top:13682;width:10;height:20" coordorigin="5087,13682" coordsize="10,20">
              <v:shape style="position:absolute;left:5087;top:13682;width:10;height:20" coordorigin="5087,13682" coordsize="10,20" path="m5087,13701l5096,13701,5096,13682,5087,13682,5087,13701xe" filled="true" fillcolor="#000000" stroked="false">
                <v:path arrowok="t"/>
                <v:fill type="solid"/>
              </v:shape>
            </v:group>
            <v:group style="position:absolute;left:5087;top:13701;width:10;height:20" coordorigin="5087,13701" coordsize="10,20">
              <v:shape style="position:absolute;left:5087;top:13701;width:10;height:20" coordorigin="5087,13701" coordsize="10,20" path="m5087,13720l5096,13720,5096,13701,5087,13701,5087,13720xe" filled="true" fillcolor="#000000" stroked="false">
                <v:path arrowok="t"/>
                <v:fill type="solid"/>
              </v:shape>
            </v:group>
            <v:group style="position:absolute;left:5087;top:13720;width:10;height:20" coordorigin="5087,13720" coordsize="10,20">
              <v:shape style="position:absolute;left:5087;top:13720;width:10;height:20" coordorigin="5087,13720" coordsize="10,20" path="m5087,13740l5096,13740,5096,13720,5087,13720,5087,13740xe" filled="true" fillcolor="#000000" stroked="false">
                <v:path arrowok="t"/>
                <v:fill type="solid"/>
              </v:shape>
            </v:group>
            <v:group style="position:absolute;left:5087;top:13740;width:10;height:20" coordorigin="5087,13740" coordsize="10,20">
              <v:shape style="position:absolute;left:5087;top:13740;width:10;height:20" coordorigin="5087,13740" coordsize="10,20" path="m5087,13759l5096,13759,5096,13740,5087,13740,5087,13759xe" filled="true" fillcolor="#000000" stroked="false">
                <v:path arrowok="t"/>
                <v:fill type="solid"/>
              </v:shape>
            </v:group>
            <v:group style="position:absolute;left:5087;top:13759;width:10;height:20" coordorigin="5087,13759" coordsize="10,20">
              <v:shape style="position:absolute;left:5087;top:13759;width:10;height:20" coordorigin="5087,13759" coordsize="10,20" path="m5087,13778l5096,13778,5096,13759,5087,13759,5087,13778xe" filled="true" fillcolor="#000000" stroked="false">
                <v:path arrowok="t"/>
                <v:fill type="solid"/>
              </v:shape>
            </v:group>
            <v:group style="position:absolute;left:5087;top:13778;width:10;height:20" coordorigin="5087,13778" coordsize="10,20">
              <v:shape style="position:absolute;left:5087;top:13778;width:10;height:20" coordorigin="5087,13778" coordsize="10,20" path="m5087,13797l5096,13797,5096,13778,5087,13778,5087,13797xe" filled="true" fillcolor="#000000" stroked="false">
                <v:path arrowok="t"/>
                <v:fill type="solid"/>
              </v:shape>
            </v:group>
            <v:group style="position:absolute;left:5087;top:13797;width:10;height:20" coordorigin="5087,13797" coordsize="10,20">
              <v:shape style="position:absolute;left:5087;top:13797;width:10;height:20" coordorigin="5087,13797" coordsize="10,20" path="m5087,13816l5096,13816,5096,13797,5087,13797,5087,13816xe" filled="true" fillcolor="#000000" stroked="false">
                <v:path arrowok="t"/>
                <v:fill type="solid"/>
              </v:shape>
            </v:group>
            <v:group style="position:absolute;left:5087;top:13816;width:10;height:20" coordorigin="5087,13816" coordsize="10,20">
              <v:shape style="position:absolute;left:5087;top:13816;width:10;height:20" coordorigin="5087,13816" coordsize="10,20" path="m5087,13836l5096,13836,5096,13816,5087,13816,5087,13836xe" filled="true" fillcolor="#000000" stroked="false">
                <v:path arrowok="t"/>
                <v:fill type="solid"/>
              </v:shape>
            </v:group>
            <v:group style="position:absolute;left:5087;top:13836;width:10;height:20" coordorigin="5087,13836" coordsize="10,20">
              <v:shape style="position:absolute;left:5087;top:13836;width:10;height:20" coordorigin="5087,13836" coordsize="10,20" path="m5087,13855l5096,13855,5096,13836,5087,13836,5087,13855xe" filled="true" fillcolor="#000000" stroked="false">
                <v:path arrowok="t"/>
                <v:fill type="solid"/>
              </v:shape>
            </v:group>
            <v:group style="position:absolute;left:5087;top:13855;width:10;height:20" coordorigin="5087,13855" coordsize="10,20">
              <v:shape style="position:absolute;left:5087;top:13855;width:10;height:20" coordorigin="5087,13855" coordsize="10,20" path="m5087,13874l5096,13874,5096,13855,5087,13855,5087,13874xe" filled="true" fillcolor="#000000" stroked="false">
                <v:path arrowok="t"/>
                <v:fill type="solid"/>
              </v:shape>
            </v:group>
            <v:group style="position:absolute;left:5087;top:13874;width:10;height:20" coordorigin="5087,13874" coordsize="10,20">
              <v:shape style="position:absolute;left:5087;top:13874;width:10;height:20" coordorigin="5087,13874" coordsize="10,20" path="m5087,13893l5096,13893,5096,13874,5087,13874,5087,13893xe" filled="true" fillcolor="#000000" stroked="false">
                <v:path arrowok="t"/>
                <v:fill type="solid"/>
              </v:shape>
              <v:shape style="position:absolute;left:5084;top:13922;width:2;height:10" type="#_x0000_t75" stroked="false">
                <v:imagedata r:id="rId97" o:title=""/>
              </v:shape>
            </v:group>
            <v:group style="position:absolute;left:5087;top:13951;width:10;height:20" coordorigin="5087,13951" coordsize="10,20">
              <v:shape style="position:absolute;left:5087;top:13951;width:10;height:20" coordorigin="5087,13951" coordsize="10,20" path="m5087,13970l5096,13970,5096,13951,5087,13951,5087,13970xe" filled="true" fillcolor="#000000" stroked="false">
                <v:path arrowok="t"/>
                <v:fill type="solid"/>
              </v:shape>
            </v:group>
            <v:group style="position:absolute;left:5087;top:13970;width:10;height:20" coordorigin="5087,13970" coordsize="10,20">
              <v:shape style="position:absolute;left:5087;top:13970;width:10;height:20" coordorigin="5087,13970" coordsize="10,20" path="m5087,13989l5096,13989,5096,13970,5087,13970,5087,13989xe" filled="true" fillcolor="#000000" stroked="false">
                <v:path arrowok="t"/>
                <v:fill type="solid"/>
              </v:shape>
            </v:group>
            <v:group style="position:absolute;left:5087;top:13989;width:10;height:20" coordorigin="5087,13989" coordsize="10,20">
              <v:shape style="position:absolute;left:5087;top:13989;width:10;height:20" coordorigin="5087,13989" coordsize="10,20" path="m5087,14008l5096,14008,5096,13989,5087,13989,5087,14008xe" filled="true" fillcolor="#000000" stroked="false">
                <v:path arrowok="t"/>
                <v:fill type="solid"/>
              </v:shape>
            </v:group>
            <v:group style="position:absolute;left:5087;top:14008;width:10;height:20" coordorigin="5087,14008" coordsize="10,20">
              <v:shape style="position:absolute;left:5087;top:14008;width:10;height:20" coordorigin="5087,14008" coordsize="10,20" path="m5087,14028l5096,14028,5096,14008,5087,14008,5087,14028xe" filled="true" fillcolor="#000000" stroked="false">
                <v:path arrowok="t"/>
                <v:fill type="solid"/>
              </v:shape>
            </v:group>
            <v:group style="position:absolute;left:5087;top:14028;width:10;height:20" coordorigin="5087,14028" coordsize="10,20">
              <v:shape style="position:absolute;left:5087;top:14028;width:10;height:20" coordorigin="5087,14028" coordsize="10,20" path="m5087,14047l5096,14047,5096,14028,5087,14028,5087,14047xe" filled="true" fillcolor="#000000" stroked="false">
                <v:path arrowok="t"/>
                <v:fill type="solid"/>
              </v:shape>
            </v:group>
            <v:group style="position:absolute;left:5087;top:14047;width:10;height:20" coordorigin="5087,14047" coordsize="10,20">
              <v:shape style="position:absolute;left:5087;top:14047;width:10;height:20" coordorigin="5087,14047" coordsize="10,20" path="m5087,14066l5096,14066,5096,14047,5087,14047,5087,14066xe" filled="true" fillcolor="#000000" stroked="false">
                <v:path arrowok="t"/>
                <v:fill type="solid"/>
              </v:shape>
            </v:group>
            <v:group style="position:absolute;left:5087;top:14066;width:10;height:20" coordorigin="5087,14066" coordsize="10,20">
              <v:shape style="position:absolute;left:5087;top:14066;width:10;height:20" coordorigin="5087,14066" coordsize="10,20" path="m5087,14085l5096,14085,5096,14066,5087,14066,5087,14085xe" filled="true" fillcolor="#000000" stroked="false">
                <v:path arrowok="t"/>
                <v:fill type="solid"/>
              </v:shape>
            </v:group>
            <v:group style="position:absolute;left:5087;top:14085;width:10;height:20" coordorigin="5087,14085" coordsize="10,20">
              <v:shape style="position:absolute;left:5087;top:14085;width:10;height:20" coordorigin="5087,14085" coordsize="10,20" path="m5087,14104l5096,14104,5096,14085,5087,14085,5087,14104xe" filled="true" fillcolor="#000000" stroked="false">
                <v:path arrowok="t"/>
                <v:fill type="solid"/>
              </v:shape>
            </v:group>
            <v:group style="position:absolute;left:5087;top:14104;width:10;height:20" coordorigin="5087,14104" coordsize="10,20">
              <v:shape style="position:absolute;left:5087;top:14104;width:10;height:20" coordorigin="5087,14104" coordsize="10,20" path="m5087,14124l5096,14124,5096,14104,5087,14104,5087,14124xe" filled="true" fillcolor="#000000" stroked="false">
                <v:path arrowok="t"/>
                <v:fill type="solid"/>
              </v:shape>
            </v:group>
            <v:group style="position:absolute;left:5087;top:14124;width:10;height:20" coordorigin="5087,14124" coordsize="10,20">
              <v:shape style="position:absolute;left:5087;top:14124;width:10;height:20" coordorigin="5087,14124" coordsize="10,20" path="m5087,14143l5096,14143,5096,14124,5087,14124,5087,14143xe" filled="true" fillcolor="#000000" stroked="false">
                <v:path arrowok="t"/>
                <v:fill type="solid"/>
              </v:shape>
            </v:group>
            <v:group style="position:absolute;left:5087;top:14143;width:10;height:20" coordorigin="5087,14143" coordsize="10,20">
              <v:shape style="position:absolute;left:5087;top:14143;width:10;height:20" coordorigin="5087,14143" coordsize="10,20" path="m5087,14162l5096,14162,5096,14143,5087,14143,5087,14162xe" filled="true" fillcolor="#000000" stroked="false">
                <v:path arrowok="t"/>
                <v:fill type="solid"/>
              </v:shape>
            </v:group>
            <v:group style="position:absolute;left:5087;top:14162;width:10;height:20" coordorigin="5087,14162" coordsize="10,20">
              <v:shape style="position:absolute;left:5087;top:14162;width:10;height:20" coordorigin="5087,14162" coordsize="10,20" path="m5087,14181l5096,14181,5096,14162,5087,14162,5087,14181xe" filled="true" fillcolor="#000000" stroked="false">
                <v:path arrowok="t"/>
                <v:fill type="solid"/>
              </v:shape>
            </v:group>
            <v:group style="position:absolute;left:5087;top:14181;width:10;height:20" coordorigin="5087,14181" coordsize="10,20">
              <v:shape style="position:absolute;left:5087;top:14181;width:10;height:20" coordorigin="5087,14181" coordsize="10,20" path="m5087,14200l5096,14200,5096,14181,5087,14181,5087,14200xe" filled="true" fillcolor="#000000" stroked="false">
                <v:path arrowok="t"/>
                <v:fill type="solid"/>
              </v:shape>
            </v:group>
            <v:group style="position:absolute;left:5087;top:14200;width:10;height:20" coordorigin="5087,14200" coordsize="10,20">
              <v:shape style="position:absolute;left:5087;top:14200;width:10;height:20" coordorigin="5087,14200" coordsize="10,20" path="m5087,14220l5096,14220,5096,14200,5087,14200,5087,14220xe" filled="true" fillcolor="#000000" stroked="false">
                <v:path arrowok="t"/>
                <v:fill type="solid"/>
              </v:shape>
            </v:group>
            <v:group style="position:absolute;left:5087;top:14220;width:10;height:20" coordorigin="5087,14220" coordsize="10,20">
              <v:shape style="position:absolute;left:5087;top:14220;width:10;height:20" coordorigin="5087,14220" coordsize="10,20" path="m5087,14239l5096,14239,5096,14220,5087,14220,5087,14239xe" filled="true" fillcolor="#000000" stroked="false">
                <v:path arrowok="t"/>
                <v:fill type="solid"/>
              </v:shape>
            </v:group>
            <v:group style="position:absolute;left:5087;top:14239;width:10;height:20" coordorigin="5087,14239" coordsize="10,20">
              <v:shape style="position:absolute;left:5087;top:14239;width:10;height:20" coordorigin="5087,14239" coordsize="10,20" path="m5087,14258l5096,14258,5096,14239,5087,14239,5087,14258xe" filled="true" fillcolor="#000000" stroked="false">
                <v:path arrowok="t"/>
                <v:fill type="solid"/>
              </v:shape>
            </v:group>
            <v:group style="position:absolute;left:5087;top:14258;width:10;height:20" coordorigin="5087,14258" coordsize="10,20">
              <v:shape style="position:absolute;left:5087;top:14258;width:10;height:20" coordorigin="5087,14258" coordsize="10,20" path="m5087,14277l5096,14277,5096,14258,5087,14258,5087,14277xe" filled="true" fillcolor="#000000" stroked="false">
                <v:path arrowok="t"/>
                <v:fill type="solid"/>
              </v:shape>
              <v:shape style="position:absolute;left:5084;top:14306;width:2;height:10" type="#_x0000_t75" stroked="false">
                <v:imagedata r:id="rId97" o:title=""/>
              </v:shape>
            </v:group>
            <v:group style="position:absolute;left:5087;top:14335;width:10;height:20" coordorigin="5087,14335" coordsize="10,20">
              <v:shape style="position:absolute;left:5087;top:14335;width:10;height:20" coordorigin="5087,14335" coordsize="10,20" path="m5087,14354l5096,14354,5096,14335,5087,14335,5087,14354xe" filled="true" fillcolor="#000000" stroked="false">
                <v:path arrowok="t"/>
                <v:fill type="solid"/>
              </v:shape>
            </v:group>
            <v:group style="position:absolute;left:5087;top:14354;width:10;height:20" coordorigin="5087,14354" coordsize="10,20">
              <v:shape style="position:absolute;left:5087;top:14354;width:10;height:20" coordorigin="5087,14354" coordsize="10,20" path="m5087,14373l5096,14373,5096,14354,5087,14354,5087,14373xe" filled="true" fillcolor="#000000" stroked="false">
                <v:path arrowok="t"/>
                <v:fill type="solid"/>
              </v:shape>
            </v:group>
            <v:group style="position:absolute;left:5087;top:14373;width:10;height:20" coordorigin="5087,14373" coordsize="10,20">
              <v:shape style="position:absolute;left:5087;top:14373;width:10;height:20" coordorigin="5087,14373" coordsize="10,20" path="m5087,14392l5096,14392,5096,14373,5087,14373,5087,14392xe" filled="true" fillcolor="#000000" stroked="false">
                <v:path arrowok="t"/>
                <v:fill type="solid"/>
              </v:shape>
            </v:group>
            <v:group style="position:absolute;left:5087;top:14392;width:10;height:20" coordorigin="5087,14392" coordsize="10,20">
              <v:shape style="position:absolute;left:5087;top:14392;width:10;height:20" coordorigin="5087,14392" coordsize="10,20" path="m5087,14412l5096,14412,5096,14392,5087,14392,5087,14412xe" filled="true" fillcolor="#000000" stroked="false">
                <v:path arrowok="t"/>
                <v:fill type="solid"/>
              </v:shape>
            </v:group>
            <v:group style="position:absolute;left:5087;top:14412;width:10;height:20" coordorigin="5087,14412" coordsize="10,20">
              <v:shape style="position:absolute;left:5087;top:14412;width:10;height:20" coordorigin="5087,14412" coordsize="10,20" path="m5087,14431l5096,14431,5096,14412,5087,14412,5087,14431xe" filled="true" fillcolor="#000000" stroked="false">
                <v:path arrowok="t"/>
                <v:fill type="solid"/>
              </v:shape>
            </v:group>
            <v:group style="position:absolute;left:5087;top:14431;width:10;height:20" coordorigin="5087,14431" coordsize="10,20">
              <v:shape style="position:absolute;left:5087;top:14431;width:10;height:20" coordorigin="5087,14431" coordsize="10,20" path="m5087,14450l5096,14450,5096,14431,5087,14431,5087,14450xe" filled="true" fillcolor="#000000" stroked="false">
                <v:path arrowok="t"/>
                <v:fill type="solid"/>
              </v:shape>
            </v:group>
            <v:group style="position:absolute;left:5087;top:14450;width:10;height:20" coordorigin="5087,14450" coordsize="10,20">
              <v:shape style="position:absolute;left:5087;top:14450;width:10;height:20" coordorigin="5087,14450" coordsize="10,20" path="m5087,14469l5096,14469,5096,14450,5087,14450,5087,14469xe" filled="true" fillcolor="#000000" stroked="false">
                <v:path arrowok="t"/>
                <v:fill type="solid"/>
              </v:shape>
            </v:group>
            <v:group style="position:absolute;left:5087;top:14469;width:10;height:20" coordorigin="5087,14469" coordsize="10,20">
              <v:shape style="position:absolute;left:5087;top:14469;width:10;height:20" coordorigin="5087,14469" coordsize="10,20" path="m5087,14488l5096,14488,5096,14469,5087,14469,5087,14488xe" filled="true" fillcolor="#000000" stroked="false">
                <v:path arrowok="t"/>
                <v:fill type="solid"/>
              </v:shape>
            </v:group>
            <v:group style="position:absolute;left:5087;top:14488;width:10;height:20" coordorigin="5087,14488" coordsize="10,20">
              <v:shape style="position:absolute;left:5087;top:14488;width:10;height:20" coordorigin="5087,14488" coordsize="10,20" path="m5087,14508l5096,14508,5096,14488,5087,14488,5087,14508xe" filled="true" fillcolor="#000000" stroked="false">
                <v:path arrowok="t"/>
                <v:fill type="solid"/>
              </v:shape>
            </v:group>
            <v:group style="position:absolute;left:5087;top:14508;width:10;height:20" coordorigin="5087,14508" coordsize="10,20">
              <v:shape style="position:absolute;left:5087;top:14508;width:10;height:20" coordorigin="5087,14508" coordsize="10,20" path="m5087,14527l5096,14527,5096,14508,5087,14508,5087,14527xe" filled="true" fillcolor="#000000" stroked="false">
                <v:path arrowok="t"/>
                <v:fill type="solid"/>
              </v:shape>
            </v:group>
            <v:group style="position:absolute;left:5087;top:14527;width:10;height:20" coordorigin="5087,14527" coordsize="10,20">
              <v:shape style="position:absolute;left:5087;top:14527;width:10;height:20" coordorigin="5087,14527" coordsize="10,20" path="m5087,14546l5096,14546,5096,14527,5087,14527,5087,14546xe" filled="true" fillcolor="#000000" stroked="false">
                <v:path arrowok="t"/>
                <v:fill type="solid"/>
              </v:shape>
            </v:group>
            <v:group style="position:absolute;left:5087;top:14546;width:10;height:20" coordorigin="5087,14546" coordsize="10,20">
              <v:shape style="position:absolute;left:5087;top:14546;width:10;height:20" coordorigin="5087,14546" coordsize="10,20" path="m5087,14565l5096,14565,5096,14546,5087,14546,5087,14565xe" filled="true" fillcolor="#000000" stroked="false">
                <v:path arrowok="t"/>
                <v:fill type="solid"/>
              </v:shape>
            </v:group>
            <v:group style="position:absolute;left:5087;top:14565;width:10;height:20" coordorigin="5087,14565" coordsize="10,20">
              <v:shape style="position:absolute;left:5087;top:14565;width:10;height:20" coordorigin="5087,14565" coordsize="10,20" path="m5087,14584l5096,14584,5096,14565,5087,14565,5087,14584xe" filled="true" fillcolor="#000000" stroked="false">
                <v:path arrowok="t"/>
                <v:fill type="solid"/>
              </v:shape>
            </v:group>
            <v:group style="position:absolute;left:5087;top:14584;width:10;height:20" coordorigin="5087,14584" coordsize="10,20">
              <v:shape style="position:absolute;left:5087;top:14584;width:10;height:20" coordorigin="5087,14584" coordsize="10,20" path="m5087,14604l5096,14604,5096,14584,5087,14584,5087,14604xe" filled="true" fillcolor="#000000" stroked="false">
                <v:path arrowok="t"/>
                <v:fill type="solid"/>
              </v:shape>
            </v:group>
            <v:group style="position:absolute;left:5087;top:14604;width:10;height:20" coordorigin="5087,14604" coordsize="10,20">
              <v:shape style="position:absolute;left:5087;top:14604;width:10;height:20" coordorigin="5087,14604" coordsize="10,20" path="m5087,14623l5096,14623,5096,14604,5087,14604,5087,14623xe" filled="true" fillcolor="#000000" stroked="false">
                <v:path arrowok="t"/>
                <v:fill type="solid"/>
              </v:shape>
            </v:group>
            <v:group style="position:absolute;left:5087;top:14623;width:10;height:20" coordorigin="5087,14623" coordsize="10,20">
              <v:shape style="position:absolute;left:5087;top:14623;width:10;height:20" coordorigin="5087,14623" coordsize="10,20" path="m5087,14642l5096,14642,5096,14623,5087,14623,5087,14642xe" filled="true" fillcolor="#000000" stroked="false">
                <v:path arrowok="t"/>
                <v:fill type="solid"/>
              </v:shape>
            </v:group>
            <v:group style="position:absolute;left:5087;top:14642;width:10;height:20" coordorigin="5087,14642" coordsize="10,20">
              <v:shape style="position:absolute;left:5087;top:14642;width:10;height:20" coordorigin="5087,14642" coordsize="10,20" path="m5087,14661l5096,14661,5096,14642,5087,14642,5087,14661xe" filled="true" fillcolor="#000000" stroked="false">
                <v:path arrowok="t"/>
                <v:fill type="solid"/>
              </v:shape>
            </v:group>
            <v:group style="position:absolute;left:5087;top:14661;width:10;height:20" coordorigin="5087,14661" coordsize="10,20">
              <v:shape style="position:absolute;left:5087;top:14661;width:10;height:20" coordorigin="5087,14661" coordsize="10,20" path="m5087,14680l5096,14680,5096,14661,5087,14661,5087,14680xe" filled="true" fillcolor="#000000" stroked="false">
                <v:path arrowok="t"/>
                <v:fill type="solid"/>
              </v:shape>
            </v:group>
            <w10:wrap type="none"/>
          </v:group>
        </w:pict>
      </w:r>
    </w:p>
    <w:p>
      <w:pPr>
        <w:tabs>
          <w:tab w:pos="3055" w:val="left" w:leader="none"/>
        </w:tabs>
        <w:spacing w:before="3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金融资产和金融负债公允价值的确定方法</w:t>
      </w:r>
      <w:r>
        <w:rPr>
          <w:rFonts w:ascii="宋体" w:hAnsi="宋体" w:cs="宋体" w:eastAsia="宋体" w:hint="default"/>
          <w:sz w:val="21"/>
          <w:szCs w:val="21"/>
        </w:rPr>
      </w:r>
    </w:p>
    <w:p>
      <w:pPr>
        <w:spacing w:line="348" w:lineRule="auto" w:before="126"/>
        <w:ind w:left="3060" w:right="1679" w:firstLine="0"/>
        <w:jc w:val="left"/>
        <w:rPr>
          <w:rFonts w:ascii="宋体" w:hAnsi="宋体" w:cs="宋体" w:eastAsia="宋体" w:hint="default"/>
          <w:sz w:val="21"/>
          <w:szCs w:val="21"/>
        </w:rPr>
      </w:pPr>
      <w:r>
        <w:rPr>
          <w:rFonts w:ascii="宋体" w:hAnsi="宋体" w:cs="宋体" w:eastAsia="宋体" w:hint="default"/>
          <w:sz w:val="21"/>
          <w:szCs w:val="21"/>
        </w:rPr>
        <w:t>本公司采用公允价值计量的金融资产和金融负债全部直接参考年末活跃市场 中的报价。</w:t>
      </w:r>
    </w:p>
    <w:p>
      <w:pPr>
        <w:spacing w:line="240" w:lineRule="auto" w:before="0"/>
        <w:rPr>
          <w:rFonts w:ascii="宋体" w:hAnsi="宋体" w:cs="宋体" w:eastAsia="宋体" w:hint="default"/>
          <w:sz w:val="20"/>
          <w:szCs w:val="20"/>
        </w:rPr>
      </w:pPr>
    </w:p>
    <w:p>
      <w:pPr>
        <w:tabs>
          <w:tab w:pos="3055" w:val="left" w:leader="none"/>
        </w:tabs>
        <w:spacing w:before="17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6</w:t>
      </w:r>
      <w:r>
        <w:rPr>
          <w:rFonts w:ascii="宋体" w:hAnsi="宋体" w:cs="宋体" w:eastAsia="宋体" w:hint="default"/>
          <w:b/>
          <w:bCs/>
          <w:sz w:val="21"/>
          <w:szCs w:val="21"/>
        </w:rPr>
        <w:t>、</w:t>
        <w:tab/>
        <w:t>金融资产（不含应收款项）减值准备计提</w:t>
      </w:r>
      <w:r>
        <w:rPr>
          <w:rFonts w:ascii="宋体" w:hAnsi="宋体" w:cs="宋体" w:eastAsia="宋体" w:hint="default"/>
          <w:sz w:val="21"/>
          <w:szCs w:val="21"/>
        </w:rPr>
      </w:r>
    </w:p>
    <w:p>
      <w:pPr>
        <w:spacing w:line="350" w:lineRule="auto" w:before="123"/>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）可供出售金融资产的减值准备：</w:t>
      </w:r>
      <w:r>
        <w:rPr>
          <w:rFonts w:ascii="宋体" w:hAnsi="宋体" w:cs="宋体" w:eastAsia="宋体" w:hint="default"/>
          <w:w w:val="100"/>
          <w:sz w:val="21"/>
          <w:szCs w:val="21"/>
        </w:rPr>
        <w:t> </w:t>
      </w:r>
      <w:r>
        <w:rPr>
          <w:rFonts w:ascii="宋体" w:hAnsi="宋体" w:cs="宋体" w:eastAsia="宋体" w:hint="default"/>
          <w:spacing w:val="-5"/>
          <w:w w:val="100"/>
          <w:sz w:val="21"/>
          <w:szCs w:val="21"/>
        </w:rPr>
        <w:t>年末如果可供出售金融资产的公允价值发生较大幅度下降，或在综合考虑各种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相关因素后，预期这种下降趋势属于非暂时性的，就认定其已发生减值，将原</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直接计入所有者权益的公允价值下降形成的累计损失一并转出，确认减值损 </w:t>
      </w:r>
      <w:r>
        <w:rPr>
          <w:rFonts w:ascii="宋体" w:hAnsi="宋体" w:cs="宋体" w:eastAsia="宋体" w:hint="default"/>
          <w:sz w:val="21"/>
          <w:szCs w:val="21"/>
        </w:rPr>
        <w:t>失。</w:t>
      </w:r>
    </w:p>
    <w:p>
      <w:pPr>
        <w:spacing w:line="348" w:lineRule="auto" w:before="29"/>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）持有至到期投资的减值准备：</w:t>
      </w:r>
      <w:r>
        <w:rPr>
          <w:rFonts w:ascii="宋体" w:hAnsi="宋体" w:cs="宋体" w:eastAsia="宋体" w:hint="default"/>
          <w:w w:val="100"/>
          <w:sz w:val="21"/>
          <w:szCs w:val="21"/>
        </w:rPr>
        <w:t> </w:t>
      </w:r>
      <w:r>
        <w:rPr>
          <w:rFonts w:ascii="宋体" w:hAnsi="宋体" w:cs="宋体" w:eastAsia="宋体" w:hint="default"/>
          <w:spacing w:val="-2"/>
          <w:sz w:val="21"/>
          <w:szCs w:val="21"/>
        </w:rPr>
        <w:t>持有至到期投资减值损失的计量比照应收款项减值损失计量方法处理。</w:t>
      </w:r>
    </w:p>
    <w:p>
      <w:pPr>
        <w:spacing w:line="240" w:lineRule="auto" w:before="0"/>
        <w:rPr>
          <w:rFonts w:ascii="宋体" w:hAnsi="宋体" w:cs="宋体" w:eastAsia="宋体" w:hint="default"/>
          <w:sz w:val="20"/>
          <w:szCs w:val="20"/>
        </w:rPr>
      </w:pPr>
    </w:p>
    <w:p>
      <w:pPr>
        <w:spacing w:before="170"/>
        <w:ind w:left="2508"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w:t>
      </w:r>
      <w:r>
        <w:rPr>
          <w:rFonts w:ascii="宋体" w:hAnsi="宋体" w:cs="宋体" w:eastAsia="宋体" w:hint="default"/>
          <w:b/>
          <w:bCs/>
          <w:sz w:val="21"/>
          <w:szCs w:val="21"/>
        </w:rPr>
        <w:t>)</w:t>
      </w:r>
      <w:r>
        <w:rPr>
          <w:rFonts w:ascii="宋体" w:hAnsi="宋体" w:cs="宋体" w:eastAsia="宋体" w:hint="default"/>
          <w:b/>
          <w:bCs/>
          <w:spacing w:val="23"/>
          <w:sz w:val="21"/>
          <w:szCs w:val="21"/>
        </w:rPr>
        <w:t> </w:t>
      </w:r>
      <w:r>
        <w:rPr>
          <w:rFonts w:ascii="宋体" w:hAnsi="宋体" w:cs="宋体" w:eastAsia="宋体" w:hint="default"/>
          <w:b/>
          <w:bCs/>
          <w:sz w:val="21"/>
          <w:szCs w:val="21"/>
        </w:rPr>
        <w:t>应收款项坏账准备的确认标准和计提方法</w:t>
      </w:r>
      <w:r>
        <w:rPr>
          <w:rFonts w:ascii="宋体" w:hAnsi="宋体" w:cs="宋体" w:eastAsia="宋体" w:hint="default"/>
          <w:sz w:val="21"/>
          <w:szCs w:val="21"/>
        </w:rPr>
      </w:r>
    </w:p>
    <w:p>
      <w:pPr>
        <w:tabs>
          <w:tab w:pos="3055" w:val="left" w:leader="none"/>
        </w:tabs>
        <w:spacing w:line="331" w:lineRule="auto" w:before="104"/>
        <w:ind w:left="3060" w:right="4420" w:hanging="543"/>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单项金额重大并单项计提坏账准备的应收款项：</w:t>
      </w:r>
      <w:r>
        <w:rPr>
          <w:rFonts w:ascii="宋体" w:hAnsi="宋体" w:cs="宋体" w:eastAsia="宋体" w:hint="default"/>
          <w:b/>
          <w:bCs/>
          <w:spacing w:val="-86"/>
          <w:sz w:val="21"/>
          <w:szCs w:val="21"/>
        </w:rPr>
        <w:t> </w:t>
      </w:r>
      <w:r>
        <w:rPr>
          <w:rFonts w:ascii="宋体" w:hAnsi="宋体" w:cs="宋体" w:eastAsia="宋体" w:hint="default"/>
          <w:b/>
          <w:bCs/>
          <w:spacing w:val="-86"/>
          <w:sz w:val="21"/>
          <w:szCs w:val="21"/>
        </w:rPr>
      </w:r>
      <w:r>
        <w:rPr>
          <w:rFonts w:ascii="宋体" w:hAnsi="宋体" w:cs="宋体" w:eastAsia="宋体" w:hint="default"/>
          <w:spacing w:val="-2"/>
          <w:sz w:val="21"/>
          <w:szCs w:val="21"/>
        </w:rPr>
        <w:t>单项金额重大的应收款项坏账准备的确认标准：</w:t>
      </w:r>
      <w:r>
        <w:rPr>
          <w:rFonts w:ascii="宋体" w:hAnsi="宋体" w:cs="宋体" w:eastAsia="宋体" w:hint="default"/>
          <w:w w:val="100"/>
          <w:sz w:val="21"/>
          <w:szCs w:val="21"/>
        </w:rPr>
        <w:t> </w:t>
      </w:r>
      <w:r>
        <w:rPr>
          <w:rFonts w:ascii="宋体" w:hAnsi="宋体" w:cs="宋体" w:eastAsia="宋体" w:hint="default"/>
          <w:sz w:val="21"/>
          <w:szCs w:val="21"/>
        </w:rPr>
        <w:t>应收款项余额前五名；</w:t>
      </w:r>
      <w:r>
        <w:rPr>
          <w:rFonts w:ascii="宋体" w:hAnsi="宋体" w:cs="宋体" w:eastAsia="宋体" w:hint="default"/>
          <w:w w:val="100"/>
          <w:sz w:val="21"/>
          <w:szCs w:val="21"/>
        </w:rPr>
        <w:t> </w:t>
      </w:r>
      <w:r>
        <w:rPr>
          <w:rFonts w:ascii="宋体" w:hAnsi="宋体" w:cs="宋体" w:eastAsia="宋体" w:hint="default"/>
          <w:spacing w:val="-2"/>
          <w:sz w:val="21"/>
          <w:szCs w:val="21"/>
        </w:rPr>
        <w:t>单项金额重大的应收款项坏账准备的计提方法：</w:t>
      </w:r>
    </w:p>
    <w:p>
      <w:pPr>
        <w:spacing w:line="331" w:lineRule="auto" w:before="27"/>
        <w:ind w:left="306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单独进行减值测试，按预计未来现金流量现值低于其账面价值的差额计提坏账</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准备，计入当期损益；如经单独测试后未发现减值迹象的单项金额重大应收款</w:t>
      </w:r>
      <w:r>
        <w:rPr>
          <w:rFonts w:ascii="宋体" w:hAnsi="宋体" w:cs="宋体" w:eastAsia="宋体" w:hint="default"/>
          <w:spacing w:val="-32"/>
          <w:sz w:val="21"/>
          <w:szCs w:val="21"/>
        </w:rPr>
        <w:t> </w:t>
      </w:r>
      <w:r>
        <w:rPr>
          <w:rFonts w:ascii="宋体" w:hAnsi="宋体" w:cs="宋体" w:eastAsia="宋体" w:hint="default"/>
          <w:spacing w:val="-32"/>
          <w:sz w:val="21"/>
          <w:szCs w:val="21"/>
        </w:rPr>
      </w:r>
      <w:r>
        <w:rPr>
          <w:rFonts w:ascii="宋体" w:hAnsi="宋体" w:cs="宋体" w:eastAsia="宋体" w:hint="default"/>
          <w:spacing w:val="-5"/>
          <w:w w:val="100"/>
          <w:sz w:val="21"/>
          <w:szCs w:val="21"/>
        </w:rPr>
        <w:t>项则按账龄作为类似信用风险特征划分为若干组合，参照按组合计提坏账准备</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的计提方法计提坏账准备。</w:t>
      </w:r>
    </w:p>
    <w:p>
      <w:pPr>
        <w:spacing w:line="240" w:lineRule="auto" w:before="0"/>
        <w:rPr>
          <w:rFonts w:ascii="宋体" w:hAnsi="宋体" w:cs="宋体" w:eastAsia="宋体" w:hint="default"/>
          <w:sz w:val="20"/>
          <w:szCs w:val="20"/>
        </w:rPr>
      </w:pPr>
    </w:p>
    <w:p>
      <w:pPr>
        <w:spacing w:before="142"/>
        <w:ind w:left="2518" w:right="1679" w:firstLine="0"/>
        <w:jc w:val="left"/>
        <w:rPr>
          <w:rFonts w:ascii="宋体" w:hAnsi="宋体" w:cs="宋体" w:eastAsia="宋体" w:hint="default"/>
          <w:sz w:val="21"/>
          <w:szCs w:val="21"/>
        </w:rPr>
      </w:pPr>
      <w:r>
        <w:rPr/>
        <w:pict>
          <v:group style="position:absolute;margin-left:254.210007pt;margin-top:99.523666pt;width:.6pt;height:37.15pt;mso-position-horizontal-relative:page;mso-position-vertical-relative:paragraph;z-index:-1144432" coordorigin="5084,1990" coordsize="12,743">
            <v:shape style="position:absolute;left:5084;top:1990;width:12;height:12" type="#_x0000_t75" stroked="false">
              <v:imagedata r:id="rId98" o:title=""/>
            </v:shape>
            <v:group style="position:absolute;left:5087;top:2022;width:10;height:20" coordorigin="5087,2022" coordsize="10,20">
              <v:shape style="position:absolute;left:5087;top:2022;width:10;height:20" coordorigin="5087,2022" coordsize="10,20" path="m5087,2041l5096,2041,5096,2022,5087,2022,5087,2041xe" filled="true" fillcolor="#000000" stroked="false">
                <v:path arrowok="t"/>
                <v:fill type="solid"/>
              </v:shape>
            </v:group>
            <v:group style="position:absolute;left:5087;top:2041;width:10;height:20" coordorigin="5087,2041" coordsize="10,20">
              <v:shape style="position:absolute;left:5087;top:2041;width:10;height:20" coordorigin="5087,2041" coordsize="10,20" path="m5087,2060l5096,2060,5096,2041,5087,2041,5087,2060xe" filled="true" fillcolor="#000000" stroked="false">
                <v:path arrowok="t"/>
                <v:fill type="solid"/>
              </v:shape>
            </v:group>
            <v:group style="position:absolute;left:5087;top:2060;width:10;height:20" coordorigin="5087,2060" coordsize="10,20">
              <v:shape style="position:absolute;left:5087;top:2060;width:10;height:20" coordorigin="5087,2060" coordsize="10,20" path="m5087,2079l5096,2079,5096,2060,5087,2060,5087,2079xe" filled="true" fillcolor="#000000" stroked="false">
                <v:path arrowok="t"/>
                <v:fill type="solid"/>
              </v:shape>
            </v:group>
            <v:group style="position:absolute;left:5087;top:2079;width:10;height:20" coordorigin="5087,2079" coordsize="10,20">
              <v:shape style="position:absolute;left:5087;top:2079;width:10;height:20" coordorigin="5087,2079" coordsize="10,20" path="m5087,2099l5096,2099,5096,2079,5087,2079,5087,2099xe" filled="true" fillcolor="#000000" stroked="false">
                <v:path arrowok="t"/>
                <v:fill type="solid"/>
              </v:shape>
            </v:group>
            <v:group style="position:absolute;left:5087;top:2099;width:10;height:20" coordorigin="5087,2099" coordsize="10,20">
              <v:shape style="position:absolute;left:5087;top:2099;width:10;height:20" coordorigin="5087,2099" coordsize="10,20" path="m5087,2118l5096,2118,5096,2099,5087,2099,5087,2118xe" filled="true" fillcolor="#000000" stroked="false">
                <v:path arrowok="t"/>
                <v:fill type="solid"/>
              </v:shape>
            </v:group>
            <v:group style="position:absolute;left:5087;top:2118;width:10;height:20" coordorigin="5087,2118" coordsize="10,20">
              <v:shape style="position:absolute;left:5087;top:2118;width:10;height:20" coordorigin="5087,2118" coordsize="10,20" path="m5087,2137l5096,2137,5096,2118,5087,2118,5087,2137xe" filled="true" fillcolor="#000000" stroked="false">
                <v:path arrowok="t"/>
                <v:fill type="solid"/>
              </v:shape>
            </v:group>
            <v:group style="position:absolute;left:5087;top:2137;width:10;height:20" coordorigin="5087,2137" coordsize="10,20">
              <v:shape style="position:absolute;left:5087;top:2137;width:10;height:20" coordorigin="5087,2137" coordsize="10,20" path="m5087,2157l5096,2157,5096,2137,5087,2137,5087,2157xe" filled="true" fillcolor="#000000" stroked="false">
                <v:path arrowok="t"/>
                <v:fill type="solid"/>
              </v:shape>
            </v:group>
            <v:group style="position:absolute;left:5087;top:2157;width:10;height:20" coordorigin="5087,2157" coordsize="10,20">
              <v:shape style="position:absolute;left:5087;top:2157;width:10;height:20" coordorigin="5087,2157" coordsize="10,20" path="m5087,2176l5096,2176,5096,2157,5087,2157,5087,2176xe" filled="true" fillcolor="#000000" stroked="false">
                <v:path arrowok="t"/>
                <v:fill type="solid"/>
              </v:shape>
            </v:group>
            <v:group style="position:absolute;left:5087;top:2176;width:10;height:20" coordorigin="5087,2176" coordsize="10,20">
              <v:shape style="position:absolute;left:5087;top:2176;width:10;height:20" coordorigin="5087,2176" coordsize="10,20" path="m5087,2195l5096,2195,5096,2176,5087,2176,5087,2195xe" filled="true" fillcolor="#000000" stroked="false">
                <v:path arrowok="t"/>
                <v:fill type="solid"/>
              </v:shape>
            </v:group>
            <v:group style="position:absolute;left:5087;top:2195;width:10;height:20" coordorigin="5087,2195" coordsize="10,20">
              <v:shape style="position:absolute;left:5087;top:2195;width:10;height:20" coordorigin="5087,2195" coordsize="10,20" path="m5087,2214l5096,2214,5096,2195,5087,2195,5087,2214xe" filled="true" fillcolor="#000000" stroked="false">
                <v:path arrowok="t"/>
                <v:fill type="solid"/>
              </v:shape>
            </v:group>
            <v:group style="position:absolute;left:5087;top:2214;width:10;height:20" coordorigin="5087,2214" coordsize="10,20">
              <v:shape style="position:absolute;left:5087;top:2214;width:10;height:20" coordorigin="5087,2214" coordsize="10,20" path="m5087,2233l5096,2233,5096,2214,5087,2214,5087,2233xe" filled="true" fillcolor="#000000" stroked="false">
                <v:path arrowok="t"/>
                <v:fill type="solid"/>
              </v:shape>
            </v:group>
            <v:group style="position:absolute;left:5087;top:2233;width:10;height:20" coordorigin="5087,2233" coordsize="10,20">
              <v:shape style="position:absolute;left:5087;top:2233;width:10;height:20" coordorigin="5087,2233" coordsize="10,20" path="m5087,2253l5096,2253,5096,2233,5087,2233,5087,2253xe" filled="true" fillcolor="#000000" stroked="false">
                <v:path arrowok="t"/>
                <v:fill type="solid"/>
              </v:shape>
            </v:group>
            <v:group style="position:absolute;left:5087;top:2253;width:10;height:20" coordorigin="5087,2253" coordsize="10,20">
              <v:shape style="position:absolute;left:5087;top:2253;width:10;height:20" coordorigin="5087,2253" coordsize="10,20" path="m5087,2272l5096,2272,5096,2253,5087,2253,5087,2272xe" filled="true" fillcolor="#000000" stroked="false">
                <v:path arrowok="t"/>
                <v:fill type="solid"/>
              </v:shape>
            </v:group>
            <v:group style="position:absolute;left:5087;top:2272;width:10;height:20" coordorigin="5087,2272" coordsize="10,20">
              <v:shape style="position:absolute;left:5087;top:2272;width:10;height:20" coordorigin="5087,2272" coordsize="10,20" path="m5087,2291l5096,2291,5096,2272,5087,2272,5087,2291xe" filled="true" fillcolor="#000000" stroked="false">
                <v:path arrowok="t"/>
                <v:fill type="solid"/>
              </v:shape>
            </v:group>
            <v:group style="position:absolute;left:5087;top:2291;width:10;height:20" coordorigin="5087,2291" coordsize="10,20">
              <v:shape style="position:absolute;left:5087;top:2291;width:10;height:20" coordorigin="5087,2291" coordsize="10,20" path="m5087,2310l5096,2310,5096,2291,5087,2291,5087,2310xe" filled="true" fillcolor="#000000" stroked="false">
                <v:path arrowok="t"/>
                <v:fill type="solid"/>
              </v:shape>
            </v:group>
            <v:group style="position:absolute;left:5087;top:2310;width:10;height:20" coordorigin="5087,2310" coordsize="10,20">
              <v:shape style="position:absolute;left:5087;top:2310;width:10;height:20" coordorigin="5087,2310" coordsize="10,20" path="m5087,2329l5096,2329,5096,2310,5087,2310,5087,2329xe" filled="true" fillcolor="#000000" stroked="false">
                <v:path arrowok="t"/>
                <v:fill type="solid"/>
              </v:shape>
            </v:group>
            <v:group style="position:absolute;left:5087;top:2329;width:10;height:20" coordorigin="5087,2329" coordsize="10,20">
              <v:shape style="position:absolute;left:5087;top:2329;width:10;height:20" coordorigin="5087,2329" coordsize="10,20" path="m5087,2349l5096,2349,5096,2329,5087,2329,5087,2349xe" filled="true" fillcolor="#000000" stroked="false">
                <v:path arrowok="t"/>
                <v:fill type="solid"/>
              </v:shape>
              <v:shape style="position:absolute;left:5084;top:2377;width:2;height:10" type="#_x0000_t75" stroked="false">
                <v:imagedata r:id="rId97" o:title=""/>
              </v:shape>
            </v:group>
            <v:group style="position:absolute;left:5087;top:2406;width:10;height:20" coordorigin="5087,2406" coordsize="10,20">
              <v:shape style="position:absolute;left:5087;top:2406;width:10;height:20" coordorigin="5087,2406" coordsize="10,20" path="m5087,2425l5096,2425,5096,2406,5087,2406,5087,2425xe" filled="true" fillcolor="#000000" stroked="false">
                <v:path arrowok="t"/>
                <v:fill type="solid"/>
              </v:shape>
            </v:group>
            <v:group style="position:absolute;left:5087;top:2425;width:10;height:20" coordorigin="5087,2425" coordsize="10,20">
              <v:shape style="position:absolute;left:5087;top:2425;width:10;height:20" coordorigin="5087,2425" coordsize="10,20" path="m5087,2445l5096,2445,5096,2425,5087,2425,5087,2445xe" filled="true" fillcolor="#000000" stroked="false">
                <v:path arrowok="t"/>
                <v:fill type="solid"/>
              </v:shape>
            </v:group>
            <v:group style="position:absolute;left:5087;top:2445;width:10;height:20" coordorigin="5087,2445" coordsize="10,20">
              <v:shape style="position:absolute;left:5087;top:2445;width:10;height:20" coordorigin="5087,2445" coordsize="10,20" path="m5087,2464l5096,2464,5096,2445,5087,2445,5087,2464xe" filled="true" fillcolor="#000000" stroked="false">
                <v:path arrowok="t"/>
                <v:fill type="solid"/>
              </v:shape>
            </v:group>
            <v:group style="position:absolute;left:5087;top:2464;width:10;height:20" coordorigin="5087,2464" coordsize="10,20">
              <v:shape style="position:absolute;left:5087;top:2464;width:10;height:20" coordorigin="5087,2464" coordsize="10,20" path="m5087,2483l5096,2483,5096,2464,5087,2464,5087,2483xe" filled="true" fillcolor="#000000" stroked="false">
                <v:path arrowok="t"/>
                <v:fill type="solid"/>
              </v:shape>
            </v:group>
            <v:group style="position:absolute;left:5087;top:2483;width:10;height:20" coordorigin="5087,2483" coordsize="10,20">
              <v:shape style="position:absolute;left:5087;top:2483;width:10;height:20" coordorigin="5087,2483" coordsize="10,20" path="m5087,2502l5096,2502,5096,2483,5087,2483,5087,2502xe" filled="true" fillcolor="#000000" stroked="false">
                <v:path arrowok="t"/>
                <v:fill type="solid"/>
              </v:shape>
            </v:group>
            <v:group style="position:absolute;left:5087;top:2502;width:10;height:20" coordorigin="5087,2502" coordsize="10,20">
              <v:shape style="position:absolute;left:5087;top:2502;width:10;height:20" coordorigin="5087,2502" coordsize="10,20" path="m5087,2521l5096,2521,5096,2502,5087,2502,5087,2521xe" filled="true" fillcolor="#000000" stroked="false">
                <v:path arrowok="t"/>
                <v:fill type="solid"/>
              </v:shape>
            </v:group>
            <v:group style="position:absolute;left:5087;top:2521;width:10;height:20" coordorigin="5087,2521" coordsize="10,20">
              <v:shape style="position:absolute;left:5087;top:2521;width:10;height:20" coordorigin="5087,2521" coordsize="10,20" path="m5087,2541l5096,2541,5096,2521,5087,2521,5087,2541xe" filled="true" fillcolor="#000000" stroked="false">
                <v:path arrowok="t"/>
                <v:fill type="solid"/>
              </v:shape>
            </v:group>
            <v:group style="position:absolute;left:5087;top:2541;width:10;height:20" coordorigin="5087,2541" coordsize="10,20">
              <v:shape style="position:absolute;left:5087;top:2541;width:10;height:20" coordorigin="5087,2541" coordsize="10,20" path="m5087,2560l5096,2560,5096,2541,5087,2541,5087,2560xe" filled="true" fillcolor="#000000" stroked="false">
                <v:path arrowok="t"/>
                <v:fill type="solid"/>
              </v:shape>
            </v:group>
            <v:group style="position:absolute;left:5087;top:2560;width:10;height:20" coordorigin="5087,2560" coordsize="10,20">
              <v:shape style="position:absolute;left:5087;top:2560;width:10;height:20" coordorigin="5087,2560" coordsize="10,20" path="m5087,2579l5096,2579,5096,2560,5087,2560,5087,2579xe" filled="true" fillcolor="#000000" stroked="false">
                <v:path arrowok="t"/>
                <v:fill type="solid"/>
              </v:shape>
            </v:group>
            <v:group style="position:absolute;left:5087;top:2579;width:10;height:20" coordorigin="5087,2579" coordsize="10,20">
              <v:shape style="position:absolute;left:5087;top:2579;width:10;height:20" coordorigin="5087,2579" coordsize="10,20" path="m5087,2598l5096,2598,5096,2579,5087,2579,5087,2598xe" filled="true" fillcolor="#000000" stroked="false">
                <v:path arrowok="t"/>
                <v:fill type="solid"/>
              </v:shape>
            </v:group>
            <v:group style="position:absolute;left:5087;top:2598;width:10;height:20" coordorigin="5087,2598" coordsize="10,20">
              <v:shape style="position:absolute;left:5087;top:2598;width:10;height:20" coordorigin="5087,2598" coordsize="10,20" path="m5087,2617l5096,2617,5096,2598,5087,2598,5087,2617xe" filled="true" fillcolor="#000000" stroked="false">
                <v:path arrowok="t"/>
                <v:fill type="solid"/>
              </v:shape>
            </v:group>
            <v:group style="position:absolute;left:5087;top:2617;width:10;height:20" coordorigin="5087,2617" coordsize="10,20">
              <v:shape style="position:absolute;left:5087;top:2617;width:10;height:20" coordorigin="5087,2617" coordsize="10,20" path="m5087,2637l5096,2637,5096,2617,5087,2617,5087,2637xe" filled="true" fillcolor="#000000" stroked="false">
                <v:path arrowok="t"/>
                <v:fill type="solid"/>
              </v:shape>
            </v:group>
            <v:group style="position:absolute;left:5087;top:2637;width:10;height:20" coordorigin="5087,2637" coordsize="10,20">
              <v:shape style="position:absolute;left:5087;top:2637;width:10;height:20" coordorigin="5087,2637" coordsize="10,20" path="m5087,2656l5096,2656,5096,2637,5087,2637,5087,2656xe" filled="true" fillcolor="#000000" stroked="false">
                <v:path arrowok="t"/>
                <v:fill type="solid"/>
              </v:shape>
            </v:group>
            <v:group style="position:absolute;left:5087;top:2656;width:10;height:20" coordorigin="5087,2656" coordsize="10,20">
              <v:shape style="position:absolute;left:5087;top:2656;width:10;height:20" coordorigin="5087,2656" coordsize="10,20" path="m5087,2675l5096,2675,5096,2656,5087,2656,5087,2675xe" filled="true" fillcolor="#000000" stroked="false">
                <v:path arrowok="t"/>
                <v:fill type="solid"/>
              </v:shape>
            </v:group>
            <v:group style="position:absolute;left:5087;top:2675;width:10;height:20" coordorigin="5087,2675" coordsize="10,20">
              <v:shape style="position:absolute;left:5087;top:2675;width:10;height:20" coordorigin="5087,2675" coordsize="10,20" path="m5087,2694l5096,2694,5096,2675,5087,2675,5087,2694xe" filled="true" fillcolor="#000000" stroked="false">
                <v:path arrowok="t"/>
                <v:fill type="solid"/>
              </v:shape>
            </v:group>
            <v:group style="position:absolute;left:5087;top:2694;width:10;height:20" coordorigin="5087,2694" coordsize="10,20">
              <v:shape style="position:absolute;left:5087;top:2694;width:10;height:20" coordorigin="5087,2694" coordsize="10,20" path="m5087,2713l5096,2713,5096,2694,5087,2694,5087,2713xe" filled="true" fillcolor="#000000" stroked="false">
                <v:path arrowok="t"/>
                <v:fill type="solid"/>
              </v:shape>
            </v:group>
            <v:group style="position:absolute;left:5087;top:2713;width:10;height:20" coordorigin="5087,2713" coordsize="10,20">
              <v:shape style="position:absolute;left:5087;top:2713;width:10;height:20" coordorigin="5087,2713" coordsize="10,20" path="m5087,2733l5096,2733,5096,2713,5087,2713,5087,2733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、按组合计提坏账准备应收款项：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1"/>
          <w:szCs w:val="11"/>
        </w:rPr>
      </w:pPr>
    </w:p>
    <w:tbl>
      <w:tblPr>
        <w:tblW w:w="0" w:type="auto"/>
        <w:jc w:val="left"/>
        <w:tblInd w:w="2937" w:type="dxa"/>
        <w:tblLayout w:type="fixed"/>
        <w:tblCellMar>
          <w:top w:w="0" w:type="dxa"/>
          <w:left w:w="0" w:type="dxa"/>
          <w:bottom w:w="0" w:type="dxa"/>
          <w:right w:w="0" w:type="dxa"/>
        </w:tblCellMar>
        <w:tblLook w:val="01E0"/>
      </w:tblPr>
      <w:tblGrid>
        <w:gridCol w:w="2153"/>
        <w:gridCol w:w="5084"/>
      </w:tblGrid>
      <w:tr>
        <w:trPr>
          <w:trHeight w:val="394" w:hRule="exact"/>
        </w:trPr>
        <w:tc>
          <w:tcPr>
            <w:tcW w:w="7238" w:type="dxa"/>
            <w:gridSpan w:val="2"/>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761" w:hRule="exact"/>
        </w:trPr>
        <w:tc>
          <w:tcPr>
            <w:tcW w:w="2153" w:type="dxa"/>
            <w:tcBorders>
              <w:top w:val="single" w:sz="4" w:space="0" w:color="000000"/>
              <w:left w:val="nil" w:sz="6" w:space="0" w:color="auto"/>
              <w:bottom w:val="single" w:sz="4" w:space="0" w:color="000000"/>
              <w:right w:val="single" w:sz="4" w:space="0" w:color="000000"/>
            </w:tcBorders>
          </w:tcPr>
          <w:p>
            <w:pPr>
              <w:pStyle w:val="TableParagraph"/>
              <w:spacing w:line="20" w:lineRule="exact"/>
              <w:ind w:left="214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7" name="image27.png" descr=""/>
                  <wp:cNvGraphicFramePr>
                    <a:graphicFrameLocks noChangeAspect="1"/>
                  </wp:cNvGraphicFramePr>
                  <a:graphic>
                    <a:graphicData uri="http://schemas.openxmlformats.org/drawingml/2006/picture">
                      <pic:pic>
                        <pic:nvPicPr>
                          <pic:cNvPr id="8" name="image27.png"/>
                          <pic:cNvPicPr/>
                        </pic:nvPicPr>
                        <pic:blipFill>
                          <a:blip r:embed="rId97"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5084" w:type="dxa"/>
            <w:tcBorders>
              <w:top w:val="single" w:sz="4" w:space="0" w:color="000000"/>
              <w:left w:val="single" w:sz="4" w:space="0" w:color="000000"/>
              <w:bottom w:val="single" w:sz="4" w:space="0" w:color="000000"/>
              <w:right w:val="nil" w:sz="6" w:space="0" w:color="auto"/>
            </w:tcBorders>
          </w:tcPr>
          <w:p>
            <w:pPr>
              <w:pStyle w:val="TableParagraph"/>
              <w:spacing w:line="326" w:lineRule="auto" w:before="21"/>
              <w:ind w:left="103" w:right="107"/>
              <w:jc w:val="left"/>
              <w:rPr>
                <w:rFonts w:ascii="宋体" w:hAnsi="宋体" w:cs="宋体" w:eastAsia="宋体" w:hint="default"/>
                <w:sz w:val="21"/>
                <w:szCs w:val="21"/>
              </w:rPr>
            </w:pPr>
            <w:r>
              <w:rPr>
                <w:rFonts w:ascii="宋体" w:hAnsi="宋体" w:cs="宋体" w:eastAsia="宋体" w:hint="default"/>
                <w:sz w:val="21"/>
                <w:szCs w:val="21"/>
              </w:rPr>
              <w:t>其他不重大应收款项及经单独测试后未发现减值迹象</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的单项金额重大应收款项</w:t>
            </w:r>
          </w:p>
        </w:tc>
      </w:tr>
      <w:tr>
        <w:trPr>
          <w:trHeight w:val="385" w:hRule="exact"/>
        </w:trPr>
        <w:tc>
          <w:tcPr>
            <w:tcW w:w="2153" w:type="dxa"/>
            <w:tcBorders>
              <w:top w:val="single" w:sz="4" w:space="0" w:color="000000"/>
              <w:left w:val="nil" w:sz="6" w:space="0" w:color="auto"/>
              <w:bottom w:val="single" w:sz="4" w:space="0" w:color="000000"/>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5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9"/>
              <w:ind w:left="108" w:right="0"/>
              <w:jc w:val="left"/>
              <w:rPr>
                <w:rFonts w:ascii="宋体" w:hAnsi="宋体" w:cs="宋体" w:eastAsia="宋体" w:hint="default"/>
                <w:sz w:val="21"/>
                <w:szCs w:val="21"/>
              </w:rPr>
            </w:pPr>
            <w:r>
              <w:rPr>
                <w:rFonts w:ascii="宋体" w:hAnsi="宋体" w:cs="宋体" w:eastAsia="宋体" w:hint="default"/>
                <w:sz w:val="21"/>
                <w:szCs w:val="21"/>
              </w:rPr>
              <w:t>其他应收款中开立的银行保函</w:t>
            </w:r>
          </w:p>
        </w:tc>
      </w:tr>
      <w:tr>
        <w:trPr>
          <w:trHeight w:val="384" w:hRule="exact"/>
        </w:trPr>
        <w:tc>
          <w:tcPr>
            <w:tcW w:w="2153"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5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8" w:right="0"/>
              <w:jc w:val="left"/>
              <w:rPr>
                <w:rFonts w:ascii="Calibri" w:hAnsi="Calibri" w:cs="Calibri" w:eastAsia="Calibri" w:hint="default"/>
                <w:sz w:val="21"/>
                <w:szCs w:val="21"/>
              </w:rPr>
            </w:pPr>
            <w:r>
              <w:rPr>
                <w:rFonts w:ascii="宋体" w:hAnsi="宋体" w:cs="宋体" w:eastAsia="宋体" w:hint="default"/>
                <w:sz w:val="21"/>
                <w:szCs w:val="21"/>
              </w:rPr>
              <w:t>子公司往来款</w:t>
            </w:r>
            <w:r>
              <w:rPr>
                <w:rFonts w:ascii="Calibri" w:hAnsi="Calibri" w:cs="Calibri" w:eastAsia="Calibri" w:hint="default"/>
                <w:sz w:val="21"/>
                <w:szCs w:val="21"/>
              </w:rPr>
              <w:t>(</w:t>
            </w:r>
            <w:r>
              <w:rPr>
                <w:rFonts w:ascii="宋体" w:hAnsi="宋体" w:cs="宋体" w:eastAsia="宋体" w:hint="default"/>
                <w:sz w:val="21"/>
                <w:szCs w:val="21"/>
              </w:rPr>
              <w:t>母公司层面</w:t>
            </w:r>
            <w:r>
              <w:rPr>
                <w:rFonts w:ascii="Calibri" w:hAnsi="Calibri" w:cs="Calibri" w:eastAsia="Calibri" w:hint="default"/>
                <w:sz w:val="21"/>
                <w:szCs w:val="21"/>
              </w:rPr>
              <w:t>)</w:t>
            </w:r>
          </w:p>
        </w:tc>
      </w:tr>
      <w:tr>
        <w:trPr>
          <w:trHeight w:val="384" w:hRule="exact"/>
        </w:trPr>
        <w:tc>
          <w:tcPr>
            <w:tcW w:w="7238" w:type="dxa"/>
            <w:gridSpan w:val="2"/>
            <w:tcBorders>
              <w:top w:val="nil" w:sz="6" w:space="0" w:color="auto"/>
              <w:left w:val="nil" w:sz="6" w:space="0" w:color="auto"/>
              <w:bottom w:val="single" w:sz="8" w:space="0" w:color="000000"/>
              <w:right w:val="nil" w:sz="6" w:space="0" w:color="auto"/>
            </w:tcBorders>
          </w:tcPr>
          <w:p>
            <w:pPr>
              <w:pStyle w:val="TableParagraph"/>
              <w:spacing w:line="20" w:lineRule="exact"/>
              <w:ind w:left="2146"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5"/>
                  <wp:effectExtent l="0" t="0" r="0" b="0"/>
                  <wp:docPr id="9" name="image27.png" descr=""/>
                  <wp:cNvGraphicFramePr>
                    <a:graphicFrameLocks noChangeAspect="1"/>
                  </wp:cNvGraphicFramePr>
                  <a:graphic>
                    <a:graphicData uri="http://schemas.openxmlformats.org/drawingml/2006/picture">
                      <pic:pic>
                        <pic:nvPicPr>
                          <pic:cNvPr id="10" name="image27.png"/>
                          <pic:cNvPicPr/>
                        </pic:nvPicPr>
                        <pic:blipFill>
                          <a:blip r:embed="rId97" cstate="print"/>
                          <a:stretch>
                            <a:fillRect/>
                          </a:stretch>
                        </pic:blipFill>
                        <pic:spPr>
                          <a:xfrm>
                            <a:off x="0" y="0"/>
                            <a:ext cx="1524"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384" w:hRule="exact"/>
        </w:trPr>
        <w:tc>
          <w:tcPr>
            <w:tcW w:w="2153"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宋体" w:hAnsi="宋体" w:cs="宋体" w:eastAsia="宋体" w:hint="default"/>
                <w:sz w:val="21"/>
                <w:szCs w:val="21"/>
              </w:rPr>
              <w:t>1</w:t>
            </w:r>
          </w:p>
        </w:tc>
        <w:tc>
          <w:tcPr>
            <w:tcW w:w="5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8"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r>
        <w:trPr>
          <w:trHeight w:val="384" w:hRule="exact"/>
        </w:trPr>
        <w:tc>
          <w:tcPr>
            <w:tcW w:w="2153"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宋体" w:hAnsi="宋体" w:cs="宋体" w:eastAsia="宋体" w:hint="default"/>
                <w:sz w:val="21"/>
                <w:szCs w:val="21"/>
              </w:rPr>
              <w:t>2</w:t>
            </w:r>
          </w:p>
        </w:tc>
        <w:tc>
          <w:tcPr>
            <w:tcW w:w="5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8" w:right="0"/>
              <w:jc w:val="left"/>
              <w:rPr>
                <w:rFonts w:ascii="宋体" w:hAnsi="宋体" w:cs="宋体" w:eastAsia="宋体" w:hint="default"/>
                <w:sz w:val="21"/>
                <w:szCs w:val="21"/>
              </w:rPr>
            </w:pPr>
            <w:r>
              <w:rPr>
                <w:rFonts w:ascii="宋体" w:hAnsi="宋体" w:cs="宋体" w:eastAsia="宋体" w:hint="default"/>
                <w:sz w:val="21"/>
                <w:szCs w:val="21"/>
              </w:rPr>
              <w:t>不计提坏账准备</w:t>
            </w:r>
          </w:p>
        </w:tc>
      </w:tr>
      <w:tr>
        <w:trPr>
          <w:trHeight w:val="396" w:hRule="exact"/>
        </w:trPr>
        <w:tc>
          <w:tcPr>
            <w:tcW w:w="2153" w:type="dxa"/>
            <w:tcBorders>
              <w:top w:val="single" w:sz="4" w:space="0" w:color="000000"/>
              <w:left w:val="nil" w:sz="6" w:space="0" w:color="auto"/>
              <w:bottom w:val="single" w:sz="12" w:space="0" w:color="000000"/>
              <w:right w:val="nil" w:sz="6" w:space="0" w:color="auto"/>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宋体" w:hAnsi="宋体" w:cs="宋体" w:eastAsia="宋体" w:hint="default"/>
                <w:sz w:val="21"/>
                <w:szCs w:val="21"/>
              </w:rPr>
              <w:t>3</w:t>
            </w:r>
          </w:p>
        </w:tc>
        <w:tc>
          <w:tcPr>
            <w:tcW w:w="5084" w:type="dxa"/>
            <w:tcBorders>
              <w:top w:val="single" w:sz="4" w:space="0" w:color="000000"/>
              <w:left w:val="nil" w:sz="6" w:space="0" w:color="auto"/>
              <w:bottom w:val="single" w:sz="12" w:space="0" w:color="000000"/>
              <w:right w:val="nil" w:sz="6" w:space="0" w:color="auto"/>
            </w:tcBorders>
          </w:tcPr>
          <w:p>
            <w:pPr>
              <w:pStyle w:val="TableParagraph"/>
              <w:spacing w:line="240" w:lineRule="auto" w:before="21"/>
              <w:ind w:left="108" w:right="0"/>
              <w:jc w:val="left"/>
              <w:rPr>
                <w:rFonts w:ascii="宋体" w:hAnsi="宋体" w:cs="宋体" w:eastAsia="宋体" w:hint="default"/>
                <w:sz w:val="21"/>
                <w:szCs w:val="21"/>
              </w:rPr>
            </w:pPr>
            <w:r>
              <w:rPr>
                <w:rFonts w:ascii="宋体" w:hAnsi="宋体" w:cs="宋体" w:eastAsia="宋体" w:hint="default"/>
                <w:sz w:val="21"/>
                <w:szCs w:val="21"/>
              </w:rPr>
              <w:t>不计提坏账准备</w:t>
            </w:r>
          </w:p>
        </w:tc>
      </w:tr>
    </w:tbl>
    <w:p>
      <w:pPr>
        <w:spacing w:after="0" w:line="240"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b/>
          <w:bCs/>
          <w:sz w:val="15"/>
          <w:szCs w:val="15"/>
        </w:rPr>
      </w:pPr>
    </w:p>
    <w:p>
      <w:pPr>
        <w:spacing w:before="36"/>
        <w:ind w:left="3060" w:right="1679" w:firstLine="0"/>
        <w:jc w:val="left"/>
        <w:rPr>
          <w:rFonts w:ascii="宋体" w:hAnsi="宋体" w:cs="宋体" w:eastAsia="宋体" w:hint="default"/>
          <w:sz w:val="21"/>
          <w:szCs w:val="21"/>
        </w:rPr>
      </w:pPr>
      <w:r>
        <w:rPr/>
        <w:pict>
          <v:shape style="position:absolute;margin-left:269.809998pt;margin-top:38.563671pt;width:.47998pt;height:.12pt;mso-position-horizontal-relative:page;mso-position-vertical-relative:paragraph;z-index:-1144384" type="#_x0000_t75" stroked="false">
            <v:imagedata r:id="rId99" o:title=""/>
          </v:shape>
        </w:pict>
      </w:r>
      <w:r>
        <w:rPr/>
        <w:pict>
          <v:shape style="position:absolute;margin-left:392.470001pt;margin-top:38.563671pt;width:.48001pt;height:.12pt;mso-position-horizontal-relative:page;mso-position-vertical-relative:paragraph;z-index:-1144360" type="#_x0000_t75" stroked="false">
            <v:imagedata r:id="rId99" o:title=""/>
          </v:shape>
        </w:pict>
      </w:r>
      <w:r>
        <w:rPr/>
        <w:pict>
          <v:group style="position:absolute;margin-left:147.619995pt;margin-top:57.403633pt;width:374.85pt;height:.5pt;mso-position-horizontal-relative:page;mso-position-vertical-relative:paragraph;z-index:-1144336" coordorigin="2952,1148" coordsize="7497,10">
            <v:shape style="position:absolute;left:2952;top:1148;width:2444;height:10" type="#_x0000_t75" stroked="false">
              <v:imagedata r:id="rId100" o:title=""/>
            </v:shape>
            <v:shape style="position:absolute;left:5391;top:1148;width:5058;height:10" type="#_x0000_t75" stroked="false">
              <v:imagedata r:id="rId101" o:title=""/>
            </v:shape>
            <w10:wrap type="none"/>
          </v:group>
        </w:pict>
      </w:r>
      <w:r>
        <w:rPr/>
        <w:pict>
          <v:group style="position:absolute;margin-left:147.619995pt;margin-top:76.60363pt;width:374.85pt;height:.5pt;mso-position-horizontal-relative:page;mso-position-vertical-relative:paragraph;z-index:-1144312" coordorigin="2952,1532" coordsize="7497,10">
            <v:shape style="position:absolute;left:2952;top:1532;width:2444;height:10" type="#_x0000_t75" stroked="false">
              <v:imagedata r:id="rId100" o:title=""/>
            </v:shape>
            <v:shape style="position:absolute;left:5391;top:1532;width:5058;height:10" type="#_x0000_t75" stroked="false">
              <v:imagedata r:id="rId101" o:title=""/>
            </v:shape>
            <w10:wrap type="none"/>
          </v:group>
        </w:pict>
      </w:r>
      <w:r>
        <w:rPr/>
        <w:pict>
          <v:group style="position:absolute;margin-left:147.619995pt;margin-top:95.803696pt;width:374.85pt;height:.5pt;mso-position-horizontal-relative:page;mso-position-vertical-relative:paragraph;z-index:-1144288" coordorigin="2952,1916" coordsize="7497,10">
            <v:shape style="position:absolute;left:2952;top:1916;width:2444;height:10" type="#_x0000_t75" stroked="false">
              <v:imagedata r:id="rId100" o:title=""/>
            </v:shape>
            <v:shape style="position:absolute;left:5391;top:1916;width:5058;height:10" type="#_x0000_t75" stroked="false">
              <v:imagedata r:id="rId101" o:title=""/>
            </v:shape>
            <w10:wrap type="none"/>
          </v:group>
        </w:pict>
      </w:r>
      <w:r>
        <w:rPr/>
        <w:pict>
          <v:group style="position:absolute;margin-left:147.619995pt;margin-top:115.003693pt;width:374.85pt;height:.5pt;mso-position-horizontal-relative:page;mso-position-vertical-relative:paragraph;z-index:-1144264" coordorigin="2952,2300" coordsize="7497,10">
            <v:shape style="position:absolute;left:2952;top:2300;width:2444;height:10" type="#_x0000_t75" stroked="false">
              <v:imagedata r:id="rId100" o:title=""/>
            </v:shape>
            <v:shape style="position:absolute;left:5391;top:2300;width:5058;height:10" type="#_x0000_t75" stroked="false">
              <v:imagedata r:id="rId101" o:title=""/>
            </v:shape>
            <w10:wrap type="none"/>
          </v:group>
        </w:pict>
      </w: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中，采用账龄分析法计提坏账准备的：</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tbl>
      <w:tblPr>
        <w:tblW w:w="0" w:type="auto"/>
        <w:jc w:val="left"/>
        <w:tblInd w:w="2937" w:type="dxa"/>
        <w:tblLayout w:type="fixed"/>
        <w:tblCellMar>
          <w:top w:w="0" w:type="dxa"/>
          <w:left w:w="0" w:type="dxa"/>
          <w:bottom w:w="0" w:type="dxa"/>
          <w:right w:w="0" w:type="dxa"/>
        </w:tblCellMar>
        <w:tblLook w:val="01E0"/>
      </w:tblPr>
      <w:tblGrid>
        <w:gridCol w:w="2463"/>
        <w:gridCol w:w="2453"/>
        <w:gridCol w:w="2595"/>
      </w:tblGrid>
      <w:tr>
        <w:trPr>
          <w:trHeight w:val="408" w:hRule="exact"/>
        </w:trPr>
        <w:tc>
          <w:tcPr>
            <w:tcW w:w="2463" w:type="dxa"/>
            <w:tcBorders>
              <w:top w:val="single" w:sz="12" w:space="0" w:color="000000"/>
              <w:left w:val="nil" w:sz="6" w:space="0" w:color="auto"/>
              <w:bottom w:val="nil" w:sz="6" w:space="0" w:color="auto"/>
              <w:right w:val="single" w:sz="4" w:space="0" w:color="000000"/>
            </w:tcBorders>
          </w:tcPr>
          <w:p>
            <w:pPr>
              <w:pStyle w:val="TableParagraph"/>
              <w:tabs>
                <w:tab w:pos="1450" w:val="left" w:leader="none"/>
              </w:tabs>
              <w:spacing w:line="240" w:lineRule="auto" w:before="21"/>
              <w:ind w:left="818"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24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242" w:right="0"/>
              <w:jc w:val="left"/>
              <w:rPr>
                <w:rFonts w:ascii="Calibri" w:hAnsi="Calibri" w:cs="Calibri" w:eastAsia="Calibri" w:hint="default"/>
                <w:sz w:val="21"/>
                <w:szCs w:val="21"/>
              </w:rPr>
            </w:pPr>
            <w:r>
              <w:rPr>
                <w:rFonts w:ascii="宋体" w:hAnsi="宋体" w:cs="宋体" w:eastAsia="宋体" w:hint="default"/>
                <w:sz w:val="21"/>
                <w:szCs w:val="21"/>
              </w:rPr>
              <w:t>应收账款计提比例</w:t>
            </w:r>
            <w:r>
              <w:rPr>
                <w:rFonts w:ascii="Calibri" w:hAnsi="Calibri" w:cs="Calibri" w:eastAsia="Calibri" w:hint="default"/>
                <w:sz w:val="21"/>
                <w:szCs w:val="21"/>
              </w:rPr>
              <w:t>(%)</w:t>
            </w:r>
          </w:p>
        </w:tc>
        <w:tc>
          <w:tcPr>
            <w:tcW w:w="2595"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206" w:right="0"/>
              <w:jc w:val="left"/>
              <w:rPr>
                <w:rFonts w:ascii="Calibri" w:hAnsi="Calibri" w:cs="Calibri" w:eastAsia="Calibri" w:hint="default"/>
                <w:sz w:val="21"/>
                <w:szCs w:val="21"/>
              </w:rPr>
            </w:pPr>
            <w:r>
              <w:rPr>
                <w:rFonts w:ascii="宋体" w:hAnsi="宋体" w:cs="宋体" w:eastAsia="宋体" w:hint="default"/>
                <w:sz w:val="21"/>
                <w:szCs w:val="21"/>
              </w:rPr>
              <w:t>其他应收款计提比例</w:t>
            </w:r>
            <w:r>
              <w:rPr>
                <w:rFonts w:ascii="Calibri" w:hAnsi="Calibri" w:cs="Calibri" w:eastAsia="Calibri" w:hint="default"/>
                <w:sz w:val="21"/>
                <w:szCs w:val="21"/>
              </w:rPr>
              <w:t>(%)</w:t>
            </w:r>
          </w:p>
        </w:tc>
      </w:tr>
      <w:tr>
        <w:trPr>
          <w:trHeight w:val="382"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4" w:right="0"/>
              <w:jc w:val="left"/>
              <w:rPr>
                <w:rFonts w:ascii="宋体" w:hAnsi="宋体" w:cs="宋体" w:eastAsia="宋体" w:hint="default"/>
                <w:sz w:val="21"/>
                <w:szCs w:val="21"/>
              </w:rPr>
            </w:pPr>
            <w:r>
              <w:rPr>
                <w:rFonts w:ascii="宋体" w:hAnsi="宋体" w:cs="宋体" w:eastAsia="宋体" w:hint="default"/>
                <w:sz w:val="21"/>
                <w:szCs w:val="21"/>
              </w:rPr>
              <w:t>三个月内</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7"/>
              <w:jc w:val="right"/>
              <w:rPr>
                <w:rFonts w:ascii="Calibri" w:hAnsi="Calibri" w:cs="Calibri" w:eastAsia="Calibri" w:hint="default"/>
                <w:sz w:val="21"/>
                <w:szCs w:val="21"/>
              </w:rPr>
            </w:pPr>
            <w:r>
              <w:rPr>
                <w:rFonts w:ascii="Calibri"/>
                <w:w w:val="100"/>
                <w:sz w:val="21"/>
              </w:rPr>
              <w:t>0</w:t>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Calibri" w:hAnsi="Calibri" w:cs="Calibri" w:eastAsia="Calibri" w:hint="default"/>
                <w:sz w:val="21"/>
                <w:szCs w:val="21"/>
              </w:rPr>
            </w:pPr>
            <w:r>
              <w:rPr>
                <w:rFonts w:ascii="Calibri"/>
                <w:w w:val="100"/>
                <w:sz w:val="21"/>
              </w:rPr>
              <w:t>0</w:t>
            </w:r>
          </w:p>
        </w:tc>
      </w:tr>
      <w:tr>
        <w:trPr>
          <w:trHeight w:val="384"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34" w:right="0"/>
              <w:jc w:val="left"/>
              <w:rPr>
                <w:rFonts w:ascii="宋体" w:hAnsi="宋体" w:cs="宋体" w:eastAsia="宋体" w:hint="default"/>
                <w:sz w:val="21"/>
                <w:szCs w:val="21"/>
              </w:rPr>
            </w:pPr>
            <w:r>
              <w:rPr>
                <w:rFonts w:ascii="宋体" w:hAnsi="宋体" w:cs="宋体" w:eastAsia="宋体" w:hint="default"/>
                <w:sz w:val="21"/>
                <w:szCs w:val="21"/>
              </w:rPr>
              <w:t>三个月至一年</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7"/>
              <w:jc w:val="right"/>
              <w:rPr>
                <w:rFonts w:ascii="Calibri" w:hAnsi="Calibri" w:cs="Calibri" w:eastAsia="Calibri" w:hint="default"/>
                <w:sz w:val="21"/>
                <w:szCs w:val="21"/>
              </w:rPr>
            </w:pPr>
            <w:r>
              <w:rPr>
                <w:rFonts w:ascii="Calibri"/>
                <w:w w:val="100"/>
                <w:sz w:val="21"/>
              </w:rPr>
              <w:t>3</w:t>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w w:val="100"/>
                <w:sz w:val="21"/>
              </w:rPr>
              <w:t>3</w:t>
            </w:r>
          </w:p>
        </w:tc>
      </w:tr>
      <w:tr>
        <w:trPr>
          <w:trHeight w:val="384"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34" w:right="0"/>
              <w:jc w:val="left"/>
              <w:rPr>
                <w:rFonts w:ascii="宋体" w:hAnsi="宋体" w:cs="宋体" w:eastAsia="宋体" w:hint="default"/>
                <w:sz w:val="21"/>
                <w:szCs w:val="21"/>
              </w:rPr>
            </w:pPr>
            <w:r>
              <w:rPr>
                <w:rFonts w:ascii="宋体" w:hAnsi="宋体" w:cs="宋体" w:eastAsia="宋体" w:hint="default"/>
                <w:sz w:val="21"/>
                <w:szCs w:val="21"/>
              </w:rPr>
              <w:t>一年至二年</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7"/>
              <w:jc w:val="right"/>
              <w:rPr>
                <w:rFonts w:ascii="Calibri" w:hAnsi="Calibri" w:cs="Calibri" w:eastAsia="Calibri" w:hint="default"/>
                <w:sz w:val="21"/>
                <w:szCs w:val="21"/>
              </w:rPr>
            </w:pPr>
            <w:r>
              <w:rPr>
                <w:rFonts w:ascii="Calibri"/>
                <w:w w:val="100"/>
                <w:sz w:val="21"/>
              </w:rPr>
              <w:t>5</w:t>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w w:val="100"/>
                <w:sz w:val="21"/>
              </w:rPr>
              <w:t>5</w:t>
            </w:r>
          </w:p>
        </w:tc>
      </w:tr>
      <w:tr>
        <w:trPr>
          <w:trHeight w:val="385"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34" w:right="0"/>
              <w:jc w:val="left"/>
              <w:rPr>
                <w:rFonts w:ascii="宋体" w:hAnsi="宋体" w:cs="宋体" w:eastAsia="宋体" w:hint="default"/>
                <w:sz w:val="21"/>
                <w:szCs w:val="21"/>
              </w:rPr>
            </w:pPr>
            <w:r>
              <w:rPr>
                <w:rFonts w:ascii="宋体" w:hAnsi="宋体" w:cs="宋体" w:eastAsia="宋体" w:hint="default"/>
                <w:sz w:val="21"/>
                <w:szCs w:val="21"/>
              </w:rPr>
              <w:t>二年至三年</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6"/>
              <w:jc w:val="right"/>
              <w:rPr>
                <w:rFonts w:ascii="Calibri" w:hAnsi="Calibri" w:cs="Calibri" w:eastAsia="Calibri" w:hint="default"/>
                <w:sz w:val="21"/>
                <w:szCs w:val="21"/>
              </w:rPr>
            </w:pPr>
            <w:r>
              <w:rPr>
                <w:rFonts w:ascii="Calibri"/>
                <w:sz w:val="21"/>
              </w:rPr>
              <w:t>10</w:t>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3"/>
              <w:jc w:val="right"/>
              <w:rPr>
                <w:rFonts w:ascii="Calibri" w:hAnsi="Calibri" w:cs="Calibri" w:eastAsia="Calibri" w:hint="default"/>
                <w:sz w:val="21"/>
                <w:szCs w:val="21"/>
              </w:rPr>
            </w:pPr>
            <w:r>
              <w:rPr>
                <w:rFonts w:ascii="Calibri"/>
                <w:sz w:val="21"/>
              </w:rPr>
              <w:t>10</w:t>
            </w:r>
          </w:p>
        </w:tc>
      </w:tr>
      <w:tr>
        <w:trPr>
          <w:trHeight w:val="385"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34" w:right="0"/>
              <w:jc w:val="left"/>
              <w:rPr>
                <w:rFonts w:ascii="宋体" w:hAnsi="宋体" w:cs="宋体" w:eastAsia="宋体" w:hint="default"/>
                <w:sz w:val="21"/>
                <w:szCs w:val="21"/>
              </w:rPr>
            </w:pPr>
            <w:r>
              <w:rPr>
                <w:rFonts w:ascii="宋体" w:hAnsi="宋体" w:cs="宋体" w:eastAsia="宋体" w:hint="default"/>
                <w:sz w:val="21"/>
                <w:szCs w:val="21"/>
              </w:rPr>
              <w:t>三年至四年</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98"/>
              <w:jc w:val="right"/>
              <w:rPr>
                <w:rFonts w:ascii="Calibri" w:hAnsi="Calibri" w:cs="Calibri" w:eastAsia="Calibri" w:hint="default"/>
                <w:sz w:val="21"/>
                <w:szCs w:val="21"/>
              </w:rPr>
            </w:pPr>
            <w:r>
              <w:rPr>
                <w:rFonts w:ascii="Calibri"/>
                <w:spacing w:val="-2"/>
                <w:sz w:val="21"/>
              </w:rPr>
              <w:t>20</w:t>
            </w:r>
            <w:r>
              <w:rPr>
                <w:rFonts w:ascii="Calibri"/>
                <w:sz w:val="21"/>
              </w:rPr>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Calibri" w:hAnsi="Calibri" w:cs="Calibri" w:eastAsia="Calibri" w:hint="default"/>
                <w:sz w:val="21"/>
                <w:szCs w:val="21"/>
              </w:rPr>
            </w:pPr>
            <w:r>
              <w:rPr>
                <w:rFonts w:ascii="Calibri"/>
                <w:spacing w:val="-2"/>
                <w:sz w:val="21"/>
              </w:rPr>
              <w:t>20</w:t>
            </w:r>
            <w:r>
              <w:rPr>
                <w:rFonts w:ascii="Calibri"/>
                <w:sz w:val="21"/>
              </w:rPr>
            </w:r>
          </w:p>
        </w:tc>
      </w:tr>
      <w:tr>
        <w:trPr>
          <w:trHeight w:val="384"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34" w:right="0"/>
              <w:jc w:val="left"/>
              <w:rPr>
                <w:rFonts w:ascii="宋体" w:hAnsi="宋体" w:cs="宋体" w:eastAsia="宋体" w:hint="default"/>
                <w:sz w:val="21"/>
                <w:szCs w:val="21"/>
              </w:rPr>
            </w:pPr>
            <w:r>
              <w:rPr>
                <w:rFonts w:ascii="宋体" w:hAnsi="宋体" w:cs="宋体" w:eastAsia="宋体" w:hint="default"/>
                <w:sz w:val="21"/>
                <w:szCs w:val="21"/>
              </w:rPr>
              <w:t>四年至五年</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6"/>
              <w:jc w:val="right"/>
              <w:rPr>
                <w:rFonts w:ascii="Calibri" w:hAnsi="Calibri" w:cs="Calibri" w:eastAsia="Calibri" w:hint="default"/>
                <w:sz w:val="21"/>
                <w:szCs w:val="21"/>
              </w:rPr>
            </w:pPr>
            <w:r>
              <w:rPr>
                <w:rFonts w:ascii="Calibri"/>
                <w:sz w:val="21"/>
              </w:rPr>
              <w:t>50</w:t>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3"/>
              <w:jc w:val="right"/>
              <w:rPr>
                <w:rFonts w:ascii="Calibri" w:hAnsi="Calibri" w:cs="Calibri" w:eastAsia="Calibri" w:hint="default"/>
                <w:sz w:val="21"/>
                <w:szCs w:val="21"/>
              </w:rPr>
            </w:pPr>
            <w:r>
              <w:rPr>
                <w:rFonts w:ascii="Calibri"/>
                <w:sz w:val="21"/>
              </w:rPr>
              <w:t>50</w:t>
            </w:r>
          </w:p>
        </w:tc>
      </w:tr>
      <w:tr>
        <w:trPr>
          <w:trHeight w:val="384" w:hRule="exact"/>
        </w:trPr>
        <w:tc>
          <w:tcPr>
            <w:tcW w:w="2463"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五年以上</w:t>
            </w:r>
          </w:p>
        </w:tc>
        <w:tc>
          <w:tcPr>
            <w:tcW w:w="24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7"/>
              <w:jc w:val="right"/>
              <w:rPr>
                <w:rFonts w:ascii="Calibri" w:hAnsi="Calibri" w:cs="Calibri" w:eastAsia="Calibri" w:hint="default"/>
                <w:sz w:val="21"/>
                <w:szCs w:val="21"/>
              </w:rPr>
            </w:pPr>
            <w:r>
              <w:rPr>
                <w:rFonts w:ascii="Calibri"/>
                <w:spacing w:val="-1"/>
                <w:sz w:val="21"/>
              </w:rPr>
              <w:t>100</w:t>
            </w:r>
          </w:p>
        </w:tc>
        <w:tc>
          <w:tcPr>
            <w:tcW w:w="2595"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100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tabs>
          <w:tab w:pos="3055" w:val="left" w:leader="none"/>
        </w:tabs>
        <w:spacing w:line="343" w:lineRule="auto" w:before="0"/>
        <w:ind w:left="3043" w:right="3815" w:hanging="526"/>
        <w:jc w:val="left"/>
        <w:rPr>
          <w:rFonts w:ascii="宋体" w:hAnsi="宋体" w:cs="宋体" w:eastAsia="宋体" w:hint="default"/>
          <w:sz w:val="21"/>
          <w:szCs w:val="21"/>
        </w:rPr>
      </w:pPr>
      <w:r>
        <w:rPr/>
        <w:pict>
          <v:group style="position:absolute;margin-left:147.619995pt;margin-top:-81.966301pt;width:374.85pt;height:.5pt;mso-position-horizontal-relative:page;mso-position-vertical-relative:paragraph;z-index:-1144240" coordorigin="2952,-1639" coordsize="7497,10">
            <v:shape style="position:absolute;left:2952;top:-1639;width:2444;height:10" type="#_x0000_t75" stroked="false">
              <v:imagedata r:id="rId100" o:title=""/>
            </v:shape>
            <v:shape style="position:absolute;left:5391;top:-1639;width:5058;height:10" type="#_x0000_t75" stroked="false">
              <v:imagedata r:id="rId102" o:title=""/>
            </v:shape>
            <w10:wrap type="none"/>
          </v:group>
        </w:pict>
      </w:r>
      <w:r>
        <w:rPr/>
        <w:pict>
          <v:group style="position:absolute;margin-left:147.619995pt;margin-top:-62.646362pt;width:374.85pt;height:.5pt;mso-position-horizontal-relative:page;mso-position-vertical-relative:paragraph;z-index:-1144216" coordorigin="2952,-1253" coordsize="7497,10">
            <v:shape style="position:absolute;left:2952;top:-1253;width:2444;height:10" type="#_x0000_t75" stroked="false">
              <v:imagedata r:id="rId100" o:title=""/>
            </v:shape>
            <v:shape style="position:absolute;left:5391;top:-1253;width:5058;height:10" type="#_x0000_t75" stroked="false">
              <v:imagedata r:id="rId101" o:title=""/>
            </v:shape>
            <w10:wrap type="none"/>
          </v:group>
        </w:pict>
      </w:r>
      <w:r>
        <w:rPr/>
        <w:pict>
          <v:group style="position:absolute;margin-left:147.619995pt;margin-top:-43.446362pt;width:374.85pt;height:.5pt;mso-position-horizontal-relative:page;mso-position-vertical-relative:paragraph;z-index:-1144192" coordorigin="2952,-869" coordsize="7497,10">
            <v:shape style="position:absolute;left:2952;top:-869;width:2444;height:10" type="#_x0000_t75" stroked="false">
              <v:imagedata r:id="rId100" o:title=""/>
            </v:shape>
            <v:shape style="position:absolute;left:5391;top:-869;width:5058;height:10" type="#_x0000_t75" stroked="false">
              <v:imagedata r:id="rId101" o:title=""/>
            </v:shape>
            <w10:wrap type="none"/>
          </v:group>
        </w:pict>
      </w:r>
      <w:r>
        <w:rPr/>
        <w:pict>
          <v:group style="position:absolute;margin-left:360.670013pt;margin-top:95.663651pt;width:.5pt;height:16.45pt;mso-position-horizontal-relative:page;mso-position-vertical-relative:paragraph;z-index:-1144168" coordorigin="7213,1913" coordsize="10,329">
            <v:shape style="position:absolute;left:7213;top:1913;width:10;height:2" type="#_x0000_t75" stroked="false">
              <v:imagedata r:id="rId103" o:title=""/>
            </v:shape>
            <v:group style="position:absolute;left:7213;top:1935;width:10;height:20" coordorigin="7213,1935" coordsize="10,20">
              <v:shape style="position:absolute;left:7213;top:1935;width:10;height:20" coordorigin="7213,1935" coordsize="10,20" path="m7213,1954l7223,1954,7223,1935,7213,1935,7213,1954xe" filled="true" fillcolor="#000000" stroked="false">
                <v:path arrowok="t"/>
                <v:fill type="solid"/>
              </v:shape>
            </v:group>
            <v:group style="position:absolute;left:7213;top:1954;width:10;height:20" coordorigin="7213,1954" coordsize="10,20">
              <v:shape style="position:absolute;left:7213;top:1954;width:10;height:20" coordorigin="7213,1954" coordsize="10,20" path="m7213,1973l7223,1973,7223,1954,7213,1954,7213,1973xe" filled="true" fillcolor="#000000" stroked="false">
                <v:path arrowok="t"/>
                <v:fill type="solid"/>
              </v:shape>
            </v:group>
            <v:group style="position:absolute;left:7213;top:1973;width:10;height:20" coordorigin="7213,1973" coordsize="10,20">
              <v:shape style="position:absolute;left:7213;top:1973;width:10;height:20" coordorigin="7213,1973" coordsize="10,20" path="m7213,1992l7223,1992,7223,1973,7213,1973,7213,1992xe" filled="true" fillcolor="#000000" stroked="false">
                <v:path arrowok="t"/>
                <v:fill type="solid"/>
              </v:shape>
            </v:group>
            <v:group style="position:absolute;left:7213;top:1992;width:10;height:20" coordorigin="7213,1992" coordsize="10,20">
              <v:shape style="position:absolute;left:7213;top:1992;width:10;height:20" coordorigin="7213,1992" coordsize="10,20" path="m7213,2012l7223,2012,7223,1992,7213,1992,7213,2012xe" filled="true" fillcolor="#000000" stroked="false">
                <v:path arrowok="t"/>
                <v:fill type="solid"/>
              </v:shape>
            </v:group>
            <v:group style="position:absolute;left:7213;top:2012;width:10;height:20" coordorigin="7213,2012" coordsize="10,20">
              <v:shape style="position:absolute;left:7213;top:2012;width:10;height:20" coordorigin="7213,2012" coordsize="10,20" path="m7213,2031l7223,2031,7223,2012,7213,2012,7213,2031xe" filled="true" fillcolor="#000000" stroked="false">
                <v:path arrowok="t"/>
                <v:fill type="solid"/>
              </v:shape>
            </v:group>
            <v:group style="position:absolute;left:7213;top:2031;width:10;height:20" coordorigin="7213,2031" coordsize="10,20">
              <v:shape style="position:absolute;left:7213;top:2031;width:10;height:20" coordorigin="7213,2031" coordsize="10,20" path="m7213,2050l7223,2050,7223,2031,7213,2031,7213,2050xe" filled="true" fillcolor="#000000" stroked="false">
                <v:path arrowok="t"/>
                <v:fill type="solid"/>
              </v:shape>
            </v:group>
            <v:group style="position:absolute;left:7213;top:2050;width:10;height:20" coordorigin="7213,2050" coordsize="10,20">
              <v:shape style="position:absolute;left:7213;top:2050;width:10;height:20" coordorigin="7213,2050" coordsize="10,20" path="m7213,2069l7223,2069,7223,2050,7213,2050,7213,2069xe" filled="true" fillcolor="#000000" stroked="false">
                <v:path arrowok="t"/>
                <v:fill type="solid"/>
              </v:shape>
            </v:group>
            <v:group style="position:absolute;left:7213;top:2069;width:10;height:20" coordorigin="7213,2069" coordsize="10,20">
              <v:shape style="position:absolute;left:7213;top:2069;width:10;height:20" coordorigin="7213,2069" coordsize="10,20" path="m7213,2088l7223,2088,7223,2069,7213,2069,7213,2088xe" filled="true" fillcolor="#000000" stroked="false">
                <v:path arrowok="t"/>
                <v:fill type="solid"/>
              </v:shape>
            </v:group>
            <v:group style="position:absolute;left:7213;top:2088;width:10;height:20" coordorigin="7213,2088" coordsize="10,20">
              <v:shape style="position:absolute;left:7213;top:2088;width:10;height:20" coordorigin="7213,2088" coordsize="10,20" path="m7213,2108l7223,2108,7223,2088,7213,2088,7213,2108xe" filled="true" fillcolor="#000000" stroked="false">
                <v:path arrowok="t"/>
                <v:fill type="solid"/>
              </v:shape>
            </v:group>
            <v:group style="position:absolute;left:7213;top:2108;width:10;height:20" coordorigin="7213,2108" coordsize="10,20">
              <v:shape style="position:absolute;left:7213;top:2108;width:10;height:20" coordorigin="7213,2108" coordsize="10,20" path="m7213,2127l7223,2127,7223,2108,7213,2108,7213,2127xe" filled="true" fillcolor="#000000" stroked="false">
                <v:path arrowok="t"/>
                <v:fill type="solid"/>
              </v:shape>
            </v:group>
            <v:group style="position:absolute;left:7213;top:2127;width:10;height:20" coordorigin="7213,2127" coordsize="10,20">
              <v:shape style="position:absolute;left:7213;top:2127;width:10;height:20" coordorigin="7213,2127" coordsize="10,20" path="m7213,2146l7223,2146,7223,2127,7213,2127,7213,2146xe" filled="true" fillcolor="#000000" stroked="false">
                <v:path arrowok="t"/>
                <v:fill type="solid"/>
              </v:shape>
            </v:group>
            <v:group style="position:absolute;left:7213;top:2146;width:10;height:20" coordorigin="7213,2146" coordsize="10,20">
              <v:shape style="position:absolute;left:7213;top:2146;width:10;height:20" coordorigin="7213,2146" coordsize="10,20" path="m7213,2165l7223,2165,7223,2146,7213,2146,7213,2165xe" filled="true" fillcolor="#000000" stroked="false">
                <v:path arrowok="t"/>
                <v:fill type="solid"/>
              </v:shape>
            </v:group>
            <v:group style="position:absolute;left:7213;top:2165;width:10;height:20" coordorigin="7213,2165" coordsize="10,20">
              <v:shape style="position:absolute;left:7213;top:2165;width:10;height:20" coordorigin="7213,2165" coordsize="10,20" path="m7213,2184l7223,2184,7223,2165,7213,2165,7213,2184xe" filled="true" fillcolor="#000000" stroked="false">
                <v:path arrowok="t"/>
                <v:fill type="solid"/>
              </v:shape>
            </v:group>
            <v:group style="position:absolute;left:7213;top:2184;width:10;height:20" coordorigin="7213,2184" coordsize="10,20">
              <v:shape style="position:absolute;left:7213;top:2184;width:10;height:20" coordorigin="7213,2184" coordsize="10,20" path="m7213,2204l7223,2204,7223,2184,7213,2184,7213,2204xe" filled="true" fillcolor="#000000" stroked="false">
                <v:path arrowok="t"/>
                <v:fill type="solid"/>
              </v:shape>
            </v:group>
            <v:group style="position:absolute;left:7213;top:2204;width:10;height:20" coordorigin="7213,2204" coordsize="10,20">
              <v:shape style="position:absolute;left:7213;top:2204;width:10;height:20" coordorigin="7213,2204" coordsize="10,20" path="m7213,2223l7223,2223,7223,2204,7213,2204,7213,2223xe" filled="true" fillcolor="#000000" stroked="false">
                <v:path arrowok="t"/>
                <v:fill type="solid"/>
              </v:shape>
            </v:group>
            <v:group style="position:absolute;left:7213;top:2223;width:10;height:20" coordorigin="7213,2223" coordsize="10,20">
              <v:shape style="position:absolute;left:7213;top:2223;width:10;height:20" coordorigin="7213,2223" coordsize="10,20" path="m7213,2242l7223,2242,7223,2223,7213,2223,7213,2242xe" filled="true" fillcolor="#000000" stroked="false">
                <v:path arrowok="t"/>
                <v:fill type="solid"/>
              </v:shape>
            </v:group>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ab/>
        <w:t>单项金额不重大但单项计提坏账准备的应收款项：</w:t>
      </w:r>
      <w:r>
        <w:rPr>
          <w:rFonts w:ascii="宋体" w:hAnsi="宋体" w:cs="宋体" w:eastAsia="宋体" w:hint="default"/>
          <w:b/>
          <w:bCs/>
          <w:w w:val="100"/>
          <w:sz w:val="21"/>
          <w:szCs w:val="21"/>
        </w:rPr>
        <w:t> </w:t>
      </w:r>
      <w:r>
        <w:rPr>
          <w:rFonts w:ascii="宋体" w:hAnsi="宋体" w:cs="宋体" w:eastAsia="宋体" w:hint="default"/>
          <w:sz w:val="21"/>
          <w:szCs w:val="21"/>
        </w:rPr>
        <w:t>单项计提坏账准备的理由：</w:t>
      </w:r>
      <w:r>
        <w:rPr>
          <w:rFonts w:ascii="宋体" w:hAnsi="宋体" w:cs="宋体" w:eastAsia="宋体" w:hint="default"/>
          <w:w w:val="100"/>
          <w:sz w:val="21"/>
          <w:szCs w:val="21"/>
        </w:rPr>
        <w:t> </w:t>
      </w:r>
      <w:r>
        <w:rPr>
          <w:rFonts w:ascii="宋体" w:hAnsi="宋体" w:cs="宋体" w:eastAsia="宋体" w:hint="default"/>
          <w:spacing w:val="-2"/>
          <w:sz w:val="21"/>
          <w:szCs w:val="21"/>
        </w:rPr>
        <w:t>单项金额不重大但经单项测试后存在减值的应收款项。</w:t>
      </w:r>
      <w:r>
        <w:rPr>
          <w:rFonts w:ascii="宋体" w:hAnsi="宋体" w:cs="宋体" w:eastAsia="宋体" w:hint="default"/>
          <w:w w:val="100"/>
          <w:sz w:val="21"/>
          <w:szCs w:val="21"/>
        </w:rPr>
        <w:t> </w:t>
      </w:r>
      <w:r>
        <w:rPr>
          <w:rFonts w:ascii="宋体" w:hAnsi="宋体" w:cs="宋体" w:eastAsia="宋体" w:hint="default"/>
          <w:sz w:val="21"/>
          <w:szCs w:val="21"/>
        </w:rPr>
        <w:t>坏账准备的计提方法</w:t>
      </w:r>
    </w:p>
    <w:p>
      <w:pPr>
        <w:spacing w:line="240" w:lineRule="auto" w:before="1"/>
        <w:rPr>
          <w:rFonts w:ascii="宋体" w:hAnsi="宋体" w:cs="宋体" w:eastAsia="宋体" w:hint="default"/>
          <w:sz w:val="26"/>
          <w:szCs w:val="26"/>
        </w:rPr>
      </w:pPr>
    </w:p>
    <w:tbl>
      <w:tblPr>
        <w:tblW w:w="0" w:type="auto"/>
        <w:jc w:val="left"/>
        <w:tblInd w:w="2952" w:type="dxa"/>
        <w:tblLayout w:type="fixed"/>
        <w:tblCellMar>
          <w:top w:w="0" w:type="dxa"/>
          <w:left w:w="0" w:type="dxa"/>
          <w:bottom w:w="0" w:type="dxa"/>
          <w:right w:w="0" w:type="dxa"/>
        </w:tblCellMar>
        <w:tblLook w:val="01E0"/>
      </w:tblPr>
      <w:tblGrid>
        <w:gridCol w:w="4266"/>
        <w:gridCol w:w="3231"/>
      </w:tblGrid>
      <w:tr>
        <w:trPr>
          <w:trHeight w:val="382" w:hRule="exact"/>
        </w:trPr>
        <w:tc>
          <w:tcPr>
            <w:tcW w:w="4266" w:type="dxa"/>
            <w:tcBorders>
              <w:top w:val="single" w:sz="12" w:space="0" w:color="000000"/>
              <w:left w:val="nil" w:sz="6" w:space="0" w:color="auto"/>
              <w:bottom w:val="single" w:sz="4" w:space="0" w:color="000000"/>
              <w:right w:val="nil" w:sz="6" w:space="0" w:color="auto"/>
            </w:tcBorders>
          </w:tcPr>
          <w:p>
            <w:pPr>
              <w:pStyle w:val="TableParagraph"/>
              <w:spacing w:line="240" w:lineRule="auto" w:before="57"/>
              <w:ind w:left="108" w:right="0"/>
              <w:jc w:val="left"/>
              <w:rPr>
                <w:rFonts w:ascii="宋体" w:hAnsi="宋体" w:cs="宋体" w:eastAsia="宋体" w:hint="default"/>
                <w:sz w:val="21"/>
                <w:szCs w:val="21"/>
              </w:rPr>
            </w:pPr>
            <w:r>
              <w:rPr>
                <w:rFonts w:ascii="宋体" w:hAnsi="宋体" w:cs="宋体" w:eastAsia="宋体" w:hint="default"/>
                <w:sz w:val="21"/>
                <w:szCs w:val="21"/>
              </w:rPr>
              <w:t>应收账款、其他应收款账龄</w:t>
            </w:r>
          </w:p>
        </w:tc>
        <w:tc>
          <w:tcPr>
            <w:tcW w:w="3231" w:type="dxa"/>
            <w:tcBorders>
              <w:top w:val="single" w:sz="12" w:space="0" w:color="000000"/>
              <w:left w:val="nil" w:sz="6" w:space="0" w:color="auto"/>
              <w:bottom w:val="single" w:sz="4" w:space="0" w:color="000000"/>
              <w:right w:val="nil" w:sz="6" w:space="0" w:color="auto"/>
            </w:tcBorders>
          </w:tcPr>
          <w:p>
            <w:pPr>
              <w:pStyle w:val="TableParagraph"/>
              <w:spacing w:line="240" w:lineRule="auto" w:before="57"/>
              <w:ind w:left="909" w:right="0"/>
              <w:jc w:val="left"/>
              <w:rPr>
                <w:rFonts w:ascii="宋体" w:hAnsi="宋体" w:cs="宋体" w:eastAsia="宋体" w:hint="default"/>
                <w:sz w:val="21"/>
                <w:szCs w:val="21"/>
              </w:rPr>
            </w:pPr>
            <w:r>
              <w:rPr>
                <w:rFonts w:ascii="宋体" w:hAnsi="宋体" w:cs="宋体" w:eastAsia="宋体" w:hint="default"/>
                <w:sz w:val="21"/>
                <w:szCs w:val="21"/>
              </w:rPr>
              <w:t>提取比例（</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1102" w:hRule="exact"/>
        </w:trPr>
        <w:tc>
          <w:tcPr>
            <w:tcW w:w="4266"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3"/>
              <w:ind w:left="108" w:right="0"/>
              <w:jc w:val="left"/>
              <w:rPr>
                <w:rFonts w:ascii="宋体" w:hAnsi="宋体" w:cs="宋体" w:eastAsia="宋体" w:hint="default"/>
                <w:sz w:val="21"/>
                <w:szCs w:val="21"/>
              </w:rPr>
            </w:pPr>
            <w:r>
              <w:rPr>
                <w:rFonts w:ascii="宋体" w:hAnsi="宋体" w:cs="宋体" w:eastAsia="宋体" w:hint="default"/>
                <w:sz w:val="21"/>
                <w:szCs w:val="21"/>
              </w:rPr>
              <w:t>单项测试存在减值的应收款项</w:t>
            </w:r>
          </w:p>
        </w:tc>
        <w:tc>
          <w:tcPr>
            <w:tcW w:w="3231" w:type="dxa"/>
            <w:tcBorders>
              <w:top w:val="single" w:sz="4" w:space="0" w:color="000000"/>
              <w:left w:val="single" w:sz="4" w:space="0" w:color="000000"/>
              <w:bottom w:val="single" w:sz="12" w:space="0" w:color="000000"/>
              <w:right w:val="nil" w:sz="6" w:space="0" w:color="auto"/>
            </w:tcBorders>
          </w:tcPr>
          <w:p>
            <w:pPr>
              <w:pStyle w:val="TableParagraph"/>
              <w:spacing w:line="314" w:lineRule="auto" w:before="54"/>
              <w:ind w:left="103" w:right="0"/>
              <w:jc w:val="left"/>
              <w:rPr>
                <w:rFonts w:ascii="宋体" w:hAnsi="宋体" w:cs="宋体" w:eastAsia="宋体" w:hint="default"/>
                <w:sz w:val="21"/>
                <w:szCs w:val="21"/>
              </w:rPr>
            </w:pPr>
            <w:r>
              <w:rPr>
                <w:rFonts w:ascii="宋体" w:hAnsi="宋体" w:cs="宋体" w:eastAsia="宋体" w:hint="default"/>
                <w:sz w:val="21"/>
                <w:szCs w:val="21"/>
              </w:rPr>
              <w:t>根据其未来现金流量现值低于其</w:t>
            </w:r>
            <w:r>
              <w:rPr>
                <w:rFonts w:ascii="宋体" w:hAnsi="宋体" w:cs="宋体" w:eastAsia="宋体" w:hint="default"/>
                <w:w w:val="100"/>
                <w:sz w:val="21"/>
                <w:szCs w:val="21"/>
              </w:rPr>
              <w:t> </w:t>
            </w:r>
            <w:r>
              <w:rPr>
                <w:rFonts w:ascii="宋体" w:hAnsi="宋体" w:cs="宋体" w:eastAsia="宋体" w:hint="default"/>
                <w:spacing w:val="-4"/>
                <w:sz w:val="21"/>
                <w:szCs w:val="21"/>
              </w:rPr>
              <w:t>账面价值的差额，确认减值损失，</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计提坏账准备</w:t>
            </w:r>
          </w:p>
        </w:tc>
      </w:tr>
    </w:tbl>
    <w:p>
      <w:pPr>
        <w:spacing w:line="240" w:lineRule="auto" w:before="0"/>
        <w:rPr>
          <w:rFonts w:ascii="宋体" w:hAnsi="宋体" w:cs="宋体" w:eastAsia="宋体" w:hint="default"/>
          <w:sz w:val="20"/>
          <w:szCs w:val="20"/>
        </w:rPr>
      </w:pPr>
    </w:p>
    <w:p>
      <w:pPr>
        <w:spacing w:before="170"/>
        <w:ind w:left="2366"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十一</w:t>
      </w:r>
      <w:r>
        <w:rPr>
          <w:rFonts w:ascii="宋体" w:hAnsi="宋体" w:cs="宋体" w:eastAsia="宋体" w:hint="default"/>
          <w:b/>
          <w:bCs/>
          <w:sz w:val="21"/>
          <w:szCs w:val="21"/>
        </w:rPr>
        <w:t>)</w:t>
      </w:r>
      <w:r>
        <w:rPr>
          <w:rFonts w:ascii="宋体" w:hAnsi="宋体" w:cs="宋体" w:eastAsia="宋体" w:hint="default"/>
          <w:b/>
          <w:bCs/>
          <w:spacing w:val="-45"/>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5"/>
          <w:szCs w:val="15"/>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存货的分类</w:t>
      </w:r>
      <w:r>
        <w:rPr>
          <w:rFonts w:ascii="宋体" w:hAnsi="宋体" w:cs="宋体" w:eastAsia="宋体" w:hint="default"/>
          <w:sz w:val="21"/>
          <w:szCs w:val="21"/>
        </w:rPr>
      </w:r>
    </w:p>
    <w:p>
      <w:pPr>
        <w:spacing w:line="324" w:lineRule="auto" w:before="94"/>
        <w:ind w:left="3060" w:right="1794" w:firstLine="0"/>
        <w:jc w:val="both"/>
        <w:rPr>
          <w:rFonts w:ascii="宋体" w:hAnsi="宋体" w:cs="宋体" w:eastAsia="宋体" w:hint="default"/>
          <w:sz w:val="21"/>
          <w:szCs w:val="21"/>
        </w:rPr>
      </w:pPr>
      <w:r>
        <w:rPr>
          <w:rFonts w:ascii="宋体" w:hAnsi="宋体" w:cs="宋体" w:eastAsia="宋体" w:hint="default"/>
          <w:spacing w:val="-5"/>
          <w:sz w:val="21"/>
          <w:szCs w:val="21"/>
        </w:rPr>
        <w:t>存货分类为：原材料、低值易耗品、库存商品（包括库存的外购商品、自制商</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8"/>
          <w:w w:val="100"/>
          <w:sz w:val="21"/>
          <w:szCs w:val="21"/>
        </w:rPr>
        <w:t>品产品、自制半成品等）、开发成本等。</w:t>
      </w:r>
    </w:p>
    <w:p>
      <w:pPr>
        <w:spacing w:line="240" w:lineRule="auto" w:before="11"/>
        <w:rPr>
          <w:rFonts w:ascii="宋体" w:hAnsi="宋体" w:cs="宋体" w:eastAsia="宋体" w:hint="default"/>
          <w:sz w:val="29"/>
          <w:szCs w:val="29"/>
        </w:rPr>
      </w:pPr>
    </w:p>
    <w:p>
      <w:pPr>
        <w:tabs>
          <w:tab w:pos="3055" w:val="left" w:leader="none"/>
        </w:tabs>
        <w:spacing w:line="324" w:lineRule="auto" w:before="0"/>
        <w:ind w:left="3060" w:right="6741"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发出存货的计价方法</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存货按实际成本核算。</w:t>
      </w:r>
    </w:p>
    <w:p>
      <w:pPr>
        <w:spacing w:line="321" w:lineRule="auto" w:before="21"/>
        <w:ind w:left="306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债务重组取得债务人用以抵债的存货，以存货的公允价值为基础确定其入账价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值。</w:t>
      </w:r>
    </w:p>
    <w:p>
      <w:pPr>
        <w:spacing w:line="240" w:lineRule="auto" w:before="0"/>
        <w:rPr>
          <w:rFonts w:ascii="宋体" w:hAnsi="宋体" w:cs="宋体" w:eastAsia="宋体" w:hint="default"/>
          <w:sz w:val="20"/>
          <w:szCs w:val="20"/>
        </w:rPr>
      </w:pPr>
    </w:p>
    <w:p>
      <w:pPr>
        <w:spacing w:line="321" w:lineRule="auto" w:before="133"/>
        <w:ind w:left="3060" w:right="1791" w:firstLine="0"/>
        <w:jc w:val="both"/>
        <w:rPr>
          <w:rFonts w:ascii="宋体" w:hAnsi="宋体" w:cs="宋体" w:eastAsia="宋体" w:hint="default"/>
          <w:sz w:val="21"/>
          <w:szCs w:val="21"/>
        </w:rPr>
      </w:pPr>
      <w:r>
        <w:rPr>
          <w:rFonts w:ascii="宋体" w:hAnsi="宋体" w:cs="宋体" w:eastAsia="宋体" w:hint="default"/>
          <w:sz w:val="21"/>
          <w:szCs w:val="21"/>
        </w:rPr>
        <w:t>在非货币性交换具备商业实质和换入资产或换出资产的公允价值能够可靠计 </w:t>
      </w:r>
      <w:r>
        <w:rPr>
          <w:rFonts w:ascii="宋体" w:hAnsi="宋体" w:cs="宋体" w:eastAsia="宋体" w:hint="default"/>
          <w:spacing w:val="-5"/>
          <w:w w:val="100"/>
          <w:sz w:val="21"/>
          <w:szCs w:val="21"/>
        </w:rPr>
        <w:t>量的前提下，非货币性交易换入的存货通常以换出资产的公允价值为基础确定</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其入账价值，除非有确凿证据表明换入资产的公允价值更加可靠；不满足上述</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前提的非货币性资产交换，以换出资产的账面价值和应支付的相关税费作为换</w:t>
      </w:r>
    </w:p>
    <w:p>
      <w:pPr>
        <w:spacing w:after="0" w:line="321" w:lineRule="auto"/>
        <w:jc w:val="both"/>
        <w:rPr>
          <w:rFonts w:ascii="宋体" w:hAnsi="宋体" w:cs="宋体" w:eastAsia="宋体" w:hint="default"/>
          <w:sz w:val="21"/>
          <w:szCs w:val="21"/>
        </w:rPr>
        <w:sectPr>
          <w:pgSz w:w="11910" w:h="16840"/>
          <w:pgMar w:header="853" w:footer="975" w:top="1280" w:bottom="1160" w:left="0" w:right="0"/>
        </w:sectPr>
      </w:pPr>
    </w:p>
    <w:p>
      <w:pPr>
        <w:spacing w:line="240" w:lineRule="auto" w:before="5"/>
        <w:rPr>
          <w:rFonts w:ascii="宋体" w:hAnsi="宋体" w:cs="宋体" w:eastAsia="宋体" w:hint="default"/>
          <w:sz w:val="12"/>
          <w:szCs w:val="12"/>
        </w:rPr>
      </w:pPr>
    </w:p>
    <w:p>
      <w:pPr>
        <w:spacing w:before="36"/>
        <w:ind w:left="3060" w:right="1679" w:firstLine="0"/>
        <w:jc w:val="left"/>
        <w:rPr>
          <w:rFonts w:ascii="宋体" w:hAnsi="宋体" w:cs="宋体" w:eastAsia="宋体" w:hint="default"/>
          <w:sz w:val="21"/>
          <w:szCs w:val="21"/>
        </w:rPr>
      </w:pPr>
      <w:r>
        <w:rPr>
          <w:rFonts w:ascii="宋体" w:hAnsi="宋体" w:cs="宋体" w:eastAsia="宋体" w:hint="default"/>
          <w:sz w:val="21"/>
          <w:szCs w:val="21"/>
        </w:rPr>
        <w:t>入存货的成本。</w:t>
      </w:r>
    </w:p>
    <w:p>
      <w:pPr>
        <w:spacing w:line="324" w:lineRule="auto" w:before="95"/>
        <w:ind w:left="3060" w:right="1791" w:firstLine="0"/>
        <w:jc w:val="both"/>
        <w:rPr>
          <w:rFonts w:ascii="宋体" w:hAnsi="宋体" w:cs="宋体" w:eastAsia="宋体" w:hint="default"/>
          <w:sz w:val="21"/>
          <w:szCs w:val="21"/>
        </w:rPr>
      </w:pPr>
      <w:r>
        <w:rPr>
          <w:rFonts w:ascii="宋体" w:hAnsi="宋体" w:cs="宋体" w:eastAsia="宋体" w:hint="default"/>
          <w:sz w:val="21"/>
          <w:szCs w:val="21"/>
        </w:rPr>
        <w:t>以同一控制下的企业吸收合并方式取得的存货按被合并方的账面价值确定其</w:t>
      </w:r>
      <w:r>
        <w:rPr>
          <w:rFonts w:ascii="宋体" w:hAnsi="宋体" w:cs="宋体" w:eastAsia="宋体" w:hint="default"/>
          <w:spacing w:val="2"/>
          <w:sz w:val="21"/>
          <w:szCs w:val="21"/>
        </w:rPr>
        <w:t> </w:t>
      </w:r>
      <w:r>
        <w:rPr>
          <w:rFonts w:ascii="宋体" w:hAnsi="宋体" w:cs="宋体" w:eastAsia="宋体" w:hint="default"/>
          <w:spacing w:val="2"/>
          <w:sz w:val="21"/>
          <w:szCs w:val="21"/>
        </w:rPr>
      </w:r>
      <w:r>
        <w:rPr>
          <w:rFonts w:ascii="宋体" w:hAnsi="宋体" w:cs="宋体" w:eastAsia="宋体" w:hint="default"/>
          <w:spacing w:val="-5"/>
          <w:w w:val="100"/>
          <w:sz w:val="21"/>
          <w:szCs w:val="21"/>
        </w:rPr>
        <w:t>入账价值；以非同一控制下的企业吸收合并方式取得的存货按公允价值确定其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入账价值。</w:t>
      </w:r>
    </w:p>
    <w:p>
      <w:pPr>
        <w:spacing w:line="240" w:lineRule="auto" w:before="11"/>
        <w:rPr>
          <w:rFonts w:ascii="宋体" w:hAnsi="宋体" w:cs="宋体" w:eastAsia="宋体" w:hint="default"/>
          <w:sz w:val="29"/>
          <w:szCs w:val="29"/>
        </w:rPr>
      </w:pPr>
    </w:p>
    <w:p>
      <w:pPr>
        <w:tabs>
          <w:tab w:pos="3055" w:val="left" w:leader="none"/>
        </w:tabs>
        <w:spacing w:line="324" w:lineRule="auto" w:before="0"/>
        <w:ind w:left="3060" w:right="1700" w:hanging="54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存货可变现净值的确定依据及存货跌价准备的计提方法</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期末对存货进行全面清查后，按存货的成本与可变现净值孰低提取或调整存货</w:t>
      </w:r>
      <w:r>
        <w:rPr>
          <w:rFonts w:ascii="宋体" w:hAnsi="宋体" w:cs="宋体" w:eastAsia="宋体" w:hint="default"/>
          <w:w w:val="100"/>
          <w:sz w:val="21"/>
          <w:szCs w:val="21"/>
        </w:rPr>
        <w:t> </w:t>
      </w:r>
      <w:r>
        <w:rPr>
          <w:rFonts w:ascii="宋体" w:hAnsi="宋体" w:cs="宋体" w:eastAsia="宋体" w:hint="default"/>
          <w:sz w:val="21"/>
          <w:szCs w:val="21"/>
        </w:rPr>
        <w:t>跌价准备。</w:t>
      </w:r>
      <w:r>
        <w:rPr>
          <w:rFonts w:ascii="宋体" w:hAnsi="宋体" w:cs="宋体" w:eastAsia="宋体" w:hint="default"/>
          <w:w w:val="100"/>
          <w:sz w:val="21"/>
          <w:szCs w:val="21"/>
        </w:rPr>
        <w:t> </w:t>
      </w:r>
      <w:r>
        <w:rPr>
          <w:rFonts w:ascii="宋体" w:hAnsi="宋体" w:cs="宋体" w:eastAsia="宋体" w:hint="default"/>
          <w:spacing w:val="-5"/>
          <w:sz w:val="21"/>
          <w:szCs w:val="21"/>
        </w:rPr>
        <w:t>库存商品和用于出售的材料等，在正常生产经营过程中，以该存货的估计售价</w:t>
      </w:r>
      <w:r>
        <w:rPr>
          <w:rFonts w:ascii="宋体" w:hAnsi="宋体" w:cs="宋体" w:eastAsia="宋体" w:hint="default"/>
          <w:w w:val="100"/>
          <w:sz w:val="21"/>
          <w:szCs w:val="21"/>
        </w:rPr>
        <w:t> </w:t>
      </w:r>
      <w:r>
        <w:rPr>
          <w:rFonts w:ascii="宋体" w:hAnsi="宋体" w:cs="宋体" w:eastAsia="宋体" w:hint="default"/>
          <w:spacing w:val="-5"/>
          <w:sz w:val="21"/>
          <w:szCs w:val="21"/>
        </w:rPr>
        <w:t>减去估计的销售费用和相关税费后的金额，确定其可变现净值；需要经过加工</w:t>
      </w:r>
      <w:r>
        <w:rPr>
          <w:rFonts w:ascii="宋体" w:hAnsi="宋体" w:cs="宋体" w:eastAsia="宋体" w:hint="default"/>
          <w:w w:val="100"/>
          <w:sz w:val="21"/>
          <w:szCs w:val="21"/>
        </w:rPr>
        <w:t> </w:t>
      </w:r>
      <w:r>
        <w:rPr>
          <w:rFonts w:ascii="宋体" w:hAnsi="宋体" w:cs="宋体" w:eastAsia="宋体" w:hint="default"/>
          <w:spacing w:val="-5"/>
          <w:sz w:val="21"/>
          <w:szCs w:val="21"/>
        </w:rPr>
        <w:t>的材料存货，在正常生产经营过程中，以所生产的产成品的估计售价减去至完</w:t>
      </w:r>
      <w:r>
        <w:rPr>
          <w:rFonts w:ascii="宋体" w:hAnsi="宋体" w:cs="宋体" w:eastAsia="宋体" w:hint="default"/>
          <w:w w:val="100"/>
          <w:sz w:val="21"/>
          <w:szCs w:val="21"/>
        </w:rPr>
        <w:t> </w:t>
      </w:r>
      <w:r>
        <w:rPr>
          <w:rFonts w:ascii="宋体" w:hAnsi="宋体" w:cs="宋体" w:eastAsia="宋体" w:hint="default"/>
          <w:spacing w:val="-5"/>
          <w:sz w:val="21"/>
          <w:szCs w:val="21"/>
        </w:rPr>
        <w:t>工时估计将要发生的成本、估计的销售费用和相关税费后的金额，确定其可变</w:t>
      </w:r>
      <w:r>
        <w:rPr>
          <w:rFonts w:ascii="宋体" w:hAnsi="宋体" w:cs="宋体" w:eastAsia="宋体" w:hint="default"/>
          <w:w w:val="100"/>
          <w:sz w:val="21"/>
          <w:szCs w:val="21"/>
        </w:rPr>
        <w:t> </w:t>
      </w:r>
      <w:r>
        <w:rPr>
          <w:rFonts w:ascii="宋体" w:hAnsi="宋体" w:cs="宋体" w:eastAsia="宋体" w:hint="default"/>
          <w:spacing w:val="-5"/>
          <w:sz w:val="21"/>
          <w:szCs w:val="21"/>
        </w:rPr>
        <w:t>现净值；为执行销售合同或者劳务合同而持有的存货，其可变现净值以合同价</w:t>
      </w:r>
      <w:r>
        <w:rPr>
          <w:rFonts w:ascii="宋体" w:hAnsi="宋体" w:cs="宋体" w:eastAsia="宋体" w:hint="default"/>
          <w:w w:val="100"/>
          <w:sz w:val="21"/>
          <w:szCs w:val="21"/>
        </w:rPr>
        <w:t> </w:t>
      </w:r>
      <w:r>
        <w:rPr>
          <w:rFonts w:ascii="宋体" w:hAnsi="宋体" w:cs="宋体" w:eastAsia="宋体" w:hint="default"/>
          <w:spacing w:val="-5"/>
          <w:sz w:val="21"/>
          <w:szCs w:val="21"/>
        </w:rPr>
        <w:t>格为基础计算，若持有存货的数量多于销售合同订购数量的，超出部分的存货</w:t>
      </w:r>
      <w:r>
        <w:rPr>
          <w:rFonts w:ascii="宋体" w:hAnsi="宋体" w:cs="宋体" w:eastAsia="宋体" w:hint="default"/>
          <w:w w:val="100"/>
          <w:sz w:val="21"/>
          <w:szCs w:val="21"/>
        </w:rPr>
        <w:t> </w:t>
      </w:r>
      <w:r>
        <w:rPr>
          <w:rFonts w:ascii="宋体" w:hAnsi="宋体" w:cs="宋体" w:eastAsia="宋体" w:hint="default"/>
          <w:sz w:val="21"/>
          <w:szCs w:val="21"/>
        </w:rPr>
        <w:t>的可变现净值以一般销售价格为基础计算。</w:t>
      </w:r>
      <w:r>
        <w:rPr>
          <w:rFonts w:ascii="宋体" w:hAnsi="宋体" w:cs="宋体" w:eastAsia="宋体" w:hint="default"/>
          <w:w w:val="100"/>
          <w:sz w:val="21"/>
          <w:szCs w:val="21"/>
        </w:rPr>
        <w:t> </w:t>
      </w:r>
      <w:r>
        <w:rPr>
          <w:rFonts w:ascii="宋体" w:hAnsi="宋体" w:cs="宋体" w:eastAsia="宋体" w:hint="default"/>
          <w:spacing w:val="-5"/>
          <w:sz w:val="21"/>
          <w:szCs w:val="21"/>
        </w:rPr>
        <w:t>期末通常按照单个存货项目计提存货跌价准备；但对于数量繁多、单价较低的</w:t>
      </w:r>
      <w:r>
        <w:rPr>
          <w:rFonts w:ascii="宋体" w:hAnsi="宋体" w:cs="宋体" w:eastAsia="宋体" w:hint="default"/>
          <w:w w:val="100"/>
          <w:sz w:val="21"/>
          <w:szCs w:val="21"/>
        </w:rPr>
        <w:t> </w:t>
      </w:r>
      <w:r>
        <w:rPr>
          <w:rFonts w:ascii="宋体" w:hAnsi="宋体" w:cs="宋体" w:eastAsia="宋体" w:hint="default"/>
          <w:spacing w:val="-5"/>
          <w:sz w:val="21"/>
          <w:szCs w:val="21"/>
        </w:rPr>
        <w:t>存货，按照存货类别计提存货跌价准备；与在同一地区生产和销售的产品系列</w:t>
      </w:r>
      <w:r>
        <w:rPr>
          <w:rFonts w:ascii="宋体" w:hAnsi="宋体" w:cs="宋体" w:eastAsia="宋体" w:hint="default"/>
          <w:w w:val="100"/>
          <w:sz w:val="21"/>
          <w:szCs w:val="21"/>
        </w:rPr>
        <w:t> </w:t>
      </w:r>
      <w:r>
        <w:rPr>
          <w:rFonts w:ascii="宋体" w:hAnsi="宋体" w:cs="宋体" w:eastAsia="宋体" w:hint="default"/>
          <w:spacing w:val="-2"/>
          <w:sz w:val="21"/>
          <w:szCs w:val="21"/>
        </w:rPr>
        <w:t>相关、具有相同或类似最终用途或目的，且难以与其他项目分开计量的存货，</w:t>
      </w:r>
      <w:r>
        <w:rPr>
          <w:rFonts w:ascii="宋体" w:hAnsi="宋体" w:cs="宋体" w:eastAsia="宋体" w:hint="default"/>
          <w:w w:val="100"/>
          <w:sz w:val="21"/>
          <w:szCs w:val="21"/>
        </w:rPr>
        <w:t> </w:t>
      </w:r>
      <w:r>
        <w:rPr>
          <w:rFonts w:ascii="宋体" w:hAnsi="宋体" w:cs="宋体" w:eastAsia="宋体" w:hint="default"/>
          <w:sz w:val="21"/>
          <w:szCs w:val="21"/>
        </w:rPr>
        <w:t>则合并计提存货跌价准备。</w:t>
      </w:r>
      <w:r>
        <w:rPr>
          <w:rFonts w:ascii="宋体" w:hAnsi="宋体" w:cs="宋体" w:eastAsia="宋体" w:hint="default"/>
          <w:w w:val="100"/>
          <w:sz w:val="21"/>
          <w:szCs w:val="21"/>
        </w:rPr>
        <w:t> </w:t>
      </w:r>
      <w:r>
        <w:rPr>
          <w:rFonts w:ascii="宋体" w:hAnsi="宋体" w:cs="宋体" w:eastAsia="宋体" w:hint="default"/>
          <w:spacing w:val="-5"/>
          <w:sz w:val="21"/>
          <w:szCs w:val="21"/>
        </w:rPr>
        <w:t>以前减记存货价值的影响因素已经消失的，减记的金额予以恢复，并在原已计</w:t>
      </w:r>
      <w:r>
        <w:rPr>
          <w:rFonts w:ascii="宋体" w:hAnsi="宋体" w:cs="宋体" w:eastAsia="宋体" w:hint="default"/>
          <w:w w:val="100"/>
          <w:sz w:val="21"/>
          <w:szCs w:val="21"/>
        </w:rPr>
        <w:t> </w:t>
      </w:r>
      <w:r>
        <w:rPr>
          <w:rFonts w:ascii="宋体" w:hAnsi="宋体" w:cs="宋体" w:eastAsia="宋体" w:hint="default"/>
          <w:sz w:val="21"/>
          <w:szCs w:val="21"/>
        </w:rPr>
        <w:t>提的存货跌价准备金额内转回，转回的金额计入当期损益。</w:t>
      </w:r>
    </w:p>
    <w:p>
      <w:pPr>
        <w:spacing w:line="240" w:lineRule="auto" w:before="0"/>
        <w:rPr>
          <w:rFonts w:ascii="宋体" w:hAnsi="宋体" w:cs="宋体" w:eastAsia="宋体" w:hint="default"/>
          <w:sz w:val="20"/>
          <w:szCs w:val="20"/>
        </w:rPr>
      </w:pPr>
    </w:p>
    <w:p>
      <w:pPr>
        <w:tabs>
          <w:tab w:pos="3055" w:val="left" w:leader="none"/>
        </w:tabs>
        <w:spacing w:line="321" w:lineRule="auto" w:before="131"/>
        <w:ind w:left="3060" w:right="7161" w:hanging="543"/>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存货的盘存制度</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采用永续盘存制。</w:t>
      </w:r>
    </w:p>
    <w:p>
      <w:pPr>
        <w:spacing w:line="240" w:lineRule="auto" w:before="0"/>
        <w:rPr>
          <w:rFonts w:ascii="宋体" w:hAnsi="宋体" w:cs="宋体" w:eastAsia="宋体" w:hint="default"/>
          <w:sz w:val="20"/>
          <w:szCs w:val="20"/>
        </w:rPr>
      </w:pPr>
    </w:p>
    <w:p>
      <w:pPr>
        <w:tabs>
          <w:tab w:pos="3055" w:val="left" w:leader="none"/>
        </w:tabs>
        <w:spacing w:line="331" w:lineRule="auto" w:before="153"/>
        <w:ind w:left="3060" w:right="6110" w:hanging="543"/>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周转的摊销方法</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低值易耗品采用一次摊销法；</w:t>
      </w:r>
      <w:r>
        <w:rPr>
          <w:rFonts w:ascii="宋体" w:hAnsi="宋体" w:cs="宋体" w:eastAsia="宋体" w:hint="default"/>
          <w:w w:val="100"/>
          <w:sz w:val="21"/>
          <w:szCs w:val="21"/>
        </w:rPr>
        <w:t> </w:t>
      </w:r>
      <w:r>
        <w:rPr>
          <w:rFonts w:ascii="宋体" w:hAnsi="宋体" w:cs="宋体" w:eastAsia="宋体" w:hint="default"/>
          <w:sz w:val="21"/>
          <w:szCs w:val="21"/>
        </w:rPr>
        <w:t>包装物采用一次摊销法。</w:t>
      </w:r>
    </w:p>
    <w:p>
      <w:pPr>
        <w:spacing w:line="240" w:lineRule="auto" w:before="0"/>
        <w:rPr>
          <w:rFonts w:ascii="宋体" w:hAnsi="宋体" w:cs="宋体" w:eastAsia="宋体" w:hint="default"/>
          <w:sz w:val="20"/>
          <w:szCs w:val="20"/>
        </w:rPr>
      </w:pPr>
    </w:p>
    <w:p>
      <w:pPr>
        <w:tabs>
          <w:tab w:pos="3060" w:val="left" w:leader="none"/>
        </w:tabs>
        <w:spacing w:before="145"/>
        <w:ind w:left="2083"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十二</w:t>
      </w:r>
      <w:r>
        <w:rPr>
          <w:rFonts w:ascii="宋体" w:hAnsi="宋体" w:cs="宋体" w:eastAsia="宋体"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初始投资成本确定</w:t>
      </w:r>
      <w:r>
        <w:rPr>
          <w:rFonts w:ascii="宋体" w:hAnsi="宋体" w:cs="宋体" w:eastAsia="宋体" w:hint="default"/>
          <w:sz w:val="21"/>
          <w:szCs w:val="21"/>
        </w:rPr>
      </w:r>
    </w:p>
    <w:p>
      <w:pPr>
        <w:spacing w:line="331" w:lineRule="auto" w:before="106"/>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）企业合并形成的长期股权投资</w:t>
      </w:r>
      <w:r>
        <w:rPr>
          <w:rFonts w:ascii="宋体" w:hAnsi="宋体" w:cs="宋体" w:eastAsia="宋体" w:hint="default"/>
          <w:w w:val="100"/>
          <w:sz w:val="21"/>
          <w:szCs w:val="21"/>
        </w:rPr>
        <w:t> </w:t>
      </w:r>
      <w:r>
        <w:rPr>
          <w:rFonts w:ascii="宋体" w:hAnsi="宋体" w:cs="宋体" w:eastAsia="宋体" w:hint="default"/>
          <w:spacing w:val="-5"/>
          <w:sz w:val="21"/>
          <w:szCs w:val="21"/>
        </w:rPr>
        <w:t>同一控制下的企业合并：公司以支付现金、转让非现金资产或承担债务方式以</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及以发行权益性证券作为合并对价的，在合并日按照取得被合并方所有者权益</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账面价值的份额作为长期股权投资的初始投资成本。长期股权投资初始投资成</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本与支付合并对价之间的差额，调整资本公积；资本公积不足冲减的，调整留</w:t>
      </w:r>
    </w:p>
    <w:p>
      <w:pPr>
        <w:spacing w:after="0" w:line="331"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1"/>
        <w:rPr>
          <w:rFonts w:ascii="宋体" w:hAnsi="宋体" w:cs="宋体" w:eastAsia="宋体" w:hint="default"/>
          <w:sz w:val="14"/>
          <w:szCs w:val="14"/>
        </w:rPr>
      </w:pPr>
    </w:p>
    <w:p>
      <w:pPr>
        <w:spacing w:line="331" w:lineRule="auto" w:before="36"/>
        <w:ind w:left="3060" w:right="1679" w:firstLine="0"/>
        <w:jc w:val="left"/>
        <w:rPr>
          <w:rFonts w:ascii="宋体" w:hAnsi="宋体" w:cs="宋体" w:eastAsia="宋体" w:hint="default"/>
          <w:sz w:val="21"/>
          <w:szCs w:val="21"/>
        </w:rPr>
      </w:pPr>
      <w:r>
        <w:rPr>
          <w:rFonts w:ascii="宋体" w:hAnsi="宋体" w:cs="宋体" w:eastAsia="宋体" w:hint="default"/>
          <w:spacing w:val="-2"/>
          <w:sz w:val="21"/>
          <w:szCs w:val="21"/>
        </w:rPr>
        <w:t>存收益。合并发生的各项直接相关费用，包括为进行合并而支付的审计费用、</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评估费用、法律服务费用等，于发生时计入当期损益。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非同一控制下的企业合并：合并成本为购买日购买方为取得对被购买方的控制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权而付出的资产、发生或承担的负债以及发行的权益性证券的公允价值，以及</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为企业合并而发生的各项直接相关费用。通过多次交换交易分步实现的企业合</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并，合并成本为每一单项交易成本之和。在合并合同中对可能影响合并成本的</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未来事项作出约定的，购买日如果估计未来事项很可能发生并且对合并成本的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影响金额能够可靠计量的，也计入合并成本。</w:t>
      </w:r>
    </w:p>
    <w:p>
      <w:pPr>
        <w:spacing w:line="240" w:lineRule="auto" w:before="0"/>
        <w:rPr>
          <w:rFonts w:ascii="宋体" w:hAnsi="宋体" w:cs="宋体" w:eastAsia="宋体" w:hint="default"/>
          <w:sz w:val="20"/>
          <w:szCs w:val="20"/>
        </w:rPr>
      </w:pPr>
    </w:p>
    <w:p>
      <w:pPr>
        <w:spacing w:line="331" w:lineRule="auto" w:before="144"/>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）其他方式取得的长期股权投资</w:t>
      </w:r>
      <w:r>
        <w:rPr>
          <w:rFonts w:ascii="宋体" w:hAnsi="宋体" w:cs="宋体" w:eastAsia="宋体" w:hint="default"/>
          <w:w w:val="100"/>
          <w:sz w:val="21"/>
          <w:szCs w:val="21"/>
        </w:rPr>
        <w:t> </w:t>
      </w:r>
      <w:r>
        <w:rPr>
          <w:rFonts w:ascii="宋体" w:hAnsi="宋体" w:cs="宋体" w:eastAsia="宋体" w:hint="default"/>
          <w:spacing w:val="-5"/>
          <w:w w:val="100"/>
          <w:sz w:val="21"/>
          <w:szCs w:val="21"/>
        </w:rPr>
        <w:t>以支付现金方式取得的长期股权投资，按照实际支付的购买价款作为初始投资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成本。</w:t>
      </w:r>
      <w:r>
        <w:rPr>
          <w:rFonts w:ascii="宋体" w:hAnsi="宋体" w:cs="宋体" w:eastAsia="宋体" w:hint="default"/>
          <w:spacing w:val="-102"/>
          <w:sz w:val="21"/>
          <w:szCs w:val="21"/>
        </w:rPr>
        <w:t> </w:t>
      </w:r>
      <w:r>
        <w:rPr>
          <w:rFonts w:ascii="宋体" w:hAnsi="宋体" w:cs="宋体" w:eastAsia="宋体" w:hint="default"/>
          <w:spacing w:val="-5"/>
          <w:w w:val="100"/>
          <w:sz w:val="21"/>
          <w:szCs w:val="21"/>
        </w:rPr>
        <w:t>以发行权益性证券取得的长期股权投资，按照发行权益性证券的公允价值作为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初始投资成本。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投资者投入的长期股权投资，按照投资合同或协议约定的价值（扣除已宣告但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尚未发放的现金股利或利润）作为初始投资成本，但合同或协议约定价值不公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允的除外。</w:t>
      </w:r>
    </w:p>
    <w:p>
      <w:pPr>
        <w:spacing w:line="331" w:lineRule="auto" w:before="27"/>
        <w:ind w:left="3060" w:right="1791"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在非货币性资产交换具备商业实质和换入资产或换出资产的公允价值能够可 </w:t>
      </w:r>
      <w:r>
        <w:rPr>
          <w:rFonts w:ascii="宋体" w:hAnsi="宋体" w:cs="宋体" w:eastAsia="宋体" w:hint="default"/>
          <w:spacing w:val="-5"/>
          <w:w w:val="100"/>
          <w:sz w:val="21"/>
          <w:szCs w:val="21"/>
        </w:rPr>
        <w:t>靠计量的前提下，非货币性资产交换换入的长期股权投资以换出资产的公允价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值为基础确定其初始投资成本，除非有确凿证据表明换入资产的公允价值更加</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可靠；不满足上述前提的非货币性资产交换，以换出资产的账面价值和应支付</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的相关税费作为换入长期股权投资的初始投资成本。</w:t>
      </w:r>
    </w:p>
    <w:p>
      <w:pPr>
        <w:spacing w:line="333" w:lineRule="auto" w:before="24"/>
        <w:ind w:left="3060" w:right="1679" w:firstLine="0"/>
        <w:jc w:val="left"/>
        <w:rPr>
          <w:rFonts w:ascii="宋体" w:hAnsi="宋体" w:cs="宋体" w:eastAsia="宋体" w:hint="default"/>
          <w:sz w:val="21"/>
          <w:szCs w:val="21"/>
        </w:rPr>
      </w:pPr>
      <w:r>
        <w:rPr>
          <w:rFonts w:ascii="宋体" w:hAnsi="宋体" w:cs="宋体" w:eastAsia="宋体" w:hint="default"/>
          <w:sz w:val="21"/>
          <w:szCs w:val="21"/>
        </w:rPr>
        <w:t>通过债务重组取得的长期股权投资，其初始投资成本按照公允价值为基础确</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定。</w:t>
      </w:r>
    </w:p>
    <w:p>
      <w:pPr>
        <w:spacing w:line="240" w:lineRule="auto" w:before="13"/>
        <w:rPr>
          <w:rFonts w:ascii="宋体" w:hAnsi="宋体" w:cs="宋体" w:eastAsia="宋体" w:hint="default"/>
          <w:sz w:val="29"/>
          <w:szCs w:val="29"/>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后续计量及损益确认</w:t>
      </w:r>
      <w:r>
        <w:rPr>
          <w:rFonts w:ascii="宋体" w:hAnsi="宋体" w:cs="宋体" w:eastAsia="宋体" w:hint="default"/>
          <w:sz w:val="21"/>
          <w:szCs w:val="21"/>
        </w:rPr>
      </w:r>
    </w:p>
    <w:p>
      <w:pPr>
        <w:spacing w:line="324" w:lineRule="auto" w:before="97"/>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5"/>
          <w:sz w:val="21"/>
          <w:szCs w:val="21"/>
        </w:rPr>
        <w:t>公司对子公司的长期股权投资，采用成本法核算，编制合并财务报表时按照权</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益法进行调整。</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对被投资单位不具有共同控制或重大影响，并且在活跃市场中没有报价、公允</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价值不能可靠计量的长期股权投资，采用成本法核算。</w:t>
      </w:r>
      <w:r>
        <w:rPr>
          <w:rFonts w:ascii="宋体" w:hAnsi="宋体" w:cs="宋体" w:eastAsia="宋体" w:hint="default"/>
          <w:w w:val="100"/>
          <w:sz w:val="21"/>
          <w:szCs w:val="21"/>
        </w:rPr>
        <w:t> </w:t>
      </w:r>
      <w:r>
        <w:rPr>
          <w:rFonts w:ascii="宋体" w:hAnsi="宋体" w:cs="宋体" w:eastAsia="宋体" w:hint="default"/>
          <w:spacing w:val="-5"/>
          <w:sz w:val="21"/>
          <w:szCs w:val="21"/>
        </w:rPr>
        <w:t>对被投资单位具有共同控制或重大影响的长期股权投资，采用权益法核算。初</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2"/>
          <w:sz w:val="21"/>
          <w:szCs w:val="21"/>
        </w:rPr>
        <w:t>始投资成本大于投资时应享有被投资单位可辨认净资产公允价值份额的差额，</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5"/>
          <w:w w:val="100"/>
          <w:sz w:val="21"/>
          <w:szCs w:val="21"/>
        </w:rPr>
        <w:t>不调整长期股权投资的初始投资成本；初始投资成本小于投资时应享有被投资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单位可辨认净资产公允价值份额的差额，计入当期损益。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被投资单位除净损益以外所有者权益其他变动的处理：对于被投资单位除净损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益以外所有者权益的其他变动，在持股比例不变的情况下，公司按照持股比例</w:t>
      </w:r>
    </w:p>
    <w:p>
      <w:pPr>
        <w:spacing w:after="0" w:line="324" w:lineRule="auto"/>
        <w:jc w:val="left"/>
        <w:rPr>
          <w:rFonts w:ascii="宋体" w:hAnsi="宋体" w:cs="宋体" w:eastAsia="宋体" w:hint="default"/>
          <w:sz w:val="21"/>
          <w:szCs w:val="21"/>
        </w:rPr>
        <w:sectPr>
          <w:footerReference w:type="default" r:id="rId104"/>
          <w:pgSz w:w="11910" w:h="16840"/>
          <w:pgMar w:footer="975" w:header="853" w:top="1280" w:bottom="1160" w:left="0" w:right="0"/>
        </w:sectPr>
      </w:pPr>
    </w:p>
    <w:p>
      <w:pPr>
        <w:spacing w:line="240" w:lineRule="auto" w:before="4"/>
        <w:rPr>
          <w:rFonts w:ascii="宋体" w:hAnsi="宋体" w:cs="宋体" w:eastAsia="宋体" w:hint="default"/>
          <w:sz w:val="13"/>
          <w:szCs w:val="13"/>
        </w:rPr>
      </w:pPr>
    </w:p>
    <w:p>
      <w:pPr>
        <w:spacing w:line="324" w:lineRule="auto" w:before="36"/>
        <w:ind w:left="3060" w:right="1679" w:firstLine="0"/>
        <w:jc w:val="left"/>
        <w:rPr>
          <w:rFonts w:ascii="宋体" w:hAnsi="宋体" w:cs="宋体" w:eastAsia="宋体" w:hint="default"/>
          <w:sz w:val="21"/>
          <w:szCs w:val="21"/>
        </w:rPr>
      </w:pPr>
      <w:r>
        <w:rPr>
          <w:rFonts w:ascii="宋体" w:hAnsi="宋体" w:cs="宋体" w:eastAsia="宋体" w:hint="default"/>
          <w:spacing w:val="-5"/>
          <w:sz w:val="21"/>
          <w:szCs w:val="21"/>
        </w:rPr>
        <w:t>计算应享有或承担的部分，调整长期股权投资的账面价值，同时增加或减少资</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10"/>
          <w:w w:val="100"/>
          <w:sz w:val="21"/>
          <w:szCs w:val="21"/>
        </w:rPr>
        <w:t>本公积（其他资本公积）。</w:t>
      </w:r>
    </w:p>
    <w:p>
      <w:pPr>
        <w:spacing w:line="240" w:lineRule="auto" w:before="0"/>
        <w:rPr>
          <w:rFonts w:ascii="宋体" w:hAnsi="宋体" w:cs="宋体" w:eastAsia="宋体" w:hint="default"/>
          <w:sz w:val="20"/>
          <w:szCs w:val="20"/>
        </w:rPr>
      </w:pPr>
    </w:p>
    <w:p>
      <w:pPr>
        <w:spacing w:line="321" w:lineRule="auto" w:before="131"/>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）损益确认</w:t>
      </w:r>
      <w:r>
        <w:rPr>
          <w:rFonts w:ascii="宋体" w:hAnsi="宋体" w:cs="宋体" w:eastAsia="宋体" w:hint="default"/>
          <w:w w:val="100"/>
          <w:sz w:val="21"/>
          <w:szCs w:val="21"/>
        </w:rPr>
        <w:t> </w:t>
      </w:r>
      <w:r>
        <w:rPr>
          <w:rFonts w:ascii="宋体" w:hAnsi="宋体" w:cs="宋体" w:eastAsia="宋体" w:hint="default"/>
          <w:spacing w:val="-5"/>
          <w:w w:val="100"/>
          <w:sz w:val="21"/>
          <w:szCs w:val="21"/>
        </w:rPr>
        <w:t>成本法下，除取得投资时实际支付的价款或对价中包含的已宣告但尚未发放的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现金股利或利润外，公司按照享有被投资单位宣告发放的现金股利或利润确认</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投资收益。</w:t>
      </w:r>
    </w:p>
    <w:p>
      <w:pPr>
        <w:spacing w:line="240" w:lineRule="auto" w:before="0"/>
        <w:rPr>
          <w:rFonts w:ascii="宋体" w:hAnsi="宋体" w:cs="宋体" w:eastAsia="宋体" w:hint="default"/>
          <w:sz w:val="20"/>
          <w:szCs w:val="20"/>
        </w:rPr>
      </w:pPr>
    </w:p>
    <w:p>
      <w:pPr>
        <w:spacing w:line="324" w:lineRule="auto" w:before="131"/>
        <w:ind w:left="3060" w:right="1679" w:firstLine="0"/>
        <w:jc w:val="left"/>
        <w:rPr>
          <w:rFonts w:ascii="宋体" w:hAnsi="宋体" w:cs="宋体" w:eastAsia="宋体" w:hint="default"/>
          <w:sz w:val="21"/>
          <w:szCs w:val="21"/>
        </w:rPr>
      </w:pPr>
      <w:r>
        <w:rPr>
          <w:rFonts w:ascii="宋体" w:hAnsi="宋体" w:cs="宋体" w:eastAsia="宋体" w:hint="default"/>
          <w:spacing w:val="-5"/>
          <w:sz w:val="21"/>
          <w:szCs w:val="21"/>
        </w:rPr>
        <w:t>权益法下，在公司确认应分担被投资单位发生的亏损时，按照以下顺序进行处</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理：首先，冲减长期股权投资的账面价值。其次，长期股权投资的账面价值不</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5"/>
          <w:w w:val="100"/>
          <w:sz w:val="21"/>
          <w:szCs w:val="21"/>
        </w:rPr>
        <w:t>足以冲减的，以其他实质上构成对被投资单位净投资的长期权益账面价值为限</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继续确认投资损失，冲减长期应收项目等的账面价值。最后，经过上述处理，</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5"/>
          <w:w w:val="100"/>
          <w:sz w:val="21"/>
          <w:szCs w:val="21"/>
        </w:rPr>
        <w:t>按照投资合同或协议约定企业仍承担额外义务的，按预计承担的义务确认预计</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负债，计入当期投资损失。</w:t>
      </w:r>
      <w:r>
        <w:rPr>
          <w:rFonts w:ascii="宋体" w:hAnsi="宋体" w:cs="宋体" w:eastAsia="宋体" w:hint="default"/>
          <w:w w:val="100"/>
          <w:sz w:val="21"/>
          <w:szCs w:val="21"/>
        </w:rPr>
        <w:t> </w:t>
      </w:r>
      <w:r>
        <w:rPr>
          <w:rFonts w:ascii="宋体" w:hAnsi="宋体" w:cs="宋体" w:eastAsia="宋体" w:hint="default"/>
          <w:spacing w:val="-5"/>
          <w:sz w:val="21"/>
          <w:szCs w:val="21"/>
        </w:rPr>
        <w:t>被投资单位以后期间实现盈利的，公司在扣除未确认的亏损分担额后，按与上</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述相反的顺序处理，减记已确认预计负债的账面余额、恢复其他实质上构成对</w:t>
      </w:r>
    </w:p>
    <w:p>
      <w:pPr>
        <w:spacing w:line="321" w:lineRule="auto" w:before="21"/>
        <w:ind w:left="3060" w:right="1679" w:firstLine="0"/>
        <w:jc w:val="left"/>
        <w:rPr>
          <w:rFonts w:ascii="宋体" w:hAnsi="宋体" w:cs="宋体" w:eastAsia="宋体" w:hint="default"/>
          <w:sz w:val="21"/>
          <w:szCs w:val="21"/>
        </w:rPr>
      </w:pPr>
      <w:r>
        <w:rPr>
          <w:rFonts w:ascii="宋体" w:hAnsi="宋体" w:cs="宋体" w:eastAsia="宋体" w:hint="default"/>
          <w:sz w:val="21"/>
          <w:szCs w:val="21"/>
        </w:rPr>
        <w:t>被投资单位净投资的长期权益及长期股权投资的账面价值，同时确认投资收</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益。</w:t>
      </w:r>
    </w:p>
    <w:p>
      <w:pPr>
        <w:spacing w:line="240" w:lineRule="auto" w:before="0"/>
        <w:rPr>
          <w:rFonts w:ascii="宋体" w:hAnsi="宋体" w:cs="宋体" w:eastAsia="宋体" w:hint="default"/>
          <w:sz w:val="20"/>
          <w:szCs w:val="20"/>
        </w:rPr>
      </w:pPr>
    </w:p>
    <w:p>
      <w:pPr>
        <w:tabs>
          <w:tab w:pos="3055" w:val="left" w:leader="none"/>
        </w:tabs>
        <w:spacing w:line="324" w:lineRule="auto" w:before="131"/>
        <w:ind w:left="3060" w:right="1700" w:hanging="54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被投资单位具有共同控制、重大影响的依据</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按照合同约定对某项经济活动所共有的控制，仅在与该项经济活动相关的重要</w:t>
      </w:r>
      <w:r>
        <w:rPr>
          <w:rFonts w:ascii="宋体" w:hAnsi="宋体" w:cs="宋体" w:eastAsia="宋体" w:hint="default"/>
          <w:w w:val="100"/>
          <w:sz w:val="21"/>
          <w:szCs w:val="21"/>
        </w:rPr>
        <w:t> </w:t>
      </w:r>
      <w:r>
        <w:rPr>
          <w:rFonts w:ascii="宋体" w:hAnsi="宋体" w:cs="宋体" w:eastAsia="宋体" w:hint="default"/>
          <w:spacing w:val="-5"/>
          <w:w w:val="100"/>
          <w:sz w:val="21"/>
          <w:szCs w:val="21"/>
        </w:rPr>
        <w:t>财务和经营决策需要分享控制权的投资方一致同意时存在，则视为与其他方对</w:t>
      </w:r>
      <w:r>
        <w:rPr>
          <w:rFonts w:ascii="宋体" w:hAnsi="宋体" w:cs="宋体" w:eastAsia="宋体" w:hint="default"/>
          <w:w w:val="100"/>
          <w:sz w:val="21"/>
          <w:szCs w:val="21"/>
        </w:rPr>
        <w:t> </w:t>
      </w:r>
      <w:r>
        <w:rPr>
          <w:rFonts w:ascii="宋体" w:hAnsi="宋体" w:cs="宋体" w:eastAsia="宋体" w:hint="default"/>
          <w:spacing w:val="-2"/>
          <w:sz w:val="21"/>
          <w:szCs w:val="21"/>
        </w:rPr>
        <w:t>被投资单位实施共同控制；对一个企业的财务和经营决策有参与决策的权力，</w:t>
      </w:r>
      <w:r>
        <w:rPr>
          <w:rFonts w:ascii="宋体" w:hAnsi="宋体" w:cs="宋体" w:eastAsia="宋体" w:hint="default"/>
          <w:w w:val="100"/>
          <w:sz w:val="21"/>
          <w:szCs w:val="21"/>
        </w:rPr>
        <w:t> </w:t>
      </w:r>
      <w:r>
        <w:rPr>
          <w:rFonts w:ascii="宋体" w:hAnsi="宋体" w:cs="宋体" w:eastAsia="宋体" w:hint="default"/>
          <w:spacing w:val="-5"/>
          <w:w w:val="100"/>
          <w:sz w:val="21"/>
          <w:szCs w:val="21"/>
        </w:rPr>
        <w:t>但并不能够控制或者与其他方一起共同控制这些政策的制定，则视为投资企业</w:t>
      </w:r>
      <w:r>
        <w:rPr>
          <w:rFonts w:ascii="宋体" w:hAnsi="宋体" w:cs="宋体" w:eastAsia="宋体" w:hint="default"/>
          <w:w w:val="100"/>
          <w:sz w:val="21"/>
          <w:szCs w:val="21"/>
        </w:rPr>
        <w:t> </w:t>
      </w:r>
      <w:r>
        <w:rPr>
          <w:rFonts w:ascii="宋体" w:hAnsi="宋体" w:cs="宋体" w:eastAsia="宋体" w:hint="default"/>
          <w:sz w:val="21"/>
          <w:szCs w:val="21"/>
        </w:rPr>
        <w:t>能够对被投资单位施加重大影响。</w:t>
      </w:r>
    </w:p>
    <w:p>
      <w:pPr>
        <w:spacing w:line="240" w:lineRule="auto" w:before="0"/>
        <w:rPr>
          <w:rFonts w:ascii="宋体" w:hAnsi="宋体" w:cs="宋体" w:eastAsia="宋体" w:hint="default"/>
          <w:sz w:val="20"/>
          <w:szCs w:val="20"/>
        </w:rPr>
      </w:pPr>
    </w:p>
    <w:p>
      <w:pPr>
        <w:tabs>
          <w:tab w:pos="3055" w:val="left" w:leader="none"/>
        </w:tabs>
        <w:spacing w:before="158"/>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减值准备计提</w:t>
      </w:r>
      <w:r>
        <w:rPr>
          <w:rFonts w:ascii="宋体" w:hAnsi="宋体" w:cs="宋体" w:eastAsia="宋体" w:hint="default"/>
          <w:sz w:val="21"/>
          <w:szCs w:val="21"/>
        </w:rPr>
      </w:r>
    </w:p>
    <w:p>
      <w:pPr>
        <w:spacing w:line="350" w:lineRule="auto" w:before="126"/>
        <w:ind w:left="3060" w:right="1679" w:firstLine="0"/>
        <w:jc w:val="left"/>
        <w:rPr>
          <w:rFonts w:ascii="宋体" w:hAnsi="宋体" w:cs="宋体" w:eastAsia="宋体" w:hint="default"/>
          <w:sz w:val="21"/>
          <w:szCs w:val="21"/>
        </w:rPr>
      </w:pPr>
      <w:r>
        <w:rPr>
          <w:rFonts w:ascii="宋体" w:hAnsi="宋体" w:cs="宋体" w:eastAsia="宋体" w:hint="default"/>
          <w:spacing w:val="-5"/>
          <w:sz w:val="21"/>
          <w:szCs w:val="21"/>
        </w:rPr>
        <w:t>重大影响以下的、在活跃市场中没有报价、公允价值不能可靠计量的长期股权</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w w:val="100"/>
          <w:sz w:val="21"/>
          <w:szCs w:val="21"/>
        </w:rPr>
        <w:t>投资，其减值损失是根据其账面价值与按类似金融资产当时市场收益率对未来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现金流量折现确定的现值之间的差额进行确定。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除因企业合并形成的商誉以外的存在减值迹象的其他长期股权投资，如果可收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回金额的计量结果表明，该长期股权投资的可收回金额低于其账面价值的，将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差额确认为减值损失。</w:t>
      </w:r>
      <w:r>
        <w:rPr>
          <w:rFonts w:ascii="宋体" w:hAnsi="宋体" w:cs="宋体" w:eastAsia="宋体" w:hint="default"/>
          <w:w w:val="100"/>
          <w:sz w:val="21"/>
          <w:szCs w:val="21"/>
        </w:rPr>
        <w:t> </w:t>
      </w:r>
      <w:r>
        <w:rPr>
          <w:rFonts w:ascii="宋体" w:hAnsi="宋体" w:cs="宋体" w:eastAsia="宋体" w:hint="default"/>
          <w:sz w:val="21"/>
          <w:szCs w:val="21"/>
        </w:rPr>
        <w:t>因企业合并形成的商誉，无论是否存在减值迹象，每年都进行减值测试。</w:t>
      </w:r>
      <w:r>
        <w:rPr>
          <w:rFonts w:ascii="宋体" w:hAnsi="宋体" w:cs="宋体" w:eastAsia="宋体" w:hint="default"/>
          <w:w w:val="100"/>
          <w:sz w:val="21"/>
          <w:szCs w:val="21"/>
        </w:rPr>
        <w:t> </w:t>
      </w:r>
      <w:r>
        <w:rPr>
          <w:rFonts w:ascii="宋体" w:hAnsi="宋体" w:cs="宋体" w:eastAsia="宋体" w:hint="default"/>
          <w:sz w:val="21"/>
          <w:szCs w:val="21"/>
        </w:rPr>
        <w:t>长期股权投资减值损失一经确认，不再转回。</w:t>
      </w:r>
    </w:p>
    <w:p>
      <w:pPr>
        <w:spacing w:after="0" w:line="350" w:lineRule="auto"/>
        <w:jc w:val="left"/>
        <w:rPr>
          <w:rFonts w:ascii="宋体" w:hAnsi="宋体" w:cs="宋体" w:eastAsia="宋体" w:hint="default"/>
          <w:sz w:val="21"/>
          <w:szCs w:val="21"/>
        </w:rPr>
        <w:sectPr>
          <w:footerReference w:type="default" r:id="rId105"/>
          <w:pgSz w:w="11910" w:h="16840"/>
          <w:pgMar w:footer="975" w:header="853" w:top="1280" w:bottom="1160" w:left="0" w:right="0"/>
          <w:pgNumType w:start="81"/>
        </w:sectPr>
      </w:pPr>
    </w:p>
    <w:p>
      <w:pPr>
        <w:spacing w:line="240" w:lineRule="auto" w:before="7"/>
        <w:rPr>
          <w:rFonts w:ascii="宋体" w:hAnsi="宋体" w:cs="宋体" w:eastAsia="宋体" w:hint="default"/>
          <w:sz w:val="15"/>
          <w:szCs w:val="15"/>
        </w:rPr>
      </w:pPr>
    </w:p>
    <w:p>
      <w:pPr>
        <w:spacing w:before="36"/>
        <w:ind w:left="1786"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十三</w:t>
      </w:r>
      <w:r>
        <w:rPr>
          <w:rFonts w:ascii="宋体" w:hAnsi="宋体" w:cs="宋体" w:eastAsia="宋体" w:hint="default"/>
          <w:b/>
          <w:bCs/>
          <w:sz w:val="21"/>
          <w:szCs w:val="21"/>
        </w:rPr>
        <w:t>)</w:t>
      </w:r>
      <w:r>
        <w:rPr>
          <w:rFonts w:ascii="宋体" w:hAnsi="宋体" w:cs="宋体" w:eastAsia="宋体" w:hint="default"/>
          <w:b/>
          <w:bCs/>
          <w:spacing w:val="-12"/>
          <w:sz w:val="21"/>
          <w:szCs w:val="21"/>
        </w:rPr>
        <w:t> </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348" w:lineRule="auto" w:before="126"/>
        <w:ind w:left="2518" w:right="1679" w:firstLine="0"/>
        <w:jc w:val="left"/>
        <w:rPr>
          <w:rFonts w:ascii="宋体" w:hAnsi="宋体" w:cs="宋体" w:eastAsia="宋体" w:hint="default"/>
          <w:sz w:val="21"/>
          <w:szCs w:val="21"/>
        </w:rPr>
      </w:pPr>
      <w:r>
        <w:rPr>
          <w:rFonts w:ascii="宋体" w:hAnsi="宋体" w:cs="宋体" w:eastAsia="宋体" w:hint="default"/>
          <w:spacing w:val="-1"/>
          <w:sz w:val="21"/>
          <w:szCs w:val="21"/>
        </w:rPr>
        <w:t>投资性房地产是指为赚取租金或资本增值，或两者兼有而持有的房地产，包括已出</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租的土地使用权、持有并准备增值后转让的土地使用权、已出租的建筑物。</w:t>
      </w:r>
      <w:r>
        <w:rPr>
          <w:rFonts w:ascii="宋体" w:hAnsi="宋体" w:cs="宋体" w:eastAsia="宋体" w:hint="default"/>
          <w:w w:val="100"/>
          <w:sz w:val="21"/>
          <w:szCs w:val="21"/>
        </w:rPr>
        <w:t> </w:t>
      </w:r>
      <w:r>
        <w:rPr>
          <w:rFonts w:ascii="宋体" w:hAnsi="宋体" w:cs="宋体" w:eastAsia="宋体" w:hint="default"/>
          <w:spacing w:val="-1"/>
          <w:sz w:val="21"/>
          <w:szCs w:val="21"/>
        </w:rPr>
        <w:t>公司对现有投资性房地产采用成本模式计量。对按照成本模式计量的投资性房地产</w:t>
      </w:r>
    </w:p>
    <w:p>
      <w:pPr>
        <w:spacing w:line="350" w:lineRule="auto" w:before="31"/>
        <w:ind w:left="2518" w:right="1679" w:firstLine="0"/>
        <w:jc w:val="left"/>
        <w:rPr>
          <w:rFonts w:ascii="宋体" w:hAnsi="宋体" w:cs="宋体" w:eastAsia="宋体" w:hint="default"/>
          <w:sz w:val="21"/>
          <w:szCs w:val="21"/>
        </w:rPr>
      </w:pPr>
      <w:r>
        <w:rPr>
          <w:rFonts w:ascii="宋体" w:hAnsi="宋体" w:cs="宋体" w:eastAsia="宋体" w:hint="default"/>
          <w:spacing w:val="-1"/>
          <w:sz w:val="21"/>
          <w:szCs w:val="21"/>
        </w:rPr>
        <w:t>－出租用建筑物采用与本公司固定资产相同的折旧政策，出租用土地使用权按与无</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形资产相同的摊销政策。</w:t>
      </w:r>
      <w:r>
        <w:rPr>
          <w:rFonts w:ascii="宋体" w:hAnsi="宋体" w:cs="宋体" w:eastAsia="宋体" w:hint="default"/>
          <w:w w:val="100"/>
          <w:sz w:val="21"/>
          <w:szCs w:val="21"/>
        </w:rPr>
        <w:t> </w:t>
      </w:r>
      <w:r>
        <w:rPr>
          <w:rFonts w:ascii="宋体" w:hAnsi="宋体" w:cs="宋体" w:eastAsia="宋体" w:hint="default"/>
          <w:spacing w:val="-1"/>
          <w:sz w:val="21"/>
          <w:szCs w:val="21"/>
        </w:rPr>
        <w:t>公司对存在减值迹象的，估计其可收回金额，可收回金额低于其账面价值的，确认</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相应的减值损失。</w:t>
      </w:r>
    </w:p>
    <w:p>
      <w:pPr>
        <w:spacing w:line="700" w:lineRule="auto" w:before="27"/>
        <w:ind w:left="1786" w:right="4861" w:firstLine="731"/>
        <w:jc w:val="left"/>
        <w:rPr>
          <w:rFonts w:ascii="宋体" w:hAnsi="宋体" w:cs="宋体" w:eastAsia="宋体" w:hint="default"/>
          <w:sz w:val="21"/>
          <w:szCs w:val="21"/>
        </w:rPr>
      </w:pPr>
      <w:r>
        <w:rPr>
          <w:rFonts w:ascii="宋体" w:hAnsi="宋体" w:cs="宋体" w:eastAsia="宋体" w:hint="default"/>
          <w:spacing w:val="-2"/>
          <w:sz w:val="21"/>
          <w:szCs w:val="21"/>
        </w:rPr>
        <w:t>投资性房地产减值损失一经确认，不再转回。</w:t>
      </w:r>
      <w:r>
        <w:rPr>
          <w:rFonts w:ascii="宋体" w:hAnsi="宋体" w:cs="宋体" w:eastAsia="宋体" w:hint="default"/>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十四</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3055" w:val="left" w:leader="none"/>
        </w:tabs>
        <w:spacing w:line="348" w:lineRule="auto" w:before="121"/>
        <w:ind w:left="3060" w:right="1798" w:hanging="543"/>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固定资产确认条件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固定资产指为生产商品、提供劳务、出租或经营管理而持有，并且使用寿命超</w:t>
      </w:r>
      <w:r>
        <w:rPr>
          <w:rFonts w:ascii="宋体" w:hAnsi="宋体" w:cs="宋体" w:eastAsia="宋体" w:hint="default"/>
          <w:w w:val="100"/>
          <w:sz w:val="21"/>
          <w:szCs w:val="21"/>
        </w:rPr>
        <w:t> </w:t>
      </w:r>
      <w:r>
        <w:rPr>
          <w:rFonts w:ascii="宋体" w:hAnsi="宋体" w:cs="宋体" w:eastAsia="宋体" w:hint="default"/>
          <w:sz w:val="21"/>
          <w:szCs w:val="21"/>
        </w:rPr>
        <w:t>过一个会计年度的有形资产。固定资产在同时满足下列条件时予以确认：</w:t>
      </w:r>
    </w:p>
    <w:p>
      <w:pPr>
        <w:spacing w:before="31"/>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）与该固定资产有关的经济利益很可能流入企业；</w:t>
      </w:r>
    </w:p>
    <w:p>
      <w:pPr>
        <w:spacing w:before="126"/>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）该固定资产的成本能够可靠地计量。</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3055" w:val="left" w:leader="none"/>
        </w:tabs>
        <w:spacing w:line="348" w:lineRule="auto" w:before="0"/>
        <w:ind w:left="3060" w:right="1794"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融资租入固定资产的认定依据、计价方法</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公司与租赁方所签订的租赁协议条款中规定了下列条件之一的，确认为融资租</w:t>
      </w:r>
      <w:r>
        <w:rPr>
          <w:rFonts w:ascii="宋体" w:hAnsi="宋体" w:cs="宋体" w:eastAsia="宋体" w:hint="default"/>
          <w:w w:val="100"/>
          <w:sz w:val="21"/>
          <w:szCs w:val="21"/>
        </w:rPr>
        <w:t> </w:t>
      </w:r>
      <w:r>
        <w:rPr>
          <w:rFonts w:ascii="宋体" w:hAnsi="宋体" w:cs="宋体" w:eastAsia="宋体" w:hint="default"/>
          <w:sz w:val="21"/>
          <w:szCs w:val="21"/>
        </w:rPr>
        <w:t>入资产：</w:t>
      </w:r>
    </w:p>
    <w:p>
      <w:pPr>
        <w:spacing w:before="31"/>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）租赁期满后租赁资产的所有权归属于本公司；</w:t>
      </w:r>
    </w:p>
    <w:p>
      <w:pPr>
        <w:spacing w:line="348" w:lineRule="auto" w:before="126"/>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2</w:t>
      </w:r>
      <w:r>
        <w:rPr>
          <w:rFonts w:ascii="宋体" w:hAnsi="宋体" w:cs="宋体" w:eastAsia="宋体" w:hint="default"/>
          <w:spacing w:val="-1"/>
          <w:sz w:val="21"/>
          <w:szCs w:val="21"/>
        </w:rPr>
        <w:t>）公司具有购买资产的选择权，购买价款远低于行使选择权时该资产的公</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允价值；</w:t>
      </w:r>
    </w:p>
    <w:p>
      <w:pPr>
        <w:spacing w:before="31"/>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）租赁期占所租赁资产使用寿命的大部分；</w:t>
      </w:r>
    </w:p>
    <w:p>
      <w:pPr>
        <w:spacing w:line="348" w:lineRule="auto" w:before="126"/>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4</w:t>
      </w:r>
      <w:r>
        <w:rPr>
          <w:rFonts w:ascii="宋体" w:hAnsi="宋体" w:cs="宋体" w:eastAsia="宋体" w:hint="default"/>
          <w:spacing w:val="-1"/>
          <w:sz w:val="21"/>
          <w:szCs w:val="21"/>
        </w:rPr>
        <w:t>）租赁开始日的最低租赁付款额现值，与该资产的公允价值不存在较大的</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差异。</w:t>
      </w:r>
      <w:r>
        <w:rPr>
          <w:rFonts w:ascii="宋体" w:hAnsi="宋体" w:cs="宋体" w:eastAsia="宋体" w:hint="default"/>
          <w:spacing w:val="-102"/>
          <w:sz w:val="21"/>
          <w:szCs w:val="21"/>
        </w:rPr>
        <w:t> </w:t>
      </w:r>
      <w:r>
        <w:rPr>
          <w:rFonts w:ascii="宋体" w:hAnsi="宋体" w:cs="宋体" w:eastAsia="宋体" w:hint="default"/>
          <w:spacing w:val="-5"/>
          <w:w w:val="100"/>
          <w:sz w:val="21"/>
          <w:szCs w:val="21"/>
        </w:rPr>
        <w:t>公司在承租开始日，将租赁资产公允价值与最低租赁付款额现值两者中较低者</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作为租入资产的入账价值，将最低租赁付款额作为长期应付款的入账价值，其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差额作为未确认的融资费用。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tabs>
          <w:tab w:pos="3055" w:val="left" w:leader="none"/>
        </w:tabs>
        <w:spacing w:line="350" w:lineRule="auto" w:before="0"/>
        <w:ind w:left="3060" w:right="1798" w:hanging="54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各类固定资产的折旧方法</w:t>
      </w:r>
      <w:r>
        <w:rPr>
          <w:rFonts w:ascii="宋体" w:hAnsi="宋体" w:cs="宋体" w:eastAsia="宋体" w:hint="default"/>
          <w:b/>
          <w:bCs/>
          <w:w w:val="100"/>
          <w:sz w:val="21"/>
          <w:szCs w:val="21"/>
        </w:rPr>
        <w:t> </w:t>
      </w:r>
      <w:r>
        <w:rPr>
          <w:rFonts w:ascii="宋体" w:hAnsi="宋体" w:cs="宋体" w:eastAsia="宋体" w:hint="default"/>
          <w:spacing w:val="-5"/>
          <w:sz w:val="21"/>
          <w:szCs w:val="21"/>
        </w:rPr>
        <w:t>固定资产折旧采用年限平均法分类计提，根据固定资产类别、预计使用寿命和</w:t>
      </w:r>
    </w:p>
    <w:p>
      <w:pPr>
        <w:spacing w:after="0" w:line="350"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sz w:val="15"/>
          <w:szCs w:val="15"/>
        </w:rPr>
      </w:pPr>
    </w:p>
    <w:p>
      <w:pPr>
        <w:spacing w:before="36"/>
        <w:ind w:left="3060" w:right="0" w:firstLine="0"/>
        <w:jc w:val="both"/>
        <w:rPr>
          <w:rFonts w:ascii="宋体" w:hAnsi="宋体" w:cs="宋体" w:eastAsia="宋体" w:hint="default"/>
          <w:sz w:val="21"/>
          <w:szCs w:val="21"/>
        </w:rPr>
      </w:pPr>
      <w:r>
        <w:rPr>
          <w:rFonts w:ascii="宋体" w:hAnsi="宋体" w:cs="宋体" w:eastAsia="宋体" w:hint="default"/>
          <w:sz w:val="21"/>
          <w:szCs w:val="21"/>
        </w:rPr>
        <w:t>预计净残值率确定折旧率。</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line="350" w:lineRule="auto" w:before="0"/>
        <w:ind w:left="306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融资租赁方式租入的固定资产，能合理确定租赁期届满时将会取得租赁资产所</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有权的，在租赁资产尚可使用年限内计提折旧；无法合理确定租赁期届满时能</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w w:val="100"/>
          <w:sz w:val="21"/>
          <w:szCs w:val="21"/>
        </w:rPr>
        <w:t>够取得租赁资产所有权的，在租赁期与租赁资产尚可使用年限两者中较短的期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间内计提折旧。</w:t>
      </w:r>
    </w:p>
    <w:p>
      <w:pPr>
        <w:spacing w:line="240" w:lineRule="auto" w:before="0"/>
        <w:rPr>
          <w:rFonts w:ascii="宋体" w:hAnsi="宋体" w:cs="宋体" w:eastAsia="宋体" w:hint="default"/>
          <w:sz w:val="20"/>
          <w:szCs w:val="20"/>
        </w:rPr>
      </w:pPr>
    </w:p>
    <w:p>
      <w:pPr>
        <w:spacing w:before="168"/>
        <w:ind w:left="3060" w:right="0" w:firstLine="0"/>
        <w:jc w:val="both"/>
        <w:rPr>
          <w:rFonts w:ascii="宋体" w:hAnsi="宋体" w:cs="宋体" w:eastAsia="宋体" w:hint="default"/>
          <w:sz w:val="21"/>
          <w:szCs w:val="21"/>
        </w:rPr>
      </w:pPr>
      <w:r>
        <w:rPr/>
        <w:pict>
          <v:shape style="position:absolute;margin-left:252.410004pt;margin-top:45.143673pt;width:.48pt;height:.12pt;mso-position-horizontal-relative:page;mso-position-vertical-relative:paragraph;z-index:-1144144" type="#_x0000_t75" stroked="false">
            <v:imagedata r:id="rId106" o:title=""/>
          </v:shape>
        </w:pict>
      </w:r>
      <w:r>
        <w:rPr/>
        <w:pict>
          <v:shape style="position:absolute;margin-left:323.350006pt;margin-top:45.143673pt;width:.48001pt;height:.12pt;mso-position-horizontal-relative:page;mso-position-vertical-relative:paragraph;z-index:-1144120" type="#_x0000_t75" stroked="false">
            <v:imagedata r:id="rId106" o:title=""/>
          </v:shape>
        </w:pict>
      </w:r>
      <w:r>
        <w:rPr/>
        <w:pict>
          <v:shape style="position:absolute;margin-left:401.709991pt;margin-top:45.143673pt;width:.47998pt;height:.12pt;mso-position-horizontal-relative:page;mso-position-vertical-relative:paragraph;z-index:-1144096" type="#_x0000_t75" stroked="false">
            <v:imagedata r:id="rId106" o:title=""/>
          </v:shape>
        </w:pict>
      </w:r>
      <w:r>
        <w:rPr/>
        <w:pict>
          <v:group style="position:absolute;margin-left:153.860001pt;margin-top:63.893696pt;width:347.6pt;height:.5pt;mso-position-horizontal-relative:page;mso-position-vertical-relative:paragraph;z-index:-1144072" coordorigin="3077,1278" coordsize="6952,10">
            <v:shape style="position:absolute;left:3077;top:1278;width:1971;height:10" type="#_x0000_t75" stroked="false">
              <v:imagedata r:id="rId107" o:title=""/>
            </v:shape>
            <v:shape style="position:absolute;left:5043;top:1278;width:2991;height:10" type="#_x0000_t75" stroked="false">
              <v:imagedata r:id="rId108" o:title=""/>
            </v:shape>
            <v:shape style="position:absolute;left:8029;top:1278;width:2000;height:10" type="#_x0000_t75" stroked="false">
              <v:imagedata r:id="rId109" o:title=""/>
            </v:shape>
            <w10:wrap type="none"/>
          </v:group>
        </w:pict>
      </w:r>
      <w:r>
        <w:rPr/>
        <w:pict>
          <v:group style="position:absolute;margin-left:153.860001pt;margin-top:83.213692pt;width:347.6pt;height:.5pt;mso-position-horizontal-relative:page;mso-position-vertical-relative:paragraph;z-index:-1144048" coordorigin="3077,1664" coordsize="6952,10">
            <v:shape style="position:absolute;left:3077;top:1664;width:1971;height:10" type="#_x0000_t75" stroked="false">
              <v:imagedata r:id="rId107" o:title=""/>
            </v:shape>
            <v:shape style="position:absolute;left:5043;top:1664;width:2991;height:10" type="#_x0000_t75" stroked="false">
              <v:imagedata r:id="rId110" o:title=""/>
            </v:shape>
            <v:shape style="position:absolute;left:8029;top:1664;width:2000;height:10" type="#_x0000_t75" stroked="false">
              <v:imagedata r:id="rId111" o:title=""/>
            </v:shape>
            <w10:wrap type="none"/>
          </v:group>
        </w:pict>
      </w:r>
      <w:r>
        <w:rPr/>
        <w:pict>
          <v:group style="position:absolute;margin-left:153.860001pt;margin-top:102.413635pt;width:347.6pt;height:.5pt;mso-position-horizontal-relative:page;mso-position-vertical-relative:paragraph;z-index:-1144024" coordorigin="3077,2048" coordsize="6952,10">
            <v:shape style="position:absolute;left:3077;top:2048;width:1971;height:10" type="#_x0000_t75" stroked="false">
              <v:imagedata r:id="rId107" o:title=""/>
            </v:shape>
            <v:shape style="position:absolute;left:5043;top:2048;width:2991;height:10" type="#_x0000_t75" stroked="false">
              <v:imagedata r:id="rId110" o:title=""/>
            </v:shape>
            <v:shape style="position:absolute;left:8029;top:2048;width:2000;height:10" type="#_x0000_t75" stroked="false">
              <v:imagedata r:id="rId111" o:title=""/>
            </v:shape>
            <w10:wrap type="none"/>
          </v:group>
        </w:pict>
      </w:r>
      <w:r>
        <w:rPr>
          <w:rFonts w:ascii="宋体" w:hAnsi="宋体" w:cs="宋体" w:eastAsia="宋体" w:hint="default"/>
          <w:sz w:val="21"/>
          <w:szCs w:val="21"/>
        </w:rPr>
        <w:t>各类固定资产折旧年限和年折旧率如下：</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tbl>
      <w:tblPr>
        <w:tblW w:w="0" w:type="auto"/>
        <w:jc w:val="left"/>
        <w:tblInd w:w="3062" w:type="dxa"/>
        <w:tblLayout w:type="fixed"/>
        <w:tblCellMar>
          <w:top w:w="0" w:type="dxa"/>
          <w:left w:w="0" w:type="dxa"/>
          <w:bottom w:w="0" w:type="dxa"/>
          <w:right w:w="0" w:type="dxa"/>
        </w:tblCellMar>
        <w:tblLook w:val="01E0"/>
      </w:tblPr>
      <w:tblGrid>
        <w:gridCol w:w="1990"/>
        <w:gridCol w:w="1419"/>
        <w:gridCol w:w="1567"/>
        <w:gridCol w:w="1990"/>
      </w:tblGrid>
      <w:tr>
        <w:trPr>
          <w:trHeight w:val="409" w:hRule="exact"/>
        </w:trPr>
        <w:tc>
          <w:tcPr>
            <w:tcW w:w="1990"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316" w:right="0"/>
              <w:jc w:val="left"/>
              <w:rPr>
                <w:rFonts w:ascii="宋体" w:hAnsi="宋体" w:cs="宋体" w:eastAsia="宋体" w:hint="default"/>
                <w:sz w:val="21"/>
                <w:szCs w:val="21"/>
              </w:rPr>
            </w:pPr>
            <w:r>
              <w:rPr>
                <w:rFonts w:ascii="宋体" w:hAnsi="宋体" w:cs="宋体" w:eastAsia="宋体" w:hint="default"/>
                <w:sz w:val="21"/>
                <w:szCs w:val="21"/>
              </w:rPr>
              <w:t>固定资产类别</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235" w:right="0"/>
              <w:jc w:val="left"/>
              <w:rPr>
                <w:rFonts w:ascii="宋体" w:hAnsi="宋体" w:cs="宋体" w:eastAsia="宋体" w:hint="default"/>
                <w:sz w:val="21"/>
                <w:szCs w:val="21"/>
              </w:rPr>
            </w:pPr>
            <w:r>
              <w:rPr>
                <w:rFonts w:ascii="宋体" w:hAnsi="宋体" w:cs="宋体" w:eastAsia="宋体" w:hint="default"/>
                <w:sz w:val="21"/>
                <w:szCs w:val="21"/>
              </w:rPr>
              <w:t>折旧年限</w:t>
            </w:r>
          </w:p>
        </w:tc>
        <w:tc>
          <w:tcPr>
            <w:tcW w:w="156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129" w:right="0"/>
              <w:jc w:val="left"/>
              <w:rPr>
                <w:rFonts w:ascii="宋体" w:hAnsi="宋体" w:cs="宋体" w:eastAsia="宋体" w:hint="default"/>
                <w:sz w:val="21"/>
                <w:szCs w:val="21"/>
              </w:rPr>
            </w:pPr>
            <w:r>
              <w:rPr>
                <w:rFonts w:ascii="宋体" w:hAnsi="宋体" w:cs="宋体" w:eastAsia="宋体" w:hint="default"/>
                <w:sz w:val="21"/>
                <w:szCs w:val="21"/>
              </w:rPr>
              <w:t>残值率（</w:t>
            </w:r>
            <w:r>
              <w:rPr>
                <w:rFonts w:ascii="Calibri" w:hAnsi="Calibri" w:cs="Calibri" w:eastAsia="Calibri" w:hint="default"/>
                <w:sz w:val="21"/>
                <w:szCs w:val="21"/>
              </w:rPr>
              <w:t>%</w:t>
            </w:r>
            <w:r>
              <w:rPr>
                <w:rFonts w:ascii="宋体" w:hAnsi="宋体" w:cs="宋体" w:eastAsia="宋体" w:hint="default"/>
                <w:sz w:val="21"/>
                <w:szCs w:val="21"/>
              </w:rPr>
              <w:t>）</w:t>
            </w:r>
          </w:p>
        </w:tc>
        <w:tc>
          <w:tcPr>
            <w:tcW w:w="1990"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235"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382" w:hRule="exact"/>
        </w:trPr>
        <w:tc>
          <w:tcPr>
            <w:tcW w:w="199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4"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6"/>
              <w:jc w:val="right"/>
              <w:rPr>
                <w:rFonts w:ascii="Calibri" w:hAnsi="Calibri" w:cs="Calibri" w:eastAsia="Calibri" w:hint="default"/>
                <w:sz w:val="21"/>
                <w:szCs w:val="21"/>
              </w:rPr>
            </w:pPr>
            <w:r>
              <w:rPr>
                <w:rFonts w:ascii="Calibri"/>
                <w:spacing w:val="-2"/>
                <w:sz w:val="21"/>
              </w:rPr>
              <w:t>25</w:t>
            </w:r>
            <w:r>
              <w:rPr>
                <w:rFonts w:ascii="Calibri"/>
                <w:sz w:val="21"/>
              </w:rPr>
            </w:r>
          </w:p>
        </w:tc>
        <w:tc>
          <w:tcPr>
            <w:tcW w:w="156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4"/>
              <w:jc w:val="right"/>
              <w:rPr>
                <w:rFonts w:ascii="Calibri" w:hAnsi="Calibri" w:cs="Calibri" w:eastAsia="Calibri" w:hint="default"/>
                <w:sz w:val="21"/>
                <w:szCs w:val="21"/>
              </w:rPr>
            </w:pPr>
            <w:r>
              <w:rPr>
                <w:rFonts w:ascii="Calibri"/>
                <w:w w:val="100"/>
                <w:sz w:val="21"/>
              </w:rPr>
              <w:t>4</w:t>
            </w:r>
          </w:p>
        </w:tc>
        <w:tc>
          <w:tcPr>
            <w:tcW w:w="19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99"/>
              <w:jc w:val="right"/>
              <w:rPr>
                <w:rFonts w:ascii="Calibri" w:hAnsi="Calibri" w:cs="Calibri" w:eastAsia="Calibri" w:hint="default"/>
                <w:sz w:val="21"/>
                <w:szCs w:val="21"/>
              </w:rPr>
            </w:pPr>
            <w:r>
              <w:rPr>
                <w:rFonts w:ascii="Calibri"/>
                <w:spacing w:val="-1"/>
                <w:sz w:val="21"/>
              </w:rPr>
              <w:t>3.80</w:t>
            </w:r>
          </w:p>
        </w:tc>
      </w:tr>
      <w:tr>
        <w:trPr>
          <w:trHeight w:val="384" w:hRule="exact"/>
        </w:trPr>
        <w:tc>
          <w:tcPr>
            <w:tcW w:w="199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4" w:right="0"/>
              <w:jc w:val="left"/>
              <w:rPr>
                <w:rFonts w:ascii="宋体" w:hAnsi="宋体" w:cs="宋体" w:eastAsia="宋体" w:hint="default"/>
                <w:sz w:val="21"/>
                <w:szCs w:val="21"/>
              </w:rPr>
            </w:pPr>
            <w:r>
              <w:rPr>
                <w:rFonts w:ascii="宋体" w:hAnsi="宋体" w:cs="宋体" w:eastAsia="宋体" w:hint="default"/>
                <w:sz w:val="21"/>
                <w:szCs w:val="21"/>
              </w:rPr>
              <w:t>通用设备</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5"/>
              <w:jc w:val="right"/>
              <w:rPr>
                <w:rFonts w:ascii="Calibri" w:hAnsi="Calibri" w:cs="Calibri" w:eastAsia="Calibri" w:hint="default"/>
                <w:sz w:val="21"/>
                <w:szCs w:val="21"/>
              </w:rPr>
            </w:pPr>
            <w:r>
              <w:rPr>
                <w:rFonts w:ascii="Calibri"/>
                <w:w w:val="100"/>
                <w:sz w:val="21"/>
              </w:rPr>
              <w:t>5</w:t>
            </w:r>
          </w:p>
        </w:tc>
        <w:tc>
          <w:tcPr>
            <w:tcW w:w="156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4"/>
              <w:jc w:val="right"/>
              <w:rPr>
                <w:rFonts w:ascii="Calibri" w:hAnsi="Calibri" w:cs="Calibri" w:eastAsia="Calibri" w:hint="default"/>
                <w:sz w:val="21"/>
                <w:szCs w:val="21"/>
              </w:rPr>
            </w:pPr>
            <w:r>
              <w:rPr>
                <w:rFonts w:ascii="Calibri"/>
                <w:w w:val="100"/>
                <w:sz w:val="21"/>
              </w:rPr>
              <w:t>4</w:t>
            </w:r>
          </w:p>
        </w:tc>
        <w:tc>
          <w:tcPr>
            <w:tcW w:w="1990"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19.20</w:t>
            </w:r>
          </w:p>
        </w:tc>
      </w:tr>
      <w:tr>
        <w:trPr>
          <w:trHeight w:val="384" w:hRule="exact"/>
        </w:trPr>
        <w:tc>
          <w:tcPr>
            <w:tcW w:w="199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4"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5"/>
              <w:jc w:val="right"/>
              <w:rPr>
                <w:rFonts w:ascii="Calibri" w:hAnsi="Calibri" w:cs="Calibri" w:eastAsia="Calibri" w:hint="default"/>
                <w:sz w:val="21"/>
                <w:szCs w:val="21"/>
              </w:rPr>
            </w:pPr>
            <w:r>
              <w:rPr>
                <w:rFonts w:ascii="Calibri"/>
                <w:w w:val="100"/>
                <w:sz w:val="21"/>
              </w:rPr>
              <w:t>4</w:t>
            </w:r>
          </w:p>
        </w:tc>
        <w:tc>
          <w:tcPr>
            <w:tcW w:w="156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4"/>
              <w:jc w:val="right"/>
              <w:rPr>
                <w:rFonts w:ascii="Calibri" w:hAnsi="Calibri" w:cs="Calibri" w:eastAsia="Calibri" w:hint="default"/>
                <w:sz w:val="21"/>
                <w:szCs w:val="21"/>
              </w:rPr>
            </w:pPr>
            <w:r>
              <w:rPr>
                <w:rFonts w:ascii="Calibri"/>
                <w:w w:val="100"/>
                <w:sz w:val="21"/>
              </w:rPr>
              <w:t>4</w:t>
            </w:r>
          </w:p>
        </w:tc>
        <w:tc>
          <w:tcPr>
            <w:tcW w:w="1990"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24.00</w:t>
            </w:r>
          </w:p>
        </w:tc>
      </w:tr>
      <w:tr>
        <w:trPr>
          <w:trHeight w:val="384" w:hRule="exact"/>
        </w:trPr>
        <w:tc>
          <w:tcPr>
            <w:tcW w:w="199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5"/>
              <w:jc w:val="right"/>
              <w:rPr>
                <w:rFonts w:ascii="Calibri" w:hAnsi="Calibri" w:cs="Calibri" w:eastAsia="Calibri" w:hint="default"/>
                <w:sz w:val="21"/>
                <w:szCs w:val="21"/>
              </w:rPr>
            </w:pPr>
            <w:r>
              <w:rPr>
                <w:rFonts w:ascii="Calibri"/>
                <w:w w:val="100"/>
                <w:sz w:val="21"/>
              </w:rPr>
              <w:t>8</w:t>
            </w:r>
          </w:p>
        </w:tc>
        <w:tc>
          <w:tcPr>
            <w:tcW w:w="156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4"/>
              <w:jc w:val="right"/>
              <w:rPr>
                <w:rFonts w:ascii="Calibri" w:hAnsi="Calibri" w:cs="Calibri" w:eastAsia="Calibri" w:hint="default"/>
                <w:sz w:val="21"/>
                <w:szCs w:val="21"/>
              </w:rPr>
            </w:pPr>
            <w:r>
              <w:rPr>
                <w:rFonts w:ascii="Calibri"/>
                <w:w w:val="100"/>
                <w:sz w:val="21"/>
              </w:rPr>
              <w:t>4</w:t>
            </w:r>
          </w:p>
        </w:tc>
        <w:tc>
          <w:tcPr>
            <w:tcW w:w="1990"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12.00</w:t>
            </w:r>
          </w:p>
        </w:tc>
      </w:tr>
      <w:tr>
        <w:trPr>
          <w:trHeight w:val="386" w:hRule="exact"/>
        </w:trPr>
        <w:tc>
          <w:tcPr>
            <w:tcW w:w="1990"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5"/>
              <w:jc w:val="right"/>
              <w:rPr>
                <w:rFonts w:ascii="Calibri" w:hAnsi="Calibri" w:cs="Calibri" w:eastAsia="Calibri" w:hint="default"/>
                <w:sz w:val="21"/>
                <w:szCs w:val="21"/>
              </w:rPr>
            </w:pPr>
            <w:r>
              <w:rPr>
                <w:rFonts w:ascii="Calibri"/>
                <w:w w:val="100"/>
                <w:sz w:val="21"/>
              </w:rPr>
              <w:t>5</w:t>
            </w:r>
          </w:p>
        </w:tc>
        <w:tc>
          <w:tcPr>
            <w:tcW w:w="15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4"/>
              <w:jc w:val="right"/>
              <w:rPr>
                <w:rFonts w:ascii="Calibri" w:hAnsi="Calibri" w:cs="Calibri" w:eastAsia="Calibri" w:hint="default"/>
                <w:sz w:val="21"/>
                <w:szCs w:val="21"/>
              </w:rPr>
            </w:pPr>
            <w:r>
              <w:rPr>
                <w:rFonts w:ascii="Calibri"/>
                <w:w w:val="100"/>
                <w:sz w:val="21"/>
              </w:rPr>
              <w:t>4</w:t>
            </w:r>
          </w:p>
        </w:tc>
        <w:tc>
          <w:tcPr>
            <w:tcW w:w="1990"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19.20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tabs>
          <w:tab w:pos="3055" w:val="left" w:leader="none"/>
        </w:tabs>
        <w:spacing w:line="350" w:lineRule="auto" w:before="36"/>
        <w:ind w:left="3060" w:right="1794" w:hanging="543"/>
        <w:jc w:val="left"/>
        <w:rPr>
          <w:rFonts w:ascii="宋体" w:hAnsi="宋体" w:cs="宋体" w:eastAsia="宋体" w:hint="default"/>
          <w:sz w:val="21"/>
          <w:szCs w:val="21"/>
        </w:rPr>
      </w:pPr>
      <w:r>
        <w:rPr/>
        <w:pict>
          <v:group style="position:absolute;margin-left:153.860001pt;margin-top:-62.736305pt;width:347.6pt;height:.5pt;mso-position-horizontal-relative:page;mso-position-vertical-relative:paragraph;z-index:-1144000" coordorigin="3077,-1255" coordsize="6952,10">
            <v:shape style="position:absolute;left:3077;top:-1255;width:1971;height:10" type="#_x0000_t75" stroked="false">
              <v:imagedata r:id="rId107" o:title=""/>
            </v:shape>
            <v:shape style="position:absolute;left:5043;top:-1255;width:2991;height:10" type="#_x0000_t75" stroked="false">
              <v:imagedata r:id="rId108" o:title=""/>
            </v:shape>
            <v:shape style="position:absolute;left:8029;top:-1255;width:2000;height:10" type="#_x0000_t75" stroked="false">
              <v:imagedata r:id="rId109" o:title=""/>
            </v:shape>
            <w10:wrap type="none"/>
          </v:group>
        </w:pict>
      </w:r>
      <w:r>
        <w:rPr/>
        <w:pict>
          <v:group style="position:absolute;margin-left:153.860001pt;margin-top:-43.536335pt;width:347.6pt;height:.5pt;mso-position-horizontal-relative:page;mso-position-vertical-relative:paragraph;z-index:-1143976" coordorigin="3077,-871" coordsize="6952,10">
            <v:shape style="position:absolute;left:3077;top:-871;width:1971;height:10" type="#_x0000_t75" stroked="false">
              <v:imagedata r:id="rId107" o:title=""/>
            </v:shape>
            <v:shape style="position:absolute;left:5043;top:-871;width:2991;height:10" type="#_x0000_t75" stroked="false">
              <v:imagedata r:id="rId108" o:title=""/>
            </v:shape>
            <v:shape style="position:absolute;left:8029;top:-871;width:2000;height:10" type="#_x0000_t75" stroked="false">
              <v:imagedata r:id="rId109" o:title=""/>
            </v:shape>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固定资产的减值准备计提</w:t>
      </w:r>
      <w:r>
        <w:rPr>
          <w:rFonts w:ascii="宋体" w:hAnsi="宋体" w:cs="宋体" w:eastAsia="宋体" w:hint="default"/>
          <w:b/>
          <w:bCs/>
          <w:w w:val="100"/>
          <w:sz w:val="21"/>
          <w:szCs w:val="21"/>
        </w:rPr>
        <w:t> </w:t>
      </w:r>
      <w:r>
        <w:rPr>
          <w:rFonts w:ascii="宋体" w:hAnsi="宋体" w:cs="宋体" w:eastAsia="宋体" w:hint="default"/>
          <w:sz w:val="21"/>
          <w:szCs w:val="21"/>
        </w:rPr>
        <w:t>公司在每期末判断固定资产是否存在可能发生减值的迹象。</w:t>
      </w:r>
      <w:r>
        <w:rPr>
          <w:rFonts w:ascii="宋体" w:hAnsi="宋体" w:cs="宋体" w:eastAsia="宋体" w:hint="default"/>
          <w:w w:val="100"/>
          <w:sz w:val="21"/>
          <w:szCs w:val="21"/>
        </w:rPr>
        <w:t> </w:t>
      </w:r>
      <w:r>
        <w:rPr>
          <w:rFonts w:ascii="宋体" w:hAnsi="宋体" w:cs="宋体" w:eastAsia="宋体" w:hint="default"/>
          <w:spacing w:val="-5"/>
          <w:sz w:val="21"/>
          <w:szCs w:val="21"/>
        </w:rPr>
        <w:t>固定资产存在减值迹象的，估计其可收回金额。可收回金额根据固定资产的公</w:t>
      </w:r>
      <w:r>
        <w:rPr>
          <w:rFonts w:ascii="宋体" w:hAnsi="宋体" w:cs="宋体" w:eastAsia="宋体" w:hint="default"/>
          <w:w w:val="100"/>
          <w:sz w:val="21"/>
          <w:szCs w:val="21"/>
        </w:rPr>
        <w:t> </w:t>
      </w:r>
      <w:r>
        <w:rPr>
          <w:rFonts w:ascii="宋体" w:hAnsi="宋体" w:cs="宋体" w:eastAsia="宋体" w:hint="default"/>
          <w:sz w:val="21"/>
          <w:szCs w:val="21"/>
        </w:rPr>
        <w:t>允价值减去处置费用后的净额与固定资产预计未来现金流量的现值两者之间</w:t>
      </w:r>
      <w:r>
        <w:rPr>
          <w:rFonts w:ascii="宋体" w:hAnsi="宋体" w:cs="宋体" w:eastAsia="宋体" w:hint="default"/>
          <w:w w:val="100"/>
          <w:sz w:val="21"/>
          <w:szCs w:val="21"/>
        </w:rPr>
        <w:t> </w:t>
      </w:r>
      <w:r>
        <w:rPr>
          <w:rFonts w:ascii="宋体" w:hAnsi="宋体" w:cs="宋体" w:eastAsia="宋体" w:hint="default"/>
          <w:sz w:val="21"/>
          <w:szCs w:val="21"/>
        </w:rPr>
        <w:t>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当固定资产的可收回金额低于其账面价值的，将固定资产的账面价值减记至可</w:t>
      </w:r>
      <w:r>
        <w:rPr>
          <w:rFonts w:ascii="宋体" w:hAnsi="宋体" w:cs="宋体" w:eastAsia="宋体" w:hint="default"/>
          <w:w w:val="100"/>
          <w:sz w:val="21"/>
          <w:szCs w:val="21"/>
        </w:rPr>
        <w:t> </w:t>
      </w:r>
      <w:r>
        <w:rPr>
          <w:rFonts w:ascii="宋体" w:hAnsi="宋体" w:cs="宋体" w:eastAsia="宋体" w:hint="default"/>
          <w:spacing w:val="-5"/>
          <w:sz w:val="21"/>
          <w:szCs w:val="21"/>
        </w:rPr>
        <w:t>收回金额，减记的金额确认为固定资产减值损失，计入当期损益，同时计提相</w:t>
      </w:r>
      <w:r>
        <w:rPr>
          <w:rFonts w:ascii="宋体" w:hAnsi="宋体" w:cs="宋体" w:eastAsia="宋体" w:hint="default"/>
          <w:w w:val="100"/>
          <w:sz w:val="21"/>
          <w:szCs w:val="21"/>
        </w:rPr>
        <w:t> </w:t>
      </w:r>
      <w:r>
        <w:rPr>
          <w:rFonts w:ascii="宋体" w:hAnsi="宋体" w:cs="宋体" w:eastAsia="宋体" w:hint="default"/>
          <w:sz w:val="21"/>
          <w:szCs w:val="21"/>
        </w:rPr>
        <w:t>应的固定资产减值准备。</w:t>
      </w:r>
    </w:p>
    <w:p>
      <w:pPr>
        <w:spacing w:line="240" w:lineRule="auto" w:before="0"/>
        <w:rPr>
          <w:rFonts w:ascii="宋体" w:hAnsi="宋体" w:cs="宋体" w:eastAsia="宋体" w:hint="default"/>
          <w:sz w:val="20"/>
          <w:szCs w:val="20"/>
        </w:rPr>
      </w:pPr>
    </w:p>
    <w:p>
      <w:pPr>
        <w:spacing w:line="350" w:lineRule="auto" w:before="166"/>
        <w:ind w:left="3060" w:right="1793" w:firstLine="0"/>
        <w:jc w:val="both"/>
        <w:rPr>
          <w:rFonts w:ascii="宋体" w:hAnsi="宋体" w:cs="宋体" w:eastAsia="宋体" w:hint="default"/>
          <w:sz w:val="21"/>
          <w:szCs w:val="21"/>
        </w:rPr>
      </w:pPr>
      <w:r>
        <w:rPr>
          <w:rFonts w:ascii="宋体" w:hAnsi="宋体" w:cs="宋体" w:eastAsia="宋体" w:hint="default"/>
          <w:spacing w:val="-5"/>
          <w:sz w:val="21"/>
          <w:szCs w:val="21"/>
        </w:rPr>
        <w:t>固定资产减值损失确认后，减值固定资产的折旧在未来期间作相应调整，以使</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该固定资产在剩余使用寿命内，系统地分摊调整后的固定资产账面价值（扣除</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16"/>
          <w:w w:val="100"/>
          <w:sz w:val="21"/>
          <w:szCs w:val="21"/>
        </w:rPr>
        <w:t>预计净残值）。</w:t>
      </w:r>
    </w:p>
    <w:p>
      <w:pPr>
        <w:spacing w:before="0"/>
        <w:ind w:left="3060" w:right="0" w:firstLine="0"/>
        <w:jc w:val="both"/>
        <w:rPr>
          <w:rFonts w:ascii="宋体" w:hAnsi="宋体" w:cs="宋体" w:eastAsia="宋体" w:hint="default"/>
          <w:sz w:val="21"/>
          <w:szCs w:val="21"/>
        </w:rPr>
      </w:pPr>
      <w:r>
        <w:rPr>
          <w:rFonts w:ascii="宋体" w:hAnsi="宋体" w:cs="宋体" w:eastAsia="宋体" w:hint="default"/>
          <w:sz w:val="21"/>
          <w:szCs w:val="21"/>
        </w:rPr>
        <w:t>固定资产的减值损失一经确认，在以后会计期间不再转回。</w:t>
      </w:r>
    </w:p>
    <w:p>
      <w:pPr>
        <w:spacing w:after="0"/>
        <w:jc w:val="both"/>
        <w:rPr>
          <w:rFonts w:ascii="宋体" w:hAnsi="宋体" w:cs="宋体" w:eastAsia="宋体" w:hint="default"/>
          <w:sz w:val="21"/>
          <w:szCs w:val="21"/>
        </w:rPr>
        <w:sectPr>
          <w:pgSz w:w="11910" w:h="16840"/>
          <w:pgMar w:header="853" w:footer="975" w:top="1280" w:bottom="1160" w:left="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spacing w:line="340" w:lineRule="auto" w:before="36"/>
        <w:ind w:left="3060" w:right="1791" w:firstLine="0"/>
        <w:jc w:val="both"/>
        <w:rPr>
          <w:rFonts w:ascii="宋体" w:hAnsi="宋体" w:cs="宋体" w:eastAsia="宋体" w:hint="default"/>
          <w:sz w:val="21"/>
          <w:szCs w:val="21"/>
        </w:rPr>
      </w:pPr>
      <w:r>
        <w:rPr>
          <w:rFonts w:ascii="宋体" w:hAnsi="宋体" w:cs="宋体" w:eastAsia="宋体" w:hint="default"/>
          <w:spacing w:val="-4"/>
          <w:w w:val="100"/>
          <w:sz w:val="21"/>
          <w:szCs w:val="21"/>
        </w:rPr>
        <w:t>有迹象表明一项固定资产可能发生减值的，企业以单项固定资产为基础估计其</w:t>
      </w:r>
      <w:r>
        <w:rPr>
          <w:rFonts w:ascii="宋体" w:hAnsi="宋体" w:cs="宋体" w:eastAsia="宋体" w:hint="default"/>
          <w:w w:val="100"/>
          <w:sz w:val="21"/>
          <w:szCs w:val="21"/>
        </w:rPr>
        <w:t> </w:t>
      </w:r>
      <w:r>
        <w:rPr>
          <w:rFonts w:ascii="宋体" w:hAnsi="宋体" w:cs="宋体" w:eastAsia="宋体" w:hint="default"/>
          <w:spacing w:val="-5"/>
          <w:sz w:val="21"/>
          <w:szCs w:val="21"/>
        </w:rPr>
        <w:t>可收回金额。企业难以对单项固定资产的可收回金额进行估计的，以该固定资</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产所属的资产组为基础确定资产组的可收回金额。</w:t>
      </w:r>
    </w:p>
    <w:p>
      <w:pPr>
        <w:spacing w:line="240" w:lineRule="auto" w:before="0"/>
        <w:rPr>
          <w:rFonts w:ascii="宋体" w:hAnsi="宋体" w:cs="宋体" w:eastAsia="宋体" w:hint="default"/>
          <w:sz w:val="20"/>
          <w:szCs w:val="20"/>
        </w:rPr>
      </w:pPr>
    </w:p>
    <w:p>
      <w:pPr>
        <w:spacing w:before="155"/>
        <w:ind w:left="1786"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十五</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3055" w:val="left" w:leader="none"/>
        </w:tabs>
        <w:spacing w:line="340" w:lineRule="auto" w:before="114"/>
        <w:ind w:left="3060" w:right="5898" w:hanging="543"/>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在建工程的类别</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在建工程以立项项目分类核算。</w:t>
      </w:r>
    </w:p>
    <w:p>
      <w:pPr>
        <w:spacing w:line="240" w:lineRule="auto" w:before="0"/>
        <w:rPr>
          <w:rFonts w:ascii="宋体" w:hAnsi="宋体" w:cs="宋体" w:eastAsia="宋体" w:hint="default"/>
          <w:sz w:val="20"/>
          <w:szCs w:val="20"/>
        </w:rPr>
      </w:pPr>
    </w:p>
    <w:p>
      <w:pPr>
        <w:tabs>
          <w:tab w:pos="3055" w:val="left" w:leader="none"/>
        </w:tabs>
        <w:spacing w:line="340" w:lineRule="auto" w:before="155"/>
        <w:ind w:left="3060" w:right="1794"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在建工程结转为固定资产的标准和时点</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在建工程项目按建造该项资产达到预定可使用状态前所发生的全部支出，作为</w:t>
      </w:r>
      <w:r>
        <w:rPr>
          <w:rFonts w:ascii="宋体" w:hAnsi="宋体" w:cs="宋体" w:eastAsia="宋体" w:hint="default"/>
          <w:w w:val="100"/>
          <w:sz w:val="21"/>
          <w:szCs w:val="21"/>
        </w:rPr>
        <w:t> </w:t>
      </w:r>
      <w:r>
        <w:rPr>
          <w:rFonts w:ascii="宋体" w:hAnsi="宋体" w:cs="宋体" w:eastAsia="宋体" w:hint="default"/>
          <w:spacing w:val="-5"/>
          <w:sz w:val="21"/>
          <w:szCs w:val="21"/>
        </w:rPr>
        <w:t>固定资产的入账价值。所建造的固定资产在建工程已达到预定可使用状态，但</w:t>
      </w:r>
      <w:r>
        <w:rPr>
          <w:rFonts w:ascii="宋体" w:hAnsi="宋体" w:cs="宋体" w:eastAsia="宋体" w:hint="default"/>
          <w:w w:val="100"/>
          <w:sz w:val="21"/>
          <w:szCs w:val="21"/>
        </w:rPr>
        <w:t> </w:t>
      </w:r>
      <w:r>
        <w:rPr>
          <w:rFonts w:ascii="宋体" w:hAnsi="宋体" w:cs="宋体" w:eastAsia="宋体" w:hint="default"/>
          <w:spacing w:val="-5"/>
          <w:sz w:val="21"/>
          <w:szCs w:val="21"/>
        </w:rPr>
        <w:t>尚未办理竣工决算的，自达到预定可使用状态之日起，根据工程预算、造价或</w:t>
      </w:r>
      <w:r>
        <w:rPr>
          <w:rFonts w:ascii="宋体" w:hAnsi="宋体" w:cs="宋体" w:eastAsia="宋体" w:hint="default"/>
          <w:w w:val="100"/>
          <w:sz w:val="21"/>
          <w:szCs w:val="21"/>
        </w:rPr>
        <w:t> </w:t>
      </w:r>
      <w:r>
        <w:rPr>
          <w:rFonts w:ascii="宋体" w:hAnsi="宋体" w:cs="宋体" w:eastAsia="宋体" w:hint="default"/>
          <w:spacing w:val="-5"/>
          <w:sz w:val="21"/>
          <w:szCs w:val="21"/>
        </w:rPr>
        <w:t>者工程实际成本等，按估计的价值转入固定资产，并按本公司固定资产折旧政</w:t>
      </w:r>
      <w:r>
        <w:rPr>
          <w:rFonts w:ascii="宋体" w:hAnsi="宋体" w:cs="宋体" w:eastAsia="宋体" w:hint="default"/>
          <w:w w:val="100"/>
          <w:sz w:val="21"/>
          <w:szCs w:val="21"/>
        </w:rPr>
        <w:t> </w:t>
      </w:r>
      <w:r>
        <w:rPr>
          <w:rFonts w:ascii="宋体" w:hAnsi="宋体" w:cs="宋体" w:eastAsia="宋体" w:hint="default"/>
          <w:spacing w:val="-5"/>
          <w:sz w:val="21"/>
          <w:szCs w:val="21"/>
        </w:rPr>
        <w:t>策计提固定资产的折旧，待办理竣工决算后，再按实际成本调整原来的暂估价</w:t>
      </w:r>
      <w:r>
        <w:rPr>
          <w:rFonts w:ascii="宋体" w:hAnsi="宋体" w:cs="宋体" w:eastAsia="宋体" w:hint="default"/>
          <w:w w:val="100"/>
          <w:sz w:val="21"/>
          <w:szCs w:val="21"/>
        </w:rPr>
        <w:t> </w:t>
      </w:r>
      <w:r>
        <w:rPr>
          <w:rFonts w:ascii="宋体" w:hAnsi="宋体" w:cs="宋体" w:eastAsia="宋体" w:hint="default"/>
          <w:sz w:val="21"/>
          <w:szCs w:val="21"/>
        </w:rPr>
        <w:t>值，但不调整原已计提的折旧额。</w:t>
      </w:r>
    </w:p>
    <w:p>
      <w:pPr>
        <w:spacing w:line="240" w:lineRule="auto" w:before="0"/>
        <w:rPr>
          <w:rFonts w:ascii="宋体" w:hAnsi="宋体" w:cs="宋体" w:eastAsia="宋体" w:hint="default"/>
          <w:sz w:val="20"/>
          <w:szCs w:val="20"/>
        </w:rPr>
      </w:pPr>
    </w:p>
    <w:p>
      <w:pPr>
        <w:tabs>
          <w:tab w:pos="3055" w:val="left" w:leader="none"/>
        </w:tabs>
        <w:spacing w:line="340" w:lineRule="auto" w:before="155"/>
        <w:ind w:left="3060" w:right="1791" w:hanging="54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在建工程的减值测试方法、减值准备计提方法</w:t>
      </w:r>
      <w:r>
        <w:rPr>
          <w:rFonts w:ascii="宋体" w:hAnsi="宋体" w:cs="宋体" w:eastAsia="宋体" w:hint="default"/>
          <w:b/>
          <w:bCs/>
          <w:w w:val="100"/>
          <w:sz w:val="21"/>
          <w:szCs w:val="21"/>
        </w:rPr>
        <w:t> </w:t>
      </w:r>
      <w:r>
        <w:rPr>
          <w:rFonts w:ascii="宋体" w:hAnsi="宋体" w:cs="宋体" w:eastAsia="宋体" w:hint="default"/>
          <w:sz w:val="21"/>
          <w:szCs w:val="21"/>
        </w:rPr>
        <w:t>公司在每期末判断在建工程是否存在可能发生减值的迹象。</w:t>
      </w:r>
      <w:r>
        <w:rPr>
          <w:rFonts w:ascii="宋体" w:hAnsi="宋体" w:cs="宋体" w:eastAsia="宋体" w:hint="default"/>
          <w:w w:val="100"/>
          <w:sz w:val="21"/>
          <w:szCs w:val="21"/>
        </w:rPr>
        <w:t> </w:t>
      </w:r>
      <w:r>
        <w:rPr>
          <w:rFonts w:ascii="宋体" w:hAnsi="宋体" w:cs="宋体" w:eastAsia="宋体" w:hint="default"/>
          <w:spacing w:val="-5"/>
          <w:sz w:val="21"/>
          <w:szCs w:val="21"/>
        </w:rPr>
        <w:t>在建工程存在减值迹象的，估计其可收回金额。可收回金额根据在建工程的公</w:t>
      </w:r>
      <w:r>
        <w:rPr>
          <w:rFonts w:ascii="宋体" w:hAnsi="宋体" w:cs="宋体" w:eastAsia="宋体" w:hint="default"/>
          <w:w w:val="100"/>
          <w:sz w:val="21"/>
          <w:szCs w:val="21"/>
        </w:rPr>
        <w:t> </w:t>
      </w:r>
      <w:r>
        <w:rPr>
          <w:rFonts w:ascii="宋体" w:hAnsi="宋体" w:cs="宋体" w:eastAsia="宋体" w:hint="default"/>
          <w:sz w:val="21"/>
          <w:szCs w:val="21"/>
        </w:rPr>
        <w:t>允价值减去处置费用后的净额与在建工程预计未来现金流量的现值两者之间</w:t>
      </w:r>
      <w:r>
        <w:rPr>
          <w:rFonts w:ascii="宋体" w:hAnsi="宋体" w:cs="宋体" w:eastAsia="宋体" w:hint="default"/>
          <w:w w:val="100"/>
          <w:sz w:val="21"/>
          <w:szCs w:val="21"/>
        </w:rPr>
        <w:t> </w:t>
      </w:r>
      <w:r>
        <w:rPr>
          <w:rFonts w:ascii="宋体" w:hAnsi="宋体" w:cs="宋体" w:eastAsia="宋体" w:hint="default"/>
          <w:sz w:val="21"/>
          <w:szCs w:val="21"/>
        </w:rPr>
        <w:t>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当在建工程的可收回金额低于其账面价值的，将在建工程的账面价值减记至可</w:t>
      </w:r>
      <w:r>
        <w:rPr>
          <w:rFonts w:ascii="宋体" w:hAnsi="宋体" w:cs="宋体" w:eastAsia="宋体" w:hint="default"/>
          <w:w w:val="100"/>
          <w:sz w:val="21"/>
          <w:szCs w:val="21"/>
        </w:rPr>
        <w:t> </w:t>
      </w:r>
      <w:r>
        <w:rPr>
          <w:rFonts w:ascii="宋体" w:hAnsi="宋体" w:cs="宋体" w:eastAsia="宋体" w:hint="default"/>
          <w:spacing w:val="-5"/>
          <w:sz w:val="21"/>
          <w:szCs w:val="21"/>
        </w:rPr>
        <w:t>收回金额，减记的金额确认为在建工程减值损失，计入当期损益，同时计提相</w:t>
      </w:r>
      <w:r>
        <w:rPr>
          <w:rFonts w:ascii="宋体" w:hAnsi="宋体" w:cs="宋体" w:eastAsia="宋体" w:hint="default"/>
          <w:w w:val="100"/>
          <w:sz w:val="21"/>
          <w:szCs w:val="21"/>
        </w:rPr>
        <w:t> </w:t>
      </w:r>
      <w:r>
        <w:rPr>
          <w:rFonts w:ascii="宋体" w:hAnsi="宋体" w:cs="宋体" w:eastAsia="宋体" w:hint="default"/>
          <w:sz w:val="21"/>
          <w:szCs w:val="21"/>
        </w:rPr>
        <w:t>应的在建工程减值准备。</w:t>
      </w:r>
      <w:r>
        <w:rPr>
          <w:rFonts w:ascii="宋体" w:hAnsi="宋体" w:cs="宋体" w:eastAsia="宋体" w:hint="default"/>
          <w:w w:val="100"/>
          <w:sz w:val="21"/>
          <w:szCs w:val="21"/>
        </w:rPr>
        <w:t> </w:t>
      </w:r>
      <w:r>
        <w:rPr>
          <w:rFonts w:ascii="宋体" w:hAnsi="宋体" w:cs="宋体" w:eastAsia="宋体" w:hint="default"/>
          <w:sz w:val="21"/>
          <w:szCs w:val="21"/>
        </w:rPr>
        <w:t>在建工程的减值损失一经确认，在以后会计期间不再转回。</w:t>
      </w:r>
      <w:r>
        <w:rPr>
          <w:rFonts w:ascii="宋体" w:hAnsi="宋体" w:cs="宋体" w:eastAsia="宋体" w:hint="default"/>
          <w:w w:val="100"/>
          <w:sz w:val="21"/>
          <w:szCs w:val="21"/>
        </w:rPr>
        <w:t> </w:t>
      </w:r>
      <w:r>
        <w:rPr>
          <w:rFonts w:ascii="宋体" w:hAnsi="宋体" w:cs="宋体" w:eastAsia="宋体" w:hint="default"/>
          <w:spacing w:val="-4"/>
          <w:w w:val="100"/>
          <w:sz w:val="21"/>
          <w:szCs w:val="21"/>
        </w:rPr>
        <w:t>有迹象表明一项在建工程可能发生减值的，企业以单项在建工程为基础估计其</w:t>
      </w:r>
      <w:r>
        <w:rPr>
          <w:rFonts w:ascii="宋体" w:hAnsi="宋体" w:cs="宋体" w:eastAsia="宋体" w:hint="default"/>
          <w:w w:val="100"/>
          <w:sz w:val="21"/>
          <w:szCs w:val="21"/>
        </w:rPr>
        <w:t> </w:t>
      </w:r>
      <w:r>
        <w:rPr>
          <w:rFonts w:ascii="宋体" w:hAnsi="宋体" w:cs="宋体" w:eastAsia="宋体" w:hint="default"/>
          <w:spacing w:val="-5"/>
          <w:sz w:val="21"/>
          <w:szCs w:val="21"/>
        </w:rPr>
        <w:t>可收回金额。企业难以对单项在建工程的可收回金额进行估计的，以该在建工</w:t>
      </w:r>
      <w:r>
        <w:rPr>
          <w:rFonts w:ascii="宋体" w:hAnsi="宋体" w:cs="宋体" w:eastAsia="宋体" w:hint="default"/>
          <w:w w:val="100"/>
          <w:sz w:val="21"/>
          <w:szCs w:val="21"/>
        </w:rPr>
        <w:t> </w:t>
      </w:r>
      <w:r>
        <w:rPr>
          <w:rFonts w:ascii="宋体" w:hAnsi="宋体" w:cs="宋体" w:eastAsia="宋体" w:hint="default"/>
          <w:sz w:val="21"/>
          <w:szCs w:val="21"/>
        </w:rPr>
        <w:t>程所属的资产组为基础确定资产组的可收回金额。</w:t>
      </w:r>
    </w:p>
    <w:p>
      <w:pPr>
        <w:spacing w:line="240" w:lineRule="auto" w:before="0"/>
        <w:rPr>
          <w:rFonts w:ascii="宋体" w:hAnsi="宋体" w:cs="宋体" w:eastAsia="宋体" w:hint="default"/>
          <w:sz w:val="20"/>
          <w:szCs w:val="20"/>
        </w:rPr>
      </w:pPr>
    </w:p>
    <w:p>
      <w:pPr>
        <w:spacing w:before="155"/>
        <w:ind w:left="1786"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十六</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借款费用</w:t>
      </w:r>
      <w:r>
        <w:rPr>
          <w:rFonts w:ascii="宋体" w:hAnsi="宋体" w:cs="宋体" w:eastAsia="宋体" w:hint="default"/>
          <w:sz w:val="21"/>
          <w:szCs w:val="21"/>
        </w:rPr>
      </w:r>
    </w:p>
    <w:p>
      <w:pPr>
        <w:tabs>
          <w:tab w:pos="3055" w:val="left" w:leader="none"/>
        </w:tabs>
        <w:spacing w:before="11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借款费用资本化的确认原则</w:t>
      </w:r>
      <w:r>
        <w:rPr>
          <w:rFonts w:ascii="宋体" w:hAnsi="宋体" w:cs="宋体" w:eastAsia="宋体" w:hint="default"/>
          <w:sz w:val="21"/>
          <w:szCs w:val="21"/>
        </w:rPr>
      </w:r>
    </w:p>
    <w:p>
      <w:pPr>
        <w:spacing w:line="340" w:lineRule="auto" w:before="114"/>
        <w:ind w:left="3060" w:right="1794" w:firstLine="0"/>
        <w:jc w:val="both"/>
        <w:rPr>
          <w:rFonts w:ascii="宋体" w:hAnsi="宋体" w:cs="宋体" w:eastAsia="宋体" w:hint="default"/>
          <w:sz w:val="21"/>
          <w:szCs w:val="21"/>
        </w:rPr>
      </w:pPr>
      <w:r>
        <w:rPr>
          <w:rFonts w:ascii="宋体" w:hAnsi="宋体" w:cs="宋体" w:eastAsia="宋体" w:hint="default"/>
          <w:sz w:val="21"/>
          <w:szCs w:val="21"/>
        </w:rPr>
        <w:t>公司发生的借款费用，可直接归属于符合资本化条件的资产的购建或者生产 </w:t>
      </w:r>
      <w:r>
        <w:rPr>
          <w:rFonts w:ascii="宋体" w:hAnsi="宋体" w:cs="宋体" w:eastAsia="宋体" w:hint="default"/>
          <w:spacing w:val="-5"/>
          <w:sz w:val="21"/>
          <w:szCs w:val="21"/>
        </w:rPr>
        <w:t>的，予以资本化，计入相关资产成本；其他借款费用，在发生时根据其发生额</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确认为费用，计入当期损益。</w:t>
      </w:r>
    </w:p>
    <w:p>
      <w:pPr>
        <w:spacing w:after="0" w:line="340" w:lineRule="auto"/>
        <w:jc w:val="both"/>
        <w:rPr>
          <w:rFonts w:ascii="宋体" w:hAnsi="宋体" w:cs="宋体" w:eastAsia="宋体" w:hint="default"/>
          <w:sz w:val="21"/>
          <w:szCs w:val="21"/>
        </w:rPr>
        <w:sectPr>
          <w:pgSz w:w="11910" w:h="16840"/>
          <w:pgMar w:header="853" w:footer="975" w:top="1280" w:bottom="1160" w:left="0" w:right="0"/>
        </w:sectPr>
      </w:pPr>
    </w:p>
    <w:p>
      <w:pPr>
        <w:spacing w:line="240" w:lineRule="auto" w:before="10"/>
        <w:rPr>
          <w:rFonts w:ascii="宋体" w:hAnsi="宋体" w:cs="宋体" w:eastAsia="宋体" w:hint="default"/>
          <w:sz w:val="14"/>
          <w:szCs w:val="14"/>
        </w:rPr>
      </w:pPr>
    </w:p>
    <w:p>
      <w:pPr>
        <w:spacing w:line="340" w:lineRule="auto" w:before="36"/>
        <w:ind w:left="3060" w:right="1679" w:firstLine="0"/>
        <w:jc w:val="left"/>
        <w:rPr>
          <w:rFonts w:ascii="宋体" w:hAnsi="宋体" w:cs="宋体" w:eastAsia="宋体" w:hint="default"/>
          <w:sz w:val="21"/>
          <w:szCs w:val="21"/>
        </w:rPr>
      </w:pPr>
      <w:r>
        <w:rPr>
          <w:rFonts w:ascii="宋体" w:hAnsi="宋体" w:cs="宋体" w:eastAsia="宋体" w:hint="default"/>
          <w:spacing w:val="-5"/>
          <w:w w:val="100"/>
          <w:sz w:val="21"/>
          <w:szCs w:val="21"/>
        </w:rPr>
        <w:t>符合资本化条件的资产，是指需要经过相当长时间的购建或者生产活动才能达</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到预定可使用或者可销售状态的固定资产、投资性房地产和存货等资产。</w:t>
      </w:r>
      <w:r>
        <w:rPr>
          <w:rFonts w:ascii="宋体" w:hAnsi="宋体" w:cs="宋体" w:eastAsia="宋体" w:hint="default"/>
          <w:w w:val="100"/>
          <w:sz w:val="21"/>
          <w:szCs w:val="21"/>
        </w:rPr>
        <w:t> </w:t>
      </w:r>
      <w:r>
        <w:rPr>
          <w:rFonts w:ascii="宋体" w:hAnsi="宋体" w:cs="宋体" w:eastAsia="宋体" w:hint="default"/>
          <w:sz w:val="21"/>
          <w:szCs w:val="21"/>
        </w:rPr>
        <w:t>借款费用同时满足下列条件时开始资本化：</w:t>
      </w:r>
    </w:p>
    <w:p>
      <w:pPr>
        <w:spacing w:line="338" w:lineRule="auto" w:before="28"/>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1</w:t>
      </w:r>
      <w:r>
        <w:rPr>
          <w:rFonts w:ascii="宋体" w:hAnsi="宋体" w:cs="宋体" w:eastAsia="宋体" w:hint="default"/>
          <w:spacing w:val="-1"/>
          <w:sz w:val="21"/>
          <w:szCs w:val="21"/>
        </w:rPr>
        <w:t>）资产支出已经发生，资产支出包括为购建或者生产符合资本化条件的资</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产而以支付现金、转移非现金资产或者承担带息债务形式发生的支出；</w:t>
      </w:r>
    </w:p>
    <w:p>
      <w:pPr>
        <w:spacing w:before="30"/>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）借款费用已经发生；</w:t>
      </w:r>
    </w:p>
    <w:p>
      <w:pPr>
        <w:spacing w:line="340" w:lineRule="auto" w:before="114"/>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3</w:t>
      </w:r>
      <w:r>
        <w:rPr>
          <w:rFonts w:ascii="宋体" w:hAnsi="宋体" w:cs="宋体" w:eastAsia="宋体" w:hint="default"/>
          <w:spacing w:val="-1"/>
          <w:sz w:val="21"/>
          <w:szCs w:val="21"/>
        </w:rPr>
        <w:t>）为使资产达到预定可使用或者可销售状态所必要的购建或者生产活动已</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经开始。</w:t>
      </w:r>
    </w:p>
    <w:p>
      <w:pPr>
        <w:spacing w:line="240" w:lineRule="auto" w:before="0"/>
        <w:rPr>
          <w:rFonts w:ascii="宋体" w:hAnsi="宋体" w:cs="宋体" w:eastAsia="宋体" w:hint="default"/>
          <w:sz w:val="20"/>
          <w:szCs w:val="20"/>
        </w:rPr>
      </w:pPr>
    </w:p>
    <w:p>
      <w:pPr>
        <w:tabs>
          <w:tab w:pos="3055" w:val="left" w:leader="none"/>
        </w:tabs>
        <w:spacing w:line="340" w:lineRule="auto" w:before="155"/>
        <w:ind w:left="3060" w:right="1700"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借款费用资本化期间</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资本化期间，指从借款费用开始资本化时点到停止资本化时点的期间，借款费</w:t>
      </w:r>
      <w:r>
        <w:rPr>
          <w:rFonts w:ascii="宋体" w:hAnsi="宋体" w:cs="宋体" w:eastAsia="宋体" w:hint="default"/>
          <w:w w:val="100"/>
          <w:sz w:val="21"/>
          <w:szCs w:val="21"/>
        </w:rPr>
        <w:t> </w:t>
      </w:r>
      <w:r>
        <w:rPr>
          <w:rFonts w:ascii="宋体" w:hAnsi="宋体" w:cs="宋体" w:eastAsia="宋体" w:hint="default"/>
          <w:sz w:val="21"/>
          <w:szCs w:val="21"/>
        </w:rPr>
        <w:t>用暂停资本化的期间不包括在内。</w:t>
      </w:r>
      <w:r>
        <w:rPr>
          <w:rFonts w:ascii="宋体" w:hAnsi="宋体" w:cs="宋体" w:eastAsia="宋体" w:hint="default"/>
          <w:w w:val="100"/>
          <w:sz w:val="21"/>
          <w:szCs w:val="21"/>
        </w:rPr>
        <w:t> </w:t>
      </w:r>
      <w:r>
        <w:rPr>
          <w:rFonts w:ascii="宋体" w:hAnsi="宋体" w:cs="宋体" w:eastAsia="宋体" w:hint="default"/>
          <w:spacing w:val="-5"/>
          <w:w w:val="100"/>
          <w:sz w:val="21"/>
          <w:szCs w:val="21"/>
        </w:rPr>
        <w:t>当购建或者生产符合资本化条件的资产达到预定可使用或者可销售状态时，借</w:t>
      </w:r>
      <w:r>
        <w:rPr>
          <w:rFonts w:ascii="宋体" w:hAnsi="宋体" w:cs="宋体" w:eastAsia="宋体" w:hint="default"/>
          <w:w w:val="100"/>
          <w:sz w:val="21"/>
          <w:szCs w:val="21"/>
        </w:rPr>
        <w:t> </w:t>
      </w:r>
      <w:r>
        <w:rPr>
          <w:rFonts w:ascii="宋体" w:hAnsi="宋体" w:cs="宋体" w:eastAsia="宋体" w:hint="default"/>
          <w:sz w:val="21"/>
          <w:szCs w:val="21"/>
        </w:rPr>
        <w:t>款费用停止资本化。</w:t>
      </w:r>
      <w:r>
        <w:rPr>
          <w:rFonts w:ascii="宋体" w:hAnsi="宋体" w:cs="宋体" w:eastAsia="宋体" w:hint="default"/>
          <w:w w:val="100"/>
          <w:sz w:val="21"/>
          <w:szCs w:val="21"/>
        </w:rPr>
        <w:t> </w:t>
      </w:r>
      <w:r>
        <w:rPr>
          <w:rFonts w:ascii="宋体" w:hAnsi="宋体" w:cs="宋体" w:eastAsia="宋体" w:hint="default"/>
          <w:spacing w:val="-2"/>
          <w:sz w:val="21"/>
          <w:szCs w:val="21"/>
        </w:rPr>
        <w:t>当购建或者生产符合资本化条件的资产中部分项目分别完工且可单独使用时，</w:t>
      </w:r>
      <w:r>
        <w:rPr>
          <w:rFonts w:ascii="宋体" w:hAnsi="宋体" w:cs="宋体" w:eastAsia="宋体" w:hint="default"/>
          <w:w w:val="100"/>
          <w:sz w:val="21"/>
          <w:szCs w:val="21"/>
        </w:rPr>
        <w:t> </w:t>
      </w:r>
      <w:r>
        <w:rPr>
          <w:rFonts w:ascii="宋体" w:hAnsi="宋体" w:cs="宋体" w:eastAsia="宋体" w:hint="default"/>
          <w:sz w:val="21"/>
          <w:szCs w:val="21"/>
        </w:rPr>
        <w:t>该部分资产借款费用停止资本化。</w:t>
      </w:r>
      <w:r>
        <w:rPr>
          <w:rFonts w:ascii="宋体" w:hAnsi="宋体" w:cs="宋体" w:eastAsia="宋体" w:hint="default"/>
          <w:spacing w:val="-3"/>
          <w:w w:val="100"/>
          <w:sz w:val="21"/>
          <w:szCs w:val="21"/>
        </w:rPr>
        <w:t> </w:t>
      </w:r>
      <w:r>
        <w:rPr>
          <w:rFonts w:ascii="宋体" w:hAnsi="宋体" w:cs="宋体" w:eastAsia="宋体" w:hint="default"/>
          <w:spacing w:val="-5"/>
          <w:w w:val="100"/>
          <w:sz w:val="21"/>
          <w:szCs w:val="21"/>
        </w:rPr>
        <w:t>购建或者生产的资产的各部分分别完工，但必须等到整体完工后才可使用或可</w:t>
      </w:r>
      <w:r>
        <w:rPr>
          <w:rFonts w:ascii="宋体" w:hAnsi="宋体" w:cs="宋体" w:eastAsia="宋体" w:hint="default"/>
          <w:w w:val="100"/>
          <w:sz w:val="21"/>
          <w:szCs w:val="21"/>
        </w:rPr>
        <w:t> </w:t>
      </w:r>
      <w:r>
        <w:rPr>
          <w:rFonts w:ascii="宋体" w:hAnsi="宋体" w:cs="宋体" w:eastAsia="宋体" w:hint="default"/>
          <w:sz w:val="21"/>
          <w:szCs w:val="21"/>
        </w:rPr>
        <w:t>对外销售的，在该资产整体完工时停止借款费用资本化。</w:t>
      </w:r>
    </w:p>
    <w:p>
      <w:pPr>
        <w:spacing w:line="240" w:lineRule="auto" w:before="0"/>
        <w:rPr>
          <w:rFonts w:ascii="宋体" w:hAnsi="宋体" w:cs="宋体" w:eastAsia="宋体" w:hint="default"/>
          <w:sz w:val="20"/>
          <w:szCs w:val="20"/>
        </w:rPr>
      </w:pPr>
    </w:p>
    <w:p>
      <w:pPr>
        <w:tabs>
          <w:tab w:pos="3055" w:val="left" w:leader="none"/>
        </w:tabs>
        <w:spacing w:line="340" w:lineRule="auto" w:before="155"/>
        <w:ind w:left="3060" w:right="1791" w:hanging="54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暂停资本化期间</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5"/>
          <w:w w:val="100"/>
          <w:sz w:val="21"/>
          <w:szCs w:val="21"/>
        </w:rPr>
        <w:t>符合资本化条件的资产在购建或生产过程中发生的非正常中断、且中断时间连</w:t>
      </w:r>
      <w:r>
        <w:rPr>
          <w:rFonts w:ascii="宋体" w:hAnsi="宋体" w:cs="宋体" w:eastAsia="宋体" w:hint="default"/>
          <w:w w:val="100"/>
          <w:sz w:val="21"/>
          <w:szCs w:val="21"/>
        </w:rPr>
        <w:t> </w:t>
      </w:r>
      <w:r>
        <w:rPr>
          <w:rFonts w:ascii="宋体" w:hAnsi="宋体" w:cs="宋体" w:eastAsia="宋体" w:hint="default"/>
          <w:sz w:val="21"/>
          <w:szCs w:val="21"/>
        </w:rPr>
        <w:t>续超过 </w:t>
      </w:r>
      <w:r>
        <w:rPr>
          <w:rFonts w:ascii="宋体" w:hAnsi="宋体" w:cs="宋体" w:eastAsia="宋体" w:hint="default"/>
          <w:sz w:val="21"/>
          <w:szCs w:val="21"/>
        </w:rPr>
        <w:t>3</w:t>
      </w:r>
      <w:r>
        <w:rPr>
          <w:rFonts w:ascii="宋体" w:hAnsi="宋体" w:cs="宋体" w:eastAsia="宋体" w:hint="default"/>
          <w:spacing w:val="-64"/>
          <w:sz w:val="21"/>
          <w:szCs w:val="21"/>
        </w:rPr>
        <w:t> </w:t>
      </w:r>
      <w:r>
        <w:rPr>
          <w:rFonts w:ascii="宋体" w:hAnsi="宋体" w:cs="宋体" w:eastAsia="宋体" w:hint="default"/>
          <w:spacing w:val="-5"/>
          <w:sz w:val="21"/>
          <w:szCs w:val="21"/>
        </w:rPr>
        <w:t>个月的，则借款费用暂停资本化；该项中断如是所购建或生产的符合</w:t>
      </w:r>
      <w:r>
        <w:rPr>
          <w:rFonts w:ascii="宋体" w:hAnsi="宋体" w:cs="宋体" w:eastAsia="宋体" w:hint="default"/>
          <w:w w:val="100"/>
          <w:sz w:val="21"/>
          <w:szCs w:val="21"/>
        </w:rPr>
        <w:t> </w:t>
      </w:r>
      <w:r>
        <w:rPr>
          <w:rFonts w:ascii="宋体" w:hAnsi="宋体" w:cs="宋体" w:eastAsia="宋体" w:hint="default"/>
          <w:spacing w:val="-5"/>
          <w:w w:val="100"/>
          <w:sz w:val="21"/>
          <w:szCs w:val="21"/>
        </w:rPr>
        <w:t>资本化条件的资产达到预定可使用状态或者可销售状态必要的程序，则借款费</w:t>
      </w:r>
      <w:r>
        <w:rPr>
          <w:rFonts w:ascii="宋体" w:hAnsi="宋体" w:cs="宋体" w:eastAsia="宋体" w:hint="default"/>
          <w:w w:val="100"/>
          <w:sz w:val="21"/>
          <w:szCs w:val="21"/>
        </w:rPr>
        <w:t> </w:t>
      </w:r>
      <w:r>
        <w:rPr>
          <w:rFonts w:ascii="宋体" w:hAnsi="宋体" w:cs="宋体" w:eastAsia="宋体" w:hint="default"/>
          <w:spacing w:val="-5"/>
          <w:sz w:val="21"/>
          <w:szCs w:val="21"/>
        </w:rPr>
        <w:t>用继续资本化。在中断期间发生的借款费用确认为当期损益，直至资产的购建</w:t>
      </w:r>
      <w:r>
        <w:rPr>
          <w:rFonts w:ascii="宋体" w:hAnsi="宋体" w:cs="宋体" w:eastAsia="宋体" w:hint="default"/>
          <w:w w:val="100"/>
          <w:sz w:val="21"/>
          <w:szCs w:val="21"/>
        </w:rPr>
        <w:t> </w:t>
      </w:r>
      <w:r>
        <w:rPr>
          <w:rFonts w:ascii="宋体" w:hAnsi="宋体" w:cs="宋体" w:eastAsia="宋体" w:hint="default"/>
          <w:sz w:val="21"/>
          <w:szCs w:val="21"/>
        </w:rPr>
        <w:t>或者生产活动重新开始后借款费用继续资本化。</w:t>
      </w:r>
    </w:p>
    <w:p>
      <w:pPr>
        <w:spacing w:line="240" w:lineRule="auto" w:before="0"/>
        <w:rPr>
          <w:rFonts w:ascii="宋体" w:hAnsi="宋体" w:cs="宋体" w:eastAsia="宋体" w:hint="default"/>
          <w:sz w:val="20"/>
          <w:szCs w:val="20"/>
        </w:rPr>
      </w:pPr>
    </w:p>
    <w:p>
      <w:pPr>
        <w:tabs>
          <w:tab w:pos="3055" w:val="left" w:leader="none"/>
        </w:tabs>
        <w:spacing w:line="340" w:lineRule="auto" w:before="155"/>
        <w:ind w:left="3060" w:right="1794" w:hanging="543"/>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借款费用资本化金额的计算方法</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专门借款的利息费用（扣除尚未动用的借款资金存入银行取得的利息收入或者</w:t>
      </w:r>
      <w:r>
        <w:rPr>
          <w:rFonts w:ascii="宋体" w:hAnsi="宋体" w:cs="宋体" w:eastAsia="宋体" w:hint="default"/>
          <w:w w:val="100"/>
          <w:sz w:val="21"/>
          <w:szCs w:val="21"/>
        </w:rPr>
        <w:t> </w:t>
      </w:r>
      <w:r>
        <w:rPr>
          <w:rFonts w:ascii="宋体" w:hAnsi="宋体" w:cs="宋体" w:eastAsia="宋体" w:hint="default"/>
          <w:spacing w:val="-5"/>
          <w:w w:val="100"/>
          <w:sz w:val="21"/>
          <w:szCs w:val="21"/>
        </w:rPr>
        <w:t>进行暂时性投资取得的投资收益）及其辅助费用在所购建或者生产的符合资本</w:t>
      </w:r>
      <w:r>
        <w:rPr>
          <w:rFonts w:ascii="宋体" w:hAnsi="宋体" w:cs="宋体" w:eastAsia="宋体" w:hint="default"/>
          <w:w w:val="100"/>
          <w:sz w:val="21"/>
          <w:szCs w:val="21"/>
        </w:rPr>
        <w:t> </w:t>
      </w:r>
      <w:r>
        <w:rPr>
          <w:rFonts w:ascii="宋体" w:hAnsi="宋体" w:cs="宋体" w:eastAsia="宋体" w:hint="default"/>
          <w:sz w:val="21"/>
          <w:szCs w:val="21"/>
        </w:rPr>
        <w:t>化条件的资产达到预定可使用或者可销售状态前，予以资本化。</w:t>
      </w:r>
    </w:p>
    <w:p>
      <w:pPr>
        <w:spacing w:line="340" w:lineRule="auto" w:before="25"/>
        <w:ind w:left="3060" w:right="1679" w:firstLine="0"/>
        <w:jc w:val="left"/>
        <w:rPr>
          <w:rFonts w:ascii="宋体" w:hAnsi="宋体" w:cs="宋体" w:eastAsia="宋体" w:hint="default"/>
          <w:sz w:val="21"/>
          <w:szCs w:val="21"/>
        </w:rPr>
      </w:pPr>
      <w:r>
        <w:rPr>
          <w:rFonts w:ascii="宋体" w:hAnsi="宋体" w:cs="宋体" w:eastAsia="宋体" w:hint="default"/>
          <w:sz w:val="21"/>
          <w:szCs w:val="21"/>
        </w:rPr>
        <w:t>根据累计资产支出超过专门借款部分的资产支出加权平均数乘以所占用一般 </w:t>
      </w:r>
      <w:r>
        <w:rPr>
          <w:rFonts w:ascii="宋体" w:hAnsi="宋体" w:cs="宋体" w:eastAsia="宋体" w:hint="default"/>
          <w:spacing w:val="-5"/>
          <w:sz w:val="21"/>
          <w:szCs w:val="21"/>
        </w:rPr>
        <w:t>借款的资本化率，计算确定一般借款应予资本化的利息金额。资本化率根据一</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般借款加权平均利率计算确定。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借款存在折价或者溢价的，按照实际利率法确定每一会计期间应摊销的折价或</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者溢价金额，调整每期利息金额。</w:t>
      </w:r>
    </w:p>
    <w:p>
      <w:pPr>
        <w:spacing w:after="0" w:line="340"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spacing w:before="36"/>
        <w:ind w:left="1786"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十七</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3055" w:val="left" w:leader="none"/>
        </w:tabs>
        <w:spacing w:before="123"/>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无形资产的计价方法</w:t>
      </w:r>
      <w:r>
        <w:rPr>
          <w:rFonts w:ascii="宋体" w:hAnsi="宋体" w:cs="宋体" w:eastAsia="宋体" w:hint="default"/>
          <w:sz w:val="21"/>
          <w:szCs w:val="21"/>
        </w:rPr>
      </w:r>
    </w:p>
    <w:p>
      <w:pPr>
        <w:spacing w:line="350" w:lineRule="auto" w:before="126"/>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）公司取得无形资产时按成本进行初始计量；</w:t>
      </w:r>
      <w:r>
        <w:rPr>
          <w:rFonts w:ascii="宋体" w:hAnsi="宋体" w:cs="宋体" w:eastAsia="宋体" w:hint="default"/>
          <w:w w:val="100"/>
          <w:sz w:val="21"/>
          <w:szCs w:val="21"/>
        </w:rPr>
        <w:t> </w:t>
      </w:r>
      <w:r>
        <w:rPr>
          <w:rFonts w:ascii="宋体" w:hAnsi="宋体" w:cs="宋体" w:eastAsia="宋体" w:hint="default"/>
          <w:spacing w:val="-5"/>
          <w:sz w:val="21"/>
          <w:szCs w:val="21"/>
        </w:rPr>
        <w:t>外购无形资产的成本，包括购买价款、相关税费以及直接归属于使该项资产达</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到预定用途所发生的其他支出。购买无形资产的价款超过正常信用条件延期支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付，实质上具有融资性质的，无形资产的成本以购买价款的现值为基础确定。</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5"/>
          <w:w w:val="100"/>
          <w:sz w:val="21"/>
          <w:szCs w:val="21"/>
        </w:rPr>
        <w:t>债务重组取得债务人用以抵债的无形资产，以该无形资产的公允价值为基础确</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定其入账价值，并将重组债务的账面价值与该用以抵债的无形资产公允价值之</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间的差额，计入当期损益；</w:t>
      </w:r>
    </w:p>
    <w:p>
      <w:pPr>
        <w:spacing w:line="348" w:lineRule="auto" w:before="29"/>
        <w:ind w:left="3060" w:right="1791"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在非货币性资产交换具备商业实质且换入资产或换出资产的公允价值能够可 </w:t>
      </w:r>
      <w:r>
        <w:rPr>
          <w:rFonts w:ascii="宋体" w:hAnsi="宋体" w:cs="宋体" w:eastAsia="宋体" w:hint="default"/>
          <w:spacing w:val="-5"/>
          <w:w w:val="100"/>
          <w:sz w:val="21"/>
          <w:szCs w:val="21"/>
        </w:rPr>
        <w:t>靠计量的前提下，非货币性资产交换换入的无形资产以换出资产的公允价值为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基础确定其入账价值，除非有确凿证据表明换入资产的公允价值更加可靠；不</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满足上述前提的非货币性资产交换，以换出资产的账面价值和应支付的相关税</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费作为换入无形资产的成本，不确认损益。</w:t>
      </w:r>
    </w:p>
    <w:p>
      <w:pPr>
        <w:spacing w:line="350" w:lineRule="auto" w:before="31"/>
        <w:ind w:left="3060" w:right="1679" w:firstLine="0"/>
        <w:jc w:val="left"/>
        <w:rPr>
          <w:rFonts w:ascii="宋体" w:hAnsi="宋体" w:cs="宋体" w:eastAsia="宋体" w:hint="default"/>
          <w:sz w:val="21"/>
          <w:szCs w:val="21"/>
        </w:rPr>
      </w:pPr>
      <w:r>
        <w:rPr>
          <w:rFonts w:ascii="宋体" w:hAnsi="宋体" w:cs="宋体" w:eastAsia="宋体" w:hint="default"/>
          <w:sz w:val="21"/>
          <w:szCs w:val="21"/>
        </w:rPr>
        <w:t>以同一控制下的企业吸收合并方式取得的无形资产按被合并方的账面价值确 </w:t>
      </w:r>
      <w:r>
        <w:rPr>
          <w:rFonts w:ascii="宋体" w:hAnsi="宋体" w:cs="宋体" w:eastAsia="宋体" w:hint="default"/>
          <w:spacing w:val="-5"/>
          <w:w w:val="100"/>
          <w:sz w:val="21"/>
          <w:szCs w:val="21"/>
        </w:rPr>
        <w:t>定其入账价值；以非同一控制下的企业吸收合并方式取得的无形资产按公允价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值确定其入账价值。</w:t>
      </w:r>
      <w:r>
        <w:rPr>
          <w:rFonts w:ascii="宋体" w:hAnsi="宋体" w:cs="宋体" w:eastAsia="宋体" w:hint="default"/>
          <w:w w:val="100"/>
          <w:sz w:val="21"/>
          <w:szCs w:val="21"/>
        </w:rPr>
        <w:t> </w:t>
      </w:r>
      <w:r>
        <w:rPr>
          <w:rFonts w:ascii="宋体" w:hAnsi="宋体" w:cs="宋体" w:eastAsia="宋体" w:hint="default"/>
          <w:spacing w:val="-5"/>
          <w:sz w:val="21"/>
          <w:szCs w:val="21"/>
        </w:rPr>
        <w:t>内部自行开发的无形资产，其成本包括：开发该无形资产时耗用的材料、劳务</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5"/>
          <w:sz w:val="21"/>
          <w:szCs w:val="21"/>
        </w:rPr>
        <w:t>成本、注册费、在开发过程中使用的其他专利权和特许权的摊销以及满足资本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w w:val="100"/>
          <w:sz w:val="21"/>
          <w:szCs w:val="21"/>
        </w:rPr>
        <w:t>化条件的利息费用，以及为使该无形资产达到预定用途前所发生的其他直接费</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用。</w:t>
      </w:r>
    </w:p>
    <w:p>
      <w:pPr>
        <w:spacing w:line="348" w:lineRule="auto" w:before="29"/>
        <w:ind w:left="3060" w:right="4861"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2"/>
          <w:sz w:val="21"/>
          <w:szCs w:val="21"/>
        </w:rPr>
        <w:t>在取得无形资产时分析判断其使用寿命。</w:t>
      </w:r>
    </w:p>
    <w:p>
      <w:pPr>
        <w:spacing w:line="348" w:lineRule="auto" w:before="31"/>
        <w:ind w:left="3060" w:right="1793" w:firstLine="0"/>
        <w:jc w:val="both"/>
        <w:rPr>
          <w:rFonts w:ascii="宋体" w:hAnsi="宋体" w:cs="宋体" w:eastAsia="宋体" w:hint="default"/>
          <w:sz w:val="21"/>
          <w:szCs w:val="21"/>
        </w:rPr>
      </w:pPr>
      <w:r>
        <w:rPr>
          <w:rFonts w:ascii="宋体" w:hAnsi="宋体" w:cs="宋体" w:eastAsia="宋体" w:hint="default"/>
          <w:sz w:val="21"/>
          <w:szCs w:val="21"/>
        </w:rPr>
        <w:t>对于使用寿命有限的无形资产，在为企业带来经济利益的期限内按直线法摊 </w:t>
      </w:r>
      <w:r>
        <w:rPr>
          <w:rFonts w:ascii="宋体" w:hAnsi="宋体" w:cs="宋体" w:eastAsia="宋体" w:hint="default"/>
          <w:spacing w:val="-5"/>
          <w:sz w:val="21"/>
          <w:szCs w:val="21"/>
        </w:rPr>
        <w:t>销；无法预见无形资产为企业带来经济利益期限的，视为使用寿命不确定的无</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形资产，不予摊销。</w:t>
      </w:r>
    </w:p>
    <w:p>
      <w:pPr>
        <w:spacing w:line="240" w:lineRule="auto" w:before="0"/>
        <w:rPr>
          <w:rFonts w:ascii="宋体" w:hAnsi="宋体" w:cs="宋体" w:eastAsia="宋体" w:hint="default"/>
          <w:sz w:val="20"/>
          <w:szCs w:val="20"/>
        </w:rPr>
      </w:pPr>
    </w:p>
    <w:p>
      <w:pPr>
        <w:tabs>
          <w:tab w:pos="3055" w:val="left" w:leader="none"/>
        </w:tabs>
        <w:spacing w:line="348" w:lineRule="auto" w:before="171"/>
        <w:ind w:left="3060" w:right="1798"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无形资产减值准备的计提</w:t>
      </w:r>
      <w:r>
        <w:rPr>
          <w:rFonts w:ascii="宋体" w:hAnsi="宋体" w:cs="宋体" w:eastAsia="宋体" w:hint="default"/>
          <w:b/>
          <w:bCs/>
          <w:w w:val="100"/>
          <w:sz w:val="21"/>
          <w:szCs w:val="21"/>
        </w:rPr>
        <w:t> </w:t>
      </w:r>
      <w:r>
        <w:rPr>
          <w:rFonts w:ascii="宋体" w:hAnsi="宋体" w:cs="宋体" w:eastAsia="宋体" w:hint="default"/>
          <w:sz w:val="21"/>
          <w:szCs w:val="21"/>
        </w:rPr>
        <w:t>对于使用寿命确定的无形资产，如有明显减值迹象的，期末进行减值测试。</w:t>
      </w:r>
      <w:r>
        <w:rPr>
          <w:rFonts w:ascii="宋体" w:hAnsi="宋体" w:cs="宋体" w:eastAsia="宋体" w:hint="default"/>
          <w:w w:val="100"/>
          <w:sz w:val="21"/>
          <w:szCs w:val="21"/>
        </w:rPr>
        <w:t> </w:t>
      </w:r>
      <w:r>
        <w:rPr>
          <w:rFonts w:ascii="宋体" w:hAnsi="宋体" w:cs="宋体" w:eastAsia="宋体" w:hint="default"/>
          <w:sz w:val="21"/>
          <w:szCs w:val="21"/>
        </w:rPr>
        <w:t>对于使用寿命不确定的无形资产，每期末进行减值测试。</w:t>
      </w:r>
      <w:r>
        <w:rPr>
          <w:rFonts w:ascii="宋体" w:hAnsi="宋体" w:cs="宋体" w:eastAsia="宋体" w:hint="default"/>
          <w:w w:val="100"/>
          <w:sz w:val="21"/>
          <w:szCs w:val="21"/>
        </w:rPr>
        <w:t> </w:t>
      </w:r>
      <w:r>
        <w:rPr>
          <w:rFonts w:ascii="宋体" w:hAnsi="宋体" w:cs="宋体" w:eastAsia="宋体" w:hint="default"/>
          <w:spacing w:val="-4"/>
          <w:sz w:val="21"/>
          <w:szCs w:val="21"/>
        </w:rPr>
        <w:t>对无形资产进行减值测试，估计其可收回金额。可收回金额根据无形资产的公</w:t>
      </w:r>
      <w:r>
        <w:rPr>
          <w:rFonts w:ascii="宋体" w:hAnsi="宋体" w:cs="宋体" w:eastAsia="宋体" w:hint="default"/>
          <w:w w:val="100"/>
          <w:sz w:val="21"/>
          <w:szCs w:val="21"/>
        </w:rPr>
        <w:t> </w:t>
      </w:r>
      <w:r>
        <w:rPr>
          <w:rFonts w:ascii="宋体" w:hAnsi="宋体" w:cs="宋体" w:eastAsia="宋体" w:hint="default"/>
          <w:sz w:val="21"/>
          <w:szCs w:val="21"/>
        </w:rPr>
        <w:t>允价值减去处置费用后的净额与无形资产预计未来现金流量的现值两者之间</w:t>
      </w:r>
      <w:r>
        <w:rPr>
          <w:rFonts w:ascii="宋体" w:hAnsi="宋体" w:cs="宋体" w:eastAsia="宋体" w:hint="default"/>
          <w:w w:val="100"/>
          <w:sz w:val="21"/>
          <w:szCs w:val="21"/>
        </w:rPr>
        <w:t> </w:t>
      </w:r>
      <w:r>
        <w:rPr>
          <w:rFonts w:ascii="宋体" w:hAnsi="宋体" w:cs="宋体" w:eastAsia="宋体" w:hint="default"/>
          <w:sz w:val="21"/>
          <w:szCs w:val="21"/>
        </w:rPr>
        <w:t>较高者确定。</w:t>
      </w:r>
    </w:p>
    <w:p>
      <w:pPr>
        <w:spacing w:after="0" w:line="348"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6"/>
          <w:szCs w:val="26"/>
        </w:rPr>
      </w:pPr>
    </w:p>
    <w:p>
      <w:pPr>
        <w:spacing w:line="367" w:lineRule="auto" w:before="36"/>
        <w:ind w:left="3060" w:right="1679" w:firstLine="0"/>
        <w:jc w:val="left"/>
        <w:rPr>
          <w:rFonts w:ascii="宋体" w:hAnsi="宋体" w:cs="宋体" w:eastAsia="宋体" w:hint="default"/>
          <w:sz w:val="21"/>
          <w:szCs w:val="21"/>
        </w:rPr>
      </w:pPr>
      <w:r>
        <w:rPr>
          <w:rFonts w:ascii="宋体" w:hAnsi="宋体" w:cs="宋体" w:eastAsia="宋体" w:hint="default"/>
          <w:spacing w:val="-5"/>
          <w:w w:val="100"/>
          <w:sz w:val="21"/>
          <w:szCs w:val="21"/>
        </w:rPr>
        <w:t>当无形资产的可收回金额低于其账面价值的，将无形资产的账面价值减记至可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收回金额，减记的金额确认为无形资产减值损失，计入当期损益，同时计提相</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应的无形资产减值准备。</w:t>
      </w:r>
      <w:r>
        <w:rPr>
          <w:rFonts w:ascii="宋体" w:hAnsi="宋体" w:cs="宋体" w:eastAsia="宋体" w:hint="default"/>
          <w:w w:val="100"/>
          <w:sz w:val="21"/>
          <w:szCs w:val="21"/>
        </w:rPr>
        <w:t> </w:t>
      </w:r>
      <w:r>
        <w:rPr>
          <w:rFonts w:ascii="宋体" w:hAnsi="宋体" w:cs="宋体" w:eastAsia="宋体" w:hint="default"/>
          <w:spacing w:val="-5"/>
          <w:w w:val="100"/>
          <w:sz w:val="21"/>
          <w:szCs w:val="21"/>
        </w:rPr>
        <w:t>无形资产减值损失确认后，减值无形资产的折耗或者摊销费用在未来期间作相</w:t>
      </w:r>
      <w:r>
        <w:rPr>
          <w:rFonts w:ascii="宋体" w:hAnsi="宋体" w:cs="宋体" w:eastAsia="宋体" w:hint="default"/>
          <w:spacing w:val="-76"/>
          <w:w w:val="100"/>
          <w:sz w:val="21"/>
          <w:szCs w:val="21"/>
        </w:rPr>
        <w:t> </w:t>
      </w:r>
      <w:r>
        <w:rPr>
          <w:rFonts w:ascii="宋体" w:hAnsi="宋体" w:cs="宋体" w:eastAsia="宋体" w:hint="default"/>
          <w:spacing w:val="-76"/>
          <w:w w:val="100"/>
          <w:sz w:val="21"/>
          <w:szCs w:val="21"/>
        </w:rPr>
      </w:r>
      <w:r>
        <w:rPr>
          <w:rFonts w:ascii="宋体" w:hAnsi="宋体" w:cs="宋体" w:eastAsia="宋体" w:hint="default"/>
          <w:spacing w:val="-5"/>
          <w:sz w:val="21"/>
          <w:szCs w:val="21"/>
        </w:rPr>
        <w:t>应调整，以使该无形资产在剩余使用寿命内，系统地分摊调整后的无形资产账</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10"/>
          <w:w w:val="100"/>
          <w:sz w:val="21"/>
          <w:szCs w:val="21"/>
        </w:rPr>
        <w:t>面价值（扣除预计净残值）。</w:t>
      </w:r>
      <w:r>
        <w:rPr>
          <w:rFonts w:ascii="宋体" w:hAnsi="宋体" w:cs="宋体" w:eastAsia="宋体" w:hint="default"/>
          <w:spacing w:val="-99"/>
          <w:w w:val="100"/>
          <w:sz w:val="21"/>
          <w:szCs w:val="21"/>
        </w:rPr>
        <w:t> </w:t>
      </w:r>
      <w:r>
        <w:rPr>
          <w:rFonts w:ascii="宋体" w:hAnsi="宋体" w:cs="宋体" w:eastAsia="宋体" w:hint="default"/>
          <w:spacing w:val="-99"/>
          <w:w w:val="100"/>
          <w:sz w:val="21"/>
          <w:szCs w:val="21"/>
        </w:rPr>
      </w:r>
      <w:r>
        <w:rPr>
          <w:rFonts w:ascii="宋体" w:hAnsi="宋体" w:cs="宋体" w:eastAsia="宋体" w:hint="default"/>
          <w:sz w:val="21"/>
          <w:szCs w:val="21"/>
        </w:rPr>
        <w:t>无形资产的减值损失一经确认，在以后会计期间不再转回。</w:t>
      </w:r>
      <w:r>
        <w:rPr>
          <w:rFonts w:ascii="宋体" w:hAnsi="宋体" w:cs="宋体" w:eastAsia="宋体" w:hint="default"/>
          <w:w w:val="100"/>
          <w:sz w:val="21"/>
          <w:szCs w:val="21"/>
        </w:rPr>
        <w:t> </w:t>
      </w:r>
      <w:r>
        <w:rPr>
          <w:rFonts w:ascii="宋体" w:hAnsi="宋体" w:cs="宋体" w:eastAsia="宋体" w:hint="default"/>
          <w:spacing w:val="-5"/>
          <w:w w:val="100"/>
          <w:sz w:val="21"/>
          <w:szCs w:val="21"/>
        </w:rPr>
        <w:t>有迹象表明一项无形资产可能发生减值的，公司以单项无形资产为基础估计其</w:t>
      </w:r>
      <w:r>
        <w:rPr>
          <w:rFonts w:ascii="宋体" w:hAnsi="宋体" w:cs="宋体" w:eastAsia="宋体" w:hint="default"/>
          <w:spacing w:val="-74"/>
          <w:w w:val="100"/>
          <w:sz w:val="21"/>
          <w:szCs w:val="21"/>
        </w:rPr>
        <w:t> </w:t>
      </w:r>
      <w:r>
        <w:rPr>
          <w:rFonts w:ascii="宋体" w:hAnsi="宋体" w:cs="宋体" w:eastAsia="宋体" w:hint="default"/>
          <w:spacing w:val="-74"/>
          <w:w w:val="100"/>
          <w:sz w:val="21"/>
          <w:szCs w:val="21"/>
        </w:rPr>
      </w:r>
      <w:r>
        <w:rPr>
          <w:rFonts w:ascii="宋体" w:hAnsi="宋体" w:cs="宋体" w:eastAsia="宋体" w:hint="default"/>
          <w:spacing w:val="-5"/>
          <w:sz w:val="21"/>
          <w:szCs w:val="21"/>
        </w:rPr>
        <w:t>可收回金额。公司难以对单项资产的可收回金额进行估计的，以该无形资产所</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属的资产组为基础确定无形资产组的可收回金额。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划分公司内部研究开发项目的研究阶段和开发阶段具体标准</w:t>
      </w:r>
      <w:r>
        <w:rPr>
          <w:rFonts w:ascii="宋体" w:hAnsi="宋体" w:cs="宋体" w:eastAsia="宋体" w:hint="default"/>
          <w:sz w:val="21"/>
          <w:szCs w:val="21"/>
        </w:rPr>
      </w:r>
    </w:p>
    <w:p>
      <w:pPr>
        <w:spacing w:line="367" w:lineRule="auto" w:before="145"/>
        <w:ind w:left="3060" w:right="1679" w:firstLine="0"/>
        <w:jc w:val="left"/>
        <w:rPr>
          <w:rFonts w:ascii="宋体" w:hAnsi="宋体" w:cs="宋体" w:eastAsia="宋体" w:hint="default"/>
          <w:sz w:val="21"/>
          <w:szCs w:val="21"/>
        </w:rPr>
      </w:pPr>
      <w:r>
        <w:rPr>
          <w:rFonts w:ascii="宋体" w:hAnsi="宋体" w:cs="宋体" w:eastAsia="宋体" w:hint="default"/>
          <w:sz w:val="21"/>
          <w:szCs w:val="21"/>
        </w:rPr>
        <w:t>研究阶段：为获取并理解新的科学或技术知识等而进行的独创性的有计划调 查、研究活动的阶段。</w:t>
      </w:r>
      <w:r>
        <w:rPr>
          <w:rFonts w:ascii="宋体" w:hAnsi="宋体" w:cs="宋体" w:eastAsia="宋体" w:hint="default"/>
          <w:w w:val="100"/>
          <w:sz w:val="21"/>
          <w:szCs w:val="21"/>
        </w:rPr>
        <w:t> </w:t>
      </w:r>
      <w:r>
        <w:rPr>
          <w:rFonts w:ascii="宋体" w:hAnsi="宋体" w:cs="宋体" w:eastAsia="宋体" w:hint="default"/>
          <w:spacing w:val="-5"/>
          <w:sz w:val="21"/>
          <w:szCs w:val="21"/>
        </w:rPr>
        <w:t>开发阶段：在进行商业性生产或使用前，将研究成果或其他知识应用于某项计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8"/>
          <w:sz w:val="21"/>
          <w:szCs w:val="21"/>
        </w:rPr>
        <w:t>划或设计，以生产出新的或具有实质性改进的材料、装置、产品等活动的阶段。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before="0"/>
        <w:ind w:left="3060" w:right="1679" w:firstLine="0"/>
        <w:jc w:val="left"/>
        <w:rPr>
          <w:rFonts w:ascii="宋体" w:hAnsi="宋体" w:cs="宋体" w:eastAsia="宋体" w:hint="default"/>
          <w:sz w:val="21"/>
          <w:szCs w:val="21"/>
        </w:rPr>
      </w:pPr>
      <w:r>
        <w:rPr>
          <w:rFonts w:ascii="宋体" w:hAnsi="宋体" w:cs="宋体" w:eastAsia="宋体" w:hint="default"/>
          <w:sz w:val="21"/>
          <w:szCs w:val="21"/>
        </w:rPr>
        <w:t>内部研究开发项目研究阶段的支出，在发生时计入当期损益。</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tabs>
          <w:tab w:pos="3055" w:val="left" w:leader="none"/>
        </w:tabs>
        <w:spacing w:line="367" w:lineRule="auto" w:before="0"/>
        <w:ind w:left="3060" w:right="1906" w:hanging="543"/>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开发阶段支出符合资本化的具体标准</w:t>
      </w:r>
      <w:r>
        <w:rPr>
          <w:rFonts w:ascii="宋体" w:hAnsi="宋体" w:cs="宋体" w:eastAsia="宋体" w:hint="default"/>
          <w:b/>
          <w:bCs/>
          <w:w w:val="100"/>
          <w:sz w:val="21"/>
          <w:szCs w:val="21"/>
        </w:rPr>
        <w:t> </w:t>
      </w:r>
      <w:r>
        <w:rPr>
          <w:rFonts w:ascii="宋体" w:hAnsi="宋体" w:cs="宋体" w:eastAsia="宋体" w:hint="default"/>
          <w:spacing w:val="-2"/>
          <w:sz w:val="21"/>
          <w:szCs w:val="21"/>
        </w:rPr>
        <w:t>内部研究开发项目开发阶段的支出，同时满足下列条件时确认为无形资产：</w:t>
      </w:r>
    </w:p>
    <w:p>
      <w:pPr>
        <w:spacing w:before="34"/>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）完成该无形资产以使其能够使用或出售在技术上具有可行性；</w:t>
      </w:r>
    </w:p>
    <w:p>
      <w:pPr>
        <w:spacing w:before="145"/>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）具有完成该无形资产并使用或出售的意图；</w:t>
      </w:r>
    </w:p>
    <w:p>
      <w:pPr>
        <w:spacing w:line="367" w:lineRule="auto" w:before="145"/>
        <w:ind w:left="3060" w:right="1794"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3</w:t>
      </w:r>
      <w:r>
        <w:rPr>
          <w:rFonts w:ascii="宋体" w:hAnsi="宋体" w:cs="宋体" w:eastAsia="宋体" w:hint="default"/>
          <w:spacing w:val="-1"/>
          <w:sz w:val="21"/>
          <w:szCs w:val="21"/>
        </w:rPr>
        <w:t>）无形资产产生经济利益的方式，包括能够证明运用该无形资产生产的产</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sz w:val="21"/>
          <w:szCs w:val="21"/>
        </w:rPr>
        <w:t>品存在市场或无形资产自身存在市场，无形资产将在内部使用的，能够证明其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有用性；</w:t>
      </w:r>
    </w:p>
    <w:p>
      <w:pPr>
        <w:spacing w:line="367" w:lineRule="auto" w:before="34"/>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4</w:t>
      </w:r>
      <w:r>
        <w:rPr>
          <w:rFonts w:ascii="宋体" w:hAnsi="宋体" w:cs="宋体" w:eastAsia="宋体" w:hint="default"/>
          <w:spacing w:val="-1"/>
          <w:sz w:val="21"/>
          <w:szCs w:val="21"/>
        </w:rPr>
        <w:t>）有足够的技术、财务资源和其他资源支持，以完成该无形资产的开发，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并有能力使用或出售该无形资产；</w:t>
      </w:r>
    </w:p>
    <w:p>
      <w:pPr>
        <w:spacing w:line="367" w:lineRule="auto" w:before="34"/>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z w:val="21"/>
          <w:szCs w:val="21"/>
        </w:rPr>
        <w:t>）归属于该无形资产开发阶段的支出能够可靠地计量。</w:t>
      </w:r>
      <w:r>
        <w:rPr>
          <w:rFonts w:ascii="宋体" w:hAnsi="宋体" w:cs="宋体" w:eastAsia="宋体" w:hint="default"/>
          <w:w w:val="100"/>
          <w:sz w:val="21"/>
          <w:szCs w:val="21"/>
        </w:rPr>
        <w:t> </w:t>
      </w:r>
      <w:r>
        <w:rPr>
          <w:rFonts w:ascii="宋体" w:hAnsi="宋体" w:cs="宋体" w:eastAsia="宋体" w:hint="default"/>
          <w:spacing w:val="-5"/>
          <w:w w:val="100"/>
          <w:sz w:val="21"/>
          <w:szCs w:val="21"/>
        </w:rPr>
        <w:t>本公司本报告期内内部研究开发项目开发阶段的支出不同时具备上述条件，不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确认为无形资产。</w:t>
      </w:r>
    </w:p>
    <w:p>
      <w:pPr>
        <w:spacing w:after="0" w:line="367"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sz w:val="15"/>
          <w:szCs w:val="15"/>
        </w:rPr>
      </w:pPr>
    </w:p>
    <w:p>
      <w:pPr>
        <w:spacing w:before="36"/>
        <w:ind w:left="1786"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十八</w:t>
      </w:r>
      <w:r>
        <w:rPr>
          <w:rFonts w:ascii="宋体" w:hAnsi="宋体" w:cs="宋体" w:eastAsia="宋体" w:hint="default"/>
          <w:b/>
          <w:bCs/>
          <w:sz w:val="21"/>
          <w:szCs w:val="21"/>
        </w:rPr>
        <w:t>)</w:t>
      </w:r>
      <w:r>
        <w:rPr>
          <w:rFonts w:ascii="宋体" w:hAnsi="宋体" w:cs="宋体" w:eastAsia="宋体" w:hint="default"/>
          <w:b/>
          <w:bCs/>
          <w:spacing w:val="-12"/>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tabs>
          <w:tab w:pos="3055" w:val="left" w:leader="none"/>
        </w:tabs>
        <w:spacing w:before="12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摊销方法</w:t>
      </w:r>
      <w:r>
        <w:rPr>
          <w:rFonts w:ascii="宋体" w:hAnsi="宋体" w:cs="宋体" w:eastAsia="宋体" w:hint="default"/>
          <w:sz w:val="21"/>
          <w:szCs w:val="21"/>
        </w:rPr>
      </w:r>
    </w:p>
    <w:p>
      <w:pPr>
        <w:spacing w:line="350" w:lineRule="auto" w:before="123"/>
        <w:ind w:left="3060" w:right="1679" w:firstLine="0"/>
        <w:jc w:val="left"/>
        <w:rPr>
          <w:rFonts w:ascii="宋体" w:hAnsi="宋体" w:cs="宋体" w:eastAsia="宋体" w:hint="default"/>
          <w:sz w:val="21"/>
          <w:szCs w:val="21"/>
        </w:rPr>
      </w:pPr>
      <w:r>
        <w:rPr>
          <w:rFonts w:ascii="宋体" w:hAnsi="宋体" w:cs="宋体" w:eastAsia="宋体" w:hint="default"/>
          <w:sz w:val="21"/>
          <w:szCs w:val="21"/>
        </w:rPr>
        <w:t>长期待摊费用在受益期内平均摊销，其中：</w:t>
      </w:r>
      <w:r>
        <w:rPr>
          <w:rFonts w:ascii="宋体" w:hAnsi="宋体" w:cs="宋体" w:eastAsia="宋体" w:hint="default"/>
          <w:w w:val="100"/>
          <w:sz w:val="21"/>
          <w:szCs w:val="21"/>
        </w:rPr>
        <w:t> </w:t>
      </w:r>
      <w:r>
        <w:rPr>
          <w:rFonts w:ascii="宋体" w:hAnsi="宋体" w:cs="宋体" w:eastAsia="宋体" w:hint="default"/>
          <w:spacing w:val="-5"/>
          <w:w w:val="100"/>
          <w:sz w:val="21"/>
          <w:szCs w:val="21"/>
        </w:rPr>
        <w:t>经营租赁方式租入的固定资产改良支出，按最佳预期经济利益实现方式合理摊</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销。</w:t>
      </w:r>
    </w:p>
    <w:p>
      <w:pPr>
        <w:spacing w:line="240" w:lineRule="auto" w:before="0"/>
        <w:rPr>
          <w:rFonts w:ascii="宋体" w:hAnsi="宋体" w:cs="宋体" w:eastAsia="宋体" w:hint="default"/>
          <w:sz w:val="20"/>
          <w:szCs w:val="20"/>
        </w:rPr>
      </w:pPr>
    </w:p>
    <w:p>
      <w:pPr>
        <w:tabs>
          <w:tab w:pos="3055" w:val="left" w:leader="none"/>
        </w:tabs>
        <w:spacing w:before="16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摊销年限</w:t>
      </w:r>
      <w:r>
        <w:rPr>
          <w:rFonts w:ascii="宋体" w:hAnsi="宋体" w:cs="宋体" w:eastAsia="宋体" w:hint="default"/>
          <w:sz w:val="21"/>
          <w:szCs w:val="21"/>
        </w:rPr>
      </w:r>
    </w:p>
    <w:p>
      <w:pPr>
        <w:spacing w:line="348" w:lineRule="auto" w:before="126"/>
        <w:ind w:left="3060" w:right="1679" w:firstLine="0"/>
        <w:jc w:val="left"/>
        <w:rPr>
          <w:rFonts w:ascii="宋体" w:hAnsi="宋体" w:cs="宋体" w:eastAsia="宋体" w:hint="default"/>
          <w:sz w:val="21"/>
          <w:szCs w:val="21"/>
        </w:rPr>
      </w:pPr>
      <w:r>
        <w:rPr>
          <w:rFonts w:ascii="宋体" w:hAnsi="宋体" w:cs="宋体" w:eastAsia="宋体" w:hint="default"/>
          <w:sz w:val="21"/>
          <w:szCs w:val="21"/>
        </w:rPr>
        <w:t>本公司本报告期内以经营租赁方式租入的固定资产改良支出在剩余租赁期限</w:t>
      </w:r>
      <w:r>
        <w:rPr>
          <w:rFonts w:ascii="宋体" w:hAnsi="宋体" w:cs="宋体" w:eastAsia="宋体" w:hint="default"/>
          <w:spacing w:val="2"/>
          <w:sz w:val="21"/>
          <w:szCs w:val="21"/>
        </w:rPr>
        <w:t> </w:t>
      </w:r>
      <w:r>
        <w:rPr>
          <w:rFonts w:ascii="宋体" w:hAnsi="宋体" w:cs="宋体" w:eastAsia="宋体" w:hint="default"/>
          <w:spacing w:val="2"/>
          <w:sz w:val="21"/>
          <w:szCs w:val="21"/>
        </w:rPr>
      </w:r>
      <w:r>
        <w:rPr>
          <w:rFonts w:ascii="宋体" w:hAnsi="宋体" w:cs="宋体" w:eastAsia="宋体" w:hint="default"/>
          <w:sz w:val="21"/>
          <w:szCs w:val="21"/>
        </w:rPr>
        <w:t>与租赁资产尚可使用年限两者孰短的期限内平均摊销。</w:t>
      </w:r>
    </w:p>
    <w:p>
      <w:pPr>
        <w:spacing w:line="240" w:lineRule="auto" w:before="0"/>
        <w:rPr>
          <w:rFonts w:ascii="宋体" w:hAnsi="宋体" w:cs="宋体" w:eastAsia="宋体" w:hint="default"/>
          <w:sz w:val="20"/>
          <w:szCs w:val="20"/>
        </w:rPr>
      </w:pPr>
    </w:p>
    <w:p>
      <w:pPr>
        <w:spacing w:before="171"/>
        <w:ind w:left="1786"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十九</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收入</w:t>
      </w:r>
      <w:r>
        <w:rPr>
          <w:rFonts w:ascii="宋体" w:hAnsi="宋体" w:cs="宋体" w:eastAsia="宋体" w:hint="default"/>
          <w:sz w:val="21"/>
          <w:szCs w:val="21"/>
        </w:rPr>
      </w:r>
    </w:p>
    <w:p>
      <w:pPr>
        <w:tabs>
          <w:tab w:pos="3055" w:val="left" w:leader="none"/>
        </w:tabs>
        <w:spacing w:line="350" w:lineRule="auto" w:before="123"/>
        <w:ind w:left="3060" w:right="1700" w:hanging="543"/>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本公司的主要业务分为软件开发、运营维护、系统集成三部分。</w:t>
      </w:r>
      <w:r>
        <w:rPr>
          <w:rFonts w:ascii="宋体" w:hAnsi="宋体" w:cs="宋体" w:eastAsia="宋体" w:hint="default"/>
          <w:b/>
          <w:bCs/>
          <w:w w:val="100"/>
          <w:sz w:val="21"/>
          <w:szCs w:val="21"/>
        </w:rPr>
        <w:t> </w:t>
      </w:r>
      <w:r>
        <w:rPr>
          <w:rFonts w:ascii="宋体" w:hAnsi="宋体" w:cs="宋体" w:eastAsia="宋体" w:hint="default"/>
          <w:spacing w:val="-5"/>
          <w:sz w:val="21"/>
          <w:szCs w:val="21"/>
        </w:rPr>
        <w:t>软件开发：是指根据客户的需求，利用开发工具为客户提供一整套实现某种功</w:t>
      </w:r>
      <w:r>
        <w:rPr>
          <w:rFonts w:ascii="宋体" w:hAnsi="宋体" w:cs="宋体" w:eastAsia="宋体" w:hint="default"/>
          <w:w w:val="100"/>
          <w:sz w:val="21"/>
          <w:szCs w:val="21"/>
        </w:rPr>
        <w:t> </w:t>
      </w:r>
      <w:r>
        <w:rPr>
          <w:rFonts w:ascii="宋体" w:hAnsi="宋体" w:cs="宋体" w:eastAsia="宋体" w:hint="default"/>
          <w:spacing w:val="-2"/>
          <w:sz w:val="21"/>
          <w:szCs w:val="21"/>
        </w:rPr>
        <w:t>能的软件产品或者利用已有产品进行的二次开发以满足客户的某种特定需求。</w:t>
      </w:r>
      <w:r>
        <w:rPr>
          <w:rFonts w:ascii="宋体" w:hAnsi="宋体" w:cs="宋体" w:eastAsia="宋体" w:hint="default"/>
          <w:w w:val="100"/>
          <w:sz w:val="21"/>
          <w:szCs w:val="21"/>
        </w:rPr>
        <w:t> </w:t>
      </w:r>
      <w:r>
        <w:rPr>
          <w:rFonts w:ascii="宋体" w:hAnsi="宋体" w:cs="宋体" w:eastAsia="宋体" w:hint="default"/>
          <w:spacing w:val="-5"/>
          <w:sz w:val="21"/>
          <w:szCs w:val="21"/>
        </w:rPr>
        <w:t>运营维护：指利用软件专业知识依托互联网，为客户提供应用服务。包括业务</w:t>
      </w:r>
      <w:r>
        <w:rPr>
          <w:rFonts w:ascii="宋体" w:hAnsi="宋体" w:cs="宋体" w:eastAsia="宋体" w:hint="default"/>
          <w:w w:val="100"/>
          <w:sz w:val="21"/>
          <w:szCs w:val="21"/>
        </w:rPr>
        <w:t> </w:t>
      </w:r>
      <w:r>
        <w:rPr>
          <w:rFonts w:ascii="宋体" w:hAnsi="宋体" w:cs="宋体" w:eastAsia="宋体" w:hint="default"/>
          <w:sz w:val="21"/>
          <w:szCs w:val="21"/>
        </w:rPr>
        <w:t>咨询，在线服务，系统维护等等。</w:t>
      </w:r>
      <w:r>
        <w:rPr>
          <w:rFonts w:ascii="宋体" w:hAnsi="宋体" w:cs="宋体" w:eastAsia="宋体" w:hint="default"/>
          <w:w w:val="100"/>
          <w:sz w:val="21"/>
          <w:szCs w:val="21"/>
        </w:rPr>
        <w:t> </w:t>
      </w:r>
      <w:r>
        <w:rPr>
          <w:rFonts w:ascii="宋体" w:hAnsi="宋体" w:cs="宋体" w:eastAsia="宋体" w:hint="default"/>
          <w:spacing w:val="-5"/>
          <w:sz w:val="21"/>
          <w:szCs w:val="21"/>
        </w:rPr>
        <w:t>系统集成：指根据用户的需求和投入资金的规模，应用各种计算机网络相关技</w:t>
      </w:r>
      <w:r>
        <w:rPr>
          <w:rFonts w:ascii="宋体" w:hAnsi="宋体" w:cs="宋体" w:eastAsia="宋体" w:hint="default"/>
          <w:w w:val="100"/>
          <w:sz w:val="21"/>
          <w:szCs w:val="21"/>
        </w:rPr>
        <w:t> </w:t>
      </w:r>
      <w:r>
        <w:rPr>
          <w:rFonts w:ascii="宋体" w:hAnsi="宋体" w:cs="宋体" w:eastAsia="宋体" w:hint="default"/>
          <w:spacing w:val="-5"/>
          <w:sz w:val="21"/>
          <w:szCs w:val="21"/>
        </w:rPr>
        <w:t>术，选择各种软硬件设备，经过集成设计，安装调试等大量技术性工作使系统</w:t>
      </w:r>
      <w:r>
        <w:rPr>
          <w:rFonts w:ascii="宋体" w:hAnsi="宋体" w:cs="宋体" w:eastAsia="宋体" w:hint="default"/>
          <w:w w:val="100"/>
          <w:sz w:val="21"/>
          <w:szCs w:val="21"/>
        </w:rPr>
        <w:t> </w:t>
      </w:r>
      <w:r>
        <w:rPr>
          <w:rFonts w:ascii="宋体" w:hAnsi="宋体" w:cs="宋体" w:eastAsia="宋体" w:hint="default"/>
          <w:sz w:val="21"/>
          <w:szCs w:val="21"/>
        </w:rPr>
        <w:t>能够满足用户对实际工作要求。主要包括软硬件集成、网络布线等等。</w:t>
      </w:r>
    </w:p>
    <w:p>
      <w:pPr>
        <w:spacing w:line="240" w:lineRule="auto" w:before="0"/>
        <w:rPr>
          <w:rFonts w:ascii="宋体" w:hAnsi="宋体" w:cs="宋体" w:eastAsia="宋体" w:hint="default"/>
          <w:sz w:val="20"/>
          <w:szCs w:val="20"/>
        </w:rPr>
      </w:pPr>
    </w:p>
    <w:p>
      <w:pPr>
        <w:tabs>
          <w:tab w:pos="3055" w:val="left" w:leader="none"/>
        </w:tabs>
        <w:spacing w:line="350" w:lineRule="auto" w:before="166"/>
        <w:ind w:left="3060" w:right="1794"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销售商品收入确认时间的具体判断标准</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公司已将商品所有权上的主要风险和报酬转移给购买方；公司既没有保留与所</w:t>
      </w:r>
      <w:r>
        <w:rPr>
          <w:rFonts w:ascii="宋体" w:hAnsi="宋体" w:cs="宋体" w:eastAsia="宋体" w:hint="default"/>
          <w:w w:val="100"/>
          <w:sz w:val="21"/>
          <w:szCs w:val="21"/>
        </w:rPr>
        <w:t> </w:t>
      </w:r>
      <w:r>
        <w:rPr>
          <w:rFonts w:ascii="宋体" w:hAnsi="宋体" w:cs="宋体" w:eastAsia="宋体" w:hint="default"/>
          <w:spacing w:val="-5"/>
          <w:sz w:val="21"/>
          <w:szCs w:val="21"/>
        </w:rPr>
        <w:t>有权相联系的继续管理权，也没有对已售出的商品实施有效控制；收入的金额</w:t>
      </w:r>
      <w:r>
        <w:rPr>
          <w:rFonts w:ascii="宋体" w:hAnsi="宋体" w:cs="宋体" w:eastAsia="宋体" w:hint="default"/>
          <w:w w:val="100"/>
          <w:sz w:val="21"/>
          <w:szCs w:val="21"/>
        </w:rPr>
        <w:t> </w:t>
      </w:r>
      <w:r>
        <w:rPr>
          <w:rFonts w:ascii="宋体" w:hAnsi="宋体" w:cs="宋体" w:eastAsia="宋体" w:hint="default"/>
          <w:spacing w:val="-5"/>
          <w:sz w:val="21"/>
          <w:szCs w:val="21"/>
        </w:rPr>
        <w:t>能够可靠地计量；相关的经济利益很可能流入企业；相关的已发生或将发生的</w:t>
      </w:r>
      <w:r>
        <w:rPr>
          <w:rFonts w:ascii="宋体" w:hAnsi="宋体" w:cs="宋体" w:eastAsia="宋体" w:hint="default"/>
          <w:w w:val="100"/>
          <w:sz w:val="21"/>
          <w:szCs w:val="21"/>
        </w:rPr>
        <w:t> </w:t>
      </w:r>
      <w:r>
        <w:rPr>
          <w:rFonts w:ascii="宋体" w:hAnsi="宋体" w:cs="宋体" w:eastAsia="宋体" w:hint="default"/>
          <w:sz w:val="21"/>
          <w:szCs w:val="21"/>
        </w:rPr>
        <w:t>成本能够可靠地计量时，确认商品销售收入实现。</w:t>
      </w:r>
    </w:p>
    <w:p>
      <w:pPr>
        <w:spacing w:line="240" w:lineRule="auto" w:before="0"/>
        <w:rPr>
          <w:rFonts w:ascii="宋体" w:hAnsi="宋体" w:cs="宋体" w:eastAsia="宋体" w:hint="default"/>
          <w:sz w:val="20"/>
          <w:szCs w:val="20"/>
        </w:rPr>
      </w:pPr>
    </w:p>
    <w:p>
      <w:pPr>
        <w:tabs>
          <w:tab w:pos="3055" w:val="left" w:leader="none"/>
        </w:tabs>
        <w:spacing w:line="340" w:lineRule="auto" w:before="139"/>
        <w:ind w:left="3060" w:right="1798" w:hanging="54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确认让渡资产使用权收入的依据</w:t>
      </w:r>
      <w:r>
        <w:rPr>
          <w:rFonts w:ascii="宋体" w:hAnsi="宋体" w:cs="宋体" w:eastAsia="宋体" w:hint="default"/>
          <w:b/>
          <w:bCs/>
          <w:w w:val="100"/>
          <w:sz w:val="21"/>
          <w:szCs w:val="21"/>
        </w:rPr>
        <w:t> </w:t>
      </w:r>
      <w:r>
        <w:rPr>
          <w:rFonts w:ascii="宋体" w:hAnsi="宋体" w:cs="宋体" w:eastAsia="宋体" w:hint="default"/>
          <w:spacing w:val="-5"/>
          <w:sz w:val="21"/>
          <w:szCs w:val="21"/>
        </w:rPr>
        <w:t>与交易相关的经济利益很可能流入企业，收入的金额能够可靠地计量时。分别</w:t>
      </w:r>
      <w:r>
        <w:rPr>
          <w:rFonts w:ascii="宋体" w:hAnsi="宋体" w:cs="宋体" w:eastAsia="宋体" w:hint="default"/>
          <w:w w:val="100"/>
          <w:sz w:val="21"/>
          <w:szCs w:val="21"/>
        </w:rPr>
        <w:t> </w:t>
      </w:r>
      <w:r>
        <w:rPr>
          <w:rFonts w:ascii="宋体" w:hAnsi="宋体" w:cs="宋体" w:eastAsia="宋体" w:hint="default"/>
          <w:sz w:val="21"/>
          <w:szCs w:val="21"/>
        </w:rPr>
        <w:t>下列情况确定让渡资产使用权收入金额：</w:t>
      </w:r>
    </w:p>
    <w:p>
      <w:pPr>
        <w:spacing w:line="338" w:lineRule="auto" w:before="28"/>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1</w:t>
      </w:r>
      <w:r>
        <w:rPr>
          <w:rFonts w:ascii="宋体" w:hAnsi="宋体" w:cs="宋体" w:eastAsia="宋体" w:hint="default"/>
          <w:spacing w:val="-1"/>
          <w:sz w:val="21"/>
          <w:szCs w:val="21"/>
        </w:rPr>
        <w:t>）利息收入金额，按照他人使用本企业货币资金的时间和实际利率计算确</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定。</w:t>
      </w:r>
    </w:p>
    <w:p>
      <w:pPr>
        <w:spacing w:before="30"/>
        <w:ind w:left="3060" w:right="1679" w:firstLine="0"/>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宋体" w:hAnsi="宋体" w:cs="宋体" w:eastAsia="宋体" w:hint="default"/>
          <w:spacing w:val="-5"/>
          <w:sz w:val="21"/>
          <w:szCs w:val="21"/>
        </w:rPr>
        <w:t>2</w:t>
      </w:r>
      <w:r>
        <w:rPr>
          <w:rFonts w:ascii="宋体" w:hAnsi="宋体" w:cs="宋体" w:eastAsia="宋体" w:hint="default"/>
          <w:spacing w:val="-5"/>
          <w:sz w:val="21"/>
          <w:szCs w:val="21"/>
        </w:rPr>
        <w:t>）使用费收入金额，按照有关合同或协议约定的收费时间和方法计算确定。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2"/>
          <w:sz w:val="21"/>
          <w:szCs w:val="21"/>
        </w:rPr>
        <w:t>按完工百分比法确认提供劳务的收入和建造合同收入时，确定合同完工进度</w:t>
      </w:r>
      <w:r>
        <w:rPr>
          <w:rFonts w:ascii="宋体" w:hAnsi="宋体" w:cs="宋体" w:eastAsia="宋体" w:hint="default"/>
          <w:spacing w:val="2"/>
          <w:sz w:val="21"/>
          <w:szCs w:val="21"/>
        </w:rPr>
      </w:r>
    </w:p>
    <w:p>
      <w:pPr>
        <w:spacing w:after="0"/>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b/>
          <w:bCs/>
          <w:sz w:val="13"/>
          <w:szCs w:val="13"/>
        </w:rPr>
      </w:pPr>
    </w:p>
    <w:p>
      <w:pPr>
        <w:spacing w:line="340" w:lineRule="auto" w:before="36"/>
        <w:ind w:left="3060" w:right="1679" w:hanging="5"/>
        <w:jc w:val="left"/>
        <w:rPr>
          <w:rFonts w:ascii="宋体" w:hAnsi="宋体" w:cs="宋体" w:eastAsia="宋体" w:hint="default"/>
          <w:sz w:val="21"/>
          <w:szCs w:val="21"/>
        </w:rPr>
      </w:pPr>
      <w:r>
        <w:rPr>
          <w:rFonts w:ascii="宋体" w:hAnsi="宋体" w:cs="宋体" w:eastAsia="宋体" w:hint="default"/>
          <w:b/>
          <w:bCs/>
          <w:sz w:val="21"/>
          <w:szCs w:val="21"/>
        </w:rPr>
        <w:t>的依据和方法</w:t>
      </w:r>
      <w:r>
        <w:rPr>
          <w:rFonts w:ascii="宋体" w:hAnsi="宋体" w:cs="宋体" w:eastAsia="宋体" w:hint="default"/>
          <w:b/>
          <w:bCs/>
          <w:spacing w:val="-104"/>
          <w:sz w:val="21"/>
          <w:szCs w:val="21"/>
        </w:rPr>
        <w:t> </w:t>
      </w:r>
      <w:r>
        <w:rPr>
          <w:rFonts w:ascii="宋体" w:hAnsi="宋体" w:cs="宋体" w:eastAsia="宋体" w:hint="default"/>
          <w:spacing w:val="-5"/>
          <w:w w:val="100"/>
          <w:sz w:val="21"/>
          <w:szCs w:val="21"/>
        </w:rPr>
        <w:t>在资产负债表日提供劳务交易的结果能够可靠估计的，采用完工百分比法确认</w:t>
      </w:r>
      <w:r>
        <w:rPr>
          <w:rFonts w:ascii="宋体" w:hAnsi="宋体" w:cs="宋体" w:eastAsia="宋体" w:hint="default"/>
          <w:spacing w:val="-80"/>
          <w:w w:val="100"/>
          <w:sz w:val="21"/>
          <w:szCs w:val="21"/>
        </w:rPr>
        <w:t> </w:t>
      </w:r>
      <w:r>
        <w:rPr>
          <w:rFonts w:ascii="宋体" w:hAnsi="宋体" w:cs="宋体" w:eastAsia="宋体" w:hint="default"/>
          <w:spacing w:val="-80"/>
          <w:w w:val="100"/>
          <w:sz w:val="21"/>
          <w:szCs w:val="21"/>
        </w:rPr>
      </w:r>
      <w:r>
        <w:rPr>
          <w:rFonts w:ascii="宋体" w:hAnsi="宋体" w:cs="宋体" w:eastAsia="宋体" w:hint="default"/>
          <w:spacing w:val="-5"/>
          <w:sz w:val="21"/>
          <w:szCs w:val="21"/>
        </w:rPr>
        <w:t>提供劳务收入。提供劳务交易的完工进度，依据已完工作的测量或已经提供的</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劳务占应提供劳务总量的比例或已经发生的成本占估计总成本的比例确定。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按照已收或应收的合同或协议价款确定提供劳务收入总额，但已收或应收的合</w:t>
      </w:r>
      <w:r>
        <w:rPr>
          <w:rFonts w:ascii="宋体" w:hAnsi="宋体" w:cs="宋体" w:eastAsia="宋体" w:hint="default"/>
          <w:spacing w:val="-80"/>
          <w:w w:val="100"/>
          <w:sz w:val="21"/>
          <w:szCs w:val="21"/>
        </w:rPr>
        <w:t> </w:t>
      </w:r>
      <w:r>
        <w:rPr>
          <w:rFonts w:ascii="宋体" w:hAnsi="宋体" w:cs="宋体" w:eastAsia="宋体" w:hint="default"/>
          <w:spacing w:val="-80"/>
          <w:w w:val="100"/>
          <w:sz w:val="21"/>
          <w:szCs w:val="21"/>
        </w:rPr>
      </w:r>
      <w:r>
        <w:rPr>
          <w:rFonts w:ascii="宋体" w:hAnsi="宋体" w:cs="宋体" w:eastAsia="宋体" w:hint="default"/>
          <w:spacing w:val="-5"/>
          <w:w w:val="100"/>
          <w:sz w:val="21"/>
          <w:szCs w:val="21"/>
        </w:rPr>
        <w:t>同或协议价款不公允的除外。资产负债表日按照提供劳务收入总额乘以完工进</w:t>
      </w:r>
      <w:r>
        <w:rPr>
          <w:rFonts w:ascii="宋体" w:hAnsi="宋体" w:cs="宋体" w:eastAsia="宋体" w:hint="default"/>
          <w:spacing w:val="-80"/>
          <w:w w:val="100"/>
          <w:sz w:val="21"/>
          <w:szCs w:val="21"/>
        </w:rPr>
        <w:t> </w:t>
      </w:r>
      <w:r>
        <w:rPr>
          <w:rFonts w:ascii="宋体" w:hAnsi="宋体" w:cs="宋体" w:eastAsia="宋体" w:hint="default"/>
          <w:spacing w:val="-80"/>
          <w:w w:val="100"/>
          <w:sz w:val="21"/>
          <w:szCs w:val="21"/>
        </w:rPr>
      </w:r>
      <w:r>
        <w:rPr>
          <w:rFonts w:ascii="宋体" w:hAnsi="宋体" w:cs="宋体" w:eastAsia="宋体" w:hint="default"/>
          <w:spacing w:val="-5"/>
          <w:w w:val="100"/>
          <w:sz w:val="21"/>
          <w:szCs w:val="21"/>
        </w:rPr>
        <w:t>度扣除以前会计期间累计已确认提供劳务收入后的金额，确认当期提供劳务收</w:t>
      </w:r>
      <w:r>
        <w:rPr>
          <w:rFonts w:ascii="宋体" w:hAnsi="宋体" w:cs="宋体" w:eastAsia="宋体" w:hint="default"/>
          <w:spacing w:val="-80"/>
          <w:w w:val="100"/>
          <w:sz w:val="21"/>
          <w:szCs w:val="21"/>
        </w:rPr>
        <w:t> </w:t>
      </w:r>
      <w:r>
        <w:rPr>
          <w:rFonts w:ascii="宋体" w:hAnsi="宋体" w:cs="宋体" w:eastAsia="宋体" w:hint="default"/>
          <w:spacing w:val="-80"/>
          <w:w w:val="100"/>
          <w:sz w:val="21"/>
          <w:szCs w:val="21"/>
        </w:rPr>
      </w:r>
      <w:r>
        <w:rPr>
          <w:rFonts w:ascii="宋体" w:hAnsi="宋体" w:cs="宋体" w:eastAsia="宋体" w:hint="default"/>
          <w:sz w:val="21"/>
          <w:szCs w:val="21"/>
        </w:rPr>
        <w:t>入。</w:t>
      </w:r>
      <w:r>
        <w:rPr>
          <w:rFonts w:ascii="宋体" w:hAnsi="宋体" w:cs="宋体" w:eastAsia="宋体" w:hint="default"/>
          <w:w w:val="100"/>
          <w:sz w:val="21"/>
          <w:szCs w:val="21"/>
        </w:rPr>
        <w:t> </w:t>
      </w:r>
      <w:r>
        <w:rPr>
          <w:rFonts w:ascii="宋体" w:hAnsi="宋体" w:cs="宋体" w:eastAsia="宋体" w:hint="default"/>
          <w:sz w:val="21"/>
          <w:szCs w:val="21"/>
        </w:rPr>
        <w:t>在资产负债表日提供劳务交易结果不能够可靠估计的，分别下列情况处理：</w:t>
      </w:r>
    </w:p>
    <w:p>
      <w:pPr>
        <w:spacing w:line="340" w:lineRule="auto" w:before="28"/>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1</w:t>
      </w:r>
      <w:r>
        <w:rPr>
          <w:rFonts w:ascii="宋体" w:hAnsi="宋体" w:cs="宋体" w:eastAsia="宋体" w:hint="default"/>
          <w:spacing w:val="-1"/>
          <w:sz w:val="21"/>
          <w:szCs w:val="21"/>
        </w:rPr>
        <w:t>）已经发生的劳务成本预计能够得到补偿的，按照已经发生的劳务成本金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额确认提供劳务收入，并按相同金额结转劳务成本。</w:t>
      </w:r>
    </w:p>
    <w:p>
      <w:pPr>
        <w:spacing w:line="338" w:lineRule="auto" w:before="28"/>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2</w:t>
      </w:r>
      <w:r>
        <w:rPr>
          <w:rFonts w:ascii="宋体" w:hAnsi="宋体" w:cs="宋体" w:eastAsia="宋体" w:hint="default"/>
          <w:spacing w:val="-1"/>
          <w:sz w:val="21"/>
          <w:szCs w:val="21"/>
        </w:rPr>
        <w:t>）已经发生的劳务成本预计不能够得到补偿的，将已经发生的劳务成本计</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入当期损益，不确认提供劳务收入。</w:t>
      </w:r>
    </w:p>
    <w:p>
      <w:pPr>
        <w:spacing w:line="240" w:lineRule="auto" w:before="0"/>
        <w:rPr>
          <w:rFonts w:ascii="宋体" w:hAnsi="宋体" w:cs="宋体" w:eastAsia="宋体" w:hint="default"/>
          <w:sz w:val="20"/>
          <w:szCs w:val="20"/>
        </w:rPr>
      </w:pPr>
    </w:p>
    <w:p>
      <w:pPr>
        <w:tabs>
          <w:tab w:pos="3055" w:val="left" w:leader="none"/>
        </w:tabs>
        <w:spacing w:line="340" w:lineRule="auto" w:before="157"/>
        <w:ind w:left="3060" w:right="1686" w:hanging="543"/>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项目收入确认具体原则：</w:t>
      </w:r>
      <w:r>
        <w:rPr>
          <w:rFonts w:ascii="宋体" w:hAnsi="宋体" w:cs="宋体" w:eastAsia="宋体" w:hint="default"/>
          <w:b/>
          <w:bCs/>
          <w:w w:val="100"/>
          <w:sz w:val="21"/>
          <w:szCs w:val="21"/>
        </w:rPr>
        <w:t> </w:t>
      </w:r>
      <w:r>
        <w:rPr>
          <w:rFonts w:ascii="宋体" w:hAnsi="宋体" w:cs="宋体" w:eastAsia="宋体" w:hint="default"/>
          <w:spacing w:val="-7"/>
          <w:w w:val="100"/>
          <w:sz w:val="21"/>
          <w:szCs w:val="21"/>
        </w:rPr>
        <w:t>软件开发项目：按照合同约定、在项目实施完成并经对方验收合格后确认收入；</w:t>
      </w:r>
      <w:r>
        <w:rPr>
          <w:rFonts w:ascii="宋体" w:hAnsi="宋体" w:cs="宋体" w:eastAsia="宋体" w:hint="default"/>
          <w:w w:val="100"/>
          <w:sz w:val="21"/>
          <w:szCs w:val="21"/>
        </w:rPr>
        <w:t> </w:t>
      </w:r>
      <w:r>
        <w:rPr>
          <w:rFonts w:ascii="宋体" w:hAnsi="宋体" w:cs="宋体" w:eastAsia="宋体" w:hint="default"/>
          <w:spacing w:val="-5"/>
          <w:sz w:val="21"/>
          <w:szCs w:val="21"/>
        </w:rPr>
        <w:t>跨年度开发合同由公司业务技术部门提供项目开发进度，经用户确认后，按照</w:t>
      </w:r>
      <w:r>
        <w:rPr>
          <w:rFonts w:ascii="宋体" w:hAnsi="宋体" w:cs="宋体" w:eastAsia="宋体" w:hint="default"/>
          <w:w w:val="100"/>
          <w:sz w:val="21"/>
          <w:szCs w:val="21"/>
        </w:rPr>
        <w:t> </w:t>
      </w:r>
      <w:r>
        <w:rPr>
          <w:rFonts w:ascii="宋体" w:hAnsi="宋体" w:cs="宋体" w:eastAsia="宋体" w:hint="default"/>
          <w:sz w:val="21"/>
          <w:szCs w:val="21"/>
        </w:rPr>
        <w:t>完工百分比法确认收入。</w:t>
      </w:r>
      <w:r>
        <w:rPr>
          <w:rFonts w:ascii="宋体" w:hAnsi="宋体" w:cs="宋体" w:eastAsia="宋体" w:hint="default"/>
          <w:w w:val="100"/>
          <w:sz w:val="21"/>
          <w:szCs w:val="21"/>
        </w:rPr>
        <w:t> </w:t>
      </w:r>
      <w:r>
        <w:rPr>
          <w:rFonts w:ascii="宋体" w:hAnsi="宋体" w:cs="宋体" w:eastAsia="宋体" w:hint="default"/>
          <w:spacing w:val="-5"/>
          <w:sz w:val="21"/>
          <w:szCs w:val="21"/>
        </w:rPr>
        <w:t>运营维护收入：按照合同约定、在运营维护服务已经提供，收到价款或取得收</w:t>
      </w:r>
      <w:r>
        <w:rPr>
          <w:rFonts w:ascii="宋体" w:hAnsi="宋体" w:cs="宋体" w:eastAsia="宋体" w:hint="default"/>
          <w:w w:val="100"/>
          <w:sz w:val="21"/>
          <w:szCs w:val="21"/>
        </w:rPr>
        <w:t> </w:t>
      </w:r>
      <w:r>
        <w:rPr>
          <w:rFonts w:ascii="宋体" w:hAnsi="宋体" w:cs="宋体" w:eastAsia="宋体" w:hint="default"/>
          <w:spacing w:val="-5"/>
          <w:sz w:val="21"/>
          <w:szCs w:val="21"/>
        </w:rPr>
        <w:t>取价款的依据时，确认运营维护收入的实现；如运营维护服务的开始和完成分</w:t>
      </w:r>
      <w:r>
        <w:rPr>
          <w:rFonts w:ascii="宋体" w:hAnsi="宋体" w:cs="宋体" w:eastAsia="宋体" w:hint="default"/>
          <w:w w:val="100"/>
          <w:sz w:val="21"/>
          <w:szCs w:val="21"/>
        </w:rPr>
        <w:t> </w:t>
      </w:r>
      <w:r>
        <w:rPr>
          <w:rFonts w:ascii="宋体" w:hAnsi="宋体" w:cs="宋体" w:eastAsia="宋体" w:hint="default"/>
          <w:spacing w:val="-5"/>
          <w:sz w:val="21"/>
          <w:szCs w:val="21"/>
        </w:rPr>
        <w:t>属不同的会计年度，在提供运营维护服务的结果能够可靠估计的情况下，在合</w:t>
      </w:r>
      <w:r>
        <w:rPr>
          <w:rFonts w:ascii="宋体" w:hAnsi="宋体" w:cs="宋体" w:eastAsia="宋体" w:hint="default"/>
          <w:w w:val="100"/>
          <w:sz w:val="21"/>
          <w:szCs w:val="21"/>
        </w:rPr>
        <w:t> </w:t>
      </w:r>
      <w:r>
        <w:rPr>
          <w:rFonts w:ascii="宋体" w:hAnsi="宋体" w:cs="宋体" w:eastAsia="宋体" w:hint="default"/>
          <w:spacing w:val="-5"/>
          <w:sz w:val="21"/>
          <w:szCs w:val="21"/>
        </w:rPr>
        <w:t>同约定的服务期限内，按进度确认相关的运营维护服务收入；合同明确约定服</w:t>
      </w:r>
      <w:r>
        <w:rPr>
          <w:rFonts w:ascii="宋体" w:hAnsi="宋体" w:cs="宋体" w:eastAsia="宋体" w:hint="default"/>
          <w:w w:val="100"/>
          <w:sz w:val="21"/>
          <w:szCs w:val="21"/>
        </w:rPr>
        <w:t> </w:t>
      </w:r>
      <w:r>
        <w:rPr>
          <w:rFonts w:ascii="宋体" w:hAnsi="宋体" w:cs="宋体" w:eastAsia="宋体" w:hint="default"/>
          <w:sz w:val="21"/>
          <w:szCs w:val="21"/>
        </w:rPr>
        <w:t>务成果需经客户验收确认的，根据客户验收情况确认收入。</w:t>
      </w:r>
      <w:r>
        <w:rPr>
          <w:rFonts w:ascii="宋体" w:hAnsi="宋体" w:cs="宋体" w:eastAsia="宋体" w:hint="default"/>
          <w:w w:val="100"/>
          <w:sz w:val="21"/>
          <w:szCs w:val="21"/>
        </w:rPr>
        <w:t> </w:t>
      </w:r>
      <w:r>
        <w:rPr>
          <w:rFonts w:ascii="宋体" w:hAnsi="宋体" w:cs="宋体" w:eastAsia="宋体" w:hint="default"/>
          <w:spacing w:val="-5"/>
          <w:sz w:val="21"/>
          <w:szCs w:val="21"/>
        </w:rPr>
        <w:t>系统集成收入：公司根据合同的约定，在相关货物发出并收取价款或取得收取</w:t>
      </w:r>
      <w:r>
        <w:rPr>
          <w:rFonts w:ascii="宋体" w:hAnsi="宋体" w:cs="宋体" w:eastAsia="宋体" w:hint="default"/>
          <w:w w:val="100"/>
          <w:sz w:val="21"/>
          <w:szCs w:val="21"/>
        </w:rPr>
        <w:t> </w:t>
      </w:r>
      <w:r>
        <w:rPr>
          <w:rFonts w:ascii="宋体" w:hAnsi="宋体" w:cs="宋体" w:eastAsia="宋体" w:hint="default"/>
          <w:spacing w:val="-5"/>
          <w:sz w:val="21"/>
          <w:szCs w:val="21"/>
        </w:rPr>
        <w:t>价款的依据、并经对方用户验收合格后确认系统集成收入的实现。对于跨年度</w:t>
      </w:r>
      <w:r>
        <w:rPr>
          <w:rFonts w:ascii="宋体" w:hAnsi="宋体" w:cs="宋体" w:eastAsia="宋体" w:hint="default"/>
          <w:w w:val="100"/>
          <w:sz w:val="21"/>
          <w:szCs w:val="21"/>
        </w:rPr>
        <w:t> </w:t>
      </w:r>
      <w:r>
        <w:rPr>
          <w:rFonts w:ascii="宋体" w:hAnsi="宋体" w:cs="宋体" w:eastAsia="宋体" w:hint="default"/>
          <w:spacing w:val="-5"/>
          <w:sz w:val="21"/>
          <w:szCs w:val="21"/>
        </w:rPr>
        <w:t>开发项目，由公司业务技术部门提供项目开发进度，经用户确认后，按完工百</w:t>
      </w:r>
      <w:r>
        <w:rPr>
          <w:rFonts w:ascii="宋体" w:hAnsi="宋体" w:cs="宋体" w:eastAsia="宋体" w:hint="default"/>
          <w:w w:val="100"/>
          <w:sz w:val="21"/>
          <w:szCs w:val="21"/>
        </w:rPr>
        <w:t> </w:t>
      </w:r>
      <w:r>
        <w:rPr>
          <w:rFonts w:ascii="宋体" w:hAnsi="宋体" w:cs="宋体" w:eastAsia="宋体" w:hint="default"/>
          <w:sz w:val="21"/>
          <w:szCs w:val="21"/>
        </w:rPr>
        <w:t>分比确认收入。</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before="0"/>
        <w:ind w:left="1786"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二十</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340" w:lineRule="auto" w:before="99"/>
        <w:ind w:left="3060" w:right="1679" w:firstLine="0"/>
        <w:jc w:val="left"/>
        <w:rPr>
          <w:rFonts w:ascii="宋体" w:hAnsi="宋体" w:cs="宋体" w:eastAsia="宋体" w:hint="default"/>
          <w:sz w:val="21"/>
          <w:szCs w:val="21"/>
        </w:rPr>
      </w:pPr>
      <w:r>
        <w:rPr>
          <w:rFonts w:ascii="宋体" w:hAnsi="宋体" w:cs="宋体" w:eastAsia="宋体" w:hint="default"/>
          <w:spacing w:val="-5"/>
          <w:w w:val="100"/>
          <w:sz w:val="21"/>
          <w:szCs w:val="21"/>
        </w:rPr>
        <w:t>政府补助是指本公司从政府无偿取得货币性资产和非货币性资产，不包括政府</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作为所有者投入的资本。</w:t>
      </w:r>
      <w:r>
        <w:rPr>
          <w:rFonts w:ascii="宋体" w:hAnsi="宋体" w:cs="宋体" w:eastAsia="宋体" w:hint="default"/>
          <w:w w:val="100"/>
          <w:sz w:val="21"/>
          <w:szCs w:val="21"/>
        </w:rPr>
        <w:t> </w:t>
      </w:r>
      <w:r>
        <w:rPr>
          <w:rFonts w:ascii="宋体" w:hAnsi="宋体" w:cs="宋体" w:eastAsia="宋体" w:hint="default"/>
          <w:spacing w:val="-5"/>
          <w:w w:val="100"/>
          <w:sz w:val="21"/>
          <w:szCs w:val="21"/>
        </w:rPr>
        <w:t>政府补助分为与资产相关的政府补助和与收益相关的政府补助。政府补助在能</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够满足政府补助所附的条件，且能够收到时确认。</w:t>
      </w:r>
      <w:r>
        <w:rPr>
          <w:rFonts w:ascii="宋体" w:hAnsi="宋体" w:cs="宋体" w:eastAsia="宋体" w:hint="default"/>
          <w:w w:val="100"/>
          <w:sz w:val="21"/>
          <w:szCs w:val="21"/>
        </w:rPr>
        <w:t> </w:t>
      </w:r>
      <w:r>
        <w:rPr>
          <w:rFonts w:ascii="宋体" w:hAnsi="宋体" w:cs="宋体" w:eastAsia="宋体" w:hint="default"/>
          <w:spacing w:val="-5"/>
          <w:sz w:val="21"/>
          <w:szCs w:val="21"/>
        </w:rPr>
        <w:t>政府补助为货币性资产的，按照收到或应收的金额计量。政府补助为非货币性</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8"/>
          <w:sz w:val="21"/>
          <w:szCs w:val="21"/>
        </w:rPr>
        <w:t>资产的，按照公允价值计量；公允价值不能够可靠取得的，按照名义金额计量。</w:t>
      </w:r>
    </w:p>
    <w:p>
      <w:pPr>
        <w:spacing w:after="0" w:line="340" w:lineRule="auto"/>
        <w:jc w:val="left"/>
        <w:rPr>
          <w:rFonts w:ascii="宋体" w:hAnsi="宋体" w:cs="宋体" w:eastAsia="宋体" w:hint="default"/>
          <w:sz w:val="21"/>
          <w:szCs w:val="21"/>
        </w:rPr>
        <w:sectPr>
          <w:pgSz w:w="11910" w:h="16840"/>
          <w:pgMar w:header="853" w:footer="975" w:top="1280" w:bottom="1160" w:left="0" w:right="0"/>
        </w:sectPr>
      </w:pPr>
    </w:p>
    <w:p>
      <w:pPr>
        <w:spacing w:line="240" w:lineRule="auto" w:before="7"/>
        <w:rPr>
          <w:rFonts w:ascii="宋体" w:hAnsi="宋体" w:cs="宋体" w:eastAsia="宋体" w:hint="default"/>
          <w:sz w:val="13"/>
          <w:szCs w:val="13"/>
        </w:rPr>
      </w:pPr>
    </w:p>
    <w:p>
      <w:pPr>
        <w:spacing w:line="340" w:lineRule="auto" w:before="36"/>
        <w:ind w:left="3060" w:right="1679" w:firstLine="0"/>
        <w:jc w:val="left"/>
        <w:rPr>
          <w:rFonts w:ascii="宋体" w:hAnsi="宋体" w:cs="宋体" w:eastAsia="宋体" w:hint="default"/>
          <w:sz w:val="21"/>
          <w:szCs w:val="21"/>
        </w:rPr>
      </w:pPr>
      <w:r>
        <w:rPr>
          <w:rFonts w:ascii="宋体" w:hAnsi="宋体" w:cs="宋体" w:eastAsia="宋体" w:hint="default"/>
          <w:sz w:val="21"/>
          <w:szCs w:val="21"/>
        </w:rPr>
        <w:t>按照名义金额计量的政府补助，直接计入当期损益。</w:t>
      </w:r>
      <w:r>
        <w:rPr>
          <w:rFonts w:ascii="宋体" w:hAnsi="宋体" w:cs="宋体" w:eastAsia="宋体" w:hint="default"/>
          <w:w w:val="100"/>
          <w:sz w:val="21"/>
          <w:szCs w:val="21"/>
        </w:rPr>
        <w:t> </w:t>
      </w:r>
      <w:r>
        <w:rPr>
          <w:rFonts w:ascii="宋体" w:hAnsi="宋体" w:cs="宋体" w:eastAsia="宋体" w:hint="default"/>
          <w:spacing w:val="-5"/>
          <w:sz w:val="21"/>
          <w:szCs w:val="21"/>
        </w:rPr>
        <w:t>与资产相关的政府补助，确认为递延收益，并在相关资产的使用寿命内平均分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配计入当期损益。与收益相关的政府补助，用于补偿以后期间的相关费用和损</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失的，确认为递延收益，并在确认相关费用的期间计入当期损益；用于补偿已</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经发生的相关费用和损失的，直接计入当期损益。</w:t>
      </w:r>
      <w:r>
        <w:rPr>
          <w:rFonts w:ascii="宋体" w:hAnsi="宋体" w:cs="宋体" w:eastAsia="宋体" w:hint="default"/>
          <w:w w:val="100"/>
          <w:sz w:val="21"/>
          <w:szCs w:val="21"/>
        </w:rPr>
        <w:t> </w:t>
      </w:r>
      <w:r>
        <w:rPr>
          <w:rFonts w:ascii="宋体" w:hAnsi="宋体" w:cs="宋体" w:eastAsia="宋体" w:hint="default"/>
          <w:spacing w:val="-5"/>
          <w:sz w:val="21"/>
          <w:szCs w:val="21"/>
        </w:rPr>
        <w:t>已确认的政府补助需要返还时，存在相关递延收益余额的，冲减相关递延收益</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账面余额，超出部分计入当期损益；不存在相关递延收益的，直接计入当期损</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益。</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tabs>
          <w:tab w:pos="3055" w:val="left" w:leader="none"/>
        </w:tabs>
        <w:spacing w:line="348" w:lineRule="auto" w:before="0"/>
        <w:ind w:left="2518" w:right="6100" w:hanging="73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二十一</w:t>
      </w:r>
      <w:r>
        <w:rPr>
          <w:rFonts w:ascii="宋体" w:hAnsi="宋体" w:cs="宋体" w:eastAsia="宋体" w:hint="default"/>
          <w:b/>
          <w:bCs/>
          <w:sz w:val="21"/>
          <w:szCs w:val="21"/>
        </w:rPr>
        <w:t>)</w:t>
      </w:r>
      <w:r>
        <w:rPr>
          <w:rFonts w:ascii="宋体" w:hAnsi="宋体" w:cs="宋体" w:eastAsia="宋体" w:hint="default"/>
          <w:b/>
          <w:bCs/>
          <w:sz w:val="21"/>
          <w:szCs w:val="21"/>
        </w:rPr>
        <w:t>递延所得税资产和递延所得税负债</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w:t>
        <w:tab/>
        <w:t>确认递延所得税资产的依据</w:t>
      </w:r>
      <w:r>
        <w:rPr>
          <w:rFonts w:ascii="宋体" w:hAnsi="宋体" w:cs="宋体" w:eastAsia="宋体" w:hint="default"/>
          <w:sz w:val="21"/>
          <w:szCs w:val="21"/>
        </w:rPr>
      </w:r>
    </w:p>
    <w:p>
      <w:pPr>
        <w:spacing w:line="350" w:lineRule="auto" w:before="31"/>
        <w:ind w:left="3060" w:right="1679" w:firstLine="0"/>
        <w:jc w:val="left"/>
        <w:rPr>
          <w:rFonts w:ascii="宋体" w:hAnsi="宋体" w:cs="宋体" w:eastAsia="宋体" w:hint="default"/>
          <w:sz w:val="21"/>
          <w:szCs w:val="21"/>
        </w:rPr>
      </w:pPr>
      <w:r>
        <w:rPr>
          <w:rFonts w:ascii="宋体" w:hAnsi="宋体" w:cs="宋体" w:eastAsia="宋体" w:hint="default"/>
          <w:spacing w:val="-5"/>
          <w:w w:val="100"/>
          <w:sz w:val="21"/>
          <w:szCs w:val="21"/>
        </w:rPr>
        <w:t>公司以很可能取得用来抵扣可抵扣暂时性差异的应纳税所得额为限，确认由可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抵扣暂时性差异产生的递延所得税资产。</w:t>
      </w:r>
    </w:p>
    <w:p>
      <w:pPr>
        <w:spacing w:line="240" w:lineRule="auto" w:before="0"/>
        <w:rPr>
          <w:rFonts w:ascii="宋体" w:hAnsi="宋体" w:cs="宋体" w:eastAsia="宋体" w:hint="default"/>
          <w:sz w:val="20"/>
          <w:szCs w:val="20"/>
        </w:rPr>
      </w:pPr>
    </w:p>
    <w:p>
      <w:pPr>
        <w:tabs>
          <w:tab w:pos="3055" w:val="left" w:leader="none"/>
        </w:tabs>
        <w:spacing w:line="350" w:lineRule="auto" w:before="166"/>
        <w:ind w:left="3060" w:right="1700" w:hanging="543"/>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确认递延所得税负债的依据</w:t>
      </w:r>
      <w:r>
        <w:rPr>
          <w:rFonts w:ascii="宋体" w:hAnsi="宋体" w:cs="宋体" w:eastAsia="宋体" w:hint="default"/>
          <w:b/>
          <w:bCs/>
          <w:w w:val="100"/>
          <w:sz w:val="21"/>
          <w:szCs w:val="21"/>
        </w:rPr>
        <w:t> </w:t>
      </w:r>
      <w:r>
        <w:rPr>
          <w:rFonts w:ascii="宋体" w:hAnsi="宋体" w:cs="宋体" w:eastAsia="宋体" w:hint="default"/>
          <w:spacing w:val="-2"/>
          <w:sz w:val="21"/>
          <w:szCs w:val="21"/>
        </w:rPr>
        <w:t>公司将当期与以前期间应交未交的应纳税暂时性差异确认为递延所得税负债。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但不包括商誉、非企业合并形成的交易且该交易发生时既不影响会计利润也不</w:t>
      </w:r>
      <w:r>
        <w:rPr>
          <w:rFonts w:ascii="宋体" w:hAnsi="宋体" w:cs="宋体" w:eastAsia="宋体" w:hint="default"/>
          <w:w w:val="100"/>
          <w:sz w:val="21"/>
          <w:szCs w:val="21"/>
        </w:rPr>
        <w:t> </w:t>
      </w:r>
      <w:r>
        <w:rPr>
          <w:rFonts w:ascii="宋体" w:hAnsi="宋体" w:cs="宋体" w:eastAsia="宋体" w:hint="default"/>
          <w:sz w:val="21"/>
          <w:szCs w:val="21"/>
        </w:rPr>
        <w:t>影响应纳税所得额或可抵扣亏损所形成的暂时性差异。</w:t>
      </w:r>
    </w:p>
    <w:p>
      <w:pPr>
        <w:spacing w:line="240" w:lineRule="auto" w:before="0"/>
        <w:rPr>
          <w:rFonts w:ascii="宋体" w:hAnsi="宋体" w:cs="宋体" w:eastAsia="宋体" w:hint="default"/>
          <w:sz w:val="20"/>
          <w:szCs w:val="20"/>
        </w:rPr>
      </w:pPr>
    </w:p>
    <w:p>
      <w:pPr>
        <w:tabs>
          <w:tab w:pos="3055" w:val="left" w:leader="none"/>
        </w:tabs>
        <w:spacing w:line="350" w:lineRule="auto" w:before="166"/>
        <w:ind w:left="2518" w:right="5889" w:hanging="73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二十二</w:t>
      </w:r>
      <w:r>
        <w:rPr>
          <w:rFonts w:ascii="宋体" w:hAnsi="宋体" w:cs="宋体" w:eastAsia="宋体" w:hint="default"/>
          <w:b/>
          <w:bCs/>
          <w:sz w:val="21"/>
          <w:szCs w:val="21"/>
        </w:rPr>
        <w:t>)</w:t>
      </w:r>
      <w:r>
        <w:rPr>
          <w:rFonts w:ascii="宋体" w:hAnsi="宋体" w:cs="宋体" w:eastAsia="宋体" w:hint="default"/>
          <w:b/>
          <w:bCs/>
          <w:sz w:val="21"/>
          <w:szCs w:val="21"/>
        </w:rPr>
        <w:t>经营租赁、融资租赁的会计处理方法</w:t>
      </w:r>
      <w:r>
        <w:rPr>
          <w:rFonts w:ascii="宋体" w:hAnsi="宋体" w:cs="宋体" w:eastAsia="宋体" w:hint="default"/>
          <w:b/>
          <w:bCs/>
          <w:spacing w:val="-98"/>
          <w:sz w:val="21"/>
          <w:szCs w:val="21"/>
        </w:rPr>
        <w:t> </w:t>
      </w:r>
      <w:r>
        <w:rPr>
          <w:rFonts w:ascii="宋体" w:hAnsi="宋体" w:cs="宋体" w:eastAsia="宋体" w:hint="default"/>
          <w:b/>
          <w:bCs/>
          <w:spacing w:val="-98"/>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w:t>
        <w:tab/>
        <w:t>经营租赁会计处理</w:t>
      </w:r>
      <w:r>
        <w:rPr>
          <w:rFonts w:ascii="宋体" w:hAnsi="宋体" w:cs="宋体" w:eastAsia="宋体" w:hint="default"/>
          <w:sz w:val="21"/>
          <w:szCs w:val="21"/>
        </w:rPr>
      </w:r>
    </w:p>
    <w:p>
      <w:pPr>
        <w:spacing w:line="348" w:lineRule="auto" w:before="29"/>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）公司租入资产所支付的租赁费，在不扣除免租期的整个租赁期内，按直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线法进行分摊，计入当期费用。公司支付的与租赁交易相关的初始直接费用，</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计入当期费用。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w w:val="100"/>
          <w:sz w:val="21"/>
          <w:szCs w:val="21"/>
        </w:rPr>
        <w:t>资产出租方承担了应由公司承担的与租赁相关的费用时，公司将该部分费用从</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租金总额中扣除，按扣除后的租金费用在租赁期内分摊，计入当期费用。</w:t>
      </w:r>
    </w:p>
    <w:p>
      <w:pPr>
        <w:spacing w:line="240" w:lineRule="auto" w:before="0"/>
        <w:rPr>
          <w:rFonts w:ascii="宋体" w:hAnsi="宋体" w:cs="宋体" w:eastAsia="宋体" w:hint="default"/>
          <w:sz w:val="20"/>
          <w:szCs w:val="20"/>
        </w:rPr>
      </w:pPr>
    </w:p>
    <w:p>
      <w:pPr>
        <w:spacing w:line="350" w:lineRule="auto" w:before="171"/>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）公司出租资产所收取的租赁费，在不扣除免租期的整个租赁期内，按直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7"/>
          <w:w w:val="100"/>
          <w:sz w:val="21"/>
          <w:szCs w:val="21"/>
        </w:rPr>
        <w:t>线法进行分摊，确认为租赁收入。公司支付的与租赁交易相关的初始直接费用，</w:t>
      </w:r>
      <w:r>
        <w:rPr>
          <w:rFonts w:ascii="宋体" w:hAnsi="宋体" w:cs="宋体" w:eastAsia="宋体" w:hint="default"/>
          <w:w w:val="100"/>
          <w:sz w:val="21"/>
          <w:szCs w:val="21"/>
        </w:rPr>
        <w:t> </w:t>
      </w:r>
      <w:r>
        <w:rPr>
          <w:rFonts w:ascii="宋体" w:hAnsi="宋体" w:cs="宋体" w:eastAsia="宋体" w:hint="default"/>
          <w:spacing w:val="-5"/>
          <w:sz w:val="21"/>
          <w:szCs w:val="21"/>
        </w:rPr>
        <w:t>计入当期费用；如金额较大的，则予以资本化，在整个租赁期间内按照与租赁</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收入确认相同的基础分期计入当期收益。</w:t>
      </w:r>
    </w:p>
    <w:p>
      <w:pPr>
        <w:spacing w:after="0" w:line="350" w:lineRule="auto"/>
        <w:jc w:val="left"/>
        <w:rPr>
          <w:rFonts w:ascii="宋体" w:hAnsi="宋体" w:cs="宋体" w:eastAsia="宋体" w:hint="default"/>
          <w:sz w:val="21"/>
          <w:szCs w:val="21"/>
        </w:rPr>
        <w:sectPr>
          <w:footerReference w:type="default" r:id="rId112"/>
          <w:pgSz w:w="11910" w:h="16840"/>
          <w:pgMar w:footer="975" w:header="853" w:top="1280" w:bottom="1160" w:left="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spacing w:line="348" w:lineRule="auto" w:before="36"/>
        <w:ind w:left="3060" w:right="1679" w:firstLine="0"/>
        <w:jc w:val="left"/>
        <w:rPr>
          <w:rFonts w:ascii="宋体" w:hAnsi="宋体" w:cs="宋体" w:eastAsia="宋体" w:hint="default"/>
          <w:sz w:val="21"/>
          <w:szCs w:val="21"/>
        </w:rPr>
      </w:pPr>
      <w:r>
        <w:rPr>
          <w:rFonts w:ascii="宋体" w:hAnsi="宋体" w:cs="宋体" w:eastAsia="宋体" w:hint="default"/>
          <w:spacing w:val="-5"/>
          <w:w w:val="100"/>
          <w:sz w:val="21"/>
          <w:szCs w:val="21"/>
        </w:rPr>
        <w:t>公司承担了应由承租方承担的与租赁相关的费用时，公司将该部分费用从租金</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收入总额中扣除，按扣除后的租金费用在租赁期内分配。</w:t>
      </w:r>
    </w:p>
    <w:p>
      <w:pPr>
        <w:spacing w:line="240" w:lineRule="auto" w:before="0"/>
        <w:rPr>
          <w:rFonts w:ascii="宋体" w:hAnsi="宋体" w:cs="宋体" w:eastAsia="宋体" w:hint="default"/>
          <w:sz w:val="20"/>
          <w:szCs w:val="20"/>
        </w:rPr>
      </w:pPr>
    </w:p>
    <w:p>
      <w:pPr>
        <w:tabs>
          <w:tab w:pos="3055" w:val="left" w:leader="none"/>
        </w:tabs>
        <w:spacing w:before="17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融资租赁会计处理</w:t>
      </w:r>
      <w:r>
        <w:rPr>
          <w:rFonts w:ascii="宋体" w:hAnsi="宋体" w:cs="宋体" w:eastAsia="宋体" w:hint="default"/>
          <w:sz w:val="21"/>
          <w:szCs w:val="21"/>
        </w:rPr>
      </w:r>
    </w:p>
    <w:p>
      <w:pPr>
        <w:spacing w:line="350" w:lineRule="auto" w:before="123"/>
        <w:ind w:left="3060" w:right="1679"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1</w:t>
      </w:r>
      <w:r>
        <w:rPr>
          <w:rFonts w:ascii="宋体" w:hAnsi="宋体" w:cs="宋体" w:eastAsia="宋体" w:hint="default"/>
          <w:spacing w:val="-1"/>
          <w:sz w:val="21"/>
          <w:szCs w:val="21"/>
        </w:rPr>
        <w:t>）融资租入资产：公司在承租开始日，将租赁资产公允价值与最低租赁付</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pacing w:val="-5"/>
          <w:w w:val="100"/>
          <w:sz w:val="21"/>
          <w:szCs w:val="21"/>
        </w:rPr>
        <w:t>款额现值两者中较低者作为租入资产的入账价值，将最低租赁付款额作为长期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应付款的入账价值，其差额作为未确认的融资费用。</w:t>
      </w:r>
      <w:r>
        <w:rPr>
          <w:rFonts w:ascii="宋体" w:hAnsi="宋体" w:cs="宋体" w:eastAsia="宋体" w:hint="default"/>
          <w:w w:val="100"/>
          <w:sz w:val="21"/>
          <w:szCs w:val="21"/>
        </w:rPr>
        <w:t> </w:t>
      </w:r>
      <w:r>
        <w:rPr>
          <w:rFonts w:ascii="宋体" w:hAnsi="宋体" w:cs="宋体" w:eastAsia="宋体" w:hint="default"/>
          <w:spacing w:val="-5"/>
          <w:sz w:val="21"/>
          <w:szCs w:val="21"/>
        </w:rPr>
        <w:t>公司采用实际利率法对未确认的融资费用，在资产租赁期间内摊销，计入财务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费用。</w:t>
      </w:r>
    </w:p>
    <w:p>
      <w:pPr>
        <w:spacing w:line="240" w:lineRule="auto" w:before="0"/>
        <w:rPr>
          <w:rFonts w:ascii="宋体" w:hAnsi="宋体" w:cs="宋体" w:eastAsia="宋体" w:hint="default"/>
          <w:sz w:val="20"/>
          <w:szCs w:val="20"/>
        </w:rPr>
      </w:pPr>
    </w:p>
    <w:p>
      <w:pPr>
        <w:spacing w:line="350" w:lineRule="auto" w:before="166"/>
        <w:ind w:left="3060" w:right="1791"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宋体" w:hAnsi="宋体" w:cs="宋体" w:eastAsia="宋体" w:hint="default"/>
          <w:spacing w:val="-1"/>
          <w:sz w:val="21"/>
          <w:szCs w:val="21"/>
        </w:rPr>
        <w:t>2</w:t>
      </w:r>
      <w:r>
        <w:rPr>
          <w:rFonts w:ascii="宋体" w:hAnsi="宋体" w:cs="宋体" w:eastAsia="宋体" w:hint="default"/>
          <w:spacing w:val="-1"/>
          <w:sz w:val="21"/>
          <w:szCs w:val="21"/>
        </w:rPr>
        <w:t>）融资租出资产：公司在租赁开始日，将应收融资租赁款，未担保余值之</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w w:val="100"/>
          <w:sz w:val="21"/>
          <w:szCs w:val="21"/>
        </w:rPr>
        <w:t>和与其现值的差额确认为未实现融资收益，在将来受到租赁的各期间内确认为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租赁收入，公司发生的与出租交易相关的初始直接费用，计入应收融资租赁款</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的初始计量中，并减少租赁期内确认的收益金额。</w:t>
      </w:r>
    </w:p>
    <w:p>
      <w:pPr>
        <w:tabs>
          <w:tab w:pos="3055" w:val="left" w:leader="none"/>
        </w:tabs>
        <w:spacing w:line="800" w:lineRule="exact" w:before="35"/>
        <w:ind w:left="2518" w:right="6311" w:hanging="73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二十三</w:t>
      </w:r>
      <w:r>
        <w:rPr>
          <w:rFonts w:ascii="宋体" w:hAnsi="宋体" w:cs="宋体" w:eastAsia="宋体" w:hint="default"/>
          <w:b/>
          <w:bCs/>
          <w:sz w:val="21"/>
          <w:szCs w:val="21"/>
        </w:rPr>
        <w:t>)</w:t>
      </w:r>
      <w:r>
        <w:rPr>
          <w:rFonts w:ascii="宋体" w:hAnsi="宋体" w:cs="宋体" w:eastAsia="宋体" w:hint="default"/>
          <w:b/>
          <w:bCs/>
          <w:sz w:val="21"/>
          <w:szCs w:val="21"/>
        </w:rPr>
        <w:t>主要会计政策、会计估计的变更</w:t>
      </w:r>
      <w:r>
        <w:rPr>
          <w:rFonts w:ascii="宋体" w:hAnsi="宋体" w:cs="宋体" w:eastAsia="宋体" w:hint="default"/>
          <w:b/>
          <w:bCs/>
          <w:spacing w:val="-98"/>
          <w:sz w:val="21"/>
          <w:szCs w:val="21"/>
        </w:rPr>
        <w:t> </w:t>
      </w:r>
      <w:r>
        <w:rPr>
          <w:rFonts w:ascii="宋体" w:hAnsi="宋体" w:cs="宋体" w:eastAsia="宋体" w:hint="default"/>
          <w:b/>
          <w:bCs/>
          <w:spacing w:val="-98"/>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w:t>
        <w:tab/>
        <w:t>会计政策变更</w:t>
      </w:r>
      <w:r>
        <w:rPr>
          <w:rFonts w:ascii="宋体" w:hAnsi="宋体" w:cs="宋体" w:eastAsia="宋体" w:hint="default"/>
          <w:sz w:val="21"/>
          <w:szCs w:val="21"/>
        </w:rPr>
      </w:r>
    </w:p>
    <w:p>
      <w:pPr>
        <w:spacing w:line="270" w:lineRule="exact" w:before="0"/>
        <w:ind w:left="3060" w:right="1679" w:firstLine="0"/>
        <w:jc w:val="left"/>
        <w:rPr>
          <w:rFonts w:ascii="宋体" w:hAnsi="宋体" w:cs="宋体" w:eastAsia="宋体" w:hint="default"/>
          <w:sz w:val="21"/>
          <w:szCs w:val="21"/>
        </w:rPr>
      </w:pPr>
      <w:r>
        <w:rPr>
          <w:rFonts w:ascii="宋体" w:hAnsi="宋体" w:cs="宋体" w:eastAsia="宋体" w:hint="default"/>
          <w:sz w:val="21"/>
          <w:szCs w:val="21"/>
        </w:rPr>
        <w:t>本报告期主要会计政策未变更。</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会计估计变更</w:t>
      </w:r>
      <w:r>
        <w:rPr>
          <w:rFonts w:ascii="宋体" w:hAnsi="宋体" w:cs="宋体" w:eastAsia="宋体" w:hint="default"/>
          <w:sz w:val="21"/>
          <w:szCs w:val="21"/>
        </w:rPr>
      </w:r>
    </w:p>
    <w:p>
      <w:pPr>
        <w:spacing w:before="126"/>
        <w:ind w:left="3060" w:right="1679" w:firstLine="0"/>
        <w:jc w:val="left"/>
        <w:rPr>
          <w:rFonts w:ascii="宋体" w:hAnsi="宋体" w:cs="宋体" w:eastAsia="宋体" w:hint="default"/>
          <w:sz w:val="21"/>
          <w:szCs w:val="21"/>
        </w:rPr>
      </w:pPr>
      <w:r>
        <w:rPr>
          <w:rFonts w:ascii="宋体" w:hAnsi="宋体" w:cs="宋体" w:eastAsia="宋体" w:hint="default"/>
          <w:sz w:val="21"/>
          <w:szCs w:val="21"/>
        </w:rPr>
        <w:t>本报告期主要会计估计未变更。</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spacing w:line="357" w:lineRule="auto" w:before="0"/>
        <w:ind w:left="2518" w:right="6016" w:hanging="73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二十四</w:t>
      </w:r>
      <w:r>
        <w:rPr>
          <w:rFonts w:ascii="宋体" w:hAnsi="宋体" w:cs="宋体" w:eastAsia="宋体" w:hint="default"/>
          <w:b/>
          <w:bCs/>
          <w:sz w:val="21"/>
          <w:szCs w:val="21"/>
        </w:rPr>
        <w:t>)</w:t>
      </w:r>
      <w:r>
        <w:rPr>
          <w:rFonts w:ascii="宋体" w:hAnsi="宋体" w:cs="宋体" w:eastAsia="宋体" w:hint="default"/>
          <w:b/>
          <w:bCs/>
          <w:sz w:val="21"/>
          <w:szCs w:val="21"/>
        </w:rPr>
        <w:t>前期会计差错更正</w:t>
      </w:r>
      <w:r>
        <w:rPr>
          <w:rFonts w:ascii="宋体" w:hAnsi="宋体" w:cs="宋体" w:eastAsia="宋体" w:hint="default"/>
          <w:b/>
          <w:bCs/>
          <w:spacing w:val="-95"/>
          <w:sz w:val="21"/>
          <w:szCs w:val="21"/>
        </w:rPr>
        <w:t> </w:t>
      </w:r>
      <w:r>
        <w:rPr>
          <w:rFonts w:ascii="宋体" w:hAnsi="宋体" w:cs="宋体" w:eastAsia="宋体" w:hint="default"/>
          <w:spacing w:val="-2"/>
          <w:sz w:val="21"/>
          <w:szCs w:val="21"/>
        </w:rPr>
        <w:t>本报告期无前期差错更正。</w:t>
      </w:r>
    </w:p>
    <w:p>
      <w:pPr>
        <w:spacing w:line="240" w:lineRule="auto" w:before="0"/>
        <w:rPr>
          <w:rFonts w:ascii="宋体" w:hAnsi="宋体" w:cs="宋体" w:eastAsia="宋体" w:hint="default"/>
          <w:sz w:val="20"/>
          <w:szCs w:val="20"/>
        </w:rPr>
      </w:pPr>
    </w:p>
    <w:p>
      <w:pPr>
        <w:tabs>
          <w:tab w:pos="2513" w:val="left" w:leader="none"/>
        </w:tabs>
        <w:spacing w:line="350" w:lineRule="auto" w:before="160"/>
        <w:ind w:left="2083" w:right="7490" w:hanging="298"/>
        <w:jc w:val="left"/>
        <w:rPr>
          <w:rFonts w:ascii="宋体" w:hAnsi="宋体" w:cs="宋体" w:eastAsia="宋体" w:hint="default"/>
          <w:sz w:val="21"/>
          <w:szCs w:val="21"/>
        </w:rPr>
      </w:pPr>
      <w:r>
        <w:rPr/>
        <w:pict>
          <v:group style="position:absolute;margin-left:330.790009pt;margin-top:44.863674pt;width:.5pt;height:95.2pt;mso-position-horizontal-relative:page;mso-position-vertical-relative:paragraph;z-index:2680" coordorigin="6616,897" coordsize="10,1904">
            <v:shape style="position:absolute;left:6616;top:897;width:10;height:2" type="#_x0000_t75" stroked="false">
              <v:imagedata r:id="rId114" o:title=""/>
            </v:shape>
            <v:group style="position:absolute;left:6616;top:919;width:10;height:20" coordorigin="6616,919" coordsize="10,20">
              <v:shape style="position:absolute;left:6616;top:919;width:10;height:20" coordorigin="6616,919" coordsize="10,20" path="m6616,938l6625,938,6625,919,6616,919,6616,938xe" filled="true" fillcolor="#000000" stroked="false">
                <v:path arrowok="t"/>
                <v:fill type="solid"/>
              </v:shape>
            </v:group>
            <v:group style="position:absolute;left:6616;top:938;width:10;height:20" coordorigin="6616,938" coordsize="10,20">
              <v:shape style="position:absolute;left:6616;top:938;width:10;height:20" coordorigin="6616,938" coordsize="10,20" path="m6616,957l6625,957,6625,938,6616,938,6616,957xe" filled="true" fillcolor="#000000" stroked="false">
                <v:path arrowok="t"/>
                <v:fill type="solid"/>
              </v:shape>
            </v:group>
            <v:group style="position:absolute;left:6616;top:957;width:10;height:20" coordorigin="6616,957" coordsize="10,20">
              <v:shape style="position:absolute;left:6616;top:957;width:10;height:20" coordorigin="6616,957" coordsize="10,20" path="m6616,976l6625,976,6625,957,6616,957,6616,976xe" filled="true" fillcolor="#000000" stroked="false">
                <v:path arrowok="t"/>
                <v:fill type="solid"/>
              </v:shape>
            </v:group>
            <v:group style="position:absolute;left:6616;top:976;width:10;height:20" coordorigin="6616,976" coordsize="10,20">
              <v:shape style="position:absolute;left:6616;top:976;width:10;height:20" coordorigin="6616,976" coordsize="10,20" path="m6616,996l6625,996,6625,976,6616,976,6616,996xe" filled="true" fillcolor="#000000" stroked="false">
                <v:path arrowok="t"/>
                <v:fill type="solid"/>
              </v:shape>
            </v:group>
            <v:group style="position:absolute;left:6616;top:996;width:10;height:20" coordorigin="6616,996" coordsize="10,20">
              <v:shape style="position:absolute;left:6616;top:996;width:10;height:20" coordorigin="6616,996" coordsize="10,20" path="m6616,1015l6625,1015,6625,996,6616,996,6616,1015xe" filled="true" fillcolor="#000000" stroked="false">
                <v:path arrowok="t"/>
                <v:fill type="solid"/>
              </v:shape>
            </v:group>
            <v:group style="position:absolute;left:6616;top:1015;width:10;height:20" coordorigin="6616,1015" coordsize="10,20">
              <v:shape style="position:absolute;left:6616;top:1015;width:10;height:20" coordorigin="6616,1015" coordsize="10,20" path="m6616,1034l6625,1034,6625,1015,6616,1015,6616,1034xe" filled="true" fillcolor="#000000" stroked="false">
                <v:path arrowok="t"/>
                <v:fill type="solid"/>
              </v:shape>
            </v:group>
            <v:group style="position:absolute;left:6616;top:1034;width:10;height:20" coordorigin="6616,1034" coordsize="10,20">
              <v:shape style="position:absolute;left:6616;top:1034;width:10;height:20" coordorigin="6616,1034" coordsize="10,20" path="m6616,1053l6625,1053,6625,1034,6616,1034,6616,1053xe" filled="true" fillcolor="#000000" stroked="false">
                <v:path arrowok="t"/>
                <v:fill type="solid"/>
              </v:shape>
            </v:group>
            <v:group style="position:absolute;left:6616;top:1053;width:10;height:20" coordorigin="6616,1053" coordsize="10,20">
              <v:shape style="position:absolute;left:6616;top:1053;width:10;height:20" coordorigin="6616,1053" coordsize="10,20" path="m6616,1072l6625,1072,6625,1053,6616,1053,6616,1072xe" filled="true" fillcolor="#000000" stroked="false">
                <v:path arrowok="t"/>
                <v:fill type="solid"/>
              </v:shape>
            </v:group>
            <v:group style="position:absolute;left:6616;top:1072;width:10;height:20" coordorigin="6616,1072" coordsize="10,20">
              <v:shape style="position:absolute;left:6616;top:1072;width:10;height:20" coordorigin="6616,1072" coordsize="10,20" path="m6616,1092l6625,1092,6625,1072,6616,1072,6616,1092xe" filled="true" fillcolor="#000000" stroked="false">
                <v:path arrowok="t"/>
                <v:fill type="solid"/>
              </v:shape>
            </v:group>
            <v:group style="position:absolute;left:6616;top:1092;width:10;height:20" coordorigin="6616,1092" coordsize="10,20">
              <v:shape style="position:absolute;left:6616;top:1092;width:10;height:20" coordorigin="6616,1092" coordsize="10,20" path="m6616,1111l6625,1111,6625,1092,6616,1092,6616,1111xe" filled="true" fillcolor="#000000" stroked="false">
                <v:path arrowok="t"/>
                <v:fill type="solid"/>
              </v:shape>
            </v:group>
            <v:group style="position:absolute;left:6616;top:1111;width:10;height:20" coordorigin="6616,1111" coordsize="10,20">
              <v:shape style="position:absolute;left:6616;top:1111;width:10;height:20" coordorigin="6616,1111" coordsize="10,20" path="m6616,1130l6625,1130,6625,1111,6616,1111,6616,1130xe" filled="true" fillcolor="#000000" stroked="false">
                <v:path arrowok="t"/>
                <v:fill type="solid"/>
              </v:shape>
            </v:group>
            <v:group style="position:absolute;left:6616;top:1130;width:10;height:20" coordorigin="6616,1130" coordsize="10,20">
              <v:shape style="position:absolute;left:6616;top:1130;width:10;height:20" coordorigin="6616,1130" coordsize="10,20" path="m6616,1149l6625,1149,6625,1130,6616,1130,6616,1149xe" filled="true" fillcolor="#000000" stroked="false">
                <v:path arrowok="t"/>
                <v:fill type="solid"/>
              </v:shape>
            </v:group>
            <v:group style="position:absolute;left:6616;top:1149;width:10;height:20" coordorigin="6616,1149" coordsize="10,20">
              <v:shape style="position:absolute;left:6616;top:1149;width:10;height:20" coordorigin="6616,1149" coordsize="10,20" path="m6616,1168l6625,1168,6625,1149,6616,1149,6616,1168xe" filled="true" fillcolor="#000000" stroked="false">
                <v:path arrowok="t"/>
                <v:fill type="solid"/>
              </v:shape>
            </v:group>
            <v:group style="position:absolute;left:6616;top:1168;width:10;height:20" coordorigin="6616,1168" coordsize="10,20">
              <v:shape style="position:absolute;left:6616;top:1168;width:10;height:20" coordorigin="6616,1168" coordsize="10,20" path="m6616,1188l6625,1188,6625,1168,6616,1168,6616,1188xe" filled="true" fillcolor="#000000" stroked="false">
                <v:path arrowok="t"/>
                <v:fill type="solid"/>
              </v:shape>
            </v:group>
            <v:group style="position:absolute;left:6616;top:1188;width:10;height:20" coordorigin="6616,1188" coordsize="10,20">
              <v:shape style="position:absolute;left:6616;top:1188;width:10;height:20" coordorigin="6616,1188" coordsize="10,20" path="m6616,1207l6625,1207,6625,1188,6616,1188,6616,1207xe" filled="true" fillcolor="#000000" stroked="false">
                <v:path arrowok="t"/>
                <v:fill type="solid"/>
              </v:shape>
            </v:group>
            <v:group style="position:absolute;left:6616;top:1207;width:10;height:20" coordorigin="6616,1207" coordsize="10,20">
              <v:shape style="position:absolute;left:6616;top:1207;width:10;height:20" coordorigin="6616,1207" coordsize="10,20" path="m6616,1226l6625,1226,6625,1207,6616,1207,6616,1226xe" filled="true" fillcolor="#000000" stroked="false">
                <v:path arrowok="t"/>
                <v:fill type="solid"/>
              </v:shape>
            </v:group>
            <v:group style="position:absolute;left:6616;top:1226;width:10;height:20" coordorigin="6616,1226" coordsize="10,20">
              <v:shape style="position:absolute;left:6616;top:1226;width:10;height:20" coordorigin="6616,1226" coordsize="10,20" path="m6616,1245l6625,1245,6625,1226,6616,1226,6616,1245xe" filled="true" fillcolor="#000000" stroked="false">
                <v:path arrowok="t"/>
                <v:fill type="solid"/>
              </v:shape>
            </v:group>
            <v:group style="position:absolute;left:6616;top:1300;width:10;height:20" coordorigin="6616,1300" coordsize="10,20">
              <v:shape style="position:absolute;left:6616;top:1300;width:10;height:20" coordorigin="6616,1300" coordsize="10,20" path="m6616,1320l6625,1320,6625,1300,6616,1300,6616,1320xe" filled="true" fillcolor="#000000" stroked="false">
                <v:path arrowok="t"/>
                <v:fill type="solid"/>
              </v:shape>
            </v:group>
            <v:group style="position:absolute;left:6616;top:1320;width:10;height:20" coordorigin="6616,1320" coordsize="10,20">
              <v:shape style="position:absolute;left:6616;top:1320;width:10;height:20" coordorigin="6616,1320" coordsize="10,20" path="m6616,1339l6625,1339,6625,1320,6616,1320,6616,1339xe" filled="true" fillcolor="#000000" stroked="false">
                <v:path arrowok="t"/>
                <v:fill type="solid"/>
              </v:shape>
            </v:group>
            <v:group style="position:absolute;left:6616;top:1339;width:10;height:20" coordorigin="6616,1339" coordsize="10,20">
              <v:shape style="position:absolute;left:6616;top:1339;width:10;height:20" coordorigin="6616,1339" coordsize="10,20" path="m6616,1358l6625,1358,6625,1339,6616,1339,6616,1358xe" filled="true" fillcolor="#000000" stroked="false">
                <v:path arrowok="t"/>
                <v:fill type="solid"/>
              </v:shape>
            </v:group>
            <v:group style="position:absolute;left:6616;top:1358;width:10;height:20" coordorigin="6616,1358" coordsize="10,20">
              <v:shape style="position:absolute;left:6616;top:1358;width:10;height:20" coordorigin="6616,1358" coordsize="10,20" path="m6616,1377l6625,1377,6625,1358,6616,1358,6616,1377xe" filled="true" fillcolor="#000000" stroked="false">
                <v:path arrowok="t"/>
                <v:fill type="solid"/>
              </v:shape>
            </v:group>
            <v:group style="position:absolute;left:6616;top:1377;width:10;height:20" coordorigin="6616,1377" coordsize="10,20">
              <v:shape style="position:absolute;left:6616;top:1377;width:10;height:20" coordorigin="6616,1377" coordsize="10,20" path="m6616,1396l6625,1396,6625,1377,6616,1377,6616,1396xe" filled="true" fillcolor="#000000" stroked="false">
                <v:path arrowok="t"/>
                <v:fill type="solid"/>
              </v:shape>
            </v:group>
            <v:group style="position:absolute;left:6616;top:1396;width:10;height:20" coordorigin="6616,1396" coordsize="10,20">
              <v:shape style="position:absolute;left:6616;top:1396;width:10;height:20" coordorigin="6616,1396" coordsize="10,20" path="m6616,1416l6625,1416,6625,1396,6616,1396,6616,1416xe" filled="true" fillcolor="#000000" stroked="false">
                <v:path arrowok="t"/>
                <v:fill type="solid"/>
              </v:shape>
            </v:group>
            <v:group style="position:absolute;left:6616;top:1416;width:10;height:20" coordorigin="6616,1416" coordsize="10,20">
              <v:shape style="position:absolute;left:6616;top:1416;width:10;height:20" coordorigin="6616,1416" coordsize="10,20" path="m6616,1435l6625,1435,6625,1416,6616,1416,6616,1435xe" filled="true" fillcolor="#000000" stroked="false">
                <v:path arrowok="t"/>
                <v:fill type="solid"/>
              </v:shape>
            </v:group>
            <v:group style="position:absolute;left:6616;top:1435;width:10;height:20" coordorigin="6616,1435" coordsize="10,20">
              <v:shape style="position:absolute;left:6616;top:1435;width:10;height:20" coordorigin="6616,1435" coordsize="10,20" path="m6616,1454l6625,1454,6625,1435,6616,1435,6616,1454xe" filled="true" fillcolor="#000000" stroked="false">
                <v:path arrowok="t"/>
                <v:fill type="solid"/>
              </v:shape>
            </v:group>
            <v:group style="position:absolute;left:6616;top:1454;width:10;height:20" coordorigin="6616,1454" coordsize="10,20">
              <v:shape style="position:absolute;left:6616;top:1454;width:10;height:20" coordorigin="6616,1454" coordsize="10,20" path="m6616,1473l6625,1473,6625,1454,6616,1454,6616,1473xe" filled="true" fillcolor="#000000" stroked="false">
                <v:path arrowok="t"/>
                <v:fill type="solid"/>
              </v:shape>
            </v:group>
            <v:group style="position:absolute;left:6616;top:1473;width:10;height:20" coordorigin="6616,1473" coordsize="10,20">
              <v:shape style="position:absolute;left:6616;top:1473;width:10;height:20" coordorigin="6616,1473" coordsize="10,20" path="m6616,1492l6625,1492,6625,1473,6616,1473,6616,1492xe" filled="true" fillcolor="#000000" stroked="false">
                <v:path arrowok="t"/>
                <v:fill type="solid"/>
              </v:shape>
            </v:group>
            <v:group style="position:absolute;left:6616;top:1492;width:10;height:20" coordorigin="6616,1492" coordsize="10,20">
              <v:shape style="position:absolute;left:6616;top:1492;width:10;height:20" coordorigin="6616,1492" coordsize="10,20" path="m6616,1512l6625,1512,6625,1492,6616,1492,6616,1512xe" filled="true" fillcolor="#000000" stroked="false">
                <v:path arrowok="t"/>
                <v:fill type="solid"/>
              </v:shape>
            </v:group>
            <v:group style="position:absolute;left:6616;top:1512;width:10;height:20" coordorigin="6616,1512" coordsize="10,20">
              <v:shape style="position:absolute;left:6616;top:1512;width:10;height:20" coordorigin="6616,1512" coordsize="10,20" path="m6616,1531l6625,1531,6625,1512,6616,1512,6616,1531xe" filled="true" fillcolor="#000000" stroked="false">
                <v:path arrowok="t"/>
                <v:fill type="solid"/>
              </v:shape>
            </v:group>
            <v:group style="position:absolute;left:6616;top:1531;width:10;height:20" coordorigin="6616,1531" coordsize="10,20">
              <v:shape style="position:absolute;left:6616;top:1531;width:10;height:20" coordorigin="6616,1531" coordsize="10,20" path="m6616,1550l6625,1550,6625,1531,6616,1531,6616,1550xe" filled="true" fillcolor="#000000" stroked="false">
                <v:path arrowok="t"/>
                <v:fill type="solid"/>
              </v:shape>
            </v:group>
            <v:group style="position:absolute;left:6616;top:1550;width:10;height:20" coordorigin="6616,1550" coordsize="10,20">
              <v:shape style="position:absolute;left:6616;top:1550;width:10;height:20" coordorigin="6616,1550" coordsize="10,20" path="m6616,1569l6625,1569,6625,1550,6616,1550,6616,1569xe" filled="true" fillcolor="#000000" stroked="false">
                <v:path arrowok="t"/>
                <v:fill type="solid"/>
              </v:shape>
            </v:group>
            <v:group style="position:absolute;left:6616;top:1569;width:10;height:20" coordorigin="6616,1569" coordsize="10,20">
              <v:shape style="position:absolute;left:6616;top:1569;width:10;height:20" coordorigin="6616,1569" coordsize="10,20" path="m6616,1588l6625,1588,6625,1569,6616,1569,6616,1588xe" filled="true" fillcolor="#000000" stroked="false">
                <v:path arrowok="t"/>
                <v:fill type="solid"/>
              </v:shape>
            </v:group>
            <v:group style="position:absolute;left:6616;top:1588;width:10;height:20" coordorigin="6616,1588" coordsize="10,20">
              <v:shape style="position:absolute;left:6616;top:1588;width:10;height:20" coordorigin="6616,1588" coordsize="10,20" path="m6616,1608l6625,1608,6625,1588,6616,1588,6616,1608xe" filled="true" fillcolor="#000000" stroked="false">
                <v:path arrowok="t"/>
                <v:fill type="solid"/>
              </v:shape>
            </v:group>
            <v:group style="position:absolute;left:6616;top:1608;width:10;height:20" coordorigin="6616,1608" coordsize="10,20">
              <v:shape style="position:absolute;left:6616;top:1608;width:10;height:20" coordorigin="6616,1608" coordsize="10,20" path="m6616,1627l6625,1627,6625,1608,6616,1608,6616,1627xe" filled="true" fillcolor="#000000" stroked="false">
                <v:path arrowok="t"/>
                <v:fill type="solid"/>
              </v:shape>
            </v:group>
            <v:group style="position:absolute;left:6616;top:1684;width:10;height:20" coordorigin="6616,1684" coordsize="10,20">
              <v:shape style="position:absolute;left:6616;top:1684;width:10;height:20" coordorigin="6616,1684" coordsize="10,20" path="m6616,1704l6625,1704,6625,1684,6616,1684,6616,1704xe" filled="true" fillcolor="#000000" stroked="false">
                <v:path arrowok="t"/>
                <v:fill type="solid"/>
              </v:shape>
            </v:group>
            <v:group style="position:absolute;left:6616;top:1704;width:10;height:20" coordorigin="6616,1704" coordsize="10,20">
              <v:shape style="position:absolute;left:6616;top:1704;width:10;height:20" coordorigin="6616,1704" coordsize="10,20" path="m6616,1723l6625,1723,6625,1704,6616,1704,6616,1723xe" filled="true" fillcolor="#000000" stroked="false">
                <v:path arrowok="t"/>
                <v:fill type="solid"/>
              </v:shape>
            </v:group>
            <v:group style="position:absolute;left:6616;top:1723;width:10;height:20" coordorigin="6616,1723" coordsize="10,20">
              <v:shape style="position:absolute;left:6616;top:1723;width:10;height:20" coordorigin="6616,1723" coordsize="10,20" path="m6616,1742l6625,1742,6625,1723,6616,1723,6616,1742xe" filled="true" fillcolor="#000000" stroked="false">
                <v:path arrowok="t"/>
                <v:fill type="solid"/>
              </v:shape>
            </v:group>
            <v:group style="position:absolute;left:6616;top:1742;width:10;height:20" coordorigin="6616,1742" coordsize="10,20">
              <v:shape style="position:absolute;left:6616;top:1742;width:10;height:20" coordorigin="6616,1742" coordsize="10,20" path="m6616,1761l6625,1761,6625,1742,6616,1742,6616,1761xe" filled="true" fillcolor="#000000" stroked="false">
                <v:path arrowok="t"/>
                <v:fill type="solid"/>
              </v:shape>
            </v:group>
            <v:group style="position:absolute;left:6616;top:1761;width:10;height:20" coordorigin="6616,1761" coordsize="10,20">
              <v:shape style="position:absolute;left:6616;top:1761;width:10;height:20" coordorigin="6616,1761" coordsize="10,20" path="m6616,1780l6625,1780,6625,1761,6616,1761,6616,1780xe" filled="true" fillcolor="#000000" stroked="false">
                <v:path arrowok="t"/>
                <v:fill type="solid"/>
              </v:shape>
            </v:group>
            <v:group style="position:absolute;left:6616;top:1780;width:10;height:20" coordorigin="6616,1780" coordsize="10,20">
              <v:shape style="position:absolute;left:6616;top:1780;width:10;height:20" coordorigin="6616,1780" coordsize="10,20" path="m6616,1800l6625,1800,6625,1780,6616,1780,6616,1800xe" filled="true" fillcolor="#000000" stroked="false">
                <v:path arrowok="t"/>
                <v:fill type="solid"/>
              </v:shape>
            </v:group>
            <v:group style="position:absolute;left:6616;top:1800;width:10;height:20" coordorigin="6616,1800" coordsize="10,20">
              <v:shape style="position:absolute;left:6616;top:1800;width:10;height:20" coordorigin="6616,1800" coordsize="10,20" path="m6616,1819l6625,1819,6625,1800,6616,1800,6616,1819xe" filled="true" fillcolor="#000000" stroked="false">
                <v:path arrowok="t"/>
                <v:fill type="solid"/>
              </v:shape>
            </v:group>
            <v:group style="position:absolute;left:6616;top:1819;width:10;height:20" coordorigin="6616,1819" coordsize="10,20">
              <v:shape style="position:absolute;left:6616;top:1819;width:10;height:20" coordorigin="6616,1819" coordsize="10,20" path="m6616,1838l6625,1838,6625,1819,6616,1819,6616,1838xe" filled="true" fillcolor="#000000" stroked="false">
                <v:path arrowok="t"/>
                <v:fill type="solid"/>
              </v:shape>
            </v:group>
            <v:group style="position:absolute;left:6616;top:1838;width:10;height:20" coordorigin="6616,1838" coordsize="10,20">
              <v:shape style="position:absolute;left:6616;top:1838;width:10;height:20" coordorigin="6616,1838" coordsize="10,20" path="m6616,1857l6625,1857,6625,1838,6616,1838,6616,1857xe" filled="true" fillcolor="#000000" stroked="false">
                <v:path arrowok="t"/>
                <v:fill type="solid"/>
              </v:shape>
            </v:group>
            <v:group style="position:absolute;left:6616;top:1857;width:10;height:20" coordorigin="6616,1857" coordsize="10,20">
              <v:shape style="position:absolute;left:6616;top:1857;width:10;height:20" coordorigin="6616,1857" coordsize="10,20" path="m6616,1876l6625,1876,6625,1857,6616,1857,6616,1876xe" filled="true" fillcolor="#000000" stroked="false">
                <v:path arrowok="t"/>
                <v:fill type="solid"/>
              </v:shape>
            </v:group>
            <v:group style="position:absolute;left:6616;top:1876;width:10;height:20" coordorigin="6616,1876" coordsize="10,20">
              <v:shape style="position:absolute;left:6616;top:1876;width:10;height:20" coordorigin="6616,1876" coordsize="10,20" path="m6616,1896l6625,1896,6625,1876,6616,1876,6616,1896xe" filled="true" fillcolor="#000000" stroked="false">
                <v:path arrowok="t"/>
                <v:fill type="solid"/>
              </v:shape>
            </v:group>
            <v:group style="position:absolute;left:6616;top:1896;width:10;height:20" coordorigin="6616,1896" coordsize="10,20">
              <v:shape style="position:absolute;left:6616;top:1896;width:10;height:20" coordorigin="6616,1896" coordsize="10,20" path="m6616,1915l6625,1915,6625,1896,6616,1896,6616,1915xe" filled="true" fillcolor="#000000" stroked="false">
                <v:path arrowok="t"/>
                <v:fill type="solid"/>
              </v:shape>
            </v:group>
            <v:group style="position:absolute;left:6616;top:1915;width:10;height:20" coordorigin="6616,1915" coordsize="10,20">
              <v:shape style="position:absolute;left:6616;top:1915;width:10;height:20" coordorigin="6616,1915" coordsize="10,20" path="m6616,1934l6625,1934,6625,1915,6616,1915,6616,1934xe" filled="true" fillcolor="#000000" stroked="false">
                <v:path arrowok="t"/>
                <v:fill type="solid"/>
              </v:shape>
            </v:group>
            <v:group style="position:absolute;left:6616;top:1934;width:10;height:20" coordorigin="6616,1934" coordsize="10,20">
              <v:shape style="position:absolute;left:6616;top:1934;width:10;height:20" coordorigin="6616,1934" coordsize="10,20" path="m6616,1953l6625,1953,6625,1934,6616,1934,6616,1953xe" filled="true" fillcolor="#000000" stroked="false">
                <v:path arrowok="t"/>
                <v:fill type="solid"/>
              </v:shape>
            </v:group>
            <v:group style="position:absolute;left:6616;top:1953;width:10;height:20" coordorigin="6616,1953" coordsize="10,20">
              <v:shape style="position:absolute;left:6616;top:1953;width:10;height:20" coordorigin="6616,1953" coordsize="10,20" path="m6616,1972l6625,1972,6625,1953,6616,1953,6616,1972xe" filled="true" fillcolor="#000000" stroked="false">
                <v:path arrowok="t"/>
                <v:fill type="solid"/>
              </v:shape>
            </v:group>
            <v:group style="position:absolute;left:6616;top:1972;width:10;height:20" coordorigin="6616,1972" coordsize="10,20">
              <v:shape style="position:absolute;left:6616;top:1972;width:10;height:20" coordorigin="6616,1972" coordsize="10,20" path="m6616,1992l6625,1992,6625,1972,6616,1972,6616,1992xe" filled="true" fillcolor="#000000" stroked="false">
                <v:path arrowok="t"/>
                <v:fill type="solid"/>
              </v:shape>
            </v:group>
            <v:group style="position:absolute;left:6616;top:1992;width:10;height:20" coordorigin="6616,1992" coordsize="10,20">
              <v:shape style="position:absolute;left:6616;top:1992;width:10;height:20" coordorigin="6616,1992" coordsize="10,20" path="m6616,2011l6625,2011,6625,1992,6616,1992,6616,2011xe" filled="true" fillcolor="#000000" stroked="false">
                <v:path arrowok="t"/>
                <v:fill type="solid"/>
              </v:shape>
            </v:group>
            <v:group style="position:absolute;left:6616;top:2068;width:10;height:20" coordorigin="6616,2068" coordsize="10,20">
              <v:shape style="position:absolute;left:6616;top:2068;width:10;height:20" coordorigin="6616,2068" coordsize="10,20" path="m6616,2088l6625,2088,6625,2068,6616,2068,6616,2088xe" filled="true" fillcolor="#000000" stroked="false">
                <v:path arrowok="t"/>
                <v:fill type="solid"/>
              </v:shape>
            </v:group>
            <v:group style="position:absolute;left:6616;top:2088;width:10;height:20" coordorigin="6616,2088" coordsize="10,20">
              <v:shape style="position:absolute;left:6616;top:2088;width:10;height:20" coordorigin="6616,2088" coordsize="10,20" path="m6616,2107l6625,2107,6625,2088,6616,2088,6616,2107xe" filled="true" fillcolor="#000000" stroked="false">
                <v:path arrowok="t"/>
                <v:fill type="solid"/>
              </v:shape>
            </v:group>
            <v:group style="position:absolute;left:6616;top:2107;width:10;height:20" coordorigin="6616,2107" coordsize="10,20">
              <v:shape style="position:absolute;left:6616;top:2107;width:10;height:20" coordorigin="6616,2107" coordsize="10,20" path="m6616,2126l6625,2126,6625,2107,6616,2107,6616,2126xe" filled="true" fillcolor="#000000" stroked="false">
                <v:path arrowok="t"/>
                <v:fill type="solid"/>
              </v:shape>
            </v:group>
            <v:group style="position:absolute;left:6616;top:2126;width:10;height:20" coordorigin="6616,2126" coordsize="10,20">
              <v:shape style="position:absolute;left:6616;top:2126;width:10;height:20" coordorigin="6616,2126" coordsize="10,20" path="m6616,2145l6625,2145,6625,2126,6616,2126,6616,2145xe" filled="true" fillcolor="#000000" stroked="false">
                <v:path arrowok="t"/>
                <v:fill type="solid"/>
              </v:shape>
            </v:group>
            <v:group style="position:absolute;left:6616;top:2145;width:10;height:20" coordorigin="6616,2145" coordsize="10,20">
              <v:shape style="position:absolute;left:6616;top:2145;width:10;height:20" coordorigin="6616,2145" coordsize="10,20" path="m6616,2164l6625,2164,6625,2145,6616,2145,6616,2164xe" filled="true" fillcolor="#000000" stroked="false">
                <v:path arrowok="t"/>
                <v:fill type="solid"/>
              </v:shape>
            </v:group>
            <v:group style="position:absolute;left:6616;top:2164;width:10;height:20" coordorigin="6616,2164" coordsize="10,20">
              <v:shape style="position:absolute;left:6616;top:2164;width:10;height:20" coordorigin="6616,2164" coordsize="10,20" path="m6616,2184l6625,2184,6625,2164,6616,2164,6616,2184xe" filled="true" fillcolor="#000000" stroked="false">
                <v:path arrowok="t"/>
                <v:fill type="solid"/>
              </v:shape>
            </v:group>
            <v:group style="position:absolute;left:6616;top:2184;width:10;height:20" coordorigin="6616,2184" coordsize="10,20">
              <v:shape style="position:absolute;left:6616;top:2184;width:10;height:20" coordorigin="6616,2184" coordsize="10,20" path="m6616,2203l6625,2203,6625,2184,6616,2184,6616,2203xe" filled="true" fillcolor="#000000" stroked="false">
                <v:path arrowok="t"/>
                <v:fill type="solid"/>
              </v:shape>
            </v:group>
            <v:group style="position:absolute;left:6616;top:2203;width:10;height:20" coordorigin="6616,2203" coordsize="10,20">
              <v:shape style="position:absolute;left:6616;top:2203;width:10;height:20" coordorigin="6616,2203" coordsize="10,20" path="m6616,2222l6625,2222,6625,2203,6616,2203,6616,2222xe" filled="true" fillcolor="#000000" stroked="false">
                <v:path arrowok="t"/>
                <v:fill type="solid"/>
              </v:shape>
            </v:group>
            <v:group style="position:absolute;left:6616;top:2222;width:10;height:20" coordorigin="6616,2222" coordsize="10,20">
              <v:shape style="position:absolute;left:6616;top:2222;width:10;height:20" coordorigin="6616,2222" coordsize="10,20" path="m6616,2241l6625,2241,6625,2222,6616,2222,6616,2241xe" filled="true" fillcolor="#000000" stroked="false">
                <v:path arrowok="t"/>
                <v:fill type="solid"/>
              </v:shape>
            </v:group>
            <v:group style="position:absolute;left:6616;top:2241;width:10;height:20" coordorigin="6616,2241" coordsize="10,20">
              <v:shape style="position:absolute;left:6616;top:2241;width:10;height:20" coordorigin="6616,2241" coordsize="10,20" path="m6616,2260l6625,2260,6625,2241,6616,2241,6616,2260xe" filled="true" fillcolor="#000000" stroked="false">
                <v:path arrowok="t"/>
                <v:fill type="solid"/>
              </v:shape>
            </v:group>
            <v:group style="position:absolute;left:6616;top:2260;width:10;height:20" coordorigin="6616,2260" coordsize="10,20">
              <v:shape style="position:absolute;left:6616;top:2260;width:10;height:20" coordorigin="6616,2260" coordsize="10,20" path="m6616,2280l6625,2280,6625,2260,6616,2260,6616,2280xe" filled="true" fillcolor="#000000" stroked="false">
                <v:path arrowok="t"/>
                <v:fill type="solid"/>
              </v:shape>
            </v:group>
            <v:group style="position:absolute;left:6616;top:2280;width:10;height:20" coordorigin="6616,2280" coordsize="10,20">
              <v:shape style="position:absolute;left:6616;top:2280;width:10;height:20" coordorigin="6616,2280" coordsize="10,20" path="m6616,2299l6625,2299,6625,2280,6616,2280,6616,2299xe" filled="true" fillcolor="#000000" stroked="false">
                <v:path arrowok="t"/>
                <v:fill type="solid"/>
              </v:shape>
            </v:group>
            <v:group style="position:absolute;left:6616;top:2299;width:10;height:20" coordorigin="6616,2299" coordsize="10,20">
              <v:shape style="position:absolute;left:6616;top:2299;width:10;height:20" coordorigin="6616,2299" coordsize="10,20" path="m6616,2318l6625,2318,6625,2299,6616,2299,6616,2318xe" filled="true" fillcolor="#000000" stroked="false">
                <v:path arrowok="t"/>
                <v:fill type="solid"/>
              </v:shape>
            </v:group>
            <v:group style="position:absolute;left:6616;top:2318;width:10;height:20" coordorigin="6616,2318" coordsize="10,20">
              <v:shape style="position:absolute;left:6616;top:2318;width:10;height:20" coordorigin="6616,2318" coordsize="10,20" path="m6616,2337l6625,2337,6625,2318,6616,2318,6616,2337xe" filled="true" fillcolor="#000000" stroked="false">
                <v:path arrowok="t"/>
                <v:fill type="solid"/>
              </v:shape>
            </v:group>
            <v:group style="position:absolute;left:6616;top:2337;width:10;height:20" coordorigin="6616,2337" coordsize="10,20">
              <v:shape style="position:absolute;left:6616;top:2337;width:10;height:20" coordorigin="6616,2337" coordsize="10,20" path="m6616,2356l6625,2356,6625,2337,6616,2337,6616,2356xe" filled="true" fillcolor="#000000" stroked="false">
                <v:path arrowok="t"/>
                <v:fill type="solid"/>
              </v:shape>
            </v:group>
            <v:group style="position:absolute;left:6616;top:2356;width:10;height:20" coordorigin="6616,2356" coordsize="10,20">
              <v:shape style="position:absolute;left:6616;top:2356;width:10;height:20" coordorigin="6616,2356" coordsize="10,20" path="m6616,2376l6625,2376,6625,2356,6616,2356,6616,2376xe" filled="true" fillcolor="#000000" stroked="false">
                <v:path arrowok="t"/>
                <v:fill type="solid"/>
              </v:shape>
            </v:group>
            <v:group style="position:absolute;left:6616;top:2376;width:10;height:20" coordorigin="6616,2376" coordsize="10,20">
              <v:shape style="position:absolute;left:6616;top:2376;width:10;height:20" coordorigin="6616,2376" coordsize="10,20" path="m6616,2395l6625,2395,6625,2376,6616,2376,6616,2395xe" filled="true" fillcolor="#000000" stroked="false">
                <v:path arrowok="t"/>
                <v:fill type="solid"/>
              </v:shape>
            </v:group>
            <v:group style="position:absolute;left:6616;top:2455;width:10;height:20" coordorigin="6616,2455" coordsize="10,20">
              <v:shape style="position:absolute;left:6616;top:2455;width:10;height:20" coordorigin="6616,2455" coordsize="10,20" path="m6616,2474l6625,2474,6625,2455,6616,2455,6616,2474xe" filled="true" fillcolor="#000000" stroked="false">
                <v:path arrowok="t"/>
                <v:fill type="solid"/>
              </v:shape>
            </v:group>
            <v:group style="position:absolute;left:6616;top:2474;width:10;height:20" coordorigin="6616,2474" coordsize="10,20">
              <v:shape style="position:absolute;left:6616;top:2474;width:10;height:20" coordorigin="6616,2474" coordsize="10,20" path="m6616,2493l6625,2493,6625,2474,6616,2474,6616,2493xe" filled="true" fillcolor="#000000" stroked="false">
                <v:path arrowok="t"/>
                <v:fill type="solid"/>
              </v:shape>
            </v:group>
            <v:group style="position:absolute;left:6616;top:2493;width:10;height:20" coordorigin="6616,2493" coordsize="10,20">
              <v:shape style="position:absolute;left:6616;top:2493;width:10;height:20" coordorigin="6616,2493" coordsize="10,20" path="m6616,2512l6625,2512,6625,2493,6616,2493,6616,2512xe" filled="true" fillcolor="#000000" stroked="false">
                <v:path arrowok="t"/>
                <v:fill type="solid"/>
              </v:shape>
            </v:group>
            <v:group style="position:absolute;left:6616;top:2512;width:10;height:20" coordorigin="6616,2512" coordsize="10,20">
              <v:shape style="position:absolute;left:6616;top:2512;width:10;height:20" coordorigin="6616,2512" coordsize="10,20" path="m6616,2532l6625,2532,6625,2512,6616,2512,6616,2532xe" filled="true" fillcolor="#000000" stroked="false">
                <v:path arrowok="t"/>
                <v:fill type="solid"/>
              </v:shape>
            </v:group>
            <v:group style="position:absolute;left:6616;top:2532;width:10;height:20" coordorigin="6616,2532" coordsize="10,20">
              <v:shape style="position:absolute;left:6616;top:2532;width:10;height:20" coordorigin="6616,2532" coordsize="10,20" path="m6616,2551l6625,2551,6625,2532,6616,2532,6616,2551xe" filled="true" fillcolor="#000000" stroked="false">
                <v:path arrowok="t"/>
                <v:fill type="solid"/>
              </v:shape>
            </v:group>
            <v:group style="position:absolute;left:6616;top:2551;width:10;height:20" coordorigin="6616,2551" coordsize="10,20">
              <v:shape style="position:absolute;left:6616;top:2551;width:10;height:20" coordorigin="6616,2551" coordsize="10,20" path="m6616,2570l6625,2570,6625,2551,6616,2551,6616,2570xe" filled="true" fillcolor="#000000" stroked="false">
                <v:path arrowok="t"/>
                <v:fill type="solid"/>
              </v:shape>
            </v:group>
            <v:group style="position:absolute;left:6616;top:2570;width:10;height:20" coordorigin="6616,2570" coordsize="10,20">
              <v:shape style="position:absolute;left:6616;top:2570;width:10;height:20" coordorigin="6616,2570" coordsize="10,20" path="m6616,2589l6625,2589,6625,2570,6616,2570,6616,2589xe" filled="true" fillcolor="#000000" stroked="false">
                <v:path arrowok="t"/>
                <v:fill type="solid"/>
              </v:shape>
            </v:group>
            <v:group style="position:absolute;left:6616;top:2589;width:10;height:20" coordorigin="6616,2589" coordsize="10,20">
              <v:shape style="position:absolute;left:6616;top:2589;width:10;height:20" coordorigin="6616,2589" coordsize="10,20" path="m6616,2608l6625,2608,6625,2589,6616,2589,6616,2608xe" filled="true" fillcolor="#000000" stroked="false">
                <v:path arrowok="t"/>
                <v:fill type="solid"/>
              </v:shape>
            </v:group>
            <v:group style="position:absolute;left:6616;top:2608;width:10;height:20" coordorigin="6616,2608" coordsize="10,20">
              <v:shape style="position:absolute;left:6616;top:2608;width:10;height:20" coordorigin="6616,2608" coordsize="10,20" path="m6616,2628l6625,2628,6625,2608,6616,2608,6616,2628xe" filled="true" fillcolor="#000000" stroked="false">
                <v:path arrowok="t"/>
                <v:fill type="solid"/>
              </v:shape>
            </v:group>
            <v:group style="position:absolute;left:6616;top:2628;width:10;height:20" coordorigin="6616,2628" coordsize="10,20">
              <v:shape style="position:absolute;left:6616;top:2628;width:10;height:20" coordorigin="6616,2628" coordsize="10,20" path="m6616,2647l6625,2647,6625,2628,6616,2628,6616,2647xe" filled="true" fillcolor="#000000" stroked="false">
                <v:path arrowok="t"/>
                <v:fill type="solid"/>
              </v:shape>
            </v:group>
            <v:group style="position:absolute;left:6616;top:2647;width:10;height:20" coordorigin="6616,2647" coordsize="10,20">
              <v:shape style="position:absolute;left:6616;top:2647;width:10;height:20" coordorigin="6616,2647" coordsize="10,20" path="m6616,2666l6625,2666,6625,2647,6616,2647,6616,2666xe" filled="true" fillcolor="#000000" stroked="false">
                <v:path arrowok="t"/>
                <v:fill type="solid"/>
              </v:shape>
            </v:group>
            <v:group style="position:absolute;left:6616;top:2666;width:10;height:20" coordorigin="6616,2666" coordsize="10,20">
              <v:shape style="position:absolute;left:6616;top:2666;width:10;height:20" coordorigin="6616,2666" coordsize="10,20" path="m6616,2685l6625,2685,6625,2666,6616,2666,6616,2685xe" filled="true" fillcolor="#000000" stroked="false">
                <v:path arrowok="t"/>
                <v:fill type="solid"/>
              </v:shape>
            </v:group>
            <v:group style="position:absolute;left:6616;top:2685;width:10;height:20" coordorigin="6616,2685" coordsize="10,20">
              <v:shape style="position:absolute;left:6616;top:2685;width:10;height:20" coordorigin="6616,2685" coordsize="10,20" path="m6616,2704l6625,2704,6625,2685,6616,2685,6616,2704xe" filled="true" fillcolor="#000000" stroked="false">
                <v:path arrowok="t"/>
                <v:fill type="solid"/>
              </v:shape>
            </v:group>
            <v:group style="position:absolute;left:6616;top:2704;width:10;height:20" coordorigin="6616,2704" coordsize="10,20">
              <v:shape style="position:absolute;left:6616;top:2704;width:10;height:20" coordorigin="6616,2704" coordsize="10,20" path="m6616,2724l6625,2724,6625,2704,6616,2704,6616,2724xe" filled="true" fillcolor="#000000" stroked="false">
                <v:path arrowok="t"/>
                <v:fill type="solid"/>
              </v:shape>
            </v:group>
            <v:group style="position:absolute;left:6616;top:2724;width:10;height:20" coordorigin="6616,2724" coordsize="10,20">
              <v:shape style="position:absolute;left:6616;top:2724;width:10;height:20" coordorigin="6616,2724" coordsize="10,20" path="m6616,2743l6625,2743,6625,2724,6616,2724,6616,2743xe" filled="true" fillcolor="#000000" stroked="false">
                <v:path arrowok="t"/>
                <v:fill type="solid"/>
              </v:shape>
            </v:group>
            <v:group style="position:absolute;left:6616;top:2743;width:10;height:20" coordorigin="6616,2743" coordsize="10,20">
              <v:shape style="position:absolute;left:6616;top:2743;width:10;height:20" coordorigin="6616,2743" coordsize="10,20" path="m6616,2762l6625,2762,6625,2743,6616,2743,6616,2762xe" filled="true" fillcolor="#000000" stroked="false">
                <v:path arrowok="t"/>
                <v:fill type="solid"/>
              </v:shape>
            </v:group>
            <v:group style="position:absolute;left:6616;top:2762;width:10;height:20" coordorigin="6616,2762" coordsize="10,20">
              <v:shape style="position:absolute;left:6616;top:2762;width:10;height:20" coordorigin="6616,2762" coordsize="10,20" path="m6616,2781l6625,2781,6625,2762,6616,2762,6616,2781xe" filled="true" fillcolor="#000000" stroked="false">
                <v:path arrowok="t"/>
                <v:fill type="solid"/>
              </v:shape>
            </v:group>
            <v:group style="position:absolute;left:6616;top:2781;width:10;height:20" coordorigin="6616,2781" coordsize="10,20">
              <v:shape style="position:absolute;left:6616;top:2781;width:10;height:20" coordorigin="6616,2781" coordsize="10,20" path="m6616,2800l6625,2800,6625,2781,6616,2781,6616,2800xe" filled="true" fillcolor="#000000" stroked="false">
                <v:path arrowok="t"/>
                <v:fill type="solid"/>
              </v:shape>
            </v:group>
            <w10:wrap type="none"/>
          </v:group>
        </w:pict>
      </w:r>
      <w:r>
        <w:rPr/>
        <w:pict>
          <v:shape style="position:absolute;margin-left:119.779999pt;margin-top:43.423676pt;width:388.55pt;height:98.55pt;mso-position-horizontal-relative:page;mso-position-vertical-relative:paragraph;z-index:27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84"/>
                    <w:gridCol w:w="3686"/>
                  </w:tblGrid>
                  <w:tr>
                    <w:trPr>
                      <w:trHeight w:val="394" w:hRule="exact"/>
                    </w:trPr>
                    <w:tc>
                      <w:tcPr>
                        <w:tcW w:w="4084" w:type="dxa"/>
                        <w:tcBorders>
                          <w:top w:val="single" w:sz="12" w:space="0" w:color="000000"/>
                          <w:left w:val="nil" w:sz="6" w:space="0" w:color="auto"/>
                          <w:bottom w:val="single" w:sz="4" w:space="0" w:color="000000"/>
                          <w:right w:val="nil" w:sz="6" w:space="0" w:color="auto"/>
                        </w:tcBorders>
                      </w:tcPr>
                      <w:p>
                        <w:pPr>
                          <w:pStyle w:val="TableParagraph"/>
                          <w:tabs>
                            <w:tab w:pos="471" w:val="left" w:leader="none"/>
                          </w:tabs>
                          <w:spacing w:line="240" w:lineRule="auto" w:before="18"/>
                          <w:ind w:left="49" w:right="0"/>
                          <w:jc w:val="center"/>
                          <w:rPr>
                            <w:rFonts w:ascii="宋体" w:hAnsi="宋体" w:cs="宋体" w:eastAsia="宋体" w:hint="default"/>
                            <w:sz w:val="21"/>
                            <w:szCs w:val="21"/>
                          </w:rPr>
                        </w:pPr>
                        <w:r>
                          <w:rPr>
                            <w:rFonts w:ascii="宋体" w:hAnsi="宋体" w:cs="宋体" w:eastAsia="宋体" w:hint="default"/>
                            <w:sz w:val="21"/>
                            <w:szCs w:val="21"/>
                          </w:rPr>
                          <w:t>税</w:t>
                          <w:tab/>
                          <w:t>种</w:t>
                        </w:r>
                      </w:p>
                    </w:tc>
                    <w:tc>
                      <w:tcPr>
                        <w:tcW w:w="3686" w:type="dxa"/>
                        <w:tcBorders>
                          <w:top w:val="single" w:sz="12" w:space="0" w:color="000000"/>
                          <w:left w:val="nil" w:sz="6" w:space="0" w:color="auto"/>
                          <w:bottom w:val="single" w:sz="8" w:space="0" w:color="000000"/>
                          <w:right w:val="nil" w:sz="6" w:space="0" w:color="auto"/>
                        </w:tcBorders>
                      </w:tcPr>
                      <w:p>
                        <w:pPr>
                          <w:pStyle w:val="TableParagraph"/>
                          <w:spacing w:line="240" w:lineRule="auto" w:before="18"/>
                          <w:ind w:left="137" w:right="0"/>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384" w:hRule="exact"/>
                    </w:trPr>
                    <w:tc>
                      <w:tcPr>
                        <w:tcW w:w="4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4"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686" w:type="dxa"/>
                        <w:tcBorders>
                          <w:top w:val="single" w:sz="8" w:space="0" w:color="000000"/>
                          <w:left w:val="nil" w:sz="6" w:space="0" w:color="auto"/>
                          <w:bottom w:val="single" w:sz="8" w:space="0" w:color="000000"/>
                          <w:right w:val="nil" w:sz="6" w:space="0" w:color="auto"/>
                        </w:tcBorders>
                      </w:tcPr>
                      <w:p>
                        <w:pPr>
                          <w:pStyle w:val="TableParagraph"/>
                          <w:spacing w:line="240" w:lineRule="auto" w:before="54"/>
                          <w:ind w:right="106"/>
                          <w:jc w:val="right"/>
                          <w:rPr>
                            <w:rFonts w:ascii="Calibri" w:hAnsi="Calibri" w:cs="Calibri" w:eastAsia="Calibri" w:hint="default"/>
                            <w:sz w:val="21"/>
                            <w:szCs w:val="21"/>
                          </w:rPr>
                        </w:pPr>
                        <w:r>
                          <w:rPr>
                            <w:rFonts w:ascii="Calibri"/>
                            <w:spacing w:val="-1"/>
                            <w:sz w:val="21"/>
                          </w:rPr>
                          <w:t>17%</w:t>
                        </w:r>
                      </w:p>
                    </w:tc>
                  </w:tr>
                  <w:tr>
                    <w:trPr>
                      <w:trHeight w:val="384" w:hRule="exact"/>
                    </w:trPr>
                    <w:tc>
                      <w:tcPr>
                        <w:tcW w:w="4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4"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686" w:type="dxa"/>
                        <w:tcBorders>
                          <w:top w:val="single" w:sz="8" w:space="0" w:color="000000"/>
                          <w:left w:val="nil" w:sz="6" w:space="0" w:color="auto"/>
                          <w:bottom w:val="single" w:sz="8" w:space="0" w:color="000000"/>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Calibri" w:hAnsi="Calibri" w:cs="Calibri" w:eastAsia="Calibri" w:hint="default"/>
                            <w:sz w:val="21"/>
                            <w:szCs w:val="21"/>
                          </w:rPr>
                          <w:t>3%-5%</w:t>
                        </w:r>
                        <w:r>
                          <w:rPr>
                            <w:rFonts w:ascii="宋体" w:hAnsi="宋体" w:cs="宋体" w:eastAsia="宋体" w:hint="default"/>
                            <w:sz w:val="21"/>
                            <w:szCs w:val="21"/>
                          </w:rPr>
                          <w:t>（注</w:t>
                        </w:r>
                        <w:r>
                          <w:rPr>
                            <w:rFonts w:ascii="宋体" w:hAnsi="宋体" w:cs="宋体" w:eastAsia="宋体" w:hint="default"/>
                            <w:spacing w:val="-57"/>
                            <w:sz w:val="21"/>
                            <w:szCs w:val="21"/>
                          </w:rPr>
                          <w:t> </w:t>
                        </w:r>
                        <w:r>
                          <w:rPr>
                            <w:rFonts w:ascii="Calibri" w:hAnsi="Calibri" w:cs="Calibri" w:eastAsia="Calibri" w:hint="default"/>
                            <w:sz w:val="21"/>
                            <w:szCs w:val="21"/>
                          </w:rPr>
                          <w:t>1</w:t>
                        </w:r>
                        <w:r>
                          <w:rPr>
                            <w:rFonts w:ascii="宋体" w:hAnsi="宋体" w:cs="宋体" w:eastAsia="宋体" w:hint="default"/>
                            <w:sz w:val="21"/>
                            <w:szCs w:val="21"/>
                          </w:rPr>
                          <w:t>）</w:t>
                        </w:r>
                      </w:p>
                    </w:tc>
                  </w:tr>
                  <w:tr>
                    <w:trPr>
                      <w:trHeight w:val="386" w:hRule="exact"/>
                    </w:trPr>
                    <w:tc>
                      <w:tcPr>
                        <w:tcW w:w="4084" w:type="dxa"/>
                        <w:tcBorders>
                          <w:top w:val="single" w:sz="4" w:space="0" w:color="000000"/>
                          <w:left w:val="nil" w:sz="6" w:space="0" w:color="auto"/>
                          <w:bottom w:val="single" w:sz="4" w:space="0" w:color="000000"/>
                          <w:right w:val="nil" w:sz="6" w:space="0" w:color="auto"/>
                        </w:tcBorders>
                      </w:tcPr>
                      <w:p>
                        <w:pPr>
                          <w:pStyle w:val="TableParagraph"/>
                          <w:spacing w:line="240" w:lineRule="auto" w:before="21"/>
                          <w:ind w:left="14"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686" w:type="dxa"/>
                        <w:tcBorders>
                          <w:top w:val="single" w:sz="8" w:space="0" w:color="000000"/>
                          <w:left w:val="nil" w:sz="6" w:space="0" w:color="auto"/>
                          <w:bottom w:val="single" w:sz="8" w:space="0" w:color="000000"/>
                          <w:right w:val="nil" w:sz="6" w:space="0" w:color="auto"/>
                        </w:tcBorders>
                      </w:tcPr>
                      <w:p>
                        <w:pPr>
                          <w:pStyle w:val="TableParagraph"/>
                          <w:spacing w:line="240" w:lineRule="auto" w:before="16"/>
                          <w:ind w:right="105"/>
                          <w:jc w:val="right"/>
                          <w:rPr>
                            <w:rFonts w:ascii="宋体" w:hAnsi="宋体" w:cs="宋体" w:eastAsia="宋体" w:hint="default"/>
                            <w:sz w:val="21"/>
                            <w:szCs w:val="21"/>
                          </w:rPr>
                        </w:pPr>
                        <w:r>
                          <w:rPr>
                            <w:rFonts w:ascii="Calibri" w:hAnsi="Calibri" w:cs="Calibri" w:eastAsia="Calibri" w:hint="default"/>
                            <w:sz w:val="21"/>
                            <w:szCs w:val="21"/>
                          </w:rPr>
                          <w:t>10%</w:t>
                        </w:r>
                        <w:r>
                          <w:rPr>
                            <w:rFonts w:ascii="宋体" w:hAnsi="宋体" w:cs="宋体" w:eastAsia="宋体" w:hint="default"/>
                            <w:sz w:val="21"/>
                            <w:szCs w:val="21"/>
                          </w:rPr>
                          <w:t>、</w:t>
                        </w:r>
                        <w:r>
                          <w:rPr>
                            <w:rFonts w:ascii="Calibri" w:hAnsi="Calibri" w:cs="Calibri" w:eastAsia="Calibri" w:hint="default"/>
                            <w:sz w:val="21"/>
                            <w:szCs w:val="21"/>
                          </w:rPr>
                          <w:t>25%</w:t>
                        </w:r>
                        <w:r>
                          <w:rPr>
                            <w:rFonts w:ascii="宋体" w:hAnsi="宋体" w:cs="宋体" w:eastAsia="宋体" w:hint="default"/>
                            <w:sz w:val="21"/>
                            <w:szCs w:val="21"/>
                          </w:rPr>
                          <w:t>（注</w:t>
                        </w:r>
                        <w:r>
                          <w:rPr>
                            <w:rFonts w:ascii="宋体" w:hAnsi="宋体" w:cs="宋体" w:eastAsia="宋体" w:hint="default"/>
                            <w:spacing w:val="-56"/>
                            <w:sz w:val="21"/>
                            <w:szCs w:val="21"/>
                          </w:rPr>
                          <w:t> </w:t>
                        </w:r>
                        <w:r>
                          <w:rPr>
                            <w:rFonts w:ascii="Calibri" w:hAnsi="Calibri" w:cs="Calibri" w:eastAsia="Calibri" w:hint="default"/>
                            <w:sz w:val="21"/>
                            <w:szCs w:val="21"/>
                          </w:rPr>
                          <w:t>2</w:t>
                        </w:r>
                        <w:r>
                          <w:rPr>
                            <w:rFonts w:ascii="宋体" w:hAnsi="宋体" w:cs="宋体" w:eastAsia="宋体" w:hint="default"/>
                            <w:sz w:val="21"/>
                            <w:szCs w:val="21"/>
                          </w:rPr>
                          <w:t>）</w:t>
                        </w:r>
                      </w:p>
                    </w:tc>
                  </w:tr>
                  <w:tr>
                    <w:trPr>
                      <w:trHeight w:val="394" w:hRule="exact"/>
                    </w:trPr>
                    <w:tc>
                      <w:tcPr>
                        <w:tcW w:w="4084" w:type="dxa"/>
                        <w:tcBorders>
                          <w:top w:val="single" w:sz="4" w:space="0" w:color="000000"/>
                          <w:left w:val="nil" w:sz="6" w:space="0" w:color="auto"/>
                          <w:bottom w:val="single" w:sz="12" w:space="0" w:color="000000"/>
                          <w:right w:val="nil" w:sz="6" w:space="0" w:color="auto"/>
                        </w:tcBorders>
                      </w:tcPr>
                      <w:p>
                        <w:pPr>
                          <w:pStyle w:val="TableParagraph"/>
                          <w:spacing w:line="240" w:lineRule="auto" w:before="18"/>
                          <w:ind w:left="14"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3686" w:type="dxa"/>
                        <w:tcBorders>
                          <w:top w:val="single" w:sz="8" w:space="0" w:color="000000"/>
                          <w:left w:val="nil" w:sz="6" w:space="0" w:color="auto"/>
                          <w:bottom w:val="single" w:sz="12" w:space="0" w:color="000000"/>
                          <w:right w:val="nil" w:sz="6" w:space="0" w:color="auto"/>
                        </w:tcBorders>
                      </w:tcPr>
                      <w:p>
                        <w:pPr>
                          <w:pStyle w:val="TableParagraph"/>
                          <w:spacing w:line="240" w:lineRule="auto" w:before="14"/>
                          <w:ind w:right="106"/>
                          <w:jc w:val="right"/>
                          <w:rPr>
                            <w:rFonts w:ascii="Calibri" w:hAnsi="Calibri" w:cs="Calibri" w:eastAsia="Calibri" w:hint="default"/>
                            <w:sz w:val="21"/>
                            <w:szCs w:val="21"/>
                          </w:rPr>
                        </w:pPr>
                        <w:r>
                          <w:rPr>
                            <w:rFonts w:ascii="Calibri" w:hAnsi="Calibri" w:cs="Calibri" w:eastAsia="Calibri" w:hint="default"/>
                            <w:spacing w:val="-1"/>
                            <w:sz w:val="21"/>
                            <w:szCs w:val="21"/>
                          </w:rPr>
                          <w:t>5%</w:t>
                        </w:r>
                        <w:r>
                          <w:rPr>
                            <w:rFonts w:ascii="宋体" w:hAnsi="宋体" w:cs="宋体" w:eastAsia="宋体" w:hint="default"/>
                            <w:spacing w:val="-1"/>
                            <w:sz w:val="21"/>
                            <w:szCs w:val="21"/>
                          </w:rPr>
                          <w:t>、</w:t>
                        </w:r>
                        <w:r>
                          <w:rPr>
                            <w:rFonts w:ascii="Calibri" w:hAnsi="Calibri" w:cs="Calibri" w:eastAsia="Calibri" w:hint="default"/>
                            <w:spacing w:val="-1"/>
                            <w:sz w:val="21"/>
                            <w:szCs w:val="21"/>
                          </w:rPr>
                          <w:t>7%</w:t>
                        </w:r>
                      </w:p>
                    </w:tc>
                  </w:tr>
                </w:tbl>
                <w:p>
                  <w:pPr/>
                </w:p>
              </w:txbxContent>
            </v:textbox>
            <w10:wrap type="none"/>
          </v:shape>
        </w:pict>
      </w:r>
      <w:r>
        <w:rPr>
          <w:rFonts w:ascii="宋体" w:hAnsi="宋体" w:cs="宋体" w:eastAsia="宋体" w:hint="default"/>
          <w:b/>
          <w:bCs/>
          <w:sz w:val="21"/>
          <w:szCs w:val="21"/>
        </w:rPr>
        <w:t>三、</w:t>
        <w:tab/>
        <w:t>税项</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一</w:t>
      </w:r>
      <w:r>
        <w:rPr>
          <w:rFonts w:ascii="宋体" w:hAnsi="宋体" w:cs="宋体" w:eastAsia="宋体" w:hint="default"/>
          <w:b/>
          <w:bCs/>
          <w:sz w:val="21"/>
          <w:szCs w:val="21"/>
        </w:rPr>
        <w:t>)</w:t>
      </w:r>
      <w:r>
        <w:rPr>
          <w:rFonts w:ascii="宋体" w:hAnsi="宋体" w:cs="宋体" w:eastAsia="宋体" w:hint="default"/>
          <w:b/>
          <w:bCs/>
          <w:sz w:val="21"/>
          <w:szCs w:val="21"/>
        </w:rPr>
        <w:t>公司主要税种和税率</w:t>
      </w:r>
      <w:r>
        <w:rPr>
          <w:rFonts w:ascii="宋体" w:hAnsi="宋体" w:cs="宋体" w:eastAsia="宋体" w:hint="default"/>
          <w:sz w:val="21"/>
          <w:szCs w:val="21"/>
        </w:rPr>
      </w:r>
    </w:p>
    <w:p>
      <w:pPr>
        <w:spacing w:after="0" w:line="350" w:lineRule="auto"/>
        <w:jc w:val="left"/>
        <w:rPr>
          <w:rFonts w:ascii="宋体" w:hAnsi="宋体" w:cs="宋体" w:eastAsia="宋体" w:hint="default"/>
          <w:sz w:val="21"/>
          <w:szCs w:val="21"/>
        </w:rPr>
        <w:sectPr>
          <w:footerReference w:type="default" r:id="rId113"/>
          <w:pgSz w:w="11910" w:h="16840"/>
          <w:pgMar w:footer="975" w:header="853" w:top="1280" w:bottom="1160" w:left="0" w:right="0"/>
          <w:pgNumType w:start="91"/>
        </w:sectPr>
      </w:pPr>
    </w:p>
    <w:p>
      <w:pPr>
        <w:spacing w:line="240" w:lineRule="auto" w:before="7"/>
        <w:rPr>
          <w:rFonts w:ascii="宋体" w:hAnsi="宋体" w:cs="宋体" w:eastAsia="宋体" w:hint="default"/>
          <w:b/>
          <w:bCs/>
          <w:sz w:val="15"/>
          <w:szCs w:val="15"/>
        </w:rPr>
      </w:pPr>
    </w:p>
    <w:p>
      <w:pPr>
        <w:spacing w:line="350" w:lineRule="auto" w:before="36"/>
        <w:ind w:left="2518" w:right="1791" w:firstLine="0"/>
        <w:jc w:val="both"/>
        <w:rPr>
          <w:rFonts w:ascii="宋体" w:hAnsi="宋体" w:cs="宋体" w:eastAsia="宋体" w:hint="default"/>
          <w:sz w:val="21"/>
          <w:szCs w:val="21"/>
        </w:rPr>
      </w:pPr>
      <w:r>
        <w:rPr>
          <w:rFonts w:ascii="宋体" w:hAnsi="宋体" w:cs="宋体" w:eastAsia="宋体" w:hint="default"/>
          <w:sz w:val="21"/>
          <w:szCs w:val="21"/>
        </w:rPr>
        <w:t>注 </w:t>
      </w:r>
      <w:r>
        <w:rPr>
          <w:rFonts w:ascii="宋体" w:hAnsi="宋体" w:cs="宋体" w:eastAsia="宋体" w:hint="default"/>
          <w:sz w:val="21"/>
          <w:szCs w:val="21"/>
        </w:rPr>
        <w:t>1</w:t>
      </w:r>
      <w:r>
        <w:rPr>
          <w:rFonts w:ascii="宋体" w:hAnsi="宋体" w:cs="宋体" w:eastAsia="宋体" w:hint="default"/>
          <w:sz w:val="21"/>
          <w:szCs w:val="21"/>
        </w:rPr>
        <w:t>：集成业务收入中属于建筑安装收入按</w:t>
      </w:r>
      <w:r>
        <w:rPr>
          <w:rFonts w:ascii="宋体" w:hAnsi="宋体" w:cs="宋体" w:eastAsia="宋体" w:hint="default"/>
          <w:spacing w:val="-81"/>
          <w:sz w:val="21"/>
          <w:szCs w:val="21"/>
        </w:rPr>
        <w:t> </w:t>
      </w:r>
      <w:r>
        <w:rPr>
          <w:rFonts w:ascii="宋体" w:hAnsi="宋体" w:cs="宋体" w:eastAsia="宋体" w:hint="default"/>
          <w:sz w:val="21"/>
          <w:szCs w:val="21"/>
        </w:rPr>
        <w:t>3%</w:t>
      </w:r>
      <w:r>
        <w:rPr>
          <w:rFonts w:ascii="宋体" w:hAnsi="宋体" w:cs="宋体" w:eastAsia="宋体" w:hint="default"/>
          <w:sz w:val="21"/>
          <w:szCs w:val="21"/>
        </w:rPr>
        <w:t>计缴营业税、软件开发及运维服务收</w:t>
      </w:r>
      <w:r>
        <w:rPr>
          <w:rFonts w:ascii="宋体" w:hAnsi="宋体" w:cs="宋体" w:eastAsia="宋体" w:hint="default"/>
          <w:w w:val="100"/>
          <w:sz w:val="21"/>
          <w:szCs w:val="21"/>
        </w:rPr>
        <w:t> </w:t>
      </w:r>
      <w:r>
        <w:rPr>
          <w:rFonts w:ascii="宋体" w:hAnsi="宋体" w:cs="宋体" w:eastAsia="宋体" w:hint="default"/>
          <w:sz w:val="21"/>
          <w:szCs w:val="21"/>
        </w:rPr>
        <w:t>入按</w:t>
      </w:r>
      <w:r>
        <w:rPr>
          <w:rFonts w:ascii="宋体" w:hAnsi="宋体" w:cs="宋体" w:eastAsia="宋体" w:hint="default"/>
          <w:spacing w:val="-55"/>
          <w:sz w:val="21"/>
          <w:szCs w:val="21"/>
        </w:rPr>
        <w:t> </w:t>
      </w:r>
      <w:r>
        <w:rPr>
          <w:rFonts w:ascii="宋体" w:hAnsi="宋体" w:cs="宋体" w:eastAsia="宋体" w:hint="default"/>
          <w:sz w:val="21"/>
          <w:szCs w:val="21"/>
        </w:rPr>
        <w:t>5%</w:t>
      </w:r>
      <w:r>
        <w:rPr>
          <w:rFonts w:ascii="宋体" w:hAnsi="宋体" w:cs="宋体" w:eastAsia="宋体" w:hint="default"/>
          <w:sz w:val="21"/>
          <w:szCs w:val="21"/>
        </w:rPr>
        <w:t>计缴营业税。</w:t>
      </w:r>
    </w:p>
    <w:p>
      <w:pPr>
        <w:spacing w:line="350" w:lineRule="auto" w:before="27"/>
        <w:ind w:left="2518" w:right="1785"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z w:val="21"/>
          <w:szCs w:val="21"/>
        </w:rPr>
        <w:t>：母公司按应纳税所得额的</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z w:val="21"/>
          <w:szCs w:val="21"/>
        </w:rPr>
        <w:t>计缴所得税。</w:t>
      </w:r>
      <w:r>
        <w:rPr>
          <w:rFonts w:ascii="宋体" w:hAnsi="宋体" w:cs="宋体" w:eastAsia="宋体" w:hint="default"/>
          <w:w w:val="100"/>
          <w:sz w:val="21"/>
          <w:szCs w:val="21"/>
        </w:rPr>
        <w:t> </w:t>
      </w:r>
      <w:r>
        <w:rPr>
          <w:rFonts w:ascii="宋体" w:hAnsi="宋体" w:cs="宋体" w:eastAsia="宋体" w:hint="default"/>
          <w:sz w:val="21"/>
          <w:szCs w:val="21"/>
        </w:rPr>
        <w:t>子公司杭州万达信息系统有限公司为核定征收（按应税收入额乘以应税所得率</w:t>
      </w:r>
      <w:r>
        <w:rPr>
          <w:rFonts w:ascii="宋体" w:hAnsi="宋体" w:cs="宋体" w:eastAsia="宋体" w:hint="default"/>
          <w:spacing w:val="23"/>
          <w:sz w:val="21"/>
          <w:szCs w:val="21"/>
        </w:rPr>
        <w:t> </w:t>
      </w:r>
      <w:r>
        <w:rPr>
          <w:rFonts w:ascii="宋体" w:hAnsi="宋体" w:cs="宋体" w:eastAsia="宋体" w:hint="default"/>
          <w:sz w:val="21"/>
          <w:szCs w:val="21"/>
        </w:rPr>
        <w:t>10%</w:t>
      </w:r>
      <w:r>
        <w:rPr>
          <w:rFonts w:ascii="宋体" w:hAnsi="宋体" w:cs="宋体" w:eastAsia="宋体" w:hint="default"/>
          <w:spacing w:val="-103"/>
          <w:sz w:val="21"/>
          <w:szCs w:val="21"/>
        </w:rPr>
        <w:t> </w:t>
      </w:r>
      <w:r>
        <w:rPr>
          <w:rFonts w:ascii="宋体" w:hAnsi="宋体" w:cs="宋体" w:eastAsia="宋体" w:hint="default"/>
          <w:spacing w:val="-16"/>
          <w:w w:val="100"/>
          <w:sz w:val="21"/>
          <w:szCs w:val="21"/>
        </w:rPr>
        <w:t>计缴所得税）。</w:t>
      </w:r>
      <w:r>
        <w:rPr>
          <w:rFonts w:ascii="宋体" w:hAnsi="宋体" w:cs="宋体" w:eastAsia="宋体" w:hint="default"/>
          <w:w w:val="100"/>
          <w:sz w:val="21"/>
          <w:szCs w:val="21"/>
        </w:rPr>
        <w:t> </w:t>
      </w:r>
      <w:r>
        <w:rPr>
          <w:rFonts w:ascii="宋体" w:hAnsi="宋体" w:cs="宋体" w:eastAsia="宋体" w:hint="default"/>
          <w:spacing w:val="-1"/>
          <w:sz w:val="21"/>
          <w:szCs w:val="21"/>
        </w:rPr>
        <w:t>子公司宁波万达信息系统有限公司、上海万达信息系统有限公司、深圳市万达计算</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机软件有限公司、上海爱递吉供应链管理服务有限公司、南京爱递吉供应链管理服</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务有限公司按应纳税所得额的</w:t>
      </w:r>
      <w:r>
        <w:rPr>
          <w:rFonts w:ascii="宋体" w:hAnsi="宋体" w:cs="宋体" w:eastAsia="宋体" w:hint="default"/>
          <w:spacing w:val="-56"/>
          <w:sz w:val="21"/>
          <w:szCs w:val="21"/>
        </w:rPr>
        <w:t> </w:t>
      </w:r>
      <w:r>
        <w:rPr>
          <w:rFonts w:ascii="宋体" w:hAnsi="宋体" w:cs="宋体" w:eastAsia="宋体" w:hint="default"/>
          <w:sz w:val="21"/>
          <w:szCs w:val="21"/>
        </w:rPr>
        <w:t>25%</w:t>
      </w:r>
      <w:r>
        <w:rPr>
          <w:rFonts w:ascii="宋体" w:hAnsi="宋体" w:cs="宋体" w:eastAsia="宋体" w:hint="default"/>
          <w:sz w:val="21"/>
          <w:szCs w:val="21"/>
        </w:rPr>
        <w:t>计缴所得税。</w:t>
      </w:r>
    </w:p>
    <w:p>
      <w:pPr>
        <w:spacing w:before="27"/>
        <w:ind w:left="2518" w:right="0" w:firstLine="0"/>
        <w:jc w:val="both"/>
        <w:rPr>
          <w:rFonts w:ascii="宋体" w:hAnsi="宋体" w:cs="宋体" w:eastAsia="宋体" w:hint="default"/>
          <w:sz w:val="21"/>
          <w:szCs w:val="21"/>
        </w:rPr>
      </w:pPr>
      <w:r>
        <w:rPr>
          <w:rFonts w:ascii="宋体" w:hAnsi="宋体" w:cs="宋体" w:eastAsia="宋体" w:hint="default"/>
          <w:sz w:val="21"/>
          <w:szCs w:val="21"/>
        </w:rPr>
        <w:t>子公司 </w:t>
      </w:r>
      <w:r>
        <w:rPr>
          <w:rFonts w:ascii="宋体" w:hAnsi="宋体" w:cs="宋体" w:eastAsia="宋体" w:hint="default"/>
          <w:sz w:val="21"/>
          <w:szCs w:val="21"/>
        </w:rPr>
        <w:t>Wonders Info</w:t>
      </w:r>
      <w:r>
        <w:rPr>
          <w:rFonts w:ascii="宋体" w:hAnsi="宋体" w:cs="宋体" w:eastAsia="宋体" w:hint="default"/>
          <w:spacing w:val="-59"/>
          <w:sz w:val="21"/>
          <w:szCs w:val="21"/>
        </w:rPr>
        <w:t> </w:t>
      </w:r>
      <w:r>
        <w:rPr>
          <w:rFonts w:ascii="宋体" w:hAnsi="宋体" w:cs="宋体" w:eastAsia="宋体" w:hint="default"/>
          <w:sz w:val="21"/>
          <w:szCs w:val="21"/>
        </w:rPr>
        <w:t>Corp.</w:t>
      </w:r>
      <w:r>
        <w:rPr>
          <w:rFonts w:ascii="宋体" w:hAnsi="宋体" w:cs="宋体" w:eastAsia="宋体" w:hint="default"/>
          <w:sz w:val="21"/>
          <w:szCs w:val="21"/>
        </w:rPr>
        <w:t>按当地税率缴纳利得税。</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spacing w:before="0"/>
        <w:ind w:left="2083" w:right="1679"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二</w:t>
      </w:r>
      <w:r>
        <w:rPr>
          <w:rFonts w:ascii="宋体" w:hAnsi="宋体" w:cs="宋体" w:eastAsia="宋体" w:hint="default"/>
          <w:b/>
          <w:bCs/>
          <w:sz w:val="21"/>
          <w:szCs w:val="21"/>
        </w:rPr>
        <w:t>)</w:t>
      </w:r>
      <w:r>
        <w:rPr>
          <w:rFonts w:ascii="宋体" w:hAnsi="宋体" w:cs="宋体" w:eastAsia="宋体" w:hint="default"/>
          <w:b/>
          <w:bCs/>
          <w:sz w:val="21"/>
          <w:szCs w:val="21"/>
        </w:rPr>
        <w:t>税收优惠及批文</w:t>
      </w:r>
      <w:r>
        <w:rPr>
          <w:rFonts w:ascii="宋体" w:hAnsi="宋体" w:cs="宋体" w:eastAsia="宋体" w:hint="default"/>
          <w:sz w:val="21"/>
          <w:szCs w:val="21"/>
        </w:rPr>
      </w:r>
    </w:p>
    <w:p>
      <w:pPr>
        <w:spacing w:line="350" w:lineRule="auto" w:before="123"/>
        <w:ind w:left="2506" w:right="1791" w:firstLine="0"/>
        <w:jc w:val="both"/>
        <w:rPr>
          <w:rFonts w:ascii="宋体" w:hAnsi="宋体" w:cs="宋体" w:eastAsia="宋体" w:hint="default"/>
          <w:sz w:val="21"/>
          <w:szCs w:val="21"/>
        </w:rPr>
      </w:pPr>
      <w:r>
        <w:rPr>
          <w:rFonts w:ascii="宋体" w:hAnsi="宋体" w:cs="宋体" w:eastAsia="宋体" w:hint="default"/>
          <w:sz w:val="21"/>
          <w:szCs w:val="21"/>
        </w:rPr>
        <w:t>根据财税字〔</w:t>
      </w:r>
      <w:r>
        <w:rPr>
          <w:rFonts w:ascii="宋体" w:hAnsi="宋体" w:cs="宋体" w:eastAsia="宋体" w:hint="default"/>
          <w:sz w:val="21"/>
          <w:szCs w:val="21"/>
        </w:rPr>
        <w:t>1999</w:t>
      </w:r>
      <w:r>
        <w:rPr>
          <w:rFonts w:ascii="宋体" w:hAnsi="宋体" w:cs="宋体" w:eastAsia="宋体" w:hint="default"/>
          <w:sz w:val="21"/>
          <w:szCs w:val="21"/>
        </w:rPr>
        <w:t>〕</w:t>
      </w:r>
      <w:r>
        <w:rPr>
          <w:rFonts w:ascii="宋体" w:hAnsi="宋体" w:cs="宋体" w:eastAsia="宋体" w:hint="default"/>
          <w:sz w:val="21"/>
          <w:szCs w:val="21"/>
        </w:rPr>
        <w:t>273</w:t>
      </w:r>
      <w:r>
        <w:rPr>
          <w:rFonts w:ascii="宋体" w:hAnsi="宋体" w:cs="宋体" w:eastAsia="宋体" w:hint="default"/>
          <w:spacing w:val="37"/>
          <w:sz w:val="21"/>
          <w:szCs w:val="21"/>
        </w:rPr>
        <w:t> </w:t>
      </w:r>
      <w:r>
        <w:rPr>
          <w:rFonts w:ascii="宋体" w:hAnsi="宋体" w:cs="宋体" w:eastAsia="宋体" w:hint="default"/>
          <w:sz w:val="21"/>
          <w:szCs w:val="21"/>
        </w:rPr>
        <w:t>号《财政部、国家税务总局关于贯彻落实《中共中央国务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6"/>
          <w:w w:val="100"/>
          <w:sz w:val="21"/>
          <w:szCs w:val="21"/>
        </w:rPr>
        <w:t>院关于加强技术创新，发展高科技，实现产业化的决定》有关税收问题的通知》，主</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宋体" w:hAnsi="宋体" w:cs="宋体" w:eastAsia="宋体" w:hint="default"/>
          <w:sz w:val="21"/>
          <w:szCs w:val="21"/>
        </w:rPr>
        <w:t>管税务机关对万达信息部分符合技术合同免征条件的营业收入免征营业税。</w:t>
      </w:r>
    </w:p>
    <w:p>
      <w:pPr>
        <w:spacing w:line="240" w:lineRule="auto" w:before="0"/>
        <w:rPr>
          <w:rFonts w:ascii="宋体" w:hAnsi="宋体" w:cs="宋体" w:eastAsia="宋体" w:hint="default"/>
          <w:sz w:val="20"/>
          <w:szCs w:val="20"/>
        </w:rPr>
      </w:pPr>
    </w:p>
    <w:p>
      <w:pPr>
        <w:spacing w:line="350" w:lineRule="auto" w:before="166"/>
        <w:ind w:left="2506" w:right="1791" w:firstLine="0"/>
        <w:jc w:val="both"/>
        <w:rPr>
          <w:rFonts w:ascii="宋体" w:hAnsi="宋体" w:cs="宋体" w:eastAsia="宋体" w:hint="default"/>
          <w:sz w:val="21"/>
          <w:szCs w:val="21"/>
        </w:rPr>
      </w:pPr>
      <w:r>
        <w:rPr>
          <w:rFonts w:ascii="宋体" w:hAnsi="宋体" w:cs="宋体" w:eastAsia="宋体" w:hint="default"/>
          <w:spacing w:val="-1"/>
          <w:sz w:val="21"/>
          <w:szCs w:val="21"/>
        </w:rPr>
        <w:t>根据财税</w:t>
      </w:r>
      <w:r>
        <w:rPr>
          <w:rFonts w:ascii="宋体" w:hAnsi="宋体" w:cs="宋体" w:eastAsia="宋体" w:hint="default"/>
          <w:spacing w:val="-1"/>
          <w:sz w:val="21"/>
          <w:szCs w:val="21"/>
        </w:rPr>
        <w:t>(2000)25</w:t>
      </w:r>
      <w:r>
        <w:rPr>
          <w:rFonts w:ascii="宋体" w:hAnsi="宋体" w:cs="宋体" w:eastAsia="宋体" w:hint="default"/>
          <w:spacing w:val="-16"/>
          <w:sz w:val="21"/>
          <w:szCs w:val="21"/>
        </w:rPr>
        <w:t> </w:t>
      </w:r>
      <w:r>
        <w:rPr>
          <w:rFonts w:ascii="宋体" w:hAnsi="宋体" w:cs="宋体" w:eastAsia="宋体" w:hint="default"/>
          <w:spacing w:val="-2"/>
          <w:sz w:val="21"/>
          <w:szCs w:val="21"/>
        </w:rPr>
        <w:t>号《财政部、国家税务总局、海关总署关于鼓励软件产业和集成</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电路产业发展有关税收政策问题的通知》的规定，经国家发展和改革委员会、信息</w:t>
      </w:r>
      <w:r>
        <w:rPr>
          <w:rFonts w:ascii="宋体" w:hAnsi="宋体" w:cs="宋体" w:eastAsia="宋体" w:hint="default"/>
          <w:spacing w:val="-62"/>
          <w:sz w:val="21"/>
          <w:szCs w:val="21"/>
        </w:rPr>
        <w:t> </w:t>
      </w:r>
      <w:r>
        <w:rPr>
          <w:rFonts w:ascii="宋体" w:hAnsi="宋体" w:cs="宋体" w:eastAsia="宋体" w:hint="default"/>
          <w:spacing w:val="-4"/>
          <w:sz w:val="21"/>
          <w:szCs w:val="21"/>
        </w:rPr>
        <w:t>产业部、商务部、国家税务总局审核，万达信息股份有限公司</w:t>
      </w:r>
      <w:r>
        <w:rPr>
          <w:rFonts w:ascii="宋体" w:hAnsi="宋体" w:cs="宋体" w:eastAsia="宋体" w:hint="default"/>
          <w:spacing w:val="-23"/>
          <w:sz w:val="21"/>
          <w:szCs w:val="21"/>
        </w:rPr>
        <w:t> </w:t>
      </w:r>
      <w:r>
        <w:rPr>
          <w:rFonts w:ascii="宋体" w:hAnsi="宋体" w:cs="宋体" w:eastAsia="宋体" w:hint="default"/>
          <w:sz w:val="21"/>
          <w:szCs w:val="21"/>
        </w:rPr>
        <w:t>2009</w:t>
      </w:r>
      <w:r>
        <w:rPr>
          <w:rFonts w:ascii="宋体" w:hAnsi="宋体" w:cs="宋体" w:eastAsia="宋体" w:hint="default"/>
          <w:spacing w:val="-25"/>
          <w:sz w:val="21"/>
          <w:szCs w:val="21"/>
        </w:rPr>
        <w:t> </w:t>
      </w:r>
      <w:r>
        <w:rPr>
          <w:rFonts w:ascii="宋体" w:hAnsi="宋体" w:cs="宋体" w:eastAsia="宋体" w:hint="default"/>
          <w:spacing w:val="-4"/>
          <w:sz w:val="21"/>
          <w:szCs w:val="21"/>
        </w:rPr>
        <w:t>年符合《鼓励软</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件企业和集成电路产业发展的若干政策》和《国家规划布局内重点软件企业认定管</w:t>
      </w:r>
      <w:r>
        <w:rPr>
          <w:rFonts w:ascii="宋体" w:hAnsi="宋体" w:cs="宋体" w:eastAsia="宋体" w:hint="default"/>
          <w:spacing w:val="-62"/>
          <w:sz w:val="21"/>
          <w:szCs w:val="21"/>
        </w:rPr>
        <w:t> </w:t>
      </w:r>
      <w:r>
        <w:rPr>
          <w:rFonts w:ascii="宋体" w:hAnsi="宋体" w:cs="宋体" w:eastAsia="宋体" w:hint="default"/>
          <w:sz w:val="21"/>
          <w:szCs w:val="21"/>
        </w:rPr>
        <w:t>理办法》的有关规定，减按</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z w:val="21"/>
          <w:szCs w:val="21"/>
        </w:rPr>
        <w:t>税率征收企业所得税。</w:t>
      </w:r>
    </w:p>
    <w:p>
      <w:pPr>
        <w:spacing w:line="240" w:lineRule="auto" w:before="0"/>
        <w:rPr>
          <w:rFonts w:ascii="宋体" w:hAnsi="宋体" w:cs="宋体" w:eastAsia="宋体" w:hint="default"/>
          <w:sz w:val="20"/>
          <w:szCs w:val="20"/>
        </w:rPr>
      </w:pPr>
    </w:p>
    <w:p>
      <w:pPr>
        <w:spacing w:line="350" w:lineRule="auto" w:before="166"/>
        <w:ind w:left="2506" w:right="1687" w:firstLine="0"/>
        <w:jc w:val="both"/>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37"/>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宋体" w:hAnsi="宋体" w:cs="宋体" w:eastAsia="宋体" w:hint="default"/>
          <w:sz w:val="21"/>
          <w:szCs w:val="21"/>
        </w:rPr>
        <w:t>2</w:t>
      </w:r>
      <w:r>
        <w:rPr>
          <w:rFonts w:ascii="宋体" w:hAnsi="宋体" w:cs="宋体" w:eastAsia="宋体" w:hint="default"/>
          <w:spacing w:val="-37"/>
          <w:sz w:val="21"/>
          <w:szCs w:val="21"/>
        </w:rPr>
        <w:t> </w:t>
      </w:r>
      <w:r>
        <w:rPr>
          <w:rFonts w:ascii="宋体" w:hAnsi="宋体" w:cs="宋体" w:eastAsia="宋体" w:hint="default"/>
          <w:sz w:val="21"/>
          <w:szCs w:val="21"/>
        </w:rPr>
        <w:t>月</w:t>
      </w:r>
      <w:r>
        <w:rPr>
          <w:rFonts w:ascii="宋体" w:hAnsi="宋体" w:cs="宋体" w:eastAsia="宋体" w:hint="default"/>
          <w:spacing w:val="-34"/>
          <w:sz w:val="21"/>
          <w:szCs w:val="21"/>
        </w:rPr>
        <w:t> </w:t>
      </w:r>
      <w:r>
        <w:rPr>
          <w:rFonts w:ascii="宋体" w:hAnsi="宋体" w:cs="宋体" w:eastAsia="宋体" w:hint="default"/>
          <w:sz w:val="21"/>
          <w:szCs w:val="21"/>
        </w:rPr>
        <w:t>21</w:t>
      </w:r>
      <w:r>
        <w:rPr>
          <w:rFonts w:ascii="宋体" w:hAnsi="宋体" w:cs="宋体" w:eastAsia="宋体" w:hint="default"/>
          <w:spacing w:val="-34"/>
          <w:sz w:val="21"/>
          <w:szCs w:val="21"/>
        </w:rPr>
        <w:t> </w:t>
      </w:r>
      <w:r>
        <w:rPr>
          <w:rFonts w:ascii="宋体" w:hAnsi="宋体" w:cs="宋体" w:eastAsia="宋体" w:hint="default"/>
          <w:sz w:val="21"/>
          <w:szCs w:val="21"/>
        </w:rPr>
        <w:t>经国家发展和改革委员会、工业和信息化部、商务部、国家税务总</w:t>
      </w:r>
      <w:r>
        <w:rPr>
          <w:rFonts w:ascii="宋体" w:hAnsi="宋体" w:cs="宋体" w:eastAsia="宋体" w:hint="default"/>
          <w:w w:val="100"/>
          <w:sz w:val="21"/>
          <w:szCs w:val="21"/>
        </w:rPr>
        <w:t> </w:t>
      </w:r>
      <w:r>
        <w:rPr>
          <w:rFonts w:ascii="宋体" w:hAnsi="宋体" w:cs="宋体" w:eastAsia="宋体" w:hint="default"/>
          <w:sz w:val="21"/>
          <w:szCs w:val="21"/>
        </w:rPr>
        <w:t>局发改高技</w:t>
      </w:r>
      <w:r>
        <w:rPr>
          <w:rFonts w:ascii="宋体" w:hAnsi="宋体" w:cs="宋体" w:eastAsia="宋体" w:hint="default"/>
          <w:sz w:val="21"/>
          <w:szCs w:val="21"/>
        </w:rPr>
        <w:t>[2011]342</w:t>
      </w:r>
      <w:r>
        <w:rPr>
          <w:rFonts w:ascii="宋体" w:hAnsi="宋体" w:cs="宋体" w:eastAsia="宋体" w:hint="default"/>
          <w:spacing w:val="-56"/>
          <w:sz w:val="21"/>
          <w:szCs w:val="21"/>
        </w:rPr>
        <w:t> </w:t>
      </w:r>
      <w:r>
        <w:rPr>
          <w:rFonts w:ascii="宋体" w:hAnsi="宋体" w:cs="宋体" w:eastAsia="宋体" w:hint="default"/>
          <w:sz w:val="21"/>
          <w:szCs w:val="21"/>
        </w:rPr>
        <w:t>号文认定，万达信息股份有限公司</w:t>
      </w:r>
      <w:r>
        <w:rPr>
          <w:rFonts w:ascii="宋体" w:hAnsi="宋体" w:cs="宋体" w:eastAsia="宋体" w:hint="default"/>
          <w:spacing w:val="-57"/>
          <w:sz w:val="21"/>
          <w:szCs w:val="21"/>
        </w:rPr>
        <w:t> </w:t>
      </w:r>
      <w:r>
        <w:rPr>
          <w:rFonts w:ascii="宋体" w:hAnsi="宋体" w:cs="宋体" w:eastAsia="宋体" w:hint="default"/>
          <w:sz w:val="21"/>
          <w:szCs w:val="21"/>
        </w:rPr>
        <w:t>2010</w:t>
      </w:r>
      <w:r>
        <w:rPr>
          <w:rFonts w:ascii="宋体" w:hAnsi="宋体" w:cs="宋体" w:eastAsia="宋体" w:hint="default"/>
          <w:spacing w:val="-57"/>
          <w:sz w:val="21"/>
          <w:szCs w:val="21"/>
        </w:rPr>
        <w:t> </w:t>
      </w:r>
      <w:r>
        <w:rPr>
          <w:rFonts w:ascii="宋体" w:hAnsi="宋体" w:cs="宋体" w:eastAsia="宋体" w:hint="default"/>
          <w:sz w:val="21"/>
          <w:szCs w:val="21"/>
        </w:rPr>
        <w:t>年符合《鼓励软件企</w:t>
      </w:r>
      <w:r>
        <w:rPr>
          <w:rFonts w:ascii="宋体" w:hAnsi="宋体" w:cs="宋体" w:eastAsia="宋体" w:hint="default"/>
          <w:w w:val="100"/>
          <w:sz w:val="21"/>
          <w:szCs w:val="21"/>
        </w:rPr>
        <w:t> </w:t>
      </w:r>
      <w:r>
        <w:rPr>
          <w:rFonts w:ascii="宋体" w:hAnsi="宋体" w:cs="宋体" w:eastAsia="宋体" w:hint="default"/>
          <w:sz w:val="21"/>
          <w:szCs w:val="21"/>
        </w:rPr>
        <w:t>业和集成电路产业发展的若干政策》和《国家规划布局内重点软件企业认定管理办</w:t>
      </w:r>
      <w:r>
        <w:rPr>
          <w:rFonts w:ascii="宋体" w:hAnsi="宋体" w:cs="宋体" w:eastAsia="宋体" w:hint="default"/>
          <w:spacing w:val="-62"/>
          <w:sz w:val="21"/>
          <w:szCs w:val="21"/>
        </w:rPr>
        <w:t> </w:t>
      </w:r>
      <w:r>
        <w:rPr>
          <w:rFonts w:ascii="宋体" w:hAnsi="宋体" w:cs="宋体" w:eastAsia="宋体" w:hint="default"/>
          <w:sz w:val="21"/>
          <w:szCs w:val="21"/>
        </w:rPr>
        <w:t>法》的有关规定，减按</w:t>
      </w:r>
      <w:r>
        <w:rPr>
          <w:rFonts w:ascii="宋体" w:hAnsi="宋体" w:cs="宋体" w:eastAsia="宋体" w:hint="default"/>
          <w:spacing w:val="-57"/>
          <w:sz w:val="21"/>
          <w:szCs w:val="21"/>
        </w:rPr>
        <w:t> </w:t>
      </w:r>
      <w:r>
        <w:rPr>
          <w:rFonts w:ascii="宋体" w:hAnsi="宋体" w:cs="宋体" w:eastAsia="宋体" w:hint="default"/>
          <w:sz w:val="21"/>
          <w:szCs w:val="21"/>
        </w:rPr>
        <w:t>10%</w:t>
      </w:r>
      <w:r>
        <w:rPr>
          <w:rFonts w:ascii="宋体" w:hAnsi="宋体" w:cs="宋体" w:eastAsia="宋体" w:hint="default"/>
          <w:sz w:val="21"/>
          <w:szCs w:val="21"/>
        </w:rPr>
        <w:t>税率征收企业所得税。</w:t>
      </w:r>
    </w:p>
    <w:p>
      <w:pPr>
        <w:spacing w:line="240" w:lineRule="auto" w:before="0"/>
        <w:rPr>
          <w:rFonts w:ascii="宋体" w:hAnsi="宋体" w:cs="宋体" w:eastAsia="宋体" w:hint="default"/>
          <w:sz w:val="20"/>
          <w:szCs w:val="20"/>
        </w:rPr>
      </w:pPr>
    </w:p>
    <w:p>
      <w:pPr>
        <w:spacing w:before="166"/>
        <w:ind w:left="2506" w:right="0" w:firstLine="0"/>
        <w:jc w:val="both"/>
        <w:rPr>
          <w:rFonts w:ascii="宋体" w:hAnsi="宋体" w:cs="宋体" w:eastAsia="宋体" w:hint="default"/>
          <w:sz w:val="21"/>
          <w:szCs w:val="21"/>
        </w:rPr>
      </w:pPr>
      <w:r>
        <w:rPr>
          <w:rFonts w:ascii="宋体" w:hAnsi="宋体" w:cs="宋体" w:eastAsia="宋体" w:hint="default"/>
          <w:w w:val="100"/>
          <w:sz w:val="21"/>
          <w:szCs w:val="21"/>
        </w:rPr>
        <w:t>根据《中华人民共和国企业所得税法</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《中华人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共和国企业所得税法实施条例</w:t>
      </w:r>
      <w:r>
        <w:rPr>
          <w:rFonts w:ascii="宋体" w:hAnsi="宋体" w:cs="宋体" w:eastAsia="宋体" w:hint="default"/>
          <w:spacing w:val="-104"/>
          <w:w w:val="100"/>
          <w:sz w:val="21"/>
          <w:szCs w:val="21"/>
        </w:rPr>
        <w:t>》</w:t>
      </w:r>
      <w:r>
        <w:rPr>
          <w:rFonts w:ascii="宋体" w:hAnsi="宋体" w:cs="宋体" w:eastAsia="宋体" w:hint="default"/>
          <w:w w:val="100"/>
          <w:sz w:val="21"/>
          <w:szCs w:val="21"/>
        </w:rPr>
        <w:t>、</w:t>
      </w:r>
    </w:p>
    <w:p>
      <w:pPr>
        <w:spacing w:line="350" w:lineRule="auto" w:before="126"/>
        <w:ind w:left="2506" w:right="1795" w:firstLine="0"/>
        <w:jc w:val="both"/>
        <w:rPr>
          <w:rFonts w:ascii="宋体" w:hAnsi="宋体" w:cs="宋体" w:eastAsia="宋体" w:hint="default"/>
          <w:sz w:val="21"/>
          <w:szCs w:val="21"/>
        </w:rPr>
      </w:pPr>
      <w:r>
        <w:rPr>
          <w:rFonts w:ascii="宋体" w:hAnsi="宋体" w:cs="宋体" w:eastAsia="宋体" w:hint="default"/>
          <w:sz w:val="21"/>
          <w:szCs w:val="21"/>
        </w:rPr>
        <w:t>《高科技企业认定管理办法》以及《高新技术企业认定管理工作指引》规定，经认</w:t>
      </w:r>
      <w:r>
        <w:rPr>
          <w:rFonts w:ascii="宋体" w:hAnsi="宋体" w:cs="宋体" w:eastAsia="宋体" w:hint="default"/>
          <w:spacing w:val="-62"/>
          <w:sz w:val="21"/>
          <w:szCs w:val="21"/>
        </w:rPr>
        <w:t> </w:t>
      </w:r>
      <w:r>
        <w:rPr>
          <w:rFonts w:ascii="宋体" w:hAnsi="宋体" w:cs="宋体" w:eastAsia="宋体" w:hint="default"/>
          <w:sz w:val="21"/>
          <w:szCs w:val="21"/>
        </w:rPr>
        <w:t>定的高新技术企业，减按</w:t>
      </w:r>
      <w:r>
        <w:rPr>
          <w:rFonts w:ascii="宋体" w:hAnsi="宋体" w:cs="宋体" w:eastAsia="宋体" w:hint="default"/>
          <w:spacing w:val="-49"/>
          <w:sz w:val="21"/>
          <w:szCs w:val="21"/>
        </w:rPr>
        <w:t> </w:t>
      </w:r>
      <w:r>
        <w:rPr>
          <w:rFonts w:ascii="宋体" w:hAnsi="宋体" w:cs="宋体" w:eastAsia="宋体" w:hint="default"/>
          <w:sz w:val="21"/>
          <w:szCs w:val="21"/>
        </w:rPr>
        <w:t>15%</w:t>
      </w:r>
      <w:r>
        <w:rPr>
          <w:rFonts w:ascii="宋体" w:hAnsi="宋体" w:cs="宋体" w:eastAsia="宋体" w:hint="default"/>
          <w:sz w:val="21"/>
          <w:szCs w:val="21"/>
        </w:rPr>
        <w:t>的税率征收企业所得税。</w:t>
      </w:r>
      <w:r>
        <w:rPr>
          <w:rFonts w:ascii="宋体" w:hAnsi="宋体" w:cs="宋体" w:eastAsia="宋体" w:hint="default"/>
          <w:sz w:val="21"/>
          <w:szCs w:val="21"/>
        </w:rPr>
        <w:t>2008</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宋体" w:hAnsi="宋体" w:cs="宋体" w:eastAsia="宋体" w:hint="default"/>
          <w:sz w:val="21"/>
          <w:szCs w:val="21"/>
        </w:rPr>
        <w:t>11</w:t>
      </w:r>
      <w:r>
        <w:rPr>
          <w:rFonts w:ascii="宋体" w:hAnsi="宋体" w:cs="宋体" w:eastAsia="宋体" w:hint="default"/>
          <w:spacing w:val="-46"/>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宋体" w:hAnsi="宋体" w:cs="宋体" w:eastAsia="宋体" w:hint="default"/>
          <w:sz w:val="21"/>
          <w:szCs w:val="21"/>
        </w:rPr>
        <w:t>25</w:t>
      </w:r>
      <w:r>
        <w:rPr>
          <w:rFonts w:ascii="宋体" w:hAnsi="宋体" w:cs="宋体" w:eastAsia="宋体" w:hint="default"/>
          <w:spacing w:val="-48"/>
          <w:sz w:val="21"/>
          <w:szCs w:val="21"/>
        </w:rPr>
        <w:t> </w:t>
      </w:r>
      <w:r>
        <w:rPr>
          <w:rFonts w:ascii="宋体" w:hAnsi="宋体" w:cs="宋体" w:eastAsia="宋体" w:hint="default"/>
          <w:sz w:val="21"/>
          <w:szCs w:val="21"/>
        </w:rPr>
        <w:t>日，公司取</w:t>
      </w:r>
      <w:r>
        <w:rPr>
          <w:rFonts w:ascii="宋体" w:hAnsi="宋体" w:cs="宋体" w:eastAsia="宋体" w:hint="default"/>
          <w:w w:val="100"/>
          <w:sz w:val="21"/>
          <w:szCs w:val="21"/>
        </w:rPr>
        <w:t> </w:t>
      </w:r>
      <w:r>
        <w:rPr>
          <w:rFonts w:ascii="宋体" w:hAnsi="宋体" w:cs="宋体" w:eastAsia="宋体" w:hint="default"/>
          <w:sz w:val="21"/>
          <w:szCs w:val="21"/>
        </w:rPr>
        <w:t>得了上海市科学技术委员会、上海市财政局、上海市国家税务局、上海市地方税务</w:t>
      </w:r>
      <w:r>
        <w:rPr>
          <w:rFonts w:ascii="宋体" w:hAnsi="宋体" w:cs="宋体" w:eastAsia="宋体" w:hint="default"/>
          <w:spacing w:val="-62"/>
          <w:sz w:val="21"/>
          <w:szCs w:val="21"/>
        </w:rPr>
        <w:t> </w:t>
      </w:r>
      <w:r>
        <w:rPr>
          <w:rFonts w:ascii="宋体" w:hAnsi="宋体" w:cs="宋体" w:eastAsia="宋体" w:hint="default"/>
          <w:spacing w:val="-6"/>
          <w:w w:val="100"/>
          <w:sz w:val="21"/>
          <w:szCs w:val="21"/>
        </w:rPr>
        <w:t>局联合颁发的《高新技术企业证书》，认定有效期三年。</w:t>
      </w:r>
    </w:p>
    <w:p>
      <w:pPr>
        <w:spacing w:after="0" w:line="350" w:lineRule="auto"/>
        <w:jc w:val="both"/>
        <w:rPr>
          <w:rFonts w:ascii="宋体" w:hAnsi="宋体" w:cs="宋体" w:eastAsia="宋体" w:hint="default"/>
          <w:sz w:val="21"/>
          <w:szCs w:val="21"/>
        </w:rPr>
        <w:sectPr>
          <w:pgSz w:w="11910" w:h="16840"/>
          <w:pgMar w:header="853" w:footer="975" w:top="1280" w:bottom="1160" w:left="0" w:right="0"/>
        </w:sectPr>
      </w:pPr>
    </w:p>
    <w:p>
      <w:pPr>
        <w:spacing w:line="240" w:lineRule="auto" w:before="8"/>
        <w:rPr>
          <w:rFonts w:ascii="宋体" w:hAnsi="宋体" w:cs="宋体" w:eastAsia="宋体" w:hint="default"/>
          <w:sz w:val="14"/>
          <w:szCs w:val="14"/>
        </w:rPr>
      </w:pPr>
    </w:p>
    <w:p>
      <w:pPr>
        <w:spacing w:before="44"/>
        <w:ind w:left="3860" w:right="0" w:firstLine="0"/>
        <w:jc w:val="left"/>
        <w:rPr>
          <w:rFonts w:ascii="宋体" w:hAnsi="宋体" w:cs="宋体" w:eastAsia="宋体" w:hint="default"/>
          <w:sz w:val="18"/>
          <w:szCs w:val="18"/>
        </w:rPr>
      </w:pPr>
      <w:r>
        <w:rPr/>
        <w:pict>
          <v:shape style="position:absolute;margin-left:72.059998pt;margin-top:-5.227942pt;width:91.4469pt;height:17.944248pt;mso-position-horizontal-relative:page;mso-position-vertical-relative:paragraph;z-index:2776" type="#_x0000_t75" stroked="false">
            <v:imagedata r:id="rId6" o:title=""/>
          </v:shape>
        </w:pict>
      </w:r>
      <w:r>
        <w:rPr>
          <w:rFonts w:ascii="宋体" w:hAnsi="宋体" w:cs="宋体" w:eastAsia="宋体" w:hint="default"/>
          <w:sz w:val="18"/>
          <w:szCs w:val="18"/>
        </w:rPr>
        <w:t>2010</w:t>
      </w:r>
      <w:r>
        <w:rPr>
          <w:rFonts w:ascii="宋体" w:hAnsi="宋体" w:cs="宋体" w:eastAsia="宋体" w:hint="default"/>
          <w:spacing w:val="-48"/>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8;height:2" coordorigin="5,5" coordsize="14018,2">
              <v:shape style="position:absolute;left:5;top:5;width:14018;height:2" coordorigin="5,5" coordsize="14018,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tabs>
          <w:tab w:pos="853" w:val="left" w:leader="none"/>
        </w:tabs>
        <w:spacing w:line="350" w:lineRule="auto" w:before="36"/>
        <w:ind w:left="858" w:right="8372" w:hanging="733"/>
        <w:jc w:val="left"/>
        <w:rPr>
          <w:rFonts w:ascii="宋体" w:hAnsi="宋体" w:cs="宋体" w:eastAsia="宋体" w:hint="default"/>
          <w:sz w:val="21"/>
          <w:szCs w:val="21"/>
        </w:rPr>
      </w:pPr>
      <w:r>
        <w:rPr>
          <w:rFonts w:ascii="宋体" w:hAnsi="宋体" w:cs="宋体" w:eastAsia="宋体" w:hint="default"/>
          <w:b/>
          <w:bCs/>
          <w:sz w:val="21"/>
          <w:szCs w:val="21"/>
        </w:rPr>
        <w:t>四、</w:t>
        <w:tab/>
        <w:t>企业合并及合并财务报表</w:t>
      </w:r>
      <w:r>
        <w:rPr>
          <w:rFonts w:ascii="宋体" w:hAnsi="宋体" w:cs="宋体" w:eastAsia="宋体" w:hint="default"/>
          <w:b/>
          <w:bCs/>
          <w:w w:val="100"/>
          <w:sz w:val="21"/>
          <w:szCs w:val="21"/>
        </w:rPr>
        <w:t> </w:t>
      </w:r>
      <w:r>
        <w:rPr>
          <w:rFonts w:ascii="宋体" w:hAnsi="宋体" w:cs="宋体" w:eastAsia="宋体" w:hint="default"/>
          <w:spacing w:val="-2"/>
          <w:sz w:val="21"/>
          <w:szCs w:val="21"/>
        </w:rPr>
        <w:t>本节下列表式数据中的金额单位，除非特别注明外均为人民币万元。</w:t>
      </w:r>
    </w:p>
    <w:p>
      <w:pPr>
        <w:spacing w:line="240" w:lineRule="auto" w:before="7"/>
        <w:rPr>
          <w:rFonts w:ascii="宋体" w:hAnsi="宋体" w:cs="宋体" w:eastAsia="宋体" w:hint="default"/>
          <w:sz w:val="21"/>
          <w:szCs w:val="21"/>
        </w:rPr>
      </w:pPr>
    </w:p>
    <w:p>
      <w:pPr>
        <w:tabs>
          <w:tab w:pos="853" w:val="left" w:leader="none"/>
        </w:tabs>
        <w:spacing w:before="0"/>
        <w:ind w:left="125" w:right="0" w:firstLine="0"/>
        <w:jc w:val="left"/>
        <w:rPr>
          <w:rFonts w:ascii="宋体" w:hAnsi="宋体" w:cs="宋体" w:eastAsia="宋体" w:hint="default"/>
          <w:sz w:val="21"/>
          <w:szCs w:val="21"/>
        </w:rPr>
      </w:pPr>
      <w:r>
        <w:rPr/>
        <w:pict>
          <v:shape style="position:absolute;margin-left:222.860001pt;margin-top:16.133673pt;width:.48pt;height:.12pt;mso-position-horizontal-relative:page;mso-position-vertical-relative:paragraph;z-index:-1143832" type="#_x0000_t75" stroked="false">
            <v:imagedata r:id="rId114" o:title=""/>
          </v:shape>
        </w:pict>
      </w:r>
      <w:r>
        <w:rPr/>
        <w:pict>
          <v:shape style="position:absolute;margin-left:276.649994pt;margin-top:16.133673pt;width:.47998pt;height:.12pt;mso-position-horizontal-relative:page;mso-position-vertical-relative:paragraph;z-index:-1143808" type="#_x0000_t75" stroked="false">
            <v:imagedata r:id="rId114" o:title=""/>
          </v:shape>
        </w:pict>
      </w:r>
      <w:r>
        <w:rPr/>
        <w:pict>
          <v:shape style="position:absolute;margin-left:323.809998pt;margin-top:16.133673pt;width:.47998pt;height:.12pt;mso-position-horizontal-relative:page;mso-position-vertical-relative:paragraph;z-index:-1143784" type="#_x0000_t75" stroked="false">
            <v:imagedata r:id="rId114" o:title=""/>
          </v:shape>
        </w:pict>
      </w:r>
      <w:r>
        <w:rPr/>
        <w:pict>
          <v:shape style="position:absolute;margin-left:360.529999pt;margin-top:16.133673pt;width:.47998pt;height:.12pt;mso-position-horizontal-relative:page;mso-position-vertical-relative:paragraph;z-index:-1143760" type="#_x0000_t75" stroked="false">
            <v:imagedata r:id="rId114" o:title=""/>
          </v:shape>
        </w:pict>
      </w:r>
      <w:r>
        <w:rPr/>
        <w:pict>
          <v:shape style="position:absolute;margin-left:416.570007pt;margin-top:16.133673pt;width:.48001pt;height:.12pt;mso-position-horizontal-relative:page;mso-position-vertical-relative:paragraph;z-index:-1143736" type="#_x0000_t75" stroked="false">
            <v:imagedata r:id="rId114" o:title=""/>
          </v:shape>
        </w:pict>
      </w:r>
      <w:r>
        <w:rPr/>
        <w:pict>
          <v:shape style="position:absolute;margin-left:533.229980pt;margin-top:16.133673pt;width:.47998pt;height:.12pt;mso-position-horizontal-relative:page;mso-position-vertical-relative:paragraph;z-index:-1143712" type="#_x0000_t75" stroked="false">
            <v:imagedata r:id="rId114" o:title=""/>
          </v:shape>
        </w:pict>
      </w:r>
      <w:r>
        <w:rPr/>
        <w:pict>
          <v:shape style="position:absolute;margin-left:656.619995pt;margin-top:16.133673pt;width:.47998pt;height:.12pt;mso-position-horizontal-relative:page;mso-position-vertical-relative:paragraph;z-index:-1143688" type="#_x0000_t75" stroked="false">
            <v:imagedata r:id="rId114" o:title=""/>
          </v:shape>
        </w:pict>
      </w:r>
      <w:r>
        <w:rPr/>
        <w:pict>
          <v:shape style="position:absolute;margin-left:695.140015pt;margin-top:16.133673pt;width:.48004pt;height:.12pt;mso-position-horizontal-relative:page;mso-position-vertical-relative:paragraph;z-index:-1143664" type="#_x0000_t75" stroked="false">
            <v:imagedata r:id="rId114" o:title=""/>
          </v:shape>
        </w:pict>
      </w:r>
      <w:r>
        <w:rPr/>
        <w:pict>
          <v:shape style="position:absolute;margin-left:749.73999pt;margin-top:16.133673pt;width:.47998pt;height:.12pt;mso-position-horizontal-relative:page;mso-position-vertical-relative:paragraph;z-index:-1143640" type="#_x0000_t75" stroked="false">
            <v:imagedata r:id="rId114" o:title=""/>
          </v:shape>
        </w:pict>
      </w:r>
      <w:r>
        <w:rPr/>
        <w:pict>
          <v:group style="position:absolute;margin-left:102.5pt;margin-top:52.133663pt;width:698.5pt;height:.5pt;mso-position-horizontal-relative:page;mso-position-vertical-relative:paragraph;z-index:-1143616" coordorigin="2050,1043" coordsize="13970,10">
            <v:shape style="position:absolute;left:2050;top:1043;width:2407;height:10" type="#_x0000_t75" stroked="false">
              <v:imagedata r:id="rId117" o:title=""/>
            </v:shape>
            <v:shape style="position:absolute;left:4452;top:1043;width:1081;height:10" type="#_x0000_t75" stroked="false">
              <v:imagedata r:id="rId118" o:title=""/>
            </v:shape>
            <v:shape style="position:absolute;left:5528;top:1043;width:948;height:10" type="#_x0000_t75" stroked="false">
              <v:imagedata r:id="rId119" o:title=""/>
            </v:shape>
            <v:shape style="position:absolute;left:6471;top:1043;width:739;height:10" type="#_x0000_t75" stroked="false">
              <v:imagedata r:id="rId120" o:title=""/>
            </v:shape>
            <v:shape style="position:absolute;left:7206;top:1043;width:1126;height:10" type="#_x0000_t75" stroked="false">
              <v:imagedata r:id="rId121" o:title=""/>
            </v:shape>
            <v:shape style="position:absolute;left:8327;top:1043;width:2338;height:10" type="#_x0000_t75" stroked="false">
              <v:imagedata r:id="rId122" o:title=""/>
            </v:shape>
            <v:shape style="position:absolute;left:10660;top:1043;width:1092;height:10" type="#_x0000_t75" stroked="false">
              <v:imagedata r:id="rId123" o:title=""/>
            </v:shape>
            <v:shape style="position:absolute;left:11747;top:1043;width:1385;height:10" type="#_x0000_t75" stroked="false">
              <v:imagedata r:id="rId124" o:title=""/>
            </v:shape>
            <v:shape style="position:absolute;left:13128;top:1043;width:1867;height:10" type="#_x0000_t75" stroked="false">
              <v:imagedata r:id="rId125" o:title=""/>
            </v:shape>
            <v:shape style="position:absolute;left:14990;top:1043;width:1030;height:10" type="#_x0000_t75" stroked="false">
              <v:imagedata r:id="rId126" o:title=""/>
            </v:shape>
            <w10:wrap type="none"/>
          </v:group>
        </w:pict>
      </w:r>
      <w:r>
        <w:rPr/>
        <w:pict>
          <v:group style="position:absolute;margin-left:102.5pt;margin-top:71.813652pt;width:698.5pt;height:5.4pt;mso-position-horizontal-relative:page;mso-position-vertical-relative:paragraph;z-index:-1143592" coordorigin="2050,1436" coordsize="13970,108">
            <v:shape style="position:absolute;left:2050;top:1436;width:2426;height:108" type="#_x0000_t75" stroked="false">
              <v:imagedata r:id="rId127" o:title=""/>
            </v:shape>
            <v:shape style="position:absolute;left:4452;top:1532;width:1090;height:12" type="#_x0000_t75" stroked="false">
              <v:imagedata r:id="rId128" o:title=""/>
            </v:shape>
            <v:shape style="position:absolute;left:5528;top:1532;width:958;height:12" type="#_x0000_t75" stroked="false">
              <v:imagedata r:id="rId129" o:title=""/>
            </v:shape>
            <v:shape style="position:absolute;left:6471;top:1532;width:749;height:12" type="#_x0000_t75" stroked="false">
              <v:imagedata r:id="rId130" o:title=""/>
            </v:shape>
            <v:shape style="position:absolute;left:7206;top:1532;width:1135;height:12" type="#_x0000_t75" stroked="false">
              <v:imagedata r:id="rId131" o:title=""/>
            </v:shape>
            <v:shape style="position:absolute;left:8327;top:1532;width:2348;height:12" type="#_x0000_t75" stroked="false">
              <v:imagedata r:id="rId132" o:title=""/>
            </v:shape>
            <v:shape style="position:absolute;left:10660;top:1532;width:1102;height:12" type="#_x0000_t75" stroked="false">
              <v:imagedata r:id="rId133" o:title=""/>
            </v:shape>
            <v:shape style="position:absolute;left:11747;top:1532;width:1395;height:12" type="#_x0000_t75" stroked="false">
              <v:imagedata r:id="rId134" o:title=""/>
            </v:shape>
            <v:shape style="position:absolute;left:13128;top:1532;width:785;height:12" type="#_x0000_t75" stroked="false">
              <v:imagedata r:id="rId135" o:title=""/>
            </v:shape>
            <v:shape style="position:absolute;left:13898;top:1532;width:1106;height:12" type="#_x0000_t75" stroked="false">
              <v:imagedata r:id="rId136" o:title=""/>
            </v:shape>
            <v:shape style="position:absolute;left:14990;top:1535;width:1030;height:10" type="#_x0000_t75" stroked="false">
              <v:imagedata r:id="rId137" o:title=""/>
            </v:shape>
            <w10:wrap type="none"/>
          </v:group>
        </w:pict>
      </w:r>
      <w:r>
        <w:rPr/>
        <w:pict>
          <v:group style="position:absolute;margin-left:102.5pt;margin-top:96.413651pt;width:698.5pt;height:5.3pt;mso-position-horizontal-relative:page;mso-position-vertical-relative:paragraph;z-index:-1143568" coordorigin="2050,1928" coordsize="13970,106">
            <v:shape style="position:absolute;left:2050;top:1928;width:2426;height:106" type="#_x0000_t75" stroked="false">
              <v:imagedata r:id="rId138" o:title=""/>
            </v:shape>
            <v:shape style="position:absolute;left:4452;top:2024;width:1081;height:10" type="#_x0000_t75" stroked="false">
              <v:imagedata r:id="rId118" o:title=""/>
            </v:shape>
            <v:shape style="position:absolute;left:5528;top:2024;width:948;height:10" type="#_x0000_t75" stroked="false">
              <v:imagedata r:id="rId119" o:title=""/>
            </v:shape>
            <v:shape style="position:absolute;left:6471;top:2024;width:739;height:10" type="#_x0000_t75" stroked="false">
              <v:imagedata r:id="rId120" o:title=""/>
            </v:shape>
            <v:shape style="position:absolute;left:7206;top:2024;width:1126;height:10" type="#_x0000_t75" stroked="false">
              <v:imagedata r:id="rId121" o:title=""/>
            </v:shape>
            <v:shape style="position:absolute;left:8327;top:2024;width:2338;height:10" type="#_x0000_t75" stroked="false">
              <v:imagedata r:id="rId122" o:title=""/>
            </v:shape>
            <v:shape style="position:absolute;left:10660;top:2024;width:1092;height:10" type="#_x0000_t75" stroked="false">
              <v:imagedata r:id="rId123" o:title=""/>
            </v:shape>
            <v:shape style="position:absolute;left:11747;top:2024;width:1385;height:10" type="#_x0000_t75" stroked="false">
              <v:imagedata r:id="rId124" o:title=""/>
            </v:shape>
            <v:shape style="position:absolute;left:13128;top:2024;width:1867;height:10" type="#_x0000_t75" stroked="false">
              <v:imagedata r:id="rId125" o:title=""/>
            </v:shape>
            <v:shape style="position:absolute;left:14990;top:2024;width:1030;height:10" type="#_x0000_t75" stroked="false">
              <v:imagedata r:id="rId139" o:title=""/>
            </v:shape>
            <w10:wrap type="none"/>
          </v:group>
        </w:pict>
      </w:r>
      <w:r>
        <w:rPr/>
        <w:pict>
          <v:group style="position:absolute;margin-left:102.5pt;margin-top:144.913651pt;width:698.5pt;height:5.3pt;mso-position-horizontal-relative:page;mso-position-vertical-relative:paragraph;z-index:-1143544" coordorigin="2050,2898" coordsize="13970,106">
            <v:shape style="position:absolute;left:2050;top:2898;width:2426;height:106" type="#_x0000_t75" stroked="false">
              <v:imagedata r:id="rId138" o:title=""/>
            </v:shape>
            <v:shape style="position:absolute;left:4452;top:2994;width:1081;height:10" type="#_x0000_t75" stroked="false">
              <v:imagedata r:id="rId118" o:title=""/>
            </v:shape>
            <v:shape style="position:absolute;left:5528;top:2994;width:948;height:10" type="#_x0000_t75" stroked="false">
              <v:imagedata r:id="rId119" o:title=""/>
            </v:shape>
            <v:shape style="position:absolute;left:6471;top:2994;width:739;height:10" type="#_x0000_t75" stroked="false">
              <v:imagedata r:id="rId120" o:title=""/>
            </v:shape>
            <v:shape style="position:absolute;left:7206;top:2994;width:1126;height:10" type="#_x0000_t75" stroked="false">
              <v:imagedata r:id="rId121" o:title=""/>
            </v:shape>
            <v:shape style="position:absolute;left:8327;top:2994;width:2338;height:10" type="#_x0000_t75" stroked="false">
              <v:imagedata r:id="rId122" o:title=""/>
            </v:shape>
            <v:shape style="position:absolute;left:10660;top:2994;width:1092;height:10" type="#_x0000_t75" stroked="false">
              <v:imagedata r:id="rId123" o:title=""/>
            </v:shape>
            <v:shape style="position:absolute;left:11747;top:2994;width:1385;height:10" type="#_x0000_t75" stroked="false">
              <v:imagedata r:id="rId124" o:title=""/>
            </v:shape>
            <v:shape style="position:absolute;left:13128;top:2994;width:1867;height:10" type="#_x0000_t75" stroked="false">
              <v:imagedata r:id="rId125" o:title=""/>
            </v:shape>
            <v:shape style="position:absolute;left:14990;top:2994;width:1030;height:10" type="#_x0000_t75" stroked="false">
              <v:imagedata r:id="rId140" o:title=""/>
            </v:shape>
            <w10:wrap type="none"/>
          </v:group>
        </w:pict>
      </w:r>
      <w:r>
        <w:rPr/>
        <w:pict>
          <v:group style="position:absolute;margin-left:102.5pt;margin-top:169.393677pt;width:698.5pt;height:5.3pt;mso-position-horizontal-relative:page;mso-position-vertical-relative:paragraph;z-index:-1143520" coordorigin="2050,3388" coordsize="13970,106">
            <v:shape style="position:absolute;left:2050;top:3388;width:2426;height:106" type="#_x0000_t75" stroked="false">
              <v:imagedata r:id="rId138" o:title=""/>
            </v:shape>
            <v:shape style="position:absolute;left:4452;top:3484;width:1081;height:10" type="#_x0000_t75" stroked="false">
              <v:imagedata r:id="rId118" o:title=""/>
            </v:shape>
            <v:shape style="position:absolute;left:5528;top:3484;width:948;height:10" type="#_x0000_t75" stroked="false">
              <v:imagedata r:id="rId119" o:title=""/>
            </v:shape>
            <v:shape style="position:absolute;left:6471;top:3484;width:739;height:10" type="#_x0000_t75" stroked="false">
              <v:imagedata r:id="rId120" o:title=""/>
            </v:shape>
            <v:shape style="position:absolute;left:7206;top:3484;width:1126;height:10" type="#_x0000_t75" stroked="false">
              <v:imagedata r:id="rId121" o:title=""/>
            </v:shape>
            <v:shape style="position:absolute;left:8327;top:3484;width:2338;height:10" type="#_x0000_t75" stroked="false">
              <v:imagedata r:id="rId122" o:title=""/>
            </v:shape>
            <v:shape style="position:absolute;left:10660;top:3484;width:1092;height:10" type="#_x0000_t75" stroked="false">
              <v:imagedata r:id="rId123" o:title=""/>
            </v:shape>
            <v:shape style="position:absolute;left:11747;top:3484;width:1385;height:10" type="#_x0000_t75" stroked="false">
              <v:imagedata r:id="rId124" o:title=""/>
            </v:shape>
            <v:shape style="position:absolute;left:13128;top:3484;width:1867;height:10" type="#_x0000_t75" stroked="false">
              <v:imagedata r:id="rId125" o:title=""/>
            </v:shape>
            <v:shape style="position:absolute;left:14990;top:3484;width:1030;height:10" type="#_x0000_t75" stroked="false">
              <v:imagedata r:id="rId141" o:title=""/>
            </v:shape>
            <w10:wrap type="none"/>
          </v:group>
        </w:pict>
      </w:r>
      <w:r>
        <w:rPr>
          <w:rFonts w:ascii="宋体" w:hAnsi="宋体" w:cs="宋体" w:eastAsia="宋体" w:hint="default"/>
          <w:b/>
          <w:bCs/>
          <w:w w:val="95"/>
          <w:sz w:val="21"/>
          <w:szCs w:val="21"/>
        </w:rPr>
        <w:t>(</w:t>
      </w:r>
      <w:r>
        <w:rPr>
          <w:rFonts w:ascii="宋体" w:hAnsi="宋体" w:cs="宋体" w:eastAsia="宋体" w:hint="default"/>
          <w:b/>
          <w:bCs/>
          <w:w w:val="95"/>
          <w:sz w:val="21"/>
          <w:szCs w:val="21"/>
        </w:rPr>
        <w:t>一</w:t>
      </w:r>
      <w:r>
        <w:rPr>
          <w:rFonts w:ascii="宋体" w:hAnsi="宋体" w:cs="宋体" w:eastAsia="宋体" w:hint="default"/>
          <w:b/>
          <w:bCs/>
          <w:w w:val="95"/>
          <w:sz w:val="21"/>
          <w:szCs w:val="21"/>
        </w:rPr>
        <w:t>)</w:t>
        <w:tab/>
      </w:r>
      <w:r>
        <w:rPr>
          <w:rFonts w:ascii="宋体" w:hAnsi="宋体" w:cs="宋体" w:eastAsia="宋体" w:hint="default"/>
          <w:b/>
          <w:bCs/>
          <w:sz w:val="21"/>
          <w:szCs w:val="21"/>
        </w:rPr>
        <w:t>重要子公司情况</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2426"/>
        <w:gridCol w:w="1076"/>
        <w:gridCol w:w="943"/>
        <w:gridCol w:w="734"/>
        <w:gridCol w:w="1121"/>
        <w:gridCol w:w="2316"/>
        <w:gridCol w:w="1104"/>
        <w:gridCol w:w="1381"/>
        <w:gridCol w:w="770"/>
        <w:gridCol w:w="1092"/>
        <w:gridCol w:w="1020"/>
      </w:tblGrid>
      <w:tr>
        <w:trPr>
          <w:trHeight w:val="748" w:hRule="exact"/>
        </w:trPr>
        <w:tc>
          <w:tcPr>
            <w:tcW w:w="2426" w:type="dxa"/>
            <w:tcBorders>
              <w:top w:val="single" w:sz="12"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0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81" w:right="0"/>
              <w:jc w:val="left"/>
              <w:rPr>
                <w:rFonts w:ascii="宋体" w:hAnsi="宋体" w:cs="宋体" w:eastAsia="宋体" w:hint="default"/>
                <w:sz w:val="18"/>
                <w:szCs w:val="18"/>
              </w:rPr>
            </w:pPr>
            <w:r>
              <w:rPr>
                <w:rFonts w:ascii="宋体" w:hAnsi="宋体" w:cs="宋体" w:eastAsia="宋体" w:hint="default"/>
                <w:sz w:val="18"/>
                <w:szCs w:val="18"/>
              </w:rPr>
              <w:t>子公司类型</w:t>
            </w:r>
          </w:p>
        </w:tc>
        <w:tc>
          <w:tcPr>
            <w:tcW w:w="9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734"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101"/>
              <w:ind w:left="182" w:right="180"/>
              <w:jc w:val="left"/>
              <w:rPr>
                <w:rFonts w:ascii="宋体" w:hAnsi="宋体" w:cs="宋体" w:eastAsia="宋体" w:hint="default"/>
                <w:sz w:val="18"/>
                <w:szCs w:val="18"/>
              </w:rPr>
            </w:pPr>
            <w:r>
              <w:rPr>
                <w:rFonts w:ascii="宋体" w:hAnsi="宋体" w:cs="宋体" w:eastAsia="宋体" w:hint="default"/>
                <w:sz w:val="18"/>
                <w:szCs w:val="18"/>
              </w:rPr>
              <w:t>业务 性质</w:t>
            </w:r>
          </w:p>
        </w:tc>
        <w:tc>
          <w:tcPr>
            <w:tcW w:w="1121"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101"/>
              <w:ind w:left="374" w:right="374"/>
              <w:jc w:val="center"/>
              <w:rPr>
                <w:rFonts w:ascii="宋体" w:hAnsi="宋体" w:cs="宋体" w:eastAsia="宋体" w:hint="default"/>
                <w:sz w:val="18"/>
                <w:szCs w:val="18"/>
              </w:rPr>
            </w:pPr>
            <w:r>
              <w:rPr>
                <w:rFonts w:ascii="宋体" w:hAnsi="宋体" w:cs="宋体" w:eastAsia="宋体" w:hint="default"/>
                <w:sz w:val="18"/>
                <w:szCs w:val="18"/>
              </w:rPr>
              <w:t>注册 资本</w:t>
            </w:r>
          </w:p>
        </w:tc>
        <w:tc>
          <w:tcPr>
            <w:tcW w:w="23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经营范围</w:t>
            </w:r>
          </w:p>
        </w:tc>
        <w:tc>
          <w:tcPr>
            <w:tcW w:w="1104" w:type="dxa"/>
            <w:tcBorders>
              <w:top w:val="single" w:sz="12" w:space="0" w:color="000000"/>
              <w:left w:val="single" w:sz="4" w:space="0" w:color="000000"/>
              <w:bottom w:val="nil" w:sz="6" w:space="0" w:color="auto"/>
              <w:right w:val="single" w:sz="4" w:space="0" w:color="000000"/>
            </w:tcBorders>
          </w:tcPr>
          <w:p>
            <w:pPr>
              <w:pStyle w:val="TableParagraph"/>
              <w:spacing w:line="20" w:lineRule="exact"/>
              <w:ind w:left="1077" w:right="-34"/>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11" name="image40.png" descr=""/>
                  <wp:cNvGraphicFramePr>
                    <a:graphicFrameLocks noChangeAspect="1"/>
                  </wp:cNvGraphicFramePr>
                  <a:graphic>
                    <a:graphicData uri="http://schemas.openxmlformats.org/drawingml/2006/picture">
                      <pic:pic>
                        <pic:nvPicPr>
                          <pic:cNvPr id="12" name="image40.png"/>
                          <pic:cNvPicPr/>
                        </pic:nvPicPr>
                        <pic:blipFill>
                          <a:blip r:embed="rId114"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4" w:lineRule="auto" w:before="81"/>
              <w:ind w:left="88" w:right="103"/>
              <w:jc w:val="left"/>
              <w:rPr>
                <w:rFonts w:ascii="宋体" w:hAnsi="宋体" w:cs="宋体" w:eastAsia="宋体" w:hint="default"/>
                <w:sz w:val="18"/>
                <w:szCs w:val="18"/>
              </w:rPr>
            </w:pPr>
            <w:r>
              <w:rPr>
                <w:rFonts w:ascii="宋体" w:hAnsi="宋体" w:cs="宋体" w:eastAsia="宋体" w:hint="default"/>
                <w:sz w:val="18"/>
                <w:szCs w:val="18"/>
              </w:rPr>
              <w:t>本公司期末 实际投资额</w:t>
            </w:r>
          </w:p>
        </w:tc>
        <w:tc>
          <w:tcPr>
            <w:tcW w:w="1381" w:type="dxa"/>
            <w:tcBorders>
              <w:top w:val="single" w:sz="12" w:space="0" w:color="000000"/>
              <w:left w:val="single" w:sz="4" w:space="0" w:color="000000"/>
              <w:bottom w:val="nil" w:sz="6" w:space="0" w:color="auto"/>
              <w:right w:val="single" w:sz="4" w:space="0" w:color="000000"/>
            </w:tcBorders>
          </w:tcPr>
          <w:p>
            <w:pPr>
              <w:pStyle w:val="TableParagraph"/>
              <w:spacing w:line="240" w:lineRule="exact"/>
              <w:ind w:left="52" w:right="55" w:hanging="1"/>
              <w:jc w:val="center"/>
              <w:rPr>
                <w:rFonts w:ascii="宋体" w:hAnsi="宋体" w:cs="宋体" w:eastAsia="宋体" w:hint="default"/>
                <w:sz w:val="18"/>
                <w:szCs w:val="18"/>
              </w:rPr>
            </w:pPr>
            <w:r>
              <w:rPr>
                <w:rFonts w:ascii="宋体" w:hAnsi="宋体" w:cs="宋体" w:eastAsia="宋体" w:hint="default"/>
                <w:sz w:val="18"/>
                <w:szCs w:val="18"/>
              </w:rPr>
              <w:t>实质上构成对子 公司净投资的其 他项目余额</w:t>
            </w:r>
          </w:p>
        </w:tc>
        <w:tc>
          <w:tcPr>
            <w:tcW w:w="770" w:type="dxa"/>
            <w:tcBorders>
              <w:top w:val="single" w:sz="12" w:space="0" w:color="000000"/>
              <w:left w:val="single" w:sz="4" w:space="0" w:color="000000"/>
              <w:bottom w:val="nil" w:sz="6" w:space="0" w:color="auto"/>
              <w:right w:val="single" w:sz="4" w:space="0" w:color="000000"/>
            </w:tcBorders>
          </w:tcPr>
          <w:p>
            <w:pPr>
              <w:pStyle w:val="TableParagraph"/>
              <w:spacing w:line="240" w:lineRule="exact"/>
              <w:ind w:left="108" w:right="110"/>
              <w:jc w:val="both"/>
              <w:rPr>
                <w:rFonts w:ascii="宋体" w:hAnsi="宋体" w:cs="宋体" w:eastAsia="宋体" w:hint="default"/>
                <w:sz w:val="18"/>
                <w:szCs w:val="18"/>
              </w:rPr>
            </w:pPr>
            <w:r>
              <w:rPr>
                <w:rFonts w:ascii="宋体" w:hAnsi="宋体" w:cs="宋体" w:eastAsia="宋体" w:hint="default"/>
                <w:sz w:val="18"/>
                <w:szCs w:val="18"/>
              </w:rPr>
              <w:t>本公司 合计持 股比例</w:t>
            </w:r>
          </w:p>
        </w:tc>
        <w:tc>
          <w:tcPr>
            <w:tcW w:w="1092" w:type="dxa"/>
            <w:tcBorders>
              <w:top w:val="single" w:sz="12" w:space="0" w:color="000000"/>
              <w:left w:val="single" w:sz="4" w:space="0" w:color="000000"/>
              <w:bottom w:val="nil" w:sz="6" w:space="0" w:color="auto"/>
              <w:right w:val="single" w:sz="4" w:space="0" w:color="000000"/>
            </w:tcBorders>
          </w:tcPr>
          <w:p>
            <w:pPr>
              <w:pStyle w:val="TableParagraph"/>
              <w:spacing w:line="240" w:lineRule="exact"/>
              <w:ind w:left="91" w:right="89"/>
              <w:jc w:val="center"/>
              <w:rPr>
                <w:rFonts w:ascii="宋体" w:hAnsi="宋体" w:cs="宋体" w:eastAsia="宋体" w:hint="default"/>
                <w:sz w:val="18"/>
                <w:szCs w:val="18"/>
              </w:rPr>
            </w:pPr>
            <w:r>
              <w:rPr>
                <w:rFonts w:ascii="宋体" w:hAnsi="宋体" w:cs="宋体" w:eastAsia="宋体" w:hint="default"/>
                <w:sz w:val="18"/>
                <w:szCs w:val="18"/>
              </w:rPr>
              <w:t>本公司合计 享有的表决 权比例</w:t>
            </w:r>
          </w:p>
        </w:tc>
        <w:tc>
          <w:tcPr>
            <w:tcW w:w="1020" w:type="dxa"/>
            <w:tcBorders>
              <w:top w:val="single" w:sz="12" w:space="0" w:color="000000"/>
              <w:left w:val="single" w:sz="4" w:space="0" w:color="000000"/>
              <w:bottom w:val="nil" w:sz="6" w:space="0" w:color="auto"/>
              <w:right w:val="nil" w:sz="6" w:space="0" w:color="auto"/>
            </w:tcBorders>
          </w:tcPr>
          <w:p>
            <w:pPr>
              <w:pStyle w:val="TableParagraph"/>
              <w:spacing w:line="244" w:lineRule="auto" w:before="101"/>
              <w:ind w:left="235" w:right="239"/>
              <w:jc w:val="left"/>
              <w:rPr>
                <w:rFonts w:ascii="宋体" w:hAnsi="宋体" w:cs="宋体" w:eastAsia="宋体" w:hint="default"/>
                <w:sz w:val="18"/>
                <w:szCs w:val="18"/>
              </w:rPr>
            </w:pPr>
            <w:r>
              <w:rPr>
                <w:rFonts w:ascii="宋体" w:hAnsi="宋体" w:cs="宋体" w:eastAsia="宋体" w:hint="default"/>
                <w:sz w:val="18"/>
                <w:szCs w:val="18"/>
              </w:rPr>
              <w:t>是否合 并报表</w:t>
            </w:r>
          </w:p>
        </w:tc>
      </w:tr>
      <w:tr>
        <w:trPr>
          <w:trHeight w:val="456" w:hRule="exact"/>
        </w:trPr>
        <w:tc>
          <w:tcPr>
            <w:tcW w:w="2426" w:type="dxa"/>
            <w:tcBorders>
              <w:top w:val="nil" w:sz="6" w:space="0" w:color="auto"/>
              <w:left w:val="nil" w:sz="6" w:space="0" w:color="auto"/>
              <w:bottom w:val="nil" w:sz="6" w:space="0" w:color="auto"/>
              <w:right w:val="single" w:sz="4" w:space="0" w:color="000000"/>
            </w:tcBorders>
          </w:tcPr>
          <w:p>
            <w:pPr>
              <w:pStyle w:val="TableParagraph"/>
              <w:spacing w:line="240" w:lineRule="auto" w:before="100"/>
              <w:ind w:right="14"/>
              <w:jc w:val="center"/>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left="163" w:right="0"/>
              <w:jc w:val="left"/>
              <w:rPr>
                <w:rFonts w:ascii="宋体" w:hAnsi="宋体" w:cs="宋体" w:eastAsia="宋体" w:hint="default"/>
                <w:sz w:val="18"/>
                <w:szCs w:val="18"/>
              </w:rPr>
            </w:pPr>
            <w:r>
              <w:rPr>
                <w:rFonts w:ascii="宋体" w:hAnsi="宋体" w:cs="宋体" w:eastAsia="宋体" w:hint="default"/>
                <w:sz w:val="18"/>
                <w:szCs w:val="18"/>
              </w:rPr>
              <w:t>浙江杭州</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0"/>
              <w:jc w:val="right"/>
              <w:rPr>
                <w:rFonts w:ascii="Calibri" w:hAnsi="Calibri" w:cs="Calibri" w:eastAsia="Calibri" w:hint="default"/>
                <w:sz w:val="18"/>
                <w:szCs w:val="18"/>
              </w:rPr>
            </w:pPr>
            <w:r>
              <w:rPr>
                <w:rFonts w:ascii="Calibri"/>
                <w:sz w:val="18"/>
              </w:rPr>
              <w:t>200.00</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技术开发、技术服务、技术</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咨询</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17"/>
              <w:jc w:val="right"/>
              <w:rPr>
                <w:rFonts w:ascii="Calibri" w:hAnsi="Calibri" w:cs="Calibri" w:eastAsia="Calibri" w:hint="default"/>
                <w:sz w:val="18"/>
                <w:szCs w:val="18"/>
              </w:rPr>
            </w:pPr>
            <w:r>
              <w:rPr>
                <w:rFonts w:ascii="Calibri"/>
                <w:sz w:val="18"/>
              </w:rPr>
              <w:t>188.00</w:t>
            </w: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4"/>
              <w:jc w:val="right"/>
              <w:rPr>
                <w:rFonts w:ascii="Calibri" w:hAnsi="Calibri" w:cs="Calibri" w:eastAsia="Calibri" w:hint="default"/>
                <w:sz w:val="18"/>
                <w:szCs w:val="18"/>
              </w:rPr>
            </w:pPr>
            <w:r>
              <w:rPr>
                <w:rFonts w:ascii="Calibri"/>
                <w:sz w:val="18"/>
              </w:rPr>
              <w:t>94.00%</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139"/>
              <w:ind w:right="102"/>
              <w:jc w:val="right"/>
              <w:rPr>
                <w:rFonts w:ascii="Calibri" w:hAnsi="Calibri" w:cs="Calibri" w:eastAsia="Calibri" w:hint="default"/>
                <w:sz w:val="18"/>
                <w:szCs w:val="18"/>
              </w:rPr>
            </w:pPr>
            <w:r>
              <w:rPr>
                <w:rFonts w:ascii="Calibri"/>
                <w:spacing w:val="-1"/>
                <w:w w:val="95"/>
                <w:sz w:val="18"/>
              </w:rPr>
              <w:t>94%</w:t>
            </w:r>
            <w:r>
              <w:rPr>
                <w:rFonts w:ascii="Calibri"/>
                <w:w w:val="95"/>
                <w:sz w:val="18"/>
              </w:rPr>
            </w:r>
          </w:p>
        </w:tc>
        <w:tc>
          <w:tcPr>
            <w:tcW w:w="1020" w:type="dxa"/>
            <w:tcBorders>
              <w:top w:val="nil" w:sz="6" w:space="0" w:color="auto"/>
              <w:left w:val="single" w:sz="4" w:space="0" w:color="000000"/>
              <w:bottom w:val="nil" w:sz="6" w:space="0" w:color="auto"/>
              <w:right w:val="nil" w:sz="6" w:space="0" w:color="auto"/>
            </w:tcBorders>
          </w:tcPr>
          <w:p>
            <w:pPr>
              <w:pStyle w:val="TableParagraph"/>
              <w:spacing w:line="240" w:lineRule="auto" w:before="100"/>
              <w:ind w:right="419"/>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32" w:hRule="exact"/>
        </w:trPr>
        <w:tc>
          <w:tcPr>
            <w:tcW w:w="2426"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2316"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nil" w:sz="6" w:space="0" w:color="auto"/>
            </w:tcBorders>
          </w:tcPr>
          <w:p>
            <w:pPr/>
          </w:p>
        </w:tc>
      </w:tr>
      <w:tr>
        <w:trPr>
          <w:trHeight w:val="457" w:hRule="exact"/>
        </w:trPr>
        <w:tc>
          <w:tcPr>
            <w:tcW w:w="2426"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right="14"/>
              <w:jc w:val="center"/>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63" w:right="0"/>
              <w:jc w:val="left"/>
              <w:rPr>
                <w:rFonts w:ascii="宋体" w:hAnsi="宋体" w:cs="宋体" w:eastAsia="宋体" w:hint="default"/>
                <w:sz w:val="18"/>
                <w:szCs w:val="18"/>
              </w:rPr>
            </w:pPr>
            <w:r>
              <w:rPr>
                <w:rFonts w:ascii="宋体" w:hAnsi="宋体" w:cs="宋体" w:eastAsia="宋体" w:hint="default"/>
                <w:sz w:val="18"/>
                <w:szCs w:val="18"/>
              </w:rPr>
              <w:t>浙江宁波</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0"/>
              <w:jc w:val="right"/>
              <w:rPr>
                <w:rFonts w:ascii="Calibri" w:hAnsi="Calibri" w:cs="Calibri" w:eastAsia="Calibri" w:hint="default"/>
                <w:sz w:val="18"/>
                <w:szCs w:val="18"/>
              </w:rPr>
            </w:pPr>
            <w:r>
              <w:rPr>
                <w:rFonts w:ascii="Calibri"/>
                <w:sz w:val="18"/>
              </w:rPr>
              <w:t>200.00</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84"/>
              <w:jc w:val="left"/>
              <w:rPr>
                <w:rFonts w:ascii="宋体" w:hAnsi="宋体" w:cs="宋体" w:eastAsia="宋体" w:hint="default"/>
                <w:sz w:val="18"/>
                <w:szCs w:val="18"/>
              </w:rPr>
            </w:pPr>
            <w:r>
              <w:rPr>
                <w:rFonts w:ascii="宋体" w:hAnsi="宋体" w:cs="宋体" w:eastAsia="宋体" w:hint="default"/>
                <w:spacing w:val="-4"/>
                <w:sz w:val="18"/>
                <w:szCs w:val="18"/>
              </w:rPr>
              <w:t>技术开发、技术服务、技术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咨询</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18"/>
              <w:jc w:val="right"/>
              <w:rPr>
                <w:rFonts w:ascii="Calibri" w:hAnsi="Calibri" w:cs="Calibri" w:eastAsia="Calibri" w:hint="default"/>
                <w:sz w:val="18"/>
                <w:szCs w:val="18"/>
              </w:rPr>
            </w:pPr>
            <w:r>
              <w:rPr>
                <w:rFonts w:ascii="Calibri"/>
                <w:spacing w:val="-1"/>
                <w:sz w:val="18"/>
              </w:rPr>
              <w:t>200.00</w:t>
            </w:r>
            <w:r>
              <w:rPr>
                <w:rFonts w:ascii="Calibri"/>
                <w:sz w:val="18"/>
              </w:rPr>
            </w: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4"/>
              <w:jc w:val="right"/>
              <w:rPr>
                <w:rFonts w:ascii="Calibri" w:hAnsi="Calibri" w:cs="Calibri" w:eastAsia="Calibri" w:hint="default"/>
                <w:sz w:val="18"/>
                <w:szCs w:val="18"/>
              </w:rPr>
            </w:pPr>
            <w:r>
              <w:rPr>
                <w:rFonts w:ascii="Calibri"/>
                <w:spacing w:val="-1"/>
                <w:sz w:val="18"/>
              </w:rPr>
              <w:t>100%</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2"/>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020"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right="419"/>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32" w:hRule="exact"/>
        </w:trPr>
        <w:tc>
          <w:tcPr>
            <w:tcW w:w="2426"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2316"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nil" w:sz="6" w:space="0" w:color="auto"/>
            </w:tcBorders>
          </w:tcPr>
          <w:p>
            <w:pPr/>
          </w:p>
        </w:tc>
      </w:tr>
      <w:tr>
        <w:trPr>
          <w:trHeight w:val="938" w:hRule="exact"/>
        </w:trPr>
        <w:tc>
          <w:tcPr>
            <w:tcW w:w="242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4" w:lineRule="auto"/>
              <w:ind w:left="122" w:right="137"/>
              <w:jc w:val="left"/>
              <w:rPr>
                <w:rFonts w:ascii="宋体" w:hAnsi="宋体" w:cs="宋体" w:eastAsia="宋体" w:hint="default"/>
                <w:sz w:val="18"/>
                <w:szCs w:val="18"/>
              </w:rPr>
            </w:pPr>
            <w:r>
              <w:rPr>
                <w:rFonts w:ascii="宋体" w:hAnsi="宋体" w:cs="宋体" w:eastAsia="宋体" w:hint="default"/>
                <w:sz w:val="18"/>
                <w:szCs w:val="18"/>
              </w:rPr>
              <w:t>深圳市万达计算机软件有限 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广东深圳</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01"/>
              <w:jc w:val="right"/>
              <w:rPr>
                <w:rFonts w:ascii="Calibri" w:hAnsi="Calibri" w:cs="Calibri" w:eastAsia="Calibri" w:hint="default"/>
                <w:sz w:val="18"/>
                <w:szCs w:val="18"/>
              </w:rPr>
            </w:pPr>
            <w:r>
              <w:rPr>
                <w:rFonts w:ascii="Calibri"/>
                <w:sz w:val="18"/>
              </w:rPr>
              <w:t>1,000.00</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84"/>
              <w:jc w:val="left"/>
              <w:rPr>
                <w:rFonts w:ascii="宋体" w:hAnsi="宋体" w:cs="宋体" w:eastAsia="宋体" w:hint="default"/>
                <w:sz w:val="18"/>
                <w:szCs w:val="18"/>
              </w:rPr>
            </w:pPr>
            <w:r>
              <w:rPr>
                <w:rFonts w:ascii="宋体" w:hAnsi="宋体" w:cs="宋体" w:eastAsia="宋体" w:hint="default"/>
                <w:sz w:val="18"/>
                <w:szCs w:val="18"/>
              </w:rPr>
              <w:t>计算机信息系统与工程的 </w:t>
            </w:r>
            <w:r>
              <w:rPr>
                <w:rFonts w:ascii="宋体" w:hAnsi="宋体" w:cs="宋体" w:eastAsia="宋体" w:hint="default"/>
                <w:spacing w:val="-4"/>
                <w:sz w:val="18"/>
                <w:szCs w:val="18"/>
              </w:rPr>
              <w:t>设计、安装、集成及相关技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术咨询范围；建筑智能化信</w:t>
            </w:r>
          </w:p>
          <w:p>
            <w:pPr>
              <w:pStyle w:val="TableParagraph"/>
              <w:spacing w:line="218" w:lineRule="exact"/>
              <w:ind w:left="103" w:right="0"/>
              <w:jc w:val="left"/>
              <w:rPr>
                <w:rFonts w:ascii="宋体" w:hAnsi="宋体" w:cs="宋体" w:eastAsia="宋体" w:hint="default"/>
                <w:sz w:val="18"/>
                <w:szCs w:val="18"/>
              </w:rPr>
            </w:pPr>
            <w:r>
              <w:rPr>
                <w:rFonts w:ascii="宋体" w:hAnsi="宋体" w:cs="宋体" w:eastAsia="宋体" w:hint="default"/>
                <w:sz w:val="18"/>
                <w:szCs w:val="18"/>
              </w:rPr>
              <w:t>息系统集成</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18"/>
              <w:jc w:val="right"/>
              <w:rPr>
                <w:rFonts w:ascii="Calibri" w:hAnsi="Calibri" w:cs="Calibri" w:eastAsia="Calibri" w:hint="default"/>
                <w:sz w:val="18"/>
                <w:szCs w:val="18"/>
              </w:rPr>
            </w:pPr>
            <w:r>
              <w:rPr>
                <w:rFonts w:ascii="Calibri"/>
                <w:sz w:val="18"/>
              </w:rPr>
              <w:t>1,000.00</w:t>
            </w: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04"/>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02"/>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02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right="419"/>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32" w:hRule="exact"/>
        </w:trPr>
        <w:tc>
          <w:tcPr>
            <w:tcW w:w="2426"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2316"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nil" w:sz="6" w:space="0" w:color="auto"/>
            </w:tcBorders>
          </w:tcPr>
          <w:p>
            <w:pPr/>
          </w:p>
        </w:tc>
      </w:tr>
      <w:tr>
        <w:trPr>
          <w:trHeight w:val="457" w:hRule="exact"/>
        </w:trPr>
        <w:tc>
          <w:tcPr>
            <w:tcW w:w="2426" w:type="dxa"/>
            <w:tcBorders>
              <w:top w:val="nil" w:sz="6" w:space="0" w:color="auto"/>
              <w:left w:val="nil" w:sz="6" w:space="0" w:color="auto"/>
              <w:bottom w:val="nil" w:sz="6" w:space="0" w:color="auto"/>
              <w:right w:val="single" w:sz="4" w:space="0" w:color="000000"/>
            </w:tcBorders>
          </w:tcPr>
          <w:p>
            <w:pPr>
              <w:pStyle w:val="TableParagraph"/>
              <w:spacing w:line="240" w:lineRule="exact"/>
              <w:ind w:left="122" w:right="134"/>
              <w:jc w:val="left"/>
              <w:rPr>
                <w:rFonts w:ascii="宋体" w:hAnsi="宋体" w:cs="宋体" w:eastAsia="宋体" w:hint="default"/>
                <w:sz w:val="18"/>
                <w:szCs w:val="18"/>
              </w:rPr>
            </w:pPr>
            <w:r>
              <w:rPr>
                <w:rFonts w:ascii="宋体" w:hAnsi="宋体" w:cs="宋体" w:eastAsia="宋体" w:hint="default"/>
                <w:sz w:val="18"/>
                <w:szCs w:val="18"/>
              </w:rPr>
              <w:t>Wonders Info</w:t>
            </w:r>
            <w:r>
              <w:rPr>
                <w:rFonts w:ascii="宋体" w:hAnsi="宋体" w:cs="宋体" w:eastAsia="宋体" w:hint="default"/>
                <w:spacing w:val="-5"/>
                <w:sz w:val="18"/>
                <w:szCs w:val="18"/>
              </w:rPr>
              <w:t> </w:t>
            </w:r>
            <w:r>
              <w:rPr>
                <w:rFonts w:ascii="宋体" w:hAnsi="宋体" w:cs="宋体" w:eastAsia="宋体" w:hint="default"/>
                <w:sz w:val="18"/>
                <w:szCs w:val="18"/>
              </w:rPr>
              <w:t>Corp.</w:t>
            </w:r>
            <w:r>
              <w:rPr>
                <w:rFonts w:ascii="宋体" w:hAnsi="宋体" w:cs="宋体" w:eastAsia="宋体" w:hint="default"/>
                <w:sz w:val="18"/>
                <w:szCs w:val="18"/>
              </w:rPr>
              <w:t>美国万 达信息有限公司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34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Calibri" w:hAnsi="Calibri" w:cs="Calibri" w:eastAsia="Calibri" w:hint="default"/>
                <w:sz w:val="18"/>
                <w:szCs w:val="18"/>
              </w:rPr>
              <w:t>48.00</w:t>
            </w:r>
            <w:r>
              <w:rPr>
                <w:rFonts w:ascii="Calibri" w:hAnsi="Calibri" w:cs="Calibri" w:eastAsia="Calibri" w:hint="default"/>
                <w:spacing w:val="4"/>
                <w:sz w:val="18"/>
                <w:szCs w:val="18"/>
              </w:rPr>
              <w:t> </w:t>
            </w:r>
            <w:r>
              <w:rPr>
                <w:rFonts w:ascii="宋体" w:hAnsi="宋体" w:cs="宋体" w:eastAsia="宋体" w:hint="default"/>
                <w:sz w:val="18"/>
                <w:szCs w:val="18"/>
              </w:rPr>
              <w:t>万美元</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84"/>
              <w:jc w:val="left"/>
              <w:rPr>
                <w:rFonts w:ascii="宋体" w:hAnsi="宋体" w:cs="宋体" w:eastAsia="宋体" w:hint="default"/>
                <w:sz w:val="18"/>
                <w:szCs w:val="18"/>
              </w:rPr>
            </w:pPr>
            <w:r>
              <w:rPr>
                <w:rFonts w:ascii="宋体" w:hAnsi="宋体" w:cs="宋体" w:eastAsia="宋体" w:hint="default"/>
                <w:spacing w:val="-4"/>
                <w:sz w:val="18"/>
                <w:szCs w:val="18"/>
              </w:rPr>
              <w:t>技术开发、技术服务、技术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咨询</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22" w:right="119"/>
              <w:jc w:val="right"/>
              <w:rPr>
                <w:rFonts w:ascii="宋体" w:hAnsi="宋体" w:cs="宋体" w:eastAsia="宋体" w:hint="default"/>
                <w:sz w:val="18"/>
                <w:szCs w:val="18"/>
              </w:rPr>
            </w:pPr>
            <w:r>
              <w:rPr>
                <w:rFonts w:ascii="Calibri" w:hAnsi="Calibri" w:cs="Calibri" w:eastAsia="Calibri" w:hint="default"/>
                <w:sz w:val="18"/>
                <w:szCs w:val="18"/>
              </w:rPr>
              <w:t>48.00</w:t>
            </w:r>
            <w:r>
              <w:rPr>
                <w:rFonts w:ascii="Calibri" w:hAnsi="Calibri" w:cs="Calibri" w:eastAsia="Calibri" w:hint="default"/>
                <w:spacing w:val="4"/>
                <w:sz w:val="18"/>
                <w:szCs w:val="18"/>
              </w:rPr>
              <w:t> </w:t>
            </w:r>
            <w:r>
              <w:rPr>
                <w:rFonts w:ascii="宋体" w:hAnsi="宋体" w:cs="宋体" w:eastAsia="宋体" w:hint="default"/>
                <w:sz w:val="18"/>
                <w:szCs w:val="18"/>
              </w:rPr>
              <w:t>万美元</w:t>
            </w: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4"/>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2"/>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020"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right="419"/>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32" w:hRule="exact"/>
        </w:trPr>
        <w:tc>
          <w:tcPr>
            <w:tcW w:w="2426"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2316" w:type="dxa"/>
            <w:tcBorders>
              <w:top w:val="nil" w:sz="6" w:space="0" w:color="auto"/>
              <w:left w:val="single" w:sz="4" w:space="0" w:color="000000"/>
              <w:bottom w:val="nil" w:sz="6" w:space="0" w:color="auto"/>
              <w:right w:val="single" w:sz="4" w:space="0" w:color="000000"/>
            </w:tcBorders>
          </w:tcPr>
          <w:p>
            <w:pPr/>
          </w:p>
        </w:tc>
        <w:tc>
          <w:tcPr>
            <w:tcW w:w="1104" w:type="dxa"/>
            <w:tcBorders>
              <w:top w:val="nil" w:sz="6" w:space="0" w:color="auto"/>
              <w:left w:val="single" w:sz="4" w:space="0" w:color="000000"/>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nil" w:sz="6" w:space="0" w:color="auto"/>
            </w:tcBorders>
          </w:tcPr>
          <w:p>
            <w:pPr/>
          </w:p>
        </w:tc>
      </w:tr>
      <w:tr>
        <w:trPr>
          <w:trHeight w:val="1212" w:hRule="exact"/>
        </w:trPr>
        <w:tc>
          <w:tcPr>
            <w:tcW w:w="242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4"/>
              <w:jc w:val="center"/>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3,000.00</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84"/>
              <w:jc w:val="left"/>
              <w:rPr>
                <w:rFonts w:ascii="宋体" w:hAnsi="宋体" w:cs="宋体" w:eastAsia="宋体" w:hint="default"/>
                <w:sz w:val="18"/>
                <w:szCs w:val="18"/>
              </w:rPr>
            </w:pPr>
            <w:r>
              <w:rPr>
                <w:rFonts w:ascii="宋体" w:hAnsi="宋体" w:cs="宋体" w:eastAsia="宋体" w:hint="default"/>
                <w:spacing w:val="-4"/>
                <w:sz w:val="18"/>
                <w:szCs w:val="18"/>
              </w:rPr>
              <w:t>计算机信息系统集成、建筑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智能化信息系统集成、计算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机专业领域内的技术咨询 </w:t>
            </w:r>
            <w:r>
              <w:rPr>
                <w:rFonts w:ascii="宋体" w:hAnsi="宋体" w:cs="宋体" w:eastAsia="宋体" w:hint="default"/>
                <w:spacing w:val="-4"/>
                <w:sz w:val="18"/>
                <w:szCs w:val="18"/>
              </w:rPr>
              <w:t>等服务及新产品的研制、销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售等。</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18"/>
              <w:jc w:val="right"/>
              <w:rPr>
                <w:rFonts w:ascii="Calibri" w:hAnsi="Calibri" w:cs="Calibri" w:eastAsia="Calibri" w:hint="default"/>
                <w:sz w:val="18"/>
                <w:szCs w:val="18"/>
              </w:rPr>
            </w:pPr>
            <w:r>
              <w:rPr>
                <w:rFonts w:ascii="Calibri"/>
                <w:sz w:val="18"/>
              </w:rPr>
              <w:t>3,000.00</w:t>
            </w: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4"/>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2"/>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02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419"/>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731" w:hRule="exact"/>
        </w:trPr>
        <w:tc>
          <w:tcPr>
            <w:tcW w:w="2426" w:type="dxa"/>
            <w:tcBorders>
              <w:top w:val="nil" w:sz="6" w:space="0" w:color="auto"/>
              <w:left w:val="nil" w:sz="6" w:space="0" w:color="auto"/>
              <w:bottom w:val="nil" w:sz="6" w:space="0" w:color="auto"/>
              <w:right w:val="single" w:sz="4" w:space="0" w:color="000000"/>
            </w:tcBorders>
          </w:tcPr>
          <w:p>
            <w:pPr>
              <w:pStyle w:val="TableParagraph"/>
              <w:spacing w:line="244" w:lineRule="auto" w:before="99"/>
              <w:ind w:left="122" w:right="137"/>
              <w:jc w:val="left"/>
              <w:rPr>
                <w:rFonts w:ascii="宋体" w:hAnsi="宋体" w:cs="宋体" w:eastAsia="宋体" w:hint="default"/>
                <w:sz w:val="18"/>
                <w:szCs w:val="18"/>
              </w:rPr>
            </w:pPr>
            <w:r>
              <w:rPr>
                <w:rFonts w:ascii="宋体" w:hAnsi="宋体" w:cs="宋体" w:eastAsia="宋体" w:hint="default"/>
                <w:sz w:val="18"/>
                <w:szCs w:val="18"/>
              </w:rPr>
              <w:t>上海爱递吉供应链管理服务 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80"/>
              <w:jc w:val="right"/>
              <w:rPr>
                <w:rFonts w:ascii="宋体" w:hAnsi="宋体" w:cs="宋体" w:eastAsia="宋体" w:hint="default"/>
                <w:sz w:val="18"/>
                <w:szCs w:val="18"/>
              </w:rPr>
            </w:pPr>
            <w:r>
              <w:rPr>
                <w:rFonts w:ascii="宋体" w:hAnsi="宋体" w:cs="宋体" w:eastAsia="宋体" w:hint="default"/>
                <w:sz w:val="18"/>
                <w:szCs w:val="18"/>
              </w:rPr>
              <w:t>商业</w:t>
            </w: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500.00</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供应链管理、物流服务，物</w:t>
            </w:r>
          </w:p>
          <w:p>
            <w:pPr>
              <w:pStyle w:val="TableParagraph"/>
              <w:spacing w:line="244" w:lineRule="auto" w:before="4"/>
              <w:ind w:left="103" w:right="84"/>
              <w:jc w:val="left"/>
              <w:rPr>
                <w:rFonts w:ascii="宋体" w:hAnsi="宋体" w:cs="宋体" w:eastAsia="宋体" w:hint="default"/>
                <w:sz w:val="18"/>
                <w:szCs w:val="18"/>
              </w:rPr>
            </w:pPr>
            <w:r>
              <w:rPr>
                <w:rFonts w:ascii="宋体" w:hAnsi="宋体" w:cs="宋体" w:eastAsia="宋体" w:hint="default"/>
                <w:spacing w:val="-4"/>
                <w:sz w:val="18"/>
                <w:szCs w:val="18"/>
              </w:rPr>
              <w:t>流系统软件研发，销售自产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产品</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117"/>
              <w:jc w:val="right"/>
              <w:rPr>
                <w:rFonts w:ascii="Calibri" w:hAnsi="Calibri" w:cs="Calibri" w:eastAsia="Calibri" w:hint="default"/>
                <w:sz w:val="18"/>
                <w:szCs w:val="18"/>
              </w:rPr>
            </w:pPr>
            <w:r>
              <w:rPr>
                <w:rFonts w:ascii="Calibri"/>
                <w:spacing w:val="-1"/>
                <w:sz w:val="18"/>
              </w:rPr>
              <w:t>275.00</w:t>
            </w:r>
          </w:p>
        </w:tc>
        <w:tc>
          <w:tcPr>
            <w:tcW w:w="1381"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102"/>
              <w:jc w:val="right"/>
              <w:rPr>
                <w:rFonts w:ascii="Calibri" w:hAnsi="Calibri" w:cs="Calibri" w:eastAsia="Calibri" w:hint="default"/>
                <w:sz w:val="18"/>
                <w:szCs w:val="18"/>
              </w:rPr>
            </w:pPr>
            <w:r>
              <w:rPr>
                <w:rFonts w:ascii="Calibri"/>
                <w:spacing w:val="-1"/>
                <w:w w:val="95"/>
                <w:sz w:val="18"/>
              </w:rPr>
              <w:t>55%</w:t>
            </w:r>
            <w:r>
              <w:rPr>
                <w:rFonts w:ascii="Calibri"/>
                <w:w w:val="95"/>
                <w:sz w:val="18"/>
              </w:rPr>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99"/>
              <w:jc w:val="right"/>
              <w:rPr>
                <w:rFonts w:ascii="Calibri" w:hAnsi="Calibri" w:cs="Calibri" w:eastAsia="Calibri" w:hint="default"/>
                <w:sz w:val="18"/>
                <w:szCs w:val="18"/>
              </w:rPr>
            </w:pPr>
            <w:r>
              <w:rPr>
                <w:rFonts w:ascii="Calibri"/>
                <w:spacing w:val="-1"/>
                <w:w w:val="95"/>
                <w:sz w:val="18"/>
              </w:rPr>
              <w:t>55%</w:t>
            </w:r>
            <w:r>
              <w:rPr>
                <w:rFonts w:ascii="Calibri"/>
                <w:w w:val="95"/>
                <w:sz w:val="18"/>
              </w:rPr>
            </w:r>
          </w:p>
        </w:tc>
        <w:tc>
          <w:tcPr>
            <w:tcW w:w="102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419"/>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93" w:hRule="exact"/>
        </w:trPr>
        <w:tc>
          <w:tcPr>
            <w:tcW w:w="2426" w:type="dxa"/>
            <w:tcBorders>
              <w:top w:val="nil" w:sz="6" w:space="0" w:color="auto"/>
              <w:left w:val="nil" w:sz="6" w:space="0" w:color="auto"/>
              <w:bottom w:val="single" w:sz="12" w:space="0" w:color="000000"/>
              <w:right w:val="single" w:sz="4" w:space="0" w:color="000000"/>
            </w:tcBorders>
          </w:tcPr>
          <w:p>
            <w:pPr>
              <w:pStyle w:val="TableParagraph"/>
              <w:spacing w:line="216" w:lineRule="exact"/>
              <w:ind w:left="122" w:right="0"/>
              <w:jc w:val="left"/>
              <w:rPr>
                <w:rFonts w:ascii="宋体" w:hAnsi="宋体" w:cs="宋体" w:eastAsia="宋体" w:hint="default"/>
                <w:sz w:val="18"/>
                <w:szCs w:val="18"/>
              </w:rPr>
            </w:pPr>
            <w:r>
              <w:rPr>
                <w:rFonts w:ascii="宋体" w:hAnsi="宋体" w:cs="宋体" w:eastAsia="宋体" w:hint="default"/>
                <w:sz w:val="18"/>
                <w:szCs w:val="18"/>
              </w:rPr>
              <w:t>南京爱递吉供应链管理服务</w:t>
            </w:r>
          </w:p>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0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18"/>
                <w:szCs w:val="18"/>
              </w:rPr>
            </w:pPr>
            <w:r>
              <w:rPr>
                <w:rFonts w:ascii="宋体" w:hAnsi="宋体" w:cs="宋体" w:eastAsia="宋体" w:hint="default"/>
                <w:sz w:val="18"/>
                <w:szCs w:val="18"/>
              </w:rPr>
              <w:t>孙公司</w:t>
            </w:r>
          </w:p>
        </w:tc>
        <w:tc>
          <w:tcPr>
            <w:tcW w:w="9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left="285"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7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0"/>
              <w:ind w:right="180"/>
              <w:jc w:val="right"/>
              <w:rPr>
                <w:rFonts w:ascii="宋体" w:hAnsi="宋体" w:cs="宋体" w:eastAsia="宋体" w:hint="default"/>
                <w:sz w:val="18"/>
                <w:szCs w:val="18"/>
              </w:rPr>
            </w:pPr>
            <w:r>
              <w:rPr>
                <w:rFonts w:ascii="宋体" w:hAnsi="宋体" w:cs="宋体" w:eastAsia="宋体" w:hint="default"/>
                <w:sz w:val="18"/>
                <w:szCs w:val="18"/>
              </w:rPr>
              <w:t>商业</w:t>
            </w:r>
          </w:p>
        </w:tc>
        <w:tc>
          <w:tcPr>
            <w:tcW w:w="11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9"/>
              <w:ind w:right="101"/>
              <w:jc w:val="right"/>
              <w:rPr>
                <w:rFonts w:ascii="Calibri" w:hAnsi="Calibri" w:cs="Calibri" w:eastAsia="Calibri" w:hint="default"/>
                <w:sz w:val="18"/>
                <w:szCs w:val="18"/>
              </w:rPr>
            </w:pPr>
            <w:r>
              <w:rPr>
                <w:rFonts w:ascii="Calibri"/>
                <w:sz w:val="18"/>
              </w:rPr>
              <w:t>115.00</w:t>
            </w:r>
          </w:p>
        </w:tc>
        <w:tc>
          <w:tcPr>
            <w:tcW w:w="2316" w:type="dxa"/>
            <w:tcBorders>
              <w:top w:val="nil" w:sz="6" w:space="0" w:color="auto"/>
              <w:left w:val="single" w:sz="4" w:space="0" w:color="000000"/>
              <w:bottom w:val="single" w:sz="12" w:space="0" w:color="000000"/>
              <w:right w:val="single" w:sz="4" w:space="0" w:color="000000"/>
            </w:tcBorders>
          </w:tcPr>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供应链管理，物流系统软件</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研发，销售自产产品</w:t>
            </w:r>
          </w:p>
        </w:tc>
        <w:tc>
          <w:tcPr>
            <w:tcW w:w="11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9"/>
              <w:ind w:right="117"/>
              <w:jc w:val="right"/>
              <w:rPr>
                <w:rFonts w:ascii="Calibri" w:hAnsi="Calibri" w:cs="Calibri" w:eastAsia="Calibri" w:hint="default"/>
                <w:sz w:val="18"/>
                <w:szCs w:val="18"/>
              </w:rPr>
            </w:pPr>
            <w:r>
              <w:rPr>
                <w:rFonts w:ascii="Calibri"/>
                <w:sz w:val="18"/>
              </w:rPr>
              <w:t>63.25</w:t>
            </w:r>
          </w:p>
        </w:tc>
        <w:tc>
          <w:tcPr>
            <w:tcW w:w="138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6"/>
                <w:szCs w:val="16"/>
              </w:rPr>
            </w:pPr>
          </w:p>
        </w:tc>
        <w:tc>
          <w:tcPr>
            <w:tcW w:w="7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9"/>
              <w:ind w:right="102"/>
              <w:jc w:val="right"/>
              <w:rPr>
                <w:rFonts w:ascii="Calibri" w:hAnsi="Calibri" w:cs="Calibri" w:eastAsia="Calibri" w:hint="default"/>
                <w:sz w:val="18"/>
                <w:szCs w:val="18"/>
              </w:rPr>
            </w:pPr>
            <w:r>
              <w:rPr>
                <w:rFonts w:ascii="Calibri"/>
                <w:spacing w:val="-1"/>
                <w:w w:val="95"/>
                <w:sz w:val="18"/>
              </w:rPr>
              <w:t>55%</w:t>
            </w:r>
            <w:r>
              <w:rPr>
                <w:rFonts w:ascii="Calibri"/>
                <w:w w:val="95"/>
                <w:sz w:val="18"/>
              </w:rPr>
            </w:r>
          </w:p>
        </w:tc>
        <w:tc>
          <w:tcPr>
            <w:tcW w:w="10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9"/>
              <w:ind w:right="99"/>
              <w:jc w:val="right"/>
              <w:rPr>
                <w:rFonts w:ascii="Calibri" w:hAnsi="Calibri" w:cs="Calibri" w:eastAsia="Calibri" w:hint="default"/>
                <w:sz w:val="18"/>
                <w:szCs w:val="18"/>
              </w:rPr>
            </w:pPr>
            <w:r>
              <w:rPr>
                <w:rFonts w:ascii="Calibri"/>
                <w:spacing w:val="-1"/>
                <w:w w:val="95"/>
                <w:sz w:val="18"/>
              </w:rPr>
              <w:t>55%</w:t>
            </w:r>
            <w:r>
              <w:rPr>
                <w:rFonts w:ascii="Calibri"/>
                <w:w w:val="95"/>
                <w:sz w:val="18"/>
              </w:rPr>
            </w:r>
          </w:p>
        </w:tc>
        <w:tc>
          <w:tcPr>
            <w:tcW w:w="1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0"/>
              <w:ind w:right="419"/>
              <w:jc w:val="righ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spacing w:before="0"/>
        <w:ind w:left="5096" w:right="6393" w:firstLine="0"/>
        <w:jc w:val="center"/>
        <w:rPr>
          <w:rFonts w:ascii="Calibri" w:hAnsi="Calibri" w:cs="Calibri" w:eastAsia="Calibri" w:hint="default"/>
          <w:sz w:val="18"/>
          <w:szCs w:val="18"/>
        </w:rPr>
      </w:pPr>
      <w:r>
        <w:rPr/>
        <w:pict>
          <v:group style="position:absolute;margin-left:144.300003pt;margin-top:14.733195pt;width:697.6pt;height:45.8pt;mso-position-horizontal-relative:page;mso-position-vertical-relative:paragraph;z-index:2752" coordorigin="2886,295" coordsize="13952,916">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w10:wrap type="none"/>
          </v:group>
        </w:pict>
      </w:r>
      <w:r>
        <w:rPr/>
        <w:pict>
          <v:group style="position:absolute;margin-left:102.5pt;margin-top:-124.536674pt;width:698.5pt;height:.5pt;mso-position-horizontal-relative:page;mso-position-vertical-relative:paragraph;z-index:-1143496" coordorigin="2050,-2491" coordsize="13970,10">
            <v:shape style="position:absolute;left:2050;top:-2491;width:2407;height:10" type="#_x0000_t75" stroked="false">
              <v:imagedata r:id="rId117" o:title=""/>
            </v:shape>
            <v:shape style="position:absolute;left:4452;top:-2491;width:1081;height:10" type="#_x0000_t75" stroked="false">
              <v:imagedata r:id="rId143" o:title=""/>
            </v:shape>
            <v:shape style="position:absolute;left:5528;top:-2491;width:948;height:10" type="#_x0000_t75" stroked="false">
              <v:imagedata r:id="rId144" o:title=""/>
            </v:shape>
            <v:shape style="position:absolute;left:6471;top:-2491;width:739;height:10" type="#_x0000_t75" stroked="false">
              <v:imagedata r:id="rId145" o:title=""/>
            </v:shape>
            <v:shape style="position:absolute;left:7206;top:-2491;width:1126;height:10" type="#_x0000_t75" stroked="false">
              <v:imagedata r:id="rId146" o:title=""/>
            </v:shape>
            <v:shape style="position:absolute;left:8327;top:-2491;width:2338;height:10" type="#_x0000_t75" stroked="false">
              <v:imagedata r:id="rId147" o:title=""/>
            </v:shape>
            <v:shape style="position:absolute;left:10660;top:-2491;width:1092;height:10" type="#_x0000_t75" stroked="false">
              <v:imagedata r:id="rId148" o:title=""/>
            </v:shape>
            <v:shape style="position:absolute;left:11747;top:-2491;width:1385;height:10" type="#_x0000_t75" stroked="false">
              <v:imagedata r:id="rId149" o:title=""/>
            </v:shape>
            <v:shape style="position:absolute;left:13128;top:-2491;width:1867;height:10" type="#_x0000_t75" stroked="false">
              <v:imagedata r:id="rId150" o:title=""/>
            </v:shape>
            <v:shape style="position:absolute;left:14990;top:-2491;width:1030;height:10" type="#_x0000_t75" stroked="false">
              <v:imagedata r:id="rId137" o:title=""/>
            </v:shape>
            <w10:wrap type="none"/>
          </v:group>
        </w:pict>
      </w:r>
      <w:r>
        <w:rPr/>
        <w:pict>
          <v:group style="position:absolute;margin-left:102.5pt;margin-top:-88.026672pt;width:698.5pt;height:.5pt;mso-position-horizontal-relative:page;mso-position-vertical-relative:paragraph;z-index:-1143472" coordorigin="2050,-1761" coordsize="13970,10">
            <v:shape style="position:absolute;left:2050;top:-1761;width:2407;height:10" type="#_x0000_t75" stroked="false">
              <v:imagedata r:id="rId117" o:title=""/>
            </v:shape>
            <v:shape style="position:absolute;left:4452;top:-1761;width:1081;height:10" type="#_x0000_t75" stroked="false">
              <v:imagedata r:id="rId118" o:title=""/>
            </v:shape>
            <v:shape style="position:absolute;left:5528;top:-1761;width:948;height:10" type="#_x0000_t75" stroked="false">
              <v:imagedata r:id="rId119" o:title=""/>
            </v:shape>
            <v:shape style="position:absolute;left:6471;top:-1761;width:739;height:10" type="#_x0000_t75" stroked="false">
              <v:imagedata r:id="rId120" o:title=""/>
            </v:shape>
            <v:shape style="position:absolute;left:7206;top:-1761;width:1126;height:10" type="#_x0000_t75" stroked="false">
              <v:imagedata r:id="rId121" o:title=""/>
            </v:shape>
            <v:shape style="position:absolute;left:8327;top:-1761;width:2338;height:10" type="#_x0000_t75" stroked="false">
              <v:imagedata r:id="rId122" o:title=""/>
            </v:shape>
            <v:shape style="position:absolute;left:10660;top:-1761;width:1092;height:10" type="#_x0000_t75" stroked="false">
              <v:imagedata r:id="rId123" o:title=""/>
            </v:shape>
            <v:shape style="position:absolute;left:11747;top:-1761;width:1385;height:10" type="#_x0000_t75" stroked="false">
              <v:imagedata r:id="rId124" o:title=""/>
            </v:shape>
            <v:shape style="position:absolute;left:13128;top:-1761;width:1867;height:10" type="#_x0000_t75" stroked="false">
              <v:imagedata r:id="rId125" o:title=""/>
            </v:shape>
            <v:shape style="position:absolute;left:14990;top:-1761;width:1030;height:10" type="#_x0000_t75" stroked="false">
              <v:imagedata r:id="rId151" o:title=""/>
            </v:shape>
            <w10:wrap type="none"/>
          </v:group>
        </w:pict>
      </w:r>
      <w:r>
        <w:rPr/>
        <w:pict>
          <v:shape style="position:absolute;margin-left:222.860001pt;margin-top:-63.546661pt;width:.48pt;height:.12pt;mso-position-horizontal-relative:page;mso-position-vertical-relative:paragraph;z-index:-1143448" type="#_x0000_t75" stroked="false">
            <v:imagedata r:id="rId114" o:title=""/>
          </v:shape>
        </w:pict>
      </w:r>
      <w:r>
        <w:rPr/>
        <w:pict>
          <v:shape style="position:absolute;margin-left:276.649994pt;margin-top:-63.546661pt;width:.47998pt;height:.12pt;mso-position-horizontal-relative:page;mso-position-vertical-relative:paragraph;z-index:-1143424" type="#_x0000_t75" stroked="false">
            <v:imagedata r:id="rId114" o:title=""/>
          </v:shape>
        </w:pict>
      </w:r>
      <w:r>
        <w:rPr/>
        <w:pict>
          <v:shape style="position:absolute;margin-left:323.809998pt;margin-top:-63.546661pt;width:.47998pt;height:.12pt;mso-position-horizontal-relative:page;mso-position-vertical-relative:paragraph;z-index:-1143400" type="#_x0000_t75" stroked="false">
            <v:imagedata r:id="rId114" o:title=""/>
          </v:shape>
        </w:pict>
      </w:r>
      <w:r>
        <w:rPr/>
        <w:pict>
          <v:shape style="position:absolute;margin-left:360.529999pt;margin-top:-63.546661pt;width:.47998pt;height:.12pt;mso-position-horizontal-relative:page;mso-position-vertical-relative:paragraph;z-index:-1143376" type="#_x0000_t75" stroked="false">
            <v:imagedata r:id="rId114" o:title=""/>
          </v:shape>
        </w:pict>
      </w:r>
      <w:r>
        <w:rPr/>
        <w:pict>
          <v:shape style="position:absolute;margin-left:416.570007pt;margin-top:-63.546661pt;width:.48001pt;height:.12pt;mso-position-horizontal-relative:page;mso-position-vertical-relative:paragraph;z-index:-1143352" type="#_x0000_t75" stroked="false">
            <v:imagedata r:id="rId114" o:title=""/>
          </v:shape>
        </w:pict>
      </w:r>
      <w:r>
        <w:rPr/>
        <w:pict>
          <v:shape style="position:absolute;margin-left:533.229980pt;margin-top:-63.546661pt;width:.47998pt;height:.12pt;mso-position-horizontal-relative:page;mso-position-vertical-relative:paragraph;z-index:-1143328" type="#_x0000_t75" stroked="false">
            <v:imagedata r:id="rId114" o:title=""/>
          </v:shape>
        </w:pict>
      </w:r>
      <w:r>
        <w:rPr/>
        <w:pict>
          <v:shape style="position:absolute;margin-left:587.590027pt;margin-top:-63.546661pt;width:.48004pt;height:.12pt;mso-position-horizontal-relative:page;mso-position-vertical-relative:paragraph;z-index:-1143304" type="#_x0000_t75" stroked="false">
            <v:imagedata r:id="rId114" o:title=""/>
          </v:shape>
        </w:pict>
      </w:r>
      <w:r>
        <w:rPr/>
        <w:pict>
          <v:shape style="position:absolute;margin-left:656.619995pt;margin-top:-63.546661pt;width:.47998pt;height:.12pt;mso-position-horizontal-relative:page;mso-position-vertical-relative:paragraph;z-index:-1143280" type="#_x0000_t75" stroked="false">
            <v:imagedata r:id="rId114" o:title=""/>
          </v:shape>
        </w:pict>
      </w:r>
      <w:r>
        <w:rPr/>
        <w:pict>
          <v:shape style="position:absolute;margin-left:695.140015pt;margin-top:-63.546661pt;width:.48004pt;height:.12pt;mso-position-horizontal-relative:page;mso-position-vertical-relative:paragraph;z-index:-1143256" type="#_x0000_t75" stroked="false">
            <v:imagedata r:id="rId114" o:title=""/>
          </v:shape>
        </w:pict>
      </w:r>
      <w:r>
        <w:rPr/>
        <w:pict>
          <v:shape style="position:absolute;margin-left:749.73999pt;margin-top:-63.546661pt;width:.47998pt;height:.12pt;mso-position-horizontal-relative:page;mso-position-vertical-relative:paragraph;z-index:-1143232" type="#_x0000_t75" stroked="false">
            <v:imagedata r:id="rId114" o:title=""/>
          </v:shape>
        </w:pict>
      </w:r>
      <w:r>
        <w:rPr>
          <w:rFonts w:ascii="Calibri"/>
          <w:sz w:val="18"/>
        </w:rPr>
        <w:t>93</w:t>
      </w:r>
    </w:p>
    <w:p>
      <w:pPr>
        <w:spacing w:after="0"/>
        <w:jc w:val="center"/>
        <w:rPr>
          <w:rFonts w:ascii="Calibri" w:hAnsi="Calibri" w:cs="Calibri" w:eastAsia="Calibri" w:hint="default"/>
          <w:sz w:val="18"/>
          <w:szCs w:val="18"/>
        </w:rPr>
        <w:sectPr>
          <w:headerReference w:type="default" r:id="rId115"/>
          <w:footerReference w:type="default" r:id="rId116"/>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p>
    <w:p>
      <w:pPr>
        <w:spacing w:line="240" w:lineRule="auto" w:before="7"/>
        <w:rPr>
          <w:rFonts w:ascii="Calibri" w:hAnsi="Calibri" w:cs="Calibri" w:eastAsia="Calibri" w:hint="default"/>
          <w:sz w:val="26"/>
          <w:szCs w:val="26"/>
        </w:rPr>
      </w:pPr>
    </w:p>
    <w:p>
      <w:pPr>
        <w:tabs>
          <w:tab w:pos="2513" w:val="left" w:leader="none"/>
        </w:tabs>
        <w:spacing w:before="36"/>
        <w:ind w:left="1786" w:right="1679" w:firstLine="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合并范围发生变更的说明</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0"/>
          <w:szCs w:val="20"/>
        </w:rPr>
      </w:pPr>
    </w:p>
    <w:p>
      <w:pPr>
        <w:spacing w:before="0"/>
        <w:ind w:left="2518" w:right="0" w:firstLine="0"/>
        <w:jc w:val="both"/>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 </w:t>
      </w:r>
      <w:r>
        <w:rPr>
          <w:rFonts w:ascii="宋体" w:hAnsi="宋体" w:cs="宋体" w:eastAsia="宋体" w:hint="default"/>
          <w:b/>
          <w:bCs/>
          <w:spacing w:val="11"/>
          <w:sz w:val="21"/>
          <w:szCs w:val="21"/>
        </w:rPr>
        <w:t> </w:t>
      </w:r>
      <w:r>
        <w:rPr>
          <w:rFonts w:ascii="宋体" w:hAnsi="宋体" w:cs="宋体" w:eastAsia="宋体" w:hint="default"/>
          <w:b/>
          <w:bCs/>
          <w:sz w:val="21"/>
          <w:szCs w:val="21"/>
        </w:rPr>
        <w:t>报告期内新增合并单位</w:t>
      </w:r>
      <w:r>
        <w:rPr>
          <w:rFonts w:ascii="宋体" w:hAnsi="宋体" w:cs="宋体" w:eastAsia="宋体" w:hint="default"/>
          <w:b/>
          <w:bCs/>
          <w:spacing w:val="-54"/>
          <w:sz w:val="21"/>
          <w:szCs w:val="21"/>
        </w:rPr>
        <w:t> </w:t>
      </w:r>
      <w:r>
        <w:rPr>
          <w:rFonts w:ascii="宋体" w:hAnsi="宋体" w:cs="宋体" w:eastAsia="宋体" w:hint="default"/>
          <w:sz w:val="24"/>
          <w:szCs w:val="24"/>
        </w:rPr>
        <w:t>2</w:t>
      </w:r>
      <w:r>
        <w:rPr>
          <w:rFonts w:ascii="宋体" w:hAnsi="宋体" w:cs="宋体" w:eastAsia="宋体" w:hint="default"/>
          <w:spacing w:val="-63"/>
          <w:sz w:val="24"/>
          <w:szCs w:val="24"/>
        </w:rPr>
        <w:t> </w:t>
      </w:r>
      <w:r>
        <w:rPr>
          <w:rFonts w:ascii="宋体" w:hAnsi="宋体" w:cs="宋体" w:eastAsia="宋体" w:hint="default"/>
          <w:b/>
          <w:bCs/>
          <w:sz w:val="21"/>
          <w:szCs w:val="21"/>
        </w:rPr>
        <w:t>家，原因为：</w:t>
      </w:r>
      <w:r>
        <w:rPr>
          <w:rFonts w:ascii="宋体" w:hAnsi="宋体" w:cs="宋体" w:eastAsia="宋体" w:hint="default"/>
          <w:sz w:val="21"/>
          <w:szCs w:val="21"/>
        </w:rPr>
      </w:r>
    </w:p>
    <w:p>
      <w:pPr>
        <w:spacing w:line="367" w:lineRule="auto" w:before="141"/>
        <w:ind w:left="3144" w:right="1793" w:firstLine="0"/>
        <w:jc w:val="both"/>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38"/>
          <w:sz w:val="21"/>
          <w:szCs w:val="21"/>
        </w:rPr>
        <w:t> </w:t>
      </w:r>
      <w:r>
        <w:rPr>
          <w:rFonts w:ascii="宋体" w:hAnsi="宋体" w:cs="宋体" w:eastAsia="宋体" w:hint="default"/>
          <w:sz w:val="21"/>
          <w:szCs w:val="21"/>
        </w:rPr>
        <w:t>年</w:t>
      </w:r>
      <w:r>
        <w:rPr>
          <w:rFonts w:ascii="宋体" w:hAnsi="宋体" w:cs="宋体" w:eastAsia="宋体" w:hint="default"/>
          <w:spacing w:val="-35"/>
          <w:sz w:val="21"/>
          <w:szCs w:val="21"/>
        </w:rPr>
        <w:t> </w:t>
      </w:r>
      <w:r>
        <w:rPr>
          <w:rFonts w:ascii="宋体" w:hAnsi="宋体" w:cs="宋体" w:eastAsia="宋体" w:hint="default"/>
          <w:sz w:val="21"/>
          <w:szCs w:val="21"/>
        </w:rPr>
        <w:t>5</w:t>
      </w:r>
      <w:r>
        <w:rPr>
          <w:rFonts w:ascii="宋体" w:hAnsi="宋体" w:cs="宋体" w:eastAsia="宋体" w:hint="default"/>
          <w:spacing w:val="-36"/>
          <w:sz w:val="21"/>
          <w:szCs w:val="21"/>
        </w:rPr>
        <w:t> </w:t>
      </w:r>
      <w:r>
        <w:rPr>
          <w:rFonts w:ascii="宋体" w:hAnsi="宋体" w:cs="宋体" w:eastAsia="宋体" w:hint="default"/>
          <w:sz w:val="21"/>
          <w:szCs w:val="21"/>
        </w:rPr>
        <w:t>月公司与美国自然人</w:t>
      </w:r>
      <w:r>
        <w:rPr>
          <w:rFonts w:ascii="宋体" w:hAnsi="宋体" w:cs="宋体" w:eastAsia="宋体" w:hint="default"/>
          <w:spacing w:val="-36"/>
          <w:sz w:val="21"/>
          <w:szCs w:val="21"/>
        </w:rPr>
        <w:t> </w:t>
      </w:r>
      <w:r>
        <w:rPr>
          <w:rFonts w:ascii="宋体" w:hAnsi="宋体" w:cs="宋体" w:eastAsia="宋体" w:hint="default"/>
          <w:sz w:val="21"/>
          <w:szCs w:val="21"/>
        </w:rPr>
        <w:t>JUN-SHENG</w:t>
      </w:r>
      <w:r>
        <w:rPr>
          <w:rFonts w:ascii="宋体" w:hAnsi="宋体" w:cs="宋体" w:eastAsia="宋体" w:hint="default"/>
          <w:spacing w:val="-2"/>
          <w:sz w:val="21"/>
          <w:szCs w:val="21"/>
        </w:rPr>
        <w:t> </w:t>
      </w:r>
      <w:r>
        <w:rPr>
          <w:rFonts w:ascii="宋体" w:hAnsi="宋体" w:cs="宋体" w:eastAsia="宋体" w:hint="default"/>
          <w:sz w:val="21"/>
          <w:szCs w:val="21"/>
        </w:rPr>
        <w:t>LI</w:t>
      </w:r>
      <w:r>
        <w:rPr>
          <w:rFonts w:ascii="宋体" w:hAnsi="宋体" w:cs="宋体" w:eastAsia="宋体" w:hint="default"/>
          <w:spacing w:val="-38"/>
          <w:sz w:val="21"/>
          <w:szCs w:val="21"/>
        </w:rPr>
        <w:t> </w:t>
      </w:r>
      <w:r>
        <w:rPr>
          <w:rFonts w:ascii="宋体" w:hAnsi="宋体" w:cs="宋体" w:eastAsia="宋体" w:hint="default"/>
          <w:sz w:val="21"/>
          <w:szCs w:val="21"/>
        </w:rPr>
        <w:t>合资设立的中外合资上海爱递</w:t>
      </w:r>
      <w:r>
        <w:rPr>
          <w:rFonts w:ascii="宋体" w:hAnsi="宋体" w:cs="宋体" w:eastAsia="宋体" w:hint="default"/>
          <w:w w:val="100"/>
          <w:sz w:val="21"/>
          <w:szCs w:val="21"/>
        </w:rPr>
        <w:t> </w:t>
      </w:r>
      <w:r>
        <w:rPr>
          <w:rFonts w:ascii="宋体" w:hAnsi="宋体" w:cs="宋体" w:eastAsia="宋体" w:hint="default"/>
          <w:sz w:val="21"/>
          <w:szCs w:val="21"/>
        </w:rPr>
        <w:t>吉供应链管理服务有限公司，注册资本</w:t>
      </w:r>
      <w:r>
        <w:rPr>
          <w:rFonts w:ascii="宋体" w:hAnsi="宋体" w:cs="宋体" w:eastAsia="宋体" w:hint="default"/>
          <w:spacing w:val="-45"/>
          <w:sz w:val="21"/>
          <w:szCs w:val="21"/>
        </w:rPr>
        <w:t> </w:t>
      </w:r>
      <w:r>
        <w:rPr>
          <w:rFonts w:ascii="宋体" w:hAnsi="宋体" w:cs="宋体" w:eastAsia="宋体" w:hint="default"/>
          <w:sz w:val="21"/>
          <w:szCs w:val="21"/>
        </w:rPr>
        <w:t>500</w:t>
      </w:r>
      <w:r>
        <w:rPr>
          <w:rFonts w:ascii="宋体" w:hAnsi="宋体" w:cs="宋体" w:eastAsia="宋体" w:hint="default"/>
          <w:spacing w:val="-48"/>
          <w:sz w:val="21"/>
          <w:szCs w:val="21"/>
        </w:rPr>
        <w:t> </w:t>
      </w:r>
      <w:r>
        <w:rPr>
          <w:rFonts w:ascii="宋体" w:hAnsi="宋体" w:cs="宋体" w:eastAsia="宋体" w:hint="default"/>
          <w:sz w:val="21"/>
          <w:szCs w:val="21"/>
        </w:rPr>
        <w:t>万元人民币，公司出资</w:t>
      </w:r>
      <w:r>
        <w:rPr>
          <w:rFonts w:ascii="宋体" w:hAnsi="宋体" w:cs="宋体" w:eastAsia="宋体" w:hint="default"/>
          <w:spacing w:val="-45"/>
          <w:sz w:val="21"/>
          <w:szCs w:val="21"/>
        </w:rPr>
        <w:t> </w:t>
      </w:r>
      <w:r>
        <w:rPr>
          <w:rFonts w:ascii="宋体" w:hAnsi="宋体" w:cs="宋体" w:eastAsia="宋体" w:hint="default"/>
          <w:sz w:val="21"/>
          <w:szCs w:val="21"/>
        </w:rPr>
        <w:t>275</w:t>
      </w:r>
      <w:r>
        <w:rPr>
          <w:rFonts w:ascii="宋体" w:hAnsi="宋体" w:cs="宋体" w:eastAsia="宋体" w:hint="default"/>
          <w:spacing w:val="-46"/>
          <w:sz w:val="21"/>
          <w:szCs w:val="21"/>
        </w:rPr>
        <w:t> </w:t>
      </w:r>
      <w:r>
        <w:rPr>
          <w:rFonts w:ascii="宋体" w:hAnsi="宋体" w:cs="宋体" w:eastAsia="宋体" w:hint="default"/>
          <w:spacing w:val="-3"/>
          <w:sz w:val="21"/>
          <w:szCs w:val="21"/>
        </w:rPr>
        <w:t>万元</w:t>
      </w:r>
      <w:r>
        <w:rPr>
          <w:rFonts w:ascii="宋体" w:hAnsi="宋体" w:cs="宋体" w:eastAsia="宋体" w:hint="default"/>
          <w:spacing w:val="-3"/>
          <w:w w:val="100"/>
          <w:sz w:val="21"/>
          <w:szCs w:val="21"/>
        </w:rPr>
        <w:t> </w:t>
      </w:r>
      <w:r>
        <w:rPr>
          <w:rFonts w:ascii="宋体" w:hAnsi="宋体" w:cs="宋体" w:eastAsia="宋体" w:hint="default"/>
          <w:spacing w:val="-13"/>
          <w:sz w:val="21"/>
          <w:szCs w:val="21"/>
        </w:rPr>
        <w:t>人民币，占</w:t>
      </w:r>
      <w:r>
        <w:rPr>
          <w:rFonts w:ascii="宋体" w:hAnsi="宋体" w:cs="宋体" w:eastAsia="宋体" w:hint="default"/>
          <w:spacing w:val="-48"/>
          <w:sz w:val="21"/>
          <w:szCs w:val="21"/>
        </w:rPr>
        <w:t> </w:t>
      </w:r>
      <w:r>
        <w:rPr>
          <w:rFonts w:ascii="宋体" w:hAnsi="宋体" w:cs="宋体" w:eastAsia="宋体" w:hint="default"/>
          <w:spacing w:val="-6"/>
          <w:sz w:val="21"/>
          <w:szCs w:val="21"/>
        </w:rPr>
        <w:t>55%</w:t>
      </w:r>
      <w:r>
        <w:rPr>
          <w:rFonts w:ascii="宋体" w:hAnsi="宋体" w:cs="宋体" w:eastAsia="宋体" w:hint="default"/>
          <w:spacing w:val="-6"/>
          <w:sz w:val="21"/>
          <w:szCs w:val="21"/>
        </w:rPr>
        <w:t>。</w:t>
      </w:r>
      <w:r>
        <w:rPr>
          <w:rFonts w:ascii="宋体" w:hAnsi="宋体" w:cs="宋体" w:eastAsia="宋体" w:hint="default"/>
          <w:spacing w:val="-6"/>
          <w:sz w:val="21"/>
          <w:szCs w:val="21"/>
        </w:rPr>
        <w:t>JUN-SHENG</w:t>
      </w:r>
      <w:r>
        <w:rPr>
          <w:rFonts w:ascii="宋体" w:hAnsi="宋体" w:cs="宋体" w:eastAsia="宋体" w:hint="default"/>
          <w:spacing w:val="-48"/>
          <w:sz w:val="21"/>
          <w:szCs w:val="21"/>
        </w:rPr>
        <w:t> </w:t>
      </w:r>
      <w:r>
        <w:rPr>
          <w:rFonts w:ascii="宋体" w:hAnsi="宋体" w:cs="宋体" w:eastAsia="宋体" w:hint="default"/>
          <w:sz w:val="21"/>
          <w:szCs w:val="21"/>
        </w:rPr>
        <w:t>LI</w:t>
      </w:r>
      <w:r>
        <w:rPr>
          <w:rFonts w:ascii="宋体" w:hAnsi="宋体" w:cs="宋体" w:eastAsia="宋体" w:hint="default"/>
          <w:spacing w:val="-46"/>
          <w:sz w:val="21"/>
          <w:szCs w:val="21"/>
        </w:rPr>
        <w:t> </w:t>
      </w:r>
      <w:r>
        <w:rPr>
          <w:rFonts w:ascii="宋体" w:hAnsi="宋体" w:cs="宋体" w:eastAsia="宋体" w:hint="default"/>
          <w:sz w:val="21"/>
          <w:szCs w:val="21"/>
        </w:rPr>
        <w:t>出资等值</w:t>
      </w:r>
      <w:r>
        <w:rPr>
          <w:rFonts w:ascii="宋体" w:hAnsi="宋体" w:cs="宋体" w:eastAsia="宋体" w:hint="default"/>
          <w:spacing w:val="-45"/>
          <w:sz w:val="21"/>
          <w:szCs w:val="21"/>
        </w:rPr>
        <w:t> </w:t>
      </w:r>
      <w:r>
        <w:rPr>
          <w:rFonts w:ascii="宋体" w:hAnsi="宋体" w:cs="宋体" w:eastAsia="宋体" w:hint="default"/>
          <w:sz w:val="21"/>
          <w:szCs w:val="21"/>
        </w:rPr>
        <w:t>225</w:t>
      </w:r>
      <w:r>
        <w:rPr>
          <w:rFonts w:ascii="宋体" w:hAnsi="宋体" w:cs="宋体" w:eastAsia="宋体" w:hint="default"/>
          <w:spacing w:val="-46"/>
          <w:sz w:val="21"/>
          <w:szCs w:val="21"/>
        </w:rPr>
        <w:t> </w:t>
      </w:r>
      <w:r>
        <w:rPr>
          <w:rFonts w:ascii="宋体" w:hAnsi="宋体" w:cs="宋体" w:eastAsia="宋体" w:hint="default"/>
          <w:spacing w:val="-7"/>
          <w:sz w:val="21"/>
          <w:szCs w:val="21"/>
        </w:rPr>
        <w:t>万元人民币的美元现汇，占</w:t>
      </w:r>
      <w:r>
        <w:rPr>
          <w:rFonts w:ascii="宋体" w:hAnsi="宋体" w:cs="宋体" w:eastAsia="宋体" w:hint="default"/>
          <w:spacing w:val="-46"/>
          <w:sz w:val="21"/>
          <w:szCs w:val="21"/>
        </w:rPr>
        <w:t> </w:t>
      </w:r>
      <w:r>
        <w:rPr>
          <w:rFonts w:ascii="宋体" w:hAnsi="宋体" w:cs="宋体" w:eastAsia="宋体" w:hint="default"/>
          <w:sz w:val="21"/>
          <w:szCs w:val="21"/>
        </w:rPr>
        <w:t>45%,</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自营业执照签发之日起</w:t>
      </w:r>
      <w:r>
        <w:rPr>
          <w:rFonts w:ascii="宋体" w:hAnsi="宋体" w:cs="宋体" w:eastAsia="宋体" w:hint="default"/>
          <w:spacing w:val="-48"/>
          <w:sz w:val="21"/>
          <w:szCs w:val="21"/>
        </w:rPr>
        <w:t> </w:t>
      </w: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个月内各自应到出资额</w:t>
      </w:r>
      <w:r>
        <w:rPr>
          <w:rFonts w:ascii="宋体" w:hAnsi="宋体" w:cs="宋体" w:eastAsia="宋体" w:hint="default"/>
          <w:spacing w:val="-49"/>
          <w:sz w:val="21"/>
          <w:szCs w:val="21"/>
        </w:rPr>
        <w:t> </w:t>
      </w:r>
      <w:r>
        <w:rPr>
          <w:rFonts w:ascii="宋体" w:hAnsi="宋体" w:cs="宋体" w:eastAsia="宋体" w:hint="default"/>
          <w:spacing w:val="-3"/>
          <w:sz w:val="21"/>
          <w:szCs w:val="21"/>
        </w:rPr>
        <w:t>20%,</w:t>
      </w:r>
      <w:r>
        <w:rPr>
          <w:rFonts w:ascii="宋体" w:hAnsi="宋体" w:cs="宋体" w:eastAsia="宋体" w:hint="default"/>
          <w:spacing w:val="-3"/>
          <w:sz w:val="21"/>
          <w:szCs w:val="21"/>
        </w:rPr>
        <w:t>余额两年内缴清。截止</w:t>
      </w:r>
      <w:r>
        <w:rPr>
          <w:rFonts w:ascii="宋体" w:hAnsi="宋体" w:cs="宋体" w:eastAsia="宋体" w:hint="default"/>
          <w:w w:val="100"/>
          <w:sz w:val="21"/>
          <w:szCs w:val="21"/>
        </w:rPr>
        <w:t> </w:t>
      </w:r>
      <w:r>
        <w:rPr>
          <w:rFonts w:ascii="宋体" w:hAnsi="宋体" w:cs="宋体" w:eastAsia="宋体" w:hint="default"/>
          <w:sz w:val="21"/>
          <w:szCs w:val="21"/>
        </w:rPr>
        <w:t>2010</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12</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宋体" w:hAnsi="宋体" w:cs="宋体" w:eastAsia="宋体" w:hint="default"/>
          <w:sz w:val="21"/>
          <w:szCs w:val="21"/>
        </w:rPr>
        <w:t>31</w:t>
      </w:r>
      <w:r>
        <w:rPr>
          <w:rFonts w:ascii="宋体" w:hAnsi="宋体" w:cs="宋体" w:eastAsia="宋体" w:hint="default"/>
          <w:spacing w:val="-45"/>
          <w:sz w:val="21"/>
          <w:szCs w:val="21"/>
        </w:rPr>
        <w:t> </w:t>
      </w:r>
      <w:r>
        <w:rPr>
          <w:rFonts w:ascii="宋体" w:hAnsi="宋体" w:cs="宋体" w:eastAsia="宋体" w:hint="default"/>
          <w:sz w:val="21"/>
          <w:szCs w:val="21"/>
        </w:rPr>
        <w:t>日，公司实际缴付出资款为</w:t>
      </w:r>
      <w:r>
        <w:rPr>
          <w:rFonts w:ascii="宋体" w:hAnsi="宋体" w:cs="宋体" w:eastAsia="宋体" w:hint="default"/>
          <w:spacing w:val="-46"/>
          <w:sz w:val="21"/>
          <w:szCs w:val="21"/>
        </w:rPr>
        <w:t> </w:t>
      </w:r>
      <w:r>
        <w:rPr>
          <w:rFonts w:ascii="宋体" w:hAnsi="宋体" w:cs="宋体" w:eastAsia="宋体" w:hint="default"/>
          <w:sz w:val="21"/>
          <w:szCs w:val="21"/>
        </w:rPr>
        <w:t>275</w:t>
      </w:r>
      <w:r>
        <w:rPr>
          <w:rFonts w:ascii="宋体" w:hAnsi="宋体" w:cs="宋体" w:eastAsia="宋体" w:hint="default"/>
          <w:spacing w:val="-46"/>
          <w:sz w:val="21"/>
          <w:szCs w:val="21"/>
        </w:rPr>
        <w:t> </w:t>
      </w:r>
      <w:r>
        <w:rPr>
          <w:rFonts w:ascii="宋体" w:hAnsi="宋体" w:cs="宋体" w:eastAsia="宋体" w:hint="default"/>
          <w:sz w:val="21"/>
          <w:szCs w:val="21"/>
        </w:rPr>
        <w:t>万元。公司从</w:t>
      </w:r>
      <w:r>
        <w:rPr>
          <w:rFonts w:ascii="宋体" w:hAnsi="宋体" w:cs="宋体" w:eastAsia="宋体" w:hint="default"/>
          <w:spacing w:val="-47"/>
          <w:sz w:val="21"/>
          <w:szCs w:val="21"/>
        </w:rPr>
        <w:t> </w:t>
      </w:r>
      <w:r>
        <w:rPr>
          <w:rFonts w:ascii="宋体" w:hAnsi="宋体" w:cs="宋体" w:eastAsia="宋体" w:hint="default"/>
          <w:sz w:val="21"/>
          <w:szCs w:val="21"/>
        </w:rPr>
        <w:t>2010</w:t>
      </w:r>
      <w:r>
        <w:rPr>
          <w:rFonts w:ascii="宋体" w:hAnsi="宋体" w:cs="宋体" w:eastAsia="宋体" w:hint="default"/>
          <w:spacing w:val="-48"/>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5</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w w:val="100"/>
          <w:sz w:val="21"/>
          <w:szCs w:val="21"/>
        </w:rPr>
        <w:t> </w:t>
      </w:r>
      <w:r>
        <w:rPr>
          <w:rFonts w:ascii="宋体" w:hAnsi="宋体" w:cs="宋体" w:eastAsia="宋体" w:hint="default"/>
          <w:sz w:val="21"/>
          <w:szCs w:val="21"/>
        </w:rPr>
        <w:t>起将其纳入合并报表范围。</w:t>
      </w:r>
    </w:p>
    <w:p>
      <w:pPr>
        <w:spacing w:before="34"/>
        <w:ind w:left="3144" w:right="0" w:firstLine="0"/>
        <w:jc w:val="both"/>
        <w:rPr>
          <w:rFonts w:ascii="宋体" w:hAnsi="宋体" w:cs="宋体" w:eastAsia="宋体" w:hint="default"/>
          <w:sz w:val="21"/>
          <w:szCs w:val="21"/>
        </w:rPr>
      </w:pPr>
      <w:r>
        <w:rPr>
          <w:rFonts w:ascii="宋体" w:hAnsi="宋体" w:cs="宋体" w:eastAsia="宋体" w:hint="default"/>
          <w:sz w:val="21"/>
          <w:szCs w:val="21"/>
        </w:rPr>
        <w:t>2010 </w:t>
      </w:r>
      <w:r>
        <w:rPr>
          <w:rFonts w:ascii="宋体" w:hAnsi="宋体" w:cs="宋体" w:eastAsia="宋体" w:hint="default"/>
          <w:sz w:val="21"/>
          <w:szCs w:val="21"/>
        </w:rPr>
        <w:t>年 </w:t>
      </w:r>
      <w:r>
        <w:rPr>
          <w:rFonts w:ascii="宋体" w:hAnsi="宋体" w:cs="宋体" w:eastAsia="宋体" w:hint="default"/>
          <w:sz w:val="21"/>
          <w:szCs w:val="21"/>
        </w:rPr>
        <w:t>10</w:t>
      </w:r>
      <w:r>
        <w:rPr>
          <w:rFonts w:ascii="宋体" w:hAnsi="宋体" w:cs="宋体" w:eastAsia="宋体" w:hint="default"/>
          <w:spacing w:val="-76"/>
          <w:sz w:val="21"/>
          <w:szCs w:val="21"/>
        </w:rPr>
        <w:t> </w:t>
      </w:r>
      <w:r>
        <w:rPr>
          <w:rFonts w:ascii="宋体" w:hAnsi="宋体" w:cs="宋体" w:eastAsia="宋体" w:hint="default"/>
          <w:sz w:val="21"/>
          <w:szCs w:val="21"/>
        </w:rPr>
        <w:t>月子公司上海爱递吉供应链管理服务有限公司投资设立南京爱递</w:t>
      </w:r>
    </w:p>
    <w:p>
      <w:pPr>
        <w:spacing w:before="145"/>
        <w:ind w:left="3144" w:right="0" w:firstLine="0"/>
        <w:jc w:val="both"/>
        <w:rPr>
          <w:rFonts w:ascii="宋体" w:hAnsi="宋体" w:cs="宋体" w:eastAsia="宋体" w:hint="default"/>
          <w:sz w:val="21"/>
          <w:szCs w:val="21"/>
        </w:rPr>
      </w:pPr>
      <w:r>
        <w:rPr>
          <w:rFonts w:ascii="宋体" w:hAnsi="宋体" w:cs="宋体" w:eastAsia="宋体" w:hint="default"/>
          <w:sz w:val="21"/>
          <w:szCs w:val="21"/>
        </w:rPr>
        <w:t>吉供应链管理服务有限公司，注册资本 </w:t>
      </w:r>
      <w:r>
        <w:rPr>
          <w:rFonts w:ascii="宋体" w:hAnsi="宋体" w:cs="宋体" w:eastAsia="宋体" w:hint="default"/>
          <w:sz w:val="21"/>
          <w:szCs w:val="21"/>
        </w:rPr>
        <w:t>115</w:t>
      </w:r>
      <w:r>
        <w:rPr>
          <w:rFonts w:ascii="宋体" w:hAnsi="宋体" w:cs="宋体" w:eastAsia="宋体" w:hint="default"/>
          <w:spacing w:val="-77"/>
          <w:sz w:val="21"/>
          <w:szCs w:val="21"/>
        </w:rPr>
        <w:t> </w:t>
      </w:r>
      <w:r>
        <w:rPr>
          <w:rFonts w:ascii="宋体" w:hAnsi="宋体" w:cs="宋体" w:eastAsia="宋体" w:hint="default"/>
          <w:sz w:val="21"/>
          <w:szCs w:val="21"/>
        </w:rPr>
        <w:t>万元人民币，上海爱递吉供应链</w:t>
      </w:r>
    </w:p>
    <w:p>
      <w:pPr>
        <w:spacing w:line="367" w:lineRule="auto" w:before="145"/>
        <w:ind w:left="3144" w:right="1793" w:firstLine="0"/>
        <w:jc w:val="both"/>
        <w:rPr>
          <w:rFonts w:ascii="宋体" w:hAnsi="宋体" w:cs="宋体" w:eastAsia="宋体" w:hint="default"/>
          <w:sz w:val="21"/>
          <w:szCs w:val="21"/>
        </w:rPr>
      </w:pPr>
      <w:r>
        <w:rPr>
          <w:rFonts w:ascii="宋体" w:hAnsi="宋体" w:cs="宋体" w:eastAsia="宋体" w:hint="default"/>
          <w:sz w:val="21"/>
          <w:szCs w:val="21"/>
        </w:rPr>
        <w:t>管理服务有限公司出资</w:t>
      </w:r>
      <w:r>
        <w:rPr>
          <w:rFonts w:ascii="宋体" w:hAnsi="宋体" w:cs="宋体" w:eastAsia="宋体" w:hint="default"/>
          <w:spacing w:val="-50"/>
          <w:sz w:val="21"/>
          <w:szCs w:val="21"/>
        </w:rPr>
        <w:t> </w:t>
      </w:r>
      <w:r>
        <w:rPr>
          <w:rFonts w:ascii="宋体" w:hAnsi="宋体" w:cs="宋体" w:eastAsia="宋体" w:hint="default"/>
          <w:sz w:val="21"/>
          <w:szCs w:val="21"/>
        </w:rPr>
        <w:t>115</w:t>
      </w:r>
      <w:r>
        <w:rPr>
          <w:rFonts w:ascii="宋体" w:hAnsi="宋体" w:cs="宋体" w:eastAsia="宋体" w:hint="default"/>
          <w:spacing w:val="-51"/>
          <w:sz w:val="21"/>
          <w:szCs w:val="21"/>
        </w:rPr>
        <w:t> </w:t>
      </w:r>
      <w:r>
        <w:rPr>
          <w:rFonts w:ascii="宋体" w:hAnsi="宋体" w:cs="宋体" w:eastAsia="宋体" w:hint="default"/>
          <w:spacing w:val="-4"/>
          <w:sz w:val="21"/>
          <w:szCs w:val="21"/>
        </w:rPr>
        <w:t>万元，占</w:t>
      </w:r>
      <w:r>
        <w:rPr>
          <w:rFonts w:ascii="宋体" w:hAnsi="宋体" w:cs="宋体" w:eastAsia="宋体" w:hint="default"/>
          <w:spacing w:val="-50"/>
          <w:sz w:val="21"/>
          <w:szCs w:val="21"/>
        </w:rPr>
        <w:t> </w:t>
      </w:r>
      <w:r>
        <w:rPr>
          <w:rFonts w:ascii="宋体" w:hAnsi="宋体" w:cs="宋体" w:eastAsia="宋体" w:hint="default"/>
          <w:spacing w:val="-3"/>
          <w:sz w:val="21"/>
          <w:szCs w:val="21"/>
        </w:rPr>
        <w:t>100%</w:t>
      </w:r>
      <w:r>
        <w:rPr>
          <w:rFonts w:ascii="宋体" w:hAnsi="宋体" w:cs="宋体" w:eastAsia="宋体" w:hint="default"/>
          <w:spacing w:val="-3"/>
          <w:sz w:val="21"/>
          <w:szCs w:val="21"/>
        </w:rPr>
        <w:t>。公司从</w:t>
      </w:r>
      <w:r>
        <w:rPr>
          <w:rFonts w:ascii="宋体" w:hAnsi="宋体" w:cs="宋体" w:eastAsia="宋体" w:hint="default"/>
          <w:spacing w:val="-51"/>
          <w:sz w:val="21"/>
          <w:szCs w:val="21"/>
        </w:rPr>
        <w:t> </w:t>
      </w: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月起将其纳入</w:t>
      </w:r>
      <w:r>
        <w:rPr>
          <w:rFonts w:ascii="宋体" w:hAnsi="宋体" w:cs="宋体" w:eastAsia="宋体" w:hint="default"/>
          <w:w w:val="100"/>
          <w:sz w:val="21"/>
          <w:szCs w:val="21"/>
        </w:rPr>
        <w:t> </w:t>
      </w:r>
      <w:r>
        <w:rPr>
          <w:rFonts w:ascii="宋体" w:hAnsi="宋体" w:cs="宋体" w:eastAsia="宋体" w:hint="default"/>
          <w:sz w:val="21"/>
          <w:szCs w:val="21"/>
        </w:rPr>
        <w:t>合并报表范围。</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before="0"/>
        <w:ind w:left="2518" w:right="0" w:firstLine="0"/>
        <w:jc w:val="both"/>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 </w:t>
      </w:r>
      <w:r>
        <w:rPr>
          <w:rFonts w:ascii="宋体" w:hAnsi="宋体" w:cs="宋体" w:eastAsia="宋体" w:hint="default"/>
          <w:b/>
          <w:bCs/>
          <w:spacing w:val="10"/>
          <w:sz w:val="21"/>
          <w:szCs w:val="21"/>
        </w:rPr>
        <w:t> </w:t>
      </w:r>
      <w:r>
        <w:rPr>
          <w:rFonts w:ascii="宋体" w:hAnsi="宋体" w:cs="宋体" w:eastAsia="宋体" w:hint="default"/>
          <w:b/>
          <w:bCs/>
          <w:sz w:val="21"/>
          <w:szCs w:val="21"/>
        </w:rPr>
        <w:t>报告期内无减少合并单位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3"/>
          <w:szCs w:val="23"/>
        </w:rPr>
      </w:pPr>
    </w:p>
    <w:p>
      <w:pPr>
        <w:tabs>
          <w:tab w:pos="2513" w:val="left" w:leader="none"/>
        </w:tabs>
        <w:spacing w:before="0"/>
        <w:ind w:left="1786" w:right="1679" w:firstLine="0"/>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境外经营实体的主要财务报表项目的折算汇率</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3"/>
          <w:szCs w:val="23"/>
        </w:rPr>
      </w:pPr>
    </w:p>
    <w:p>
      <w:pPr>
        <w:spacing w:line="367" w:lineRule="auto" w:before="0"/>
        <w:ind w:left="2518" w:right="1793" w:firstLine="0"/>
        <w:jc w:val="both"/>
        <w:rPr>
          <w:rFonts w:ascii="宋体" w:hAnsi="宋体" w:cs="宋体" w:eastAsia="宋体" w:hint="default"/>
          <w:sz w:val="21"/>
          <w:szCs w:val="21"/>
        </w:rPr>
      </w:pPr>
      <w:r>
        <w:rPr>
          <w:rFonts w:ascii="宋体" w:hAnsi="宋体" w:cs="宋体" w:eastAsia="宋体" w:hint="default"/>
          <w:sz w:val="21"/>
          <w:szCs w:val="21"/>
        </w:rPr>
        <w:t>境外子公司</w:t>
      </w:r>
      <w:r>
        <w:rPr>
          <w:rFonts w:ascii="宋体" w:hAnsi="宋体" w:cs="宋体" w:eastAsia="宋体" w:hint="default"/>
          <w:spacing w:val="-54"/>
          <w:sz w:val="21"/>
          <w:szCs w:val="21"/>
        </w:rPr>
        <w:t> </w:t>
      </w:r>
      <w:r>
        <w:rPr>
          <w:rFonts w:ascii="宋体" w:hAnsi="宋体" w:cs="宋体" w:eastAsia="宋体" w:hint="default"/>
          <w:sz w:val="21"/>
          <w:szCs w:val="21"/>
        </w:rPr>
        <w:t>Wonders</w:t>
      </w:r>
      <w:r>
        <w:rPr>
          <w:rFonts w:ascii="宋体" w:hAnsi="宋体" w:cs="宋体" w:eastAsia="宋体" w:hint="default"/>
          <w:spacing w:val="-15"/>
          <w:sz w:val="21"/>
          <w:szCs w:val="21"/>
        </w:rPr>
        <w:t> </w:t>
      </w:r>
      <w:r>
        <w:rPr>
          <w:rFonts w:ascii="宋体" w:hAnsi="宋体" w:cs="宋体" w:eastAsia="宋体" w:hint="default"/>
          <w:sz w:val="21"/>
          <w:szCs w:val="21"/>
        </w:rPr>
        <w:t>Info</w:t>
      </w:r>
      <w:r>
        <w:rPr>
          <w:rFonts w:ascii="宋体" w:hAnsi="宋体" w:cs="宋体" w:eastAsia="宋体" w:hint="default"/>
          <w:spacing w:val="-15"/>
          <w:sz w:val="21"/>
          <w:szCs w:val="21"/>
        </w:rPr>
        <w:t> </w:t>
      </w:r>
      <w:r>
        <w:rPr>
          <w:rFonts w:ascii="宋体" w:hAnsi="宋体" w:cs="宋体" w:eastAsia="宋体" w:hint="default"/>
          <w:sz w:val="21"/>
          <w:szCs w:val="21"/>
        </w:rPr>
        <w:t>Corp.</w:t>
      </w:r>
      <w:r>
        <w:rPr>
          <w:rFonts w:ascii="宋体" w:hAnsi="宋体" w:cs="宋体" w:eastAsia="宋体" w:hint="default"/>
          <w:sz w:val="21"/>
          <w:szCs w:val="21"/>
        </w:rPr>
        <w:t>美国万达信息有限公司资产负债表中的资产和负债</w:t>
      </w:r>
      <w:r>
        <w:rPr>
          <w:rFonts w:ascii="宋体" w:hAnsi="宋体" w:cs="宋体" w:eastAsia="宋体" w:hint="default"/>
          <w:w w:val="100"/>
          <w:sz w:val="21"/>
          <w:szCs w:val="21"/>
        </w:rPr>
        <w:t> </w:t>
      </w:r>
      <w:r>
        <w:rPr>
          <w:rFonts w:ascii="宋体" w:hAnsi="宋体" w:cs="宋体" w:eastAsia="宋体" w:hint="default"/>
          <w:spacing w:val="-1"/>
          <w:sz w:val="21"/>
          <w:szCs w:val="21"/>
        </w:rPr>
        <w:t>项目，采用资产负债表日的即期汇率折算；所有者权益项目除“未分配利润”项目</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1"/>
          <w:sz w:val="21"/>
          <w:szCs w:val="21"/>
        </w:rPr>
        <w:t>外，其他项目采用发生时的即期汇率折算。利润表中的收入和费用项目，采用交易</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发生当期的平均汇率折算。按照上述折算产生的外币财务报表折算差额，在资产负</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债表所有者权益项目下单独列示。</w:t>
      </w:r>
    </w:p>
    <w:p>
      <w:pPr>
        <w:spacing w:after="0" w:line="367" w:lineRule="auto"/>
        <w:jc w:val="both"/>
        <w:rPr>
          <w:rFonts w:ascii="宋体" w:hAnsi="宋体" w:cs="宋体" w:eastAsia="宋体" w:hint="default"/>
          <w:sz w:val="21"/>
          <w:szCs w:val="21"/>
        </w:rPr>
        <w:sectPr>
          <w:headerReference w:type="default" r:id="rId152"/>
          <w:footerReference w:type="default" r:id="rId153"/>
          <w:pgSz w:w="11910" w:h="16840"/>
          <w:pgMar w:header="851" w:footer="975" w:top="1260" w:bottom="1160" w:left="0" w:right="0"/>
          <w:pgNumType w:start="94"/>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tabs>
          <w:tab w:pos="2513" w:val="left" w:leader="none"/>
        </w:tabs>
        <w:spacing w:before="36"/>
        <w:ind w:left="1786" w:right="1679" w:firstLine="0"/>
        <w:jc w:val="left"/>
        <w:rPr>
          <w:rFonts w:ascii="黑体" w:hAnsi="黑体" w:cs="黑体" w:eastAsia="黑体" w:hint="default"/>
          <w:sz w:val="21"/>
          <w:szCs w:val="21"/>
        </w:rPr>
      </w:pPr>
      <w:r>
        <w:rPr>
          <w:rFonts w:ascii="黑体" w:hAnsi="黑体" w:cs="黑体" w:eastAsia="黑体" w:hint="default"/>
          <w:sz w:val="21"/>
          <w:szCs w:val="21"/>
        </w:rPr>
        <w:t>五、</w:t>
        <w:tab/>
        <w:t>合并财务报表主要项目注释</w:t>
      </w:r>
    </w:p>
    <w:p>
      <w:pPr>
        <w:tabs>
          <w:tab w:pos="2513" w:val="left" w:leader="none"/>
        </w:tabs>
        <w:spacing w:line="698" w:lineRule="auto" w:before="126"/>
        <w:ind w:left="1786" w:right="4972" w:firstLine="731"/>
        <w:jc w:val="left"/>
        <w:rPr>
          <w:rFonts w:ascii="宋体" w:hAnsi="宋体" w:cs="宋体" w:eastAsia="宋体" w:hint="default"/>
          <w:sz w:val="21"/>
          <w:szCs w:val="21"/>
        </w:rPr>
      </w:pPr>
      <w:r>
        <w:rPr>
          <w:rFonts w:ascii="宋体" w:hAnsi="宋体" w:cs="宋体" w:eastAsia="宋体" w:hint="default"/>
          <w:spacing w:val="-2"/>
          <w:sz w:val="21"/>
          <w:szCs w:val="21"/>
        </w:rPr>
        <w:t>（以下金额单位若未特别注明者均为人民币元）</w:t>
      </w:r>
      <w:r>
        <w:rPr>
          <w:rFonts w:ascii="宋体" w:hAnsi="宋体" w:cs="宋体" w:eastAsia="宋体" w:hint="default"/>
          <w:w w:val="100"/>
          <w:sz w:val="21"/>
          <w:szCs w:val="21"/>
        </w:rPr>
        <w:t> </w: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一</w:t>
      </w:r>
      <w:r>
        <w:rPr>
          <w:rFonts w:ascii="宋体" w:hAnsi="宋体" w:cs="宋体" w:eastAsia="宋体" w:hint="default"/>
          <w:b/>
          <w:bCs/>
          <w:spacing w:val="-1"/>
          <w:sz w:val="21"/>
          <w:szCs w:val="21"/>
        </w:rPr>
        <w:t>)</w:t>
        <w:tab/>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10"/>
        <w:rPr>
          <w:rFonts w:ascii="宋体" w:hAnsi="宋体" w:cs="宋体" w:eastAsia="宋体" w:hint="default"/>
          <w:b/>
          <w:bCs/>
          <w:sz w:val="3"/>
          <w:szCs w:val="3"/>
        </w:rPr>
      </w:pPr>
    </w:p>
    <w:p>
      <w:pPr>
        <w:spacing w:line="5761" w:lineRule="exact"/>
        <w:ind w:left="2381" w:right="0" w:firstLine="0"/>
        <w:rPr>
          <w:rFonts w:ascii="宋体" w:hAnsi="宋体" w:cs="宋体" w:eastAsia="宋体" w:hint="default"/>
          <w:sz w:val="20"/>
          <w:szCs w:val="20"/>
        </w:rPr>
      </w:pPr>
      <w:r>
        <w:rPr>
          <w:rFonts w:ascii="宋体" w:hAnsi="宋体" w:cs="宋体" w:eastAsia="宋体" w:hint="default"/>
          <w:position w:val="-114"/>
          <w:sz w:val="20"/>
          <w:szCs w:val="20"/>
        </w:rPr>
        <w:pict>
          <v:group style="width:401.15pt;height:288.05pt;mso-position-horizontal-relative:char;mso-position-vertical-relative:line" coordorigin="0,0" coordsize="8023,5761">
            <v:group style="position:absolute;left:29;top:14;width:1296;height:2" coordorigin="29,14" coordsize="1296,2">
              <v:shape style="position:absolute;left:29;top:14;width:1296;height:2" coordorigin="29,14" coordsize="1296,0" path="m29,14l1325,14e" filled="false" stroked="true" strokeweight="1.44pt" strokecolor="#000000">
                <v:path arrowok="t"/>
              </v:shape>
              <v:shape style="position:absolute;left:1325;top:29;width:10;height:2" type="#_x0000_t75" stroked="false">
                <v:imagedata r:id="rId154" o:title=""/>
              </v:shape>
            </v:group>
            <v:group style="position:absolute;left:1325;top:14;width:29;height:2" coordorigin="1325,14" coordsize="29,2">
              <v:shape style="position:absolute;left:1325;top:14;width:29;height:2" coordorigin="1325,14" coordsize="29,0" path="m1325,14l1354,14e" filled="false" stroked="true" strokeweight="1.44pt" strokecolor="#000000">
                <v:path arrowok="t"/>
              </v:shape>
            </v:group>
            <v:group style="position:absolute;left:1354;top:14;width:3309;height:2" coordorigin="1354,14" coordsize="3309,2">
              <v:shape style="position:absolute;left:1354;top:14;width:3309;height:2" coordorigin="1354,14" coordsize="3309,0" path="m1354,14l4662,14e" filled="false" stroked="true" strokeweight="1.44pt" strokecolor="#000000">
                <v:path arrowok="t"/>
              </v:shape>
              <v:shape style="position:absolute;left:4662;top:29;width:10;height:2" type="#_x0000_t75" stroked="false">
                <v:imagedata r:id="rId154" o:title=""/>
              </v:shape>
            </v:group>
            <v:group style="position:absolute;left:4662;top:14;width:29;height:2" coordorigin="4662,14" coordsize="29,2">
              <v:shape style="position:absolute;left:4662;top:14;width:29;height:2" coordorigin="4662,14" coordsize="29,0" path="m4662,14l4691,14e" filled="false" stroked="true" strokeweight="1.44pt" strokecolor="#000000">
                <v:path arrowok="t"/>
              </v:shape>
            </v:group>
            <v:group style="position:absolute;left:4691;top:14;width:3318;height:2" coordorigin="4691,14" coordsize="3318,2">
              <v:shape style="position:absolute;left:4691;top:14;width:3318;height:2" coordorigin="4691,14" coordsize="3318,0" path="m4691,14l8008,14e" filled="false" stroked="true" strokeweight="1.44pt" strokecolor="#000000">
                <v:path arrowok="t"/>
              </v:shape>
            </v:group>
            <v:group style="position:absolute;left:1325;top:31;width:10;height:20" coordorigin="1325,31" coordsize="10,20">
              <v:shape style="position:absolute;left:1325;top:31;width:10;height:20" coordorigin="1325,31" coordsize="10,20" path="m1325,50l1334,50,1334,31,1325,31,1325,50xe" filled="true" fillcolor="#000000" stroked="false">
                <v:path arrowok="t"/>
                <v:fill type="solid"/>
              </v:shape>
            </v:group>
            <v:group style="position:absolute;left:1325;top:50;width:10;height:20" coordorigin="1325,50" coordsize="10,20">
              <v:shape style="position:absolute;left:1325;top:50;width:10;height:20" coordorigin="1325,50" coordsize="10,20" path="m1325,70l1334,70,1334,50,1325,50,1325,70xe" filled="true" fillcolor="#000000" stroked="false">
                <v:path arrowok="t"/>
                <v:fill type="solid"/>
              </v:shape>
            </v:group>
            <v:group style="position:absolute;left:1325;top:70;width:10;height:20" coordorigin="1325,70" coordsize="10,20">
              <v:shape style="position:absolute;left:1325;top:70;width:10;height:20" coordorigin="1325,70" coordsize="10,20" path="m1325,89l1334,89,1334,70,1325,70,1325,89xe" filled="true" fillcolor="#000000" stroked="false">
                <v:path arrowok="t"/>
                <v:fill type="solid"/>
              </v:shape>
            </v:group>
            <v:group style="position:absolute;left:1325;top:89;width:10;height:20" coordorigin="1325,89" coordsize="10,20">
              <v:shape style="position:absolute;left:1325;top:89;width:10;height:20" coordorigin="1325,89" coordsize="10,20" path="m1325,108l1334,108,1334,89,1325,89,1325,108xe" filled="true" fillcolor="#000000" stroked="false">
                <v:path arrowok="t"/>
                <v:fill type="solid"/>
              </v:shape>
            </v:group>
            <v:group style="position:absolute;left:1325;top:108;width:10;height:20" coordorigin="1325,108" coordsize="10,20">
              <v:shape style="position:absolute;left:1325;top:108;width:10;height:20" coordorigin="1325,108" coordsize="10,20" path="m1325,127l1334,127,1334,108,1325,108,1325,127xe" filled="true" fillcolor="#000000" stroked="false">
                <v:path arrowok="t"/>
                <v:fill type="solid"/>
              </v:shape>
            </v:group>
            <v:group style="position:absolute;left:1325;top:127;width:10;height:20" coordorigin="1325,127" coordsize="10,20">
              <v:shape style="position:absolute;left:1325;top:127;width:10;height:20" coordorigin="1325,127" coordsize="10,20" path="m1325,146l1334,146,1334,127,1325,127,1325,146xe" filled="true" fillcolor="#000000" stroked="false">
                <v:path arrowok="t"/>
                <v:fill type="solid"/>
              </v:shape>
            </v:group>
            <v:group style="position:absolute;left:1325;top:146;width:10;height:20" coordorigin="1325,146" coordsize="10,20">
              <v:shape style="position:absolute;left:1325;top:146;width:10;height:20" coordorigin="1325,146" coordsize="10,20" path="m1325,166l1334,166,1334,146,1325,146,1325,166xe" filled="true" fillcolor="#000000" stroked="false">
                <v:path arrowok="t"/>
                <v:fill type="solid"/>
              </v:shape>
            </v:group>
            <v:group style="position:absolute;left:1325;top:166;width:10;height:20" coordorigin="1325,166" coordsize="10,20">
              <v:shape style="position:absolute;left:1325;top:166;width:10;height:20" coordorigin="1325,166" coordsize="10,20" path="m1325,185l1334,185,1334,166,1325,166,1325,185xe" filled="true" fillcolor="#000000" stroked="false">
                <v:path arrowok="t"/>
                <v:fill type="solid"/>
              </v:shape>
            </v:group>
            <v:group style="position:absolute;left:1325;top:185;width:10;height:20" coordorigin="1325,185" coordsize="10,20">
              <v:shape style="position:absolute;left:1325;top:185;width:10;height:20" coordorigin="1325,185" coordsize="10,20" path="m1325,204l1334,204,1334,185,1325,185,1325,204xe" filled="true" fillcolor="#000000" stroked="false">
                <v:path arrowok="t"/>
                <v:fill type="solid"/>
              </v:shape>
            </v:group>
            <v:group style="position:absolute;left:1325;top:204;width:10;height:20" coordorigin="1325,204" coordsize="10,20">
              <v:shape style="position:absolute;left:1325;top:204;width:10;height:20" coordorigin="1325,204" coordsize="10,20" path="m1325,223l1334,223,1334,204,1325,204,1325,223xe" filled="true" fillcolor="#000000" stroked="false">
                <v:path arrowok="t"/>
                <v:fill type="solid"/>
              </v:shape>
            </v:group>
            <v:group style="position:absolute;left:1325;top:223;width:10;height:20" coordorigin="1325,223" coordsize="10,20">
              <v:shape style="position:absolute;left:1325;top:223;width:10;height:20" coordorigin="1325,223" coordsize="10,20" path="m1325,242l1334,242,1334,223,1325,223,1325,242xe" filled="true" fillcolor="#000000" stroked="false">
                <v:path arrowok="t"/>
                <v:fill type="solid"/>
              </v:shape>
            </v:group>
            <v:group style="position:absolute;left:1325;top:242;width:10;height:20" coordorigin="1325,242" coordsize="10,20">
              <v:shape style="position:absolute;left:1325;top:242;width:10;height:20" coordorigin="1325,242" coordsize="10,20" path="m1325,262l1334,262,1334,242,1325,242,1325,262xe" filled="true" fillcolor="#000000" stroked="false">
                <v:path arrowok="t"/>
                <v:fill type="solid"/>
              </v:shape>
            </v:group>
            <v:group style="position:absolute;left:1325;top:262;width:10;height:20" coordorigin="1325,262" coordsize="10,20">
              <v:shape style="position:absolute;left:1325;top:262;width:10;height:20" coordorigin="1325,262" coordsize="10,20" path="m1325,281l1334,281,1334,262,1325,262,1325,281xe" filled="true" fillcolor="#000000" stroked="false">
                <v:path arrowok="t"/>
                <v:fill type="solid"/>
              </v:shape>
            </v:group>
            <v:group style="position:absolute;left:1325;top:281;width:10;height:20" coordorigin="1325,281" coordsize="10,20">
              <v:shape style="position:absolute;left:1325;top:281;width:10;height:20" coordorigin="1325,281" coordsize="10,20" path="m1325,300l1334,300,1334,281,1325,281,1325,300xe" filled="true" fillcolor="#000000" stroked="false">
                <v:path arrowok="t"/>
                <v:fill type="solid"/>
              </v:shape>
            </v:group>
            <v:group style="position:absolute;left:1325;top:300;width:10;height:20" coordorigin="1325,300" coordsize="10,20">
              <v:shape style="position:absolute;left:1325;top:300;width:10;height:20" coordorigin="1325,300" coordsize="10,20" path="m1325,319l1334,319,1334,300,1325,300,1325,319xe" filled="true" fillcolor="#000000" stroked="false">
                <v:path arrowok="t"/>
                <v:fill type="solid"/>
              </v:shape>
            </v:group>
            <v:group style="position:absolute;left:1325;top:319;width:10;height:20" coordorigin="1325,319" coordsize="10,20">
              <v:shape style="position:absolute;left:1325;top:319;width:10;height:20" coordorigin="1325,319" coordsize="10,20" path="m1325,338l1334,338,1334,319,1325,319,1325,338xe" filled="true" fillcolor="#000000" stroked="false">
                <v:path arrowok="t"/>
                <v:fill type="solid"/>
              </v:shape>
            </v:group>
            <v:group style="position:absolute;left:4662;top:31;width:10;height:20" coordorigin="4662,31" coordsize="10,20">
              <v:shape style="position:absolute;left:4662;top:31;width:10;height:20" coordorigin="4662,31" coordsize="10,20" path="m4662,50l4671,50,4671,31,4662,31,4662,50xe" filled="true" fillcolor="#000000" stroked="false">
                <v:path arrowok="t"/>
                <v:fill type="solid"/>
              </v:shape>
            </v:group>
            <v:group style="position:absolute;left:4662;top:50;width:10;height:20" coordorigin="4662,50" coordsize="10,20">
              <v:shape style="position:absolute;left:4662;top:50;width:10;height:20" coordorigin="4662,50" coordsize="10,20" path="m4662,70l4671,70,4671,50,4662,50,4662,70xe" filled="true" fillcolor="#000000" stroked="false">
                <v:path arrowok="t"/>
                <v:fill type="solid"/>
              </v:shape>
            </v:group>
            <v:group style="position:absolute;left:4662;top:70;width:10;height:20" coordorigin="4662,70" coordsize="10,20">
              <v:shape style="position:absolute;left:4662;top:70;width:10;height:20" coordorigin="4662,70" coordsize="10,20" path="m4662,89l4671,89,4671,70,4662,70,4662,89xe" filled="true" fillcolor="#000000" stroked="false">
                <v:path arrowok="t"/>
                <v:fill type="solid"/>
              </v:shape>
            </v:group>
            <v:group style="position:absolute;left:4662;top:89;width:10;height:20" coordorigin="4662,89" coordsize="10,20">
              <v:shape style="position:absolute;left:4662;top:89;width:10;height:20" coordorigin="4662,89" coordsize="10,20" path="m4662,108l4671,108,4671,89,4662,89,4662,108xe" filled="true" fillcolor="#000000" stroked="false">
                <v:path arrowok="t"/>
                <v:fill type="solid"/>
              </v:shape>
            </v:group>
            <v:group style="position:absolute;left:4662;top:108;width:10;height:20" coordorigin="4662,108" coordsize="10,20">
              <v:shape style="position:absolute;left:4662;top:108;width:10;height:20" coordorigin="4662,108" coordsize="10,20" path="m4662,127l4671,127,4671,108,4662,108,4662,127xe" filled="true" fillcolor="#000000" stroked="false">
                <v:path arrowok="t"/>
                <v:fill type="solid"/>
              </v:shape>
            </v:group>
            <v:group style="position:absolute;left:4662;top:127;width:10;height:20" coordorigin="4662,127" coordsize="10,20">
              <v:shape style="position:absolute;left:4662;top:127;width:10;height:20" coordorigin="4662,127" coordsize="10,20" path="m4662,146l4671,146,4671,127,4662,127,4662,146xe" filled="true" fillcolor="#000000" stroked="false">
                <v:path arrowok="t"/>
                <v:fill type="solid"/>
              </v:shape>
            </v:group>
            <v:group style="position:absolute;left:4662;top:146;width:10;height:20" coordorigin="4662,146" coordsize="10,20">
              <v:shape style="position:absolute;left:4662;top:146;width:10;height:20" coordorigin="4662,146" coordsize="10,20" path="m4662,166l4671,166,4671,146,4662,146,4662,166xe" filled="true" fillcolor="#000000" stroked="false">
                <v:path arrowok="t"/>
                <v:fill type="solid"/>
              </v:shape>
            </v:group>
            <v:group style="position:absolute;left:4662;top:166;width:10;height:20" coordorigin="4662,166" coordsize="10,20">
              <v:shape style="position:absolute;left:4662;top:166;width:10;height:20" coordorigin="4662,166" coordsize="10,20" path="m4662,185l4671,185,4671,166,4662,166,4662,185xe" filled="true" fillcolor="#000000" stroked="false">
                <v:path arrowok="t"/>
                <v:fill type="solid"/>
              </v:shape>
            </v:group>
            <v:group style="position:absolute;left:4662;top:185;width:10;height:20" coordorigin="4662,185" coordsize="10,20">
              <v:shape style="position:absolute;left:4662;top:185;width:10;height:20" coordorigin="4662,185" coordsize="10,20" path="m4662,204l4671,204,4671,185,4662,185,4662,204xe" filled="true" fillcolor="#000000" stroked="false">
                <v:path arrowok="t"/>
                <v:fill type="solid"/>
              </v:shape>
            </v:group>
            <v:group style="position:absolute;left:4662;top:204;width:10;height:20" coordorigin="4662,204" coordsize="10,20">
              <v:shape style="position:absolute;left:4662;top:204;width:10;height:20" coordorigin="4662,204" coordsize="10,20" path="m4662,223l4671,223,4671,204,4662,204,4662,223xe" filled="true" fillcolor="#000000" stroked="false">
                <v:path arrowok="t"/>
                <v:fill type="solid"/>
              </v:shape>
            </v:group>
            <v:group style="position:absolute;left:4662;top:223;width:10;height:20" coordorigin="4662,223" coordsize="10,20">
              <v:shape style="position:absolute;left:4662;top:223;width:10;height:20" coordorigin="4662,223" coordsize="10,20" path="m4662,242l4671,242,4671,223,4662,223,4662,242xe" filled="true" fillcolor="#000000" stroked="false">
                <v:path arrowok="t"/>
                <v:fill type="solid"/>
              </v:shape>
            </v:group>
            <v:group style="position:absolute;left:4662;top:242;width:10;height:20" coordorigin="4662,242" coordsize="10,20">
              <v:shape style="position:absolute;left:4662;top:242;width:10;height:20" coordorigin="4662,242" coordsize="10,20" path="m4662,262l4671,262,4671,242,4662,242,4662,262xe" filled="true" fillcolor="#000000" stroked="false">
                <v:path arrowok="t"/>
                <v:fill type="solid"/>
              </v:shape>
            </v:group>
            <v:group style="position:absolute;left:4662;top:262;width:10;height:20" coordorigin="4662,262" coordsize="10,20">
              <v:shape style="position:absolute;left:4662;top:262;width:10;height:20" coordorigin="4662,262" coordsize="10,20" path="m4662,281l4671,281,4671,262,4662,262,4662,281xe" filled="true" fillcolor="#000000" stroked="false">
                <v:path arrowok="t"/>
                <v:fill type="solid"/>
              </v:shape>
            </v:group>
            <v:group style="position:absolute;left:4662;top:281;width:10;height:20" coordorigin="4662,281" coordsize="10,20">
              <v:shape style="position:absolute;left:4662;top:281;width:10;height:20" coordorigin="4662,281" coordsize="10,20" path="m4662,300l4671,300,4671,281,4662,281,4662,300xe" filled="true" fillcolor="#000000" stroked="false">
                <v:path arrowok="t"/>
                <v:fill type="solid"/>
              </v:shape>
            </v:group>
            <v:group style="position:absolute;left:4662;top:300;width:10;height:20" coordorigin="4662,300" coordsize="10,20">
              <v:shape style="position:absolute;left:4662;top:300;width:10;height:20" coordorigin="4662,300" coordsize="10,20" path="m4662,319l4671,319,4671,300,4662,300,4662,319xe" filled="true" fillcolor="#000000" stroked="false">
                <v:path arrowok="t"/>
                <v:fill type="solid"/>
              </v:shape>
            </v:group>
            <v:group style="position:absolute;left:4662;top:319;width:10;height:20" coordorigin="4662,319" coordsize="10,20">
              <v:shape style="position:absolute;left:4662;top:319;width:10;height:20" coordorigin="4662,319" coordsize="10,20" path="m4662,338l4671,338,4671,319,4662,319,4662,338xe" filled="true" fillcolor="#000000" stroked="false">
                <v:path arrowok="t"/>
                <v:fill type="solid"/>
              </v:shape>
            </v:group>
            <v:group style="position:absolute;left:4662;top:338;width:10;height:20" coordorigin="4662,338" coordsize="10,20">
              <v:shape style="position:absolute;left:4662;top:338;width:10;height:20" coordorigin="4662,338" coordsize="10,20" path="m4662,358l4671,358,4671,338,4662,338,4662,358xe" filled="true" fillcolor="#000000" stroked="false">
                <v:path arrowok="t"/>
                <v:fill type="solid"/>
              </v:shape>
            </v:group>
            <v:group style="position:absolute;left:4662;top:358;width:10;height:20" coordorigin="4662,358" coordsize="10,20">
              <v:shape style="position:absolute;left:4662;top:358;width:10;height:20" coordorigin="4662,358" coordsize="10,20" path="m4662,377l4671,377,4671,358,4662,358,4662,377xe" filled="true" fillcolor="#000000" stroked="false">
                <v:path arrowok="t"/>
                <v:fill type="solid"/>
              </v:shape>
            </v:group>
            <v:group style="position:absolute;left:4662;top:377;width:10;height:20" coordorigin="4662,377" coordsize="10,20">
              <v:shape style="position:absolute;left:4662;top:377;width:10;height:20" coordorigin="4662,377" coordsize="10,20" path="m4662,396l4671,396,4671,377,4662,377,4662,396xe" filled="true" fillcolor="#000000" stroked="false">
                <v:path arrowok="t"/>
                <v:fill type="solid"/>
              </v:shape>
            </v:group>
            <v:group style="position:absolute;left:4662;top:396;width:10;height:20" coordorigin="4662,396" coordsize="10,20">
              <v:shape style="position:absolute;left:4662;top:396;width:10;height:20" coordorigin="4662,396" coordsize="10,20" path="m4662,415l4671,415,4671,396,4662,396,4662,415xe" filled="true" fillcolor="#000000" stroked="false">
                <v:path arrowok="t"/>
                <v:fill type="solid"/>
              </v:shape>
            </v:group>
            <v:group style="position:absolute;left:4662;top:424;width:10;height:2" coordorigin="4662,424" coordsize="10,2">
              <v:shape style="position:absolute;left:4662;top:424;width:10;height:2" coordorigin="4662,424" coordsize="10,0" path="m4662,424l4671,424e" filled="false" stroked="true" strokeweight=".83997pt" strokecolor="#000000">
                <v:path arrowok="t"/>
              </v:shape>
              <v:shape style="position:absolute;left:1315;top:338;width:1076;height:103" type="#_x0000_t75" stroked="false">
                <v:imagedata r:id="rId155" o:title=""/>
              </v:shape>
              <v:shape style="position:absolute;left:2386;top:432;width:931;height:10" type="#_x0000_t75" stroked="false">
                <v:imagedata r:id="rId156" o:title=""/>
              </v:shape>
              <v:shape style="position:absolute;left:3313;top:432;width:1349;height:10" type="#_x0000_t75" stroked="false">
                <v:imagedata r:id="rId157" o:title=""/>
              </v:shape>
              <v:shape style="position:absolute;left:4657;top:432;width:1993;height:10" type="#_x0000_t75" stroked="false">
                <v:imagedata r:id="rId158" o:title=""/>
              </v:shape>
              <v:shape style="position:absolute;left:6645;top:432;width:1363;height:10" type="#_x0000_t75" stroked="false">
                <v:imagedata r:id="rId159" o:title=""/>
              </v:shape>
            </v:group>
            <v:group style="position:absolute;left:1325;top:442;width:10;height:20" coordorigin="1325,442" coordsize="10,20">
              <v:shape style="position:absolute;left:1325;top:442;width:10;height:20" coordorigin="1325,442" coordsize="10,20" path="m1325,461l1334,461,1334,442,1325,442,1325,461xe" filled="true" fillcolor="#000000" stroked="false">
                <v:path arrowok="t"/>
                <v:fill type="solid"/>
              </v:shape>
            </v:group>
            <v:group style="position:absolute;left:1325;top:461;width:10;height:20" coordorigin="1325,461" coordsize="10,20">
              <v:shape style="position:absolute;left:1325;top:461;width:10;height:20" coordorigin="1325,461" coordsize="10,20" path="m1325,480l1334,480,1334,461,1325,461,1325,480xe" filled="true" fillcolor="#000000" stroked="false">
                <v:path arrowok="t"/>
                <v:fill type="solid"/>
              </v:shape>
            </v:group>
            <v:group style="position:absolute;left:1325;top:480;width:10;height:20" coordorigin="1325,480" coordsize="10,20">
              <v:shape style="position:absolute;left:1325;top:480;width:10;height:20" coordorigin="1325,480" coordsize="10,20" path="m1325,499l1334,499,1334,480,1325,480,1325,499xe" filled="true" fillcolor="#000000" stroked="false">
                <v:path arrowok="t"/>
                <v:fill type="solid"/>
              </v:shape>
            </v:group>
            <v:group style="position:absolute;left:1325;top:499;width:10;height:20" coordorigin="1325,499" coordsize="10,20">
              <v:shape style="position:absolute;left:1325;top:499;width:10;height:20" coordorigin="1325,499" coordsize="10,20" path="m1325,518l1334,518,1334,499,1325,499,1325,518xe" filled="true" fillcolor="#000000" stroked="false">
                <v:path arrowok="t"/>
                <v:fill type="solid"/>
              </v:shape>
            </v:group>
            <v:group style="position:absolute;left:1325;top:518;width:10;height:20" coordorigin="1325,518" coordsize="10,20">
              <v:shape style="position:absolute;left:1325;top:518;width:10;height:20" coordorigin="1325,518" coordsize="10,20" path="m1325,538l1334,538,1334,518,1325,518,1325,538xe" filled="true" fillcolor="#000000" stroked="false">
                <v:path arrowok="t"/>
                <v:fill type="solid"/>
              </v:shape>
            </v:group>
            <v:group style="position:absolute;left:1325;top:538;width:10;height:20" coordorigin="1325,538" coordsize="10,20">
              <v:shape style="position:absolute;left:1325;top:538;width:10;height:20" coordorigin="1325,538" coordsize="10,20" path="m1325,557l1334,557,1334,538,1325,538,1325,557xe" filled="true" fillcolor="#000000" stroked="false">
                <v:path arrowok="t"/>
                <v:fill type="solid"/>
              </v:shape>
            </v:group>
            <v:group style="position:absolute;left:1325;top:557;width:10;height:20" coordorigin="1325,557" coordsize="10,20">
              <v:shape style="position:absolute;left:1325;top:557;width:10;height:20" coordorigin="1325,557" coordsize="10,20" path="m1325,576l1334,576,1334,557,1325,557,1325,576xe" filled="true" fillcolor="#000000" stroked="false">
                <v:path arrowok="t"/>
                <v:fill type="solid"/>
              </v:shape>
            </v:group>
            <v:group style="position:absolute;left:1325;top:576;width:10;height:20" coordorigin="1325,576" coordsize="10,20">
              <v:shape style="position:absolute;left:1325;top:576;width:10;height:20" coordorigin="1325,576" coordsize="10,20" path="m1325,595l1334,595,1334,576,1325,576,1325,595xe" filled="true" fillcolor="#000000" stroked="false">
                <v:path arrowok="t"/>
                <v:fill type="solid"/>
              </v:shape>
            </v:group>
            <v:group style="position:absolute;left:1325;top:595;width:10;height:20" coordorigin="1325,595" coordsize="10,20">
              <v:shape style="position:absolute;left:1325;top:595;width:10;height:20" coordorigin="1325,595" coordsize="10,20" path="m1325,614l1334,614,1334,595,1325,595,1325,614xe" filled="true" fillcolor="#000000" stroked="false">
                <v:path arrowok="t"/>
                <v:fill type="solid"/>
              </v:shape>
            </v:group>
            <v:group style="position:absolute;left:1325;top:614;width:10;height:20" coordorigin="1325,614" coordsize="10,20">
              <v:shape style="position:absolute;left:1325;top:614;width:10;height:20" coordorigin="1325,614" coordsize="10,20" path="m1325,634l1334,634,1334,614,1325,614,1325,634xe" filled="true" fillcolor="#000000" stroked="false">
                <v:path arrowok="t"/>
                <v:fill type="solid"/>
              </v:shape>
            </v:group>
            <v:group style="position:absolute;left:1325;top:634;width:10;height:20" coordorigin="1325,634" coordsize="10,20">
              <v:shape style="position:absolute;left:1325;top:634;width:10;height:20" coordorigin="1325,634" coordsize="10,20" path="m1325,653l1334,653,1334,634,1325,634,1325,653xe" filled="true" fillcolor="#000000" stroked="false">
                <v:path arrowok="t"/>
                <v:fill type="solid"/>
              </v:shape>
            </v:group>
            <v:group style="position:absolute;left:1325;top:653;width:10;height:20" coordorigin="1325,653" coordsize="10,20">
              <v:shape style="position:absolute;left:1325;top:653;width:10;height:20" coordorigin="1325,653" coordsize="10,20" path="m1325,672l1334,672,1334,653,1325,653,1325,672xe" filled="true" fillcolor="#000000" stroked="false">
                <v:path arrowok="t"/>
                <v:fill type="solid"/>
              </v:shape>
            </v:group>
            <v:group style="position:absolute;left:1325;top:672;width:10;height:20" coordorigin="1325,672" coordsize="10,20">
              <v:shape style="position:absolute;left:1325;top:672;width:10;height:20" coordorigin="1325,672" coordsize="10,20" path="m1325,691l1334,691,1334,672,1325,672,1325,691xe" filled="true" fillcolor="#000000" stroked="false">
                <v:path arrowok="t"/>
                <v:fill type="solid"/>
              </v:shape>
            </v:group>
            <v:group style="position:absolute;left:1325;top:691;width:10;height:20" coordorigin="1325,691" coordsize="10,20">
              <v:shape style="position:absolute;left:1325;top:691;width:10;height:20" coordorigin="1325,691" coordsize="10,20" path="m1325,710l1334,710,1334,691,1325,691,1325,710xe" filled="true" fillcolor="#000000" stroked="false">
                <v:path arrowok="t"/>
                <v:fill type="solid"/>
              </v:shape>
            </v:group>
            <v:group style="position:absolute;left:1325;top:710;width:10;height:20" coordorigin="1325,710" coordsize="10,20">
              <v:shape style="position:absolute;left:1325;top:710;width:10;height:20" coordorigin="1325,710" coordsize="10,20" path="m1325,730l1334,730,1334,710,1325,710,1325,730xe" filled="true" fillcolor="#000000" stroked="false">
                <v:path arrowok="t"/>
                <v:fill type="solid"/>
              </v:shape>
            </v:group>
            <v:group style="position:absolute;left:1325;top:730;width:10;height:20" coordorigin="1325,730" coordsize="10,20">
              <v:shape style="position:absolute;left:1325;top:730;width:10;height:20" coordorigin="1325,730" coordsize="10,20" path="m1325,749l1334,749,1334,730,1325,730,1325,749xe" filled="true" fillcolor="#000000" stroked="false">
                <v:path arrowok="t"/>
                <v:fill type="solid"/>
              </v:shape>
            </v:group>
            <v:group style="position:absolute;left:1325;top:749;width:10;height:20" coordorigin="1325,749" coordsize="10,20">
              <v:shape style="position:absolute;left:1325;top:749;width:10;height:20" coordorigin="1325,749" coordsize="10,20" path="m1325,768l1334,768,1334,749,1325,749,1325,768xe" filled="true" fillcolor="#000000" stroked="false">
                <v:path arrowok="t"/>
                <v:fill type="solid"/>
              </v:shape>
            </v:group>
            <v:group style="position:absolute;left:1325;top:768;width:10;height:20" coordorigin="1325,768" coordsize="10,20">
              <v:shape style="position:absolute;left:1325;top:768;width:10;height:20" coordorigin="1325,768" coordsize="10,20" path="m1325,787l1334,787,1334,768,1325,768,1325,787xe" filled="true" fillcolor="#000000" stroked="false">
                <v:path arrowok="t"/>
                <v:fill type="solid"/>
              </v:shape>
            </v:group>
            <v:group style="position:absolute;left:1325;top:787;width:10;height:20" coordorigin="1325,787" coordsize="10,20">
              <v:shape style="position:absolute;left:1325;top:787;width:10;height:20" coordorigin="1325,787" coordsize="10,20" path="m1325,806l1334,806,1334,787,1325,787,1325,806xe" filled="true" fillcolor="#000000" stroked="false">
                <v:path arrowok="t"/>
                <v:fill type="solid"/>
              </v:shape>
            </v:group>
            <v:group style="position:absolute;left:1325;top:806;width:10;height:20" coordorigin="1325,806" coordsize="10,20">
              <v:shape style="position:absolute;left:1325;top:806;width:10;height:20" coordorigin="1325,806" coordsize="10,20" path="m1325,826l1334,826,1334,806,1325,806,1325,826xe" filled="true" fillcolor="#000000" stroked="false">
                <v:path arrowok="t"/>
                <v:fill type="solid"/>
              </v:shape>
            </v:group>
            <v:group style="position:absolute;left:1325;top:833;width:10;height:2" coordorigin="1325,833" coordsize="10,2">
              <v:shape style="position:absolute;left:1325;top:833;width:10;height:2" coordorigin="1325,833" coordsize="10,0" path="m1325,833l1334,833e" filled="false" stroked="true" strokeweight=".72003pt" strokecolor="#000000">
                <v:path arrowok="t"/>
              </v:shape>
            </v:group>
            <v:group style="position:absolute;left:2391;top:442;width:10;height:20" coordorigin="2391,442" coordsize="10,20">
              <v:shape style="position:absolute;left:2391;top:442;width:10;height:20" coordorigin="2391,442" coordsize="10,20" path="m2391,461l2401,461,2401,442,2391,442,2391,461xe" filled="true" fillcolor="#000000" stroked="false">
                <v:path arrowok="t"/>
                <v:fill type="solid"/>
              </v:shape>
            </v:group>
            <v:group style="position:absolute;left:2391;top:461;width:10;height:20" coordorigin="2391,461" coordsize="10,20">
              <v:shape style="position:absolute;left:2391;top:461;width:10;height:20" coordorigin="2391,461" coordsize="10,20" path="m2391,480l2401,480,2401,461,2391,461,2391,480xe" filled="true" fillcolor="#000000" stroked="false">
                <v:path arrowok="t"/>
                <v:fill type="solid"/>
              </v:shape>
            </v:group>
            <v:group style="position:absolute;left:2391;top:480;width:10;height:20" coordorigin="2391,480" coordsize="10,20">
              <v:shape style="position:absolute;left:2391;top:480;width:10;height:20" coordorigin="2391,480" coordsize="10,20" path="m2391,499l2401,499,2401,480,2391,480,2391,499xe" filled="true" fillcolor="#000000" stroked="false">
                <v:path arrowok="t"/>
                <v:fill type="solid"/>
              </v:shape>
            </v:group>
            <v:group style="position:absolute;left:2391;top:499;width:10;height:20" coordorigin="2391,499" coordsize="10,20">
              <v:shape style="position:absolute;left:2391;top:499;width:10;height:20" coordorigin="2391,499" coordsize="10,20" path="m2391,518l2401,518,2401,499,2391,499,2391,518xe" filled="true" fillcolor="#000000" stroked="false">
                <v:path arrowok="t"/>
                <v:fill type="solid"/>
              </v:shape>
            </v:group>
            <v:group style="position:absolute;left:2391;top:518;width:10;height:20" coordorigin="2391,518" coordsize="10,20">
              <v:shape style="position:absolute;left:2391;top:518;width:10;height:20" coordorigin="2391,518" coordsize="10,20" path="m2391,538l2401,538,2401,518,2391,518,2391,538xe" filled="true" fillcolor="#000000" stroked="false">
                <v:path arrowok="t"/>
                <v:fill type="solid"/>
              </v:shape>
            </v:group>
            <v:group style="position:absolute;left:2391;top:538;width:10;height:20" coordorigin="2391,538" coordsize="10,20">
              <v:shape style="position:absolute;left:2391;top:538;width:10;height:20" coordorigin="2391,538" coordsize="10,20" path="m2391,557l2401,557,2401,538,2391,538,2391,557xe" filled="true" fillcolor="#000000" stroked="false">
                <v:path arrowok="t"/>
                <v:fill type="solid"/>
              </v:shape>
            </v:group>
            <v:group style="position:absolute;left:2391;top:557;width:10;height:20" coordorigin="2391,557" coordsize="10,20">
              <v:shape style="position:absolute;left:2391;top:557;width:10;height:20" coordorigin="2391,557" coordsize="10,20" path="m2391,576l2401,576,2401,557,2391,557,2391,576xe" filled="true" fillcolor="#000000" stroked="false">
                <v:path arrowok="t"/>
                <v:fill type="solid"/>
              </v:shape>
            </v:group>
            <v:group style="position:absolute;left:2391;top:576;width:10;height:20" coordorigin="2391,576" coordsize="10,20">
              <v:shape style="position:absolute;left:2391;top:576;width:10;height:20" coordorigin="2391,576" coordsize="10,20" path="m2391,595l2401,595,2401,576,2391,576,2391,595xe" filled="true" fillcolor="#000000" stroked="false">
                <v:path arrowok="t"/>
                <v:fill type="solid"/>
              </v:shape>
            </v:group>
            <v:group style="position:absolute;left:2391;top:595;width:10;height:20" coordorigin="2391,595" coordsize="10,20">
              <v:shape style="position:absolute;left:2391;top:595;width:10;height:20" coordorigin="2391,595" coordsize="10,20" path="m2391,614l2401,614,2401,595,2391,595,2391,614xe" filled="true" fillcolor="#000000" stroked="false">
                <v:path arrowok="t"/>
                <v:fill type="solid"/>
              </v:shape>
            </v:group>
            <v:group style="position:absolute;left:2391;top:614;width:10;height:20" coordorigin="2391,614" coordsize="10,20">
              <v:shape style="position:absolute;left:2391;top:614;width:10;height:20" coordorigin="2391,614" coordsize="10,20" path="m2391,634l2401,634,2401,614,2391,614,2391,634xe" filled="true" fillcolor="#000000" stroked="false">
                <v:path arrowok="t"/>
                <v:fill type="solid"/>
              </v:shape>
            </v:group>
            <v:group style="position:absolute;left:2391;top:634;width:10;height:20" coordorigin="2391,634" coordsize="10,20">
              <v:shape style="position:absolute;left:2391;top:634;width:10;height:20" coordorigin="2391,634" coordsize="10,20" path="m2391,653l2401,653,2401,634,2391,634,2391,653xe" filled="true" fillcolor="#000000" stroked="false">
                <v:path arrowok="t"/>
                <v:fill type="solid"/>
              </v:shape>
            </v:group>
            <v:group style="position:absolute;left:2391;top:653;width:10;height:20" coordorigin="2391,653" coordsize="10,20">
              <v:shape style="position:absolute;left:2391;top:653;width:10;height:20" coordorigin="2391,653" coordsize="10,20" path="m2391,672l2401,672,2401,653,2391,653,2391,672xe" filled="true" fillcolor="#000000" stroked="false">
                <v:path arrowok="t"/>
                <v:fill type="solid"/>
              </v:shape>
            </v:group>
            <v:group style="position:absolute;left:2391;top:672;width:10;height:20" coordorigin="2391,672" coordsize="10,20">
              <v:shape style="position:absolute;left:2391;top:672;width:10;height:20" coordorigin="2391,672" coordsize="10,20" path="m2391,691l2401,691,2401,672,2391,672,2391,691xe" filled="true" fillcolor="#000000" stroked="false">
                <v:path arrowok="t"/>
                <v:fill type="solid"/>
              </v:shape>
            </v:group>
            <v:group style="position:absolute;left:2391;top:691;width:10;height:20" coordorigin="2391,691" coordsize="10,20">
              <v:shape style="position:absolute;left:2391;top:691;width:10;height:20" coordorigin="2391,691" coordsize="10,20" path="m2391,710l2401,710,2401,691,2391,691,2391,710xe" filled="true" fillcolor="#000000" stroked="false">
                <v:path arrowok="t"/>
                <v:fill type="solid"/>
              </v:shape>
            </v:group>
            <v:group style="position:absolute;left:2391;top:710;width:10;height:20" coordorigin="2391,710" coordsize="10,20">
              <v:shape style="position:absolute;left:2391;top:710;width:10;height:20" coordorigin="2391,710" coordsize="10,20" path="m2391,730l2401,730,2401,710,2391,710,2391,730xe" filled="true" fillcolor="#000000" stroked="false">
                <v:path arrowok="t"/>
                <v:fill type="solid"/>
              </v:shape>
            </v:group>
            <v:group style="position:absolute;left:2391;top:730;width:10;height:20" coordorigin="2391,730" coordsize="10,20">
              <v:shape style="position:absolute;left:2391;top:730;width:10;height:20" coordorigin="2391,730" coordsize="10,20" path="m2391,749l2401,749,2401,730,2391,730,2391,749xe" filled="true" fillcolor="#000000" stroked="false">
                <v:path arrowok="t"/>
                <v:fill type="solid"/>
              </v:shape>
            </v:group>
            <v:group style="position:absolute;left:3317;top:442;width:10;height:20" coordorigin="3317,442" coordsize="10,20">
              <v:shape style="position:absolute;left:3317;top:442;width:10;height:20" coordorigin="3317,442" coordsize="10,20" path="m3317,461l3327,461,3327,442,3317,442,3317,461xe" filled="true" fillcolor="#000000" stroked="false">
                <v:path arrowok="t"/>
                <v:fill type="solid"/>
              </v:shape>
            </v:group>
            <v:group style="position:absolute;left:3317;top:461;width:10;height:20" coordorigin="3317,461" coordsize="10,20">
              <v:shape style="position:absolute;left:3317;top:461;width:10;height:20" coordorigin="3317,461" coordsize="10,20" path="m3317,480l3327,480,3327,461,3317,461,3317,480xe" filled="true" fillcolor="#000000" stroked="false">
                <v:path arrowok="t"/>
                <v:fill type="solid"/>
              </v:shape>
            </v:group>
            <v:group style="position:absolute;left:3317;top:480;width:10;height:20" coordorigin="3317,480" coordsize="10,20">
              <v:shape style="position:absolute;left:3317;top:480;width:10;height:20" coordorigin="3317,480" coordsize="10,20" path="m3317,499l3327,499,3327,480,3317,480,3317,499xe" filled="true" fillcolor="#000000" stroked="false">
                <v:path arrowok="t"/>
                <v:fill type="solid"/>
              </v:shape>
            </v:group>
            <v:group style="position:absolute;left:3317;top:499;width:10;height:20" coordorigin="3317,499" coordsize="10,20">
              <v:shape style="position:absolute;left:3317;top:499;width:10;height:20" coordorigin="3317,499" coordsize="10,20" path="m3317,518l3327,518,3327,499,3317,499,3317,518xe" filled="true" fillcolor="#000000" stroked="false">
                <v:path arrowok="t"/>
                <v:fill type="solid"/>
              </v:shape>
            </v:group>
            <v:group style="position:absolute;left:3317;top:518;width:10;height:20" coordorigin="3317,518" coordsize="10,20">
              <v:shape style="position:absolute;left:3317;top:518;width:10;height:20" coordorigin="3317,518" coordsize="10,20" path="m3317,538l3327,538,3327,518,3317,518,3317,538xe" filled="true" fillcolor="#000000" stroked="false">
                <v:path arrowok="t"/>
                <v:fill type="solid"/>
              </v:shape>
            </v:group>
            <v:group style="position:absolute;left:3317;top:538;width:10;height:20" coordorigin="3317,538" coordsize="10,20">
              <v:shape style="position:absolute;left:3317;top:538;width:10;height:20" coordorigin="3317,538" coordsize="10,20" path="m3317,557l3327,557,3327,538,3317,538,3317,557xe" filled="true" fillcolor="#000000" stroked="false">
                <v:path arrowok="t"/>
                <v:fill type="solid"/>
              </v:shape>
            </v:group>
            <v:group style="position:absolute;left:3317;top:557;width:10;height:20" coordorigin="3317,557" coordsize="10,20">
              <v:shape style="position:absolute;left:3317;top:557;width:10;height:20" coordorigin="3317,557" coordsize="10,20" path="m3317,576l3327,576,3327,557,3317,557,3317,576xe" filled="true" fillcolor="#000000" stroked="false">
                <v:path arrowok="t"/>
                <v:fill type="solid"/>
              </v:shape>
            </v:group>
            <v:group style="position:absolute;left:3317;top:576;width:10;height:20" coordorigin="3317,576" coordsize="10,20">
              <v:shape style="position:absolute;left:3317;top:576;width:10;height:20" coordorigin="3317,576" coordsize="10,20" path="m3317,595l3327,595,3327,576,3317,576,3317,595xe" filled="true" fillcolor="#000000" stroked="false">
                <v:path arrowok="t"/>
                <v:fill type="solid"/>
              </v:shape>
            </v:group>
            <v:group style="position:absolute;left:3317;top:595;width:10;height:20" coordorigin="3317,595" coordsize="10,20">
              <v:shape style="position:absolute;left:3317;top:595;width:10;height:20" coordorigin="3317,595" coordsize="10,20" path="m3317,614l3327,614,3327,595,3317,595,3317,614xe" filled="true" fillcolor="#000000" stroked="false">
                <v:path arrowok="t"/>
                <v:fill type="solid"/>
              </v:shape>
            </v:group>
            <v:group style="position:absolute;left:3317;top:614;width:10;height:20" coordorigin="3317,614" coordsize="10,20">
              <v:shape style="position:absolute;left:3317;top:614;width:10;height:20" coordorigin="3317,614" coordsize="10,20" path="m3317,634l3327,634,3327,614,3317,614,3317,634xe" filled="true" fillcolor="#000000" stroked="false">
                <v:path arrowok="t"/>
                <v:fill type="solid"/>
              </v:shape>
            </v:group>
            <v:group style="position:absolute;left:3317;top:634;width:10;height:20" coordorigin="3317,634" coordsize="10,20">
              <v:shape style="position:absolute;left:3317;top:634;width:10;height:20" coordorigin="3317,634" coordsize="10,20" path="m3317,653l3327,653,3327,634,3317,634,3317,653xe" filled="true" fillcolor="#000000" stroked="false">
                <v:path arrowok="t"/>
                <v:fill type="solid"/>
              </v:shape>
            </v:group>
            <v:group style="position:absolute;left:3317;top:653;width:10;height:20" coordorigin="3317,653" coordsize="10,20">
              <v:shape style="position:absolute;left:3317;top:653;width:10;height:20" coordorigin="3317,653" coordsize="10,20" path="m3317,672l3327,672,3327,653,3317,653,3317,672xe" filled="true" fillcolor="#000000" stroked="false">
                <v:path arrowok="t"/>
                <v:fill type="solid"/>
              </v:shape>
            </v:group>
            <v:group style="position:absolute;left:3317;top:672;width:10;height:20" coordorigin="3317,672" coordsize="10,20">
              <v:shape style="position:absolute;left:3317;top:672;width:10;height:20" coordorigin="3317,672" coordsize="10,20" path="m3317,691l3327,691,3327,672,3317,672,3317,691xe" filled="true" fillcolor="#000000" stroked="false">
                <v:path arrowok="t"/>
                <v:fill type="solid"/>
              </v:shape>
            </v:group>
            <v:group style="position:absolute;left:3317;top:691;width:10;height:20" coordorigin="3317,691" coordsize="10,20">
              <v:shape style="position:absolute;left:3317;top:691;width:10;height:20" coordorigin="3317,691" coordsize="10,20" path="m3317,710l3327,710,3327,691,3317,691,3317,710xe" filled="true" fillcolor="#000000" stroked="false">
                <v:path arrowok="t"/>
                <v:fill type="solid"/>
              </v:shape>
            </v:group>
            <v:group style="position:absolute;left:3317;top:710;width:10;height:20" coordorigin="3317,710" coordsize="10,20">
              <v:shape style="position:absolute;left:3317;top:710;width:10;height:20" coordorigin="3317,710" coordsize="10,20" path="m3317,730l3327,730,3327,710,3317,710,3317,730xe" filled="true" fillcolor="#000000" stroked="false">
                <v:path arrowok="t"/>
                <v:fill type="solid"/>
              </v:shape>
            </v:group>
            <v:group style="position:absolute;left:3317;top:730;width:10;height:20" coordorigin="3317,730" coordsize="10,20">
              <v:shape style="position:absolute;left:3317;top:730;width:10;height:20" coordorigin="3317,730" coordsize="10,20" path="m3317,749l3327,749,3327,730,3317,730,3317,749xe" filled="true" fillcolor="#000000" stroked="false">
                <v:path arrowok="t"/>
                <v:fill type="solid"/>
              </v:shape>
            </v:group>
            <v:group style="position:absolute;left:3317;top:749;width:10;height:20" coordorigin="3317,749" coordsize="10,20">
              <v:shape style="position:absolute;left:3317;top:749;width:10;height:20" coordorigin="3317,749" coordsize="10,20" path="m3317,768l3327,768,3327,749,3317,749,3317,768xe" filled="true" fillcolor="#000000" stroked="false">
                <v:path arrowok="t"/>
                <v:fill type="solid"/>
              </v:shape>
            </v:group>
            <v:group style="position:absolute;left:3317;top:768;width:10;height:20" coordorigin="3317,768" coordsize="10,20">
              <v:shape style="position:absolute;left:3317;top:768;width:10;height:20" coordorigin="3317,768" coordsize="10,20" path="m3317,787l3327,787,3327,768,3317,768,3317,787xe" filled="true" fillcolor="#000000" stroked="false">
                <v:path arrowok="t"/>
                <v:fill type="solid"/>
              </v:shape>
            </v:group>
            <v:group style="position:absolute;left:3317;top:787;width:10;height:20" coordorigin="3317,787" coordsize="10,20">
              <v:shape style="position:absolute;left:3317;top:787;width:10;height:20" coordorigin="3317,787" coordsize="10,20" path="m3317,806l3327,806,3327,787,3317,787,3317,806xe" filled="true" fillcolor="#000000" stroked="false">
                <v:path arrowok="t"/>
                <v:fill type="solid"/>
              </v:shape>
            </v:group>
            <v:group style="position:absolute;left:3317;top:806;width:10;height:20" coordorigin="3317,806" coordsize="10,20">
              <v:shape style="position:absolute;left:3317;top:806;width:10;height:20" coordorigin="3317,806" coordsize="10,20" path="m3317,826l3327,826,3327,806,3317,806,3317,826xe" filled="true" fillcolor="#000000" stroked="false">
                <v:path arrowok="t"/>
                <v:fill type="solid"/>
              </v:shape>
            </v:group>
            <v:group style="position:absolute;left:3317;top:833;width:10;height:2" coordorigin="3317,833" coordsize="10,2">
              <v:shape style="position:absolute;left:3317;top:833;width:10;height:2" coordorigin="3317,833" coordsize="10,0" path="m3317,833l3327,833e" filled="false" stroked="true" strokeweight=".72003pt" strokecolor="#000000">
                <v:path arrowok="t"/>
              </v:shape>
            </v:group>
            <v:group style="position:absolute;left:4662;top:442;width:10;height:20" coordorigin="4662,442" coordsize="10,20">
              <v:shape style="position:absolute;left:4662;top:442;width:10;height:20" coordorigin="4662,442" coordsize="10,20" path="m4662,461l4671,461,4671,442,4662,442,4662,461xe" filled="true" fillcolor="#000000" stroked="false">
                <v:path arrowok="t"/>
                <v:fill type="solid"/>
              </v:shape>
            </v:group>
            <v:group style="position:absolute;left:4662;top:461;width:10;height:20" coordorigin="4662,461" coordsize="10,20">
              <v:shape style="position:absolute;left:4662;top:461;width:10;height:20" coordorigin="4662,461" coordsize="10,20" path="m4662,480l4671,480,4671,461,4662,461,4662,480xe" filled="true" fillcolor="#000000" stroked="false">
                <v:path arrowok="t"/>
                <v:fill type="solid"/>
              </v:shape>
            </v:group>
            <v:group style="position:absolute;left:4662;top:480;width:10;height:20" coordorigin="4662,480" coordsize="10,20">
              <v:shape style="position:absolute;left:4662;top:480;width:10;height:20" coordorigin="4662,480" coordsize="10,20" path="m4662,499l4671,499,4671,480,4662,480,4662,499xe" filled="true" fillcolor="#000000" stroked="false">
                <v:path arrowok="t"/>
                <v:fill type="solid"/>
              </v:shape>
            </v:group>
            <v:group style="position:absolute;left:4662;top:499;width:10;height:20" coordorigin="4662,499" coordsize="10,20">
              <v:shape style="position:absolute;left:4662;top:499;width:10;height:20" coordorigin="4662,499" coordsize="10,20" path="m4662,518l4671,518,4671,499,4662,499,4662,518xe" filled="true" fillcolor="#000000" stroked="false">
                <v:path arrowok="t"/>
                <v:fill type="solid"/>
              </v:shape>
            </v:group>
            <v:group style="position:absolute;left:4662;top:518;width:10;height:20" coordorigin="4662,518" coordsize="10,20">
              <v:shape style="position:absolute;left:4662;top:518;width:10;height:20" coordorigin="4662,518" coordsize="10,20" path="m4662,538l4671,538,4671,518,4662,518,4662,538xe" filled="true" fillcolor="#000000" stroked="false">
                <v:path arrowok="t"/>
                <v:fill type="solid"/>
              </v:shape>
            </v:group>
            <v:group style="position:absolute;left:4662;top:538;width:10;height:20" coordorigin="4662,538" coordsize="10,20">
              <v:shape style="position:absolute;left:4662;top:538;width:10;height:20" coordorigin="4662,538" coordsize="10,20" path="m4662,557l4671,557,4671,538,4662,538,4662,557xe" filled="true" fillcolor="#000000" stroked="false">
                <v:path arrowok="t"/>
                <v:fill type="solid"/>
              </v:shape>
            </v:group>
            <v:group style="position:absolute;left:4662;top:557;width:10;height:20" coordorigin="4662,557" coordsize="10,20">
              <v:shape style="position:absolute;left:4662;top:557;width:10;height:20" coordorigin="4662,557" coordsize="10,20" path="m4662,576l4671,576,4671,557,4662,557,4662,576xe" filled="true" fillcolor="#000000" stroked="false">
                <v:path arrowok="t"/>
                <v:fill type="solid"/>
              </v:shape>
            </v:group>
            <v:group style="position:absolute;left:4662;top:576;width:10;height:20" coordorigin="4662,576" coordsize="10,20">
              <v:shape style="position:absolute;left:4662;top:576;width:10;height:20" coordorigin="4662,576" coordsize="10,20" path="m4662,595l4671,595,4671,576,4662,576,4662,595xe" filled="true" fillcolor="#000000" stroked="false">
                <v:path arrowok="t"/>
                <v:fill type="solid"/>
              </v:shape>
            </v:group>
            <v:group style="position:absolute;left:4662;top:595;width:10;height:20" coordorigin="4662,595" coordsize="10,20">
              <v:shape style="position:absolute;left:4662;top:595;width:10;height:20" coordorigin="4662,595" coordsize="10,20" path="m4662,614l4671,614,4671,595,4662,595,4662,614xe" filled="true" fillcolor="#000000" stroked="false">
                <v:path arrowok="t"/>
                <v:fill type="solid"/>
              </v:shape>
            </v:group>
            <v:group style="position:absolute;left:4662;top:614;width:10;height:20" coordorigin="4662,614" coordsize="10,20">
              <v:shape style="position:absolute;left:4662;top:614;width:10;height:20" coordorigin="4662,614" coordsize="10,20" path="m4662,634l4671,634,4671,614,4662,614,4662,634xe" filled="true" fillcolor="#000000" stroked="false">
                <v:path arrowok="t"/>
                <v:fill type="solid"/>
              </v:shape>
            </v:group>
            <v:group style="position:absolute;left:4662;top:634;width:10;height:20" coordorigin="4662,634" coordsize="10,20">
              <v:shape style="position:absolute;left:4662;top:634;width:10;height:20" coordorigin="4662,634" coordsize="10,20" path="m4662,653l4671,653,4671,634,4662,634,4662,653xe" filled="true" fillcolor="#000000" stroked="false">
                <v:path arrowok="t"/>
                <v:fill type="solid"/>
              </v:shape>
            </v:group>
            <v:group style="position:absolute;left:4662;top:653;width:10;height:20" coordorigin="4662,653" coordsize="10,20">
              <v:shape style="position:absolute;left:4662;top:653;width:10;height:20" coordorigin="4662,653" coordsize="10,20" path="m4662,672l4671,672,4671,653,4662,653,4662,672xe" filled="true" fillcolor="#000000" stroked="false">
                <v:path arrowok="t"/>
                <v:fill type="solid"/>
              </v:shape>
            </v:group>
            <v:group style="position:absolute;left:4662;top:672;width:10;height:20" coordorigin="4662,672" coordsize="10,20">
              <v:shape style="position:absolute;left:4662;top:672;width:10;height:20" coordorigin="4662,672" coordsize="10,20" path="m4662,691l4671,691,4671,672,4662,672,4662,691xe" filled="true" fillcolor="#000000" stroked="false">
                <v:path arrowok="t"/>
                <v:fill type="solid"/>
              </v:shape>
            </v:group>
            <v:group style="position:absolute;left:4662;top:691;width:10;height:20" coordorigin="4662,691" coordsize="10,20">
              <v:shape style="position:absolute;left:4662;top:691;width:10;height:20" coordorigin="4662,691" coordsize="10,20" path="m4662,710l4671,710,4671,691,4662,691,4662,710xe" filled="true" fillcolor="#000000" stroked="false">
                <v:path arrowok="t"/>
                <v:fill type="solid"/>
              </v:shape>
            </v:group>
            <v:group style="position:absolute;left:4662;top:710;width:10;height:20" coordorigin="4662,710" coordsize="10,20">
              <v:shape style="position:absolute;left:4662;top:710;width:10;height:20" coordorigin="4662,710" coordsize="10,20" path="m4662,730l4671,730,4671,710,4662,710,4662,730xe" filled="true" fillcolor="#000000" stroked="false">
                <v:path arrowok="t"/>
                <v:fill type="solid"/>
              </v:shape>
            </v:group>
            <v:group style="position:absolute;left:4662;top:730;width:10;height:20" coordorigin="4662,730" coordsize="10,20">
              <v:shape style="position:absolute;left:4662;top:730;width:10;height:20" coordorigin="4662,730" coordsize="10,20" path="m4662,749l4671,749,4671,730,4662,730,4662,749xe" filled="true" fillcolor="#000000" stroked="false">
                <v:path arrowok="t"/>
                <v:fill type="solid"/>
              </v:shape>
            </v:group>
            <v:group style="position:absolute;left:4662;top:749;width:10;height:20" coordorigin="4662,749" coordsize="10,20">
              <v:shape style="position:absolute;left:4662;top:749;width:10;height:20" coordorigin="4662,749" coordsize="10,20" path="m4662,768l4671,768,4671,749,4662,749,4662,768xe" filled="true" fillcolor="#000000" stroked="false">
                <v:path arrowok="t"/>
                <v:fill type="solid"/>
              </v:shape>
            </v:group>
            <v:group style="position:absolute;left:4662;top:768;width:10;height:20" coordorigin="4662,768" coordsize="10,20">
              <v:shape style="position:absolute;left:4662;top:768;width:10;height:20" coordorigin="4662,768" coordsize="10,20" path="m4662,787l4671,787,4671,768,4662,768,4662,787xe" filled="true" fillcolor="#000000" stroked="false">
                <v:path arrowok="t"/>
                <v:fill type="solid"/>
              </v:shape>
            </v:group>
            <v:group style="position:absolute;left:4662;top:787;width:10;height:20" coordorigin="4662,787" coordsize="10,20">
              <v:shape style="position:absolute;left:4662;top:787;width:10;height:20" coordorigin="4662,787" coordsize="10,20" path="m4662,806l4671,806,4671,787,4662,787,4662,806xe" filled="true" fillcolor="#000000" stroked="false">
                <v:path arrowok="t"/>
                <v:fill type="solid"/>
              </v:shape>
            </v:group>
            <v:group style="position:absolute;left:4662;top:806;width:10;height:20" coordorigin="4662,806" coordsize="10,20">
              <v:shape style="position:absolute;left:4662;top:806;width:10;height:20" coordorigin="4662,806" coordsize="10,20" path="m4662,826l4671,826,4671,806,4662,806,4662,826xe" filled="true" fillcolor="#000000" stroked="false">
                <v:path arrowok="t"/>
                <v:fill type="solid"/>
              </v:shape>
            </v:group>
            <v:group style="position:absolute;left:4662;top:833;width:10;height:2" coordorigin="4662,833" coordsize="10,2">
              <v:shape style="position:absolute;left:4662;top:833;width:10;height:2" coordorigin="4662,833" coordsize="10,0" path="m4662,833l4671,833e" filled="false" stroked="true" strokeweight=".72003pt" strokecolor="#000000">
                <v:path arrowok="t"/>
              </v:shape>
            </v:group>
            <v:group style="position:absolute;left:5823;top:442;width:10;height:20" coordorigin="5823,442" coordsize="10,20">
              <v:shape style="position:absolute;left:5823;top:442;width:10;height:20" coordorigin="5823,442" coordsize="10,20" path="m5823,461l5833,461,5833,442,5823,442,5823,461xe" filled="true" fillcolor="#000000" stroked="false">
                <v:path arrowok="t"/>
                <v:fill type="solid"/>
              </v:shape>
            </v:group>
            <v:group style="position:absolute;left:5823;top:461;width:10;height:20" coordorigin="5823,461" coordsize="10,20">
              <v:shape style="position:absolute;left:5823;top:461;width:10;height:20" coordorigin="5823,461" coordsize="10,20" path="m5823,480l5833,480,5833,461,5823,461,5823,480xe" filled="true" fillcolor="#000000" stroked="false">
                <v:path arrowok="t"/>
                <v:fill type="solid"/>
              </v:shape>
            </v:group>
            <v:group style="position:absolute;left:5823;top:480;width:10;height:20" coordorigin="5823,480" coordsize="10,20">
              <v:shape style="position:absolute;left:5823;top:480;width:10;height:20" coordorigin="5823,480" coordsize="10,20" path="m5823,499l5833,499,5833,480,5823,480,5823,499xe" filled="true" fillcolor="#000000" stroked="false">
                <v:path arrowok="t"/>
                <v:fill type="solid"/>
              </v:shape>
            </v:group>
            <v:group style="position:absolute;left:5823;top:499;width:10;height:20" coordorigin="5823,499" coordsize="10,20">
              <v:shape style="position:absolute;left:5823;top:499;width:10;height:20" coordorigin="5823,499" coordsize="10,20" path="m5823,518l5833,518,5833,499,5823,499,5823,518xe" filled="true" fillcolor="#000000" stroked="false">
                <v:path arrowok="t"/>
                <v:fill type="solid"/>
              </v:shape>
            </v:group>
            <v:group style="position:absolute;left:5823;top:518;width:10;height:20" coordorigin="5823,518" coordsize="10,20">
              <v:shape style="position:absolute;left:5823;top:518;width:10;height:20" coordorigin="5823,518" coordsize="10,20" path="m5823,538l5833,538,5833,518,5823,518,5823,538xe" filled="true" fillcolor="#000000" stroked="false">
                <v:path arrowok="t"/>
                <v:fill type="solid"/>
              </v:shape>
            </v:group>
            <v:group style="position:absolute;left:5823;top:538;width:10;height:20" coordorigin="5823,538" coordsize="10,20">
              <v:shape style="position:absolute;left:5823;top:538;width:10;height:20" coordorigin="5823,538" coordsize="10,20" path="m5823,557l5833,557,5833,538,5823,538,5823,557xe" filled="true" fillcolor="#000000" stroked="false">
                <v:path arrowok="t"/>
                <v:fill type="solid"/>
              </v:shape>
            </v:group>
            <v:group style="position:absolute;left:5823;top:557;width:10;height:20" coordorigin="5823,557" coordsize="10,20">
              <v:shape style="position:absolute;left:5823;top:557;width:10;height:20" coordorigin="5823,557" coordsize="10,20" path="m5823,576l5833,576,5833,557,5823,557,5823,576xe" filled="true" fillcolor="#000000" stroked="false">
                <v:path arrowok="t"/>
                <v:fill type="solid"/>
              </v:shape>
            </v:group>
            <v:group style="position:absolute;left:5823;top:576;width:10;height:20" coordorigin="5823,576" coordsize="10,20">
              <v:shape style="position:absolute;left:5823;top:576;width:10;height:20" coordorigin="5823,576" coordsize="10,20" path="m5823,595l5833,595,5833,576,5823,576,5823,595xe" filled="true" fillcolor="#000000" stroked="false">
                <v:path arrowok="t"/>
                <v:fill type="solid"/>
              </v:shape>
            </v:group>
            <v:group style="position:absolute;left:5823;top:595;width:10;height:20" coordorigin="5823,595" coordsize="10,20">
              <v:shape style="position:absolute;left:5823;top:595;width:10;height:20" coordorigin="5823,595" coordsize="10,20" path="m5823,614l5833,614,5833,595,5823,595,5823,614xe" filled="true" fillcolor="#000000" stroked="false">
                <v:path arrowok="t"/>
                <v:fill type="solid"/>
              </v:shape>
            </v:group>
            <v:group style="position:absolute;left:5823;top:614;width:10;height:20" coordorigin="5823,614" coordsize="10,20">
              <v:shape style="position:absolute;left:5823;top:614;width:10;height:20" coordorigin="5823,614" coordsize="10,20" path="m5823,634l5833,634,5833,614,5823,614,5823,634xe" filled="true" fillcolor="#000000" stroked="false">
                <v:path arrowok="t"/>
                <v:fill type="solid"/>
              </v:shape>
            </v:group>
            <v:group style="position:absolute;left:5823;top:634;width:10;height:20" coordorigin="5823,634" coordsize="10,20">
              <v:shape style="position:absolute;left:5823;top:634;width:10;height:20" coordorigin="5823,634" coordsize="10,20" path="m5823,653l5833,653,5833,634,5823,634,5823,653xe" filled="true" fillcolor="#000000" stroked="false">
                <v:path arrowok="t"/>
                <v:fill type="solid"/>
              </v:shape>
            </v:group>
            <v:group style="position:absolute;left:5823;top:653;width:10;height:20" coordorigin="5823,653" coordsize="10,20">
              <v:shape style="position:absolute;left:5823;top:653;width:10;height:20" coordorigin="5823,653" coordsize="10,20" path="m5823,672l5833,672,5833,653,5823,653,5823,672xe" filled="true" fillcolor="#000000" stroked="false">
                <v:path arrowok="t"/>
                <v:fill type="solid"/>
              </v:shape>
            </v:group>
            <v:group style="position:absolute;left:5823;top:672;width:10;height:20" coordorigin="5823,672" coordsize="10,20">
              <v:shape style="position:absolute;left:5823;top:672;width:10;height:20" coordorigin="5823,672" coordsize="10,20" path="m5823,691l5833,691,5833,672,5823,672,5823,691xe" filled="true" fillcolor="#000000" stroked="false">
                <v:path arrowok="t"/>
                <v:fill type="solid"/>
              </v:shape>
            </v:group>
            <v:group style="position:absolute;left:5823;top:691;width:10;height:20" coordorigin="5823,691" coordsize="10,20">
              <v:shape style="position:absolute;left:5823;top:691;width:10;height:20" coordorigin="5823,691" coordsize="10,20" path="m5823,710l5833,710,5833,691,5823,691,5823,710xe" filled="true" fillcolor="#000000" stroked="false">
                <v:path arrowok="t"/>
                <v:fill type="solid"/>
              </v:shape>
            </v:group>
            <v:group style="position:absolute;left:5823;top:710;width:10;height:20" coordorigin="5823,710" coordsize="10,20">
              <v:shape style="position:absolute;left:5823;top:710;width:10;height:20" coordorigin="5823,710" coordsize="10,20" path="m5823,730l5833,730,5833,710,5823,710,5823,730xe" filled="true" fillcolor="#000000" stroked="false">
                <v:path arrowok="t"/>
                <v:fill type="solid"/>
              </v:shape>
            </v:group>
            <v:group style="position:absolute;left:5823;top:730;width:10;height:20" coordorigin="5823,730" coordsize="10,20">
              <v:shape style="position:absolute;left:5823;top:730;width:10;height:20" coordorigin="5823,730" coordsize="10,20" path="m5823,749l5833,749,5833,730,5823,730,5823,749xe" filled="true" fillcolor="#000000" stroked="false">
                <v:path arrowok="t"/>
                <v:fill type="solid"/>
              </v:shape>
            </v:group>
            <v:group style="position:absolute;left:5823;top:749;width:10;height:20" coordorigin="5823,749" coordsize="10,20">
              <v:shape style="position:absolute;left:5823;top:749;width:10;height:20" coordorigin="5823,749" coordsize="10,20" path="m5823,768l5833,768,5833,749,5823,749,5823,768xe" filled="true" fillcolor="#000000" stroked="false">
                <v:path arrowok="t"/>
                <v:fill type="solid"/>
              </v:shape>
            </v:group>
            <v:group style="position:absolute;left:5823;top:768;width:10;height:20" coordorigin="5823,768" coordsize="10,20">
              <v:shape style="position:absolute;left:5823;top:768;width:10;height:20" coordorigin="5823,768" coordsize="10,20" path="m5823,787l5833,787,5833,768,5823,768,5823,787xe" filled="true" fillcolor="#000000" stroked="false">
                <v:path arrowok="t"/>
                <v:fill type="solid"/>
              </v:shape>
            </v:group>
            <v:group style="position:absolute;left:5823;top:787;width:10;height:20" coordorigin="5823,787" coordsize="10,20">
              <v:shape style="position:absolute;left:5823;top:787;width:10;height:20" coordorigin="5823,787" coordsize="10,20" path="m5823,806l5833,806,5833,787,5823,787,5823,806xe" filled="true" fillcolor="#000000" stroked="false">
                <v:path arrowok="t"/>
                <v:fill type="solid"/>
              </v:shape>
            </v:group>
            <v:group style="position:absolute;left:5823;top:806;width:10;height:20" coordorigin="5823,806" coordsize="10,20">
              <v:shape style="position:absolute;left:5823;top:806;width:10;height:20" coordorigin="5823,806" coordsize="10,20" path="m5823,826l5833,826,5833,806,5823,806,5823,826xe" filled="true" fillcolor="#000000" stroked="false">
                <v:path arrowok="t"/>
                <v:fill type="solid"/>
              </v:shape>
            </v:group>
            <v:group style="position:absolute;left:5823;top:833;width:10;height:2" coordorigin="5823,833" coordsize="10,2">
              <v:shape style="position:absolute;left:5823;top:833;width:10;height:2" coordorigin="5823,833" coordsize="10,0" path="m5823,833l5833,833e" filled="false" stroked="true" strokeweight=".72003pt" strokecolor="#000000">
                <v:path arrowok="t"/>
              </v:shape>
            </v:group>
            <v:group style="position:absolute;left:6650;top:442;width:10;height:20" coordorigin="6650,442" coordsize="10,20">
              <v:shape style="position:absolute;left:6650;top:442;width:10;height:20" coordorigin="6650,442" coordsize="10,20" path="m6650,461l6659,461,6659,442,6650,442,6650,461xe" filled="true" fillcolor="#000000" stroked="false">
                <v:path arrowok="t"/>
                <v:fill type="solid"/>
              </v:shape>
            </v:group>
            <v:group style="position:absolute;left:6650;top:461;width:10;height:20" coordorigin="6650,461" coordsize="10,20">
              <v:shape style="position:absolute;left:6650;top:461;width:10;height:20" coordorigin="6650,461" coordsize="10,20" path="m6650,480l6659,480,6659,461,6650,461,6650,480xe" filled="true" fillcolor="#000000" stroked="false">
                <v:path arrowok="t"/>
                <v:fill type="solid"/>
              </v:shape>
            </v:group>
            <v:group style="position:absolute;left:6650;top:480;width:10;height:20" coordorigin="6650,480" coordsize="10,20">
              <v:shape style="position:absolute;left:6650;top:480;width:10;height:20" coordorigin="6650,480" coordsize="10,20" path="m6650,499l6659,499,6659,480,6650,480,6650,499xe" filled="true" fillcolor="#000000" stroked="false">
                <v:path arrowok="t"/>
                <v:fill type="solid"/>
              </v:shape>
            </v:group>
            <v:group style="position:absolute;left:6650;top:499;width:10;height:20" coordorigin="6650,499" coordsize="10,20">
              <v:shape style="position:absolute;left:6650;top:499;width:10;height:20" coordorigin="6650,499" coordsize="10,20" path="m6650,518l6659,518,6659,499,6650,499,6650,518xe" filled="true" fillcolor="#000000" stroked="false">
                <v:path arrowok="t"/>
                <v:fill type="solid"/>
              </v:shape>
            </v:group>
            <v:group style="position:absolute;left:6650;top:518;width:10;height:20" coordorigin="6650,518" coordsize="10,20">
              <v:shape style="position:absolute;left:6650;top:518;width:10;height:20" coordorigin="6650,518" coordsize="10,20" path="m6650,538l6659,538,6659,518,6650,518,6650,538xe" filled="true" fillcolor="#000000" stroked="false">
                <v:path arrowok="t"/>
                <v:fill type="solid"/>
              </v:shape>
            </v:group>
            <v:group style="position:absolute;left:6650;top:538;width:10;height:20" coordorigin="6650,538" coordsize="10,20">
              <v:shape style="position:absolute;left:6650;top:538;width:10;height:20" coordorigin="6650,538" coordsize="10,20" path="m6650,557l6659,557,6659,538,6650,538,6650,557xe" filled="true" fillcolor="#000000" stroked="false">
                <v:path arrowok="t"/>
                <v:fill type="solid"/>
              </v:shape>
            </v:group>
            <v:group style="position:absolute;left:6650;top:557;width:10;height:20" coordorigin="6650,557" coordsize="10,20">
              <v:shape style="position:absolute;left:6650;top:557;width:10;height:20" coordorigin="6650,557" coordsize="10,20" path="m6650,576l6659,576,6659,557,6650,557,6650,576xe" filled="true" fillcolor="#000000" stroked="false">
                <v:path arrowok="t"/>
                <v:fill type="solid"/>
              </v:shape>
            </v:group>
            <v:group style="position:absolute;left:6650;top:576;width:10;height:20" coordorigin="6650,576" coordsize="10,20">
              <v:shape style="position:absolute;left:6650;top:576;width:10;height:20" coordorigin="6650,576" coordsize="10,20" path="m6650,595l6659,595,6659,576,6650,576,6650,595xe" filled="true" fillcolor="#000000" stroked="false">
                <v:path arrowok="t"/>
                <v:fill type="solid"/>
              </v:shape>
            </v:group>
            <v:group style="position:absolute;left:6650;top:595;width:10;height:20" coordorigin="6650,595" coordsize="10,20">
              <v:shape style="position:absolute;left:6650;top:595;width:10;height:20" coordorigin="6650,595" coordsize="10,20" path="m6650,614l6659,614,6659,595,6650,595,6650,614xe" filled="true" fillcolor="#000000" stroked="false">
                <v:path arrowok="t"/>
                <v:fill type="solid"/>
              </v:shape>
            </v:group>
            <v:group style="position:absolute;left:6650;top:614;width:10;height:20" coordorigin="6650,614" coordsize="10,20">
              <v:shape style="position:absolute;left:6650;top:614;width:10;height:20" coordorigin="6650,614" coordsize="10,20" path="m6650,634l6659,634,6659,614,6650,614,6650,634xe" filled="true" fillcolor="#000000" stroked="false">
                <v:path arrowok="t"/>
                <v:fill type="solid"/>
              </v:shape>
            </v:group>
            <v:group style="position:absolute;left:6650;top:634;width:10;height:20" coordorigin="6650,634" coordsize="10,20">
              <v:shape style="position:absolute;left:6650;top:634;width:10;height:20" coordorigin="6650,634" coordsize="10,20" path="m6650,653l6659,653,6659,634,6650,634,6650,653xe" filled="true" fillcolor="#000000" stroked="false">
                <v:path arrowok="t"/>
                <v:fill type="solid"/>
              </v:shape>
            </v:group>
            <v:group style="position:absolute;left:6650;top:653;width:10;height:20" coordorigin="6650,653" coordsize="10,20">
              <v:shape style="position:absolute;left:6650;top:653;width:10;height:20" coordorigin="6650,653" coordsize="10,20" path="m6650,672l6659,672,6659,653,6650,653,6650,672xe" filled="true" fillcolor="#000000" stroked="false">
                <v:path arrowok="t"/>
                <v:fill type="solid"/>
              </v:shape>
            </v:group>
            <v:group style="position:absolute;left:6650;top:672;width:10;height:20" coordorigin="6650,672" coordsize="10,20">
              <v:shape style="position:absolute;left:6650;top:672;width:10;height:20" coordorigin="6650,672" coordsize="10,20" path="m6650,691l6659,691,6659,672,6650,672,6650,691xe" filled="true" fillcolor="#000000" stroked="false">
                <v:path arrowok="t"/>
                <v:fill type="solid"/>
              </v:shape>
            </v:group>
            <v:group style="position:absolute;left:6650;top:691;width:10;height:20" coordorigin="6650,691" coordsize="10,20">
              <v:shape style="position:absolute;left:6650;top:691;width:10;height:20" coordorigin="6650,691" coordsize="10,20" path="m6650,710l6659,710,6659,691,6650,691,6650,710xe" filled="true" fillcolor="#000000" stroked="false">
                <v:path arrowok="t"/>
                <v:fill type="solid"/>
              </v:shape>
            </v:group>
            <v:group style="position:absolute;left:6650;top:710;width:10;height:20" coordorigin="6650,710" coordsize="10,20">
              <v:shape style="position:absolute;left:6650;top:710;width:10;height:20" coordorigin="6650,710" coordsize="10,20" path="m6650,730l6659,730,6659,710,6650,710,6650,730xe" filled="true" fillcolor="#000000" stroked="false">
                <v:path arrowok="t"/>
                <v:fill type="solid"/>
              </v:shape>
            </v:group>
            <v:group style="position:absolute;left:6650;top:730;width:10;height:20" coordorigin="6650,730" coordsize="10,20">
              <v:shape style="position:absolute;left:6650;top:730;width:10;height:20" coordorigin="6650,730" coordsize="10,20" path="m6650,749l6659,749,6659,730,6650,730,6650,749xe" filled="true" fillcolor="#000000" stroked="false">
                <v:path arrowok="t"/>
                <v:fill type="solid"/>
              </v:shape>
            </v:group>
            <v:group style="position:absolute;left:6650;top:749;width:10;height:20" coordorigin="6650,749" coordsize="10,20">
              <v:shape style="position:absolute;left:6650;top:749;width:10;height:20" coordorigin="6650,749" coordsize="10,20" path="m6650,768l6659,768,6659,749,6650,749,6650,768xe" filled="true" fillcolor="#000000" stroked="false">
                <v:path arrowok="t"/>
                <v:fill type="solid"/>
              </v:shape>
            </v:group>
            <v:group style="position:absolute;left:6650;top:768;width:10;height:20" coordorigin="6650,768" coordsize="10,20">
              <v:shape style="position:absolute;left:6650;top:768;width:10;height:20" coordorigin="6650,768" coordsize="10,20" path="m6650,787l6659,787,6659,768,6650,768,6650,787xe" filled="true" fillcolor="#000000" stroked="false">
                <v:path arrowok="t"/>
                <v:fill type="solid"/>
              </v:shape>
            </v:group>
            <v:group style="position:absolute;left:6650;top:787;width:10;height:20" coordorigin="6650,787" coordsize="10,20">
              <v:shape style="position:absolute;left:6650;top:787;width:10;height:20" coordorigin="6650,787" coordsize="10,20" path="m6650,806l6659,806,6659,787,6650,787,6650,806xe" filled="true" fillcolor="#000000" stroked="false">
                <v:path arrowok="t"/>
                <v:fill type="solid"/>
              </v:shape>
            </v:group>
            <v:group style="position:absolute;left:6650;top:806;width:10;height:20" coordorigin="6650,806" coordsize="10,20">
              <v:shape style="position:absolute;left:6650;top:806;width:10;height:20" coordorigin="6650,806" coordsize="10,20" path="m6650,826l6659,826,6659,806,6650,806,6650,826xe" filled="true" fillcolor="#000000" stroked="false">
                <v:path arrowok="t"/>
                <v:fill type="solid"/>
              </v:shape>
            </v:group>
            <v:group style="position:absolute;left:6650;top:833;width:10;height:2" coordorigin="6650,833" coordsize="10,2">
              <v:shape style="position:absolute;left:6650;top:833;width:10;height:2" coordorigin="6650,833" coordsize="10,0" path="m6650,833l6659,833e" filled="false" stroked="true" strokeweight=".72003pt" strokecolor="#000000">
                <v:path arrowok="t"/>
              </v:shape>
              <v:shape style="position:absolute;left:29;top:749;width:2381;height:101" type="#_x0000_t75" stroked="false">
                <v:imagedata r:id="rId160" o:title=""/>
              </v:shape>
              <v:shape style="position:absolute;left:2386;top:840;width:931;height:10" type="#_x0000_t75" stroked="false">
                <v:imagedata r:id="rId161" o:title=""/>
              </v:shape>
              <v:shape style="position:absolute;left:3313;top:840;width:1349;height:10" type="#_x0000_t75" stroked="false">
                <v:imagedata r:id="rId162" o:title=""/>
              </v:shape>
              <v:shape style="position:absolute;left:4657;top:840;width:1993;height:10" type="#_x0000_t75" stroked="false">
                <v:imagedata r:id="rId163" o:title=""/>
              </v:shape>
              <v:shape style="position:absolute;left:6645;top:840;width:1363;height:10" type="#_x0000_t75" stroked="false">
                <v:imagedata r:id="rId164" o:title=""/>
              </v:shape>
            </v:group>
            <v:group style="position:absolute;left:1325;top:850;width:10;height:20" coordorigin="1325,850" coordsize="10,20">
              <v:shape style="position:absolute;left:1325;top:850;width:10;height:20" coordorigin="1325,850" coordsize="10,20" path="m1325,869l1334,869,1334,850,1325,850,1325,869xe" filled="true" fillcolor="#000000" stroked="false">
                <v:path arrowok="t"/>
                <v:fill type="solid"/>
              </v:shape>
            </v:group>
            <v:group style="position:absolute;left:1325;top:869;width:10;height:20" coordorigin="1325,869" coordsize="10,20">
              <v:shape style="position:absolute;left:1325;top:869;width:10;height:20" coordorigin="1325,869" coordsize="10,20" path="m1325,888l1334,888,1334,869,1325,869,1325,888xe" filled="true" fillcolor="#000000" stroked="false">
                <v:path arrowok="t"/>
                <v:fill type="solid"/>
              </v:shape>
            </v:group>
            <v:group style="position:absolute;left:1325;top:888;width:10;height:20" coordorigin="1325,888" coordsize="10,20">
              <v:shape style="position:absolute;left:1325;top:888;width:10;height:20" coordorigin="1325,888" coordsize="10,20" path="m1325,907l1334,907,1334,888,1325,888,1325,907xe" filled="true" fillcolor="#000000" stroked="false">
                <v:path arrowok="t"/>
                <v:fill type="solid"/>
              </v:shape>
            </v:group>
            <v:group style="position:absolute;left:1325;top:907;width:10;height:20" coordorigin="1325,907" coordsize="10,20">
              <v:shape style="position:absolute;left:1325;top:907;width:10;height:20" coordorigin="1325,907" coordsize="10,20" path="m1325,926l1334,926,1334,907,1325,907,1325,926xe" filled="true" fillcolor="#000000" stroked="false">
                <v:path arrowok="t"/>
                <v:fill type="solid"/>
              </v:shape>
            </v:group>
            <v:group style="position:absolute;left:1325;top:926;width:10;height:20" coordorigin="1325,926" coordsize="10,20">
              <v:shape style="position:absolute;left:1325;top:926;width:10;height:20" coordorigin="1325,926" coordsize="10,20" path="m1325,946l1334,946,1334,926,1325,926,1325,946xe" filled="true" fillcolor="#000000" stroked="false">
                <v:path arrowok="t"/>
                <v:fill type="solid"/>
              </v:shape>
            </v:group>
            <v:group style="position:absolute;left:1325;top:946;width:10;height:20" coordorigin="1325,946" coordsize="10,20">
              <v:shape style="position:absolute;left:1325;top:946;width:10;height:20" coordorigin="1325,946" coordsize="10,20" path="m1325,965l1334,965,1334,946,1325,946,1325,965xe" filled="true" fillcolor="#000000" stroked="false">
                <v:path arrowok="t"/>
                <v:fill type="solid"/>
              </v:shape>
            </v:group>
            <v:group style="position:absolute;left:1325;top:965;width:10;height:20" coordorigin="1325,965" coordsize="10,20">
              <v:shape style="position:absolute;left:1325;top:965;width:10;height:20" coordorigin="1325,965" coordsize="10,20" path="m1325,984l1334,984,1334,965,1325,965,1325,984xe" filled="true" fillcolor="#000000" stroked="false">
                <v:path arrowok="t"/>
                <v:fill type="solid"/>
              </v:shape>
            </v:group>
            <v:group style="position:absolute;left:1325;top:984;width:10;height:20" coordorigin="1325,984" coordsize="10,20">
              <v:shape style="position:absolute;left:1325;top:984;width:10;height:20" coordorigin="1325,984" coordsize="10,20" path="m1325,1003l1334,1003,1334,984,1325,984,1325,1003xe" filled="true" fillcolor="#000000" stroked="false">
                <v:path arrowok="t"/>
                <v:fill type="solid"/>
              </v:shape>
            </v:group>
            <v:group style="position:absolute;left:1325;top:1003;width:10;height:20" coordorigin="1325,1003" coordsize="10,20">
              <v:shape style="position:absolute;left:1325;top:1003;width:10;height:20" coordorigin="1325,1003" coordsize="10,20" path="m1325,1022l1334,1022,1334,1003,1325,1003,1325,1022xe" filled="true" fillcolor="#000000" stroked="false">
                <v:path arrowok="t"/>
                <v:fill type="solid"/>
              </v:shape>
            </v:group>
            <v:group style="position:absolute;left:1325;top:1022;width:10;height:20" coordorigin="1325,1022" coordsize="10,20">
              <v:shape style="position:absolute;left:1325;top:1022;width:10;height:20" coordorigin="1325,1022" coordsize="10,20" path="m1325,1042l1334,1042,1334,1022,1325,1022,1325,1042xe" filled="true" fillcolor="#000000" stroked="false">
                <v:path arrowok="t"/>
                <v:fill type="solid"/>
              </v:shape>
            </v:group>
            <v:group style="position:absolute;left:1325;top:1042;width:10;height:20" coordorigin="1325,1042" coordsize="10,20">
              <v:shape style="position:absolute;left:1325;top:1042;width:10;height:20" coordorigin="1325,1042" coordsize="10,20" path="m1325,1061l1334,1061,1334,1042,1325,1042,1325,1061xe" filled="true" fillcolor="#000000" stroked="false">
                <v:path arrowok="t"/>
                <v:fill type="solid"/>
              </v:shape>
            </v:group>
            <v:group style="position:absolute;left:1325;top:1061;width:10;height:20" coordorigin="1325,1061" coordsize="10,20">
              <v:shape style="position:absolute;left:1325;top:1061;width:10;height:20" coordorigin="1325,1061" coordsize="10,20" path="m1325,1080l1334,1080,1334,1061,1325,1061,1325,1080xe" filled="true" fillcolor="#000000" stroked="false">
                <v:path arrowok="t"/>
                <v:fill type="solid"/>
              </v:shape>
            </v:group>
            <v:group style="position:absolute;left:1325;top:1080;width:10;height:20" coordorigin="1325,1080" coordsize="10,20">
              <v:shape style="position:absolute;left:1325;top:1080;width:10;height:20" coordorigin="1325,1080" coordsize="10,20" path="m1325,1099l1334,1099,1334,1080,1325,1080,1325,1099xe" filled="true" fillcolor="#000000" stroked="false">
                <v:path arrowok="t"/>
                <v:fill type="solid"/>
              </v:shape>
            </v:group>
            <v:group style="position:absolute;left:1325;top:1099;width:10;height:20" coordorigin="1325,1099" coordsize="10,20">
              <v:shape style="position:absolute;left:1325;top:1099;width:10;height:20" coordorigin="1325,1099" coordsize="10,20" path="m1325,1118l1334,1118,1334,1099,1325,1099,1325,1118xe" filled="true" fillcolor="#000000" stroked="false">
                <v:path arrowok="t"/>
                <v:fill type="solid"/>
              </v:shape>
            </v:group>
            <v:group style="position:absolute;left:1325;top:1118;width:10;height:20" coordorigin="1325,1118" coordsize="10,20">
              <v:shape style="position:absolute;left:1325;top:1118;width:10;height:20" coordorigin="1325,1118" coordsize="10,20" path="m1325,1138l1334,1138,1334,1118,1325,1118,1325,1138xe" filled="true" fillcolor="#000000" stroked="false">
                <v:path arrowok="t"/>
                <v:fill type="solid"/>
              </v:shape>
            </v:group>
            <v:group style="position:absolute;left:1325;top:1138;width:10;height:20" coordorigin="1325,1138" coordsize="10,20">
              <v:shape style="position:absolute;left:1325;top:1138;width:10;height:20" coordorigin="1325,1138" coordsize="10,20" path="m1325,1157l1334,1157,1334,1138,1325,1138,1325,1157xe" filled="true" fillcolor="#000000" stroked="false">
                <v:path arrowok="t"/>
                <v:fill type="solid"/>
              </v:shape>
            </v:group>
            <v:group style="position:absolute;left:1325;top:1157;width:10;height:20" coordorigin="1325,1157" coordsize="10,20">
              <v:shape style="position:absolute;left:1325;top:1157;width:10;height:20" coordorigin="1325,1157" coordsize="10,20" path="m1325,1176l1334,1176,1334,1157,1325,1157,1325,1176xe" filled="true" fillcolor="#000000" stroked="false">
                <v:path arrowok="t"/>
                <v:fill type="solid"/>
              </v:shape>
            </v:group>
            <v:group style="position:absolute;left:1325;top:1176;width:10;height:20" coordorigin="1325,1176" coordsize="10,20">
              <v:shape style="position:absolute;left:1325;top:1176;width:10;height:20" coordorigin="1325,1176" coordsize="10,20" path="m1325,1195l1334,1195,1334,1176,1325,1176,1325,1195xe" filled="true" fillcolor="#000000" stroked="false">
                <v:path arrowok="t"/>
                <v:fill type="solid"/>
              </v:shape>
            </v:group>
            <v:group style="position:absolute;left:1325;top:1195;width:10;height:20" coordorigin="1325,1195" coordsize="10,20">
              <v:shape style="position:absolute;left:1325;top:1195;width:10;height:20" coordorigin="1325,1195" coordsize="10,20" path="m1325,1214l1334,1214,1334,1195,1325,1195,1325,1214xe" filled="true" fillcolor="#000000" stroked="false">
                <v:path arrowok="t"/>
                <v:fill type="solid"/>
              </v:shape>
            </v:group>
            <v:group style="position:absolute;left:1325;top:1214;width:10;height:20" coordorigin="1325,1214" coordsize="10,20">
              <v:shape style="position:absolute;left:1325;top:1214;width:10;height:20" coordorigin="1325,1214" coordsize="10,20" path="m1325,1234l1334,1234,1334,1214,1325,1214,1325,1234xe" filled="true" fillcolor="#000000" stroked="false">
                <v:path arrowok="t"/>
                <v:fill type="solid"/>
              </v:shape>
            </v:group>
            <v:group style="position:absolute;left:1325;top:1242;width:10;height:2" coordorigin="1325,1242" coordsize="10,2">
              <v:shape style="position:absolute;left:1325;top:1242;width:10;height:2" coordorigin="1325,1242" coordsize="10,0" path="m1325,1242l1334,1242e" filled="false" stroked="true" strokeweight=".83997pt" strokecolor="#000000">
                <v:path arrowok="t"/>
              </v:shape>
            </v:group>
            <v:group style="position:absolute;left:2391;top:850;width:10;height:20" coordorigin="2391,850" coordsize="10,20">
              <v:shape style="position:absolute;left:2391;top:850;width:10;height:20" coordorigin="2391,850" coordsize="10,20" path="m2391,869l2401,869,2401,850,2391,850,2391,869xe" filled="true" fillcolor="#000000" stroked="false">
                <v:path arrowok="t"/>
                <v:fill type="solid"/>
              </v:shape>
            </v:group>
            <v:group style="position:absolute;left:2391;top:869;width:10;height:20" coordorigin="2391,869" coordsize="10,20">
              <v:shape style="position:absolute;left:2391;top:869;width:10;height:20" coordorigin="2391,869" coordsize="10,20" path="m2391,888l2401,888,2401,869,2391,869,2391,888xe" filled="true" fillcolor="#000000" stroked="false">
                <v:path arrowok="t"/>
                <v:fill type="solid"/>
              </v:shape>
            </v:group>
            <v:group style="position:absolute;left:2391;top:888;width:10;height:20" coordorigin="2391,888" coordsize="10,20">
              <v:shape style="position:absolute;left:2391;top:888;width:10;height:20" coordorigin="2391,888" coordsize="10,20" path="m2391,907l2401,907,2401,888,2391,888,2391,907xe" filled="true" fillcolor="#000000" stroked="false">
                <v:path arrowok="t"/>
                <v:fill type="solid"/>
              </v:shape>
            </v:group>
            <v:group style="position:absolute;left:2391;top:907;width:10;height:20" coordorigin="2391,907" coordsize="10,20">
              <v:shape style="position:absolute;left:2391;top:907;width:10;height:20" coordorigin="2391,907" coordsize="10,20" path="m2391,926l2401,926,2401,907,2391,907,2391,926xe" filled="true" fillcolor="#000000" stroked="false">
                <v:path arrowok="t"/>
                <v:fill type="solid"/>
              </v:shape>
            </v:group>
            <v:group style="position:absolute;left:2391;top:926;width:10;height:20" coordorigin="2391,926" coordsize="10,20">
              <v:shape style="position:absolute;left:2391;top:926;width:10;height:20" coordorigin="2391,926" coordsize="10,20" path="m2391,946l2401,946,2401,926,2391,926,2391,946xe" filled="true" fillcolor="#000000" stroked="false">
                <v:path arrowok="t"/>
                <v:fill type="solid"/>
              </v:shape>
            </v:group>
            <v:group style="position:absolute;left:2391;top:946;width:10;height:20" coordorigin="2391,946" coordsize="10,20">
              <v:shape style="position:absolute;left:2391;top:946;width:10;height:20" coordorigin="2391,946" coordsize="10,20" path="m2391,965l2401,965,2401,946,2391,946,2391,965xe" filled="true" fillcolor="#000000" stroked="false">
                <v:path arrowok="t"/>
                <v:fill type="solid"/>
              </v:shape>
            </v:group>
            <v:group style="position:absolute;left:2391;top:965;width:10;height:20" coordorigin="2391,965" coordsize="10,20">
              <v:shape style="position:absolute;left:2391;top:965;width:10;height:20" coordorigin="2391,965" coordsize="10,20" path="m2391,984l2401,984,2401,965,2391,965,2391,984xe" filled="true" fillcolor="#000000" stroked="false">
                <v:path arrowok="t"/>
                <v:fill type="solid"/>
              </v:shape>
            </v:group>
            <v:group style="position:absolute;left:2391;top:984;width:10;height:20" coordorigin="2391,984" coordsize="10,20">
              <v:shape style="position:absolute;left:2391;top:984;width:10;height:20" coordorigin="2391,984" coordsize="10,20" path="m2391,1003l2401,1003,2401,984,2391,984,2391,1003xe" filled="true" fillcolor="#000000" stroked="false">
                <v:path arrowok="t"/>
                <v:fill type="solid"/>
              </v:shape>
            </v:group>
            <v:group style="position:absolute;left:2391;top:1003;width:10;height:20" coordorigin="2391,1003" coordsize="10,20">
              <v:shape style="position:absolute;left:2391;top:1003;width:10;height:20" coordorigin="2391,1003" coordsize="10,20" path="m2391,1022l2401,1022,2401,1003,2391,1003,2391,1022xe" filled="true" fillcolor="#000000" stroked="false">
                <v:path arrowok="t"/>
                <v:fill type="solid"/>
              </v:shape>
            </v:group>
            <v:group style="position:absolute;left:2391;top:1022;width:10;height:20" coordorigin="2391,1022" coordsize="10,20">
              <v:shape style="position:absolute;left:2391;top:1022;width:10;height:20" coordorigin="2391,1022" coordsize="10,20" path="m2391,1042l2401,1042,2401,1022,2391,1022,2391,1042xe" filled="true" fillcolor="#000000" stroked="false">
                <v:path arrowok="t"/>
                <v:fill type="solid"/>
              </v:shape>
            </v:group>
            <v:group style="position:absolute;left:2391;top:1042;width:10;height:20" coordorigin="2391,1042" coordsize="10,20">
              <v:shape style="position:absolute;left:2391;top:1042;width:10;height:20" coordorigin="2391,1042" coordsize="10,20" path="m2391,1061l2401,1061,2401,1042,2391,1042,2391,1061xe" filled="true" fillcolor="#000000" stroked="false">
                <v:path arrowok="t"/>
                <v:fill type="solid"/>
              </v:shape>
            </v:group>
            <v:group style="position:absolute;left:2391;top:1061;width:10;height:20" coordorigin="2391,1061" coordsize="10,20">
              <v:shape style="position:absolute;left:2391;top:1061;width:10;height:20" coordorigin="2391,1061" coordsize="10,20" path="m2391,1080l2401,1080,2401,1061,2391,1061,2391,1080xe" filled="true" fillcolor="#000000" stroked="false">
                <v:path arrowok="t"/>
                <v:fill type="solid"/>
              </v:shape>
            </v:group>
            <v:group style="position:absolute;left:2391;top:1080;width:10;height:20" coordorigin="2391,1080" coordsize="10,20">
              <v:shape style="position:absolute;left:2391;top:1080;width:10;height:20" coordorigin="2391,1080" coordsize="10,20" path="m2391,1099l2401,1099,2401,1080,2391,1080,2391,1099xe" filled="true" fillcolor="#000000" stroked="false">
                <v:path arrowok="t"/>
                <v:fill type="solid"/>
              </v:shape>
            </v:group>
            <v:group style="position:absolute;left:2391;top:1099;width:10;height:20" coordorigin="2391,1099" coordsize="10,20">
              <v:shape style="position:absolute;left:2391;top:1099;width:10;height:20" coordorigin="2391,1099" coordsize="10,20" path="m2391,1118l2401,1118,2401,1099,2391,1099,2391,1118xe" filled="true" fillcolor="#000000" stroked="false">
                <v:path arrowok="t"/>
                <v:fill type="solid"/>
              </v:shape>
            </v:group>
            <v:group style="position:absolute;left:2391;top:1118;width:10;height:20" coordorigin="2391,1118" coordsize="10,20">
              <v:shape style="position:absolute;left:2391;top:1118;width:10;height:20" coordorigin="2391,1118" coordsize="10,20" path="m2391,1138l2401,1138,2401,1118,2391,1118,2391,1138xe" filled="true" fillcolor="#000000" stroked="false">
                <v:path arrowok="t"/>
                <v:fill type="solid"/>
              </v:shape>
            </v:group>
            <v:group style="position:absolute;left:2391;top:1138;width:10;height:20" coordorigin="2391,1138" coordsize="10,20">
              <v:shape style="position:absolute;left:2391;top:1138;width:10;height:20" coordorigin="2391,1138" coordsize="10,20" path="m2391,1157l2401,1157,2401,1138,2391,1138,2391,1157xe" filled="true" fillcolor="#000000" stroked="false">
                <v:path arrowok="t"/>
                <v:fill type="solid"/>
              </v:shape>
            </v:group>
            <v:group style="position:absolute;left:3317;top:850;width:10;height:20" coordorigin="3317,850" coordsize="10,20">
              <v:shape style="position:absolute;left:3317;top:850;width:10;height:20" coordorigin="3317,850" coordsize="10,20" path="m3317,869l3327,869,3327,850,3317,850,3317,869xe" filled="true" fillcolor="#000000" stroked="false">
                <v:path arrowok="t"/>
                <v:fill type="solid"/>
              </v:shape>
            </v:group>
            <v:group style="position:absolute;left:3317;top:869;width:10;height:20" coordorigin="3317,869" coordsize="10,20">
              <v:shape style="position:absolute;left:3317;top:869;width:10;height:20" coordorigin="3317,869" coordsize="10,20" path="m3317,888l3327,888,3327,869,3317,869,3317,888xe" filled="true" fillcolor="#000000" stroked="false">
                <v:path arrowok="t"/>
                <v:fill type="solid"/>
              </v:shape>
            </v:group>
            <v:group style="position:absolute;left:3317;top:888;width:10;height:20" coordorigin="3317,888" coordsize="10,20">
              <v:shape style="position:absolute;left:3317;top:888;width:10;height:20" coordorigin="3317,888" coordsize="10,20" path="m3317,907l3327,907,3327,888,3317,888,3317,907xe" filled="true" fillcolor="#000000" stroked="false">
                <v:path arrowok="t"/>
                <v:fill type="solid"/>
              </v:shape>
            </v:group>
            <v:group style="position:absolute;left:3317;top:907;width:10;height:20" coordorigin="3317,907" coordsize="10,20">
              <v:shape style="position:absolute;left:3317;top:907;width:10;height:20" coordorigin="3317,907" coordsize="10,20" path="m3317,926l3327,926,3327,907,3317,907,3317,926xe" filled="true" fillcolor="#000000" stroked="false">
                <v:path arrowok="t"/>
                <v:fill type="solid"/>
              </v:shape>
            </v:group>
            <v:group style="position:absolute;left:3317;top:926;width:10;height:20" coordorigin="3317,926" coordsize="10,20">
              <v:shape style="position:absolute;left:3317;top:926;width:10;height:20" coordorigin="3317,926" coordsize="10,20" path="m3317,946l3327,946,3327,926,3317,926,3317,946xe" filled="true" fillcolor="#000000" stroked="false">
                <v:path arrowok="t"/>
                <v:fill type="solid"/>
              </v:shape>
            </v:group>
            <v:group style="position:absolute;left:3317;top:946;width:10;height:20" coordorigin="3317,946" coordsize="10,20">
              <v:shape style="position:absolute;left:3317;top:946;width:10;height:20" coordorigin="3317,946" coordsize="10,20" path="m3317,965l3327,965,3327,946,3317,946,3317,965xe" filled="true" fillcolor="#000000" stroked="false">
                <v:path arrowok="t"/>
                <v:fill type="solid"/>
              </v:shape>
            </v:group>
            <v:group style="position:absolute;left:3317;top:965;width:10;height:20" coordorigin="3317,965" coordsize="10,20">
              <v:shape style="position:absolute;left:3317;top:965;width:10;height:20" coordorigin="3317,965" coordsize="10,20" path="m3317,984l3327,984,3327,965,3317,965,3317,984xe" filled="true" fillcolor="#000000" stroked="false">
                <v:path arrowok="t"/>
                <v:fill type="solid"/>
              </v:shape>
            </v:group>
            <v:group style="position:absolute;left:3317;top:984;width:10;height:20" coordorigin="3317,984" coordsize="10,20">
              <v:shape style="position:absolute;left:3317;top:984;width:10;height:20" coordorigin="3317,984" coordsize="10,20" path="m3317,1003l3327,1003,3327,984,3317,984,3317,1003xe" filled="true" fillcolor="#000000" stroked="false">
                <v:path arrowok="t"/>
                <v:fill type="solid"/>
              </v:shape>
            </v:group>
            <v:group style="position:absolute;left:3317;top:1003;width:10;height:20" coordorigin="3317,1003" coordsize="10,20">
              <v:shape style="position:absolute;left:3317;top:1003;width:10;height:20" coordorigin="3317,1003" coordsize="10,20" path="m3317,1022l3327,1022,3327,1003,3317,1003,3317,1022xe" filled="true" fillcolor="#000000" stroked="false">
                <v:path arrowok="t"/>
                <v:fill type="solid"/>
              </v:shape>
            </v:group>
            <v:group style="position:absolute;left:3317;top:1022;width:10;height:20" coordorigin="3317,1022" coordsize="10,20">
              <v:shape style="position:absolute;left:3317;top:1022;width:10;height:20" coordorigin="3317,1022" coordsize="10,20" path="m3317,1042l3327,1042,3327,1022,3317,1022,3317,1042xe" filled="true" fillcolor="#000000" stroked="false">
                <v:path arrowok="t"/>
                <v:fill type="solid"/>
              </v:shape>
            </v:group>
            <v:group style="position:absolute;left:3317;top:1042;width:10;height:20" coordorigin="3317,1042" coordsize="10,20">
              <v:shape style="position:absolute;left:3317;top:1042;width:10;height:20" coordorigin="3317,1042" coordsize="10,20" path="m3317,1061l3327,1061,3327,1042,3317,1042,3317,1061xe" filled="true" fillcolor="#000000" stroked="false">
                <v:path arrowok="t"/>
                <v:fill type="solid"/>
              </v:shape>
            </v:group>
            <v:group style="position:absolute;left:3317;top:1061;width:10;height:20" coordorigin="3317,1061" coordsize="10,20">
              <v:shape style="position:absolute;left:3317;top:1061;width:10;height:20" coordorigin="3317,1061" coordsize="10,20" path="m3317,1080l3327,1080,3327,1061,3317,1061,3317,1080xe" filled="true" fillcolor="#000000" stroked="false">
                <v:path arrowok="t"/>
                <v:fill type="solid"/>
              </v:shape>
            </v:group>
            <v:group style="position:absolute;left:3317;top:1080;width:10;height:20" coordorigin="3317,1080" coordsize="10,20">
              <v:shape style="position:absolute;left:3317;top:1080;width:10;height:20" coordorigin="3317,1080" coordsize="10,20" path="m3317,1099l3327,1099,3327,1080,3317,1080,3317,1099xe" filled="true" fillcolor="#000000" stroked="false">
                <v:path arrowok="t"/>
                <v:fill type="solid"/>
              </v:shape>
            </v:group>
            <v:group style="position:absolute;left:3317;top:1099;width:10;height:20" coordorigin="3317,1099" coordsize="10,20">
              <v:shape style="position:absolute;left:3317;top:1099;width:10;height:20" coordorigin="3317,1099" coordsize="10,20" path="m3317,1118l3327,1118,3327,1099,3317,1099,3317,1118xe" filled="true" fillcolor="#000000" stroked="false">
                <v:path arrowok="t"/>
                <v:fill type="solid"/>
              </v:shape>
            </v:group>
            <v:group style="position:absolute;left:3317;top:1118;width:10;height:20" coordorigin="3317,1118" coordsize="10,20">
              <v:shape style="position:absolute;left:3317;top:1118;width:10;height:20" coordorigin="3317,1118" coordsize="10,20" path="m3317,1138l3327,1138,3327,1118,3317,1118,3317,1138xe" filled="true" fillcolor="#000000" stroked="false">
                <v:path arrowok="t"/>
                <v:fill type="solid"/>
              </v:shape>
            </v:group>
            <v:group style="position:absolute;left:3317;top:1138;width:10;height:20" coordorigin="3317,1138" coordsize="10,20">
              <v:shape style="position:absolute;left:3317;top:1138;width:10;height:20" coordorigin="3317,1138" coordsize="10,20" path="m3317,1157l3327,1157,3327,1138,3317,1138,3317,1157xe" filled="true" fillcolor="#000000" stroked="false">
                <v:path arrowok="t"/>
                <v:fill type="solid"/>
              </v:shape>
            </v:group>
            <v:group style="position:absolute;left:3317;top:1157;width:10;height:20" coordorigin="3317,1157" coordsize="10,20">
              <v:shape style="position:absolute;left:3317;top:1157;width:10;height:20" coordorigin="3317,1157" coordsize="10,20" path="m3317,1176l3327,1176,3327,1157,3317,1157,3317,1176xe" filled="true" fillcolor="#000000" stroked="false">
                <v:path arrowok="t"/>
                <v:fill type="solid"/>
              </v:shape>
            </v:group>
            <v:group style="position:absolute;left:3317;top:1176;width:10;height:20" coordorigin="3317,1176" coordsize="10,20">
              <v:shape style="position:absolute;left:3317;top:1176;width:10;height:20" coordorigin="3317,1176" coordsize="10,20" path="m3317,1195l3327,1195,3327,1176,3317,1176,3317,1195xe" filled="true" fillcolor="#000000" stroked="false">
                <v:path arrowok="t"/>
                <v:fill type="solid"/>
              </v:shape>
            </v:group>
            <v:group style="position:absolute;left:3317;top:1195;width:10;height:20" coordorigin="3317,1195" coordsize="10,20">
              <v:shape style="position:absolute;left:3317;top:1195;width:10;height:20" coordorigin="3317,1195" coordsize="10,20" path="m3317,1214l3327,1214,3327,1195,3317,1195,3317,1214xe" filled="true" fillcolor="#000000" stroked="false">
                <v:path arrowok="t"/>
                <v:fill type="solid"/>
              </v:shape>
            </v:group>
            <v:group style="position:absolute;left:3317;top:1214;width:10;height:20" coordorigin="3317,1214" coordsize="10,20">
              <v:shape style="position:absolute;left:3317;top:1214;width:10;height:20" coordorigin="3317,1214" coordsize="10,20" path="m3317,1234l3327,1234,3327,1214,3317,1214,3317,1234xe" filled="true" fillcolor="#000000" stroked="false">
                <v:path arrowok="t"/>
                <v:fill type="solid"/>
              </v:shape>
            </v:group>
            <v:group style="position:absolute;left:3317;top:1242;width:10;height:2" coordorigin="3317,1242" coordsize="10,2">
              <v:shape style="position:absolute;left:3317;top:1242;width:10;height:2" coordorigin="3317,1242" coordsize="10,0" path="m3317,1242l3327,1242e" filled="false" stroked="true" strokeweight=".83997pt" strokecolor="#000000">
                <v:path arrowok="t"/>
              </v:shape>
            </v:group>
            <v:group style="position:absolute;left:4662;top:850;width:10;height:20" coordorigin="4662,850" coordsize="10,20">
              <v:shape style="position:absolute;left:4662;top:850;width:10;height:20" coordorigin="4662,850" coordsize="10,20" path="m4662,869l4671,869,4671,850,4662,850,4662,869xe" filled="true" fillcolor="#000000" stroked="false">
                <v:path arrowok="t"/>
                <v:fill type="solid"/>
              </v:shape>
            </v:group>
            <v:group style="position:absolute;left:4662;top:869;width:10;height:20" coordorigin="4662,869" coordsize="10,20">
              <v:shape style="position:absolute;left:4662;top:869;width:10;height:20" coordorigin="4662,869" coordsize="10,20" path="m4662,888l4671,888,4671,869,4662,869,4662,888xe" filled="true" fillcolor="#000000" stroked="false">
                <v:path arrowok="t"/>
                <v:fill type="solid"/>
              </v:shape>
            </v:group>
            <v:group style="position:absolute;left:4662;top:888;width:10;height:20" coordorigin="4662,888" coordsize="10,20">
              <v:shape style="position:absolute;left:4662;top:888;width:10;height:20" coordorigin="4662,888" coordsize="10,20" path="m4662,907l4671,907,4671,888,4662,888,4662,907xe" filled="true" fillcolor="#000000" stroked="false">
                <v:path arrowok="t"/>
                <v:fill type="solid"/>
              </v:shape>
            </v:group>
            <v:group style="position:absolute;left:4662;top:907;width:10;height:20" coordorigin="4662,907" coordsize="10,20">
              <v:shape style="position:absolute;left:4662;top:907;width:10;height:20" coordorigin="4662,907" coordsize="10,20" path="m4662,926l4671,926,4671,907,4662,907,4662,926xe" filled="true" fillcolor="#000000" stroked="false">
                <v:path arrowok="t"/>
                <v:fill type="solid"/>
              </v:shape>
            </v:group>
            <v:group style="position:absolute;left:4662;top:926;width:10;height:20" coordorigin="4662,926" coordsize="10,20">
              <v:shape style="position:absolute;left:4662;top:926;width:10;height:20" coordorigin="4662,926" coordsize="10,20" path="m4662,946l4671,946,4671,926,4662,926,4662,946xe" filled="true" fillcolor="#000000" stroked="false">
                <v:path arrowok="t"/>
                <v:fill type="solid"/>
              </v:shape>
            </v:group>
            <v:group style="position:absolute;left:4662;top:946;width:10;height:20" coordorigin="4662,946" coordsize="10,20">
              <v:shape style="position:absolute;left:4662;top:946;width:10;height:20" coordorigin="4662,946" coordsize="10,20" path="m4662,965l4671,965,4671,946,4662,946,4662,965xe" filled="true" fillcolor="#000000" stroked="false">
                <v:path arrowok="t"/>
                <v:fill type="solid"/>
              </v:shape>
            </v:group>
            <v:group style="position:absolute;left:4662;top:965;width:10;height:20" coordorigin="4662,965" coordsize="10,20">
              <v:shape style="position:absolute;left:4662;top:965;width:10;height:20" coordorigin="4662,965" coordsize="10,20" path="m4662,984l4671,984,4671,965,4662,965,4662,984xe" filled="true" fillcolor="#000000" stroked="false">
                <v:path arrowok="t"/>
                <v:fill type="solid"/>
              </v:shape>
            </v:group>
            <v:group style="position:absolute;left:4662;top:984;width:10;height:20" coordorigin="4662,984" coordsize="10,20">
              <v:shape style="position:absolute;left:4662;top:984;width:10;height:20" coordorigin="4662,984" coordsize="10,20" path="m4662,1003l4671,1003,4671,984,4662,984,4662,1003xe" filled="true" fillcolor="#000000" stroked="false">
                <v:path arrowok="t"/>
                <v:fill type="solid"/>
              </v:shape>
            </v:group>
            <v:group style="position:absolute;left:4662;top:1003;width:10;height:20" coordorigin="4662,1003" coordsize="10,20">
              <v:shape style="position:absolute;left:4662;top:1003;width:10;height:20" coordorigin="4662,1003" coordsize="10,20" path="m4662,1022l4671,1022,4671,1003,4662,1003,4662,1022xe" filled="true" fillcolor="#000000" stroked="false">
                <v:path arrowok="t"/>
                <v:fill type="solid"/>
              </v:shape>
            </v:group>
            <v:group style="position:absolute;left:4662;top:1022;width:10;height:20" coordorigin="4662,1022" coordsize="10,20">
              <v:shape style="position:absolute;left:4662;top:1022;width:10;height:20" coordorigin="4662,1022" coordsize="10,20" path="m4662,1042l4671,1042,4671,1022,4662,1022,4662,1042xe" filled="true" fillcolor="#000000" stroked="false">
                <v:path arrowok="t"/>
                <v:fill type="solid"/>
              </v:shape>
            </v:group>
            <v:group style="position:absolute;left:4662;top:1042;width:10;height:20" coordorigin="4662,1042" coordsize="10,20">
              <v:shape style="position:absolute;left:4662;top:1042;width:10;height:20" coordorigin="4662,1042" coordsize="10,20" path="m4662,1061l4671,1061,4671,1042,4662,1042,4662,1061xe" filled="true" fillcolor="#000000" stroked="false">
                <v:path arrowok="t"/>
                <v:fill type="solid"/>
              </v:shape>
            </v:group>
            <v:group style="position:absolute;left:4662;top:1061;width:10;height:20" coordorigin="4662,1061" coordsize="10,20">
              <v:shape style="position:absolute;left:4662;top:1061;width:10;height:20" coordorigin="4662,1061" coordsize="10,20" path="m4662,1080l4671,1080,4671,1061,4662,1061,4662,1080xe" filled="true" fillcolor="#000000" stroked="false">
                <v:path arrowok="t"/>
                <v:fill type="solid"/>
              </v:shape>
            </v:group>
            <v:group style="position:absolute;left:4662;top:1080;width:10;height:20" coordorigin="4662,1080" coordsize="10,20">
              <v:shape style="position:absolute;left:4662;top:1080;width:10;height:20" coordorigin="4662,1080" coordsize="10,20" path="m4662,1099l4671,1099,4671,1080,4662,1080,4662,1099xe" filled="true" fillcolor="#000000" stroked="false">
                <v:path arrowok="t"/>
                <v:fill type="solid"/>
              </v:shape>
            </v:group>
            <v:group style="position:absolute;left:4662;top:1099;width:10;height:20" coordorigin="4662,1099" coordsize="10,20">
              <v:shape style="position:absolute;left:4662;top:1099;width:10;height:20" coordorigin="4662,1099" coordsize="10,20" path="m4662,1118l4671,1118,4671,1099,4662,1099,4662,1118xe" filled="true" fillcolor="#000000" stroked="false">
                <v:path arrowok="t"/>
                <v:fill type="solid"/>
              </v:shape>
            </v:group>
            <v:group style="position:absolute;left:4662;top:1118;width:10;height:20" coordorigin="4662,1118" coordsize="10,20">
              <v:shape style="position:absolute;left:4662;top:1118;width:10;height:20" coordorigin="4662,1118" coordsize="10,20" path="m4662,1138l4671,1138,4671,1118,4662,1118,4662,1138xe" filled="true" fillcolor="#000000" stroked="false">
                <v:path arrowok="t"/>
                <v:fill type="solid"/>
              </v:shape>
            </v:group>
            <v:group style="position:absolute;left:4662;top:1138;width:10;height:20" coordorigin="4662,1138" coordsize="10,20">
              <v:shape style="position:absolute;left:4662;top:1138;width:10;height:20" coordorigin="4662,1138" coordsize="10,20" path="m4662,1157l4671,1157,4671,1138,4662,1138,4662,1157xe" filled="true" fillcolor="#000000" stroked="false">
                <v:path arrowok="t"/>
                <v:fill type="solid"/>
              </v:shape>
            </v:group>
            <v:group style="position:absolute;left:4662;top:1157;width:10;height:20" coordorigin="4662,1157" coordsize="10,20">
              <v:shape style="position:absolute;left:4662;top:1157;width:10;height:20" coordorigin="4662,1157" coordsize="10,20" path="m4662,1176l4671,1176,4671,1157,4662,1157,4662,1176xe" filled="true" fillcolor="#000000" stroked="false">
                <v:path arrowok="t"/>
                <v:fill type="solid"/>
              </v:shape>
            </v:group>
            <v:group style="position:absolute;left:4662;top:1176;width:10;height:20" coordorigin="4662,1176" coordsize="10,20">
              <v:shape style="position:absolute;left:4662;top:1176;width:10;height:20" coordorigin="4662,1176" coordsize="10,20" path="m4662,1195l4671,1195,4671,1176,4662,1176,4662,1195xe" filled="true" fillcolor="#000000" stroked="false">
                <v:path arrowok="t"/>
                <v:fill type="solid"/>
              </v:shape>
            </v:group>
            <v:group style="position:absolute;left:4662;top:1195;width:10;height:20" coordorigin="4662,1195" coordsize="10,20">
              <v:shape style="position:absolute;left:4662;top:1195;width:10;height:20" coordorigin="4662,1195" coordsize="10,20" path="m4662,1214l4671,1214,4671,1195,4662,1195,4662,1214xe" filled="true" fillcolor="#000000" stroked="false">
                <v:path arrowok="t"/>
                <v:fill type="solid"/>
              </v:shape>
            </v:group>
            <v:group style="position:absolute;left:4662;top:1214;width:10;height:20" coordorigin="4662,1214" coordsize="10,20">
              <v:shape style="position:absolute;left:4662;top:1214;width:10;height:20" coordorigin="4662,1214" coordsize="10,20" path="m4662,1234l4671,1234,4671,1214,4662,1214,4662,1234xe" filled="true" fillcolor="#000000" stroked="false">
                <v:path arrowok="t"/>
                <v:fill type="solid"/>
              </v:shape>
            </v:group>
            <v:group style="position:absolute;left:4662;top:1242;width:10;height:2" coordorigin="4662,1242" coordsize="10,2">
              <v:shape style="position:absolute;left:4662;top:1242;width:10;height:2" coordorigin="4662,1242" coordsize="10,0" path="m4662,1242l4671,1242e" filled="false" stroked="true" strokeweight=".83997pt" strokecolor="#000000">
                <v:path arrowok="t"/>
              </v:shape>
            </v:group>
            <v:group style="position:absolute;left:5823;top:850;width:10;height:20" coordorigin="5823,850" coordsize="10,20">
              <v:shape style="position:absolute;left:5823;top:850;width:10;height:20" coordorigin="5823,850" coordsize="10,20" path="m5823,869l5833,869,5833,850,5823,850,5823,869xe" filled="true" fillcolor="#000000" stroked="false">
                <v:path arrowok="t"/>
                <v:fill type="solid"/>
              </v:shape>
            </v:group>
            <v:group style="position:absolute;left:5823;top:869;width:10;height:20" coordorigin="5823,869" coordsize="10,20">
              <v:shape style="position:absolute;left:5823;top:869;width:10;height:20" coordorigin="5823,869" coordsize="10,20" path="m5823,888l5833,888,5833,869,5823,869,5823,888xe" filled="true" fillcolor="#000000" stroked="false">
                <v:path arrowok="t"/>
                <v:fill type="solid"/>
              </v:shape>
            </v:group>
            <v:group style="position:absolute;left:5823;top:888;width:10;height:20" coordorigin="5823,888" coordsize="10,20">
              <v:shape style="position:absolute;left:5823;top:888;width:10;height:20" coordorigin="5823,888" coordsize="10,20" path="m5823,907l5833,907,5833,888,5823,888,5823,907xe" filled="true" fillcolor="#000000" stroked="false">
                <v:path arrowok="t"/>
                <v:fill type="solid"/>
              </v:shape>
            </v:group>
            <v:group style="position:absolute;left:5823;top:907;width:10;height:20" coordorigin="5823,907" coordsize="10,20">
              <v:shape style="position:absolute;left:5823;top:907;width:10;height:20" coordorigin="5823,907" coordsize="10,20" path="m5823,926l5833,926,5833,907,5823,907,5823,926xe" filled="true" fillcolor="#000000" stroked="false">
                <v:path arrowok="t"/>
                <v:fill type="solid"/>
              </v:shape>
            </v:group>
            <v:group style="position:absolute;left:5823;top:926;width:10;height:20" coordorigin="5823,926" coordsize="10,20">
              <v:shape style="position:absolute;left:5823;top:926;width:10;height:20" coordorigin="5823,926" coordsize="10,20" path="m5823,946l5833,946,5833,926,5823,926,5823,946xe" filled="true" fillcolor="#000000" stroked="false">
                <v:path arrowok="t"/>
                <v:fill type="solid"/>
              </v:shape>
            </v:group>
            <v:group style="position:absolute;left:5823;top:946;width:10;height:20" coordorigin="5823,946" coordsize="10,20">
              <v:shape style="position:absolute;left:5823;top:946;width:10;height:20" coordorigin="5823,946" coordsize="10,20" path="m5823,965l5833,965,5833,946,5823,946,5823,965xe" filled="true" fillcolor="#000000" stroked="false">
                <v:path arrowok="t"/>
                <v:fill type="solid"/>
              </v:shape>
            </v:group>
            <v:group style="position:absolute;left:5823;top:965;width:10;height:20" coordorigin="5823,965" coordsize="10,20">
              <v:shape style="position:absolute;left:5823;top:965;width:10;height:20" coordorigin="5823,965" coordsize="10,20" path="m5823,984l5833,984,5833,965,5823,965,5823,984xe" filled="true" fillcolor="#000000" stroked="false">
                <v:path arrowok="t"/>
                <v:fill type="solid"/>
              </v:shape>
            </v:group>
            <v:group style="position:absolute;left:5823;top:984;width:10;height:20" coordorigin="5823,984" coordsize="10,20">
              <v:shape style="position:absolute;left:5823;top:984;width:10;height:20" coordorigin="5823,984" coordsize="10,20" path="m5823,1003l5833,1003,5833,984,5823,984,5823,1003xe" filled="true" fillcolor="#000000" stroked="false">
                <v:path arrowok="t"/>
                <v:fill type="solid"/>
              </v:shape>
            </v:group>
            <v:group style="position:absolute;left:5823;top:1003;width:10;height:20" coordorigin="5823,1003" coordsize="10,20">
              <v:shape style="position:absolute;left:5823;top:1003;width:10;height:20" coordorigin="5823,1003" coordsize="10,20" path="m5823,1022l5833,1022,5833,1003,5823,1003,5823,1022xe" filled="true" fillcolor="#000000" stroked="false">
                <v:path arrowok="t"/>
                <v:fill type="solid"/>
              </v:shape>
            </v:group>
            <v:group style="position:absolute;left:5823;top:1022;width:10;height:20" coordorigin="5823,1022" coordsize="10,20">
              <v:shape style="position:absolute;left:5823;top:1022;width:10;height:20" coordorigin="5823,1022" coordsize="10,20" path="m5823,1042l5833,1042,5833,1022,5823,1022,5823,1042xe" filled="true" fillcolor="#000000" stroked="false">
                <v:path arrowok="t"/>
                <v:fill type="solid"/>
              </v:shape>
            </v:group>
            <v:group style="position:absolute;left:5823;top:1042;width:10;height:20" coordorigin="5823,1042" coordsize="10,20">
              <v:shape style="position:absolute;left:5823;top:1042;width:10;height:20" coordorigin="5823,1042" coordsize="10,20" path="m5823,1061l5833,1061,5833,1042,5823,1042,5823,1061xe" filled="true" fillcolor="#000000" stroked="false">
                <v:path arrowok="t"/>
                <v:fill type="solid"/>
              </v:shape>
            </v:group>
            <v:group style="position:absolute;left:5823;top:1061;width:10;height:20" coordorigin="5823,1061" coordsize="10,20">
              <v:shape style="position:absolute;left:5823;top:1061;width:10;height:20" coordorigin="5823,1061" coordsize="10,20" path="m5823,1080l5833,1080,5833,1061,5823,1061,5823,1080xe" filled="true" fillcolor="#000000" stroked="false">
                <v:path arrowok="t"/>
                <v:fill type="solid"/>
              </v:shape>
            </v:group>
            <v:group style="position:absolute;left:5823;top:1080;width:10;height:20" coordorigin="5823,1080" coordsize="10,20">
              <v:shape style="position:absolute;left:5823;top:1080;width:10;height:20" coordorigin="5823,1080" coordsize="10,20" path="m5823,1099l5833,1099,5833,1080,5823,1080,5823,1099xe" filled="true" fillcolor="#000000" stroked="false">
                <v:path arrowok="t"/>
                <v:fill type="solid"/>
              </v:shape>
            </v:group>
            <v:group style="position:absolute;left:5823;top:1099;width:10;height:20" coordorigin="5823,1099" coordsize="10,20">
              <v:shape style="position:absolute;left:5823;top:1099;width:10;height:20" coordorigin="5823,1099" coordsize="10,20" path="m5823,1118l5833,1118,5833,1099,5823,1099,5823,1118xe" filled="true" fillcolor="#000000" stroked="false">
                <v:path arrowok="t"/>
                <v:fill type="solid"/>
              </v:shape>
            </v:group>
            <v:group style="position:absolute;left:5823;top:1118;width:10;height:20" coordorigin="5823,1118" coordsize="10,20">
              <v:shape style="position:absolute;left:5823;top:1118;width:10;height:20" coordorigin="5823,1118" coordsize="10,20" path="m5823,1138l5833,1138,5833,1118,5823,1118,5823,1138xe" filled="true" fillcolor="#000000" stroked="false">
                <v:path arrowok="t"/>
                <v:fill type="solid"/>
              </v:shape>
            </v:group>
            <v:group style="position:absolute;left:5823;top:1138;width:10;height:20" coordorigin="5823,1138" coordsize="10,20">
              <v:shape style="position:absolute;left:5823;top:1138;width:10;height:20" coordorigin="5823,1138" coordsize="10,20" path="m5823,1157l5833,1157,5833,1138,5823,1138,5823,1157xe" filled="true" fillcolor="#000000" stroked="false">
                <v:path arrowok="t"/>
                <v:fill type="solid"/>
              </v:shape>
            </v:group>
            <v:group style="position:absolute;left:5823;top:1157;width:10;height:20" coordorigin="5823,1157" coordsize="10,20">
              <v:shape style="position:absolute;left:5823;top:1157;width:10;height:20" coordorigin="5823,1157" coordsize="10,20" path="m5823,1176l5833,1176,5833,1157,5823,1157,5823,1176xe" filled="true" fillcolor="#000000" stroked="false">
                <v:path arrowok="t"/>
                <v:fill type="solid"/>
              </v:shape>
            </v:group>
            <v:group style="position:absolute;left:5823;top:1176;width:10;height:20" coordorigin="5823,1176" coordsize="10,20">
              <v:shape style="position:absolute;left:5823;top:1176;width:10;height:20" coordorigin="5823,1176" coordsize="10,20" path="m5823,1195l5833,1195,5833,1176,5823,1176,5823,1195xe" filled="true" fillcolor="#000000" stroked="false">
                <v:path arrowok="t"/>
                <v:fill type="solid"/>
              </v:shape>
            </v:group>
            <v:group style="position:absolute;left:5823;top:1195;width:10;height:20" coordorigin="5823,1195" coordsize="10,20">
              <v:shape style="position:absolute;left:5823;top:1195;width:10;height:20" coordorigin="5823,1195" coordsize="10,20" path="m5823,1214l5833,1214,5833,1195,5823,1195,5823,1214xe" filled="true" fillcolor="#000000" stroked="false">
                <v:path arrowok="t"/>
                <v:fill type="solid"/>
              </v:shape>
            </v:group>
            <v:group style="position:absolute;left:5823;top:1214;width:10;height:20" coordorigin="5823,1214" coordsize="10,20">
              <v:shape style="position:absolute;left:5823;top:1214;width:10;height:20" coordorigin="5823,1214" coordsize="10,20" path="m5823,1234l5833,1234,5833,1214,5823,1214,5823,1234xe" filled="true" fillcolor="#000000" stroked="false">
                <v:path arrowok="t"/>
                <v:fill type="solid"/>
              </v:shape>
            </v:group>
            <v:group style="position:absolute;left:5823;top:1242;width:10;height:2" coordorigin="5823,1242" coordsize="10,2">
              <v:shape style="position:absolute;left:5823;top:1242;width:10;height:2" coordorigin="5823,1242" coordsize="10,0" path="m5823,1242l5833,1242e" filled="false" stroked="true" strokeweight=".83997pt" strokecolor="#000000">
                <v:path arrowok="t"/>
              </v:shape>
            </v:group>
            <v:group style="position:absolute;left:6650;top:850;width:10;height:20" coordorigin="6650,850" coordsize="10,20">
              <v:shape style="position:absolute;left:6650;top:850;width:10;height:20" coordorigin="6650,850" coordsize="10,20" path="m6650,869l6659,869,6659,850,6650,850,6650,869xe" filled="true" fillcolor="#000000" stroked="false">
                <v:path arrowok="t"/>
                <v:fill type="solid"/>
              </v:shape>
            </v:group>
            <v:group style="position:absolute;left:6650;top:869;width:10;height:20" coordorigin="6650,869" coordsize="10,20">
              <v:shape style="position:absolute;left:6650;top:869;width:10;height:20" coordorigin="6650,869" coordsize="10,20" path="m6650,888l6659,888,6659,869,6650,869,6650,888xe" filled="true" fillcolor="#000000" stroked="false">
                <v:path arrowok="t"/>
                <v:fill type="solid"/>
              </v:shape>
            </v:group>
            <v:group style="position:absolute;left:6650;top:888;width:10;height:20" coordorigin="6650,888" coordsize="10,20">
              <v:shape style="position:absolute;left:6650;top:888;width:10;height:20" coordorigin="6650,888" coordsize="10,20" path="m6650,907l6659,907,6659,888,6650,888,6650,907xe" filled="true" fillcolor="#000000" stroked="false">
                <v:path arrowok="t"/>
                <v:fill type="solid"/>
              </v:shape>
            </v:group>
            <v:group style="position:absolute;left:6650;top:907;width:10;height:20" coordorigin="6650,907" coordsize="10,20">
              <v:shape style="position:absolute;left:6650;top:907;width:10;height:20" coordorigin="6650,907" coordsize="10,20" path="m6650,926l6659,926,6659,907,6650,907,6650,926xe" filled="true" fillcolor="#000000" stroked="false">
                <v:path arrowok="t"/>
                <v:fill type="solid"/>
              </v:shape>
            </v:group>
            <v:group style="position:absolute;left:6650;top:926;width:10;height:20" coordorigin="6650,926" coordsize="10,20">
              <v:shape style="position:absolute;left:6650;top:926;width:10;height:20" coordorigin="6650,926" coordsize="10,20" path="m6650,946l6659,946,6659,926,6650,926,6650,946xe" filled="true" fillcolor="#000000" stroked="false">
                <v:path arrowok="t"/>
                <v:fill type="solid"/>
              </v:shape>
            </v:group>
            <v:group style="position:absolute;left:6650;top:946;width:10;height:20" coordorigin="6650,946" coordsize="10,20">
              <v:shape style="position:absolute;left:6650;top:946;width:10;height:20" coordorigin="6650,946" coordsize="10,20" path="m6650,965l6659,965,6659,946,6650,946,6650,965xe" filled="true" fillcolor="#000000" stroked="false">
                <v:path arrowok="t"/>
                <v:fill type="solid"/>
              </v:shape>
            </v:group>
            <v:group style="position:absolute;left:6650;top:965;width:10;height:20" coordorigin="6650,965" coordsize="10,20">
              <v:shape style="position:absolute;left:6650;top:965;width:10;height:20" coordorigin="6650,965" coordsize="10,20" path="m6650,984l6659,984,6659,965,6650,965,6650,984xe" filled="true" fillcolor="#000000" stroked="false">
                <v:path arrowok="t"/>
                <v:fill type="solid"/>
              </v:shape>
            </v:group>
            <v:group style="position:absolute;left:6650;top:984;width:10;height:20" coordorigin="6650,984" coordsize="10,20">
              <v:shape style="position:absolute;left:6650;top:984;width:10;height:20" coordorigin="6650,984" coordsize="10,20" path="m6650,1003l6659,1003,6659,984,6650,984,6650,1003xe" filled="true" fillcolor="#000000" stroked="false">
                <v:path arrowok="t"/>
                <v:fill type="solid"/>
              </v:shape>
            </v:group>
            <v:group style="position:absolute;left:6650;top:1003;width:10;height:20" coordorigin="6650,1003" coordsize="10,20">
              <v:shape style="position:absolute;left:6650;top:1003;width:10;height:20" coordorigin="6650,1003" coordsize="10,20" path="m6650,1022l6659,1022,6659,1003,6650,1003,6650,1022xe" filled="true" fillcolor="#000000" stroked="false">
                <v:path arrowok="t"/>
                <v:fill type="solid"/>
              </v:shape>
            </v:group>
            <v:group style="position:absolute;left:6650;top:1022;width:10;height:20" coordorigin="6650,1022" coordsize="10,20">
              <v:shape style="position:absolute;left:6650;top:1022;width:10;height:20" coordorigin="6650,1022" coordsize="10,20" path="m6650,1042l6659,1042,6659,1022,6650,1022,6650,1042xe" filled="true" fillcolor="#000000" stroked="false">
                <v:path arrowok="t"/>
                <v:fill type="solid"/>
              </v:shape>
            </v:group>
            <v:group style="position:absolute;left:6650;top:1042;width:10;height:20" coordorigin="6650,1042" coordsize="10,20">
              <v:shape style="position:absolute;left:6650;top:1042;width:10;height:20" coordorigin="6650,1042" coordsize="10,20" path="m6650,1061l6659,1061,6659,1042,6650,1042,6650,1061xe" filled="true" fillcolor="#000000" stroked="false">
                <v:path arrowok="t"/>
                <v:fill type="solid"/>
              </v:shape>
            </v:group>
            <v:group style="position:absolute;left:6650;top:1061;width:10;height:20" coordorigin="6650,1061" coordsize="10,20">
              <v:shape style="position:absolute;left:6650;top:1061;width:10;height:20" coordorigin="6650,1061" coordsize="10,20" path="m6650,1080l6659,1080,6659,1061,6650,1061,6650,1080xe" filled="true" fillcolor="#000000" stroked="false">
                <v:path arrowok="t"/>
                <v:fill type="solid"/>
              </v:shape>
            </v:group>
            <v:group style="position:absolute;left:6650;top:1080;width:10;height:20" coordorigin="6650,1080" coordsize="10,20">
              <v:shape style="position:absolute;left:6650;top:1080;width:10;height:20" coordorigin="6650,1080" coordsize="10,20" path="m6650,1099l6659,1099,6659,1080,6650,1080,6650,1099xe" filled="true" fillcolor="#000000" stroked="false">
                <v:path arrowok="t"/>
                <v:fill type="solid"/>
              </v:shape>
            </v:group>
            <v:group style="position:absolute;left:6650;top:1099;width:10;height:20" coordorigin="6650,1099" coordsize="10,20">
              <v:shape style="position:absolute;left:6650;top:1099;width:10;height:20" coordorigin="6650,1099" coordsize="10,20" path="m6650,1118l6659,1118,6659,1099,6650,1099,6650,1118xe" filled="true" fillcolor="#000000" stroked="false">
                <v:path arrowok="t"/>
                <v:fill type="solid"/>
              </v:shape>
            </v:group>
            <v:group style="position:absolute;left:6650;top:1118;width:10;height:20" coordorigin="6650,1118" coordsize="10,20">
              <v:shape style="position:absolute;left:6650;top:1118;width:10;height:20" coordorigin="6650,1118" coordsize="10,20" path="m6650,1138l6659,1138,6659,1118,6650,1118,6650,1138xe" filled="true" fillcolor="#000000" stroked="false">
                <v:path arrowok="t"/>
                <v:fill type="solid"/>
              </v:shape>
            </v:group>
            <v:group style="position:absolute;left:6650;top:1138;width:10;height:20" coordorigin="6650,1138" coordsize="10,20">
              <v:shape style="position:absolute;left:6650;top:1138;width:10;height:20" coordorigin="6650,1138" coordsize="10,20" path="m6650,1157l6659,1157,6659,1138,6650,1138,6650,1157xe" filled="true" fillcolor="#000000" stroked="false">
                <v:path arrowok="t"/>
                <v:fill type="solid"/>
              </v:shape>
            </v:group>
            <v:group style="position:absolute;left:6650;top:1157;width:10;height:20" coordorigin="6650,1157" coordsize="10,20">
              <v:shape style="position:absolute;left:6650;top:1157;width:10;height:20" coordorigin="6650,1157" coordsize="10,20" path="m6650,1176l6659,1176,6659,1157,6650,1157,6650,1176xe" filled="true" fillcolor="#000000" stroked="false">
                <v:path arrowok="t"/>
                <v:fill type="solid"/>
              </v:shape>
            </v:group>
            <v:group style="position:absolute;left:6650;top:1176;width:10;height:20" coordorigin="6650,1176" coordsize="10,20">
              <v:shape style="position:absolute;left:6650;top:1176;width:10;height:20" coordorigin="6650,1176" coordsize="10,20" path="m6650,1195l6659,1195,6659,1176,6650,1176,6650,1195xe" filled="true" fillcolor="#000000" stroked="false">
                <v:path arrowok="t"/>
                <v:fill type="solid"/>
              </v:shape>
            </v:group>
            <v:group style="position:absolute;left:6650;top:1195;width:10;height:20" coordorigin="6650,1195" coordsize="10,20">
              <v:shape style="position:absolute;left:6650;top:1195;width:10;height:20" coordorigin="6650,1195" coordsize="10,20" path="m6650,1214l6659,1214,6659,1195,6650,1195,6650,1214xe" filled="true" fillcolor="#000000" stroked="false">
                <v:path arrowok="t"/>
                <v:fill type="solid"/>
              </v:shape>
            </v:group>
            <v:group style="position:absolute;left:6650;top:1214;width:10;height:20" coordorigin="6650,1214" coordsize="10,20">
              <v:shape style="position:absolute;left:6650;top:1214;width:10;height:20" coordorigin="6650,1214" coordsize="10,20" path="m6650,1234l6659,1234,6659,1214,6650,1214,6650,1234xe" filled="true" fillcolor="#000000" stroked="false">
                <v:path arrowok="t"/>
                <v:fill type="solid"/>
              </v:shape>
            </v:group>
            <v:group style="position:absolute;left:6650;top:1242;width:10;height:2" coordorigin="6650,1242" coordsize="10,2">
              <v:shape style="position:absolute;left:6650;top:1242;width:10;height:2" coordorigin="6650,1242" coordsize="10,0" path="m6650,1242l6659,1242e" filled="false" stroked="true" strokeweight=".83997pt" strokecolor="#000000">
                <v:path arrowok="t"/>
              </v:shape>
              <v:shape style="position:absolute;left:29;top:1157;width:2381;height:103" type="#_x0000_t75" stroked="false">
                <v:imagedata r:id="rId165" o:title=""/>
              </v:shape>
              <v:shape style="position:absolute;left:2386;top:1250;width:931;height:10" type="#_x0000_t75" stroked="false">
                <v:imagedata r:id="rId156" o:title=""/>
              </v:shape>
              <v:shape style="position:absolute;left:3313;top:1250;width:1349;height:10" type="#_x0000_t75" stroked="false">
                <v:imagedata r:id="rId157" o:title=""/>
              </v:shape>
              <v:shape style="position:absolute;left:4657;top:1250;width:1993;height:10" type="#_x0000_t75" stroked="false">
                <v:imagedata r:id="rId158" o:title=""/>
              </v:shape>
              <v:shape style="position:absolute;left:6645;top:1250;width:1363;height:10" type="#_x0000_t75" stroked="false">
                <v:imagedata r:id="rId159" o:title=""/>
              </v:shape>
            </v:group>
            <v:group style="position:absolute;left:1325;top:1260;width:10;height:20" coordorigin="1325,1260" coordsize="10,20">
              <v:shape style="position:absolute;left:1325;top:1260;width:10;height:20" coordorigin="1325,1260" coordsize="10,20" path="m1325,1279l1334,1279,1334,1260,1325,1260,1325,1279xe" filled="true" fillcolor="#000000" stroked="false">
                <v:path arrowok="t"/>
                <v:fill type="solid"/>
              </v:shape>
            </v:group>
            <v:group style="position:absolute;left:1325;top:1279;width:10;height:20" coordorigin="1325,1279" coordsize="10,20">
              <v:shape style="position:absolute;left:1325;top:1279;width:10;height:20" coordorigin="1325,1279" coordsize="10,20" path="m1325,1298l1334,1298,1334,1279,1325,1279,1325,1298xe" filled="true" fillcolor="#000000" stroked="false">
                <v:path arrowok="t"/>
                <v:fill type="solid"/>
              </v:shape>
            </v:group>
            <v:group style="position:absolute;left:1325;top:1298;width:10;height:20" coordorigin="1325,1298" coordsize="10,20">
              <v:shape style="position:absolute;left:1325;top:1298;width:10;height:20" coordorigin="1325,1298" coordsize="10,20" path="m1325,1318l1334,1318,1334,1298,1325,1298,1325,1318xe" filled="true" fillcolor="#000000" stroked="false">
                <v:path arrowok="t"/>
                <v:fill type="solid"/>
              </v:shape>
            </v:group>
            <v:group style="position:absolute;left:1325;top:1318;width:10;height:20" coordorigin="1325,1318" coordsize="10,20">
              <v:shape style="position:absolute;left:1325;top:1318;width:10;height:20" coordorigin="1325,1318" coordsize="10,20" path="m1325,1337l1334,1337,1334,1318,1325,1318,1325,1337xe" filled="true" fillcolor="#000000" stroked="false">
                <v:path arrowok="t"/>
                <v:fill type="solid"/>
              </v:shape>
            </v:group>
            <v:group style="position:absolute;left:1325;top:1337;width:10;height:20" coordorigin="1325,1337" coordsize="10,20">
              <v:shape style="position:absolute;left:1325;top:1337;width:10;height:20" coordorigin="1325,1337" coordsize="10,20" path="m1325,1356l1334,1356,1334,1337,1325,1337,1325,1356xe" filled="true" fillcolor="#000000" stroked="false">
                <v:path arrowok="t"/>
                <v:fill type="solid"/>
              </v:shape>
            </v:group>
            <v:group style="position:absolute;left:1325;top:1356;width:10;height:20" coordorigin="1325,1356" coordsize="10,20">
              <v:shape style="position:absolute;left:1325;top:1356;width:10;height:20" coordorigin="1325,1356" coordsize="10,20" path="m1325,1375l1334,1375,1334,1356,1325,1356,1325,1375xe" filled="true" fillcolor="#000000" stroked="false">
                <v:path arrowok="t"/>
                <v:fill type="solid"/>
              </v:shape>
            </v:group>
            <v:group style="position:absolute;left:1325;top:1375;width:10;height:20" coordorigin="1325,1375" coordsize="10,20">
              <v:shape style="position:absolute;left:1325;top:1375;width:10;height:20" coordorigin="1325,1375" coordsize="10,20" path="m1325,1394l1334,1394,1334,1375,1325,1375,1325,1394xe" filled="true" fillcolor="#000000" stroked="false">
                <v:path arrowok="t"/>
                <v:fill type="solid"/>
              </v:shape>
            </v:group>
            <v:group style="position:absolute;left:1325;top:1394;width:10;height:20" coordorigin="1325,1394" coordsize="10,20">
              <v:shape style="position:absolute;left:1325;top:1394;width:10;height:20" coordorigin="1325,1394" coordsize="10,20" path="m1325,1414l1334,1414,1334,1394,1325,1394,1325,1414xe" filled="true" fillcolor="#000000" stroked="false">
                <v:path arrowok="t"/>
                <v:fill type="solid"/>
              </v:shape>
            </v:group>
            <v:group style="position:absolute;left:1325;top:1414;width:10;height:20" coordorigin="1325,1414" coordsize="10,20">
              <v:shape style="position:absolute;left:1325;top:1414;width:10;height:20" coordorigin="1325,1414" coordsize="10,20" path="m1325,1433l1334,1433,1334,1414,1325,1414,1325,1433xe" filled="true" fillcolor="#000000" stroked="false">
                <v:path arrowok="t"/>
                <v:fill type="solid"/>
              </v:shape>
            </v:group>
            <v:group style="position:absolute;left:1325;top:1433;width:10;height:20" coordorigin="1325,1433" coordsize="10,20">
              <v:shape style="position:absolute;left:1325;top:1433;width:10;height:20" coordorigin="1325,1433" coordsize="10,20" path="m1325,1452l1334,1452,1334,1433,1325,1433,1325,1452xe" filled="true" fillcolor="#000000" stroked="false">
                <v:path arrowok="t"/>
                <v:fill type="solid"/>
              </v:shape>
            </v:group>
            <v:group style="position:absolute;left:1325;top:1452;width:10;height:20" coordorigin="1325,1452" coordsize="10,20">
              <v:shape style="position:absolute;left:1325;top:1452;width:10;height:20" coordorigin="1325,1452" coordsize="10,20" path="m1325,1471l1334,1471,1334,1452,1325,1452,1325,1471xe" filled="true" fillcolor="#000000" stroked="false">
                <v:path arrowok="t"/>
                <v:fill type="solid"/>
              </v:shape>
            </v:group>
            <v:group style="position:absolute;left:1325;top:1471;width:10;height:20" coordorigin="1325,1471" coordsize="10,20">
              <v:shape style="position:absolute;left:1325;top:1471;width:10;height:20" coordorigin="1325,1471" coordsize="10,20" path="m1325,1490l1334,1490,1334,1471,1325,1471,1325,1490xe" filled="true" fillcolor="#000000" stroked="false">
                <v:path arrowok="t"/>
                <v:fill type="solid"/>
              </v:shape>
            </v:group>
            <v:group style="position:absolute;left:1325;top:1490;width:10;height:20" coordorigin="1325,1490" coordsize="10,20">
              <v:shape style="position:absolute;left:1325;top:1490;width:10;height:20" coordorigin="1325,1490" coordsize="10,20" path="m1325,1510l1334,1510,1334,1490,1325,1490,1325,1510xe" filled="true" fillcolor="#000000" stroked="false">
                <v:path arrowok="t"/>
                <v:fill type="solid"/>
              </v:shape>
            </v:group>
            <v:group style="position:absolute;left:1325;top:1510;width:10;height:20" coordorigin="1325,1510" coordsize="10,20">
              <v:shape style="position:absolute;left:1325;top:1510;width:10;height:20" coordorigin="1325,1510" coordsize="10,20" path="m1325,1529l1334,1529,1334,1510,1325,1510,1325,1529xe" filled="true" fillcolor="#000000" stroked="false">
                <v:path arrowok="t"/>
                <v:fill type="solid"/>
              </v:shape>
            </v:group>
            <v:group style="position:absolute;left:1325;top:1529;width:10;height:20" coordorigin="1325,1529" coordsize="10,20">
              <v:shape style="position:absolute;left:1325;top:1529;width:10;height:20" coordorigin="1325,1529" coordsize="10,20" path="m1325,1549l1334,1549,1334,1529,1325,1529,1325,1549xe" filled="true" fillcolor="#000000" stroked="false">
                <v:path arrowok="t"/>
                <v:fill type="solid"/>
              </v:shape>
            </v:group>
            <v:group style="position:absolute;left:1325;top:1549;width:10;height:20" coordorigin="1325,1549" coordsize="10,20">
              <v:shape style="position:absolute;left:1325;top:1549;width:10;height:20" coordorigin="1325,1549" coordsize="10,20" path="m1325,1568l1334,1568,1334,1549,1325,1549,1325,1568xe" filled="true" fillcolor="#000000" stroked="false">
                <v:path arrowok="t"/>
                <v:fill type="solid"/>
              </v:shape>
            </v:group>
            <v:group style="position:absolute;left:1325;top:1568;width:10;height:20" coordorigin="1325,1568" coordsize="10,20">
              <v:shape style="position:absolute;left:1325;top:1568;width:10;height:20" coordorigin="1325,1568" coordsize="10,20" path="m1325,1587l1334,1587,1334,1568,1325,1568,1325,1587xe" filled="true" fillcolor="#000000" stroked="false">
                <v:path arrowok="t"/>
                <v:fill type="solid"/>
              </v:shape>
            </v:group>
            <v:group style="position:absolute;left:1325;top:1587;width:10;height:20" coordorigin="1325,1587" coordsize="10,20">
              <v:shape style="position:absolute;left:1325;top:1587;width:10;height:20" coordorigin="1325,1587" coordsize="10,20" path="m1325,1606l1334,1606,1334,1587,1325,1587,1325,1606xe" filled="true" fillcolor="#000000" stroked="false">
                <v:path arrowok="t"/>
                <v:fill type="solid"/>
              </v:shape>
            </v:group>
            <v:group style="position:absolute;left:1325;top:1606;width:10;height:20" coordorigin="1325,1606" coordsize="10,20">
              <v:shape style="position:absolute;left:1325;top:1606;width:10;height:20" coordorigin="1325,1606" coordsize="10,20" path="m1325,1625l1334,1625,1334,1606,1325,1606,1325,1625xe" filled="true" fillcolor="#000000" stroked="false">
                <v:path arrowok="t"/>
                <v:fill type="solid"/>
              </v:shape>
            </v:group>
            <v:group style="position:absolute;left:1325;top:1625;width:10;height:20" coordorigin="1325,1625" coordsize="10,20">
              <v:shape style="position:absolute;left:1325;top:1625;width:10;height:20" coordorigin="1325,1625" coordsize="10,20" path="m1325,1645l1334,1645,1334,1625,1325,1625,1325,1645xe" filled="true" fillcolor="#000000" stroked="false">
                <v:path arrowok="t"/>
                <v:fill type="solid"/>
              </v:shape>
            </v:group>
            <v:group style="position:absolute;left:1325;top:1653;width:10;height:2" coordorigin="1325,1653" coordsize="10,2">
              <v:shape style="position:absolute;left:1325;top:1653;width:10;height:2" coordorigin="1325,1653" coordsize="10,0" path="m1325,1653l1334,1653e" filled="false" stroked="true" strokeweight=".84003pt" strokecolor="#000000">
                <v:path arrowok="t"/>
              </v:shape>
            </v:group>
            <v:group style="position:absolute;left:2391;top:1260;width:10;height:20" coordorigin="2391,1260" coordsize="10,20">
              <v:shape style="position:absolute;left:2391;top:1260;width:10;height:20" coordorigin="2391,1260" coordsize="10,20" path="m2391,1279l2401,1279,2401,1260,2391,1260,2391,1279xe" filled="true" fillcolor="#000000" stroked="false">
                <v:path arrowok="t"/>
                <v:fill type="solid"/>
              </v:shape>
            </v:group>
            <v:group style="position:absolute;left:2391;top:1279;width:10;height:20" coordorigin="2391,1279" coordsize="10,20">
              <v:shape style="position:absolute;left:2391;top:1279;width:10;height:20" coordorigin="2391,1279" coordsize="10,20" path="m2391,1298l2401,1298,2401,1279,2391,1279,2391,1298xe" filled="true" fillcolor="#000000" stroked="false">
                <v:path arrowok="t"/>
                <v:fill type="solid"/>
              </v:shape>
            </v:group>
            <v:group style="position:absolute;left:2391;top:1298;width:10;height:20" coordorigin="2391,1298" coordsize="10,20">
              <v:shape style="position:absolute;left:2391;top:1298;width:10;height:20" coordorigin="2391,1298" coordsize="10,20" path="m2391,1318l2401,1318,2401,1298,2391,1298,2391,1318xe" filled="true" fillcolor="#000000" stroked="false">
                <v:path arrowok="t"/>
                <v:fill type="solid"/>
              </v:shape>
            </v:group>
            <v:group style="position:absolute;left:2391;top:1318;width:10;height:20" coordorigin="2391,1318" coordsize="10,20">
              <v:shape style="position:absolute;left:2391;top:1318;width:10;height:20" coordorigin="2391,1318" coordsize="10,20" path="m2391,1337l2401,1337,2401,1318,2391,1318,2391,1337xe" filled="true" fillcolor="#000000" stroked="false">
                <v:path arrowok="t"/>
                <v:fill type="solid"/>
              </v:shape>
            </v:group>
            <v:group style="position:absolute;left:2391;top:1337;width:10;height:20" coordorigin="2391,1337" coordsize="10,20">
              <v:shape style="position:absolute;left:2391;top:1337;width:10;height:20" coordorigin="2391,1337" coordsize="10,20" path="m2391,1356l2401,1356,2401,1337,2391,1337,2391,1356xe" filled="true" fillcolor="#000000" stroked="false">
                <v:path arrowok="t"/>
                <v:fill type="solid"/>
              </v:shape>
            </v:group>
            <v:group style="position:absolute;left:2391;top:1356;width:10;height:20" coordorigin="2391,1356" coordsize="10,20">
              <v:shape style="position:absolute;left:2391;top:1356;width:10;height:20" coordorigin="2391,1356" coordsize="10,20" path="m2391,1375l2401,1375,2401,1356,2391,1356,2391,1375xe" filled="true" fillcolor="#000000" stroked="false">
                <v:path arrowok="t"/>
                <v:fill type="solid"/>
              </v:shape>
            </v:group>
            <v:group style="position:absolute;left:2391;top:1375;width:10;height:20" coordorigin="2391,1375" coordsize="10,20">
              <v:shape style="position:absolute;left:2391;top:1375;width:10;height:20" coordorigin="2391,1375" coordsize="10,20" path="m2391,1394l2401,1394,2401,1375,2391,1375,2391,1394xe" filled="true" fillcolor="#000000" stroked="false">
                <v:path arrowok="t"/>
                <v:fill type="solid"/>
              </v:shape>
            </v:group>
            <v:group style="position:absolute;left:2391;top:1394;width:10;height:20" coordorigin="2391,1394" coordsize="10,20">
              <v:shape style="position:absolute;left:2391;top:1394;width:10;height:20" coordorigin="2391,1394" coordsize="10,20" path="m2391,1414l2401,1414,2401,1394,2391,1394,2391,1414xe" filled="true" fillcolor="#000000" stroked="false">
                <v:path arrowok="t"/>
                <v:fill type="solid"/>
              </v:shape>
            </v:group>
            <v:group style="position:absolute;left:2391;top:1414;width:10;height:20" coordorigin="2391,1414" coordsize="10,20">
              <v:shape style="position:absolute;left:2391;top:1414;width:10;height:20" coordorigin="2391,1414" coordsize="10,20" path="m2391,1433l2401,1433,2401,1414,2391,1414,2391,1433xe" filled="true" fillcolor="#000000" stroked="false">
                <v:path arrowok="t"/>
                <v:fill type="solid"/>
              </v:shape>
            </v:group>
            <v:group style="position:absolute;left:2391;top:1433;width:10;height:20" coordorigin="2391,1433" coordsize="10,20">
              <v:shape style="position:absolute;left:2391;top:1433;width:10;height:20" coordorigin="2391,1433" coordsize="10,20" path="m2391,1452l2401,1452,2401,1433,2391,1433,2391,1452xe" filled="true" fillcolor="#000000" stroked="false">
                <v:path arrowok="t"/>
                <v:fill type="solid"/>
              </v:shape>
            </v:group>
            <v:group style="position:absolute;left:2391;top:1452;width:10;height:20" coordorigin="2391,1452" coordsize="10,20">
              <v:shape style="position:absolute;left:2391;top:1452;width:10;height:20" coordorigin="2391,1452" coordsize="10,20" path="m2391,1471l2401,1471,2401,1452,2391,1452,2391,1471xe" filled="true" fillcolor="#000000" stroked="false">
                <v:path arrowok="t"/>
                <v:fill type="solid"/>
              </v:shape>
            </v:group>
            <v:group style="position:absolute;left:2391;top:1471;width:10;height:20" coordorigin="2391,1471" coordsize="10,20">
              <v:shape style="position:absolute;left:2391;top:1471;width:10;height:20" coordorigin="2391,1471" coordsize="10,20" path="m2391,1490l2401,1490,2401,1471,2391,1471,2391,1490xe" filled="true" fillcolor="#000000" stroked="false">
                <v:path arrowok="t"/>
                <v:fill type="solid"/>
              </v:shape>
            </v:group>
            <v:group style="position:absolute;left:2391;top:1490;width:10;height:20" coordorigin="2391,1490" coordsize="10,20">
              <v:shape style="position:absolute;left:2391;top:1490;width:10;height:20" coordorigin="2391,1490" coordsize="10,20" path="m2391,1510l2401,1510,2401,1490,2391,1490,2391,1510xe" filled="true" fillcolor="#000000" stroked="false">
                <v:path arrowok="t"/>
                <v:fill type="solid"/>
              </v:shape>
            </v:group>
            <v:group style="position:absolute;left:2391;top:1510;width:10;height:20" coordorigin="2391,1510" coordsize="10,20">
              <v:shape style="position:absolute;left:2391;top:1510;width:10;height:20" coordorigin="2391,1510" coordsize="10,20" path="m2391,1529l2401,1529,2401,1510,2391,1510,2391,1529xe" filled="true" fillcolor="#000000" stroked="false">
                <v:path arrowok="t"/>
                <v:fill type="solid"/>
              </v:shape>
            </v:group>
            <v:group style="position:absolute;left:2391;top:1529;width:10;height:20" coordorigin="2391,1529" coordsize="10,20">
              <v:shape style="position:absolute;left:2391;top:1529;width:10;height:20" coordorigin="2391,1529" coordsize="10,20" path="m2391,1549l2401,1549,2401,1529,2391,1529,2391,1549xe" filled="true" fillcolor="#000000" stroked="false">
                <v:path arrowok="t"/>
                <v:fill type="solid"/>
              </v:shape>
            </v:group>
            <v:group style="position:absolute;left:2391;top:1549;width:10;height:20" coordorigin="2391,1549" coordsize="10,20">
              <v:shape style="position:absolute;left:2391;top:1549;width:10;height:20" coordorigin="2391,1549" coordsize="10,20" path="m2391,1568l2401,1568,2401,1549,2391,1549,2391,1568xe" filled="true" fillcolor="#000000" stroked="false">
                <v:path arrowok="t"/>
                <v:fill type="solid"/>
              </v:shape>
            </v:group>
            <v:group style="position:absolute;left:3317;top:1260;width:10;height:20" coordorigin="3317,1260" coordsize="10,20">
              <v:shape style="position:absolute;left:3317;top:1260;width:10;height:20" coordorigin="3317,1260" coordsize="10,20" path="m3317,1279l3327,1279,3327,1260,3317,1260,3317,1279xe" filled="true" fillcolor="#000000" stroked="false">
                <v:path arrowok="t"/>
                <v:fill type="solid"/>
              </v:shape>
            </v:group>
            <v:group style="position:absolute;left:3317;top:1279;width:10;height:20" coordorigin="3317,1279" coordsize="10,20">
              <v:shape style="position:absolute;left:3317;top:1279;width:10;height:20" coordorigin="3317,1279" coordsize="10,20" path="m3317,1298l3327,1298,3327,1279,3317,1279,3317,1298xe" filled="true" fillcolor="#000000" stroked="false">
                <v:path arrowok="t"/>
                <v:fill type="solid"/>
              </v:shape>
            </v:group>
            <v:group style="position:absolute;left:3317;top:1298;width:10;height:20" coordorigin="3317,1298" coordsize="10,20">
              <v:shape style="position:absolute;left:3317;top:1298;width:10;height:20" coordorigin="3317,1298" coordsize="10,20" path="m3317,1318l3327,1318,3327,1298,3317,1298,3317,1318xe" filled="true" fillcolor="#000000" stroked="false">
                <v:path arrowok="t"/>
                <v:fill type="solid"/>
              </v:shape>
            </v:group>
            <v:group style="position:absolute;left:3317;top:1318;width:10;height:20" coordorigin="3317,1318" coordsize="10,20">
              <v:shape style="position:absolute;left:3317;top:1318;width:10;height:20" coordorigin="3317,1318" coordsize="10,20" path="m3317,1337l3327,1337,3327,1318,3317,1318,3317,1337xe" filled="true" fillcolor="#000000" stroked="false">
                <v:path arrowok="t"/>
                <v:fill type="solid"/>
              </v:shape>
            </v:group>
            <v:group style="position:absolute;left:3317;top:1337;width:10;height:20" coordorigin="3317,1337" coordsize="10,20">
              <v:shape style="position:absolute;left:3317;top:1337;width:10;height:20" coordorigin="3317,1337" coordsize="10,20" path="m3317,1356l3327,1356,3327,1337,3317,1337,3317,1356xe" filled="true" fillcolor="#000000" stroked="false">
                <v:path arrowok="t"/>
                <v:fill type="solid"/>
              </v:shape>
            </v:group>
            <v:group style="position:absolute;left:3317;top:1356;width:10;height:20" coordorigin="3317,1356" coordsize="10,20">
              <v:shape style="position:absolute;left:3317;top:1356;width:10;height:20" coordorigin="3317,1356" coordsize="10,20" path="m3317,1375l3327,1375,3327,1356,3317,1356,3317,1375xe" filled="true" fillcolor="#000000" stroked="false">
                <v:path arrowok="t"/>
                <v:fill type="solid"/>
              </v:shape>
            </v:group>
            <v:group style="position:absolute;left:3317;top:1375;width:10;height:20" coordorigin="3317,1375" coordsize="10,20">
              <v:shape style="position:absolute;left:3317;top:1375;width:10;height:20" coordorigin="3317,1375" coordsize="10,20" path="m3317,1394l3327,1394,3327,1375,3317,1375,3317,1394xe" filled="true" fillcolor="#000000" stroked="false">
                <v:path arrowok="t"/>
                <v:fill type="solid"/>
              </v:shape>
            </v:group>
            <v:group style="position:absolute;left:3317;top:1394;width:10;height:20" coordorigin="3317,1394" coordsize="10,20">
              <v:shape style="position:absolute;left:3317;top:1394;width:10;height:20" coordorigin="3317,1394" coordsize="10,20" path="m3317,1414l3327,1414,3327,1394,3317,1394,3317,1414xe" filled="true" fillcolor="#000000" stroked="false">
                <v:path arrowok="t"/>
                <v:fill type="solid"/>
              </v:shape>
            </v:group>
            <v:group style="position:absolute;left:3317;top:1414;width:10;height:20" coordorigin="3317,1414" coordsize="10,20">
              <v:shape style="position:absolute;left:3317;top:1414;width:10;height:20" coordorigin="3317,1414" coordsize="10,20" path="m3317,1433l3327,1433,3327,1414,3317,1414,3317,1433xe" filled="true" fillcolor="#000000" stroked="false">
                <v:path arrowok="t"/>
                <v:fill type="solid"/>
              </v:shape>
            </v:group>
            <v:group style="position:absolute;left:3317;top:1433;width:10;height:20" coordorigin="3317,1433" coordsize="10,20">
              <v:shape style="position:absolute;left:3317;top:1433;width:10;height:20" coordorigin="3317,1433" coordsize="10,20" path="m3317,1452l3327,1452,3327,1433,3317,1433,3317,1452xe" filled="true" fillcolor="#000000" stroked="false">
                <v:path arrowok="t"/>
                <v:fill type="solid"/>
              </v:shape>
            </v:group>
            <v:group style="position:absolute;left:3317;top:1452;width:10;height:20" coordorigin="3317,1452" coordsize="10,20">
              <v:shape style="position:absolute;left:3317;top:1452;width:10;height:20" coordorigin="3317,1452" coordsize="10,20" path="m3317,1471l3327,1471,3327,1452,3317,1452,3317,1471xe" filled="true" fillcolor="#000000" stroked="false">
                <v:path arrowok="t"/>
                <v:fill type="solid"/>
              </v:shape>
            </v:group>
            <v:group style="position:absolute;left:3317;top:1471;width:10;height:20" coordorigin="3317,1471" coordsize="10,20">
              <v:shape style="position:absolute;left:3317;top:1471;width:10;height:20" coordorigin="3317,1471" coordsize="10,20" path="m3317,1490l3327,1490,3327,1471,3317,1471,3317,1490xe" filled="true" fillcolor="#000000" stroked="false">
                <v:path arrowok="t"/>
                <v:fill type="solid"/>
              </v:shape>
            </v:group>
            <v:group style="position:absolute;left:3317;top:1490;width:10;height:20" coordorigin="3317,1490" coordsize="10,20">
              <v:shape style="position:absolute;left:3317;top:1490;width:10;height:20" coordorigin="3317,1490" coordsize="10,20" path="m3317,1510l3327,1510,3327,1490,3317,1490,3317,1510xe" filled="true" fillcolor="#000000" stroked="false">
                <v:path arrowok="t"/>
                <v:fill type="solid"/>
              </v:shape>
            </v:group>
            <v:group style="position:absolute;left:3317;top:1510;width:10;height:20" coordorigin="3317,1510" coordsize="10,20">
              <v:shape style="position:absolute;left:3317;top:1510;width:10;height:20" coordorigin="3317,1510" coordsize="10,20" path="m3317,1529l3327,1529,3327,1510,3317,1510,3317,1529xe" filled="true" fillcolor="#000000" stroked="false">
                <v:path arrowok="t"/>
                <v:fill type="solid"/>
              </v:shape>
            </v:group>
            <v:group style="position:absolute;left:3317;top:1529;width:10;height:20" coordorigin="3317,1529" coordsize="10,20">
              <v:shape style="position:absolute;left:3317;top:1529;width:10;height:20" coordorigin="3317,1529" coordsize="10,20" path="m3317,1549l3327,1549,3327,1529,3317,1529,3317,1549xe" filled="true" fillcolor="#000000" stroked="false">
                <v:path arrowok="t"/>
                <v:fill type="solid"/>
              </v:shape>
            </v:group>
            <v:group style="position:absolute;left:3317;top:1549;width:10;height:20" coordorigin="3317,1549" coordsize="10,20">
              <v:shape style="position:absolute;left:3317;top:1549;width:10;height:20" coordorigin="3317,1549" coordsize="10,20" path="m3317,1568l3327,1568,3327,1549,3317,1549,3317,1568xe" filled="true" fillcolor="#000000" stroked="false">
                <v:path arrowok="t"/>
                <v:fill type="solid"/>
              </v:shape>
            </v:group>
            <v:group style="position:absolute;left:3317;top:1568;width:10;height:20" coordorigin="3317,1568" coordsize="10,20">
              <v:shape style="position:absolute;left:3317;top:1568;width:10;height:20" coordorigin="3317,1568" coordsize="10,20" path="m3317,1587l3327,1587,3327,1568,3317,1568,3317,1587xe" filled="true" fillcolor="#000000" stroked="false">
                <v:path arrowok="t"/>
                <v:fill type="solid"/>
              </v:shape>
            </v:group>
            <v:group style="position:absolute;left:3317;top:1587;width:10;height:20" coordorigin="3317,1587" coordsize="10,20">
              <v:shape style="position:absolute;left:3317;top:1587;width:10;height:20" coordorigin="3317,1587" coordsize="10,20" path="m3317,1606l3327,1606,3327,1587,3317,1587,3317,1606xe" filled="true" fillcolor="#000000" stroked="false">
                <v:path arrowok="t"/>
                <v:fill type="solid"/>
              </v:shape>
            </v:group>
            <v:group style="position:absolute;left:3317;top:1606;width:10;height:20" coordorigin="3317,1606" coordsize="10,20">
              <v:shape style="position:absolute;left:3317;top:1606;width:10;height:20" coordorigin="3317,1606" coordsize="10,20" path="m3317,1625l3327,1625,3327,1606,3317,1606,3317,1625xe" filled="true" fillcolor="#000000" stroked="false">
                <v:path arrowok="t"/>
                <v:fill type="solid"/>
              </v:shape>
            </v:group>
            <v:group style="position:absolute;left:3317;top:1625;width:10;height:20" coordorigin="3317,1625" coordsize="10,20">
              <v:shape style="position:absolute;left:3317;top:1625;width:10;height:20" coordorigin="3317,1625" coordsize="10,20" path="m3317,1645l3327,1645,3327,1625,3317,1625,3317,1645xe" filled="true" fillcolor="#000000" stroked="false">
                <v:path arrowok="t"/>
                <v:fill type="solid"/>
              </v:shape>
            </v:group>
            <v:group style="position:absolute;left:3317;top:1653;width:10;height:2" coordorigin="3317,1653" coordsize="10,2">
              <v:shape style="position:absolute;left:3317;top:1653;width:10;height:2" coordorigin="3317,1653" coordsize="10,0" path="m3317,1653l3327,1653e" filled="false" stroked="true" strokeweight=".84003pt" strokecolor="#000000">
                <v:path arrowok="t"/>
              </v:shape>
            </v:group>
            <v:group style="position:absolute;left:4662;top:1260;width:10;height:20" coordorigin="4662,1260" coordsize="10,20">
              <v:shape style="position:absolute;left:4662;top:1260;width:10;height:20" coordorigin="4662,1260" coordsize="10,20" path="m4662,1279l4671,1279,4671,1260,4662,1260,4662,1279xe" filled="true" fillcolor="#000000" stroked="false">
                <v:path arrowok="t"/>
                <v:fill type="solid"/>
              </v:shape>
            </v:group>
            <v:group style="position:absolute;left:4662;top:1279;width:10;height:20" coordorigin="4662,1279" coordsize="10,20">
              <v:shape style="position:absolute;left:4662;top:1279;width:10;height:20" coordorigin="4662,1279" coordsize="10,20" path="m4662,1298l4671,1298,4671,1279,4662,1279,4662,1298xe" filled="true" fillcolor="#000000" stroked="false">
                <v:path arrowok="t"/>
                <v:fill type="solid"/>
              </v:shape>
            </v:group>
            <v:group style="position:absolute;left:4662;top:1298;width:10;height:20" coordorigin="4662,1298" coordsize="10,20">
              <v:shape style="position:absolute;left:4662;top:1298;width:10;height:20" coordorigin="4662,1298" coordsize="10,20" path="m4662,1318l4671,1318,4671,1298,4662,1298,4662,1318xe" filled="true" fillcolor="#000000" stroked="false">
                <v:path arrowok="t"/>
                <v:fill type="solid"/>
              </v:shape>
            </v:group>
            <v:group style="position:absolute;left:4662;top:1318;width:10;height:20" coordorigin="4662,1318" coordsize="10,20">
              <v:shape style="position:absolute;left:4662;top:1318;width:10;height:20" coordorigin="4662,1318" coordsize="10,20" path="m4662,1337l4671,1337,4671,1318,4662,1318,4662,1337xe" filled="true" fillcolor="#000000" stroked="false">
                <v:path arrowok="t"/>
                <v:fill type="solid"/>
              </v:shape>
            </v:group>
            <v:group style="position:absolute;left:4662;top:1337;width:10;height:20" coordorigin="4662,1337" coordsize="10,20">
              <v:shape style="position:absolute;left:4662;top:1337;width:10;height:20" coordorigin="4662,1337" coordsize="10,20" path="m4662,1356l4671,1356,4671,1337,4662,1337,4662,1356xe" filled="true" fillcolor="#000000" stroked="false">
                <v:path arrowok="t"/>
                <v:fill type="solid"/>
              </v:shape>
            </v:group>
            <v:group style="position:absolute;left:4662;top:1356;width:10;height:20" coordorigin="4662,1356" coordsize="10,20">
              <v:shape style="position:absolute;left:4662;top:1356;width:10;height:20" coordorigin="4662,1356" coordsize="10,20" path="m4662,1375l4671,1375,4671,1356,4662,1356,4662,1375xe" filled="true" fillcolor="#000000" stroked="false">
                <v:path arrowok="t"/>
                <v:fill type="solid"/>
              </v:shape>
            </v:group>
            <v:group style="position:absolute;left:4662;top:1375;width:10;height:20" coordorigin="4662,1375" coordsize="10,20">
              <v:shape style="position:absolute;left:4662;top:1375;width:10;height:20" coordorigin="4662,1375" coordsize="10,20" path="m4662,1394l4671,1394,4671,1375,4662,1375,4662,1394xe" filled="true" fillcolor="#000000" stroked="false">
                <v:path arrowok="t"/>
                <v:fill type="solid"/>
              </v:shape>
            </v:group>
            <v:group style="position:absolute;left:4662;top:1394;width:10;height:20" coordorigin="4662,1394" coordsize="10,20">
              <v:shape style="position:absolute;left:4662;top:1394;width:10;height:20" coordorigin="4662,1394" coordsize="10,20" path="m4662,1414l4671,1414,4671,1394,4662,1394,4662,1414xe" filled="true" fillcolor="#000000" stroked="false">
                <v:path arrowok="t"/>
                <v:fill type="solid"/>
              </v:shape>
            </v:group>
            <v:group style="position:absolute;left:4662;top:1414;width:10;height:20" coordorigin="4662,1414" coordsize="10,20">
              <v:shape style="position:absolute;left:4662;top:1414;width:10;height:20" coordorigin="4662,1414" coordsize="10,20" path="m4662,1433l4671,1433,4671,1414,4662,1414,4662,1433xe" filled="true" fillcolor="#000000" stroked="false">
                <v:path arrowok="t"/>
                <v:fill type="solid"/>
              </v:shape>
            </v:group>
            <v:group style="position:absolute;left:4662;top:1433;width:10;height:20" coordorigin="4662,1433" coordsize="10,20">
              <v:shape style="position:absolute;left:4662;top:1433;width:10;height:20" coordorigin="4662,1433" coordsize="10,20" path="m4662,1452l4671,1452,4671,1433,4662,1433,4662,1452xe" filled="true" fillcolor="#000000" stroked="false">
                <v:path arrowok="t"/>
                <v:fill type="solid"/>
              </v:shape>
            </v:group>
            <v:group style="position:absolute;left:4662;top:1452;width:10;height:20" coordorigin="4662,1452" coordsize="10,20">
              <v:shape style="position:absolute;left:4662;top:1452;width:10;height:20" coordorigin="4662,1452" coordsize="10,20" path="m4662,1471l4671,1471,4671,1452,4662,1452,4662,1471xe" filled="true" fillcolor="#000000" stroked="false">
                <v:path arrowok="t"/>
                <v:fill type="solid"/>
              </v:shape>
            </v:group>
            <v:group style="position:absolute;left:4662;top:1471;width:10;height:20" coordorigin="4662,1471" coordsize="10,20">
              <v:shape style="position:absolute;left:4662;top:1471;width:10;height:20" coordorigin="4662,1471" coordsize="10,20" path="m4662,1490l4671,1490,4671,1471,4662,1471,4662,1490xe" filled="true" fillcolor="#000000" stroked="false">
                <v:path arrowok="t"/>
                <v:fill type="solid"/>
              </v:shape>
            </v:group>
            <v:group style="position:absolute;left:4662;top:1490;width:10;height:20" coordorigin="4662,1490" coordsize="10,20">
              <v:shape style="position:absolute;left:4662;top:1490;width:10;height:20" coordorigin="4662,1490" coordsize="10,20" path="m4662,1510l4671,1510,4671,1490,4662,1490,4662,1510xe" filled="true" fillcolor="#000000" stroked="false">
                <v:path arrowok="t"/>
                <v:fill type="solid"/>
              </v:shape>
            </v:group>
            <v:group style="position:absolute;left:4662;top:1510;width:10;height:20" coordorigin="4662,1510" coordsize="10,20">
              <v:shape style="position:absolute;left:4662;top:1510;width:10;height:20" coordorigin="4662,1510" coordsize="10,20" path="m4662,1529l4671,1529,4671,1510,4662,1510,4662,1529xe" filled="true" fillcolor="#000000" stroked="false">
                <v:path arrowok="t"/>
                <v:fill type="solid"/>
              </v:shape>
            </v:group>
            <v:group style="position:absolute;left:4662;top:1529;width:10;height:20" coordorigin="4662,1529" coordsize="10,20">
              <v:shape style="position:absolute;left:4662;top:1529;width:10;height:20" coordorigin="4662,1529" coordsize="10,20" path="m4662,1549l4671,1549,4671,1529,4662,1529,4662,1549xe" filled="true" fillcolor="#000000" stroked="false">
                <v:path arrowok="t"/>
                <v:fill type="solid"/>
              </v:shape>
            </v:group>
            <v:group style="position:absolute;left:4662;top:1549;width:10;height:20" coordorigin="4662,1549" coordsize="10,20">
              <v:shape style="position:absolute;left:4662;top:1549;width:10;height:20" coordorigin="4662,1549" coordsize="10,20" path="m4662,1568l4671,1568,4671,1549,4662,1549,4662,1568xe" filled="true" fillcolor="#000000" stroked="false">
                <v:path arrowok="t"/>
                <v:fill type="solid"/>
              </v:shape>
            </v:group>
            <v:group style="position:absolute;left:4662;top:1568;width:10;height:20" coordorigin="4662,1568" coordsize="10,20">
              <v:shape style="position:absolute;left:4662;top:1568;width:10;height:20" coordorigin="4662,1568" coordsize="10,20" path="m4662,1587l4671,1587,4671,1568,4662,1568,4662,1587xe" filled="true" fillcolor="#000000" stroked="false">
                <v:path arrowok="t"/>
                <v:fill type="solid"/>
              </v:shape>
            </v:group>
            <v:group style="position:absolute;left:4662;top:1587;width:10;height:20" coordorigin="4662,1587" coordsize="10,20">
              <v:shape style="position:absolute;left:4662;top:1587;width:10;height:20" coordorigin="4662,1587" coordsize="10,20" path="m4662,1606l4671,1606,4671,1587,4662,1587,4662,1606xe" filled="true" fillcolor="#000000" stroked="false">
                <v:path arrowok="t"/>
                <v:fill type="solid"/>
              </v:shape>
            </v:group>
            <v:group style="position:absolute;left:4662;top:1606;width:10;height:20" coordorigin="4662,1606" coordsize="10,20">
              <v:shape style="position:absolute;left:4662;top:1606;width:10;height:20" coordorigin="4662,1606" coordsize="10,20" path="m4662,1625l4671,1625,4671,1606,4662,1606,4662,1625xe" filled="true" fillcolor="#000000" stroked="false">
                <v:path arrowok="t"/>
                <v:fill type="solid"/>
              </v:shape>
            </v:group>
            <v:group style="position:absolute;left:4662;top:1625;width:10;height:20" coordorigin="4662,1625" coordsize="10,20">
              <v:shape style="position:absolute;left:4662;top:1625;width:10;height:20" coordorigin="4662,1625" coordsize="10,20" path="m4662,1645l4671,1645,4671,1625,4662,1625,4662,1645xe" filled="true" fillcolor="#000000" stroked="false">
                <v:path arrowok="t"/>
                <v:fill type="solid"/>
              </v:shape>
            </v:group>
            <v:group style="position:absolute;left:4662;top:1653;width:10;height:2" coordorigin="4662,1653" coordsize="10,2">
              <v:shape style="position:absolute;left:4662;top:1653;width:10;height:2" coordorigin="4662,1653" coordsize="10,0" path="m4662,1653l4671,1653e" filled="false" stroked="true" strokeweight=".84003pt" strokecolor="#000000">
                <v:path arrowok="t"/>
              </v:shape>
            </v:group>
            <v:group style="position:absolute;left:5823;top:1260;width:10;height:20" coordorigin="5823,1260" coordsize="10,20">
              <v:shape style="position:absolute;left:5823;top:1260;width:10;height:20" coordorigin="5823,1260" coordsize="10,20" path="m5823,1279l5833,1279,5833,1260,5823,1260,5823,1279xe" filled="true" fillcolor="#000000" stroked="false">
                <v:path arrowok="t"/>
                <v:fill type="solid"/>
              </v:shape>
            </v:group>
            <v:group style="position:absolute;left:5823;top:1279;width:10;height:20" coordorigin="5823,1279" coordsize="10,20">
              <v:shape style="position:absolute;left:5823;top:1279;width:10;height:20" coordorigin="5823,1279" coordsize="10,20" path="m5823,1298l5833,1298,5833,1279,5823,1279,5823,1298xe" filled="true" fillcolor="#000000" stroked="false">
                <v:path arrowok="t"/>
                <v:fill type="solid"/>
              </v:shape>
            </v:group>
            <v:group style="position:absolute;left:5823;top:1298;width:10;height:20" coordorigin="5823,1298" coordsize="10,20">
              <v:shape style="position:absolute;left:5823;top:1298;width:10;height:20" coordorigin="5823,1298" coordsize="10,20" path="m5823,1318l5833,1318,5833,1298,5823,1298,5823,1318xe" filled="true" fillcolor="#000000" stroked="false">
                <v:path arrowok="t"/>
                <v:fill type="solid"/>
              </v:shape>
            </v:group>
            <v:group style="position:absolute;left:5823;top:1318;width:10;height:20" coordorigin="5823,1318" coordsize="10,20">
              <v:shape style="position:absolute;left:5823;top:1318;width:10;height:20" coordorigin="5823,1318" coordsize="10,20" path="m5823,1337l5833,1337,5833,1318,5823,1318,5823,1337xe" filled="true" fillcolor="#000000" stroked="false">
                <v:path arrowok="t"/>
                <v:fill type="solid"/>
              </v:shape>
            </v:group>
            <v:group style="position:absolute;left:5823;top:1337;width:10;height:20" coordorigin="5823,1337" coordsize="10,20">
              <v:shape style="position:absolute;left:5823;top:1337;width:10;height:20" coordorigin="5823,1337" coordsize="10,20" path="m5823,1356l5833,1356,5833,1337,5823,1337,5823,1356xe" filled="true" fillcolor="#000000" stroked="false">
                <v:path arrowok="t"/>
                <v:fill type="solid"/>
              </v:shape>
            </v:group>
            <v:group style="position:absolute;left:5823;top:1356;width:10;height:20" coordorigin="5823,1356" coordsize="10,20">
              <v:shape style="position:absolute;left:5823;top:1356;width:10;height:20" coordorigin="5823,1356" coordsize="10,20" path="m5823,1375l5833,1375,5833,1356,5823,1356,5823,1375xe" filled="true" fillcolor="#000000" stroked="false">
                <v:path arrowok="t"/>
                <v:fill type="solid"/>
              </v:shape>
            </v:group>
            <v:group style="position:absolute;left:5823;top:1375;width:10;height:20" coordorigin="5823,1375" coordsize="10,20">
              <v:shape style="position:absolute;left:5823;top:1375;width:10;height:20" coordorigin="5823,1375" coordsize="10,20" path="m5823,1394l5833,1394,5833,1375,5823,1375,5823,1394xe" filled="true" fillcolor="#000000" stroked="false">
                <v:path arrowok="t"/>
                <v:fill type="solid"/>
              </v:shape>
            </v:group>
            <v:group style="position:absolute;left:5823;top:1394;width:10;height:20" coordorigin="5823,1394" coordsize="10,20">
              <v:shape style="position:absolute;left:5823;top:1394;width:10;height:20" coordorigin="5823,1394" coordsize="10,20" path="m5823,1414l5833,1414,5833,1394,5823,1394,5823,1414xe" filled="true" fillcolor="#000000" stroked="false">
                <v:path arrowok="t"/>
                <v:fill type="solid"/>
              </v:shape>
            </v:group>
            <v:group style="position:absolute;left:5823;top:1414;width:10;height:20" coordorigin="5823,1414" coordsize="10,20">
              <v:shape style="position:absolute;left:5823;top:1414;width:10;height:20" coordorigin="5823,1414" coordsize="10,20" path="m5823,1433l5833,1433,5833,1414,5823,1414,5823,1433xe" filled="true" fillcolor="#000000" stroked="false">
                <v:path arrowok="t"/>
                <v:fill type="solid"/>
              </v:shape>
            </v:group>
            <v:group style="position:absolute;left:5823;top:1433;width:10;height:20" coordorigin="5823,1433" coordsize="10,20">
              <v:shape style="position:absolute;left:5823;top:1433;width:10;height:20" coordorigin="5823,1433" coordsize="10,20" path="m5823,1452l5833,1452,5833,1433,5823,1433,5823,1452xe" filled="true" fillcolor="#000000" stroked="false">
                <v:path arrowok="t"/>
                <v:fill type="solid"/>
              </v:shape>
            </v:group>
            <v:group style="position:absolute;left:5823;top:1452;width:10;height:20" coordorigin="5823,1452" coordsize="10,20">
              <v:shape style="position:absolute;left:5823;top:1452;width:10;height:20" coordorigin="5823,1452" coordsize="10,20" path="m5823,1471l5833,1471,5833,1452,5823,1452,5823,1471xe" filled="true" fillcolor="#000000" stroked="false">
                <v:path arrowok="t"/>
                <v:fill type="solid"/>
              </v:shape>
            </v:group>
            <v:group style="position:absolute;left:5823;top:1471;width:10;height:20" coordorigin="5823,1471" coordsize="10,20">
              <v:shape style="position:absolute;left:5823;top:1471;width:10;height:20" coordorigin="5823,1471" coordsize="10,20" path="m5823,1490l5833,1490,5833,1471,5823,1471,5823,1490xe" filled="true" fillcolor="#000000" stroked="false">
                <v:path arrowok="t"/>
                <v:fill type="solid"/>
              </v:shape>
            </v:group>
            <v:group style="position:absolute;left:5823;top:1490;width:10;height:20" coordorigin="5823,1490" coordsize="10,20">
              <v:shape style="position:absolute;left:5823;top:1490;width:10;height:20" coordorigin="5823,1490" coordsize="10,20" path="m5823,1510l5833,1510,5833,1490,5823,1490,5823,1510xe" filled="true" fillcolor="#000000" stroked="false">
                <v:path arrowok="t"/>
                <v:fill type="solid"/>
              </v:shape>
            </v:group>
            <v:group style="position:absolute;left:5823;top:1510;width:10;height:20" coordorigin="5823,1510" coordsize="10,20">
              <v:shape style="position:absolute;left:5823;top:1510;width:10;height:20" coordorigin="5823,1510" coordsize="10,20" path="m5823,1529l5833,1529,5833,1510,5823,1510,5823,1529xe" filled="true" fillcolor="#000000" stroked="false">
                <v:path arrowok="t"/>
                <v:fill type="solid"/>
              </v:shape>
            </v:group>
            <v:group style="position:absolute;left:5823;top:1529;width:10;height:20" coordorigin="5823,1529" coordsize="10,20">
              <v:shape style="position:absolute;left:5823;top:1529;width:10;height:20" coordorigin="5823,1529" coordsize="10,20" path="m5823,1549l5833,1549,5833,1529,5823,1529,5823,1549xe" filled="true" fillcolor="#000000" stroked="false">
                <v:path arrowok="t"/>
                <v:fill type="solid"/>
              </v:shape>
            </v:group>
            <v:group style="position:absolute;left:5823;top:1549;width:10;height:20" coordorigin="5823,1549" coordsize="10,20">
              <v:shape style="position:absolute;left:5823;top:1549;width:10;height:20" coordorigin="5823,1549" coordsize="10,20" path="m5823,1568l5833,1568,5833,1549,5823,1549,5823,1568xe" filled="true" fillcolor="#000000" stroked="false">
                <v:path arrowok="t"/>
                <v:fill type="solid"/>
              </v:shape>
            </v:group>
            <v:group style="position:absolute;left:5823;top:1568;width:10;height:20" coordorigin="5823,1568" coordsize="10,20">
              <v:shape style="position:absolute;left:5823;top:1568;width:10;height:20" coordorigin="5823,1568" coordsize="10,20" path="m5823,1587l5833,1587,5833,1568,5823,1568,5823,1587xe" filled="true" fillcolor="#000000" stroked="false">
                <v:path arrowok="t"/>
                <v:fill type="solid"/>
              </v:shape>
            </v:group>
            <v:group style="position:absolute;left:5823;top:1587;width:10;height:20" coordorigin="5823,1587" coordsize="10,20">
              <v:shape style="position:absolute;left:5823;top:1587;width:10;height:20" coordorigin="5823,1587" coordsize="10,20" path="m5823,1606l5833,1606,5833,1587,5823,1587,5823,1606xe" filled="true" fillcolor="#000000" stroked="false">
                <v:path arrowok="t"/>
                <v:fill type="solid"/>
              </v:shape>
            </v:group>
            <v:group style="position:absolute;left:5823;top:1606;width:10;height:20" coordorigin="5823,1606" coordsize="10,20">
              <v:shape style="position:absolute;left:5823;top:1606;width:10;height:20" coordorigin="5823,1606" coordsize="10,20" path="m5823,1625l5833,1625,5833,1606,5823,1606,5823,1625xe" filled="true" fillcolor="#000000" stroked="false">
                <v:path arrowok="t"/>
                <v:fill type="solid"/>
              </v:shape>
            </v:group>
            <v:group style="position:absolute;left:5823;top:1625;width:10;height:20" coordorigin="5823,1625" coordsize="10,20">
              <v:shape style="position:absolute;left:5823;top:1625;width:10;height:20" coordorigin="5823,1625" coordsize="10,20" path="m5823,1645l5833,1645,5833,1625,5823,1625,5823,1645xe" filled="true" fillcolor="#000000" stroked="false">
                <v:path arrowok="t"/>
                <v:fill type="solid"/>
              </v:shape>
            </v:group>
            <v:group style="position:absolute;left:5823;top:1653;width:10;height:2" coordorigin="5823,1653" coordsize="10,2">
              <v:shape style="position:absolute;left:5823;top:1653;width:10;height:2" coordorigin="5823,1653" coordsize="10,0" path="m5823,1653l5833,1653e" filled="false" stroked="true" strokeweight=".84003pt" strokecolor="#000000">
                <v:path arrowok="t"/>
              </v:shape>
            </v:group>
            <v:group style="position:absolute;left:6650;top:1260;width:10;height:20" coordorigin="6650,1260" coordsize="10,20">
              <v:shape style="position:absolute;left:6650;top:1260;width:10;height:20" coordorigin="6650,1260" coordsize="10,20" path="m6650,1279l6659,1279,6659,1260,6650,1260,6650,1279xe" filled="true" fillcolor="#000000" stroked="false">
                <v:path arrowok="t"/>
                <v:fill type="solid"/>
              </v:shape>
            </v:group>
            <v:group style="position:absolute;left:6650;top:1279;width:10;height:20" coordorigin="6650,1279" coordsize="10,20">
              <v:shape style="position:absolute;left:6650;top:1279;width:10;height:20" coordorigin="6650,1279" coordsize="10,20" path="m6650,1298l6659,1298,6659,1279,6650,1279,6650,1298xe" filled="true" fillcolor="#000000" stroked="false">
                <v:path arrowok="t"/>
                <v:fill type="solid"/>
              </v:shape>
            </v:group>
            <v:group style="position:absolute;left:6650;top:1298;width:10;height:20" coordorigin="6650,1298" coordsize="10,20">
              <v:shape style="position:absolute;left:6650;top:1298;width:10;height:20" coordorigin="6650,1298" coordsize="10,20" path="m6650,1318l6659,1318,6659,1298,6650,1298,6650,1318xe" filled="true" fillcolor="#000000" stroked="false">
                <v:path arrowok="t"/>
                <v:fill type="solid"/>
              </v:shape>
            </v:group>
            <v:group style="position:absolute;left:6650;top:1318;width:10;height:20" coordorigin="6650,1318" coordsize="10,20">
              <v:shape style="position:absolute;left:6650;top:1318;width:10;height:20" coordorigin="6650,1318" coordsize="10,20" path="m6650,1337l6659,1337,6659,1318,6650,1318,6650,1337xe" filled="true" fillcolor="#000000" stroked="false">
                <v:path arrowok="t"/>
                <v:fill type="solid"/>
              </v:shape>
            </v:group>
            <v:group style="position:absolute;left:6650;top:1337;width:10;height:20" coordorigin="6650,1337" coordsize="10,20">
              <v:shape style="position:absolute;left:6650;top:1337;width:10;height:20" coordorigin="6650,1337" coordsize="10,20" path="m6650,1356l6659,1356,6659,1337,6650,1337,6650,1356xe" filled="true" fillcolor="#000000" stroked="false">
                <v:path arrowok="t"/>
                <v:fill type="solid"/>
              </v:shape>
            </v:group>
            <v:group style="position:absolute;left:6650;top:1356;width:10;height:20" coordorigin="6650,1356" coordsize="10,20">
              <v:shape style="position:absolute;left:6650;top:1356;width:10;height:20" coordorigin="6650,1356" coordsize="10,20" path="m6650,1375l6659,1375,6659,1356,6650,1356,6650,1375xe" filled="true" fillcolor="#000000" stroked="false">
                <v:path arrowok="t"/>
                <v:fill type="solid"/>
              </v:shape>
            </v:group>
            <v:group style="position:absolute;left:6650;top:1375;width:10;height:20" coordorigin="6650,1375" coordsize="10,20">
              <v:shape style="position:absolute;left:6650;top:1375;width:10;height:20" coordorigin="6650,1375" coordsize="10,20" path="m6650,1394l6659,1394,6659,1375,6650,1375,6650,1394xe" filled="true" fillcolor="#000000" stroked="false">
                <v:path arrowok="t"/>
                <v:fill type="solid"/>
              </v:shape>
            </v:group>
            <v:group style="position:absolute;left:6650;top:1394;width:10;height:20" coordorigin="6650,1394" coordsize="10,20">
              <v:shape style="position:absolute;left:6650;top:1394;width:10;height:20" coordorigin="6650,1394" coordsize="10,20" path="m6650,1414l6659,1414,6659,1394,6650,1394,6650,1414xe" filled="true" fillcolor="#000000" stroked="false">
                <v:path arrowok="t"/>
                <v:fill type="solid"/>
              </v:shape>
            </v:group>
            <v:group style="position:absolute;left:6650;top:1414;width:10;height:20" coordorigin="6650,1414" coordsize="10,20">
              <v:shape style="position:absolute;left:6650;top:1414;width:10;height:20" coordorigin="6650,1414" coordsize="10,20" path="m6650,1433l6659,1433,6659,1414,6650,1414,6650,1433xe" filled="true" fillcolor="#000000" stroked="false">
                <v:path arrowok="t"/>
                <v:fill type="solid"/>
              </v:shape>
            </v:group>
            <v:group style="position:absolute;left:6650;top:1433;width:10;height:20" coordorigin="6650,1433" coordsize="10,20">
              <v:shape style="position:absolute;left:6650;top:1433;width:10;height:20" coordorigin="6650,1433" coordsize="10,20" path="m6650,1452l6659,1452,6659,1433,6650,1433,6650,1452xe" filled="true" fillcolor="#000000" stroked="false">
                <v:path arrowok="t"/>
                <v:fill type="solid"/>
              </v:shape>
            </v:group>
            <v:group style="position:absolute;left:6650;top:1452;width:10;height:20" coordorigin="6650,1452" coordsize="10,20">
              <v:shape style="position:absolute;left:6650;top:1452;width:10;height:20" coordorigin="6650,1452" coordsize="10,20" path="m6650,1471l6659,1471,6659,1452,6650,1452,6650,1471xe" filled="true" fillcolor="#000000" stroked="false">
                <v:path arrowok="t"/>
                <v:fill type="solid"/>
              </v:shape>
            </v:group>
            <v:group style="position:absolute;left:6650;top:1471;width:10;height:20" coordorigin="6650,1471" coordsize="10,20">
              <v:shape style="position:absolute;left:6650;top:1471;width:10;height:20" coordorigin="6650,1471" coordsize="10,20" path="m6650,1490l6659,1490,6659,1471,6650,1471,6650,1490xe" filled="true" fillcolor="#000000" stroked="false">
                <v:path arrowok="t"/>
                <v:fill type="solid"/>
              </v:shape>
            </v:group>
            <v:group style="position:absolute;left:6650;top:1490;width:10;height:20" coordorigin="6650,1490" coordsize="10,20">
              <v:shape style="position:absolute;left:6650;top:1490;width:10;height:20" coordorigin="6650,1490" coordsize="10,20" path="m6650,1510l6659,1510,6659,1490,6650,1490,6650,1510xe" filled="true" fillcolor="#000000" stroked="false">
                <v:path arrowok="t"/>
                <v:fill type="solid"/>
              </v:shape>
            </v:group>
            <v:group style="position:absolute;left:6650;top:1510;width:10;height:20" coordorigin="6650,1510" coordsize="10,20">
              <v:shape style="position:absolute;left:6650;top:1510;width:10;height:20" coordorigin="6650,1510" coordsize="10,20" path="m6650,1529l6659,1529,6659,1510,6650,1510,6650,1529xe" filled="true" fillcolor="#000000" stroked="false">
                <v:path arrowok="t"/>
                <v:fill type="solid"/>
              </v:shape>
            </v:group>
            <v:group style="position:absolute;left:6650;top:1529;width:10;height:20" coordorigin="6650,1529" coordsize="10,20">
              <v:shape style="position:absolute;left:6650;top:1529;width:10;height:20" coordorigin="6650,1529" coordsize="10,20" path="m6650,1549l6659,1549,6659,1529,6650,1529,6650,1549xe" filled="true" fillcolor="#000000" stroked="false">
                <v:path arrowok="t"/>
                <v:fill type="solid"/>
              </v:shape>
            </v:group>
            <v:group style="position:absolute;left:6650;top:1549;width:10;height:20" coordorigin="6650,1549" coordsize="10,20">
              <v:shape style="position:absolute;left:6650;top:1549;width:10;height:20" coordorigin="6650,1549" coordsize="10,20" path="m6650,1568l6659,1568,6659,1549,6650,1549,6650,1568xe" filled="true" fillcolor="#000000" stroked="false">
                <v:path arrowok="t"/>
                <v:fill type="solid"/>
              </v:shape>
            </v:group>
            <v:group style="position:absolute;left:6650;top:1568;width:10;height:20" coordorigin="6650,1568" coordsize="10,20">
              <v:shape style="position:absolute;left:6650;top:1568;width:10;height:20" coordorigin="6650,1568" coordsize="10,20" path="m6650,1587l6659,1587,6659,1568,6650,1568,6650,1587xe" filled="true" fillcolor="#000000" stroked="false">
                <v:path arrowok="t"/>
                <v:fill type="solid"/>
              </v:shape>
            </v:group>
            <v:group style="position:absolute;left:6650;top:1587;width:10;height:20" coordorigin="6650,1587" coordsize="10,20">
              <v:shape style="position:absolute;left:6650;top:1587;width:10;height:20" coordorigin="6650,1587" coordsize="10,20" path="m6650,1606l6659,1606,6659,1587,6650,1587,6650,1606xe" filled="true" fillcolor="#000000" stroked="false">
                <v:path arrowok="t"/>
                <v:fill type="solid"/>
              </v:shape>
            </v:group>
            <v:group style="position:absolute;left:6650;top:1606;width:10;height:20" coordorigin="6650,1606" coordsize="10,20">
              <v:shape style="position:absolute;left:6650;top:1606;width:10;height:20" coordorigin="6650,1606" coordsize="10,20" path="m6650,1625l6659,1625,6659,1606,6650,1606,6650,1625xe" filled="true" fillcolor="#000000" stroked="false">
                <v:path arrowok="t"/>
                <v:fill type="solid"/>
              </v:shape>
            </v:group>
            <v:group style="position:absolute;left:6650;top:1625;width:10;height:20" coordorigin="6650,1625" coordsize="10,20">
              <v:shape style="position:absolute;left:6650;top:1625;width:10;height:20" coordorigin="6650,1625" coordsize="10,20" path="m6650,1645l6659,1645,6659,1625,6650,1625,6650,1645xe" filled="true" fillcolor="#000000" stroked="false">
                <v:path arrowok="t"/>
                <v:fill type="solid"/>
              </v:shape>
            </v:group>
            <v:group style="position:absolute;left:6650;top:1653;width:10;height:2" coordorigin="6650,1653" coordsize="10,2">
              <v:shape style="position:absolute;left:6650;top:1653;width:10;height:2" coordorigin="6650,1653" coordsize="10,0" path="m6650,1653l6659,1653e" filled="false" stroked="true" strokeweight=".84003pt" strokecolor="#000000">
                <v:path arrowok="t"/>
              </v:shape>
              <v:shape style="position:absolute;left:29;top:1568;width:2381;height:103" type="#_x0000_t75" stroked="false">
                <v:imagedata r:id="rId165" o:title=""/>
              </v:shape>
              <v:shape style="position:absolute;left:2386;top:1661;width:931;height:10" type="#_x0000_t75" stroked="false">
                <v:imagedata r:id="rId156" o:title=""/>
              </v:shape>
              <v:shape style="position:absolute;left:3313;top:1661;width:1349;height:10" type="#_x0000_t75" stroked="false">
                <v:imagedata r:id="rId157" o:title=""/>
              </v:shape>
              <v:shape style="position:absolute;left:4657;top:1661;width:1993;height:10" type="#_x0000_t75" stroked="false">
                <v:imagedata r:id="rId158" o:title=""/>
              </v:shape>
              <v:shape style="position:absolute;left:6645;top:1661;width:1363;height:10" type="#_x0000_t75" stroked="false">
                <v:imagedata r:id="rId159" o:title=""/>
              </v:shape>
            </v:group>
            <v:group style="position:absolute;left:1325;top:1671;width:10;height:20" coordorigin="1325,1671" coordsize="10,20">
              <v:shape style="position:absolute;left:1325;top:1671;width:10;height:20" coordorigin="1325,1671" coordsize="10,20" path="m1325,1690l1334,1690,1334,1671,1325,1671,1325,1690xe" filled="true" fillcolor="#000000" stroked="false">
                <v:path arrowok="t"/>
                <v:fill type="solid"/>
              </v:shape>
            </v:group>
            <v:group style="position:absolute;left:1325;top:1690;width:10;height:20" coordorigin="1325,1690" coordsize="10,20">
              <v:shape style="position:absolute;left:1325;top:1690;width:10;height:20" coordorigin="1325,1690" coordsize="10,20" path="m1325,1709l1334,1709,1334,1690,1325,1690,1325,1709xe" filled="true" fillcolor="#000000" stroked="false">
                <v:path arrowok="t"/>
                <v:fill type="solid"/>
              </v:shape>
            </v:group>
            <v:group style="position:absolute;left:1325;top:1709;width:10;height:20" coordorigin="1325,1709" coordsize="10,20">
              <v:shape style="position:absolute;left:1325;top:1709;width:10;height:20" coordorigin="1325,1709" coordsize="10,20" path="m1325,1729l1334,1729,1334,1709,1325,1709,1325,1729xe" filled="true" fillcolor="#000000" stroked="false">
                <v:path arrowok="t"/>
                <v:fill type="solid"/>
              </v:shape>
            </v:group>
            <v:group style="position:absolute;left:1325;top:1729;width:10;height:20" coordorigin="1325,1729" coordsize="10,20">
              <v:shape style="position:absolute;left:1325;top:1729;width:10;height:20" coordorigin="1325,1729" coordsize="10,20" path="m1325,1748l1334,1748,1334,1729,1325,1729,1325,1748xe" filled="true" fillcolor="#000000" stroked="false">
                <v:path arrowok="t"/>
                <v:fill type="solid"/>
              </v:shape>
            </v:group>
            <v:group style="position:absolute;left:1325;top:1748;width:10;height:20" coordorigin="1325,1748" coordsize="10,20">
              <v:shape style="position:absolute;left:1325;top:1748;width:10;height:20" coordorigin="1325,1748" coordsize="10,20" path="m1325,1767l1334,1767,1334,1748,1325,1748,1325,1767xe" filled="true" fillcolor="#000000" stroked="false">
                <v:path arrowok="t"/>
                <v:fill type="solid"/>
              </v:shape>
            </v:group>
            <v:group style="position:absolute;left:1325;top:1767;width:10;height:20" coordorigin="1325,1767" coordsize="10,20">
              <v:shape style="position:absolute;left:1325;top:1767;width:10;height:20" coordorigin="1325,1767" coordsize="10,20" path="m1325,1786l1334,1786,1334,1767,1325,1767,1325,1786xe" filled="true" fillcolor="#000000" stroked="false">
                <v:path arrowok="t"/>
                <v:fill type="solid"/>
              </v:shape>
            </v:group>
            <v:group style="position:absolute;left:1325;top:1786;width:10;height:20" coordorigin="1325,1786" coordsize="10,20">
              <v:shape style="position:absolute;left:1325;top:1786;width:10;height:20" coordorigin="1325,1786" coordsize="10,20" path="m1325,1805l1334,1805,1334,1786,1325,1786,1325,1805xe" filled="true" fillcolor="#000000" stroked="false">
                <v:path arrowok="t"/>
                <v:fill type="solid"/>
              </v:shape>
            </v:group>
            <v:group style="position:absolute;left:1325;top:1805;width:10;height:20" coordorigin="1325,1805" coordsize="10,20">
              <v:shape style="position:absolute;left:1325;top:1805;width:10;height:20" coordorigin="1325,1805" coordsize="10,20" path="m1325,1825l1334,1825,1334,1805,1325,1805,1325,1825xe" filled="true" fillcolor="#000000" stroked="false">
                <v:path arrowok="t"/>
                <v:fill type="solid"/>
              </v:shape>
            </v:group>
            <v:group style="position:absolute;left:1325;top:1825;width:10;height:20" coordorigin="1325,1825" coordsize="10,20">
              <v:shape style="position:absolute;left:1325;top:1825;width:10;height:20" coordorigin="1325,1825" coordsize="10,20" path="m1325,1844l1334,1844,1334,1825,1325,1825,1325,1844xe" filled="true" fillcolor="#000000" stroked="false">
                <v:path arrowok="t"/>
                <v:fill type="solid"/>
              </v:shape>
            </v:group>
            <v:group style="position:absolute;left:1325;top:1844;width:10;height:20" coordorigin="1325,1844" coordsize="10,20">
              <v:shape style="position:absolute;left:1325;top:1844;width:10;height:20" coordorigin="1325,1844" coordsize="10,20" path="m1325,1863l1334,1863,1334,1844,1325,1844,1325,1863xe" filled="true" fillcolor="#000000" stroked="false">
                <v:path arrowok="t"/>
                <v:fill type="solid"/>
              </v:shape>
            </v:group>
            <v:group style="position:absolute;left:1325;top:1863;width:10;height:20" coordorigin="1325,1863" coordsize="10,20">
              <v:shape style="position:absolute;left:1325;top:1863;width:10;height:20" coordorigin="1325,1863" coordsize="10,20" path="m1325,1882l1334,1882,1334,1863,1325,1863,1325,1882xe" filled="true" fillcolor="#000000" stroked="false">
                <v:path arrowok="t"/>
                <v:fill type="solid"/>
              </v:shape>
            </v:group>
            <v:group style="position:absolute;left:1325;top:1882;width:10;height:20" coordorigin="1325,1882" coordsize="10,20">
              <v:shape style="position:absolute;left:1325;top:1882;width:10;height:20" coordorigin="1325,1882" coordsize="10,20" path="m1325,1901l1334,1901,1334,1882,1325,1882,1325,1901xe" filled="true" fillcolor="#000000" stroked="false">
                <v:path arrowok="t"/>
                <v:fill type="solid"/>
              </v:shape>
            </v:group>
            <v:group style="position:absolute;left:1325;top:1901;width:10;height:20" coordorigin="1325,1901" coordsize="10,20">
              <v:shape style="position:absolute;left:1325;top:1901;width:10;height:20" coordorigin="1325,1901" coordsize="10,20" path="m1325,1921l1334,1921,1334,1901,1325,1901,1325,1921xe" filled="true" fillcolor="#000000" stroked="false">
                <v:path arrowok="t"/>
                <v:fill type="solid"/>
              </v:shape>
            </v:group>
            <v:group style="position:absolute;left:1325;top:1921;width:10;height:20" coordorigin="1325,1921" coordsize="10,20">
              <v:shape style="position:absolute;left:1325;top:1921;width:10;height:20" coordorigin="1325,1921" coordsize="10,20" path="m1325,1940l1334,1940,1334,1921,1325,1921,1325,1940xe" filled="true" fillcolor="#000000" stroked="false">
                <v:path arrowok="t"/>
                <v:fill type="solid"/>
              </v:shape>
            </v:group>
            <v:group style="position:absolute;left:1325;top:1940;width:10;height:20" coordorigin="1325,1940" coordsize="10,20">
              <v:shape style="position:absolute;left:1325;top:1940;width:10;height:20" coordorigin="1325,1940" coordsize="10,20" path="m1325,1959l1334,1959,1334,1940,1325,1940,1325,1959xe" filled="true" fillcolor="#000000" stroked="false">
                <v:path arrowok="t"/>
                <v:fill type="solid"/>
              </v:shape>
            </v:group>
            <v:group style="position:absolute;left:1325;top:1959;width:10;height:20" coordorigin="1325,1959" coordsize="10,20">
              <v:shape style="position:absolute;left:1325;top:1959;width:10;height:20" coordorigin="1325,1959" coordsize="10,20" path="m1325,1978l1334,1978,1334,1959,1325,1959,1325,1978xe" filled="true" fillcolor="#000000" stroked="false">
                <v:path arrowok="t"/>
                <v:fill type="solid"/>
              </v:shape>
            </v:group>
            <v:group style="position:absolute;left:1325;top:1978;width:10;height:20" coordorigin="1325,1978" coordsize="10,20">
              <v:shape style="position:absolute;left:1325;top:1978;width:10;height:20" coordorigin="1325,1978" coordsize="10,20" path="m1325,1997l1334,1997,1334,1978,1325,1978,1325,1997xe" filled="true" fillcolor="#000000" stroked="false">
                <v:path arrowok="t"/>
                <v:fill type="solid"/>
              </v:shape>
            </v:group>
            <v:group style="position:absolute;left:1325;top:1997;width:10;height:20" coordorigin="1325,1997" coordsize="10,20">
              <v:shape style="position:absolute;left:1325;top:1997;width:10;height:20" coordorigin="1325,1997" coordsize="10,20" path="m1325,2017l1334,2017,1334,1997,1325,1997,1325,2017xe" filled="true" fillcolor="#000000" stroked="false">
                <v:path arrowok="t"/>
                <v:fill type="solid"/>
              </v:shape>
            </v:group>
            <v:group style="position:absolute;left:1325;top:2017;width:10;height:20" coordorigin="1325,2017" coordsize="10,20">
              <v:shape style="position:absolute;left:1325;top:2017;width:10;height:20" coordorigin="1325,2017" coordsize="10,20" path="m1325,2036l1334,2036,1334,2017,1325,2017,1325,2036xe" filled="true" fillcolor="#000000" stroked="false">
                <v:path arrowok="t"/>
                <v:fill type="solid"/>
              </v:shape>
            </v:group>
            <v:group style="position:absolute;left:1325;top:2036;width:10;height:20" coordorigin="1325,2036" coordsize="10,20">
              <v:shape style="position:absolute;left:1325;top:2036;width:10;height:20" coordorigin="1325,2036" coordsize="10,20" path="m1325,2055l1334,2055,1334,2036,1325,2036,1325,2055xe" filled="true" fillcolor="#000000" stroked="false">
                <v:path arrowok="t"/>
                <v:fill type="solid"/>
              </v:shape>
            </v:group>
            <v:group style="position:absolute;left:1325;top:2063;width:10;height:2" coordorigin="1325,2063" coordsize="10,2">
              <v:shape style="position:absolute;left:1325;top:2063;width:10;height:2" coordorigin="1325,2063" coordsize="10,0" path="m1325,2063l1334,2063e" filled="false" stroked="true" strokeweight=".84003pt" strokecolor="#000000">
                <v:path arrowok="t"/>
              </v:shape>
            </v:group>
            <v:group style="position:absolute;left:2391;top:1671;width:10;height:20" coordorigin="2391,1671" coordsize="10,20">
              <v:shape style="position:absolute;left:2391;top:1671;width:10;height:20" coordorigin="2391,1671" coordsize="10,20" path="m2391,1690l2401,1690,2401,1671,2391,1671,2391,1690xe" filled="true" fillcolor="#000000" stroked="false">
                <v:path arrowok="t"/>
                <v:fill type="solid"/>
              </v:shape>
            </v:group>
            <v:group style="position:absolute;left:2391;top:1690;width:10;height:20" coordorigin="2391,1690" coordsize="10,20">
              <v:shape style="position:absolute;left:2391;top:1690;width:10;height:20" coordorigin="2391,1690" coordsize="10,20" path="m2391,1709l2401,1709,2401,1690,2391,1690,2391,1709xe" filled="true" fillcolor="#000000" stroked="false">
                <v:path arrowok="t"/>
                <v:fill type="solid"/>
              </v:shape>
            </v:group>
            <v:group style="position:absolute;left:2391;top:1709;width:10;height:20" coordorigin="2391,1709" coordsize="10,20">
              <v:shape style="position:absolute;left:2391;top:1709;width:10;height:20" coordorigin="2391,1709" coordsize="10,20" path="m2391,1729l2401,1729,2401,1709,2391,1709,2391,1729xe" filled="true" fillcolor="#000000" stroked="false">
                <v:path arrowok="t"/>
                <v:fill type="solid"/>
              </v:shape>
            </v:group>
            <v:group style="position:absolute;left:2391;top:1729;width:10;height:20" coordorigin="2391,1729" coordsize="10,20">
              <v:shape style="position:absolute;left:2391;top:1729;width:10;height:20" coordorigin="2391,1729" coordsize="10,20" path="m2391,1748l2401,1748,2401,1729,2391,1729,2391,1748xe" filled="true" fillcolor="#000000" stroked="false">
                <v:path arrowok="t"/>
                <v:fill type="solid"/>
              </v:shape>
            </v:group>
            <v:group style="position:absolute;left:2391;top:1748;width:10;height:20" coordorigin="2391,1748" coordsize="10,20">
              <v:shape style="position:absolute;left:2391;top:1748;width:10;height:20" coordorigin="2391,1748" coordsize="10,20" path="m2391,1767l2401,1767,2401,1748,2391,1748,2391,1767xe" filled="true" fillcolor="#000000" stroked="false">
                <v:path arrowok="t"/>
                <v:fill type="solid"/>
              </v:shape>
            </v:group>
            <v:group style="position:absolute;left:2391;top:1767;width:10;height:20" coordorigin="2391,1767" coordsize="10,20">
              <v:shape style="position:absolute;left:2391;top:1767;width:10;height:20" coordorigin="2391,1767" coordsize="10,20" path="m2391,1786l2401,1786,2401,1767,2391,1767,2391,1786xe" filled="true" fillcolor="#000000" stroked="false">
                <v:path arrowok="t"/>
                <v:fill type="solid"/>
              </v:shape>
            </v:group>
            <v:group style="position:absolute;left:2391;top:1786;width:10;height:20" coordorigin="2391,1786" coordsize="10,20">
              <v:shape style="position:absolute;left:2391;top:1786;width:10;height:20" coordorigin="2391,1786" coordsize="10,20" path="m2391,1805l2401,1805,2401,1786,2391,1786,2391,1805xe" filled="true" fillcolor="#000000" stroked="false">
                <v:path arrowok="t"/>
                <v:fill type="solid"/>
              </v:shape>
            </v:group>
            <v:group style="position:absolute;left:2391;top:1805;width:10;height:20" coordorigin="2391,1805" coordsize="10,20">
              <v:shape style="position:absolute;left:2391;top:1805;width:10;height:20" coordorigin="2391,1805" coordsize="10,20" path="m2391,1825l2401,1825,2401,1805,2391,1805,2391,1825xe" filled="true" fillcolor="#000000" stroked="false">
                <v:path arrowok="t"/>
                <v:fill type="solid"/>
              </v:shape>
            </v:group>
            <v:group style="position:absolute;left:2391;top:1825;width:10;height:20" coordorigin="2391,1825" coordsize="10,20">
              <v:shape style="position:absolute;left:2391;top:1825;width:10;height:20" coordorigin="2391,1825" coordsize="10,20" path="m2391,1844l2401,1844,2401,1825,2391,1825,2391,1844xe" filled="true" fillcolor="#000000" stroked="false">
                <v:path arrowok="t"/>
                <v:fill type="solid"/>
              </v:shape>
            </v:group>
            <v:group style="position:absolute;left:2391;top:1844;width:10;height:20" coordorigin="2391,1844" coordsize="10,20">
              <v:shape style="position:absolute;left:2391;top:1844;width:10;height:20" coordorigin="2391,1844" coordsize="10,20" path="m2391,1863l2401,1863,2401,1844,2391,1844,2391,1863xe" filled="true" fillcolor="#000000" stroked="false">
                <v:path arrowok="t"/>
                <v:fill type="solid"/>
              </v:shape>
            </v:group>
            <v:group style="position:absolute;left:2391;top:1863;width:10;height:20" coordorigin="2391,1863" coordsize="10,20">
              <v:shape style="position:absolute;left:2391;top:1863;width:10;height:20" coordorigin="2391,1863" coordsize="10,20" path="m2391,1882l2401,1882,2401,1863,2391,1863,2391,1882xe" filled="true" fillcolor="#000000" stroked="false">
                <v:path arrowok="t"/>
                <v:fill type="solid"/>
              </v:shape>
            </v:group>
            <v:group style="position:absolute;left:2391;top:1882;width:10;height:20" coordorigin="2391,1882" coordsize="10,20">
              <v:shape style="position:absolute;left:2391;top:1882;width:10;height:20" coordorigin="2391,1882" coordsize="10,20" path="m2391,1901l2401,1901,2401,1882,2391,1882,2391,1901xe" filled="true" fillcolor="#000000" stroked="false">
                <v:path arrowok="t"/>
                <v:fill type="solid"/>
              </v:shape>
            </v:group>
            <v:group style="position:absolute;left:2391;top:1901;width:10;height:20" coordorigin="2391,1901" coordsize="10,20">
              <v:shape style="position:absolute;left:2391;top:1901;width:10;height:20" coordorigin="2391,1901" coordsize="10,20" path="m2391,1921l2401,1921,2401,1901,2391,1901,2391,1921xe" filled="true" fillcolor="#000000" stroked="false">
                <v:path arrowok="t"/>
                <v:fill type="solid"/>
              </v:shape>
            </v:group>
            <v:group style="position:absolute;left:2391;top:1921;width:10;height:20" coordorigin="2391,1921" coordsize="10,20">
              <v:shape style="position:absolute;left:2391;top:1921;width:10;height:20" coordorigin="2391,1921" coordsize="10,20" path="m2391,1940l2401,1940,2401,1921,2391,1921,2391,1940xe" filled="true" fillcolor="#000000" stroked="false">
                <v:path arrowok="t"/>
                <v:fill type="solid"/>
              </v:shape>
            </v:group>
            <v:group style="position:absolute;left:2391;top:1940;width:10;height:20" coordorigin="2391,1940" coordsize="10,20">
              <v:shape style="position:absolute;left:2391;top:1940;width:10;height:20" coordorigin="2391,1940" coordsize="10,20" path="m2391,1959l2401,1959,2401,1940,2391,1940,2391,1959xe" filled="true" fillcolor="#000000" stroked="false">
                <v:path arrowok="t"/>
                <v:fill type="solid"/>
              </v:shape>
            </v:group>
            <v:group style="position:absolute;left:2391;top:1959;width:10;height:20" coordorigin="2391,1959" coordsize="10,20">
              <v:shape style="position:absolute;left:2391;top:1959;width:10;height:20" coordorigin="2391,1959" coordsize="10,20" path="m2391,1978l2401,1978,2401,1959,2391,1959,2391,1978xe" filled="true" fillcolor="#000000" stroked="false">
                <v:path arrowok="t"/>
                <v:fill type="solid"/>
              </v:shape>
            </v:group>
            <v:group style="position:absolute;left:3317;top:1671;width:10;height:20" coordorigin="3317,1671" coordsize="10,20">
              <v:shape style="position:absolute;left:3317;top:1671;width:10;height:20" coordorigin="3317,1671" coordsize="10,20" path="m3317,1690l3327,1690,3327,1671,3317,1671,3317,1690xe" filled="true" fillcolor="#000000" stroked="false">
                <v:path arrowok="t"/>
                <v:fill type="solid"/>
              </v:shape>
            </v:group>
            <v:group style="position:absolute;left:3317;top:1690;width:10;height:20" coordorigin="3317,1690" coordsize="10,20">
              <v:shape style="position:absolute;left:3317;top:1690;width:10;height:20" coordorigin="3317,1690" coordsize="10,20" path="m3317,1709l3327,1709,3327,1690,3317,1690,3317,1709xe" filled="true" fillcolor="#000000" stroked="false">
                <v:path arrowok="t"/>
                <v:fill type="solid"/>
              </v:shape>
            </v:group>
            <v:group style="position:absolute;left:3317;top:1709;width:10;height:20" coordorigin="3317,1709" coordsize="10,20">
              <v:shape style="position:absolute;left:3317;top:1709;width:10;height:20" coordorigin="3317,1709" coordsize="10,20" path="m3317,1729l3327,1729,3327,1709,3317,1709,3317,1729xe" filled="true" fillcolor="#000000" stroked="false">
                <v:path arrowok="t"/>
                <v:fill type="solid"/>
              </v:shape>
            </v:group>
            <v:group style="position:absolute;left:3317;top:1729;width:10;height:20" coordorigin="3317,1729" coordsize="10,20">
              <v:shape style="position:absolute;left:3317;top:1729;width:10;height:20" coordorigin="3317,1729" coordsize="10,20" path="m3317,1748l3327,1748,3327,1729,3317,1729,3317,1748xe" filled="true" fillcolor="#000000" stroked="false">
                <v:path arrowok="t"/>
                <v:fill type="solid"/>
              </v:shape>
            </v:group>
            <v:group style="position:absolute;left:3317;top:1748;width:10;height:20" coordorigin="3317,1748" coordsize="10,20">
              <v:shape style="position:absolute;left:3317;top:1748;width:10;height:20" coordorigin="3317,1748" coordsize="10,20" path="m3317,1767l3327,1767,3327,1748,3317,1748,3317,1767xe" filled="true" fillcolor="#000000" stroked="false">
                <v:path arrowok="t"/>
                <v:fill type="solid"/>
              </v:shape>
            </v:group>
            <v:group style="position:absolute;left:3317;top:1767;width:10;height:20" coordorigin="3317,1767" coordsize="10,20">
              <v:shape style="position:absolute;left:3317;top:1767;width:10;height:20" coordorigin="3317,1767" coordsize="10,20" path="m3317,1786l3327,1786,3327,1767,3317,1767,3317,1786xe" filled="true" fillcolor="#000000" stroked="false">
                <v:path arrowok="t"/>
                <v:fill type="solid"/>
              </v:shape>
            </v:group>
            <v:group style="position:absolute;left:3317;top:1786;width:10;height:20" coordorigin="3317,1786" coordsize="10,20">
              <v:shape style="position:absolute;left:3317;top:1786;width:10;height:20" coordorigin="3317,1786" coordsize="10,20" path="m3317,1805l3327,1805,3327,1786,3317,1786,3317,1805xe" filled="true" fillcolor="#000000" stroked="false">
                <v:path arrowok="t"/>
                <v:fill type="solid"/>
              </v:shape>
            </v:group>
            <v:group style="position:absolute;left:3317;top:1805;width:10;height:20" coordorigin="3317,1805" coordsize="10,20">
              <v:shape style="position:absolute;left:3317;top:1805;width:10;height:20" coordorigin="3317,1805" coordsize="10,20" path="m3317,1825l3327,1825,3327,1805,3317,1805,3317,1825xe" filled="true" fillcolor="#000000" stroked="false">
                <v:path arrowok="t"/>
                <v:fill type="solid"/>
              </v:shape>
            </v:group>
            <v:group style="position:absolute;left:3317;top:1825;width:10;height:20" coordorigin="3317,1825" coordsize="10,20">
              <v:shape style="position:absolute;left:3317;top:1825;width:10;height:20" coordorigin="3317,1825" coordsize="10,20" path="m3317,1844l3327,1844,3327,1825,3317,1825,3317,1844xe" filled="true" fillcolor="#000000" stroked="false">
                <v:path arrowok="t"/>
                <v:fill type="solid"/>
              </v:shape>
            </v:group>
            <v:group style="position:absolute;left:3317;top:1844;width:10;height:20" coordorigin="3317,1844" coordsize="10,20">
              <v:shape style="position:absolute;left:3317;top:1844;width:10;height:20" coordorigin="3317,1844" coordsize="10,20" path="m3317,1863l3327,1863,3327,1844,3317,1844,3317,1863xe" filled="true" fillcolor="#000000" stroked="false">
                <v:path arrowok="t"/>
                <v:fill type="solid"/>
              </v:shape>
            </v:group>
            <v:group style="position:absolute;left:3317;top:1863;width:10;height:20" coordorigin="3317,1863" coordsize="10,20">
              <v:shape style="position:absolute;left:3317;top:1863;width:10;height:20" coordorigin="3317,1863" coordsize="10,20" path="m3317,1882l3327,1882,3327,1863,3317,1863,3317,1882xe" filled="true" fillcolor="#000000" stroked="false">
                <v:path arrowok="t"/>
                <v:fill type="solid"/>
              </v:shape>
            </v:group>
            <v:group style="position:absolute;left:3317;top:1882;width:10;height:20" coordorigin="3317,1882" coordsize="10,20">
              <v:shape style="position:absolute;left:3317;top:1882;width:10;height:20" coordorigin="3317,1882" coordsize="10,20" path="m3317,1901l3327,1901,3327,1882,3317,1882,3317,1901xe" filled="true" fillcolor="#000000" stroked="false">
                <v:path arrowok="t"/>
                <v:fill type="solid"/>
              </v:shape>
            </v:group>
            <v:group style="position:absolute;left:3317;top:1901;width:10;height:20" coordorigin="3317,1901" coordsize="10,20">
              <v:shape style="position:absolute;left:3317;top:1901;width:10;height:20" coordorigin="3317,1901" coordsize="10,20" path="m3317,1921l3327,1921,3327,1901,3317,1901,3317,1921xe" filled="true" fillcolor="#000000" stroked="false">
                <v:path arrowok="t"/>
                <v:fill type="solid"/>
              </v:shape>
            </v:group>
            <v:group style="position:absolute;left:3317;top:1921;width:10;height:20" coordorigin="3317,1921" coordsize="10,20">
              <v:shape style="position:absolute;left:3317;top:1921;width:10;height:20" coordorigin="3317,1921" coordsize="10,20" path="m3317,1940l3327,1940,3327,1921,3317,1921,3317,1940xe" filled="true" fillcolor="#000000" stroked="false">
                <v:path arrowok="t"/>
                <v:fill type="solid"/>
              </v:shape>
            </v:group>
            <v:group style="position:absolute;left:3317;top:1940;width:10;height:20" coordorigin="3317,1940" coordsize="10,20">
              <v:shape style="position:absolute;left:3317;top:1940;width:10;height:20" coordorigin="3317,1940" coordsize="10,20" path="m3317,1959l3327,1959,3327,1940,3317,1940,3317,1959xe" filled="true" fillcolor="#000000" stroked="false">
                <v:path arrowok="t"/>
                <v:fill type="solid"/>
              </v:shape>
            </v:group>
            <v:group style="position:absolute;left:3317;top:1959;width:10;height:20" coordorigin="3317,1959" coordsize="10,20">
              <v:shape style="position:absolute;left:3317;top:1959;width:10;height:20" coordorigin="3317,1959" coordsize="10,20" path="m3317,1978l3327,1978,3327,1959,3317,1959,3317,1978xe" filled="true" fillcolor="#000000" stroked="false">
                <v:path arrowok="t"/>
                <v:fill type="solid"/>
              </v:shape>
            </v:group>
            <v:group style="position:absolute;left:3317;top:1978;width:10;height:20" coordorigin="3317,1978" coordsize="10,20">
              <v:shape style="position:absolute;left:3317;top:1978;width:10;height:20" coordorigin="3317,1978" coordsize="10,20" path="m3317,1997l3327,1997,3327,1978,3317,1978,3317,1997xe" filled="true" fillcolor="#000000" stroked="false">
                <v:path arrowok="t"/>
                <v:fill type="solid"/>
              </v:shape>
            </v:group>
            <v:group style="position:absolute;left:3317;top:1997;width:10;height:20" coordorigin="3317,1997" coordsize="10,20">
              <v:shape style="position:absolute;left:3317;top:1997;width:10;height:20" coordorigin="3317,1997" coordsize="10,20" path="m3317,2017l3327,2017,3327,1997,3317,1997,3317,2017xe" filled="true" fillcolor="#000000" stroked="false">
                <v:path arrowok="t"/>
                <v:fill type="solid"/>
              </v:shape>
            </v:group>
            <v:group style="position:absolute;left:3317;top:2017;width:10;height:20" coordorigin="3317,2017" coordsize="10,20">
              <v:shape style="position:absolute;left:3317;top:2017;width:10;height:20" coordorigin="3317,2017" coordsize="10,20" path="m3317,2036l3327,2036,3327,2017,3317,2017,3317,2036xe" filled="true" fillcolor="#000000" stroked="false">
                <v:path arrowok="t"/>
                <v:fill type="solid"/>
              </v:shape>
            </v:group>
            <v:group style="position:absolute;left:3317;top:2036;width:10;height:20" coordorigin="3317,2036" coordsize="10,20">
              <v:shape style="position:absolute;left:3317;top:2036;width:10;height:20" coordorigin="3317,2036" coordsize="10,20" path="m3317,2055l3327,2055,3327,2036,3317,2036,3317,2055xe" filled="true" fillcolor="#000000" stroked="false">
                <v:path arrowok="t"/>
                <v:fill type="solid"/>
              </v:shape>
            </v:group>
            <v:group style="position:absolute;left:3317;top:2063;width:10;height:2" coordorigin="3317,2063" coordsize="10,2">
              <v:shape style="position:absolute;left:3317;top:2063;width:10;height:2" coordorigin="3317,2063" coordsize="10,0" path="m3317,2063l3327,2063e" filled="false" stroked="true" strokeweight=".84003pt" strokecolor="#000000">
                <v:path arrowok="t"/>
              </v:shape>
            </v:group>
            <v:group style="position:absolute;left:4662;top:1671;width:10;height:20" coordorigin="4662,1671" coordsize="10,20">
              <v:shape style="position:absolute;left:4662;top:1671;width:10;height:20" coordorigin="4662,1671" coordsize="10,20" path="m4662,1690l4671,1690,4671,1671,4662,1671,4662,1690xe" filled="true" fillcolor="#000000" stroked="false">
                <v:path arrowok="t"/>
                <v:fill type="solid"/>
              </v:shape>
            </v:group>
            <v:group style="position:absolute;left:4662;top:1690;width:10;height:20" coordorigin="4662,1690" coordsize="10,20">
              <v:shape style="position:absolute;left:4662;top:1690;width:10;height:20" coordorigin="4662,1690" coordsize="10,20" path="m4662,1709l4671,1709,4671,1690,4662,1690,4662,1709xe" filled="true" fillcolor="#000000" stroked="false">
                <v:path arrowok="t"/>
                <v:fill type="solid"/>
              </v:shape>
            </v:group>
            <v:group style="position:absolute;left:4662;top:1709;width:10;height:20" coordorigin="4662,1709" coordsize="10,20">
              <v:shape style="position:absolute;left:4662;top:1709;width:10;height:20" coordorigin="4662,1709" coordsize="10,20" path="m4662,1729l4671,1729,4671,1709,4662,1709,4662,1729xe" filled="true" fillcolor="#000000" stroked="false">
                <v:path arrowok="t"/>
                <v:fill type="solid"/>
              </v:shape>
            </v:group>
            <v:group style="position:absolute;left:4662;top:1729;width:10;height:20" coordorigin="4662,1729" coordsize="10,20">
              <v:shape style="position:absolute;left:4662;top:1729;width:10;height:20" coordorigin="4662,1729" coordsize="10,20" path="m4662,1748l4671,1748,4671,1729,4662,1729,4662,1748xe" filled="true" fillcolor="#000000" stroked="false">
                <v:path arrowok="t"/>
                <v:fill type="solid"/>
              </v:shape>
            </v:group>
            <v:group style="position:absolute;left:4662;top:1748;width:10;height:20" coordorigin="4662,1748" coordsize="10,20">
              <v:shape style="position:absolute;left:4662;top:1748;width:10;height:20" coordorigin="4662,1748" coordsize="10,20" path="m4662,1767l4671,1767,4671,1748,4662,1748,4662,1767xe" filled="true" fillcolor="#000000" stroked="false">
                <v:path arrowok="t"/>
                <v:fill type="solid"/>
              </v:shape>
            </v:group>
            <v:group style="position:absolute;left:4662;top:1767;width:10;height:20" coordorigin="4662,1767" coordsize="10,20">
              <v:shape style="position:absolute;left:4662;top:1767;width:10;height:20" coordorigin="4662,1767" coordsize="10,20" path="m4662,1786l4671,1786,4671,1767,4662,1767,4662,1786xe" filled="true" fillcolor="#000000" stroked="false">
                <v:path arrowok="t"/>
                <v:fill type="solid"/>
              </v:shape>
            </v:group>
            <v:group style="position:absolute;left:4662;top:1786;width:10;height:20" coordorigin="4662,1786" coordsize="10,20">
              <v:shape style="position:absolute;left:4662;top:1786;width:10;height:20" coordorigin="4662,1786" coordsize="10,20" path="m4662,1805l4671,1805,4671,1786,4662,1786,4662,1805xe" filled="true" fillcolor="#000000" stroked="false">
                <v:path arrowok="t"/>
                <v:fill type="solid"/>
              </v:shape>
            </v:group>
            <v:group style="position:absolute;left:4662;top:1805;width:10;height:20" coordorigin="4662,1805" coordsize="10,20">
              <v:shape style="position:absolute;left:4662;top:1805;width:10;height:20" coordorigin="4662,1805" coordsize="10,20" path="m4662,1825l4671,1825,4671,1805,4662,1805,4662,1825xe" filled="true" fillcolor="#000000" stroked="false">
                <v:path arrowok="t"/>
                <v:fill type="solid"/>
              </v:shape>
            </v:group>
            <v:group style="position:absolute;left:4662;top:1825;width:10;height:20" coordorigin="4662,1825" coordsize="10,20">
              <v:shape style="position:absolute;left:4662;top:1825;width:10;height:20" coordorigin="4662,1825" coordsize="10,20" path="m4662,1844l4671,1844,4671,1825,4662,1825,4662,1844xe" filled="true" fillcolor="#000000" stroked="false">
                <v:path arrowok="t"/>
                <v:fill type="solid"/>
              </v:shape>
            </v:group>
            <v:group style="position:absolute;left:4662;top:1844;width:10;height:20" coordorigin="4662,1844" coordsize="10,20">
              <v:shape style="position:absolute;left:4662;top:1844;width:10;height:20" coordorigin="4662,1844" coordsize="10,20" path="m4662,1863l4671,1863,4671,1844,4662,1844,4662,1863xe" filled="true" fillcolor="#000000" stroked="false">
                <v:path arrowok="t"/>
                <v:fill type="solid"/>
              </v:shape>
            </v:group>
            <v:group style="position:absolute;left:4662;top:1863;width:10;height:20" coordorigin="4662,1863" coordsize="10,20">
              <v:shape style="position:absolute;left:4662;top:1863;width:10;height:20" coordorigin="4662,1863" coordsize="10,20" path="m4662,1882l4671,1882,4671,1863,4662,1863,4662,1882xe" filled="true" fillcolor="#000000" stroked="false">
                <v:path arrowok="t"/>
                <v:fill type="solid"/>
              </v:shape>
            </v:group>
            <v:group style="position:absolute;left:4662;top:1882;width:10;height:20" coordorigin="4662,1882" coordsize="10,20">
              <v:shape style="position:absolute;left:4662;top:1882;width:10;height:20" coordorigin="4662,1882" coordsize="10,20" path="m4662,1901l4671,1901,4671,1882,4662,1882,4662,1901xe" filled="true" fillcolor="#000000" stroked="false">
                <v:path arrowok="t"/>
                <v:fill type="solid"/>
              </v:shape>
            </v:group>
            <v:group style="position:absolute;left:4662;top:1901;width:10;height:20" coordorigin="4662,1901" coordsize="10,20">
              <v:shape style="position:absolute;left:4662;top:1901;width:10;height:20" coordorigin="4662,1901" coordsize="10,20" path="m4662,1921l4671,1921,4671,1901,4662,1901,4662,1921xe" filled="true" fillcolor="#000000" stroked="false">
                <v:path arrowok="t"/>
                <v:fill type="solid"/>
              </v:shape>
            </v:group>
            <v:group style="position:absolute;left:4662;top:1921;width:10;height:20" coordorigin="4662,1921" coordsize="10,20">
              <v:shape style="position:absolute;left:4662;top:1921;width:10;height:20" coordorigin="4662,1921" coordsize="10,20" path="m4662,1940l4671,1940,4671,1921,4662,1921,4662,1940xe" filled="true" fillcolor="#000000" stroked="false">
                <v:path arrowok="t"/>
                <v:fill type="solid"/>
              </v:shape>
            </v:group>
            <v:group style="position:absolute;left:4662;top:1940;width:10;height:20" coordorigin="4662,1940" coordsize="10,20">
              <v:shape style="position:absolute;left:4662;top:1940;width:10;height:20" coordorigin="4662,1940" coordsize="10,20" path="m4662,1959l4671,1959,4671,1940,4662,1940,4662,1959xe" filled="true" fillcolor="#000000" stroked="false">
                <v:path arrowok="t"/>
                <v:fill type="solid"/>
              </v:shape>
            </v:group>
            <v:group style="position:absolute;left:4662;top:1959;width:10;height:20" coordorigin="4662,1959" coordsize="10,20">
              <v:shape style="position:absolute;left:4662;top:1959;width:10;height:20" coordorigin="4662,1959" coordsize="10,20" path="m4662,1978l4671,1978,4671,1959,4662,1959,4662,1978xe" filled="true" fillcolor="#000000" stroked="false">
                <v:path arrowok="t"/>
                <v:fill type="solid"/>
              </v:shape>
            </v:group>
            <v:group style="position:absolute;left:4662;top:1978;width:10;height:20" coordorigin="4662,1978" coordsize="10,20">
              <v:shape style="position:absolute;left:4662;top:1978;width:10;height:20" coordorigin="4662,1978" coordsize="10,20" path="m4662,1997l4671,1997,4671,1978,4662,1978,4662,1997xe" filled="true" fillcolor="#000000" stroked="false">
                <v:path arrowok="t"/>
                <v:fill type="solid"/>
              </v:shape>
            </v:group>
            <v:group style="position:absolute;left:4662;top:1997;width:10;height:20" coordorigin="4662,1997" coordsize="10,20">
              <v:shape style="position:absolute;left:4662;top:1997;width:10;height:20" coordorigin="4662,1997" coordsize="10,20" path="m4662,2017l4671,2017,4671,1997,4662,1997,4662,2017xe" filled="true" fillcolor="#000000" stroked="false">
                <v:path arrowok="t"/>
                <v:fill type="solid"/>
              </v:shape>
            </v:group>
            <v:group style="position:absolute;left:4662;top:2017;width:10;height:20" coordorigin="4662,2017" coordsize="10,20">
              <v:shape style="position:absolute;left:4662;top:2017;width:10;height:20" coordorigin="4662,2017" coordsize="10,20" path="m4662,2036l4671,2036,4671,2017,4662,2017,4662,2036xe" filled="true" fillcolor="#000000" stroked="false">
                <v:path arrowok="t"/>
                <v:fill type="solid"/>
              </v:shape>
            </v:group>
            <v:group style="position:absolute;left:4662;top:2036;width:10;height:20" coordorigin="4662,2036" coordsize="10,20">
              <v:shape style="position:absolute;left:4662;top:2036;width:10;height:20" coordorigin="4662,2036" coordsize="10,20" path="m4662,2055l4671,2055,4671,2036,4662,2036,4662,2055xe" filled="true" fillcolor="#000000" stroked="false">
                <v:path arrowok="t"/>
                <v:fill type="solid"/>
              </v:shape>
            </v:group>
            <v:group style="position:absolute;left:4662;top:2063;width:10;height:2" coordorigin="4662,2063" coordsize="10,2">
              <v:shape style="position:absolute;left:4662;top:2063;width:10;height:2" coordorigin="4662,2063" coordsize="10,0" path="m4662,2063l4671,2063e" filled="false" stroked="true" strokeweight=".84003pt" strokecolor="#000000">
                <v:path arrowok="t"/>
              </v:shape>
            </v:group>
            <v:group style="position:absolute;left:5823;top:1671;width:10;height:20" coordorigin="5823,1671" coordsize="10,20">
              <v:shape style="position:absolute;left:5823;top:1671;width:10;height:20" coordorigin="5823,1671" coordsize="10,20" path="m5823,1690l5833,1690,5833,1671,5823,1671,5823,1690xe" filled="true" fillcolor="#000000" stroked="false">
                <v:path arrowok="t"/>
                <v:fill type="solid"/>
              </v:shape>
            </v:group>
            <v:group style="position:absolute;left:5823;top:1690;width:10;height:20" coordorigin="5823,1690" coordsize="10,20">
              <v:shape style="position:absolute;left:5823;top:1690;width:10;height:20" coordorigin="5823,1690" coordsize="10,20" path="m5823,1709l5833,1709,5833,1690,5823,1690,5823,1709xe" filled="true" fillcolor="#000000" stroked="false">
                <v:path arrowok="t"/>
                <v:fill type="solid"/>
              </v:shape>
            </v:group>
            <v:group style="position:absolute;left:5823;top:1709;width:10;height:20" coordorigin="5823,1709" coordsize="10,20">
              <v:shape style="position:absolute;left:5823;top:1709;width:10;height:20" coordorigin="5823,1709" coordsize="10,20" path="m5823,1729l5833,1729,5833,1709,5823,1709,5823,1729xe" filled="true" fillcolor="#000000" stroked="false">
                <v:path arrowok="t"/>
                <v:fill type="solid"/>
              </v:shape>
            </v:group>
            <v:group style="position:absolute;left:5823;top:1729;width:10;height:20" coordorigin="5823,1729" coordsize="10,20">
              <v:shape style="position:absolute;left:5823;top:1729;width:10;height:20" coordorigin="5823,1729" coordsize="10,20" path="m5823,1748l5833,1748,5833,1729,5823,1729,5823,1748xe" filled="true" fillcolor="#000000" stroked="false">
                <v:path arrowok="t"/>
                <v:fill type="solid"/>
              </v:shape>
            </v:group>
            <v:group style="position:absolute;left:5823;top:1748;width:10;height:20" coordorigin="5823,1748" coordsize="10,20">
              <v:shape style="position:absolute;left:5823;top:1748;width:10;height:20" coordorigin="5823,1748" coordsize="10,20" path="m5823,1767l5833,1767,5833,1748,5823,1748,5823,1767xe" filled="true" fillcolor="#000000" stroked="false">
                <v:path arrowok="t"/>
                <v:fill type="solid"/>
              </v:shape>
            </v:group>
            <v:group style="position:absolute;left:5823;top:1767;width:10;height:20" coordorigin="5823,1767" coordsize="10,20">
              <v:shape style="position:absolute;left:5823;top:1767;width:10;height:20" coordorigin="5823,1767" coordsize="10,20" path="m5823,1786l5833,1786,5833,1767,5823,1767,5823,1786xe" filled="true" fillcolor="#000000" stroked="false">
                <v:path arrowok="t"/>
                <v:fill type="solid"/>
              </v:shape>
            </v:group>
            <v:group style="position:absolute;left:5823;top:1786;width:10;height:20" coordorigin="5823,1786" coordsize="10,20">
              <v:shape style="position:absolute;left:5823;top:1786;width:10;height:20" coordorigin="5823,1786" coordsize="10,20" path="m5823,1805l5833,1805,5833,1786,5823,1786,5823,1805xe" filled="true" fillcolor="#000000" stroked="false">
                <v:path arrowok="t"/>
                <v:fill type="solid"/>
              </v:shape>
            </v:group>
            <v:group style="position:absolute;left:5823;top:1805;width:10;height:20" coordorigin="5823,1805" coordsize="10,20">
              <v:shape style="position:absolute;left:5823;top:1805;width:10;height:20" coordorigin="5823,1805" coordsize="10,20" path="m5823,1825l5833,1825,5833,1805,5823,1805,5823,1825xe" filled="true" fillcolor="#000000" stroked="false">
                <v:path arrowok="t"/>
                <v:fill type="solid"/>
              </v:shape>
            </v:group>
            <v:group style="position:absolute;left:5823;top:1825;width:10;height:20" coordorigin="5823,1825" coordsize="10,20">
              <v:shape style="position:absolute;left:5823;top:1825;width:10;height:20" coordorigin="5823,1825" coordsize="10,20" path="m5823,1844l5833,1844,5833,1825,5823,1825,5823,1844xe" filled="true" fillcolor="#000000" stroked="false">
                <v:path arrowok="t"/>
                <v:fill type="solid"/>
              </v:shape>
            </v:group>
            <v:group style="position:absolute;left:5823;top:1844;width:10;height:20" coordorigin="5823,1844" coordsize="10,20">
              <v:shape style="position:absolute;left:5823;top:1844;width:10;height:20" coordorigin="5823,1844" coordsize="10,20" path="m5823,1863l5833,1863,5833,1844,5823,1844,5823,1863xe" filled="true" fillcolor="#000000" stroked="false">
                <v:path arrowok="t"/>
                <v:fill type="solid"/>
              </v:shape>
            </v:group>
            <v:group style="position:absolute;left:5823;top:1863;width:10;height:20" coordorigin="5823,1863" coordsize="10,20">
              <v:shape style="position:absolute;left:5823;top:1863;width:10;height:20" coordorigin="5823,1863" coordsize="10,20" path="m5823,1882l5833,1882,5833,1863,5823,1863,5823,1882xe" filled="true" fillcolor="#000000" stroked="false">
                <v:path arrowok="t"/>
                <v:fill type="solid"/>
              </v:shape>
            </v:group>
            <v:group style="position:absolute;left:5823;top:1882;width:10;height:20" coordorigin="5823,1882" coordsize="10,20">
              <v:shape style="position:absolute;left:5823;top:1882;width:10;height:20" coordorigin="5823,1882" coordsize="10,20" path="m5823,1901l5833,1901,5833,1882,5823,1882,5823,1901xe" filled="true" fillcolor="#000000" stroked="false">
                <v:path arrowok="t"/>
                <v:fill type="solid"/>
              </v:shape>
            </v:group>
            <v:group style="position:absolute;left:5823;top:1901;width:10;height:20" coordorigin="5823,1901" coordsize="10,20">
              <v:shape style="position:absolute;left:5823;top:1901;width:10;height:20" coordorigin="5823,1901" coordsize="10,20" path="m5823,1921l5833,1921,5833,1901,5823,1901,5823,1921xe" filled="true" fillcolor="#000000" stroked="false">
                <v:path arrowok="t"/>
                <v:fill type="solid"/>
              </v:shape>
            </v:group>
            <v:group style="position:absolute;left:5823;top:1921;width:10;height:20" coordorigin="5823,1921" coordsize="10,20">
              <v:shape style="position:absolute;left:5823;top:1921;width:10;height:20" coordorigin="5823,1921" coordsize="10,20" path="m5823,1940l5833,1940,5833,1921,5823,1921,5823,1940xe" filled="true" fillcolor="#000000" stroked="false">
                <v:path arrowok="t"/>
                <v:fill type="solid"/>
              </v:shape>
            </v:group>
            <v:group style="position:absolute;left:5823;top:1940;width:10;height:20" coordorigin="5823,1940" coordsize="10,20">
              <v:shape style="position:absolute;left:5823;top:1940;width:10;height:20" coordorigin="5823,1940" coordsize="10,20" path="m5823,1959l5833,1959,5833,1940,5823,1940,5823,1959xe" filled="true" fillcolor="#000000" stroked="false">
                <v:path arrowok="t"/>
                <v:fill type="solid"/>
              </v:shape>
            </v:group>
            <v:group style="position:absolute;left:5823;top:1959;width:10;height:20" coordorigin="5823,1959" coordsize="10,20">
              <v:shape style="position:absolute;left:5823;top:1959;width:10;height:20" coordorigin="5823,1959" coordsize="10,20" path="m5823,1978l5833,1978,5833,1959,5823,1959,5823,1978xe" filled="true" fillcolor="#000000" stroked="false">
                <v:path arrowok="t"/>
                <v:fill type="solid"/>
              </v:shape>
            </v:group>
            <v:group style="position:absolute;left:5823;top:1978;width:10;height:20" coordorigin="5823,1978" coordsize="10,20">
              <v:shape style="position:absolute;left:5823;top:1978;width:10;height:20" coordorigin="5823,1978" coordsize="10,20" path="m5823,1997l5833,1997,5833,1978,5823,1978,5823,1997xe" filled="true" fillcolor="#000000" stroked="false">
                <v:path arrowok="t"/>
                <v:fill type="solid"/>
              </v:shape>
            </v:group>
            <v:group style="position:absolute;left:5823;top:1997;width:10;height:20" coordorigin="5823,1997" coordsize="10,20">
              <v:shape style="position:absolute;left:5823;top:1997;width:10;height:20" coordorigin="5823,1997" coordsize="10,20" path="m5823,2017l5833,2017,5833,1997,5823,1997,5823,2017xe" filled="true" fillcolor="#000000" stroked="false">
                <v:path arrowok="t"/>
                <v:fill type="solid"/>
              </v:shape>
            </v:group>
            <v:group style="position:absolute;left:5823;top:2017;width:10;height:20" coordorigin="5823,2017" coordsize="10,20">
              <v:shape style="position:absolute;left:5823;top:2017;width:10;height:20" coordorigin="5823,2017" coordsize="10,20" path="m5823,2036l5833,2036,5833,2017,5823,2017,5823,2036xe" filled="true" fillcolor="#000000" stroked="false">
                <v:path arrowok="t"/>
                <v:fill type="solid"/>
              </v:shape>
            </v:group>
            <v:group style="position:absolute;left:5823;top:2036;width:10;height:20" coordorigin="5823,2036" coordsize="10,20">
              <v:shape style="position:absolute;left:5823;top:2036;width:10;height:20" coordorigin="5823,2036" coordsize="10,20" path="m5823,2055l5833,2055,5833,2036,5823,2036,5823,2055xe" filled="true" fillcolor="#000000" stroked="false">
                <v:path arrowok="t"/>
                <v:fill type="solid"/>
              </v:shape>
            </v:group>
            <v:group style="position:absolute;left:5823;top:2063;width:10;height:2" coordorigin="5823,2063" coordsize="10,2">
              <v:shape style="position:absolute;left:5823;top:2063;width:10;height:2" coordorigin="5823,2063" coordsize="10,0" path="m5823,2063l5833,2063e" filled="false" stroked="true" strokeweight=".84003pt" strokecolor="#000000">
                <v:path arrowok="t"/>
              </v:shape>
            </v:group>
            <v:group style="position:absolute;left:6650;top:1671;width:10;height:20" coordorigin="6650,1671" coordsize="10,20">
              <v:shape style="position:absolute;left:6650;top:1671;width:10;height:20" coordorigin="6650,1671" coordsize="10,20" path="m6650,1690l6659,1690,6659,1671,6650,1671,6650,1690xe" filled="true" fillcolor="#000000" stroked="false">
                <v:path arrowok="t"/>
                <v:fill type="solid"/>
              </v:shape>
            </v:group>
            <v:group style="position:absolute;left:6650;top:1690;width:10;height:20" coordorigin="6650,1690" coordsize="10,20">
              <v:shape style="position:absolute;left:6650;top:1690;width:10;height:20" coordorigin="6650,1690" coordsize="10,20" path="m6650,1709l6659,1709,6659,1690,6650,1690,6650,1709xe" filled="true" fillcolor="#000000" stroked="false">
                <v:path arrowok="t"/>
                <v:fill type="solid"/>
              </v:shape>
            </v:group>
            <v:group style="position:absolute;left:6650;top:1709;width:10;height:20" coordorigin="6650,1709" coordsize="10,20">
              <v:shape style="position:absolute;left:6650;top:1709;width:10;height:20" coordorigin="6650,1709" coordsize="10,20" path="m6650,1729l6659,1729,6659,1709,6650,1709,6650,1729xe" filled="true" fillcolor="#000000" stroked="false">
                <v:path arrowok="t"/>
                <v:fill type="solid"/>
              </v:shape>
            </v:group>
            <v:group style="position:absolute;left:6650;top:1729;width:10;height:20" coordorigin="6650,1729" coordsize="10,20">
              <v:shape style="position:absolute;left:6650;top:1729;width:10;height:20" coordorigin="6650,1729" coordsize="10,20" path="m6650,1748l6659,1748,6659,1729,6650,1729,6650,1748xe" filled="true" fillcolor="#000000" stroked="false">
                <v:path arrowok="t"/>
                <v:fill type="solid"/>
              </v:shape>
            </v:group>
            <v:group style="position:absolute;left:6650;top:1748;width:10;height:20" coordorigin="6650,1748" coordsize="10,20">
              <v:shape style="position:absolute;left:6650;top:1748;width:10;height:20" coordorigin="6650,1748" coordsize="10,20" path="m6650,1767l6659,1767,6659,1748,6650,1748,6650,1767xe" filled="true" fillcolor="#000000" stroked="false">
                <v:path arrowok="t"/>
                <v:fill type="solid"/>
              </v:shape>
            </v:group>
            <v:group style="position:absolute;left:6650;top:1767;width:10;height:20" coordorigin="6650,1767" coordsize="10,20">
              <v:shape style="position:absolute;left:6650;top:1767;width:10;height:20" coordorigin="6650,1767" coordsize="10,20" path="m6650,1786l6659,1786,6659,1767,6650,1767,6650,1786xe" filled="true" fillcolor="#000000" stroked="false">
                <v:path arrowok="t"/>
                <v:fill type="solid"/>
              </v:shape>
            </v:group>
            <v:group style="position:absolute;left:6650;top:1786;width:10;height:20" coordorigin="6650,1786" coordsize="10,20">
              <v:shape style="position:absolute;left:6650;top:1786;width:10;height:20" coordorigin="6650,1786" coordsize="10,20" path="m6650,1805l6659,1805,6659,1786,6650,1786,6650,1805xe" filled="true" fillcolor="#000000" stroked="false">
                <v:path arrowok="t"/>
                <v:fill type="solid"/>
              </v:shape>
            </v:group>
            <v:group style="position:absolute;left:6650;top:1805;width:10;height:20" coordorigin="6650,1805" coordsize="10,20">
              <v:shape style="position:absolute;left:6650;top:1805;width:10;height:20" coordorigin="6650,1805" coordsize="10,20" path="m6650,1825l6659,1825,6659,1805,6650,1805,6650,1825xe" filled="true" fillcolor="#000000" stroked="false">
                <v:path arrowok="t"/>
                <v:fill type="solid"/>
              </v:shape>
            </v:group>
            <v:group style="position:absolute;left:6650;top:1825;width:10;height:20" coordorigin="6650,1825" coordsize="10,20">
              <v:shape style="position:absolute;left:6650;top:1825;width:10;height:20" coordorigin="6650,1825" coordsize="10,20" path="m6650,1844l6659,1844,6659,1825,6650,1825,6650,1844xe" filled="true" fillcolor="#000000" stroked="false">
                <v:path arrowok="t"/>
                <v:fill type="solid"/>
              </v:shape>
            </v:group>
            <v:group style="position:absolute;left:6650;top:1844;width:10;height:20" coordorigin="6650,1844" coordsize="10,20">
              <v:shape style="position:absolute;left:6650;top:1844;width:10;height:20" coordorigin="6650,1844" coordsize="10,20" path="m6650,1863l6659,1863,6659,1844,6650,1844,6650,1863xe" filled="true" fillcolor="#000000" stroked="false">
                <v:path arrowok="t"/>
                <v:fill type="solid"/>
              </v:shape>
            </v:group>
            <v:group style="position:absolute;left:6650;top:1863;width:10;height:20" coordorigin="6650,1863" coordsize="10,20">
              <v:shape style="position:absolute;left:6650;top:1863;width:10;height:20" coordorigin="6650,1863" coordsize="10,20" path="m6650,1882l6659,1882,6659,1863,6650,1863,6650,1882xe" filled="true" fillcolor="#000000" stroked="false">
                <v:path arrowok="t"/>
                <v:fill type="solid"/>
              </v:shape>
            </v:group>
            <v:group style="position:absolute;left:6650;top:1882;width:10;height:20" coordorigin="6650,1882" coordsize="10,20">
              <v:shape style="position:absolute;left:6650;top:1882;width:10;height:20" coordorigin="6650,1882" coordsize="10,20" path="m6650,1901l6659,1901,6659,1882,6650,1882,6650,1901xe" filled="true" fillcolor="#000000" stroked="false">
                <v:path arrowok="t"/>
                <v:fill type="solid"/>
              </v:shape>
            </v:group>
            <v:group style="position:absolute;left:6650;top:1901;width:10;height:20" coordorigin="6650,1901" coordsize="10,20">
              <v:shape style="position:absolute;left:6650;top:1901;width:10;height:20" coordorigin="6650,1901" coordsize="10,20" path="m6650,1921l6659,1921,6659,1901,6650,1901,6650,1921xe" filled="true" fillcolor="#000000" stroked="false">
                <v:path arrowok="t"/>
                <v:fill type="solid"/>
              </v:shape>
            </v:group>
            <v:group style="position:absolute;left:6650;top:1921;width:10;height:20" coordorigin="6650,1921" coordsize="10,20">
              <v:shape style="position:absolute;left:6650;top:1921;width:10;height:20" coordorigin="6650,1921" coordsize="10,20" path="m6650,1940l6659,1940,6659,1921,6650,1921,6650,1940xe" filled="true" fillcolor="#000000" stroked="false">
                <v:path arrowok="t"/>
                <v:fill type="solid"/>
              </v:shape>
            </v:group>
            <v:group style="position:absolute;left:6650;top:1940;width:10;height:20" coordorigin="6650,1940" coordsize="10,20">
              <v:shape style="position:absolute;left:6650;top:1940;width:10;height:20" coordorigin="6650,1940" coordsize="10,20" path="m6650,1959l6659,1959,6659,1940,6650,1940,6650,1959xe" filled="true" fillcolor="#000000" stroked="false">
                <v:path arrowok="t"/>
                <v:fill type="solid"/>
              </v:shape>
            </v:group>
            <v:group style="position:absolute;left:6650;top:1959;width:10;height:20" coordorigin="6650,1959" coordsize="10,20">
              <v:shape style="position:absolute;left:6650;top:1959;width:10;height:20" coordorigin="6650,1959" coordsize="10,20" path="m6650,1978l6659,1978,6659,1959,6650,1959,6650,1978xe" filled="true" fillcolor="#000000" stroked="false">
                <v:path arrowok="t"/>
                <v:fill type="solid"/>
              </v:shape>
            </v:group>
            <v:group style="position:absolute;left:6650;top:1978;width:10;height:20" coordorigin="6650,1978" coordsize="10,20">
              <v:shape style="position:absolute;left:6650;top:1978;width:10;height:20" coordorigin="6650,1978" coordsize="10,20" path="m6650,1997l6659,1997,6659,1978,6650,1978,6650,1997xe" filled="true" fillcolor="#000000" stroked="false">
                <v:path arrowok="t"/>
                <v:fill type="solid"/>
              </v:shape>
            </v:group>
            <v:group style="position:absolute;left:6650;top:1997;width:10;height:20" coordorigin="6650,1997" coordsize="10,20">
              <v:shape style="position:absolute;left:6650;top:1997;width:10;height:20" coordorigin="6650,1997" coordsize="10,20" path="m6650,2017l6659,2017,6659,1997,6650,1997,6650,2017xe" filled="true" fillcolor="#000000" stroked="false">
                <v:path arrowok="t"/>
                <v:fill type="solid"/>
              </v:shape>
            </v:group>
            <v:group style="position:absolute;left:6650;top:2017;width:10;height:20" coordorigin="6650,2017" coordsize="10,20">
              <v:shape style="position:absolute;left:6650;top:2017;width:10;height:20" coordorigin="6650,2017" coordsize="10,20" path="m6650,2036l6659,2036,6659,2017,6650,2017,6650,2036xe" filled="true" fillcolor="#000000" stroked="false">
                <v:path arrowok="t"/>
                <v:fill type="solid"/>
              </v:shape>
            </v:group>
            <v:group style="position:absolute;left:6650;top:2036;width:10;height:20" coordorigin="6650,2036" coordsize="10,20">
              <v:shape style="position:absolute;left:6650;top:2036;width:10;height:20" coordorigin="6650,2036" coordsize="10,20" path="m6650,2055l6659,2055,6659,2036,6650,2036,6650,2055xe" filled="true" fillcolor="#000000" stroked="false">
                <v:path arrowok="t"/>
                <v:fill type="solid"/>
              </v:shape>
            </v:group>
            <v:group style="position:absolute;left:6650;top:2063;width:10;height:2" coordorigin="6650,2063" coordsize="10,2">
              <v:shape style="position:absolute;left:6650;top:2063;width:10;height:2" coordorigin="6650,2063" coordsize="10,0" path="m6650,2063l6659,2063e" filled="false" stroked="true" strokeweight=".84003pt" strokecolor="#000000">
                <v:path arrowok="t"/>
              </v:shape>
              <v:shape style="position:absolute;left:29;top:1978;width:2381;height:103" type="#_x0000_t75" stroked="false">
                <v:imagedata r:id="rId166" o:title=""/>
              </v:shape>
              <v:shape style="position:absolute;left:2386;top:2072;width:931;height:10" type="#_x0000_t75" stroked="false">
                <v:imagedata r:id="rId156" o:title=""/>
              </v:shape>
              <v:shape style="position:absolute;left:3313;top:2072;width:1349;height:10" type="#_x0000_t75" stroked="false">
                <v:imagedata r:id="rId157" o:title=""/>
              </v:shape>
              <v:shape style="position:absolute;left:4657;top:2072;width:1993;height:10" type="#_x0000_t75" stroked="false">
                <v:imagedata r:id="rId158" o:title=""/>
              </v:shape>
              <v:shape style="position:absolute;left:6645;top:2072;width:1363;height:10" type="#_x0000_t75" stroked="false">
                <v:imagedata r:id="rId159" o:title=""/>
              </v:shape>
            </v:group>
            <v:group style="position:absolute;left:1325;top:2081;width:10;height:20" coordorigin="1325,2081" coordsize="10,20">
              <v:shape style="position:absolute;left:1325;top:2081;width:10;height:20" coordorigin="1325,2081" coordsize="10,20" path="m1325,2101l1334,2101,1334,2081,1325,2081,1325,2101xe" filled="true" fillcolor="#000000" stroked="false">
                <v:path arrowok="t"/>
                <v:fill type="solid"/>
              </v:shape>
            </v:group>
            <v:group style="position:absolute;left:1325;top:2101;width:10;height:20" coordorigin="1325,2101" coordsize="10,20">
              <v:shape style="position:absolute;left:1325;top:2101;width:10;height:20" coordorigin="1325,2101" coordsize="10,20" path="m1325,2120l1334,2120,1334,2101,1325,2101,1325,2120xe" filled="true" fillcolor="#000000" stroked="false">
                <v:path arrowok="t"/>
                <v:fill type="solid"/>
              </v:shape>
            </v:group>
            <v:group style="position:absolute;left:1325;top:2120;width:10;height:20" coordorigin="1325,2120" coordsize="10,20">
              <v:shape style="position:absolute;left:1325;top:2120;width:10;height:20" coordorigin="1325,2120" coordsize="10,20" path="m1325,2139l1334,2139,1334,2120,1325,2120,1325,2139xe" filled="true" fillcolor="#000000" stroked="false">
                <v:path arrowok="t"/>
                <v:fill type="solid"/>
              </v:shape>
            </v:group>
            <v:group style="position:absolute;left:1325;top:2139;width:10;height:20" coordorigin="1325,2139" coordsize="10,20">
              <v:shape style="position:absolute;left:1325;top:2139;width:10;height:20" coordorigin="1325,2139" coordsize="10,20" path="m1325,2158l1334,2158,1334,2139,1325,2139,1325,2158xe" filled="true" fillcolor="#000000" stroked="false">
                <v:path arrowok="t"/>
                <v:fill type="solid"/>
              </v:shape>
            </v:group>
            <v:group style="position:absolute;left:1325;top:2158;width:10;height:20" coordorigin="1325,2158" coordsize="10,20">
              <v:shape style="position:absolute;left:1325;top:2158;width:10;height:20" coordorigin="1325,2158" coordsize="10,20" path="m1325,2177l1334,2177,1334,2158,1325,2158,1325,2177xe" filled="true" fillcolor="#000000" stroked="false">
                <v:path arrowok="t"/>
                <v:fill type="solid"/>
              </v:shape>
            </v:group>
            <v:group style="position:absolute;left:1325;top:2177;width:10;height:20" coordorigin="1325,2177" coordsize="10,20">
              <v:shape style="position:absolute;left:1325;top:2177;width:10;height:20" coordorigin="1325,2177" coordsize="10,20" path="m1325,2197l1334,2197,1334,2177,1325,2177,1325,2197xe" filled="true" fillcolor="#000000" stroked="false">
                <v:path arrowok="t"/>
                <v:fill type="solid"/>
              </v:shape>
            </v:group>
            <v:group style="position:absolute;left:1325;top:2197;width:10;height:20" coordorigin="1325,2197" coordsize="10,20">
              <v:shape style="position:absolute;left:1325;top:2197;width:10;height:20" coordorigin="1325,2197" coordsize="10,20" path="m1325,2216l1334,2216,1334,2197,1325,2197,1325,2216xe" filled="true" fillcolor="#000000" stroked="false">
                <v:path arrowok="t"/>
                <v:fill type="solid"/>
              </v:shape>
            </v:group>
            <v:group style="position:absolute;left:1325;top:2216;width:10;height:20" coordorigin="1325,2216" coordsize="10,20">
              <v:shape style="position:absolute;left:1325;top:2216;width:10;height:20" coordorigin="1325,2216" coordsize="10,20" path="m1325,2235l1334,2235,1334,2216,1325,2216,1325,2235xe" filled="true" fillcolor="#000000" stroked="false">
                <v:path arrowok="t"/>
                <v:fill type="solid"/>
              </v:shape>
            </v:group>
            <v:group style="position:absolute;left:1325;top:2235;width:10;height:20" coordorigin="1325,2235" coordsize="10,20">
              <v:shape style="position:absolute;left:1325;top:2235;width:10;height:20" coordorigin="1325,2235" coordsize="10,20" path="m1325,2254l1334,2254,1334,2235,1325,2235,1325,2254xe" filled="true" fillcolor="#000000" stroked="false">
                <v:path arrowok="t"/>
                <v:fill type="solid"/>
              </v:shape>
            </v:group>
            <v:group style="position:absolute;left:1325;top:2254;width:10;height:20" coordorigin="1325,2254" coordsize="10,20">
              <v:shape style="position:absolute;left:1325;top:2254;width:10;height:20" coordorigin="1325,2254" coordsize="10,20" path="m1325,2273l1334,2273,1334,2254,1325,2254,1325,2273xe" filled="true" fillcolor="#000000" stroked="false">
                <v:path arrowok="t"/>
                <v:fill type="solid"/>
              </v:shape>
            </v:group>
            <v:group style="position:absolute;left:1325;top:2273;width:10;height:20" coordorigin="1325,2273" coordsize="10,20">
              <v:shape style="position:absolute;left:1325;top:2273;width:10;height:20" coordorigin="1325,2273" coordsize="10,20" path="m1325,2293l1334,2293,1334,2273,1325,2273,1325,2293xe" filled="true" fillcolor="#000000" stroked="false">
                <v:path arrowok="t"/>
                <v:fill type="solid"/>
              </v:shape>
            </v:group>
            <v:group style="position:absolute;left:1325;top:2293;width:10;height:20" coordorigin="1325,2293" coordsize="10,20">
              <v:shape style="position:absolute;left:1325;top:2293;width:10;height:20" coordorigin="1325,2293" coordsize="10,20" path="m1325,2312l1334,2312,1334,2293,1325,2293,1325,2312xe" filled="true" fillcolor="#000000" stroked="false">
                <v:path arrowok="t"/>
                <v:fill type="solid"/>
              </v:shape>
            </v:group>
            <v:group style="position:absolute;left:1325;top:2312;width:10;height:20" coordorigin="1325,2312" coordsize="10,20">
              <v:shape style="position:absolute;left:1325;top:2312;width:10;height:20" coordorigin="1325,2312" coordsize="10,20" path="m1325,2331l1334,2331,1334,2312,1325,2312,1325,2331xe" filled="true" fillcolor="#000000" stroked="false">
                <v:path arrowok="t"/>
                <v:fill type="solid"/>
              </v:shape>
            </v:group>
            <v:group style="position:absolute;left:1325;top:2331;width:10;height:20" coordorigin="1325,2331" coordsize="10,20">
              <v:shape style="position:absolute;left:1325;top:2331;width:10;height:20" coordorigin="1325,2331" coordsize="10,20" path="m1325,2350l1334,2350,1334,2331,1325,2331,1325,2350xe" filled="true" fillcolor="#000000" stroked="false">
                <v:path arrowok="t"/>
                <v:fill type="solid"/>
              </v:shape>
            </v:group>
            <v:group style="position:absolute;left:1325;top:2350;width:10;height:20" coordorigin="1325,2350" coordsize="10,20">
              <v:shape style="position:absolute;left:1325;top:2350;width:10;height:20" coordorigin="1325,2350" coordsize="10,20" path="m1325,2369l1334,2369,1334,2350,1325,2350,1325,2369xe" filled="true" fillcolor="#000000" stroked="false">
                <v:path arrowok="t"/>
                <v:fill type="solid"/>
              </v:shape>
            </v:group>
            <v:group style="position:absolute;left:1325;top:2369;width:10;height:20" coordorigin="1325,2369" coordsize="10,20">
              <v:shape style="position:absolute;left:1325;top:2369;width:10;height:20" coordorigin="1325,2369" coordsize="10,20" path="m1325,2389l1334,2389,1334,2369,1325,2369,1325,2389xe" filled="true" fillcolor="#000000" stroked="false">
                <v:path arrowok="t"/>
                <v:fill type="solid"/>
              </v:shape>
            </v:group>
            <v:group style="position:absolute;left:1325;top:2389;width:10;height:20" coordorigin="1325,2389" coordsize="10,20">
              <v:shape style="position:absolute;left:1325;top:2389;width:10;height:20" coordorigin="1325,2389" coordsize="10,20" path="m1325,2408l1334,2408,1334,2389,1325,2389,1325,2408xe" filled="true" fillcolor="#000000" stroked="false">
                <v:path arrowok="t"/>
                <v:fill type="solid"/>
              </v:shape>
            </v:group>
            <v:group style="position:absolute;left:1325;top:2408;width:10;height:20" coordorigin="1325,2408" coordsize="10,20">
              <v:shape style="position:absolute;left:1325;top:2408;width:10;height:20" coordorigin="1325,2408" coordsize="10,20" path="m1325,2427l1334,2427,1334,2408,1325,2408,1325,2427xe" filled="true" fillcolor="#000000" stroked="false">
                <v:path arrowok="t"/>
                <v:fill type="solid"/>
              </v:shape>
            </v:group>
            <v:group style="position:absolute;left:1325;top:2427;width:10;height:20" coordorigin="1325,2427" coordsize="10,20">
              <v:shape style="position:absolute;left:1325;top:2427;width:10;height:20" coordorigin="1325,2427" coordsize="10,20" path="m1325,2446l1334,2446,1334,2427,1325,2427,1325,2446xe" filled="true" fillcolor="#000000" stroked="false">
                <v:path arrowok="t"/>
                <v:fill type="solid"/>
              </v:shape>
            </v:group>
            <v:group style="position:absolute;left:1325;top:2446;width:10;height:20" coordorigin="1325,2446" coordsize="10,20">
              <v:shape style="position:absolute;left:1325;top:2446;width:10;height:20" coordorigin="1325,2446" coordsize="10,20" path="m1325,2465l1334,2465,1334,2446,1325,2446,1325,2465xe" filled="true" fillcolor="#000000" stroked="false">
                <v:path arrowok="t"/>
                <v:fill type="solid"/>
              </v:shape>
            </v:group>
            <v:group style="position:absolute;left:1325;top:2465;width:10;height:20" coordorigin="1325,2465" coordsize="10,20">
              <v:shape style="position:absolute;left:1325;top:2465;width:10;height:20" coordorigin="1325,2465" coordsize="10,20" path="m1325,2485l1334,2485,1334,2465,1325,2465,1325,2485xe" filled="true" fillcolor="#000000" stroked="false">
                <v:path arrowok="t"/>
                <v:fill type="solid"/>
              </v:shape>
            </v:group>
            <v:group style="position:absolute;left:1325;top:2485;width:10;height:20" coordorigin="1325,2485" coordsize="10,20">
              <v:shape style="position:absolute;left:1325;top:2485;width:10;height:20" coordorigin="1325,2485" coordsize="10,20" path="m1325,2504l1334,2504,1334,2485,1325,2485,1325,2504xe" filled="true" fillcolor="#000000" stroked="false">
                <v:path arrowok="t"/>
                <v:fill type="solid"/>
              </v:shape>
            </v:group>
            <v:group style="position:absolute;left:1325;top:2504;width:10;height:20" coordorigin="1325,2504" coordsize="10,20">
              <v:shape style="position:absolute;left:1325;top:2504;width:10;height:20" coordorigin="1325,2504" coordsize="10,20" path="m1325,2523l1334,2523,1334,2504,1325,2504,1325,2523xe" filled="true" fillcolor="#000000" stroked="false">
                <v:path arrowok="t"/>
                <v:fill type="solid"/>
              </v:shape>
            </v:group>
            <v:group style="position:absolute;left:1325;top:2523;width:10;height:20" coordorigin="1325,2523" coordsize="10,20">
              <v:shape style="position:absolute;left:1325;top:2523;width:10;height:20" coordorigin="1325,2523" coordsize="10,20" path="m1325,2542l1334,2542,1334,2523,1325,2523,1325,2542xe" filled="true" fillcolor="#000000" stroked="false">
                <v:path arrowok="t"/>
                <v:fill type="solid"/>
              </v:shape>
            </v:group>
            <v:group style="position:absolute;left:1325;top:2542;width:10;height:20" coordorigin="1325,2542" coordsize="10,20">
              <v:shape style="position:absolute;left:1325;top:2542;width:10;height:20" coordorigin="1325,2542" coordsize="10,20" path="m1325,2561l1334,2561,1334,2542,1325,2542,1325,2561xe" filled="true" fillcolor="#000000" stroked="false">
                <v:path arrowok="t"/>
                <v:fill type="solid"/>
              </v:shape>
            </v:group>
            <v:group style="position:absolute;left:1325;top:2561;width:10;height:20" coordorigin="1325,2561" coordsize="10,20">
              <v:shape style="position:absolute;left:1325;top:2561;width:10;height:20" coordorigin="1325,2561" coordsize="10,20" path="m1325,2581l1334,2581,1334,2561,1325,2561,1325,2581xe" filled="true" fillcolor="#000000" stroked="false">
                <v:path arrowok="t"/>
                <v:fill type="solid"/>
              </v:shape>
            </v:group>
            <v:group style="position:absolute;left:1325;top:2581;width:10;height:20" coordorigin="1325,2581" coordsize="10,20">
              <v:shape style="position:absolute;left:1325;top:2581;width:10;height:20" coordorigin="1325,2581" coordsize="10,20" path="m1325,2600l1334,2600,1334,2581,1325,2581,1325,2600xe" filled="true" fillcolor="#000000" stroked="false">
                <v:path arrowok="t"/>
                <v:fill type="solid"/>
              </v:shape>
            </v:group>
            <v:group style="position:absolute;left:1325;top:2600;width:10;height:20" coordorigin="1325,2600" coordsize="10,20">
              <v:shape style="position:absolute;left:1325;top:2600;width:10;height:20" coordorigin="1325,2600" coordsize="10,20" path="m1325,2619l1334,2619,1334,2600,1325,2600,1325,2619xe" filled="true" fillcolor="#000000" stroked="false">
                <v:path arrowok="t"/>
                <v:fill type="solid"/>
              </v:shape>
            </v:group>
            <v:group style="position:absolute;left:1325;top:2619;width:10;height:20" coordorigin="1325,2619" coordsize="10,20">
              <v:shape style="position:absolute;left:1325;top:2619;width:10;height:20" coordorigin="1325,2619" coordsize="10,20" path="m1325,2638l1334,2638,1334,2619,1325,2619,1325,2638xe" filled="true" fillcolor="#000000" stroked="false">
                <v:path arrowok="t"/>
                <v:fill type="solid"/>
              </v:shape>
            </v:group>
            <v:group style="position:absolute;left:1325;top:2638;width:10;height:20" coordorigin="1325,2638" coordsize="10,20">
              <v:shape style="position:absolute;left:1325;top:2638;width:10;height:20" coordorigin="1325,2638" coordsize="10,20" path="m1325,2657l1334,2657,1334,2638,1325,2638,1325,2657xe" filled="true" fillcolor="#000000" stroked="false">
                <v:path arrowok="t"/>
                <v:fill type="solid"/>
              </v:shape>
            </v:group>
            <v:group style="position:absolute;left:1325;top:2657;width:10;height:20" coordorigin="1325,2657" coordsize="10,20">
              <v:shape style="position:absolute;left:1325;top:2657;width:10;height:20" coordorigin="1325,2657" coordsize="10,20" path="m1325,2677l1334,2677,1334,2657,1325,2657,1325,2677xe" filled="true" fillcolor="#000000" stroked="false">
                <v:path arrowok="t"/>
                <v:fill type="solid"/>
              </v:shape>
            </v:group>
            <v:group style="position:absolute;left:1325;top:2677;width:10;height:20" coordorigin="1325,2677" coordsize="10,20">
              <v:shape style="position:absolute;left:1325;top:2677;width:10;height:20" coordorigin="1325,2677" coordsize="10,20" path="m1325,2696l1334,2696,1334,2677,1325,2677,1325,2696xe" filled="true" fillcolor="#000000" stroked="false">
                <v:path arrowok="t"/>
                <v:fill type="solid"/>
              </v:shape>
            </v:group>
            <v:group style="position:absolute;left:1325;top:2696;width:10;height:20" coordorigin="1325,2696" coordsize="10,20">
              <v:shape style="position:absolute;left:1325;top:2696;width:10;height:20" coordorigin="1325,2696" coordsize="10,20" path="m1325,2715l1334,2715,1334,2696,1325,2696,1325,2715xe" filled="true" fillcolor="#000000" stroked="false">
                <v:path arrowok="t"/>
                <v:fill type="solid"/>
              </v:shape>
            </v:group>
            <v:group style="position:absolute;left:1325;top:2715;width:10;height:20" coordorigin="1325,2715" coordsize="10,20">
              <v:shape style="position:absolute;left:1325;top:2715;width:10;height:20" coordorigin="1325,2715" coordsize="10,20" path="m1325,2734l1334,2734,1334,2715,1325,2715,1325,2734xe" filled="true" fillcolor="#000000" stroked="false">
                <v:path arrowok="t"/>
                <v:fill type="solid"/>
              </v:shape>
            </v:group>
            <v:group style="position:absolute;left:1325;top:2734;width:10;height:20" coordorigin="1325,2734" coordsize="10,20">
              <v:shape style="position:absolute;left:1325;top:2734;width:10;height:20" coordorigin="1325,2734" coordsize="10,20" path="m1325,2753l1334,2753,1334,2734,1325,2734,1325,2753xe" filled="true" fillcolor="#000000" stroked="false">
                <v:path arrowok="t"/>
                <v:fill type="solid"/>
              </v:shape>
            </v:group>
            <v:group style="position:absolute;left:1325;top:2753;width:10;height:20" coordorigin="1325,2753" coordsize="10,20">
              <v:shape style="position:absolute;left:1325;top:2753;width:10;height:20" coordorigin="1325,2753" coordsize="10,20" path="m1325,2773l1334,2773,1334,2753,1325,2753,1325,2773xe" filled="true" fillcolor="#000000" stroked="false">
                <v:path arrowok="t"/>
                <v:fill type="solid"/>
              </v:shape>
            </v:group>
            <v:group style="position:absolute;left:1325;top:2773;width:10;height:20" coordorigin="1325,2773" coordsize="10,20">
              <v:shape style="position:absolute;left:1325;top:2773;width:10;height:20" coordorigin="1325,2773" coordsize="10,20" path="m1325,2792l1334,2792,1334,2773,1325,2773,1325,2792xe" filled="true" fillcolor="#000000" stroked="false">
                <v:path arrowok="t"/>
                <v:fill type="solid"/>
              </v:shape>
            </v:group>
            <v:group style="position:absolute;left:1325;top:2792;width:10;height:20" coordorigin="1325,2792" coordsize="10,20">
              <v:shape style="position:absolute;left:1325;top:2792;width:10;height:20" coordorigin="1325,2792" coordsize="10,20" path="m1325,2811l1334,2811,1334,2792,1325,2792,1325,2811xe" filled="true" fillcolor="#000000" stroked="false">
                <v:path arrowok="t"/>
                <v:fill type="solid"/>
              </v:shape>
            </v:group>
            <v:group style="position:absolute;left:1325;top:2811;width:10;height:20" coordorigin="1325,2811" coordsize="10,20">
              <v:shape style="position:absolute;left:1325;top:2811;width:10;height:20" coordorigin="1325,2811" coordsize="10,20" path="m1325,2830l1334,2830,1334,2811,1325,2811,1325,2830xe" filled="true" fillcolor="#000000" stroked="false">
                <v:path arrowok="t"/>
                <v:fill type="solid"/>
              </v:shape>
            </v:group>
            <v:group style="position:absolute;left:1325;top:2830;width:10;height:20" coordorigin="1325,2830" coordsize="10,20">
              <v:shape style="position:absolute;left:1325;top:2830;width:10;height:20" coordorigin="1325,2830" coordsize="10,20" path="m1325,2849l1334,2849,1334,2830,1325,2830,1325,2849xe" filled="true" fillcolor="#000000" stroked="false">
                <v:path arrowok="t"/>
                <v:fill type="solid"/>
              </v:shape>
            </v:group>
            <v:group style="position:absolute;left:1325;top:2849;width:10;height:20" coordorigin="1325,2849" coordsize="10,20">
              <v:shape style="position:absolute;left:1325;top:2849;width:10;height:20" coordorigin="1325,2849" coordsize="10,20" path="m1325,2869l1334,2869,1334,2849,1325,2849,1325,2869xe" filled="true" fillcolor="#000000" stroked="false">
                <v:path arrowok="t"/>
                <v:fill type="solid"/>
              </v:shape>
            </v:group>
            <v:group style="position:absolute;left:1325;top:2875;width:10;height:2" coordorigin="1325,2875" coordsize="10,2">
              <v:shape style="position:absolute;left:1325;top:2875;width:10;height:2" coordorigin="1325,2875" coordsize="10,0" path="m1325,2875l1334,2875e" filled="false" stroked="true" strokeweight=".600010pt" strokecolor="#000000">
                <v:path arrowok="t"/>
              </v:shape>
            </v:group>
            <v:group style="position:absolute;left:2391;top:2081;width:10;height:20" coordorigin="2391,2081" coordsize="10,20">
              <v:shape style="position:absolute;left:2391;top:2081;width:10;height:20" coordorigin="2391,2081" coordsize="10,20" path="m2391,2101l2401,2101,2401,2081,2391,2081,2391,2101xe" filled="true" fillcolor="#000000" stroked="false">
                <v:path arrowok="t"/>
                <v:fill type="solid"/>
              </v:shape>
            </v:group>
            <v:group style="position:absolute;left:2391;top:2101;width:10;height:20" coordorigin="2391,2101" coordsize="10,20">
              <v:shape style="position:absolute;left:2391;top:2101;width:10;height:20" coordorigin="2391,2101" coordsize="10,20" path="m2391,2120l2401,2120,2401,2101,2391,2101,2391,2120xe" filled="true" fillcolor="#000000" stroked="false">
                <v:path arrowok="t"/>
                <v:fill type="solid"/>
              </v:shape>
            </v:group>
            <v:group style="position:absolute;left:2391;top:2120;width:10;height:20" coordorigin="2391,2120" coordsize="10,20">
              <v:shape style="position:absolute;left:2391;top:2120;width:10;height:20" coordorigin="2391,2120" coordsize="10,20" path="m2391,2139l2401,2139,2401,2120,2391,2120,2391,2139xe" filled="true" fillcolor="#000000" stroked="false">
                <v:path arrowok="t"/>
                <v:fill type="solid"/>
              </v:shape>
            </v:group>
            <v:group style="position:absolute;left:2391;top:2139;width:10;height:20" coordorigin="2391,2139" coordsize="10,20">
              <v:shape style="position:absolute;left:2391;top:2139;width:10;height:20" coordorigin="2391,2139" coordsize="10,20" path="m2391,2158l2401,2158,2401,2139,2391,2139,2391,2158xe" filled="true" fillcolor="#000000" stroked="false">
                <v:path arrowok="t"/>
                <v:fill type="solid"/>
              </v:shape>
            </v:group>
            <v:group style="position:absolute;left:2391;top:2158;width:10;height:20" coordorigin="2391,2158" coordsize="10,20">
              <v:shape style="position:absolute;left:2391;top:2158;width:10;height:20" coordorigin="2391,2158" coordsize="10,20" path="m2391,2177l2401,2177,2401,2158,2391,2158,2391,2177xe" filled="true" fillcolor="#000000" stroked="false">
                <v:path arrowok="t"/>
                <v:fill type="solid"/>
              </v:shape>
            </v:group>
            <v:group style="position:absolute;left:2391;top:2177;width:10;height:20" coordorigin="2391,2177" coordsize="10,20">
              <v:shape style="position:absolute;left:2391;top:2177;width:10;height:20" coordorigin="2391,2177" coordsize="10,20" path="m2391,2197l2401,2197,2401,2177,2391,2177,2391,2197xe" filled="true" fillcolor="#000000" stroked="false">
                <v:path arrowok="t"/>
                <v:fill type="solid"/>
              </v:shape>
            </v:group>
            <v:group style="position:absolute;left:2391;top:2197;width:10;height:20" coordorigin="2391,2197" coordsize="10,20">
              <v:shape style="position:absolute;left:2391;top:2197;width:10;height:20" coordorigin="2391,2197" coordsize="10,20" path="m2391,2216l2401,2216,2401,2197,2391,2197,2391,2216xe" filled="true" fillcolor="#000000" stroked="false">
                <v:path arrowok="t"/>
                <v:fill type="solid"/>
              </v:shape>
            </v:group>
            <v:group style="position:absolute;left:2391;top:2216;width:10;height:20" coordorigin="2391,2216" coordsize="10,20">
              <v:shape style="position:absolute;left:2391;top:2216;width:10;height:20" coordorigin="2391,2216" coordsize="10,20" path="m2391,2235l2401,2235,2401,2216,2391,2216,2391,2235xe" filled="true" fillcolor="#000000" stroked="false">
                <v:path arrowok="t"/>
                <v:fill type="solid"/>
              </v:shape>
            </v:group>
            <v:group style="position:absolute;left:2391;top:2235;width:10;height:20" coordorigin="2391,2235" coordsize="10,20">
              <v:shape style="position:absolute;left:2391;top:2235;width:10;height:20" coordorigin="2391,2235" coordsize="10,20" path="m2391,2254l2401,2254,2401,2235,2391,2235,2391,2254xe" filled="true" fillcolor="#000000" stroked="false">
                <v:path arrowok="t"/>
                <v:fill type="solid"/>
              </v:shape>
            </v:group>
            <v:group style="position:absolute;left:2391;top:2254;width:10;height:20" coordorigin="2391,2254" coordsize="10,20">
              <v:shape style="position:absolute;left:2391;top:2254;width:10;height:20" coordorigin="2391,2254" coordsize="10,20" path="m2391,2273l2401,2273,2401,2254,2391,2254,2391,2273xe" filled="true" fillcolor="#000000" stroked="false">
                <v:path arrowok="t"/>
                <v:fill type="solid"/>
              </v:shape>
            </v:group>
            <v:group style="position:absolute;left:2391;top:2273;width:10;height:20" coordorigin="2391,2273" coordsize="10,20">
              <v:shape style="position:absolute;left:2391;top:2273;width:10;height:20" coordorigin="2391,2273" coordsize="10,20" path="m2391,2293l2401,2293,2401,2273,2391,2273,2391,2293xe" filled="true" fillcolor="#000000" stroked="false">
                <v:path arrowok="t"/>
                <v:fill type="solid"/>
              </v:shape>
            </v:group>
            <v:group style="position:absolute;left:2391;top:2293;width:10;height:20" coordorigin="2391,2293" coordsize="10,20">
              <v:shape style="position:absolute;left:2391;top:2293;width:10;height:20" coordorigin="2391,2293" coordsize="10,20" path="m2391,2312l2401,2312,2401,2293,2391,2293,2391,2312xe" filled="true" fillcolor="#000000" stroked="false">
                <v:path arrowok="t"/>
                <v:fill type="solid"/>
              </v:shape>
            </v:group>
            <v:group style="position:absolute;left:2391;top:2312;width:10;height:20" coordorigin="2391,2312" coordsize="10,20">
              <v:shape style="position:absolute;left:2391;top:2312;width:10;height:20" coordorigin="2391,2312" coordsize="10,20" path="m2391,2331l2401,2331,2401,2312,2391,2312,2391,2331xe" filled="true" fillcolor="#000000" stroked="false">
                <v:path arrowok="t"/>
                <v:fill type="solid"/>
              </v:shape>
            </v:group>
            <v:group style="position:absolute;left:2391;top:2331;width:10;height:20" coordorigin="2391,2331" coordsize="10,20">
              <v:shape style="position:absolute;left:2391;top:2331;width:10;height:20" coordorigin="2391,2331" coordsize="10,20" path="m2391,2350l2401,2350,2401,2331,2391,2331,2391,2350xe" filled="true" fillcolor="#000000" stroked="false">
                <v:path arrowok="t"/>
                <v:fill type="solid"/>
              </v:shape>
            </v:group>
            <v:group style="position:absolute;left:2391;top:2350;width:10;height:20" coordorigin="2391,2350" coordsize="10,20">
              <v:shape style="position:absolute;left:2391;top:2350;width:10;height:20" coordorigin="2391,2350" coordsize="10,20" path="m2391,2369l2401,2369,2401,2350,2391,2350,2391,2369xe" filled="true" fillcolor="#000000" stroked="false">
                <v:path arrowok="t"/>
                <v:fill type="solid"/>
              </v:shape>
            </v:group>
            <v:group style="position:absolute;left:2391;top:2369;width:10;height:20" coordorigin="2391,2369" coordsize="10,20">
              <v:shape style="position:absolute;left:2391;top:2369;width:10;height:20" coordorigin="2391,2369" coordsize="10,20" path="m2391,2389l2401,2389,2401,2369,2391,2369,2391,2389xe" filled="true" fillcolor="#000000" stroked="false">
                <v:path arrowok="t"/>
                <v:fill type="solid"/>
              </v:shape>
            </v:group>
            <v:group style="position:absolute;left:2391;top:2389;width:10;height:20" coordorigin="2391,2389" coordsize="10,20">
              <v:shape style="position:absolute;left:2391;top:2389;width:10;height:20" coordorigin="2391,2389" coordsize="10,20" path="m2391,2408l2401,2408,2401,2389,2391,2389,2391,2408xe" filled="true" fillcolor="#000000" stroked="false">
                <v:path arrowok="t"/>
                <v:fill type="solid"/>
              </v:shape>
            </v:group>
            <v:group style="position:absolute;left:2391;top:2408;width:10;height:20" coordorigin="2391,2408" coordsize="10,20">
              <v:shape style="position:absolute;left:2391;top:2408;width:10;height:20" coordorigin="2391,2408" coordsize="10,20" path="m2391,2427l2401,2427,2401,2408,2391,2408,2391,2427xe" filled="true" fillcolor="#000000" stroked="false">
                <v:path arrowok="t"/>
                <v:fill type="solid"/>
              </v:shape>
            </v:group>
            <v:group style="position:absolute;left:2391;top:2427;width:10;height:20" coordorigin="2391,2427" coordsize="10,20">
              <v:shape style="position:absolute;left:2391;top:2427;width:10;height:20" coordorigin="2391,2427" coordsize="10,20" path="m2391,2446l2401,2446,2401,2427,2391,2427,2391,2446xe" filled="true" fillcolor="#000000" stroked="false">
                <v:path arrowok="t"/>
                <v:fill type="solid"/>
              </v:shape>
            </v:group>
            <v:group style="position:absolute;left:2391;top:2446;width:10;height:20" coordorigin="2391,2446" coordsize="10,20">
              <v:shape style="position:absolute;left:2391;top:2446;width:10;height:20" coordorigin="2391,2446" coordsize="10,20" path="m2391,2465l2401,2465,2401,2446,2391,2446,2391,2465xe" filled="true" fillcolor="#000000" stroked="false">
                <v:path arrowok="t"/>
                <v:fill type="solid"/>
              </v:shape>
            </v:group>
            <v:group style="position:absolute;left:2391;top:2465;width:10;height:20" coordorigin="2391,2465" coordsize="10,20">
              <v:shape style="position:absolute;left:2391;top:2465;width:10;height:20" coordorigin="2391,2465" coordsize="10,20" path="m2391,2485l2401,2485,2401,2465,2391,2465,2391,2485xe" filled="true" fillcolor="#000000" stroked="false">
                <v:path arrowok="t"/>
                <v:fill type="solid"/>
              </v:shape>
            </v:group>
            <v:group style="position:absolute;left:2391;top:2485;width:10;height:20" coordorigin="2391,2485" coordsize="10,20">
              <v:shape style="position:absolute;left:2391;top:2485;width:10;height:20" coordorigin="2391,2485" coordsize="10,20" path="m2391,2504l2401,2504,2401,2485,2391,2485,2391,2504xe" filled="true" fillcolor="#000000" stroked="false">
                <v:path arrowok="t"/>
                <v:fill type="solid"/>
              </v:shape>
            </v:group>
            <v:group style="position:absolute;left:2391;top:2504;width:10;height:20" coordorigin="2391,2504" coordsize="10,20">
              <v:shape style="position:absolute;left:2391;top:2504;width:10;height:20" coordorigin="2391,2504" coordsize="10,20" path="m2391,2523l2401,2523,2401,2504,2391,2504,2391,2523xe" filled="true" fillcolor="#000000" stroked="false">
                <v:path arrowok="t"/>
                <v:fill type="solid"/>
              </v:shape>
            </v:group>
            <v:group style="position:absolute;left:2391;top:2523;width:10;height:20" coordorigin="2391,2523" coordsize="10,20">
              <v:shape style="position:absolute;left:2391;top:2523;width:10;height:20" coordorigin="2391,2523" coordsize="10,20" path="m2391,2542l2401,2542,2401,2523,2391,2523,2391,2542xe" filled="true" fillcolor="#000000" stroked="false">
                <v:path arrowok="t"/>
                <v:fill type="solid"/>
              </v:shape>
            </v:group>
            <v:group style="position:absolute;left:2391;top:2542;width:10;height:20" coordorigin="2391,2542" coordsize="10,20">
              <v:shape style="position:absolute;left:2391;top:2542;width:10;height:20" coordorigin="2391,2542" coordsize="10,20" path="m2391,2561l2401,2561,2401,2542,2391,2542,2391,2561xe" filled="true" fillcolor="#000000" stroked="false">
                <v:path arrowok="t"/>
                <v:fill type="solid"/>
              </v:shape>
            </v:group>
            <v:group style="position:absolute;left:2391;top:2561;width:10;height:20" coordorigin="2391,2561" coordsize="10,20">
              <v:shape style="position:absolute;left:2391;top:2561;width:10;height:20" coordorigin="2391,2561" coordsize="10,20" path="m2391,2581l2401,2581,2401,2561,2391,2561,2391,2581xe" filled="true" fillcolor="#000000" stroked="false">
                <v:path arrowok="t"/>
                <v:fill type="solid"/>
              </v:shape>
            </v:group>
            <v:group style="position:absolute;left:2391;top:2581;width:10;height:20" coordorigin="2391,2581" coordsize="10,20">
              <v:shape style="position:absolute;left:2391;top:2581;width:10;height:20" coordorigin="2391,2581" coordsize="10,20" path="m2391,2600l2401,2600,2401,2581,2391,2581,2391,2600xe" filled="true" fillcolor="#000000" stroked="false">
                <v:path arrowok="t"/>
                <v:fill type="solid"/>
              </v:shape>
            </v:group>
            <v:group style="position:absolute;left:2391;top:2600;width:10;height:20" coordorigin="2391,2600" coordsize="10,20">
              <v:shape style="position:absolute;left:2391;top:2600;width:10;height:20" coordorigin="2391,2600" coordsize="10,20" path="m2391,2619l2401,2619,2401,2600,2391,2600,2391,2619xe" filled="true" fillcolor="#000000" stroked="false">
                <v:path arrowok="t"/>
                <v:fill type="solid"/>
              </v:shape>
            </v:group>
            <v:group style="position:absolute;left:2391;top:2619;width:10;height:20" coordorigin="2391,2619" coordsize="10,20">
              <v:shape style="position:absolute;left:2391;top:2619;width:10;height:20" coordorigin="2391,2619" coordsize="10,20" path="m2391,2638l2401,2638,2401,2619,2391,2619,2391,2638xe" filled="true" fillcolor="#000000" stroked="false">
                <v:path arrowok="t"/>
                <v:fill type="solid"/>
              </v:shape>
            </v:group>
            <v:group style="position:absolute;left:2391;top:2638;width:10;height:20" coordorigin="2391,2638" coordsize="10,20">
              <v:shape style="position:absolute;left:2391;top:2638;width:10;height:20" coordorigin="2391,2638" coordsize="10,20" path="m2391,2657l2401,2657,2401,2638,2391,2638,2391,2657xe" filled="true" fillcolor="#000000" stroked="false">
                <v:path arrowok="t"/>
                <v:fill type="solid"/>
              </v:shape>
            </v:group>
            <v:group style="position:absolute;left:2391;top:2657;width:10;height:20" coordorigin="2391,2657" coordsize="10,20">
              <v:shape style="position:absolute;left:2391;top:2657;width:10;height:20" coordorigin="2391,2657" coordsize="10,20" path="m2391,2677l2401,2677,2401,2657,2391,2657,2391,2677xe" filled="true" fillcolor="#000000" stroked="false">
                <v:path arrowok="t"/>
                <v:fill type="solid"/>
              </v:shape>
            </v:group>
            <v:group style="position:absolute;left:2391;top:2677;width:10;height:20" coordorigin="2391,2677" coordsize="10,20">
              <v:shape style="position:absolute;left:2391;top:2677;width:10;height:20" coordorigin="2391,2677" coordsize="10,20" path="m2391,2696l2401,2696,2401,2677,2391,2677,2391,2696xe" filled="true" fillcolor="#000000" stroked="false">
                <v:path arrowok="t"/>
                <v:fill type="solid"/>
              </v:shape>
            </v:group>
            <v:group style="position:absolute;left:2391;top:2696;width:10;height:20" coordorigin="2391,2696" coordsize="10,20">
              <v:shape style="position:absolute;left:2391;top:2696;width:10;height:20" coordorigin="2391,2696" coordsize="10,20" path="m2391,2715l2401,2715,2401,2696,2391,2696,2391,2715xe" filled="true" fillcolor="#000000" stroked="false">
                <v:path arrowok="t"/>
                <v:fill type="solid"/>
              </v:shape>
            </v:group>
            <v:group style="position:absolute;left:2391;top:2715;width:10;height:20" coordorigin="2391,2715" coordsize="10,20">
              <v:shape style="position:absolute;left:2391;top:2715;width:10;height:20" coordorigin="2391,2715" coordsize="10,20" path="m2391,2734l2401,2734,2401,2715,2391,2715,2391,2734xe" filled="true" fillcolor="#000000" stroked="false">
                <v:path arrowok="t"/>
                <v:fill type="solid"/>
              </v:shape>
            </v:group>
            <v:group style="position:absolute;left:2391;top:2734;width:10;height:20" coordorigin="2391,2734" coordsize="10,20">
              <v:shape style="position:absolute;left:2391;top:2734;width:10;height:20" coordorigin="2391,2734" coordsize="10,20" path="m2391,2753l2401,2753,2401,2734,2391,2734,2391,2753xe" filled="true" fillcolor="#000000" stroked="false">
                <v:path arrowok="t"/>
                <v:fill type="solid"/>
              </v:shape>
            </v:group>
            <v:group style="position:absolute;left:2391;top:2753;width:10;height:20" coordorigin="2391,2753" coordsize="10,20">
              <v:shape style="position:absolute;left:2391;top:2753;width:10;height:20" coordorigin="2391,2753" coordsize="10,20" path="m2391,2773l2401,2773,2401,2753,2391,2753,2391,2773xe" filled="true" fillcolor="#000000" stroked="false">
                <v:path arrowok="t"/>
                <v:fill type="solid"/>
              </v:shape>
            </v:group>
            <v:group style="position:absolute;left:2391;top:2773;width:10;height:20" coordorigin="2391,2773" coordsize="10,20">
              <v:shape style="position:absolute;left:2391;top:2773;width:10;height:20" coordorigin="2391,2773" coordsize="10,20" path="m2391,2792l2401,2792,2401,2773,2391,2773,2391,2792xe" filled="true" fillcolor="#000000" stroked="false">
                <v:path arrowok="t"/>
                <v:fill type="solid"/>
              </v:shape>
            </v:group>
            <v:group style="position:absolute;left:2391;top:2792;width:10;height:20" coordorigin="2391,2792" coordsize="10,20">
              <v:shape style="position:absolute;left:2391;top:2792;width:10;height:20" coordorigin="2391,2792" coordsize="10,20" path="m2391,2811l2401,2811,2401,2792,2391,2792,2391,2811xe" filled="true" fillcolor="#000000" stroked="false">
                <v:path arrowok="t"/>
                <v:fill type="solid"/>
              </v:shape>
            </v:group>
            <v:group style="position:absolute;left:2391;top:2811;width:10;height:20" coordorigin="2391,2811" coordsize="10,20">
              <v:shape style="position:absolute;left:2391;top:2811;width:10;height:20" coordorigin="2391,2811" coordsize="10,20" path="m2391,2830l2401,2830,2401,2811,2391,2811,2391,2830xe" filled="true" fillcolor="#000000" stroked="false">
                <v:path arrowok="t"/>
                <v:fill type="solid"/>
              </v:shape>
            </v:group>
            <v:group style="position:absolute;left:2391;top:2830;width:10;height:20" coordorigin="2391,2830" coordsize="10,20">
              <v:shape style="position:absolute;left:2391;top:2830;width:10;height:20" coordorigin="2391,2830" coordsize="10,20" path="m2391,2849l2401,2849,2401,2830,2391,2830,2391,2849xe" filled="true" fillcolor="#000000" stroked="false">
                <v:path arrowok="t"/>
                <v:fill type="solid"/>
              </v:shape>
            </v:group>
            <v:group style="position:absolute;left:2391;top:2849;width:10;height:20" coordorigin="2391,2849" coordsize="10,20">
              <v:shape style="position:absolute;left:2391;top:2849;width:10;height:20" coordorigin="2391,2849" coordsize="10,20" path="m2391,2869l2401,2869,2401,2849,2391,2849,2391,2869xe" filled="true" fillcolor="#000000" stroked="false">
                <v:path arrowok="t"/>
                <v:fill type="solid"/>
              </v:shape>
            </v:group>
            <v:group style="position:absolute;left:2391;top:2875;width:10;height:2" coordorigin="2391,2875" coordsize="10,2">
              <v:shape style="position:absolute;left:2391;top:2875;width:10;height:2" coordorigin="2391,2875" coordsize="10,0" path="m2391,2875l2401,2875e" filled="false" stroked="true" strokeweight=".600010pt" strokecolor="#000000">
                <v:path arrowok="t"/>
              </v:shape>
            </v:group>
            <v:group style="position:absolute;left:3317;top:2081;width:10;height:20" coordorigin="3317,2081" coordsize="10,20">
              <v:shape style="position:absolute;left:3317;top:2081;width:10;height:20" coordorigin="3317,2081" coordsize="10,20" path="m3317,2101l3327,2101,3327,2081,3317,2081,3317,2101xe" filled="true" fillcolor="#000000" stroked="false">
                <v:path arrowok="t"/>
                <v:fill type="solid"/>
              </v:shape>
            </v:group>
            <v:group style="position:absolute;left:3317;top:2101;width:10;height:20" coordorigin="3317,2101" coordsize="10,20">
              <v:shape style="position:absolute;left:3317;top:2101;width:10;height:20" coordorigin="3317,2101" coordsize="10,20" path="m3317,2120l3327,2120,3327,2101,3317,2101,3317,2120xe" filled="true" fillcolor="#000000" stroked="false">
                <v:path arrowok="t"/>
                <v:fill type="solid"/>
              </v:shape>
            </v:group>
            <v:group style="position:absolute;left:3317;top:2120;width:10;height:20" coordorigin="3317,2120" coordsize="10,20">
              <v:shape style="position:absolute;left:3317;top:2120;width:10;height:20" coordorigin="3317,2120" coordsize="10,20" path="m3317,2139l3327,2139,3327,2120,3317,2120,3317,2139xe" filled="true" fillcolor="#000000" stroked="false">
                <v:path arrowok="t"/>
                <v:fill type="solid"/>
              </v:shape>
            </v:group>
            <v:group style="position:absolute;left:3317;top:2139;width:10;height:20" coordorigin="3317,2139" coordsize="10,20">
              <v:shape style="position:absolute;left:3317;top:2139;width:10;height:20" coordorigin="3317,2139" coordsize="10,20" path="m3317,2158l3327,2158,3327,2139,3317,2139,3317,2158xe" filled="true" fillcolor="#000000" stroked="false">
                <v:path arrowok="t"/>
                <v:fill type="solid"/>
              </v:shape>
            </v:group>
            <v:group style="position:absolute;left:3317;top:2158;width:10;height:20" coordorigin="3317,2158" coordsize="10,20">
              <v:shape style="position:absolute;left:3317;top:2158;width:10;height:20" coordorigin="3317,2158" coordsize="10,20" path="m3317,2177l3327,2177,3327,2158,3317,2158,3317,2177xe" filled="true" fillcolor="#000000" stroked="false">
                <v:path arrowok="t"/>
                <v:fill type="solid"/>
              </v:shape>
            </v:group>
            <v:group style="position:absolute;left:3317;top:2177;width:10;height:20" coordorigin="3317,2177" coordsize="10,20">
              <v:shape style="position:absolute;left:3317;top:2177;width:10;height:20" coordorigin="3317,2177" coordsize="10,20" path="m3317,2197l3327,2197,3327,2177,3317,2177,3317,2197xe" filled="true" fillcolor="#000000" stroked="false">
                <v:path arrowok="t"/>
                <v:fill type="solid"/>
              </v:shape>
            </v:group>
            <v:group style="position:absolute;left:3317;top:2197;width:10;height:20" coordorigin="3317,2197" coordsize="10,20">
              <v:shape style="position:absolute;left:3317;top:2197;width:10;height:20" coordorigin="3317,2197" coordsize="10,20" path="m3317,2216l3327,2216,3327,2197,3317,2197,3317,2216xe" filled="true" fillcolor="#000000" stroked="false">
                <v:path arrowok="t"/>
                <v:fill type="solid"/>
              </v:shape>
            </v:group>
            <v:group style="position:absolute;left:3317;top:2216;width:10;height:20" coordorigin="3317,2216" coordsize="10,20">
              <v:shape style="position:absolute;left:3317;top:2216;width:10;height:20" coordorigin="3317,2216" coordsize="10,20" path="m3317,2235l3327,2235,3327,2216,3317,2216,3317,2235xe" filled="true" fillcolor="#000000" stroked="false">
                <v:path arrowok="t"/>
                <v:fill type="solid"/>
              </v:shape>
            </v:group>
            <v:group style="position:absolute;left:3317;top:2235;width:10;height:20" coordorigin="3317,2235" coordsize="10,20">
              <v:shape style="position:absolute;left:3317;top:2235;width:10;height:20" coordorigin="3317,2235" coordsize="10,20" path="m3317,2254l3327,2254,3327,2235,3317,2235,3317,2254xe" filled="true" fillcolor="#000000" stroked="false">
                <v:path arrowok="t"/>
                <v:fill type="solid"/>
              </v:shape>
            </v:group>
            <v:group style="position:absolute;left:3317;top:2254;width:10;height:20" coordorigin="3317,2254" coordsize="10,20">
              <v:shape style="position:absolute;left:3317;top:2254;width:10;height:20" coordorigin="3317,2254" coordsize="10,20" path="m3317,2273l3327,2273,3327,2254,3317,2254,3317,2273xe" filled="true" fillcolor="#000000" stroked="false">
                <v:path arrowok="t"/>
                <v:fill type="solid"/>
              </v:shape>
            </v:group>
            <v:group style="position:absolute;left:3317;top:2273;width:10;height:20" coordorigin="3317,2273" coordsize="10,20">
              <v:shape style="position:absolute;left:3317;top:2273;width:10;height:20" coordorigin="3317,2273" coordsize="10,20" path="m3317,2293l3327,2293,3327,2273,3317,2273,3317,2293xe" filled="true" fillcolor="#000000" stroked="false">
                <v:path arrowok="t"/>
                <v:fill type="solid"/>
              </v:shape>
            </v:group>
            <v:group style="position:absolute;left:3317;top:2293;width:10;height:20" coordorigin="3317,2293" coordsize="10,20">
              <v:shape style="position:absolute;left:3317;top:2293;width:10;height:20" coordorigin="3317,2293" coordsize="10,20" path="m3317,2312l3327,2312,3327,2293,3317,2293,3317,2312xe" filled="true" fillcolor="#000000" stroked="false">
                <v:path arrowok="t"/>
                <v:fill type="solid"/>
              </v:shape>
            </v:group>
            <v:group style="position:absolute;left:3317;top:2312;width:10;height:20" coordorigin="3317,2312" coordsize="10,20">
              <v:shape style="position:absolute;left:3317;top:2312;width:10;height:20" coordorigin="3317,2312" coordsize="10,20" path="m3317,2331l3327,2331,3327,2312,3317,2312,3317,2331xe" filled="true" fillcolor="#000000" stroked="false">
                <v:path arrowok="t"/>
                <v:fill type="solid"/>
              </v:shape>
            </v:group>
            <v:group style="position:absolute;left:3317;top:2331;width:10;height:20" coordorigin="3317,2331" coordsize="10,20">
              <v:shape style="position:absolute;left:3317;top:2331;width:10;height:20" coordorigin="3317,2331" coordsize="10,20" path="m3317,2350l3327,2350,3327,2331,3317,2331,3317,2350xe" filled="true" fillcolor="#000000" stroked="false">
                <v:path arrowok="t"/>
                <v:fill type="solid"/>
              </v:shape>
            </v:group>
            <v:group style="position:absolute;left:3317;top:2350;width:10;height:20" coordorigin="3317,2350" coordsize="10,20">
              <v:shape style="position:absolute;left:3317;top:2350;width:10;height:20" coordorigin="3317,2350" coordsize="10,20" path="m3317,2369l3327,2369,3327,2350,3317,2350,3317,2369xe" filled="true" fillcolor="#000000" stroked="false">
                <v:path arrowok="t"/>
                <v:fill type="solid"/>
              </v:shape>
            </v:group>
            <v:group style="position:absolute;left:3317;top:2369;width:10;height:20" coordorigin="3317,2369" coordsize="10,20">
              <v:shape style="position:absolute;left:3317;top:2369;width:10;height:20" coordorigin="3317,2369" coordsize="10,20" path="m3317,2389l3327,2389,3327,2369,3317,2369,3317,2389xe" filled="true" fillcolor="#000000" stroked="false">
                <v:path arrowok="t"/>
                <v:fill type="solid"/>
              </v:shape>
            </v:group>
            <v:group style="position:absolute;left:3317;top:2389;width:10;height:20" coordorigin="3317,2389" coordsize="10,20">
              <v:shape style="position:absolute;left:3317;top:2389;width:10;height:20" coordorigin="3317,2389" coordsize="10,20" path="m3317,2408l3327,2408,3327,2389,3317,2389,3317,2408xe" filled="true" fillcolor="#000000" stroked="false">
                <v:path arrowok="t"/>
                <v:fill type="solid"/>
              </v:shape>
            </v:group>
            <v:group style="position:absolute;left:3317;top:2408;width:10;height:20" coordorigin="3317,2408" coordsize="10,20">
              <v:shape style="position:absolute;left:3317;top:2408;width:10;height:20" coordorigin="3317,2408" coordsize="10,20" path="m3317,2427l3327,2427,3327,2408,3317,2408,3317,2427xe" filled="true" fillcolor="#000000" stroked="false">
                <v:path arrowok="t"/>
                <v:fill type="solid"/>
              </v:shape>
            </v:group>
            <v:group style="position:absolute;left:3317;top:2427;width:10;height:20" coordorigin="3317,2427" coordsize="10,20">
              <v:shape style="position:absolute;left:3317;top:2427;width:10;height:20" coordorigin="3317,2427" coordsize="10,20" path="m3317,2446l3327,2446,3327,2427,3317,2427,3317,2446xe" filled="true" fillcolor="#000000" stroked="false">
                <v:path arrowok="t"/>
                <v:fill type="solid"/>
              </v:shape>
            </v:group>
            <v:group style="position:absolute;left:3317;top:2446;width:10;height:20" coordorigin="3317,2446" coordsize="10,20">
              <v:shape style="position:absolute;left:3317;top:2446;width:10;height:20" coordorigin="3317,2446" coordsize="10,20" path="m3317,2465l3327,2465,3327,2446,3317,2446,3317,2465xe" filled="true" fillcolor="#000000" stroked="false">
                <v:path arrowok="t"/>
                <v:fill type="solid"/>
              </v:shape>
            </v:group>
            <v:group style="position:absolute;left:3317;top:2465;width:10;height:20" coordorigin="3317,2465" coordsize="10,20">
              <v:shape style="position:absolute;left:3317;top:2465;width:10;height:20" coordorigin="3317,2465" coordsize="10,20" path="m3317,2485l3327,2485,3327,2465,3317,2465,3317,2485xe" filled="true" fillcolor="#000000" stroked="false">
                <v:path arrowok="t"/>
                <v:fill type="solid"/>
              </v:shape>
            </v:group>
            <v:group style="position:absolute;left:3317;top:2485;width:10;height:20" coordorigin="3317,2485" coordsize="10,20">
              <v:shape style="position:absolute;left:3317;top:2485;width:10;height:20" coordorigin="3317,2485" coordsize="10,20" path="m3317,2504l3327,2504,3327,2485,3317,2485,3317,2504xe" filled="true" fillcolor="#000000" stroked="false">
                <v:path arrowok="t"/>
                <v:fill type="solid"/>
              </v:shape>
            </v:group>
            <v:group style="position:absolute;left:3317;top:2504;width:10;height:20" coordorigin="3317,2504" coordsize="10,20">
              <v:shape style="position:absolute;left:3317;top:2504;width:10;height:20" coordorigin="3317,2504" coordsize="10,20" path="m3317,2523l3327,2523,3327,2504,3317,2504,3317,2523xe" filled="true" fillcolor="#000000" stroked="false">
                <v:path arrowok="t"/>
                <v:fill type="solid"/>
              </v:shape>
            </v:group>
            <v:group style="position:absolute;left:3317;top:2523;width:10;height:20" coordorigin="3317,2523" coordsize="10,20">
              <v:shape style="position:absolute;left:3317;top:2523;width:10;height:20" coordorigin="3317,2523" coordsize="10,20" path="m3317,2542l3327,2542,3327,2523,3317,2523,3317,2542xe" filled="true" fillcolor="#000000" stroked="false">
                <v:path arrowok="t"/>
                <v:fill type="solid"/>
              </v:shape>
            </v:group>
            <v:group style="position:absolute;left:3317;top:2542;width:10;height:20" coordorigin="3317,2542" coordsize="10,20">
              <v:shape style="position:absolute;left:3317;top:2542;width:10;height:20" coordorigin="3317,2542" coordsize="10,20" path="m3317,2561l3327,2561,3327,2542,3317,2542,3317,2561xe" filled="true" fillcolor="#000000" stroked="false">
                <v:path arrowok="t"/>
                <v:fill type="solid"/>
              </v:shape>
            </v:group>
            <v:group style="position:absolute;left:3317;top:2561;width:10;height:20" coordorigin="3317,2561" coordsize="10,20">
              <v:shape style="position:absolute;left:3317;top:2561;width:10;height:20" coordorigin="3317,2561" coordsize="10,20" path="m3317,2581l3327,2581,3327,2561,3317,2561,3317,2581xe" filled="true" fillcolor="#000000" stroked="false">
                <v:path arrowok="t"/>
                <v:fill type="solid"/>
              </v:shape>
            </v:group>
            <v:group style="position:absolute;left:3317;top:2581;width:10;height:20" coordorigin="3317,2581" coordsize="10,20">
              <v:shape style="position:absolute;left:3317;top:2581;width:10;height:20" coordorigin="3317,2581" coordsize="10,20" path="m3317,2600l3327,2600,3327,2581,3317,2581,3317,2600xe" filled="true" fillcolor="#000000" stroked="false">
                <v:path arrowok="t"/>
                <v:fill type="solid"/>
              </v:shape>
            </v:group>
            <v:group style="position:absolute;left:3317;top:2600;width:10;height:20" coordorigin="3317,2600" coordsize="10,20">
              <v:shape style="position:absolute;left:3317;top:2600;width:10;height:20" coordorigin="3317,2600" coordsize="10,20" path="m3317,2619l3327,2619,3327,2600,3317,2600,3317,2619xe" filled="true" fillcolor="#000000" stroked="false">
                <v:path arrowok="t"/>
                <v:fill type="solid"/>
              </v:shape>
            </v:group>
            <v:group style="position:absolute;left:3317;top:2619;width:10;height:20" coordorigin="3317,2619" coordsize="10,20">
              <v:shape style="position:absolute;left:3317;top:2619;width:10;height:20" coordorigin="3317,2619" coordsize="10,20" path="m3317,2638l3327,2638,3327,2619,3317,2619,3317,2638xe" filled="true" fillcolor="#000000" stroked="false">
                <v:path arrowok="t"/>
                <v:fill type="solid"/>
              </v:shape>
            </v:group>
            <v:group style="position:absolute;left:3317;top:2638;width:10;height:20" coordorigin="3317,2638" coordsize="10,20">
              <v:shape style="position:absolute;left:3317;top:2638;width:10;height:20" coordorigin="3317,2638" coordsize="10,20" path="m3317,2657l3327,2657,3327,2638,3317,2638,3317,2657xe" filled="true" fillcolor="#000000" stroked="false">
                <v:path arrowok="t"/>
                <v:fill type="solid"/>
              </v:shape>
            </v:group>
            <v:group style="position:absolute;left:3317;top:2657;width:10;height:20" coordorigin="3317,2657" coordsize="10,20">
              <v:shape style="position:absolute;left:3317;top:2657;width:10;height:20" coordorigin="3317,2657" coordsize="10,20" path="m3317,2677l3327,2677,3327,2657,3317,2657,3317,2677xe" filled="true" fillcolor="#000000" stroked="false">
                <v:path arrowok="t"/>
                <v:fill type="solid"/>
              </v:shape>
            </v:group>
            <v:group style="position:absolute;left:3317;top:2677;width:10;height:20" coordorigin="3317,2677" coordsize="10,20">
              <v:shape style="position:absolute;left:3317;top:2677;width:10;height:20" coordorigin="3317,2677" coordsize="10,20" path="m3317,2696l3327,2696,3327,2677,3317,2677,3317,2696xe" filled="true" fillcolor="#000000" stroked="false">
                <v:path arrowok="t"/>
                <v:fill type="solid"/>
              </v:shape>
            </v:group>
            <v:group style="position:absolute;left:3317;top:2696;width:10;height:20" coordorigin="3317,2696" coordsize="10,20">
              <v:shape style="position:absolute;left:3317;top:2696;width:10;height:20" coordorigin="3317,2696" coordsize="10,20" path="m3317,2715l3327,2715,3327,2696,3317,2696,3317,2715xe" filled="true" fillcolor="#000000" stroked="false">
                <v:path arrowok="t"/>
                <v:fill type="solid"/>
              </v:shape>
            </v:group>
            <v:group style="position:absolute;left:3317;top:2715;width:10;height:20" coordorigin="3317,2715" coordsize="10,20">
              <v:shape style="position:absolute;left:3317;top:2715;width:10;height:20" coordorigin="3317,2715" coordsize="10,20" path="m3317,2734l3327,2734,3327,2715,3317,2715,3317,2734xe" filled="true" fillcolor="#000000" stroked="false">
                <v:path arrowok="t"/>
                <v:fill type="solid"/>
              </v:shape>
            </v:group>
            <v:group style="position:absolute;left:3317;top:2734;width:10;height:20" coordorigin="3317,2734" coordsize="10,20">
              <v:shape style="position:absolute;left:3317;top:2734;width:10;height:20" coordorigin="3317,2734" coordsize="10,20" path="m3317,2753l3327,2753,3327,2734,3317,2734,3317,2753xe" filled="true" fillcolor="#000000" stroked="false">
                <v:path arrowok="t"/>
                <v:fill type="solid"/>
              </v:shape>
            </v:group>
            <v:group style="position:absolute;left:3317;top:2753;width:10;height:20" coordorigin="3317,2753" coordsize="10,20">
              <v:shape style="position:absolute;left:3317;top:2753;width:10;height:20" coordorigin="3317,2753" coordsize="10,20" path="m3317,2773l3327,2773,3327,2753,3317,2753,3317,2773xe" filled="true" fillcolor="#000000" stroked="false">
                <v:path arrowok="t"/>
                <v:fill type="solid"/>
              </v:shape>
            </v:group>
            <v:group style="position:absolute;left:3317;top:2773;width:10;height:20" coordorigin="3317,2773" coordsize="10,20">
              <v:shape style="position:absolute;left:3317;top:2773;width:10;height:20" coordorigin="3317,2773" coordsize="10,20" path="m3317,2792l3327,2792,3327,2773,3317,2773,3317,2792xe" filled="true" fillcolor="#000000" stroked="false">
                <v:path arrowok="t"/>
                <v:fill type="solid"/>
              </v:shape>
            </v:group>
            <v:group style="position:absolute;left:3317;top:2792;width:10;height:20" coordorigin="3317,2792" coordsize="10,20">
              <v:shape style="position:absolute;left:3317;top:2792;width:10;height:20" coordorigin="3317,2792" coordsize="10,20" path="m3317,2811l3327,2811,3327,2792,3317,2792,3317,2811xe" filled="true" fillcolor="#000000" stroked="false">
                <v:path arrowok="t"/>
                <v:fill type="solid"/>
              </v:shape>
            </v:group>
            <v:group style="position:absolute;left:3317;top:2811;width:10;height:20" coordorigin="3317,2811" coordsize="10,20">
              <v:shape style="position:absolute;left:3317;top:2811;width:10;height:20" coordorigin="3317,2811" coordsize="10,20" path="m3317,2830l3327,2830,3327,2811,3317,2811,3317,2830xe" filled="true" fillcolor="#000000" stroked="false">
                <v:path arrowok="t"/>
                <v:fill type="solid"/>
              </v:shape>
            </v:group>
            <v:group style="position:absolute;left:3317;top:2830;width:10;height:20" coordorigin="3317,2830" coordsize="10,20">
              <v:shape style="position:absolute;left:3317;top:2830;width:10;height:20" coordorigin="3317,2830" coordsize="10,20" path="m3317,2849l3327,2849,3327,2830,3317,2830,3317,2849xe" filled="true" fillcolor="#000000" stroked="false">
                <v:path arrowok="t"/>
                <v:fill type="solid"/>
              </v:shape>
            </v:group>
            <v:group style="position:absolute;left:3317;top:2849;width:10;height:20" coordorigin="3317,2849" coordsize="10,20">
              <v:shape style="position:absolute;left:3317;top:2849;width:10;height:20" coordorigin="3317,2849" coordsize="10,20" path="m3317,2869l3327,2869,3327,2849,3317,2849,3317,2869xe" filled="true" fillcolor="#000000" stroked="false">
                <v:path arrowok="t"/>
                <v:fill type="solid"/>
              </v:shape>
            </v:group>
            <v:group style="position:absolute;left:3317;top:2875;width:10;height:2" coordorigin="3317,2875" coordsize="10,2">
              <v:shape style="position:absolute;left:3317;top:2875;width:10;height:2" coordorigin="3317,2875" coordsize="10,0" path="m3317,2875l3327,2875e" filled="false" stroked="true" strokeweight=".600010pt" strokecolor="#000000">
                <v:path arrowok="t"/>
              </v:shape>
            </v:group>
            <v:group style="position:absolute;left:4662;top:2081;width:10;height:20" coordorigin="4662,2081" coordsize="10,20">
              <v:shape style="position:absolute;left:4662;top:2081;width:10;height:20" coordorigin="4662,2081" coordsize="10,20" path="m4662,2101l4671,2101,4671,2081,4662,2081,4662,2101xe" filled="true" fillcolor="#000000" stroked="false">
                <v:path arrowok="t"/>
                <v:fill type="solid"/>
              </v:shape>
            </v:group>
            <v:group style="position:absolute;left:4662;top:2101;width:10;height:20" coordorigin="4662,2101" coordsize="10,20">
              <v:shape style="position:absolute;left:4662;top:2101;width:10;height:20" coordorigin="4662,2101" coordsize="10,20" path="m4662,2120l4671,2120,4671,2101,4662,2101,4662,2120xe" filled="true" fillcolor="#000000" stroked="false">
                <v:path arrowok="t"/>
                <v:fill type="solid"/>
              </v:shape>
            </v:group>
            <v:group style="position:absolute;left:4662;top:2120;width:10;height:20" coordorigin="4662,2120" coordsize="10,20">
              <v:shape style="position:absolute;left:4662;top:2120;width:10;height:20" coordorigin="4662,2120" coordsize="10,20" path="m4662,2139l4671,2139,4671,2120,4662,2120,4662,2139xe" filled="true" fillcolor="#000000" stroked="false">
                <v:path arrowok="t"/>
                <v:fill type="solid"/>
              </v:shape>
            </v:group>
            <v:group style="position:absolute;left:4662;top:2139;width:10;height:20" coordorigin="4662,2139" coordsize="10,20">
              <v:shape style="position:absolute;left:4662;top:2139;width:10;height:20" coordorigin="4662,2139" coordsize="10,20" path="m4662,2158l4671,2158,4671,2139,4662,2139,4662,2158xe" filled="true" fillcolor="#000000" stroked="false">
                <v:path arrowok="t"/>
                <v:fill type="solid"/>
              </v:shape>
            </v:group>
            <v:group style="position:absolute;left:4662;top:2158;width:10;height:20" coordorigin="4662,2158" coordsize="10,20">
              <v:shape style="position:absolute;left:4662;top:2158;width:10;height:20" coordorigin="4662,2158" coordsize="10,20" path="m4662,2177l4671,2177,4671,2158,4662,2158,4662,2177xe" filled="true" fillcolor="#000000" stroked="false">
                <v:path arrowok="t"/>
                <v:fill type="solid"/>
              </v:shape>
            </v:group>
            <v:group style="position:absolute;left:4662;top:2177;width:10;height:20" coordorigin="4662,2177" coordsize="10,20">
              <v:shape style="position:absolute;left:4662;top:2177;width:10;height:20" coordorigin="4662,2177" coordsize="10,20" path="m4662,2197l4671,2197,4671,2177,4662,2177,4662,2197xe" filled="true" fillcolor="#000000" stroked="false">
                <v:path arrowok="t"/>
                <v:fill type="solid"/>
              </v:shape>
            </v:group>
            <v:group style="position:absolute;left:4662;top:2197;width:10;height:20" coordorigin="4662,2197" coordsize="10,20">
              <v:shape style="position:absolute;left:4662;top:2197;width:10;height:20" coordorigin="4662,2197" coordsize="10,20" path="m4662,2216l4671,2216,4671,2197,4662,2197,4662,2216xe" filled="true" fillcolor="#000000" stroked="false">
                <v:path arrowok="t"/>
                <v:fill type="solid"/>
              </v:shape>
            </v:group>
            <v:group style="position:absolute;left:4662;top:2216;width:10;height:20" coordorigin="4662,2216" coordsize="10,20">
              <v:shape style="position:absolute;left:4662;top:2216;width:10;height:20" coordorigin="4662,2216" coordsize="10,20" path="m4662,2235l4671,2235,4671,2216,4662,2216,4662,2235xe" filled="true" fillcolor="#000000" stroked="false">
                <v:path arrowok="t"/>
                <v:fill type="solid"/>
              </v:shape>
            </v:group>
            <v:group style="position:absolute;left:4662;top:2235;width:10;height:20" coordorigin="4662,2235" coordsize="10,20">
              <v:shape style="position:absolute;left:4662;top:2235;width:10;height:20" coordorigin="4662,2235" coordsize="10,20" path="m4662,2254l4671,2254,4671,2235,4662,2235,4662,2254xe" filled="true" fillcolor="#000000" stroked="false">
                <v:path arrowok="t"/>
                <v:fill type="solid"/>
              </v:shape>
            </v:group>
            <v:group style="position:absolute;left:4662;top:2254;width:10;height:20" coordorigin="4662,2254" coordsize="10,20">
              <v:shape style="position:absolute;left:4662;top:2254;width:10;height:20" coordorigin="4662,2254" coordsize="10,20" path="m4662,2273l4671,2273,4671,2254,4662,2254,4662,2273xe" filled="true" fillcolor="#000000" stroked="false">
                <v:path arrowok="t"/>
                <v:fill type="solid"/>
              </v:shape>
            </v:group>
            <v:group style="position:absolute;left:4662;top:2273;width:10;height:20" coordorigin="4662,2273" coordsize="10,20">
              <v:shape style="position:absolute;left:4662;top:2273;width:10;height:20" coordorigin="4662,2273" coordsize="10,20" path="m4662,2293l4671,2293,4671,2273,4662,2273,4662,2293xe" filled="true" fillcolor="#000000" stroked="false">
                <v:path arrowok="t"/>
                <v:fill type="solid"/>
              </v:shape>
            </v:group>
            <v:group style="position:absolute;left:4662;top:2293;width:10;height:20" coordorigin="4662,2293" coordsize="10,20">
              <v:shape style="position:absolute;left:4662;top:2293;width:10;height:20" coordorigin="4662,2293" coordsize="10,20" path="m4662,2312l4671,2312,4671,2293,4662,2293,4662,2312xe" filled="true" fillcolor="#000000" stroked="false">
                <v:path arrowok="t"/>
                <v:fill type="solid"/>
              </v:shape>
            </v:group>
            <v:group style="position:absolute;left:4662;top:2312;width:10;height:20" coordorigin="4662,2312" coordsize="10,20">
              <v:shape style="position:absolute;left:4662;top:2312;width:10;height:20" coordorigin="4662,2312" coordsize="10,20" path="m4662,2331l4671,2331,4671,2312,4662,2312,4662,2331xe" filled="true" fillcolor="#000000" stroked="false">
                <v:path arrowok="t"/>
                <v:fill type="solid"/>
              </v:shape>
            </v:group>
            <v:group style="position:absolute;left:4662;top:2331;width:10;height:20" coordorigin="4662,2331" coordsize="10,20">
              <v:shape style="position:absolute;left:4662;top:2331;width:10;height:20" coordorigin="4662,2331" coordsize="10,20" path="m4662,2350l4671,2350,4671,2331,4662,2331,4662,2350xe" filled="true" fillcolor="#000000" stroked="false">
                <v:path arrowok="t"/>
                <v:fill type="solid"/>
              </v:shape>
            </v:group>
            <v:group style="position:absolute;left:4662;top:2350;width:10;height:20" coordorigin="4662,2350" coordsize="10,20">
              <v:shape style="position:absolute;left:4662;top:2350;width:10;height:20" coordorigin="4662,2350" coordsize="10,20" path="m4662,2369l4671,2369,4671,2350,4662,2350,4662,2369xe" filled="true" fillcolor="#000000" stroked="false">
                <v:path arrowok="t"/>
                <v:fill type="solid"/>
              </v:shape>
            </v:group>
            <v:group style="position:absolute;left:4662;top:2369;width:10;height:20" coordorigin="4662,2369" coordsize="10,20">
              <v:shape style="position:absolute;left:4662;top:2369;width:10;height:20" coordorigin="4662,2369" coordsize="10,20" path="m4662,2389l4671,2389,4671,2369,4662,2369,4662,2389xe" filled="true" fillcolor="#000000" stroked="false">
                <v:path arrowok="t"/>
                <v:fill type="solid"/>
              </v:shape>
            </v:group>
            <v:group style="position:absolute;left:4662;top:2389;width:10;height:20" coordorigin="4662,2389" coordsize="10,20">
              <v:shape style="position:absolute;left:4662;top:2389;width:10;height:20" coordorigin="4662,2389" coordsize="10,20" path="m4662,2408l4671,2408,4671,2389,4662,2389,4662,2408xe" filled="true" fillcolor="#000000" stroked="false">
                <v:path arrowok="t"/>
                <v:fill type="solid"/>
              </v:shape>
            </v:group>
            <v:group style="position:absolute;left:4662;top:2408;width:10;height:20" coordorigin="4662,2408" coordsize="10,20">
              <v:shape style="position:absolute;left:4662;top:2408;width:10;height:20" coordorigin="4662,2408" coordsize="10,20" path="m4662,2427l4671,2427,4671,2408,4662,2408,4662,2427xe" filled="true" fillcolor="#000000" stroked="false">
                <v:path arrowok="t"/>
                <v:fill type="solid"/>
              </v:shape>
            </v:group>
            <v:group style="position:absolute;left:4662;top:2427;width:10;height:20" coordorigin="4662,2427" coordsize="10,20">
              <v:shape style="position:absolute;left:4662;top:2427;width:10;height:20" coordorigin="4662,2427" coordsize="10,20" path="m4662,2446l4671,2446,4671,2427,4662,2427,4662,2446xe" filled="true" fillcolor="#000000" stroked="false">
                <v:path arrowok="t"/>
                <v:fill type="solid"/>
              </v:shape>
            </v:group>
            <v:group style="position:absolute;left:4662;top:2446;width:10;height:20" coordorigin="4662,2446" coordsize="10,20">
              <v:shape style="position:absolute;left:4662;top:2446;width:10;height:20" coordorigin="4662,2446" coordsize="10,20" path="m4662,2465l4671,2465,4671,2446,4662,2446,4662,2465xe" filled="true" fillcolor="#000000" stroked="false">
                <v:path arrowok="t"/>
                <v:fill type="solid"/>
              </v:shape>
            </v:group>
            <v:group style="position:absolute;left:4662;top:2465;width:10;height:20" coordorigin="4662,2465" coordsize="10,20">
              <v:shape style="position:absolute;left:4662;top:2465;width:10;height:20" coordorigin="4662,2465" coordsize="10,20" path="m4662,2485l4671,2485,4671,2465,4662,2465,4662,2485xe" filled="true" fillcolor="#000000" stroked="false">
                <v:path arrowok="t"/>
                <v:fill type="solid"/>
              </v:shape>
            </v:group>
            <v:group style="position:absolute;left:4662;top:2485;width:10;height:20" coordorigin="4662,2485" coordsize="10,20">
              <v:shape style="position:absolute;left:4662;top:2485;width:10;height:20" coordorigin="4662,2485" coordsize="10,20" path="m4662,2504l4671,2504,4671,2485,4662,2485,4662,2504xe" filled="true" fillcolor="#000000" stroked="false">
                <v:path arrowok="t"/>
                <v:fill type="solid"/>
              </v:shape>
            </v:group>
            <v:group style="position:absolute;left:4662;top:2504;width:10;height:20" coordorigin="4662,2504" coordsize="10,20">
              <v:shape style="position:absolute;left:4662;top:2504;width:10;height:20" coordorigin="4662,2504" coordsize="10,20" path="m4662,2523l4671,2523,4671,2504,4662,2504,4662,2523xe" filled="true" fillcolor="#000000" stroked="false">
                <v:path arrowok="t"/>
                <v:fill type="solid"/>
              </v:shape>
            </v:group>
            <v:group style="position:absolute;left:4662;top:2523;width:10;height:20" coordorigin="4662,2523" coordsize="10,20">
              <v:shape style="position:absolute;left:4662;top:2523;width:10;height:20" coordorigin="4662,2523" coordsize="10,20" path="m4662,2542l4671,2542,4671,2523,4662,2523,4662,2542xe" filled="true" fillcolor="#000000" stroked="false">
                <v:path arrowok="t"/>
                <v:fill type="solid"/>
              </v:shape>
            </v:group>
            <v:group style="position:absolute;left:4662;top:2542;width:10;height:20" coordorigin="4662,2542" coordsize="10,20">
              <v:shape style="position:absolute;left:4662;top:2542;width:10;height:20" coordorigin="4662,2542" coordsize="10,20" path="m4662,2561l4671,2561,4671,2542,4662,2542,4662,2561xe" filled="true" fillcolor="#000000" stroked="false">
                <v:path arrowok="t"/>
                <v:fill type="solid"/>
              </v:shape>
            </v:group>
            <v:group style="position:absolute;left:4662;top:2561;width:10;height:20" coordorigin="4662,2561" coordsize="10,20">
              <v:shape style="position:absolute;left:4662;top:2561;width:10;height:20" coordorigin="4662,2561" coordsize="10,20" path="m4662,2581l4671,2581,4671,2561,4662,2561,4662,2581xe" filled="true" fillcolor="#000000" stroked="false">
                <v:path arrowok="t"/>
                <v:fill type="solid"/>
              </v:shape>
            </v:group>
            <v:group style="position:absolute;left:4662;top:2581;width:10;height:20" coordorigin="4662,2581" coordsize="10,20">
              <v:shape style="position:absolute;left:4662;top:2581;width:10;height:20" coordorigin="4662,2581" coordsize="10,20" path="m4662,2600l4671,2600,4671,2581,4662,2581,4662,2600xe" filled="true" fillcolor="#000000" stroked="false">
                <v:path arrowok="t"/>
                <v:fill type="solid"/>
              </v:shape>
            </v:group>
            <v:group style="position:absolute;left:4662;top:2600;width:10;height:20" coordorigin="4662,2600" coordsize="10,20">
              <v:shape style="position:absolute;left:4662;top:2600;width:10;height:20" coordorigin="4662,2600" coordsize="10,20" path="m4662,2619l4671,2619,4671,2600,4662,2600,4662,2619xe" filled="true" fillcolor="#000000" stroked="false">
                <v:path arrowok="t"/>
                <v:fill type="solid"/>
              </v:shape>
            </v:group>
            <v:group style="position:absolute;left:4662;top:2619;width:10;height:20" coordorigin="4662,2619" coordsize="10,20">
              <v:shape style="position:absolute;left:4662;top:2619;width:10;height:20" coordorigin="4662,2619" coordsize="10,20" path="m4662,2638l4671,2638,4671,2619,4662,2619,4662,2638xe" filled="true" fillcolor="#000000" stroked="false">
                <v:path arrowok="t"/>
                <v:fill type="solid"/>
              </v:shape>
            </v:group>
            <v:group style="position:absolute;left:4662;top:2638;width:10;height:20" coordorigin="4662,2638" coordsize="10,20">
              <v:shape style="position:absolute;left:4662;top:2638;width:10;height:20" coordorigin="4662,2638" coordsize="10,20" path="m4662,2657l4671,2657,4671,2638,4662,2638,4662,2657xe" filled="true" fillcolor="#000000" stroked="false">
                <v:path arrowok="t"/>
                <v:fill type="solid"/>
              </v:shape>
            </v:group>
            <v:group style="position:absolute;left:4662;top:2657;width:10;height:20" coordorigin="4662,2657" coordsize="10,20">
              <v:shape style="position:absolute;left:4662;top:2657;width:10;height:20" coordorigin="4662,2657" coordsize="10,20" path="m4662,2677l4671,2677,4671,2657,4662,2657,4662,2677xe" filled="true" fillcolor="#000000" stroked="false">
                <v:path arrowok="t"/>
                <v:fill type="solid"/>
              </v:shape>
            </v:group>
            <v:group style="position:absolute;left:4662;top:2677;width:10;height:20" coordorigin="4662,2677" coordsize="10,20">
              <v:shape style="position:absolute;left:4662;top:2677;width:10;height:20" coordorigin="4662,2677" coordsize="10,20" path="m4662,2696l4671,2696,4671,2677,4662,2677,4662,2696xe" filled="true" fillcolor="#000000" stroked="false">
                <v:path arrowok="t"/>
                <v:fill type="solid"/>
              </v:shape>
            </v:group>
            <v:group style="position:absolute;left:4662;top:2696;width:10;height:20" coordorigin="4662,2696" coordsize="10,20">
              <v:shape style="position:absolute;left:4662;top:2696;width:10;height:20" coordorigin="4662,2696" coordsize="10,20" path="m4662,2715l4671,2715,4671,2696,4662,2696,4662,2715xe" filled="true" fillcolor="#000000" stroked="false">
                <v:path arrowok="t"/>
                <v:fill type="solid"/>
              </v:shape>
            </v:group>
            <v:group style="position:absolute;left:4662;top:2715;width:10;height:20" coordorigin="4662,2715" coordsize="10,20">
              <v:shape style="position:absolute;left:4662;top:2715;width:10;height:20" coordorigin="4662,2715" coordsize="10,20" path="m4662,2734l4671,2734,4671,2715,4662,2715,4662,2734xe" filled="true" fillcolor="#000000" stroked="false">
                <v:path arrowok="t"/>
                <v:fill type="solid"/>
              </v:shape>
            </v:group>
            <v:group style="position:absolute;left:4662;top:2734;width:10;height:20" coordorigin="4662,2734" coordsize="10,20">
              <v:shape style="position:absolute;left:4662;top:2734;width:10;height:20" coordorigin="4662,2734" coordsize="10,20" path="m4662,2753l4671,2753,4671,2734,4662,2734,4662,2753xe" filled="true" fillcolor="#000000" stroked="false">
                <v:path arrowok="t"/>
                <v:fill type="solid"/>
              </v:shape>
            </v:group>
            <v:group style="position:absolute;left:4662;top:2753;width:10;height:20" coordorigin="4662,2753" coordsize="10,20">
              <v:shape style="position:absolute;left:4662;top:2753;width:10;height:20" coordorigin="4662,2753" coordsize="10,20" path="m4662,2773l4671,2773,4671,2753,4662,2753,4662,2773xe" filled="true" fillcolor="#000000" stroked="false">
                <v:path arrowok="t"/>
                <v:fill type="solid"/>
              </v:shape>
            </v:group>
            <v:group style="position:absolute;left:4662;top:2773;width:10;height:20" coordorigin="4662,2773" coordsize="10,20">
              <v:shape style="position:absolute;left:4662;top:2773;width:10;height:20" coordorigin="4662,2773" coordsize="10,20" path="m4662,2792l4671,2792,4671,2773,4662,2773,4662,2792xe" filled="true" fillcolor="#000000" stroked="false">
                <v:path arrowok="t"/>
                <v:fill type="solid"/>
              </v:shape>
            </v:group>
            <v:group style="position:absolute;left:4662;top:2792;width:10;height:20" coordorigin="4662,2792" coordsize="10,20">
              <v:shape style="position:absolute;left:4662;top:2792;width:10;height:20" coordorigin="4662,2792" coordsize="10,20" path="m4662,2811l4671,2811,4671,2792,4662,2792,4662,2811xe" filled="true" fillcolor="#000000" stroked="false">
                <v:path arrowok="t"/>
                <v:fill type="solid"/>
              </v:shape>
            </v:group>
            <v:group style="position:absolute;left:4662;top:2811;width:10;height:20" coordorigin="4662,2811" coordsize="10,20">
              <v:shape style="position:absolute;left:4662;top:2811;width:10;height:20" coordorigin="4662,2811" coordsize="10,20" path="m4662,2830l4671,2830,4671,2811,4662,2811,4662,2830xe" filled="true" fillcolor="#000000" stroked="false">
                <v:path arrowok="t"/>
                <v:fill type="solid"/>
              </v:shape>
            </v:group>
            <v:group style="position:absolute;left:4662;top:2830;width:10;height:20" coordorigin="4662,2830" coordsize="10,20">
              <v:shape style="position:absolute;left:4662;top:2830;width:10;height:20" coordorigin="4662,2830" coordsize="10,20" path="m4662,2849l4671,2849,4671,2830,4662,2830,4662,2849xe" filled="true" fillcolor="#000000" stroked="false">
                <v:path arrowok="t"/>
                <v:fill type="solid"/>
              </v:shape>
            </v:group>
            <v:group style="position:absolute;left:4662;top:2849;width:10;height:20" coordorigin="4662,2849" coordsize="10,20">
              <v:shape style="position:absolute;left:4662;top:2849;width:10;height:20" coordorigin="4662,2849" coordsize="10,20" path="m4662,2869l4671,2869,4671,2849,4662,2849,4662,2869xe" filled="true" fillcolor="#000000" stroked="false">
                <v:path arrowok="t"/>
                <v:fill type="solid"/>
              </v:shape>
            </v:group>
            <v:group style="position:absolute;left:4662;top:2875;width:10;height:2" coordorigin="4662,2875" coordsize="10,2">
              <v:shape style="position:absolute;left:4662;top:2875;width:10;height:2" coordorigin="4662,2875" coordsize="10,0" path="m4662,2875l4671,2875e" filled="false" stroked="true" strokeweight=".600010pt" strokecolor="#000000">
                <v:path arrowok="t"/>
              </v:shape>
            </v:group>
            <v:group style="position:absolute;left:5823;top:2081;width:10;height:20" coordorigin="5823,2081" coordsize="10,20">
              <v:shape style="position:absolute;left:5823;top:2081;width:10;height:20" coordorigin="5823,2081" coordsize="10,20" path="m5823,2101l5833,2101,5833,2081,5823,2081,5823,2101xe" filled="true" fillcolor="#000000" stroked="false">
                <v:path arrowok="t"/>
                <v:fill type="solid"/>
              </v:shape>
            </v:group>
            <v:group style="position:absolute;left:5823;top:2101;width:10;height:20" coordorigin="5823,2101" coordsize="10,20">
              <v:shape style="position:absolute;left:5823;top:2101;width:10;height:20" coordorigin="5823,2101" coordsize="10,20" path="m5823,2120l5833,2120,5833,2101,5823,2101,5823,2120xe" filled="true" fillcolor="#000000" stroked="false">
                <v:path arrowok="t"/>
                <v:fill type="solid"/>
              </v:shape>
            </v:group>
            <v:group style="position:absolute;left:5823;top:2120;width:10;height:20" coordorigin="5823,2120" coordsize="10,20">
              <v:shape style="position:absolute;left:5823;top:2120;width:10;height:20" coordorigin="5823,2120" coordsize="10,20" path="m5823,2139l5833,2139,5833,2120,5823,2120,5823,2139xe" filled="true" fillcolor="#000000" stroked="false">
                <v:path arrowok="t"/>
                <v:fill type="solid"/>
              </v:shape>
            </v:group>
            <v:group style="position:absolute;left:5823;top:2139;width:10;height:20" coordorigin="5823,2139" coordsize="10,20">
              <v:shape style="position:absolute;left:5823;top:2139;width:10;height:20" coordorigin="5823,2139" coordsize="10,20" path="m5823,2158l5833,2158,5833,2139,5823,2139,5823,2158xe" filled="true" fillcolor="#000000" stroked="false">
                <v:path arrowok="t"/>
                <v:fill type="solid"/>
              </v:shape>
            </v:group>
            <v:group style="position:absolute;left:5823;top:2158;width:10;height:20" coordorigin="5823,2158" coordsize="10,20">
              <v:shape style="position:absolute;left:5823;top:2158;width:10;height:20" coordorigin="5823,2158" coordsize="10,20" path="m5823,2177l5833,2177,5833,2158,5823,2158,5823,2177xe" filled="true" fillcolor="#000000" stroked="false">
                <v:path arrowok="t"/>
                <v:fill type="solid"/>
              </v:shape>
            </v:group>
            <v:group style="position:absolute;left:5823;top:2177;width:10;height:20" coordorigin="5823,2177" coordsize="10,20">
              <v:shape style="position:absolute;left:5823;top:2177;width:10;height:20" coordorigin="5823,2177" coordsize="10,20" path="m5823,2197l5833,2197,5833,2177,5823,2177,5823,2197xe" filled="true" fillcolor="#000000" stroked="false">
                <v:path arrowok="t"/>
                <v:fill type="solid"/>
              </v:shape>
            </v:group>
            <v:group style="position:absolute;left:5823;top:2197;width:10;height:20" coordorigin="5823,2197" coordsize="10,20">
              <v:shape style="position:absolute;left:5823;top:2197;width:10;height:20" coordorigin="5823,2197" coordsize="10,20" path="m5823,2216l5833,2216,5833,2197,5823,2197,5823,2216xe" filled="true" fillcolor="#000000" stroked="false">
                <v:path arrowok="t"/>
                <v:fill type="solid"/>
              </v:shape>
            </v:group>
            <v:group style="position:absolute;left:5823;top:2216;width:10;height:20" coordorigin="5823,2216" coordsize="10,20">
              <v:shape style="position:absolute;left:5823;top:2216;width:10;height:20" coordorigin="5823,2216" coordsize="10,20" path="m5823,2235l5833,2235,5833,2216,5823,2216,5823,2235xe" filled="true" fillcolor="#000000" stroked="false">
                <v:path arrowok="t"/>
                <v:fill type="solid"/>
              </v:shape>
            </v:group>
            <v:group style="position:absolute;left:5823;top:2235;width:10;height:20" coordorigin="5823,2235" coordsize="10,20">
              <v:shape style="position:absolute;left:5823;top:2235;width:10;height:20" coordorigin="5823,2235" coordsize="10,20" path="m5823,2254l5833,2254,5833,2235,5823,2235,5823,2254xe" filled="true" fillcolor="#000000" stroked="false">
                <v:path arrowok="t"/>
                <v:fill type="solid"/>
              </v:shape>
            </v:group>
            <v:group style="position:absolute;left:5823;top:2254;width:10;height:20" coordorigin="5823,2254" coordsize="10,20">
              <v:shape style="position:absolute;left:5823;top:2254;width:10;height:20" coordorigin="5823,2254" coordsize="10,20" path="m5823,2273l5833,2273,5833,2254,5823,2254,5823,2273xe" filled="true" fillcolor="#000000" stroked="false">
                <v:path arrowok="t"/>
                <v:fill type="solid"/>
              </v:shape>
            </v:group>
            <v:group style="position:absolute;left:5823;top:2273;width:10;height:20" coordorigin="5823,2273" coordsize="10,20">
              <v:shape style="position:absolute;left:5823;top:2273;width:10;height:20" coordorigin="5823,2273" coordsize="10,20" path="m5823,2293l5833,2293,5833,2273,5823,2273,5823,2293xe" filled="true" fillcolor="#000000" stroked="false">
                <v:path arrowok="t"/>
                <v:fill type="solid"/>
              </v:shape>
            </v:group>
            <v:group style="position:absolute;left:5823;top:2293;width:10;height:20" coordorigin="5823,2293" coordsize="10,20">
              <v:shape style="position:absolute;left:5823;top:2293;width:10;height:20" coordorigin="5823,2293" coordsize="10,20" path="m5823,2312l5833,2312,5833,2293,5823,2293,5823,2312xe" filled="true" fillcolor="#000000" stroked="false">
                <v:path arrowok="t"/>
                <v:fill type="solid"/>
              </v:shape>
            </v:group>
            <v:group style="position:absolute;left:5823;top:2312;width:10;height:20" coordorigin="5823,2312" coordsize="10,20">
              <v:shape style="position:absolute;left:5823;top:2312;width:10;height:20" coordorigin="5823,2312" coordsize="10,20" path="m5823,2331l5833,2331,5833,2312,5823,2312,5823,2331xe" filled="true" fillcolor="#000000" stroked="false">
                <v:path arrowok="t"/>
                <v:fill type="solid"/>
              </v:shape>
            </v:group>
            <v:group style="position:absolute;left:5823;top:2331;width:10;height:20" coordorigin="5823,2331" coordsize="10,20">
              <v:shape style="position:absolute;left:5823;top:2331;width:10;height:20" coordorigin="5823,2331" coordsize="10,20" path="m5823,2350l5833,2350,5833,2331,5823,2331,5823,2350xe" filled="true" fillcolor="#000000" stroked="false">
                <v:path arrowok="t"/>
                <v:fill type="solid"/>
              </v:shape>
            </v:group>
            <v:group style="position:absolute;left:5823;top:2350;width:10;height:20" coordorigin="5823,2350" coordsize="10,20">
              <v:shape style="position:absolute;left:5823;top:2350;width:10;height:20" coordorigin="5823,2350" coordsize="10,20" path="m5823,2369l5833,2369,5833,2350,5823,2350,5823,2369xe" filled="true" fillcolor="#000000" stroked="false">
                <v:path arrowok="t"/>
                <v:fill type="solid"/>
              </v:shape>
            </v:group>
            <v:group style="position:absolute;left:5823;top:2369;width:10;height:20" coordorigin="5823,2369" coordsize="10,20">
              <v:shape style="position:absolute;left:5823;top:2369;width:10;height:20" coordorigin="5823,2369" coordsize="10,20" path="m5823,2389l5833,2389,5833,2369,5823,2369,5823,2389xe" filled="true" fillcolor="#000000" stroked="false">
                <v:path arrowok="t"/>
                <v:fill type="solid"/>
              </v:shape>
            </v:group>
            <v:group style="position:absolute;left:5823;top:2389;width:10;height:20" coordorigin="5823,2389" coordsize="10,20">
              <v:shape style="position:absolute;left:5823;top:2389;width:10;height:20" coordorigin="5823,2389" coordsize="10,20" path="m5823,2408l5833,2408,5833,2389,5823,2389,5823,2408xe" filled="true" fillcolor="#000000" stroked="false">
                <v:path arrowok="t"/>
                <v:fill type="solid"/>
              </v:shape>
            </v:group>
            <v:group style="position:absolute;left:5823;top:2408;width:10;height:20" coordorigin="5823,2408" coordsize="10,20">
              <v:shape style="position:absolute;left:5823;top:2408;width:10;height:20" coordorigin="5823,2408" coordsize="10,20" path="m5823,2427l5833,2427,5833,2408,5823,2408,5823,2427xe" filled="true" fillcolor="#000000" stroked="false">
                <v:path arrowok="t"/>
                <v:fill type="solid"/>
              </v:shape>
            </v:group>
            <v:group style="position:absolute;left:5823;top:2427;width:10;height:20" coordorigin="5823,2427" coordsize="10,20">
              <v:shape style="position:absolute;left:5823;top:2427;width:10;height:20" coordorigin="5823,2427" coordsize="10,20" path="m5823,2446l5833,2446,5833,2427,5823,2427,5823,2446xe" filled="true" fillcolor="#000000" stroked="false">
                <v:path arrowok="t"/>
                <v:fill type="solid"/>
              </v:shape>
            </v:group>
            <v:group style="position:absolute;left:5823;top:2446;width:10;height:20" coordorigin="5823,2446" coordsize="10,20">
              <v:shape style="position:absolute;left:5823;top:2446;width:10;height:20" coordorigin="5823,2446" coordsize="10,20" path="m5823,2465l5833,2465,5833,2446,5823,2446,5823,2465xe" filled="true" fillcolor="#000000" stroked="false">
                <v:path arrowok="t"/>
                <v:fill type="solid"/>
              </v:shape>
            </v:group>
            <v:group style="position:absolute;left:5823;top:2465;width:10;height:20" coordorigin="5823,2465" coordsize="10,20">
              <v:shape style="position:absolute;left:5823;top:2465;width:10;height:20" coordorigin="5823,2465" coordsize="10,20" path="m5823,2485l5833,2485,5833,2465,5823,2465,5823,2485xe" filled="true" fillcolor="#000000" stroked="false">
                <v:path arrowok="t"/>
                <v:fill type="solid"/>
              </v:shape>
            </v:group>
            <v:group style="position:absolute;left:5823;top:2485;width:10;height:20" coordorigin="5823,2485" coordsize="10,20">
              <v:shape style="position:absolute;left:5823;top:2485;width:10;height:20" coordorigin="5823,2485" coordsize="10,20" path="m5823,2504l5833,2504,5833,2485,5823,2485,5823,2504xe" filled="true" fillcolor="#000000" stroked="false">
                <v:path arrowok="t"/>
                <v:fill type="solid"/>
              </v:shape>
            </v:group>
            <v:group style="position:absolute;left:5823;top:2504;width:10;height:20" coordorigin="5823,2504" coordsize="10,20">
              <v:shape style="position:absolute;left:5823;top:2504;width:10;height:20" coordorigin="5823,2504" coordsize="10,20" path="m5823,2523l5833,2523,5833,2504,5823,2504,5823,2523xe" filled="true" fillcolor="#000000" stroked="false">
                <v:path arrowok="t"/>
                <v:fill type="solid"/>
              </v:shape>
            </v:group>
            <v:group style="position:absolute;left:5823;top:2523;width:10;height:20" coordorigin="5823,2523" coordsize="10,20">
              <v:shape style="position:absolute;left:5823;top:2523;width:10;height:20" coordorigin="5823,2523" coordsize="10,20" path="m5823,2542l5833,2542,5833,2523,5823,2523,5823,2542xe" filled="true" fillcolor="#000000" stroked="false">
                <v:path arrowok="t"/>
                <v:fill type="solid"/>
              </v:shape>
            </v:group>
            <v:group style="position:absolute;left:5823;top:2542;width:10;height:20" coordorigin="5823,2542" coordsize="10,20">
              <v:shape style="position:absolute;left:5823;top:2542;width:10;height:20" coordorigin="5823,2542" coordsize="10,20" path="m5823,2561l5833,2561,5833,2542,5823,2542,5823,2561xe" filled="true" fillcolor="#000000" stroked="false">
                <v:path arrowok="t"/>
                <v:fill type="solid"/>
              </v:shape>
            </v:group>
            <v:group style="position:absolute;left:5823;top:2561;width:10;height:20" coordorigin="5823,2561" coordsize="10,20">
              <v:shape style="position:absolute;left:5823;top:2561;width:10;height:20" coordorigin="5823,2561" coordsize="10,20" path="m5823,2581l5833,2581,5833,2561,5823,2561,5823,2581xe" filled="true" fillcolor="#000000" stroked="false">
                <v:path arrowok="t"/>
                <v:fill type="solid"/>
              </v:shape>
            </v:group>
            <v:group style="position:absolute;left:5823;top:2581;width:10;height:20" coordorigin="5823,2581" coordsize="10,20">
              <v:shape style="position:absolute;left:5823;top:2581;width:10;height:20" coordorigin="5823,2581" coordsize="10,20" path="m5823,2600l5833,2600,5833,2581,5823,2581,5823,2600xe" filled="true" fillcolor="#000000" stroked="false">
                <v:path arrowok="t"/>
                <v:fill type="solid"/>
              </v:shape>
            </v:group>
            <v:group style="position:absolute;left:5823;top:2600;width:10;height:20" coordorigin="5823,2600" coordsize="10,20">
              <v:shape style="position:absolute;left:5823;top:2600;width:10;height:20" coordorigin="5823,2600" coordsize="10,20" path="m5823,2619l5833,2619,5833,2600,5823,2600,5823,2619xe" filled="true" fillcolor="#000000" stroked="false">
                <v:path arrowok="t"/>
                <v:fill type="solid"/>
              </v:shape>
            </v:group>
            <v:group style="position:absolute;left:5823;top:2619;width:10;height:20" coordorigin="5823,2619" coordsize="10,20">
              <v:shape style="position:absolute;left:5823;top:2619;width:10;height:20" coordorigin="5823,2619" coordsize="10,20" path="m5823,2638l5833,2638,5833,2619,5823,2619,5823,2638xe" filled="true" fillcolor="#000000" stroked="false">
                <v:path arrowok="t"/>
                <v:fill type="solid"/>
              </v:shape>
            </v:group>
            <v:group style="position:absolute;left:5823;top:2638;width:10;height:20" coordorigin="5823,2638" coordsize="10,20">
              <v:shape style="position:absolute;left:5823;top:2638;width:10;height:20" coordorigin="5823,2638" coordsize="10,20" path="m5823,2657l5833,2657,5833,2638,5823,2638,5823,2657xe" filled="true" fillcolor="#000000" stroked="false">
                <v:path arrowok="t"/>
                <v:fill type="solid"/>
              </v:shape>
            </v:group>
            <v:group style="position:absolute;left:5823;top:2657;width:10;height:20" coordorigin="5823,2657" coordsize="10,20">
              <v:shape style="position:absolute;left:5823;top:2657;width:10;height:20" coordorigin="5823,2657" coordsize="10,20" path="m5823,2677l5833,2677,5833,2657,5823,2657,5823,2677xe" filled="true" fillcolor="#000000" stroked="false">
                <v:path arrowok="t"/>
                <v:fill type="solid"/>
              </v:shape>
            </v:group>
            <v:group style="position:absolute;left:5823;top:2677;width:10;height:20" coordorigin="5823,2677" coordsize="10,20">
              <v:shape style="position:absolute;left:5823;top:2677;width:10;height:20" coordorigin="5823,2677" coordsize="10,20" path="m5823,2696l5833,2696,5833,2677,5823,2677,5823,2696xe" filled="true" fillcolor="#000000" stroked="false">
                <v:path arrowok="t"/>
                <v:fill type="solid"/>
              </v:shape>
            </v:group>
            <v:group style="position:absolute;left:5823;top:2696;width:10;height:20" coordorigin="5823,2696" coordsize="10,20">
              <v:shape style="position:absolute;left:5823;top:2696;width:10;height:20" coordorigin="5823,2696" coordsize="10,20" path="m5823,2715l5833,2715,5833,2696,5823,2696,5823,2715xe" filled="true" fillcolor="#000000" stroked="false">
                <v:path arrowok="t"/>
                <v:fill type="solid"/>
              </v:shape>
            </v:group>
            <v:group style="position:absolute;left:5823;top:2715;width:10;height:20" coordorigin="5823,2715" coordsize="10,20">
              <v:shape style="position:absolute;left:5823;top:2715;width:10;height:20" coordorigin="5823,2715" coordsize="10,20" path="m5823,2734l5833,2734,5833,2715,5823,2715,5823,2734xe" filled="true" fillcolor="#000000" stroked="false">
                <v:path arrowok="t"/>
                <v:fill type="solid"/>
              </v:shape>
            </v:group>
            <v:group style="position:absolute;left:5823;top:2734;width:10;height:20" coordorigin="5823,2734" coordsize="10,20">
              <v:shape style="position:absolute;left:5823;top:2734;width:10;height:20" coordorigin="5823,2734" coordsize="10,20" path="m5823,2753l5833,2753,5833,2734,5823,2734,5823,2753xe" filled="true" fillcolor="#000000" stroked="false">
                <v:path arrowok="t"/>
                <v:fill type="solid"/>
              </v:shape>
            </v:group>
            <v:group style="position:absolute;left:5823;top:2753;width:10;height:20" coordorigin="5823,2753" coordsize="10,20">
              <v:shape style="position:absolute;left:5823;top:2753;width:10;height:20" coordorigin="5823,2753" coordsize="10,20" path="m5823,2773l5833,2773,5833,2753,5823,2753,5823,2773xe" filled="true" fillcolor="#000000" stroked="false">
                <v:path arrowok="t"/>
                <v:fill type="solid"/>
              </v:shape>
            </v:group>
            <v:group style="position:absolute;left:5823;top:2773;width:10;height:20" coordorigin="5823,2773" coordsize="10,20">
              <v:shape style="position:absolute;left:5823;top:2773;width:10;height:20" coordorigin="5823,2773" coordsize="10,20" path="m5823,2792l5833,2792,5833,2773,5823,2773,5823,2792xe" filled="true" fillcolor="#000000" stroked="false">
                <v:path arrowok="t"/>
                <v:fill type="solid"/>
              </v:shape>
            </v:group>
            <v:group style="position:absolute;left:5823;top:2792;width:10;height:20" coordorigin="5823,2792" coordsize="10,20">
              <v:shape style="position:absolute;left:5823;top:2792;width:10;height:20" coordorigin="5823,2792" coordsize="10,20" path="m5823,2811l5833,2811,5833,2792,5823,2792,5823,2811xe" filled="true" fillcolor="#000000" stroked="false">
                <v:path arrowok="t"/>
                <v:fill type="solid"/>
              </v:shape>
            </v:group>
            <v:group style="position:absolute;left:5823;top:2811;width:10;height:20" coordorigin="5823,2811" coordsize="10,20">
              <v:shape style="position:absolute;left:5823;top:2811;width:10;height:20" coordorigin="5823,2811" coordsize="10,20" path="m5823,2830l5833,2830,5833,2811,5823,2811,5823,2830xe" filled="true" fillcolor="#000000" stroked="false">
                <v:path arrowok="t"/>
                <v:fill type="solid"/>
              </v:shape>
            </v:group>
            <v:group style="position:absolute;left:5823;top:2830;width:10;height:20" coordorigin="5823,2830" coordsize="10,20">
              <v:shape style="position:absolute;left:5823;top:2830;width:10;height:20" coordorigin="5823,2830" coordsize="10,20" path="m5823,2849l5833,2849,5833,2830,5823,2830,5823,2849xe" filled="true" fillcolor="#000000" stroked="false">
                <v:path arrowok="t"/>
                <v:fill type="solid"/>
              </v:shape>
            </v:group>
            <v:group style="position:absolute;left:5823;top:2849;width:10;height:20" coordorigin="5823,2849" coordsize="10,20">
              <v:shape style="position:absolute;left:5823;top:2849;width:10;height:20" coordorigin="5823,2849" coordsize="10,20" path="m5823,2869l5833,2869,5833,2849,5823,2849,5823,2869xe" filled="true" fillcolor="#000000" stroked="false">
                <v:path arrowok="t"/>
                <v:fill type="solid"/>
              </v:shape>
            </v:group>
            <v:group style="position:absolute;left:5823;top:2875;width:10;height:2" coordorigin="5823,2875" coordsize="10,2">
              <v:shape style="position:absolute;left:5823;top:2875;width:10;height:2" coordorigin="5823,2875" coordsize="10,0" path="m5823,2875l5833,2875e" filled="false" stroked="true" strokeweight=".600010pt" strokecolor="#000000">
                <v:path arrowok="t"/>
              </v:shape>
            </v:group>
            <v:group style="position:absolute;left:6650;top:2081;width:10;height:20" coordorigin="6650,2081" coordsize="10,20">
              <v:shape style="position:absolute;left:6650;top:2081;width:10;height:20" coordorigin="6650,2081" coordsize="10,20" path="m6650,2101l6659,2101,6659,2081,6650,2081,6650,2101xe" filled="true" fillcolor="#000000" stroked="false">
                <v:path arrowok="t"/>
                <v:fill type="solid"/>
              </v:shape>
            </v:group>
            <v:group style="position:absolute;left:6650;top:2101;width:10;height:20" coordorigin="6650,2101" coordsize="10,20">
              <v:shape style="position:absolute;left:6650;top:2101;width:10;height:20" coordorigin="6650,2101" coordsize="10,20" path="m6650,2120l6659,2120,6659,2101,6650,2101,6650,2120xe" filled="true" fillcolor="#000000" stroked="false">
                <v:path arrowok="t"/>
                <v:fill type="solid"/>
              </v:shape>
            </v:group>
            <v:group style="position:absolute;left:6650;top:2120;width:10;height:20" coordorigin="6650,2120" coordsize="10,20">
              <v:shape style="position:absolute;left:6650;top:2120;width:10;height:20" coordorigin="6650,2120" coordsize="10,20" path="m6650,2139l6659,2139,6659,2120,6650,2120,6650,2139xe" filled="true" fillcolor="#000000" stroked="false">
                <v:path arrowok="t"/>
                <v:fill type="solid"/>
              </v:shape>
            </v:group>
            <v:group style="position:absolute;left:6650;top:2139;width:10;height:20" coordorigin="6650,2139" coordsize="10,20">
              <v:shape style="position:absolute;left:6650;top:2139;width:10;height:20" coordorigin="6650,2139" coordsize="10,20" path="m6650,2158l6659,2158,6659,2139,6650,2139,6650,2158xe" filled="true" fillcolor="#000000" stroked="false">
                <v:path arrowok="t"/>
                <v:fill type="solid"/>
              </v:shape>
            </v:group>
            <v:group style="position:absolute;left:6650;top:2158;width:10;height:20" coordorigin="6650,2158" coordsize="10,20">
              <v:shape style="position:absolute;left:6650;top:2158;width:10;height:20" coordorigin="6650,2158" coordsize="10,20" path="m6650,2177l6659,2177,6659,2158,6650,2158,6650,2177xe" filled="true" fillcolor="#000000" stroked="false">
                <v:path arrowok="t"/>
                <v:fill type="solid"/>
              </v:shape>
            </v:group>
            <v:group style="position:absolute;left:6650;top:2177;width:10;height:20" coordorigin="6650,2177" coordsize="10,20">
              <v:shape style="position:absolute;left:6650;top:2177;width:10;height:20" coordorigin="6650,2177" coordsize="10,20" path="m6650,2197l6659,2197,6659,2177,6650,2177,6650,2197xe" filled="true" fillcolor="#000000" stroked="false">
                <v:path arrowok="t"/>
                <v:fill type="solid"/>
              </v:shape>
            </v:group>
            <v:group style="position:absolute;left:6650;top:2197;width:10;height:20" coordorigin="6650,2197" coordsize="10,20">
              <v:shape style="position:absolute;left:6650;top:2197;width:10;height:20" coordorigin="6650,2197" coordsize="10,20" path="m6650,2216l6659,2216,6659,2197,6650,2197,6650,2216xe" filled="true" fillcolor="#000000" stroked="false">
                <v:path arrowok="t"/>
                <v:fill type="solid"/>
              </v:shape>
            </v:group>
            <v:group style="position:absolute;left:6650;top:2216;width:10;height:20" coordorigin="6650,2216" coordsize="10,20">
              <v:shape style="position:absolute;left:6650;top:2216;width:10;height:20" coordorigin="6650,2216" coordsize="10,20" path="m6650,2235l6659,2235,6659,2216,6650,2216,6650,2235xe" filled="true" fillcolor="#000000" stroked="false">
                <v:path arrowok="t"/>
                <v:fill type="solid"/>
              </v:shape>
            </v:group>
            <v:group style="position:absolute;left:6650;top:2235;width:10;height:20" coordorigin="6650,2235" coordsize="10,20">
              <v:shape style="position:absolute;left:6650;top:2235;width:10;height:20" coordorigin="6650,2235" coordsize="10,20" path="m6650,2254l6659,2254,6659,2235,6650,2235,6650,2254xe" filled="true" fillcolor="#000000" stroked="false">
                <v:path arrowok="t"/>
                <v:fill type="solid"/>
              </v:shape>
            </v:group>
            <v:group style="position:absolute;left:6650;top:2254;width:10;height:20" coordorigin="6650,2254" coordsize="10,20">
              <v:shape style="position:absolute;left:6650;top:2254;width:10;height:20" coordorigin="6650,2254" coordsize="10,20" path="m6650,2273l6659,2273,6659,2254,6650,2254,6650,2273xe" filled="true" fillcolor="#000000" stroked="false">
                <v:path arrowok="t"/>
                <v:fill type="solid"/>
              </v:shape>
            </v:group>
            <v:group style="position:absolute;left:6650;top:2273;width:10;height:20" coordorigin="6650,2273" coordsize="10,20">
              <v:shape style="position:absolute;left:6650;top:2273;width:10;height:20" coordorigin="6650,2273" coordsize="10,20" path="m6650,2293l6659,2293,6659,2273,6650,2273,6650,2293xe" filled="true" fillcolor="#000000" stroked="false">
                <v:path arrowok="t"/>
                <v:fill type="solid"/>
              </v:shape>
            </v:group>
            <v:group style="position:absolute;left:6650;top:2293;width:10;height:20" coordorigin="6650,2293" coordsize="10,20">
              <v:shape style="position:absolute;left:6650;top:2293;width:10;height:20" coordorigin="6650,2293" coordsize="10,20" path="m6650,2312l6659,2312,6659,2293,6650,2293,6650,2312xe" filled="true" fillcolor="#000000" stroked="false">
                <v:path arrowok="t"/>
                <v:fill type="solid"/>
              </v:shape>
            </v:group>
            <v:group style="position:absolute;left:6650;top:2312;width:10;height:20" coordorigin="6650,2312" coordsize="10,20">
              <v:shape style="position:absolute;left:6650;top:2312;width:10;height:20" coordorigin="6650,2312" coordsize="10,20" path="m6650,2331l6659,2331,6659,2312,6650,2312,6650,2331xe" filled="true" fillcolor="#000000" stroked="false">
                <v:path arrowok="t"/>
                <v:fill type="solid"/>
              </v:shape>
            </v:group>
            <v:group style="position:absolute;left:6650;top:2331;width:10;height:20" coordorigin="6650,2331" coordsize="10,20">
              <v:shape style="position:absolute;left:6650;top:2331;width:10;height:20" coordorigin="6650,2331" coordsize="10,20" path="m6650,2350l6659,2350,6659,2331,6650,2331,6650,2350xe" filled="true" fillcolor="#000000" stroked="false">
                <v:path arrowok="t"/>
                <v:fill type="solid"/>
              </v:shape>
            </v:group>
            <v:group style="position:absolute;left:6650;top:2350;width:10;height:20" coordorigin="6650,2350" coordsize="10,20">
              <v:shape style="position:absolute;left:6650;top:2350;width:10;height:20" coordorigin="6650,2350" coordsize="10,20" path="m6650,2369l6659,2369,6659,2350,6650,2350,6650,2369xe" filled="true" fillcolor="#000000" stroked="false">
                <v:path arrowok="t"/>
                <v:fill type="solid"/>
              </v:shape>
            </v:group>
            <v:group style="position:absolute;left:6650;top:2369;width:10;height:20" coordorigin="6650,2369" coordsize="10,20">
              <v:shape style="position:absolute;left:6650;top:2369;width:10;height:20" coordorigin="6650,2369" coordsize="10,20" path="m6650,2389l6659,2389,6659,2369,6650,2369,6650,2389xe" filled="true" fillcolor="#000000" stroked="false">
                <v:path arrowok="t"/>
                <v:fill type="solid"/>
              </v:shape>
            </v:group>
            <v:group style="position:absolute;left:6650;top:2389;width:10;height:20" coordorigin="6650,2389" coordsize="10,20">
              <v:shape style="position:absolute;left:6650;top:2389;width:10;height:20" coordorigin="6650,2389" coordsize="10,20" path="m6650,2408l6659,2408,6659,2389,6650,2389,6650,2408xe" filled="true" fillcolor="#000000" stroked="false">
                <v:path arrowok="t"/>
                <v:fill type="solid"/>
              </v:shape>
            </v:group>
            <v:group style="position:absolute;left:6650;top:2408;width:10;height:20" coordorigin="6650,2408" coordsize="10,20">
              <v:shape style="position:absolute;left:6650;top:2408;width:10;height:20" coordorigin="6650,2408" coordsize="10,20" path="m6650,2427l6659,2427,6659,2408,6650,2408,6650,2427xe" filled="true" fillcolor="#000000" stroked="false">
                <v:path arrowok="t"/>
                <v:fill type="solid"/>
              </v:shape>
            </v:group>
            <v:group style="position:absolute;left:6650;top:2427;width:10;height:20" coordorigin="6650,2427" coordsize="10,20">
              <v:shape style="position:absolute;left:6650;top:2427;width:10;height:20" coordorigin="6650,2427" coordsize="10,20" path="m6650,2446l6659,2446,6659,2427,6650,2427,6650,2446xe" filled="true" fillcolor="#000000" stroked="false">
                <v:path arrowok="t"/>
                <v:fill type="solid"/>
              </v:shape>
            </v:group>
            <v:group style="position:absolute;left:6650;top:2446;width:10;height:20" coordorigin="6650,2446" coordsize="10,20">
              <v:shape style="position:absolute;left:6650;top:2446;width:10;height:20" coordorigin="6650,2446" coordsize="10,20" path="m6650,2465l6659,2465,6659,2446,6650,2446,6650,2465xe" filled="true" fillcolor="#000000" stroked="false">
                <v:path arrowok="t"/>
                <v:fill type="solid"/>
              </v:shape>
            </v:group>
            <v:group style="position:absolute;left:6650;top:2465;width:10;height:20" coordorigin="6650,2465" coordsize="10,20">
              <v:shape style="position:absolute;left:6650;top:2465;width:10;height:20" coordorigin="6650,2465" coordsize="10,20" path="m6650,2485l6659,2485,6659,2465,6650,2465,6650,2485xe" filled="true" fillcolor="#000000" stroked="false">
                <v:path arrowok="t"/>
                <v:fill type="solid"/>
              </v:shape>
            </v:group>
            <v:group style="position:absolute;left:6650;top:2485;width:10;height:20" coordorigin="6650,2485" coordsize="10,20">
              <v:shape style="position:absolute;left:6650;top:2485;width:10;height:20" coordorigin="6650,2485" coordsize="10,20" path="m6650,2504l6659,2504,6659,2485,6650,2485,6650,2504xe" filled="true" fillcolor="#000000" stroked="false">
                <v:path arrowok="t"/>
                <v:fill type="solid"/>
              </v:shape>
            </v:group>
            <v:group style="position:absolute;left:6650;top:2504;width:10;height:20" coordorigin="6650,2504" coordsize="10,20">
              <v:shape style="position:absolute;left:6650;top:2504;width:10;height:20" coordorigin="6650,2504" coordsize="10,20" path="m6650,2523l6659,2523,6659,2504,6650,2504,6650,2523xe" filled="true" fillcolor="#000000" stroked="false">
                <v:path arrowok="t"/>
                <v:fill type="solid"/>
              </v:shape>
            </v:group>
            <v:group style="position:absolute;left:6650;top:2523;width:10;height:20" coordorigin="6650,2523" coordsize="10,20">
              <v:shape style="position:absolute;left:6650;top:2523;width:10;height:20" coordorigin="6650,2523" coordsize="10,20" path="m6650,2542l6659,2542,6659,2523,6650,2523,6650,2542xe" filled="true" fillcolor="#000000" stroked="false">
                <v:path arrowok="t"/>
                <v:fill type="solid"/>
              </v:shape>
            </v:group>
            <v:group style="position:absolute;left:6650;top:2542;width:10;height:20" coordorigin="6650,2542" coordsize="10,20">
              <v:shape style="position:absolute;left:6650;top:2542;width:10;height:20" coordorigin="6650,2542" coordsize="10,20" path="m6650,2561l6659,2561,6659,2542,6650,2542,6650,2561xe" filled="true" fillcolor="#000000" stroked="false">
                <v:path arrowok="t"/>
                <v:fill type="solid"/>
              </v:shape>
            </v:group>
            <v:group style="position:absolute;left:6650;top:2561;width:10;height:20" coordorigin="6650,2561" coordsize="10,20">
              <v:shape style="position:absolute;left:6650;top:2561;width:10;height:20" coordorigin="6650,2561" coordsize="10,20" path="m6650,2581l6659,2581,6659,2561,6650,2561,6650,2581xe" filled="true" fillcolor="#000000" stroked="false">
                <v:path arrowok="t"/>
                <v:fill type="solid"/>
              </v:shape>
            </v:group>
            <v:group style="position:absolute;left:6650;top:2581;width:10;height:20" coordorigin="6650,2581" coordsize="10,20">
              <v:shape style="position:absolute;left:6650;top:2581;width:10;height:20" coordorigin="6650,2581" coordsize="10,20" path="m6650,2600l6659,2600,6659,2581,6650,2581,6650,2600xe" filled="true" fillcolor="#000000" stroked="false">
                <v:path arrowok="t"/>
                <v:fill type="solid"/>
              </v:shape>
            </v:group>
            <v:group style="position:absolute;left:6650;top:2600;width:10;height:20" coordorigin="6650,2600" coordsize="10,20">
              <v:shape style="position:absolute;left:6650;top:2600;width:10;height:20" coordorigin="6650,2600" coordsize="10,20" path="m6650,2619l6659,2619,6659,2600,6650,2600,6650,2619xe" filled="true" fillcolor="#000000" stroked="false">
                <v:path arrowok="t"/>
                <v:fill type="solid"/>
              </v:shape>
            </v:group>
            <v:group style="position:absolute;left:6650;top:2619;width:10;height:20" coordorigin="6650,2619" coordsize="10,20">
              <v:shape style="position:absolute;left:6650;top:2619;width:10;height:20" coordorigin="6650,2619" coordsize="10,20" path="m6650,2638l6659,2638,6659,2619,6650,2619,6650,2638xe" filled="true" fillcolor="#000000" stroked="false">
                <v:path arrowok="t"/>
                <v:fill type="solid"/>
              </v:shape>
            </v:group>
            <v:group style="position:absolute;left:6650;top:2638;width:10;height:20" coordorigin="6650,2638" coordsize="10,20">
              <v:shape style="position:absolute;left:6650;top:2638;width:10;height:20" coordorigin="6650,2638" coordsize="10,20" path="m6650,2657l6659,2657,6659,2638,6650,2638,6650,2657xe" filled="true" fillcolor="#000000" stroked="false">
                <v:path arrowok="t"/>
                <v:fill type="solid"/>
              </v:shape>
            </v:group>
            <v:group style="position:absolute;left:6650;top:2657;width:10;height:20" coordorigin="6650,2657" coordsize="10,20">
              <v:shape style="position:absolute;left:6650;top:2657;width:10;height:20" coordorigin="6650,2657" coordsize="10,20" path="m6650,2677l6659,2677,6659,2657,6650,2657,6650,2677xe" filled="true" fillcolor="#000000" stroked="false">
                <v:path arrowok="t"/>
                <v:fill type="solid"/>
              </v:shape>
            </v:group>
            <v:group style="position:absolute;left:6650;top:2677;width:10;height:20" coordorigin="6650,2677" coordsize="10,20">
              <v:shape style="position:absolute;left:6650;top:2677;width:10;height:20" coordorigin="6650,2677" coordsize="10,20" path="m6650,2696l6659,2696,6659,2677,6650,2677,6650,2696xe" filled="true" fillcolor="#000000" stroked="false">
                <v:path arrowok="t"/>
                <v:fill type="solid"/>
              </v:shape>
            </v:group>
            <v:group style="position:absolute;left:6650;top:2696;width:10;height:20" coordorigin="6650,2696" coordsize="10,20">
              <v:shape style="position:absolute;left:6650;top:2696;width:10;height:20" coordorigin="6650,2696" coordsize="10,20" path="m6650,2715l6659,2715,6659,2696,6650,2696,6650,2715xe" filled="true" fillcolor="#000000" stroked="false">
                <v:path arrowok="t"/>
                <v:fill type="solid"/>
              </v:shape>
            </v:group>
            <v:group style="position:absolute;left:6650;top:2715;width:10;height:20" coordorigin="6650,2715" coordsize="10,20">
              <v:shape style="position:absolute;left:6650;top:2715;width:10;height:20" coordorigin="6650,2715" coordsize="10,20" path="m6650,2734l6659,2734,6659,2715,6650,2715,6650,2734xe" filled="true" fillcolor="#000000" stroked="false">
                <v:path arrowok="t"/>
                <v:fill type="solid"/>
              </v:shape>
            </v:group>
            <v:group style="position:absolute;left:6650;top:2734;width:10;height:20" coordorigin="6650,2734" coordsize="10,20">
              <v:shape style="position:absolute;left:6650;top:2734;width:10;height:20" coordorigin="6650,2734" coordsize="10,20" path="m6650,2753l6659,2753,6659,2734,6650,2734,6650,2753xe" filled="true" fillcolor="#000000" stroked="false">
                <v:path arrowok="t"/>
                <v:fill type="solid"/>
              </v:shape>
            </v:group>
            <v:group style="position:absolute;left:6650;top:2753;width:10;height:20" coordorigin="6650,2753" coordsize="10,20">
              <v:shape style="position:absolute;left:6650;top:2753;width:10;height:20" coordorigin="6650,2753" coordsize="10,20" path="m6650,2773l6659,2773,6659,2753,6650,2753,6650,2773xe" filled="true" fillcolor="#000000" stroked="false">
                <v:path arrowok="t"/>
                <v:fill type="solid"/>
              </v:shape>
            </v:group>
            <v:group style="position:absolute;left:6650;top:2773;width:10;height:20" coordorigin="6650,2773" coordsize="10,20">
              <v:shape style="position:absolute;left:6650;top:2773;width:10;height:20" coordorigin="6650,2773" coordsize="10,20" path="m6650,2792l6659,2792,6659,2773,6650,2773,6650,2792xe" filled="true" fillcolor="#000000" stroked="false">
                <v:path arrowok="t"/>
                <v:fill type="solid"/>
              </v:shape>
            </v:group>
            <v:group style="position:absolute;left:6650;top:2792;width:10;height:20" coordorigin="6650,2792" coordsize="10,20">
              <v:shape style="position:absolute;left:6650;top:2792;width:10;height:20" coordorigin="6650,2792" coordsize="10,20" path="m6650,2811l6659,2811,6659,2792,6650,2792,6650,2811xe" filled="true" fillcolor="#000000" stroked="false">
                <v:path arrowok="t"/>
                <v:fill type="solid"/>
              </v:shape>
            </v:group>
            <v:group style="position:absolute;left:6650;top:2811;width:10;height:20" coordorigin="6650,2811" coordsize="10,20">
              <v:shape style="position:absolute;left:6650;top:2811;width:10;height:20" coordorigin="6650,2811" coordsize="10,20" path="m6650,2830l6659,2830,6659,2811,6650,2811,6650,2830xe" filled="true" fillcolor="#000000" stroked="false">
                <v:path arrowok="t"/>
                <v:fill type="solid"/>
              </v:shape>
            </v:group>
            <v:group style="position:absolute;left:6650;top:2830;width:10;height:20" coordorigin="6650,2830" coordsize="10,20">
              <v:shape style="position:absolute;left:6650;top:2830;width:10;height:20" coordorigin="6650,2830" coordsize="10,20" path="m6650,2849l6659,2849,6659,2830,6650,2830,6650,2849xe" filled="true" fillcolor="#000000" stroked="false">
                <v:path arrowok="t"/>
                <v:fill type="solid"/>
              </v:shape>
            </v:group>
            <v:group style="position:absolute;left:6650;top:2849;width:10;height:20" coordorigin="6650,2849" coordsize="10,20">
              <v:shape style="position:absolute;left:6650;top:2849;width:10;height:20" coordorigin="6650,2849" coordsize="10,20" path="m6650,2869l6659,2869,6659,2849,6650,2849,6650,2869xe" filled="true" fillcolor="#000000" stroked="false">
                <v:path arrowok="t"/>
                <v:fill type="solid"/>
              </v:shape>
            </v:group>
            <v:group style="position:absolute;left:6650;top:2875;width:10;height:2" coordorigin="6650,2875" coordsize="10,2">
              <v:shape style="position:absolute;left:6650;top:2875;width:10;height:2" coordorigin="6650,2875" coordsize="10,0" path="m6650,2875l6659,2875e" filled="false" stroked="true" strokeweight=".600010pt" strokecolor="#000000">
                <v:path arrowok="t"/>
              </v:shape>
            </v:group>
            <v:group style="position:absolute;left:1325;top:2885;width:10;height:2" coordorigin="1325,2885" coordsize="10,2">
              <v:shape style="position:absolute;left:1325;top:2885;width:10;height:2" coordorigin="1325,2885" coordsize="10,0" path="m1325,2885l1334,2885e" filled="false" stroked="true" strokeweight=".48001pt" strokecolor="#000000">
                <v:path arrowok="t"/>
              </v:shape>
              <v:shape style="position:absolute;left:29;top:2881;width:2362;height:10" type="#_x0000_t75" stroked="false">
                <v:imagedata r:id="rId167" o:title=""/>
              </v:shape>
              <v:shape style="position:absolute;left:2386;top:2881;width:931;height:10" type="#_x0000_t75" stroked="false">
                <v:imagedata r:id="rId156" o:title=""/>
              </v:shape>
              <v:shape style="position:absolute;left:3313;top:2881;width:1349;height:10" type="#_x0000_t75" stroked="false">
                <v:imagedata r:id="rId157" o:title=""/>
              </v:shape>
              <v:shape style="position:absolute;left:4657;top:2881;width:1993;height:10" type="#_x0000_t75" stroked="false">
                <v:imagedata r:id="rId158" o:title=""/>
              </v:shape>
              <v:shape style="position:absolute;left:6645;top:2881;width:1363;height:10" type="#_x0000_t75" stroked="false">
                <v:imagedata r:id="rId159" o:title=""/>
              </v:shape>
            </v:group>
            <v:group style="position:absolute;left:1325;top:2890;width:10;height:20" coordorigin="1325,2890" coordsize="10,20">
              <v:shape style="position:absolute;left:1325;top:2890;width:10;height:20" coordorigin="1325,2890" coordsize="10,20" path="m1325,2909l1334,2909,1334,2890,1325,2890,1325,2909xe" filled="true" fillcolor="#000000" stroked="false">
                <v:path arrowok="t"/>
                <v:fill type="solid"/>
              </v:shape>
            </v:group>
            <v:group style="position:absolute;left:1325;top:2909;width:10;height:20" coordorigin="1325,2909" coordsize="10,20">
              <v:shape style="position:absolute;left:1325;top:2909;width:10;height:20" coordorigin="1325,2909" coordsize="10,20" path="m1325,2929l1334,2929,1334,2909,1325,2909,1325,2929xe" filled="true" fillcolor="#000000" stroked="false">
                <v:path arrowok="t"/>
                <v:fill type="solid"/>
              </v:shape>
            </v:group>
            <v:group style="position:absolute;left:1325;top:2929;width:10;height:20" coordorigin="1325,2929" coordsize="10,20">
              <v:shape style="position:absolute;left:1325;top:2929;width:10;height:20" coordorigin="1325,2929" coordsize="10,20" path="m1325,2948l1334,2948,1334,2929,1325,2929,1325,2948xe" filled="true" fillcolor="#000000" stroked="false">
                <v:path arrowok="t"/>
                <v:fill type="solid"/>
              </v:shape>
            </v:group>
            <v:group style="position:absolute;left:1325;top:2948;width:10;height:20" coordorigin="1325,2948" coordsize="10,20">
              <v:shape style="position:absolute;left:1325;top:2948;width:10;height:20" coordorigin="1325,2948" coordsize="10,20" path="m1325,2967l1334,2967,1334,2948,1325,2948,1325,2967xe" filled="true" fillcolor="#000000" stroked="false">
                <v:path arrowok="t"/>
                <v:fill type="solid"/>
              </v:shape>
            </v:group>
            <v:group style="position:absolute;left:1325;top:2967;width:10;height:20" coordorigin="1325,2967" coordsize="10,20">
              <v:shape style="position:absolute;left:1325;top:2967;width:10;height:20" coordorigin="1325,2967" coordsize="10,20" path="m1325,2986l1334,2986,1334,2967,1325,2967,1325,2986xe" filled="true" fillcolor="#000000" stroked="false">
                <v:path arrowok="t"/>
                <v:fill type="solid"/>
              </v:shape>
            </v:group>
            <v:group style="position:absolute;left:1325;top:2986;width:10;height:20" coordorigin="1325,2986" coordsize="10,20">
              <v:shape style="position:absolute;left:1325;top:2986;width:10;height:20" coordorigin="1325,2986" coordsize="10,20" path="m1325,3005l1334,3005,1334,2986,1325,2986,1325,3005xe" filled="true" fillcolor="#000000" stroked="false">
                <v:path arrowok="t"/>
                <v:fill type="solid"/>
              </v:shape>
            </v:group>
            <v:group style="position:absolute;left:1325;top:3005;width:10;height:20" coordorigin="1325,3005" coordsize="10,20">
              <v:shape style="position:absolute;left:1325;top:3005;width:10;height:20" coordorigin="1325,3005" coordsize="10,20" path="m1325,3025l1334,3025,1334,3005,1325,3005,1325,3025xe" filled="true" fillcolor="#000000" stroked="false">
                <v:path arrowok="t"/>
                <v:fill type="solid"/>
              </v:shape>
            </v:group>
            <v:group style="position:absolute;left:1325;top:3025;width:10;height:20" coordorigin="1325,3025" coordsize="10,20">
              <v:shape style="position:absolute;left:1325;top:3025;width:10;height:20" coordorigin="1325,3025" coordsize="10,20" path="m1325,3044l1334,3044,1334,3025,1325,3025,1325,3044xe" filled="true" fillcolor="#000000" stroked="false">
                <v:path arrowok="t"/>
                <v:fill type="solid"/>
              </v:shape>
            </v:group>
            <v:group style="position:absolute;left:1325;top:3044;width:10;height:20" coordorigin="1325,3044" coordsize="10,20">
              <v:shape style="position:absolute;left:1325;top:3044;width:10;height:20" coordorigin="1325,3044" coordsize="10,20" path="m1325,3063l1334,3063,1334,3044,1325,3044,1325,3063xe" filled="true" fillcolor="#000000" stroked="false">
                <v:path arrowok="t"/>
                <v:fill type="solid"/>
              </v:shape>
            </v:group>
            <v:group style="position:absolute;left:1325;top:3063;width:10;height:20" coordorigin="1325,3063" coordsize="10,20">
              <v:shape style="position:absolute;left:1325;top:3063;width:10;height:20" coordorigin="1325,3063" coordsize="10,20" path="m1325,3082l1334,3082,1334,3063,1325,3063,1325,3082xe" filled="true" fillcolor="#000000" stroked="false">
                <v:path arrowok="t"/>
                <v:fill type="solid"/>
              </v:shape>
            </v:group>
            <v:group style="position:absolute;left:1325;top:3082;width:10;height:20" coordorigin="1325,3082" coordsize="10,20">
              <v:shape style="position:absolute;left:1325;top:3082;width:10;height:20" coordorigin="1325,3082" coordsize="10,20" path="m1325,3101l1334,3101,1334,3082,1325,3082,1325,3101xe" filled="true" fillcolor="#000000" stroked="false">
                <v:path arrowok="t"/>
                <v:fill type="solid"/>
              </v:shape>
            </v:group>
            <v:group style="position:absolute;left:1325;top:3101;width:10;height:20" coordorigin="1325,3101" coordsize="10,20">
              <v:shape style="position:absolute;left:1325;top:3101;width:10;height:20" coordorigin="1325,3101" coordsize="10,20" path="m1325,3121l1334,3121,1334,3101,1325,3101,1325,3121xe" filled="true" fillcolor="#000000" stroked="false">
                <v:path arrowok="t"/>
                <v:fill type="solid"/>
              </v:shape>
            </v:group>
            <v:group style="position:absolute;left:1325;top:3121;width:10;height:20" coordorigin="1325,3121" coordsize="10,20">
              <v:shape style="position:absolute;left:1325;top:3121;width:10;height:20" coordorigin="1325,3121" coordsize="10,20" path="m1325,3140l1334,3140,1334,3121,1325,3121,1325,3140xe" filled="true" fillcolor="#000000" stroked="false">
                <v:path arrowok="t"/>
                <v:fill type="solid"/>
              </v:shape>
            </v:group>
            <v:group style="position:absolute;left:1325;top:3140;width:10;height:20" coordorigin="1325,3140" coordsize="10,20">
              <v:shape style="position:absolute;left:1325;top:3140;width:10;height:20" coordorigin="1325,3140" coordsize="10,20" path="m1325,3159l1334,3159,1334,3140,1325,3140,1325,3159xe" filled="true" fillcolor="#000000" stroked="false">
                <v:path arrowok="t"/>
                <v:fill type="solid"/>
              </v:shape>
            </v:group>
            <v:group style="position:absolute;left:1325;top:3159;width:10;height:20" coordorigin="1325,3159" coordsize="10,20">
              <v:shape style="position:absolute;left:1325;top:3159;width:10;height:20" coordorigin="1325,3159" coordsize="10,20" path="m1325,3178l1334,3178,1334,3159,1325,3159,1325,3178xe" filled="true" fillcolor="#000000" stroked="false">
                <v:path arrowok="t"/>
                <v:fill type="solid"/>
              </v:shape>
            </v:group>
            <v:group style="position:absolute;left:1325;top:3178;width:10;height:20" coordorigin="1325,3178" coordsize="10,20">
              <v:shape style="position:absolute;left:1325;top:3178;width:10;height:20" coordorigin="1325,3178" coordsize="10,20" path="m1325,3197l1334,3197,1334,3178,1325,3178,1325,3197xe" filled="true" fillcolor="#000000" stroked="false">
                <v:path arrowok="t"/>
                <v:fill type="solid"/>
              </v:shape>
            </v:group>
            <v:group style="position:absolute;left:1325;top:3197;width:10;height:20" coordorigin="1325,3197" coordsize="10,20">
              <v:shape style="position:absolute;left:1325;top:3197;width:10;height:20" coordorigin="1325,3197" coordsize="10,20" path="m1325,3217l1334,3217,1334,3197,1325,3197,1325,3217xe" filled="true" fillcolor="#000000" stroked="false">
                <v:path arrowok="t"/>
                <v:fill type="solid"/>
              </v:shape>
            </v:group>
            <v:group style="position:absolute;left:1325;top:3217;width:10;height:20" coordorigin="1325,3217" coordsize="10,20">
              <v:shape style="position:absolute;left:1325;top:3217;width:10;height:20" coordorigin="1325,3217" coordsize="10,20" path="m1325,3236l1334,3236,1334,3217,1325,3217,1325,3236xe" filled="true" fillcolor="#000000" stroked="false">
                <v:path arrowok="t"/>
                <v:fill type="solid"/>
              </v:shape>
            </v:group>
            <v:group style="position:absolute;left:1325;top:3236;width:10;height:20" coordorigin="1325,3236" coordsize="10,20">
              <v:shape style="position:absolute;left:1325;top:3236;width:10;height:20" coordorigin="1325,3236" coordsize="10,20" path="m1325,3255l1334,3255,1334,3236,1325,3236,1325,3255xe" filled="true" fillcolor="#000000" stroked="false">
                <v:path arrowok="t"/>
                <v:fill type="solid"/>
              </v:shape>
            </v:group>
            <v:group style="position:absolute;left:1325;top:3255;width:10;height:20" coordorigin="1325,3255" coordsize="10,20">
              <v:shape style="position:absolute;left:1325;top:3255;width:10;height:20" coordorigin="1325,3255" coordsize="10,20" path="m1325,3274l1334,3274,1334,3255,1325,3255,1325,3274xe" filled="true" fillcolor="#000000" stroked="false">
                <v:path arrowok="t"/>
                <v:fill type="solid"/>
              </v:shape>
            </v:group>
            <v:group style="position:absolute;left:1325;top:3274;width:10;height:20" coordorigin="1325,3274" coordsize="10,20">
              <v:shape style="position:absolute;left:1325;top:3274;width:10;height:20" coordorigin="1325,3274" coordsize="10,20" path="m1325,3293l1334,3293,1334,3274,1325,3274,1325,3293xe" filled="true" fillcolor="#000000" stroked="false">
                <v:path arrowok="t"/>
                <v:fill type="solid"/>
              </v:shape>
            </v:group>
            <v:group style="position:absolute;left:1325;top:3293;width:10;height:20" coordorigin="1325,3293" coordsize="10,20">
              <v:shape style="position:absolute;left:1325;top:3293;width:10;height:20" coordorigin="1325,3293" coordsize="10,20" path="m1325,3313l1334,3313,1334,3293,1325,3293,1325,3313xe" filled="true" fillcolor="#000000" stroked="false">
                <v:path arrowok="t"/>
                <v:fill type="solid"/>
              </v:shape>
            </v:group>
            <v:group style="position:absolute;left:1325;top:3313;width:10;height:20" coordorigin="1325,3313" coordsize="10,20">
              <v:shape style="position:absolute;left:1325;top:3313;width:10;height:20" coordorigin="1325,3313" coordsize="10,20" path="m1325,3332l1334,3332,1334,3313,1325,3313,1325,3332xe" filled="true" fillcolor="#000000" stroked="false">
                <v:path arrowok="t"/>
                <v:fill type="solid"/>
              </v:shape>
            </v:group>
            <v:group style="position:absolute;left:1325;top:3332;width:10;height:20" coordorigin="1325,3332" coordsize="10,20">
              <v:shape style="position:absolute;left:1325;top:3332;width:10;height:20" coordorigin="1325,3332" coordsize="10,20" path="m1325,3351l1334,3351,1334,3332,1325,3332,1325,3351xe" filled="true" fillcolor="#000000" stroked="false">
                <v:path arrowok="t"/>
                <v:fill type="solid"/>
              </v:shape>
            </v:group>
            <v:group style="position:absolute;left:1325;top:3351;width:10;height:20" coordorigin="1325,3351" coordsize="10,20">
              <v:shape style="position:absolute;left:1325;top:3351;width:10;height:20" coordorigin="1325,3351" coordsize="10,20" path="m1325,3370l1334,3370,1334,3351,1325,3351,1325,3370xe" filled="true" fillcolor="#000000" stroked="false">
                <v:path arrowok="t"/>
                <v:fill type="solid"/>
              </v:shape>
            </v:group>
            <v:group style="position:absolute;left:1325;top:3370;width:10;height:20" coordorigin="1325,3370" coordsize="10,20">
              <v:shape style="position:absolute;left:1325;top:3370;width:10;height:20" coordorigin="1325,3370" coordsize="10,20" path="m1325,3389l1334,3389,1334,3370,1325,3370,1325,3389xe" filled="true" fillcolor="#000000" stroked="false">
                <v:path arrowok="t"/>
                <v:fill type="solid"/>
              </v:shape>
            </v:group>
            <v:group style="position:absolute;left:1325;top:3389;width:10;height:20" coordorigin="1325,3389" coordsize="10,20">
              <v:shape style="position:absolute;left:1325;top:3389;width:10;height:20" coordorigin="1325,3389" coordsize="10,20" path="m1325,3409l1334,3409,1334,3389,1325,3389,1325,3409xe" filled="true" fillcolor="#000000" stroked="false">
                <v:path arrowok="t"/>
                <v:fill type="solid"/>
              </v:shape>
            </v:group>
            <v:group style="position:absolute;left:1325;top:3409;width:10;height:20" coordorigin="1325,3409" coordsize="10,20">
              <v:shape style="position:absolute;left:1325;top:3409;width:10;height:20" coordorigin="1325,3409" coordsize="10,20" path="m1325,3428l1334,3428,1334,3409,1325,3409,1325,3428xe" filled="true" fillcolor="#000000" stroked="false">
                <v:path arrowok="t"/>
                <v:fill type="solid"/>
              </v:shape>
            </v:group>
            <v:group style="position:absolute;left:1325;top:3428;width:10;height:20" coordorigin="1325,3428" coordsize="10,20">
              <v:shape style="position:absolute;left:1325;top:3428;width:10;height:20" coordorigin="1325,3428" coordsize="10,20" path="m1325,3447l1334,3447,1334,3428,1325,3428,1325,3447xe" filled="true" fillcolor="#000000" stroked="false">
                <v:path arrowok="t"/>
                <v:fill type="solid"/>
              </v:shape>
            </v:group>
            <v:group style="position:absolute;left:1325;top:3447;width:10;height:20" coordorigin="1325,3447" coordsize="10,20">
              <v:shape style="position:absolute;left:1325;top:3447;width:10;height:20" coordorigin="1325,3447" coordsize="10,20" path="m1325,3466l1334,3466,1334,3447,1325,3447,1325,3466xe" filled="true" fillcolor="#000000" stroked="false">
                <v:path arrowok="t"/>
                <v:fill type="solid"/>
              </v:shape>
            </v:group>
            <v:group style="position:absolute;left:1325;top:3466;width:10;height:20" coordorigin="1325,3466" coordsize="10,20">
              <v:shape style="position:absolute;left:1325;top:3466;width:10;height:20" coordorigin="1325,3466" coordsize="10,20" path="m1325,3485l1334,3485,1334,3466,1325,3466,1325,3485xe" filled="true" fillcolor="#000000" stroked="false">
                <v:path arrowok="t"/>
                <v:fill type="solid"/>
              </v:shape>
            </v:group>
            <v:group style="position:absolute;left:1325;top:3485;width:10;height:20" coordorigin="1325,3485" coordsize="10,20">
              <v:shape style="position:absolute;left:1325;top:3485;width:10;height:20" coordorigin="1325,3485" coordsize="10,20" path="m1325,3505l1334,3505,1334,3485,1325,3485,1325,3505xe" filled="true" fillcolor="#000000" stroked="false">
                <v:path arrowok="t"/>
                <v:fill type="solid"/>
              </v:shape>
            </v:group>
            <v:group style="position:absolute;left:1325;top:3505;width:10;height:20" coordorigin="1325,3505" coordsize="10,20">
              <v:shape style="position:absolute;left:1325;top:3505;width:10;height:20" coordorigin="1325,3505" coordsize="10,20" path="m1325,3524l1334,3524,1334,3505,1325,3505,1325,3524xe" filled="true" fillcolor="#000000" stroked="false">
                <v:path arrowok="t"/>
                <v:fill type="solid"/>
              </v:shape>
            </v:group>
            <v:group style="position:absolute;left:1325;top:3524;width:10;height:20" coordorigin="1325,3524" coordsize="10,20">
              <v:shape style="position:absolute;left:1325;top:3524;width:10;height:20" coordorigin="1325,3524" coordsize="10,20" path="m1325,3543l1334,3543,1334,3524,1325,3524,1325,3543xe" filled="true" fillcolor="#000000" stroked="false">
                <v:path arrowok="t"/>
                <v:fill type="solid"/>
              </v:shape>
            </v:group>
            <v:group style="position:absolute;left:1325;top:3543;width:10;height:20" coordorigin="1325,3543" coordsize="10,20">
              <v:shape style="position:absolute;left:1325;top:3543;width:10;height:20" coordorigin="1325,3543" coordsize="10,20" path="m1325,3562l1334,3562,1334,3543,1325,3543,1325,3562xe" filled="true" fillcolor="#000000" stroked="false">
                <v:path arrowok="t"/>
                <v:fill type="solid"/>
              </v:shape>
            </v:group>
            <v:group style="position:absolute;left:1325;top:3562;width:10;height:20" coordorigin="1325,3562" coordsize="10,20">
              <v:shape style="position:absolute;left:1325;top:3562;width:10;height:20" coordorigin="1325,3562" coordsize="10,20" path="m1325,3581l1334,3581,1334,3562,1325,3562,1325,3581xe" filled="true" fillcolor="#000000" stroked="false">
                <v:path arrowok="t"/>
                <v:fill type="solid"/>
              </v:shape>
            </v:group>
            <v:group style="position:absolute;left:1325;top:3581;width:10;height:20" coordorigin="1325,3581" coordsize="10,20">
              <v:shape style="position:absolute;left:1325;top:3581;width:10;height:20" coordorigin="1325,3581" coordsize="10,20" path="m1325,3601l1334,3601,1334,3581,1325,3581,1325,3601xe" filled="true" fillcolor="#000000" stroked="false">
                <v:path arrowok="t"/>
                <v:fill type="solid"/>
              </v:shape>
            </v:group>
            <v:group style="position:absolute;left:1325;top:3601;width:10;height:20" coordorigin="1325,3601" coordsize="10,20">
              <v:shape style="position:absolute;left:1325;top:3601;width:10;height:20" coordorigin="1325,3601" coordsize="10,20" path="m1325,3620l1334,3620,1334,3601,1325,3601,1325,3620xe" filled="true" fillcolor="#000000" stroked="false">
                <v:path arrowok="t"/>
                <v:fill type="solid"/>
              </v:shape>
            </v:group>
            <v:group style="position:absolute;left:1325;top:3620;width:10;height:20" coordorigin="1325,3620" coordsize="10,20">
              <v:shape style="position:absolute;left:1325;top:3620;width:10;height:20" coordorigin="1325,3620" coordsize="10,20" path="m1325,3639l1334,3639,1334,3620,1325,3620,1325,3639xe" filled="true" fillcolor="#000000" stroked="false">
                <v:path arrowok="t"/>
                <v:fill type="solid"/>
              </v:shape>
            </v:group>
            <v:group style="position:absolute;left:1325;top:3639;width:10;height:20" coordorigin="1325,3639" coordsize="10,20">
              <v:shape style="position:absolute;left:1325;top:3639;width:10;height:20" coordorigin="1325,3639" coordsize="10,20" path="m1325,3658l1334,3658,1334,3639,1325,3639,1325,3658xe" filled="true" fillcolor="#000000" stroked="false">
                <v:path arrowok="t"/>
                <v:fill type="solid"/>
              </v:shape>
            </v:group>
            <v:group style="position:absolute;left:1325;top:3658;width:10;height:20" coordorigin="1325,3658" coordsize="10,20">
              <v:shape style="position:absolute;left:1325;top:3658;width:10;height:20" coordorigin="1325,3658" coordsize="10,20" path="m1325,3677l1334,3677,1334,3658,1325,3658,1325,3677xe" filled="true" fillcolor="#000000" stroked="false">
                <v:path arrowok="t"/>
                <v:fill type="solid"/>
              </v:shape>
            </v:group>
            <v:group style="position:absolute;left:1325;top:3685;width:10;height:2" coordorigin="1325,3685" coordsize="10,2">
              <v:shape style="position:absolute;left:1325;top:3685;width:10;height:2" coordorigin="1325,3685" coordsize="10,0" path="m1325,3685l1334,3685e" filled="false" stroked="true" strokeweight=".72pt" strokecolor="#000000">
                <v:path arrowok="t"/>
              </v:shape>
            </v:group>
            <v:group style="position:absolute;left:2391;top:2890;width:10;height:20" coordorigin="2391,2890" coordsize="10,20">
              <v:shape style="position:absolute;left:2391;top:2890;width:10;height:20" coordorigin="2391,2890" coordsize="10,20" path="m2391,2909l2401,2909,2401,2890,2391,2890,2391,2909xe" filled="true" fillcolor="#000000" stroked="false">
                <v:path arrowok="t"/>
                <v:fill type="solid"/>
              </v:shape>
            </v:group>
            <v:group style="position:absolute;left:2391;top:2909;width:10;height:20" coordorigin="2391,2909" coordsize="10,20">
              <v:shape style="position:absolute;left:2391;top:2909;width:10;height:20" coordorigin="2391,2909" coordsize="10,20" path="m2391,2929l2401,2929,2401,2909,2391,2909,2391,2929xe" filled="true" fillcolor="#000000" stroked="false">
                <v:path arrowok="t"/>
                <v:fill type="solid"/>
              </v:shape>
            </v:group>
            <v:group style="position:absolute;left:2391;top:2929;width:10;height:20" coordorigin="2391,2929" coordsize="10,20">
              <v:shape style="position:absolute;left:2391;top:2929;width:10;height:20" coordorigin="2391,2929" coordsize="10,20" path="m2391,2948l2401,2948,2401,2929,2391,2929,2391,2948xe" filled="true" fillcolor="#000000" stroked="false">
                <v:path arrowok="t"/>
                <v:fill type="solid"/>
              </v:shape>
            </v:group>
            <v:group style="position:absolute;left:2391;top:2948;width:10;height:20" coordorigin="2391,2948" coordsize="10,20">
              <v:shape style="position:absolute;left:2391;top:2948;width:10;height:20" coordorigin="2391,2948" coordsize="10,20" path="m2391,2967l2401,2967,2401,2948,2391,2948,2391,2967xe" filled="true" fillcolor="#000000" stroked="false">
                <v:path arrowok="t"/>
                <v:fill type="solid"/>
              </v:shape>
            </v:group>
            <v:group style="position:absolute;left:2391;top:2967;width:10;height:20" coordorigin="2391,2967" coordsize="10,20">
              <v:shape style="position:absolute;left:2391;top:2967;width:10;height:20" coordorigin="2391,2967" coordsize="10,20" path="m2391,2986l2401,2986,2401,2967,2391,2967,2391,2986xe" filled="true" fillcolor="#000000" stroked="false">
                <v:path arrowok="t"/>
                <v:fill type="solid"/>
              </v:shape>
            </v:group>
            <v:group style="position:absolute;left:2391;top:2986;width:10;height:20" coordorigin="2391,2986" coordsize="10,20">
              <v:shape style="position:absolute;left:2391;top:2986;width:10;height:20" coordorigin="2391,2986" coordsize="10,20" path="m2391,3005l2401,3005,2401,2986,2391,2986,2391,3005xe" filled="true" fillcolor="#000000" stroked="false">
                <v:path arrowok="t"/>
                <v:fill type="solid"/>
              </v:shape>
            </v:group>
            <v:group style="position:absolute;left:2391;top:3005;width:10;height:20" coordorigin="2391,3005" coordsize="10,20">
              <v:shape style="position:absolute;left:2391;top:3005;width:10;height:20" coordorigin="2391,3005" coordsize="10,20" path="m2391,3025l2401,3025,2401,3005,2391,3005,2391,3025xe" filled="true" fillcolor="#000000" stroked="false">
                <v:path arrowok="t"/>
                <v:fill type="solid"/>
              </v:shape>
            </v:group>
            <v:group style="position:absolute;left:2391;top:3025;width:10;height:20" coordorigin="2391,3025" coordsize="10,20">
              <v:shape style="position:absolute;left:2391;top:3025;width:10;height:20" coordorigin="2391,3025" coordsize="10,20" path="m2391,3044l2401,3044,2401,3025,2391,3025,2391,3044xe" filled="true" fillcolor="#000000" stroked="false">
                <v:path arrowok="t"/>
                <v:fill type="solid"/>
              </v:shape>
            </v:group>
            <v:group style="position:absolute;left:2391;top:3044;width:10;height:20" coordorigin="2391,3044" coordsize="10,20">
              <v:shape style="position:absolute;left:2391;top:3044;width:10;height:20" coordorigin="2391,3044" coordsize="10,20" path="m2391,3063l2401,3063,2401,3044,2391,3044,2391,3063xe" filled="true" fillcolor="#000000" stroked="false">
                <v:path arrowok="t"/>
                <v:fill type="solid"/>
              </v:shape>
            </v:group>
            <v:group style="position:absolute;left:2391;top:3063;width:10;height:20" coordorigin="2391,3063" coordsize="10,20">
              <v:shape style="position:absolute;left:2391;top:3063;width:10;height:20" coordorigin="2391,3063" coordsize="10,20" path="m2391,3082l2401,3082,2401,3063,2391,3063,2391,3082xe" filled="true" fillcolor="#000000" stroked="false">
                <v:path arrowok="t"/>
                <v:fill type="solid"/>
              </v:shape>
            </v:group>
            <v:group style="position:absolute;left:2391;top:3082;width:10;height:20" coordorigin="2391,3082" coordsize="10,20">
              <v:shape style="position:absolute;left:2391;top:3082;width:10;height:20" coordorigin="2391,3082" coordsize="10,20" path="m2391,3101l2401,3101,2401,3082,2391,3082,2391,3101xe" filled="true" fillcolor="#000000" stroked="false">
                <v:path arrowok="t"/>
                <v:fill type="solid"/>
              </v:shape>
            </v:group>
            <v:group style="position:absolute;left:2391;top:3101;width:10;height:20" coordorigin="2391,3101" coordsize="10,20">
              <v:shape style="position:absolute;left:2391;top:3101;width:10;height:20" coordorigin="2391,3101" coordsize="10,20" path="m2391,3121l2401,3121,2401,3101,2391,3101,2391,3121xe" filled="true" fillcolor="#000000" stroked="false">
                <v:path arrowok="t"/>
                <v:fill type="solid"/>
              </v:shape>
            </v:group>
            <v:group style="position:absolute;left:2391;top:3121;width:10;height:20" coordorigin="2391,3121" coordsize="10,20">
              <v:shape style="position:absolute;left:2391;top:3121;width:10;height:20" coordorigin="2391,3121" coordsize="10,20" path="m2391,3140l2401,3140,2401,3121,2391,3121,2391,3140xe" filled="true" fillcolor="#000000" stroked="false">
                <v:path arrowok="t"/>
                <v:fill type="solid"/>
              </v:shape>
            </v:group>
            <v:group style="position:absolute;left:2391;top:3140;width:10;height:20" coordorigin="2391,3140" coordsize="10,20">
              <v:shape style="position:absolute;left:2391;top:3140;width:10;height:20" coordorigin="2391,3140" coordsize="10,20" path="m2391,3159l2401,3159,2401,3140,2391,3140,2391,3159xe" filled="true" fillcolor="#000000" stroked="false">
                <v:path arrowok="t"/>
                <v:fill type="solid"/>
              </v:shape>
            </v:group>
            <v:group style="position:absolute;left:2391;top:3159;width:10;height:20" coordorigin="2391,3159" coordsize="10,20">
              <v:shape style="position:absolute;left:2391;top:3159;width:10;height:20" coordorigin="2391,3159" coordsize="10,20" path="m2391,3178l2401,3178,2401,3159,2391,3159,2391,3178xe" filled="true" fillcolor="#000000" stroked="false">
                <v:path arrowok="t"/>
                <v:fill type="solid"/>
              </v:shape>
            </v:group>
            <v:group style="position:absolute;left:2391;top:3178;width:10;height:20" coordorigin="2391,3178" coordsize="10,20">
              <v:shape style="position:absolute;left:2391;top:3178;width:10;height:20" coordorigin="2391,3178" coordsize="10,20" path="m2391,3197l2401,3197,2401,3178,2391,3178,2391,3197xe" filled="true" fillcolor="#000000" stroked="false">
                <v:path arrowok="t"/>
                <v:fill type="solid"/>
              </v:shape>
            </v:group>
            <v:group style="position:absolute;left:2391;top:3197;width:10;height:20" coordorigin="2391,3197" coordsize="10,20">
              <v:shape style="position:absolute;left:2391;top:3197;width:10;height:20" coordorigin="2391,3197" coordsize="10,20" path="m2391,3217l2401,3217,2401,3197,2391,3197,2391,3217xe" filled="true" fillcolor="#000000" stroked="false">
                <v:path arrowok="t"/>
                <v:fill type="solid"/>
              </v:shape>
            </v:group>
            <v:group style="position:absolute;left:2391;top:3217;width:10;height:20" coordorigin="2391,3217" coordsize="10,20">
              <v:shape style="position:absolute;left:2391;top:3217;width:10;height:20" coordorigin="2391,3217" coordsize="10,20" path="m2391,3236l2401,3236,2401,3217,2391,3217,2391,3236xe" filled="true" fillcolor="#000000" stroked="false">
                <v:path arrowok="t"/>
                <v:fill type="solid"/>
              </v:shape>
            </v:group>
            <v:group style="position:absolute;left:2391;top:3236;width:10;height:20" coordorigin="2391,3236" coordsize="10,20">
              <v:shape style="position:absolute;left:2391;top:3236;width:10;height:20" coordorigin="2391,3236" coordsize="10,20" path="m2391,3255l2401,3255,2401,3236,2391,3236,2391,3255xe" filled="true" fillcolor="#000000" stroked="false">
                <v:path arrowok="t"/>
                <v:fill type="solid"/>
              </v:shape>
            </v:group>
            <v:group style="position:absolute;left:2391;top:3255;width:10;height:20" coordorigin="2391,3255" coordsize="10,20">
              <v:shape style="position:absolute;left:2391;top:3255;width:10;height:20" coordorigin="2391,3255" coordsize="10,20" path="m2391,3274l2401,3274,2401,3255,2391,3255,2391,3274xe" filled="true" fillcolor="#000000" stroked="false">
                <v:path arrowok="t"/>
                <v:fill type="solid"/>
              </v:shape>
            </v:group>
            <v:group style="position:absolute;left:2391;top:3274;width:10;height:20" coordorigin="2391,3274" coordsize="10,20">
              <v:shape style="position:absolute;left:2391;top:3274;width:10;height:20" coordorigin="2391,3274" coordsize="10,20" path="m2391,3293l2401,3293,2401,3274,2391,3274,2391,3293xe" filled="true" fillcolor="#000000" stroked="false">
                <v:path arrowok="t"/>
                <v:fill type="solid"/>
              </v:shape>
            </v:group>
            <v:group style="position:absolute;left:2391;top:3293;width:10;height:20" coordorigin="2391,3293" coordsize="10,20">
              <v:shape style="position:absolute;left:2391;top:3293;width:10;height:20" coordorigin="2391,3293" coordsize="10,20" path="m2391,3313l2401,3313,2401,3293,2391,3293,2391,3313xe" filled="true" fillcolor="#000000" stroked="false">
                <v:path arrowok="t"/>
                <v:fill type="solid"/>
              </v:shape>
            </v:group>
            <v:group style="position:absolute;left:2391;top:3313;width:10;height:20" coordorigin="2391,3313" coordsize="10,20">
              <v:shape style="position:absolute;left:2391;top:3313;width:10;height:20" coordorigin="2391,3313" coordsize="10,20" path="m2391,3332l2401,3332,2401,3313,2391,3313,2391,3332xe" filled="true" fillcolor="#000000" stroked="false">
                <v:path arrowok="t"/>
                <v:fill type="solid"/>
              </v:shape>
            </v:group>
            <v:group style="position:absolute;left:2391;top:3332;width:10;height:20" coordorigin="2391,3332" coordsize="10,20">
              <v:shape style="position:absolute;left:2391;top:3332;width:10;height:20" coordorigin="2391,3332" coordsize="10,20" path="m2391,3351l2401,3351,2401,3332,2391,3332,2391,3351xe" filled="true" fillcolor="#000000" stroked="false">
                <v:path arrowok="t"/>
                <v:fill type="solid"/>
              </v:shape>
            </v:group>
            <v:group style="position:absolute;left:2391;top:3351;width:10;height:20" coordorigin="2391,3351" coordsize="10,20">
              <v:shape style="position:absolute;left:2391;top:3351;width:10;height:20" coordorigin="2391,3351" coordsize="10,20" path="m2391,3370l2401,3370,2401,3351,2391,3351,2391,3370xe" filled="true" fillcolor="#000000" stroked="false">
                <v:path arrowok="t"/>
                <v:fill type="solid"/>
              </v:shape>
            </v:group>
            <v:group style="position:absolute;left:2391;top:3370;width:10;height:20" coordorigin="2391,3370" coordsize="10,20">
              <v:shape style="position:absolute;left:2391;top:3370;width:10;height:20" coordorigin="2391,3370" coordsize="10,20" path="m2391,3389l2401,3389,2401,3370,2391,3370,2391,3389xe" filled="true" fillcolor="#000000" stroked="false">
                <v:path arrowok="t"/>
                <v:fill type="solid"/>
              </v:shape>
            </v:group>
            <v:group style="position:absolute;left:2391;top:3389;width:10;height:20" coordorigin="2391,3389" coordsize="10,20">
              <v:shape style="position:absolute;left:2391;top:3389;width:10;height:20" coordorigin="2391,3389" coordsize="10,20" path="m2391,3409l2401,3409,2401,3389,2391,3389,2391,3409xe" filled="true" fillcolor="#000000" stroked="false">
                <v:path arrowok="t"/>
                <v:fill type="solid"/>
              </v:shape>
            </v:group>
            <v:group style="position:absolute;left:2391;top:3409;width:10;height:20" coordorigin="2391,3409" coordsize="10,20">
              <v:shape style="position:absolute;left:2391;top:3409;width:10;height:20" coordorigin="2391,3409" coordsize="10,20" path="m2391,3428l2401,3428,2401,3409,2391,3409,2391,3428xe" filled="true" fillcolor="#000000" stroked="false">
                <v:path arrowok="t"/>
                <v:fill type="solid"/>
              </v:shape>
            </v:group>
            <v:group style="position:absolute;left:2391;top:3428;width:10;height:20" coordorigin="2391,3428" coordsize="10,20">
              <v:shape style="position:absolute;left:2391;top:3428;width:10;height:20" coordorigin="2391,3428" coordsize="10,20" path="m2391,3447l2401,3447,2401,3428,2391,3428,2391,3447xe" filled="true" fillcolor="#000000" stroked="false">
                <v:path arrowok="t"/>
                <v:fill type="solid"/>
              </v:shape>
            </v:group>
            <v:group style="position:absolute;left:2391;top:3447;width:10;height:20" coordorigin="2391,3447" coordsize="10,20">
              <v:shape style="position:absolute;left:2391;top:3447;width:10;height:20" coordorigin="2391,3447" coordsize="10,20" path="m2391,3466l2401,3466,2401,3447,2391,3447,2391,3466xe" filled="true" fillcolor="#000000" stroked="false">
                <v:path arrowok="t"/>
                <v:fill type="solid"/>
              </v:shape>
            </v:group>
            <v:group style="position:absolute;left:2391;top:3466;width:10;height:20" coordorigin="2391,3466" coordsize="10,20">
              <v:shape style="position:absolute;left:2391;top:3466;width:10;height:20" coordorigin="2391,3466" coordsize="10,20" path="m2391,3485l2401,3485,2401,3466,2391,3466,2391,3485xe" filled="true" fillcolor="#000000" stroked="false">
                <v:path arrowok="t"/>
                <v:fill type="solid"/>
              </v:shape>
            </v:group>
            <v:group style="position:absolute;left:2391;top:3485;width:10;height:20" coordorigin="2391,3485" coordsize="10,20">
              <v:shape style="position:absolute;left:2391;top:3485;width:10;height:20" coordorigin="2391,3485" coordsize="10,20" path="m2391,3505l2401,3505,2401,3485,2391,3485,2391,3505xe" filled="true" fillcolor="#000000" stroked="false">
                <v:path arrowok="t"/>
                <v:fill type="solid"/>
              </v:shape>
            </v:group>
            <v:group style="position:absolute;left:2391;top:3505;width:10;height:20" coordorigin="2391,3505" coordsize="10,20">
              <v:shape style="position:absolute;left:2391;top:3505;width:10;height:20" coordorigin="2391,3505" coordsize="10,20" path="m2391,3524l2401,3524,2401,3505,2391,3505,2391,3524xe" filled="true" fillcolor="#000000" stroked="false">
                <v:path arrowok="t"/>
                <v:fill type="solid"/>
              </v:shape>
            </v:group>
            <v:group style="position:absolute;left:2391;top:3524;width:10;height:20" coordorigin="2391,3524" coordsize="10,20">
              <v:shape style="position:absolute;left:2391;top:3524;width:10;height:20" coordorigin="2391,3524" coordsize="10,20" path="m2391,3543l2401,3543,2401,3524,2391,3524,2391,3543xe" filled="true" fillcolor="#000000" stroked="false">
                <v:path arrowok="t"/>
                <v:fill type="solid"/>
              </v:shape>
            </v:group>
            <v:group style="position:absolute;left:2391;top:3543;width:10;height:20" coordorigin="2391,3543" coordsize="10,20">
              <v:shape style="position:absolute;left:2391;top:3543;width:10;height:20" coordorigin="2391,3543" coordsize="10,20" path="m2391,3562l2401,3562,2401,3543,2391,3543,2391,3562xe" filled="true" fillcolor="#000000" stroked="false">
                <v:path arrowok="t"/>
                <v:fill type="solid"/>
              </v:shape>
            </v:group>
            <v:group style="position:absolute;left:2391;top:3562;width:10;height:20" coordorigin="2391,3562" coordsize="10,20">
              <v:shape style="position:absolute;left:2391;top:3562;width:10;height:20" coordorigin="2391,3562" coordsize="10,20" path="m2391,3581l2401,3581,2401,3562,2391,3562,2391,3581xe" filled="true" fillcolor="#000000" stroked="false">
                <v:path arrowok="t"/>
                <v:fill type="solid"/>
              </v:shape>
            </v:group>
            <v:group style="position:absolute;left:2391;top:3581;width:10;height:20" coordorigin="2391,3581" coordsize="10,20">
              <v:shape style="position:absolute;left:2391;top:3581;width:10;height:20" coordorigin="2391,3581" coordsize="10,20" path="m2391,3601l2401,3601,2401,3581,2391,3581,2391,3601xe" filled="true" fillcolor="#000000" stroked="false">
                <v:path arrowok="t"/>
                <v:fill type="solid"/>
              </v:shape>
            </v:group>
            <v:group style="position:absolute;left:3317;top:2890;width:10;height:20" coordorigin="3317,2890" coordsize="10,20">
              <v:shape style="position:absolute;left:3317;top:2890;width:10;height:20" coordorigin="3317,2890" coordsize="10,20" path="m3317,2909l3327,2909,3327,2890,3317,2890,3317,2909xe" filled="true" fillcolor="#000000" stroked="false">
                <v:path arrowok="t"/>
                <v:fill type="solid"/>
              </v:shape>
            </v:group>
            <v:group style="position:absolute;left:3317;top:2909;width:10;height:20" coordorigin="3317,2909" coordsize="10,20">
              <v:shape style="position:absolute;left:3317;top:2909;width:10;height:20" coordorigin="3317,2909" coordsize="10,20" path="m3317,2929l3327,2929,3327,2909,3317,2909,3317,2929xe" filled="true" fillcolor="#000000" stroked="false">
                <v:path arrowok="t"/>
                <v:fill type="solid"/>
              </v:shape>
            </v:group>
            <v:group style="position:absolute;left:3317;top:2929;width:10;height:20" coordorigin="3317,2929" coordsize="10,20">
              <v:shape style="position:absolute;left:3317;top:2929;width:10;height:20" coordorigin="3317,2929" coordsize="10,20" path="m3317,2948l3327,2948,3327,2929,3317,2929,3317,2948xe" filled="true" fillcolor="#000000" stroked="false">
                <v:path arrowok="t"/>
                <v:fill type="solid"/>
              </v:shape>
            </v:group>
            <v:group style="position:absolute;left:3317;top:2948;width:10;height:20" coordorigin="3317,2948" coordsize="10,20">
              <v:shape style="position:absolute;left:3317;top:2948;width:10;height:20" coordorigin="3317,2948" coordsize="10,20" path="m3317,2967l3327,2967,3327,2948,3317,2948,3317,2967xe" filled="true" fillcolor="#000000" stroked="false">
                <v:path arrowok="t"/>
                <v:fill type="solid"/>
              </v:shape>
            </v:group>
            <v:group style="position:absolute;left:3317;top:2967;width:10;height:20" coordorigin="3317,2967" coordsize="10,20">
              <v:shape style="position:absolute;left:3317;top:2967;width:10;height:20" coordorigin="3317,2967" coordsize="10,20" path="m3317,2986l3327,2986,3327,2967,3317,2967,3317,2986xe" filled="true" fillcolor="#000000" stroked="false">
                <v:path arrowok="t"/>
                <v:fill type="solid"/>
              </v:shape>
            </v:group>
            <v:group style="position:absolute;left:3317;top:2986;width:10;height:20" coordorigin="3317,2986" coordsize="10,20">
              <v:shape style="position:absolute;left:3317;top:2986;width:10;height:20" coordorigin="3317,2986" coordsize="10,20" path="m3317,3005l3327,3005,3327,2986,3317,2986,3317,3005xe" filled="true" fillcolor="#000000" stroked="false">
                <v:path arrowok="t"/>
                <v:fill type="solid"/>
              </v:shape>
            </v:group>
            <v:group style="position:absolute;left:3317;top:3005;width:10;height:20" coordorigin="3317,3005" coordsize="10,20">
              <v:shape style="position:absolute;left:3317;top:3005;width:10;height:20" coordorigin="3317,3005" coordsize="10,20" path="m3317,3025l3327,3025,3327,3005,3317,3005,3317,3025xe" filled="true" fillcolor="#000000" stroked="false">
                <v:path arrowok="t"/>
                <v:fill type="solid"/>
              </v:shape>
            </v:group>
            <v:group style="position:absolute;left:3317;top:3025;width:10;height:20" coordorigin="3317,3025" coordsize="10,20">
              <v:shape style="position:absolute;left:3317;top:3025;width:10;height:20" coordorigin="3317,3025" coordsize="10,20" path="m3317,3044l3327,3044,3327,3025,3317,3025,3317,3044xe" filled="true" fillcolor="#000000" stroked="false">
                <v:path arrowok="t"/>
                <v:fill type="solid"/>
              </v:shape>
            </v:group>
            <v:group style="position:absolute;left:3317;top:3044;width:10;height:20" coordorigin="3317,3044" coordsize="10,20">
              <v:shape style="position:absolute;left:3317;top:3044;width:10;height:20" coordorigin="3317,3044" coordsize="10,20" path="m3317,3063l3327,3063,3327,3044,3317,3044,3317,3063xe" filled="true" fillcolor="#000000" stroked="false">
                <v:path arrowok="t"/>
                <v:fill type="solid"/>
              </v:shape>
            </v:group>
            <v:group style="position:absolute;left:3317;top:3063;width:10;height:20" coordorigin="3317,3063" coordsize="10,20">
              <v:shape style="position:absolute;left:3317;top:3063;width:10;height:20" coordorigin="3317,3063" coordsize="10,20" path="m3317,3082l3327,3082,3327,3063,3317,3063,3317,3082xe" filled="true" fillcolor="#000000" stroked="false">
                <v:path arrowok="t"/>
                <v:fill type="solid"/>
              </v:shape>
            </v:group>
            <v:group style="position:absolute;left:3317;top:3082;width:10;height:20" coordorigin="3317,3082" coordsize="10,20">
              <v:shape style="position:absolute;left:3317;top:3082;width:10;height:20" coordorigin="3317,3082" coordsize="10,20" path="m3317,3101l3327,3101,3327,3082,3317,3082,3317,3101xe" filled="true" fillcolor="#000000" stroked="false">
                <v:path arrowok="t"/>
                <v:fill type="solid"/>
              </v:shape>
            </v:group>
            <v:group style="position:absolute;left:3317;top:3101;width:10;height:20" coordorigin="3317,3101" coordsize="10,20">
              <v:shape style="position:absolute;left:3317;top:3101;width:10;height:20" coordorigin="3317,3101" coordsize="10,20" path="m3317,3121l3327,3121,3327,3101,3317,3101,3317,3121xe" filled="true" fillcolor="#000000" stroked="false">
                <v:path arrowok="t"/>
                <v:fill type="solid"/>
              </v:shape>
            </v:group>
            <v:group style="position:absolute;left:3317;top:3121;width:10;height:20" coordorigin="3317,3121" coordsize="10,20">
              <v:shape style="position:absolute;left:3317;top:3121;width:10;height:20" coordorigin="3317,3121" coordsize="10,20" path="m3317,3140l3327,3140,3327,3121,3317,3121,3317,3140xe" filled="true" fillcolor="#000000" stroked="false">
                <v:path arrowok="t"/>
                <v:fill type="solid"/>
              </v:shape>
            </v:group>
            <v:group style="position:absolute;left:3317;top:3140;width:10;height:20" coordorigin="3317,3140" coordsize="10,20">
              <v:shape style="position:absolute;left:3317;top:3140;width:10;height:20" coordorigin="3317,3140" coordsize="10,20" path="m3317,3159l3327,3159,3327,3140,3317,3140,3317,3159xe" filled="true" fillcolor="#000000" stroked="false">
                <v:path arrowok="t"/>
                <v:fill type="solid"/>
              </v:shape>
            </v:group>
            <v:group style="position:absolute;left:3317;top:3159;width:10;height:20" coordorigin="3317,3159" coordsize="10,20">
              <v:shape style="position:absolute;left:3317;top:3159;width:10;height:20" coordorigin="3317,3159" coordsize="10,20" path="m3317,3178l3327,3178,3327,3159,3317,3159,3317,3178xe" filled="true" fillcolor="#000000" stroked="false">
                <v:path arrowok="t"/>
                <v:fill type="solid"/>
              </v:shape>
            </v:group>
            <v:group style="position:absolute;left:3317;top:3178;width:10;height:20" coordorigin="3317,3178" coordsize="10,20">
              <v:shape style="position:absolute;left:3317;top:3178;width:10;height:20" coordorigin="3317,3178" coordsize="10,20" path="m3317,3197l3327,3197,3327,3178,3317,3178,3317,3197xe" filled="true" fillcolor="#000000" stroked="false">
                <v:path arrowok="t"/>
                <v:fill type="solid"/>
              </v:shape>
            </v:group>
            <v:group style="position:absolute;left:3317;top:3197;width:10;height:20" coordorigin="3317,3197" coordsize="10,20">
              <v:shape style="position:absolute;left:3317;top:3197;width:10;height:20" coordorigin="3317,3197" coordsize="10,20" path="m3317,3217l3327,3217,3327,3197,3317,3197,3317,3217xe" filled="true" fillcolor="#000000" stroked="false">
                <v:path arrowok="t"/>
                <v:fill type="solid"/>
              </v:shape>
            </v:group>
            <v:group style="position:absolute;left:3317;top:3217;width:10;height:20" coordorigin="3317,3217" coordsize="10,20">
              <v:shape style="position:absolute;left:3317;top:3217;width:10;height:20" coordorigin="3317,3217" coordsize="10,20" path="m3317,3236l3327,3236,3327,3217,3317,3217,3317,3236xe" filled="true" fillcolor="#000000" stroked="false">
                <v:path arrowok="t"/>
                <v:fill type="solid"/>
              </v:shape>
            </v:group>
            <v:group style="position:absolute;left:3317;top:3236;width:10;height:20" coordorigin="3317,3236" coordsize="10,20">
              <v:shape style="position:absolute;left:3317;top:3236;width:10;height:20" coordorigin="3317,3236" coordsize="10,20" path="m3317,3255l3327,3255,3327,3236,3317,3236,3317,3255xe" filled="true" fillcolor="#000000" stroked="false">
                <v:path arrowok="t"/>
                <v:fill type="solid"/>
              </v:shape>
            </v:group>
            <v:group style="position:absolute;left:3317;top:3255;width:10;height:20" coordorigin="3317,3255" coordsize="10,20">
              <v:shape style="position:absolute;left:3317;top:3255;width:10;height:20" coordorigin="3317,3255" coordsize="10,20" path="m3317,3274l3327,3274,3327,3255,3317,3255,3317,3274xe" filled="true" fillcolor="#000000" stroked="false">
                <v:path arrowok="t"/>
                <v:fill type="solid"/>
              </v:shape>
            </v:group>
            <v:group style="position:absolute;left:3317;top:3274;width:10;height:20" coordorigin="3317,3274" coordsize="10,20">
              <v:shape style="position:absolute;left:3317;top:3274;width:10;height:20" coordorigin="3317,3274" coordsize="10,20" path="m3317,3293l3327,3293,3327,3274,3317,3274,3317,3293xe" filled="true" fillcolor="#000000" stroked="false">
                <v:path arrowok="t"/>
                <v:fill type="solid"/>
              </v:shape>
            </v:group>
            <v:group style="position:absolute;left:3317;top:3293;width:10;height:20" coordorigin="3317,3293" coordsize="10,20">
              <v:shape style="position:absolute;left:3317;top:3293;width:10;height:20" coordorigin="3317,3293" coordsize="10,20" path="m3317,3313l3327,3313,3327,3293,3317,3293,3317,3313xe" filled="true" fillcolor="#000000" stroked="false">
                <v:path arrowok="t"/>
                <v:fill type="solid"/>
              </v:shape>
            </v:group>
            <v:group style="position:absolute;left:3317;top:3313;width:10;height:20" coordorigin="3317,3313" coordsize="10,20">
              <v:shape style="position:absolute;left:3317;top:3313;width:10;height:20" coordorigin="3317,3313" coordsize="10,20" path="m3317,3332l3327,3332,3327,3313,3317,3313,3317,3332xe" filled="true" fillcolor="#000000" stroked="false">
                <v:path arrowok="t"/>
                <v:fill type="solid"/>
              </v:shape>
            </v:group>
            <v:group style="position:absolute;left:3317;top:3332;width:10;height:20" coordorigin="3317,3332" coordsize="10,20">
              <v:shape style="position:absolute;left:3317;top:3332;width:10;height:20" coordorigin="3317,3332" coordsize="10,20" path="m3317,3351l3327,3351,3327,3332,3317,3332,3317,3351xe" filled="true" fillcolor="#000000" stroked="false">
                <v:path arrowok="t"/>
                <v:fill type="solid"/>
              </v:shape>
            </v:group>
            <v:group style="position:absolute;left:3317;top:3351;width:10;height:20" coordorigin="3317,3351" coordsize="10,20">
              <v:shape style="position:absolute;left:3317;top:3351;width:10;height:20" coordorigin="3317,3351" coordsize="10,20" path="m3317,3370l3327,3370,3327,3351,3317,3351,3317,3370xe" filled="true" fillcolor="#000000" stroked="false">
                <v:path arrowok="t"/>
                <v:fill type="solid"/>
              </v:shape>
            </v:group>
            <v:group style="position:absolute;left:3317;top:3370;width:10;height:20" coordorigin="3317,3370" coordsize="10,20">
              <v:shape style="position:absolute;left:3317;top:3370;width:10;height:20" coordorigin="3317,3370" coordsize="10,20" path="m3317,3389l3327,3389,3327,3370,3317,3370,3317,3389xe" filled="true" fillcolor="#000000" stroked="false">
                <v:path arrowok="t"/>
                <v:fill type="solid"/>
              </v:shape>
            </v:group>
            <v:group style="position:absolute;left:3317;top:3389;width:10;height:20" coordorigin="3317,3389" coordsize="10,20">
              <v:shape style="position:absolute;left:3317;top:3389;width:10;height:20" coordorigin="3317,3389" coordsize="10,20" path="m3317,3409l3327,3409,3327,3389,3317,3389,3317,3409xe" filled="true" fillcolor="#000000" stroked="false">
                <v:path arrowok="t"/>
                <v:fill type="solid"/>
              </v:shape>
            </v:group>
            <v:group style="position:absolute;left:3317;top:3409;width:10;height:20" coordorigin="3317,3409" coordsize="10,20">
              <v:shape style="position:absolute;left:3317;top:3409;width:10;height:20" coordorigin="3317,3409" coordsize="10,20" path="m3317,3428l3327,3428,3327,3409,3317,3409,3317,3428xe" filled="true" fillcolor="#000000" stroked="false">
                <v:path arrowok="t"/>
                <v:fill type="solid"/>
              </v:shape>
            </v:group>
            <v:group style="position:absolute;left:3317;top:3428;width:10;height:20" coordorigin="3317,3428" coordsize="10,20">
              <v:shape style="position:absolute;left:3317;top:3428;width:10;height:20" coordorigin="3317,3428" coordsize="10,20" path="m3317,3447l3327,3447,3327,3428,3317,3428,3317,3447xe" filled="true" fillcolor="#000000" stroked="false">
                <v:path arrowok="t"/>
                <v:fill type="solid"/>
              </v:shape>
            </v:group>
            <v:group style="position:absolute;left:3317;top:3447;width:10;height:20" coordorigin="3317,3447" coordsize="10,20">
              <v:shape style="position:absolute;left:3317;top:3447;width:10;height:20" coordorigin="3317,3447" coordsize="10,20" path="m3317,3466l3327,3466,3327,3447,3317,3447,3317,3466xe" filled="true" fillcolor="#000000" stroked="false">
                <v:path arrowok="t"/>
                <v:fill type="solid"/>
              </v:shape>
            </v:group>
            <v:group style="position:absolute;left:3317;top:3466;width:10;height:20" coordorigin="3317,3466" coordsize="10,20">
              <v:shape style="position:absolute;left:3317;top:3466;width:10;height:20" coordorigin="3317,3466" coordsize="10,20" path="m3317,3485l3327,3485,3327,3466,3317,3466,3317,3485xe" filled="true" fillcolor="#000000" stroked="false">
                <v:path arrowok="t"/>
                <v:fill type="solid"/>
              </v:shape>
            </v:group>
            <v:group style="position:absolute;left:3317;top:3485;width:10;height:20" coordorigin="3317,3485" coordsize="10,20">
              <v:shape style="position:absolute;left:3317;top:3485;width:10;height:20" coordorigin="3317,3485" coordsize="10,20" path="m3317,3505l3327,3505,3327,3485,3317,3485,3317,3505xe" filled="true" fillcolor="#000000" stroked="false">
                <v:path arrowok="t"/>
                <v:fill type="solid"/>
              </v:shape>
            </v:group>
            <v:group style="position:absolute;left:3317;top:3505;width:10;height:20" coordorigin="3317,3505" coordsize="10,20">
              <v:shape style="position:absolute;left:3317;top:3505;width:10;height:20" coordorigin="3317,3505" coordsize="10,20" path="m3317,3524l3327,3524,3327,3505,3317,3505,3317,3524xe" filled="true" fillcolor="#000000" stroked="false">
                <v:path arrowok="t"/>
                <v:fill type="solid"/>
              </v:shape>
            </v:group>
            <v:group style="position:absolute;left:3317;top:3524;width:10;height:20" coordorigin="3317,3524" coordsize="10,20">
              <v:shape style="position:absolute;left:3317;top:3524;width:10;height:20" coordorigin="3317,3524" coordsize="10,20" path="m3317,3543l3327,3543,3327,3524,3317,3524,3317,3543xe" filled="true" fillcolor="#000000" stroked="false">
                <v:path arrowok="t"/>
                <v:fill type="solid"/>
              </v:shape>
            </v:group>
            <v:group style="position:absolute;left:3317;top:3543;width:10;height:20" coordorigin="3317,3543" coordsize="10,20">
              <v:shape style="position:absolute;left:3317;top:3543;width:10;height:20" coordorigin="3317,3543" coordsize="10,20" path="m3317,3562l3327,3562,3327,3543,3317,3543,3317,3562xe" filled="true" fillcolor="#000000" stroked="false">
                <v:path arrowok="t"/>
                <v:fill type="solid"/>
              </v:shape>
            </v:group>
            <v:group style="position:absolute;left:3317;top:3562;width:10;height:20" coordorigin="3317,3562" coordsize="10,20">
              <v:shape style="position:absolute;left:3317;top:3562;width:10;height:20" coordorigin="3317,3562" coordsize="10,20" path="m3317,3581l3327,3581,3327,3562,3317,3562,3317,3581xe" filled="true" fillcolor="#000000" stroked="false">
                <v:path arrowok="t"/>
                <v:fill type="solid"/>
              </v:shape>
            </v:group>
            <v:group style="position:absolute;left:3317;top:3581;width:10;height:20" coordorigin="3317,3581" coordsize="10,20">
              <v:shape style="position:absolute;left:3317;top:3581;width:10;height:20" coordorigin="3317,3581" coordsize="10,20" path="m3317,3601l3327,3601,3327,3581,3317,3581,3317,3601xe" filled="true" fillcolor="#000000" stroked="false">
                <v:path arrowok="t"/>
                <v:fill type="solid"/>
              </v:shape>
            </v:group>
            <v:group style="position:absolute;left:3317;top:3601;width:10;height:20" coordorigin="3317,3601" coordsize="10,20">
              <v:shape style="position:absolute;left:3317;top:3601;width:10;height:20" coordorigin="3317,3601" coordsize="10,20" path="m3317,3620l3327,3620,3327,3601,3317,3601,3317,3620xe" filled="true" fillcolor="#000000" stroked="false">
                <v:path arrowok="t"/>
                <v:fill type="solid"/>
              </v:shape>
            </v:group>
            <v:group style="position:absolute;left:3317;top:3620;width:10;height:20" coordorigin="3317,3620" coordsize="10,20">
              <v:shape style="position:absolute;left:3317;top:3620;width:10;height:20" coordorigin="3317,3620" coordsize="10,20" path="m3317,3639l3327,3639,3327,3620,3317,3620,3317,3639xe" filled="true" fillcolor="#000000" stroked="false">
                <v:path arrowok="t"/>
                <v:fill type="solid"/>
              </v:shape>
            </v:group>
            <v:group style="position:absolute;left:3317;top:3639;width:10;height:20" coordorigin="3317,3639" coordsize="10,20">
              <v:shape style="position:absolute;left:3317;top:3639;width:10;height:20" coordorigin="3317,3639" coordsize="10,20" path="m3317,3658l3327,3658,3327,3639,3317,3639,3317,3658xe" filled="true" fillcolor="#000000" stroked="false">
                <v:path arrowok="t"/>
                <v:fill type="solid"/>
              </v:shape>
            </v:group>
            <v:group style="position:absolute;left:3317;top:3658;width:10;height:20" coordorigin="3317,3658" coordsize="10,20">
              <v:shape style="position:absolute;left:3317;top:3658;width:10;height:20" coordorigin="3317,3658" coordsize="10,20" path="m3317,3677l3327,3677,3327,3658,3317,3658,3317,3677xe" filled="true" fillcolor="#000000" stroked="false">
                <v:path arrowok="t"/>
                <v:fill type="solid"/>
              </v:shape>
            </v:group>
            <v:group style="position:absolute;left:3317;top:3685;width:10;height:2" coordorigin="3317,3685" coordsize="10,2">
              <v:shape style="position:absolute;left:3317;top:3685;width:10;height:2" coordorigin="3317,3685" coordsize="10,0" path="m3317,3685l3327,3685e" filled="false" stroked="true" strokeweight=".72pt" strokecolor="#000000">
                <v:path arrowok="t"/>
              </v:shape>
            </v:group>
            <v:group style="position:absolute;left:4662;top:2890;width:10;height:20" coordorigin="4662,2890" coordsize="10,20">
              <v:shape style="position:absolute;left:4662;top:2890;width:10;height:20" coordorigin="4662,2890" coordsize="10,20" path="m4662,2909l4671,2909,4671,2890,4662,2890,4662,2909xe" filled="true" fillcolor="#000000" stroked="false">
                <v:path arrowok="t"/>
                <v:fill type="solid"/>
              </v:shape>
            </v:group>
            <v:group style="position:absolute;left:4662;top:2909;width:10;height:20" coordorigin="4662,2909" coordsize="10,20">
              <v:shape style="position:absolute;left:4662;top:2909;width:10;height:20" coordorigin="4662,2909" coordsize="10,20" path="m4662,2929l4671,2929,4671,2909,4662,2909,4662,2929xe" filled="true" fillcolor="#000000" stroked="false">
                <v:path arrowok="t"/>
                <v:fill type="solid"/>
              </v:shape>
            </v:group>
            <v:group style="position:absolute;left:4662;top:2929;width:10;height:20" coordorigin="4662,2929" coordsize="10,20">
              <v:shape style="position:absolute;left:4662;top:2929;width:10;height:20" coordorigin="4662,2929" coordsize="10,20" path="m4662,2948l4671,2948,4671,2929,4662,2929,4662,2948xe" filled="true" fillcolor="#000000" stroked="false">
                <v:path arrowok="t"/>
                <v:fill type="solid"/>
              </v:shape>
            </v:group>
            <v:group style="position:absolute;left:4662;top:2948;width:10;height:20" coordorigin="4662,2948" coordsize="10,20">
              <v:shape style="position:absolute;left:4662;top:2948;width:10;height:20" coordorigin="4662,2948" coordsize="10,20" path="m4662,2967l4671,2967,4671,2948,4662,2948,4662,2967xe" filled="true" fillcolor="#000000" stroked="false">
                <v:path arrowok="t"/>
                <v:fill type="solid"/>
              </v:shape>
            </v:group>
            <v:group style="position:absolute;left:4662;top:2967;width:10;height:20" coordorigin="4662,2967" coordsize="10,20">
              <v:shape style="position:absolute;left:4662;top:2967;width:10;height:20" coordorigin="4662,2967" coordsize="10,20" path="m4662,2986l4671,2986,4671,2967,4662,2967,4662,2986xe" filled="true" fillcolor="#000000" stroked="false">
                <v:path arrowok="t"/>
                <v:fill type="solid"/>
              </v:shape>
            </v:group>
            <v:group style="position:absolute;left:4662;top:2986;width:10;height:20" coordorigin="4662,2986" coordsize="10,20">
              <v:shape style="position:absolute;left:4662;top:2986;width:10;height:20" coordorigin="4662,2986" coordsize="10,20" path="m4662,3005l4671,3005,4671,2986,4662,2986,4662,3005xe" filled="true" fillcolor="#000000" stroked="false">
                <v:path arrowok="t"/>
                <v:fill type="solid"/>
              </v:shape>
            </v:group>
            <v:group style="position:absolute;left:4662;top:3005;width:10;height:20" coordorigin="4662,3005" coordsize="10,20">
              <v:shape style="position:absolute;left:4662;top:3005;width:10;height:20" coordorigin="4662,3005" coordsize="10,20" path="m4662,3025l4671,3025,4671,3005,4662,3005,4662,3025xe" filled="true" fillcolor="#000000" stroked="false">
                <v:path arrowok="t"/>
                <v:fill type="solid"/>
              </v:shape>
            </v:group>
            <v:group style="position:absolute;left:4662;top:3025;width:10;height:20" coordorigin="4662,3025" coordsize="10,20">
              <v:shape style="position:absolute;left:4662;top:3025;width:10;height:20" coordorigin="4662,3025" coordsize="10,20" path="m4662,3044l4671,3044,4671,3025,4662,3025,4662,3044xe" filled="true" fillcolor="#000000" stroked="false">
                <v:path arrowok="t"/>
                <v:fill type="solid"/>
              </v:shape>
            </v:group>
            <v:group style="position:absolute;left:4662;top:3044;width:10;height:20" coordorigin="4662,3044" coordsize="10,20">
              <v:shape style="position:absolute;left:4662;top:3044;width:10;height:20" coordorigin="4662,3044" coordsize="10,20" path="m4662,3063l4671,3063,4671,3044,4662,3044,4662,3063xe" filled="true" fillcolor="#000000" stroked="false">
                <v:path arrowok="t"/>
                <v:fill type="solid"/>
              </v:shape>
            </v:group>
            <v:group style="position:absolute;left:4662;top:3063;width:10;height:20" coordorigin="4662,3063" coordsize="10,20">
              <v:shape style="position:absolute;left:4662;top:3063;width:10;height:20" coordorigin="4662,3063" coordsize="10,20" path="m4662,3082l4671,3082,4671,3063,4662,3063,4662,3082xe" filled="true" fillcolor="#000000" stroked="false">
                <v:path arrowok="t"/>
                <v:fill type="solid"/>
              </v:shape>
            </v:group>
            <v:group style="position:absolute;left:4662;top:3082;width:10;height:20" coordorigin="4662,3082" coordsize="10,20">
              <v:shape style="position:absolute;left:4662;top:3082;width:10;height:20" coordorigin="4662,3082" coordsize="10,20" path="m4662,3101l4671,3101,4671,3082,4662,3082,4662,3101xe" filled="true" fillcolor="#000000" stroked="false">
                <v:path arrowok="t"/>
                <v:fill type="solid"/>
              </v:shape>
            </v:group>
            <v:group style="position:absolute;left:4662;top:3101;width:10;height:20" coordorigin="4662,3101" coordsize="10,20">
              <v:shape style="position:absolute;left:4662;top:3101;width:10;height:20" coordorigin="4662,3101" coordsize="10,20" path="m4662,3121l4671,3121,4671,3101,4662,3101,4662,3121xe" filled="true" fillcolor="#000000" stroked="false">
                <v:path arrowok="t"/>
                <v:fill type="solid"/>
              </v:shape>
            </v:group>
            <v:group style="position:absolute;left:4662;top:3121;width:10;height:20" coordorigin="4662,3121" coordsize="10,20">
              <v:shape style="position:absolute;left:4662;top:3121;width:10;height:20" coordorigin="4662,3121" coordsize="10,20" path="m4662,3140l4671,3140,4671,3121,4662,3121,4662,3140xe" filled="true" fillcolor="#000000" stroked="false">
                <v:path arrowok="t"/>
                <v:fill type="solid"/>
              </v:shape>
            </v:group>
            <v:group style="position:absolute;left:4662;top:3140;width:10;height:20" coordorigin="4662,3140" coordsize="10,20">
              <v:shape style="position:absolute;left:4662;top:3140;width:10;height:20" coordorigin="4662,3140" coordsize="10,20" path="m4662,3159l4671,3159,4671,3140,4662,3140,4662,3159xe" filled="true" fillcolor="#000000" stroked="false">
                <v:path arrowok="t"/>
                <v:fill type="solid"/>
              </v:shape>
            </v:group>
            <v:group style="position:absolute;left:4662;top:3159;width:10;height:20" coordorigin="4662,3159" coordsize="10,20">
              <v:shape style="position:absolute;left:4662;top:3159;width:10;height:20" coordorigin="4662,3159" coordsize="10,20" path="m4662,3178l4671,3178,4671,3159,4662,3159,4662,3178xe" filled="true" fillcolor="#000000" stroked="false">
                <v:path arrowok="t"/>
                <v:fill type="solid"/>
              </v:shape>
            </v:group>
            <v:group style="position:absolute;left:4662;top:3178;width:10;height:20" coordorigin="4662,3178" coordsize="10,20">
              <v:shape style="position:absolute;left:4662;top:3178;width:10;height:20" coordorigin="4662,3178" coordsize="10,20" path="m4662,3197l4671,3197,4671,3178,4662,3178,4662,3197xe" filled="true" fillcolor="#000000" stroked="false">
                <v:path arrowok="t"/>
                <v:fill type="solid"/>
              </v:shape>
            </v:group>
            <v:group style="position:absolute;left:4662;top:3197;width:10;height:20" coordorigin="4662,3197" coordsize="10,20">
              <v:shape style="position:absolute;left:4662;top:3197;width:10;height:20" coordorigin="4662,3197" coordsize="10,20" path="m4662,3217l4671,3217,4671,3197,4662,3197,4662,3217xe" filled="true" fillcolor="#000000" stroked="false">
                <v:path arrowok="t"/>
                <v:fill type="solid"/>
              </v:shape>
            </v:group>
            <v:group style="position:absolute;left:4662;top:3217;width:10;height:20" coordorigin="4662,3217" coordsize="10,20">
              <v:shape style="position:absolute;left:4662;top:3217;width:10;height:20" coordorigin="4662,3217" coordsize="10,20" path="m4662,3236l4671,3236,4671,3217,4662,3217,4662,3236xe" filled="true" fillcolor="#000000" stroked="false">
                <v:path arrowok="t"/>
                <v:fill type="solid"/>
              </v:shape>
            </v:group>
            <v:group style="position:absolute;left:4662;top:3236;width:10;height:20" coordorigin="4662,3236" coordsize="10,20">
              <v:shape style="position:absolute;left:4662;top:3236;width:10;height:20" coordorigin="4662,3236" coordsize="10,20" path="m4662,3255l4671,3255,4671,3236,4662,3236,4662,3255xe" filled="true" fillcolor="#000000" stroked="false">
                <v:path arrowok="t"/>
                <v:fill type="solid"/>
              </v:shape>
            </v:group>
            <v:group style="position:absolute;left:4662;top:3255;width:10;height:20" coordorigin="4662,3255" coordsize="10,20">
              <v:shape style="position:absolute;left:4662;top:3255;width:10;height:20" coordorigin="4662,3255" coordsize="10,20" path="m4662,3274l4671,3274,4671,3255,4662,3255,4662,3274xe" filled="true" fillcolor="#000000" stroked="false">
                <v:path arrowok="t"/>
                <v:fill type="solid"/>
              </v:shape>
            </v:group>
            <v:group style="position:absolute;left:4662;top:3274;width:10;height:20" coordorigin="4662,3274" coordsize="10,20">
              <v:shape style="position:absolute;left:4662;top:3274;width:10;height:20" coordorigin="4662,3274" coordsize="10,20" path="m4662,3293l4671,3293,4671,3274,4662,3274,4662,3293xe" filled="true" fillcolor="#000000" stroked="false">
                <v:path arrowok="t"/>
                <v:fill type="solid"/>
              </v:shape>
            </v:group>
            <v:group style="position:absolute;left:4662;top:3293;width:10;height:20" coordorigin="4662,3293" coordsize="10,20">
              <v:shape style="position:absolute;left:4662;top:3293;width:10;height:20" coordorigin="4662,3293" coordsize="10,20" path="m4662,3313l4671,3313,4671,3293,4662,3293,4662,3313xe" filled="true" fillcolor="#000000" stroked="false">
                <v:path arrowok="t"/>
                <v:fill type="solid"/>
              </v:shape>
            </v:group>
            <v:group style="position:absolute;left:4662;top:3313;width:10;height:20" coordorigin="4662,3313" coordsize="10,20">
              <v:shape style="position:absolute;left:4662;top:3313;width:10;height:20" coordorigin="4662,3313" coordsize="10,20" path="m4662,3332l4671,3332,4671,3313,4662,3313,4662,3332xe" filled="true" fillcolor="#000000" stroked="false">
                <v:path arrowok="t"/>
                <v:fill type="solid"/>
              </v:shape>
            </v:group>
            <v:group style="position:absolute;left:4662;top:3332;width:10;height:20" coordorigin="4662,3332" coordsize="10,20">
              <v:shape style="position:absolute;left:4662;top:3332;width:10;height:20" coordorigin="4662,3332" coordsize="10,20" path="m4662,3351l4671,3351,4671,3332,4662,3332,4662,3351xe" filled="true" fillcolor="#000000" stroked="false">
                <v:path arrowok="t"/>
                <v:fill type="solid"/>
              </v:shape>
            </v:group>
            <v:group style="position:absolute;left:4662;top:3351;width:10;height:20" coordorigin="4662,3351" coordsize="10,20">
              <v:shape style="position:absolute;left:4662;top:3351;width:10;height:20" coordorigin="4662,3351" coordsize="10,20" path="m4662,3370l4671,3370,4671,3351,4662,3351,4662,3370xe" filled="true" fillcolor="#000000" stroked="false">
                <v:path arrowok="t"/>
                <v:fill type="solid"/>
              </v:shape>
            </v:group>
            <v:group style="position:absolute;left:4662;top:3370;width:10;height:20" coordorigin="4662,3370" coordsize="10,20">
              <v:shape style="position:absolute;left:4662;top:3370;width:10;height:20" coordorigin="4662,3370" coordsize="10,20" path="m4662,3389l4671,3389,4671,3370,4662,3370,4662,3389xe" filled="true" fillcolor="#000000" stroked="false">
                <v:path arrowok="t"/>
                <v:fill type="solid"/>
              </v:shape>
            </v:group>
            <v:group style="position:absolute;left:4662;top:3389;width:10;height:20" coordorigin="4662,3389" coordsize="10,20">
              <v:shape style="position:absolute;left:4662;top:3389;width:10;height:20" coordorigin="4662,3389" coordsize="10,20" path="m4662,3409l4671,3409,4671,3389,4662,3389,4662,3409xe" filled="true" fillcolor="#000000" stroked="false">
                <v:path arrowok="t"/>
                <v:fill type="solid"/>
              </v:shape>
            </v:group>
            <v:group style="position:absolute;left:4662;top:3409;width:10;height:20" coordorigin="4662,3409" coordsize="10,20">
              <v:shape style="position:absolute;left:4662;top:3409;width:10;height:20" coordorigin="4662,3409" coordsize="10,20" path="m4662,3428l4671,3428,4671,3409,4662,3409,4662,3428xe" filled="true" fillcolor="#000000" stroked="false">
                <v:path arrowok="t"/>
                <v:fill type="solid"/>
              </v:shape>
            </v:group>
            <v:group style="position:absolute;left:4662;top:3428;width:10;height:20" coordorigin="4662,3428" coordsize="10,20">
              <v:shape style="position:absolute;left:4662;top:3428;width:10;height:20" coordorigin="4662,3428" coordsize="10,20" path="m4662,3447l4671,3447,4671,3428,4662,3428,4662,3447xe" filled="true" fillcolor="#000000" stroked="false">
                <v:path arrowok="t"/>
                <v:fill type="solid"/>
              </v:shape>
            </v:group>
            <v:group style="position:absolute;left:4662;top:3447;width:10;height:20" coordorigin="4662,3447" coordsize="10,20">
              <v:shape style="position:absolute;left:4662;top:3447;width:10;height:20" coordorigin="4662,3447" coordsize="10,20" path="m4662,3466l4671,3466,4671,3447,4662,3447,4662,3466xe" filled="true" fillcolor="#000000" stroked="false">
                <v:path arrowok="t"/>
                <v:fill type="solid"/>
              </v:shape>
            </v:group>
            <v:group style="position:absolute;left:4662;top:3466;width:10;height:20" coordorigin="4662,3466" coordsize="10,20">
              <v:shape style="position:absolute;left:4662;top:3466;width:10;height:20" coordorigin="4662,3466" coordsize="10,20" path="m4662,3485l4671,3485,4671,3466,4662,3466,4662,3485xe" filled="true" fillcolor="#000000" stroked="false">
                <v:path arrowok="t"/>
                <v:fill type="solid"/>
              </v:shape>
            </v:group>
            <v:group style="position:absolute;left:4662;top:3485;width:10;height:20" coordorigin="4662,3485" coordsize="10,20">
              <v:shape style="position:absolute;left:4662;top:3485;width:10;height:20" coordorigin="4662,3485" coordsize="10,20" path="m4662,3505l4671,3505,4671,3485,4662,3485,4662,3505xe" filled="true" fillcolor="#000000" stroked="false">
                <v:path arrowok="t"/>
                <v:fill type="solid"/>
              </v:shape>
            </v:group>
            <v:group style="position:absolute;left:4662;top:3505;width:10;height:20" coordorigin="4662,3505" coordsize="10,20">
              <v:shape style="position:absolute;left:4662;top:3505;width:10;height:20" coordorigin="4662,3505" coordsize="10,20" path="m4662,3524l4671,3524,4671,3505,4662,3505,4662,3524xe" filled="true" fillcolor="#000000" stroked="false">
                <v:path arrowok="t"/>
                <v:fill type="solid"/>
              </v:shape>
            </v:group>
            <v:group style="position:absolute;left:4662;top:3524;width:10;height:20" coordorigin="4662,3524" coordsize="10,20">
              <v:shape style="position:absolute;left:4662;top:3524;width:10;height:20" coordorigin="4662,3524" coordsize="10,20" path="m4662,3543l4671,3543,4671,3524,4662,3524,4662,3543xe" filled="true" fillcolor="#000000" stroked="false">
                <v:path arrowok="t"/>
                <v:fill type="solid"/>
              </v:shape>
            </v:group>
            <v:group style="position:absolute;left:4662;top:3543;width:10;height:20" coordorigin="4662,3543" coordsize="10,20">
              <v:shape style="position:absolute;left:4662;top:3543;width:10;height:20" coordorigin="4662,3543" coordsize="10,20" path="m4662,3562l4671,3562,4671,3543,4662,3543,4662,3562xe" filled="true" fillcolor="#000000" stroked="false">
                <v:path arrowok="t"/>
                <v:fill type="solid"/>
              </v:shape>
            </v:group>
            <v:group style="position:absolute;left:4662;top:3562;width:10;height:20" coordorigin="4662,3562" coordsize="10,20">
              <v:shape style="position:absolute;left:4662;top:3562;width:10;height:20" coordorigin="4662,3562" coordsize="10,20" path="m4662,3581l4671,3581,4671,3562,4662,3562,4662,3581xe" filled="true" fillcolor="#000000" stroked="false">
                <v:path arrowok="t"/>
                <v:fill type="solid"/>
              </v:shape>
            </v:group>
            <v:group style="position:absolute;left:4662;top:3581;width:10;height:20" coordorigin="4662,3581" coordsize="10,20">
              <v:shape style="position:absolute;left:4662;top:3581;width:10;height:20" coordorigin="4662,3581" coordsize="10,20" path="m4662,3601l4671,3601,4671,3581,4662,3581,4662,3601xe" filled="true" fillcolor="#000000" stroked="false">
                <v:path arrowok="t"/>
                <v:fill type="solid"/>
              </v:shape>
            </v:group>
            <v:group style="position:absolute;left:4662;top:3601;width:10;height:20" coordorigin="4662,3601" coordsize="10,20">
              <v:shape style="position:absolute;left:4662;top:3601;width:10;height:20" coordorigin="4662,3601" coordsize="10,20" path="m4662,3620l4671,3620,4671,3601,4662,3601,4662,3620xe" filled="true" fillcolor="#000000" stroked="false">
                <v:path arrowok="t"/>
                <v:fill type="solid"/>
              </v:shape>
            </v:group>
            <v:group style="position:absolute;left:4662;top:3620;width:10;height:20" coordorigin="4662,3620" coordsize="10,20">
              <v:shape style="position:absolute;left:4662;top:3620;width:10;height:20" coordorigin="4662,3620" coordsize="10,20" path="m4662,3639l4671,3639,4671,3620,4662,3620,4662,3639xe" filled="true" fillcolor="#000000" stroked="false">
                <v:path arrowok="t"/>
                <v:fill type="solid"/>
              </v:shape>
            </v:group>
            <v:group style="position:absolute;left:4662;top:3639;width:10;height:20" coordorigin="4662,3639" coordsize="10,20">
              <v:shape style="position:absolute;left:4662;top:3639;width:10;height:20" coordorigin="4662,3639" coordsize="10,20" path="m4662,3658l4671,3658,4671,3639,4662,3639,4662,3658xe" filled="true" fillcolor="#000000" stroked="false">
                <v:path arrowok="t"/>
                <v:fill type="solid"/>
              </v:shape>
            </v:group>
            <v:group style="position:absolute;left:4662;top:3658;width:10;height:20" coordorigin="4662,3658" coordsize="10,20">
              <v:shape style="position:absolute;left:4662;top:3658;width:10;height:20" coordorigin="4662,3658" coordsize="10,20" path="m4662,3677l4671,3677,4671,3658,4662,3658,4662,3677xe" filled="true" fillcolor="#000000" stroked="false">
                <v:path arrowok="t"/>
                <v:fill type="solid"/>
              </v:shape>
            </v:group>
            <v:group style="position:absolute;left:4662;top:3685;width:10;height:2" coordorigin="4662,3685" coordsize="10,2">
              <v:shape style="position:absolute;left:4662;top:3685;width:10;height:2" coordorigin="4662,3685" coordsize="10,0" path="m4662,3685l4671,3685e" filled="false" stroked="true" strokeweight=".72pt" strokecolor="#000000">
                <v:path arrowok="t"/>
              </v:shape>
            </v:group>
            <v:group style="position:absolute;left:5823;top:2890;width:10;height:20" coordorigin="5823,2890" coordsize="10,20">
              <v:shape style="position:absolute;left:5823;top:2890;width:10;height:20" coordorigin="5823,2890" coordsize="10,20" path="m5823,2909l5833,2909,5833,2890,5823,2890,5823,2909xe" filled="true" fillcolor="#000000" stroked="false">
                <v:path arrowok="t"/>
                <v:fill type="solid"/>
              </v:shape>
            </v:group>
            <v:group style="position:absolute;left:5823;top:2909;width:10;height:20" coordorigin="5823,2909" coordsize="10,20">
              <v:shape style="position:absolute;left:5823;top:2909;width:10;height:20" coordorigin="5823,2909" coordsize="10,20" path="m5823,2929l5833,2929,5833,2909,5823,2909,5823,2929xe" filled="true" fillcolor="#000000" stroked="false">
                <v:path arrowok="t"/>
                <v:fill type="solid"/>
              </v:shape>
            </v:group>
            <v:group style="position:absolute;left:5823;top:2929;width:10;height:20" coordorigin="5823,2929" coordsize="10,20">
              <v:shape style="position:absolute;left:5823;top:2929;width:10;height:20" coordorigin="5823,2929" coordsize="10,20" path="m5823,2948l5833,2948,5833,2929,5823,2929,5823,2948xe" filled="true" fillcolor="#000000" stroked="false">
                <v:path arrowok="t"/>
                <v:fill type="solid"/>
              </v:shape>
            </v:group>
            <v:group style="position:absolute;left:5823;top:2948;width:10;height:20" coordorigin="5823,2948" coordsize="10,20">
              <v:shape style="position:absolute;left:5823;top:2948;width:10;height:20" coordorigin="5823,2948" coordsize="10,20" path="m5823,2967l5833,2967,5833,2948,5823,2948,5823,2967xe" filled="true" fillcolor="#000000" stroked="false">
                <v:path arrowok="t"/>
                <v:fill type="solid"/>
              </v:shape>
            </v:group>
            <v:group style="position:absolute;left:5823;top:2967;width:10;height:20" coordorigin="5823,2967" coordsize="10,20">
              <v:shape style="position:absolute;left:5823;top:2967;width:10;height:20" coordorigin="5823,2967" coordsize="10,20" path="m5823,2986l5833,2986,5833,2967,5823,2967,5823,2986xe" filled="true" fillcolor="#000000" stroked="false">
                <v:path arrowok="t"/>
                <v:fill type="solid"/>
              </v:shape>
            </v:group>
            <v:group style="position:absolute;left:5823;top:2986;width:10;height:20" coordorigin="5823,2986" coordsize="10,20">
              <v:shape style="position:absolute;left:5823;top:2986;width:10;height:20" coordorigin="5823,2986" coordsize="10,20" path="m5823,3005l5833,3005,5833,2986,5823,2986,5823,3005xe" filled="true" fillcolor="#000000" stroked="false">
                <v:path arrowok="t"/>
                <v:fill type="solid"/>
              </v:shape>
            </v:group>
            <v:group style="position:absolute;left:5823;top:3005;width:10;height:20" coordorigin="5823,3005" coordsize="10,20">
              <v:shape style="position:absolute;left:5823;top:3005;width:10;height:20" coordorigin="5823,3005" coordsize="10,20" path="m5823,3025l5833,3025,5833,3005,5823,3005,5823,3025xe" filled="true" fillcolor="#000000" stroked="false">
                <v:path arrowok="t"/>
                <v:fill type="solid"/>
              </v:shape>
            </v:group>
            <v:group style="position:absolute;left:5823;top:3025;width:10;height:20" coordorigin="5823,3025" coordsize="10,20">
              <v:shape style="position:absolute;left:5823;top:3025;width:10;height:20" coordorigin="5823,3025" coordsize="10,20" path="m5823,3044l5833,3044,5833,3025,5823,3025,5823,3044xe" filled="true" fillcolor="#000000" stroked="false">
                <v:path arrowok="t"/>
                <v:fill type="solid"/>
              </v:shape>
            </v:group>
            <v:group style="position:absolute;left:5823;top:3044;width:10;height:20" coordorigin="5823,3044" coordsize="10,20">
              <v:shape style="position:absolute;left:5823;top:3044;width:10;height:20" coordorigin="5823,3044" coordsize="10,20" path="m5823,3063l5833,3063,5833,3044,5823,3044,5823,3063xe" filled="true" fillcolor="#000000" stroked="false">
                <v:path arrowok="t"/>
                <v:fill type="solid"/>
              </v:shape>
            </v:group>
            <v:group style="position:absolute;left:5823;top:3063;width:10;height:20" coordorigin="5823,3063" coordsize="10,20">
              <v:shape style="position:absolute;left:5823;top:3063;width:10;height:20" coordorigin="5823,3063" coordsize="10,20" path="m5823,3082l5833,3082,5833,3063,5823,3063,5823,3082xe" filled="true" fillcolor="#000000" stroked="false">
                <v:path arrowok="t"/>
                <v:fill type="solid"/>
              </v:shape>
            </v:group>
            <v:group style="position:absolute;left:5823;top:3082;width:10;height:20" coordorigin="5823,3082" coordsize="10,20">
              <v:shape style="position:absolute;left:5823;top:3082;width:10;height:20" coordorigin="5823,3082" coordsize="10,20" path="m5823,3101l5833,3101,5833,3082,5823,3082,5823,3101xe" filled="true" fillcolor="#000000" stroked="false">
                <v:path arrowok="t"/>
                <v:fill type="solid"/>
              </v:shape>
            </v:group>
            <v:group style="position:absolute;left:5823;top:3101;width:10;height:20" coordorigin="5823,3101" coordsize="10,20">
              <v:shape style="position:absolute;left:5823;top:3101;width:10;height:20" coordorigin="5823,3101" coordsize="10,20" path="m5823,3121l5833,3121,5833,3101,5823,3101,5823,3121xe" filled="true" fillcolor="#000000" stroked="false">
                <v:path arrowok="t"/>
                <v:fill type="solid"/>
              </v:shape>
            </v:group>
            <v:group style="position:absolute;left:5823;top:3121;width:10;height:20" coordorigin="5823,3121" coordsize="10,20">
              <v:shape style="position:absolute;left:5823;top:3121;width:10;height:20" coordorigin="5823,3121" coordsize="10,20" path="m5823,3140l5833,3140,5833,3121,5823,3121,5823,3140xe" filled="true" fillcolor="#000000" stroked="false">
                <v:path arrowok="t"/>
                <v:fill type="solid"/>
              </v:shape>
            </v:group>
            <v:group style="position:absolute;left:5823;top:3140;width:10;height:20" coordorigin="5823,3140" coordsize="10,20">
              <v:shape style="position:absolute;left:5823;top:3140;width:10;height:20" coordorigin="5823,3140" coordsize="10,20" path="m5823,3159l5833,3159,5833,3140,5823,3140,5823,3159xe" filled="true" fillcolor="#000000" stroked="false">
                <v:path arrowok="t"/>
                <v:fill type="solid"/>
              </v:shape>
            </v:group>
            <v:group style="position:absolute;left:5823;top:3159;width:10;height:20" coordorigin="5823,3159" coordsize="10,20">
              <v:shape style="position:absolute;left:5823;top:3159;width:10;height:20" coordorigin="5823,3159" coordsize="10,20" path="m5823,3178l5833,3178,5833,3159,5823,3159,5823,3178xe" filled="true" fillcolor="#000000" stroked="false">
                <v:path arrowok="t"/>
                <v:fill type="solid"/>
              </v:shape>
            </v:group>
            <v:group style="position:absolute;left:5823;top:3178;width:10;height:20" coordorigin="5823,3178" coordsize="10,20">
              <v:shape style="position:absolute;left:5823;top:3178;width:10;height:20" coordorigin="5823,3178" coordsize="10,20" path="m5823,3197l5833,3197,5833,3178,5823,3178,5823,3197xe" filled="true" fillcolor="#000000" stroked="false">
                <v:path arrowok="t"/>
                <v:fill type="solid"/>
              </v:shape>
            </v:group>
            <v:group style="position:absolute;left:5823;top:3197;width:10;height:20" coordorigin="5823,3197" coordsize="10,20">
              <v:shape style="position:absolute;left:5823;top:3197;width:10;height:20" coordorigin="5823,3197" coordsize="10,20" path="m5823,3217l5833,3217,5833,3197,5823,3197,5823,3217xe" filled="true" fillcolor="#000000" stroked="false">
                <v:path arrowok="t"/>
                <v:fill type="solid"/>
              </v:shape>
            </v:group>
            <v:group style="position:absolute;left:5823;top:3217;width:10;height:20" coordorigin="5823,3217" coordsize="10,20">
              <v:shape style="position:absolute;left:5823;top:3217;width:10;height:20" coordorigin="5823,3217" coordsize="10,20" path="m5823,3236l5833,3236,5833,3217,5823,3217,5823,3236xe" filled="true" fillcolor="#000000" stroked="false">
                <v:path arrowok="t"/>
                <v:fill type="solid"/>
              </v:shape>
            </v:group>
            <v:group style="position:absolute;left:5823;top:3236;width:10;height:20" coordorigin="5823,3236" coordsize="10,20">
              <v:shape style="position:absolute;left:5823;top:3236;width:10;height:20" coordorigin="5823,3236" coordsize="10,20" path="m5823,3255l5833,3255,5833,3236,5823,3236,5823,3255xe" filled="true" fillcolor="#000000" stroked="false">
                <v:path arrowok="t"/>
                <v:fill type="solid"/>
              </v:shape>
            </v:group>
            <v:group style="position:absolute;left:5823;top:3255;width:10;height:20" coordorigin="5823,3255" coordsize="10,20">
              <v:shape style="position:absolute;left:5823;top:3255;width:10;height:20" coordorigin="5823,3255" coordsize="10,20" path="m5823,3274l5833,3274,5833,3255,5823,3255,5823,3274xe" filled="true" fillcolor="#000000" stroked="false">
                <v:path arrowok="t"/>
                <v:fill type="solid"/>
              </v:shape>
            </v:group>
            <v:group style="position:absolute;left:5823;top:3274;width:10;height:20" coordorigin="5823,3274" coordsize="10,20">
              <v:shape style="position:absolute;left:5823;top:3274;width:10;height:20" coordorigin="5823,3274" coordsize="10,20" path="m5823,3293l5833,3293,5833,3274,5823,3274,5823,3293xe" filled="true" fillcolor="#000000" stroked="false">
                <v:path arrowok="t"/>
                <v:fill type="solid"/>
              </v:shape>
            </v:group>
            <v:group style="position:absolute;left:5823;top:3293;width:10;height:20" coordorigin="5823,3293" coordsize="10,20">
              <v:shape style="position:absolute;left:5823;top:3293;width:10;height:20" coordorigin="5823,3293" coordsize="10,20" path="m5823,3313l5833,3313,5833,3293,5823,3293,5823,3313xe" filled="true" fillcolor="#000000" stroked="false">
                <v:path arrowok="t"/>
                <v:fill type="solid"/>
              </v:shape>
            </v:group>
            <v:group style="position:absolute;left:5823;top:3313;width:10;height:20" coordorigin="5823,3313" coordsize="10,20">
              <v:shape style="position:absolute;left:5823;top:3313;width:10;height:20" coordorigin="5823,3313" coordsize="10,20" path="m5823,3332l5833,3332,5833,3313,5823,3313,5823,3332xe" filled="true" fillcolor="#000000" stroked="false">
                <v:path arrowok="t"/>
                <v:fill type="solid"/>
              </v:shape>
            </v:group>
            <v:group style="position:absolute;left:5823;top:3332;width:10;height:20" coordorigin="5823,3332" coordsize="10,20">
              <v:shape style="position:absolute;left:5823;top:3332;width:10;height:20" coordorigin="5823,3332" coordsize="10,20" path="m5823,3351l5833,3351,5833,3332,5823,3332,5823,3351xe" filled="true" fillcolor="#000000" stroked="false">
                <v:path arrowok="t"/>
                <v:fill type="solid"/>
              </v:shape>
            </v:group>
            <v:group style="position:absolute;left:5823;top:3351;width:10;height:20" coordorigin="5823,3351" coordsize="10,20">
              <v:shape style="position:absolute;left:5823;top:3351;width:10;height:20" coordorigin="5823,3351" coordsize="10,20" path="m5823,3370l5833,3370,5833,3351,5823,3351,5823,3370xe" filled="true" fillcolor="#000000" stroked="false">
                <v:path arrowok="t"/>
                <v:fill type="solid"/>
              </v:shape>
            </v:group>
            <v:group style="position:absolute;left:5823;top:3370;width:10;height:20" coordorigin="5823,3370" coordsize="10,20">
              <v:shape style="position:absolute;left:5823;top:3370;width:10;height:20" coordorigin="5823,3370" coordsize="10,20" path="m5823,3389l5833,3389,5833,3370,5823,3370,5823,3389xe" filled="true" fillcolor="#000000" stroked="false">
                <v:path arrowok="t"/>
                <v:fill type="solid"/>
              </v:shape>
            </v:group>
            <v:group style="position:absolute;left:5823;top:3389;width:10;height:20" coordorigin="5823,3389" coordsize="10,20">
              <v:shape style="position:absolute;left:5823;top:3389;width:10;height:20" coordorigin="5823,3389" coordsize="10,20" path="m5823,3409l5833,3409,5833,3389,5823,3389,5823,3409xe" filled="true" fillcolor="#000000" stroked="false">
                <v:path arrowok="t"/>
                <v:fill type="solid"/>
              </v:shape>
            </v:group>
            <v:group style="position:absolute;left:5823;top:3409;width:10;height:20" coordorigin="5823,3409" coordsize="10,20">
              <v:shape style="position:absolute;left:5823;top:3409;width:10;height:20" coordorigin="5823,3409" coordsize="10,20" path="m5823,3428l5833,3428,5833,3409,5823,3409,5823,3428xe" filled="true" fillcolor="#000000" stroked="false">
                <v:path arrowok="t"/>
                <v:fill type="solid"/>
              </v:shape>
            </v:group>
            <v:group style="position:absolute;left:5823;top:3428;width:10;height:20" coordorigin="5823,3428" coordsize="10,20">
              <v:shape style="position:absolute;left:5823;top:3428;width:10;height:20" coordorigin="5823,3428" coordsize="10,20" path="m5823,3447l5833,3447,5833,3428,5823,3428,5823,3447xe" filled="true" fillcolor="#000000" stroked="false">
                <v:path arrowok="t"/>
                <v:fill type="solid"/>
              </v:shape>
            </v:group>
            <v:group style="position:absolute;left:5823;top:3447;width:10;height:20" coordorigin="5823,3447" coordsize="10,20">
              <v:shape style="position:absolute;left:5823;top:3447;width:10;height:20" coordorigin="5823,3447" coordsize="10,20" path="m5823,3466l5833,3466,5833,3447,5823,3447,5823,3466xe" filled="true" fillcolor="#000000" stroked="false">
                <v:path arrowok="t"/>
                <v:fill type="solid"/>
              </v:shape>
            </v:group>
            <v:group style="position:absolute;left:5823;top:3466;width:10;height:20" coordorigin="5823,3466" coordsize="10,20">
              <v:shape style="position:absolute;left:5823;top:3466;width:10;height:20" coordorigin="5823,3466" coordsize="10,20" path="m5823,3485l5833,3485,5833,3466,5823,3466,5823,3485xe" filled="true" fillcolor="#000000" stroked="false">
                <v:path arrowok="t"/>
                <v:fill type="solid"/>
              </v:shape>
            </v:group>
            <v:group style="position:absolute;left:5823;top:3485;width:10;height:20" coordorigin="5823,3485" coordsize="10,20">
              <v:shape style="position:absolute;left:5823;top:3485;width:10;height:20" coordorigin="5823,3485" coordsize="10,20" path="m5823,3505l5833,3505,5833,3485,5823,3485,5823,3505xe" filled="true" fillcolor="#000000" stroked="false">
                <v:path arrowok="t"/>
                <v:fill type="solid"/>
              </v:shape>
            </v:group>
            <v:group style="position:absolute;left:5823;top:3505;width:10;height:20" coordorigin="5823,3505" coordsize="10,20">
              <v:shape style="position:absolute;left:5823;top:3505;width:10;height:20" coordorigin="5823,3505" coordsize="10,20" path="m5823,3524l5833,3524,5833,3505,5823,3505,5823,3524xe" filled="true" fillcolor="#000000" stroked="false">
                <v:path arrowok="t"/>
                <v:fill type="solid"/>
              </v:shape>
            </v:group>
            <v:group style="position:absolute;left:5823;top:3524;width:10;height:20" coordorigin="5823,3524" coordsize="10,20">
              <v:shape style="position:absolute;left:5823;top:3524;width:10;height:20" coordorigin="5823,3524" coordsize="10,20" path="m5823,3543l5833,3543,5833,3524,5823,3524,5823,3543xe" filled="true" fillcolor="#000000" stroked="false">
                <v:path arrowok="t"/>
                <v:fill type="solid"/>
              </v:shape>
            </v:group>
            <v:group style="position:absolute;left:5823;top:3543;width:10;height:20" coordorigin="5823,3543" coordsize="10,20">
              <v:shape style="position:absolute;left:5823;top:3543;width:10;height:20" coordorigin="5823,3543" coordsize="10,20" path="m5823,3562l5833,3562,5833,3543,5823,3543,5823,3562xe" filled="true" fillcolor="#000000" stroked="false">
                <v:path arrowok="t"/>
                <v:fill type="solid"/>
              </v:shape>
            </v:group>
            <v:group style="position:absolute;left:5823;top:3562;width:10;height:20" coordorigin="5823,3562" coordsize="10,20">
              <v:shape style="position:absolute;left:5823;top:3562;width:10;height:20" coordorigin="5823,3562" coordsize="10,20" path="m5823,3581l5833,3581,5833,3562,5823,3562,5823,3581xe" filled="true" fillcolor="#000000" stroked="false">
                <v:path arrowok="t"/>
                <v:fill type="solid"/>
              </v:shape>
            </v:group>
            <v:group style="position:absolute;left:5823;top:3581;width:10;height:20" coordorigin="5823,3581" coordsize="10,20">
              <v:shape style="position:absolute;left:5823;top:3581;width:10;height:20" coordorigin="5823,3581" coordsize="10,20" path="m5823,3601l5833,3601,5833,3581,5823,3581,5823,3601xe" filled="true" fillcolor="#000000" stroked="false">
                <v:path arrowok="t"/>
                <v:fill type="solid"/>
              </v:shape>
            </v:group>
            <v:group style="position:absolute;left:5823;top:3601;width:10;height:20" coordorigin="5823,3601" coordsize="10,20">
              <v:shape style="position:absolute;left:5823;top:3601;width:10;height:20" coordorigin="5823,3601" coordsize="10,20" path="m5823,3620l5833,3620,5833,3601,5823,3601,5823,3620xe" filled="true" fillcolor="#000000" stroked="false">
                <v:path arrowok="t"/>
                <v:fill type="solid"/>
              </v:shape>
            </v:group>
            <v:group style="position:absolute;left:5823;top:3620;width:10;height:20" coordorigin="5823,3620" coordsize="10,20">
              <v:shape style="position:absolute;left:5823;top:3620;width:10;height:20" coordorigin="5823,3620" coordsize="10,20" path="m5823,3639l5833,3639,5833,3620,5823,3620,5823,3639xe" filled="true" fillcolor="#000000" stroked="false">
                <v:path arrowok="t"/>
                <v:fill type="solid"/>
              </v:shape>
            </v:group>
            <v:group style="position:absolute;left:5823;top:3639;width:10;height:20" coordorigin="5823,3639" coordsize="10,20">
              <v:shape style="position:absolute;left:5823;top:3639;width:10;height:20" coordorigin="5823,3639" coordsize="10,20" path="m5823,3658l5833,3658,5833,3639,5823,3639,5823,3658xe" filled="true" fillcolor="#000000" stroked="false">
                <v:path arrowok="t"/>
                <v:fill type="solid"/>
              </v:shape>
            </v:group>
            <v:group style="position:absolute;left:5823;top:3658;width:10;height:20" coordorigin="5823,3658" coordsize="10,20">
              <v:shape style="position:absolute;left:5823;top:3658;width:10;height:20" coordorigin="5823,3658" coordsize="10,20" path="m5823,3677l5833,3677,5833,3658,5823,3658,5823,3677xe" filled="true" fillcolor="#000000" stroked="false">
                <v:path arrowok="t"/>
                <v:fill type="solid"/>
              </v:shape>
            </v:group>
            <v:group style="position:absolute;left:5823;top:3685;width:10;height:2" coordorigin="5823,3685" coordsize="10,2">
              <v:shape style="position:absolute;left:5823;top:3685;width:10;height:2" coordorigin="5823,3685" coordsize="10,0" path="m5823,3685l5833,3685e" filled="false" stroked="true" strokeweight=".72pt" strokecolor="#000000">
                <v:path arrowok="t"/>
              </v:shape>
            </v:group>
            <v:group style="position:absolute;left:6650;top:2890;width:10;height:20" coordorigin="6650,2890" coordsize="10,20">
              <v:shape style="position:absolute;left:6650;top:2890;width:10;height:20" coordorigin="6650,2890" coordsize="10,20" path="m6650,2909l6659,2909,6659,2890,6650,2890,6650,2909xe" filled="true" fillcolor="#000000" stroked="false">
                <v:path arrowok="t"/>
                <v:fill type="solid"/>
              </v:shape>
            </v:group>
            <v:group style="position:absolute;left:6650;top:2909;width:10;height:20" coordorigin="6650,2909" coordsize="10,20">
              <v:shape style="position:absolute;left:6650;top:2909;width:10;height:20" coordorigin="6650,2909" coordsize="10,20" path="m6650,2929l6659,2929,6659,2909,6650,2909,6650,2929xe" filled="true" fillcolor="#000000" stroked="false">
                <v:path arrowok="t"/>
                <v:fill type="solid"/>
              </v:shape>
            </v:group>
            <v:group style="position:absolute;left:6650;top:2929;width:10;height:20" coordorigin="6650,2929" coordsize="10,20">
              <v:shape style="position:absolute;left:6650;top:2929;width:10;height:20" coordorigin="6650,2929" coordsize="10,20" path="m6650,2948l6659,2948,6659,2929,6650,2929,6650,2948xe" filled="true" fillcolor="#000000" stroked="false">
                <v:path arrowok="t"/>
                <v:fill type="solid"/>
              </v:shape>
            </v:group>
            <v:group style="position:absolute;left:6650;top:2948;width:10;height:20" coordorigin="6650,2948" coordsize="10,20">
              <v:shape style="position:absolute;left:6650;top:2948;width:10;height:20" coordorigin="6650,2948" coordsize="10,20" path="m6650,2967l6659,2967,6659,2948,6650,2948,6650,2967xe" filled="true" fillcolor="#000000" stroked="false">
                <v:path arrowok="t"/>
                <v:fill type="solid"/>
              </v:shape>
            </v:group>
            <v:group style="position:absolute;left:6650;top:2967;width:10;height:20" coordorigin="6650,2967" coordsize="10,20">
              <v:shape style="position:absolute;left:6650;top:2967;width:10;height:20" coordorigin="6650,2967" coordsize="10,20" path="m6650,2986l6659,2986,6659,2967,6650,2967,6650,2986xe" filled="true" fillcolor="#000000" stroked="false">
                <v:path arrowok="t"/>
                <v:fill type="solid"/>
              </v:shape>
            </v:group>
            <v:group style="position:absolute;left:6650;top:2986;width:10;height:20" coordorigin="6650,2986" coordsize="10,20">
              <v:shape style="position:absolute;left:6650;top:2986;width:10;height:20" coordorigin="6650,2986" coordsize="10,20" path="m6650,3005l6659,3005,6659,2986,6650,2986,6650,3005xe" filled="true" fillcolor="#000000" stroked="false">
                <v:path arrowok="t"/>
                <v:fill type="solid"/>
              </v:shape>
            </v:group>
            <v:group style="position:absolute;left:6650;top:3005;width:10;height:20" coordorigin="6650,3005" coordsize="10,20">
              <v:shape style="position:absolute;left:6650;top:3005;width:10;height:20" coordorigin="6650,3005" coordsize="10,20" path="m6650,3025l6659,3025,6659,3005,6650,3005,6650,3025xe" filled="true" fillcolor="#000000" stroked="false">
                <v:path arrowok="t"/>
                <v:fill type="solid"/>
              </v:shape>
            </v:group>
            <v:group style="position:absolute;left:6650;top:3025;width:10;height:20" coordorigin="6650,3025" coordsize="10,20">
              <v:shape style="position:absolute;left:6650;top:3025;width:10;height:20" coordorigin="6650,3025" coordsize="10,20" path="m6650,3044l6659,3044,6659,3025,6650,3025,6650,3044xe" filled="true" fillcolor="#000000" stroked="false">
                <v:path arrowok="t"/>
                <v:fill type="solid"/>
              </v:shape>
            </v:group>
            <v:group style="position:absolute;left:6650;top:3044;width:10;height:20" coordorigin="6650,3044" coordsize="10,20">
              <v:shape style="position:absolute;left:6650;top:3044;width:10;height:20" coordorigin="6650,3044" coordsize="10,20" path="m6650,3063l6659,3063,6659,3044,6650,3044,6650,3063xe" filled="true" fillcolor="#000000" stroked="false">
                <v:path arrowok="t"/>
                <v:fill type="solid"/>
              </v:shape>
            </v:group>
            <v:group style="position:absolute;left:6650;top:3063;width:10;height:20" coordorigin="6650,3063" coordsize="10,20">
              <v:shape style="position:absolute;left:6650;top:3063;width:10;height:20" coordorigin="6650,3063" coordsize="10,20" path="m6650,3082l6659,3082,6659,3063,6650,3063,6650,3082xe" filled="true" fillcolor="#000000" stroked="false">
                <v:path arrowok="t"/>
                <v:fill type="solid"/>
              </v:shape>
            </v:group>
            <v:group style="position:absolute;left:6650;top:3082;width:10;height:20" coordorigin="6650,3082" coordsize="10,20">
              <v:shape style="position:absolute;left:6650;top:3082;width:10;height:20" coordorigin="6650,3082" coordsize="10,20" path="m6650,3101l6659,3101,6659,3082,6650,3082,6650,3101xe" filled="true" fillcolor="#000000" stroked="false">
                <v:path arrowok="t"/>
                <v:fill type="solid"/>
              </v:shape>
            </v:group>
            <v:group style="position:absolute;left:6650;top:3101;width:10;height:20" coordorigin="6650,3101" coordsize="10,20">
              <v:shape style="position:absolute;left:6650;top:3101;width:10;height:20" coordorigin="6650,3101" coordsize="10,20" path="m6650,3121l6659,3121,6659,3101,6650,3101,6650,3121xe" filled="true" fillcolor="#000000" stroked="false">
                <v:path arrowok="t"/>
                <v:fill type="solid"/>
              </v:shape>
            </v:group>
            <v:group style="position:absolute;left:6650;top:3121;width:10;height:20" coordorigin="6650,3121" coordsize="10,20">
              <v:shape style="position:absolute;left:6650;top:3121;width:10;height:20" coordorigin="6650,3121" coordsize="10,20" path="m6650,3140l6659,3140,6659,3121,6650,3121,6650,3140xe" filled="true" fillcolor="#000000" stroked="false">
                <v:path arrowok="t"/>
                <v:fill type="solid"/>
              </v:shape>
            </v:group>
            <v:group style="position:absolute;left:6650;top:3140;width:10;height:20" coordorigin="6650,3140" coordsize="10,20">
              <v:shape style="position:absolute;left:6650;top:3140;width:10;height:20" coordorigin="6650,3140" coordsize="10,20" path="m6650,3159l6659,3159,6659,3140,6650,3140,6650,3159xe" filled="true" fillcolor="#000000" stroked="false">
                <v:path arrowok="t"/>
                <v:fill type="solid"/>
              </v:shape>
            </v:group>
            <v:group style="position:absolute;left:6650;top:3159;width:10;height:20" coordorigin="6650,3159" coordsize="10,20">
              <v:shape style="position:absolute;left:6650;top:3159;width:10;height:20" coordorigin="6650,3159" coordsize="10,20" path="m6650,3178l6659,3178,6659,3159,6650,3159,6650,3178xe" filled="true" fillcolor="#000000" stroked="false">
                <v:path arrowok="t"/>
                <v:fill type="solid"/>
              </v:shape>
            </v:group>
            <v:group style="position:absolute;left:6650;top:3178;width:10;height:20" coordorigin="6650,3178" coordsize="10,20">
              <v:shape style="position:absolute;left:6650;top:3178;width:10;height:20" coordorigin="6650,3178" coordsize="10,20" path="m6650,3197l6659,3197,6659,3178,6650,3178,6650,3197xe" filled="true" fillcolor="#000000" stroked="false">
                <v:path arrowok="t"/>
                <v:fill type="solid"/>
              </v:shape>
            </v:group>
            <v:group style="position:absolute;left:6650;top:3197;width:10;height:20" coordorigin="6650,3197" coordsize="10,20">
              <v:shape style="position:absolute;left:6650;top:3197;width:10;height:20" coordorigin="6650,3197" coordsize="10,20" path="m6650,3217l6659,3217,6659,3197,6650,3197,6650,3217xe" filled="true" fillcolor="#000000" stroked="false">
                <v:path arrowok="t"/>
                <v:fill type="solid"/>
              </v:shape>
            </v:group>
            <v:group style="position:absolute;left:6650;top:3217;width:10;height:20" coordorigin="6650,3217" coordsize="10,20">
              <v:shape style="position:absolute;left:6650;top:3217;width:10;height:20" coordorigin="6650,3217" coordsize="10,20" path="m6650,3236l6659,3236,6659,3217,6650,3217,6650,3236xe" filled="true" fillcolor="#000000" stroked="false">
                <v:path arrowok="t"/>
                <v:fill type="solid"/>
              </v:shape>
            </v:group>
            <v:group style="position:absolute;left:6650;top:3236;width:10;height:20" coordorigin="6650,3236" coordsize="10,20">
              <v:shape style="position:absolute;left:6650;top:3236;width:10;height:20" coordorigin="6650,3236" coordsize="10,20" path="m6650,3255l6659,3255,6659,3236,6650,3236,6650,3255xe" filled="true" fillcolor="#000000" stroked="false">
                <v:path arrowok="t"/>
                <v:fill type="solid"/>
              </v:shape>
            </v:group>
            <v:group style="position:absolute;left:6650;top:3255;width:10;height:20" coordorigin="6650,3255" coordsize="10,20">
              <v:shape style="position:absolute;left:6650;top:3255;width:10;height:20" coordorigin="6650,3255" coordsize="10,20" path="m6650,3274l6659,3274,6659,3255,6650,3255,6650,3274xe" filled="true" fillcolor="#000000" stroked="false">
                <v:path arrowok="t"/>
                <v:fill type="solid"/>
              </v:shape>
            </v:group>
            <v:group style="position:absolute;left:6650;top:3274;width:10;height:20" coordorigin="6650,3274" coordsize="10,20">
              <v:shape style="position:absolute;left:6650;top:3274;width:10;height:20" coordorigin="6650,3274" coordsize="10,20" path="m6650,3293l6659,3293,6659,3274,6650,3274,6650,3293xe" filled="true" fillcolor="#000000" stroked="false">
                <v:path arrowok="t"/>
                <v:fill type="solid"/>
              </v:shape>
            </v:group>
            <v:group style="position:absolute;left:6650;top:3293;width:10;height:20" coordorigin="6650,3293" coordsize="10,20">
              <v:shape style="position:absolute;left:6650;top:3293;width:10;height:20" coordorigin="6650,3293" coordsize="10,20" path="m6650,3313l6659,3313,6659,3293,6650,3293,6650,3313xe" filled="true" fillcolor="#000000" stroked="false">
                <v:path arrowok="t"/>
                <v:fill type="solid"/>
              </v:shape>
            </v:group>
            <v:group style="position:absolute;left:6650;top:3313;width:10;height:20" coordorigin="6650,3313" coordsize="10,20">
              <v:shape style="position:absolute;left:6650;top:3313;width:10;height:20" coordorigin="6650,3313" coordsize="10,20" path="m6650,3332l6659,3332,6659,3313,6650,3313,6650,3332xe" filled="true" fillcolor="#000000" stroked="false">
                <v:path arrowok="t"/>
                <v:fill type="solid"/>
              </v:shape>
            </v:group>
            <v:group style="position:absolute;left:6650;top:3332;width:10;height:20" coordorigin="6650,3332" coordsize="10,20">
              <v:shape style="position:absolute;left:6650;top:3332;width:10;height:20" coordorigin="6650,3332" coordsize="10,20" path="m6650,3351l6659,3351,6659,3332,6650,3332,6650,3351xe" filled="true" fillcolor="#000000" stroked="false">
                <v:path arrowok="t"/>
                <v:fill type="solid"/>
              </v:shape>
            </v:group>
            <v:group style="position:absolute;left:6650;top:3351;width:10;height:20" coordorigin="6650,3351" coordsize="10,20">
              <v:shape style="position:absolute;left:6650;top:3351;width:10;height:20" coordorigin="6650,3351" coordsize="10,20" path="m6650,3370l6659,3370,6659,3351,6650,3351,6650,3370xe" filled="true" fillcolor="#000000" stroked="false">
                <v:path arrowok="t"/>
                <v:fill type="solid"/>
              </v:shape>
            </v:group>
            <v:group style="position:absolute;left:6650;top:3370;width:10;height:20" coordorigin="6650,3370" coordsize="10,20">
              <v:shape style="position:absolute;left:6650;top:3370;width:10;height:20" coordorigin="6650,3370" coordsize="10,20" path="m6650,3389l6659,3389,6659,3370,6650,3370,6650,3389xe" filled="true" fillcolor="#000000" stroked="false">
                <v:path arrowok="t"/>
                <v:fill type="solid"/>
              </v:shape>
            </v:group>
            <v:group style="position:absolute;left:6650;top:3389;width:10;height:20" coordorigin="6650,3389" coordsize="10,20">
              <v:shape style="position:absolute;left:6650;top:3389;width:10;height:20" coordorigin="6650,3389" coordsize="10,20" path="m6650,3409l6659,3409,6659,3389,6650,3389,6650,3409xe" filled="true" fillcolor="#000000" stroked="false">
                <v:path arrowok="t"/>
                <v:fill type="solid"/>
              </v:shape>
            </v:group>
            <v:group style="position:absolute;left:6650;top:3409;width:10;height:20" coordorigin="6650,3409" coordsize="10,20">
              <v:shape style="position:absolute;left:6650;top:3409;width:10;height:20" coordorigin="6650,3409" coordsize="10,20" path="m6650,3428l6659,3428,6659,3409,6650,3409,6650,3428xe" filled="true" fillcolor="#000000" stroked="false">
                <v:path arrowok="t"/>
                <v:fill type="solid"/>
              </v:shape>
            </v:group>
            <v:group style="position:absolute;left:6650;top:3428;width:10;height:20" coordorigin="6650,3428" coordsize="10,20">
              <v:shape style="position:absolute;left:6650;top:3428;width:10;height:20" coordorigin="6650,3428" coordsize="10,20" path="m6650,3447l6659,3447,6659,3428,6650,3428,6650,3447xe" filled="true" fillcolor="#000000" stroked="false">
                <v:path arrowok="t"/>
                <v:fill type="solid"/>
              </v:shape>
            </v:group>
            <v:group style="position:absolute;left:6650;top:3447;width:10;height:20" coordorigin="6650,3447" coordsize="10,20">
              <v:shape style="position:absolute;left:6650;top:3447;width:10;height:20" coordorigin="6650,3447" coordsize="10,20" path="m6650,3466l6659,3466,6659,3447,6650,3447,6650,3466xe" filled="true" fillcolor="#000000" stroked="false">
                <v:path arrowok="t"/>
                <v:fill type="solid"/>
              </v:shape>
            </v:group>
            <v:group style="position:absolute;left:6650;top:3466;width:10;height:20" coordorigin="6650,3466" coordsize="10,20">
              <v:shape style="position:absolute;left:6650;top:3466;width:10;height:20" coordorigin="6650,3466" coordsize="10,20" path="m6650,3485l6659,3485,6659,3466,6650,3466,6650,3485xe" filled="true" fillcolor="#000000" stroked="false">
                <v:path arrowok="t"/>
                <v:fill type="solid"/>
              </v:shape>
            </v:group>
            <v:group style="position:absolute;left:6650;top:3485;width:10;height:20" coordorigin="6650,3485" coordsize="10,20">
              <v:shape style="position:absolute;left:6650;top:3485;width:10;height:20" coordorigin="6650,3485" coordsize="10,20" path="m6650,3505l6659,3505,6659,3485,6650,3485,6650,3505xe" filled="true" fillcolor="#000000" stroked="false">
                <v:path arrowok="t"/>
                <v:fill type="solid"/>
              </v:shape>
            </v:group>
            <v:group style="position:absolute;left:6650;top:3505;width:10;height:20" coordorigin="6650,3505" coordsize="10,20">
              <v:shape style="position:absolute;left:6650;top:3505;width:10;height:20" coordorigin="6650,3505" coordsize="10,20" path="m6650,3524l6659,3524,6659,3505,6650,3505,6650,3524xe" filled="true" fillcolor="#000000" stroked="false">
                <v:path arrowok="t"/>
                <v:fill type="solid"/>
              </v:shape>
            </v:group>
            <v:group style="position:absolute;left:6650;top:3524;width:10;height:20" coordorigin="6650,3524" coordsize="10,20">
              <v:shape style="position:absolute;left:6650;top:3524;width:10;height:20" coordorigin="6650,3524" coordsize="10,20" path="m6650,3543l6659,3543,6659,3524,6650,3524,6650,3543xe" filled="true" fillcolor="#000000" stroked="false">
                <v:path arrowok="t"/>
                <v:fill type="solid"/>
              </v:shape>
            </v:group>
            <v:group style="position:absolute;left:6650;top:3543;width:10;height:20" coordorigin="6650,3543" coordsize="10,20">
              <v:shape style="position:absolute;left:6650;top:3543;width:10;height:20" coordorigin="6650,3543" coordsize="10,20" path="m6650,3562l6659,3562,6659,3543,6650,3543,6650,3562xe" filled="true" fillcolor="#000000" stroked="false">
                <v:path arrowok="t"/>
                <v:fill type="solid"/>
              </v:shape>
            </v:group>
            <v:group style="position:absolute;left:6650;top:3562;width:10;height:20" coordorigin="6650,3562" coordsize="10,20">
              <v:shape style="position:absolute;left:6650;top:3562;width:10;height:20" coordorigin="6650,3562" coordsize="10,20" path="m6650,3581l6659,3581,6659,3562,6650,3562,6650,3581xe" filled="true" fillcolor="#000000" stroked="false">
                <v:path arrowok="t"/>
                <v:fill type="solid"/>
              </v:shape>
            </v:group>
            <v:group style="position:absolute;left:6650;top:3581;width:10;height:20" coordorigin="6650,3581" coordsize="10,20">
              <v:shape style="position:absolute;left:6650;top:3581;width:10;height:20" coordorigin="6650,3581" coordsize="10,20" path="m6650,3601l6659,3601,6659,3581,6650,3581,6650,3601xe" filled="true" fillcolor="#000000" stroked="false">
                <v:path arrowok="t"/>
                <v:fill type="solid"/>
              </v:shape>
            </v:group>
            <v:group style="position:absolute;left:6650;top:3601;width:10;height:20" coordorigin="6650,3601" coordsize="10,20">
              <v:shape style="position:absolute;left:6650;top:3601;width:10;height:20" coordorigin="6650,3601" coordsize="10,20" path="m6650,3620l6659,3620,6659,3601,6650,3601,6650,3620xe" filled="true" fillcolor="#000000" stroked="false">
                <v:path arrowok="t"/>
                <v:fill type="solid"/>
              </v:shape>
            </v:group>
            <v:group style="position:absolute;left:6650;top:3620;width:10;height:20" coordorigin="6650,3620" coordsize="10,20">
              <v:shape style="position:absolute;left:6650;top:3620;width:10;height:20" coordorigin="6650,3620" coordsize="10,20" path="m6650,3639l6659,3639,6659,3620,6650,3620,6650,3639xe" filled="true" fillcolor="#000000" stroked="false">
                <v:path arrowok="t"/>
                <v:fill type="solid"/>
              </v:shape>
            </v:group>
            <v:group style="position:absolute;left:6650;top:3639;width:10;height:20" coordorigin="6650,3639" coordsize="10,20">
              <v:shape style="position:absolute;left:6650;top:3639;width:10;height:20" coordorigin="6650,3639" coordsize="10,20" path="m6650,3658l6659,3658,6659,3639,6650,3639,6650,3658xe" filled="true" fillcolor="#000000" stroked="false">
                <v:path arrowok="t"/>
                <v:fill type="solid"/>
              </v:shape>
            </v:group>
            <v:group style="position:absolute;left:6650;top:3658;width:10;height:20" coordorigin="6650,3658" coordsize="10,20">
              <v:shape style="position:absolute;left:6650;top:3658;width:10;height:20" coordorigin="6650,3658" coordsize="10,20" path="m6650,3677l6659,3677,6659,3658,6650,3658,6650,3677xe" filled="true" fillcolor="#000000" stroked="false">
                <v:path arrowok="t"/>
                <v:fill type="solid"/>
              </v:shape>
            </v:group>
            <v:group style="position:absolute;left:6650;top:3685;width:10;height:2" coordorigin="6650,3685" coordsize="10,2">
              <v:shape style="position:absolute;left:6650;top:3685;width:10;height:2" coordorigin="6650,3685" coordsize="10,0" path="m6650,3685l6659,3685e" filled="false" stroked="true" strokeweight=".72pt" strokecolor="#000000">
                <v:path arrowok="t"/>
              </v:shape>
              <v:shape style="position:absolute;left:29;top:3601;width:2381;height:101" type="#_x0000_t75" stroked="false">
                <v:imagedata r:id="rId168" o:title=""/>
              </v:shape>
              <v:shape style="position:absolute;left:2386;top:3692;width:931;height:10" type="#_x0000_t75" stroked="false">
                <v:imagedata r:id="rId156" o:title=""/>
              </v:shape>
              <v:shape style="position:absolute;left:3313;top:3692;width:1349;height:10" type="#_x0000_t75" stroked="false">
                <v:imagedata r:id="rId157" o:title=""/>
              </v:shape>
              <v:shape style="position:absolute;left:4657;top:3692;width:1993;height:10" type="#_x0000_t75" stroked="false">
                <v:imagedata r:id="rId158" o:title=""/>
              </v:shape>
              <v:shape style="position:absolute;left:6645;top:3692;width:1363;height:10" type="#_x0000_t75" stroked="false">
                <v:imagedata r:id="rId159" o:title=""/>
              </v:shape>
            </v:group>
            <v:group style="position:absolute;left:1325;top:3701;width:10;height:20" coordorigin="1325,3701" coordsize="10,20">
              <v:shape style="position:absolute;left:1325;top:3701;width:10;height:20" coordorigin="1325,3701" coordsize="10,20" path="m1325,3721l1334,3721,1334,3701,1325,3701,1325,3721xe" filled="true" fillcolor="#000000" stroked="false">
                <v:path arrowok="t"/>
                <v:fill type="solid"/>
              </v:shape>
            </v:group>
            <v:group style="position:absolute;left:1325;top:3721;width:10;height:20" coordorigin="1325,3721" coordsize="10,20">
              <v:shape style="position:absolute;left:1325;top:3721;width:10;height:20" coordorigin="1325,3721" coordsize="10,20" path="m1325,3740l1334,3740,1334,3721,1325,3721,1325,3740xe" filled="true" fillcolor="#000000" stroked="false">
                <v:path arrowok="t"/>
                <v:fill type="solid"/>
              </v:shape>
            </v:group>
            <v:group style="position:absolute;left:1325;top:3740;width:10;height:20" coordorigin="1325,3740" coordsize="10,20">
              <v:shape style="position:absolute;left:1325;top:3740;width:10;height:20" coordorigin="1325,3740" coordsize="10,20" path="m1325,3759l1334,3759,1334,3740,1325,3740,1325,3759xe" filled="true" fillcolor="#000000" stroked="false">
                <v:path arrowok="t"/>
                <v:fill type="solid"/>
              </v:shape>
            </v:group>
            <v:group style="position:absolute;left:1325;top:3759;width:10;height:20" coordorigin="1325,3759" coordsize="10,20">
              <v:shape style="position:absolute;left:1325;top:3759;width:10;height:20" coordorigin="1325,3759" coordsize="10,20" path="m1325,3778l1334,3778,1334,3759,1325,3759,1325,3778xe" filled="true" fillcolor="#000000" stroked="false">
                <v:path arrowok="t"/>
                <v:fill type="solid"/>
              </v:shape>
            </v:group>
            <v:group style="position:absolute;left:1325;top:3778;width:10;height:20" coordorigin="1325,3778" coordsize="10,20">
              <v:shape style="position:absolute;left:1325;top:3778;width:10;height:20" coordorigin="1325,3778" coordsize="10,20" path="m1325,3797l1334,3797,1334,3778,1325,3778,1325,3797xe" filled="true" fillcolor="#000000" stroked="false">
                <v:path arrowok="t"/>
                <v:fill type="solid"/>
              </v:shape>
            </v:group>
            <v:group style="position:absolute;left:1325;top:3797;width:10;height:20" coordorigin="1325,3797" coordsize="10,20">
              <v:shape style="position:absolute;left:1325;top:3797;width:10;height:20" coordorigin="1325,3797" coordsize="10,20" path="m1325,3817l1334,3817,1334,3797,1325,3797,1325,3817xe" filled="true" fillcolor="#000000" stroked="false">
                <v:path arrowok="t"/>
                <v:fill type="solid"/>
              </v:shape>
            </v:group>
            <v:group style="position:absolute;left:1325;top:3817;width:10;height:20" coordorigin="1325,3817" coordsize="10,20">
              <v:shape style="position:absolute;left:1325;top:3817;width:10;height:20" coordorigin="1325,3817" coordsize="10,20" path="m1325,3836l1334,3836,1334,3817,1325,3817,1325,3836xe" filled="true" fillcolor="#000000" stroked="false">
                <v:path arrowok="t"/>
                <v:fill type="solid"/>
              </v:shape>
            </v:group>
            <v:group style="position:absolute;left:1325;top:3836;width:10;height:20" coordorigin="1325,3836" coordsize="10,20">
              <v:shape style="position:absolute;left:1325;top:3836;width:10;height:20" coordorigin="1325,3836" coordsize="10,20" path="m1325,3855l1334,3855,1334,3836,1325,3836,1325,3855xe" filled="true" fillcolor="#000000" stroked="false">
                <v:path arrowok="t"/>
                <v:fill type="solid"/>
              </v:shape>
            </v:group>
            <v:group style="position:absolute;left:1325;top:3855;width:10;height:20" coordorigin="1325,3855" coordsize="10,20">
              <v:shape style="position:absolute;left:1325;top:3855;width:10;height:20" coordorigin="1325,3855" coordsize="10,20" path="m1325,3874l1334,3874,1334,3855,1325,3855,1325,3874xe" filled="true" fillcolor="#000000" stroked="false">
                <v:path arrowok="t"/>
                <v:fill type="solid"/>
              </v:shape>
            </v:group>
            <v:group style="position:absolute;left:1325;top:3874;width:10;height:20" coordorigin="1325,3874" coordsize="10,20">
              <v:shape style="position:absolute;left:1325;top:3874;width:10;height:20" coordorigin="1325,3874" coordsize="10,20" path="m1325,3893l1334,3893,1334,3874,1325,3874,1325,3893xe" filled="true" fillcolor="#000000" stroked="false">
                <v:path arrowok="t"/>
                <v:fill type="solid"/>
              </v:shape>
            </v:group>
            <v:group style="position:absolute;left:1325;top:3893;width:10;height:20" coordorigin="1325,3893" coordsize="10,20">
              <v:shape style="position:absolute;left:1325;top:3893;width:10;height:20" coordorigin="1325,3893" coordsize="10,20" path="m1325,3913l1334,3913,1334,3893,1325,3893,1325,3913xe" filled="true" fillcolor="#000000" stroked="false">
                <v:path arrowok="t"/>
                <v:fill type="solid"/>
              </v:shape>
            </v:group>
            <v:group style="position:absolute;left:1325;top:3913;width:10;height:20" coordorigin="1325,3913" coordsize="10,20">
              <v:shape style="position:absolute;left:1325;top:3913;width:10;height:20" coordorigin="1325,3913" coordsize="10,20" path="m1325,3932l1334,3932,1334,3913,1325,3913,1325,3932xe" filled="true" fillcolor="#000000" stroked="false">
                <v:path arrowok="t"/>
                <v:fill type="solid"/>
              </v:shape>
            </v:group>
            <v:group style="position:absolute;left:1325;top:3932;width:10;height:20" coordorigin="1325,3932" coordsize="10,20">
              <v:shape style="position:absolute;left:1325;top:3932;width:10;height:20" coordorigin="1325,3932" coordsize="10,20" path="m1325,3951l1334,3951,1334,3932,1325,3932,1325,3951xe" filled="true" fillcolor="#000000" stroked="false">
                <v:path arrowok="t"/>
                <v:fill type="solid"/>
              </v:shape>
            </v:group>
            <v:group style="position:absolute;left:1325;top:3951;width:10;height:20" coordorigin="1325,3951" coordsize="10,20">
              <v:shape style="position:absolute;left:1325;top:3951;width:10;height:20" coordorigin="1325,3951" coordsize="10,20" path="m1325,3970l1334,3970,1334,3951,1325,3951,1325,3970xe" filled="true" fillcolor="#000000" stroked="false">
                <v:path arrowok="t"/>
                <v:fill type="solid"/>
              </v:shape>
            </v:group>
            <v:group style="position:absolute;left:1325;top:3970;width:10;height:20" coordorigin="1325,3970" coordsize="10,20">
              <v:shape style="position:absolute;left:1325;top:3970;width:10;height:20" coordorigin="1325,3970" coordsize="10,20" path="m1325,3989l1334,3989,1334,3970,1325,3970,1325,3989xe" filled="true" fillcolor="#000000" stroked="false">
                <v:path arrowok="t"/>
                <v:fill type="solid"/>
              </v:shape>
            </v:group>
            <v:group style="position:absolute;left:1325;top:3989;width:10;height:20" coordorigin="1325,3989" coordsize="10,20">
              <v:shape style="position:absolute;left:1325;top:3989;width:10;height:20" coordorigin="1325,3989" coordsize="10,20" path="m1325,4009l1334,4009,1334,3989,1325,3989,1325,4009xe" filled="true" fillcolor="#000000" stroked="false">
                <v:path arrowok="t"/>
                <v:fill type="solid"/>
              </v:shape>
            </v:group>
            <v:group style="position:absolute;left:1325;top:4009;width:10;height:20" coordorigin="1325,4009" coordsize="10,20">
              <v:shape style="position:absolute;left:1325;top:4009;width:10;height:20" coordorigin="1325,4009" coordsize="10,20" path="m1325,4028l1334,4028,1334,4009,1325,4009,1325,4028xe" filled="true" fillcolor="#000000" stroked="false">
                <v:path arrowok="t"/>
                <v:fill type="solid"/>
              </v:shape>
            </v:group>
            <v:group style="position:absolute;left:1325;top:4028;width:10;height:20" coordorigin="1325,4028" coordsize="10,20">
              <v:shape style="position:absolute;left:1325;top:4028;width:10;height:20" coordorigin="1325,4028" coordsize="10,20" path="m1325,4047l1334,4047,1334,4028,1325,4028,1325,4047xe" filled="true" fillcolor="#000000" stroked="false">
                <v:path arrowok="t"/>
                <v:fill type="solid"/>
              </v:shape>
            </v:group>
            <v:group style="position:absolute;left:1325;top:4047;width:10;height:20" coordorigin="1325,4047" coordsize="10,20">
              <v:shape style="position:absolute;left:1325;top:4047;width:10;height:20" coordorigin="1325,4047" coordsize="10,20" path="m1325,4066l1334,4066,1334,4047,1325,4047,1325,4066xe" filled="true" fillcolor="#000000" stroked="false">
                <v:path arrowok="t"/>
                <v:fill type="solid"/>
              </v:shape>
            </v:group>
            <v:group style="position:absolute;left:1325;top:4066;width:10;height:20" coordorigin="1325,4066" coordsize="10,20">
              <v:shape style="position:absolute;left:1325;top:4066;width:10;height:20" coordorigin="1325,4066" coordsize="10,20" path="m1325,4085l1334,4085,1334,4066,1325,4066,1325,4085xe" filled="true" fillcolor="#000000" stroked="false">
                <v:path arrowok="t"/>
                <v:fill type="solid"/>
              </v:shape>
            </v:group>
            <v:group style="position:absolute;left:1325;top:4094;width:10;height:2" coordorigin="1325,4094" coordsize="10,2">
              <v:shape style="position:absolute;left:1325;top:4094;width:10;height:2" coordorigin="1325,4094" coordsize="10,0" path="m1325,4094l1334,4094e" filled="false" stroked="true" strokeweight=".84003pt" strokecolor="#000000">
                <v:path arrowok="t"/>
              </v:shape>
            </v:group>
            <v:group style="position:absolute;left:2391;top:3701;width:10;height:20" coordorigin="2391,3701" coordsize="10,20">
              <v:shape style="position:absolute;left:2391;top:3701;width:10;height:20" coordorigin="2391,3701" coordsize="10,20" path="m2391,3721l2401,3721,2401,3701,2391,3701,2391,3721xe" filled="true" fillcolor="#000000" stroked="false">
                <v:path arrowok="t"/>
                <v:fill type="solid"/>
              </v:shape>
            </v:group>
            <v:group style="position:absolute;left:2391;top:3721;width:10;height:20" coordorigin="2391,3721" coordsize="10,20">
              <v:shape style="position:absolute;left:2391;top:3721;width:10;height:20" coordorigin="2391,3721" coordsize="10,20" path="m2391,3740l2401,3740,2401,3721,2391,3721,2391,3740xe" filled="true" fillcolor="#000000" stroked="false">
                <v:path arrowok="t"/>
                <v:fill type="solid"/>
              </v:shape>
            </v:group>
            <v:group style="position:absolute;left:2391;top:3740;width:10;height:20" coordorigin="2391,3740" coordsize="10,20">
              <v:shape style="position:absolute;left:2391;top:3740;width:10;height:20" coordorigin="2391,3740" coordsize="10,20" path="m2391,3759l2401,3759,2401,3740,2391,3740,2391,3759xe" filled="true" fillcolor="#000000" stroked="false">
                <v:path arrowok="t"/>
                <v:fill type="solid"/>
              </v:shape>
            </v:group>
            <v:group style="position:absolute;left:2391;top:3759;width:10;height:20" coordorigin="2391,3759" coordsize="10,20">
              <v:shape style="position:absolute;left:2391;top:3759;width:10;height:20" coordorigin="2391,3759" coordsize="10,20" path="m2391,3778l2401,3778,2401,3759,2391,3759,2391,3778xe" filled="true" fillcolor="#000000" stroked="false">
                <v:path arrowok="t"/>
                <v:fill type="solid"/>
              </v:shape>
            </v:group>
            <v:group style="position:absolute;left:2391;top:3778;width:10;height:20" coordorigin="2391,3778" coordsize="10,20">
              <v:shape style="position:absolute;left:2391;top:3778;width:10;height:20" coordorigin="2391,3778" coordsize="10,20" path="m2391,3797l2401,3797,2401,3778,2391,3778,2391,3797xe" filled="true" fillcolor="#000000" stroked="false">
                <v:path arrowok="t"/>
                <v:fill type="solid"/>
              </v:shape>
            </v:group>
            <v:group style="position:absolute;left:2391;top:3797;width:10;height:20" coordorigin="2391,3797" coordsize="10,20">
              <v:shape style="position:absolute;left:2391;top:3797;width:10;height:20" coordorigin="2391,3797" coordsize="10,20" path="m2391,3817l2401,3817,2401,3797,2391,3797,2391,3817xe" filled="true" fillcolor="#000000" stroked="false">
                <v:path arrowok="t"/>
                <v:fill type="solid"/>
              </v:shape>
            </v:group>
            <v:group style="position:absolute;left:2391;top:3817;width:10;height:20" coordorigin="2391,3817" coordsize="10,20">
              <v:shape style="position:absolute;left:2391;top:3817;width:10;height:20" coordorigin="2391,3817" coordsize="10,20" path="m2391,3836l2401,3836,2401,3817,2391,3817,2391,3836xe" filled="true" fillcolor="#000000" stroked="false">
                <v:path arrowok="t"/>
                <v:fill type="solid"/>
              </v:shape>
            </v:group>
            <v:group style="position:absolute;left:2391;top:3836;width:10;height:20" coordorigin="2391,3836" coordsize="10,20">
              <v:shape style="position:absolute;left:2391;top:3836;width:10;height:20" coordorigin="2391,3836" coordsize="10,20" path="m2391,3855l2401,3855,2401,3836,2391,3836,2391,3855xe" filled="true" fillcolor="#000000" stroked="false">
                <v:path arrowok="t"/>
                <v:fill type="solid"/>
              </v:shape>
            </v:group>
            <v:group style="position:absolute;left:2391;top:3855;width:10;height:20" coordorigin="2391,3855" coordsize="10,20">
              <v:shape style="position:absolute;left:2391;top:3855;width:10;height:20" coordorigin="2391,3855" coordsize="10,20" path="m2391,3874l2401,3874,2401,3855,2391,3855,2391,3874xe" filled="true" fillcolor="#000000" stroked="false">
                <v:path arrowok="t"/>
                <v:fill type="solid"/>
              </v:shape>
            </v:group>
            <v:group style="position:absolute;left:2391;top:3874;width:10;height:20" coordorigin="2391,3874" coordsize="10,20">
              <v:shape style="position:absolute;left:2391;top:3874;width:10;height:20" coordorigin="2391,3874" coordsize="10,20" path="m2391,3893l2401,3893,2401,3874,2391,3874,2391,3893xe" filled="true" fillcolor="#000000" stroked="false">
                <v:path arrowok="t"/>
                <v:fill type="solid"/>
              </v:shape>
            </v:group>
            <v:group style="position:absolute;left:2391;top:3893;width:10;height:20" coordorigin="2391,3893" coordsize="10,20">
              <v:shape style="position:absolute;left:2391;top:3893;width:10;height:20" coordorigin="2391,3893" coordsize="10,20" path="m2391,3913l2401,3913,2401,3893,2391,3893,2391,3913xe" filled="true" fillcolor="#000000" stroked="false">
                <v:path arrowok="t"/>
                <v:fill type="solid"/>
              </v:shape>
            </v:group>
            <v:group style="position:absolute;left:2391;top:3913;width:10;height:20" coordorigin="2391,3913" coordsize="10,20">
              <v:shape style="position:absolute;left:2391;top:3913;width:10;height:20" coordorigin="2391,3913" coordsize="10,20" path="m2391,3932l2401,3932,2401,3913,2391,3913,2391,3932xe" filled="true" fillcolor="#000000" stroked="false">
                <v:path arrowok="t"/>
                <v:fill type="solid"/>
              </v:shape>
            </v:group>
            <v:group style="position:absolute;left:2391;top:3932;width:10;height:20" coordorigin="2391,3932" coordsize="10,20">
              <v:shape style="position:absolute;left:2391;top:3932;width:10;height:20" coordorigin="2391,3932" coordsize="10,20" path="m2391,3951l2401,3951,2401,3932,2391,3932,2391,3951xe" filled="true" fillcolor="#000000" stroked="false">
                <v:path arrowok="t"/>
                <v:fill type="solid"/>
              </v:shape>
            </v:group>
            <v:group style="position:absolute;left:2391;top:3951;width:10;height:20" coordorigin="2391,3951" coordsize="10,20">
              <v:shape style="position:absolute;left:2391;top:3951;width:10;height:20" coordorigin="2391,3951" coordsize="10,20" path="m2391,3970l2401,3970,2401,3951,2391,3951,2391,3970xe" filled="true" fillcolor="#000000" stroked="false">
                <v:path arrowok="t"/>
                <v:fill type="solid"/>
              </v:shape>
            </v:group>
            <v:group style="position:absolute;left:2391;top:3970;width:10;height:20" coordorigin="2391,3970" coordsize="10,20">
              <v:shape style="position:absolute;left:2391;top:3970;width:10;height:20" coordorigin="2391,3970" coordsize="10,20" path="m2391,3989l2401,3989,2401,3970,2391,3970,2391,3989xe" filled="true" fillcolor="#000000" stroked="false">
                <v:path arrowok="t"/>
                <v:fill type="solid"/>
              </v:shape>
            </v:group>
            <v:group style="position:absolute;left:2391;top:3989;width:10;height:20" coordorigin="2391,3989" coordsize="10,20">
              <v:shape style="position:absolute;left:2391;top:3989;width:10;height:20" coordorigin="2391,3989" coordsize="10,20" path="m2391,4009l2401,4009,2401,3989,2391,3989,2391,4009xe" filled="true" fillcolor="#000000" stroked="false">
                <v:path arrowok="t"/>
                <v:fill type="solid"/>
              </v:shape>
            </v:group>
            <v:group style="position:absolute;left:3317;top:3701;width:10;height:20" coordorigin="3317,3701" coordsize="10,20">
              <v:shape style="position:absolute;left:3317;top:3701;width:10;height:20" coordorigin="3317,3701" coordsize="10,20" path="m3317,3721l3327,3721,3327,3701,3317,3701,3317,3721xe" filled="true" fillcolor="#000000" stroked="false">
                <v:path arrowok="t"/>
                <v:fill type="solid"/>
              </v:shape>
            </v:group>
            <v:group style="position:absolute;left:3317;top:3721;width:10;height:20" coordorigin="3317,3721" coordsize="10,20">
              <v:shape style="position:absolute;left:3317;top:3721;width:10;height:20" coordorigin="3317,3721" coordsize="10,20" path="m3317,3740l3327,3740,3327,3721,3317,3721,3317,3740xe" filled="true" fillcolor="#000000" stroked="false">
                <v:path arrowok="t"/>
                <v:fill type="solid"/>
              </v:shape>
            </v:group>
            <v:group style="position:absolute;left:3317;top:3740;width:10;height:20" coordorigin="3317,3740" coordsize="10,20">
              <v:shape style="position:absolute;left:3317;top:3740;width:10;height:20" coordorigin="3317,3740" coordsize="10,20" path="m3317,3759l3327,3759,3327,3740,3317,3740,3317,3759xe" filled="true" fillcolor="#000000" stroked="false">
                <v:path arrowok="t"/>
                <v:fill type="solid"/>
              </v:shape>
            </v:group>
            <v:group style="position:absolute;left:3317;top:3759;width:10;height:20" coordorigin="3317,3759" coordsize="10,20">
              <v:shape style="position:absolute;left:3317;top:3759;width:10;height:20" coordorigin="3317,3759" coordsize="10,20" path="m3317,3778l3327,3778,3327,3759,3317,3759,3317,3778xe" filled="true" fillcolor="#000000" stroked="false">
                <v:path arrowok="t"/>
                <v:fill type="solid"/>
              </v:shape>
            </v:group>
            <v:group style="position:absolute;left:3317;top:3778;width:10;height:20" coordorigin="3317,3778" coordsize="10,20">
              <v:shape style="position:absolute;left:3317;top:3778;width:10;height:20" coordorigin="3317,3778" coordsize="10,20" path="m3317,3797l3327,3797,3327,3778,3317,3778,3317,3797xe" filled="true" fillcolor="#000000" stroked="false">
                <v:path arrowok="t"/>
                <v:fill type="solid"/>
              </v:shape>
            </v:group>
            <v:group style="position:absolute;left:3317;top:3797;width:10;height:20" coordorigin="3317,3797" coordsize="10,20">
              <v:shape style="position:absolute;left:3317;top:3797;width:10;height:20" coordorigin="3317,3797" coordsize="10,20" path="m3317,3817l3327,3817,3327,3797,3317,3797,3317,3817xe" filled="true" fillcolor="#000000" stroked="false">
                <v:path arrowok="t"/>
                <v:fill type="solid"/>
              </v:shape>
            </v:group>
            <v:group style="position:absolute;left:3317;top:3817;width:10;height:20" coordorigin="3317,3817" coordsize="10,20">
              <v:shape style="position:absolute;left:3317;top:3817;width:10;height:20" coordorigin="3317,3817" coordsize="10,20" path="m3317,3836l3327,3836,3327,3817,3317,3817,3317,3836xe" filled="true" fillcolor="#000000" stroked="false">
                <v:path arrowok="t"/>
                <v:fill type="solid"/>
              </v:shape>
            </v:group>
            <v:group style="position:absolute;left:3317;top:3836;width:10;height:20" coordorigin="3317,3836" coordsize="10,20">
              <v:shape style="position:absolute;left:3317;top:3836;width:10;height:20" coordorigin="3317,3836" coordsize="10,20" path="m3317,3855l3327,3855,3327,3836,3317,3836,3317,3855xe" filled="true" fillcolor="#000000" stroked="false">
                <v:path arrowok="t"/>
                <v:fill type="solid"/>
              </v:shape>
            </v:group>
            <v:group style="position:absolute;left:3317;top:3855;width:10;height:20" coordorigin="3317,3855" coordsize="10,20">
              <v:shape style="position:absolute;left:3317;top:3855;width:10;height:20" coordorigin="3317,3855" coordsize="10,20" path="m3317,3874l3327,3874,3327,3855,3317,3855,3317,3874xe" filled="true" fillcolor="#000000" stroked="false">
                <v:path arrowok="t"/>
                <v:fill type="solid"/>
              </v:shape>
            </v:group>
            <v:group style="position:absolute;left:3317;top:3874;width:10;height:20" coordorigin="3317,3874" coordsize="10,20">
              <v:shape style="position:absolute;left:3317;top:3874;width:10;height:20" coordorigin="3317,3874" coordsize="10,20" path="m3317,3893l3327,3893,3327,3874,3317,3874,3317,3893xe" filled="true" fillcolor="#000000" stroked="false">
                <v:path arrowok="t"/>
                <v:fill type="solid"/>
              </v:shape>
            </v:group>
            <v:group style="position:absolute;left:3317;top:3893;width:10;height:20" coordorigin="3317,3893" coordsize="10,20">
              <v:shape style="position:absolute;left:3317;top:3893;width:10;height:20" coordorigin="3317,3893" coordsize="10,20" path="m3317,3913l3327,3913,3327,3893,3317,3893,3317,3913xe" filled="true" fillcolor="#000000" stroked="false">
                <v:path arrowok="t"/>
                <v:fill type="solid"/>
              </v:shape>
            </v:group>
            <v:group style="position:absolute;left:3317;top:3913;width:10;height:20" coordorigin="3317,3913" coordsize="10,20">
              <v:shape style="position:absolute;left:3317;top:3913;width:10;height:20" coordorigin="3317,3913" coordsize="10,20" path="m3317,3932l3327,3932,3327,3913,3317,3913,3317,3932xe" filled="true" fillcolor="#000000" stroked="false">
                <v:path arrowok="t"/>
                <v:fill type="solid"/>
              </v:shape>
            </v:group>
            <v:group style="position:absolute;left:3317;top:3932;width:10;height:20" coordorigin="3317,3932" coordsize="10,20">
              <v:shape style="position:absolute;left:3317;top:3932;width:10;height:20" coordorigin="3317,3932" coordsize="10,20" path="m3317,3951l3327,3951,3327,3932,3317,3932,3317,3951xe" filled="true" fillcolor="#000000" stroked="false">
                <v:path arrowok="t"/>
                <v:fill type="solid"/>
              </v:shape>
            </v:group>
            <v:group style="position:absolute;left:3317;top:3951;width:10;height:20" coordorigin="3317,3951" coordsize="10,20">
              <v:shape style="position:absolute;left:3317;top:3951;width:10;height:20" coordorigin="3317,3951" coordsize="10,20" path="m3317,3970l3327,3970,3327,3951,3317,3951,3317,3970xe" filled="true" fillcolor="#000000" stroked="false">
                <v:path arrowok="t"/>
                <v:fill type="solid"/>
              </v:shape>
            </v:group>
            <v:group style="position:absolute;left:3317;top:3970;width:10;height:20" coordorigin="3317,3970" coordsize="10,20">
              <v:shape style="position:absolute;left:3317;top:3970;width:10;height:20" coordorigin="3317,3970" coordsize="10,20" path="m3317,3989l3327,3989,3327,3970,3317,3970,3317,3989xe" filled="true" fillcolor="#000000" stroked="false">
                <v:path arrowok="t"/>
                <v:fill type="solid"/>
              </v:shape>
            </v:group>
            <v:group style="position:absolute;left:3317;top:3989;width:10;height:20" coordorigin="3317,3989" coordsize="10,20">
              <v:shape style="position:absolute;left:3317;top:3989;width:10;height:20" coordorigin="3317,3989" coordsize="10,20" path="m3317,4009l3327,4009,3327,3989,3317,3989,3317,4009xe" filled="true" fillcolor="#000000" stroked="false">
                <v:path arrowok="t"/>
                <v:fill type="solid"/>
              </v:shape>
            </v:group>
            <v:group style="position:absolute;left:3317;top:4009;width:10;height:20" coordorigin="3317,4009" coordsize="10,20">
              <v:shape style="position:absolute;left:3317;top:4009;width:10;height:20" coordorigin="3317,4009" coordsize="10,20" path="m3317,4028l3327,4028,3327,4009,3317,4009,3317,4028xe" filled="true" fillcolor="#000000" stroked="false">
                <v:path arrowok="t"/>
                <v:fill type="solid"/>
              </v:shape>
            </v:group>
            <v:group style="position:absolute;left:3317;top:4028;width:10;height:20" coordorigin="3317,4028" coordsize="10,20">
              <v:shape style="position:absolute;left:3317;top:4028;width:10;height:20" coordorigin="3317,4028" coordsize="10,20" path="m3317,4047l3327,4047,3327,4028,3317,4028,3317,4047xe" filled="true" fillcolor="#000000" stroked="false">
                <v:path arrowok="t"/>
                <v:fill type="solid"/>
              </v:shape>
            </v:group>
            <v:group style="position:absolute;left:3317;top:4047;width:10;height:20" coordorigin="3317,4047" coordsize="10,20">
              <v:shape style="position:absolute;left:3317;top:4047;width:10;height:20" coordorigin="3317,4047" coordsize="10,20" path="m3317,4066l3327,4066,3327,4047,3317,4047,3317,4066xe" filled="true" fillcolor="#000000" stroked="false">
                <v:path arrowok="t"/>
                <v:fill type="solid"/>
              </v:shape>
            </v:group>
            <v:group style="position:absolute;left:3317;top:4066;width:10;height:20" coordorigin="3317,4066" coordsize="10,20">
              <v:shape style="position:absolute;left:3317;top:4066;width:10;height:20" coordorigin="3317,4066" coordsize="10,20" path="m3317,4085l3327,4085,3327,4066,3317,4066,3317,4085xe" filled="true" fillcolor="#000000" stroked="false">
                <v:path arrowok="t"/>
                <v:fill type="solid"/>
              </v:shape>
            </v:group>
            <v:group style="position:absolute;left:3317;top:4094;width:10;height:2" coordorigin="3317,4094" coordsize="10,2">
              <v:shape style="position:absolute;left:3317;top:4094;width:10;height:2" coordorigin="3317,4094" coordsize="10,0" path="m3317,4094l3327,4094e" filled="false" stroked="true" strokeweight=".84003pt" strokecolor="#000000">
                <v:path arrowok="t"/>
              </v:shape>
            </v:group>
            <v:group style="position:absolute;left:4662;top:3701;width:10;height:20" coordorigin="4662,3701" coordsize="10,20">
              <v:shape style="position:absolute;left:4662;top:3701;width:10;height:20" coordorigin="4662,3701" coordsize="10,20" path="m4662,3721l4671,3721,4671,3701,4662,3701,4662,3721xe" filled="true" fillcolor="#000000" stroked="false">
                <v:path arrowok="t"/>
                <v:fill type="solid"/>
              </v:shape>
            </v:group>
            <v:group style="position:absolute;left:4662;top:3721;width:10;height:20" coordorigin="4662,3721" coordsize="10,20">
              <v:shape style="position:absolute;left:4662;top:3721;width:10;height:20" coordorigin="4662,3721" coordsize="10,20" path="m4662,3740l4671,3740,4671,3721,4662,3721,4662,3740xe" filled="true" fillcolor="#000000" stroked="false">
                <v:path arrowok="t"/>
                <v:fill type="solid"/>
              </v:shape>
            </v:group>
            <v:group style="position:absolute;left:4662;top:3740;width:10;height:20" coordorigin="4662,3740" coordsize="10,20">
              <v:shape style="position:absolute;left:4662;top:3740;width:10;height:20" coordorigin="4662,3740" coordsize="10,20" path="m4662,3759l4671,3759,4671,3740,4662,3740,4662,3759xe" filled="true" fillcolor="#000000" stroked="false">
                <v:path arrowok="t"/>
                <v:fill type="solid"/>
              </v:shape>
            </v:group>
            <v:group style="position:absolute;left:4662;top:3759;width:10;height:20" coordorigin="4662,3759" coordsize="10,20">
              <v:shape style="position:absolute;left:4662;top:3759;width:10;height:20" coordorigin="4662,3759" coordsize="10,20" path="m4662,3778l4671,3778,4671,3759,4662,3759,4662,3778xe" filled="true" fillcolor="#000000" stroked="false">
                <v:path arrowok="t"/>
                <v:fill type="solid"/>
              </v:shape>
            </v:group>
            <v:group style="position:absolute;left:4662;top:3778;width:10;height:20" coordorigin="4662,3778" coordsize="10,20">
              <v:shape style="position:absolute;left:4662;top:3778;width:10;height:20" coordorigin="4662,3778" coordsize="10,20" path="m4662,3797l4671,3797,4671,3778,4662,3778,4662,3797xe" filled="true" fillcolor="#000000" stroked="false">
                <v:path arrowok="t"/>
                <v:fill type="solid"/>
              </v:shape>
            </v:group>
            <v:group style="position:absolute;left:4662;top:3797;width:10;height:20" coordorigin="4662,3797" coordsize="10,20">
              <v:shape style="position:absolute;left:4662;top:3797;width:10;height:20" coordorigin="4662,3797" coordsize="10,20" path="m4662,3817l4671,3817,4671,3797,4662,3797,4662,3817xe" filled="true" fillcolor="#000000" stroked="false">
                <v:path arrowok="t"/>
                <v:fill type="solid"/>
              </v:shape>
            </v:group>
            <v:group style="position:absolute;left:4662;top:3817;width:10;height:20" coordorigin="4662,3817" coordsize="10,20">
              <v:shape style="position:absolute;left:4662;top:3817;width:10;height:20" coordorigin="4662,3817" coordsize="10,20" path="m4662,3836l4671,3836,4671,3817,4662,3817,4662,3836xe" filled="true" fillcolor="#000000" stroked="false">
                <v:path arrowok="t"/>
                <v:fill type="solid"/>
              </v:shape>
            </v:group>
            <v:group style="position:absolute;left:4662;top:3836;width:10;height:20" coordorigin="4662,3836" coordsize="10,20">
              <v:shape style="position:absolute;left:4662;top:3836;width:10;height:20" coordorigin="4662,3836" coordsize="10,20" path="m4662,3855l4671,3855,4671,3836,4662,3836,4662,3855xe" filled="true" fillcolor="#000000" stroked="false">
                <v:path arrowok="t"/>
                <v:fill type="solid"/>
              </v:shape>
            </v:group>
            <v:group style="position:absolute;left:4662;top:3855;width:10;height:20" coordorigin="4662,3855" coordsize="10,20">
              <v:shape style="position:absolute;left:4662;top:3855;width:10;height:20" coordorigin="4662,3855" coordsize="10,20" path="m4662,3874l4671,3874,4671,3855,4662,3855,4662,3874xe" filled="true" fillcolor="#000000" stroked="false">
                <v:path arrowok="t"/>
                <v:fill type="solid"/>
              </v:shape>
            </v:group>
            <v:group style="position:absolute;left:4662;top:3874;width:10;height:20" coordorigin="4662,3874" coordsize="10,20">
              <v:shape style="position:absolute;left:4662;top:3874;width:10;height:20" coordorigin="4662,3874" coordsize="10,20" path="m4662,3893l4671,3893,4671,3874,4662,3874,4662,3893xe" filled="true" fillcolor="#000000" stroked="false">
                <v:path arrowok="t"/>
                <v:fill type="solid"/>
              </v:shape>
            </v:group>
            <v:group style="position:absolute;left:4662;top:3893;width:10;height:20" coordorigin="4662,3893" coordsize="10,20">
              <v:shape style="position:absolute;left:4662;top:3893;width:10;height:20" coordorigin="4662,3893" coordsize="10,20" path="m4662,3913l4671,3913,4671,3893,4662,3893,4662,3913xe" filled="true" fillcolor="#000000" stroked="false">
                <v:path arrowok="t"/>
                <v:fill type="solid"/>
              </v:shape>
            </v:group>
            <v:group style="position:absolute;left:4662;top:3913;width:10;height:20" coordorigin="4662,3913" coordsize="10,20">
              <v:shape style="position:absolute;left:4662;top:3913;width:10;height:20" coordorigin="4662,3913" coordsize="10,20" path="m4662,3932l4671,3932,4671,3913,4662,3913,4662,3932xe" filled="true" fillcolor="#000000" stroked="false">
                <v:path arrowok="t"/>
                <v:fill type="solid"/>
              </v:shape>
            </v:group>
            <v:group style="position:absolute;left:4662;top:3932;width:10;height:20" coordorigin="4662,3932" coordsize="10,20">
              <v:shape style="position:absolute;left:4662;top:3932;width:10;height:20" coordorigin="4662,3932" coordsize="10,20" path="m4662,3951l4671,3951,4671,3932,4662,3932,4662,3951xe" filled="true" fillcolor="#000000" stroked="false">
                <v:path arrowok="t"/>
                <v:fill type="solid"/>
              </v:shape>
            </v:group>
            <v:group style="position:absolute;left:4662;top:3951;width:10;height:20" coordorigin="4662,3951" coordsize="10,20">
              <v:shape style="position:absolute;left:4662;top:3951;width:10;height:20" coordorigin="4662,3951" coordsize="10,20" path="m4662,3970l4671,3970,4671,3951,4662,3951,4662,3970xe" filled="true" fillcolor="#000000" stroked="false">
                <v:path arrowok="t"/>
                <v:fill type="solid"/>
              </v:shape>
            </v:group>
            <v:group style="position:absolute;left:4662;top:3970;width:10;height:20" coordorigin="4662,3970" coordsize="10,20">
              <v:shape style="position:absolute;left:4662;top:3970;width:10;height:20" coordorigin="4662,3970" coordsize="10,20" path="m4662,3989l4671,3989,4671,3970,4662,3970,4662,3989xe" filled="true" fillcolor="#000000" stroked="false">
                <v:path arrowok="t"/>
                <v:fill type="solid"/>
              </v:shape>
            </v:group>
            <v:group style="position:absolute;left:4662;top:3989;width:10;height:20" coordorigin="4662,3989" coordsize="10,20">
              <v:shape style="position:absolute;left:4662;top:3989;width:10;height:20" coordorigin="4662,3989" coordsize="10,20" path="m4662,4009l4671,4009,4671,3989,4662,3989,4662,4009xe" filled="true" fillcolor="#000000" stroked="false">
                <v:path arrowok="t"/>
                <v:fill type="solid"/>
              </v:shape>
            </v:group>
            <v:group style="position:absolute;left:4662;top:4009;width:10;height:20" coordorigin="4662,4009" coordsize="10,20">
              <v:shape style="position:absolute;left:4662;top:4009;width:10;height:20" coordorigin="4662,4009" coordsize="10,20" path="m4662,4028l4671,4028,4671,4009,4662,4009,4662,4028xe" filled="true" fillcolor="#000000" stroked="false">
                <v:path arrowok="t"/>
                <v:fill type="solid"/>
              </v:shape>
            </v:group>
            <v:group style="position:absolute;left:4662;top:4028;width:10;height:20" coordorigin="4662,4028" coordsize="10,20">
              <v:shape style="position:absolute;left:4662;top:4028;width:10;height:20" coordorigin="4662,4028" coordsize="10,20" path="m4662,4047l4671,4047,4671,4028,4662,4028,4662,4047xe" filled="true" fillcolor="#000000" stroked="false">
                <v:path arrowok="t"/>
                <v:fill type="solid"/>
              </v:shape>
            </v:group>
            <v:group style="position:absolute;left:4662;top:4047;width:10;height:20" coordorigin="4662,4047" coordsize="10,20">
              <v:shape style="position:absolute;left:4662;top:4047;width:10;height:20" coordorigin="4662,4047" coordsize="10,20" path="m4662,4066l4671,4066,4671,4047,4662,4047,4662,4066xe" filled="true" fillcolor="#000000" stroked="false">
                <v:path arrowok="t"/>
                <v:fill type="solid"/>
              </v:shape>
            </v:group>
            <v:group style="position:absolute;left:4662;top:4066;width:10;height:20" coordorigin="4662,4066" coordsize="10,20">
              <v:shape style="position:absolute;left:4662;top:4066;width:10;height:20" coordorigin="4662,4066" coordsize="10,20" path="m4662,4085l4671,4085,4671,4066,4662,4066,4662,4085xe" filled="true" fillcolor="#000000" stroked="false">
                <v:path arrowok="t"/>
                <v:fill type="solid"/>
              </v:shape>
            </v:group>
            <v:group style="position:absolute;left:4662;top:4094;width:10;height:2" coordorigin="4662,4094" coordsize="10,2">
              <v:shape style="position:absolute;left:4662;top:4094;width:10;height:2" coordorigin="4662,4094" coordsize="10,0" path="m4662,4094l4671,4094e" filled="false" stroked="true" strokeweight=".84003pt" strokecolor="#000000">
                <v:path arrowok="t"/>
              </v:shape>
            </v:group>
            <v:group style="position:absolute;left:5823;top:3701;width:10;height:20" coordorigin="5823,3701" coordsize="10,20">
              <v:shape style="position:absolute;left:5823;top:3701;width:10;height:20" coordorigin="5823,3701" coordsize="10,20" path="m5823,3721l5833,3721,5833,3701,5823,3701,5823,3721xe" filled="true" fillcolor="#000000" stroked="false">
                <v:path arrowok="t"/>
                <v:fill type="solid"/>
              </v:shape>
            </v:group>
            <v:group style="position:absolute;left:5823;top:3721;width:10;height:20" coordorigin="5823,3721" coordsize="10,20">
              <v:shape style="position:absolute;left:5823;top:3721;width:10;height:20" coordorigin="5823,3721" coordsize="10,20" path="m5823,3740l5833,3740,5833,3721,5823,3721,5823,3740xe" filled="true" fillcolor="#000000" stroked="false">
                <v:path arrowok="t"/>
                <v:fill type="solid"/>
              </v:shape>
            </v:group>
            <v:group style="position:absolute;left:5823;top:3740;width:10;height:20" coordorigin="5823,3740" coordsize="10,20">
              <v:shape style="position:absolute;left:5823;top:3740;width:10;height:20" coordorigin="5823,3740" coordsize="10,20" path="m5823,3759l5833,3759,5833,3740,5823,3740,5823,3759xe" filled="true" fillcolor="#000000" stroked="false">
                <v:path arrowok="t"/>
                <v:fill type="solid"/>
              </v:shape>
            </v:group>
            <v:group style="position:absolute;left:5823;top:3759;width:10;height:20" coordorigin="5823,3759" coordsize="10,20">
              <v:shape style="position:absolute;left:5823;top:3759;width:10;height:20" coordorigin="5823,3759" coordsize="10,20" path="m5823,3778l5833,3778,5833,3759,5823,3759,5823,3778xe" filled="true" fillcolor="#000000" stroked="false">
                <v:path arrowok="t"/>
                <v:fill type="solid"/>
              </v:shape>
            </v:group>
            <v:group style="position:absolute;left:5823;top:3778;width:10;height:20" coordorigin="5823,3778" coordsize="10,20">
              <v:shape style="position:absolute;left:5823;top:3778;width:10;height:20" coordorigin="5823,3778" coordsize="10,20" path="m5823,3797l5833,3797,5833,3778,5823,3778,5823,3797xe" filled="true" fillcolor="#000000" stroked="false">
                <v:path arrowok="t"/>
                <v:fill type="solid"/>
              </v:shape>
            </v:group>
            <v:group style="position:absolute;left:5823;top:3797;width:10;height:20" coordorigin="5823,3797" coordsize="10,20">
              <v:shape style="position:absolute;left:5823;top:3797;width:10;height:20" coordorigin="5823,3797" coordsize="10,20" path="m5823,3817l5833,3817,5833,3797,5823,3797,5823,3817xe" filled="true" fillcolor="#000000" stroked="false">
                <v:path arrowok="t"/>
                <v:fill type="solid"/>
              </v:shape>
            </v:group>
            <v:group style="position:absolute;left:5823;top:3817;width:10;height:20" coordorigin="5823,3817" coordsize="10,20">
              <v:shape style="position:absolute;left:5823;top:3817;width:10;height:20" coordorigin="5823,3817" coordsize="10,20" path="m5823,3836l5833,3836,5833,3817,5823,3817,5823,3836xe" filled="true" fillcolor="#000000" stroked="false">
                <v:path arrowok="t"/>
                <v:fill type="solid"/>
              </v:shape>
            </v:group>
            <v:group style="position:absolute;left:5823;top:3836;width:10;height:20" coordorigin="5823,3836" coordsize="10,20">
              <v:shape style="position:absolute;left:5823;top:3836;width:10;height:20" coordorigin="5823,3836" coordsize="10,20" path="m5823,3855l5833,3855,5833,3836,5823,3836,5823,3855xe" filled="true" fillcolor="#000000" stroked="false">
                <v:path arrowok="t"/>
                <v:fill type="solid"/>
              </v:shape>
            </v:group>
            <v:group style="position:absolute;left:5823;top:3855;width:10;height:20" coordorigin="5823,3855" coordsize="10,20">
              <v:shape style="position:absolute;left:5823;top:3855;width:10;height:20" coordorigin="5823,3855" coordsize="10,20" path="m5823,3874l5833,3874,5833,3855,5823,3855,5823,3874xe" filled="true" fillcolor="#000000" stroked="false">
                <v:path arrowok="t"/>
                <v:fill type="solid"/>
              </v:shape>
            </v:group>
            <v:group style="position:absolute;left:5823;top:3874;width:10;height:20" coordorigin="5823,3874" coordsize="10,20">
              <v:shape style="position:absolute;left:5823;top:3874;width:10;height:20" coordorigin="5823,3874" coordsize="10,20" path="m5823,3893l5833,3893,5833,3874,5823,3874,5823,3893xe" filled="true" fillcolor="#000000" stroked="false">
                <v:path arrowok="t"/>
                <v:fill type="solid"/>
              </v:shape>
            </v:group>
            <v:group style="position:absolute;left:5823;top:3893;width:10;height:20" coordorigin="5823,3893" coordsize="10,20">
              <v:shape style="position:absolute;left:5823;top:3893;width:10;height:20" coordorigin="5823,3893" coordsize="10,20" path="m5823,3913l5833,3913,5833,3893,5823,3893,5823,3913xe" filled="true" fillcolor="#000000" stroked="false">
                <v:path arrowok="t"/>
                <v:fill type="solid"/>
              </v:shape>
            </v:group>
            <v:group style="position:absolute;left:5823;top:3913;width:10;height:20" coordorigin="5823,3913" coordsize="10,20">
              <v:shape style="position:absolute;left:5823;top:3913;width:10;height:20" coordorigin="5823,3913" coordsize="10,20" path="m5823,3932l5833,3932,5833,3913,5823,3913,5823,3932xe" filled="true" fillcolor="#000000" stroked="false">
                <v:path arrowok="t"/>
                <v:fill type="solid"/>
              </v:shape>
            </v:group>
            <v:group style="position:absolute;left:5823;top:3932;width:10;height:20" coordorigin="5823,3932" coordsize="10,20">
              <v:shape style="position:absolute;left:5823;top:3932;width:10;height:20" coordorigin="5823,3932" coordsize="10,20" path="m5823,3951l5833,3951,5833,3932,5823,3932,5823,3951xe" filled="true" fillcolor="#000000" stroked="false">
                <v:path arrowok="t"/>
                <v:fill type="solid"/>
              </v:shape>
            </v:group>
            <v:group style="position:absolute;left:5823;top:3951;width:10;height:20" coordorigin="5823,3951" coordsize="10,20">
              <v:shape style="position:absolute;left:5823;top:3951;width:10;height:20" coordorigin="5823,3951" coordsize="10,20" path="m5823,3970l5833,3970,5833,3951,5823,3951,5823,3970xe" filled="true" fillcolor="#000000" stroked="false">
                <v:path arrowok="t"/>
                <v:fill type="solid"/>
              </v:shape>
            </v:group>
            <v:group style="position:absolute;left:5823;top:3970;width:10;height:20" coordorigin="5823,3970" coordsize="10,20">
              <v:shape style="position:absolute;left:5823;top:3970;width:10;height:20" coordorigin="5823,3970" coordsize="10,20" path="m5823,3989l5833,3989,5833,3970,5823,3970,5823,3989xe" filled="true" fillcolor="#000000" stroked="false">
                <v:path arrowok="t"/>
                <v:fill type="solid"/>
              </v:shape>
            </v:group>
            <v:group style="position:absolute;left:5823;top:3989;width:10;height:20" coordorigin="5823,3989" coordsize="10,20">
              <v:shape style="position:absolute;left:5823;top:3989;width:10;height:20" coordorigin="5823,3989" coordsize="10,20" path="m5823,4009l5833,4009,5833,3989,5823,3989,5823,4009xe" filled="true" fillcolor="#000000" stroked="false">
                <v:path arrowok="t"/>
                <v:fill type="solid"/>
              </v:shape>
            </v:group>
            <v:group style="position:absolute;left:5823;top:4009;width:10;height:20" coordorigin="5823,4009" coordsize="10,20">
              <v:shape style="position:absolute;left:5823;top:4009;width:10;height:20" coordorigin="5823,4009" coordsize="10,20" path="m5823,4028l5833,4028,5833,4009,5823,4009,5823,4028xe" filled="true" fillcolor="#000000" stroked="false">
                <v:path arrowok="t"/>
                <v:fill type="solid"/>
              </v:shape>
            </v:group>
            <v:group style="position:absolute;left:5823;top:4028;width:10;height:20" coordorigin="5823,4028" coordsize="10,20">
              <v:shape style="position:absolute;left:5823;top:4028;width:10;height:20" coordorigin="5823,4028" coordsize="10,20" path="m5823,4047l5833,4047,5833,4028,5823,4028,5823,4047xe" filled="true" fillcolor="#000000" stroked="false">
                <v:path arrowok="t"/>
                <v:fill type="solid"/>
              </v:shape>
            </v:group>
            <v:group style="position:absolute;left:5823;top:4047;width:10;height:20" coordorigin="5823,4047" coordsize="10,20">
              <v:shape style="position:absolute;left:5823;top:4047;width:10;height:20" coordorigin="5823,4047" coordsize="10,20" path="m5823,4066l5833,4066,5833,4047,5823,4047,5823,4066xe" filled="true" fillcolor="#000000" stroked="false">
                <v:path arrowok="t"/>
                <v:fill type="solid"/>
              </v:shape>
            </v:group>
            <v:group style="position:absolute;left:5823;top:4066;width:10;height:20" coordorigin="5823,4066" coordsize="10,20">
              <v:shape style="position:absolute;left:5823;top:4066;width:10;height:20" coordorigin="5823,4066" coordsize="10,20" path="m5823,4085l5833,4085,5833,4066,5823,4066,5823,4085xe" filled="true" fillcolor="#000000" stroked="false">
                <v:path arrowok="t"/>
                <v:fill type="solid"/>
              </v:shape>
            </v:group>
            <v:group style="position:absolute;left:5823;top:4094;width:10;height:2" coordorigin="5823,4094" coordsize="10,2">
              <v:shape style="position:absolute;left:5823;top:4094;width:10;height:2" coordorigin="5823,4094" coordsize="10,0" path="m5823,4094l5833,4094e" filled="false" stroked="true" strokeweight=".84003pt" strokecolor="#000000">
                <v:path arrowok="t"/>
              </v:shape>
            </v:group>
            <v:group style="position:absolute;left:6650;top:3701;width:10;height:20" coordorigin="6650,3701" coordsize="10,20">
              <v:shape style="position:absolute;left:6650;top:3701;width:10;height:20" coordorigin="6650,3701" coordsize="10,20" path="m6650,3721l6659,3721,6659,3701,6650,3701,6650,3721xe" filled="true" fillcolor="#000000" stroked="false">
                <v:path arrowok="t"/>
                <v:fill type="solid"/>
              </v:shape>
            </v:group>
            <v:group style="position:absolute;left:6650;top:3721;width:10;height:20" coordorigin="6650,3721" coordsize="10,20">
              <v:shape style="position:absolute;left:6650;top:3721;width:10;height:20" coordorigin="6650,3721" coordsize="10,20" path="m6650,3740l6659,3740,6659,3721,6650,3721,6650,3740xe" filled="true" fillcolor="#000000" stroked="false">
                <v:path arrowok="t"/>
                <v:fill type="solid"/>
              </v:shape>
            </v:group>
            <v:group style="position:absolute;left:6650;top:3740;width:10;height:20" coordorigin="6650,3740" coordsize="10,20">
              <v:shape style="position:absolute;left:6650;top:3740;width:10;height:20" coordorigin="6650,3740" coordsize="10,20" path="m6650,3759l6659,3759,6659,3740,6650,3740,6650,3759xe" filled="true" fillcolor="#000000" stroked="false">
                <v:path arrowok="t"/>
                <v:fill type="solid"/>
              </v:shape>
            </v:group>
            <v:group style="position:absolute;left:6650;top:3759;width:10;height:20" coordorigin="6650,3759" coordsize="10,20">
              <v:shape style="position:absolute;left:6650;top:3759;width:10;height:20" coordorigin="6650,3759" coordsize="10,20" path="m6650,3778l6659,3778,6659,3759,6650,3759,6650,3778xe" filled="true" fillcolor="#000000" stroked="false">
                <v:path arrowok="t"/>
                <v:fill type="solid"/>
              </v:shape>
            </v:group>
            <v:group style="position:absolute;left:6650;top:3778;width:10;height:20" coordorigin="6650,3778" coordsize="10,20">
              <v:shape style="position:absolute;left:6650;top:3778;width:10;height:20" coordorigin="6650,3778" coordsize="10,20" path="m6650,3797l6659,3797,6659,3778,6650,3778,6650,3797xe" filled="true" fillcolor="#000000" stroked="false">
                <v:path arrowok="t"/>
                <v:fill type="solid"/>
              </v:shape>
            </v:group>
            <v:group style="position:absolute;left:6650;top:3797;width:10;height:20" coordorigin="6650,3797" coordsize="10,20">
              <v:shape style="position:absolute;left:6650;top:3797;width:10;height:20" coordorigin="6650,3797" coordsize="10,20" path="m6650,3817l6659,3817,6659,3797,6650,3797,6650,3817xe" filled="true" fillcolor="#000000" stroked="false">
                <v:path arrowok="t"/>
                <v:fill type="solid"/>
              </v:shape>
            </v:group>
            <v:group style="position:absolute;left:6650;top:3817;width:10;height:20" coordorigin="6650,3817" coordsize="10,20">
              <v:shape style="position:absolute;left:6650;top:3817;width:10;height:20" coordorigin="6650,3817" coordsize="10,20" path="m6650,3836l6659,3836,6659,3817,6650,3817,6650,3836xe" filled="true" fillcolor="#000000" stroked="false">
                <v:path arrowok="t"/>
                <v:fill type="solid"/>
              </v:shape>
            </v:group>
            <v:group style="position:absolute;left:6650;top:3836;width:10;height:20" coordorigin="6650,3836" coordsize="10,20">
              <v:shape style="position:absolute;left:6650;top:3836;width:10;height:20" coordorigin="6650,3836" coordsize="10,20" path="m6650,3855l6659,3855,6659,3836,6650,3836,6650,3855xe" filled="true" fillcolor="#000000" stroked="false">
                <v:path arrowok="t"/>
                <v:fill type="solid"/>
              </v:shape>
            </v:group>
            <v:group style="position:absolute;left:6650;top:3855;width:10;height:20" coordorigin="6650,3855" coordsize="10,20">
              <v:shape style="position:absolute;left:6650;top:3855;width:10;height:20" coordorigin="6650,3855" coordsize="10,20" path="m6650,3874l6659,3874,6659,3855,6650,3855,6650,3874xe" filled="true" fillcolor="#000000" stroked="false">
                <v:path arrowok="t"/>
                <v:fill type="solid"/>
              </v:shape>
            </v:group>
            <v:group style="position:absolute;left:6650;top:3874;width:10;height:20" coordorigin="6650,3874" coordsize="10,20">
              <v:shape style="position:absolute;left:6650;top:3874;width:10;height:20" coordorigin="6650,3874" coordsize="10,20" path="m6650,3893l6659,3893,6659,3874,6650,3874,6650,3893xe" filled="true" fillcolor="#000000" stroked="false">
                <v:path arrowok="t"/>
                <v:fill type="solid"/>
              </v:shape>
            </v:group>
            <v:group style="position:absolute;left:6650;top:3893;width:10;height:20" coordorigin="6650,3893" coordsize="10,20">
              <v:shape style="position:absolute;left:6650;top:3893;width:10;height:20" coordorigin="6650,3893" coordsize="10,20" path="m6650,3913l6659,3913,6659,3893,6650,3893,6650,3913xe" filled="true" fillcolor="#000000" stroked="false">
                <v:path arrowok="t"/>
                <v:fill type="solid"/>
              </v:shape>
            </v:group>
            <v:group style="position:absolute;left:6650;top:3913;width:10;height:20" coordorigin="6650,3913" coordsize="10,20">
              <v:shape style="position:absolute;left:6650;top:3913;width:10;height:20" coordorigin="6650,3913" coordsize="10,20" path="m6650,3932l6659,3932,6659,3913,6650,3913,6650,3932xe" filled="true" fillcolor="#000000" stroked="false">
                <v:path arrowok="t"/>
                <v:fill type="solid"/>
              </v:shape>
            </v:group>
            <v:group style="position:absolute;left:6650;top:3932;width:10;height:20" coordorigin="6650,3932" coordsize="10,20">
              <v:shape style="position:absolute;left:6650;top:3932;width:10;height:20" coordorigin="6650,3932" coordsize="10,20" path="m6650,3951l6659,3951,6659,3932,6650,3932,6650,3951xe" filled="true" fillcolor="#000000" stroked="false">
                <v:path arrowok="t"/>
                <v:fill type="solid"/>
              </v:shape>
            </v:group>
            <v:group style="position:absolute;left:6650;top:3951;width:10;height:20" coordorigin="6650,3951" coordsize="10,20">
              <v:shape style="position:absolute;left:6650;top:3951;width:10;height:20" coordorigin="6650,3951" coordsize="10,20" path="m6650,3970l6659,3970,6659,3951,6650,3951,6650,3970xe" filled="true" fillcolor="#000000" stroked="false">
                <v:path arrowok="t"/>
                <v:fill type="solid"/>
              </v:shape>
            </v:group>
            <v:group style="position:absolute;left:6650;top:3970;width:10;height:20" coordorigin="6650,3970" coordsize="10,20">
              <v:shape style="position:absolute;left:6650;top:3970;width:10;height:20" coordorigin="6650,3970" coordsize="10,20" path="m6650,3989l6659,3989,6659,3970,6650,3970,6650,3989xe" filled="true" fillcolor="#000000" stroked="false">
                <v:path arrowok="t"/>
                <v:fill type="solid"/>
              </v:shape>
            </v:group>
            <v:group style="position:absolute;left:6650;top:3989;width:10;height:20" coordorigin="6650,3989" coordsize="10,20">
              <v:shape style="position:absolute;left:6650;top:3989;width:10;height:20" coordorigin="6650,3989" coordsize="10,20" path="m6650,4009l6659,4009,6659,3989,6650,3989,6650,4009xe" filled="true" fillcolor="#000000" stroked="false">
                <v:path arrowok="t"/>
                <v:fill type="solid"/>
              </v:shape>
            </v:group>
            <v:group style="position:absolute;left:6650;top:4009;width:10;height:20" coordorigin="6650,4009" coordsize="10,20">
              <v:shape style="position:absolute;left:6650;top:4009;width:10;height:20" coordorigin="6650,4009" coordsize="10,20" path="m6650,4028l6659,4028,6659,4009,6650,4009,6650,4028xe" filled="true" fillcolor="#000000" stroked="false">
                <v:path arrowok="t"/>
                <v:fill type="solid"/>
              </v:shape>
            </v:group>
            <v:group style="position:absolute;left:6650;top:4028;width:10;height:20" coordorigin="6650,4028" coordsize="10,20">
              <v:shape style="position:absolute;left:6650;top:4028;width:10;height:20" coordorigin="6650,4028" coordsize="10,20" path="m6650,4047l6659,4047,6659,4028,6650,4028,6650,4047xe" filled="true" fillcolor="#000000" stroked="false">
                <v:path arrowok="t"/>
                <v:fill type="solid"/>
              </v:shape>
            </v:group>
            <v:group style="position:absolute;left:6650;top:4047;width:10;height:20" coordorigin="6650,4047" coordsize="10,20">
              <v:shape style="position:absolute;left:6650;top:4047;width:10;height:20" coordorigin="6650,4047" coordsize="10,20" path="m6650,4066l6659,4066,6659,4047,6650,4047,6650,4066xe" filled="true" fillcolor="#000000" stroked="false">
                <v:path arrowok="t"/>
                <v:fill type="solid"/>
              </v:shape>
            </v:group>
            <v:group style="position:absolute;left:6650;top:4066;width:10;height:20" coordorigin="6650,4066" coordsize="10,20">
              <v:shape style="position:absolute;left:6650;top:4066;width:10;height:20" coordorigin="6650,4066" coordsize="10,20" path="m6650,4085l6659,4085,6659,4066,6650,4066,6650,4085xe" filled="true" fillcolor="#000000" stroked="false">
                <v:path arrowok="t"/>
                <v:fill type="solid"/>
              </v:shape>
            </v:group>
            <v:group style="position:absolute;left:6650;top:4094;width:10;height:2" coordorigin="6650,4094" coordsize="10,2">
              <v:shape style="position:absolute;left:6650;top:4094;width:10;height:2" coordorigin="6650,4094" coordsize="10,0" path="m6650,4094l6659,4094e" filled="false" stroked="true" strokeweight=".84003pt" strokecolor="#000000">
                <v:path arrowok="t"/>
              </v:shape>
              <v:shape style="position:absolute;left:29;top:4009;width:2381;height:103" type="#_x0000_t75" stroked="false">
                <v:imagedata r:id="rId166" o:title=""/>
              </v:shape>
              <v:shape style="position:absolute;left:2386;top:4102;width:931;height:10" type="#_x0000_t75" stroked="false">
                <v:imagedata r:id="rId161" o:title=""/>
              </v:shape>
              <v:shape style="position:absolute;left:3313;top:4102;width:1349;height:10" type="#_x0000_t75" stroked="false">
                <v:imagedata r:id="rId162" o:title=""/>
              </v:shape>
              <v:shape style="position:absolute;left:4657;top:4102;width:1993;height:10" type="#_x0000_t75" stroked="false">
                <v:imagedata r:id="rId163" o:title=""/>
              </v:shape>
              <v:shape style="position:absolute;left:6645;top:4102;width:1363;height:10" type="#_x0000_t75" stroked="false">
                <v:imagedata r:id="rId164" o:title=""/>
              </v:shape>
            </v:group>
            <v:group style="position:absolute;left:1325;top:4112;width:10;height:20" coordorigin="1325,4112" coordsize="10,20">
              <v:shape style="position:absolute;left:1325;top:4112;width:10;height:20" coordorigin="1325,4112" coordsize="10,20" path="m1325,4131l1334,4131,1334,4112,1325,4112,1325,4131xe" filled="true" fillcolor="#000000" stroked="false">
                <v:path arrowok="t"/>
                <v:fill type="solid"/>
              </v:shape>
            </v:group>
            <v:group style="position:absolute;left:1325;top:4131;width:10;height:20" coordorigin="1325,4131" coordsize="10,20">
              <v:shape style="position:absolute;left:1325;top:4131;width:10;height:20" coordorigin="1325,4131" coordsize="10,20" path="m1325,4150l1334,4150,1334,4131,1325,4131,1325,4150xe" filled="true" fillcolor="#000000" stroked="false">
                <v:path arrowok="t"/>
                <v:fill type="solid"/>
              </v:shape>
            </v:group>
            <v:group style="position:absolute;left:1325;top:4150;width:10;height:20" coordorigin="1325,4150" coordsize="10,20">
              <v:shape style="position:absolute;left:1325;top:4150;width:10;height:20" coordorigin="1325,4150" coordsize="10,20" path="m1325,4169l1334,4169,1334,4150,1325,4150,1325,4169xe" filled="true" fillcolor="#000000" stroked="false">
                <v:path arrowok="t"/>
                <v:fill type="solid"/>
              </v:shape>
            </v:group>
            <v:group style="position:absolute;left:1325;top:4169;width:10;height:20" coordorigin="1325,4169" coordsize="10,20">
              <v:shape style="position:absolute;left:1325;top:4169;width:10;height:20" coordorigin="1325,4169" coordsize="10,20" path="m1325,4189l1334,4189,1334,4169,1325,4169,1325,4189xe" filled="true" fillcolor="#000000" stroked="false">
                <v:path arrowok="t"/>
                <v:fill type="solid"/>
              </v:shape>
            </v:group>
            <v:group style="position:absolute;left:1325;top:4189;width:10;height:20" coordorigin="1325,4189" coordsize="10,20">
              <v:shape style="position:absolute;left:1325;top:4189;width:10;height:20" coordorigin="1325,4189" coordsize="10,20" path="m1325,4208l1334,4208,1334,4189,1325,4189,1325,4208xe" filled="true" fillcolor="#000000" stroked="false">
                <v:path arrowok="t"/>
                <v:fill type="solid"/>
              </v:shape>
            </v:group>
            <v:group style="position:absolute;left:1325;top:4208;width:10;height:20" coordorigin="1325,4208" coordsize="10,20">
              <v:shape style="position:absolute;left:1325;top:4208;width:10;height:20" coordorigin="1325,4208" coordsize="10,20" path="m1325,4227l1334,4227,1334,4208,1325,4208,1325,4227xe" filled="true" fillcolor="#000000" stroked="false">
                <v:path arrowok="t"/>
                <v:fill type="solid"/>
              </v:shape>
            </v:group>
            <v:group style="position:absolute;left:1325;top:4227;width:10;height:20" coordorigin="1325,4227" coordsize="10,20">
              <v:shape style="position:absolute;left:1325;top:4227;width:10;height:20" coordorigin="1325,4227" coordsize="10,20" path="m1325,4246l1334,4246,1334,4227,1325,4227,1325,4246xe" filled="true" fillcolor="#000000" stroked="false">
                <v:path arrowok="t"/>
                <v:fill type="solid"/>
              </v:shape>
            </v:group>
            <v:group style="position:absolute;left:1325;top:4246;width:10;height:20" coordorigin="1325,4246" coordsize="10,20">
              <v:shape style="position:absolute;left:1325;top:4246;width:10;height:20" coordorigin="1325,4246" coordsize="10,20" path="m1325,4265l1334,4265,1334,4246,1325,4246,1325,4265xe" filled="true" fillcolor="#000000" stroked="false">
                <v:path arrowok="t"/>
                <v:fill type="solid"/>
              </v:shape>
            </v:group>
            <v:group style="position:absolute;left:1325;top:4265;width:10;height:20" coordorigin="1325,4265" coordsize="10,20">
              <v:shape style="position:absolute;left:1325;top:4265;width:10;height:20" coordorigin="1325,4265" coordsize="10,20" path="m1325,4285l1334,4285,1334,4265,1325,4265,1325,4285xe" filled="true" fillcolor="#000000" stroked="false">
                <v:path arrowok="t"/>
                <v:fill type="solid"/>
              </v:shape>
            </v:group>
            <v:group style="position:absolute;left:1325;top:4285;width:10;height:20" coordorigin="1325,4285" coordsize="10,20">
              <v:shape style="position:absolute;left:1325;top:4285;width:10;height:20" coordorigin="1325,4285" coordsize="10,20" path="m1325,4304l1334,4304,1334,4285,1325,4285,1325,4304xe" filled="true" fillcolor="#000000" stroked="false">
                <v:path arrowok="t"/>
                <v:fill type="solid"/>
              </v:shape>
            </v:group>
            <v:group style="position:absolute;left:1325;top:4304;width:10;height:20" coordorigin="1325,4304" coordsize="10,20">
              <v:shape style="position:absolute;left:1325;top:4304;width:10;height:20" coordorigin="1325,4304" coordsize="10,20" path="m1325,4323l1334,4323,1334,4304,1325,4304,1325,4323xe" filled="true" fillcolor="#000000" stroked="false">
                <v:path arrowok="t"/>
                <v:fill type="solid"/>
              </v:shape>
            </v:group>
            <v:group style="position:absolute;left:1325;top:4323;width:10;height:20" coordorigin="1325,4323" coordsize="10,20">
              <v:shape style="position:absolute;left:1325;top:4323;width:10;height:20" coordorigin="1325,4323" coordsize="10,20" path="m1325,4342l1334,4342,1334,4323,1325,4323,1325,4342xe" filled="true" fillcolor="#000000" stroked="false">
                <v:path arrowok="t"/>
                <v:fill type="solid"/>
              </v:shape>
            </v:group>
            <v:group style="position:absolute;left:1325;top:4342;width:10;height:20" coordorigin="1325,4342" coordsize="10,20">
              <v:shape style="position:absolute;left:1325;top:4342;width:10;height:20" coordorigin="1325,4342" coordsize="10,20" path="m1325,4361l1334,4361,1334,4342,1325,4342,1325,4361xe" filled="true" fillcolor="#000000" stroked="false">
                <v:path arrowok="t"/>
                <v:fill type="solid"/>
              </v:shape>
            </v:group>
            <v:group style="position:absolute;left:1325;top:4361;width:10;height:20" coordorigin="1325,4361" coordsize="10,20">
              <v:shape style="position:absolute;left:1325;top:4361;width:10;height:20" coordorigin="1325,4361" coordsize="10,20" path="m1325,4381l1334,4381,1334,4361,1325,4361,1325,4381xe" filled="true" fillcolor="#000000" stroked="false">
                <v:path arrowok="t"/>
                <v:fill type="solid"/>
              </v:shape>
            </v:group>
            <v:group style="position:absolute;left:1325;top:4381;width:10;height:20" coordorigin="1325,4381" coordsize="10,20">
              <v:shape style="position:absolute;left:1325;top:4381;width:10;height:20" coordorigin="1325,4381" coordsize="10,20" path="m1325,4400l1334,4400,1334,4381,1325,4381,1325,4400xe" filled="true" fillcolor="#000000" stroked="false">
                <v:path arrowok="t"/>
                <v:fill type="solid"/>
              </v:shape>
            </v:group>
            <v:group style="position:absolute;left:1325;top:4400;width:10;height:20" coordorigin="1325,4400" coordsize="10,20">
              <v:shape style="position:absolute;left:1325;top:4400;width:10;height:20" coordorigin="1325,4400" coordsize="10,20" path="m1325,4419l1334,4419,1334,4400,1325,4400,1325,4419xe" filled="true" fillcolor="#000000" stroked="false">
                <v:path arrowok="t"/>
                <v:fill type="solid"/>
              </v:shape>
            </v:group>
            <v:group style="position:absolute;left:1325;top:4419;width:10;height:20" coordorigin="1325,4419" coordsize="10,20">
              <v:shape style="position:absolute;left:1325;top:4419;width:10;height:20" coordorigin="1325,4419" coordsize="10,20" path="m1325,4438l1334,4438,1334,4419,1325,4419,1325,4438xe" filled="true" fillcolor="#000000" stroked="false">
                <v:path arrowok="t"/>
                <v:fill type="solid"/>
              </v:shape>
            </v:group>
            <v:group style="position:absolute;left:1325;top:4438;width:10;height:20" coordorigin="1325,4438" coordsize="10,20">
              <v:shape style="position:absolute;left:1325;top:4438;width:10;height:20" coordorigin="1325,4438" coordsize="10,20" path="m1325,4457l1334,4457,1334,4438,1325,4438,1325,4457xe" filled="true" fillcolor="#000000" stroked="false">
                <v:path arrowok="t"/>
                <v:fill type="solid"/>
              </v:shape>
            </v:group>
            <v:group style="position:absolute;left:1325;top:4457;width:10;height:20" coordorigin="1325,4457" coordsize="10,20">
              <v:shape style="position:absolute;left:1325;top:4457;width:10;height:20" coordorigin="1325,4457" coordsize="10,20" path="m1325,4477l1334,4477,1334,4457,1325,4457,1325,4477xe" filled="true" fillcolor="#000000" stroked="false">
                <v:path arrowok="t"/>
                <v:fill type="solid"/>
              </v:shape>
            </v:group>
            <v:group style="position:absolute;left:1325;top:4477;width:10;height:20" coordorigin="1325,4477" coordsize="10,20">
              <v:shape style="position:absolute;left:1325;top:4477;width:10;height:20" coordorigin="1325,4477" coordsize="10,20" path="m1325,4496l1334,4496,1334,4477,1325,4477,1325,4496xe" filled="true" fillcolor="#000000" stroked="false">
                <v:path arrowok="t"/>
                <v:fill type="solid"/>
              </v:shape>
            </v:group>
            <v:group style="position:absolute;left:1325;top:4504;width:10;height:2" coordorigin="1325,4504" coordsize="10,2">
              <v:shape style="position:absolute;left:1325;top:4504;width:10;height:2" coordorigin="1325,4504" coordsize="10,0" path="m1325,4504l1334,4504e" filled="false" stroked="true" strokeweight=".84pt" strokecolor="#000000">
                <v:path arrowok="t"/>
              </v:shape>
            </v:group>
            <v:group style="position:absolute;left:2391;top:4112;width:10;height:20" coordorigin="2391,4112" coordsize="10,20">
              <v:shape style="position:absolute;left:2391;top:4112;width:10;height:20" coordorigin="2391,4112" coordsize="10,20" path="m2391,4131l2401,4131,2401,4112,2391,4112,2391,4131xe" filled="true" fillcolor="#000000" stroked="false">
                <v:path arrowok="t"/>
                <v:fill type="solid"/>
              </v:shape>
            </v:group>
            <v:group style="position:absolute;left:2391;top:4131;width:10;height:20" coordorigin="2391,4131" coordsize="10,20">
              <v:shape style="position:absolute;left:2391;top:4131;width:10;height:20" coordorigin="2391,4131" coordsize="10,20" path="m2391,4150l2401,4150,2401,4131,2391,4131,2391,4150xe" filled="true" fillcolor="#000000" stroked="false">
                <v:path arrowok="t"/>
                <v:fill type="solid"/>
              </v:shape>
            </v:group>
            <v:group style="position:absolute;left:2391;top:4150;width:10;height:20" coordorigin="2391,4150" coordsize="10,20">
              <v:shape style="position:absolute;left:2391;top:4150;width:10;height:20" coordorigin="2391,4150" coordsize="10,20" path="m2391,4169l2401,4169,2401,4150,2391,4150,2391,4169xe" filled="true" fillcolor="#000000" stroked="false">
                <v:path arrowok="t"/>
                <v:fill type="solid"/>
              </v:shape>
            </v:group>
            <v:group style="position:absolute;left:2391;top:4169;width:10;height:20" coordorigin="2391,4169" coordsize="10,20">
              <v:shape style="position:absolute;left:2391;top:4169;width:10;height:20" coordorigin="2391,4169" coordsize="10,20" path="m2391,4189l2401,4189,2401,4169,2391,4169,2391,4189xe" filled="true" fillcolor="#000000" stroked="false">
                <v:path arrowok="t"/>
                <v:fill type="solid"/>
              </v:shape>
            </v:group>
            <v:group style="position:absolute;left:2391;top:4189;width:10;height:20" coordorigin="2391,4189" coordsize="10,20">
              <v:shape style="position:absolute;left:2391;top:4189;width:10;height:20" coordorigin="2391,4189" coordsize="10,20" path="m2391,4208l2401,4208,2401,4189,2391,4189,2391,4208xe" filled="true" fillcolor="#000000" stroked="false">
                <v:path arrowok="t"/>
                <v:fill type="solid"/>
              </v:shape>
            </v:group>
            <v:group style="position:absolute;left:2391;top:4208;width:10;height:20" coordorigin="2391,4208" coordsize="10,20">
              <v:shape style="position:absolute;left:2391;top:4208;width:10;height:20" coordorigin="2391,4208" coordsize="10,20" path="m2391,4227l2401,4227,2401,4208,2391,4208,2391,4227xe" filled="true" fillcolor="#000000" stroked="false">
                <v:path arrowok="t"/>
                <v:fill type="solid"/>
              </v:shape>
            </v:group>
            <v:group style="position:absolute;left:2391;top:4227;width:10;height:20" coordorigin="2391,4227" coordsize="10,20">
              <v:shape style="position:absolute;left:2391;top:4227;width:10;height:20" coordorigin="2391,4227" coordsize="10,20" path="m2391,4246l2401,4246,2401,4227,2391,4227,2391,4246xe" filled="true" fillcolor="#000000" stroked="false">
                <v:path arrowok="t"/>
                <v:fill type="solid"/>
              </v:shape>
            </v:group>
            <v:group style="position:absolute;left:2391;top:4246;width:10;height:20" coordorigin="2391,4246" coordsize="10,20">
              <v:shape style="position:absolute;left:2391;top:4246;width:10;height:20" coordorigin="2391,4246" coordsize="10,20" path="m2391,4265l2401,4265,2401,4246,2391,4246,2391,4265xe" filled="true" fillcolor="#000000" stroked="false">
                <v:path arrowok="t"/>
                <v:fill type="solid"/>
              </v:shape>
            </v:group>
            <v:group style="position:absolute;left:2391;top:4265;width:10;height:20" coordorigin="2391,4265" coordsize="10,20">
              <v:shape style="position:absolute;left:2391;top:4265;width:10;height:20" coordorigin="2391,4265" coordsize="10,20" path="m2391,4285l2401,4285,2401,4265,2391,4265,2391,4285xe" filled="true" fillcolor="#000000" stroked="false">
                <v:path arrowok="t"/>
                <v:fill type="solid"/>
              </v:shape>
            </v:group>
            <v:group style="position:absolute;left:2391;top:4285;width:10;height:20" coordorigin="2391,4285" coordsize="10,20">
              <v:shape style="position:absolute;left:2391;top:4285;width:10;height:20" coordorigin="2391,4285" coordsize="10,20" path="m2391,4304l2401,4304,2401,4285,2391,4285,2391,4304xe" filled="true" fillcolor="#000000" stroked="false">
                <v:path arrowok="t"/>
                <v:fill type="solid"/>
              </v:shape>
            </v:group>
            <v:group style="position:absolute;left:2391;top:4304;width:10;height:20" coordorigin="2391,4304" coordsize="10,20">
              <v:shape style="position:absolute;left:2391;top:4304;width:10;height:20" coordorigin="2391,4304" coordsize="10,20" path="m2391,4323l2401,4323,2401,4304,2391,4304,2391,4323xe" filled="true" fillcolor="#000000" stroked="false">
                <v:path arrowok="t"/>
                <v:fill type="solid"/>
              </v:shape>
            </v:group>
            <v:group style="position:absolute;left:2391;top:4323;width:10;height:20" coordorigin="2391,4323" coordsize="10,20">
              <v:shape style="position:absolute;left:2391;top:4323;width:10;height:20" coordorigin="2391,4323" coordsize="10,20" path="m2391,4342l2401,4342,2401,4323,2391,4323,2391,4342xe" filled="true" fillcolor="#000000" stroked="false">
                <v:path arrowok="t"/>
                <v:fill type="solid"/>
              </v:shape>
            </v:group>
            <v:group style="position:absolute;left:2391;top:4342;width:10;height:20" coordorigin="2391,4342" coordsize="10,20">
              <v:shape style="position:absolute;left:2391;top:4342;width:10;height:20" coordorigin="2391,4342" coordsize="10,20" path="m2391,4361l2401,4361,2401,4342,2391,4342,2391,4361xe" filled="true" fillcolor="#000000" stroked="false">
                <v:path arrowok="t"/>
                <v:fill type="solid"/>
              </v:shape>
            </v:group>
            <v:group style="position:absolute;left:2391;top:4361;width:10;height:20" coordorigin="2391,4361" coordsize="10,20">
              <v:shape style="position:absolute;left:2391;top:4361;width:10;height:20" coordorigin="2391,4361" coordsize="10,20" path="m2391,4381l2401,4381,2401,4361,2391,4361,2391,4381xe" filled="true" fillcolor="#000000" stroked="false">
                <v:path arrowok="t"/>
                <v:fill type="solid"/>
              </v:shape>
            </v:group>
            <v:group style="position:absolute;left:2391;top:4381;width:10;height:20" coordorigin="2391,4381" coordsize="10,20">
              <v:shape style="position:absolute;left:2391;top:4381;width:10;height:20" coordorigin="2391,4381" coordsize="10,20" path="m2391,4400l2401,4400,2401,4381,2391,4381,2391,4400xe" filled="true" fillcolor="#000000" stroked="false">
                <v:path arrowok="t"/>
                <v:fill type="solid"/>
              </v:shape>
            </v:group>
            <v:group style="position:absolute;left:2391;top:4400;width:10;height:20" coordorigin="2391,4400" coordsize="10,20">
              <v:shape style="position:absolute;left:2391;top:4400;width:10;height:20" coordorigin="2391,4400" coordsize="10,20" path="m2391,4419l2401,4419,2401,4400,2391,4400,2391,4419xe" filled="true" fillcolor="#000000" stroked="false">
                <v:path arrowok="t"/>
                <v:fill type="solid"/>
              </v:shape>
            </v:group>
            <v:group style="position:absolute;left:3317;top:4112;width:10;height:20" coordorigin="3317,4112" coordsize="10,20">
              <v:shape style="position:absolute;left:3317;top:4112;width:10;height:20" coordorigin="3317,4112" coordsize="10,20" path="m3317,4131l3327,4131,3327,4112,3317,4112,3317,4131xe" filled="true" fillcolor="#000000" stroked="false">
                <v:path arrowok="t"/>
                <v:fill type="solid"/>
              </v:shape>
            </v:group>
            <v:group style="position:absolute;left:3317;top:4131;width:10;height:20" coordorigin="3317,4131" coordsize="10,20">
              <v:shape style="position:absolute;left:3317;top:4131;width:10;height:20" coordorigin="3317,4131" coordsize="10,20" path="m3317,4150l3327,4150,3327,4131,3317,4131,3317,4150xe" filled="true" fillcolor="#000000" stroked="false">
                <v:path arrowok="t"/>
                <v:fill type="solid"/>
              </v:shape>
            </v:group>
            <v:group style="position:absolute;left:3317;top:4150;width:10;height:20" coordorigin="3317,4150" coordsize="10,20">
              <v:shape style="position:absolute;left:3317;top:4150;width:10;height:20" coordorigin="3317,4150" coordsize="10,20" path="m3317,4169l3327,4169,3327,4150,3317,4150,3317,4169xe" filled="true" fillcolor="#000000" stroked="false">
                <v:path arrowok="t"/>
                <v:fill type="solid"/>
              </v:shape>
            </v:group>
            <v:group style="position:absolute;left:3317;top:4169;width:10;height:20" coordorigin="3317,4169" coordsize="10,20">
              <v:shape style="position:absolute;left:3317;top:4169;width:10;height:20" coordorigin="3317,4169" coordsize="10,20" path="m3317,4189l3327,4189,3327,4169,3317,4169,3317,4189xe" filled="true" fillcolor="#000000" stroked="false">
                <v:path arrowok="t"/>
                <v:fill type="solid"/>
              </v:shape>
            </v:group>
            <v:group style="position:absolute;left:3317;top:4189;width:10;height:20" coordorigin="3317,4189" coordsize="10,20">
              <v:shape style="position:absolute;left:3317;top:4189;width:10;height:20" coordorigin="3317,4189" coordsize="10,20" path="m3317,4208l3327,4208,3327,4189,3317,4189,3317,4208xe" filled="true" fillcolor="#000000" stroked="false">
                <v:path arrowok="t"/>
                <v:fill type="solid"/>
              </v:shape>
            </v:group>
            <v:group style="position:absolute;left:3317;top:4208;width:10;height:20" coordorigin="3317,4208" coordsize="10,20">
              <v:shape style="position:absolute;left:3317;top:4208;width:10;height:20" coordorigin="3317,4208" coordsize="10,20" path="m3317,4227l3327,4227,3327,4208,3317,4208,3317,4227xe" filled="true" fillcolor="#000000" stroked="false">
                <v:path arrowok="t"/>
                <v:fill type="solid"/>
              </v:shape>
            </v:group>
            <v:group style="position:absolute;left:3317;top:4227;width:10;height:20" coordorigin="3317,4227" coordsize="10,20">
              <v:shape style="position:absolute;left:3317;top:4227;width:10;height:20" coordorigin="3317,4227" coordsize="10,20" path="m3317,4246l3327,4246,3327,4227,3317,4227,3317,4246xe" filled="true" fillcolor="#000000" stroked="false">
                <v:path arrowok="t"/>
                <v:fill type="solid"/>
              </v:shape>
            </v:group>
            <v:group style="position:absolute;left:3317;top:4246;width:10;height:20" coordorigin="3317,4246" coordsize="10,20">
              <v:shape style="position:absolute;left:3317;top:4246;width:10;height:20" coordorigin="3317,4246" coordsize="10,20" path="m3317,4265l3327,4265,3327,4246,3317,4246,3317,4265xe" filled="true" fillcolor="#000000" stroked="false">
                <v:path arrowok="t"/>
                <v:fill type="solid"/>
              </v:shape>
            </v:group>
            <v:group style="position:absolute;left:3317;top:4265;width:10;height:20" coordorigin="3317,4265" coordsize="10,20">
              <v:shape style="position:absolute;left:3317;top:4265;width:10;height:20" coordorigin="3317,4265" coordsize="10,20" path="m3317,4285l3327,4285,3327,4265,3317,4265,3317,4285xe" filled="true" fillcolor="#000000" stroked="false">
                <v:path arrowok="t"/>
                <v:fill type="solid"/>
              </v:shape>
            </v:group>
            <v:group style="position:absolute;left:3317;top:4285;width:10;height:20" coordorigin="3317,4285" coordsize="10,20">
              <v:shape style="position:absolute;left:3317;top:4285;width:10;height:20" coordorigin="3317,4285" coordsize="10,20" path="m3317,4304l3327,4304,3327,4285,3317,4285,3317,4304xe" filled="true" fillcolor="#000000" stroked="false">
                <v:path arrowok="t"/>
                <v:fill type="solid"/>
              </v:shape>
            </v:group>
            <v:group style="position:absolute;left:3317;top:4304;width:10;height:20" coordorigin="3317,4304" coordsize="10,20">
              <v:shape style="position:absolute;left:3317;top:4304;width:10;height:20" coordorigin="3317,4304" coordsize="10,20" path="m3317,4323l3327,4323,3327,4304,3317,4304,3317,4323xe" filled="true" fillcolor="#000000" stroked="false">
                <v:path arrowok="t"/>
                <v:fill type="solid"/>
              </v:shape>
            </v:group>
            <v:group style="position:absolute;left:3317;top:4323;width:10;height:20" coordorigin="3317,4323" coordsize="10,20">
              <v:shape style="position:absolute;left:3317;top:4323;width:10;height:20" coordorigin="3317,4323" coordsize="10,20" path="m3317,4342l3327,4342,3327,4323,3317,4323,3317,4342xe" filled="true" fillcolor="#000000" stroked="false">
                <v:path arrowok="t"/>
                <v:fill type="solid"/>
              </v:shape>
            </v:group>
            <v:group style="position:absolute;left:3317;top:4342;width:10;height:20" coordorigin="3317,4342" coordsize="10,20">
              <v:shape style="position:absolute;left:3317;top:4342;width:10;height:20" coordorigin="3317,4342" coordsize="10,20" path="m3317,4361l3327,4361,3327,4342,3317,4342,3317,4361xe" filled="true" fillcolor="#000000" stroked="false">
                <v:path arrowok="t"/>
                <v:fill type="solid"/>
              </v:shape>
            </v:group>
            <v:group style="position:absolute;left:3317;top:4361;width:10;height:20" coordorigin="3317,4361" coordsize="10,20">
              <v:shape style="position:absolute;left:3317;top:4361;width:10;height:20" coordorigin="3317,4361" coordsize="10,20" path="m3317,4381l3327,4381,3327,4361,3317,4361,3317,4381xe" filled="true" fillcolor="#000000" stroked="false">
                <v:path arrowok="t"/>
                <v:fill type="solid"/>
              </v:shape>
            </v:group>
            <v:group style="position:absolute;left:3317;top:4381;width:10;height:20" coordorigin="3317,4381" coordsize="10,20">
              <v:shape style="position:absolute;left:3317;top:4381;width:10;height:20" coordorigin="3317,4381" coordsize="10,20" path="m3317,4400l3327,4400,3327,4381,3317,4381,3317,4400xe" filled="true" fillcolor="#000000" stroked="false">
                <v:path arrowok="t"/>
                <v:fill type="solid"/>
              </v:shape>
            </v:group>
            <v:group style="position:absolute;left:3317;top:4400;width:10;height:20" coordorigin="3317,4400" coordsize="10,20">
              <v:shape style="position:absolute;left:3317;top:4400;width:10;height:20" coordorigin="3317,4400" coordsize="10,20" path="m3317,4419l3327,4419,3327,4400,3317,4400,3317,4419xe" filled="true" fillcolor="#000000" stroked="false">
                <v:path arrowok="t"/>
                <v:fill type="solid"/>
              </v:shape>
            </v:group>
            <v:group style="position:absolute;left:3317;top:4419;width:10;height:20" coordorigin="3317,4419" coordsize="10,20">
              <v:shape style="position:absolute;left:3317;top:4419;width:10;height:20" coordorigin="3317,4419" coordsize="10,20" path="m3317,4438l3327,4438,3327,4419,3317,4419,3317,4438xe" filled="true" fillcolor="#000000" stroked="false">
                <v:path arrowok="t"/>
                <v:fill type="solid"/>
              </v:shape>
            </v:group>
            <v:group style="position:absolute;left:3317;top:4438;width:10;height:20" coordorigin="3317,4438" coordsize="10,20">
              <v:shape style="position:absolute;left:3317;top:4438;width:10;height:20" coordorigin="3317,4438" coordsize="10,20" path="m3317,4457l3327,4457,3327,4438,3317,4438,3317,4457xe" filled="true" fillcolor="#000000" stroked="false">
                <v:path arrowok="t"/>
                <v:fill type="solid"/>
              </v:shape>
            </v:group>
            <v:group style="position:absolute;left:3317;top:4457;width:10;height:20" coordorigin="3317,4457" coordsize="10,20">
              <v:shape style="position:absolute;left:3317;top:4457;width:10;height:20" coordorigin="3317,4457" coordsize="10,20" path="m3317,4477l3327,4477,3327,4457,3317,4457,3317,4477xe" filled="true" fillcolor="#000000" stroked="false">
                <v:path arrowok="t"/>
                <v:fill type="solid"/>
              </v:shape>
            </v:group>
            <v:group style="position:absolute;left:3317;top:4477;width:10;height:20" coordorigin="3317,4477" coordsize="10,20">
              <v:shape style="position:absolute;left:3317;top:4477;width:10;height:20" coordorigin="3317,4477" coordsize="10,20" path="m3317,4496l3327,4496,3327,4477,3317,4477,3317,4496xe" filled="true" fillcolor="#000000" stroked="false">
                <v:path arrowok="t"/>
                <v:fill type="solid"/>
              </v:shape>
            </v:group>
            <v:group style="position:absolute;left:3317;top:4504;width:10;height:2" coordorigin="3317,4504" coordsize="10,2">
              <v:shape style="position:absolute;left:3317;top:4504;width:10;height:2" coordorigin="3317,4504" coordsize="10,0" path="m3317,4504l3327,4504e" filled="false" stroked="true" strokeweight=".84pt" strokecolor="#000000">
                <v:path arrowok="t"/>
              </v:shape>
            </v:group>
            <v:group style="position:absolute;left:4662;top:4112;width:10;height:20" coordorigin="4662,4112" coordsize="10,20">
              <v:shape style="position:absolute;left:4662;top:4112;width:10;height:20" coordorigin="4662,4112" coordsize="10,20" path="m4662,4131l4671,4131,4671,4112,4662,4112,4662,4131xe" filled="true" fillcolor="#000000" stroked="false">
                <v:path arrowok="t"/>
                <v:fill type="solid"/>
              </v:shape>
            </v:group>
            <v:group style="position:absolute;left:4662;top:4131;width:10;height:20" coordorigin="4662,4131" coordsize="10,20">
              <v:shape style="position:absolute;left:4662;top:4131;width:10;height:20" coordorigin="4662,4131" coordsize="10,20" path="m4662,4150l4671,4150,4671,4131,4662,4131,4662,4150xe" filled="true" fillcolor="#000000" stroked="false">
                <v:path arrowok="t"/>
                <v:fill type="solid"/>
              </v:shape>
            </v:group>
            <v:group style="position:absolute;left:4662;top:4150;width:10;height:20" coordorigin="4662,4150" coordsize="10,20">
              <v:shape style="position:absolute;left:4662;top:4150;width:10;height:20" coordorigin="4662,4150" coordsize="10,20" path="m4662,4169l4671,4169,4671,4150,4662,4150,4662,4169xe" filled="true" fillcolor="#000000" stroked="false">
                <v:path arrowok="t"/>
                <v:fill type="solid"/>
              </v:shape>
            </v:group>
            <v:group style="position:absolute;left:4662;top:4169;width:10;height:20" coordorigin="4662,4169" coordsize="10,20">
              <v:shape style="position:absolute;left:4662;top:4169;width:10;height:20" coordorigin="4662,4169" coordsize="10,20" path="m4662,4189l4671,4189,4671,4169,4662,4169,4662,4189xe" filled="true" fillcolor="#000000" stroked="false">
                <v:path arrowok="t"/>
                <v:fill type="solid"/>
              </v:shape>
            </v:group>
            <v:group style="position:absolute;left:4662;top:4189;width:10;height:20" coordorigin="4662,4189" coordsize="10,20">
              <v:shape style="position:absolute;left:4662;top:4189;width:10;height:20" coordorigin="4662,4189" coordsize="10,20" path="m4662,4208l4671,4208,4671,4189,4662,4189,4662,4208xe" filled="true" fillcolor="#000000" stroked="false">
                <v:path arrowok="t"/>
                <v:fill type="solid"/>
              </v:shape>
            </v:group>
            <v:group style="position:absolute;left:4662;top:4208;width:10;height:20" coordorigin="4662,4208" coordsize="10,20">
              <v:shape style="position:absolute;left:4662;top:4208;width:10;height:20" coordorigin="4662,4208" coordsize="10,20" path="m4662,4227l4671,4227,4671,4208,4662,4208,4662,4227xe" filled="true" fillcolor="#000000" stroked="false">
                <v:path arrowok="t"/>
                <v:fill type="solid"/>
              </v:shape>
            </v:group>
            <v:group style="position:absolute;left:4662;top:4227;width:10;height:20" coordorigin="4662,4227" coordsize="10,20">
              <v:shape style="position:absolute;left:4662;top:4227;width:10;height:20" coordorigin="4662,4227" coordsize="10,20" path="m4662,4246l4671,4246,4671,4227,4662,4227,4662,4246xe" filled="true" fillcolor="#000000" stroked="false">
                <v:path arrowok="t"/>
                <v:fill type="solid"/>
              </v:shape>
            </v:group>
            <v:group style="position:absolute;left:4662;top:4246;width:10;height:20" coordorigin="4662,4246" coordsize="10,20">
              <v:shape style="position:absolute;left:4662;top:4246;width:10;height:20" coordorigin="4662,4246" coordsize="10,20" path="m4662,4265l4671,4265,4671,4246,4662,4246,4662,4265xe" filled="true" fillcolor="#000000" stroked="false">
                <v:path arrowok="t"/>
                <v:fill type="solid"/>
              </v:shape>
            </v:group>
            <v:group style="position:absolute;left:4662;top:4265;width:10;height:20" coordorigin="4662,4265" coordsize="10,20">
              <v:shape style="position:absolute;left:4662;top:4265;width:10;height:20" coordorigin="4662,4265" coordsize="10,20" path="m4662,4285l4671,4285,4671,4265,4662,4265,4662,4285xe" filled="true" fillcolor="#000000" stroked="false">
                <v:path arrowok="t"/>
                <v:fill type="solid"/>
              </v:shape>
            </v:group>
            <v:group style="position:absolute;left:4662;top:4285;width:10;height:20" coordorigin="4662,4285" coordsize="10,20">
              <v:shape style="position:absolute;left:4662;top:4285;width:10;height:20" coordorigin="4662,4285" coordsize="10,20" path="m4662,4304l4671,4304,4671,4285,4662,4285,4662,4304xe" filled="true" fillcolor="#000000" stroked="false">
                <v:path arrowok="t"/>
                <v:fill type="solid"/>
              </v:shape>
            </v:group>
            <v:group style="position:absolute;left:4662;top:4304;width:10;height:20" coordorigin="4662,4304" coordsize="10,20">
              <v:shape style="position:absolute;left:4662;top:4304;width:10;height:20" coordorigin="4662,4304" coordsize="10,20" path="m4662,4323l4671,4323,4671,4304,4662,4304,4662,4323xe" filled="true" fillcolor="#000000" stroked="false">
                <v:path arrowok="t"/>
                <v:fill type="solid"/>
              </v:shape>
            </v:group>
            <v:group style="position:absolute;left:4662;top:4323;width:10;height:20" coordorigin="4662,4323" coordsize="10,20">
              <v:shape style="position:absolute;left:4662;top:4323;width:10;height:20" coordorigin="4662,4323" coordsize="10,20" path="m4662,4342l4671,4342,4671,4323,4662,4323,4662,4342xe" filled="true" fillcolor="#000000" stroked="false">
                <v:path arrowok="t"/>
                <v:fill type="solid"/>
              </v:shape>
            </v:group>
            <v:group style="position:absolute;left:4662;top:4342;width:10;height:20" coordorigin="4662,4342" coordsize="10,20">
              <v:shape style="position:absolute;left:4662;top:4342;width:10;height:20" coordorigin="4662,4342" coordsize="10,20" path="m4662,4361l4671,4361,4671,4342,4662,4342,4662,4361xe" filled="true" fillcolor="#000000" stroked="false">
                <v:path arrowok="t"/>
                <v:fill type="solid"/>
              </v:shape>
            </v:group>
            <v:group style="position:absolute;left:4662;top:4361;width:10;height:20" coordorigin="4662,4361" coordsize="10,20">
              <v:shape style="position:absolute;left:4662;top:4361;width:10;height:20" coordorigin="4662,4361" coordsize="10,20" path="m4662,4381l4671,4381,4671,4361,4662,4361,4662,4381xe" filled="true" fillcolor="#000000" stroked="false">
                <v:path arrowok="t"/>
                <v:fill type="solid"/>
              </v:shape>
            </v:group>
            <v:group style="position:absolute;left:4662;top:4381;width:10;height:20" coordorigin="4662,4381" coordsize="10,20">
              <v:shape style="position:absolute;left:4662;top:4381;width:10;height:20" coordorigin="4662,4381" coordsize="10,20" path="m4662,4400l4671,4400,4671,4381,4662,4381,4662,4400xe" filled="true" fillcolor="#000000" stroked="false">
                <v:path arrowok="t"/>
                <v:fill type="solid"/>
              </v:shape>
            </v:group>
            <v:group style="position:absolute;left:4662;top:4400;width:10;height:20" coordorigin="4662,4400" coordsize="10,20">
              <v:shape style="position:absolute;left:4662;top:4400;width:10;height:20" coordorigin="4662,4400" coordsize="10,20" path="m4662,4419l4671,4419,4671,4400,4662,4400,4662,4419xe" filled="true" fillcolor="#000000" stroked="false">
                <v:path arrowok="t"/>
                <v:fill type="solid"/>
              </v:shape>
            </v:group>
            <v:group style="position:absolute;left:4662;top:4419;width:10;height:20" coordorigin="4662,4419" coordsize="10,20">
              <v:shape style="position:absolute;left:4662;top:4419;width:10;height:20" coordorigin="4662,4419" coordsize="10,20" path="m4662,4438l4671,4438,4671,4419,4662,4419,4662,4438xe" filled="true" fillcolor="#000000" stroked="false">
                <v:path arrowok="t"/>
                <v:fill type="solid"/>
              </v:shape>
            </v:group>
            <v:group style="position:absolute;left:4662;top:4438;width:10;height:20" coordorigin="4662,4438" coordsize="10,20">
              <v:shape style="position:absolute;left:4662;top:4438;width:10;height:20" coordorigin="4662,4438" coordsize="10,20" path="m4662,4457l4671,4457,4671,4438,4662,4438,4662,4457xe" filled="true" fillcolor="#000000" stroked="false">
                <v:path arrowok="t"/>
                <v:fill type="solid"/>
              </v:shape>
            </v:group>
            <v:group style="position:absolute;left:4662;top:4457;width:10;height:20" coordorigin="4662,4457" coordsize="10,20">
              <v:shape style="position:absolute;left:4662;top:4457;width:10;height:20" coordorigin="4662,4457" coordsize="10,20" path="m4662,4477l4671,4477,4671,4457,4662,4457,4662,4477xe" filled="true" fillcolor="#000000" stroked="false">
                <v:path arrowok="t"/>
                <v:fill type="solid"/>
              </v:shape>
            </v:group>
            <v:group style="position:absolute;left:4662;top:4477;width:10;height:20" coordorigin="4662,4477" coordsize="10,20">
              <v:shape style="position:absolute;left:4662;top:4477;width:10;height:20" coordorigin="4662,4477" coordsize="10,20" path="m4662,4496l4671,4496,4671,4477,4662,4477,4662,4496xe" filled="true" fillcolor="#000000" stroked="false">
                <v:path arrowok="t"/>
                <v:fill type="solid"/>
              </v:shape>
            </v:group>
            <v:group style="position:absolute;left:4662;top:4504;width:10;height:2" coordorigin="4662,4504" coordsize="10,2">
              <v:shape style="position:absolute;left:4662;top:4504;width:10;height:2" coordorigin="4662,4504" coordsize="10,0" path="m4662,4504l4671,4504e" filled="false" stroked="true" strokeweight=".84pt" strokecolor="#000000">
                <v:path arrowok="t"/>
              </v:shape>
            </v:group>
            <v:group style="position:absolute;left:5823;top:4112;width:10;height:20" coordorigin="5823,4112" coordsize="10,20">
              <v:shape style="position:absolute;left:5823;top:4112;width:10;height:20" coordorigin="5823,4112" coordsize="10,20" path="m5823,4131l5833,4131,5833,4112,5823,4112,5823,4131xe" filled="true" fillcolor="#000000" stroked="false">
                <v:path arrowok="t"/>
                <v:fill type="solid"/>
              </v:shape>
            </v:group>
            <v:group style="position:absolute;left:5823;top:4131;width:10;height:20" coordorigin="5823,4131" coordsize="10,20">
              <v:shape style="position:absolute;left:5823;top:4131;width:10;height:20" coordorigin="5823,4131" coordsize="10,20" path="m5823,4150l5833,4150,5833,4131,5823,4131,5823,4150xe" filled="true" fillcolor="#000000" stroked="false">
                <v:path arrowok="t"/>
                <v:fill type="solid"/>
              </v:shape>
            </v:group>
            <v:group style="position:absolute;left:5823;top:4150;width:10;height:20" coordorigin="5823,4150" coordsize="10,20">
              <v:shape style="position:absolute;left:5823;top:4150;width:10;height:20" coordorigin="5823,4150" coordsize="10,20" path="m5823,4169l5833,4169,5833,4150,5823,4150,5823,4169xe" filled="true" fillcolor="#000000" stroked="false">
                <v:path arrowok="t"/>
                <v:fill type="solid"/>
              </v:shape>
            </v:group>
            <v:group style="position:absolute;left:5823;top:4169;width:10;height:20" coordorigin="5823,4169" coordsize="10,20">
              <v:shape style="position:absolute;left:5823;top:4169;width:10;height:20" coordorigin="5823,4169" coordsize="10,20" path="m5823,4189l5833,4189,5833,4169,5823,4169,5823,4189xe" filled="true" fillcolor="#000000" stroked="false">
                <v:path arrowok="t"/>
                <v:fill type="solid"/>
              </v:shape>
            </v:group>
            <v:group style="position:absolute;left:5823;top:4189;width:10;height:20" coordorigin="5823,4189" coordsize="10,20">
              <v:shape style="position:absolute;left:5823;top:4189;width:10;height:20" coordorigin="5823,4189" coordsize="10,20" path="m5823,4208l5833,4208,5833,4189,5823,4189,5823,4208xe" filled="true" fillcolor="#000000" stroked="false">
                <v:path arrowok="t"/>
                <v:fill type="solid"/>
              </v:shape>
            </v:group>
            <v:group style="position:absolute;left:5823;top:4208;width:10;height:20" coordorigin="5823,4208" coordsize="10,20">
              <v:shape style="position:absolute;left:5823;top:4208;width:10;height:20" coordorigin="5823,4208" coordsize="10,20" path="m5823,4227l5833,4227,5833,4208,5823,4208,5823,4227xe" filled="true" fillcolor="#000000" stroked="false">
                <v:path arrowok="t"/>
                <v:fill type="solid"/>
              </v:shape>
            </v:group>
            <v:group style="position:absolute;left:5823;top:4227;width:10;height:20" coordorigin="5823,4227" coordsize="10,20">
              <v:shape style="position:absolute;left:5823;top:4227;width:10;height:20" coordorigin="5823,4227" coordsize="10,20" path="m5823,4246l5833,4246,5833,4227,5823,4227,5823,4246xe" filled="true" fillcolor="#000000" stroked="false">
                <v:path arrowok="t"/>
                <v:fill type="solid"/>
              </v:shape>
            </v:group>
            <v:group style="position:absolute;left:5823;top:4246;width:10;height:20" coordorigin="5823,4246" coordsize="10,20">
              <v:shape style="position:absolute;left:5823;top:4246;width:10;height:20" coordorigin="5823,4246" coordsize="10,20" path="m5823,4265l5833,4265,5833,4246,5823,4246,5823,4265xe" filled="true" fillcolor="#000000" stroked="false">
                <v:path arrowok="t"/>
                <v:fill type="solid"/>
              </v:shape>
            </v:group>
            <v:group style="position:absolute;left:5823;top:4265;width:10;height:20" coordorigin="5823,4265" coordsize="10,20">
              <v:shape style="position:absolute;left:5823;top:4265;width:10;height:20" coordorigin="5823,4265" coordsize="10,20" path="m5823,4285l5833,4285,5833,4265,5823,4265,5823,4285xe" filled="true" fillcolor="#000000" stroked="false">
                <v:path arrowok="t"/>
                <v:fill type="solid"/>
              </v:shape>
            </v:group>
            <v:group style="position:absolute;left:5823;top:4285;width:10;height:20" coordorigin="5823,4285" coordsize="10,20">
              <v:shape style="position:absolute;left:5823;top:4285;width:10;height:20" coordorigin="5823,4285" coordsize="10,20" path="m5823,4304l5833,4304,5833,4285,5823,4285,5823,4304xe" filled="true" fillcolor="#000000" stroked="false">
                <v:path arrowok="t"/>
                <v:fill type="solid"/>
              </v:shape>
            </v:group>
            <v:group style="position:absolute;left:5823;top:4304;width:10;height:20" coordorigin="5823,4304" coordsize="10,20">
              <v:shape style="position:absolute;left:5823;top:4304;width:10;height:20" coordorigin="5823,4304" coordsize="10,20" path="m5823,4323l5833,4323,5833,4304,5823,4304,5823,4323xe" filled="true" fillcolor="#000000" stroked="false">
                <v:path arrowok="t"/>
                <v:fill type="solid"/>
              </v:shape>
            </v:group>
            <v:group style="position:absolute;left:5823;top:4323;width:10;height:20" coordorigin="5823,4323" coordsize="10,20">
              <v:shape style="position:absolute;left:5823;top:4323;width:10;height:20" coordorigin="5823,4323" coordsize="10,20" path="m5823,4342l5833,4342,5833,4323,5823,4323,5823,4342xe" filled="true" fillcolor="#000000" stroked="false">
                <v:path arrowok="t"/>
                <v:fill type="solid"/>
              </v:shape>
            </v:group>
            <v:group style="position:absolute;left:5823;top:4342;width:10;height:20" coordorigin="5823,4342" coordsize="10,20">
              <v:shape style="position:absolute;left:5823;top:4342;width:10;height:20" coordorigin="5823,4342" coordsize="10,20" path="m5823,4361l5833,4361,5833,4342,5823,4342,5823,4361xe" filled="true" fillcolor="#000000" stroked="false">
                <v:path arrowok="t"/>
                <v:fill type="solid"/>
              </v:shape>
            </v:group>
            <v:group style="position:absolute;left:5823;top:4361;width:10;height:20" coordorigin="5823,4361" coordsize="10,20">
              <v:shape style="position:absolute;left:5823;top:4361;width:10;height:20" coordorigin="5823,4361" coordsize="10,20" path="m5823,4381l5833,4381,5833,4361,5823,4361,5823,4381xe" filled="true" fillcolor="#000000" stroked="false">
                <v:path arrowok="t"/>
                <v:fill type="solid"/>
              </v:shape>
            </v:group>
            <v:group style="position:absolute;left:5823;top:4381;width:10;height:20" coordorigin="5823,4381" coordsize="10,20">
              <v:shape style="position:absolute;left:5823;top:4381;width:10;height:20" coordorigin="5823,4381" coordsize="10,20" path="m5823,4400l5833,4400,5833,4381,5823,4381,5823,4400xe" filled="true" fillcolor="#000000" stroked="false">
                <v:path arrowok="t"/>
                <v:fill type="solid"/>
              </v:shape>
            </v:group>
            <v:group style="position:absolute;left:5823;top:4400;width:10;height:20" coordorigin="5823,4400" coordsize="10,20">
              <v:shape style="position:absolute;left:5823;top:4400;width:10;height:20" coordorigin="5823,4400" coordsize="10,20" path="m5823,4419l5833,4419,5833,4400,5823,4400,5823,4419xe" filled="true" fillcolor="#000000" stroked="false">
                <v:path arrowok="t"/>
                <v:fill type="solid"/>
              </v:shape>
            </v:group>
            <v:group style="position:absolute;left:5823;top:4419;width:10;height:20" coordorigin="5823,4419" coordsize="10,20">
              <v:shape style="position:absolute;left:5823;top:4419;width:10;height:20" coordorigin="5823,4419" coordsize="10,20" path="m5823,4438l5833,4438,5833,4419,5823,4419,5823,4438xe" filled="true" fillcolor="#000000" stroked="false">
                <v:path arrowok="t"/>
                <v:fill type="solid"/>
              </v:shape>
            </v:group>
            <v:group style="position:absolute;left:5823;top:4438;width:10;height:20" coordorigin="5823,4438" coordsize="10,20">
              <v:shape style="position:absolute;left:5823;top:4438;width:10;height:20" coordorigin="5823,4438" coordsize="10,20" path="m5823,4457l5833,4457,5833,4438,5823,4438,5823,4457xe" filled="true" fillcolor="#000000" stroked="false">
                <v:path arrowok="t"/>
                <v:fill type="solid"/>
              </v:shape>
            </v:group>
            <v:group style="position:absolute;left:5823;top:4457;width:10;height:20" coordorigin="5823,4457" coordsize="10,20">
              <v:shape style="position:absolute;left:5823;top:4457;width:10;height:20" coordorigin="5823,4457" coordsize="10,20" path="m5823,4477l5833,4477,5833,4457,5823,4457,5823,4477xe" filled="true" fillcolor="#000000" stroked="false">
                <v:path arrowok="t"/>
                <v:fill type="solid"/>
              </v:shape>
            </v:group>
            <v:group style="position:absolute;left:5823;top:4477;width:10;height:20" coordorigin="5823,4477" coordsize="10,20">
              <v:shape style="position:absolute;left:5823;top:4477;width:10;height:20" coordorigin="5823,4477" coordsize="10,20" path="m5823,4496l5833,4496,5833,4477,5823,4477,5823,4496xe" filled="true" fillcolor="#000000" stroked="false">
                <v:path arrowok="t"/>
                <v:fill type="solid"/>
              </v:shape>
            </v:group>
            <v:group style="position:absolute;left:5823;top:4504;width:10;height:2" coordorigin="5823,4504" coordsize="10,2">
              <v:shape style="position:absolute;left:5823;top:4504;width:10;height:2" coordorigin="5823,4504" coordsize="10,0" path="m5823,4504l5833,4504e" filled="false" stroked="true" strokeweight=".84pt" strokecolor="#000000">
                <v:path arrowok="t"/>
              </v:shape>
            </v:group>
            <v:group style="position:absolute;left:6650;top:4112;width:10;height:20" coordorigin="6650,4112" coordsize="10,20">
              <v:shape style="position:absolute;left:6650;top:4112;width:10;height:20" coordorigin="6650,4112" coordsize="10,20" path="m6650,4131l6659,4131,6659,4112,6650,4112,6650,4131xe" filled="true" fillcolor="#000000" stroked="false">
                <v:path arrowok="t"/>
                <v:fill type="solid"/>
              </v:shape>
            </v:group>
            <v:group style="position:absolute;left:6650;top:4131;width:10;height:20" coordorigin="6650,4131" coordsize="10,20">
              <v:shape style="position:absolute;left:6650;top:4131;width:10;height:20" coordorigin="6650,4131" coordsize="10,20" path="m6650,4150l6659,4150,6659,4131,6650,4131,6650,4150xe" filled="true" fillcolor="#000000" stroked="false">
                <v:path arrowok="t"/>
                <v:fill type="solid"/>
              </v:shape>
            </v:group>
            <v:group style="position:absolute;left:6650;top:4150;width:10;height:20" coordorigin="6650,4150" coordsize="10,20">
              <v:shape style="position:absolute;left:6650;top:4150;width:10;height:20" coordorigin="6650,4150" coordsize="10,20" path="m6650,4169l6659,4169,6659,4150,6650,4150,6650,4169xe" filled="true" fillcolor="#000000" stroked="false">
                <v:path arrowok="t"/>
                <v:fill type="solid"/>
              </v:shape>
            </v:group>
            <v:group style="position:absolute;left:6650;top:4169;width:10;height:20" coordorigin="6650,4169" coordsize="10,20">
              <v:shape style="position:absolute;left:6650;top:4169;width:10;height:20" coordorigin="6650,4169" coordsize="10,20" path="m6650,4189l6659,4189,6659,4169,6650,4169,6650,4189xe" filled="true" fillcolor="#000000" stroked="false">
                <v:path arrowok="t"/>
                <v:fill type="solid"/>
              </v:shape>
            </v:group>
            <v:group style="position:absolute;left:6650;top:4189;width:10;height:20" coordorigin="6650,4189" coordsize="10,20">
              <v:shape style="position:absolute;left:6650;top:4189;width:10;height:20" coordorigin="6650,4189" coordsize="10,20" path="m6650,4208l6659,4208,6659,4189,6650,4189,6650,4208xe" filled="true" fillcolor="#000000" stroked="false">
                <v:path arrowok="t"/>
                <v:fill type="solid"/>
              </v:shape>
            </v:group>
            <v:group style="position:absolute;left:6650;top:4208;width:10;height:20" coordorigin="6650,4208" coordsize="10,20">
              <v:shape style="position:absolute;left:6650;top:4208;width:10;height:20" coordorigin="6650,4208" coordsize="10,20" path="m6650,4227l6659,4227,6659,4208,6650,4208,6650,4227xe" filled="true" fillcolor="#000000" stroked="false">
                <v:path arrowok="t"/>
                <v:fill type="solid"/>
              </v:shape>
            </v:group>
            <v:group style="position:absolute;left:6650;top:4227;width:10;height:20" coordorigin="6650,4227" coordsize="10,20">
              <v:shape style="position:absolute;left:6650;top:4227;width:10;height:20" coordorigin="6650,4227" coordsize="10,20" path="m6650,4246l6659,4246,6659,4227,6650,4227,6650,4246xe" filled="true" fillcolor="#000000" stroked="false">
                <v:path arrowok="t"/>
                <v:fill type="solid"/>
              </v:shape>
            </v:group>
            <v:group style="position:absolute;left:6650;top:4246;width:10;height:20" coordorigin="6650,4246" coordsize="10,20">
              <v:shape style="position:absolute;left:6650;top:4246;width:10;height:20" coordorigin="6650,4246" coordsize="10,20" path="m6650,4265l6659,4265,6659,4246,6650,4246,6650,4265xe" filled="true" fillcolor="#000000" stroked="false">
                <v:path arrowok="t"/>
                <v:fill type="solid"/>
              </v:shape>
            </v:group>
            <v:group style="position:absolute;left:6650;top:4265;width:10;height:20" coordorigin="6650,4265" coordsize="10,20">
              <v:shape style="position:absolute;left:6650;top:4265;width:10;height:20" coordorigin="6650,4265" coordsize="10,20" path="m6650,4285l6659,4285,6659,4265,6650,4265,6650,4285xe" filled="true" fillcolor="#000000" stroked="false">
                <v:path arrowok="t"/>
                <v:fill type="solid"/>
              </v:shape>
            </v:group>
            <v:group style="position:absolute;left:6650;top:4285;width:10;height:20" coordorigin="6650,4285" coordsize="10,20">
              <v:shape style="position:absolute;left:6650;top:4285;width:10;height:20" coordorigin="6650,4285" coordsize="10,20" path="m6650,4304l6659,4304,6659,4285,6650,4285,6650,4304xe" filled="true" fillcolor="#000000" stroked="false">
                <v:path arrowok="t"/>
                <v:fill type="solid"/>
              </v:shape>
            </v:group>
            <v:group style="position:absolute;left:6650;top:4304;width:10;height:20" coordorigin="6650,4304" coordsize="10,20">
              <v:shape style="position:absolute;left:6650;top:4304;width:10;height:20" coordorigin="6650,4304" coordsize="10,20" path="m6650,4323l6659,4323,6659,4304,6650,4304,6650,4323xe" filled="true" fillcolor="#000000" stroked="false">
                <v:path arrowok="t"/>
                <v:fill type="solid"/>
              </v:shape>
            </v:group>
            <v:group style="position:absolute;left:6650;top:4323;width:10;height:20" coordorigin="6650,4323" coordsize="10,20">
              <v:shape style="position:absolute;left:6650;top:4323;width:10;height:20" coordorigin="6650,4323" coordsize="10,20" path="m6650,4342l6659,4342,6659,4323,6650,4323,6650,4342xe" filled="true" fillcolor="#000000" stroked="false">
                <v:path arrowok="t"/>
                <v:fill type="solid"/>
              </v:shape>
            </v:group>
            <v:group style="position:absolute;left:6650;top:4342;width:10;height:20" coordorigin="6650,4342" coordsize="10,20">
              <v:shape style="position:absolute;left:6650;top:4342;width:10;height:20" coordorigin="6650,4342" coordsize="10,20" path="m6650,4361l6659,4361,6659,4342,6650,4342,6650,4361xe" filled="true" fillcolor="#000000" stroked="false">
                <v:path arrowok="t"/>
                <v:fill type="solid"/>
              </v:shape>
            </v:group>
            <v:group style="position:absolute;left:6650;top:4361;width:10;height:20" coordorigin="6650,4361" coordsize="10,20">
              <v:shape style="position:absolute;left:6650;top:4361;width:10;height:20" coordorigin="6650,4361" coordsize="10,20" path="m6650,4381l6659,4381,6659,4361,6650,4361,6650,4381xe" filled="true" fillcolor="#000000" stroked="false">
                <v:path arrowok="t"/>
                <v:fill type="solid"/>
              </v:shape>
            </v:group>
            <v:group style="position:absolute;left:6650;top:4381;width:10;height:20" coordorigin="6650,4381" coordsize="10,20">
              <v:shape style="position:absolute;left:6650;top:4381;width:10;height:20" coordorigin="6650,4381" coordsize="10,20" path="m6650,4400l6659,4400,6659,4381,6650,4381,6650,4400xe" filled="true" fillcolor="#000000" stroked="false">
                <v:path arrowok="t"/>
                <v:fill type="solid"/>
              </v:shape>
            </v:group>
            <v:group style="position:absolute;left:6650;top:4400;width:10;height:20" coordorigin="6650,4400" coordsize="10,20">
              <v:shape style="position:absolute;left:6650;top:4400;width:10;height:20" coordorigin="6650,4400" coordsize="10,20" path="m6650,4419l6659,4419,6659,4400,6650,4400,6650,4419xe" filled="true" fillcolor="#000000" stroked="false">
                <v:path arrowok="t"/>
                <v:fill type="solid"/>
              </v:shape>
            </v:group>
            <v:group style="position:absolute;left:6650;top:4419;width:10;height:20" coordorigin="6650,4419" coordsize="10,20">
              <v:shape style="position:absolute;left:6650;top:4419;width:10;height:20" coordorigin="6650,4419" coordsize="10,20" path="m6650,4438l6659,4438,6659,4419,6650,4419,6650,4438xe" filled="true" fillcolor="#000000" stroked="false">
                <v:path arrowok="t"/>
                <v:fill type="solid"/>
              </v:shape>
            </v:group>
            <v:group style="position:absolute;left:6650;top:4438;width:10;height:20" coordorigin="6650,4438" coordsize="10,20">
              <v:shape style="position:absolute;left:6650;top:4438;width:10;height:20" coordorigin="6650,4438" coordsize="10,20" path="m6650,4457l6659,4457,6659,4438,6650,4438,6650,4457xe" filled="true" fillcolor="#000000" stroked="false">
                <v:path arrowok="t"/>
                <v:fill type="solid"/>
              </v:shape>
            </v:group>
            <v:group style="position:absolute;left:6650;top:4457;width:10;height:20" coordorigin="6650,4457" coordsize="10,20">
              <v:shape style="position:absolute;left:6650;top:4457;width:10;height:20" coordorigin="6650,4457" coordsize="10,20" path="m6650,4477l6659,4477,6659,4457,6650,4457,6650,4477xe" filled="true" fillcolor="#000000" stroked="false">
                <v:path arrowok="t"/>
                <v:fill type="solid"/>
              </v:shape>
            </v:group>
            <v:group style="position:absolute;left:6650;top:4477;width:10;height:20" coordorigin="6650,4477" coordsize="10,20">
              <v:shape style="position:absolute;left:6650;top:4477;width:10;height:20" coordorigin="6650,4477" coordsize="10,20" path="m6650,4496l6659,4496,6659,4477,6650,4477,6650,4496xe" filled="true" fillcolor="#000000" stroked="false">
                <v:path arrowok="t"/>
                <v:fill type="solid"/>
              </v:shape>
            </v:group>
            <v:group style="position:absolute;left:6650;top:4504;width:10;height:2" coordorigin="6650,4504" coordsize="10,2">
              <v:shape style="position:absolute;left:6650;top:4504;width:10;height:2" coordorigin="6650,4504" coordsize="10,0" path="m6650,4504l6659,4504e" filled="false" stroked="true" strokeweight=".84pt" strokecolor="#000000">
                <v:path arrowok="t"/>
              </v:shape>
              <v:shape style="position:absolute;left:29;top:4419;width:2381;height:103" type="#_x0000_t75" stroked="false">
                <v:imagedata r:id="rId169" o:title=""/>
              </v:shape>
              <v:shape style="position:absolute;left:2386;top:4513;width:931;height:10" type="#_x0000_t75" stroked="false">
                <v:imagedata r:id="rId156" o:title=""/>
              </v:shape>
              <v:shape style="position:absolute;left:3313;top:4513;width:1349;height:10" type="#_x0000_t75" stroked="false">
                <v:imagedata r:id="rId157" o:title=""/>
              </v:shape>
              <v:shape style="position:absolute;left:4657;top:4513;width:1993;height:10" type="#_x0000_t75" stroked="false">
                <v:imagedata r:id="rId158" o:title=""/>
              </v:shape>
              <v:shape style="position:absolute;left:6645;top:4513;width:1363;height:10" type="#_x0000_t75" stroked="false">
                <v:imagedata r:id="rId159" o:title=""/>
              </v:shape>
            </v:group>
            <v:group style="position:absolute;left:1325;top:4522;width:10;height:20" coordorigin="1325,4522" coordsize="10,20">
              <v:shape style="position:absolute;left:1325;top:4522;width:10;height:20" coordorigin="1325,4522" coordsize="10,20" path="m1325,4541l1334,4541,1334,4522,1325,4522,1325,4541xe" filled="true" fillcolor="#000000" stroked="false">
                <v:path arrowok="t"/>
                <v:fill type="solid"/>
              </v:shape>
            </v:group>
            <v:group style="position:absolute;left:1325;top:4541;width:10;height:20" coordorigin="1325,4541" coordsize="10,20">
              <v:shape style="position:absolute;left:1325;top:4541;width:10;height:20" coordorigin="1325,4541" coordsize="10,20" path="m1325,4561l1334,4561,1334,4541,1325,4541,1325,4561xe" filled="true" fillcolor="#000000" stroked="false">
                <v:path arrowok="t"/>
                <v:fill type="solid"/>
              </v:shape>
            </v:group>
            <v:group style="position:absolute;left:1325;top:4561;width:10;height:20" coordorigin="1325,4561" coordsize="10,20">
              <v:shape style="position:absolute;left:1325;top:4561;width:10;height:20" coordorigin="1325,4561" coordsize="10,20" path="m1325,4580l1334,4580,1334,4561,1325,4561,1325,4580xe" filled="true" fillcolor="#000000" stroked="false">
                <v:path arrowok="t"/>
                <v:fill type="solid"/>
              </v:shape>
            </v:group>
            <v:group style="position:absolute;left:1325;top:4580;width:10;height:20" coordorigin="1325,4580" coordsize="10,20">
              <v:shape style="position:absolute;left:1325;top:4580;width:10;height:20" coordorigin="1325,4580" coordsize="10,20" path="m1325,4599l1334,4599,1334,4580,1325,4580,1325,4599xe" filled="true" fillcolor="#000000" stroked="false">
                <v:path arrowok="t"/>
                <v:fill type="solid"/>
              </v:shape>
            </v:group>
            <v:group style="position:absolute;left:1325;top:4599;width:10;height:20" coordorigin="1325,4599" coordsize="10,20">
              <v:shape style="position:absolute;left:1325;top:4599;width:10;height:20" coordorigin="1325,4599" coordsize="10,20" path="m1325,4618l1334,4618,1334,4599,1325,4599,1325,4618xe" filled="true" fillcolor="#000000" stroked="false">
                <v:path arrowok="t"/>
                <v:fill type="solid"/>
              </v:shape>
            </v:group>
            <v:group style="position:absolute;left:1325;top:4618;width:10;height:20" coordorigin="1325,4618" coordsize="10,20">
              <v:shape style="position:absolute;left:1325;top:4618;width:10;height:20" coordorigin="1325,4618" coordsize="10,20" path="m1325,4637l1334,4637,1334,4618,1325,4618,1325,4637xe" filled="true" fillcolor="#000000" stroked="false">
                <v:path arrowok="t"/>
                <v:fill type="solid"/>
              </v:shape>
            </v:group>
            <v:group style="position:absolute;left:1325;top:4637;width:10;height:20" coordorigin="1325,4637" coordsize="10,20">
              <v:shape style="position:absolute;left:1325;top:4637;width:10;height:20" coordorigin="1325,4637" coordsize="10,20" path="m1325,4657l1334,4657,1334,4637,1325,4637,1325,4657xe" filled="true" fillcolor="#000000" stroked="false">
                <v:path arrowok="t"/>
                <v:fill type="solid"/>
              </v:shape>
            </v:group>
            <v:group style="position:absolute;left:1325;top:4657;width:10;height:20" coordorigin="1325,4657" coordsize="10,20">
              <v:shape style="position:absolute;left:1325;top:4657;width:10;height:20" coordorigin="1325,4657" coordsize="10,20" path="m1325,4676l1334,4676,1334,4657,1325,4657,1325,4676xe" filled="true" fillcolor="#000000" stroked="false">
                <v:path arrowok="t"/>
                <v:fill type="solid"/>
              </v:shape>
            </v:group>
            <v:group style="position:absolute;left:1325;top:4676;width:10;height:20" coordorigin="1325,4676" coordsize="10,20">
              <v:shape style="position:absolute;left:1325;top:4676;width:10;height:20" coordorigin="1325,4676" coordsize="10,20" path="m1325,4695l1334,4695,1334,4676,1325,4676,1325,4695xe" filled="true" fillcolor="#000000" stroked="false">
                <v:path arrowok="t"/>
                <v:fill type="solid"/>
              </v:shape>
            </v:group>
            <v:group style="position:absolute;left:1325;top:4695;width:10;height:20" coordorigin="1325,4695" coordsize="10,20">
              <v:shape style="position:absolute;left:1325;top:4695;width:10;height:20" coordorigin="1325,4695" coordsize="10,20" path="m1325,4714l1334,4714,1334,4695,1325,4695,1325,4714xe" filled="true" fillcolor="#000000" stroked="false">
                <v:path arrowok="t"/>
                <v:fill type="solid"/>
              </v:shape>
            </v:group>
            <v:group style="position:absolute;left:1325;top:4714;width:10;height:20" coordorigin="1325,4714" coordsize="10,20">
              <v:shape style="position:absolute;left:1325;top:4714;width:10;height:20" coordorigin="1325,4714" coordsize="10,20" path="m1325,4733l1334,4733,1334,4714,1325,4714,1325,4733xe" filled="true" fillcolor="#000000" stroked="false">
                <v:path arrowok="t"/>
                <v:fill type="solid"/>
              </v:shape>
            </v:group>
            <v:group style="position:absolute;left:1325;top:4733;width:10;height:20" coordorigin="1325,4733" coordsize="10,20">
              <v:shape style="position:absolute;left:1325;top:4733;width:10;height:20" coordorigin="1325,4733" coordsize="10,20" path="m1325,4753l1334,4753,1334,4733,1325,4733,1325,4753xe" filled="true" fillcolor="#000000" stroked="false">
                <v:path arrowok="t"/>
                <v:fill type="solid"/>
              </v:shape>
            </v:group>
            <v:group style="position:absolute;left:1325;top:4753;width:10;height:20" coordorigin="1325,4753" coordsize="10,20">
              <v:shape style="position:absolute;left:1325;top:4753;width:10;height:20" coordorigin="1325,4753" coordsize="10,20" path="m1325,4772l1334,4772,1334,4753,1325,4753,1325,4772xe" filled="true" fillcolor="#000000" stroked="false">
                <v:path arrowok="t"/>
                <v:fill type="solid"/>
              </v:shape>
            </v:group>
            <v:group style="position:absolute;left:1325;top:4772;width:10;height:20" coordorigin="1325,4772" coordsize="10,20">
              <v:shape style="position:absolute;left:1325;top:4772;width:10;height:20" coordorigin="1325,4772" coordsize="10,20" path="m1325,4791l1334,4791,1334,4772,1325,4772,1325,4791xe" filled="true" fillcolor="#000000" stroked="false">
                <v:path arrowok="t"/>
                <v:fill type="solid"/>
              </v:shape>
            </v:group>
            <v:group style="position:absolute;left:1325;top:4791;width:10;height:20" coordorigin="1325,4791" coordsize="10,20">
              <v:shape style="position:absolute;left:1325;top:4791;width:10;height:20" coordorigin="1325,4791" coordsize="10,20" path="m1325,4810l1334,4810,1334,4791,1325,4791,1325,4810xe" filled="true" fillcolor="#000000" stroked="false">
                <v:path arrowok="t"/>
                <v:fill type="solid"/>
              </v:shape>
            </v:group>
            <v:group style="position:absolute;left:1325;top:4810;width:10;height:20" coordorigin="1325,4810" coordsize="10,20">
              <v:shape style="position:absolute;left:1325;top:4810;width:10;height:20" coordorigin="1325,4810" coordsize="10,20" path="m1325,4829l1334,4829,1334,4810,1325,4810,1325,4829xe" filled="true" fillcolor="#000000" stroked="false">
                <v:path arrowok="t"/>
                <v:fill type="solid"/>
              </v:shape>
            </v:group>
            <v:group style="position:absolute;left:1325;top:4829;width:10;height:20" coordorigin="1325,4829" coordsize="10,20">
              <v:shape style="position:absolute;left:1325;top:4829;width:10;height:20" coordorigin="1325,4829" coordsize="10,20" path="m1325,4849l1334,4849,1334,4829,1325,4829,1325,4849xe" filled="true" fillcolor="#000000" stroked="false">
                <v:path arrowok="t"/>
                <v:fill type="solid"/>
              </v:shape>
            </v:group>
            <v:group style="position:absolute;left:1325;top:4849;width:10;height:20" coordorigin="1325,4849" coordsize="10,20">
              <v:shape style="position:absolute;left:1325;top:4849;width:10;height:20" coordorigin="1325,4849" coordsize="10,20" path="m1325,4868l1334,4868,1334,4849,1325,4849,1325,4868xe" filled="true" fillcolor="#000000" stroked="false">
                <v:path arrowok="t"/>
                <v:fill type="solid"/>
              </v:shape>
            </v:group>
            <v:group style="position:absolute;left:1325;top:4868;width:10;height:20" coordorigin="1325,4868" coordsize="10,20">
              <v:shape style="position:absolute;left:1325;top:4868;width:10;height:20" coordorigin="1325,4868" coordsize="10,20" path="m1325,4887l1334,4887,1334,4868,1325,4868,1325,4887xe" filled="true" fillcolor="#000000" stroked="false">
                <v:path arrowok="t"/>
                <v:fill type="solid"/>
              </v:shape>
            </v:group>
            <v:group style="position:absolute;left:1325;top:4887;width:10;height:20" coordorigin="1325,4887" coordsize="10,20">
              <v:shape style="position:absolute;left:1325;top:4887;width:10;height:20" coordorigin="1325,4887" coordsize="10,20" path="m1325,4906l1334,4906,1334,4887,1325,4887,1325,4906xe" filled="true" fillcolor="#000000" stroked="false">
                <v:path arrowok="t"/>
                <v:fill type="solid"/>
              </v:shape>
            </v:group>
            <v:group style="position:absolute;left:1325;top:4913;width:10;height:2" coordorigin="1325,4913" coordsize="10,2">
              <v:shape style="position:absolute;left:1325;top:4913;width:10;height:2" coordorigin="1325,4913" coordsize="10,0" path="m1325,4913l1334,4913e" filled="false" stroked="true" strokeweight=".72pt" strokecolor="#000000">
                <v:path arrowok="t"/>
              </v:shape>
            </v:group>
            <v:group style="position:absolute;left:2391;top:4522;width:10;height:20" coordorigin="2391,4522" coordsize="10,20">
              <v:shape style="position:absolute;left:2391;top:4522;width:10;height:20" coordorigin="2391,4522" coordsize="10,20" path="m2391,4541l2401,4541,2401,4522,2391,4522,2391,4541xe" filled="true" fillcolor="#000000" stroked="false">
                <v:path arrowok="t"/>
                <v:fill type="solid"/>
              </v:shape>
            </v:group>
            <v:group style="position:absolute;left:2391;top:4541;width:10;height:20" coordorigin="2391,4541" coordsize="10,20">
              <v:shape style="position:absolute;left:2391;top:4541;width:10;height:20" coordorigin="2391,4541" coordsize="10,20" path="m2391,4561l2401,4561,2401,4541,2391,4541,2391,4561xe" filled="true" fillcolor="#000000" stroked="false">
                <v:path arrowok="t"/>
                <v:fill type="solid"/>
              </v:shape>
            </v:group>
            <v:group style="position:absolute;left:2391;top:4561;width:10;height:20" coordorigin="2391,4561" coordsize="10,20">
              <v:shape style="position:absolute;left:2391;top:4561;width:10;height:20" coordorigin="2391,4561" coordsize="10,20" path="m2391,4580l2401,4580,2401,4561,2391,4561,2391,4580xe" filled="true" fillcolor="#000000" stroked="false">
                <v:path arrowok="t"/>
                <v:fill type="solid"/>
              </v:shape>
            </v:group>
            <v:group style="position:absolute;left:2391;top:4580;width:10;height:20" coordorigin="2391,4580" coordsize="10,20">
              <v:shape style="position:absolute;left:2391;top:4580;width:10;height:20" coordorigin="2391,4580" coordsize="10,20" path="m2391,4599l2401,4599,2401,4580,2391,4580,2391,4599xe" filled="true" fillcolor="#000000" stroked="false">
                <v:path arrowok="t"/>
                <v:fill type="solid"/>
              </v:shape>
            </v:group>
            <v:group style="position:absolute;left:2391;top:4599;width:10;height:20" coordorigin="2391,4599" coordsize="10,20">
              <v:shape style="position:absolute;left:2391;top:4599;width:10;height:20" coordorigin="2391,4599" coordsize="10,20" path="m2391,4618l2401,4618,2401,4599,2391,4599,2391,4618xe" filled="true" fillcolor="#000000" stroked="false">
                <v:path arrowok="t"/>
                <v:fill type="solid"/>
              </v:shape>
            </v:group>
            <v:group style="position:absolute;left:2391;top:4618;width:10;height:20" coordorigin="2391,4618" coordsize="10,20">
              <v:shape style="position:absolute;left:2391;top:4618;width:10;height:20" coordorigin="2391,4618" coordsize="10,20" path="m2391,4637l2401,4637,2401,4618,2391,4618,2391,4637xe" filled="true" fillcolor="#000000" stroked="false">
                <v:path arrowok="t"/>
                <v:fill type="solid"/>
              </v:shape>
            </v:group>
            <v:group style="position:absolute;left:2391;top:4637;width:10;height:20" coordorigin="2391,4637" coordsize="10,20">
              <v:shape style="position:absolute;left:2391;top:4637;width:10;height:20" coordorigin="2391,4637" coordsize="10,20" path="m2391,4657l2401,4657,2401,4637,2391,4637,2391,4657xe" filled="true" fillcolor="#000000" stroked="false">
                <v:path arrowok="t"/>
                <v:fill type="solid"/>
              </v:shape>
            </v:group>
            <v:group style="position:absolute;left:2391;top:4657;width:10;height:20" coordorigin="2391,4657" coordsize="10,20">
              <v:shape style="position:absolute;left:2391;top:4657;width:10;height:20" coordorigin="2391,4657" coordsize="10,20" path="m2391,4676l2401,4676,2401,4657,2391,4657,2391,4676xe" filled="true" fillcolor="#000000" stroked="false">
                <v:path arrowok="t"/>
                <v:fill type="solid"/>
              </v:shape>
            </v:group>
            <v:group style="position:absolute;left:2391;top:4676;width:10;height:20" coordorigin="2391,4676" coordsize="10,20">
              <v:shape style="position:absolute;left:2391;top:4676;width:10;height:20" coordorigin="2391,4676" coordsize="10,20" path="m2391,4695l2401,4695,2401,4676,2391,4676,2391,4695xe" filled="true" fillcolor="#000000" stroked="false">
                <v:path arrowok="t"/>
                <v:fill type="solid"/>
              </v:shape>
            </v:group>
            <v:group style="position:absolute;left:2391;top:4695;width:10;height:20" coordorigin="2391,4695" coordsize="10,20">
              <v:shape style="position:absolute;left:2391;top:4695;width:10;height:20" coordorigin="2391,4695" coordsize="10,20" path="m2391,4714l2401,4714,2401,4695,2391,4695,2391,4714xe" filled="true" fillcolor="#000000" stroked="false">
                <v:path arrowok="t"/>
                <v:fill type="solid"/>
              </v:shape>
            </v:group>
            <v:group style="position:absolute;left:2391;top:4714;width:10;height:20" coordorigin="2391,4714" coordsize="10,20">
              <v:shape style="position:absolute;left:2391;top:4714;width:10;height:20" coordorigin="2391,4714" coordsize="10,20" path="m2391,4733l2401,4733,2401,4714,2391,4714,2391,4733xe" filled="true" fillcolor="#000000" stroked="false">
                <v:path arrowok="t"/>
                <v:fill type="solid"/>
              </v:shape>
            </v:group>
            <v:group style="position:absolute;left:2391;top:4733;width:10;height:20" coordorigin="2391,4733" coordsize="10,20">
              <v:shape style="position:absolute;left:2391;top:4733;width:10;height:20" coordorigin="2391,4733" coordsize="10,20" path="m2391,4753l2401,4753,2401,4733,2391,4733,2391,4753xe" filled="true" fillcolor="#000000" stroked="false">
                <v:path arrowok="t"/>
                <v:fill type="solid"/>
              </v:shape>
            </v:group>
            <v:group style="position:absolute;left:2391;top:4753;width:10;height:20" coordorigin="2391,4753" coordsize="10,20">
              <v:shape style="position:absolute;left:2391;top:4753;width:10;height:20" coordorigin="2391,4753" coordsize="10,20" path="m2391,4772l2401,4772,2401,4753,2391,4753,2391,4772xe" filled="true" fillcolor="#000000" stroked="false">
                <v:path arrowok="t"/>
                <v:fill type="solid"/>
              </v:shape>
            </v:group>
            <v:group style="position:absolute;left:2391;top:4772;width:10;height:20" coordorigin="2391,4772" coordsize="10,20">
              <v:shape style="position:absolute;left:2391;top:4772;width:10;height:20" coordorigin="2391,4772" coordsize="10,20" path="m2391,4791l2401,4791,2401,4772,2391,4772,2391,4791xe" filled="true" fillcolor="#000000" stroked="false">
                <v:path arrowok="t"/>
                <v:fill type="solid"/>
              </v:shape>
            </v:group>
            <v:group style="position:absolute;left:2391;top:4791;width:10;height:20" coordorigin="2391,4791" coordsize="10,20">
              <v:shape style="position:absolute;left:2391;top:4791;width:10;height:20" coordorigin="2391,4791" coordsize="10,20" path="m2391,4810l2401,4810,2401,4791,2391,4791,2391,4810xe" filled="true" fillcolor="#000000" stroked="false">
                <v:path arrowok="t"/>
                <v:fill type="solid"/>
              </v:shape>
            </v:group>
            <v:group style="position:absolute;left:2391;top:4810;width:10;height:20" coordorigin="2391,4810" coordsize="10,20">
              <v:shape style="position:absolute;left:2391;top:4810;width:10;height:20" coordorigin="2391,4810" coordsize="10,20" path="m2391,4829l2401,4829,2401,4810,2391,4810,2391,4829xe" filled="true" fillcolor="#000000" stroked="false">
                <v:path arrowok="t"/>
                <v:fill type="solid"/>
              </v:shape>
            </v:group>
            <v:group style="position:absolute;left:3317;top:4522;width:10;height:20" coordorigin="3317,4522" coordsize="10,20">
              <v:shape style="position:absolute;left:3317;top:4522;width:10;height:20" coordorigin="3317,4522" coordsize="10,20" path="m3317,4541l3327,4541,3327,4522,3317,4522,3317,4541xe" filled="true" fillcolor="#000000" stroked="false">
                <v:path arrowok="t"/>
                <v:fill type="solid"/>
              </v:shape>
            </v:group>
            <v:group style="position:absolute;left:3317;top:4541;width:10;height:20" coordorigin="3317,4541" coordsize="10,20">
              <v:shape style="position:absolute;left:3317;top:4541;width:10;height:20" coordorigin="3317,4541" coordsize="10,20" path="m3317,4561l3327,4561,3327,4541,3317,4541,3317,4561xe" filled="true" fillcolor="#000000" stroked="false">
                <v:path arrowok="t"/>
                <v:fill type="solid"/>
              </v:shape>
            </v:group>
            <v:group style="position:absolute;left:3317;top:4561;width:10;height:20" coordorigin="3317,4561" coordsize="10,20">
              <v:shape style="position:absolute;left:3317;top:4561;width:10;height:20" coordorigin="3317,4561" coordsize="10,20" path="m3317,4580l3327,4580,3327,4561,3317,4561,3317,4580xe" filled="true" fillcolor="#000000" stroked="false">
                <v:path arrowok="t"/>
                <v:fill type="solid"/>
              </v:shape>
            </v:group>
            <v:group style="position:absolute;left:3317;top:4580;width:10;height:20" coordorigin="3317,4580" coordsize="10,20">
              <v:shape style="position:absolute;left:3317;top:4580;width:10;height:20" coordorigin="3317,4580" coordsize="10,20" path="m3317,4599l3327,4599,3327,4580,3317,4580,3317,4599xe" filled="true" fillcolor="#000000" stroked="false">
                <v:path arrowok="t"/>
                <v:fill type="solid"/>
              </v:shape>
            </v:group>
            <v:group style="position:absolute;left:3317;top:4599;width:10;height:20" coordorigin="3317,4599" coordsize="10,20">
              <v:shape style="position:absolute;left:3317;top:4599;width:10;height:20" coordorigin="3317,4599" coordsize="10,20" path="m3317,4618l3327,4618,3327,4599,3317,4599,3317,4618xe" filled="true" fillcolor="#000000" stroked="false">
                <v:path arrowok="t"/>
                <v:fill type="solid"/>
              </v:shape>
            </v:group>
            <v:group style="position:absolute;left:3317;top:4618;width:10;height:20" coordorigin="3317,4618" coordsize="10,20">
              <v:shape style="position:absolute;left:3317;top:4618;width:10;height:20" coordorigin="3317,4618" coordsize="10,20" path="m3317,4637l3327,4637,3327,4618,3317,4618,3317,4637xe" filled="true" fillcolor="#000000" stroked="false">
                <v:path arrowok="t"/>
                <v:fill type="solid"/>
              </v:shape>
            </v:group>
            <v:group style="position:absolute;left:3317;top:4637;width:10;height:20" coordorigin="3317,4637" coordsize="10,20">
              <v:shape style="position:absolute;left:3317;top:4637;width:10;height:20" coordorigin="3317,4637" coordsize="10,20" path="m3317,4657l3327,4657,3327,4637,3317,4637,3317,4657xe" filled="true" fillcolor="#000000" stroked="false">
                <v:path arrowok="t"/>
                <v:fill type="solid"/>
              </v:shape>
            </v:group>
            <v:group style="position:absolute;left:3317;top:4657;width:10;height:20" coordorigin="3317,4657" coordsize="10,20">
              <v:shape style="position:absolute;left:3317;top:4657;width:10;height:20" coordorigin="3317,4657" coordsize="10,20" path="m3317,4676l3327,4676,3327,4657,3317,4657,3317,4676xe" filled="true" fillcolor="#000000" stroked="false">
                <v:path arrowok="t"/>
                <v:fill type="solid"/>
              </v:shape>
            </v:group>
            <v:group style="position:absolute;left:3317;top:4676;width:10;height:20" coordorigin="3317,4676" coordsize="10,20">
              <v:shape style="position:absolute;left:3317;top:4676;width:10;height:20" coordorigin="3317,4676" coordsize="10,20" path="m3317,4695l3327,4695,3327,4676,3317,4676,3317,4695xe" filled="true" fillcolor="#000000" stroked="false">
                <v:path arrowok="t"/>
                <v:fill type="solid"/>
              </v:shape>
            </v:group>
            <v:group style="position:absolute;left:3317;top:4695;width:10;height:20" coordorigin="3317,4695" coordsize="10,20">
              <v:shape style="position:absolute;left:3317;top:4695;width:10;height:20" coordorigin="3317,4695" coordsize="10,20" path="m3317,4714l3327,4714,3327,4695,3317,4695,3317,4714xe" filled="true" fillcolor="#000000" stroked="false">
                <v:path arrowok="t"/>
                <v:fill type="solid"/>
              </v:shape>
            </v:group>
            <v:group style="position:absolute;left:3317;top:4714;width:10;height:20" coordorigin="3317,4714" coordsize="10,20">
              <v:shape style="position:absolute;left:3317;top:4714;width:10;height:20" coordorigin="3317,4714" coordsize="10,20" path="m3317,4733l3327,4733,3327,4714,3317,4714,3317,4733xe" filled="true" fillcolor="#000000" stroked="false">
                <v:path arrowok="t"/>
                <v:fill type="solid"/>
              </v:shape>
            </v:group>
            <v:group style="position:absolute;left:3317;top:4733;width:10;height:20" coordorigin="3317,4733" coordsize="10,20">
              <v:shape style="position:absolute;left:3317;top:4733;width:10;height:20" coordorigin="3317,4733" coordsize="10,20" path="m3317,4753l3327,4753,3327,4733,3317,4733,3317,4753xe" filled="true" fillcolor="#000000" stroked="false">
                <v:path arrowok="t"/>
                <v:fill type="solid"/>
              </v:shape>
            </v:group>
            <v:group style="position:absolute;left:3317;top:4753;width:10;height:20" coordorigin="3317,4753" coordsize="10,20">
              <v:shape style="position:absolute;left:3317;top:4753;width:10;height:20" coordorigin="3317,4753" coordsize="10,20" path="m3317,4772l3327,4772,3327,4753,3317,4753,3317,4772xe" filled="true" fillcolor="#000000" stroked="false">
                <v:path arrowok="t"/>
                <v:fill type="solid"/>
              </v:shape>
            </v:group>
            <v:group style="position:absolute;left:3317;top:4772;width:10;height:20" coordorigin="3317,4772" coordsize="10,20">
              <v:shape style="position:absolute;left:3317;top:4772;width:10;height:20" coordorigin="3317,4772" coordsize="10,20" path="m3317,4791l3327,4791,3327,4772,3317,4772,3317,4791xe" filled="true" fillcolor="#000000" stroked="false">
                <v:path arrowok="t"/>
                <v:fill type="solid"/>
              </v:shape>
            </v:group>
            <v:group style="position:absolute;left:3317;top:4791;width:10;height:20" coordorigin="3317,4791" coordsize="10,20">
              <v:shape style="position:absolute;left:3317;top:4791;width:10;height:20" coordorigin="3317,4791" coordsize="10,20" path="m3317,4810l3327,4810,3327,4791,3317,4791,3317,4810xe" filled="true" fillcolor="#000000" stroked="false">
                <v:path arrowok="t"/>
                <v:fill type="solid"/>
              </v:shape>
            </v:group>
            <v:group style="position:absolute;left:3317;top:4810;width:10;height:20" coordorigin="3317,4810" coordsize="10,20">
              <v:shape style="position:absolute;left:3317;top:4810;width:10;height:20" coordorigin="3317,4810" coordsize="10,20" path="m3317,4829l3327,4829,3327,4810,3317,4810,3317,4829xe" filled="true" fillcolor="#000000" stroked="false">
                <v:path arrowok="t"/>
                <v:fill type="solid"/>
              </v:shape>
            </v:group>
            <v:group style="position:absolute;left:3317;top:4829;width:10;height:20" coordorigin="3317,4829" coordsize="10,20">
              <v:shape style="position:absolute;left:3317;top:4829;width:10;height:20" coordorigin="3317,4829" coordsize="10,20" path="m3317,4849l3327,4849,3327,4829,3317,4829,3317,4849xe" filled="true" fillcolor="#000000" stroked="false">
                <v:path arrowok="t"/>
                <v:fill type="solid"/>
              </v:shape>
            </v:group>
            <v:group style="position:absolute;left:3317;top:4849;width:10;height:20" coordorigin="3317,4849" coordsize="10,20">
              <v:shape style="position:absolute;left:3317;top:4849;width:10;height:20" coordorigin="3317,4849" coordsize="10,20" path="m3317,4868l3327,4868,3327,4849,3317,4849,3317,4868xe" filled="true" fillcolor="#000000" stroked="false">
                <v:path arrowok="t"/>
                <v:fill type="solid"/>
              </v:shape>
            </v:group>
            <v:group style="position:absolute;left:3317;top:4868;width:10;height:20" coordorigin="3317,4868" coordsize="10,20">
              <v:shape style="position:absolute;left:3317;top:4868;width:10;height:20" coordorigin="3317,4868" coordsize="10,20" path="m3317,4887l3327,4887,3327,4868,3317,4868,3317,4887xe" filled="true" fillcolor="#000000" stroked="false">
                <v:path arrowok="t"/>
                <v:fill type="solid"/>
              </v:shape>
            </v:group>
            <v:group style="position:absolute;left:3317;top:4887;width:10;height:20" coordorigin="3317,4887" coordsize="10,20">
              <v:shape style="position:absolute;left:3317;top:4887;width:10;height:20" coordorigin="3317,4887" coordsize="10,20" path="m3317,4906l3327,4906,3327,4887,3317,4887,3317,4906xe" filled="true" fillcolor="#000000" stroked="false">
                <v:path arrowok="t"/>
                <v:fill type="solid"/>
              </v:shape>
            </v:group>
            <v:group style="position:absolute;left:3317;top:4913;width:10;height:2" coordorigin="3317,4913" coordsize="10,2">
              <v:shape style="position:absolute;left:3317;top:4913;width:10;height:2" coordorigin="3317,4913" coordsize="10,0" path="m3317,4913l3327,4913e" filled="false" stroked="true" strokeweight=".72pt" strokecolor="#000000">
                <v:path arrowok="t"/>
              </v:shape>
            </v:group>
            <v:group style="position:absolute;left:4662;top:4522;width:10;height:20" coordorigin="4662,4522" coordsize="10,20">
              <v:shape style="position:absolute;left:4662;top:4522;width:10;height:20" coordorigin="4662,4522" coordsize="10,20" path="m4662,4541l4671,4541,4671,4522,4662,4522,4662,4541xe" filled="true" fillcolor="#000000" stroked="false">
                <v:path arrowok="t"/>
                <v:fill type="solid"/>
              </v:shape>
            </v:group>
            <v:group style="position:absolute;left:4662;top:4541;width:10;height:20" coordorigin="4662,4541" coordsize="10,20">
              <v:shape style="position:absolute;left:4662;top:4541;width:10;height:20" coordorigin="4662,4541" coordsize="10,20" path="m4662,4561l4671,4561,4671,4541,4662,4541,4662,4561xe" filled="true" fillcolor="#000000" stroked="false">
                <v:path arrowok="t"/>
                <v:fill type="solid"/>
              </v:shape>
            </v:group>
            <v:group style="position:absolute;left:4662;top:4561;width:10;height:20" coordorigin="4662,4561" coordsize="10,20">
              <v:shape style="position:absolute;left:4662;top:4561;width:10;height:20" coordorigin="4662,4561" coordsize="10,20" path="m4662,4580l4671,4580,4671,4561,4662,4561,4662,4580xe" filled="true" fillcolor="#000000" stroked="false">
                <v:path arrowok="t"/>
                <v:fill type="solid"/>
              </v:shape>
            </v:group>
            <v:group style="position:absolute;left:4662;top:4580;width:10;height:20" coordorigin="4662,4580" coordsize="10,20">
              <v:shape style="position:absolute;left:4662;top:4580;width:10;height:20" coordorigin="4662,4580" coordsize="10,20" path="m4662,4599l4671,4599,4671,4580,4662,4580,4662,4599xe" filled="true" fillcolor="#000000" stroked="false">
                <v:path arrowok="t"/>
                <v:fill type="solid"/>
              </v:shape>
            </v:group>
            <v:group style="position:absolute;left:4662;top:4599;width:10;height:20" coordorigin="4662,4599" coordsize="10,20">
              <v:shape style="position:absolute;left:4662;top:4599;width:10;height:20" coordorigin="4662,4599" coordsize="10,20" path="m4662,4618l4671,4618,4671,4599,4662,4599,4662,4618xe" filled="true" fillcolor="#000000" stroked="false">
                <v:path arrowok="t"/>
                <v:fill type="solid"/>
              </v:shape>
            </v:group>
            <v:group style="position:absolute;left:4662;top:4618;width:10;height:20" coordorigin="4662,4618" coordsize="10,20">
              <v:shape style="position:absolute;left:4662;top:4618;width:10;height:20" coordorigin="4662,4618" coordsize="10,20" path="m4662,4637l4671,4637,4671,4618,4662,4618,4662,4637xe" filled="true" fillcolor="#000000" stroked="false">
                <v:path arrowok="t"/>
                <v:fill type="solid"/>
              </v:shape>
            </v:group>
            <v:group style="position:absolute;left:4662;top:4637;width:10;height:20" coordorigin="4662,4637" coordsize="10,20">
              <v:shape style="position:absolute;left:4662;top:4637;width:10;height:20" coordorigin="4662,4637" coordsize="10,20" path="m4662,4657l4671,4657,4671,4637,4662,4637,4662,4657xe" filled="true" fillcolor="#000000" stroked="false">
                <v:path arrowok="t"/>
                <v:fill type="solid"/>
              </v:shape>
            </v:group>
            <v:group style="position:absolute;left:4662;top:4657;width:10;height:20" coordorigin="4662,4657" coordsize="10,20">
              <v:shape style="position:absolute;left:4662;top:4657;width:10;height:20" coordorigin="4662,4657" coordsize="10,20" path="m4662,4676l4671,4676,4671,4657,4662,4657,4662,4676xe" filled="true" fillcolor="#000000" stroked="false">
                <v:path arrowok="t"/>
                <v:fill type="solid"/>
              </v:shape>
            </v:group>
            <v:group style="position:absolute;left:4662;top:4676;width:10;height:20" coordorigin="4662,4676" coordsize="10,20">
              <v:shape style="position:absolute;left:4662;top:4676;width:10;height:20" coordorigin="4662,4676" coordsize="10,20" path="m4662,4695l4671,4695,4671,4676,4662,4676,4662,4695xe" filled="true" fillcolor="#000000" stroked="false">
                <v:path arrowok="t"/>
                <v:fill type="solid"/>
              </v:shape>
            </v:group>
            <v:group style="position:absolute;left:4662;top:4695;width:10;height:20" coordorigin="4662,4695" coordsize="10,20">
              <v:shape style="position:absolute;left:4662;top:4695;width:10;height:20" coordorigin="4662,4695" coordsize="10,20" path="m4662,4714l4671,4714,4671,4695,4662,4695,4662,4714xe" filled="true" fillcolor="#000000" stroked="false">
                <v:path arrowok="t"/>
                <v:fill type="solid"/>
              </v:shape>
            </v:group>
            <v:group style="position:absolute;left:4662;top:4714;width:10;height:20" coordorigin="4662,4714" coordsize="10,20">
              <v:shape style="position:absolute;left:4662;top:4714;width:10;height:20" coordorigin="4662,4714" coordsize="10,20" path="m4662,4733l4671,4733,4671,4714,4662,4714,4662,4733xe" filled="true" fillcolor="#000000" stroked="false">
                <v:path arrowok="t"/>
                <v:fill type="solid"/>
              </v:shape>
            </v:group>
            <v:group style="position:absolute;left:4662;top:4733;width:10;height:20" coordorigin="4662,4733" coordsize="10,20">
              <v:shape style="position:absolute;left:4662;top:4733;width:10;height:20" coordorigin="4662,4733" coordsize="10,20" path="m4662,4753l4671,4753,4671,4733,4662,4733,4662,4753xe" filled="true" fillcolor="#000000" stroked="false">
                <v:path arrowok="t"/>
                <v:fill type="solid"/>
              </v:shape>
            </v:group>
            <v:group style="position:absolute;left:4662;top:4753;width:10;height:20" coordorigin="4662,4753" coordsize="10,20">
              <v:shape style="position:absolute;left:4662;top:4753;width:10;height:20" coordorigin="4662,4753" coordsize="10,20" path="m4662,4772l4671,4772,4671,4753,4662,4753,4662,4772xe" filled="true" fillcolor="#000000" stroked="false">
                <v:path arrowok="t"/>
                <v:fill type="solid"/>
              </v:shape>
            </v:group>
            <v:group style="position:absolute;left:4662;top:4772;width:10;height:20" coordorigin="4662,4772" coordsize="10,20">
              <v:shape style="position:absolute;left:4662;top:4772;width:10;height:20" coordorigin="4662,4772" coordsize="10,20" path="m4662,4791l4671,4791,4671,4772,4662,4772,4662,4791xe" filled="true" fillcolor="#000000" stroked="false">
                <v:path arrowok="t"/>
                <v:fill type="solid"/>
              </v:shape>
            </v:group>
            <v:group style="position:absolute;left:4662;top:4791;width:10;height:20" coordorigin="4662,4791" coordsize="10,20">
              <v:shape style="position:absolute;left:4662;top:4791;width:10;height:20" coordorigin="4662,4791" coordsize="10,20" path="m4662,4810l4671,4810,4671,4791,4662,4791,4662,4810xe" filled="true" fillcolor="#000000" stroked="false">
                <v:path arrowok="t"/>
                <v:fill type="solid"/>
              </v:shape>
            </v:group>
            <v:group style="position:absolute;left:4662;top:4810;width:10;height:20" coordorigin="4662,4810" coordsize="10,20">
              <v:shape style="position:absolute;left:4662;top:4810;width:10;height:20" coordorigin="4662,4810" coordsize="10,20" path="m4662,4829l4671,4829,4671,4810,4662,4810,4662,4829xe" filled="true" fillcolor="#000000" stroked="false">
                <v:path arrowok="t"/>
                <v:fill type="solid"/>
              </v:shape>
            </v:group>
            <v:group style="position:absolute;left:4662;top:4829;width:10;height:20" coordorigin="4662,4829" coordsize="10,20">
              <v:shape style="position:absolute;left:4662;top:4829;width:10;height:20" coordorigin="4662,4829" coordsize="10,20" path="m4662,4849l4671,4849,4671,4829,4662,4829,4662,4849xe" filled="true" fillcolor="#000000" stroked="false">
                <v:path arrowok="t"/>
                <v:fill type="solid"/>
              </v:shape>
            </v:group>
            <v:group style="position:absolute;left:4662;top:4849;width:10;height:20" coordorigin="4662,4849" coordsize="10,20">
              <v:shape style="position:absolute;left:4662;top:4849;width:10;height:20" coordorigin="4662,4849" coordsize="10,20" path="m4662,4868l4671,4868,4671,4849,4662,4849,4662,4868xe" filled="true" fillcolor="#000000" stroked="false">
                <v:path arrowok="t"/>
                <v:fill type="solid"/>
              </v:shape>
            </v:group>
            <v:group style="position:absolute;left:4662;top:4868;width:10;height:20" coordorigin="4662,4868" coordsize="10,20">
              <v:shape style="position:absolute;left:4662;top:4868;width:10;height:20" coordorigin="4662,4868" coordsize="10,20" path="m4662,4887l4671,4887,4671,4868,4662,4868,4662,4887xe" filled="true" fillcolor="#000000" stroked="false">
                <v:path arrowok="t"/>
                <v:fill type="solid"/>
              </v:shape>
            </v:group>
            <v:group style="position:absolute;left:4662;top:4887;width:10;height:20" coordorigin="4662,4887" coordsize="10,20">
              <v:shape style="position:absolute;left:4662;top:4887;width:10;height:20" coordorigin="4662,4887" coordsize="10,20" path="m4662,4906l4671,4906,4671,4887,4662,4887,4662,4906xe" filled="true" fillcolor="#000000" stroked="false">
                <v:path arrowok="t"/>
                <v:fill type="solid"/>
              </v:shape>
            </v:group>
            <v:group style="position:absolute;left:4662;top:4913;width:10;height:2" coordorigin="4662,4913" coordsize="10,2">
              <v:shape style="position:absolute;left:4662;top:4913;width:10;height:2" coordorigin="4662,4913" coordsize="10,0" path="m4662,4913l4671,4913e" filled="false" stroked="true" strokeweight=".72pt" strokecolor="#000000">
                <v:path arrowok="t"/>
              </v:shape>
            </v:group>
            <v:group style="position:absolute;left:5823;top:4522;width:10;height:20" coordorigin="5823,4522" coordsize="10,20">
              <v:shape style="position:absolute;left:5823;top:4522;width:10;height:20" coordorigin="5823,4522" coordsize="10,20" path="m5823,4541l5833,4541,5833,4522,5823,4522,5823,4541xe" filled="true" fillcolor="#000000" stroked="false">
                <v:path arrowok="t"/>
                <v:fill type="solid"/>
              </v:shape>
            </v:group>
            <v:group style="position:absolute;left:5823;top:4541;width:10;height:20" coordorigin="5823,4541" coordsize="10,20">
              <v:shape style="position:absolute;left:5823;top:4541;width:10;height:20" coordorigin="5823,4541" coordsize="10,20" path="m5823,4561l5833,4561,5833,4541,5823,4541,5823,4561xe" filled="true" fillcolor="#000000" stroked="false">
                <v:path arrowok="t"/>
                <v:fill type="solid"/>
              </v:shape>
            </v:group>
            <v:group style="position:absolute;left:5823;top:4561;width:10;height:20" coordorigin="5823,4561" coordsize="10,20">
              <v:shape style="position:absolute;left:5823;top:4561;width:10;height:20" coordorigin="5823,4561" coordsize="10,20" path="m5823,4580l5833,4580,5833,4561,5823,4561,5823,4580xe" filled="true" fillcolor="#000000" stroked="false">
                <v:path arrowok="t"/>
                <v:fill type="solid"/>
              </v:shape>
            </v:group>
            <v:group style="position:absolute;left:5823;top:4580;width:10;height:20" coordorigin="5823,4580" coordsize="10,20">
              <v:shape style="position:absolute;left:5823;top:4580;width:10;height:20" coordorigin="5823,4580" coordsize="10,20" path="m5823,4599l5833,4599,5833,4580,5823,4580,5823,4599xe" filled="true" fillcolor="#000000" stroked="false">
                <v:path arrowok="t"/>
                <v:fill type="solid"/>
              </v:shape>
            </v:group>
            <v:group style="position:absolute;left:5823;top:4599;width:10;height:20" coordorigin="5823,4599" coordsize="10,20">
              <v:shape style="position:absolute;left:5823;top:4599;width:10;height:20" coordorigin="5823,4599" coordsize="10,20" path="m5823,4618l5833,4618,5833,4599,5823,4599,5823,4618xe" filled="true" fillcolor="#000000" stroked="false">
                <v:path arrowok="t"/>
                <v:fill type="solid"/>
              </v:shape>
            </v:group>
            <v:group style="position:absolute;left:5823;top:4618;width:10;height:20" coordorigin="5823,4618" coordsize="10,20">
              <v:shape style="position:absolute;left:5823;top:4618;width:10;height:20" coordorigin="5823,4618" coordsize="10,20" path="m5823,4637l5833,4637,5833,4618,5823,4618,5823,4637xe" filled="true" fillcolor="#000000" stroked="false">
                <v:path arrowok="t"/>
                <v:fill type="solid"/>
              </v:shape>
            </v:group>
            <v:group style="position:absolute;left:5823;top:4637;width:10;height:20" coordorigin="5823,4637" coordsize="10,20">
              <v:shape style="position:absolute;left:5823;top:4637;width:10;height:20" coordorigin="5823,4637" coordsize="10,20" path="m5823,4657l5833,4657,5833,4637,5823,4637,5823,4657xe" filled="true" fillcolor="#000000" stroked="false">
                <v:path arrowok="t"/>
                <v:fill type="solid"/>
              </v:shape>
            </v:group>
            <v:group style="position:absolute;left:5823;top:4657;width:10;height:20" coordorigin="5823,4657" coordsize="10,20">
              <v:shape style="position:absolute;left:5823;top:4657;width:10;height:20" coordorigin="5823,4657" coordsize="10,20" path="m5823,4676l5833,4676,5833,4657,5823,4657,5823,4676xe" filled="true" fillcolor="#000000" stroked="false">
                <v:path arrowok="t"/>
                <v:fill type="solid"/>
              </v:shape>
            </v:group>
            <v:group style="position:absolute;left:5823;top:4676;width:10;height:20" coordorigin="5823,4676" coordsize="10,20">
              <v:shape style="position:absolute;left:5823;top:4676;width:10;height:20" coordorigin="5823,4676" coordsize="10,20" path="m5823,4695l5833,4695,5833,4676,5823,4676,5823,4695xe" filled="true" fillcolor="#000000" stroked="false">
                <v:path arrowok="t"/>
                <v:fill type="solid"/>
              </v:shape>
            </v:group>
            <v:group style="position:absolute;left:5823;top:4695;width:10;height:20" coordorigin="5823,4695" coordsize="10,20">
              <v:shape style="position:absolute;left:5823;top:4695;width:10;height:20" coordorigin="5823,4695" coordsize="10,20" path="m5823,4714l5833,4714,5833,4695,5823,4695,5823,4714xe" filled="true" fillcolor="#000000" stroked="false">
                <v:path arrowok="t"/>
                <v:fill type="solid"/>
              </v:shape>
            </v:group>
            <v:group style="position:absolute;left:5823;top:4714;width:10;height:20" coordorigin="5823,4714" coordsize="10,20">
              <v:shape style="position:absolute;left:5823;top:4714;width:10;height:20" coordorigin="5823,4714" coordsize="10,20" path="m5823,4733l5833,4733,5833,4714,5823,4714,5823,4733xe" filled="true" fillcolor="#000000" stroked="false">
                <v:path arrowok="t"/>
                <v:fill type="solid"/>
              </v:shape>
            </v:group>
            <v:group style="position:absolute;left:5823;top:4733;width:10;height:20" coordorigin="5823,4733" coordsize="10,20">
              <v:shape style="position:absolute;left:5823;top:4733;width:10;height:20" coordorigin="5823,4733" coordsize="10,20" path="m5823,4753l5833,4753,5833,4733,5823,4733,5823,4753xe" filled="true" fillcolor="#000000" stroked="false">
                <v:path arrowok="t"/>
                <v:fill type="solid"/>
              </v:shape>
            </v:group>
            <v:group style="position:absolute;left:5823;top:4753;width:10;height:20" coordorigin="5823,4753" coordsize="10,20">
              <v:shape style="position:absolute;left:5823;top:4753;width:10;height:20" coordorigin="5823,4753" coordsize="10,20" path="m5823,4772l5833,4772,5833,4753,5823,4753,5823,4772xe" filled="true" fillcolor="#000000" stroked="false">
                <v:path arrowok="t"/>
                <v:fill type="solid"/>
              </v:shape>
            </v:group>
            <v:group style="position:absolute;left:5823;top:4772;width:10;height:20" coordorigin="5823,4772" coordsize="10,20">
              <v:shape style="position:absolute;left:5823;top:4772;width:10;height:20" coordorigin="5823,4772" coordsize="10,20" path="m5823,4791l5833,4791,5833,4772,5823,4772,5823,4791xe" filled="true" fillcolor="#000000" stroked="false">
                <v:path arrowok="t"/>
                <v:fill type="solid"/>
              </v:shape>
            </v:group>
            <v:group style="position:absolute;left:5823;top:4791;width:10;height:20" coordorigin="5823,4791" coordsize="10,20">
              <v:shape style="position:absolute;left:5823;top:4791;width:10;height:20" coordorigin="5823,4791" coordsize="10,20" path="m5823,4810l5833,4810,5833,4791,5823,4791,5823,4810xe" filled="true" fillcolor="#000000" stroked="false">
                <v:path arrowok="t"/>
                <v:fill type="solid"/>
              </v:shape>
            </v:group>
            <v:group style="position:absolute;left:5823;top:4810;width:10;height:20" coordorigin="5823,4810" coordsize="10,20">
              <v:shape style="position:absolute;left:5823;top:4810;width:10;height:20" coordorigin="5823,4810" coordsize="10,20" path="m5823,4829l5833,4829,5833,4810,5823,4810,5823,4829xe" filled="true" fillcolor="#000000" stroked="false">
                <v:path arrowok="t"/>
                <v:fill type="solid"/>
              </v:shape>
            </v:group>
            <v:group style="position:absolute;left:5823;top:4829;width:10;height:20" coordorigin="5823,4829" coordsize="10,20">
              <v:shape style="position:absolute;left:5823;top:4829;width:10;height:20" coordorigin="5823,4829" coordsize="10,20" path="m5823,4849l5833,4849,5833,4829,5823,4829,5823,4849xe" filled="true" fillcolor="#000000" stroked="false">
                <v:path arrowok="t"/>
                <v:fill type="solid"/>
              </v:shape>
            </v:group>
            <v:group style="position:absolute;left:5823;top:4849;width:10;height:20" coordorigin="5823,4849" coordsize="10,20">
              <v:shape style="position:absolute;left:5823;top:4849;width:10;height:20" coordorigin="5823,4849" coordsize="10,20" path="m5823,4868l5833,4868,5833,4849,5823,4849,5823,4868xe" filled="true" fillcolor="#000000" stroked="false">
                <v:path arrowok="t"/>
                <v:fill type="solid"/>
              </v:shape>
            </v:group>
            <v:group style="position:absolute;left:5823;top:4868;width:10;height:20" coordorigin="5823,4868" coordsize="10,20">
              <v:shape style="position:absolute;left:5823;top:4868;width:10;height:20" coordorigin="5823,4868" coordsize="10,20" path="m5823,4887l5833,4887,5833,4868,5823,4868,5823,4887xe" filled="true" fillcolor="#000000" stroked="false">
                <v:path arrowok="t"/>
                <v:fill type="solid"/>
              </v:shape>
            </v:group>
            <v:group style="position:absolute;left:5823;top:4887;width:10;height:20" coordorigin="5823,4887" coordsize="10,20">
              <v:shape style="position:absolute;left:5823;top:4887;width:10;height:20" coordorigin="5823,4887" coordsize="10,20" path="m5823,4906l5833,4906,5833,4887,5823,4887,5823,4906xe" filled="true" fillcolor="#000000" stroked="false">
                <v:path arrowok="t"/>
                <v:fill type="solid"/>
              </v:shape>
            </v:group>
            <v:group style="position:absolute;left:5823;top:4913;width:10;height:2" coordorigin="5823,4913" coordsize="10,2">
              <v:shape style="position:absolute;left:5823;top:4913;width:10;height:2" coordorigin="5823,4913" coordsize="10,0" path="m5823,4913l5833,4913e" filled="false" stroked="true" strokeweight=".72pt" strokecolor="#000000">
                <v:path arrowok="t"/>
              </v:shape>
            </v:group>
            <v:group style="position:absolute;left:6650;top:4522;width:10;height:20" coordorigin="6650,4522" coordsize="10,20">
              <v:shape style="position:absolute;left:6650;top:4522;width:10;height:20" coordorigin="6650,4522" coordsize="10,20" path="m6650,4541l6659,4541,6659,4522,6650,4522,6650,4541xe" filled="true" fillcolor="#000000" stroked="false">
                <v:path arrowok="t"/>
                <v:fill type="solid"/>
              </v:shape>
            </v:group>
            <v:group style="position:absolute;left:6650;top:4541;width:10;height:20" coordorigin="6650,4541" coordsize="10,20">
              <v:shape style="position:absolute;left:6650;top:4541;width:10;height:20" coordorigin="6650,4541" coordsize="10,20" path="m6650,4561l6659,4561,6659,4541,6650,4541,6650,4561xe" filled="true" fillcolor="#000000" stroked="false">
                <v:path arrowok="t"/>
                <v:fill type="solid"/>
              </v:shape>
            </v:group>
            <v:group style="position:absolute;left:6650;top:4561;width:10;height:20" coordorigin="6650,4561" coordsize="10,20">
              <v:shape style="position:absolute;left:6650;top:4561;width:10;height:20" coordorigin="6650,4561" coordsize="10,20" path="m6650,4580l6659,4580,6659,4561,6650,4561,6650,4580xe" filled="true" fillcolor="#000000" stroked="false">
                <v:path arrowok="t"/>
                <v:fill type="solid"/>
              </v:shape>
            </v:group>
            <v:group style="position:absolute;left:6650;top:4580;width:10;height:20" coordorigin="6650,4580" coordsize="10,20">
              <v:shape style="position:absolute;left:6650;top:4580;width:10;height:20" coordorigin="6650,4580" coordsize="10,20" path="m6650,4599l6659,4599,6659,4580,6650,4580,6650,4599xe" filled="true" fillcolor="#000000" stroked="false">
                <v:path arrowok="t"/>
                <v:fill type="solid"/>
              </v:shape>
            </v:group>
            <v:group style="position:absolute;left:6650;top:4599;width:10;height:20" coordorigin="6650,4599" coordsize="10,20">
              <v:shape style="position:absolute;left:6650;top:4599;width:10;height:20" coordorigin="6650,4599" coordsize="10,20" path="m6650,4618l6659,4618,6659,4599,6650,4599,6650,4618xe" filled="true" fillcolor="#000000" stroked="false">
                <v:path arrowok="t"/>
                <v:fill type="solid"/>
              </v:shape>
            </v:group>
            <v:group style="position:absolute;left:6650;top:4618;width:10;height:20" coordorigin="6650,4618" coordsize="10,20">
              <v:shape style="position:absolute;left:6650;top:4618;width:10;height:20" coordorigin="6650,4618" coordsize="10,20" path="m6650,4637l6659,4637,6659,4618,6650,4618,6650,4637xe" filled="true" fillcolor="#000000" stroked="false">
                <v:path arrowok="t"/>
                <v:fill type="solid"/>
              </v:shape>
            </v:group>
            <v:group style="position:absolute;left:6650;top:4637;width:10;height:20" coordorigin="6650,4637" coordsize="10,20">
              <v:shape style="position:absolute;left:6650;top:4637;width:10;height:20" coordorigin="6650,4637" coordsize="10,20" path="m6650,4657l6659,4657,6659,4637,6650,4637,6650,4657xe" filled="true" fillcolor="#000000" stroked="false">
                <v:path arrowok="t"/>
                <v:fill type="solid"/>
              </v:shape>
            </v:group>
            <v:group style="position:absolute;left:6650;top:4657;width:10;height:20" coordorigin="6650,4657" coordsize="10,20">
              <v:shape style="position:absolute;left:6650;top:4657;width:10;height:20" coordorigin="6650,4657" coordsize="10,20" path="m6650,4676l6659,4676,6659,4657,6650,4657,6650,4676xe" filled="true" fillcolor="#000000" stroked="false">
                <v:path arrowok="t"/>
                <v:fill type="solid"/>
              </v:shape>
            </v:group>
            <v:group style="position:absolute;left:6650;top:4676;width:10;height:20" coordorigin="6650,4676" coordsize="10,20">
              <v:shape style="position:absolute;left:6650;top:4676;width:10;height:20" coordorigin="6650,4676" coordsize="10,20" path="m6650,4695l6659,4695,6659,4676,6650,4676,6650,4695xe" filled="true" fillcolor="#000000" stroked="false">
                <v:path arrowok="t"/>
                <v:fill type="solid"/>
              </v:shape>
            </v:group>
            <v:group style="position:absolute;left:6650;top:4695;width:10;height:20" coordorigin="6650,4695" coordsize="10,20">
              <v:shape style="position:absolute;left:6650;top:4695;width:10;height:20" coordorigin="6650,4695" coordsize="10,20" path="m6650,4714l6659,4714,6659,4695,6650,4695,6650,4714xe" filled="true" fillcolor="#000000" stroked="false">
                <v:path arrowok="t"/>
                <v:fill type="solid"/>
              </v:shape>
            </v:group>
            <v:group style="position:absolute;left:6650;top:4714;width:10;height:20" coordorigin="6650,4714" coordsize="10,20">
              <v:shape style="position:absolute;left:6650;top:4714;width:10;height:20" coordorigin="6650,4714" coordsize="10,20" path="m6650,4733l6659,4733,6659,4714,6650,4714,6650,4733xe" filled="true" fillcolor="#000000" stroked="false">
                <v:path arrowok="t"/>
                <v:fill type="solid"/>
              </v:shape>
            </v:group>
            <v:group style="position:absolute;left:6650;top:4733;width:10;height:20" coordorigin="6650,4733" coordsize="10,20">
              <v:shape style="position:absolute;left:6650;top:4733;width:10;height:20" coordorigin="6650,4733" coordsize="10,20" path="m6650,4753l6659,4753,6659,4733,6650,4733,6650,4753xe" filled="true" fillcolor="#000000" stroked="false">
                <v:path arrowok="t"/>
                <v:fill type="solid"/>
              </v:shape>
            </v:group>
            <v:group style="position:absolute;left:6650;top:4753;width:10;height:20" coordorigin="6650,4753" coordsize="10,20">
              <v:shape style="position:absolute;left:6650;top:4753;width:10;height:20" coordorigin="6650,4753" coordsize="10,20" path="m6650,4772l6659,4772,6659,4753,6650,4753,6650,4772xe" filled="true" fillcolor="#000000" stroked="false">
                <v:path arrowok="t"/>
                <v:fill type="solid"/>
              </v:shape>
            </v:group>
            <v:group style="position:absolute;left:6650;top:4772;width:10;height:20" coordorigin="6650,4772" coordsize="10,20">
              <v:shape style="position:absolute;left:6650;top:4772;width:10;height:20" coordorigin="6650,4772" coordsize="10,20" path="m6650,4791l6659,4791,6659,4772,6650,4772,6650,4791xe" filled="true" fillcolor="#000000" stroked="false">
                <v:path arrowok="t"/>
                <v:fill type="solid"/>
              </v:shape>
            </v:group>
            <v:group style="position:absolute;left:6650;top:4791;width:10;height:20" coordorigin="6650,4791" coordsize="10,20">
              <v:shape style="position:absolute;left:6650;top:4791;width:10;height:20" coordorigin="6650,4791" coordsize="10,20" path="m6650,4810l6659,4810,6659,4791,6650,4791,6650,4810xe" filled="true" fillcolor="#000000" stroked="false">
                <v:path arrowok="t"/>
                <v:fill type="solid"/>
              </v:shape>
            </v:group>
            <v:group style="position:absolute;left:6650;top:4810;width:10;height:20" coordorigin="6650,4810" coordsize="10,20">
              <v:shape style="position:absolute;left:6650;top:4810;width:10;height:20" coordorigin="6650,4810" coordsize="10,20" path="m6650,4829l6659,4829,6659,4810,6650,4810,6650,4829xe" filled="true" fillcolor="#000000" stroked="false">
                <v:path arrowok="t"/>
                <v:fill type="solid"/>
              </v:shape>
            </v:group>
            <v:group style="position:absolute;left:6650;top:4829;width:10;height:20" coordorigin="6650,4829" coordsize="10,20">
              <v:shape style="position:absolute;left:6650;top:4829;width:10;height:20" coordorigin="6650,4829" coordsize="10,20" path="m6650,4849l6659,4849,6659,4829,6650,4829,6650,4849xe" filled="true" fillcolor="#000000" stroked="false">
                <v:path arrowok="t"/>
                <v:fill type="solid"/>
              </v:shape>
            </v:group>
            <v:group style="position:absolute;left:6650;top:4849;width:10;height:20" coordorigin="6650,4849" coordsize="10,20">
              <v:shape style="position:absolute;left:6650;top:4849;width:10;height:20" coordorigin="6650,4849" coordsize="10,20" path="m6650,4868l6659,4868,6659,4849,6650,4849,6650,4868xe" filled="true" fillcolor="#000000" stroked="false">
                <v:path arrowok="t"/>
                <v:fill type="solid"/>
              </v:shape>
            </v:group>
            <v:group style="position:absolute;left:6650;top:4868;width:10;height:20" coordorigin="6650,4868" coordsize="10,20">
              <v:shape style="position:absolute;left:6650;top:4868;width:10;height:20" coordorigin="6650,4868" coordsize="10,20" path="m6650,4887l6659,4887,6659,4868,6650,4868,6650,4887xe" filled="true" fillcolor="#000000" stroked="false">
                <v:path arrowok="t"/>
                <v:fill type="solid"/>
              </v:shape>
            </v:group>
            <v:group style="position:absolute;left:6650;top:4887;width:10;height:20" coordorigin="6650,4887" coordsize="10,20">
              <v:shape style="position:absolute;left:6650;top:4887;width:10;height:20" coordorigin="6650,4887" coordsize="10,20" path="m6650,4906l6659,4906,6659,4887,6650,4887,6650,4906xe" filled="true" fillcolor="#000000" stroked="false">
                <v:path arrowok="t"/>
                <v:fill type="solid"/>
              </v:shape>
            </v:group>
            <v:group style="position:absolute;left:6650;top:4913;width:10;height:2" coordorigin="6650,4913" coordsize="10,2">
              <v:shape style="position:absolute;left:6650;top:4913;width:10;height:2" coordorigin="6650,4913" coordsize="10,0" path="m6650,4913l6659,4913e" filled="false" stroked="true" strokeweight=".72pt" strokecolor="#000000">
                <v:path arrowok="t"/>
              </v:shape>
              <v:shape style="position:absolute;left:29;top:4829;width:2381;height:101" type="#_x0000_t75" stroked="false">
                <v:imagedata r:id="rId160" o:title=""/>
              </v:shape>
              <v:shape style="position:absolute;left:2386;top:4921;width:931;height:10" type="#_x0000_t75" stroked="false">
                <v:imagedata r:id="rId156" o:title=""/>
              </v:shape>
              <v:shape style="position:absolute;left:3313;top:4921;width:1349;height:10" type="#_x0000_t75" stroked="false">
                <v:imagedata r:id="rId157" o:title=""/>
              </v:shape>
              <v:shape style="position:absolute;left:4657;top:4921;width:1993;height:10" type="#_x0000_t75" stroked="false">
                <v:imagedata r:id="rId158" o:title=""/>
              </v:shape>
              <v:shape style="position:absolute;left:6645;top:4921;width:1363;height:10" type="#_x0000_t75" stroked="false">
                <v:imagedata r:id="rId159" o:title=""/>
              </v:shape>
            </v:group>
            <v:group style="position:absolute;left:1325;top:4930;width:10;height:20" coordorigin="1325,4930" coordsize="10,20">
              <v:shape style="position:absolute;left:1325;top:4930;width:10;height:20" coordorigin="1325,4930" coordsize="10,20" path="m1325,4949l1334,4949,1334,4930,1325,4930,1325,4949xe" filled="true" fillcolor="#000000" stroked="false">
                <v:path arrowok="t"/>
                <v:fill type="solid"/>
              </v:shape>
            </v:group>
            <v:group style="position:absolute;left:1325;top:4949;width:10;height:20" coordorigin="1325,4949" coordsize="10,20">
              <v:shape style="position:absolute;left:1325;top:4949;width:10;height:20" coordorigin="1325,4949" coordsize="10,20" path="m1325,4969l1334,4969,1334,4949,1325,4949,1325,4969xe" filled="true" fillcolor="#000000" stroked="false">
                <v:path arrowok="t"/>
                <v:fill type="solid"/>
              </v:shape>
            </v:group>
            <v:group style="position:absolute;left:1325;top:4969;width:10;height:20" coordorigin="1325,4969" coordsize="10,20">
              <v:shape style="position:absolute;left:1325;top:4969;width:10;height:20" coordorigin="1325,4969" coordsize="10,20" path="m1325,4988l1334,4988,1334,4969,1325,4969,1325,4988xe" filled="true" fillcolor="#000000" stroked="false">
                <v:path arrowok="t"/>
                <v:fill type="solid"/>
              </v:shape>
            </v:group>
            <v:group style="position:absolute;left:1325;top:4988;width:10;height:20" coordorigin="1325,4988" coordsize="10,20">
              <v:shape style="position:absolute;left:1325;top:4988;width:10;height:20" coordorigin="1325,4988" coordsize="10,20" path="m1325,5007l1334,5007,1334,4988,1325,4988,1325,5007xe" filled="true" fillcolor="#000000" stroked="false">
                <v:path arrowok="t"/>
                <v:fill type="solid"/>
              </v:shape>
            </v:group>
            <v:group style="position:absolute;left:1325;top:5007;width:10;height:20" coordorigin="1325,5007" coordsize="10,20">
              <v:shape style="position:absolute;left:1325;top:5007;width:10;height:20" coordorigin="1325,5007" coordsize="10,20" path="m1325,5026l1334,5026,1334,5007,1325,5007,1325,5026xe" filled="true" fillcolor="#000000" stroked="false">
                <v:path arrowok="t"/>
                <v:fill type="solid"/>
              </v:shape>
            </v:group>
            <v:group style="position:absolute;left:1325;top:5026;width:10;height:20" coordorigin="1325,5026" coordsize="10,20">
              <v:shape style="position:absolute;left:1325;top:5026;width:10;height:20" coordorigin="1325,5026" coordsize="10,20" path="m1325,5045l1334,5045,1334,5026,1325,5026,1325,5045xe" filled="true" fillcolor="#000000" stroked="false">
                <v:path arrowok="t"/>
                <v:fill type="solid"/>
              </v:shape>
            </v:group>
            <v:group style="position:absolute;left:1325;top:5045;width:10;height:20" coordorigin="1325,5045" coordsize="10,20">
              <v:shape style="position:absolute;left:1325;top:5045;width:10;height:20" coordorigin="1325,5045" coordsize="10,20" path="m1325,5065l1334,5065,1334,5045,1325,5045,1325,5065xe" filled="true" fillcolor="#000000" stroked="false">
                <v:path arrowok="t"/>
                <v:fill type="solid"/>
              </v:shape>
            </v:group>
            <v:group style="position:absolute;left:1325;top:5065;width:10;height:20" coordorigin="1325,5065" coordsize="10,20">
              <v:shape style="position:absolute;left:1325;top:5065;width:10;height:20" coordorigin="1325,5065" coordsize="10,20" path="m1325,5084l1334,5084,1334,5065,1325,5065,1325,5084xe" filled="true" fillcolor="#000000" stroked="false">
                <v:path arrowok="t"/>
                <v:fill type="solid"/>
              </v:shape>
            </v:group>
            <v:group style="position:absolute;left:1325;top:5084;width:10;height:20" coordorigin="1325,5084" coordsize="10,20">
              <v:shape style="position:absolute;left:1325;top:5084;width:10;height:20" coordorigin="1325,5084" coordsize="10,20" path="m1325,5103l1334,5103,1334,5084,1325,5084,1325,5103xe" filled="true" fillcolor="#000000" stroked="false">
                <v:path arrowok="t"/>
                <v:fill type="solid"/>
              </v:shape>
            </v:group>
            <v:group style="position:absolute;left:1325;top:5103;width:10;height:20" coordorigin="1325,5103" coordsize="10,20">
              <v:shape style="position:absolute;left:1325;top:5103;width:10;height:20" coordorigin="1325,5103" coordsize="10,20" path="m1325,5123l1334,5123,1334,5103,1325,5103,1325,5123xe" filled="true" fillcolor="#000000" stroked="false">
                <v:path arrowok="t"/>
                <v:fill type="solid"/>
              </v:shape>
            </v:group>
            <v:group style="position:absolute;left:1325;top:5123;width:10;height:20" coordorigin="1325,5123" coordsize="10,20">
              <v:shape style="position:absolute;left:1325;top:5123;width:10;height:20" coordorigin="1325,5123" coordsize="10,20" path="m1325,5142l1334,5142,1334,5123,1325,5123,1325,5142xe" filled="true" fillcolor="#000000" stroked="false">
                <v:path arrowok="t"/>
                <v:fill type="solid"/>
              </v:shape>
            </v:group>
            <v:group style="position:absolute;left:1325;top:5142;width:10;height:20" coordorigin="1325,5142" coordsize="10,20">
              <v:shape style="position:absolute;left:1325;top:5142;width:10;height:20" coordorigin="1325,5142" coordsize="10,20" path="m1325,5161l1334,5161,1334,5142,1325,5142,1325,5161xe" filled="true" fillcolor="#000000" stroked="false">
                <v:path arrowok="t"/>
                <v:fill type="solid"/>
              </v:shape>
            </v:group>
            <v:group style="position:absolute;left:1325;top:5161;width:10;height:20" coordorigin="1325,5161" coordsize="10,20">
              <v:shape style="position:absolute;left:1325;top:5161;width:10;height:20" coordorigin="1325,5161" coordsize="10,20" path="m1325,5180l1334,5180,1334,5161,1325,5161,1325,5180xe" filled="true" fillcolor="#000000" stroked="false">
                <v:path arrowok="t"/>
                <v:fill type="solid"/>
              </v:shape>
            </v:group>
            <v:group style="position:absolute;left:1325;top:5180;width:10;height:20" coordorigin="1325,5180" coordsize="10,20">
              <v:shape style="position:absolute;left:1325;top:5180;width:10;height:20" coordorigin="1325,5180" coordsize="10,20" path="m1325,5199l1334,5199,1334,5180,1325,5180,1325,5199xe" filled="true" fillcolor="#000000" stroked="false">
                <v:path arrowok="t"/>
                <v:fill type="solid"/>
              </v:shape>
            </v:group>
            <v:group style="position:absolute;left:1325;top:5199;width:10;height:20" coordorigin="1325,5199" coordsize="10,20">
              <v:shape style="position:absolute;left:1325;top:5199;width:10;height:20" coordorigin="1325,5199" coordsize="10,20" path="m1325,5219l1334,5219,1334,5199,1325,5199,1325,5219xe" filled="true" fillcolor="#000000" stroked="false">
                <v:path arrowok="t"/>
                <v:fill type="solid"/>
              </v:shape>
            </v:group>
            <v:group style="position:absolute;left:1325;top:5219;width:10;height:20" coordorigin="1325,5219" coordsize="10,20">
              <v:shape style="position:absolute;left:1325;top:5219;width:10;height:20" coordorigin="1325,5219" coordsize="10,20" path="m1325,5238l1334,5238,1334,5219,1325,5219,1325,5238xe" filled="true" fillcolor="#000000" stroked="false">
                <v:path arrowok="t"/>
                <v:fill type="solid"/>
              </v:shape>
            </v:group>
            <v:group style="position:absolute;left:1325;top:5238;width:10;height:20" coordorigin="1325,5238" coordsize="10,20">
              <v:shape style="position:absolute;left:1325;top:5238;width:10;height:20" coordorigin="1325,5238" coordsize="10,20" path="m1325,5257l1334,5257,1334,5238,1325,5238,1325,5257xe" filled="true" fillcolor="#000000" stroked="false">
                <v:path arrowok="t"/>
                <v:fill type="solid"/>
              </v:shape>
            </v:group>
            <v:group style="position:absolute;left:1325;top:5257;width:10;height:20" coordorigin="1325,5257" coordsize="10,20">
              <v:shape style="position:absolute;left:1325;top:5257;width:10;height:20" coordorigin="1325,5257" coordsize="10,20" path="m1325,5276l1334,5276,1334,5257,1325,5257,1325,5276xe" filled="true" fillcolor="#000000" stroked="false">
                <v:path arrowok="t"/>
                <v:fill type="solid"/>
              </v:shape>
            </v:group>
            <v:group style="position:absolute;left:1325;top:5276;width:10;height:20" coordorigin="1325,5276" coordsize="10,20">
              <v:shape style="position:absolute;left:1325;top:5276;width:10;height:20" coordorigin="1325,5276" coordsize="10,20" path="m1325,5295l1334,5295,1334,5276,1325,5276,1325,5295xe" filled="true" fillcolor="#000000" stroked="false">
                <v:path arrowok="t"/>
                <v:fill type="solid"/>
              </v:shape>
            </v:group>
            <v:group style="position:absolute;left:1325;top:5295;width:10;height:20" coordorigin="1325,5295" coordsize="10,20">
              <v:shape style="position:absolute;left:1325;top:5295;width:10;height:20" coordorigin="1325,5295" coordsize="10,20" path="m1325,5315l1334,5315,1334,5295,1325,5295,1325,5315xe" filled="true" fillcolor="#000000" stroked="false">
                <v:path arrowok="t"/>
                <v:fill type="solid"/>
              </v:shape>
            </v:group>
            <v:group style="position:absolute;left:1325;top:5315;width:10;height:20" coordorigin="1325,5315" coordsize="10,20">
              <v:shape style="position:absolute;left:1325;top:5315;width:10;height:20" coordorigin="1325,5315" coordsize="10,20" path="m1325,5334l1334,5334,1334,5315,1325,5315,1325,5334xe" filled="true" fillcolor="#000000" stroked="false">
                <v:path arrowok="t"/>
                <v:fill type="solid"/>
              </v:shape>
            </v:group>
            <v:group style="position:absolute;left:1325;top:5334;width:10;height:20" coordorigin="1325,5334" coordsize="10,20">
              <v:shape style="position:absolute;left:1325;top:5334;width:10;height:20" coordorigin="1325,5334" coordsize="10,20" path="m1325,5353l1334,5353,1334,5334,1325,5334,1325,5353xe" filled="true" fillcolor="#000000" stroked="false">
                <v:path arrowok="t"/>
                <v:fill type="solid"/>
              </v:shape>
            </v:group>
            <v:group style="position:absolute;left:1325;top:5353;width:10;height:20" coordorigin="1325,5353" coordsize="10,20">
              <v:shape style="position:absolute;left:1325;top:5353;width:10;height:20" coordorigin="1325,5353" coordsize="10,20" path="m1325,5372l1334,5372,1334,5353,1325,5353,1325,5372xe" filled="true" fillcolor="#000000" stroked="false">
                <v:path arrowok="t"/>
                <v:fill type="solid"/>
              </v:shape>
            </v:group>
            <v:group style="position:absolute;left:1325;top:5372;width:10;height:20" coordorigin="1325,5372" coordsize="10,20">
              <v:shape style="position:absolute;left:1325;top:5372;width:10;height:20" coordorigin="1325,5372" coordsize="10,20" path="m1325,5391l1334,5391,1334,5372,1325,5372,1325,5391xe" filled="true" fillcolor="#000000" stroked="false">
                <v:path arrowok="t"/>
                <v:fill type="solid"/>
              </v:shape>
            </v:group>
            <v:group style="position:absolute;left:1325;top:5391;width:10;height:20" coordorigin="1325,5391" coordsize="10,20">
              <v:shape style="position:absolute;left:1325;top:5391;width:10;height:20" coordorigin="1325,5391" coordsize="10,20" path="m1325,5411l1334,5411,1334,5391,1325,5391,1325,5411xe" filled="true" fillcolor="#000000" stroked="false">
                <v:path arrowok="t"/>
                <v:fill type="solid"/>
              </v:shape>
            </v:group>
            <v:group style="position:absolute;left:1325;top:5411;width:10;height:20" coordorigin="1325,5411" coordsize="10,20">
              <v:shape style="position:absolute;left:1325;top:5411;width:10;height:20" coordorigin="1325,5411" coordsize="10,20" path="m1325,5430l1334,5430,1334,5411,1325,5411,1325,5430xe" filled="true" fillcolor="#000000" stroked="false">
                <v:path arrowok="t"/>
                <v:fill type="solid"/>
              </v:shape>
            </v:group>
            <v:group style="position:absolute;left:1325;top:5430;width:10;height:20" coordorigin="1325,5430" coordsize="10,20">
              <v:shape style="position:absolute;left:1325;top:5430;width:10;height:20" coordorigin="1325,5430" coordsize="10,20" path="m1325,5449l1334,5449,1334,5430,1325,5430,1325,5449xe" filled="true" fillcolor="#000000" stroked="false">
                <v:path arrowok="t"/>
                <v:fill type="solid"/>
              </v:shape>
            </v:group>
            <v:group style="position:absolute;left:1325;top:5449;width:10;height:20" coordorigin="1325,5449" coordsize="10,20">
              <v:shape style="position:absolute;left:1325;top:5449;width:10;height:20" coordorigin="1325,5449" coordsize="10,20" path="m1325,5468l1334,5468,1334,5449,1325,5449,1325,5468xe" filled="true" fillcolor="#000000" stroked="false">
                <v:path arrowok="t"/>
                <v:fill type="solid"/>
              </v:shape>
            </v:group>
            <v:group style="position:absolute;left:1325;top:5468;width:10;height:20" coordorigin="1325,5468" coordsize="10,20">
              <v:shape style="position:absolute;left:1325;top:5468;width:10;height:20" coordorigin="1325,5468" coordsize="10,20" path="m1325,5487l1334,5487,1334,5468,1325,5468,1325,5487xe" filled="true" fillcolor="#000000" stroked="false">
                <v:path arrowok="t"/>
                <v:fill type="solid"/>
              </v:shape>
            </v:group>
            <v:group style="position:absolute;left:1325;top:5487;width:10;height:20" coordorigin="1325,5487" coordsize="10,20">
              <v:shape style="position:absolute;left:1325;top:5487;width:10;height:20" coordorigin="1325,5487" coordsize="10,20" path="m1325,5507l1334,5507,1334,5487,1325,5487,1325,5507xe" filled="true" fillcolor="#000000" stroked="false">
                <v:path arrowok="t"/>
                <v:fill type="solid"/>
              </v:shape>
            </v:group>
            <v:group style="position:absolute;left:1325;top:5507;width:10;height:20" coordorigin="1325,5507" coordsize="10,20">
              <v:shape style="position:absolute;left:1325;top:5507;width:10;height:20" coordorigin="1325,5507" coordsize="10,20" path="m1325,5526l1334,5526,1334,5507,1325,5507,1325,5526xe" filled="true" fillcolor="#000000" stroked="false">
                <v:path arrowok="t"/>
                <v:fill type="solid"/>
              </v:shape>
            </v:group>
            <v:group style="position:absolute;left:1325;top:5526;width:10;height:20" coordorigin="1325,5526" coordsize="10,20">
              <v:shape style="position:absolute;left:1325;top:5526;width:10;height:20" coordorigin="1325,5526" coordsize="10,20" path="m1325,5545l1334,5545,1334,5526,1325,5526,1325,5545xe" filled="true" fillcolor="#000000" stroked="false">
                <v:path arrowok="t"/>
                <v:fill type="solid"/>
              </v:shape>
            </v:group>
            <v:group style="position:absolute;left:1325;top:5545;width:10;height:20" coordorigin="1325,5545" coordsize="10,20">
              <v:shape style="position:absolute;left:1325;top:5545;width:10;height:20" coordorigin="1325,5545" coordsize="10,20" path="m1325,5564l1334,5564,1334,5545,1325,5545,1325,5564xe" filled="true" fillcolor="#000000" stroked="false">
                <v:path arrowok="t"/>
                <v:fill type="solid"/>
              </v:shape>
            </v:group>
            <v:group style="position:absolute;left:1325;top:5564;width:10;height:20" coordorigin="1325,5564" coordsize="10,20">
              <v:shape style="position:absolute;left:1325;top:5564;width:10;height:20" coordorigin="1325,5564" coordsize="10,20" path="m1325,5583l1334,5583,1334,5564,1325,5564,1325,5583xe" filled="true" fillcolor="#000000" stroked="false">
                <v:path arrowok="t"/>
                <v:fill type="solid"/>
              </v:shape>
            </v:group>
            <v:group style="position:absolute;left:1325;top:5583;width:10;height:20" coordorigin="1325,5583" coordsize="10,20">
              <v:shape style="position:absolute;left:1325;top:5583;width:10;height:20" coordorigin="1325,5583" coordsize="10,20" path="m1325,5603l1334,5603,1334,5583,1325,5583,1325,5603xe" filled="true" fillcolor="#000000" stroked="false">
                <v:path arrowok="t"/>
                <v:fill type="solid"/>
              </v:shape>
            </v:group>
            <v:group style="position:absolute;left:1325;top:5603;width:10;height:20" coordorigin="1325,5603" coordsize="10,20">
              <v:shape style="position:absolute;left:1325;top:5603;width:10;height:20" coordorigin="1325,5603" coordsize="10,20" path="m1325,5622l1334,5622,1334,5603,1325,5603,1325,5622xe" filled="true" fillcolor="#000000" stroked="false">
                <v:path arrowok="t"/>
                <v:fill type="solid"/>
              </v:shape>
            </v:group>
            <v:group style="position:absolute;left:1325;top:5622;width:10;height:20" coordorigin="1325,5622" coordsize="10,20">
              <v:shape style="position:absolute;left:1325;top:5622;width:10;height:20" coordorigin="1325,5622" coordsize="10,20" path="m1325,5641l1334,5641,1334,5622,1325,5622,1325,5641xe" filled="true" fillcolor="#000000" stroked="false">
                <v:path arrowok="t"/>
                <v:fill type="solid"/>
              </v:shape>
            </v:group>
            <v:group style="position:absolute;left:1325;top:5641;width:10;height:20" coordorigin="1325,5641" coordsize="10,20">
              <v:shape style="position:absolute;left:1325;top:5641;width:10;height:20" coordorigin="1325,5641" coordsize="10,20" path="m1325,5660l1334,5660,1334,5641,1325,5641,1325,5660xe" filled="true" fillcolor="#000000" stroked="false">
                <v:path arrowok="t"/>
                <v:fill type="solid"/>
              </v:shape>
            </v:group>
            <v:group style="position:absolute;left:14;top:5747;width:1311;height:2" coordorigin="14,5747" coordsize="1311,2">
              <v:shape style="position:absolute;left:14;top:5747;width:1311;height:2" coordorigin="14,5747" coordsize="1311,0" path="m14,5747l1325,5747e" filled="false" stroked="true" strokeweight="1.44pt" strokecolor="#000000">
                <v:path arrowok="t"/>
              </v:shape>
            </v:group>
            <v:group style="position:absolute;left:1325;top:5660;width:10;height:20" coordorigin="1325,5660" coordsize="10,20">
              <v:shape style="position:absolute;left:1325;top:5660;width:10;height:20" coordorigin="1325,5660" coordsize="10,20" path="m1325,5679l1334,5679,1334,5660,1325,5660,1325,5679xe" filled="true" fillcolor="#000000" stroked="false">
                <v:path arrowok="t"/>
                <v:fill type="solid"/>
              </v:shape>
            </v:group>
            <v:group style="position:absolute;left:1325;top:5679;width:10;height:20" coordorigin="1325,5679" coordsize="10,20">
              <v:shape style="position:absolute;left:1325;top:5679;width:10;height:20" coordorigin="1325,5679" coordsize="10,20" path="m1325,5699l1334,5699,1334,5679,1325,5679,1325,5699xe" filled="true" fillcolor="#000000" stroked="false">
                <v:path arrowok="t"/>
                <v:fill type="solid"/>
              </v:shape>
            </v:group>
            <v:group style="position:absolute;left:1325;top:5699;width:10;height:20" coordorigin="1325,5699" coordsize="10,20">
              <v:shape style="position:absolute;left:1325;top:5699;width:10;height:20" coordorigin="1325,5699" coordsize="10,20" path="m1325,5718l1334,5718,1334,5699,1325,5699,1325,5718xe" filled="true" fillcolor="#000000" stroked="false">
                <v:path arrowok="t"/>
                <v:fill type="solid"/>
              </v:shape>
            </v:group>
            <v:group style="position:absolute;left:1325;top:5725;width:10;height:2" coordorigin="1325,5725" coordsize="10,2">
              <v:shape style="position:absolute;left:1325;top:5725;width:10;height:2" coordorigin="1325,5725" coordsize="10,0" path="m1325,5725l1334,5725e" filled="false" stroked="true" strokeweight=".72pt" strokecolor="#000000">
                <v:path arrowok="t"/>
              </v:shape>
            </v:group>
            <v:group style="position:absolute;left:1325;top:5747;width:29;height:2" coordorigin="1325,5747" coordsize="29,2">
              <v:shape style="position:absolute;left:1325;top:5747;width:29;height:2" coordorigin="1325,5747" coordsize="29,0" path="m1325,5747l1354,5747e" filled="false" stroked="true" strokeweight="1.44pt" strokecolor="#000000">
                <v:path arrowok="t"/>
              </v:shape>
            </v:group>
            <v:group style="position:absolute;left:1354;top:5747;width:1038;height:2" coordorigin="1354,5747" coordsize="1038,2">
              <v:shape style="position:absolute;left:1354;top:5747;width:1038;height:2" coordorigin="1354,5747" coordsize="1038,0" path="m1354,5747l2391,5747e" filled="false" stroked="true" strokeweight="1.44pt" strokecolor="#000000">
                <v:path arrowok="t"/>
              </v:shape>
            </v:group>
            <v:group style="position:absolute;left:2391;top:4930;width:10;height:20" coordorigin="2391,4930" coordsize="10,20">
              <v:shape style="position:absolute;left:2391;top:4930;width:10;height:20" coordorigin="2391,4930" coordsize="10,20" path="m2391,4949l2401,4949,2401,4930,2391,4930,2391,4949xe" filled="true" fillcolor="#000000" stroked="false">
                <v:path arrowok="t"/>
                <v:fill type="solid"/>
              </v:shape>
            </v:group>
            <v:group style="position:absolute;left:2391;top:4949;width:10;height:20" coordorigin="2391,4949" coordsize="10,20">
              <v:shape style="position:absolute;left:2391;top:4949;width:10;height:20" coordorigin="2391,4949" coordsize="10,20" path="m2391,4969l2401,4969,2401,4949,2391,4949,2391,4969xe" filled="true" fillcolor="#000000" stroked="false">
                <v:path arrowok="t"/>
                <v:fill type="solid"/>
              </v:shape>
            </v:group>
            <v:group style="position:absolute;left:2391;top:4969;width:10;height:20" coordorigin="2391,4969" coordsize="10,20">
              <v:shape style="position:absolute;left:2391;top:4969;width:10;height:20" coordorigin="2391,4969" coordsize="10,20" path="m2391,4988l2401,4988,2401,4969,2391,4969,2391,4988xe" filled="true" fillcolor="#000000" stroked="false">
                <v:path arrowok="t"/>
                <v:fill type="solid"/>
              </v:shape>
            </v:group>
            <v:group style="position:absolute;left:2391;top:4988;width:10;height:20" coordorigin="2391,4988" coordsize="10,20">
              <v:shape style="position:absolute;left:2391;top:4988;width:10;height:20" coordorigin="2391,4988" coordsize="10,20" path="m2391,5007l2401,5007,2401,4988,2391,4988,2391,5007xe" filled="true" fillcolor="#000000" stroked="false">
                <v:path arrowok="t"/>
                <v:fill type="solid"/>
              </v:shape>
            </v:group>
            <v:group style="position:absolute;left:2391;top:5007;width:10;height:20" coordorigin="2391,5007" coordsize="10,20">
              <v:shape style="position:absolute;left:2391;top:5007;width:10;height:20" coordorigin="2391,5007" coordsize="10,20" path="m2391,5026l2401,5026,2401,5007,2391,5007,2391,5026xe" filled="true" fillcolor="#000000" stroked="false">
                <v:path arrowok="t"/>
                <v:fill type="solid"/>
              </v:shape>
            </v:group>
            <v:group style="position:absolute;left:2391;top:5026;width:10;height:20" coordorigin="2391,5026" coordsize="10,20">
              <v:shape style="position:absolute;left:2391;top:5026;width:10;height:20" coordorigin="2391,5026" coordsize="10,20" path="m2391,5045l2401,5045,2401,5026,2391,5026,2391,5045xe" filled="true" fillcolor="#000000" stroked="false">
                <v:path arrowok="t"/>
                <v:fill type="solid"/>
              </v:shape>
            </v:group>
            <v:group style="position:absolute;left:2391;top:5045;width:10;height:20" coordorigin="2391,5045" coordsize="10,20">
              <v:shape style="position:absolute;left:2391;top:5045;width:10;height:20" coordorigin="2391,5045" coordsize="10,20" path="m2391,5065l2401,5065,2401,5045,2391,5045,2391,5065xe" filled="true" fillcolor="#000000" stroked="false">
                <v:path arrowok="t"/>
                <v:fill type="solid"/>
              </v:shape>
            </v:group>
            <v:group style="position:absolute;left:2391;top:5065;width:10;height:20" coordorigin="2391,5065" coordsize="10,20">
              <v:shape style="position:absolute;left:2391;top:5065;width:10;height:20" coordorigin="2391,5065" coordsize="10,20" path="m2391,5084l2401,5084,2401,5065,2391,5065,2391,5084xe" filled="true" fillcolor="#000000" stroked="false">
                <v:path arrowok="t"/>
                <v:fill type="solid"/>
              </v:shape>
            </v:group>
            <v:group style="position:absolute;left:2391;top:5084;width:10;height:20" coordorigin="2391,5084" coordsize="10,20">
              <v:shape style="position:absolute;left:2391;top:5084;width:10;height:20" coordorigin="2391,5084" coordsize="10,20" path="m2391,5103l2401,5103,2401,5084,2391,5084,2391,5103xe" filled="true" fillcolor="#000000" stroked="false">
                <v:path arrowok="t"/>
                <v:fill type="solid"/>
              </v:shape>
            </v:group>
            <v:group style="position:absolute;left:2391;top:5103;width:10;height:20" coordorigin="2391,5103" coordsize="10,20">
              <v:shape style="position:absolute;left:2391;top:5103;width:10;height:20" coordorigin="2391,5103" coordsize="10,20" path="m2391,5123l2401,5123,2401,5103,2391,5103,2391,5123xe" filled="true" fillcolor="#000000" stroked="false">
                <v:path arrowok="t"/>
                <v:fill type="solid"/>
              </v:shape>
            </v:group>
            <v:group style="position:absolute;left:2391;top:5123;width:10;height:20" coordorigin="2391,5123" coordsize="10,20">
              <v:shape style="position:absolute;left:2391;top:5123;width:10;height:20" coordorigin="2391,5123" coordsize="10,20" path="m2391,5142l2401,5142,2401,5123,2391,5123,2391,5142xe" filled="true" fillcolor="#000000" stroked="false">
                <v:path arrowok="t"/>
                <v:fill type="solid"/>
              </v:shape>
            </v:group>
            <v:group style="position:absolute;left:2391;top:5142;width:10;height:20" coordorigin="2391,5142" coordsize="10,20">
              <v:shape style="position:absolute;left:2391;top:5142;width:10;height:20" coordorigin="2391,5142" coordsize="10,20" path="m2391,5161l2401,5161,2401,5142,2391,5142,2391,5161xe" filled="true" fillcolor="#000000" stroked="false">
                <v:path arrowok="t"/>
                <v:fill type="solid"/>
              </v:shape>
            </v:group>
            <v:group style="position:absolute;left:2391;top:5161;width:10;height:20" coordorigin="2391,5161" coordsize="10,20">
              <v:shape style="position:absolute;left:2391;top:5161;width:10;height:20" coordorigin="2391,5161" coordsize="10,20" path="m2391,5180l2401,5180,2401,5161,2391,5161,2391,5180xe" filled="true" fillcolor="#000000" stroked="false">
                <v:path arrowok="t"/>
                <v:fill type="solid"/>
              </v:shape>
            </v:group>
            <v:group style="position:absolute;left:2391;top:5180;width:10;height:20" coordorigin="2391,5180" coordsize="10,20">
              <v:shape style="position:absolute;left:2391;top:5180;width:10;height:20" coordorigin="2391,5180" coordsize="10,20" path="m2391,5199l2401,5199,2401,5180,2391,5180,2391,5199xe" filled="true" fillcolor="#000000" stroked="false">
                <v:path arrowok="t"/>
                <v:fill type="solid"/>
              </v:shape>
            </v:group>
            <v:group style="position:absolute;left:2391;top:5199;width:10;height:20" coordorigin="2391,5199" coordsize="10,20">
              <v:shape style="position:absolute;left:2391;top:5199;width:10;height:20" coordorigin="2391,5199" coordsize="10,20" path="m2391,5219l2401,5219,2401,5199,2391,5199,2391,5219xe" filled="true" fillcolor="#000000" stroked="false">
                <v:path arrowok="t"/>
                <v:fill type="solid"/>
              </v:shape>
            </v:group>
            <v:group style="position:absolute;left:2391;top:5219;width:10;height:20" coordorigin="2391,5219" coordsize="10,20">
              <v:shape style="position:absolute;left:2391;top:5219;width:10;height:20" coordorigin="2391,5219" coordsize="10,20" path="m2391,5238l2401,5238,2401,5219,2391,5219,2391,5238xe" filled="true" fillcolor="#000000" stroked="false">
                <v:path arrowok="t"/>
                <v:fill type="solid"/>
              </v:shape>
            </v:group>
            <v:group style="position:absolute;left:2391;top:5238;width:10;height:20" coordorigin="2391,5238" coordsize="10,20">
              <v:shape style="position:absolute;left:2391;top:5238;width:10;height:20" coordorigin="2391,5238" coordsize="10,20" path="m2391,5257l2401,5257,2401,5238,2391,5238,2391,5257xe" filled="true" fillcolor="#000000" stroked="false">
                <v:path arrowok="t"/>
                <v:fill type="solid"/>
              </v:shape>
            </v:group>
            <v:group style="position:absolute;left:2391;top:5257;width:10;height:20" coordorigin="2391,5257" coordsize="10,20">
              <v:shape style="position:absolute;left:2391;top:5257;width:10;height:20" coordorigin="2391,5257" coordsize="10,20" path="m2391,5276l2401,5276,2401,5257,2391,5257,2391,5276xe" filled="true" fillcolor="#000000" stroked="false">
                <v:path arrowok="t"/>
                <v:fill type="solid"/>
              </v:shape>
            </v:group>
            <v:group style="position:absolute;left:2391;top:5276;width:10;height:20" coordorigin="2391,5276" coordsize="10,20">
              <v:shape style="position:absolute;left:2391;top:5276;width:10;height:20" coordorigin="2391,5276" coordsize="10,20" path="m2391,5295l2401,5295,2401,5276,2391,5276,2391,5295xe" filled="true" fillcolor="#000000" stroked="false">
                <v:path arrowok="t"/>
                <v:fill type="solid"/>
              </v:shape>
            </v:group>
            <v:group style="position:absolute;left:2391;top:5295;width:10;height:20" coordorigin="2391,5295" coordsize="10,20">
              <v:shape style="position:absolute;left:2391;top:5295;width:10;height:20" coordorigin="2391,5295" coordsize="10,20" path="m2391,5315l2401,5315,2401,5295,2391,5295,2391,5315xe" filled="true" fillcolor="#000000" stroked="false">
                <v:path arrowok="t"/>
                <v:fill type="solid"/>
              </v:shape>
            </v:group>
            <v:group style="position:absolute;left:2391;top:5315;width:10;height:20" coordorigin="2391,5315" coordsize="10,20">
              <v:shape style="position:absolute;left:2391;top:5315;width:10;height:20" coordorigin="2391,5315" coordsize="10,20" path="m2391,5334l2401,5334,2401,5315,2391,5315,2391,5334xe" filled="true" fillcolor="#000000" stroked="false">
                <v:path arrowok="t"/>
                <v:fill type="solid"/>
              </v:shape>
            </v:group>
            <v:group style="position:absolute;left:2391;top:5334;width:10;height:20" coordorigin="2391,5334" coordsize="10,20">
              <v:shape style="position:absolute;left:2391;top:5334;width:10;height:20" coordorigin="2391,5334" coordsize="10,20" path="m2391,5353l2401,5353,2401,5334,2391,5334,2391,5353xe" filled="true" fillcolor="#000000" stroked="false">
                <v:path arrowok="t"/>
                <v:fill type="solid"/>
              </v:shape>
            </v:group>
            <v:group style="position:absolute;left:2391;top:5353;width:10;height:20" coordorigin="2391,5353" coordsize="10,20">
              <v:shape style="position:absolute;left:2391;top:5353;width:10;height:20" coordorigin="2391,5353" coordsize="10,20" path="m2391,5372l2401,5372,2401,5353,2391,5353,2391,5372xe" filled="true" fillcolor="#000000" stroked="false">
                <v:path arrowok="t"/>
                <v:fill type="solid"/>
              </v:shape>
            </v:group>
            <v:group style="position:absolute;left:2391;top:5372;width:10;height:20" coordorigin="2391,5372" coordsize="10,20">
              <v:shape style="position:absolute;left:2391;top:5372;width:10;height:20" coordorigin="2391,5372" coordsize="10,20" path="m2391,5391l2401,5391,2401,5372,2391,5372,2391,5391xe" filled="true" fillcolor="#000000" stroked="false">
                <v:path arrowok="t"/>
                <v:fill type="solid"/>
              </v:shape>
            </v:group>
            <v:group style="position:absolute;left:2391;top:5391;width:10;height:20" coordorigin="2391,5391" coordsize="10,20">
              <v:shape style="position:absolute;left:2391;top:5391;width:10;height:20" coordorigin="2391,5391" coordsize="10,20" path="m2391,5411l2401,5411,2401,5391,2391,5391,2391,5411xe" filled="true" fillcolor="#000000" stroked="false">
                <v:path arrowok="t"/>
                <v:fill type="solid"/>
              </v:shape>
            </v:group>
            <v:group style="position:absolute;left:2391;top:5411;width:10;height:20" coordorigin="2391,5411" coordsize="10,20">
              <v:shape style="position:absolute;left:2391;top:5411;width:10;height:20" coordorigin="2391,5411" coordsize="10,20" path="m2391,5430l2401,5430,2401,5411,2391,5411,2391,5430xe" filled="true" fillcolor="#000000" stroked="false">
                <v:path arrowok="t"/>
                <v:fill type="solid"/>
              </v:shape>
            </v:group>
            <v:group style="position:absolute;left:2391;top:5430;width:10;height:20" coordorigin="2391,5430" coordsize="10,20">
              <v:shape style="position:absolute;left:2391;top:5430;width:10;height:20" coordorigin="2391,5430" coordsize="10,20" path="m2391,5449l2401,5449,2401,5430,2391,5430,2391,5449xe" filled="true" fillcolor="#000000" stroked="false">
                <v:path arrowok="t"/>
                <v:fill type="solid"/>
              </v:shape>
            </v:group>
            <v:group style="position:absolute;left:2391;top:5449;width:10;height:20" coordorigin="2391,5449" coordsize="10,20">
              <v:shape style="position:absolute;left:2391;top:5449;width:10;height:20" coordorigin="2391,5449" coordsize="10,20" path="m2391,5468l2401,5468,2401,5449,2391,5449,2391,5468xe" filled="true" fillcolor="#000000" stroked="false">
                <v:path arrowok="t"/>
                <v:fill type="solid"/>
              </v:shape>
            </v:group>
            <v:group style="position:absolute;left:2391;top:5468;width:10;height:20" coordorigin="2391,5468" coordsize="10,20">
              <v:shape style="position:absolute;left:2391;top:5468;width:10;height:20" coordorigin="2391,5468" coordsize="10,20" path="m2391,5487l2401,5487,2401,5468,2391,5468,2391,5487xe" filled="true" fillcolor="#000000" stroked="false">
                <v:path arrowok="t"/>
                <v:fill type="solid"/>
              </v:shape>
            </v:group>
            <v:group style="position:absolute;left:2391;top:5487;width:10;height:20" coordorigin="2391,5487" coordsize="10,20">
              <v:shape style="position:absolute;left:2391;top:5487;width:10;height:20" coordorigin="2391,5487" coordsize="10,20" path="m2391,5507l2401,5507,2401,5487,2391,5487,2391,5507xe" filled="true" fillcolor="#000000" stroked="false">
                <v:path arrowok="t"/>
                <v:fill type="solid"/>
              </v:shape>
            </v:group>
            <v:group style="position:absolute;left:2391;top:5507;width:10;height:20" coordorigin="2391,5507" coordsize="10,20">
              <v:shape style="position:absolute;left:2391;top:5507;width:10;height:20" coordorigin="2391,5507" coordsize="10,20" path="m2391,5526l2401,5526,2401,5507,2391,5507,2391,5526xe" filled="true" fillcolor="#000000" stroked="false">
                <v:path arrowok="t"/>
                <v:fill type="solid"/>
              </v:shape>
            </v:group>
            <v:group style="position:absolute;left:2391;top:5526;width:10;height:20" coordorigin="2391,5526" coordsize="10,20">
              <v:shape style="position:absolute;left:2391;top:5526;width:10;height:20" coordorigin="2391,5526" coordsize="10,20" path="m2391,5545l2401,5545,2401,5526,2391,5526,2391,5545xe" filled="true" fillcolor="#000000" stroked="false">
                <v:path arrowok="t"/>
                <v:fill type="solid"/>
              </v:shape>
            </v:group>
            <v:group style="position:absolute;left:2391;top:5545;width:10;height:20" coordorigin="2391,5545" coordsize="10,20">
              <v:shape style="position:absolute;left:2391;top:5545;width:10;height:20" coordorigin="2391,5545" coordsize="10,20" path="m2391,5564l2401,5564,2401,5545,2391,5545,2391,5564xe" filled="true" fillcolor="#000000" stroked="false">
                <v:path arrowok="t"/>
                <v:fill type="solid"/>
              </v:shape>
            </v:group>
            <v:group style="position:absolute;left:2391;top:5564;width:10;height:20" coordorigin="2391,5564" coordsize="10,20">
              <v:shape style="position:absolute;left:2391;top:5564;width:10;height:20" coordorigin="2391,5564" coordsize="10,20" path="m2391,5583l2401,5583,2401,5564,2391,5564,2391,5583xe" filled="true" fillcolor="#000000" stroked="false">
                <v:path arrowok="t"/>
                <v:fill type="solid"/>
              </v:shape>
            </v:group>
            <v:group style="position:absolute;left:2391;top:5583;width:10;height:20" coordorigin="2391,5583" coordsize="10,20">
              <v:shape style="position:absolute;left:2391;top:5583;width:10;height:20" coordorigin="2391,5583" coordsize="10,20" path="m2391,5603l2401,5603,2401,5583,2391,5583,2391,5603xe" filled="true" fillcolor="#000000" stroked="false">
                <v:path arrowok="t"/>
                <v:fill type="solid"/>
              </v:shape>
            </v:group>
            <v:group style="position:absolute;left:2391;top:5603;width:10;height:20" coordorigin="2391,5603" coordsize="10,20">
              <v:shape style="position:absolute;left:2391;top:5603;width:10;height:20" coordorigin="2391,5603" coordsize="10,20" path="m2391,5622l2401,5622,2401,5603,2391,5603,2391,5622xe" filled="true" fillcolor="#000000" stroked="false">
                <v:path arrowok="t"/>
                <v:fill type="solid"/>
              </v:shape>
            </v:group>
            <v:group style="position:absolute;left:2391;top:5622;width:10;height:20" coordorigin="2391,5622" coordsize="10,20">
              <v:shape style="position:absolute;left:2391;top:5622;width:10;height:20" coordorigin="2391,5622" coordsize="10,20" path="m2391,5641l2401,5641,2401,5622,2391,5622,2391,5641xe" filled="true" fillcolor="#000000" stroked="false">
                <v:path arrowok="t"/>
                <v:fill type="solid"/>
              </v:shape>
            </v:group>
            <v:group style="position:absolute;left:2391;top:5641;width:10;height:20" coordorigin="2391,5641" coordsize="10,20">
              <v:shape style="position:absolute;left:2391;top:5641;width:10;height:20" coordorigin="2391,5641" coordsize="10,20" path="m2391,5660l2401,5660,2401,5641,2391,5641,2391,5660xe" filled="true" fillcolor="#000000" stroked="false">
                <v:path arrowok="t"/>
                <v:fill type="solid"/>
              </v:shape>
            </v:group>
            <v:group style="position:absolute;left:2391;top:5660;width:10;height:20" coordorigin="2391,5660" coordsize="10,20">
              <v:shape style="position:absolute;left:2391;top:5660;width:10;height:20" coordorigin="2391,5660" coordsize="10,20" path="m2391,5679l2401,5679,2401,5660,2391,5660,2391,5679xe" filled="true" fillcolor="#000000" stroked="false">
                <v:path arrowok="t"/>
                <v:fill type="solid"/>
              </v:shape>
            </v:group>
            <v:group style="position:absolute;left:2391;top:5679;width:10;height:20" coordorigin="2391,5679" coordsize="10,20">
              <v:shape style="position:absolute;left:2391;top:5679;width:10;height:20" coordorigin="2391,5679" coordsize="10,20" path="m2391,5699l2401,5699,2401,5679,2391,5679,2391,5699xe" filled="true" fillcolor="#000000" stroked="false">
                <v:path arrowok="t"/>
                <v:fill type="solid"/>
              </v:shape>
            </v:group>
            <v:group style="position:absolute;left:2391;top:5699;width:10;height:20" coordorigin="2391,5699" coordsize="10,20">
              <v:shape style="position:absolute;left:2391;top:5699;width:10;height:20" coordorigin="2391,5699" coordsize="10,20" path="m2391,5718l2401,5718,2401,5699,2391,5699,2391,5718xe" filled="true" fillcolor="#000000" stroked="false">
                <v:path arrowok="t"/>
                <v:fill type="solid"/>
              </v:shape>
            </v:group>
            <v:group style="position:absolute;left:2391;top:5725;width:10;height:2" coordorigin="2391,5725" coordsize="10,2">
              <v:shape style="position:absolute;left:2391;top:5725;width:10;height:2" coordorigin="2391,5725" coordsize="10,0" path="m2391,5725l2401,5725e" filled="false" stroked="true" strokeweight=".72pt" strokecolor="#000000">
                <v:path arrowok="t"/>
              </v:shape>
            </v:group>
            <v:group style="position:absolute;left:2391;top:5747;width:29;height:2" coordorigin="2391,5747" coordsize="29,2">
              <v:shape style="position:absolute;left:2391;top:5747;width:29;height:2" coordorigin="2391,5747" coordsize="29,0" path="m2391,5747l2420,5747e" filled="false" stroked="true" strokeweight="1.44pt" strokecolor="#000000">
                <v:path arrowok="t"/>
              </v:shape>
            </v:group>
            <v:group style="position:absolute;left:2420;top:5747;width:898;height:2" coordorigin="2420,5747" coordsize="898,2">
              <v:shape style="position:absolute;left:2420;top:5747;width:898;height:2" coordorigin="2420,5747" coordsize="898,0" path="m2420,5747l3317,5747e" filled="false" stroked="true" strokeweight="1.44pt" strokecolor="#000000">
                <v:path arrowok="t"/>
              </v:shape>
            </v:group>
            <v:group style="position:absolute;left:3317;top:4930;width:10;height:20" coordorigin="3317,4930" coordsize="10,20">
              <v:shape style="position:absolute;left:3317;top:4930;width:10;height:20" coordorigin="3317,4930" coordsize="10,20" path="m3317,4949l3327,4949,3327,4930,3317,4930,3317,4949xe" filled="true" fillcolor="#000000" stroked="false">
                <v:path arrowok="t"/>
                <v:fill type="solid"/>
              </v:shape>
            </v:group>
            <v:group style="position:absolute;left:3317;top:4949;width:10;height:20" coordorigin="3317,4949" coordsize="10,20">
              <v:shape style="position:absolute;left:3317;top:4949;width:10;height:20" coordorigin="3317,4949" coordsize="10,20" path="m3317,4969l3327,4969,3327,4949,3317,4949,3317,4969xe" filled="true" fillcolor="#000000" stroked="false">
                <v:path arrowok="t"/>
                <v:fill type="solid"/>
              </v:shape>
            </v:group>
            <v:group style="position:absolute;left:3317;top:4969;width:10;height:20" coordorigin="3317,4969" coordsize="10,20">
              <v:shape style="position:absolute;left:3317;top:4969;width:10;height:20" coordorigin="3317,4969" coordsize="10,20" path="m3317,4988l3327,4988,3327,4969,3317,4969,3317,4988xe" filled="true" fillcolor="#000000" stroked="false">
                <v:path arrowok="t"/>
                <v:fill type="solid"/>
              </v:shape>
            </v:group>
            <v:group style="position:absolute;left:3317;top:4988;width:10;height:20" coordorigin="3317,4988" coordsize="10,20">
              <v:shape style="position:absolute;left:3317;top:4988;width:10;height:20" coordorigin="3317,4988" coordsize="10,20" path="m3317,5007l3327,5007,3327,4988,3317,4988,3317,5007xe" filled="true" fillcolor="#000000" stroked="false">
                <v:path arrowok="t"/>
                <v:fill type="solid"/>
              </v:shape>
            </v:group>
            <v:group style="position:absolute;left:3317;top:5007;width:10;height:20" coordorigin="3317,5007" coordsize="10,20">
              <v:shape style="position:absolute;left:3317;top:5007;width:10;height:20" coordorigin="3317,5007" coordsize="10,20" path="m3317,5026l3327,5026,3327,5007,3317,5007,3317,5026xe" filled="true" fillcolor="#000000" stroked="false">
                <v:path arrowok="t"/>
                <v:fill type="solid"/>
              </v:shape>
            </v:group>
            <v:group style="position:absolute;left:3317;top:5026;width:10;height:20" coordorigin="3317,5026" coordsize="10,20">
              <v:shape style="position:absolute;left:3317;top:5026;width:10;height:20" coordorigin="3317,5026" coordsize="10,20" path="m3317,5045l3327,5045,3327,5026,3317,5026,3317,5045xe" filled="true" fillcolor="#000000" stroked="false">
                <v:path arrowok="t"/>
                <v:fill type="solid"/>
              </v:shape>
            </v:group>
            <v:group style="position:absolute;left:3317;top:5045;width:10;height:20" coordorigin="3317,5045" coordsize="10,20">
              <v:shape style="position:absolute;left:3317;top:5045;width:10;height:20" coordorigin="3317,5045" coordsize="10,20" path="m3317,5065l3327,5065,3327,5045,3317,5045,3317,5065xe" filled="true" fillcolor="#000000" stroked="false">
                <v:path arrowok="t"/>
                <v:fill type="solid"/>
              </v:shape>
            </v:group>
            <v:group style="position:absolute;left:3317;top:5065;width:10;height:20" coordorigin="3317,5065" coordsize="10,20">
              <v:shape style="position:absolute;left:3317;top:5065;width:10;height:20" coordorigin="3317,5065" coordsize="10,20" path="m3317,5084l3327,5084,3327,5065,3317,5065,3317,5084xe" filled="true" fillcolor="#000000" stroked="false">
                <v:path arrowok="t"/>
                <v:fill type="solid"/>
              </v:shape>
            </v:group>
            <v:group style="position:absolute;left:3317;top:5084;width:10;height:20" coordorigin="3317,5084" coordsize="10,20">
              <v:shape style="position:absolute;left:3317;top:5084;width:10;height:20" coordorigin="3317,5084" coordsize="10,20" path="m3317,5103l3327,5103,3327,5084,3317,5084,3317,5103xe" filled="true" fillcolor="#000000" stroked="false">
                <v:path arrowok="t"/>
                <v:fill type="solid"/>
              </v:shape>
            </v:group>
            <v:group style="position:absolute;left:3317;top:5103;width:10;height:20" coordorigin="3317,5103" coordsize="10,20">
              <v:shape style="position:absolute;left:3317;top:5103;width:10;height:20" coordorigin="3317,5103" coordsize="10,20" path="m3317,5123l3327,5123,3327,5103,3317,5103,3317,5123xe" filled="true" fillcolor="#000000" stroked="false">
                <v:path arrowok="t"/>
                <v:fill type="solid"/>
              </v:shape>
            </v:group>
            <v:group style="position:absolute;left:3317;top:5123;width:10;height:20" coordorigin="3317,5123" coordsize="10,20">
              <v:shape style="position:absolute;left:3317;top:5123;width:10;height:20" coordorigin="3317,5123" coordsize="10,20" path="m3317,5142l3327,5142,3327,5123,3317,5123,3317,5142xe" filled="true" fillcolor="#000000" stroked="false">
                <v:path arrowok="t"/>
                <v:fill type="solid"/>
              </v:shape>
            </v:group>
            <v:group style="position:absolute;left:3317;top:5142;width:10;height:20" coordorigin="3317,5142" coordsize="10,20">
              <v:shape style="position:absolute;left:3317;top:5142;width:10;height:20" coordorigin="3317,5142" coordsize="10,20" path="m3317,5161l3327,5161,3327,5142,3317,5142,3317,5161xe" filled="true" fillcolor="#000000" stroked="false">
                <v:path arrowok="t"/>
                <v:fill type="solid"/>
              </v:shape>
            </v:group>
            <v:group style="position:absolute;left:3317;top:5161;width:10;height:20" coordorigin="3317,5161" coordsize="10,20">
              <v:shape style="position:absolute;left:3317;top:5161;width:10;height:20" coordorigin="3317,5161" coordsize="10,20" path="m3317,5180l3327,5180,3327,5161,3317,5161,3317,5180xe" filled="true" fillcolor="#000000" stroked="false">
                <v:path arrowok="t"/>
                <v:fill type="solid"/>
              </v:shape>
            </v:group>
            <v:group style="position:absolute;left:3317;top:5180;width:10;height:20" coordorigin="3317,5180" coordsize="10,20">
              <v:shape style="position:absolute;left:3317;top:5180;width:10;height:20" coordorigin="3317,5180" coordsize="10,20" path="m3317,5199l3327,5199,3327,5180,3317,5180,3317,5199xe" filled="true" fillcolor="#000000" stroked="false">
                <v:path arrowok="t"/>
                <v:fill type="solid"/>
              </v:shape>
            </v:group>
            <v:group style="position:absolute;left:3317;top:5199;width:10;height:20" coordorigin="3317,5199" coordsize="10,20">
              <v:shape style="position:absolute;left:3317;top:5199;width:10;height:20" coordorigin="3317,5199" coordsize="10,20" path="m3317,5219l3327,5219,3327,5199,3317,5199,3317,5219xe" filled="true" fillcolor="#000000" stroked="false">
                <v:path arrowok="t"/>
                <v:fill type="solid"/>
              </v:shape>
            </v:group>
            <v:group style="position:absolute;left:3317;top:5219;width:10;height:20" coordorigin="3317,5219" coordsize="10,20">
              <v:shape style="position:absolute;left:3317;top:5219;width:10;height:20" coordorigin="3317,5219" coordsize="10,20" path="m3317,5238l3327,5238,3327,5219,3317,5219,3317,5238xe" filled="true" fillcolor="#000000" stroked="false">
                <v:path arrowok="t"/>
                <v:fill type="solid"/>
              </v:shape>
            </v:group>
            <v:group style="position:absolute;left:3317;top:5238;width:10;height:20" coordorigin="3317,5238" coordsize="10,20">
              <v:shape style="position:absolute;left:3317;top:5238;width:10;height:20" coordorigin="3317,5238" coordsize="10,20" path="m3317,5257l3327,5257,3327,5238,3317,5238,3317,5257xe" filled="true" fillcolor="#000000" stroked="false">
                <v:path arrowok="t"/>
                <v:fill type="solid"/>
              </v:shape>
            </v:group>
            <v:group style="position:absolute;left:3317;top:5257;width:10;height:20" coordorigin="3317,5257" coordsize="10,20">
              <v:shape style="position:absolute;left:3317;top:5257;width:10;height:20" coordorigin="3317,5257" coordsize="10,20" path="m3317,5276l3327,5276,3327,5257,3317,5257,3317,5276xe" filled="true" fillcolor="#000000" stroked="false">
                <v:path arrowok="t"/>
                <v:fill type="solid"/>
              </v:shape>
            </v:group>
            <v:group style="position:absolute;left:3317;top:5276;width:10;height:20" coordorigin="3317,5276" coordsize="10,20">
              <v:shape style="position:absolute;left:3317;top:5276;width:10;height:20" coordorigin="3317,5276" coordsize="10,20" path="m3317,5295l3327,5295,3327,5276,3317,5276,3317,5295xe" filled="true" fillcolor="#000000" stroked="false">
                <v:path arrowok="t"/>
                <v:fill type="solid"/>
              </v:shape>
            </v:group>
            <v:group style="position:absolute;left:3317;top:5295;width:10;height:20" coordorigin="3317,5295" coordsize="10,20">
              <v:shape style="position:absolute;left:3317;top:5295;width:10;height:20" coordorigin="3317,5295" coordsize="10,20" path="m3317,5315l3327,5315,3327,5295,3317,5295,3317,5315xe" filled="true" fillcolor="#000000" stroked="false">
                <v:path arrowok="t"/>
                <v:fill type="solid"/>
              </v:shape>
            </v:group>
            <v:group style="position:absolute;left:3317;top:5315;width:10;height:20" coordorigin="3317,5315" coordsize="10,20">
              <v:shape style="position:absolute;left:3317;top:5315;width:10;height:20" coordorigin="3317,5315" coordsize="10,20" path="m3317,5334l3327,5334,3327,5315,3317,5315,3317,5334xe" filled="true" fillcolor="#000000" stroked="false">
                <v:path arrowok="t"/>
                <v:fill type="solid"/>
              </v:shape>
            </v:group>
            <v:group style="position:absolute;left:3317;top:5334;width:10;height:20" coordorigin="3317,5334" coordsize="10,20">
              <v:shape style="position:absolute;left:3317;top:5334;width:10;height:20" coordorigin="3317,5334" coordsize="10,20" path="m3317,5353l3327,5353,3327,5334,3317,5334,3317,5353xe" filled="true" fillcolor="#000000" stroked="false">
                <v:path arrowok="t"/>
                <v:fill type="solid"/>
              </v:shape>
            </v:group>
            <v:group style="position:absolute;left:3317;top:5353;width:10;height:20" coordorigin="3317,5353" coordsize="10,20">
              <v:shape style="position:absolute;left:3317;top:5353;width:10;height:20" coordorigin="3317,5353" coordsize="10,20" path="m3317,5372l3327,5372,3327,5353,3317,5353,3317,5372xe" filled="true" fillcolor="#000000" stroked="false">
                <v:path arrowok="t"/>
                <v:fill type="solid"/>
              </v:shape>
            </v:group>
            <v:group style="position:absolute;left:3317;top:5372;width:10;height:20" coordorigin="3317,5372" coordsize="10,20">
              <v:shape style="position:absolute;left:3317;top:5372;width:10;height:20" coordorigin="3317,5372" coordsize="10,20" path="m3317,5391l3327,5391,3327,5372,3317,5372,3317,5391xe" filled="true" fillcolor="#000000" stroked="false">
                <v:path arrowok="t"/>
                <v:fill type="solid"/>
              </v:shape>
            </v:group>
            <v:group style="position:absolute;left:3317;top:5391;width:10;height:20" coordorigin="3317,5391" coordsize="10,20">
              <v:shape style="position:absolute;left:3317;top:5391;width:10;height:20" coordorigin="3317,5391" coordsize="10,20" path="m3317,5411l3327,5411,3327,5391,3317,5391,3317,5411xe" filled="true" fillcolor="#000000" stroked="false">
                <v:path arrowok="t"/>
                <v:fill type="solid"/>
              </v:shape>
            </v:group>
            <v:group style="position:absolute;left:3317;top:5411;width:10;height:20" coordorigin="3317,5411" coordsize="10,20">
              <v:shape style="position:absolute;left:3317;top:5411;width:10;height:20" coordorigin="3317,5411" coordsize="10,20" path="m3317,5430l3327,5430,3327,5411,3317,5411,3317,5430xe" filled="true" fillcolor="#000000" stroked="false">
                <v:path arrowok="t"/>
                <v:fill type="solid"/>
              </v:shape>
            </v:group>
            <v:group style="position:absolute;left:3317;top:5430;width:10;height:20" coordorigin="3317,5430" coordsize="10,20">
              <v:shape style="position:absolute;left:3317;top:5430;width:10;height:20" coordorigin="3317,5430" coordsize="10,20" path="m3317,5449l3327,5449,3327,5430,3317,5430,3317,5449xe" filled="true" fillcolor="#000000" stroked="false">
                <v:path arrowok="t"/>
                <v:fill type="solid"/>
              </v:shape>
            </v:group>
            <v:group style="position:absolute;left:3317;top:5449;width:10;height:20" coordorigin="3317,5449" coordsize="10,20">
              <v:shape style="position:absolute;left:3317;top:5449;width:10;height:20" coordorigin="3317,5449" coordsize="10,20" path="m3317,5468l3327,5468,3327,5449,3317,5449,3317,5468xe" filled="true" fillcolor="#000000" stroked="false">
                <v:path arrowok="t"/>
                <v:fill type="solid"/>
              </v:shape>
            </v:group>
            <v:group style="position:absolute;left:3317;top:5468;width:10;height:20" coordorigin="3317,5468" coordsize="10,20">
              <v:shape style="position:absolute;left:3317;top:5468;width:10;height:20" coordorigin="3317,5468" coordsize="10,20" path="m3317,5487l3327,5487,3327,5468,3317,5468,3317,5487xe" filled="true" fillcolor="#000000" stroked="false">
                <v:path arrowok="t"/>
                <v:fill type="solid"/>
              </v:shape>
            </v:group>
            <v:group style="position:absolute;left:3317;top:5487;width:10;height:20" coordorigin="3317,5487" coordsize="10,20">
              <v:shape style="position:absolute;left:3317;top:5487;width:10;height:20" coordorigin="3317,5487" coordsize="10,20" path="m3317,5507l3327,5507,3327,5487,3317,5487,3317,5507xe" filled="true" fillcolor="#000000" stroked="false">
                <v:path arrowok="t"/>
                <v:fill type="solid"/>
              </v:shape>
            </v:group>
            <v:group style="position:absolute;left:3317;top:5507;width:10;height:20" coordorigin="3317,5507" coordsize="10,20">
              <v:shape style="position:absolute;left:3317;top:5507;width:10;height:20" coordorigin="3317,5507" coordsize="10,20" path="m3317,5526l3327,5526,3327,5507,3317,5507,3317,5526xe" filled="true" fillcolor="#000000" stroked="false">
                <v:path arrowok="t"/>
                <v:fill type="solid"/>
              </v:shape>
            </v:group>
            <v:group style="position:absolute;left:3317;top:5526;width:10;height:20" coordorigin="3317,5526" coordsize="10,20">
              <v:shape style="position:absolute;left:3317;top:5526;width:10;height:20" coordorigin="3317,5526" coordsize="10,20" path="m3317,5545l3327,5545,3327,5526,3317,5526,3317,5545xe" filled="true" fillcolor="#000000" stroked="false">
                <v:path arrowok="t"/>
                <v:fill type="solid"/>
              </v:shape>
            </v:group>
            <v:group style="position:absolute;left:3317;top:5545;width:10;height:20" coordorigin="3317,5545" coordsize="10,20">
              <v:shape style="position:absolute;left:3317;top:5545;width:10;height:20" coordorigin="3317,5545" coordsize="10,20" path="m3317,5564l3327,5564,3327,5545,3317,5545,3317,5564xe" filled="true" fillcolor="#000000" stroked="false">
                <v:path arrowok="t"/>
                <v:fill type="solid"/>
              </v:shape>
            </v:group>
            <v:group style="position:absolute;left:3317;top:5564;width:10;height:20" coordorigin="3317,5564" coordsize="10,20">
              <v:shape style="position:absolute;left:3317;top:5564;width:10;height:20" coordorigin="3317,5564" coordsize="10,20" path="m3317,5583l3327,5583,3327,5564,3317,5564,3317,5583xe" filled="true" fillcolor="#000000" stroked="false">
                <v:path arrowok="t"/>
                <v:fill type="solid"/>
              </v:shape>
            </v:group>
            <v:group style="position:absolute;left:3317;top:5583;width:10;height:20" coordorigin="3317,5583" coordsize="10,20">
              <v:shape style="position:absolute;left:3317;top:5583;width:10;height:20" coordorigin="3317,5583" coordsize="10,20" path="m3317,5603l3327,5603,3327,5583,3317,5583,3317,5603xe" filled="true" fillcolor="#000000" stroked="false">
                <v:path arrowok="t"/>
                <v:fill type="solid"/>
              </v:shape>
            </v:group>
            <v:group style="position:absolute;left:3317;top:5603;width:10;height:20" coordorigin="3317,5603" coordsize="10,20">
              <v:shape style="position:absolute;left:3317;top:5603;width:10;height:20" coordorigin="3317,5603" coordsize="10,20" path="m3317,5622l3327,5622,3327,5603,3317,5603,3317,5622xe" filled="true" fillcolor="#000000" stroked="false">
                <v:path arrowok="t"/>
                <v:fill type="solid"/>
              </v:shape>
            </v:group>
            <v:group style="position:absolute;left:3317;top:5622;width:10;height:20" coordorigin="3317,5622" coordsize="10,20">
              <v:shape style="position:absolute;left:3317;top:5622;width:10;height:20" coordorigin="3317,5622" coordsize="10,20" path="m3317,5641l3327,5641,3327,5622,3317,5622,3317,5641xe" filled="true" fillcolor="#000000" stroked="false">
                <v:path arrowok="t"/>
                <v:fill type="solid"/>
              </v:shape>
            </v:group>
            <v:group style="position:absolute;left:3317;top:5641;width:10;height:20" coordorigin="3317,5641" coordsize="10,20">
              <v:shape style="position:absolute;left:3317;top:5641;width:10;height:20" coordorigin="3317,5641" coordsize="10,20" path="m3317,5660l3327,5660,3327,5641,3317,5641,3317,5660xe" filled="true" fillcolor="#000000" stroked="false">
                <v:path arrowok="t"/>
                <v:fill type="solid"/>
              </v:shape>
            </v:group>
            <v:group style="position:absolute;left:3317;top:5660;width:10;height:20" coordorigin="3317,5660" coordsize="10,20">
              <v:shape style="position:absolute;left:3317;top:5660;width:10;height:20" coordorigin="3317,5660" coordsize="10,20" path="m3317,5679l3327,5679,3327,5660,3317,5660,3317,5679xe" filled="true" fillcolor="#000000" stroked="false">
                <v:path arrowok="t"/>
                <v:fill type="solid"/>
              </v:shape>
            </v:group>
            <v:group style="position:absolute;left:3317;top:5679;width:10;height:20" coordorigin="3317,5679" coordsize="10,20">
              <v:shape style="position:absolute;left:3317;top:5679;width:10;height:20" coordorigin="3317,5679" coordsize="10,20" path="m3317,5699l3327,5699,3327,5679,3317,5679,3317,5699xe" filled="true" fillcolor="#000000" stroked="false">
                <v:path arrowok="t"/>
                <v:fill type="solid"/>
              </v:shape>
            </v:group>
            <v:group style="position:absolute;left:3317;top:5699;width:10;height:20" coordorigin="3317,5699" coordsize="10,20">
              <v:shape style="position:absolute;left:3317;top:5699;width:10;height:20" coordorigin="3317,5699" coordsize="10,20" path="m3317,5718l3327,5718,3327,5699,3317,5699,3317,5718xe" filled="true" fillcolor="#000000" stroked="false">
                <v:path arrowok="t"/>
                <v:fill type="solid"/>
              </v:shape>
            </v:group>
            <v:group style="position:absolute;left:3317;top:5725;width:10;height:2" coordorigin="3317,5725" coordsize="10,2">
              <v:shape style="position:absolute;left:3317;top:5725;width:10;height:2" coordorigin="3317,5725" coordsize="10,0" path="m3317,5725l3327,5725e" filled="false" stroked="true" strokeweight=".72pt" strokecolor="#000000">
                <v:path arrowok="t"/>
              </v:shape>
            </v:group>
            <v:group style="position:absolute;left:3317;top:5747;width:29;height:2" coordorigin="3317,5747" coordsize="29,2">
              <v:shape style="position:absolute;left:3317;top:5747;width:29;height:2" coordorigin="3317,5747" coordsize="29,0" path="m3317,5747l3346,5747e" filled="false" stroked="true" strokeweight="1.44pt" strokecolor="#000000">
                <v:path arrowok="t"/>
              </v:shape>
            </v:group>
            <v:group style="position:absolute;left:3346;top:5747;width:1316;height:2" coordorigin="3346,5747" coordsize="1316,2">
              <v:shape style="position:absolute;left:3346;top:5747;width:1316;height:2" coordorigin="3346,5747" coordsize="1316,0" path="m3346,5747l4662,5747e" filled="false" stroked="true" strokeweight="1.44pt" strokecolor="#000000">
                <v:path arrowok="t"/>
              </v:shape>
            </v:group>
            <v:group style="position:absolute;left:4662;top:4930;width:10;height:20" coordorigin="4662,4930" coordsize="10,20">
              <v:shape style="position:absolute;left:4662;top:4930;width:10;height:20" coordorigin="4662,4930" coordsize="10,20" path="m4662,4949l4671,4949,4671,4930,4662,4930,4662,4949xe" filled="true" fillcolor="#000000" stroked="false">
                <v:path arrowok="t"/>
                <v:fill type="solid"/>
              </v:shape>
            </v:group>
            <v:group style="position:absolute;left:4662;top:4949;width:10;height:20" coordorigin="4662,4949" coordsize="10,20">
              <v:shape style="position:absolute;left:4662;top:4949;width:10;height:20" coordorigin="4662,4949" coordsize="10,20" path="m4662,4969l4671,4969,4671,4949,4662,4949,4662,4969xe" filled="true" fillcolor="#000000" stroked="false">
                <v:path arrowok="t"/>
                <v:fill type="solid"/>
              </v:shape>
            </v:group>
            <v:group style="position:absolute;left:4662;top:4969;width:10;height:20" coordorigin="4662,4969" coordsize="10,20">
              <v:shape style="position:absolute;left:4662;top:4969;width:10;height:20" coordorigin="4662,4969" coordsize="10,20" path="m4662,4988l4671,4988,4671,4969,4662,4969,4662,4988xe" filled="true" fillcolor="#000000" stroked="false">
                <v:path arrowok="t"/>
                <v:fill type="solid"/>
              </v:shape>
            </v:group>
            <v:group style="position:absolute;left:4662;top:4988;width:10;height:20" coordorigin="4662,4988" coordsize="10,20">
              <v:shape style="position:absolute;left:4662;top:4988;width:10;height:20" coordorigin="4662,4988" coordsize="10,20" path="m4662,5007l4671,5007,4671,4988,4662,4988,4662,5007xe" filled="true" fillcolor="#000000" stroked="false">
                <v:path arrowok="t"/>
                <v:fill type="solid"/>
              </v:shape>
            </v:group>
            <v:group style="position:absolute;left:4662;top:5007;width:10;height:20" coordorigin="4662,5007" coordsize="10,20">
              <v:shape style="position:absolute;left:4662;top:5007;width:10;height:20" coordorigin="4662,5007" coordsize="10,20" path="m4662,5026l4671,5026,4671,5007,4662,5007,4662,5026xe" filled="true" fillcolor="#000000" stroked="false">
                <v:path arrowok="t"/>
                <v:fill type="solid"/>
              </v:shape>
            </v:group>
            <v:group style="position:absolute;left:4662;top:5026;width:10;height:20" coordorigin="4662,5026" coordsize="10,20">
              <v:shape style="position:absolute;left:4662;top:5026;width:10;height:20" coordorigin="4662,5026" coordsize="10,20" path="m4662,5045l4671,5045,4671,5026,4662,5026,4662,5045xe" filled="true" fillcolor="#000000" stroked="false">
                <v:path arrowok="t"/>
                <v:fill type="solid"/>
              </v:shape>
            </v:group>
            <v:group style="position:absolute;left:4662;top:5045;width:10;height:20" coordorigin="4662,5045" coordsize="10,20">
              <v:shape style="position:absolute;left:4662;top:5045;width:10;height:20" coordorigin="4662,5045" coordsize="10,20" path="m4662,5065l4671,5065,4671,5045,4662,5045,4662,5065xe" filled="true" fillcolor="#000000" stroked="false">
                <v:path arrowok="t"/>
                <v:fill type="solid"/>
              </v:shape>
            </v:group>
            <v:group style="position:absolute;left:4662;top:5065;width:10;height:20" coordorigin="4662,5065" coordsize="10,20">
              <v:shape style="position:absolute;left:4662;top:5065;width:10;height:20" coordorigin="4662,5065" coordsize="10,20" path="m4662,5084l4671,5084,4671,5065,4662,5065,4662,5084xe" filled="true" fillcolor="#000000" stroked="false">
                <v:path arrowok="t"/>
                <v:fill type="solid"/>
              </v:shape>
            </v:group>
            <v:group style="position:absolute;left:4662;top:5084;width:10;height:20" coordorigin="4662,5084" coordsize="10,20">
              <v:shape style="position:absolute;left:4662;top:5084;width:10;height:20" coordorigin="4662,5084" coordsize="10,20" path="m4662,5103l4671,5103,4671,5084,4662,5084,4662,5103xe" filled="true" fillcolor="#000000" stroked="false">
                <v:path arrowok="t"/>
                <v:fill type="solid"/>
              </v:shape>
            </v:group>
            <v:group style="position:absolute;left:4662;top:5103;width:10;height:20" coordorigin="4662,5103" coordsize="10,20">
              <v:shape style="position:absolute;left:4662;top:5103;width:10;height:20" coordorigin="4662,5103" coordsize="10,20" path="m4662,5123l4671,5123,4671,5103,4662,5103,4662,5123xe" filled="true" fillcolor="#000000" stroked="false">
                <v:path arrowok="t"/>
                <v:fill type="solid"/>
              </v:shape>
            </v:group>
            <v:group style="position:absolute;left:4662;top:5123;width:10;height:20" coordorigin="4662,5123" coordsize="10,20">
              <v:shape style="position:absolute;left:4662;top:5123;width:10;height:20" coordorigin="4662,5123" coordsize="10,20" path="m4662,5142l4671,5142,4671,5123,4662,5123,4662,5142xe" filled="true" fillcolor="#000000" stroked="false">
                <v:path arrowok="t"/>
                <v:fill type="solid"/>
              </v:shape>
            </v:group>
            <v:group style="position:absolute;left:4662;top:5142;width:10;height:20" coordorigin="4662,5142" coordsize="10,20">
              <v:shape style="position:absolute;left:4662;top:5142;width:10;height:20" coordorigin="4662,5142" coordsize="10,20" path="m4662,5161l4671,5161,4671,5142,4662,5142,4662,5161xe" filled="true" fillcolor="#000000" stroked="false">
                <v:path arrowok="t"/>
                <v:fill type="solid"/>
              </v:shape>
            </v:group>
            <v:group style="position:absolute;left:4662;top:5161;width:10;height:20" coordorigin="4662,5161" coordsize="10,20">
              <v:shape style="position:absolute;left:4662;top:5161;width:10;height:20" coordorigin="4662,5161" coordsize="10,20" path="m4662,5180l4671,5180,4671,5161,4662,5161,4662,5180xe" filled="true" fillcolor="#000000" stroked="false">
                <v:path arrowok="t"/>
                <v:fill type="solid"/>
              </v:shape>
            </v:group>
            <v:group style="position:absolute;left:4662;top:5180;width:10;height:20" coordorigin="4662,5180" coordsize="10,20">
              <v:shape style="position:absolute;left:4662;top:5180;width:10;height:20" coordorigin="4662,5180" coordsize="10,20" path="m4662,5199l4671,5199,4671,5180,4662,5180,4662,5199xe" filled="true" fillcolor="#000000" stroked="false">
                <v:path arrowok="t"/>
                <v:fill type="solid"/>
              </v:shape>
            </v:group>
            <v:group style="position:absolute;left:4662;top:5199;width:10;height:20" coordorigin="4662,5199" coordsize="10,20">
              <v:shape style="position:absolute;left:4662;top:5199;width:10;height:20" coordorigin="4662,5199" coordsize="10,20" path="m4662,5219l4671,5219,4671,5199,4662,5199,4662,5219xe" filled="true" fillcolor="#000000" stroked="false">
                <v:path arrowok="t"/>
                <v:fill type="solid"/>
              </v:shape>
            </v:group>
            <v:group style="position:absolute;left:4662;top:5219;width:10;height:20" coordorigin="4662,5219" coordsize="10,20">
              <v:shape style="position:absolute;left:4662;top:5219;width:10;height:20" coordorigin="4662,5219" coordsize="10,20" path="m4662,5238l4671,5238,4671,5219,4662,5219,4662,5238xe" filled="true" fillcolor="#000000" stroked="false">
                <v:path arrowok="t"/>
                <v:fill type="solid"/>
              </v:shape>
            </v:group>
            <v:group style="position:absolute;left:4662;top:5238;width:10;height:20" coordorigin="4662,5238" coordsize="10,20">
              <v:shape style="position:absolute;left:4662;top:5238;width:10;height:20" coordorigin="4662,5238" coordsize="10,20" path="m4662,5257l4671,5257,4671,5238,4662,5238,4662,5257xe" filled="true" fillcolor="#000000" stroked="false">
                <v:path arrowok="t"/>
                <v:fill type="solid"/>
              </v:shape>
            </v:group>
            <v:group style="position:absolute;left:4662;top:5257;width:10;height:20" coordorigin="4662,5257" coordsize="10,20">
              <v:shape style="position:absolute;left:4662;top:5257;width:10;height:20" coordorigin="4662,5257" coordsize="10,20" path="m4662,5276l4671,5276,4671,5257,4662,5257,4662,5276xe" filled="true" fillcolor="#000000" stroked="false">
                <v:path arrowok="t"/>
                <v:fill type="solid"/>
              </v:shape>
            </v:group>
            <v:group style="position:absolute;left:4662;top:5276;width:10;height:20" coordorigin="4662,5276" coordsize="10,20">
              <v:shape style="position:absolute;left:4662;top:5276;width:10;height:20" coordorigin="4662,5276" coordsize="10,20" path="m4662,5295l4671,5295,4671,5276,4662,5276,4662,5295xe" filled="true" fillcolor="#000000" stroked="false">
                <v:path arrowok="t"/>
                <v:fill type="solid"/>
              </v:shape>
            </v:group>
            <v:group style="position:absolute;left:4662;top:5295;width:10;height:20" coordorigin="4662,5295" coordsize="10,20">
              <v:shape style="position:absolute;left:4662;top:5295;width:10;height:20" coordorigin="4662,5295" coordsize="10,20" path="m4662,5315l4671,5315,4671,5295,4662,5295,4662,5315xe" filled="true" fillcolor="#000000" stroked="false">
                <v:path arrowok="t"/>
                <v:fill type="solid"/>
              </v:shape>
            </v:group>
            <v:group style="position:absolute;left:4662;top:5315;width:10;height:20" coordorigin="4662,5315" coordsize="10,20">
              <v:shape style="position:absolute;left:4662;top:5315;width:10;height:20" coordorigin="4662,5315" coordsize="10,20" path="m4662,5334l4671,5334,4671,5315,4662,5315,4662,5334xe" filled="true" fillcolor="#000000" stroked="false">
                <v:path arrowok="t"/>
                <v:fill type="solid"/>
              </v:shape>
            </v:group>
            <v:group style="position:absolute;left:4662;top:5334;width:10;height:20" coordorigin="4662,5334" coordsize="10,20">
              <v:shape style="position:absolute;left:4662;top:5334;width:10;height:20" coordorigin="4662,5334" coordsize="10,20" path="m4662,5353l4671,5353,4671,5334,4662,5334,4662,5353xe" filled="true" fillcolor="#000000" stroked="false">
                <v:path arrowok="t"/>
                <v:fill type="solid"/>
              </v:shape>
            </v:group>
            <v:group style="position:absolute;left:4662;top:5353;width:10;height:20" coordorigin="4662,5353" coordsize="10,20">
              <v:shape style="position:absolute;left:4662;top:5353;width:10;height:20" coordorigin="4662,5353" coordsize="10,20" path="m4662,5372l4671,5372,4671,5353,4662,5353,4662,5372xe" filled="true" fillcolor="#000000" stroked="false">
                <v:path arrowok="t"/>
                <v:fill type="solid"/>
              </v:shape>
            </v:group>
            <v:group style="position:absolute;left:4662;top:5372;width:10;height:20" coordorigin="4662,5372" coordsize="10,20">
              <v:shape style="position:absolute;left:4662;top:5372;width:10;height:20" coordorigin="4662,5372" coordsize="10,20" path="m4662,5391l4671,5391,4671,5372,4662,5372,4662,5391xe" filled="true" fillcolor="#000000" stroked="false">
                <v:path arrowok="t"/>
                <v:fill type="solid"/>
              </v:shape>
            </v:group>
            <v:group style="position:absolute;left:4662;top:5391;width:10;height:20" coordorigin="4662,5391" coordsize="10,20">
              <v:shape style="position:absolute;left:4662;top:5391;width:10;height:20" coordorigin="4662,5391" coordsize="10,20" path="m4662,5411l4671,5411,4671,5391,4662,5391,4662,5411xe" filled="true" fillcolor="#000000" stroked="false">
                <v:path arrowok="t"/>
                <v:fill type="solid"/>
              </v:shape>
            </v:group>
            <v:group style="position:absolute;left:4662;top:5411;width:10;height:20" coordorigin="4662,5411" coordsize="10,20">
              <v:shape style="position:absolute;left:4662;top:5411;width:10;height:20" coordorigin="4662,5411" coordsize="10,20" path="m4662,5430l4671,5430,4671,5411,4662,5411,4662,5430xe" filled="true" fillcolor="#000000" stroked="false">
                <v:path arrowok="t"/>
                <v:fill type="solid"/>
              </v:shape>
            </v:group>
            <v:group style="position:absolute;left:4662;top:5430;width:10;height:20" coordorigin="4662,5430" coordsize="10,20">
              <v:shape style="position:absolute;left:4662;top:5430;width:10;height:20" coordorigin="4662,5430" coordsize="10,20" path="m4662,5449l4671,5449,4671,5430,4662,5430,4662,5449xe" filled="true" fillcolor="#000000" stroked="false">
                <v:path arrowok="t"/>
                <v:fill type="solid"/>
              </v:shape>
            </v:group>
            <v:group style="position:absolute;left:4662;top:5449;width:10;height:20" coordorigin="4662,5449" coordsize="10,20">
              <v:shape style="position:absolute;left:4662;top:5449;width:10;height:20" coordorigin="4662,5449" coordsize="10,20" path="m4662,5468l4671,5468,4671,5449,4662,5449,4662,5468xe" filled="true" fillcolor="#000000" stroked="false">
                <v:path arrowok="t"/>
                <v:fill type="solid"/>
              </v:shape>
            </v:group>
            <v:group style="position:absolute;left:4662;top:5468;width:10;height:20" coordorigin="4662,5468" coordsize="10,20">
              <v:shape style="position:absolute;left:4662;top:5468;width:10;height:20" coordorigin="4662,5468" coordsize="10,20" path="m4662,5487l4671,5487,4671,5468,4662,5468,4662,5487xe" filled="true" fillcolor="#000000" stroked="false">
                <v:path arrowok="t"/>
                <v:fill type="solid"/>
              </v:shape>
            </v:group>
            <v:group style="position:absolute;left:4662;top:5487;width:10;height:20" coordorigin="4662,5487" coordsize="10,20">
              <v:shape style="position:absolute;left:4662;top:5487;width:10;height:20" coordorigin="4662,5487" coordsize="10,20" path="m4662,5507l4671,5507,4671,5487,4662,5487,4662,5507xe" filled="true" fillcolor="#000000" stroked="false">
                <v:path arrowok="t"/>
                <v:fill type="solid"/>
              </v:shape>
            </v:group>
            <v:group style="position:absolute;left:4662;top:5507;width:10;height:20" coordorigin="4662,5507" coordsize="10,20">
              <v:shape style="position:absolute;left:4662;top:5507;width:10;height:20" coordorigin="4662,5507" coordsize="10,20" path="m4662,5526l4671,5526,4671,5507,4662,5507,4662,5526xe" filled="true" fillcolor="#000000" stroked="false">
                <v:path arrowok="t"/>
                <v:fill type="solid"/>
              </v:shape>
            </v:group>
            <v:group style="position:absolute;left:4662;top:5526;width:10;height:20" coordorigin="4662,5526" coordsize="10,20">
              <v:shape style="position:absolute;left:4662;top:5526;width:10;height:20" coordorigin="4662,5526" coordsize="10,20" path="m4662,5545l4671,5545,4671,5526,4662,5526,4662,5545xe" filled="true" fillcolor="#000000" stroked="false">
                <v:path arrowok="t"/>
                <v:fill type="solid"/>
              </v:shape>
            </v:group>
            <v:group style="position:absolute;left:4662;top:5545;width:10;height:20" coordorigin="4662,5545" coordsize="10,20">
              <v:shape style="position:absolute;left:4662;top:5545;width:10;height:20" coordorigin="4662,5545" coordsize="10,20" path="m4662,5564l4671,5564,4671,5545,4662,5545,4662,5564xe" filled="true" fillcolor="#000000" stroked="false">
                <v:path arrowok="t"/>
                <v:fill type="solid"/>
              </v:shape>
            </v:group>
            <v:group style="position:absolute;left:4662;top:5564;width:10;height:20" coordorigin="4662,5564" coordsize="10,20">
              <v:shape style="position:absolute;left:4662;top:5564;width:10;height:20" coordorigin="4662,5564" coordsize="10,20" path="m4662,5583l4671,5583,4671,5564,4662,5564,4662,5583xe" filled="true" fillcolor="#000000" stroked="false">
                <v:path arrowok="t"/>
                <v:fill type="solid"/>
              </v:shape>
            </v:group>
            <v:group style="position:absolute;left:4662;top:5583;width:10;height:20" coordorigin="4662,5583" coordsize="10,20">
              <v:shape style="position:absolute;left:4662;top:5583;width:10;height:20" coordorigin="4662,5583" coordsize="10,20" path="m4662,5603l4671,5603,4671,5583,4662,5583,4662,5603xe" filled="true" fillcolor="#000000" stroked="false">
                <v:path arrowok="t"/>
                <v:fill type="solid"/>
              </v:shape>
            </v:group>
            <v:group style="position:absolute;left:4662;top:5603;width:10;height:20" coordorigin="4662,5603" coordsize="10,20">
              <v:shape style="position:absolute;left:4662;top:5603;width:10;height:20" coordorigin="4662,5603" coordsize="10,20" path="m4662,5622l4671,5622,4671,5603,4662,5603,4662,5622xe" filled="true" fillcolor="#000000" stroked="false">
                <v:path arrowok="t"/>
                <v:fill type="solid"/>
              </v:shape>
            </v:group>
            <v:group style="position:absolute;left:4662;top:5622;width:10;height:20" coordorigin="4662,5622" coordsize="10,20">
              <v:shape style="position:absolute;left:4662;top:5622;width:10;height:20" coordorigin="4662,5622" coordsize="10,20" path="m4662,5641l4671,5641,4671,5622,4662,5622,4662,5641xe" filled="true" fillcolor="#000000" stroked="false">
                <v:path arrowok="t"/>
                <v:fill type="solid"/>
              </v:shape>
            </v:group>
            <v:group style="position:absolute;left:4662;top:5641;width:10;height:20" coordorigin="4662,5641" coordsize="10,20">
              <v:shape style="position:absolute;left:4662;top:5641;width:10;height:20" coordorigin="4662,5641" coordsize="10,20" path="m4662,5660l4671,5660,4671,5641,4662,5641,4662,5660xe" filled="true" fillcolor="#000000" stroked="false">
                <v:path arrowok="t"/>
                <v:fill type="solid"/>
              </v:shape>
            </v:group>
            <v:group style="position:absolute;left:4662;top:5660;width:10;height:20" coordorigin="4662,5660" coordsize="10,20">
              <v:shape style="position:absolute;left:4662;top:5660;width:10;height:20" coordorigin="4662,5660" coordsize="10,20" path="m4662,5679l4671,5679,4671,5660,4662,5660,4662,5679xe" filled="true" fillcolor="#000000" stroked="false">
                <v:path arrowok="t"/>
                <v:fill type="solid"/>
              </v:shape>
            </v:group>
            <v:group style="position:absolute;left:4662;top:5679;width:10;height:20" coordorigin="4662,5679" coordsize="10,20">
              <v:shape style="position:absolute;left:4662;top:5679;width:10;height:20" coordorigin="4662,5679" coordsize="10,20" path="m4662,5699l4671,5699,4671,5679,4662,5679,4662,5699xe" filled="true" fillcolor="#000000" stroked="false">
                <v:path arrowok="t"/>
                <v:fill type="solid"/>
              </v:shape>
            </v:group>
            <v:group style="position:absolute;left:4662;top:5699;width:10;height:20" coordorigin="4662,5699" coordsize="10,20">
              <v:shape style="position:absolute;left:4662;top:5699;width:10;height:20" coordorigin="4662,5699" coordsize="10,20" path="m4662,5718l4671,5718,4671,5699,4662,5699,4662,5718xe" filled="true" fillcolor="#000000" stroked="false">
                <v:path arrowok="t"/>
                <v:fill type="solid"/>
              </v:shape>
            </v:group>
            <v:group style="position:absolute;left:4662;top:5725;width:10;height:2" coordorigin="4662,5725" coordsize="10,2">
              <v:shape style="position:absolute;left:4662;top:5725;width:10;height:2" coordorigin="4662,5725" coordsize="10,0" path="m4662,5725l4671,5725e" filled="false" stroked="true" strokeweight=".72pt" strokecolor="#000000">
                <v:path arrowok="t"/>
              </v:shape>
            </v:group>
            <v:group style="position:absolute;left:4662;top:5747;width:29;height:2" coordorigin="4662,5747" coordsize="29,2">
              <v:shape style="position:absolute;left:4662;top:5747;width:29;height:2" coordorigin="4662,5747" coordsize="29,0" path="m4662,5747l4691,5747e" filled="false" stroked="true" strokeweight="1.44pt" strokecolor="#000000">
                <v:path arrowok="t"/>
              </v:shape>
            </v:group>
            <v:group style="position:absolute;left:4691;top:5747;width:1133;height:2" coordorigin="4691,5747" coordsize="1133,2">
              <v:shape style="position:absolute;left:4691;top:5747;width:1133;height:2" coordorigin="4691,5747" coordsize="1133,0" path="m4691,5747l5823,5747e" filled="false" stroked="true" strokeweight="1.44pt" strokecolor="#000000">
                <v:path arrowok="t"/>
              </v:shape>
            </v:group>
            <v:group style="position:absolute;left:5823;top:4930;width:10;height:20" coordorigin="5823,4930" coordsize="10,20">
              <v:shape style="position:absolute;left:5823;top:4930;width:10;height:20" coordorigin="5823,4930" coordsize="10,20" path="m5823,4949l5833,4949,5833,4930,5823,4930,5823,4949xe" filled="true" fillcolor="#000000" stroked="false">
                <v:path arrowok="t"/>
                <v:fill type="solid"/>
              </v:shape>
            </v:group>
            <v:group style="position:absolute;left:5823;top:4949;width:10;height:20" coordorigin="5823,4949" coordsize="10,20">
              <v:shape style="position:absolute;left:5823;top:4949;width:10;height:20" coordorigin="5823,4949" coordsize="10,20" path="m5823,4969l5833,4969,5833,4949,5823,4949,5823,4969xe" filled="true" fillcolor="#000000" stroked="false">
                <v:path arrowok="t"/>
                <v:fill type="solid"/>
              </v:shape>
            </v:group>
            <v:group style="position:absolute;left:5823;top:4969;width:10;height:20" coordorigin="5823,4969" coordsize="10,20">
              <v:shape style="position:absolute;left:5823;top:4969;width:10;height:20" coordorigin="5823,4969" coordsize="10,20" path="m5823,4988l5833,4988,5833,4969,5823,4969,5823,4988xe" filled="true" fillcolor="#000000" stroked="false">
                <v:path arrowok="t"/>
                <v:fill type="solid"/>
              </v:shape>
            </v:group>
            <v:group style="position:absolute;left:5823;top:4988;width:10;height:20" coordorigin="5823,4988" coordsize="10,20">
              <v:shape style="position:absolute;left:5823;top:4988;width:10;height:20" coordorigin="5823,4988" coordsize="10,20" path="m5823,5007l5833,5007,5833,4988,5823,4988,5823,5007xe" filled="true" fillcolor="#000000" stroked="false">
                <v:path arrowok="t"/>
                <v:fill type="solid"/>
              </v:shape>
            </v:group>
            <v:group style="position:absolute;left:5823;top:5007;width:10;height:20" coordorigin="5823,5007" coordsize="10,20">
              <v:shape style="position:absolute;left:5823;top:5007;width:10;height:20" coordorigin="5823,5007" coordsize="10,20" path="m5823,5026l5833,5026,5833,5007,5823,5007,5823,5026xe" filled="true" fillcolor="#000000" stroked="false">
                <v:path arrowok="t"/>
                <v:fill type="solid"/>
              </v:shape>
            </v:group>
            <v:group style="position:absolute;left:5823;top:5026;width:10;height:20" coordorigin="5823,5026" coordsize="10,20">
              <v:shape style="position:absolute;left:5823;top:5026;width:10;height:20" coordorigin="5823,5026" coordsize="10,20" path="m5823,5045l5833,5045,5833,5026,5823,5026,5823,5045xe" filled="true" fillcolor="#000000" stroked="false">
                <v:path arrowok="t"/>
                <v:fill type="solid"/>
              </v:shape>
            </v:group>
            <v:group style="position:absolute;left:5823;top:5045;width:10;height:20" coordorigin="5823,5045" coordsize="10,20">
              <v:shape style="position:absolute;left:5823;top:5045;width:10;height:20" coordorigin="5823,5045" coordsize="10,20" path="m5823,5065l5833,5065,5833,5045,5823,5045,5823,5065xe" filled="true" fillcolor="#000000" stroked="false">
                <v:path arrowok="t"/>
                <v:fill type="solid"/>
              </v:shape>
            </v:group>
            <v:group style="position:absolute;left:5823;top:5065;width:10;height:20" coordorigin="5823,5065" coordsize="10,20">
              <v:shape style="position:absolute;left:5823;top:5065;width:10;height:20" coordorigin="5823,5065" coordsize="10,20" path="m5823,5084l5833,5084,5833,5065,5823,5065,5823,5084xe" filled="true" fillcolor="#000000" stroked="false">
                <v:path arrowok="t"/>
                <v:fill type="solid"/>
              </v:shape>
            </v:group>
            <v:group style="position:absolute;left:5823;top:5084;width:10;height:20" coordorigin="5823,5084" coordsize="10,20">
              <v:shape style="position:absolute;left:5823;top:5084;width:10;height:20" coordorigin="5823,5084" coordsize="10,20" path="m5823,5103l5833,5103,5833,5084,5823,5084,5823,5103xe" filled="true" fillcolor="#000000" stroked="false">
                <v:path arrowok="t"/>
                <v:fill type="solid"/>
              </v:shape>
            </v:group>
            <v:group style="position:absolute;left:5823;top:5103;width:10;height:20" coordorigin="5823,5103" coordsize="10,20">
              <v:shape style="position:absolute;left:5823;top:5103;width:10;height:20" coordorigin="5823,5103" coordsize="10,20" path="m5823,5123l5833,5123,5833,5103,5823,5103,5823,5123xe" filled="true" fillcolor="#000000" stroked="false">
                <v:path arrowok="t"/>
                <v:fill type="solid"/>
              </v:shape>
            </v:group>
            <v:group style="position:absolute;left:5823;top:5123;width:10;height:20" coordorigin="5823,5123" coordsize="10,20">
              <v:shape style="position:absolute;left:5823;top:5123;width:10;height:20" coordorigin="5823,5123" coordsize="10,20" path="m5823,5142l5833,5142,5833,5123,5823,5123,5823,5142xe" filled="true" fillcolor="#000000" stroked="false">
                <v:path arrowok="t"/>
                <v:fill type="solid"/>
              </v:shape>
            </v:group>
            <v:group style="position:absolute;left:5823;top:5142;width:10;height:20" coordorigin="5823,5142" coordsize="10,20">
              <v:shape style="position:absolute;left:5823;top:5142;width:10;height:20" coordorigin="5823,5142" coordsize="10,20" path="m5823,5161l5833,5161,5833,5142,5823,5142,5823,5161xe" filled="true" fillcolor="#000000" stroked="false">
                <v:path arrowok="t"/>
                <v:fill type="solid"/>
              </v:shape>
            </v:group>
            <v:group style="position:absolute;left:5823;top:5161;width:10;height:20" coordorigin="5823,5161" coordsize="10,20">
              <v:shape style="position:absolute;left:5823;top:5161;width:10;height:20" coordorigin="5823,5161" coordsize="10,20" path="m5823,5180l5833,5180,5833,5161,5823,5161,5823,5180xe" filled="true" fillcolor="#000000" stroked="false">
                <v:path arrowok="t"/>
                <v:fill type="solid"/>
              </v:shape>
            </v:group>
            <v:group style="position:absolute;left:5823;top:5180;width:10;height:20" coordorigin="5823,5180" coordsize="10,20">
              <v:shape style="position:absolute;left:5823;top:5180;width:10;height:20" coordorigin="5823,5180" coordsize="10,20" path="m5823,5199l5833,5199,5833,5180,5823,5180,5823,5199xe" filled="true" fillcolor="#000000" stroked="false">
                <v:path arrowok="t"/>
                <v:fill type="solid"/>
              </v:shape>
            </v:group>
            <v:group style="position:absolute;left:5823;top:5199;width:10;height:20" coordorigin="5823,5199" coordsize="10,20">
              <v:shape style="position:absolute;left:5823;top:5199;width:10;height:20" coordorigin="5823,5199" coordsize="10,20" path="m5823,5219l5833,5219,5833,5199,5823,5199,5823,5219xe" filled="true" fillcolor="#000000" stroked="false">
                <v:path arrowok="t"/>
                <v:fill type="solid"/>
              </v:shape>
            </v:group>
            <v:group style="position:absolute;left:5823;top:5219;width:10;height:20" coordorigin="5823,5219" coordsize="10,20">
              <v:shape style="position:absolute;left:5823;top:5219;width:10;height:20" coordorigin="5823,5219" coordsize="10,20" path="m5823,5238l5833,5238,5833,5219,5823,5219,5823,5238xe" filled="true" fillcolor="#000000" stroked="false">
                <v:path arrowok="t"/>
                <v:fill type="solid"/>
              </v:shape>
            </v:group>
            <v:group style="position:absolute;left:5823;top:5238;width:10;height:20" coordorigin="5823,5238" coordsize="10,20">
              <v:shape style="position:absolute;left:5823;top:5238;width:10;height:20" coordorigin="5823,5238" coordsize="10,20" path="m5823,5257l5833,5257,5833,5238,5823,5238,5823,5257xe" filled="true" fillcolor="#000000" stroked="false">
                <v:path arrowok="t"/>
                <v:fill type="solid"/>
              </v:shape>
            </v:group>
            <v:group style="position:absolute;left:5823;top:5257;width:10;height:20" coordorigin="5823,5257" coordsize="10,20">
              <v:shape style="position:absolute;left:5823;top:5257;width:10;height:20" coordorigin="5823,5257" coordsize="10,20" path="m5823,5276l5833,5276,5833,5257,5823,5257,5823,5276xe" filled="true" fillcolor="#000000" stroked="false">
                <v:path arrowok="t"/>
                <v:fill type="solid"/>
              </v:shape>
            </v:group>
            <v:group style="position:absolute;left:5823;top:5276;width:10;height:20" coordorigin="5823,5276" coordsize="10,20">
              <v:shape style="position:absolute;left:5823;top:5276;width:10;height:20" coordorigin="5823,5276" coordsize="10,20" path="m5823,5295l5833,5295,5833,5276,5823,5276,5823,5295xe" filled="true" fillcolor="#000000" stroked="false">
                <v:path arrowok="t"/>
                <v:fill type="solid"/>
              </v:shape>
            </v:group>
            <v:group style="position:absolute;left:5823;top:5295;width:10;height:20" coordorigin="5823,5295" coordsize="10,20">
              <v:shape style="position:absolute;left:5823;top:5295;width:10;height:20" coordorigin="5823,5295" coordsize="10,20" path="m5823,5315l5833,5315,5833,5295,5823,5295,5823,5315xe" filled="true" fillcolor="#000000" stroked="false">
                <v:path arrowok="t"/>
                <v:fill type="solid"/>
              </v:shape>
            </v:group>
            <v:group style="position:absolute;left:5823;top:5315;width:10;height:20" coordorigin="5823,5315" coordsize="10,20">
              <v:shape style="position:absolute;left:5823;top:5315;width:10;height:20" coordorigin="5823,5315" coordsize="10,20" path="m5823,5334l5833,5334,5833,5315,5823,5315,5823,5334xe" filled="true" fillcolor="#000000" stroked="false">
                <v:path arrowok="t"/>
                <v:fill type="solid"/>
              </v:shape>
            </v:group>
            <v:group style="position:absolute;left:5823;top:5334;width:10;height:20" coordorigin="5823,5334" coordsize="10,20">
              <v:shape style="position:absolute;left:5823;top:5334;width:10;height:20" coordorigin="5823,5334" coordsize="10,20" path="m5823,5353l5833,5353,5833,5334,5823,5334,5823,5353xe" filled="true" fillcolor="#000000" stroked="false">
                <v:path arrowok="t"/>
                <v:fill type="solid"/>
              </v:shape>
            </v:group>
            <v:group style="position:absolute;left:5823;top:5353;width:10;height:20" coordorigin="5823,5353" coordsize="10,20">
              <v:shape style="position:absolute;left:5823;top:5353;width:10;height:20" coordorigin="5823,5353" coordsize="10,20" path="m5823,5372l5833,5372,5833,5353,5823,5353,5823,5372xe" filled="true" fillcolor="#000000" stroked="false">
                <v:path arrowok="t"/>
                <v:fill type="solid"/>
              </v:shape>
            </v:group>
            <v:group style="position:absolute;left:5823;top:5372;width:10;height:20" coordorigin="5823,5372" coordsize="10,20">
              <v:shape style="position:absolute;left:5823;top:5372;width:10;height:20" coordorigin="5823,5372" coordsize="10,20" path="m5823,5391l5833,5391,5833,5372,5823,5372,5823,5391xe" filled="true" fillcolor="#000000" stroked="false">
                <v:path arrowok="t"/>
                <v:fill type="solid"/>
              </v:shape>
            </v:group>
            <v:group style="position:absolute;left:5823;top:5391;width:10;height:20" coordorigin="5823,5391" coordsize="10,20">
              <v:shape style="position:absolute;left:5823;top:5391;width:10;height:20" coordorigin="5823,5391" coordsize="10,20" path="m5823,5411l5833,5411,5833,5391,5823,5391,5823,5411xe" filled="true" fillcolor="#000000" stroked="false">
                <v:path arrowok="t"/>
                <v:fill type="solid"/>
              </v:shape>
            </v:group>
            <v:group style="position:absolute;left:5823;top:5411;width:10;height:20" coordorigin="5823,5411" coordsize="10,20">
              <v:shape style="position:absolute;left:5823;top:5411;width:10;height:20" coordorigin="5823,5411" coordsize="10,20" path="m5823,5430l5833,5430,5833,5411,5823,5411,5823,5430xe" filled="true" fillcolor="#000000" stroked="false">
                <v:path arrowok="t"/>
                <v:fill type="solid"/>
              </v:shape>
            </v:group>
            <v:group style="position:absolute;left:5823;top:5430;width:10;height:20" coordorigin="5823,5430" coordsize="10,20">
              <v:shape style="position:absolute;left:5823;top:5430;width:10;height:20" coordorigin="5823,5430" coordsize="10,20" path="m5823,5449l5833,5449,5833,5430,5823,5430,5823,5449xe" filled="true" fillcolor="#000000" stroked="false">
                <v:path arrowok="t"/>
                <v:fill type="solid"/>
              </v:shape>
            </v:group>
            <v:group style="position:absolute;left:5823;top:5449;width:10;height:20" coordorigin="5823,5449" coordsize="10,20">
              <v:shape style="position:absolute;left:5823;top:5449;width:10;height:20" coordorigin="5823,5449" coordsize="10,20" path="m5823,5468l5833,5468,5833,5449,5823,5449,5823,5468xe" filled="true" fillcolor="#000000" stroked="false">
                <v:path arrowok="t"/>
                <v:fill type="solid"/>
              </v:shape>
            </v:group>
            <v:group style="position:absolute;left:5823;top:5468;width:10;height:20" coordorigin="5823,5468" coordsize="10,20">
              <v:shape style="position:absolute;left:5823;top:5468;width:10;height:20" coordorigin="5823,5468" coordsize="10,20" path="m5823,5487l5833,5487,5833,5468,5823,5468,5823,5487xe" filled="true" fillcolor="#000000" stroked="false">
                <v:path arrowok="t"/>
                <v:fill type="solid"/>
              </v:shape>
            </v:group>
            <v:group style="position:absolute;left:5823;top:5487;width:10;height:20" coordorigin="5823,5487" coordsize="10,20">
              <v:shape style="position:absolute;left:5823;top:5487;width:10;height:20" coordorigin="5823,5487" coordsize="10,20" path="m5823,5507l5833,5507,5833,5487,5823,5487,5823,5507xe" filled="true" fillcolor="#000000" stroked="false">
                <v:path arrowok="t"/>
                <v:fill type="solid"/>
              </v:shape>
            </v:group>
            <v:group style="position:absolute;left:5823;top:5507;width:10;height:20" coordorigin="5823,5507" coordsize="10,20">
              <v:shape style="position:absolute;left:5823;top:5507;width:10;height:20" coordorigin="5823,5507" coordsize="10,20" path="m5823,5526l5833,5526,5833,5507,5823,5507,5823,5526xe" filled="true" fillcolor="#000000" stroked="false">
                <v:path arrowok="t"/>
                <v:fill type="solid"/>
              </v:shape>
            </v:group>
            <v:group style="position:absolute;left:5823;top:5526;width:10;height:20" coordorigin="5823,5526" coordsize="10,20">
              <v:shape style="position:absolute;left:5823;top:5526;width:10;height:20" coordorigin="5823,5526" coordsize="10,20" path="m5823,5545l5833,5545,5833,5526,5823,5526,5823,5545xe" filled="true" fillcolor="#000000" stroked="false">
                <v:path arrowok="t"/>
                <v:fill type="solid"/>
              </v:shape>
            </v:group>
            <v:group style="position:absolute;left:5823;top:5545;width:10;height:20" coordorigin="5823,5545" coordsize="10,20">
              <v:shape style="position:absolute;left:5823;top:5545;width:10;height:20" coordorigin="5823,5545" coordsize="10,20" path="m5823,5564l5833,5564,5833,5545,5823,5545,5823,5564xe" filled="true" fillcolor="#000000" stroked="false">
                <v:path arrowok="t"/>
                <v:fill type="solid"/>
              </v:shape>
            </v:group>
            <v:group style="position:absolute;left:5823;top:5564;width:10;height:20" coordorigin="5823,5564" coordsize="10,20">
              <v:shape style="position:absolute;left:5823;top:5564;width:10;height:20" coordorigin="5823,5564" coordsize="10,20" path="m5823,5583l5833,5583,5833,5564,5823,5564,5823,5583xe" filled="true" fillcolor="#000000" stroked="false">
                <v:path arrowok="t"/>
                <v:fill type="solid"/>
              </v:shape>
            </v:group>
            <v:group style="position:absolute;left:5823;top:5583;width:10;height:20" coordorigin="5823,5583" coordsize="10,20">
              <v:shape style="position:absolute;left:5823;top:5583;width:10;height:20" coordorigin="5823,5583" coordsize="10,20" path="m5823,5603l5833,5603,5833,5583,5823,5583,5823,5603xe" filled="true" fillcolor="#000000" stroked="false">
                <v:path arrowok="t"/>
                <v:fill type="solid"/>
              </v:shape>
            </v:group>
            <v:group style="position:absolute;left:5823;top:5603;width:10;height:20" coordorigin="5823,5603" coordsize="10,20">
              <v:shape style="position:absolute;left:5823;top:5603;width:10;height:20" coordorigin="5823,5603" coordsize="10,20" path="m5823,5622l5833,5622,5833,5603,5823,5603,5823,5622xe" filled="true" fillcolor="#000000" stroked="false">
                <v:path arrowok="t"/>
                <v:fill type="solid"/>
              </v:shape>
            </v:group>
            <v:group style="position:absolute;left:5823;top:5622;width:10;height:20" coordorigin="5823,5622" coordsize="10,20">
              <v:shape style="position:absolute;left:5823;top:5622;width:10;height:20" coordorigin="5823,5622" coordsize="10,20" path="m5823,5641l5833,5641,5833,5622,5823,5622,5823,5641xe" filled="true" fillcolor="#000000" stroked="false">
                <v:path arrowok="t"/>
                <v:fill type="solid"/>
              </v:shape>
            </v:group>
            <v:group style="position:absolute;left:5823;top:5641;width:10;height:20" coordorigin="5823,5641" coordsize="10,20">
              <v:shape style="position:absolute;left:5823;top:5641;width:10;height:20" coordorigin="5823,5641" coordsize="10,20" path="m5823,5660l5833,5660,5833,5641,5823,5641,5823,5660xe" filled="true" fillcolor="#000000" stroked="false">
                <v:path arrowok="t"/>
                <v:fill type="solid"/>
              </v:shape>
            </v:group>
            <v:group style="position:absolute;left:5823;top:5660;width:10;height:20" coordorigin="5823,5660" coordsize="10,20">
              <v:shape style="position:absolute;left:5823;top:5660;width:10;height:20" coordorigin="5823,5660" coordsize="10,20" path="m5823,5679l5833,5679,5833,5660,5823,5660,5823,5679xe" filled="true" fillcolor="#000000" stroked="false">
                <v:path arrowok="t"/>
                <v:fill type="solid"/>
              </v:shape>
            </v:group>
            <v:group style="position:absolute;left:5823;top:5679;width:10;height:20" coordorigin="5823,5679" coordsize="10,20">
              <v:shape style="position:absolute;left:5823;top:5679;width:10;height:20" coordorigin="5823,5679" coordsize="10,20" path="m5823,5699l5833,5699,5833,5679,5823,5679,5823,5699xe" filled="true" fillcolor="#000000" stroked="false">
                <v:path arrowok="t"/>
                <v:fill type="solid"/>
              </v:shape>
            </v:group>
            <v:group style="position:absolute;left:5823;top:5699;width:10;height:20" coordorigin="5823,5699" coordsize="10,20">
              <v:shape style="position:absolute;left:5823;top:5699;width:10;height:20" coordorigin="5823,5699" coordsize="10,20" path="m5823,5718l5833,5718,5833,5699,5823,5699,5823,5718xe" filled="true" fillcolor="#000000" stroked="false">
                <v:path arrowok="t"/>
                <v:fill type="solid"/>
              </v:shape>
            </v:group>
            <v:group style="position:absolute;left:5823;top:5725;width:10;height:2" coordorigin="5823,5725" coordsize="10,2">
              <v:shape style="position:absolute;left:5823;top:5725;width:10;height:2" coordorigin="5823,5725" coordsize="10,0" path="m5823,5725l5833,5725e" filled="false" stroked="true" strokeweight=".72pt" strokecolor="#000000">
                <v:path arrowok="t"/>
              </v:shape>
            </v:group>
            <v:group style="position:absolute;left:5823;top:5747;width:29;height:2" coordorigin="5823,5747" coordsize="29,2">
              <v:shape style="position:absolute;left:5823;top:5747;width:29;height:2" coordorigin="5823,5747" coordsize="29,0" path="m5823,5747l5852,5747e" filled="false" stroked="true" strokeweight="1.44pt" strokecolor="#000000">
                <v:path arrowok="t"/>
              </v:shape>
            </v:group>
            <v:group style="position:absolute;left:5852;top:5747;width:798;height:2" coordorigin="5852,5747" coordsize="798,2">
              <v:shape style="position:absolute;left:5852;top:5747;width:798;height:2" coordorigin="5852,5747" coordsize="798,0" path="m5852,5747l6649,5747e" filled="false" stroked="true" strokeweight="1.44pt" strokecolor="#000000">
                <v:path arrowok="t"/>
              </v:shape>
            </v:group>
            <v:group style="position:absolute;left:6650;top:4930;width:10;height:20" coordorigin="6650,4930" coordsize="10,20">
              <v:shape style="position:absolute;left:6650;top:4930;width:10;height:20" coordorigin="6650,4930" coordsize="10,20" path="m6650,4949l6659,4949,6659,4930,6650,4930,6650,4949xe" filled="true" fillcolor="#000000" stroked="false">
                <v:path arrowok="t"/>
                <v:fill type="solid"/>
              </v:shape>
            </v:group>
            <v:group style="position:absolute;left:6650;top:4949;width:10;height:20" coordorigin="6650,4949" coordsize="10,20">
              <v:shape style="position:absolute;left:6650;top:4949;width:10;height:20" coordorigin="6650,4949" coordsize="10,20" path="m6650,4969l6659,4969,6659,4949,6650,4949,6650,4969xe" filled="true" fillcolor="#000000" stroked="false">
                <v:path arrowok="t"/>
                <v:fill type="solid"/>
              </v:shape>
            </v:group>
            <v:group style="position:absolute;left:6650;top:4969;width:10;height:20" coordorigin="6650,4969" coordsize="10,20">
              <v:shape style="position:absolute;left:6650;top:4969;width:10;height:20" coordorigin="6650,4969" coordsize="10,20" path="m6650,4988l6659,4988,6659,4969,6650,4969,6650,4988xe" filled="true" fillcolor="#000000" stroked="false">
                <v:path arrowok="t"/>
                <v:fill type="solid"/>
              </v:shape>
            </v:group>
            <v:group style="position:absolute;left:6650;top:4988;width:10;height:20" coordorigin="6650,4988" coordsize="10,20">
              <v:shape style="position:absolute;left:6650;top:4988;width:10;height:20" coordorigin="6650,4988" coordsize="10,20" path="m6650,5007l6659,5007,6659,4988,6650,4988,6650,5007xe" filled="true" fillcolor="#000000" stroked="false">
                <v:path arrowok="t"/>
                <v:fill type="solid"/>
              </v:shape>
            </v:group>
            <v:group style="position:absolute;left:6650;top:5007;width:10;height:20" coordorigin="6650,5007" coordsize="10,20">
              <v:shape style="position:absolute;left:6650;top:5007;width:10;height:20" coordorigin="6650,5007" coordsize="10,20" path="m6650,5026l6659,5026,6659,5007,6650,5007,6650,5026xe" filled="true" fillcolor="#000000" stroked="false">
                <v:path arrowok="t"/>
                <v:fill type="solid"/>
              </v:shape>
            </v:group>
            <v:group style="position:absolute;left:6650;top:5026;width:10;height:20" coordorigin="6650,5026" coordsize="10,20">
              <v:shape style="position:absolute;left:6650;top:5026;width:10;height:20" coordorigin="6650,5026" coordsize="10,20" path="m6650,5045l6659,5045,6659,5026,6650,5026,6650,5045xe" filled="true" fillcolor="#000000" stroked="false">
                <v:path arrowok="t"/>
                <v:fill type="solid"/>
              </v:shape>
            </v:group>
            <v:group style="position:absolute;left:6650;top:5045;width:10;height:20" coordorigin="6650,5045" coordsize="10,20">
              <v:shape style="position:absolute;left:6650;top:5045;width:10;height:20" coordorigin="6650,5045" coordsize="10,20" path="m6650,5065l6659,5065,6659,5045,6650,5045,6650,5065xe" filled="true" fillcolor="#000000" stroked="false">
                <v:path arrowok="t"/>
                <v:fill type="solid"/>
              </v:shape>
            </v:group>
            <v:group style="position:absolute;left:6650;top:5065;width:10;height:20" coordorigin="6650,5065" coordsize="10,20">
              <v:shape style="position:absolute;left:6650;top:5065;width:10;height:20" coordorigin="6650,5065" coordsize="10,20" path="m6650,5084l6659,5084,6659,5065,6650,5065,6650,5084xe" filled="true" fillcolor="#000000" stroked="false">
                <v:path arrowok="t"/>
                <v:fill type="solid"/>
              </v:shape>
            </v:group>
            <v:group style="position:absolute;left:6650;top:5084;width:10;height:20" coordorigin="6650,5084" coordsize="10,20">
              <v:shape style="position:absolute;left:6650;top:5084;width:10;height:20" coordorigin="6650,5084" coordsize="10,20" path="m6650,5103l6659,5103,6659,5084,6650,5084,6650,5103xe" filled="true" fillcolor="#000000" stroked="false">
                <v:path arrowok="t"/>
                <v:fill type="solid"/>
              </v:shape>
            </v:group>
            <v:group style="position:absolute;left:6650;top:5103;width:10;height:20" coordorigin="6650,5103" coordsize="10,20">
              <v:shape style="position:absolute;left:6650;top:5103;width:10;height:20" coordorigin="6650,5103" coordsize="10,20" path="m6650,5123l6659,5123,6659,5103,6650,5103,6650,5123xe" filled="true" fillcolor="#000000" stroked="false">
                <v:path arrowok="t"/>
                <v:fill type="solid"/>
              </v:shape>
            </v:group>
            <v:group style="position:absolute;left:6650;top:5123;width:10;height:20" coordorigin="6650,5123" coordsize="10,20">
              <v:shape style="position:absolute;left:6650;top:5123;width:10;height:20" coordorigin="6650,5123" coordsize="10,20" path="m6650,5142l6659,5142,6659,5123,6650,5123,6650,5142xe" filled="true" fillcolor="#000000" stroked="false">
                <v:path arrowok="t"/>
                <v:fill type="solid"/>
              </v:shape>
            </v:group>
            <v:group style="position:absolute;left:6650;top:5142;width:10;height:20" coordorigin="6650,5142" coordsize="10,20">
              <v:shape style="position:absolute;left:6650;top:5142;width:10;height:20" coordorigin="6650,5142" coordsize="10,20" path="m6650,5161l6659,5161,6659,5142,6650,5142,6650,5161xe" filled="true" fillcolor="#000000" stroked="false">
                <v:path arrowok="t"/>
                <v:fill type="solid"/>
              </v:shape>
            </v:group>
            <v:group style="position:absolute;left:6650;top:5161;width:10;height:20" coordorigin="6650,5161" coordsize="10,20">
              <v:shape style="position:absolute;left:6650;top:5161;width:10;height:20" coordorigin="6650,5161" coordsize="10,20" path="m6650,5180l6659,5180,6659,5161,6650,5161,6650,5180xe" filled="true" fillcolor="#000000" stroked="false">
                <v:path arrowok="t"/>
                <v:fill type="solid"/>
              </v:shape>
            </v:group>
            <v:group style="position:absolute;left:6650;top:5180;width:10;height:20" coordorigin="6650,5180" coordsize="10,20">
              <v:shape style="position:absolute;left:6650;top:5180;width:10;height:20" coordorigin="6650,5180" coordsize="10,20" path="m6650,5199l6659,5199,6659,5180,6650,5180,6650,5199xe" filled="true" fillcolor="#000000" stroked="false">
                <v:path arrowok="t"/>
                <v:fill type="solid"/>
              </v:shape>
            </v:group>
            <v:group style="position:absolute;left:6650;top:5199;width:10;height:20" coordorigin="6650,5199" coordsize="10,20">
              <v:shape style="position:absolute;left:6650;top:5199;width:10;height:20" coordorigin="6650,5199" coordsize="10,20" path="m6650,5219l6659,5219,6659,5199,6650,5199,6650,5219xe" filled="true" fillcolor="#000000" stroked="false">
                <v:path arrowok="t"/>
                <v:fill type="solid"/>
              </v:shape>
            </v:group>
            <v:group style="position:absolute;left:6650;top:5219;width:10;height:20" coordorigin="6650,5219" coordsize="10,20">
              <v:shape style="position:absolute;left:6650;top:5219;width:10;height:20" coordorigin="6650,5219" coordsize="10,20" path="m6650,5238l6659,5238,6659,5219,6650,5219,6650,5238xe" filled="true" fillcolor="#000000" stroked="false">
                <v:path arrowok="t"/>
                <v:fill type="solid"/>
              </v:shape>
            </v:group>
            <v:group style="position:absolute;left:6650;top:5238;width:10;height:20" coordorigin="6650,5238" coordsize="10,20">
              <v:shape style="position:absolute;left:6650;top:5238;width:10;height:20" coordorigin="6650,5238" coordsize="10,20" path="m6650,5257l6659,5257,6659,5238,6650,5238,6650,5257xe" filled="true" fillcolor="#000000" stroked="false">
                <v:path arrowok="t"/>
                <v:fill type="solid"/>
              </v:shape>
            </v:group>
            <v:group style="position:absolute;left:6650;top:5257;width:10;height:20" coordorigin="6650,5257" coordsize="10,20">
              <v:shape style="position:absolute;left:6650;top:5257;width:10;height:20" coordorigin="6650,5257" coordsize="10,20" path="m6650,5276l6659,5276,6659,5257,6650,5257,6650,5276xe" filled="true" fillcolor="#000000" stroked="false">
                <v:path arrowok="t"/>
                <v:fill type="solid"/>
              </v:shape>
            </v:group>
            <v:group style="position:absolute;left:6650;top:5276;width:10;height:20" coordorigin="6650,5276" coordsize="10,20">
              <v:shape style="position:absolute;left:6650;top:5276;width:10;height:20" coordorigin="6650,5276" coordsize="10,20" path="m6650,5295l6659,5295,6659,5276,6650,5276,6650,5295xe" filled="true" fillcolor="#000000" stroked="false">
                <v:path arrowok="t"/>
                <v:fill type="solid"/>
              </v:shape>
            </v:group>
            <v:group style="position:absolute;left:6650;top:5295;width:10;height:20" coordorigin="6650,5295" coordsize="10,20">
              <v:shape style="position:absolute;left:6650;top:5295;width:10;height:20" coordorigin="6650,5295" coordsize="10,20" path="m6650,5315l6659,5315,6659,5295,6650,5295,6650,5315xe" filled="true" fillcolor="#000000" stroked="false">
                <v:path arrowok="t"/>
                <v:fill type="solid"/>
              </v:shape>
            </v:group>
            <v:group style="position:absolute;left:6650;top:5315;width:10;height:20" coordorigin="6650,5315" coordsize="10,20">
              <v:shape style="position:absolute;left:6650;top:5315;width:10;height:20" coordorigin="6650,5315" coordsize="10,20" path="m6650,5334l6659,5334,6659,5315,6650,5315,6650,5334xe" filled="true" fillcolor="#000000" stroked="false">
                <v:path arrowok="t"/>
                <v:fill type="solid"/>
              </v:shape>
            </v:group>
            <v:group style="position:absolute;left:6650;top:5334;width:10;height:20" coordorigin="6650,5334" coordsize="10,20">
              <v:shape style="position:absolute;left:6650;top:5334;width:10;height:20" coordorigin="6650,5334" coordsize="10,20" path="m6650,5353l6659,5353,6659,5334,6650,5334,6650,5353xe" filled="true" fillcolor="#000000" stroked="false">
                <v:path arrowok="t"/>
                <v:fill type="solid"/>
              </v:shape>
            </v:group>
            <v:group style="position:absolute;left:6650;top:5353;width:10;height:20" coordorigin="6650,5353" coordsize="10,20">
              <v:shape style="position:absolute;left:6650;top:5353;width:10;height:20" coordorigin="6650,5353" coordsize="10,20" path="m6650,5372l6659,5372,6659,5353,6650,5353,6650,5372xe" filled="true" fillcolor="#000000" stroked="false">
                <v:path arrowok="t"/>
                <v:fill type="solid"/>
              </v:shape>
            </v:group>
            <v:group style="position:absolute;left:6650;top:5372;width:10;height:20" coordorigin="6650,5372" coordsize="10,20">
              <v:shape style="position:absolute;left:6650;top:5372;width:10;height:20" coordorigin="6650,5372" coordsize="10,20" path="m6650,5391l6659,5391,6659,5372,6650,5372,6650,5391xe" filled="true" fillcolor="#000000" stroked="false">
                <v:path arrowok="t"/>
                <v:fill type="solid"/>
              </v:shape>
            </v:group>
            <v:group style="position:absolute;left:6650;top:5391;width:10;height:20" coordorigin="6650,5391" coordsize="10,20">
              <v:shape style="position:absolute;left:6650;top:5391;width:10;height:20" coordorigin="6650,5391" coordsize="10,20" path="m6650,5411l6659,5411,6659,5391,6650,5391,6650,5411xe" filled="true" fillcolor="#000000" stroked="false">
                <v:path arrowok="t"/>
                <v:fill type="solid"/>
              </v:shape>
            </v:group>
            <v:group style="position:absolute;left:6650;top:5411;width:10;height:20" coordorigin="6650,5411" coordsize="10,20">
              <v:shape style="position:absolute;left:6650;top:5411;width:10;height:20" coordorigin="6650,5411" coordsize="10,20" path="m6650,5430l6659,5430,6659,5411,6650,5411,6650,5430xe" filled="true" fillcolor="#000000" stroked="false">
                <v:path arrowok="t"/>
                <v:fill type="solid"/>
              </v:shape>
            </v:group>
            <v:group style="position:absolute;left:6650;top:5430;width:10;height:20" coordorigin="6650,5430" coordsize="10,20">
              <v:shape style="position:absolute;left:6650;top:5430;width:10;height:20" coordorigin="6650,5430" coordsize="10,20" path="m6650,5449l6659,5449,6659,5430,6650,5430,6650,5449xe" filled="true" fillcolor="#000000" stroked="false">
                <v:path arrowok="t"/>
                <v:fill type="solid"/>
              </v:shape>
            </v:group>
            <v:group style="position:absolute;left:6650;top:5449;width:10;height:20" coordorigin="6650,5449" coordsize="10,20">
              <v:shape style="position:absolute;left:6650;top:5449;width:10;height:20" coordorigin="6650,5449" coordsize="10,20" path="m6650,5468l6659,5468,6659,5449,6650,5449,6650,5468xe" filled="true" fillcolor="#000000" stroked="false">
                <v:path arrowok="t"/>
                <v:fill type="solid"/>
              </v:shape>
            </v:group>
            <v:group style="position:absolute;left:6650;top:5468;width:10;height:20" coordorigin="6650,5468" coordsize="10,20">
              <v:shape style="position:absolute;left:6650;top:5468;width:10;height:20" coordorigin="6650,5468" coordsize="10,20" path="m6650,5487l6659,5487,6659,5468,6650,5468,6650,5487xe" filled="true" fillcolor="#000000" stroked="false">
                <v:path arrowok="t"/>
                <v:fill type="solid"/>
              </v:shape>
            </v:group>
            <v:group style="position:absolute;left:6650;top:5487;width:10;height:20" coordorigin="6650,5487" coordsize="10,20">
              <v:shape style="position:absolute;left:6650;top:5487;width:10;height:20" coordorigin="6650,5487" coordsize="10,20" path="m6650,5507l6659,5507,6659,5487,6650,5487,6650,5507xe" filled="true" fillcolor="#000000" stroked="false">
                <v:path arrowok="t"/>
                <v:fill type="solid"/>
              </v:shape>
            </v:group>
            <v:group style="position:absolute;left:6650;top:5507;width:10;height:20" coordorigin="6650,5507" coordsize="10,20">
              <v:shape style="position:absolute;left:6650;top:5507;width:10;height:20" coordorigin="6650,5507" coordsize="10,20" path="m6650,5526l6659,5526,6659,5507,6650,5507,6650,5526xe" filled="true" fillcolor="#000000" stroked="false">
                <v:path arrowok="t"/>
                <v:fill type="solid"/>
              </v:shape>
            </v:group>
            <v:group style="position:absolute;left:6650;top:5526;width:10;height:20" coordorigin="6650,5526" coordsize="10,20">
              <v:shape style="position:absolute;left:6650;top:5526;width:10;height:20" coordorigin="6650,5526" coordsize="10,20" path="m6650,5545l6659,5545,6659,5526,6650,5526,6650,5545xe" filled="true" fillcolor="#000000" stroked="false">
                <v:path arrowok="t"/>
                <v:fill type="solid"/>
              </v:shape>
            </v:group>
            <v:group style="position:absolute;left:6650;top:5545;width:10;height:20" coordorigin="6650,5545" coordsize="10,20">
              <v:shape style="position:absolute;left:6650;top:5545;width:10;height:20" coordorigin="6650,5545" coordsize="10,20" path="m6650,5564l6659,5564,6659,5545,6650,5545,6650,5564xe" filled="true" fillcolor="#000000" stroked="false">
                <v:path arrowok="t"/>
                <v:fill type="solid"/>
              </v:shape>
            </v:group>
            <v:group style="position:absolute;left:6650;top:5564;width:10;height:20" coordorigin="6650,5564" coordsize="10,20">
              <v:shape style="position:absolute;left:6650;top:5564;width:10;height:20" coordorigin="6650,5564" coordsize="10,20" path="m6650,5583l6659,5583,6659,5564,6650,5564,6650,5583xe" filled="true" fillcolor="#000000" stroked="false">
                <v:path arrowok="t"/>
                <v:fill type="solid"/>
              </v:shape>
            </v:group>
            <v:group style="position:absolute;left:6650;top:5583;width:10;height:20" coordorigin="6650,5583" coordsize="10,20">
              <v:shape style="position:absolute;left:6650;top:5583;width:10;height:20" coordorigin="6650,5583" coordsize="10,20" path="m6650,5603l6659,5603,6659,5583,6650,5583,6650,5603xe" filled="true" fillcolor="#000000" stroked="false">
                <v:path arrowok="t"/>
                <v:fill type="solid"/>
              </v:shape>
            </v:group>
            <v:group style="position:absolute;left:6650;top:5603;width:10;height:20" coordorigin="6650,5603" coordsize="10,20">
              <v:shape style="position:absolute;left:6650;top:5603;width:10;height:20" coordorigin="6650,5603" coordsize="10,20" path="m6650,5622l6659,5622,6659,5603,6650,5603,6650,5622xe" filled="true" fillcolor="#000000" stroked="false">
                <v:path arrowok="t"/>
                <v:fill type="solid"/>
              </v:shape>
            </v:group>
            <v:group style="position:absolute;left:6650;top:5622;width:10;height:20" coordorigin="6650,5622" coordsize="10,20">
              <v:shape style="position:absolute;left:6650;top:5622;width:10;height:20" coordorigin="6650,5622" coordsize="10,20" path="m6650,5641l6659,5641,6659,5622,6650,5622,6650,5641xe" filled="true" fillcolor="#000000" stroked="false">
                <v:path arrowok="t"/>
                <v:fill type="solid"/>
              </v:shape>
            </v:group>
            <v:group style="position:absolute;left:6650;top:5641;width:10;height:20" coordorigin="6650,5641" coordsize="10,20">
              <v:shape style="position:absolute;left:6650;top:5641;width:10;height:20" coordorigin="6650,5641" coordsize="10,20" path="m6650,5660l6659,5660,6659,5641,6650,5641,6650,5660xe" filled="true" fillcolor="#000000" stroked="false">
                <v:path arrowok="t"/>
                <v:fill type="solid"/>
              </v:shape>
            </v:group>
            <v:group style="position:absolute;left:6650;top:5660;width:10;height:20" coordorigin="6650,5660" coordsize="10,20">
              <v:shape style="position:absolute;left:6650;top:5660;width:10;height:20" coordorigin="6650,5660" coordsize="10,20" path="m6650,5679l6659,5679,6659,5660,6650,5660,6650,5679xe" filled="true" fillcolor="#000000" stroked="false">
                <v:path arrowok="t"/>
                <v:fill type="solid"/>
              </v:shape>
            </v:group>
            <v:group style="position:absolute;left:6650;top:5679;width:10;height:20" coordorigin="6650,5679" coordsize="10,20">
              <v:shape style="position:absolute;left:6650;top:5679;width:10;height:20" coordorigin="6650,5679" coordsize="10,20" path="m6650,5699l6659,5699,6659,5679,6650,5679,6650,5699xe" filled="true" fillcolor="#000000" stroked="false">
                <v:path arrowok="t"/>
                <v:fill type="solid"/>
              </v:shape>
            </v:group>
            <v:group style="position:absolute;left:6650;top:5699;width:10;height:20" coordorigin="6650,5699" coordsize="10,20">
              <v:shape style="position:absolute;left:6650;top:5699;width:10;height:20" coordorigin="6650,5699" coordsize="10,20" path="m6650,5718l6659,5718,6659,5699,6650,5699,6650,5718xe" filled="true" fillcolor="#000000" stroked="false">
                <v:path arrowok="t"/>
                <v:fill type="solid"/>
              </v:shape>
            </v:group>
            <v:group style="position:absolute;left:6650;top:5725;width:10;height:2" coordorigin="6650,5725" coordsize="10,2">
              <v:shape style="position:absolute;left:6650;top:5725;width:10;height:2" coordorigin="6650,5725" coordsize="10,0" path="m6650,5725l6659,5725e" filled="false" stroked="true" strokeweight=".72pt" strokecolor="#000000">
                <v:path arrowok="t"/>
              </v:shape>
            </v:group>
            <v:group style="position:absolute;left:6650;top:5747;width:29;height:2" coordorigin="6650,5747" coordsize="29,2">
              <v:shape style="position:absolute;left:6650;top:5747;width:29;height:2" coordorigin="6650,5747" coordsize="29,0" path="m6650,5747l6678,5747e" filled="false" stroked="true" strokeweight="1.44pt" strokecolor="#000000">
                <v:path arrowok="t"/>
              </v:shape>
            </v:group>
            <v:group style="position:absolute;left:6678;top:5747;width:1330;height:2" coordorigin="6678,5747" coordsize="1330,2">
              <v:shape style="position:absolute;left:6678;top:5747;width:1330;height:2" coordorigin="6678,5747" coordsize="1330,0" path="m6678,5747l8008,5747e" filled="false" stroked="true" strokeweight="1.44pt" strokecolor="#000000">
                <v:path arrowok="t"/>
              </v:shape>
              <v:shape style="position:absolute;left:2249;top:196;width:1498;height:200" type="#_x0000_t202" filled="false" stroked="false">
                <v:textbox inset="0,0,0,0">
                  <w:txbxContent>
                    <w:p>
                      <w:pPr>
                        <w:spacing w:line="200"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xbxContent>
                </v:textbox>
                <w10:wrap type="none"/>
              </v:shape>
              <v:shape style="position:absolute;left:5591;top:196;width:1499;height:200" type="#_x0000_t202" filled="false" stroked="false">
                <v:textbox inset="0,0,0,0">
                  <w:txbxContent>
                    <w:p>
                      <w:pPr>
                        <w:spacing w:line="200"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xbxContent>
                </v:textbox>
                <w10:wrap type="none"/>
              </v:shape>
              <v:shape style="position:absolute;left:408;top:40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1503;top:606;width:1625;height:180" type="#_x0000_t202" filled="false" stroked="false">
                <v:textbox inset="0,0,0,0">
                  <w:txbxContent>
                    <w:p>
                      <w:pPr>
                        <w:tabs>
                          <w:tab w:pos="108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原币金额</w:t>
                        <w:tab/>
                        <w:t>折算率</w:t>
                      </w:r>
                    </w:p>
                  </w:txbxContent>
                </v:textbox>
                <w10:wrap type="none"/>
              </v:shape>
              <v:shape style="position:absolute;left:3634;top:6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折人民币</w:t>
                      </w:r>
                    </w:p>
                  </w:txbxContent>
                </v:textbox>
                <w10:wrap type="none"/>
              </v:shape>
              <v:shape style="position:absolute;left:4887;top:606;width:1623;height:180" type="#_x0000_t202" filled="false" stroked="false">
                <v:textbox inset="0,0,0,0">
                  <w:txbxContent>
                    <w:p>
                      <w:pPr>
                        <w:tabs>
                          <w:tab w:pos="108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原币金额</w:t>
                        <w:tab/>
                        <w:t>折算率</w:t>
                      </w:r>
                    </w:p>
                  </w:txbxContent>
                </v:textbox>
                <w10:wrap type="none"/>
              </v:shape>
              <v:shape style="position:absolute;left:6971;top:6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折人民币</w:t>
                      </w:r>
                    </w:p>
                  </w:txbxContent>
                </v:textbox>
                <w10:wrap type="none"/>
              </v:shape>
              <v:shape style="position:absolute;left:137;top:1017;width:900;height:58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库存现金</w:t>
                      </w:r>
                    </w:p>
                    <w:p>
                      <w:pPr>
                        <w:spacing w:line="240" w:lineRule="auto" w:before="3"/>
                        <w:rPr>
                          <w:rFonts w:ascii="宋体" w:hAnsi="宋体" w:cs="宋体" w:eastAsia="宋体" w:hint="default"/>
                          <w:b/>
                          <w:bCs/>
                          <w:sz w:val="13"/>
                          <w:szCs w:val="13"/>
                        </w:rPr>
                      </w:pPr>
                    </w:p>
                    <w:p>
                      <w:pPr>
                        <w:spacing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人民币</w:t>
                      </w:r>
                    </w:p>
                  </w:txbxContent>
                </v:textbox>
                <w10:wrap type="none"/>
              </v:shape>
              <v:shape style="position:absolute;left:3829;top:1445;width:73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75,832.12</w:t>
                      </w:r>
                    </w:p>
                  </w:txbxContent>
                </v:textbox>
                <w10:wrap type="none"/>
              </v:shape>
              <v:shape style="position:absolute;left:7173;top:1445;width:73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36,505.75</w:t>
                      </w:r>
                    </w:p>
                  </w:txbxContent>
                </v:textbox>
                <w10:wrap type="none"/>
              </v:shape>
              <v:shape style="position:absolute;left:137;top:18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银行存款</w:t>
                      </w:r>
                    </w:p>
                  </w:txbxContent>
                </v:textbox>
                <w10:wrap type="none"/>
              </v:shape>
              <v:shape style="position:absolute;left:3512;top:2266;width:104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150,516,544.7</w:t>
                      </w:r>
                    </w:p>
                  </w:txbxContent>
                </v:textbox>
                <w10:wrap type="none"/>
              </v:shape>
              <v:shape style="position:absolute;left:497;top:244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w:t>
                      </w:r>
                    </w:p>
                  </w:txbxContent>
                </v:textbox>
                <w10:wrap type="none"/>
              </v:shape>
              <v:shape style="position:absolute;left:6762;top:2465;width:114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126,088,615.08</w:t>
                      </w:r>
                    </w:p>
                  </w:txbxContent>
                </v:textbox>
                <w10:wrap type="none"/>
              </v:shape>
              <v:shape style="position:absolute;left:4467;top:2666;width:92;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3</w:t>
                      </w:r>
                    </w:p>
                  </w:txbxContent>
                </v:textbox>
                <w10:wrap type="none"/>
              </v:shape>
              <v:shape style="position:absolute;left:4859;top:3077;width:862;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1,847,958.7</w:t>
                      </w:r>
                    </w:p>
                  </w:txbxContent>
                </v:textbox>
                <w10:wrap type="none"/>
              </v:shape>
              <v:shape style="position:absolute;left:497;top:3256;width:1791;height:200" type="#_x0000_t202" filled="false" stroked="false">
                <v:textbox inset="0,0,0,0">
                  <w:txbxContent>
                    <w:p>
                      <w:pPr>
                        <w:tabs>
                          <w:tab w:pos="832" w:val="left" w:leader="none"/>
                        </w:tabs>
                        <w:spacing w:line="200" w:lineRule="exact" w:before="0"/>
                        <w:ind w:left="0" w:right="0" w:firstLine="0"/>
                        <w:jc w:val="left"/>
                        <w:rPr>
                          <w:rFonts w:ascii="Calibri" w:hAnsi="Calibri" w:cs="Calibri" w:eastAsia="Calibri" w:hint="default"/>
                          <w:sz w:val="18"/>
                          <w:szCs w:val="18"/>
                        </w:rPr>
                      </w:pPr>
                      <w:r>
                        <w:rPr>
                          <w:rFonts w:ascii="宋体" w:hAnsi="宋体" w:cs="宋体" w:eastAsia="宋体" w:hint="default"/>
                          <w:sz w:val="18"/>
                          <w:szCs w:val="18"/>
                        </w:rPr>
                        <w:t>美 </w:t>
                      </w:r>
                      <w:r>
                        <w:rPr>
                          <w:rFonts w:ascii="宋体" w:hAnsi="宋体" w:cs="宋体" w:eastAsia="宋体" w:hint="default"/>
                          <w:spacing w:val="2"/>
                          <w:sz w:val="18"/>
                          <w:szCs w:val="18"/>
                        </w:rPr>
                        <w:t> </w:t>
                      </w:r>
                      <w:r>
                        <w:rPr>
                          <w:rFonts w:ascii="宋体" w:hAnsi="宋体" w:cs="宋体" w:eastAsia="宋体" w:hint="default"/>
                          <w:sz w:val="18"/>
                          <w:szCs w:val="18"/>
                        </w:rPr>
                        <w:t>元</w:t>
                        <w:tab/>
                      </w:r>
                      <w:r>
                        <w:rPr>
                          <w:rFonts w:ascii="Calibri" w:hAnsi="Calibri" w:cs="Calibri" w:eastAsia="Calibri" w:hint="default"/>
                          <w:sz w:val="18"/>
                          <w:szCs w:val="18"/>
                        </w:rPr>
                        <w:t>1,926,711.44</w:t>
                      </w:r>
                    </w:p>
                  </w:txbxContent>
                </v:textbox>
                <w10:wrap type="none"/>
              </v:shape>
              <v:shape style="position:absolute;left:2717;top:3276;width:49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2"/>
                          <w:sz w:val="18"/>
                        </w:rPr>
                        <w:t>6.6227</w:t>
                      </w:r>
                    </w:p>
                  </w:txbxContent>
                </v:textbox>
                <w10:wrap type="none"/>
              </v:shape>
              <v:shape style="position:absolute;left:6047;top:3276;width:1856;height:180" type="#_x0000_t202" filled="false" stroked="false">
                <v:textbox inset="0,0,0,0">
                  <w:txbxContent>
                    <w:p>
                      <w:pPr>
                        <w:tabs>
                          <w:tab w:pos="809" w:val="left" w:leader="none"/>
                        </w:tabs>
                        <w:spacing w:line="180" w:lineRule="exact" w:before="0"/>
                        <w:ind w:left="0" w:right="0" w:firstLine="0"/>
                        <w:jc w:val="left"/>
                        <w:rPr>
                          <w:rFonts w:ascii="Calibri" w:hAnsi="Calibri" w:cs="Calibri" w:eastAsia="Calibri" w:hint="default"/>
                          <w:sz w:val="18"/>
                          <w:szCs w:val="18"/>
                        </w:rPr>
                      </w:pPr>
                      <w:r>
                        <w:rPr>
                          <w:rFonts w:ascii="Calibri"/>
                          <w:spacing w:val="-1"/>
                          <w:sz w:val="18"/>
                        </w:rPr>
                        <w:t>6.8282</w:t>
                        <w:tab/>
                        <w:t>12,618,232.07</w:t>
                      </w:r>
                    </w:p>
                  </w:txbxContent>
                </v:textbox>
                <w10:wrap type="none"/>
              </v:shape>
              <v:shape style="position:absolute;left:3512;top:3475;width:2209;height:180" type="#_x0000_t202" filled="false" stroked="false">
                <v:textbox inset="0,0,0,0">
                  <w:txbxContent>
                    <w:p>
                      <w:pPr>
                        <w:tabs>
                          <w:tab w:pos="2117" w:val="left" w:leader="none"/>
                        </w:tabs>
                        <w:spacing w:line="180" w:lineRule="exact" w:before="0"/>
                        <w:ind w:left="0" w:right="0" w:firstLine="0"/>
                        <w:jc w:val="left"/>
                        <w:rPr>
                          <w:rFonts w:ascii="Calibri" w:hAnsi="Calibri" w:cs="Calibri" w:eastAsia="Calibri" w:hint="default"/>
                          <w:sz w:val="18"/>
                          <w:szCs w:val="18"/>
                        </w:rPr>
                      </w:pPr>
                      <w:r>
                        <w:rPr>
                          <w:rFonts w:ascii="Calibri"/>
                          <w:spacing w:val="-1"/>
                          <w:sz w:val="18"/>
                        </w:rPr>
                        <w:t>12,760,031.85</w:t>
                        <w:tab/>
                      </w:r>
                      <w:r>
                        <w:rPr>
                          <w:rFonts w:ascii="Calibri"/>
                          <w:sz w:val="18"/>
                        </w:rPr>
                        <w:t>7</w:t>
                      </w:r>
                    </w:p>
                  </w:txbxContent>
                </v:textbox>
                <w10:wrap type="none"/>
              </v:shape>
              <v:shape style="position:absolute;left:499;top:3866;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 </w:t>
                      </w:r>
                      <w:r>
                        <w:rPr>
                          <w:rFonts w:ascii="宋体" w:hAnsi="宋体" w:cs="宋体" w:eastAsia="宋体" w:hint="default"/>
                          <w:spacing w:val="2"/>
                          <w:sz w:val="18"/>
                          <w:szCs w:val="18"/>
                        </w:rPr>
                        <w:t> </w:t>
                      </w:r>
                      <w:r>
                        <w:rPr>
                          <w:rFonts w:ascii="宋体" w:hAnsi="宋体" w:cs="宋体" w:eastAsia="宋体" w:hint="default"/>
                          <w:sz w:val="18"/>
                          <w:szCs w:val="18"/>
                        </w:rPr>
                        <w:t>计</w:t>
                      </w:r>
                    </w:p>
                  </w:txbxContent>
                </v:textbox>
                <w10:wrap type="none"/>
              </v:shape>
              <v:shape style="position:absolute;left:3435;top:3886;width:112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2"/>
                          <w:sz w:val="18"/>
                        </w:rPr>
                        <w:t>163,276,576.58</w:t>
                      </w:r>
                    </w:p>
                  </w:txbxContent>
                </v:textbox>
                <w10:wrap type="none"/>
              </v:shape>
              <v:shape style="position:absolute;left:6770;top:3886;width:1133;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138,706,847.15</w:t>
                      </w:r>
                    </w:p>
                  </w:txbxContent>
                </v:textbox>
                <w10:wrap type="none"/>
              </v:shape>
              <v:shape style="position:absolute;left:137;top:4276;width:108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其他货币资金</w:t>
                      </w:r>
                    </w:p>
                    <w:p>
                      <w:pPr>
                        <w:spacing w:line="240" w:lineRule="auto" w:before="5"/>
                        <w:rPr>
                          <w:rFonts w:ascii="宋体" w:hAnsi="宋体" w:cs="宋体" w:eastAsia="宋体" w:hint="default"/>
                          <w:b/>
                          <w:bCs/>
                          <w:sz w:val="13"/>
                          <w:szCs w:val="13"/>
                        </w:rPr>
                      </w:pPr>
                    </w:p>
                    <w:p>
                      <w:pPr>
                        <w:spacing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人民币</w:t>
                      </w:r>
                    </w:p>
                  </w:txbxContent>
                </v:textbox>
                <w10:wrap type="none"/>
              </v:shape>
              <v:shape style="position:absolute;left:3603;top:4706;width:958;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7,960,360.56</w:t>
                      </w:r>
                    </w:p>
                  </w:txbxContent>
                </v:textbox>
                <w10:wrap type="none"/>
              </v:shape>
              <v:shape style="position:absolute;left:6952;top:4706;width:95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7,789,137.54</w:t>
                      </w:r>
                    </w:p>
                  </w:txbxContent>
                </v:textbox>
                <w10:wrap type="none"/>
              </v:shape>
              <v:shape style="position:absolute;left:3514;top:5117;width:104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171,312,769.2</w:t>
                      </w:r>
                    </w:p>
                  </w:txbxContent>
                </v:textbox>
                <w10:wrap type="none"/>
              </v:shape>
              <v:shape style="position:absolute;left:408;top:529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6765;top:5316;width:114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146,532,490.44</w:t>
                      </w:r>
                    </w:p>
                  </w:txbxContent>
                </v:textbox>
                <w10:wrap type="none"/>
              </v:shape>
              <v:shape style="position:absolute;left:4467;top:5516;width:92;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6</w:t>
                      </w:r>
                    </w:p>
                  </w:txbxContent>
                </v:textbox>
                <w10:wrap type="none"/>
              </v:shape>
            </v:group>
          </v:group>
        </w:pict>
      </w:r>
      <w:r>
        <w:rPr>
          <w:rFonts w:ascii="宋体" w:hAnsi="宋体" w:cs="宋体" w:eastAsia="宋体" w:hint="default"/>
          <w:position w:val="-114"/>
          <w:sz w:val="20"/>
          <w:szCs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截止</w:t>
      </w:r>
      <w:r>
        <w:rPr>
          <w:rFonts w:ascii="宋体" w:hAnsi="宋体" w:cs="宋体" w:eastAsia="宋体" w:hint="default"/>
          <w:b/>
          <w:bCs/>
          <w:spacing w:val="-57"/>
          <w:sz w:val="21"/>
          <w:szCs w:val="21"/>
        </w:rPr>
        <w:t> </w:t>
      </w:r>
      <w:r>
        <w:rPr>
          <w:rFonts w:ascii="宋体" w:hAnsi="宋体" w:cs="宋体" w:eastAsia="宋体" w:hint="default"/>
          <w:b/>
          <w:bCs/>
          <w:sz w:val="21"/>
          <w:szCs w:val="21"/>
        </w:rPr>
        <w:t>2010</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b/>
          <w:bCs/>
          <w:spacing w:val="-57"/>
          <w:sz w:val="21"/>
          <w:szCs w:val="21"/>
        </w:rPr>
        <w:t> </w:t>
      </w:r>
      <w:r>
        <w:rPr>
          <w:rFonts w:ascii="宋体" w:hAnsi="宋体" w:cs="宋体" w:eastAsia="宋体" w:hint="default"/>
          <w:b/>
          <w:bCs/>
          <w:sz w:val="21"/>
          <w:szCs w:val="21"/>
        </w:rPr>
        <w:t>12</w:t>
      </w:r>
      <w:r>
        <w:rPr>
          <w:rFonts w:ascii="宋体" w:hAnsi="宋体" w:cs="宋体" w:eastAsia="宋体" w:hint="default"/>
          <w:b/>
          <w:bCs/>
          <w:spacing w:val="-57"/>
          <w:sz w:val="21"/>
          <w:szCs w:val="21"/>
        </w:rPr>
        <w:t> </w:t>
      </w:r>
      <w:r>
        <w:rPr>
          <w:rFonts w:ascii="宋体" w:hAnsi="宋体" w:cs="宋体" w:eastAsia="宋体" w:hint="default"/>
          <w:b/>
          <w:bCs/>
          <w:sz w:val="21"/>
          <w:szCs w:val="21"/>
        </w:rPr>
        <w:t>月</w:t>
      </w:r>
      <w:r>
        <w:rPr>
          <w:rFonts w:ascii="宋体" w:hAnsi="宋体" w:cs="宋体" w:eastAsia="宋体" w:hint="default"/>
          <w:b/>
          <w:bCs/>
          <w:spacing w:val="-57"/>
          <w:sz w:val="21"/>
          <w:szCs w:val="21"/>
        </w:rPr>
        <w:t> </w:t>
      </w:r>
      <w:r>
        <w:rPr>
          <w:rFonts w:ascii="宋体" w:hAnsi="宋体" w:cs="宋体" w:eastAsia="宋体" w:hint="default"/>
          <w:b/>
          <w:bCs/>
          <w:sz w:val="21"/>
          <w:szCs w:val="21"/>
        </w:rPr>
        <w:t>31</w:t>
      </w:r>
      <w:r>
        <w:rPr>
          <w:rFonts w:ascii="宋体" w:hAnsi="宋体" w:cs="宋体" w:eastAsia="宋体" w:hint="default"/>
          <w:b/>
          <w:bCs/>
          <w:spacing w:val="-57"/>
          <w:sz w:val="21"/>
          <w:szCs w:val="21"/>
        </w:rPr>
        <w:t> </w:t>
      </w:r>
      <w:r>
        <w:rPr>
          <w:rFonts w:ascii="宋体" w:hAnsi="宋体" w:cs="宋体" w:eastAsia="宋体" w:hint="default"/>
          <w:b/>
          <w:bCs/>
          <w:sz w:val="21"/>
          <w:szCs w:val="21"/>
        </w:rPr>
        <w:t>日，不存在抵押、冻结等限制变现或有潜在回收风险的</w:t>
      </w:r>
      <w:r>
        <w:rPr>
          <w:rFonts w:ascii="宋体" w:hAnsi="宋体" w:cs="宋体" w:eastAsia="宋体" w:hint="default"/>
          <w:sz w:val="21"/>
          <w:szCs w:val="21"/>
        </w:rPr>
      </w:r>
    </w:p>
    <w:p>
      <w:pPr>
        <w:spacing w:before="126"/>
        <w:ind w:left="3055" w:right="1679" w:firstLine="0"/>
        <w:jc w:val="left"/>
        <w:rPr>
          <w:rFonts w:ascii="宋体" w:hAnsi="宋体" w:cs="宋体" w:eastAsia="宋体" w:hint="default"/>
          <w:sz w:val="21"/>
          <w:szCs w:val="21"/>
        </w:rPr>
      </w:pPr>
      <w:r>
        <w:rPr>
          <w:rFonts w:ascii="宋体" w:hAnsi="宋体" w:cs="宋体" w:eastAsia="宋体" w:hint="default"/>
          <w:b/>
          <w:bCs/>
          <w:sz w:val="21"/>
          <w:szCs w:val="21"/>
        </w:rPr>
        <w:t>款项，银行存款中有</w:t>
      </w:r>
      <w:r>
        <w:rPr>
          <w:rFonts w:ascii="宋体" w:hAnsi="宋体" w:cs="宋体" w:eastAsia="宋体" w:hint="default"/>
          <w:b/>
          <w:bCs/>
          <w:spacing w:val="-53"/>
          <w:sz w:val="21"/>
          <w:szCs w:val="21"/>
        </w:rPr>
        <w:t> </w:t>
      </w:r>
      <w:r>
        <w:rPr>
          <w:rFonts w:ascii="宋体" w:hAnsi="宋体" w:cs="宋体" w:eastAsia="宋体" w:hint="default"/>
          <w:b/>
          <w:bCs/>
          <w:sz w:val="21"/>
          <w:szCs w:val="21"/>
        </w:rPr>
        <w:t>1,925,682.00</w:t>
      </w:r>
      <w:r>
        <w:rPr>
          <w:rFonts w:ascii="宋体" w:hAnsi="宋体" w:cs="宋体" w:eastAsia="宋体" w:hint="default"/>
          <w:b/>
          <w:bCs/>
          <w:spacing w:val="-53"/>
          <w:sz w:val="21"/>
          <w:szCs w:val="21"/>
        </w:rPr>
        <w:t> </w:t>
      </w:r>
      <w:r>
        <w:rPr>
          <w:rFonts w:ascii="宋体" w:hAnsi="宋体" w:cs="宋体" w:eastAsia="宋体" w:hint="default"/>
          <w:b/>
          <w:bCs/>
          <w:sz w:val="21"/>
          <w:szCs w:val="21"/>
        </w:rPr>
        <w:t>美元为美国子公司银行存款。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3055" w:val="left" w:leader="none"/>
        </w:tabs>
        <w:spacing w:line="350" w:lineRule="auto" w:before="0"/>
        <w:ind w:left="3055" w:right="1796" w:hanging="538"/>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货币资金</w:t>
      </w:r>
      <w:r>
        <w:rPr>
          <w:rFonts w:ascii="宋体" w:hAnsi="宋体" w:cs="宋体" w:eastAsia="宋体" w:hint="default"/>
          <w:b/>
          <w:bCs/>
          <w:spacing w:val="-53"/>
          <w:sz w:val="21"/>
          <w:szCs w:val="21"/>
        </w:rPr>
        <w:t> </w:t>
      </w: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日较年初货币资金增加了</w:t>
      </w:r>
      <w:r>
        <w:rPr>
          <w:rFonts w:ascii="宋体" w:hAnsi="宋体" w:cs="宋体" w:eastAsia="宋体" w:hint="default"/>
          <w:b/>
          <w:bCs/>
          <w:spacing w:val="-56"/>
          <w:sz w:val="21"/>
          <w:szCs w:val="21"/>
        </w:rPr>
        <w:t> </w:t>
      </w:r>
      <w:r>
        <w:rPr>
          <w:rFonts w:ascii="宋体" w:hAnsi="宋体" w:cs="宋体" w:eastAsia="宋体" w:hint="default"/>
          <w:b/>
          <w:bCs/>
          <w:sz w:val="21"/>
          <w:szCs w:val="21"/>
        </w:rPr>
        <w:t>24,780,278.82</w:t>
      </w:r>
      <w:r>
        <w:rPr>
          <w:rFonts w:ascii="宋体" w:hAnsi="宋体" w:cs="宋体" w:eastAsia="宋体" w:hint="default"/>
          <w:b/>
          <w:bCs/>
          <w:spacing w:val="-53"/>
          <w:sz w:val="21"/>
          <w:szCs w:val="21"/>
        </w:rPr>
        <w:t> </w:t>
      </w:r>
      <w:r>
        <w:rPr>
          <w:rFonts w:ascii="宋体" w:hAnsi="宋体" w:cs="宋体" w:eastAsia="宋体" w:hint="default"/>
          <w:b/>
          <w:bCs/>
          <w:spacing w:val="-6"/>
          <w:sz w:val="21"/>
          <w:szCs w:val="21"/>
        </w:rPr>
        <w:t>元，增加</w:t>
      </w:r>
      <w:r>
        <w:rPr>
          <w:rFonts w:ascii="宋体" w:hAnsi="宋体" w:cs="宋体" w:eastAsia="宋体" w:hint="default"/>
          <w:b/>
          <w:bCs/>
          <w:w w:val="100"/>
          <w:sz w:val="21"/>
          <w:szCs w:val="21"/>
        </w:rPr>
        <w:t> </w:t>
      </w:r>
      <w:r>
        <w:rPr>
          <w:rFonts w:ascii="宋体" w:hAnsi="宋体" w:cs="宋体" w:eastAsia="宋体" w:hint="default"/>
          <w:b/>
          <w:bCs/>
          <w:sz w:val="21"/>
          <w:szCs w:val="21"/>
        </w:rPr>
        <w:t>幅度为</w:t>
      </w:r>
      <w:r>
        <w:rPr>
          <w:rFonts w:ascii="宋体" w:hAnsi="宋体" w:cs="宋体" w:eastAsia="宋体" w:hint="default"/>
          <w:b/>
          <w:bCs/>
          <w:spacing w:val="-57"/>
          <w:sz w:val="21"/>
          <w:szCs w:val="21"/>
        </w:rPr>
        <w:t> </w:t>
      </w:r>
      <w:r>
        <w:rPr>
          <w:rFonts w:ascii="宋体" w:hAnsi="宋体" w:cs="宋体" w:eastAsia="宋体" w:hint="default"/>
          <w:b/>
          <w:bCs/>
          <w:sz w:val="21"/>
          <w:szCs w:val="21"/>
        </w:rPr>
        <w:t>16.91%</w:t>
      </w:r>
      <w:r>
        <w:rPr>
          <w:rFonts w:ascii="宋体" w:hAnsi="宋体" w:cs="宋体" w:eastAsia="宋体" w:hint="default"/>
          <w:b/>
          <w:bCs/>
          <w:sz w:val="21"/>
          <w:szCs w:val="21"/>
        </w:rPr>
        <w:t>，增加主要原因为借款增加、销售款回笼。</w:t>
      </w:r>
      <w:r>
        <w:rPr>
          <w:rFonts w:ascii="宋体" w:hAnsi="宋体" w:cs="宋体" w:eastAsia="宋体" w:hint="default"/>
          <w:sz w:val="21"/>
          <w:szCs w:val="21"/>
        </w:rPr>
      </w:r>
    </w:p>
    <w:p>
      <w:pPr>
        <w:spacing w:after="0" w:line="350" w:lineRule="auto"/>
        <w:jc w:val="left"/>
        <w:rPr>
          <w:rFonts w:ascii="宋体" w:hAnsi="宋体" w:cs="宋体" w:eastAsia="宋体" w:hint="default"/>
          <w:sz w:val="21"/>
          <w:szCs w:val="21"/>
        </w:rPr>
        <w:sectPr>
          <w:pgSz w:w="11910" w:h="16840"/>
          <w:pgMar w:header="851"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47.619995pt;margin-top:644.859985pt;width:409.05pt;height:.5pt;mso-position-horizontal-relative:page;mso-position-vertical-relative:page;z-index:-1142368" coordorigin="2952,12897" coordsize="8181,10">
            <v:shape style="position:absolute;left:2952;top:12897;width:2098;height:10" type="#_x0000_t75" stroked="false">
              <v:imagedata r:id="rId170" o:title=""/>
            </v:shape>
            <v:shape style="position:absolute;left:5046;top:12897;width:1846;height:10" type="#_x0000_t75" stroked="false">
              <v:imagedata r:id="rId171" o:title=""/>
            </v:shape>
            <v:shape style="position:absolute;left:6887;top:12897;width:698;height:10" type="#_x0000_t75" stroked="false">
              <v:imagedata r:id="rId172" o:title=""/>
            </v:shape>
            <v:shape style="position:absolute;left:7581;top:12897;width:1085;height:10" type="#_x0000_t75" stroked="false">
              <v:imagedata r:id="rId173" o:title=""/>
            </v:shape>
            <v:shape style="position:absolute;left:8661;top:12897;width:1808;height:10" type="#_x0000_t75" stroked="false">
              <v:imagedata r:id="rId174" o:title=""/>
            </v:shape>
            <v:shape style="position:absolute;left:10464;top:12897;width:670;height:10" type="#_x0000_t75" stroked="false">
              <v:imagedata r:id="rId175" o:title=""/>
            </v:shape>
            <w10:wrap type="none"/>
          </v:group>
        </w:pict>
      </w:r>
      <w:r>
        <w:rPr/>
        <w:pict>
          <v:group style="position:absolute;margin-left:147.619995pt;margin-top:658.779968pt;width:409.05pt;height:5.05pt;mso-position-horizontal-relative:page;mso-position-vertical-relative:page;z-index:-1142344" coordorigin="2952,13176" coordsize="8181,101">
            <v:shape style="position:absolute;left:2952;top:13176;width:2117;height:101" type="#_x0000_t75" stroked="false">
              <v:imagedata r:id="rId176" o:title=""/>
            </v:shape>
            <v:shape style="position:absolute;left:5046;top:13267;width:1846;height:10" type="#_x0000_t75" stroked="false">
              <v:imagedata r:id="rId171" o:title=""/>
            </v:shape>
            <v:shape style="position:absolute;left:6887;top:13267;width:698;height:10" type="#_x0000_t75" stroked="false">
              <v:imagedata r:id="rId172" o:title=""/>
            </v:shape>
            <v:shape style="position:absolute;left:7581;top:13267;width:1085;height:10" type="#_x0000_t75" stroked="false">
              <v:imagedata r:id="rId173" o:title=""/>
            </v:shape>
            <v:shape style="position:absolute;left:8661;top:13267;width:1808;height:10" type="#_x0000_t75" stroked="false">
              <v:imagedata r:id="rId174" o:title=""/>
            </v:shape>
            <v:shape style="position:absolute;left:10464;top:13267;width:670;height:10" type="#_x0000_t75" stroked="false">
              <v:imagedata r:id="rId175" o:title=""/>
            </v:shape>
            <w10:wrap type="none"/>
          </v:group>
        </w:pict>
      </w:r>
      <w:r>
        <w:rPr/>
        <w:pict>
          <v:group style="position:absolute;margin-left:147.619995pt;margin-top:677.259949pt;width:409.05pt;height:5.05pt;mso-position-horizontal-relative:page;mso-position-vertical-relative:page;z-index:-1142320" coordorigin="2952,13545" coordsize="8181,101">
            <v:shape style="position:absolute;left:2952;top:13545;width:2117;height:101" type="#_x0000_t75" stroked="false">
              <v:imagedata r:id="rId176" o:title=""/>
            </v:shape>
            <v:shape style="position:absolute;left:5046;top:13636;width:1846;height:10" type="#_x0000_t75" stroked="false">
              <v:imagedata r:id="rId171" o:title=""/>
            </v:shape>
            <v:shape style="position:absolute;left:6887;top:13636;width:698;height:10" type="#_x0000_t75" stroked="false">
              <v:imagedata r:id="rId172" o:title=""/>
            </v:shape>
            <v:shape style="position:absolute;left:7581;top:13636;width:1085;height:10" type="#_x0000_t75" stroked="false">
              <v:imagedata r:id="rId173" o:title=""/>
            </v:shape>
            <v:shape style="position:absolute;left:8661;top:13636;width:1808;height:10" type="#_x0000_t75" stroked="false">
              <v:imagedata r:id="rId174" o:title=""/>
            </v:shape>
            <v:shape style="position:absolute;left:10464;top:13636;width:670;height:10" type="#_x0000_t75" stroked="false">
              <v:imagedata r:id="rId175" o:title=""/>
            </v:shape>
            <w10:wrap type="none"/>
          </v:group>
        </w:pict>
      </w:r>
      <w:r>
        <w:rPr/>
        <w:pict>
          <v:group style="position:absolute;margin-left:147.619995pt;margin-top:695.740051pt;width:409.05pt;height:5.05pt;mso-position-horizontal-relative:page;mso-position-vertical-relative:page;z-index:-1142296" coordorigin="2952,13915" coordsize="8181,101">
            <v:shape style="position:absolute;left:2952;top:13915;width:2117;height:101" type="#_x0000_t75" stroked="false">
              <v:imagedata r:id="rId177" o:title=""/>
            </v:shape>
            <v:shape style="position:absolute;left:5046;top:14006;width:1846;height:10" type="#_x0000_t75" stroked="false">
              <v:imagedata r:id="rId178" o:title=""/>
            </v:shape>
            <v:shape style="position:absolute;left:6887;top:14006;width:698;height:10" type="#_x0000_t75" stroked="false">
              <v:imagedata r:id="rId179" o:title=""/>
            </v:shape>
            <v:shape style="position:absolute;left:7581;top:14006;width:1085;height:10" type="#_x0000_t75" stroked="false">
              <v:imagedata r:id="rId180" o:title=""/>
            </v:shape>
            <v:shape style="position:absolute;left:8661;top:14006;width:1808;height:10" type="#_x0000_t75" stroked="false">
              <v:imagedata r:id="rId181" o:title=""/>
            </v:shape>
            <v:shape style="position:absolute;left:10464;top:14006;width:670;height:10" type="#_x0000_t75" stroked="false">
              <v:imagedata r:id="rId182" o:title=""/>
            </v:shape>
            <w10:wrap type="none"/>
          </v:group>
        </w:pict>
      </w:r>
      <w:r>
        <w:rPr/>
        <w:pict>
          <v:group style="position:absolute;margin-left:147.619995pt;margin-top:714.219971pt;width:409.05pt;height:5.2pt;mso-position-horizontal-relative:page;mso-position-vertical-relative:page;z-index:-1142272" coordorigin="2952,14284" coordsize="8181,104">
            <v:shape style="position:absolute;left:2952;top:14284;width:2117;height:103" type="#_x0000_t75" stroked="false">
              <v:imagedata r:id="rId183" o:title=""/>
            </v:shape>
            <v:shape style="position:absolute;left:5046;top:14378;width:1846;height:10" type="#_x0000_t75" stroked="false">
              <v:imagedata r:id="rId171" o:title=""/>
            </v:shape>
            <v:shape style="position:absolute;left:6887;top:14378;width:698;height:10" type="#_x0000_t75" stroked="false">
              <v:imagedata r:id="rId172" o:title=""/>
            </v:shape>
            <v:shape style="position:absolute;left:7581;top:14378;width:1085;height:10" type="#_x0000_t75" stroked="false">
              <v:imagedata r:id="rId173" o:title=""/>
            </v:shape>
            <v:shape style="position:absolute;left:8661;top:14378;width:1808;height:10" type="#_x0000_t75" stroked="false">
              <v:imagedata r:id="rId174" o:title=""/>
            </v:shape>
            <v:shape style="position:absolute;left:10464;top:14378;width:670;height:10" type="#_x0000_t75" stroked="false">
              <v:imagedata r:id="rId175" o:title=""/>
            </v:shape>
            <w10:wrap type="none"/>
          </v:group>
        </w:pict>
      </w:r>
      <w:r>
        <w:rPr/>
        <w:pict>
          <v:group style="position:absolute;margin-left:147.619995pt;margin-top:732.819946pt;width:409.05pt;height:5.05pt;mso-position-horizontal-relative:page;mso-position-vertical-relative:page;z-index:-1142248" coordorigin="2952,14656" coordsize="8181,101">
            <v:shape style="position:absolute;left:2952;top:14656;width:2117;height:101" type="#_x0000_t75" stroked="false">
              <v:imagedata r:id="rId177" o:title=""/>
            </v:shape>
            <v:shape style="position:absolute;left:5046;top:14748;width:1846;height:10" type="#_x0000_t75" stroked="false">
              <v:imagedata r:id="rId178" o:title=""/>
            </v:shape>
            <v:shape style="position:absolute;left:6887;top:14748;width:698;height:10" type="#_x0000_t75" stroked="false">
              <v:imagedata r:id="rId179" o:title=""/>
            </v:shape>
            <v:shape style="position:absolute;left:7581;top:14748;width:1085;height:10" type="#_x0000_t75" stroked="false">
              <v:imagedata r:id="rId180" o:title=""/>
            </v:shape>
            <v:shape style="position:absolute;left:8661;top:14748;width:1808;height:10" type="#_x0000_t75" stroked="false">
              <v:imagedata r:id="rId181" o:title=""/>
            </v:shape>
            <v:shape style="position:absolute;left:10464;top:14748;width:670;height:10" type="#_x0000_t75" stroked="false">
              <v:imagedata r:id="rId182" o:title=""/>
            </v:shape>
            <w10:wrap type="none"/>
          </v:group>
        </w:pict>
      </w:r>
    </w:p>
    <w:p>
      <w:pPr>
        <w:spacing w:line="240" w:lineRule="auto" w:before="7"/>
        <w:rPr>
          <w:rFonts w:ascii="宋体" w:hAnsi="宋体" w:cs="宋体" w:eastAsia="宋体" w:hint="default"/>
          <w:b/>
          <w:bCs/>
          <w:sz w:val="20"/>
          <w:szCs w:val="20"/>
        </w:rPr>
      </w:pPr>
    </w:p>
    <w:p>
      <w:pPr>
        <w:tabs>
          <w:tab w:pos="2513" w:val="left" w:leader="none"/>
        </w:tabs>
        <w:spacing w:before="36"/>
        <w:ind w:left="1786"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11"/>
        <w:rPr>
          <w:rFonts w:ascii="宋体" w:hAnsi="宋体" w:cs="宋体" w:eastAsia="宋体" w:hint="default"/>
          <w:b/>
          <w:bCs/>
          <w:sz w:val="32"/>
          <w:szCs w:val="32"/>
        </w:rPr>
      </w:pPr>
    </w:p>
    <w:p>
      <w:pPr>
        <w:tabs>
          <w:tab w:pos="3055" w:val="left" w:leader="none"/>
        </w:tabs>
        <w:spacing w:before="0"/>
        <w:ind w:left="2518" w:right="1679" w:firstLine="0"/>
        <w:jc w:val="left"/>
        <w:rPr>
          <w:rFonts w:ascii="宋体" w:hAnsi="宋体" w:cs="宋体" w:eastAsia="宋体" w:hint="default"/>
          <w:sz w:val="21"/>
          <w:szCs w:val="21"/>
        </w:rPr>
      </w:pPr>
      <w:r>
        <w:rPr/>
        <w:pict>
          <v:group style="position:absolute;margin-left:203.690002pt;margin-top:54.023693pt;width:354.2pt;height:.5pt;mso-position-horizontal-relative:page;mso-position-vertical-relative:paragraph;z-index:-1142464" coordorigin="4074,1080" coordsize="7084,10">
            <v:shape style="position:absolute;left:4074;top:1080;width:5379;height:10" type="#_x0000_t75" stroked="false">
              <v:imagedata r:id="rId184" o:title=""/>
            </v:shape>
            <v:shape style="position:absolute;left:9448;top:1080;width:1709;height:10" type="#_x0000_t75" stroked="false">
              <v:imagedata r:id="rId185"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2937" w:type="dxa"/>
        <w:tblLayout w:type="fixed"/>
        <w:tblCellMar>
          <w:top w:w="0" w:type="dxa"/>
          <w:left w:w="0" w:type="dxa"/>
          <w:bottom w:w="0" w:type="dxa"/>
          <w:right w:w="0" w:type="dxa"/>
        </w:tblCellMar>
        <w:tblLook w:val="01E0"/>
      </w:tblPr>
      <w:tblGrid>
        <w:gridCol w:w="1131"/>
        <w:gridCol w:w="1228"/>
        <w:gridCol w:w="683"/>
        <w:gridCol w:w="1076"/>
        <w:gridCol w:w="559"/>
        <w:gridCol w:w="1178"/>
        <w:gridCol w:w="665"/>
        <w:gridCol w:w="1133"/>
        <w:gridCol w:w="566"/>
      </w:tblGrid>
      <w:tr>
        <w:trPr>
          <w:trHeight w:val="389" w:hRule="exact"/>
        </w:trPr>
        <w:tc>
          <w:tcPr>
            <w:tcW w:w="4117"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81"/>
              <w:ind w:left="2362" w:right="0"/>
              <w:jc w:val="left"/>
              <w:rPr>
                <w:rFonts w:ascii="宋体" w:hAnsi="宋体" w:cs="宋体" w:eastAsia="宋体" w:hint="default"/>
                <w:sz w:val="13"/>
                <w:szCs w:val="13"/>
              </w:rPr>
            </w:pPr>
            <w:r>
              <w:rPr>
                <w:rFonts w:ascii="Calibri" w:hAnsi="Calibri" w:cs="Calibri" w:eastAsia="Calibri" w:hint="default"/>
                <w:sz w:val="13"/>
                <w:szCs w:val="13"/>
              </w:rPr>
              <w:t>2010</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c>
        <w:tc>
          <w:tcPr>
            <w:tcW w:w="559" w:type="dxa"/>
            <w:tcBorders>
              <w:top w:val="single" w:sz="12" w:space="0" w:color="000000"/>
              <w:left w:val="nil" w:sz="6" w:space="0" w:color="auto"/>
              <w:bottom w:val="nil" w:sz="6" w:space="0" w:color="auto"/>
              <w:right w:val="single" w:sz="4" w:space="0" w:color="000000"/>
            </w:tcBorders>
          </w:tcPr>
          <w:p>
            <w:pPr/>
          </w:p>
        </w:tc>
        <w:tc>
          <w:tcPr>
            <w:tcW w:w="1178" w:type="dxa"/>
            <w:tcBorders>
              <w:top w:val="single" w:sz="12" w:space="0" w:color="000000"/>
              <w:left w:val="single" w:sz="4" w:space="0" w:color="000000"/>
              <w:bottom w:val="nil" w:sz="6" w:space="0" w:color="auto"/>
              <w:right w:val="nil" w:sz="6" w:space="0" w:color="auto"/>
            </w:tcBorders>
          </w:tcPr>
          <w:p>
            <w:pPr/>
          </w:p>
        </w:tc>
        <w:tc>
          <w:tcPr>
            <w:tcW w:w="179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1"/>
              <w:ind w:left="53" w:right="0"/>
              <w:jc w:val="left"/>
              <w:rPr>
                <w:rFonts w:ascii="宋体" w:hAnsi="宋体" w:cs="宋体" w:eastAsia="宋体" w:hint="default"/>
                <w:sz w:val="13"/>
                <w:szCs w:val="13"/>
              </w:rPr>
            </w:pPr>
            <w:r>
              <w:rPr>
                <w:rFonts w:ascii="Calibri" w:hAnsi="Calibri" w:cs="Calibri" w:eastAsia="Calibri" w:hint="default"/>
                <w:sz w:val="13"/>
                <w:szCs w:val="13"/>
              </w:rPr>
              <w:t>2009</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c>
        <w:tc>
          <w:tcPr>
            <w:tcW w:w="566" w:type="dxa"/>
            <w:tcBorders>
              <w:top w:val="single" w:sz="12" w:space="0" w:color="000000"/>
              <w:left w:val="nil" w:sz="6" w:space="0" w:color="auto"/>
              <w:bottom w:val="nil" w:sz="6" w:space="0" w:color="auto"/>
              <w:right w:val="nil" w:sz="6" w:space="0" w:color="auto"/>
            </w:tcBorders>
          </w:tcPr>
          <w:p>
            <w:pPr/>
          </w:p>
        </w:tc>
      </w:tr>
      <w:tr>
        <w:trPr>
          <w:trHeight w:val="318" w:hRule="exact"/>
        </w:trPr>
        <w:tc>
          <w:tcPr>
            <w:tcW w:w="1131" w:type="dxa"/>
            <w:tcBorders>
              <w:top w:val="nil" w:sz="6" w:space="0" w:color="auto"/>
              <w:left w:val="nil" w:sz="6" w:space="0" w:color="auto"/>
              <w:bottom w:val="nil" w:sz="6" w:space="0" w:color="auto"/>
              <w:right w:val="single" w:sz="4" w:space="0" w:color="000000"/>
            </w:tcBorders>
          </w:tcPr>
          <w:p>
            <w:pPr/>
          </w:p>
        </w:tc>
        <w:tc>
          <w:tcPr>
            <w:tcW w:w="1228"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688"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552"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59" w:type="dxa"/>
            <w:tcBorders>
              <w:top w:val="nil" w:sz="6" w:space="0" w:color="auto"/>
              <w:left w:val="nil" w:sz="6" w:space="0" w:color="auto"/>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655"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665"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585"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66" w:type="dxa"/>
            <w:tcBorders>
              <w:top w:val="nil" w:sz="6" w:space="0" w:color="auto"/>
              <w:left w:val="nil" w:sz="6" w:space="0" w:color="auto"/>
              <w:bottom w:val="nil" w:sz="6" w:space="0" w:color="auto"/>
              <w:right w:val="nil" w:sz="6" w:space="0" w:color="auto"/>
            </w:tcBorders>
          </w:tcPr>
          <w:p>
            <w:pPr/>
          </w:p>
        </w:tc>
      </w:tr>
      <w:tr>
        <w:trPr>
          <w:trHeight w:val="163" w:hRule="exact"/>
        </w:trPr>
        <w:tc>
          <w:tcPr>
            <w:tcW w:w="1131" w:type="dxa"/>
            <w:tcBorders>
              <w:top w:val="nil" w:sz="6" w:space="0" w:color="auto"/>
              <w:left w:val="nil" w:sz="6" w:space="0" w:color="auto"/>
              <w:bottom w:val="nil" w:sz="6" w:space="0" w:color="auto"/>
              <w:right w:val="single" w:sz="4" w:space="0" w:color="000000"/>
            </w:tcBorders>
          </w:tcPr>
          <w:p>
            <w:pPr>
              <w:pStyle w:val="TableParagraph"/>
              <w:spacing w:line="130" w:lineRule="exact"/>
              <w:ind w:left="16" w:right="0"/>
              <w:jc w:val="center"/>
              <w:rPr>
                <w:rFonts w:ascii="宋体" w:hAnsi="宋体" w:cs="宋体" w:eastAsia="宋体" w:hint="default"/>
                <w:sz w:val="13"/>
                <w:szCs w:val="13"/>
              </w:rPr>
            </w:pPr>
            <w:r>
              <w:rPr>
                <w:rFonts w:ascii="宋体" w:hAnsi="宋体" w:cs="宋体" w:eastAsia="宋体" w:hint="default"/>
                <w:sz w:val="13"/>
                <w:szCs w:val="13"/>
              </w:rPr>
              <w:t>种类</w:t>
            </w:r>
          </w:p>
        </w:tc>
        <w:tc>
          <w:tcPr>
            <w:tcW w:w="1228" w:type="dxa"/>
            <w:tcBorders>
              <w:top w:val="nil" w:sz="6" w:space="0" w:color="auto"/>
              <w:left w:val="single" w:sz="4" w:space="0" w:color="000000"/>
              <w:bottom w:val="nil" w:sz="6" w:space="0" w:color="auto"/>
              <w:right w:val="nil" w:sz="6" w:space="0" w:color="auto"/>
            </w:tcBorders>
          </w:tcPr>
          <w:p>
            <w:pP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567" w:hRule="exact"/>
        </w:trPr>
        <w:tc>
          <w:tcPr>
            <w:tcW w:w="1131" w:type="dxa"/>
            <w:tcBorders>
              <w:top w:val="nil" w:sz="6" w:space="0" w:color="auto"/>
              <w:left w:val="nil" w:sz="6" w:space="0" w:color="auto"/>
              <w:bottom w:val="nil" w:sz="6" w:space="0" w:color="auto"/>
              <w:right w:val="single" w:sz="4" w:space="0" w:color="000000"/>
            </w:tcBorders>
          </w:tcPr>
          <w:p>
            <w:pPr/>
          </w:p>
        </w:tc>
        <w:tc>
          <w:tcPr>
            <w:tcW w:w="122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97"/>
              <w:jc w:val="center"/>
              <w:rPr>
                <w:rFonts w:ascii="宋体" w:hAnsi="宋体" w:cs="宋体" w:eastAsia="宋体" w:hint="default"/>
                <w:sz w:val="13"/>
                <w:szCs w:val="13"/>
              </w:rPr>
            </w:pPr>
            <w:r>
              <w:rPr>
                <w:rFonts w:ascii="宋体" w:hAnsi="宋体" w:cs="宋体" w:eastAsia="宋体" w:hint="default"/>
                <w:sz w:val="13"/>
                <w:szCs w:val="13"/>
              </w:rPr>
              <w:t>金额</w:t>
            </w:r>
          </w:p>
        </w:tc>
        <w:tc>
          <w:tcPr>
            <w:tcW w:w="68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5" w:right="0"/>
              <w:jc w:val="left"/>
              <w:rPr>
                <w:rFonts w:ascii="宋体" w:hAnsi="宋体" w:cs="宋体" w:eastAsia="宋体" w:hint="default"/>
                <w:sz w:val="13"/>
                <w:szCs w:val="13"/>
              </w:rPr>
            </w:pPr>
            <w:r>
              <w:rPr>
                <w:rFonts w:ascii="宋体" w:hAnsi="宋体" w:cs="宋体" w:eastAsia="宋体" w:hint="default"/>
                <w:sz w:val="13"/>
                <w:szCs w:val="13"/>
              </w:rPr>
              <w:t>比例（</w:t>
            </w:r>
            <w:r>
              <w:rPr>
                <w:rFonts w:ascii="Calibri" w:hAnsi="Calibri" w:cs="Calibri" w:eastAsia="Calibri" w:hint="default"/>
                <w:sz w:val="13"/>
                <w:szCs w:val="13"/>
              </w:rPr>
              <w:t>%</w:t>
            </w:r>
            <w:r>
              <w:rPr>
                <w:rFonts w:ascii="宋体" w:hAnsi="宋体" w:cs="宋体" w:eastAsia="宋体" w:hint="default"/>
                <w:sz w:val="13"/>
                <w:szCs w:val="13"/>
              </w:rPr>
              <w:t>）</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7"/>
              <w:jc w:val="center"/>
              <w:rPr>
                <w:rFonts w:ascii="宋体" w:hAnsi="宋体" w:cs="宋体" w:eastAsia="宋体" w:hint="default"/>
                <w:sz w:val="13"/>
                <w:szCs w:val="13"/>
              </w:rPr>
            </w:pPr>
            <w:r>
              <w:rPr>
                <w:rFonts w:ascii="宋体" w:hAnsi="宋体" w:cs="宋体" w:eastAsia="宋体" w:hint="default"/>
                <w:sz w:val="13"/>
                <w:szCs w:val="13"/>
              </w:rPr>
              <w:t>金额</w:t>
            </w:r>
          </w:p>
        </w:tc>
        <w:tc>
          <w:tcPr>
            <w:tcW w:w="559"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148"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117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43"/>
              <w:jc w:val="center"/>
              <w:rPr>
                <w:rFonts w:ascii="宋体" w:hAnsi="宋体" w:cs="宋体" w:eastAsia="宋体" w:hint="default"/>
                <w:sz w:val="13"/>
                <w:szCs w:val="13"/>
              </w:rPr>
            </w:pPr>
            <w:r>
              <w:rPr>
                <w:rFonts w:ascii="宋体" w:hAnsi="宋体" w:cs="宋体" w:eastAsia="宋体" w:hint="default"/>
                <w:sz w:val="13"/>
                <w:szCs w:val="13"/>
              </w:rPr>
              <w:t>金额</w:t>
            </w:r>
          </w:p>
        </w:tc>
        <w:tc>
          <w:tcPr>
            <w:tcW w:w="6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3" w:right="-5"/>
              <w:jc w:val="center"/>
              <w:rPr>
                <w:rFonts w:ascii="宋体" w:hAnsi="宋体" w:cs="宋体" w:eastAsia="宋体" w:hint="default"/>
                <w:sz w:val="13"/>
                <w:szCs w:val="13"/>
              </w:rPr>
            </w:pPr>
            <w:r>
              <w:rPr>
                <w:rFonts w:ascii="宋体" w:hAnsi="宋体" w:cs="宋体" w:eastAsia="宋体" w:hint="default"/>
                <w:w w:val="99"/>
                <w:sz w:val="13"/>
                <w:szCs w:val="13"/>
              </w:rPr>
              <w:t>比</w:t>
            </w:r>
            <w:r>
              <w:rPr>
                <w:rFonts w:ascii="宋体" w:hAnsi="宋体" w:cs="宋体" w:eastAsia="宋体" w:hint="default"/>
                <w:spacing w:val="-56"/>
                <w:w w:val="99"/>
                <w:sz w:val="13"/>
                <w:szCs w:val="13"/>
              </w:rPr>
              <w:t>例</w:t>
            </w:r>
            <w:r>
              <w:rPr>
                <w:rFonts w:ascii="宋体" w:hAnsi="宋体" w:cs="宋体" w:eastAsia="宋体" w:hint="default"/>
                <w:w w:val="99"/>
                <w:sz w:val="13"/>
                <w:szCs w:val="13"/>
              </w:rPr>
              <w:t>（</w:t>
            </w:r>
            <w:r>
              <w:rPr>
                <w:rFonts w:ascii="Calibri" w:hAnsi="Calibri" w:cs="Calibri" w:eastAsia="Calibri"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566" w:type="dxa"/>
            <w:tcBorders>
              <w:top w:val="nil" w:sz="6" w:space="0" w:color="auto"/>
              <w:left w:val="single" w:sz="4" w:space="0" w:color="000000"/>
              <w:bottom w:val="nil" w:sz="6" w:space="0" w:color="auto"/>
              <w:right w:val="nil" w:sz="6" w:space="0" w:color="auto"/>
            </w:tcBorders>
          </w:tcPr>
          <w:p>
            <w:pPr>
              <w:pStyle w:val="TableParagraph"/>
              <w:spacing w:line="163" w:lineRule="exact"/>
              <w:ind w:left="148"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106" w:hRule="exact"/>
        </w:trPr>
        <w:tc>
          <w:tcPr>
            <w:tcW w:w="1131"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402" w:hRule="exact"/>
        </w:trPr>
        <w:tc>
          <w:tcPr>
            <w:tcW w:w="1131" w:type="dxa"/>
            <w:tcBorders>
              <w:top w:val="nil" w:sz="6" w:space="0" w:color="auto"/>
              <w:left w:val="nil" w:sz="6" w:space="0" w:color="auto"/>
              <w:bottom w:val="nil" w:sz="6" w:space="0" w:color="auto"/>
              <w:right w:val="single" w:sz="4" w:space="0" w:color="000000"/>
            </w:tcBorders>
          </w:tcPr>
          <w:p>
            <w:pPr>
              <w:pStyle w:val="TableParagraph"/>
              <w:spacing w:line="528" w:lineRule="auto" w:before="78"/>
              <w:ind w:left="122" w:right="80"/>
              <w:jc w:val="both"/>
              <w:rPr>
                <w:rFonts w:ascii="宋体" w:hAnsi="宋体" w:cs="宋体" w:eastAsia="宋体" w:hint="default"/>
                <w:sz w:val="13"/>
                <w:szCs w:val="13"/>
              </w:rPr>
            </w:pPr>
            <w:r>
              <w:rPr>
                <w:rFonts w:ascii="宋体" w:hAnsi="宋体" w:cs="宋体" w:eastAsia="宋体" w:hint="default"/>
                <w:spacing w:val="18"/>
                <w:sz w:val="13"/>
                <w:szCs w:val="13"/>
              </w:rPr>
              <w:t>单项金额</w:t>
            </w:r>
            <w:r>
              <w:rPr>
                <w:rFonts w:ascii="宋体" w:hAnsi="宋体" w:cs="宋体" w:eastAsia="宋体" w:hint="default"/>
                <w:spacing w:val="-43"/>
                <w:sz w:val="13"/>
                <w:szCs w:val="13"/>
              </w:rPr>
              <w:t> </w:t>
            </w:r>
            <w:r>
              <w:rPr>
                <w:rFonts w:ascii="宋体" w:hAnsi="宋体" w:cs="宋体" w:eastAsia="宋体" w:hint="default"/>
                <w:spacing w:val="12"/>
                <w:sz w:val="13"/>
                <w:szCs w:val="13"/>
              </w:rPr>
              <w:t>重大</w:t>
            </w:r>
            <w:r>
              <w:rPr>
                <w:rFonts w:ascii="宋体" w:hAnsi="宋体" w:cs="宋体" w:eastAsia="宋体" w:hint="default"/>
                <w:spacing w:val="-41"/>
                <w:sz w:val="13"/>
                <w:szCs w:val="13"/>
              </w:rPr>
              <w:t> </w:t>
            </w:r>
            <w:r>
              <w:rPr>
                <w:rFonts w:ascii="宋体" w:hAnsi="宋体" w:cs="宋体" w:eastAsia="宋体" w:hint="default"/>
                <w:spacing w:val="20"/>
                <w:sz w:val="13"/>
                <w:szCs w:val="13"/>
              </w:rPr>
              <w:t>并单项计提坏</w:t>
            </w:r>
            <w:r>
              <w:rPr>
                <w:rFonts w:ascii="宋体" w:hAnsi="宋体" w:cs="宋体" w:eastAsia="宋体" w:hint="default"/>
                <w:spacing w:val="-41"/>
                <w:sz w:val="13"/>
                <w:szCs w:val="13"/>
              </w:rPr>
              <w:t> </w:t>
            </w:r>
            <w:r>
              <w:rPr>
                <w:rFonts w:ascii="宋体" w:hAnsi="宋体" w:cs="宋体" w:eastAsia="宋体" w:hint="default"/>
                <w:spacing w:val="20"/>
                <w:sz w:val="13"/>
                <w:szCs w:val="13"/>
              </w:rPr>
              <w:t>账准备的应收</w:t>
            </w:r>
            <w:r>
              <w:rPr>
                <w:rFonts w:ascii="宋体" w:hAnsi="宋体" w:cs="宋体" w:eastAsia="宋体" w:hint="default"/>
                <w:spacing w:val="-41"/>
                <w:sz w:val="13"/>
                <w:szCs w:val="13"/>
              </w:rPr>
              <w:t> </w:t>
            </w:r>
            <w:r>
              <w:rPr>
                <w:rFonts w:ascii="宋体" w:hAnsi="宋体" w:cs="宋体" w:eastAsia="宋体" w:hint="default"/>
                <w:sz w:val="13"/>
                <w:szCs w:val="13"/>
              </w:rPr>
            </w:r>
          </w:p>
          <w:p>
            <w:pPr>
              <w:pStyle w:val="TableParagraph"/>
              <w:spacing w:line="240" w:lineRule="auto" w:before="48"/>
              <w:ind w:left="122" w:right="0"/>
              <w:jc w:val="both"/>
              <w:rPr>
                <w:rFonts w:ascii="宋体" w:hAnsi="宋体" w:cs="宋体" w:eastAsia="宋体" w:hint="default"/>
                <w:sz w:val="13"/>
                <w:szCs w:val="13"/>
              </w:rPr>
            </w:pPr>
            <w:r>
              <w:rPr>
                <w:rFonts w:ascii="宋体" w:hAnsi="宋体" w:cs="宋体" w:eastAsia="宋体" w:hint="default"/>
                <w:sz w:val="13"/>
                <w:szCs w:val="13"/>
              </w:rPr>
              <w:t>账款</w:t>
            </w:r>
          </w:p>
        </w:tc>
        <w:tc>
          <w:tcPr>
            <w:tcW w:w="1228" w:type="dxa"/>
            <w:tcBorders>
              <w:top w:val="nil" w:sz="6" w:space="0" w:color="auto"/>
              <w:left w:val="single" w:sz="4" w:space="0" w:color="000000"/>
              <w:bottom w:val="nil" w:sz="6" w:space="0" w:color="auto"/>
              <w:right w:val="nil" w:sz="6" w:space="0" w:color="auto"/>
            </w:tcBorders>
          </w:tcPr>
          <w:p>
            <w:pP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06" w:hRule="exact"/>
        </w:trPr>
        <w:tc>
          <w:tcPr>
            <w:tcW w:w="1131"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132" w:hRule="exact"/>
        </w:trPr>
        <w:tc>
          <w:tcPr>
            <w:tcW w:w="1131" w:type="dxa"/>
            <w:tcBorders>
              <w:top w:val="nil" w:sz="6" w:space="0" w:color="auto"/>
              <w:left w:val="nil" w:sz="6" w:space="0" w:color="auto"/>
              <w:bottom w:val="nil" w:sz="6" w:space="0" w:color="auto"/>
              <w:right w:val="single" w:sz="4" w:space="0" w:color="000000"/>
            </w:tcBorders>
          </w:tcPr>
          <w:p>
            <w:pPr>
              <w:pStyle w:val="TableParagraph"/>
              <w:spacing w:line="528" w:lineRule="auto" w:before="78"/>
              <w:ind w:left="122" w:right="80"/>
              <w:jc w:val="both"/>
              <w:rPr>
                <w:rFonts w:ascii="宋体" w:hAnsi="宋体" w:cs="宋体" w:eastAsia="宋体" w:hint="default"/>
                <w:sz w:val="13"/>
                <w:szCs w:val="13"/>
              </w:rPr>
            </w:pPr>
            <w:r>
              <w:rPr>
                <w:rFonts w:ascii="宋体" w:hAnsi="宋体" w:cs="宋体" w:eastAsia="宋体" w:hint="default"/>
                <w:spacing w:val="20"/>
                <w:sz w:val="13"/>
                <w:szCs w:val="13"/>
              </w:rPr>
              <w:t>按组合计提坏</w:t>
            </w:r>
            <w:r>
              <w:rPr>
                <w:rFonts w:ascii="宋体" w:hAnsi="宋体" w:cs="宋体" w:eastAsia="宋体" w:hint="default"/>
                <w:spacing w:val="-41"/>
                <w:sz w:val="13"/>
                <w:szCs w:val="13"/>
              </w:rPr>
              <w:t> </w:t>
            </w:r>
            <w:r>
              <w:rPr>
                <w:rFonts w:ascii="宋体" w:hAnsi="宋体" w:cs="宋体" w:eastAsia="宋体" w:hint="default"/>
                <w:spacing w:val="20"/>
                <w:sz w:val="13"/>
                <w:szCs w:val="13"/>
              </w:rPr>
              <w:t>账准备的应收</w:t>
            </w:r>
            <w:r>
              <w:rPr>
                <w:rFonts w:ascii="宋体" w:hAnsi="宋体" w:cs="宋体" w:eastAsia="宋体" w:hint="default"/>
                <w:spacing w:val="-41"/>
                <w:sz w:val="13"/>
                <w:szCs w:val="13"/>
              </w:rPr>
              <w:t> </w:t>
            </w:r>
            <w:r>
              <w:rPr>
                <w:rFonts w:ascii="宋体" w:hAnsi="宋体" w:cs="宋体" w:eastAsia="宋体" w:hint="default"/>
                <w:sz w:val="13"/>
                <w:szCs w:val="13"/>
              </w:rPr>
              <w:t>账款</w:t>
            </w:r>
          </w:p>
        </w:tc>
        <w:tc>
          <w:tcPr>
            <w:tcW w:w="122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6"/>
              <w:ind w:left="199" w:right="0"/>
              <w:jc w:val="left"/>
              <w:rPr>
                <w:rFonts w:ascii="Calibri" w:hAnsi="Calibri" w:cs="Calibri" w:eastAsia="Calibri" w:hint="default"/>
                <w:sz w:val="13"/>
                <w:szCs w:val="13"/>
              </w:rPr>
            </w:pPr>
            <w:r>
              <w:rPr>
                <w:rFonts w:ascii="Calibri"/>
                <w:sz w:val="13"/>
              </w:rPr>
              <w:t>111,408,780.18</w:t>
            </w:r>
          </w:p>
        </w:tc>
        <w:tc>
          <w:tcPr>
            <w:tcW w:w="68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6"/>
              <w:ind w:left="212" w:right="0"/>
              <w:jc w:val="left"/>
              <w:rPr>
                <w:rFonts w:ascii="Calibri" w:hAnsi="Calibri" w:cs="Calibri" w:eastAsia="Calibri" w:hint="default"/>
                <w:sz w:val="13"/>
                <w:szCs w:val="13"/>
              </w:rPr>
            </w:pPr>
            <w:r>
              <w:rPr>
                <w:rFonts w:ascii="Calibri"/>
                <w:sz w:val="13"/>
              </w:rPr>
              <w:t>100.00</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6"/>
              <w:ind w:left="263" w:right="0"/>
              <w:jc w:val="left"/>
              <w:rPr>
                <w:rFonts w:ascii="Calibri" w:hAnsi="Calibri" w:cs="Calibri" w:eastAsia="Calibri" w:hint="default"/>
                <w:sz w:val="13"/>
                <w:szCs w:val="13"/>
              </w:rPr>
            </w:pPr>
            <w:r>
              <w:rPr>
                <w:rFonts w:ascii="Calibri"/>
                <w:sz w:val="13"/>
              </w:rPr>
              <w:t>2,888,996.82</w:t>
            </w:r>
          </w:p>
        </w:tc>
        <w:tc>
          <w:tcPr>
            <w:tcW w:w="55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6"/>
              <w:ind w:right="95"/>
              <w:jc w:val="right"/>
              <w:rPr>
                <w:rFonts w:ascii="Calibri" w:hAnsi="Calibri" w:cs="Calibri" w:eastAsia="Calibri" w:hint="default"/>
                <w:sz w:val="13"/>
                <w:szCs w:val="13"/>
              </w:rPr>
            </w:pPr>
            <w:r>
              <w:rPr>
                <w:rFonts w:ascii="Calibri"/>
                <w:spacing w:val="-1"/>
                <w:sz w:val="13"/>
              </w:rPr>
              <w:t>2.59</w:t>
            </w:r>
          </w:p>
        </w:tc>
        <w:tc>
          <w:tcPr>
            <w:tcW w:w="11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6"/>
              <w:ind w:left="263" w:right="0"/>
              <w:jc w:val="left"/>
              <w:rPr>
                <w:rFonts w:ascii="Calibri" w:hAnsi="Calibri" w:cs="Calibri" w:eastAsia="Calibri" w:hint="default"/>
                <w:sz w:val="13"/>
                <w:szCs w:val="13"/>
              </w:rPr>
            </w:pPr>
            <w:r>
              <w:rPr>
                <w:rFonts w:ascii="Calibri"/>
                <w:sz w:val="13"/>
              </w:rPr>
              <w:t>49,690,089.08</w:t>
            </w:r>
          </w:p>
        </w:tc>
        <w:tc>
          <w:tcPr>
            <w:tcW w:w="66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6"/>
              <w:ind w:left="171" w:right="0"/>
              <w:jc w:val="center"/>
              <w:rPr>
                <w:rFonts w:ascii="Calibri" w:hAnsi="Calibri" w:cs="Calibri" w:eastAsia="Calibri" w:hint="default"/>
                <w:sz w:val="13"/>
                <w:szCs w:val="13"/>
              </w:rPr>
            </w:pPr>
            <w:r>
              <w:rPr>
                <w:rFonts w:ascii="Calibri"/>
                <w:sz w:val="13"/>
              </w:rPr>
              <w:t>100.00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6"/>
              <w:ind w:left="333" w:right="0"/>
              <w:jc w:val="left"/>
              <w:rPr>
                <w:rFonts w:ascii="Calibri" w:hAnsi="Calibri" w:cs="Calibri" w:eastAsia="Calibri" w:hint="default"/>
                <w:sz w:val="13"/>
                <w:szCs w:val="13"/>
              </w:rPr>
            </w:pPr>
            <w:r>
              <w:rPr>
                <w:rFonts w:ascii="Calibri"/>
                <w:sz w:val="13"/>
              </w:rPr>
              <w:t>1,825,025.52</w:t>
            </w:r>
          </w:p>
        </w:tc>
        <w:tc>
          <w:tcPr>
            <w:tcW w:w="56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6"/>
              <w:ind w:right="107"/>
              <w:jc w:val="right"/>
              <w:rPr>
                <w:rFonts w:ascii="Calibri" w:hAnsi="Calibri" w:cs="Calibri" w:eastAsia="Calibri" w:hint="default"/>
                <w:sz w:val="13"/>
                <w:szCs w:val="13"/>
              </w:rPr>
            </w:pPr>
            <w:r>
              <w:rPr>
                <w:rFonts w:ascii="Calibri"/>
                <w:spacing w:val="-2"/>
                <w:sz w:val="13"/>
              </w:rPr>
              <w:t>3.67</w:t>
            </w:r>
          </w:p>
        </w:tc>
      </w:tr>
      <w:tr>
        <w:trPr>
          <w:trHeight w:val="353" w:hRule="exact"/>
        </w:trPr>
        <w:tc>
          <w:tcPr>
            <w:tcW w:w="1131"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122" w:right="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1</w:t>
            </w:r>
          </w:p>
        </w:tc>
        <w:tc>
          <w:tcPr>
            <w:tcW w:w="122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199" w:right="0"/>
              <w:jc w:val="left"/>
              <w:rPr>
                <w:rFonts w:ascii="Calibri" w:hAnsi="Calibri" w:cs="Calibri" w:eastAsia="Calibri" w:hint="default"/>
                <w:sz w:val="13"/>
                <w:szCs w:val="13"/>
              </w:rPr>
            </w:pPr>
            <w:r>
              <w:rPr>
                <w:rFonts w:ascii="Calibri"/>
                <w:sz w:val="13"/>
              </w:rPr>
              <w:t>111,408,780.18</w:t>
            </w:r>
          </w:p>
        </w:tc>
        <w:tc>
          <w:tcPr>
            <w:tcW w:w="68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212" w:right="0"/>
              <w:jc w:val="left"/>
              <w:rPr>
                <w:rFonts w:ascii="Calibri" w:hAnsi="Calibri" w:cs="Calibri" w:eastAsia="Calibri" w:hint="default"/>
                <w:sz w:val="13"/>
                <w:szCs w:val="13"/>
              </w:rPr>
            </w:pPr>
            <w:r>
              <w:rPr>
                <w:rFonts w:ascii="Calibri"/>
                <w:sz w:val="13"/>
              </w:rPr>
              <w:t>100.00</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263" w:right="0"/>
              <w:jc w:val="left"/>
              <w:rPr>
                <w:rFonts w:ascii="Calibri" w:hAnsi="Calibri" w:cs="Calibri" w:eastAsia="Calibri" w:hint="default"/>
                <w:sz w:val="13"/>
                <w:szCs w:val="13"/>
              </w:rPr>
            </w:pPr>
            <w:r>
              <w:rPr>
                <w:rFonts w:ascii="Calibri"/>
                <w:sz w:val="13"/>
              </w:rPr>
              <w:t>2,888,996.82</w:t>
            </w:r>
          </w:p>
        </w:tc>
        <w:tc>
          <w:tcPr>
            <w:tcW w:w="55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right="95"/>
              <w:jc w:val="right"/>
              <w:rPr>
                <w:rFonts w:ascii="Calibri" w:hAnsi="Calibri" w:cs="Calibri" w:eastAsia="Calibri" w:hint="default"/>
                <w:sz w:val="13"/>
                <w:szCs w:val="13"/>
              </w:rPr>
            </w:pPr>
            <w:r>
              <w:rPr>
                <w:rFonts w:ascii="Calibri"/>
                <w:spacing w:val="-1"/>
                <w:sz w:val="13"/>
              </w:rPr>
              <w:t>2.59</w:t>
            </w:r>
          </w:p>
        </w:tc>
        <w:tc>
          <w:tcPr>
            <w:tcW w:w="11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263" w:right="0"/>
              <w:jc w:val="left"/>
              <w:rPr>
                <w:rFonts w:ascii="Calibri" w:hAnsi="Calibri" w:cs="Calibri" w:eastAsia="Calibri" w:hint="default"/>
                <w:sz w:val="13"/>
                <w:szCs w:val="13"/>
              </w:rPr>
            </w:pPr>
            <w:r>
              <w:rPr>
                <w:rFonts w:ascii="Calibri"/>
                <w:sz w:val="13"/>
              </w:rPr>
              <w:t>49,690,089.08</w:t>
            </w:r>
          </w:p>
        </w:tc>
        <w:tc>
          <w:tcPr>
            <w:tcW w:w="66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171" w:right="0"/>
              <w:jc w:val="center"/>
              <w:rPr>
                <w:rFonts w:ascii="Calibri" w:hAnsi="Calibri" w:cs="Calibri" w:eastAsia="Calibri" w:hint="default"/>
                <w:sz w:val="13"/>
                <w:szCs w:val="13"/>
              </w:rPr>
            </w:pPr>
            <w:r>
              <w:rPr>
                <w:rFonts w:ascii="Calibri"/>
                <w:sz w:val="13"/>
              </w:rPr>
              <w:t>100.00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333" w:right="0"/>
              <w:jc w:val="left"/>
              <w:rPr>
                <w:rFonts w:ascii="Calibri" w:hAnsi="Calibri" w:cs="Calibri" w:eastAsia="Calibri" w:hint="default"/>
                <w:sz w:val="13"/>
                <w:szCs w:val="13"/>
              </w:rPr>
            </w:pPr>
            <w:r>
              <w:rPr>
                <w:rFonts w:ascii="Calibri"/>
                <w:sz w:val="13"/>
              </w:rPr>
              <w:t>1,825,025.52</w:t>
            </w:r>
          </w:p>
        </w:tc>
        <w:tc>
          <w:tcPr>
            <w:tcW w:w="56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3.67</w:t>
            </w:r>
          </w:p>
        </w:tc>
      </w:tr>
      <w:tr>
        <w:trPr>
          <w:trHeight w:val="59" w:hRule="exact"/>
        </w:trPr>
        <w:tc>
          <w:tcPr>
            <w:tcW w:w="1131"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402" w:hRule="exact"/>
        </w:trPr>
        <w:tc>
          <w:tcPr>
            <w:tcW w:w="1131" w:type="dxa"/>
            <w:tcBorders>
              <w:top w:val="nil" w:sz="6" w:space="0" w:color="auto"/>
              <w:left w:val="nil" w:sz="6" w:space="0" w:color="auto"/>
              <w:bottom w:val="nil" w:sz="6" w:space="0" w:color="auto"/>
              <w:right w:val="single" w:sz="4" w:space="0" w:color="000000"/>
            </w:tcBorders>
          </w:tcPr>
          <w:p>
            <w:pPr>
              <w:pStyle w:val="TableParagraph"/>
              <w:spacing w:line="528" w:lineRule="auto" w:before="78"/>
              <w:ind w:left="122" w:right="80"/>
              <w:jc w:val="both"/>
              <w:rPr>
                <w:rFonts w:ascii="宋体" w:hAnsi="宋体" w:cs="宋体" w:eastAsia="宋体" w:hint="default"/>
                <w:sz w:val="13"/>
                <w:szCs w:val="13"/>
              </w:rPr>
            </w:pPr>
            <w:r>
              <w:rPr>
                <w:rFonts w:ascii="宋体" w:hAnsi="宋体" w:cs="宋体" w:eastAsia="宋体" w:hint="default"/>
                <w:spacing w:val="20"/>
                <w:sz w:val="13"/>
                <w:szCs w:val="13"/>
              </w:rPr>
              <w:t>单项金额虽不</w:t>
            </w:r>
            <w:r>
              <w:rPr>
                <w:rFonts w:ascii="宋体" w:hAnsi="宋体" w:cs="宋体" w:eastAsia="宋体" w:hint="default"/>
                <w:spacing w:val="-41"/>
                <w:sz w:val="13"/>
                <w:szCs w:val="13"/>
              </w:rPr>
              <w:t> </w:t>
            </w:r>
            <w:r>
              <w:rPr>
                <w:rFonts w:ascii="宋体" w:hAnsi="宋体" w:cs="宋体" w:eastAsia="宋体" w:hint="default"/>
                <w:spacing w:val="20"/>
                <w:sz w:val="13"/>
                <w:szCs w:val="13"/>
              </w:rPr>
              <w:t>重大但单项计</w:t>
            </w:r>
            <w:r>
              <w:rPr>
                <w:rFonts w:ascii="宋体" w:hAnsi="宋体" w:cs="宋体" w:eastAsia="宋体" w:hint="default"/>
                <w:spacing w:val="-41"/>
                <w:sz w:val="13"/>
                <w:szCs w:val="13"/>
              </w:rPr>
              <w:t> </w:t>
            </w:r>
            <w:r>
              <w:rPr>
                <w:rFonts w:ascii="宋体" w:hAnsi="宋体" w:cs="宋体" w:eastAsia="宋体" w:hint="default"/>
                <w:spacing w:val="20"/>
                <w:sz w:val="13"/>
                <w:szCs w:val="13"/>
              </w:rPr>
              <w:t>提坏账准备的</w:t>
            </w:r>
            <w:r>
              <w:rPr>
                <w:rFonts w:ascii="宋体" w:hAnsi="宋体" w:cs="宋体" w:eastAsia="宋体" w:hint="default"/>
                <w:spacing w:val="-41"/>
                <w:sz w:val="13"/>
                <w:szCs w:val="13"/>
              </w:rPr>
              <w:t> </w:t>
            </w:r>
            <w:r>
              <w:rPr>
                <w:rFonts w:ascii="宋体" w:hAnsi="宋体" w:cs="宋体" w:eastAsia="宋体" w:hint="default"/>
                <w:sz w:val="13"/>
                <w:szCs w:val="13"/>
              </w:rPr>
            </w:r>
          </w:p>
          <w:p>
            <w:pPr>
              <w:pStyle w:val="TableParagraph"/>
              <w:spacing w:line="240" w:lineRule="auto" w:before="48"/>
              <w:ind w:left="122" w:right="0"/>
              <w:jc w:val="both"/>
              <w:rPr>
                <w:rFonts w:ascii="宋体" w:hAnsi="宋体" w:cs="宋体" w:eastAsia="宋体" w:hint="default"/>
                <w:sz w:val="13"/>
                <w:szCs w:val="13"/>
              </w:rPr>
            </w:pPr>
            <w:r>
              <w:rPr>
                <w:rFonts w:ascii="宋体" w:hAnsi="宋体" w:cs="宋体" w:eastAsia="宋体" w:hint="default"/>
                <w:sz w:val="13"/>
                <w:szCs w:val="13"/>
              </w:rPr>
              <w:t>应收账款</w:t>
            </w:r>
          </w:p>
        </w:tc>
        <w:tc>
          <w:tcPr>
            <w:tcW w:w="1228" w:type="dxa"/>
            <w:tcBorders>
              <w:top w:val="nil" w:sz="6" w:space="0" w:color="auto"/>
              <w:left w:val="single" w:sz="4" w:space="0" w:color="000000"/>
              <w:bottom w:val="nil" w:sz="6" w:space="0" w:color="auto"/>
              <w:right w:val="nil" w:sz="6" w:space="0" w:color="auto"/>
            </w:tcBorders>
          </w:tcPr>
          <w:p>
            <w:pP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06" w:hRule="exact"/>
        </w:trPr>
        <w:tc>
          <w:tcPr>
            <w:tcW w:w="1131"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243" w:hRule="exact"/>
        </w:trPr>
        <w:tc>
          <w:tcPr>
            <w:tcW w:w="1131"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6"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1228" w:type="dxa"/>
            <w:tcBorders>
              <w:top w:val="nil" w:sz="6" w:space="0" w:color="auto"/>
              <w:left w:val="single" w:sz="4" w:space="0" w:color="000000"/>
              <w:bottom w:val="nil" w:sz="6" w:space="0" w:color="auto"/>
              <w:right w:val="nil" w:sz="6" w:space="0" w:color="auto"/>
            </w:tcBorders>
          </w:tcPr>
          <w:p>
            <w:pPr/>
          </w:p>
        </w:tc>
        <w:tc>
          <w:tcPr>
            <w:tcW w:w="683" w:type="dxa"/>
            <w:tcBorders>
              <w:top w:val="nil" w:sz="6" w:space="0" w:color="auto"/>
              <w:left w:val="nil" w:sz="6" w:space="0" w:color="auto"/>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178" w:type="dxa"/>
            <w:tcBorders>
              <w:top w:val="nil" w:sz="6" w:space="0" w:color="auto"/>
              <w:left w:val="single" w:sz="4" w:space="0" w:color="000000"/>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73" w:hRule="exact"/>
        </w:trPr>
        <w:tc>
          <w:tcPr>
            <w:tcW w:w="1131" w:type="dxa"/>
            <w:tcBorders>
              <w:top w:val="nil" w:sz="6" w:space="0" w:color="auto"/>
              <w:left w:val="nil" w:sz="6" w:space="0" w:color="auto"/>
              <w:bottom w:val="single" w:sz="12" w:space="0" w:color="000000"/>
              <w:right w:val="single" w:sz="4" w:space="0" w:color="000000"/>
            </w:tcBorders>
          </w:tcPr>
          <w:p>
            <w:pPr/>
          </w:p>
        </w:tc>
        <w:tc>
          <w:tcPr>
            <w:tcW w:w="1228" w:type="dxa"/>
            <w:tcBorders>
              <w:top w:val="nil" w:sz="6" w:space="0" w:color="auto"/>
              <w:left w:val="single" w:sz="4" w:space="0" w:color="000000"/>
              <w:bottom w:val="single" w:sz="12" w:space="0" w:color="000000"/>
              <w:right w:val="nil" w:sz="6" w:space="0" w:color="auto"/>
            </w:tcBorders>
          </w:tcPr>
          <w:p>
            <w:pPr>
              <w:pStyle w:val="TableParagraph"/>
              <w:spacing w:line="112" w:lineRule="exact"/>
              <w:ind w:left="199" w:right="0"/>
              <w:jc w:val="left"/>
              <w:rPr>
                <w:rFonts w:ascii="Calibri" w:hAnsi="Calibri" w:cs="Calibri" w:eastAsia="Calibri" w:hint="default"/>
                <w:sz w:val="13"/>
                <w:szCs w:val="13"/>
              </w:rPr>
            </w:pPr>
            <w:r>
              <w:rPr>
                <w:rFonts w:ascii="Calibri"/>
                <w:sz w:val="13"/>
              </w:rPr>
              <w:t>111,408,780.18</w:t>
            </w:r>
          </w:p>
        </w:tc>
        <w:tc>
          <w:tcPr>
            <w:tcW w:w="683" w:type="dxa"/>
            <w:tcBorders>
              <w:top w:val="nil" w:sz="6" w:space="0" w:color="auto"/>
              <w:left w:val="nil" w:sz="6" w:space="0" w:color="auto"/>
              <w:bottom w:val="single" w:sz="12" w:space="0" w:color="000000"/>
              <w:right w:val="single" w:sz="4" w:space="0" w:color="000000"/>
            </w:tcBorders>
          </w:tcPr>
          <w:p>
            <w:pPr>
              <w:pStyle w:val="TableParagraph"/>
              <w:spacing w:line="112" w:lineRule="exact"/>
              <w:ind w:left="212" w:right="0"/>
              <w:jc w:val="left"/>
              <w:rPr>
                <w:rFonts w:ascii="Calibri" w:hAnsi="Calibri" w:cs="Calibri" w:eastAsia="Calibri" w:hint="default"/>
                <w:sz w:val="13"/>
                <w:szCs w:val="13"/>
              </w:rPr>
            </w:pPr>
            <w:r>
              <w:rPr>
                <w:rFonts w:ascii="Calibri"/>
                <w:sz w:val="13"/>
              </w:rPr>
              <w:t>100.00</w:t>
            </w:r>
          </w:p>
        </w:tc>
        <w:tc>
          <w:tcPr>
            <w:tcW w:w="1076" w:type="dxa"/>
            <w:tcBorders>
              <w:top w:val="nil" w:sz="6" w:space="0" w:color="auto"/>
              <w:left w:val="single" w:sz="4" w:space="0" w:color="000000"/>
              <w:bottom w:val="single" w:sz="12" w:space="0" w:color="000000"/>
              <w:right w:val="single" w:sz="4" w:space="0" w:color="000000"/>
            </w:tcBorders>
          </w:tcPr>
          <w:p>
            <w:pPr>
              <w:pStyle w:val="TableParagraph"/>
              <w:spacing w:line="112" w:lineRule="exact"/>
              <w:ind w:left="263" w:right="0"/>
              <w:jc w:val="left"/>
              <w:rPr>
                <w:rFonts w:ascii="Calibri" w:hAnsi="Calibri" w:cs="Calibri" w:eastAsia="Calibri" w:hint="default"/>
                <w:sz w:val="13"/>
                <w:szCs w:val="13"/>
              </w:rPr>
            </w:pPr>
            <w:r>
              <w:rPr>
                <w:rFonts w:ascii="Calibri"/>
                <w:sz w:val="13"/>
              </w:rPr>
              <w:t>2,888,996.82</w:t>
            </w:r>
          </w:p>
        </w:tc>
        <w:tc>
          <w:tcPr>
            <w:tcW w:w="559" w:type="dxa"/>
            <w:tcBorders>
              <w:top w:val="nil" w:sz="6" w:space="0" w:color="auto"/>
              <w:left w:val="single" w:sz="4" w:space="0" w:color="000000"/>
              <w:bottom w:val="single" w:sz="12" w:space="0" w:color="000000"/>
              <w:right w:val="single" w:sz="4" w:space="0" w:color="000000"/>
            </w:tcBorders>
          </w:tcPr>
          <w:p>
            <w:pPr>
              <w:pStyle w:val="TableParagraph"/>
              <w:spacing w:line="112" w:lineRule="exact"/>
              <w:ind w:right="95"/>
              <w:jc w:val="right"/>
              <w:rPr>
                <w:rFonts w:ascii="Calibri" w:hAnsi="Calibri" w:cs="Calibri" w:eastAsia="Calibri" w:hint="default"/>
                <w:sz w:val="13"/>
                <w:szCs w:val="13"/>
              </w:rPr>
            </w:pPr>
            <w:r>
              <w:rPr>
                <w:rFonts w:ascii="Calibri"/>
                <w:spacing w:val="-1"/>
                <w:sz w:val="13"/>
              </w:rPr>
              <w:t>2.59</w:t>
            </w:r>
          </w:p>
        </w:tc>
        <w:tc>
          <w:tcPr>
            <w:tcW w:w="1178" w:type="dxa"/>
            <w:tcBorders>
              <w:top w:val="nil" w:sz="6" w:space="0" w:color="auto"/>
              <w:left w:val="single" w:sz="4" w:space="0" w:color="000000"/>
              <w:bottom w:val="single" w:sz="12" w:space="0" w:color="000000"/>
              <w:right w:val="single" w:sz="4" w:space="0" w:color="000000"/>
            </w:tcBorders>
          </w:tcPr>
          <w:p>
            <w:pPr>
              <w:pStyle w:val="TableParagraph"/>
              <w:spacing w:line="112" w:lineRule="exact"/>
              <w:ind w:left="263" w:right="0"/>
              <w:jc w:val="left"/>
              <w:rPr>
                <w:rFonts w:ascii="Calibri" w:hAnsi="Calibri" w:cs="Calibri" w:eastAsia="Calibri" w:hint="default"/>
                <w:sz w:val="13"/>
                <w:szCs w:val="13"/>
              </w:rPr>
            </w:pPr>
            <w:r>
              <w:rPr>
                <w:rFonts w:ascii="Calibri"/>
                <w:sz w:val="13"/>
              </w:rPr>
              <w:t>49,690,089.08</w:t>
            </w:r>
          </w:p>
        </w:tc>
        <w:tc>
          <w:tcPr>
            <w:tcW w:w="665" w:type="dxa"/>
            <w:tcBorders>
              <w:top w:val="nil" w:sz="6" w:space="0" w:color="auto"/>
              <w:left w:val="single" w:sz="4" w:space="0" w:color="000000"/>
              <w:bottom w:val="single" w:sz="12" w:space="0" w:color="000000"/>
              <w:right w:val="single" w:sz="4" w:space="0" w:color="000000"/>
            </w:tcBorders>
          </w:tcPr>
          <w:p>
            <w:pPr>
              <w:pStyle w:val="TableParagraph"/>
              <w:spacing w:line="112" w:lineRule="exact"/>
              <w:ind w:left="171" w:right="0"/>
              <w:jc w:val="center"/>
              <w:rPr>
                <w:rFonts w:ascii="Calibri" w:hAnsi="Calibri" w:cs="Calibri" w:eastAsia="Calibri" w:hint="default"/>
                <w:sz w:val="13"/>
                <w:szCs w:val="13"/>
              </w:rPr>
            </w:pPr>
            <w:r>
              <w:rPr>
                <w:rFonts w:ascii="Calibri"/>
                <w:sz w:val="13"/>
              </w:rPr>
              <w:t>100.00</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112" w:lineRule="exact"/>
              <w:ind w:left="333" w:right="0"/>
              <w:jc w:val="left"/>
              <w:rPr>
                <w:rFonts w:ascii="Calibri" w:hAnsi="Calibri" w:cs="Calibri" w:eastAsia="Calibri" w:hint="default"/>
                <w:sz w:val="13"/>
                <w:szCs w:val="13"/>
              </w:rPr>
            </w:pPr>
            <w:r>
              <w:rPr>
                <w:rFonts w:ascii="Calibri"/>
                <w:sz w:val="13"/>
              </w:rPr>
              <w:t>1,825,025.52</w:t>
            </w:r>
          </w:p>
        </w:tc>
        <w:tc>
          <w:tcPr>
            <w:tcW w:w="566" w:type="dxa"/>
            <w:tcBorders>
              <w:top w:val="nil" w:sz="6" w:space="0" w:color="auto"/>
              <w:left w:val="single" w:sz="4" w:space="0" w:color="000000"/>
              <w:bottom w:val="single" w:sz="12" w:space="0" w:color="000000"/>
              <w:right w:val="nil" w:sz="6" w:space="0" w:color="auto"/>
            </w:tcBorders>
          </w:tcPr>
          <w:p>
            <w:pPr>
              <w:pStyle w:val="TableParagraph"/>
              <w:spacing w:line="112" w:lineRule="exact"/>
              <w:ind w:right="107"/>
              <w:jc w:val="right"/>
              <w:rPr>
                <w:rFonts w:ascii="Calibri" w:hAnsi="Calibri" w:cs="Calibri" w:eastAsia="Calibri" w:hint="default"/>
                <w:sz w:val="13"/>
                <w:szCs w:val="13"/>
              </w:rPr>
            </w:pPr>
            <w:r>
              <w:rPr>
                <w:rFonts w:ascii="Calibri"/>
                <w:spacing w:val="-2"/>
                <w:sz w:val="13"/>
              </w:rPr>
              <w:t>3.67</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3055" w:val="left" w:leader="none"/>
        </w:tabs>
        <w:spacing w:before="0"/>
        <w:ind w:left="2518" w:right="1679" w:firstLine="0"/>
        <w:jc w:val="left"/>
        <w:rPr>
          <w:rFonts w:ascii="宋体" w:hAnsi="宋体" w:cs="宋体" w:eastAsia="宋体" w:hint="default"/>
          <w:sz w:val="21"/>
          <w:szCs w:val="21"/>
        </w:rPr>
      </w:pPr>
      <w:r>
        <w:rPr/>
        <w:pict>
          <v:group style="position:absolute;margin-left:147.619995pt;margin-top:-311.546387pt;width:410.25pt;height:285.55pt;mso-position-horizontal-relative:page;mso-position-vertical-relative:paragraph;z-index:-1142440" coordorigin="2952,-6231" coordsize="8205,5711">
            <v:group style="position:absolute;left:5199;top:-6226;width:10;height:2" coordorigin="5199,-6226" coordsize="10,2">
              <v:shape style="position:absolute;left:5199;top:-6226;width:10;height:2" coordorigin="5199,-6226" coordsize="10,0" path="m5199,-6226l5209,-6226e" filled="false" stroked="true" strokeweight=".48004pt" strokecolor="#000000">
                <v:path arrowok="t"/>
              </v:shape>
              <v:shape style="position:absolute;left:4074;top:-6231;width:2967;height:10" type="#_x0000_t75" stroked="false">
                <v:imagedata r:id="rId186" o:title=""/>
              </v:shape>
              <v:shape style="position:absolute;left:7036;top:-6231;width:574;height:10" type="#_x0000_t75" stroked="false">
                <v:imagedata r:id="rId187" o:title=""/>
              </v:shape>
              <v:shape style="position:absolute;left:7605;top:-6231;width:1138;height:10" type="#_x0000_t75" stroked="false">
                <v:imagedata r:id="rId188" o:title=""/>
              </v:shape>
              <v:shape style="position:absolute;left:8737;top:-6231;width:716;height:10" type="#_x0000_t75" stroked="false">
                <v:imagedata r:id="rId189" o:title=""/>
              </v:shape>
              <v:shape style="position:absolute;left:9448;top:-6231;width:1138;height:10" type="#_x0000_t75" stroked="false">
                <v:imagedata r:id="rId190" o:title=""/>
              </v:shape>
              <v:shape style="position:absolute;left:10581;top:-6231;width:576;height:10" type="#_x0000_t75" stroked="false">
                <v:imagedata r:id="rId191" o:title=""/>
              </v:shape>
            </v:group>
            <v:group style="position:absolute;left:5199;top:-6221;width:10;height:20" coordorigin="5199,-6221" coordsize="10,20">
              <v:shape style="position:absolute;left:5199;top:-6221;width:10;height:20" coordorigin="5199,-6221" coordsize="10,20" path="m5199,-6202l5209,-6202,5209,-6221,5199,-6221,5199,-6202xe" filled="true" fillcolor="#000000" stroked="false">
                <v:path arrowok="t"/>
                <v:fill type="solid"/>
              </v:shape>
            </v:group>
            <v:group style="position:absolute;left:5199;top:-6202;width:10;height:20" coordorigin="5199,-6202" coordsize="10,20">
              <v:shape style="position:absolute;left:5199;top:-6202;width:10;height:20" coordorigin="5199,-6202" coordsize="10,20" path="m5199,-6183l5209,-6183,5209,-6202,5199,-6202,5199,-6183xe" filled="true" fillcolor="#000000" stroked="false">
                <v:path arrowok="t"/>
                <v:fill type="solid"/>
              </v:shape>
            </v:group>
            <v:group style="position:absolute;left:5199;top:-6183;width:10;height:20" coordorigin="5199,-6183" coordsize="10,20">
              <v:shape style="position:absolute;left:5199;top:-6183;width:10;height:20" coordorigin="5199,-6183" coordsize="10,20" path="m5199,-6164l5209,-6164,5209,-6183,5199,-6183,5199,-6164xe" filled="true" fillcolor="#000000" stroked="false">
                <v:path arrowok="t"/>
                <v:fill type="solid"/>
              </v:shape>
            </v:group>
            <v:group style="position:absolute;left:5199;top:-6164;width:10;height:20" coordorigin="5199,-6164" coordsize="10,20">
              <v:shape style="position:absolute;left:5199;top:-6164;width:10;height:20" coordorigin="5199,-6164" coordsize="10,20" path="m5199,-6145l5209,-6145,5209,-6164,5199,-6164,5199,-6145xe" filled="true" fillcolor="#000000" stroked="false">
                <v:path arrowok="t"/>
                <v:fill type="solid"/>
              </v:shape>
            </v:group>
            <v:group style="position:absolute;left:5199;top:-6145;width:10;height:20" coordorigin="5199,-6145" coordsize="10,20">
              <v:shape style="position:absolute;left:5199;top:-6145;width:10;height:20" coordorigin="5199,-6145" coordsize="10,20" path="m5199,-6125l5209,-6125,5209,-6145,5199,-6145,5199,-6125xe" filled="true" fillcolor="#000000" stroked="false">
                <v:path arrowok="t"/>
                <v:fill type="solid"/>
              </v:shape>
            </v:group>
            <v:group style="position:absolute;left:5199;top:-6125;width:10;height:20" coordorigin="5199,-6125" coordsize="10,20">
              <v:shape style="position:absolute;left:5199;top:-6125;width:10;height:20" coordorigin="5199,-6125" coordsize="10,20" path="m5199,-6106l5209,-6106,5209,-6125,5199,-6125,5199,-6106xe" filled="true" fillcolor="#000000" stroked="false">
                <v:path arrowok="t"/>
                <v:fill type="solid"/>
              </v:shape>
            </v:group>
            <v:group style="position:absolute;left:5199;top:-6106;width:10;height:20" coordorigin="5199,-6106" coordsize="10,20">
              <v:shape style="position:absolute;left:5199;top:-6106;width:10;height:20" coordorigin="5199,-6106" coordsize="10,20" path="m5199,-6087l5209,-6087,5209,-6106,5199,-6106,5199,-6087xe" filled="true" fillcolor="#000000" stroked="false">
                <v:path arrowok="t"/>
                <v:fill type="solid"/>
              </v:shape>
            </v:group>
            <v:group style="position:absolute;left:5199;top:-6087;width:10;height:20" coordorigin="5199,-6087" coordsize="10,20">
              <v:shape style="position:absolute;left:5199;top:-6087;width:10;height:20" coordorigin="5199,-6087" coordsize="10,20" path="m5199,-6068l5209,-6068,5209,-6087,5199,-6087,5199,-6068xe" filled="true" fillcolor="#000000" stroked="false">
                <v:path arrowok="t"/>
                <v:fill type="solid"/>
              </v:shape>
            </v:group>
            <v:group style="position:absolute;left:5199;top:-6068;width:10;height:20" coordorigin="5199,-6068" coordsize="10,20">
              <v:shape style="position:absolute;left:5199;top:-6068;width:10;height:20" coordorigin="5199,-6068" coordsize="10,20" path="m5199,-6049l5209,-6049,5209,-6068,5199,-6068,5199,-6049xe" filled="true" fillcolor="#000000" stroked="false">
                <v:path arrowok="t"/>
                <v:fill type="solid"/>
              </v:shape>
            </v:group>
            <v:group style="position:absolute;left:5199;top:-6049;width:10;height:20" coordorigin="5199,-6049" coordsize="10,20">
              <v:shape style="position:absolute;left:5199;top:-6049;width:10;height:20" coordorigin="5199,-6049" coordsize="10,20" path="m5199,-6029l5209,-6029,5209,-6049,5199,-6049,5199,-6029xe" filled="true" fillcolor="#000000" stroked="false">
                <v:path arrowok="t"/>
                <v:fill type="solid"/>
              </v:shape>
            </v:group>
            <v:group style="position:absolute;left:5199;top:-6029;width:10;height:20" coordorigin="5199,-6029" coordsize="10,20">
              <v:shape style="position:absolute;left:5199;top:-6029;width:10;height:20" coordorigin="5199,-6029" coordsize="10,20" path="m5199,-6010l5209,-6010,5209,-6029,5199,-6029,5199,-6010xe" filled="true" fillcolor="#000000" stroked="false">
                <v:path arrowok="t"/>
                <v:fill type="solid"/>
              </v:shape>
            </v:group>
            <v:group style="position:absolute;left:5199;top:-6010;width:10;height:20" coordorigin="5199,-6010" coordsize="10,20">
              <v:shape style="position:absolute;left:5199;top:-6010;width:10;height:20" coordorigin="5199,-6010" coordsize="10,20" path="m5199,-5991l5209,-5991,5209,-6010,5199,-6010,5199,-5991xe" filled="true" fillcolor="#000000" stroked="false">
                <v:path arrowok="t"/>
                <v:fill type="solid"/>
              </v:shape>
            </v:group>
            <v:group style="position:absolute;left:5199;top:-5991;width:10;height:20" coordorigin="5199,-5991" coordsize="10,20">
              <v:shape style="position:absolute;left:5199;top:-5991;width:10;height:20" coordorigin="5199,-5991" coordsize="10,20" path="m5199,-5972l5209,-5972,5209,-5991,5199,-5991,5199,-5972xe" filled="true" fillcolor="#000000" stroked="false">
                <v:path arrowok="t"/>
                <v:fill type="solid"/>
              </v:shape>
            </v:group>
            <v:group style="position:absolute;left:5199;top:-5972;width:10;height:20" coordorigin="5199,-5972" coordsize="10,20">
              <v:shape style="position:absolute;left:5199;top:-5972;width:10;height:20" coordorigin="5199,-5972" coordsize="10,20" path="m5199,-5953l5209,-5953,5209,-5972,5199,-5972,5199,-5953xe" filled="true" fillcolor="#000000" stroked="false">
                <v:path arrowok="t"/>
                <v:fill type="solid"/>
              </v:shape>
            </v:group>
            <v:group style="position:absolute;left:5199;top:-5953;width:10;height:20" coordorigin="5199,-5953" coordsize="10,20">
              <v:shape style="position:absolute;left:5199;top:-5953;width:10;height:20" coordorigin="5199,-5953" coordsize="10,20" path="m5199,-5933l5209,-5933,5209,-5953,5199,-5953,5199,-5933xe" filled="true" fillcolor="#000000" stroked="false">
                <v:path arrowok="t"/>
                <v:fill type="solid"/>
              </v:shape>
            </v:group>
            <v:group style="position:absolute;left:5199;top:-5933;width:10;height:20" coordorigin="5199,-5933" coordsize="10,20">
              <v:shape style="position:absolute;left:5199;top:-5933;width:10;height:20" coordorigin="5199,-5933" coordsize="10,20" path="m5199,-5914l5209,-5914,5209,-5933,5199,-5933,5199,-5914xe" filled="true" fillcolor="#000000" stroked="false">
                <v:path arrowok="t"/>
                <v:fill type="solid"/>
              </v:shape>
            </v:group>
            <v:group style="position:absolute;left:5199;top:-5914;width:10;height:20" coordorigin="5199,-5914" coordsize="10,20">
              <v:shape style="position:absolute;left:5199;top:-5914;width:10;height:20" coordorigin="5199,-5914" coordsize="10,20" path="m5199,-5895l5209,-5895,5209,-5914,5199,-5914,5199,-5895xe" filled="true" fillcolor="#000000" stroked="false">
                <v:path arrowok="t"/>
                <v:fill type="solid"/>
              </v:shape>
            </v:group>
            <v:group style="position:absolute;left:5199;top:-5895;width:10;height:20" coordorigin="5199,-5895" coordsize="10,20">
              <v:shape style="position:absolute;left:5199;top:-5895;width:10;height:20" coordorigin="5199,-5895" coordsize="10,20" path="m5199,-5876l5209,-5876,5209,-5895,5199,-5895,5199,-5876xe" filled="true" fillcolor="#000000" stroked="false">
                <v:path arrowok="t"/>
                <v:fill type="solid"/>
              </v:shape>
            </v:group>
            <v:group style="position:absolute;left:5199;top:-5876;width:10;height:20" coordorigin="5199,-5876" coordsize="10,20">
              <v:shape style="position:absolute;left:5199;top:-5876;width:10;height:20" coordorigin="5199,-5876" coordsize="10,20" path="m5199,-5857l5209,-5857,5209,-5876,5199,-5876,5199,-5857xe" filled="true" fillcolor="#000000" stroked="false">
                <v:path arrowok="t"/>
                <v:fill type="solid"/>
              </v:shape>
            </v:group>
            <v:group style="position:absolute;left:5199;top:-5857;width:10;height:20" coordorigin="5199,-5857" coordsize="10,20">
              <v:shape style="position:absolute;left:5199;top:-5857;width:10;height:20" coordorigin="5199,-5857" coordsize="10,20" path="m5199,-5837l5209,-5837,5209,-5857,5199,-5857,5199,-5837xe" filled="true" fillcolor="#000000" stroked="false">
                <v:path arrowok="t"/>
                <v:fill type="solid"/>
              </v:shape>
            </v:group>
            <v:group style="position:absolute;left:5199;top:-5837;width:10;height:20" coordorigin="5199,-5837" coordsize="10,20">
              <v:shape style="position:absolute;left:5199;top:-5837;width:10;height:20" coordorigin="5199,-5837" coordsize="10,20" path="m5199,-5818l5209,-5818,5209,-5837,5199,-5837,5199,-5818xe" filled="true" fillcolor="#000000" stroked="false">
                <v:path arrowok="t"/>
                <v:fill type="solid"/>
              </v:shape>
            </v:group>
            <v:group style="position:absolute;left:5199;top:-5818;width:10;height:20" coordorigin="5199,-5818" coordsize="10,20">
              <v:shape style="position:absolute;left:5199;top:-5818;width:10;height:20" coordorigin="5199,-5818" coordsize="10,20" path="m5199,-5799l5209,-5799,5209,-5818,5199,-5818,5199,-5799xe" filled="true" fillcolor="#000000" stroked="false">
                <v:path arrowok="t"/>
                <v:fill type="solid"/>
              </v:shape>
            </v:group>
            <v:group style="position:absolute;left:5199;top:-5799;width:10;height:20" coordorigin="5199,-5799" coordsize="10,20">
              <v:shape style="position:absolute;left:5199;top:-5799;width:10;height:20" coordorigin="5199,-5799" coordsize="10,20" path="m5199,-5780l5209,-5780,5209,-5799,5199,-5799,5199,-5780xe" filled="true" fillcolor="#000000" stroked="false">
                <v:path arrowok="t"/>
                <v:fill type="solid"/>
              </v:shape>
            </v:group>
            <v:group style="position:absolute;left:5199;top:-5780;width:10;height:20" coordorigin="5199,-5780" coordsize="10,20">
              <v:shape style="position:absolute;left:5199;top:-5780;width:10;height:20" coordorigin="5199,-5780" coordsize="10,20" path="m5199,-5761l5209,-5761,5209,-5780,5199,-5780,5199,-5761xe" filled="true" fillcolor="#000000" stroked="false">
                <v:path arrowok="t"/>
                <v:fill type="solid"/>
              </v:shape>
            </v:group>
            <v:group style="position:absolute;left:5199;top:-5761;width:10;height:20" coordorigin="5199,-5761" coordsize="10,20">
              <v:shape style="position:absolute;left:5199;top:-5761;width:10;height:20" coordorigin="5199,-5761" coordsize="10,20" path="m5199,-5741l5209,-5741,5209,-5761,5199,-5761,5199,-5741xe" filled="true" fillcolor="#000000" stroked="false">
                <v:path arrowok="t"/>
                <v:fill type="solid"/>
              </v:shape>
            </v:group>
            <v:group style="position:absolute;left:5199;top:-5741;width:10;height:20" coordorigin="5199,-5741" coordsize="10,20">
              <v:shape style="position:absolute;left:5199;top:-5741;width:10;height:20" coordorigin="5199,-5741" coordsize="10,20" path="m5199,-5722l5209,-5722,5209,-5741,5199,-5741,5199,-5722xe" filled="true" fillcolor="#000000" stroked="false">
                <v:path arrowok="t"/>
                <v:fill type="solid"/>
              </v:shape>
            </v:group>
            <v:group style="position:absolute;left:5199;top:-5722;width:10;height:20" coordorigin="5199,-5722" coordsize="10,20">
              <v:shape style="position:absolute;left:5199;top:-5722;width:10;height:20" coordorigin="5199,-5722" coordsize="10,20" path="m5199,-5703l5209,-5703,5209,-5722,5199,-5722,5199,-5703xe" filled="true" fillcolor="#000000" stroked="false">
                <v:path arrowok="t"/>
                <v:fill type="solid"/>
              </v:shape>
            </v:group>
            <v:group style="position:absolute;left:5199;top:-5703;width:10;height:20" coordorigin="5199,-5703" coordsize="10,20">
              <v:shape style="position:absolute;left:5199;top:-5703;width:10;height:20" coordorigin="5199,-5703" coordsize="10,20" path="m5199,-5684l5209,-5684,5209,-5703,5199,-5703,5199,-5684xe" filled="true" fillcolor="#000000" stroked="false">
                <v:path arrowok="t"/>
                <v:fill type="solid"/>
              </v:shape>
            </v:group>
            <v:group style="position:absolute;left:5199;top:-5684;width:10;height:20" coordorigin="5199,-5684" coordsize="10,20">
              <v:shape style="position:absolute;left:5199;top:-5684;width:10;height:20" coordorigin="5199,-5684" coordsize="10,20" path="m5199,-5665l5209,-5665,5209,-5684,5199,-5684,5199,-5665xe" filled="true" fillcolor="#000000" stroked="false">
                <v:path arrowok="t"/>
                <v:fill type="solid"/>
              </v:shape>
            </v:group>
            <v:group style="position:absolute;left:5199;top:-5665;width:10;height:20" coordorigin="5199,-5665" coordsize="10,20">
              <v:shape style="position:absolute;left:5199;top:-5665;width:10;height:20" coordorigin="5199,-5665" coordsize="10,20" path="m5199,-5645l5209,-5645,5209,-5665,5199,-5665,5199,-5645xe" filled="true" fillcolor="#000000" stroked="false">
                <v:path arrowok="t"/>
                <v:fill type="solid"/>
              </v:shape>
            </v:group>
            <v:group style="position:absolute;left:5199;top:-5645;width:10;height:20" coordorigin="5199,-5645" coordsize="10,20">
              <v:shape style="position:absolute;left:5199;top:-5645;width:10;height:20" coordorigin="5199,-5645" coordsize="10,20" path="m5199,-5626l5209,-5626,5209,-5645,5199,-5645,5199,-5626xe" filled="true" fillcolor="#000000" stroked="false">
                <v:path arrowok="t"/>
                <v:fill type="solid"/>
              </v:shape>
            </v:group>
            <v:group style="position:absolute;left:5199;top:-5626;width:10;height:20" coordorigin="5199,-5626" coordsize="10,20">
              <v:shape style="position:absolute;left:5199;top:-5626;width:10;height:20" coordorigin="5199,-5626" coordsize="10,20" path="m5199,-5607l5209,-5607,5209,-5626,5199,-5626,5199,-5607xe" filled="true" fillcolor="#000000" stroked="false">
                <v:path arrowok="t"/>
                <v:fill type="solid"/>
              </v:shape>
            </v:group>
            <v:group style="position:absolute;left:5199;top:-5607;width:10;height:20" coordorigin="5199,-5607" coordsize="10,20">
              <v:shape style="position:absolute;left:5199;top:-5607;width:10;height:20" coordorigin="5199,-5607" coordsize="10,20" path="m5199,-5588l5209,-5588,5209,-5607,5199,-5607,5199,-5588xe" filled="true" fillcolor="#000000" stroked="false">
                <v:path arrowok="t"/>
                <v:fill type="solid"/>
              </v:shape>
            </v:group>
            <v:group style="position:absolute;left:5199;top:-5588;width:10;height:20" coordorigin="5199,-5588" coordsize="10,20">
              <v:shape style="position:absolute;left:5199;top:-5588;width:10;height:20" coordorigin="5199,-5588" coordsize="10,20" path="m5199,-5569l5209,-5569,5209,-5588,5199,-5588,5199,-5569xe" filled="true" fillcolor="#000000" stroked="false">
                <v:path arrowok="t"/>
                <v:fill type="solid"/>
              </v:shape>
            </v:group>
            <v:group style="position:absolute;left:5199;top:-5569;width:10;height:20" coordorigin="5199,-5569" coordsize="10,20">
              <v:shape style="position:absolute;left:5199;top:-5569;width:10;height:20" coordorigin="5199,-5569" coordsize="10,20" path="m5199,-5549l5209,-5549,5209,-5569,5199,-5569,5199,-5549xe" filled="true" fillcolor="#000000" stroked="false">
                <v:path arrowok="t"/>
                <v:fill type="solid"/>
              </v:shape>
            </v:group>
            <v:group style="position:absolute;left:5199;top:-5549;width:10;height:20" coordorigin="5199,-5549" coordsize="10,20">
              <v:shape style="position:absolute;left:5199;top:-5549;width:10;height:20" coordorigin="5199,-5549" coordsize="10,20" path="m5199,-5530l5209,-5530,5209,-5549,5199,-5549,5199,-5530xe" filled="true" fillcolor="#000000" stroked="false">
                <v:path arrowok="t"/>
                <v:fill type="solid"/>
              </v:shape>
            </v:group>
            <v:group style="position:absolute;left:5199;top:-5530;width:10;height:20" coordorigin="5199,-5530" coordsize="10,20">
              <v:shape style="position:absolute;left:5199;top:-5530;width:10;height:20" coordorigin="5199,-5530" coordsize="10,20" path="m5199,-5511l5209,-5511,5209,-5530,5199,-5530,5199,-5511xe" filled="true" fillcolor="#000000" stroked="false">
                <v:path arrowok="t"/>
                <v:fill type="solid"/>
              </v:shape>
            </v:group>
            <v:group style="position:absolute;left:5199;top:-5511;width:10;height:20" coordorigin="5199,-5511" coordsize="10,20">
              <v:shape style="position:absolute;left:5199;top:-5511;width:10;height:20" coordorigin="5199,-5511" coordsize="10,20" path="m5199,-5492l5209,-5492,5209,-5511,5199,-5511,5199,-5492xe" filled="true" fillcolor="#000000" stroked="false">
                <v:path arrowok="t"/>
                <v:fill type="solid"/>
              </v:shape>
            </v:group>
            <v:group style="position:absolute;left:5199;top:-5492;width:10;height:20" coordorigin="5199,-5492" coordsize="10,20">
              <v:shape style="position:absolute;left:5199;top:-5492;width:10;height:20" coordorigin="5199,-5492" coordsize="10,20" path="m5199,-5473l5209,-5473,5209,-5492,5199,-5492,5199,-5473xe" filled="true" fillcolor="#000000" stroked="false">
                <v:path arrowok="t"/>
                <v:fill type="solid"/>
              </v:shape>
              <v:shape style="position:absolute;left:2952;top:-5569;width:1131;height:106" type="#_x0000_t75" stroked="false">
                <v:imagedata r:id="rId192" o:title=""/>
              </v:shape>
              <v:shape style="position:absolute;left:4059;top:-5473;width:2981;height:10" type="#_x0000_t75" stroked="false">
                <v:imagedata r:id="rId193" o:title=""/>
              </v:shape>
              <v:shape style="position:absolute;left:7036;top:-5473;width:574;height:10" type="#_x0000_t75" stroked="false">
                <v:imagedata r:id="rId194" o:title=""/>
              </v:shape>
              <v:shape style="position:absolute;left:7605;top:-5473;width:1138;height:10" type="#_x0000_t75" stroked="false">
                <v:imagedata r:id="rId195" o:title=""/>
              </v:shape>
              <v:shape style="position:absolute;left:8737;top:-5473;width:716;height:10" type="#_x0000_t75" stroked="false">
                <v:imagedata r:id="rId196" o:title=""/>
              </v:shape>
              <v:shape style="position:absolute;left:9448;top:-5473;width:1138;height:10" type="#_x0000_t75" stroked="false">
                <v:imagedata r:id="rId197" o:title=""/>
              </v:shape>
              <v:shape style="position:absolute;left:10581;top:-5473;width:576;height:10" type="#_x0000_t75" stroked="false">
                <v:imagedata r:id="rId198" o:title=""/>
              </v:shape>
            </v:group>
            <v:group style="position:absolute;left:5199;top:-5463;width:10;height:20" coordorigin="5199,-5463" coordsize="10,20">
              <v:shape style="position:absolute;left:5199;top:-5463;width:10;height:20" coordorigin="5199,-5463" coordsize="10,20" path="m5199,-5444l5209,-5444,5209,-5463,5199,-5463,5199,-5444xe" filled="true" fillcolor="#000000" stroked="false">
                <v:path arrowok="t"/>
                <v:fill type="solid"/>
              </v:shape>
            </v:group>
            <v:group style="position:absolute;left:5199;top:-5444;width:10;height:20" coordorigin="5199,-5444" coordsize="10,20">
              <v:shape style="position:absolute;left:5199;top:-5444;width:10;height:20" coordorigin="5199,-5444" coordsize="10,20" path="m5199,-5425l5209,-5425,5209,-5444,5199,-5444,5199,-5425xe" filled="true" fillcolor="#000000" stroked="false">
                <v:path arrowok="t"/>
                <v:fill type="solid"/>
              </v:shape>
            </v:group>
            <v:group style="position:absolute;left:5199;top:-5425;width:10;height:20" coordorigin="5199,-5425" coordsize="10,20">
              <v:shape style="position:absolute;left:5199;top:-5425;width:10;height:20" coordorigin="5199,-5425" coordsize="10,20" path="m5199,-5405l5209,-5405,5209,-5425,5199,-5425,5199,-5405xe" filled="true" fillcolor="#000000" stroked="false">
                <v:path arrowok="t"/>
                <v:fill type="solid"/>
              </v:shape>
            </v:group>
            <v:group style="position:absolute;left:5199;top:-5405;width:10;height:20" coordorigin="5199,-5405" coordsize="10,20">
              <v:shape style="position:absolute;left:5199;top:-5405;width:10;height:20" coordorigin="5199,-5405" coordsize="10,20" path="m5199,-5386l5209,-5386,5209,-5405,5199,-5405,5199,-5386xe" filled="true" fillcolor="#000000" stroked="false">
                <v:path arrowok="t"/>
                <v:fill type="solid"/>
              </v:shape>
            </v:group>
            <v:group style="position:absolute;left:5199;top:-5386;width:10;height:20" coordorigin="5199,-5386" coordsize="10,20">
              <v:shape style="position:absolute;left:5199;top:-5386;width:10;height:20" coordorigin="5199,-5386" coordsize="10,20" path="m5199,-5367l5209,-5367,5209,-5386,5199,-5386,5199,-5367xe" filled="true" fillcolor="#000000" stroked="false">
                <v:path arrowok="t"/>
                <v:fill type="solid"/>
              </v:shape>
            </v:group>
            <v:group style="position:absolute;left:5199;top:-5367;width:10;height:20" coordorigin="5199,-5367" coordsize="10,20">
              <v:shape style="position:absolute;left:5199;top:-5367;width:10;height:20" coordorigin="5199,-5367" coordsize="10,20" path="m5199,-5348l5209,-5348,5209,-5367,5199,-5367,5199,-5348xe" filled="true" fillcolor="#000000" stroked="false">
                <v:path arrowok="t"/>
                <v:fill type="solid"/>
              </v:shape>
            </v:group>
            <v:group style="position:absolute;left:5199;top:-5348;width:10;height:20" coordorigin="5199,-5348" coordsize="10,20">
              <v:shape style="position:absolute;left:5199;top:-5348;width:10;height:20" coordorigin="5199,-5348" coordsize="10,20" path="m5199,-5329l5209,-5329,5209,-5348,5199,-5348,5199,-5329xe" filled="true" fillcolor="#000000" stroked="false">
                <v:path arrowok="t"/>
                <v:fill type="solid"/>
              </v:shape>
            </v:group>
            <v:group style="position:absolute;left:5199;top:-5329;width:10;height:20" coordorigin="5199,-5329" coordsize="10,20">
              <v:shape style="position:absolute;left:5199;top:-5329;width:10;height:20" coordorigin="5199,-5329" coordsize="10,20" path="m5199,-5309l5209,-5309,5209,-5329,5199,-5329,5199,-5309xe" filled="true" fillcolor="#000000" stroked="false">
                <v:path arrowok="t"/>
                <v:fill type="solid"/>
              </v:shape>
            </v:group>
            <v:group style="position:absolute;left:5199;top:-5309;width:10;height:20" coordorigin="5199,-5309" coordsize="10,20">
              <v:shape style="position:absolute;left:5199;top:-5309;width:10;height:20" coordorigin="5199,-5309" coordsize="10,20" path="m5199,-5290l5209,-5290,5209,-5309,5199,-5309,5199,-5290xe" filled="true" fillcolor="#000000" stroked="false">
                <v:path arrowok="t"/>
                <v:fill type="solid"/>
              </v:shape>
            </v:group>
            <v:group style="position:absolute;left:5199;top:-5290;width:10;height:20" coordorigin="5199,-5290" coordsize="10,20">
              <v:shape style="position:absolute;left:5199;top:-5290;width:10;height:20" coordorigin="5199,-5290" coordsize="10,20" path="m5199,-5271l5209,-5271,5209,-5290,5199,-5290,5199,-5271xe" filled="true" fillcolor="#000000" stroked="false">
                <v:path arrowok="t"/>
                <v:fill type="solid"/>
              </v:shape>
            </v:group>
            <v:group style="position:absolute;left:5199;top:-5271;width:10;height:20" coordorigin="5199,-5271" coordsize="10,20">
              <v:shape style="position:absolute;left:5199;top:-5271;width:10;height:20" coordorigin="5199,-5271" coordsize="10,20" path="m5199,-5252l5209,-5252,5209,-5271,5199,-5271,5199,-5252xe" filled="true" fillcolor="#000000" stroked="false">
                <v:path arrowok="t"/>
                <v:fill type="solid"/>
              </v:shape>
            </v:group>
            <v:group style="position:absolute;left:5199;top:-5252;width:10;height:20" coordorigin="5199,-5252" coordsize="10,20">
              <v:shape style="position:absolute;left:5199;top:-5252;width:10;height:20" coordorigin="5199,-5252" coordsize="10,20" path="m5199,-5233l5209,-5233,5209,-5252,5199,-5252,5199,-5233xe" filled="true" fillcolor="#000000" stroked="false">
                <v:path arrowok="t"/>
                <v:fill type="solid"/>
              </v:shape>
            </v:group>
            <v:group style="position:absolute;left:5199;top:-5233;width:10;height:20" coordorigin="5199,-5233" coordsize="10,20">
              <v:shape style="position:absolute;left:5199;top:-5233;width:10;height:20" coordorigin="5199,-5233" coordsize="10,20" path="m5199,-5213l5209,-5213,5209,-5233,5199,-5233,5199,-5213xe" filled="true" fillcolor="#000000" stroked="false">
                <v:path arrowok="t"/>
                <v:fill type="solid"/>
              </v:shape>
            </v:group>
            <v:group style="position:absolute;left:5199;top:-5213;width:10;height:20" coordorigin="5199,-5213" coordsize="10,20">
              <v:shape style="position:absolute;left:5199;top:-5213;width:10;height:20" coordorigin="5199,-5213" coordsize="10,20" path="m5199,-5194l5209,-5194,5209,-5213,5199,-5213,5199,-5194xe" filled="true" fillcolor="#000000" stroked="false">
                <v:path arrowok="t"/>
                <v:fill type="solid"/>
              </v:shape>
            </v:group>
            <v:group style="position:absolute;left:5199;top:-5194;width:10;height:20" coordorigin="5199,-5194" coordsize="10,20">
              <v:shape style="position:absolute;left:5199;top:-5194;width:10;height:20" coordorigin="5199,-5194" coordsize="10,20" path="m5199,-5175l5209,-5175,5209,-5194,5199,-5194,5199,-5175xe" filled="true" fillcolor="#000000" stroked="false">
                <v:path arrowok="t"/>
                <v:fill type="solid"/>
              </v:shape>
            </v:group>
            <v:group style="position:absolute;left:5199;top:-5175;width:10;height:20" coordorigin="5199,-5175" coordsize="10,20">
              <v:shape style="position:absolute;left:5199;top:-5175;width:10;height:20" coordorigin="5199,-5175" coordsize="10,20" path="m5199,-5156l5209,-5156,5209,-5175,5199,-5175,5199,-5156xe" filled="true" fillcolor="#000000" stroked="false">
                <v:path arrowok="t"/>
                <v:fill type="solid"/>
              </v:shape>
            </v:group>
            <v:group style="position:absolute;left:5199;top:-5156;width:10;height:20" coordorigin="5199,-5156" coordsize="10,20">
              <v:shape style="position:absolute;left:5199;top:-5156;width:10;height:20" coordorigin="5199,-5156" coordsize="10,20" path="m5199,-5137l5209,-5137,5209,-5156,5199,-5156,5199,-5137xe" filled="true" fillcolor="#000000" stroked="false">
                <v:path arrowok="t"/>
                <v:fill type="solid"/>
              </v:shape>
            </v:group>
            <v:group style="position:absolute;left:5199;top:-5137;width:10;height:20" coordorigin="5199,-5137" coordsize="10,20">
              <v:shape style="position:absolute;left:5199;top:-5137;width:10;height:20" coordorigin="5199,-5137" coordsize="10,20" path="m5199,-5117l5209,-5117,5209,-5137,5199,-5137,5199,-5117xe" filled="true" fillcolor="#000000" stroked="false">
                <v:path arrowok="t"/>
                <v:fill type="solid"/>
              </v:shape>
            </v:group>
            <v:group style="position:absolute;left:5199;top:-5117;width:10;height:20" coordorigin="5199,-5117" coordsize="10,20">
              <v:shape style="position:absolute;left:5199;top:-5117;width:10;height:20" coordorigin="5199,-5117" coordsize="10,20" path="m5199,-5098l5209,-5098,5209,-5117,5199,-5117,5199,-5098xe" filled="true" fillcolor="#000000" stroked="false">
                <v:path arrowok="t"/>
                <v:fill type="solid"/>
              </v:shape>
            </v:group>
            <v:group style="position:absolute;left:5199;top:-5098;width:10;height:20" coordorigin="5199,-5098" coordsize="10,20">
              <v:shape style="position:absolute;left:5199;top:-5098;width:10;height:20" coordorigin="5199,-5098" coordsize="10,20" path="m5199,-5079l5209,-5079,5209,-5098,5199,-5098,5199,-5079xe" filled="true" fillcolor="#000000" stroked="false">
                <v:path arrowok="t"/>
                <v:fill type="solid"/>
              </v:shape>
            </v:group>
            <v:group style="position:absolute;left:5199;top:-5079;width:10;height:20" coordorigin="5199,-5079" coordsize="10,20">
              <v:shape style="position:absolute;left:5199;top:-5079;width:10;height:20" coordorigin="5199,-5079" coordsize="10,20" path="m5199,-5060l5209,-5060,5209,-5079,5199,-5079,5199,-5060xe" filled="true" fillcolor="#000000" stroked="false">
                <v:path arrowok="t"/>
                <v:fill type="solid"/>
              </v:shape>
            </v:group>
            <v:group style="position:absolute;left:5199;top:-5060;width:10;height:20" coordorigin="5199,-5060" coordsize="10,20">
              <v:shape style="position:absolute;left:5199;top:-5060;width:10;height:20" coordorigin="5199,-5060" coordsize="10,20" path="m5199,-5041l5209,-5041,5209,-5060,5199,-5060,5199,-5041xe" filled="true" fillcolor="#000000" stroked="false">
                <v:path arrowok="t"/>
                <v:fill type="solid"/>
              </v:shape>
            </v:group>
            <v:group style="position:absolute;left:5199;top:-5041;width:10;height:20" coordorigin="5199,-5041" coordsize="10,20">
              <v:shape style="position:absolute;left:5199;top:-5041;width:10;height:20" coordorigin="5199,-5041" coordsize="10,20" path="m5199,-5021l5209,-5021,5209,-5041,5199,-5041,5199,-5021xe" filled="true" fillcolor="#000000" stroked="false">
                <v:path arrowok="t"/>
                <v:fill type="solid"/>
              </v:shape>
            </v:group>
            <v:group style="position:absolute;left:5199;top:-5021;width:10;height:20" coordorigin="5199,-5021" coordsize="10,20">
              <v:shape style="position:absolute;left:5199;top:-5021;width:10;height:20" coordorigin="5199,-5021" coordsize="10,20" path="m5199,-5002l5209,-5002,5209,-5021,5199,-5021,5199,-5002xe" filled="true" fillcolor="#000000" stroked="false">
                <v:path arrowok="t"/>
                <v:fill type="solid"/>
              </v:shape>
            </v:group>
            <v:group style="position:absolute;left:5199;top:-5002;width:10;height:20" coordorigin="5199,-5002" coordsize="10,20">
              <v:shape style="position:absolute;left:5199;top:-5002;width:10;height:20" coordorigin="5199,-5002" coordsize="10,20" path="m5199,-4983l5209,-4983,5209,-5002,5199,-5002,5199,-4983xe" filled="true" fillcolor="#000000" stroked="false">
                <v:path arrowok="t"/>
                <v:fill type="solid"/>
              </v:shape>
            </v:group>
            <v:group style="position:absolute;left:5199;top:-4983;width:10;height:20" coordorigin="5199,-4983" coordsize="10,20">
              <v:shape style="position:absolute;left:5199;top:-4983;width:10;height:20" coordorigin="5199,-4983" coordsize="10,20" path="m5199,-4964l5209,-4964,5209,-4983,5199,-4983,5199,-4964xe" filled="true" fillcolor="#000000" stroked="false">
                <v:path arrowok="t"/>
                <v:fill type="solid"/>
              </v:shape>
            </v:group>
            <v:group style="position:absolute;left:5199;top:-4964;width:10;height:20" coordorigin="5199,-4964" coordsize="10,20">
              <v:shape style="position:absolute;left:5199;top:-4964;width:10;height:20" coordorigin="5199,-4964" coordsize="10,20" path="m5199,-4945l5209,-4945,5209,-4964,5199,-4964,5199,-4945xe" filled="true" fillcolor="#000000" stroked="false">
                <v:path arrowok="t"/>
                <v:fill type="solid"/>
              </v:shape>
            </v:group>
            <v:group style="position:absolute;left:5199;top:-4945;width:10;height:20" coordorigin="5199,-4945" coordsize="10,20">
              <v:shape style="position:absolute;left:5199;top:-4945;width:10;height:20" coordorigin="5199,-4945" coordsize="10,20" path="m5199,-4925l5209,-4925,5209,-4945,5199,-4945,5199,-4925xe" filled="true" fillcolor="#000000" stroked="false">
                <v:path arrowok="t"/>
                <v:fill type="solid"/>
              </v:shape>
            </v:group>
            <v:group style="position:absolute;left:5199;top:-4925;width:10;height:20" coordorigin="5199,-4925" coordsize="10,20">
              <v:shape style="position:absolute;left:5199;top:-4925;width:10;height:20" coordorigin="5199,-4925" coordsize="10,20" path="m5199,-4906l5209,-4906,5209,-4925,5199,-4925,5199,-4906xe" filled="true" fillcolor="#000000" stroked="false">
                <v:path arrowok="t"/>
                <v:fill type="solid"/>
              </v:shape>
            </v:group>
            <v:group style="position:absolute;left:5199;top:-4906;width:10;height:20" coordorigin="5199,-4906" coordsize="10,20">
              <v:shape style="position:absolute;left:5199;top:-4906;width:10;height:20" coordorigin="5199,-4906" coordsize="10,20" path="m5199,-4886l5209,-4886,5209,-4906,5199,-4906,5199,-4886xe" filled="true" fillcolor="#000000" stroked="false">
                <v:path arrowok="t"/>
                <v:fill type="solid"/>
              </v:shape>
            </v:group>
            <v:group style="position:absolute;left:5199;top:-4886;width:10;height:20" coordorigin="5199,-4886" coordsize="10,20">
              <v:shape style="position:absolute;left:5199;top:-4886;width:10;height:20" coordorigin="5199,-4886" coordsize="10,20" path="m5199,-4867l5209,-4867,5209,-4886,5199,-4886,5199,-4867xe" filled="true" fillcolor="#000000" stroked="false">
                <v:path arrowok="t"/>
                <v:fill type="solid"/>
              </v:shape>
            </v:group>
            <v:group style="position:absolute;left:5199;top:-4867;width:10;height:20" coordorigin="5199,-4867" coordsize="10,20">
              <v:shape style="position:absolute;left:5199;top:-4867;width:10;height:20" coordorigin="5199,-4867" coordsize="10,20" path="m5199,-4848l5209,-4848,5209,-4867,5199,-4867,5199,-4848xe" filled="true" fillcolor="#000000" stroked="false">
                <v:path arrowok="t"/>
                <v:fill type="solid"/>
              </v:shape>
            </v:group>
            <v:group style="position:absolute;left:5199;top:-4848;width:10;height:20" coordorigin="5199,-4848" coordsize="10,20">
              <v:shape style="position:absolute;left:5199;top:-4848;width:10;height:20" coordorigin="5199,-4848" coordsize="10,20" path="m5199,-4829l5209,-4829,5209,-4848,5199,-4848,5199,-4829xe" filled="true" fillcolor="#000000" stroked="false">
                <v:path arrowok="t"/>
                <v:fill type="solid"/>
              </v:shape>
            </v:group>
            <v:group style="position:absolute;left:5199;top:-4829;width:10;height:20" coordorigin="5199,-4829" coordsize="10,20">
              <v:shape style="position:absolute;left:5199;top:-4829;width:10;height:20" coordorigin="5199,-4829" coordsize="10,20" path="m5199,-4810l5209,-4810,5209,-4829,5199,-4829,5199,-4810xe" filled="true" fillcolor="#000000" stroked="false">
                <v:path arrowok="t"/>
                <v:fill type="solid"/>
              </v:shape>
            </v:group>
            <v:group style="position:absolute;left:5199;top:-4810;width:10;height:20" coordorigin="5199,-4810" coordsize="10,20">
              <v:shape style="position:absolute;left:5199;top:-4810;width:10;height:20" coordorigin="5199,-4810" coordsize="10,20" path="m5199,-4790l5209,-4790,5209,-4810,5199,-4810,5199,-4790xe" filled="true" fillcolor="#000000" stroked="false">
                <v:path arrowok="t"/>
                <v:fill type="solid"/>
              </v:shape>
            </v:group>
            <v:group style="position:absolute;left:5199;top:-4790;width:10;height:20" coordorigin="5199,-4790" coordsize="10,20">
              <v:shape style="position:absolute;left:5199;top:-4790;width:10;height:20" coordorigin="5199,-4790" coordsize="10,20" path="m5199,-4771l5209,-4771,5209,-4790,5199,-4790,5199,-4771xe" filled="true" fillcolor="#000000" stroked="false">
                <v:path arrowok="t"/>
                <v:fill type="solid"/>
              </v:shape>
            </v:group>
            <v:group style="position:absolute;left:5199;top:-4771;width:10;height:20" coordorigin="5199,-4771" coordsize="10,20">
              <v:shape style="position:absolute;left:5199;top:-4771;width:10;height:20" coordorigin="5199,-4771" coordsize="10,20" path="m5199,-4752l5209,-4752,5209,-4771,5199,-4771,5199,-4752xe" filled="true" fillcolor="#000000" stroked="false">
                <v:path arrowok="t"/>
                <v:fill type="solid"/>
              </v:shape>
            </v:group>
            <v:group style="position:absolute;left:5199;top:-4752;width:10;height:20" coordorigin="5199,-4752" coordsize="10,20">
              <v:shape style="position:absolute;left:5199;top:-4752;width:10;height:20" coordorigin="5199,-4752" coordsize="10,20" path="m5199,-4733l5209,-4733,5209,-4752,5199,-4752,5199,-4733xe" filled="true" fillcolor="#000000" stroked="false">
                <v:path arrowok="t"/>
                <v:fill type="solid"/>
              </v:shape>
            </v:group>
            <v:group style="position:absolute;left:5199;top:-4733;width:10;height:20" coordorigin="5199,-4733" coordsize="10,20">
              <v:shape style="position:absolute;left:5199;top:-4733;width:10;height:20" coordorigin="5199,-4733" coordsize="10,20" path="m5199,-4714l5209,-4714,5209,-4733,5199,-4733,5199,-4714xe" filled="true" fillcolor="#000000" stroked="false">
                <v:path arrowok="t"/>
                <v:fill type="solid"/>
              </v:shape>
            </v:group>
            <v:group style="position:absolute;left:5199;top:-4714;width:10;height:20" coordorigin="5199,-4714" coordsize="10,20">
              <v:shape style="position:absolute;left:5199;top:-4714;width:10;height:20" coordorigin="5199,-4714" coordsize="10,20" path="m5199,-4694l5209,-4694,5209,-4714,5199,-4714,5199,-4694xe" filled="true" fillcolor="#000000" stroked="false">
                <v:path arrowok="t"/>
                <v:fill type="solid"/>
              </v:shape>
            </v:group>
            <v:group style="position:absolute;left:5199;top:-4694;width:10;height:20" coordorigin="5199,-4694" coordsize="10,20">
              <v:shape style="position:absolute;left:5199;top:-4694;width:10;height:20" coordorigin="5199,-4694" coordsize="10,20" path="m5199,-4675l5209,-4675,5209,-4694,5199,-4694,5199,-4675xe" filled="true" fillcolor="#000000" stroked="false">
                <v:path arrowok="t"/>
                <v:fill type="solid"/>
              </v:shape>
            </v:group>
            <v:group style="position:absolute;left:5199;top:-4675;width:10;height:20" coordorigin="5199,-4675" coordsize="10,20">
              <v:shape style="position:absolute;left:5199;top:-4675;width:10;height:20" coordorigin="5199,-4675" coordsize="10,20" path="m5199,-4656l5209,-4656,5209,-4675,5199,-4675,5199,-4656xe" filled="true" fillcolor="#000000" stroked="false">
                <v:path arrowok="t"/>
                <v:fill type="solid"/>
              </v:shape>
            </v:group>
            <v:group style="position:absolute;left:5199;top:-4656;width:10;height:20" coordorigin="5199,-4656" coordsize="10,20">
              <v:shape style="position:absolute;left:5199;top:-4656;width:10;height:20" coordorigin="5199,-4656" coordsize="10,20" path="m5199,-4637l5209,-4637,5209,-4656,5199,-4656,5199,-4637xe" filled="true" fillcolor="#000000" stroked="false">
                <v:path arrowok="t"/>
                <v:fill type="solid"/>
              </v:shape>
            </v:group>
            <v:group style="position:absolute;left:5199;top:-4637;width:10;height:20" coordorigin="5199,-4637" coordsize="10,20">
              <v:shape style="position:absolute;left:5199;top:-4637;width:10;height:20" coordorigin="5199,-4637" coordsize="10,20" path="m5199,-4618l5209,-4618,5209,-4637,5199,-4637,5199,-4618xe" filled="true" fillcolor="#000000" stroked="false">
                <v:path arrowok="t"/>
                <v:fill type="solid"/>
              </v:shape>
            </v:group>
            <v:group style="position:absolute;left:5199;top:-4618;width:10;height:20" coordorigin="5199,-4618" coordsize="10,20">
              <v:shape style="position:absolute;left:5199;top:-4618;width:10;height:20" coordorigin="5199,-4618" coordsize="10,20" path="m5199,-4598l5209,-4598,5209,-4618,5199,-4618,5199,-4598xe" filled="true" fillcolor="#000000" stroked="false">
                <v:path arrowok="t"/>
                <v:fill type="solid"/>
              </v:shape>
            </v:group>
            <v:group style="position:absolute;left:5199;top:-4598;width:10;height:20" coordorigin="5199,-4598" coordsize="10,20">
              <v:shape style="position:absolute;left:5199;top:-4598;width:10;height:20" coordorigin="5199,-4598" coordsize="10,20" path="m5199,-4579l5209,-4579,5209,-4598,5199,-4598,5199,-4579xe" filled="true" fillcolor="#000000" stroked="false">
                <v:path arrowok="t"/>
                <v:fill type="solid"/>
              </v:shape>
            </v:group>
            <v:group style="position:absolute;left:5199;top:-4579;width:10;height:20" coordorigin="5199,-4579" coordsize="10,20">
              <v:shape style="position:absolute;left:5199;top:-4579;width:10;height:20" coordorigin="5199,-4579" coordsize="10,20" path="m5199,-4560l5209,-4560,5209,-4579,5199,-4579,5199,-4560xe" filled="true" fillcolor="#000000" stroked="false">
                <v:path arrowok="t"/>
                <v:fill type="solid"/>
              </v:shape>
            </v:group>
            <v:group style="position:absolute;left:5199;top:-4560;width:10;height:20" coordorigin="5199,-4560" coordsize="10,20">
              <v:shape style="position:absolute;left:5199;top:-4560;width:10;height:20" coordorigin="5199,-4560" coordsize="10,20" path="m5199,-4541l5209,-4541,5209,-4560,5199,-4560,5199,-4541xe" filled="true" fillcolor="#000000" stroked="false">
                <v:path arrowok="t"/>
                <v:fill type="solid"/>
              </v:shape>
            </v:group>
            <v:group style="position:absolute;left:5199;top:-4541;width:10;height:20" coordorigin="5199,-4541" coordsize="10,20">
              <v:shape style="position:absolute;left:5199;top:-4541;width:10;height:20" coordorigin="5199,-4541" coordsize="10,20" path="m5199,-4522l5209,-4522,5209,-4541,5199,-4541,5199,-4522xe" filled="true" fillcolor="#000000" stroked="false">
                <v:path arrowok="t"/>
                <v:fill type="solid"/>
              </v:shape>
            </v:group>
            <v:group style="position:absolute;left:5199;top:-4522;width:10;height:20" coordorigin="5199,-4522" coordsize="10,20">
              <v:shape style="position:absolute;left:5199;top:-4522;width:10;height:20" coordorigin="5199,-4522" coordsize="10,20" path="m5199,-4502l5209,-4502,5209,-4522,5199,-4522,5199,-4502xe" filled="true" fillcolor="#000000" stroked="false">
                <v:path arrowok="t"/>
                <v:fill type="solid"/>
              </v:shape>
            </v:group>
            <v:group style="position:absolute;left:5199;top:-4502;width:10;height:20" coordorigin="5199,-4502" coordsize="10,20">
              <v:shape style="position:absolute;left:5199;top:-4502;width:10;height:20" coordorigin="5199,-4502" coordsize="10,20" path="m5199,-4483l5209,-4483,5209,-4502,5199,-4502,5199,-4483xe" filled="true" fillcolor="#000000" stroked="false">
                <v:path arrowok="t"/>
                <v:fill type="solid"/>
              </v:shape>
            </v:group>
            <v:group style="position:absolute;left:5199;top:-4483;width:10;height:20" coordorigin="5199,-4483" coordsize="10,20">
              <v:shape style="position:absolute;left:5199;top:-4483;width:10;height:20" coordorigin="5199,-4483" coordsize="10,20" path="m5199,-4464l5209,-4464,5209,-4483,5199,-4483,5199,-4464xe" filled="true" fillcolor="#000000" stroked="false">
                <v:path arrowok="t"/>
                <v:fill type="solid"/>
              </v:shape>
            </v:group>
            <v:group style="position:absolute;left:5199;top:-4464;width:10;height:20" coordorigin="5199,-4464" coordsize="10,20">
              <v:shape style="position:absolute;left:5199;top:-4464;width:10;height:20" coordorigin="5199,-4464" coordsize="10,20" path="m5199,-4445l5209,-4445,5209,-4464,5199,-4464,5199,-4445xe" filled="true" fillcolor="#000000" stroked="false">
                <v:path arrowok="t"/>
                <v:fill type="solid"/>
              </v:shape>
            </v:group>
            <v:group style="position:absolute;left:5199;top:-4445;width:10;height:20" coordorigin="5199,-4445" coordsize="10,20">
              <v:shape style="position:absolute;left:5199;top:-4445;width:10;height:20" coordorigin="5199,-4445" coordsize="10,20" path="m5199,-4426l5209,-4426,5209,-4445,5199,-4445,5199,-4426xe" filled="true" fillcolor="#000000" stroked="false">
                <v:path arrowok="t"/>
                <v:fill type="solid"/>
              </v:shape>
            </v:group>
            <v:group style="position:absolute;left:5199;top:-4426;width:10;height:20" coordorigin="5199,-4426" coordsize="10,20">
              <v:shape style="position:absolute;left:5199;top:-4426;width:10;height:20" coordorigin="5199,-4426" coordsize="10,20" path="m5199,-4406l5209,-4406,5209,-4426,5199,-4426,5199,-4406xe" filled="true" fillcolor="#000000" stroked="false">
                <v:path arrowok="t"/>
                <v:fill type="solid"/>
              </v:shape>
            </v:group>
            <v:group style="position:absolute;left:5199;top:-4406;width:10;height:20" coordorigin="5199,-4406" coordsize="10,20">
              <v:shape style="position:absolute;left:5199;top:-4406;width:10;height:20" coordorigin="5199,-4406" coordsize="10,20" path="m5199,-4387l5209,-4387,5209,-4406,5199,-4406,5199,-4387xe" filled="true" fillcolor="#000000" stroked="false">
                <v:path arrowok="t"/>
                <v:fill type="solid"/>
              </v:shape>
            </v:group>
            <v:group style="position:absolute;left:5199;top:-4387;width:10;height:20" coordorigin="5199,-4387" coordsize="10,20">
              <v:shape style="position:absolute;left:5199;top:-4387;width:10;height:20" coordorigin="5199,-4387" coordsize="10,20" path="m5199,-4368l5209,-4368,5209,-4387,5199,-4387,5199,-4368xe" filled="true" fillcolor="#000000" stroked="false">
                <v:path arrowok="t"/>
                <v:fill type="solid"/>
              </v:shape>
            </v:group>
            <v:group style="position:absolute;left:5199;top:-4368;width:10;height:20" coordorigin="5199,-4368" coordsize="10,20">
              <v:shape style="position:absolute;left:5199;top:-4368;width:10;height:20" coordorigin="5199,-4368" coordsize="10,20" path="m5199,-4349l5209,-4349,5209,-4368,5199,-4368,5199,-4349xe" filled="true" fillcolor="#000000" stroked="false">
                <v:path arrowok="t"/>
                <v:fill type="solid"/>
              </v:shape>
            </v:group>
            <v:group style="position:absolute;left:5199;top:-4349;width:10;height:20" coordorigin="5199,-4349" coordsize="10,20">
              <v:shape style="position:absolute;left:5199;top:-4349;width:10;height:20" coordorigin="5199,-4349" coordsize="10,20" path="m5199,-4330l5209,-4330,5209,-4349,5199,-4349,5199,-4330xe" filled="true" fillcolor="#000000" stroked="false">
                <v:path arrowok="t"/>
                <v:fill type="solid"/>
              </v:shape>
            </v:group>
            <v:group style="position:absolute;left:5199;top:-4330;width:10;height:20" coordorigin="5199,-4330" coordsize="10,20">
              <v:shape style="position:absolute;left:5199;top:-4330;width:10;height:20" coordorigin="5199,-4330" coordsize="10,20" path="m5199,-4310l5209,-4310,5209,-4330,5199,-4330,5199,-4310xe" filled="true" fillcolor="#000000" stroked="false">
                <v:path arrowok="t"/>
                <v:fill type="solid"/>
              </v:shape>
            </v:group>
            <v:group style="position:absolute;left:5199;top:-4310;width:10;height:20" coordorigin="5199,-4310" coordsize="10,20">
              <v:shape style="position:absolute;left:5199;top:-4310;width:10;height:20" coordorigin="5199,-4310" coordsize="10,20" path="m5199,-4291l5209,-4291,5209,-4310,5199,-4310,5199,-4291xe" filled="true" fillcolor="#000000" stroked="false">
                <v:path arrowok="t"/>
                <v:fill type="solid"/>
              </v:shape>
            </v:group>
            <v:group style="position:absolute;left:5199;top:-4291;width:10;height:20" coordorigin="5199,-4291" coordsize="10,20">
              <v:shape style="position:absolute;left:5199;top:-4291;width:10;height:20" coordorigin="5199,-4291" coordsize="10,20" path="m5199,-4272l5209,-4272,5209,-4291,5199,-4291,5199,-4272xe" filled="true" fillcolor="#000000" stroked="false">
                <v:path arrowok="t"/>
                <v:fill type="solid"/>
              </v:shape>
            </v:group>
            <v:group style="position:absolute;left:5199;top:-4272;width:10;height:20" coordorigin="5199,-4272" coordsize="10,20">
              <v:shape style="position:absolute;left:5199;top:-4272;width:10;height:20" coordorigin="5199,-4272" coordsize="10,20" path="m5199,-4253l5209,-4253,5209,-4272,5199,-4272,5199,-4253xe" filled="true" fillcolor="#000000" stroked="false">
                <v:path arrowok="t"/>
                <v:fill type="solid"/>
              </v:shape>
            </v:group>
            <v:group style="position:absolute;left:5199;top:-4253;width:10;height:20" coordorigin="5199,-4253" coordsize="10,20">
              <v:shape style="position:absolute;left:5199;top:-4253;width:10;height:20" coordorigin="5199,-4253" coordsize="10,20" path="m5199,-4234l5209,-4234,5209,-4253,5199,-4253,5199,-4234xe" filled="true" fillcolor="#000000" stroked="false">
                <v:path arrowok="t"/>
                <v:fill type="solid"/>
              </v:shape>
            </v:group>
            <v:group style="position:absolute;left:5199;top:-4234;width:10;height:20" coordorigin="5199,-4234" coordsize="10,20">
              <v:shape style="position:absolute;left:5199;top:-4234;width:10;height:20" coordorigin="5199,-4234" coordsize="10,20" path="m5199,-4214l5209,-4214,5209,-4234,5199,-4234,5199,-4214xe" filled="true" fillcolor="#000000" stroked="false">
                <v:path arrowok="t"/>
                <v:fill type="solid"/>
              </v:shape>
            </v:group>
            <v:group style="position:absolute;left:5199;top:-4214;width:10;height:20" coordorigin="5199,-4214" coordsize="10,20">
              <v:shape style="position:absolute;left:5199;top:-4214;width:10;height:20" coordorigin="5199,-4214" coordsize="10,20" path="m5199,-4195l5209,-4195,5209,-4214,5199,-4214,5199,-4195xe" filled="true" fillcolor="#000000" stroked="false">
                <v:path arrowok="t"/>
                <v:fill type="solid"/>
              </v:shape>
            </v:group>
            <v:group style="position:absolute;left:5199;top:-4195;width:10;height:20" coordorigin="5199,-4195" coordsize="10,20">
              <v:shape style="position:absolute;left:5199;top:-4195;width:10;height:20" coordorigin="5199,-4195" coordsize="10,20" path="m5199,-4176l5209,-4176,5209,-4195,5199,-4195,5199,-4176xe" filled="true" fillcolor="#000000" stroked="false">
                <v:path arrowok="t"/>
                <v:fill type="solid"/>
              </v:shape>
            </v:group>
            <v:group style="position:absolute;left:5199;top:-4176;width:10;height:20" coordorigin="5199,-4176" coordsize="10,20">
              <v:shape style="position:absolute;left:5199;top:-4176;width:10;height:20" coordorigin="5199,-4176" coordsize="10,20" path="m5199,-4157l5209,-4157,5209,-4176,5199,-4176,5199,-4157xe" filled="true" fillcolor="#000000" stroked="false">
                <v:path arrowok="t"/>
                <v:fill type="solid"/>
              </v:shape>
            </v:group>
            <v:group style="position:absolute;left:5199;top:-4157;width:10;height:20" coordorigin="5199,-4157" coordsize="10,20">
              <v:shape style="position:absolute;left:5199;top:-4157;width:10;height:20" coordorigin="5199,-4157" coordsize="10,20" path="m5199,-4138l5209,-4138,5209,-4157,5199,-4157,5199,-4138xe" filled="true" fillcolor="#000000" stroked="false">
                <v:path arrowok="t"/>
                <v:fill type="solid"/>
              </v:shape>
            </v:group>
            <v:group style="position:absolute;left:5199;top:-4138;width:10;height:20" coordorigin="5199,-4138" coordsize="10,20">
              <v:shape style="position:absolute;left:5199;top:-4138;width:10;height:20" coordorigin="5199,-4138" coordsize="10,20" path="m5199,-4118l5209,-4118,5209,-4138,5199,-4138,5199,-4118xe" filled="true" fillcolor="#000000" stroked="false">
                <v:path arrowok="t"/>
                <v:fill type="solid"/>
              </v:shape>
            </v:group>
            <v:group style="position:absolute;left:5199;top:-4118;width:10;height:20" coordorigin="5199,-4118" coordsize="10,20">
              <v:shape style="position:absolute;left:5199;top:-4118;width:10;height:20" coordorigin="5199,-4118" coordsize="10,20" path="m5199,-4099l5209,-4099,5209,-4118,5199,-4118,5199,-4099xe" filled="true" fillcolor="#000000" stroked="false">
                <v:path arrowok="t"/>
                <v:fill type="solid"/>
              </v:shape>
            </v:group>
            <v:group style="position:absolute;left:5199;top:-4099;width:10;height:20" coordorigin="5199,-4099" coordsize="10,20">
              <v:shape style="position:absolute;left:5199;top:-4099;width:10;height:20" coordorigin="5199,-4099" coordsize="10,20" path="m5199,-4080l5209,-4080,5209,-4099,5199,-4099,5199,-4080xe" filled="true" fillcolor="#000000" stroked="false">
                <v:path arrowok="t"/>
                <v:fill type="solid"/>
              </v:shape>
            </v:group>
            <v:group style="position:absolute;left:5199;top:-4080;width:10;height:20" coordorigin="5199,-4080" coordsize="10,20">
              <v:shape style="position:absolute;left:5199;top:-4080;width:10;height:20" coordorigin="5199,-4080" coordsize="10,20" path="m5199,-4061l5209,-4061,5209,-4080,5199,-4080,5199,-4061xe" filled="true" fillcolor="#000000" stroked="false">
                <v:path arrowok="t"/>
                <v:fill type="solid"/>
              </v:shape>
            </v:group>
            <v:group style="position:absolute;left:5199;top:-4061;width:10;height:20" coordorigin="5199,-4061" coordsize="10,20">
              <v:shape style="position:absolute;left:5199;top:-4061;width:10;height:20" coordorigin="5199,-4061" coordsize="10,20" path="m5199,-4042l5209,-4042,5209,-4061,5199,-4061,5199,-4042xe" filled="true" fillcolor="#000000" stroked="false">
                <v:path arrowok="t"/>
                <v:fill type="solid"/>
              </v:shape>
            </v:group>
            <v:group style="position:absolute;left:5199;top:-4042;width:10;height:20" coordorigin="5199,-4042" coordsize="10,20">
              <v:shape style="position:absolute;left:5199;top:-4042;width:10;height:20" coordorigin="5199,-4042" coordsize="10,20" path="m5199,-4022l5209,-4022,5209,-4042,5199,-4042,5199,-4022xe" filled="true" fillcolor="#000000" stroked="false">
                <v:path arrowok="t"/>
                <v:fill type="solid"/>
              </v:shape>
            </v:group>
            <v:group style="position:absolute;left:5199;top:-4022;width:10;height:20" coordorigin="5199,-4022" coordsize="10,20">
              <v:shape style="position:absolute;left:5199;top:-4022;width:10;height:20" coordorigin="5199,-4022" coordsize="10,20" path="m5199,-4003l5209,-4003,5209,-4022,5199,-4022,5199,-4003xe" filled="true" fillcolor="#000000" stroked="false">
                <v:path arrowok="t"/>
                <v:fill type="solid"/>
              </v:shape>
            </v:group>
            <v:group style="position:absolute;left:5199;top:-4003;width:10;height:20" coordorigin="5199,-4003" coordsize="10,20">
              <v:shape style="position:absolute;left:5199;top:-4003;width:10;height:20" coordorigin="5199,-4003" coordsize="10,20" path="m5199,-3984l5209,-3984,5209,-4003,5199,-4003,5199,-3984xe" filled="true" fillcolor="#000000" stroked="false">
                <v:path arrowok="t"/>
                <v:fill type="solid"/>
              </v:shape>
            </v:group>
            <v:group style="position:absolute;left:5199;top:-3984;width:10;height:20" coordorigin="5199,-3984" coordsize="10,20">
              <v:shape style="position:absolute;left:5199;top:-3984;width:10;height:20" coordorigin="5199,-3984" coordsize="10,20" path="m5199,-3965l5209,-3965,5209,-3984,5199,-3984,5199,-3965xe" filled="true" fillcolor="#000000" stroked="false">
                <v:path arrowok="t"/>
                <v:fill type="solid"/>
              </v:shape>
              <v:shape style="position:absolute;left:2952;top:-4061;width:1131;height:106" type="#_x0000_t75" stroked="false">
                <v:imagedata r:id="rId199" o:title=""/>
              </v:shape>
              <v:shape style="position:absolute;left:4059;top:-3965;width:2981;height:10" type="#_x0000_t75" stroked="false">
                <v:imagedata r:id="rId193" o:title=""/>
              </v:shape>
              <v:shape style="position:absolute;left:7036;top:-3965;width:574;height:10" type="#_x0000_t75" stroked="false">
                <v:imagedata r:id="rId200" o:title=""/>
              </v:shape>
              <v:shape style="position:absolute;left:7605;top:-3965;width:1138;height:10" type="#_x0000_t75" stroked="false">
                <v:imagedata r:id="rId195" o:title=""/>
              </v:shape>
              <v:shape style="position:absolute;left:8737;top:-3965;width:716;height:10" type="#_x0000_t75" stroked="false">
                <v:imagedata r:id="rId196" o:title=""/>
              </v:shape>
              <v:shape style="position:absolute;left:9448;top:-3965;width:1138;height:10" type="#_x0000_t75" stroked="false">
                <v:imagedata r:id="rId197" o:title=""/>
              </v:shape>
              <v:shape style="position:absolute;left:10581;top:-3965;width:576;height:10" type="#_x0000_t75" stroked="false">
                <v:imagedata r:id="rId201" o:title=""/>
              </v:shape>
            </v:group>
            <v:group style="position:absolute;left:5199;top:-3955;width:10;height:20" coordorigin="5199,-3955" coordsize="10,20">
              <v:shape style="position:absolute;left:5199;top:-3955;width:10;height:20" coordorigin="5199,-3955" coordsize="10,20" path="m5199,-3936l5209,-3936,5209,-3955,5199,-3955,5199,-3936xe" filled="true" fillcolor="#000000" stroked="false">
                <v:path arrowok="t"/>
                <v:fill type="solid"/>
              </v:shape>
            </v:group>
            <v:group style="position:absolute;left:5199;top:-3936;width:10;height:20" coordorigin="5199,-3936" coordsize="10,20">
              <v:shape style="position:absolute;left:5199;top:-3936;width:10;height:20" coordorigin="5199,-3936" coordsize="10,20" path="m5199,-3917l5209,-3917,5209,-3936,5199,-3936,5199,-3917xe" filled="true" fillcolor="#000000" stroked="false">
                <v:path arrowok="t"/>
                <v:fill type="solid"/>
              </v:shape>
            </v:group>
            <v:group style="position:absolute;left:5199;top:-3917;width:10;height:20" coordorigin="5199,-3917" coordsize="10,20">
              <v:shape style="position:absolute;left:5199;top:-3917;width:10;height:20" coordorigin="5199,-3917" coordsize="10,20" path="m5199,-3898l5209,-3898,5209,-3917,5199,-3917,5199,-3898xe" filled="true" fillcolor="#000000" stroked="false">
                <v:path arrowok="t"/>
                <v:fill type="solid"/>
              </v:shape>
            </v:group>
            <v:group style="position:absolute;left:5199;top:-3898;width:10;height:20" coordorigin="5199,-3898" coordsize="10,20">
              <v:shape style="position:absolute;left:5199;top:-3898;width:10;height:20" coordorigin="5199,-3898" coordsize="10,20" path="m5199,-3878l5209,-3878,5209,-3898,5199,-3898,5199,-3878xe" filled="true" fillcolor="#000000" stroked="false">
                <v:path arrowok="t"/>
                <v:fill type="solid"/>
              </v:shape>
            </v:group>
            <v:group style="position:absolute;left:5199;top:-3878;width:10;height:20" coordorigin="5199,-3878" coordsize="10,20">
              <v:shape style="position:absolute;left:5199;top:-3878;width:10;height:20" coordorigin="5199,-3878" coordsize="10,20" path="m5199,-3859l5209,-3859,5209,-3878,5199,-3878,5199,-3859xe" filled="true" fillcolor="#000000" stroked="false">
                <v:path arrowok="t"/>
                <v:fill type="solid"/>
              </v:shape>
            </v:group>
            <v:group style="position:absolute;left:5199;top:-3859;width:10;height:20" coordorigin="5199,-3859" coordsize="10,20">
              <v:shape style="position:absolute;left:5199;top:-3859;width:10;height:20" coordorigin="5199,-3859" coordsize="10,20" path="m5199,-3840l5209,-3840,5209,-3859,5199,-3859,5199,-3840xe" filled="true" fillcolor="#000000" stroked="false">
                <v:path arrowok="t"/>
                <v:fill type="solid"/>
              </v:shape>
            </v:group>
            <v:group style="position:absolute;left:5199;top:-3840;width:10;height:20" coordorigin="5199,-3840" coordsize="10,20">
              <v:shape style="position:absolute;left:5199;top:-3840;width:10;height:20" coordorigin="5199,-3840" coordsize="10,20" path="m5199,-3821l5209,-3821,5209,-3840,5199,-3840,5199,-3821xe" filled="true" fillcolor="#000000" stroked="false">
                <v:path arrowok="t"/>
                <v:fill type="solid"/>
              </v:shape>
            </v:group>
            <v:group style="position:absolute;left:5199;top:-3821;width:10;height:20" coordorigin="5199,-3821" coordsize="10,20">
              <v:shape style="position:absolute;left:5199;top:-3821;width:10;height:20" coordorigin="5199,-3821" coordsize="10,20" path="m5199,-3802l5209,-3802,5209,-3821,5199,-3821,5199,-3802xe" filled="true" fillcolor="#000000" stroked="false">
                <v:path arrowok="t"/>
                <v:fill type="solid"/>
              </v:shape>
            </v:group>
            <v:group style="position:absolute;left:5199;top:-3802;width:10;height:20" coordorigin="5199,-3802" coordsize="10,20">
              <v:shape style="position:absolute;left:5199;top:-3802;width:10;height:20" coordorigin="5199,-3802" coordsize="10,20" path="m5199,-3782l5209,-3782,5209,-3802,5199,-3802,5199,-3782xe" filled="true" fillcolor="#000000" stroked="false">
                <v:path arrowok="t"/>
                <v:fill type="solid"/>
              </v:shape>
            </v:group>
            <v:group style="position:absolute;left:5199;top:-3782;width:10;height:20" coordorigin="5199,-3782" coordsize="10,20">
              <v:shape style="position:absolute;left:5199;top:-3782;width:10;height:20" coordorigin="5199,-3782" coordsize="10,20" path="m5199,-3763l5209,-3763,5209,-3782,5199,-3782,5199,-3763xe" filled="true" fillcolor="#000000" stroked="false">
                <v:path arrowok="t"/>
                <v:fill type="solid"/>
              </v:shape>
            </v:group>
            <v:group style="position:absolute;left:5199;top:-3763;width:10;height:20" coordorigin="5199,-3763" coordsize="10,20">
              <v:shape style="position:absolute;left:5199;top:-3763;width:10;height:20" coordorigin="5199,-3763" coordsize="10,20" path="m5199,-3744l5209,-3744,5209,-3763,5199,-3763,5199,-3744xe" filled="true" fillcolor="#000000" stroked="false">
                <v:path arrowok="t"/>
                <v:fill type="solid"/>
              </v:shape>
            </v:group>
            <v:group style="position:absolute;left:5199;top:-3744;width:10;height:20" coordorigin="5199,-3744" coordsize="10,20">
              <v:shape style="position:absolute;left:5199;top:-3744;width:10;height:20" coordorigin="5199,-3744" coordsize="10,20" path="m5199,-3725l5209,-3725,5209,-3744,5199,-3744,5199,-3725xe" filled="true" fillcolor="#000000" stroked="false">
                <v:path arrowok="t"/>
                <v:fill type="solid"/>
              </v:shape>
            </v:group>
            <v:group style="position:absolute;left:5199;top:-3725;width:10;height:20" coordorigin="5199,-3725" coordsize="10,20">
              <v:shape style="position:absolute;left:5199;top:-3725;width:10;height:20" coordorigin="5199,-3725" coordsize="10,20" path="m5199,-3706l5209,-3706,5209,-3725,5199,-3725,5199,-3706xe" filled="true" fillcolor="#000000" stroked="false">
                <v:path arrowok="t"/>
                <v:fill type="solid"/>
              </v:shape>
            </v:group>
            <v:group style="position:absolute;left:5199;top:-3706;width:10;height:20" coordorigin="5199,-3706" coordsize="10,20">
              <v:shape style="position:absolute;left:5199;top:-3706;width:10;height:20" coordorigin="5199,-3706" coordsize="10,20" path="m5199,-3686l5209,-3686,5209,-3706,5199,-3706,5199,-3686xe" filled="true" fillcolor="#000000" stroked="false">
                <v:path arrowok="t"/>
                <v:fill type="solid"/>
              </v:shape>
            </v:group>
            <v:group style="position:absolute;left:5199;top:-3686;width:10;height:20" coordorigin="5199,-3686" coordsize="10,20">
              <v:shape style="position:absolute;left:5199;top:-3686;width:10;height:20" coordorigin="5199,-3686" coordsize="10,20" path="m5199,-3667l5209,-3667,5209,-3686,5199,-3686,5199,-3667xe" filled="true" fillcolor="#000000" stroked="false">
                <v:path arrowok="t"/>
                <v:fill type="solid"/>
              </v:shape>
            </v:group>
            <v:group style="position:absolute;left:5199;top:-3667;width:10;height:20" coordorigin="5199,-3667" coordsize="10,20">
              <v:shape style="position:absolute;left:5199;top:-3667;width:10;height:20" coordorigin="5199,-3667" coordsize="10,20" path="m5199,-3648l5209,-3648,5209,-3667,5199,-3667,5199,-3648xe" filled="true" fillcolor="#000000" stroked="false">
                <v:path arrowok="t"/>
                <v:fill type="solid"/>
              </v:shape>
            </v:group>
            <v:group style="position:absolute;left:5199;top:-3648;width:10;height:20" coordorigin="5199,-3648" coordsize="10,20">
              <v:shape style="position:absolute;left:5199;top:-3648;width:10;height:20" coordorigin="5199,-3648" coordsize="10,20" path="m5199,-3629l5209,-3629,5209,-3648,5199,-3648,5199,-3629xe" filled="true" fillcolor="#000000" stroked="false">
                <v:path arrowok="t"/>
                <v:fill type="solid"/>
              </v:shape>
            </v:group>
            <v:group style="position:absolute;left:5199;top:-3629;width:10;height:20" coordorigin="5199,-3629" coordsize="10,20">
              <v:shape style="position:absolute;left:5199;top:-3629;width:10;height:20" coordorigin="5199,-3629" coordsize="10,20" path="m5199,-3610l5209,-3610,5209,-3629,5199,-3629,5199,-3610xe" filled="true" fillcolor="#000000" stroked="false">
                <v:path arrowok="t"/>
                <v:fill type="solid"/>
              </v:shape>
            </v:group>
            <v:group style="position:absolute;left:5199;top:-3610;width:10;height:20" coordorigin="5199,-3610" coordsize="10,20">
              <v:shape style="position:absolute;left:5199;top:-3610;width:10;height:20" coordorigin="5199,-3610" coordsize="10,20" path="m5199,-3590l5209,-3590,5209,-3610,5199,-3610,5199,-3590xe" filled="true" fillcolor="#000000" stroked="false">
                <v:path arrowok="t"/>
                <v:fill type="solid"/>
              </v:shape>
            </v:group>
            <v:group style="position:absolute;left:5199;top:-3590;width:10;height:20" coordorigin="5199,-3590" coordsize="10,20">
              <v:shape style="position:absolute;left:5199;top:-3590;width:10;height:20" coordorigin="5199,-3590" coordsize="10,20" path="m5199,-3571l5209,-3571,5209,-3590,5199,-3590,5199,-3571xe" filled="true" fillcolor="#000000" stroked="false">
                <v:path arrowok="t"/>
                <v:fill type="solid"/>
              </v:shape>
            </v:group>
            <v:group style="position:absolute;left:5199;top:-3571;width:10;height:20" coordorigin="5199,-3571" coordsize="10,20">
              <v:shape style="position:absolute;left:5199;top:-3571;width:10;height:20" coordorigin="5199,-3571" coordsize="10,20" path="m5199,-3552l5209,-3552,5209,-3571,5199,-3571,5199,-3552xe" filled="true" fillcolor="#000000" stroked="false">
                <v:path arrowok="t"/>
                <v:fill type="solid"/>
              </v:shape>
            </v:group>
            <v:group style="position:absolute;left:5199;top:-3552;width:10;height:20" coordorigin="5199,-3552" coordsize="10,20">
              <v:shape style="position:absolute;left:5199;top:-3552;width:10;height:20" coordorigin="5199,-3552" coordsize="10,20" path="m5199,-3533l5209,-3533,5209,-3552,5199,-3552,5199,-3533xe" filled="true" fillcolor="#000000" stroked="false">
                <v:path arrowok="t"/>
                <v:fill type="solid"/>
              </v:shape>
            </v:group>
            <v:group style="position:absolute;left:5199;top:-3533;width:10;height:20" coordorigin="5199,-3533" coordsize="10,20">
              <v:shape style="position:absolute;left:5199;top:-3533;width:10;height:20" coordorigin="5199,-3533" coordsize="10,20" path="m5199,-3514l5209,-3514,5209,-3533,5199,-3533,5199,-3514xe" filled="true" fillcolor="#000000" stroked="false">
                <v:path arrowok="t"/>
                <v:fill type="solid"/>
              </v:shape>
            </v:group>
            <v:group style="position:absolute;left:5199;top:-3514;width:10;height:20" coordorigin="5199,-3514" coordsize="10,20">
              <v:shape style="position:absolute;left:5199;top:-3514;width:10;height:20" coordorigin="5199,-3514" coordsize="10,20" path="m5199,-3494l5209,-3494,5209,-3514,5199,-3514,5199,-3494xe" filled="true" fillcolor="#000000" stroked="false">
                <v:path arrowok="t"/>
                <v:fill type="solid"/>
              </v:shape>
            </v:group>
            <v:group style="position:absolute;left:5199;top:-3494;width:10;height:20" coordorigin="5199,-3494" coordsize="10,20">
              <v:shape style="position:absolute;left:5199;top:-3494;width:10;height:20" coordorigin="5199,-3494" coordsize="10,20" path="m5199,-3475l5209,-3475,5209,-3494,5199,-3494,5199,-3475xe" filled="true" fillcolor="#000000" stroked="false">
                <v:path arrowok="t"/>
                <v:fill type="solid"/>
              </v:shape>
            </v:group>
            <v:group style="position:absolute;left:5199;top:-3475;width:10;height:20" coordorigin="5199,-3475" coordsize="10,20">
              <v:shape style="position:absolute;left:5199;top:-3475;width:10;height:20" coordorigin="5199,-3475" coordsize="10,20" path="m5199,-3456l5209,-3456,5209,-3475,5199,-3475,5199,-3456xe" filled="true" fillcolor="#000000" stroked="false">
                <v:path arrowok="t"/>
                <v:fill type="solid"/>
              </v:shape>
            </v:group>
            <v:group style="position:absolute;left:5199;top:-3456;width:10;height:20" coordorigin="5199,-3456" coordsize="10,20">
              <v:shape style="position:absolute;left:5199;top:-3456;width:10;height:20" coordorigin="5199,-3456" coordsize="10,20" path="m5199,-3437l5209,-3437,5209,-3456,5199,-3456,5199,-3437xe" filled="true" fillcolor="#000000" stroked="false">
                <v:path arrowok="t"/>
                <v:fill type="solid"/>
              </v:shape>
            </v:group>
            <v:group style="position:absolute;left:5199;top:-3437;width:10;height:20" coordorigin="5199,-3437" coordsize="10,20">
              <v:shape style="position:absolute;left:5199;top:-3437;width:10;height:20" coordorigin="5199,-3437" coordsize="10,20" path="m5199,-3418l5209,-3418,5209,-3437,5199,-3437,5199,-3418xe" filled="true" fillcolor="#000000" stroked="false">
                <v:path arrowok="t"/>
                <v:fill type="solid"/>
              </v:shape>
            </v:group>
            <v:group style="position:absolute;left:5199;top:-3418;width:10;height:20" coordorigin="5199,-3418" coordsize="10,20">
              <v:shape style="position:absolute;left:5199;top:-3418;width:10;height:20" coordorigin="5199,-3418" coordsize="10,20" path="m5199,-3398l5209,-3398,5209,-3418,5199,-3418,5199,-3398xe" filled="true" fillcolor="#000000" stroked="false">
                <v:path arrowok="t"/>
                <v:fill type="solid"/>
              </v:shape>
            </v:group>
            <v:group style="position:absolute;left:5199;top:-3398;width:10;height:20" coordorigin="5199,-3398" coordsize="10,20">
              <v:shape style="position:absolute;left:5199;top:-3398;width:10;height:20" coordorigin="5199,-3398" coordsize="10,20" path="m5199,-3379l5209,-3379,5209,-3398,5199,-3398,5199,-3379xe" filled="true" fillcolor="#000000" stroked="false">
                <v:path arrowok="t"/>
                <v:fill type="solid"/>
              </v:shape>
            </v:group>
            <v:group style="position:absolute;left:5199;top:-3379;width:10;height:20" coordorigin="5199,-3379" coordsize="10,20">
              <v:shape style="position:absolute;left:5199;top:-3379;width:10;height:20" coordorigin="5199,-3379" coordsize="10,20" path="m5199,-3360l5209,-3360,5209,-3379,5199,-3379,5199,-3360xe" filled="true" fillcolor="#000000" stroked="false">
                <v:path arrowok="t"/>
                <v:fill type="solid"/>
              </v:shape>
            </v:group>
            <v:group style="position:absolute;left:5199;top:-3360;width:10;height:20" coordorigin="5199,-3360" coordsize="10,20">
              <v:shape style="position:absolute;left:5199;top:-3360;width:10;height:20" coordorigin="5199,-3360" coordsize="10,20" path="m5199,-3341l5209,-3341,5209,-3360,5199,-3360,5199,-3341xe" filled="true" fillcolor="#000000" stroked="false">
                <v:path arrowok="t"/>
                <v:fill type="solid"/>
              </v:shape>
            </v:group>
            <v:group style="position:absolute;left:5199;top:-3341;width:10;height:20" coordorigin="5199,-3341" coordsize="10,20">
              <v:shape style="position:absolute;left:5199;top:-3341;width:10;height:20" coordorigin="5199,-3341" coordsize="10,20" path="m5199,-3322l5209,-3322,5209,-3341,5199,-3341,5199,-3322xe" filled="true" fillcolor="#000000" stroked="false">
                <v:path arrowok="t"/>
                <v:fill type="solid"/>
              </v:shape>
            </v:group>
            <v:group style="position:absolute;left:5199;top:-3322;width:10;height:20" coordorigin="5199,-3322" coordsize="10,20">
              <v:shape style="position:absolute;left:5199;top:-3322;width:10;height:20" coordorigin="5199,-3322" coordsize="10,20" path="m5199,-3302l5209,-3302,5209,-3322,5199,-3322,5199,-3302xe" filled="true" fillcolor="#000000" stroked="false">
                <v:path arrowok="t"/>
                <v:fill type="solid"/>
              </v:shape>
            </v:group>
            <v:group style="position:absolute;left:5199;top:-3302;width:10;height:20" coordorigin="5199,-3302" coordsize="10,20">
              <v:shape style="position:absolute;left:5199;top:-3302;width:10;height:20" coordorigin="5199,-3302" coordsize="10,20" path="m5199,-3283l5209,-3283,5209,-3302,5199,-3302,5199,-3283xe" filled="true" fillcolor="#000000" stroked="false">
                <v:path arrowok="t"/>
                <v:fill type="solid"/>
              </v:shape>
            </v:group>
            <v:group style="position:absolute;left:5199;top:-3283;width:10;height:20" coordorigin="5199,-3283" coordsize="10,20">
              <v:shape style="position:absolute;left:5199;top:-3283;width:10;height:20" coordorigin="5199,-3283" coordsize="10,20" path="m5199,-3264l5209,-3264,5209,-3283,5199,-3283,5199,-3264xe" filled="true" fillcolor="#000000" stroked="false">
                <v:path arrowok="t"/>
                <v:fill type="solid"/>
              </v:shape>
            </v:group>
            <v:group style="position:absolute;left:5199;top:-3264;width:10;height:20" coordorigin="5199,-3264" coordsize="10,20">
              <v:shape style="position:absolute;left:5199;top:-3264;width:10;height:20" coordorigin="5199,-3264" coordsize="10,20" path="m5199,-3245l5209,-3245,5209,-3264,5199,-3264,5199,-3245xe" filled="true" fillcolor="#000000" stroked="false">
                <v:path arrowok="t"/>
                <v:fill type="solid"/>
              </v:shape>
            </v:group>
            <v:group style="position:absolute;left:5199;top:-3245;width:10;height:20" coordorigin="5199,-3245" coordsize="10,20">
              <v:shape style="position:absolute;left:5199;top:-3245;width:10;height:20" coordorigin="5199,-3245" coordsize="10,20" path="m5199,-3226l5209,-3226,5209,-3245,5199,-3245,5199,-3226xe" filled="true" fillcolor="#000000" stroked="false">
                <v:path arrowok="t"/>
                <v:fill type="solid"/>
              </v:shape>
            </v:group>
            <v:group style="position:absolute;left:5199;top:-3226;width:10;height:20" coordorigin="5199,-3226" coordsize="10,20">
              <v:shape style="position:absolute;left:5199;top:-3226;width:10;height:20" coordorigin="5199,-3226" coordsize="10,20" path="m5199,-3206l5209,-3206,5209,-3226,5199,-3226,5199,-3206xe" filled="true" fillcolor="#000000" stroked="false">
                <v:path arrowok="t"/>
                <v:fill type="solid"/>
              </v:shape>
            </v:group>
            <v:group style="position:absolute;left:5199;top:-3206;width:10;height:20" coordorigin="5199,-3206" coordsize="10,20">
              <v:shape style="position:absolute;left:5199;top:-3206;width:10;height:20" coordorigin="5199,-3206" coordsize="10,20" path="m5199,-3187l5209,-3187,5209,-3206,5199,-3206,5199,-3187xe" filled="true" fillcolor="#000000" stroked="false">
                <v:path arrowok="t"/>
                <v:fill type="solid"/>
              </v:shape>
            </v:group>
            <v:group style="position:absolute;left:5199;top:-3187;width:10;height:20" coordorigin="5199,-3187" coordsize="10,20">
              <v:shape style="position:absolute;left:5199;top:-3187;width:10;height:20" coordorigin="5199,-3187" coordsize="10,20" path="m5199,-3168l5209,-3168,5209,-3187,5199,-3187,5199,-3168xe" filled="true" fillcolor="#000000" stroked="false">
                <v:path arrowok="t"/>
                <v:fill type="solid"/>
              </v:shape>
            </v:group>
            <v:group style="position:absolute;left:5199;top:-3168;width:10;height:20" coordorigin="5199,-3168" coordsize="10,20">
              <v:shape style="position:absolute;left:5199;top:-3168;width:10;height:20" coordorigin="5199,-3168" coordsize="10,20" path="m5199,-3149l5209,-3149,5209,-3168,5199,-3168,5199,-3149xe" filled="true" fillcolor="#000000" stroked="false">
                <v:path arrowok="t"/>
                <v:fill type="solid"/>
              </v:shape>
            </v:group>
            <v:group style="position:absolute;left:5199;top:-3149;width:10;height:20" coordorigin="5199,-3149" coordsize="10,20">
              <v:shape style="position:absolute;left:5199;top:-3149;width:10;height:20" coordorigin="5199,-3149" coordsize="10,20" path="m5199,-3130l5209,-3130,5209,-3149,5199,-3149,5199,-3130xe" filled="true" fillcolor="#000000" stroked="false">
                <v:path arrowok="t"/>
                <v:fill type="solid"/>
              </v:shape>
            </v:group>
            <v:group style="position:absolute;left:5199;top:-3130;width:10;height:20" coordorigin="5199,-3130" coordsize="10,20">
              <v:shape style="position:absolute;left:5199;top:-3130;width:10;height:20" coordorigin="5199,-3130" coordsize="10,20" path="m5199,-3110l5209,-3110,5209,-3130,5199,-3130,5199,-3110xe" filled="true" fillcolor="#000000" stroked="false">
                <v:path arrowok="t"/>
                <v:fill type="solid"/>
              </v:shape>
            </v:group>
            <v:group style="position:absolute;left:5199;top:-3110;width:10;height:20" coordorigin="5199,-3110" coordsize="10,20">
              <v:shape style="position:absolute;left:5199;top:-3110;width:10;height:20" coordorigin="5199,-3110" coordsize="10,20" path="m5199,-3091l5209,-3091,5209,-3110,5199,-3110,5199,-3091xe" filled="true" fillcolor="#000000" stroked="false">
                <v:path arrowok="t"/>
                <v:fill type="solid"/>
              </v:shape>
            </v:group>
            <v:group style="position:absolute;left:5199;top:-3091;width:10;height:20" coordorigin="5199,-3091" coordsize="10,20">
              <v:shape style="position:absolute;left:5199;top:-3091;width:10;height:20" coordorigin="5199,-3091" coordsize="10,20" path="m5199,-3072l5209,-3072,5209,-3091,5199,-3091,5199,-3072xe" filled="true" fillcolor="#000000" stroked="false">
                <v:path arrowok="t"/>
                <v:fill type="solid"/>
              </v:shape>
            </v:group>
            <v:group style="position:absolute;left:5199;top:-3072;width:10;height:20" coordorigin="5199,-3072" coordsize="10,20">
              <v:shape style="position:absolute;left:5199;top:-3072;width:10;height:20" coordorigin="5199,-3072" coordsize="10,20" path="m5199,-3053l5209,-3053,5209,-3072,5199,-3072,5199,-3053xe" filled="true" fillcolor="#000000" stroked="false">
                <v:path arrowok="t"/>
                <v:fill type="solid"/>
              </v:shape>
            </v:group>
            <v:group style="position:absolute;left:5199;top:-3053;width:10;height:20" coordorigin="5199,-3053" coordsize="10,20">
              <v:shape style="position:absolute;left:5199;top:-3053;width:10;height:20" coordorigin="5199,-3053" coordsize="10,20" path="m5199,-3034l5209,-3034,5209,-3053,5199,-3053,5199,-3034xe" filled="true" fillcolor="#000000" stroked="false">
                <v:path arrowok="t"/>
                <v:fill type="solid"/>
              </v:shape>
            </v:group>
            <v:group style="position:absolute;left:5199;top:-3034;width:10;height:20" coordorigin="5199,-3034" coordsize="10,20">
              <v:shape style="position:absolute;left:5199;top:-3034;width:10;height:20" coordorigin="5199,-3034" coordsize="10,20" path="m5199,-3014l5209,-3014,5209,-3034,5199,-3034,5199,-3014xe" filled="true" fillcolor="#000000" stroked="false">
                <v:path arrowok="t"/>
                <v:fill type="solid"/>
              </v:shape>
            </v:group>
            <v:group style="position:absolute;left:5199;top:-3014;width:10;height:20" coordorigin="5199,-3014" coordsize="10,20">
              <v:shape style="position:absolute;left:5199;top:-3014;width:10;height:20" coordorigin="5199,-3014" coordsize="10,20" path="m5199,-2995l5209,-2995,5209,-3014,5199,-3014,5199,-2995xe" filled="true" fillcolor="#000000" stroked="false">
                <v:path arrowok="t"/>
                <v:fill type="solid"/>
              </v:shape>
            </v:group>
            <v:group style="position:absolute;left:5199;top:-2995;width:10;height:20" coordorigin="5199,-2995" coordsize="10,20">
              <v:shape style="position:absolute;left:5199;top:-2995;width:10;height:20" coordorigin="5199,-2995" coordsize="10,20" path="m5199,-2976l5209,-2976,5209,-2995,5199,-2995,5199,-2976xe" filled="true" fillcolor="#000000" stroked="false">
                <v:path arrowok="t"/>
                <v:fill type="solid"/>
              </v:shape>
            </v:group>
            <v:group style="position:absolute;left:5199;top:-2976;width:10;height:20" coordorigin="5199,-2976" coordsize="10,20">
              <v:shape style="position:absolute;left:5199;top:-2976;width:10;height:20" coordorigin="5199,-2976" coordsize="10,20" path="m5199,-2957l5209,-2957,5209,-2976,5199,-2976,5199,-2957xe" filled="true" fillcolor="#000000" stroked="false">
                <v:path arrowok="t"/>
                <v:fill type="solid"/>
              </v:shape>
            </v:group>
            <v:group style="position:absolute;left:5199;top:-2957;width:10;height:20" coordorigin="5199,-2957" coordsize="10,20">
              <v:shape style="position:absolute;left:5199;top:-2957;width:10;height:20" coordorigin="5199,-2957" coordsize="10,20" path="m5199,-2938l5209,-2938,5209,-2957,5199,-2957,5199,-2938xe" filled="true" fillcolor="#000000" stroked="false">
                <v:path arrowok="t"/>
                <v:fill type="solid"/>
              </v:shape>
            </v:group>
            <v:group style="position:absolute;left:5199;top:-2938;width:10;height:20" coordorigin="5199,-2938" coordsize="10,20">
              <v:shape style="position:absolute;left:5199;top:-2938;width:10;height:20" coordorigin="5199,-2938" coordsize="10,20" path="m5199,-2918l5209,-2918,5209,-2938,5199,-2938,5199,-2918xe" filled="true" fillcolor="#000000" stroked="false">
                <v:path arrowok="t"/>
                <v:fill type="solid"/>
              </v:shape>
            </v:group>
            <v:group style="position:absolute;left:5199;top:-2918;width:10;height:20" coordorigin="5199,-2918" coordsize="10,20">
              <v:shape style="position:absolute;left:5199;top:-2918;width:10;height:20" coordorigin="5199,-2918" coordsize="10,20" path="m5199,-2899l5209,-2899,5209,-2918,5199,-2918,5199,-2899xe" filled="true" fillcolor="#000000" stroked="false">
                <v:path arrowok="t"/>
                <v:fill type="solid"/>
              </v:shape>
            </v:group>
            <v:group style="position:absolute;left:5199;top:-2899;width:10;height:20" coordorigin="5199,-2899" coordsize="10,20">
              <v:shape style="position:absolute;left:5199;top:-2899;width:10;height:20" coordorigin="5199,-2899" coordsize="10,20" path="m5199,-2880l5209,-2880,5209,-2899,5199,-2899,5199,-2880xe" filled="true" fillcolor="#000000" stroked="false">
                <v:path arrowok="t"/>
                <v:fill type="solid"/>
              </v:shape>
            </v:group>
            <v:group style="position:absolute;left:5199;top:-2880;width:10;height:20" coordorigin="5199,-2880" coordsize="10,20">
              <v:shape style="position:absolute;left:5199;top:-2880;width:10;height:20" coordorigin="5199,-2880" coordsize="10,20" path="m5199,-2861l5209,-2861,5209,-2880,5199,-2880,5199,-2861xe" filled="true" fillcolor="#000000" stroked="false">
                <v:path arrowok="t"/>
                <v:fill type="solid"/>
              </v:shape>
            </v:group>
            <v:group style="position:absolute;left:5199;top:-2861;width:10;height:20" coordorigin="5199,-2861" coordsize="10,20">
              <v:shape style="position:absolute;left:5199;top:-2861;width:10;height:20" coordorigin="5199,-2861" coordsize="10,20" path="m5199,-2842l5209,-2842,5209,-2861,5199,-2861,5199,-2842xe" filled="true" fillcolor="#000000" stroked="false">
                <v:path arrowok="t"/>
                <v:fill type="solid"/>
              </v:shape>
            </v:group>
            <v:group style="position:absolute;left:5199;top:-2837;width:10;height:2" coordorigin="5199,-2837" coordsize="10,2">
              <v:shape style="position:absolute;left:5199;top:-2837;width:10;height:2" coordorigin="5199,-2837" coordsize="10,0" path="m5199,-2837l5209,-2837e" filled="false" stroked="true" strokeweight=".48001pt" strokecolor="#000000">
                <v:path arrowok="t"/>
              </v:shape>
              <v:shape style="position:absolute;left:2952;top:-2832;width:1112;height:10" type="#_x0000_t75" stroked="false">
                <v:imagedata r:id="rId202" o:title=""/>
              </v:shape>
              <v:shape style="position:absolute;left:4059;top:-2832;width:2981;height:10" type="#_x0000_t75" stroked="false">
                <v:imagedata r:id="rId193" o:title=""/>
              </v:shape>
              <v:shape style="position:absolute;left:7036;top:-2832;width:574;height:10" type="#_x0000_t75" stroked="false">
                <v:imagedata r:id="rId203" o:title=""/>
              </v:shape>
              <v:shape style="position:absolute;left:7605;top:-2832;width:1138;height:10" type="#_x0000_t75" stroked="false">
                <v:imagedata r:id="rId195" o:title=""/>
              </v:shape>
              <v:shape style="position:absolute;left:8737;top:-2832;width:716;height:10" type="#_x0000_t75" stroked="false">
                <v:imagedata r:id="rId196" o:title=""/>
              </v:shape>
              <v:shape style="position:absolute;left:9448;top:-2832;width:1138;height:10" type="#_x0000_t75" stroked="false">
                <v:imagedata r:id="rId197" o:title=""/>
              </v:shape>
              <v:shape style="position:absolute;left:10581;top:-2832;width:576;height:10" type="#_x0000_t75" stroked="false">
                <v:imagedata r:id="rId204" o:title=""/>
              </v:shape>
            </v:group>
            <v:group style="position:absolute;left:5199;top:-2822;width:10;height:20" coordorigin="5199,-2822" coordsize="10,20">
              <v:shape style="position:absolute;left:5199;top:-2822;width:10;height:20" coordorigin="5199,-2822" coordsize="10,20" path="m5199,-2803l5209,-2803,5209,-2822,5199,-2822,5199,-2803xe" filled="true" fillcolor="#000000" stroked="false">
                <v:path arrowok="t"/>
                <v:fill type="solid"/>
              </v:shape>
            </v:group>
            <v:group style="position:absolute;left:5199;top:-2803;width:10;height:20" coordorigin="5199,-2803" coordsize="10,20">
              <v:shape style="position:absolute;left:5199;top:-2803;width:10;height:20" coordorigin="5199,-2803" coordsize="10,20" path="m5199,-2784l5209,-2784,5209,-2803,5199,-2803,5199,-2784xe" filled="true" fillcolor="#000000" stroked="false">
                <v:path arrowok="t"/>
                <v:fill type="solid"/>
              </v:shape>
            </v:group>
            <v:group style="position:absolute;left:5199;top:-2784;width:10;height:20" coordorigin="5199,-2784" coordsize="10,20">
              <v:shape style="position:absolute;left:5199;top:-2784;width:10;height:20" coordorigin="5199,-2784" coordsize="10,20" path="m5199,-2765l5209,-2765,5209,-2784,5199,-2784,5199,-2765xe" filled="true" fillcolor="#000000" stroked="false">
                <v:path arrowok="t"/>
                <v:fill type="solid"/>
              </v:shape>
            </v:group>
            <v:group style="position:absolute;left:5199;top:-2765;width:10;height:20" coordorigin="5199,-2765" coordsize="10,20">
              <v:shape style="position:absolute;left:5199;top:-2765;width:10;height:20" coordorigin="5199,-2765" coordsize="10,20" path="m5199,-2746l5209,-2746,5209,-2765,5199,-2765,5199,-2746xe" filled="true" fillcolor="#000000" stroked="false">
                <v:path arrowok="t"/>
                <v:fill type="solid"/>
              </v:shape>
            </v:group>
            <v:group style="position:absolute;left:5199;top:-2746;width:10;height:20" coordorigin="5199,-2746" coordsize="10,20">
              <v:shape style="position:absolute;left:5199;top:-2746;width:10;height:20" coordorigin="5199,-2746" coordsize="10,20" path="m5199,-2726l5209,-2726,5209,-2746,5199,-2746,5199,-2726xe" filled="true" fillcolor="#000000" stroked="false">
                <v:path arrowok="t"/>
                <v:fill type="solid"/>
              </v:shape>
            </v:group>
            <v:group style="position:absolute;left:5199;top:-2726;width:10;height:20" coordorigin="5199,-2726" coordsize="10,20">
              <v:shape style="position:absolute;left:5199;top:-2726;width:10;height:20" coordorigin="5199,-2726" coordsize="10,20" path="m5199,-2707l5209,-2707,5209,-2726,5199,-2726,5199,-2707xe" filled="true" fillcolor="#000000" stroked="false">
                <v:path arrowok="t"/>
                <v:fill type="solid"/>
              </v:shape>
            </v:group>
            <v:group style="position:absolute;left:5199;top:-2707;width:10;height:20" coordorigin="5199,-2707" coordsize="10,20">
              <v:shape style="position:absolute;left:5199;top:-2707;width:10;height:20" coordorigin="5199,-2707" coordsize="10,20" path="m5199,-2688l5209,-2688,5209,-2707,5199,-2707,5199,-2688xe" filled="true" fillcolor="#000000" stroked="false">
                <v:path arrowok="t"/>
                <v:fill type="solid"/>
              </v:shape>
            </v:group>
            <v:group style="position:absolute;left:5199;top:-2688;width:10;height:20" coordorigin="5199,-2688" coordsize="10,20">
              <v:shape style="position:absolute;left:5199;top:-2688;width:10;height:20" coordorigin="5199,-2688" coordsize="10,20" path="m5199,-2669l5209,-2669,5209,-2688,5199,-2688,5199,-2669xe" filled="true" fillcolor="#000000" stroked="false">
                <v:path arrowok="t"/>
                <v:fill type="solid"/>
              </v:shape>
            </v:group>
            <v:group style="position:absolute;left:5199;top:-2669;width:10;height:20" coordorigin="5199,-2669" coordsize="10,20">
              <v:shape style="position:absolute;left:5199;top:-2669;width:10;height:20" coordorigin="5199,-2669" coordsize="10,20" path="m5199,-2650l5209,-2650,5209,-2669,5199,-2669,5199,-2650xe" filled="true" fillcolor="#000000" stroked="false">
                <v:path arrowok="t"/>
                <v:fill type="solid"/>
              </v:shape>
            </v:group>
            <v:group style="position:absolute;left:5199;top:-2650;width:10;height:20" coordorigin="5199,-2650" coordsize="10,20">
              <v:shape style="position:absolute;left:5199;top:-2650;width:10;height:20" coordorigin="5199,-2650" coordsize="10,20" path="m5199,-2630l5209,-2630,5209,-2650,5199,-2650,5199,-2630xe" filled="true" fillcolor="#000000" stroked="false">
                <v:path arrowok="t"/>
                <v:fill type="solid"/>
              </v:shape>
            </v:group>
            <v:group style="position:absolute;left:5199;top:-2630;width:10;height:20" coordorigin="5199,-2630" coordsize="10,20">
              <v:shape style="position:absolute;left:5199;top:-2630;width:10;height:20" coordorigin="5199,-2630" coordsize="10,20" path="m5199,-2611l5209,-2611,5209,-2630,5199,-2630,5199,-2611xe" filled="true" fillcolor="#000000" stroked="false">
                <v:path arrowok="t"/>
                <v:fill type="solid"/>
              </v:shape>
            </v:group>
            <v:group style="position:absolute;left:5199;top:-2611;width:10;height:20" coordorigin="5199,-2611" coordsize="10,20">
              <v:shape style="position:absolute;left:5199;top:-2611;width:10;height:20" coordorigin="5199,-2611" coordsize="10,20" path="m5199,-2592l5209,-2592,5209,-2611,5199,-2611,5199,-2592xe" filled="true" fillcolor="#000000" stroked="false">
                <v:path arrowok="t"/>
                <v:fill type="solid"/>
              </v:shape>
            </v:group>
            <v:group style="position:absolute;left:5199;top:-2592;width:10;height:20" coordorigin="5199,-2592" coordsize="10,20">
              <v:shape style="position:absolute;left:5199;top:-2592;width:10;height:20" coordorigin="5199,-2592" coordsize="10,20" path="m5199,-2573l5209,-2573,5209,-2592,5199,-2592,5199,-2573xe" filled="true" fillcolor="#000000" stroked="false">
                <v:path arrowok="t"/>
                <v:fill type="solid"/>
              </v:shape>
            </v:group>
            <v:group style="position:absolute;left:5199;top:-2573;width:10;height:20" coordorigin="5199,-2573" coordsize="10,20">
              <v:shape style="position:absolute;left:5199;top:-2573;width:10;height:20" coordorigin="5199,-2573" coordsize="10,20" path="m5199,-2554l5209,-2554,5209,-2573,5199,-2573,5199,-2554xe" filled="true" fillcolor="#000000" stroked="false">
                <v:path arrowok="t"/>
                <v:fill type="solid"/>
              </v:shape>
            </v:group>
            <v:group style="position:absolute;left:5199;top:-2554;width:10;height:20" coordorigin="5199,-2554" coordsize="10,20">
              <v:shape style="position:absolute;left:5199;top:-2554;width:10;height:20" coordorigin="5199,-2554" coordsize="10,20" path="m5199,-2534l5209,-2534,5209,-2554,5199,-2554,5199,-2534xe" filled="true" fillcolor="#000000" stroked="false">
                <v:path arrowok="t"/>
                <v:fill type="solid"/>
              </v:shape>
            </v:group>
            <v:group style="position:absolute;left:5199;top:-2534;width:10;height:20" coordorigin="5199,-2534" coordsize="10,20">
              <v:shape style="position:absolute;left:5199;top:-2534;width:10;height:20" coordorigin="5199,-2534" coordsize="10,20" path="m5199,-2515l5209,-2515,5209,-2534,5199,-2534,5199,-2515xe" filled="true" fillcolor="#000000" stroked="false">
                <v:path arrowok="t"/>
                <v:fill type="solid"/>
              </v:shape>
            </v:group>
            <v:group style="position:absolute;left:5199;top:-2515;width:10;height:20" coordorigin="5199,-2515" coordsize="10,20">
              <v:shape style="position:absolute;left:5199;top:-2515;width:10;height:20" coordorigin="5199,-2515" coordsize="10,20" path="m5199,-2496l5209,-2496,5209,-2515,5199,-2515,5199,-2496xe" filled="true" fillcolor="#000000" stroked="false">
                <v:path arrowok="t"/>
                <v:fill type="solid"/>
              </v:shape>
            </v:group>
            <v:group style="position:absolute;left:5199;top:-2496;width:10;height:20" coordorigin="5199,-2496" coordsize="10,20">
              <v:shape style="position:absolute;left:5199;top:-2496;width:10;height:20" coordorigin="5199,-2496" coordsize="10,20" path="m5199,-2477l5209,-2477,5209,-2496,5199,-2496,5199,-2477xe" filled="true" fillcolor="#000000" stroked="false">
                <v:path arrowok="t"/>
                <v:fill type="solid"/>
              </v:shape>
            </v:group>
            <v:group style="position:absolute;left:5199;top:-2477;width:10;height:20" coordorigin="5199,-2477" coordsize="10,20">
              <v:shape style="position:absolute;left:5199;top:-2477;width:10;height:20" coordorigin="5199,-2477" coordsize="10,20" path="m5199,-2458l5209,-2458,5209,-2477,5199,-2477,5199,-2458xe" filled="true" fillcolor="#000000" stroked="false">
                <v:path arrowok="t"/>
                <v:fill type="solid"/>
              </v:shape>
            </v:group>
            <v:group style="position:absolute;left:5199;top:-2458;width:10;height:20" coordorigin="5199,-2458" coordsize="10,20">
              <v:shape style="position:absolute;left:5199;top:-2458;width:10;height:20" coordorigin="5199,-2458" coordsize="10,20" path="m5199,-2438l5209,-2438,5209,-2458,5199,-2458,5199,-2438xe" filled="true" fillcolor="#000000" stroked="false">
                <v:path arrowok="t"/>
                <v:fill type="solid"/>
              </v:shape>
            </v:group>
            <v:group style="position:absolute;left:5199;top:-2430;width:10;height:2" coordorigin="5199,-2430" coordsize="10,2">
              <v:shape style="position:absolute;left:5199;top:-2430;width:10;height:2" coordorigin="5199,-2430" coordsize="10,0" path="m5199,-2430l5209,-2430e" filled="false" stroked="true" strokeweight=".84pt" strokecolor="#000000">
                <v:path arrowok="t"/>
              </v:shape>
              <v:shape style="position:absolute;left:2952;top:-2515;width:1131;height:103" type="#_x0000_t75" stroked="false">
                <v:imagedata r:id="rId205" o:title=""/>
              </v:shape>
              <v:shape style="position:absolute;left:4059;top:-2422;width:2981;height:10" type="#_x0000_t75" stroked="false">
                <v:imagedata r:id="rId206" o:title=""/>
              </v:shape>
              <v:shape style="position:absolute;left:7036;top:-2422;width:574;height:10" type="#_x0000_t75" stroked="false">
                <v:imagedata r:id="rId187" o:title=""/>
              </v:shape>
              <v:shape style="position:absolute;left:7605;top:-2422;width:1138;height:10" type="#_x0000_t75" stroked="false">
                <v:imagedata r:id="rId188" o:title=""/>
              </v:shape>
              <v:shape style="position:absolute;left:8737;top:-2422;width:716;height:10" type="#_x0000_t75" stroked="false">
                <v:imagedata r:id="rId189" o:title=""/>
              </v:shape>
              <v:shape style="position:absolute;left:9448;top:-2422;width:1138;height:10" type="#_x0000_t75" stroked="false">
                <v:imagedata r:id="rId190" o:title=""/>
              </v:shape>
              <v:shape style="position:absolute;left:10581;top:-2422;width:576;height:10" type="#_x0000_t75" stroked="false">
                <v:imagedata r:id="rId191" o:title=""/>
              </v:shape>
            </v:group>
            <v:group style="position:absolute;left:5199;top:-2412;width:10;height:20" coordorigin="5199,-2412" coordsize="10,20">
              <v:shape style="position:absolute;left:5199;top:-2412;width:10;height:20" coordorigin="5199,-2412" coordsize="10,20" path="m5199,-2393l5209,-2393,5209,-2412,5199,-2412,5199,-2393xe" filled="true" fillcolor="#000000" stroked="false">
                <v:path arrowok="t"/>
                <v:fill type="solid"/>
              </v:shape>
            </v:group>
            <v:group style="position:absolute;left:5199;top:-2393;width:10;height:20" coordorigin="5199,-2393" coordsize="10,20">
              <v:shape style="position:absolute;left:5199;top:-2393;width:10;height:20" coordorigin="5199,-2393" coordsize="10,20" path="m5199,-2374l5209,-2374,5209,-2393,5199,-2393,5199,-2374xe" filled="true" fillcolor="#000000" stroked="false">
                <v:path arrowok="t"/>
                <v:fill type="solid"/>
              </v:shape>
            </v:group>
            <v:group style="position:absolute;left:5199;top:-2374;width:10;height:20" coordorigin="5199,-2374" coordsize="10,20">
              <v:shape style="position:absolute;left:5199;top:-2374;width:10;height:20" coordorigin="5199,-2374" coordsize="10,20" path="m5199,-2354l5209,-2354,5209,-2374,5199,-2374,5199,-2354xe" filled="true" fillcolor="#000000" stroked="false">
                <v:path arrowok="t"/>
                <v:fill type="solid"/>
              </v:shape>
            </v:group>
            <v:group style="position:absolute;left:5199;top:-2354;width:10;height:20" coordorigin="5199,-2354" coordsize="10,20">
              <v:shape style="position:absolute;left:5199;top:-2354;width:10;height:20" coordorigin="5199,-2354" coordsize="10,20" path="m5199,-2335l5209,-2335,5209,-2354,5199,-2354,5199,-2335xe" filled="true" fillcolor="#000000" stroked="false">
                <v:path arrowok="t"/>
                <v:fill type="solid"/>
              </v:shape>
            </v:group>
            <v:group style="position:absolute;left:5199;top:-2335;width:10;height:20" coordorigin="5199,-2335" coordsize="10,20">
              <v:shape style="position:absolute;left:5199;top:-2335;width:10;height:20" coordorigin="5199,-2335" coordsize="10,20" path="m5199,-2316l5209,-2316,5209,-2335,5199,-2335,5199,-2316xe" filled="true" fillcolor="#000000" stroked="false">
                <v:path arrowok="t"/>
                <v:fill type="solid"/>
              </v:shape>
            </v:group>
            <v:group style="position:absolute;left:5199;top:-2316;width:10;height:20" coordorigin="5199,-2316" coordsize="10,20">
              <v:shape style="position:absolute;left:5199;top:-2316;width:10;height:20" coordorigin="5199,-2316" coordsize="10,20" path="m5199,-2297l5209,-2297,5209,-2316,5199,-2316,5199,-2297xe" filled="true" fillcolor="#000000" stroked="false">
                <v:path arrowok="t"/>
                <v:fill type="solid"/>
              </v:shape>
            </v:group>
            <v:group style="position:absolute;left:5199;top:-2297;width:10;height:20" coordorigin="5199,-2297" coordsize="10,20">
              <v:shape style="position:absolute;left:5199;top:-2297;width:10;height:20" coordorigin="5199,-2297" coordsize="10,20" path="m5199,-2278l5209,-2278,5209,-2297,5199,-2297,5199,-2278xe" filled="true" fillcolor="#000000" stroked="false">
                <v:path arrowok="t"/>
                <v:fill type="solid"/>
              </v:shape>
            </v:group>
            <v:group style="position:absolute;left:5199;top:-2278;width:10;height:20" coordorigin="5199,-2278" coordsize="10,20">
              <v:shape style="position:absolute;left:5199;top:-2278;width:10;height:20" coordorigin="5199,-2278" coordsize="10,20" path="m5199,-2258l5209,-2258,5209,-2278,5199,-2278,5199,-2258xe" filled="true" fillcolor="#000000" stroked="false">
                <v:path arrowok="t"/>
                <v:fill type="solid"/>
              </v:shape>
            </v:group>
            <v:group style="position:absolute;left:5199;top:-2258;width:10;height:20" coordorigin="5199,-2258" coordsize="10,20">
              <v:shape style="position:absolute;left:5199;top:-2258;width:10;height:20" coordorigin="5199,-2258" coordsize="10,20" path="m5199,-2239l5209,-2239,5209,-2258,5199,-2258,5199,-2239xe" filled="true" fillcolor="#000000" stroked="false">
                <v:path arrowok="t"/>
                <v:fill type="solid"/>
              </v:shape>
            </v:group>
            <v:group style="position:absolute;left:5199;top:-2239;width:10;height:20" coordorigin="5199,-2239" coordsize="10,20">
              <v:shape style="position:absolute;left:5199;top:-2239;width:10;height:20" coordorigin="5199,-2239" coordsize="10,20" path="m5199,-2220l5209,-2220,5209,-2239,5199,-2239,5199,-2220xe" filled="true" fillcolor="#000000" stroked="false">
                <v:path arrowok="t"/>
                <v:fill type="solid"/>
              </v:shape>
            </v:group>
            <v:group style="position:absolute;left:5199;top:-2220;width:10;height:20" coordorigin="5199,-2220" coordsize="10,20">
              <v:shape style="position:absolute;left:5199;top:-2220;width:10;height:20" coordorigin="5199,-2220" coordsize="10,20" path="m5199,-2201l5209,-2201,5209,-2220,5199,-2220,5199,-2201xe" filled="true" fillcolor="#000000" stroked="false">
                <v:path arrowok="t"/>
                <v:fill type="solid"/>
              </v:shape>
            </v:group>
            <v:group style="position:absolute;left:5199;top:-2201;width:10;height:20" coordorigin="5199,-2201" coordsize="10,20">
              <v:shape style="position:absolute;left:5199;top:-2201;width:10;height:20" coordorigin="5199,-2201" coordsize="10,20" path="m5199,-2182l5209,-2182,5209,-2201,5199,-2201,5199,-2182xe" filled="true" fillcolor="#000000" stroked="false">
                <v:path arrowok="t"/>
                <v:fill type="solid"/>
              </v:shape>
            </v:group>
            <v:group style="position:absolute;left:5199;top:-2182;width:10;height:20" coordorigin="5199,-2182" coordsize="10,20">
              <v:shape style="position:absolute;left:5199;top:-2182;width:10;height:20" coordorigin="5199,-2182" coordsize="10,20" path="m5199,-2162l5209,-2162,5209,-2182,5199,-2182,5199,-2162xe" filled="true" fillcolor="#000000" stroked="false">
                <v:path arrowok="t"/>
                <v:fill type="solid"/>
              </v:shape>
            </v:group>
            <v:group style="position:absolute;left:5199;top:-2162;width:10;height:20" coordorigin="5199,-2162" coordsize="10,20">
              <v:shape style="position:absolute;left:5199;top:-2162;width:10;height:20" coordorigin="5199,-2162" coordsize="10,20" path="m5199,-2143l5209,-2143,5209,-2162,5199,-2162,5199,-2143xe" filled="true" fillcolor="#000000" stroked="false">
                <v:path arrowok="t"/>
                <v:fill type="solid"/>
              </v:shape>
            </v:group>
            <v:group style="position:absolute;left:5199;top:-2143;width:10;height:20" coordorigin="5199,-2143" coordsize="10,20">
              <v:shape style="position:absolute;left:5199;top:-2143;width:10;height:20" coordorigin="5199,-2143" coordsize="10,20" path="m5199,-2124l5209,-2124,5209,-2143,5199,-2143,5199,-2124xe" filled="true" fillcolor="#000000" stroked="false">
                <v:path arrowok="t"/>
                <v:fill type="solid"/>
              </v:shape>
            </v:group>
            <v:group style="position:absolute;left:5199;top:-2124;width:10;height:20" coordorigin="5199,-2124" coordsize="10,20">
              <v:shape style="position:absolute;left:5199;top:-2124;width:10;height:20" coordorigin="5199,-2124" coordsize="10,20" path="m5199,-2105l5209,-2105,5209,-2124,5199,-2124,5199,-2105xe" filled="true" fillcolor="#000000" stroked="false">
                <v:path arrowok="t"/>
                <v:fill type="solid"/>
              </v:shape>
            </v:group>
            <v:group style="position:absolute;left:5199;top:-2105;width:10;height:20" coordorigin="5199,-2105" coordsize="10,20">
              <v:shape style="position:absolute;left:5199;top:-2105;width:10;height:20" coordorigin="5199,-2105" coordsize="10,20" path="m5199,-2086l5209,-2086,5209,-2105,5199,-2105,5199,-2086xe" filled="true" fillcolor="#000000" stroked="false">
                <v:path arrowok="t"/>
                <v:fill type="solid"/>
              </v:shape>
            </v:group>
            <v:group style="position:absolute;left:5199;top:-2086;width:10;height:20" coordorigin="5199,-2086" coordsize="10,20">
              <v:shape style="position:absolute;left:5199;top:-2086;width:10;height:20" coordorigin="5199,-2086" coordsize="10,20" path="m5199,-2066l5209,-2066,5209,-2086,5199,-2086,5199,-2066xe" filled="true" fillcolor="#000000" stroked="false">
                <v:path arrowok="t"/>
                <v:fill type="solid"/>
              </v:shape>
            </v:group>
            <v:group style="position:absolute;left:5199;top:-2066;width:10;height:20" coordorigin="5199,-2066" coordsize="10,20">
              <v:shape style="position:absolute;left:5199;top:-2066;width:10;height:20" coordorigin="5199,-2066" coordsize="10,20" path="m5199,-2047l5209,-2047,5209,-2066,5199,-2066,5199,-2047xe" filled="true" fillcolor="#000000" stroked="false">
                <v:path arrowok="t"/>
                <v:fill type="solid"/>
              </v:shape>
            </v:group>
            <v:group style="position:absolute;left:5199;top:-2047;width:10;height:20" coordorigin="5199,-2047" coordsize="10,20">
              <v:shape style="position:absolute;left:5199;top:-2047;width:10;height:20" coordorigin="5199,-2047" coordsize="10,20" path="m5199,-2028l5209,-2028,5209,-2047,5199,-2047,5199,-2028xe" filled="true" fillcolor="#000000" stroked="false">
                <v:path arrowok="t"/>
                <v:fill type="solid"/>
              </v:shape>
            </v:group>
            <v:group style="position:absolute;left:5199;top:-2028;width:10;height:20" coordorigin="5199,-2028" coordsize="10,20">
              <v:shape style="position:absolute;left:5199;top:-2028;width:10;height:20" coordorigin="5199,-2028" coordsize="10,20" path="m5199,-2009l5209,-2009,5209,-2028,5199,-2028,5199,-2009xe" filled="true" fillcolor="#000000" stroked="false">
                <v:path arrowok="t"/>
                <v:fill type="solid"/>
              </v:shape>
            </v:group>
            <v:group style="position:absolute;left:5199;top:-2009;width:10;height:20" coordorigin="5199,-2009" coordsize="10,20">
              <v:shape style="position:absolute;left:5199;top:-2009;width:10;height:20" coordorigin="5199,-2009" coordsize="10,20" path="m5199,-1990l5209,-1990,5209,-2009,5199,-2009,5199,-1990xe" filled="true" fillcolor="#000000" stroked="false">
                <v:path arrowok="t"/>
                <v:fill type="solid"/>
              </v:shape>
            </v:group>
            <v:group style="position:absolute;left:5199;top:-1990;width:10;height:20" coordorigin="5199,-1990" coordsize="10,20">
              <v:shape style="position:absolute;left:5199;top:-1990;width:10;height:20" coordorigin="5199,-1990" coordsize="10,20" path="m5199,-1970l5209,-1970,5209,-1990,5199,-1990,5199,-1970xe" filled="true" fillcolor="#000000" stroked="false">
                <v:path arrowok="t"/>
                <v:fill type="solid"/>
              </v:shape>
            </v:group>
            <v:group style="position:absolute;left:5199;top:-1970;width:10;height:20" coordorigin="5199,-1970" coordsize="10,20">
              <v:shape style="position:absolute;left:5199;top:-1970;width:10;height:20" coordorigin="5199,-1970" coordsize="10,20" path="m5199,-1951l5209,-1951,5209,-1970,5199,-1970,5199,-1951xe" filled="true" fillcolor="#000000" stroked="false">
                <v:path arrowok="t"/>
                <v:fill type="solid"/>
              </v:shape>
            </v:group>
            <v:group style="position:absolute;left:5199;top:-1951;width:10;height:20" coordorigin="5199,-1951" coordsize="10,20">
              <v:shape style="position:absolute;left:5199;top:-1951;width:10;height:20" coordorigin="5199,-1951" coordsize="10,20" path="m5199,-1932l5209,-1932,5209,-1951,5199,-1951,5199,-1932xe" filled="true" fillcolor="#000000" stroked="false">
                <v:path arrowok="t"/>
                <v:fill type="solid"/>
              </v:shape>
            </v:group>
            <v:group style="position:absolute;left:5199;top:-1932;width:10;height:20" coordorigin="5199,-1932" coordsize="10,20">
              <v:shape style="position:absolute;left:5199;top:-1932;width:10;height:20" coordorigin="5199,-1932" coordsize="10,20" path="m5199,-1913l5209,-1913,5209,-1932,5199,-1932,5199,-1913xe" filled="true" fillcolor="#000000" stroked="false">
                <v:path arrowok="t"/>
                <v:fill type="solid"/>
              </v:shape>
            </v:group>
            <v:group style="position:absolute;left:5199;top:-1913;width:10;height:20" coordorigin="5199,-1913" coordsize="10,20">
              <v:shape style="position:absolute;left:5199;top:-1913;width:10;height:20" coordorigin="5199,-1913" coordsize="10,20" path="m5199,-1894l5209,-1894,5209,-1913,5199,-1913,5199,-1894xe" filled="true" fillcolor="#000000" stroked="false">
                <v:path arrowok="t"/>
                <v:fill type="solid"/>
              </v:shape>
            </v:group>
            <v:group style="position:absolute;left:5199;top:-1894;width:10;height:20" coordorigin="5199,-1894" coordsize="10,20">
              <v:shape style="position:absolute;left:5199;top:-1894;width:10;height:20" coordorigin="5199,-1894" coordsize="10,20" path="m5199,-1874l5209,-1874,5209,-1894,5199,-1894,5199,-1874xe" filled="true" fillcolor="#000000" stroked="false">
                <v:path arrowok="t"/>
                <v:fill type="solid"/>
              </v:shape>
            </v:group>
            <v:group style="position:absolute;left:5199;top:-1874;width:10;height:20" coordorigin="5199,-1874" coordsize="10,20">
              <v:shape style="position:absolute;left:5199;top:-1874;width:10;height:20" coordorigin="5199,-1874" coordsize="10,20" path="m5199,-1855l5209,-1855,5209,-1874,5199,-1874,5199,-1855xe" filled="true" fillcolor="#000000" stroked="false">
                <v:path arrowok="t"/>
                <v:fill type="solid"/>
              </v:shape>
            </v:group>
            <v:group style="position:absolute;left:5199;top:-1855;width:10;height:20" coordorigin="5199,-1855" coordsize="10,20">
              <v:shape style="position:absolute;left:5199;top:-1855;width:10;height:20" coordorigin="5199,-1855" coordsize="10,20" path="m5199,-1836l5209,-1836,5209,-1855,5199,-1855,5199,-1836xe" filled="true" fillcolor="#000000" stroked="false">
                <v:path arrowok="t"/>
                <v:fill type="solid"/>
              </v:shape>
            </v:group>
            <v:group style="position:absolute;left:5199;top:-1836;width:10;height:20" coordorigin="5199,-1836" coordsize="10,20">
              <v:shape style="position:absolute;left:5199;top:-1836;width:10;height:20" coordorigin="5199,-1836" coordsize="10,20" path="m5199,-1817l5209,-1817,5209,-1836,5199,-1836,5199,-1817xe" filled="true" fillcolor="#000000" stroked="false">
                <v:path arrowok="t"/>
                <v:fill type="solid"/>
              </v:shape>
            </v:group>
            <v:group style="position:absolute;left:5199;top:-1817;width:10;height:20" coordorigin="5199,-1817" coordsize="10,20">
              <v:shape style="position:absolute;left:5199;top:-1817;width:10;height:20" coordorigin="5199,-1817" coordsize="10,20" path="m5199,-1798l5209,-1798,5209,-1817,5199,-1817,5199,-1798xe" filled="true" fillcolor="#000000" stroked="false">
                <v:path arrowok="t"/>
                <v:fill type="solid"/>
              </v:shape>
            </v:group>
            <v:group style="position:absolute;left:5199;top:-1798;width:10;height:20" coordorigin="5199,-1798" coordsize="10,20">
              <v:shape style="position:absolute;left:5199;top:-1798;width:10;height:20" coordorigin="5199,-1798" coordsize="10,20" path="m5199,-1778l5209,-1778,5209,-1798,5199,-1798,5199,-1778xe" filled="true" fillcolor="#000000" stroked="false">
                <v:path arrowok="t"/>
                <v:fill type="solid"/>
              </v:shape>
            </v:group>
            <v:group style="position:absolute;left:5199;top:-1778;width:10;height:20" coordorigin="5199,-1778" coordsize="10,20">
              <v:shape style="position:absolute;left:5199;top:-1778;width:10;height:20" coordorigin="5199,-1778" coordsize="10,20" path="m5199,-1759l5209,-1759,5209,-1778,5199,-1778,5199,-1759xe" filled="true" fillcolor="#000000" stroked="false">
                <v:path arrowok="t"/>
                <v:fill type="solid"/>
              </v:shape>
            </v:group>
            <v:group style="position:absolute;left:5199;top:-1759;width:10;height:20" coordorigin="5199,-1759" coordsize="10,20">
              <v:shape style="position:absolute;left:5199;top:-1759;width:10;height:20" coordorigin="5199,-1759" coordsize="10,20" path="m5199,-1740l5209,-1740,5209,-1759,5199,-1759,5199,-1740xe" filled="true" fillcolor="#000000" stroked="false">
                <v:path arrowok="t"/>
                <v:fill type="solid"/>
              </v:shape>
            </v:group>
            <v:group style="position:absolute;left:5199;top:-1740;width:10;height:20" coordorigin="5199,-1740" coordsize="10,20">
              <v:shape style="position:absolute;left:5199;top:-1740;width:10;height:20" coordorigin="5199,-1740" coordsize="10,20" path="m5199,-1721l5209,-1721,5209,-1740,5199,-1740,5199,-1721xe" filled="true" fillcolor="#000000" stroked="false">
                <v:path arrowok="t"/>
                <v:fill type="solid"/>
              </v:shape>
            </v:group>
            <v:group style="position:absolute;left:5199;top:-1721;width:10;height:20" coordorigin="5199,-1721" coordsize="10,20">
              <v:shape style="position:absolute;left:5199;top:-1721;width:10;height:20" coordorigin="5199,-1721" coordsize="10,20" path="m5199,-1702l5209,-1702,5209,-1721,5199,-1721,5199,-1702xe" filled="true" fillcolor="#000000" stroked="false">
                <v:path arrowok="t"/>
                <v:fill type="solid"/>
              </v:shape>
            </v:group>
            <v:group style="position:absolute;left:5199;top:-1702;width:10;height:20" coordorigin="5199,-1702" coordsize="10,20">
              <v:shape style="position:absolute;left:5199;top:-1702;width:10;height:20" coordorigin="5199,-1702" coordsize="10,20" path="m5199,-1682l5209,-1682,5209,-1702,5199,-1702,5199,-1682xe" filled="true" fillcolor="#000000" stroked="false">
                <v:path arrowok="t"/>
                <v:fill type="solid"/>
              </v:shape>
            </v:group>
            <v:group style="position:absolute;left:5199;top:-1682;width:10;height:20" coordorigin="5199,-1682" coordsize="10,20">
              <v:shape style="position:absolute;left:5199;top:-1682;width:10;height:20" coordorigin="5199,-1682" coordsize="10,20" path="m5199,-1663l5209,-1663,5209,-1682,5199,-1682,5199,-1663xe" filled="true" fillcolor="#000000" stroked="false">
                <v:path arrowok="t"/>
                <v:fill type="solid"/>
              </v:shape>
            </v:group>
            <v:group style="position:absolute;left:5199;top:-1663;width:10;height:20" coordorigin="5199,-1663" coordsize="10,20">
              <v:shape style="position:absolute;left:5199;top:-1663;width:10;height:20" coordorigin="5199,-1663" coordsize="10,20" path="m5199,-1644l5209,-1644,5209,-1663,5199,-1663,5199,-1644xe" filled="true" fillcolor="#000000" stroked="false">
                <v:path arrowok="t"/>
                <v:fill type="solid"/>
              </v:shape>
            </v:group>
            <v:group style="position:absolute;left:5199;top:-1644;width:10;height:20" coordorigin="5199,-1644" coordsize="10,20">
              <v:shape style="position:absolute;left:5199;top:-1644;width:10;height:20" coordorigin="5199,-1644" coordsize="10,20" path="m5199,-1625l5209,-1625,5209,-1644,5199,-1644,5199,-1625xe" filled="true" fillcolor="#000000" stroked="false">
                <v:path arrowok="t"/>
                <v:fill type="solid"/>
              </v:shape>
            </v:group>
            <v:group style="position:absolute;left:5199;top:-1625;width:10;height:20" coordorigin="5199,-1625" coordsize="10,20">
              <v:shape style="position:absolute;left:5199;top:-1625;width:10;height:20" coordorigin="5199,-1625" coordsize="10,20" path="m5199,-1606l5209,-1606,5209,-1625,5199,-1625,5199,-1606xe" filled="true" fillcolor="#000000" stroked="false">
                <v:path arrowok="t"/>
                <v:fill type="solid"/>
              </v:shape>
            </v:group>
            <v:group style="position:absolute;left:5199;top:-1606;width:10;height:20" coordorigin="5199,-1606" coordsize="10,20">
              <v:shape style="position:absolute;left:5199;top:-1606;width:10;height:20" coordorigin="5199,-1606" coordsize="10,20" path="m5199,-1586l5209,-1586,5209,-1606,5199,-1606,5199,-1586xe" filled="true" fillcolor="#000000" stroked="false">
                <v:path arrowok="t"/>
                <v:fill type="solid"/>
              </v:shape>
            </v:group>
            <v:group style="position:absolute;left:5199;top:-1586;width:10;height:20" coordorigin="5199,-1586" coordsize="10,20">
              <v:shape style="position:absolute;left:5199;top:-1586;width:10;height:20" coordorigin="5199,-1586" coordsize="10,20" path="m5199,-1567l5209,-1567,5209,-1586,5199,-1586,5199,-1567xe" filled="true" fillcolor="#000000" stroked="false">
                <v:path arrowok="t"/>
                <v:fill type="solid"/>
              </v:shape>
            </v:group>
            <v:group style="position:absolute;left:5199;top:-1567;width:10;height:20" coordorigin="5199,-1567" coordsize="10,20">
              <v:shape style="position:absolute;left:5199;top:-1567;width:10;height:20" coordorigin="5199,-1567" coordsize="10,20" path="m5199,-1548l5209,-1548,5209,-1567,5199,-1567,5199,-1548xe" filled="true" fillcolor="#000000" stroked="false">
                <v:path arrowok="t"/>
                <v:fill type="solid"/>
              </v:shape>
            </v:group>
            <v:group style="position:absolute;left:5199;top:-1548;width:10;height:20" coordorigin="5199,-1548" coordsize="10,20">
              <v:shape style="position:absolute;left:5199;top:-1548;width:10;height:20" coordorigin="5199,-1548" coordsize="10,20" path="m5199,-1529l5209,-1529,5209,-1548,5199,-1548,5199,-1529xe" filled="true" fillcolor="#000000" stroked="false">
                <v:path arrowok="t"/>
                <v:fill type="solid"/>
              </v:shape>
            </v:group>
            <v:group style="position:absolute;left:5199;top:-1529;width:10;height:20" coordorigin="5199,-1529" coordsize="10,20">
              <v:shape style="position:absolute;left:5199;top:-1529;width:10;height:20" coordorigin="5199,-1529" coordsize="10,20" path="m5199,-1510l5209,-1510,5209,-1529,5199,-1529,5199,-1510xe" filled="true" fillcolor="#000000" stroked="false">
                <v:path arrowok="t"/>
                <v:fill type="solid"/>
              </v:shape>
            </v:group>
            <v:group style="position:absolute;left:5199;top:-1510;width:10;height:20" coordorigin="5199,-1510" coordsize="10,20">
              <v:shape style="position:absolute;left:5199;top:-1510;width:10;height:20" coordorigin="5199,-1510" coordsize="10,20" path="m5199,-1490l5209,-1490,5209,-1510,5199,-1510,5199,-1490xe" filled="true" fillcolor="#000000" stroked="false">
                <v:path arrowok="t"/>
                <v:fill type="solid"/>
              </v:shape>
            </v:group>
            <v:group style="position:absolute;left:5199;top:-1490;width:10;height:20" coordorigin="5199,-1490" coordsize="10,20">
              <v:shape style="position:absolute;left:5199;top:-1490;width:10;height:20" coordorigin="5199,-1490" coordsize="10,20" path="m5199,-1471l5209,-1471,5209,-1490,5199,-1490,5199,-1471xe" filled="true" fillcolor="#000000" stroked="false">
                <v:path arrowok="t"/>
                <v:fill type="solid"/>
              </v:shape>
            </v:group>
            <v:group style="position:absolute;left:5199;top:-1471;width:10;height:20" coordorigin="5199,-1471" coordsize="10,20">
              <v:shape style="position:absolute;left:5199;top:-1471;width:10;height:20" coordorigin="5199,-1471" coordsize="10,20" path="m5199,-1452l5209,-1452,5209,-1471,5199,-1471,5199,-1452xe" filled="true" fillcolor="#000000" stroked="false">
                <v:path arrowok="t"/>
                <v:fill type="solid"/>
              </v:shape>
            </v:group>
            <v:group style="position:absolute;left:5199;top:-1452;width:10;height:20" coordorigin="5199,-1452" coordsize="10,20">
              <v:shape style="position:absolute;left:5199;top:-1452;width:10;height:20" coordorigin="5199,-1452" coordsize="10,20" path="m5199,-1433l5209,-1433,5209,-1452,5199,-1452,5199,-1433xe" filled="true" fillcolor="#000000" stroked="false">
                <v:path arrowok="t"/>
                <v:fill type="solid"/>
              </v:shape>
            </v:group>
            <v:group style="position:absolute;left:5199;top:-1433;width:10;height:20" coordorigin="5199,-1433" coordsize="10,20">
              <v:shape style="position:absolute;left:5199;top:-1433;width:10;height:20" coordorigin="5199,-1433" coordsize="10,20" path="m5199,-1414l5209,-1414,5209,-1433,5199,-1433,5199,-1414xe" filled="true" fillcolor="#000000" stroked="false">
                <v:path arrowok="t"/>
                <v:fill type="solid"/>
              </v:shape>
            </v:group>
            <v:group style="position:absolute;left:5199;top:-1414;width:10;height:20" coordorigin="5199,-1414" coordsize="10,20">
              <v:shape style="position:absolute;left:5199;top:-1414;width:10;height:20" coordorigin="5199,-1414" coordsize="10,20" path="m5199,-1394l5209,-1394,5209,-1414,5199,-1414,5199,-1394xe" filled="true" fillcolor="#000000" stroked="false">
                <v:path arrowok="t"/>
                <v:fill type="solid"/>
              </v:shape>
            </v:group>
            <v:group style="position:absolute;left:5199;top:-1394;width:10;height:20" coordorigin="5199,-1394" coordsize="10,20">
              <v:shape style="position:absolute;left:5199;top:-1394;width:10;height:20" coordorigin="5199,-1394" coordsize="10,20" path="m5199,-1375l5209,-1375,5209,-1394,5199,-1394,5199,-1375xe" filled="true" fillcolor="#000000" stroked="false">
                <v:path arrowok="t"/>
                <v:fill type="solid"/>
              </v:shape>
            </v:group>
            <v:group style="position:absolute;left:5199;top:-1375;width:10;height:20" coordorigin="5199,-1375" coordsize="10,20">
              <v:shape style="position:absolute;left:5199;top:-1375;width:10;height:20" coordorigin="5199,-1375" coordsize="10,20" path="m5199,-1356l5209,-1356,5209,-1375,5199,-1375,5199,-1356xe" filled="true" fillcolor="#000000" stroked="false">
                <v:path arrowok="t"/>
                <v:fill type="solid"/>
              </v:shape>
            </v:group>
            <v:group style="position:absolute;left:5199;top:-1356;width:10;height:20" coordorigin="5199,-1356" coordsize="10,20">
              <v:shape style="position:absolute;left:5199;top:-1356;width:10;height:20" coordorigin="5199,-1356" coordsize="10,20" path="m5199,-1336l5209,-1336,5209,-1356,5199,-1356,5199,-1336xe" filled="true" fillcolor="#000000" stroked="false">
                <v:path arrowok="t"/>
                <v:fill type="solid"/>
              </v:shape>
            </v:group>
            <v:group style="position:absolute;left:5199;top:-1336;width:10;height:20" coordorigin="5199,-1336" coordsize="10,20">
              <v:shape style="position:absolute;left:5199;top:-1336;width:10;height:20" coordorigin="5199,-1336" coordsize="10,20" path="m5199,-1317l5209,-1317,5209,-1336,5199,-1336,5199,-1317xe" filled="true" fillcolor="#000000" stroked="false">
                <v:path arrowok="t"/>
                <v:fill type="solid"/>
              </v:shape>
            </v:group>
            <v:group style="position:absolute;left:5199;top:-1317;width:10;height:20" coordorigin="5199,-1317" coordsize="10,20">
              <v:shape style="position:absolute;left:5199;top:-1317;width:10;height:20" coordorigin="5199,-1317" coordsize="10,20" path="m5199,-1298l5209,-1298,5209,-1317,5199,-1317,5199,-1298xe" filled="true" fillcolor="#000000" stroked="false">
                <v:path arrowok="t"/>
                <v:fill type="solid"/>
              </v:shape>
            </v:group>
            <v:group style="position:absolute;left:5199;top:-1298;width:10;height:20" coordorigin="5199,-1298" coordsize="10,20">
              <v:shape style="position:absolute;left:5199;top:-1298;width:10;height:20" coordorigin="5199,-1298" coordsize="10,20" path="m5199,-1279l5209,-1279,5209,-1298,5199,-1298,5199,-1279xe" filled="true" fillcolor="#000000" stroked="false">
                <v:path arrowok="t"/>
                <v:fill type="solid"/>
              </v:shape>
            </v:group>
            <v:group style="position:absolute;left:5199;top:-1279;width:10;height:20" coordorigin="5199,-1279" coordsize="10,20">
              <v:shape style="position:absolute;left:5199;top:-1279;width:10;height:20" coordorigin="5199,-1279" coordsize="10,20" path="m5199,-1260l5209,-1260,5209,-1279,5199,-1279,5199,-1260xe" filled="true" fillcolor="#000000" stroked="false">
                <v:path arrowok="t"/>
                <v:fill type="solid"/>
              </v:shape>
            </v:group>
            <v:group style="position:absolute;left:5199;top:-1260;width:10;height:20" coordorigin="5199,-1260" coordsize="10,20">
              <v:shape style="position:absolute;left:5199;top:-1260;width:10;height:20" coordorigin="5199,-1260" coordsize="10,20" path="m5199,-1240l5209,-1240,5209,-1260,5199,-1260,5199,-1240xe" filled="true" fillcolor="#000000" stroked="false">
                <v:path arrowok="t"/>
                <v:fill type="solid"/>
              </v:shape>
            </v:group>
            <v:group style="position:absolute;left:5199;top:-1240;width:10;height:20" coordorigin="5199,-1240" coordsize="10,20">
              <v:shape style="position:absolute;left:5199;top:-1240;width:10;height:20" coordorigin="5199,-1240" coordsize="10,20" path="m5199,-1221l5209,-1221,5209,-1240,5199,-1240,5199,-1221xe" filled="true" fillcolor="#000000" stroked="false">
                <v:path arrowok="t"/>
                <v:fill type="solid"/>
              </v:shape>
            </v:group>
            <v:group style="position:absolute;left:5199;top:-1221;width:10;height:20" coordorigin="5199,-1221" coordsize="10,20">
              <v:shape style="position:absolute;left:5199;top:-1221;width:10;height:20" coordorigin="5199,-1221" coordsize="10,20" path="m5199,-1202l5209,-1202,5209,-1221,5199,-1221,5199,-1202xe" filled="true" fillcolor="#000000" stroked="false">
                <v:path arrowok="t"/>
                <v:fill type="solid"/>
              </v:shape>
            </v:group>
            <v:group style="position:absolute;left:5199;top:-1202;width:10;height:20" coordorigin="5199,-1202" coordsize="10,20">
              <v:shape style="position:absolute;left:5199;top:-1202;width:10;height:20" coordorigin="5199,-1202" coordsize="10,20" path="m5199,-1183l5209,-1183,5209,-1202,5199,-1202,5199,-1183xe" filled="true" fillcolor="#000000" stroked="false">
                <v:path arrowok="t"/>
                <v:fill type="solid"/>
              </v:shape>
            </v:group>
            <v:group style="position:absolute;left:5199;top:-1183;width:10;height:20" coordorigin="5199,-1183" coordsize="10,20">
              <v:shape style="position:absolute;left:5199;top:-1183;width:10;height:20" coordorigin="5199,-1183" coordsize="10,20" path="m5199,-1164l5209,-1164,5209,-1183,5199,-1183,5199,-1164xe" filled="true" fillcolor="#000000" stroked="false">
                <v:path arrowok="t"/>
                <v:fill type="solid"/>
              </v:shape>
            </v:group>
            <v:group style="position:absolute;left:5199;top:-1164;width:10;height:20" coordorigin="5199,-1164" coordsize="10,20">
              <v:shape style="position:absolute;left:5199;top:-1164;width:10;height:20" coordorigin="5199,-1164" coordsize="10,20" path="m5199,-1144l5209,-1144,5209,-1164,5199,-1164,5199,-1144xe" filled="true" fillcolor="#000000" stroked="false">
                <v:path arrowok="t"/>
                <v:fill type="solid"/>
              </v:shape>
            </v:group>
            <v:group style="position:absolute;left:5199;top:-1144;width:10;height:20" coordorigin="5199,-1144" coordsize="10,20">
              <v:shape style="position:absolute;left:5199;top:-1144;width:10;height:20" coordorigin="5199,-1144" coordsize="10,20" path="m5199,-1125l5209,-1125,5209,-1144,5199,-1144,5199,-1125xe" filled="true" fillcolor="#000000" stroked="false">
                <v:path arrowok="t"/>
                <v:fill type="solid"/>
              </v:shape>
            </v:group>
            <v:group style="position:absolute;left:5199;top:-1125;width:10;height:20" coordorigin="5199,-1125" coordsize="10,20">
              <v:shape style="position:absolute;left:5199;top:-1125;width:10;height:20" coordorigin="5199,-1125" coordsize="10,20" path="m5199,-1106l5209,-1106,5209,-1125,5199,-1125,5199,-1106xe" filled="true" fillcolor="#000000" stroked="false">
                <v:path arrowok="t"/>
                <v:fill type="solid"/>
              </v:shape>
            </v:group>
            <v:group style="position:absolute;left:5199;top:-1106;width:10;height:20" coordorigin="5199,-1106" coordsize="10,20">
              <v:shape style="position:absolute;left:5199;top:-1106;width:10;height:20" coordorigin="5199,-1106" coordsize="10,20" path="m5199,-1087l5209,-1087,5209,-1106,5199,-1106,5199,-1087xe" filled="true" fillcolor="#000000" stroked="false">
                <v:path arrowok="t"/>
                <v:fill type="solid"/>
              </v:shape>
            </v:group>
            <v:group style="position:absolute;left:5199;top:-1087;width:10;height:20" coordorigin="5199,-1087" coordsize="10,20">
              <v:shape style="position:absolute;left:5199;top:-1087;width:10;height:20" coordorigin="5199,-1087" coordsize="10,20" path="m5199,-1068l5209,-1068,5209,-1087,5199,-1087,5199,-1068xe" filled="true" fillcolor="#000000" stroked="false">
                <v:path arrowok="t"/>
                <v:fill type="solid"/>
              </v:shape>
            </v:group>
            <v:group style="position:absolute;left:5199;top:-1068;width:10;height:20" coordorigin="5199,-1068" coordsize="10,20">
              <v:shape style="position:absolute;left:5199;top:-1068;width:10;height:20" coordorigin="5199,-1068" coordsize="10,20" path="m5199,-1048l5209,-1048,5209,-1068,5199,-1068,5199,-1048xe" filled="true" fillcolor="#000000" stroked="false">
                <v:path arrowok="t"/>
                <v:fill type="solid"/>
              </v:shape>
            </v:group>
            <v:group style="position:absolute;left:5199;top:-1048;width:10;height:20" coordorigin="5199,-1048" coordsize="10,20">
              <v:shape style="position:absolute;left:5199;top:-1048;width:10;height:20" coordorigin="5199,-1048" coordsize="10,20" path="m5199,-1029l5209,-1029,5209,-1048,5199,-1048,5199,-1029xe" filled="true" fillcolor="#000000" stroked="false">
                <v:path arrowok="t"/>
                <v:fill type="solid"/>
              </v:shape>
            </v:group>
            <v:group style="position:absolute;left:5199;top:-1029;width:10;height:20" coordorigin="5199,-1029" coordsize="10,20">
              <v:shape style="position:absolute;left:5199;top:-1029;width:10;height:20" coordorigin="5199,-1029" coordsize="10,20" path="m5199,-1010l5209,-1010,5209,-1029,5199,-1029,5199,-1010xe" filled="true" fillcolor="#000000" stroked="false">
                <v:path arrowok="t"/>
                <v:fill type="solid"/>
              </v:shape>
            </v:group>
            <v:group style="position:absolute;left:5199;top:-1010;width:10;height:20" coordorigin="5199,-1010" coordsize="10,20">
              <v:shape style="position:absolute;left:5199;top:-1010;width:10;height:20" coordorigin="5199,-1010" coordsize="10,20" path="m5199,-991l5209,-991,5209,-1010,5199,-1010,5199,-991xe" filled="true" fillcolor="#000000" stroked="false">
                <v:path arrowok="t"/>
                <v:fill type="solid"/>
              </v:shape>
            </v:group>
            <v:group style="position:absolute;left:5199;top:-991;width:10;height:20" coordorigin="5199,-991" coordsize="10,20">
              <v:shape style="position:absolute;left:5199;top:-991;width:10;height:20" coordorigin="5199,-991" coordsize="10,20" path="m5199,-972l5209,-972,5209,-991,5199,-991,5199,-972xe" filled="true" fillcolor="#000000" stroked="false">
                <v:path arrowok="t"/>
                <v:fill type="solid"/>
              </v:shape>
            </v:group>
            <v:group style="position:absolute;left:5199;top:-972;width:10;height:20" coordorigin="5199,-972" coordsize="10,20">
              <v:shape style="position:absolute;left:5199;top:-972;width:10;height:20" coordorigin="5199,-972" coordsize="10,20" path="m5199,-952l5209,-952,5209,-972,5199,-972,5199,-952xe" filled="true" fillcolor="#000000" stroked="false">
                <v:path arrowok="t"/>
                <v:fill type="solid"/>
              </v:shape>
            </v:group>
            <v:group style="position:absolute;left:5199;top:-952;width:10;height:20" coordorigin="5199,-952" coordsize="10,20">
              <v:shape style="position:absolute;left:5199;top:-952;width:10;height:20" coordorigin="5199,-952" coordsize="10,20" path="m5199,-933l5209,-933,5209,-952,5199,-952,5199,-933xe" filled="true" fillcolor="#000000" stroked="false">
                <v:path arrowok="t"/>
                <v:fill type="solid"/>
              </v:shape>
            </v:group>
            <v:group style="position:absolute;left:5199;top:-933;width:10;height:20" coordorigin="5199,-933" coordsize="10,20">
              <v:shape style="position:absolute;left:5199;top:-933;width:10;height:20" coordorigin="5199,-933" coordsize="10,20" path="m5199,-914l5209,-914,5209,-933,5199,-933,5199,-914xe" filled="true" fillcolor="#000000" stroked="false">
                <v:path arrowok="t"/>
                <v:fill type="solid"/>
              </v:shape>
              <v:shape style="position:absolute;left:2952;top:-1010;width:1131;height:106" type="#_x0000_t75" stroked="false">
                <v:imagedata r:id="rId207" o:title=""/>
              </v:shape>
              <v:shape style="position:absolute;left:4059;top:-914;width:2981;height:10" type="#_x0000_t75" stroked="false">
                <v:imagedata r:id="rId206" o:title=""/>
              </v:shape>
              <v:shape style="position:absolute;left:7036;top:-914;width:574;height:10" type="#_x0000_t75" stroked="false">
                <v:imagedata r:id="rId187" o:title=""/>
              </v:shape>
              <v:shape style="position:absolute;left:7605;top:-914;width:1138;height:10" type="#_x0000_t75" stroked="false">
                <v:imagedata r:id="rId188" o:title=""/>
              </v:shape>
              <v:shape style="position:absolute;left:8737;top:-914;width:716;height:10" type="#_x0000_t75" stroked="false">
                <v:imagedata r:id="rId189" o:title=""/>
              </v:shape>
              <v:shape style="position:absolute;left:9448;top:-914;width:1138;height:10" type="#_x0000_t75" stroked="false">
                <v:imagedata r:id="rId190" o:title=""/>
              </v:shape>
              <v:shape style="position:absolute;left:10581;top:-914;width:576;height:10" type="#_x0000_t75" stroked="false">
                <v:imagedata r:id="rId191" o:title=""/>
              </v:shape>
            </v:group>
            <v:group style="position:absolute;left:5199;top:-904;width:10;height:20" coordorigin="5199,-904" coordsize="10,20">
              <v:shape style="position:absolute;left:5199;top:-904;width:10;height:20" coordorigin="5199,-904" coordsize="10,20" path="m5199,-885l5209,-885,5209,-904,5199,-904,5199,-885xe" filled="true" fillcolor="#000000" stroked="false">
                <v:path arrowok="t"/>
                <v:fill type="solid"/>
              </v:shape>
            </v:group>
            <v:group style="position:absolute;left:5199;top:-885;width:10;height:20" coordorigin="5199,-885" coordsize="10,20">
              <v:shape style="position:absolute;left:5199;top:-885;width:10;height:20" coordorigin="5199,-885" coordsize="10,20" path="m5199,-866l5209,-866,5209,-885,5199,-885,5199,-866xe" filled="true" fillcolor="#000000" stroked="false">
                <v:path arrowok="t"/>
                <v:fill type="solid"/>
              </v:shape>
            </v:group>
            <v:group style="position:absolute;left:5199;top:-866;width:10;height:20" coordorigin="5199,-866" coordsize="10,20">
              <v:shape style="position:absolute;left:5199;top:-866;width:10;height:20" coordorigin="5199,-866" coordsize="10,20" path="m5199,-847l5209,-847,5209,-866,5199,-866,5199,-847xe" filled="true" fillcolor="#000000" stroked="false">
                <v:path arrowok="t"/>
                <v:fill type="solid"/>
              </v:shape>
            </v:group>
            <v:group style="position:absolute;left:5199;top:-847;width:10;height:20" coordorigin="5199,-847" coordsize="10,20">
              <v:shape style="position:absolute;left:5199;top:-847;width:10;height:20" coordorigin="5199,-847" coordsize="10,20" path="m5199,-828l5209,-828,5209,-847,5199,-847,5199,-828xe" filled="true" fillcolor="#000000" stroked="false">
                <v:path arrowok="t"/>
                <v:fill type="solid"/>
              </v:shape>
            </v:group>
            <v:group style="position:absolute;left:5199;top:-828;width:10;height:20" coordorigin="5199,-828" coordsize="10,20">
              <v:shape style="position:absolute;left:5199;top:-828;width:10;height:20" coordorigin="5199,-828" coordsize="10,20" path="m5199,-808l5209,-808,5209,-828,5199,-828,5199,-808xe" filled="true" fillcolor="#000000" stroked="false">
                <v:path arrowok="t"/>
                <v:fill type="solid"/>
              </v:shape>
            </v:group>
            <v:group style="position:absolute;left:5199;top:-808;width:10;height:20" coordorigin="5199,-808" coordsize="10,20">
              <v:shape style="position:absolute;left:5199;top:-808;width:10;height:20" coordorigin="5199,-808" coordsize="10,20" path="m5199,-789l5209,-789,5209,-808,5199,-808,5199,-789xe" filled="true" fillcolor="#000000" stroked="false">
                <v:path arrowok="t"/>
                <v:fill type="solid"/>
              </v:shape>
            </v:group>
            <v:group style="position:absolute;left:5199;top:-789;width:10;height:20" coordorigin="5199,-789" coordsize="10,20">
              <v:shape style="position:absolute;left:5199;top:-789;width:10;height:20" coordorigin="5199,-789" coordsize="10,20" path="m5199,-770l5209,-770,5209,-789,5199,-789,5199,-770xe" filled="true" fillcolor="#000000" stroked="false">
                <v:path arrowok="t"/>
                <v:fill type="solid"/>
              </v:shape>
            </v:group>
            <v:group style="position:absolute;left:5199;top:-770;width:10;height:20" coordorigin="5199,-770" coordsize="10,20">
              <v:shape style="position:absolute;left:5199;top:-770;width:10;height:20" coordorigin="5199,-770" coordsize="10,20" path="m5199,-751l5209,-751,5209,-770,5199,-770,5199,-751xe" filled="true" fillcolor="#000000" stroked="false">
                <v:path arrowok="t"/>
                <v:fill type="solid"/>
              </v:shape>
            </v:group>
            <v:group style="position:absolute;left:5199;top:-751;width:10;height:20" coordorigin="5199,-751" coordsize="10,20">
              <v:shape style="position:absolute;left:5199;top:-751;width:10;height:20" coordorigin="5199,-751" coordsize="10,20" path="m5199,-732l5209,-732,5209,-751,5199,-751,5199,-732xe" filled="true" fillcolor="#000000" stroked="false">
                <v:path arrowok="t"/>
                <v:fill type="solid"/>
              </v:shape>
            </v:group>
            <v:group style="position:absolute;left:5199;top:-732;width:10;height:20" coordorigin="5199,-732" coordsize="10,20">
              <v:shape style="position:absolute;left:5199;top:-732;width:10;height:20" coordorigin="5199,-732" coordsize="10,20" path="m5199,-712l5209,-712,5209,-732,5199,-732,5199,-712xe" filled="true" fillcolor="#000000" stroked="false">
                <v:path arrowok="t"/>
                <v:fill type="solid"/>
              </v:shape>
            </v:group>
            <v:group style="position:absolute;left:5199;top:-712;width:10;height:20" coordorigin="5199,-712" coordsize="10,20">
              <v:shape style="position:absolute;left:5199;top:-712;width:10;height:20" coordorigin="5199,-712" coordsize="10,20" path="m5199,-693l5209,-693,5209,-712,5199,-712,5199,-693xe" filled="true" fillcolor="#000000" stroked="false">
                <v:path arrowok="t"/>
                <v:fill type="solid"/>
              </v:shape>
            </v:group>
            <v:group style="position:absolute;left:5199;top:-693;width:10;height:20" coordorigin="5199,-693" coordsize="10,20">
              <v:shape style="position:absolute;left:5199;top:-693;width:10;height:20" coordorigin="5199,-693" coordsize="10,20" path="m5199,-674l5209,-674,5209,-693,5199,-693,5199,-674xe" filled="true" fillcolor="#000000" stroked="false">
                <v:path arrowok="t"/>
                <v:fill type="solid"/>
              </v:shape>
            </v:group>
            <v:group style="position:absolute;left:5199;top:-674;width:10;height:20" coordorigin="5199,-674" coordsize="10,20">
              <v:shape style="position:absolute;left:5199;top:-674;width:10;height:20" coordorigin="5199,-674" coordsize="10,20" path="m5199,-655l5209,-655,5209,-674,5199,-674,5199,-655xe" filled="true" fillcolor="#000000" stroked="false">
                <v:path arrowok="t"/>
                <v:fill type="solid"/>
              </v:shape>
            </v:group>
            <v:group style="position:absolute;left:5199;top:-655;width:10;height:20" coordorigin="5199,-655" coordsize="10,20">
              <v:shape style="position:absolute;left:5199;top:-655;width:10;height:20" coordorigin="5199,-655" coordsize="10,20" path="m5199,-636l5209,-636,5209,-655,5199,-655,5199,-636xe" filled="true" fillcolor="#000000" stroked="false">
                <v:path arrowok="t"/>
                <v:fill type="solid"/>
              </v:shape>
            </v:group>
            <v:group style="position:absolute;left:5199;top:-636;width:10;height:20" coordorigin="5199,-636" coordsize="10,20">
              <v:shape style="position:absolute;left:5199;top:-636;width:10;height:20" coordorigin="5199,-636" coordsize="10,20" path="m5199,-616l5209,-616,5209,-636,5199,-636,5199,-616xe" filled="true" fillcolor="#000000" stroked="false">
                <v:path arrowok="t"/>
                <v:fill type="solid"/>
              </v:shape>
            </v:group>
            <v:group style="position:absolute;left:5199;top:-616;width:10;height:20" coordorigin="5199,-616" coordsize="10,20">
              <v:shape style="position:absolute;left:5199;top:-616;width:10;height:20" coordorigin="5199,-616" coordsize="10,20" path="m5199,-597l5209,-597,5209,-616,5199,-616,5199,-597xe" filled="true" fillcolor="#000000" stroked="false">
                <v:path arrowok="t"/>
                <v:fill type="solid"/>
              </v:shape>
            </v:group>
            <v:group style="position:absolute;left:5199;top:-597;width:10;height:20" coordorigin="5199,-597" coordsize="10,20">
              <v:shape style="position:absolute;left:5199;top:-597;width:10;height:20" coordorigin="5199,-597" coordsize="10,20" path="m5199,-578l5209,-578,5209,-597,5199,-597,5199,-578xe" filled="true" fillcolor="#000000" stroked="false">
                <v:path arrowok="t"/>
                <v:fill type="solid"/>
              </v:shape>
            </v:group>
            <v:group style="position:absolute;left:5199;top:-578;width:10;height:20" coordorigin="5199,-578" coordsize="10,20">
              <v:shape style="position:absolute;left:5199;top:-578;width:10;height:20" coordorigin="5199,-578" coordsize="10,20" path="m5199,-559l5209,-559,5209,-578,5199,-578,5199,-559xe" filled="true" fillcolor="#000000" stroked="false">
                <v:path arrowok="t"/>
                <v:fill type="solid"/>
              </v:shape>
            </v:group>
            <v:group style="position:absolute;left:5199;top:-559;width:10;height:20" coordorigin="5199,-559" coordsize="10,20">
              <v:shape style="position:absolute;left:5199;top:-559;width:10;height:20" coordorigin="5199,-559" coordsize="10,20" path="m5199,-540l5209,-540,5209,-559,5199,-559,5199,-540xe" filled="true" fillcolor="#000000" stroked="false">
                <v:path arrowok="t"/>
                <v:fill type="solid"/>
              </v:shape>
            </v:group>
            <v:group style="position:absolute;left:5199;top:-540;width:10;height:20" coordorigin="5199,-540" coordsize="10,20">
              <v:shape style="position:absolute;left:5199;top:-540;width:10;height:20" coordorigin="5199,-540" coordsize="10,20" path="m5199,-520l5209,-520,5209,-540,5199,-540,5199,-520xe" filled="true" fillcolor="#000000" stroked="false">
                <v:path arrowok="t"/>
                <v:fill type="solid"/>
              </v:shape>
            </v:group>
            <w10:wrap type="none"/>
          </v:group>
        </w:pict>
      </w:r>
      <w:r>
        <w:rPr/>
        <w:pict>
          <v:group style="position:absolute;margin-left:194.449997pt;margin-top:51.263699pt;width:362.25pt;height:5.05pt;mso-position-horizontal-relative:page;mso-position-vertical-relative:paragraph;z-index:-1142416" coordorigin="3889,1025" coordsize="7245,101">
            <v:shape style="position:absolute;left:3889;top:1025;width:1162;height:101" type="#_x0000_t75" stroked="false">
              <v:imagedata r:id="rId208" o:title=""/>
            </v:shape>
            <v:shape style="position:absolute;left:5046;top:1116;width:1846;height:10" type="#_x0000_t75" stroked="false">
              <v:imagedata r:id="rId171" o:title=""/>
            </v:shape>
            <v:shape style="position:absolute;left:6887;top:1116;width:698;height:10" type="#_x0000_t75" stroked="false">
              <v:imagedata r:id="rId172" o:title=""/>
            </v:shape>
            <v:shape style="position:absolute;left:7581;top:1116;width:1085;height:10" type="#_x0000_t75" stroked="false">
              <v:imagedata r:id="rId173" o:title=""/>
            </v:shape>
            <v:shape style="position:absolute;left:8661;top:1116;width:1808;height:10" type="#_x0000_t75" stroked="false">
              <v:imagedata r:id="rId174" o:title=""/>
            </v:shape>
            <v:shape style="position:absolute;left:10464;top:1116;width:670;height:10" type="#_x0000_t75" stroked="false">
              <v:imagedata r:id="rId175" o:title=""/>
            </v:shape>
            <w10:wrap type="none"/>
          </v:group>
        </w:pict>
      </w:r>
      <w:r>
        <w:rPr/>
        <w:pict>
          <v:group style="position:absolute;margin-left:147.619995pt;margin-top:95.30368pt;width:409.05pt;height:.5pt;mso-position-horizontal-relative:page;mso-position-vertical-relative:paragraph;z-index:-1142392" coordorigin="2952,1906" coordsize="8181,10">
            <v:shape style="position:absolute;left:2952;top:1906;width:2098;height:10" type="#_x0000_t75" stroked="false">
              <v:imagedata r:id="rId170" o:title=""/>
            </v:shape>
            <v:shape style="position:absolute;left:5046;top:1906;width:1846;height:10" type="#_x0000_t75" stroked="false">
              <v:imagedata r:id="rId171" o:title=""/>
            </v:shape>
            <v:shape style="position:absolute;left:6887;top:1906;width:698;height:10" type="#_x0000_t75" stroked="false">
              <v:imagedata r:id="rId172" o:title=""/>
            </v:shape>
            <v:shape style="position:absolute;left:7581;top:1906;width:1085;height:10" type="#_x0000_t75" stroked="false">
              <v:imagedata r:id="rId173" o:title=""/>
            </v:shape>
            <v:shape style="position:absolute;left:8661;top:1906;width:1808;height:10" type="#_x0000_t75" stroked="false">
              <v:imagedata r:id="rId174" o:title=""/>
            </v:shape>
            <v:shape style="position:absolute;left:10464;top:1906;width:670;height:10" type="#_x0000_t75" stroked="false">
              <v:imagedata r:id="rId175"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组合</w:t>
      </w:r>
      <w:r>
        <w:rPr>
          <w:rFonts w:ascii="宋体" w:hAnsi="宋体" w:cs="宋体" w:eastAsia="宋体" w:hint="default"/>
          <w:b/>
          <w:bCs/>
          <w:spacing w:val="-44"/>
          <w:sz w:val="21"/>
          <w:szCs w:val="21"/>
        </w:rPr>
        <w:t> </w:t>
      </w:r>
      <w:r>
        <w:rPr>
          <w:rFonts w:ascii="宋体" w:hAnsi="宋体" w:cs="宋体" w:eastAsia="宋体" w:hint="default"/>
          <w:b/>
          <w:bCs/>
          <w:sz w:val="21"/>
          <w:szCs w:val="21"/>
        </w:rPr>
        <w:t>1</w:t>
      </w:r>
      <w:r>
        <w:rPr>
          <w:rFonts w:ascii="宋体" w:hAnsi="宋体" w:cs="宋体" w:eastAsia="宋体" w:hint="default"/>
          <w:b/>
          <w:bCs/>
          <w:spacing w:val="-44"/>
          <w:sz w:val="21"/>
          <w:szCs w:val="21"/>
        </w:rPr>
        <w:t> </w:t>
      </w:r>
      <w:r>
        <w:rPr>
          <w:rFonts w:ascii="宋体" w:hAnsi="宋体" w:cs="宋体" w:eastAsia="宋体" w:hint="default"/>
          <w:b/>
          <w:bCs/>
          <w:spacing w:val="-1"/>
          <w:sz w:val="21"/>
          <w:szCs w:val="21"/>
        </w:rPr>
        <w:t>中，采用账龄分析法计提坏账准备的应收账款：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tbl>
      <w:tblPr>
        <w:tblW w:w="0" w:type="auto"/>
        <w:jc w:val="left"/>
        <w:tblInd w:w="3025" w:type="dxa"/>
        <w:tblLayout w:type="fixed"/>
        <w:tblCellMar>
          <w:top w:w="0" w:type="dxa"/>
          <w:left w:w="0" w:type="dxa"/>
          <w:bottom w:w="0" w:type="dxa"/>
          <w:right w:w="0" w:type="dxa"/>
        </w:tblCellMar>
        <w:tblLook w:val="01E0"/>
      </w:tblPr>
      <w:tblGrid>
        <w:gridCol w:w="878"/>
        <w:gridCol w:w="1152"/>
        <w:gridCol w:w="833"/>
        <w:gridCol w:w="1008"/>
        <w:gridCol w:w="694"/>
        <w:gridCol w:w="1080"/>
        <w:gridCol w:w="797"/>
        <w:gridCol w:w="1006"/>
        <w:gridCol w:w="660"/>
      </w:tblGrid>
      <w:tr>
        <w:trPr>
          <w:trHeight w:val="739" w:hRule="exact"/>
        </w:trPr>
        <w:tc>
          <w:tcPr>
            <w:tcW w:w="87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215" w:right="0"/>
              <w:jc w:val="left"/>
              <w:rPr>
                <w:rFonts w:ascii="宋体" w:hAnsi="宋体" w:cs="宋体" w:eastAsia="宋体" w:hint="default"/>
                <w:sz w:val="15"/>
                <w:szCs w:val="15"/>
              </w:rPr>
            </w:pPr>
            <w:r>
              <w:rPr>
                <w:rFonts w:ascii="宋体" w:hAnsi="宋体" w:cs="宋体" w:eastAsia="宋体" w:hint="default"/>
                <w:sz w:val="15"/>
                <w:szCs w:val="15"/>
              </w:rPr>
              <w:t>账</w:t>
            </w:r>
            <w:r>
              <w:rPr>
                <w:rFonts w:ascii="宋体" w:hAnsi="宋体" w:cs="宋体" w:eastAsia="宋体" w:hint="default"/>
                <w:spacing w:val="1"/>
                <w:sz w:val="15"/>
                <w:szCs w:val="15"/>
              </w:rPr>
              <w:t> </w:t>
            </w:r>
            <w:r>
              <w:rPr>
                <w:rFonts w:ascii="宋体" w:hAnsi="宋体" w:cs="宋体" w:eastAsia="宋体" w:hint="default"/>
                <w:sz w:val="15"/>
                <w:szCs w:val="15"/>
              </w:rPr>
              <w:t>龄</w:t>
            </w:r>
          </w:p>
        </w:tc>
        <w:tc>
          <w:tcPr>
            <w:tcW w:w="1152" w:type="dxa"/>
            <w:tcBorders>
              <w:top w:val="single" w:sz="12" w:space="0" w:color="000000"/>
              <w:left w:val="single" w:sz="4" w:space="0" w:color="000000"/>
              <w:bottom w:val="nil" w:sz="6" w:space="0" w:color="auto"/>
              <w:right w:val="single" w:sz="4" w:space="0" w:color="000000"/>
            </w:tcBorders>
          </w:tcPr>
          <w:p>
            <w:pPr/>
          </w:p>
        </w:tc>
        <w:tc>
          <w:tcPr>
            <w:tcW w:w="8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5"/>
              <w:ind w:right="17"/>
              <w:jc w:val="center"/>
              <w:rPr>
                <w:rFonts w:ascii="Calibri" w:hAnsi="Calibri" w:cs="Calibri" w:eastAsia="Calibri" w:hint="default"/>
                <w:sz w:val="15"/>
                <w:szCs w:val="15"/>
              </w:rPr>
            </w:pPr>
            <w:r>
              <w:rPr>
                <w:rFonts w:ascii="Calibri" w:hAnsi="Calibri" w:cs="Calibri" w:eastAsia="Calibri" w:hint="default"/>
                <w:sz w:val="15"/>
                <w:szCs w:val="15"/>
              </w:rPr>
              <w:t>2010 </w:t>
            </w:r>
            <w:r>
              <w:rPr>
                <w:rFonts w:ascii="宋体" w:hAnsi="宋体" w:cs="宋体" w:eastAsia="宋体" w:hint="default"/>
                <w:sz w:val="15"/>
                <w:szCs w:val="15"/>
              </w:rPr>
              <w:t>年</w:t>
            </w:r>
            <w:r>
              <w:rPr>
                <w:rFonts w:ascii="宋体" w:hAnsi="宋体" w:cs="宋体" w:eastAsia="宋体" w:hint="default"/>
                <w:spacing w:val="-33"/>
                <w:sz w:val="15"/>
                <w:szCs w:val="15"/>
              </w:rPr>
              <w:t> </w:t>
            </w:r>
            <w:r>
              <w:rPr>
                <w:rFonts w:ascii="Calibri" w:hAnsi="Calibri" w:cs="Calibri" w:eastAsia="Calibri" w:hint="default"/>
                <w:spacing w:val="-3"/>
                <w:sz w:val="15"/>
                <w:szCs w:val="15"/>
              </w:rPr>
              <w:t>12</w:t>
            </w:r>
            <w:r>
              <w:rPr>
                <w:rFonts w:ascii="Calibri" w:hAnsi="Calibri" w:cs="Calibri" w:eastAsia="Calibri" w:hint="default"/>
                <w:sz w:val="15"/>
                <w:szCs w:val="15"/>
              </w:rPr>
            </w: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占总额</w:t>
            </w:r>
          </w:p>
        </w:tc>
        <w:tc>
          <w:tcPr>
            <w:tcW w:w="10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5"/>
              <w:ind w:left="-53"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7"/>
                <w:sz w:val="15"/>
                <w:szCs w:val="15"/>
              </w:rPr>
              <w:t> </w:t>
            </w:r>
            <w:r>
              <w:rPr>
                <w:rFonts w:ascii="Calibri" w:hAnsi="Calibri" w:cs="Calibri" w:eastAsia="Calibri" w:hint="default"/>
                <w:sz w:val="15"/>
                <w:szCs w:val="15"/>
              </w:rPr>
              <w:t>31</w:t>
            </w:r>
            <w:r>
              <w:rPr>
                <w:rFonts w:ascii="Calibri" w:hAnsi="Calibri" w:cs="Calibri" w:eastAsia="Calibri" w:hint="default"/>
                <w:spacing w:val="4"/>
                <w:sz w:val="15"/>
                <w:szCs w:val="15"/>
              </w:rPr>
              <w:t> </w:t>
            </w:r>
            <w:r>
              <w:rPr>
                <w:rFonts w:ascii="宋体" w:hAnsi="宋体" w:cs="宋体" w:eastAsia="宋体" w:hint="default"/>
                <w:sz w:val="15"/>
                <w:szCs w:val="15"/>
              </w:rPr>
              <w:t>日</w:t>
            </w:r>
          </w:p>
        </w:tc>
        <w:tc>
          <w:tcPr>
            <w:tcW w:w="69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right="60"/>
              <w:jc w:val="right"/>
              <w:rPr>
                <w:rFonts w:ascii="宋体" w:hAnsi="宋体" w:cs="宋体" w:eastAsia="宋体" w:hint="default"/>
                <w:sz w:val="15"/>
                <w:szCs w:val="15"/>
              </w:rPr>
            </w:pPr>
            <w:r>
              <w:rPr>
                <w:rFonts w:ascii="宋体" w:hAnsi="宋体" w:cs="宋体" w:eastAsia="宋体" w:hint="default"/>
                <w:sz w:val="15"/>
                <w:szCs w:val="15"/>
              </w:rPr>
              <w:t>坏账准</w:t>
            </w:r>
          </w:p>
        </w:tc>
        <w:tc>
          <w:tcPr>
            <w:tcW w:w="1080" w:type="dxa"/>
            <w:tcBorders>
              <w:top w:val="single" w:sz="12" w:space="0" w:color="000000"/>
              <w:left w:val="single" w:sz="4" w:space="0" w:color="000000"/>
              <w:bottom w:val="nil" w:sz="6" w:space="0" w:color="auto"/>
              <w:right w:val="single" w:sz="4" w:space="0" w:color="000000"/>
            </w:tcBorders>
          </w:tcPr>
          <w:p>
            <w:pPr/>
          </w:p>
        </w:tc>
        <w:tc>
          <w:tcPr>
            <w:tcW w:w="7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5"/>
              <w:ind w:left="16" w:right="0"/>
              <w:jc w:val="center"/>
              <w:rPr>
                <w:rFonts w:ascii="Calibri" w:hAnsi="Calibri" w:cs="Calibri" w:eastAsia="Calibri" w:hint="default"/>
                <w:sz w:val="15"/>
                <w:szCs w:val="15"/>
              </w:rPr>
            </w:pPr>
            <w:r>
              <w:rPr>
                <w:rFonts w:ascii="Calibri" w:hAnsi="Calibri" w:cs="Calibri" w:eastAsia="Calibri" w:hint="default"/>
                <w:sz w:val="15"/>
                <w:szCs w:val="15"/>
              </w:rPr>
              <w:t>2009 </w:t>
            </w:r>
            <w:r>
              <w:rPr>
                <w:rFonts w:ascii="宋体" w:hAnsi="宋体" w:cs="宋体" w:eastAsia="宋体" w:hint="default"/>
                <w:sz w:val="15"/>
                <w:szCs w:val="15"/>
              </w:rPr>
              <w:t>年</w:t>
            </w:r>
            <w:r>
              <w:rPr>
                <w:rFonts w:ascii="宋体" w:hAnsi="宋体" w:cs="宋体" w:eastAsia="宋体" w:hint="default"/>
                <w:spacing w:val="-33"/>
                <w:sz w:val="15"/>
                <w:szCs w:val="15"/>
              </w:rPr>
              <w:t> </w:t>
            </w:r>
            <w:r>
              <w:rPr>
                <w:rFonts w:ascii="Calibri" w:hAnsi="Calibri" w:cs="Calibri" w:eastAsia="Calibri" w:hint="default"/>
                <w:spacing w:val="-3"/>
                <w:sz w:val="15"/>
                <w:szCs w:val="15"/>
              </w:rPr>
              <w:t>12</w:t>
            </w:r>
            <w:r>
              <w:rPr>
                <w:rFonts w:ascii="Calibri" w:hAnsi="Calibri" w:cs="Calibri" w:eastAsia="Calibri" w:hint="default"/>
                <w:sz w:val="15"/>
                <w:szCs w:val="15"/>
              </w:rPr>
            </w: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占总额</w:t>
            </w:r>
          </w:p>
        </w:tc>
        <w:tc>
          <w:tcPr>
            <w:tcW w:w="10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5"/>
              <w:ind w:left="-17"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7"/>
                <w:sz w:val="15"/>
                <w:szCs w:val="15"/>
              </w:rPr>
              <w:t> </w:t>
            </w:r>
            <w:r>
              <w:rPr>
                <w:rFonts w:ascii="Calibri" w:hAnsi="Calibri" w:cs="Calibri" w:eastAsia="Calibri" w:hint="default"/>
                <w:sz w:val="15"/>
                <w:szCs w:val="15"/>
              </w:rPr>
              <w:t>31</w:t>
            </w:r>
            <w:r>
              <w:rPr>
                <w:rFonts w:ascii="Calibri" w:hAnsi="Calibri" w:cs="Calibri" w:eastAsia="Calibri" w:hint="default"/>
                <w:spacing w:val="4"/>
                <w:sz w:val="15"/>
                <w:szCs w:val="15"/>
              </w:rPr>
              <w:t> </w:t>
            </w:r>
            <w:r>
              <w:rPr>
                <w:rFonts w:ascii="宋体" w:hAnsi="宋体" w:cs="宋体" w:eastAsia="宋体" w:hint="default"/>
                <w:sz w:val="15"/>
                <w:szCs w:val="15"/>
              </w:rPr>
              <w:t>日</w:t>
            </w:r>
          </w:p>
        </w:tc>
        <w:tc>
          <w:tcPr>
            <w:tcW w:w="660"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left="100" w:right="0"/>
              <w:jc w:val="center"/>
              <w:rPr>
                <w:rFonts w:ascii="宋体" w:hAnsi="宋体" w:cs="宋体" w:eastAsia="宋体" w:hint="default"/>
                <w:sz w:val="15"/>
                <w:szCs w:val="15"/>
              </w:rPr>
            </w:pPr>
            <w:r>
              <w:rPr>
                <w:rFonts w:ascii="宋体" w:hAnsi="宋体" w:cs="宋体" w:eastAsia="宋体" w:hint="default"/>
                <w:sz w:val="15"/>
                <w:szCs w:val="15"/>
              </w:rPr>
              <w:t>坏账准</w:t>
            </w:r>
          </w:p>
        </w:tc>
      </w:tr>
      <w:tr>
        <w:trPr>
          <w:trHeight w:val="180" w:hRule="exact"/>
        </w:trPr>
        <w:tc>
          <w:tcPr>
            <w:tcW w:w="878" w:type="dxa"/>
            <w:tcBorders>
              <w:top w:val="nil" w:sz="6" w:space="0" w:color="auto"/>
              <w:left w:val="nil" w:sz="6" w:space="0" w:color="auto"/>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165" w:lineRule="exact"/>
              <w:ind w:left="271"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833"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165" w:lineRule="exact"/>
              <w:ind w:right="142"/>
              <w:jc w:val="right"/>
              <w:rPr>
                <w:rFonts w:ascii="宋体" w:hAnsi="宋体" w:cs="宋体" w:eastAsia="宋体" w:hint="default"/>
                <w:sz w:val="15"/>
                <w:szCs w:val="15"/>
              </w:rPr>
            </w:pPr>
            <w:r>
              <w:rPr>
                <w:rFonts w:ascii="宋体" w:hAnsi="宋体" w:cs="宋体" w:eastAsia="宋体" w:hint="default"/>
                <w:spacing w:val="-1"/>
                <w:sz w:val="15"/>
                <w:szCs w:val="15"/>
              </w:rPr>
              <w:t>坏账准备</w:t>
            </w:r>
          </w:p>
        </w:tc>
        <w:tc>
          <w:tcPr>
            <w:tcW w:w="694"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165" w:lineRule="exact"/>
              <w:ind w:left="235"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797"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165" w:lineRule="exact"/>
              <w:ind w:right="142"/>
              <w:jc w:val="right"/>
              <w:rPr>
                <w:rFonts w:ascii="宋体" w:hAnsi="宋体" w:cs="宋体" w:eastAsia="宋体" w:hint="default"/>
                <w:sz w:val="15"/>
                <w:szCs w:val="15"/>
              </w:rPr>
            </w:pPr>
            <w:r>
              <w:rPr>
                <w:rFonts w:ascii="宋体" w:hAnsi="宋体" w:cs="宋体" w:eastAsia="宋体" w:hint="default"/>
                <w:spacing w:val="-1"/>
                <w:sz w:val="15"/>
                <w:szCs w:val="15"/>
              </w:rPr>
              <w:t>坏账准备</w:t>
            </w:r>
          </w:p>
        </w:tc>
        <w:tc>
          <w:tcPr>
            <w:tcW w:w="660" w:type="dxa"/>
            <w:tcBorders>
              <w:top w:val="nil" w:sz="6" w:space="0" w:color="auto"/>
              <w:left w:val="single" w:sz="4" w:space="0" w:color="000000"/>
              <w:bottom w:val="nil" w:sz="6" w:space="0" w:color="auto"/>
              <w:right w:val="nil" w:sz="6" w:space="0" w:color="auto"/>
            </w:tcBorders>
          </w:tcPr>
          <w:p>
            <w:pPr/>
          </w:p>
        </w:tc>
      </w:tr>
      <w:tr>
        <w:trPr>
          <w:trHeight w:val="299" w:hRule="exact"/>
        </w:trPr>
        <w:tc>
          <w:tcPr>
            <w:tcW w:w="878" w:type="dxa"/>
            <w:tcBorders>
              <w:top w:val="nil" w:sz="6" w:space="0" w:color="auto"/>
              <w:left w:val="nil" w:sz="6" w:space="0" w:color="auto"/>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
        </w:tc>
        <w:tc>
          <w:tcPr>
            <w:tcW w:w="833" w:type="dxa"/>
            <w:tcBorders>
              <w:top w:val="nil" w:sz="6" w:space="0" w:color="auto"/>
              <w:left w:val="single" w:sz="4" w:space="0" w:color="000000"/>
              <w:bottom w:val="nil" w:sz="6" w:space="0" w:color="auto"/>
              <w:right w:val="single" w:sz="4" w:space="0" w:color="000000"/>
            </w:tcBorders>
          </w:tcPr>
          <w:p>
            <w:pPr>
              <w:pStyle w:val="TableParagraph"/>
              <w:spacing w:line="165" w:lineRule="exact"/>
              <w:ind w:left="261" w:right="0"/>
              <w:jc w:val="left"/>
              <w:rPr>
                <w:rFonts w:ascii="宋体" w:hAnsi="宋体" w:cs="宋体" w:eastAsia="宋体" w:hint="default"/>
                <w:sz w:val="15"/>
                <w:szCs w:val="15"/>
              </w:rPr>
            </w:pPr>
            <w:r>
              <w:rPr>
                <w:rFonts w:ascii="宋体" w:hAnsi="宋体" w:cs="宋体" w:eastAsia="宋体" w:hint="default"/>
                <w:sz w:val="15"/>
                <w:szCs w:val="15"/>
              </w:rPr>
              <w:t>比例</w:t>
            </w:r>
          </w:p>
        </w:tc>
        <w:tc>
          <w:tcPr>
            <w:tcW w:w="1008" w:type="dxa"/>
            <w:tcBorders>
              <w:top w:val="nil" w:sz="6" w:space="0" w:color="auto"/>
              <w:left w:val="single" w:sz="4" w:space="0" w:color="000000"/>
              <w:bottom w:val="nil" w:sz="6" w:space="0" w:color="auto"/>
              <w:right w:val="single" w:sz="4" w:space="0" w:color="000000"/>
            </w:tcBorders>
          </w:tcPr>
          <w:p>
            <w:pPr/>
          </w:p>
        </w:tc>
        <w:tc>
          <w:tcPr>
            <w:tcW w:w="694" w:type="dxa"/>
            <w:tcBorders>
              <w:top w:val="nil" w:sz="6" w:space="0" w:color="auto"/>
              <w:left w:val="single" w:sz="4" w:space="0" w:color="000000"/>
              <w:bottom w:val="nil" w:sz="6" w:space="0" w:color="auto"/>
              <w:right w:val="single" w:sz="4" w:space="0" w:color="000000"/>
            </w:tcBorders>
          </w:tcPr>
          <w:p>
            <w:pPr>
              <w:pStyle w:val="TableParagraph"/>
              <w:spacing w:line="165" w:lineRule="exact"/>
              <w:ind w:right="60"/>
              <w:jc w:val="right"/>
              <w:rPr>
                <w:rFonts w:ascii="宋体" w:hAnsi="宋体" w:cs="宋体" w:eastAsia="宋体" w:hint="default"/>
                <w:sz w:val="15"/>
                <w:szCs w:val="15"/>
              </w:rPr>
            </w:pPr>
            <w:r>
              <w:rPr>
                <w:rFonts w:ascii="宋体" w:hAnsi="宋体" w:cs="宋体" w:eastAsia="宋体" w:hint="default"/>
                <w:sz w:val="15"/>
                <w:szCs w:val="15"/>
              </w:rPr>
              <w:t>备比例</w:t>
            </w:r>
          </w:p>
        </w:tc>
        <w:tc>
          <w:tcPr>
            <w:tcW w:w="1080"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165" w:lineRule="exact"/>
              <w:ind w:left="245" w:right="0"/>
              <w:jc w:val="left"/>
              <w:rPr>
                <w:rFonts w:ascii="宋体" w:hAnsi="宋体" w:cs="宋体" w:eastAsia="宋体" w:hint="default"/>
                <w:sz w:val="15"/>
                <w:szCs w:val="15"/>
              </w:rPr>
            </w:pPr>
            <w:r>
              <w:rPr>
                <w:rFonts w:ascii="宋体" w:hAnsi="宋体" w:cs="宋体" w:eastAsia="宋体" w:hint="default"/>
                <w:sz w:val="15"/>
                <w:szCs w:val="15"/>
              </w:rPr>
              <w:t>比例</w:t>
            </w:r>
          </w:p>
        </w:tc>
        <w:tc>
          <w:tcPr>
            <w:tcW w:w="1006" w:type="dxa"/>
            <w:tcBorders>
              <w:top w:val="nil" w:sz="6" w:space="0" w:color="auto"/>
              <w:left w:val="single" w:sz="4" w:space="0" w:color="000000"/>
              <w:bottom w:val="nil" w:sz="6" w:space="0" w:color="auto"/>
              <w:right w:val="single" w:sz="4" w:space="0" w:color="000000"/>
            </w:tcBorders>
          </w:tcPr>
          <w:p>
            <w:pPr/>
          </w:p>
        </w:tc>
        <w:tc>
          <w:tcPr>
            <w:tcW w:w="660" w:type="dxa"/>
            <w:tcBorders>
              <w:top w:val="nil" w:sz="6" w:space="0" w:color="auto"/>
              <w:left w:val="single" w:sz="4" w:space="0" w:color="000000"/>
              <w:bottom w:val="nil" w:sz="6" w:space="0" w:color="auto"/>
              <w:right w:val="nil" w:sz="6" w:space="0" w:color="auto"/>
            </w:tcBorders>
          </w:tcPr>
          <w:p>
            <w:pPr>
              <w:pStyle w:val="TableParagraph"/>
              <w:spacing w:line="165" w:lineRule="exact"/>
              <w:ind w:left="100" w:right="0"/>
              <w:jc w:val="center"/>
              <w:rPr>
                <w:rFonts w:ascii="宋体" w:hAnsi="宋体" w:cs="宋体" w:eastAsia="宋体" w:hint="default"/>
                <w:sz w:val="15"/>
                <w:szCs w:val="15"/>
              </w:rPr>
            </w:pPr>
            <w:r>
              <w:rPr>
                <w:rFonts w:ascii="宋体" w:hAnsi="宋体" w:cs="宋体" w:eastAsia="宋体" w:hint="default"/>
                <w:sz w:val="15"/>
                <w:szCs w:val="15"/>
              </w:rPr>
              <w:t>备比例</w:t>
            </w:r>
          </w:p>
        </w:tc>
      </w:tr>
      <w:tr>
        <w:trPr>
          <w:trHeight w:val="479" w:hRule="exact"/>
        </w:trPr>
        <w:tc>
          <w:tcPr>
            <w:tcW w:w="878"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35"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3"/>
                <w:sz w:val="15"/>
                <w:szCs w:val="15"/>
              </w:rPr>
              <w:t> </w:t>
            </w:r>
            <w:r>
              <w:rPr>
                <w:rFonts w:ascii="宋体" w:hAnsi="宋体" w:cs="宋体" w:eastAsia="宋体" w:hint="default"/>
                <w:sz w:val="15"/>
                <w:szCs w:val="15"/>
              </w:rPr>
              <w:t>个月以内</w:t>
            </w:r>
          </w:p>
        </w:tc>
        <w:tc>
          <w:tcPr>
            <w:tcW w:w="1152" w:type="dxa"/>
            <w:tcBorders>
              <w:top w:val="nil" w:sz="6" w:space="0" w:color="auto"/>
              <w:left w:val="single" w:sz="4" w:space="0" w:color="000000"/>
              <w:bottom w:val="nil" w:sz="6" w:space="0" w:color="auto"/>
              <w:right w:val="single" w:sz="4" w:space="0" w:color="000000"/>
            </w:tcBorders>
          </w:tcPr>
          <w:p>
            <w:pPr/>
          </w:p>
        </w:tc>
        <w:tc>
          <w:tcPr>
            <w:tcW w:w="833"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694"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99"/>
              <w:jc w:val="right"/>
              <w:rPr>
                <w:rFonts w:ascii="Calibri" w:hAnsi="Calibri" w:cs="Calibri" w:eastAsia="Calibri" w:hint="default"/>
                <w:sz w:val="15"/>
                <w:szCs w:val="15"/>
              </w:rPr>
            </w:pPr>
            <w:r>
              <w:rPr>
                <w:rFonts w:ascii="Calibri"/>
                <w:spacing w:val="-1"/>
                <w:sz w:val="15"/>
              </w:rPr>
              <w:t>32,819,465.6</w:t>
            </w:r>
            <w:r>
              <w:rPr>
                <w:rFonts w:ascii="Calibri"/>
                <w:sz w:val="15"/>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right="96"/>
              <w:jc w:val="right"/>
              <w:rPr>
                <w:rFonts w:ascii="Calibri" w:hAnsi="Calibri" w:cs="Calibri" w:eastAsia="Calibri" w:hint="default"/>
                <w:sz w:val="15"/>
                <w:szCs w:val="15"/>
              </w:rPr>
            </w:pPr>
            <w:r>
              <w:rPr>
                <w:rFonts w:ascii="Calibri"/>
                <w:spacing w:val="-1"/>
                <w:sz w:val="15"/>
              </w:rPr>
              <w:t>66.04%</w:t>
            </w:r>
          </w:p>
        </w:tc>
        <w:tc>
          <w:tcPr>
            <w:tcW w:w="1006" w:type="dxa"/>
            <w:tcBorders>
              <w:top w:val="nil" w:sz="6" w:space="0" w:color="auto"/>
              <w:left w:val="single" w:sz="4" w:space="0" w:color="000000"/>
              <w:bottom w:val="nil" w:sz="6" w:space="0" w:color="auto"/>
              <w:right w:val="single" w:sz="4" w:space="0" w:color="000000"/>
            </w:tcBorders>
          </w:tcPr>
          <w:p>
            <w:pPr/>
          </w:p>
        </w:tc>
        <w:tc>
          <w:tcPr>
            <w:tcW w:w="660" w:type="dxa"/>
            <w:tcBorders>
              <w:top w:val="nil" w:sz="6" w:space="0" w:color="auto"/>
              <w:left w:val="single" w:sz="4" w:space="0" w:color="000000"/>
              <w:bottom w:val="nil" w:sz="6" w:space="0" w:color="auto"/>
              <w:right w:val="nil" w:sz="6" w:space="0" w:color="auto"/>
            </w:tcBorders>
          </w:tcPr>
          <w:p>
            <w:pPr/>
          </w:p>
        </w:tc>
      </w:tr>
      <w:tr>
        <w:trPr>
          <w:trHeight w:val="267" w:hRule="exact"/>
        </w:trPr>
        <w:tc>
          <w:tcPr>
            <w:tcW w:w="878" w:type="dxa"/>
            <w:tcBorders>
              <w:top w:val="nil" w:sz="6" w:space="0" w:color="auto"/>
              <w:left w:val="nil" w:sz="6" w:space="0" w:color="auto"/>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168" w:lineRule="exact"/>
              <w:ind w:right="101"/>
              <w:jc w:val="right"/>
              <w:rPr>
                <w:rFonts w:ascii="Calibri" w:hAnsi="Calibri" w:cs="Calibri" w:eastAsia="Calibri" w:hint="default"/>
                <w:sz w:val="15"/>
                <w:szCs w:val="15"/>
              </w:rPr>
            </w:pPr>
            <w:r>
              <w:rPr>
                <w:rFonts w:ascii="Calibri"/>
                <w:spacing w:val="-2"/>
                <w:sz w:val="15"/>
              </w:rPr>
              <w:t>79,657,041.33</w:t>
            </w:r>
          </w:p>
        </w:tc>
        <w:tc>
          <w:tcPr>
            <w:tcW w:w="833" w:type="dxa"/>
            <w:tcBorders>
              <w:top w:val="nil" w:sz="6" w:space="0" w:color="auto"/>
              <w:left w:val="single" w:sz="4" w:space="0" w:color="000000"/>
              <w:bottom w:val="nil" w:sz="6" w:space="0" w:color="auto"/>
              <w:right w:val="single" w:sz="4" w:space="0" w:color="000000"/>
            </w:tcBorders>
          </w:tcPr>
          <w:p>
            <w:pPr>
              <w:pStyle w:val="TableParagraph"/>
              <w:spacing w:line="168" w:lineRule="exact"/>
              <w:ind w:right="98"/>
              <w:jc w:val="right"/>
              <w:rPr>
                <w:rFonts w:ascii="Calibri" w:hAnsi="Calibri" w:cs="Calibri" w:eastAsia="Calibri" w:hint="default"/>
                <w:sz w:val="15"/>
                <w:szCs w:val="15"/>
              </w:rPr>
            </w:pPr>
            <w:r>
              <w:rPr>
                <w:rFonts w:ascii="Calibri"/>
                <w:spacing w:val="-1"/>
                <w:sz w:val="15"/>
              </w:rPr>
              <w:t>71.50%</w:t>
            </w:r>
          </w:p>
        </w:tc>
        <w:tc>
          <w:tcPr>
            <w:tcW w:w="1008" w:type="dxa"/>
            <w:tcBorders>
              <w:top w:val="nil" w:sz="6" w:space="0" w:color="auto"/>
              <w:left w:val="single" w:sz="4" w:space="0" w:color="000000"/>
              <w:bottom w:val="nil" w:sz="6" w:space="0" w:color="auto"/>
              <w:right w:val="single" w:sz="4" w:space="0" w:color="000000"/>
            </w:tcBorders>
          </w:tcPr>
          <w:p>
            <w:pPr/>
          </w:p>
        </w:tc>
        <w:tc>
          <w:tcPr>
            <w:tcW w:w="694"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168" w:lineRule="exact"/>
              <w:ind w:right="101"/>
              <w:jc w:val="right"/>
              <w:rPr>
                <w:rFonts w:ascii="Calibri" w:hAnsi="Calibri" w:cs="Calibri" w:eastAsia="Calibri" w:hint="default"/>
                <w:sz w:val="15"/>
                <w:szCs w:val="15"/>
              </w:rPr>
            </w:pPr>
            <w:r>
              <w:rPr>
                <w:rFonts w:ascii="Calibri"/>
                <w:w w:val="100"/>
                <w:sz w:val="15"/>
              </w:rPr>
              <w:t>0</w:t>
            </w:r>
          </w:p>
        </w:tc>
        <w:tc>
          <w:tcPr>
            <w:tcW w:w="797"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660" w:type="dxa"/>
            <w:tcBorders>
              <w:top w:val="nil" w:sz="6" w:space="0" w:color="auto"/>
              <w:left w:val="single" w:sz="4" w:space="0" w:color="000000"/>
              <w:bottom w:val="nil" w:sz="6" w:space="0" w:color="auto"/>
              <w:right w:val="nil" w:sz="6" w:space="0" w:color="auto"/>
            </w:tcBorders>
          </w:tcPr>
          <w:p>
            <w:pPr/>
          </w:p>
        </w:tc>
      </w:tr>
      <w:tr>
        <w:trPr>
          <w:trHeight w:val="269" w:hRule="exact"/>
        </w:trPr>
        <w:tc>
          <w:tcPr>
            <w:tcW w:w="878"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35"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w:t>
            </w:r>
            <w:r>
              <w:rPr>
                <w:rFonts w:ascii="Calibri" w:hAnsi="Calibri" w:cs="Calibri" w:eastAsia="Calibri" w:hint="default"/>
                <w:sz w:val="15"/>
                <w:szCs w:val="15"/>
              </w:rPr>
              <w:t>12</w:t>
            </w:r>
            <w:r>
              <w:rPr>
                <w:rFonts w:ascii="Calibri" w:hAnsi="Calibri" w:cs="Calibri" w:eastAsia="Calibri" w:hint="default"/>
                <w:spacing w:val="6"/>
                <w:sz w:val="15"/>
                <w:szCs w:val="15"/>
              </w:rPr>
              <w:t> </w:t>
            </w:r>
            <w:r>
              <w:rPr>
                <w:rFonts w:ascii="宋体" w:hAnsi="宋体" w:cs="宋体" w:eastAsia="宋体" w:hint="default"/>
                <w:spacing w:val="-3"/>
                <w:sz w:val="15"/>
                <w:szCs w:val="15"/>
              </w:rPr>
              <w:t>个月</w:t>
            </w:r>
            <w:r>
              <w:rPr>
                <w:rFonts w:ascii="宋体" w:hAnsi="宋体" w:cs="宋体" w:eastAsia="宋体" w:hint="default"/>
                <w:sz w:val="15"/>
                <w:szCs w:val="15"/>
              </w:rPr>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5"/>
                <w:szCs w:val="15"/>
              </w:rPr>
            </w:pPr>
            <w:r>
              <w:rPr>
                <w:rFonts w:ascii="Calibri"/>
                <w:spacing w:val="-1"/>
                <w:sz w:val="15"/>
              </w:rPr>
              <w:t>21,229,450.00</w:t>
            </w:r>
            <w:r>
              <w:rPr>
                <w:rFonts w:ascii="Calibri"/>
                <w:sz w:val="15"/>
              </w:rPr>
            </w:r>
          </w:p>
        </w:tc>
        <w:tc>
          <w:tcPr>
            <w:tcW w:w="833"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8"/>
              <w:jc w:val="right"/>
              <w:rPr>
                <w:rFonts w:ascii="Calibri" w:hAnsi="Calibri" w:cs="Calibri" w:eastAsia="Calibri" w:hint="default"/>
                <w:sz w:val="15"/>
                <w:szCs w:val="15"/>
              </w:rPr>
            </w:pPr>
            <w:r>
              <w:rPr>
                <w:rFonts w:ascii="Calibri"/>
                <w:spacing w:val="-1"/>
                <w:sz w:val="15"/>
              </w:rPr>
              <w:t>19.06%</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4"/>
              <w:jc w:val="right"/>
              <w:rPr>
                <w:rFonts w:ascii="Calibri" w:hAnsi="Calibri" w:cs="Calibri" w:eastAsia="Calibri" w:hint="default"/>
                <w:sz w:val="15"/>
                <w:szCs w:val="15"/>
              </w:rPr>
            </w:pPr>
            <w:r>
              <w:rPr>
                <w:rFonts w:ascii="Calibri"/>
                <w:spacing w:val="-1"/>
                <w:sz w:val="15"/>
              </w:rPr>
              <w:t>636,883.50</w:t>
            </w:r>
            <w:r>
              <w:rPr>
                <w:rFonts w:ascii="Calibri"/>
                <w:sz w:val="15"/>
              </w:rPr>
            </w:r>
          </w:p>
        </w:tc>
        <w:tc>
          <w:tcPr>
            <w:tcW w:w="69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Calibri" w:hAnsi="Calibri" w:cs="Calibri" w:eastAsia="Calibri" w:hint="default"/>
                <w:sz w:val="15"/>
                <w:szCs w:val="15"/>
              </w:rPr>
            </w:pPr>
            <w:r>
              <w:rPr>
                <w:rFonts w:ascii="Calibri"/>
                <w:spacing w:val="-1"/>
                <w:sz w:val="15"/>
              </w:rPr>
              <w:t>3.00%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5"/>
                <w:szCs w:val="15"/>
              </w:rPr>
            </w:pPr>
            <w:r>
              <w:rPr>
                <w:rFonts w:ascii="Calibri"/>
                <w:spacing w:val="-1"/>
                <w:sz w:val="15"/>
              </w:rPr>
              <w:t>3,323,455.59</w:t>
            </w:r>
            <w:r>
              <w:rPr>
                <w:rFonts w:ascii="Calibri"/>
                <w:sz w:val="15"/>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6"/>
              <w:jc w:val="right"/>
              <w:rPr>
                <w:rFonts w:ascii="Calibri" w:hAnsi="Calibri" w:cs="Calibri" w:eastAsia="Calibri" w:hint="default"/>
                <w:sz w:val="15"/>
                <w:szCs w:val="15"/>
              </w:rPr>
            </w:pPr>
            <w:r>
              <w:rPr>
                <w:rFonts w:ascii="Calibri"/>
                <w:spacing w:val="-1"/>
                <w:sz w:val="15"/>
              </w:rPr>
              <w:t>6.69%</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3"/>
              <w:jc w:val="right"/>
              <w:rPr>
                <w:rFonts w:ascii="Calibri" w:hAnsi="Calibri" w:cs="Calibri" w:eastAsia="Calibri" w:hint="default"/>
                <w:sz w:val="15"/>
                <w:szCs w:val="15"/>
              </w:rPr>
            </w:pPr>
            <w:r>
              <w:rPr>
                <w:rFonts w:ascii="Calibri"/>
                <w:spacing w:val="-1"/>
                <w:sz w:val="15"/>
              </w:rPr>
              <w:t>99,703.67</w:t>
            </w:r>
          </w:p>
        </w:tc>
        <w:tc>
          <w:tcPr>
            <w:tcW w:w="660"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left="64" w:right="0"/>
              <w:jc w:val="center"/>
              <w:rPr>
                <w:rFonts w:ascii="Calibri" w:hAnsi="Calibri" w:cs="Calibri" w:eastAsia="Calibri" w:hint="default"/>
                <w:sz w:val="15"/>
                <w:szCs w:val="15"/>
              </w:rPr>
            </w:pPr>
            <w:r>
              <w:rPr>
                <w:rFonts w:ascii="Calibri"/>
                <w:sz w:val="15"/>
              </w:rPr>
              <w:t>3.00%</w:t>
            </w:r>
          </w:p>
        </w:tc>
      </w:tr>
      <w:tr>
        <w:trPr>
          <w:trHeight w:val="44" w:hRule="exact"/>
        </w:trPr>
        <w:tc>
          <w:tcPr>
            <w:tcW w:w="878" w:type="dxa"/>
            <w:tcBorders>
              <w:top w:val="nil" w:sz="6" w:space="0" w:color="auto"/>
              <w:left w:val="nil" w:sz="6" w:space="0" w:color="auto"/>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nil" w:sz="6" w:space="0" w:color="auto"/>
            </w:tcBorders>
          </w:tcPr>
          <w:p>
            <w:pPr/>
          </w:p>
        </w:tc>
        <w:tc>
          <w:tcPr>
            <w:tcW w:w="833"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694"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660" w:type="dxa"/>
            <w:tcBorders>
              <w:top w:val="nil" w:sz="6" w:space="0" w:color="auto"/>
              <w:left w:val="single" w:sz="4" w:space="0" w:color="000000"/>
              <w:bottom w:val="nil" w:sz="6" w:space="0" w:color="auto"/>
              <w:right w:val="nil" w:sz="6" w:space="0" w:color="auto"/>
            </w:tcBorders>
          </w:tcPr>
          <w:p>
            <w:pPr/>
          </w:p>
        </w:tc>
      </w:tr>
      <w:tr>
        <w:trPr>
          <w:trHeight w:val="326" w:hRule="exact"/>
        </w:trPr>
        <w:tc>
          <w:tcPr>
            <w:tcW w:w="878" w:type="dxa"/>
            <w:tcBorders>
              <w:top w:val="nil" w:sz="6" w:space="0" w:color="auto"/>
              <w:left w:val="nil" w:sz="6" w:space="0" w:color="auto"/>
              <w:bottom w:val="nil" w:sz="6" w:space="0" w:color="auto"/>
              <w:right w:val="single" w:sz="4" w:space="0" w:color="000000"/>
            </w:tcBorders>
          </w:tcPr>
          <w:p>
            <w:pPr>
              <w:pStyle w:val="TableParagraph"/>
              <w:spacing w:line="240" w:lineRule="auto" w:before="113"/>
              <w:ind w:left="35"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w:t>
            </w:r>
            <w:r>
              <w:rPr>
                <w:rFonts w:ascii="Calibri" w:hAnsi="Calibri" w:cs="Calibri" w:eastAsia="Calibri" w:hint="default"/>
                <w:sz w:val="15"/>
                <w:szCs w:val="15"/>
              </w:rPr>
              <w:t>2</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2,158,319.61</w:t>
            </w:r>
          </w:p>
        </w:tc>
        <w:tc>
          <w:tcPr>
            <w:tcW w:w="8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1.94%</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107,915.98</w:t>
            </w:r>
            <w:r>
              <w:rPr>
                <w:rFonts w:ascii="Calibri"/>
                <w:sz w:val="15"/>
              </w:rPr>
            </w:r>
          </w:p>
        </w:tc>
        <w:tc>
          <w:tcPr>
            <w:tcW w:w="69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5.00%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9,790,019.03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6"/>
              <w:jc w:val="right"/>
              <w:rPr>
                <w:rFonts w:ascii="Calibri" w:hAnsi="Calibri" w:cs="Calibri" w:eastAsia="Calibri" w:hint="default"/>
                <w:sz w:val="15"/>
                <w:szCs w:val="15"/>
              </w:rPr>
            </w:pPr>
            <w:r>
              <w:rPr>
                <w:rFonts w:ascii="Calibri"/>
                <w:spacing w:val="-1"/>
                <w:sz w:val="15"/>
              </w:rPr>
              <w:t>19.70%</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489,500.95</w:t>
            </w:r>
            <w:r>
              <w:rPr>
                <w:rFonts w:ascii="Calibri"/>
                <w:sz w:val="15"/>
              </w:rPr>
            </w:r>
          </w:p>
        </w:tc>
        <w:tc>
          <w:tcPr>
            <w:tcW w:w="66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64" w:right="0"/>
              <w:jc w:val="center"/>
              <w:rPr>
                <w:rFonts w:ascii="Calibri" w:hAnsi="Calibri" w:cs="Calibri" w:eastAsia="Calibri" w:hint="default"/>
                <w:sz w:val="15"/>
                <w:szCs w:val="15"/>
              </w:rPr>
            </w:pPr>
            <w:r>
              <w:rPr>
                <w:rFonts w:ascii="Calibri"/>
                <w:sz w:val="15"/>
              </w:rPr>
              <w:t>5.00%</w:t>
            </w:r>
          </w:p>
        </w:tc>
      </w:tr>
      <w:tr>
        <w:trPr>
          <w:trHeight w:val="44" w:hRule="exact"/>
        </w:trPr>
        <w:tc>
          <w:tcPr>
            <w:tcW w:w="878" w:type="dxa"/>
            <w:tcBorders>
              <w:top w:val="nil" w:sz="6" w:space="0" w:color="auto"/>
              <w:left w:val="nil" w:sz="6" w:space="0" w:color="auto"/>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nil" w:sz="6" w:space="0" w:color="auto"/>
            </w:tcBorders>
          </w:tcPr>
          <w:p>
            <w:pPr/>
          </w:p>
        </w:tc>
        <w:tc>
          <w:tcPr>
            <w:tcW w:w="833"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694"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660" w:type="dxa"/>
            <w:tcBorders>
              <w:top w:val="nil" w:sz="6" w:space="0" w:color="auto"/>
              <w:left w:val="single" w:sz="4" w:space="0" w:color="000000"/>
              <w:bottom w:val="nil" w:sz="6" w:space="0" w:color="auto"/>
              <w:right w:val="nil" w:sz="6" w:space="0" w:color="auto"/>
            </w:tcBorders>
          </w:tcPr>
          <w:p>
            <w:pPr/>
          </w:p>
        </w:tc>
      </w:tr>
      <w:tr>
        <w:trPr>
          <w:trHeight w:val="326" w:hRule="exact"/>
        </w:trPr>
        <w:tc>
          <w:tcPr>
            <w:tcW w:w="878" w:type="dxa"/>
            <w:tcBorders>
              <w:top w:val="nil" w:sz="6" w:space="0" w:color="auto"/>
              <w:left w:val="nil" w:sz="6" w:space="0" w:color="auto"/>
              <w:bottom w:val="nil" w:sz="6" w:space="0" w:color="auto"/>
              <w:right w:val="single" w:sz="4" w:space="0" w:color="000000"/>
            </w:tcBorders>
          </w:tcPr>
          <w:p>
            <w:pPr>
              <w:pStyle w:val="TableParagraph"/>
              <w:spacing w:line="240" w:lineRule="auto" w:before="113"/>
              <w:ind w:left="35"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w:t>
            </w:r>
            <w:r>
              <w:rPr>
                <w:rFonts w:ascii="Calibri" w:hAnsi="Calibri" w:cs="Calibri" w:eastAsia="Calibri" w:hint="default"/>
                <w:sz w:val="15"/>
                <w:szCs w:val="15"/>
              </w:rPr>
              <w:t>3</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2"/>
                <w:sz w:val="15"/>
              </w:rPr>
              <w:t>5,748,076.40</w:t>
            </w:r>
          </w:p>
        </w:tc>
        <w:tc>
          <w:tcPr>
            <w:tcW w:w="8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5.16%</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4"/>
              <w:jc w:val="right"/>
              <w:rPr>
                <w:rFonts w:ascii="Calibri" w:hAnsi="Calibri" w:cs="Calibri" w:eastAsia="Calibri" w:hint="default"/>
                <w:sz w:val="15"/>
                <w:szCs w:val="15"/>
              </w:rPr>
            </w:pPr>
            <w:r>
              <w:rPr>
                <w:rFonts w:ascii="Calibri"/>
                <w:spacing w:val="-2"/>
                <w:sz w:val="15"/>
              </w:rPr>
              <w:t>574,807.64</w:t>
            </w:r>
          </w:p>
        </w:tc>
        <w:tc>
          <w:tcPr>
            <w:tcW w:w="69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10.00%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258,677.70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6"/>
              <w:jc w:val="right"/>
              <w:rPr>
                <w:rFonts w:ascii="Calibri" w:hAnsi="Calibri" w:cs="Calibri" w:eastAsia="Calibri" w:hint="default"/>
                <w:sz w:val="15"/>
                <w:szCs w:val="15"/>
              </w:rPr>
            </w:pPr>
            <w:r>
              <w:rPr>
                <w:rFonts w:ascii="Calibri"/>
                <w:spacing w:val="-1"/>
                <w:sz w:val="15"/>
              </w:rPr>
              <w:t>0.52%</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25,867.77</w:t>
            </w:r>
          </w:p>
        </w:tc>
        <w:tc>
          <w:tcPr>
            <w:tcW w:w="66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
              <w:jc w:val="center"/>
              <w:rPr>
                <w:rFonts w:ascii="Calibri" w:hAnsi="Calibri" w:cs="Calibri" w:eastAsia="Calibri" w:hint="default"/>
                <w:sz w:val="15"/>
                <w:szCs w:val="15"/>
              </w:rPr>
            </w:pPr>
            <w:r>
              <w:rPr>
                <w:rFonts w:ascii="Calibri"/>
                <w:sz w:val="15"/>
              </w:rPr>
              <w:t>10.00%</w:t>
            </w:r>
          </w:p>
        </w:tc>
      </w:tr>
      <w:tr>
        <w:trPr>
          <w:trHeight w:val="44" w:hRule="exact"/>
        </w:trPr>
        <w:tc>
          <w:tcPr>
            <w:tcW w:w="878" w:type="dxa"/>
            <w:tcBorders>
              <w:top w:val="nil" w:sz="6" w:space="0" w:color="auto"/>
              <w:left w:val="nil" w:sz="6" w:space="0" w:color="auto"/>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nil" w:sz="6" w:space="0" w:color="auto"/>
            </w:tcBorders>
          </w:tcPr>
          <w:p>
            <w:pPr/>
          </w:p>
        </w:tc>
        <w:tc>
          <w:tcPr>
            <w:tcW w:w="833"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694"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660" w:type="dxa"/>
            <w:tcBorders>
              <w:top w:val="nil" w:sz="6" w:space="0" w:color="auto"/>
              <w:left w:val="single" w:sz="4" w:space="0" w:color="000000"/>
              <w:bottom w:val="nil" w:sz="6" w:space="0" w:color="auto"/>
              <w:right w:val="nil" w:sz="6" w:space="0" w:color="auto"/>
            </w:tcBorders>
          </w:tcPr>
          <w:p>
            <w:pPr/>
          </w:p>
        </w:tc>
      </w:tr>
      <w:tr>
        <w:trPr>
          <w:trHeight w:val="328" w:hRule="exact"/>
        </w:trPr>
        <w:tc>
          <w:tcPr>
            <w:tcW w:w="878" w:type="dxa"/>
            <w:tcBorders>
              <w:top w:val="nil" w:sz="6" w:space="0" w:color="auto"/>
              <w:left w:val="nil" w:sz="6" w:space="0" w:color="auto"/>
              <w:bottom w:val="nil" w:sz="6" w:space="0" w:color="auto"/>
              <w:right w:val="single" w:sz="4" w:space="0" w:color="000000"/>
            </w:tcBorders>
          </w:tcPr>
          <w:p>
            <w:pPr>
              <w:pStyle w:val="TableParagraph"/>
              <w:spacing w:line="240" w:lineRule="auto" w:before="115"/>
              <w:ind w:left="35"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w:t>
            </w:r>
            <w:r>
              <w:rPr>
                <w:rFonts w:ascii="Calibri" w:hAnsi="Calibri" w:cs="Calibri" w:eastAsia="Calibri" w:hint="default"/>
                <w:sz w:val="15"/>
                <w:szCs w:val="15"/>
              </w:rPr>
              <w:t>4</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241,020.06</w:t>
            </w:r>
          </w:p>
        </w:tc>
        <w:tc>
          <w:tcPr>
            <w:tcW w:w="83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0.22%</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48,204.00</w:t>
            </w:r>
            <w:r>
              <w:rPr>
                <w:rFonts w:ascii="Calibri"/>
                <w:sz w:val="15"/>
              </w:rPr>
            </w:r>
          </w:p>
        </w:tc>
        <w:tc>
          <w:tcPr>
            <w:tcW w:w="69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20.00%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2"/>
              <w:jc w:val="right"/>
              <w:rPr>
                <w:rFonts w:ascii="Calibri" w:hAnsi="Calibri" w:cs="Calibri" w:eastAsia="Calibri" w:hint="default"/>
                <w:sz w:val="15"/>
                <w:szCs w:val="15"/>
              </w:rPr>
            </w:pPr>
            <w:r>
              <w:rPr>
                <w:rFonts w:ascii="Calibri"/>
                <w:spacing w:val="-2"/>
                <w:sz w:val="15"/>
              </w:rPr>
              <w:t>2,830,972.54</w:t>
            </w:r>
            <w:r>
              <w:rPr>
                <w:rFonts w:ascii="Calibri"/>
                <w:sz w:val="15"/>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96"/>
              <w:jc w:val="right"/>
              <w:rPr>
                <w:rFonts w:ascii="Calibri" w:hAnsi="Calibri" w:cs="Calibri" w:eastAsia="Calibri" w:hint="default"/>
                <w:sz w:val="15"/>
                <w:szCs w:val="15"/>
              </w:rPr>
            </w:pPr>
            <w:r>
              <w:rPr>
                <w:rFonts w:ascii="Calibri"/>
                <w:spacing w:val="-1"/>
                <w:sz w:val="15"/>
              </w:rPr>
              <w:t>5.70%</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566,194.51</w:t>
            </w:r>
          </w:p>
        </w:tc>
        <w:tc>
          <w:tcPr>
            <w:tcW w:w="660"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
              <w:jc w:val="center"/>
              <w:rPr>
                <w:rFonts w:ascii="Calibri" w:hAnsi="Calibri" w:cs="Calibri" w:eastAsia="Calibri" w:hint="default"/>
                <w:sz w:val="15"/>
                <w:szCs w:val="15"/>
              </w:rPr>
            </w:pPr>
            <w:r>
              <w:rPr>
                <w:rFonts w:ascii="Calibri"/>
                <w:sz w:val="15"/>
              </w:rPr>
              <w:t>20.00%</w:t>
            </w:r>
          </w:p>
        </w:tc>
      </w:tr>
      <w:tr>
        <w:trPr>
          <w:trHeight w:val="44" w:hRule="exact"/>
        </w:trPr>
        <w:tc>
          <w:tcPr>
            <w:tcW w:w="878" w:type="dxa"/>
            <w:tcBorders>
              <w:top w:val="nil" w:sz="6" w:space="0" w:color="auto"/>
              <w:left w:val="nil" w:sz="6" w:space="0" w:color="auto"/>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nil" w:sz="6" w:space="0" w:color="auto"/>
            </w:tcBorders>
          </w:tcPr>
          <w:p>
            <w:pPr/>
          </w:p>
        </w:tc>
        <w:tc>
          <w:tcPr>
            <w:tcW w:w="833"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694"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660" w:type="dxa"/>
            <w:tcBorders>
              <w:top w:val="nil" w:sz="6" w:space="0" w:color="auto"/>
              <w:left w:val="single" w:sz="4" w:space="0" w:color="000000"/>
              <w:bottom w:val="nil" w:sz="6" w:space="0" w:color="auto"/>
              <w:right w:val="nil" w:sz="6" w:space="0" w:color="auto"/>
            </w:tcBorders>
          </w:tcPr>
          <w:p>
            <w:pPr/>
          </w:p>
        </w:tc>
      </w:tr>
      <w:tr>
        <w:trPr>
          <w:trHeight w:val="326" w:hRule="exact"/>
        </w:trPr>
        <w:tc>
          <w:tcPr>
            <w:tcW w:w="878" w:type="dxa"/>
            <w:tcBorders>
              <w:top w:val="nil" w:sz="6" w:space="0" w:color="auto"/>
              <w:left w:val="nil" w:sz="6" w:space="0" w:color="auto"/>
              <w:bottom w:val="nil" w:sz="6" w:space="0" w:color="auto"/>
              <w:right w:val="single" w:sz="4" w:space="0" w:color="000000"/>
            </w:tcBorders>
          </w:tcPr>
          <w:p>
            <w:pPr>
              <w:pStyle w:val="TableParagraph"/>
              <w:spacing w:line="240" w:lineRule="auto" w:before="113"/>
              <w:ind w:left="35"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w:t>
            </w:r>
            <w:r>
              <w:rPr>
                <w:rFonts w:ascii="Calibri" w:hAnsi="Calibri" w:cs="Calibri" w:eastAsia="Calibri" w:hint="default"/>
                <w:sz w:val="15"/>
                <w:szCs w:val="15"/>
              </w:rPr>
              <w:t>5</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2"/>
                <w:sz w:val="15"/>
              </w:rPr>
              <w:t>1,707,374.16</w:t>
            </w:r>
          </w:p>
        </w:tc>
        <w:tc>
          <w:tcPr>
            <w:tcW w:w="8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1.53%</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853,687.08</w:t>
            </w:r>
          </w:p>
        </w:tc>
        <w:tc>
          <w:tcPr>
            <w:tcW w:w="69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50.00%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2"/>
                <w:sz w:val="15"/>
              </w:rPr>
              <w:t>47,480.00</w:t>
            </w:r>
            <w:r>
              <w:rPr>
                <w:rFonts w:ascii="Calibri"/>
                <w:sz w:val="15"/>
              </w:rPr>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6"/>
              <w:jc w:val="right"/>
              <w:rPr>
                <w:rFonts w:ascii="Calibri" w:hAnsi="Calibri" w:cs="Calibri" w:eastAsia="Calibri" w:hint="default"/>
                <w:sz w:val="15"/>
                <w:szCs w:val="15"/>
              </w:rPr>
            </w:pPr>
            <w:r>
              <w:rPr>
                <w:rFonts w:ascii="Calibri"/>
                <w:spacing w:val="-1"/>
                <w:sz w:val="15"/>
              </w:rPr>
              <w:t>0.10%</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4"/>
              <w:jc w:val="right"/>
              <w:rPr>
                <w:rFonts w:ascii="Calibri" w:hAnsi="Calibri" w:cs="Calibri" w:eastAsia="Calibri" w:hint="default"/>
                <w:sz w:val="15"/>
                <w:szCs w:val="15"/>
              </w:rPr>
            </w:pPr>
            <w:r>
              <w:rPr>
                <w:rFonts w:ascii="Calibri"/>
                <w:spacing w:val="-2"/>
                <w:sz w:val="15"/>
              </w:rPr>
              <w:t>23,740.00</w:t>
            </w:r>
            <w:r>
              <w:rPr>
                <w:rFonts w:ascii="Calibri"/>
                <w:sz w:val="15"/>
              </w:rPr>
            </w:r>
          </w:p>
        </w:tc>
        <w:tc>
          <w:tcPr>
            <w:tcW w:w="66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
              <w:jc w:val="center"/>
              <w:rPr>
                <w:rFonts w:ascii="Calibri" w:hAnsi="Calibri" w:cs="Calibri" w:eastAsia="Calibri" w:hint="default"/>
                <w:sz w:val="15"/>
                <w:szCs w:val="15"/>
              </w:rPr>
            </w:pPr>
            <w:r>
              <w:rPr>
                <w:rFonts w:ascii="Calibri"/>
                <w:sz w:val="15"/>
              </w:rPr>
              <w:t>50.00%</w:t>
            </w:r>
          </w:p>
        </w:tc>
      </w:tr>
      <w:tr>
        <w:trPr>
          <w:trHeight w:val="44" w:hRule="exact"/>
        </w:trPr>
        <w:tc>
          <w:tcPr>
            <w:tcW w:w="878" w:type="dxa"/>
            <w:tcBorders>
              <w:top w:val="nil" w:sz="6" w:space="0" w:color="auto"/>
              <w:left w:val="nil" w:sz="6" w:space="0" w:color="auto"/>
              <w:bottom w:val="nil" w:sz="6" w:space="0" w:color="auto"/>
              <w:right w:val="single" w:sz="4" w:space="0" w:color="000000"/>
            </w:tcBorders>
          </w:tcPr>
          <w:p>
            <w:pPr/>
          </w:p>
        </w:tc>
        <w:tc>
          <w:tcPr>
            <w:tcW w:w="1152" w:type="dxa"/>
            <w:tcBorders>
              <w:top w:val="nil" w:sz="6" w:space="0" w:color="auto"/>
              <w:left w:val="single" w:sz="4" w:space="0" w:color="000000"/>
              <w:bottom w:val="nil" w:sz="6" w:space="0" w:color="auto"/>
              <w:right w:val="nil" w:sz="6" w:space="0" w:color="auto"/>
            </w:tcBorders>
          </w:tcPr>
          <w:p>
            <w:pPr/>
          </w:p>
        </w:tc>
        <w:tc>
          <w:tcPr>
            <w:tcW w:w="833" w:type="dxa"/>
            <w:tcBorders>
              <w:top w:val="nil" w:sz="6" w:space="0" w:color="auto"/>
              <w:left w:val="nil" w:sz="6" w:space="0" w:color="auto"/>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694"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1006" w:type="dxa"/>
            <w:tcBorders>
              <w:top w:val="nil" w:sz="6" w:space="0" w:color="auto"/>
              <w:left w:val="single" w:sz="4" w:space="0" w:color="000000"/>
              <w:bottom w:val="nil" w:sz="6" w:space="0" w:color="auto"/>
              <w:right w:val="single" w:sz="4" w:space="0" w:color="000000"/>
            </w:tcBorders>
          </w:tcPr>
          <w:p>
            <w:pPr/>
          </w:p>
        </w:tc>
        <w:tc>
          <w:tcPr>
            <w:tcW w:w="660" w:type="dxa"/>
            <w:tcBorders>
              <w:top w:val="nil" w:sz="6" w:space="0" w:color="auto"/>
              <w:left w:val="single" w:sz="4" w:space="0" w:color="000000"/>
              <w:bottom w:val="nil" w:sz="6" w:space="0" w:color="auto"/>
              <w:right w:val="nil" w:sz="6" w:space="0" w:color="auto"/>
            </w:tcBorders>
          </w:tcPr>
          <w:p>
            <w:pPr/>
          </w:p>
        </w:tc>
      </w:tr>
      <w:tr>
        <w:trPr>
          <w:trHeight w:val="374" w:hRule="exact"/>
        </w:trPr>
        <w:tc>
          <w:tcPr>
            <w:tcW w:w="878" w:type="dxa"/>
            <w:tcBorders>
              <w:top w:val="nil" w:sz="6" w:space="0" w:color="auto"/>
              <w:left w:val="nil" w:sz="6" w:space="0" w:color="auto"/>
              <w:bottom w:val="single" w:sz="12" w:space="0" w:color="000000"/>
              <w:right w:val="single" w:sz="4" w:space="0" w:color="000000"/>
            </w:tcBorders>
          </w:tcPr>
          <w:p>
            <w:pPr>
              <w:pStyle w:val="TableParagraph"/>
              <w:spacing w:line="240" w:lineRule="auto" w:before="112"/>
              <w:ind w:left="35" w:right="0"/>
              <w:jc w:val="left"/>
              <w:rPr>
                <w:rFonts w:ascii="宋体" w:hAnsi="宋体" w:cs="宋体" w:eastAsia="宋体" w:hint="default"/>
                <w:sz w:val="15"/>
                <w:szCs w:val="15"/>
              </w:rPr>
            </w:pPr>
            <w:r>
              <w:rPr>
                <w:rFonts w:ascii="Calibri" w:hAnsi="Calibri" w:cs="Calibri" w:eastAsia="Calibri" w:hint="default"/>
                <w:sz w:val="15"/>
                <w:szCs w:val="15"/>
              </w:rPr>
              <w:t>5</w:t>
            </w:r>
            <w:r>
              <w:rPr>
                <w:rFonts w:ascii="Calibri" w:hAnsi="Calibri" w:cs="Calibri" w:eastAsia="Calibri" w:hint="default"/>
                <w:spacing w:val="5"/>
                <w:sz w:val="15"/>
                <w:szCs w:val="15"/>
              </w:rPr>
              <w:t> </w:t>
            </w:r>
            <w:r>
              <w:rPr>
                <w:rFonts w:ascii="宋体" w:hAnsi="宋体" w:cs="宋体" w:eastAsia="宋体" w:hint="default"/>
                <w:sz w:val="15"/>
                <w:szCs w:val="15"/>
              </w:rPr>
              <w:t>年以上</w:t>
            </w:r>
          </w:p>
        </w:tc>
        <w:tc>
          <w:tcPr>
            <w:tcW w:w="11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2"/>
                <w:sz w:val="15"/>
              </w:rPr>
              <w:t>667,498.62</w:t>
            </w:r>
          </w:p>
        </w:tc>
        <w:tc>
          <w:tcPr>
            <w:tcW w:w="8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0.59%</w:t>
            </w:r>
          </w:p>
        </w:tc>
        <w:tc>
          <w:tcPr>
            <w:tcW w:w="10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4"/>
              <w:jc w:val="right"/>
              <w:rPr>
                <w:rFonts w:ascii="Calibri" w:hAnsi="Calibri" w:cs="Calibri" w:eastAsia="Calibri" w:hint="default"/>
                <w:sz w:val="15"/>
                <w:szCs w:val="15"/>
              </w:rPr>
            </w:pPr>
            <w:r>
              <w:rPr>
                <w:rFonts w:ascii="Calibri"/>
                <w:spacing w:val="-2"/>
                <w:sz w:val="15"/>
              </w:rPr>
              <w:t>667,498.62</w:t>
            </w:r>
          </w:p>
        </w:tc>
        <w:tc>
          <w:tcPr>
            <w:tcW w:w="6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100.00%</w:t>
            </w:r>
          </w:p>
        </w:tc>
        <w:tc>
          <w:tcPr>
            <w:tcW w:w="10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1"/>
              <w:jc w:val="right"/>
              <w:rPr>
                <w:rFonts w:ascii="Calibri" w:hAnsi="Calibri" w:cs="Calibri" w:eastAsia="Calibri" w:hint="default"/>
                <w:sz w:val="15"/>
                <w:szCs w:val="15"/>
              </w:rPr>
            </w:pPr>
            <w:r>
              <w:rPr>
                <w:rFonts w:ascii="Calibri"/>
                <w:spacing w:val="-2"/>
                <w:sz w:val="15"/>
              </w:rPr>
              <w:t>620,018.62</w:t>
            </w:r>
          </w:p>
        </w:tc>
        <w:tc>
          <w:tcPr>
            <w:tcW w:w="7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6"/>
              <w:jc w:val="right"/>
              <w:rPr>
                <w:rFonts w:ascii="Calibri" w:hAnsi="Calibri" w:cs="Calibri" w:eastAsia="Calibri" w:hint="default"/>
                <w:sz w:val="15"/>
                <w:szCs w:val="15"/>
              </w:rPr>
            </w:pPr>
            <w:r>
              <w:rPr>
                <w:rFonts w:ascii="Calibri"/>
                <w:spacing w:val="-1"/>
                <w:sz w:val="15"/>
              </w:rPr>
              <w:t>1.25%</w:t>
            </w:r>
          </w:p>
        </w:tc>
        <w:tc>
          <w:tcPr>
            <w:tcW w:w="10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4"/>
              <w:jc w:val="right"/>
              <w:rPr>
                <w:rFonts w:ascii="Calibri" w:hAnsi="Calibri" w:cs="Calibri" w:eastAsia="Calibri" w:hint="default"/>
                <w:sz w:val="15"/>
                <w:szCs w:val="15"/>
              </w:rPr>
            </w:pPr>
            <w:r>
              <w:rPr>
                <w:rFonts w:ascii="Calibri"/>
                <w:spacing w:val="-2"/>
                <w:sz w:val="15"/>
              </w:rPr>
              <w:t>620,018.62</w:t>
            </w:r>
          </w:p>
        </w:tc>
        <w:tc>
          <w:tcPr>
            <w:tcW w:w="660"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86"/>
              <w:jc w:val="center"/>
              <w:rPr>
                <w:rFonts w:ascii="Calibri" w:hAnsi="Calibri" w:cs="Calibri" w:eastAsia="Calibri" w:hint="default"/>
                <w:sz w:val="15"/>
                <w:szCs w:val="15"/>
              </w:rPr>
            </w:pPr>
            <w:r>
              <w:rPr>
                <w:rFonts w:ascii="Calibri"/>
                <w:sz w:val="15"/>
              </w:rPr>
              <w:t>100.00%</w:t>
            </w:r>
          </w:p>
        </w:tc>
      </w:tr>
    </w:tbl>
    <w:p>
      <w:pPr>
        <w:spacing w:after="0" w:line="240" w:lineRule="auto"/>
        <w:jc w:val="center"/>
        <w:rPr>
          <w:rFonts w:ascii="Calibri" w:hAnsi="Calibri" w:cs="Calibri" w:eastAsia="Calibri" w:hint="default"/>
          <w:sz w:val="15"/>
          <w:szCs w:val="15"/>
        </w:rPr>
        <w:sectPr>
          <w:pgSz w:w="11910" w:h="16840"/>
          <w:pgMar w:header="851" w:footer="975" w:top="1260" w:bottom="1160" w:left="0" w:right="0"/>
        </w:sectPr>
      </w:pPr>
    </w:p>
    <w:p>
      <w:pPr>
        <w:spacing w:line="240" w:lineRule="auto" w:before="6"/>
        <w:rPr>
          <w:rFonts w:ascii="宋体" w:hAnsi="宋体" w:cs="宋体" w:eastAsia="宋体" w:hint="default"/>
          <w:b/>
          <w:bCs/>
          <w:sz w:val="12"/>
          <w:szCs w:val="12"/>
        </w:rPr>
      </w:pPr>
    </w:p>
    <w:tbl>
      <w:tblPr>
        <w:tblW w:w="0" w:type="auto"/>
        <w:jc w:val="left"/>
        <w:tblInd w:w="2923" w:type="dxa"/>
        <w:tblLayout w:type="fixed"/>
        <w:tblCellMar>
          <w:top w:w="0" w:type="dxa"/>
          <w:left w:w="0" w:type="dxa"/>
          <w:bottom w:w="0" w:type="dxa"/>
          <w:right w:w="0" w:type="dxa"/>
        </w:tblCellMar>
        <w:tblLook w:val="01E0"/>
      </w:tblPr>
      <w:tblGrid>
        <w:gridCol w:w="965"/>
        <w:gridCol w:w="1152"/>
        <w:gridCol w:w="833"/>
        <w:gridCol w:w="1008"/>
        <w:gridCol w:w="694"/>
        <w:gridCol w:w="1080"/>
        <w:gridCol w:w="797"/>
        <w:gridCol w:w="1006"/>
        <w:gridCol w:w="660"/>
      </w:tblGrid>
      <w:tr>
        <w:trPr>
          <w:trHeight w:val="752" w:hRule="exact"/>
        </w:trPr>
        <w:tc>
          <w:tcPr>
            <w:tcW w:w="965" w:type="dxa"/>
            <w:tcBorders>
              <w:top w:val="single" w:sz="12"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tabs>
                <w:tab w:pos="599" w:val="left" w:leader="none"/>
              </w:tabs>
              <w:spacing w:line="240" w:lineRule="auto" w:before="112"/>
              <w:ind w:left="225" w:right="0"/>
              <w:jc w:val="left"/>
              <w:rPr>
                <w:rFonts w:ascii="宋体" w:hAnsi="宋体" w:cs="宋体" w:eastAsia="宋体" w:hint="default"/>
                <w:sz w:val="15"/>
                <w:szCs w:val="15"/>
              </w:rPr>
            </w:pPr>
            <w:r>
              <w:rPr>
                <w:rFonts w:ascii="宋体" w:hAnsi="宋体" w:cs="宋体" w:eastAsia="宋体" w:hint="default"/>
                <w:sz w:val="15"/>
                <w:szCs w:val="15"/>
              </w:rPr>
              <w:t>合</w:t>
              <w:tab/>
              <w:t>计</w:t>
            </w:r>
          </w:p>
        </w:tc>
        <w:tc>
          <w:tcPr>
            <w:tcW w:w="115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111,408,780.1</w:t>
            </w:r>
            <w:r>
              <w:rPr>
                <w:rFonts w:ascii="Calibri"/>
                <w:sz w:val="15"/>
              </w:rPr>
            </w:r>
          </w:p>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5"/>
                <w:szCs w:val="15"/>
              </w:rPr>
            </w:pPr>
            <w:r>
              <w:rPr>
                <w:rFonts w:ascii="Calibri"/>
                <w:w w:val="100"/>
                <w:sz w:val="15"/>
              </w:rPr>
              <w:t>8</w:t>
            </w:r>
          </w:p>
        </w:tc>
        <w:tc>
          <w:tcPr>
            <w:tcW w:w="83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94" w:right="0"/>
              <w:jc w:val="left"/>
              <w:rPr>
                <w:rFonts w:ascii="Calibri" w:hAnsi="Calibri" w:cs="Calibri" w:eastAsia="Calibri" w:hint="default"/>
                <w:sz w:val="15"/>
                <w:szCs w:val="15"/>
              </w:rPr>
            </w:pPr>
            <w:r>
              <w:rPr>
                <w:rFonts w:ascii="Calibri"/>
                <w:sz w:val="15"/>
              </w:rPr>
              <w:t>100.00%</w:t>
            </w:r>
          </w:p>
        </w:tc>
        <w:tc>
          <w:tcPr>
            <w:tcW w:w="100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102"/>
              <w:jc w:val="right"/>
              <w:rPr>
                <w:rFonts w:ascii="Calibri" w:hAnsi="Calibri" w:cs="Calibri" w:eastAsia="Calibri" w:hint="default"/>
                <w:sz w:val="15"/>
                <w:szCs w:val="15"/>
              </w:rPr>
            </w:pPr>
            <w:r>
              <w:rPr>
                <w:rFonts w:ascii="Calibri"/>
                <w:spacing w:val="-1"/>
                <w:sz w:val="15"/>
              </w:rPr>
              <w:t>2,888,996.8</w:t>
            </w:r>
          </w:p>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5"/>
                <w:szCs w:val="15"/>
              </w:rPr>
            </w:pPr>
            <w:r>
              <w:rPr>
                <w:rFonts w:ascii="Calibri"/>
                <w:w w:val="100"/>
                <w:sz w:val="15"/>
              </w:rPr>
              <w:t>2</w:t>
            </w:r>
          </w:p>
        </w:tc>
        <w:tc>
          <w:tcPr>
            <w:tcW w:w="69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3"/>
              <w:ind w:right="0"/>
              <w:jc w:val="left"/>
              <w:rPr>
                <w:rFonts w:ascii="宋体" w:hAnsi="宋体" w:cs="宋体" w:eastAsia="宋体" w:hint="default"/>
                <w:b/>
                <w:bCs/>
                <w:sz w:val="15"/>
                <w:szCs w:val="15"/>
              </w:rPr>
            </w:pPr>
          </w:p>
        </w:tc>
        <w:tc>
          <w:tcPr>
            <w:tcW w:w="108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49,690,089.0</w:t>
            </w:r>
            <w:r>
              <w:rPr>
                <w:rFonts w:ascii="Calibri"/>
                <w:sz w:val="15"/>
              </w:rPr>
            </w:r>
          </w:p>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5"/>
                <w:szCs w:val="15"/>
              </w:rPr>
            </w:pPr>
            <w:r>
              <w:rPr>
                <w:rFonts w:ascii="Calibri"/>
                <w:w w:val="100"/>
                <w:sz w:val="15"/>
              </w:rPr>
              <w:t>8</w:t>
            </w:r>
          </w:p>
        </w:tc>
        <w:tc>
          <w:tcPr>
            <w:tcW w:w="79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61" w:right="0"/>
              <w:jc w:val="left"/>
              <w:rPr>
                <w:rFonts w:ascii="Calibri" w:hAnsi="Calibri" w:cs="Calibri" w:eastAsia="Calibri" w:hint="default"/>
                <w:sz w:val="15"/>
                <w:szCs w:val="15"/>
              </w:rPr>
            </w:pPr>
            <w:r>
              <w:rPr>
                <w:rFonts w:ascii="Calibri"/>
                <w:sz w:val="15"/>
              </w:rPr>
              <w:t>100.00%</w:t>
            </w:r>
          </w:p>
        </w:tc>
        <w:tc>
          <w:tcPr>
            <w:tcW w:w="100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1"/>
                <w:szCs w:val="11"/>
              </w:rPr>
            </w:pPr>
          </w:p>
          <w:p>
            <w:pPr>
              <w:pStyle w:val="TableParagraph"/>
              <w:spacing w:line="240" w:lineRule="auto"/>
              <w:ind w:right="99"/>
              <w:jc w:val="right"/>
              <w:rPr>
                <w:rFonts w:ascii="Calibri" w:hAnsi="Calibri" w:cs="Calibri" w:eastAsia="Calibri" w:hint="default"/>
                <w:sz w:val="15"/>
                <w:szCs w:val="15"/>
              </w:rPr>
            </w:pPr>
            <w:r>
              <w:rPr>
                <w:rFonts w:ascii="Calibri"/>
                <w:spacing w:val="-2"/>
                <w:sz w:val="15"/>
              </w:rPr>
              <w:t>1,825,025.5</w:t>
            </w:r>
            <w:r>
              <w:rPr>
                <w:rFonts w:ascii="Calibri"/>
                <w:sz w:val="15"/>
              </w:rPr>
            </w:r>
          </w:p>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5"/>
                <w:szCs w:val="15"/>
              </w:rPr>
            </w:pPr>
            <w:r>
              <w:rPr>
                <w:rFonts w:ascii="Calibri"/>
                <w:w w:val="100"/>
                <w:sz w:val="15"/>
              </w:rPr>
              <w:t>2</w:t>
            </w:r>
          </w:p>
        </w:tc>
        <w:tc>
          <w:tcPr>
            <w:tcW w:w="660"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6"/>
                <w:szCs w:val="16"/>
              </w:rPr>
            </w:pP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3055" w:val="left" w:leader="none"/>
        </w:tabs>
        <w:spacing w:before="0"/>
        <w:ind w:left="2518" w:right="1679" w:firstLine="0"/>
        <w:jc w:val="left"/>
        <w:rPr>
          <w:rFonts w:ascii="宋体" w:hAnsi="宋体" w:cs="宋体" w:eastAsia="宋体" w:hint="default"/>
          <w:sz w:val="21"/>
          <w:szCs w:val="21"/>
        </w:rPr>
      </w:pPr>
      <w:r>
        <w:rPr/>
        <w:pict>
          <v:shape style="position:absolute;margin-left:194.929993pt;margin-top:-61.316303pt;width:.48001pt;height:.12pt;mso-position-horizontal-relative:page;mso-position-vertical-relative:paragraph;z-index:4408" type="#_x0000_t75" stroked="false">
            <v:imagedata r:id="rId154" o:title=""/>
          </v:shape>
        </w:pict>
      </w:r>
      <w:r>
        <w:rPr/>
        <w:pict>
          <v:shape style="position:absolute;margin-left:252.529999pt;margin-top:-61.316303pt;width:.48pt;height:.12pt;mso-position-horizontal-relative:page;mso-position-vertical-relative:paragraph;z-index:4432" type="#_x0000_t75" stroked="false">
            <v:imagedata r:id="rId154" o:title=""/>
          </v:shape>
        </w:pict>
      </w:r>
      <w:r>
        <w:rPr/>
        <w:pict>
          <v:shape style="position:absolute;margin-left:294.170013pt;margin-top:-61.316303pt;width:.48001pt;height:.12pt;mso-position-horizontal-relative:page;mso-position-vertical-relative:paragraph;z-index:4456" type="#_x0000_t75" stroked="false">
            <v:imagedata r:id="rId154" o:title=""/>
          </v:shape>
        </w:pict>
      </w:r>
      <w:r>
        <w:rPr/>
        <w:pict>
          <v:shape style="position:absolute;margin-left:344.589996pt;margin-top:-61.316303pt;width:.47998pt;height:.12pt;mso-position-horizontal-relative:page;mso-position-vertical-relative:paragraph;z-index:4480" type="#_x0000_t75" stroked="false">
            <v:imagedata r:id="rId154" o:title=""/>
          </v:shape>
        </w:pict>
      </w:r>
      <w:r>
        <w:rPr/>
        <w:pict>
          <v:shape style="position:absolute;margin-left:379.269989pt;margin-top:-61.316303pt;width:.48001pt;height:.12pt;mso-position-horizontal-relative:page;mso-position-vertical-relative:paragraph;z-index:4504" type="#_x0000_t75" stroked="false">
            <v:imagedata r:id="rId154" o:title=""/>
          </v:shape>
        </w:pict>
      </w:r>
      <w:r>
        <w:rPr/>
        <w:pict>
          <v:shape style="position:absolute;margin-left:433.269989pt;margin-top:-61.316303pt;width:.48001pt;height:.12pt;mso-position-horizontal-relative:page;mso-position-vertical-relative:paragraph;z-index:4528" type="#_x0000_t75" stroked="false">
            <v:imagedata r:id="rId154" o:title=""/>
          </v:shape>
        </w:pict>
      </w:r>
      <w:r>
        <w:rPr/>
        <w:pict>
          <v:shape style="position:absolute;margin-left:473.140015pt;margin-top:-61.316303pt;width:.48001pt;height:.12pt;mso-position-horizontal-relative:page;mso-position-vertical-relative:paragraph;z-index:4552" type="#_x0000_t75" stroked="false">
            <v:imagedata r:id="rId154" o:title=""/>
          </v:shape>
        </w:pict>
      </w:r>
      <w:r>
        <w:rPr/>
        <w:pict>
          <v:shape style="position:absolute;margin-left:523.419983pt;margin-top:-61.316303pt;width:.47998pt;height:.12pt;mso-position-horizontal-relative:page;mso-position-vertical-relative:paragraph;z-index:4576" type="#_x0000_t75" stroked="false">
            <v:imagedata r:id="rId154" o:title=""/>
          </v:shape>
        </w:pict>
      </w:r>
      <w:r>
        <w:rPr/>
        <w:pict>
          <v:shape style="position:absolute;margin-left:196.130005pt;margin-top:37.703697pt;width:.48pt;height:.12pt;mso-position-horizontal-relative:page;mso-position-vertical-relative:paragraph;z-index:-1142032" type="#_x0000_t75" stroked="false">
            <v:imagedata r:id="rId209" o:title=""/>
          </v:shape>
        </w:pict>
      </w:r>
      <w:r>
        <w:rPr/>
        <w:pict>
          <v:shape style="position:absolute;margin-left:273.769989pt;margin-top:37.703697pt;width:.47998pt;height:.12pt;mso-position-horizontal-relative:page;mso-position-vertical-relative:paragraph;z-index:-1142008" type="#_x0000_t75" stroked="false">
            <v:imagedata r:id="rId209" o:title=""/>
          </v:shape>
        </w:pict>
      </w:r>
      <w:r>
        <w:rPr/>
        <w:pict>
          <v:group style="position:absolute;margin-left:147.619995pt;margin-top:37.703697pt;width:367.8pt;height:80.8pt;mso-position-horizontal-relative:page;mso-position-vertical-relative:paragraph;z-index:-1141984" coordorigin="2952,754" coordsize="7356,1616">
            <v:shape style="position:absolute;left:6865;top:754;width:10;height:2" type="#_x0000_t75" stroked="false">
              <v:imagedata r:id="rId209" o:title=""/>
            </v:shape>
            <v:group style="position:absolute;left:6865;top:776;width:10;height:20" coordorigin="6865,776" coordsize="10,20">
              <v:shape style="position:absolute;left:6865;top:776;width:10;height:20" coordorigin="6865,776" coordsize="10,20" path="m6865,795l6875,795,6875,776,6865,776,6865,795xe" filled="true" fillcolor="#000000" stroked="false">
                <v:path arrowok="t"/>
                <v:fill type="solid"/>
              </v:shape>
            </v:group>
            <v:group style="position:absolute;left:6865;top:795;width:10;height:20" coordorigin="6865,795" coordsize="10,20">
              <v:shape style="position:absolute;left:6865;top:795;width:10;height:20" coordorigin="6865,795" coordsize="10,20" path="m6865,814l6875,814,6875,795,6865,795,6865,814xe" filled="true" fillcolor="#000000" stroked="false">
                <v:path arrowok="t"/>
                <v:fill type="solid"/>
              </v:shape>
            </v:group>
            <v:group style="position:absolute;left:6865;top:814;width:10;height:20" coordorigin="6865,814" coordsize="10,20">
              <v:shape style="position:absolute;left:6865;top:814;width:10;height:20" coordorigin="6865,814" coordsize="10,20" path="m6865,833l6875,833,6875,814,6865,814,6865,833xe" filled="true" fillcolor="#000000" stroked="false">
                <v:path arrowok="t"/>
                <v:fill type="solid"/>
              </v:shape>
            </v:group>
            <v:group style="position:absolute;left:6865;top:833;width:10;height:20" coordorigin="6865,833" coordsize="10,20">
              <v:shape style="position:absolute;left:6865;top:833;width:10;height:20" coordorigin="6865,833" coordsize="10,20" path="m6865,852l6875,852,6875,833,6865,833,6865,852xe" filled="true" fillcolor="#000000" stroked="false">
                <v:path arrowok="t"/>
                <v:fill type="solid"/>
              </v:shape>
            </v:group>
            <v:group style="position:absolute;left:6865;top:852;width:10;height:20" coordorigin="6865,852" coordsize="10,20">
              <v:shape style="position:absolute;left:6865;top:852;width:10;height:20" coordorigin="6865,852" coordsize="10,20" path="m6865,872l6875,872,6875,852,6865,852,6865,872xe" filled="true" fillcolor="#000000" stroked="false">
                <v:path arrowok="t"/>
                <v:fill type="solid"/>
              </v:shape>
            </v:group>
            <v:group style="position:absolute;left:6865;top:872;width:10;height:20" coordorigin="6865,872" coordsize="10,20">
              <v:shape style="position:absolute;left:6865;top:872;width:10;height:20" coordorigin="6865,872" coordsize="10,20" path="m6865,891l6875,891,6875,872,6865,872,6865,891xe" filled="true" fillcolor="#000000" stroked="false">
                <v:path arrowok="t"/>
                <v:fill type="solid"/>
              </v:shape>
            </v:group>
            <v:group style="position:absolute;left:6865;top:891;width:10;height:20" coordorigin="6865,891" coordsize="10,20">
              <v:shape style="position:absolute;left:6865;top:891;width:10;height:20" coordorigin="6865,891" coordsize="10,20" path="m6865,910l6875,910,6875,891,6865,891,6865,910xe" filled="true" fillcolor="#000000" stroked="false">
                <v:path arrowok="t"/>
                <v:fill type="solid"/>
              </v:shape>
            </v:group>
            <v:group style="position:absolute;left:6865;top:910;width:10;height:20" coordorigin="6865,910" coordsize="10,20">
              <v:shape style="position:absolute;left:6865;top:910;width:10;height:20" coordorigin="6865,910" coordsize="10,20" path="m6865,929l6875,929,6875,910,6865,910,6865,929xe" filled="true" fillcolor="#000000" stroked="false">
                <v:path arrowok="t"/>
                <v:fill type="solid"/>
              </v:shape>
            </v:group>
            <v:group style="position:absolute;left:6865;top:929;width:10;height:20" coordorigin="6865,929" coordsize="10,20">
              <v:shape style="position:absolute;left:6865;top:929;width:10;height:20" coordorigin="6865,929" coordsize="10,20" path="m6865,948l6875,948,6875,929,6865,929,6865,948xe" filled="true" fillcolor="#000000" stroked="false">
                <v:path arrowok="t"/>
                <v:fill type="solid"/>
              </v:shape>
            </v:group>
            <v:group style="position:absolute;left:6865;top:948;width:10;height:20" coordorigin="6865,948" coordsize="10,20">
              <v:shape style="position:absolute;left:6865;top:948;width:10;height:20" coordorigin="6865,948" coordsize="10,20" path="m6865,968l6875,968,6875,948,6865,948,6865,968xe" filled="true" fillcolor="#000000" stroked="false">
                <v:path arrowok="t"/>
                <v:fill type="solid"/>
              </v:shape>
            </v:group>
            <v:group style="position:absolute;left:6865;top:968;width:10;height:20" coordorigin="6865,968" coordsize="10,20">
              <v:shape style="position:absolute;left:6865;top:968;width:10;height:20" coordorigin="6865,968" coordsize="10,20" path="m6865,987l6875,987,6875,968,6865,968,6865,987xe" filled="true" fillcolor="#000000" stroked="false">
                <v:path arrowok="t"/>
                <v:fill type="solid"/>
              </v:shape>
            </v:group>
            <v:group style="position:absolute;left:6865;top:987;width:10;height:20" coordorigin="6865,987" coordsize="10,20">
              <v:shape style="position:absolute;left:6865;top:987;width:10;height:20" coordorigin="6865,987" coordsize="10,20" path="m6865,1006l6875,1006,6875,987,6865,987,6865,1006xe" filled="true" fillcolor="#000000" stroked="false">
                <v:path arrowok="t"/>
                <v:fill type="solid"/>
              </v:shape>
            </v:group>
            <v:group style="position:absolute;left:6865;top:1006;width:10;height:20" coordorigin="6865,1006" coordsize="10,20">
              <v:shape style="position:absolute;left:6865;top:1006;width:10;height:20" coordorigin="6865,1006" coordsize="10,20" path="m6865,1025l6875,1025,6875,1006,6865,1006,6865,1025xe" filled="true" fillcolor="#000000" stroked="false">
                <v:path arrowok="t"/>
                <v:fill type="solid"/>
              </v:shape>
            </v:group>
            <v:group style="position:absolute;left:6865;top:1025;width:10;height:20" coordorigin="6865,1025" coordsize="10,20">
              <v:shape style="position:absolute;left:6865;top:1025;width:10;height:20" coordorigin="6865,1025" coordsize="10,20" path="m6865,1044l6875,1044,6875,1025,6865,1025,6865,1044xe" filled="true" fillcolor="#000000" stroked="false">
                <v:path arrowok="t"/>
                <v:fill type="solid"/>
              </v:shape>
            </v:group>
            <v:group style="position:absolute;left:6865;top:1044;width:10;height:20" coordorigin="6865,1044" coordsize="10,20">
              <v:shape style="position:absolute;left:6865;top:1044;width:10;height:20" coordorigin="6865,1044" coordsize="10,20" path="m6865,1064l6875,1064,6875,1044,6865,1044,6865,1064xe" filled="true" fillcolor="#000000" stroked="false">
                <v:path arrowok="t"/>
                <v:fill type="solid"/>
              </v:shape>
              <v:shape style="position:absolute;left:6856;top:1064;width:1116;height:101" type="#_x0000_t75" stroked="false">
                <v:imagedata r:id="rId210" o:title=""/>
              </v:shape>
              <v:shape style="position:absolute;left:8966;top:754;width:10;height:2" type="#_x0000_t75" stroked="false">
                <v:imagedata r:id="rId209" o:title=""/>
              </v:shape>
            </v:group>
            <v:group style="position:absolute;left:8966;top:776;width:10;height:20" coordorigin="8966,776" coordsize="10,20">
              <v:shape style="position:absolute;left:8966;top:776;width:10;height:20" coordorigin="8966,776" coordsize="10,20" path="m8966,795l8976,795,8976,776,8966,776,8966,795xe" filled="true" fillcolor="#000000" stroked="false">
                <v:path arrowok="t"/>
                <v:fill type="solid"/>
              </v:shape>
            </v:group>
            <v:group style="position:absolute;left:8966;top:795;width:10;height:20" coordorigin="8966,795" coordsize="10,20">
              <v:shape style="position:absolute;left:8966;top:795;width:10;height:20" coordorigin="8966,795" coordsize="10,20" path="m8966,814l8976,814,8976,795,8966,795,8966,814xe" filled="true" fillcolor="#000000" stroked="false">
                <v:path arrowok="t"/>
                <v:fill type="solid"/>
              </v:shape>
            </v:group>
            <v:group style="position:absolute;left:8966;top:814;width:10;height:20" coordorigin="8966,814" coordsize="10,20">
              <v:shape style="position:absolute;left:8966;top:814;width:10;height:20" coordorigin="8966,814" coordsize="10,20" path="m8966,833l8976,833,8976,814,8966,814,8966,833xe" filled="true" fillcolor="#000000" stroked="false">
                <v:path arrowok="t"/>
                <v:fill type="solid"/>
              </v:shape>
            </v:group>
            <v:group style="position:absolute;left:8966;top:833;width:10;height:20" coordorigin="8966,833" coordsize="10,20">
              <v:shape style="position:absolute;left:8966;top:833;width:10;height:20" coordorigin="8966,833" coordsize="10,20" path="m8966,852l8976,852,8976,833,8966,833,8966,852xe" filled="true" fillcolor="#000000" stroked="false">
                <v:path arrowok="t"/>
                <v:fill type="solid"/>
              </v:shape>
            </v:group>
            <v:group style="position:absolute;left:8966;top:852;width:10;height:20" coordorigin="8966,852" coordsize="10,20">
              <v:shape style="position:absolute;left:8966;top:852;width:10;height:20" coordorigin="8966,852" coordsize="10,20" path="m8966,872l8976,872,8976,852,8966,852,8966,872xe" filled="true" fillcolor="#000000" stroked="false">
                <v:path arrowok="t"/>
                <v:fill type="solid"/>
              </v:shape>
            </v:group>
            <v:group style="position:absolute;left:8966;top:872;width:10;height:20" coordorigin="8966,872" coordsize="10,20">
              <v:shape style="position:absolute;left:8966;top:872;width:10;height:20" coordorigin="8966,872" coordsize="10,20" path="m8966,891l8976,891,8976,872,8966,872,8966,891xe" filled="true" fillcolor="#000000" stroked="false">
                <v:path arrowok="t"/>
                <v:fill type="solid"/>
              </v:shape>
            </v:group>
            <v:group style="position:absolute;left:8966;top:891;width:10;height:20" coordorigin="8966,891" coordsize="10,20">
              <v:shape style="position:absolute;left:8966;top:891;width:10;height:20" coordorigin="8966,891" coordsize="10,20" path="m8966,910l8976,910,8976,891,8966,891,8966,910xe" filled="true" fillcolor="#000000" stroked="false">
                <v:path arrowok="t"/>
                <v:fill type="solid"/>
              </v:shape>
            </v:group>
            <v:group style="position:absolute;left:8966;top:910;width:10;height:20" coordorigin="8966,910" coordsize="10,20">
              <v:shape style="position:absolute;left:8966;top:910;width:10;height:20" coordorigin="8966,910" coordsize="10,20" path="m8966,929l8976,929,8976,910,8966,910,8966,929xe" filled="true" fillcolor="#000000" stroked="false">
                <v:path arrowok="t"/>
                <v:fill type="solid"/>
              </v:shape>
            </v:group>
            <v:group style="position:absolute;left:8966;top:929;width:10;height:20" coordorigin="8966,929" coordsize="10,20">
              <v:shape style="position:absolute;left:8966;top:929;width:10;height:20" coordorigin="8966,929" coordsize="10,20" path="m8966,948l8976,948,8976,929,8966,929,8966,948xe" filled="true" fillcolor="#000000" stroked="false">
                <v:path arrowok="t"/>
                <v:fill type="solid"/>
              </v:shape>
            </v:group>
            <v:group style="position:absolute;left:8966;top:948;width:10;height:20" coordorigin="8966,948" coordsize="10,20">
              <v:shape style="position:absolute;left:8966;top:948;width:10;height:20" coordorigin="8966,948" coordsize="10,20" path="m8966,968l8976,968,8976,948,8966,948,8966,968xe" filled="true" fillcolor="#000000" stroked="false">
                <v:path arrowok="t"/>
                <v:fill type="solid"/>
              </v:shape>
            </v:group>
            <v:group style="position:absolute;left:8966;top:968;width:10;height:20" coordorigin="8966,968" coordsize="10,20">
              <v:shape style="position:absolute;left:8966;top:968;width:10;height:20" coordorigin="8966,968" coordsize="10,20" path="m8966,987l8976,987,8976,968,8966,968,8966,987xe" filled="true" fillcolor="#000000" stroked="false">
                <v:path arrowok="t"/>
                <v:fill type="solid"/>
              </v:shape>
            </v:group>
            <v:group style="position:absolute;left:8966;top:987;width:10;height:20" coordorigin="8966,987" coordsize="10,20">
              <v:shape style="position:absolute;left:8966;top:987;width:10;height:20" coordorigin="8966,987" coordsize="10,20" path="m8966,1006l8976,1006,8976,987,8966,987,8966,1006xe" filled="true" fillcolor="#000000" stroked="false">
                <v:path arrowok="t"/>
                <v:fill type="solid"/>
              </v:shape>
            </v:group>
            <v:group style="position:absolute;left:8966;top:1006;width:10;height:20" coordorigin="8966,1006" coordsize="10,20">
              <v:shape style="position:absolute;left:8966;top:1006;width:10;height:20" coordorigin="8966,1006" coordsize="10,20" path="m8966,1025l8976,1025,8976,1006,8966,1006,8966,1025xe" filled="true" fillcolor="#000000" stroked="false">
                <v:path arrowok="t"/>
                <v:fill type="solid"/>
              </v:shape>
            </v:group>
            <v:group style="position:absolute;left:8966;top:1025;width:10;height:20" coordorigin="8966,1025" coordsize="10,20">
              <v:shape style="position:absolute;left:8966;top:1025;width:10;height:20" coordorigin="8966,1025" coordsize="10,20" path="m8966,1044l8976,1044,8976,1025,8966,1025,8966,1044xe" filled="true" fillcolor="#000000" stroked="false">
                <v:path arrowok="t"/>
                <v:fill type="solid"/>
              </v:shape>
            </v:group>
            <v:group style="position:absolute;left:8966;top:1044;width:10;height:20" coordorigin="8966,1044" coordsize="10,20">
              <v:shape style="position:absolute;left:8966;top:1044;width:10;height:20" coordorigin="8966,1044" coordsize="10,20" path="m8966,1064l8976,1064,8976,1044,8966,1044,8966,1064xe" filled="true" fillcolor="#000000" stroked="false">
                <v:path arrowok="t"/>
                <v:fill type="solid"/>
              </v:shape>
            </v:group>
            <v:group style="position:absolute;left:8966;top:1064;width:10;height:20" coordorigin="8966,1064" coordsize="10,20">
              <v:shape style="position:absolute;left:8966;top:1064;width:10;height:20" coordorigin="8966,1064" coordsize="10,20" path="m8966,1083l8976,1083,8976,1064,8966,1064,8966,1083xe" filled="true" fillcolor="#000000" stroked="false">
                <v:path arrowok="t"/>
                <v:fill type="solid"/>
              </v:shape>
            </v:group>
            <v:group style="position:absolute;left:8966;top:1083;width:10;height:20" coordorigin="8966,1083" coordsize="10,20">
              <v:shape style="position:absolute;left:8966;top:1083;width:10;height:20" coordorigin="8966,1083" coordsize="10,20" path="m8966,1102l8976,1102,8976,1083,8966,1083,8966,1102xe" filled="true" fillcolor="#000000" stroked="false">
                <v:path arrowok="t"/>
                <v:fill type="solid"/>
              </v:shape>
            </v:group>
            <v:group style="position:absolute;left:8966;top:1102;width:10;height:20" coordorigin="8966,1102" coordsize="10,20">
              <v:shape style="position:absolute;left:8966;top:1102;width:10;height:20" coordorigin="8966,1102" coordsize="10,20" path="m8966,1121l8976,1121,8976,1102,8966,1102,8966,1121xe" filled="true" fillcolor="#000000" stroked="false">
                <v:path arrowok="t"/>
                <v:fill type="solid"/>
              </v:shape>
            </v:group>
            <v:group style="position:absolute;left:8966;top:1121;width:10;height:20" coordorigin="8966,1121" coordsize="10,20">
              <v:shape style="position:absolute;left:8966;top:1121;width:10;height:20" coordorigin="8966,1121" coordsize="10,20" path="m8966,1140l8976,1140,8976,1121,8966,1121,8966,1140xe" filled="true" fillcolor="#000000" stroked="false">
                <v:path arrowok="t"/>
                <v:fill type="solid"/>
              </v:shape>
            </v:group>
            <v:group style="position:absolute;left:8966;top:1148;width:10;height:2" coordorigin="8966,1148" coordsize="10,2">
              <v:shape style="position:absolute;left:8966;top:1148;width:10;height:2" coordorigin="8966,1148" coordsize="10,0" path="m8966,1148l8976,1148e" filled="false" stroked="true" strokeweight=".71997pt" strokecolor="#000000">
                <v:path arrowok="t"/>
              </v:shape>
              <v:shape style="position:absolute;left:7967;top:1155;width:999;height:10" type="#_x0000_t75" stroked="false">
                <v:imagedata r:id="rId211" o:title=""/>
              </v:shape>
            </v:group>
            <v:group style="position:absolute;left:8966;top:1160;width:10;height:2" coordorigin="8966,1160" coordsize="10,2">
              <v:shape style="position:absolute;left:8966;top:1160;width:10;height:2" coordorigin="8966,1160" coordsize="10,0" path="m8966,1160l8976,1160e" filled="false" stroked="true" strokeweight=".48004pt" strokecolor="#000000">
                <v:path arrowok="t"/>
              </v:shape>
            </v:group>
            <v:group style="position:absolute;left:6865;top:1164;width:10;height:20" coordorigin="6865,1164" coordsize="10,20">
              <v:shape style="position:absolute;left:6865;top:1164;width:10;height:20" coordorigin="6865,1164" coordsize="10,20" path="m6865,1184l6875,1184,6875,1164,6865,1164,6865,1184xe" filled="true" fillcolor="#000000" stroked="false">
                <v:path arrowok="t"/>
                <v:fill type="solid"/>
              </v:shape>
            </v:group>
            <v:group style="position:absolute;left:6865;top:1184;width:10;height:20" coordorigin="6865,1184" coordsize="10,20">
              <v:shape style="position:absolute;left:6865;top:1184;width:10;height:20" coordorigin="6865,1184" coordsize="10,20" path="m6865,1203l6875,1203,6875,1184,6865,1184,6865,1203xe" filled="true" fillcolor="#000000" stroked="false">
                <v:path arrowok="t"/>
                <v:fill type="solid"/>
              </v:shape>
            </v:group>
            <v:group style="position:absolute;left:6865;top:1203;width:10;height:20" coordorigin="6865,1203" coordsize="10,20">
              <v:shape style="position:absolute;left:6865;top:1203;width:10;height:20" coordorigin="6865,1203" coordsize="10,20" path="m6865,1222l6875,1222,6875,1203,6865,1203,6865,1222xe" filled="true" fillcolor="#000000" stroked="false">
                <v:path arrowok="t"/>
                <v:fill type="solid"/>
              </v:shape>
            </v:group>
            <v:group style="position:absolute;left:6865;top:1222;width:10;height:20" coordorigin="6865,1222" coordsize="10,20">
              <v:shape style="position:absolute;left:6865;top:1222;width:10;height:20" coordorigin="6865,1222" coordsize="10,20" path="m6865,1241l6875,1241,6875,1222,6865,1222,6865,1241xe" filled="true" fillcolor="#000000" stroked="false">
                <v:path arrowok="t"/>
                <v:fill type="solid"/>
              </v:shape>
            </v:group>
            <v:group style="position:absolute;left:6865;top:1241;width:10;height:20" coordorigin="6865,1241" coordsize="10,20">
              <v:shape style="position:absolute;left:6865;top:1241;width:10;height:20" coordorigin="6865,1241" coordsize="10,20" path="m6865,1260l6875,1260,6875,1241,6865,1241,6865,1260xe" filled="true" fillcolor="#000000" stroked="false">
                <v:path arrowok="t"/>
                <v:fill type="solid"/>
              </v:shape>
            </v:group>
            <v:group style="position:absolute;left:6865;top:1260;width:10;height:20" coordorigin="6865,1260" coordsize="10,20">
              <v:shape style="position:absolute;left:6865;top:1260;width:10;height:20" coordorigin="6865,1260" coordsize="10,20" path="m6865,1280l6875,1280,6875,1260,6865,1260,6865,1280xe" filled="true" fillcolor="#000000" stroked="false">
                <v:path arrowok="t"/>
                <v:fill type="solid"/>
              </v:shape>
            </v:group>
            <v:group style="position:absolute;left:6865;top:1280;width:10;height:20" coordorigin="6865,1280" coordsize="10,20">
              <v:shape style="position:absolute;left:6865;top:1280;width:10;height:20" coordorigin="6865,1280" coordsize="10,20" path="m6865,1299l6875,1299,6875,1280,6865,1280,6865,1299xe" filled="true" fillcolor="#000000" stroked="false">
                <v:path arrowok="t"/>
                <v:fill type="solid"/>
              </v:shape>
            </v:group>
            <v:group style="position:absolute;left:6865;top:1299;width:10;height:20" coordorigin="6865,1299" coordsize="10,20">
              <v:shape style="position:absolute;left:6865;top:1299;width:10;height:20" coordorigin="6865,1299" coordsize="10,20" path="m6865,1318l6875,1318,6875,1299,6865,1299,6865,1318xe" filled="true" fillcolor="#000000" stroked="false">
                <v:path arrowok="t"/>
                <v:fill type="solid"/>
              </v:shape>
            </v:group>
            <v:group style="position:absolute;left:6865;top:1318;width:10;height:20" coordorigin="6865,1318" coordsize="10,20">
              <v:shape style="position:absolute;left:6865;top:1318;width:10;height:20" coordorigin="6865,1318" coordsize="10,20" path="m6865,1337l6875,1337,6875,1318,6865,1318,6865,1337xe" filled="true" fillcolor="#000000" stroked="false">
                <v:path arrowok="t"/>
                <v:fill type="solid"/>
              </v:shape>
            </v:group>
            <v:group style="position:absolute;left:6865;top:1337;width:10;height:20" coordorigin="6865,1337" coordsize="10,20">
              <v:shape style="position:absolute;left:6865;top:1337;width:10;height:20" coordorigin="6865,1337" coordsize="10,20" path="m6865,1356l6875,1356,6875,1337,6865,1337,6865,1356xe" filled="true" fillcolor="#000000" stroked="false">
                <v:path arrowok="t"/>
                <v:fill type="solid"/>
              </v:shape>
            </v:group>
            <v:group style="position:absolute;left:6865;top:1356;width:10;height:20" coordorigin="6865,1356" coordsize="10,20">
              <v:shape style="position:absolute;left:6865;top:1356;width:10;height:20" coordorigin="6865,1356" coordsize="10,20" path="m6865,1376l6875,1376,6875,1356,6865,1356,6865,1376xe" filled="true" fillcolor="#000000" stroked="false">
                <v:path arrowok="t"/>
                <v:fill type="solid"/>
              </v:shape>
            </v:group>
            <v:group style="position:absolute;left:6865;top:1376;width:10;height:20" coordorigin="6865,1376" coordsize="10,20">
              <v:shape style="position:absolute;left:6865;top:1376;width:10;height:20" coordorigin="6865,1376" coordsize="10,20" path="m6865,1395l6875,1395,6875,1376,6865,1376,6865,1395xe" filled="true" fillcolor="#000000" stroked="false">
                <v:path arrowok="t"/>
                <v:fill type="solid"/>
              </v:shape>
            </v:group>
            <v:group style="position:absolute;left:6865;top:1395;width:10;height:20" coordorigin="6865,1395" coordsize="10,20">
              <v:shape style="position:absolute;left:6865;top:1395;width:10;height:20" coordorigin="6865,1395" coordsize="10,20" path="m6865,1414l6875,1414,6875,1395,6865,1395,6865,1414xe" filled="true" fillcolor="#000000" stroked="false">
                <v:path arrowok="t"/>
                <v:fill type="solid"/>
              </v:shape>
            </v:group>
            <v:group style="position:absolute;left:6865;top:1414;width:10;height:20" coordorigin="6865,1414" coordsize="10,20">
              <v:shape style="position:absolute;left:6865;top:1414;width:10;height:20" coordorigin="6865,1414" coordsize="10,20" path="m6865,1433l6875,1433,6875,1414,6865,1414,6865,1433xe" filled="true" fillcolor="#000000" stroked="false">
                <v:path arrowok="t"/>
                <v:fill type="solid"/>
              </v:shape>
            </v:group>
            <v:group style="position:absolute;left:6865;top:1433;width:10;height:20" coordorigin="6865,1433" coordsize="10,20">
              <v:shape style="position:absolute;left:6865;top:1433;width:10;height:20" coordorigin="6865,1433" coordsize="10,20" path="m6865,1452l6875,1452,6875,1433,6865,1433,6865,1452xe" filled="true" fillcolor="#000000" stroked="false">
                <v:path arrowok="t"/>
                <v:fill type="solid"/>
              </v:shape>
            </v:group>
            <v:group style="position:absolute;left:6865;top:1452;width:10;height:20" coordorigin="6865,1452" coordsize="10,20">
              <v:shape style="position:absolute;left:6865;top:1452;width:10;height:20" coordorigin="6865,1452" coordsize="10,20" path="m6865,1472l6875,1472,6875,1452,6865,1452,6865,1472xe" filled="true" fillcolor="#000000" stroked="false">
                <v:path arrowok="t"/>
                <v:fill type="solid"/>
              </v:shape>
            </v:group>
            <v:group style="position:absolute;left:6865;top:1472;width:10;height:20" coordorigin="6865,1472" coordsize="10,20">
              <v:shape style="position:absolute;left:6865;top:1472;width:10;height:20" coordorigin="6865,1472" coordsize="10,20" path="m6865,1491l6875,1491,6875,1472,6865,1472,6865,1491xe" filled="true" fillcolor="#000000" stroked="false">
                <v:path arrowok="t"/>
                <v:fill type="solid"/>
              </v:shape>
            </v:group>
            <v:group style="position:absolute;left:6865;top:1491;width:10;height:20" coordorigin="6865,1491" coordsize="10,20">
              <v:shape style="position:absolute;left:6865;top:1491;width:10;height:20" coordorigin="6865,1491" coordsize="10,20" path="m6865,1510l6875,1510,6875,1491,6865,1491,6865,1510xe" filled="true" fillcolor="#000000" stroked="false">
                <v:path arrowok="t"/>
                <v:fill type="solid"/>
              </v:shape>
            </v:group>
            <v:group style="position:absolute;left:6865;top:1510;width:10;height:20" coordorigin="6865,1510" coordsize="10,20">
              <v:shape style="position:absolute;left:6865;top:1510;width:10;height:20" coordorigin="6865,1510" coordsize="10,20" path="m6865,1529l6875,1529,6875,1510,6865,1510,6865,1529xe" filled="true" fillcolor="#000000" stroked="false">
                <v:path arrowok="t"/>
                <v:fill type="solid"/>
              </v:shape>
            </v:group>
            <v:group style="position:absolute;left:6865;top:1529;width:10;height:20" coordorigin="6865,1529" coordsize="10,20">
              <v:shape style="position:absolute;left:6865;top:1529;width:10;height:20" coordorigin="6865,1529" coordsize="10,20" path="m6865,1548l6875,1548,6875,1529,6865,1529,6865,1548xe" filled="true" fillcolor="#000000" stroked="false">
                <v:path arrowok="t"/>
                <v:fill type="solid"/>
              </v:shape>
            </v:group>
            <v:group style="position:absolute;left:6865;top:1557;width:10;height:2" coordorigin="6865,1557" coordsize="10,2">
              <v:shape style="position:absolute;left:6865;top:1557;width:10;height:2" coordorigin="6865,1557" coordsize="10,0" path="m6865,1557l6875,1557e" filled="false" stroked="true" strokeweight=".83997pt" strokecolor="#000000">
                <v:path arrowok="t"/>
              </v:shape>
            </v:group>
            <v:group style="position:absolute;left:8966;top:1164;width:10;height:20" coordorigin="8966,1164" coordsize="10,20">
              <v:shape style="position:absolute;left:8966;top:1164;width:10;height:20" coordorigin="8966,1164" coordsize="10,20" path="m8966,1184l8976,1184,8976,1164,8966,1164,8966,1184xe" filled="true" fillcolor="#000000" stroked="false">
                <v:path arrowok="t"/>
                <v:fill type="solid"/>
              </v:shape>
            </v:group>
            <v:group style="position:absolute;left:8966;top:1184;width:10;height:20" coordorigin="8966,1184" coordsize="10,20">
              <v:shape style="position:absolute;left:8966;top:1184;width:10;height:20" coordorigin="8966,1184" coordsize="10,20" path="m8966,1203l8976,1203,8976,1184,8966,1184,8966,1203xe" filled="true" fillcolor="#000000" stroked="false">
                <v:path arrowok="t"/>
                <v:fill type="solid"/>
              </v:shape>
            </v:group>
            <v:group style="position:absolute;left:8966;top:1203;width:10;height:20" coordorigin="8966,1203" coordsize="10,20">
              <v:shape style="position:absolute;left:8966;top:1203;width:10;height:20" coordorigin="8966,1203" coordsize="10,20" path="m8966,1222l8976,1222,8976,1203,8966,1203,8966,1222xe" filled="true" fillcolor="#000000" stroked="false">
                <v:path arrowok="t"/>
                <v:fill type="solid"/>
              </v:shape>
            </v:group>
            <v:group style="position:absolute;left:8966;top:1222;width:10;height:20" coordorigin="8966,1222" coordsize="10,20">
              <v:shape style="position:absolute;left:8966;top:1222;width:10;height:20" coordorigin="8966,1222" coordsize="10,20" path="m8966,1241l8976,1241,8976,1222,8966,1222,8966,1241xe" filled="true" fillcolor="#000000" stroked="false">
                <v:path arrowok="t"/>
                <v:fill type="solid"/>
              </v:shape>
            </v:group>
            <v:group style="position:absolute;left:8966;top:1241;width:10;height:20" coordorigin="8966,1241" coordsize="10,20">
              <v:shape style="position:absolute;left:8966;top:1241;width:10;height:20" coordorigin="8966,1241" coordsize="10,20" path="m8966,1260l8976,1260,8976,1241,8966,1241,8966,1260xe" filled="true" fillcolor="#000000" stroked="false">
                <v:path arrowok="t"/>
                <v:fill type="solid"/>
              </v:shape>
            </v:group>
            <v:group style="position:absolute;left:8966;top:1260;width:10;height:20" coordorigin="8966,1260" coordsize="10,20">
              <v:shape style="position:absolute;left:8966;top:1260;width:10;height:20" coordorigin="8966,1260" coordsize="10,20" path="m8966,1280l8976,1280,8976,1260,8966,1260,8966,1280xe" filled="true" fillcolor="#000000" stroked="false">
                <v:path arrowok="t"/>
                <v:fill type="solid"/>
              </v:shape>
            </v:group>
            <v:group style="position:absolute;left:8966;top:1280;width:10;height:20" coordorigin="8966,1280" coordsize="10,20">
              <v:shape style="position:absolute;left:8966;top:1280;width:10;height:20" coordorigin="8966,1280" coordsize="10,20" path="m8966,1299l8976,1299,8976,1280,8966,1280,8966,1299xe" filled="true" fillcolor="#000000" stroked="false">
                <v:path arrowok="t"/>
                <v:fill type="solid"/>
              </v:shape>
            </v:group>
            <v:group style="position:absolute;left:8966;top:1299;width:10;height:20" coordorigin="8966,1299" coordsize="10,20">
              <v:shape style="position:absolute;left:8966;top:1299;width:10;height:20" coordorigin="8966,1299" coordsize="10,20" path="m8966,1318l8976,1318,8976,1299,8966,1299,8966,1318xe" filled="true" fillcolor="#000000" stroked="false">
                <v:path arrowok="t"/>
                <v:fill type="solid"/>
              </v:shape>
            </v:group>
            <v:group style="position:absolute;left:8966;top:1318;width:10;height:20" coordorigin="8966,1318" coordsize="10,20">
              <v:shape style="position:absolute;left:8966;top:1318;width:10;height:20" coordorigin="8966,1318" coordsize="10,20" path="m8966,1337l8976,1337,8976,1318,8966,1318,8966,1337xe" filled="true" fillcolor="#000000" stroked="false">
                <v:path arrowok="t"/>
                <v:fill type="solid"/>
              </v:shape>
            </v:group>
            <v:group style="position:absolute;left:8966;top:1337;width:10;height:20" coordorigin="8966,1337" coordsize="10,20">
              <v:shape style="position:absolute;left:8966;top:1337;width:10;height:20" coordorigin="8966,1337" coordsize="10,20" path="m8966,1356l8976,1356,8976,1337,8966,1337,8966,1356xe" filled="true" fillcolor="#000000" stroked="false">
                <v:path arrowok="t"/>
                <v:fill type="solid"/>
              </v:shape>
            </v:group>
            <v:group style="position:absolute;left:8966;top:1356;width:10;height:20" coordorigin="8966,1356" coordsize="10,20">
              <v:shape style="position:absolute;left:8966;top:1356;width:10;height:20" coordorigin="8966,1356" coordsize="10,20" path="m8966,1376l8976,1376,8976,1356,8966,1356,8966,1376xe" filled="true" fillcolor="#000000" stroked="false">
                <v:path arrowok="t"/>
                <v:fill type="solid"/>
              </v:shape>
            </v:group>
            <v:group style="position:absolute;left:8966;top:1376;width:10;height:20" coordorigin="8966,1376" coordsize="10,20">
              <v:shape style="position:absolute;left:8966;top:1376;width:10;height:20" coordorigin="8966,1376" coordsize="10,20" path="m8966,1395l8976,1395,8976,1376,8966,1376,8966,1395xe" filled="true" fillcolor="#000000" stroked="false">
                <v:path arrowok="t"/>
                <v:fill type="solid"/>
              </v:shape>
            </v:group>
            <v:group style="position:absolute;left:8966;top:1395;width:10;height:20" coordorigin="8966,1395" coordsize="10,20">
              <v:shape style="position:absolute;left:8966;top:1395;width:10;height:20" coordorigin="8966,1395" coordsize="10,20" path="m8966,1414l8976,1414,8976,1395,8966,1395,8966,1414xe" filled="true" fillcolor="#000000" stroked="false">
                <v:path arrowok="t"/>
                <v:fill type="solid"/>
              </v:shape>
            </v:group>
            <v:group style="position:absolute;left:8966;top:1414;width:10;height:20" coordorigin="8966,1414" coordsize="10,20">
              <v:shape style="position:absolute;left:8966;top:1414;width:10;height:20" coordorigin="8966,1414" coordsize="10,20" path="m8966,1433l8976,1433,8976,1414,8966,1414,8966,1433xe" filled="true" fillcolor="#000000" stroked="false">
                <v:path arrowok="t"/>
                <v:fill type="solid"/>
              </v:shape>
            </v:group>
            <v:group style="position:absolute;left:8966;top:1433;width:10;height:20" coordorigin="8966,1433" coordsize="10,20">
              <v:shape style="position:absolute;left:8966;top:1433;width:10;height:20" coordorigin="8966,1433" coordsize="10,20" path="m8966,1452l8976,1452,8976,1433,8966,1433,8966,1452xe" filled="true" fillcolor="#000000" stroked="false">
                <v:path arrowok="t"/>
                <v:fill type="solid"/>
              </v:shape>
            </v:group>
            <v:group style="position:absolute;left:8966;top:1452;width:10;height:20" coordorigin="8966,1452" coordsize="10,20">
              <v:shape style="position:absolute;left:8966;top:1452;width:10;height:20" coordorigin="8966,1452" coordsize="10,20" path="m8966,1472l8976,1472,8976,1452,8966,1452,8966,1472xe" filled="true" fillcolor="#000000" stroked="false">
                <v:path arrowok="t"/>
                <v:fill type="solid"/>
              </v:shape>
            </v:group>
            <v:group style="position:absolute;left:8966;top:1472;width:10;height:20" coordorigin="8966,1472" coordsize="10,20">
              <v:shape style="position:absolute;left:8966;top:1472;width:10;height:20" coordorigin="8966,1472" coordsize="10,20" path="m8966,1491l8976,1491,8976,1472,8966,1472,8966,1491xe" filled="true" fillcolor="#000000" stroked="false">
                <v:path arrowok="t"/>
                <v:fill type="solid"/>
              </v:shape>
            </v:group>
            <v:group style="position:absolute;left:8966;top:1491;width:10;height:20" coordorigin="8966,1491" coordsize="10,20">
              <v:shape style="position:absolute;left:8966;top:1491;width:10;height:20" coordorigin="8966,1491" coordsize="10,20" path="m8966,1510l8976,1510,8976,1491,8966,1491,8966,1510xe" filled="true" fillcolor="#000000" stroked="false">
                <v:path arrowok="t"/>
                <v:fill type="solid"/>
              </v:shape>
            </v:group>
            <v:group style="position:absolute;left:8966;top:1510;width:10;height:20" coordorigin="8966,1510" coordsize="10,20">
              <v:shape style="position:absolute;left:8966;top:1510;width:10;height:20" coordorigin="8966,1510" coordsize="10,20" path="m8966,1529l8976,1529,8976,1510,8966,1510,8966,1529xe" filled="true" fillcolor="#000000" stroked="false">
                <v:path arrowok="t"/>
                <v:fill type="solid"/>
              </v:shape>
            </v:group>
            <v:group style="position:absolute;left:8966;top:1529;width:10;height:20" coordorigin="8966,1529" coordsize="10,20">
              <v:shape style="position:absolute;left:8966;top:1529;width:10;height:20" coordorigin="8966,1529" coordsize="10,20" path="m8966,1548l8976,1548,8976,1529,8966,1529,8966,1548xe" filled="true" fillcolor="#000000" stroked="false">
                <v:path arrowok="t"/>
                <v:fill type="solid"/>
              </v:shape>
            </v:group>
            <v:group style="position:absolute;left:8966;top:1557;width:10;height:2" coordorigin="8966,1557" coordsize="10,2">
              <v:shape style="position:absolute;left:8966;top:1557;width:10;height:2" coordorigin="8966,1557" coordsize="10,0" path="m8966,1557l8976,1557e" filled="false" stroked="true" strokeweight=".83997pt" strokecolor="#000000">
                <v:path arrowok="t"/>
              </v:shape>
              <v:shape style="position:absolute;left:2952;top:1472;width:989;height:103" type="#_x0000_t75" stroked="false">
                <v:imagedata r:id="rId212" o:title=""/>
              </v:shape>
              <v:shape style="position:absolute;left:3918;top:1565;width:1558;height:10" type="#_x0000_t75" stroked="false">
                <v:imagedata r:id="rId213" o:title=""/>
              </v:shape>
              <v:shape style="position:absolute;left:5471;top:1565;width:1395;height:10" type="#_x0000_t75" stroked="false">
                <v:imagedata r:id="rId214" o:title=""/>
              </v:shape>
              <v:shape style="position:absolute;left:6861;top:1565;width:1111;height:10" type="#_x0000_t75" stroked="false">
                <v:imagedata r:id="rId215" o:title=""/>
              </v:shape>
              <v:shape style="position:absolute;left:7967;top:1565;width:2341;height:10" type="#_x0000_t75" stroked="false">
                <v:imagedata r:id="rId216" o:title=""/>
              </v:shape>
            </v:group>
            <v:group style="position:absolute;left:6865;top:1575;width:10;height:20" coordorigin="6865,1575" coordsize="10,20">
              <v:shape style="position:absolute;left:6865;top:1575;width:10;height:20" coordorigin="6865,1575" coordsize="10,20" path="m6865,1594l6875,1594,6875,1575,6865,1575,6865,1594xe" filled="true" fillcolor="#000000" stroked="false">
                <v:path arrowok="t"/>
                <v:fill type="solid"/>
              </v:shape>
            </v:group>
            <v:group style="position:absolute;left:6865;top:1594;width:10;height:20" coordorigin="6865,1594" coordsize="10,20">
              <v:shape style="position:absolute;left:6865;top:1594;width:10;height:20" coordorigin="6865,1594" coordsize="10,20" path="m6865,1613l6875,1613,6875,1594,6865,1594,6865,1613xe" filled="true" fillcolor="#000000" stroked="false">
                <v:path arrowok="t"/>
                <v:fill type="solid"/>
              </v:shape>
            </v:group>
            <v:group style="position:absolute;left:6865;top:1613;width:10;height:20" coordorigin="6865,1613" coordsize="10,20">
              <v:shape style="position:absolute;left:6865;top:1613;width:10;height:20" coordorigin="6865,1613" coordsize="10,20" path="m6865,1632l6875,1632,6875,1613,6865,1613,6865,1632xe" filled="true" fillcolor="#000000" stroked="false">
                <v:path arrowok="t"/>
                <v:fill type="solid"/>
              </v:shape>
            </v:group>
            <v:group style="position:absolute;left:6865;top:1632;width:10;height:20" coordorigin="6865,1632" coordsize="10,20">
              <v:shape style="position:absolute;left:6865;top:1632;width:10;height:20" coordorigin="6865,1632" coordsize="10,20" path="m6865,1652l6875,1652,6875,1632,6865,1632,6865,1652xe" filled="true" fillcolor="#000000" stroked="false">
                <v:path arrowok="t"/>
                <v:fill type="solid"/>
              </v:shape>
            </v:group>
            <v:group style="position:absolute;left:6865;top:1652;width:10;height:20" coordorigin="6865,1652" coordsize="10,20">
              <v:shape style="position:absolute;left:6865;top:1652;width:10;height:20" coordorigin="6865,1652" coordsize="10,20" path="m6865,1671l6875,1671,6875,1652,6865,1652,6865,1671xe" filled="true" fillcolor="#000000" stroked="false">
                <v:path arrowok="t"/>
                <v:fill type="solid"/>
              </v:shape>
            </v:group>
            <v:group style="position:absolute;left:6865;top:1671;width:10;height:20" coordorigin="6865,1671" coordsize="10,20">
              <v:shape style="position:absolute;left:6865;top:1671;width:10;height:20" coordorigin="6865,1671" coordsize="10,20" path="m6865,1690l6875,1690,6875,1671,6865,1671,6865,1690xe" filled="true" fillcolor="#000000" stroked="false">
                <v:path arrowok="t"/>
                <v:fill type="solid"/>
              </v:shape>
            </v:group>
            <v:group style="position:absolute;left:6865;top:1690;width:10;height:20" coordorigin="6865,1690" coordsize="10,20">
              <v:shape style="position:absolute;left:6865;top:1690;width:10;height:20" coordorigin="6865,1690" coordsize="10,20" path="m6865,1709l6875,1709,6875,1690,6865,1690,6865,1709xe" filled="true" fillcolor="#000000" stroked="false">
                <v:path arrowok="t"/>
                <v:fill type="solid"/>
              </v:shape>
            </v:group>
            <v:group style="position:absolute;left:6865;top:1709;width:10;height:20" coordorigin="6865,1709" coordsize="10,20">
              <v:shape style="position:absolute;left:6865;top:1709;width:10;height:20" coordorigin="6865,1709" coordsize="10,20" path="m6865,1728l6875,1728,6875,1709,6865,1709,6865,1728xe" filled="true" fillcolor="#000000" stroked="false">
                <v:path arrowok="t"/>
                <v:fill type="solid"/>
              </v:shape>
            </v:group>
            <v:group style="position:absolute;left:6865;top:1728;width:10;height:20" coordorigin="6865,1728" coordsize="10,20">
              <v:shape style="position:absolute;left:6865;top:1728;width:10;height:20" coordorigin="6865,1728" coordsize="10,20" path="m6865,1748l6875,1748,6875,1728,6865,1728,6865,1748xe" filled="true" fillcolor="#000000" stroked="false">
                <v:path arrowok="t"/>
                <v:fill type="solid"/>
              </v:shape>
            </v:group>
            <v:group style="position:absolute;left:6865;top:1748;width:10;height:20" coordorigin="6865,1748" coordsize="10,20">
              <v:shape style="position:absolute;left:6865;top:1748;width:10;height:20" coordorigin="6865,1748" coordsize="10,20" path="m6865,1767l6875,1767,6875,1748,6865,1748,6865,1767xe" filled="true" fillcolor="#000000" stroked="false">
                <v:path arrowok="t"/>
                <v:fill type="solid"/>
              </v:shape>
            </v:group>
            <v:group style="position:absolute;left:6865;top:1767;width:10;height:20" coordorigin="6865,1767" coordsize="10,20">
              <v:shape style="position:absolute;left:6865;top:1767;width:10;height:20" coordorigin="6865,1767" coordsize="10,20" path="m6865,1786l6875,1786,6875,1767,6865,1767,6865,1786xe" filled="true" fillcolor="#000000" stroked="false">
                <v:path arrowok="t"/>
                <v:fill type="solid"/>
              </v:shape>
            </v:group>
            <v:group style="position:absolute;left:6865;top:1786;width:10;height:20" coordorigin="6865,1786" coordsize="10,20">
              <v:shape style="position:absolute;left:6865;top:1786;width:10;height:20" coordorigin="6865,1786" coordsize="10,20" path="m6865,1805l6875,1805,6875,1786,6865,1786,6865,1805xe" filled="true" fillcolor="#000000" stroked="false">
                <v:path arrowok="t"/>
                <v:fill type="solid"/>
              </v:shape>
            </v:group>
            <v:group style="position:absolute;left:6865;top:1805;width:10;height:20" coordorigin="6865,1805" coordsize="10,20">
              <v:shape style="position:absolute;left:6865;top:1805;width:10;height:20" coordorigin="6865,1805" coordsize="10,20" path="m6865,1824l6875,1824,6875,1805,6865,1805,6865,1824xe" filled="true" fillcolor="#000000" stroked="false">
                <v:path arrowok="t"/>
                <v:fill type="solid"/>
              </v:shape>
            </v:group>
            <v:group style="position:absolute;left:6865;top:1824;width:10;height:20" coordorigin="6865,1824" coordsize="10,20">
              <v:shape style="position:absolute;left:6865;top:1824;width:10;height:20" coordorigin="6865,1824" coordsize="10,20" path="m6865,1844l6875,1844,6875,1824,6865,1824,6865,1844xe" filled="true" fillcolor="#000000" stroked="false">
                <v:path arrowok="t"/>
                <v:fill type="solid"/>
              </v:shape>
            </v:group>
            <v:group style="position:absolute;left:6865;top:1844;width:10;height:20" coordorigin="6865,1844" coordsize="10,20">
              <v:shape style="position:absolute;left:6865;top:1844;width:10;height:20" coordorigin="6865,1844" coordsize="10,20" path="m6865,1863l6875,1863,6875,1844,6865,1844,6865,1863xe" filled="true" fillcolor="#000000" stroked="false">
                <v:path arrowok="t"/>
                <v:fill type="solid"/>
              </v:shape>
            </v:group>
            <v:group style="position:absolute;left:6865;top:1863;width:10;height:20" coordorigin="6865,1863" coordsize="10,20">
              <v:shape style="position:absolute;left:6865;top:1863;width:10;height:20" coordorigin="6865,1863" coordsize="10,20" path="m6865,1882l6875,1882,6875,1863,6865,1863,6865,1882xe" filled="true" fillcolor="#000000" stroked="false">
                <v:path arrowok="t"/>
                <v:fill type="solid"/>
              </v:shape>
            </v:group>
            <v:group style="position:absolute;left:6865;top:1882;width:10;height:20" coordorigin="6865,1882" coordsize="10,20">
              <v:shape style="position:absolute;left:6865;top:1882;width:10;height:20" coordorigin="6865,1882" coordsize="10,20" path="m6865,1901l6875,1901,6875,1882,6865,1882,6865,1901xe" filled="true" fillcolor="#000000" stroked="false">
                <v:path arrowok="t"/>
                <v:fill type="solid"/>
              </v:shape>
            </v:group>
            <v:group style="position:absolute;left:6865;top:1901;width:10;height:20" coordorigin="6865,1901" coordsize="10,20">
              <v:shape style="position:absolute;left:6865;top:1901;width:10;height:20" coordorigin="6865,1901" coordsize="10,20" path="m6865,1920l6875,1920,6875,1901,6865,1901,6865,1920xe" filled="true" fillcolor="#000000" stroked="false">
                <v:path arrowok="t"/>
                <v:fill type="solid"/>
              </v:shape>
            </v:group>
            <v:group style="position:absolute;left:6865;top:1920;width:10;height:20" coordorigin="6865,1920" coordsize="10,20">
              <v:shape style="position:absolute;left:6865;top:1920;width:10;height:20" coordorigin="6865,1920" coordsize="10,20" path="m6865,1940l6875,1940,6875,1920,6865,1920,6865,1940xe" filled="true" fillcolor="#000000" stroked="false">
                <v:path arrowok="t"/>
                <v:fill type="solid"/>
              </v:shape>
            </v:group>
            <v:group style="position:absolute;left:6865;top:1940;width:10;height:20" coordorigin="6865,1940" coordsize="10,20">
              <v:shape style="position:absolute;left:6865;top:1940;width:10;height:20" coordorigin="6865,1940" coordsize="10,20" path="m6865,1959l6875,1959,6875,1940,6865,1940,6865,1959xe" filled="true" fillcolor="#000000" stroked="false">
                <v:path arrowok="t"/>
                <v:fill type="solid"/>
              </v:shape>
            </v:group>
            <v:group style="position:absolute;left:6865;top:1967;width:10;height:2" coordorigin="6865,1967" coordsize="10,2">
              <v:shape style="position:absolute;left:6865;top:1967;width:10;height:2" coordorigin="6865,1967" coordsize="10,0" path="m6865,1967l6875,1967e" filled="false" stroked="true" strokeweight=".84003pt" strokecolor="#000000">
                <v:path arrowok="t"/>
              </v:shape>
            </v:group>
            <v:group style="position:absolute;left:8966;top:1575;width:10;height:20" coordorigin="8966,1575" coordsize="10,20">
              <v:shape style="position:absolute;left:8966;top:1575;width:10;height:20" coordorigin="8966,1575" coordsize="10,20" path="m8966,1594l8976,1594,8976,1575,8966,1575,8966,1594xe" filled="true" fillcolor="#000000" stroked="false">
                <v:path arrowok="t"/>
                <v:fill type="solid"/>
              </v:shape>
            </v:group>
            <v:group style="position:absolute;left:8966;top:1594;width:10;height:20" coordorigin="8966,1594" coordsize="10,20">
              <v:shape style="position:absolute;left:8966;top:1594;width:10;height:20" coordorigin="8966,1594" coordsize="10,20" path="m8966,1613l8976,1613,8976,1594,8966,1594,8966,1613xe" filled="true" fillcolor="#000000" stroked="false">
                <v:path arrowok="t"/>
                <v:fill type="solid"/>
              </v:shape>
            </v:group>
            <v:group style="position:absolute;left:8966;top:1613;width:10;height:20" coordorigin="8966,1613" coordsize="10,20">
              <v:shape style="position:absolute;left:8966;top:1613;width:10;height:20" coordorigin="8966,1613" coordsize="10,20" path="m8966,1632l8976,1632,8976,1613,8966,1613,8966,1632xe" filled="true" fillcolor="#000000" stroked="false">
                <v:path arrowok="t"/>
                <v:fill type="solid"/>
              </v:shape>
            </v:group>
            <v:group style="position:absolute;left:8966;top:1632;width:10;height:20" coordorigin="8966,1632" coordsize="10,20">
              <v:shape style="position:absolute;left:8966;top:1632;width:10;height:20" coordorigin="8966,1632" coordsize="10,20" path="m8966,1652l8976,1652,8976,1632,8966,1632,8966,1652xe" filled="true" fillcolor="#000000" stroked="false">
                <v:path arrowok="t"/>
                <v:fill type="solid"/>
              </v:shape>
            </v:group>
            <v:group style="position:absolute;left:8966;top:1652;width:10;height:20" coordorigin="8966,1652" coordsize="10,20">
              <v:shape style="position:absolute;left:8966;top:1652;width:10;height:20" coordorigin="8966,1652" coordsize="10,20" path="m8966,1671l8976,1671,8976,1652,8966,1652,8966,1671xe" filled="true" fillcolor="#000000" stroked="false">
                <v:path arrowok="t"/>
                <v:fill type="solid"/>
              </v:shape>
            </v:group>
            <v:group style="position:absolute;left:8966;top:1671;width:10;height:20" coordorigin="8966,1671" coordsize="10,20">
              <v:shape style="position:absolute;left:8966;top:1671;width:10;height:20" coordorigin="8966,1671" coordsize="10,20" path="m8966,1690l8976,1690,8976,1671,8966,1671,8966,1690xe" filled="true" fillcolor="#000000" stroked="false">
                <v:path arrowok="t"/>
                <v:fill type="solid"/>
              </v:shape>
            </v:group>
            <v:group style="position:absolute;left:8966;top:1690;width:10;height:20" coordorigin="8966,1690" coordsize="10,20">
              <v:shape style="position:absolute;left:8966;top:1690;width:10;height:20" coordorigin="8966,1690" coordsize="10,20" path="m8966,1709l8976,1709,8976,1690,8966,1690,8966,1709xe" filled="true" fillcolor="#000000" stroked="false">
                <v:path arrowok="t"/>
                <v:fill type="solid"/>
              </v:shape>
            </v:group>
            <v:group style="position:absolute;left:8966;top:1709;width:10;height:20" coordorigin="8966,1709" coordsize="10,20">
              <v:shape style="position:absolute;left:8966;top:1709;width:10;height:20" coordorigin="8966,1709" coordsize="10,20" path="m8966,1728l8976,1728,8976,1709,8966,1709,8966,1728xe" filled="true" fillcolor="#000000" stroked="false">
                <v:path arrowok="t"/>
                <v:fill type="solid"/>
              </v:shape>
            </v:group>
            <v:group style="position:absolute;left:8966;top:1728;width:10;height:20" coordorigin="8966,1728" coordsize="10,20">
              <v:shape style="position:absolute;left:8966;top:1728;width:10;height:20" coordorigin="8966,1728" coordsize="10,20" path="m8966,1748l8976,1748,8976,1728,8966,1728,8966,1748xe" filled="true" fillcolor="#000000" stroked="false">
                <v:path arrowok="t"/>
                <v:fill type="solid"/>
              </v:shape>
            </v:group>
            <v:group style="position:absolute;left:8966;top:1748;width:10;height:20" coordorigin="8966,1748" coordsize="10,20">
              <v:shape style="position:absolute;left:8966;top:1748;width:10;height:20" coordorigin="8966,1748" coordsize="10,20" path="m8966,1767l8976,1767,8976,1748,8966,1748,8966,1767xe" filled="true" fillcolor="#000000" stroked="false">
                <v:path arrowok="t"/>
                <v:fill type="solid"/>
              </v:shape>
            </v:group>
            <v:group style="position:absolute;left:8966;top:1767;width:10;height:20" coordorigin="8966,1767" coordsize="10,20">
              <v:shape style="position:absolute;left:8966;top:1767;width:10;height:20" coordorigin="8966,1767" coordsize="10,20" path="m8966,1786l8976,1786,8976,1767,8966,1767,8966,1786xe" filled="true" fillcolor="#000000" stroked="false">
                <v:path arrowok="t"/>
                <v:fill type="solid"/>
              </v:shape>
            </v:group>
            <v:group style="position:absolute;left:8966;top:1786;width:10;height:20" coordorigin="8966,1786" coordsize="10,20">
              <v:shape style="position:absolute;left:8966;top:1786;width:10;height:20" coordorigin="8966,1786" coordsize="10,20" path="m8966,1805l8976,1805,8976,1786,8966,1786,8966,1805xe" filled="true" fillcolor="#000000" stroked="false">
                <v:path arrowok="t"/>
                <v:fill type="solid"/>
              </v:shape>
            </v:group>
            <v:group style="position:absolute;left:8966;top:1805;width:10;height:20" coordorigin="8966,1805" coordsize="10,20">
              <v:shape style="position:absolute;left:8966;top:1805;width:10;height:20" coordorigin="8966,1805" coordsize="10,20" path="m8966,1824l8976,1824,8976,1805,8966,1805,8966,1824xe" filled="true" fillcolor="#000000" stroked="false">
                <v:path arrowok="t"/>
                <v:fill type="solid"/>
              </v:shape>
            </v:group>
            <v:group style="position:absolute;left:8966;top:1824;width:10;height:20" coordorigin="8966,1824" coordsize="10,20">
              <v:shape style="position:absolute;left:8966;top:1824;width:10;height:20" coordorigin="8966,1824" coordsize="10,20" path="m8966,1844l8976,1844,8976,1824,8966,1824,8966,1844xe" filled="true" fillcolor="#000000" stroked="false">
                <v:path arrowok="t"/>
                <v:fill type="solid"/>
              </v:shape>
            </v:group>
            <v:group style="position:absolute;left:8966;top:1844;width:10;height:20" coordorigin="8966,1844" coordsize="10,20">
              <v:shape style="position:absolute;left:8966;top:1844;width:10;height:20" coordorigin="8966,1844" coordsize="10,20" path="m8966,1863l8976,1863,8976,1844,8966,1844,8966,1863xe" filled="true" fillcolor="#000000" stroked="false">
                <v:path arrowok="t"/>
                <v:fill type="solid"/>
              </v:shape>
            </v:group>
            <v:group style="position:absolute;left:8966;top:1863;width:10;height:20" coordorigin="8966,1863" coordsize="10,20">
              <v:shape style="position:absolute;left:8966;top:1863;width:10;height:20" coordorigin="8966,1863" coordsize="10,20" path="m8966,1882l8976,1882,8976,1863,8966,1863,8966,1882xe" filled="true" fillcolor="#000000" stroked="false">
                <v:path arrowok="t"/>
                <v:fill type="solid"/>
              </v:shape>
            </v:group>
            <v:group style="position:absolute;left:8966;top:1882;width:10;height:20" coordorigin="8966,1882" coordsize="10,20">
              <v:shape style="position:absolute;left:8966;top:1882;width:10;height:20" coordorigin="8966,1882" coordsize="10,20" path="m8966,1901l8976,1901,8976,1882,8966,1882,8966,1901xe" filled="true" fillcolor="#000000" stroked="false">
                <v:path arrowok="t"/>
                <v:fill type="solid"/>
              </v:shape>
            </v:group>
            <v:group style="position:absolute;left:8966;top:1901;width:10;height:20" coordorigin="8966,1901" coordsize="10,20">
              <v:shape style="position:absolute;left:8966;top:1901;width:10;height:20" coordorigin="8966,1901" coordsize="10,20" path="m8966,1920l8976,1920,8976,1901,8966,1901,8966,1920xe" filled="true" fillcolor="#000000" stroked="false">
                <v:path arrowok="t"/>
                <v:fill type="solid"/>
              </v:shape>
            </v:group>
            <v:group style="position:absolute;left:8966;top:1920;width:10;height:20" coordorigin="8966,1920" coordsize="10,20">
              <v:shape style="position:absolute;left:8966;top:1920;width:10;height:20" coordorigin="8966,1920" coordsize="10,20" path="m8966,1940l8976,1940,8976,1920,8966,1920,8966,1940xe" filled="true" fillcolor="#000000" stroked="false">
                <v:path arrowok="t"/>
                <v:fill type="solid"/>
              </v:shape>
            </v:group>
            <v:group style="position:absolute;left:8966;top:1940;width:10;height:20" coordorigin="8966,1940" coordsize="10,20">
              <v:shape style="position:absolute;left:8966;top:1940;width:10;height:20" coordorigin="8966,1940" coordsize="10,20" path="m8966,1959l8976,1959,8976,1940,8966,1940,8966,1959xe" filled="true" fillcolor="#000000" stroked="false">
                <v:path arrowok="t"/>
                <v:fill type="solid"/>
              </v:shape>
            </v:group>
            <v:group style="position:absolute;left:8966;top:1967;width:10;height:2" coordorigin="8966,1967" coordsize="10,2">
              <v:shape style="position:absolute;left:8966;top:1967;width:10;height:2" coordorigin="8966,1967" coordsize="10,0" path="m8966,1967l8976,1967e" filled="false" stroked="true" strokeweight=".84003pt" strokecolor="#000000">
                <v:path arrowok="t"/>
              </v:shape>
              <v:shape style="position:absolute;left:2952;top:1882;width:989;height:103" type="#_x0000_t75" stroked="false">
                <v:imagedata r:id="rId212" o:title=""/>
              </v:shape>
              <v:shape style="position:absolute;left:3918;top:1976;width:1558;height:10" type="#_x0000_t75" stroked="false">
                <v:imagedata r:id="rId213" o:title=""/>
              </v:shape>
              <v:shape style="position:absolute;left:5471;top:1976;width:1395;height:10" type="#_x0000_t75" stroked="false">
                <v:imagedata r:id="rId214" o:title=""/>
              </v:shape>
              <v:shape style="position:absolute;left:6861;top:1976;width:1111;height:10" type="#_x0000_t75" stroked="false">
                <v:imagedata r:id="rId215" o:title=""/>
              </v:shape>
              <v:shape style="position:absolute;left:7967;top:1976;width:2341;height:10" type="#_x0000_t75" stroked="false">
                <v:imagedata r:id="rId216" o:title=""/>
              </v:shape>
            </v:group>
            <v:group style="position:absolute;left:6865;top:1985;width:10;height:20" coordorigin="6865,1985" coordsize="10,20">
              <v:shape style="position:absolute;left:6865;top:1985;width:10;height:20" coordorigin="6865,1985" coordsize="10,20" path="m6865,2004l6875,2004,6875,1985,6865,1985,6865,2004xe" filled="true" fillcolor="#000000" stroked="false">
                <v:path arrowok="t"/>
                <v:fill type="solid"/>
              </v:shape>
            </v:group>
            <v:group style="position:absolute;left:6865;top:2004;width:10;height:20" coordorigin="6865,2004" coordsize="10,20">
              <v:shape style="position:absolute;left:6865;top:2004;width:10;height:20" coordorigin="6865,2004" coordsize="10,20" path="m6865,2024l6875,2024,6875,2004,6865,2004,6865,2024xe" filled="true" fillcolor="#000000" stroked="false">
                <v:path arrowok="t"/>
                <v:fill type="solid"/>
              </v:shape>
            </v:group>
            <v:group style="position:absolute;left:6865;top:2024;width:10;height:20" coordorigin="6865,2024" coordsize="10,20">
              <v:shape style="position:absolute;left:6865;top:2024;width:10;height:20" coordorigin="6865,2024" coordsize="10,20" path="m6865,2043l6875,2043,6875,2024,6865,2024,6865,2043xe" filled="true" fillcolor="#000000" stroked="false">
                <v:path arrowok="t"/>
                <v:fill type="solid"/>
              </v:shape>
            </v:group>
            <v:group style="position:absolute;left:6865;top:2043;width:10;height:20" coordorigin="6865,2043" coordsize="10,20">
              <v:shape style="position:absolute;left:6865;top:2043;width:10;height:20" coordorigin="6865,2043" coordsize="10,20" path="m6865,2062l6875,2062,6875,2043,6865,2043,6865,2062xe" filled="true" fillcolor="#000000" stroked="false">
                <v:path arrowok="t"/>
                <v:fill type="solid"/>
              </v:shape>
            </v:group>
            <v:group style="position:absolute;left:6865;top:2062;width:10;height:20" coordorigin="6865,2062" coordsize="10,20">
              <v:shape style="position:absolute;left:6865;top:2062;width:10;height:20" coordorigin="6865,2062" coordsize="10,20" path="m6865,2081l6875,2081,6875,2062,6865,2062,6865,2081xe" filled="true" fillcolor="#000000" stroked="false">
                <v:path arrowok="t"/>
                <v:fill type="solid"/>
              </v:shape>
            </v:group>
            <v:group style="position:absolute;left:6865;top:2081;width:10;height:20" coordorigin="6865,2081" coordsize="10,20">
              <v:shape style="position:absolute;left:6865;top:2081;width:10;height:20" coordorigin="6865,2081" coordsize="10,20" path="m6865,2100l6875,2100,6875,2081,6865,2081,6865,2100xe" filled="true" fillcolor="#000000" stroked="false">
                <v:path arrowok="t"/>
                <v:fill type="solid"/>
              </v:shape>
            </v:group>
            <v:group style="position:absolute;left:6865;top:2100;width:10;height:20" coordorigin="6865,2100" coordsize="10,20">
              <v:shape style="position:absolute;left:6865;top:2100;width:10;height:20" coordorigin="6865,2100" coordsize="10,20" path="m6865,2120l6875,2120,6875,2100,6865,2100,6865,2120xe" filled="true" fillcolor="#000000" stroked="false">
                <v:path arrowok="t"/>
                <v:fill type="solid"/>
              </v:shape>
            </v:group>
            <v:group style="position:absolute;left:6865;top:2120;width:10;height:20" coordorigin="6865,2120" coordsize="10,20">
              <v:shape style="position:absolute;left:6865;top:2120;width:10;height:20" coordorigin="6865,2120" coordsize="10,20" path="m6865,2139l6875,2139,6875,2120,6865,2120,6865,2139xe" filled="true" fillcolor="#000000" stroked="false">
                <v:path arrowok="t"/>
                <v:fill type="solid"/>
              </v:shape>
            </v:group>
            <v:group style="position:absolute;left:6865;top:2139;width:10;height:20" coordorigin="6865,2139" coordsize="10,20">
              <v:shape style="position:absolute;left:6865;top:2139;width:10;height:20" coordorigin="6865,2139" coordsize="10,20" path="m6865,2158l6875,2158,6875,2139,6865,2139,6865,2158xe" filled="true" fillcolor="#000000" stroked="false">
                <v:path arrowok="t"/>
                <v:fill type="solid"/>
              </v:shape>
            </v:group>
            <v:group style="position:absolute;left:6865;top:2158;width:10;height:20" coordorigin="6865,2158" coordsize="10,20">
              <v:shape style="position:absolute;left:6865;top:2158;width:10;height:20" coordorigin="6865,2158" coordsize="10,20" path="m6865,2177l6875,2177,6875,2158,6865,2158,6865,2177xe" filled="true" fillcolor="#000000" stroked="false">
                <v:path arrowok="t"/>
                <v:fill type="solid"/>
              </v:shape>
            </v:group>
            <v:group style="position:absolute;left:6865;top:2177;width:10;height:20" coordorigin="6865,2177" coordsize="10,20">
              <v:shape style="position:absolute;left:6865;top:2177;width:10;height:20" coordorigin="6865,2177" coordsize="10,20" path="m6865,2196l6875,2196,6875,2177,6865,2177,6865,2196xe" filled="true" fillcolor="#000000" stroked="false">
                <v:path arrowok="t"/>
                <v:fill type="solid"/>
              </v:shape>
            </v:group>
            <v:group style="position:absolute;left:6865;top:2196;width:10;height:20" coordorigin="6865,2196" coordsize="10,20">
              <v:shape style="position:absolute;left:6865;top:2196;width:10;height:20" coordorigin="6865,2196" coordsize="10,20" path="m6865,2216l6875,2216,6875,2196,6865,2196,6865,2216xe" filled="true" fillcolor="#000000" stroked="false">
                <v:path arrowok="t"/>
                <v:fill type="solid"/>
              </v:shape>
            </v:group>
            <v:group style="position:absolute;left:6865;top:2216;width:10;height:20" coordorigin="6865,2216" coordsize="10,20">
              <v:shape style="position:absolute;left:6865;top:2216;width:10;height:20" coordorigin="6865,2216" coordsize="10,20" path="m6865,2235l6875,2235,6875,2216,6865,2216,6865,2235xe" filled="true" fillcolor="#000000" stroked="false">
                <v:path arrowok="t"/>
                <v:fill type="solid"/>
              </v:shape>
            </v:group>
            <v:group style="position:absolute;left:6865;top:2235;width:10;height:20" coordorigin="6865,2235" coordsize="10,20">
              <v:shape style="position:absolute;left:6865;top:2235;width:10;height:20" coordorigin="6865,2235" coordsize="10,20" path="m6865,2254l6875,2254,6875,2235,6865,2235,6865,2254xe" filled="true" fillcolor="#000000" stroked="false">
                <v:path arrowok="t"/>
                <v:fill type="solid"/>
              </v:shape>
            </v:group>
            <v:group style="position:absolute;left:6865;top:2254;width:10;height:20" coordorigin="6865,2254" coordsize="10,20">
              <v:shape style="position:absolute;left:6865;top:2254;width:10;height:20" coordorigin="6865,2254" coordsize="10,20" path="m6865,2273l6875,2273,6875,2254,6865,2254,6865,2273xe" filled="true" fillcolor="#000000" stroked="false">
                <v:path arrowok="t"/>
                <v:fill type="solid"/>
              </v:shape>
            </v:group>
            <v:group style="position:absolute;left:6865;top:2273;width:10;height:20" coordorigin="6865,2273" coordsize="10,20">
              <v:shape style="position:absolute;left:6865;top:2273;width:10;height:20" coordorigin="6865,2273" coordsize="10,20" path="m6865,2292l6875,2292,6875,2273,6865,2273,6865,2292xe" filled="true" fillcolor="#000000" stroked="false">
                <v:path arrowok="t"/>
                <v:fill type="solid"/>
              </v:shape>
            </v:group>
            <v:group style="position:absolute;left:6865;top:2292;width:10;height:20" coordorigin="6865,2292" coordsize="10,20">
              <v:shape style="position:absolute;left:6865;top:2292;width:10;height:20" coordorigin="6865,2292" coordsize="10,20" path="m6865,2312l6875,2312,6875,2292,6865,2292,6865,2312xe" filled="true" fillcolor="#000000" stroked="false">
                <v:path arrowok="t"/>
                <v:fill type="solid"/>
              </v:shape>
            </v:group>
            <v:group style="position:absolute;left:6865;top:2312;width:10;height:20" coordorigin="6865,2312" coordsize="10,20">
              <v:shape style="position:absolute;left:6865;top:2312;width:10;height:20" coordorigin="6865,2312" coordsize="10,20" path="m6865,2331l6875,2331,6875,2312,6865,2312,6865,2331xe" filled="true" fillcolor="#000000" stroked="false">
                <v:path arrowok="t"/>
                <v:fill type="solid"/>
              </v:shape>
            </v:group>
            <v:group style="position:absolute;left:6865;top:2331;width:10;height:20" coordorigin="6865,2331" coordsize="10,20">
              <v:shape style="position:absolute;left:6865;top:2331;width:10;height:20" coordorigin="6865,2331" coordsize="10,20" path="m6865,2350l6875,2350,6875,2331,6865,2331,6865,2350xe" filled="true" fillcolor="#000000" stroked="false">
                <v:path arrowok="t"/>
                <v:fill type="solid"/>
              </v:shape>
            </v:group>
            <v:group style="position:absolute;left:6865;top:2350;width:10;height:20" coordorigin="6865,2350" coordsize="10,20">
              <v:shape style="position:absolute;left:6865;top:2350;width:10;height:20" coordorigin="6865,2350" coordsize="10,20" path="m6865,2369l6875,2369,6875,2350,6865,2350,6865,2369xe" filled="true" fillcolor="#000000" stroked="false">
                <v:path arrowok="t"/>
                <v:fill type="solid"/>
              </v:shape>
            </v:group>
            <v:group style="position:absolute;left:8966;top:1985;width:10;height:20" coordorigin="8966,1985" coordsize="10,20">
              <v:shape style="position:absolute;left:8966;top:1985;width:10;height:20" coordorigin="8966,1985" coordsize="10,20" path="m8966,2004l8976,2004,8976,1985,8966,1985,8966,2004xe" filled="true" fillcolor="#000000" stroked="false">
                <v:path arrowok="t"/>
                <v:fill type="solid"/>
              </v:shape>
            </v:group>
            <v:group style="position:absolute;left:8966;top:2004;width:10;height:20" coordorigin="8966,2004" coordsize="10,20">
              <v:shape style="position:absolute;left:8966;top:2004;width:10;height:20" coordorigin="8966,2004" coordsize="10,20" path="m8966,2024l8976,2024,8976,2004,8966,2004,8966,2024xe" filled="true" fillcolor="#000000" stroked="false">
                <v:path arrowok="t"/>
                <v:fill type="solid"/>
              </v:shape>
            </v:group>
            <v:group style="position:absolute;left:8966;top:2024;width:10;height:20" coordorigin="8966,2024" coordsize="10,20">
              <v:shape style="position:absolute;left:8966;top:2024;width:10;height:20" coordorigin="8966,2024" coordsize="10,20" path="m8966,2043l8976,2043,8976,2024,8966,2024,8966,2043xe" filled="true" fillcolor="#000000" stroked="false">
                <v:path arrowok="t"/>
                <v:fill type="solid"/>
              </v:shape>
            </v:group>
            <v:group style="position:absolute;left:8966;top:2043;width:10;height:20" coordorigin="8966,2043" coordsize="10,20">
              <v:shape style="position:absolute;left:8966;top:2043;width:10;height:20" coordorigin="8966,2043" coordsize="10,20" path="m8966,2062l8976,2062,8976,2043,8966,2043,8966,2062xe" filled="true" fillcolor="#000000" stroked="false">
                <v:path arrowok="t"/>
                <v:fill type="solid"/>
              </v:shape>
            </v:group>
            <v:group style="position:absolute;left:8966;top:2062;width:10;height:20" coordorigin="8966,2062" coordsize="10,20">
              <v:shape style="position:absolute;left:8966;top:2062;width:10;height:20" coordorigin="8966,2062" coordsize="10,20" path="m8966,2081l8976,2081,8976,2062,8966,2062,8966,2081xe" filled="true" fillcolor="#000000" stroked="false">
                <v:path arrowok="t"/>
                <v:fill type="solid"/>
              </v:shape>
            </v:group>
            <v:group style="position:absolute;left:8966;top:2081;width:10;height:20" coordorigin="8966,2081" coordsize="10,20">
              <v:shape style="position:absolute;left:8966;top:2081;width:10;height:20" coordorigin="8966,2081" coordsize="10,20" path="m8966,2100l8976,2100,8976,2081,8966,2081,8966,2100xe" filled="true" fillcolor="#000000" stroked="false">
                <v:path arrowok="t"/>
                <v:fill type="solid"/>
              </v:shape>
            </v:group>
            <v:group style="position:absolute;left:8966;top:2100;width:10;height:20" coordorigin="8966,2100" coordsize="10,20">
              <v:shape style="position:absolute;left:8966;top:2100;width:10;height:20" coordorigin="8966,2100" coordsize="10,20" path="m8966,2120l8976,2120,8976,2100,8966,2100,8966,2120xe" filled="true" fillcolor="#000000" stroked="false">
                <v:path arrowok="t"/>
                <v:fill type="solid"/>
              </v:shape>
            </v:group>
            <v:group style="position:absolute;left:8966;top:2120;width:10;height:20" coordorigin="8966,2120" coordsize="10,20">
              <v:shape style="position:absolute;left:8966;top:2120;width:10;height:20" coordorigin="8966,2120" coordsize="10,20" path="m8966,2139l8976,2139,8976,2120,8966,2120,8966,2139xe" filled="true" fillcolor="#000000" stroked="false">
                <v:path arrowok="t"/>
                <v:fill type="solid"/>
              </v:shape>
            </v:group>
            <v:group style="position:absolute;left:8966;top:2139;width:10;height:20" coordorigin="8966,2139" coordsize="10,20">
              <v:shape style="position:absolute;left:8966;top:2139;width:10;height:20" coordorigin="8966,2139" coordsize="10,20" path="m8966,2158l8976,2158,8976,2139,8966,2139,8966,2158xe" filled="true" fillcolor="#000000" stroked="false">
                <v:path arrowok="t"/>
                <v:fill type="solid"/>
              </v:shape>
            </v:group>
            <v:group style="position:absolute;left:8966;top:2158;width:10;height:20" coordorigin="8966,2158" coordsize="10,20">
              <v:shape style="position:absolute;left:8966;top:2158;width:10;height:20" coordorigin="8966,2158" coordsize="10,20" path="m8966,2177l8976,2177,8976,2158,8966,2158,8966,2177xe" filled="true" fillcolor="#000000" stroked="false">
                <v:path arrowok="t"/>
                <v:fill type="solid"/>
              </v:shape>
            </v:group>
            <v:group style="position:absolute;left:8966;top:2177;width:10;height:20" coordorigin="8966,2177" coordsize="10,20">
              <v:shape style="position:absolute;left:8966;top:2177;width:10;height:20" coordorigin="8966,2177" coordsize="10,20" path="m8966,2196l8976,2196,8976,2177,8966,2177,8966,2196xe" filled="true" fillcolor="#000000" stroked="false">
                <v:path arrowok="t"/>
                <v:fill type="solid"/>
              </v:shape>
            </v:group>
            <v:group style="position:absolute;left:8966;top:2196;width:10;height:20" coordorigin="8966,2196" coordsize="10,20">
              <v:shape style="position:absolute;left:8966;top:2196;width:10;height:20" coordorigin="8966,2196" coordsize="10,20" path="m8966,2216l8976,2216,8976,2196,8966,2196,8966,2216xe" filled="true" fillcolor="#000000" stroked="false">
                <v:path arrowok="t"/>
                <v:fill type="solid"/>
              </v:shape>
            </v:group>
            <v:group style="position:absolute;left:8966;top:2216;width:10;height:20" coordorigin="8966,2216" coordsize="10,20">
              <v:shape style="position:absolute;left:8966;top:2216;width:10;height:20" coordorigin="8966,2216" coordsize="10,20" path="m8966,2235l8976,2235,8976,2216,8966,2216,8966,2235xe" filled="true" fillcolor="#000000" stroked="false">
                <v:path arrowok="t"/>
                <v:fill type="solid"/>
              </v:shape>
            </v:group>
            <v:group style="position:absolute;left:8966;top:2235;width:10;height:20" coordorigin="8966,2235" coordsize="10,20">
              <v:shape style="position:absolute;left:8966;top:2235;width:10;height:20" coordorigin="8966,2235" coordsize="10,20" path="m8966,2254l8976,2254,8976,2235,8966,2235,8966,2254xe" filled="true" fillcolor="#000000" stroked="false">
                <v:path arrowok="t"/>
                <v:fill type="solid"/>
              </v:shape>
            </v:group>
            <v:group style="position:absolute;left:8966;top:2254;width:10;height:20" coordorigin="8966,2254" coordsize="10,20">
              <v:shape style="position:absolute;left:8966;top:2254;width:10;height:20" coordorigin="8966,2254" coordsize="10,20" path="m8966,2273l8976,2273,8976,2254,8966,2254,8966,2273xe" filled="true" fillcolor="#000000" stroked="false">
                <v:path arrowok="t"/>
                <v:fill type="solid"/>
              </v:shape>
            </v:group>
            <v:group style="position:absolute;left:8966;top:2273;width:10;height:20" coordorigin="8966,2273" coordsize="10,20">
              <v:shape style="position:absolute;left:8966;top:2273;width:10;height:20" coordorigin="8966,2273" coordsize="10,20" path="m8966,2292l8976,2292,8976,2273,8966,2273,8966,2292xe" filled="true" fillcolor="#000000" stroked="false">
                <v:path arrowok="t"/>
                <v:fill type="solid"/>
              </v:shape>
            </v:group>
            <v:group style="position:absolute;left:8966;top:2292;width:10;height:20" coordorigin="8966,2292" coordsize="10,20">
              <v:shape style="position:absolute;left:8966;top:2292;width:10;height:20" coordorigin="8966,2292" coordsize="10,20" path="m8966,2312l8976,2312,8976,2292,8966,2292,8966,2312xe" filled="true" fillcolor="#000000" stroked="false">
                <v:path arrowok="t"/>
                <v:fill type="solid"/>
              </v:shape>
            </v:group>
            <v:group style="position:absolute;left:8966;top:2312;width:10;height:20" coordorigin="8966,2312" coordsize="10,20">
              <v:shape style="position:absolute;left:8966;top:2312;width:10;height:20" coordorigin="8966,2312" coordsize="10,20" path="m8966,2331l8976,2331,8976,2312,8966,2312,8966,2331xe" filled="true" fillcolor="#000000" stroked="false">
                <v:path arrowok="t"/>
                <v:fill type="solid"/>
              </v:shape>
            </v:group>
            <v:group style="position:absolute;left:8966;top:2331;width:10;height:20" coordorigin="8966,2331" coordsize="10,20">
              <v:shape style="position:absolute;left:8966;top:2331;width:10;height:20" coordorigin="8966,2331" coordsize="10,20" path="m8966,2350l8976,2350,8976,2331,8966,2331,8966,2350xe" filled="true" fillcolor="#000000" stroked="false">
                <v:path arrowok="t"/>
                <v:fill type="solid"/>
              </v:shape>
            </v:group>
            <v:group style="position:absolute;left:8966;top:2350;width:10;height:20" coordorigin="8966,2350" coordsize="10,20">
              <v:shape style="position:absolute;left:8966;top:2350;width:10;height:20" coordorigin="8966,2350" coordsize="10,20" path="m8966,2369l8976,2369,8976,2350,8966,2350,8966,2369xe" filled="true" fillcolor="#000000" stroked="false">
                <v:path arrowok="t"/>
                <v:fill type="solid"/>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应收账款坏账准备的变动如下：</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937" w:type="dxa"/>
        <w:tblLayout w:type="fixed"/>
        <w:tblCellMar>
          <w:top w:w="0" w:type="dxa"/>
          <w:left w:w="0" w:type="dxa"/>
          <w:bottom w:w="0" w:type="dxa"/>
          <w:right w:w="0" w:type="dxa"/>
        </w:tblCellMar>
        <w:tblLook w:val="01E0"/>
      </w:tblPr>
      <w:tblGrid>
        <w:gridCol w:w="989"/>
        <w:gridCol w:w="1553"/>
        <w:gridCol w:w="2496"/>
        <w:gridCol w:w="2331"/>
      </w:tblGrid>
      <w:tr>
        <w:trPr>
          <w:trHeight w:val="373" w:hRule="exact"/>
        </w:trPr>
        <w:tc>
          <w:tcPr>
            <w:tcW w:w="989"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tc>
        <w:tc>
          <w:tcPr>
            <w:tcW w:w="15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tc>
        <w:tc>
          <w:tcPr>
            <w:tcW w:w="4827"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11"/>
              <w:ind w:left="47" w:right="0"/>
              <w:jc w:val="center"/>
              <w:rPr>
                <w:rFonts w:ascii="宋体" w:hAnsi="宋体" w:cs="宋体" w:eastAsia="宋体" w:hint="default"/>
                <w:sz w:val="18"/>
                <w:szCs w:val="18"/>
              </w:rPr>
            </w:pPr>
            <w:r>
              <w:rPr>
                <w:rFonts w:ascii="宋体" w:hAnsi="宋体" w:cs="宋体" w:eastAsia="宋体" w:hint="default"/>
                <w:sz w:val="18"/>
                <w:szCs w:val="18"/>
              </w:rPr>
              <w:t>本年减少额</w:t>
            </w:r>
          </w:p>
        </w:tc>
      </w:tr>
      <w:tr>
        <w:trPr>
          <w:trHeight w:val="204" w:hRule="exact"/>
        </w:trPr>
        <w:tc>
          <w:tcPr>
            <w:tcW w:w="989" w:type="dxa"/>
            <w:tcBorders>
              <w:top w:val="nil" w:sz="6" w:space="0" w:color="auto"/>
              <w:left w:val="nil" w:sz="6" w:space="0" w:color="auto"/>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3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2496"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37"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331" w:type="dxa"/>
            <w:tcBorders>
              <w:top w:val="nil" w:sz="6" w:space="0" w:color="auto"/>
              <w:left w:val="single" w:sz="4" w:space="0" w:color="000000"/>
              <w:bottom w:val="nil" w:sz="6" w:space="0" w:color="auto"/>
              <w:right w:val="nil" w:sz="6" w:space="0" w:color="auto"/>
            </w:tcBorders>
          </w:tcPr>
          <w:p>
            <w:pPr>
              <w:pStyle w:val="TableParagraph"/>
              <w:spacing w:line="192" w:lineRule="exact"/>
              <w:ind w:right="127"/>
              <w:jc w:val="righ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192" w:hRule="exact"/>
        </w:trPr>
        <w:tc>
          <w:tcPr>
            <w:tcW w:w="989" w:type="dxa"/>
            <w:tcBorders>
              <w:top w:val="nil" w:sz="6" w:space="0" w:color="auto"/>
              <w:left w:val="nil" w:sz="6" w:space="0" w:color="auto"/>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367"/>
              <w:jc w:val="right"/>
              <w:rPr>
                <w:rFonts w:ascii="宋体" w:hAnsi="宋体" w:cs="宋体" w:eastAsia="宋体" w:hint="default"/>
                <w:sz w:val="18"/>
                <w:szCs w:val="18"/>
              </w:rPr>
            </w:pPr>
            <w:r>
              <w:rPr>
                <w:rFonts w:ascii="宋体" w:hAnsi="宋体" w:cs="宋体" w:eastAsia="宋体" w:hint="default"/>
                <w:sz w:val="18"/>
                <w:szCs w:val="18"/>
              </w:rPr>
              <w:t>转回</w:t>
            </w:r>
          </w:p>
        </w:tc>
        <w:tc>
          <w:tcPr>
            <w:tcW w:w="2331" w:type="dxa"/>
            <w:tcBorders>
              <w:top w:val="nil" w:sz="6" w:space="0" w:color="auto"/>
              <w:left w:val="single" w:sz="4" w:space="0" w:color="000000"/>
              <w:bottom w:val="nil" w:sz="6" w:space="0" w:color="auto"/>
              <w:right w:val="nil" w:sz="6" w:space="0" w:color="auto"/>
            </w:tcBorders>
          </w:tcPr>
          <w:p>
            <w:pPr>
              <w:pStyle w:val="TableParagraph"/>
              <w:spacing w:line="192" w:lineRule="exact"/>
              <w:ind w:left="312" w:right="0"/>
              <w:jc w:val="left"/>
              <w:rPr>
                <w:rFonts w:ascii="宋体" w:hAnsi="宋体" w:cs="宋体" w:eastAsia="宋体" w:hint="default"/>
                <w:sz w:val="18"/>
                <w:szCs w:val="18"/>
              </w:rPr>
            </w:pPr>
            <w:r>
              <w:rPr>
                <w:rFonts w:ascii="宋体" w:hAnsi="宋体" w:cs="宋体" w:eastAsia="宋体" w:hint="default"/>
                <w:sz w:val="18"/>
                <w:szCs w:val="18"/>
              </w:rPr>
              <w:t>转销</w:t>
            </w:r>
          </w:p>
        </w:tc>
      </w:tr>
      <w:tr>
        <w:trPr>
          <w:trHeight w:val="66" w:hRule="exact"/>
        </w:trPr>
        <w:tc>
          <w:tcPr>
            <w:tcW w:w="989"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
        </w:tc>
        <w:tc>
          <w:tcPr>
            <w:tcW w:w="2331" w:type="dxa"/>
            <w:tcBorders>
              <w:top w:val="nil" w:sz="6" w:space="0" w:color="auto"/>
              <w:left w:val="single" w:sz="4" w:space="0" w:color="000000"/>
              <w:bottom w:val="nil" w:sz="6" w:space="0" w:color="auto"/>
              <w:right w:val="nil" w:sz="6" w:space="0" w:color="auto"/>
            </w:tcBorders>
          </w:tcPr>
          <w:p>
            <w:pPr/>
          </w:p>
        </w:tc>
      </w:tr>
      <w:tr>
        <w:trPr>
          <w:trHeight w:val="364" w:hRule="exact"/>
        </w:trPr>
        <w:tc>
          <w:tcPr>
            <w:tcW w:w="989"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3"/>
              <w:jc w:val="right"/>
              <w:rPr>
                <w:rFonts w:ascii="Calibri" w:hAnsi="Calibri" w:cs="Calibri" w:eastAsia="Calibri" w:hint="default"/>
                <w:sz w:val="18"/>
                <w:szCs w:val="18"/>
              </w:rPr>
            </w:pPr>
            <w:r>
              <w:rPr>
                <w:rFonts w:ascii="Calibri"/>
                <w:spacing w:val="-1"/>
                <w:sz w:val="18"/>
              </w:rPr>
              <w:t>1,344,492.58</w:t>
            </w:r>
          </w:p>
        </w:tc>
        <w:tc>
          <w:tcPr>
            <w:tcW w:w="2496"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458" w:right="0"/>
              <w:jc w:val="left"/>
              <w:rPr>
                <w:rFonts w:ascii="Calibri" w:hAnsi="Calibri" w:cs="Calibri" w:eastAsia="Calibri" w:hint="default"/>
                <w:sz w:val="18"/>
                <w:szCs w:val="18"/>
              </w:rPr>
            </w:pPr>
            <w:r>
              <w:rPr>
                <w:rFonts w:ascii="Calibri"/>
                <w:sz w:val="18"/>
              </w:rPr>
              <w:t>480,532.94</w:t>
            </w:r>
          </w:p>
        </w:tc>
        <w:tc>
          <w:tcPr>
            <w:tcW w:w="2331"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3"/>
              <w:jc w:val="right"/>
              <w:rPr>
                <w:rFonts w:ascii="Calibri" w:hAnsi="Calibri" w:cs="Calibri" w:eastAsia="Calibri" w:hint="default"/>
                <w:sz w:val="18"/>
                <w:szCs w:val="18"/>
              </w:rPr>
            </w:pPr>
            <w:r>
              <w:rPr>
                <w:rFonts w:ascii="Calibri"/>
                <w:spacing w:val="-1"/>
                <w:sz w:val="18"/>
              </w:rPr>
              <w:t>1,825,025.52</w:t>
            </w:r>
          </w:p>
        </w:tc>
      </w:tr>
      <w:tr>
        <w:trPr>
          <w:trHeight w:val="46" w:hRule="exact"/>
        </w:trPr>
        <w:tc>
          <w:tcPr>
            <w:tcW w:w="989"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
        </w:tc>
        <w:tc>
          <w:tcPr>
            <w:tcW w:w="2331" w:type="dxa"/>
            <w:tcBorders>
              <w:top w:val="nil" w:sz="6" w:space="0" w:color="auto"/>
              <w:left w:val="single" w:sz="4" w:space="0" w:color="000000"/>
              <w:bottom w:val="nil" w:sz="6" w:space="0" w:color="auto"/>
              <w:right w:val="nil" w:sz="6" w:space="0" w:color="auto"/>
            </w:tcBorders>
          </w:tcPr>
          <w:p>
            <w:pPr/>
          </w:p>
        </w:tc>
      </w:tr>
      <w:tr>
        <w:trPr>
          <w:trHeight w:val="415" w:hRule="exact"/>
        </w:trPr>
        <w:tc>
          <w:tcPr>
            <w:tcW w:w="98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101"/>
              <w:jc w:val="right"/>
              <w:rPr>
                <w:rFonts w:ascii="Calibri" w:hAnsi="Calibri" w:cs="Calibri" w:eastAsia="Calibri" w:hint="default"/>
                <w:sz w:val="18"/>
                <w:szCs w:val="18"/>
              </w:rPr>
            </w:pPr>
            <w:r>
              <w:rPr>
                <w:rFonts w:ascii="Calibri"/>
                <w:spacing w:val="-1"/>
                <w:sz w:val="18"/>
              </w:rPr>
              <w:t>1,825,025.52</w:t>
            </w:r>
          </w:p>
        </w:tc>
        <w:tc>
          <w:tcPr>
            <w:tcW w:w="24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321" w:right="0"/>
              <w:jc w:val="left"/>
              <w:rPr>
                <w:rFonts w:ascii="Calibri" w:hAnsi="Calibri" w:cs="Calibri" w:eastAsia="Calibri" w:hint="default"/>
                <w:sz w:val="18"/>
                <w:szCs w:val="18"/>
              </w:rPr>
            </w:pPr>
            <w:r>
              <w:rPr>
                <w:rFonts w:ascii="Calibri"/>
                <w:sz w:val="18"/>
              </w:rPr>
              <w:t>1,063,971.30</w:t>
            </w:r>
          </w:p>
        </w:tc>
        <w:tc>
          <w:tcPr>
            <w:tcW w:w="2331"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right="106"/>
              <w:jc w:val="right"/>
              <w:rPr>
                <w:rFonts w:ascii="Calibri" w:hAnsi="Calibri" w:cs="Calibri" w:eastAsia="Calibri" w:hint="default"/>
                <w:sz w:val="18"/>
                <w:szCs w:val="18"/>
              </w:rPr>
            </w:pPr>
            <w:r>
              <w:rPr>
                <w:rFonts w:ascii="Calibri"/>
                <w:sz w:val="18"/>
              </w:rPr>
              <w:t>2,888,996.82</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3055" w:val="left" w:leader="none"/>
        </w:tabs>
        <w:spacing w:line="331" w:lineRule="auto" w:before="0"/>
        <w:ind w:left="3055" w:right="1796"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截止</w:t>
      </w:r>
      <w:r>
        <w:rPr>
          <w:rFonts w:ascii="宋体" w:hAnsi="宋体" w:cs="宋体" w:eastAsia="宋体" w:hint="default"/>
          <w:b/>
          <w:bCs/>
          <w:spacing w:val="-49"/>
          <w:sz w:val="21"/>
          <w:szCs w:val="21"/>
        </w:rPr>
        <w:t> </w:t>
      </w:r>
      <w:r>
        <w:rPr>
          <w:rFonts w:ascii="Times New Roman" w:hAnsi="Times New Roman" w:cs="Times New Roman" w:eastAsia="Times New Roman" w:hint="default"/>
          <w:b/>
          <w:bCs/>
          <w:spacing w:val="-1"/>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 </w:t>
      </w:r>
      <w:r>
        <w:rPr>
          <w:rFonts w:ascii="宋体" w:hAnsi="宋体" w:cs="宋体" w:eastAsia="宋体" w:hint="default"/>
          <w:b/>
          <w:bCs/>
          <w:spacing w:val="-1"/>
          <w:sz w:val="21"/>
          <w:szCs w:val="21"/>
        </w:rPr>
        <w:t>日无单项金额重大或虽不重大但单独计提减值准备的应</w:t>
      </w:r>
      <w:r>
        <w:rPr>
          <w:rFonts w:ascii="宋体" w:hAnsi="宋体" w:cs="宋体" w:eastAsia="宋体" w:hint="default"/>
          <w:b/>
          <w:bCs/>
          <w:w w:val="100"/>
          <w:sz w:val="21"/>
          <w:szCs w:val="21"/>
        </w:rPr>
        <w:t> </w:t>
      </w:r>
      <w:r>
        <w:rPr>
          <w:rFonts w:ascii="宋体" w:hAnsi="宋体" w:cs="宋体" w:eastAsia="宋体" w:hint="default"/>
          <w:b/>
          <w:bCs/>
          <w:sz w:val="21"/>
          <w:szCs w:val="21"/>
        </w:rPr>
        <w:t>收款项。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3055" w:val="left" w:leader="none"/>
        </w:tabs>
        <w:spacing w:line="331" w:lineRule="auto" w:before="0"/>
        <w:ind w:left="3055" w:right="1794" w:hanging="538"/>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截止</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日无以前年度已全额或大比例计提坏账准备，本年又全</w:t>
      </w:r>
      <w:r>
        <w:rPr>
          <w:rFonts w:ascii="宋体" w:hAnsi="宋体" w:cs="宋体" w:eastAsia="宋体" w:hint="default"/>
          <w:b/>
          <w:bCs/>
          <w:w w:val="100"/>
          <w:sz w:val="21"/>
          <w:szCs w:val="21"/>
        </w:rPr>
        <w:t> </w:t>
      </w:r>
      <w:r>
        <w:rPr>
          <w:rFonts w:ascii="宋体" w:hAnsi="宋体" w:cs="宋体" w:eastAsia="宋体" w:hint="default"/>
          <w:b/>
          <w:bCs/>
          <w:sz w:val="21"/>
          <w:szCs w:val="21"/>
        </w:rPr>
        <w:t>额或部分收回的应收账款。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6</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日无实际核销的应收账款。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3055" w:val="left" w:leader="none"/>
        </w:tabs>
        <w:spacing w:line="331" w:lineRule="auto" w:before="0"/>
        <w:ind w:left="3055" w:right="1798" w:hanging="538"/>
        <w:jc w:val="left"/>
        <w:rPr>
          <w:rFonts w:ascii="宋体" w:hAnsi="宋体" w:cs="宋体" w:eastAsia="宋体" w:hint="default"/>
          <w:sz w:val="21"/>
          <w:szCs w:val="21"/>
        </w:rPr>
      </w:pPr>
      <w:r>
        <w:rPr>
          <w:rFonts w:ascii="宋体" w:hAnsi="宋体" w:cs="宋体" w:eastAsia="宋体" w:hint="default"/>
          <w:b/>
          <w:bCs/>
          <w:sz w:val="21"/>
          <w:szCs w:val="21"/>
        </w:rPr>
        <w:t>7</w:t>
      </w:r>
      <w:r>
        <w:rPr>
          <w:rFonts w:ascii="宋体" w:hAnsi="宋体" w:cs="宋体" w:eastAsia="宋体" w:hint="default"/>
          <w:b/>
          <w:bCs/>
          <w:sz w:val="21"/>
          <w:szCs w:val="21"/>
        </w:rPr>
        <w:t>、</w:t>
        <w:tab/>
        <w:t>截止</w:t>
      </w:r>
      <w:r>
        <w:rPr>
          <w:rFonts w:ascii="宋体" w:hAnsi="宋体" w:cs="宋体" w:eastAsia="宋体" w:hint="default"/>
          <w:b/>
          <w:bCs/>
          <w:spacing w:val="-42"/>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0"/>
          <w:sz w:val="21"/>
          <w:szCs w:val="21"/>
        </w:rPr>
        <w:t> </w:t>
      </w:r>
      <w:r>
        <w:rPr>
          <w:rFonts w:ascii="宋体" w:hAnsi="宋体" w:cs="宋体" w:eastAsia="宋体" w:hint="default"/>
          <w:b/>
          <w:bCs/>
          <w:sz w:val="21"/>
          <w:szCs w:val="21"/>
        </w:rPr>
        <w:t>年</w:t>
      </w:r>
      <w:r>
        <w:rPr>
          <w:rFonts w:ascii="宋体" w:hAnsi="宋体" w:cs="宋体" w:eastAsia="宋体" w:hint="default"/>
          <w:b/>
          <w:bCs/>
          <w:spacing w:val="-42"/>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月</w:t>
      </w:r>
      <w:r>
        <w:rPr>
          <w:rFonts w:ascii="宋体" w:hAnsi="宋体" w:cs="宋体" w:eastAsia="宋体" w:hint="default"/>
          <w:b/>
          <w:bCs/>
          <w:spacing w:val="-39"/>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日应收账款中无持本公司</w:t>
      </w:r>
      <w:r>
        <w:rPr>
          <w:rFonts w:ascii="宋体" w:hAnsi="宋体" w:cs="宋体" w:eastAsia="宋体" w:hint="default"/>
          <w:b/>
          <w:bCs/>
          <w:spacing w:val="-42"/>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42"/>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w:t>
      </w:r>
      <w:r>
        <w:rPr>
          <w:rFonts w:ascii="宋体" w:hAnsi="宋体" w:cs="宋体" w:eastAsia="宋体" w:hint="default"/>
          <w:b/>
          <w:bCs/>
          <w:w w:val="100"/>
          <w:sz w:val="21"/>
          <w:szCs w:val="21"/>
        </w:rPr>
        <w:t> </w:t>
      </w:r>
      <w:r>
        <w:rPr>
          <w:rFonts w:ascii="宋体" w:hAnsi="宋体" w:cs="宋体" w:eastAsia="宋体" w:hint="default"/>
          <w:b/>
          <w:bCs/>
          <w:sz w:val="21"/>
          <w:szCs w:val="21"/>
        </w:rPr>
        <w:t>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w:t>
        <w:tab/>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日无应收关联方账款。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3055" w:val="left" w:leader="none"/>
        </w:tabs>
        <w:spacing w:before="0"/>
        <w:ind w:left="2518" w:right="1679" w:firstLine="0"/>
        <w:jc w:val="left"/>
        <w:rPr>
          <w:rFonts w:ascii="宋体" w:hAnsi="宋体" w:cs="宋体" w:eastAsia="宋体" w:hint="default"/>
          <w:sz w:val="21"/>
          <w:szCs w:val="21"/>
        </w:rPr>
      </w:pPr>
      <w:r>
        <w:rPr/>
        <w:pict>
          <v:shape style="position:absolute;margin-left:189.050003pt;margin-top:37.703659pt;width:.48pt;height:.12pt;mso-position-horizontal-relative:page;mso-position-vertical-relative:paragraph;z-index:-1141960" type="#_x0000_t75" stroked="false">
            <v:imagedata r:id="rId217" o:title=""/>
          </v:shape>
        </w:pict>
      </w:r>
      <w:r>
        <w:rPr/>
        <w:pict>
          <v:shape style="position:absolute;margin-left:352.869995pt;margin-top:37.703659pt;width:.47998pt;height:.12pt;mso-position-horizontal-relative:page;mso-position-vertical-relative:paragraph;z-index:-1141936" type="#_x0000_t75" stroked="false">
            <v:imagedata r:id="rId217" o:title=""/>
          </v:shape>
        </w:pict>
      </w:r>
      <w:r>
        <w:rPr/>
        <w:pict>
          <v:shape style="position:absolute;margin-left:422.589996pt;margin-top:37.703659pt;width:.47998pt;height:.12pt;mso-position-horizontal-relative:page;mso-position-vertical-relative:paragraph;z-index:-1141912" type="#_x0000_t75" stroked="false">
            <v:imagedata r:id="rId217" o:title=""/>
          </v:shape>
        </w:pict>
      </w:r>
      <w:r>
        <w:rPr/>
        <w:pict>
          <v:shape style="position:absolute;margin-left:481.420013pt;margin-top:37.703659pt;width:.48001pt;height:.12pt;mso-position-horizontal-relative:page;mso-position-vertical-relative:paragraph;z-index:-1141888" type="#_x0000_t75" stroked="false">
            <v:imagedata r:id="rId217" o:title=""/>
          </v:shape>
        </w:pict>
      </w:r>
      <w:r>
        <w:rPr/>
        <w:pict>
          <v:group style="position:absolute;margin-left:147.619995pt;margin-top:77.783676pt;width:389.85pt;height:.5pt;mso-position-horizontal-relative:page;mso-position-vertical-relative:paragraph;z-index:-1141864" coordorigin="2952,1556" coordsize="7797,10">
            <v:shape style="position:absolute;left:2952;top:1556;width:4105;height:10" type="#_x0000_t75" stroked="false">
              <v:imagedata r:id="rId218" o:title=""/>
            </v:shape>
            <v:shape style="position:absolute;left:7053;top:1556;width:1399;height:10" type="#_x0000_t75" stroked="false">
              <v:imagedata r:id="rId219" o:title=""/>
            </v:shape>
            <v:shape style="position:absolute;left:8447;top:1556;width:2302;height:10" type="#_x0000_t75" stroked="false">
              <v:imagedata r:id="rId220" o:title=""/>
            </v:shape>
            <w10:wrap type="none"/>
          </v:group>
        </w:pict>
      </w:r>
      <w:r>
        <w:rPr/>
        <w:pict>
          <v:group style="position:absolute;margin-left:147.619995pt;margin-top:88.853699pt;width:389.85pt;height:5.55pt;mso-position-horizontal-relative:page;mso-position-vertical-relative:paragraph;z-index:-1141840" coordorigin="2952,1777" coordsize="7797,111">
            <v:shape style="position:absolute;left:2952;top:1777;width:848;height:110" type="#_x0000_t75" stroked="false">
              <v:imagedata r:id="rId221" o:title=""/>
            </v:shape>
            <v:shape style="position:absolute;left:3776;top:1878;width:3281;height:10" type="#_x0000_t75" stroked="false">
              <v:imagedata r:id="rId222" o:title=""/>
            </v:shape>
            <v:shape style="position:absolute;left:7053;top:1878;width:1399;height:10" type="#_x0000_t75" stroked="false">
              <v:imagedata r:id="rId223" o:title=""/>
            </v:shape>
            <v:shape style="position:absolute;left:8447;top:1873;width:1191;height:14" type="#_x0000_t75" stroked="false">
              <v:imagedata r:id="rId224" o:title=""/>
            </v:shape>
            <v:shape style="position:absolute;left:9624;top:1878;width:1126;height:10" type="#_x0000_t75" stroked="false">
              <v:imagedata r:id="rId146" o:title=""/>
            </v:shape>
            <w10:wrap type="none"/>
          </v:group>
        </w:pict>
      </w:r>
      <w:r>
        <w:rPr>
          <w:rFonts w:ascii="宋体" w:hAnsi="宋体" w:cs="宋体" w:eastAsia="宋体" w:hint="default"/>
          <w:b/>
          <w:bCs/>
          <w:sz w:val="21"/>
          <w:szCs w:val="21"/>
        </w:rPr>
        <w:t>9</w:t>
      </w:r>
      <w:r>
        <w:rPr>
          <w:rFonts w:ascii="宋体" w:hAnsi="宋体" w:cs="宋体" w:eastAsia="宋体" w:hint="default"/>
          <w:b/>
          <w:bCs/>
          <w:sz w:val="21"/>
          <w:szCs w:val="21"/>
        </w:rPr>
        <w:t>、</w:t>
        <w:tab/>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日应收账款中欠款金额前五名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2937" w:type="dxa"/>
        <w:tblLayout w:type="fixed"/>
        <w:tblCellMar>
          <w:top w:w="0" w:type="dxa"/>
          <w:left w:w="0" w:type="dxa"/>
          <w:bottom w:w="0" w:type="dxa"/>
          <w:right w:w="0" w:type="dxa"/>
        </w:tblCellMar>
        <w:tblLook w:val="01E0"/>
      </w:tblPr>
      <w:tblGrid>
        <w:gridCol w:w="848"/>
        <w:gridCol w:w="3276"/>
        <w:gridCol w:w="1394"/>
        <w:gridCol w:w="1177"/>
        <w:gridCol w:w="1116"/>
      </w:tblGrid>
      <w:tr>
        <w:trPr>
          <w:trHeight w:val="825" w:hRule="exact"/>
        </w:trPr>
        <w:tc>
          <w:tcPr>
            <w:tcW w:w="84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9"/>
              <w:ind w:left="249" w:right="0" w:hanging="89"/>
              <w:jc w:val="left"/>
              <w:rPr>
                <w:rFonts w:ascii="宋体" w:hAnsi="宋体" w:cs="宋体" w:eastAsia="宋体" w:hint="default"/>
                <w:sz w:val="18"/>
                <w:szCs w:val="18"/>
              </w:rPr>
            </w:pPr>
            <w:r>
              <w:rPr>
                <w:rFonts w:ascii="宋体" w:hAnsi="宋体" w:cs="宋体" w:eastAsia="宋体" w:hint="default"/>
                <w:sz w:val="18"/>
                <w:szCs w:val="18"/>
              </w:rPr>
              <w:t>债务人</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名称</w:t>
            </w:r>
          </w:p>
        </w:tc>
        <w:tc>
          <w:tcPr>
            <w:tcW w:w="32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3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欠款金额</w:t>
            </w:r>
          </w:p>
        </w:tc>
        <w:tc>
          <w:tcPr>
            <w:tcW w:w="11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116" w:type="dxa"/>
            <w:tcBorders>
              <w:top w:val="single" w:sz="12" w:space="0" w:color="000000"/>
              <w:left w:val="single" w:sz="4" w:space="0" w:color="000000"/>
              <w:bottom w:val="nil" w:sz="6" w:space="0" w:color="auto"/>
              <w:right w:val="nil" w:sz="6" w:space="0" w:color="auto"/>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占应收账款</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总额的比例</w:t>
            </w:r>
          </w:p>
        </w:tc>
      </w:tr>
      <w:tr>
        <w:trPr>
          <w:trHeight w:val="213" w:hRule="exact"/>
        </w:trPr>
        <w:tc>
          <w:tcPr>
            <w:tcW w:w="848"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327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中国工商银行股份有限公司青岛市分行</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07" w:lineRule="exact" w:before="46"/>
              <w:ind w:right="101"/>
              <w:jc w:val="right"/>
              <w:rPr>
                <w:rFonts w:ascii="Calibri" w:hAnsi="Calibri" w:cs="Calibri" w:eastAsia="Calibri" w:hint="default"/>
                <w:sz w:val="18"/>
                <w:szCs w:val="18"/>
              </w:rPr>
            </w:pPr>
            <w:r>
              <w:rPr>
                <w:rFonts w:ascii="Calibri"/>
                <w:sz w:val="18"/>
              </w:rPr>
              <w:t>10,544,500.00</w:t>
            </w:r>
          </w:p>
        </w:tc>
        <w:tc>
          <w:tcPr>
            <w:tcW w:w="1177" w:type="dxa"/>
            <w:vMerge w:val="restart"/>
            <w:tcBorders>
              <w:top w:val="nil" w:sz="6" w:space="0" w:color="auto"/>
              <w:left w:val="single" w:sz="4" w:space="0" w:color="000000"/>
              <w:right w:val="single" w:sz="4" w:space="0" w:color="000000"/>
            </w:tcBorders>
          </w:tcPr>
          <w:p>
            <w:pPr>
              <w:pStyle w:val="TableParagraph"/>
              <w:spacing w:line="240" w:lineRule="auto" w:before="9"/>
              <w:ind w:left="387"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个月内</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07" w:lineRule="exact" w:before="46"/>
              <w:ind w:right="106"/>
              <w:jc w:val="right"/>
              <w:rPr>
                <w:rFonts w:ascii="Calibri" w:hAnsi="Calibri" w:cs="Calibri" w:eastAsia="Calibri" w:hint="default"/>
                <w:sz w:val="18"/>
                <w:szCs w:val="18"/>
              </w:rPr>
            </w:pPr>
            <w:r>
              <w:rPr>
                <w:rFonts w:ascii="Calibri"/>
                <w:sz w:val="18"/>
              </w:rPr>
              <w:t>9.46%</w:t>
            </w:r>
          </w:p>
        </w:tc>
      </w:tr>
      <w:tr>
        <w:trPr>
          <w:trHeight w:val="52" w:hRule="exact"/>
        </w:trPr>
        <w:tc>
          <w:tcPr>
            <w:tcW w:w="848" w:type="dxa"/>
            <w:tcBorders>
              <w:top w:val="nil" w:sz="6" w:space="0" w:color="auto"/>
              <w:left w:val="nil" w:sz="6" w:space="0" w:color="auto"/>
              <w:bottom w:val="nil" w:sz="6" w:space="0" w:color="auto"/>
              <w:right w:val="nil" w:sz="6" w:space="0" w:color="auto"/>
            </w:tcBorders>
          </w:tcPr>
          <w:p>
            <w:pPr/>
          </w:p>
        </w:tc>
        <w:tc>
          <w:tcPr>
            <w:tcW w:w="3276" w:type="dxa"/>
            <w:tcBorders>
              <w:top w:val="nil" w:sz="6" w:space="0" w:color="auto"/>
              <w:left w:val="nil" w:sz="6" w:space="0" w:color="auto"/>
              <w:bottom w:val="nil" w:sz="6" w:space="0" w:color="auto"/>
              <w:right w:val="single" w:sz="4" w:space="0" w:color="000000"/>
            </w:tcBorders>
          </w:tcPr>
          <w:p>
            <w:pPr/>
          </w:p>
        </w:tc>
        <w:tc>
          <w:tcPr>
            <w:tcW w:w="1394" w:type="dxa"/>
            <w:tcBorders>
              <w:top w:val="nil" w:sz="6" w:space="0" w:color="auto"/>
              <w:left w:val="single" w:sz="4" w:space="0" w:color="000000"/>
              <w:bottom w:val="nil" w:sz="6" w:space="0" w:color="auto"/>
              <w:right w:val="single" w:sz="4" w:space="0" w:color="000000"/>
            </w:tcBorders>
          </w:tcPr>
          <w:p>
            <w:pPr/>
          </w:p>
        </w:tc>
        <w:tc>
          <w:tcPr>
            <w:tcW w:w="1177" w:type="dxa"/>
            <w:vMerge/>
            <w:tcBorders>
              <w:left w:val="single" w:sz="4" w:space="0" w:color="000000"/>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r>
      <w:tr>
        <w:trPr>
          <w:trHeight w:val="58" w:hRule="exact"/>
        </w:trPr>
        <w:tc>
          <w:tcPr>
            <w:tcW w:w="848" w:type="dxa"/>
            <w:tcBorders>
              <w:top w:val="nil" w:sz="6" w:space="0" w:color="auto"/>
              <w:left w:val="nil" w:sz="6" w:space="0" w:color="auto"/>
              <w:bottom w:val="nil" w:sz="6" w:space="0" w:color="auto"/>
              <w:right w:val="nil" w:sz="6" w:space="0" w:color="auto"/>
            </w:tcBorders>
          </w:tcPr>
          <w:p>
            <w:pPr/>
          </w:p>
        </w:tc>
        <w:tc>
          <w:tcPr>
            <w:tcW w:w="3276" w:type="dxa"/>
            <w:tcBorders>
              <w:top w:val="nil" w:sz="6" w:space="0" w:color="auto"/>
              <w:left w:val="nil" w:sz="6" w:space="0" w:color="auto"/>
              <w:bottom w:val="nil" w:sz="6" w:space="0" w:color="auto"/>
              <w:right w:val="single" w:sz="4" w:space="0" w:color="000000"/>
            </w:tcBorders>
          </w:tcPr>
          <w:p>
            <w:pPr/>
          </w:p>
        </w:tc>
        <w:tc>
          <w:tcPr>
            <w:tcW w:w="1394" w:type="dxa"/>
            <w:tcBorders>
              <w:top w:val="nil" w:sz="6" w:space="0" w:color="auto"/>
              <w:left w:val="single" w:sz="4" w:space="0" w:color="000000"/>
              <w:bottom w:val="nil" w:sz="6" w:space="0" w:color="auto"/>
              <w:right w:val="single" w:sz="4" w:space="0" w:color="000000"/>
            </w:tcBorders>
          </w:tcPr>
          <w:p>
            <w:pPr/>
          </w:p>
        </w:tc>
        <w:tc>
          <w:tcPr>
            <w:tcW w:w="1177" w:type="dxa"/>
            <w:vMerge/>
            <w:tcBorders>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84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32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上海市劳动和社会保障局信息中心</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9,757,400.00</w:t>
            </w:r>
          </w:p>
        </w:tc>
        <w:tc>
          <w:tcPr>
            <w:tcW w:w="117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个月内</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4"/>
              <w:jc w:val="right"/>
              <w:rPr>
                <w:rFonts w:ascii="Calibri" w:hAnsi="Calibri" w:cs="Calibri" w:eastAsia="Calibri" w:hint="default"/>
                <w:sz w:val="18"/>
                <w:szCs w:val="18"/>
              </w:rPr>
            </w:pPr>
            <w:r>
              <w:rPr>
                <w:rFonts w:ascii="Calibri"/>
                <w:spacing w:val="-1"/>
                <w:sz w:val="18"/>
              </w:rPr>
              <w:t>8.76%</w:t>
            </w:r>
          </w:p>
        </w:tc>
      </w:tr>
      <w:tr>
        <w:trPr>
          <w:trHeight w:val="58" w:hRule="exact"/>
        </w:trPr>
        <w:tc>
          <w:tcPr>
            <w:tcW w:w="848" w:type="dxa"/>
            <w:tcBorders>
              <w:top w:val="nil" w:sz="6" w:space="0" w:color="auto"/>
              <w:left w:val="nil" w:sz="6" w:space="0" w:color="auto"/>
              <w:bottom w:val="nil" w:sz="6" w:space="0" w:color="auto"/>
              <w:right w:val="nil" w:sz="6" w:space="0" w:color="auto"/>
            </w:tcBorders>
          </w:tcPr>
          <w:p>
            <w:pPr/>
          </w:p>
        </w:tc>
        <w:tc>
          <w:tcPr>
            <w:tcW w:w="3276" w:type="dxa"/>
            <w:tcBorders>
              <w:top w:val="nil" w:sz="6" w:space="0" w:color="auto"/>
              <w:left w:val="nil" w:sz="6" w:space="0" w:color="auto"/>
              <w:bottom w:val="nil" w:sz="6" w:space="0" w:color="auto"/>
              <w:right w:val="single" w:sz="4" w:space="0" w:color="000000"/>
            </w:tcBorders>
          </w:tcPr>
          <w:p>
            <w:pPr/>
          </w:p>
        </w:tc>
        <w:tc>
          <w:tcPr>
            <w:tcW w:w="1394"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84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32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鄂尔多斯市东胜区信息化委员会</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8,899,200.00</w:t>
            </w:r>
          </w:p>
        </w:tc>
        <w:tc>
          <w:tcPr>
            <w:tcW w:w="117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个月内</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7.99%</w:t>
            </w:r>
          </w:p>
        </w:tc>
      </w:tr>
      <w:tr>
        <w:trPr>
          <w:trHeight w:val="58" w:hRule="exact"/>
        </w:trPr>
        <w:tc>
          <w:tcPr>
            <w:tcW w:w="848" w:type="dxa"/>
            <w:tcBorders>
              <w:top w:val="nil" w:sz="6" w:space="0" w:color="auto"/>
              <w:left w:val="nil" w:sz="6" w:space="0" w:color="auto"/>
              <w:bottom w:val="nil" w:sz="6" w:space="0" w:color="auto"/>
              <w:right w:val="nil" w:sz="6" w:space="0" w:color="auto"/>
            </w:tcBorders>
          </w:tcPr>
          <w:p>
            <w:pPr/>
          </w:p>
        </w:tc>
        <w:tc>
          <w:tcPr>
            <w:tcW w:w="3276" w:type="dxa"/>
            <w:tcBorders>
              <w:top w:val="nil" w:sz="6" w:space="0" w:color="auto"/>
              <w:left w:val="nil" w:sz="6" w:space="0" w:color="auto"/>
              <w:bottom w:val="nil" w:sz="6" w:space="0" w:color="auto"/>
              <w:right w:val="single" w:sz="4" w:space="0" w:color="000000"/>
            </w:tcBorders>
          </w:tcPr>
          <w:p>
            <w:pPr/>
          </w:p>
        </w:tc>
        <w:tc>
          <w:tcPr>
            <w:tcW w:w="1394"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84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32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准噶尔旗信息化工作办公室</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6,632,000.00</w:t>
            </w:r>
          </w:p>
        </w:tc>
        <w:tc>
          <w:tcPr>
            <w:tcW w:w="117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个月内</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5.95%</w:t>
            </w:r>
          </w:p>
        </w:tc>
      </w:tr>
      <w:tr>
        <w:trPr>
          <w:trHeight w:val="329" w:hRule="exact"/>
        </w:trPr>
        <w:tc>
          <w:tcPr>
            <w:tcW w:w="848"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32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上海市环境保护局</w:t>
            </w:r>
          </w:p>
        </w:tc>
        <w:tc>
          <w:tcPr>
            <w:tcW w:w="13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5,445,000.00</w:t>
            </w:r>
          </w:p>
        </w:tc>
        <w:tc>
          <w:tcPr>
            <w:tcW w:w="11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4 </w:t>
            </w:r>
            <w:r>
              <w:rPr>
                <w:rFonts w:ascii="宋体" w:hAnsi="宋体" w:cs="宋体" w:eastAsia="宋体" w:hint="default"/>
                <w:sz w:val="18"/>
                <w:szCs w:val="18"/>
              </w:rPr>
              <w:t>个月</w:t>
            </w:r>
            <w:r>
              <w:rPr>
                <w:rFonts w:ascii="Calibri" w:hAnsi="Calibri" w:cs="Calibri" w:eastAsia="Calibri" w:hint="default"/>
                <w:sz w:val="18"/>
                <w:szCs w:val="18"/>
              </w:rPr>
              <w:t>-1</w:t>
            </w:r>
            <w:r>
              <w:rPr>
                <w:rFonts w:ascii="Calibri" w:hAnsi="Calibri" w:cs="Calibri" w:eastAsia="Calibri" w:hint="default"/>
                <w:spacing w:val="7"/>
                <w:sz w:val="18"/>
                <w:szCs w:val="18"/>
              </w:rPr>
              <w:t> </w:t>
            </w:r>
            <w:r>
              <w:rPr>
                <w:rFonts w:ascii="宋体" w:hAnsi="宋体" w:cs="宋体" w:eastAsia="宋体" w:hint="default"/>
                <w:sz w:val="18"/>
                <w:szCs w:val="18"/>
              </w:rPr>
              <w:t>年</w:t>
            </w:r>
          </w:p>
        </w:tc>
        <w:tc>
          <w:tcPr>
            <w:tcW w:w="1116"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4.89%</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0"/>
        <w:ind w:left="2518" w:right="1679" w:firstLine="0"/>
        <w:jc w:val="left"/>
        <w:rPr>
          <w:rFonts w:ascii="宋体" w:hAnsi="宋体" w:cs="宋体" w:eastAsia="宋体" w:hint="default"/>
          <w:sz w:val="21"/>
          <w:szCs w:val="21"/>
        </w:rPr>
      </w:pPr>
      <w:r>
        <w:rPr/>
        <w:pict>
          <v:group style="position:absolute;margin-left:147.619995pt;margin-top:-78.576347pt;width:389.85pt;height:5.55pt;mso-position-horizontal-relative:page;mso-position-vertical-relative:paragraph;z-index:-1141816" coordorigin="2952,-1572" coordsize="7797,111">
            <v:shape style="position:absolute;left:2952;top:-1572;width:848;height:110" type="#_x0000_t75" stroked="false">
              <v:imagedata r:id="rId225" o:title=""/>
            </v:shape>
            <v:shape style="position:absolute;left:3776;top:-1471;width:3281;height:10" type="#_x0000_t75" stroked="false">
              <v:imagedata r:id="rId222" o:title=""/>
            </v:shape>
            <v:shape style="position:absolute;left:7053;top:-1471;width:1399;height:10" type="#_x0000_t75" stroked="false">
              <v:imagedata r:id="rId223" o:title=""/>
            </v:shape>
            <v:shape style="position:absolute;left:8447;top:-1476;width:1191;height:14" type="#_x0000_t75" stroked="false">
              <v:imagedata r:id="rId226" o:title=""/>
            </v:shape>
            <v:shape style="position:absolute;left:9624;top:-1471;width:1126;height:10" type="#_x0000_t75" stroked="false">
              <v:imagedata r:id="rId146" o:title=""/>
            </v:shape>
            <w10:wrap type="none"/>
          </v:group>
        </w:pict>
      </w:r>
      <w:r>
        <w:rPr/>
        <w:pict>
          <v:group style="position:absolute;margin-left:147.619995pt;margin-top:-62.496349pt;width:389.85pt;height:5.55pt;mso-position-horizontal-relative:page;mso-position-vertical-relative:paragraph;z-index:-1141792" coordorigin="2952,-1250" coordsize="7797,111">
            <v:shape style="position:absolute;left:2952;top:-1250;width:848;height:110" type="#_x0000_t75" stroked="false">
              <v:imagedata r:id="rId225" o:title=""/>
            </v:shape>
            <v:shape style="position:absolute;left:3776;top:-1149;width:3281;height:10" type="#_x0000_t75" stroked="false">
              <v:imagedata r:id="rId222" o:title=""/>
            </v:shape>
            <v:shape style="position:absolute;left:7053;top:-1149;width:1399;height:10" type="#_x0000_t75" stroked="false">
              <v:imagedata r:id="rId223" o:title=""/>
            </v:shape>
            <v:shape style="position:absolute;left:8447;top:-1154;width:1191;height:14" type="#_x0000_t75" stroked="false">
              <v:imagedata r:id="rId227" o:title=""/>
            </v:shape>
            <v:shape style="position:absolute;left:9624;top:-1149;width:1126;height:10" type="#_x0000_t75" stroked="false">
              <v:imagedata r:id="rId146" o:title=""/>
            </v:shape>
            <w10:wrap type="none"/>
          </v:group>
        </w:pict>
      </w:r>
      <w:r>
        <w:rPr/>
        <w:pict>
          <v:group style="position:absolute;margin-left:147.619995pt;margin-top:-46.41629pt;width:389.85pt;height:5.55pt;mso-position-horizontal-relative:page;mso-position-vertical-relative:paragraph;z-index:-1141768" coordorigin="2952,-928" coordsize="7797,111">
            <v:shape style="position:absolute;left:2952;top:-928;width:848;height:110" type="#_x0000_t75" stroked="false">
              <v:imagedata r:id="rId228" o:title=""/>
            </v:shape>
            <v:shape style="position:absolute;left:3776;top:-828;width:3281;height:10" type="#_x0000_t75" stroked="false">
              <v:imagedata r:id="rId229" o:title=""/>
            </v:shape>
            <v:shape style="position:absolute;left:7053;top:-828;width:1399;height:10" type="#_x0000_t75" stroked="false">
              <v:imagedata r:id="rId219" o:title=""/>
            </v:shape>
            <v:shape style="position:absolute;left:8447;top:-832;width:1191;height:14" type="#_x0000_t75" stroked="false">
              <v:imagedata r:id="rId230" o:title=""/>
            </v:shape>
            <v:shape style="position:absolute;left:9624;top:-828;width:1126;height:10" type="#_x0000_t75" stroked="false">
              <v:imagedata r:id="rId121" o:title=""/>
            </v:shape>
            <w10:wrap type="none"/>
          </v:group>
        </w:pict>
      </w: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8"/>
          <w:sz w:val="21"/>
          <w:szCs w:val="21"/>
        </w:rPr>
        <w:t> </w:t>
      </w:r>
      <w:r>
        <w:rPr>
          <w:rFonts w:ascii="宋体" w:hAnsi="宋体" w:cs="宋体" w:eastAsia="宋体" w:hint="default"/>
          <w:b/>
          <w:bCs/>
          <w:sz w:val="21"/>
          <w:szCs w:val="21"/>
        </w:rPr>
        <w:t>期末无不符合终止确认条件的应收账款的转移。</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75" w:top="1260" w:bottom="1160" w:left="0" w:right="0"/>
        </w:sectPr>
      </w:pPr>
    </w:p>
    <w:p>
      <w:pPr>
        <w:spacing w:line="240" w:lineRule="auto" w:before="5"/>
        <w:rPr>
          <w:rFonts w:ascii="宋体" w:hAnsi="宋体" w:cs="宋体" w:eastAsia="宋体" w:hint="default"/>
          <w:b/>
          <w:bCs/>
          <w:sz w:val="15"/>
          <w:szCs w:val="15"/>
        </w:rPr>
      </w:pPr>
    </w:p>
    <w:p>
      <w:pPr>
        <w:spacing w:before="3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11</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期末无以应收账款为标的资产进行资产证券化的交易安排。</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2510" w:right="1679" w:firstLine="0"/>
        <w:jc w:val="left"/>
        <w:rPr>
          <w:rFonts w:ascii="宋体" w:hAnsi="宋体" w:cs="宋体" w:eastAsia="宋体" w:hint="default"/>
          <w:sz w:val="21"/>
          <w:szCs w:val="21"/>
        </w:rPr>
      </w:pPr>
      <w:r>
        <w:rPr>
          <w:rFonts w:ascii="宋体" w:hAnsi="宋体" w:cs="宋体" w:eastAsia="宋体" w:hint="default"/>
          <w:b/>
          <w:bCs/>
          <w:sz w:val="21"/>
          <w:szCs w:val="21"/>
        </w:rPr>
        <w:t>12</w:t>
      </w:r>
      <w:r>
        <w:rPr>
          <w:rFonts w:ascii="宋体" w:hAnsi="宋体" w:cs="宋体" w:eastAsia="宋体" w:hint="default"/>
          <w:b/>
          <w:bCs/>
          <w:sz w:val="21"/>
          <w:szCs w:val="21"/>
        </w:rPr>
        <w:t>、</w:t>
      </w:r>
      <w:r>
        <w:rPr>
          <w:rFonts w:ascii="宋体" w:hAnsi="宋体" w:cs="宋体" w:eastAsia="宋体" w:hint="default"/>
          <w:b/>
          <w:bCs/>
          <w:spacing w:val="-4"/>
          <w:sz w:val="21"/>
          <w:szCs w:val="21"/>
        </w:rPr>
        <w:t> </w:t>
      </w:r>
      <w:r>
        <w:rPr>
          <w:rFonts w:ascii="宋体" w:hAnsi="宋体" w:cs="宋体" w:eastAsia="宋体" w:hint="default"/>
          <w:b/>
          <w:bCs/>
          <w:sz w:val="21"/>
          <w:szCs w:val="21"/>
        </w:rPr>
        <w:t>截止</w:t>
      </w:r>
      <w:r>
        <w:rPr>
          <w:rFonts w:ascii="宋体" w:hAnsi="宋体" w:cs="宋体" w:eastAsia="宋体" w:hint="default"/>
          <w:b/>
          <w:bCs/>
          <w:spacing w:val="-55"/>
          <w:sz w:val="21"/>
          <w:szCs w:val="21"/>
        </w:rPr>
        <w:t> </w:t>
      </w: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日应收账款较年初增加</w:t>
      </w:r>
      <w:r>
        <w:rPr>
          <w:rFonts w:ascii="宋体" w:hAnsi="宋体" w:cs="宋体" w:eastAsia="宋体" w:hint="default"/>
          <w:b/>
          <w:bCs/>
          <w:spacing w:val="-54"/>
          <w:sz w:val="21"/>
          <w:szCs w:val="21"/>
        </w:rPr>
        <w:t> </w:t>
      </w:r>
      <w:r>
        <w:rPr>
          <w:rFonts w:ascii="宋体" w:hAnsi="宋体" w:cs="宋体" w:eastAsia="宋体" w:hint="default"/>
          <w:b/>
          <w:bCs/>
          <w:sz w:val="21"/>
          <w:szCs w:val="21"/>
        </w:rPr>
        <w:t>61,718,691.10</w:t>
      </w:r>
      <w:r>
        <w:rPr>
          <w:rFonts w:ascii="宋体" w:hAnsi="宋体" w:cs="宋体" w:eastAsia="宋体" w:hint="default"/>
          <w:b/>
          <w:bCs/>
          <w:spacing w:val="-54"/>
          <w:sz w:val="21"/>
          <w:szCs w:val="21"/>
        </w:rPr>
        <w:t> </w:t>
      </w:r>
      <w:r>
        <w:rPr>
          <w:rFonts w:ascii="宋体" w:hAnsi="宋体" w:cs="宋体" w:eastAsia="宋体" w:hint="default"/>
          <w:b/>
          <w:bCs/>
          <w:sz w:val="21"/>
          <w:szCs w:val="21"/>
        </w:rPr>
        <w:t>元，增加比例为</w:t>
      </w:r>
      <w:r>
        <w:rPr>
          <w:rFonts w:ascii="宋体" w:hAnsi="宋体" w:cs="宋体" w:eastAsia="宋体" w:hint="default"/>
          <w:sz w:val="21"/>
          <w:szCs w:val="21"/>
        </w:rPr>
      </w:r>
    </w:p>
    <w:p>
      <w:pPr>
        <w:spacing w:before="126"/>
        <w:ind w:left="2923" w:right="1679" w:firstLine="0"/>
        <w:jc w:val="left"/>
        <w:rPr>
          <w:rFonts w:ascii="宋体" w:hAnsi="宋体" w:cs="宋体" w:eastAsia="宋体" w:hint="default"/>
          <w:sz w:val="21"/>
          <w:szCs w:val="21"/>
        </w:rPr>
      </w:pPr>
      <w:r>
        <w:rPr>
          <w:rFonts w:ascii="宋体" w:hAnsi="宋体" w:cs="宋体" w:eastAsia="宋体" w:hint="default"/>
          <w:b/>
          <w:bCs/>
          <w:sz w:val="21"/>
          <w:szCs w:val="21"/>
        </w:rPr>
        <w:t>124.21%</w:t>
      </w:r>
      <w:r>
        <w:rPr>
          <w:rFonts w:ascii="宋体" w:hAnsi="宋体" w:cs="宋体" w:eastAsia="宋体" w:hint="default"/>
          <w:b/>
          <w:bCs/>
          <w:sz w:val="21"/>
          <w:szCs w:val="21"/>
        </w:rPr>
        <w:t>，增加主要原因为公司主要客户尚在信用期内</w:t>
      </w:r>
      <w:r>
        <w:rPr>
          <w:rFonts w:ascii="宋体" w:hAnsi="宋体" w:cs="宋体" w:eastAsia="宋体" w:hint="default"/>
          <w:b/>
          <w:bCs/>
          <w:sz w:val="21"/>
          <w:szCs w:val="21"/>
        </w:rPr>
        <w:t>,</w:t>
      </w:r>
      <w:r>
        <w:rPr>
          <w:rFonts w:ascii="宋体" w:hAnsi="宋体" w:cs="宋体" w:eastAsia="宋体" w:hint="default"/>
          <w:b/>
          <w:bCs/>
          <w:sz w:val="21"/>
          <w:szCs w:val="21"/>
        </w:rPr>
        <w:t>未到收款结算时点。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2513" w:val="left" w:leader="none"/>
        </w:tabs>
        <w:spacing w:before="0"/>
        <w:ind w:left="1800"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预付账款</w:t>
      </w:r>
      <w:r>
        <w:rPr>
          <w:rFonts w:ascii="宋体" w:hAnsi="宋体" w:cs="宋体" w:eastAsia="宋体" w:hint="default"/>
          <w:sz w:val="21"/>
          <w:szCs w:val="21"/>
        </w:rPr>
      </w:r>
    </w:p>
    <w:p>
      <w:pPr>
        <w:tabs>
          <w:tab w:pos="3055" w:val="left" w:leader="none"/>
        </w:tabs>
        <w:spacing w:before="129"/>
        <w:ind w:left="2518" w:right="1679" w:firstLine="0"/>
        <w:jc w:val="left"/>
        <w:rPr>
          <w:rFonts w:ascii="宋体" w:hAnsi="宋体" w:cs="宋体" w:eastAsia="宋体" w:hint="default"/>
          <w:sz w:val="21"/>
          <w:szCs w:val="21"/>
        </w:rPr>
      </w:pPr>
      <w:r>
        <w:rPr/>
        <w:pict>
          <v:shape style="position:absolute;margin-left:224.449997pt;margin-top:23.273653pt;width:.48pt;height:.12pt;mso-position-horizontal-relative:page;mso-position-vertical-relative:paragraph;z-index:-1141744" type="#_x0000_t75" stroked="false">
            <v:imagedata r:id="rId217" o:title=""/>
          </v:shape>
        </w:pict>
      </w:r>
      <w:r>
        <w:rPr/>
        <w:pict>
          <v:shape style="position:absolute;margin-left:369.910004pt;margin-top:23.273653pt;width:.48001pt;height:.12pt;mso-position-horizontal-relative:page;mso-position-vertical-relative:paragraph;z-index:-1141720" type="#_x0000_t75" stroked="false">
            <v:imagedata r:id="rId217" o:title=""/>
          </v:shape>
        </w:pict>
      </w:r>
      <w:r>
        <w:rPr/>
        <w:pict>
          <v:group style="position:absolute;margin-left:224.929993pt;margin-top:41.993671pt;width:304.650pt;height:.5pt;mso-position-horizontal-relative:page;mso-position-vertical-relative:paragraph;z-index:-1141696" coordorigin="4499,840" coordsize="6093,10">
            <v:shape style="position:absolute;left:4499;top:840;width:1433;height:10" type="#_x0000_t75" stroked="false">
              <v:imagedata r:id="rId231" o:title=""/>
            </v:shape>
            <v:shape style="position:absolute;left:5927;top:840;width:4664;height:10" type="#_x0000_t75" stroked="false">
              <v:imagedata r:id="rId232" o:title=""/>
            </v:shape>
            <w10:wrap type="none"/>
          </v:group>
        </w:pict>
      </w:r>
      <w:r>
        <w:rPr/>
        <w:pict>
          <v:group style="position:absolute;margin-left:147.619995pt;margin-top:61.193672pt;width:381.95pt;height:.5pt;mso-position-horizontal-relative:page;mso-position-vertical-relative:paragraph;z-index:-1141672" coordorigin="2952,1224" coordsize="7639,10">
            <v:shape style="position:absolute;left:2952;top:1224;width:2979;height:10" type="#_x0000_t75" stroked="false">
              <v:imagedata r:id="rId233" o:title=""/>
            </v:shape>
            <v:shape style="position:absolute;left:5927;top:1224;width:4664;height:10" type="#_x0000_t75" stroked="false">
              <v:imagedata r:id="rId234"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账龄分析</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2937" w:type="dxa"/>
        <w:tblLayout w:type="fixed"/>
        <w:tblCellMar>
          <w:top w:w="0" w:type="dxa"/>
          <w:left w:w="0" w:type="dxa"/>
          <w:bottom w:w="0" w:type="dxa"/>
          <w:right w:w="0" w:type="dxa"/>
        </w:tblCellMar>
        <w:tblLook w:val="01E0"/>
      </w:tblPr>
      <w:tblGrid>
        <w:gridCol w:w="1556"/>
        <w:gridCol w:w="1442"/>
        <w:gridCol w:w="1467"/>
        <w:gridCol w:w="1681"/>
        <w:gridCol w:w="1507"/>
      </w:tblGrid>
      <w:tr>
        <w:trPr>
          <w:trHeight w:val="398" w:hRule="exact"/>
        </w:trPr>
        <w:tc>
          <w:tcPr>
            <w:tcW w:w="1556"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513" w:right="0"/>
              <w:jc w:val="lef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3"/>
                <w:sz w:val="18"/>
                <w:szCs w:val="18"/>
              </w:rPr>
              <w:t> </w:t>
            </w:r>
            <w:r>
              <w:rPr>
                <w:rFonts w:ascii="宋体" w:hAnsi="宋体" w:cs="宋体" w:eastAsia="宋体" w:hint="default"/>
                <w:sz w:val="18"/>
                <w:szCs w:val="18"/>
              </w:rPr>
              <w:t>龄</w:t>
            </w:r>
          </w:p>
        </w:tc>
        <w:tc>
          <w:tcPr>
            <w:tcW w:w="2909"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700"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3188"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839"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77" w:hRule="exact"/>
        </w:trPr>
        <w:tc>
          <w:tcPr>
            <w:tcW w:w="1556" w:type="dxa"/>
            <w:vMerge/>
            <w:tcBorders>
              <w:left w:val="nil" w:sz="6" w:space="0" w:color="auto"/>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Style w:val="TableParagraph"/>
              <w:tabs>
                <w:tab w:pos="854" w:val="left" w:leader="none"/>
              </w:tabs>
              <w:spacing w:line="240" w:lineRule="auto" w:before="39"/>
              <w:ind w:left="400" w:right="0"/>
              <w:jc w:val="left"/>
              <w:rPr>
                <w:rFonts w:ascii="宋体" w:hAnsi="宋体" w:cs="宋体" w:eastAsia="宋体" w:hint="default"/>
                <w:sz w:val="18"/>
                <w:szCs w:val="18"/>
              </w:rPr>
            </w:pPr>
            <w:r>
              <w:rPr>
                <w:rFonts w:ascii="宋体" w:hAnsi="宋体" w:cs="宋体" w:eastAsia="宋体" w:hint="default"/>
                <w:sz w:val="18"/>
                <w:szCs w:val="18"/>
              </w:rPr>
              <w:t>金</w:t>
              <w:tab/>
              <w:t>额</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75" w:right="0"/>
              <w:jc w:val="left"/>
              <w:rPr>
                <w:rFonts w:ascii="宋体" w:hAnsi="宋体" w:cs="宋体" w:eastAsia="宋体" w:hint="default"/>
                <w:sz w:val="18"/>
                <w:szCs w:val="18"/>
              </w:rPr>
            </w:pPr>
            <w:r>
              <w:rPr>
                <w:rFonts w:ascii="宋体" w:hAnsi="宋体" w:cs="宋体" w:eastAsia="宋体" w:hint="default"/>
                <w:sz w:val="18"/>
                <w:szCs w:val="18"/>
              </w:rPr>
              <w:t>占总额比例</w:t>
            </w:r>
          </w:p>
        </w:tc>
        <w:tc>
          <w:tcPr>
            <w:tcW w:w="1681" w:type="dxa"/>
            <w:tcBorders>
              <w:top w:val="nil" w:sz="6" w:space="0" w:color="auto"/>
              <w:left w:val="single" w:sz="4" w:space="0" w:color="000000"/>
              <w:bottom w:val="nil" w:sz="6" w:space="0" w:color="auto"/>
              <w:right w:val="single" w:sz="4" w:space="0" w:color="000000"/>
            </w:tcBorders>
          </w:tcPr>
          <w:p>
            <w:pPr>
              <w:pStyle w:val="TableParagraph"/>
              <w:tabs>
                <w:tab w:pos="971" w:val="left" w:leader="none"/>
              </w:tabs>
              <w:spacing w:line="240" w:lineRule="auto" w:before="39"/>
              <w:ind w:left="518" w:right="0"/>
              <w:jc w:val="left"/>
              <w:rPr>
                <w:rFonts w:ascii="宋体" w:hAnsi="宋体" w:cs="宋体" w:eastAsia="宋体" w:hint="default"/>
                <w:sz w:val="18"/>
                <w:szCs w:val="18"/>
              </w:rPr>
            </w:pPr>
            <w:r>
              <w:rPr>
                <w:rFonts w:ascii="宋体" w:hAnsi="宋体" w:cs="宋体" w:eastAsia="宋体" w:hint="default"/>
                <w:sz w:val="18"/>
                <w:szCs w:val="18"/>
              </w:rPr>
              <w:t>金</w:t>
              <w:tab/>
              <w:t>额</w:t>
            </w:r>
          </w:p>
        </w:tc>
        <w:tc>
          <w:tcPr>
            <w:tcW w:w="1507"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97" w:right="0"/>
              <w:jc w:val="left"/>
              <w:rPr>
                <w:rFonts w:ascii="宋体" w:hAnsi="宋体" w:cs="宋体" w:eastAsia="宋体" w:hint="default"/>
                <w:sz w:val="18"/>
                <w:szCs w:val="18"/>
              </w:rPr>
            </w:pPr>
            <w:r>
              <w:rPr>
                <w:rFonts w:ascii="宋体" w:hAnsi="宋体" w:cs="宋体" w:eastAsia="宋体" w:hint="default"/>
                <w:sz w:val="18"/>
                <w:szCs w:val="18"/>
              </w:rPr>
              <w:t>占总额比例</w:t>
            </w:r>
          </w:p>
        </w:tc>
      </w:tr>
      <w:tr>
        <w:trPr>
          <w:trHeight w:val="399" w:hRule="exact"/>
        </w:trPr>
        <w:tc>
          <w:tcPr>
            <w:tcW w:w="1556"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21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381" w:right="0"/>
              <w:jc w:val="left"/>
              <w:rPr>
                <w:rFonts w:ascii="Calibri" w:hAnsi="Calibri" w:cs="Calibri" w:eastAsia="Calibri" w:hint="default"/>
                <w:sz w:val="18"/>
                <w:szCs w:val="18"/>
              </w:rPr>
            </w:pPr>
            <w:r>
              <w:rPr>
                <w:rFonts w:ascii="Calibri"/>
                <w:sz w:val="18"/>
              </w:rPr>
              <w:t>3,597,157.82</w:t>
            </w:r>
          </w:p>
        </w:tc>
        <w:tc>
          <w:tcPr>
            <w:tcW w:w="14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720" w:right="0"/>
              <w:jc w:val="left"/>
              <w:rPr>
                <w:rFonts w:ascii="Calibri" w:hAnsi="Calibri" w:cs="Calibri" w:eastAsia="Calibri" w:hint="default"/>
                <w:sz w:val="18"/>
                <w:szCs w:val="18"/>
              </w:rPr>
            </w:pPr>
            <w:r>
              <w:rPr>
                <w:rFonts w:ascii="Calibri"/>
                <w:sz w:val="18"/>
              </w:rPr>
              <w:t>100.00%</w:t>
            </w:r>
          </w:p>
        </w:tc>
        <w:tc>
          <w:tcPr>
            <w:tcW w:w="16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611" w:right="0"/>
              <w:jc w:val="left"/>
              <w:rPr>
                <w:rFonts w:ascii="Calibri" w:hAnsi="Calibri" w:cs="Calibri" w:eastAsia="Calibri" w:hint="default"/>
                <w:sz w:val="18"/>
                <w:szCs w:val="18"/>
              </w:rPr>
            </w:pPr>
            <w:r>
              <w:rPr>
                <w:rFonts w:ascii="Calibri"/>
                <w:sz w:val="18"/>
              </w:rPr>
              <w:t>2,941,645.35</w:t>
            </w:r>
          </w:p>
        </w:tc>
        <w:tc>
          <w:tcPr>
            <w:tcW w:w="1507"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763" w:right="0"/>
              <w:jc w:val="left"/>
              <w:rPr>
                <w:rFonts w:ascii="Calibri" w:hAnsi="Calibri" w:cs="Calibri" w:eastAsia="Calibri" w:hint="default"/>
                <w:sz w:val="18"/>
                <w:szCs w:val="18"/>
              </w:rPr>
            </w:pPr>
            <w:r>
              <w:rPr>
                <w:rFonts w:ascii="Calibri"/>
                <w:sz w:val="18"/>
              </w:rPr>
              <w:t>100.00%</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5"/>
          <w:szCs w:val="25"/>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日，预付账款中较大款项有</w:t>
      </w:r>
      <w:r>
        <w:rPr>
          <w:rFonts w:ascii="宋体" w:hAnsi="宋体" w:cs="宋体" w:eastAsia="宋体" w:hint="default"/>
          <w:sz w:val="21"/>
          <w:szCs w:val="21"/>
        </w:rPr>
      </w:r>
    </w:p>
    <w:p>
      <w:pPr>
        <w:spacing w:line="350" w:lineRule="auto" w:before="126"/>
        <w:ind w:left="3060" w:right="1784" w:firstLine="0"/>
        <w:jc w:val="left"/>
        <w:rPr>
          <w:rFonts w:ascii="宋体" w:hAnsi="宋体" w:cs="宋体" w:eastAsia="宋体" w:hint="default"/>
          <w:sz w:val="21"/>
          <w:szCs w:val="21"/>
        </w:rPr>
      </w:pPr>
      <w:r>
        <w:rPr>
          <w:rFonts w:ascii="宋体" w:hAnsi="宋体" w:cs="宋体" w:eastAsia="宋体" w:hint="default"/>
          <w:sz w:val="21"/>
          <w:szCs w:val="21"/>
        </w:rPr>
        <w:t>预付深圳怡亚通供应链有限公司设备采购款，余额为</w:t>
      </w:r>
      <w:r>
        <w:rPr>
          <w:rFonts w:ascii="宋体" w:hAnsi="宋体" w:cs="宋体" w:eastAsia="宋体" w:hint="default"/>
          <w:spacing w:val="-48"/>
          <w:sz w:val="21"/>
          <w:szCs w:val="21"/>
        </w:rPr>
        <w:t> </w:t>
      </w:r>
      <w:r>
        <w:rPr>
          <w:rFonts w:ascii="宋体" w:hAnsi="宋体" w:cs="宋体" w:eastAsia="宋体" w:hint="default"/>
          <w:sz w:val="21"/>
          <w:szCs w:val="21"/>
        </w:rPr>
        <w:t>1,934,515.00</w:t>
      </w:r>
      <w:r>
        <w:rPr>
          <w:rFonts w:ascii="宋体" w:hAnsi="宋体" w:cs="宋体" w:eastAsia="宋体" w:hint="default"/>
          <w:spacing w:val="-50"/>
          <w:sz w:val="21"/>
          <w:szCs w:val="21"/>
        </w:rPr>
        <w:t> </w:t>
      </w:r>
      <w:r>
        <w:rPr>
          <w:rFonts w:ascii="宋体" w:hAnsi="宋体" w:cs="宋体" w:eastAsia="宋体" w:hint="default"/>
          <w:sz w:val="21"/>
          <w:szCs w:val="21"/>
        </w:rPr>
        <w:t>元，占预</w:t>
      </w:r>
      <w:r>
        <w:rPr>
          <w:rFonts w:ascii="宋体" w:hAnsi="宋体" w:cs="宋体" w:eastAsia="宋体" w:hint="default"/>
          <w:w w:val="100"/>
          <w:sz w:val="21"/>
          <w:szCs w:val="21"/>
        </w:rPr>
        <w:t> </w:t>
      </w:r>
      <w:r>
        <w:rPr>
          <w:rFonts w:ascii="宋体" w:hAnsi="宋体" w:cs="宋体" w:eastAsia="宋体" w:hint="default"/>
          <w:sz w:val="21"/>
          <w:szCs w:val="21"/>
        </w:rPr>
        <w:t>付账款总额的</w:t>
      </w:r>
      <w:r>
        <w:rPr>
          <w:rFonts w:ascii="宋体" w:hAnsi="宋体" w:cs="宋体" w:eastAsia="宋体" w:hint="default"/>
          <w:spacing w:val="-53"/>
          <w:sz w:val="21"/>
          <w:szCs w:val="21"/>
        </w:rPr>
        <w:t> </w:t>
      </w:r>
      <w:r>
        <w:rPr>
          <w:rFonts w:ascii="宋体" w:hAnsi="宋体" w:cs="宋体" w:eastAsia="宋体" w:hint="default"/>
          <w:sz w:val="21"/>
          <w:szCs w:val="21"/>
        </w:rPr>
        <w:t>53.78%</w: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tabs>
          <w:tab w:pos="3072" w:val="left" w:leader="none"/>
        </w:tabs>
        <w:spacing w:line="350" w:lineRule="auto" w:before="166"/>
        <w:ind w:left="3055" w:right="1791" w:hanging="538"/>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ab/>
        <w:t>截止</w:t>
      </w:r>
      <w:r>
        <w:rPr>
          <w:rFonts w:ascii="宋体" w:hAnsi="宋体" w:cs="宋体" w:eastAsia="宋体" w:hint="default"/>
          <w:b/>
          <w:bCs/>
          <w:spacing w:val="-52"/>
          <w:sz w:val="21"/>
          <w:szCs w:val="21"/>
        </w:rPr>
        <w:t> </w:t>
      </w:r>
      <w:r>
        <w:rPr>
          <w:rFonts w:ascii="宋体" w:hAnsi="宋体" w:cs="宋体" w:eastAsia="宋体" w:hint="default"/>
          <w:b/>
          <w:bCs/>
          <w:sz w:val="21"/>
          <w:szCs w:val="21"/>
        </w:rPr>
        <w:t>2010</w:t>
      </w:r>
      <w:r>
        <w:rPr>
          <w:rFonts w:ascii="宋体" w:hAnsi="宋体" w:cs="宋体" w:eastAsia="宋体" w:hint="default"/>
          <w:b/>
          <w:bCs/>
          <w:spacing w:val="-51"/>
          <w:sz w:val="21"/>
          <w:szCs w:val="21"/>
        </w:rPr>
        <w:t> </w:t>
      </w:r>
      <w:r>
        <w:rPr>
          <w:rFonts w:ascii="宋体" w:hAnsi="宋体" w:cs="宋体" w:eastAsia="宋体" w:hint="default"/>
          <w:b/>
          <w:bCs/>
          <w:sz w:val="21"/>
          <w:szCs w:val="21"/>
        </w:rPr>
        <w:t>年</w:t>
      </w:r>
      <w:r>
        <w:rPr>
          <w:rFonts w:ascii="宋体" w:hAnsi="宋体" w:cs="宋体" w:eastAsia="宋体" w:hint="default"/>
          <w:b/>
          <w:bCs/>
          <w:spacing w:val="-52"/>
          <w:sz w:val="21"/>
          <w:szCs w:val="21"/>
        </w:rPr>
        <w:t> </w:t>
      </w:r>
      <w:r>
        <w:rPr>
          <w:rFonts w:ascii="宋体" w:hAnsi="宋体" w:cs="宋体" w:eastAsia="宋体" w:hint="default"/>
          <w:b/>
          <w:bCs/>
          <w:sz w:val="21"/>
          <w:szCs w:val="21"/>
        </w:rPr>
        <w:t>6</w:t>
      </w:r>
      <w:r>
        <w:rPr>
          <w:rFonts w:ascii="宋体" w:hAnsi="宋体" w:cs="宋体" w:eastAsia="宋体" w:hint="default"/>
          <w:b/>
          <w:bCs/>
          <w:spacing w:val="-52"/>
          <w:sz w:val="21"/>
          <w:szCs w:val="21"/>
        </w:rPr>
        <w:t> </w:t>
      </w:r>
      <w:r>
        <w:rPr>
          <w:rFonts w:ascii="宋体" w:hAnsi="宋体" w:cs="宋体" w:eastAsia="宋体" w:hint="default"/>
          <w:b/>
          <w:bCs/>
          <w:sz w:val="21"/>
          <w:szCs w:val="21"/>
        </w:rPr>
        <w:t>月</w:t>
      </w:r>
      <w:r>
        <w:rPr>
          <w:rFonts w:ascii="宋体" w:hAnsi="宋体" w:cs="宋体" w:eastAsia="宋体" w:hint="default"/>
          <w:b/>
          <w:bCs/>
          <w:spacing w:val="-52"/>
          <w:sz w:val="21"/>
          <w:szCs w:val="21"/>
        </w:rPr>
        <w:t> </w:t>
      </w:r>
      <w:r>
        <w:rPr>
          <w:rFonts w:ascii="宋体" w:hAnsi="宋体" w:cs="宋体" w:eastAsia="宋体" w:hint="default"/>
          <w:b/>
          <w:bCs/>
          <w:sz w:val="21"/>
          <w:szCs w:val="21"/>
        </w:rPr>
        <w:t>30</w:t>
      </w:r>
      <w:r>
        <w:rPr>
          <w:rFonts w:ascii="宋体" w:hAnsi="宋体" w:cs="宋体" w:eastAsia="宋体" w:hint="default"/>
          <w:b/>
          <w:bCs/>
          <w:spacing w:val="-52"/>
          <w:sz w:val="21"/>
          <w:szCs w:val="21"/>
        </w:rPr>
        <w:t> </w:t>
      </w:r>
      <w:r>
        <w:rPr>
          <w:rFonts w:ascii="宋体" w:hAnsi="宋体" w:cs="宋体" w:eastAsia="宋体" w:hint="default"/>
          <w:b/>
          <w:bCs/>
          <w:sz w:val="21"/>
          <w:szCs w:val="21"/>
        </w:rPr>
        <w:t>日预付款项中无持本公司</w:t>
      </w:r>
      <w:r>
        <w:rPr>
          <w:rFonts w:ascii="宋体" w:hAnsi="宋体" w:cs="宋体" w:eastAsia="宋体" w:hint="default"/>
          <w:b/>
          <w:bCs/>
          <w:spacing w:val="-51"/>
          <w:sz w:val="21"/>
          <w:szCs w:val="21"/>
        </w:rPr>
        <w:t> </w:t>
      </w:r>
      <w:r>
        <w:rPr>
          <w:rFonts w:ascii="宋体" w:hAnsi="宋体" w:cs="宋体" w:eastAsia="宋体" w:hint="default"/>
          <w:b/>
          <w:bCs/>
          <w:spacing w:val="-4"/>
          <w:sz w:val="21"/>
          <w:szCs w:val="21"/>
        </w:rPr>
        <w:t>5</w:t>
      </w:r>
      <w:r>
        <w:rPr>
          <w:rFonts w:ascii="宋体" w:hAnsi="宋体" w:cs="宋体" w:eastAsia="宋体" w:hint="default"/>
          <w:b/>
          <w:bCs/>
          <w:spacing w:val="-4"/>
          <w:sz w:val="21"/>
          <w:szCs w:val="21"/>
        </w:rPr>
        <w:t>％以上（含</w:t>
      </w:r>
      <w:r>
        <w:rPr>
          <w:rFonts w:ascii="宋体" w:hAnsi="宋体" w:cs="宋体" w:eastAsia="宋体" w:hint="default"/>
          <w:b/>
          <w:bCs/>
          <w:spacing w:val="-51"/>
          <w:sz w:val="21"/>
          <w:szCs w:val="21"/>
        </w:rPr>
        <w:t> </w:t>
      </w:r>
      <w:r>
        <w:rPr>
          <w:rFonts w:ascii="宋体" w:hAnsi="宋体" w:cs="宋体" w:eastAsia="宋体" w:hint="default"/>
          <w:b/>
          <w:bCs/>
          <w:spacing w:val="-3"/>
          <w:sz w:val="21"/>
          <w:szCs w:val="21"/>
        </w:rPr>
        <w:t>5</w:t>
      </w:r>
      <w:r>
        <w:rPr>
          <w:rFonts w:ascii="宋体" w:hAnsi="宋体" w:cs="宋体" w:eastAsia="宋体" w:hint="default"/>
          <w:b/>
          <w:bCs/>
          <w:spacing w:val="-3"/>
          <w:sz w:val="21"/>
          <w:szCs w:val="21"/>
        </w:rPr>
        <w:t>％）表决权股份</w:t>
      </w:r>
      <w:r>
        <w:rPr>
          <w:rFonts w:ascii="宋体" w:hAnsi="宋体" w:cs="宋体" w:eastAsia="宋体" w:hint="default"/>
          <w:b/>
          <w:bCs/>
          <w:w w:val="100"/>
          <w:sz w:val="21"/>
          <w:szCs w:val="21"/>
        </w:rPr>
        <w:t> </w:t>
      </w:r>
      <w:r>
        <w:rPr>
          <w:rFonts w:ascii="宋体" w:hAnsi="宋体" w:cs="宋体" w:eastAsia="宋体" w:hint="default"/>
          <w:b/>
          <w:bCs/>
          <w:sz w:val="21"/>
          <w:szCs w:val="21"/>
        </w:rPr>
        <w:t>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tabs>
          <w:tab w:pos="2513" w:val="left" w:leader="none"/>
        </w:tabs>
        <w:spacing w:before="0"/>
        <w:ind w:left="1800"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3055" w:val="left" w:leader="none"/>
        </w:tabs>
        <w:spacing w:before="57"/>
        <w:ind w:left="2518" w:right="1679" w:firstLine="0"/>
        <w:jc w:val="left"/>
        <w:rPr>
          <w:rFonts w:ascii="宋体" w:hAnsi="宋体" w:cs="宋体" w:eastAsia="宋体" w:hint="default"/>
          <w:sz w:val="21"/>
          <w:szCs w:val="21"/>
        </w:rPr>
      </w:pPr>
      <w:r>
        <w:rPr/>
        <w:pict>
          <v:group style="position:absolute;margin-left:146.179993pt;margin-top:36.713657pt;width:387.8pt;height:262.150pt;mso-position-horizontal-relative:page;mso-position-vertical-relative:paragraph;z-index:-1141456" coordorigin="2924,734" coordsize="7756,5243">
            <v:group style="position:absolute;left:2952;top:749;width:1254;height:2" coordorigin="2952,749" coordsize="1254,2">
              <v:shape style="position:absolute;left:2952;top:749;width:1254;height:2" coordorigin="2952,749" coordsize="1254,0" path="m2952,749l4206,749e" filled="false" stroked="true" strokeweight="1.44pt" strokecolor="#000000">
                <v:path arrowok="t"/>
              </v:shape>
              <v:shape style="position:absolute;left:4206;top:763;width:10;height:2" type="#_x0000_t75" stroked="false">
                <v:imagedata r:id="rId217" o:title=""/>
              </v:shape>
            </v:group>
            <v:group style="position:absolute;left:4206;top:749;width:29;height:2" coordorigin="4206,749" coordsize="29,2">
              <v:shape style="position:absolute;left:4206;top:749;width:29;height:2" coordorigin="4206,749" coordsize="29,0" path="m4206,749l4235,749e" filled="false" stroked="true" strokeweight="1.44pt" strokecolor="#000000">
                <v:path arrowok="t"/>
              </v:shape>
            </v:group>
            <v:group style="position:absolute;left:4235;top:749;width:3234;height:2" coordorigin="4235,749" coordsize="3234,2">
              <v:shape style="position:absolute;left:4235;top:749;width:3234;height:2" coordorigin="4235,749" coordsize="3234,0" path="m4235,749l7468,749e" filled="false" stroked="true" strokeweight="1.44pt" strokecolor="#000000">
                <v:path arrowok="t"/>
              </v:shape>
              <v:shape style="position:absolute;left:7468;top:763;width:10;height:2" type="#_x0000_t75" stroked="false">
                <v:imagedata r:id="rId217" o:title=""/>
              </v:shape>
            </v:group>
            <v:group style="position:absolute;left:7468;top:749;width:29;height:2" coordorigin="7468,749" coordsize="29,2">
              <v:shape style="position:absolute;left:7468;top:749;width:29;height:2" coordorigin="7468,749" coordsize="29,0" path="m7468,749l7497,749e" filled="false" stroked="true" strokeweight="1.44pt" strokecolor="#000000">
                <v:path arrowok="t"/>
              </v:shape>
            </v:group>
            <v:group style="position:absolute;left:7497;top:749;width:3169;height:2" coordorigin="7497,749" coordsize="3169,2">
              <v:shape style="position:absolute;left:7497;top:749;width:3169;height:2" coordorigin="7497,749" coordsize="3169,0" path="m7497,749l10665,749e" filled="false" stroked="true" strokeweight="1.44pt" strokecolor="#000000">
                <v:path arrowok="t"/>
              </v:shape>
            </v:group>
            <v:group style="position:absolute;left:4206;top:765;width:10;height:20" coordorigin="4206,765" coordsize="10,20">
              <v:shape style="position:absolute;left:4206;top:765;width:10;height:20" coordorigin="4206,765" coordsize="10,20" path="m4206,785l4215,785,4215,765,4206,765,4206,785xe" filled="true" fillcolor="#000000" stroked="false">
                <v:path arrowok="t"/>
                <v:fill type="solid"/>
              </v:shape>
            </v:group>
            <v:group style="position:absolute;left:4206;top:785;width:10;height:20" coordorigin="4206,785" coordsize="10,20">
              <v:shape style="position:absolute;left:4206;top:785;width:10;height:20" coordorigin="4206,785" coordsize="10,20" path="m4206,804l4215,804,4215,785,4206,785,4206,804xe" filled="true" fillcolor="#000000" stroked="false">
                <v:path arrowok="t"/>
                <v:fill type="solid"/>
              </v:shape>
            </v:group>
            <v:group style="position:absolute;left:4206;top:804;width:10;height:20" coordorigin="4206,804" coordsize="10,20">
              <v:shape style="position:absolute;left:4206;top:804;width:10;height:20" coordorigin="4206,804" coordsize="10,20" path="m4206,823l4215,823,4215,804,4206,804,4206,823xe" filled="true" fillcolor="#000000" stroked="false">
                <v:path arrowok="t"/>
                <v:fill type="solid"/>
              </v:shape>
            </v:group>
            <v:group style="position:absolute;left:4206;top:823;width:10;height:20" coordorigin="4206,823" coordsize="10,20">
              <v:shape style="position:absolute;left:4206;top:823;width:10;height:20" coordorigin="4206,823" coordsize="10,20" path="m4206,842l4215,842,4215,823,4206,823,4206,842xe" filled="true" fillcolor="#000000" stroked="false">
                <v:path arrowok="t"/>
                <v:fill type="solid"/>
              </v:shape>
            </v:group>
            <v:group style="position:absolute;left:4206;top:842;width:10;height:20" coordorigin="4206,842" coordsize="10,20">
              <v:shape style="position:absolute;left:4206;top:842;width:10;height:20" coordorigin="4206,842" coordsize="10,20" path="m4206,861l4215,861,4215,842,4206,842,4206,861xe" filled="true" fillcolor="#000000" stroked="false">
                <v:path arrowok="t"/>
                <v:fill type="solid"/>
              </v:shape>
            </v:group>
            <v:group style="position:absolute;left:4206;top:861;width:10;height:20" coordorigin="4206,861" coordsize="10,20">
              <v:shape style="position:absolute;left:4206;top:861;width:10;height:20" coordorigin="4206,861" coordsize="10,20" path="m4206,881l4215,881,4215,861,4206,861,4206,881xe" filled="true" fillcolor="#000000" stroked="false">
                <v:path arrowok="t"/>
                <v:fill type="solid"/>
              </v:shape>
            </v:group>
            <v:group style="position:absolute;left:4206;top:881;width:10;height:20" coordorigin="4206,881" coordsize="10,20">
              <v:shape style="position:absolute;left:4206;top:881;width:10;height:20" coordorigin="4206,881" coordsize="10,20" path="m4206,900l4215,900,4215,881,4206,881,4206,900xe" filled="true" fillcolor="#000000" stroked="false">
                <v:path arrowok="t"/>
                <v:fill type="solid"/>
              </v:shape>
            </v:group>
            <v:group style="position:absolute;left:4206;top:900;width:10;height:20" coordorigin="4206,900" coordsize="10,20">
              <v:shape style="position:absolute;left:4206;top:900;width:10;height:20" coordorigin="4206,900" coordsize="10,20" path="m4206,919l4215,919,4215,900,4206,900,4206,919xe" filled="true" fillcolor="#000000" stroked="false">
                <v:path arrowok="t"/>
                <v:fill type="solid"/>
              </v:shape>
            </v:group>
            <v:group style="position:absolute;left:4206;top:919;width:10;height:20" coordorigin="4206,919" coordsize="10,20">
              <v:shape style="position:absolute;left:4206;top:919;width:10;height:20" coordorigin="4206,919" coordsize="10,20" path="m4206,938l4215,938,4215,919,4206,919,4206,938xe" filled="true" fillcolor="#000000" stroked="false">
                <v:path arrowok="t"/>
                <v:fill type="solid"/>
              </v:shape>
            </v:group>
            <v:group style="position:absolute;left:4206;top:938;width:10;height:20" coordorigin="4206,938" coordsize="10,20">
              <v:shape style="position:absolute;left:4206;top:938;width:10;height:20" coordorigin="4206,938" coordsize="10,20" path="m4206,957l4215,957,4215,938,4206,938,4206,957xe" filled="true" fillcolor="#000000" stroked="false">
                <v:path arrowok="t"/>
                <v:fill type="solid"/>
              </v:shape>
            </v:group>
            <v:group style="position:absolute;left:4206;top:957;width:10;height:20" coordorigin="4206,957" coordsize="10,20">
              <v:shape style="position:absolute;left:4206;top:957;width:10;height:20" coordorigin="4206,957" coordsize="10,20" path="m4206,977l4215,977,4215,957,4206,957,4206,977xe" filled="true" fillcolor="#000000" stroked="false">
                <v:path arrowok="t"/>
                <v:fill type="solid"/>
              </v:shape>
            </v:group>
            <v:group style="position:absolute;left:4206;top:977;width:10;height:20" coordorigin="4206,977" coordsize="10,20">
              <v:shape style="position:absolute;left:4206;top:977;width:10;height:20" coordorigin="4206,977" coordsize="10,20" path="m4206,996l4215,996,4215,977,4206,977,4206,996xe" filled="true" fillcolor="#000000" stroked="false">
                <v:path arrowok="t"/>
                <v:fill type="solid"/>
              </v:shape>
            </v:group>
            <v:group style="position:absolute;left:4206;top:996;width:10;height:20" coordorigin="4206,996" coordsize="10,20">
              <v:shape style="position:absolute;left:4206;top:996;width:10;height:20" coordorigin="4206,996" coordsize="10,20" path="m4206,1015l4215,1015,4215,996,4206,996,4206,1015xe" filled="true" fillcolor="#000000" stroked="false">
                <v:path arrowok="t"/>
                <v:fill type="solid"/>
              </v:shape>
            </v:group>
            <v:group style="position:absolute;left:4206;top:1015;width:10;height:20" coordorigin="4206,1015" coordsize="10,20">
              <v:shape style="position:absolute;left:4206;top:1015;width:10;height:20" coordorigin="4206,1015" coordsize="10,20" path="m4206,1034l4215,1034,4215,1015,4206,1015,4206,1034xe" filled="true" fillcolor="#000000" stroked="false">
                <v:path arrowok="t"/>
                <v:fill type="solid"/>
              </v:shape>
            </v:group>
            <v:group style="position:absolute;left:4206;top:1034;width:10;height:20" coordorigin="4206,1034" coordsize="10,20">
              <v:shape style="position:absolute;left:4206;top:1034;width:10;height:20" coordorigin="4206,1034" coordsize="10,20" path="m4206,1053l4215,1053,4215,1034,4206,1034,4206,1053xe" filled="true" fillcolor="#000000" stroked="false">
                <v:path arrowok="t"/>
                <v:fill type="solid"/>
              </v:shape>
            </v:group>
            <v:group style="position:absolute;left:4206;top:1053;width:10;height:20" coordorigin="4206,1053" coordsize="10,20">
              <v:shape style="position:absolute;left:4206;top:1053;width:10;height:20" coordorigin="4206,1053" coordsize="10,20" path="m4206,1073l4215,1073,4215,1053,4206,1053,4206,1073xe" filled="true" fillcolor="#000000" stroked="false">
                <v:path arrowok="t"/>
                <v:fill type="solid"/>
              </v:shape>
            </v:group>
            <v:group style="position:absolute;left:4206;top:1073;width:10;height:20" coordorigin="4206,1073" coordsize="10,20">
              <v:shape style="position:absolute;left:4206;top:1073;width:10;height:20" coordorigin="4206,1073" coordsize="10,20" path="m4206,1092l4215,1092,4215,1073,4206,1073,4206,1092xe" filled="true" fillcolor="#000000" stroked="false">
                <v:path arrowok="t"/>
                <v:fill type="solid"/>
              </v:shape>
            </v:group>
            <v:group style="position:absolute;left:4206;top:1098;width:10;height:2" coordorigin="4206,1098" coordsize="10,2">
              <v:shape style="position:absolute;left:4206;top:1098;width:10;height:2" coordorigin="4206,1098" coordsize="10,0" path="m4206,1098l4215,1098e" filled="false" stroked="true" strokeweight=".599980pt" strokecolor="#000000">
                <v:path arrowok="t"/>
              </v:shape>
            </v:group>
            <v:group style="position:absolute;left:7468;top:765;width:10;height:20" coordorigin="7468,765" coordsize="10,20">
              <v:shape style="position:absolute;left:7468;top:765;width:10;height:20" coordorigin="7468,765" coordsize="10,20" path="m7468,785l7477,785,7477,765,7468,765,7468,785xe" filled="true" fillcolor="#000000" stroked="false">
                <v:path arrowok="t"/>
                <v:fill type="solid"/>
              </v:shape>
            </v:group>
            <v:group style="position:absolute;left:7468;top:785;width:10;height:20" coordorigin="7468,785" coordsize="10,20">
              <v:shape style="position:absolute;left:7468;top:785;width:10;height:20" coordorigin="7468,785" coordsize="10,20" path="m7468,804l7477,804,7477,785,7468,785,7468,804xe" filled="true" fillcolor="#000000" stroked="false">
                <v:path arrowok="t"/>
                <v:fill type="solid"/>
              </v:shape>
            </v:group>
            <v:group style="position:absolute;left:7468;top:804;width:10;height:20" coordorigin="7468,804" coordsize="10,20">
              <v:shape style="position:absolute;left:7468;top:804;width:10;height:20" coordorigin="7468,804" coordsize="10,20" path="m7468,823l7477,823,7477,804,7468,804,7468,823xe" filled="true" fillcolor="#000000" stroked="false">
                <v:path arrowok="t"/>
                <v:fill type="solid"/>
              </v:shape>
            </v:group>
            <v:group style="position:absolute;left:7468;top:823;width:10;height:20" coordorigin="7468,823" coordsize="10,20">
              <v:shape style="position:absolute;left:7468;top:823;width:10;height:20" coordorigin="7468,823" coordsize="10,20" path="m7468,842l7477,842,7477,823,7468,823,7468,842xe" filled="true" fillcolor="#000000" stroked="false">
                <v:path arrowok="t"/>
                <v:fill type="solid"/>
              </v:shape>
            </v:group>
            <v:group style="position:absolute;left:7468;top:842;width:10;height:20" coordorigin="7468,842" coordsize="10,20">
              <v:shape style="position:absolute;left:7468;top:842;width:10;height:20" coordorigin="7468,842" coordsize="10,20" path="m7468,861l7477,861,7477,842,7468,842,7468,861xe" filled="true" fillcolor="#000000" stroked="false">
                <v:path arrowok="t"/>
                <v:fill type="solid"/>
              </v:shape>
            </v:group>
            <v:group style="position:absolute;left:7468;top:861;width:10;height:20" coordorigin="7468,861" coordsize="10,20">
              <v:shape style="position:absolute;left:7468;top:861;width:10;height:20" coordorigin="7468,861" coordsize="10,20" path="m7468,881l7477,881,7477,861,7468,861,7468,881xe" filled="true" fillcolor="#000000" stroked="false">
                <v:path arrowok="t"/>
                <v:fill type="solid"/>
              </v:shape>
            </v:group>
            <v:group style="position:absolute;left:7468;top:881;width:10;height:20" coordorigin="7468,881" coordsize="10,20">
              <v:shape style="position:absolute;left:7468;top:881;width:10;height:20" coordorigin="7468,881" coordsize="10,20" path="m7468,900l7477,900,7477,881,7468,881,7468,900xe" filled="true" fillcolor="#000000" stroked="false">
                <v:path arrowok="t"/>
                <v:fill type="solid"/>
              </v:shape>
            </v:group>
            <v:group style="position:absolute;left:7468;top:900;width:10;height:20" coordorigin="7468,900" coordsize="10,20">
              <v:shape style="position:absolute;left:7468;top:900;width:10;height:20" coordorigin="7468,900" coordsize="10,20" path="m7468,919l7477,919,7477,900,7468,900,7468,919xe" filled="true" fillcolor="#000000" stroked="false">
                <v:path arrowok="t"/>
                <v:fill type="solid"/>
              </v:shape>
            </v:group>
            <v:group style="position:absolute;left:7468;top:919;width:10;height:20" coordorigin="7468,919" coordsize="10,20">
              <v:shape style="position:absolute;left:7468;top:919;width:10;height:20" coordorigin="7468,919" coordsize="10,20" path="m7468,938l7477,938,7477,919,7468,919,7468,938xe" filled="true" fillcolor="#000000" stroked="false">
                <v:path arrowok="t"/>
                <v:fill type="solid"/>
              </v:shape>
            </v:group>
            <v:group style="position:absolute;left:7468;top:938;width:10;height:20" coordorigin="7468,938" coordsize="10,20">
              <v:shape style="position:absolute;left:7468;top:938;width:10;height:20" coordorigin="7468,938" coordsize="10,20" path="m7468,957l7477,957,7477,938,7468,938,7468,957xe" filled="true" fillcolor="#000000" stroked="false">
                <v:path arrowok="t"/>
                <v:fill type="solid"/>
              </v:shape>
            </v:group>
            <v:group style="position:absolute;left:7468;top:957;width:10;height:20" coordorigin="7468,957" coordsize="10,20">
              <v:shape style="position:absolute;left:7468;top:957;width:10;height:20" coordorigin="7468,957" coordsize="10,20" path="m7468,977l7477,977,7477,957,7468,957,7468,977xe" filled="true" fillcolor="#000000" stroked="false">
                <v:path arrowok="t"/>
                <v:fill type="solid"/>
              </v:shape>
            </v:group>
            <v:group style="position:absolute;left:7468;top:977;width:10;height:20" coordorigin="7468,977" coordsize="10,20">
              <v:shape style="position:absolute;left:7468;top:977;width:10;height:20" coordorigin="7468,977" coordsize="10,20" path="m7468,996l7477,996,7477,977,7468,977,7468,996xe" filled="true" fillcolor="#000000" stroked="false">
                <v:path arrowok="t"/>
                <v:fill type="solid"/>
              </v:shape>
            </v:group>
            <v:group style="position:absolute;left:7468;top:996;width:10;height:20" coordorigin="7468,996" coordsize="10,20">
              <v:shape style="position:absolute;left:7468;top:996;width:10;height:20" coordorigin="7468,996" coordsize="10,20" path="m7468,1015l7477,1015,7477,996,7468,996,7468,1015xe" filled="true" fillcolor="#000000" stroked="false">
                <v:path arrowok="t"/>
                <v:fill type="solid"/>
              </v:shape>
            </v:group>
            <v:group style="position:absolute;left:7468;top:1015;width:10;height:20" coordorigin="7468,1015" coordsize="10,20">
              <v:shape style="position:absolute;left:7468;top:1015;width:10;height:20" coordorigin="7468,1015" coordsize="10,20" path="m7468,1034l7477,1034,7477,1015,7468,1015,7468,1034xe" filled="true" fillcolor="#000000" stroked="false">
                <v:path arrowok="t"/>
                <v:fill type="solid"/>
              </v:shape>
            </v:group>
            <v:group style="position:absolute;left:7468;top:1034;width:10;height:20" coordorigin="7468,1034" coordsize="10,20">
              <v:shape style="position:absolute;left:7468;top:1034;width:10;height:20" coordorigin="7468,1034" coordsize="10,20" path="m7468,1053l7477,1053,7477,1034,7468,1034,7468,1053xe" filled="true" fillcolor="#000000" stroked="false">
                <v:path arrowok="t"/>
                <v:fill type="solid"/>
              </v:shape>
            </v:group>
            <v:group style="position:absolute;left:7468;top:1053;width:10;height:20" coordorigin="7468,1053" coordsize="10,20">
              <v:shape style="position:absolute;left:7468;top:1053;width:10;height:20" coordorigin="7468,1053" coordsize="10,20" path="m7468,1073l7477,1073,7477,1053,7468,1053,7468,1073xe" filled="true" fillcolor="#000000" stroked="false">
                <v:path arrowok="t"/>
                <v:fill type="solid"/>
              </v:shape>
            </v:group>
            <v:group style="position:absolute;left:7468;top:1073;width:10;height:20" coordorigin="7468,1073" coordsize="10,20">
              <v:shape style="position:absolute;left:7468;top:1073;width:10;height:20" coordorigin="7468,1073" coordsize="10,20" path="m7468,1092l7477,1092,7477,1073,7468,1073,7468,1092xe" filled="true" fillcolor="#000000" stroked="false">
                <v:path arrowok="t"/>
                <v:fill type="solid"/>
              </v:shape>
            </v:group>
            <v:group style="position:absolute;left:7468;top:1098;width:10;height:2" coordorigin="7468,1098" coordsize="10,2">
              <v:shape style="position:absolute;left:7468;top:1098;width:10;height:2" coordorigin="7468,1098" coordsize="10,0" path="m7468,1098l7477,1098e" filled="false" stroked="true" strokeweight=".599980pt" strokecolor="#000000">
                <v:path arrowok="t"/>
              </v:shape>
            </v:group>
            <v:group style="position:absolute;left:4206;top:1109;width:10;height:2" coordorigin="4206,1109" coordsize="10,2">
              <v:shape style="position:absolute;left:4206;top:1109;width:10;height:2" coordorigin="4206,1109" coordsize="10,0" path="m4206,1109l4215,1109e" filled="false" stroked="true" strokeweight=".47998pt" strokecolor="#000000">
                <v:path arrowok="t"/>
              </v:shape>
              <v:shape style="position:absolute;left:4215;top:1104;width:1692;height:10" type="#_x0000_t75" stroked="false">
                <v:imagedata r:id="rId235" o:title=""/>
              </v:shape>
              <v:shape style="position:absolute;left:5903;top:1104;width:1565;height:10" type="#_x0000_t75" stroked="false">
                <v:imagedata r:id="rId236" o:title=""/>
              </v:shape>
              <v:shape style="position:absolute;left:7463;top:1104;width:1705;height:10" type="#_x0000_t75" stroked="false">
                <v:imagedata r:id="rId237" o:title=""/>
              </v:shape>
              <v:shape style="position:absolute;left:9163;top:1104;width:1502;height:10" type="#_x0000_t75" stroked="false">
                <v:imagedata r:id="rId238" o:title=""/>
              </v:shape>
            </v:group>
            <v:group style="position:absolute;left:4206;top:1113;width:10;height:20" coordorigin="4206,1113" coordsize="10,20">
              <v:shape style="position:absolute;left:4206;top:1113;width:10;height:20" coordorigin="4206,1113" coordsize="10,20" path="m4206,1133l4215,1133,4215,1113,4206,1113,4206,1133xe" filled="true" fillcolor="#000000" stroked="false">
                <v:path arrowok="t"/>
                <v:fill type="solid"/>
              </v:shape>
            </v:group>
            <v:group style="position:absolute;left:4206;top:1133;width:10;height:20" coordorigin="4206,1133" coordsize="10,20">
              <v:shape style="position:absolute;left:4206;top:1133;width:10;height:20" coordorigin="4206,1133" coordsize="10,20" path="m4206,1152l4215,1152,4215,1133,4206,1133,4206,1152xe" filled="true" fillcolor="#000000" stroked="false">
                <v:path arrowok="t"/>
                <v:fill type="solid"/>
              </v:shape>
            </v:group>
            <v:group style="position:absolute;left:4206;top:1152;width:10;height:20" coordorigin="4206,1152" coordsize="10,20">
              <v:shape style="position:absolute;left:4206;top:1152;width:10;height:20" coordorigin="4206,1152" coordsize="10,20" path="m4206,1171l4215,1171,4215,1152,4206,1152,4206,1171xe" filled="true" fillcolor="#000000" stroked="false">
                <v:path arrowok="t"/>
                <v:fill type="solid"/>
              </v:shape>
            </v:group>
            <v:group style="position:absolute;left:4206;top:1171;width:10;height:20" coordorigin="4206,1171" coordsize="10,20">
              <v:shape style="position:absolute;left:4206;top:1171;width:10;height:20" coordorigin="4206,1171" coordsize="10,20" path="m4206,1190l4215,1190,4215,1171,4206,1171,4206,1190xe" filled="true" fillcolor="#000000" stroked="false">
                <v:path arrowok="t"/>
                <v:fill type="solid"/>
              </v:shape>
            </v:group>
            <v:group style="position:absolute;left:4206;top:1190;width:10;height:20" coordorigin="4206,1190" coordsize="10,20">
              <v:shape style="position:absolute;left:4206;top:1190;width:10;height:20" coordorigin="4206,1190" coordsize="10,20" path="m4206,1209l4215,1209,4215,1190,4206,1190,4206,1209xe" filled="true" fillcolor="#000000" stroked="false">
                <v:path arrowok="t"/>
                <v:fill type="solid"/>
              </v:shape>
            </v:group>
            <v:group style="position:absolute;left:4206;top:1209;width:10;height:20" coordorigin="4206,1209" coordsize="10,20">
              <v:shape style="position:absolute;left:4206;top:1209;width:10;height:20" coordorigin="4206,1209" coordsize="10,20" path="m4206,1229l4215,1229,4215,1209,4206,1209,4206,1229xe" filled="true" fillcolor="#000000" stroked="false">
                <v:path arrowok="t"/>
                <v:fill type="solid"/>
              </v:shape>
            </v:group>
            <v:group style="position:absolute;left:4206;top:1229;width:10;height:20" coordorigin="4206,1229" coordsize="10,20">
              <v:shape style="position:absolute;left:4206;top:1229;width:10;height:20" coordorigin="4206,1229" coordsize="10,20" path="m4206,1248l4215,1248,4215,1229,4206,1229,4206,1248xe" filled="true" fillcolor="#000000" stroked="false">
                <v:path arrowok="t"/>
                <v:fill type="solid"/>
              </v:shape>
            </v:group>
            <v:group style="position:absolute;left:4206;top:1248;width:10;height:20" coordorigin="4206,1248" coordsize="10,20">
              <v:shape style="position:absolute;left:4206;top:1248;width:10;height:20" coordorigin="4206,1248" coordsize="10,20" path="m4206,1267l4215,1267,4215,1248,4206,1248,4206,1267xe" filled="true" fillcolor="#000000" stroked="false">
                <v:path arrowok="t"/>
                <v:fill type="solid"/>
              </v:shape>
            </v:group>
            <v:group style="position:absolute;left:4206;top:1267;width:10;height:20" coordorigin="4206,1267" coordsize="10,20">
              <v:shape style="position:absolute;left:4206;top:1267;width:10;height:20" coordorigin="4206,1267" coordsize="10,20" path="m4206,1286l4215,1286,4215,1267,4206,1267,4206,1286xe" filled="true" fillcolor="#000000" stroked="false">
                <v:path arrowok="t"/>
                <v:fill type="solid"/>
              </v:shape>
            </v:group>
            <v:group style="position:absolute;left:4206;top:1286;width:10;height:20" coordorigin="4206,1286" coordsize="10,20">
              <v:shape style="position:absolute;left:4206;top:1286;width:10;height:20" coordorigin="4206,1286" coordsize="10,20" path="m4206,1305l4215,1305,4215,1286,4206,1286,4206,1305xe" filled="true" fillcolor="#000000" stroked="false">
                <v:path arrowok="t"/>
                <v:fill type="solid"/>
              </v:shape>
            </v:group>
            <v:group style="position:absolute;left:4206;top:1305;width:10;height:20" coordorigin="4206,1305" coordsize="10,20">
              <v:shape style="position:absolute;left:4206;top:1305;width:10;height:20" coordorigin="4206,1305" coordsize="10,20" path="m4206,1325l4215,1325,4215,1305,4206,1305,4206,1325xe" filled="true" fillcolor="#000000" stroked="false">
                <v:path arrowok="t"/>
                <v:fill type="solid"/>
              </v:shape>
            </v:group>
            <v:group style="position:absolute;left:4206;top:1325;width:10;height:20" coordorigin="4206,1325" coordsize="10,20">
              <v:shape style="position:absolute;left:4206;top:1325;width:10;height:20" coordorigin="4206,1325" coordsize="10,20" path="m4206,1344l4215,1344,4215,1325,4206,1325,4206,1344xe" filled="true" fillcolor="#000000" stroked="false">
                <v:path arrowok="t"/>
                <v:fill type="solid"/>
              </v:shape>
            </v:group>
            <v:group style="position:absolute;left:4206;top:1344;width:10;height:20" coordorigin="4206,1344" coordsize="10,20">
              <v:shape style="position:absolute;left:4206;top:1344;width:10;height:20" coordorigin="4206,1344" coordsize="10,20" path="m4206,1363l4215,1363,4215,1344,4206,1344,4206,1363xe" filled="true" fillcolor="#000000" stroked="false">
                <v:path arrowok="t"/>
                <v:fill type="solid"/>
              </v:shape>
            </v:group>
            <v:group style="position:absolute;left:5907;top:1113;width:10;height:20" coordorigin="5907,1113" coordsize="10,20">
              <v:shape style="position:absolute;left:5907;top:1113;width:10;height:20" coordorigin="5907,1113" coordsize="10,20" path="m5907,1133l5917,1133,5917,1113,5907,1113,5907,1133xe" filled="true" fillcolor="#000000" stroked="false">
                <v:path arrowok="t"/>
                <v:fill type="solid"/>
              </v:shape>
            </v:group>
            <v:group style="position:absolute;left:5907;top:1133;width:10;height:20" coordorigin="5907,1133" coordsize="10,20">
              <v:shape style="position:absolute;left:5907;top:1133;width:10;height:20" coordorigin="5907,1133" coordsize="10,20" path="m5907,1152l5917,1152,5917,1133,5907,1133,5907,1152xe" filled="true" fillcolor="#000000" stroked="false">
                <v:path arrowok="t"/>
                <v:fill type="solid"/>
              </v:shape>
            </v:group>
            <v:group style="position:absolute;left:5907;top:1152;width:10;height:20" coordorigin="5907,1152" coordsize="10,20">
              <v:shape style="position:absolute;left:5907;top:1152;width:10;height:20" coordorigin="5907,1152" coordsize="10,20" path="m5907,1171l5917,1171,5917,1152,5907,1152,5907,1171xe" filled="true" fillcolor="#000000" stroked="false">
                <v:path arrowok="t"/>
                <v:fill type="solid"/>
              </v:shape>
            </v:group>
            <v:group style="position:absolute;left:5907;top:1171;width:10;height:20" coordorigin="5907,1171" coordsize="10,20">
              <v:shape style="position:absolute;left:5907;top:1171;width:10;height:20" coordorigin="5907,1171" coordsize="10,20" path="m5907,1190l5917,1190,5917,1171,5907,1171,5907,1190xe" filled="true" fillcolor="#000000" stroked="false">
                <v:path arrowok="t"/>
                <v:fill type="solid"/>
              </v:shape>
            </v:group>
            <v:group style="position:absolute;left:5907;top:1190;width:10;height:20" coordorigin="5907,1190" coordsize="10,20">
              <v:shape style="position:absolute;left:5907;top:1190;width:10;height:20" coordorigin="5907,1190" coordsize="10,20" path="m5907,1209l5917,1209,5917,1190,5907,1190,5907,1209xe" filled="true" fillcolor="#000000" stroked="false">
                <v:path arrowok="t"/>
                <v:fill type="solid"/>
              </v:shape>
            </v:group>
            <v:group style="position:absolute;left:5907;top:1209;width:10;height:20" coordorigin="5907,1209" coordsize="10,20">
              <v:shape style="position:absolute;left:5907;top:1209;width:10;height:20" coordorigin="5907,1209" coordsize="10,20" path="m5907,1229l5917,1229,5917,1209,5907,1209,5907,1229xe" filled="true" fillcolor="#000000" stroked="false">
                <v:path arrowok="t"/>
                <v:fill type="solid"/>
              </v:shape>
            </v:group>
            <v:group style="position:absolute;left:5907;top:1229;width:10;height:20" coordorigin="5907,1229" coordsize="10,20">
              <v:shape style="position:absolute;left:5907;top:1229;width:10;height:20" coordorigin="5907,1229" coordsize="10,20" path="m5907,1248l5917,1248,5917,1229,5907,1229,5907,1248xe" filled="true" fillcolor="#000000" stroked="false">
                <v:path arrowok="t"/>
                <v:fill type="solid"/>
              </v:shape>
            </v:group>
            <v:group style="position:absolute;left:5907;top:1248;width:10;height:20" coordorigin="5907,1248" coordsize="10,20">
              <v:shape style="position:absolute;left:5907;top:1248;width:10;height:20" coordorigin="5907,1248" coordsize="10,20" path="m5907,1267l5917,1267,5917,1248,5907,1248,5907,1267xe" filled="true" fillcolor="#000000" stroked="false">
                <v:path arrowok="t"/>
                <v:fill type="solid"/>
              </v:shape>
            </v:group>
            <v:group style="position:absolute;left:5907;top:1267;width:10;height:20" coordorigin="5907,1267" coordsize="10,20">
              <v:shape style="position:absolute;left:5907;top:1267;width:10;height:20" coordorigin="5907,1267" coordsize="10,20" path="m5907,1286l5917,1286,5917,1267,5907,1267,5907,1286xe" filled="true" fillcolor="#000000" stroked="false">
                <v:path arrowok="t"/>
                <v:fill type="solid"/>
              </v:shape>
            </v:group>
            <v:group style="position:absolute;left:5907;top:1286;width:10;height:20" coordorigin="5907,1286" coordsize="10,20">
              <v:shape style="position:absolute;left:5907;top:1286;width:10;height:20" coordorigin="5907,1286" coordsize="10,20" path="m5907,1305l5917,1305,5917,1286,5907,1286,5907,1305xe" filled="true" fillcolor="#000000" stroked="false">
                <v:path arrowok="t"/>
                <v:fill type="solid"/>
              </v:shape>
            </v:group>
            <v:group style="position:absolute;left:5907;top:1305;width:10;height:20" coordorigin="5907,1305" coordsize="10,20">
              <v:shape style="position:absolute;left:5907;top:1305;width:10;height:20" coordorigin="5907,1305" coordsize="10,20" path="m5907,1325l5917,1325,5917,1305,5907,1305,5907,1325xe" filled="true" fillcolor="#000000" stroked="false">
                <v:path arrowok="t"/>
                <v:fill type="solid"/>
              </v:shape>
            </v:group>
            <v:group style="position:absolute;left:5907;top:1325;width:10;height:20" coordorigin="5907,1325" coordsize="10,20">
              <v:shape style="position:absolute;left:5907;top:1325;width:10;height:20" coordorigin="5907,1325" coordsize="10,20" path="m5907,1344l5917,1344,5917,1325,5907,1325,5907,1344xe" filled="true" fillcolor="#000000" stroked="false">
                <v:path arrowok="t"/>
                <v:fill type="solid"/>
              </v:shape>
            </v:group>
            <v:group style="position:absolute;left:5907;top:1344;width:10;height:20" coordorigin="5907,1344" coordsize="10,20">
              <v:shape style="position:absolute;left:5907;top:1344;width:10;height:20" coordorigin="5907,1344" coordsize="10,20" path="m5907,1363l5917,1363,5917,1344,5907,1344,5907,1363xe" filled="true" fillcolor="#000000" stroked="false">
                <v:path arrowok="t"/>
                <v:fill type="solid"/>
              </v:shape>
            </v:group>
            <v:group style="position:absolute;left:5907;top:1363;width:10;height:20" coordorigin="5907,1363" coordsize="10,20">
              <v:shape style="position:absolute;left:5907;top:1363;width:10;height:20" coordorigin="5907,1363" coordsize="10,20" path="m5907,1382l5917,1382,5917,1363,5907,1363,5907,1382xe" filled="true" fillcolor="#000000" stroked="false">
                <v:path arrowok="t"/>
                <v:fill type="solid"/>
              </v:shape>
            </v:group>
            <v:group style="position:absolute;left:5907;top:1382;width:10;height:20" coordorigin="5907,1382" coordsize="10,20">
              <v:shape style="position:absolute;left:5907;top:1382;width:10;height:20" coordorigin="5907,1382" coordsize="10,20" path="m5907,1401l5917,1401,5917,1382,5907,1382,5907,1401xe" filled="true" fillcolor="#000000" stroked="false">
                <v:path arrowok="t"/>
                <v:fill type="solid"/>
              </v:shape>
            </v:group>
            <v:group style="position:absolute;left:5907;top:1401;width:10;height:20" coordorigin="5907,1401" coordsize="10,20">
              <v:shape style="position:absolute;left:5907;top:1401;width:10;height:20" coordorigin="5907,1401" coordsize="10,20" path="m5907,1421l5917,1421,5917,1401,5907,1401,5907,1421xe" filled="true" fillcolor="#000000" stroked="false">
                <v:path arrowok="t"/>
                <v:fill type="solid"/>
              </v:shape>
            </v:group>
            <v:group style="position:absolute;left:5907;top:1421;width:10;height:20" coordorigin="5907,1421" coordsize="10,20">
              <v:shape style="position:absolute;left:5907;top:1421;width:10;height:20" coordorigin="5907,1421" coordsize="10,20" path="m5907,1440l5917,1440,5917,1421,5907,1421,5907,1440xe" filled="true" fillcolor="#000000" stroked="false">
                <v:path arrowok="t"/>
                <v:fill type="solid"/>
              </v:shape>
            </v:group>
            <v:group style="position:absolute;left:5907;top:1447;width:10;height:2" coordorigin="5907,1447" coordsize="10,2">
              <v:shape style="position:absolute;left:5907;top:1447;width:10;height:2" coordorigin="5907,1447" coordsize="10,0" path="m5907,1447l5917,1447e" filled="false" stroked="true" strokeweight=".72003pt" strokecolor="#000000">
                <v:path arrowok="t"/>
              </v:shape>
            </v:group>
            <v:group style="position:absolute;left:7468;top:1113;width:10;height:20" coordorigin="7468,1113" coordsize="10,20">
              <v:shape style="position:absolute;left:7468;top:1113;width:10;height:20" coordorigin="7468,1113" coordsize="10,20" path="m7468,1133l7477,1133,7477,1113,7468,1113,7468,1133xe" filled="true" fillcolor="#000000" stroked="false">
                <v:path arrowok="t"/>
                <v:fill type="solid"/>
              </v:shape>
            </v:group>
            <v:group style="position:absolute;left:7468;top:1133;width:10;height:20" coordorigin="7468,1133" coordsize="10,20">
              <v:shape style="position:absolute;left:7468;top:1133;width:10;height:20" coordorigin="7468,1133" coordsize="10,20" path="m7468,1152l7477,1152,7477,1133,7468,1133,7468,1152xe" filled="true" fillcolor="#000000" stroked="false">
                <v:path arrowok="t"/>
                <v:fill type="solid"/>
              </v:shape>
            </v:group>
            <v:group style="position:absolute;left:7468;top:1152;width:10;height:20" coordorigin="7468,1152" coordsize="10,20">
              <v:shape style="position:absolute;left:7468;top:1152;width:10;height:20" coordorigin="7468,1152" coordsize="10,20" path="m7468,1171l7477,1171,7477,1152,7468,1152,7468,1171xe" filled="true" fillcolor="#000000" stroked="false">
                <v:path arrowok="t"/>
                <v:fill type="solid"/>
              </v:shape>
            </v:group>
            <v:group style="position:absolute;left:7468;top:1171;width:10;height:20" coordorigin="7468,1171" coordsize="10,20">
              <v:shape style="position:absolute;left:7468;top:1171;width:10;height:20" coordorigin="7468,1171" coordsize="10,20" path="m7468,1190l7477,1190,7477,1171,7468,1171,7468,1190xe" filled="true" fillcolor="#000000" stroked="false">
                <v:path arrowok="t"/>
                <v:fill type="solid"/>
              </v:shape>
            </v:group>
            <v:group style="position:absolute;left:7468;top:1190;width:10;height:20" coordorigin="7468,1190" coordsize="10,20">
              <v:shape style="position:absolute;left:7468;top:1190;width:10;height:20" coordorigin="7468,1190" coordsize="10,20" path="m7468,1209l7477,1209,7477,1190,7468,1190,7468,1209xe" filled="true" fillcolor="#000000" stroked="false">
                <v:path arrowok="t"/>
                <v:fill type="solid"/>
              </v:shape>
            </v:group>
            <v:group style="position:absolute;left:7468;top:1209;width:10;height:20" coordorigin="7468,1209" coordsize="10,20">
              <v:shape style="position:absolute;left:7468;top:1209;width:10;height:20" coordorigin="7468,1209" coordsize="10,20" path="m7468,1229l7477,1229,7477,1209,7468,1209,7468,1229xe" filled="true" fillcolor="#000000" stroked="false">
                <v:path arrowok="t"/>
                <v:fill type="solid"/>
              </v:shape>
            </v:group>
            <v:group style="position:absolute;left:7468;top:1229;width:10;height:20" coordorigin="7468,1229" coordsize="10,20">
              <v:shape style="position:absolute;left:7468;top:1229;width:10;height:20" coordorigin="7468,1229" coordsize="10,20" path="m7468,1248l7477,1248,7477,1229,7468,1229,7468,1248xe" filled="true" fillcolor="#000000" stroked="false">
                <v:path arrowok="t"/>
                <v:fill type="solid"/>
              </v:shape>
            </v:group>
            <v:group style="position:absolute;left:7468;top:1248;width:10;height:20" coordorigin="7468,1248" coordsize="10,20">
              <v:shape style="position:absolute;left:7468;top:1248;width:10;height:20" coordorigin="7468,1248" coordsize="10,20" path="m7468,1267l7477,1267,7477,1248,7468,1248,7468,1267xe" filled="true" fillcolor="#000000" stroked="false">
                <v:path arrowok="t"/>
                <v:fill type="solid"/>
              </v:shape>
            </v:group>
            <v:group style="position:absolute;left:7468;top:1267;width:10;height:20" coordorigin="7468,1267" coordsize="10,20">
              <v:shape style="position:absolute;left:7468;top:1267;width:10;height:20" coordorigin="7468,1267" coordsize="10,20" path="m7468,1286l7477,1286,7477,1267,7468,1267,7468,1286xe" filled="true" fillcolor="#000000" stroked="false">
                <v:path arrowok="t"/>
                <v:fill type="solid"/>
              </v:shape>
            </v:group>
            <v:group style="position:absolute;left:7468;top:1286;width:10;height:20" coordorigin="7468,1286" coordsize="10,20">
              <v:shape style="position:absolute;left:7468;top:1286;width:10;height:20" coordorigin="7468,1286" coordsize="10,20" path="m7468,1305l7477,1305,7477,1286,7468,1286,7468,1305xe" filled="true" fillcolor="#000000" stroked="false">
                <v:path arrowok="t"/>
                <v:fill type="solid"/>
              </v:shape>
            </v:group>
            <v:group style="position:absolute;left:7468;top:1305;width:10;height:20" coordorigin="7468,1305" coordsize="10,20">
              <v:shape style="position:absolute;left:7468;top:1305;width:10;height:20" coordorigin="7468,1305" coordsize="10,20" path="m7468,1325l7477,1325,7477,1305,7468,1305,7468,1325xe" filled="true" fillcolor="#000000" stroked="false">
                <v:path arrowok="t"/>
                <v:fill type="solid"/>
              </v:shape>
            </v:group>
            <v:group style="position:absolute;left:7468;top:1325;width:10;height:20" coordorigin="7468,1325" coordsize="10,20">
              <v:shape style="position:absolute;left:7468;top:1325;width:10;height:20" coordorigin="7468,1325" coordsize="10,20" path="m7468,1344l7477,1344,7477,1325,7468,1325,7468,1344xe" filled="true" fillcolor="#000000" stroked="false">
                <v:path arrowok="t"/>
                <v:fill type="solid"/>
              </v:shape>
            </v:group>
            <v:group style="position:absolute;left:7468;top:1344;width:10;height:20" coordorigin="7468,1344" coordsize="10,20">
              <v:shape style="position:absolute;left:7468;top:1344;width:10;height:20" coordorigin="7468,1344" coordsize="10,20" path="m7468,1363l7477,1363,7477,1344,7468,1344,7468,1363xe" filled="true" fillcolor="#000000" stroked="false">
                <v:path arrowok="t"/>
                <v:fill type="solid"/>
              </v:shape>
            </v:group>
            <v:group style="position:absolute;left:7468;top:1363;width:10;height:20" coordorigin="7468,1363" coordsize="10,20">
              <v:shape style="position:absolute;left:7468;top:1363;width:10;height:20" coordorigin="7468,1363" coordsize="10,20" path="m7468,1382l7477,1382,7477,1363,7468,1363,7468,1382xe" filled="true" fillcolor="#000000" stroked="false">
                <v:path arrowok="t"/>
                <v:fill type="solid"/>
              </v:shape>
            </v:group>
            <v:group style="position:absolute;left:7468;top:1382;width:10;height:20" coordorigin="7468,1382" coordsize="10,20">
              <v:shape style="position:absolute;left:7468;top:1382;width:10;height:20" coordorigin="7468,1382" coordsize="10,20" path="m7468,1401l7477,1401,7477,1382,7468,1382,7468,1401xe" filled="true" fillcolor="#000000" stroked="false">
                <v:path arrowok="t"/>
                <v:fill type="solid"/>
              </v:shape>
            </v:group>
            <v:group style="position:absolute;left:7468;top:1401;width:10;height:20" coordorigin="7468,1401" coordsize="10,20">
              <v:shape style="position:absolute;left:7468;top:1401;width:10;height:20" coordorigin="7468,1401" coordsize="10,20" path="m7468,1421l7477,1421,7477,1401,7468,1401,7468,1421xe" filled="true" fillcolor="#000000" stroked="false">
                <v:path arrowok="t"/>
                <v:fill type="solid"/>
              </v:shape>
            </v:group>
            <v:group style="position:absolute;left:7468;top:1421;width:10;height:20" coordorigin="7468,1421" coordsize="10,20">
              <v:shape style="position:absolute;left:7468;top:1421;width:10;height:20" coordorigin="7468,1421" coordsize="10,20" path="m7468,1440l7477,1440,7477,1421,7468,1421,7468,1440xe" filled="true" fillcolor="#000000" stroked="false">
                <v:path arrowok="t"/>
                <v:fill type="solid"/>
              </v:shape>
            </v:group>
            <v:group style="position:absolute;left:7468;top:1447;width:10;height:2" coordorigin="7468,1447" coordsize="10,2">
              <v:shape style="position:absolute;left:7468;top:1447;width:10;height:2" coordorigin="7468,1447" coordsize="10,0" path="m7468,1447l7477,1447e" filled="false" stroked="true" strokeweight=".72003pt" strokecolor="#000000">
                <v:path arrowok="t"/>
              </v:shape>
            </v:group>
            <v:group style="position:absolute;left:9168;top:1113;width:10;height:20" coordorigin="9168,1113" coordsize="10,20">
              <v:shape style="position:absolute;left:9168;top:1113;width:10;height:20" coordorigin="9168,1113" coordsize="10,20" path="m9168,1133l9177,1133,9177,1113,9168,1113,9168,1133xe" filled="true" fillcolor="#000000" stroked="false">
                <v:path arrowok="t"/>
                <v:fill type="solid"/>
              </v:shape>
            </v:group>
            <v:group style="position:absolute;left:9168;top:1133;width:10;height:20" coordorigin="9168,1133" coordsize="10,20">
              <v:shape style="position:absolute;left:9168;top:1133;width:10;height:20" coordorigin="9168,1133" coordsize="10,20" path="m9168,1152l9177,1152,9177,1133,9168,1133,9168,1152xe" filled="true" fillcolor="#000000" stroked="false">
                <v:path arrowok="t"/>
                <v:fill type="solid"/>
              </v:shape>
            </v:group>
            <v:group style="position:absolute;left:9168;top:1152;width:10;height:20" coordorigin="9168,1152" coordsize="10,20">
              <v:shape style="position:absolute;left:9168;top:1152;width:10;height:20" coordorigin="9168,1152" coordsize="10,20" path="m9168,1171l9177,1171,9177,1152,9168,1152,9168,1171xe" filled="true" fillcolor="#000000" stroked="false">
                <v:path arrowok="t"/>
                <v:fill type="solid"/>
              </v:shape>
            </v:group>
            <v:group style="position:absolute;left:9168;top:1171;width:10;height:20" coordorigin="9168,1171" coordsize="10,20">
              <v:shape style="position:absolute;left:9168;top:1171;width:10;height:20" coordorigin="9168,1171" coordsize="10,20" path="m9168,1190l9177,1190,9177,1171,9168,1171,9168,1190xe" filled="true" fillcolor="#000000" stroked="false">
                <v:path arrowok="t"/>
                <v:fill type="solid"/>
              </v:shape>
            </v:group>
            <v:group style="position:absolute;left:9168;top:1190;width:10;height:20" coordorigin="9168,1190" coordsize="10,20">
              <v:shape style="position:absolute;left:9168;top:1190;width:10;height:20" coordorigin="9168,1190" coordsize="10,20" path="m9168,1209l9177,1209,9177,1190,9168,1190,9168,1209xe" filled="true" fillcolor="#000000" stroked="false">
                <v:path arrowok="t"/>
                <v:fill type="solid"/>
              </v:shape>
            </v:group>
            <v:group style="position:absolute;left:9168;top:1209;width:10;height:20" coordorigin="9168,1209" coordsize="10,20">
              <v:shape style="position:absolute;left:9168;top:1209;width:10;height:20" coordorigin="9168,1209" coordsize="10,20" path="m9168,1229l9177,1229,9177,1209,9168,1209,9168,1229xe" filled="true" fillcolor="#000000" stroked="false">
                <v:path arrowok="t"/>
                <v:fill type="solid"/>
              </v:shape>
            </v:group>
            <v:group style="position:absolute;left:9168;top:1229;width:10;height:20" coordorigin="9168,1229" coordsize="10,20">
              <v:shape style="position:absolute;left:9168;top:1229;width:10;height:20" coordorigin="9168,1229" coordsize="10,20" path="m9168,1248l9177,1248,9177,1229,9168,1229,9168,1248xe" filled="true" fillcolor="#000000" stroked="false">
                <v:path arrowok="t"/>
                <v:fill type="solid"/>
              </v:shape>
            </v:group>
            <v:group style="position:absolute;left:9168;top:1248;width:10;height:20" coordorigin="9168,1248" coordsize="10,20">
              <v:shape style="position:absolute;left:9168;top:1248;width:10;height:20" coordorigin="9168,1248" coordsize="10,20" path="m9168,1267l9177,1267,9177,1248,9168,1248,9168,1267xe" filled="true" fillcolor="#000000" stroked="false">
                <v:path arrowok="t"/>
                <v:fill type="solid"/>
              </v:shape>
            </v:group>
            <v:group style="position:absolute;left:9168;top:1267;width:10;height:20" coordorigin="9168,1267" coordsize="10,20">
              <v:shape style="position:absolute;left:9168;top:1267;width:10;height:20" coordorigin="9168,1267" coordsize="10,20" path="m9168,1286l9177,1286,9177,1267,9168,1267,9168,1286xe" filled="true" fillcolor="#000000" stroked="false">
                <v:path arrowok="t"/>
                <v:fill type="solid"/>
              </v:shape>
            </v:group>
            <v:group style="position:absolute;left:9168;top:1286;width:10;height:20" coordorigin="9168,1286" coordsize="10,20">
              <v:shape style="position:absolute;left:9168;top:1286;width:10;height:20" coordorigin="9168,1286" coordsize="10,20" path="m9168,1305l9177,1305,9177,1286,9168,1286,9168,1305xe" filled="true" fillcolor="#000000" stroked="false">
                <v:path arrowok="t"/>
                <v:fill type="solid"/>
              </v:shape>
            </v:group>
            <v:group style="position:absolute;left:9168;top:1305;width:10;height:20" coordorigin="9168,1305" coordsize="10,20">
              <v:shape style="position:absolute;left:9168;top:1305;width:10;height:20" coordorigin="9168,1305" coordsize="10,20" path="m9168,1325l9177,1325,9177,1305,9168,1305,9168,1325xe" filled="true" fillcolor="#000000" stroked="false">
                <v:path arrowok="t"/>
                <v:fill type="solid"/>
              </v:shape>
            </v:group>
            <v:group style="position:absolute;left:9168;top:1325;width:10;height:20" coordorigin="9168,1325" coordsize="10,20">
              <v:shape style="position:absolute;left:9168;top:1325;width:10;height:20" coordorigin="9168,1325" coordsize="10,20" path="m9168,1344l9177,1344,9177,1325,9168,1325,9168,1344xe" filled="true" fillcolor="#000000" stroked="false">
                <v:path arrowok="t"/>
                <v:fill type="solid"/>
              </v:shape>
            </v:group>
            <v:group style="position:absolute;left:9168;top:1344;width:10;height:20" coordorigin="9168,1344" coordsize="10,20">
              <v:shape style="position:absolute;left:9168;top:1344;width:10;height:20" coordorigin="9168,1344" coordsize="10,20" path="m9168,1363l9177,1363,9177,1344,9168,1344,9168,1363xe" filled="true" fillcolor="#000000" stroked="false">
                <v:path arrowok="t"/>
                <v:fill type="solid"/>
              </v:shape>
            </v:group>
            <v:group style="position:absolute;left:9168;top:1363;width:10;height:20" coordorigin="9168,1363" coordsize="10,20">
              <v:shape style="position:absolute;left:9168;top:1363;width:10;height:20" coordorigin="9168,1363" coordsize="10,20" path="m9168,1382l9177,1382,9177,1363,9168,1363,9168,1382xe" filled="true" fillcolor="#000000" stroked="false">
                <v:path arrowok="t"/>
                <v:fill type="solid"/>
              </v:shape>
            </v:group>
            <v:group style="position:absolute;left:9168;top:1382;width:10;height:20" coordorigin="9168,1382" coordsize="10,20">
              <v:shape style="position:absolute;left:9168;top:1382;width:10;height:20" coordorigin="9168,1382" coordsize="10,20" path="m9168,1401l9177,1401,9177,1382,9168,1382,9168,1401xe" filled="true" fillcolor="#000000" stroked="false">
                <v:path arrowok="t"/>
                <v:fill type="solid"/>
              </v:shape>
            </v:group>
            <v:group style="position:absolute;left:9168;top:1401;width:10;height:20" coordorigin="9168,1401" coordsize="10,20">
              <v:shape style="position:absolute;left:9168;top:1401;width:10;height:20" coordorigin="9168,1401" coordsize="10,20" path="m9168,1421l9177,1421,9177,1401,9168,1401,9168,1421xe" filled="true" fillcolor="#000000" stroked="false">
                <v:path arrowok="t"/>
                <v:fill type="solid"/>
              </v:shape>
            </v:group>
            <v:group style="position:absolute;left:9168;top:1421;width:10;height:20" coordorigin="9168,1421" coordsize="10,20">
              <v:shape style="position:absolute;left:9168;top:1421;width:10;height:20" coordorigin="9168,1421" coordsize="10,20" path="m9168,1440l9177,1440,9177,1421,9168,1421,9168,1440xe" filled="true" fillcolor="#000000" stroked="false">
                <v:path arrowok="t"/>
                <v:fill type="solid"/>
              </v:shape>
            </v:group>
            <v:group style="position:absolute;left:9168;top:1447;width:10;height:2" coordorigin="9168,1447" coordsize="10,2">
              <v:shape style="position:absolute;left:9168;top:1447;width:10;height:2" coordorigin="9168,1447" coordsize="10,0" path="m9168,1447l9177,1447e" filled="false" stroked="true" strokeweight=".72003pt" strokecolor="#000000">
                <v:path arrowok="t"/>
              </v:shape>
              <v:shape style="position:absolute;left:4196;top:1363;width:1085;height:101" type="#_x0000_t75" stroked="false">
                <v:imagedata r:id="rId239" o:title=""/>
              </v:shape>
              <v:shape style="position:absolute;left:5276;top:1454;width:631;height:10" type="#_x0000_t75" stroked="false">
                <v:imagedata r:id="rId240" o:title=""/>
              </v:shape>
              <v:shape style="position:absolute;left:5903;top:1454;width:929;height:10" type="#_x0000_t75" stroked="false">
                <v:imagedata r:id="rId241" o:title=""/>
              </v:shape>
              <v:shape style="position:absolute;left:6827;top:1454;width:641;height:10" type="#_x0000_t75" stroked="false">
                <v:imagedata r:id="rId242" o:title=""/>
              </v:shape>
              <v:shape style="position:absolute;left:7463;top:1454;width:1705;height:10" type="#_x0000_t75" stroked="false">
                <v:imagedata r:id="rId243" o:title=""/>
              </v:shape>
              <v:shape style="position:absolute;left:9163;top:1454;width:931;height:10" type="#_x0000_t75" stroked="false">
                <v:imagedata r:id="rId161" o:title=""/>
              </v:shape>
              <v:shape style="position:absolute;left:10089;top:1454;width:576;height:10" type="#_x0000_t75" stroked="false">
                <v:imagedata r:id="rId204" o:title=""/>
              </v:shape>
            </v:group>
            <v:group style="position:absolute;left:4206;top:1464;width:10;height:20" coordorigin="4206,1464" coordsize="10,20">
              <v:shape style="position:absolute;left:4206;top:1464;width:10;height:20" coordorigin="4206,1464" coordsize="10,20" path="m4206,1483l4215,1483,4215,1464,4206,1464,4206,1483xe" filled="true" fillcolor="#000000" stroked="false">
                <v:path arrowok="t"/>
                <v:fill type="solid"/>
              </v:shape>
            </v:group>
            <v:group style="position:absolute;left:4206;top:1483;width:10;height:20" coordorigin="4206,1483" coordsize="10,20">
              <v:shape style="position:absolute;left:4206;top:1483;width:10;height:20" coordorigin="4206,1483" coordsize="10,20" path="m4206,1502l4215,1502,4215,1483,4206,1483,4206,1502xe" filled="true" fillcolor="#000000" stroked="false">
                <v:path arrowok="t"/>
                <v:fill type="solid"/>
              </v:shape>
            </v:group>
            <v:group style="position:absolute;left:4206;top:1502;width:10;height:20" coordorigin="4206,1502" coordsize="10,20">
              <v:shape style="position:absolute;left:4206;top:1502;width:10;height:20" coordorigin="4206,1502" coordsize="10,20" path="m4206,1521l4215,1521,4215,1502,4206,1502,4206,1521xe" filled="true" fillcolor="#000000" stroked="false">
                <v:path arrowok="t"/>
                <v:fill type="solid"/>
              </v:shape>
            </v:group>
            <v:group style="position:absolute;left:4206;top:1521;width:10;height:20" coordorigin="4206,1521" coordsize="10,20">
              <v:shape style="position:absolute;left:4206;top:1521;width:10;height:20" coordorigin="4206,1521" coordsize="10,20" path="m4206,1541l4215,1541,4215,1521,4206,1521,4206,1541xe" filled="true" fillcolor="#000000" stroked="false">
                <v:path arrowok="t"/>
                <v:fill type="solid"/>
              </v:shape>
            </v:group>
            <v:group style="position:absolute;left:4206;top:1541;width:10;height:20" coordorigin="4206,1541" coordsize="10,20">
              <v:shape style="position:absolute;left:4206;top:1541;width:10;height:20" coordorigin="4206,1541" coordsize="10,20" path="m4206,1560l4215,1560,4215,1541,4206,1541,4206,1560xe" filled="true" fillcolor="#000000" stroked="false">
                <v:path arrowok="t"/>
                <v:fill type="solid"/>
              </v:shape>
            </v:group>
            <v:group style="position:absolute;left:4206;top:1560;width:10;height:20" coordorigin="4206,1560" coordsize="10,20">
              <v:shape style="position:absolute;left:4206;top:1560;width:10;height:20" coordorigin="4206,1560" coordsize="10,20" path="m4206,1579l4215,1579,4215,1560,4206,1560,4206,1579xe" filled="true" fillcolor="#000000" stroked="false">
                <v:path arrowok="t"/>
                <v:fill type="solid"/>
              </v:shape>
            </v:group>
            <v:group style="position:absolute;left:4206;top:1579;width:10;height:20" coordorigin="4206,1579" coordsize="10,20">
              <v:shape style="position:absolute;left:4206;top:1579;width:10;height:20" coordorigin="4206,1579" coordsize="10,20" path="m4206,1598l4215,1598,4215,1579,4206,1579,4206,1598xe" filled="true" fillcolor="#000000" stroked="false">
                <v:path arrowok="t"/>
                <v:fill type="solid"/>
              </v:shape>
            </v:group>
            <v:group style="position:absolute;left:4206;top:1598;width:10;height:20" coordorigin="4206,1598" coordsize="10,20">
              <v:shape style="position:absolute;left:4206;top:1598;width:10;height:20" coordorigin="4206,1598" coordsize="10,20" path="m4206,1617l4215,1617,4215,1598,4206,1598,4206,1617xe" filled="true" fillcolor="#000000" stroked="false">
                <v:path arrowok="t"/>
                <v:fill type="solid"/>
              </v:shape>
            </v:group>
            <v:group style="position:absolute;left:4206;top:1617;width:10;height:20" coordorigin="4206,1617" coordsize="10,20">
              <v:shape style="position:absolute;left:4206;top:1617;width:10;height:20" coordorigin="4206,1617" coordsize="10,20" path="m4206,1637l4215,1637,4215,1617,4206,1617,4206,1637xe" filled="true" fillcolor="#000000" stroked="false">
                <v:path arrowok="t"/>
                <v:fill type="solid"/>
              </v:shape>
            </v:group>
            <v:group style="position:absolute;left:4206;top:1637;width:10;height:20" coordorigin="4206,1637" coordsize="10,20">
              <v:shape style="position:absolute;left:4206;top:1637;width:10;height:20" coordorigin="4206,1637" coordsize="10,20" path="m4206,1656l4215,1656,4215,1637,4206,1637,4206,1656xe" filled="true" fillcolor="#000000" stroked="false">
                <v:path arrowok="t"/>
                <v:fill type="solid"/>
              </v:shape>
            </v:group>
            <v:group style="position:absolute;left:4206;top:1656;width:10;height:20" coordorigin="4206,1656" coordsize="10,20">
              <v:shape style="position:absolute;left:4206;top:1656;width:10;height:20" coordorigin="4206,1656" coordsize="10,20" path="m4206,1675l4215,1675,4215,1656,4206,1656,4206,1675xe" filled="true" fillcolor="#000000" stroked="false">
                <v:path arrowok="t"/>
                <v:fill type="solid"/>
              </v:shape>
            </v:group>
            <v:group style="position:absolute;left:4206;top:1675;width:10;height:20" coordorigin="4206,1675" coordsize="10,20">
              <v:shape style="position:absolute;left:4206;top:1675;width:10;height:20" coordorigin="4206,1675" coordsize="10,20" path="m4206,1694l4215,1694,4215,1675,4206,1675,4206,1694xe" filled="true" fillcolor="#000000" stroked="false">
                <v:path arrowok="t"/>
                <v:fill type="solid"/>
              </v:shape>
            </v:group>
            <v:group style="position:absolute;left:4206;top:1694;width:10;height:20" coordorigin="4206,1694" coordsize="10,20">
              <v:shape style="position:absolute;left:4206;top:1694;width:10;height:20" coordorigin="4206,1694" coordsize="10,20" path="m4206,1713l4215,1713,4215,1694,4206,1694,4206,1713xe" filled="true" fillcolor="#000000" stroked="false">
                <v:path arrowok="t"/>
                <v:fill type="solid"/>
              </v:shape>
            </v:group>
            <v:group style="position:absolute;left:4206;top:1713;width:10;height:20" coordorigin="4206,1713" coordsize="10,20">
              <v:shape style="position:absolute;left:4206;top:1713;width:10;height:20" coordorigin="4206,1713" coordsize="10,20" path="m4206,1733l4215,1733,4215,1713,4206,1713,4206,1733xe" filled="true" fillcolor="#000000" stroked="false">
                <v:path arrowok="t"/>
                <v:fill type="solid"/>
              </v:shape>
            </v:group>
            <v:group style="position:absolute;left:4206;top:1733;width:10;height:20" coordorigin="4206,1733" coordsize="10,20">
              <v:shape style="position:absolute;left:4206;top:1733;width:10;height:20" coordorigin="4206,1733" coordsize="10,20" path="m4206,1752l4215,1752,4215,1733,4206,1733,4206,1752xe" filled="true" fillcolor="#000000" stroked="false">
                <v:path arrowok="t"/>
                <v:fill type="solid"/>
              </v:shape>
            </v:group>
            <v:group style="position:absolute;left:4206;top:1752;width:10;height:20" coordorigin="4206,1752" coordsize="10,20">
              <v:shape style="position:absolute;left:4206;top:1752;width:10;height:20" coordorigin="4206,1752" coordsize="10,20" path="m4206,1771l4215,1771,4215,1752,4206,1752,4206,1771xe" filled="true" fillcolor="#000000" stroked="false">
                <v:path arrowok="t"/>
                <v:fill type="solid"/>
              </v:shape>
            </v:group>
            <v:group style="position:absolute;left:4206;top:1771;width:10;height:20" coordorigin="4206,1771" coordsize="10,20">
              <v:shape style="position:absolute;left:4206;top:1771;width:10;height:20" coordorigin="4206,1771" coordsize="10,20" path="m4206,1790l4215,1790,4215,1771,4206,1771,4206,1790xe" filled="true" fillcolor="#000000" stroked="false">
                <v:path arrowok="t"/>
                <v:fill type="solid"/>
              </v:shape>
            </v:group>
            <v:group style="position:absolute;left:4206;top:1790;width:10;height:20" coordorigin="4206,1790" coordsize="10,20">
              <v:shape style="position:absolute;left:4206;top:1790;width:10;height:20" coordorigin="4206,1790" coordsize="10,20" path="m4206,1809l4215,1809,4215,1790,4206,1790,4206,1809xe" filled="true" fillcolor="#000000" stroked="false">
                <v:path arrowok="t"/>
                <v:fill type="solid"/>
              </v:shape>
            </v:group>
            <v:group style="position:absolute;left:4206;top:1809;width:10;height:20" coordorigin="4206,1809" coordsize="10,20">
              <v:shape style="position:absolute;left:4206;top:1809;width:10;height:20" coordorigin="4206,1809" coordsize="10,20" path="m4206,1829l4215,1829,4215,1809,4206,1809,4206,1829xe" filled="true" fillcolor="#000000" stroked="false">
                <v:path arrowok="t"/>
                <v:fill type="solid"/>
              </v:shape>
            </v:group>
            <v:group style="position:absolute;left:4206;top:1829;width:10;height:20" coordorigin="4206,1829" coordsize="10,20">
              <v:shape style="position:absolute;left:4206;top:1829;width:10;height:20" coordorigin="4206,1829" coordsize="10,20" path="m4206,1848l4215,1848,4215,1829,4206,1829,4206,1848xe" filled="true" fillcolor="#000000" stroked="false">
                <v:path arrowok="t"/>
                <v:fill type="solid"/>
              </v:shape>
            </v:group>
            <v:group style="position:absolute;left:4206;top:1848;width:10;height:20" coordorigin="4206,1848" coordsize="10,20">
              <v:shape style="position:absolute;left:4206;top:1848;width:10;height:20" coordorigin="4206,1848" coordsize="10,20" path="m4206,1867l4215,1867,4215,1848,4206,1848,4206,1867xe" filled="true" fillcolor="#000000" stroked="false">
                <v:path arrowok="t"/>
                <v:fill type="solid"/>
              </v:shape>
            </v:group>
            <v:group style="position:absolute;left:4206;top:1867;width:10;height:20" coordorigin="4206,1867" coordsize="10,20">
              <v:shape style="position:absolute;left:4206;top:1867;width:10;height:20" coordorigin="4206,1867" coordsize="10,20" path="m4206,1886l4215,1886,4215,1867,4206,1867,4206,1886xe" filled="true" fillcolor="#000000" stroked="false">
                <v:path arrowok="t"/>
                <v:fill type="solid"/>
              </v:shape>
            </v:group>
            <v:group style="position:absolute;left:4206;top:1886;width:10;height:20" coordorigin="4206,1886" coordsize="10,20">
              <v:shape style="position:absolute;left:4206;top:1886;width:10;height:20" coordorigin="4206,1886" coordsize="10,20" path="m4206,1905l4215,1905,4215,1886,4206,1886,4206,1905xe" filled="true" fillcolor="#000000" stroked="false">
                <v:path arrowok="t"/>
                <v:fill type="solid"/>
              </v:shape>
            </v:group>
            <v:group style="position:absolute;left:4206;top:1905;width:10;height:20" coordorigin="4206,1905" coordsize="10,20">
              <v:shape style="position:absolute;left:4206;top:1905;width:10;height:20" coordorigin="4206,1905" coordsize="10,20" path="m4206,1925l4215,1925,4215,1905,4206,1905,4206,1925xe" filled="true" fillcolor="#000000" stroked="false">
                <v:path arrowok="t"/>
                <v:fill type="solid"/>
              </v:shape>
            </v:group>
            <v:group style="position:absolute;left:4206;top:1925;width:10;height:20" coordorigin="4206,1925" coordsize="10,20">
              <v:shape style="position:absolute;left:4206;top:1925;width:10;height:20" coordorigin="4206,1925" coordsize="10,20" path="m4206,1944l4215,1944,4215,1925,4206,1925,4206,1944xe" filled="true" fillcolor="#000000" stroked="false">
                <v:path arrowok="t"/>
                <v:fill type="solid"/>
              </v:shape>
            </v:group>
            <v:group style="position:absolute;left:4206;top:1944;width:10;height:20" coordorigin="4206,1944" coordsize="10,20">
              <v:shape style="position:absolute;left:4206;top:1944;width:10;height:20" coordorigin="4206,1944" coordsize="10,20" path="m4206,1963l4215,1963,4215,1944,4206,1944,4206,1963xe" filled="true" fillcolor="#000000" stroked="false">
                <v:path arrowok="t"/>
                <v:fill type="solid"/>
              </v:shape>
            </v:group>
            <v:group style="position:absolute;left:4206;top:1963;width:10;height:20" coordorigin="4206,1963" coordsize="10,20">
              <v:shape style="position:absolute;left:4206;top:1963;width:10;height:20" coordorigin="4206,1963" coordsize="10,20" path="m4206,1982l4215,1982,4215,1963,4206,1963,4206,1982xe" filled="true" fillcolor="#000000" stroked="false">
                <v:path arrowok="t"/>
                <v:fill type="solid"/>
              </v:shape>
            </v:group>
            <v:group style="position:absolute;left:4206;top:1982;width:10;height:20" coordorigin="4206,1982" coordsize="10,20">
              <v:shape style="position:absolute;left:4206;top:1982;width:10;height:20" coordorigin="4206,1982" coordsize="10,20" path="m4206,2001l4215,2001,4215,1982,4206,1982,4206,2001xe" filled="true" fillcolor="#000000" stroked="false">
                <v:path arrowok="t"/>
                <v:fill type="solid"/>
              </v:shape>
            </v:group>
            <v:group style="position:absolute;left:4206;top:2001;width:10;height:20" coordorigin="4206,2001" coordsize="10,20">
              <v:shape style="position:absolute;left:4206;top:2001;width:10;height:20" coordorigin="4206,2001" coordsize="10,20" path="m4206,2021l4215,2021,4215,2001,4206,2001,4206,2021xe" filled="true" fillcolor="#000000" stroked="false">
                <v:path arrowok="t"/>
                <v:fill type="solid"/>
              </v:shape>
            </v:group>
            <v:group style="position:absolute;left:4206;top:2021;width:10;height:20" coordorigin="4206,2021" coordsize="10,20">
              <v:shape style="position:absolute;left:4206;top:2021;width:10;height:20" coordorigin="4206,2021" coordsize="10,20" path="m4206,2040l4215,2040,4215,2021,4206,2021,4206,2040xe" filled="true" fillcolor="#000000" stroked="false">
                <v:path arrowok="t"/>
                <v:fill type="solid"/>
              </v:shape>
            </v:group>
            <v:group style="position:absolute;left:4206;top:2040;width:10;height:20" coordorigin="4206,2040" coordsize="10,20">
              <v:shape style="position:absolute;left:4206;top:2040;width:10;height:20" coordorigin="4206,2040" coordsize="10,20" path="m4206,2059l4215,2059,4215,2040,4206,2040,4206,2059xe" filled="true" fillcolor="#000000" stroked="false">
                <v:path arrowok="t"/>
                <v:fill type="solid"/>
              </v:shape>
            </v:group>
            <v:group style="position:absolute;left:4206;top:2059;width:10;height:20" coordorigin="4206,2059" coordsize="10,20">
              <v:shape style="position:absolute;left:4206;top:2059;width:10;height:20" coordorigin="4206,2059" coordsize="10,20" path="m4206,2078l4215,2078,4215,2059,4206,2059,4206,2078xe" filled="true" fillcolor="#000000" stroked="false">
                <v:path arrowok="t"/>
                <v:fill type="solid"/>
              </v:shape>
            </v:group>
            <v:group style="position:absolute;left:4206;top:2078;width:10;height:20" coordorigin="4206,2078" coordsize="10,20">
              <v:shape style="position:absolute;left:4206;top:2078;width:10;height:20" coordorigin="4206,2078" coordsize="10,20" path="m4206,2097l4215,2097,4215,2078,4206,2078,4206,2097xe" filled="true" fillcolor="#000000" stroked="false">
                <v:path arrowok="t"/>
                <v:fill type="solid"/>
              </v:shape>
            </v:group>
            <v:group style="position:absolute;left:4206;top:2097;width:10;height:20" coordorigin="4206,2097" coordsize="10,20">
              <v:shape style="position:absolute;left:4206;top:2097;width:10;height:20" coordorigin="4206,2097" coordsize="10,20" path="m4206,2117l4215,2117,4215,2097,4206,2097,4206,2117xe" filled="true" fillcolor="#000000" stroked="false">
                <v:path arrowok="t"/>
                <v:fill type="solid"/>
              </v:shape>
            </v:group>
            <v:group style="position:absolute;left:4206;top:2117;width:10;height:20" coordorigin="4206,2117" coordsize="10,20">
              <v:shape style="position:absolute;left:4206;top:2117;width:10;height:20" coordorigin="4206,2117" coordsize="10,20" path="m4206,2136l4215,2136,4215,2117,4206,2117,4206,2136xe" filled="true" fillcolor="#000000" stroked="false">
                <v:path arrowok="t"/>
                <v:fill type="solid"/>
              </v:shape>
            </v:group>
            <v:group style="position:absolute;left:4206;top:2141;width:10;height:2" coordorigin="4206,2141" coordsize="10,2">
              <v:shape style="position:absolute;left:4206;top:2141;width:10;height:2" coordorigin="4206,2141" coordsize="10,0" path="m4206,2141l4215,2141e" filled="false" stroked="true" strokeweight=".48004pt" strokecolor="#000000">
                <v:path arrowok="t"/>
              </v:shape>
            </v:group>
            <v:group style="position:absolute;left:5907;top:1464;width:10;height:20" coordorigin="5907,1464" coordsize="10,20">
              <v:shape style="position:absolute;left:5907;top:1464;width:10;height:20" coordorigin="5907,1464" coordsize="10,20" path="m5907,1483l5917,1483,5917,1464,5907,1464,5907,1483xe" filled="true" fillcolor="#000000" stroked="false">
                <v:path arrowok="t"/>
                <v:fill type="solid"/>
              </v:shape>
            </v:group>
            <v:group style="position:absolute;left:5907;top:1483;width:10;height:20" coordorigin="5907,1483" coordsize="10,20">
              <v:shape style="position:absolute;left:5907;top:1483;width:10;height:20" coordorigin="5907,1483" coordsize="10,20" path="m5907,1502l5917,1502,5917,1483,5907,1483,5907,1502xe" filled="true" fillcolor="#000000" stroked="false">
                <v:path arrowok="t"/>
                <v:fill type="solid"/>
              </v:shape>
            </v:group>
            <v:group style="position:absolute;left:5907;top:1502;width:10;height:20" coordorigin="5907,1502" coordsize="10,20">
              <v:shape style="position:absolute;left:5907;top:1502;width:10;height:20" coordorigin="5907,1502" coordsize="10,20" path="m5907,1521l5917,1521,5917,1502,5907,1502,5907,1521xe" filled="true" fillcolor="#000000" stroked="false">
                <v:path arrowok="t"/>
                <v:fill type="solid"/>
              </v:shape>
            </v:group>
            <v:group style="position:absolute;left:5907;top:1521;width:10;height:20" coordorigin="5907,1521" coordsize="10,20">
              <v:shape style="position:absolute;left:5907;top:1521;width:10;height:20" coordorigin="5907,1521" coordsize="10,20" path="m5907,1541l5917,1541,5917,1521,5907,1521,5907,1541xe" filled="true" fillcolor="#000000" stroked="false">
                <v:path arrowok="t"/>
                <v:fill type="solid"/>
              </v:shape>
            </v:group>
            <v:group style="position:absolute;left:5907;top:1541;width:10;height:20" coordorigin="5907,1541" coordsize="10,20">
              <v:shape style="position:absolute;left:5907;top:1541;width:10;height:20" coordorigin="5907,1541" coordsize="10,20" path="m5907,1560l5917,1560,5917,1541,5907,1541,5907,1560xe" filled="true" fillcolor="#000000" stroked="false">
                <v:path arrowok="t"/>
                <v:fill type="solid"/>
              </v:shape>
            </v:group>
            <v:group style="position:absolute;left:5907;top:1560;width:10;height:20" coordorigin="5907,1560" coordsize="10,20">
              <v:shape style="position:absolute;left:5907;top:1560;width:10;height:20" coordorigin="5907,1560" coordsize="10,20" path="m5907,1579l5917,1579,5917,1560,5907,1560,5907,1579xe" filled="true" fillcolor="#000000" stroked="false">
                <v:path arrowok="t"/>
                <v:fill type="solid"/>
              </v:shape>
            </v:group>
            <v:group style="position:absolute;left:5907;top:1579;width:10;height:20" coordorigin="5907,1579" coordsize="10,20">
              <v:shape style="position:absolute;left:5907;top:1579;width:10;height:20" coordorigin="5907,1579" coordsize="10,20" path="m5907,1598l5917,1598,5917,1579,5907,1579,5907,1598xe" filled="true" fillcolor="#000000" stroked="false">
                <v:path arrowok="t"/>
                <v:fill type="solid"/>
              </v:shape>
            </v:group>
            <v:group style="position:absolute;left:5907;top:1598;width:10;height:20" coordorigin="5907,1598" coordsize="10,20">
              <v:shape style="position:absolute;left:5907;top:1598;width:10;height:20" coordorigin="5907,1598" coordsize="10,20" path="m5907,1617l5917,1617,5917,1598,5907,1598,5907,1617xe" filled="true" fillcolor="#000000" stroked="false">
                <v:path arrowok="t"/>
                <v:fill type="solid"/>
              </v:shape>
            </v:group>
            <v:group style="position:absolute;left:5907;top:1617;width:10;height:20" coordorigin="5907,1617" coordsize="10,20">
              <v:shape style="position:absolute;left:5907;top:1617;width:10;height:20" coordorigin="5907,1617" coordsize="10,20" path="m5907,1637l5917,1637,5917,1617,5907,1617,5907,1637xe" filled="true" fillcolor="#000000" stroked="false">
                <v:path arrowok="t"/>
                <v:fill type="solid"/>
              </v:shape>
            </v:group>
            <v:group style="position:absolute;left:5907;top:1637;width:10;height:20" coordorigin="5907,1637" coordsize="10,20">
              <v:shape style="position:absolute;left:5907;top:1637;width:10;height:20" coordorigin="5907,1637" coordsize="10,20" path="m5907,1656l5917,1656,5917,1637,5907,1637,5907,1656xe" filled="true" fillcolor="#000000" stroked="false">
                <v:path arrowok="t"/>
                <v:fill type="solid"/>
              </v:shape>
            </v:group>
            <v:group style="position:absolute;left:5907;top:1656;width:10;height:20" coordorigin="5907,1656" coordsize="10,20">
              <v:shape style="position:absolute;left:5907;top:1656;width:10;height:20" coordorigin="5907,1656" coordsize="10,20" path="m5907,1675l5917,1675,5917,1656,5907,1656,5907,1675xe" filled="true" fillcolor="#000000" stroked="false">
                <v:path arrowok="t"/>
                <v:fill type="solid"/>
              </v:shape>
            </v:group>
            <v:group style="position:absolute;left:5907;top:1675;width:10;height:20" coordorigin="5907,1675" coordsize="10,20">
              <v:shape style="position:absolute;left:5907;top:1675;width:10;height:20" coordorigin="5907,1675" coordsize="10,20" path="m5907,1694l5917,1694,5917,1675,5907,1675,5907,1694xe" filled="true" fillcolor="#000000" stroked="false">
                <v:path arrowok="t"/>
                <v:fill type="solid"/>
              </v:shape>
            </v:group>
            <v:group style="position:absolute;left:5907;top:1694;width:10;height:20" coordorigin="5907,1694" coordsize="10,20">
              <v:shape style="position:absolute;left:5907;top:1694;width:10;height:20" coordorigin="5907,1694" coordsize="10,20" path="m5907,1713l5917,1713,5917,1694,5907,1694,5907,1713xe" filled="true" fillcolor="#000000" stroked="false">
                <v:path arrowok="t"/>
                <v:fill type="solid"/>
              </v:shape>
            </v:group>
            <v:group style="position:absolute;left:5907;top:1713;width:10;height:20" coordorigin="5907,1713" coordsize="10,20">
              <v:shape style="position:absolute;left:5907;top:1713;width:10;height:20" coordorigin="5907,1713" coordsize="10,20" path="m5907,1733l5917,1733,5917,1713,5907,1713,5907,1733xe" filled="true" fillcolor="#000000" stroked="false">
                <v:path arrowok="t"/>
                <v:fill type="solid"/>
              </v:shape>
            </v:group>
            <v:group style="position:absolute;left:5907;top:1733;width:10;height:20" coordorigin="5907,1733" coordsize="10,20">
              <v:shape style="position:absolute;left:5907;top:1733;width:10;height:20" coordorigin="5907,1733" coordsize="10,20" path="m5907,1752l5917,1752,5917,1733,5907,1733,5907,1752xe" filled="true" fillcolor="#000000" stroked="false">
                <v:path arrowok="t"/>
                <v:fill type="solid"/>
              </v:shape>
            </v:group>
            <v:group style="position:absolute;left:5907;top:1752;width:10;height:20" coordorigin="5907,1752" coordsize="10,20">
              <v:shape style="position:absolute;left:5907;top:1752;width:10;height:20" coordorigin="5907,1752" coordsize="10,20" path="m5907,1771l5917,1771,5917,1752,5907,1752,5907,1771xe" filled="true" fillcolor="#000000" stroked="false">
                <v:path arrowok="t"/>
                <v:fill type="solid"/>
              </v:shape>
            </v:group>
            <v:group style="position:absolute;left:5907;top:1771;width:10;height:20" coordorigin="5907,1771" coordsize="10,20">
              <v:shape style="position:absolute;left:5907;top:1771;width:10;height:20" coordorigin="5907,1771" coordsize="10,20" path="m5907,1790l5917,1790,5917,1771,5907,1771,5907,1790xe" filled="true" fillcolor="#000000" stroked="false">
                <v:path arrowok="t"/>
                <v:fill type="solid"/>
              </v:shape>
            </v:group>
            <v:group style="position:absolute;left:5907;top:1790;width:10;height:20" coordorigin="5907,1790" coordsize="10,20">
              <v:shape style="position:absolute;left:5907;top:1790;width:10;height:20" coordorigin="5907,1790" coordsize="10,20" path="m5907,1809l5917,1809,5917,1790,5907,1790,5907,1809xe" filled="true" fillcolor="#000000" stroked="false">
                <v:path arrowok="t"/>
                <v:fill type="solid"/>
              </v:shape>
            </v:group>
            <v:group style="position:absolute;left:5907;top:1809;width:10;height:20" coordorigin="5907,1809" coordsize="10,20">
              <v:shape style="position:absolute;left:5907;top:1809;width:10;height:20" coordorigin="5907,1809" coordsize="10,20" path="m5907,1829l5917,1829,5917,1809,5907,1809,5907,1829xe" filled="true" fillcolor="#000000" stroked="false">
                <v:path arrowok="t"/>
                <v:fill type="solid"/>
              </v:shape>
            </v:group>
            <v:group style="position:absolute;left:5907;top:1829;width:10;height:20" coordorigin="5907,1829" coordsize="10,20">
              <v:shape style="position:absolute;left:5907;top:1829;width:10;height:20" coordorigin="5907,1829" coordsize="10,20" path="m5907,1848l5917,1848,5917,1829,5907,1829,5907,1848xe" filled="true" fillcolor="#000000" stroked="false">
                <v:path arrowok="t"/>
                <v:fill type="solid"/>
              </v:shape>
            </v:group>
            <v:group style="position:absolute;left:5907;top:1848;width:10;height:20" coordorigin="5907,1848" coordsize="10,20">
              <v:shape style="position:absolute;left:5907;top:1848;width:10;height:20" coordorigin="5907,1848" coordsize="10,20" path="m5907,1867l5917,1867,5917,1848,5907,1848,5907,1867xe" filled="true" fillcolor="#000000" stroked="false">
                <v:path arrowok="t"/>
                <v:fill type="solid"/>
              </v:shape>
            </v:group>
            <v:group style="position:absolute;left:5907;top:1867;width:10;height:20" coordorigin="5907,1867" coordsize="10,20">
              <v:shape style="position:absolute;left:5907;top:1867;width:10;height:20" coordorigin="5907,1867" coordsize="10,20" path="m5907,1886l5917,1886,5917,1867,5907,1867,5907,1886xe" filled="true" fillcolor="#000000" stroked="false">
                <v:path arrowok="t"/>
                <v:fill type="solid"/>
              </v:shape>
            </v:group>
            <v:group style="position:absolute;left:5907;top:1886;width:10;height:20" coordorigin="5907,1886" coordsize="10,20">
              <v:shape style="position:absolute;left:5907;top:1886;width:10;height:20" coordorigin="5907,1886" coordsize="10,20" path="m5907,1905l5917,1905,5917,1886,5907,1886,5907,1905xe" filled="true" fillcolor="#000000" stroked="false">
                <v:path arrowok="t"/>
                <v:fill type="solid"/>
              </v:shape>
            </v:group>
            <v:group style="position:absolute;left:5907;top:1905;width:10;height:20" coordorigin="5907,1905" coordsize="10,20">
              <v:shape style="position:absolute;left:5907;top:1905;width:10;height:20" coordorigin="5907,1905" coordsize="10,20" path="m5907,1925l5917,1925,5917,1905,5907,1905,5907,1925xe" filled="true" fillcolor="#000000" stroked="false">
                <v:path arrowok="t"/>
                <v:fill type="solid"/>
              </v:shape>
            </v:group>
            <v:group style="position:absolute;left:5907;top:1925;width:10;height:20" coordorigin="5907,1925" coordsize="10,20">
              <v:shape style="position:absolute;left:5907;top:1925;width:10;height:20" coordorigin="5907,1925" coordsize="10,20" path="m5907,1944l5917,1944,5917,1925,5907,1925,5907,1944xe" filled="true" fillcolor="#000000" stroked="false">
                <v:path arrowok="t"/>
                <v:fill type="solid"/>
              </v:shape>
            </v:group>
            <v:group style="position:absolute;left:5907;top:1944;width:10;height:20" coordorigin="5907,1944" coordsize="10,20">
              <v:shape style="position:absolute;left:5907;top:1944;width:10;height:20" coordorigin="5907,1944" coordsize="10,20" path="m5907,1963l5917,1963,5917,1944,5907,1944,5907,1963xe" filled="true" fillcolor="#000000" stroked="false">
                <v:path arrowok="t"/>
                <v:fill type="solid"/>
              </v:shape>
            </v:group>
            <v:group style="position:absolute;left:5907;top:1963;width:10;height:20" coordorigin="5907,1963" coordsize="10,20">
              <v:shape style="position:absolute;left:5907;top:1963;width:10;height:20" coordorigin="5907,1963" coordsize="10,20" path="m5907,1982l5917,1982,5917,1963,5907,1963,5907,1982xe" filled="true" fillcolor="#000000" stroked="false">
                <v:path arrowok="t"/>
                <v:fill type="solid"/>
              </v:shape>
            </v:group>
            <v:group style="position:absolute;left:5907;top:1982;width:10;height:20" coordorigin="5907,1982" coordsize="10,20">
              <v:shape style="position:absolute;left:5907;top:1982;width:10;height:20" coordorigin="5907,1982" coordsize="10,20" path="m5907,2001l5917,2001,5917,1982,5907,1982,5907,2001xe" filled="true" fillcolor="#000000" stroked="false">
                <v:path arrowok="t"/>
                <v:fill type="solid"/>
              </v:shape>
            </v:group>
            <v:group style="position:absolute;left:5907;top:2001;width:10;height:20" coordorigin="5907,2001" coordsize="10,20">
              <v:shape style="position:absolute;left:5907;top:2001;width:10;height:20" coordorigin="5907,2001" coordsize="10,20" path="m5907,2021l5917,2021,5917,2001,5907,2001,5907,2021xe" filled="true" fillcolor="#000000" stroked="false">
                <v:path arrowok="t"/>
                <v:fill type="solid"/>
              </v:shape>
            </v:group>
            <v:group style="position:absolute;left:5907;top:2021;width:10;height:20" coordorigin="5907,2021" coordsize="10,20">
              <v:shape style="position:absolute;left:5907;top:2021;width:10;height:20" coordorigin="5907,2021" coordsize="10,20" path="m5907,2040l5917,2040,5917,2021,5907,2021,5907,2040xe" filled="true" fillcolor="#000000" stroked="false">
                <v:path arrowok="t"/>
                <v:fill type="solid"/>
              </v:shape>
            </v:group>
            <v:group style="position:absolute;left:5907;top:2040;width:10;height:20" coordorigin="5907,2040" coordsize="10,20">
              <v:shape style="position:absolute;left:5907;top:2040;width:10;height:20" coordorigin="5907,2040" coordsize="10,20" path="m5907,2059l5917,2059,5917,2040,5907,2040,5907,2059xe" filled="true" fillcolor="#000000" stroked="false">
                <v:path arrowok="t"/>
                <v:fill type="solid"/>
              </v:shape>
            </v:group>
            <v:group style="position:absolute;left:5907;top:2059;width:10;height:20" coordorigin="5907,2059" coordsize="10,20">
              <v:shape style="position:absolute;left:5907;top:2059;width:10;height:20" coordorigin="5907,2059" coordsize="10,20" path="m5907,2078l5917,2078,5917,2059,5907,2059,5907,2078xe" filled="true" fillcolor="#000000" stroked="false">
                <v:path arrowok="t"/>
                <v:fill type="solid"/>
              </v:shape>
            </v:group>
            <v:group style="position:absolute;left:5907;top:2078;width:10;height:20" coordorigin="5907,2078" coordsize="10,20">
              <v:shape style="position:absolute;left:5907;top:2078;width:10;height:20" coordorigin="5907,2078" coordsize="10,20" path="m5907,2097l5917,2097,5917,2078,5907,2078,5907,2097xe" filled="true" fillcolor="#000000" stroked="false">
                <v:path arrowok="t"/>
                <v:fill type="solid"/>
              </v:shape>
            </v:group>
            <v:group style="position:absolute;left:5907;top:2097;width:10;height:20" coordorigin="5907,2097" coordsize="10,20">
              <v:shape style="position:absolute;left:5907;top:2097;width:10;height:20" coordorigin="5907,2097" coordsize="10,20" path="m5907,2117l5917,2117,5917,2097,5907,2097,5907,2117xe" filled="true" fillcolor="#000000" stroked="false">
                <v:path arrowok="t"/>
                <v:fill type="solid"/>
              </v:shape>
            </v:group>
            <v:group style="position:absolute;left:5907;top:2117;width:10;height:20" coordorigin="5907,2117" coordsize="10,20">
              <v:shape style="position:absolute;left:5907;top:2117;width:10;height:20" coordorigin="5907,2117" coordsize="10,20" path="m5907,2136l5917,2136,5917,2117,5907,2117,5907,2136xe" filled="true" fillcolor="#000000" stroked="false">
                <v:path arrowok="t"/>
                <v:fill type="solid"/>
              </v:shape>
            </v:group>
            <v:group style="position:absolute;left:5907;top:2141;width:10;height:2" coordorigin="5907,2141" coordsize="10,2">
              <v:shape style="position:absolute;left:5907;top:2141;width:10;height:2" coordorigin="5907,2141" coordsize="10,0" path="m5907,2141l5917,2141e" filled="false" stroked="true" strokeweight=".48004pt" strokecolor="#000000">
                <v:path arrowok="t"/>
              </v:shape>
            </v:group>
            <v:group style="position:absolute;left:7468;top:1464;width:10;height:20" coordorigin="7468,1464" coordsize="10,20">
              <v:shape style="position:absolute;left:7468;top:1464;width:10;height:20" coordorigin="7468,1464" coordsize="10,20" path="m7468,1483l7477,1483,7477,1464,7468,1464,7468,1483xe" filled="true" fillcolor="#000000" stroked="false">
                <v:path arrowok="t"/>
                <v:fill type="solid"/>
              </v:shape>
            </v:group>
            <v:group style="position:absolute;left:7468;top:1483;width:10;height:20" coordorigin="7468,1483" coordsize="10,20">
              <v:shape style="position:absolute;left:7468;top:1483;width:10;height:20" coordorigin="7468,1483" coordsize="10,20" path="m7468,1502l7477,1502,7477,1483,7468,1483,7468,1502xe" filled="true" fillcolor="#000000" stroked="false">
                <v:path arrowok="t"/>
                <v:fill type="solid"/>
              </v:shape>
            </v:group>
            <v:group style="position:absolute;left:7468;top:1502;width:10;height:20" coordorigin="7468,1502" coordsize="10,20">
              <v:shape style="position:absolute;left:7468;top:1502;width:10;height:20" coordorigin="7468,1502" coordsize="10,20" path="m7468,1521l7477,1521,7477,1502,7468,1502,7468,1521xe" filled="true" fillcolor="#000000" stroked="false">
                <v:path arrowok="t"/>
                <v:fill type="solid"/>
              </v:shape>
            </v:group>
            <v:group style="position:absolute;left:7468;top:1521;width:10;height:20" coordorigin="7468,1521" coordsize="10,20">
              <v:shape style="position:absolute;left:7468;top:1521;width:10;height:20" coordorigin="7468,1521" coordsize="10,20" path="m7468,1541l7477,1541,7477,1521,7468,1521,7468,1541xe" filled="true" fillcolor="#000000" stroked="false">
                <v:path arrowok="t"/>
                <v:fill type="solid"/>
              </v:shape>
            </v:group>
            <v:group style="position:absolute;left:7468;top:1541;width:10;height:20" coordorigin="7468,1541" coordsize="10,20">
              <v:shape style="position:absolute;left:7468;top:1541;width:10;height:20" coordorigin="7468,1541" coordsize="10,20" path="m7468,1560l7477,1560,7477,1541,7468,1541,7468,1560xe" filled="true" fillcolor="#000000" stroked="false">
                <v:path arrowok="t"/>
                <v:fill type="solid"/>
              </v:shape>
            </v:group>
            <v:group style="position:absolute;left:7468;top:1560;width:10;height:20" coordorigin="7468,1560" coordsize="10,20">
              <v:shape style="position:absolute;left:7468;top:1560;width:10;height:20" coordorigin="7468,1560" coordsize="10,20" path="m7468,1579l7477,1579,7477,1560,7468,1560,7468,1579xe" filled="true" fillcolor="#000000" stroked="false">
                <v:path arrowok="t"/>
                <v:fill type="solid"/>
              </v:shape>
            </v:group>
            <v:group style="position:absolute;left:7468;top:1579;width:10;height:20" coordorigin="7468,1579" coordsize="10,20">
              <v:shape style="position:absolute;left:7468;top:1579;width:10;height:20" coordorigin="7468,1579" coordsize="10,20" path="m7468,1598l7477,1598,7477,1579,7468,1579,7468,1598xe" filled="true" fillcolor="#000000" stroked="false">
                <v:path arrowok="t"/>
                <v:fill type="solid"/>
              </v:shape>
            </v:group>
            <v:group style="position:absolute;left:7468;top:1598;width:10;height:20" coordorigin="7468,1598" coordsize="10,20">
              <v:shape style="position:absolute;left:7468;top:1598;width:10;height:20" coordorigin="7468,1598" coordsize="10,20" path="m7468,1617l7477,1617,7477,1598,7468,1598,7468,1617xe" filled="true" fillcolor="#000000" stroked="false">
                <v:path arrowok="t"/>
                <v:fill type="solid"/>
              </v:shape>
            </v:group>
            <v:group style="position:absolute;left:7468;top:1617;width:10;height:20" coordorigin="7468,1617" coordsize="10,20">
              <v:shape style="position:absolute;left:7468;top:1617;width:10;height:20" coordorigin="7468,1617" coordsize="10,20" path="m7468,1637l7477,1637,7477,1617,7468,1617,7468,1637xe" filled="true" fillcolor="#000000" stroked="false">
                <v:path arrowok="t"/>
                <v:fill type="solid"/>
              </v:shape>
            </v:group>
            <v:group style="position:absolute;left:7468;top:1637;width:10;height:20" coordorigin="7468,1637" coordsize="10,20">
              <v:shape style="position:absolute;left:7468;top:1637;width:10;height:20" coordorigin="7468,1637" coordsize="10,20" path="m7468,1656l7477,1656,7477,1637,7468,1637,7468,1656xe" filled="true" fillcolor="#000000" stroked="false">
                <v:path arrowok="t"/>
                <v:fill type="solid"/>
              </v:shape>
            </v:group>
            <v:group style="position:absolute;left:7468;top:1656;width:10;height:20" coordorigin="7468,1656" coordsize="10,20">
              <v:shape style="position:absolute;left:7468;top:1656;width:10;height:20" coordorigin="7468,1656" coordsize="10,20" path="m7468,1675l7477,1675,7477,1656,7468,1656,7468,1675xe" filled="true" fillcolor="#000000" stroked="false">
                <v:path arrowok="t"/>
                <v:fill type="solid"/>
              </v:shape>
            </v:group>
            <v:group style="position:absolute;left:7468;top:1675;width:10;height:20" coordorigin="7468,1675" coordsize="10,20">
              <v:shape style="position:absolute;left:7468;top:1675;width:10;height:20" coordorigin="7468,1675" coordsize="10,20" path="m7468,1694l7477,1694,7477,1675,7468,1675,7468,1694xe" filled="true" fillcolor="#000000" stroked="false">
                <v:path arrowok="t"/>
                <v:fill type="solid"/>
              </v:shape>
            </v:group>
            <v:group style="position:absolute;left:7468;top:1694;width:10;height:20" coordorigin="7468,1694" coordsize="10,20">
              <v:shape style="position:absolute;left:7468;top:1694;width:10;height:20" coordorigin="7468,1694" coordsize="10,20" path="m7468,1713l7477,1713,7477,1694,7468,1694,7468,1713xe" filled="true" fillcolor="#000000" stroked="false">
                <v:path arrowok="t"/>
                <v:fill type="solid"/>
              </v:shape>
            </v:group>
            <v:group style="position:absolute;left:7468;top:1713;width:10;height:20" coordorigin="7468,1713" coordsize="10,20">
              <v:shape style="position:absolute;left:7468;top:1713;width:10;height:20" coordorigin="7468,1713" coordsize="10,20" path="m7468,1733l7477,1733,7477,1713,7468,1713,7468,1733xe" filled="true" fillcolor="#000000" stroked="false">
                <v:path arrowok="t"/>
                <v:fill type="solid"/>
              </v:shape>
            </v:group>
            <v:group style="position:absolute;left:7468;top:1733;width:10;height:20" coordorigin="7468,1733" coordsize="10,20">
              <v:shape style="position:absolute;left:7468;top:1733;width:10;height:20" coordorigin="7468,1733" coordsize="10,20" path="m7468,1752l7477,1752,7477,1733,7468,1733,7468,1752xe" filled="true" fillcolor="#000000" stroked="false">
                <v:path arrowok="t"/>
                <v:fill type="solid"/>
              </v:shape>
            </v:group>
            <v:group style="position:absolute;left:7468;top:1752;width:10;height:20" coordorigin="7468,1752" coordsize="10,20">
              <v:shape style="position:absolute;left:7468;top:1752;width:10;height:20" coordorigin="7468,1752" coordsize="10,20" path="m7468,1771l7477,1771,7477,1752,7468,1752,7468,1771xe" filled="true" fillcolor="#000000" stroked="false">
                <v:path arrowok="t"/>
                <v:fill type="solid"/>
              </v:shape>
            </v:group>
            <v:group style="position:absolute;left:7468;top:1771;width:10;height:20" coordorigin="7468,1771" coordsize="10,20">
              <v:shape style="position:absolute;left:7468;top:1771;width:10;height:20" coordorigin="7468,1771" coordsize="10,20" path="m7468,1790l7477,1790,7477,1771,7468,1771,7468,1790xe" filled="true" fillcolor="#000000" stroked="false">
                <v:path arrowok="t"/>
                <v:fill type="solid"/>
              </v:shape>
            </v:group>
            <v:group style="position:absolute;left:7468;top:1790;width:10;height:20" coordorigin="7468,1790" coordsize="10,20">
              <v:shape style="position:absolute;left:7468;top:1790;width:10;height:20" coordorigin="7468,1790" coordsize="10,20" path="m7468,1809l7477,1809,7477,1790,7468,1790,7468,1809xe" filled="true" fillcolor="#000000" stroked="false">
                <v:path arrowok="t"/>
                <v:fill type="solid"/>
              </v:shape>
            </v:group>
            <v:group style="position:absolute;left:7468;top:1809;width:10;height:20" coordorigin="7468,1809" coordsize="10,20">
              <v:shape style="position:absolute;left:7468;top:1809;width:10;height:20" coordorigin="7468,1809" coordsize="10,20" path="m7468,1829l7477,1829,7477,1809,7468,1809,7468,1829xe" filled="true" fillcolor="#000000" stroked="false">
                <v:path arrowok="t"/>
                <v:fill type="solid"/>
              </v:shape>
            </v:group>
            <v:group style="position:absolute;left:7468;top:1829;width:10;height:20" coordorigin="7468,1829" coordsize="10,20">
              <v:shape style="position:absolute;left:7468;top:1829;width:10;height:20" coordorigin="7468,1829" coordsize="10,20" path="m7468,1848l7477,1848,7477,1829,7468,1829,7468,1848xe" filled="true" fillcolor="#000000" stroked="false">
                <v:path arrowok="t"/>
                <v:fill type="solid"/>
              </v:shape>
            </v:group>
            <v:group style="position:absolute;left:7468;top:1848;width:10;height:20" coordorigin="7468,1848" coordsize="10,20">
              <v:shape style="position:absolute;left:7468;top:1848;width:10;height:20" coordorigin="7468,1848" coordsize="10,20" path="m7468,1867l7477,1867,7477,1848,7468,1848,7468,1867xe" filled="true" fillcolor="#000000" stroked="false">
                <v:path arrowok="t"/>
                <v:fill type="solid"/>
              </v:shape>
            </v:group>
            <v:group style="position:absolute;left:7468;top:1867;width:10;height:20" coordorigin="7468,1867" coordsize="10,20">
              <v:shape style="position:absolute;left:7468;top:1867;width:10;height:20" coordorigin="7468,1867" coordsize="10,20" path="m7468,1886l7477,1886,7477,1867,7468,1867,7468,1886xe" filled="true" fillcolor="#000000" stroked="false">
                <v:path arrowok="t"/>
                <v:fill type="solid"/>
              </v:shape>
            </v:group>
            <v:group style="position:absolute;left:7468;top:1886;width:10;height:20" coordorigin="7468,1886" coordsize="10,20">
              <v:shape style="position:absolute;left:7468;top:1886;width:10;height:20" coordorigin="7468,1886" coordsize="10,20" path="m7468,1905l7477,1905,7477,1886,7468,1886,7468,1905xe" filled="true" fillcolor="#000000" stroked="false">
                <v:path arrowok="t"/>
                <v:fill type="solid"/>
              </v:shape>
            </v:group>
            <v:group style="position:absolute;left:7468;top:1905;width:10;height:20" coordorigin="7468,1905" coordsize="10,20">
              <v:shape style="position:absolute;left:7468;top:1905;width:10;height:20" coordorigin="7468,1905" coordsize="10,20" path="m7468,1925l7477,1925,7477,1905,7468,1905,7468,1925xe" filled="true" fillcolor="#000000" stroked="false">
                <v:path arrowok="t"/>
                <v:fill type="solid"/>
              </v:shape>
            </v:group>
            <v:group style="position:absolute;left:7468;top:1925;width:10;height:20" coordorigin="7468,1925" coordsize="10,20">
              <v:shape style="position:absolute;left:7468;top:1925;width:10;height:20" coordorigin="7468,1925" coordsize="10,20" path="m7468,1944l7477,1944,7477,1925,7468,1925,7468,1944xe" filled="true" fillcolor="#000000" stroked="false">
                <v:path arrowok="t"/>
                <v:fill type="solid"/>
              </v:shape>
            </v:group>
            <v:group style="position:absolute;left:7468;top:1944;width:10;height:20" coordorigin="7468,1944" coordsize="10,20">
              <v:shape style="position:absolute;left:7468;top:1944;width:10;height:20" coordorigin="7468,1944" coordsize="10,20" path="m7468,1963l7477,1963,7477,1944,7468,1944,7468,1963xe" filled="true" fillcolor="#000000" stroked="false">
                <v:path arrowok="t"/>
                <v:fill type="solid"/>
              </v:shape>
            </v:group>
            <v:group style="position:absolute;left:7468;top:1963;width:10;height:20" coordorigin="7468,1963" coordsize="10,20">
              <v:shape style="position:absolute;left:7468;top:1963;width:10;height:20" coordorigin="7468,1963" coordsize="10,20" path="m7468,1982l7477,1982,7477,1963,7468,1963,7468,1982xe" filled="true" fillcolor="#000000" stroked="false">
                <v:path arrowok="t"/>
                <v:fill type="solid"/>
              </v:shape>
            </v:group>
            <v:group style="position:absolute;left:7468;top:1982;width:10;height:20" coordorigin="7468,1982" coordsize="10,20">
              <v:shape style="position:absolute;left:7468;top:1982;width:10;height:20" coordorigin="7468,1982" coordsize="10,20" path="m7468,2001l7477,2001,7477,1982,7468,1982,7468,2001xe" filled="true" fillcolor="#000000" stroked="false">
                <v:path arrowok="t"/>
                <v:fill type="solid"/>
              </v:shape>
            </v:group>
            <v:group style="position:absolute;left:7468;top:2001;width:10;height:20" coordorigin="7468,2001" coordsize="10,20">
              <v:shape style="position:absolute;left:7468;top:2001;width:10;height:20" coordorigin="7468,2001" coordsize="10,20" path="m7468,2021l7477,2021,7477,2001,7468,2001,7468,2021xe" filled="true" fillcolor="#000000" stroked="false">
                <v:path arrowok="t"/>
                <v:fill type="solid"/>
              </v:shape>
            </v:group>
            <v:group style="position:absolute;left:7468;top:2021;width:10;height:20" coordorigin="7468,2021" coordsize="10,20">
              <v:shape style="position:absolute;left:7468;top:2021;width:10;height:20" coordorigin="7468,2021" coordsize="10,20" path="m7468,2040l7477,2040,7477,2021,7468,2021,7468,2040xe" filled="true" fillcolor="#000000" stroked="false">
                <v:path arrowok="t"/>
                <v:fill type="solid"/>
              </v:shape>
            </v:group>
            <v:group style="position:absolute;left:7468;top:2040;width:10;height:20" coordorigin="7468,2040" coordsize="10,20">
              <v:shape style="position:absolute;left:7468;top:2040;width:10;height:20" coordorigin="7468,2040" coordsize="10,20" path="m7468,2059l7477,2059,7477,2040,7468,2040,7468,2059xe" filled="true" fillcolor="#000000" stroked="false">
                <v:path arrowok="t"/>
                <v:fill type="solid"/>
              </v:shape>
            </v:group>
            <v:group style="position:absolute;left:7468;top:2059;width:10;height:20" coordorigin="7468,2059" coordsize="10,20">
              <v:shape style="position:absolute;left:7468;top:2059;width:10;height:20" coordorigin="7468,2059" coordsize="10,20" path="m7468,2078l7477,2078,7477,2059,7468,2059,7468,2078xe" filled="true" fillcolor="#000000" stroked="false">
                <v:path arrowok="t"/>
                <v:fill type="solid"/>
              </v:shape>
            </v:group>
            <v:group style="position:absolute;left:7468;top:2078;width:10;height:20" coordorigin="7468,2078" coordsize="10,20">
              <v:shape style="position:absolute;left:7468;top:2078;width:10;height:20" coordorigin="7468,2078" coordsize="10,20" path="m7468,2097l7477,2097,7477,2078,7468,2078,7468,2097xe" filled="true" fillcolor="#000000" stroked="false">
                <v:path arrowok="t"/>
                <v:fill type="solid"/>
              </v:shape>
            </v:group>
            <v:group style="position:absolute;left:7468;top:2097;width:10;height:20" coordorigin="7468,2097" coordsize="10,20">
              <v:shape style="position:absolute;left:7468;top:2097;width:10;height:20" coordorigin="7468,2097" coordsize="10,20" path="m7468,2117l7477,2117,7477,2097,7468,2097,7468,2117xe" filled="true" fillcolor="#000000" stroked="false">
                <v:path arrowok="t"/>
                <v:fill type="solid"/>
              </v:shape>
            </v:group>
            <v:group style="position:absolute;left:7468;top:2117;width:10;height:20" coordorigin="7468,2117" coordsize="10,20">
              <v:shape style="position:absolute;left:7468;top:2117;width:10;height:20" coordorigin="7468,2117" coordsize="10,20" path="m7468,2136l7477,2136,7477,2117,7468,2117,7468,2136xe" filled="true" fillcolor="#000000" stroked="false">
                <v:path arrowok="t"/>
                <v:fill type="solid"/>
              </v:shape>
            </v:group>
            <v:group style="position:absolute;left:7468;top:2141;width:10;height:2" coordorigin="7468,2141" coordsize="10,2">
              <v:shape style="position:absolute;left:7468;top:2141;width:10;height:2" coordorigin="7468,2141" coordsize="10,0" path="m7468,2141l7477,2141e" filled="false" stroked="true" strokeweight=".48004pt" strokecolor="#000000">
                <v:path arrowok="t"/>
              </v:shape>
            </v:group>
            <v:group style="position:absolute;left:9168;top:1464;width:10;height:20" coordorigin="9168,1464" coordsize="10,20">
              <v:shape style="position:absolute;left:9168;top:1464;width:10;height:20" coordorigin="9168,1464" coordsize="10,20" path="m9168,1483l9177,1483,9177,1464,9168,1464,9168,1483xe" filled="true" fillcolor="#000000" stroked="false">
                <v:path arrowok="t"/>
                <v:fill type="solid"/>
              </v:shape>
            </v:group>
            <v:group style="position:absolute;left:9168;top:1483;width:10;height:20" coordorigin="9168,1483" coordsize="10,20">
              <v:shape style="position:absolute;left:9168;top:1483;width:10;height:20" coordorigin="9168,1483" coordsize="10,20" path="m9168,1502l9177,1502,9177,1483,9168,1483,9168,1502xe" filled="true" fillcolor="#000000" stroked="false">
                <v:path arrowok="t"/>
                <v:fill type="solid"/>
              </v:shape>
            </v:group>
            <v:group style="position:absolute;left:9168;top:1502;width:10;height:20" coordorigin="9168,1502" coordsize="10,20">
              <v:shape style="position:absolute;left:9168;top:1502;width:10;height:20" coordorigin="9168,1502" coordsize="10,20" path="m9168,1521l9177,1521,9177,1502,9168,1502,9168,1521xe" filled="true" fillcolor="#000000" stroked="false">
                <v:path arrowok="t"/>
                <v:fill type="solid"/>
              </v:shape>
            </v:group>
            <v:group style="position:absolute;left:9168;top:1521;width:10;height:20" coordorigin="9168,1521" coordsize="10,20">
              <v:shape style="position:absolute;left:9168;top:1521;width:10;height:20" coordorigin="9168,1521" coordsize="10,20" path="m9168,1541l9177,1541,9177,1521,9168,1521,9168,1541xe" filled="true" fillcolor="#000000" stroked="false">
                <v:path arrowok="t"/>
                <v:fill type="solid"/>
              </v:shape>
            </v:group>
            <v:group style="position:absolute;left:9168;top:1541;width:10;height:20" coordorigin="9168,1541" coordsize="10,20">
              <v:shape style="position:absolute;left:9168;top:1541;width:10;height:20" coordorigin="9168,1541" coordsize="10,20" path="m9168,1560l9177,1560,9177,1541,9168,1541,9168,1560xe" filled="true" fillcolor="#000000" stroked="false">
                <v:path arrowok="t"/>
                <v:fill type="solid"/>
              </v:shape>
            </v:group>
            <v:group style="position:absolute;left:9168;top:1560;width:10;height:20" coordorigin="9168,1560" coordsize="10,20">
              <v:shape style="position:absolute;left:9168;top:1560;width:10;height:20" coordorigin="9168,1560" coordsize="10,20" path="m9168,1579l9177,1579,9177,1560,9168,1560,9168,1579xe" filled="true" fillcolor="#000000" stroked="false">
                <v:path arrowok="t"/>
                <v:fill type="solid"/>
              </v:shape>
            </v:group>
            <v:group style="position:absolute;left:9168;top:1579;width:10;height:20" coordorigin="9168,1579" coordsize="10,20">
              <v:shape style="position:absolute;left:9168;top:1579;width:10;height:20" coordorigin="9168,1579" coordsize="10,20" path="m9168,1598l9177,1598,9177,1579,9168,1579,9168,1598xe" filled="true" fillcolor="#000000" stroked="false">
                <v:path arrowok="t"/>
                <v:fill type="solid"/>
              </v:shape>
            </v:group>
            <v:group style="position:absolute;left:9168;top:1598;width:10;height:20" coordorigin="9168,1598" coordsize="10,20">
              <v:shape style="position:absolute;left:9168;top:1598;width:10;height:20" coordorigin="9168,1598" coordsize="10,20" path="m9168,1617l9177,1617,9177,1598,9168,1598,9168,1617xe" filled="true" fillcolor="#000000" stroked="false">
                <v:path arrowok="t"/>
                <v:fill type="solid"/>
              </v:shape>
            </v:group>
            <v:group style="position:absolute;left:9168;top:1617;width:10;height:20" coordorigin="9168,1617" coordsize="10,20">
              <v:shape style="position:absolute;left:9168;top:1617;width:10;height:20" coordorigin="9168,1617" coordsize="10,20" path="m9168,1637l9177,1637,9177,1617,9168,1617,9168,1637xe" filled="true" fillcolor="#000000" stroked="false">
                <v:path arrowok="t"/>
                <v:fill type="solid"/>
              </v:shape>
            </v:group>
            <v:group style="position:absolute;left:9168;top:1637;width:10;height:20" coordorigin="9168,1637" coordsize="10,20">
              <v:shape style="position:absolute;left:9168;top:1637;width:10;height:20" coordorigin="9168,1637" coordsize="10,20" path="m9168,1656l9177,1656,9177,1637,9168,1637,9168,1656xe" filled="true" fillcolor="#000000" stroked="false">
                <v:path arrowok="t"/>
                <v:fill type="solid"/>
              </v:shape>
            </v:group>
            <v:group style="position:absolute;left:9168;top:1656;width:10;height:20" coordorigin="9168,1656" coordsize="10,20">
              <v:shape style="position:absolute;left:9168;top:1656;width:10;height:20" coordorigin="9168,1656" coordsize="10,20" path="m9168,1675l9177,1675,9177,1656,9168,1656,9168,1675xe" filled="true" fillcolor="#000000" stroked="false">
                <v:path arrowok="t"/>
                <v:fill type="solid"/>
              </v:shape>
            </v:group>
            <v:group style="position:absolute;left:9168;top:1675;width:10;height:20" coordorigin="9168,1675" coordsize="10,20">
              <v:shape style="position:absolute;left:9168;top:1675;width:10;height:20" coordorigin="9168,1675" coordsize="10,20" path="m9168,1694l9177,1694,9177,1675,9168,1675,9168,1694xe" filled="true" fillcolor="#000000" stroked="false">
                <v:path arrowok="t"/>
                <v:fill type="solid"/>
              </v:shape>
            </v:group>
            <v:group style="position:absolute;left:9168;top:1694;width:10;height:20" coordorigin="9168,1694" coordsize="10,20">
              <v:shape style="position:absolute;left:9168;top:1694;width:10;height:20" coordorigin="9168,1694" coordsize="10,20" path="m9168,1713l9177,1713,9177,1694,9168,1694,9168,1713xe" filled="true" fillcolor="#000000" stroked="false">
                <v:path arrowok="t"/>
                <v:fill type="solid"/>
              </v:shape>
            </v:group>
            <v:group style="position:absolute;left:9168;top:1713;width:10;height:20" coordorigin="9168,1713" coordsize="10,20">
              <v:shape style="position:absolute;left:9168;top:1713;width:10;height:20" coordorigin="9168,1713" coordsize="10,20" path="m9168,1733l9177,1733,9177,1713,9168,1713,9168,1733xe" filled="true" fillcolor="#000000" stroked="false">
                <v:path arrowok="t"/>
                <v:fill type="solid"/>
              </v:shape>
            </v:group>
            <v:group style="position:absolute;left:9168;top:1733;width:10;height:20" coordorigin="9168,1733" coordsize="10,20">
              <v:shape style="position:absolute;left:9168;top:1733;width:10;height:20" coordorigin="9168,1733" coordsize="10,20" path="m9168,1752l9177,1752,9177,1733,9168,1733,9168,1752xe" filled="true" fillcolor="#000000" stroked="false">
                <v:path arrowok="t"/>
                <v:fill type="solid"/>
              </v:shape>
            </v:group>
            <v:group style="position:absolute;left:9168;top:1752;width:10;height:20" coordorigin="9168,1752" coordsize="10,20">
              <v:shape style="position:absolute;left:9168;top:1752;width:10;height:20" coordorigin="9168,1752" coordsize="10,20" path="m9168,1771l9177,1771,9177,1752,9168,1752,9168,1771xe" filled="true" fillcolor="#000000" stroked="false">
                <v:path arrowok="t"/>
                <v:fill type="solid"/>
              </v:shape>
            </v:group>
            <v:group style="position:absolute;left:9168;top:1771;width:10;height:20" coordorigin="9168,1771" coordsize="10,20">
              <v:shape style="position:absolute;left:9168;top:1771;width:10;height:20" coordorigin="9168,1771" coordsize="10,20" path="m9168,1790l9177,1790,9177,1771,9168,1771,9168,1790xe" filled="true" fillcolor="#000000" stroked="false">
                <v:path arrowok="t"/>
                <v:fill type="solid"/>
              </v:shape>
            </v:group>
            <v:group style="position:absolute;left:9168;top:1790;width:10;height:20" coordorigin="9168,1790" coordsize="10,20">
              <v:shape style="position:absolute;left:9168;top:1790;width:10;height:20" coordorigin="9168,1790" coordsize="10,20" path="m9168,1809l9177,1809,9177,1790,9168,1790,9168,1809xe" filled="true" fillcolor="#000000" stroked="false">
                <v:path arrowok="t"/>
                <v:fill type="solid"/>
              </v:shape>
            </v:group>
            <v:group style="position:absolute;left:9168;top:1809;width:10;height:20" coordorigin="9168,1809" coordsize="10,20">
              <v:shape style="position:absolute;left:9168;top:1809;width:10;height:20" coordorigin="9168,1809" coordsize="10,20" path="m9168,1829l9177,1829,9177,1809,9168,1809,9168,1829xe" filled="true" fillcolor="#000000" stroked="false">
                <v:path arrowok="t"/>
                <v:fill type="solid"/>
              </v:shape>
            </v:group>
            <v:group style="position:absolute;left:9168;top:1829;width:10;height:20" coordorigin="9168,1829" coordsize="10,20">
              <v:shape style="position:absolute;left:9168;top:1829;width:10;height:20" coordorigin="9168,1829" coordsize="10,20" path="m9168,1848l9177,1848,9177,1829,9168,1829,9168,1848xe" filled="true" fillcolor="#000000" stroked="false">
                <v:path arrowok="t"/>
                <v:fill type="solid"/>
              </v:shape>
            </v:group>
            <v:group style="position:absolute;left:9168;top:1848;width:10;height:20" coordorigin="9168,1848" coordsize="10,20">
              <v:shape style="position:absolute;left:9168;top:1848;width:10;height:20" coordorigin="9168,1848" coordsize="10,20" path="m9168,1867l9177,1867,9177,1848,9168,1848,9168,1867xe" filled="true" fillcolor="#000000" stroked="false">
                <v:path arrowok="t"/>
                <v:fill type="solid"/>
              </v:shape>
            </v:group>
            <v:group style="position:absolute;left:9168;top:1867;width:10;height:20" coordorigin="9168,1867" coordsize="10,20">
              <v:shape style="position:absolute;left:9168;top:1867;width:10;height:20" coordorigin="9168,1867" coordsize="10,20" path="m9168,1886l9177,1886,9177,1867,9168,1867,9168,1886xe" filled="true" fillcolor="#000000" stroked="false">
                <v:path arrowok="t"/>
                <v:fill type="solid"/>
              </v:shape>
            </v:group>
            <v:group style="position:absolute;left:9168;top:1886;width:10;height:20" coordorigin="9168,1886" coordsize="10,20">
              <v:shape style="position:absolute;left:9168;top:1886;width:10;height:20" coordorigin="9168,1886" coordsize="10,20" path="m9168,1905l9177,1905,9177,1886,9168,1886,9168,1905xe" filled="true" fillcolor="#000000" stroked="false">
                <v:path arrowok="t"/>
                <v:fill type="solid"/>
              </v:shape>
            </v:group>
            <v:group style="position:absolute;left:9168;top:1905;width:10;height:20" coordorigin="9168,1905" coordsize="10,20">
              <v:shape style="position:absolute;left:9168;top:1905;width:10;height:20" coordorigin="9168,1905" coordsize="10,20" path="m9168,1925l9177,1925,9177,1905,9168,1905,9168,1925xe" filled="true" fillcolor="#000000" stroked="false">
                <v:path arrowok="t"/>
                <v:fill type="solid"/>
              </v:shape>
            </v:group>
            <v:group style="position:absolute;left:9168;top:1925;width:10;height:20" coordorigin="9168,1925" coordsize="10,20">
              <v:shape style="position:absolute;left:9168;top:1925;width:10;height:20" coordorigin="9168,1925" coordsize="10,20" path="m9168,1944l9177,1944,9177,1925,9168,1925,9168,1944xe" filled="true" fillcolor="#000000" stroked="false">
                <v:path arrowok="t"/>
                <v:fill type="solid"/>
              </v:shape>
            </v:group>
            <v:group style="position:absolute;left:9168;top:1944;width:10;height:20" coordorigin="9168,1944" coordsize="10,20">
              <v:shape style="position:absolute;left:9168;top:1944;width:10;height:20" coordorigin="9168,1944" coordsize="10,20" path="m9168,1963l9177,1963,9177,1944,9168,1944,9168,1963xe" filled="true" fillcolor="#000000" stroked="false">
                <v:path arrowok="t"/>
                <v:fill type="solid"/>
              </v:shape>
            </v:group>
            <v:group style="position:absolute;left:9168;top:1963;width:10;height:20" coordorigin="9168,1963" coordsize="10,20">
              <v:shape style="position:absolute;left:9168;top:1963;width:10;height:20" coordorigin="9168,1963" coordsize="10,20" path="m9168,1982l9177,1982,9177,1963,9168,1963,9168,1982xe" filled="true" fillcolor="#000000" stroked="false">
                <v:path arrowok="t"/>
                <v:fill type="solid"/>
              </v:shape>
            </v:group>
            <v:group style="position:absolute;left:9168;top:1982;width:10;height:20" coordorigin="9168,1982" coordsize="10,20">
              <v:shape style="position:absolute;left:9168;top:1982;width:10;height:20" coordorigin="9168,1982" coordsize="10,20" path="m9168,2001l9177,2001,9177,1982,9168,1982,9168,2001xe" filled="true" fillcolor="#000000" stroked="false">
                <v:path arrowok="t"/>
                <v:fill type="solid"/>
              </v:shape>
            </v:group>
            <v:group style="position:absolute;left:9168;top:2001;width:10;height:20" coordorigin="9168,2001" coordsize="10,20">
              <v:shape style="position:absolute;left:9168;top:2001;width:10;height:20" coordorigin="9168,2001" coordsize="10,20" path="m9168,2021l9177,2021,9177,2001,9168,2001,9168,2021xe" filled="true" fillcolor="#000000" stroked="false">
                <v:path arrowok="t"/>
                <v:fill type="solid"/>
              </v:shape>
            </v:group>
            <v:group style="position:absolute;left:9168;top:2021;width:10;height:20" coordorigin="9168,2021" coordsize="10,20">
              <v:shape style="position:absolute;left:9168;top:2021;width:10;height:20" coordorigin="9168,2021" coordsize="10,20" path="m9168,2040l9177,2040,9177,2021,9168,2021,9168,2040xe" filled="true" fillcolor="#000000" stroked="false">
                <v:path arrowok="t"/>
                <v:fill type="solid"/>
              </v:shape>
            </v:group>
            <v:group style="position:absolute;left:9168;top:2040;width:10;height:20" coordorigin="9168,2040" coordsize="10,20">
              <v:shape style="position:absolute;left:9168;top:2040;width:10;height:20" coordorigin="9168,2040" coordsize="10,20" path="m9168,2059l9177,2059,9177,2040,9168,2040,9168,2059xe" filled="true" fillcolor="#000000" stroked="false">
                <v:path arrowok="t"/>
                <v:fill type="solid"/>
              </v:shape>
            </v:group>
            <v:group style="position:absolute;left:9168;top:2059;width:10;height:20" coordorigin="9168,2059" coordsize="10,20">
              <v:shape style="position:absolute;left:9168;top:2059;width:10;height:20" coordorigin="9168,2059" coordsize="10,20" path="m9168,2078l9177,2078,9177,2059,9168,2059,9168,2078xe" filled="true" fillcolor="#000000" stroked="false">
                <v:path arrowok="t"/>
                <v:fill type="solid"/>
              </v:shape>
            </v:group>
            <v:group style="position:absolute;left:9168;top:2078;width:10;height:20" coordorigin="9168,2078" coordsize="10,20">
              <v:shape style="position:absolute;left:9168;top:2078;width:10;height:20" coordorigin="9168,2078" coordsize="10,20" path="m9168,2097l9177,2097,9177,2078,9168,2078,9168,2097xe" filled="true" fillcolor="#000000" stroked="false">
                <v:path arrowok="t"/>
                <v:fill type="solid"/>
              </v:shape>
            </v:group>
            <v:group style="position:absolute;left:9168;top:2097;width:10;height:20" coordorigin="9168,2097" coordsize="10,20">
              <v:shape style="position:absolute;left:9168;top:2097;width:10;height:20" coordorigin="9168,2097" coordsize="10,20" path="m9168,2117l9177,2117,9177,2097,9168,2097,9168,2117xe" filled="true" fillcolor="#000000" stroked="false">
                <v:path arrowok="t"/>
                <v:fill type="solid"/>
              </v:shape>
            </v:group>
            <v:group style="position:absolute;left:9168;top:2117;width:10;height:20" coordorigin="9168,2117" coordsize="10,20">
              <v:shape style="position:absolute;left:9168;top:2117;width:10;height:20" coordorigin="9168,2117" coordsize="10,20" path="m9168,2136l9177,2136,9177,2117,9168,2117,9168,2136xe" filled="true" fillcolor="#000000" stroked="false">
                <v:path arrowok="t"/>
                <v:fill type="solid"/>
              </v:shape>
            </v:group>
            <v:group style="position:absolute;left:9168;top:2141;width:10;height:2" coordorigin="9168,2141" coordsize="10,2">
              <v:shape style="position:absolute;left:9168;top:2141;width:10;height:2" coordorigin="9168,2141" coordsize="10,0" path="m9168,2141l9177,2141e" filled="false" stroked="true" strokeweight=".48004pt" strokecolor="#000000">
                <v:path arrowok="t"/>
              </v:shape>
            </v:group>
            <v:group style="position:absolute;left:4206;top:2150;width:10;height:2" coordorigin="4206,2150" coordsize="10,2">
              <v:shape style="position:absolute;left:4206;top:2150;width:10;height:2" coordorigin="4206,2150" coordsize="10,0" path="m4206,2150l4215,2150e" filled="false" stroked="true" strokeweight=".47998pt" strokecolor="#000000">
                <v:path arrowok="t"/>
              </v:shape>
              <v:shape style="position:absolute;left:2952;top:2145;width:2329;height:10" type="#_x0000_t75" stroked="false">
                <v:imagedata r:id="rId244" o:title=""/>
              </v:shape>
              <v:shape style="position:absolute;left:5276;top:2145;width:631;height:10" type="#_x0000_t75" stroked="false">
                <v:imagedata r:id="rId245" o:title=""/>
              </v:shape>
              <v:shape style="position:absolute;left:5903;top:2145;width:929;height:10" type="#_x0000_t75" stroked="false">
                <v:imagedata r:id="rId246" o:title=""/>
              </v:shape>
              <v:shape style="position:absolute;left:6827;top:2145;width:641;height:10" type="#_x0000_t75" stroked="false">
                <v:imagedata r:id="rId247" o:title=""/>
              </v:shape>
              <v:shape style="position:absolute;left:7463;top:2145;width:1705;height:10" type="#_x0000_t75" stroked="false">
                <v:imagedata r:id="rId248" o:title=""/>
              </v:shape>
              <v:shape style="position:absolute;left:9163;top:2145;width:931;height:10" type="#_x0000_t75" stroked="false">
                <v:imagedata r:id="rId156" o:title=""/>
              </v:shape>
              <v:shape style="position:absolute;left:10089;top:2145;width:576;height:10" type="#_x0000_t75" stroked="false">
                <v:imagedata r:id="rId191" o:title=""/>
              </v:shape>
            </v:group>
            <v:group style="position:absolute;left:4206;top:2155;width:10;height:20" coordorigin="4206,2155" coordsize="10,20">
              <v:shape style="position:absolute;left:4206;top:2155;width:10;height:20" coordorigin="4206,2155" coordsize="10,20" path="m4206,2174l4215,2174,4215,2155,4206,2155,4206,2174xe" filled="true" fillcolor="#000000" stroked="false">
                <v:path arrowok="t"/>
                <v:fill type="solid"/>
              </v:shape>
            </v:group>
            <v:group style="position:absolute;left:4206;top:2174;width:10;height:20" coordorigin="4206,2174" coordsize="10,20">
              <v:shape style="position:absolute;left:4206;top:2174;width:10;height:20" coordorigin="4206,2174" coordsize="10,20" path="m4206,2193l4215,2193,4215,2174,4206,2174,4206,2193xe" filled="true" fillcolor="#000000" stroked="false">
                <v:path arrowok="t"/>
                <v:fill type="solid"/>
              </v:shape>
            </v:group>
            <v:group style="position:absolute;left:4206;top:2193;width:10;height:20" coordorigin="4206,2193" coordsize="10,20">
              <v:shape style="position:absolute;left:4206;top:2193;width:10;height:20" coordorigin="4206,2193" coordsize="10,20" path="m4206,2213l4215,2213,4215,2193,4206,2193,4206,2213xe" filled="true" fillcolor="#000000" stroked="false">
                <v:path arrowok="t"/>
                <v:fill type="solid"/>
              </v:shape>
            </v:group>
            <v:group style="position:absolute;left:4206;top:2213;width:10;height:20" coordorigin="4206,2213" coordsize="10,20">
              <v:shape style="position:absolute;left:4206;top:2213;width:10;height:20" coordorigin="4206,2213" coordsize="10,20" path="m4206,2232l4215,2232,4215,2213,4206,2213,4206,2232xe" filled="true" fillcolor="#000000" stroked="false">
                <v:path arrowok="t"/>
                <v:fill type="solid"/>
              </v:shape>
            </v:group>
            <v:group style="position:absolute;left:4206;top:2232;width:10;height:20" coordorigin="4206,2232" coordsize="10,20">
              <v:shape style="position:absolute;left:4206;top:2232;width:10;height:20" coordorigin="4206,2232" coordsize="10,20" path="m4206,2251l4215,2251,4215,2232,4206,2232,4206,2251xe" filled="true" fillcolor="#000000" stroked="false">
                <v:path arrowok="t"/>
                <v:fill type="solid"/>
              </v:shape>
            </v:group>
            <v:group style="position:absolute;left:4206;top:2251;width:10;height:20" coordorigin="4206,2251" coordsize="10,20">
              <v:shape style="position:absolute;left:4206;top:2251;width:10;height:20" coordorigin="4206,2251" coordsize="10,20" path="m4206,2270l4215,2270,4215,2251,4206,2251,4206,2270xe" filled="true" fillcolor="#000000" stroked="false">
                <v:path arrowok="t"/>
                <v:fill type="solid"/>
              </v:shape>
            </v:group>
            <v:group style="position:absolute;left:4206;top:2270;width:10;height:20" coordorigin="4206,2270" coordsize="10,20">
              <v:shape style="position:absolute;left:4206;top:2270;width:10;height:20" coordorigin="4206,2270" coordsize="10,20" path="m4206,2289l4215,2289,4215,2270,4206,2270,4206,2289xe" filled="true" fillcolor="#000000" stroked="false">
                <v:path arrowok="t"/>
                <v:fill type="solid"/>
              </v:shape>
            </v:group>
            <v:group style="position:absolute;left:4206;top:2289;width:10;height:20" coordorigin="4206,2289" coordsize="10,20">
              <v:shape style="position:absolute;left:4206;top:2289;width:10;height:20" coordorigin="4206,2289" coordsize="10,20" path="m4206,2309l4215,2309,4215,2289,4206,2289,4206,2309xe" filled="true" fillcolor="#000000" stroked="false">
                <v:path arrowok="t"/>
                <v:fill type="solid"/>
              </v:shape>
            </v:group>
            <v:group style="position:absolute;left:4206;top:2309;width:10;height:20" coordorigin="4206,2309" coordsize="10,20">
              <v:shape style="position:absolute;left:4206;top:2309;width:10;height:20" coordorigin="4206,2309" coordsize="10,20" path="m4206,2328l4215,2328,4215,2309,4206,2309,4206,2328xe" filled="true" fillcolor="#000000" stroked="false">
                <v:path arrowok="t"/>
                <v:fill type="solid"/>
              </v:shape>
            </v:group>
            <v:group style="position:absolute;left:4206;top:2328;width:10;height:20" coordorigin="4206,2328" coordsize="10,20">
              <v:shape style="position:absolute;left:4206;top:2328;width:10;height:20" coordorigin="4206,2328" coordsize="10,20" path="m4206,2347l4215,2347,4215,2328,4206,2328,4206,2347xe" filled="true" fillcolor="#000000" stroked="false">
                <v:path arrowok="t"/>
                <v:fill type="solid"/>
              </v:shape>
            </v:group>
            <v:group style="position:absolute;left:4206;top:2347;width:10;height:20" coordorigin="4206,2347" coordsize="10,20">
              <v:shape style="position:absolute;left:4206;top:2347;width:10;height:20" coordorigin="4206,2347" coordsize="10,20" path="m4206,2366l4215,2366,4215,2347,4206,2347,4206,2366xe" filled="true" fillcolor="#000000" stroked="false">
                <v:path arrowok="t"/>
                <v:fill type="solid"/>
              </v:shape>
            </v:group>
            <v:group style="position:absolute;left:4206;top:2366;width:10;height:20" coordorigin="4206,2366" coordsize="10,20">
              <v:shape style="position:absolute;left:4206;top:2366;width:10;height:20" coordorigin="4206,2366" coordsize="10,20" path="m4206,2385l4215,2385,4215,2366,4206,2366,4206,2385xe" filled="true" fillcolor="#000000" stroked="false">
                <v:path arrowok="t"/>
                <v:fill type="solid"/>
              </v:shape>
            </v:group>
            <v:group style="position:absolute;left:4206;top:2385;width:10;height:20" coordorigin="4206,2385" coordsize="10,20">
              <v:shape style="position:absolute;left:4206;top:2385;width:10;height:20" coordorigin="4206,2385" coordsize="10,20" path="m4206,2405l4215,2405,4215,2385,4206,2385,4206,2405xe" filled="true" fillcolor="#000000" stroked="false">
                <v:path arrowok="t"/>
                <v:fill type="solid"/>
              </v:shape>
            </v:group>
            <v:group style="position:absolute;left:4206;top:2405;width:10;height:20" coordorigin="4206,2405" coordsize="10,20">
              <v:shape style="position:absolute;left:4206;top:2405;width:10;height:20" coordorigin="4206,2405" coordsize="10,20" path="m4206,2424l4215,2424,4215,2405,4206,2405,4206,2424xe" filled="true" fillcolor="#000000" stroked="false">
                <v:path arrowok="t"/>
                <v:fill type="solid"/>
              </v:shape>
            </v:group>
            <v:group style="position:absolute;left:4206;top:2424;width:10;height:20" coordorigin="4206,2424" coordsize="10,20">
              <v:shape style="position:absolute;left:4206;top:2424;width:10;height:20" coordorigin="4206,2424" coordsize="10,20" path="m4206,2443l4215,2443,4215,2424,4206,2424,4206,2443xe" filled="true" fillcolor="#000000" stroked="false">
                <v:path arrowok="t"/>
                <v:fill type="solid"/>
              </v:shape>
            </v:group>
            <v:group style="position:absolute;left:4206;top:2443;width:10;height:20" coordorigin="4206,2443" coordsize="10,20">
              <v:shape style="position:absolute;left:4206;top:2443;width:10;height:20" coordorigin="4206,2443" coordsize="10,20" path="m4206,2462l4215,2462,4215,2443,4206,2443,4206,2462xe" filled="true" fillcolor="#000000" stroked="false">
                <v:path arrowok="t"/>
                <v:fill type="solid"/>
              </v:shape>
            </v:group>
            <v:group style="position:absolute;left:4206;top:2462;width:10;height:20" coordorigin="4206,2462" coordsize="10,20">
              <v:shape style="position:absolute;left:4206;top:2462;width:10;height:20" coordorigin="4206,2462" coordsize="10,20" path="m4206,2481l4215,2481,4215,2462,4206,2462,4206,2481xe" filled="true" fillcolor="#000000" stroked="false">
                <v:path arrowok="t"/>
                <v:fill type="solid"/>
              </v:shape>
            </v:group>
            <v:group style="position:absolute;left:4206;top:2481;width:10;height:20" coordorigin="4206,2481" coordsize="10,20">
              <v:shape style="position:absolute;left:4206;top:2481;width:10;height:20" coordorigin="4206,2481" coordsize="10,20" path="m4206,2501l4215,2501,4215,2481,4206,2481,4206,2501xe" filled="true" fillcolor="#000000" stroked="false">
                <v:path arrowok="t"/>
                <v:fill type="solid"/>
              </v:shape>
            </v:group>
            <v:group style="position:absolute;left:4206;top:2501;width:10;height:20" coordorigin="4206,2501" coordsize="10,20">
              <v:shape style="position:absolute;left:4206;top:2501;width:10;height:20" coordorigin="4206,2501" coordsize="10,20" path="m4206,2520l4215,2520,4215,2501,4206,2501,4206,2520xe" filled="true" fillcolor="#000000" stroked="false">
                <v:path arrowok="t"/>
                <v:fill type="solid"/>
              </v:shape>
            </v:group>
            <v:group style="position:absolute;left:4206;top:2520;width:10;height:20" coordorigin="4206,2520" coordsize="10,20">
              <v:shape style="position:absolute;left:4206;top:2520;width:10;height:20" coordorigin="4206,2520" coordsize="10,20" path="m4206,2539l4215,2539,4215,2520,4206,2520,4206,2539xe" filled="true" fillcolor="#000000" stroked="false">
                <v:path arrowok="t"/>
                <v:fill type="solid"/>
              </v:shape>
            </v:group>
            <v:group style="position:absolute;left:4206;top:2539;width:10;height:20" coordorigin="4206,2539" coordsize="10,20">
              <v:shape style="position:absolute;left:4206;top:2539;width:10;height:20" coordorigin="4206,2539" coordsize="10,20" path="m4206,2558l4215,2558,4215,2539,4206,2539,4206,2558xe" filled="true" fillcolor="#000000" stroked="false">
                <v:path arrowok="t"/>
                <v:fill type="solid"/>
              </v:shape>
            </v:group>
            <v:group style="position:absolute;left:4206;top:2558;width:10;height:20" coordorigin="4206,2558" coordsize="10,20">
              <v:shape style="position:absolute;left:4206;top:2558;width:10;height:20" coordorigin="4206,2558" coordsize="10,20" path="m4206,2577l4215,2577,4215,2558,4206,2558,4206,2577xe" filled="true" fillcolor="#000000" stroked="false">
                <v:path arrowok="t"/>
                <v:fill type="solid"/>
              </v:shape>
            </v:group>
            <v:group style="position:absolute;left:4206;top:2577;width:10;height:20" coordorigin="4206,2577" coordsize="10,20">
              <v:shape style="position:absolute;left:4206;top:2577;width:10;height:20" coordorigin="4206,2577" coordsize="10,20" path="m4206,2597l4215,2597,4215,2577,4206,2577,4206,2597xe" filled="true" fillcolor="#000000" stroked="false">
                <v:path arrowok="t"/>
                <v:fill type="solid"/>
              </v:shape>
            </v:group>
            <v:group style="position:absolute;left:4206;top:2597;width:10;height:20" coordorigin="4206,2597" coordsize="10,20">
              <v:shape style="position:absolute;left:4206;top:2597;width:10;height:20" coordorigin="4206,2597" coordsize="10,20" path="m4206,2616l4215,2616,4215,2597,4206,2597,4206,2616xe" filled="true" fillcolor="#000000" stroked="false">
                <v:path arrowok="t"/>
                <v:fill type="solid"/>
              </v:shape>
            </v:group>
            <v:group style="position:absolute;left:4206;top:2616;width:10;height:20" coordorigin="4206,2616" coordsize="10,20">
              <v:shape style="position:absolute;left:4206;top:2616;width:10;height:20" coordorigin="4206,2616" coordsize="10,20" path="m4206,2635l4215,2635,4215,2616,4206,2616,4206,2635xe" filled="true" fillcolor="#000000" stroked="false">
                <v:path arrowok="t"/>
                <v:fill type="solid"/>
              </v:shape>
            </v:group>
            <v:group style="position:absolute;left:4206;top:2635;width:10;height:20" coordorigin="4206,2635" coordsize="10,20">
              <v:shape style="position:absolute;left:4206;top:2635;width:10;height:20" coordorigin="4206,2635" coordsize="10,20" path="m4206,2654l4215,2654,4215,2635,4206,2635,4206,2654xe" filled="true" fillcolor="#000000" stroked="false">
                <v:path arrowok="t"/>
                <v:fill type="solid"/>
              </v:shape>
            </v:group>
            <v:group style="position:absolute;left:4206;top:2654;width:10;height:20" coordorigin="4206,2654" coordsize="10,20">
              <v:shape style="position:absolute;left:4206;top:2654;width:10;height:20" coordorigin="4206,2654" coordsize="10,20" path="m4206,2673l4215,2673,4215,2654,4206,2654,4206,2673xe" filled="true" fillcolor="#000000" stroked="false">
                <v:path arrowok="t"/>
                <v:fill type="solid"/>
              </v:shape>
            </v:group>
            <v:group style="position:absolute;left:4206;top:2673;width:10;height:20" coordorigin="4206,2673" coordsize="10,20">
              <v:shape style="position:absolute;left:4206;top:2673;width:10;height:20" coordorigin="4206,2673" coordsize="10,20" path="m4206,2693l4215,2693,4215,2673,4206,2673,4206,2693xe" filled="true" fillcolor="#000000" stroked="false">
                <v:path arrowok="t"/>
                <v:fill type="solid"/>
              </v:shape>
            </v:group>
            <v:group style="position:absolute;left:4206;top:2693;width:10;height:20" coordorigin="4206,2693" coordsize="10,20">
              <v:shape style="position:absolute;left:4206;top:2693;width:10;height:20" coordorigin="4206,2693" coordsize="10,20" path="m4206,2712l4215,2712,4215,2693,4206,2693,4206,2712xe" filled="true" fillcolor="#000000" stroked="false">
                <v:path arrowok="t"/>
                <v:fill type="solid"/>
              </v:shape>
            </v:group>
            <v:group style="position:absolute;left:4206;top:2712;width:10;height:20" coordorigin="4206,2712" coordsize="10,20">
              <v:shape style="position:absolute;left:4206;top:2712;width:10;height:20" coordorigin="4206,2712" coordsize="10,20" path="m4206,2731l4215,2731,4215,2712,4206,2712,4206,2731xe" filled="true" fillcolor="#000000" stroked="false">
                <v:path arrowok="t"/>
                <v:fill type="solid"/>
              </v:shape>
            </v:group>
            <v:group style="position:absolute;left:4206;top:2731;width:10;height:20" coordorigin="4206,2731" coordsize="10,20">
              <v:shape style="position:absolute;left:4206;top:2731;width:10;height:20" coordorigin="4206,2731" coordsize="10,20" path="m4206,2750l4215,2750,4215,2731,4206,2731,4206,2750xe" filled="true" fillcolor="#000000" stroked="false">
                <v:path arrowok="t"/>
                <v:fill type="solid"/>
              </v:shape>
            </v:group>
            <v:group style="position:absolute;left:4206;top:2750;width:10;height:20" coordorigin="4206,2750" coordsize="10,20">
              <v:shape style="position:absolute;left:4206;top:2750;width:10;height:20" coordorigin="4206,2750" coordsize="10,20" path="m4206,2769l4215,2769,4215,2750,4206,2750,4206,2769xe" filled="true" fillcolor="#000000" stroked="false">
                <v:path arrowok="t"/>
                <v:fill type="solid"/>
              </v:shape>
            </v:group>
            <v:group style="position:absolute;left:4206;top:2769;width:10;height:20" coordorigin="4206,2769" coordsize="10,20">
              <v:shape style="position:absolute;left:4206;top:2769;width:10;height:20" coordorigin="4206,2769" coordsize="10,20" path="m4206,2789l4215,2789,4215,2769,4206,2769,4206,2789xe" filled="true" fillcolor="#000000" stroked="false">
                <v:path arrowok="t"/>
                <v:fill type="solid"/>
              </v:shape>
            </v:group>
            <v:group style="position:absolute;left:4206;top:2789;width:10;height:20" coordorigin="4206,2789" coordsize="10,20">
              <v:shape style="position:absolute;left:4206;top:2789;width:10;height:20" coordorigin="4206,2789" coordsize="10,20" path="m4206,2808l4215,2808,4215,2789,4206,2789,4206,2808xe" filled="true" fillcolor="#000000" stroked="false">
                <v:path arrowok="t"/>
                <v:fill type="solid"/>
              </v:shape>
            </v:group>
            <v:group style="position:absolute;left:4206;top:2808;width:10;height:20" coordorigin="4206,2808" coordsize="10,20">
              <v:shape style="position:absolute;left:4206;top:2808;width:10;height:20" coordorigin="4206,2808" coordsize="10,20" path="m4206,2827l4215,2827,4215,2808,4206,2808,4206,2827xe" filled="true" fillcolor="#000000" stroked="false">
                <v:path arrowok="t"/>
                <v:fill type="solid"/>
              </v:shape>
            </v:group>
            <v:group style="position:absolute;left:4206;top:2827;width:10;height:20" coordorigin="4206,2827" coordsize="10,20">
              <v:shape style="position:absolute;left:4206;top:2827;width:10;height:20" coordorigin="4206,2827" coordsize="10,20" path="m4206,2846l4215,2846,4215,2827,4206,2827,4206,2846xe" filled="true" fillcolor="#000000" stroked="false">
                <v:path arrowok="t"/>
                <v:fill type="solid"/>
              </v:shape>
            </v:group>
            <v:group style="position:absolute;left:4206;top:2846;width:10;height:20" coordorigin="4206,2846" coordsize="10,20">
              <v:shape style="position:absolute;left:4206;top:2846;width:10;height:20" coordorigin="4206,2846" coordsize="10,20" path="m4206,2865l4215,2865,4215,2846,4206,2846,4206,2865xe" filled="true" fillcolor="#000000" stroked="false">
                <v:path arrowok="t"/>
                <v:fill type="solid"/>
              </v:shape>
            </v:group>
            <v:group style="position:absolute;left:4206;top:2865;width:10;height:20" coordorigin="4206,2865" coordsize="10,20">
              <v:shape style="position:absolute;left:4206;top:2865;width:10;height:20" coordorigin="4206,2865" coordsize="10,20" path="m4206,2885l4215,2885,4215,2865,4206,2865,4206,2885xe" filled="true" fillcolor="#000000" stroked="false">
                <v:path arrowok="t"/>
                <v:fill type="solid"/>
              </v:shape>
            </v:group>
            <v:group style="position:absolute;left:4206;top:2885;width:10;height:20" coordorigin="4206,2885" coordsize="10,20">
              <v:shape style="position:absolute;left:4206;top:2885;width:10;height:20" coordorigin="4206,2885" coordsize="10,20" path="m4206,2904l4215,2904,4215,2885,4206,2885,4206,2904xe" filled="true" fillcolor="#000000" stroked="false">
                <v:path arrowok="t"/>
                <v:fill type="solid"/>
              </v:shape>
            </v:group>
            <v:group style="position:absolute;left:4206;top:2904;width:10;height:20" coordorigin="4206,2904" coordsize="10,20">
              <v:shape style="position:absolute;left:4206;top:2904;width:10;height:20" coordorigin="4206,2904" coordsize="10,20" path="m4206,2923l4215,2923,4215,2904,4206,2904,4206,2923xe" filled="true" fillcolor="#000000" stroked="false">
                <v:path arrowok="t"/>
                <v:fill type="solid"/>
              </v:shape>
            </v:group>
            <v:group style="position:absolute;left:4206;top:2923;width:10;height:20" coordorigin="4206,2923" coordsize="10,20">
              <v:shape style="position:absolute;left:4206;top:2923;width:10;height:20" coordorigin="4206,2923" coordsize="10,20" path="m4206,2942l4215,2942,4215,2923,4206,2923,4206,2942xe" filled="true" fillcolor="#000000" stroked="false">
                <v:path arrowok="t"/>
                <v:fill type="solid"/>
              </v:shape>
            </v:group>
            <v:group style="position:absolute;left:4206;top:2942;width:10;height:20" coordorigin="4206,2942" coordsize="10,20">
              <v:shape style="position:absolute;left:4206;top:2942;width:10;height:20" coordorigin="4206,2942" coordsize="10,20" path="m4206,2961l4215,2961,4215,2942,4206,2942,4206,2961xe" filled="true" fillcolor="#000000" stroked="false">
                <v:path arrowok="t"/>
                <v:fill type="solid"/>
              </v:shape>
            </v:group>
            <v:group style="position:absolute;left:4206;top:2961;width:10;height:20" coordorigin="4206,2961" coordsize="10,20">
              <v:shape style="position:absolute;left:4206;top:2961;width:10;height:20" coordorigin="4206,2961" coordsize="10,20" path="m4206,2981l4215,2981,4215,2961,4206,2961,4206,2981xe" filled="true" fillcolor="#000000" stroked="false">
                <v:path arrowok="t"/>
                <v:fill type="solid"/>
              </v:shape>
            </v:group>
            <v:group style="position:absolute;left:4206;top:2981;width:10;height:20" coordorigin="4206,2981" coordsize="10,20">
              <v:shape style="position:absolute;left:4206;top:2981;width:10;height:20" coordorigin="4206,2981" coordsize="10,20" path="m4206,3000l4215,3000,4215,2981,4206,2981,4206,3000xe" filled="true" fillcolor="#000000" stroked="false">
                <v:path arrowok="t"/>
                <v:fill type="solid"/>
              </v:shape>
            </v:group>
            <v:group style="position:absolute;left:4206;top:3000;width:10;height:20" coordorigin="4206,3000" coordsize="10,20">
              <v:shape style="position:absolute;left:4206;top:3000;width:10;height:20" coordorigin="4206,3000" coordsize="10,20" path="m4206,3019l4215,3019,4215,3000,4206,3000,4206,3019xe" filled="true" fillcolor="#000000" stroked="false">
                <v:path arrowok="t"/>
                <v:fill type="solid"/>
              </v:shape>
            </v:group>
            <v:group style="position:absolute;left:4206;top:3019;width:10;height:20" coordorigin="4206,3019" coordsize="10,20">
              <v:shape style="position:absolute;left:4206;top:3019;width:10;height:20" coordorigin="4206,3019" coordsize="10,20" path="m4206,3038l4215,3038,4215,3019,4206,3019,4206,3038xe" filled="true" fillcolor="#000000" stroked="false">
                <v:path arrowok="t"/>
                <v:fill type="solid"/>
              </v:shape>
            </v:group>
            <v:group style="position:absolute;left:4206;top:3038;width:10;height:20" coordorigin="4206,3038" coordsize="10,20">
              <v:shape style="position:absolute;left:4206;top:3038;width:10;height:20" coordorigin="4206,3038" coordsize="10,20" path="m4206,3057l4215,3057,4215,3038,4206,3038,4206,3057xe" filled="true" fillcolor="#000000" stroked="false">
                <v:path arrowok="t"/>
                <v:fill type="solid"/>
              </v:shape>
            </v:group>
            <v:group style="position:absolute;left:4206;top:3057;width:10;height:20" coordorigin="4206,3057" coordsize="10,20">
              <v:shape style="position:absolute;left:4206;top:3057;width:10;height:20" coordorigin="4206,3057" coordsize="10,20" path="m4206,3077l4215,3077,4215,3057,4206,3057,4206,3077xe" filled="true" fillcolor="#000000" stroked="false">
                <v:path arrowok="t"/>
                <v:fill type="solid"/>
              </v:shape>
            </v:group>
            <v:group style="position:absolute;left:5907;top:2155;width:10;height:20" coordorigin="5907,2155" coordsize="10,20">
              <v:shape style="position:absolute;left:5907;top:2155;width:10;height:20" coordorigin="5907,2155" coordsize="10,20" path="m5907,2174l5917,2174,5917,2155,5907,2155,5907,2174xe" filled="true" fillcolor="#000000" stroked="false">
                <v:path arrowok="t"/>
                <v:fill type="solid"/>
              </v:shape>
            </v:group>
            <v:group style="position:absolute;left:5907;top:2174;width:10;height:20" coordorigin="5907,2174" coordsize="10,20">
              <v:shape style="position:absolute;left:5907;top:2174;width:10;height:20" coordorigin="5907,2174" coordsize="10,20" path="m5907,2193l5917,2193,5917,2174,5907,2174,5907,2193xe" filled="true" fillcolor="#000000" stroked="false">
                <v:path arrowok="t"/>
                <v:fill type="solid"/>
              </v:shape>
            </v:group>
            <v:group style="position:absolute;left:5907;top:2193;width:10;height:20" coordorigin="5907,2193" coordsize="10,20">
              <v:shape style="position:absolute;left:5907;top:2193;width:10;height:20" coordorigin="5907,2193" coordsize="10,20" path="m5907,2213l5917,2213,5917,2193,5907,2193,5907,2213xe" filled="true" fillcolor="#000000" stroked="false">
                <v:path arrowok="t"/>
                <v:fill type="solid"/>
              </v:shape>
            </v:group>
            <v:group style="position:absolute;left:5907;top:2213;width:10;height:20" coordorigin="5907,2213" coordsize="10,20">
              <v:shape style="position:absolute;left:5907;top:2213;width:10;height:20" coordorigin="5907,2213" coordsize="10,20" path="m5907,2232l5917,2232,5917,2213,5907,2213,5907,2232xe" filled="true" fillcolor="#000000" stroked="false">
                <v:path arrowok="t"/>
                <v:fill type="solid"/>
              </v:shape>
            </v:group>
            <v:group style="position:absolute;left:5907;top:2232;width:10;height:20" coordorigin="5907,2232" coordsize="10,20">
              <v:shape style="position:absolute;left:5907;top:2232;width:10;height:20" coordorigin="5907,2232" coordsize="10,20" path="m5907,2251l5917,2251,5917,2232,5907,2232,5907,2251xe" filled="true" fillcolor="#000000" stroked="false">
                <v:path arrowok="t"/>
                <v:fill type="solid"/>
              </v:shape>
            </v:group>
            <v:group style="position:absolute;left:5907;top:2251;width:10;height:20" coordorigin="5907,2251" coordsize="10,20">
              <v:shape style="position:absolute;left:5907;top:2251;width:10;height:20" coordorigin="5907,2251" coordsize="10,20" path="m5907,2270l5917,2270,5917,2251,5907,2251,5907,2270xe" filled="true" fillcolor="#000000" stroked="false">
                <v:path arrowok="t"/>
                <v:fill type="solid"/>
              </v:shape>
            </v:group>
            <v:group style="position:absolute;left:5907;top:2270;width:10;height:20" coordorigin="5907,2270" coordsize="10,20">
              <v:shape style="position:absolute;left:5907;top:2270;width:10;height:20" coordorigin="5907,2270" coordsize="10,20" path="m5907,2289l5917,2289,5917,2270,5907,2270,5907,2289xe" filled="true" fillcolor="#000000" stroked="false">
                <v:path arrowok="t"/>
                <v:fill type="solid"/>
              </v:shape>
            </v:group>
            <v:group style="position:absolute;left:5907;top:2289;width:10;height:20" coordorigin="5907,2289" coordsize="10,20">
              <v:shape style="position:absolute;left:5907;top:2289;width:10;height:20" coordorigin="5907,2289" coordsize="10,20" path="m5907,2309l5917,2309,5917,2289,5907,2289,5907,2309xe" filled="true" fillcolor="#000000" stroked="false">
                <v:path arrowok="t"/>
                <v:fill type="solid"/>
              </v:shape>
            </v:group>
            <v:group style="position:absolute;left:5907;top:2309;width:10;height:20" coordorigin="5907,2309" coordsize="10,20">
              <v:shape style="position:absolute;left:5907;top:2309;width:10;height:20" coordorigin="5907,2309" coordsize="10,20" path="m5907,2328l5917,2328,5917,2309,5907,2309,5907,2328xe" filled="true" fillcolor="#000000" stroked="false">
                <v:path arrowok="t"/>
                <v:fill type="solid"/>
              </v:shape>
            </v:group>
            <v:group style="position:absolute;left:5907;top:2328;width:10;height:20" coordorigin="5907,2328" coordsize="10,20">
              <v:shape style="position:absolute;left:5907;top:2328;width:10;height:20" coordorigin="5907,2328" coordsize="10,20" path="m5907,2347l5917,2347,5917,2328,5907,2328,5907,2347xe" filled="true" fillcolor="#000000" stroked="false">
                <v:path arrowok="t"/>
                <v:fill type="solid"/>
              </v:shape>
            </v:group>
            <v:group style="position:absolute;left:5907;top:2347;width:10;height:20" coordorigin="5907,2347" coordsize="10,20">
              <v:shape style="position:absolute;left:5907;top:2347;width:10;height:20" coordorigin="5907,2347" coordsize="10,20" path="m5907,2366l5917,2366,5917,2347,5907,2347,5907,2366xe" filled="true" fillcolor="#000000" stroked="false">
                <v:path arrowok="t"/>
                <v:fill type="solid"/>
              </v:shape>
            </v:group>
            <v:group style="position:absolute;left:5907;top:2366;width:10;height:20" coordorigin="5907,2366" coordsize="10,20">
              <v:shape style="position:absolute;left:5907;top:2366;width:10;height:20" coordorigin="5907,2366" coordsize="10,20" path="m5907,2385l5917,2385,5917,2366,5907,2366,5907,2385xe" filled="true" fillcolor="#000000" stroked="false">
                <v:path arrowok="t"/>
                <v:fill type="solid"/>
              </v:shape>
            </v:group>
            <v:group style="position:absolute;left:5907;top:2385;width:10;height:20" coordorigin="5907,2385" coordsize="10,20">
              <v:shape style="position:absolute;left:5907;top:2385;width:10;height:20" coordorigin="5907,2385" coordsize="10,20" path="m5907,2405l5917,2405,5917,2385,5907,2385,5907,2405xe" filled="true" fillcolor="#000000" stroked="false">
                <v:path arrowok="t"/>
                <v:fill type="solid"/>
              </v:shape>
            </v:group>
            <v:group style="position:absolute;left:5907;top:2405;width:10;height:20" coordorigin="5907,2405" coordsize="10,20">
              <v:shape style="position:absolute;left:5907;top:2405;width:10;height:20" coordorigin="5907,2405" coordsize="10,20" path="m5907,2424l5917,2424,5917,2405,5907,2405,5907,2424xe" filled="true" fillcolor="#000000" stroked="false">
                <v:path arrowok="t"/>
                <v:fill type="solid"/>
              </v:shape>
            </v:group>
            <v:group style="position:absolute;left:5907;top:2424;width:10;height:20" coordorigin="5907,2424" coordsize="10,20">
              <v:shape style="position:absolute;left:5907;top:2424;width:10;height:20" coordorigin="5907,2424" coordsize="10,20" path="m5907,2443l5917,2443,5917,2424,5907,2424,5907,2443xe" filled="true" fillcolor="#000000" stroked="false">
                <v:path arrowok="t"/>
                <v:fill type="solid"/>
              </v:shape>
            </v:group>
            <v:group style="position:absolute;left:5907;top:2443;width:10;height:20" coordorigin="5907,2443" coordsize="10,20">
              <v:shape style="position:absolute;left:5907;top:2443;width:10;height:20" coordorigin="5907,2443" coordsize="10,20" path="m5907,2462l5917,2462,5917,2443,5907,2443,5907,2462xe" filled="true" fillcolor="#000000" stroked="false">
                <v:path arrowok="t"/>
                <v:fill type="solid"/>
              </v:shape>
            </v:group>
            <v:group style="position:absolute;left:5907;top:2462;width:10;height:20" coordorigin="5907,2462" coordsize="10,20">
              <v:shape style="position:absolute;left:5907;top:2462;width:10;height:20" coordorigin="5907,2462" coordsize="10,20" path="m5907,2481l5917,2481,5917,2462,5907,2462,5907,2481xe" filled="true" fillcolor="#000000" stroked="false">
                <v:path arrowok="t"/>
                <v:fill type="solid"/>
              </v:shape>
            </v:group>
            <v:group style="position:absolute;left:5907;top:2481;width:10;height:20" coordorigin="5907,2481" coordsize="10,20">
              <v:shape style="position:absolute;left:5907;top:2481;width:10;height:20" coordorigin="5907,2481" coordsize="10,20" path="m5907,2501l5917,2501,5917,2481,5907,2481,5907,2501xe" filled="true" fillcolor="#000000" stroked="false">
                <v:path arrowok="t"/>
                <v:fill type="solid"/>
              </v:shape>
            </v:group>
            <v:group style="position:absolute;left:5907;top:2501;width:10;height:20" coordorigin="5907,2501" coordsize="10,20">
              <v:shape style="position:absolute;left:5907;top:2501;width:10;height:20" coordorigin="5907,2501" coordsize="10,20" path="m5907,2520l5917,2520,5917,2501,5907,2501,5907,2520xe" filled="true" fillcolor="#000000" stroked="false">
                <v:path arrowok="t"/>
                <v:fill type="solid"/>
              </v:shape>
            </v:group>
            <v:group style="position:absolute;left:5907;top:2520;width:10;height:20" coordorigin="5907,2520" coordsize="10,20">
              <v:shape style="position:absolute;left:5907;top:2520;width:10;height:20" coordorigin="5907,2520" coordsize="10,20" path="m5907,2539l5917,2539,5917,2520,5907,2520,5907,2539xe" filled="true" fillcolor="#000000" stroked="false">
                <v:path arrowok="t"/>
                <v:fill type="solid"/>
              </v:shape>
            </v:group>
            <v:group style="position:absolute;left:5907;top:2539;width:10;height:20" coordorigin="5907,2539" coordsize="10,20">
              <v:shape style="position:absolute;left:5907;top:2539;width:10;height:20" coordorigin="5907,2539" coordsize="10,20" path="m5907,2558l5917,2558,5917,2539,5907,2539,5907,2558xe" filled="true" fillcolor="#000000" stroked="false">
                <v:path arrowok="t"/>
                <v:fill type="solid"/>
              </v:shape>
            </v:group>
            <v:group style="position:absolute;left:5907;top:2558;width:10;height:20" coordorigin="5907,2558" coordsize="10,20">
              <v:shape style="position:absolute;left:5907;top:2558;width:10;height:20" coordorigin="5907,2558" coordsize="10,20" path="m5907,2577l5917,2577,5917,2558,5907,2558,5907,2577xe" filled="true" fillcolor="#000000" stroked="false">
                <v:path arrowok="t"/>
                <v:fill type="solid"/>
              </v:shape>
            </v:group>
            <v:group style="position:absolute;left:5907;top:2577;width:10;height:20" coordorigin="5907,2577" coordsize="10,20">
              <v:shape style="position:absolute;left:5907;top:2577;width:10;height:20" coordorigin="5907,2577" coordsize="10,20" path="m5907,2597l5917,2597,5917,2577,5907,2577,5907,2597xe" filled="true" fillcolor="#000000" stroked="false">
                <v:path arrowok="t"/>
                <v:fill type="solid"/>
              </v:shape>
            </v:group>
            <v:group style="position:absolute;left:5907;top:2597;width:10;height:20" coordorigin="5907,2597" coordsize="10,20">
              <v:shape style="position:absolute;left:5907;top:2597;width:10;height:20" coordorigin="5907,2597" coordsize="10,20" path="m5907,2616l5917,2616,5917,2597,5907,2597,5907,2616xe" filled="true" fillcolor="#000000" stroked="false">
                <v:path arrowok="t"/>
                <v:fill type="solid"/>
              </v:shape>
            </v:group>
            <v:group style="position:absolute;left:5907;top:2616;width:10;height:20" coordorigin="5907,2616" coordsize="10,20">
              <v:shape style="position:absolute;left:5907;top:2616;width:10;height:20" coordorigin="5907,2616" coordsize="10,20" path="m5907,2635l5917,2635,5917,2616,5907,2616,5907,2635xe" filled="true" fillcolor="#000000" stroked="false">
                <v:path arrowok="t"/>
                <v:fill type="solid"/>
              </v:shape>
            </v:group>
            <v:group style="position:absolute;left:5907;top:2635;width:10;height:20" coordorigin="5907,2635" coordsize="10,20">
              <v:shape style="position:absolute;left:5907;top:2635;width:10;height:20" coordorigin="5907,2635" coordsize="10,20" path="m5907,2654l5917,2654,5917,2635,5907,2635,5907,2654xe" filled="true" fillcolor="#000000" stroked="false">
                <v:path arrowok="t"/>
                <v:fill type="solid"/>
              </v:shape>
            </v:group>
            <v:group style="position:absolute;left:5907;top:2654;width:10;height:20" coordorigin="5907,2654" coordsize="10,20">
              <v:shape style="position:absolute;left:5907;top:2654;width:10;height:20" coordorigin="5907,2654" coordsize="10,20" path="m5907,2673l5917,2673,5917,2654,5907,2654,5907,2673xe" filled="true" fillcolor="#000000" stroked="false">
                <v:path arrowok="t"/>
                <v:fill type="solid"/>
              </v:shape>
            </v:group>
            <v:group style="position:absolute;left:5907;top:2673;width:10;height:20" coordorigin="5907,2673" coordsize="10,20">
              <v:shape style="position:absolute;left:5907;top:2673;width:10;height:20" coordorigin="5907,2673" coordsize="10,20" path="m5907,2693l5917,2693,5917,2673,5907,2673,5907,2693xe" filled="true" fillcolor="#000000" stroked="false">
                <v:path arrowok="t"/>
                <v:fill type="solid"/>
              </v:shape>
            </v:group>
            <v:group style="position:absolute;left:5907;top:2693;width:10;height:20" coordorigin="5907,2693" coordsize="10,20">
              <v:shape style="position:absolute;left:5907;top:2693;width:10;height:20" coordorigin="5907,2693" coordsize="10,20" path="m5907,2712l5917,2712,5917,2693,5907,2693,5907,2712xe" filled="true" fillcolor="#000000" stroked="false">
                <v:path arrowok="t"/>
                <v:fill type="solid"/>
              </v:shape>
            </v:group>
            <v:group style="position:absolute;left:5907;top:2712;width:10;height:20" coordorigin="5907,2712" coordsize="10,20">
              <v:shape style="position:absolute;left:5907;top:2712;width:10;height:20" coordorigin="5907,2712" coordsize="10,20" path="m5907,2731l5917,2731,5917,2712,5907,2712,5907,2731xe" filled="true" fillcolor="#000000" stroked="false">
                <v:path arrowok="t"/>
                <v:fill type="solid"/>
              </v:shape>
            </v:group>
            <v:group style="position:absolute;left:5907;top:2731;width:10;height:20" coordorigin="5907,2731" coordsize="10,20">
              <v:shape style="position:absolute;left:5907;top:2731;width:10;height:20" coordorigin="5907,2731" coordsize="10,20" path="m5907,2750l5917,2750,5917,2731,5907,2731,5907,2750xe" filled="true" fillcolor="#000000" stroked="false">
                <v:path arrowok="t"/>
                <v:fill type="solid"/>
              </v:shape>
            </v:group>
            <v:group style="position:absolute;left:5907;top:2750;width:10;height:20" coordorigin="5907,2750" coordsize="10,20">
              <v:shape style="position:absolute;left:5907;top:2750;width:10;height:20" coordorigin="5907,2750" coordsize="10,20" path="m5907,2769l5917,2769,5917,2750,5907,2750,5907,2769xe" filled="true" fillcolor="#000000" stroked="false">
                <v:path arrowok="t"/>
                <v:fill type="solid"/>
              </v:shape>
            </v:group>
            <v:group style="position:absolute;left:5907;top:2769;width:10;height:20" coordorigin="5907,2769" coordsize="10,20">
              <v:shape style="position:absolute;left:5907;top:2769;width:10;height:20" coordorigin="5907,2769" coordsize="10,20" path="m5907,2789l5917,2789,5917,2769,5907,2769,5907,2789xe" filled="true" fillcolor="#000000" stroked="false">
                <v:path arrowok="t"/>
                <v:fill type="solid"/>
              </v:shape>
            </v:group>
            <v:group style="position:absolute;left:5907;top:2789;width:10;height:20" coordorigin="5907,2789" coordsize="10,20">
              <v:shape style="position:absolute;left:5907;top:2789;width:10;height:20" coordorigin="5907,2789" coordsize="10,20" path="m5907,2808l5917,2808,5917,2789,5907,2789,5907,2808xe" filled="true" fillcolor="#000000" stroked="false">
                <v:path arrowok="t"/>
                <v:fill type="solid"/>
              </v:shape>
            </v:group>
            <v:group style="position:absolute;left:5907;top:2808;width:10;height:20" coordorigin="5907,2808" coordsize="10,20">
              <v:shape style="position:absolute;left:5907;top:2808;width:10;height:20" coordorigin="5907,2808" coordsize="10,20" path="m5907,2827l5917,2827,5917,2808,5907,2808,5907,2827xe" filled="true" fillcolor="#000000" stroked="false">
                <v:path arrowok="t"/>
                <v:fill type="solid"/>
              </v:shape>
            </v:group>
            <v:group style="position:absolute;left:5907;top:2827;width:10;height:20" coordorigin="5907,2827" coordsize="10,20">
              <v:shape style="position:absolute;left:5907;top:2827;width:10;height:20" coordorigin="5907,2827" coordsize="10,20" path="m5907,2846l5917,2846,5917,2827,5907,2827,5907,2846xe" filled="true" fillcolor="#000000" stroked="false">
                <v:path arrowok="t"/>
                <v:fill type="solid"/>
              </v:shape>
            </v:group>
            <v:group style="position:absolute;left:5907;top:2846;width:10;height:20" coordorigin="5907,2846" coordsize="10,20">
              <v:shape style="position:absolute;left:5907;top:2846;width:10;height:20" coordorigin="5907,2846" coordsize="10,20" path="m5907,2865l5917,2865,5917,2846,5907,2846,5907,2865xe" filled="true" fillcolor="#000000" stroked="false">
                <v:path arrowok="t"/>
                <v:fill type="solid"/>
              </v:shape>
            </v:group>
            <v:group style="position:absolute;left:5907;top:2865;width:10;height:20" coordorigin="5907,2865" coordsize="10,20">
              <v:shape style="position:absolute;left:5907;top:2865;width:10;height:20" coordorigin="5907,2865" coordsize="10,20" path="m5907,2885l5917,2885,5917,2865,5907,2865,5907,2885xe" filled="true" fillcolor="#000000" stroked="false">
                <v:path arrowok="t"/>
                <v:fill type="solid"/>
              </v:shape>
            </v:group>
            <v:group style="position:absolute;left:5907;top:2885;width:10;height:20" coordorigin="5907,2885" coordsize="10,20">
              <v:shape style="position:absolute;left:5907;top:2885;width:10;height:20" coordorigin="5907,2885" coordsize="10,20" path="m5907,2904l5917,2904,5917,2885,5907,2885,5907,2904xe" filled="true" fillcolor="#000000" stroked="false">
                <v:path arrowok="t"/>
                <v:fill type="solid"/>
              </v:shape>
            </v:group>
            <v:group style="position:absolute;left:5907;top:2904;width:10;height:20" coordorigin="5907,2904" coordsize="10,20">
              <v:shape style="position:absolute;left:5907;top:2904;width:10;height:20" coordorigin="5907,2904" coordsize="10,20" path="m5907,2923l5917,2923,5917,2904,5907,2904,5907,2923xe" filled="true" fillcolor="#000000" stroked="false">
                <v:path arrowok="t"/>
                <v:fill type="solid"/>
              </v:shape>
            </v:group>
            <v:group style="position:absolute;left:5907;top:2923;width:10;height:20" coordorigin="5907,2923" coordsize="10,20">
              <v:shape style="position:absolute;left:5907;top:2923;width:10;height:20" coordorigin="5907,2923" coordsize="10,20" path="m5907,2942l5917,2942,5917,2923,5907,2923,5907,2942xe" filled="true" fillcolor="#000000" stroked="false">
                <v:path arrowok="t"/>
                <v:fill type="solid"/>
              </v:shape>
            </v:group>
            <v:group style="position:absolute;left:5907;top:2942;width:10;height:20" coordorigin="5907,2942" coordsize="10,20">
              <v:shape style="position:absolute;left:5907;top:2942;width:10;height:20" coordorigin="5907,2942" coordsize="10,20" path="m5907,2961l5917,2961,5917,2942,5907,2942,5907,2961xe" filled="true" fillcolor="#000000" stroked="false">
                <v:path arrowok="t"/>
                <v:fill type="solid"/>
              </v:shape>
            </v:group>
            <v:group style="position:absolute;left:5907;top:2961;width:10;height:20" coordorigin="5907,2961" coordsize="10,20">
              <v:shape style="position:absolute;left:5907;top:2961;width:10;height:20" coordorigin="5907,2961" coordsize="10,20" path="m5907,2981l5917,2981,5917,2961,5907,2961,5907,2981xe" filled="true" fillcolor="#000000" stroked="false">
                <v:path arrowok="t"/>
                <v:fill type="solid"/>
              </v:shape>
            </v:group>
            <v:group style="position:absolute;left:5907;top:2981;width:10;height:20" coordorigin="5907,2981" coordsize="10,20">
              <v:shape style="position:absolute;left:5907;top:2981;width:10;height:20" coordorigin="5907,2981" coordsize="10,20" path="m5907,3000l5917,3000,5917,2981,5907,2981,5907,3000xe" filled="true" fillcolor="#000000" stroked="false">
                <v:path arrowok="t"/>
                <v:fill type="solid"/>
              </v:shape>
            </v:group>
            <v:group style="position:absolute;left:5907;top:3000;width:10;height:20" coordorigin="5907,3000" coordsize="10,20">
              <v:shape style="position:absolute;left:5907;top:3000;width:10;height:20" coordorigin="5907,3000" coordsize="10,20" path="m5907,3019l5917,3019,5917,3000,5907,3000,5907,3019xe" filled="true" fillcolor="#000000" stroked="false">
                <v:path arrowok="t"/>
                <v:fill type="solid"/>
              </v:shape>
            </v:group>
            <v:group style="position:absolute;left:5907;top:3019;width:10;height:20" coordorigin="5907,3019" coordsize="10,20">
              <v:shape style="position:absolute;left:5907;top:3019;width:10;height:20" coordorigin="5907,3019" coordsize="10,20" path="m5907,3038l5917,3038,5917,3019,5907,3019,5907,3038xe" filled="true" fillcolor="#000000" stroked="false">
                <v:path arrowok="t"/>
                <v:fill type="solid"/>
              </v:shape>
            </v:group>
            <v:group style="position:absolute;left:5907;top:3038;width:10;height:20" coordorigin="5907,3038" coordsize="10,20">
              <v:shape style="position:absolute;left:5907;top:3038;width:10;height:20" coordorigin="5907,3038" coordsize="10,20" path="m5907,3057l5917,3057,5917,3038,5907,3038,5907,3057xe" filled="true" fillcolor="#000000" stroked="false">
                <v:path arrowok="t"/>
                <v:fill type="solid"/>
              </v:shape>
            </v:group>
            <v:group style="position:absolute;left:5907;top:3057;width:10;height:20" coordorigin="5907,3057" coordsize="10,20">
              <v:shape style="position:absolute;left:5907;top:3057;width:10;height:20" coordorigin="5907,3057" coordsize="10,20" path="m5907,3077l5917,3077,5917,3057,5907,3057,5907,3077xe" filled="true" fillcolor="#000000" stroked="false">
                <v:path arrowok="t"/>
                <v:fill type="solid"/>
              </v:shape>
            </v:group>
            <v:group style="position:absolute;left:5907;top:3077;width:10;height:20" coordorigin="5907,3077" coordsize="10,20">
              <v:shape style="position:absolute;left:5907;top:3077;width:10;height:20" coordorigin="5907,3077" coordsize="10,20" path="m5907,3096l5917,3096,5917,3077,5907,3077,5907,3096xe" filled="true" fillcolor="#000000" stroked="false">
                <v:path arrowok="t"/>
                <v:fill type="solid"/>
              </v:shape>
            </v:group>
            <v:group style="position:absolute;left:5907;top:3096;width:10;height:20" coordorigin="5907,3096" coordsize="10,20">
              <v:shape style="position:absolute;left:5907;top:3096;width:10;height:20" coordorigin="5907,3096" coordsize="10,20" path="m5907,3115l5917,3115,5917,3096,5907,3096,5907,3115xe" filled="true" fillcolor="#000000" stroked="false">
                <v:path arrowok="t"/>
                <v:fill type="solid"/>
              </v:shape>
            </v:group>
            <v:group style="position:absolute;left:5907;top:3115;width:10;height:20" coordorigin="5907,3115" coordsize="10,20">
              <v:shape style="position:absolute;left:5907;top:3115;width:10;height:20" coordorigin="5907,3115" coordsize="10,20" path="m5907,3134l5917,3134,5917,3115,5907,3115,5907,3134xe" filled="true" fillcolor="#000000" stroked="false">
                <v:path arrowok="t"/>
                <v:fill type="solid"/>
              </v:shape>
            </v:group>
            <v:group style="position:absolute;left:5907;top:3134;width:10;height:20" coordorigin="5907,3134" coordsize="10,20">
              <v:shape style="position:absolute;left:5907;top:3134;width:10;height:20" coordorigin="5907,3134" coordsize="10,20" path="m5907,3153l5917,3153,5917,3134,5907,3134,5907,3153xe" filled="true" fillcolor="#000000" stroked="false">
                <v:path arrowok="t"/>
                <v:fill type="solid"/>
              </v:shape>
            </v:group>
            <v:group style="position:absolute;left:5907;top:3153;width:10;height:20" coordorigin="5907,3153" coordsize="10,20">
              <v:shape style="position:absolute;left:5907;top:3153;width:10;height:20" coordorigin="5907,3153" coordsize="10,20" path="m5907,3173l5917,3173,5917,3153,5907,3153,5907,3173xe" filled="true" fillcolor="#000000" stroked="false">
                <v:path arrowok="t"/>
                <v:fill type="solid"/>
              </v:shape>
            </v:group>
            <v:group style="position:absolute;left:7468;top:2155;width:10;height:20" coordorigin="7468,2155" coordsize="10,20">
              <v:shape style="position:absolute;left:7468;top:2155;width:10;height:20" coordorigin="7468,2155" coordsize="10,20" path="m7468,2174l7477,2174,7477,2155,7468,2155,7468,2174xe" filled="true" fillcolor="#000000" stroked="false">
                <v:path arrowok="t"/>
                <v:fill type="solid"/>
              </v:shape>
            </v:group>
            <v:group style="position:absolute;left:7468;top:2174;width:10;height:20" coordorigin="7468,2174" coordsize="10,20">
              <v:shape style="position:absolute;left:7468;top:2174;width:10;height:20" coordorigin="7468,2174" coordsize="10,20" path="m7468,2193l7477,2193,7477,2174,7468,2174,7468,2193xe" filled="true" fillcolor="#000000" stroked="false">
                <v:path arrowok="t"/>
                <v:fill type="solid"/>
              </v:shape>
            </v:group>
            <v:group style="position:absolute;left:7468;top:2193;width:10;height:20" coordorigin="7468,2193" coordsize="10,20">
              <v:shape style="position:absolute;left:7468;top:2193;width:10;height:20" coordorigin="7468,2193" coordsize="10,20" path="m7468,2213l7477,2213,7477,2193,7468,2193,7468,2213xe" filled="true" fillcolor="#000000" stroked="false">
                <v:path arrowok="t"/>
                <v:fill type="solid"/>
              </v:shape>
            </v:group>
            <v:group style="position:absolute;left:7468;top:2213;width:10;height:20" coordorigin="7468,2213" coordsize="10,20">
              <v:shape style="position:absolute;left:7468;top:2213;width:10;height:20" coordorigin="7468,2213" coordsize="10,20" path="m7468,2232l7477,2232,7477,2213,7468,2213,7468,2232xe" filled="true" fillcolor="#000000" stroked="false">
                <v:path arrowok="t"/>
                <v:fill type="solid"/>
              </v:shape>
            </v:group>
            <v:group style="position:absolute;left:7468;top:2232;width:10;height:20" coordorigin="7468,2232" coordsize="10,20">
              <v:shape style="position:absolute;left:7468;top:2232;width:10;height:20" coordorigin="7468,2232" coordsize="10,20" path="m7468,2251l7477,2251,7477,2232,7468,2232,7468,2251xe" filled="true" fillcolor="#000000" stroked="false">
                <v:path arrowok="t"/>
                <v:fill type="solid"/>
              </v:shape>
            </v:group>
            <v:group style="position:absolute;left:7468;top:2251;width:10;height:20" coordorigin="7468,2251" coordsize="10,20">
              <v:shape style="position:absolute;left:7468;top:2251;width:10;height:20" coordorigin="7468,2251" coordsize="10,20" path="m7468,2270l7477,2270,7477,2251,7468,2251,7468,2270xe" filled="true" fillcolor="#000000" stroked="false">
                <v:path arrowok="t"/>
                <v:fill type="solid"/>
              </v:shape>
            </v:group>
            <v:group style="position:absolute;left:7468;top:2270;width:10;height:20" coordorigin="7468,2270" coordsize="10,20">
              <v:shape style="position:absolute;left:7468;top:2270;width:10;height:20" coordorigin="7468,2270" coordsize="10,20" path="m7468,2289l7477,2289,7477,2270,7468,2270,7468,2289xe" filled="true" fillcolor="#000000" stroked="false">
                <v:path arrowok="t"/>
                <v:fill type="solid"/>
              </v:shape>
            </v:group>
            <v:group style="position:absolute;left:7468;top:2289;width:10;height:20" coordorigin="7468,2289" coordsize="10,20">
              <v:shape style="position:absolute;left:7468;top:2289;width:10;height:20" coordorigin="7468,2289" coordsize="10,20" path="m7468,2309l7477,2309,7477,2289,7468,2289,7468,2309xe" filled="true" fillcolor="#000000" stroked="false">
                <v:path arrowok="t"/>
                <v:fill type="solid"/>
              </v:shape>
            </v:group>
            <v:group style="position:absolute;left:7468;top:2309;width:10;height:20" coordorigin="7468,2309" coordsize="10,20">
              <v:shape style="position:absolute;left:7468;top:2309;width:10;height:20" coordorigin="7468,2309" coordsize="10,20" path="m7468,2328l7477,2328,7477,2309,7468,2309,7468,2328xe" filled="true" fillcolor="#000000" stroked="false">
                <v:path arrowok="t"/>
                <v:fill type="solid"/>
              </v:shape>
            </v:group>
            <v:group style="position:absolute;left:7468;top:2328;width:10;height:20" coordorigin="7468,2328" coordsize="10,20">
              <v:shape style="position:absolute;left:7468;top:2328;width:10;height:20" coordorigin="7468,2328" coordsize="10,20" path="m7468,2347l7477,2347,7477,2328,7468,2328,7468,2347xe" filled="true" fillcolor="#000000" stroked="false">
                <v:path arrowok="t"/>
                <v:fill type="solid"/>
              </v:shape>
            </v:group>
            <v:group style="position:absolute;left:7468;top:2347;width:10;height:20" coordorigin="7468,2347" coordsize="10,20">
              <v:shape style="position:absolute;left:7468;top:2347;width:10;height:20" coordorigin="7468,2347" coordsize="10,20" path="m7468,2366l7477,2366,7477,2347,7468,2347,7468,2366xe" filled="true" fillcolor="#000000" stroked="false">
                <v:path arrowok="t"/>
                <v:fill type="solid"/>
              </v:shape>
            </v:group>
            <v:group style="position:absolute;left:7468;top:2366;width:10;height:20" coordorigin="7468,2366" coordsize="10,20">
              <v:shape style="position:absolute;left:7468;top:2366;width:10;height:20" coordorigin="7468,2366" coordsize="10,20" path="m7468,2385l7477,2385,7477,2366,7468,2366,7468,2385xe" filled="true" fillcolor="#000000" stroked="false">
                <v:path arrowok="t"/>
                <v:fill type="solid"/>
              </v:shape>
            </v:group>
            <v:group style="position:absolute;left:7468;top:2385;width:10;height:20" coordorigin="7468,2385" coordsize="10,20">
              <v:shape style="position:absolute;left:7468;top:2385;width:10;height:20" coordorigin="7468,2385" coordsize="10,20" path="m7468,2405l7477,2405,7477,2385,7468,2385,7468,2405xe" filled="true" fillcolor="#000000" stroked="false">
                <v:path arrowok="t"/>
                <v:fill type="solid"/>
              </v:shape>
            </v:group>
            <v:group style="position:absolute;left:7468;top:2405;width:10;height:20" coordorigin="7468,2405" coordsize="10,20">
              <v:shape style="position:absolute;left:7468;top:2405;width:10;height:20" coordorigin="7468,2405" coordsize="10,20" path="m7468,2424l7477,2424,7477,2405,7468,2405,7468,2424xe" filled="true" fillcolor="#000000" stroked="false">
                <v:path arrowok="t"/>
                <v:fill type="solid"/>
              </v:shape>
            </v:group>
            <v:group style="position:absolute;left:7468;top:2424;width:10;height:20" coordorigin="7468,2424" coordsize="10,20">
              <v:shape style="position:absolute;left:7468;top:2424;width:10;height:20" coordorigin="7468,2424" coordsize="10,20" path="m7468,2443l7477,2443,7477,2424,7468,2424,7468,2443xe" filled="true" fillcolor="#000000" stroked="false">
                <v:path arrowok="t"/>
                <v:fill type="solid"/>
              </v:shape>
            </v:group>
            <v:group style="position:absolute;left:7468;top:2443;width:10;height:20" coordorigin="7468,2443" coordsize="10,20">
              <v:shape style="position:absolute;left:7468;top:2443;width:10;height:20" coordorigin="7468,2443" coordsize="10,20" path="m7468,2462l7477,2462,7477,2443,7468,2443,7468,2462xe" filled="true" fillcolor="#000000" stroked="false">
                <v:path arrowok="t"/>
                <v:fill type="solid"/>
              </v:shape>
            </v:group>
            <v:group style="position:absolute;left:7468;top:2462;width:10;height:20" coordorigin="7468,2462" coordsize="10,20">
              <v:shape style="position:absolute;left:7468;top:2462;width:10;height:20" coordorigin="7468,2462" coordsize="10,20" path="m7468,2481l7477,2481,7477,2462,7468,2462,7468,2481xe" filled="true" fillcolor="#000000" stroked="false">
                <v:path arrowok="t"/>
                <v:fill type="solid"/>
              </v:shape>
            </v:group>
            <v:group style="position:absolute;left:7468;top:2481;width:10;height:20" coordorigin="7468,2481" coordsize="10,20">
              <v:shape style="position:absolute;left:7468;top:2481;width:10;height:20" coordorigin="7468,2481" coordsize="10,20" path="m7468,2501l7477,2501,7477,2481,7468,2481,7468,2501xe" filled="true" fillcolor="#000000" stroked="false">
                <v:path arrowok="t"/>
                <v:fill type="solid"/>
              </v:shape>
            </v:group>
            <v:group style="position:absolute;left:7468;top:2501;width:10;height:20" coordorigin="7468,2501" coordsize="10,20">
              <v:shape style="position:absolute;left:7468;top:2501;width:10;height:20" coordorigin="7468,2501" coordsize="10,20" path="m7468,2520l7477,2520,7477,2501,7468,2501,7468,2520xe" filled="true" fillcolor="#000000" stroked="false">
                <v:path arrowok="t"/>
                <v:fill type="solid"/>
              </v:shape>
            </v:group>
            <v:group style="position:absolute;left:7468;top:2520;width:10;height:20" coordorigin="7468,2520" coordsize="10,20">
              <v:shape style="position:absolute;left:7468;top:2520;width:10;height:20" coordorigin="7468,2520" coordsize="10,20" path="m7468,2539l7477,2539,7477,2520,7468,2520,7468,2539xe" filled="true" fillcolor="#000000" stroked="false">
                <v:path arrowok="t"/>
                <v:fill type="solid"/>
              </v:shape>
            </v:group>
            <v:group style="position:absolute;left:7468;top:2539;width:10;height:20" coordorigin="7468,2539" coordsize="10,20">
              <v:shape style="position:absolute;left:7468;top:2539;width:10;height:20" coordorigin="7468,2539" coordsize="10,20" path="m7468,2558l7477,2558,7477,2539,7468,2539,7468,2558xe" filled="true" fillcolor="#000000" stroked="false">
                <v:path arrowok="t"/>
                <v:fill type="solid"/>
              </v:shape>
            </v:group>
            <v:group style="position:absolute;left:7468;top:2558;width:10;height:20" coordorigin="7468,2558" coordsize="10,20">
              <v:shape style="position:absolute;left:7468;top:2558;width:10;height:20" coordorigin="7468,2558" coordsize="10,20" path="m7468,2577l7477,2577,7477,2558,7468,2558,7468,2577xe" filled="true" fillcolor="#000000" stroked="false">
                <v:path arrowok="t"/>
                <v:fill type="solid"/>
              </v:shape>
            </v:group>
            <v:group style="position:absolute;left:7468;top:2577;width:10;height:20" coordorigin="7468,2577" coordsize="10,20">
              <v:shape style="position:absolute;left:7468;top:2577;width:10;height:20" coordorigin="7468,2577" coordsize="10,20" path="m7468,2597l7477,2597,7477,2577,7468,2577,7468,2597xe" filled="true" fillcolor="#000000" stroked="false">
                <v:path arrowok="t"/>
                <v:fill type="solid"/>
              </v:shape>
            </v:group>
            <v:group style="position:absolute;left:7468;top:2597;width:10;height:20" coordorigin="7468,2597" coordsize="10,20">
              <v:shape style="position:absolute;left:7468;top:2597;width:10;height:20" coordorigin="7468,2597" coordsize="10,20" path="m7468,2616l7477,2616,7477,2597,7468,2597,7468,2616xe" filled="true" fillcolor="#000000" stroked="false">
                <v:path arrowok="t"/>
                <v:fill type="solid"/>
              </v:shape>
            </v:group>
            <v:group style="position:absolute;left:7468;top:2616;width:10;height:20" coordorigin="7468,2616" coordsize="10,20">
              <v:shape style="position:absolute;left:7468;top:2616;width:10;height:20" coordorigin="7468,2616" coordsize="10,20" path="m7468,2635l7477,2635,7477,2616,7468,2616,7468,2635xe" filled="true" fillcolor="#000000" stroked="false">
                <v:path arrowok="t"/>
                <v:fill type="solid"/>
              </v:shape>
            </v:group>
            <v:group style="position:absolute;left:7468;top:2635;width:10;height:20" coordorigin="7468,2635" coordsize="10,20">
              <v:shape style="position:absolute;left:7468;top:2635;width:10;height:20" coordorigin="7468,2635" coordsize="10,20" path="m7468,2654l7477,2654,7477,2635,7468,2635,7468,2654xe" filled="true" fillcolor="#000000" stroked="false">
                <v:path arrowok="t"/>
                <v:fill type="solid"/>
              </v:shape>
            </v:group>
            <v:group style="position:absolute;left:7468;top:2654;width:10;height:20" coordorigin="7468,2654" coordsize="10,20">
              <v:shape style="position:absolute;left:7468;top:2654;width:10;height:20" coordorigin="7468,2654" coordsize="10,20" path="m7468,2673l7477,2673,7477,2654,7468,2654,7468,2673xe" filled="true" fillcolor="#000000" stroked="false">
                <v:path arrowok="t"/>
                <v:fill type="solid"/>
              </v:shape>
            </v:group>
            <v:group style="position:absolute;left:7468;top:2673;width:10;height:20" coordorigin="7468,2673" coordsize="10,20">
              <v:shape style="position:absolute;left:7468;top:2673;width:10;height:20" coordorigin="7468,2673" coordsize="10,20" path="m7468,2693l7477,2693,7477,2673,7468,2673,7468,2693xe" filled="true" fillcolor="#000000" stroked="false">
                <v:path arrowok="t"/>
                <v:fill type="solid"/>
              </v:shape>
            </v:group>
            <v:group style="position:absolute;left:7468;top:2693;width:10;height:20" coordorigin="7468,2693" coordsize="10,20">
              <v:shape style="position:absolute;left:7468;top:2693;width:10;height:20" coordorigin="7468,2693" coordsize="10,20" path="m7468,2712l7477,2712,7477,2693,7468,2693,7468,2712xe" filled="true" fillcolor="#000000" stroked="false">
                <v:path arrowok="t"/>
                <v:fill type="solid"/>
              </v:shape>
            </v:group>
            <v:group style="position:absolute;left:7468;top:2712;width:10;height:20" coordorigin="7468,2712" coordsize="10,20">
              <v:shape style="position:absolute;left:7468;top:2712;width:10;height:20" coordorigin="7468,2712" coordsize="10,20" path="m7468,2731l7477,2731,7477,2712,7468,2712,7468,2731xe" filled="true" fillcolor="#000000" stroked="false">
                <v:path arrowok="t"/>
                <v:fill type="solid"/>
              </v:shape>
            </v:group>
            <v:group style="position:absolute;left:7468;top:2731;width:10;height:20" coordorigin="7468,2731" coordsize="10,20">
              <v:shape style="position:absolute;left:7468;top:2731;width:10;height:20" coordorigin="7468,2731" coordsize="10,20" path="m7468,2750l7477,2750,7477,2731,7468,2731,7468,2750xe" filled="true" fillcolor="#000000" stroked="false">
                <v:path arrowok="t"/>
                <v:fill type="solid"/>
              </v:shape>
            </v:group>
            <v:group style="position:absolute;left:7468;top:2750;width:10;height:20" coordorigin="7468,2750" coordsize="10,20">
              <v:shape style="position:absolute;left:7468;top:2750;width:10;height:20" coordorigin="7468,2750" coordsize="10,20" path="m7468,2769l7477,2769,7477,2750,7468,2750,7468,2769xe" filled="true" fillcolor="#000000" stroked="false">
                <v:path arrowok="t"/>
                <v:fill type="solid"/>
              </v:shape>
            </v:group>
            <v:group style="position:absolute;left:7468;top:2769;width:10;height:20" coordorigin="7468,2769" coordsize="10,20">
              <v:shape style="position:absolute;left:7468;top:2769;width:10;height:20" coordorigin="7468,2769" coordsize="10,20" path="m7468,2789l7477,2789,7477,2769,7468,2769,7468,2789xe" filled="true" fillcolor="#000000" stroked="false">
                <v:path arrowok="t"/>
                <v:fill type="solid"/>
              </v:shape>
            </v:group>
            <v:group style="position:absolute;left:7468;top:2789;width:10;height:20" coordorigin="7468,2789" coordsize="10,20">
              <v:shape style="position:absolute;left:7468;top:2789;width:10;height:20" coordorigin="7468,2789" coordsize="10,20" path="m7468,2808l7477,2808,7477,2789,7468,2789,7468,2808xe" filled="true" fillcolor="#000000" stroked="false">
                <v:path arrowok="t"/>
                <v:fill type="solid"/>
              </v:shape>
            </v:group>
            <v:group style="position:absolute;left:7468;top:2808;width:10;height:20" coordorigin="7468,2808" coordsize="10,20">
              <v:shape style="position:absolute;left:7468;top:2808;width:10;height:20" coordorigin="7468,2808" coordsize="10,20" path="m7468,2827l7477,2827,7477,2808,7468,2808,7468,2827xe" filled="true" fillcolor="#000000" stroked="false">
                <v:path arrowok="t"/>
                <v:fill type="solid"/>
              </v:shape>
            </v:group>
            <v:group style="position:absolute;left:7468;top:2827;width:10;height:20" coordorigin="7468,2827" coordsize="10,20">
              <v:shape style="position:absolute;left:7468;top:2827;width:10;height:20" coordorigin="7468,2827" coordsize="10,20" path="m7468,2846l7477,2846,7477,2827,7468,2827,7468,2846xe" filled="true" fillcolor="#000000" stroked="false">
                <v:path arrowok="t"/>
                <v:fill type="solid"/>
              </v:shape>
            </v:group>
            <v:group style="position:absolute;left:7468;top:2846;width:10;height:20" coordorigin="7468,2846" coordsize="10,20">
              <v:shape style="position:absolute;left:7468;top:2846;width:10;height:20" coordorigin="7468,2846" coordsize="10,20" path="m7468,2865l7477,2865,7477,2846,7468,2846,7468,2865xe" filled="true" fillcolor="#000000" stroked="false">
                <v:path arrowok="t"/>
                <v:fill type="solid"/>
              </v:shape>
            </v:group>
            <v:group style="position:absolute;left:7468;top:2865;width:10;height:20" coordorigin="7468,2865" coordsize="10,20">
              <v:shape style="position:absolute;left:7468;top:2865;width:10;height:20" coordorigin="7468,2865" coordsize="10,20" path="m7468,2885l7477,2885,7477,2865,7468,2865,7468,2885xe" filled="true" fillcolor="#000000" stroked="false">
                <v:path arrowok="t"/>
                <v:fill type="solid"/>
              </v:shape>
            </v:group>
            <v:group style="position:absolute;left:7468;top:2885;width:10;height:20" coordorigin="7468,2885" coordsize="10,20">
              <v:shape style="position:absolute;left:7468;top:2885;width:10;height:20" coordorigin="7468,2885" coordsize="10,20" path="m7468,2904l7477,2904,7477,2885,7468,2885,7468,2904xe" filled="true" fillcolor="#000000" stroked="false">
                <v:path arrowok="t"/>
                <v:fill type="solid"/>
              </v:shape>
            </v:group>
            <v:group style="position:absolute;left:7468;top:2904;width:10;height:20" coordorigin="7468,2904" coordsize="10,20">
              <v:shape style="position:absolute;left:7468;top:2904;width:10;height:20" coordorigin="7468,2904" coordsize="10,20" path="m7468,2923l7477,2923,7477,2904,7468,2904,7468,2923xe" filled="true" fillcolor="#000000" stroked="false">
                <v:path arrowok="t"/>
                <v:fill type="solid"/>
              </v:shape>
            </v:group>
            <v:group style="position:absolute;left:7468;top:2923;width:10;height:20" coordorigin="7468,2923" coordsize="10,20">
              <v:shape style="position:absolute;left:7468;top:2923;width:10;height:20" coordorigin="7468,2923" coordsize="10,20" path="m7468,2942l7477,2942,7477,2923,7468,2923,7468,2942xe" filled="true" fillcolor="#000000" stroked="false">
                <v:path arrowok="t"/>
                <v:fill type="solid"/>
              </v:shape>
            </v:group>
            <v:group style="position:absolute;left:7468;top:2942;width:10;height:20" coordorigin="7468,2942" coordsize="10,20">
              <v:shape style="position:absolute;left:7468;top:2942;width:10;height:20" coordorigin="7468,2942" coordsize="10,20" path="m7468,2961l7477,2961,7477,2942,7468,2942,7468,2961xe" filled="true" fillcolor="#000000" stroked="false">
                <v:path arrowok="t"/>
                <v:fill type="solid"/>
              </v:shape>
            </v:group>
            <v:group style="position:absolute;left:7468;top:2961;width:10;height:20" coordorigin="7468,2961" coordsize="10,20">
              <v:shape style="position:absolute;left:7468;top:2961;width:10;height:20" coordorigin="7468,2961" coordsize="10,20" path="m7468,2981l7477,2981,7477,2961,7468,2961,7468,2981xe" filled="true" fillcolor="#000000" stroked="false">
                <v:path arrowok="t"/>
                <v:fill type="solid"/>
              </v:shape>
            </v:group>
            <v:group style="position:absolute;left:7468;top:2981;width:10;height:20" coordorigin="7468,2981" coordsize="10,20">
              <v:shape style="position:absolute;left:7468;top:2981;width:10;height:20" coordorigin="7468,2981" coordsize="10,20" path="m7468,3000l7477,3000,7477,2981,7468,2981,7468,3000xe" filled="true" fillcolor="#000000" stroked="false">
                <v:path arrowok="t"/>
                <v:fill type="solid"/>
              </v:shape>
            </v:group>
            <v:group style="position:absolute;left:7468;top:3000;width:10;height:20" coordorigin="7468,3000" coordsize="10,20">
              <v:shape style="position:absolute;left:7468;top:3000;width:10;height:20" coordorigin="7468,3000" coordsize="10,20" path="m7468,3019l7477,3019,7477,3000,7468,3000,7468,3019xe" filled="true" fillcolor="#000000" stroked="false">
                <v:path arrowok="t"/>
                <v:fill type="solid"/>
              </v:shape>
            </v:group>
            <v:group style="position:absolute;left:7468;top:3019;width:10;height:20" coordorigin="7468,3019" coordsize="10,20">
              <v:shape style="position:absolute;left:7468;top:3019;width:10;height:20" coordorigin="7468,3019" coordsize="10,20" path="m7468,3038l7477,3038,7477,3019,7468,3019,7468,3038xe" filled="true" fillcolor="#000000" stroked="false">
                <v:path arrowok="t"/>
                <v:fill type="solid"/>
              </v:shape>
            </v:group>
            <v:group style="position:absolute;left:7468;top:3038;width:10;height:20" coordorigin="7468,3038" coordsize="10,20">
              <v:shape style="position:absolute;left:7468;top:3038;width:10;height:20" coordorigin="7468,3038" coordsize="10,20" path="m7468,3057l7477,3057,7477,3038,7468,3038,7468,3057xe" filled="true" fillcolor="#000000" stroked="false">
                <v:path arrowok="t"/>
                <v:fill type="solid"/>
              </v:shape>
            </v:group>
            <v:group style="position:absolute;left:7468;top:3057;width:10;height:20" coordorigin="7468,3057" coordsize="10,20">
              <v:shape style="position:absolute;left:7468;top:3057;width:10;height:20" coordorigin="7468,3057" coordsize="10,20" path="m7468,3077l7477,3077,7477,3057,7468,3057,7468,3077xe" filled="true" fillcolor="#000000" stroked="false">
                <v:path arrowok="t"/>
                <v:fill type="solid"/>
              </v:shape>
            </v:group>
            <v:group style="position:absolute;left:7468;top:3077;width:10;height:20" coordorigin="7468,3077" coordsize="10,20">
              <v:shape style="position:absolute;left:7468;top:3077;width:10;height:20" coordorigin="7468,3077" coordsize="10,20" path="m7468,3096l7477,3096,7477,3077,7468,3077,7468,3096xe" filled="true" fillcolor="#000000" stroked="false">
                <v:path arrowok="t"/>
                <v:fill type="solid"/>
              </v:shape>
            </v:group>
            <v:group style="position:absolute;left:7468;top:3096;width:10;height:20" coordorigin="7468,3096" coordsize="10,20">
              <v:shape style="position:absolute;left:7468;top:3096;width:10;height:20" coordorigin="7468,3096" coordsize="10,20" path="m7468,3115l7477,3115,7477,3096,7468,3096,7468,3115xe" filled="true" fillcolor="#000000" stroked="false">
                <v:path arrowok="t"/>
                <v:fill type="solid"/>
              </v:shape>
            </v:group>
            <v:group style="position:absolute;left:7468;top:3115;width:10;height:20" coordorigin="7468,3115" coordsize="10,20">
              <v:shape style="position:absolute;left:7468;top:3115;width:10;height:20" coordorigin="7468,3115" coordsize="10,20" path="m7468,3134l7477,3134,7477,3115,7468,3115,7468,3134xe" filled="true" fillcolor="#000000" stroked="false">
                <v:path arrowok="t"/>
                <v:fill type="solid"/>
              </v:shape>
            </v:group>
            <v:group style="position:absolute;left:7468;top:3134;width:10;height:20" coordorigin="7468,3134" coordsize="10,20">
              <v:shape style="position:absolute;left:7468;top:3134;width:10;height:20" coordorigin="7468,3134" coordsize="10,20" path="m7468,3153l7477,3153,7477,3134,7468,3134,7468,3153xe" filled="true" fillcolor="#000000" stroked="false">
                <v:path arrowok="t"/>
                <v:fill type="solid"/>
              </v:shape>
            </v:group>
            <v:group style="position:absolute;left:7468;top:3153;width:10;height:20" coordorigin="7468,3153" coordsize="10,20">
              <v:shape style="position:absolute;left:7468;top:3153;width:10;height:20" coordorigin="7468,3153" coordsize="10,20" path="m7468,3173l7477,3173,7477,3153,7468,3153,7468,3173xe" filled="true" fillcolor="#000000" stroked="false">
                <v:path arrowok="t"/>
                <v:fill type="solid"/>
              </v:shape>
            </v:group>
            <v:group style="position:absolute;left:9168;top:2155;width:10;height:20" coordorigin="9168,2155" coordsize="10,20">
              <v:shape style="position:absolute;left:9168;top:2155;width:10;height:20" coordorigin="9168,2155" coordsize="10,20" path="m9168,2174l9177,2174,9177,2155,9168,2155,9168,2174xe" filled="true" fillcolor="#000000" stroked="false">
                <v:path arrowok="t"/>
                <v:fill type="solid"/>
              </v:shape>
            </v:group>
            <v:group style="position:absolute;left:9168;top:2174;width:10;height:20" coordorigin="9168,2174" coordsize="10,20">
              <v:shape style="position:absolute;left:9168;top:2174;width:10;height:20" coordorigin="9168,2174" coordsize="10,20" path="m9168,2193l9177,2193,9177,2174,9168,2174,9168,2193xe" filled="true" fillcolor="#000000" stroked="false">
                <v:path arrowok="t"/>
                <v:fill type="solid"/>
              </v:shape>
            </v:group>
            <v:group style="position:absolute;left:9168;top:2193;width:10;height:20" coordorigin="9168,2193" coordsize="10,20">
              <v:shape style="position:absolute;left:9168;top:2193;width:10;height:20" coordorigin="9168,2193" coordsize="10,20" path="m9168,2213l9177,2213,9177,2193,9168,2193,9168,2213xe" filled="true" fillcolor="#000000" stroked="false">
                <v:path arrowok="t"/>
                <v:fill type="solid"/>
              </v:shape>
            </v:group>
            <v:group style="position:absolute;left:9168;top:2213;width:10;height:20" coordorigin="9168,2213" coordsize="10,20">
              <v:shape style="position:absolute;left:9168;top:2213;width:10;height:20" coordorigin="9168,2213" coordsize="10,20" path="m9168,2232l9177,2232,9177,2213,9168,2213,9168,2232xe" filled="true" fillcolor="#000000" stroked="false">
                <v:path arrowok="t"/>
                <v:fill type="solid"/>
              </v:shape>
            </v:group>
            <v:group style="position:absolute;left:9168;top:2232;width:10;height:20" coordorigin="9168,2232" coordsize="10,20">
              <v:shape style="position:absolute;left:9168;top:2232;width:10;height:20" coordorigin="9168,2232" coordsize="10,20" path="m9168,2251l9177,2251,9177,2232,9168,2232,9168,2251xe" filled="true" fillcolor="#000000" stroked="false">
                <v:path arrowok="t"/>
                <v:fill type="solid"/>
              </v:shape>
            </v:group>
            <v:group style="position:absolute;left:9168;top:2251;width:10;height:20" coordorigin="9168,2251" coordsize="10,20">
              <v:shape style="position:absolute;left:9168;top:2251;width:10;height:20" coordorigin="9168,2251" coordsize="10,20" path="m9168,2270l9177,2270,9177,2251,9168,2251,9168,2270xe" filled="true" fillcolor="#000000" stroked="false">
                <v:path arrowok="t"/>
                <v:fill type="solid"/>
              </v:shape>
            </v:group>
            <v:group style="position:absolute;left:9168;top:2270;width:10;height:20" coordorigin="9168,2270" coordsize="10,20">
              <v:shape style="position:absolute;left:9168;top:2270;width:10;height:20" coordorigin="9168,2270" coordsize="10,20" path="m9168,2289l9177,2289,9177,2270,9168,2270,9168,2289xe" filled="true" fillcolor="#000000" stroked="false">
                <v:path arrowok="t"/>
                <v:fill type="solid"/>
              </v:shape>
            </v:group>
            <v:group style="position:absolute;left:9168;top:2289;width:10;height:20" coordorigin="9168,2289" coordsize="10,20">
              <v:shape style="position:absolute;left:9168;top:2289;width:10;height:20" coordorigin="9168,2289" coordsize="10,20" path="m9168,2309l9177,2309,9177,2289,9168,2289,9168,2309xe" filled="true" fillcolor="#000000" stroked="false">
                <v:path arrowok="t"/>
                <v:fill type="solid"/>
              </v:shape>
            </v:group>
            <v:group style="position:absolute;left:9168;top:2309;width:10;height:20" coordorigin="9168,2309" coordsize="10,20">
              <v:shape style="position:absolute;left:9168;top:2309;width:10;height:20" coordorigin="9168,2309" coordsize="10,20" path="m9168,2328l9177,2328,9177,2309,9168,2309,9168,2328xe" filled="true" fillcolor="#000000" stroked="false">
                <v:path arrowok="t"/>
                <v:fill type="solid"/>
              </v:shape>
            </v:group>
            <v:group style="position:absolute;left:9168;top:2328;width:10;height:20" coordorigin="9168,2328" coordsize="10,20">
              <v:shape style="position:absolute;left:9168;top:2328;width:10;height:20" coordorigin="9168,2328" coordsize="10,20" path="m9168,2347l9177,2347,9177,2328,9168,2328,9168,2347xe" filled="true" fillcolor="#000000" stroked="false">
                <v:path arrowok="t"/>
                <v:fill type="solid"/>
              </v:shape>
            </v:group>
            <v:group style="position:absolute;left:9168;top:2347;width:10;height:20" coordorigin="9168,2347" coordsize="10,20">
              <v:shape style="position:absolute;left:9168;top:2347;width:10;height:20" coordorigin="9168,2347" coordsize="10,20" path="m9168,2366l9177,2366,9177,2347,9168,2347,9168,2366xe" filled="true" fillcolor="#000000" stroked="false">
                <v:path arrowok="t"/>
                <v:fill type="solid"/>
              </v:shape>
            </v:group>
            <v:group style="position:absolute;left:9168;top:2366;width:10;height:20" coordorigin="9168,2366" coordsize="10,20">
              <v:shape style="position:absolute;left:9168;top:2366;width:10;height:20" coordorigin="9168,2366" coordsize="10,20" path="m9168,2385l9177,2385,9177,2366,9168,2366,9168,2385xe" filled="true" fillcolor="#000000" stroked="false">
                <v:path arrowok="t"/>
                <v:fill type="solid"/>
              </v:shape>
            </v:group>
            <v:group style="position:absolute;left:9168;top:2385;width:10;height:20" coordorigin="9168,2385" coordsize="10,20">
              <v:shape style="position:absolute;left:9168;top:2385;width:10;height:20" coordorigin="9168,2385" coordsize="10,20" path="m9168,2405l9177,2405,9177,2385,9168,2385,9168,2405xe" filled="true" fillcolor="#000000" stroked="false">
                <v:path arrowok="t"/>
                <v:fill type="solid"/>
              </v:shape>
            </v:group>
            <v:group style="position:absolute;left:9168;top:2405;width:10;height:20" coordorigin="9168,2405" coordsize="10,20">
              <v:shape style="position:absolute;left:9168;top:2405;width:10;height:20" coordorigin="9168,2405" coordsize="10,20" path="m9168,2424l9177,2424,9177,2405,9168,2405,9168,2424xe" filled="true" fillcolor="#000000" stroked="false">
                <v:path arrowok="t"/>
                <v:fill type="solid"/>
              </v:shape>
            </v:group>
            <v:group style="position:absolute;left:9168;top:2424;width:10;height:20" coordorigin="9168,2424" coordsize="10,20">
              <v:shape style="position:absolute;left:9168;top:2424;width:10;height:20" coordorigin="9168,2424" coordsize="10,20" path="m9168,2443l9177,2443,9177,2424,9168,2424,9168,2443xe" filled="true" fillcolor="#000000" stroked="false">
                <v:path arrowok="t"/>
                <v:fill type="solid"/>
              </v:shape>
            </v:group>
            <v:group style="position:absolute;left:9168;top:2443;width:10;height:20" coordorigin="9168,2443" coordsize="10,20">
              <v:shape style="position:absolute;left:9168;top:2443;width:10;height:20" coordorigin="9168,2443" coordsize="10,20" path="m9168,2462l9177,2462,9177,2443,9168,2443,9168,2462xe" filled="true" fillcolor="#000000" stroked="false">
                <v:path arrowok="t"/>
                <v:fill type="solid"/>
              </v:shape>
            </v:group>
            <v:group style="position:absolute;left:9168;top:2462;width:10;height:20" coordorigin="9168,2462" coordsize="10,20">
              <v:shape style="position:absolute;left:9168;top:2462;width:10;height:20" coordorigin="9168,2462" coordsize="10,20" path="m9168,2481l9177,2481,9177,2462,9168,2462,9168,2481xe" filled="true" fillcolor="#000000" stroked="false">
                <v:path arrowok="t"/>
                <v:fill type="solid"/>
              </v:shape>
            </v:group>
            <v:group style="position:absolute;left:9168;top:2481;width:10;height:20" coordorigin="9168,2481" coordsize="10,20">
              <v:shape style="position:absolute;left:9168;top:2481;width:10;height:20" coordorigin="9168,2481" coordsize="10,20" path="m9168,2501l9177,2501,9177,2481,9168,2481,9168,2501xe" filled="true" fillcolor="#000000" stroked="false">
                <v:path arrowok="t"/>
                <v:fill type="solid"/>
              </v:shape>
            </v:group>
            <v:group style="position:absolute;left:9168;top:2501;width:10;height:20" coordorigin="9168,2501" coordsize="10,20">
              <v:shape style="position:absolute;left:9168;top:2501;width:10;height:20" coordorigin="9168,2501" coordsize="10,20" path="m9168,2520l9177,2520,9177,2501,9168,2501,9168,2520xe" filled="true" fillcolor="#000000" stroked="false">
                <v:path arrowok="t"/>
                <v:fill type="solid"/>
              </v:shape>
            </v:group>
            <v:group style="position:absolute;left:9168;top:2520;width:10;height:20" coordorigin="9168,2520" coordsize="10,20">
              <v:shape style="position:absolute;left:9168;top:2520;width:10;height:20" coordorigin="9168,2520" coordsize="10,20" path="m9168,2539l9177,2539,9177,2520,9168,2520,9168,2539xe" filled="true" fillcolor="#000000" stroked="false">
                <v:path arrowok="t"/>
                <v:fill type="solid"/>
              </v:shape>
            </v:group>
            <v:group style="position:absolute;left:9168;top:2539;width:10;height:20" coordorigin="9168,2539" coordsize="10,20">
              <v:shape style="position:absolute;left:9168;top:2539;width:10;height:20" coordorigin="9168,2539" coordsize="10,20" path="m9168,2558l9177,2558,9177,2539,9168,2539,9168,2558xe" filled="true" fillcolor="#000000" stroked="false">
                <v:path arrowok="t"/>
                <v:fill type="solid"/>
              </v:shape>
            </v:group>
            <v:group style="position:absolute;left:9168;top:2558;width:10;height:20" coordorigin="9168,2558" coordsize="10,20">
              <v:shape style="position:absolute;left:9168;top:2558;width:10;height:20" coordorigin="9168,2558" coordsize="10,20" path="m9168,2577l9177,2577,9177,2558,9168,2558,9168,2577xe" filled="true" fillcolor="#000000" stroked="false">
                <v:path arrowok="t"/>
                <v:fill type="solid"/>
              </v:shape>
            </v:group>
            <v:group style="position:absolute;left:9168;top:2577;width:10;height:20" coordorigin="9168,2577" coordsize="10,20">
              <v:shape style="position:absolute;left:9168;top:2577;width:10;height:20" coordorigin="9168,2577" coordsize="10,20" path="m9168,2597l9177,2597,9177,2577,9168,2577,9168,2597xe" filled="true" fillcolor="#000000" stroked="false">
                <v:path arrowok="t"/>
                <v:fill type="solid"/>
              </v:shape>
            </v:group>
            <v:group style="position:absolute;left:9168;top:2597;width:10;height:20" coordorigin="9168,2597" coordsize="10,20">
              <v:shape style="position:absolute;left:9168;top:2597;width:10;height:20" coordorigin="9168,2597" coordsize="10,20" path="m9168,2616l9177,2616,9177,2597,9168,2597,9168,2616xe" filled="true" fillcolor="#000000" stroked="false">
                <v:path arrowok="t"/>
                <v:fill type="solid"/>
              </v:shape>
            </v:group>
            <v:group style="position:absolute;left:9168;top:2616;width:10;height:20" coordorigin="9168,2616" coordsize="10,20">
              <v:shape style="position:absolute;left:9168;top:2616;width:10;height:20" coordorigin="9168,2616" coordsize="10,20" path="m9168,2635l9177,2635,9177,2616,9168,2616,9168,2635xe" filled="true" fillcolor="#000000" stroked="false">
                <v:path arrowok="t"/>
                <v:fill type="solid"/>
              </v:shape>
            </v:group>
            <v:group style="position:absolute;left:9168;top:2635;width:10;height:20" coordorigin="9168,2635" coordsize="10,20">
              <v:shape style="position:absolute;left:9168;top:2635;width:10;height:20" coordorigin="9168,2635" coordsize="10,20" path="m9168,2654l9177,2654,9177,2635,9168,2635,9168,2654xe" filled="true" fillcolor="#000000" stroked="false">
                <v:path arrowok="t"/>
                <v:fill type="solid"/>
              </v:shape>
            </v:group>
            <v:group style="position:absolute;left:9168;top:2654;width:10;height:20" coordorigin="9168,2654" coordsize="10,20">
              <v:shape style="position:absolute;left:9168;top:2654;width:10;height:20" coordorigin="9168,2654" coordsize="10,20" path="m9168,2673l9177,2673,9177,2654,9168,2654,9168,2673xe" filled="true" fillcolor="#000000" stroked="false">
                <v:path arrowok="t"/>
                <v:fill type="solid"/>
              </v:shape>
            </v:group>
            <v:group style="position:absolute;left:9168;top:2673;width:10;height:20" coordorigin="9168,2673" coordsize="10,20">
              <v:shape style="position:absolute;left:9168;top:2673;width:10;height:20" coordorigin="9168,2673" coordsize="10,20" path="m9168,2693l9177,2693,9177,2673,9168,2673,9168,2693xe" filled="true" fillcolor="#000000" stroked="false">
                <v:path arrowok="t"/>
                <v:fill type="solid"/>
              </v:shape>
            </v:group>
            <v:group style="position:absolute;left:9168;top:2693;width:10;height:20" coordorigin="9168,2693" coordsize="10,20">
              <v:shape style="position:absolute;left:9168;top:2693;width:10;height:20" coordorigin="9168,2693" coordsize="10,20" path="m9168,2712l9177,2712,9177,2693,9168,2693,9168,2712xe" filled="true" fillcolor="#000000" stroked="false">
                <v:path arrowok="t"/>
                <v:fill type="solid"/>
              </v:shape>
            </v:group>
            <v:group style="position:absolute;left:9168;top:2712;width:10;height:20" coordorigin="9168,2712" coordsize="10,20">
              <v:shape style="position:absolute;left:9168;top:2712;width:10;height:20" coordorigin="9168,2712" coordsize="10,20" path="m9168,2731l9177,2731,9177,2712,9168,2712,9168,2731xe" filled="true" fillcolor="#000000" stroked="false">
                <v:path arrowok="t"/>
                <v:fill type="solid"/>
              </v:shape>
            </v:group>
            <v:group style="position:absolute;left:9168;top:2731;width:10;height:20" coordorigin="9168,2731" coordsize="10,20">
              <v:shape style="position:absolute;left:9168;top:2731;width:10;height:20" coordorigin="9168,2731" coordsize="10,20" path="m9168,2750l9177,2750,9177,2731,9168,2731,9168,2750xe" filled="true" fillcolor="#000000" stroked="false">
                <v:path arrowok="t"/>
                <v:fill type="solid"/>
              </v:shape>
            </v:group>
            <v:group style="position:absolute;left:9168;top:2750;width:10;height:20" coordorigin="9168,2750" coordsize="10,20">
              <v:shape style="position:absolute;left:9168;top:2750;width:10;height:20" coordorigin="9168,2750" coordsize="10,20" path="m9168,2769l9177,2769,9177,2750,9168,2750,9168,2769xe" filled="true" fillcolor="#000000" stroked="false">
                <v:path arrowok="t"/>
                <v:fill type="solid"/>
              </v:shape>
            </v:group>
            <v:group style="position:absolute;left:9168;top:2769;width:10;height:20" coordorigin="9168,2769" coordsize="10,20">
              <v:shape style="position:absolute;left:9168;top:2769;width:10;height:20" coordorigin="9168,2769" coordsize="10,20" path="m9168,2789l9177,2789,9177,2769,9168,2769,9168,2789xe" filled="true" fillcolor="#000000" stroked="false">
                <v:path arrowok="t"/>
                <v:fill type="solid"/>
              </v:shape>
            </v:group>
            <v:group style="position:absolute;left:9168;top:2789;width:10;height:20" coordorigin="9168,2789" coordsize="10,20">
              <v:shape style="position:absolute;left:9168;top:2789;width:10;height:20" coordorigin="9168,2789" coordsize="10,20" path="m9168,2808l9177,2808,9177,2789,9168,2789,9168,2808xe" filled="true" fillcolor="#000000" stroked="false">
                <v:path arrowok="t"/>
                <v:fill type="solid"/>
              </v:shape>
            </v:group>
            <v:group style="position:absolute;left:9168;top:2808;width:10;height:20" coordorigin="9168,2808" coordsize="10,20">
              <v:shape style="position:absolute;left:9168;top:2808;width:10;height:20" coordorigin="9168,2808" coordsize="10,20" path="m9168,2827l9177,2827,9177,2808,9168,2808,9168,2827xe" filled="true" fillcolor="#000000" stroked="false">
                <v:path arrowok="t"/>
                <v:fill type="solid"/>
              </v:shape>
            </v:group>
            <v:group style="position:absolute;left:9168;top:2827;width:10;height:20" coordorigin="9168,2827" coordsize="10,20">
              <v:shape style="position:absolute;left:9168;top:2827;width:10;height:20" coordorigin="9168,2827" coordsize="10,20" path="m9168,2846l9177,2846,9177,2827,9168,2827,9168,2846xe" filled="true" fillcolor="#000000" stroked="false">
                <v:path arrowok="t"/>
                <v:fill type="solid"/>
              </v:shape>
            </v:group>
            <v:group style="position:absolute;left:9168;top:2846;width:10;height:20" coordorigin="9168,2846" coordsize="10,20">
              <v:shape style="position:absolute;left:9168;top:2846;width:10;height:20" coordorigin="9168,2846" coordsize="10,20" path="m9168,2865l9177,2865,9177,2846,9168,2846,9168,2865xe" filled="true" fillcolor="#000000" stroked="false">
                <v:path arrowok="t"/>
                <v:fill type="solid"/>
              </v:shape>
            </v:group>
            <v:group style="position:absolute;left:9168;top:2865;width:10;height:20" coordorigin="9168,2865" coordsize="10,20">
              <v:shape style="position:absolute;left:9168;top:2865;width:10;height:20" coordorigin="9168,2865" coordsize="10,20" path="m9168,2885l9177,2885,9177,2865,9168,2865,9168,2885xe" filled="true" fillcolor="#000000" stroked="false">
                <v:path arrowok="t"/>
                <v:fill type="solid"/>
              </v:shape>
            </v:group>
            <v:group style="position:absolute;left:9168;top:2885;width:10;height:20" coordorigin="9168,2885" coordsize="10,20">
              <v:shape style="position:absolute;left:9168;top:2885;width:10;height:20" coordorigin="9168,2885" coordsize="10,20" path="m9168,2904l9177,2904,9177,2885,9168,2885,9168,2904xe" filled="true" fillcolor="#000000" stroked="false">
                <v:path arrowok="t"/>
                <v:fill type="solid"/>
              </v:shape>
            </v:group>
            <v:group style="position:absolute;left:9168;top:2904;width:10;height:20" coordorigin="9168,2904" coordsize="10,20">
              <v:shape style="position:absolute;left:9168;top:2904;width:10;height:20" coordorigin="9168,2904" coordsize="10,20" path="m9168,2923l9177,2923,9177,2904,9168,2904,9168,2923xe" filled="true" fillcolor="#000000" stroked="false">
                <v:path arrowok="t"/>
                <v:fill type="solid"/>
              </v:shape>
            </v:group>
            <v:group style="position:absolute;left:9168;top:2923;width:10;height:20" coordorigin="9168,2923" coordsize="10,20">
              <v:shape style="position:absolute;left:9168;top:2923;width:10;height:20" coordorigin="9168,2923" coordsize="10,20" path="m9168,2942l9177,2942,9177,2923,9168,2923,9168,2942xe" filled="true" fillcolor="#000000" stroked="false">
                <v:path arrowok="t"/>
                <v:fill type="solid"/>
              </v:shape>
            </v:group>
            <v:group style="position:absolute;left:9168;top:2942;width:10;height:20" coordorigin="9168,2942" coordsize="10,20">
              <v:shape style="position:absolute;left:9168;top:2942;width:10;height:20" coordorigin="9168,2942" coordsize="10,20" path="m9168,2961l9177,2961,9177,2942,9168,2942,9168,2961xe" filled="true" fillcolor="#000000" stroked="false">
                <v:path arrowok="t"/>
                <v:fill type="solid"/>
              </v:shape>
            </v:group>
            <v:group style="position:absolute;left:9168;top:2961;width:10;height:20" coordorigin="9168,2961" coordsize="10,20">
              <v:shape style="position:absolute;left:9168;top:2961;width:10;height:20" coordorigin="9168,2961" coordsize="10,20" path="m9168,2981l9177,2981,9177,2961,9168,2961,9168,2981xe" filled="true" fillcolor="#000000" stroked="false">
                <v:path arrowok="t"/>
                <v:fill type="solid"/>
              </v:shape>
            </v:group>
            <v:group style="position:absolute;left:9168;top:2981;width:10;height:20" coordorigin="9168,2981" coordsize="10,20">
              <v:shape style="position:absolute;left:9168;top:2981;width:10;height:20" coordorigin="9168,2981" coordsize="10,20" path="m9168,3000l9177,3000,9177,2981,9168,2981,9168,3000xe" filled="true" fillcolor="#000000" stroked="false">
                <v:path arrowok="t"/>
                <v:fill type="solid"/>
              </v:shape>
            </v:group>
            <v:group style="position:absolute;left:9168;top:3000;width:10;height:20" coordorigin="9168,3000" coordsize="10,20">
              <v:shape style="position:absolute;left:9168;top:3000;width:10;height:20" coordorigin="9168,3000" coordsize="10,20" path="m9168,3019l9177,3019,9177,3000,9168,3000,9168,3019xe" filled="true" fillcolor="#000000" stroked="false">
                <v:path arrowok="t"/>
                <v:fill type="solid"/>
              </v:shape>
            </v:group>
            <v:group style="position:absolute;left:9168;top:3019;width:10;height:20" coordorigin="9168,3019" coordsize="10,20">
              <v:shape style="position:absolute;left:9168;top:3019;width:10;height:20" coordorigin="9168,3019" coordsize="10,20" path="m9168,3038l9177,3038,9177,3019,9168,3019,9168,3038xe" filled="true" fillcolor="#000000" stroked="false">
                <v:path arrowok="t"/>
                <v:fill type="solid"/>
              </v:shape>
            </v:group>
            <v:group style="position:absolute;left:9168;top:3038;width:10;height:20" coordorigin="9168,3038" coordsize="10,20">
              <v:shape style="position:absolute;left:9168;top:3038;width:10;height:20" coordorigin="9168,3038" coordsize="10,20" path="m9168,3057l9177,3057,9177,3038,9168,3038,9168,3057xe" filled="true" fillcolor="#000000" stroked="false">
                <v:path arrowok="t"/>
                <v:fill type="solid"/>
              </v:shape>
            </v:group>
            <v:group style="position:absolute;left:9168;top:3057;width:10;height:20" coordorigin="9168,3057" coordsize="10,20">
              <v:shape style="position:absolute;left:9168;top:3057;width:10;height:20" coordorigin="9168,3057" coordsize="10,20" path="m9168,3077l9177,3077,9177,3057,9168,3057,9168,3077xe" filled="true" fillcolor="#000000" stroked="false">
                <v:path arrowok="t"/>
                <v:fill type="solid"/>
              </v:shape>
            </v:group>
            <v:group style="position:absolute;left:9168;top:3077;width:10;height:20" coordorigin="9168,3077" coordsize="10,20">
              <v:shape style="position:absolute;left:9168;top:3077;width:10;height:20" coordorigin="9168,3077" coordsize="10,20" path="m9168,3096l9177,3096,9177,3077,9168,3077,9168,3096xe" filled="true" fillcolor="#000000" stroked="false">
                <v:path arrowok="t"/>
                <v:fill type="solid"/>
              </v:shape>
            </v:group>
            <v:group style="position:absolute;left:9168;top:3096;width:10;height:20" coordorigin="9168,3096" coordsize="10,20">
              <v:shape style="position:absolute;left:9168;top:3096;width:10;height:20" coordorigin="9168,3096" coordsize="10,20" path="m9168,3115l9177,3115,9177,3096,9168,3096,9168,3115xe" filled="true" fillcolor="#000000" stroked="false">
                <v:path arrowok="t"/>
                <v:fill type="solid"/>
              </v:shape>
            </v:group>
            <v:group style="position:absolute;left:9168;top:3115;width:10;height:20" coordorigin="9168,3115" coordsize="10,20">
              <v:shape style="position:absolute;left:9168;top:3115;width:10;height:20" coordorigin="9168,3115" coordsize="10,20" path="m9168,3134l9177,3134,9177,3115,9168,3115,9168,3134xe" filled="true" fillcolor="#000000" stroked="false">
                <v:path arrowok="t"/>
                <v:fill type="solid"/>
              </v:shape>
            </v:group>
            <v:group style="position:absolute;left:9168;top:3134;width:10;height:20" coordorigin="9168,3134" coordsize="10,20">
              <v:shape style="position:absolute;left:9168;top:3134;width:10;height:20" coordorigin="9168,3134" coordsize="10,20" path="m9168,3153l9177,3153,9177,3134,9168,3134,9168,3153xe" filled="true" fillcolor="#000000" stroked="false">
                <v:path arrowok="t"/>
                <v:fill type="solid"/>
              </v:shape>
            </v:group>
            <v:group style="position:absolute;left:9168;top:3153;width:10;height:20" coordorigin="9168,3153" coordsize="10,20">
              <v:shape style="position:absolute;left:9168;top:3153;width:10;height:20" coordorigin="9168,3153" coordsize="10,20" path="m9168,3173l9177,3173,9177,3153,9168,3153,9168,3173xe" filled="true" fillcolor="#000000" stroked="false">
                <v:path arrowok="t"/>
                <v:fill type="solid"/>
              </v:shape>
              <v:shape style="position:absolute;left:2952;top:3077;width:1273;height:108" type="#_x0000_t75" stroked="false">
                <v:imagedata r:id="rId249" o:title=""/>
              </v:shape>
              <v:shape style="position:absolute;left:4201;top:3173;width:1090;height:12" type="#_x0000_t75" stroked="false">
                <v:imagedata r:id="rId250" o:title=""/>
              </v:shape>
              <v:shape style="position:absolute;left:5276;top:3173;width:641;height:12" type="#_x0000_t75" stroked="false">
                <v:imagedata r:id="rId247" o:title=""/>
              </v:shape>
              <v:shape style="position:absolute;left:5903;top:3173;width:939;height:12" type="#_x0000_t75" stroked="false">
                <v:imagedata r:id="rId251" o:title=""/>
              </v:shape>
              <v:shape style="position:absolute;left:6827;top:3173;width:650;height:12" type="#_x0000_t75" stroked="false">
                <v:imagedata r:id="rId252" o:title=""/>
              </v:shape>
              <v:shape style="position:absolute;left:7463;top:3173;width:1080;height:12" type="#_x0000_t75" stroked="false">
                <v:imagedata r:id="rId253" o:title=""/>
              </v:shape>
              <v:shape style="position:absolute;left:8529;top:3173;width:649;height:12" type="#_x0000_t75" stroked="false">
                <v:imagedata r:id="rId254" o:title=""/>
              </v:shape>
              <v:shape style="position:absolute;left:9163;top:3173;width:941;height:12" type="#_x0000_t75" stroked="false">
                <v:imagedata r:id="rId255" o:title=""/>
              </v:shape>
              <v:shape style="position:absolute;left:10089;top:3175;width:576;height:10" type="#_x0000_t75" stroked="false">
                <v:imagedata r:id="rId191" o:title=""/>
              </v:shape>
            </v:group>
            <v:group style="position:absolute;left:4206;top:3185;width:10;height:20" coordorigin="4206,3185" coordsize="10,20">
              <v:shape style="position:absolute;left:4206;top:3185;width:10;height:20" coordorigin="4206,3185" coordsize="10,20" path="m4206,3204l4215,3204,4215,3185,4206,3185,4206,3204xe" filled="true" fillcolor="#000000" stroked="false">
                <v:path arrowok="t"/>
                <v:fill type="solid"/>
              </v:shape>
            </v:group>
            <v:group style="position:absolute;left:4206;top:3204;width:10;height:20" coordorigin="4206,3204" coordsize="10,20">
              <v:shape style="position:absolute;left:4206;top:3204;width:10;height:20" coordorigin="4206,3204" coordsize="10,20" path="m4206,3223l4215,3223,4215,3204,4206,3204,4206,3223xe" filled="true" fillcolor="#000000" stroked="false">
                <v:path arrowok="t"/>
                <v:fill type="solid"/>
              </v:shape>
            </v:group>
            <v:group style="position:absolute;left:4206;top:3223;width:10;height:20" coordorigin="4206,3223" coordsize="10,20">
              <v:shape style="position:absolute;left:4206;top:3223;width:10;height:20" coordorigin="4206,3223" coordsize="10,20" path="m4206,3242l4215,3242,4215,3223,4206,3223,4206,3242xe" filled="true" fillcolor="#000000" stroked="false">
                <v:path arrowok="t"/>
                <v:fill type="solid"/>
              </v:shape>
            </v:group>
            <v:group style="position:absolute;left:4206;top:3242;width:10;height:20" coordorigin="4206,3242" coordsize="10,20">
              <v:shape style="position:absolute;left:4206;top:3242;width:10;height:20" coordorigin="4206,3242" coordsize="10,20" path="m4206,3262l4215,3262,4215,3242,4206,3242,4206,3262xe" filled="true" fillcolor="#000000" stroked="false">
                <v:path arrowok="t"/>
                <v:fill type="solid"/>
              </v:shape>
            </v:group>
            <v:group style="position:absolute;left:4206;top:3262;width:10;height:20" coordorigin="4206,3262" coordsize="10,20">
              <v:shape style="position:absolute;left:4206;top:3262;width:10;height:20" coordorigin="4206,3262" coordsize="10,20" path="m4206,3281l4215,3281,4215,3262,4206,3262,4206,3281xe" filled="true" fillcolor="#000000" stroked="false">
                <v:path arrowok="t"/>
                <v:fill type="solid"/>
              </v:shape>
            </v:group>
            <v:group style="position:absolute;left:4206;top:3281;width:10;height:20" coordorigin="4206,3281" coordsize="10,20">
              <v:shape style="position:absolute;left:4206;top:3281;width:10;height:20" coordorigin="4206,3281" coordsize="10,20" path="m4206,3300l4215,3300,4215,3281,4206,3281,4206,3300xe" filled="true" fillcolor="#000000" stroked="false">
                <v:path arrowok="t"/>
                <v:fill type="solid"/>
              </v:shape>
            </v:group>
            <v:group style="position:absolute;left:4206;top:3300;width:10;height:20" coordorigin="4206,3300" coordsize="10,20">
              <v:shape style="position:absolute;left:4206;top:3300;width:10;height:20" coordorigin="4206,3300" coordsize="10,20" path="m4206,3320l4215,3320,4215,3300,4206,3300,4206,3320xe" filled="true" fillcolor="#000000" stroked="false">
                <v:path arrowok="t"/>
                <v:fill type="solid"/>
              </v:shape>
            </v:group>
            <v:group style="position:absolute;left:4206;top:3320;width:10;height:20" coordorigin="4206,3320" coordsize="10,20">
              <v:shape style="position:absolute;left:4206;top:3320;width:10;height:20" coordorigin="4206,3320" coordsize="10,20" path="m4206,3339l4215,3339,4215,3320,4206,3320,4206,3339xe" filled="true" fillcolor="#000000" stroked="false">
                <v:path arrowok="t"/>
                <v:fill type="solid"/>
              </v:shape>
            </v:group>
            <v:group style="position:absolute;left:4206;top:3339;width:10;height:20" coordorigin="4206,3339" coordsize="10,20">
              <v:shape style="position:absolute;left:4206;top:3339;width:10;height:20" coordorigin="4206,3339" coordsize="10,20" path="m4206,3358l4215,3358,4215,3339,4206,3339,4206,3358xe" filled="true" fillcolor="#000000" stroked="false">
                <v:path arrowok="t"/>
                <v:fill type="solid"/>
              </v:shape>
            </v:group>
            <v:group style="position:absolute;left:4206;top:3358;width:10;height:20" coordorigin="4206,3358" coordsize="10,20">
              <v:shape style="position:absolute;left:4206;top:3358;width:10;height:20" coordorigin="4206,3358" coordsize="10,20" path="m4206,3377l4215,3377,4215,3358,4206,3358,4206,3377xe" filled="true" fillcolor="#000000" stroked="false">
                <v:path arrowok="t"/>
                <v:fill type="solid"/>
              </v:shape>
            </v:group>
            <v:group style="position:absolute;left:4206;top:3377;width:10;height:20" coordorigin="4206,3377" coordsize="10,20">
              <v:shape style="position:absolute;left:4206;top:3377;width:10;height:20" coordorigin="4206,3377" coordsize="10,20" path="m4206,3396l4215,3396,4215,3377,4206,3377,4206,3396xe" filled="true" fillcolor="#000000" stroked="false">
                <v:path arrowok="t"/>
                <v:fill type="solid"/>
              </v:shape>
            </v:group>
            <v:group style="position:absolute;left:4206;top:3396;width:10;height:20" coordorigin="4206,3396" coordsize="10,20">
              <v:shape style="position:absolute;left:4206;top:3396;width:10;height:20" coordorigin="4206,3396" coordsize="10,20" path="m4206,3416l4215,3416,4215,3396,4206,3396,4206,3416xe" filled="true" fillcolor="#000000" stroked="false">
                <v:path arrowok="t"/>
                <v:fill type="solid"/>
              </v:shape>
            </v:group>
            <v:group style="position:absolute;left:4206;top:3416;width:10;height:20" coordorigin="4206,3416" coordsize="10,20">
              <v:shape style="position:absolute;left:4206;top:3416;width:10;height:20" coordorigin="4206,3416" coordsize="10,20" path="m4206,3435l4215,3435,4215,3416,4206,3416,4206,3435xe" filled="true" fillcolor="#000000" stroked="false">
                <v:path arrowok="t"/>
                <v:fill type="solid"/>
              </v:shape>
            </v:group>
            <v:group style="position:absolute;left:4206;top:3435;width:10;height:20" coordorigin="4206,3435" coordsize="10,20">
              <v:shape style="position:absolute;left:4206;top:3435;width:10;height:20" coordorigin="4206,3435" coordsize="10,20" path="m4206,3454l4215,3454,4215,3435,4206,3435,4206,3454xe" filled="true" fillcolor="#000000" stroked="false">
                <v:path arrowok="t"/>
                <v:fill type="solid"/>
              </v:shape>
            </v:group>
            <v:group style="position:absolute;left:4206;top:3454;width:10;height:20" coordorigin="4206,3454" coordsize="10,20">
              <v:shape style="position:absolute;left:4206;top:3454;width:10;height:20" coordorigin="4206,3454" coordsize="10,20" path="m4206,3473l4215,3473,4215,3454,4206,3454,4206,3473xe" filled="true" fillcolor="#000000" stroked="false">
                <v:path arrowok="t"/>
                <v:fill type="solid"/>
              </v:shape>
            </v:group>
            <v:group style="position:absolute;left:4206;top:3473;width:10;height:20" coordorigin="4206,3473" coordsize="10,20">
              <v:shape style="position:absolute;left:4206;top:3473;width:10;height:20" coordorigin="4206,3473" coordsize="10,20" path="m4206,3492l4215,3492,4215,3473,4206,3473,4206,3492xe" filled="true" fillcolor="#000000" stroked="false">
                <v:path arrowok="t"/>
                <v:fill type="solid"/>
              </v:shape>
            </v:group>
            <v:group style="position:absolute;left:4206;top:3492;width:10;height:20" coordorigin="4206,3492" coordsize="10,20">
              <v:shape style="position:absolute;left:4206;top:3492;width:10;height:20" coordorigin="4206,3492" coordsize="10,20" path="m4206,3512l4215,3512,4215,3492,4206,3492,4206,3512xe" filled="true" fillcolor="#000000" stroked="false">
                <v:path arrowok="t"/>
                <v:fill type="solid"/>
              </v:shape>
            </v:group>
            <v:group style="position:absolute;left:4206;top:3512;width:10;height:20" coordorigin="4206,3512" coordsize="10,20">
              <v:shape style="position:absolute;left:4206;top:3512;width:10;height:20" coordorigin="4206,3512" coordsize="10,20" path="m4206,3531l4215,3531,4215,3512,4206,3512,4206,3531xe" filled="true" fillcolor="#000000" stroked="false">
                <v:path arrowok="t"/>
                <v:fill type="solid"/>
              </v:shape>
            </v:group>
            <v:group style="position:absolute;left:4206;top:3531;width:10;height:20" coordorigin="4206,3531" coordsize="10,20">
              <v:shape style="position:absolute;left:4206;top:3531;width:10;height:20" coordorigin="4206,3531" coordsize="10,20" path="m4206,3550l4215,3550,4215,3531,4206,3531,4206,3550xe" filled="true" fillcolor="#000000" stroked="false">
                <v:path arrowok="t"/>
                <v:fill type="solid"/>
              </v:shape>
            </v:group>
            <v:group style="position:absolute;left:4206;top:3550;width:10;height:20" coordorigin="4206,3550" coordsize="10,20">
              <v:shape style="position:absolute;left:4206;top:3550;width:10;height:20" coordorigin="4206,3550" coordsize="10,20" path="m4206,3569l4215,3569,4215,3550,4206,3550,4206,3569xe" filled="true" fillcolor="#000000" stroked="false">
                <v:path arrowok="t"/>
                <v:fill type="solid"/>
              </v:shape>
            </v:group>
            <v:group style="position:absolute;left:4206;top:3569;width:10;height:20" coordorigin="4206,3569" coordsize="10,20">
              <v:shape style="position:absolute;left:4206;top:3569;width:10;height:20" coordorigin="4206,3569" coordsize="10,20" path="m4206,3588l4215,3588,4215,3569,4206,3569,4206,3588xe" filled="true" fillcolor="#000000" stroked="false">
                <v:path arrowok="t"/>
                <v:fill type="solid"/>
              </v:shape>
            </v:group>
            <v:group style="position:absolute;left:4206;top:3588;width:10;height:20" coordorigin="4206,3588" coordsize="10,20">
              <v:shape style="position:absolute;left:4206;top:3588;width:10;height:20" coordorigin="4206,3588" coordsize="10,20" path="m4206,3608l4215,3608,4215,3588,4206,3588,4206,3608xe" filled="true" fillcolor="#000000" stroked="false">
                <v:path arrowok="t"/>
                <v:fill type="solid"/>
              </v:shape>
            </v:group>
            <v:group style="position:absolute;left:4206;top:3608;width:10;height:20" coordorigin="4206,3608" coordsize="10,20">
              <v:shape style="position:absolute;left:4206;top:3608;width:10;height:20" coordorigin="4206,3608" coordsize="10,20" path="m4206,3627l4215,3627,4215,3608,4206,3608,4206,3627xe" filled="true" fillcolor="#000000" stroked="false">
                <v:path arrowok="t"/>
                <v:fill type="solid"/>
              </v:shape>
            </v:group>
            <v:group style="position:absolute;left:4206;top:3627;width:10;height:20" coordorigin="4206,3627" coordsize="10,20">
              <v:shape style="position:absolute;left:4206;top:3627;width:10;height:20" coordorigin="4206,3627" coordsize="10,20" path="m4206,3646l4215,3646,4215,3627,4206,3627,4206,3646xe" filled="true" fillcolor="#000000" stroked="false">
                <v:path arrowok="t"/>
                <v:fill type="solid"/>
              </v:shape>
            </v:group>
            <v:group style="position:absolute;left:4206;top:3646;width:10;height:20" coordorigin="4206,3646" coordsize="10,20">
              <v:shape style="position:absolute;left:4206;top:3646;width:10;height:20" coordorigin="4206,3646" coordsize="10,20" path="m4206,3665l4215,3665,4215,3646,4206,3646,4206,3665xe" filled="true" fillcolor="#000000" stroked="false">
                <v:path arrowok="t"/>
                <v:fill type="solid"/>
              </v:shape>
            </v:group>
            <v:group style="position:absolute;left:4206;top:3665;width:10;height:20" coordorigin="4206,3665" coordsize="10,20">
              <v:shape style="position:absolute;left:4206;top:3665;width:10;height:20" coordorigin="4206,3665" coordsize="10,20" path="m4206,3684l4215,3684,4215,3665,4206,3665,4206,3684xe" filled="true" fillcolor="#000000" stroked="false">
                <v:path arrowok="t"/>
                <v:fill type="solid"/>
              </v:shape>
            </v:group>
            <v:group style="position:absolute;left:4206;top:3684;width:10;height:20" coordorigin="4206,3684" coordsize="10,20">
              <v:shape style="position:absolute;left:4206;top:3684;width:10;height:20" coordorigin="4206,3684" coordsize="10,20" path="m4206,3704l4215,3704,4215,3684,4206,3684,4206,3704xe" filled="true" fillcolor="#000000" stroked="false">
                <v:path arrowok="t"/>
                <v:fill type="solid"/>
              </v:shape>
            </v:group>
            <v:group style="position:absolute;left:4206;top:3704;width:10;height:20" coordorigin="4206,3704" coordsize="10,20">
              <v:shape style="position:absolute;left:4206;top:3704;width:10;height:20" coordorigin="4206,3704" coordsize="10,20" path="m4206,3723l4215,3723,4215,3704,4206,3704,4206,3723xe" filled="true" fillcolor="#000000" stroked="false">
                <v:path arrowok="t"/>
                <v:fill type="solid"/>
              </v:shape>
            </v:group>
            <v:group style="position:absolute;left:4206;top:3723;width:10;height:20" coordorigin="4206,3723" coordsize="10,20">
              <v:shape style="position:absolute;left:4206;top:3723;width:10;height:20" coordorigin="4206,3723" coordsize="10,20" path="m4206,3742l4215,3742,4215,3723,4206,3723,4206,3742xe" filled="true" fillcolor="#000000" stroked="false">
                <v:path arrowok="t"/>
                <v:fill type="solid"/>
              </v:shape>
            </v:group>
            <v:group style="position:absolute;left:4206;top:3742;width:10;height:20" coordorigin="4206,3742" coordsize="10,20">
              <v:shape style="position:absolute;left:4206;top:3742;width:10;height:20" coordorigin="4206,3742" coordsize="10,20" path="m4206,3761l4215,3761,4215,3742,4206,3742,4206,3761xe" filled="true" fillcolor="#000000" stroked="false">
                <v:path arrowok="t"/>
                <v:fill type="solid"/>
              </v:shape>
            </v:group>
            <v:group style="position:absolute;left:4206;top:3761;width:10;height:20" coordorigin="4206,3761" coordsize="10,20">
              <v:shape style="position:absolute;left:4206;top:3761;width:10;height:20" coordorigin="4206,3761" coordsize="10,20" path="m4206,3780l4215,3780,4215,3761,4206,3761,4206,3780xe" filled="true" fillcolor="#000000" stroked="false">
                <v:path arrowok="t"/>
                <v:fill type="solid"/>
              </v:shape>
            </v:group>
            <v:group style="position:absolute;left:4206;top:3780;width:10;height:20" coordorigin="4206,3780" coordsize="10,20">
              <v:shape style="position:absolute;left:4206;top:3780;width:10;height:20" coordorigin="4206,3780" coordsize="10,20" path="m4206,3800l4215,3800,4215,3780,4206,3780,4206,3800xe" filled="true" fillcolor="#000000" stroked="false">
                <v:path arrowok="t"/>
                <v:fill type="solid"/>
              </v:shape>
            </v:group>
            <v:group style="position:absolute;left:4206;top:3800;width:10;height:20" coordorigin="4206,3800" coordsize="10,20">
              <v:shape style="position:absolute;left:4206;top:3800;width:10;height:20" coordorigin="4206,3800" coordsize="10,20" path="m4206,3819l4215,3819,4215,3800,4206,3800,4206,3819xe" filled="true" fillcolor="#000000" stroked="false">
                <v:path arrowok="t"/>
                <v:fill type="solid"/>
              </v:shape>
            </v:group>
            <v:group style="position:absolute;left:4206;top:3819;width:10;height:20" coordorigin="4206,3819" coordsize="10,20">
              <v:shape style="position:absolute;left:4206;top:3819;width:10;height:20" coordorigin="4206,3819" coordsize="10,20" path="m4206,3838l4215,3838,4215,3819,4206,3819,4206,3838xe" filled="true" fillcolor="#000000" stroked="false">
                <v:path arrowok="t"/>
                <v:fill type="solid"/>
              </v:shape>
            </v:group>
            <v:group style="position:absolute;left:4206;top:3838;width:10;height:20" coordorigin="4206,3838" coordsize="10,20">
              <v:shape style="position:absolute;left:4206;top:3838;width:10;height:20" coordorigin="4206,3838" coordsize="10,20" path="m4206,3857l4215,3857,4215,3838,4206,3838,4206,3857xe" filled="true" fillcolor="#000000" stroked="false">
                <v:path arrowok="t"/>
                <v:fill type="solid"/>
              </v:shape>
            </v:group>
            <v:group style="position:absolute;left:4206;top:3861;width:10;height:2" coordorigin="4206,3861" coordsize="10,2">
              <v:shape style="position:absolute;left:4206;top:3861;width:10;height:2" coordorigin="4206,3861" coordsize="10,0" path="m4206,3861l4215,3861e" filled="false" stroked="true" strokeweight=".35999pt" strokecolor="#000000">
                <v:path arrowok="t"/>
              </v:shape>
            </v:group>
            <v:group style="position:absolute;left:5907;top:3185;width:10;height:20" coordorigin="5907,3185" coordsize="10,20">
              <v:shape style="position:absolute;left:5907;top:3185;width:10;height:20" coordorigin="5907,3185" coordsize="10,20" path="m5907,3204l5917,3204,5917,3185,5907,3185,5907,3204xe" filled="true" fillcolor="#000000" stroked="false">
                <v:path arrowok="t"/>
                <v:fill type="solid"/>
              </v:shape>
            </v:group>
            <v:group style="position:absolute;left:5907;top:3204;width:10;height:20" coordorigin="5907,3204" coordsize="10,20">
              <v:shape style="position:absolute;left:5907;top:3204;width:10;height:20" coordorigin="5907,3204" coordsize="10,20" path="m5907,3223l5917,3223,5917,3204,5907,3204,5907,3223xe" filled="true" fillcolor="#000000" stroked="false">
                <v:path arrowok="t"/>
                <v:fill type="solid"/>
              </v:shape>
            </v:group>
            <v:group style="position:absolute;left:5907;top:3223;width:10;height:20" coordorigin="5907,3223" coordsize="10,20">
              <v:shape style="position:absolute;left:5907;top:3223;width:10;height:20" coordorigin="5907,3223" coordsize="10,20" path="m5907,3242l5917,3242,5917,3223,5907,3223,5907,3242xe" filled="true" fillcolor="#000000" stroked="false">
                <v:path arrowok="t"/>
                <v:fill type="solid"/>
              </v:shape>
            </v:group>
            <v:group style="position:absolute;left:5907;top:3242;width:10;height:20" coordorigin="5907,3242" coordsize="10,20">
              <v:shape style="position:absolute;left:5907;top:3242;width:10;height:20" coordorigin="5907,3242" coordsize="10,20" path="m5907,3262l5917,3262,5917,3242,5907,3242,5907,3262xe" filled="true" fillcolor="#000000" stroked="false">
                <v:path arrowok="t"/>
                <v:fill type="solid"/>
              </v:shape>
            </v:group>
            <v:group style="position:absolute;left:5907;top:3262;width:10;height:20" coordorigin="5907,3262" coordsize="10,20">
              <v:shape style="position:absolute;left:5907;top:3262;width:10;height:20" coordorigin="5907,3262" coordsize="10,20" path="m5907,3281l5917,3281,5917,3262,5907,3262,5907,3281xe" filled="true" fillcolor="#000000" stroked="false">
                <v:path arrowok="t"/>
                <v:fill type="solid"/>
              </v:shape>
            </v:group>
            <v:group style="position:absolute;left:5907;top:3281;width:10;height:20" coordorigin="5907,3281" coordsize="10,20">
              <v:shape style="position:absolute;left:5907;top:3281;width:10;height:20" coordorigin="5907,3281" coordsize="10,20" path="m5907,3300l5917,3300,5917,3281,5907,3281,5907,3300xe" filled="true" fillcolor="#000000" stroked="false">
                <v:path arrowok="t"/>
                <v:fill type="solid"/>
              </v:shape>
            </v:group>
            <v:group style="position:absolute;left:5907;top:3300;width:10;height:20" coordorigin="5907,3300" coordsize="10,20">
              <v:shape style="position:absolute;left:5907;top:3300;width:10;height:20" coordorigin="5907,3300" coordsize="10,20" path="m5907,3320l5917,3320,5917,3300,5907,3300,5907,3320xe" filled="true" fillcolor="#000000" stroked="false">
                <v:path arrowok="t"/>
                <v:fill type="solid"/>
              </v:shape>
            </v:group>
            <v:group style="position:absolute;left:5907;top:3320;width:10;height:20" coordorigin="5907,3320" coordsize="10,20">
              <v:shape style="position:absolute;left:5907;top:3320;width:10;height:20" coordorigin="5907,3320" coordsize="10,20" path="m5907,3339l5917,3339,5917,3320,5907,3320,5907,3339xe" filled="true" fillcolor="#000000" stroked="false">
                <v:path arrowok="t"/>
                <v:fill type="solid"/>
              </v:shape>
            </v:group>
            <v:group style="position:absolute;left:5907;top:3339;width:10;height:20" coordorigin="5907,3339" coordsize="10,20">
              <v:shape style="position:absolute;left:5907;top:3339;width:10;height:20" coordorigin="5907,3339" coordsize="10,20" path="m5907,3358l5917,3358,5917,3339,5907,3339,5907,3358xe" filled="true" fillcolor="#000000" stroked="false">
                <v:path arrowok="t"/>
                <v:fill type="solid"/>
              </v:shape>
            </v:group>
            <v:group style="position:absolute;left:5907;top:3358;width:10;height:20" coordorigin="5907,3358" coordsize="10,20">
              <v:shape style="position:absolute;left:5907;top:3358;width:10;height:20" coordorigin="5907,3358" coordsize="10,20" path="m5907,3377l5917,3377,5917,3358,5907,3358,5907,3377xe" filled="true" fillcolor="#000000" stroked="false">
                <v:path arrowok="t"/>
                <v:fill type="solid"/>
              </v:shape>
            </v:group>
            <v:group style="position:absolute;left:5907;top:3377;width:10;height:20" coordorigin="5907,3377" coordsize="10,20">
              <v:shape style="position:absolute;left:5907;top:3377;width:10;height:20" coordorigin="5907,3377" coordsize="10,20" path="m5907,3396l5917,3396,5917,3377,5907,3377,5907,3396xe" filled="true" fillcolor="#000000" stroked="false">
                <v:path arrowok="t"/>
                <v:fill type="solid"/>
              </v:shape>
            </v:group>
            <v:group style="position:absolute;left:5907;top:3396;width:10;height:20" coordorigin="5907,3396" coordsize="10,20">
              <v:shape style="position:absolute;left:5907;top:3396;width:10;height:20" coordorigin="5907,3396" coordsize="10,20" path="m5907,3416l5917,3416,5917,3396,5907,3396,5907,3416xe" filled="true" fillcolor="#000000" stroked="false">
                <v:path arrowok="t"/>
                <v:fill type="solid"/>
              </v:shape>
            </v:group>
            <v:group style="position:absolute;left:5907;top:3416;width:10;height:20" coordorigin="5907,3416" coordsize="10,20">
              <v:shape style="position:absolute;left:5907;top:3416;width:10;height:20" coordorigin="5907,3416" coordsize="10,20" path="m5907,3435l5917,3435,5917,3416,5907,3416,5907,3435xe" filled="true" fillcolor="#000000" stroked="false">
                <v:path arrowok="t"/>
                <v:fill type="solid"/>
              </v:shape>
            </v:group>
            <v:group style="position:absolute;left:5907;top:3435;width:10;height:20" coordorigin="5907,3435" coordsize="10,20">
              <v:shape style="position:absolute;left:5907;top:3435;width:10;height:20" coordorigin="5907,3435" coordsize="10,20" path="m5907,3454l5917,3454,5917,3435,5907,3435,5907,3454xe" filled="true" fillcolor="#000000" stroked="false">
                <v:path arrowok="t"/>
                <v:fill type="solid"/>
              </v:shape>
            </v:group>
            <v:group style="position:absolute;left:5907;top:3454;width:10;height:20" coordorigin="5907,3454" coordsize="10,20">
              <v:shape style="position:absolute;left:5907;top:3454;width:10;height:20" coordorigin="5907,3454" coordsize="10,20" path="m5907,3473l5917,3473,5917,3454,5907,3454,5907,3473xe" filled="true" fillcolor="#000000" stroked="false">
                <v:path arrowok="t"/>
                <v:fill type="solid"/>
              </v:shape>
            </v:group>
            <v:group style="position:absolute;left:5907;top:3473;width:10;height:20" coordorigin="5907,3473" coordsize="10,20">
              <v:shape style="position:absolute;left:5907;top:3473;width:10;height:20" coordorigin="5907,3473" coordsize="10,20" path="m5907,3492l5917,3492,5917,3473,5907,3473,5907,3492xe" filled="true" fillcolor="#000000" stroked="false">
                <v:path arrowok="t"/>
                <v:fill type="solid"/>
              </v:shape>
            </v:group>
            <v:group style="position:absolute;left:5907;top:3492;width:10;height:20" coordorigin="5907,3492" coordsize="10,20">
              <v:shape style="position:absolute;left:5907;top:3492;width:10;height:20" coordorigin="5907,3492" coordsize="10,20" path="m5907,3512l5917,3512,5917,3492,5907,3492,5907,3512xe" filled="true" fillcolor="#000000" stroked="false">
                <v:path arrowok="t"/>
                <v:fill type="solid"/>
              </v:shape>
            </v:group>
            <v:group style="position:absolute;left:5907;top:3512;width:10;height:20" coordorigin="5907,3512" coordsize="10,20">
              <v:shape style="position:absolute;left:5907;top:3512;width:10;height:20" coordorigin="5907,3512" coordsize="10,20" path="m5907,3531l5917,3531,5917,3512,5907,3512,5907,3531xe" filled="true" fillcolor="#000000" stroked="false">
                <v:path arrowok="t"/>
                <v:fill type="solid"/>
              </v:shape>
            </v:group>
            <v:group style="position:absolute;left:5907;top:3531;width:10;height:20" coordorigin="5907,3531" coordsize="10,20">
              <v:shape style="position:absolute;left:5907;top:3531;width:10;height:20" coordorigin="5907,3531" coordsize="10,20" path="m5907,3550l5917,3550,5917,3531,5907,3531,5907,3550xe" filled="true" fillcolor="#000000" stroked="false">
                <v:path arrowok="t"/>
                <v:fill type="solid"/>
              </v:shape>
            </v:group>
            <v:group style="position:absolute;left:5907;top:3550;width:10;height:20" coordorigin="5907,3550" coordsize="10,20">
              <v:shape style="position:absolute;left:5907;top:3550;width:10;height:20" coordorigin="5907,3550" coordsize="10,20" path="m5907,3569l5917,3569,5917,3550,5907,3550,5907,3569xe" filled="true" fillcolor="#000000" stroked="false">
                <v:path arrowok="t"/>
                <v:fill type="solid"/>
              </v:shape>
            </v:group>
            <v:group style="position:absolute;left:5907;top:3569;width:10;height:20" coordorigin="5907,3569" coordsize="10,20">
              <v:shape style="position:absolute;left:5907;top:3569;width:10;height:20" coordorigin="5907,3569" coordsize="10,20" path="m5907,3588l5917,3588,5917,3569,5907,3569,5907,3588xe" filled="true" fillcolor="#000000" stroked="false">
                <v:path arrowok="t"/>
                <v:fill type="solid"/>
              </v:shape>
            </v:group>
            <v:group style="position:absolute;left:5907;top:3588;width:10;height:20" coordorigin="5907,3588" coordsize="10,20">
              <v:shape style="position:absolute;left:5907;top:3588;width:10;height:20" coordorigin="5907,3588" coordsize="10,20" path="m5907,3608l5917,3608,5917,3588,5907,3588,5907,3608xe" filled="true" fillcolor="#000000" stroked="false">
                <v:path arrowok="t"/>
                <v:fill type="solid"/>
              </v:shape>
            </v:group>
            <v:group style="position:absolute;left:5907;top:3608;width:10;height:20" coordorigin="5907,3608" coordsize="10,20">
              <v:shape style="position:absolute;left:5907;top:3608;width:10;height:20" coordorigin="5907,3608" coordsize="10,20" path="m5907,3627l5917,3627,5917,3608,5907,3608,5907,3627xe" filled="true" fillcolor="#000000" stroked="false">
                <v:path arrowok="t"/>
                <v:fill type="solid"/>
              </v:shape>
            </v:group>
            <v:group style="position:absolute;left:5907;top:3627;width:10;height:20" coordorigin="5907,3627" coordsize="10,20">
              <v:shape style="position:absolute;left:5907;top:3627;width:10;height:20" coordorigin="5907,3627" coordsize="10,20" path="m5907,3646l5917,3646,5917,3627,5907,3627,5907,3646xe" filled="true" fillcolor="#000000" stroked="false">
                <v:path arrowok="t"/>
                <v:fill type="solid"/>
              </v:shape>
            </v:group>
            <v:group style="position:absolute;left:5907;top:3646;width:10;height:20" coordorigin="5907,3646" coordsize="10,20">
              <v:shape style="position:absolute;left:5907;top:3646;width:10;height:20" coordorigin="5907,3646" coordsize="10,20" path="m5907,3665l5917,3665,5917,3646,5907,3646,5907,3665xe" filled="true" fillcolor="#000000" stroked="false">
                <v:path arrowok="t"/>
                <v:fill type="solid"/>
              </v:shape>
            </v:group>
            <v:group style="position:absolute;left:5907;top:3665;width:10;height:20" coordorigin="5907,3665" coordsize="10,20">
              <v:shape style="position:absolute;left:5907;top:3665;width:10;height:20" coordorigin="5907,3665" coordsize="10,20" path="m5907,3684l5917,3684,5917,3665,5907,3665,5907,3684xe" filled="true" fillcolor="#000000" stroked="false">
                <v:path arrowok="t"/>
                <v:fill type="solid"/>
              </v:shape>
            </v:group>
            <v:group style="position:absolute;left:5907;top:3684;width:10;height:20" coordorigin="5907,3684" coordsize="10,20">
              <v:shape style="position:absolute;left:5907;top:3684;width:10;height:20" coordorigin="5907,3684" coordsize="10,20" path="m5907,3704l5917,3704,5917,3684,5907,3684,5907,3704xe" filled="true" fillcolor="#000000" stroked="false">
                <v:path arrowok="t"/>
                <v:fill type="solid"/>
              </v:shape>
            </v:group>
            <v:group style="position:absolute;left:5907;top:3704;width:10;height:20" coordorigin="5907,3704" coordsize="10,20">
              <v:shape style="position:absolute;left:5907;top:3704;width:10;height:20" coordorigin="5907,3704" coordsize="10,20" path="m5907,3723l5917,3723,5917,3704,5907,3704,5907,3723xe" filled="true" fillcolor="#000000" stroked="false">
                <v:path arrowok="t"/>
                <v:fill type="solid"/>
              </v:shape>
            </v:group>
            <v:group style="position:absolute;left:5907;top:3723;width:10;height:20" coordorigin="5907,3723" coordsize="10,20">
              <v:shape style="position:absolute;left:5907;top:3723;width:10;height:20" coordorigin="5907,3723" coordsize="10,20" path="m5907,3742l5917,3742,5917,3723,5907,3723,5907,3742xe" filled="true" fillcolor="#000000" stroked="false">
                <v:path arrowok="t"/>
                <v:fill type="solid"/>
              </v:shape>
            </v:group>
            <v:group style="position:absolute;left:5907;top:3742;width:10;height:20" coordorigin="5907,3742" coordsize="10,20">
              <v:shape style="position:absolute;left:5907;top:3742;width:10;height:20" coordorigin="5907,3742" coordsize="10,20" path="m5907,3761l5917,3761,5917,3742,5907,3742,5907,3761xe" filled="true" fillcolor="#000000" stroked="false">
                <v:path arrowok="t"/>
                <v:fill type="solid"/>
              </v:shape>
            </v:group>
            <v:group style="position:absolute;left:5907;top:3761;width:10;height:20" coordorigin="5907,3761" coordsize="10,20">
              <v:shape style="position:absolute;left:5907;top:3761;width:10;height:20" coordorigin="5907,3761" coordsize="10,20" path="m5907,3780l5917,3780,5917,3761,5907,3761,5907,3780xe" filled="true" fillcolor="#000000" stroked="false">
                <v:path arrowok="t"/>
                <v:fill type="solid"/>
              </v:shape>
            </v:group>
            <v:group style="position:absolute;left:5907;top:3780;width:10;height:20" coordorigin="5907,3780" coordsize="10,20">
              <v:shape style="position:absolute;left:5907;top:3780;width:10;height:20" coordorigin="5907,3780" coordsize="10,20" path="m5907,3800l5917,3800,5917,3780,5907,3780,5907,3800xe" filled="true" fillcolor="#000000" stroked="false">
                <v:path arrowok="t"/>
                <v:fill type="solid"/>
              </v:shape>
            </v:group>
            <v:group style="position:absolute;left:5907;top:3800;width:10;height:20" coordorigin="5907,3800" coordsize="10,20">
              <v:shape style="position:absolute;left:5907;top:3800;width:10;height:20" coordorigin="5907,3800" coordsize="10,20" path="m5907,3819l5917,3819,5917,3800,5907,3800,5907,3819xe" filled="true" fillcolor="#000000" stroked="false">
                <v:path arrowok="t"/>
                <v:fill type="solid"/>
              </v:shape>
            </v:group>
            <v:group style="position:absolute;left:5907;top:3819;width:10;height:20" coordorigin="5907,3819" coordsize="10,20">
              <v:shape style="position:absolute;left:5907;top:3819;width:10;height:20" coordorigin="5907,3819" coordsize="10,20" path="m5907,3838l5917,3838,5917,3819,5907,3819,5907,3838xe" filled="true" fillcolor="#000000" stroked="false">
                <v:path arrowok="t"/>
                <v:fill type="solid"/>
              </v:shape>
            </v:group>
            <v:group style="position:absolute;left:5907;top:3838;width:10;height:20" coordorigin="5907,3838" coordsize="10,20">
              <v:shape style="position:absolute;left:5907;top:3838;width:10;height:20" coordorigin="5907,3838" coordsize="10,20" path="m5907,3857l5917,3857,5917,3838,5907,3838,5907,3857xe" filled="true" fillcolor="#000000" stroked="false">
                <v:path arrowok="t"/>
                <v:fill type="solid"/>
              </v:shape>
            </v:group>
            <v:group style="position:absolute;left:5907;top:3861;width:10;height:2" coordorigin="5907,3861" coordsize="10,2">
              <v:shape style="position:absolute;left:5907;top:3861;width:10;height:2" coordorigin="5907,3861" coordsize="10,0" path="m5907,3861l5917,3861e" filled="false" stroked="true" strokeweight=".35999pt" strokecolor="#000000">
                <v:path arrowok="t"/>
              </v:shape>
            </v:group>
            <v:group style="position:absolute;left:7468;top:3185;width:10;height:20" coordorigin="7468,3185" coordsize="10,20">
              <v:shape style="position:absolute;left:7468;top:3185;width:10;height:20" coordorigin="7468,3185" coordsize="10,20" path="m7468,3204l7477,3204,7477,3185,7468,3185,7468,3204xe" filled="true" fillcolor="#000000" stroked="false">
                <v:path arrowok="t"/>
                <v:fill type="solid"/>
              </v:shape>
            </v:group>
            <v:group style="position:absolute;left:7468;top:3204;width:10;height:20" coordorigin="7468,3204" coordsize="10,20">
              <v:shape style="position:absolute;left:7468;top:3204;width:10;height:20" coordorigin="7468,3204" coordsize="10,20" path="m7468,3223l7477,3223,7477,3204,7468,3204,7468,3223xe" filled="true" fillcolor="#000000" stroked="false">
                <v:path arrowok="t"/>
                <v:fill type="solid"/>
              </v:shape>
            </v:group>
            <v:group style="position:absolute;left:7468;top:3223;width:10;height:20" coordorigin="7468,3223" coordsize="10,20">
              <v:shape style="position:absolute;left:7468;top:3223;width:10;height:20" coordorigin="7468,3223" coordsize="10,20" path="m7468,3242l7477,3242,7477,3223,7468,3223,7468,3242xe" filled="true" fillcolor="#000000" stroked="false">
                <v:path arrowok="t"/>
                <v:fill type="solid"/>
              </v:shape>
            </v:group>
            <v:group style="position:absolute;left:7468;top:3242;width:10;height:20" coordorigin="7468,3242" coordsize="10,20">
              <v:shape style="position:absolute;left:7468;top:3242;width:10;height:20" coordorigin="7468,3242" coordsize="10,20" path="m7468,3262l7477,3262,7477,3242,7468,3242,7468,3262xe" filled="true" fillcolor="#000000" stroked="false">
                <v:path arrowok="t"/>
                <v:fill type="solid"/>
              </v:shape>
            </v:group>
            <v:group style="position:absolute;left:7468;top:3262;width:10;height:20" coordorigin="7468,3262" coordsize="10,20">
              <v:shape style="position:absolute;left:7468;top:3262;width:10;height:20" coordorigin="7468,3262" coordsize="10,20" path="m7468,3281l7477,3281,7477,3262,7468,3262,7468,3281xe" filled="true" fillcolor="#000000" stroked="false">
                <v:path arrowok="t"/>
                <v:fill type="solid"/>
              </v:shape>
            </v:group>
            <v:group style="position:absolute;left:7468;top:3281;width:10;height:20" coordorigin="7468,3281" coordsize="10,20">
              <v:shape style="position:absolute;left:7468;top:3281;width:10;height:20" coordorigin="7468,3281" coordsize="10,20" path="m7468,3300l7477,3300,7477,3281,7468,3281,7468,3300xe" filled="true" fillcolor="#000000" stroked="false">
                <v:path arrowok="t"/>
                <v:fill type="solid"/>
              </v:shape>
            </v:group>
            <v:group style="position:absolute;left:7468;top:3300;width:10;height:20" coordorigin="7468,3300" coordsize="10,20">
              <v:shape style="position:absolute;left:7468;top:3300;width:10;height:20" coordorigin="7468,3300" coordsize="10,20" path="m7468,3320l7477,3320,7477,3300,7468,3300,7468,3320xe" filled="true" fillcolor="#000000" stroked="false">
                <v:path arrowok="t"/>
                <v:fill type="solid"/>
              </v:shape>
            </v:group>
            <v:group style="position:absolute;left:7468;top:3320;width:10;height:20" coordorigin="7468,3320" coordsize="10,20">
              <v:shape style="position:absolute;left:7468;top:3320;width:10;height:20" coordorigin="7468,3320" coordsize="10,20" path="m7468,3339l7477,3339,7477,3320,7468,3320,7468,3339xe" filled="true" fillcolor="#000000" stroked="false">
                <v:path arrowok="t"/>
                <v:fill type="solid"/>
              </v:shape>
            </v:group>
            <v:group style="position:absolute;left:7468;top:3339;width:10;height:20" coordorigin="7468,3339" coordsize="10,20">
              <v:shape style="position:absolute;left:7468;top:3339;width:10;height:20" coordorigin="7468,3339" coordsize="10,20" path="m7468,3358l7477,3358,7477,3339,7468,3339,7468,3358xe" filled="true" fillcolor="#000000" stroked="false">
                <v:path arrowok="t"/>
                <v:fill type="solid"/>
              </v:shape>
            </v:group>
            <v:group style="position:absolute;left:7468;top:3358;width:10;height:20" coordorigin="7468,3358" coordsize="10,20">
              <v:shape style="position:absolute;left:7468;top:3358;width:10;height:20" coordorigin="7468,3358" coordsize="10,20" path="m7468,3377l7477,3377,7477,3358,7468,3358,7468,3377xe" filled="true" fillcolor="#000000" stroked="false">
                <v:path arrowok="t"/>
                <v:fill type="solid"/>
              </v:shape>
            </v:group>
            <v:group style="position:absolute;left:7468;top:3377;width:10;height:20" coordorigin="7468,3377" coordsize="10,20">
              <v:shape style="position:absolute;left:7468;top:3377;width:10;height:20" coordorigin="7468,3377" coordsize="10,20" path="m7468,3396l7477,3396,7477,3377,7468,3377,7468,3396xe" filled="true" fillcolor="#000000" stroked="false">
                <v:path arrowok="t"/>
                <v:fill type="solid"/>
              </v:shape>
            </v:group>
            <v:group style="position:absolute;left:7468;top:3396;width:10;height:20" coordorigin="7468,3396" coordsize="10,20">
              <v:shape style="position:absolute;left:7468;top:3396;width:10;height:20" coordorigin="7468,3396" coordsize="10,20" path="m7468,3416l7477,3416,7477,3396,7468,3396,7468,3416xe" filled="true" fillcolor="#000000" stroked="false">
                <v:path arrowok="t"/>
                <v:fill type="solid"/>
              </v:shape>
            </v:group>
            <v:group style="position:absolute;left:7468;top:3416;width:10;height:20" coordorigin="7468,3416" coordsize="10,20">
              <v:shape style="position:absolute;left:7468;top:3416;width:10;height:20" coordorigin="7468,3416" coordsize="10,20" path="m7468,3435l7477,3435,7477,3416,7468,3416,7468,3435xe" filled="true" fillcolor="#000000" stroked="false">
                <v:path arrowok="t"/>
                <v:fill type="solid"/>
              </v:shape>
            </v:group>
            <v:group style="position:absolute;left:7468;top:3435;width:10;height:20" coordorigin="7468,3435" coordsize="10,20">
              <v:shape style="position:absolute;left:7468;top:3435;width:10;height:20" coordorigin="7468,3435" coordsize="10,20" path="m7468,3454l7477,3454,7477,3435,7468,3435,7468,3454xe" filled="true" fillcolor="#000000" stroked="false">
                <v:path arrowok="t"/>
                <v:fill type="solid"/>
              </v:shape>
            </v:group>
            <v:group style="position:absolute;left:7468;top:3454;width:10;height:20" coordorigin="7468,3454" coordsize="10,20">
              <v:shape style="position:absolute;left:7468;top:3454;width:10;height:20" coordorigin="7468,3454" coordsize="10,20" path="m7468,3473l7477,3473,7477,3454,7468,3454,7468,3473xe" filled="true" fillcolor="#000000" stroked="false">
                <v:path arrowok="t"/>
                <v:fill type="solid"/>
              </v:shape>
            </v:group>
            <v:group style="position:absolute;left:7468;top:3473;width:10;height:20" coordorigin="7468,3473" coordsize="10,20">
              <v:shape style="position:absolute;left:7468;top:3473;width:10;height:20" coordorigin="7468,3473" coordsize="10,20" path="m7468,3492l7477,3492,7477,3473,7468,3473,7468,3492xe" filled="true" fillcolor="#000000" stroked="false">
                <v:path arrowok="t"/>
                <v:fill type="solid"/>
              </v:shape>
            </v:group>
            <v:group style="position:absolute;left:7468;top:3492;width:10;height:20" coordorigin="7468,3492" coordsize="10,20">
              <v:shape style="position:absolute;left:7468;top:3492;width:10;height:20" coordorigin="7468,3492" coordsize="10,20" path="m7468,3512l7477,3512,7477,3492,7468,3492,7468,3512xe" filled="true" fillcolor="#000000" stroked="false">
                <v:path arrowok="t"/>
                <v:fill type="solid"/>
              </v:shape>
            </v:group>
            <v:group style="position:absolute;left:7468;top:3512;width:10;height:20" coordorigin="7468,3512" coordsize="10,20">
              <v:shape style="position:absolute;left:7468;top:3512;width:10;height:20" coordorigin="7468,3512" coordsize="10,20" path="m7468,3531l7477,3531,7477,3512,7468,3512,7468,3531xe" filled="true" fillcolor="#000000" stroked="false">
                <v:path arrowok="t"/>
                <v:fill type="solid"/>
              </v:shape>
            </v:group>
            <v:group style="position:absolute;left:7468;top:3531;width:10;height:20" coordorigin="7468,3531" coordsize="10,20">
              <v:shape style="position:absolute;left:7468;top:3531;width:10;height:20" coordorigin="7468,3531" coordsize="10,20" path="m7468,3550l7477,3550,7477,3531,7468,3531,7468,3550xe" filled="true" fillcolor="#000000" stroked="false">
                <v:path arrowok="t"/>
                <v:fill type="solid"/>
              </v:shape>
            </v:group>
            <v:group style="position:absolute;left:7468;top:3550;width:10;height:20" coordorigin="7468,3550" coordsize="10,20">
              <v:shape style="position:absolute;left:7468;top:3550;width:10;height:20" coordorigin="7468,3550" coordsize="10,20" path="m7468,3569l7477,3569,7477,3550,7468,3550,7468,3569xe" filled="true" fillcolor="#000000" stroked="false">
                <v:path arrowok="t"/>
                <v:fill type="solid"/>
              </v:shape>
            </v:group>
            <v:group style="position:absolute;left:7468;top:3569;width:10;height:20" coordorigin="7468,3569" coordsize="10,20">
              <v:shape style="position:absolute;left:7468;top:3569;width:10;height:20" coordorigin="7468,3569" coordsize="10,20" path="m7468,3588l7477,3588,7477,3569,7468,3569,7468,3588xe" filled="true" fillcolor="#000000" stroked="false">
                <v:path arrowok="t"/>
                <v:fill type="solid"/>
              </v:shape>
            </v:group>
            <v:group style="position:absolute;left:7468;top:3588;width:10;height:20" coordorigin="7468,3588" coordsize="10,20">
              <v:shape style="position:absolute;left:7468;top:3588;width:10;height:20" coordorigin="7468,3588" coordsize="10,20" path="m7468,3608l7477,3608,7477,3588,7468,3588,7468,3608xe" filled="true" fillcolor="#000000" stroked="false">
                <v:path arrowok="t"/>
                <v:fill type="solid"/>
              </v:shape>
            </v:group>
            <v:group style="position:absolute;left:7468;top:3608;width:10;height:20" coordorigin="7468,3608" coordsize="10,20">
              <v:shape style="position:absolute;left:7468;top:3608;width:10;height:20" coordorigin="7468,3608" coordsize="10,20" path="m7468,3627l7477,3627,7477,3608,7468,3608,7468,3627xe" filled="true" fillcolor="#000000" stroked="false">
                <v:path arrowok="t"/>
                <v:fill type="solid"/>
              </v:shape>
            </v:group>
            <v:group style="position:absolute;left:7468;top:3627;width:10;height:20" coordorigin="7468,3627" coordsize="10,20">
              <v:shape style="position:absolute;left:7468;top:3627;width:10;height:20" coordorigin="7468,3627" coordsize="10,20" path="m7468,3646l7477,3646,7477,3627,7468,3627,7468,3646xe" filled="true" fillcolor="#000000" stroked="false">
                <v:path arrowok="t"/>
                <v:fill type="solid"/>
              </v:shape>
            </v:group>
            <v:group style="position:absolute;left:7468;top:3646;width:10;height:20" coordorigin="7468,3646" coordsize="10,20">
              <v:shape style="position:absolute;left:7468;top:3646;width:10;height:20" coordorigin="7468,3646" coordsize="10,20" path="m7468,3665l7477,3665,7477,3646,7468,3646,7468,3665xe" filled="true" fillcolor="#000000" stroked="false">
                <v:path arrowok="t"/>
                <v:fill type="solid"/>
              </v:shape>
            </v:group>
            <v:group style="position:absolute;left:7468;top:3665;width:10;height:20" coordorigin="7468,3665" coordsize="10,20">
              <v:shape style="position:absolute;left:7468;top:3665;width:10;height:20" coordorigin="7468,3665" coordsize="10,20" path="m7468,3684l7477,3684,7477,3665,7468,3665,7468,3684xe" filled="true" fillcolor="#000000" stroked="false">
                <v:path arrowok="t"/>
                <v:fill type="solid"/>
              </v:shape>
            </v:group>
            <v:group style="position:absolute;left:7468;top:3684;width:10;height:20" coordorigin="7468,3684" coordsize="10,20">
              <v:shape style="position:absolute;left:7468;top:3684;width:10;height:20" coordorigin="7468,3684" coordsize="10,20" path="m7468,3704l7477,3704,7477,3684,7468,3684,7468,3704xe" filled="true" fillcolor="#000000" stroked="false">
                <v:path arrowok="t"/>
                <v:fill type="solid"/>
              </v:shape>
            </v:group>
            <v:group style="position:absolute;left:7468;top:3704;width:10;height:20" coordorigin="7468,3704" coordsize="10,20">
              <v:shape style="position:absolute;left:7468;top:3704;width:10;height:20" coordorigin="7468,3704" coordsize="10,20" path="m7468,3723l7477,3723,7477,3704,7468,3704,7468,3723xe" filled="true" fillcolor="#000000" stroked="false">
                <v:path arrowok="t"/>
                <v:fill type="solid"/>
              </v:shape>
            </v:group>
            <v:group style="position:absolute;left:7468;top:3723;width:10;height:20" coordorigin="7468,3723" coordsize="10,20">
              <v:shape style="position:absolute;left:7468;top:3723;width:10;height:20" coordorigin="7468,3723" coordsize="10,20" path="m7468,3742l7477,3742,7477,3723,7468,3723,7468,3742xe" filled="true" fillcolor="#000000" stroked="false">
                <v:path arrowok="t"/>
                <v:fill type="solid"/>
              </v:shape>
            </v:group>
            <v:group style="position:absolute;left:7468;top:3742;width:10;height:20" coordorigin="7468,3742" coordsize="10,20">
              <v:shape style="position:absolute;left:7468;top:3742;width:10;height:20" coordorigin="7468,3742" coordsize="10,20" path="m7468,3761l7477,3761,7477,3742,7468,3742,7468,3761xe" filled="true" fillcolor="#000000" stroked="false">
                <v:path arrowok="t"/>
                <v:fill type="solid"/>
              </v:shape>
            </v:group>
            <v:group style="position:absolute;left:7468;top:3761;width:10;height:20" coordorigin="7468,3761" coordsize="10,20">
              <v:shape style="position:absolute;left:7468;top:3761;width:10;height:20" coordorigin="7468,3761" coordsize="10,20" path="m7468,3780l7477,3780,7477,3761,7468,3761,7468,3780xe" filled="true" fillcolor="#000000" stroked="false">
                <v:path arrowok="t"/>
                <v:fill type="solid"/>
              </v:shape>
            </v:group>
            <v:group style="position:absolute;left:7468;top:3780;width:10;height:20" coordorigin="7468,3780" coordsize="10,20">
              <v:shape style="position:absolute;left:7468;top:3780;width:10;height:20" coordorigin="7468,3780" coordsize="10,20" path="m7468,3800l7477,3800,7477,3780,7468,3780,7468,3800xe" filled="true" fillcolor="#000000" stroked="false">
                <v:path arrowok="t"/>
                <v:fill type="solid"/>
              </v:shape>
            </v:group>
            <v:group style="position:absolute;left:7468;top:3800;width:10;height:20" coordorigin="7468,3800" coordsize="10,20">
              <v:shape style="position:absolute;left:7468;top:3800;width:10;height:20" coordorigin="7468,3800" coordsize="10,20" path="m7468,3819l7477,3819,7477,3800,7468,3800,7468,3819xe" filled="true" fillcolor="#000000" stroked="false">
                <v:path arrowok="t"/>
                <v:fill type="solid"/>
              </v:shape>
            </v:group>
            <v:group style="position:absolute;left:7468;top:3819;width:10;height:20" coordorigin="7468,3819" coordsize="10,20">
              <v:shape style="position:absolute;left:7468;top:3819;width:10;height:20" coordorigin="7468,3819" coordsize="10,20" path="m7468,3838l7477,3838,7477,3819,7468,3819,7468,3838xe" filled="true" fillcolor="#000000" stroked="false">
                <v:path arrowok="t"/>
                <v:fill type="solid"/>
              </v:shape>
            </v:group>
            <v:group style="position:absolute;left:7468;top:3838;width:10;height:20" coordorigin="7468,3838" coordsize="10,20">
              <v:shape style="position:absolute;left:7468;top:3838;width:10;height:20" coordorigin="7468,3838" coordsize="10,20" path="m7468,3857l7477,3857,7477,3838,7468,3838,7468,3857xe" filled="true" fillcolor="#000000" stroked="false">
                <v:path arrowok="t"/>
                <v:fill type="solid"/>
              </v:shape>
            </v:group>
            <v:group style="position:absolute;left:7468;top:3861;width:10;height:2" coordorigin="7468,3861" coordsize="10,2">
              <v:shape style="position:absolute;left:7468;top:3861;width:10;height:2" coordorigin="7468,3861" coordsize="10,0" path="m7468,3861l7477,3861e" filled="false" stroked="true" strokeweight=".35999pt" strokecolor="#000000">
                <v:path arrowok="t"/>
              </v:shape>
            </v:group>
            <v:group style="position:absolute;left:9168;top:3185;width:10;height:20" coordorigin="9168,3185" coordsize="10,20">
              <v:shape style="position:absolute;left:9168;top:3185;width:10;height:20" coordorigin="9168,3185" coordsize="10,20" path="m9168,3204l9177,3204,9177,3185,9168,3185,9168,3204xe" filled="true" fillcolor="#000000" stroked="false">
                <v:path arrowok="t"/>
                <v:fill type="solid"/>
              </v:shape>
            </v:group>
            <v:group style="position:absolute;left:9168;top:3204;width:10;height:20" coordorigin="9168,3204" coordsize="10,20">
              <v:shape style="position:absolute;left:9168;top:3204;width:10;height:20" coordorigin="9168,3204" coordsize="10,20" path="m9168,3223l9177,3223,9177,3204,9168,3204,9168,3223xe" filled="true" fillcolor="#000000" stroked="false">
                <v:path arrowok="t"/>
                <v:fill type="solid"/>
              </v:shape>
            </v:group>
            <v:group style="position:absolute;left:9168;top:3223;width:10;height:20" coordorigin="9168,3223" coordsize="10,20">
              <v:shape style="position:absolute;left:9168;top:3223;width:10;height:20" coordorigin="9168,3223" coordsize="10,20" path="m9168,3242l9177,3242,9177,3223,9168,3223,9168,3242xe" filled="true" fillcolor="#000000" stroked="false">
                <v:path arrowok="t"/>
                <v:fill type="solid"/>
              </v:shape>
            </v:group>
            <v:group style="position:absolute;left:9168;top:3242;width:10;height:20" coordorigin="9168,3242" coordsize="10,20">
              <v:shape style="position:absolute;left:9168;top:3242;width:10;height:20" coordorigin="9168,3242" coordsize="10,20" path="m9168,3262l9177,3262,9177,3242,9168,3242,9168,3262xe" filled="true" fillcolor="#000000" stroked="false">
                <v:path arrowok="t"/>
                <v:fill type="solid"/>
              </v:shape>
            </v:group>
            <v:group style="position:absolute;left:9168;top:3262;width:10;height:20" coordorigin="9168,3262" coordsize="10,20">
              <v:shape style="position:absolute;left:9168;top:3262;width:10;height:20" coordorigin="9168,3262" coordsize="10,20" path="m9168,3281l9177,3281,9177,3262,9168,3262,9168,3281xe" filled="true" fillcolor="#000000" stroked="false">
                <v:path arrowok="t"/>
                <v:fill type="solid"/>
              </v:shape>
            </v:group>
            <v:group style="position:absolute;left:9168;top:3281;width:10;height:20" coordorigin="9168,3281" coordsize="10,20">
              <v:shape style="position:absolute;left:9168;top:3281;width:10;height:20" coordorigin="9168,3281" coordsize="10,20" path="m9168,3300l9177,3300,9177,3281,9168,3281,9168,3300xe" filled="true" fillcolor="#000000" stroked="false">
                <v:path arrowok="t"/>
                <v:fill type="solid"/>
              </v:shape>
            </v:group>
            <v:group style="position:absolute;left:9168;top:3300;width:10;height:20" coordorigin="9168,3300" coordsize="10,20">
              <v:shape style="position:absolute;left:9168;top:3300;width:10;height:20" coordorigin="9168,3300" coordsize="10,20" path="m9168,3320l9177,3320,9177,3300,9168,3300,9168,3320xe" filled="true" fillcolor="#000000" stroked="false">
                <v:path arrowok="t"/>
                <v:fill type="solid"/>
              </v:shape>
            </v:group>
            <v:group style="position:absolute;left:9168;top:3320;width:10;height:20" coordorigin="9168,3320" coordsize="10,20">
              <v:shape style="position:absolute;left:9168;top:3320;width:10;height:20" coordorigin="9168,3320" coordsize="10,20" path="m9168,3339l9177,3339,9177,3320,9168,3320,9168,3339xe" filled="true" fillcolor="#000000" stroked="false">
                <v:path arrowok="t"/>
                <v:fill type="solid"/>
              </v:shape>
            </v:group>
            <v:group style="position:absolute;left:9168;top:3339;width:10;height:20" coordorigin="9168,3339" coordsize="10,20">
              <v:shape style="position:absolute;left:9168;top:3339;width:10;height:20" coordorigin="9168,3339" coordsize="10,20" path="m9168,3358l9177,3358,9177,3339,9168,3339,9168,3358xe" filled="true" fillcolor="#000000" stroked="false">
                <v:path arrowok="t"/>
                <v:fill type="solid"/>
              </v:shape>
            </v:group>
            <v:group style="position:absolute;left:9168;top:3358;width:10;height:20" coordorigin="9168,3358" coordsize="10,20">
              <v:shape style="position:absolute;left:9168;top:3358;width:10;height:20" coordorigin="9168,3358" coordsize="10,20" path="m9168,3377l9177,3377,9177,3358,9168,3358,9168,3377xe" filled="true" fillcolor="#000000" stroked="false">
                <v:path arrowok="t"/>
                <v:fill type="solid"/>
              </v:shape>
            </v:group>
            <v:group style="position:absolute;left:9168;top:3377;width:10;height:20" coordorigin="9168,3377" coordsize="10,20">
              <v:shape style="position:absolute;left:9168;top:3377;width:10;height:20" coordorigin="9168,3377" coordsize="10,20" path="m9168,3396l9177,3396,9177,3377,9168,3377,9168,3396xe" filled="true" fillcolor="#000000" stroked="false">
                <v:path arrowok="t"/>
                <v:fill type="solid"/>
              </v:shape>
            </v:group>
            <v:group style="position:absolute;left:9168;top:3396;width:10;height:20" coordorigin="9168,3396" coordsize="10,20">
              <v:shape style="position:absolute;left:9168;top:3396;width:10;height:20" coordorigin="9168,3396" coordsize="10,20" path="m9168,3416l9177,3416,9177,3396,9168,3396,9168,3416xe" filled="true" fillcolor="#000000" stroked="false">
                <v:path arrowok="t"/>
                <v:fill type="solid"/>
              </v:shape>
            </v:group>
            <v:group style="position:absolute;left:9168;top:3416;width:10;height:20" coordorigin="9168,3416" coordsize="10,20">
              <v:shape style="position:absolute;left:9168;top:3416;width:10;height:20" coordorigin="9168,3416" coordsize="10,20" path="m9168,3435l9177,3435,9177,3416,9168,3416,9168,3435xe" filled="true" fillcolor="#000000" stroked="false">
                <v:path arrowok="t"/>
                <v:fill type="solid"/>
              </v:shape>
            </v:group>
            <v:group style="position:absolute;left:9168;top:3435;width:10;height:20" coordorigin="9168,3435" coordsize="10,20">
              <v:shape style="position:absolute;left:9168;top:3435;width:10;height:20" coordorigin="9168,3435" coordsize="10,20" path="m9168,3454l9177,3454,9177,3435,9168,3435,9168,3454xe" filled="true" fillcolor="#000000" stroked="false">
                <v:path arrowok="t"/>
                <v:fill type="solid"/>
              </v:shape>
            </v:group>
            <v:group style="position:absolute;left:9168;top:3454;width:10;height:20" coordorigin="9168,3454" coordsize="10,20">
              <v:shape style="position:absolute;left:9168;top:3454;width:10;height:20" coordorigin="9168,3454" coordsize="10,20" path="m9168,3473l9177,3473,9177,3454,9168,3454,9168,3473xe" filled="true" fillcolor="#000000" stroked="false">
                <v:path arrowok="t"/>
                <v:fill type="solid"/>
              </v:shape>
            </v:group>
            <v:group style="position:absolute;left:9168;top:3473;width:10;height:20" coordorigin="9168,3473" coordsize="10,20">
              <v:shape style="position:absolute;left:9168;top:3473;width:10;height:20" coordorigin="9168,3473" coordsize="10,20" path="m9168,3492l9177,3492,9177,3473,9168,3473,9168,3492xe" filled="true" fillcolor="#000000" stroked="false">
                <v:path arrowok="t"/>
                <v:fill type="solid"/>
              </v:shape>
            </v:group>
            <v:group style="position:absolute;left:9168;top:3492;width:10;height:20" coordorigin="9168,3492" coordsize="10,20">
              <v:shape style="position:absolute;left:9168;top:3492;width:10;height:20" coordorigin="9168,3492" coordsize="10,20" path="m9168,3512l9177,3512,9177,3492,9168,3492,9168,3512xe" filled="true" fillcolor="#000000" stroked="false">
                <v:path arrowok="t"/>
                <v:fill type="solid"/>
              </v:shape>
            </v:group>
            <v:group style="position:absolute;left:9168;top:3512;width:10;height:20" coordorigin="9168,3512" coordsize="10,20">
              <v:shape style="position:absolute;left:9168;top:3512;width:10;height:20" coordorigin="9168,3512" coordsize="10,20" path="m9168,3531l9177,3531,9177,3512,9168,3512,9168,3531xe" filled="true" fillcolor="#000000" stroked="false">
                <v:path arrowok="t"/>
                <v:fill type="solid"/>
              </v:shape>
            </v:group>
            <v:group style="position:absolute;left:9168;top:3531;width:10;height:20" coordorigin="9168,3531" coordsize="10,20">
              <v:shape style="position:absolute;left:9168;top:3531;width:10;height:20" coordorigin="9168,3531" coordsize="10,20" path="m9168,3550l9177,3550,9177,3531,9168,3531,9168,3550xe" filled="true" fillcolor="#000000" stroked="false">
                <v:path arrowok="t"/>
                <v:fill type="solid"/>
              </v:shape>
            </v:group>
            <v:group style="position:absolute;left:9168;top:3550;width:10;height:20" coordorigin="9168,3550" coordsize="10,20">
              <v:shape style="position:absolute;left:9168;top:3550;width:10;height:20" coordorigin="9168,3550" coordsize="10,20" path="m9168,3569l9177,3569,9177,3550,9168,3550,9168,3569xe" filled="true" fillcolor="#000000" stroked="false">
                <v:path arrowok="t"/>
                <v:fill type="solid"/>
              </v:shape>
            </v:group>
            <v:group style="position:absolute;left:9168;top:3569;width:10;height:20" coordorigin="9168,3569" coordsize="10,20">
              <v:shape style="position:absolute;left:9168;top:3569;width:10;height:20" coordorigin="9168,3569" coordsize="10,20" path="m9168,3588l9177,3588,9177,3569,9168,3569,9168,3588xe" filled="true" fillcolor="#000000" stroked="false">
                <v:path arrowok="t"/>
                <v:fill type="solid"/>
              </v:shape>
            </v:group>
            <v:group style="position:absolute;left:9168;top:3588;width:10;height:20" coordorigin="9168,3588" coordsize="10,20">
              <v:shape style="position:absolute;left:9168;top:3588;width:10;height:20" coordorigin="9168,3588" coordsize="10,20" path="m9168,3608l9177,3608,9177,3588,9168,3588,9168,3608xe" filled="true" fillcolor="#000000" stroked="false">
                <v:path arrowok="t"/>
                <v:fill type="solid"/>
              </v:shape>
            </v:group>
            <v:group style="position:absolute;left:9168;top:3608;width:10;height:20" coordorigin="9168,3608" coordsize="10,20">
              <v:shape style="position:absolute;left:9168;top:3608;width:10;height:20" coordorigin="9168,3608" coordsize="10,20" path="m9168,3627l9177,3627,9177,3608,9168,3608,9168,3627xe" filled="true" fillcolor="#000000" stroked="false">
                <v:path arrowok="t"/>
                <v:fill type="solid"/>
              </v:shape>
            </v:group>
            <v:group style="position:absolute;left:9168;top:3627;width:10;height:20" coordorigin="9168,3627" coordsize="10,20">
              <v:shape style="position:absolute;left:9168;top:3627;width:10;height:20" coordorigin="9168,3627" coordsize="10,20" path="m9168,3646l9177,3646,9177,3627,9168,3627,9168,3646xe" filled="true" fillcolor="#000000" stroked="false">
                <v:path arrowok="t"/>
                <v:fill type="solid"/>
              </v:shape>
            </v:group>
            <v:group style="position:absolute;left:9168;top:3646;width:10;height:20" coordorigin="9168,3646" coordsize="10,20">
              <v:shape style="position:absolute;left:9168;top:3646;width:10;height:20" coordorigin="9168,3646" coordsize="10,20" path="m9168,3665l9177,3665,9177,3646,9168,3646,9168,3665xe" filled="true" fillcolor="#000000" stroked="false">
                <v:path arrowok="t"/>
                <v:fill type="solid"/>
              </v:shape>
            </v:group>
            <v:group style="position:absolute;left:9168;top:3665;width:10;height:20" coordorigin="9168,3665" coordsize="10,20">
              <v:shape style="position:absolute;left:9168;top:3665;width:10;height:20" coordorigin="9168,3665" coordsize="10,20" path="m9168,3684l9177,3684,9177,3665,9168,3665,9168,3684xe" filled="true" fillcolor="#000000" stroked="false">
                <v:path arrowok="t"/>
                <v:fill type="solid"/>
              </v:shape>
            </v:group>
            <v:group style="position:absolute;left:9168;top:3684;width:10;height:20" coordorigin="9168,3684" coordsize="10,20">
              <v:shape style="position:absolute;left:9168;top:3684;width:10;height:20" coordorigin="9168,3684" coordsize="10,20" path="m9168,3704l9177,3704,9177,3684,9168,3684,9168,3704xe" filled="true" fillcolor="#000000" stroked="false">
                <v:path arrowok="t"/>
                <v:fill type="solid"/>
              </v:shape>
            </v:group>
            <v:group style="position:absolute;left:9168;top:3704;width:10;height:20" coordorigin="9168,3704" coordsize="10,20">
              <v:shape style="position:absolute;left:9168;top:3704;width:10;height:20" coordorigin="9168,3704" coordsize="10,20" path="m9168,3723l9177,3723,9177,3704,9168,3704,9168,3723xe" filled="true" fillcolor="#000000" stroked="false">
                <v:path arrowok="t"/>
                <v:fill type="solid"/>
              </v:shape>
            </v:group>
            <v:group style="position:absolute;left:9168;top:3723;width:10;height:20" coordorigin="9168,3723" coordsize="10,20">
              <v:shape style="position:absolute;left:9168;top:3723;width:10;height:20" coordorigin="9168,3723" coordsize="10,20" path="m9168,3742l9177,3742,9177,3723,9168,3723,9168,3742xe" filled="true" fillcolor="#000000" stroked="false">
                <v:path arrowok="t"/>
                <v:fill type="solid"/>
              </v:shape>
            </v:group>
            <v:group style="position:absolute;left:9168;top:3742;width:10;height:20" coordorigin="9168,3742" coordsize="10,20">
              <v:shape style="position:absolute;left:9168;top:3742;width:10;height:20" coordorigin="9168,3742" coordsize="10,20" path="m9168,3761l9177,3761,9177,3742,9168,3742,9168,3761xe" filled="true" fillcolor="#000000" stroked="false">
                <v:path arrowok="t"/>
                <v:fill type="solid"/>
              </v:shape>
            </v:group>
            <v:group style="position:absolute;left:9168;top:3761;width:10;height:20" coordorigin="9168,3761" coordsize="10,20">
              <v:shape style="position:absolute;left:9168;top:3761;width:10;height:20" coordorigin="9168,3761" coordsize="10,20" path="m9168,3780l9177,3780,9177,3761,9168,3761,9168,3780xe" filled="true" fillcolor="#000000" stroked="false">
                <v:path arrowok="t"/>
                <v:fill type="solid"/>
              </v:shape>
            </v:group>
            <v:group style="position:absolute;left:9168;top:3780;width:10;height:20" coordorigin="9168,3780" coordsize="10,20">
              <v:shape style="position:absolute;left:9168;top:3780;width:10;height:20" coordorigin="9168,3780" coordsize="10,20" path="m9168,3800l9177,3800,9177,3780,9168,3780,9168,3800xe" filled="true" fillcolor="#000000" stroked="false">
                <v:path arrowok="t"/>
                <v:fill type="solid"/>
              </v:shape>
            </v:group>
            <v:group style="position:absolute;left:9168;top:3800;width:10;height:20" coordorigin="9168,3800" coordsize="10,20">
              <v:shape style="position:absolute;left:9168;top:3800;width:10;height:20" coordorigin="9168,3800" coordsize="10,20" path="m9168,3819l9177,3819,9177,3800,9168,3800,9168,3819xe" filled="true" fillcolor="#000000" stroked="false">
                <v:path arrowok="t"/>
                <v:fill type="solid"/>
              </v:shape>
            </v:group>
            <v:group style="position:absolute;left:9168;top:3819;width:10;height:20" coordorigin="9168,3819" coordsize="10,20">
              <v:shape style="position:absolute;left:9168;top:3819;width:10;height:20" coordorigin="9168,3819" coordsize="10,20" path="m9168,3838l9177,3838,9177,3819,9168,3819,9168,3838xe" filled="true" fillcolor="#000000" stroked="false">
                <v:path arrowok="t"/>
                <v:fill type="solid"/>
              </v:shape>
            </v:group>
            <v:group style="position:absolute;left:9168;top:3838;width:10;height:20" coordorigin="9168,3838" coordsize="10,20">
              <v:shape style="position:absolute;left:9168;top:3838;width:10;height:20" coordorigin="9168,3838" coordsize="10,20" path="m9168,3857l9177,3857,9177,3838,9168,3838,9168,3857xe" filled="true" fillcolor="#000000" stroked="false">
                <v:path arrowok="t"/>
                <v:fill type="solid"/>
              </v:shape>
            </v:group>
            <v:group style="position:absolute;left:9168;top:3861;width:10;height:2" coordorigin="9168,3861" coordsize="10,2">
              <v:shape style="position:absolute;left:9168;top:3861;width:10;height:2" coordorigin="9168,3861" coordsize="10,0" path="m9168,3861l9177,3861e" filled="false" stroked="true" strokeweight=".35999pt" strokecolor="#000000">
                <v:path arrowok="t"/>
              </v:shape>
            </v:group>
            <v:group style="position:absolute;left:4206;top:3869;width:10;height:2" coordorigin="4206,3869" coordsize="10,2">
              <v:shape style="position:absolute;left:4206;top:3869;width:10;height:2" coordorigin="4206,3869" coordsize="10,0" path="m4206,3869l4215,3869e" filled="false" stroked="true" strokeweight=".48004pt" strokecolor="#000000">
                <v:path arrowok="t"/>
              </v:shape>
              <v:shape style="position:absolute;left:2952;top:3864;width:2329;height:10" type="#_x0000_t75" stroked="false">
                <v:imagedata r:id="rId244" o:title=""/>
              </v:shape>
              <v:shape style="position:absolute;left:5276;top:3864;width:631;height:10" type="#_x0000_t75" stroked="false">
                <v:imagedata r:id="rId245" o:title=""/>
              </v:shape>
              <v:shape style="position:absolute;left:5903;top:3864;width:929;height:10" type="#_x0000_t75" stroked="false">
                <v:imagedata r:id="rId246" o:title=""/>
              </v:shape>
              <v:shape style="position:absolute;left:6827;top:3864;width:641;height:10" type="#_x0000_t75" stroked="false">
                <v:imagedata r:id="rId247" o:title=""/>
              </v:shape>
              <v:shape style="position:absolute;left:7463;top:3864;width:1705;height:10" type="#_x0000_t75" stroked="false">
                <v:imagedata r:id="rId248" o:title=""/>
              </v:shape>
              <v:shape style="position:absolute;left:9163;top:3864;width:931;height:10" type="#_x0000_t75" stroked="false">
                <v:imagedata r:id="rId156" o:title=""/>
              </v:shape>
              <v:shape style="position:absolute;left:10089;top:3864;width:576;height:10" type="#_x0000_t75" stroked="false">
                <v:imagedata r:id="rId191" o:title=""/>
              </v:shape>
            </v:group>
            <v:group style="position:absolute;left:4206;top:3874;width:10;height:20" coordorigin="4206,3874" coordsize="10,20">
              <v:shape style="position:absolute;left:4206;top:3874;width:10;height:20" coordorigin="4206,3874" coordsize="10,20" path="m4206,3893l4215,3893,4215,3874,4206,3874,4206,3893xe" filled="true" fillcolor="#000000" stroked="false">
                <v:path arrowok="t"/>
                <v:fill type="solid"/>
              </v:shape>
            </v:group>
            <v:group style="position:absolute;left:4206;top:3893;width:10;height:20" coordorigin="4206,3893" coordsize="10,20">
              <v:shape style="position:absolute;left:4206;top:3893;width:10;height:20" coordorigin="4206,3893" coordsize="10,20" path="m4206,3912l4215,3912,4215,3893,4206,3893,4206,3912xe" filled="true" fillcolor="#000000" stroked="false">
                <v:path arrowok="t"/>
                <v:fill type="solid"/>
              </v:shape>
            </v:group>
            <v:group style="position:absolute;left:4206;top:3912;width:10;height:20" coordorigin="4206,3912" coordsize="10,20">
              <v:shape style="position:absolute;left:4206;top:3912;width:10;height:20" coordorigin="4206,3912" coordsize="10,20" path="m4206,3932l4215,3932,4215,3912,4206,3912,4206,3932xe" filled="true" fillcolor="#000000" stroked="false">
                <v:path arrowok="t"/>
                <v:fill type="solid"/>
              </v:shape>
            </v:group>
            <v:group style="position:absolute;left:4206;top:3932;width:10;height:20" coordorigin="4206,3932" coordsize="10,20">
              <v:shape style="position:absolute;left:4206;top:3932;width:10;height:20" coordorigin="4206,3932" coordsize="10,20" path="m4206,3951l4215,3951,4215,3932,4206,3932,4206,3951xe" filled="true" fillcolor="#000000" stroked="false">
                <v:path arrowok="t"/>
                <v:fill type="solid"/>
              </v:shape>
            </v:group>
            <v:group style="position:absolute;left:4206;top:3951;width:10;height:20" coordorigin="4206,3951" coordsize="10,20">
              <v:shape style="position:absolute;left:4206;top:3951;width:10;height:20" coordorigin="4206,3951" coordsize="10,20" path="m4206,3970l4215,3970,4215,3951,4206,3951,4206,3970xe" filled="true" fillcolor="#000000" stroked="false">
                <v:path arrowok="t"/>
                <v:fill type="solid"/>
              </v:shape>
            </v:group>
            <v:group style="position:absolute;left:4206;top:3970;width:10;height:20" coordorigin="4206,3970" coordsize="10,20">
              <v:shape style="position:absolute;left:4206;top:3970;width:10;height:20" coordorigin="4206,3970" coordsize="10,20" path="m4206,3989l4215,3989,4215,3970,4206,3970,4206,3989xe" filled="true" fillcolor="#000000" stroked="false">
                <v:path arrowok="t"/>
                <v:fill type="solid"/>
              </v:shape>
            </v:group>
            <v:group style="position:absolute;left:4206;top:3989;width:10;height:20" coordorigin="4206,3989" coordsize="10,20">
              <v:shape style="position:absolute;left:4206;top:3989;width:10;height:20" coordorigin="4206,3989" coordsize="10,20" path="m4206,4008l4215,4008,4215,3989,4206,3989,4206,4008xe" filled="true" fillcolor="#000000" stroked="false">
                <v:path arrowok="t"/>
                <v:fill type="solid"/>
              </v:shape>
            </v:group>
            <v:group style="position:absolute;left:4206;top:4008;width:10;height:20" coordorigin="4206,4008" coordsize="10,20">
              <v:shape style="position:absolute;left:4206;top:4008;width:10;height:20" coordorigin="4206,4008" coordsize="10,20" path="m4206,4028l4215,4028,4215,4008,4206,4008,4206,4028xe" filled="true" fillcolor="#000000" stroked="false">
                <v:path arrowok="t"/>
                <v:fill type="solid"/>
              </v:shape>
            </v:group>
            <v:group style="position:absolute;left:4206;top:4028;width:10;height:20" coordorigin="4206,4028" coordsize="10,20">
              <v:shape style="position:absolute;left:4206;top:4028;width:10;height:20" coordorigin="4206,4028" coordsize="10,20" path="m4206,4047l4215,4047,4215,4028,4206,4028,4206,4047xe" filled="true" fillcolor="#000000" stroked="false">
                <v:path arrowok="t"/>
                <v:fill type="solid"/>
              </v:shape>
            </v:group>
            <v:group style="position:absolute;left:4206;top:4047;width:10;height:20" coordorigin="4206,4047" coordsize="10,20">
              <v:shape style="position:absolute;left:4206;top:4047;width:10;height:20" coordorigin="4206,4047" coordsize="10,20" path="m4206,4066l4215,4066,4215,4047,4206,4047,4206,4066xe" filled="true" fillcolor="#000000" stroked="false">
                <v:path arrowok="t"/>
                <v:fill type="solid"/>
              </v:shape>
            </v:group>
            <v:group style="position:absolute;left:4206;top:4066;width:10;height:20" coordorigin="4206,4066" coordsize="10,20">
              <v:shape style="position:absolute;left:4206;top:4066;width:10;height:20" coordorigin="4206,4066" coordsize="10,20" path="m4206,4085l4215,4085,4215,4066,4206,4066,4206,4085xe" filled="true" fillcolor="#000000" stroked="false">
                <v:path arrowok="t"/>
                <v:fill type="solid"/>
              </v:shape>
            </v:group>
            <v:group style="position:absolute;left:4206;top:4085;width:10;height:20" coordorigin="4206,4085" coordsize="10,20">
              <v:shape style="position:absolute;left:4206;top:4085;width:10;height:20" coordorigin="4206,4085" coordsize="10,20" path="m4206,4104l4215,4104,4215,4085,4206,4085,4206,4104xe" filled="true" fillcolor="#000000" stroked="false">
                <v:path arrowok="t"/>
                <v:fill type="solid"/>
              </v:shape>
            </v:group>
            <v:group style="position:absolute;left:4206;top:4104;width:10;height:20" coordorigin="4206,4104" coordsize="10,20">
              <v:shape style="position:absolute;left:4206;top:4104;width:10;height:20" coordorigin="4206,4104" coordsize="10,20" path="m4206,4124l4215,4124,4215,4104,4206,4104,4206,4124xe" filled="true" fillcolor="#000000" stroked="false">
                <v:path arrowok="t"/>
                <v:fill type="solid"/>
              </v:shape>
            </v:group>
            <v:group style="position:absolute;left:4206;top:4124;width:10;height:20" coordorigin="4206,4124" coordsize="10,20">
              <v:shape style="position:absolute;left:4206;top:4124;width:10;height:20" coordorigin="4206,4124" coordsize="10,20" path="m4206,4143l4215,4143,4215,4124,4206,4124,4206,4143xe" filled="true" fillcolor="#000000" stroked="false">
                <v:path arrowok="t"/>
                <v:fill type="solid"/>
              </v:shape>
            </v:group>
            <v:group style="position:absolute;left:4206;top:4143;width:10;height:20" coordorigin="4206,4143" coordsize="10,20">
              <v:shape style="position:absolute;left:4206;top:4143;width:10;height:20" coordorigin="4206,4143" coordsize="10,20" path="m4206,4162l4215,4162,4215,4143,4206,4143,4206,4162xe" filled="true" fillcolor="#000000" stroked="false">
                <v:path arrowok="t"/>
                <v:fill type="solid"/>
              </v:shape>
            </v:group>
            <v:group style="position:absolute;left:4206;top:4162;width:10;height:20" coordorigin="4206,4162" coordsize="10,20">
              <v:shape style="position:absolute;left:4206;top:4162;width:10;height:20" coordorigin="4206,4162" coordsize="10,20" path="m4206,4181l4215,4181,4215,4162,4206,4162,4206,4181xe" filled="true" fillcolor="#000000" stroked="false">
                <v:path arrowok="t"/>
                <v:fill type="solid"/>
              </v:shape>
            </v:group>
            <v:group style="position:absolute;left:4206;top:4181;width:10;height:20" coordorigin="4206,4181" coordsize="10,20">
              <v:shape style="position:absolute;left:4206;top:4181;width:10;height:20" coordorigin="4206,4181" coordsize="10,20" path="m4206,4200l4215,4200,4215,4181,4206,4181,4206,4200xe" filled="true" fillcolor="#000000" stroked="false">
                <v:path arrowok="t"/>
                <v:fill type="solid"/>
              </v:shape>
            </v:group>
            <v:group style="position:absolute;left:4206;top:4208;width:10;height:2" coordorigin="4206,4208" coordsize="10,2">
              <v:shape style="position:absolute;left:4206;top:4208;width:10;height:2" coordorigin="4206,4208" coordsize="10,0" path="m4206,4208l4215,4208e" filled="false" stroked="true" strokeweight=".72003pt" strokecolor="#000000">
                <v:path arrowok="t"/>
              </v:shape>
            </v:group>
            <v:group style="position:absolute;left:5907;top:3874;width:10;height:20" coordorigin="5907,3874" coordsize="10,20">
              <v:shape style="position:absolute;left:5907;top:3874;width:10;height:20" coordorigin="5907,3874" coordsize="10,20" path="m5907,3893l5917,3893,5917,3874,5907,3874,5907,3893xe" filled="true" fillcolor="#000000" stroked="false">
                <v:path arrowok="t"/>
                <v:fill type="solid"/>
              </v:shape>
            </v:group>
            <v:group style="position:absolute;left:5907;top:3893;width:10;height:20" coordorigin="5907,3893" coordsize="10,20">
              <v:shape style="position:absolute;left:5907;top:3893;width:10;height:20" coordorigin="5907,3893" coordsize="10,20" path="m5907,3912l5917,3912,5917,3893,5907,3893,5907,3912xe" filled="true" fillcolor="#000000" stroked="false">
                <v:path arrowok="t"/>
                <v:fill type="solid"/>
              </v:shape>
            </v:group>
            <v:group style="position:absolute;left:5907;top:3912;width:10;height:20" coordorigin="5907,3912" coordsize="10,20">
              <v:shape style="position:absolute;left:5907;top:3912;width:10;height:20" coordorigin="5907,3912" coordsize="10,20" path="m5907,3932l5917,3932,5917,3912,5907,3912,5907,3932xe" filled="true" fillcolor="#000000" stroked="false">
                <v:path arrowok="t"/>
                <v:fill type="solid"/>
              </v:shape>
            </v:group>
            <v:group style="position:absolute;left:5907;top:3932;width:10;height:20" coordorigin="5907,3932" coordsize="10,20">
              <v:shape style="position:absolute;left:5907;top:3932;width:10;height:20" coordorigin="5907,3932" coordsize="10,20" path="m5907,3951l5917,3951,5917,3932,5907,3932,5907,3951xe" filled="true" fillcolor="#000000" stroked="false">
                <v:path arrowok="t"/>
                <v:fill type="solid"/>
              </v:shape>
            </v:group>
            <v:group style="position:absolute;left:5907;top:3951;width:10;height:20" coordorigin="5907,3951" coordsize="10,20">
              <v:shape style="position:absolute;left:5907;top:3951;width:10;height:20" coordorigin="5907,3951" coordsize="10,20" path="m5907,3970l5917,3970,5917,3951,5907,3951,5907,3970xe" filled="true" fillcolor="#000000" stroked="false">
                <v:path arrowok="t"/>
                <v:fill type="solid"/>
              </v:shape>
            </v:group>
            <v:group style="position:absolute;left:5907;top:3970;width:10;height:20" coordorigin="5907,3970" coordsize="10,20">
              <v:shape style="position:absolute;left:5907;top:3970;width:10;height:20" coordorigin="5907,3970" coordsize="10,20" path="m5907,3989l5917,3989,5917,3970,5907,3970,5907,3989xe" filled="true" fillcolor="#000000" stroked="false">
                <v:path arrowok="t"/>
                <v:fill type="solid"/>
              </v:shape>
            </v:group>
            <v:group style="position:absolute;left:5907;top:3989;width:10;height:20" coordorigin="5907,3989" coordsize="10,20">
              <v:shape style="position:absolute;left:5907;top:3989;width:10;height:20" coordorigin="5907,3989" coordsize="10,20" path="m5907,4008l5917,4008,5917,3989,5907,3989,5907,4008xe" filled="true" fillcolor="#000000" stroked="false">
                <v:path arrowok="t"/>
                <v:fill type="solid"/>
              </v:shape>
            </v:group>
            <v:group style="position:absolute;left:5907;top:4008;width:10;height:20" coordorigin="5907,4008" coordsize="10,20">
              <v:shape style="position:absolute;left:5907;top:4008;width:10;height:20" coordorigin="5907,4008" coordsize="10,20" path="m5907,4028l5917,4028,5917,4008,5907,4008,5907,4028xe" filled="true" fillcolor="#000000" stroked="false">
                <v:path arrowok="t"/>
                <v:fill type="solid"/>
              </v:shape>
            </v:group>
            <v:group style="position:absolute;left:5907;top:4028;width:10;height:20" coordorigin="5907,4028" coordsize="10,20">
              <v:shape style="position:absolute;left:5907;top:4028;width:10;height:20" coordorigin="5907,4028" coordsize="10,20" path="m5907,4047l5917,4047,5917,4028,5907,4028,5907,4047xe" filled="true" fillcolor="#000000" stroked="false">
                <v:path arrowok="t"/>
                <v:fill type="solid"/>
              </v:shape>
            </v:group>
            <v:group style="position:absolute;left:5907;top:4047;width:10;height:20" coordorigin="5907,4047" coordsize="10,20">
              <v:shape style="position:absolute;left:5907;top:4047;width:10;height:20" coordorigin="5907,4047" coordsize="10,20" path="m5907,4066l5917,4066,5917,4047,5907,4047,5907,4066xe" filled="true" fillcolor="#000000" stroked="false">
                <v:path arrowok="t"/>
                <v:fill type="solid"/>
              </v:shape>
            </v:group>
            <v:group style="position:absolute;left:5907;top:4066;width:10;height:20" coordorigin="5907,4066" coordsize="10,20">
              <v:shape style="position:absolute;left:5907;top:4066;width:10;height:20" coordorigin="5907,4066" coordsize="10,20" path="m5907,4085l5917,4085,5917,4066,5907,4066,5907,4085xe" filled="true" fillcolor="#000000" stroked="false">
                <v:path arrowok="t"/>
                <v:fill type="solid"/>
              </v:shape>
            </v:group>
            <v:group style="position:absolute;left:5907;top:4085;width:10;height:20" coordorigin="5907,4085" coordsize="10,20">
              <v:shape style="position:absolute;left:5907;top:4085;width:10;height:20" coordorigin="5907,4085" coordsize="10,20" path="m5907,4104l5917,4104,5917,4085,5907,4085,5907,4104xe" filled="true" fillcolor="#000000" stroked="false">
                <v:path arrowok="t"/>
                <v:fill type="solid"/>
              </v:shape>
            </v:group>
            <v:group style="position:absolute;left:5907;top:4104;width:10;height:20" coordorigin="5907,4104" coordsize="10,20">
              <v:shape style="position:absolute;left:5907;top:4104;width:10;height:20" coordorigin="5907,4104" coordsize="10,20" path="m5907,4124l5917,4124,5917,4104,5907,4104,5907,4124xe" filled="true" fillcolor="#000000" stroked="false">
                <v:path arrowok="t"/>
                <v:fill type="solid"/>
              </v:shape>
            </v:group>
            <v:group style="position:absolute;left:5907;top:4124;width:10;height:20" coordorigin="5907,4124" coordsize="10,20">
              <v:shape style="position:absolute;left:5907;top:4124;width:10;height:20" coordorigin="5907,4124" coordsize="10,20" path="m5907,4143l5917,4143,5917,4124,5907,4124,5907,4143xe" filled="true" fillcolor="#000000" stroked="false">
                <v:path arrowok="t"/>
                <v:fill type="solid"/>
              </v:shape>
            </v:group>
            <v:group style="position:absolute;left:5907;top:4143;width:10;height:20" coordorigin="5907,4143" coordsize="10,20">
              <v:shape style="position:absolute;left:5907;top:4143;width:10;height:20" coordorigin="5907,4143" coordsize="10,20" path="m5907,4162l5917,4162,5917,4143,5907,4143,5907,4162xe" filled="true" fillcolor="#000000" stroked="false">
                <v:path arrowok="t"/>
                <v:fill type="solid"/>
              </v:shape>
            </v:group>
            <v:group style="position:absolute;left:5907;top:4162;width:10;height:20" coordorigin="5907,4162" coordsize="10,20">
              <v:shape style="position:absolute;left:5907;top:4162;width:10;height:20" coordorigin="5907,4162" coordsize="10,20" path="m5907,4181l5917,4181,5917,4162,5907,4162,5907,4181xe" filled="true" fillcolor="#000000" stroked="false">
                <v:path arrowok="t"/>
                <v:fill type="solid"/>
              </v:shape>
            </v:group>
            <v:group style="position:absolute;left:5907;top:4181;width:10;height:20" coordorigin="5907,4181" coordsize="10,20">
              <v:shape style="position:absolute;left:5907;top:4181;width:10;height:20" coordorigin="5907,4181" coordsize="10,20" path="m5907,4200l5917,4200,5917,4181,5907,4181,5907,4200xe" filled="true" fillcolor="#000000" stroked="false">
                <v:path arrowok="t"/>
                <v:fill type="solid"/>
              </v:shape>
            </v:group>
            <v:group style="position:absolute;left:5907;top:4208;width:10;height:2" coordorigin="5907,4208" coordsize="10,2">
              <v:shape style="position:absolute;left:5907;top:4208;width:10;height:2" coordorigin="5907,4208" coordsize="10,0" path="m5907,4208l5917,4208e" filled="false" stroked="true" strokeweight=".72003pt" strokecolor="#000000">
                <v:path arrowok="t"/>
              </v:shape>
            </v:group>
            <v:group style="position:absolute;left:7468;top:3874;width:10;height:20" coordorigin="7468,3874" coordsize="10,20">
              <v:shape style="position:absolute;left:7468;top:3874;width:10;height:20" coordorigin="7468,3874" coordsize="10,20" path="m7468,3893l7477,3893,7477,3874,7468,3874,7468,3893xe" filled="true" fillcolor="#000000" stroked="false">
                <v:path arrowok="t"/>
                <v:fill type="solid"/>
              </v:shape>
            </v:group>
            <v:group style="position:absolute;left:7468;top:3893;width:10;height:20" coordorigin="7468,3893" coordsize="10,20">
              <v:shape style="position:absolute;left:7468;top:3893;width:10;height:20" coordorigin="7468,3893" coordsize="10,20" path="m7468,3912l7477,3912,7477,3893,7468,3893,7468,3912xe" filled="true" fillcolor="#000000" stroked="false">
                <v:path arrowok="t"/>
                <v:fill type="solid"/>
              </v:shape>
            </v:group>
            <v:group style="position:absolute;left:7468;top:3912;width:10;height:20" coordorigin="7468,3912" coordsize="10,20">
              <v:shape style="position:absolute;left:7468;top:3912;width:10;height:20" coordorigin="7468,3912" coordsize="10,20" path="m7468,3932l7477,3932,7477,3912,7468,3912,7468,3932xe" filled="true" fillcolor="#000000" stroked="false">
                <v:path arrowok="t"/>
                <v:fill type="solid"/>
              </v:shape>
            </v:group>
            <v:group style="position:absolute;left:7468;top:3932;width:10;height:20" coordorigin="7468,3932" coordsize="10,20">
              <v:shape style="position:absolute;left:7468;top:3932;width:10;height:20" coordorigin="7468,3932" coordsize="10,20" path="m7468,3951l7477,3951,7477,3932,7468,3932,7468,3951xe" filled="true" fillcolor="#000000" stroked="false">
                <v:path arrowok="t"/>
                <v:fill type="solid"/>
              </v:shape>
            </v:group>
            <v:group style="position:absolute;left:7468;top:3951;width:10;height:20" coordorigin="7468,3951" coordsize="10,20">
              <v:shape style="position:absolute;left:7468;top:3951;width:10;height:20" coordorigin="7468,3951" coordsize="10,20" path="m7468,3970l7477,3970,7477,3951,7468,3951,7468,3970xe" filled="true" fillcolor="#000000" stroked="false">
                <v:path arrowok="t"/>
                <v:fill type="solid"/>
              </v:shape>
            </v:group>
            <v:group style="position:absolute;left:7468;top:3970;width:10;height:20" coordorigin="7468,3970" coordsize="10,20">
              <v:shape style="position:absolute;left:7468;top:3970;width:10;height:20" coordorigin="7468,3970" coordsize="10,20" path="m7468,3989l7477,3989,7477,3970,7468,3970,7468,3989xe" filled="true" fillcolor="#000000" stroked="false">
                <v:path arrowok="t"/>
                <v:fill type="solid"/>
              </v:shape>
            </v:group>
            <v:group style="position:absolute;left:7468;top:3989;width:10;height:20" coordorigin="7468,3989" coordsize="10,20">
              <v:shape style="position:absolute;left:7468;top:3989;width:10;height:20" coordorigin="7468,3989" coordsize="10,20" path="m7468,4008l7477,4008,7477,3989,7468,3989,7468,4008xe" filled="true" fillcolor="#000000" stroked="false">
                <v:path arrowok="t"/>
                <v:fill type="solid"/>
              </v:shape>
            </v:group>
            <v:group style="position:absolute;left:7468;top:4008;width:10;height:20" coordorigin="7468,4008" coordsize="10,20">
              <v:shape style="position:absolute;left:7468;top:4008;width:10;height:20" coordorigin="7468,4008" coordsize="10,20" path="m7468,4028l7477,4028,7477,4008,7468,4008,7468,4028xe" filled="true" fillcolor="#000000" stroked="false">
                <v:path arrowok="t"/>
                <v:fill type="solid"/>
              </v:shape>
            </v:group>
            <v:group style="position:absolute;left:7468;top:4028;width:10;height:20" coordorigin="7468,4028" coordsize="10,20">
              <v:shape style="position:absolute;left:7468;top:4028;width:10;height:20" coordorigin="7468,4028" coordsize="10,20" path="m7468,4047l7477,4047,7477,4028,7468,4028,7468,4047xe" filled="true" fillcolor="#000000" stroked="false">
                <v:path arrowok="t"/>
                <v:fill type="solid"/>
              </v:shape>
            </v:group>
            <v:group style="position:absolute;left:7468;top:4047;width:10;height:20" coordorigin="7468,4047" coordsize="10,20">
              <v:shape style="position:absolute;left:7468;top:4047;width:10;height:20" coordorigin="7468,4047" coordsize="10,20" path="m7468,4066l7477,4066,7477,4047,7468,4047,7468,4066xe" filled="true" fillcolor="#000000" stroked="false">
                <v:path arrowok="t"/>
                <v:fill type="solid"/>
              </v:shape>
            </v:group>
            <v:group style="position:absolute;left:7468;top:4066;width:10;height:20" coordorigin="7468,4066" coordsize="10,20">
              <v:shape style="position:absolute;left:7468;top:4066;width:10;height:20" coordorigin="7468,4066" coordsize="10,20" path="m7468,4085l7477,4085,7477,4066,7468,4066,7468,4085xe" filled="true" fillcolor="#000000" stroked="false">
                <v:path arrowok="t"/>
                <v:fill type="solid"/>
              </v:shape>
            </v:group>
            <v:group style="position:absolute;left:7468;top:4085;width:10;height:20" coordorigin="7468,4085" coordsize="10,20">
              <v:shape style="position:absolute;left:7468;top:4085;width:10;height:20" coordorigin="7468,4085" coordsize="10,20" path="m7468,4104l7477,4104,7477,4085,7468,4085,7468,4104xe" filled="true" fillcolor="#000000" stroked="false">
                <v:path arrowok="t"/>
                <v:fill type="solid"/>
              </v:shape>
            </v:group>
            <v:group style="position:absolute;left:7468;top:4104;width:10;height:20" coordorigin="7468,4104" coordsize="10,20">
              <v:shape style="position:absolute;left:7468;top:4104;width:10;height:20" coordorigin="7468,4104" coordsize="10,20" path="m7468,4124l7477,4124,7477,4104,7468,4104,7468,4124xe" filled="true" fillcolor="#000000" stroked="false">
                <v:path arrowok="t"/>
                <v:fill type="solid"/>
              </v:shape>
            </v:group>
            <v:group style="position:absolute;left:7468;top:4124;width:10;height:20" coordorigin="7468,4124" coordsize="10,20">
              <v:shape style="position:absolute;left:7468;top:4124;width:10;height:20" coordorigin="7468,4124" coordsize="10,20" path="m7468,4143l7477,4143,7477,4124,7468,4124,7468,4143xe" filled="true" fillcolor="#000000" stroked="false">
                <v:path arrowok="t"/>
                <v:fill type="solid"/>
              </v:shape>
            </v:group>
            <v:group style="position:absolute;left:7468;top:4143;width:10;height:20" coordorigin="7468,4143" coordsize="10,20">
              <v:shape style="position:absolute;left:7468;top:4143;width:10;height:20" coordorigin="7468,4143" coordsize="10,20" path="m7468,4162l7477,4162,7477,4143,7468,4143,7468,4162xe" filled="true" fillcolor="#000000" stroked="false">
                <v:path arrowok="t"/>
                <v:fill type="solid"/>
              </v:shape>
            </v:group>
            <v:group style="position:absolute;left:7468;top:4162;width:10;height:20" coordorigin="7468,4162" coordsize="10,20">
              <v:shape style="position:absolute;left:7468;top:4162;width:10;height:20" coordorigin="7468,4162" coordsize="10,20" path="m7468,4181l7477,4181,7477,4162,7468,4162,7468,4181xe" filled="true" fillcolor="#000000" stroked="false">
                <v:path arrowok="t"/>
                <v:fill type="solid"/>
              </v:shape>
            </v:group>
            <v:group style="position:absolute;left:7468;top:4181;width:10;height:20" coordorigin="7468,4181" coordsize="10,20">
              <v:shape style="position:absolute;left:7468;top:4181;width:10;height:20" coordorigin="7468,4181" coordsize="10,20" path="m7468,4200l7477,4200,7477,4181,7468,4181,7468,4200xe" filled="true" fillcolor="#000000" stroked="false">
                <v:path arrowok="t"/>
                <v:fill type="solid"/>
              </v:shape>
            </v:group>
            <v:group style="position:absolute;left:7468;top:4208;width:10;height:2" coordorigin="7468,4208" coordsize="10,2">
              <v:shape style="position:absolute;left:7468;top:4208;width:10;height:2" coordorigin="7468,4208" coordsize="10,0" path="m7468,4208l7477,4208e" filled="false" stroked="true" strokeweight=".72003pt" strokecolor="#000000">
                <v:path arrowok="t"/>
              </v:shape>
            </v:group>
            <v:group style="position:absolute;left:9168;top:3874;width:10;height:20" coordorigin="9168,3874" coordsize="10,20">
              <v:shape style="position:absolute;left:9168;top:3874;width:10;height:20" coordorigin="9168,3874" coordsize="10,20" path="m9168,3893l9177,3893,9177,3874,9168,3874,9168,3893xe" filled="true" fillcolor="#000000" stroked="false">
                <v:path arrowok="t"/>
                <v:fill type="solid"/>
              </v:shape>
            </v:group>
            <v:group style="position:absolute;left:9168;top:3893;width:10;height:20" coordorigin="9168,3893" coordsize="10,20">
              <v:shape style="position:absolute;left:9168;top:3893;width:10;height:20" coordorigin="9168,3893" coordsize="10,20" path="m9168,3912l9177,3912,9177,3893,9168,3893,9168,3912xe" filled="true" fillcolor="#000000" stroked="false">
                <v:path arrowok="t"/>
                <v:fill type="solid"/>
              </v:shape>
            </v:group>
            <v:group style="position:absolute;left:9168;top:3912;width:10;height:20" coordorigin="9168,3912" coordsize="10,20">
              <v:shape style="position:absolute;left:9168;top:3912;width:10;height:20" coordorigin="9168,3912" coordsize="10,20" path="m9168,3932l9177,3932,9177,3912,9168,3912,9168,3932xe" filled="true" fillcolor="#000000" stroked="false">
                <v:path arrowok="t"/>
                <v:fill type="solid"/>
              </v:shape>
            </v:group>
            <v:group style="position:absolute;left:9168;top:3932;width:10;height:20" coordorigin="9168,3932" coordsize="10,20">
              <v:shape style="position:absolute;left:9168;top:3932;width:10;height:20" coordorigin="9168,3932" coordsize="10,20" path="m9168,3951l9177,3951,9177,3932,9168,3932,9168,3951xe" filled="true" fillcolor="#000000" stroked="false">
                <v:path arrowok="t"/>
                <v:fill type="solid"/>
              </v:shape>
            </v:group>
            <v:group style="position:absolute;left:9168;top:3951;width:10;height:20" coordorigin="9168,3951" coordsize="10,20">
              <v:shape style="position:absolute;left:9168;top:3951;width:10;height:20" coordorigin="9168,3951" coordsize="10,20" path="m9168,3970l9177,3970,9177,3951,9168,3951,9168,3970xe" filled="true" fillcolor="#000000" stroked="false">
                <v:path arrowok="t"/>
                <v:fill type="solid"/>
              </v:shape>
            </v:group>
            <v:group style="position:absolute;left:9168;top:3970;width:10;height:20" coordorigin="9168,3970" coordsize="10,20">
              <v:shape style="position:absolute;left:9168;top:3970;width:10;height:20" coordorigin="9168,3970" coordsize="10,20" path="m9168,3989l9177,3989,9177,3970,9168,3970,9168,3989xe" filled="true" fillcolor="#000000" stroked="false">
                <v:path arrowok="t"/>
                <v:fill type="solid"/>
              </v:shape>
            </v:group>
            <v:group style="position:absolute;left:9168;top:3989;width:10;height:20" coordorigin="9168,3989" coordsize="10,20">
              <v:shape style="position:absolute;left:9168;top:3989;width:10;height:20" coordorigin="9168,3989" coordsize="10,20" path="m9168,4008l9177,4008,9177,3989,9168,3989,9168,4008xe" filled="true" fillcolor="#000000" stroked="false">
                <v:path arrowok="t"/>
                <v:fill type="solid"/>
              </v:shape>
            </v:group>
            <v:group style="position:absolute;left:9168;top:4008;width:10;height:20" coordorigin="9168,4008" coordsize="10,20">
              <v:shape style="position:absolute;left:9168;top:4008;width:10;height:20" coordorigin="9168,4008" coordsize="10,20" path="m9168,4028l9177,4028,9177,4008,9168,4008,9168,4028xe" filled="true" fillcolor="#000000" stroked="false">
                <v:path arrowok="t"/>
                <v:fill type="solid"/>
              </v:shape>
            </v:group>
            <v:group style="position:absolute;left:9168;top:4028;width:10;height:20" coordorigin="9168,4028" coordsize="10,20">
              <v:shape style="position:absolute;left:9168;top:4028;width:10;height:20" coordorigin="9168,4028" coordsize="10,20" path="m9168,4047l9177,4047,9177,4028,9168,4028,9168,4047xe" filled="true" fillcolor="#000000" stroked="false">
                <v:path arrowok="t"/>
                <v:fill type="solid"/>
              </v:shape>
            </v:group>
            <v:group style="position:absolute;left:9168;top:4047;width:10;height:20" coordorigin="9168,4047" coordsize="10,20">
              <v:shape style="position:absolute;left:9168;top:4047;width:10;height:20" coordorigin="9168,4047" coordsize="10,20" path="m9168,4066l9177,4066,9177,4047,9168,4047,9168,4066xe" filled="true" fillcolor="#000000" stroked="false">
                <v:path arrowok="t"/>
                <v:fill type="solid"/>
              </v:shape>
            </v:group>
            <v:group style="position:absolute;left:9168;top:4066;width:10;height:20" coordorigin="9168,4066" coordsize="10,20">
              <v:shape style="position:absolute;left:9168;top:4066;width:10;height:20" coordorigin="9168,4066" coordsize="10,20" path="m9168,4085l9177,4085,9177,4066,9168,4066,9168,4085xe" filled="true" fillcolor="#000000" stroked="false">
                <v:path arrowok="t"/>
                <v:fill type="solid"/>
              </v:shape>
            </v:group>
            <v:group style="position:absolute;left:9168;top:4085;width:10;height:20" coordorigin="9168,4085" coordsize="10,20">
              <v:shape style="position:absolute;left:9168;top:4085;width:10;height:20" coordorigin="9168,4085" coordsize="10,20" path="m9168,4104l9177,4104,9177,4085,9168,4085,9168,4104xe" filled="true" fillcolor="#000000" stroked="false">
                <v:path arrowok="t"/>
                <v:fill type="solid"/>
              </v:shape>
            </v:group>
            <v:group style="position:absolute;left:9168;top:4104;width:10;height:20" coordorigin="9168,4104" coordsize="10,20">
              <v:shape style="position:absolute;left:9168;top:4104;width:10;height:20" coordorigin="9168,4104" coordsize="10,20" path="m9168,4124l9177,4124,9177,4104,9168,4104,9168,4124xe" filled="true" fillcolor="#000000" stroked="false">
                <v:path arrowok="t"/>
                <v:fill type="solid"/>
              </v:shape>
            </v:group>
            <v:group style="position:absolute;left:9168;top:4124;width:10;height:20" coordorigin="9168,4124" coordsize="10,20">
              <v:shape style="position:absolute;left:9168;top:4124;width:10;height:20" coordorigin="9168,4124" coordsize="10,20" path="m9168,4143l9177,4143,9177,4124,9168,4124,9168,4143xe" filled="true" fillcolor="#000000" stroked="false">
                <v:path arrowok="t"/>
                <v:fill type="solid"/>
              </v:shape>
            </v:group>
            <v:group style="position:absolute;left:9168;top:4143;width:10;height:20" coordorigin="9168,4143" coordsize="10,20">
              <v:shape style="position:absolute;left:9168;top:4143;width:10;height:20" coordorigin="9168,4143" coordsize="10,20" path="m9168,4162l9177,4162,9177,4143,9168,4143,9168,4162xe" filled="true" fillcolor="#000000" stroked="false">
                <v:path arrowok="t"/>
                <v:fill type="solid"/>
              </v:shape>
            </v:group>
            <v:group style="position:absolute;left:9168;top:4162;width:10;height:20" coordorigin="9168,4162" coordsize="10,20">
              <v:shape style="position:absolute;left:9168;top:4162;width:10;height:20" coordorigin="9168,4162" coordsize="10,20" path="m9168,4181l9177,4181,9177,4162,9168,4162,9168,4181xe" filled="true" fillcolor="#000000" stroked="false">
                <v:path arrowok="t"/>
                <v:fill type="solid"/>
              </v:shape>
            </v:group>
            <v:group style="position:absolute;left:9168;top:4181;width:10;height:20" coordorigin="9168,4181" coordsize="10,20">
              <v:shape style="position:absolute;left:9168;top:4181;width:10;height:20" coordorigin="9168,4181" coordsize="10,20" path="m9168,4200l9177,4200,9177,4181,9168,4181,9168,4200xe" filled="true" fillcolor="#000000" stroked="false">
                <v:path arrowok="t"/>
                <v:fill type="solid"/>
              </v:shape>
            </v:group>
            <v:group style="position:absolute;left:9168;top:4208;width:10;height:2" coordorigin="9168,4208" coordsize="10,2">
              <v:shape style="position:absolute;left:9168;top:4208;width:10;height:2" coordorigin="9168,4208" coordsize="10,0" path="m9168,4208l9177,4208e" filled="false" stroked="true" strokeweight=".72003pt" strokecolor="#000000">
                <v:path arrowok="t"/>
              </v:shape>
              <v:shape style="position:absolute;left:2952;top:4124;width:2348;height:101" type="#_x0000_t75" stroked="false">
                <v:imagedata r:id="rId256" o:title=""/>
              </v:shape>
              <v:shape style="position:absolute;left:5276;top:4215;width:631;height:10" type="#_x0000_t75" stroked="false">
                <v:imagedata r:id="rId240" o:title=""/>
              </v:shape>
              <v:shape style="position:absolute;left:5903;top:4215;width:929;height:10" type="#_x0000_t75" stroked="false">
                <v:imagedata r:id="rId241" o:title=""/>
              </v:shape>
              <v:shape style="position:absolute;left:6827;top:4215;width:641;height:10" type="#_x0000_t75" stroked="false">
                <v:imagedata r:id="rId242" o:title=""/>
              </v:shape>
              <v:shape style="position:absolute;left:7463;top:4215;width:1705;height:10" type="#_x0000_t75" stroked="false">
                <v:imagedata r:id="rId243" o:title=""/>
              </v:shape>
              <v:shape style="position:absolute;left:9163;top:4215;width:931;height:10" type="#_x0000_t75" stroked="false">
                <v:imagedata r:id="rId161" o:title=""/>
              </v:shape>
              <v:shape style="position:absolute;left:10089;top:4215;width:576;height:10" type="#_x0000_t75" stroked="false">
                <v:imagedata r:id="rId204" o:title=""/>
              </v:shape>
            </v:group>
            <v:group style="position:absolute;left:4206;top:4224;width:10;height:20" coordorigin="4206,4224" coordsize="10,20">
              <v:shape style="position:absolute;left:4206;top:4224;width:10;height:20" coordorigin="4206,4224" coordsize="10,20" path="m4206,4244l4215,4244,4215,4224,4206,4224,4206,4244xe" filled="true" fillcolor="#000000" stroked="false">
                <v:path arrowok="t"/>
                <v:fill type="solid"/>
              </v:shape>
            </v:group>
            <v:group style="position:absolute;left:4206;top:4244;width:10;height:20" coordorigin="4206,4244" coordsize="10,20">
              <v:shape style="position:absolute;left:4206;top:4244;width:10;height:20" coordorigin="4206,4244" coordsize="10,20" path="m4206,4263l4215,4263,4215,4244,4206,4244,4206,4263xe" filled="true" fillcolor="#000000" stroked="false">
                <v:path arrowok="t"/>
                <v:fill type="solid"/>
              </v:shape>
            </v:group>
            <v:group style="position:absolute;left:4206;top:4263;width:10;height:20" coordorigin="4206,4263" coordsize="10,20">
              <v:shape style="position:absolute;left:4206;top:4263;width:10;height:20" coordorigin="4206,4263" coordsize="10,20" path="m4206,4282l4215,4282,4215,4263,4206,4263,4206,4282xe" filled="true" fillcolor="#000000" stroked="false">
                <v:path arrowok="t"/>
                <v:fill type="solid"/>
              </v:shape>
            </v:group>
            <v:group style="position:absolute;left:4206;top:4282;width:10;height:20" coordorigin="4206,4282" coordsize="10,20">
              <v:shape style="position:absolute;left:4206;top:4282;width:10;height:20" coordorigin="4206,4282" coordsize="10,20" path="m4206,4301l4215,4301,4215,4282,4206,4282,4206,4301xe" filled="true" fillcolor="#000000" stroked="false">
                <v:path arrowok="t"/>
                <v:fill type="solid"/>
              </v:shape>
            </v:group>
            <v:group style="position:absolute;left:4206;top:4301;width:10;height:20" coordorigin="4206,4301" coordsize="10,20">
              <v:shape style="position:absolute;left:4206;top:4301;width:10;height:20" coordorigin="4206,4301" coordsize="10,20" path="m4206,4320l4215,4320,4215,4301,4206,4301,4206,4320xe" filled="true" fillcolor="#000000" stroked="false">
                <v:path arrowok="t"/>
                <v:fill type="solid"/>
              </v:shape>
            </v:group>
            <v:group style="position:absolute;left:4206;top:4320;width:10;height:20" coordorigin="4206,4320" coordsize="10,20">
              <v:shape style="position:absolute;left:4206;top:4320;width:10;height:20" coordorigin="4206,4320" coordsize="10,20" path="m4206,4340l4215,4340,4215,4320,4206,4320,4206,4340xe" filled="true" fillcolor="#000000" stroked="false">
                <v:path arrowok="t"/>
                <v:fill type="solid"/>
              </v:shape>
            </v:group>
            <v:group style="position:absolute;left:4206;top:4340;width:10;height:20" coordorigin="4206,4340" coordsize="10,20">
              <v:shape style="position:absolute;left:4206;top:4340;width:10;height:20" coordorigin="4206,4340" coordsize="10,20" path="m4206,4359l4215,4359,4215,4340,4206,4340,4206,4359xe" filled="true" fillcolor="#000000" stroked="false">
                <v:path arrowok="t"/>
                <v:fill type="solid"/>
              </v:shape>
            </v:group>
            <v:group style="position:absolute;left:4206;top:4359;width:10;height:20" coordorigin="4206,4359" coordsize="10,20">
              <v:shape style="position:absolute;left:4206;top:4359;width:10;height:20" coordorigin="4206,4359" coordsize="10,20" path="m4206,4378l4215,4378,4215,4359,4206,4359,4206,4378xe" filled="true" fillcolor="#000000" stroked="false">
                <v:path arrowok="t"/>
                <v:fill type="solid"/>
              </v:shape>
            </v:group>
            <v:group style="position:absolute;left:4206;top:4378;width:10;height:20" coordorigin="4206,4378" coordsize="10,20">
              <v:shape style="position:absolute;left:4206;top:4378;width:10;height:20" coordorigin="4206,4378" coordsize="10,20" path="m4206,4397l4215,4397,4215,4378,4206,4378,4206,4397xe" filled="true" fillcolor="#000000" stroked="false">
                <v:path arrowok="t"/>
                <v:fill type="solid"/>
              </v:shape>
            </v:group>
            <v:group style="position:absolute;left:4206;top:4397;width:10;height:20" coordorigin="4206,4397" coordsize="10,20">
              <v:shape style="position:absolute;left:4206;top:4397;width:10;height:20" coordorigin="4206,4397" coordsize="10,20" path="m4206,4416l4215,4416,4215,4397,4206,4397,4206,4416xe" filled="true" fillcolor="#000000" stroked="false">
                <v:path arrowok="t"/>
                <v:fill type="solid"/>
              </v:shape>
            </v:group>
            <v:group style="position:absolute;left:4206;top:4416;width:10;height:20" coordorigin="4206,4416" coordsize="10,20">
              <v:shape style="position:absolute;left:4206;top:4416;width:10;height:20" coordorigin="4206,4416" coordsize="10,20" path="m4206,4436l4215,4436,4215,4416,4206,4416,4206,4436xe" filled="true" fillcolor="#000000" stroked="false">
                <v:path arrowok="t"/>
                <v:fill type="solid"/>
              </v:shape>
            </v:group>
            <v:group style="position:absolute;left:4206;top:4436;width:10;height:20" coordorigin="4206,4436" coordsize="10,20">
              <v:shape style="position:absolute;left:4206;top:4436;width:10;height:20" coordorigin="4206,4436" coordsize="10,20" path="m4206,4455l4215,4455,4215,4436,4206,4436,4206,4455xe" filled="true" fillcolor="#000000" stroked="false">
                <v:path arrowok="t"/>
                <v:fill type="solid"/>
              </v:shape>
            </v:group>
            <v:group style="position:absolute;left:4206;top:4455;width:10;height:20" coordorigin="4206,4455" coordsize="10,20">
              <v:shape style="position:absolute;left:4206;top:4455;width:10;height:20" coordorigin="4206,4455" coordsize="10,20" path="m4206,4474l4215,4474,4215,4455,4206,4455,4206,4474xe" filled="true" fillcolor="#000000" stroked="false">
                <v:path arrowok="t"/>
                <v:fill type="solid"/>
              </v:shape>
            </v:group>
            <v:group style="position:absolute;left:4206;top:4474;width:10;height:20" coordorigin="4206,4474" coordsize="10,20">
              <v:shape style="position:absolute;left:4206;top:4474;width:10;height:20" coordorigin="4206,4474" coordsize="10,20" path="m4206,4493l4215,4493,4215,4474,4206,4474,4206,4493xe" filled="true" fillcolor="#000000" stroked="false">
                <v:path arrowok="t"/>
                <v:fill type="solid"/>
              </v:shape>
            </v:group>
            <v:group style="position:absolute;left:4206;top:4493;width:10;height:20" coordorigin="4206,4493" coordsize="10,20">
              <v:shape style="position:absolute;left:4206;top:4493;width:10;height:20" coordorigin="4206,4493" coordsize="10,20" path="m4206,4512l4215,4512,4215,4493,4206,4493,4206,4512xe" filled="true" fillcolor="#000000" stroked="false">
                <v:path arrowok="t"/>
                <v:fill type="solid"/>
              </v:shape>
            </v:group>
            <v:group style="position:absolute;left:4206;top:4512;width:10;height:20" coordorigin="4206,4512" coordsize="10,20">
              <v:shape style="position:absolute;left:4206;top:4512;width:10;height:20" coordorigin="4206,4512" coordsize="10,20" path="m4206,4532l4215,4532,4215,4512,4206,4512,4206,4532xe" filled="true" fillcolor="#000000" stroked="false">
                <v:path arrowok="t"/>
                <v:fill type="solid"/>
              </v:shape>
            </v:group>
            <v:group style="position:absolute;left:4206;top:4532;width:10;height:20" coordorigin="4206,4532" coordsize="10,20">
              <v:shape style="position:absolute;left:4206;top:4532;width:10;height:20" coordorigin="4206,4532" coordsize="10,20" path="m4206,4551l4215,4551,4215,4532,4206,4532,4206,4551xe" filled="true" fillcolor="#000000" stroked="false">
                <v:path arrowok="t"/>
                <v:fill type="solid"/>
              </v:shape>
            </v:group>
            <v:group style="position:absolute;left:4206;top:4558;width:10;height:2" coordorigin="4206,4558" coordsize="10,2">
              <v:shape style="position:absolute;left:4206;top:4558;width:10;height:2" coordorigin="4206,4558" coordsize="10,0" path="m4206,4558l4215,4558e" filled="false" stroked="true" strokeweight=".72003pt" strokecolor="#000000">
                <v:path arrowok="t"/>
              </v:shape>
            </v:group>
            <v:group style="position:absolute;left:5907;top:4224;width:10;height:20" coordorigin="5907,4224" coordsize="10,20">
              <v:shape style="position:absolute;left:5907;top:4224;width:10;height:20" coordorigin="5907,4224" coordsize="10,20" path="m5907,4244l5917,4244,5917,4224,5907,4224,5907,4244xe" filled="true" fillcolor="#000000" stroked="false">
                <v:path arrowok="t"/>
                <v:fill type="solid"/>
              </v:shape>
            </v:group>
            <v:group style="position:absolute;left:5907;top:4244;width:10;height:20" coordorigin="5907,4244" coordsize="10,20">
              <v:shape style="position:absolute;left:5907;top:4244;width:10;height:20" coordorigin="5907,4244" coordsize="10,20" path="m5907,4263l5917,4263,5917,4244,5907,4244,5907,4263xe" filled="true" fillcolor="#000000" stroked="false">
                <v:path arrowok="t"/>
                <v:fill type="solid"/>
              </v:shape>
            </v:group>
            <v:group style="position:absolute;left:5907;top:4263;width:10;height:20" coordorigin="5907,4263" coordsize="10,20">
              <v:shape style="position:absolute;left:5907;top:4263;width:10;height:20" coordorigin="5907,4263" coordsize="10,20" path="m5907,4282l5917,4282,5917,4263,5907,4263,5907,4282xe" filled="true" fillcolor="#000000" stroked="false">
                <v:path arrowok="t"/>
                <v:fill type="solid"/>
              </v:shape>
            </v:group>
            <v:group style="position:absolute;left:5907;top:4282;width:10;height:20" coordorigin="5907,4282" coordsize="10,20">
              <v:shape style="position:absolute;left:5907;top:4282;width:10;height:20" coordorigin="5907,4282" coordsize="10,20" path="m5907,4301l5917,4301,5917,4282,5907,4282,5907,4301xe" filled="true" fillcolor="#000000" stroked="false">
                <v:path arrowok="t"/>
                <v:fill type="solid"/>
              </v:shape>
            </v:group>
            <v:group style="position:absolute;left:5907;top:4301;width:10;height:20" coordorigin="5907,4301" coordsize="10,20">
              <v:shape style="position:absolute;left:5907;top:4301;width:10;height:20" coordorigin="5907,4301" coordsize="10,20" path="m5907,4320l5917,4320,5917,4301,5907,4301,5907,4320xe" filled="true" fillcolor="#000000" stroked="false">
                <v:path arrowok="t"/>
                <v:fill type="solid"/>
              </v:shape>
            </v:group>
            <v:group style="position:absolute;left:5907;top:4320;width:10;height:20" coordorigin="5907,4320" coordsize="10,20">
              <v:shape style="position:absolute;left:5907;top:4320;width:10;height:20" coordorigin="5907,4320" coordsize="10,20" path="m5907,4340l5917,4340,5917,4320,5907,4320,5907,4340xe" filled="true" fillcolor="#000000" stroked="false">
                <v:path arrowok="t"/>
                <v:fill type="solid"/>
              </v:shape>
            </v:group>
            <v:group style="position:absolute;left:5907;top:4340;width:10;height:20" coordorigin="5907,4340" coordsize="10,20">
              <v:shape style="position:absolute;left:5907;top:4340;width:10;height:20" coordorigin="5907,4340" coordsize="10,20" path="m5907,4359l5917,4359,5917,4340,5907,4340,5907,4359xe" filled="true" fillcolor="#000000" stroked="false">
                <v:path arrowok="t"/>
                <v:fill type="solid"/>
              </v:shape>
            </v:group>
            <v:group style="position:absolute;left:5907;top:4359;width:10;height:20" coordorigin="5907,4359" coordsize="10,20">
              <v:shape style="position:absolute;left:5907;top:4359;width:10;height:20" coordorigin="5907,4359" coordsize="10,20" path="m5907,4378l5917,4378,5917,4359,5907,4359,5907,4378xe" filled="true" fillcolor="#000000" stroked="false">
                <v:path arrowok="t"/>
                <v:fill type="solid"/>
              </v:shape>
            </v:group>
            <v:group style="position:absolute;left:5907;top:4378;width:10;height:20" coordorigin="5907,4378" coordsize="10,20">
              <v:shape style="position:absolute;left:5907;top:4378;width:10;height:20" coordorigin="5907,4378" coordsize="10,20" path="m5907,4397l5917,4397,5917,4378,5907,4378,5907,4397xe" filled="true" fillcolor="#000000" stroked="false">
                <v:path arrowok="t"/>
                <v:fill type="solid"/>
              </v:shape>
            </v:group>
            <v:group style="position:absolute;left:5907;top:4397;width:10;height:20" coordorigin="5907,4397" coordsize="10,20">
              <v:shape style="position:absolute;left:5907;top:4397;width:10;height:20" coordorigin="5907,4397" coordsize="10,20" path="m5907,4416l5917,4416,5917,4397,5907,4397,5907,4416xe" filled="true" fillcolor="#000000" stroked="false">
                <v:path arrowok="t"/>
                <v:fill type="solid"/>
              </v:shape>
            </v:group>
            <v:group style="position:absolute;left:5907;top:4416;width:10;height:20" coordorigin="5907,4416" coordsize="10,20">
              <v:shape style="position:absolute;left:5907;top:4416;width:10;height:20" coordorigin="5907,4416" coordsize="10,20" path="m5907,4436l5917,4436,5917,4416,5907,4416,5907,4436xe" filled="true" fillcolor="#000000" stroked="false">
                <v:path arrowok="t"/>
                <v:fill type="solid"/>
              </v:shape>
            </v:group>
            <v:group style="position:absolute;left:5907;top:4436;width:10;height:20" coordorigin="5907,4436" coordsize="10,20">
              <v:shape style="position:absolute;left:5907;top:4436;width:10;height:20" coordorigin="5907,4436" coordsize="10,20" path="m5907,4455l5917,4455,5917,4436,5907,4436,5907,4455xe" filled="true" fillcolor="#000000" stroked="false">
                <v:path arrowok="t"/>
                <v:fill type="solid"/>
              </v:shape>
            </v:group>
            <v:group style="position:absolute;left:5907;top:4455;width:10;height:20" coordorigin="5907,4455" coordsize="10,20">
              <v:shape style="position:absolute;left:5907;top:4455;width:10;height:20" coordorigin="5907,4455" coordsize="10,20" path="m5907,4474l5917,4474,5917,4455,5907,4455,5907,4474xe" filled="true" fillcolor="#000000" stroked="false">
                <v:path arrowok="t"/>
                <v:fill type="solid"/>
              </v:shape>
            </v:group>
            <v:group style="position:absolute;left:5907;top:4474;width:10;height:20" coordorigin="5907,4474" coordsize="10,20">
              <v:shape style="position:absolute;left:5907;top:4474;width:10;height:20" coordorigin="5907,4474" coordsize="10,20" path="m5907,4493l5917,4493,5917,4474,5907,4474,5907,4493xe" filled="true" fillcolor="#000000" stroked="false">
                <v:path arrowok="t"/>
                <v:fill type="solid"/>
              </v:shape>
            </v:group>
            <v:group style="position:absolute;left:5907;top:4493;width:10;height:20" coordorigin="5907,4493" coordsize="10,20">
              <v:shape style="position:absolute;left:5907;top:4493;width:10;height:20" coordorigin="5907,4493" coordsize="10,20" path="m5907,4512l5917,4512,5917,4493,5907,4493,5907,4512xe" filled="true" fillcolor="#000000" stroked="false">
                <v:path arrowok="t"/>
                <v:fill type="solid"/>
              </v:shape>
            </v:group>
            <v:group style="position:absolute;left:5907;top:4512;width:10;height:20" coordorigin="5907,4512" coordsize="10,20">
              <v:shape style="position:absolute;left:5907;top:4512;width:10;height:20" coordorigin="5907,4512" coordsize="10,20" path="m5907,4532l5917,4532,5917,4512,5907,4512,5907,4532xe" filled="true" fillcolor="#000000" stroked="false">
                <v:path arrowok="t"/>
                <v:fill type="solid"/>
              </v:shape>
            </v:group>
            <v:group style="position:absolute;left:5907;top:4532;width:10;height:20" coordorigin="5907,4532" coordsize="10,20">
              <v:shape style="position:absolute;left:5907;top:4532;width:10;height:20" coordorigin="5907,4532" coordsize="10,20" path="m5907,4551l5917,4551,5917,4532,5907,4532,5907,4551xe" filled="true" fillcolor="#000000" stroked="false">
                <v:path arrowok="t"/>
                <v:fill type="solid"/>
              </v:shape>
            </v:group>
            <v:group style="position:absolute;left:5907;top:4558;width:10;height:2" coordorigin="5907,4558" coordsize="10,2">
              <v:shape style="position:absolute;left:5907;top:4558;width:10;height:2" coordorigin="5907,4558" coordsize="10,0" path="m5907,4558l5917,4558e" filled="false" stroked="true" strokeweight=".72003pt" strokecolor="#000000">
                <v:path arrowok="t"/>
              </v:shape>
            </v:group>
            <v:group style="position:absolute;left:7468;top:4224;width:10;height:20" coordorigin="7468,4224" coordsize="10,20">
              <v:shape style="position:absolute;left:7468;top:4224;width:10;height:20" coordorigin="7468,4224" coordsize="10,20" path="m7468,4244l7477,4244,7477,4224,7468,4224,7468,4244xe" filled="true" fillcolor="#000000" stroked="false">
                <v:path arrowok="t"/>
                <v:fill type="solid"/>
              </v:shape>
            </v:group>
            <v:group style="position:absolute;left:7468;top:4244;width:10;height:20" coordorigin="7468,4244" coordsize="10,20">
              <v:shape style="position:absolute;left:7468;top:4244;width:10;height:20" coordorigin="7468,4244" coordsize="10,20" path="m7468,4263l7477,4263,7477,4244,7468,4244,7468,4263xe" filled="true" fillcolor="#000000" stroked="false">
                <v:path arrowok="t"/>
                <v:fill type="solid"/>
              </v:shape>
            </v:group>
            <v:group style="position:absolute;left:7468;top:4263;width:10;height:20" coordorigin="7468,4263" coordsize="10,20">
              <v:shape style="position:absolute;left:7468;top:4263;width:10;height:20" coordorigin="7468,4263" coordsize="10,20" path="m7468,4282l7477,4282,7477,4263,7468,4263,7468,4282xe" filled="true" fillcolor="#000000" stroked="false">
                <v:path arrowok="t"/>
                <v:fill type="solid"/>
              </v:shape>
            </v:group>
            <v:group style="position:absolute;left:7468;top:4282;width:10;height:20" coordorigin="7468,4282" coordsize="10,20">
              <v:shape style="position:absolute;left:7468;top:4282;width:10;height:20" coordorigin="7468,4282" coordsize="10,20" path="m7468,4301l7477,4301,7477,4282,7468,4282,7468,4301xe" filled="true" fillcolor="#000000" stroked="false">
                <v:path arrowok="t"/>
                <v:fill type="solid"/>
              </v:shape>
            </v:group>
            <v:group style="position:absolute;left:7468;top:4301;width:10;height:20" coordorigin="7468,4301" coordsize="10,20">
              <v:shape style="position:absolute;left:7468;top:4301;width:10;height:20" coordorigin="7468,4301" coordsize="10,20" path="m7468,4320l7477,4320,7477,4301,7468,4301,7468,4320xe" filled="true" fillcolor="#000000" stroked="false">
                <v:path arrowok="t"/>
                <v:fill type="solid"/>
              </v:shape>
            </v:group>
            <v:group style="position:absolute;left:7468;top:4320;width:10;height:20" coordorigin="7468,4320" coordsize="10,20">
              <v:shape style="position:absolute;left:7468;top:4320;width:10;height:20" coordorigin="7468,4320" coordsize="10,20" path="m7468,4340l7477,4340,7477,4320,7468,4320,7468,4340xe" filled="true" fillcolor="#000000" stroked="false">
                <v:path arrowok="t"/>
                <v:fill type="solid"/>
              </v:shape>
            </v:group>
            <v:group style="position:absolute;left:7468;top:4340;width:10;height:20" coordorigin="7468,4340" coordsize="10,20">
              <v:shape style="position:absolute;left:7468;top:4340;width:10;height:20" coordorigin="7468,4340" coordsize="10,20" path="m7468,4359l7477,4359,7477,4340,7468,4340,7468,4359xe" filled="true" fillcolor="#000000" stroked="false">
                <v:path arrowok="t"/>
                <v:fill type="solid"/>
              </v:shape>
            </v:group>
            <v:group style="position:absolute;left:7468;top:4359;width:10;height:20" coordorigin="7468,4359" coordsize="10,20">
              <v:shape style="position:absolute;left:7468;top:4359;width:10;height:20" coordorigin="7468,4359" coordsize="10,20" path="m7468,4378l7477,4378,7477,4359,7468,4359,7468,4378xe" filled="true" fillcolor="#000000" stroked="false">
                <v:path arrowok="t"/>
                <v:fill type="solid"/>
              </v:shape>
            </v:group>
            <v:group style="position:absolute;left:7468;top:4378;width:10;height:20" coordorigin="7468,4378" coordsize="10,20">
              <v:shape style="position:absolute;left:7468;top:4378;width:10;height:20" coordorigin="7468,4378" coordsize="10,20" path="m7468,4397l7477,4397,7477,4378,7468,4378,7468,4397xe" filled="true" fillcolor="#000000" stroked="false">
                <v:path arrowok="t"/>
                <v:fill type="solid"/>
              </v:shape>
            </v:group>
            <v:group style="position:absolute;left:7468;top:4397;width:10;height:20" coordorigin="7468,4397" coordsize="10,20">
              <v:shape style="position:absolute;left:7468;top:4397;width:10;height:20" coordorigin="7468,4397" coordsize="10,20" path="m7468,4416l7477,4416,7477,4397,7468,4397,7468,4416xe" filled="true" fillcolor="#000000" stroked="false">
                <v:path arrowok="t"/>
                <v:fill type="solid"/>
              </v:shape>
            </v:group>
            <v:group style="position:absolute;left:7468;top:4416;width:10;height:20" coordorigin="7468,4416" coordsize="10,20">
              <v:shape style="position:absolute;left:7468;top:4416;width:10;height:20" coordorigin="7468,4416" coordsize="10,20" path="m7468,4436l7477,4436,7477,4416,7468,4416,7468,4436xe" filled="true" fillcolor="#000000" stroked="false">
                <v:path arrowok="t"/>
                <v:fill type="solid"/>
              </v:shape>
            </v:group>
            <v:group style="position:absolute;left:7468;top:4436;width:10;height:20" coordorigin="7468,4436" coordsize="10,20">
              <v:shape style="position:absolute;left:7468;top:4436;width:10;height:20" coordorigin="7468,4436" coordsize="10,20" path="m7468,4455l7477,4455,7477,4436,7468,4436,7468,4455xe" filled="true" fillcolor="#000000" stroked="false">
                <v:path arrowok="t"/>
                <v:fill type="solid"/>
              </v:shape>
            </v:group>
            <v:group style="position:absolute;left:7468;top:4455;width:10;height:20" coordorigin="7468,4455" coordsize="10,20">
              <v:shape style="position:absolute;left:7468;top:4455;width:10;height:20" coordorigin="7468,4455" coordsize="10,20" path="m7468,4474l7477,4474,7477,4455,7468,4455,7468,4474xe" filled="true" fillcolor="#000000" stroked="false">
                <v:path arrowok="t"/>
                <v:fill type="solid"/>
              </v:shape>
            </v:group>
            <v:group style="position:absolute;left:7468;top:4474;width:10;height:20" coordorigin="7468,4474" coordsize="10,20">
              <v:shape style="position:absolute;left:7468;top:4474;width:10;height:20" coordorigin="7468,4474" coordsize="10,20" path="m7468,4493l7477,4493,7477,4474,7468,4474,7468,4493xe" filled="true" fillcolor="#000000" stroked="false">
                <v:path arrowok="t"/>
                <v:fill type="solid"/>
              </v:shape>
            </v:group>
            <v:group style="position:absolute;left:7468;top:4493;width:10;height:20" coordorigin="7468,4493" coordsize="10,20">
              <v:shape style="position:absolute;left:7468;top:4493;width:10;height:20" coordorigin="7468,4493" coordsize="10,20" path="m7468,4512l7477,4512,7477,4493,7468,4493,7468,4512xe" filled="true" fillcolor="#000000" stroked="false">
                <v:path arrowok="t"/>
                <v:fill type="solid"/>
              </v:shape>
            </v:group>
            <v:group style="position:absolute;left:7468;top:4512;width:10;height:20" coordorigin="7468,4512" coordsize="10,20">
              <v:shape style="position:absolute;left:7468;top:4512;width:10;height:20" coordorigin="7468,4512" coordsize="10,20" path="m7468,4532l7477,4532,7477,4512,7468,4512,7468,4532xe" filled="true" fillcolor="#000000" stroked="false">
                <v:path arrowok="t"/>
                <v:fill type="solid"/>
              </v:shape>
            </v:group>
            <v:group style="position:absolute;left:7468;top:4532;width:10;height:20" coordorigin="7468,4532" coordsize="10,20">
              <v:shape style="position:absolute;left:7468;top:4532;width:10;height:20" coordorigin="7468,4532" coordsize="10,20" path="m7468,4551l7477,4551,7477,4532,7468,4532,7468,4551xe" filled="true" fillcolor="#000000" stroked="false">
                <v:path arrowok="t"/>
                <v:fill type="solid"/>
              </v:shape>
            </v:group>
            <v:group style="position:absolute;left:7468;top:4558;width:10;height:2" coordorigin="7468,4558" coordsize="10,2">
              <v:shape style="position:absolute;left:7468;top:4558;width:10;height:2" coordorigin="7468,4558" coordsize="10,0" path="m7468,4558l7477,4558e" filled="false" stroked="true" strokeweight=".72003pt" strokecolor="#000000">
                <v:path arrowok="t"/>
              </v:shape>
            </v:group>
            <v:group style="position:absolute;left:9168;top:4224;width:10;height:20" coordorigin="9168,4224" coordsize="10,20">
              <v:shape style="position:absolute;left:9168;top:4224;width:10;height:20" coordorigin="9168,4224" coordsize="10,20" path="m9168,4244l9177,4244,9177,4224,9168,4224,9168,4244xe" filled="true" fillcolor="#000000" stroked="false">
                <v:path arrowok="t"/>
                <v:fill type="solid"/>
              </v:shape>
            </v:group>
            <v:group style="position:absolute;left:9168;top:4244;width:10;height:20" coordorigin="9168,4244" coordsize="10,20">
              <v:shape style="position:absolute;left:9168;top:4244;width:10;height:20" coordorigin="9168,4244" coordsize="10,20" path="m9168,4263l9177,4263,9177,4244,9168,4244,9168,4263xe" filled="true" fillcolor="#000000" stroked="false">
                <v:path arrowok="t"/>
                <v:fill type="solid"/>
              </v:shape>
            </v:group>
            <v:group style="position:absolute;left:9168;top:4263;width:10;height:20" coordorigin="9168,4263" coordsize="10,20">
              <v:shape style="position:absolute;left:9168;top:4263;width:10;height:20" coordorigin="9168,4263" coordsize="10,20" path="m9168,4282l9177,4282,9177,4263,9168,4263,9168,4282xe" filled="true" fillcolor="#000000" stroked="false">
                <v:path arrowok="t"/>
                <v:fill type="solid"/>
              </v:shape>
            </v:group>
            <v:group style="position:absolute;left:9168;top:4282;width:10;height:20" coordorigin="9168,4282" coordsize="10,20">
              <v:shape style="position:absolute;left:9168;top:4282;width:10;height:20" coordorigin="9168,4282" coordsize="10,20" path="m9168,4301l9177,4301,9177,4282,9168,4282,9168,4301xe" filled="true" fillcolor="#000000" stroked="false">
                <v:path arrowok="t"/>
                <v:fill type="solid"/>
              </v:shape>
            </v:group>
            <v:group style="position:absolute;left:9168;top:4301;width:10;height:20" coordorigin="9168,4301" coordsize="10,20">
              <v:shape style="position:absolute;left:9168;top:4301;width:10;height:20" coordorigin="9168,4301" coordsize="10,20" path="m9168,4320l9177,4320,9177,4301,9168,4301,9168,4320xe" filled="true" fillcolor="#000000" stroked="false">
                <v:path arrowok="t"/>
                <v:fill type="solid"/>
              </v:shape>
            </v:group>
            <v:group style="position:absolute;left:9168;top:4320;width:10;height:20" coordorigin="9168,4320" coordsize="10,20">
              <v:shape style="position:absolute;left:9168;top:4320;width:10;height:20" coordorigin="9168,4320" coordsize="10,20" path="m9168,4340l9177,4340,9177,4320,9168,4320,9168,4340xe" filled="true" fillcolor="#000000" stroked="false">
                <v:path arrowok="t"/>
                <v:fill type="solid"/>
              </v:shape>
            </v:group>
            <v:group style="position:absolute;left:9168;top:4340;width:10;height:20" coordorigin="9168,4340" coordsize="10,20">
              <v:shape style="position:absolute;left:9168;top:4340;width:10;height:20" coordorigin="9168,4340" coordsize="10,20" path="m9168,4359l9177,4359,9177,4340,9168,4340,9168,4359xe" filled="true" fillcolor="#000000" stroked="false">
                <v:path arrowok="t"/>
                <v:fill type="solid"/>
              </v:shape>
            </v:group>
            <v:group style="position:absolute;left:9168;top:4359;width:10;height:20" coordorigin="9168,4359" coordsize="10,20">
              <v:shape style="position:absolute;left:9168;top:4359;width:10;height:20" coordorigin="9168,4359" coordsize="10,20" path="m9168,4378l9177,4378,9177,4359,9168,4359,9168,4378xe" filled="true" fillcolor="#000000" stroked="false">
                <v:path arrowok="t"/>
                <v:fill type="solid"/>
              </v:shape>
            </v:group>
            <v:group style="position:absolute;left:9168;top:4378;width:10;height:20" coordorigin="9168,4378" coordsize="10,20">
              <v:shape style="position:absolute;left:9168;top:4378;width:10;height:20" coordorigin="9168,4378" coordsize="10,20" path="m9168,4397l9177,4397,9177,4378,9168,4378,9168,4397xe" filled="true" fillcolor="#000000" stroked="false">
                <v:path arrowok="t"/>
                <v:fill type="solid"/>
              </v:shape>
            </v:group>
            <v:group style="position:absolute;left:9168;top:4397;width:10;height:20" coordorigin="9168,4397" coordsize="10,20">
              <v:shape style="position:absolute;left:9168;top:4397;width:10;height:20" coordorigin="9168,4397" coordsize="10,20" path="m9168,4416l9177,4416,9177,4397,9168,4397,9168,4416xe" filled="true" fillcolor="#000000" stroked="false">
                <v:path arrowok="t"/>
                <v:fill type="solid"/>
              </v:shape>
            </v:group>
            <v:group style="position:absolute;left:9168;top:4416;width:10;height:20" coordorigin="9168,4416" coordsize="10,20">
              <v:shape style="position:absolute;left:9168;top:4416;width:10;height:20" coordorigin="9168,4416" coordsize="10,20" path="m9168,4436l9177,4436,9177,4416,9168,4416,9168,4436xe" filled="true" fillcolor="#000000" stroked="false">
                <v:path arrowok="t"/>
                <v:fill type="solid"/>
              </v:shape>
            </v:group>
            <v:group style="position:absolute;left:9168;top:4436;width:10;height:20" coordorigin="9168,4436" coordsize="10,20">
              <v:shape style="position:absolute;left:9168;top:4436;width:10;height:20" coordorigin="9168,4436" coordsize="10,20" path="m9168,4455l9177,4455,9177,4436,9168,4436,9168,4455xe" filled="true" fillcolor="#000000" stroked="false">
                <v:path arrowok="t"/>
                <v:fill type="solid"/>
              </v:shape>
            </v:group>
            <v:group style="position:absolute;left:9168;top:4455;width:10;height:20" coordorigin="9168,4455" coordsize="10,20">
              <v:shape style="position:absolute;left:9168;top:4455;width:10;height:20" coordorigin="9168,4455" coordsize="10,20" path="m9168,4474l9177,4474,9177,4455,9168,4455,9168,4474xe" filled="true" fillcolor="#000000" stroked="false">
                <v:path arrowok="t"/>
                <v:fill type="solid"/>
              </v:shape>
            </v:group>
            <v:group style="position:absolute;left:9168;top:4474;width:10;height:20" coordorigin="9168,4474" coordsize="10,20">
              <v:shape style="position:absolute;left:9168;top:4474;width:10;height:20" coordorigin="9168,4474" coordsize="10,20" path="m9168,4493l9177,4493,9177,4474,9168,4474,9168,4493xe" filled="true" fillcolor="#000000" stroked="false">
                <v:path arrowok="t"/>
                <v:fill type="solid"/>
              </v:shape>
            </v:group>
            <v:group style="position:absolute;left:9168;top:4493;width:10;height:20" coordorigin="9168,4493" coordsize="10,20">
              <v:shape style="position:absolute;left:9168;top:4493;width:10;height:20" coordorigin="9168,4493" coordsize="10,20" path="m9168,4512l9177,4512,9177,4493,9168,4493,9168,4512xe" filled="true" fillcolor="#000000" stroked="false">
                <v:path arrowok="t"/>
                <v:fill type="solid"/>
              </v:shape>
            </v:group>
            <v:group style="position:absolute;left:9168;top:4512;width:10;height:20" coordorigin="9168,4512" coordsize="10,20">
              <v:shape style="position:absolute;left:9168;top:4512;width:10;height:20" coordorigin="9168,4512" coordsize="10,20" path="m9168,4532l9177,4532,9177,4512,9168,4512,9168,4532xe" filled="true" fillcolor="#000000" stroked="false">
                <v:path arrowok="t"/>
                <v:fill type="solid"/>
              </v:shape>
            </v:group>
            <v:group style="position:absolute;left:9168;top:4532;width:10;height:20" coordorigin="9168,4532" coordsize="10,20">
              <v:shape style="position:absolute;left:9168;top:4532;width:10;height:20" coordorigin="9168,4532" coordsize="10,20" path="m9168,4551l9177,4551,9177,4532,9168,4532,9168,4551xe" filled="true" fillcolor="#000000" stroked="false">
                <v:path arrowok="t"/>
                <v:fill type="solid"/>
              </v:shape>
            </v:group>
            <v:group style="position:absolute;left:9168;top:4558;width:10;height:2" coordorigin="9168,4558" coordsize="10,2">
              <v:shape style="position:absolute;left:9168;top:4558;width:10;height:2" coordorigin="9168,4558" coordsize="10,0" path="m9168,4558l9177,4558e" filled="false" stroked="true" strokeweight=".72003pt" strokecolor="#000000">
                <v:path arrowok="t"/>
              </v:shape>
              <v:shape style="position:absolute;left:2952;top:4474;width:2348;height:101" type="#_x0000_t75" stroked="false">
                <v:imagedata r:id="rId257" o:title=""/>
              </v:shape>
              <v:shape style="position:absolute;left:5276;top:4565;width:631;height:10" type="#_x0000_t75" stroked="false">
                <v:imagedata r:id="rId245" o:title=""/>
              </v:shape>
              <v:shape style="position:absolute;left:5903;top:4565;width:929;height:10" type="#_x0000_t75" stroked="false">
                <v:imagedata r:id="rId246" o:title=""/>
              </v:shape>
              <v:shape style="position:absolute;left:6827;top:4565;width:641;height:10" type="#_x0000_t75" stroked="false">
                <v:imagedata r:id="rId247" o:title=""/>
              </v:shape>
              <v:shape style="position:absolute;left:7463;top:4565;width:1705;height:10" type="#_x0000_t75" stroked="false">
                <v:imagedata r:id="rId248" o:title=""/>
              </v:shape>
              <v:shape style="position:absolute;left:9163;top:4565;width:931;height:10" type="#_x0000_t75" stroked="false">
                <v:imagedata r:id="rId156" o:title=""/>
              </v:shape>
              <v:shape style="position:absolute;left:10089;top:4565;width:576;height:10" type="#_x0000_t75" stroked="false">
                <v:imagedata r:id="rId191" o:title=""/>
              </v:shape>
            </v:group>
            <v:group style="position:absolute;left:4206;top:4575;width:10;height:20" coordorigin="4206,4575" coordsize="10,20">
              <v:shape style="position:absolute;left:4206;top:4575;width:10;height:20" coordorigin="4206,4575" coordsize="10,20" path="m4206,4594l4215,4594,4215,4575,4206,4575,4206,4594xe" filled="true" fillcolor="#000000" stroked="false">
                <v:path arrowok="t"/>
                <v:fill type="solid"/>
              </v:shape>
            </v:group>
            <v:group style="position:absolute;left:4206;top:4594;width:10;height:20" coordorigin="4206,4594" coordsize="10,20">
              <v:shape style="position:absolute;left:4206;top:4594;width:10;height:20" coordorigin="4206,4594" coordsize="10,20" path="m4206,4613l4215,4613,4215,4594,4206,4594,4206,4613xe" filled="true" fillcolor="#000000" stroked="false">
                <v:path arrowok="t"/>
                <v:fill type="solid"/>
              </v:shape>
            </v:group>
            <v:group style="position:absolute;left:4206;top:4613;width:10;height:20" coordorigin="4206,4613" coordsize="10,20">
              <v:shape style="position:absolute;left:4206;top:4613;width:10;height:20" coordorigin="4206,4613" coordsize="10,20" path="m4206,4632l4215,4632,4215,4613,4206,4613,4206,4632xe" filled="true" fillcolor="#000000" stroked="false">
                <v:path arrowok="t"/>
                <v:fill type="solid"/>
              </v:shape>
            </v:group>
            <v:group style="position:absolute;left:4206;top:4632;width:10;height:20" coordorigin="4206,4632" coordsize="10,20">
              <v:shape style="position:absolute;left:4206;top:4632;width:10;height:20" coordorigin="4206,4632" coordsize="10,20" path="m4206,4652l4215,4652,4215,4632,4206,4632,4206,4652xe" filled="true" fillcolor="#000000" stroked="false">
                <v:path arrowok="t"/>
                <v:fill type="solid"/>
              </v:shape>
            </v:group>
            <v:group style="position:absolute;left:4206;top:4652;width:10;height:20" coordorigin="4206,4652" coordsize="10,20">
              <v:shape style="position:absolute;left:4206;top:4652;width:10;height:20" coordorigin="4206,4652" coordsize="10,20" path="m4206,4671l4215,4671,4215,4652,4206,4652,4206,4671xe" filled="true" fillcolor="#000000" stroked="false">
                <v:path arrowok="t"/>
                <v:fill type="solid"/>
              </v:shape>
            </v:group>
            <v:group style="position:absolute;left:4206;top:4671;width:10;height:20" coordorigin="4206,4671" coordsize="10,20">
              <v:shape style="position:absolute;left:4206;top:4671;width:10;height:20" coordorigin="4206,4671" coordsize="10,20" path="m4206,4690l4215,4690,4215,4671,4206,4671,4206,4690xe" filled="true" fillcolor="#000000" stroked="false">
                <v:path arrowok="t"/>
                <v:fill type="solid"/>
              </v:shape>
            </v:group>
            <v:group style="position:absolute;left:4206;top:4690;width:10;height:20" coordorigin="4206,4690" coordsize="10,20">
              <v:shape style="position:absolute;left:4206;top:4690;width:10;height:20" coordorigin="4206,4690" coordsize="10,20" path="m4206,4709l4215,4709,4215,4690,4206,4690,4206,4709xe" filled="true" fillcolor="#000000" stroked="false">
                <v:path arrowok="t"/>
                <v:fill type="solid"/>
              </v:shape>
            </v:group>
            <v:group style="position:absolute;left:4206;top:4709;width:10;height:20" coordorigin="4206,4709" coordsize="10,20">
              <v:shape style="position:absolute;left:4206;top:4709;width:10;height:20" coordorigin="4206,4709" coordsize="10,20" path="m4206,4728l4215,4728,4215,4709,4206,4709,4206,4728xe" filled="true" fillcolor="#000000" stroked="false">
                <v:path arrowok="t"/>
                <v:fill type="solid"/>
              </v:shape>
            </v:group>
            <v:group style="position:absolute;left:4206;top:4728;width:10;height:20" coordorigin="4206,4728" coordsize="10,20">
              <v:shape style="position:absolute;left:4206;top:4728;width:10;height:20" coordorigin="4206,4728" coordsize="10,20" path="m4206,4748l4215,4748,4215,4728,4206,4728,4206,4748xe" filled="true" fillcolor="#000000" stroked="false">
                <v:path arrowok="t"/>
                <v:fill type="solid"/>
              </v:shape>
            </v:group>
            <v:group style="position:absolute;left:4206;top:4748;width:10;height:20" coordorigin="4206,4748" coordsize="10,20">
              <v:shape style="position:absolute;left:4206;top:4748;width:10;height:20" coordorigin="4206,4748" coordsize="10,20" path="m4206,4767l4215,4767,4215,4748,4206,4748,4206,4767xe" filled="true" fillcolor="#000000" stroked="false">
                <v:path arrowok="t"/>
                <v:fill type="solid"/>
              </v:shape>
            </v:group>
            <v:group style="position:absolute;left:4206;top:4767;width:10;height:20" coordorigin="4206,4767" coordsize="10,20">
              <v:shape style="position:absolute;left:4206;top:4767;width:10;height:20" coordorigin="4206,4767" coordsize="10,20" path="m4206,4786l4215,4786,4215,4767,4206,4767,4206,4786xe" filled="true" fillcolor="#000000" stroked="false">
                <v:path arrowok="t"/>
                <v:fill type="solid"/>
              </v:shape>
            </v:group>
            <v:group style="position:absolute;left:4206;top:4786;width:10;height:20" coordorigin="4206,4786" coordsize="10,20">
              <v:shape style="position:absolute;left:4206;top:4786;width:10;height:20" coordorigin="4206,4786" coordsize="10,20" path="m4206,4805l4215,4805,4215,4786,4206,4786,4206,4805xe" filled="true" fillcolor="#000000" stroked="false">
                <v:path arrowok="t"/>
                <v:fill type="solid"/>
              </v:shape>
            </v:group>
            <v:group style="position:absolute;left:4206;top:4805;width:10;height:20" coordorigin="4206,4805" coordsize="10,20">
              <v:shape style="position:absolute;left:4206;top:4805;width:10;height:20" coordorigin="4206,4805" coordsize="10,20" path="m4206,4824l4215,4824,4215,4805,4206,4805,4206,4824xe" filled="true" fillcolor="#000000" stroked="false">
                <v:path arrowok="t"/>
                <v:fill type="solid"/>
              </v:shape>
            </v:group>
            <v:group style="position:absolute;left:4206;top:4824;width:10;height:20" coordorigin="4206,4824" coordsize="10,20">
              <v:shape style="position:absolute;left:4206;top:4824;width:10;height:20" coordorigin="4206,4824" coordsize="10,20" path="m4206,4844l4215,4844,4215,4824,4206,4824,4206,4844xe" filled="true" fillcolor="#000000" stroked="false">
                <v:path arrowok="t"/>
                <v:fill type="solid"/>
              </v:shape>
            </v:group>
            <v:group style="position:absolute;left:4206;top:4844;width:10;height:20" coordorigin="4206,4844" coordsize="10,20">
              <v:shape style="position:absolute;left:4206;top:4844;width:10;height:20" coordorigin="4206,4844" coordsize="10,20" path="m4206,4863l4215,4863,4215,4844,4206,4844,4206,4863xe" filled="true" fillcolor="#000000" stroked="false">
                <v:path arrowok="t"/>
                <v:fill type="solid"/>
              </v:shape>
            </v:group>
            <v:group style="position:absolute;left:4206;top:4863;width:10;height:20" coordorigin="4206,4863" coordsize="10,20">
              <v:shape style="position:absolute;left:4206;top:4863;width:10;height:20" coordorigin="4206,4863" coordsize="10,20" path="m4206,4882l4215,4882,4215,4863,4206,4863,4206,4882xe" filled="true" fillcolor="#000000" stroked="false">
                <v:path arrowok="t"/>
                <v:fill type="solid"/>
              </v:shape>
            </v:group>
            <v:group style="position:absolute;left:4206;top:4882;width:10;height:20" coordorigin="4206,4882" coordsize="10,20">
              <v:shape style="position:absolute;left:4206;top:4882;width:10;height:20" coordorigin="4206,4882" coordsize="10,20" path="m4206,4901l4215,4901,4215,4882,4206,4882,4206,4901xe" filled="true" fillcolor="#000000" stroked="false">
                <v:path arrowok="t"/>
                <v:fill type="solid"/>
              </v:shape>
            </v:group>
            <v:group style="position:absolute;left:4206;top:4901;width:10;height:20" coordorigin="4206,4901" coordsize="10,20">
              <v:shape style="position:absolute;left:4206;top:4901;width:10;height:20" coordorigin="4206,4901" coordsize="10,20" path="m4206,4920l4215,4920,4215,4901,4206,4901,4206,4920xe" filled="true" fillcolor="#000000" stroked="false">
                <v:path arrowok="t"/>
                <v:fill type="solid"/>
              </v:shape>
            </v:group>
            <v:group style="position:absolute;left:4206;top:4920;width:10;height:20" coordorigin="4206,4920" coordsize="10,20">
              <v:shape style="position:absolute;left:4206;top:4920;width:10;height:20" coordorigin="4206,4920" coordsize="10,20" path="m4206,4940l4215,4940,4215,4920,4206,4920,4206,4940xe" filled="true" fillcolor="#000000" stroked="false">
                <v:path arrowok="t"/>
                <v:fill type="solid"/>
              </v:shape>
            </v:group>
            <v:group style="position:absolute;left:4206;top:4940;width:10;height:20" coordorigin="4206,4940" coordsize="10,20">
              <v:shape style="position:absolute;left:4206;top:4940;width:10;height:20" coordorigin="4206,4940" coordsize="10,20" path="m4206,4959l4215,4959,4215,4940,4206,4940,4206,4959xe" filled="true" fillcolor="#000000" stroked="false">
                <v:path arrowok="t"/>
                <v:fill type="solid"/>
              </v:shape>
            </v:group>
            <v:group style="position:absolute;left:4206;top:4959;width:10;height:20" coordorigin="4206,4959" coordsize="10,20">
              <v:shape style="position:absolute;left:4206;top:4959;width:10;height:20" coordorigin="4206,4959" coordsize="10,20" path="m4206,4978l4215,4978,4215,4959,4206,4959,4206,4978xe" filled="true" fillcolor="#000000" stroked="false">
                <v:path arrowok="t"/>
                <v:fill type="solid"/>
              </v:shape>
            </v:group>
            <v:group style="position:absolute;left:4206;top:4978;width:10;height:20" coordorigin="4206,4978" coordsize="10,20">
              <v:shape style="position:absolute;left:4206;top:4978;width:10;height:20" coordorigin="4206,4978" coordsize="10,20" path="m4206,4997l4215,4997,4215,4978,4206,4978,4206,4997xe" filled="true" fillcolor="#000000" stroked="false">
                <v:path arrowok="t"/>
                <v:fill type="solid"/>
              </v:shape>
            </v:group>
            <v:group style="position:absolute;left:4206;top:4997;width:10;height:20" coordorigin="4206,4997" coordsize="10,20">
              <v:shape style="position:absolute;left:4206;top:4997;width:10;height:20" coordorigin="4206,4997" coordsize="10,20" path="m4206,5016l4215,5016,4215,4997,4206,4997,4206,5016xe" filled="true" fillcolor="#000000" stroked="false">
                <v:path arrowok="t"/>
                <v:fill type="solid"/>
              </v:shape>
            </v:group>
            <v:group style="position:absolute;left:4206;top:5016;width:10;height:20" coordorigin="4206,5016" coordsize="10,20">
              <v:shape style="position:absolute;left:4206;top:5016;width:10;height:20" coordorigin="4206,5016" coordsize="10,20" path="m4206,5036l4215,5036,4215,5016,4206,5016,4206,5036xe" filled="true" fillcolor="#000000" stroked="false">
                <v:path arrowok="t"/>
                <v:fill type="solid"/>
              </v:shape>
            </v:group>
            <v:group style="position:absolute;left:4206;top:5036;width:10;height:20" coordorigin="4206,5036" coordsize="10,20">
              <v:shape style="position:absolute;left:4206;top:5036;width:10;height:20" coordorigin="4206,5036" coordsize="10,20" path="m4206,5055l4215,5055,4215,5036,4206,5036,4206,5055xe" filled="true" fillcolor="#000000" stroked="false">
                <v:path arrowok="t"/>
                <v:fill type="solid"/>
              </v:shape>
            </v:group>
            <v:group style="position:absolute;left:4206;top:5055;width:10;height:20" coordorigin="4206,5055" coordsize="10,20">
              <v:shape style="position:absolute;left:4206;top:5055;width:10;height:20" coordorigin="4206,5055" coordsize="10,20" path="m4206,5074l4215,5074,4215,5055,4206,5055,4206,5074xe" filled="true" fillcolor="#000000" stroked="false">
                <v:path arrowok="t"/>
                <v:fill type="solid"/>
              </v:shape>
            </v:group>
            <v:group style="position:absolute;left:4206;top:5074;width:10;height:20" coordorigin="4206,5074" coordsize="10,20">
              <v:shape style="position:absolute;left:4206;top:5074;width:10;height:20" coordorigin="4206,5074" coordsize="10,20" path="m4206,5093l4215,5093,4215,5074,4206,5074,4206,5093xe" filled="true" fillcolor="#000000" stroked="false">
                <v:path arrowok="t"/>
                <v:fill type="solid"/>
              </v:shape>
            </v:group>
            <v:group style="position:absolute;left:4206;top:5093;width:10;height:20" coordorigin="4206,5093" coordsize="10,20">
              <v:shape style="position:absolute;left:4206;top:5093;width:10;height:20" coordorigin="4206,5093" coordsize="10,20" path="m4206,5112l4215,5112,4215,5093,4206,5093,4206,5112xe" filled="true" fillcolor="#000000" stroked="false">
                <v:path arrowok="t"/>
                <v:fill type="solid"/>
              </v:shape>
            </v:group>
            <v:group style="position:absolute;left:4206;top:5112;width:10;height:20" coordorigin="4206,5112" coordsize="10,20">
              <v:shape style="position:absolute;left:4206;top:5112;width:10;height:20" coordorigin="4206,5112" coordsize="10,20" path="m4206,5132l4215,5132,4215,5112,4206,5112,4206,5132xe" filled="true" fillcolor="#000000" stroked="false">
                <v:path arrowok="t"/>
                <v:fill type="solid"/>
              </v:shape>
            </v:group>
            <v:group style="position:absolute;left:4206;top:5132;width:10;height:20" coordorigin="4206,5132" coordsize="10,20">
              <v:shape style="position:absolute;left:4206;top:5132;width:10;height:20" coordorigin="4206,5132" coordsize="10,20" path="m4206,5151l4215,5151,4215,5132,4206,5132,4206,5151xe" filled="true" fillcolor="#000000" stroked="false">
                <v:path arrowok="t"/>
                <v:fill type="solid"/>
              </v:shape>
            </v:group>
            <v:group style="position:absolute;left:4206;top:5151;width:10;height:20" coordorigin="4206,5151" coordsize="10,20">
              <v:shape style="position:absolute;left:4206;top:5151;width:10;height:20" coordorigin="4206,5151" coordsize="10,20" path="m4206,5170l4215,5170,4215,5151,4206,5151,4206,5170xe" filled="true" fillcolor="#000000" stroked="false">
                <v:path arrowok="t"/>
                <v:fill type="solid"/>
              </v:shape>
            </v:group>
            <v:group style="position:absolute;left:4206;top:5170;width:10;height:20" coordorigin="4206,5170" coordsize="10,20">
              <v:shape style="position:absolute;left:4206;top:5170;width:10;height:20" coordorigin="4206,5170" coordsize="10,20" path="m4206,5189l4215,5189,4215,5170,4206,5170,4206,5189xe" filled="true" fillcolor="#000000" stroked="false">
                <v:path arrowok="t"/>
                <v:fill type="solid"/>
              </v:shape>
            </v:group>
            <v:group style="position:absolute;left:4206;top:5189;width:10;height:20" coordorigin="4206,5189" coordsize="10,20">
              <v:shape style="position:absolute;left:4206;top:5189;width:10;height:20" coordorigin="4206,5189" coordsize="10,20" path="m4206,5208l4215,5208,4215,5189,4206,5189,4206,5208xe" filled="true" fillcolor="#000000" stroked="false">
                <v:path arrowok="t"/>
                <v:fill type="solid"/>
              </v:shape>
            </v:group>
            <v:group style="position:absolute;left:4206;top:5208;width:10;height:20" coordorigin="4206,5208" coordsize="10,20">
              <v:shape style="position:absolute;left:4206;top:5208;width:10;height:20" coordorigin="4206,5208" coordsize="10,20" path="m4206,5228l4215,5228,4215,5208,4206,5208,4206,5228xe" filled="true" fillcolor="#000000" stroked="false">
                <v:path arrowok="t"/>
                <v:fill type="solid"/>
              </v:shape>
            </v:group>
            <v:group style="position:absolute;left:4206;top:5228;width:10;height:20" coordorigin="4206,5228" coordsize="10,20">
              <v:shape style="position:absolute;left:4206;top:5228;width:10;height:20" coordorigin="4206,5228" coordsize="10,20" path="m4206,5247l4215,5247,4215,5228,4206,5228,4206,5247xe" filled="true" fillcolor="#000000" stroked="false">
                <v:path arrowok="t"/>
                <v:fill type="solid"/>
              </v:shape>
            </v:group>
            <v:group style="position:absolute;left:4206;top:5247;width:10;height:20" coordorigin="4206,5247" coordsize="10,20">
              <v:shape style="position:absolute;left:4206;top:5247;width:10;height:20" coordorigin="4206,5247" coordsize="10,20" path="m4206,5266l4215,5266,4215,5247,4206,5247,4206,5266xe" filled="true" fillcolor="#000000" stroked="false">
                <v:path arrowok="t"/>
                <v:fill type="solid"/>
              </v:shape>
            </v:group>
            <v:group style="position:absolute;left:4206;top:5266;width:10;height:20" coordorigin="4206,5266" coordsize="10,20">
              <v:shape style="position:absolute;left:4206;top:5266;width:10;height:20" coordorigin="4206,5266" coordsize="10,20" path="m4206,5285l4215,5285,4215,5266,4206,5266,4206,5285xe" filled="true" fillcolor="#000000" stroked="false">
                <v:path arrowok="t"/>
                <v:fill type="solid"/>
              </v:shape>
            </v:group>
            <v:group style="position:absolute;left:4206;top:5285;width:10;height:20" coordorigin="4206,5285" coordsize="10,20">
              <v:shape style="position:absolute;left:4206;top:5285;width:10;height:20" coordorigin="4206,5285" coordsize="10,20" path="m4206,5304l4215,5304,4215,5285,4206,5285,4206,5304xe" filled="true" fillcolor="#000000" stroked="false">
                <v:path arrowok="t"/>
                <v:fill type="solid"/>
              </v:shape>
            </v:group>
            <v:group style="position:absolute;left:4206;top:5304;width:10;height:20" coordorigin="4206,5304" coordsize="10,20">
              <v:shape style="position:absolute;left:4206;top:5304;width:10;height:20" coordorigin="4206,5304" coordsize="10,20" path="m4206,5324l4215,5324,4215,5304,4206,5304,4206,5324xe" filled="true" fillcolor="#000000" stroked="false">
                <v:path arrowok="t"/>
                <v:fill type="solid"/>
              </v:shape>
            </v:group>
            <v:group style="position:absolute;left:4206;top:5324;width:10;height:20" coordorigin="4206,5324" coordsize="10,20">
              <v:shape style="position:absolute;left:4206;top:5324;width:10;height:20" coordorigin="4206,5324" coordsize="10,20" path="m4206,5343l4215,5343,4215,5324,4206,5324,4206,5343xe" filled="true" fillcolor="#000000" stroked="false">
                <v:path arrowok="t"/>
                <v:fill type="solid"/>
              </v:shape>
            </v:group>
            <v:group style="position:absolute;left:4206;top:5343;width:10;height:20" coordorigin="4206,5343" coordsize="10,20">
              <v:shape style="position:absolute;left:4206;top:5343;width:10;height:20" coordorigin="4206,5343" coordsize="10,20" path="m4206,5362l4215,5362,4215,5343,4206,5343,4206,5362xe" filled="true" fillcolor="#000000" stroked="false">
                <v:path arrowok="t"/>
                <v:fill type="solid"/>
              </v:shape>
            </v:group>
            <v:group style="position:absolute;left:4206;top:5362;width:10;height:20" coordorigin="4206,5362" coordsize="10,20">
              <v:shape style="position:absolute;left:4206;top:5362;width:10;height:20" coordorigin="4206,5362" coordsize="10,20" path="m4206,5381l4215,5381,4215,5362,4206,5362,4206,5381xe" filled="true" fillcolor="#000000" stroked="false">
                <v:path arrowok="t"/>
                <v:fill type="solid"/>
              </v:shape>
            </v:group>
            <v:group style="position:absolute;left:4206;top:5381;width:10;height:20" coordorigin="4206,5381" coordsize="10,20">
              <v:shape style="position:absolute;left:4206;top:5381;width:10;height:20" coordorigin="4206,5381" coordsize="10,20" path="m4206,5400l4215,5400,4215,5381,4206,5381,4206,5400xe" filled="true" fillcolor="#000000" stroked="false">
                <v:path arrowok="t"/>
                <v:fill type="solid"/>
              </v:shape>
            </v:group>
            <v:group style="position:absolute;left:4206;top:5400;width:10;height:20" coordorigin="4206,5400" coordsize="10,20">
              <v:shape style="position:absolute;left:4206;top:5400;width:10;height:20" coordorigin="4206,5400" coordsize="10,20" path="m4206,5420l4215,5420,4215,5400,4206,5400,4206,5420xe" filled="true" fillcolor="#000000" stroked="false">
                <v:path arrowok="t"/>
                <v:fill type="solid"/>
              </v:shape>
            </v:group>
            <v:group style="position:absolute;left:4206;top:5420;width:10;height:20" coordorigin="4206,5420" coordsize="10,20">
              <v:shape style="position:absolute;left:4206;top:5420;width:10;height:20" coordorigin="4206,5420" coordsize="10,20" path="m4206,5439l4215,5439,4215,5420,4206,5420,4206,5439xe" filled="true" fillcolor="#000000" stroked="false">
                <v:path arrowok="t"/>
                <v:fill type="solid"/>
              </v:shape>
            </v:group>
            <v:group style="position:absolute;left:4206;top:5439;width:10;height:20" coordorigin="4206,5439" coordsize="10,20">
              <v:shape style="position:absolute;left:4206;top:5439;width:10;height:20" coordorigin="4206,5439" coordsize="10,20" path="m4206,5458l4215,5458,4215,5439,4206,5439,4206,5458xe" filled="true" fillcolor="#000000" stroked="false">
                <v:path arrowok="t"/>
                <v:fill type="solid"/>
              </v:shape>
            </v:group>
            <v:group style="position:absolute;left:4206;top:5458;width:10;height:20" coordorigin="4206,5458" coordsize="10,20">
              <v:shape style="position:absolute;left:4206;top:5458;width:10;height:20" coordorigin="4206,5458" coordsize="10,20" path="m4206,5477l4215,5477,4215,5458,4206,5458,4206,5477xe" filled="true" fillcolor="#000000" stroked="false">
                <v:path arrowok="t"/>
                <v:fill type="solid"/>
              </v:shape>
            </v:group>
            <v:group style="position:absolute;left:4206;top:5477;width:10;height:20" coordorigin="4206,5477" coordsize="10,20">
              <v:shape style="position:absolute;left:4206;top:5477;width:10;height:20" coordorigin="4206,5477" coordsize="10,20" path="m4206,5496l4215,5496,4215,5477,4206,5477,4206,5496xe" filled="true" fillcolor="#000000" stroked="false">
                <v:path arrowok="t"/>
                <v:fill type="solid"/>
              </v:shape>
            </v:group>
            <v:group style="position:absolute;left:5907;top:4575;width:10;height:20" coordorigin="5907,4575" coordsize="10,20">
              <v:shape style="position:absolute;left:5907;top:4575;width:10;height:20" coordorigin="5907,4575" coordsize="10,20" path="m5907,4594l5917,4594,5917,4575,5907,4575,5907,4594xe" filled="true" fillcolor="#000000" stroked="false">
                <v:path arrowok="t"/>
                <v:fill type="solid"/>
              </v:shape>
            </v:group>
            <v:group style="position:absolute;left:5907;top:4594;width:10;height:20" coordorigin="5907,4594" coordsize="10,20">
              <v:shape style="position:absolute;left:5907;top:4594;width:10;height:20" coordorigin="5907,4594" coordsize="10,20" path="m5907,4613l5917,4613,5917,4594,5907,4594,5907,4613xe" filled="true" fillcolor="#000000" stroked="false">
                <v:path arrowok="t"/>
                <v:fill type="solid"/>
              </v:shape>
            </v:group>
            <v:group style="position:absolute;left:5907;top:4613;width:10;height:20" coordorigin="5907,4613" coordsize="10,20">
              <v:shape style="position:absolute;left:5907;top:4613;width:10;height:20" coordorigin="5907,4613" coordsize="10,20" path="m5907,4632l5917,4632,5917,4613,5907,4613,5907,4632xe" filled="true" fillcolor="#000000" stroked="false">
                <v:path arrowok="t"/>
                <v:fill type="solid"/>
              </v:shape>
            </v:group>
            <v:group style="position:absolute;left:5907;top:4632;width:10;height:20" coordorigin="5907,4632" coordsize="10,20">
              <v:shape style="position:absolute;left:5907;top:4632;width:10;height:20" coordorigin="5907,4632" coordsize="10,20" path="m5907,4652l5917,4652,5917,4632,5907,4632,5907,4652xe" filled="true" fillcolor="#000000" stroked="false">
                <v:path arrowok="t"/>
                <v:fill type="solid"/>
              </v:shape>
            </v:group>
            <v:group style="position:absolute;left:5907;top:4652;width:10;height:20" coordorigin="5907,4652" coordsize="10,20">
              <v:shape style="position:absolute;left:5907;top:4652;width:10;height:20" coordorigin="5907,4652" coordsize="10,20" path="m5907,4671l5917,4671,5917,4652,5907,4652,5907,4671xe" filled="true" fillcolor="#000000" stroked="false">
                <v:path arrowok="t"/>
                <v:fill type="solid"/>
              </v:shape>
            </v:group>
            <v:group style="position:absolute;left:5907;top:4671;width:10;height:20" coordorigin="5907,4671" coordsize="10,20">
              <v:shape style="position:absolute;left:5907;top:4671;width:10;height:20" coordorigin="5907,4671" coordsize="10,20" path="m5907,4690l5917,4690,5917,4671,5907,4671,5907,4690xe" filled="true" fillcolor="#000000" stroked="false">
                <v:path arrowok="t"/>
                <v:fill type="solid"/>
              </v:shape>
            </v:group>
            <v:group style="position:absolute;left:5907;top:4690;width:10;height:20" coordorigin="5907,4690" coordsize="10,20">
              <v:shape style="position:absolute;left:5907;top:4690;width:10;height:20" coordorigin="5907,4690" coordsize="10,20" path="m5907,4709l5917,4709,5917,4690,5907,4690,5907,4709xe" filled="true" fillcolor="#000000" stroked="false">
                <v:path arrowok="t"/>
                <v:fill type="solid"/>
              </v:shape>
            </v:group>
            <v:group style="position:absolute;left:5907;top:4709;width:10;height:20" coordorigin="5907,4709" coordsize="10,20">
              <v:shape style="position:absolute;left:5907;top:4709;width:10;height:20" coordorigin="5907,4709" coordsize="10,20" path="m5907,4728l5917,4728,5917,4709,5907,4709,5907,4728xe" filled="true" fillcolor="#000000" stroked="false">
                <v:path arrowok="t"/>
                <v:fill type="solid"/>
              </v:shape>
            </v:group>
            <v:group style="position:absolute;left:5907;top:4728;width:10;height:20" coordorigin="5907,4728" coordsize="10,20">
              <v:shape style="position:absolute;left:5907;top:4728;width:10;height:20" coordorigin="5907,4728" coordsize="10,20" path="m5907,4748l5917,4748,5917,4728,5907,4728,5907,4748xe" filled="true" fillcolor="#000000" stroked="false">
                <v:path arrowok="t"/>
                <v:fill type="solid"/>
              </v:shape>
            </v:group>
            <v:group style="position:absolute;left:5907;top:4748;width:10;height:20" coordorigin="5907,4748" coordsize="10,20">
              <v:shape style="position:absolute;left:5907;top:4748;width:10;height:20" coordorigin="5907,4748" coordsize="10,20" path="m5907,4767l5917,4767,5917,4748,5907,4748,5907,4767xe" filled="true" fillcolor="#000000" stroked="false">
                <v:path arrowok="t"/>
                <v:fill type="solid"/>
              </v:shape>
            </v:group>
            <v:group style="position:absolute;left:5907;top:4767;width:10;height:20" coordorigin="5907,4767" coordsize="10,20">
              <v:shape style="position:absolute;left:5907;top:4767;width:10;height:20" coordorigin="5907,4767" coordsize="10,20" path="m5907,4786l5917,4786,5917,4767,5907,4767,5907,4786xe" filled="true" fillcolor="#000000" stroked="false">
                <v:path arrowok="t"/>
                <v:fill type="solid"/>
              </v:shape>
            </v:group>
            <v:group style="position:absolute;left:5907;top:4786;width:10;height:20" coordorigin="5907,4786" coordsize="10,20">
              <v:shape style="position:absolute;left:5907;top:4786;width:10;height:20" coordorigin="5907,4786" coordsize="10,20" path="m5907,4805l5917,4805,5917,4786,5907,4786,5907,4805xe" filled="true" fillcolor="#000000" stroked="false">
                <v:path arrowok="t"/>
                <v:fill type="solid"/>
              </v:shape>
            </v:group>
            <v:group style="position:absolute;left:5907;top:4805;width:10;height:20" coordorigin="5907,4805" coordsize="10,20">
              <v:shape style="position:absolute;left:5907;top:4805;width:10;height:20" coordorigin="5907,4805" coordsize="10,20" path="m5907,4824l5917,4824,5917,4805,5907,4805,5907,4824xe" filled="true" fillcolor="#000000" stroked="false">
                <v:path arrowok="t"/>
                <v:fill type="solid"/>
              </v:shape>
            </v:group>
            <v:group style="position:absolute;left:5907;top:4824;width:10;height:20" coordorigin="5907,4824" coordsize="10,20">
              <v:shape style="position:absolute;left:5907;top:4824;width:10;height:20" coordorigin="5907,4824" coordsize="10,20" path="m5907,4844l5917,4844,5917,4824,5907,4824,5907,4844xe" filled="true" fillcolor="#000000" stroked="false">
                <v:path arrowok="t"/>
                <v:fill type="solid"/>
              </v:shape>
            </v:group>
            <v:group style="position:absolute;left:5907;top:4844;width:10;height:20" coordorigin="5907,4844" coordsize="10,20">
              <v:shape style="position:absolute;left:5907;top:4844;width:10;height:20" coordorigin="5907,4844" coordsize="10,20" path="m5907,4863l5917,4863,5917,4844,5907,4844,5907,4863xe" filled="true" fillcolor="#000000" stroked="false">
                <v:path arrowok="t"/>
                <v:fill type="solid"/>
              </v:shape>
            </v:group>
            <v:group style="position:absolute;left:5907;top:4863;width:10;height:20" coordorigin="5907,4863" coordsize="10,20">
              <v:shape style="position:absolute;left:5907;top:4863;width:10;height:20" coordorigin="5907,4863" coordsize="10,20" path="m5907,4882l5917,4882,5917,4863,5907,4863,5907,4882xe" filled="true" fillcolor="#000000" stroked="false">
                <v:path arrowok="t"/>
                <v:fill type="solid"/>
              </v:shape>
            </v:group>
            <v:group style="position:absolute;left:5907;top:4882;width:10;height:20" coordorigin="5907,4882" coordsize="10,20">
              <v:shape style="position:absolute;left:5907;top:4882;width:10;height:20" coordorigin="5907,4882" coordsize="10,20" path="m5907,4901l5917,4901,5917,4882,5907,4882,5907,4901xe" filled="true" fillcolor="#000000" stroked="false">
                <v:path arrowok="t"/>
                <v:fill type="solid"/>
              </v:shape>
            </v:group>
            <v:group style="position:absolute;left:5907;top:4901;width:10;height:20" coordorigin="5907,4901" coordsize="10,20">
              <v:shape style="position:absolute;left:5907;top:4901;width:10;height:20" coordorigin="5907,4901" coordsize="10,20" path="m5907,4920l5917,4920,5917,4901,5907,4901,5907,4920xe" filled="true" fillcolor="#000000" stroked="false">
                <v:path arrowok="t"/>
                <v:fill type="solid"/>
              </v:shape>
            </v:group>
            <v:group style="position:absolute;left:5907;top:4920;width:10;height:20" coordorigin="5907,4920" coordsize="10,20">
              <v:shape style="position:absolute;left:5907;top:4920;width:10;height:20" coordorigin="5907,4920" coordsize="10,20" path="m5907,4940l5917,4940,5917,4920,5907,4920,5907,4940xe" filled="true" fillcolor="#000000" stroked="false">
                <v:path arrowok="t"/>
                <v:fill type="solid"/>
              </v:shape>
            </v:group>
            <v:group style="position:absolute;left:5907;top:4940;width:10;height:20" coordorigin="5907,4940" coordsize="10,20">
              <v:shape style="position:absolute;left:5907;top:4940;width:10;height:20" coordorigin="5907,4940" coordsize="10,20" path="m5907,4959l5917,4959,5917,4940,5907,4940,5907,4959xe" filled="true" fillcolor="#000000" stroked="false">
                <v:path arrowok="t"/>
                <v:fill type="solid"/>
              </v:shape>
            </v:group>
            <v:group style="position:absolute;left:5907;top:4959;width:10;height:20" coordorigin="5907,4959" coordsize="10,20">
              <v:shape style="position:absolute;left:5907;top:4959;width:10;height:20" coordorigin="5907,4959" coordsize="10,20" path="m5907,4978l5917,4978,5917,4959,5907,4959,5907,4978xe" filled="true" fillcolor="#000000" stroked="false">
                <v:path arrowok="t"/>
                <v:fill type="solid"/>
              </v:shape>
            </v:group>
            <v:group style="position:absolute;left:5907;top:4978;width:10;height:20" coordorigin="5907,4978" coordsize="10,20">
              <v:shape style="position:absolute;left:5907;top:4978;width:10;height:20" coordorigin="5907,4978" coordsize="10,20" path="m5907,4997l5917,4997,5917,4978,5907,4978,5907,4997xe" filled="true" fillcolor="#000000" stroked="false">
                <v:path arrowok="t"/>
                <v:fill type="solid"/>
              </v:shape>
            </v:group>
            <v:group style="position:absolute;left:5907;top:4997;width:10;height:20" coordorigin="5907,4997" coordsize="10,20">
              <v:shape style="position:absolute;left:5907;top:4997;width:10;height:20" coordorigin="5907,4997" coordsize="10,20" path="m5907,5016l5917,5016,5917,4997,5907,4997,5907,5016xe" filled="true" fillcolor="#000000" stroked="false">
                <v:path arrowok="t"/>
                <v:fill type="solid"/>
              </v:shape>
            </v:group>
            <v:group style="position:absolute;left:5907;top:5016;width:10;height:20" coordorigin="5907,5016" coordsize="10,20">
              <v:shape style="position:absolute;left:5907;top:5016;width:10;height:20" coordorigin="5907,5016" coordsize="10,20" path="m5907,5036l5917,5036,5917,5016,5907,5016,5907,5036xe" filled="true" fillcolor="#000000" stroked="false">
                <v:path arrowok="t"/>
                <v:fill type="solid"/>
              </v:shape>
            </v:group>
            <v:group style="position:absolute;left:5907;top:5036;width:10;height:20" coordorigin="5907,5036" coordsize="10,20">
              <v:shape style="position:absolute;left:5907;top:5036;width:10;height:20" coordorigin="5907,5036" coordsize="10,20" path="m5907,5055l5917,5055,5917,5036,5907,5036,5907,5055xe" filled="true" fillcolor="#000000" stroked="false">
                <v:path arrowok="t"/>
                <v:fill type="solid"/>
              </v:shape>
            </v:group>
            <v:group style="position:absolute;left:5907;top:5055;width:10;height:20" coordorigin="5907,5055" coordsize="10,20">
              <v:shape style="position:absolute;left:5907;top:5055;width:10;height:20" coordorigin="5907,5055" coordsize="10,20" path="m5907,5074l5917,5074,5917,5055,5907,5055,5907,5074xe" filled="true" fillcolor="#000000" stroked="false">
                <v:path arrowok="t"/>
                <v:fill type="solid"/>
              </v:shape>
            </v:group>
            <v:group style="position:absolute;left:5907;top:5074;width:10;height:20" coordorigin="5907,5074" coordsize="10,20">
              <v:shape style="position:absolute;left:5907;top:5074;width:10;height:20" coordorigin="5907,5074" coordsize="10,20" path="m5907,5093l5917,5093,5917,5074,5907,5074,5907,5093xe" filled="true" fillcolor="#000000" stroked="false">
                <v:path arrowok="t"/>
                <v:fill type="solid"/>
              </v:shape>
            </v:group>
            <v:group style="position:absolute;left:5907;top:5093;width:10;height:20" coordorigin="5907,5093" coordsize="10,20">
              <v:shape style="position:absolute;left:5907;top:5093;width:10;height:20" coordorigin="5907,5093" coordsize="10,20" path="m5907,5112l5917,5112,5917,5093,5907,5093,5907,5112xe" filled="true" fillcolor="#000000" stroked="false">
                <v:path arrowok="t"/>
                <v:fill type="solid"/>
              </v:shape>
            </v:group>
            <v:group style="position:absolute;left:5907;top:5112;width:10;height:20" coordorigin="5907,5112" coordsize="10,20">
              <v:shape style="position:absolute;left:5907;top:5112;width:10;height:20" coordorigin="5907,5112" coordsize="10,20" path="m5907,5132l5917,5132,5917,5112,5907,5112,5907,5132xe" filled="true" fillcolor="#000000" stroked="false">
                <v:path arrowok="t"/>
                <v:fill type="solid"/>
              </v:shape>
            </v:group>
            <v:group style="position:absolute;left:5907;top:5132;width:10;height:20" coordorigin="5907,5132" coordsize="10,20">
              <v:shape style="position:absolute;left:5907;top:5132;width:10;height:20" coordorigin="5907,5132" coordsize="10,20" path="m5907,5151l5917,5151,5917,5132,5907,5132,5907,5151xe" filled="true" fillcolor="#000000" stroked="false">
                <v:path arrowok="t"/>
                <v:fill type="solid"/>
              </v:shape>
            </v:group>
            <v:group style="position:absolute;left:5907;top:5151;width:10;height:20" coordorigin="5907,5151" coordsize="10,20">
              <v:shape style="position:absolute;left:5907;top:5151;width:10;height:20" coordorigin="5907,5151" coordsize="10,20" path="m5907,5170l5917,5170,5917,5151,5907,5151,5907,5170xe" filled="true" fillcolor="#000000" stroked="false">
                <v:path arrowok="t"/>
                <v:fill type="solid"/>
              </v:shape>
            </v:group>
            <v:group style="position:absolute;left:5907;top:5170;width:10;height:20" coordorigin="5907,5170" coordsize="10,20">
              <v:shape style="position:absolute;left:5907;top:5170;width:10;height:20" coordorigin="5907,5170" coordsize="10,20" path="m5907,5189l5917,5189,5917,5170,5907,5170,5907,5189xe" filled="true" fillcolor="#000000" stroked="false">
                <v:path arrowok="t"/>
                <v:fill type="solid"/>
              </v:shape>
            </v:group>
            <v:group style="position:absolute;left:5907;top:5189;width:10;height:20" coordorigin="5907,5189" coordsize="10,20">
              <v:shape style="position:absolute;left:5907;top:5189;width:10;height:20" coordorigin="5907,5189" coordsize="10,20" path="m5907,5208l5917,5208,5917,5189,5907,5189,5907,5208xe" filled="true" fillcolor="#000000" stroked="false">
                <v:path arrowok="t"/>
                <v:fill type="solid"/>
              </v:shape>
            </v:group>
            <v:group style="position:absolute;left:5907;top:5208;width:10;height:20" coordorigin="5907,5208" coordsize="10,20">
              <v:shape style="position:absolute;left:5907;top:5208;width:10;height:20" coordorigin="5907,5208" coordsize="10,20" path="m5907,5228l5917,5228,5917,5208,5907,5208,5907,5228xe" filled="true" fillcolor="#000000" stroked="false">
                <v:path arrowok="t"/>
                <v:fill type="solid"/>
              </v:shape>
            </v:group>
            <v:group style="position:absolute;left:5907;top:5228;width:10;height:20" coordorigin="5907,5228" coordsize="10,20">
              <v:shape style="position:absolute;left:5907;top:5228;width:10;height:20" coordorigin="5907,5228" coordsize="10,20" path="m5907,5247l5917,5247,5917,5228,5907,5228,5907,5247xe" filled="true" fillcolor="#000000" stroked="false">
                <v:path arrowok="t"/>
                <v:fill type="solid"/>
              </v:shape>
            </v:group>
            <v:group style="position:absolute;left:5907;top:5247;width:10;height:20" coordorigin="5907,5247" coordsize="10,20">
              <v:shape style="position:absolute;left:5907;top:5247;width:10;height:20" coordorigin="5907,5247" coordsize="10,20" path="m5907,5266l5917,5266,5917,5247,5907,5247,5907,5266xe" filled="true" fillcolor="#000000" stroked="false">
                <v:path arrowok="t"/>
                <v:fill type="solid"/>
              </v:shape>
            </v:group>
            <v:group style="position:absolute;left:5907;top:5266;width:10;height:20" coordorigin="5907,5266" coordsize="10,20">
              <v:shape style="position:absolute;left:5907;top:5266;width:10;height:20" coordorigin="5907,5266" coordsize="10,20" path="m5907,5285l5917,5285,5917,5266,5907,5266,5907,5285xe" filled="true" fillcolor="#000000" stroked="false">
                <v:path arrowok="t"/>
                <v:fill type="solid"/>
              </v:shape>
            </v:group>
            <v:group style="position:absolute;left:5907;top:5285;width:10;height:20" coordorigin="5907,5285" coordsize="10,20">
              <v:shape style="position:absolute;left:5907;top:5285;width:10;height:20" coordorigin="5907,5285" coordsize="10,20" path="m5907,5304l5917,5304,5917,5285,5907,5285,5907,5304xe" filled="true" fillcolor="#000000" stroked="false">
                <v:path arrowok="t"/>
                <v:fill type="solid"/>
              </v:shape>
            </v:group>
            <v:group style="position:absolute;left:5907;top:5304;width:10;height:20" coordorigin="5907,5304" coordsize="10,20">
              <v:shape style="position:absolute;left:5907;top:5304;width:10;height:20" coordorigin="5907,5304" coordsize="10,20" path="m5907,5324l5917,5324,5917,5304,5907,5304,5907,5324xe" filled="true" fillcolor="#000000" stroked="false">
                <v:path arrowok="t"/>
                <v:fill type="solid"/>
              </v:shape>
            </v:group>
            <v:group style="position:absolute;left:5907;top:5324;width:10;height:20" coordorigin="5907,5324" coordsize="10,20">
              <v:shape style="position:absolute;left:5907;top:5324;width:10;height:20" coordorigin="5907,5324" coordsize="10,20" path="m5907,5343l5917,5343,5917,5324,5907,5324,5907,5343xe" filled="true" fillcolor="#000000" stroked="false">
                <v:path arrowok="t"/>
                <v:fill type="solid"/>
              </v:shape>
            </v:group>
            <v:group style="position:absolute;left:5907;top:5343;width:10;height:20" coordorigin="5907,5343" coordsize="10,20">
              <v:shape style="position:absolute;left:5907;top:5343;width:10;height:20" coordorigin="5907,5343" coordsize="10,20" path="m5907,5362l5917,5362,5917,5343,5907,5343,5907,5362xe" filled="true" fillcolor="#000000" stroked="false">
                <v:path arrowok="t"/>
                <v:fill type="solid"/>
              </v:shape>
            </v:group>
            <v:group style="position:absolute;left:5907;top:5362;width:10;height:20" coordorigin="5907,5362" coordsize="10,20">
              <v:shape style="position:absolute;left:5907;top:5362;width:10;height:20" coordorigin="5907,5362" coordsize="10,20" path="m5907,5381l5917,5381,5917,5362,5907,5362,5907,5381xe" filled="true" fillcolor="#000000" stroked="false">
                <v:path arrowok="t"/>
                <v:fill type="solid"/>
              </v:shape>
            </v:group>
            <v:group style="position:absolute;left:5907;top:5381;width:10;height:20" coordorigin="5907,5381" coordsize="10,20">
              <v:shape style="position:absolute;left:5907;top:5381;width:10;height:20" coordorigin="5907,5381" coordsize="10,20" path="m5907,5400l5917,5400,5917,5381,5907,5381,5907,5400xe" filled="true" fillcolor="#000000" stroked="false">
                <v:path arrowok="t"/>
                <v:fill type="solid"/>
              </v:shape>
            </v:group>
            <v:group style="position:absolute;left:5907;top:5400;width:10;height:20" coordorigin="5907,5400" coordsize="10,20">
              <v:shape style="position:absolute;left:5907;top:5400;width:10;height:20" coordorigin="5907,5400" coordsize="10,20" path="m5907,5420l5917,5420,5917,5400,5907,5400,5907,5420xe" filled="true" fillcolor="#000000" stroked="false">
                <v:path arrowok="t"/>
                <v:fill type="solid"/>
              </v:shape>
            </v:group>
            <v:group style="position:absolute;left:5907;top:5420;width:10;height:20" coordorigin="5907,5420" coordsize="10,20">
              <v:shape style="position:absolute;left:5907;top:5420;width:10;height:20" coordorigin="5907,5420" coordsize="10,20" path="m5907,5439l5917,5439,5917,5420,5907,5420,5907,5439xe" filled="true" fillcolor="#000000" stroked="false">
                <v:path arrowok="t"/>
                <v:fill type="solid"/>
              </v:shape>
            </v:group>
            <v:group style="position:absolute;left:5907;top:5439;width:10;height:20" coordorigin="5907,5439" coordsize="10,20">
              <v:shape style="position:absolute;left:5907;top:5439;width:10;height:20" coordorigin="5907,5439" coordsize="10,20" path="m5907,5458l5917,5458,5917,5439,5907,5439,5907,5458xe" filled="true" fillcolor="#000000" stroked="false">
                <v:path arrowok="t"/>
                <v:fill type="solid"/>
              </v:shape>
            </v:group>
            <v:group style="position:absolute;left:5907;top:5458;width:10;height:20" coordorigin="5907,5458" coordsize="10,20">
              <v:shape style="position:absolute;left:5907;top:5458;width:10;height:20" coordorigin="5907,5458" coordsize="10,20" path="m5907,5477l5917,5477,5917,5458,5907,5458,5907,5477xe" filled="true" fillcolor="#000000" stroked="false">
                <v:path arrowok="t"/>
                <v:fill type="solid"/>
              </v:shape>
            </v:group>
            <v:group style="position:absolute;left:5907;top:5477;width:10;height:20" coordorigin="5907,5477" coordsize="10,20">
              <v:shape style="position:absolute;left:5907;top:5477;width:10;height:20" coordorigin="5907,5477" coordsize="10,20" path="m5907,5496l5917,5496,5917,5477,5907,5477,5907,5496xe" filled="true" fillcolor="#000000" stroked="false">
                <v:path arrowok="t"/>
                <v:fill type="solid"/>
              </v:shape>
            </v:group>
            <v:group style="position:absolute;left:5907;top:5496;width:10;height:20" coordorigin="5907,5496" coordsize="10,20">
              <v:shape style="position:absolute;left:5907;top:5496;width:10;height:20" coordorigin="5907,5496" coordsize="10,20" path="m5907,5516l5917,5516,5917,5496,5907,5496,5907,5516xe" filled="true" fillcolor="#000000" stroked="false">
                <v:path arrowok="t"/>
                <v:fill type="solid"/>
              </v:shape>
            </v:group>
            <v:group style="position:absolute;left:5907;top:5516;width:10;height:20" coordorigin="5907,5516" coordsize="10,20">
              <v:shape style="position:absolute;left:5907;top:5516;width:10;height:20" coordorigin="5907,5516" coordsize="10,20" path="m5907,5535l5917,5535,5917,5516,5907,5516,5907,5535xe" filled="true" fillcolor="#000000" stroked="false">
                <v:path arrowok="t"/>
                <v:fill type="solid"/>
              </v:shape>
            </v:group>
            <v:group style="position:absolute;left:5907;top:5535;width:10;height:20" coordorigin="5907,5535" coordsize="10,20">
              <v:shape style="position:absolute;left:5907;top:5535;width:10;height:20" coordorigin="5907,5535" coordsize="10,20" path="m5907,5554l5917,5554,5917,5535,5907,5535,5907,5554xe" filled="true" fillcolor="#000000" stroked="false">
                <v:path arrowok="t"/>
                <v:fill type="solid"/>
              </v:shape>
            </v:group>
            <v:group style="position:absolute;left:5907;top:5554;width:10;height:20" coordorigin="5907,5554" coordsize="10,20">
              <v:shape style="position:absolute;left:5907;top:5554;width:10;height:20" coordorigin="5907,5554" coordsize="10,20" path="m5907,5573l5917,5573,5917,5554,5907,5554,5907,5573xe" filled="true" fillcolor="#000000" stroked="false">
                <v:path arrowok="t"/>
                <v:fill type="solid"/>
              </v:shape>
            </v:group>
            <v:group style="position:absolute;left:5907;top:5573;width:10;height:20" coordorigin="5907,5573" coordsize="10,20">
              <v:shape style="position:absolute;left:5907;top:5573;width:10;height:20" coordorigin="5907,5573" coordsize="10,20" path="m5907,5592l5917,5592,5917,5573,5907,5573,5907,5592xe" filled="true" fillcolor="#000000" stroked="false">
                <v:path arrowok="t"/>
                <v:fill type="solid"/>
              </v:shape>
            </v:group>
            <v:group style="position:absolute;left:7468;top:4575;width:10;height:20" coordorigin="7468,4575" coordsize="10,20">
              <v:shape style="position:absolute;left:7468;top:4575;width:10;height:20" coordorigin="7468,4575" coordsize="10,20" path="m7468,4594l7477,4594,7477,4575,7468,4575,7468,4594xe" filled="true" fillcolor="#000000" stroked="false">
                <v:path arrowok="t"/>
                <v:fill type="solid"/>
              </v:shape>
            </v:group>
            <v:group style="position:absolute;left:7468;top:4594;width:10;height:20" coordorigin="7468,4594" coordsize="10,20">
              <v:shape style="position:absolute;left:7468;top:4594;width:10;height:20" coordorigin="7468,4594" coordsize="10,20" path="m7468,4613l7477,4613,7477,4594,7468,4594,7468,4613xe" filled="true" fillcolor="#000000" stroked="false">
                <v:path arrowok="t"/>
                <v:fill type="solid"/>
              </v:shape>
            </v:group>
            <v:group style="position:absolute;left:7468;top:4613;width:10;height:20" coordorigin="7468,4613" coordsize="10,20">
              <v:shape style="position:absolute;left:7468;top:4613;width:10;height:20" coordorigin="7468,4613" coordsize="10,20" path="m7468,4632l7477,4632,7477,4613,7468,4613,7468,4632xe" filled="true" fillcolor="#000000" stroked="false">
                <v:path arrowok="t"/>
                <v:fill type="solid"/>
              </v:shape>
            </v:group>
            <v:group style="position:absolute;left:7468;top:4632;width:10;height:20" coordorigin="7468,4632" coordsize="10,20">
              <v:shape style="position:absolute;left:7468;top:4632;width:10;height:20" coordorigin="7468,4632" coordsize="10,20" path="m7468,4652l7477,4652,7477,4632,7468,4632,7468,4652xe" filled="true" fillcolor="#000000" stroked="false">
                <v:path arrowok="t"/>
                <v:fill type="solid"/>
              </v:shape>
            </v:group>
            <v:group style="position:absolute;left:7468;top:4652;width:10;height:20" coordorigin="7468,4652" coordsize="10,20">
              <v:shape style="position:absolute;left:7468;top:4652;width:10;height:20" coordorigin="7468,4652" coordsize="10,20" path="m7468,4671l7477,4671,7477,4652,7468,4652,7468,4671xe" filled="true" fillcolor="#000000" stroked="false">
                <v:path arrowok="t"/>
                <v:fill type="solid"/>
              </v:shape>
            </v:group>
            <v:group style="position:absolute;left:7468;top:4671;width:10;height:20" coordorigin="7468,4671" coordsize="10,20">
              <v:shape style="position:absolute;left:7468;top:4671;width:10;height:20" coordorigin="7468,4671" coordsize="10,20" path="m7468,4690l7477,4690,7477,4671,7468,4671,7468,4690xe" filled="true" fillcolor="#000000" stroked="false">
                <v:path arrowok="t"/>
                <v:fill type="solid"/>
              </v:shape>
            </v:group>
            <v:group style="position:absolute;left:7468;top:4690;width:10;height:20" coordorigin="7468,4690" coordsize="10,20">
              <v:shape style="position:absolute;left:7468;top:4690;width:10;height:20" coordorigin="7468,4690" coordsize="10,20" path="m7468,4709l7477,4709,7477,4690,7468,4690,7468,4709xe" filled="true" fillcolor="#000000" stroked="false">
                <v:path arrowok="t"/>
                <v:fill type="solid"/>
              </v:shape>
            </v:group>
            <v:group style="position:absolute;left:7468;top:4709;width:10;height:20" coordorigin="7468,4709" coordsize="10,20">
              <v:shape style="position:absolute;left:7468;top:4709;width:10;height:20" coordorigin="7468,4709" coordsize="10,20" path="m7468,4728l7477,4728,7477,4709,7468,4709,7468,4728xe" filled="true" fillcolor="#000000" stroked="false">
                <v:path arrowok="t"/>
                <v:fill type="solid"/>
              </v:shape>
            </v:group>
            <v:group style="position:absolute;left:7468;top:4728;width:10;height:20" coordorigin="7468,4728" coordsize="10,20">
              <v:shape style="position:absolute;left:7468;top:4728;width:10;height:20" coordorigin="7468,4728" coordsize="10,20" path="m7468,4748l7477,4748,7477,4728,7468,4728,7468,4748xe" filled="true" fillcolor="#000000" stroked="false">
                <v:path arrowok="t"/>
                <v:fill type="solid"/>
              </v:shape>
            </v:group>
            <v:group style="position:absolute;left:7468;top:4748;width:10;height:20" coordorigin="7468,4748" coordsize="10,20">
              <v:shape style="position:absolute;left:7468;top:4748;width:10;height:20" coordorigin="7468,4748" coordsize="10,20" path="m7468,4767l7477,4767,7477,4748,7468,4748,7468,4767xe" filled="true" fillcolor="#000000" stroked="false">
                <v:path arrowok="t"/>
                <v:fill type="solid"/>
              </v:shape>
            </v:group>
            <v:group style="position:absolute;left:7468;top:4767;width:10;height:20" coordorigin="7468,4767" coordsize="10,20">
              <v:shape style="position:absolute;left:7468;top:4767;width:10;height:20" coordorigin="7468,4767" coordsize="10,20" path="m7468,4786l7477,4786,7477,4767,7468,4767,7468,4786xe" filled="true" fillcolor="#000000" stroked="false">
                <v:path arrowok="t"/>
                <v:fill type="solid"/>
              </v:shape>
            </v:group>
            <v:group style="position:absolute;left:7468;top:4786;width:10;height:20" coordorigin="7468,4786" coordsize="10,20">
              <v:shape style="position:absolute;left:7468;top:4786;width:10;height:20" coordorigin="7468,4786" coordsize="10,20" path="m7468,4805l7477,4805,7477,4786,7468,4786,7468,4805xe" filled="true" fillcolor="#000000" stroked="false">
                <v:path arrowok="t"/>
                <v:fill type="solid"/>
              </v:shape>
            </v:group>
            <v:group style="position:absolute;left:7468;top:4805;width:10;height:20" coordorigin="7468,4805" coordsize="10,20">
              <v:shape style="position:absolute;left:7468;top:4805;width:10;height:20" coordorigin="7468,4805" coordsize="10,20" path="m7468,4824l7477,4824,7477,4805,7468,4805,7468,4824xe" filled="true" fillcolor="#000000" stroked="false">
                <v:path arrowok="t"/>
                <v:fill type="solid"/>
              </v:shape>
            </v:group>
            <v:group style="position:absolute;left:7468;top:4824;width:10;height:20" coordorigin="7468,4824" coordsize="10,20">
              <v:shape style="position:absolute;left:7468;top:4824;width:10;height:20" coordorigin="7468,4824" coordsize="10,20" path="m7468,4844l7477,4844,7477,4824,7468,4824,7468,4844xe" filled="true" fillcolor="#000000" stroked="false">
                <v:path arrowok="t"/>
                <v:fill type="solid"/>
              </v:shape>
            </v:group>
            <v:group style="position:absolute;left:7468;top:4844;width:10;height:20" coordorigin="7468,4844" coordsize="10,20">
              <v:shape style="position:absolute;left:7468;top:4844;width:10;height:20" coordorigin="7468,4844" coordsize="10,20" path="m7468,4863l7477,4863,7477,4844,7468,4844,7468,4863xe" filled="true" fillcolor="#000000" stroked="false">
                <v:path arrowok="t"/>
                <v:fill type="solid"/>
              </v:shape>
            </v:group>
            <v:group style="position:absolute;left:7468;top:4863;width:10;height:20" coordorigin="7468,4863" coordsize="10,20">
              <v:shape style="position:absolute;left:7468;top:4863;width:10;height:20" coordorigin="7468,4863" coordsize="10,20" path="m7468,4882l7477,4882,7477,4863,7468,4863,7468,4882xe" filled="true" fillcolor="#000000" stroked="false">
                <v:path arrowok="t"/>
                <v:fill type="solid"/>
              </v:shape>
            </v:group>
            <v:group style="position:absolute;left:7468;top:4882;width:10;height:20" coordorigin="7468,4882" coordsize="10,20">
              <v:shape style="position:absolute;left:7468;top:4882;width:10;height:20" coordorigin="7468,4882" coordsize="10,20" path="m7468,4901l7477,4901,7477,4882,7468,4882,7468,4901xe" filled="true" fillcolor="#000000" stroked="false">
                <v:path arrowok="t"/>
                <v:fill type="solid"/>
              </v:shape>
            </v:group>
            <v:group style="position:absolute;left:7468;top:4901;width:10;height:20" coordorigin="7468,4901" coordsize="10,20">
              <v:shape style="position:absolute;left:7468;top:4901;width:10;height:20" coordorigin="7468,4901" coordsize="10,20" path="m7468,4920l7477,4920,7477,4901,7468,4901,7468,4920xe" filled="true" fillcolor="#000000" stroked="false">
                <v:path arrowok="t"/>
                <v:fill type="solid"/>
              </v:shape>
            </v:group>
            <v:group style="position:absolute;left:7468;top:4920;width:10;height:20" coordorigin="7468,4920" coordsize="10,20">
              <v:shape style="position:absolute;left:7468;top:4920;width:10;height:20" coordorigin="7468,4920" coordsize="10,20" path="m7468,4940l7477,4940,7477,4920,7468,4920,7468,4940xe" filled="true" fillcolor="#000000" stroked="false">
                <v:path arrowok="t"/>
                <v:fill type="solid"/>
              </v:shape>
            </v:group>
            <v:group style="position:absolute;left:7468;top:4940;width:10;height:20" coordorigin="7468,4940" coordsize="10,20">
              <v:shape style="position:absolute;left:7468;top:4940;width:10;height:20" coordorigin="7468,4940" coordsize="10,20" path="m7468,4959l7477,4959,7477,4940,7468,4940,7468,4959xe" filled="true" fillcolor="#000000" stroked="false">
                <v:path arrowok="t"/>
                <v:fill type="solid"/>
              </v:shape>
            </v:group>
            <v:group style="position:absolute;left:7468;top:4959;width:10;height:20" coordorigin="7468,4959" coordsize="10,20">
              <v:shape style="position:absolute;left:7468;top:4959;width:10;height:20" coordorigin="7468,4959" coordsize="10,20" path="m7468,4978l7477,4978,7477,4959,7468,4959,7468,4978xe" filled="true" fillcolor="#000000" stroked="false">
                <v:path arrowok="t"/>
                <v:fill type="solid"/>
              </v:shape>
            </v:group>
            <v:group style="position:absolute;left:7468;top:4978;width:10;height:20" coordorigin="7468,4978" coordsize="10,20">
              <v:shape style="position:absolute;left:7468;top:4978;width:10;height:20" coordorigin="7468,4978" coordsize="10,20" path="m7468,4997l7477,4997,7477,4978,7468,4978,7468,4997xe" filled="true" fillcolor="#000000" stroked="false">
                <v:path arrowok="t"/>
                <v:fill type="solid"/>
              </v:shape>
            </v:group>
            <v:group style="position:absolute;left:7468;top:4997;width:10;height:20" coordorigin="7468,4997" coordsize="10,20">
              <v:shape style="position:absolute;left:7468;top:4997;width:10;height:20" coordorigin="7468,4997" coordsize="10,20" path="m7468,5016l7477,5016,7477,4997,7468,4997,7468,5016xe" filled="true" fillcolor="#000000" stroked="false">
                <v:path arrowok="t"/>
                <v:fill type="solid"/>
              </v:shape>
            </v:group>
            <v:group style="position:absolute;left:7468;top:5016;width:10;height:20" coordorigin="7468,5016" coordsize="10,20">
              <v:shape style="position:absolute;left:7468;top:5016;width:10;height:20" coordorigin="7468,5016" coordsize="10,20" path="m7468,5036l7477,5036,7477,5016,7468,5016,7468,5036xe" filled="true" fillcolor="#000000" stroked="false">
                <v:path arrowok="t"/>
                <v:fill type="solid"/>
              </v:shape>
            </v:group>
            <v:group style="position:absolute;left:7468;top:5036;width:10;height:20" coordorigin="7468,5036" coordsize="10,20">
              <v:shape style="position:absolute;left:7468;top:5036;width:10;height:20" coordorigin="7468,5036" coordsize="10,20" path="m7468,5055l7477,5055,7477,5036,7468,5036,7468,5055xe" filled="true" fillcolor="#000000" stroked="false">
                <v:path arrowok="t"/>
                <v:fill type="solid"/>
              </v:shape>
            </v:group>
            <v:group style="position:absolute;left:7468;top:5055;width:10;height:20" coordorigin="7468,5055" coordsize="10,20">
              <v:shape style="position:absolute;left:7468;top:5055;width:10;height:20" coordorigin="7468,5055" coordsize="10,20" path="m7468,5074l7477,5074,7477,5055,7468,5055,7468,5074xe" filled="true" fillcolor="#000000" stroked="false">
                <v:path arrowok="t"/>
                <v:fill type="solid"/>
              </v:shape>
            </v:group>
            <v:group style="position:absolute;left:7468;top:5074;width:10;height:20" coordorigin="7468,5074" coordsize="10,20">
              <v:shape style="position:absolute;left:7468;top:5074;width:10;height:20" coordorigin="7468,5074" coordsize="10,20" path="m7468,5093l7477,5093,7477,5074,7468,5074,7468,5093xe" filled="true" fillcolor="#000000" stroked="false">
                <v:path arrowok="t"/>
                <v:fill type="solid"/>
              </v:shape>
            </v:group>
            <v:group style="position:absolute;left:7468;top:5093;width:10;height:20" coordorigin="7468,5093" coordsize="10,20">
              <v:shape style="position:absolute;left:7468;top:5093;width:10;height:20" coordorigin="7468,5093" coordsize="10,20" path="m7468,5112l7477,5112,7477,5093,7468,5093,7468,5112xe" filled="true" fillcolor="#000000" stroked="false">
                <v:path arrowok="t"/>
                <v:fill type="solid"/>
              </v:shape>
            </v:group>
            <v:group style="position:absolute;left:7468;top:5112;width:10;height:20" coordorigin="7468,5112" coordsize="10,20">
              <v:shape style="position:absolute;left:7468;top:5112;width:10;height:20" coordorigin="7468,5112" coordsize="10,20" path="m7468,5132l7477,5132,7477,5112,7468,5112,7468,5132xe" filled="true" fillcolor="#000000" stroked="false">
                <v:path arrowok="t"/>
                <v:fill type="solid"/>
              </v:shape>
            </v:group>
            <v:group style="position:absolute;left:7468;top:5132;width:10;height:20" coordorigin="7468,5132" coordsize="10,20">
              <v:shape style="position:absolute;left:7468;top:5132;width:10;height:20" coordorigin="7468,5132" coordsize="10,20" path="m7468,5151l7477,5151,7477,5132,7468,5132,7468,5151xe" filled="true" fillcolor="#000000" stroked="false">
                <v:path arrowok="t"/>
                <v:fill type="solid"/>
              </v:shape>
            </v:group>
            <v:group style="position:absolute;left:7468;top:5151;width:10;height:20" coordorigin="7468,5151" coordsize="10,20">
              <v:shape style="position:absolute;left:7468;top:5151;width:10;height:20" coordorigin="7468,5151" coordsize="10,20" path="m7468,5170l7477,5170,7477,5151,7468,5151,7468,5170xe" filled="true" fillcolor="#000000" stroked="false">
                <v:path arrowok="t"/>
                <v:fill type="solid"/>
              </v:shape>
            </v:group>
            <v:group style="position:absolute;left:7468;top:5170;width:10;height:20" coordorigin="7468,5170" coordsize="10,20">
              <v:shape style="position:absolute;left:7468;top:5170;width:10;height:20" coordorigin="7468,5170" coordsize="10,20" path="m7468,5189l7477,5189,7477,5170,7468,5170,7468,5189xe" filled="true" fillcolor="#000000" stroked="false">
                <v:path arrowok="t"/>
                <v:fill type="solid"/>
              </v:shape>
            </v:group>
            <v:group style="position:absolute;left:7468;top:5189;width:10;height:20" coordorigin="7468,5189" coordsize="10,20">
              <v:shape style="position:absolute;left:7468;top:5189;width:10;height:20" coordorigin="7468,5189" coordsize="10,20" path="m7468,5208l7477,5208,7477,5189,7468,5189,7468,5208xe" filled="true" fillcolor="#000000" stroked="false">
                <v:path arrowok="t"/>
                <v:fill type="solid"/>
              </v:shape>
            </v:group>
            <v:group style="position:absolute;left:7468;top:5208;width:10;height:20" coordorigin="7468,5208" coordsize="10,20">
              <v:shape style="position:absolute;left:7468;top:5208;width:10;height:20" coordorigin="7468,5208" coordsize="10,20" path="m7468,5228l7477,5228,7477,5208,7468,5208,7468,5228xe" filled="true" fillcolor="#000000" stroked="false">
                <v:path arrowok="t"/>
                <v:fill type="solid"/>
              </v:shape>
            </v:group>
            <v:group style="position:absolute;left:7468;top:5228;width:10;height:20" coordorigin="7468,5228" coordsize="10,20">
              <v:shape style="position:absolute;left:7468;top:5228;width:10;height:20" coordorigin="7468,5228" coordsize="10,20" path="m7468,5247l7477,5247,7477,5228,7468,5228,7468,5247xe" filled="true" fillcolor="#000000" stroked="false">
                <v:path arrowok="t"/>
                <v:fill type="solid"/>
              </v:shape>
            </v:group>
            <v:group style="position:absolute;left:7468;top:5247;width:10;height:20" coordorigin="7468,5247" coordsize="10,20">
              <v:shape style="position:absolute;left:7468;top:5247;width:10;height:20" coordorigin="7468,5247" coordsize="10,20" path="m7468,5266l7477,5266,7477,5247,7468,5247,7468,5266xe" filled="true" fillcolor="#000000" stroked="false">
                <v:path arrowok="t"/>
                <v:fill type="solid"/>
              </v:shape>
            </v:group>
            <v:group style="position:absolute;left:7468;top:5266;width:10;height:20" coordorigin="7468,5266" coordsize="10,20">
              <v:shape style="position:absolute;left:7468;top:5266;width:10;height:20" coordorigin="7468,5266" coordsize="10,20" path="m7468,5285l7477,5285,7477,5266,7468,5266,7468,5285xe" filled="true" fillcolor="#000000" stroked="false">
                <v:path arrowok="t"/>
                <v:fill type="solid"/>
              </v:shape>
            </v:group>
            <v:group style="position:absolute;left:7468;top:5285;width:10;height:20" coordorigin="7468,5285" coordsize="10,20">
              <v:shape style="position:absolute;left:7468;top:5285;width:10;height:20" coordorigin="7468,5285" coordsize="10,20" path="m7468,5304l7477,5304,7477,5285,7468,5285,7468,5304xe" filled="true" fillcolor="#000000" stroked="false">
                <v:path arrowok="t"/>
                <v:fill type="solid"/>
              </v:shape>
            </v:group>
            <v:group style="position:absolute;left:7468;top:5304;width:10;height:20" coordorigin="7468,5304" coordsize="10,20">
              <v:shape style="position:absolute;left:7468;top:5304;width:10;height:20" coordorigin="7468,5304" coordsize="10,20" path="m7468,5324l7477,5324,7477,5304,7468,5304,7468,5324xe" filled="true" fillcolor="#000000" stroked="false">
                <v:path arrowok="t"/>
                <v:fill type="solid"/>
              </v:shape>
            </v:group>
            <v:group style="position:absolute;left:7468;top:5324;width:10;height:20" coordorigin="7468,5324" coordsize="10,20">
              <v:shape style="position:absolute;left:7468;top:5324;width:10;height:20" coordorigin="7468,5324" coordsize="10,20" path="m7468,5343l7477,5343,7477,5324,7468,5324,7468,5343xe" filled="true" fillcolor="#000000" stroked="false">
                <v:path arrowok="t"/>
                <v:fill type="solid"/>
              </v:shape>
            </v:group>
            <v:group style="position:absolute;left:7468;top:5343;width:10;height:20" coordorigin="7468,5343" coordsize="10,20">
              <v:shape style="position:absolute;left:7468;top:5343;width:10;height:20" coordorigin="7468,5343" coordsize="10,20" path="m7468,5362l7477,5362,7477,5343,7468,5343,7468,5362xe" filled="true" fillcolor="#000000" stroked="false">
                <v:path arrowok="t"/>
                <v:fill type="solid"/>
              </v:shape>
            </v:group>
            <v:group style="position:absolute;left:7468;top:5362;width:10;height:20" coordorigin="7468,5362" coordsize="10,20">
              <v:shape style="position:absolute;left:7468;top:5362;width:10;height:20" coordorigin="7468,5362" coordsize="10,20" path="m7468,5381l7477,5381,7477,5362,7468,5362,7468,5381xe" filled="true" fillcolor="#000000" stroked="false">
                <v:path arrowok="t"/>
                <v:fill type="solid"/>
              </v:shape>
            </v:group>
            <v:group style="position:absolute;left:7468;top:5381;width:10;height:20" coordorigin="7468,5381" coordsize="10,20">
              <v:shape style="position:absolute;left:7468;top:5381;width:10;height:20" coordorigin="7468,5381" coordsize="10,20" path="m7468,5400l7477,5400,7477,5381,7468,5381,7468,5400xe" filled="true" fillcolor="#000000" stroked="false">
                <v:path arrowok="t"/>
                <v:fill type="solid"/>
              </v:shape>
            </v:group>
            <v:group style="position:absolute;left:7468;top:5400;width:10;height:20" coordorigin="7468,5400" coordsize="10,20">
              <v:shape style="position:absolute;left:7468;top:5400;width:10;height:20" coordorigin="7468,5400" coordsize="10,20" path="m7468,5420l7477,5420,7477,5400,7468,5400,7468,5420xe" filled="true" fillcolor="#000000" stroked="false">
                <v:path arrowok="t"/>
                <v:fill type="solid"/>
              </v:shape>
            </v:group>
            <v:group style="position:absolute;left:7468;top:5420;width:10;height:20" coordorigin="7468,5420" coordsize="10,20">
              <v:shape style="position:absolute;left:7468;top:5420;width:10;height:20" coordorigin="7468,5420" coordsize="10,20" path="m7468,5439l7477,5439,7477,5420,7468,5420,7468,5439xe" filled="true" fillcolor="#000000" stroked="false">
                <v:path arrowok="t"/>
                <v:fill type="solid"/>
              </v:shape>
            </v:group>
            <v:group style="position:absolute;left:7468;top:5439;width:10;height:20" coordorigin="7468,5439" coordsize="10,20">
              <v:shape style="position:absolute;left:7468;top:5439;width:10;height:20" coordorigin="7468,5439" coordsize="10,20" path="m7468,5458l7477,5458,7477,5439,7468,5439,7468,5458xe" filled="true" fillcolor="#000000" stroked="false">
                <v:path arrowok="t"/>
                <v:fill type="solid"/>
              </v:shape>
            </v:group>
            <v:group style="position:absolute;left:7468;top:5458;width:10;height:20" coordorigin="7468,5458" coordsize="10,20">
              <v:shape style="position:absolute;left:7468;top:5458;width:10;height:20" coordorigin="7468,5458" coordsize="10,20" path="m7468,5477l7477,5477,7477,5458,7468,5458,7468,5477xe" filled="true" fillcolor="#000000" stroked="false">
                <v:path arrowok="t"/>
                <v:fill type="solid"/>
              </v:shape>
            </v:group>
            <v:group style="position:absolute;left:7468;top:5477;width:10;height:20" coordorigin="7468,5477" coordsize="10,20">
              <v:shape style="position:absolute;left:7468;top:5477;width:10;height:20" coordorigin="7468,5477" coordsize="10,20" path="m7468,5496l7477,5496,7477,5477,7468,5477,7468,5496xe" filled="true" fillcolor="#000000" stroked="false">
                <v:path arrowok="t"/>
                <v:fill type="solid"/>
              </v:shape>
            </v:group>
            <v:group style="position:absolute;left:7468;top:5496;width:10;height:20" coordorigin="7468,5496" coordsize="10,20">
              <v:shape style="position:absolute;left:7468;top:5496;width:10;height:20" coordorigin="7468,5496" coordsize="10,20" path="m7468,5516l7477,5516,7477,5496,7468,5496,7468,5516xe" filled="true" fillcolor="#000000" stroked="false">
                <v:path arrowok="t"/>
                <v:fill type="solid"/>
              </v:shape>
            </v:group>
            <v:group style="position:absolute;left:7468;top:5516;width:10;height:20" coordorigin="7468,5516" coordsize="10,20">
              <v:shape style="position:absolute;left:7468;top:5516;width:10;height:20" coordorigin="7468,5516" coordsize="10,20" path="m7468,5535l7477,5535,7477,5516,7468,5516,7468,5535xe" filled="true" fillcolor="#000000" stroked="false">
                <v:path arrowok="t"/>
                <v:fill type="solid"/>
              </v:shape>
            </v:group>
            <v:group style="position:absolute;left:7468;top:5535;width:10;height:20" coordorigin="7468,5535" coordsize="10,20">
              <v:shape style="position:absolute;left:7468;top:5535;width:10;height:20" coordorigin="7468,5535" coordsize="10,20" path="m7468,5554l7477,5554,7477,5535,7468,5535,7468,5554xe" filled="true" fillcolor="#000000" stroked="false">
                <v:path arrowok="t"/>
                <v:fill type="solid"/>
              </v:shape>
            </v:group>
            <v:group style="position:absolute;left:7468;top:5554;width:10;height:20" coordorigin="7468,5554" coordsize="10,20">
              <v:shape style="position:absolute;left:7468;top:5554;width:10;height:20" coordorigin="7468,5554" coordsize="10,20" path="m7468,5573l7477,5573,7477,5554,7468,5554,7468,5573xe" filled="true" fillcolor="#000000" stroked="false">
                <v:path arrowok="t"/>
                <v:fill type="solid"/>
              </v:shape>
            </v:group>
            <v:group style="position:absolute;left:7468;top:5573;width:10;height:20" coordorigin="7468,5573" coordsize="10,20">
              <v:shape style="position:absolute;left:7468;top:5573;width:10;height:20" coordorigin="7468,5573" coordsize="10,20" path="m7468,5592l7477,5592,7477,5573,7468,5573,7468,5592xe" filled="true" fillcolor="#000000" stroked="false">
                <v:path arrowok="t"/>
                <v:fill type="solid"/>
              </v:shape>
            </v:group>
            <v:group style="position:absolute;left:9168;top:4575;width:10;height:20" coordorigin="9168,4575" coordsize="10,20">
              <v:shape style="position:absolute;left:9168;top:4575;width:10;height:20" coordorigin="9168,4575" coordsize="10,20" path="m9168,4594l9177,4594,9177,4575,9168,4575,9168,4594xe" filled="true" fillcolor="#000000" stroked="false">
                <v:path arrowok="t"/>
                <v:fill type="solid"/>
              </v:shape>
            </v:group>
            <v:group style="position:absolute;left:9168;top:4594;width:10;height:20" coordorigin="9168,4594" coordsize="10,20">
              <v:shape style="position:absolute;left:9168;top:4594;width:10;height:20" coordorigin="9168,4594" coordsize="10,20" path="m9168,4613l9177,4613,9177,4594,9168,4594,9168,4613xe" filled="true" fillcolor="#000000" stroked="false">
                <v:path arrowok="t"/>
                <v:fill type="solid"/>
              </v:shape>
            </v:group>
            <v:group style="position:absolute;left:9168;top:4613;width:10;height:20" coordorigin="9168,4613" coordsize="10,20">
              <v:shape style="position:absolute;left:9168;top:4613;width:10;height:20" coordorigin="9168,4613" coordsize="10,20" path="m9168,4632l9177,4632,9177,4613,9168,4613,9168,4632xe" filled="true" fillcolor="#000000" stroked="false">
                <v:path arrowok="t"/>
                <v:fill type="solid"/>
              </v:shape>
            </v:group>
            <v:group style="position:absolute;left:9168;top:4632;width:10;height:20" coordorigin="9168,4632" coordsize="10,20">
              <v:shape style="position:absolute;left:9168;top:4632;width:10;height:20" coordorigin="9168,4632" coordsize="10,20" path="m9168,4652l9177,4652,9177,4632,9168,4632,9168,4652xe" filled="true" fillcolor="#000000" stroked="false">
                <v:path arrowok="t"/>
                <v:fill type="solid"/>
              </v:shape>
            </v:group>
            <v:group style="position:absolute;left:9168;top:4652;width:10;height:20" coordorigin="9168,4652" coordsize="10,20">
              <v:shape style="position:absolute;left:9168;top:4652;width:10;height:20" coordorigin="9168,4652" coordsize="10,20" path="m9168,4671l9177,4671,9177,4652,9168,4652,9168,4671xe" filled="true" fillcolor="#000000" stroked="false">
                <v:path arrowok="t"/>
                <v:fill type="solid"/>
              </v:shape>
            </v:group>
            <v:group style="position:absolute;left:9168;top:4671;width:10;height:20" coordorigin="9168,4671" coordsize="10,20">
              <v:shape style="position:absolute;left:9168;top:4671;width:10;height:20" coordorigin="9168,4671" coordsize="10,20" path="m9168,4690l9177,4690,9177,4671,9168,4671,9168,4690xe" filled="true" fillcolor="#000000" stroked="false">
                <v:path arrowok="t"/>
                <v:fill type="solid"/>
              </v:shape>
            </v:group>
            <v:group style="position:absolute;left:9168;top:4690;width:10;height:20" coordorigin="9168,4690" coordsize="10,20">
              <v:shape style="position:absolute;left:9168;top:4690;width:10;height:20" coordorigin="9168,4690" coordsize="10,20" path="m9168,4709l9177,4709,9177,4690,9168,4690,9168,4709xe" filled="true" fillcolor="#000000" stroked="false">
                <v:path arrowok="t"/>
                <v:fill type="solid"/>
              </v:shape>
            </v:group>
            <v:group style="position:absolute;left:9168;top:4709;width:10;height:20" coordorigin="9168,4709" coordsize="10,20">
              <v:shape style="position:absolute;left:9168;top:4709;width:10;height:20" coordorigin="9168,4709" coordsize="10,20" path="m9168,4728l9177,4728,9177,4709,9168,4709,9168,4728xe" filled="true" fillcolor="#000000" stroked="false">
                <v:path arrowok="t"/>
                <v:fill type="solid"/>
              </v:shape>
            </v:group>
            <v:group style="position:absolute;left:9168;top:4728;width:10;height:20" coordorigin="9168,4728" coordsize="10,20">
              <v:shape style="position:absolute;left:9168;top:4728;width:10;height:20" coordorigin="9168,4728" coordsize="10,20" path="m9168,4748l9177,4748,9177,4728,9168,4728,9168,4748xe" filled="true" fillcolor="#000000" stroked="false">
                <v:path arrowok="t"/>
                <v:fill type="solid"/>
              </v:shape>
            </v:group>
            <v:group style="position:absolute;left:9168;top:4748;width:10;height:20" coordorigin="9168,4748" coordsize="10,20">
              <v:shape style="position:absolute;left:9168;top:4748;width:10;height:20" coordorigin="9168,4748" coordsize="10,20" path="m9168,4767l9177,4767,9177,4748,9168,4748,9168,4767xe" filled="true" fillcolor="#000000" stroked="false">
                <v:path arrowok="t"/>
                <v:fill type="solid"/>
              </v:shape>
            </v:group>
            <v:group style="position:absolute;left:9168;top:4767;width:10;height:20" coordorigin="9168,4767" coordsize="10,20">
              <v:shape style="position:absolute;left:9168;top:4767;width:10;height:20" coordorigin="9168,4767" coordsize="10,20" path="m9168,4786l9177,4786,9177,4767,9168,4767,9168,4786xe" filled="true" fillcolor="#000000" stroked="false">
                <v:path arrowok="t"/>
                <v:fill type="solid"/>
              </v:shape>
            </v:group>
            <v:group style="position:absolute;left:9168;top:4786;width:10;height:20" coordorigin="9168,4786" coordsize="10,20">
              <v:shape style="position:absolute;left:9168;top:4786;width:10;height:20" coordorigin="9168,4786" coordsize="10,20" path="m9168,4805l9177,4805,9177,4786,9168,4786,9168,4805xe" filled="true" fillcolor="#000000" stroked="false">
                <v:path arrowok="t"/>
                <v:fill type="solid"/>
              </v:shape>
            </v:group>
            <v:group style="position:absolute;left:9168;top:4805;width:10;height:20" coordorigin="9168,4805" coordsize="10,20">
              <v:shape style="position:absolute;left:9168;top:4805;width:10;height:20" coordorigin="9168,4805" coordsize="10,20" path="m9168,4824l9177,4824,9177,4805,9168,4805,9168,4824xe" filled="true" fillcolor="#000000" stroked="false">
                <v:path arrowok="t"/>
                <v:fill type="solid"/>
              </v:shape>
            </v:group>
            <v:group style="position:absolute;left:9168;top:4824;width:10;height:20" coordorigin="9168,4824" coordsize="10,20">
              <v:shape style="position:absolute;left:9168;top:4824;width:10;height:20" coordorigin="9168,4824" coordsize="10,20" path="m9168,4844l9177,4844,9177,4824,9168,4824,9168,4844xe" filled="true" fillcolor="#000000" stroked="false">
                <v:path arrowok="t"/>
                <v:fill type="solid"/>
              </v:shape>
            </v:group>
            <v:group style="position:absolute;left:9168;top:4844;width:10;height:20" coordorigin="9168,4844" coordsize="10,20">
              <v:shape style="position:absolute;left:9168;top:4844;width:10;height:20" coordorigin="9168,4844" coordsize="10,20" path="m9168,4863l9177,4863,9177,4844,9168,4844,9168,4863xe" filled="true" fillcolor="#000000" stroked="false">
                <v:path arrowok="t"/>
                <v:fill type="solid"/>
              </v:shape>
            </v:group>
            <v:group style="position:absolute;left:9168;top:4863;width:10;height:20" coordorigin="9168,4863" coordsize="10,20">
              <v:shape style="position:absolute;left:9168;top:4863;width:10;height:20" coordorigin="9168,4863" coordsize="10,20" path="m9168,4882l9177,4882,9177,4863,9168,4863,9168,4882xe" filled="true" fillcolor="#000000" stroked="false">
                <v:path arrowok="t"/>
                <v:fill type="solid"/>
              </v:shape>
            </v:group>
            <v:group style="position:absolute;left:9168;top:4882;width:10;height:20" coordorigin="9168,4882" coordsize="10,20">
              <v:shape style="position:absolute;left:9168;top:4882;width:10;height:20" coordorigin="9168,4882" coordsize="10,20" path="m9168,4901l9177,4901,9177,4882,9168,4882,9168,4901xe" filled="true" fillcolor="#000000" stroked="false">
                <v:path arrowok="t"/>
                <v:fill type="solid"/>
              </v:shape>
            </v:group>
            <v:group style="position:absolute;left:9168;top:4901;width:10;height:20" coordorigin="9168,4901" coordsize="10,20">
              <v:shape style="position:absolute;left:9168;top:4901;width:10;height:20" coordorigin="9168,4901" coordsize="10,20" path="m9168,4920l9177,4920,9177,4901,9168,4901,9168,4920xe" filled="true" fillcolor="#000000" stroked="false">
                <v:path arrowok="t"/>
                <v:fill type="solid"/>
              </v:shape>
            </v:group>
            <v:group style="position:absolute;left:9168;top:4920;width:10;height:20" coordorigin="9168,4920" coordsize="10,20">
              <v:shape style="position:absolute;left:9168;top:4920;width:10;height:20" coordorigin="9168,4920" coordsize="10,20" path="m9168,4940l9177,4940,9177,4920,9168,4920,9168,4940xe" filled="true" fillcolor="#000000" stroked="false">
                <v:path arrowok="t"/>
                <v:fill type="solid"/>
              </v:shape>
            </v:group>
            <v:group style="position:absolute;left:9168;top:4940;width:10;height:20" coordorigin="9168,4940" coordsize="10,20">
              <v:shape style="position:absolute;left:9168;top:4940;width:10;height:20" coordorigin="9168,4940" coordsize="10,20" path="m9168,4959l9177,4959,9177,4940,9168,4940,9168,4959xe" filled="true" fillcolor="#000000" stroked="false">
                <v:path arrowok="t"/>
                <v:fill type="solid"/>
              </v:shape>
            </v:group>
            <v:group style="position:absolute;left:9168;top:4959;width:10;height:20" coordorigin="9168,4959" coordsize="10,20">
              <v:shape style="position:absolute;left:9168;top:4959;width:10;height:20" coordorigin="9168,4959" coordsize="10,20" path="m9168,4978l9177,4978,9177,4959,9168,4959,9168,4978xe" filled="true" fillcolor="#000000" stroked="false">
                <v:path arrowok="t"/>
                <v:fill type="solid"/>
              </v:shape>
            </v:group>
            <v:group style="position:absolute;left:9168;top:4978;width:10;height:20" coordorigin="9168,4978" coordsize="10,20">
              <v:shape style="position:absolute;left:9168;top:4978;width:10;height:20" coordorigin="9168,4978" coordsize="10,20" path="m9168,4997l9177,4997,9177,4978,9168,4978,9168,4997xe" filled="true" fillcolor="#000000" stroked="false">
                <v:path arrowok="t"/>
                <v:fill type="solid"/>
              </v:shape>
            </v:group>
            <v:group style="position:absolute;left:9168;top:4997;width:10;height:20" coordorigin="9168,4997" coordsize="10,20">
              <v:shape style="position:absolute;left:9168;top:4997;width:10;height:20" coordorigin="9168,4997" coordsize="10,20" path="m9168,5016l9177,5016,9177,4997,9168,4997,9168,5016xe" filled="true" fillcolor="#000000" stroked="false">
                <v:path arrowok="t"/>
                <v:fill type="solid"/>
              </v:shape>
            </v:group>
            <v:group style="position:absolute;left:9168;top:5016;width:10;height:20" coordorigin="9168,5016" coordsize="10,20">
              <v:shape style="position:absolute;left:9168;top:5016;width:10;height:20" coordorigin="9168,5016" coordsize="10,20" path="m9168,5036l9177,5036,9177,5016,9168,5016,9168,5036xe" filled="true" fillcolor="#000000" stroked="false">
                <v:path arrowok="t"/>
                <v:fill type="solid"/>
              </v:shape>
            </v:group>
            <v:group style="position:absolute;left:9168;top:5036;width:10;height:20" coordorigin="9168,5036" coordsize="10,20">
              <v:shape style="position:absolute;left:9168;top:5036;width:10;height:20" coordorigin="9168,5036" coordsize="10,20" path="m9168,5055l9177,5055,9177,5036,9168,5036,9168,5055xe" filled="true" fillcolor="#000000" stroked="false">
                <v:path arrowok="t"/>
                <v:fill type="solid"/>
              </v:shape>
            </v:group>
            <v:group style="position:absolute;left:9168;top:5055;width:10;height:20" coordorigin="9168,5055" coordsize="10,20">
              <v:shape style="position:absolute;left:9168;top:5055;width:10;height:20" coordorigin="9168,5055" coordsize="10,20" path="m9168,5074l9177,5074,9177,5055,9168,5055,9168,5074xe" filled="true" fillcolor="#000000" stroked="false">
                <v:path arrowok="t"/>
                <v:fill type="solid"/>
              </v:shape>
            </v:group>
            <v:group style="position:absolute;left:9168;top:5074;width:10;height:20" coordorigin="9168,5074" coordsize="10,20">
              <v:shape style="position:absolute;left:9168;top:5074;width:10;height:20" coordorigin="9168,5074" coordsize="10,20" path="m9168,5093l9177,5093,9177,5074,9168,5074,9168,5093xe" filled="true" fillcolor="#000000" stroked="false">
                <v:path arrowok="t"/>
                <v:fill type="solid"/>
              </v:shape>
            </v:group>
            <v:group style="position:absolute;left:9168;top:5093;width:10;height:20" coordorigin="9168,5093" coordsize="10,20">
              <v:shape style="position:absolute;left:9168;top:5093;width:10;height:20" coordorigin="9168,5093" coordsize="10,20" path="m9168,5112l9177,5112,9177,5093,9168,5093,9168,5112xe" filled="true" fillcolor="#000000" stroked="false">
                <v:path arrowok="t"/>
                <v:fill type="solid"/>
              </v:shape>
            </v:group>
            <v:group style="position:absolute;left:9168;top:5112;width:10;height:20" coordorigin="9168,5112" coordsize="10,20">
              <v:shape style="position:absolute;left:9168;top:5112;width:10;height:20" coordorigin="9168,5112" coordsize="10,20" path="m9168,5132l9177,5132,9177,5112,9168,5112,9168,5132xe" filled="true" fillcolor="#000000" stroked="false">
                <v:path arrowok="t"/>
                <v:fill type="solid"/>
              </v:shape>
            </v:group>
            <v:group style="position:absolute;left:9168;top:5132;width:10;height:20" coordorigin="9168,5132" coordsize="10,20">
              <v:shape style="position:absolute;left:9168;top:5132;width:10;height:20" coordorigin="9168,5132" coordsize="10,20" path="m9168,5151l9177,5151,9177,5132,9168,5132,9168,5151xe" filled="true" fillcolor="#000000" stroked="false">
                <v:path arrowok="t"/>
                <v:fill type="solid"/>
              </v:shape>
            </v:group>
            <v:group style="position:absolute;left:9168;top:5151;width:10;height:20" coordorigin="9168,5151" coordsize="10,20">
              <v:shape style="position:absolute;left:9168;top:5151;width:10;height:20" coordorigin="9168,5151" coordsize="10,20" path="m9168,5170l9177,5170,9177,5151,9168,5151,9168,5170xe" filled="true" fillcolor="#000000" stroked="false">
                <v:path arrowok="t"/>
                <v:fill type="solid"/>
              </v:shape>
            </v:group>
            <v:group style="position:absolute;left:9168;top:5170;width:10;height:20" coordorigin="9168,5170" coordsize="10,20">
              <v:shape style="position:absolute;left:9168;top:5170;width:10;height:20" coordorigin="9168,5170" coordsize="10,20" path="m9168,5189l9177,5189,9177,5170,9168,5170,9168,5189xe" filled="true" fillcolor="#000000" stroked="false">
                <v:path arrowok="t"/>
                <v:fill type="solid"/>
              </v:shape>
            </v:group>
            <v:group style="position:absolute;left:9168;top:5189;width:10;height:20" coordorigin="9168,5189" coordsize="10,20">
              <v:shape style="position:absolute;left:9168;top:5189;width:10;height:20" coordorigin="9168,5189" coordsize="10,20" path="m9168,5208l9177,5208,9177,5189,9168,5189,9168,5208xe" filled="true" fillcolor="#000000" stroked="false">
                <v:path arrowok="t"/>
                <v:fill type="solid"/>
              </v:shape>
            </v:group>
            <v:group style="position:absolute;left:9168;top:5208;width:10;height:20" coordorigin="9168,5208" coordsize="10,20">
              <v:shape style="position:absolute;left:9168;top:5208;width:10;height:20" coordorigin="9168,5208" coordsize="10,20" path="m9168,5228l9177,5228,9177,5208,9168,5208,9168,5228xe" filled="true" fillcolor="#000000" stroked="false">
                <v:path arrowok="t"/>
                <v:fill type="solid"/>
              </v:shape>
            </v:group>
            <v:group style="position:absolute;left:9168;top:5228;width:10;height:20" coordorigin="9168,5228" coordsize="10,20">
              <v:shape style="position:absolute;left:9168;top:5228;width:10;height:20" coordorigin="9168,5228" coordsize="10,20" path="m9168,5247l9177,5247,9177,5228,9168,5228,9168,5247xe" filled="true" fillcolor="#000000" stroked="false">
                <v:path arrowok="t"/>
                <v:fill type="solid"/>
              </v:shape>
            </v:group>
            <v:group style="position:absolute;left:9168;top:5247;width:10;height:20" coordorigin="9168,5247" coordsize="10,20">
              <v:shape style="position:absolute;left:9168;top:5247;width:10;height:20" coordorigin="9168,5247" coordsize="10,20" path="m9168,5266l9177,5266,9177,5247,9168,5247,9168,5266xe" filled="true" fillcolor="#000000" stroked="false">
                <v:path arrowok="t"/>
                <v:fill type="solid"/>
              </v:shape>
            </v:group>
            <v:group style="position:absolute;left:9168;top:5266;width:10;height:20" coordorigin="9168,5266" coordsize="10,20">
              <v:shape style="position:absolute;left:9168;top:5266;width:10;height:20" coordorigin="9168,5266" coordsize="10,20" path="m9168,5285l9177,5285,9177,5266,9168,5266,9168,5285xe" filled="true" fillcolor="#000000" stroked="false">
                <v:path arrowok="t"/>
                <v:fill type="solid"/>
              </v:shape>
            </v:group>
            <v:group style="position:absolute;left:9168;top:5285;width:10;height:20" coordorigin="9168,5285" coordsize="10,20">
              <v:shape style="position:absolute;left:9168;top:5285;width:10;height:20" coordorigin="9168,5285" coordsize="10,20" path="m9168,5304l9177,5304,9177,5285,9168,5285,9168,5304xe" filled="true" fillcolor="#000000" stroked="false">
                <v:path arrowok="t"/>
                <v:fill type="solid"/>
              </v:shape>
            </v:group>
            <v:group style="position:absolute;left:9168;top:5304;width:10;height:20" coordorigin="9168,5304" coordsize="10,20">
              <v:shape style="position:absolute;left:9168;top:5304;width:10;height:20" coordorigin="9168,5304" coordsize="10,20" path="m9168,5324l9177,5324,9177,5304,9168,5304,9168,5324xe" filled="true" fillcolor="#000000" stroked="false">
                <v:path arrowok="t"/>
                <v:fill type="solid"/>
              </v:shape>
            </v:group>
            <v:group style="position:absolute;left:9168;top:5324;width:10;height:20" coordorigin="9168,5324" coordsize="10,20">
              <v:shape style="position:absolute;left:9168;top:5324;width:10;height:20" coordorigin="9168,5324" coordsize="10,20" path="m9168,5343l9177,5343,9177,5324,9168,5324,9168,5343xe" filled="true" fillcolor="#000000" stroked="false">
                <v:path arrowok="t"/>
                <v:fill type="solid"/>
              </v:shape>
            </v:group>
            <v:group style="position:absolute;left:9168;top:5343;width:10;height:20" coordorigin="9168,5343" coordsize="10,20">
              <v:shape style="position:absolute;left:9168;top:5343;width:10;height:20" coordorigin="9168,5343" coordsize="10,20" path="m9168,5362l9177,5362,9177,5343,9168,5343,9168,5362xe" filled="true" fillcolor="#000000" stroked="false">
                <v:path arrowok="t"/>
                <v:fill type="solid"/>
              </v:shape>
            </v:group>
            <v:group style="position:absolute;left:9168;top:5362;width:10;height:20" coordorigin="9168,5362" coordsize="10,20">
              <v:shape style="position:absolute;left:9168;top:5362;width:10;height:20" coordorigin="9168,5362" coordsize="10,20" path="m9168,5381l9177,5381,9177,5362,9168,5362,9168,5381xe" filled="true" fillcolor="#000000" stroked="false">
                <v:path arrowok="t"/>
                <v:fill type="solid"/>
              </v:shape>
            </v:group>
            <v:group style="position:absolute;left:9168;top:5381;width:10;height:20" coordorigin="9168,5381" coordsize="10,20">
              <v:shape style="position:absolute;left:9168;top:5381;width:10;height:20" coordorigin="9168,5381" coordsize="10,20" path="m9168,5400l9177,5400,9177,5381,9168,5381,9168,5400xe" filled="true" fillcolor="#000000" stroked="false">
                <v:path arrowok="t"/>
                <v:fill type="solid"/>
              </v:shape>
            </v:group>
            <v:group style="position:absolute;left:9168;top:5400;width:10;height:20" coordorigin="9168,5400" coordsize="10,20">
              <v:shape style="position:absolute;left:9168;top:5400;width:10;height:20" coordorigin="9168,5400" coordsize="10,20" path="m9168,5420l9177,5420,9177,5400,9168,5400,9168,5420xe" filled="true" fillcolor="#000000" stroked="false">
                <v:path arrowok="t"/>
                <v:fill type="solid"/>
              </v:shape>
            </v:group>
            <v:group style="position:absolute;left:9168;top:5420;width:10;height:20" coordorigin="9168,5420" coordsize="10,20">
              <v:shape style="position:absolute;left:9168;top:5420;width:10;height:20" coordorigin="9168,5420" coordsize="10,20" path="m9168,5439l9177,5439,9177,5420,9168,5420,9168,5439xe" filled="true" fillcolor="#000000" stroked="false">
                <v:path arrowok="t"/>
                <v:fill type="solid"/>
              </v:shape>
            </v:group>
            <v:group style="position:absolute;left:9168;top:5439;width:10;height:20" coordorigin="9168,5439" coordsize="10,20">
              <v:shape style="position:absolute;left:9168;top:5439;width:10;height:20" coordorigin="9168,5439" coordsize="10,20" path="m9168,5458l9177,5458,9177,5439,9168,5439,9168,5458xe" filled="true" fillcolor="#000000" stroked="false">
                <v:path arrowok="t"/>
                <v:fill type="solid"/>
              </v:shape>
            </v:group>
            <v:group style="position:absolute;left:9168;top:5458;width:10;height:20" coordorigin="9168,5458" coordsize="10,20">
              <v:shape style="position:absolute;left:9168;top:5458;width:10;height:20" coordorigin="9168,5458" coordsize="10,20" path="m9168,5477l9177,5477,9177,5458,9168,5458,9168,5477xe" filled="true" fillcolor="#000000" stroked="false">
                <v:path arrowok="t"/>
                <v:fill type="solid"/>
              </v:shape>
            </v:group>
            <v:group style="position:absolute;left:9168;top:5477;width:10;height:20" coordorigin="9168,5477" coordsize="10,20">
              <v:shape style="position:absolute;left:9168;top:5477;width:10;height:20" coordorigin="9168,5477" coordsize="10,20" path="m9168,5496l9177,5496,9177,5477,9168,5477,9168,5496xe" filled="true" fillcolor="#000000" stroked="false">
                <v:path arrowok="t"/>
                <v:fill type="solid"/>
              </v:shape>
            </v:group>
            <v:group style="position:absolute;left:9168;top:5496;width:10;height:20" coordorigin="9168,5496" coordsize="10,20">
              <v:shape style="position:absolute;left:9168;top:5496;width:10;height:20" coordorigin="9168,5496" coordsize="10,20" path="m9168,5516l9177,5516,9177,5496,9168,5496,9168,5516xe" filled="true" fillcolor="#000000" stroked="false">
                <v:path arrowok="t"/>
                <v:fill type="solid"/>
              </v:shape>
            </v:group>
            <v:group style="position:absolute;left:9168;top:5516;width:10;height:20" coordorigin="9168,5516" coordsize="10,20">
              <v:shape style="position:absolute;left:9168;top:5516;width:10;height:20" coordorigin="9168,5516" coordsize="10,20" path="m9168,5535l9177,5535,9177,5516,9168,5516,9168,5535xe" filled="true" fillcolor="#000000" stroked="false">
                <v:path arrowok="t"/>
                <v:fill type="solid"/>
              </v:shape>
            </v:group>
            <v:group style="position:absolute;left:9168;top:5535;width:10;height:20" coordorigin="9168,5535" coordsize="10,20">
              <v:shape style="position:absolute;left:9168;top:5535;width:10;height:20" coordorigin="9168,5535" coordsize="10,20" path="m9168,5554l9177,5554,9177,5535,9168,5535,9168,5554xe" filled="true" fillcolor="#000000" stroked="false">
                <v:path arrowok="t"/>
                <v:fill type="solid"/>
              </v:shape>
            </v:group>
            <v:group style="position:absolute;left:9168;top:5554;width:10;height:20" coordorigin="9168,5554" coordsize="10,20">
              <v:shape style="position:absolute;left:9168;top:5554;width:10;height:20" coordorigin="9168,5554" coordsize="10,20" path="m9168,5573l9177,5573,9177,5554,9168,5554,9168,5573xe" filled="true" fillcolor="#000000" stroked="false">
                <v:path arrowok="t"/>
                <v:fill type="solid"/>
              </v:shape>
            </v:group>
            <v:group style="position:absolute;left:9168;top:5573;width:10;height:20" coordorigin="9168,5573" coordsize="10,20">
              <v:shape style="position:absolute;left:9168;top:5573;width:10;height:20" coordorigin="9168,5573" coordsize="10,20" path="m9168,5592l9177,5592,9177,5573,9168,5573,9168,5592xe" filled="true" fillcolor="#000000" stroked="false">
                <v:path arrowok="t"/>
                <v:fill type="solid"/>
              </v:shape>
              <v:shape style="position:absolute;left:2952;top:5496;width:1273;height:108" type="#_x0000_t75" stroked="false">
                <v:imagedata r:id="rId258" o:title=""/>
              </v:shape>
              <v:shape style="position:absolute;left:4201;top:5592;width:1090;height:12" type="#_x0000_t75" stroked="false">
                <v:imagedata r:id="rId259" o:title=""/>
              </v:shape>
              <v:shape style="position:absolute;left:5276;top:5592;width:641;height:12" type="#_x0000_t75" stroked="false">
                <v:imagedata r:id="rId260" o:title=""/>
              </v:shape>
              <v:shape style="position:absolute;left:5903;top:5592;width:939;height:12" type="#_x0000_t75" stroked="false">
                <v:imagedata r:id="rId261" o:title=""/>
              </v:shape>
              <v:shape style="position:absolute;left:6827;top:5592;width:650;height:12" type="#_x0000_t75" stroked="false">
                <v:imagedata r:id="rId262" o:title=""/>
              </v:shape>
              <v:shape style="position:absolute;left:7463;top:5592;width:1080;height:12" type="#_x0000_t75" stroked="false">
                <v:imagedata r:id="rId263" o:title=""/>
              </v:shape>
              <v:shape style="position:absolute;left:8529;top:5592;width:649;height:12" type="#_x0000_t75" stroked="false">
                <v:imagedata r:id="rId264" o:title=""/>
              </v:shape>
              <v:shape style="position:absolute;left:9163;top:5592;width:941;height:12" type="#_x0000_t75" stroked="false">
                <v:imagedata r:id="rId265" o:title=""/>
              </v:shape>
              <v:shape style="position:absolute;left:10089;top:5595;width:576;height:10" type="#_x0000_t75" stroked="false">
                <v:imagedata r:id="rId204" o:title=""/>
              </v:shape>
            </v:group>
            <v:group style="position:absolute;left:4206;top:5604;width:10;height:20" coordorigin="4206,5604" coordsize="10,20">
              <v:shape style="position:absolute;left:4206;top:5604;width:10;height:20" coordorigin="4206,5604" coordsize="10,20" path="m4206,5624l4215,5624,4215,5604,4206,5604,4206,5624xe" filled="true" fillcolor="#000000" stroked="false">
                <v:path arrowok="t"/>
                <v:fill type="solid"/>
              </v:shape>
            </v:group>
            <v:group style="position:absolute;left:4206;top:5624;width:10;height:20" coordorigin="4206,5624" coordsize="10,20">
              <v:shape style="position:absolute;left:4206;top:5624;width:10;height:20" coordorigin="4206,5624" coordsize="10,20" path="m4206,5643l4215,5643,4215,5624,4206,5624,4206,5643xe" filled="true" fillcolor="#000000" stroked="false">
                <v:path arrowok="t"/>
                <v:fill type="solid"/>
              </v:shape>
            </v:group>
            <v:group style="position:absolute;left:4206;top:5643;width:10;height:20" coordorigin="4206,5643" coordsize="10,20">
              <v:shape style="position:absolute;left:4206;top:5643;width:10;height:20" coordorigin="4206,5643" coordsize="10,20" path="m4206,5662l4215,5662,4215,5643,4206,5643,4206,5662xe" filled="true" fillcolor="#000000" stroked="false">
                <v:path arrowok="t"/>
                <v:fill type="solid"/>
              </v:shape>
            </v:group>
            <v:group style="position:absolute;left:4206;top:5662;width:10;height:20" coordorigin="4206,5662" coordsize="10,20">
              <v:shape style="position:absolute;left:4206;top:5662;width:10;height:20" coordorigin="4206,5662" coordsize="10,20" path="m4206,5681l4215,5681,4215,5662,4206,5662,4206,5681xe" filled="true" fillcolor="#000000" stroked="false">
                <v:path arrowok="t"/>
                <v:fill type="solid"/>
              </v:shape>
            </v:group>
            <v:group style="position:absolute;left:4206;top:5681;width:10;height:20" coordorigin="4206,5681" coordsize="10,20">
              <v:shape style="position:absolute;left:4206;top:5681;width:10;height:20" coordorigin="4206,5681" coordsize="10,20" path="m4206,5700l4215,5700,4215,5681,4206,5681,4206,5700xe" filled="true" fillcolor="#000000" stroked="false">
                <v:path arrowok="t"/>
                <v:fill type="solid"/>
              </v:shape>
            </v:group>
            <v:group style="position:absolute;left:4206;top:5700;width:10;height:20" coordorigin="4206,5700" coordsize="10,20">
              <v:shape style="position:absolute;left:4206;top:5700;width:10;height:20" coordorigin="4206,5700" coordsize="10,20" path="m4206,5720l4215,5720,4215,5700,4206,5700,4206,5720xe" filled="true" fillcolor="#000000" stroked="false">
                <v:path arrowok="t"/>
                <v:fill type="solid"/>
              </v:shape>
            </v:group>
            <v:group style="position:absolute;left:4206;top:5720;width:10;height:20" coordorigin="4206,5720" coordsize="10,20">
              <v:shape style="position:absolute;left:4206;top:5720;width:10;height:20" coordorigin="4206,5720" coordsize="10,20" path="m4206,5739l4215,5739,4215,5720,4206,5720,4206,5739xe" filled="true" fillcolor="#000000" stroked="false">
                <v:path arrowok="t"/>
                <v:fill type="solid"/>
              </v:shape>
            </v:group>
            <v:group style="position:absolute;left:4206;top:5739;width:10;height:20" coordorigin="4206,5739" coordsize="10,20">
              <v:shape style="position:absolute;left:4206;top:5739;width:10;height:20" coordorigin="4206,5739" coordsize="10,20" path="m4206,5758l4215,5758,4215,5739,4206,5739,4206,5758xe" filled="true" fillcolor="#000000" stroked="false">
                <v:path arrowok="t"/>
                <v:fill type="solid"/>
              </v:shape>
            </v:group>
            <v:group style="position:absolute;left:4206;top:5758;width:10;height:20" coordorigin="4206,5758" coordsize="10,20">
              <v:shape style="position:absolute;left:4206;top:5758;width:10;height:20" coordorigin="4206,5758" coordsize="10,20" path="m4206,5777l4215,5777,4215,5758,4206,5758,4206,5777xe" filled="true" fillcolor="#000000" stroked="false">
                <v:path arrowok="t"/>
                <v:fill type="solid"/>
              </v:shape>
            </v:group>
            <v:group style="position:absolute;left:4206;top:5777;width:10;height:20" coordorigin="4206,5777" coordsize="10,20">
              <v:shape style="position:absolute;left:4206;top:5777;width:10;height:20" coordorigin="4206,5777" coordsize="10,20" path="m4206,5796l4215,5796,4215,5777,4206,5777,4206,5796xe" filled="true" fillcolor="#000000" stroked="false">
                <v:path arrowok="t"/>
                <v:fill type="solid"/>
              </v:shape>
            </v:group>
            <v:group style="position:absolute;left:4206;top:5796;width:10;height:20" coordorigin="4206,5796" coordsize="10,20">
              <v:shape style="position:absolute;left:4206;top:5796;width:10;height:20" coordorigin="4206,5796" coordsize="10,20" path="m4206,5816l4215,5816,4215,5796,4206,5796,4206,5816xe" filled="true" fillcolor="#000000" stroked="false">
                <v:path arrowok="t"/>
                <v:fill type="solid"/>
              </v:shape>
            </v:group>
            <v:group style="position:absolute;left:4206;top:5816;width:10;height:20" coordorigin="4206,5816" coordsize="10,20">
              <v:shape style="position:absolute;left:4206;top:5816;width:10;height:20" coordorigin="4206,5816" coordsize="10,20" path="m4206,5835l4215,5835,4215,5816,4206,5816,4206,5835xe" filled="true" fillcolor="#000000" stroked="false">
                <v:path arrowok="t"/>
                <v:fill type="solid"/>
              </v:shape>
            </v:group>
            <v:group style="position:absolute;left:4206;top:5835;width:10;height:20" coordorigin="4206,5835" coordsize="10,20">
              <v:shape style="position:absolute;left:4206;top:5835;width:10;height:20" coordorigin="4206,5835" coordsize="10,20" path="m4206,5854l4215,5854,4215,5835,4206,5835,4206,5854xe" filled="true" fillcolor="#000000" stroked="false">
                <v:path arrowok="t"/>
                <v:fill type="solid"/>
              </v:shape>
            </v:group>
            <v:group style="position:absolute;left:4206;top:5854;width:10;height:20" coordorigin="4206,5854" coordsize="10,20">
              <v:shape style="position:absolute;left:4206;top:5854;width:10;height:20" coordorigin="4206,5854" coordsize="10,20" path="m4206,5873l4215,5873,4215,5854,4206,5854,4206,5873xe" filled="true" fillcolor="#000000" stroked="false">
                <v:path arrowok="t"/>
                <v:fill type="solid"/>
              </v:shape>
            </v:group>
            <v:group style="position:absolute;left:2938;top:5962;width:1268;height:2" coordorigin="2938,5962" coordsize="1268,2">
              <v:shape style="position:absolute;left:2938;top:5962;width:1268;height:2" coordorigin="2938,5962" coordsize="1268,0" path="m2938,5962l4206,5962e" filled="false" stroked="true" strokeweight="1.44pt" strokecolor="#000000">
                <v:path arrowok="t"/>
              </v:shape>
            </v:group>
            <v:group style="position:absolute;left:4206;top:5873;width:10;height:20" coordorigin="4206,5873" coordsize="10,20">
              <v:shape style="position:absolute;left:4206;top:5873;width:10;height:20" coordorigin="4206,5873" coordsize="10,20" path="m4206,5892l4215,5892,4215,5873,4206,5873,4206,5892xe" filled="true" fillcolor="#000000" stroked="false">
                <v:path arrowok="t"/>
                <v:fill type="solid"/>
              </v:shape>
            </v:group>
            <v:group style="position:absolute;left:4206;top:5892;width:10;height:20" coordorigin="4206,5892" coordsize="10,20">
              <v:shape style="position:absolute;left:4206;top:5892;width:10;height:20" coordorigin="4206,5892" coordsize="10,20" path="m4206,5912l4215,5912,4215,5892,4206,5892,4206,5912xe" filled="true" fillcolor="#000000" stroked="false">
                <v:path arrowok="t"/>
                <v:fill type="solid"/>
              </v:shape>
            </v:group>
            <v:group style="position:absolute;left:4206;top:5912;width:10;height:20" coordorigin="4206,5912" coordsize="10,20">
              <v:shape style="position:absolute;left:4206;top:5912;width:10;height:20" coordorigin="4206,5912" coordsize="10,20" path="m4206,5931l4215,5931,4215,5912,4206,5912,4206,5931xe" filled="true" fillcolor="#000000" stroked="false">
                <v:path arrowok="t"/>
                <v:fill type="solid"/>
              </v:shape>
            </v:group>
            <v:group style="position:absolute;left:4206;top:5939;width:10;height:2" coordorigin="4206,5939" coordsize="10,2">
              <v:shape style="position:absolute;left:4206;top:5939;width:10;height:2" coordorigin="4206,5939" coordsize="10,0" path="m4206,5939l4215,5939e" filled="false" stroked="true" strokeweight=".84003pt" strokecolor="#000000">
                <v:path arrowok="t"/>
              </v:shape>
            </v:group>
            <v:group style="position:absolute;left:4206;top:5962;width:29;height:2" coordorigin="4206,5962" coordsize="29,2">
              <v:shape style="position:absolute;left:4206;top:5962;width:29;height:2" coordorigin="4206,5962" coordsize="29,0" path="m4206,5962l4235,5962e" filled="false" stroked="true" strokeweight="1.44pt" strokecolor="#000000">
                <v:path arrowok="t"/>
              </v:shape>
            </v:group>
            <v:group style="position:absolute;left:4235;top:5962;width:1047;height:2" coordorigin="4235,5962" coordsize="1047,2">
              <v:shape style="position:absolute;left:4235;top:5962;width:1047;height:2" coordorigin="4235,5962" coordsize="1047,0" path="m4235,5962l5281,5962e" filled="false" stroked="true" strokeweight="1.44pt" strokecolor="#000000">
                <v:path arrowok="t"/>
              </v:shape>
            </v:group>
            <v:group style="position:absolute;left:5281;top:5939;width:10;height:2" coordorigin="5281,5939" coordsize="10,2">
              <v:shape style="position:absolute;left:5281;top:5939;width:10;height:2" coordorigin="5281,5939" coordsize="10,0" path="m5281,5939l5291,5939e" filled="false" stroked="true" strokeweight=".84003pt" strokecolor="#000000">
                <v:path arrowok="t"/>
              </v:shape>
            </v:group>
            <v:group style="position:absolute;left:5281;top:5962;width:29;height:2" coordorigin="5281,5962" coordsize="29,2">
              <v:shape style="position:absolute;left:5281;top:5962;width:29;height:2" coordorigin="5281,5962" coordsize="29,0" path="m5281,5962l5310,5962e" filled="false" stroked="true" strokeweight="1.44pt" strokecolor="#000000">
                <v:path arrowok="t"/>
              </v:shape>
            </v:group>
            <v:group style="position:absolute;left:5310;top:5962;width:598;height:2" coordorigin="5310,5962" coordsize="598,2">
              <v:shape style="position:absolute;left:5310;top:5962;width:598;height:2" coordorigin="5310,5962" coordsize="598,0" path="m5310,5962l5907,5962e" filled="false" stroked="true" strokeweight="1.44pt" strokecolor="#000000">
                <v:path arrowok="t"/>
              </v:shape>
            </v:group>
            <v:group style="position:absolute;left:5907;top:5604;width:10;height:20" coordorigin="5907,5604" coordsize="10,20">
              <v:shape style="position:absolute;left:5907;top:5604;width:10;height:20" coordorigin="5907,5604" coordsize="10,20" path="m5907,5624l5917,5624,5917,5604,5907,5604,5907,5624xe" filled="true" fillcolor="#000000" stroked="false">
                <v:path arrowok="t"/>
                <v:fill type="solid"/>
              </v:shape>
            </v:group>
            <v:group style="position:absolute;left:5907;top:5624;width:10;height:20" coordorigin="5907,5624" coordsize="10,20">
              <v:shape style="position:absolute;left:5907;top:5624;width:10;height:20" coordorigin="5907,5624" coordsize="10,20" path="m5907,5643l5917,5643,5917,5624,5907,5624,5907,5643xe" filled="true" fillcolor="#000000" stroked="false">
                <v:path arrowok="t"/>
                <v:fill type="solid"/>
              </v:shape>
            </v:group>
            <v:group style="position:absolute;left:5907;top:5643;width:10;height:20" coordorigin="5907,5643" coordsize="10,20">
              <v:shape style="position:absolute;left:5907;top:5643;width:10;height:20" coordorigin="5907,5643" coordsize="10,20" path="m5907,5662l5917,5662,5917,5643,5907,5643,5907,5662xe" filled="true" fillcolor="#000000" stroked="false">
                <v:path arrowok="t"/>
                <v:fill type="solid"/>
              </v:shape>
            </v:group>
            <v:group style="position:absolute;left:5907;top:5662;width:10;height:20" coordorigin="5907,5662" coordsize="10,20">
              <v:shape style="position:absolute;left:5907;top:5662;width:10;height:20" coordorigin="5907,5662" coordsize="10,20" path="m5907,5681l5917,5681,5917,5662,5907,5662,5907,5681xe" filled="true" fillcolor="#000000" stroked="false">
                <v:path arrowok="t"/>
                <v:fill type="solid"/>
              </v:shape>
            </v:group>
            <v:group style="position:absolute;left:5907;top:5681;width:10;height:20" coordorigin="5907,5681" coordsize="10,20">
              <v:shape style="position:absolute;left:5907;top:5681;width:10;height:20" coordorigin="5907,5681" coordsize="10,20" path="m5907,5700l5917,5700,5917,5681,5907,5681,5907,5700xe" filled="true" fillcolor="#000000" stroked="false">
                <v:path arrowok="t"/>
                <v:fill type="solid"/>
              </v:shape>
            </v:group>
            <v:group style="position:absolute;left:5907;top:5700;width:10;height:20" coordorigin="5907,5700" coordsize="10,20">
              <v:shape style="position:absolute;left:5907;top:5700;width:10;height:20" coordorigin="5907,5700" coordsize="10,20" path="m5907,5720l5917,5720,5917,5700,5907,5700,5907,5720xe" filled="true" fillcolor="#000000" stroked="false">
                <v:path arrowok="t"/>
                <v:fill type="solid"/>
              </v:shape>
            </v:group>
            <v:group style="position:absolute;left:5907;top:5720;width:10;height:20" coordorigin="5907,5720" coordsize="10,20">
              <v:shape style="position:absolute;left:5907;top:5720;width:10;height:20" coordorigin="5907,5720" coordsize="10,20" path="m5907,5739l5917,5739,5917,5720,5907,5720,5907,5739xe" filled="true" fillcolor="#000000" stroked="false">
                <v:path arrowok="t"/>
                <v:fill type="solid"/>
              </v:shape>
            </v:group>
            <v:group style="position:absolute;left:5907;top:5739;width:10;height:20" coordorigin="5907,5739" coordsize="10,20">
              <v:shape style="position:absolute;left:5907;top:5739;width:10;height:20" coordorigin="5907,5739" coordsize="10,20" path="m5907,5758l5917,5758,5917,5739,5907,5739,5907,5758xe" filled="true" fillcolor="#000000" stroked="false">
                <v:path arrowok="t"/>
                <v:fill type="solid"/>
              </v:shape>
            </v:group>
            <v:group style="position:absolute;left:5907;top:5758;width:10;height:20" coordorigin="5907,5758" coordsize="10,20">
              <v:shape style="position:absolute;left:5907;top:5758;width:10;height:20" coordorigin="5907,5758" coordsize="10,20" path="m5907,5777l5917,5777,5917,5758,5907,5758,5907,5777xe" filled="true" fillcolor="#000000" stroked="false">
                <v:path arrowok="t"/>
                <v:fill type="solid"/>
              </v:shape>
            </v:group>
            <v:group style="position:absolute;left:5907;top:5777;width:10;height:20" coordorigin="5907,5777" coordsize="10,20">
              <v:shape style="position:absolute;left:5907;top:5777;width:10;height:20" coordorigin="5907,5777" coordsize="10,20" path="m5907,5796l5917,5796,5917,5777,5907,5777,5907,5796xe" filled="true" fillcolor="#000000" stroked="false">
                <v:path arrowok="t"/>
                <v:fill type="solid"/>
              </v:shape>
            </v:group>
            <v:group style="position:absolute;left:5907;top:5796;width:10;height:20" coordorigin="5907,5796" coordsize="10,20">
              <v:shape style="position:absolute;left:5907;top:5796;width:10;height:20" coordorigin="5907,5796" coordsize="10,20" path="m5907,5816l5917,5816,5917,5796,5907,5796,5907,5816xe" filled="true" fillcolor="#000000" stroked="false">
                <v:path arrowok="t"/>
                <v:fill type="solid"/>
              </v:shape>
            </v:group>
            <v:group style="position:absolute;left:5907;top:5816;width:10;height:20" coordorigin="5907,5816" coordsize="10,20">
              <v:shape style="position:absolute;left:5907;top:5816;width:10;height:20" coordorigin="5907,5816" coordsize="10,20" path="m5907,5835l5917,5835,5917,5816,5907,5816,5907,5835xe" filled="true" fillcolor="#000000" stroked="false">
                <v:path arrowok="t"/>
                <v:fill type="solid"/>
              </v:shape>
            </v:group>
            <v:group style="position:absolute;left:5907;top:5835;width:10;height:20" coordorigin="5907,5835" coordsize="10,20">
              <v:shape style="position:absolute;left:5907;top:5835;width:10;height:20" coordorigin="5907,5835" coordsize="10,20" path="m5907,5854l5917,5854,5917,5835,5907,5835,5907,5854xe" filled="true" fillcolor="#000000" stroked="false">
                <v:path arrowok="t"/>
                <v:fill type="solid"/>
              </v:shape>
            </v:group>
            <v:group style="position:absolute;left:5907;top:5854;width:10;height:20" coordorigin="5907,5854" coordsize="10,20">
              <v:shape style="position:absolute;left:5907;top:5854;width:10;height:20" coordorigin="5907,5854" coordsize="10,20" path="m5907,5873l5917,5873,5917,5854,5907,5854,5907,5873xe" filled="true" fillcolor="#000000" stroked="false">
                <v:path arrowok="t"/>
                <v:fill type="solid"/>
              </v:shape>
            </v:group>
            <v:group style="position:absolute;left:5907;top:5873;width:10;height:20" coordorigin="5907,5873" coordsize="10,20">
              <v:shape style="position:absolute;left:5907;top:5873;width:10;height:20" coordorigin="5907,5873" coordsize="10,20" path="m5907,5892l5917,5892,5917,5873,5907,5873,5907,5892xe" filled="true" fillcolor="#000000" stroked="false">
                <v:path arrowok="t"/>
                <v:fill type="solid"/>
              </v:shape>
            </v:group>
            <v:group style="position:absolute;left:5907;top:5892;width:10;height:20" coordorigin="5907,5892" coordsize="10,20">
              <v:shape style="position:absolute;left:5907;top:5892;width:10;height:20" coordorigin="5907,5892" coordsize="10,20" path="m5907,5912l5917,5912,5917,5892,5907,5892,5907,5912xe" filled="true" fillcolor="#000000" stroked="false">
                <v:path arrowok="t"/>
                <v:fill type="solid"/>
              </v:shape>
            </v:group>
            <v:group style="position:absolute;left:5907;top:5912;width:10;height:20" coordorigin="5907,5912" coordsize="10,20">
              <v:shape style="position:absolute;left:5907;top:5912;width:10;height:20" coordorigin="5907,5912" coordsize="10,20" path="m5907,5931l5917,5931,5917,5912,5907,5912,5907,5931xe" filled="true" fillcolor="#000000" stroked="false">
                <v:path arrowok="t"/>
                <v:fill type="solid"/>
              </v:shape>
            </v:group>
            <v:group style="position:absolute;left:5907;top:5939;width:10;height:2" coordorigin="5907,5939" coordsize="10,2">
              <v:shape style="position:absolute;left:5907;top:5939;width:10;height:2" coordorigin="5907,5939" coordsize="10,0" path="m5907,5939l5917,5939e" filled="false" stroked="true" strokeweight=".84003pt" strokecolor="#000000">
                <v:path arrowok="t"/>
              </v:shape>
            </v:group>
            <v:group style="position:absolute;left:5907;top:5962;width:29;height:2" coordorigin="5907,5962" coordsize="29,2">
              <v:shape style="position:absolute;left:5907;top:5962;width:29;height:2" coordorigin="5907,5962" coordsize="29,0" path="m5907,5962l5936,5962e" filled="false" stroked="true" strokeweight="1.44pt" strokecolor="#000000">
                <v:path arrowok="t"/>
              </v:shape>
            </v:group>
            <v:group style="position:absolute;left:5936;top:5962;width:896;height:2" coordorigin="5936,5962" coordsize="896,2">
              <v:shape style="position:absolute;left:5936;top:5962;width:896;height:2" coordorigin="5936,5962" coordsize="896,0" path="m5936,5962l6832,5962e" filled="false" stroked="true" strokeweight="1.44pt" strokecolor="#000000">
                <v:path arrowok="t"/>
              </v:shape>
            </v:group>
            <v:group style="position:absolute;left:6832;top:5939;width:10;height:2" coordorigin="6832,5939" coordsize="10,2">
              <v:shape style="position:absolute;left:6832;top:5939;width:10;height:2" coordorigin="6832,5939" coordsize="10,0" path="m6832,5939l6841,5939e" filled="false" stroked="true" strokeweight=".84003pt" strokecolor="#000000">
                <v:path arrowok="t"/>
              </v:shape>
            </v:group>
            <v:group style="position:absolute;left:6832;top:5962;width:29;height:2" coordorigin="6832,5962" coordsize="29,2">
              <v:shape style="position:absolute;left:6832;top:5962;width:29;height:2" coordorigin="6832,5962" coordsize="29,0" path="m6832,5962l6861,5962e" filled="false" stroked="true" strokeweight="1.44pt" strokecolor="#000000">
                <v:path arrowok="t"/>
              </v:shape>
            </v:group>
            <v:group style="position:absolute;left:6861;top:5962;width:608;height:2" coordorigin="6861,5962" coordsize="608,2">
              <v:shape style="position:absolute;left:6861;top:5962;width:608;height:2" coordorigin="6861,5962" coordsize="608,0" path="m6861,5962l7468,5962e" filled="false" stroked="true" strokeweight="1.44pt" strokecolor="#000000">
                <v:path arrowok="t"/>
              </v:shape>
            </v:group>
            <v:group style="position:absolute;left:7468;top:5604;width:10;height:20" coordorigin="7468,5604" coordsize="10,20">
              <v:shape style="position:absolute;left:7468;top:5604;width:10;height:20" coordorigin="7468,5604" coordsize="10,20" path="m7468,5624l7477,5624,7477,5604,7468,5604,7468,5624xe" filled="true" fillcolor="#000000" stroked="false">
                <v:path arrowok="t"/>
                <v:fill type="solid"/>
              </v:shape>
            </v:group>
            <v:group style="position:absolute;left:7468;top:5624;width:10;height:20" coordorigin="7468,5624" coordsize="10,20">
              <v:shape style="position:absolute;left:7468;top:5624;width:10;height:20" coordorigin="7468,5624" coordsize="10,20" path="m7468,5643l7477,5643,7477,5624,7468,5624,7468,5643xe" filled="true" fillcolor="#000000" stroked="false">
                <v:path arrowok="t"/>
                <v:fill type="solid"/>
              </v:shape>
            </v:group>
            <v:group style="position:absolute;left:7468;top:5643;width:10;height:20" coordorigin="7468,5643" coordsize="10,20">
              <v:shape style="position:absolute;left:7468;top:5643;width:10;height:20" coordorigin="7468,5643" coordsize="10,20" path="m7468,5662l7477,5662,7477,5643,7468,5643,7468,5662xe" filled="true" fillcolor="#000000" stroked="false">
                <v:path arrowok="t"/>
                <v:fill type="solid"/>
              </v:shape>
            </v:group>
            <v:group style="position:absolute;left:7468;top:5662;width:10;height:20" coordorigin="7468,5662" coordsize="10,20">
              <v:shape style="position:absolute;left:7468;top:5662;width:10;height:20" coordorigin="7468,5662" coordsize="10,20" path="m7468,5681l7477,5681,7477,5662,7468,5662,7468,5681xe" filled="true" fillcolor="#000000" stroked="false">
                <v:path arrowok="t"/>
                <v:fill type="solid"/>
              </v:shape>
            </v:group>
            <v:group style="position:absolute;left:7468;top:5681;width:10;height:20" coordorigin="7468,5681" coordsize="10,20">
              <v:shape style="position:absolute;left:7468;top:5681;width:10;height:20" coordorigin="7468,5681" coordsize="10,20" path="m7468,5700l7477,5700,7477,5681,7468,5681,7468,5700xe" filled="true" fillcolor="#000000" stroked="false">
                <v:path arrowok="t"/>
                <v:fill type="solid"/>
              </v:shape>
            </v:group>
            <v:group style="position:absolute;left:7468;top:5700;width:10;height:20" coordorigin="7468,5700" coordsize="10,20">
              <v:shape style="position:absolute;left:7468;top:5700;width:10;height:20" coordorigin="7468,5700" coordsize="10,20" path="m7468,5720l7477,5720,7477,5700,7468,5700,7468,5720xe" filled="true" fillcolor="#000000" stroked="false">
                <v:path arrowok="t"/>
                <v:fill type="solid"/>
              </v:shape>
            </v:group>
            <v:group style="position:absolute;left:7468;top:5720;width:10;height:20" coordorigin="7468,5720" coordsize="10,20">
              <v:shape style="position:absolute;left:7468;top:5720;width:10;height:20" coordorigin="7468,5720" coordsize="10,20" path="m7468,5739l7477,5739,7477,5720,7468,5720,7468,5739xe" filled="true" fillcolor="#000000" stroked="false">
                <v:path arrowok="t"/>
                <v:fill type="solid"/>
              </v:shape>
            </v:group>
            <v:group style="position:absolute;left:7468;top:5739;width:10;height:20" coordorigin="7468,5739" coordsize="10,20">
              <v:shape style="position:absolute;left:7468;top:5739;width:10;height:20" coordorigin="7468,5739" coordsize="10,20" path="m7468,5758l7477,5758,7477,5739,7468,5739,7468,5758xe" filled="true" fillcolor="#000000" stroked="false">
                <v:path arrowok="t"/>
                <v:fill type="solid"/>
              </v:shape>
            </v:group>
            <v:group style="position:absolute;left:7468;top:5758;width:10;height:20" coordorigin="7468,5758" coordsize="10,20">
              <v:shape style="position:absolute;left:7468;top:5758;width:10;height:20" coordorigin="7468,5758" coordsize="10,20" path="m7468,5777l7477,5777,7477,5758,7468,5758,7468,5777xe" filled="true" fillcolor="#000000" stroked="false">
                <v:path arrowok="t"/>
                <v:fill type="solid"/>
              </v:shape>
            </v:group>
            <v:group style="position:absolute;left:7468;top:5777;width:10;height:20" coordorigin="7468,5777" coordsize="10,20">
              <v:shape style="position:absolute;left:7468;top:5777;width:10;height:20" coordorigin="7468,5777" coordsize="10,20" path="m7468,5796l7477,5796,7477,5777,7468,5777,7468,5796xe" filled="true" fillcolor="#000000" stroked="false">
                <v:path arrowok="t"/>
                <v:fill type="solid"/>
              </v:shape>
            </v:group>
            <v:group style="position:absolute;left:7468;top:5796;width:10;height:20" coordorigin="7468,5796" coordsize="10,20">
              <v:shape style="position:absolute;left:7468;top:5796;width:10;height:20" coordorigin="7468,5796" coordsize="10,20" path="m7468,5816l7477,5816,7477,5796,7468,5796,7468,5816xe" filled="true" fillcolor="#000000" stroked="false">
                <v:path arrowok="t"/>
                <v:fill type="solid"/>
              </v:shape>
            </v:group>
            <v:group style="position:absolute;left:7468;top:5816;width:10;height:20" coordorigin="7468,5816" coordsize="10,20">
              <v:shape style="position:absolute;left:7468;top:5816;width:10;height:20" coordorigin="7468,5816" coordsize="10,20" path="m7468,5835l7477,5835,7477,5816,7468,5816,7468,5835xe" filled="true" fillcolor="#000000" stroked="false">
                <v:path arrowok="t"/>
                <v:fill type="solid"/>
              </v:shape>
            </v:group>
            <v:group style="position:absolute;left:7468;top:5835;width:10;height:20" coordorigin="7468,5835" coordsize="10,20">
              <v:shape style="position:absolute;left:7468;top:5835;width:10;height:20" coordorigin="7468,5835" coordsize="10,20" path="m7468,5854l7477,5854,7477,5835,7468,5835,7468,5854xe" filled="true" fillcolor="#000000" stroked="false">
                <v:path arrowok="t"/>
                <v:fill type="solid"/>
              </v:shape>
            </v:group>
            <v:group style="position:absolute;left:7468;top:5854;width:10;height:20" coordorigin="7468,5854" coordsize="10,20">
              <v:shape style="position:absolute;left:7468;top:5854;width:10;height:20" coordorigin="7468,5854" coordsize="10,20" path="m7468,5873l7477,5873,7477,5854,7468,5854,7468,5873xe" filled="true" fillcolor="#000000" stroked="false">
                <v:path arrowok="t"/>
                <v:fill type="solid"/>
              </v:shape>
            </v:group>
            <v:group style="position:absolute;left:7468;top:5873;width:10;height:20" coordorigin="7468,5873" coordsize="10,20">
              <v:shape style="position:absolute;left:7468;top:5873;width:10;height:20" coordorigin="7468,5873" coordsize="10,20" path="m7468,5892l7477,5892,7477,5873,7468,5873,7468,5892xe" filled="true" fillcolor="#000000" stroked="false">
                <v:path arrowok="t"/>
                <v:fill type="solid"/>
              </v:shape>
            </v:group>
            <v:group style="position:absolute;left:7468;top:5892;width:10;height:20" coordorigin="7468,5892" coordsize="10,20">
              <v:shape style="position:absolute;left:7468;top:5892;width:10;height:20" coordorigin="7468,5892" coordsize="10,20" path="m7468,5912l7477,5912,7477,5892,7468,5892,7468,5912xe" filled="true" fillcolor="#000000" stroked="false">
                <v:path arrowok="t"/>
                <v:fill type="solid"/>
              </v:shape>
            </v:group>
            <v:group style="position:absolute;left:7468;top:5912;width:10;height:20" coordorigin="7468,5912" coordsize="10,20">
              <v:shape style="position:absolute;left:7468;top:5912;width:10;height:20" coordorigin="7468,5912" coordsize="10,20" path="m7468,5931l7477,5931,7477,5912,7468,5912,7468,5931xe" filled="true" fillcolor="#000000" stroked="false">
                <v:path arrowok="t"/>
                <v:fill type="solid"/>
              </v:shape>
            </v:group>
            <v:group style="position:absolute;left:7468;top:5939;width:10;height:2" coordorigin="7468,5939" coordsize="10,2">
              <v:shape style="position:absolute;left:7468;top:5939;width:10;height:2" coordorigin="7468,5939" coordsize="10,0" path="m7468,5939l7477,5939e" filled="false" stroked="true" strokeweight=".84003pt" strokecolor="#000000">
                <v:path arrowok="t"/>
              </v:shape>
            </v:group>
            <v:group style="position:absolute;left:7468;top:5962;width:29;height:2" coordorigin="7468,5962" coordsize="29,2">
              <v:shape style="position:absolute;left:7468;top:5962;width:29;height:2" coordorigin="7468,5962" coordsize="29,0" path="m7468,5962l7497,5962e" filled="false" stroked="true" strokeweight="1.44pt" strokecolor="#000000">
                <v:path arrowok="t"/>
              </v:shape>
            </v:group>
            <v:group style="position:absolute;left:7497;top:5962;width:1037;height:2" coordorigin="7497,5962" coordsize="1037,2">
              <v:shape style="position:absolute;left:7497;top:5962;width:1037;height:2" coordorigin="7497,5962" coordsize="1037,0" path="m7497,5962l8533,5962e" filled="false" stroked="true" strokeweight="1.44pt" strokecolor="#000000">
                <v:path arrowok="t"/>
              </v:shape>
            </v:group>
            <v:group style="position:absolute;left:8533;top:5939;width:10;height:2" coordorigin="8533,5939" coordsize="10,2">
              <v:shape style="position:absolute;left:8533;top:5939;width:10;height:2" coordorigin="8533,5939" coordsize="10,0" path="m8533,5939l8543,5939e" filled="false" stroked="true" strokeweight=".84003pt" strokecolor="#000000">
                <v:path arrowok="t"/>
              </v:shape>
            </v:group>
            <v:group style="position:absolute;left:8533;top:5962;width:29;height:2" coordorigin="8533,5962" coordsize="29,2">
              <v:shape style="position:absolute;left:8533;top:5962;width:29;height:2" coordorigin="8533,5962" coordsize="29,0" path="m8533,5962l8562,5962e" filled="false" stroked="true" strokeweight="1.44pt" strokecolor="#000000">
                <v:path arrowok="t"/>
              </v:shape>
            </v:group>
            <v:group style="position:absolute;left:8562;top:5962;width:606;height:2" coordorigin="8562,5962" coordsize="606,2">
              <v:shape style="position:absolute;left:8562;top:5962;width:606;height:2" coordorigin="8562,5962" coordsize="606,0" path="m8562,5962l9167,5962e" filled="false" stroked="true" strokeweight="1.44pt" strokecolor="#000000">
                <v:path arrowok="t"/>
              </v:shape>
            </v:group>
            <v:group style="position:absolute;left:9168;top:5604;width:10;height:20" coordorigin="9168,5604" coordsize="10,20">
              <v:shape style="position:absolute;left:9168;top:5604;width:10;height:20" coordorigin="9168,5604" coordsize="10,20" path="m9168,5624l9177,5624,9177,5604,9168,5604,9168,5624xe" filled="true" fillcolor="#000000" stroked="false">
                <v:path arrowok="t"/>
                <v:fill type="solid"/>
              </v:shape>
            </v:group>
            <v:group style="position:absolute;left:9168;top:5624;width:10;height:20" coordorigin="9168,5624" coordsize="10,20">
              <v:shape style="position:absolute;left:9168;top:5624;width:10;height:20" coordorigin="9168,5624" coordsize="10,20" path="m9168,5643l9177,5643,9177,5624,9168,5624,9168,5643xe" filled="true" fillcolor="#000000" stroked="false">
                <v:path arrowok="t"/>
                <v:fill type="solid"/>
              </v:shape>
            </v:group>
            <v:group style="position:absolute;left:9168;top:5643;width:10;height:20" coordorigin="9168,5643" coordsize="10,20">
              <v:shape style="position:absolute;left:9168;top:5643;width:10;height:20" coordorigin="9168,5643" coordsize="10,20" path="m9168,5662l9177,5662,9177,5643,9168,5643,9168,5662xe" filled="true" fillcolor="#000000" stroked="false">
                <v:path arrowok="t"/>
                <v:fill type="solid"/>
              </v:shape>
            </v:group>
            <v:group style="position:absolute;left:9168;top:5662;width:10;height:20" coordorigin="9168,5662" coordsize="10,20">
              <v:shape style="position:absolute;left:9168;top:5662;width:10;height:20" coordorigin="9168,5662" coordsize="10,20" path="m9168,5681l9177,5681,9177,5662,9168,5662,9168,5681xe" filled="true" fillcolor="#000000" stroked="false">
                <v:path arrowok="t"/>
                <v:fill type="solid"/>
              </v:shape>
            </v:group>
            <v:group style="position:absolute;left:9168;top:5681;width:10;height:20" coordorigin="9168,5681" coordsize="10,20">
              <v:shape style="position:absolute;left:9168;top:5681;width:10;height:20" coordorigin="9168,5681" coordsize="10,20" path="m9168,5700l9177,5700,9177,5681,9168,5681,9168,5700xe" filled="true" fillcolor="#000000" stroked="false">
                <v:path arrowok="t"/>
                <v:fill type="solid"/>
              </v:shape>
            </v:group>
            <v:group style="position:absolute;left:9168;top:5700;width:10;height:20" coordorigin="9168,5700" coordsize="10,20">
              <v:shape style="position:absolute;left:9168;top:5700;width:10;height:20" coordorigin="9168,5700" coordsize="10,20" path="m9168,5720l9177,5720,9177,5700,9168,5700,9168,5720xe" filled="true" fillcolor="#000000" stroked="false">
                <v:path arrowok="t"/>
                <v:fill type="solid"/>
              </v:shape>
            </v:group>
            <v:group style="position:absolute;left:9168;top:5720;width:10;height:20" coordorigin="9168,5720" coordsize="10,20">
              <v:shape style="position:absolute;left:9168;top:5720;width:10;height:20" coordorigin="9168,5720" coordsize="10,20" path="m9168,5739l9177,5739,9177,5720,9168,5720,9168,5739xe" filled="true" fillcolor="#000000" stroked="false">
                <v:path arrowok="t"/>
                <v:fill type="solid"/>
              </v:shape>
            </v:group>
            <v:group style="position:absolute;left:9168;top:5739;width:10;height:20" coordorigin="9168,5739" coordsize="10,20">
              <v:shape style="position:absolute;left:9168;top:5739;width:10;height:20" coordorigin="9168,5739" coordsize="10,20" path="m9168,5758l9177,5758,9177,5739,9168,5739,9168,5758xe" filled="true" fillcolor="#000000" stroked="false">
                <v:path arrowok="t"/>
                <v:fill type="solid"/>
              </v:shape>
            </v:group>
            <v:group style="position:absolute;left:9168;top:5758;width:10;height:20" coordorigin="9168,5758" coordsize="10,20">
              <v:shape style="position:absolute;left:9168;top:5758;width:10;height:20" coordorigin="9168,5758" coordsize="10,20" path="m9168,5777l9177,5777,9177,5758,9168,5758,9168,5777xe" filled="true" fillcolor="#000000" stroked="false">
                <v:path arrowok="t"/>
                <v:fill type="solid"/>
              </v:shape>
            </v:group>
            <v:group style="position:absolute;left:9168;top:5777;width:10;height:20" coordorigin="9168,5777" coordsize="10,20">
              <v:shape style="position:absolute;left:9168;top:5777;width:10;height:20" coordorigin="9168,5777" coordsize="10,20" path="m9168,5796l9177,5796,9177,5777,9168,5777,9168,5796xe" filled="true" fillcolor="#000000" stroked="false">
                <v:path arrowok="t"/>
                <v:fill type="solid"/>
              </v:shape>
            </v:group>
            <v:group style="position:absolute;left:9168;top:5796;width:10;height:20" coordorigin="9168,5796" coordsize="10,20">
              <v:shape style="position:absolute;left:9168;top:5796;width:10;height:20" coordorigin="9168,5796" coordsize="10,20" path="m9168,5816l9177,5816,9177,5796,9168,5796,9168,5816xe" filled="true" fillcolor="#000000" stroked="false">
                <v:path arrowok="t"/>
                <v:fill type="solid"/>
              </v:shape>
            </v:group>
            <v:group style="position:absolute;left:9168;top:5816;width:10;height:20" coordorigin="9168,5816" coordsize="10,20">
              <v:shape style="position:absolute;left:9168;top:5816;width:10;height:20" coordorigin="9168,5816" coordsize="10,20" path="m9168,5835l9177,5835,9177,5816,9168,5816,9168,5835xe" filled="true" fillcolor="#000000" stroked="false">
                <v:path arrowok="t"/>
                <v:fill type="solid"/>
              </v:shape>
            </v:group>
            <v:group style="position:absolute;left:9168;top:5835;width:10;height:20" coordorigin="9168,5835" coordsize="10,20">
              <v:shape style="position:absolute;left:9168;top:5835;width:10;height:20" coordorigin="9168,5835" coordsize="10,20" path="m9168,5854l9177,5854,9177,5835,9168,5835,9168,5854xe" filled="true" fillcolor="#000000" stroked="false">
                <v:path arrowok="t"/>
                <v:fill type="solid"/>
              </v:shape>
            </v:group>
            <v:group style="position:absolute;left:9168;top:5854;width:10;height:20" coordorigin="9168,5854" coordsize="10,20">
              <v:shape style="position:absolute;left:9168;top:5854;width:10;height:20" coordorigin="9168,5854" coordsize="10,20" path="m9168,5873l9177,5873,9177,5854,9168,5854,9168,5873xe" filled="true" fillcolor="#000000" stroked="false">
                <v:path arrowok="t"/>
                <v:fill type="solid"/>
              </v:shape>
            </v:group>
            <v:group style="position:absolute;left:9168;top:5873;width:10;height:20" coordorigin="9168,5873" coordsize="10,20">
              <v:shape style="position:absolute;left:9168;top:5873;width:10;height:20" coordorigin="9168,5873" coordsize="10,20" path="m9168,5892l9177,5892,9177,5873,9168,5873,9168,5892xe" filled="true" fillcolor="#000000" stroked="false">
                <v:path arrowok="t"/>
                <v:fill type="solid"/>
              </v:shape>
            </v:group>
            <v:group style="position:absolute;left:9168;top:5892;width:10;height:20" coordorigin="9168,5892" coordsize="10,20">
              <v:shape style="position:absolute;left:9168;top:5892;width:10;height:20" coordorigin="9168,5892" coordsize="10,20" path="m9168,5912l9177,5912,9177,5892,9168,5892,9168,5912xe" filled="true" fillcolor="#000000" stroked="false">
                <v:path arrowok="t"/>
                <v:fill type="solid"/>
              </v:shape>
            </v:group>
            <v:group style="position:absolute;left:9168;top:5912;width:10;height:20" coordorigin="9168,5912" coordsize="10,20">
              <v:shape style="position:absolute;left:9168;top:5912;width:10;height:20" coordorigin="9168,5912" coordsize="10,20" path="m9168,5931l9177,5931,9177,5912,9168,5912,9168,5931xe" filled="true" fillcolor="#000000" stroked="false">
                <v:path arrowok="t"/>
                <v:fill type="solid"/>
              </v:shape>
            </v:group>
            <v:group style="position:absolute;left:9168;top:5939;width:10;height:2" coordorigin="9168,5939" coordsize="10,2">
              <v:shape style="position:absolute;left:9168;top:5939;width:10;height:2" coordorigin="9168,5939" coordsize="10,0" path="m9168,5939l9177,5939e" filled="false" stroked="true" strokeweight=".84003pt" strokecolor="#000000">
                <v:path arrowok="t"/>
              </v:shape>
            </v:group>
            <v:group style="position:absolute;left:9168;top:5962;width:29;height:2" coordorigin="9168,5962" coordsize="29,2">
              <v:shape style="position:absolute;left:9168;top:5962;width:29;height:2" coordorigin="9168,5962" coordsize="29,0" path="m9168,5962l9196,5962e" filled="false" stroked="true" strokeweight="1.44pt" strokecolor="#000000">
                <v:path arrowok="t"/>
              </v:shape>
            </v:group>
            <v:group style="position:absolute;left:9196;top:5962;width:898;height:2" coordorigin="9196,5962" coordsize="898,2">
              <v:shape style="position:absolute;left:9196;top:5962;width:898;height:2" coordorigin="9196,5962" coordsize="898,0" path="m9196,5962l10094,5962e" filled="false" stroked="true" strokeweight="1.44pt" strokecolor="#000000">
                <v:path arrowok="t"/>
              </v:shape>
            </v:group>
            <v:group style="position:absolute;left:10094;top:5939;width:10;height:2" coordorigin="10094,5939" coordsize="10,2">
              <v:shape style="position:absolute;left:10094;top:5939;width:10;height:2" coordorigin="10094,5939" coordsize="10,0" path="m10094,5939l10104,5939e" filled="false" stroked="true" strokeweight=".84003pt" strokecolor="#000000">
                <v:path arrowok="t"/>
              </v:shape>
            </v:group>
            <v:group style="position:absolute;left:10094;top:5962;width:29;height:2" coordorigin="10094,5962" coordsize="29,2">
              <v:shape style="position:absolute;left:10094;top:5962;width:29;height:2" coordorigin="10094,5962" coordsize="29,0" path="m10094,5962l10123,5962e" filled="false" stroked="true" strokeweight="1.44pt" strokecolor="#000000">
                <v:path arrowok="t"/>
              </v:shape>
            </v:group>
            <v:group style="position:absolute;left:10123;top:5962;width:543;height:2" coordorigin="10123,5962" coordsize="543,2">
              <v:shape style="position:absolute;left:10123;top:5962;width:543;height:2" coordorigin="10123,5962" coordsize="543,0" path="m10123,5962l10665,5962e" filled="false" stroked="true" strokeweight="1.44pt" strokecolor="#000000">
                <v:path arrowok="t"/>
              </v:shape>
              <v:shape style="position:absolute;left:5300;top:925;width:1078;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2010</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xbxContent>
                </v:textbox>
                <w10:wrap type="none"/>
              </v:shape>
              <v:shape style="position:absolute;left:8526;top:925;width:1079;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2009</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xbxContent>
                </v:textbox>
                <w10:wrap type="none"/>
              </v:shape>
              <v:shape style="position:absolute;left:4801;top:127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431;top:127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8061;top:127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9657;top:127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3452;top:144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3060;top:2315;width:1040;height:3579"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单项金额重大并单</w:t>
                      </w:r>
                      <w:r>
                        <w:rPr>
                          <w:rFonts w:ascii="宋体" w:hAnsi="宋体" w:cs="宋体" w:eastAsia="宋体" w:hint="default"/>
                          <w:sz w:val="13"/>
                          <w:szCs w:val="13"/>
                        </w:rPr>
                      </w:r>
                    </w:p>
                    <w:p>
                      <w:pPr>
                        <w:spacing w:line="240" w:lineRule="auto" w:before="1"/>
                        <w:rPr>
                          <w:rFonts w:ascii="宋体" w:hAnsi="宋体" w:cs="宋体" w:eastAsia="宋体" w:hint="default"/>
                          <w:b/>
                          <w:bCs/>
                          <w:sz w:val="13"/>
                          <w:szCs w:val="13"/>
                        </w:rPr>
                      </w:pPr>
                    </w:p>
                    <w:p>
                      <w:pPr>
                        <w:spacing w:line="487" w:lineRule="auto" w:before="0"/>
                        <w:ind w:left="0" w:right="0" w:firstLine="0"/>
                        <w:jc w:val="left"/>
                        <w:rPr>
                          <w:rFonts w:ascii="Calibri" w:hAnsi="Calibri" w:cs="Calibri" w:eastAsia="Calibri" w:hint="default"/>
                          <w:sz w:val="13"/>
                          <w:szCs w:val="13"/>
                        </w:rPr>
                      </w:pPr>
                      <w:r>
                        <w:rPr>
                          <w:rFonts w:ascii="宋体" w:hAnsi="宋体" w:cs="宋体" w:eastAsia="宋体" w:hint="default"/>
                          <w:w w:val="95"/>
                          <w:sz w:val="13"/>
                          <w:szCs w:val="13"/>
                        </w:rPr>
                        <w:t>项计提坏账准备的</w:t>
                      </w:r>
                      <w:r>
                        <w:rPr>
                          <w:rFonts w:ascii="宋体" w:hAnsi="宋体" w:cs="宋体" w:eastAsia="宋体" w:hint="default"/>
                          <w:spacing w:val="-11"/>
                          <w:w w:val="95"/>
                          <w:sz w:val="13"/>
                          <w:szCs w:val="13"/>
                        </w:rPr>
                        <w:t> </w:t>
                      </w:r>
                      <w:r>
                        <w:rPr>
                          <w:rFonts w:ascii="宋体" w:hAnsi="宋体" w:cs="宋体" w:eastAsia="宋体" w:hint="default"/>
                          <w:spacing w:val="-11"/>
                          <w:w w:val="95"/>
                          <w:sz w:val="13"/>
                          <w:szCs w:val="13"/>
                        </w:rPr>
                      </w:r>
                      <w:r>
                        <w:rPr>
                          <w:rFonts w:ascii="宋体" w:hAnsi="宋体" w:cs="宋体" w:eastAsia="宋体" w:hint="default"/>
                          <w:sz w:val="13"/>
                          <w:szCs w:val="13"/>
                        </w:rPr>
                        <w:t>其他应收款</w:t>
                      </w:r>
                      <w:r>
                        <w:rPr>
                          <w:rFonts w:ascii="宋体" w:hAnsi="宋体" w:cs="宋体" w:eastAsia="宋体" w:hint="default"/>
                          <w:w w:val="99"/>
                          <w:sz w:val="13"/>
                          <w:szCs w:val="13"/>
                        </w:rPr>
                        <w:t> </w:t>
                      </w:r>
                      <w:r>
                        <w:rPr>
                          <w:rFonts w:ascii="宋体" w:hAnsi="宋体" w:cs="宋体" w:eastAsia="宋体" w:hint="default"/>
                          <w:w w:val="95"/>
                          <w:sz w:val="13"/>
                          <w:szCs w:val="13"/>
                        </w:rPr>
                        <w:t>按组合计提坏账准</w:t>
                      </w:r>
                      <w:r>
                        <w:rPr>
                          <w:rFonts w:ascii="宋体" w:hAnsi="宋体" w:cs="宋体" w:eastAsia="宋体" w:hint="default"/>
                          <w:spacing w:val="-11"/>
                          <w:w w:val="95"/>
                          <w:sz w:val="13"/>
                          <w:szCs w:val="13"/>
                        </w:rPr>
                        <w:t> </w:t>
                      </w:r>
                      <w:r>
                        <w:rPr>
                          <w:rFonts w:ascii="宋体" w:hAnsi="宋体" w:cs="宋体" w:eastAsia="宋体" w:hint="default"/>
                          <w:spacing w:val="-11"/>
                          <w:w w:val="95"/>
                          <w:sz w:val="13"/>
                          <w:szCs w:val="13"/>
                        </w:rPr>
                      </w:r>
                      <w:r>
                        <w:rPr>
                          <w:rFonts w:ascii="宋体" w:hAnsi="宋体" w:cs="宋体" w:eastAsia="宋体" w:hint="default"/>
                          <w:sz w:val="13"/>
                          <w:szCs w:val="13"/>
                        </w:rPr>
                        <w:t>备的其他应收款</w:t>
                      </w:r>
                      <w:r>
                        <w:rPr>
                          <w:rFonts w:ascii="宋体" w:hAnsi="宋体" w:cs="宋体" w:eastAsia="宋体" w:hint="default"/>
                          <w:w w:val="99"/>
                          <w:sz w:val="13"/>
                          <w:szCs w:val="13"/>
                        </w:rPr>
                        <w:t> </w:t>
                      </w: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1</w:t>
                      </w:r>
                    </w:p>
                    <w:p>
                      <w:pPr>
                        <w:spacing w:line="470" w:lineRule="auto"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其中：组合</w:t>
                      </w:r>
                      <w:r>
                        <w:rPr>
                          <w:rFonts w:ascii="宋体" w:hAnsi="宋体" w:cs="宋体" w:eastAsia="宋体" w:hint="default"/>
                          <w:spacing w:val="-33"/>
                          <w:sz w:val="13"/>
                          <w:szCs w:val="13"/>
                        </w:rPr>
                        <w:t> </w:t>
                      </w:r>
                      <w:r>
                        <w:rPr>
                          <w:rFonts w:ascii="Calibri" w:hAnsi="Calibri" w:cs="Calibri" w:eastAsia="Calibri" w:hint="default"/>
                          <w:sz w:val="13"/>
                          <w:szCs w:val="13"/>
                        </w:rPr>
                        <w:t>2</w:t>
                      </w:r>
                      <w:r>
                        <w:rPr>
                          <w:rFonts w:ascii="Calibri" w:hAnsi="Calibri" w:cs="Calibri" w:eastAsia="Calibri" w:hint="default"/>
                          <w:w w:val="99"/>
                          <w:sz w:val="13"/>
                          <w:szCs w:val="13"/>
                        </w:rPr>
                        <w:t> </w:t>
                      </w:r>
                      <w:r>
                        <w:rPr>
                          <w:rFonts w:ascii="宋体" w:hAnsi="宋体" w:cs="宋体" w:eastAsia="宋体" w:hint="default"/>
                          <w:w w:val="95"/>
                          <w:sz w:val="13"/>
                          <w:szCs w:val="13"/>
                        </w:rPr>
                        <w:t>单项金额虽不重大</w:t>
                      </w:r>
                      <w:r>
                        <w:rPr>
                          <w:rFonts w:ascii="宋体" w:hAnsi="宋体" w:cs="宋体" w:eastAsia="宋体" w:hint="default"/>
                          <w:spacing w:val="-11"/>
                          <w:w w:val="95"/>
                          <w:sz w:val="13"/>
                          <w:szCs w:val="13"/>
                        </w:rPr>
                        <w:t> </w:t>
                      </w:r>
                      <w:r>
                        <w:rPr>
                          <w:rFonts w:ascii="宋体" w:hAnsi="宋体" w:cs="宋体" w:eastAsia="宋体" w:hint="default"/>
                          <w:spacing w:val="-11"/>
                          <w:w w:val="95"/>
                          <w:sz w:val="13"/>
                          <w:szCs w:val="13"/>
                        </w:rPr>
                      </w:r>
                      <w:r>
                        <w:rPr>
                          <w:rFonts w:ascii="宋体" w:hAnsi="宋体" w:cs="宋体" w:eastAsia="宋体" w:hint="default"/>
                          <w:w w:val="95"/>
                          <w:sz w:val="13"/>
                          <w:szCs w:val="13"/>
                        </w:rPr>
                        <w:t>但单项计提坏账准</w:t>
                      </w:r>
                      <w:r>
                        <w:rPr>
                          <w:rFonts w:ascii="宋体" w:hAnsi="宋体" w:cs="宋体" w:eastAsia="宋体" w:hint="default"/>
                          <w:spacing w:val="-11"/>
                          <w:w w:val="95"/>
                          <w:sz w:val="13"/>
                          <w:szCs w:val="13"/>
                        </w:rPr>
                        <w:t> </w:t>
                      </w:r>
                      <w:r>
                        <w:rPr>
                          <w:rFonts w:ascii="宋体" w:hAnsi="宋体" w:cs="宋体" w:eastAsia="宋体" w:hint="default"/>
                          <w:spacing w:val="-11"/>
                          <w:w w:val="95"/>
                          <w:sz w:val="13"/>
                          <w:szCs w:val="13"/>
                        </w:rPr>
                      </w:r>
                      <w:r>
                        <w:rPr>
                          <w:rFonts w:ascii="宋体" w:hAnsi="宋体" w:cs="宋体" w:eastAsia="宋体" w:hint="default"/>
                          <w:sz w:val="13"/>
                          <w:szCs w:val="13"/>
                        </w:rPr>
                        <w:t>备的其他应收款</w:t>
                      </w:r>
                    </w:p>
                    <w:p>
                      <w:pPr>
                        <w:spacing w:before="53"/>
                        <w:ind w:left="2" w:right="0" w:firstLine="0"/>
                        <w:jc w:val="center"/>
                        <w:rPr>
                          <w:rFonts w:ascii="宋体" w:hAnsi="宋体" w:cs="宋体" w:eastAsia="宋体" w:hint="default"/>
                          <w:sz w:val="13"/>
                          <w:szCs w:val="13"/>
                        </w:rPr>
                      </w:pPr>
                      <w:r>
                        <w:rPr>
                          <w:rFonts w:ascii="宋体" w:hAnsi="宋体" w:cs="宋体" w:eastAsia="宋体" w:hint="default"/>
                          <w:sz w:val="13"/>
                          <w:szCs w:val="13"/>
                        </w:rPr>
                        <w:t>合计</w:t>
                      </w:r>
                    </w:p>
                  </w:txbxContent>
                </v:textbox>
                <w10:wrap type="none"/>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其他应收款按种类披露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6"/>
          <w:szCs w:val="26"/>
        </w:rPr>
      </w:pPr>
    </w:p>
    <w:tbl>
      <w:tblPr>
        <w:tblW w:w="0" w:type="auto"/>
        <w:jc w:val="left"/>
        <w:tblInd w:w="4386" w:type="dxa"/>
        <w:tblLayout w:type="fixed"/>
        <w:tblCellMar>
          <w:top w:w="0" w:type="dxa"/>
          <w:left w:w="0" w:type="dxa"/>
          <w:bottom w:w="0" w:type="dxa"/>
          <w:right w:w="0" w:type="dxa"/>
        </w:tblCellMar>
        <w:tblLook w:val="01E0"/>
      </w:tblPr>
      <w:tblGrid>
        <w:gridCol w:w="899"/>
        <w:gridCol w:w="626"/>
        <w:gridCol w:w="924"/>
        <w:gridCol w:w="636"/>
        <w:gridCol w:w="1066"/>
        <w:gridCol w:w="634"/>
        <w:gridCol w:w="926"/>
        <w:gridCol w:w="496"/>
      </w:tblGrid>
      <w:tr>
        <w:trPr>
          <w:trHeight w:val="1355" w:hRule="exact"/>
        </w:trPr>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229"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626"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9"/>
                <w:szCs w:val="9"/>
              </w:rPr>
            </w:pPr>
          </w:p>
          <w:p>
            <w:pPr>
              <w:pStyle w:val="TableParagraph"/>
              <w:spacing w:line="240" w:lineRule="auto"/>
              <w:ind w:left="177"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31"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2"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636"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9"/>
                <w:szCs w:val="9"/>
              </w:rPr>
            </w:pPr>
          </w:p>
          <w:p>
            <w:pPr>
              <w:pStyle w:val="TableParagraph"/>
              <w:spacing w:line="240" w:lineRule="auto"/>
              <w:ind w:left="182"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34"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106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9"/>
                <w:szCs w:val="9"/>
              </w:rPr>
            </w:pPr>
          </w:p>
          <w:p>
            <w:pPr>
              <w:pStyle w:val="TableParagraph"/>
              <w:spacing w:line="240" w:lineRule="auto"/>
              <w:ind w:left="182"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36"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496"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9"/>
                <w:szCs w:val="9"/>
              </w:rPr>
            </w:pPr>
          </w:p>
          <w:p>
            <w:pPr>
              <w:pStyle w:val="TableParagraph"/>
              <w:spacing w:line="240" w:lineRule="auto"/>
              <w:ind w:left="148"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1231" w:hRule="exact"/>
        </w:trPr>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22,537,688.08</w:t>
            </w:r>
          </w:p>
        </w:tc>
        <w:tc>
          <w:tcPr>
            <w:tcW w:w="62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117" w:right="0"/>
              <w:jc w:val="center"/>
              <w:rPr>
                <w:rFonts w:ascii="Calibri" w:hAnsi="Calibri" w:cs="Calibri" w:eastAsia="Calibri" w:hint="default"/>
                <w:sz w:val="13"/>
                <w:szCs w:val="13"/>
              </w:rPr>
            </w:pPr>
            <w:r>
              <w:rPr>
                <w:rFonts w:ascii="Calibri"/>
                <w:sz w:val="13"/>
              </w:rPr>
              <w:t>932,898.83</w:t>
            </w:r>
          </w:p>
        </w:tc>
        <w:tc>
          <w:tcPr>
            <w:tcW w:w="63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4.14</w:t>
            </w:r>
          </w:p>
        </w:tc>
        <w:tc>
          <w:tcPr>
            <w:tcW w:w="106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94" w:right="0"/>
              <w:jc w:val="center"/>
              <w:rPr>
                <w:rFonts w:ascii="Calibri" w:hAnsi="Calibri" w:cs="Calibri" w:eastAsia="Calibri" w:hint="default"/>
                <w:sz w:val="13"/>
                <w:szCs w:val="13"/>
              </w:rPr>
            </w:pPr>
            <w:r>
              <w:rPr>
                <w:rFonts w:ascii="Calibri"/>
                <w:sz w:val="13"/>
              </w:rPr>
              <w:t>24,678,586.96</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52" w:right="0"/>
              <w:jc w:val="center"/>
              <w:rPr>
                <w:rFonts w:ascii="Calibri" w:hAnsi="Calibri" w:cs="Calibri" w:eastAsia="Calibri" w:hint="default"/>
                <w:sz w:val="13"/>
                <w:szCs w:val="13"/>
              </w:rPr>
            </w:pPr>
            <w:r>
              <w:rPr>
                <w:rFonts w:ascii="Calibri"/>
                <w:sz w:val="13"/>
              </w:rPr>
              <w:t>100.00</w:t>
            </w:r>
          </w:p>
        </w:tc>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520,736.83</w:t>
            </w:r>
          </w:p>
        </w:tc>
        <w:tc>
          <w:tcPr>
            <w:tcW w:w="49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37"/>
              <w:jc w:val="right"/>
              <w:rPr>
                <w:rFonts w:ascii="Calibri" w:hAnsi="Calibri" w:cs="Calibri" w:eastAsia="Calibri" w:hint="default"/>
                <w:sz w:val="13"/>
                <w:szCs w:val="13"/>
              </w:rPr>
            </w:pPr>
            <w:r>
              <w:rPr>
                <w:rFonts w:ascii="Calibri"/>
                <w:spacing w:val="-1"/>
                <w:sz w:val="13"/>
              </w:rPr>
              <w:t>2.11</w:t>
            </w:r>
          </w:p>
        </w:tc>
      </w:tr>
      <w:tr>
        <w:trPr>
          <w:trHeight w:val="130" w:hRule="exact"/>
        </w:trPr>
        <w:tc>
          <w:tcPr>
            <w:tcW w:w="899" w:type="dxa"/>
            <w:tcBorders>
              <w:top w:val="nil" w:sz="6" w:space="0" w:color="auto"/>
              <w:left w:val="nil" w:sz="6" w:space="0" w:color="auto"/>
              <w:bottom w:val="nil" w:sz="6" w:space="0" w:color="auto"/>
              <w:right w:val="single" w:sz="4" w:space="0" w:color="000000"/>
            </w:tcBorders>
          </w:tcPr>
          <w:p>
            <w:pPr>
              <w:pStyle w:val="TableParagraph"/>
              <w:spacing w:line="132" w:lineRule="exact"/>
              <w:ind w:right="105"/>
              <w:jc w:val="right"/>
              <w:rPr>
                <w:rFonts w:ascii="Calibri" w:hAnsi="Calibri" w:cs="Calibri" w:eastAsia="Calibri" w:hint="default"/>
                <w:sz w:val="13"/>
                <w:szCs w:val="13"/>
              </w:rPr>
            </w:pPr>
            <w:r>
              <w:rPr>
                <w:rFonts w:ascii="Calibri"/>
                <w:spacing w:val="-1"/>
                <w:sz w:val="13"/>
              </w:rPr>
              <w:t>17,640,743.09</w:t>
            </w:r>
          </w:p>
        </w:tc>
        <w:tc>
          <w:tcPr>
            <w:tcW w:w="626" w:type="dxa"/>
            <w:tcBorders>
              <w:top w:val="nil" w:sz="6" w:space="0" w:color="auto"/>
              <w:left w:val="single" w:sz="4" w:space="0" w:color="000000"/>
              <w:bottom w:val="nil" w:sz="6" w:space="0" w:color="auto"/>
              <w:right w:val="nil" w:sz="6" w:space="0" w:color="auto"/>
            </w:tcBorders>
          </w:tcPr>
          <w:p>
            <w:pPr>
              <w:pStyle w:val="TableParagraph"/>
              <w:spacing w:line="132" w:lineRule="exact"/>
              <w:ind w:right="107"/>
              <w:jc w:val="right"/>
              <w:rPr>
                <w:rFonts w:ascii="Calibri" w:hAnsi="Calibri" w:cs="Calibri" w:eastAsia="Calibri" w:hint="default"/>
                <w:sz w:val="13"/>
                <w:szCs w:val="13"/>
              </w:rPr>
            </w:pPr>
            <w:r>
              <w:rPr>
                <w:rFonts w:ascii="Calibri"/>
                <w:spacing w:val="-2"/>
                <w:sz w:val="13"/>
              </w:rPr>
              <w:t>78.27</w:t>
            </w:r>
          </w:p>
        </w:tc>
        <w:tc>
          <w:tcPr>
            <w:tcW w:w="924" w:type="dxa"/>
            <w:tcBorders>
              <w:top w:val="nil" w:sz="6" w:space="0" w:color="auto"/>
              <w:left w:val="nil" w:sz="6" w:space="0" w:color="auto"/>
              <w:bottom w:val="nil" w:sz="6" w:space="0" w:color="auto"/>
              <w:right w:val="single" w:sz="4" w:space="0" w:color="000000"/>
            </w:tcBorders>
          </w:tcPr>
          <w:p>
            <w:pPr>
              <w:pStyle w:val="TableParagraph"/>
              <w:spacing w:line="132" w:lineRule="exact"/>
              <w:ind w:left="117" w:right="0"/>
              <w:jc w:val="center"/>
              <w:rPr>
                <w:rFonts w:ascii="Calibri" w:hAnsi="Calibri" w:cs="Calibri" w:eastAsia="Calibri" w:hint="default"/>
                <w:sz w:val="13"/>
                <w:szCs w:val="13"/>
              </w:rPr>
            </w:pPr>
            <w:r>
              <w:rPr>
                <w:rFonts w:ascii="Calibri"/>
                <w:sz w:val="13"/>
              </w:rPr>
              <w:t>932,898.83</w:t>
            </w:r>
          </w:p>
        </w:tc>
        <w:tc>
          <w:tcPr>
            <w:tcW w:w="636" w:type="dxa"/>
            <w:tcBorders>
              <w:top w:val="nil" w:sz="6" w:space="0" w:color="auto"/>
              <w:left w:val="single" w:sz="4" w:space="0" w:color="000000"/>
              <w:bottom w:val="nil" w:sz="6" w:space="0" w:color="auto"/>
              <w:right w:val="nil" w:sz="6" w:space="0" w:color="auto"/>
            </w:tcBorders>
          </w:tcPr>
          <w:p>
            <w:pPr>
              <w:pStyle w:val="TableParagraph"/>
              <w:spacing w:line="132" w:lineRule="exact"/>
              <w:ind w:right="110"/>
              <w:jc w:val="right"/>
              <w:rPr>
                <w:rFonts w:ascii="Calibri" w:hAnsi="Calibri" w:cs="Calibri" w:eastAsia="Calibri" w:hint="default"/>
                <w:sz w:val="13"/>
                <w:szCs w:val="13"/>
              </w:rPr>
            </w:pPr>
            <w:r>
              <w:rPr>
                <w:rFonts w:ascii="Calibri"/>
                <w:spacing w:val="-1"/>
                <w:sz w:val="13"/>
              </w:rPr>
              <w:t>5.29</w:t>
            </w:r>
          </w:p>
        </w:tc>
        <w:tc>
          <w:tcPr>
            <w:tcW w:w="1066" w:type="dxa"/>
            <w:tcBorders>
              <w:top w:val="nil" w:sz="6" w:space="0" w:color="auto"/>
              <w:left w:val="nil" w:sz="6" w:space="0" w:color="auto"/>
              <w:bottom w:val="nil" w:sz="6" w:space="0" w:color="auto"/>
              <w:right w:val="single" w:sz="4" w:space="0" w:color="000000"/>
            </w:tcBorders>
          </w:tcPr>
          <w:p>
            <w:pPr>
              <w:pStyle w:val="TableParagraph"/>
              <w:spacing w:line="132" w:lineRule="exact"/>
              <w:ind w:left="91" w:right="0"/>
              <w:jc w:val="center"/>
              <w:rPr>
                <w:rFonts w:ascii="Calibri" w:hAnsi="Calibri" w:cs="Calibri" w:eastAsia="Calibri" w:hint="default"/>
                <w:sz w:val="13"/>
                <w:szCs w:val="13"/>
              </w:rPr>
            </w:pPr>
            <w:r>
              <w:rPr>
                <w:rFonts w:ascii="Calibri"/>
                <w:sz w:val="13"/>
              </w:rPr>
              <w:t>12,690,949.42</w:t>
            </w:r>
          </w:p>
        </w:tc>
        <w:tc>
          <w:tcPr>
            <w:tcW w:w="634" w:type="dxa"/>
            <w:tcBorders>
              <w:top w:val="nil" w:sz="6" w:space="0" w:color="auto"/>
              <w:left w:val="single" w:sz="4" w:space="0" w:color="000000"/>
              <w:bottom w:val="nil" w:sz="6" w:space="0" w:color="auto"/>
              <w:right w:val="nil" w:sz="6" w:space="0" w:color="auto"/>
            </w:tcBorders>
          </w:tcPr>
          <w:p>
            <w:pPr>
              <w:pStyle w:val="TableParagraph"/>
              <w:spacing w:line="132" w:lineRule="exact"/>
              <w:ind w:left="120" w:right="0"/>
              <w:jc w:val="center"/>
              <w:rPr>
                <w:rFonts w:ascii="Calibri" w:hAnsi="Calibri" w:cs="Calibri" w:eastAsia="Calibri" w:hint="default"/>
                <w:sz w:val="13"/>
                <w:szCs w:val="13"/>
              </w:rPr>
            </w:pPr>
            <w:r>
              <w:rPr>
                <w:rFonts w:ascii="Calibri"/>
                <w:sz w:val="13"/>
              </w:rPr>
              <w:t>51.42</w:t>
            </w:r>
          </w:p>
        </w:tc>
        <w:tc>
          <w:tcPr>
            <w:tcW w:w="926" w:type="dxa"/>
            <w:tcBorders>
              <w:top w:val="nil" w:sz="6" w:space="0" w:color="auto"/>
              <w:left w:val="nil" w:sz="6" w:space="0" w:color="auto"/>
              <w:bottom w:val="nil" w:sz="6" w:space="0" w:color="auto"/>
              <w:right w:val="single" w:sz="4" w:space="0" w:color="000000"/>
            </w:tcBorders>
          </w:tcPr>
          <w:p>
            <w:pPr>
              <w:pStyle w:val="TableParagraph"/>
              <w:spacing w:line="132" w:lineRule="exact"/>
              <w:ind w:right="105"/>
              <w:jc w:val="right"/>
              <w:rPr>
                <w:rFonts w:ascii="Calibri" w:hAnsi="Calibri" w:cs="Calibri" w:eastAsia="Calibri" w:hint="default"/>
                <w:sz w:val="13"/>
                <w:szCs w:val="13"/>
              </w:rPr>
            </w:pPr>
            <w:r>
              <w:rPr>
                <w:rFonts w:ascii="Calibri"/>
                <w:spacing w:val="-1"/>
                <w:sz w:val="13"/>
              </w:rPr>
              <w:t>520,736.83</w:t>
            </w:r>
          </w:p>
        </w:tc>
        <w:tc>
          <w:tcPr>
            <w:tcW w:w="496" w:type="dxa"/>
            <w:tcBorders>
              <w:top w:val="nil" w:sz="6" w:space="0" w:color="auto"/>
              <w:left w:val="single" w:sz="4" w:space="0" w:color="000000"/>
              <w:bottom w:val="nil" w:sz="6" w:space="0" w:color="auto"/>
              <w:right w:val="nil" w:sz="6" w:space="0" w:color="auto"/>
            </w:tcBorders>
          </w:tcPr>
          <w:p>
            <w:pPr>
              <w:pStyle w:val="TableParagraph"/>
              <w:spacing w:line="132" w:lineRule="exact"/>
              <w:ind w:right="37"/>
              <w:jc w:val="right"/>
              <w:rPr>
                <w:rFonts w:ascii="Calibri" w:hAnsi="Calibri" w:cs="Calibri" w:eastAsia="Calibri" w:hint="default"/>
                <w:sz w:val="13"/>
                <w:szCs w:val="13"/>
              </w:rPr>
            </w:pPr>
            <w:r>
              <w:rPr>
                <w:rFonts w:ascii="Calibri"/>
                <w:spacing w:val="-1"/>
                <w:sz w:val="13"/>
              </w:rPr>
              <w:t>4.10</w:t>
            </w:r>
          </w:p>
        </w:tc>
      </w:tr>
      <w:tr>
        <w:trPr>
          <w:trHeight w:val="44" w:hRule="exact"/>
        </w:trPr>
        <w:tc>
          <w:tcPr>
            <w:tcW w:w="899"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c>
          <w:tcPr>
            <w:tcW w:w="926" w:type="dxa"/>
            <w:tcBorders>
              <w:top w:val="nil" w:sz="6" w:space="0" w:color="auto"/>
              <w:left w:val="nil" w:sz="6" w:space="0" w:color="auto"/>
              <w:bottom w:val="nil" w:sz="6" w:space="0" w:color="auto"/>
              <w:right w:val="single" w:sz="4" w:space="0" w:color="000000"/>
            </w:tcBorders>
          </w:tcPr>
          <w:p>
            <w:pPr/>
          </w:p>
        </w:tc>
        <w:tc>
          <w:tcPr>
            <w:tcW w:w="496" w:type="dxa"/>
            <w:tcBorders>
              <w:top w:val="nil" w:sz="6" w:space="0" w:color="auto"/>
              <w:left w:val="single" w:sz="4" w:space="0" w:color="000000"/>
              <w:bottom w:val="nil" w:sz="6" w:space="0" w:color="auto"/>
              <w:right w:val="nil" w:sz="6" w:space="0" w:color="auto"/>
            </w:tcBorders>
          </w:tcPr>
          <w:p>
            <w:pPr/>
          </w:p>
        </w:tc>
      </w:tr>
      <w:tr>
        <w:trPr>
          <w:trHeight w:val="174" w:hRule="exact"/>
        </w:trPr>
        <w:tc>
          <w:tcPr>
            <w:tcW w:w="899" w:type="dxa"/>
            <w:tcBorders>
              <w:top w:val="nil" w:sz="6" w:space="0" w:color="auto"/>
              <w:left w:val="nil" w:sz="6" w:space="0" w:color="auto"/>
              <w:bottom w:val="nil" w:sz="6" w:space="0" w:color="auto"/>
              <w:right w:val="single" w:sz="4" w:space="0" w:color="000000"/>
            </w:tcBorders>
          </w:tcPr>
          <w:p>
            <w:pPr/>
          </w:p>
        </w:tc>
        <w:tc>
          <w:tcPr>
            <w:tcW w:w="626" w:type="dxa"/>
            <w:tcBorders>
              <w:top w:val="nil" w:sz="6" w:space="0" w:color="auto"/>
              <w:left w:val="single" w:sz="4" w:space="0" w:color="000000"/>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c>
          <w:tcPr>
            <w:tcW w:w="926" w:type="dxa"/>
            <w:tcBorders>
              <w:top w:val="nil" w:sz="6" w:space="0" w:color="auto"/>
              <w:left w:val="nil" w:sz="6" w:space="0" w:color="auto"/>
              <w:bottom w:val="nil" w:sz="6" w:space="0" w:color="auto"/>
              <w:right w:val="single" w:sz="4" w:space="0" w:color="000000"/>
            </w:tcBorders>
          </w:tcPr>
          <w:p>
            <w:pPr/>
          </w:p>
        </w:tc>
        <w:tc>
          <w:tcPr>
            <w:tcW w:w="496" w:type="dxa"/>
            <w:tcBorders>
              <w:top w:val="nil" w:sz="6" w:space="0" w:color="auto"/>
              <w:left w:val="single" w:sz="4" w:space="0" w:color="000000"/>
              <w:bottom w:val="nil" w:sz="6" w:space="0" w:color="auto"/>
              <w:right w:val="nil" w:sz="6" w:space="0" w:color="auto"/>
            </w:tcBorders>
          </w:tcPr>
          <w:p>
            <w:pPr/>
          </w:p>
        </w:tc>
      </w:tr>
      <w:tr>
        <w:trPr>
          <w:trHeight w:val="130" w:hRule="exact"/>
        </w:trPr>
        <w:tc>
          <w:tcPr>
            <w:tcW w:w="899" w:type="dxa"/>
            <w:tcBorders>
              <w:top w:val="nil" w:sz="6" w:space="0" w:color="auto"/>
              <w:left w:val="nil" w:sz="6" w:space="0" w:color="auto"/>
              <w:bottom w:val="nil" w:sz="6" w:space="0" w:color="auto"/>
              <w:right w:val="single" w:sz="4" w:space="0" w:color="000000"/>
            </w:tcBorders>
          </w:tcPr>
          <w:p>
            <w:pPr>
              <w:pStyle w:val="TableParagraph"/>
              <w:spacing w:line="132" w:lineRule="exact"/>
              <w:ind w:right="105"/>
              <w:jc w:val="right"/>
              <w:rPr>
                <w:rFonts w:ascii="Calibri" w:hAnsi="Calibri" w:cs="Calibri" w:eastAsia="Calibri" w:hint="default"/>
                <w:sz w:val="13"/>
                <w:szCs w:val="13"/>
              </w:rPr>
            </w:pPr>
            <w:r>
              <w:rPr>
                <w:rFonts w:ascii="Calibri"/>
                <w:spacing w:val="-1"/>
                <w:sz w:val="13"/>
              </w:rPr>
              <w:t>4,896,944.99</w:t>
            </w:r>
          </w:p>
        </w:tc>
        <w:tc>
          <w:tcPr>
            <w:tcW w:w="626" w:type="dxa"/>
            <w:tcBorders>
              <w:top w:val="nil" w:sz="6" w:space="0" w:color="auto"/>
              <w:left w:val="single" w:sz="4" w:space="0" w:color="000000"/>
              <w:bottom w:val="nil" w:sz="6" w:space="0" w:color="auto"/>
              <w:right w:val="nil" w:sz="6" w:space="0" w:color="auto"/>
            </w:tcBorders>
          </w:tcPr>
          <w:p>
            <w:pPr>
              <w:pStyle w:val="TableParagraph"/>
              <w:spacing w:line="132" w:lineRule="exact"/>
              <w:ind w:right="107"/>
              <w:jc w:val="right"/>
              <w:rPr>
                <w:rFonts w:ascii="Calibri" w:hAnsi="Calibri" w:cs="Calibri" w:eastAsia="Calibri" w:hint="default"/>
                <w:sz w:val="13"/>
                <w:szCs w:val="13"/>
              </w:rPr>
            </w:pPr>
            <w:r>
              <w:rPr>
                <w:rFonts w:ascii="Calibri"/>
                <w:spacing w:val="-1"/>
                <w:sz w:val="13"/>
              </w:rPr>
              <w:t>21.73</w:t>
            </w:r>
          </w:p>
        </w:tc>
        <w:tc>
          <w:tcPr>
            <w:tcW w:w="924" w:type="dxa"/>
            <w:tcBorders>
              <w:top w:val="nil" w:sz="6" w:space="0" w:color="auto"/>
              <w:left w:val="nil" w:sz="6" w:space="0" w:color="auto"/>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single" w:sz="4" w:space="0" w:color="000000"/>
            </w:tcBorders>
          </w:tcPr>
          <w:p>
            <w:pPr>
              <w:pStyle w:val="TableParagraph"/>
              <w:spacing w:line="132" w:lineRule="exact"/>
              <w:ind w:left="91" w:right="0"/>
              <w:jc w:val="center"/>
              <w:rPr>
                <w:rFonts w:ascii="Calibri" w:hAnsi="Calibri" w:cs="Calibri" w:eastAsia="Calibri" w:hint="default"/>
                <w:sz w:val="13"/>
                <w:szCs w:val="13"/>
              </w:rPr>
            </w:pPr>
            <w:r>
              <w:rPr>
                <w:rFonts w:ascii="Calibri"/>
                <w:sz w:val="13"/>
              </w:rPr>
              <w:t>11,532,384.04</w:t>
            </w:r>
          </w:p>
        </w:tc>
        <w:tc>
          <w:tcPr>
            <w:tcW w:w="634" w:type="dxa"/>
            <w:tcBorders>
              <w:top w:val="nil" w:sz="6" w:space="0" w:color="auto"/>
              <w:left w:val="single" w:sz="4" w:space="0" w:color="000000"/>
              <w:bottom w:val="nil" w:sz="6" w:space="0" w:color="auto"/>
              <w:right w:val="nil" w:sz="6" w:space="0" w:color="auto"/>
            </w:tcBorders>
          </w:tcPr>
          <w:p>
            <w:pPr>
              <w:pStyle w:val="TableParagraph"/>
              <w:spacing w:line="132" w:lineRule="exact"/>
              <w:ind w:left="120" w:right="0"/>
              <w:jc w:val="center"/>
              <w:rPr>
                <w:rFonts w:ascii="Calibri" w:hAnsi="Calibri" w:cs="Calibri" w:eastAsia="Calibri" w:hint="default"/>
                <w:sz w:val="13"/>
                <w:szCs w:val="13"/>
              </w:rPr>
            </w:pPr>
            <w:r>
              <w:rPr>
                <w:rFonts w:ascii="Calibri"/>
                <w:sz w:val="13"/>
              </w:rPr>
              <w:t>46.73</w:t>
            </w:r>
          </w:p>
        </w:tc>
        <w:tc>
          <w:tcPr>
            <w:tcW w:w="926" w:type="dxa"/>
            <w:tcBorders>
              <w:top w:val="nil" w:sz="6" w:space="0" w:color="auto"/>
              <w:left w:val="nil" w:sz="6" w:space="0" w:color="auto"/>
              <w:bottom w:val="nil" w:sz="6" w:space="0" w:color="auto"/>
              <w:right w:val="single" w:sz="4" w:space="0" w:color="000000"/>
            </w:tcBorders>
          </w:tcPr>
          <w:p>
            <w:pPr/>
          </w:p>
        </w:tc>
        <w:tc>
          <w:tcPr>
            <w:tcW w:w="496" w:type="dxa"/>
            <w:tcBorders>
              <w:top w:val="nil" w:sz="6" w:space="0" w:color="auto"/>
              <w:left w:val="single" w:sz="4" w:space="0" w:color="000000"/>
              <w:bottom w:val="nil" w:sz="6" w:space="0" w:color="auto"/>
              <w:right w:val="nil" w:sz="6" w:space="0" w:color="auto"/>
            </w:tcBorders>
          </w:tcPr>
          <w:p>
            <w:pPr/>
          </w:p>
        </w:tc>
      </w:tr>
      <w:tr>
        <w:trPr>
          <w:trHeight w:val="47" w:hRule="exact"/>
        </w:trPr>
        <w:tc>
          <w:tcPr>
            <w:tcW w:w="899" w:type="dxa"/>
            <w:tcBorders>
              <w:top w:val="nil" w:sz="6" w:space="0" w:color="auto"/>
              <w:left w:val="nil" w:sz="6" w:space="0" w:color="auto"/>
              <w:bottom w:val="nil" w:sz="6" w:space="0" w:color="auto"/>
              <w:right w:val="nil" w:sz="6" w:space="0" w:color="auto"/>
            </w:tcBorders>
          </w:tcPr>
          <w:p>
            <w:pPr/>
          </w:p>
        </w:tc>
        <w:tc>
          <w:tcPr>
            <w:tcW w:w="626"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c>
          <w:tcPr>
            <w:tcW w:w="926" w:type="dxa"/>
            <w:tcBorders>
              <w:top w:val="nil" w:sz="6" w:space="0" w:color="auto"/>
              <w:left w:val="nil" w:sz="6" w:space="0" w:color="auto"/>
              <w:bottom w:val="nil" w:sz="6" w:space="0" w:color="auto"/>
              <w:right w:val="single" w:sz="4" w:space="0" w:color="000000"/>
            </w:tcBorders>
          </w:tcPr>
          <w:p>
            <w:pPr/>
          </w:p>
        </w:tc>
        <w:tc>
          <w:tcPr>
            <w:tcW w:w="496" w:type="dxa"/>
            <w:tcBorders>
              <w:top w:val="nil" w:sz="6" w:space="0" w:color="auto"/>
              <w:left w:val="single" w:sz="4" w:space="0" w:color="000000"/>
              <w:bottom w:val="nil" w:sz="6" w:space="0" w:color="auto"/>
              <w:right w:val="nil" w:sz="6" w:space="0" w:color="auto"/>
            </w:tcBorders>
          </w:tcPr>
          <w:p>
            <w:pPr/>
          </w:p>
        </w:tc>
      </w:tr>
      <w:tr>
        <w:trPr>
          <w:trHeight w:val="1387" w:hRule="exact"/>
        </w:trPr>
        <w:tc>
          <w:tcPr>
            <w:tcW w:w="89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22,537,688.08</w:t>
            </w:r>
            <w:r>
              <w:rPr>
                <w:rFonts w:ascii="Calibri"/>
                <w:sz w:val="13"/>
              </w:rPr>
            </w:r>
          </w:p>
        </w:tc>
        <w:tc>
          <w:tcPr>
            <w:tcW w:w="62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92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17" w:right="0"/>
              <w:jc w:val="center"/>
              <w:rPr>
                <w:rFonts w:ascii="Calibri" w:hAnsi="Calibri" w:cs="Calibri" w:eastAsia="Calibri" w:hint="default"/>
                <w:sz w:val="13"/>
                <w:szCs w:val="13"/>
              </w:rPr>
            </w:pPr>
            <w:r>
              <w:rPr>
                <w:rFonts w:ascii="Calibri"/>
                <w:sz w:val="13"/>
              </w:rPr>
              <w:t>932,898.83</w:t>
            </w:r>
          </w:p>
        </w:tc>
        <w:tc>
          <w:tcPr>
            <w:tcW w:w="63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4.14</w:t>
            </w:r>
          </w:p>
        </w:tc>
        <w:tc>
          <w:tcPr>
            <w:tcW w:w="106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94" w:right="0"/>
              <w:jc w:val="center"/>
              <w:rPr>
                <w:rFonts w:ascii="Calibri" w:hAnsi="Calibri" w:cs="Calibri" w:eastAsia="Calibri" w:hint="default"/>
                <w:sz w:val="13"/>
                <w:szCs w:val="13"/>
              </w:rPr>
            </w:pPr>
            <w:r>
              <w:rPr>
                <w:rFonts w:ascii="Calibri"/>
                <w:sz w:val="13"/>
              </w:rPr>
              <w:t>24,678,586.96</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52" w:right="0"/>
              <w:jc w:val="center"/>
              <w:rPr>
                <w:rFonts w:ascii="Calibri" w:hAnsi="Calibri" w:cs="Calibri" w:eastAsia="Calibri" w:hint="default"/>
                <w:sz w:val="13"/>
                <w:szCs w:val="13"/>
              </w:rPr>
            </w:pPr>
            <w:r>
              <w:rPr>
                <w:rFonts w:ascii="Calibri"/>
                <w:sz w:val="13"/>
              </w:rPr>
              <w:t>100.00</w:t>
            </w:r>
          </w:p>
        </w:tc>
        <w:tc>
          <w:tcPr>
            <w:tcW w:w="92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520,736.83</w:t>
            </w:r>
          </w:p>
        </w:tc>
        <w:tc>
          <w:tcPr>
            <w:tcW w:w="49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37"/>
              <w:jc w:val="right"/>
              <w:rPr>
                <w:rFonts w:ascii="Calibri" w:hAnsi="Calibri" w:cs="Calibri" w:eastAsia="Calibri" w:hint="default"/>
                <w:sz w:val="13"/>
                <w:szCs w:val="13"/>
              </w:rPr>
            </w:pPr>
            <w:r>
              <w:rPr>
                <w:rFonts w:ascii="Calibri"/>
                <w:spacing w:val="-1"/>
                <w:sz w:val="13"/>
              </w:rPr>
              <w:t>2.11</w:t>
            </w:r>
          </w:p>
        </w:tc>
      </w:tr>
    </w:tbl>
    <w:p>
      <w:pPr>
        <w:spacing w:after="0" w:line="240" w:lineRule="auto"/>
        <w:jc w:val="right"/>
        <w:rPr>
          <w:rFonts w:ascii="Calibri" w:hAnsi="Calibri" w:cs="Calibri" w:eastAsia="Calibri" w:hint="default"/>
          <w:sz w:val="13"/>
          <w:szCs w:val="13"/>
        </w:rPr>
        <w:sectPr>
          <w:pgSz w:w="11910" w:h="16840"/>
          <w:pgMar w:header="851" w:footer="975" w:top="1260" w:bottom="1160" w:left="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6"/>
          <w:szCs w:val="26"/>
        </w:rPr>
      </w:pPr>
    </w:p>
    <w:p>
      <w:pPr>
        <w:tabs>
          <w:tab w:pos="3055" w:val="left" w:leader="none"/>
        </w:tabs>
        <w:spacing w:before="36"/>
        <w:ind w:left="2518" w:right="1679" w:firstLine="0"/>
        <w:jc w:val="left"/>
        <w:rPr>
          <w:rFonts w:ascii="宋体" w:hAnsi="宋体" w:cs="宋体" w:eastAsia="宋体" w:hint="default"/>
          <w:sz w:val="21"/>
          <w:szCs w:val="21"/>
        </w:rPr>
      </w:pPr>
      <w:r>
        <w:rPr/>
        <w:pict>
          <v:group style="position:absolute;margin-left:146.899994pt;margin-top:38.063698pt;width:376.3pt;height:231.65pt;mso-position-horizontal-relative:page;mso-position-vertical-relative:paragraph;z-index:-1141240" coordorigin="2938,761" coordsize="7526,4633">
            <v:group style="position:absolute;left:2952;top:776;width:826;height:2" coordorigin="2952,776" coordsize="826,2">
              <v:shape style="position:absolute;left:2952;top:776;width:826;height:2" coordorigin="2952,776" coordsize="826,0" path="m2952,776l3778,776e" filled="false" stroked="true" strokeweight="1.44pt" strokecolor="#000000">
                <v:path arrowok="t"/>
              </v:shape>
              <v:shape style="position:absolute;left:3778;top:790;width:10;height:2" type="#_x0000_t75" stroked="false">
                <v:imagedata r:id="rId217" o:title=""/>
              </v:shape>
            </v:group>
            <v:group style="position:absolute;left:3778;top:776;width:30;height:2" coordorigin="3778,776" coordsize="30,2">
              <v:shape style="position:absolute;left:3778;top:776;width:30;height:2" coordorigin="3778,776" coordsize="30,0" path="m3778,776l3807,776e" filled="false" stroked="true" strokeweight="1.44pt" strokecolor="#000000">
                <v:path arrowok="t"/>
              </v:shape>
            </v:group>
            <v:group style="position:absolute;left:3807;top:776;width:3406;height:2" coordorigin="3807,776" coordsize="3406,2">
              <v:shape style="position:absolute;left:3807;top:776;width:3406;height:2" coordorigin="3807,776" coordsize="3406,0" path="m3807,776l7213,776e" filled="false" stroked="true" strokeweight="1.44pt" strokecolor="#000000">
                <v:path arrowok="t"/>
              </v:shape>
              <v:shape style="position:absolute;left:7213;top:790;width:10;height:2" type="#_x0000_t75" stroked="false">
                <v:imagedata r:id="rId217" o:title=""/>
              </v:shape>
            </v:group>
            <v:group style="position:absolute;left:7213;top:776;width:29;height:2" coordorigin="7213,776" coordsize="29,2">
              <v:shape style="position:absolute;left:7213;top:776;width:29;height:2" coordorigin="7213,776" coordsize="29,0" path="m7213,776l7242,776e" filled="false" stroked="true" strokeweight="1.44pt" strokecolor="#000000">
                <v:path arrowok="t"/>
              </v:shape>
            </v:group>
            <v:group style="position:absolute;left:7242;top:776;width:3207;height:2" coordorigin="7242,776" coordsize="3207,2">
              <v:shape style="position:absolute;left:7242;top:776;width:3207;height:2" coordorigin="7242,776" coordsize="3207,0" path="m7242,776l10449,776e" filled="false" stroked="true" strokeweight="1.44pt" strokecolor="#000000">
                <v:path arrowok="t"/>
              </v:shape>
            </v:group>
            <v:group style="position:absolute;left:3778;top:792;width:11;height:20" coordorigin="3778,792" coordsize="11,20">
              <v:shape style="position:absolute;left:3778;top:792;width:11;height:20" coordorigin="3778,792" coordsize="11,20" path="m3778,812l3788,812,3788,792,3778,792,3778,812xe" filled="true" fillcolor="#000000" stroked="false">
                <v:path arrowok="t"/>
                <v:fill type="solid"/>
              </v:shape>
            </v:group>
            <v:group style="position:absolute;left:3778;top:812;width:11;height:20" coordorigin="3778,812" coordsize="11,20">
              <v:shape style="position:absolute;left:3778;top:812;width:11;height:20" coordorigin="3778,812" coordsize="11,20" path="m3778,831l3788,831,3788,812,3778,812,3778,831xe" filled="true" fillcolor="#000000" stroked="false">
                <v:path arrowok="t"/>
                <v:fill type="solid"/>
              </v:shape>
            </v:group>
            <v:group style="position:absolute;left:3778;top:831;width:11;height:20" coordorigin="3778,831" coordsize="11,20">
              <v:shape style="position:absolute;left:3778;top:831;width:11;height:20" coordorigin="3778,831" coordsize="11,20" path="m3778,850l3788,850,3788,831,3778,831,3778,850xe" filled="true" fillcolor="#000000" stroked="false">
                <v:path arrowok="t"/>
                <v:fill type="solid"/>
              </v:shape>
            </v:group>
            <v:group style="position:absolute;left:3778;top:850;width:11;height:20" coordorigin="3778,850" coordsize="11,20">
              <v:shape style="position:absolute;left:3778;top:850;width:11;height:20" coordorigin="3778,850" coordsize="11,20" path="m3778,869l3788,869,3788,850,3778,850,3778,869xe" filled="true" fillcolor="#000000" stroked="false">
                <v:path arrowok="t"/>
                <v:fill type="solid"/>
              </v:shape>
            </v:group>
            <v:group style="position:absolute;left:3778;top:869;width:11;height:20" coordorigin="3778,869" coordsize="11,20">
              <v:shape style="position:absolute;left:3778;top:869;width:11;height:20" coordorigin="3778,869" coordsize="11,20" path="m3778,888l3788,888,3788,869,3778,869,3778,888xe" filled="true" fillcolor="#000000" stroked="false">
                <v:path arrowok="t"/>
                <v:fill type="solid"/>
              </v:shape>
            </v:group>
            <v:group style="position:absolute;left:3778;top:888;width:11;height:20" coordorigin="3778,888" coordsize="11,20">
              <v:shape style="position:absolute;left:3778;top:888;width:11;height:20" coordorigin="3778,888" coordsize="11,20" path="m3778,908l3788,908,3788,888,3778,888,3778,908xe" filled="true" fillcolor="#000000" stroked="false">
                <v:path arrowok="t"/>
                <v:fill type="solid"/>
              </v:shape>
            </v:group>
            <v:group style="position:absolute;left:3778;top:908;width:11;height:20" coordorigin="3778,908" coordsize="11,20">
              <v:shape style="position:absolute;left:3778;top:908;width:11;height:20" coordorigin="3778,908" coordsize="11,20" path="m3778,927l3788,927,3788,908,3778,908,3778,927xe" filled="true" fillcolor="#000000" stroked="false">
                <v:path arrowok="t"/>
                <v:fill type="solid"/>
              </v:shape>
            </v:group>
            <v:group style="position:absolute;left:3778;top:927;width:11;height:20" coordorigin="3778,927" coordsize="11,20">
              <v:shape style="position:absolute;left:3778;top:927;width:11;height:20" coordorigin="3778,927" coordsize="11,20" path="m3778,946l3788,946,3788,927,3778,927,3778,946xe" filled="true" fillcolor="#000000" stroked="false">
                <v:path arrowok="t"/>
                <v:fill type="solid"/>
              </v:shape>
            </v:group>
            <v:group style="position:absolute;left:3778;top:946;width:11;height:20" coordorigin="3778,946" coordsize="11,20">
              <v:shape style="position:absolute;left:3778;top:946;width:11;height:20" coordorigin="3778,946" coordsize="11,20" path="m3778,965l3788,965,3788,946,3778,946,3778,965xe" filled="true" fillcolor="#000000" stroked="false">
                <v:path arrowok="t"/>
                <v:fill type="solid"/>
              </v:shape>
            </v:group>
            <v:group style="position:absolute;left:3778;top:965;width:11;height:20" coordorigin="3778,965" coordsize="11,20">
              <v:shape style="position:absolute;left:3778;top:965;width:11;height:20" coordorigin="3778,965" coordsize="11,20" path="m3778,984l3788,984,3788,965,3778,965,3778,984xe" filled="true" fillcolor="#000000" stroked="false">
                <v:path arrowok="t"/>
                <v:fill type="solid"/>
              </v:shape>
            </v:group>
            <v:group style="position:absolute;left:3778;top:984;width:11;height:20" coordorigin="3778,984" coordsize="11,20">
              <v:shape style="position:absolute;left:3778;top:984;width:11;height:20" coordorigin="3778,984" coordsize="11,20" path="m3778,1004l3788,1004,3788,984,3778,984,3778,1004xe" filled="true" fillcolor="#000000" stroked="false">
                <v:path arrowok="t"/>
                <v:fill type="solid"/>
              </v:shape>
            </v:group>
            <v:group style="position:absolute;left:3778;top:1004;width:11;height:20" coordorigin="3778,1004" coordsize="11,20">
              <v:shape style="position:absolute;left:3778;top:1004;width:11;height:20" coordorigin="3778,1004" coordsize="11,20" path="m3778,1023l3788,1023,3788,1004,3778,1004,3778,1023xe" filled="true" fillcolor="#000000" stroked="false">
                <v:path arrowok="t"/>
                <v:fill type="solid"/>
              </v:shape>
            </v:group>
            <v:group style="position:absolute;left:3778;top:1023;width:11;height:20" coordorigin="3778,1023" coordsize="11,20">
              <v:shape style="position:absolute;left:3778;top:1023;width:11;height:20" coordorigin="3778,1023" coordsize="11,20" path="m3778,1042l3788,1042,3788,1023,3778,1023,3778,1042xe" filled="true" fillcolor="#000000" stroked="false">
                <v:path arrowok="t"/>
                <v:fill type="solid"/>
              </v:shape>
            </v:group>
            <v:group style="position:absolute;left:3778;top:1042;width:11;height:20" coordorigin="3778,1042" coordsize="11,20">
              <v:shape style="position:absolute;left:3778;top:1042;width:11;height:20" coordorigin="3778,1042" coordsize="11,20" path="m3778,1061l3788,1061,3788,1042,3778,1042,3778,1061xe" filled="true" fillcolor="#000000" stroked="false">
                <v:path arrowok="t"/>
                <v:fill type="solid"/>
              </v:shape>
            </v:group>
            <v:group style="position:absolute;left:3778;top:1061;width:11;height:20" coordorigin="3778,1061" coordsize="11,20">
              <v:shape style="position:absolute;left:3778;top:1061;width:11;height:20" coordorigin="3778,1061" coordsize="11,20" path="m3778,1080l3788,1080,3788,1061,3778,1061,3778,1080xe" filled="true" fillcolor="#000000" stroked="false">
                <v:path arrowok="t"/>
                <v:fill type="solid"/>
              </v:shape>
            </v:group>
            <v:group style="position:absolute;left:3778;top:1080;width:11;height:20" coordorigin="3778,1080" coordsize="11,20">
              <v:shape style="position:absolute;left:3778;top:1080;width:11;height:20" coordorigin="3778,1080" coordsize="11,20" path="m3778,1100l3788,1100,3788,1080,3778,1080,3778,1100xe" filled="true" fillcolor="#000000" stroked="false">
                <v:path arrowok="t"/>
                <v:fill type="solid"/>
              </v:shape>
            </v:group>
            <v:group style="position:absolute;left:3778;top:1100;width:11;height:20" coordorigin="3778,1100" coordsize="11,20">
              <v:shape style="position:absolute;left:3778;top:1100;width:11;height:20" coordorigin="3778,1100" coordsize="11,20" path="m3778,1119l3788,1119,3788,1100,3778,1100,3778,1119xe" filled="true" fillcolor="#000000" stroked="false">
                <v:path arrowok="t"/>
                <v:fill type="solid"/>
              </v:shape>
            </v:group>
            <v:group style="position:absolute;left:3778;top:1119;width:11;height:20" coordorigin="3778,1119" coordsize="11,20">
              <v:shape style="position:absolute;left:3778;top:1119;width:11;height:20" coordorigin="3778,1119" coordsize="11,20" path="m3778,1138l3788,1138,3788,1119,3778,1119,3778,1138xe" filled="true" fillcolor="#000000" stroked="false">
                <v:path arrowok="t"/>
                <v:fill type="solid"/>
              </v:shape>
            </v:group>
            <v:group style="position:absolute;left:3778;top:1138;width:11;height:20" coordorigin="3778,1138" coordsize="11,20">
              <v:shape style="position:absolute;left:3778;top:1138;width:11;height:20" coordorigin="3778,1138" coordsize="11,20" path="m3778,1157l3788,1157,3788,1138,3778,1138,3778,1157xe" filled="true" fillcolor="#000000" stroked="false">
                <v:path arrowok="t"/>
                <v:fill type="solid"/>
              </v:shape>
            </v:group>
            <v:group style="position:absolute;left:3778;top:1161;width:11;height:2" coordorigin="3778,1161" coordsize="11,2">
              <v:shape style="position:absolute;left:3778;top:1161;width:11;height:2" coordorigin="3778,1161" coordsize="11,0" path="m3778,1161l3788,1161e" filled="false" stroked="true" strokeweight=".35999pt" strokecolor="#000000">
                <v:path arrowok="t"/>
              </v:shape>
            </v:group>
            <v:group style="position:absolute;left:7213;top:792;width:10;height:20" coordorigin="7213,792" coordsize="10,20">
              <v:shape style="position:absolute;left:7213;top:792;width:10;height:20" coordorigin="7213,792" coordsize="10,20" path="m7213,812l7223,812,7223,792,7213,792,7213,812xe" filled="true" fillcolor="#000000" stroked="false">
                <v:path arrowok="t"/>
                <v:fill type="solid"/>
              </v:shape>
            </v:group>
            <v:group style="position:absolute;left:7213;top:812;width:10;height:20" coordorigin="7213,812" coordsize="10,20">
              <v:shape style="position:absolute;left:7213;top:812;width:10;height:20" coordorigin="7213,812" coordsize="10,20" path="m7213,831l7223,831,7223,812,7213,812,7213,831xe" filled="true" fillcolor="#000000" stroked="false">
                <v:path arrowok="t"/>
                <v:fill type="solid"/>
              </v:shape>
            </v:group>
            <v:group style="position:absolute;left:7213;top:831;width:10;height:20" coordorigin="7213,831" coordsize="10,20">
              <v:shape style="position:absolute;left:7213;top:831;width:10;height:20" coordorigin="7213,831" coordsize="10,20" path="m7213,850l7223,850,7223,831,7213,831,7213,850xe" filled="true" fillcolor="#000000" stroked="false">
                <v:path arrowok="t"/>
                <v:fill type="solid"/>
              </v:shape>
            </v:group>
            <v:group style="position:absolute;left:7213;top:850;width:10;height:20" coordorigin="7213,850" coordsize="10,20">
              <v:shape style="position:absolute;left:7213;top:850;width:10;height:20" coordorigin="7213,850" coordsize="10,20" path="m7213,869l7223,869,7223,850,7213,850,7213,869xe" filled="true" fillcolor="#000000" stroked="false">
                <v:path arrowok="t"/>
                <v:fill type="solid"/>
              </v:shape>
            </v:group>
            <v:group style="position:absolute;left:7213;top:869;width:10;height:20" coordorigin="7213,869" coordsize="10,20">
              <v:shape style="position:absolute;left:7213;top:869;width:10;height:20" coordorigin="7213,869" coordsize="10,20" path="m7213,888l7223,888,7223,869,7213,869,7213,888xe" filled="true" fillcolor="#000000" stroked="false">
                <v:path arrowok="t"/>
                <v:fill type="solid"/>
              </v:shape>
            </v:group>
            <v:group style="position:absolute;left:7213;top:888;width:10;height:20" coordorigin="7213,888" coordsize="10,20">
              <v:shape style="position:absolute;left:7213;top:888;width:10;height:20" coordorigin="7213,888" coordsize="10,20" path="m7213,908l7223,908,7223,888,7213,888,7213,908xe" filled="true" fillcolor="#000000" stroked="false">
                <v:path arrowok="t"/>
                <v:fill type="solid"/>
              </v:shape>
            </v:group>
            <v:group style="position:absolute;left:7213;top:908;width:10;height:20" coordorigin="7213,908" coordsize="10,20">
              <v:shape style="position:absolute;left:7213;top:908;width:10;height:20" coordorigin="7213,908" coordsize="10,20" path="m7213,927l7223,927,7223,908,7213,908,7213,927xe" filled="true" fillcolor="#000000" stroked="false">
                <v:path arrowok="t"/>
                <v:fill type="solid"/>
              </v:shape>
            </v:group>
            <v:group style="position:absolute;left:7213;top:927;width:10;height:20" coordorigin="7213,927" coordsize="10,20">
              <v:shape style="position:absolute;left:7213;top:927;width:10;height:20" coordorigin="7213,927" coordsize="10,20" path="m7213,946l7223,946,7223,927,7213,927,7213,946xe" filled="true" fillcolor="#000000" stroked="false">
                <v:path arrowok="t"/>
                <v:fill type="solid"/>
              </v:shape>
            </v:group>
            <v:group style="position:absolute;left:7213;top:946;width:10;height:20" coordorigin="7213,946" coordsize="10,20">
              <v:shape style="position:absolute;left:7213;top:946;width:10;height:20" coordorigin="7213,946" coordsize="10,20" path="m7213,965l7223,965,7223,946,7213,946,7213,965xe" filled="true" fillcolor="#000000" stroked="false">
                <v:path arrowok="t"/>
                <v:fill type="solid"/>
              </v:shape>
            </v:group>
            <v:group style="position:absolute;left:7213;top:965;width:10;height:20" coordorigin="7213,965" coordsize="10,20">
              <v:shape style="position:absolute;left:7213;top:965;width:10;height:20" coordorigin="7213,965" coordsize="10,20" path="m7213,984l7223,984,7223,965,7213,965,7213,984xe" filled="true" fillcolor="#000000" stroked="false">
                <v:path arrowok="t"/>
                <v:fill type="solid"/>
              </v:shape>
            </v:group>
            <v:group style="position:absolute;left:7213;top:984;width:10;height:20" coordorigin="7213,984" coordsize="10,20">
              <v:shape style="position:absolute;left:7213;top:984;width:10;height:20" coordorigin="7213,984" coordsize="10,20" path="m7213,1004l7223,1004,7223,984,7213,984,7213,1004xe" filled="true" fillcolor="#000000" stroked="false">
                <v:path arrowok="t"/>
                <v:fill type="solid"/>
              </v:shape>
            </v:group>
            <v:group style="position:absolute;left:7213;top:1004;width:10;height:20" coordorigin="7213,1004" coordsize="10,20">
              <v:shape style="position:absolute;left:7213;top:1004;width:10;height:20" coordorigin="7213,1004" coordsize="10,20" path="m7213,1023l7223,1023,7223,1004,7213,1004,7213,1023xe" filled="true" fillcolor="#000000" stroked="false">
                <v:path arrowok="t"/>
                <v:fill type="solid"/>
              </v:shape>
            </v:group>
            <v:group style="position:absolute;left:7213;top:1023;width:10;height:20" coordorigin="7213,1023" coordsize="10,20">
              <v:shape style="position:absolute;left:7213;top:1023;width:10;height:20" coordorigin="7213,1023" coordsize="10,20" path="m7213,1042l7223,1042,7223,1023,7213,1023,7213,1042xe" filled="true" fillcolor="#000000" stroked="false">
                <v:path arrowok="t"/>
                <v:fill type="solid"/>
              </v:shape>
            </v:group>
            <v:group style="position:absolute;left:7213;top:1042;width:10;height:20" coordorigin="7213,1042" coordsize="10,20">
              <v:shape style="position:absolute;left:7213;top:1042;width:10;height:20" coordorigin="7213,1042" coordsize="10,20" path="m7213,1061l7223,1061,7223,1042,7213,1042,7213,1061xe" filled="true" fillcolor="#000000" stroked="false">
                <v:path arrowok="t"/>
                <v:fill type="solid"/>
              </v:shape>
            </v:group>
            <v:group style="position:absolute;left:7213;top:1061;width:10;height:20" coordorigin="7213,1061" coordsize="10,20">
              <v:shape style="position:absolute;left:7213;top:1061;width:10;height:20" coordorigin="7213,1061" coordsize="10,20" path="m7213,1080l7223,1080,7223,1061,7213,1061,7213,1080xe" filled="true" fillcolor="#000000" stroked="false">
                <v:path arrowok="t"/>
                <v:fill type="solid"/>
              </v:shape>
            </v:group>
            <v:group style="position:absolute;left:7213;top:1080;width:10;height:20" coordorigin="7213,1080" coordsize="10,20">
              <v:shape style="position:absolute;left:7213;top:1080;width:10;height:20" coordorigin="7213,1080" coordsize="10,20" path="m7213,1100l7223,1100,7223,1080,7213,1080,7213,1100xe" filled="true" fillcolor="#000000" stroked="false">
                <v:path arrowok="t"/>
                <v:fill type="solid"/>
              </v:shape>
            </v:group>
            <v:group style="position:absolute;left:7213;top:1100;width:10;height:20" coordorigin="7213,1100" coordsize="10,20">
              <v:shape style="position:absolute;left:7213;top:1100;width:10;height:20" coordorigin="7213,1100" coordsize="10,20" path="m7213,1119l7223,1119,7223,1100,7213,1100,7213,1119xe" filled="true" fillcolor="#000000" stroked="false">
                <v:path arrowok="t"/>
                <v:fill type="solid"/>
              </v:shape>
            </v:group>
            <v:group style="position:absolute;left:7213;top:1119;width:10;height:20" coordorigin="7213,1119" coordsize="10,20">
              <v:shape style="position:absolute;left:7213;top:1119;width:10;height:20" coordorigin="7213,1119" coordsize="10,20" path="m7213,1138l7223,1138,7223,1119,7213,1119,7213,1138xe" filled="true" fillcolor="#000000" stroked="false">
                <v:path arrowok="t"/>
                <v:fill type="solid"/>
              </v:shape>
            </v:group>
            <v:group style="position:absolute;left:7213;top:1138;width:10;height:20" coordorigin="7213,1138" coordsize="10,20">
              <v:shape style="position:absolute;left:7213;top:1138;width:10;height:20" coordorigin="7213,1138" coordsize="10,20" path="m7213,1157l7223,1157,7223,1138,7213,1138,7213,1157xe" filled="true" fillcolor="#000000" stroked="false">
                <v:path arrowok="t"/>
                <v:fill type="solid"/>
              </v:shape>
            </v:group>
            <v:group style="position:absolute;left:7213;top:1161;width:10;height:2" coordorigin="7213,1161" coordsize="10,2">
              <v:shape style="position:absolute;left:7213;top:1161;width:10;height:2" coordorigin="7213,1161" coordsize="10,0" path="m7213,1161l7223,1161e" filled="false" stroked="true" strokeweight=".35999pt" strokecolor="#000000">
                <v:path arrowok="t"/>
              </v:shape>
            </v:group>
            <v:group style="position:absolute;left:3778;top:1169;width:11;height:2" coordorigin="3778,1169" coordsize="11,2">
              <v:shape style="position:absolute;left:3778;top:1169;width:11;height:2" coordorigin="3778,1169" coordsize="11,0" path="m3778,1169l3788,1169e" filled="false" stroked="true" strokeweight=".47998pt" strokecolor="#000000">
                <v:path arrowok="t"/>
              </v:shape>
              <v:shape style="position:absolute;left:3788;top:1164;width:984;height:10" type="#_x0000_t75" stroked="false">
                <v:imagedata r:id="rId107" o:title=""/>
              </v:shape>
              <v:shape style="position:absolute;left:4767;top:1164;width:754;height:10" type="#_x0000_t75" stroked="false">
                <v:imagedata r:id="rId266" o:title=""/>
              </v:shape>
              <v:shape style="position:absolute;left:5516;top:1164;width:941;height:10" type="#_x0000_t75" stroked="false">
                <v:imagedata r:id="rId267" o:title=""/>
              </v:shape>
              <v:shape style="position:absolute;left:6453;top:1164;width:1733;height:10" type="#_x0000_t75" stroked="false">
                <v:imagedata r:id="rId268" o:title=""/>
              </v:shape>
              <v:shape style="position:absolute;left:8181;top:1164;width:2269;height:10" type="#_x0000_t75" stroked="false">
                <v:imagedata r:id="rId269" o:title=""/>
              </v:shape>
            </v:group>
            <v:group style="position:absolute;left:3778;top:1174;width:11;height:20" coordorigin="3778,1174" coordsize="11,20">
              <v:shape style="position:absolute;left:3778;top:1174;width:11;height:20" coordorigin="3778,1174" coordsize="11,20" path="m3778,1193l3788,1193,3788,1174,3778,1174,3778,1193xe" filled="true" fillcolor="#000000" stroked="false">
                <v:path arrowok="t"/>
                <v:fill type="solid"/>
              </v:shape>
            </v:group>
            <v:group style="position:absolute;left:3778;top:1193;width:11;height:20" coordorigin="3778,1193" coordsize="11,20">
              <v:shape style="position:absolute;left:3778;top:1193;width:11;height:20" coordorigin="3778,1193" coordsize="11,20" path="m3778,1212l3788,1212,3788,1193,3778,1193,3778,1212xe" filled="true" fillcolor="#000000" stroked="false">
                <v:path arrowok="t"/>
                <v:fill type="solid"/>
              </v:shape>
            </v:group>
            <v:group style="position:absolute;left:3778;top:1212;width:11;height:20" coordorigin="3778,1212" coordsize="11,20">
              <v:shape style="position:absolute;left:3778;top:1212;width:11;height:20" coordorigin="3778,1212" coordsize="11,20" path="m3778,1232l3788,1232,3788,1212,3778,1212,3778,1232xe" filled="true" fillcolor="#000000" stroked="false">
                <v:path arrowok="t"/>
                <v:fill type="solid"/>
              </v:shape>
            </v:group>
            <v:group style="position:absolute;left:3778;top:1232;width:11;height:20" coordorigin="3778,1232" coordsize="11,20">
              <v:shape style="position:absolute;left:3778;top:1232;width:11;height:20" coordorigin="3778,1232" coordsize="11,20" path="m3778,1251l3788,1251,3788,1232,3778,1232,3778,1251xe" filled="true" fillcolor="#000000" stroked="false">
                <v:path arrowok="t"/>
                <v:fill type="solid"/>
              </v:shape>
            </v:group>
            <v:group style="position:absolute;left:3778;top:1251;width:11;height:20" coordorigin="3778,1251" coordsize="11,20">
              <v:shape style="position:absolute;left:3778;top:1251;width:11;height:20" coordorigin="3778,1251" coordsize="11,20" path="m3778,1270l3788,1270,3788,1251,3778,1251,3778,1270xe" filled="true" fillcolor="#000000" stroked="false">
                <v:path arrowok="t"/>
                <v:fill type="solid"/>
              </v:shape>
            </v:group>
            <v:group style="position:absolute;left:3778;top:1270;width:11;height:20" coordorigin="3778,1270" coordsize="11,20">
              <v:shape style="position:absolute;left:3778;top:1270;width:11;height:20" coordorigin="3778,1270" coordsize="11,20" path="m3778,1289l3788,1289,3788,1270,3778,1270,3778,1289xe" filled="true" fillcolor="#000000" stroked="false">
                <v:path arrowok="t"/>
                <v:fill type="solid"/>
              </v:shape>
            </v:group>
            <v:group style="position:absolute;left:3778;top:1289;width:11;height:20" coordorigin="3778,1289" coordsize="11,20">
              <v:shape style="position:absolute;left:3778;top:1289;width:11;height:20" coordorigin="3778,1289" coordsize="11,20" path="m3778,1308l3788,1308,3788,1289,3778,1289,3778,1308xe" filled="true" fillcolor="#000000" stroked="false">
                <v:path arrowok="t"/>
                <v:fill type="solid"/>
              </v:shape>
            </v:group>
            <v:group style="position:absolute;left:3778;top:1308;width:11;height:20" coordorigin="3778,1308" coordsize="11,20">
              <v:shape style="position:absolute;left:3778;top:1308;width:11;height:20" coordorigin="3778,1308" coordsize="11,20" path="m3778,1328l3788,1328,3788,1308,3778,1308,3778,1328xe" filled="true" fillcolor="#000000" stroked="false">
                <v:path arrowok="t"/>
                <v:fill type="solid"/>
              </v:shape>
            </v:group>
            <v:group style="position:absolute;left:3778;top:1328;width:11;height:20" coordorigin="3778,1328" coordsize="11,20">
              <v:shape style="position:absolute;left:3778;top:1328;width:11;height:20" coordorigin="3778,1328" coordsize="11,20" path="m3778,1347l3788,1347,3788,1328,3778,1328,3778,1347xe" filled="true" fillcolor="#000000" stroked="false">
                <v:path arrowok="t"/>
                <v:fill type="solid"/>
              </v:shape>
            </v:group>
            <v:group style="position:absolute;left:3778;top:1347;width:11;height:20" coordorigin="3778,1347" coordsize="11,20">
              <v:shape style="position:absolute;left:3778;top:1347;width:11;height:20" coordorigin="3778,1347" coordsize="11,20" path="m3778,1366l3788,1366,3788,1347,3778,1347,3778,1366xe" filled="true" fillcolor="#000000" stroked="false">
                <v:path arrowok="t"/>
                <v:fill type="solid"/>
              </v:shape>
            </v:group>
            <v:group style="position:absolute;left:3778;top:1366;width:11;height:20" coordorigin="3778,1366" coordsize="11,20">
              <v:shape style="position:absolute;left:3778;top:1366;width:11;height:20" coordorigin="3778,1366" coordsize="11,20" path="m3778,1385l3788,1385,3788,1366,3778,1366,3778,1385xe" filled="true" fillcolor="#000000" stroked="false">
                <v:path arrowok="t"/>
                <v:fill type="solid"/>
              </v:shape>
            </v:group>
            <v:group style="position:absolute;left:3778;top:1385;width:11;height:20" coordorigin="3778,1385" coordsize="11,20">
              <v:shape style="position:absolute;left:3778;top:1385;width:11;height:20" coordorigin="3778,1385" coordsize="11,20" path="m3778,1404l3788,1404,3788,1385,3778,1385,3778,1404xe" filled="true" fillcolor="#000000" stroked="false">
                <v:path arrowok="t"/>
                <v:fill type="solid"/>
              </v:shape>
            </v:group>
            <v:group style="position:absolute;left:3778;top:1404;width:11;height:20" coordorigin="3778,1404" coordsize="11,20">
              <v:shape style="position:absolute;left:3778;top:1404;width:11;height:20" coordorigin="3778,1404" coordsize="11,20" path="m3778,1424l3788,1424,3788,1404,3778,1404,3778,1424xe" filled="true" fillcolor="#000000" stroked="false">
                <v:path arrowok="t"/>
                <v:fill type="solid"/>
              </v:shape>
            </v:group>
            <v:group style="position:absolute;left:3778;top:1424;width:11;height:20" coordorigin="3778,1424" coordsize="11,20">
              <v:shape style="position:absolute;left:3778;top:1424;width:11;height:20" coordorigin="3778,1424" coordsize="11,20" path="m3778,1443l3788,1443,3788,1424,3778,1424,3778,1443xe" filled="true" fillcolor="#000000" stroked="false">
                <v:path arrowok="t"/>
                <v:fill type="solid"/>
              </v:shape>
            </v:group>
            <v:group style="position:absolute;left:3778;top:1443;width:11;height:20" coordorigin="3778,1443" coordsize="11,20">
              <v:shape style="position:absolute;left:3778;top:1443;width:11;height:20" coordorigin="3778,1443" coordsize="11,20" path="m3778,1462l3788,1462,3788,1443,3778,1443,3778,1462xe" filled="true" fillcolor="#000000" stroked="false">
                <v:path arrowok="t"/>
                <v:fill type="solid"/>
              </v:shape>
            </v:group>
            <v:group style="position:absolute;left:3778;top:1462;width:11;height:20" coordorigin="3778,1462" coordsize="11,20">
              <v:shape style="position:absolute;left:3778;top:1462;width:11;height:20" coordorigin="3778,1462" coordsize="11,20" path="m3778,1481l3788,1481,3788,1462,3778,1462,3778,1481xe" filled="true" fillcolor="#000000" stroked="false">
                <v:path arrowok="t"/>
                <v:fill type="solid"/>
              </v:shape>
            </v:group>
            <v:group style="position:absolute;left:3778;top:1481;width:11;height:20" coordorigin="3778,1481" coordsize="11,20">
              <v:shape style="position:absolute;left:3778;top:1481;width:11;height:20" coordorigin="3778,1481" coordsize="11,20" path="m3778,1500l3788,1500,3788,1481,3778,1481,3778,1500xe" filled="true" fillcolor="#000000" stroked="false">
                <v:path arrowok="t"/>
                <v:fill type="solid"/>
              </v:shape>
            </v:group>
            <v:group style="position:absolute;left:3778;top:1500;width:11;height:20" coordorigin="3778,1500" coordsize="11,20">
              <v:shape style="position:absolute;left:3778;top:1500;width:11;height:20" coordorigin="3778,1500" coordsize="11,20" path="m3778,1520l3788,1520,3788,1500,3778,1500,3778,1520xe" filled="true" fillcolor="#000000" stroked="false">
                <v:path arrowok="t"/>
                <v:fill type="solid"/>
              </v:shape>
            </v:group>
            <v:group style="position:absolute;left:3778;top:1520;width:11;height:20" coordorigin="3778,1520" coordsize="11,20">
              <v:shape style="position:absolute;left:3778;top:1520;width:11;height:20" coordorigin="3778,1520" coordsize="11,20" path="m3778,1539l3788,1539,3788,1520,3778,1520,3778,1539xe" filled="true" fillcolor="#000000" stroked="false">
                <v:path arrowok="t"/>
                <v:fill type="solid"/>
              </v:shape>
            </v:group>
            <v:group style="position:absolute;left:3778;top:1539;width:11;height:20" coordorigin="3778,1539" coordsize="11,20">
              <v:shape style="position:absolute;left:3778;top:1539;width:11;height:20" coordorigin="3778,1539" coordsize="11,20" path="m3778,1558l3788,1558,3788,1539,3778,1539,3778,1558xe" filled="true" fillcolor="#000000" stroked="false">
                <v:path arrowok="t"/>
                <v:fill type="solid"/>
              </v:shape>
            </v:group>
            <v:group style="position:absolute;left:3778;top:1558;width:11;height:20" coordorigin="3778,1558" coordsize="11,20">
              <v:shape style="position:absolute;left:3778;top:1558;width:11;height:20" coordorigin="3778,1558" coordsize="11,20" path="m3778,1577l3788,1577,3788,1558,3778,1558,3778,1577xe" filled="true" fillcolor="#000000" stroked="false">
                <v:path arrowok="t"/>
                <v:fill type="solid"/>
              </v:shape>
            </v:group>
            <v:group style="position:absolute;left:3778;top:1577;width:11;height:20" coordorigin="3778,1577" coordsize="11,20">
              <v:shape style="position:absolute;left:3778;top:1577;width:11;height:20" coordorigin="3778,1577" coordsize="11,20" path="m3778,1596l3788,1596,3788,1577,3778,1577,3778,1596xe" filled="true" fillcolor="#000000" stroked="false">
                <v:path arrowok="t"/>
                <v:fill type="solid"/>
              </v:shape>
            </v:group>
            <v:group style="position:absolute;left:3778;top:1596;width:11;height:20" coordorigin="3778,1596" coordsize="11,20">
              <v:shape style="position:absolute;left:3778;top:1596;width:11;height:20" coordorigin="3778,1596" coordsize="11,20" path="m3778,1616l3788,1616,3788,1596,3778,1596,3778,1616xe" filled="true" fillcolor="#000000" stroked="false">
                <v:path arrowok="t"/>
                <v:fill type="solid"/>
              </v:shape>
            </v:group>
            <v:group style="position:absolute;left:3778;top:1616;width:11;height:20" coordorigin="3778,1616" coordsize="11,20">
              <v:shape style="position:absolute;left:3778;top:1616;width:11;height:20" coordorigin="3778,1616" coordsize="11,20" path="m3778,1635l3788,1635,3788,1616,3778,1616,3778,1635xe" filled="true" fillcolor="#000000" stroked="false">
                <v:path arrowok="t"/>
                <v:fill type="solid"/>
              </v:shape>
            </v:group>
            <v:group style="position:absolute;left:3778;top:1635;width:11;height:20" coordorigin="3778,1635" coordsize="11,20">
              <v:shape style="position:absolute;left:3778;top:1635;width:11;height:20" coordorigin="3778,1635" coordsize="11,20" path="m3778,1654l3788,1654,3788,1635,3778,1635,3778,1654xe" filled="true" fillcolor="#000000" stroked="false">
                <v:path arrowok="t"/>
                <v:fill type="solid"/>
              </v:shape>
            </v:group>
            <v:group style="position:absolute;left:3778;top:1654;width:11;height:20" coordorigin="3778,1654" coordsize="11,20">
              <v:shape style="position:absolute;left:3778;top:1654;width:11;height:20" coordorigin="3778,1654" coordsize="11,20" path="m3778,1673l3788,1673,3788,1654,3778,1654,3778,1673xe" filled="true" fillcolor="#000000" stroked="false">
                <v:path arrowok="t"/>
                <v:fill type="solid"/>
              </v:shape>
            </v:group>
            <v:group style="position:absolute;left:3778;top:1673;width:11;height:20" coordorigin="3778,1673" coordsize="11,20">
              <v:shape style="position:absolute;left:3778;top:1673;width:11;height:20" coordorigin="3778,1673" coordsize="11,20" path="m3778,1692l3788,1692,3788,1673,3778,1673,3778,1692xe" filled="true" fillcolor="#000000" stroked="false">
                <v:path arrowok="t"/>
                <v:fill type="solid"/>
              </v:shape>
            </v:group>
            <v:group style="position:absolute;left:3778;top:1692;width:11;height:20" coordorigin="3778,1692" coordsize="11,20">
              <v:shape style="position:absolute;left:3778;top:1692;width:11;height:20" coordorigin="3778,1692" coordsize="11,20" path="m3778,1712l3788,1712,3788,1692,3778,1692,3778,1712xe" filled="true" fillcolor="#000000" stroked="false">
                <v:path arrowok="t"/>
                <v:fill type="solid"/>
              </v:shape>
            </v:group>
            <v:group style="position:absolute;left:3778;top:1712;width:11;height:20" coordorigin="3778,1712" coordsize="11,20">
              <v:shape style="position:absolute;left:3778;top:1712;width:11;height:20" coordorigin="3778,1712" coordsize="11,20" path="m3778,1731l3788,1731,3788,1712,3778,1712,3778,1731xe" filled="true" fillcolor="#000000" stroked="false">
                <v:path arrowok="t"/>
                <v:fill type="solid"/>
              </v:shape>
            </v:group>
            <v:group style="position:absolute;left:3778;top:1731;width:11;height:20" coordorigin="3778,1731" coordsize="11,20">
              <v:shape style="position:absolute;left:3778;top:1731;width:11;height:20" coordorigin="3778,1731" coordsize="11,20" path="m3778,1750l3788,1750,3788,1731,3778,1731,3778,1750xe" filled="true" fillcolor="#000000" stroked="false">
                <v:path arrowok="t"/>
                <v:fill type="solid"/>
              </v:shape>
            </v:group>
            <v:group style="position:absolute;left:3778;top:1750;width:11;height:20" coordorigin="3778,1750" coordsize="11,20">
              <v:shape style="position:absolute;left:3778;top:1750;width:11;height:20" coordorigin="3778,1750" coordsize="11,20" path="m3778,1769l3788,1769,3788,1750,3778,1750,3778,1769xe" filled="true" fillcolor="#000000" stroked="false">
                <v:path arrowok="t"/>
                <v:fill type="solid"/>
              </v:shape>
            </v:group>
            <v:group style="position:absolute;left:3778;top:1769;width:11;height:20" coordorigin="3778,1769" coordsize="11,20">
              <v:shape style="position:absolute;left:3778;top:1769;width:11;height:20" coordorigin="3778,1769" coordsize="11,20" path="m3778,1788l3788,1788,3788,1769,3778,1769,3778,1788xe" filled="true" fillcolor="#000000" stroked="false">
                <v:path arrowok="t"/>
                <v:fill type="solid"/>
              </v:shape>
            </v:group>
            <v:group style="position:absolute;left:3778;top:1788;width:11;height:20" coordorigin="3778,1788" coordsize="11,20">
              <v:shape style="position:absolute;left:3778;top:1788;width:11;height:20" coordorigin="3778,1788" coordsize="11,20" path="m3778,1808l3788,1808,3788,1788,3778,1788,3778,1808xe" filled="true" fillcolor="#000000" stroked="false">
                <v:path arrowok="t"/>
                <v:fill type="solid"/>
              </v:shape>
            </v:group>
            <v:group style="position:absolute;left:3778;top:1808;width:11;height:20" coordorigin="3778,1808" coordsize="11,20">
              <v:shape style="position:absolute;left:3778;top:1808;width:11;height:20" coordorigin="3778,1808" coordsize="11,20" path="m3778,1827l3788,1827,3788,1808,3778,1808,3778,1827xe" filled="true" fillcolor="#000000" stroked="false">
                <v:path arrowok="t"/>
                <v:fill type="solid"/>
              </v:shape>
            </v:group>
            <v:group style="position:absolute;left:3778;top:1827;width:11;height:20" coordorigin="3778,1827" coordsize="11,20">
              <v:shape style="position:absolute;left:3778;top:1827;width:11;height:20" coordorigin="3778,1827" coordsize="11,20" path="m3778,1846l3788,1846,3788,1827,3778,1827,3778,1846xe" filled="true" fillcolor="#000000" stroked="false">
                <v:path arrowok="t"/>
                <v:fill type="solid"/>
              </v:shape>
            </v:group>
            <v:group style="position:absolute;left:3778;top:1846;width:11;height:20" coordorigin="3778,1846" coordsize="11,20">
              <v:shape style="position:absolute;left:3778;top:1846;width:11;height:20" coordorigin="3778,1846" coordsize="11,20" path="m3778,1865l3788,1865,3788,1846,3778,1846,3778,1865xe" filled="true" fillcolor="#000000" stroked="false">
                <v:path arrowok="t"/>
                <v:fill type="solid"/>
              </v:shape>
            </v:group>
            <v:group style="position:absolute;left:3778;top:1865;width:11;height:20" coordorigin="3778,1865" coordsize="11,20">
              <v:shape style="position:absolute;left:3778;top:1865;width:11;height:20" coordorigin="3778,1865" coordsize="11,20" path="m3778,1884l3788,1884,3788,1865,3778,1865,3778,1884xe" filled="true" fillcolor="#000000" stroked="false">
                <v:path arrowok="t"/>
                <v:fill type="solid"/>
              </v:shape>
            </v:group>
            <v:group style="position:absolute;left:3778;top:1884;width:11;height:20" coordorigin="3778,1884" coordsize="11,20">
              <v:shape style="position:absolute;left:3778;top:1884;width:11;height:20" coordorigin="3778,1884" coordsize="11,20" path="m3778,1904l3788,1904,3788,1884,3778,1884,3778,1904xe" filled="true" fillcolor="#000000" stroked="false">
                <v:path arrowok="t"/>
                <v:fill type="solid"/>
              </v:shape>
            </v:group>
            <v:group style="position:absolute;left:3778;top:1904;width:11;height:20" coordorigin="3778,1904" coordsize="11,20">
              <v:shape style="position:absolute;left:3778;top:1904;width:11;height:20" coordorigin="3778,1904" coordsize="11,20" path="m3778,1923l3788,1923,3788,1904,3778,1904,3778,1923xe" filled="true" fillcolor="#000000" stroked="false">
                <v:path arrowok="t"/>
                <v:fill type="solid"/>
              </v:shape>
            </v:group>
            <v:group style="position:absolute;left:3778;top:1923;width:11;height:20" coordorigin="3778,1923" coordsize="11,20">
              <v:shape style="position:absolute;left:3778;top:1923;width:11;height:20" coordorigin="3778,1923" coordsize="11,20" path="m3778,1942l3788,1942,3788,1923,3778,1923,3778,1942xe" filled="true" fillcolor="#000000" stroked="false">
                <v:path arrowok="t"/>
                <v:fill type="solid"/>
              </v:shape>
            </v:group>
            <v:group style="position:absolute;left:3778;top:1942;width:11;height:20" coordorigin="3778,1942" coordsize="11,20">
              <v:shape style="position:absolute;left:3778;top:1942;width:11;height:20" coordorigin="3778,1942" coordsize="11,20" path="m3778,1961l3788,1961,3788,1942,3778,1942,3778,1961xe" filled="true" fillcolor="#000000" stroked="false">
                <v:path arrowok="t"/>
                <v:fill type="solid"/>
              </v:shape>
            </v:group>
            <v:group style="position:absolute;left:3778;top:1961;width:11;height:20" coordorigin="3778,1961" coordsize="11,20">
              <v:shape style="position:absolute;left:3778;top:1961;width:11;height:20" coordorigin="3778,1961" coordsize="11,20" path="m3778,1980l3788,1980,3788,1961,3778,1961,3778,1980xe" filled="true" fillcolor="#000000" stroked="false">
                <v:path arrowok="t"/>
                <v:fill type="solid"/>
              </v:shape>
            </v:group>
            <v:group style="position:absolute;left:3778;top:1980;width:11;height:20" coordorigin="3778,1980" coordsize="11,20">
              <v:shape style="position:absolute;left:3778;top:1980;width:11;height:20" coordorigin="3778,1980" coordsize="11,20" path="m3778,2000l3788,2000,3788,1980,3778,1980,3778,2000xe" filled="true" fillcolor="#000000" stroked="false">
                <v:path arrowok="t"/>
                <v:fill type="solid"/>
              </v:shape>
            </v:group>
            <v:group style="position:absolute;left:3778;top:2000;width:11;height:20" coordorigin="3778,2000" coordsize="11,20">
              <v:shape style="position:absolute;left:3778;top:2000;width:11;height:20" coordorigin="3778,2000" coordsize="11,20" path="m3778,2019l3788,2019,3788,2000,3778,2000,3778,2019xe" filled="true" fillcolor="#000000" stroked="false">
                <v:path arrowok="t"/>
                <v:fill type="solid"/>
              </v:shape>
            </v:group>
            <v:group style="position:absolute;left:3778;top:2019;width:11;height:20" coordorigin="3778,2019" coordsize="11,20">
              <v:shape style="position:absolute;left:3778;top:2019;width:11;height:20" coordorigin="3778,2019" coordsize="11,20" path="m3778,2038l3788,2038,3788,2019,3778,2019,3778,2038xe" filled="true" fillcolor="#000000" stroked="false">
                <v:path arrowok="t"/>
                <v:fill type="solid"/>
              </v:shape>
            </v:group>
            <v:group style="position:absolute;left:3778;top:2038;width:11;height:20" coordorigin="3778,2038" coordsize="11,20">
              <v:shape style="position:absolute;left:3778;top:2038;width:11;height:20" coordorigin="3778,2038" coordsize="11,20" path="m3778,2057l3788,2057,3788,2038,3778,2038,3778,2057xe" filled="true" fillcolor="#000000" stroked="false">
                <v:path arrowok="t"/>
                <v:fill type="solid"/>
              </v:shape>
            </v:group>
            <v:group style="position:absolute;left:3778;top:2057;width:11;height:20" coordorigin="3778,2057" coordsize="11,20">
              <v:shape style="position:absolute;left:3778;top:2057;width:11;height:20" coordorigin="3778,2057" coordsize="11,20" path="m3778,2076l3788,2076,3788,2057,3778,2057,3778,2076xe" filled="true" fillcolor="#000000" stroked="false">
                <v:path arrowok="t"/>
                <v:fill type="solid"/>
              </v:shape>
            </v:group>
            <v:group style="position:absolute;left:3778;top:2076;width:11;height:20" coordorigin="3778,2076" coordsize="11,20">
              <v:shape style="position:absolute;left:3778;top:2076;width:11;height:20" coordorigin="3778,2076" coordsize="11,20" path="m3778,2096l3788,2096,3788,2076,3778,2076,3778,2096xe" filled="true" fillcolor="#000000" stroked="false">
                <v:path arrowok="t"/>
                <v:fill type="solid"/>
              </v:shape>
            </v:group>
            <v:group style="position:absolute;left:3778;top:2096;width:11;height:20" coordorigin="3778,2096" coordsize="11,20">
              <v:shape style="position:absolute;left:3778;top:2096;width:11;height:20" coordorigin="3778,2096" coordsize="11,20" path="m3778,2115l3788,2115,3788,2096,3778,2096,3778,2115xe" filled="true" fillcolor="#000000" stroked="false">
                <v:path arrowok="t"/>
                <v:fill type="solid"/>
              </v:shape>
            </v:group>
            <v:group style="position:absolute;left:3778;top:2115;width:11;height:20" coordorigin="3778,2115" coordsize="11,20">
              <v:shape style="position:absolute;left:3778;top:2115;width:11;height:20" coordorigin="3778,2115" coordsize="11,20" path="m3778,2134l3788,2134,3788,2115,3778,2115,3778,2134xe" filled="true" fillcolor="#000000" stroked="false">
                <v:path arrowok="t"/>
                <v:fill type="solid"/>
              </v:shape>
            </v:group>
            <v:group style="position:absolute;left:3778;top:2134;width:11;height:20" coordorigin="3778,2134" coordsize="11,20">
              <v:shape style="position:absolute;left:3778;top:2134;width:11;height:20" coordorigin="3778,2134" coordsize="11,20" path="m3778,2153l3788,2153,3788,2134,3778,2134,3778,2153xe" filled="true" fillcolor="#000000" stroked="false">
                <v:path arrowok="t"/>
                <v:fill type="solid"/>
              </v:shape>
            </v:group>
            <v:group style="position:absolute;left:3778;top:2153;width:11;height:20" coordorigin="3778,2153" coordsize="11,20">
              <v:shape style="position:absolute;left:3778;top:2153;width:11;height:20" coordorigin="3778,2153" coordsize="11,20" path="m3778,2172l3788,2172,3788,2153,3778,2153,3778,2172xe" filled="true" fillcolor="#000000" stroked="false">
                <v:path arrowok="t"/>
                <v:fill type="solid"/>
              </v:shape>
            </v:group>
            <v:group style="position:absolute;left:3778;top:2172;width:11;height:20" coordorigin="3778,2172" coordsize="11,20">
              <v:shape style="position:absolute;left:3778;top:2172;width:11;height:20" coordorigin="3778,2172" coordsize="11,20" path="m3778,2192l3788,2192,3788,2172,3778,2172,3778,2192xe" filled="true" fillcolor="#000000" stroked="false">
                <v:path arrowok="t"/>
                <v:fill type="solid"/>
              </v:shape>
            </v:group>
            <v:group style="position:absolute;left:3778;top:2192;width:11;height:20" coordorigin="3778,2192" coordsize="11,20">
              <v:shape style="position:absolute;left:3778;top:2192;width:11;height:20" coordorigin="3778,2192" coordsize="11,20" path="m3778,2211l3788,2211,3788,2192,3778,2192,3778,2211xe" filled="true" fillcolor="#000000" stroked="false">
                <v:path arrowok="t"/>
                <v:fill type="solid"/>
              </v:shape>
            </v:group>
            <v:group style="position:absolute;left:3778;top:2211;width:11;height:20" coordorigin="3778,2211" coordsize="11,20">
              <v:shape style="position:absolute;left:3778;top:2211;width:11;height:20" coordorigin="3778,2211" coordsize="11,20" path="m3778,2230l3788,2230,3788,2211,3778,2211,3778,2230xe" filled="true" fillcolor="#000000" stroked="false">
                <v:path arrowok="t"/>
                <v:fill type="solid"/>
              </v:shape>
            </v:group>
            <v:group style="position:absolute;left:4772;top:1174;width:10;height:20" coordorigin="4772,1174" coordsize="10,20">
              <v:shape style="position:absolute;left:4772;top:1174;width:10;height:20" coordorigin="4772,1174" coordsize="10,20" path="m4772,1193l4782,1193,4782,1174,4772,1174,4772,1193xe" filled="true" fillcolor="#000000" stroked="false">
                <v:path arrowok="t"/>
                <v:fill type="solid"/>
              </v:shape>
            </v:group>
            <v:group style="position:absolute;left:4772;top:1193;width:10;height:20" coordorigin="4772,1193" coordsize="10,20">
              <v:shape style="position:absolute;left:4772;top:1193;width:10;height:20" coordorigin="4772,1193" coordsize="10,20" path="m4772,1212l4782,1212,4782,1193,4772,1193,4772,1212xe" filled="true" fillcolor="#000000" stroked="false">
                <v:path arrowok="t"/>
                <v:fill type="solid"/>
              </v:shape>
            </v:group>
            <v:group style="position:absolute;left:4772;top:1212;width:10;height:20" coordorigin="4772,1212" coordsize="10,20">
              <v:shape style="position:absolute;left:4772;top:1212;width:10;height:20" coordorigin="4772,1212" coordsize="10,20" path="m4772,1232l4782,1232,4782,1212,4772,1212,4772,1232xe" filled="true" fillcolor="#000000" stroked="false">
                <v:path arrowok="t"/>
                <v:fill type="solid"/>
              </v:shape>
            </v:group>
            <v:group style="position:absolute;left:4772;top:1232;width:10;height:20" coordorigin="4772,1232" coordsize="10,20">
              <v:shape style="position:absolute;left:4772;top:1232;width:10;height:20" coordorigin="4772,1232" coordsize="10,20" path="m4772,1251l4782,1251,4782,1232,4772,1232,4772,1251xe" filled="true" fillcolor="#000000" stroked="false">
                <v:path arrowok="t"/>
                <v:fill type="solid"/>
              </v:shape>
            </v:group>
            <v:group style="position:absolute;left:4772;top:1251;width:10;height:20" coordorigin="4772,1251" coordsize="10,20">
              <v:shape style="position:absolute;left:4772;top:1251;width:10;height:20" coordorigin="4772,1251" coordsize="10,20" path="m4772,1270l4782,1270,4782,1251,4772,1251,4772,1270xe" filled="true" fillcolor="#000000" stroked="false">
                <v:path arrowok="t"/>
                <v:fill type="solid"/>
              </v:shape>
            </v:group>
            <v:group style="position:absolute;left:4772;top:1270;width:10;height:20" coordorigin="4772,1270" coordsize="10,20">
              <v:shape style="position:absolute;left:4772;top:1270;width:10;height:20" coordorigin="4772,1270" coordsize="10,20" path="m4772,1289l4782,1289,4782,1270,4772,1270,4772,1289xe" filled="true" fillcolor="#000000" stroked="false">
                <v:path arrowok="t"/>
                <v:fill type="solid"/>
              </v:shape>
            </v:group>
            <v:group style="position:absolute;left:4772;top:1289;width:10;height:20" coordorigin="4772,1289" coordsize="10,20">
              <v:shape style="position:absolute;left:4772;top:1289;width:10;height:20" coordorigin="4772,1289" coordsize="10,20" path="m4772,1308l4782,1308,4782,1289,4772,1289,4772,1308xe" filled="true" fillcolor="#000000" stroked="false">
                <v:path arrowok="t"/>
                <v:fill type="solid"/>
              </v:shape>
            </v:group>
            <v:group style="position:absolute;left:4772;top:1308;width:10;height:20" coordorigin="4772,1308" coordsize="10,20">
              <v:shape style="position:absolute;left:4772;top:1308;width:10;height:20" coordorigin="4772,1308" coordsize="10,20" path="m4772,1328l4782,1328,4782,1308,4772,1308,4772,1328xe" filled="true" fillcolor="#000000" stroked="false">
                <v:path arrowok="t"/>
                <v:fill type="solid"/>
              </v:shape>
            </v:group>
            <v:group style="position:absolute;left:4772;top:1328;width:10;height:20" coordorigin="4772,1328" coordsize="10,20">
              <v:shape style="position:absolute;left:4772;top:1328;width:10;height:20" coordorigin="4772,1328" coordsize="10,20" path="m4772,1347l4782,1347,4782,1328,4772,1328,4772,1347xe" filled="true" fillcolor="#000000" stroked="false">
                <v:path arrowok="t"/>
                <v:fill type="solid"/>
              </v:shape>
            </v:group>
            <v:group style="position:absolute;left:4772;top:1347;width:10;height:20" coordorigin="4772,1347" coordsize="10,20">
              <v:shape style="position:absolute;left:4772;top:1347;width:10;height:20" coordorigin="4772,1347" coordsize="10,20" path="m4772,1366l4782,1366,4782,1347,4772,1347,4772,1366xe" filled="true" fillcolor="#000000" stroked="false">
                <v:path arrowok="t"/>
                <v:fill type="solid"/>
              </v:shape>
            </v:group>
            <v:group style="position:absolute;left:4772;top:1366;width:10;height:20" coordorigin="4772,1366" coordsize="10,20">
              <v:shape style="position:absolute;left:4772;top:1366;width:10;height:20" coordorigin="4772,1366" coordsize="10,20" path="m4772,1385l4782,1385,4782,1366,4772,1366,4772,1385xe" filled="true" fillcolor="#000000" stroked="false">
                <v:path arrowok="t"/>
                <v:fill type="solid"/>
              </v:shape>
            </v:group>
            <v:group style="position:absolute;left:4772;top:1385;width:10;height:20" coordorigin="4772,1385" coordsize="10,20">
              <v:shape style="position:absolute;left:4772;top:1385;width:10;height:20" coordorigin="4772,1385" coordsize="10,20" path="m4772,1404l4782,1404,4782,1385,4772,1385,4772,1404xe" filled="true" fillcolor="#000000" stroked="false">
                <v:path arrowok="t"/>
                <v:fill type="solid"/>
              </v:shape>
            </v:group>
            <v:group style="position:absolute;left:4772;top:1404;width:10;height:20" coordorigin="4772,1404" coordsize="10,20">
              <v:shape style="position:absolute;left:4772;top:1404;width:10;height:20" coordorigin="4772,1404" coordsize="10,20" path="m4772,1424l4782,1424,4782,1404,4772,1404,4772,1424xe" filled="true" fillcolor="#000000" stroked="false">
                <v:path arrowok="t"/>
                <v:fill type="solid"/>
              </v:shape>
            </v:group>
            <v:group style="position:absolute;left:4772;top:1424;width:10;height:20" coordorigin="4772,1424" coordsize="10,20">
              <v:shape style="position:absolute;left:4772;top:1424;width:10;height:20" coordorigin="4772,1424" coordsize="10,20" path="m4772,1443l4782,1443,4782,1424,4772,1424,4772,1443xe" filled="true" fillcolor="#000000" stroked="false">
                <v:path arrowok="t"/>
                <v:fill type="solid"/>
              </v:shape>
            </v:group>
            <v:group style="position:absolute;left:4772;top:1443;width:10;height:20" coordorigin="4772,1443" coordsize="10,20">
              <v:shape style="position:absolute;left:4772;top:1443;width:10;height:20" coordorigin="4772,1443" coordsize="10,20" path="m4772,1462l4782,1462,4782,1443,4772,1443,4772,1462xe" filled="true" fillcolor="#000000" stroked="false">
                <v:path arrowok="t"/>
                <v:fill type="solid"/>
              </v:shape>
            </v:group>
            <v:group style="position:absolute;left:4772;top:1462;width:10;height:20" coordorigin="4772,1462" coordsize="10,20">
              <v:shape style="position:absolute;left:4772;top:1462;width:10;height:20" coordorigin="4772,1462" coordsize="10,20" path="m4772,1481l4782,1481,4782,1462,4772,1462,4772,1481xe" filled="true" fillcolor="#000000" stroked="false">
                <v:path arrowok="t"/>
                <v:fill type="solid"/>
              </v:shape>
            </v:group>
            <v:group style="position:absolute;left:4772;top:1481;width:10;height:20" coordorigin="4772,1481" coordsize="10,20">
              <v:shape style="position:absolute;left:4772;top:1481;width:10;height:20" coordorigin="4772,1481" coordsize="10,20" path="m4772,1500l4782,1500,4782,1481,4772,1481,4772,1500xe" filled="true" fillcolor="#000000" stroked="false">
                <v:path arrowok="t"/>
                <v:fill type="solid"/>
              </v:shape>
            </v:group>
            <v:group style="position:absolute;left:4772;top:1500;width:10;height:20" coordorigin="4772,1500" coordsize="10,20">
              <v:shape style="position:absolute;left:4772;top:1500;width:10;height:20" coordorigin="4772,1500" coordsize="10,20" path="m4772,1520l4782,1520,4782,1500,4772,1500,4772,1520xe" filled="true" fillcolor="#000000" stroked="false">
                <v:path arrowok="t"/>
                <v:fill type="solid"/>
              </v:shape>
            </v:group>
            <v:group style="position:absolute;left:4772;top:1520;width:10;height:20" coordorigin="4772,1520" coordsize="10,20">
              <v:shape style="position:absolute;left:4772;top:1520;width:10;height:20" coordorigin="4772,1520" coordsize="10,20" path="m4772,1539l4782,1539,4782,1520,4772,1520,4772,1539xe" filled="true" fillcolor="#000000" stroked="false">
                <v:path arrowok="t"/>
                <v:fill type="solid"/>
              </v:shape>
            </v:group>
            <v:group style="position:absolute;left:4772;top:1539;width:10;height:20" coordorigin="4772,1539" coordsize="10,20">
              <v:shape style="position:absolute;left:4772;top:1539;width:10;height:20" coordorigin="4772,1539" coordsize="10,20" path="m4772,1558l4782,1558,4782,1539,4772,1539,4772,1558xe" filled="true" fillcolor="#000000" stroked="false">
                <v:path arrowok="t"/>
                <v:fill type="solid"/>
              </v:shape>
            </v:group>
            <v:group style="position:absolute;left:4772;top:1558;width:10;height:20" coordorigin="4772,1558" coordsize="10,20">
              <v:shape style="position:absolute;left:4772;top:1558;width:10;height:20" coordorigin="4772,1558" coordsize="10,20" path="m4772,1577l4782,1577,4782,1558,4772,1558,4772,1577xe" filled="true" fillcolor="#000000" stroked="false">
                <v:path arrowok="t"/>
                <v:fill type="solid"/>
              </v:shape>
            </v:group>
            <v:group style="position:absolute;left:4772;top:1577;width:10;height:20" coordorigin="4772,1577" coordsize="10,20">
              <v:shape style="position:absolute;left:4772;top:1577;width:10;height:20" coordorigin="4772,1577" coordsize="10,20" path="m4772,1596l4782,1596,4782,1577,4772,1577,4772,1596xe" filled="true" fillcolor="#000000" stroked="false">
                <v:path arrowok="t"/>
                <v:fill type="solid"/>
              </v:shape>
            </v:group>
            <v:group style="position:absolute;left:4772;top:1596;width:10;height:20" coordorigin="4772,1596" coordsize="10,20">
              <v:shape style="position:absolute;left:4772;top:1596;width:10;height:20" coordorigin="4772,1596" coordsize="10,20" path="m4772,1616l4782,1616,4782,1596,4772,1596,4772,1616xe" filled="true" fillcolor="#000000" stroked="false">
                <v:path arrowok="t"/>
                <v:fill type="solid"/>
              </v:shape>
            </v:group>
            <v:group style="position:absolute;left:4772;top:1616;width:10;height:20" coordorigin="4772,1616" coordsize="10,20">
              <v:shape style="position:absolute;left:4772;top:1616;width:10;height:20" coordorigin="4772,1616" coordsize="10,20" path="m4772,1635l4782,1635,4782,1616,4772,1616,4772,1635xe" filled="true" fillcolor="#000000" stroked="false">
                <v:path arrowok="t"/>
                <v:fill type="solid"/>
              </v:shape>
            </v:group>
            <v:group style="position:absolute;left:4772;top:1635;width:10;height:20" coordorigin="4772,1635" coordsize="10,20">
              <v:shape style="position:absolute;left:4772;top:1635;width:10;height:20" coordorigin="4772,1635" coordsize="10,20" path="m4772,1654l4782,1654,4782,1635,4772,1635,4772,1654xe" filled="true" fillcolor="#000000" stroked="false">
                <v:path arrowok="t"/>
                <v:fill type="solid"/>
              </v:shape>
            </v:group>
            <v:group style="position:absolute;left:4772;top:1654;width:10;height:20" coordorigin="4772,1654" coordsize="10,20">
              <v:shape style="position:absolute;left:4772;top:1654;width:10;height:20" coordorigin="4772,1654" coordsize="10,20" path="m4772,1673l4782,1673,4782,1654,4772,1654,4772,1673xe" filled="true" fillcolor="#000000" stroked="false">
                <v:path arrowok="t"/>
                <v:fill type="solid"/>
              </v:shape>
            </v:group>
            <v:group style="position:absolute;left:4772;top:1673;width:10;height:20" coordorigin="4772,1673" coordsize="10,20">
              <v:shape style="position:absolute;left:4772;top:1673;width:10;height:20" coordorigin="4772,1673" coordsize="10,20" path="m4772,1692l4782,1692,4782,1673,4772,1673,4772,1692xe" filled="true" fillcolor="#000000" stroked="false">
                <v:path arrowok="t"/>
                <v:fill type="solid"/>
              </v:shape>
            </v:group>
            <v:group style="position:absolute;left:4772;top:1692;width:10;height:20" coordorigin="4772,1692" coordsize="10,20">
              <v:shape style="position:absolute;left:4772;top:1692;width:10;height:20" coordorigin="4772,1692" coordsize="10,20" path="m4772,1712l4782,1712,4782,1692,4772,1692,4772,1712xe" filled="true" fillcolor="#000000" stroked="false">
                <v:path arrowok="t"/>
                <v:fill type="solid"/>
              </v:shape>
            </v:group>
            <v:group style="position:absolute;left:4772;top:1712;width:10;height:20" coordorigin="4772,1712" coordsize="10,20">
              <v:shape style="position:absolute;left:4772;top:1712;width:10;height:20" coordorigin="4772,1712" coordsize="10,20" path="m4772,1731l4782,1731,4782,1712,4772,1712,4772,1731xe" filled="true" fillcolor="#000000" stroked="false">
                <v:path arrowok="t"/>
                <v:fill type="solid"/>
              </v:shape>
            </v:group>
            <v:group style="position:absolute;left:4772;top:1731;width:10;height:20" coordorigin="4772,1731" coordsize="10,20">
              <v:shape style="position:absolute;left:4772;top:1731;width:10;height:20" coordorigin="4772,1731" coordsize="10,20" path="m4772,1750l4782,1750,4782,1731,4772,1731,4772,1750xe" filled="true" fillcolor="#000000" stroked="false">
                <v:path arrowok="t"/>
                <v:fill type="solid"/>
              </v:shape>
            </v:group>
            <v:group style="position:absolute;left:4772;top:1750;width:10;height:20" coordorigin="4772,1750" coordsize="10,20">
              <v:shape style="position:absolute;left:4772;top:1750;width:10;height:20" coordorigin="4772,1750" coordsize="10,20" path="m4772,1769l4782,1769,4782,1750,4772,1750,4772,1769xe" filled="true" fillcolor="#000000" stroked="false">
                <v:path arrowok="t"/>
                <v:fill type="solid"/>
              </v:shape>
            </v:group>
            <v:group style="position:absolute;left:4772;top:1769;width:10;height:20" coordorigin="4772,1769" coordsize="10,20">
              <v:shape style="position:absolute;left:4772;top:1769;width:10;height:20" coordorigin="4772,1769" coordsize="10,20" path="m4772,1788l4782,1788,4782,1769,4772,1769,4772,1788xe" filled="true" fillcolor="#000000" stroked="false">
                <v:path arrowok="t"/>
                <v:fill type="solid"/>
              </v:shape>
            </v:group>
            <v:group style="position:absolute;left:4772;top:1788;width:10;height:20" coordorigin="4772,1788" coordsize="10,20">
              <v:shape style="position:absolute;left:4772;top:1788;width:10;height:20" coordorigin="4772,1788" coordsize="10,20" path="m4772,1808l4782,1808,4782,1788,4772,1788,4772,1808xe" filled="true" fillcolor="#000000" stroked="false">
                <v:path arrowok="t"/>
                <v:fill type="solid"/>
              </v:shape>
            </v:group>
            <v:group style="position:absolute;left:4772;top:1808;width:10;height:20" coordorigin="4772,1808" coordsize="10,20">
              <v:shape style="position:absolute;left:4772;top:1808;width:10;height:20" coordorigin="4772,1808" coordsize="10,20" path="m4772,1827l4782,1827,4782,1808,4772,1808,4772,1827xe" filled="true" fillcolor="#000000" stroked="false">
                <v:path arrowok="t"/>
                <v:fill type="solid"/>
              </v:shape>
            </v:group>
            <v:group style="position:absolute;left:4772;top:1827;width:10;height:20" coordorigin="4772,1827" coordsize="10,20">
              <v:shape style="position:absolute;left:4772;top:1827;width:10;height:20" coordorigin="4772,1827" coordsize="10,20" path="m4772,1846l4782,1846,4782,1827,4772,1827,4772,1846xe" filled="true" fillcolor="#000000" stroked="false">
                <v:path arrowok="t"/>
                <v:fill type="solid"/>
              </v:shape>
            </v:group>
            <v:group style="position:absolute;left:4772;top:1846;width:10;height:20" coordorigin="4772,1846" coordsize="10,20">
              <v:shape style="position:absolute;left:4772;top:1846;width:10;height:20" coordorigin="4772,1846" coordsize="10,20" path="m4772,1865l4782,1865,4782,1846,4772,1846,4772,1865xe" filled="true" fillcolor="#000000" stroked="false">
                <v:path arrowok="t"/>
                <v:fill type="solid"/>
              </v:shape>
            </v:group>
            <v:group style="position:absolute;left:4772;top:1865;width:10;height:20" coordorigin="4772,1865" coordsize="10,20">
              <v:shape style="position:absolute;left:4772;top:1865;width:10;height:20" coordorigin="4772,1865" coordsize="10,20" path="m4772,1884l4782,1884,4782,1865,4772,1865,4772,1884xe" filled="true" fillcolor="#000000" stroked="false">
                <v:path arrowok="t"/>
                <v:fill type="solid"/>
              </v:shape>
            </v:group>
            <v:group style="position:absolute;left:4772;top:1884;width:10;height:20" coordorigin="4772,1884" coordsize="10,20">
              <v:shape style="position:absolute;left:4772;top:1884;width:10;height:20" coordorigin="4772,1884" coordsize="10,20" path="m4772,1904l4782,1904,4782,1884,4772,1884,4772,1904xe" filled="true" fillcolor="#000000" stroked="false">
                <v:path arrowok="t"/>
                <v:fill type="solid"/>
              </v:shape>
            </v:group>
            <v:group style="position:absolute;left:4772;top:1904;width:10;height:20" coordorigin="4772,1904" coordsize="10,20">
              <v:shape style="position:absolute;left:4772;top:1904;width:10;height:20" coordorigin="4772,1904" coordsize="10,20" path="m4772,1923l4782,1923,4782,1904,4772,1904,4772,1923xe" filled="true" fillcolor="#000000" stroked="false">
                <v:path arrowok="t"/>
                <v:fill type="solid"/>
              </v:shape>
            </v:group>
            <v:group style="position:absolute;left:4772;top:1923;width:10;height:20" coordorigin="4772,1923" coordsize="10,20">
              <v:shape style="position:absolute;left:4772;top:1923;width:10;height:20" coordorigin="4772,1923" coordsize="10,20" path="m4772,1942l4782,1942,4782,1923,4772,1923,4772,1942xe" filled="true" fillcolor="#000000" stroked="false">
                <v:path arrowok="t"/>
                <v:fill type="solid"/>
              </v:shape>
            </v:group>
            <v:group style="position:absolute;left:4772;top:1942;width:10;height:20" coordorigin="4772,1942" coordsize="10,20">
              <v:shape style="position:absolute;left:4772;top:1942;width:10;height:20" coordorigin="4772,1942" coordsize="10,20" path="m4772,1961l4782,1961,4782,1942,4772,1942,4772,1961xe" filled="true" fillcolor="#000000" stroked="false">
                <v:path arrowok="t"/>
                <v:fill type="solid"/>
              </v:shape>
            </v:group>
            <v:group style="position:absolute;left:4772;top:1961;width:10;height:20" coordorigin="4772,1961" coordsize="10,20">
              <v:shape style="position:absolute;left:4772;top:1961;width:10;height:20" coordorigin="4772,1961" coordsize="10,20" path="m4772,1980l4782,1980,4782,1961,4772,1961,4772,1980xe" filled="true" fillcolor="#000000" stroked="false">
                <v:path arrowok="t"/>
                <v:fill type="solid"/>
              </v:shape>
            </v:group>
            <v:group style="position:absolute;left:4772;top:1980;width:10;height:20" coordorigin="4772,1980" coordsize="10,20">
              <v:shape style="position:absolute;left:4772;top:1980;width:10;height:20" coordorigin="4772,1980" coordsize="10,20" path="m4772,2000l4782,2000,4782,1980,4772,1980,4772,2000xe" filled="true" fillcolor="#000000" stroked="false">
                <v:path arrowok="t"/>
                <v:fill type="solid"/>
              </v:shape>
            </v:group>
            <v:group style="position:absolute;left:4772;top:2000;width:10;height:20" coordorigin="4772,2000" coordsize="10,20">
              <v:shape style="position:absolute;left:4772;top:2000;width:10;height:20" coordorigin="4772,2000" coordsize="10,20" path="m4772,2019l4782,2019,4782,2000,4772,2000,4772,2019xe" filled="true" fillcolor="#000000" stroked="false">
                <v:path arrowok="t"/>
                <v:fill type="solid"/>
              </v:shape>
            </v:group>
            <v:group style="position:absolute;left:4772;top:2019;width:10;height:20" coordorigin="4772,2019" coordsize="10,20">
              <v:shape style="position:absolute;left:4772;top:2019;width:10;height:20" coordorigin="4772,2019" coordsize="10,20" path="m4772,2038l4782,2038,4782,2019,4772,2019,4772,2038xe" filled="true" fillcolor="#000000" stroked="false">
                <v:path arrowok="t"/>
                <v:fill type="solid"/>
              </v:shape>
            </v:group>
            <v:group style="position:absolute;left:4772;top:2038;width:10;height:20" coordorigin="4772,2038" coordsize="10,20">
              <v:shape style="position:absolute;left:4772;top:2038;width:10;height:20" coordorigin="4772,2038" coordsize="10,20" path="m4772,2057l4782,2057,4782,2038,4772,2038,4772,2057xe" filled="true" fillcolor="#000000" stroked="false">
                <v:path arrowok="t"/>
                <v:fill type="solid"/>
              </v:shape>
            </v:group>
            <v:group style="position:absolute;left:4772;top:2057;width:10;height:20" coordorigin="4772,2057" coordsize="10,20">
              <v:shape style="position:absolute;left:4772;top:2057;width:10;height:20" coordorigin="4772,2057" coordsize="10,20" path="m4772,2076l4782,2076,4782,2057,4772,2057,4772,2076xe" filled="true" fillcolor="#000000" stroked="false">
                <v:path arrowok="t"/>
                <v:fill type="solid"/>
              </v:shape>
            </v:group>
            <v:group style="position:absolute;left:4772;top:2076;width:10;height:20" coordorigin="4772,2076" coordsize="10,20">
              <v:shape style="position:absolute;left:4772;top:2076;width:10;height:20" coordorigin="4772,2076" coordsize="10,20" path="m4772,2096l4782,2096,4782,2076,4772,2076,4772,2096xe" filled="true" fillcolor="#000000" stroked="false">
                <v:path arrowok="t"/>
                <v:fill type="solid"/>
              </v:shape>
            </v:group>
            <v:group style="position:absolute;left:4772;top:2096;width:10;height:20" coordorigin="4772,2096" coordsize="10,20">
              <v:shape style="position:absolute;left:4772;top:2096;width:10;height:20" coordorigin="4772,2096" coordsize="10,20" path="m4772,2115l4782,2115,4782,2096,4772,2096,4772,2115xe" filled="true" fillcolor="#000000" stroked="false">
                <v:path arrowok="t"/>
                <v:fill type="solid"/>
              </v:shape>
            </v:group>
            <v:group style="position:absolute;left:4772;top:2115;width:10;height:20" coordorigin="4772,2115" coordsize="10,20">
              <v:shape style="position:absolute;left:4772;top:2115;width:10;height:20" coordorigin="4772,2115" coordsize="10,20" path="m4772,2134l4782,2134,4782,2115,4772,2115,4772,2134xe" filled="true" fillcolor="#000000" stroked="false">
                <v:path arrowok="t"/>
                <v:fill type="solid"/>
              </v:shape>
            </v:group>
            <v:group style="position:absolute;left:4772;top:2134;width:10;height:20" coordorigin="4772,2134" coordsize="10,20">
              <v:shape style="position:absolute;left:4772;top:2134;width:10;height:20" coordorigin="4772,2134" coordsize="10,20" path="m4772,2153l4782,2153,4782,2134,4772,2134,4772,2153xe" filled="true" fillcolor="#000000" stroked="false">
                <v:path arrowok="t"/>
                <v:fill type="solid"/>
              </v:shape>
            </v:group>
            <v:group style="position:absolute;left:4772;top:2153;width:10;height:20" coordorigin="4772,2153" coordsize="10,20">
              <v:shape style="position:absolute;left:4772;top:2153;width:10;height:20" coordorigin="4772,2153" coordsize="10,20" path="m4772,2172l4782,2172,4782,2153,4772,2153,4772,2172xe" filled="true" fillcolor="#000000" stroked="false">
                <v:path arrowok="t"/>
                <v:fill type="solid"/>
              </v:shape>
            </v:group>
            <v:group style="position:absolute;left:4772;top:2172;width:10;height:20" coordorigin="4772,2172" coordsize="10,20">
              <v:shape style="position:absolute;left:4772;top:2172;width:10;height:20" coordorigin="4772,2172" coordsize="10,20" path="m4772,2192l4782,2192,4782,2172,4772,2172,4772,2192xe" filled="true" fillcolor="#000000" stroked="false">
                <v:path arrowok="t"/>
                <v:fill type="solid"/>
              </v:shape>
            </v:group>
            <v:group style="position:absolute;left:4772;top:2192;width:10;height:20" coordorigin="4772,2192" coordsize="10,20">
              <v:shape style="position:absolute;left:4772;top:2192;width:10;height:20" coordorigin="4772,2192" coordsize="10,20" path="m4772,2211l4782,2211,4782,2192,4772,2192,4772,2211xe" filled="true" fillcolor="#000000" stroked="false">
                <v:path arrowok="t"/>
                <v:fill type="solid"/>
              </v:shape>
            </v:group>
            <v:group style="position:absolute;left:4772;top:2211;width:10;height:20" coordorigin="4772,2211" coordsize="10,20">
              <v:shape style="position:absolute;left:4772;top:2211;width:10;height:20" coordorigin="4772,2211" coordsize="10,20" path="m4772,2230l4782,2230,4782,2211,4772,2211,4772,2230xe" filled="true" fillcolor="#000000" stroked="false">
                <v:path arrowok="t"/>
                <v:fill type="solid"/>
              </v:shape>
            </v:group>
            <v:group style="position:absolute;left:4772;top:2230;width:10;height:20" coordorigin="4772,2230" coordsize="10,20">
              <v:shape style="position:absolute;left:4772;top:2230;width:10;height:20" coordorigin="4772,2230" coordsize="10,20" path="m4772,2249l4782,2249,4782,2230,4772,2230,4772,2249xe" filled="true" fillcolor="#000000" stroked="false">
                <v:path arrowok="t"/>
                <v:fill type="solid"/>
              </v:shape>
            </v:group>
            <v:group style="position:absolute;left:4772;top:2249;width:10;height:20" coordorigin="4772,2249" coordsize="10,20">
              <v:shape style="position:absolute;left:4772;top:2249;width:10;height:20" coordorigin="4772,2249" coordsize="10,20" path="m4772,2268l4782,2268,4782,2249,4772,2249,4772,2268xe" filled="true" fillcolor="#000000" stroked="false">
                <v:path arrowok="t"/>
                <v:fill type="solid"/>
              </v:shape>
            </v:group>
            <v:group style="position:absolute;left:4772;top:2268;width:10;height:20" coordorigin="4772,2268" coordsize="10,20">
              <v:shape style="position:absolute;left:4772;top:2268;width:10;height:20" coordorigin="4772,2268" coordsize="10,20" path="m4772,2288l4782,2288,4782,2268,4772,2268,4772,2288xe" filled="true" fillcolor="#000000" stroked="false">
                <v:path arrowok="t"/>
                <v:fill type="solid"/>
              </v:shape>
            </v:group>
            <v:group style="position:absolute;left:4772;top:2288;width:10;height:20" coordorigin="4772,2288" coordsize="10,20">
              <v:shape style="position:absolute;left:4772;top:2288;width:10;height:20" coordorigin="4772,2288" coordsize="10,20" path="m4772,2307l4782,2307,4782,2288,4772,2288,4772,2307xe" filled="true" fillcolor="#000000" stroked="false">
                <v:path arrowok="t"/>
                <v:fill type="solid"/>
              </v:shape>
            </v:group>
            <v:group style="position:absolute;left:4772;top:2307;width:10;height:20" coordorigin="4772,2307" coordsize="10,20">
              <v:shape style="position:absolute;left:4772;top:2307;width:10;height:20" coordorigin="4772,2307" coordsize="10,20" path="m4772,2326l4782,2326,4782,2307,4772,2307,4772,2326xe" filled="true" fillcolor="#000000" stroked="false">
                <v:path arrowok="t"/>
                <v:fill type="solid"/>
              </v:shape>
            </v:group>
            <v:group style="position:absolute;left:5521;top:1174;width:10;height:20" coordorigin="5521,1174" coordsize="10,20">
              <v:shape style="position:absolute;left:5521;top:1174;width:10;height:20" coordorigin="5521,1174" coordsize="10,20" path="m5521,1193l5531,1193,5531,1174,5521,1174,5521,1193xe" filled="true" fillcolor="#000000" stroked="false">
                <v:path arrowok="t"/>
                <v:fill type="solid"/>
              </v:shape>
            </v:group>
            <v:group style="position:absolute;left:5521;top:1193;width:10;height:20" coordorigin="5521,1193" coordsize="10,20">
              <v:shape style="position:absolute;left:5521;top:1193;width:10;height:20" coordorigin="5521,1193" coordsize="10,20" path="m5521,1212l5531,1212,5531,1193,5521,1193,5521,1212xe" filled="true" fillcolor="#000000" stroked="false">
                <v:path arrowok="t"/>
                <v:fill type="solid"/>
              </v:shape>
            </v:group>
            <v:group style="position:absolute;left:5521;top:1212;width:10;height:20" coordorigin="5521,1212" coordsize="10,20">
              <v:shape style="position:absolute;left:5521;top:1212;width:10;height:20" coordorigin="5521,1212" coordsize="10,20" path="m5521,1232l5531,1232,5531,1212,5521,1212,5521,1232xe" filled="true" fillcolor="#000000" stroked="false">
                <v:path arrowok="t"/>
                <v:fill type="solid"/>
              </v:shape>
            </v:group>
            <v:group style="position:absolute;left:5521;top:1232;width:10;height:20" coordorigin="5521,1232" coordsize="10,20">
              <v:shape style="position:absolute;left:5521;top:1232;width:10;height:20" coordorigin="5521,1232" coordsize="10,20" path="m5521,1251l5531,1251,5531,1232,5521,1232,5521,1251xe" filled="true" fillcolor="#000000" stroked="false">
                <v:path arrowok="t"/>
                <v:fill type="solid"/>
              </v:shape>
            </v:group>
            <v:group style="position:absolute;left:5521;top:1251;width:10;height:20" coordorigin="5521,1251" coordsize="10,20">
              <v:shape style="position:absolute;left:5521;top:1251;width:10;height:20" coordorigin="5521,1251" coordsize="10,20" path="m5521,1270l5531,1270,5531,1251,5521,1251,5521,1270xe" filled="true" fillcolor="#000000" stroked="false">
                <v:path arrowok="t"/>
                <v:fill type="solid"/>
              </v:shape>
            </v:group>
            <v:group style="position:absolute;left:5521;top:1270;width:10;height:20" coordorigin="5521,1270" coordsize="10,20">
              <v:shape style="position:absolute;left:5521;top:1270;width:10;height:20" coordorigin="5521,1270" coordsize="10,20" path="m5521,1289l5531,1289,5531,1270,5521,1270,5521,1289xe" filled="true" fillcolor="#000000" stroked="false">
                <v:path arrowok="t"/>
                <v:fill type="solid"/>
              </v:shape>
            </v:group>
            <v:group style="position:absolute;left:5521;top:1289;width:10;height:20" coordorigin="5521,1289" coordsize="10,20">
              <v:shape style="position:absolute;left:5521;top:1289;width:10;height:20" coordorigin="5521,1289" coordsize="10,20" path="m5521,1308l5531,1308,5531,1289,5521,1289,5521,1308xe" filled="true" fillcolor="#000000" stroked="false">
                <v:path arrowok="t"/>
                <v:fill type="solid"/>
              </v:shape>
            </v:group>
            <v:group style="position:absolute;left:5521;top:1308;width:10;height:20" coordorigin="5521,1308" coordsize="10,20">
              <v:shape style="position:absolute;left:5521;top:1308;width:10;height:20" coordorigin="5521,1308" coordsize="10,20" path="m5521,1328l5531,1328,5531,1308,5521,1308,5521,1328xe" filled="true" fillcolor="#000000" stroked="false">
                <v:path arrowok="t"/>
                <v:fill type="solid"/>
              </v:shape>
            </v:group>
            <v:group style="position:absolute;left:5521;top:1328;width:10;height:20" coordorigin="5521,1328" coordsize="10,20">
              <v:shape style="position:absolute;left:5521;top:1328;width:10;height:20" coordorigin="5521,1328" coordsize="10,20" path="m5521,1347l5531,1347,5531,1328,5521,1328,5521,1347xe" filled="true" fillcolor="#000000" stroked="false">
                <v:path arrowok="t"/>
                <v:fill type="solid"/>
              </v:shape>
            </v:group>
            <v:group style="position:absolute;left:5521;top:1347;width:10;height:20" coordorigin="5521,1347" coordsize="10,20">
              <v:shape style="position:absolute;left:5521;top:1347;width:10;height:20" coordorigin="5521,1347" coordsize="10,20" path="m5521,1366l5531,1366,5531,1347,5521,1347,5521,1366xe" filled="true" fillcolor="#000000" stroked="false">
                <v:path arrowok="t"/>
                <v:fill type="solid"/>
              </v:shape>
            </v:group>
            <v:group style="position:absolute;left:5521;top:1366;width:10;height:20" coordorigin="5521,1366" coordsize="10,20">
              <v:shape style="position:absolute;left:5521;top:1366;width:10;height:20" coordorigin="5521,1366" coordsize="10,20" path="m5521,1385l5531,1385,5531,1366,5521,1366,5521,1385xe" filled="true" fillcolor="#000000" stroked="false">
                <v:path arrowok="t"/>
                <v:fill type="solid"/>
              </v:shape>
            </v:group>
            <v:group style="position:absolute;left:5521;top:1385;width:10;height:20" coordorigin="5521,1385" coordsize="10,20">
              <v:shape style="position:absolute;left:5521;top:1385;width:10;height:20" coordorigin="5521,1385" coordsize="10,20" path="m5521,1404l5531,1404,5531,1385,5521,1385,5521,1404xe" filled="true" fillcolor="#000000" stroked="false">
                <v:path arrowok="t"/>
                <v:fill type="solid"/>
              </v:shape>
            </v:group>
            <v:group style="position:absolute;left:5521;top:1404;width:10;height:20" coordorigin="5521,1404" coordsize="10,20">
              <v:shape style="position:absolute;left:5521;top:1404;width:10;height:20" coordorigin="5521,1404" coordsize="10,20" path="m5521,1424l5531,1424,5531,1404,5521,1404,5521,1424xe" filled="true" fillcolor="#000000" stroked="false">
                <v:path arrowok="t"/>
                <v:fill type="solid"/>
              </v:shape>
            </v:group>
            <v:group style="position:absolute;left:5521;top:1424;width:10;height:20" coordorigin="5521,1424" coordsize="10,20">
              <v:shape style="position:absolute;left:5521;top:1424;width:10;height:20" coordorigin="5521,1424" coordsize="10,20" path="m5521,1443l5531,1443,5531,1424,5521,1424,5521,1443xe" filled="true" fillcolor="#000000" stroked="false">
                <v:path arrowok="t"/>
                <v:fill type="solid"/>
              </v:shape>
            </v:group>
            <v:group style="position:absolute;left:5521;top:1443;width:10;height:20" coordorigin="5521,1443" coordsize="10,20">
              <v:shape style="position:absolute;left:5521;top:1443;width:10;height:20" coordorigin="5521,1443" coordsize="10,20" path="m5521,1462l5531,1462,5531,1443,5521,1443,5521,1462xe" filled="true" fillcolor="#000000" stroked="false">
                <v:path arrowok="t"/>
                <v:fill type="solid"/>
              </v:shape>
            </v:group>
            <v:group style="position:absolute;left:5521;top:1462;width:10;height:20" coordorigin="5521,1462" coordsize="10,20">
              <v:shape style="position:absolute;left:5521;top:1462;width:10;height:20" coordorigin="5521,1462" coordsize="10,20" path="m5521,1481l5531,1481,5531,1462,5521,1462,5521,1481xe" filled="true" fillcolor="#000000" stroked="false">
                <v:path arrowok="t"/>
                <v:fill type="solid"/>
              </v:shape>
            </v:group>
            <v:group style="position:absolute;left:5521;top:1481;width:10;height:20" coordorigin="5521,1481" coordsize="10,20">
              <v:shape style="position:absolute;left:5521;top:1481;width:10;height:20" coordorigin="5521,1481" coordsize="10,20" path="m5521,1500l5531,1500,5531,1481,5521,1481,5521,1500xe" filled="true" fillcolor="#000000" stroked="false">
                <v:path arrowok="t"/>
                <v:fill type="solid"/>
              </v:shape>
            </v:group>
            <v:group style="position:absolute;left:5521;top:1500;width:10;height:20" coordorigin="5521,1500" coordsize="10,20">
              <v:shape style="position:absolute;left:5521;top:1500;width:10;height:20" coordorigin="5521,1500" coordsize="10,20" path="m5521,1520l5531,1520,5531,1500,5521,1500,5521,1520xe" filled="true" fillcolor="#000000" stroked="false">
                <v:path arrowok="t"/>
                <v:fill type="solid"/>
              </v:shape>
            </v:group>
            <v:group style="position:absolute;left:5521;top:1520;width:10;height:20" coordorigin="5521,1520" coordsize="10,20">
              <v:shape style="position:absolute;left:5521;top:1520;width:10;height:20" coordorigin="5521,1520" coordsize="10,20" path="m5521,1539l5531,1539,5531,1520,5521,1520,5521,1539xe" filled="true" fillcolor="#000000" stroked="false">
                <v:path arrowok="t"/>
                <v:fill type="solid"/>
              </v:shape>
            </v:group>
            <v:group style="position:absolute;left:5521;top:1539;width:10;height:20" coordorigin="5521,1539" coordsize="10,20">
              <v:shape style="position:absolute;left:5521;top:1539;width:10;height:20" coordorigin="5521,1539" coordsize="10,20" path="m5521,1558l5531,1558,5531,1539,5521,1539,5521,1558xe" filled="true" fillcolor="#000000" stroked="false">
                <v:path arrowok="t"/>
                <v:fill type="solid"/>
              </v:shape>
            </v:group>
            <v:group style="position:absolute;left:5521;top:1558;width:10;height:20" coordorigin="5521,1558" coordsize="10,20">
              <v:shape style="position:absolute;left:5521;top:1558;width:10;height:20" coordorigin="5521,1558" coordsize="10,20" path="m5521,1577l5531,1577,5531,1558,5521,1558,5521,1577xe" filled="true" fillcolor="#000000" stroked="false">
                <v:path arrowok="t"/>
                <v:fill type="solid"/>
              </v:shape>
            </v:group>
            <v:group style="position:absolute;left:5521;top:1577;width:10;height:20" coordorigin="5521,1577" coordsize="10,20">
              <v:shape style="position:absolute;left:5521;top:1577;width:10;height:20" coordorigin="5521,1577" coordsize="10,20" path="m5521,1596l5531,1596,5531,1577,5521,1577,5521,1596xe" filled="true" fillcolor="#000000" stroked="false">
                <v:path arrowok="t"/>
                <v:fill type="solid"/>
              </v:shape>
            </v:group>
            <v:group style="position:absolute;left:5521;top:1596;width:10;height:20" coordorigin="5521,1596" coordsize="10,20">
              <v:shape style="position:absolute;left:5521;top:1596;width:10;height:20" coordorigin="5521,1596" coordsize="10,20" path="m5521,1616l5531,1616,5531,1596,5521,1596,5521,1616xe" filled="true" fillcolor="#000000" stroked="false">
                <v:path arrowok="t"/>
                <v:fill type="solid"/>
              </v:shape>
            </v:group>
            <v:group style="position:absolute;left:5521;top:1616;width:10;height:20" coordorigin="5521,1616" coordsize="10,20">
              <v:shape style="position:absolute;left:5521;top:1616;width:10;height:20" coordorigin="5521,1616" coordsize="10,20" path="m5521,1635l5531,1635,5531,1616,5521,1616,5521,1635xe" filled="true" fillcolor="#000000" stroked="false">
                <v:path arrowok="t"/>
                <v:fill type="solid"/>
              </v:shape>
            </v:group>
            <v:group style="position:absolute;left:5521;top:1635;width:10;height:20" coordorigin="5521,1635" coordsize="10,20">
              <v:shape style="position:absolute;left:5521;top:1635;width:10;height:20" coordorigin="5521,1635" coordsize="10,20" path="m5521,1654l5531,1654,5531,1635,5521,1635,5521,1654xe" filled="true" fillcolor="#000000" stroked="false">
                <v:path arrowok="t"/>
                <v:fill type="solid"/>
              </v:shape>
            </v:group>
            <v:group style="position:absolute;left:5521;top:1654;width:10;height:20" coordorigin="5521,1654" coordsize="10,20">
              <v:shape style="position:absolute;left:5521;top:1654;width:10;height:20" coordorigin="5521,1654" coordsize="10,20" path="m5521,1673l5531,1673,5531,1654,5521,1654,5521,1673xe" filled="true" fillcolor="#000000" stroked="false">
                <v:path arrowok="t"/>
                <v:fill type="solid"/>
              </v:shape>
            </v:group>
            <v:group style="position:absolute;left:5521;top:1673;width:10;height:20" coordorigin="5521,1673" coordsize="10,20">
              <v:shape style="position:absolute;left:5521;top:1673;width:10;height:20" coordorigin="5521,1673" coordsize="10,20" path="m5521,1692l5531,1692,5531,1673,5521,1673,5521,1692xe" filled="true" fillcolor="#000000" stroked="false">
                <v:path arrowok="t"/>
                <v:fill type="solid"/>
              </v:shape>
            </v:group>
            <v:group style="position:absolute;left:5521;top:1692;width:10;height:20" coordorigin="5521,1692" coordsize="10,20">
              <v:shape style="position:absolute;left:5521;top:1692;width:10;height:20" coordorigin="5521,1692" coordsize="10,20" path="m5521,1712l5531,1712,5531,1692,5521,1692,5521,1712xe" filled="true" fillcolor="#000000" stroked="false">
                <v:path arrowok="t"/>
                <v:fill type="solid"/>
              </v:shape>
            </v:group>
            <v:group style="position:absolute;left:5521;top:1712;width:10;height:20" coordorigin="5521,1712" coordsize="10,20">
              <v:shape style="position:absolute;left:5521;top:1712;width:10;height:20" coordorigin="5521,1712" coordsize="10,20" path="m5521,1731l5531,1731,5531,1712,5521,1712,5521,1731xe" filled="true" fillcolor="#000000" stroked="false">
                <v:path arrowok="t"/>
                <v:fill type="solid"/>
              </v:shape>
            </v:group>
            <v:group style="position:absolute;left:5521;top:1731;width:10;height:20" coordorigin="5521,1731" coordsize="10,20">
              <v:shape style="position:absolute;left:5521;top:1731;width:10;height:20" coordorigin="5521,1731" coordsize="10,20" path="m5521,1750l5531,1750,5531,1731,5521,1731,5521,1750xe" filled="true" fillcolor="#000000" stroked="false">
                <v:path arrowok="t"/>
                <v:fill type="solid"/>
              </v:shape>
            </v:group>
            <v:group style="position:absolute;left:5521;top:1750;width:10;height:20" coordorigin="5521,1750" coordsize="10,20">
              <v:shape style="position:absolute;left:5521;top:1750;width:10;height:20" coordorigin="5521,1750" coordsize="10,20" path="m5521,1769l5531,1769,5531,1750,5521,1750,5521,1769xe" filled="true" fillcolor="#000000" stroked="false">
                <v:path arrowok="t"/>
                <v:fill type="solid"/>
              </v:shape>
            </v:group>
            <v:group style="position:absolute;left:5521;top:1769;width:10;height:20" coordorigin="5521,1769" coordsize="10,20">
              <v:shape style="position:absolute;left:5521;top:1769;width:10;height:20" coordorigin="5521,1769" coordsize="10,20" path="m5521,1788l5531,1788,5531,1769,5521,1769,5521,1788xe" filled="true" fillcolor="#000000" stroked="false">
                <v:path arrowok="t"/>
                <v:fill type="solid"/>
              </v:shape>
            </v:group>
            <v:group style="position:absolute;left:5521;top:1788;width:10;height:20" coordorigin="5521,1788" coordsize="10,20">
              <v:shape style="position:absolute;left:5521;top:1788;width:10;height:20" coordorigin="5521,1788" coordsize="10,20" path="m5521,1808l5531,1808,5531,1788,5521,1788,5521,1808xe" filled="true" fillcolor="#000000" stroked="false">
                <v:path arrowok="t"/>
                <v:fill type="solid"/>
              </v:shape>
            </v:group>
            <v:group style="position:absolute;left:5521;top:1808;width:10;height:20" coordorigin="5521,1808" coordsize="10,20">
              <v:shape style="position:absolute;left:5521;top:1808;width:10;height:20" coordorigin="5521,1808" coordsize="10,20" path="m5521,1827l5531,1827,5531,1808,5521,1808,5521,1827xe" filled="true" fillcolor="#000000" stroked="false">
                <v:path arrowok="t"/>
                <v:fill type="solid"/>
              </v:shape>
            </v:group>
            <v:group style="position:absolute;left:5521;top:1827;width:10;height:20" coordorigin="5521,1827" coordsize="10,20">
              <v:shape style="position:absolute;left:5521;top:1827;width:10;height:20" coordorigin="5521,1827" coordsize="10,20" path="m5521,1846l5531,1846,5531,1827,5521,1827,5521,1846xe" filled="true" fillcolor="#000000" stroked="false">
                <v:path arrowok="t"/>
                <v:fill type="solid"/>
              </v:shape>
            </v:group>
            <v:group style="position:absolute;left:5521;top:1846;width:10;height:20" coordorigin="5521,1846" coordsize="10,20">
              <v:shape style="position:absolute;left:5521;top:1846;width:10;height:20" coordorigin="5521,1846" coordsize="10,20" path="m5521,1865l5531,1865,5531,1846,5521,1846,5521,1865xe" filled="true" fillcolor="#000000" stroked="false">
                <v:path arrowok="t"/>
                <v:fill type="solid"/>
              </v:shape>
            </v:group>
            <v:group style="position:absolute;left:5521;top:1865;width:10;height:20" coordorigin="5521,1865" coordsize="10,20">
              <v:shape style="position:absolute;left:5521;top:1865;width:10;height:20" coordorigin="5521,1865" coordsize="10,20" path="m5521,1884l5531,1884,5531,1865,5521,1865,5521,1884xe" filled="true" fillcolor="#000000" stroked="false">
                <v:path arrowok="t"/>
                <v:fill type="solid"/>
              </v:shape>
            </v:group>
            <v:group style="position:absolute;left:5521;top:1884;width:10;height:20" coordorigin="5521,1884" coordsize="10,20">
              <v:shape style="position:absolute;left:5521;top:1884;width:10;height:20" coordorigin="5521,1884" coordsize="10,20" path="m5521,1904l5531,1904,5531,1884,5521,1884,5521,1904xe" filled="true" fillcolor="#000000" stroked="false">
                <v:path arrowok="t"/>
                <v:fill type="solid"/>
              </v:shape>
            </v:group>
            <v:group style="position:absolute;left:5521;top:1904;width:10;height:20" coordorigin="5521,1904" coordsize="10,20">
              <v:shape style="position:absolute;left:5521;top:1904;width:10;height:20" coordorigin="5521,1904" coordsize="10,20" path="m5521,1923l5531,1923,5531,1904,5521,1904,5521,1923xe" filled="true" fillcolor="#000000" stroked="false">
                <v:path arrowok="t"/>
                <v:fill type="solid"/>
              </v:shape>
            </v:group>
            <v:group style="position:absolute;left:5521;top:1923;width:10;height:20" coordorigin="5521,1923" coordsize="10,20">
              <v:shape style="position:absolute;left:5521;top:1923;width:10;height:20" coordorigin="5521,1923" coordsize="10,20" path="m5521,1942l5531,1942,5531,1923,5521,1923,5521,1942xe" filled="true" fillcolor="#000000" stroked="false">
                <v:path arrowok="t"/>
                <v:fill type="solid"/>
              </v:shape>
            </v:group>
            <v:group style="position:absolute;left:5521;top:1942;width:10;height:20" coordorigin="5521,1942" coordsize="10,20">
              <v:shape style="position:absolute;left:5521;top:1942;width:10;height:20" coordorigin="5521,1942" coordsize="10,20" path="m5521,1961l5531,1961,5531,1942,5521,1942,5521,1961xe" filled="true" fillcolor="#000000" stroked="false">
                <v:path arrowok="t"/>
                <v:fill type="solid"/>
              </v:shape>
            </v:group>
            <v:group style="position:absolute;left:5521;top:1961;width:10;height:20" coordorigin="5521,1961" coordsize="10,20">
              <v:shape style="position:absolute;left:5521;top:1961;width:10;height:20" coordorigin="5521,1961" coordsize="10,20" path="m5521,1980l5531,1980,5531,1961,5521,1961,5521,1980xe" filled="true" fillcolor="#000000" stroked="false">
                <v:path arrowok="t"/>
                <v:fill type="solid"/>
              </v:shape>
            </v:group>
            <v:group style="position:absolute;left:5521;top:1980;width:10;height:20" coordorigin="5521,1980" coordsize="10,20">
              <v:shape style="position:absolute;left:5521;top:1980;width:10;height:20" coordorigin="5521,1980" coordsize="10,20" path="m5521,2000l5531,2000,5531,1980,5521,1980,5521,2000xe" filled="true" fillcolor="#000000" stroked="false">
                <v:path arrowok="t"/>
                <v:fill type="solid"/>
              </v:shape>
            </v:group>
            <v:group style="position:absolute;left:5521;top:2000;width:10;height:20" coordorigin="5521,2000" coordsize="10,20">
              <v:shape style="position:absolute;left:5521;top:2000;width:10;height:20" coordorigin="5521,2000" coordsize="10,20" path="m5521,2019l5531,2019,5531,2000,5521,2000,5521,2019xe" filled="true" fillcolor="#000000" stroked="false">
                <v:path arrowok="t"/>
                <v:fill type="solid"/>
              </v:shape>
            </v:group>
            <v:group style="position:absolute;left:5521;top:2019;width:10;height:20" coordorigin="5521,2019" coordsize="10,20">
              <v:shape style="position:absolute;left:5521;top:2019;width:10;height:20" coordorigin="5521,2019" coordsize="10,20" path="m5521,2038l5531,2038,5531,2019,5521,2019,5521,2038xe" filled="true" fillcolor="#000000" stroked="false">
                <v:path arrowok="t"/>
                <v:fill type="solid"/>
              </v:shape>
            </v:group>
            <v:group style="position:absolute;left:5521;top:2038;width:10;height:20" coordorigin="5521,2038" coordsize="10,20">
              <v:shape style="position:absolute;left:5521;top:2038;width:10;height:20" coordorigin="5521,2038" coordsize="10,20" path="m5521,2057l5531,2057,5531,2038,5521,2038,5521,2057xe" filled="true" fillcolor="#000000" stroked="false">
                <v:path arrowok="t"/>
                <v:fill type="solid"/>
              </v:shape>
            </v:group>
            <v:group style="position:absolute;left:5521;top:2057;width:10;height:20" coordorigin="5521,2057" coordsize="10,20">
              <v:shape style="position:absolute;left:5521;top:2057;width:10;height:20" coordorigin="5521,2057" coordsize="10,20" path="m5521,2076l5531,2076,5531,2057,5521,2057,5521,2076xe" filled="true" fillcolor="#000000" stroked="false">
                <v:path arrowok="t"/>
                <v:fill type="solid"/>
              </v:shape>
            </v:group>
            <v:group style="position:absolute;left:5521;top:2076;width:10;height:20" coordorigin="5521,2076" coordsize="10,20">
              <v:shape style="position:absolute;left:5521;top:2076;width:10;height:20" coordorigin="5521,2076" coordsize="10,20" path="m5521,2096l5531,2096,5531,2076,5521,2076,5521,2096xe" filled="true" fillcolor="#000000" stroked="false">
                <v:path arrowok="t"/>
                <v:fill type="solid"/>
              </v:shape>
            </v:group>
            <v:group style="position:absolute;left:5521;top:2096;width:10;height:20" coordorigin="5521,2096" coordsize="10,20">
              <v:shape style="position:absolute;left:5521;top:2096;width:10;height:20" coordorigin="5521,2096" coordsize="10,20" path="m5521,2115l5531,2115,5531,2096,5521,2096,5521,2115xe" filled="true" fillcolor="#000000" stroked="false">
                <v:path arrowok="t"/>
                <v:fill type="solid"/>
              </v:shape>
            </v:group>
            <v:group style="position:absolute;left:5521;top:2115;width:10;height:20" coordorigin="5521,2115" coordsize="10,20">
              <v:shape style="position:absolute;left:5521;top:2115;width:10;height:20" coordorigin="5521,2115" coordsize="10,20" path="m5521,2134l5531,2134,5531,2115,5521,2115,5521,2134xe" filled="true" fillcolor="#000000" stroked="false">
                <v:path arrowok="t"/>
                <v:fill type="solid"/>
              </v:shape>
            </v:group>
            <v:group style="position:absolute;left:5521;top:2134;width:10;height:20" coordorigin="5521,2134" coordsize="10,20">
              <v:shape style="position:absolute;left:5521;top:2134;width:10;height:20" coordorigin="5521,2134" coordsize="10,20" path="m5521,2153l5531,2153,5531,2134,5521,2134,5521,2153xe" filled="true" fillcolor="#000000" stroked="false">
                <v:path arrowok="t"/>
                <v:fill type="solid"/>
              </v:shape>
            </v:group>
            <v:group style="position:absolute;left:5521;top:2153;width:10;height:20" coordorigin="5521,2153" coordsize="10,20">
              <v:shape style="position:absolute;left:5521;top:2153;width:10;height:20" coordorigin="5521,2153" coordsize="10,20" path="m5521,2172l5531,2172,5531,2153,5521,2153,5521,2172xe" filled="true" fillcolor="#000000" stroked="false">
                <v:path arrowok="t"/>
                <v:fill type="solid"/>
              </v:shape>
            </v:group>
            <v:group style="position:absolute;left:5521;top:2172;width:10;height:20" coordorigin="5521,2172" coordsize="10,20">
              <v:shape style="position:absolute;left:5521;top:2172;width:10;height:20" coordorigin="5521,2172" coordsize="10,20" path="m5521,2192l5531,2192,5531,2172,5521,2172,5521,2192xe" filled="true" fillcolor="#000000" stroked="false">
                <v:path arrowok="t"/>
                <v:fill type="solid"/>
              </v:shape>
            </v:group>
            <v:group style="position:absolute;left:5521;top:2192;width:10;height:20" coordorigin="5521,2192" coordsize="10,20">
              <v:shape style="position:absolute;left:5521;top:2192;width:10;height:20" coordorigin="5521,2192" coordsize="10,20" path="m5521,2211l5531,2211,5531,2192,5521,2192,5521,2211xe" filled="true" fillcolor="#000000" stroked="false">
                <v:path arrowok="t"/>
                <v:fill type="solid"/>
              </v:shape>
            </v:group>
            <v:group style="position:absolute;left:5521;top:2211;width:10;height:20" coordorigin="5521,2211" coordsize="10,20">
              <v:shape style="position:absolute;left:5521;top:2211;width:10;height:20" coordorigin="5521,2211" coordsize="10,20" path="m5521,2230l5531,2230,5531,2211,5521,2211,5521,2230xe" filled="true" fillcolor="#000000" stroked="false">
                <v:path arrowok="t"/>
                <v:fill type="solid"/>
              </v:shape>
            </v:group>
            <v:group style="position:absolute;left:5521;top:2230;width:10;height:20" coordorigin="5521,2230" coordsize="10,20">
              <v:shape style="position:absolute;left:5521;top:2230;width:10;height:20" coordorigin="5521,2230" coordsize="10,20" path="m5521,2249l5531,2249,5531,2230,5521,2230,5521,2249xe" filled="true" fillcolor="#000000" stroked="false">
                <v:path arrowok="t"/>
                <v:fill type="solid"/>
              </v:shape>
            </v:group>
            <v:group style="position:absolute;left:5521;top:2249;width:10;height:20" coordorigin="5521,2249" coordsize="10,20">
              <v:shape style="position:absolute;left:5521;top:2249;width:10;height:20" coordorigin="5521,2249" coordsize="10,20" path="m5521,2268l5531,2268,5531,2249,5521,2249,5521,2268xe" filled="true" fillcolor="#000000" stroked="false">
                <v:path arrowok="t"/>
                <v:fill type="solid"/>
              </v:shape>
            </v:group>
            <v:group style="position:absolute;left:5521;top:2268;width:10;height:20" coordorigin="5521,2268" coordsize="10,20">
              <v:shape style="position:absolute;left:5521;top:2268;width:10;height:20" coordorigin="5521,2268" coordsize="10,20" path="m5521,2288l5531,2288,5531,2268,5521,2268,5521,2288xe" filled="true" fillcolor="#000000" stroked="false">
                <v:path arrowok="t"/>
                <v:fill type="solid"/>
              </v:shape>
            </v:group>
            <v:group style="position:absolute;left:5521;top:2288;width:10;height:20" coordorigin="5521,2288" coordsize="10,20">
              <v:shape style="position:absolute;left:5521;top:2288;width:10;height:20" coordorigin="5521,2288" coordsize="10,20" path="m5521,2307l5531,2307,5531,2288,5521,2288,5521,2307xe" filled="true" fillcolor="#000000" stroked="false">
                <v:path arrowok="t"/>
                <v:fill type="solid"/>
              </v:shape>
            </v:group>
            <v:group style="position:absolute;left:5521;top:2307;width:10;height:20" coordorigin="5521,2307" coordsize="10,20">
              <v:shape style="position:absolute;left:5521;top:2307;width:10;height:20" coordorigin="5521,2307" coordsize="10,20" path="m5521,2326l5531,2326,5531,2307,5521,2307,5521,2326xe" filled="true" fillcolor="#000000" stroked="false">
                <v:path arrowok="t"/>
                <v:fill type="solid"/>
              </v:shape>
            </v:group>
            <v:group style="position:absolute;left:6457;top:1174;width:10;height:20" coordorigin="6457,1174" coordsize="10,20">
              <v:shape style="position:absolute;left:6457;top:1174;width:10;height:20" coordorigin="6457,1174" coordsize="10,20" path="m6457,1193l6467,1193,6467,1174,6457,1174,6457,1193xe" filled="true" fillcolor="#000000" stroked="false">
                <v:path arrowok="t"/>
                <v:fill type="solid"/>
              </v:shape>
            </v:group>
            <v:group style="position:absolute;left:6457;top:1193;width:10;height:20" coordorigin="6457,1193" coordsize="10,20">
              <v:shape style="position:absolute;left:6457;top:1193;width:10;height:20" coordorigin="6457,1193" coordsize="10,20" path="m6457,1212l6467,1212,6467,1193,6457,1193,6457,1212xe" filled="true" fillcolor="#000000" stroked="false">
                <v:path arrowok="t"/>
                <v:fill type="solid"/>
              </v:shape>
            </v:group>
            <v:group style="position:absolute;left:6457;top:1212;width:10;height:20" coordorigin="6457,1212" coordsize="10,20">
              <v:shape style="position:absolute;left:6457;top:1212;width:10;height:20" coordorigin="6457,1212" coordsize="10,20" path="m6457,1232l6467,1232,6467,1212,6457,1212,6457,1232xe" filled="true" fillcolor="#000000" stroked="false">
                <v:path arrowok="t"/>
                <v:fill type="solid"/>
              </v:shape>
            </v:group>
            <v:group style="position:absolute;left:6457;top:1232;width:10;height:20" coordorigin="6457,1232" coordsize="10,20">
              <v:shape style="position:absolute;left:6457;top:1232;width:10;height:20" coordorigin="6457,1232" coordsize="10,20" path="m6457,1251l6467,1251,6467,1232,6457,1232,6457,1251xe" filled="true" fillcolor="#000000" stroked="false">
                <v:path arrowok="t"/>
                <v:fill type="solid"/>
              </v:shape>
            </v:group>
            <v:group style="position:absolute;left:6457;top:1251;width:10;height:20" coordorigin="6457,1251" coordsize="10,20">
              <v:shape style="position:absolute;left:6457;top:1251;width:10;height:20" coordorigin="6457,1251" coordsize="10,20" path="m6457,1270l6467,1270,6467,1251,6457,1251,6457,1270xe" filled="true" fillcolor="#000000" stroked="false">
                <v:path arrowok="t"/>
                <v:fill type="solid"/>
              </v:shape>
            </v:group>
            <v:group style="position:absolute;left:6457;top:1270;width:10;height:20" coordorigin="6457,1270" coordsize="10,20">
              <v:shape style="position:absolute;left:6457;top:1270;width:10;height:20" coordorigin="6457,1270" coordsize="10,20" path="m6457,1289l6467,1289,6467,1270,6457,1270,6457,1289xe" filled="true" fillcolor="#000000" stroked="false">
                <v:path arrowok="t"/>
                <v:fill type="solid"/>
              </v:shape>
            </v:group>
            <v:group style="position:absolute;left:6457;top:1289;width:10;height:20" coordorigin="6457,1289" coordsize="10,20">
              <v:shape style="position:absolute;left:6457;top:1289;width:10;height:20" coordorigin="6457,1289" coordsize="10,20" path="m6457,1308l6467,1308,6467,1289,6457,1289,6457,1308xe" filled="true" fillcolor="#000000" stroked="false">
                <v:path arrowok="t"/>
                <v:fill type="solid"/>
              </v:shape>
            </v:group>
            <v:group style="position:absolute;left:6457;top:1308;width:10;height:20" coordorigin="6457,1308" coordsize="10,20">
              <v:shape style="position:absolute;left:6457;top:1308;width:10;height:20" coordorigin="6457,1308" coordsize="10,20" path="m6457,1328l6467,1328,6467,1308,6457,1308,6457,1328xe" filled="true" fillcolor="#000000" stroked="false">
                <v:path arrowok="t"/>
                <v:fill type="solid"/>
              </v:shape>
            </v:group>
            <v:group style="position:absolute;left:6457;top:1328;width:10;height:20" coordorigin="6457,1328" coordsize="10,20">
              <v:shape style="position:absolute;left:6457;top:1328;width:10;height:20" coordorigin="6457,1328" coordsize="10,20" path="m6457,1347l6467,1347,6467,1328,6457,1328,6457,1347xe" filled="true" fillcolor="#000000" stroked="false">
                <v:path arrowok="t"/>
                <v:fill type="solid"/>
              </v:shape>
            </v:group>
            <v:group style="position:absolute;left:6457;top:1347;width:10;height:20" coordorigin="6457,1347" coordsize="10,20">
              <v:shape style="position:absolute;left:6457;top:1347;width:10;height:20" coordorigin="6457,1347" coordsize="10,20" path="m6457,1366l6467,1366,6467,1347,6457,1347,6457,1366xe" filled="true" fillcolor="#000000" stroked="false">
                <v:path arrowok="t"/>
                <v:fill type="solid"/>
              </v:shape>
            </v:group>
            <v:group style="position:absolute;left:6457;top:1366;width:10;height:20" coordorigin="6457,1366" coordsize="10,20">
              <v:shape style="position:absolute;left:6457;top:1366;width:10;height:20" coordorigin="6457,1366" coordsize="10,20" path="m6457,1385l6467,1385,6467,1366,6457,1366,6457,1385xe" filled="true" fillcolor="#000000" stroked="false">
                <v:path arrowok="t"/>
                <v:fill type="solid"/>
              </v:shape>
            </v:group>
            <v:group style="position:absolute;left:6457;top:1385;width:10;height:20" coordorigin="6457,1385" coordsize="10,20">
              <v:shape style="position:absolute;left:6457;top:1385;width:10;height:20" coordorigin="6457,1385" coordsize="10,20" path="m6457,1404l6467,1404,6467,1385,6457,1385,6457,1404xe" filled="true" fillcolor="#000000" stroked="false">
                <v:path arrowok="t"/>
                <v:fill type="solid"/>
              </v:shape>
            </v:group>
            <v:group style="position:absolute;left:6457;top:1404;width:10;height:20" coordorigin="6457,1404" coordsize="10,20">
              <v:shape style="position:absolute;left:6457;top:1404;width:10;height:20" coordorigin="6457,1404" coordsize="10,20" path="m6457,1424l6467,1424,6467,1404,6457,1404,6457,1424xe" filled="true" fillcolor="#000000" stroked="false">
                <v:path arrowok="t"/>
                <v:fill type="solid"/>
              </v:shape>
            </v:group>
            <v:group style="position:absolute;left:6457;top:1424;width:10;height:20" coordorigin="6457,1424" coordsize="10,20">
              <v:shape style="position:absolute;left:6457;top:1424;width:10;height:20" coordorigin="6457,1424" coordsize="10,20" path="m6457,1443l6467,1443,6467,1424,6457,1424,6457,1443xe" filled="true" fillcolor="#000000" stroked="false">
                <v:path arrowok="t"/>
                <v:fill type="solid"/>
              </v:shape>
            </v:group>
            <v:group style="position:absolute;left:6457;top:1443;width:10;height:20" coordorigin="6457,1443" coordsize="10,20">
              <v:shape style="position:absolute;left:6457;top:1443;width:10;height:20" coordorigin="6457,1443" coordsize="10,20" path="m6457,1462l6467,1462,6467,1443,6457,1443,6457,1462xe" filled="true" fillcolor="#000000" stroked="false">
                <v:path arrowok="t"/>
                <v:fill type="solid"/>
              </v:shape>
            </v:group>
            <v:group style="position:absolute;left:6457;top:1462;width:10;height:20" coordorigin="6457,1462" coordsize="10,20">
              <v:shape style="position:absolute;left:6457;top:1462;width:10;height:20" coordorigin="6457,1462" coordsize="10,20" path="m6457,1481l6467,1481,6467,1462,6457,1462,6457,1481xe" filled="true" fillcolor="#000000" stroked="false">
                <v:path arrowok="t"/>
                <v:fill type="solid"/>
              </v:shape>
            </v:group>
            <v:group style="position:absolute;left:6457;top:1481;width:10;height:20" coordorigin="6457,1481" coordsize="10,20">
              <v:shape style="position:absolute;left:6457;top:1481;width:10;height:20" coordorigin="6457,1481" coordsize="10,20" path="m6457,1500l6467,1500,6467,1481,6457,1481,6457,1500xe" filled="true" fillcolor="#000000" stroked="false">
                <v:path arrowok="t"/>
                <v:fill type="solid"/>
              </v:shape>
            </v:group>
            <v:group style="position:absolute;left:6457;top:1500;width:10;height:20" coordorigin="6457,1500" coordsize="10,20">
              <v:shape style="position:absolute;left:6457;top:1500;width:10;height:20" coordorigin="6457,1500" coordsize="10,20" path="m6457,1520l6467,1520,6467,1500,6457,1500,6457,1520xe" filled="true" fillcolor="#000000" stroked="false">
                <v:path arrowok="t"/>
                <v:fill type="solid"/>
              </v:shape>
            </v:group>
            <v:group style="position:absolute;left:6457;top:1520;width:10;height:20" coordorigin="6457,1520" coordsize="10,20">
              <v:shape style="position:absolute;left:6457;top:1520;width:10;height:20" coordorigin="6457,1520" coordsize="10,20" path="m6457,1539l6467,1539,6467,1520,6457,1520,6457,1539xe" filled="true" fillcolor="#000000" stroked="false">
                <v:path arrowok="t"/>
                <v:fill type="solid"/>
              </v:shape>
            </v:group>
            <v:group style="position:absolute;left:6457;top:1539;width:10;height:20" coordorigin="6457,1539" coordsize="10,20">
              <v:shape style="position:absolute;left:6457;top:1539;width:10;height:20" coordorigin="6457,1539" coordsize="10,20" path="m6457,1558l6467,1558,6467,1539,6457,1539,6457,1558xe" filled="true" fillcolor="#000000" stroked="false">
                <v:path arrowok="t"/>
                <v:fill type="solid"/>
              </v:shape>
            </v:group>
            <v:group style="position:absolute;left:6457;top:1558;width:10;height:20" coordorigin="6457,1558" coordsize="10,20">
              <v:shape style="position:absolute;left:6457;top:1558;width:10;height:20" coordorigin="6457,1558" coordsize="10,20" path="m6457,1577l6467,1577,6467,1558,6457,1558,6457,1577xe" filled="true" fillcolor="#000000" stroked="false">
                <v:path arrowok="t"/>
                <v:fill type="solid"/>
              </v:shape>
            </v:group>
            <v:group style="position:absolute;left:6457;top:1577;width:10;height:20" coordorigin="6457,1577" coordsize="10,20">
              <v:shape style="position:absolute;left:6457;top:1577;width:10;height:20" coordorigin="6457,1577" coordsize="10,20" path="m6457,1596l6467,1596,6467,1577,6457,1577,6457,1596xe" filled="true" fillcolor="#000000" stroked="false">
                <v:path arrowok="t"/>
                <v:fill type="solid"/>
              </v:shape>
            </v:group>
            <v:group style="position:absolute;left:6457;top:1596;width:10;height:20" coordorigin="6457,1596" coordsize="10,20">
              <v:shape style="position:absolute;left:6457;top:1596;width:10;height:20" coordorigin="6457,1596" coordsize="10,20" path="m6457,1616l6467,1616,6467,1596,6457,1596,6457,1616xe" filled="true" fillcolor="#000000" stroked="false">
                <v:path arrowok="t"/>
                <v:fill type="solid"/>
              </v:shape>
            </v:group>
            <v:group style="position:absolute;left:6457;top:1616;width:10;height:20" coordorigin="6457,1616" coordsize="10,20">
              <v:shape style="position:absolute;left:6457;top:1616;width:10;height:20" coordorigin="6457,1616" coordsize="10,20" path="m6457,1635l6467,1635,6467,1616,6457,1616,6457,1635xe" filled="true" fillcolor="#000000" stroked="false">
                <v:path arrowok="t"/>
                <v:fill type="solid"/>
              </v:shape>
            </v:group>
            <v:group style="position:absolute;left:6457;top:1635;width:10;height:20" coordorigin="6457,1635" coordsize="10,20">
              <v:shape style="position:absolute;left:6457;top:1635;width:10;height:20" coordorigin="6457,1635" coordsize="10,20" path="m6457,1654l6467,1654,6467,1635,6457,1635,6457,1654xe" filled="true" fillcolor="#000000" stroked="false">
                <v:path arrowok="t"/>
                <v:fill type="solid"/>
              </v:shape>
            </v:group>
            <v:group style="position:absolute;left:6457;top:1654;width:10;height:20" coordorigin="6457,1654" coordsize="10,20">
              <v:shape style="position:absolute;left:6457;top:1654;width:10;height:20" coordorigin="6457,1654" coordsize="10,20" path="m6457,1673l6467,1673,6467,1654,6457,1654,6457,1673xe" filled="true" fillcolor="#000000" stroked="false">
                <v:path arrowok="t"/>
                <v:fill type="solid"/>
              </v:shape>
            </v:group>
            <v:group style="position:absolute;left:6457;top:1673;width:10;height:20" coordorigin="6457,1673" coordsize="10,20">
              <v:shape style="position:absolute;left:6457;top:1673;width:10;height:20" coordorigin="6457,1673" coordsize="10,20" path="m6457,1692l6467,1692,6467,1673,6457,1673,6457,1692xe" filled="true" fillcolor="#000000" stroked="false">
                <v:path arrowok="t"/>
                <v:fill type="solid"/>
              </v:shape>
            </v:group>
            <v:group style="position:absolute;left:6457;top:1692;width:10;height:20" coordorigin="6457,1692" coordsize="10,20">
              <v:shape style="position:absolute;left:6457;top:1692;width:10;height:20" coordorigin="6457,1692" coordsize="10,20" path="m6457,1712l6467,1712,6467,1692,6457,1692,6457,1712xe" filled="true" fillcolor="#000000" stroked="false">
                <v:path arrowok="t"/>
                <v:fill type="solid"/>
              </v:shape>
            </v:group>
            <v:group style="position:absolute;left:6457;top:1712;width:10;height:20" coordorigin="6457,1712" coordsize="10,20">
              <v:shape style="position:absolute;left:6457;top:1712;width:10;height:20" coordorigin="6457,1712" coordsize="10,20" path="m6457,1731l6467,1731,6467,1712,6457,1712,6457,1731xe" filled="true" fillcolor="#000000" stroked="false">
                <v:path arrowok="t"/>
                <v:fill type="solid"/>
              </v:shape>
            </v:group>
            <v:group style="position:absolute;left:6457;top:1731;width:10;height:20" coordorigin="6457,1731" coordsize="10,20">
              <v:shape style="position:absolute;left:6457;top:1731;width:10;height:20" coordorigin="6457,1731" coordsize="10,20" path="m6457,1750l6467,1750,6467,1731,6457,1731,6457,1750xe" filled="true" fillcolor="#000000" stroked="false">
                <v:path arrowok="t"/>
                <v:fill type="solid"/>
              </v:shape>
            </v:group>
            <v:group style="position:absolute;left:6457;top:1750;width:10;height:20" coordorigin="6457,1750" coordsize="10,20">
              <v:shape style="position:absolute;left:6457;top:1750;width:10;height:20" coordorigin="6457,1750" coordsize="10,20" path="m6457,1769l6467,1769,6467,1750,6457,1750,6457,1769xe" filled="true" fillcolor="#000000" stroked="false">
                <v:path arrowok="t"/>
                <v:fill type="solid"/>
              </v:shape>
            </v:group>
            <v:group style="position:absolute;left:6457;top:1769;width:10;height:20" coordorigin="6457,1769" coordsize="10,20">
              <v:shape style="position:absolute;left:6457;top:1769;width:10;height:20" coordorigin="6457,1769" coordsize="10,20" path="m6457,1788l6467,1788,6467,1769,6457,1769,6457,1788xe" filled="true" fillcolor="#000000" stroked="false">
                <v:path arrowok="t"/>
                <v:fill type="solid"/>
              </v:shape>
            </v:group>
            <v:group style="position:absolute;left:6457;top:1788;width:10;height:20" coordorigin="6457,1788" coordsize="10,20">
              <v:shape style="position:absolute;left:6457;top:1788;width:10;height:20" coordorigin="6457,1788" coordsize="10,20" path="m6457,1808l6467,1808,6467,1788,6457,1788,6457,1808xe" filled="true" fillcolor="#000000" stroked="false">
                <v:path arrowok="t"/>
                <v:fill type="solid"/>
              </v:shape>
            </v:group>
            <v:group style="position:absolute;left:6457;top:1808;width:10;height:20" coordorigin="6457,1808" coordsize="10,20">
              <v:shape style="position:absolute;left:6457;top:1808;width:10;height:20" coordorigin="6457,1808" coordsize="10,20" path="m6457,1827l6467,1827,6467,1808,6457,1808,6457,1827xe" filled="true" fillcolor="#000000" stroked="false">
                <v:path arrowok="t"/>
                <v:fill type="solid"/>
              </v:shape>
            </v:group>
            <v:group style="position:absolute;left:6457;top:1827;width:10;height:20" coordorigin="6457,1827" coordsize="10,20">
              <v:shape style="position:absolute;left:6457;top:1827;width:10;height:20" coordorigin="6457,1827" coordsize="10,20" path="m6457,1846l6467,1846,6467,1827,6457,1827,6457,1846xe" filled="true" fillcolor="#000000" stroked="false">
                <v:path arrowok="t"/>
                <v:fill type="solid"/>
              </v:shape>
            </v:group>
            <v:group style="position:absolute;left:6457;top:1846;width:10;height:20" coordorigin="6457,1846" coordsize="10,20">
              <v:shape style="position:absolute;left:6457;top:1846;width:10;height:20" coordorigin="6457,1846" coordsize="10,20" path="m6457,1865l6467,1865,6467,1846,6457,1846,6457,1865xe" filled="true" fillcolor="#000000" stroked="false">
                <v:path arrowok="t"/>
                <v:fill type="solid"/>
              </v:shape>
            </v:group>
            <v:group style="position:absolute;left:6457;top:1865;width:10;height:20" coordorigin="6457,1865" coordsize="10,20">
              <v:shape style="position:absolute;left:6457;top:1865;width:10;height:20" coordorigin="6457,1865" coordsize="10,20" path="m6457,1884l6467,1884,6467,1865,6457,1865,6457,1884xe" filled="true" fillcolor="#000000" stroked="false">
                <v:path arrowok="t"/>
                <v:fill type="solid"/>
              </v:shape>
            </v:group>
            <v:group style="position:absolute;left:6457;top:1884;width:10;height:20" coordorigin="6457,1884" coordsize="10,20">
              <v:shape style="position:absolute;left:6457;top:1884;width:10;height:20" coordorigin="6457,1884" coordsize="10,20" path="m6457,1904l6467,1904,6467,1884,6457,1884,6457,1904xe" filled="true" fillcolor="#000000" stroked="false">
                <v:path arrowok="t"/>
                <v:fill type="solid"/>
              </v:shape>
            </v:group>
            <v:group style="position:absolute;left:6457;top:1904;width:10;height:20" coordorigin="6457,1904" coordsize="10,20">
              <v:shape style="position:absolute;left:6457;top:1904;width:10;height:20" coordorigin="6457,1904" coordsize="10,20" path="m6457,1923l6467,1923,6467,1904,6457,1904,6457,1923xe" filled="true" fillcolor="#000000" stroked="false">
                <v:path arrowok="t"/>
                <v:fill type="solid"/>
              </v:shape>
            </v:group>
            <v:group style="position:absolute;left:6457;top:1923;width:10;height:20" coordorigin="6457,1923" coordsize="10,20">
              <v:shape style="position:absolute;left:6457;top:1923;width:10;height:20" coordorigin="6457,1923" coordsize="10,20" path="m6457,1942l6467,1942,6467,1923,6457,1923,6457,1942xe" filled="true" fillcolor="#000000" stroked="false">
                <v:path arrowok="t"/>
                <v:fill type="solid"/>
              </v:shape>
            </v:group>
            <v:group style="position:absolute;left:6457;top:1942;width:10;height:20" coordorigin="6457,1942" coordsize="10,20">
              <v:shape style="position:absolute;left:6457;top:1942;width:10;height:20" coordorigin="6457,1942" coordsize="10,20" path="m6457,1961l6467,1961,6467,1942,6457,1942,6457,1961xe" filled="true" fillcolor="#000000" stroked="false">
                <v:path arrowok="t"/>
                <v:fill type="solid"/>
              </v:shape>
            </v:group>
            <v:group style="position:absolute;left:6457;top:1961;width:10;height:20" coordorigin="6457,1961" coordsize="10,20">
              <v:shape style="position:absolute;left:6457;top:1961;width:10;height:20" coordorigin="6457,1961" coordsize="10,20" path="m6457,1980l6467,1980,6467,1961,6457,1961,6457,1980xe" filled="true" fillcolor="#000000" stroked="false">
                <v:path arrowok="t"/>
                <v:fill type="solid"/>
              </v:shape>
            </v:group>
            <v:group style="position:absolute;left:6457;top:1980;width:10;height:20" coordorigin="6457,1980" coordsize="10,20">
              <v:shape style="position:absolute;left:6457;top:1980;width:10;height:20" coordorigin="6457,1980" coordsize="10,20" path="m6457,2000l6467,2000,6467,1980,6457,1980,6457,2000xe" filled="true" fillcolor="#000000" stroked="false">
                <v:path arrowok="t"/>
                <v:fill type="solid"/>
              </v:shape>
            </v:group>
            <v:group style="position:absolute;left:6457;top:2000;width:10;height:20" coordorigin="6457,2000" coordsize="10,20">
              <v:shape style="position:absolute;left:6457;top:2000;width:10;height:20" coordorigin="6457,2000" coordsize="10,20" path="m6457,2019l6467,2019,6467,2000,6457,2000,6457,2019xe" filled="true" fillcolor="#000000" stroked="false">
                <v:path arrowok="t"/>
                <v:fill type="solid"/>
              </v:shape>
            </v:group>
            <v:group style="position:absolute;left:6457;top:2019;width:10;height:20" coordorigin="6457,2019" coordsize="10,20">
              <v:shape style="position:absolute;left:6457;top:2019;width:10;height:20" coordorigin="6457,2019" coordsize="10,20" path="m6457,2038l6467,2038,6467,2019,6457,2019,6457,2038xe" filled="true" fillcolor="#000000" stroked="false">
                <v:path arrowok="t"/>
                <v:fill type="solid"/>
              </v:shape>
            </v:group>
            <v:group style="position:absolute;left:6457;top:2038;width:10;height:20" coordorigin="6457,2038" coordsize="10,20">
              <v:shape style="position:absolute;left:6457;top:2038;width:10;height:20" coordorigin="6457,2038" coordsize="10,20" path="m6457,2057l6467,2057,6467,2038,6457,2038,6457,2057xe" filled="true" fillcolor="#000000" stroked="false">
                <v:path arrowok="t"/>
                <v:fill type="solid"/>
              </v:shape>
            </v:group>
            <v:group style="position:absolute;left:6457;top:2057;width:10;height:20" coordorigin="6457,2057" coordsize="10,20">
              <v:shape style="position:absolute;left:6457;top:2057;width:10;height:20" coordorigin="6457,2057" coordsize="10,20" path="m6457,2076l6467,2076,6467,2057,6457,2057,6457,2076xe" filled="true" fillcolor="#000000" stroked="false">
                <v:path arrowok="t"/>
                <v:fill type="solid"/>
              </v:shape>
            </v:group>
            <v:group style="position:absolute;left:6457;top:2076;width:10;height:20" coordorigin="6457,2076" coordsize="10,20">
              <v:shape style="position:absolute;left:6457;top:2076;width:10;height:20" coordorigin="6457,2076" coordsize="10,20" path="m6457,2096l6467,2096,6467,2076,6457,2076,6457,2096xe" filled="true" fillcolor="#000000" stroked="false">
                <v:path arrowok="t"/>
                <v:fill type="solid"/>
              </v:shape>
            </v:group>
            <v:group style="position:absolute;left:6457;top:2096;width:10;height:20" coordorigin="6457,2096" coordsize="10,20">
              <v:shape style="position:absolute;left:6457;top:2096;width:10;height:20" coordorigin="6457,2096" coordsize="10,20" path="m6457,2115l6467,2115,6467,2096,6457,2096,6457,2115xe" filled="true" fillcolor="#000000" stroked="false">
                <v:path arrowok="t"/>
                <v:fill type="solid"/>
              </v:shape>
            </v:group>
            <v:group style="position:absolute;left:6457;top:2115;width:10;height:20" coordorigin="6457,2115" coordsize="10,20">
              <v:shape style="position:absolute;left:6457;top:2115;width:10;height:20" coordorigin="6457,2115" coordsize="10,20" path="m6457,2134l6467,2134,6467,2115,6457,2115,6457,2134xe" filled="true" fillcolor="#000000" stroked="false">
                <v:path arrowok="t"/>
                <v:fill type="solid"/>
              </v:shape>
            </v:group>
            <v:group style="position:absolute;left:6457;top:2134;width:10;height:20" coordorigin="6457,2134" coordsize="10,20">
              <v:shape style="position:absolute;left:6457;top:2134;width:10;height:20" coordorigin="6457,2134" coordsize="10,20" path="m6457,2153l6467,2153,6467,2134,6457,2134,6457,2153xe" filled="true" fillcolor="#000000" stroked="false">
                <v:path arrowok="t"/>
                <v:fill type="solid"/>
              </v:shape>
            </v:group>
            <v:group style="position:absolute;left:6457;top:2153;width:10;height:20" coordorigin="6457,2153" coordsize="10,20">
              <v:shape style="position:absolute;left:6457;top:2153;width:10;height:20" coordorigin="6457,2153" coordsize="10,20" path="m6457,2172l6467,2172,6467,2153,6457,2153,6457,2172xe" filled="true" fillcolor="#000000" stroked="false">
                <v:path arrowok="t"/>
                <v:fill type="solid"/>
              </v:shape>
            </v:group>
            <v:group style="position:absolute;left:6457;top:2172;width:10;height:20" coordorigin="6457,2172" coordsize="10,20">
              <v:shape style="position:absolute;left:6457;top:2172;width:10;height:20" coordorigin="6457,2172" coordsize="10,20" path="m6457,2192l6467,2192,6467,2172,6457,2172,6457,2192xe" filled="true" fillcolor="#000000" stroked="false">
                <v:path arrowok="t"/>
                <v:fill type="solid"/>
              </v:shape>
            </v:group>
            <v:group style="position:absolute;left:6457;top:2192;width:10;height:20" coordorigin="6457,2192" coordsize="10,20">
              <v:shape style="position:absolute;left:6457;top:2192;width:10;height:20" coordorigin="6457,2192" coordsize="10,20" path="m6457,2211l6467,2211,6467,2192,6457,2192,6457,2211xe" filled="true" fillcolor="#000000" stroked="false">
                <v:path arrowok="t"/>
                <v:fill type="solid"/>
              </v:shape>
            </v:group>
            <v:group style="position:absolute;left:6457;top:2211;width:10;height:20" coordorigin="6457,2211" coordsize="10,20">
              <v:shape style="position:absolute;left:6457;top:2211;width:10;height:20" coordorigin="6457,2211" coordsize="10,20" path="m6457,2230l6467,2230,6467,2211,6457,2211,6457,2230xe" filled="true" fillcolor="#000000" stroked="false">
                <v:path arrowok="t"/>
                <v:fill type="solid"/>
              </v:shape>
            </v:group>
            <v:group style="position:absolute;left:6457;top:2230;width:10;height:20" coordorigin="6457,2230" coordsize="10,20">
              <v:shape style="position:absolute;left:6457;top:2230;width:10;height:20" coordorigin="6457,2230" coordsize="10,20" path="m6457,2249l6467,2249,6467,2230,6457,2230,6457,2249xe" filled="true" fillcolor="#000000" stroked="false">
                <v:path arrowok="t"/>
                <v:fill type="solid"/>
              </v:shape>
            </v:group>
            <v:group style="position:absolute;left:6457;top:2249;width:10;height:20" coordorigin="6457,2249" coordsize="10,20">
              <v:shape style="position:absolute;left:6457;top:2249;width:10;height:20" coordorigin="6457,2249" coordsize="10,20" path="m6457,2268l6467,2268,6467,2249,6457,2249,6457,2268xe" filled="true" fillcolor="#000000" stroked="false">
                <v:path arrowok="t"/>
                <v:fill type="solid"/>
              </v:shape>
            </v:group>
            <v:group style="position:absolute;left:6457;top:2268;width:10;height:20" coordorigin="6457,2268" coordsize="10,20">
              <v:shape style="position:absolute;left:6457;top:2268;width:10;height:20" coordorigin="6457,2268" coordsize="10,20" path="m6457,2288l6467,2288,6467,2268,6457,2268,6457,2288xe" filled="true" fillcolor="#000000" stroked="false">
                <v:path arrowok="t"/>
                <v:fill type="solid"/>
              </v:shape>
            </v:group>
            <v:group style="position:absolute;left:6457;top:2288;width:10;height:20" coordorigin="6457,2288" coordsize="10,20">
              <v:shape style="position:absolute;left:6457;top:2288;width:10;height:20" coordorigin="6457,2288" coordsize="10,20" path="m6457,2307l6467,2307,6467,2288,6457,2288,6457,2307xe" filled="true" fillcolor="#000000" stroked="false">
                <v:path arrowok="t"/>
                <v:fill type="solid"/>
              </v:shape>
            </v:group>
            <v:group style="position:absolute;left:6457;top:2307;width:10;height:20" coordorigin="6457,2307" coordsize="10,20">
              <v:shape style="position:absolute;left:6457;top:2307;width:10;height:20" coordorigin="6457,2307" coordsize="10,20" path="m6457,2326l6467,2326,6467,2307,6457,2307,6457,2326xe" filled="true" fillcolor="#000000" stroked="false">
                <v:path arrowok="t"/>
                <v:fill type="solid"/>
              </v:shape>
            </v:group>
            <v:group style="position:absolute;left:7213;top:1174;width:10;height:20" coordorigin="7213,1174" coordsize="10,20">
              <v:shape style="position:absolute;left:7213;top:1174;width:10;height:20" coordorigin="7213,1174" coordsize="10,20" path="m7213,1193l7223,1193,7223,1174,7213,1174,7213,1193xe" filled="true" fillcolor="#000000" stroked="false">
                <v:path arrowok="t"/>
                <v:fill type="solid"/>
              </v:shape>
            </v:group>
            <v:group style="position:absolute;left:7213;top:1193;width:10;height:20" coordorigin="7213,1193" coordsize="10,20">
              <v:shape style="position:absolute;left:7213;top:1193;width:10;height:20" coordorigin="7213,1193" coordsize="10,20" path="m7213,1212l7223,1212,7223,1193,7213,1193,7213,1212xe" filled="true" fillcolor="#000000" stroked="false">
                <v:path arrowok="t"/>
                <v:fill type="solid"/>
              </v:shape>
            </v:group>
            <v:group style="position:absolute;left:7213;top:1212;width:10;height:20" coordorigin="7213,1212" coordsize="10,20">
              <v:shape style="position:absolute;left:7213;top:1212;width:10;height:20" coordorigin="7213,1212" coordsize="10,20" path="m7213,1232l7223,1232,7223,1212,7213,1212,7213,1232xe" filled="true" fillcolor="#000000" stroked="false">
                <v:path arrowok="t"/>
                <v:fill type="solid"/>
              </v:shape>
            </v:group>
            <v:group style="position:absolute;left:7213;top:1232;width:10;height:20" coordorigin="7213,1232" coordsize="10,20">
              <v:shape style="position:absolute;left:7213;top:1232;width:10;height:20" coordorigin="7213,1232" coordsize="10,20" path="m7213,1251l7223,1251,7223,1232,7213,1232,7213,1251xe" filled="true" fillcolor="#000000" stroked="false">
                <v:path arrowok="t"/>
                <v:fill type="solid"/>
              </v:shape>
            </v:group>
            <v:group style="position:absolute;left:7213;top:1251;width:10;height:20" coordorigin="7213,1251" coordsize="10,20">
              <v:shape style="position:absolute;left:7213;top:1251;width:10;height:20" coordorigin="7213,1251" coordsize="10,20" path="m7213,1270l7223,1270,7223,1251,7213,1251,7213,1270xe" filled="true" fillcolor="#000000" stroked="false">
                <v:path arrowok="t"/>
                <v:fill type="solid"/>
              </v:shape>
            </v:group>
            <v:group style="position:absolute;left:7213;top:1270;width:10;height:20" coordorigin="7213,1270" coordsize="10,20">
              <v:shape style="position:absolute;left:7213;top:1270;width:10;height:20" coordorigin="7213,1270" coordsize="10,20" path="m7213,1289l7223,1289,7223,1270,7213,1270,7213,1289xe" filled="true" fillcolor="#000000" stroked="false">
                <v:path arrowok="t"/>
                <v:fill type="solid"/>
              </v:shape>
            </v:group>
            <v:group style="position:absolute;left:7213;top:1289;width:10;height:20" coordorigin="7213,1289" coordsize="10,20">
              <v:shape style="position:absolute;left:7213;top:1289;width:10;height:20" coordorigin="7213,1289" coordsize="10,20" path="m7213,1308l7223,1308,7223,1289,7213,1289,7213,1308xe" filled="true" fillcolor="#000000" stroked="false">
                <v:path arrowok="t"/>
                <v:fill type="solid"/>
              </v:shape>
            </v:group>
            <v:group style="position:absolute;left:7213;top:1308;width:10;height:20" coordorigin="7213,1308" coordsize="10,20">
              <v:shape style="position:absolute;left:7213;top:1308;width:10;height:20" coordorigin="7213,1308" coordsize="10,20" path="m7213,1328l7223,1328,7223,1308,7213,1308,7213,1328xe" filled="true" fillcolor="#000000" stroked="false">
                <v:path arrowok="t"/>
                <v:fill type="solid"/>
              </v:shape>
            </v:group>
            <v:group style="position:absolute;left:7213;top:1328;width:10;height:20" coordorigin="7213,1328" coordsize="10,20">
              <v:shape style="position:absolute;left:7213;top:1328;width:10;height:20" coordorigin="7213,1328" coordsize="10,20" path="m7213,1347l7223,1347,7223,1328,7213,1328,7213,1347xe" filled="true" fillcolor="#000000" stroked="false">
                <v:path arrowok="t"/>
                <v:fill type="solid"/>
              </v:shape>
            </v:group>
            <v:group style="position:absolute;left:7213;top:1347;width:10;height:20" coordorigin="7213,1347" coordsize="10,20">
              <v:shape style="position:absolute;left:7213;top:1347;width:10;height:20" coordorigin="7213,1347" coordsize="10,20" path="m7213,1366l7223,1366,7223,1347,7213,1347,7213,1366xe" filled="true" fillcolor="#000000" stroked="false">
                <v:path arrowok="t"/>
                <v:fill type="solid"/>
              </v:shape>
            </v:group>
            <v:group style="position:absolute;left:7213;top:1366;width:10;height:20" coordorigin="7213,1366" coordsize="10,20">
              <v:shape style="position:absolute;left:7213;top:1366;width:10;height:20" coordorigin="7213,1366" coordsize="10,20" path="m7213,1385l7223,1385,7223,1366,7213,1366,7213,1385xe" filled="true" fillcolor="#000000" stroked="false">
                <v:path arrowok="t"/>
                <v:fill type="solid"/>
              </v:shape>
            </v:group>
            <v:group style="position:absolute;left:7213;top:1385;width:10;height:20" coordorigin="7213,1385" coordsize="10,20">
              <v:shape style="position:absolute;left:7213;top:1385;width:10;height:20" coordorigin="7213,1385" coordsize="10,20" path="m7213,1404l7223,1404,7223,1385,7213,1385,7213,1404xe" filled="true" fillcolor="#000000" stroked="false">
                <v:path arrowok="t"/>
                <v:fill type="solid"/>
              </v:shape>
            </v:group>
            <v:group style="position:absolute;left:7213;top:1404;width:10;height:20" coordorigin="7213,1404" coordsize="10,20">
              <v:shape style="position:absolute;left:7213;top:1404;width:10;height:20" coordorigin="7213,1404" coordsize="10,20" path="m7213,1424l7223,1424,7223,1404,7213,1404,7213,1424xe" filled="true" fillcolor="#000000" stroked="false">
                <v:path arrowok="t"/>
                <v:fill type="solid"/>
              </v:shape>
            </v:group>
            <v:group style="position:absolute;left:7213;top:1424;width:10;height:20" coordorigin="7213,1424" coordsize="10,20">
              <v:shape style="position:absolute;left:7213;top:1424;width:10;height:20" coordorigin="7213,1424" coordsize="10,20" path="m7213,1443l7223,1443,7223,1424,7213,1424,7213,1443xe" filled="true" fillcolor="#000000" stroked="false">
                <v:path arrowok="t"/>
                <v:fill type="solid"/>
              </v:shape>
            </v:group>
            <v:group style="position:absolute;left:7213;top:1443;width:10;height:20" coordorigin="7213,1443" coordsize="10,20">
              <v:shape style="position:absolute;left:7213;top:1443;width:10;height:20" coordorigin="7213,1443" coordsize="10,20" path="m7213,1462l7223,1462,7223,1443,7213,1443,7213,1462xe" filled="true" fillcolor="#000000" stroked="false">
                <v:path arrowok="t"/>
                <v:fill type="solid"/>
              </v:shape>
            </v:group>
            <v:group style="position:absolute;left:7213;top:1462;width:10;height:20" coordorigin="7213,1462" coordsize="10,20">
              <v:shape style="position:absolute;left:7213;top:1462;width:10;height:20" coordorigin="7213,1462" coordsize="10,20" path="m7213,1481l7223,1481,7223,1462,7213,1462,7213,1481xe" filled="true" fillcolor="#000000" stroked="false">
                <v:path arrowok="t"/>
                <v:fill type="solid"/>
              </v:shape>
            </v:group>
            <v:group style="position:absolute;left:7213;top:1481;width:10;height:20" coordorigin="7213,1481" coordsize="10,20">
              <v:shape style="position:absolute;left:7213;top:1481;width:10;height:20" coordorigin="7213,1481" coordsize="10,20" path="m7213,1500l7223,1500,7223,1481,7213,1481,7213,1500xe" filled="true" fillcolor="#000000" stroked="false">
                <v:path arrowok="t"/>
                <v:fill type="solid"/>
              </v:shape>
            </v:group>
            <v:group style="position:absolute;left:7213;top:1500;width:10;height:20" coordorigin="7213,1500" coordsize="10,20">
              <v:shape style="position:absolute;left:7213;top:1500;width:10;height:20" coordorigin="7213,1500" coordsize="10,20" path="m7213,1520l7223,1520,7223,1500,7213,1500,7213,1520xe" filled="true" fillcolor="#000000" stroked="false">
                <v:path arrowok="t"/>
                <v:fill type="solid"/>
              </v:shape>
            </v:group>
            <v:group style="position:absolute;left:7213;top:1520;width:10;height:20" coordorigin="7213,1520" coordsize="10,20">
              <v:shape style="position:absolute;left:7213;top:1520;width:10;height:20" coordorigin="7213,1520" coordsize="10,20" path="m7213,1539l7223,1539,7223,1520,7213,1520,7213,1539xe" filled="true" fillcolor="#000000" stroked="false">
                <v:path arrowok="t"/>
                <v:fill type="solid"/>
              </v:shape>
            </v:group>
            <v:group style="position:absolute;left:7213;top:1539;width:10;height:20" coordorigin="7213,1539" coordsize="10,20">
              <v:shape style="position:absolute;left:7213;top:1539;width:10;height:20" coordorigin="7213,1539" coordsize="10,20" path="m7213,1558l7223,1558,7223,1539,7213,1539,7213,1558xe" filled="true" fillcolor="#000000" stroked="false">
                <v:path arrowok="t"/>
                <v:fill type="solid"/>
              </v:shape>
            </v:group>
            <v:group style="position:absolute;left:7213;top:1558;width:10;height:20" coordorigin="7213,1558" coordsize="10,20">
              <v:shape style="position:absolute;left:7213;top:1558;width:10;height:20" coordorigin="7213,1558" coordsize="10,20" path="m7213,1577l7223,1577,7223,1558,7213,1558,7213,1577xe" filled="true" fillcolor="#000000" stroked="false">
                <v:path arrowok="t"/>
                <v:fill type="solid"/>
              </v:shape>
            </v:group>
            <v:group style="position:absolute;left:7213;top:1577;width:10;height:20" coordorigin="7213,1577" coordsize="10,20">
              <v:shape style="position:absolute;left:7213;top:1577;width:10;height:20" coordorigin="7213,1577" coordsize="10,20" path="m7213,1596l7223,1596,7223,1577,7213,1577,7213,1596xe" filled="true" fillcolor="#000000" stroked="false">
                <v:path arrowok="t"/>
                <v:fill type="solid"/>
              </v:shape>
            </v:group>
            <v:group style="position:absolute;left:7213;top:1596;width:10;height:20" coordorigin="7213,1596" coordsize="10,20">
              <v:shape style="position:absolute;left:7213;top:1596;width:10;height:20" coordorigin="7213,1596" coordsize="10,20" path="m7213,1616l7223,1616,7223,1596,7213,1596,7213,1616xe" filled="true" fillcolor="#000000" stroked="false">
                <v:path arrowok="t"/>
                <v:fill type="solid"/>
              </v:shape>
            </v:group>
            <v:group style="position:absolute;left:7213;top:1616;width:10;height:20" coordorigin="7213,1616" coordsize="10,20">
              <v:shape style="position:absolute;left:7213;top:1616;width:10;height:20" coordorigin="7213,1616" coordsize="10,20" path="m7213,1635l7223,1635,7223,1616,7213,1616,7213,1635xe" filled="true" fillcolor="#000000" stroked="false">
                <v:path arrowok="t"/>
                <v:fill type="solid"/>
              </v:shape>
            </v:group>
            <v:group style="position:absolute;left:7213;top:1635;width:10;height:20" coordorigin="7213,1635" coordsize="10,20">
              <v:shape style="position:absolute;left:7213;top:1635;width:10;height:20" coordorigin="7213,1635" coordsize="10,20" path="m7213,1654l7223,1654,7223,1635,7213,1635,7213,1654xe" filled="true" fillcolor="#000000" stroked="false">
                <v:path arrowok="t"/>
                <v:fill type="solid"/>
              </v:shape>
            </v:group>
            <v:group style="position:absolute;left:7213;top:1654;width:10;height:20" coordorigin="7213,1654" coordsize="10,20">
              <v:shape style="position:absolute;left:7213;top:1654;width:10;height:20" coordorigin="7213,1654" coordsize="10,20" path="m7213,1673l7223,1673,7223,1654,7213,1654,7213,1673xe" filled="true" fillcolor="#000000" stroked="false">
                <v:path arrowok="t"/>
                <v:fill type="solid"/>
              </v:shape>
            </v:group>
            <v:group style="position:absolute;left:7213;top:1673;width:10;height:20" coordorigin="7213,1673" coordsize="10,20">
              <v:shape style="position:absolute;left:7213;top:1673;width:10;height:20" coordorigin="7213,1673" coordsize="10,20" path="m7213,1692l7223,1692,7223,1673,7213,1673,7213,1692xe" filled="true" fillcolor="#000000" stroked="false">
                <v:path arrowok="t"/>
                <v:fill type="solid"/>
              </v:shape>
            </v:group>
            <v:group style="position:absolute;left:7213;top:1692;width:10;height:20" coordorigin="7213,1692" coordsize="10,20">
              <v:shape style="position:absolute;left:7213;top:1692;width:10;height:20" coordorigin="7213,1692" coordsize="10,20" path="m7213,1712l7223,1712,7223,1692,7213,1692,7213,1712xe" filled="true" fillcolor="#000000" stroked="false">
                <v:path arrowok="t"/>
                <v:fill type="solid"/>
              </v:shape>
            </v:group>
            <v:group style="position:absolute;left:7213;top:1712;width:10;height:20" coordorigin="7213,1712" coordsize="10,20">
              <v:shape style="position:absolute;left:7213;top:1712;width:10;height:20" coordorigin="7213,1712" coordsize="10,20" path="m7213,1731l7223,1731,7223,1712,7213,1712,7213,1731xe" filled="true" fillcolor="#000000" stroked="false">
                <v:path arrowok="t"/>
                <v:fill type="solid"/>
              </v:shape>
            </v:group>
            <v:group style="position:absolute;left:7213;top:1731;width:10;height:20" coordorigin="7213,1731" coordsize="10,20">
              <v:shape style="position:absolute;left:7213;top:1731;width:10;height:20" coordorigin="7213,1731" coordsize="10,20" path="m7213,1750l7223,1750,7223,1731,7213,1731,7213,1750xe" filled="true" fillcolor="#000000" stroked="false">
                <v:path arrowok="t"/>
                <v:fill type="solid"/>
              </v:shape>
            </v:group>
            <v:group style="position:absolute;left:7213;top:1750;width:10;height:20" coordorigin="7213,1750" coordsize="10,20">
              <v:shape style="position:absolute;left:7213;top:1750;width:10;height:20" coordorigin="7213,1750" coordsize="10,20" path="m7213,1769l7223,1769,7223,1750,7213,1750,7213,1769xe" filled="true" fillcolor="#000000" stroked="false">
                <v:path arrowok="t"/>
                <v:fill type="solid"/>
              </v:shape>
            </v:group>
            <v:group style="position:absolute;left:7213;top:1769;width:10;height:20" coordorigin="7213,1769" coordsize="10,20">
              <v:shape style="position:absolute;left:7213;top:1769;width:10;height:20" coordorigin="7213,1769" coordsize="10,20" path="m7213,1788l7223,1788,7223,1769,7213,1769,7213,1788xe" filled="true" fillcolor="#000000" stroked="false">
                <v:path arrowok="t"/>
                <v:fill type="solid"/>
              </v:shape>
            </v:group>
            <v:group style="position:absolute;left:7213;top:1788;width:10;height:20" coordorigin="7213,1788" coordsize="10,20">
              <v:shape style="position:absolute;left:7213;top:1788;width:10;height:20" coordorigin="7213,1788" coordsize="10,20" path="m7213,1808l7223,1808,7223,1788,7213,1788,7213,1808xe" filled="true" fillcolor="#000000" stroked="false">
                <v:path arrowok="t"/>
                <v:fill type="solid"/>
              </v:shape>
            </v:group>
            <v:group style="position:absolute;left:7213;top:1808;width:10;height:20" coordorigin="7213,1808" coordsize="10,20">
              <v:shape style="position:absolute;left:7213;top:1808;width:10;height:20" coordorigin="7213,1808" coordsize="10,20" path="m7213,1827l7223,1827,7223,1808,7213,1808,7213,1827xe" filled="true" fillcolor="#000000" stroked="false">
                <v:path arrowok="t"/>
                <v:fill type="solid"/>
              </v:shape>
            </v:group>
            <v:group style="position:absolute;left:7213;top:1827;width:10;height:20" coordorigin="7213,1827" coordsize="10,20">
              <v:shape style="position:absolute;left:7213;top:1827;width:10;height:20" coordorigin="7213,1827" coordsize="10,20" path="m7213,1846l7223,1846,7223,1827,7213,1827,7213,1846xe" filled="true" fillcolor="#000000" stroked="false">
                <v:path arrowok="t"/>
                <v:fill type="solid"/>
              </v:shape>
            </v:group>
            <v:group style="position:absolute;left:7213;top:1846;width:10;height:20" coordorigin="7213,1846" coordsize="10,20">
              <v:shape style="position:absolute;left:7213;top:1846;width:10;height:20" coordorigin="7213,1846" coordsize="10,20" path="m7213,1865l7223,1865,7223,1846,7213,1846,7213,1865xe" filled="true" fillcolor="#000000" stroked="false">
                <v:path arrowok="t"/>
                <v:fill type="solid"/>
              </v:shape>
            </v:group>
            <v:group style="position:absolute;left:7213;top:1865;width:10;height:20" coordorigin="7213,1865" coordsize="10,20">
              <v:shape style="position:absolute;left:7213;top:1865;width:10;height:20" coordorigin="7213,1865" coordsize="10,20" path="m7213,1884l7223,1884,7223,1865,7213,1865,7213,1884xe" filled="true" fillcolor="#000000" stroked="false">
                <v:path arrowok="t"/>
                <v:fill type="solid"/>
              </v:shape>
            </v:group>
            <v:group style="position:absolute;left:7213;top:1884;width:10;height:20" coordorigin="7213,1884" coordsize="10,20">
              <v:shape style="position:absolute;left:7213;top:1884;width:10;height:20" coordorigin="7213,1884" coordsize="10,20" path="m7213,1904l7223,1904,7223,1884,7213,1884,7213,1904xe" filled="true" fillcolor="#000000" stroked="false">
                <v:path arrowok="t"/>
                <v:fill type="solid"/>
              </v:shape>
            </v:group>
            <v:group style="position:absolute;left:7213;top:1904;width:10;height:20" coordorigin="7213,1904" coordsize="10,20">
              <v:shape style="position:absolute;left:7213;top:1904;width:10;height:20" coordorigin="7213,1904" coordsize="10,20" path="m7213,1923l7223,1923,7223,1904,7213,1904,7213,1923xe" filled="true" fillcolor="#000000" stroked="false">
                <v:path arrowok="t"/>
                <v:fill type="solid"/>
              </v:shape>
            </v:group>
            <v:group style="position:absolute;left:7213;top:1923;width:10;height:20" coordorigin="7213,1923" coordsize="10,20">
              <v:shape style="position:absolute;left:7213;top:1923;width:10;height:20" coordorigin="7213,1923" coordsize="10,20" path="m7213,1942l7223,1942,7223,1923,7213,1923,7213,1942xe" filled="true" fillcolor="#000000" stroked="false">
                <v:path arrowok="t"/>
                <v:fill type="solid"/>
              </v:shape>
            </v:group>
            <v:group style="position:absolute;left:7213;top:1942;width:10;height:20" coordorigin="7213,1942" coordsize="10,20">
              <v:shape style="position:absolute;left:7213;top:1942;width:10;height:20" coordorigin="7213,1942" coordsize="10,20" path="m7213,1961l7223,1961,7223,1942,7213,1942,7213,1961xe" filled="true" fillcolor="#000000" stroked="false">
                <v:path arrowok="t"/>
                <v:fill type="solid"/>
              </v:shape>
            </v:group>
            <v:group style="position:absolute;left:7213;top:1961;width:10;height:20" coordorigin="7213,1961" coordsize="10,20">
              <v:shape style="position:absolute;left:7213;top:1961;width:10;height:20" coordorigin="7213,1961" coordsize="10,20" path="m7213,1980l7223,1980,7223,1961,7213,1961,7213,1980xe" filled="true" fillcolor="#000000" stroked="false">
                <v:path arrowok="t"/>
                <v:fill type="solid"/>
              </v:shape>
            </v:group>
            <v:group style="position:absolute;left:7213;top:1980;width:10;height:20" coordorigin="7213,1980" coordsize="10,20">
              <v:shape style="position:absolute;left:7213;top:1980;width:10;height:20" coordorigin="7213,1980" coordsize="10,20" path="m7213,2000l7223,2000,7223,1980,7213,1980,7213,2000xe" filled="true" fillcolor="#000000" stroked="false">
                <v:path arrowok="t"/>
                <v:fill type="solid"/>
              </v:shape>
            </v:group>
            <v:group style="position:absolute;left:7213;top:2000;width:10;height:20" coordorigin="7213,2000" coordsize="10,20">
              <v:shape style="position:absolute;left:7213;top:2000;width:10;height:20" coordorigin="7213,2000" coordsize="10,20" path="m7213,2019l7223,2019,7223,2000,7213,2000,7213,2019xe" filled="true" fillcolor="#000000" stroked="false">
                <v:path arrowok="t"/>
                <v:fill type="solid"/>
              </v:shape>
            </v:group>
            <v:group style="position:absolute;left:7213;top:2019;width:10;height:20" coordorigin="7213,2019" coordsize="10,20">
              <v:shape style="position:absolute;left:7213;top:2019;width:10;height:20" coordorigin="7213,2019" coordsize="10,20" path="m7213,2038l7223,2038,7223,2019,7213,2019,7213,2038xe" filled="true" fillcolor="#000000" stroked="false">
                <v:path arrowok="t"/>
                <v:fill type="solid"/>
              </v:shape>
            </v:group>
            <v:group style="position:absolute;left:7213;top:2038;width:10;height:20" coordorigin="7213,2038" coordsize="10,20">
              <v:shape style="position:absolute;left:7213;top:2038;width:10;height:20" coordorigin="7213,2038" coordsize="10,20" path="m7213,2057l7223,2057,7223,2038,7213,2038,7213,2057xe" filled="true" fillcolor="#000000" stroked="false">
                <v:path arrowok="t"/>
                <v:fill type="solid"/>
              </v:shape>
            </v:group>
            <v:group style="position:absolute;left:7213;top:2057;width:10;height:20" coordorigin="7213,2057" coordsize="10,20">
              <v:shape style="position:absolute;left:7213;top:2057;width:10;height:20" coordorigin="7213,2057" coordsize="10,20" path="m7213,2076l7223,2076,7223,2057,7213,2057,7213,2076xe" filled="true" fillcolor="#000000" stroked="false">
                <v:path arrowok="t"/>
                <v:fill type="solid"/>
              </v:shape>
            </v:group>
            <v:group style="position:absolute;left:7213;top:2076;width:10;height:20" coordorigin="7213,2076" coordsize="10,20">
              <v:shape style="position:absolute;left:7213;top:2076;width:10;height:20" coordorigin="7213,2076" coordsize="10,20" path="m7213,2096l7223,2096,7223,2076,7213,2076,7213,2096xe" filled="true" fillcolor="#000000" stroked="false">
                <v:path arrowok="t"/>
                <v:fill type="solid"/>
              </v:shape>
            </v:group>
            <v:group style="position:absolute;left:7213;top:2096;width:10;height:20" coordorigin="7213,2096" coordsize="10,20">
              <v:shape style="position:absolute;left:7213;top:2096;width:10;height:20" coordorigin="7213,2096" coordsize="10,20" path="m7213,2115l7223,2115,7223,2096,7213,2096,7213,2115xe" filled="true" fillcolor="#000000" stroked="false">
                <v:path arrowok="t"/>
                <v:fill type="solid"/>
              </v:shape>
            </v:group>
            <v:group style="position:absolute;left:7213;top:2115;width:10;height:20" coordorigin="7213,2115" coordsize="10,20">
              <v:shape style="position:absolute;left:7213;top:2115;width:10;height:20" coordorigin="7213,2115" coordsize="10,20" path="m7213,2134l7223,2134,7223,2115,7213,2115,7213,2134xe" filled="true" fillcolor="#000000" stroked="false">
                <v:path arrowok="t"/>
                <v:fill type="solid"/>
              </v:shape>
            </v:group>
            <v:group style="position:absolute;left:7213;top:2134;width:10;height:20" coordorigin="7213,2134" coordsize="10,20">
              <v:shape style="position:absolute;left:7213;top:2134;width:10;height:20" coordorigin="7213,2134" coordsize="10,20" path="m7213,2153l7223,2153,7223,2134,7213,2134,7213,2153xe" filled="true" fillcolor="#000000" stroked="false">
                <v:path arrowok="t"/>
                <v:fill type="solid"/>
              </v:shape>
            </v:group>
            <v:group style="position:absolute;left:7213;top:2153;width:10;height:20" coordorigin="7213,2153" coordsize="10,20">
              <v:shape style="position:absolute;left:7213;top:2153;width:10;height:20" coordorigin="7213,2153" coordsize="10,20" path="m7213,2172l7223,2172,7223,2153,7213,2153,7213,2172xe" filled="true" fillcolor="#000000" stroked="false">
                <v:path arrowok="t"/>
                <v:fill type="solid"/>
              </v:shape>
            </v:group>
            <v:group style="position:absolute;left:7213;top:2172;width:10;height:20" coordorigin="7213,2172" coordsize="10,20">
              <v:shape style="position:absolute;left:7213;top:2172;width:10;height:20" coordorigin="7213,2172" coordsize="10,20" path="m7213,2192l7223,2192,7223,2172,7213,2172,7213,2192xe" filled="true" fillcolor="#000000" stroked="false">
                <v:path arrowok="t"/>
                <v:fill type="solid"/>
              </v:shape>
            </v:group>
            <v:group style="position:absolute;left:7213;top:2192;width:10;height:20" coordorigin="7213,2192" coordsize="10,20">
              <v:shape style="position:absolute;left:7213;top:2192;width:10;height:20" coordorigin="7213,2192" coordsize="10,20" path="m7213,2211l7223,2211,7223,2192,7213,2192,7213,2211xe" filled="true" fillcolor="#000000" stroked="false">
                <v:path arrowok="t"/>
                <v:fill type="solid"/>
              </v:shape>
            </v:group>
            <v:group style="position:absolute;left:7213;top:2211;width:10;height:20" coordorigin="7213,2211" coordsize="10,20">
              <v:shape style="position:absolute;left:7213;top:2211;width:10;height:20" coordorigin="7213,2211" coordsize="10,20" path="m7213,2230l7223,2230,7223,2211,7213,2211,7213,2230xe" filled="true" fillcolor="#000000" stroked="false">
                <v:path arrowok="t"/>
                <v:fill type="solid"/>
              </v:shape>
            </v:group>
            <v:group style="position:absolute;left:7213;top:2230;width:10;height:20" coordorigin="7213,2230" coordsize="10,20">
              <v:shape style="position:absolute;left:7213;top:2230;width:10;height:20" coordorigin="7213,2230" coordsize="10,20" path="m7213,2249l7223,2249,7223,2230,7213,2230,7213,2249xe" filled="true" fillcolor="#000000" stroked="false">
                <v:path arrowok="t"/>
                <v:fill type="solid"/>
              </v:shape>
            </v:group>
            <v:group style="position:absolute;left:7213;top:2249;width:10;height:20" coordorigin="7213,2249" coordsize="10,20">
              <v:shape style="position:absolute;left:7213;top:2249;width:10;height:20" coordorigin="7213,2249" coordsize="10,20" path="m7213,2268l7223,2268,7223,2249,7213,2249,7213,2268xe" filled="true" fillcolor="#000000" stroked="false">
                <v:path arrowok="t"/>
                <v:fill type="solid"/>
              </v:shape>
            </v:group>
            <v:group style="position:absolute;left:7213;top:2268;width:10;height:20" coordorigin="7213,2268" coordsize="10,20">
              <v:shape style="position:absolute;left:7213;top:2268;width:10;height:20" coordorigin="7213,2268" coordsize="10,20" path="m7213,2288l7223,2288,7223,2268,7213,2268,7213,2288xe" filled="true" fillcolor="#000000" stroked="false">
                <v:path arrowok="t"/>
                <v:fill type="solid"/>
              </v:shape>
            </v:group>
            <v:group style="position:absolute;left:7213;top:2288;width:10;height:20" coordorigin="7213,2288" coordsize="10,20">
              <v:shape style="position:absolute;left:7213;top:2288;width:10;height:20" coordorigin="7213,2288" coordsize="10,20" path="m7213,2307l7223,2307,7223,2288,7213,2288,7213,2307xe" filled="true" fillcolor="#000000" stroked="false">
                <v:path arrowok="t"/>
                <v:fill type="solid"/>
              </v:shape>
            </v:group>
            <v:group style="position:absolute;left:7213;top:2307;width:10;height:20" coordorigin="7213,2307" coordsize="10,20">
              <v:shape style="position:absolute;left:7213;top:2307;width:10;height:20" coordorigin="7213,2307" coordsize="10,20" path="m7213,2326l7223,2326,7223,2307,7213,2307,7213,2326xe" filled="true" fillcolor="#000000" stroked="false">
                <v:path arrowok="t"/>
                <v:fill type="solid"/>
              </v:shape>
            </v:group>
            <v:group style="position:absolute;left:8185;top:1174;width:10;height:20" coordorigin="8185,1174" coordsize="10,20">
              <v:shape style="position:absolute;left:8185;top:1174;width:10;height:20" coordorigin="8185,1174" coordsize="10,20" path="m8185,1193l8195,1193,8195,1174,8185,1174,8185,1193xe" filled="true" fillcolor="#000000" stroked="false">
                <v:path arrowok="t"/>
                <v:fill type="solid"/>
              </v:shape>
            </v:group>
            <v:group style="position:absolute;left:8185;top:1193;width:10;height:20" coordorigin="8185,1193" coordsize="10,20">
              <v:shape style="position:absolute;left:8185;top:1193;width:10;height:20" coordorigin="8185,1193" coordsize="10,20" path="m8185,1212l8195,1212,8195,1193,8185,1193,8185,1212xe" filled="true" fillcolor="#000000" stroked="false">
                <v:path arrowok="t"/>
                <v:fill type="solid"/>
              </v:shape>
            </v:group>
            <v:group style="position:absolute;left:8185;top:1212;width:10;height:20" coordorigin="8185,1212" coordsize="10,20">
              <v:shape style="position:absolute;left:8185;top:1212;width:10;height:20" coordorigin="8185,1212" coordsize="10,20" path="m8185,1232l8195,1232,8195,1212,8185,1212,8185,1232xe" filled="true" fillcolor="#000000" stroked="false">
                <v:path arrowok="t"/>
                <v:fill type="solid"/>
              </v:shape>
            </v:group>
            <v:group style="position:absolute;left:8185;top:1232;width:10;height:20" coordorigin="8185,1232" coordsize="10,20">
              <v:shape style="position:absolute;left:8185;top:1232;width:10;height:20" coordorigin="8185,1232" coordsize="10,20" path="m8185,1251l8195,1251,8195,1232,8185,1232,8185,1251xe" filled="true" fillcolor="#000000" stroked="false">
                <v:path arrowok="t"/>
                <v:fill type="solid"/>
              </v:shape>
            </v:group>
            <v:group style="position:absolute;left:8185;top:1251;width:10;height:20" coordorigin="8185,1251" coordsize="10,20">
              <v:shape style="position:absolute;left:8185;top:1251;width:10;height:20" coordorigin="8185,1251" coordsize="10,20" path="m8185,1270l8195,1270,8195,1251,8185,1251,8185,1270xe" filled="true" fillcolor="#000000" stroked="false">
                <v:path arrowok="t"/>
                <v:fill type="solid"/>
              </v:shape>
            </v:group>
            <v:group style="position:absolute;left:8185;top:1270;width:10;height:20" coordorigin="8185,1270" coordsize="10,20">
              <v:shape style="position:absolute;left:8185;top:1270;width:10;height:20" coordorigin="8185,1270" coordsize="10,20" path="m8185,1289l8195,1289,8195,1270,8185,1270,8185,1289xe" filled="true" fillcolor="#000000" stroked="false">
                <v:path arrowok="t"/>
                <v:fill type="solid"/>
              </v:shape>
            </v:group>
            <v:group style="position:absolute;left:8185;top:1289;width:10;height:20" coordorigin="8185,1289" coordsize="10,20">
              <v:shape style="position:absolute;left:8185;top:1289;width:10;height:20" coordorigin="8185,1289" coordsize="10,20" path="m8185,1308l8195,1308,8195,1289,8185,1289,8185,1308xe" filled="true" fillcolor="#000000" stroked="false">
                <v:path arrowok="t"/>
                <v:fill type="solid"/>
              </v:shape>
            </v:group>
            <v:group style="position:absolute;left:8185;top:1308;width:10;height:20" coordorigin="8185,1308" coordsize="10,20">
              <v:shape style="position:absolute;left:8185;top:1308;width:10;height:20" coordorigin="8185,1308" coordsize="10,20" path="m8185,1328l8195,1328,8195,1308,8185,1308,8185,1328xe" filled="true" fillcolor="#000000" stroked="false">
                <v:path arrowok="t"/>
                <v:fill type="solid"/>
              </v:shape>
            </v:group>
            <v:group style="position:absolute;left:8185;top:1328;width:10;height:20" coordorigin="8185,1328" coordsize="10,20">
              <v:shape style="position:absolute;left:8185;top:1328;width:10;height:20" coordorigin="8185,1328" coordsize="10,20" path="m8185,1347l8195,1347,8195,1328,8185,1328,8185,1347xe" filled="true" fillcolor="#000000" stroked="false">
                <v:path arrowok="t"/>
                <v:fill type="solid"/>
              </v:shape>
            </v:group>
            <v:group style="position:absolute;left:8185;top:1347;width:10;height:20" coordorigin="8185,1347" coordsize="10,20">
              <v:shape style="position:absolute;left:8185;top:1347;width:10;height:20" coordorigin="8185,1347" coordsize="10,20" path="m8185,1366l8195,1366,8195,1347,8185,1347,8185,1366xe" filled="true" fillcolor="#000000" stroked="false">
                <v:path arrowok="t"/>
                <v:fill type="solid"/>
              </v:shape>
            </v:group>
            <v:group style="position:absolute;left:8185;top:1366;width:10;height:20" coordorigin="8185,1366" coordsize="10,20">
              <v:shape style="position:absolute;left:8185;top:1366;width:10;height:20" coordorigin="8185,1366" coordsize="10,20" path="m8185,1385l8195,1385,8195,1366,8185,1366,8185,1385xe" filled="true" fillcolor="#000000" stroked="false">
                <v:path arrowok="t"/>
                <v:fill type="solid"/>
              </v:shape>
            </v:group>
            <v:group style="position:absolute;left:8185;top:1385;width:10;height:20" coordorigin="8185,1385" coordsize="10,20">
              <v:shape style="position:absolute;left:8185;top:1385;width:10;height:20" coordorigin="8185,1385" coordsize="10,20" path="m8185,1404l8195,1404,8195,1385,8185,1385,8185,1404xe" filled="true" fillcolor="#000000" stroked="false">
                <v:path arrowok="t"/>
                <v:fill type="solid"/>
              </v:shape>
            </v:group>
            <v:group style="position:absolute;left:8185;top:1404;width:10;height:20" coordorigin="8185,1404" coordsize="10,20">
              <v:shape style="position:absolute;left:8185;top:1404;width:10;height:20" coordorigin="8185,1404" coordsize="10,20" path="m8185,1424l8195,1424,8195,1404,8185,1404,8185,1424xe" filled="true" fillcolor="#000000" stroked="false">
                <v:path arrowok="t"/>
                <v:fill type="solid"/>
              </v:shape>
            </v:group>
            <v:group style="position:absolute;left:8185;top:1424;width:10;height:20" coordorigin="8185,1424" coordsize="10,20">
              <v:shape style="position:absolute;left:8185;top:1424;width:10;height:20" coordorigin="8185,1424" coordsize="10,20" path="m8185,1443l8195,1443,8195,1424,8185,1424,8185,1443xe" filled="true" fillcolor="#000000" stroked="false">
                <v:path arrowok="t"/>
                <v:fill type="solid"/>
              </v:shape>
            </v:group>
            <v:group style="position:absolute;left:8185;top:1443;width:10;height:20" coordorigin="8185,1443" coordsize="10,20">
              <v:shape style="position:absolute;left:8185;top:1443;width:10;height:20" coordorigin="8185,1443" coordsize="10,20" path="m8185,1462l8195,1462,8195,1443,8185,1443,8185,1462xe" filled="true" fillcolor="#000000" stroked="false">
                <v:path arrowok="t"/>
                <v:fill type="solid"/>
              </v:shape>
            </v:group>
            <v:group style="position:absolute;left:8185;top:1462;width:10;height:20" coordorigin="8185,1462" coordsize="10,20">
              <v:shape style="position:absolute;left:8185;top:1462;width:10;height:20" coordorigin="8185,1462" coordsize="10,20" path="m8185,1481l8195,1481,8195,1462,8185,1462,8185,1481xe" filled="true" fillcolor="#000000" stroked="false">
                <v:path arrowok="t"/>
                <v:fill type="solid"/>
              </v:shape>
            </v:group>
            <v:group style="position:absolute;left:8185;top:1481;width:10;height:20" coordorigin="8185,1481" coordsize="10,20">
              <v:shape style="position:absolute;left:8185;top:1481;width:10;height:20" coordorigin="8185,1481" coordsize="10,20" path="m8185,1500l8195,1500,8195,1481,8185,1481,8185,1500xe" filled="true" fillcolor="#000000" stroked="false">
                <v:path arrowok="t"/>
                <v:fill type="solid"/>
              </v:shape>
            </v:group>
            <v:group style="position:absolute;left:8185;top:1500;width:10;height:20" coordorigin="8185,1500" coordsize="10,20">
              <v:shape style="position:absolute;left:8185;top:1500;width:10;height:20" coordorigin="8185,1500" coordsize="10,20" path="m8185,1520l8195,1520,8195,1500,8185,1500,8185,1520xe" filled="true" fillcolor="#000000" stroked="false">
                <v:path arrowok="t"/>
                <v:fill type="solid"/>
              </v:shape>
            </v:group>
            <v:group style="position:absolute;left:8185;top:1520;width:10;height:20" coordorigin="8185,1520" coordsize="10,20">
              <v:shape style="position:absolute;left:8185;top:1520;width:10;height:20" coordorigin="8185,1520" coordsize="10,20" path="m8185,1539l8195,1539,8195,1520,8185,1520,8185,1539xe" filled="true" fillcolor="#000000" stroked="false">
                <v:path arrowok="t"/>
                <v:fill type="solid"/>
              </v:shape>
            </v:group>
            <v:group style="position:absolute;left:8185;top:1539;width:10;height:20" coordorigin="8185,1539" coordsize="10,20">
              <v:shape style="position:absolute;left:8185;top:1539;width:10;height:20" coordorigin="8185,1539" coordsize="10,20" path="m8185,1558l8195,1558,8195,1539,8185,1539,8185,1558xe" filled="true" fillcolor="#000000" stroked="false">
                <v:path arrowok="t"/>
                <v:fill type="solid"/>
              </v:shape>
            </v:group>
            <v:group style="position:absolute;left:8185;top:1558;width:10;height:20" coordorigin="8185,1558" coordsize="10,20">
              <v:shape style="position:absolute;left:8185;top:1558;width:10;height:20" coordorigin="8185,1558" coordsize="10,20" path="m8185,1577l8195,1577,8195,1558,8185,1558,8185,1577xe" filled="true" fillcolor="#000000" stroked="false">
                <v:path arrowok="t"/>
                <v:fill type="solid"/>
              </v:shape>
            </v:group>
            <v:group style="position:absolute;left:8185;top:1577;width:10;height:20" coordorigin="8185,1577" coordsize="10,20">
              <v:shape style="position:absolute;left:8185;top:1577;width:10;height:20" coordorigin="8185,1577" coordsize="10,20" path="m8185,1596l8195,1596,8195,1577,8185,1577,8185,1596xe" filled="true" fillcolor="#000000" stroked="false">
                <v:path arrowok="t"/>
                <v:fill type="solid"/>
              </v:shape>
            </v:group>
            <v:group style="position:absolute;left:8185;top:1596;width:10;height:20" coordorigin="8185,1596" coordsize="10,20">
              <v:shape style="position:absolute;left:8185;top:1596;width:10;height:20" coordorigin="8185,1596" coordsize="10,20" path="m8185,1616l8195,1616,8195,1596,8185,1596,8185,1616xe" filled="true" fillcolor="#000000" stroked="false">
                <v:path arrowok="t"/>
                <v:fill type="solid"/>
              </v:shape>
            </v:group>
            <v:group style="position:absolute;left:8185;top:1616;width:10;height:20" coordorigin="8185,1616" coordsize="10,20">
              <v:shape style="position:absolute;left:8185;top:1616;width:10;height:20" coordorigin="8185,1616" coordsize="10,20" path="m8185,1635l8195,1635,8195,1616,8185,1616,8185,1635xe" filled="true" fillcolor="#000000" stroked="false">
                <v:path arrowok="t"/>
                <v:fill type="solid"/>
              </v:shape>
            </v:group>
            <v:group style="position:absolute;left:8185;top:1635;width:10;height:20" coordorigin="8185,1635" coordsize="10,20">
              <v:shape style="position:absolute;left:8185;top:1635;width:10;height:20" coordorigin="8185,1635" coordsize="10,20" path="m8185,1654l8195,1654,8195,1635,8185,1635,8185,1654xe" filled="true" fillcolor="#000000" stroked="false">
                <v:path arrowok="t"/>
                <v:fill type="solid"/>
              </v:shape>
            </v:group>
            <v:group style="position:absolute;left:8185;top:1654;width:10;height:20" coordorigin="8185,1654" coordsize="10,20">
              <v:shape style="position:absolute;left:8185;top:1654;width:10;height:20" coordorigin="8185,1654" coordsize="10,20" path="m8185,1673l8195,1673,8195,1654,8185,1654,8185,1673xe" filled="true" fillcolor="#000000" stroked="false">
                <v:path arrowok="t"/>
                <v:fill type="solid"/>
              </v:shape>
            </v:group>
            <v:group style="position:absolute;left:8185;top:1673;width:10;height:20" coordorigin="8185,1673" coordsize="10,20">
              <v:shape style="position:absolute;left:8185;top:1673;width:10;height:20" coordorigin="8185,1673" coordsize="10,20" path="m8185,1692l8195,1692,8195,1673,8185,1673,8185,1692xe" filled="true" fillcolor="#000000" stroked="false">
                <v:path arrowok="t"/>
                <v:fill type="solid"/>
              </v:shape>
            </v:group>
            <v:group style="position:absolute;left:8185;top:1692;width:10;height:20" coordorigin="8185,1692" coordsize="10,20">
              <v:shape style="position:absolute;left:8185;top:1692;width:10;height:20" coordorigin="8185,1692" coordsize="10,20" path="m8185,1712l8195,1712,8195,1692,8185,1692,8185,1712xe" filled="true" fillcolor="#000000" stroked="false">
                <v:path arrowok="t"/>
                <v:fill type="solid"/>
              </v:shape>
            </v:group>
            <v:group style="position:absolute;left:8185;top:1712;width:10;height:20" coordorigin="8185,1712" coordsize="10,20">
              <v:shape style="position:absolute;left:8185;top:1712;width:10;height:20" coordorigin="8185,1712" coordsize="10,20" path="m8185,1731l8195,1731,8195,1712,8185,1712,8185,1731xe" filled="true" fillcolor="#000000" stroked="false">
                <v:path arrowok="t"/>
                <v:fill type="solid"/>
              </v:shape>
            </v:group>
            <v:group style="position:absolute;left:8185;top:1731;width:10;height:20" coordorigin="8185,1731" coordsize="10,20">
              <v:shape style="position:absolute;left:8185;top:1731;width:10;height:20" coordorigin="8185,1731" coordsize="10,20" path="m8185,1750l8195,1750,8195,1731,8185,1731,8185,1750xe" filled="true" fillcolor="#000000" stroked="false">
                <v:path arrowok="t"/>
                <v:fill type="solid"/>
              </v:shape>
            </v:group>
            <v:group style="position:absolute;left:8185;top:1750;width:10;height:20" coordorigin="8185,1750" coordsize="10,20">
              <v:shape style="position:absolute;left:8185;top:1750;width:10;height:20" coordorigin="8185,1750" coordsize="10,20" path="m8185,1769l8195,1769,8195,1750,8185,1750,8185,1769xe" filled="true" fillcolor="#000000" stroked="false">
                <v:path arrowok="t"/>
                <v:fill type="solid"/>
              </v:shape>
            </v:group>
            <v:group style="position:absolute;left:8185;top:1769;width:10;height:20" coordorigin="8185,1769" coordsize="10,20">
              <v:shape style="position:absolute;left:8185;top:1769;width:10;height:20" coordorigin="8185,1769" coordsize="10,20" path="m8185,1788l8195,1788,8195,1769,8185,1769,8185,1788xe" filled="true" fillcolor="#000000" stroked="false">
                <v:path arrowok="t"/>
                <v:fill type="solid"/>
              </v:shape>
            </v:group>
            <v:group style="position:absolute;left:8185;top:1788;width:10;height:20" coordorigin="8185,1788" coordsize="10,20">
              <v:shape style="position:absolute;left:8185;top:1788;width:10;height:20" coordorigin="8185,1788" coordsize="10,20" path="m8185,1808l8195,1808,8195,1788,8185,1788,8185,1808xe" filled="true" fillcolor="#000000" stroked="false">
                <v:path arrowok="t"/>
                <v:fill type="solid"/>
              </v:shape>
            </v:group>
            <v:group style="position:absolute;left:8185;top:1808;width:10;height:20" coordorigin="8185,1808" coordsize="10,20">
              <v:shape style="position:absolute;left:8185;top:1808;width:10;height:20" coordorigin="8185,1808" coordsize="10,20" path="m8185,1827l8195,1827,8195,1808,8185,1808,8185,1827xe" filled="true" fillcolor="#000000" stroked="false">
                <v:path arrowok="t"/>
                <v:fill type="solid"/>
              </v:shape>
            </v:group>
            <v:group style="position:absolute;left:8185;top:1827;width:10;height:20" coordorigin="8185,1827" coordsize="10,20">
              <v:shape style="position:absolute;left:8185;top:1827;width:10;height:20" coordorigin="8185,1827" coordsize="10,20" path="m8185,1846l8195,1846,8195,1827,8185,1827,8185,1846xe" filled="true" fillcolor="#000000" stroked="false">
                <v:path arrowok="t"/>
                <v:fill type="solid"/>
              </v:shape>
            </v:group>
            <v:group style="position:absolute;left:8185;top:1846;width:10;height:20" coordorigin="8185,1846" coordsize="10,20">
              <v:shape style="position:absolute;left:8185;top:1846;width:10;height:20" coordorigin="8185,1846" coordsize="10,20" path="m8185,1865l8195,1865,8195,1846,8185,1846,8185,1865xe" filled="true" fillcolor="#000000" stroked="false">
                <v:path arrowok="t"/>
                <v:fill type="solid"/>
              </v:shape>
            </v:group>
            <v:group style="position:absolute;left:8185;top:1865;width:10;height:20" coordorigin="8185,1865" coordsize="10,20">
              <v:shape style="position:absolute;left:8185;top:1865;width:10;height:20" coordorigin="8185,1865" coordsize="10,20" path="m8185,1884l8195,1884,8195,1865,8185,1865,8185,1884xe" filled="true" fillcolor="#000000" stroked="false">
                <v:path arrowok="t"/>
                <v:fill type="solid"/>
              </v:shape>
            </v:group>
            <v:group style="position:absolute;left:8185;top:1884;width:10;height:20" coordorigin="8185,1884" coordsize="10,20">
              <v:shape style="position:absolute;left:8185;top:1884;width:10;height:20" coordorigin="8185,1884" coordsize="10,20" path="m8185,1904l8195,1904,8195,1884,8185,1884,8185,1904xe" filled="true" fillcolor="#000000" stroked="false">
                <v:path arrowok="t"/>
                <v:fill type="solid"/>
              </v:shape>
            </v:group>
            <v:group style="position:absolute;left:8185;top:1904;width:10;height:20" coordorigin="8185,1904" coordsize="10,20">
              <v:shape style="position:absolute;left:8185;top:1904;width:10;height:20" coordorigin="8185,1904" coordsize="10,20" path="m8185,1923l8195,1923,8195,1904,8185,1904,8185,1923xe" filled="true" fillcolor="#000000" stroked="false">
                <v:path arrowok="t"/>
                <v:fill type="solid"/>
              </v:shape>
            </v:group>
            <v:group style="position:absolute;left:8185;top:1923;width:10;height:20" coordorigin="8185,1923" coordsize="10,20">
              <v:shape style="position:absolute;left:8185;top:1923;width:10;height:20" coordorigin="8185,1923" coordsize="10,20" path="m8185,1942l8195,1942,8195,1923,8185,1923,8185,1942xe" filled="true" fillcolor="#000000" stroked="false">
                <v:path arrowok="t"/>
                <v:fill type="solid"/>
              </v:shape>
            </v:group>
            <v:group style="position:absolute;left:8185;top:1942;width:10;height:20" coordorigin="8185,1942" coordsize="10,20">
              <v:shape style="position:absolute;left:8185;top:1942;width:10;height:20" coordorigin="8185,1942" coordsize="10,20" path="m8185,1961l8195,1961,8195,1942,8185,1942,8185,1961xe" filled="true" fillcolor="#000000" stroked="false">
                <v:path arrowok="t"/>
                <v:fill type="solid"/>
              </v:shape>
            </v:group>
            <v:group style="position:absolute;left:8185;top:1961;width:10;height:20" coordorigin="8185,1961" coordsize="10,20">
              <v:shape style="position:absolute;left:8185;top:1961;width:10;height:20" coordorigin="8185,1961" coordsize="10,20" path="m8185,1980l8195,1980,8195,1961,8185,1961,8185,1980xe" filled="true" fillcolor="#000000" stroked="false">
                <v:path arrowok="t"/>
                <v:fill type="solid"/>
              </v:shape>
            </v:group>
            <v:group style="position:absolute;left:8185;top:1980;width:10;height:20" coordorigin="8185,1980" coordsize="10,20">
              <v:shape style="position:absolute;left:8185;top:1980;width:10;height:20" coordorigin="8185,1980" coordsize="10,20" path="m8185,2000l8195,2000,8195,1980,8185,1980,8185,2000xe" filled="true" fillcolor="#000000" stroked="false">
                <v:path arrowok="t"/>
                <v:fill type="solid"/>
              </v:shape>
            </v:group>
            <v:group style="position:absolute;left:8185;top:2000;width:10;height:20" coordorigin="8185,2000" coordsize="10,20">
              <v:shape style="position:absolute;left:8185;top:2000;width:10;height:20" coordorigin="8185,2000" coordsize="10,20" path="m8185,2019l8195,2019,8195,2000,8185,2000,8185,2019xe" filled="true" fillcolor="#000000" stroked="false">
                <v:path arrowok="t"/>
                <v:fill type="solid"/>
              </v:shape>
            </v:group>
            <v:group style="position:absolute;left:8185;top:2019;width:10;height:20" coordorigin="8185,2019" coordsize="10,20">
              <v:shape style="position:absolute;left:8185;top:2019;width:10;height:20" coordorigin="8185,2019" coordsize="10,20" path="m8185,2038l8195,2038,8195,2019,8185,2019,8185,2038xe" filled="true" fillcolor="#000000" stroked="false">
                <v:path arrowok="t"/>
                <v:fill type="solid"/>
              </v:shape>
            </v:group>
            <v:group style="position:absolute;left:8185;top:2038;width:10;height:20" coordorigin="8185,2038" coordsize="10,20">
              <v:shape style="position:absolute;left:8185;top:2038;width:10;height:20" coordorigin="8185,2038" coordsize="10,20" path="m8185,2057l8195,2057,8195,2038,8185,2038,8185,2057xe" filled="true" fillcolor="#000000" stroked="false">
                <v:path arrowok="t"/>
                <v:fill type="solid"/>
              </v:shape>
            </v:group>
            <v:group style="position:absolute;left:8185;top:2057;width:10;height:20" coordorigin="8185,2057" coordsize="10,20">
              <v:shape style="position:absolute;left:8185;top:2057;width:10;height:20" coordorigin="8185,2057" coordsize="10,20" path="m8185,2076l8195,2076,8195,2057,8185,2057,8185,2076xe" filled="true" fillcolor="#000000" stroked="false">
                <v:path arrowok="t"/>
                <v:fill type="solid"/>
              </v:shape>
            </v:group>
            <v:group style="position:absolute;left:8185;top:2076;width:10;height:20" coordorigin="8185,2076" coordsize="10,20">
              <v:shape style="position:absolute;left:8185;top:2076;width:10;height:20" coordorigin="8185,2076" coordsize="10,20" path="m8185,2096l8195,2096,8195,2076,8185,2076,8185,2096xe" filled="true" fillcolor="#000000" stroked="false">
                <v:path arrowok="t"/>
                <v:fill type="solid"/>
              </v:shape>
            </v:group>
            <v:group style="position:absolute;left:8185;top:2096;width:10;height:20" coordorigin="8185,2096" coordsize="10,20">
              <v:shape style="position:absolute;left:8185;top:2096;width:10;height:20" coordorigin="8185,2096" coordsize="10,20" path="m8185,2115l8195,2115,8195,2096,8185,2096,8185,2115xe" filled="true" fillcolor="#000000" stroked="false">
                <v:path arrowok="t"/>
                <v:fill type="solid"/>
              </v:shape>
            </v:group>
            <v:group style="position:absolute;left:8185;top:2115;width:10;height:20" coordorigin="8185,2115" coordsize="10,20">
              <v:shape style="position:absolute;left:8185;top:2115;width:10;height:20" coordorigin="8185,2115" coordsize="10,20" path="m8185,2134l8195,2134,8195,2115,8185,2115,8185,2134xe" filled="true" fillcolor="#000000" stroked="false">
                <v:path arrowok="t"/>
                <v:fill type="solid"/>
              </v:shape>
            </v:group>
            <v:group style="position:absolute;left:8185;top:2134;width:10;height:20" coordorigin="8185,2134" coordsize="10,20">
              <v:shape style="position:absolute;left:8185;top:2134;width:10;height:20" coordorigin="8185,2134" coordsize="10,20" path="m8185,2153l8195,2153,8195,2134,8185,2134,8185,2153xe" filled="true" fillcolor="#000000" stroked="false">
                <v:path arrowok="t"/>
                <v:fill type="solid"/>
              </v:shape>
            </v:group>
            <v:group style="position:absolute;left:8185;top:2153;width:10;height:20" coordorigin="8185,2153" coordsize="10,20">
              <v:shape style="position:absolute;left:8185;top:2153;width:10;height:20" coordorigin="8185,2153" coordsize="10,20" path="m8185,2172l8195,2172,8195,2153,8185,2153,8185,2172xe" filled="true" fillcolor="#000000" stroked="false">
                <v:path arrowok="t"/>
                <v:fill type="solid"/>
              </v:shape>
            </v:group>
            <v:group style="position:absolute;left:8185;top:2172;width:10;height:20" coordorigin="8185,2172" coordsize="10,20">
              <v:shape style="position:absolute;left:8185;top:2172;width:10;height:20" coordorigin="8185,2172" coordsize="10,20" path="m8185,2192l8195,2192,8195,2172,8185,2172,8185,2192xe" filled="true" fillcolor="#000000" stroked="false">
                <v:path arrowok="t"/>
                <v:fill type="solid"/>
              </v:shape>
            </v:group>
            <v:group style="position:absolute;left:8185;top:2192;width:10;height:20" coordorigin="8185,2192" coordsize="10,20">
              <v:shape style="position:absolute;left:8185;top:2192;width:10;height:20" coordorigin="8185,2192" coordsize="10,20" path="m8185,2211l8195,2211,8195,2192,8185,2192,8185,2211xe" filled="true" fillcolor="#000000" stroked="false">
                <v:path arrowok="t"/>
                <v:fill type="solid"/>
              </v:shape>
            </v:group>
            <v:group style="position:absolute;left:8185;top:2211;width:10;height:20" coordorigin="8185,2211" coordsize="10,20">
              <v:shape style="position:absolute;left:8185;top:2211;width:10;height:20" coordorigin="8185,2211" coordsize="10,20" path="m8185,2230l8195,2230,8195,2211,8185,2211,8185,2230xe" filled="true" fillcolor="#000000" stroked="false">
                <v:path arrowok="t"/>
                <v:fill type="solid"/>
              </v:shape>
            </v:group>
            <v:group style="position:absolute;left:8185;top:2230;width:10;height:20" coordorigin="8185,2230" coordsize="10,20">
              <v:shape style="position:absolute;left:8185;top:2230;width:10;height:20" coordorigin="8185,2230" coordsize="10,20" path="m8185,2249l8195,2249,8195,2230,8185,2230,8185,2249xe" filled="true" fillcolor="#000000" stroked="false">
                <v:path arrowok="t"/>
                <v:fill type="solid"/>
              </v:shape>
            </v:group>
            <v:group style="position:absolute;left:8185;top:2249;width:10;height:20" coordorigin="8185,2249" coordsize="10,20">
              <v:shape style="position:absolute;left:8185;top:2249;width:10;height:20" coordorigin="8185,2249" coordsize="10,20" path="m8185,2268l8195,2268,8195,2249,8185,2249,8185,2268xe" filled="true" fillcolor="#000000" stroked="false">
                <v:path arrowok="t"/>
                <v:fill type="solid"/>
              </v:shape>
            </v:group>
            <v:group style="position:absolute;left:8185;top:2268;width:10;height:20" coordorigin="8185,2268" coordsize="10,20">
              <v:shape style="position:absolute;left:8185;top:2268;width:10;height:20" coordorigin="8185,2268" coordsize="10,20" path="m8185,2288l8195,2288,8195,2268,8185,2268,8185,2288xe" filled="true" fillcolor="#000000" stroked="false">
                <v:path arrowok="t"/>
                <v:fill type="solid"/>
              </v:shape>
            </v:group>
            <v:group style="position:absolute;left:8185;top:2288;width:10;height:20" coordorigin="8185,2288" coordsize="10,20">
              <v:shape style="position:absolute;left:8185;top:2288;width:10;height:20" coordorigin="8185,2288" coordsize="10,20" path="m8185,2307l8195,2307,8195,2288,8185,2288,8185,2307xe" filled="true" fillcolor="#000000" stroked="false">
                <v:path arrowok="t"/>
                <v:fill type="solid"/>
              </v:shape>
            </v:group>
            <v:group style="position:absolute;left:8185;top:2307;width:10;height:20" coordorigin="8185,2307" coordsize="10,20">
              <v:shape style="position:absolute;left:8185;top:2307;width:10;height:20" coordorigin="8185,2307" coordsize="10,20" path="m8185,2326l8195,2326,8195,2307,8185,2307,8185,2326xe" filled="true" fillcolor="#000000" stroked="false">
                <v:path arrowok="t"/>
                <v:fill type="solid"/>
              </v:shape>
            </v:group>
            <v:group style="position:absolute;left:8937;top:1174;width:10;height:20" coordorigin="8937,1174" coordsize="10,20">
              <v:shape style="position:absolute;left:8937;top:1174;width:10;height:20" coordorigin="8937,1174" coordsize="10,20" path="m8937,1193l8947,1193,8947,1174,8937,1174,8937,1193xe" filled="true" fillcolor="#000000" stroked="false">
                <v:path arrowok="t"/>
                <v:fill type="solid"/>
              </v:shape>
            </v:group>
            <v:group style="position:absolute;left:8937;top:1193;width:10;height:20" coordorigin="8937,1193" coordsize="10,20">
              <v:shape style="position:absolute;left:8937;top:1193;width:10;height:20" coordorigin="8937,1193" coordsize="10,20" path="m8937,1212l8947,1212,8947,1193,8937,1193,8937,1212xe" filled="true" fillcolor="#000000" stroked="false">
                <v:path arrowok="t"/>
                <v:fill type="solid"/>
              </v:shape>
            </v:group>
            <v:group style="position:absolute;left:8937;top:1212;width:10;height:20" coordorigin="8937,1212" coordsize="10,20">
              <v:shape style="position:absolute;left:8937;top:1212;width:10;height:20" coordorigin="8937,1212" coordsize="10,20" path="m8937,1232l8947,1232,8947,1212,8937,1212,8937,1232xe" filled="true" fillcolor="#000000" stroked="false">
                <v:path arrowok="t"/>
                <v:fill type="solid"/>
              </v:shape>
            </v:group>
            <v:group style="position:absolute;left:8937;top:1232;width:10;height:20" coordorigin="8937,1232" coordsize="10,20">
              <v:shape style="position:absolute;left:8937;top:1232;width:10;height:20" coordorigin="8937,1232" coordsize="10,20" path="m8937,1251l8947,1251,8947,1232,8937,1232,8937,1251xe" filled="true" fillcolor="#000000" stroked="false">
                <v:path arrowok="t"/>
                <v:fill type="solid"/>
              </v:shape>
            </v:group>
            <v:group style="position:absolute;left:8937;top:1251;width:10;height:20" coordorigin="8937,1251" coordsize="10,20">
              <v:shape style="position:absolute;left:8937;top:1251;width:10;height:20" coordorigin="8937,1251" coordsize="10,20" path="m8937,1270l8947,1270,8947,1251,8937,1251,8937,1270xe" filled="true" fillcolor="#000000" stroked="false">
                <v:path arrowok="t"/>
                <v:fill type="solid"/>
              </v:shape>
            </v:group>
            <v:group style="position:absolute;left:8937;top:1270;width:10;height:20" coordorigin="8937,1270" coordsize="10,20">
              <v:shape style="position:absolute;left:8937;top:1270;width:10;height:20" coordorigin="8937,1270" coordsize="10,20" path="m8937,1289l8947,1289,8947,1270,8937,1270,8937,1289xe" filled="true" fillcolor="#000000" stroked="false">
                <v:path arrowok="t"/>
                <v:fill type="solid"/>
              </v:shape>
            </v:group>
            <v:group style="position:absolute;left:8937;top:1289;width:10;height:20" coordorigin="8937,1289" coordsize="10,20">
              <v:shape style="position:absolute;left:8937;top:1289;width:10;height:20" coordorigin="8937,1289" coordsize="10,20" path="m8937,1308l8947,1308,8947,1289,8937,1289,8937,1308xe" filled="true" fillcolor="#000000" stroked="false">
                <v:path arrowok="t"/>
                <v:fill type="solid"/>
              </v:shape>
            </v:group>
            <v:group style="position:absolute;left:8937;top:1308;width:10;height:20" coordorigin="8937,1308" coordsize="10,20">
              <v:shape style="position:absolute;left:8937;top:1308;width:10;height:20" coordorigin="8937,1308" coordsize="10,20" path="m8937,1328l8947,1328,8947,1308,8937,1308,8937,1328xe" filled="true" fillcolor="#000000" stroked="false">
                <v:path arrowok="t"/>
                <v:fill type="solid"/>
              </v:shape>
            </v:group>
            <v:group style="position:absolute;left:8937;top:1328;width:10;height:20" coordorigin="8937,1328" coordsize="10,20">
              <v:shape style="position:absolute;left:8937;top:1328;width:10;height:20" coordorigin="8937,1328" coordsize="10,20" path="m8937,1347l8947,1347,8947,1328,8937,1328,8937,1347xe" filled="true" fillcolor="#000000" stroked="false">
                <v:path arrowok="t"/>
                <v:fill type="solid"/>
              </v:shape>
            </v:group>
            <v:group style="position:absolute;left:8937;top:1347;width:10;height:20" coordorigin="8937,1347" coordsize="10,20">
              <v:shape style="position:absolute;left:8937;top:1347;width:10;height:20" coordorigin="8937,1347" coordsize="10,20" path="m8937,1366l8947,1366,8947,1347,8937,1347,8937,1366xe" filled="true" fillcolor="#000000" stroked="false">
                <v:path arrowok="t"/>
                <v:fill type="solid"/>
              </v:shape>
            </v:group>
            <v:group style="position:absolute;left:8937;top:1366;width:10;height:20" coordorigin="8937,1366" coordsize="10,20">
              <v:shape style="position:absolute;left:8937;top:1366;width:10;height:20" coordorigin="8937,1366" coordsize="10,20" path="m8937,1385l8947,1385,8947,1366,8937,1366,8937,1385xe" filled="true" fillcolor="#000000" stroked="false">
                <v:path arrowok="t"/>
                <v:fill type="solid"/>
              </v:shape>
            </v:group>
            <v:group style="position:absolute;left:8937;top:1385;width:10;height:20" coordorigin="8937,1385" coordsize="10,20">
              <v:shape style="position:absolute;left:8937;top:1385;width:10;height:20" coordorigin="8937,1385" coordsize="10,20" path="m8937,1404l8947,1404,8947,1385,8937,1385,8937,1404xe" filled="true" fillcolor="#000000" stroked="false">
                <v:path arrowok="t"/>
                <v:fill type="solid"/>
              </v:shape>
            </v:group>
            <v:group style="position:absolute;left:8937;top:1404;width:10;height:20" coordorigin="8937,1404" coordsize="10,20">
              <v:shape style="position:absolute;left:8937;top:1404;width:10;height:20" coordorigin="8937,1404" coordsize="10,20" path="m8937,1424l8947,1424,8947,1404,8937,1404,8937,1424xe" filled="true" fillcolor="#000000" stroked="false">
                <v:path arrowok="t"/>
                <v:fill type="solid"/>
              </v:shape>
            </v:group>
            <v:group style="position:absolute;left:8937;top:1424;width:10;height:20" coordorigin="8937,1424" coordsize="10,20">
              <v:shape style="position:absolute;left:8937;top:1424;width:10;height:20" coordorigin="8937,1424" coordsize="10,20" path="m8937,1443l8947,1443,8947,1424,8937,1424,8937,1443xe" filled="true" fillcolor="#000000" stroked="false">
                <v:path arrowok="t"/>
                <v:fill type="solid"/>
              </v:shape>
            </v:group>
            <v:group style="position:absolute;left:8937;top:1443;width:10;height:20" coordorigin="8937,1443" coordsize="10,20">
              <v:shape style="position:absolute;left:8937;top:1443;width:10;height:20" coordorigin="8937,1443" coordsize="10,20" path="m8937,1462l8947,1462,8947,1443,8937,1443,8937,1462xe" filled="true" fillcolor="#000000" stroked="false">
                <v:path arrowok="t"/>
                <v:fill type="solid"/>
              </v:shape>
            </v:group>
            <v:group style="position:absolute;left:8937;top:1462;width:10;height:20" coordorigin="8937,1462" coordsize="10,20">
              <v:shape style="position:absolute;left:8937;top:1462;width:10;height:20" coordorigin="8937,1462" coordsize="10,20" path="m8937,1481l8947,1481,8947,1462,8937,1462,8937,1481xe" filled="true" fillcolor="#000000" stroked="false">
                <v:path arrowok="t"/>
                <v:fill type="solid"/>
              </v:shape>
            </v:group>
            <v:group style="position:absolute;left:8937;top:1481;width:10;height:20" coordorigin="8937,1481" coordsize="10,20">
              <v:shape style="position:absolute;left:8937;top:1481;width:10;height:20" coordorigin="8937,1481" coordsize="10,20" path="m8937,1500l8947,1500,8947,1481,8937,1481,8937,1500xe" filled="true" fillcolor="#000000" stroked="false">
                <v:path arrowok="t"/>
                <v:fill type="solid"/>
              </v:shape>
            </v:group>
            <v:group style="position:absolute;left:8937;top:1500;width:10;height:20" coordorigin="8937,1500" coordsize="10,20">
              <v:shape style="position:absolute;left:8937;top:1500;width:10;height:20" coordorigin="8937,1500" coordsize="10,20" path="m8937,1520l8947,1520,8947,1500,8937,1500,8937,1520xe" filled="true" fillcolor="#000000" stroked="false">
                <v:path arrowok="t"/>
                <v:fill type="solid"/>
              </v:shape>
            </v:group>
            <v:group style="position:absolute;left:8937;top:1520;width:10;height:20" coordorigin="8937,1520" coordsize="10,20">
              <v:shape style="position:absolute;left:8937;top:1520;width:10;height:20" coordorigin="8937,1520" coordsize="10,20" path="m8937,1539l8947,1539,8947,1520,8937,1520,8937,1539xe" filled="true" fillcolor="#000000" stroked="false">
                <v:path arrowok="t"/>
                <v:fill type="solid"/>
              </v:shape>
            </v:group>
            <v:group style="position:absolute;left:8937;top:1539;width:10;height:20" coordorigin="8937,1539" coordsize="10,20">
              <v:shape style="position:absolute;left:8937;top:1539;width:10;height:20" coordorigin="8937,1539" coordsize="10,20" path="m8937,1558l8947,1558,8947,1539,8937,1539,8937,1558xe" filled="true" fillcolor="#000000" stroked="false">
                <v:path arrowok="t"/>
                <v:fill type="solid"/>
              </v:shape>
            </v:group>
            <v:group style="position:absolute;left:8937;top:1558;width:10;height:20" coordorigin="8937,1558" coordsize="10,20">
              <v:shape style="position:absolute;left:8937;top:1558;width:10;height:20" coordorigin="8937,1558" coordsize="10,20" path="m8937,1577l8947,1577,8947,1558,8937,1558,8937,1577xe" filled="true" fillcolor="#000000" stroked="false">
                <v:path arrowok="t"/>
                <v:fill type="solid"/>
              </v:shape>
            </v:group>
            <v:group style="position:absolute;left:8937;top:1577;width:10;height:20" coordorigin="8937,1577" coordsize="10,20">
              <v:shape style="position:absolute;left:8937;top:1577;width:10;height:20" coordorigin="8937,1577" coordsize="10,20" path="m8937,1596l8947,1596,8947,1577,8937,1577,8937,1596xe" filled="true" fillcolor="#000000" stroked="false">
                <v:path arrowok="t"/>
                <v:fill type="solid"/>
              </v:shape>
            </v:group>
            <v:group style="position:absolute;left:8937;top:1596;width:10;height:20" coordorigin="8937,1596" coordsize="10,20">
              <v:shape style="position:absolute;left:8937;top:1596;width:10;height:20" coordorigin="8937,1596" coordsize="10,20" path="m8937,1616l8947,1616,8947,1596,8937,1596,8937,1616xe" filled="true" fillcolor="#000000" stroked="false">
                <v:path arrowok="t"/>
                <v:fill type="solid"/>
              </v:shape>
            </v:group>
            <v:group style="position:absolute;left:8937;top:1616;width:10;height:20" coordorigin="8937,1616" coordsize="10,20">
              <v:shape style="position:absolute;left:8937;top:1616;width:10;height:20" coordorigin="8937,1616" coordsize="10,20" path="m8937,1635l8947,1635,8947,1616,8937,1616,8937,1635xe" filled="true" fillcolor="#000000" stroked="false">
                <v:path arrowok="t"/>
                <v:fill type="solid"/>
              </v:shape>
            </v:group>
            <v:group style="position:absolute;left:8937;top:1635;width:10;height:20" coordorigin="8937,1635" coordsize="10,20">
              <v:shape style="position:absolute;left:8937;top:1635;width:10;height:20" coordorigin="8937,1635" coordsize="10,20" path="m8937,1654l8947,1654,8947,1635,8937,1635,8937,1654xe" filled="true" fillcolor="#000000" stroked="false">
                <v:path arrowok="t"/>
                <v:fill type="solid"/>
              </v:shape>
            </v:group>
            <v:group style="position:absolute;left:8937;top:1654;width:10;height:20" coordorigin="8937,1654" coordsize="10,20">
              <v:shape style="position:absolute;left:8937;top:1654;width:10;height:20" coordorigin="8937,1654" coordsize="10,20" path="m8937,1673l8947,1673,8947,1654,8937,1654,8937,1673xe" filled="true" fillcolor="#000000" stroked="false">
                <v:path arrowok="t"/>
                <v:fill type="solid"/>
              </v:shape>
            </v:group>
            <v:group style="position:absolute;left:8937;top:1673;width:10;height:20" coordorigin="8937,1673" coordsize="10,20">
              <v:shape style="position:absolute;left:8937;top:1673;width:10;height:20" coordorigin="8937,1673" coordsize="10,20" path="m8937,1692l8947,1692,8947,1673,8937,1673,8937,1692xe" filled="true" fillcolor="#000000" stroked="false">
                <v:path arrowok="t"/>
                <v:fill type="solid"/>
              </v:shape>
            </v:group>
            <v:group style="position:absolute;left:8937;top:1692;width:10;height:20" coordorigin="8937,1692" coordsize="10,20">
              <v:shape style="position:absolute;left:8937;top:1692;width:10;height:20" coordorigin="8937,1692" coordsize="10,20" path="m8937,1712l8947,1712,8947,1692,8937,1692,8937,1712xe" filled="true" fillcolor="#000000" stroked="false">
                <v:path arrowok="t"/>
                <v:fill type="solid"/>
              </v:shape>
            </v:group>
            <v:group style="position:absolute;left:8937;top:1712;width:10;height:20" coordorigin="8937,1712" coordsize="10,20">
              <v:shape style="position:absolute;left:8937;top:1712;width:10;height:20" coordorigin="8937,1712" coordsize="10,20" path="m8937,1731l8947,1731,8947,1712,8937,1712,8937,1731xe" filled="true" fillcolor="#000000" stroked="false">
                <v:path arrowok="t"/>
                <v:fill type="solid"/>
              </v:shape>
            </v:group>
            <v:group style="position:absolute;left:8937;top:1731;width:10;height:20" coordorigin="8937,1731" coordsize="10,20">
              <v:shape style="position:absolute;left:8937;top:1731;width:10;height:20" coordorigin="8937,1731" coordsize="10,20" path="m8937,1750l8947,1750,8947,1731,8937,1731,8937,1750xe" filled="true" fillcolor="#000000" stroked="false">
                <v:path arrowok="t"/>
                <v:fill type="solid"/>
              </v:shape>
            </v:group>
            <v:group style="position:absolute;left:8937;top:1750;width:10;height:20" coordorigin="8937,1750" coordsize="10,20">
              <v:shape style="position:absolute;left:8937;top:1750;width:10;height:20" coordorigin="8937,1750" coordsize="10,20" path="m8937,1769l8947,1769,8947,1750,8937,1750,8937,1769xe" filled="true" fillcolor="#000000" stroked="false">
                <v:path arrowok="t"/>
                <v:fill type="solid"/>
              </v:shape>
            </v:group>
            <v:group style="position:absolute;left:8937;top:1769;width:10;height:20" coordorigin="8937,1769" coordsize="10,20">
              <v:shape style="position:absolute;left:8937;top:1769;width:10;height:20" coordorigin="8937,1769" coordsize="10,20" path="m8937,1788l8947,1788,8947,1769,8937,1769,8937,1788xe" filled="true" fillcolor="#000000" stroked="false">
                <v:path arrowok="t"/>
                <v:fill type="solid"/>
              </v:shape>
            </v:group>
            <v:group style="position:absolute;left:8937;top:1788;width:10;height:20" coordorigin="8937,1788" coordsize="10,20">
              <v:shape style="position:absolute;left:8937;top:1788;width:10;height:20" coordorigin="8937,1788" coordsize="10,20" path="m8937,1808l8947,1808,8947,1788,8937,1788,8937,1808xe" filled="true" fillcolor="#000000" stroked="false">
                <v:path arrowok="t"/>
                <v:fill type="solid"/>
              </v:shape>
            </v:group>
            <v:group style="position:absolute;left:8937;top:1808;width:10;height:20" coordorigin="8937,1808" coordsize="10,20">
              <v:shape style="position:absolute;left:8937;top:1808;width:10;height:20" coordorigin="8937,1808" coordsize="10,20" path="m8937,1827l8947,1827,8947,1808,8937,1808,8937,1827xe" filled="true" fillcolor="#000000" stroked="false">
                <v:path arrowok="t"/>
                <v:fill type="solid"/>
              </v:shape>
            </v:group>
            <v:group style="position:absolute;left:8937;top:1827;width:10;height:20" coordorigin="8937,1827" coordsize="10,20">
              <v:shape style="position:absolute;left:8937;top:1827;width:10;height:20" coordorigin="8937,1827" coordsize="10,20" path="m8937,1846l8947,1846,8947,1827,8937,1827,8937,1846xe" filled="true" fillcolor="#000000" stroked="false">
                <v:path arrowok="t"/>
                <v:fill type="solid"/>
              </v:shape>
            </v:group>
            <v:group style="position:absolute;left:8937;top:1846;width:10;height:20" coordorigin="8937,1846" coordsize="10,20">
              <v:shape style="position:absolute;left:8937;top:1846;width:10;height:20" coordorigin="8937,1846" coordsize="10,20" path="m8937,1865l8947,1865,8947,1846,8937,1846,8937,1865xe" filled="true" fillcolor="#000000" stroked="false">
                <v:path arrowok="t"/>
                <v:fill type="solid"/>
              </v:shape>
            </v:group>
            <v:group style="position:absolute;left:8937;top:1865;width:10;height:20" coordorigin="8937,1865" coordsize="10,20">
              <v:shape style="position:absolute;left:8937;top:1865;width:10;height:20" coordorigin="8937,1865" coordsize="10,20" path="m8937,1884l8947,1884,8947,1865,8937,1865,8937,1884xe" filled="true" fillcolor="#000000" stroked="false">
                <v:path arrowok="t"/>
                <v:fill type="solid"/>
              </v:shape>
            </v:group>
            <v:group style="position:absolute;left:8937;top:1884;width:10;height:20" coordorigin="8937,1884" coordsize="10,20">
              <v:shape style="position:absolute;left:8937;top:1884;width:10;height:20" coordorigin="8937,1884" coordsize="10,20" path="m8937,1904l8947,1904,8947,1884,8937,1884,8937,1904xe" filled="true" fillcolor="#000000" stroked="false">
                <v:path arrowok="t"/>
                <v:fill type="solid"/>
              </v:shape>
            </v:group>
            <v:group style="position:absolute;left:8937;top:1904;width:10;height:20" coordorigin="8937,1904" coordsize="10,20">
              <v:shape style="position:absolute;left:8937;top:1904;width:10;height:20" coordorigin="8937,1904" coordsize="10,20" path="m8937,1923l8947,1923,8947,1904,8937,1904,8937,1923xe" filled="true" fillcolor="#000000" stroked="false">
                <v:path arrowok="t"/>
                <v:fill type="solid"/>
              </v:shape>
            </v:group>
            <v:group style="position:absolute;left:8937;top:1923;width:10;height:20" coordorigin="8937,1923" coordsize="10,20">
              <v:shape style="position:absolute;left:8937;top:1923;width:10;height:20" coordorigin="8937,1923" coordsize="10,20" path="m8937,1942l8947,1942,8947,1923,8937,1923,8937,1942xe" filled="true" fillcolor="#000000" stroked="false">
                <v:path arrowok="t"/>
                <v:fill type="solid"/>
              </v:shape>
            </v:group>
            <v:group style="position:absolute;left:8937;top:1942;width:10;height:20" coordorigin="8937,1942" coordsize="10,20">
              <v:shape style="position:absolute;left:8937;top:1942;width:10;height:20" coordorigin="8937,1942" coordsize="10,20" path="m8937,1961l8947,1961,8947,1942,8937,1942,8937,1961xe" filled="true" fillcolor="#000000" stroked="false">
                <v:path arrowok="t"/>
                <v:fill type="solid"/>
              </v:shape>
            </v:group>
            <v:group style="position:absolute;left:8937;top:1961;width:10;height:20" coordorigin="8937,1961" coordsize="10,20">
              <v:shape style="position:absolute;left:8937;top:1961;width:10;height:20" coordorigin="8937,1961" coordsize="10,20" path="m8937,1980l8947,1980,8947,1961,8937,1961,8937,1980xe" filled="true" fillcolor="#000000" stroked="false">
                <v:path arrowok="t"/>
                <v:fill type="solid"/>
              </v:shape>
            </v:group>
            <v:group style="position:absolute;left:8937;top:1980;width:10;height:20" coordorigin="8937,1980" coordsize="10,20">
              <v:shape style="position:absolute;left:8937;top:1980;width:10;height:20" coordorigin="8937,1980" coordsize="10,20" path="m8937,2000l8947,2000,8947,1980,8937,1980,8937,2000xe" filled="true" fillcolor="#000000" stroked="false">
                <v:path arrowok="t"/>
                <v:fill type="solid"/>
              </v:shape>
            </v:group>
            <v:group style="position:absolute;left:8937;top:2000;width:10;height:20" coordorigin="8937,2000" coordsize="10,20">
              <v:shape style="position:absolute;left:8937;top:2000;width:10;height:20" coordorigin="8937,2000" coordsize="10,20" path="m8937,2019l8947,2019,8947,2000,8937,2000,8937,2019xe" filled="true" fillcolor="#000000" stroked="false">
                <v:path arrowok="t"/>
                <v:fill type="solid"/>
              </v:shape>
            </v:group>
            <v:group style="position:absolute;left:8937;top:2019;width:10;height:20" coordorigin="8937,2019" coordsize="10,20">
              <v:shape style="position:absolute;left:8937;top:2019;width:10;height:20" coordorigin="8937,2019" coordsize="10,20" path="m8937,2038l8947,2038,8947,2019,8937,2019,8937,2038xe" filled="true" fillcolor="#000000" stroked="false">
                <v:path arrowok="t"/>
                <v:fill type="solid"/>
              </v:shape>
            </v:group>
            <v:group style="position:absolute;left:8937;top:2038;width:10;height:20" coordorigin="8937,2038" coordsize="10,20">
              <v:shape style="position:absolute;left:8937;top:2038;width:10;height:20" coordorigin="8937,2038" coordsize="10,20" path="m8937,2057l8947,2057,8947,2038,8937,2038,8937,2057xe" filled="true" fillcolor="#000000" stroked="false">
                <v:path arrowok="t"/>
                <v:fill type="solid"/>
              </v:shape>
            </v:group>
            <v:group style="position:absolute;left:8937;top:2057;width:10;height:20" coordorigin="8937,2057" coordsize="10,20">
              <v:shape style="position:absolute;left:8937;top:2057;width:10;height:20" coordorigin="8937,2057" coordsize="10,20" path="m8937,2076l8947,2076,8947,2057,8937,2057,8937,2076xe" filled="true" fillcolor="#000000" stroked="false">
                <v:path arrowok="t"/>
                <v:fill type="solid"/>
              </v:shape>
            </v:group>
            <v:group style="position:absolute;left:8937;top:2076;width:10;height:20" coordorigin="8937,2076" coordsize="10,20">
              <v:shape style="position:absolute;left:8937;top:2076;width:10;height:20" coordorigin="8937,2076" coordsize="10,20" path="m8937,2096l8947,2096,8947,2076,8937,2076,8937,2096xe" filled="true" fillcolor="#000000" stroked="false">
                <v:path arrowok="t"/>
                <v:fill type="solid"/>
              </v:shape>
            </v:group>
            <v:group style="position:absolute;left:8937;top:2096;width:10;height:20" coordorigin="8937,2096" coordsize="10,20">
              <v:shape style="position:absolute;left:8937;top:2096;width:10;height:20" coordorigin="8937,2096" coordsize="10,20" path="m8937,2115l8947,2115,8947,2096,8937,2096,8937,2115xe" filled="true" fillcolor="#000000" stroked="false">
                <v:path arrowok="t"/>
                <v:fill type="solid"/>
              </v:shape>
            </v:group>
            <v:group style="position:absolute;left:8937;top:2115;width:10;height:20" coordorigin="8937,2115" coordsize="10,20">
              <v:shape style="position:absolute;left:8937;top:2115;width:10;height:20" coordorigin="8937,2115" coordsize="10,20" path="m8937,2134l8947,2134,8947,2115,8937,2115,8937,2134xe" filled="true" fillcolor="#000000" stroked="false">
                <v:path arrowok="t"/>
                <v:fill type="solid"/>
              </v:shape>
            </v:group>
            <v:group style="position:absolute;left:8937;top:2134;width:10;height:20" coordorigin="8937,2134" coordsize="10,20">
              <v:shape style="position:absolute;left:8937;top:2134;width:10;height:20" coordorigin="8937,2134" coordsize="10,20" path="m8937,2153l8947,2153,8947,2134,8937,2134,8937,2153xe" filled="true" fillcolor="#000000" stroked="false">
                <v:path arrowok="t"/>
                <v:fill type="solid"/>
              </v:shape>
            </v:group>
            <v:group style="position:absolute;left:8937;top:2153;width:10;height:20" coordorigin="8937,2153" coordsize="10,20">
              <v:shape style="position:absolute;left:8937;top:2153;width:10;height:20" coordorigin="8937,2153" coordsize="10,20" path="m8937,2172l8947,2172,8947,2153,8937,2153,8937,2172xe" filled="true" fillcolor="#000000" stroked="false">
                <v:path arrowok="t"/>
                <v:fill type="solid"/>
              </v:shape>
            </v:group>
            <v:group style="position:absolute;left:8937;top:2172;width:10;height:20" coordorigin="8937,2172" coordsize="10,20">
              <v:shape style="position:absolute;left:8937;top:2172;width:10;height:20" coordorigin="8937,2172" coordsize="10,20" path="m8937,2192l8947,2192,8947,2172,8937,2172,8937,2192xe" filled="true" fillcolor="#000000" stroked="false">
                <v:path arrowok="t"/>
                <v:fill type="solid"/>
              </v:shape>
            </v:group>
            <v:group style="position:absolute;left:8937;top:2192;width:10;height:20" coordorigin="8937,2192" coordsize="10,20">
              <v:shape style="position:absolute;left:8937;top:2192;width:10;height:20" coordorigin="8937,2192" coordsize="10,20" path="m8937,2211l8947,2211,8947,2192,8937,2192,8937,2211xe" filled="true" fillcolor="#000000" stroked="false">
                <v:path arrowok="t"/>
                <v:fill type="solid"/>
              </v:shape>
            </v:group>
            <v:group style="position:absolute;left:8937;top:2211;width:10;height:20" coordorigin="8937,2211" coordsize="10,20">
              <v:shape style="position:absolute;left:8937;top:2211;width:10;height:20" coordorigin="8937,2211" coordsize="10,20" path="m8937,2230l8947,2230,8947,2211,8937,2211,8937,2230xe" filled="true" fillcolor="#000000" stroked="false">
                <v:path arrowok="t"/>
                <v:fill type="solid"/>
              </v:shape>
            </v:group>
            <v:group style="position:absolute;left:8937;top:2230;width:10;height:20" coordorigin="8937,2230" coordsize="10,20">
              <v:shape style="position:absolute;left:8937;top:2230;width:10;height:20" coordorigin="8937,2230" coordsize="10,20" path="m8937,2249l8947,2249,8947,2230,8937,2230,8937,2249xe" filled="true" fillcolor="#000000" stroked="false">
                <v:path arrowok="t"/>
                <v:fill type="solid"/>
              </v:shape>
            </v:group>
            <v:group style="position:absolute;left:8937;top:2249;width:10;height:20" coordorigin="8937,2249" coordsize="10,20">
              <v:shape style="position:absolute;left:8937;top:2249;width:10;height:20" coordorigin="8937,2249" coordsize="10,20" path="m8937,2268l8947,2268,8947,2249,8937,2249,8937,2268xe" filled="true" fillcolor="#000000" stroked="false">
                <v:path arrowok="t"/>
                <v:fill type="solid"/>
              </v:shape>
            </v:group>
            <v:group style="position:absolute;left:8937;top:2268;width:10;height:20" coordorigin="8937,2268" coordsize="10,20">
              <v:shape style="position:absolute;left:8937;top:2268;width:10;height:20" coordorigin="8937,2268" coordsize="10,20" path="m8937,2288l8947,2288,8947,2268,8937,2268,8937,2288xe" filled="true" fillcolor="#000000" stroked="false">
                <v:path arrowok="t"/>
                <v:fill type="solid"/>
              </v:shape>
            </v:group>
            <v:group style="position:absolute;left:8937;top:2288;width:10;height:20" coordorigin="8937,2288" coordsize="10,20">
              <v:shape style="position:absolute;left:8937;top:2288;width:10;height:20" coordorigin="8937,2288" coordsize="10,20" path="m8937,2307l8947,2307,8947,2288,8937,2288,8937,2307xe" filled="true" fillcolor="#000000" stroked="false">
                <v:path arrowok="t"/>
                <v:fill type="solid"/>
              </v:shape>
            </v:group>
            <v:group style="position:absolute;left:8937;top:2307;width:10;height:20" coordorigin="8937,2307" coordsize="10,20">
              <v:shape style="position:absolute;left:8937;top:2307;width:10;height:20" coordorigin="8937,2307" coordsize="10,20" path="m8937,2326l8947,2326,8947,2307,8937,2307,8937,2326xe" filled="true" fillcolor="#000000" stroked="false">
                <v:path arrowok="t"/>
                <v:fill type="solid"/>
              </v:shape>
            </v:group>
            <v:group style="position:absolute;left:9746;top:1174;width:10;height:20" coordorigin="9746,1174" coordsize="10,20">
              <v:shape style="position:absolute;left:9746;top:1174;width:10;height:20" coordorigin="9746,1174" coordsize="10,20" path="m9746,1193l9756,1193,9756,1174,9746,1174,9746,1193xe" filled="true" fillcolor="#000000" stroked="false">
                <v:path arrowok="t"/>
                <v:fill type="solid"/>
              </v:shape>
            </v:group>
            <v:group style="position:absolute;left:9746;top:1193;width:10;height:20" coordorigin="9746,1193" coordsize="10,20">
              <v:shape style="position:absolute;left:9746;top:1193;width:10;height:20" coordorigin="9746,1193" coordsize="10,20" path="m9746,1212l9756,1212,9756,1193,9746,1193,9746,1212xe" filled="true" fillcolor="#000000" stroked="false">
                <v:path arrowok="t"/>
                <v:fill type="solid"/>
              </v:shape>
            </v:group>
            <v:group style="position:absolute;left:9746;top:1212;width:10;height:20" coordorigin="9746,1212" coordsize="10,20">
              <v:shape style="position:absolute;left:9746;top:1212;width:10;height:20" coordorigin="9746,1212" coordsize="10,20" path="m9746,1232l9756,1232,9756,1212,9746,1212,9746,1232xe" filled="true" fillcolor="#000000" stroked="false">
                <v:path arrowok="t"/>
                <v:fill type="solid"/>
              </v:shape>
            </v:group>
            <v:group style="position:absolute;left:9746;top:1232;width:10;height:20" coordorigin="9746,1232" coordsize="10,20">
              <v:shape style="position:absolute;left:9746;top:1232;width:10;height:20" coordorigin="9746,1232" coordsize="10,20" path="m9746,1251l9756,1251,9756,1232,9746,1232,9746,1251xe" filled="true" fillcolor="#000000" stroked="false">
                <v:path arrowok="t"/>
                <v:fill type="solid"/>
              </v:shape>
            </v:group>
            <v:group style="position:absolute;left:9746;top:1251;width:10;height:20" coordorigin="9746,1251" coordsize="10,20">
              <v:shape style="position:absolute;left:9746;top:1251;width:10;height:20" coordorigin="9746,1251" coordsize="10,20" path="m9746,1270l9756,1270,9756,1251,9746,1251,9746,1270xe" filled="true" fillcolor="#000000" stroked="false">
                <v:path arrowok="t"/>
                <v:fill type="solid"/>
              </v:shape>
            </v:group>
            <v:group style="position:absolute;left:9746;top:1270;width:10;height:20" coordorigin="9746,1270" coordsize="10,20">
              <v:shape style="position:absolute;left:9746;top:1270;width:10;height:20" coordorigin="9746,1270" coordsize="10,20" path="m9746,1289l9756,1289,9756,1270,9746,1270,9746,1289xe" filled="true" fillcolor="#000000" stroked="false">
                <v:path arrowok="t"/>
                <v:fill type="solid"/>
              </v:shape>
            </v:group>
            <v:group style="position:absolute;left:9746;top:1289;width:10;height:20" coordorigin="9746,1289" coordsize="10,20">
              <v:shape style="position:absolute;left:9746;top:1289;width:10;height:20" coordorigin="9746,1289" coordsize="10,20" path="m9746,1308l9756,1308,9756,1289,9746,1289,9746,1308xe" filled="true" fillcolor="#000000" stroked="false">
                <v:path arrowok="t"/>
                <v:fill type="solid"/>
              </v:shape>
            </v:group>
            <v:group style="position:absolute;left:9746;top:1308;width:10;height:20" coordorigin="9746,1308" coordsize="10,20">
              <v:shape style="position:absolute;left:9746;top:1308;width:10;height:20" coordorigin="9746,1308" coordsize="10,20" path="m9746,1328l9756,1328,9756,1308,9746,1308,9746,1328xe" filled="true" fillcolor="#000000" stroked="false">
                <v:path arrowok="t"/>
                <v:fill type="solid"/>
              </v:shape>
            </v:group>
            <v:group style="position:absolute;left:9746;top:1328;width:10;height:20" coordorigin="9746,1328" coordsize="10,20">
              <v:shape style="position:absolute;left:9746;top:1328;width:10;height:20" coordorigin="9746,1328" coordsize="10,20" path="m9746,1347l9756,1347,9756,1328,9746,1328,9746,1347xe" filled="true" fillcolor="#000000" stroked="false">
                <v:path arrowok="t"/>
                <v:fill type="solid"/>
              </v:shape>
            </v:group>
            <v:group style="position:absolute;left:9746;top:1347;width:10;height:20" coordorigin="9746,1347" coordsize="10,20">
              <v:shape style="position:absolute;left:9746;top:1347;width:10;height:20" coordorigin="9746,1347" coordsize="10,20" path="m9746,1366l9756,1366,9756,1347,9746,1347,9746,1366xe" filled="true" fillcolor="#000000" stroked="false">
                <v:path arrowok="t"/>
                <v:fill type="solid"/>
              </v:shape>
            </v:group>
            <v:group style="position:absolute;left:9746;top:1366;width:10;height:20" coordorigin="9746,1366" coordsize="10,20">
              <v:shape style="position:absolute;left:9746;top:1366;width:10;height:20" coordorigin="9746,1366" coordsize="10,20" path="m9746,1385l9756,1385,9756,1366,9746,1366,9746,1385xe" filled="true" fillcolor="#000000" stroked="false">
                <v:path arrowok="t"/>
                <v:fill type="solid"/>
              </v:shape>
            </v:group>
            <v:group style="position:absolute;left:9746;top:1385;width:10;height:20" coordorigin="9746,1385" coordsize="10,20">
              <v:shape style="position:absolute;left:9746;top:1385;width:10;height:20" coordorigin="9746,1385" coordsize="10,20" path="m9746,1404l9756,1404,9756,1385,9746,1385,9746,1404xe" filled="true" fillcolor="#000000" stroked="false">
                <v:path arrowok="t"/>
                <v:fill type="solid"/>
              </v:shape>
            </v:group>
            <v:group style="position:absolute;left:9746;top:1404;width:10;height:20" coordorigin="9746,1404" coordsize="10,20">
              <v:shape style="position:absolute;left:9746;top:1404;width:10;height:20" coordorigin="9746,1404" coordsize="10,20" path="m9746,1424l9756,1424,9756,1404,9746,1404,9746,1424xe" filled="true" fillcolor="#000000" stroked="false">
                <v:path arrowok="t"/>
                <v:fill type="solid"/>
              </v:shape>
            </v:group>
            <v:group style="position:absolute;left:9746;top:1424;width:10;height:20" coordorigin="9746,1424" coordsize="10,20">
              <v:shape style="position:absolute;left:9746;top:1424;width:10;height:20" coordorigin="9746,1424" coordsize="10,20" path="m9746,1443l9756,1443,9756,1424,9746,1424,9746,1443xe" filled="true" fillcolor="#000000" stroked="false">
                <v:path arrowok="t"/>
                <v:fill type="solid"/>
              </v:shape>
            </v:group>
            <v:group style="position:absolute;left:9746;top:1443;width:10;height:20" coordorigin="9746,1443" coordsize="10,20">
              <v:shape style="position:absolute;left:9746;top:1443;width:10;height:20" coordorigin="9746,1443" coordsize="10,20" path="m9746,1462l9756,1462,9756,1443,9746,1443,9746,1462xe" filled="true" fillcolor="#000000" stroked="false">
                <v:path arrowok="t"/>
                <v:fill type="solid"/>
              </v:shape>
            </v:group>
            <v:group style="position:absolute;left:9746;top:1462;width:10;height:20" coordorigin="9746,1462" coordsize="10,20">
              <v:shape style="position:absolute;left:9746;top:1462;width:10;height:20" coordorigin="9746,1462" coordsize="10,20" path="m9746,1481l9756,1481,9756,1462,9746,1462,9746,1481xe" filled="true" fillcolor="#000000" stroked="false">
                <v:path arrowok="t"/>
                <v:fill type="solid"/>
              </v:shape>
            </v:group>
            <v:group style="position:absolute;left:9746;top:1481;width:10;height:20" coordorigin="9746,1481" coordsize="10,20">
              <v:shape style="position:absolute;left:9746;top:1481;width:10;height:20" coordorigin="9746,1481" coordsize="10,20" path="m9746,1500l9756,1500,9756,1481,9746,1481,9746,1500xe" filled="true" fillcolor="#000000" stroked="false">
                <v:path arrowok="t"/>
                <v:fill type="solid"/>
              </v:shape>
            </v:group>
            <v:group style="position:absolute;left:9746;top:1500;width:10;height:20" coordorigin="9746,1500" coordsize="10,20">
              <v:shape style="position:absolute;left:9746;top:1500;width:10;height:20" coordorigin="9746,1500" coordsize="10,20" path="m9746,1520l9756,1520,9756,1500,9746,1500,9746,1520xe" filled="true" fillcolor="#000000" stroked="false">
                <v:path arrowok="t"/>
                <v:fill type="solid"/>
              </v:shape>
            </v:group>
            <v:group style="position:absolute;left:9746;top:1520;width:10;height:20" coordorigin="9746,1520" coordsize="10,20">
              <v:shape style="position:absolute;left:9746;top:1520;width:10;height:20" coordorigin="9746,1520" coordsize="10,20" path="m9746,1539l9756,1539,9756,1520,9746,1520,9746,1539xe" filled="true" fillcolor="#000000" stroked="false">
                <v:path arrowok="t"/>
                <v:fill type="solid"/>
              </v:shape>
            </v:group>
            <v:group style="position:absolute;left:9746;top:1539;width:10;height:20" coordorigin="9746,1539" coordsize="10,20">
              <v:shape style="position:absolute;left:9746;top:1539;width:10;height:20" coordorigin="9746,1539" coordsize="10,20" path="m9746,1558l9756,1558,9756,1539,9746,1539,9746,1558xe" filled="true" fillcolor="#000000" stroked="false">
                <v:path arrowok="t"/>
                <v:fill type="solid"/>
              </v:shape>
            </v:group>
            <v:group style="position:absolute;left:9746;top:1558;width:10;height:20" coordorigin="9746,1558" coordsize="10,20">
              <v:shape style="position:absolute;left:9746;top:1558;width:10;height:20" coordorigin="9746,1558" coordsize="10,20" path="m9746,1577l9756,1577,9756,1558,9746,1558,9746,1577xe" filled="true" fillcolor="#000000" stroked="false">
                <v:path arrowok="t"/>
                <v:fill type="solid"/>
              </v:shape>
            </v:group>
            <v:group style="position:absolute;left:9746;top:1577;width:10;height:20" coordorigin="9746,1577" coordsize="10,20">
              <v:shape style="position:absolute;left:9746;top:1577;width:10;height:20" coordorigin="9746,1577" coordsize="10,20" path="m9746,1596l9756,1596,9756,1577,9746,1577,9746,1596xe" filled="true" fillcolor="#000000" stroked="false">
                <v:path arrowok="t"/>
                <v:fill type="solid"/>
              </v:shape>
            </v:group>
            <v:group style="position:absolute;left:9746;top:1596;width:10;height:20" coordorigin="9746,1596" coordsize="10,20">
              <v:shape style="position:absolute;left:9746;top:1596;width:10;height:20" coordorigin="9746,1596" coordsize="10,20" path="m9746,1616l9756,1616,9756,1596,9746,1596,9746,1616xe" filled="true" fillcolor="#000000" stroked="false">
                <v:path arrowok="t"/>
                <v:fill type="solid"/>
              </v:shape>
            </v:group>
            <v:group style="position:absolute;left:9746;top:1616;width:10;height:20" coordorigin="9746,1616" coordsize="10,20">
              <v:shape style="position:absolute;left:9746;top:1616;width:10;height:20" coordorigin="9746,1616" coordsize="10,20" path="m9746,1635l9756,1635,9756,1616,9746,1616,9746,1635xe" filled="true" fillcolor="#000000" stroked="false">
                <v:path arrowok="t"/>
                <v:fill type="solid"/>
              </v:shape>
            </v:group>
            <v:group style="position:absolute;left:9746;top:1635;width:10;height:20" coordorigin="9746,1635" coordsize="10,20">
              <v:shape style="position:absolute;left:9746;top:1635;width:10;height:20" coordorigin="9746,1635" coordsize="10,20" path="m9746,1654l9756,1654,9756,1635,9746,1635,9746,1654xe" filled="true" fillcolor="#000000" stroked="false">
                <v:path arrowok="t"/>
                <v:fill type="solid"/>
              </v:shape>
            </v:group>
            <v:group style="position:absolute;left:9746;top:1654;width:10;height:20" coordorigin="9746,1654" coordsize="10,20">
              <v:shape style="position:absolute;left:9746;top:1654;width:10;height:20" coordorigin="9746,1654" coordsize="10,20" path="m9746,1673l9756,1673,9756,1654,9746,1654,9746,1673xe" filled="true" fillcolor="#000000" stroked="false">
                <v:path arrowok="t"/>
                <v:fill type="solid"/>
              </v:shape>
            </v:group>
            <v:group style="position:absolute;left:9746;top:1673;width:10;height:20" coordorigin="9746,1673" coordsize="10,20">
              <v:shape style="position:absolute;left:9746;top:1673;width:10;height:20" coordorigin="9746,1673" coordsize="10,20" path="m9746,1692l9756,1692,9756,1673,9746,1673,9746,1692xe" filled="true" fillcolor="#000000" stroked="false">
                <v:path arrowok="t"/>
                <v:fill type="solid"/>
              </v:shape>
            </v:group>
            <v:group style="position:absolute;left:9746;top:1692;width:10;height:20" coordorigin="9746,1692" coordsize="10,20">
              <v:shape style="position:absolute;left:9746;top:1692;width:10;height:20" coordorigin="9746,1692" coordsize="10,20" path="m9746,1712l9756,1712,9756,1692,9746,1692,9746,1712xe" filled="true" fillcolor="#000000" stroked="false">
                <v:path arrowok="t"/>
                <v:fill type="solid"/>
              </v:shape>
            </v:group>
            <v:group style="position:absolute;left:9746;top:1712;width:10;height:20" coordorigin="9746,1712" coordsize="10,20">
              <v:shape style="position:absolute;left:9746;top:1712;width:10;height:20" coordorigin="9746,1712" coordsize="10,20" path="m9746,1731l9756,1731,9756,1712,9746,1712,9746,1731xe" filled="true" fillcolor="#000000" stroked="false">
                <v:path arrowok="t"/>
                <v:fill type="solid"/>
              </v:shape>
            </v:group>
            <v:group style="position:absolute;left:9746;top:1731;width:10;height:20" coordorigin="9746,1731" coordsize="10,20">
              <v:shape style="position:absolute;left:9746;top:1731;width:10;height:20" coordorigin="9746,1731" coordsize="10,20" path="m9746,1750l9756,1750,9756,1731,9746,1731,9746,1750xe" filled="true" fillcolor="#000000" stroked="false">
                <v:path arrowok="t"/>
                <v:fill type="solid"/>
              </v:shape>
            </v:group>
            <v:group style="position:absolute;left:9746;top:1750;width:10;height:20" coordorigin="9746,1750" coordsize="10,20">
              <v:shape style="position:absolute;left:9746;top:1750;width:10;height:20" coordorigin="9746,1750" coordsize="10,20" path="m9746,1769l9756,1769,9756,1750,9746,1750,9746,1769xe" filled="true" fillcolor="#000000" stroked="false">
                <v:path arrowok="t"/>
                <v:fill type="solid"/>
              </v:shape>
            </v:group>
            <v:group style="position:absolute;left:9746;top:1769;width:10;height:20" coordorigin="9746,1769" coordsize="10,20">
              <v:shape style="position:absolute;left:9746;top:1769;width:10;height:20" coordorigin="9746,1769" coordsize="10,20" path="m9746,1788l9756,1788,9756,1769,9746,1769,9746,1788xe" filled="true" fillcolor="#000000" stroked="false">
                <v:path arrowok="t"/>
                <v:fill type="solid"/>
              </v:shape>
            </v:group>
            <v:group style="position:absolute;left:9746;top:1788;width:10;height:20" coordorigin="9746,1788" coordsize="10,20">
              <v:shape style="position:absolute;left:9746;top:1788;width:10;height:20" coordorigin="9746,1788" coordsize="10,20" path="m9746,1808l9756,1808,9756,1788,9746,1788,9746,1808xe" filled="true" fillcolor="#000000" stroked="false">
                <v:path arrowok="t"/>
                <v:fill type="solid"/>
              </v:shape>
            </v:group>
            <v:group style="position:absolute;left:9746;top:1808;width:10;height:20" coordorigin="9746,1808" coordsize="10,20">
              <v:shape style="position:absolute;left:9746;top:1808;width:10;height:20" coordorigin="9746,1808" coordsize="10,20" path="m9746,1827l9756,1827,9756,1808,9746,1808,9746,1827xe" filled="true" fillcolor="#000000" stroked="false">
                <v:path arrowok="t"/>
                <v:fill type="solid"/>
              </v:shape>
            </v:group>
            <v:group style="position:absolute;left:9746;top:1827;width:10;height:20" coordorigin="9746,1827" coordsize="10,20">
              <v:shape style="position:absolute;left:9746;top:1827;width:10;height:20" coordorigin="9746,1827" coordsize="10,20" path="m9746,1846l9756,1846,9756,1827,9746,1827,9746,1846xe" filled="true" fillcolor="#000000" stroked="false">
                <v:path arrowok="t"/>
                <v:fill type="solid"/>
              </v:shape>
            </v:group>
            <v:group style="position:absolute;left:9746;top:1846;width:10;height:20" coordorigin="9746,1846" coordsize="10,20">
              <v:shape style="position:absolute;left:9746;top:1846;width:10;height:20" coordorigin="9746,1846" coordsize="10,20" path="m9746,1865l9756,1865,9756,1846,9746,1846,9746,1865xe" filled="true" fillcolor="#000000" stroked="false">
                <v:path arrowok="t"/>
                <v:fill type="solid"/>
              </v:shape>
            </v:group>
            <v:group style="position:absolute;left:9746;top:1865;width:10;height:20" coordorigin="9746,1865" coordsize="10,20">
              <v:shape style="position:absolute;left:9746;top:1865;width:10;height:20" coordorigin="9746,1865" coordsize="10,20" path="m9746,1884l9756,1884,9756,1865,9746,1865,9746,1884xe" filled="true" fillcolor="#000000" stroked="false">
                <v:path arrowok="t"/>
                <v:fill type="solid"/>
              </v:shape>
            </v:group>
            <v:group style="position:absolute;left:9746;top:1884;width:10;height:20" coordorigin="9746,1884" coordsize="10,20">
              <v:shape style="position:absolute;left:9746;top:1884;width:10;height:20" coordorigin="9746,1884" coordsize="10,20" path="m9746,1904l9756,1904,9756,1884,9746,1884,9746,1904xe" filled="true" fillcolor="#000000" stroked="false">
                <v:path arrowok="t"/>
                <v:fill type="solid"/>
              </v:shape>
            </v:group>
            <v:group style="position:absolute;left:9746;top:1904;width:10;height:20" coordorigin="9746,1904" coordsize="10,20">
              <v:shape style="position:absolute;left:9746;top:1904;width:10;height:20" coordorigin="9746,1904" coordsize="10,20" path="m9746,1923l9756,1923,9756,1904,9746,1904,9746,1923xe" filled="true" fillcolor="#000000" stroked="false">
                <v:path arrowok="t"/>
                <v:fill type="solid"/>
              </v:shape>
            </v:group>
            <v:group style="position:absolute;left:9746;top:1923;width:10;height:20" coordorigin="9746,1923" coordsize="10,20">
              <v:shape style="position:absolute;left:9746;top:1923;width:10;height:20" coordorigin="9746,1923" coordsize="10,20" path="m9746,1942l9756,1942,9756,1923,9746,1923,9746,1942xe" filled="true" fillcolor="#000000" stroked="false">
                <v:path arrowok="t"/>
                <v:fill type="solid"/>
              </v:shape>
            </v:group>
            <v:group style="position:absolute;left:9746;top:1942;width:10;height:20" coordorigin="9746,1942" coordsize="10,20">
              <v:shape style="position:absolute;left:9746;top:1942;width:10;height:20" coordorigin="9746,1942" coordsize="10,20" path="m9746,1961l9756,1961,9756,1942,9746,1942,9746,1961xe" filled="true" fillcolor="#000000" stroked="false">
                <v:path arrowok="t"/>
                <v:fill type="solid"/>
              </v:shape>
            </v:group>
            <v:group style="position:absolute;left:9746;top:1961;width:10;height:20" coordorigin="9746,1961" coordsize="10,20">
              <v:shape style="position:absolute;left:9746;top:1961;width:10;height:20" coordorigin="9746,1961" coordsize="10,20" path="m9746,1980l9756,1980,9756,1961,9746,1961,9746,1980xe" filled="true" fillcolor="#000000" stroked="false">
                <v:path arrowok="t"/>
                <v:fill type="solid"/>
              </v:shape>
            </v:group>
            <v:group style="position:absolute;left:9746;top:1980;width:10;height:20" coordorigin="9746,1980" coordsize="10,20">
              <v:shape style="position:absolute;left:9746;top:1980;width:10;height:20" coordorigin="9746,1980" coordsize="10,20" path="m9746,2000l9756,2000,9756,1980,9746,1980,9746,2000xe" filled="true" fillcolor="#000000" stroked="false">
                <v:path arrowok="t"/>
                <v:fill type="solid"/>
              </v:shape>
            </v:group>
            <v:group style="position:absolute;left:9746;top:2000;width:10;height:20" coordorigin="9746,2000" coordsize="10,20">
              <v:shape style="position:absolute;left:9746;top:2000;width:10;height:20" coordorigin="9746,2000" coordsize="10,20" path="m9746,2019l9756,2019,9756,2000,9746,2000,9746,2019xe" filled="true" fillcolor="#000000" stroked="false">
                <v:path arrowok="t"/>
                <v:fill type="solid"/>
              </v:shape>
            </v:group>
            <v:group style="position:absolute;left:9746;top:2019;width:10;height:20" coordorigin="9746,2019" coordsize="10,20">
              <v:shape style="position:absolute;left:9746;top:2019;width:10;height:20" coordorigin="9746,2019" coordsize="10,20" path="m9746,2038l9756,2038,9756,2019,9746,2019,9746,2038xe" filled="true" fillcolor="#000000" stroked="false">
                <v:path arrowok="t"/>
                <v:fill type="solid"/>
              </v:shape>
            </v:group>
            <v:group style="position:absolute;left:9746;top:2038;width:10;height:20" coordorigin="9746,2038" coordsize="10,20">
              <v:shape style="position:absolute;left:9746;top:2038;width:10;height:20" coordorigin="9746,2038" coordsize="10,20" path="m9746,2057l9756,2057,9756,2038,9746,2038,9746,2057xe" filled="true" fillcolor="#000000" stroked="false">
                <v:path arrowok="t"/>
                <v:fill type="solid"/>
              </v:shape>
            </v:group>
            <v:group style="position:absolute;left:9746;top:2057;width:10;height:20" coordorigin="9746,2057" coordsize="10,20">
              <v:shape style="position:absolute;left:9746;top:2057;width:10;height:20" coordorigin="9746,2057" coordsize="10,20" path="m9746,2076l9756,2076,9756,2057,9746,2057,9746,2076xe" filled="true" fillcolor="#000000" stroked="false">
                <v:path arrowok="t"/>
                <v:fill type="solid"/>
              </v:shape>
            </v:group>
            <v:group style="position:absolute;left:9746;top:2076;width:10;height:20" coordorigin="9746,2076" coordsize="10,20">
              <v:shape style="position:absolute;left:9746;top:2076;width:10;height:20" coordorigin="9746,2076" coordsize="10,20" path="m9746,2096l9756,2096,9756,2076,9746,2076,9746,2096xe" filled="true" fillcolor="#000000" stroked="false">
                <v:path arrowok="t"/>
                <v:fill type="solid"/>
              </v:shape>
            </v:group>
            <v:group style="position:absolute;left:9746;top:2096;width:10;height:20" coordorigin="9746,2096" coordsize="10,20">
              <v:shape style="position:absolute;left:9746;top:2096;width:10;height:20" coordorigin="9746,2096" coordsize="10,20" path="m9746,2115l9756,2115,9756,2096,9746,2096,9746,2115xe" filled="true" fillcolor="#000000" stroked="false">
                <v:path arrowok="t"/>
                <v:fill type="solid"/>
              </v:shape>
            </v:group>
            <v:group style="position:absolute;left:9746;top:2115;width:10;height:20" coordorigin="9746,2115" coordsize="10,20">
              <v:shape style="position:absolute;left:9746;top:2115;width:10;height:20" coordorigin="9746,2115" coordsize="10,20" path="m9746,2134l9756,2134,9756,2115,9746,2115,9746,2134xe" filled="true" fillcolor="#000000" stroked="false">
                <v:path arrowok="t"/>
                <v:fill type="solid"/>
              </v:shape>
            </v:group>
            <v:group style="position:absolute;left:9746;top:2134;width:10;height:20" coordorigin="9746,2134" coordsize="10,20">
              <v:shape style="position:absolute;left:9746;top:2134;width:10;height:20" coordorigin="9746,2134" coordsize="10,20" path="m9746,2153l9756,2153,9756,2134,9746,2134,9746,2153xe" filled="true" fillcolor="#000000" stroked="false">
                <v:path arrowok="t"/>
                <v:fill type="solid"/>
              </v:shape>
            </v:group>
            <v:group style="position:absolute;left:9746;top:2153;width:10;height:20" coordorigin="9746,2153" coordsize="10,20">
              <v:shape style="position:absolute;left:9746;top:2153;width:10;height:20" coordorigin="9746,2153" coordsize="10,20" path="m9746,2172l9756,2172,9756,2153,9746,2153,9746,2172xe" filled="true" fillcolor="#000000" stroked="false">
                <v:path arrowok="t"/>
                <v:fill type="solid"/>
              </v:shape>
            </v:group>
            <v:group style="position:absolute;left:9746;top:2172;width:10;height:20" coordorigin="9746,2172" coordsize="10,20">
              <v:shape style="position:absolute;left:9746;top:2172;width:10;height:20" coordorigin="9746,2172" coordsize="10,20" path="m9746,2192l9756,2192,9756,2172,9746,2172,9746,2192xe" filled="true" fillcolor="#000000" stroked="false">
                <v:path arrowok="t"/>
                <v:fill type="solid"/>
              </v:shape>
            </v:group>
            <v:group style="position:absolute;left:9746;top:2192;width:10;height:20" coordorigin="9746,2192" coordsize="10,20">
              <v:shape style="position:absolute;left:9746;top:2192;width:10;height:20" coordorigin="9746,2192" coordsize="10,20" path="m9746,2211l9756,2211,9756,2192,9746,2192,9746,2211xe" filled="true" fillcolor="#000000" stroked="false">
                <v:path arrowok="t"/>
                <v:fill type="solid"/>
              </v:shape>
            </v:group>
            <v:group style="position:absolute;left:9746;top:2211;width:10;height:20" coordorigin="9746,2211" coordsize="10,20">
              <v:shape style="position:absolute;left:9746;top:2211;width:10;height:20" coordorigin="9746,2211" coordsize="10,20" path="m9746,2230l9756,2230,9756,2211,9746,2211,9746,2230xe" filled="true" fillcolor="#000000" stroked="false">
                <v:path arrowok="t"/>
                <v:fill type="solid"/>
              </v:shape>
            </v:group>
            <v:group style="position:absolute;left:9746;top:2230;width:10;height:20" coordorigin="9746,2230" coordsize="10,20">
              <v:shape style="position:absolute;left:9746;top:2230;width:10;height:20" coordorigin="9746,2230" coordsize="10,20" path="m9746,2249l9756,2249,9756,2230,9746,2230,9746,2249xe" filled="true" fillcolor="#000000" stroked="false">
                <v:path arrowok="t"/>
                <v:fill type="solid"/>
              </v:shape>
            </v:group>
            <v:group style="position:absolute;left:9746;top:2249;width:10;height:20" coordorigin="9746,2249" coordsize="10,20">
              <v:shape style="position:absolute;left:9746;top:2249;width:10;height:20" coordorigin="9746,2249" coordsize="10,20" path="m9746,2268l9756,2268,9756,2249,9746,2249,9746,2268xe" filled="true" fillcolor="#000000" stroked="false">
                <v:path arrowok="t"/>
                <v:fill type="solid"/>
              </v:shape>
            </v:group>
            <v:group style="position:absolute;left:9746;top:2268;width:10;height:20" coordorigin="9746,2268" coordsize="10,20">
              <v:shape style="position:absolute;left:9746;top:2268;width:10;height:20" coordorigin="9746,2268" coordsize="10,20" path="m9746,2288l9756,2288,9756,2268,9746,2268,9746,2288xe" filled="true" fillcolor="#000000" stroked="false">
                <v:path arrowok="t"/>
                <v:fill type="solid"/>
              </v:shape>
            </v:group>
            <v:group style="position:absolute;left:9746;top:2288;width:10;height:20" coordorigin="9746,2288" coordsize="10,20">
              <v:shape style="position:absolute;left:9746;top:2288;width:10;height:20" coordorigin="9746,2288" coordsize="10,20" path="m9746,2307l9756,2307,9756,2288,9746,2288,9746,2307xe" filled="true" fillcolor="#000000" stroked="false">
                <v:path arrowok="t"/>
                <v:fill type="solid"/>
              </v:shape>
            </v:group>
            <v:group style="position:absolute;left:9746;top:2307;width:10;height:20" coordorigin="9746,2307" coordsize="10,20">
              <v:shape style="position:absolute;left:9746;top:2307;width:10;height:20" coordorigin="9746,2307" coordsize="10,20" path="m9746,2326l9756,2326,9756,2307,9746,2307,9746,2326xe" filled="true" fillcolor="#000000" stroked="false">
                <v:path arrowok="t"/>
                <v:fill type="solid"/>
              </v:shape>
              <v:shape style="position:absolute;left:2952;top:2230;width:845;height:108" type="#_x0000_t75" stroked="false">
                <v:imagedata r:id="rId270" o:title=""/>
              </v:shape>
              <v:shape style="position:absolute;left:3773;top:2326;width:1009;height:12" type="#_x0000_t75" stroked="false">
                <v:imagedata r:id="rId271" o:title=""/>
              </v:shape>
              <v:shape style="position:absolute;left:4767;top:2326;width:763;height:12" type="#_x0000_t75" stroked="false">
                <v:imagedata r:id="rId272" o:title=""/>
              </v:shape>
              <v:shape style="position:absolute;left:5516;top:2326;width:951;height:12" type="#_x0000_t75" stroked="false">
                <v:imagedata r:id="rId273" o:title=""/>
              </v:shape>
              <v:shape style="position:absolute;left:6453;top:2326;width:770;height:12" type="#_x0000_t75" stroked="false">
                <v:imagedata r:id="rId274" o:title=""/>
              </v:shape>
              <v:shape style="position:absolute;left:7209;top:2326;width:986;height:12" type="#_x0000_t75" stroked="false">
                <v:imagedata r:id="rId275" o:title=""/>
              </v:shape>
              <v:shape style="position:absolute;left:8181;top:2326;width:766;height:12" type="#_x0000_t75" stroked="false">
                <v:imagedata r:id="rId276" o:title=""/>
              </v:shape>
              <v:shape style="position:absolute;left:8932;top:2326;width:823;height:12" type="#_x0000_t75" stroked="false">
                <v:imagedata r:id="rId277" o:title=""/>
              </v:shape>
              <v:shape style="position:absolute;left:9741;top:2328;width:708;height:10" type="#_x0000_t75" stroked="false">
                <v:imagedata r:id="rId278" o:title=""/>
              </v:shape>
            </v:group>
            <v:group style="position:absolute;left:3778;top:2338;width:11;height:20" coordorigin="3778,2338" coordsize="11,20">
              <v:shape style="position:absolute;left:3778;top:2338;width:11;height:20" coordorigin="3778,2338" coordsize="11,20" path="m3778,2357l3788,2357,3788,2338,3778,2338,3778,2357xe" filled="true" fillcolor="#000000" stroked="false">
                <v:path arrowok="t"/>
                <v:fill type="solid"/>
              </v:shape>
            </v:group>
            <v:group style="position:absolute;left:3778;top:2357;width:11;height:20" coordorigin="3778,2357" coordsize="11,20">
              <v:shape style="position:absolute;left:3778;top:2357;width:11;height:20" coordorigin="3778,2357" coordsize="11,20" path="m3778,2376l3788,2376,3788,2357,3778,2357,3778,2376xe" filled="true" fillcolor="#000000" stroked="false">
                <v:path arrowok="t"/>
                <v:fill type="solid"/>
              </v:shape>
            </v:group>
            <v:group style="position:absolute;left:3778;top:2376;width:11;height:20" coordorigin="3778,2376" coordsize="11,20">
              <v:shape style="position:absolute;left:3778;top:2376;width:11;height:20" coordorigin="3778,2376" coordsize="11,20" path="m3778,2396l3788,2396,3788,2376,3778,2376,3778,2396xe" filled="true" fillcolor="#000000" stroked="false">
                <v:path arrowok="t"/>
                <v:fill type="solid"/>
              </v:shape>
            </v:group>
            <v:group style="position:absolute;left:3778;top:2396;width:11;height:20" coordorigin="3778,2396" coordsize="11,20">
              <v:shape style="position:absolute;left:3778;top:2396;width:11;height:20" coordorigin="3778,2396" coordsize="11,20" path="m3778,2415l3788,2415,3788,2396,3778,2396,3778,2415xe" filled="true" fillcolor="#000000" stroked="false">
                <v:path arrowok="t"/>
                <v:fill type="solid"/>
              </v:shape>
            </v:group>
            <v:group style="position:absolute;left:3778;top:2415;width:11;height:20" coordorigin="3778,2415" coordsize="11,20">
              <v:shape style="position:absolute;left:3778;top:2415;width:11;height:20" coordorigin="3778,2415" coordsize="11,20" path="m3778,2434l3788,2434,3788,2415,3778,2415,3778,2434xe" filled="true" fillcolor="#000000" stroked="false">
                <v:path arrowok="t"/>
                <v:fill type="solid"/>
              </v:shape>
            </v:group>
            <v:group style="position:absolute;left:3778;top:2434;width:11;height:20" coordorigin="3778,2434" coordsize="11,20">
              <v:shape style="position:absolute;left:3778;top:2434;width:11;height:20" coordorigin="3778,2434" coordsize="11,20" path="m3778,2453l3788,2453,3788,2434,3778,2434,3778,2453xe" filled="true" fillcolor="#000000" stroked="false">
                <v:path arrowok="t"/>
                <v:fill type="solid"/>
              </v:shape>
            </v:group>
            <v:group style="position:absolute;left:3778;top:2453;width:11;height:20" coordorigin="3778,2453" coordsize="11,20">
              <v:shape style="position:absolute;left:3778;top:2453;width:11;height:20" coordorigin="3778,2453" coordsize="11,20" path="m3778,2472l3788,2472,3788,2453,3778,2453,3778,2472xe" filled="true" fillcolor="#000000" stroked="false">
                <v:path arrowok="t"/>
                <v:fill type="solid"/>
              </v:shape>
            </v:group>
            <v:group style="position:absolute;left:3778;top:2472;width:11;height:20" coordorigin="3778,2472" coordsize="11,20">
              <v:shape style="position:absolute;left:3778;top:2472;width:11;height:20" coordorigin="3778,2472" coordsize="11,20" path="m3778,2492l3788,2492,3788,2472,3778,2472,3778,2492xe" filled="true" fillcolor="#000000" stroked="false">
                <v:path arrowok="t"/>
                <v:fill type="solid"/>
              </v:shape>
            </v:group>
            <v:group style="position:absolute;left:3778;top:2492;width:11;height:20" coordorigin="3778,2492" coordsize="11,20">
              <v:shape style="position:absolute;left:3778;top:2492;width:11;height:20" coordorigin="3778,2492" coordsize="11,20" path="m3778,2511l3788,2511,3788,2492,3778,2492,3778,2511xe" filled="true" fillcolor="#000000" stroked="false">
                <v:path arrowok="t"/>
                <v:fill type="solid"/>
              </v:shape>
            </v:group>
            <v:group style="position:absolute;left:3778;top:2511;width:11;height:20" coordorigin="3778,2511" coordsize="11,20">
              <v:shape style="position:absolute;left:3778;top:2511;width:11;height:20" coordorigin="3778,2511" coordsize="11,20" path="m3778,2530l3788,2530,3788,2511,3778,2511,3778,2530xe" filled="true" fillcolor="#000000" stroked="false">
                <v:path arrowok="t"/>
                <v:fill type="solid"/>
              </v:shape>
            </v:group>
            <v:group style="position:absolute;left:3778;top:2530;width:11;height:20" coordorigin="3778,2530" coordsize="11,20">
              <v:shape style="position:absolute;left:3778;top:2530;width:11;height:20" coordorigin="3778,2530" coordsize="11,20" path="m3778,2549l3788,2549,3788,2530,3778,2530,3778,2549xe" filled="true" fillcolor="#000000" stroked="false">
                <v:path arrowok="t"/>
                <v:fill type="solid"/>
              </v:shape>
            </v:group>
            <v:group style="position:absolute;left:3778;top:2549;width:11;height:20" coordorigin="3778,2549" coordsize="11,20">
              <v:shape style="position:absolute;left:3778;top:2549;width:11;height:20" coordorigin="3778,2549" coordsize="11,20" path="m3778,2568l3788,2568,3788,2549,3778,2549,3778,2568xe" filled="true" fillcolor="#000000" stroked="false">
                <v:path arrowok="t"/>
                <v:fill type="solid"/>
              </v:shape>
            </v:group>
            <v:group style="position:absolute;left:3778;top:2568;width:11;height:20" coordorigin="3778,2568" coordsize="11,20">
              <v:shape style="position:absolute;left:3778;top:2568;width:11;height:20" coordorigin="3778,2568" coordsize="11,20" path="m3778,2588l3788,2588,3788,2568,3778,2568,3778,2588xe" filled="true" fillcolor="#000000" stroked="false">
                <v:path arrowok="t"/>
                <v:fill type="solid"/>
              </v:shape>
            </v:group>
            <v:group style="position:absolute;left:3778;top:2588;width:11;height:20" coordorigin="3778,2588" coordsize="11,20">
              <v:shape style="position:absolute;left:3778;top:2588;width:11;height:20" coordorigin="3778,2588" coordsize="11,20" path="m3778,2607l3788,2607,3788,2588,3778,2588,3778,2607xe" filled="true" fillcolor="#000000" stroked="false">
                <v:path arrowok="t"/>
                <v:fill type="solid"/>
              </v:shape>
            </v:group>
            <v:group style="position:absolute;left:3778;top:2607;width:11;height:20" coordorigin="3778,2607" coordsize="11,20">
              <v:shape style="position:absolute;left:3778;top:2607;width:11;height:20" coordorigin="3778,2607" coordsize="11,20" path="m3778,2626l3788,2626,3788,2607,3778,2607,3778,2626xe" filled="true" fillcolor="#000000" stroked="false">
                <v:path arrowok="t"/>
                <v:fill type="solid"/>
              </v:shape>
            </v:group>
            <v:group style="position:absolute;left:3778;top:2626;width:11;height:20" coordorigin="3778,2626" coordsize="11,20">
              <v:shape style="position:absolute;left:3778;top:2626;width:11;height:20" coordorigin="3778,2626" coordsize="11,20" path="m3778,2645l3788,2645,3788,2626,3778,2626,3778,2645xe" filled="true" fillcolor="#000000" stroked="false">
                <v:path arrowok="t"/>
                <v:fill type="solid"/>
              </v:shape>
            </v:group>
            <v:group style="position:absolute;left:3778;top:2645;width:11;height:20" coordorigin="3778,2645" coordsize="11,20">
              <v:shape style="position:absolute;left:3778;top:2645;width:11;height:20" coordorigin="3778,2645" coordsize="11,20" path="m3778,2664l3788,2664,3788,2645,3778,2645,3778,2664xe" filled="true" fillcolor="#000000" stroked="false">
                <v:path arrowok="t"/>
                <v:fill type="solid"/>
              </v:shape>
            </v:group>
            <v:group style="position:absolute;left:3778;top:2664;width:11;height:20" coordorigin="3778,2664" coordsize="11,20">
              <v:shape style="position:absolute;left:3778;top:2664;width:11;height:20" coordorigin="3778,2664" coordsize="11,20" path="m3778,2684l3788,2684,3788,2664,3778,2664,3778,2684xe" filled="true" fillcolor="#000000" stroked="false">
                <v:path arrowok="t"/>
                <v:fill type="solid"/>
              </v:shape>
            </v:group>
            <v:group style="position:absolute;left:3778;top:2684;width:11;height:20" coordorigin="3778,2684" coordsize="11,20">
              <v:shape style="position:absolute;left:3778;top:2684;width:11;height:20" coordorigin="3778,2684" coordsize="11,20" path="m3778,2703l3788,2703,3788,2684,3778,2684,3778,2703xe" filled="true" fillcolor="#000000" stroked="false">
                <v:path arrowok="t"/>
                <v:fill type="solid"/>
              </v:shape>
            </v:group>
            <v:group style="position:absolute;left:3778;top:2708;width:11;height:2" coordorigin="3778,2708" coordsize="11,2">
              <v:shape style="position:absolute;left:3778;top:2708;width:11;height:2" coordorigin="3778,2708" coordsize="11,0" path="m3778,2708l3788,2708e" filled="false" stroked="true" strokeweight=".47998pt" strokecolor="#000000">
                <v:path arrowok="t"/>
              </v:shape>
            </v:group>
            <v:group style="position:absolute;left:4772;top:2338;width:10;height:20" coordorigin="4772,2338" coordsize="10,20">
              <v:shape style="position:absolute;left:4772;top:2338;width:10;height:20" coordorigin="4772,2338" coordsize="10,20" path="m4772,2357l4782,2357,4782,2338,4772,2338,4772,2357xe" filled="true" fillcolor="#000000" stroked="false">
                <v:path arrowok="t"/>
                <v:fill type="solid"/>
              </v:shape>
            </v:group>
            <v:group style="position:absolute;left:4772;top:2357;width:10;height:20" coordorigin="4772,2357" coordsize="10,20">
              <v:shape style="position:absolute;left:4772;top:2357;width:10;height:20" coordorigin="4772,2357" coordsize="10,20" path="m4772,2376l4782,2376,4782,2357,4772,2357,4772,2376xe" filled="true" fillcolor="#000000" stroked="false">
                <v:path arrowok="t"/>
                <v:fill type="solid"/>
              </v:shape>
            </v:group>
            <v:group style="position:absolute;left:4772;top:2376;width:10;height:20" coordorigin="4772,2376" coordsize="10,20">
              <v:shape style="position:absolute;left:4772;top:2376;width:10;height:20" coordorigin="4772,2376" coordsize="10,20" path="m4772,2396l4782,2396,4782,2376,4772,2376,4772,2396xe" filled="true" fillcolor="#000000" stroked="false">
                <v:path arrowok="t"/>
                <v:fill type="solid"/>
              </v:shape>
            </v:group>
            <v:group style="position:absolute;left:4772;top:2396;width:10;height:20" coordorigin="4772,2396" coordsize="10,20">
              <v:shape style="position:absolute;left:4772;top:2396;width:10;height:20" coordorigin="4772,2396" coordsize="10,20" path="m4772,2415l4782,2415,4782,2396,4772,2396,4772,2415xe" filled="true" fillcolor="#000000" stroked="false">
                <v:path arrowok="t"/>
                <v:fill type="solid"/>
              </v:shape>
            </v:group>
            <v:group style="position:absolute;left:4772;top:2415;width:10;height:20" coordorigin="4772,2415" coordsize="10,20">
              <v:shape style="position:absolute;left:4772;top:2415;width:10;height:20" coordorigin="4772,2415" coordsize="10,20" path="m4772,2434l4782,2434,4782,2415,4772,2415,4772,2434xe" filled="true" fillcolor="#000000" stroked="false">
                <v:path arrowok="t"/>
                <v:fill type="solid"/>
              </v:shape>
            </v:group>
            <v:group style="position:absolute;left:4772;top:2434;width:10;height:20" coordorigin="4772,2434" coordsize="10,20">
              <v:shape style="position:absolute;left:4772;top:2434;width:10;height:20" coordorigin="4772,2434" coordsize="10,20" path="m4772,2453l4782,2453,4782,2434,4772,2434,4772,2453xe" filled="true" fillcolor="#000000" stroked="false">
                <v:path arrowok="t"/>
                <v:fill type="solid"/>
              </v:shape>
            </v:group>
            <v:group style="position:absolute;left:4772;top:2453;width:10;height:20" coordorigin="4772,2453" coordsize="10,20">
              <v:shape style="position:absolute;left:4772;top:2453;width:10;height:20" coordorigin="4772,2453" coordsize="10,20" path="m4772,2472l4782,2472,4782,2453,4772,2453,4772,2472xe" filled="true" fillcolor="#000000" stroked="false">
                <v:path arrowok="t"/>
                <v:fill type="solid"/>
              </v:shape>
            </v:group>
            <v:group style="position:absolute;left:4772;top:2472;width:10;height:20" coordorigin="4772,2472" coordsize="10,20">
              <v:shape style="position:absolute;left:4772;top:2472;width:10;height:20" coordorigin="4772,2472" coordsize="10,20" path="m4772,2492l4782,2492,4782,2472,4772,2472,4772,2492xe" filled="true" fillcolor="#000000" stroked="false">
                <v:path arrowok="t"/>
                <v:fill type="solid"/>
              </v:shape>
            </v:group>
            <v:group style="position:absolute;left:4772;top:2492;width:10;height:20" coordorigin="4772,2492" coordsize="10,20">
              <v:shape style="position:absolute;left:4772;top:2492;width:10;height:20" coordorigin="4772,2492" coordsize="10,20" path="m4772,2511l4782,2511,4782,2492,4772,2492,4772,2511xe" filled="true" fillcolor="#000000" stroked="false">
                <v:path arrowok="t"/>
                <v:fill type="solid"/>
              </v:shape>
            </v:group>
            <v:group style="position:absolute;left:4772;top:2511;width:10;height:20" coordorigin="4772,2511" coordsize="10,20">
              <v:shape style="position:absolute;left:4772;top:2511;width:10;height:20" coordorigin="4772,2511" coordsize="10,20" path="m4772,2530l4782,2530,4782,2511,4772,2511,4772,2530xe" filled="true" fillcolor="#000000" stroked="false">
                <v:path arrowok="t"/>
                <v:fill type="solid"/>
              </v:shape>
            </v:group>
            <v:group style="position:absolute;left:4772;top:2530;width:10;height:20" coordorigin="4772,2530" coordsize="10,20">
              <v:shape style="position:absolute;left:4772;top:2530;width:10;height:20" coordorigin="4772,2530" coordsize="10,20" path="m4772,2549l4782,2549,4782,2530,4772,2530,4772,2549xe" filled="true" fillcolor="#000000" stroked="false">
                <v:path arrowok="t"/>
                <v:fill type="solid"/>
              </v:shape>
            </v:group>
            <v:group style="position:absolute;left:4772;top:2549;width:10;height:20" coordorigin="4772,2549" coordsize="10,20">
              <v:shape style="position:absolute;left:4772;top:2549;width:10;height:20" coordorigin="4772,2549" coordsize="10,20" path="m4772,2568l4782,2568,4782,2549,4772,2549,4772,2568xe" filled="true" fillcolor="#000000" stroked="false">
                <v:path arrowok="t"/>
                <v:fill type="solid"/>
              </v:shape>
            </v:group>
            <v:group style="position:absolute;left:4772;top:2568;width:10;height:20" coordorigin="4772,2568" coordsize="10,20">
              <v:shape style="position:absolute;left:4772;top:2568;width:10;height:20" coordorigin="4772,2568" coordsize="10,20" path="m4772,2588l4782,2588,4782,2568,4772,2568,4772,2588xe" filled="true" fillcolor="#000000" stroked="false">
                <v:path arrowok="t"/>
                <v:fill type="solid"/>
              </v:shape>
            </v:group>
            <v:group style="position:absolute;left:4772;top:2588;width:10;height:20" coordorigin="4772,2588" coordsize="10,20">
              <v:shape style="position:absolute;left:4772;top:2588;width:10;height:20" coordorigin="4772,2588" coordsize="10,20" path="m4772,2607l4782,2607,4782,2588,4772,2588,4772,2607xe" filled="true" fillcolor="#000000" stroked="false">
                <v:path arrowok="t"/>
                <v:fill type="solid"/>
              </v:shape>
            </v:group>
            <v:group style="position:absolute;left:4772;top:2607;width:10;height:20" coordorigin="4772,2607" coordsize="10,20">
              <v:shape style="position:absolute;left:4772;top:2607;width:10;height:20" coordorigin="4772,2607" coordsize="10,20" path="m4772,2626l4782,2626,4782,2607,4772,2607,4772,2626xe" filled="true" fillcolor="#000000" stroked="false">
                <v:path arrowok="t"/>
                <v:fill type="solid"/>
              </v:shape>
            </v:group>
            <v:group style="position:absolute;left:4772;top:2626;width:10;height:20" coordorigin="4772,2626" coordsize="10,20">
              <v:shape style="position:absolute;left:4772;top:2626;width:10;height:20" coordorigin="4772,2626" coordsize="10,20" path="m4772,2645l4782,2645,4782,2626,4772,2626,4772,2645xe" filled="true" fillcolor="#000000" stroked="false">
                <v:path arrowok="t"/>
                <v:fill type="solid"/>
              </v:shape>
            </v:group>
            <v:group style="position:absolute;left:4772;top:2645;width:10;height:20" coordorigin="4772,2645" coordsize="10,20">
              <v:shape style="position:absolute;left:4772;top:2645;width:10;height:20" coordorigin="4772,2645" coordsize="10,20" path="m4772,2664l4782,2664,4782,2645,4772,2645,4772,2664xe" filled="true" fillcolor="#000000" stroked="false">
                <v:path arrowok="t"/>
                <v:fill type="solid"/>
              </v:shape>
            </v:group>
            <v:group style="position:absolute;left:4772;top:2664;width:10;height:20" coordorigin="4772,2664" coordsize="10,20">
              <v:shape style="position:absolute;left:4772;top:2664;width:10;height:20" coordorigin="4772,2664" coordsize="10,20" path="m4772,2684l4782,2684,4782,2664,4772,2664,4772,2684xe" filled="true" fillcolor="#000000" stroked="false">
                <v:path arrowok="t"/>
                <v:fill type="solid"/>
              </v:shape>
            </v:group>
            <v:group style="position:absolute;left:4772;top:2684;width:10;height:20" coordorigin="4772,2684" coordsize="10,20">
              <v:shape style="position:absolute;left:4772;top:2684;width:10;height:20" coordorigin="4772,2684" coordsize="10,20" path="m4772,2703l4782,2703,4782,2684,4772,2684,4772,2703xe" filled="true" fillcolor="#000000" stroked="false">
                <v:path arrowok="t"/>
                <v:fill type="solid"/>
              </v:shape>
            </v:group>
            <v:group style="position:absolute;left:4772;top:2708;width:10;height:2" coordorigin="4772,2708" coordsize="10,2">
              <v:shape style="position:absolute;left:4772;top:2708;width:10;height:2" coordorigin="4772,2708" coordsize="10,0" path="m4772,2708l4782,2708e" filled="false" stroked="true" strokeweight=".47998pt" strokecolor="#000000">
                <v:path arrowok="t"/>
              </v:shape>
            </v:group>
            <v:group style="position:absolute;left:5521;top:2338;width:10;height:20" coordorigin="5521,2338" coordsize="10,20">
              <v:shape style="position:absolute;left:5521;top:2338;width:10;height:20" coordorigin="5521,2338" coordsize="10,20" path="m5521,2357l5531,2357,5531,2338,5521,2338,5521,2357xe" filled="true" fillcolor="#000000" stroked="false">
                <v:path arrowok="t"/>
                <v:fill type="solid"/>
              </v:shape>
            </v:group>
            <v:group style="position:absolute;left:5521;top:2357;width:10;height:20" coordorigin="5521,2357" coordsize="10,20">
              <v:shape style="position:absolute;left:5521;top:2357;width:10;height:20" coordorigin="5521,2357" coordsize="10,20" path="m5521,2376l5531,2376,5531,2357,5521,2357,5521,2376xe" filled="true" fillcolor="#000000" stroked="false">
                <v:path arrowok="t"/>
                <v:fill type="solid"/>
              </v:shape>
            </v:group>
            <v:group style="position:absolute;left:5521;top:2376;width:10;height:20" coordorigin="5521,2376" coordsize="10,20">
              <v:shape style="position:absolute;left:5521;top:2376;width:10;height:20" coordorigin="5521,2376" coordsize="10,20" path="m5521,2396l5531,2396,5531,2376,5521,2376,5521,2396xe" filled="true" fillcolor="#000000" stroked="false">
                <v:path arrowok="t"/>
                <v:fill type="solid"/>
              </v:shape>
            </v:group>
            <v:group style="position:absolute;left:5521;top:2396;width:10;height:20" coordorigin="5521,2396" coordsize="10,20">
              <v:shape style="position:absolute;left:5521;top:2396;width:10;height:20" coordorigin="5521,2396" coordsize="10,20" path="m5521,2415l5531,2415,5531,2396,5521,2396,5521,2415xe" filled="true" fillcolor="#000000" stroked="false">
                <v:path arrowok="t"/>
                <v:fill type="solid"/>
              </v:shape>
            </v:group>
            <v:group style="position:absolute;left:5521;top:2415;width:10;height:20" coordorigin="5521,2415" coordsize="10,20">
              <v:shape style="position:absolute;left:5521;top:2415;width:10;height:20" coordorigin="5521,2415" coordsize="10,20" path="m5521,2434l5531,2434,5531,2415,5521,2415,5521,2434xe" filled="true" fillcolor="#000000" stroked="false">
                <v:path arrowok="t"/>
                <v:fill type="solid"/>
              </v:shape>
            </v:group>
            <v:group style="position:absolute;left:5521;top:2434;width:10;height:20" coordorigin="5521,2434" coordsize="10,20">
              <v:shape style="position:absolute;left:5521;top:2434;width:10;height:20" coordorigin="5521,2434" coordsize="10,20" path="m5521,2453l5531,2453,5531,2434,5521,2434,5521,2453xe" filled="true" fillcolor="#000000" stroked="false">
                <v:path arrowok="t"/>
                <v:fill type="solid"/>
              </v:shape>
            </v:group>
            <v:group style="position:absolute;left:5521;top:2453;width:10;height:20" coordorigin="5521,2453" coordsize="10,20">
              <v:shape style="position:absolute;left:5521;top:2453;width:10;height:20" coordorigin="5521,2453" coordsize="10,20" path="m5521,2472l5531,2472,5531,2453,5521,2453,5521,2472xe" filled="true" fillcolor="#000000" stroked="false">
                <v:path arrowok="t"/>
                <v:fill type="solid"/>
              </v:shape>
            </v:group>
            <v:group style="position:absolute;left:5521;top:2472;width:10;height:20" coordorigin="5521,2472" coordsize="10,20">
              <v:shape style="position:absolute;left:5521;top:2472;width:10;height:20" coordorigin="5521,2472" coordsize="10,20" path="m5521,2492l5531,2492,5531,2472,5521,2472,5521,2492xe" filled="true" fillcolor="#000000" stroked="false">
                <v:path arrowok="t"/>
                <v:fill type="solid"/>
              </v:shape>
            </v:group>
            <v:group style="position:absolute;left:5521;top:2492;width:10;height:20" coordorigin="5521,2492" coordsize="10,20">
              <v:shape style="position:absolute;left:5521;top:2492;width:10;height:20" coordorigin="5521,2492" coordsize="10,20" path="m5521,2511l5531,2511,5531,2492,5521,2492,5521,2511xe" filled="true" fillcolor="#000000" stroked="false">
                <v:path arrowok="t"/>
                <v:fill type="solid"/>
              </v:shape>
            </v:group>
            <v:group style="position:absolute;left:5521;top:2511;width:10;height:20" coordorigin="5521,2511" coordsize="10,20">
              <v:shape style="position:absolute;left:5521;top:2511;width:10;height:20" coordorigin="5521,2511" coordsize="10,20" path="m5521,2530l5531,2530,5531,2511,5521,2511,5521,2530xe" filled="true" fillcolor="#000000" stroked="false">
                <v:path arrowok="t"/>
                <v:fill type="solid"/>
              </v:shape>
            </v:group>
            <v:group style="position:absolute;left:5521;top:2530;width:10;height:20" coordorigin="5521,2530" coordsize="10,20">
              <v:shape style="position:absolute;left:5521;top:2530;width:10;height:20" coordorigin="5521,2530" coordsize="10,20" path="m5521,2549l5531,2549,5531,2530,5521,2530,5521,2549xe" filled="true" fillcolor="#000000" stroked="false">
                <v:path arrowok="t"/>
                <v:fill type="solid"/>
              </v:shape>
            </v:group>
            <v:group style="position:absolute;left:5521;top:2549;width:10;height:20" coordorigin="5521,2549" coordsize="10,20">
              <v:shape style="position:absolute;left:5521;top:2549;width:10;height:20" coordorigin="5521,2549" coordsize="10,20" path="m5521,2568l5531,2568,5531,2549,5521,2549,5521,2568xe" filled="true" fillcolor="#000000" stroked="false">
                <v:path arrowok="t"/>
                <v:fill type="solid"/>
              </v:shape>
            </v:group>
            <v:group style="position:absolute;left:5521;top:2568;width:10;height:20" coordorigin="5521,2568" coordsize="10,20">
              <v:shape style="position:absolute;left:5521;top:2568;width:10;height:20" coordorigin="5521,2568" coordsize="10,20" path="m5521,2588l5531,2588,5531,2568,5521,2568,5521,2588xe" filled="true" fillcolor="#000000" stroked="false">
                <v:path arrowok="t"/>
                <v:fill type="solid"/>
              </v:shape>
            </v:group>
            <v:group style="position:absolute;left:5521;top:2588;width:10;height:20" coordorigin="5521,2588" coordsize="10,20">
              <v:shape style="position:absolute;left:5521;top:2588;width:10;height:20" coordorigin="5521,2588" coordsize="10,20" path="m5521,2607l5531,2607,5531,2588,5521,2588,5521,2607xe" filled="true" fillcolor="#000000" stroked="false">
                <v:path arrowok="t"/>
                <v:fill type="solid"/>
              </v:shape>
            </v:group>
            <v:group style="position:absolute;left:5521;top:2607;width:10;height:20" coordorigin="5521,2607" coordsize="10,20">
              <v:shape style="position:absolute;left:5521;top:2607;width:10;height:20" coordorigin="5521,2607" coordsize="10,20" path="m5521,2626l5531,2626,5531,2607,5521,2607,5521,2626xe" filled="true" fillcolor="#000000" stroked="false">
                <v:path arrowok="t"/>
                <v:fill type="solid"/>
              </v:shape>
            </v:group>
            <v:group style="position:absolute;left:5521;top:2626;width:10;height:20" coordorigin="5521,2626" coordsize="10,20">
              <v:shape style="position:absolute;left:5521;top:2626;width:10;height:20" coordorigin="5521,2626" coordsize="10,20" path="m5521,2645l5531,2645,5531,2626,5521,2626,5521,2645xe" filled="true" fillcolor="#000000" stroked="false">
                <v:path arrowok="t"/>
                <v:fill type="solid"/>
              </v:shape>
            </v:group>
            <v:group style="position:absolute;left:5521;top:2645;width:10;height:20" coordorigin="5521,2645" coordsize="10,20">
              <v:shape style="position:absolute;left:5521;top:2645;width:10;height:20" coordorigin="5521,2645" coordsize="10,20" path="m5521,2664l5531,2664,5531,2645,5521,2645,5521,2664xe" filled="true" fillcolor="#000000" stroked="false">
                <v:path arrowok="t"/>
                <v:fill type="solid"/>
              </v:shape>
            </v:group>
            <v:group style="position:absolute;left:5521;top:2664;width:10;height:20" coordorigin="5521,2664" coordsize="10,20">
              <v:shape style="position:absolute;left:5521;top:2664;width:10;height:20" coordorigin="5521,2664" coordsize="10,20" path="m5521,2684l5531,2684,5531,2664,5521,2664,5521,2684xe" filled="true" fillcolor="#000000" stroked="false">
                <v:path arrowok="t"/>
                <v:fill type="solid"/>
              </v:shape>
            </v:group>
            <v:group style="position:absolute;left:5521;top:2684;width:10;height:20" coordorigin="5521,2684" coordsize="10,20">
              <v:shape style="position:absolute;left:5521;top:2684;width:10;height:20" coordorigin="5521,2684" coordsize="10,20" path="m5521,2703l5531,2703,5531,2684,5521,2684,5521,2703xe" filled="true" fillcolor="#000000" stroked="false">
                <v:path arrowok="t"/>
                <v:fill type="solid"/>
              </v:shape>
            </v:group>
            <v:group style="position:absolute;left:5521;top:2708;width:10;height:2" coordorigin="5521,2708" coordsize="10,2">
              <v:shape style="position:absolute;left:5521;top:2708;width:10;height:2" coordorigin="5521,2708" coordsize="10,0" path="m5521,2708l5531,2708e" filled="false" stroked="true" strokeweight=".47998pt" strokecolor="#000000">
                <v:path arrowok="t"/>
              </v:shape>
            </v:group>
            <v:group style="position:absolute;left:6457;top:2338;width:10;height:20" coordorigin="6457,2338" coordsize="10,20">
              <v:shape style="position:absolute;left:6457;top:2338;width:10;height:20" coordorigin="6457,2338" coordsize="10,20" path="m6457,2357l6467,2357,6467,2338,6457,2338,6457,2357xe" filled="true" fillcolor="#000000" stroked="false">
                <v:path arrowok="t"/>
                <v:fill type="solid"/>
              </v:shape>
            </v:group>
            <v:group style="position:absolute;left:6457;top:2357;width:10;height:20" coordorigin="6457,2357" coordsize="10,20">
              <v:shape style="position:absolute;left:6457;top:2357;width:10;height:20" coordorigin="6457,2357" coordsize="10,20" path="m6457,2376l6467,2376,6467,2357,6457,2357,6457,2376xe" filled="true" fillcolor="#000000" stroked="false">
                <v:path arrowok="t"/>
                <v:fill type="solid"/>
              </v:shape>
            </v:group>
            <v:group style="position:absolute;left:6457;top:2376;width:10;height:20" coordorigin="6457,2376" coordsize="10,20">
              <v:shape style="position:absolute;left:6457;top:2376;width:10;height:20" coordorigin="6457,2376" coordsize="10,20" path="m6457,2396l6467,2396,6467,2376,6457,2376,6457,2396xe" filled="true" fillcolor="#000000" stroked="false">
                <v:path arrowok="t"/>
                <v:fill type="solid"/>
              </v:shape>
            </v:group>
            <v:group style="position:absolute;left:6457;top:2396;width:10;height:20" coordorigin="6457,2396" coordsize="10,20">
              <v:shape style="position:absolute;left:6457;top:2396;width:10;height:20" coordorigin="6457,2396" coordsize="10,20" path="m6457,2415l6467,2415,6467,2396,6457,2396,6457,2415xe" filled="true" fillcolor="#000000" stroked="false">
                <v:path arrowok="t"/>
                <v:fill type="solid"/>
              </v:shape>
            </v:group>
            <v:group style="position:absolute;left:6457;top:2415;width:10;height:20" coordorigin="6457,2415" coordsize="10,20">
              <v:shape style="position:absolute;left:6457;top:2415;width:10;height:20" coordorigin="6457,2415" coordsize="10,20" path="m6457,2434l6467,2434,6467,2415,6457,2415,6457,2434xe" filled="true" fillcolor="#000000" stroked="false">
                <v:path arrowok="t"/>
                <v:fill type="solid"/>
              </v:shape>
            </v:group>
            <v:group style="position:absolute;left:6457;top:2434;width:10;height:20" coordorigin="6457,2434" coordsize="10,20">
              <v:shape style="position:absolute;left:6457;top:2434;width:10;height:20" coordorigin="6457,2434" coordsize="10,20" path="m6457,2453l6467,2453,6467,2434,6457,2434,6457,2453xe" filled="true" fillcolor="#000000" stroked="false">
                <v:path arrowok="t"/>
                <v:fill type="solid"/>
              </v:shape>
            </v:group>
            <v:group style="position:absolute;left:6457;top:2453;width:10;height:20" coordorigin="6457,2453" coordsize="10,20">
              <v:shape style="position:absolute;left:6457;top:2453;width:10;height:20" coordorigin="6457,2453" coordsize="10,20" path="m6457,2472l6467,2472,6467,2453,6457,2453,6457,2472xe" filled="true" fillcolor="#000000" stroked="false">
                <v:path arrowok="t"/>
                <v:fill type="solid"/>
              </v:shape>
            </v:group>
            <v:group style="position:absolute;left:6457;top:2472;width:10;height:20" coordorigin="6457,2472" coordsize="10,20">
              <v:shape style="position:absolute;left:6457;top:2472;width:10;height:20" coordorigin="6457,2472" coordsize="10,20" path="m6457,2492l6467,2492,6467,2472,6457,2472,6457,2492xe" filled="true" fillcolor="#000000" stroked="false">
                <v:path arrowok="t"/>
                <v:fill type="solid"/>
              </v:shape>
            </v:group>
            <v:group style="position:absolute;left:6457;top:2492;width:10;height:20" coordorigin="6457,2492" coordsize="10,20">
              <v:shape style="position:absolute;left:6457;top:2492;width:10;height:20" coordorigin="6457,2492" coordsize="10,20" path="m6457,2511l6467,2511,6467,2492,6457,2492,6457,2511xe" filled="true" fillcolor="#000000" stroked="false">
                <v:path arrowok="t"/>
                <v:fill type="solid"/>
              </v:shape>
            </v:group>
            <v:group style="position:absolute;left:6457;top:2511;width:10;height:20" coordorigin="6457,2511" coordsize="10,20">
              <v:shape style="position:absolute;left:6457;top:2511;width:10;height:20" coordorigin="6457,2511" coordsize="10,20" path="m6457,2530l6467,2530,6467,2511,6457,2511,6457,2530xe" filled="true" fillcolor="#000000" stroked="false">
                <v:path arrowok="t"/>
                <v:fill type="solid"/>
              </v:shape>
            </v:group>
            <v:group style="position:absolute;left:6457;top:2530;width:10;height:20" coordorigin="6457,2530" coordsize="10,20">
              <v:shape style="position:absolute;left:6457;top:2530;width:10;height:20" coordorigin="6457,2530" coordsize="10,20" path="m6457,2549l6467,2549,6467,2530,6457,2530,6457,2549xe" filled="true" fillcolor="#000000" stroked="false">
                <v:path arrowok="t"/>
                <v:fill type="solid"/>
              </v:shape>
            </v:group>
            <v:group style="position:absolute;left:6457;top:2549;width:10;height:20" coordorigin="6457,2549" coordsize="10,20">
              <v:shape style="position:absolute;left:6457;top:2549;width:10;height:20" coordorigin="6457,2549" coordsize="10,20" path="m6457,2568l6467,2568,6467,2549,6457,2549,6457,2568xe" filled="true" fillcolor="#000000" stroked="false">
                <v:path arrowok="t"/>
                <v:fill type="solid"/>
              </v:shape>
            </v:group>
            <v:group style="position:absolute;left:6457;top:2568;width:10;height:20" coordorigin="6457,2568" coordsize="10,20">
              <v:shape style="position:absolute;left:6457;top:2568;width:10;height:20" coordorigin="6457,2568" coordsize="10,20" path="m6457,2588l6467,2588,6467,2568,6457,2568,6457,2588xe" filled="true" fillcolor="#000000" stroked="false">
                <v:path arrowok="t"/>
                <v:fill type="solid"/>
              </v:shape>
            </v:group>
            <v:group style="position:absolute;left:6457;top:2588;width:10;height:20" coordorigin="6457,2588" coordsize="10,20">
              <v:shape style="position:absolute;left:6457;top:2588;width:10;height:20" coordorigin="6457,2588" coordsize="10,20" path="m6457,2607l6467,2607,6467,2588,6457,2588,6457,2607xe" filled="true" fillcolor="#000000" stroked="false">
                <v:path arrowok="t"/>
                <v:fill type="solid"/>
              </v:shape>
            </v:group>
            <v:group style="position:absolute;left:6457;top:2607;width:10;height:20" coordorigin="6457,2607" coordsize="10,20">
              <v:shape style="position:absolute;left:6457;top:2607;width:10;height:20" coordorigin="6457,2607" coordsize="10,20" path="m6457,2626l6467,2626,6467,2607,6457,2607,6457,2626xe" filled="true" fillcolor="#000000" stroked="false">
                <v:path arrowok="t"/>
                <v:fill type="solid"/>
              </v:shape>
            </v:group>
            <v:group style="position:absolute;left:6457;top:2626;width:10;height:20" coordorigin="6457,2626" coordsize="10,20">
              <v:shape style="position:absolute;left:6457;top:2626;width:10;height:20" coordorigin="6457,2626" coordsize="10,20" path="m6457,2645l6467,2645,6467,2626,6457,2626,6457,2645xe" filled="true" fillcolor="#000000" stroked="false">
                <v:path arrowok="t"/>
                <v:fill type="solid"/>
              </v:shape>
            </v:group>
            <v:group style="position:absolute;left:6457;top:2645;width:10;height:20" coordorigin="6457,2645" coordsize="10,20">
              <v:shape style="position:absolute;left:6457;top:2645;width:10;height:20" coordorigin="6457,2645" coordsize="10,20" path="m6457,2664l6467,2664,6467,2645,6457,2645,6457,2664xe" filled="true" fillcolor="#000000" stroked="false">
                <v:path arrowok="t"/>
                <v:fill type="solid"/>
              </v:shape>
            </v:group>
            <v:group style="position:absolute;left:6457;top:2664;width:10;height:20" coordorigin="6457,2664" coordsize="10,20">
              <v:shape style="position:absolute;left:6457;top:2664;width:10;height:20" coordorigin="6457,2664" coordsize="10,20" path="m6457,2684l6467,2684,6467,2664,6457,2664,6457,2684xe" filled="true" fillcolor="#000000" stroked="false">
                <v:path arrowok="t"/>
                <v:fill type="solid"/>
              </v:shape>
            </v:group>
            <v:group style="position:absolute;left:6457;top:2684;width:10;height:20" coordorigin="6457,2684" coordsize="10,20">
              <v:shape style="position:absolute;left:6457;top:2684;width:10;height:20" coordorigin="6457,2684" coordsize="10,20" path="m6457,2703l6467,2703,6467,2684,6457,2684,6457,2703xe" filled="true" fillcolor="#000000" stroked="false">
                <v:path arrowok="t"/>
                <v:fill type="solid"/>
              </v:shape>
            </v:group>
            <v:group style="position:absolute;left:6457;top:2708;width:10;height:2" coordorigin="6457,2708" coordsize="10,2">
              <v:shape style="position:absolute;left:6457;top:2708;width:10;height:2" coordorigin="6457,2708" coordsize="10,0" path="m6457,2708l6467,2708e" filled="false" stroked="true" strokeweight=".47998pt" strokecolor="#000000">
                <v:path arrowok="t"/>
              </v:shape>
            </v:group>
            <v:group style="position:absolute;left:7213;top:2338;width:10;height:20" coordorigin="7213,2338" coordsize="10,20">
              <v:shape style="position:absolute;left:7213;top:2338;width:10;height:20" coordorigin="7213,2338" coordsize="10,20" path="m7213,2357l7223,2357,7223,2338,7213,2338,7213,2357xe" filled="true" fillcolor="#000000" stroked="false">
                <v:path arrowok="t"/>
                <v:fill type="solid"/>
              </v:shape>
            </v:group>
            <v:group style="position:absolute;left:7213;top:2357;width:10;height:20" coordorigin="7213,2357" coordsize="10,20">
              <v:shape style="position:absolute;left:7213;top:2357;width:10;height:20" coordorigin="7213,2357" coordsize="10,20" path="m7213,2376l7223,2376,7223,2357,7213,2357,7213,2376xe" filled="true" fillcolor="#000000" stroked="false">
                <v:path arrowok="t"/>
                <v:fill type="solid"/>
              </v:shape>
            </v:group>
            <v:group style="position:absolute;left:7213;top:2376;width:10;height:20" coordorigin="7213,2376" coordsize="10,20">
              <v:shape style="position:absolute;left:7213;top:2376;width:10;height:20" coordorigin="7213,2376" coordsize="10,20" path="m7213,2396l7223,2396,7223,2376,7213,2376,7213,2396xe" filled="true" fillcolor="#000000" stroked="false">
                <v:path arrowok="t"/>
                <v:fill type="solid"/>
              </v:shape>
            </v:group>
            <v:group style="position:absolute;left:7213;top:2396;width:10;height:20" coordorigin="7213,2396" coordsize="10,20">
              <v:shape style="position:absolute;left:7213;top:2396;width:10;height:20" coordorigin="7213,2396" coordsize="10,20" path="m7213,2415l7223,2415,7223,2396,7213,2396,7213,2415xe" filled="true" fillcolor="#000000" stroked="false">
                <v:path arrowok="t"/>
                <v:fill type="solid"/>
              </v:shape>
            </v:group>
            <v:group style="position:absolute;left:7213;top:2415;width:10;height:20" coordorigin="7213,2415" coordsize="10,20">
              <v:shape style="position:absolute;left:7213;top:2415;width:10;height:20" coordorigin="7213,2415" coordsize="10,20" path="m7213,2434l7223,2434,7223,2415,7213,2415,7213,2434xe" filled="true" fillcolor="#000000" stroked="false">
                <v:path arrowok="t"/>
                <v:fill type="solid"/>
              </v:shape>
            </v:group>
            <v:group style="position:absolute;left:7213;top:2434;width:10;height:20" coordorigin="7213,2434" coordsize="10,20">
              <v:shape style="position:absolute;left:7213;top:2434;width:10;height:20" coordorigin="7213,2434" coordsize="10,20" path="m7213,2453l7223,2453,7223,2434,7213,2434,7213,2453xe" filled="true" fillcolor="#000000" stroked="false">
                <v:path arrowok="t"/>
                <v:fill type="solid"/>
              </v:shape>
            </v:group>
            <v:group style="position:absolute;left:7213;top:2453;width:10;height:20" coordorigin="7213,2453" coordsize="10,20">
              <v:shape style="position:absolute;left:7213;top:2453;width:10;height:20" coordorigin="7213,2453" coordsize="10,20" path="m7213,2472l7223,2472,7223,2453,7213,2453,7213,2472xe" filled="true" fillcolor="#000000" stroked="false">
                <v:path arrowok="t"/>
                <v:fill type="solid"/>
              </v:shape>
            </v:group>
            <v:group style="position:absolute;left:7213;top:2472;width:10;height:20" coordorigin="7213,2472" coordsize="10,20">
              <v:shape style="position:absolute;left:7213;top:2472;width:10;height:20" coordorigin="7213,2472" coordsize="10,20" path="m7213,2492l7223,2492,7223,2472,7213,2472,7213,2492xe" filled="true" fillcolor="#000000" stroked="false">
                <v:path arrowok="t"/>
                <v:fill type="solid"/>
              </v:shape>
            </v:group>
            <v:group style="position:absolute;left:7213;top:2492;width:10;height:20" coordorigin="7213,2492" coordsize="10,20">
              <v:shape style="position:absolute;left:7213;top:2492;width:10;height:20" coordorigin="7213,2492" coordsize="10,20" path="m7213,2511l7223,2511,7223,2492,7213,2492,7213,2511xe" filled="true" fillcolor="#000000" stroked="false">
                <v:path arrowok="t"/>
                <v:fill type="solid"/>
              </v:shape>
            </v:group>
            <v:group style="position:absolute;left:7213;top:2511;width:10;height:20" coordorigin="7213,2511" coordsize="10,20">
              <v:shape style="position:absolute;left:7213;top:2511;width:10;height:20" coordorigin="7213,2511" coordsize="10,20" path="m7213,2530l7223,2530,7223,2511,7213,2511,7213,2530xe" filled="true" fillcolor="#000000" stroked="false">
                <v:path arrowok="t"/>
                <v:fill type="solid"/>
              </v:shape>
            </v:group>
            <v:group style="position:absolute;left:7213;top:2530;width:10;height:20" coordorigin="7213,2530" coordsize="10,20">
              <v:shape style="position:absolute;left:7213;top:2530;width:10;height:20" coordorigin="7213,2530" coordsize="10,20" path="m7213,2549l7223,2549,7223,2530,7213,2530,7213,2549xe" filled="true" fillcolor="#000000" stroked="false">
                <v:path arrowok="t"/>
                <v:fill type="solid"/>
              </v:shape>
            </v:group>
            <v:group style="position:absolute;left:7213;top:2549;width:10;height:20" coordorigin="7213,2549" coordsize="10,20">
              <v:shape style="position:absolute;left:7213;top:2549;width:10;height:20" coordorigin="7213,2549" coordsize="10,20" path="m7213,2568l7223,2568,7223,2549,7213,2549,7213,2568xe" filled="true" fillcolor="#000000" stroked="false">
                <v:path arrowok="t"/>
                <v:fill type="solid"/>
              </v:shape>
            </v:group>
            <v:group style="position:absolute;left:7213;top:2568;width:10;height:20" coordorigin="7213,2568" coordsize="10,20">
              <v:shape style="position:absolute;left:7213;top:2568;width:10;height:20" coordorigin="7213,2568" coordsize="10,20" path="m7213,2588l7223,2588,7223,2568,7213,2568,7213,2588xe" filled="true" fillcolor="#000000" stroked="false">
                <v:path arrowok="t"/>
                <v:fill type="solid"/>
              </v:shape>
            </v:group>
            <v:group style="position:absolute;left:7213;top:2588;width:10;height:20" coordorigin="7213,2588" coordsize="10,20">
              <v:shape style="position:absolute;left:7213;top:2588;width:10;height:20" coordorigin="7213,2588" coordsize="10,20" path="m7213,2607l7223,2607,7223,2588,7213,2588,7213,2607xe" filled="true" fillcolor="#000000" stroked="false">
                <v:path arrowok="t"/>
                <v:fill type="solid"/>
              </v:shape>
            </v:group>
            <v:group style="position:absolute;left:7213;top:2607;width:10;height:20" coordorigin="7213,2607" coordsize="10,20">
              <v:shape style="position:absolute;left:7213;top:2607;width:10;height:20" coordorigin="7213,2607" coordsize="10,20" path="m7213,2626l7223,2626,7223,2607,7213,2607,7213,2626xe" filled="true" fillcolor="#000000" stroked="false">
                <v:path arrowok="t"/>
                <v:fill type="solid"/>
              </v:shape>
            </v:group>
            <v:group style="position:absolute;left:7213;top:2626;width:10;height:20" coordorigin="7213,2626" coordsize="10,20">
              <v:shape style="position:absolute;left:7213;top:2626;width:10;height:20" coordorigin="7213,2626" coordsize="10,20" path="m7213,2645l7223,2645,7223,2626,7213,2626,7213,2645xe" filled="true" fillcolor="#000000" stroked="false">
                <v:path arrowok="t"/>
                <v:fill type="solid"/>
              </v:shape>
            </v:group>
            <v:group style="position:absolute;left:7213;top:2645;width:10;height:20" coordorigin="7213,2645" coordsize="10,20">
              <v:shape style="position:absolute;left:7213;top:2645;width:10;height:20" coordorigin="7213,2645" coordsize="10,20" path="m7213,2664l7223,2664,7223,2645,7213,2645,7213,2664xe" filled="true" fillcolor="#000000" stroked="false">
                <v:path arrowok="t"/>
                <v:fill type="solid"/>
              </v:shape>
            </v:group>
            <v:group style="position:absolute;left:7213;top:2664;width:10;height:20" coordorigin="7213,2664" coordsize="10,20">
              <v:shape style="position:absolute;left:7213;top:2664;width:10;height:20" coordorigin="7213,2664" coordsize="10,20" path="m7213,2684l7223,2684,7223,2664,7213,2664,7213,2684xe" filled="true" fillcolor="#000000" stroked="false">
                <v:path arrowok="t"/>
                <v:fill type="solid"/>
              </v:shape>
            </v:group>
            <v:group style="position:absolute;left:7213;top:2684;width:10;height:20" coordorigin="7213,2684" coordsize="10,20">
              <v:shape style="position:absolute;left:7213;top:2684;width:10;height:20" coordorigin="7213,2684" coordsize="10,20" path="m7213,2703l7223,2703,7223,2684,7213,2684,7213,2703xe" filled="true" fillcolor="#000000" stroked="false">
                <v:path arrowok="t"/>
                <v:fill type="solid"/>
              </v:shape>
            </v:group>
            <v:group style="position:absolute;left:7213;top:2708;width:10;height:2" coordorigin="7213,2708" coordsize="10,2">
              <v:shape style="position:absolute;left:7213;top:2708;width:10;height:2" coordorigin="7213,2708" coordsize="10,0" path="m7213,2708l7223,2708e" filled="false" stroked="true" strokeweight=".47998pt" strokecolor="#000000">
                <v:path arrowok="t"/>
              </v:shape>
            </v:group>
            <v:group style="position:absolute;left:8185;top:2338;width:10;height:20" coordorigin="8185,2338" coordsize="10,20">
              <v:shape style="position:absolute;left:8185;top:2338;width:10;height:20" coordorigin="8185,2338" coordsize="10,20" path="m8185,2357l8195,2357,8195,2338,8185,2338,8185,2357xe" filled="true" fillcolor="#000000" stroked="false">
                <v:path arrowok="t"/>
                <v:fill type="solid"/>
              </v:shape>
            </v:group>
            <v:group style="position:absolute;left:8185;top:2357;width:10;height:20" coordorigin="8185,2357" coordsize="10,20">
              <v:shape style="position:absolute;left:8185;top:2357;width:10;height:20" coordorigin="8185,2357" coordsize="10,20" path="m8185,2376l8195,2376,8195,2357,8185,2357,8185,2376xe" filled="true" fillcolor="#000000" stroked="false">
                <v:path arrowok="t"/>
                <v:fill type="solid"/>
              </v:shape>
            </v:group>
            <v:group style="position:absolute;left:8185;top:2376;width:10;height:20" coordorigin="8185,2376" coordsize="10,20">
              <v:shape style="position:absolute;left:8185;top:2376;width:10;height:20" coordorigin="8185,2376" coordsize="10,20" path="m8185,2396l8195,2396,8195,2376,8185,2376,8185,2396xe" filled="true" fillcolor="#000000" stroked="false">
                <v:path arrowok="t"/>
                <v:fill type="solid"/>
              </v:shape>
            </v:group>
            <v:group style="position:absolute;left:8185;top:2396;width:10;height:20" coordorigin="8185,2396" coordsize="10,20">
              <v:shape style="position:absolute;left:8185;top:2396;width:10;height:20" coordorigin="8185,2396" coordsize="10,20" path="m8185,2415l8195,2415,8195,2396,8185,2396,8185,2415xe" filled="true" fillcolor="#000000" stroked="false">
                <v:path arrowok="t"/>
                <v:fill type="solid"/>
              </v:shape>
            </v:group>
            <v:group style="position:absolute;left:8185;top:2415;width:10;height:20" coordorigin="8185,2415" coordsize="10,20">
              <v:shape style="position:absolute;left:8185;top:2415;width:10;height:20" coordorigin="8185,2415" coordsize="10,20" path="m8185,2434l8195,2434,8195,2415,8185,2415,8185,2434xe" filled="true" fillcolor="#000000" stroked="false">
                <v:path arrowok="t"/>
                <v:fill type="solid"/>
              </v:shape>
            </v:group>
            <v:group style="position:absolute;left:8185;top:2434;width:10;height:20" coordorigin="8185,2434" coordsize="10,20">
              <v:shape style="position:absolute;left:8185;top:2434;width:10;height:20" coordorigin="8185,2434" coordsize="10,20" path="m8185,2453l8195,2453,8195,2434,8185,2434,8185,2453xe" filled="true" fillcolor="#000000" stroked="false">
                <v:path arrowok="t"/>
                <v:fill type="solid"/>
              </v:shape>
            </v:group>
            <v:group style="position:absolute;left:8185;top:2453;width:10;height:20" coordorigin="8185,2453" coordsize="10,20">
              <v:shape style="position:absolute;left:8185;top:2453;width:10;height:20" coordorigin="8185,2453" coordsize="10,20" path="m8185,2472l8195,2472,8195,2453,8185,2453,8185,2472xe" filled="true" fillcolor="#000000" stroked="false">
                <v:path arrowok="t"/>
                <v:fill type="solid"/>
              </v:shape>
            </v:group>
            <v:group style="position:absolute;left:8185;top:2472;width:10;height:20" coordorigin="8185,2472" coordsize="10,20">
              <v:shape style="position:absolute;left:8185;top:2472;width:10;height:20" coordorigin="8185,2472" coordsize="10,20" path="m8185,2492l8195,2492,8195,2472,8185,2472,8185,2492xe" filled="true" fillcolor="#000000" stroked="false">
                <v:path arrowok="t"/>
                <v:fill type="solid"/>
              </v:shape>
            </v:group>
            <v:group style="position:absolute;left:8185;top:2492;width:10;height:20" coordorigin="8185,2492" coordsize="10,20">
              <v:shape style="position:absolute;left:8185;top:2492;width:10;height:20" coordorigin="8185,2492" coordsize="10,20" path="m8185,2511l8195,2511,8195,2492,8185,2492,8185,2511xe" filled="true" fillcolor="#000000" stroked="false">
                <v:path arrowok="t"/>
                <v:fill type="solid"/>
              </v:shape>
            </v:group>
            <v:group style="position:absolute;left:8185;top:2511;width:10;height:20" coordorigin="8185,2511" coordsize="10,20">
              <v:shape style="position:absolute;left:8185;top:2511;width:10;height:20" coordorigin="8185,2511" coordsize="10,20" path="m8185,2530l8195,2530,8195,2511,8185,2511,8185,2530xe" filled="true" fillcolor="#000000" stroked="false">
                <v:path arrowok="t"/>
                <v:fill type="solid"/>
              </v:shape>
            </v:group>
            <v:group style="position:absolute;left:8185;top:2530;width:10;height:20" coordorigin="8185,2530" coordsize="10,20">
              <v:shape style="position:absolute;left:8185;top:2530;width:10;height:20" coordorigin="8185,2530" coordsize="10,20" path="m8185,2549l8195,2549,8195,2530,8185,2530,8185,2549xe" filled="true" fillcolor="#000000" stroked="false">
                <v:path arrowok="t"/>
                <v:fill type="solid"/>
              </v:shape>
            </v:group>
            <v:group style="position:absolute;left:8185;top:2549;width:10;height:20" coordorigin="8185,2549" coordsize="10,20">
              <v:shape style="position:absolute;left:8185;top:2549;width:10;height:20" coordorigin="8185,2549" coordsize="10,20" path="m8185,2568l8195,2568,8195,2549,8185,2549,8185,2568xe" filled="true" fillcolor="#000000" stroked="false">
                <v:path arrowok="t"/>
                <v:fill type="solid"/>
              </v:shape>
            </v:group>
            <v:group style="position:absolute;left:8185;top:2568;width:10;height:20" coordorigin="8185,2568" coordsize="10,20">
              <v:shape style="position:absolute;left:8185;top:2568;width:10;height:20" coordorigin="8185,2568" coordsize="10,20" path="m8185,2588l8195,2588,8195,2568,8185,2568,8185,2588xe" filled="true" fillcolor="#000000" stroked="false">
                <v:path arrowok="t"/>
                <v:fill type="solid"/>
              </v:shape>
            </v:group>
            <v:group style="position:absolute;left:8185;top:2588;width:10;height:20" coordorigin="8185,2588" coordsize="10,20">
              <v:shape style="position:absolute;left:8185;top:2588;width:10;height:20" coordorigin="8185,2588" coordsize="10,20" path="m8185,2607l8195,2607,8195,2588,8185,2588,8185,2607xe" filled="true" fillcolor="#000000" stroked="false">
                <v:path arrowok="t"/>
                <v:fill type="solid"/>
              </v:shape>
            </v:group>
            <v:group style="position:absolute;left:8185;top:2607;width:10;height:20" coordorigin="8185,2607" coordsize="10,20">
              <v:shape style="position:absolute;left:8185;top:2607;width:10;height:20" coordorigin="8185,2607" coordsize="10,20" path="m8185,2626l8195,2626,8195,2607,8185,2607,8185,2626xe" filled="true" fillcolor="#000000" stroked="false">
                <v:path arrowok="t"/>
                <v:fill type="solid"/>
              </v:shape>
            </v:group>
            <v:group style="position:absolute;left:8185;top:2626;width:10;height:20" coordorigin="8185,2626" coordsize="10,20">
              <v:shape style="position:absolute;left:8185;top:2626;width:10;height:20" coordorigin="8185,2626" coordsize="10,20" path="m8185,2645l8195,2645,8195,2626,8185,2626,8185,2645xe" filled="true" fillcolor="#000000" stroked="false">
                <v:path arrowok="t"/>
                <v:fill type="solid"/>
              </v:shape>
            </v:group>
            <v:group style="position:absolute;left:8185;top:2645;width:10;height:20" coordorigin="8185,2645" coordsize="10,20">
              <v:shape style="position:absolute;left:8185;top:2645;width:10;height:20" coordorigin="8185,2645" coordsize="10,20" path="m8185,2664l8195,2664,8195,2645,8185,2645,8185,2664xe" filled="true" fillcolor="#000000" stroked="false">
                <v:path arrowok="t"/>
                <v:fill type="solid"/>
              </v:shape>
            </v:group>
            <v:group style="position:absolute;left:8185;top:2664;width:10;height:20" coordorigin="8185,2664" coordsize="10,20">
              <v:shape style="position:absolute;left:8185;top:2664;width:10;height:20" coordorigin="8185,2664" coordsize="10,20" path="m8185,2684l8195,2684,8195,2664,8185,2664,8185,2684xe" filled="true" fillcolor="#000000" stroked="false">
                <v:path arrowok="t"/>
                <v:fill type="solid"/>
              </v:shape>
            </v:group>
            <v:group style="position:absolute;left:8185;top:2684;width:10;height:20" coordorigin="8185,2684" coordsize="10,20">
              <v:shape style="position:absolute;left:8185;top:2684;width:10;height:20" coordorigin="8185,2684" coordsize="10,20" path="m8185,2703l8195,2703,8195,2684,8185,2684,8185,2703xe" filled="true" fillcolor="#000000" stroked="false">
                <v:path arrowok="t"/>
                <v:fill type="solid"/>
              </v:shape>
            </v:group>
            <v:group style="position:absolute;left:8185;top:2708;width:10;height:2" coordorigin="8185,2708" coordsize="10,2">
              <v:shape style="position:absolute;left:8185;top:2708;width:10;height:2" coordorigin="8185,2708" coordsize="10,0" path="m8185,2708l8195,2708e" filled="false" stroked="true" strokeweight=".47998pt" strokecolor="#000000">
                <v:path arrowok="t"/>
              </v:shape>
            </v:group>
            <v:group style="position:absolute;left:8937;top:2338;width:10;height:20" coordorigin="8937,2338" coordsize="10,20">
              <v:shape style="position:absolute;left:8937;top:2338;width:10;height:20" coordorigin="8937,2338" coordsize="10,20" path="m8937,2357l8947,2357,8947,2338,8937,2338,8937,2357xe" filled="true" fillcolor="#000000" stroked="false">
                <v:path arrowok="t"/>
                <v:fill type="solid"/>
              </v:shape>
            </v:group>
            <v:group style="position:absolute;left:8937;top:2357;width:10;height:20" coordorigin="8937,2357" coordsize="10,20">
              <v:shape style="position:absolute;left:8937;top:2357;width:10;height:20" coordorigin="8937,2357" coordsize="10,20" path="m8937,2376l8947,2376,8947,2357,8937,2357,8937,2376xe" filled="true" fillcolor="#000000" stroked="false">
                <v:path arrowok="t"/>
                <v:fill type="solid"/>
              </v:shape>
            </v:group>
            <v:group style="position:absolute;left:8937;top:2376;width:10;height:20" coordorigin="8937,2376" coordsize="10,20">
              <v:shape style="position:absolute;left:8937;top:2376;width:10;height:20" coordorigin="8937,2376" coordsize="10,20" path="m8937,2396l8947,2396,8947,2376,8937,2376,8937,2396xe" filled="true" fillcolor="#000000" stroked="false">
                <v:path arrowok="t"/>
                <v:fill type="solid"/>
              </v:shape>
            </v:group>
            <v:group style="position:absolute;left:8937;top:2396;width:10;height:20" coordorigin="8937,2396" coordsize="10,20">
              <v:shape style="position:absolute;left:8937;top:2396;width:10;height:20" coordorigin="8937,2396" coordsize="10,20" path="m8937,2415l8947,2415,8947,2396,8937,2396,8937,2415xe" filled="true" fillcolor="#000000" stroked="false">
                <v:path arrowok="t"/>
                <v:fill type="solid"/>
              </v:shape>
            </v:group>
            <v:group style="position:absolute;left:8937;top:2415;width:10;height:20" coordorigin="8937,2415" coordsize="10,20">
              <v:shape style="position:absolute;left:8937;top:2415;width:10;height:20" coordorigin="8937,2415" coordsize="10,20" path="m8937,2434l8947,2434,8947,2415,8937,2415,8937,2434xe" filled="true" fillcolor="#000000" stroked="false">
                <v:path arrowok="t"/>
                <v:fill type="solid"/>
              </v:shape>
            </v:group>
            <v:group style="position:absolute;left:8937;top:2434;width:10;height:20" coordorigin="8937,2434" coordsize="10,20">
              <v:shape style="position:absolute;left:8937;top:2434;width:10;height:20" coordorigin="8937,2434" coordsize="10,20" path="m8937,2453l8947,2453,8947,2434,8937,2434,8937,2453xe" filled="true" fillcolor="#000000" stroked="false">
                <v:path arrowok="t"/>
                <v:fill type="solid"/>
              </v:shape>
            </v:group>
            <v:group style="position:absolute;left:8937;top:2453;width:10;height:20" coordorigin="8937,2453" coordsize="10,20">
              <v:shape style="position:absolute;left:8937;top:2453;width:10;height:20" coordorigin="8937,2453" coordsize="10,20" path="m8937,2472l8947,2472,8947,2453,8937,2453,8937,2472xe" filled="true" fillcolor="#000000" stroked="false">
                <v:path arrowok="t"/>
                <v:fill type="solid"/>
              </v:shape>
            </v:group>
            <v:group style="position:absolute;left:8937;top:2472;width:10;height:20" coordorigin="8937,2472" coordsize="10,20">
              <v:shape style="position:absolute;left:8937;top:2472;width:10;height:20" coordorigin="8937,2472" coordsize="10,20" path="m8937,2492l8947,2492,8947,2472,8937,2472,8937,2492xe" filled="true" fillcolor="#000000" stroked="false">
                <v:path arrowok="t"/>
                <v:fill type="solid"/>
              </v:shape>
            </v:group>
            <v:group style="position:absolute;left:8937;top:2492;width:10;height:20" coordorigin="8937,2492" coordsize="10,20">
              <v:shape style="position:absolute;left:8937;top:2492;width:10;height:20" coordorigin="8937,2492" coordsize="10,20" path="m8937,2511l8947,2511,8947,2492,8937,2492,8937,2511xe" filled="true" fillcolor="#000000" stroked="false">
                <v:path arrowok="t"/>
                <v:fill type="solid"/>
              </v:shape>
            </v:group>
            <v:group style="position:absolute;left:8937;top:2511;width:10;height:20" coordorigin="8937,2511" coordsize="10,20">
              <v:shape style="position:absolute;left:8937;top:2511;width:10;height:20" coordorigin="8937,2511" coordsize="10,20" path="m8937,2530l8947,2530,8947,2511,8937,2511,8937,2530xe" filled="true" fillcolor="#000000" stroked="false">
                <v:path arrowok="t"/>
                <v:fill type="solid"/>
              </v:shape>
            </v:group>
            <v:group style="position:absolute;left:8937;top:2530;width:10;height:20" coordorigin="8937,2530" coordsize="10,20">
              <v:shape style="position:absolute;left:8937;top:2530;width:10;height:20" coordorigin="8937,2530" coordsize="10,20" path="m8937,2549l8947,2549,8947,2530,8937,2530,8937,2549xe" filled="true" fillcolor="#000000" stroked="false">
                <v:path arrowok="t"/>
                <v:fill type="solid"/>
              </v:shape>
            </v:group>
            <v:group style="position:absolute;left:8937;top:2549;width:10;height:20" coordorigin="8937,2549" coordsize="10,20">
              <v:shape style="position:absolute;left:8937;top:2549;width:10;height:20" coordorigin="8937,2549" coordsize="10,20" path="m8937,2568l8947,2568,8947,2549,8937,2549,8937,2568xe" filled="true" fillcolor="#000000" stroked="false">
                <v:path arrowok="t"/>
                <v:fill type="solid"/>
              </v:shape>
            </v:group>
            <v:group style="position:absolute;left:8937;top:2568;width:10;height:20" coordorigin="8937,2568" coordsize="10,20">
              <v:shape style="position:absolute;left:8937;top:2568;width:10;height:20" coordorigin="8937,2568" coordsize="10,20" path="m8937,2588l8947,2588,8947,2568,8937,2568,8937,2588xe" filled="true" fillcolor="#000000" stroked="false">
                <v:path arrowok="t"/>
                <v:fill type="solid"/>
              </v:shape>
            </v:group>
            <v:group style="position:absolute;left:8937;top:2588;width:10;height:20" coordorigin="8937,2588" coordsize="10,20">
              <v:shape style="position:absolute;left:8937;top:2588;width:10;height:20" coordorigin="8937,2588" coordsize="10,20" path="m8937,2607l8947,2607,8947,2588,8937,2588,8937,2607xe" filled="true" fillcolor="#000000" stroked="false">
                <v:path arrowok="t"/>
                <v:fill type="solid"/>
              </v:shape>
            </v:group>
            <v:group style="position:absolute;left:8937;top:2607;width:10;height:20" coordorigin="8937,2607" coordsize="10,20">
              <v:shape style="position:absolute;left:8937;top:2607;width:10;height:20" coordorigin="8937,2607" coordsize="10,20" path="m8937,2626l8947,2626,8947,2607,8937,2607,8937,2626xe" filled="true" fillcolor="#000000" stroked="false">
                <v:path arrowok="t"/>
                <v:fill type="solid"/>
              </v:shape>
            </v:group>
            <v:group style="position:absolute;left:8937;top:2626;width:10;height:20" coordorigin="8937,2626" coordsize="10,20">
              <v:shape style="position:absolute;left:8937;top:2626;width:10;height:20" coordorigin="8937,2626" coordsize="10,20" path="m8937,2645l8947,2645,8947,2626,8937,2626,8937,2645xe" filled="true" fillcolor="#000000" stroked="false">
                <v:path arrowok="t"/>
                <v:fill type="solid"/>
              </v:shape>
            </v:group>
            <v:group style="position:absolute;left:8937;top:2645;width:10;height:20" coordorigin="8937,2645" coordsize="10,20">
              <v:shape style="position:absolute;left:8937;top:2645;width:10;height:20" coordorigin="8937,2645" coordsize="10,20" path="m8937,2664l8947,2664,8947,2645,8937,2645,8937,2664xe" filled="true" fillcolor="#000000" stroked="false">
                <v:path arrowok="t"/>
                <v:fill type="solid"/>
              </v:shape>
            </v:group>
            <v:group style="position:absolute;left:8937;top:2664;width:10;height:20" coordorigin="8937,2664" coordsize="10,20">
              <v:shape style="position:absolute;left:8937;top:2664;width:10;height:20" coordorigin="8937,2664" coordsize="10,20" path="m8937,2684l8947,2684,8947,2664,8937,2664,8937,2684xe" filled="true" fillcolor="#000000" stroked="false">
                <v:path arrowok="t"/>
                <v:fill type="solid"/>
              </v:shape>
            </v:group>
            <v:group style="position:absolute;left:8937;top:2684;width:10;height:20" coordorigin="8937,2684" coordsize="10,20">
              <v:shape style="position:absolute;left:8937;top:2684;width:10;height:20" coordorigin="8937,2684" coordsize="10,20" path="m8937,2703l8947,2703,8947,2684,8937,2684,8937,2703xe" filled="true" fillcolor="#000000" stroked="false">
                <v:path arrowok="t"/>
                <v:fill type="solid"/>
              </v:shape>
            </v:group>
            <v:group style="position:absolute;left:8937;top:2708;width:10;height:2" coordorigin="8937,2708" coordsize="10,2">
              <v:shape style="position:absolute;left:8937;top:2708;width:10;height:2" coordorigin="8937,2708" coordsize="10,0" path="m8937,2708l8947,2708e" filled="false" stroked="true" strokeweight=".47998pt" strokecolor="#000000">
                <v:path arrowok="t"/>
              </v:shape>
            </v:group>
            <v:group style="position:absolute;left:9746;top:2338;width:10;height:20" coordorigin="9746,2338" coordsize="10,20">
              <v:shape style="position:absolute;left:9746;top:2338;width:10;height:20" coordorigin="9746,2338" coordsize="10,20" path="m9746,2357l9756,2357,9756,2338,9746,2338,9746,2357xe" filled="true" fillcolor="#000000" stroked="false">
                <v:path arrowok="t"/>
                <v:fill type="solid"/>
              </v:shape>
            </v:group>
            <v:group style="position:absolute;left:9746;top:2357;width:10;height:20" coordorigin="9746,2357" coordsize="10,20">
              <v:shape style="position:absolute;left:9746;top:2357;width:10;height:20" coordorigin="9746,2357" coordsize="10,20" path="m9746,2376l9756,2376,9756,2357,9746,2357,9746,2376xe" filled="true" fillcolor="#000000" stroked="false">
                <v:path arrowok="t"/>
                <v:fill type="solid"/>
              </v:shape>
            </v:group>
            <v:group style="position:absolute;left:9746;top:2376;width:10;height:20" coordorigin="9746,2376" coordsize="10,20">
              <v:shape style="position:absolute;left:9746;top:2376;width:10;height:20" coordorigin="9746,2376" coordsize="10,20" path="m9746,2396l9756,2396,9756,2376,9746,2376,9746,2396xe" filled="true" fillcolor="#000000" stroked="false">
                <v:path arrowok="t"/>
                <v:fill type="solid"/>
              </v:shape>
            </v:group>
            <v:group style="position:absolute;left:9746;top:2396;width:10;height:20" coordorigin="9746,2396" coordsize="10,20">
              <v:shape style="position:absolute;left:9746;top:2396;width:10;height:20" coordorigin="9746,2396" coordsize="10,20" path="m9746,2415l9756,2415,9756,2396,9746,2396,9746,2415xe" filled="true" fillcolor="#000000" stroked="false">
                <v:path arrowok="t"/>
                <v:fill type="solid"/>
              </v:shape>
            </v:group>
            <v:group style="position:absolute;left:9746;top:2415;width:10;height:20" coordorigin="9746,2415" coordsize="10,20">
              <v:shape style="position:absolute;left:9746;top:2415;width:10;height:20" coordorigin="9746,2415" coordsize="10,20" path="m9746,2434l9756,2434,9756,2415,9746,2415,9746,2434xe" filled="true" fillcolor="#000000" stroked="false">
                <v:path arrowok="t"/>
                <v:fill type="solid"/>
              </v:shape>
            </v:group>
            <v:group style="position:absolute;left:9746;top:2434;width:10;height:20" coordorigin="9746,2434" coordsize="10,20">
              <v:shape style="position:absolute;left:9746;top:2434;width:10;height:20" coordorigin="9746,2434" coordsize="10,20" path="m9746,2453l9756,2453,9756,2434,9746,2434,9746,2453xe" filled="true" fillcolor="#000000" stroked="false">
                <v:path arrowok="t"/>
                <v:fill type="solid"/>
              </v:shape>
            </v:group>
            <v:group style="position:absolute;left:9746;top:2453;width:10;height:20" coordorigin="9746,2453" coordsize="10,20">
              <v:shape style="position:absolute;left:9746;top:2453;width:10;height:20" coordorigin="9746,2453" coordsize="10,20" path="m9746,2472l9756,2472,9756,2453,9746,2453,9746,2472xe" filled="true" fillcolor="#000000" stroked="false">
                <v:path arrowok="t"/>
                <v:fill type="solid"/>
              </v:shape>
            </v:group>
            <v:group style="position:absolute;left:9746;top:2472;width:10;height:20" coordorigin="9746,2472" coordsize="10,20">
              <v:shape style="position:absolute;left:9746;top:2472;width:10;height:20" coordorigin="9746,2472" coordsize="10,20" path="m9746,2492l9756,2492,9756,2472,9746,2472,9746,2492xe" filled="true" fillcolor="#000000" stroked="false">
                <v:path arrowok="t"/>
                <v:fill type="solid"/>
              </v:shape>
            </v:group>
            <v:group style="position:absolute;left:9746;top:2492;width:10;height:20" coordorigin="9746,2492" coordsize="10,20">
              <v:shape style="position:absolute;left:9746;top:2492;width:10;height:20" coordorigin="9746,2492" coordsize="10,20" path="m9746,2511l9756,2511,9756,2492,9746,2492,9746,2511xe" filled="true" fillcolor="#000000" stroked="false">
                <v:path arrowok="t"/>
                <v:fill type="solid"/>
              </v:shape>
            </v:group>
            <v:group style="position:absolute;left:9746;top:2511;width:10;height:20" coordorigin="9746,2511" coordsize="10,20">
              <v:shape style="position:absolute;left:9746;top:2511;width:10;height:20" coordorigin="9746,2511" coordsize="10,20" path="m9746,2530l9756,2530,9756,2511,9746,2511,9746,2530xe" filled="true" fillcolor="#000000" stroked="false">
                <v:path arrowok="t"/>
                <v:fill type="solid"/>
              </v:shape>
            </v:group>
            <v:group style="position:absolute;left:9746;top:2530;width:10;height:20" coordorigin="9746,2530" coordsize="10,20">
              <v:shape style="position:absolute;left:9746;top:2530;width:10;height:20" coordorigin="9746,2530" coordsize="10,20" path="m9746,2549l9756,2549,9756,2530,9746,2530,9746,2549xe" filled="true" fillcolor="#000000" stroked="false">
                <v:path arrowok="t"/>
                <v:fill type="solid"/>
              </v:shape>
            </v:group>
            <v:group style="position:absolute;left:9746;top:2549;width:10;height:20" coordorigin="9746,2549" coordsize="10,20">
              <v:shape style="position:absolute;left:9746;top:2549;width:10;height:20" coordorigin="9746,2549" coordsize="10,20" path="m9746,2568l9756,2568,9756,2549,9746,2549,9746,2568xe" filled="true" fillcolor="#000000" stroked="false">
                <v:path arrowok="t"/>
                <v:fill type="solid"/>
              </v:shape>
            </v:group>
            <v:group style="position:absolute;left:9746;top:2568;width:10;height:20" coordorigin="9746,2568" coordsize="10,20">
              <v:shape style="position:absolute;left:9746;top:2568;width:10;height:20" coordorigin="9746,2568" coordsize="10,20" path="m9746,2588l9756,2588,9756,2568,9746,2568,9746,2588xe" filled="true" fillcolor="#000000" stroked="false">
                <v:path arrowok="t"/>
                <v:fill type="solid"/>
              </v:shape>
            </v:group>
            <v:group style="position:absolute;left:9746;top:2588;width:10;height:20" coordorigin="9746,2588" coordsize="10,20">
              <v:shape style="position:absolute;left:9746;top:2588;width:10;height:20" coordorigin="9746,2588" coordsize="10,20" path="m9746,2607l9756,2607,9756,2588,9746,2588,9746,2607xe" filled="true" fillcolor="#000000" stroked="false">
                <v:path arrowok="t"/>
                <v:fill type="solid"/>
              </v:shape>
            </v:group>
            <v:group style="position:absolute;left:9746;top:2607;width:10;height:20" coordorigin="9746,2607" coordsize="10,20">
              <v:shape style="position:absolute;left:9746;top:2607;width:10;height:20" coordorigin="9746,2607" coordsize="10,20" path="m9746,2626l9756,2626,9756,2607,9746,2607,9746,2626xe" filled="true" fillcolor="#000000" stroked="false">
                <v:path arrowok="t"/>
                <v:fill type="solid"/>
              </v:shape>
            </v:group>
            <v:group style="position:absolute;left:9746;top:2626;width:10;height:20" coordorigin="9746,2626" coordsize="10,20">
              <v:shape style="position:absolute;left:9746;top:2626;width:10;height:20" coordorigin="9746,2626" coordsize="10,20" path="m9746,2645l9756,2645,9756,2626,9746,2626,9746,2645xe" filled="true" fillcolor="#000000" stroked="false">
                <v:path arrowok="t"/>
                <v:fill type="solid"/>
              </v:shape>
            </v:group>
            <v:group style="position:absolute;left:9746;top:2645;width:10;height:20" coordorigin="9746,2645" coordsize="10,20">
              <v:shape style="position:absolute;left:9746;top:2645;width:10;height:20" coordorigin="9746,2645" coordsize="10,20" path="m9746,2664l9756,2664,9756,2645,9746,2645,9746,2664xe" filled="true" fillcolor="#000000" stroked="false">
                <v:path arrowok="t"/>
                <v:fill type="solid"/>
              </v:shape>
            </v:group>
            <v:group style="position:absolute;left:9746;top:2664;width:10;height:20" coordorigin="9746,2664" coordsize="10,20">
              <v:shape style="position:absolute;left:9746;top:2664;width:10;height:20" coordorigin="9746,2664" coordsize="10,20" path="m9746,2684l9756,2684,9756,2664,9746,2664,9746,2684xe" filled="true" fillcolor="#000000" stroked="false">
                <v:path arrowok="t"/>
                <v:fill type="solid"/>
              </v:shape>
            </v:group>
            <v:group style="position:absolute;left:9746;top:2684;width:10;height:20" coordorigin="9746,2684" coordsize="10,20">
              <v:shape style="position:absolute;left:9746;top:2684;width:10;height:20" coordorigin="9746,2684" coordsize="10,20" path="m9746,2703l9756,2703,9756,2684,9746,2684,9746,2703xe" filled="true" fillcolor="#000000" stroked="false">
                <v:path arrowok="t"/>
                <v:fill type="solid"/>
              </v:shape>
            </v:group>
            <v:group style="position:absolute;left:9746;top:2708;width:10;height:2" coordorigin="9746,2708" coordsize="10,2">
              <v:shape style="position:absolute;left:9746;top:2708;width:10;height:2" coordorigin="9746,2708" coordsize="10,0" path="m9746,2708l9756,2708e" filled="false" stroked="true" strokeweight=".47998pt" strokecolor="#000000">
                <v:path arrowok="t"/>
              </v:shape>
              <v:shape style="position:absolute;left:2952;top:2712;width:826;height:10" type="#_x0000_t75" stroked="false">
                <v:imagedata r:id="rId279" o:title=""/>
              </v:shape>
              <v:shape style="position:absolute;left:3773;top:2712;width:999;height:10" type="#_x0000_t75" stroked="false">
                <v:imagedata r:id="rId280" o:title=""/>
              </v:shape>
              <v:shape style="position:absolute;left:4767;top:2712;width:754;height:10" type="#_x0000_t75" stroked="false">
                <v:imagedata r:id="rId266" o:title=""/>
              </v:shape>
              <v:shape style="position:absolute;left:5516;top:2712;width:941;height:10" type="#_x0000_t75" stroked="false">
                <v:imagedata r:id="rId281" o:title=""/>
              </v:shape>
              <v:shape style="position:absolute;left:6453;top:2712;width:1733;height:10" type="#_x0000_t75" stroked="false">
                <v:imagedata r:id="rId268" o:title=""/>
              </v:shape>
              <v:shape style="position:absolute;left:8181;top:2712;width:2269;height:10" type="#_x0000_t75" stroked="false">
                <v:imagedata r:id="rId269" o:title=""/>
              </v:shape>
            </v:group>
            <v:group style="position:absolute;left:3778;top:2722;width:11;height:20" coordorigin="3778,2722" coordsize="11,20">
              <v:shape style="position:absolute;left:3778;top:2722;width:11;height:20" coordorigin="3778,2722" coordsize="11,20" path="m3778,2741l3788,2741,3788,2722,3778,2722,3778,2741xe" filled="true" fillcolor="#000000" stroked="false">
                <v:path arrowok="t"/>
                <v:fill type="solid"/>
              </v:shape>
            </v:group>
            <v:group style="position:absolute;left:3778;top:2741;width:11;height:20" coordorigin="3778,2741" coordsize="11,20">
              <v:shape style="position:absolute;left:3778;top:2741;width:11;height:20" coordorigin="3778,2741" coordsize="11,20" path="m3778,2760l3788,2760,3788,2741,3778,2741,3778,2760xe" filled="true" fillcolor="#000000" stroked="false">
                <v:path arrowok="t"/>
                <v:fill type="solid"/>
              </v:shape>
            </v:group>
            <v:group style="position:absolute;left:3778;top:2760;width:11;height:20" coordorigin="3778,2760" coordsize="11,20">
              <v:shape style="position:absolute;left:3778;top:2760;width:11;height:20" coordorigin="3778,2760" coordsize="11,20" path="m3778,2780l3788,2780,3788,2760,3778,2760,3778,2780xe" filled="true" fillcolor="#000000" stroked="false">
                <v:path arrowok="t"/>
                <v:fill type="solid"/>
              </v:shape>
            </v:group>
            <v:group style="position:absolute;left:3778;top:2780;width:11;height:20" coordorigin="3778,2780" coordsize="11,20">
              <v:shape style="position:absolute;left:3778;top:2780;width:11;height:20" coordorigin="3778,2780" coordsize="11,20" path="m3778,2799l3788,2799,3788,2780,3778,2780,3778,2799xe" filled="true" fillcolor="#000000" stroked="false">
                <v:path arrowok="t"/>
                <v:fill type="solid"/>
              </v:shape>
            </v:group>
            <v:group style="position:absolute;left:3778;top:2799;width:11;height:20" coordorigin="3778,2799" coordsize="11,20">
              <v:shape style="position:absolute;left:3778;top:2799;width:11;height:20" coordorigin="3778,2799" coordsize="11,20" path="m3778,2818l3788,2818,3788,2799,3778,2799,3778,2818xe" filled="true" fillcolor="#000000" stroked="false">
                <v:path arrowok="t"/>
                <v:fill type="solid"/>
              </v:shape>
            </v:group>
            <v:group style="position:absolute;left:3778;top:2818;width:11;height:20" coordorigin="3778,2818" coordsize="11,20">
              <v:shape style="position:absolute;left:3778;top:2818;width:11;height:20" coordorigin="3778,2818" coordsize="11,20" path="m3778,2837l3788,2837,3788,2818,3778,2818,3778,2837xe" filled="true" fillcolor="#000000" stroked="false">
                <v:path arrowok="t"/>
                <v:fill type="solid"/>
              </v:shape>
            </v:group>
            <v:group style="position:absolute;left:3778;top:2837;width:11;height:20" coordorigin="3778,2837" coordsize="11,20">
              <v:shape style="position:absolute;left:3778;top:2837;width:11;height:20" coordorigin="3778,2837" coordsize="11,20" path="m3778,2856l3788,2856,3788,2837,3778,2837,3778,2856xe" filled="true" fillcolor="#000000" stroked="false">
                <v:path arrowok="t"/>
                <v:fill type="solid"/>
              </v:shape>
            </v:group>
            <v:group style="position:absolute;left:3778;top:2856;width:11;height:20" coordorigin="3778,2856" coordsize="11,20">
              <v:shape style="position:absolute;left:3778;top:2856;width:11;height:20" coordorigin="3778,2856" coordsize="11,20" path="m3778,2876l3788,2876,3788,2856,3778,2856,3778,2876xe" filled="true" fillcolor="#000000" stroked="false">
                <v:path arrowok="t"/>
                <v:fill type="solid"/>
              </v:shape>
            </v:group>
            <v:group style="position:absolute;left:3778;top:2876;width:11;height:20" coordorigin="3778,2876" coordsize="11,20">
              <v:shape style="position:absolute;left:3778;top:2876;width:11;height:20" coordorigin="3778,2876" coordsize="11,20" path="m3778,2895l3788,2895,3788,2876,3778,2876,3778,2895xe" filled="true" fillcolor="#000000" stroked="false">
                <v:path arrowok="t"/>
                <v:fill type="solid"/>
              </v:shape>
            </v:group>
            <v:group style="position:absolute;left:3778;top:2895;width:11;height:20" coordorigin="3778,2895" coordsize="11,20">
              <v:shape style="position:absolute;left:3778;top:2895;width:11;height:20" coordorigin="3778,2895" coordsize="11,20" path="m3778,2914l3788,2914,3788,2895,3778,2895,3778,2914xe" filled="true" fillcolor="#000000" stroked="false">
                <v:path arrowok="t"/>
                <v:fill type="solid"/>
              </v:shape>
            </v:group>
            <v:group style="position:absolute;left:3778;top:2914;width:11;height:20" coordorigin="3778,2914" coordsize="11,20">
              <v:shape style="position:absolute;left:3778;top:2914;width:11;height:20" coordorigin="3778,2914" coordsize="11,20" path="m3778,2933l3788,2933,3788,2914,3778,2914,3778,2933xe" filled="true" fillcolor="#000000" stroked="false">
                <v:path arrowok="t"/>
                <v:fill type="solid"/>
              </v:shape>
            </v:group>
            <v:group style="position:absolute;left:3778;top:2933;width:11;height:20" coordorigin="3778,2933" coordsize="11,20">
              <v:shape style="position:absolute;left:3778;top:2933;width:11;height:20" coordorigin="3778,2933" coordsize="11,20" path="m3778,2952l3788,2952,3788,2933,3778,2933,3778,2952xe" filled="true" fillcolor="#000000" stroked="false">
                <v:path arrowok="t"/>
                <v:fill type="solid"/>
              </v:shape>
            </v:group>
            <v:group style="position:absolute;left:3778;top:2952;width:11;height:20" coordorigin="3778,2952" coordsize="11,20">
              <v:shape style="position:absolute;left:3778;top:2952;width:11;height:20" coordorigin="3778,2952" coordsize="11,20" path="m3778,2972l3788,2972,3788,2952,3778,2952,3778,2972xe" filled="true" fillcolor="#000000" stroked="false">
                <v:path arrowok="t"/>
                <v:fill type="solid"/>
              </v:shape>
            </v:group>
            <v:group style="position:absolute;left:3778;top:2972;width:11;height:20" coordorigin="3778,2972" coordsize="11,20">
              <v:shape style="position:absolute;left:3778;top:2972;width:11;height:20" coordorigin="3778,2972" coordsize="11,20" path="m3778,2991l3788,2991,3788,2972,3778,2972,3778,2991xe" filled="true" fillcolor="#000000" stroked="false">
                <v:path arrowok="t"/>
                <v:fill type="solid"/>
              </v:shape>
            </v:group>
            <v:group style="position:absolute;left:3778;top:2991;width:11;height:20" coordorigin="3778,2991" coordsize="11,20">
              <v:shape style="position:absolute;left:3778;top:2991;width:11;height:20" coordorigin="3778,2991" coordsize="11,20" path="m3778,3010l3788,3010,3788,2991,3778,2991,3778,3010xe" filled="true" fillcolor="#000000" stroked="false">
                <v:path arrowok="t"/>
                <v:fill type="solid"/>
              </v:shape>
            </v:group>
            <v:group style="position:absolute;left:3778;top:3010;width:11;height:20" coordorigin="3778,3010" coordsize="11,20">
              <v:shape style="position:absolute;left:3778;top:3010;width:11;height:20" coordorigin="3778,3010" coordsize="11,20" path="m3778,3029l3788,3029,3788,3010,3778,3010,3778,3029xe" filled="true" fillcolor="#000000" stroked="false">
                <v:path arrowok="t"/>
                <v:fill type="solid"/>
              </v:shape>
            </v:group>
            <v:group style="position:absolute;left:3778;top:3029;width:11;height:20" coordorigin="3778,3029" coordsize="11,20">
              <v:shape style="position:absolute;left:3778;top:3029;width:11;height:20" coordorigin="3778,3029" coordsize="11,20" path="m3778,3048l3788,3048,3788,3029,3778,3029,3778,3048xe" filled="true" fillcolor="#000000" stroked="false">
                <v:path arrowok="t"/>
                <v:fill type="solid"/>
              </v:shape>
            </v:group>
            <v:group style="position:absolute;left:3778;top:3048;width:11;height:20" coordorigin="3778,3048" coordsize="11,20">
              <v:shape style="position:absolute;left:3778;top:3048;width:11;height:20" coordorigin="3778,3048" coordsize="11,20" path="m3778,3068l3788,3068,3788,3048,3778,3048,3778,3068xe" filled="true" fillcolor="#000000" stroked="false">
                <v:path arrowok="t"/>
                <v:fill type="solid"/>
              </v:shape>
            </v:group>
            <v:group style="position:absolute;left:3778;top:3068;width:11;height:20" coordorigin="3778,3068" coordsize="11,20">
              <v:shape style="position:absolute;left:3778;top:3068;width:11;height:20" coordorigin="3778,3068" coordsize="11,20" path="m3778,3087l3788,3087,3788,3068,3778,3068,3778,3087xe" filled="true" fillcolor="#000000" stroked="false">
                <v:path arrowok="t"/>
                <v:fill type="solid"/>
              </v:shape>
            </v:group>
            <v:group style="position:absolute;left:3778;top:3092;width:11;height:2" coordorigin="3778,3092" coordsize="11,2">
              <v:shape style="position:absolute;left:3778;top:3092;width:11;height:2" coordorigin="3778,3092" coordsize="11,0" path="m3778,3092l3788,3092e" filled="false" stroked="true" strokeweight=".47998pt" strokecolor="#000000">
                <v:path arrowok="t"/>
              </v:shape>
            </v:group>
            <v:group style="position:absolute;left:4772;top:2722;width:10;height:20" coordorigin="4772,2722" coordsize="10,20">
              <v:shape style="position:absolute;left:4772;top:2722;width:10;height:20" coordorigin="4772,2722" coordsize="10,20" path="m4772,2741l4782,2741,4782,2722,4772,2722,4772,2741xe" filled="true" fillcolor="#000000" stroked="false">
                <v:path arrowok="t"/>
                <v:fill type="solid"/>
              </v:shape>
            </v:group>
            <v:group style="position:absolute;left:4772;top:2741;width:10;height:20" coordorigin="4772,2741" coordsize="10,20">
              <v:shape style="position:absolute;left:4772;top:2741;width:10;height:20" coordorigin="4772,2741" coordsize="10,20" path="m4772,2760l4782,2760,4782,2741,4772,2741,4772,2760xe" filled="true" fillcolor="#000000" stroked="false">
                <v:path arrowok="t"/>
                <v:fill type="solid"/>
              </v:shape>
            </v:group>
            <v:group style="position:absolute;left:4772;top:2760;width:10;height:20" coordorigin="4772,2760" coordsize="10,20">
              <v:shape style="position:absolute;left:4772;top:2760;width:10;height:20" coordorigin="4772,2760" coordsize="10,20" path="m4772,2780l4782,2780,4782,2760,4772,2760,4772,2780xe" filled="true" fillcolor="#000000" stroked="false">
                <v:path arrowok="t"/>
                <v:fill type="solid"/>
              </v:shape>
            </v:group>
            <v:group style="position:absolute;left:4772;top:2780;width:10;height:20" coordorigin="4772,2780" coordsize="10,20">
              <v:shape style="position:absolute;left:4772;top:2780;width:10;height:20" coordorigin="4772,2780" coordsize="10,20" path="m4772,2799l4782,2799,4782,2780,4772,2780,4772,2799xe" filled="true" fillcolor="#000000" stroked="false">
                <v:path arrowok="t"/>
                <v:fill type="solid"/>
              </v:shape>
            </v:group>
            <v:group style="position:absolute;left:4772;top:2799;width:10;height:20" coordorigin="4772,2799" coordsize="10,20">
              <v:shape style="position:absolute;left:4772;top:2799;width:10;height:20" coordorigin="4772,2799" coordsize="10,20" path="m4772,2818l4782,2818,4782,2799,4772,2799,4772,2818xe" filled="true" fillcolor="#000000" stroked="false">
                <v:path arrowok="t"/>
                <v:fill type="solid"/>
              </v:shape>
            </v:group>
            <v:group style="position:absolute;left:4772;top:2818;width:10;height:20" coordorigin="4772,2818" coordsize="10,20">
              <v:shape style="position:absolute;left:4772;top:2818;width:10;height:20" coordorigin="4772,2818" coordsize="10,20" path="m4772,2837l4782,2837,4782,2818,4772,2818,4772,2837xe" filled="true" fillcolor="#000000" stroked="false">
                <v:path arrowok="t"/>
                <v:fill type="solid"/>
              </v:shape>
            </v:group>
            <v:group style="position:absolute;left:4772;top:2837;width:10;height:20" coordorigin="4772,2837" coordsize="10,20">
              <v:shape style="position:absolute;left:4772;top:2837;width:10;height:20" coordorigin="4772,2837" coordsize="10,20" path="m4772,2856l4782,2856,4782,2837,4772,2837,4772,2856xe" filled="true" fillcolor="#000000" stroked="false">
                <v:path arrowok="t"/>
                <v:fill type="solid"/>
              </v:shape>
            </v:group>
            <v:group style="position:absolute;left:4772;top:2856;width:10;height:20" coordorigin="4772,2856" coordsize="10,20">
              <v:shape style="position:absolute;left:4772;top:2856;width:10;height:20" coordorigin="4772,2856" coordsize="10,20" path="m4772,2876l4782,2876,4782,2856,4772,2856,4772,2876xe" filled="true" fillcolor="#000000" stroked="false">
                <v:path arrowok="t"/>
                <v:fill type="solid"/>
              </v:shape>
            </v:group>
            <v:group style="position:absolute;left:4772;top:2876;width:10;height:20" coordorigin="4772,2876" coordsize="10,20">
              <v:shape style="position:absolute;left:4772;top:2876;width:10;height:20" coordorigin="4772,2876" coordsize="10,20" path="m4772,2895l4782,2895,4782,2876,4772,2876,4772,2895xe" filled="true" fillcolor="#000000" stroked="false">
                <v:path arrowok="t"/>
                <v:fill type="solid"/>
              </v:shape>
            </v:group>
            <v:group style="position:absolute;left:4772;top:2895;width:10;height:20" coordorigin="4772,2895" coordsize="10,20">
              <v:shape style="position:absolute;left:4772;top:2895;width:10;height:20" coordorigin="4772,2895" coordsize="10,20" path="m4772,2914l4782,2914,4782,2895,4772,2895,4772,2914xe" filled="true" fillcolor="#000000" stroked="false">
                <v:path arrowok="t"/>
                <v:fill type="solid"/>
              </v:shape>
            </v:group>
            <v:group style="position:absolute;left:4772;top:2914;width:10;height:20" coordorigin="4772,2914" coordsize="10,20">
              <v:shape style="position:absolute;left:4772;top:2914;width:10;height:20" coordorigin="4772,2914" coordsize="10,20" path="m4772,2933l4782,2933,4782,2914,4772,2914,4772,2933xe" filled="true" fillcolor="#000000" stroked="false">
                <v:path arrowok="t"/>
                <v:fill type="solid"/>
              </v:shape>
            </v:group>
            <v:group style="position:absolute;left:4772;top:2933;width:10;height:20" coordorigin="4772,2933" coordsize="10,20">
              <v:shape style="position:absolute;left:4772;top:2933;width:10;height:20" coordorigin="4772,2933" coordsize="10,20" path="m4772,2952l4782,2952,4782,2933,4772,2933,4772,2952xe" filled="true" fillcolor="#000000" stroked="false">
                <v:path arrowok="t"/>
                <v:fill type="solid"/>
              </v:shape>
            </v:group>
            <v:group style="position:absolute;left:4772;top:2952;width:10;height:20" coordorigin="4772,2952" coordsize="10,20">
              <v:shape style="position:absolute;left:4772;top:2952;width:10;height:20" coordorigin="4772,2952" coordsize="10,20" path="m4772,2972l4782,2972,4782,2952,4772,2952,4772,2972xe" filled="true" fillcolor="#000000" stroked="false">
                <v:path arrowok="t"/>
                <v:fill type="solid"/>
              </v:shape>
            </v:group>
            <v:group style="position:absolute;left:4772;top:2972;width:10;height:20" coordorigin="4772,2972" coordsize="10,20">
              <v:shape style="position:absolute;left:4772;top:2972;width:10;height:20" coordorigin="4772,2972" coordsize="10,20" path="m4772,2991l4782,2991,4782,2972,4772,2972,4772,2991xe" filled="true" fillcolor="#000000" stroked="false">
                <v:path arrowok="t"/>
                <v:fill type="solid"/>
              </v:shape>
            </v:group>
            <v:group style="position:absolute;left:4772;top:2991;width:10;height:20" coordorigin="4772,2991" coordsize="10,20">
              <v:shape style="position:absolute;left:4772;top:2991;width:10;height:20" coordorigin="4772,2991" coordsize="10,20" path="m4772,3010l4782,3010,4782,2991,4772,2991,4772,3010xe" filled="true" fillcolor="#000000" stroked="false">
                <v:path arrowok="t"/>
                <v:fill type="solid"/>
              </v:shape>
            </v:group>
            <v:group style="position:absolute;left:4772;top:3010;width:10;height:20" coordorigin="4772,3010" coordsize="10,20">
              <v:shape style="position:absolute;left:4772;top:3010;width:10;height:20" coordorigin="4772,3010" coordsize="10,20" path="m4772,3029l4782,3029,4782,3010,4772,3010,4772,3029xe" filled="true" fillcolor="#000000" stroked="false">
                <v:path arrowok="t"/>
                <v:fill type="solid"/>
              </v:shape>
            </v:group>
            <v:group style="position:absolute;left:4772;top:3029;width:10;height:20" coordorigin="4772,3029" coordsize="10,20">
              <v:shape style="position:absolute;left:4772;top:3029;width:10;height:20" coordorigin="4772,3029" coordsize="10,20" path="m4772,3048l4782,3048,4782,3029,4772,3029,4772,3048xe" filled="true" fillcolor="#000000" stroked="false">
                <v:path arrowok="t"/>
                <v:fill type="solid"/>
              </v:shape>
            </v:group>
            <v:group style="position:absolute;left:4772;top:3048;width:10;height:20" coordorigin="4772,3048" coordsize="10,20">
              <v:shape style="position:absolute;left:4772;top:3048;width:10;height:20" coordorigin="4772,3048" coordsize="10,20" path="m4772,3068l4782,3068,4782,3048,4772,3048,4772,3068xe" filled="true" fillcolor="#000000" stroked="false">
                <v:path arrowok="t"/>
                <v:fill type="solid"/>
              </v:shape>
            </v:group>
            <v:group style="position:absolute;left:4772;top:3068;width:10;height:20" coordorigin="4772,3068" coordsize="10,20">
              <v:shape style="position:absolute;left:4772;top:3068;width:10;height:20" coordorigin="4772,3068" coordsize="10,20" path="m4772,3087l4782,3087,4782,3068,4772,3068,4772,3087xe" filled="true" fillcolor="#000000" stroked="false">
                <v:path arrowok="t"/>
                <v:fill type="solid"/>
              </v:shape>
            </v:group>
            <v:group style="position:absolute;left:4772;top:3092;width:10;height:2" coordorigin="4772,3092" coordsize="10,2">
              <v:shape style="position:absolute;left:4772;top:3092;width:10;height:2" coordorigin="4772,3092" coordsize="10,0" path="m4772,3092l4782,3092e" filled="false" stroked="true" strokeweight=".47998pt" strokecolor="#000000">
                <v:path arrowok="t"/>
              </v:shape>
            </v:group>
            <v:group style="position:absolute;left:5521;top:2722;width:10;height:20" coordorigin="5521,2722" coordsize="10,20">
              <v:shape style="position:absolute;left:5521;top:2722;width:10;height:20" coordorigin="5521,2722" coordsize="10,20" path="m5521,2741l5531,2741,5531,2722,5521,2722,5521,2741xe" filled="true" fillcolor="#000000" stroked="false">
                <v:path arrowok="t"/>
                <v:fill type="solid"/>
              </v:shape>
            </v:group>
            <v:group style="position:absolute;left:5521;top:2741;width:10;height:20" coordorigin="5521,2741" coordsize="10,20">
              <v:shape style="position:absolute;left:5521;top:2741;width:10;height:20" coordorigin="5521,2741" coordsize="10,20" path="m5521,2760l5531,2760,5531,2741,5521,2741,5521,2760xe" filled="true" fillcolor="#000000" stroked="false">
                <v:path arrowok="t"/>
                <v:fill type="solid"/>
              </v:shape>
            </v:group>
            <v:group style="position:absolute;left:5521;top:2760;width:10;height:20" coordorigin="5521,2760" coordsize="10,20">
              <v:shape style="position:absolute;left:5521;top:2760;width:10;height:20" coordorigin="5521,2760" coordsize="10,20" path="m5521,2780l5531,2780,5531,2760,5521,2760,5521,2780xe" filled="true" fillcolor="#000000" stroked="false">
                <v:path arrowok="t"/>
                <v:fill type="solid"/>
              </v:shape>
            </v:group>
            <v:group style="position:absolute;left:5521;top:2780;width:10;height:20" coordorigin="5521,2780" coordsize="10,20">
              <v:shape style="position:absolute;left:5521;top:2780;width:10;height:20" coordorigin="5521,2780" coordsize="10,20" path="m5521,2799l5531,2799,5531,2780,5521,2780,5521,2799xe" filled="true" fillcolor="#000000" stroked="false">
                <v:path arrowok="t"/>
                <v:fill type="solid"/>
              </v:shape>
            </v:group>
            <v:group style="position:absolute;left:5521;top:2799;width:10;height:20" coordorigin="5521,2799" coordsize="10,20">
              <v:shape style="position:absolute;left:5521;top:2799;width:10;height:20" coordorigin="5521,2799" coordsize="10,20" path="m5521,2818l5531,2818,5531,2799,5521,2799,5521,2818xe" filled="true" fillcolor="#000000" stroked="false">
                <v:path arrowok="t"/>
                <v:fill type="solid"/>
              </v:shape>
            </v:group>
            <v:group style="position:absolute;left:5521;top:2818;width:10;height:20" coordorigin="5521,2818" coordsize="10,20">
              <v:shape style="position:absolute;left:5521;top:2818;width:10;height:20" coordorigin="5521,2818" coordsize="10,20" path="m5521,2837l5531,2837,5531,2818,5521,2818,5521,2837xe" filled="true" fillcolor="#000000" stroked="false">
                <v:path arrowok="t"/>
                <v:fill type="solid"/>
              </v:shape>
            </v:group>
            <v:group style="position:absolute;left:5521;top:2837;width:10;height:20" coordorigin="5521,2837" coordsize="10,20">
              <v:shape style="position:absolute;left:5521;top:2837;width:10;height:20" coordorigin="5521,2837" coordsize="10,20" path="m5521,2856l5531,2856,5531,2837,5521,2837,5521,2856xe" filled="true" fillcolor="#000000" stroked="false">
                <v:path arrowok="t"/>
                <v:fill type="solid"/>
              </v:shape>
            </v:group>
            <v:group style="position:absolute;left:5521;top:2856;width:10;height:20" coordorigin="5521,2856" coordsize="10,20">
              <v:shape style="position:absolute;left:5521;top:2856;width:10;height:20" coordorigin="5521,2856" coordsize="10,20" path="m5521,2876l5531,2876,5531,2856,5521,2856,5521,2876xe" filled="true" fillcolor="#000000" stroked="false">
                <v:path arrowok="t"/>
                <v:fill type="solid"/>
              </v:shape>
            </v:group>
            <v:group style="position:absolute;left:5521;top:2876;width:10;height:20" coordorigin="5521,2876" coordsize="10,20">
              <v:shape style="position:absolute;left:5521;top:2876;width:10;height:20" coordorigin="5521,2876" coordsize="10,20" path="m5521,2895l5531,2895,5531,2876,5521,2876,5521,2895xe" filled="true" fillcolor="#000000" stroked="false">
                <v:path arrowok="t"/>
                <v:fill type="solid"/>
              </v:shape>
            </v:group>
            <v:group style="position:absolute;left:5521;top:2895;width:10;height:20" coordorigin="5521,2895" coordsize="10,20">
              <v:shape style="position:absolute;left:5521;top:2895;width:10;height:20" coordorigin="5521,2895" coordsize="10,20" path="m5521,2914l5531,2914,5531,2895,5521,2895,5521,2914xe" filled="true" fillcolor="#000000" stroked="false">
                <v:path arrowok="t"/>
                <v:fill type="solid"/>
              </v:shape>
            </v:group>
            <v:group style="position:absolute;left:5521;top:2914;width:10;height:20" coordorigin="5521,2914" coordsize="10,20">
              <v:shape style="position:absolute;left:5521;top:2914;width:10;height:20" coordorigin="5521,2914" coordsize="10,20" path="m5521,2933l5531,2933,5531,2914,5521,2914,5521,2933xe" filled="true" fillcolor="#000000" stroked="false">
                <v:path arrowok="t"/>
                <v:fill type="solid"/>
              </v:shape>
            </v:group>
            <v:group style="position:absolute;left:5521;top:2933;width:10;height:20" coordorigin="5521,2933" coordsize="10,20">
              <v:shape style="position:absolute;left:5521;top:2933;width:10;height:20" coordorigin="5521,2933" coordsize="10,20" path="m5521,2952l5531,2952,5531,2933,5521,2933,5521,2952xe" filled="true" fillcolor="#000000" stroked="false">
                <v:path arrowok="t"/>
                <v:fill type="solid"/>
              </v:shape>
            </v:group>
            <v:group style="position:absolute;left:5521;top:2952;width:10;height:20" coordorigin="5521,2952" coordsize="10,20">
              <v:shape style="position:absolute;left:5521;top:2952;width:10;height:20" coordorigin="5521,2952" coordsize="10,20" path="m5521,2972l5531,2972,5531,2952,5521,2952,5521,2972xe" filled="true" fillcolor="#000000" stroked="false">
                <v:path arrowok="t"/>
                <v:fill type="solid"/>
              </v:shape>
            </v:group>
            <v:group style="position:absolute;left:5521;top:2972;width:10;height:20" coordorigin="5521,2972" coordsize="10,20">
              <v:shape style="position:absolute;left:5521;top:2972;width:10;height:20" coordorigin="5521,2972" coordsize="10,20" path="m5521,2991l5531,2991,5531,2972,5521,2972,5521,2991xe" filled="true" fillcolor="#000000" stroked="false">
                <v:path arrowok="t"/>
                <v:fill type="solid"/>
              </v:shape>
            </v:group>
            <v:group style="position:absolute;left:5521;top:2991;width:10;height:20" coordorigin="5521,2991" coordsize="10,20">
              <v:shape style="position:absolute;left:5521;top:2991;width:10;height:20" coordorigin="5521,2991" coordsize="10,20" path="m5521,3010l5531,3010,5531,2991,5521,2991,5521,3010xe" filled="true" fillcolor="#000000" stroked="false">
                <v:path arrowok="t"/>
                <v:fill type="solid"/>
              </v:shape>
            </v:group>
            <v:group style="position:absolute;left:5521;top:3010;width:10;height:20" coordorigin="5521,3010" coordsize="10,20">
              <v:shape style="position:absolute;left:5521;top:3010;width:10;height:20" coordorigin="5521,3010" coordsize="10,20" path="m5521,3029l5531,3029,5531,3010,5521,3010,5521,3029xe" filled="true" fillcolor="#000000" stroked="false">
                <v:path arrowok="t"/>
                <v:fill type="solid"/>
              </v:shape>
            </v:group>
            <v:group style="position:absolute;left:5521;top:3029;width:10;height:20" coordorigin="5521,3029" coordsize="10,20">
              <v:shape style="position:absolute;left:5521;top:3029;width:10;height:20" coordorigin="5521,3029" coordsize="10,20" path="m5521,3048l5531,3048,5531,3029,5521,3029,5521,3048xe" filled="true" fillcolor="#000000" stroked="false">
                <v:path arrowok="t"/>
                <v:fill type="solid"/>
              </v:shape>
            </v:group>
            <v:group style="position:absolute;left:5521;top:3048;width:10;height:20" coordorigin="5521,3048" coordsize="10,20">
              <v:shape style="position:absolute;left:5521;top:3048;width:10;height:20" coordorigin="5521,3048" coordsize="10,20" path="m5521,3068l5531,3068,5531,3048,5521,3048,5521,3068xe" filled="true" fillcolor="#000000" stroked="false">
                <v:path arrowok="t"/>
                <v:fill type="solid"/>
              </v:shape>
            </v:group>
            <v:group style="position:absolute;left:5521;top:3068;width:10;height:20" coordorigin="5521,3068" coordsize="10,20">
              <v:shape style="position:absolute;left:5521;top:3068;width:10;height:20" coordorigin="5521,3068" coordsize="10,20" path="m5521,3087l5531,3087,5531,3068,5521,3068,5521,3087xe" filled="true" fillcolor="#000000" stroked="false">
                <v:path arrowok="t"/>
                <v:fill type="solid"/>
              </v:shape>
            </v:group>
            <v:group style="position:absolute;left:5521;top:3092;width:10;height:2" coordorigin="5521,3092" coordsize="10,2">
              <v:shape style="position:absolute;left:5521;top:3092;width:10;height:2" coordorigin="5521,3092" coordsize="10,0" path="m5521,3092l5531,3092e" filled="false" stroked="true" strokeweight=".47998pt" strokecolor="#000000">
                <v:path arrowok="t"/>
              </v:shape>
            </v:group>
            <v:group style="position:absolute;left:6457;top:2722;width:10;height:20" coordorigin="6457,2722" coordsize="10,20">
              <v:shape style="position:absolute;left:6457;top:2722;width:10;height:20" coordorigin="6457,2722" coordsize="10,20" path="m6457,2741l6467,2741,6467,2722,6457,2722,6457,2741xe" filled="true" fillcolor="#000000" stroked="false">
                <v:path arrowok="t"/>
                <v:fill type="solid"/>
              </v:shape>
            </v:group>
            <v:group style="position:absolute;left:6457;top:2741;width:10;height:20" coordorigin="6457,2741" coordsize="10,20">
              <v:shape style="position:absolute;left:6457;top:2741;width:10;height:20" coordorigin="6457,2741" coordsize="10,20" path="m6457,2760l6467,2760,6467,2741,6457,2741,6457,2760xe" filled="true" fillcolor="#000000" stroked="false">
                <v:path arrowok="t"/>
                <v:fill type="solid"/>
              </v:shape>
            </v:group>
            <v:group style="position:absolute;left:6457;top:2760;width:10;height:20" coordorigin="6457,2760" coordsize="10,20">
              <v:shape style="position:absolute;left:6457;top:2760;width:10;height:20" coordorigin="6457,2760" coordsize="10,20" path="m6457,2780l6467,2780,6467,2760,6457,2760,6457,2780xe" filled="true" fillcolor="#000000" stroked="false">
                <v:path arrowok="t"/>
                <v:fill type="solid"/>
              </v:shape>
            </v:group>
            <v:group style="position:absolute;left:6457;top:2780;width:10;height:20" coordorigin="6457,2780" coordsize="10,20">
              <v:shape style="position:absolute;left:6457;top:2780;width:10;height:20" coordorigin="6457,2780" coordsize="10,20" path="m6457,2799l6467,2799,6467,2780,6457,2780,6457,2799xe" filled="true" fillcolor="#000000" stroked="false">
                <v:path arrowok="t"/>
                <v:fill type="solid"/>
              </v:shape>
            </v:group>
            <v:group style="position:absolute;left:6457;top:2799;width:10;height:20" coordorigin="6457,2799" coordsize="10,20">
              <v:shape style="position:absolute;left:6457;top:2799;width:10;height:20" coordorigin="6457,2799" coordsize="10,20" path="m6457,2818l6467,2818,6467,2799,6457,2799,6457,2818xe" filled="true" fillcolor="#000000" stroked="false">
                <v:path arrowok="t"/>
                <v:fill type="solid"/>
              </v:shape>
            </v:group>
            <v:group style="position:absolute;left:6457;top:2818;width:10;height:20" coordorigin="6457,2818" coordsize="10,20">
              <v:shape style="position:absolute;left:6457;top:2818;width:10;height:20" coordorigin="6457,2818" coordsize="10,20" path="m6457,2837l6467,2837,6467,2818,6457,2818,6457,2837xe" filled="true" fillcolor="#000000" stroked="false">
                <v:path arrowok="t"/>
                <v:fill type="solid"/>
              </v:shape>
            </v:group>
            <v:group style="position:absolute;left:6457;top:2837;width:10;height:20" coordorigin="6457,2837" coordsize="10,20">
              <v:shape style="position:absolute;left:6457;top:2837;width:10;height:20" coordorigin="6457,2837" coordsize="10,20" path="m6457,2856l6467,2856,6467,2837,6457,2837,6457,2856xe" filled="true" fillcolor="#000000" stroked="false">
                <v:path arrowok="t"/>
                <v:fill type="solid"/>
              </v:shape>
            </v:group>
            <v:group style="position:absolute;left:6457;top:2856;width:10;height:20" coordorigin="6457,2856" coordsize="10,20">
              <v:shape style="position:absolute;left:6457;top:2856;width:10;height:20" coordorigin="6457,2856" coordsize="10,20" path="m6457,2876l6467,2876,6467,2856,6457,2856,6457,2876xe" filled="true" fillcolor="#000000" stroked="false">
                <v:path arrowok="t"/>
                <v:fill type="solid"/>
              </v:shape>
            </v:group>
            <v:group style="position:absolute;left:6457;top:2876;width:10;height:20" coordorigin="6457,2876" coordsize="10,20">
              <v:shape style="position:absolute;left:6457;top:2876;width:10;height:20" coordorigin="6457,2876" coordsize="10,20" path="m6457,2895l6467,2895,6467,2876,6457,2876,6457,2895xe" filled="true" fillcolor="#000000" stroked="false">
                <v:path arrowok="t"/>
                <v:fill type="solid"/>
              </v:shape>
            </v:group>
            <v:group style="position:absolute;left:6457;top:2895;width:10;height:20" coordorigin="6457,2895" coordsize="10,20">
              <v:shape style="position:absolute;left:6457;top:2895;width:10;height:20" coordorigin="6457,2895" coordsize="10,20" path="m6457,2914l6467,2914,6467,2895,6457,2895,6457,2914xe" filled="true" fillcolor="#000000" stroked="false">
                <v:path arrowok="t"/>
                <v:fill type="solid"/>
              </v:shape>
            </v:group>
            <v:group style="position:absolute;left:6457;top:2914;width:10;height:20" coordorigin="6457,2914" coordsize="10,20">
              <v:shape style="position:absolute;left:6457;top:2914;width:10;height:20" coordorigin="6457,2914" coordsize="10,20" path="m6457,2933l6467,2933,6467,2914,6457,2914,6457,2933xe" filled="true" fillcolor="#000000" stroked="false">
                <v:path arrowok="t"/>
                <v:fill type="solid"/>
              </v:shape>
            </v:group>
            <v:group style="position:absolute;left:6457;top:2933;width:10;height:20" coordorigin="6457,2933" coordsize="10,20">
              <v:shape style="position:absolute;left:6457;top:2933;width:10;height:20" coordorigin="6457,2933" coordsize="10,20" path="m6457,2952l6467,2952,6467,2933,6457,2933,6457,2952xe" filled="true" fillcolor="#000000" stroked="false">
                <v:path arrowok="t"/>
                <v:fill type="solid"/>
              </v:shape>
            </v:group>
            <v:group style="position:absolute;left:6457;top:2952;width:10;height:20" coordorigin="6457,2952" coordsize="10,20">
              <v:shape style="position:absolute;left:6457;top:2952;width:10;height:20" coordorigin="6457,2952" coordsize="10,20" path="m6457,2972l6467,2972,6467,2952,6457,2952,6457,2972xe" filled="true" fillcolor="#000000" stroked="false">
                <v:path arrowok="t"/>
                <v:fill type="solid"/>
              </v:shape>
            </v:group>
            <v:group style="position:absolute;left:6457;top:2972;width:10;height:20" coordorigin="6457,2972" coordsize="10,20">
              <v:shape style="position:absolute;left:6457;top:2972;width:10;height:20" coordorigin="6457,2972" coordsize="10,20" path="m6457,2991l6467,2991,6467,2972,6457,2972,6457,2991xe" filled="true" fillcolor="#000000" stroked="false">
                <v:path arrowok="t"/>
                <v:fill type="solid"/>
              </v:shape>
            </v:group>
            <v:group style="position:absolute;left:6457;top:2991;width:10;height:20" coordorigin="6457,2991" coordsize="10,20">
              <v:shape style="position:absolute;left:6457;top:2991;width:10;height:20" coordorigin="6457,2991" coordsize="10,20" path="m6457,3010l6467,3010,6467,2991,6457,2991,6457,3010xe" filled="true" fillcolor="#000000" stroked="false">
                <v:path arrowok="t"/>
                <v:fill type="solid"/>
              </v:shape>
            </v:group>
            <v:group style="position:absolute;left:6457;top:3010;width:10;height:20" coordorigin="6457,3010" coordsize="10,20">
              <v:shape style="position:absolute;left:6457;top:3010;width:10;height:20" coordorigin="6457,3010" coordsize="10,20" path="m6457,3029l6467,3029,6467,3010,6457,3010,6457,3029xe" filled="true" fillcolor="#000000" stroked="false">
                <v:path arrowok="t"/>
                <v:fill type="solid"/>
              </v:shape>
            </v:group>
            <v:group style="position:absolute;left:6457;top:3029;width:10;height:20" coordorigin="6457,3029" coordsize="10,20">
              <v:shape style="position:absolute;left:6457;top:3029;width:10;height:20" coordorigin="6457,3029" coordsize="10,20" path="m6457,3048l6467,3048,6467,3029,6457,3029,6457,3048xe" filled="true" fillcolor="#000000" stroked="false">
                <v:path arrowok="t"/>
                <v:fill type="solid"/>
              </v:shape>
            </v:group>
            <v:group style="position:absolute;left:6457;top:3048;width:10;height:20" coordorigin="6457,3048" coordsize="10,20">
              <v:shape style="position:absolute;left:6457;top:3048;width:10;height:20" coordorigin="6457,3048" coordsize="10,20" path="m6457,3068l6467,3068,6467,3048,6457,3048,6457,3068xe" filled="true" fillcolor="#000000" stroked="false">
                <v:path arrowok="t"/>
                <v:fill type="solid"/>
              </v:shape>
            </v:group>
            <v:group style="position:absolute;left:6457;top:3068;width:10;height:20" coordorigin="6457,3068" coordsize="10,20">
              <v:shape style="position:absolute;left:6457;top:3068;width:10;height:20" coordorigin="6457,3068" coordsize="10,20" path="m6457,3087l6467,3087,6467,3068,6457,3068,6457,3087xe" filled="true" fillcolor="#000000" stroked="false">
                <v:path arrowok="t"/>
                <v:fill type="solid"/>
              </v:shape>
            </v:group>
            <v:group style="position:absolute;left:6457;top:3092;width:10;height:2" coordorigin="6457,3092" coordsize="10,2">
              <v:shape style="position:absolute;left:6457;top:3092;width:10;height:2" coordorigin="6457,3092" coordsize="10,0" path="m6457,3092l6467,3092e" filled="false" stroked="true" strokeweight=".47998pt" strokecolor="#000000">
                <v:path arrowok="t"/>
              </v:shape>
            </v:group>
            <v:group style="position:absolute;left:7213;top:2722;width:10;height:20" coordorigin="7213,2722" coordsize="10,20">
              <v:shape style="position:absolute;left:7213;top:2722;width:10;height:20" coordorigin="7213,2722" coordsize="10,20" path="m7213,2741l7223,2741,7223,2722,7213,2722,7213,2741xe" filled="true" fillcolor="#000000" stroked="false">
                <v:path arrowok="t"/>
                <v:fill type="solid"/>
              </v:shape>
            </v:group>
            <v:group style="position:absolute;left:7213;top:2741;width:10;height:20" coordorigin="7213,2741" coordsize="10,20">
              <v:shape style="position:absolute;left:7213;top:2741;width:10;height:20" coordorigin="7213,2741" coordsize="10,20" path="m7213,2760l7223,2760,7223,2741,7213,2741,7213,2760xe" filled="true" fillcolor="#000000" stroked="false">
                <v:path arrowok="t"/>
                <v:fill type="solid"/>
              </v:shape>
            </v:group>
            <v:group style="position:absolute;left:7213;top:2760;width:10;height:20" coordorigin="7213,2760" coordsize="10,20">
              <v:shape style="position:absolute;left:7213;top:2760;width:10;height:20" coordorigin="7213,2760" coordsize="10,20" path="m7213,2780l7223,2780,7223,2760,7213,2760,7213,2780xe" filled="true" fillcolor="#000000" stroked="false">
                <v:path arrowok="t"/>
                <v:fill type="solid"/>
              </v:shape>
            </v:group>
            <v:group style="position:absolute;left:7213;top:2780;width:10;height:20" coordorigin="7213,2780" coordsize="10,20">
              <v:shape style="position:absolute;left:7213;top:2780;width:10;height:20" coordorigin="7213,2780" coordsize="10,20" path="m7213,2799l7223,2799,7223,2780,7213,2780,7213,2799xe" filled="true" fillcolor="#000000" stroked="false">
                <v:path arrowok="t"/>
                <v:fill type="solid"/>
              </v:shape>
            </v:group>
            <v:group style="position:absolute;left:7213;top:2799;width:10;height:20" coordorigin="7213,2799" coordsize="10,20">
              <v:shape style="position:absolute;left:7213;top:2799;width:10;height:20" coordorigin="7213,2799" coordsize="10,20" path="m7213,2818l7223,2818,7223,2799,7213,2799,7213,2818xe" filled="true" fillcolor="#000000" stroked="false">
                <v:path arrowok="t"/>
                <v:fill type="solid"/>
              </v:shape>
            </v:group>
            <v:group style="position:absolute;left:7213;top:2818;width:10;height:20" coordorigin="7213,2818" coordsize="10,20">
              <v:shape style="position:absolute;left:7213;top:2818;width:10;height:20" coordorigin="7213,2818" coordsize="10,20" path="m7213,2837l7223,2837,7223,2818,7213,2818,7213,2837xe" filled="true" fillcolor="#000000" stroked="false">
                <v:path arrowok="t"/>
                <v:fill type="solid"/>
              </v:shape>
            </v:group>
            <v:group style="position:absolute;left:7213;top:2837;width:10;height:20" coordorigin="7213,2837" coordsize="10,20">
              <v:shape style="position:absolute;left:7213;top:2837;width:10;height:20" coordorigin="7213,2837" coordsize="10,20" path="m7213,2856l7223,2856,7223,2837,7213,2837,7213,2856xe" filled="true" fillcolor="#000000" stroked="false">
                <v:path arrowok="t"/>
                <v:fill type="solid"/>
              </v:shape>
            </v:group>
            <v:group style="position:absolute;left:7213;top:2856;width:10;height:20" coordorigin="7213,2856" coordsize="10,20">
              <v:shape style="position:absolute;left:7213;top:2856;width:10;height:20" coordorigin="7213,2856" coordsize="10,20" path="m7213,2876l7223,2876,7223,2856,7213,2856,7213,2876xe" filled="true" fillcolor="#000000" stroked="false">
                <v:path arrowok="t"/>
                <v:fill type="solid"/>
              </v:shape>
            </v:group>
            <v:group style="position:absolute;left:7213;top:2876;width:10;height:20" coordorigin="7213,2876" coordsize="10,20">
              <v:shape style="position:absolute;left:7213;top:2876;width:10;height:20" coordorigin="7213,2876" coordsize="10,20" path="m7213,2895l7223,2895,7223,2876,7213,2876,7213,2895xe" filled="true" fillcolor="#000000" stroked="false">
                <v:path arrowok="t"/>
                <v:fill type="solid"/>
              </v:shape>
            </v:group>
            <v:group style="position:absolute;left:7213;top:2895;width:10;height:20" coordorigin="7213,2895" coordsize="10,20">
              <v:shape style="position:absolute;left:7213;top:2895;width:10;height:20" coordorigin="7213,2895" coordsize="10,20" path="m7213,2914l7223,2914,7223,2895,7213,2895,7213,2914xe" filled="true" fillcolor="#000000" stroked="false">
                <v:path arrowok="t"/>
                <v:fill type="solid"/>
              </v:shape>
            </v:group>
            <v:group style="position:absolute;left:7213;top:2914;width:10;height:20" coordorigin="7213,2914" coordsize="10,20">
              <v:shape style="position:absolute;left:7213;top:2914;width:10;height:20" coordorigin="7213,2914" coordsize="10,20" path="m7213,2933l7223,2933,7223,2914,7213,2914,7213,2933xe" filled="true" fillcolor="#000000" stroked="false">
                <v:path arrowok="t"/>
                <v:fill type="solid"/>
              </v:shape>
            </v:group>
            <v:group style="position:absolute;left:7213;top:2933;width:10;height:20" coordorigin="7213,2933" coordsize="10,20">
              <v:shape style="position:absolute;left:7213;top:2933;width:10;height:20" coordorigin="7213,2933" coordsize="10,20" path="m7213,2952l7223,2952,7223,2933,7213,2933,7213,2952xe" filled="true" fillcolor="#000000" stroked="false">
                <v:path arrowok="t"/>
                <v:fill type="solid"/>
              </v:shape>
            </v:group>
            <v:group style="position:absolute;left:7213;top:2952;width:10;height:20" coordorigin="7213,2952" coordsize="10,20">
              <v:shape style="position:absolute;left:7213;top:2952;width:10;height:20" coordorigin="7213,2952" coordsize="10,20" path="m7213,2972l7223,2972,7223,2952,7213,2952,7213,2972xe" filled="true" fillcolor="#000000" stroked="false">
                <v:path arrowok="t"/>
                <v:fill type="solid"/>
              </v:shape>
            </v:group>
            <v:group style="position:absolute;left:7213;top:2972;width:10;height:20" coordorigin="7213,2972" coordsize="10,20">
              <v:shape style="position:absolute;left:7213;top:2972;width:10;height:20" coordorigin="7213,2972" coordsize="10,20" path="m7213,2991l7223,2991,7223,2972,7213,2972,7213,2991xe" filled="true" fillcolor="#000000" stroked="false">
                <v:path arrowok="t"/>
                <v:fill type="solid"/>
              </v:shape>
            </v:group>
            <v:group style="position:absolute;left:7213;top:2991;width:10;height:20" coordorigin="7213,2991" coordsize="10,20">
              <v:shape style="position:absolute;left:7213;top:2991;width:10;height:20" coordorigin="7213,2991" coordsize="10,20" path="m7213,3010l7223,3010,7223,2991,7213,2991,7213,3010xe" filled="true" fillcolor="#000000" stroked="false">
                <v:path arrowok="t"/>
                <v:fill type="solid"/>
              </v:shape>
            </v:group>
            <v:group style="position:absolute;left:7213;top:3010;width:10;height:20" coordorigin="7213,3010" coordsize="10,20">
              <v:shape style="position:absolute;left:7213;top:3010;width:10;height:20" coordorigin="7213,3010" coordsize="10,20" path="m7213,3029l7223,3029,7223,3010,7213,3010,7213,3029xe" filled="true" fillcolor="#000000" stroked="false">
                <v:path arrowok="t"/>
                <v:fill type="solid"/>
              </v:shape>
            </v:group>
            <v:group style="position:absolute;left:7213;top:3029;width:10;height:20" coordorigin="7213,3029" coordsize="10,20">
              <v:shape style="position:absolute;left:7213;top:3029;width:10;height:20" coordorigin="7213,3029" coordsize="10,20" path="m7213,3048l7223,3048,7223,3029,7213,3029,7213,3048xe" filled="true" fillcolor="#000000" stroked="false">
                <v:path arrowok="t"/>
                <v:fill type="solid"/>
              </v:shape>
            </v:group>
            <v:group style="position:absolute;left:7213;top:3048;width:10;height:20" coordorigin="7213,3048" coordsize="10,20">
              <v:shape style="position:absolute;left:7213;top:3048;width:10;height:20" coordorigin="7213,3048" coordsize="10,20" path="m7213,3068l7223,3068,7223,3048,7213,3048,7213,3068xe" filled="true" fillcolor="#000000" stroked="false">
                <v:path arrowok="t"/>
                <v:fill type="solid"/>
              </v:shape>
            </v:group>
            <v:group style="position:absolute;left:7213;top:3068;width:10;height:20" coordorigin="7213,3068" coordsize="10,20">
              <v:shape style="position:absolute;left:7213;top:3068;width:10;height:20" coordorigin="7213,3068" coordsize="10,20" path="m7213,3087l7223,3087,7223,3068,7213,3068,7213,3087xe" filled="true" fillcolor="#000000" stroked="false">
                <v:path arrowok="t"/>
                <v:fill type="solid"/>
              </v:shape>
            </v:group>
            <v:group style="position:absolute;left:7213;top:3092;width:10;height:2" coordorigin="7213,3092" coordsize="10,2">
              <v:shape style="position:absolute;left:7213;top:3092;width:10;height:2" coordorigin="7213,3092" coordsize="10,0" path="m7213,3092l7223,3092e" filled="false" stroked="true" strokeweight=".47998pt" strokecolor="#000000">
                <v:path arrowok="t"/>
              </v:shape>
            </v:group>
            <v:group style="position:absolute;left:8185;top:2722;width:10;height:20" coordorigin="8185,2722" coordsize="10,20">
              <v:shape style="position:absolute;left:8185;top:2722;width:10;height:20" coordorigin="8185,2722" coordsize="10,20" path="m8185,2741l8195,2741,8195,2722,8185,2722,8185,2741xe" filled="true" fillcolor="#000000" stroked="false">
                <v:path arrowok="t"/>
                <v:fill type="solid"/>
              </v:shape>
            </v:group>
            <v:group style="position:absolute;left:8185;top:2741;width:10;height:20" coordorigin="8185,2741" coordsize="10,20">
              <v:shape style="position:absolute;left:8185;top:2741;width:10;height:20" coordorigin="8185,2741" coordsize="10,20" path="m8185,2760l8195,2760,8195,2741,8185,2741,8185,2760xe" filled="true" fillcolor="#000000" stroked="false">
                <v:path arrowok="t"/>
                <v:fill type="solid"/>
              </v:shape>
            </v:group>
            <v:group style="position:absolute;left:8185;top:2760;width:10;height:20" coordorigin="8185,2760" coordsize="10,20">
              <v:shape style="position:absolute;left:8185;top:2760;width:10;height:20" coordorigin="8185,2760" coordsize="10,20" path="m8185,2780l8195,2780,8195,2760,8185,2760,8185,2780xe" filled="true" fillcolor="#000000" stroked="false">
                <v:path arrowok="t"/>
                <v:fill type="solid"/>
              </v:shape>
            </v:group>
            <v:group style="position:absolute;left:8185;top:2780;width:10;height:20" coordorigin="8185,2780" coordsize="10,20">
              <v:shape style="position:absolute;left:8185;top:2780;width:10;height:20" coordorigin="8185,2780" coordsize="10,20" path="m8185,2799l8195,2799,8195,2780,8185,2780,8185,2799xe" filled="true" fillcolor="#000000" stroked="false">
                <v:path arrowok="t"/>
                <v:fill type="solid"/>
              </v:shape>
            </v:group>
            <v:group style="position:absolute;left:8185;top:2799;width:10;height:20" coordorigin="8185,2799" coordsize="10,20">
              <v:shape style="position:absolute;left:8185;top:2799;width:10;height:20" coordorigin="8185,2799" coordsize="10,20" path="m8185,2818l8195,2818,8195,2799,8185,2799,8185,2818xe" filled="true" fillcolor="#000000" stroked="false">
                <v:path arrowok="t"/>
                <v:fill type="solid"/>
              </v:shape>
            </v:group>
            <v:group style="position:absolute;left:8185;top:2818;width:10;height:20" coordorigin="8185,2818" coordsize="10,20">
              <v:shape style="position:absolute;left:8185;top:2818;width:10;height:20" coordorigin="8185,2818" coordsize="10,20" path="m8185,2837l8195,2837,8195,2818,8185,2818,8185,2837xe" filled="true" fillcolor="#000000" stroked="false">
                <v:path arrowok="t"/>
                <v:fill type="solid"/>
              </v:shape>
            </v:group>
            <v:group style="position:absolute;left:8185;top:2837;width:10;height:20" coordorigin="8185,2837" coordsize="10,20">
              <v:shape style="position:absolute;left:8185;top:2837;width:10;height:20" coordorigin="8185,2837" coordsize="10,20" path="m8185,2856l8195,2856,8195,2837,8185,2837,8185,2856xe" filled="true" fillcolor="#000000" stroked="false">
                <v:path arrowok="t"/>
                <v:fill type="solid"/>
              </v:shape>
            </v:group>
            <v:group style="position:absolute;left:8185;top:2856;width:10;height:20" coordorigin="8185,2856" coordsize="10,20">
              <v:shape style="position:absolute;left:8185;top:2856;width:10;height:20" coordorigin="8185,2856" coordsize="10,20" path="m8185,2876l8195,2876,8195,2856,8185,2856,8185,2876xe" filled="true" fillcolor="#000000" stroked="false">
                <v:path arrowok="t"/>
                <v:fill type="solid"/>
              </v:shape>
            </v:group>
            <v:group style="position:absolute;left:8185;top:2876;width:10;height:20" coordorigin="8185,2876" coordsize="10,20">
              <v:shape style="position:absolute;left:8185;top:2876;width:10;height:20" coordorigin="8185,2876" coordsize="10,20" path="m8185,2895l8195,2895,8195,2876,8185,2876,8185,2895xe" filled="true" fillcolor="#000000" stroked="false">
                <v:path arrowok="t"/>
                <v:fill type="solid"/>
              </v:shape>
            </v:group>
            <v:group style="position:absolute;left:8185;top:2895;width:10;height:20" coordorigin="8185,2895" coordsize="10,20">
              <v:shape style="position:absolute;left:8185;top:2895;width:10;height:20" coordorigin="8185,2895" coordsize="10,20" path="m8185,2914l8195,2914,8195,2895,8185,2895,8185,2914xe" filled="true" fillcolor="#000000" stroked="false">
                <v:path arrowok="t"/>
                <v:fill type="solid"/>
              </v:shape>
            </v:group>
            <v:group style="position:absolute;left:8185;top:2914;width:10;height:20" coordorigin="8185,2914" coordsize="10,20">
              <v:shape style="position:absolute;left:8185;top:2914;width:10;height:20" coordorigin="8185,2914" coordsize="10,20" path="m8185,2933l8195,2933,8195,2914,8185,2914,8185,2933xe" filled="true" fillcolor="#000000" stroked="false">
                <v:path arrowok="t"/>
                <v:fill type="solid"/>
              </v:shape>
            </v:group>
            <v:group style="position:absolute;left:8185;top:2933;width:10;height:20" coordorigin="8185,2933" coordsize="10,20">
              <v:shape style="position:absolute;left:8185;top:2933;width:10;height:20" coordorigin="8185,2933" coordsize="10,20" path="m8185,2952l8195,2952,8195,2933,8185,2933,8185,2952xe" filled="true" fillcolor="#000000" stroked="false">
                <v:path arrowok="t"/>
                <v:fill type="solid"/>
              </v:shape>
            </v:group>
            <v:group style="position:absolute;left:8185;top:2952;width:10;height:20" coordorigin="8185,2952" coordsize="10,20">
              <v:shape style="position:absolute;left:8185;top:2952;width:10;height:20" coordorigin="8185,2952" coordsize="10,20" path="m8185,2972l8195,2972,8195,2952,8185,2952,8185,2972xe" filled="true" fillcolor="#000000" stroked="false">
                <v:path arrowok="t"/>
                <v:fill type="solid"/>
              </v:shape>
            </v:group>
            <v:group style="position:absolute;left:8185;top:2972;width:10;height:20" coordorigin="8185,2972" coordsize="10,20">
              <v:shape style="position:absolute;left:8185;top:2972;width:10;height:20" coordorigin="8185,2972" coordsize="10,20" path="m8185,2991l8195,2991,8195,2972,8185,2972,8185,2991xe" filled="true" fillcolor="#000000" stroked="false">
                <v:path arrowok="t"/>
                <v:fill type="solid"/>
              </v:shape>
            </v:group>
            <v:group style="position:absolute;left:8185;top:2991;width:10;height:20" coordorigin="8185,2991" coordsize="10,20">
              <v:shape style="position:absolute;left:8185;top:2991;width:10;height:20" coordorigin="8185,2991" coordsize="10,20" path="m8185,3010l8195,3010,8195,2991,8185,2991,8185,3010xe" filled="true" fillcolor="#000000" stroked="false">
                <v:path arrowok="t"/>
                <v:fill type="solid"/>
              </v:shape>
            </v:group>
            <v:group style="position:absolute;left:8185;top:3010;width:10;height:20" coordorigin="8185,3010" coordsize="10,20">
              <v:shape style="position:absolute;left:8185;top:3010;width:10;height:20" coordorigin="8185,3010" coordsize="10,20" path="m8185,3029l8195,3029,8195,3010,8185,3010,8185,3029xe" filled="true" fillcolor="#000000" stroked="false">
                <v:path arrowok="t"/>
                <v:fill type="solid"/>
              </v:shape>
            </v:group>
            <v:group style="position:absolute;left:8185;top:3029;width:10;height:20" coordorigin="8185,3029" coordsize="10,20">
              <v:shape style="position:absolute;left:8185;top:3029;width:10;height:20" coordorigin="8185,3029" coordsize="10,20" path="m8185,3048l8195,3048,8195,3029,8185,3029,8185,3048xe" filled="true" fillcolor="#000000" stroked="false">
                <v:path arrowok="t"/>
                <v:fill type="solid"/>
              </v:shape>
            </v:group>
            <v:group style="position:absolute;left:8185;top:3048;width:10;height:20" coordorigin="8185,3048" coordsize="10,20">
              <v:shape style="position:absolute;left:8185;top:3048;width:10;height:20" coordorigin="8185,3048" coordsize="10,20" path="m8185,3068l8195,3068,8195,3048,8185,3048,8185,3068xe" filled="true" fillcolor="#000000" stroked="false">
                <v:path arrowok="t"/>
                <v:fill type="solid"/>
              </v:shape>
            </v:group>
            <v:group style="position:absolute;left:8185;top:3068;width:10;height:20" coordorigin="8185,3068" coordsize="10,20">
              <v:shape style="position:absolute;left:8185;top:3068;width:10;height:20" coordorigin="8185,3068" coordsize="10,20" path="m8185,3087l8195,3087,8195,3068,8185,3068,8185,3087xe" filled="true" fillcolor="#000000" stroked="false">
                <v:path arrowok="t"/>
                <v:fill type="solid"/>
              </v:shape>
            </v:group>
            <v:group style="position:absolute;left:8185;top:3092;width:10;height:2" coordorigin="8185,3092" coordsize="10,2">
              <v:shape style="position:absolute;left:8185;top:3092;width:10;height:2" coordorigin="8185,3092" coordsize="10,0" path="m8185,3092l8195,3092e" filled="false" stroked="true" strokeweight=".47998pt" strokecolor="#000000">
                <v:path arrowok="t"/>
              </v:shape>
            </v:group>
            <v:group style="position:absolute;left:8937;top:2722;width:10;height:20" coordorigin="8937,2722" coordsize="10,20">
              <v:shape style="position:absolute;left:8937;top:2722;width:10;height:20" coordorigin="8937,2722" coordsize="10,20" path="m8937,2741l8947,2741,8947,2722,8937,2722,8937,2741xe" filled="true" fillcolor="#000000" stroked="false">
                <v:path arrowok="t"/>
                <v:fill type="solid"/>
              </v:shape>
            </v:group>
            <v:group style="position:absolute;left:8937;top:2741;width:10;height:20" coordorigin="8937,2741" coordsize="10,20">
              <v:shape style="position:absolute;left:8937;top:2741;width:10;height:20" coordorigin="8937,2741" coordsize="10,20" path="m8937,2760l8947,2760,8947,2741,8937,2741,8937,2760xe" filled="true" fillcolor="#000000" stroked="false">
                <v:path arrowok="t"/>
                <v:fill type="solid"/>
              </v:shape>
            </v:group>
            <v:group style="position:absolute;left:8937;top:2760;width:10;height:20" coordorigin="8937,2760" coordsize="10,20">
              <v:shape style="position:absolute;left:8937;top:2760;width:10;height:20" coordorigin="8937,2760" coordsize="10,20" path="m8937,2780l8947,2780,8947,2760,8937,2760,8937,2780xe" filled="true" fillcolor="#000000" stroked="false">
                <v:path arrowok="t"/>
                <v:fill type="solid"/>
              </v:shape>
            </v:group>
            <v:group style="position:absolute;left:8937;top:2780;width:10;height:20" coordorigin="8937,2780" coordsize="10,20">
              <v:shape style="position:absolute;left:8937;top:2780;width:10;height:20" coordorigin="8937,2780" coordsize="10,20" path="m8937,2799l8947,2799,8947,2780,8937,2780,8937,2799xe" filled="true" fillcolor="#000000" stroked="false">
                <v:path arrowok="t"/>
                <v:fill type="solid"/>
              </v:shape>
            </v:group>
            <v:group style="position:absolute;left:8937;top:2799;width:10;height:20" coordorigin="8937,2799" coordsize="10,20">
              <v:shape style="position:absolute;left:8937;top:2799;width:10;height:20" coordorigin="8937,2799" coordsize="10,20" path="m8937,2818l8947,2818,8947,2799,8937,2799,8937,2818xe" filled="true" fillcolor="#000000" stroked="false">
                <v:path arrowok="t"/>
                <v:fill type="solid"/>
              </v:shape>
            </v:group>
            <v:group style="position:absolute;left:8937;top:2818;width:10;height:20" coordorigin="8937,2818" coordsize="10,20">
              <v:shape style="position:absolute;left:8937;top:2818;width:10;height:20" coordorigin="8937,2818" coordsize="10,20" path="m8937,2837l8947,2837,8947,2818,8937,2818,8937,2837xe" filled="true" fillcolor="#000000" stroked="false">
                <v:path arrowok="t"/>
                <v:fill type="solid"/>
              </v:shape>
            </v:group>
            <v:group style="position:absolute;left:8937;top:2837;width:10;height:20" coordorigin="8937,2837" coordsize="10,20">
              <v:shape style="position:absolute;left:8937;top:2837;width:10;height:20" coordorigin="8937,2837" coordsize="10,20" path="m8937,2856l8947,2856,8947,2837,8937,2837,8937,2856xe" filled="true" fillcolor="#000000" stroked="false">
                <v:path arrowok="t"/>
                <v:fill type="solid"/>
              </v:shape>
            </v:group>
            <v:group style="position:absolute;left:8937;top:2856;width:10;height:20" coordorigin="8937,2856" coordsize="10,20">
              <v:shape style="position:absolute;left:8937;top:2856;width:10;height:20" coordorigin="8937,2856" coordsize="10,20" path="m8937,2876l8947,2876,8947,2856,8937,2856,8937,2876xe" filled="true" fillcolor="#000000" stroked="false">
                <v:path arrowok="t"/>
                <v:fill type="solid"/>
              </v:shape>
            </v:group>
            <v:group style="position:absolute;left:8937;top:2876;width:10;height:20" coordorigin="8937,2876" coordsize="10,20">
              <v:shape style="position:absolute;left:8937;top:2876;width:10;height:20" coordorigin="8937,2876" coordsize="10,20" path="m8937,2895l8947,2895,8947,2876,8937,2876,8937,2895xe" filled="true" fillcolor="#000000" stroked="false">
                <v:path arrowok="t"/>
                <v:fill type="solid"/>
              </v:shape>
            </v:group>
            <v:group style="position:absolute;left:8937;top:2895;width:10;height:20" coordorigin="8937,2895" coordsize="10,20">
              <v:shape style="position:absolute;left:8937;top:2895;width:10;height:20" coordorigin="8937,2895" coordsize="10,20" path="m8937,2914l8947,2914,8947,2895,8937,2895,8937,2914xe" filled="true" fillcolor="#000000" stroked="false">
                <v:path arrowok="t"/>
                <v:fill type="solid"/>
              </v:shape>
            </v:group>
            <v:group style="position:absolute;left:8937;top:2914;width:10;height:20" coordorigin="8937,2914" coordsize="10,20">
              <v:shape style="position:absolute;left:8937;top:2914;width:10;height:20" coordorigin="8937,2914" coordsize="10,20" path="m8937,2933l8947,2933,8947,2914,8937,2914,8937,2933xe" filled="true" fillcolor="#000000" stroked="false">
                <v:path arrowok="t"/>
                <v:fill type="solid"/>
              </v:shape>
            </v:group>
            <v:group style="position:absolute;left:8937;top:2933;width:10;height:20" coordorigin="8937,2933" coordsize="10,20">
              <v:shape style="position:absolute;left:8937;top:2933;width:10;height:20" coordorigin="8937,2933" coordsize="10,20" path="m8937,2952l8947,2952,8947,2933,8937,2933,8937,2952xe" filled="true" fillcolor="#000000" stroked="false">
                <v:path arrowok="t"/>
                <v:fill type="solid"/>
              </v:shape>
            </v:group>
            <v:group style="position:absolute;left:8937;top:2952;width:10;height:20" coordorigin="8937,2952" coordsize="10,20">
              <v:shape style="position:absolute;left:8937;top:2952;width:10;height:20" coordorigin="8937,2952" coordsize="10,20" path="m8937,2972l8947,2972,8947,2952,8937,2952,8937,2972xe" filled="true" fillcolor="#000000" stroked="false">
                <v:path arrowok="t"/>
                <v:fill type="solid"/>
              </v:shape>
            </v:group>
            <v:group style="position:absolute;left:8937;top:2972;width:10;height:20" coordorigin="8937,2972" coordsize="10,20">
              <v:shape style="position:absolute;left:8937;top:2972;width:10;height:20" coordorigin="8937,2972" coordsize="10,20" path="m8937,2991l8947,2991,8947,2972,8937,2972,8937,2991xe" filled="true" fillcolor="#000000" stroked="false">
                <v:path arrowok="t"/>
                <v:fill type="solid"/>
              </v:shape>
            </v:group>
            <v:group style="position:absolute;left:8937;top:2991;width:10;height:20" coordorigin="8937,2991" coordsize="10,20">
              <v:shape style="position:absolute;left:8937;top:2991;width:10;height:20" coordorigin="8937,2991" coordsize="10,20" path="m8937,3010l8947,3010,8947,2991,8937,2991,8937,3010xe" filled="true" fillcolor="#000000" stroked="false">
                <v:path arrowok="t"/>
                <v:fill type="solid"/>
              </v:shape>
            </v:group>
            <v:group style="position:absolute;left:8937;top:3010;width:10;height:20" coordorigin="8937,3010" coordsize="10,20">
              <v:shape style="position:absolute;left:8937;top:3010;width:10;height:20" coordorigin="8937,3010" coordsize="10,20" path="m8937,3029l8947,3029,8947,3010,8937,3010,8937,3029xe" filled="true" fillcolor="#000000" stroked="false">
                <v:path arrowok="t"/>
                <v:fill type="solid"/>
              </v:shape>
            </v:group>
            <v:group style="position:absolute;left:8937;top:3029;width:10;height:20" coordorigin="8937,3029" coordsize="10,20">
              <v:shape style="position:absolute;left:8937;top:3029;width:10;height:20" coordorigin="8937,3029" coordsize="10,20" path="m8937,3048l8947,3048,8947,3029,8937,3029,8937,3048xe" filled="true" fillcolor="#000000" stroked="false">
                <v:path arrowok="t"/>
                <v:fill type="solid"/>
              </v:shape>
            </v:group>
            <v:group style="position:absolute;left:8937;top:3048;width:10;height:20" coordorigin="8937,3048" coordsize="10,20">
              <v:shape style="position:absolute;left:8937;top:3048;width:10;height:20" coordorigin="8937,3048" coordsize="10,20" path="m8937,3068l8947,3068,8947,3048,8937,3048,8937,3068xe" filled="true" fillcolor="#000000" stroked="false">
                <v:path arrowok="t"/>
                <v:fill type="solid"/>
              </v:shape>
            </v:group>
            <v:group style="position:absolute;left:8937;top:3068;width:10;height:20" coordorigin="8937,3068" coordsize="10,20">
              <v:shape style="position:absolute;left:8937;top:3068;width:10;height:20" coordorigin="8937,3068" coordsize="10,20" path="m8937,3087l8947,3087,8947,3068,8937,3068,8937,3087xe" filled="true" fillcolor="#000000" stroked="false">
                <v:path arrowok="t"/>
                <v:fill type="solid"/>
              </v:shape>
            </v:group>
            <v:group style="position:absolute;left:8937;top:3092;width:10;height:2" coordorigin="8937,3092" coordsize="10,2">
              <v:shape style="position:absolute;left:8937;top:3092;width:10;height:2" coordorigin="8937,3092" coordsize="10,0" path="m8937,3092l8947,3092e" filled="false" stroked="true" strokeweight=".47998pt" strokecolor="#000000">
                <v:path arrowok="t"/>
              </v:shape>
            </v:group>
            <v:group style="position:absolute;left:9746;top:2722;width:10;height:20" coordorigin="9746,2722" coordsize="10,20">
              <v:shape style="position:absolute;left:9746;top:2722;width:10;height:20" coordorigin="9746,2722" coordsize="10,20" path="m9746,2741l9756,2741,9756,2722,9746,2722,9746,2741xe" filled="true" fillcolor="#000000" stroked="false">
                <v:path arrowok="t"/>
                <v:fill type="solid"/>
              </v:shape>
            </v:group>
            <v:group style="position:absolute;left:9746;top:2741;width:10;height:20" coordorigin="9746,2741" coordsize="10,20">
              <v:shape style="position:absolute;left:9746;top:2741;width:10;height:20" coordorigin="9746,2741" coordsize="10,20" path="m9746,2760l9756,2760,9756,2741,9746,2741,9746,2760xe" filled="true" fillcolor="#000000" stroked="false">
                <v:path arrowok="t"/>
                <v:fill type="solid"/>
              </v:shape>
            </v:group>
            <v:group style="position:absolute;left:9746;top:2760;width:10;height:20" coordorigin="9746,2760" coordsize="10,20">
              <v:shape style="position:absolute;left:9746;top:2760;width:10;height:20" coordorigin="9746,2760" coordsize="10,20" path="m9746,2780l9756,2780,9756,2760,9746,2760,9746,2780xe" filled="true" fillcolor="#000000" stroked="false">
                <v:path arrowok="t"/>
                <v:fill type="solid"/>
              </v:shape>
            </v:group>
            <v:group style="position:absolute;left:9746;top:2780;width:10;height:20" coordorigin="9746,2780" coordsize="10,20">
              <v:shape style="position:absolute;left:9746;top:2780;width:10;height:20" coordorigin="9746,2780" coordsize="10,20" path="m9746,2799l9756,2799,9756,2780,9746,2780,9746,2799xe" filled="true" fillcolor="#000000" stroked="false">
                <v:path arrowok="t"/>
                <v:fill type="solid"/>
              </v:shape>
            </v:group>
            <v:group style="position:absolute;left:9746;top:2799;width:10;height:20" coordorigin="9746,2799" coordsize="10,20">
              <v:shape style="position:absolute;left:9746;top:2799;width:10;height:20" coordorigin="9746,2799" coordsize="10,20" path="m9746,2818l9756,2818,9756,2799,9746,2799,9746,2818xe" filled="true" fillcolor="#000000" stroked="false">
                <v:path arrowok="t"/>
                <v:fill type="solid"/>
              </v:shape>
            </v:group>
            <v:group style="position:absolute;left:9746;top:2818;width:10;height:20" coordorigin="9746,2818" coordsize="10,20">
              <v:shape style="position:absolute;left:9746;top:2818;width:10;height:20" coordorigin="9746,2818" coordsize="10,20" path="m9746,2837l9756,2837,9756,2818,9746,2818,9746,2837xe" filled="true" fillcolor="#000000" stroked="false">
                <v:path arrowok="t"/>
                <v:fill type="solid"/>
              </v:shape>
            </v:group>
            <v:group style="position:absolute;left:9746;top:2837;width:10;height:20" coordorigin="9746,2837" coordsize="10,20">
              <v:shape style="position:absolute;left:9746;top:2837;width:10;height:20" coordorigin="9746,2837" coordsize="10,20" path="m9746,2856l9756,2856,9756,2837,9746,2837,9746,2856xe" filled="true" fillcolor="#000000" stroked="false">
                <v:path arrowok="t"/>
                <v:fill type="solid"/>
              </v:shape>
            </v:group>
            <v:group style="position:absolute;left:9746;top:2856;width:10;height:20" coordorigin="9746,2856" coordsize="10,20">
              <v:shape style="position:absolute;left:9746;top:2856;width:10;height:20" coordorigin="9746,2856" coordsize="10,20" path="m9746,2876l9756,2876,9756,2856,9746,2856,9746,2876xe" filled="true" fillcolor="#000000" stroked="false">
                <v:path arrowok="t"/>
                <v:fill type="solid"/>
              </v:shape>
            </v:group>
            <v:group style="position:absolute;left:9746;top:2876;width:10;height:20" coordorigin="9746,2876" coordsize="10,20">
              <v:shape style="position:absolute;left:9746;top:2876;width:10;height:20" coordorigin="9746,2876" coordsize="10,20" path="m9746,2895l9756,2895,9756,2876,9746,2876,9746,2895xe" filled="true" fillcolor="#000000" stroked="false">
                <v:path arrowok="t"/>
                <v:fill type="solid"/>
              </v:shape>
            </v:group>
            <v:group style="position:absolute;left:9746;top:2895;width:10;height:20" coordorigin="9746,2895" coordsize="10,20">
              <v:shape style="position:absolute;left:9746;top:2895;width:10;height:20" coordorigin="9746,2895" coordsize="10,20" path="m9746,2914l9756,2914,9756,2895,9746,2895,9746,2914xe" filled="true" fillcolor="#000000" stroked="false">
                <v:path arrowok="t"/>
                <v:fill type="solid"/>
              </v:shape>
            </v:group>
            <v:group style="position:absolute;left:9746;top:2914;width:10;height:20" coordorigin="9746,2914" coordsize="10,20">
              <v:shape style="position:absolute;left:9746;top:2914;width:10;height:20" coordorigin="9746,2914" coordsize="10,20" path="m9746,2933l9756,2933,9756,2914,9746,2914,9746,2933xe" filled="true" fillcolor="#000000" stroked="false">
                <v:path arrowok="t"/>
                <v:fill type="solid"/>
              </v:shape>
            </v:group>
            <v:group style="position:absolute;left:9746;top:2933;width:10;height:20" coordorigin="9746,2933" coordsize="10,20">
              <v:shape style="position:absolute;left:9746;top:2933;width:10;height:20" coordorigin="9746,2933" coordsize="10,20" path="m9746,2952l9756,2952,9756,2933,9746,2933,9746,2952xe" filled="true" fillcolor="#000000" stroked="false">
                <v:path arrowok="t"/>
                <v:fill type="solid"/>
              </v:shape>
            </v:group>
            <v:group style="position:absolute;left:9746;top:2952;width:10;height:20" coordorigin="9746,2952" coordsize="10,20">
              <v:shape style="position:absolute;left:9746;top:2952;width:10;height:20" coordorigin="9746,2952" coordsize="10,20" path="m9746,2972l9756,2972,9756,2952,9746,2952,9746,2972xe" filled="true" fillcolor="#000000" stroked="false">
                <v:path arrowok="t"/>
                <v:fill type="solid"/>
              </v:shape>
            </v:group>
            <v:group style="position:absolute;left:9746;top:2972;width:10;height:20" coordorigin="9746,2972" coordsize="10,20">
              <v:shape style="position:absolute;left:9746;top:2972;width:10;height:20" coordorigin="9746,2972" coordsize="10,20" path="m9746,2991l9756,2991,9756,2972,9746,2972,9746,2991xe" filled="true" fillcolor="#000000" stroked="false">
                <v:path arrowok="t"/>
                <v:fill type="solid"/>
              </v:shape>
            </v:group>
            <v:group style="position:absolute;left:9746;top:2991;width:10;height:20" coordorigin="9746,2991" coordsize="10,20">
              <v:shape style="position:absolute;left:9746;top:2991;width:10;height:20" coordorigin="9746,2991" coordsize="10,20" path="m9746,3010l9756,3010,9756,2991,9746,2991,9746,3010xe" filled="true" fillcolor="#000000" stroked="false">
                <v:path arrowok="t"/>
                <v:fill type="solid"/>
              </v:shape>
            </v:group>
            <v:group style="position:absolute;left:9746;top:3010;width:10;height:20" coordorigin="9746,3010" coordsize="10,20">
              <v:shape style="position:absolute;left:9746;top:3010;width:10;height:20" coordorigin="9746,3010" coordsize="10,20" path="m9746,3029l9756,3029,9756,3010,9746,3010,9746,3029xe" filled="true" fillcolor="#000000" stroked="false">
                <v:path arrowok="t"/>
                <v:fill type="solid"/>
              </v:shape>
            </v:group>
            <v:group style="position:absolute;left:9746;top:3029;width:10;height:20" coordorigin="9746,3029" coordsize="10,20">
              <v:shape style="position:absolute;left:9746;top:3029;width:10;height:20" coordorigin="9746,3029" coordsize="10,20" path="m9746,3048l9756,3048,9756,3029,9746,3029,9746,3048xe" filled="true" fillcolor="#000000" stroked="false">
                <v:path arrowok="t"/>
                <v:fill type="solid"/>
              </v:shape>
            </v:group>
            <v:group style="position:absolute;left:9746;top:3048;width:10;height:20" coordorigin="9746,3048" coordsize="10,20">
              <v:shape style="position:absolute;left:9746;top:3048;width:10;height:20" coordorigin="9746,3048" coordsize="10,20" path="m9746,3068l9756,3068,9756,3048,9746,3048,9746,3068xe" filled="true" fillcolor="#000000" stroked="false">
                <v:path arrowok="t"/>
                <v:fill type="solid"/>
              </v:shape>
            </v:group>
            <v:group style="position:absolute;left:9746;top:3068;width:10;height:20" coordorigin="9746,3068" coordsize="10,20">
              <v:shape style="position:absolute;left:9746;top:3068;width:10;height:20" coordorigin="9746,3068" coordsize="10,20" path="m9746,3087l9756,3087,9756,3068,9746,3068,9746,3087xe" filled="true" fillcolor="#000000" stroked="false">
                <v:path arrowok="t"/>
                <v:fill type="solid"/>
              </v:shape>
            </v:group>
            <v:group style="position:absolute;left:9746;top:3092;width:10;height:2" coordorigin="9746,3092" coordsize="10,2">
              <v:shape style="position:absolute;left:9746;top:3092;width:10;height:2" coordorigin="9746,3092" coordsize="10,0" path="m9746,3092l9756,3092e" filled="false" stroked="true" strokeweight=".47998pt" strokecolor="#000000">
                <v:path arrowok="t"/>
              </v:shape>
              <v:shape style="position:absolute;left:2952;top:3096;width:826;height:10" type="#_x0000_t75" stroked="false">
                <v:imagedata r:id="rId279" o:title=""/>
              </v:shape>
              <v:shape style="position:absolute;left:3773;top:3096;width:999;height:10" type="#_x0000_t75" stroked="false">
                <v:imagedata r:id="rId282" o:title=""/>
              </v:shape>
              <v:shape style="position:absolute;left:4767;top:3096;width:754;height:10" type="#_x0000_t75" stroked="false">
                <v:imagedata r:id="rId283" o:title=""/>
              </v:shape>
              <v:shape style="position:absolute;left:5516;top:3096;width:941;height:10" type="#_x0000_t75" stroked="false">
                <v:imagedata r:id="rId284" o:title=""/>
              </v:shape>
              <v:shape style="position:absolute;left:6453;top:3096;width:1733;height:10" type="#_x0000_t75" stroked="false">
                <v:imagedata r:id="rId285" o:title=""/>
              </v:shape>
              <v:shape style="position:absolute;left:8181;top:3096;width:2269;height:10" type="#_x0000_t75" stroked="false">
                <v:imagedata r:id="rId286" o:title=""/>
              </v:shape>
            </v:group>
            <v:group style="position:absolute;left:3778;top:3106;width:11;height:20" coordorigin="3778,3106" coordsize="11,20">
              <v:shape style="position:absolute;left:3778;top:3106;width:11;height:20" coordorigin="3778,3106" coordsize="11,20" path="m3778,3125l3788,3125,3788,3106,3778,3106,3778,3125xe" filled="true" fillcolor="#000000" stroked="false">
                <v:path arrowok="t"/>
                <v:fill type="solid"/>
              </v:shape>
            </v:group>
            <v:group style="position:absolute;left:3778;top:3125;width:11;height:20" coordorigin="3778,3125" coordsize="11,20">
              <v:shape style="position:absolute;left:3778;top:3125;width:11;height:20" coordorigin="3778,3125" coordsize="11,20" path="m3778,3144l3788,3144,3788,3125,3778,3125,3778,3144xe" filled="true" fillcolor="#000000" stroked="false">
                <v:path arrowok="t"/>
                <v:fill type="solid"/>
              </v:shape>
            </v:group>
            <v:group style="position:absolute;left:3778;top:3144;width:11;height:20" coordorigin="3778,3144" coordsize="11,20">
              <v:shape style="position:absolute;left:3778;top:3144;width:11;height:20" coordorigin="3778,3144" coordsize="11,20" path="m3778,3164l3788,3164,3788,3144,3778,3144,3778,3164xe" filled="true" fillcolor="#000000" stroked="false">
                <v:path arrowok="t"/>
                <v:fill type="solid"/>
              </v:shape>
            </v:group>
            <v:group style="position:absolute;left:3778;top:3164;width:11;height:20" coordorigin="3778,3164" coordsize="11,20">
              <v:shape style="position:absolute;left:3778;top:3164;width:11;height:20" coordorigin="3778,3164" coordsize="11,20" path="m3778,3183l3788,3183,3788,3164,3778,3164,3778,3183xe" filled="true" fillcolor="#000000" stroked="false">
                <v:path arrowok="t"/>
                <v:fill type="solid"/>
              </v:shape>
            </v:group>
            <v:group style="position:absolute;left:3778;top:3183;width:11;height:20" coordorigin="3778,3183" coordsize="11,20">
              <v:shape style="position:absolute;left:3778;top:3183;width:11;height:20" coordorigin="3778,3183" coordsize="11,20" path="m3778,3202l3788,3202,3788,3183,3778,3183,3778,3202xe" filled="true" fillcolor="#000000" stroked="false">
                <v:path arrowok="t"/>
                <v:fill type="solid"/>
              </v:shape>
            </v:group>
            <v:group style="position:absolute;left:3778;top:3202;width:11;height:20" coordorigin="3778,3202" coordsize="11,20">
              <v:shape style="position:absolute;left:3778;top:3202;width:11;height:20" coordorigin="3778,3202" coordsize="11,20" path="m3778,3221l3788,3221,3788,3202,3778,3202,3778,3221xe" filled="true" fillcolor="#000000" stroked="false">
                <v:path arrowok="t"/>
                <v:fill type="solid"/>
              </v:shape>
            </v:group>
            <v:group style="position:absolute;left:3778;top:3221;width:11;height:20" coordorigin="3778,3221" coordsize="11,20">
              <v:shape style="position:absolute;left:3778;top:3221;width:11;height:20" coordorigin="3778,3221" coordsize="11,20" path="m3778,3240l3788,3240,3788,3221,3778,3221,3778,3240xe" filled="true" fillcolor="#000000" stroked="false">
                <v:path arrowok="t"/>
                <v:fill type="solid"/>
              </v:shape>
            </v:group>
            <v:group style="position:absolute;left:3778;top:3240;width:11;height:20" coordorigin="3778,3240" coordsize="11,20">
              <v:shape style="position:absolute;left:3778;top:3240;width:11;height:20" coordorigin="3778,3240" coordsize="11,20" path="m3778,3260l3788,3260,3788,3240,3778,3240,3778,3260xe" filled="true" fillcolor="#000000" stroked="false">
                <v:path arrowok="t"/>
                <v:fill type="solid"/>
              </v:shape>
            </v:group>
            <v:group style="position:absolute;left:3778;top:3260;width:11;height:20" coordorigin="3778,3260" coordsize="11,20">
              <v:shape style="position:absolute;left:3778;top:3260;width:11;height:20" coordorigin="3778,3260" coordsize="11,20" path="m3778,3279l3788,3279,3788,3260,3778,3260,3778,3279xe" filled="true" fillcolor="#000000" stroked="false">
                <v:path arrowok="t"/>
                <v:fill type="solid"/>
              </v:shape>
            </v:group>
            <v:group style="position:absolute;left:3778;top:3279;width:11;height:20" coordorigin="3778,3279" coordsize="11,20">
              <v:shape style="position:absolute;left:3778;top:3279;width:11;height:20" coordorigin="3778,3279" coordsize="11,20" path="m3778,3298l3788,3298,3788,3279,3778,3279,3778,3298xe" filled="true" fillcolor="#000000" stroked="false">
                <v:path arrowok="t"/>
                <v:fill type="solid"/>
              </v:shape>
            </v:group>
            <v:group style="position:absolute;left:3778;top:3298;width:11;height:20" coordorigin="3778,3298" coordsize="11,20">
              <v:shape style="position:absolute;left:3778;top:3298;width:11;height:20" coordorigin="3778,3298" coordsize="11,20" path="m3778,3317l3788,3317,3788,3298,3778,3298,3778,3317xe" filled="true" fillcolor="#000000" stroked="false">
                <v:path arrowok="t"/>
                <v:fill type="solid"/>
              </v:shape>
            </v:group>
            <v:group style="position:absolute;left:3778;top:3317;width:11;height:20" coordorigin="3778,3317" coordsize="11,20">
              <v:shape style="position:absolute;left:3778;top:3317;width:11;height:20" coordorigin="3778,3317" coordsize="11,20" path="m3778,3336l3788,3336,3788,3317,3778,3317,3778,3336xe" filled="true" fillcolor="#000000" stroked="false">
                <v:path arrowok="t"/>
                <v:fill type="solid"/>
              </v:shape>
            </v:group>
            <v:group style="position:absolute;left:3778;top:3336;width:11;height:20" coordorigin="3778,3336" coordsize="11,20">
              <v:shape style="position:absolute;left:3778;top:3336;width:11;height:20" coordorigin="3778,3336" coordsize="11,20" path="m3778,3356l3788,3356,3788,3336,3778,3336,3778,3356xe" filled="true" fillcolor="#000000" stroked="false">
                <v:path arrowok="t"/>
                <v:fill type="solid"/>
              </v:shape>
            </v:group>
            <v:group style="position:absolute;left:3778;top:3356;width:11;height:20" coordorigin="3778,3356" coordsize="11,20">
              <v:shape style="position:absolute;left:3778;top:3356;width:11;height:20" coordorigin="3778,3356" coordsize="11,20" path="m3778,3375l3788,3375,3788,3356,3778,3356,3778,3375xe" filled="true" fillcolor="#000000" stroked="false">
                <v:path arrowok="t"/>
                <v:fill type="solid"/>
              </v:shape>
            </v:group>
            <v:group style="position:absolute;left:3778;top:3375;width:11;height:20" coordorigin="3778,3375" coordsize="11,20">
              <v:shape style="position:absolute;left:3778;top:3375;width:11;height:20" coordorigin="3778,3375" coordsize="11,20" path="m3778,3394l3788,3394,3788,3375,3778,3375,3778,3394xe" filled="true" fillcolor="#000000" stroked="false">
                <v:path arrowok="t"/>
                <v:fill type="solid"/>
              </v:shape>
            </v:group>
            <v:group style="position:absolute;left:3778;top:3394;width:11;height:20" coordorigin="3778,3394" coordsize="11,20">
              <v:shape style="position:absolute;left:3778;top:3394;width:11;height:20" coordorigin="3778,3394" coordsize="11,20" path="m3778,3413l3788,3413,3788,3394,3778,3394,3778,3413xe" filled="true" fillcolor="#000000" stroked="false">
                <v:path arrowok="t"/>
                <v:fill type="solid"/>
              </v:shape>
            </v:group>
            <v:group style="position:absolute;left:3778;top:3413;width:11;height:20" coordorigin="3778,3413" coordsize="11,20">
              <v:shape style="position:absolute;left:3778;top:3413;width:11;height:20" coordorigin="3778,3413" coordsize="11,20" path="m3778,3432l3788,3432,3788,3413,3778,3413,3778,3432xe" filled="true" fillcolor="#000000" stroked="false">
                <v:path arrowok="t"/>
                <v:fill type="solid"/>
              </v:shape>
            </v:group>
            <v:group style="position:absolute;left:3778;top:3432;width:11;height:20" coordorigin="3778,3432" coordsize="11,20">
              <v:shape style="position:absolute;left:3778;top:3432;width:11;height:20" coordorigin="3778,3432" coordsize="11,20" path="m3778,3452l3788,3452,3788,3432,3778,3432,3778,3452xe" filled="true" fillcolor="#000000" stroked="false">
                <v:path arrowok="t"/>
                <v:fill type="solid"/>
              </v:shape>
            </v:group>
            <v:group style="position:absolute;left:3778;top:3452;width:11;height:20" coordorigin="3778,3452" coordsize="11,20">
              <v:shape style="position:absolute;left:3778;top:3452;width:11;height:20" coordorigin="3778,3452" coordsize="11,20" path="m3778,3471l3788,3471,3788,3452,3778,3452,3778,3471xe" filled="true" fillcolor="#000000" stroked="false">
                <v:path arrowok="t"/>
                <v:fill type="solid"/>
              </v:shape>
            </v:group>
            <v:group style="position:absolute;left:3778;top:3477;width:11;height:2" coordorigin="3778,3477" coordsize="11,2">
              <v:shape style="position:absolute;left:3778;top:3477;width:11;height:2" coordorigin="3778,3477" coordsize="11,0" path="m3778,3477l3788,3477e" filled="false" stroked="true" strokeweight=".599980pt" strokecolor="#000000">
                <v:path arrowok="t"/>
              </v:shape>
            </v:group>
            <v:group style="position:absolute;left:4772;top:3106;width:10;height:20" coordorigin="4772,3106" coordsize="10,20">
              <v:shape style="position:absolute;left:4772;top:3106;width:10;height:20" coordorigin="4772,3106" coordsize="10,20" path="m4772,3125l4782,3125,4782,3106,4772,3106,4772,3125xe" filled="true" fillcolor="#000000" stroked="false">
                <v:path arrowok="t"/>
                <v:fill type="solid"/>
              </v:shape>
            </v:group>
            <v:group style="position:absolute;left:4772;top:3125;width:10;height:20" coordorigin="4772,3125" coordsize="10,20">
              <v:shape style="position:absolute;left:4772;top:3125;width:10;height:20" coordorigin="4772,3125" coordsize="10,20" path="m4772,3144l4782,3144,4782,3125,4772,3125,4772,3144xe" filled="true" fillcolor="#000000" stroked="false">
                <v:path arrowok="t"/>
                <v:fill type="solid"/>
              </v:shape>
            </v:group>
            <v:group style="position:absolute;left:4772;top:3144;width:10;height:20" coordorigin="4772,3144" coordsize="10,20">
              <v:shape style="position:absolute;left:4772;top:3144;width:10;height:20" coordorigin="4772,3144" coordsize="10,20" path="m4772,3164l4782,3164,4782,3144,4772,3144,4772,3164xe" filled="true" fillcolor="#000000" stroked="false">
                <v:path arrowok="t"/>
                <v:fill type="solid"/>
              </v:shape>
            </v:group>
            <v:group style="position:absolute;left:4772;top:3164;width:10;height:20" coordorigin="4772,3164" coordsize="10,20">
              <v:shape style="position:absolute;left:4772;top:3164;width:10;height:20" coordorigin="4772,3164" coordsize="10,20" path="m4772,3183l4782,3183,4782,3164,4772,3164,4772,3183xe" filled="true" fillcolor="#000000" stroked="false">
                <v:path arrowok="t"/>
                <v:fill type="solid"/>
              </v:shape>
            </v:group>
            <v:group style="position:absolute;left:4772;top:3183;width:10;height:20" coordorigin="4772,3183" coordsize="10,20">
              <v:shape style="position:absolute;left:4772;top:3183;width:10;height:20" coordorigin="4772,3183" coordsize="10,20" path="m4772,3202l4782,3202,4782,3183,4772,3183,4772,3202xe" filled="true" fillcolor="#000000" stroked="false">
                <v:path arrowok="t"/>
                <v:fill type="solid"/>
              </v:shape>
            </v:group>
            <v:group style="position:absolute;left:4772;top:3202;width:10;height:20" coordorigin="4772,3202" coordsize="10,20">
              <v:shape style="position:absolute;left:4772;top:3202;width:10;height:20" coordorigin="4772,3202" coordsize="10,20" path="m4772,3221l4782,3221,4782,3202,4772,3202,4772,3221xe" filled="true" fillcolor="#000000" stroked="false">
                <v:path arrowok="t"/>
                <v:fill type="solid"/>
              </v:shape>
            </v:group>
            <v:group style="position:absolute;left:4772;top:3221;width:10;height:20" coordorigin="4772,3221" coordsize="10,20">
              <v:shape style="position:absolute;left:4772;top:3221;width:10;height:20" coordorigin="4772,3221" coordsize="10,20" path="m4772,3240l4782,3240,4782,3221,4772,3221,4772,3240xe" filled="true" fillcolor="#000000" stroked="false">
                <v:path arrowok="t"/>
                <v:fill type="solid"/>
              </v:shape>
            </v:group>
            <v:group style="position:absolute;left:4772;top:3240;width:10;height:20" coordorigin="4772,3240" coordsize="10,20">
              <v:shape style="position:absolute;left:4772;top:3240;width:10;height:20" coordorigin="4772,3240" coordsize="10,20" path="m4772,3260l4782,3260,4782,3240,4772,3240,4772,3260xe" filled="true" fillcolor="#000000" stroked="false">
                <v:path arrowok="t"/>
                <v:fill type="solid"/>
              </v:shape>
            </v:group>
            <v:group style="position:absolute;left:4772;top:3260;width:10;height:20" coordorigin="4772,3260" coordsize="10,20">
              <v:shape style="position:absolute;left:4772;top:3260;width:10;height:20" coordorigin="4772,3260" coordsize="10,20" path="m4772,3279l4782,3279,4782,3260,4772,3260,4772,3279xe" filled="true" fillcolor="#000000" stroked="false">
                <v:path arrowok="t"/>
                <v:fill type="solid"/>
              </v:shape>
            </v:group>
            <v:group style="position:absolute;left:4772;top:3279;width:10;height:20" coordorigin="4772,3279" coordsize="10,20">
              <v:shape style="position:absolute;left:4772;top:3279;width:10;height:20" coordorigin="4772,3279" coordsize="10,20" path="m4772,3298l4782,3298,4782,3279,4772,3279,4772,3298xe" filled="true" fillcolor="#000000" stroked="false">
                <v:path arrowok="t"/>
                <v:fill type="solid"/>
              </v:shape>
            </v:group>
            <v:group style="position:absolute;left:4772;top:3298;width:10;height:20" coordorigin="4772,3298" coordsize="10,20">
              <v:shape style="position:absolute;left:4772;top:3298;width:10;height:20" coordorigin="4772,3298" coordsize="10,20" path="m4772,3317l4782,3317,4782,3298,4772,3298,4772,3317xe" filled="true" fillcolor="#000000" stroked="false">
                <v:path arrowok="t"/>
                <v:fill type="solid"/>
              </v:shape>
            </v:group>
            <v:group style="position:absolute;left:4772;top:3317;width:10;height:20" coordorigin="4772,3317" coordsize="10,20">
              <v:shape style="position:absolute;left:4772;top:3317;width:10;height:20" coordorigin="4772,3317" coordsize="10,20" path="m4772,3336l4782,3336,4782,3317,4772,3317,4772,3336xe" filled="true" fillcolor="#000000" stroked="false">
                <v:path arrowok="t"/>
                <v:fill type="solid"/>
              </v:shape>
            </v:group>
            <v:group style="position:absolute;left:4772;top:3336;width:10;height:20" coordorigin="4772,3336" coordsize="10,20">
              <v:shape style="position:absolute;left:4772;top:3336;width:10;height:20" coordorigin="4772,3336" coordsize="10,20" path="m4772,3356l4782,3356,4782,3336,4772,3336,4772,3356xe" filled="true" fillcolor="#000000" stroked="false">
                <v:path arrowok="t"/>
                <v:fill type="solid"/>
              </v:shape>
            </v:group>
            <v:group style="position:absolute;left:4772;top:3356;width:10;height:20" coordorigin="4772,3356" coordsize="10,20">
              <v:shape style="position:absolute;left:4772;top:3356;width:10;height:20" coordorigin="4772,3356" coordsize="10,20" path="m4772,3375l4782,3375,4782,3356,4772,3356,4772,3375xe" filled="true" fillcolor="#000000" stroked="false">
                <v:path arrowok="t"/>
                <v:fill type="solid"/>
              </v:shape>
            </v:group>
            <v:group style="position:absolute;left:4772;top:3375;width:10;height:20" coordorigin="4772,3375" coordsize="10,20">
              <v:shape style="position:absolute;left:4772;top:3375;width:10;height:20" coordorigin="4772,3375" coordsize="10,20" path="m4772,3394l4782,3394,4782,3375,4772,3375,4772,3394xe" filled="true" fillcolor="#000000" stroked="false">
                <v:path arrowok="t"/>
                <v:fill type="solid"/>
              </v:shape>
            </v:group>
            <v:group style="position:absolute;left:4772;top:3394;width:10;height:20" coordorigin="4772,3394" coordsize="10,20">
              <v:shape style="position:absolute;left:4772;top:3394;width:10;height:20" coordorigin="4772,3394" coordsize="10,20" path="m4772,3413l4782,3413,4782,3394,4772,3394,4772,3413xe" filled="true" fillcolor="#000000" stroked="false">
                <v:path arrowok="t"/>
                <v:fill type="solid"/>
              </v:shape>
            </v:group>
            <v:group style="position:absolute;left:4772;top:3413;width:10;height:20" coordorigin="4772,3413" coordsize="10,20">
              <v:shape style="position:absolute;left:4772;top:3413;width:10;height:20" coordorigin="4772,3413" coordsize="10,20" path="m4772,3432l4782,3432,4782,3413,4772,3413,4772,3432xe" filled="true" fillcolor="#000000" stroked="false">
                <v:path arrowok="t"/>
                <v:fill type="solid"/>
              </v:shape>
            </v:group>
            <v:group style="position:absolute;left:4772;top:3432;width:10;height:20" coordorigin="4772,3432" coordsize="10,20">
              <v:shape style="position:absolute;left:4772;top:3432;width:10;height:20" coordorigin="4772,3432" coordsize="10,20" path="m4772,3452l4782,3452,4782,3432,4772,3432,4772,3452xe" filled="true" fillcolor="#000000" stroked="false">
                <v:path arrowok="t"/>
                <v:fill type="solid"/>
              </v:shape>
            </v:group>
            <v:group style="position:absolute;left:4772;top:3452;width:10;height:20" coordorigin="4772,3452" coordsize="10,20">
              <v:shape style="position:absolute;left:4772;top:3452;width:10;height:20" coordorigin="4772,3452" coordsize="10,20" path="m4772,3471l4782,3471,4782,3452,4772,3452,4772,3471xe" filled="true" fillcolor="#000000" stroked="false">
                <v:path arrowok="t"/>
                <v:fill type="solid"/>
              </v:shape>
            </v:group>
            <v:group style="position:absolute;left:4772;top:3477;width:10;height:2" coordorigin="4772,3477" coordsize="10,2">
              <v:shape style="position:absolute;left:4772;top:3477;width:10;height:2" coordorigin="4772,3477" coordsize="10,0" path="m4772,3477l4782,3477e" filled="false" stroked="true" strokeweight=".599980pt" strokecolor="#000000">
                <v:path arrowok="t"/>
              </v:shape>
            </v:group>
            <v:group style="position:absolute;left:5521;top:3106;width:10;height:20" coordorigin="5521,3106" coordsize="10,20">
              <v:shape style="position:absolute;left:5521;top:3106;width:10;height:20" coordorigin="5521,3106" coordsize="10,20" path="m5521,3125l5531,3125,5531,3106,5521,3106,5521,3125xe" filled="true" fillcolor="#000000" stroked="false">
                <v:path arrowok="t"/>
                <v:fill type="solid"/>
              </v:shape>
            </v:group>
            <v:group style="position:absolute;left:5521;top:3125;width:10;height:20" coordorigin="5521,3125" coordsize="10,20">
              <v:shape style="position:absolute;left:5521;top:3125;width:10;height:20" coordorigin="5521,3125" coordsize="10,20" path="m5521,3144l5531,3144,5531,3125,5521,3125,5521,3144xe" filled="true" fillcolor="#000000" stroked="false">
                <v:path arrowok="t"/>
                <v:fill type="solid"/>
              </v:shape>
            </v:group>
            <v:group style="position:absolute;left:5521;top:3144;width:10;height:20" coordorigin="5521,3144" coordsize="10,20">
              <v:shape style="position:absolute;left:5521;top:3144;width:10;height:20" coordorigin="5521,3144" coordsize="10,20" path="m5521,3164l5531,3164,5531,3144,5521,3144,5521,3164xe" filled="true" fillcolor="#000000" stroked="false">
                <v:path arrowok="t"/>
                <v:fill type="solid"/>
              </v:shape>
            </v:group>
            <v:group style="position:absolute;left:5521;top:3164;width:10;height:20" coordorigin="5521,3164" coordsize="10,20">
              <v:shape style="position:absolute;left:5521;top:3164;width:10;height:20" coordorigin="5521,3164" coordsize="10,20" path="m5521,3183l5531,3183,5531,3164,5521,3164,5521,3183xe" filled="true" fillcolor="#000000" stroked="false">
                <v:path arrowok="t"/>
                <v:fill type="solid"/>
              </v:shape>
            </v:group>
            <v:group style="position:absolute;left:5521;top:3183;width:10;height:20" coordorigin="5521,3183" coordsize="10,20">
              <v:shape style="position:absolute;left:5521;top:3183;width:10;height:20" coordorigin="5521,3183" coordsize="10,20" path="m5521,3202l5531,3202,5531,3183,5521,3183,5521,3202xe" filled="true" fillcolor="#000000" stroked="false">
                <v:path arrowok="t"/>
                <v:fill type="solid"/>
              </v:shape>
            </v:group>
            <v:group style="position:absolute;left:5521;top:3202;width:10;height:20" coordorigin="5521,3202" coordsize="10,20">
              <v:shape style="position:absolute;left:5521;top:3202;width:10;height:20" coordorigin="5521,3202" coordsize="10,20" path="m5521,3221l5531,3221,5531,3202,5521,3202,5521,3221xe" filled="true" fillcolor="#000000" stroked="false">
                <v:path arrowok="t"/>
                <v:fill type="solid"/>
              </v:shape>
            </v:group>
            <v:group style="position:absolute;left:5521;top:3221;width:10;height:20" coordorigin="5521,3221" coordsize="10,20">
              <v:shape style="position:absolute;left:5521;top:3221;width:10;height:20" coordorigin="5521,3221" coordsize="10,20" path="m5521,3240l5531,3240,5531,3221,5521,3221,5521,3240xe" filled="true" fillcolor="#000000" stroked="false">
                <v:path arrowok="t"/>
                <v:fill type="solid"/>
              </v:shape>
            </v:group>
            <v:group style="position:absolute;left:5521;top:3240;width:10;height:20" coordorigin="5521,3240" coordsize="10,20">
              <v:shape style="position:absolute;left:5521;top:3240;width:10;height:20" coordorigin="5521,3240" coordsize="10,20" path="m5521,3260l5531,3260,5531,3240,5521,3240,5521,3260xe" filled="true" fillcolor="#000000" stroked="false">
                <v:path arrowok="t"/>
                <v:fill type="solid"/>
              </v:shape>
            </v:group>
            <v:group style="position:absolute;left:5521;top:3260;width:10;height:20" coordorigin="5521,3260" coordsize="10,20">
              <v:shape style="position:absolute;left:5521;top:3260;width:10;height:20" coordorigin="5521,3260" coordsize="10,20" path="m5521,3279l5531,3279,5531,3260,5521,3260,5521,3279xe" filled="true" fillcolor="#000000" stroked="false">
                <v:path arrowok="t"/>
                <v:fill type="solid"/>
              </v:shape>
            </v:group>
            <v:group style="position:absolute;left:5521;top:3279;width:10;height:20" coordorigin="5521,3279" coordsize="10,20">
              <v:shape style="position:absolute;left:5521;top:3279;width:10;height:20" coordorigin="5521,3279" coordsize="10,20" path="m5521,3298l5531,3298,5531,3279,5521,3279,5521,3298xe" filled="true" fillcolor="#000000" stroked="false">
                <v:path arrowok="t"/>
                <v:fill type="solid"/>
              </v:shape>
            </v:group>
            <v:group style="position:absolute;left:5521;top:3298;width:10;height:20" coordorigin="5521,3298" coordsize="10,20">
              <v:shape style="position:absolute;left:5521;top:3298;width:10;height:20" coordorigin="5521,3298" coordsize="10,20" path="m5521,3317l5531,3317,5531,3298,5521,3298,5521,3317xe" filled="true" fillcolor="#000000" stroked="false">
                <v:path arrowok="t"/>
                <v:fill type="solid"/>
              </v:shape>
            </v:group>
            <v:group style="position:absolute;left:5521;top:3317;width:10;height:20" coordorigin="5521,3317" coordsize="10,20">
              <v:shape style="position:absolute;left:5521;top:3317;width:10;height:20" coordorigin="5521,3317" coordsize="10,20" path="m5521,3336l5531,3336,5531,3317,5521,3317,5521,3336xe" filled="true" fillcolor="#000000" stroked="false">
                <v:path arrowok="t"/>
                <v:fill type="solid"/>
              </v:shape>
            </v:group>
            <v:group style="position:absolute;left:5521;top:3336;width:10;height:20" coordorigin="5521,3336" coordsize="10,20">
              <v:shape style="position:absolute;left:5521;top:3336;width:10;height:20" coordorigin="5521,3336" coordsize="10,20" path="m5521,3356l5531,3356,5531,3336,5521,3336,5521,3356xe" filled="true" fillcolor="#000000" stroked="false">
                <v:path arrowok="t"/>
                <v:fill type="solid"/>
              </v:shape>
            </v:group>
            <v:group style="position:absolute;left:5521;top:3356;width:10;height:20" coordorigin="5521,3356" coordsize="10,20">
              <v:shape style="position:absolute;left:5521;top:3356;width:10;height:20" coordorigin="5521,3356" coordsize="10,20" path="m5521,3375l5531,3375,5531,3356,5521,3356,5521,3375xe" filled="true" fillcolor="#000000" stroked="false">
                <v:path arrowok="t"/>
                <v:fill type="solid"/>
              </v:shape>
            </v:group>
            <v:group style="position:absolute;left:5521;top:3375;width:10;height:20" coordorigin="5521,3375" coordsize="10,20">
              <v:shape style="position:absolute;left:5521;top:3375;width:10;height:20" coordorigin="5521,3375" coordsize="10,20" path="m5521,3394l5531,3394,5531,3375,5521,3375,5521,3394xe" filled="true" fillcolor="#000000" stroked="false">
                <v:path arrowok="t"/>
                <v:fill type="solid"/>
              </v:shape>
            </v:group>
            <v:group style="position:absolute;left:5521;top:3394;width:10;height:20" coordorigin="5521,3394" coordsize="10,20">
              <v:shape style="position:absolute;left:5521;top:3394;width:10;height:20" coordorigin="5521,3394" coordsize="10,20" path="m5521,3413l5531,3413,5531,3394,5521,3394,5521,3413xe" filled="true" fillcolor="#000000" stroked="false">
                <v:path arrowok="t"/>
                <v:fill type="solid"/>
              </v:shape>
            </v:group>
            <v:group style="position:absolute;left:5521;top:3413;width:10;height:20" coordorigin="5521,3413" coordsize="10,20">
              <v:shape style="position:absolute;left:5521;top:3413;width:10;height:20" coordorigin="5521,3413" coordsize="10,20" path="m5521,3432l5531,3432,5531,3413,5521,3413,5521,3432xe" filled="true" fillcolor="#000000" stroked="false">
                <v:path arrowok="t"/>
                <v:fill type="solid"/>
              </v:shape>
            </v:group>
            <v:group style="position:absolute;left:5521;top:3432;width:10;height:20" coordorigin="5521,3432" coordsize="10,20">
              <v:shape style="position:absolute;left:5521;top:3432;width:10;height:20" coordorigin="5521,3432" coordsize="10,20" path="m5521,3452l5531,3452,5531,3432,5521,3432,5521,3452xe" filled="true" fillcolor="#000000" stroked="false">
                <v:path arrowok="t"/>
                <v:fill type="solid"/>
              </v:shape>
            </v:group>
            <v:group style="position:absolute;left:5521;top:3452;width:10;height:20" coordorigin="5521,3452" coordsize="10,20">
              <v:shape style="position:absolute;left:5521;top:3452;width:10;height:20" coordorigin="5521,3452" coordsize="10,20" path="m5521,3471l5531,3471,5531,3452,5521,3452,5521,3471xe" filled="true" fillcolor="#000000" stroked="false">
                <v:path arrowok="t"/>
                <v:fill type="solid"/>
              </v:shape>
            </v:group>
            <v:group style="position:absolute;left:5521;top:3477;width:10;height:2" coordorigin="5521,3477" coordsize="10,2">
              <v:shape style="position:absolute;left:5521;top:3477;width:10;height:2" coordorigin="5521,3477" coordsize="10,0" path="m5521,3477l5531,3477e" filled="false" stroked="true" strokeweight=".599980pt" strokecolor="#000000">
                <v:path arrowok="t"/>
              </v:shape>
            </v:group>
            <v:group style="position:absolute;left:6457;top:3106;width:10;height:20" coordorigin="6457,3106" coordsize="10,20">
              <v:shape style="position:absolute;left:6457;top:3106;width:10;height:20" coordorigin="6457,3106" coordsize="10,20" path="m6457,3125l6467,3125,6467,3106,6457,3106,6457,3125xe" filled="true" fillcolor="#000000" stroked="false">
                <v:path arrowok="t"/>
                <v:fill type="solid"/>
              </v:shape>
            </v:group>
            <v:group style="position:absolute;left:6457;top:3125;width:10;height:20" coordorigin="6457,3125" coordsize="10,20">
              <v:shape style="position:absolute;left:6457;top:3125;width:10;height:20" coordorigin="6457,3125" coordsize="10,20" path="m6457,3144l6467,3144,6467,3125,6457,3125,6457,3144xe" filled="true" fillcolor="#000000" stroked="false">
                <v:path arrowok="t"/>
                <v:fill type="solid"/>
              </v:shape>
            </v:group>
            <v:group style="position:absolute;left:6457;top:3144;width:10;height:20" coordorigin="6457,3144" coordsize="10,20">
              <v:shape style="position:absolute;left:6457;top:3144;width:10;height:20" coordorigin="6457,3144" coordsize="10,20" path="m6457,3164l6467,3164,6467,3144,6457,3144,6457,3164xe" filled="true" fillcolor="#000000" stroked="false">
                <v:path arrowok="t"/>
                <v:fill type="solid"/>
              </v:shape>
            </v:group>
            <v:group style="position:absolute;left:6457;top:3164;width:10;height:20" coordorigin="6457,3164" coordsize="10,20">
              <v:shape style="position:absolute;left:6457;top:3164;width:10;height:20" coordorigin="6457,3164" coordsize="10,20" path="m6457,3183l6467,3183,6467,3164,6457,3164,6457,3183xe" filled="true" fillcolor="#000000" stroked="false">
                <v:path arrowok="t"/>
                <v:fill type="solid"/>
              </v:shape>
            </v:group>
            <v:group style="position:absolute;left:6457;top:3183;width:10;height:20" coordorigin="6457,3183" coordsize="10,20">
              <v:shape style="position:absolute;left:6457;top:3183;width:10;height:20" coordorigin="6457,3183" coordsize="10,20" path="m6457,3202l6467,3202,6467,3183,6457,3183,6457,3202xe" filled="true" fillcolor="#000000" stroked="false">
                <v:path arrowok="t"/>
                <v:fill type="solid"/>
              </v:shape>
            </v:group>
            <v:group style="position:absolute;left:6457;top:3202;width:10;height:20" coordorigin="6457,3202" coordsize="10,20">
              <v:shape style="position:absolute;left:6457;top:3202;width:10;height:20" coordorigin="6457,3202" coordsize="10,20" path="m6457,3221l6467,3221,6467,3202,6457,3202,6457,3221xe" filled="true" fillcolor="#000000" stroked="false">
                <v:path arrowok="t"/>
                <v:fill type="solid"/>
              </v:shape>
            </v:group>
            <v:group style="position:absolute;left:6457;top:3221;width:10;height:20" coordorigin="6457,3221" coordsize="10,20">
              <v:shape style="position:absolute;left:6457;top:3221;width:10;height:20" coordorigin="6457,3221" coordsize="10,20" path="m6457,3240l6467,3240,6467,3221,6457,3221,6457,3240xe" filled="true" fillcolor="#000000" stroked="false">
                <v:path arrowok="t"/>
                <v:fill type="solid"/>
              </v:shape>
            </v:group>
            <v:group style="position:absolute;left:6457;top:3240;width:10;height:20" coordorigin="6457,3240" coordsize="10,20">
              <v:shape style="position:absolute;left:6457;top:3240;width:10;height:20" coordorigin="6457,3240" coordsize="10,20" path="m6457,3260l6467,3260,6467,3240,6457,3240,6457,3260xe" filled="true" fillcolor="#000000" stroked="false">
                <v:path arrowok="t"/>
                <v:fill type="solid"/>
              </v:shape>
            </v:group>
            <v:group style="position:absolute;left:6457;top:3260;width:10;height:20" coordorigin="6457,3260" coordsize="10,20">
              <v:shape style="position:absolute;left:6457;top:3260;width:10;height:20" coordorigin="6457,3260" coordsize="10,20" path="m6457,3279l6467,3279,6467,3260,6457,3260,6457,3279xe" filled="true" fillcolor="#000000" stroked="false">
                <v:path arrowok="t"/>
                <v:fill type="solid"/>
              </v:shape>
            </v:group>
            <v:group style="position:absolute;left:6457;top:3279;width:10;height:20" coordorigin="6457,3279" coordsize="10,20">
              <v:shape style="position:absolute;left:6457;top:3279;width:10;height:20" coordorigin="6457,3279" coordsize="10,20" path="m6457,3298l6467,3298,6467,3279,6457,3279,6457,3298xe" filled="true" fillcolor="#000000" stroked="false">
                <v:path arrowok="t"/>
                <v:fill type="solid"/>
              </v:shape>
            </v:group>
            <v:group style="position:absolute;left:6457;top:3298;width:10;height:20" coordorigin="6457,3298" coordsize="10,20">
              <v:shape style="position:absolute;left:6457;top:3298;width:10;height:20" coordorigin="6457,3298" coordsize="10,20" path="m6457,3317l6467,3317,6467,3298,6457,3298,6457,3317xe" filled="true" fillcolor="#000000" stroked="false">
                <v:path arrowok="t"/>
                <v:fill type="solid"/>
              </v:shape>
            </v:group>
            <v:group style="position:absolute;left:6457;top:3317;width:10;height:20" coordorigin="6457,3317" coordsize="10,20">
              <v:shape style="position:absolute;left:6457;top:3317;width:10;height:20" coordorigin="6457,3317" coordsize="10,20" path="m6457,3336l6467,3336,6467,3317,6457,3317,6457,3336xe" filled="true" fillcolor="#000000" stroked="false">
                <v:path arrowok="t"/>
                <v:fill type="solid"/>
              </v:shape>
            </v:group>
            <v:group style="position:absolute;left:6457;top:3336;width:10;height:20" coordorigin="6457,3336" coordsize="10,20">
              <v:shape style="position:absolute;left:6457;top:3336;width:10;height:20" coordorigin="6457,3336" coordsize="10,20" path="m6457,3356l6467,3356,6467,3336,6457,3336,6457,3356xe" filled="true" fillcolor="#000000" stroked="false">
                <v:path arrowok="t"/>
                <v:fill type="solid"/>
              </v:shape>
            </v:group>
            <v:group style="position:absolute;left:6457;top:3356;width:10;height:20" coordorigin="6457,3356" coordsize="10,20">
              <v:shape style="position:absolute;left:6457;top:3356;width:10;height:20" coordorigin="6457,3356" coordsize="10,20" path="m6457,3375l6467,3375,6467,3356,6457,3356,6457,3375xe" filled="true" fillcolor="#000000" stroked="false">
                <v:path arrowok="t"/>
                <v:fill type="solid"/>
              </v:shape>
            </v:group>
            <v:group style="position:absolute;left:6457;top:3375;width:10;height:20" coordorigin="6457,3375" coordsize="10,20">
              <v:shape style="position:absolute;left:6457;top:3375;width:10;height:20" coordorigin="6457,3375" coordsize="10,20" path="m6457,3394l6467,3394,6467,3375,6457,3375,6457,3394xe" filled="true" fillcolor="#000000" stroked="false">
                <v:path arrowok="t"/>
                <v:fill type="solid"/>
              </v:shape>
            </v:group>
            <v:group style="position:absolute;left:6457;top:3394;width:10;height:20" coordorigin="6457,3394" coordsize="10,20">
              <v:shape style="position:absolute;left:6457;top:3394;width:10;height:20" coordorigin="6457,3394" coordsize="10,20" path="m6457,3413l6467,3413,6467,3394,6457,3394,6457,3413xe" filled="true" fillcolor="#000000" stroked="false">
                <v:path arrowok="t"/>
                <v:fill type="solid"/>
              </v:shape>
            </v:group>
            <v:group style="position:absolute;left:6457;top:3413;width:10;height:20" coordorigin="6457,3413" coordsize="10,20">
              <v:shape style="position:absolute;left:6457;top:3413;width:10;height:20" coordorigin="6457,3413" coordsize="10,20" path="m6457,3432l6467,3432,6467,3413,6457,3413,6457,3432xe" filled="true" fillcolor="#000000" stroked="false">
                <v:path arrowok="t"/>
                <v:fill type="solid"/>
              </v:shape>
            </v:group>
            <v:group style="position:absolute;left:6457;top:3432;width:10;height:20" coordorigin="6457,3432" coordsize="10,20">
              <v:shape style="position:absolute;left:6457;top:3432;width:10;height:20" coordorigin="6457,3432" coordsize="10,20" path="m6457,3452l6467,3452,6467,3432,6457,3432,6457,3452xe" filled="true" fillcolor="#000000" stroked="false">
                <v:path arrowok="t"/>
                <v:fill type="solid"/>
              </v:shape>
            </v:group>
            <v:group style="position:absolute;left:6457;top:3452;width:10;height:20" coordorigin="6457,3452" coordsize="10,20">
              <v:shape style="position:absolute;left:6457;top:3452;width:10;height:20" coordorigin="6457,3452" coordsize="10,20" path="m6457,3471l6467,3471,6467,3452,6457,3452,6457,3471xe" filled="true" fillcolor="#000000" stroked="false">
                <v:path arrowok="t"/>
                <v:fill type="solid"/>
              </v:shape>
            </v:group>
            <v:group style="position:absolute;left:6457;top:3477;width:10;height:2" coordorigin="6457,3477" coordsize="10,2">
              <v:shape style="position:absolute;left:6457;top:3477;width:10;height:2" coordorigin="6457,3477" coordsize="10,0" path="m6457,3477l6467,3477e" filled="false" stroked="true" strokeweight=".599980pt" strokecolor="#000000">
                <v:path arrowok="t"/>
              </v:shape>
            </v:group>
            <v:group style="position:absolute;left:7213;top:3106;width:10;height:20" coordorigin="7213,3106" coordsize="10,20">
              <v:shape style="position:absolute;left:7213;top:3106;width:10;height:20" coordorigin="7213,3106" coordsize="10,20" path="m7213,3125l7223,3125,7223,3106,7213,3106,7213,3125xe" filled="true" fillcolor="#000000" stroked="false">
                <v:path arrowok="t"/>
                <v:fill type="solid"/>
              </v:shape>
            </v:group>
            <v:group style="position:absolute;left:7213;top:3125;width:10;height:20" coordorigin="7213,3125" coordsize="10,20">
              <v:shape style="position:absolute;left:7213;top:3125;width:10;height:20" coordorigin="7213,3125" coordsize="10,20" path="m7213,3144l7223,3144,7223,3125,7213,3125,7213,3144xe" filled="true" fillcolor="#000000" stroked="false">
                <v:path arrowok="t"/>
                <v:fill type="solid"/>
              </v:shape>
            </v:group>
            <v:group style="position:absolute;left:7213;top:3144;width:10;height:20" coordorigin="7213,3144" coordsize="10,20">
              <v:shape style="position:absolute;left:7213;top:3144;width:10;height:20" coordorigin="7213,3144" coordsize="10,20" path="m7213,3164l7223,3164,7223,3144,7213,3144,7213,3164xe" filled="true" fillcolor="#000000" stroked="false">
                <v:path arrowok="t"/>
                <v:fill type="solid"/>
              </v:shape>
            </v:group>
            <v:group style="position:absolute;left:7213;top:3164;width:10;height:20" coordorigin="7213,3164" coordsize="10,20">
              <v:shape style="position:absolute;left:7213;top:3164;width:10;height:20" coordorigin="7213,3164" coordsize="10,20" path="m7213,3183l7223,3183,7223,3164,7213,3164,7213,3183xe" filled="true" fillcolor="#000000" stroked="false">
                <v:path arrowok="t"/>
                <v:fill type="solid"/>
              </v:shape>
            </v:group>
            <v:group style="position:absolute;left:7213;top:3183;width:10;height:20" coordorigin="7213,3183" coordsize="10,20">
              <v:shape style="position:absolute;left:7213;top:3183;width:10;height:20" coordorigin="7213,3183" coordsize="10,20" path="m7213,3202l7223,3202,7223,3183,7213,3183,7213,3202xe" filled="true" fillcolor="#000000" stroked="false">
                <v:path arrowok="t"/>
                <v:fill type="solid"/>
              </v:shape>
            </v:group>
            <v:group style="position:absolute;left:7213;top:3202;width:10;height:20" coordorigin="7213,3202" coordsize="10,20">
              <v:shape style="position:absolute;left:7213;top:3202;width:10;height:20" coordorigin="7213,3202" coordsize="10,20" path="m7213,3221l7223,3221,7223,3202,7213,3202,7213,3221xe" filled="true" fillcolor="#000000" stroked="false">
                <v:path arrowok="t"/>
                <v:fill type="solid"/>
              </v:shape>
            </v:group>
            <v:group style="position:absolute;left:7213;top:3221;width:10;height:20" coordorigin="7213,3221" coordsize="10,20">
              <v:shape style="position:absolute;left:7213;top:3221;width:10;height:20" coordorigin="7213,3221" coordsize="10,20" path="m7213,3240l7223,3240,7223,3221,7213,3221,7213,3240xe" filled="true" fillcolor="#000000" stroked="false">
                <v:path arrowok="t"/>
                <v:fill type="solid"/>
              </v:shape>
            </v:group>
            <v:group style="position:absolute;left:7213;top:3240;width:10;height:20" coordorigin="7213,3240" coordsize="10,20">
              <v:shape style="position:absolute;left:7213;top:3240;width:10;height:20" coordorigin="7213,3240" coordsize="10,20" path="m7213,3260l7223,3260,7223,3240,7213,3240,7213,3260xe" filled="true" fillcolor="#000000" stroked="false">
                <v:path arrowok="t"/>
                <v:fill type="solid"/>
              </v:shape>
            </v:group>
            <v:group style="position:absolute;left:7213;top:3260;width:10;height:20" coordorigin="7213,3260" coordsize="10,20">
              <v:shape style="position:absolute;left:7213;top:3260;width:10;height:20" coordorigin="7213,3260" coordsize="10,20" path="m7213,3279l7223,3279,7223,3260,7213,3260,7213,3279xe" filled="true" fillcolor="#000000" stroked="false">
                <v:path arrowok="t"/>
                <v:fill type="solid"/>
              </v:shape>
            </v:group>
            <v:group style="position:absolute;left:7213;top:3279;width:10;height:20" coordorigin="7213,3279" coordsize="10,20">
              <v:shape style="position:absolute;left:7213;top:3279;width:10;height:20" coordorigin="7213,3279" coordsize="10,20" path="m7213,3298l7223,3298,7223,3279,7213,3279,7213,3298xe" filled="true" fillcolor="#000000" stroked="false">
                <v:path arrowok="t"/>
                <v:fill type="solid"/>
              </v:shape>
            </v:group>
            <v:group style="position:absolute;left:7213;top:3298;width:10;height:20" coordorigin="7213,3298" coordsize="10,20">
              <v:shape style="position:absolute;left:7213;top:3298;width:10;height:20" coordorigin="7213,3298" coordsize="10,20" path="m7213,3317l7223,3317,7223,3298,7213,3298,7213,3317xe" filled="true" fillcolor="#000000" stroked="false">
                <v:path arrowok="t"/>
                <v:fill type="solid"/>
              </v:shape>
            </v:group>
            <v:group style="position:absolute;left:7213;top:3317;width:10;height:20" coordorigin="7213,3317" coordsize="10,20">
              <v:shape style="position:absolute;left:7213;top:3317;width:10;height:20" coordorigin="7213,3317" coordsize="10,20" path="m7213,3336l7223,3336,7223,3317,7213,3317,7213,3336xe" filled="true" fillcolor="#000000" stroked="false">
                <v:path arrowok="t"/>
                <v:fill type="solid"/>
              </v:shape>
            </v:group>
            <v:group style="position:absolute;left:7213;top:3336;width:10;height:20" coordorigin="7213,3336" coordsize="10,20">
              <v:shape style="position:absolute;left:7213;top:3336;width:10;height:20" coordorigin="7213,3336" coordsize="10,20" path="m7213,3356l7223,3356,7223,3336,7213,3336,7213,3356xe" filled="true" fillcolor="#000000" stroked="false">
                <v:path arrowok="t"/>
                <v:fill type="solid"/>
              </v:shape>
            </v:group>
            <v:group style="position:absolute;left:7213;top:3356;width:10;height:20" coordorigin="7213,3356" coordsize="10,20">
              <v:shape style="position:absolute;left:7213;top:3356;width:10;height:20" coordorigin="7213,3356" coordsize="10,20" path="m7213,3375l7223,3375,7223,3356,7213,3356,7213,3375xe" filled="true" fillcolor="#000000" stroked="false">
                <v:path arrowok="t"/>
                <v:fill type="solid"/>
              </v:shape>
            </v:group>
            <v:group style="position:absolute;left:7213;top:3375;width:10;height:20" coordorigin="7213,3375" coordsize="10,20">
              <v:shape style="position:absolute;left:7213;top:3375;width:10;height:20" coordorigin="7213,3375" coordsize="10,20" path="m7213,3394l7223,3394,7223,3375,7213,3375,7213,3394xe" filled="true" fillcolor="#000000" stroked="false">
                <v:path arrowok="t"/>
                <v:fill type="solid"/>
              </v:shape>
            </v:group>
            <v:group style="position:absolute;left:7213;top:3394;width:10;height:20" coordorigin="7213,3394" coordsize="10,20">
              <v:shape style="position:absolute;left:7213;top:3394;width:10;height:20" coordorigin="7213,3394" coordsize="10,20" path="m7213,3413l7223,3413,7223,3394,7213,3394,7213,3413xe" filled="true" fillcolor="#000000" stroked="false">
                <v:path arrowok="t"/>
                <v:fill type="solid"/>
              </v:shape>
            </v:group>
            <v:group style="position:absolute;left:7213;top:3413;width:10;height:20" coordorigin="7213,3413" coordsize="10,20">
              <v:shape style="position:absolute;left:7213;top:3413;width:10;height:20" coordorigin="7213,3413" coordsize="10,20" path="m7213,3432l7223,3432,7223,3413,7213,3413,7213,3432xe" filled="true" fillcolor="#000000" stroked="false">
                <v:path arrowok="t"/>
                <v:fill type="solid"/>
              </v:shape>
            </v:group>
            <v:group style="position:absolute;left:7213;top:3432;width:10;height:20" coordorigin="7213,3432" coordsize="10,20">
              <v:shape style="position:absolute;left:7213;top:3432;width:10;height:20" coordorigin="7213,3432" coordsize="10,20" path="m7213,3452l7223,3452,7223,3432,7213,3432,7213,3452xe" filled="true" fillcolor="#000000" stroked="false">
                <v:path arrowok="t"/>
                <v:fill type="solid"/>
              </v:shape>
            </v:group>
            <v:group style="position:absolute;left:7213;top:3452;width:10;height:20" coordorigin="7213,3452" coordsize="10,20">
              <v:shape style="position:absolute;left:7213;top:3452;width:10;height:20" coordorigin="7213,3452" coordsize="10,20" path="m7213,3471l7223,3471,7223,3452,7213,3452,7213,3471xe" filled="true" fillcolor="#000000" stroked="false">
                <v:path arrowok="t"/>
                <v:fill type="solid"/>
              </v:shape>
            </v:group>
            <v:group style="position:absolute;left:7213;top:3477;width:10;height:2" coordorigin="7213,3477" coordsize="10,2">
              <v:shape style="position:absolute;left:7213;top:3477;width:10;height:2" coordorigin="7213,3477" coordsize="10,0" path="m7213,3477l7223,3477e" filled="false" stroked="true" strokeweight=".599980pt" strokecolor="#000000">
                <v:path arrowok="t"/>
              </v:shape>
            </v:group>
            <v:group style="position:absolute;left:8185;top:3106;width:10;height:20" coordorigin="8185,3106" coordsize="10,20">
              <v:shape style="position:absolute;left:8185;top:3106;width:10;height:20" coordorigin="8185,3106" coordsize="10,20" path="m8185,3125l8195,3125,8195,3106,8185,3106,8185,3125xe" filled="true" fillcolor="#000000" stroked="false">
                <v:path arrowok="t"/>
                <v:fill type="solid"/>
              </v:shape>
            </v:group>
            <v:group style="position:absolute;left:8185;top:3125;width:10;height:20" coordorigin="8185,3125" coordsize="10,20">
              <v:shape style="position:absolute;left:8185;top:3125;width:10;height:20" coordorigin="8185,3125" coordsize="10,20" path="m8185,3144l8195,3144,8195,3125,8185,3125,8185,3144xe" filled="true" fillcolor="#000000" stroked="false">
                <v:path arrowok="t"/>
                <v:fill type="solid"/>
              </v:shape>
            </v:group>
            <v:group style="position:absolute;left:8185;top:3144;width:10;height:20" coordorigin="8185,3144" coordsize="10,20">
              <v:shape style="position:absolute;left:8185;top:3144;width:10;height:20" coordorigin="8185,3144" coordsize="10,20" path="m8185,3164l8195,3164,8195,3144,8185,3144,8185,3164xe" filled="true" fillcolor="#000000" stroked="false">
                <v:path arrowok="t"/>
                <v:fill type="solid"/>
              </v:shape>
            </v:group>
            <v:group style="position:absolute;left:8185;top:3164;width:10;height:20" coordorigin="8185,3164" coordsize="10,20">
              <v:shape style="position:absolute;left:8185;top:3164;width:10;height:20" coordorigin="8185,3164" coordsize="10,20" path="m8185,3183l8195,3183,8195,3164,8185,3164,8185,3183xe" filled="true" fillcolor="#000000" stroked="false">
                <v:path arrowok="t"/>
                <v:fill type="solid"/>
              </v:shape>
            </v:group>
            <v:group style="position:absolute;left:8185;top:3183;width:10;height:20" coordorigin="8185,3183" coordsize="10,20">
              <v:shape style="position:absolute;left:8185;top:3183;width:10;height:20" coordorigin="8185,3183" coordsize="10,20" path="m8185,3202l8195,3202,8195,3183,8185,3183,8185,3202xe" filled="true" fillcolor="#000000" stroked="false">
                <v:path arrowok="t"/>
                <v:fill type="solid"/>
              </v:shape>
            </v:group>
            <v:group style="position:absolute;left:8185;top:3202;width:10;height:20" coordorigin="8185,3202" coordsize="10,20">
              <v:shape style="position:absolute;left:8185;top:3202;width:10;height:20" coordorigin="8185,3202" coordsize="10,20" path="m8185,3221l8195,3221,8195,3202,8185,3202,8185,3221xe" filled="true" fillcolor="#000000" stroked="false">
                <v:path arrowok="t"/>
                <v:fill type="solid"/>
              </v:shape>
            </v:group>
            <v:group style="position:absolute;left:8185;top:3221;width:10;height:20" coordorigin="8185,3221" coordsize="10,20">
              <v:shape style="position:absolute;left:8185;top:3221;width:10;height:20" coordorigin="8185,3221" coordsize="10,20" path="m8185,3240l8195,3240,8195,3221,8185,3221,8185,3240xe" filled="true" fillcolor="#000000" stroked="false">
                <v:path arrowok="t"/>
                <v:fill type="solid"/>
              </v:shape>
            </v:group>
            <v:group style="position:absolute;left:8185;top:3240;width:10;height:20" coordorigin="8185,3240" coordsize="10,20">
              <v:shape style="position:absolute;left:8185;top:3240;width:10;height:20" coordorigin="8185,3240" coordsize="10,20" path="m8185,3260l8195,3260,8195,3240,8185,3240,8185,3260xe" filled="true" fillcolor="#000000" stroked="false">
                <v:path arrowok="t"/>
                <v:fill type="solid"/>
              </v:shape>
            </v:group>
            <v:group style="position:absolute;left:8185;top:3260;width:10;height:20" coordorigin="8185,3260" coordsize="10,20">
              <v:shape style="position:absolute;left:8185;top:3260;width:10;height:20" coordorigin="8185,3260" coordsize="10,20" path="m8185,3279l8195,3279,8195,3260,8185,3260,8185,3279xe" filled="true" fillcolor="#000000" stroked="false">
                <v:path arrowok="t"/>
                <v:fill type="solid"/>
              </v:shape>
            </v:group>
            <v:group style="position:absolute;left:8185;top:3279;width:10;height:20" coordorigin="8185,3279" coordsize="10,20">
              <v:shape style="position:absolute;left:8185;top:3279;width:10;height:20" coordorigin="8185,3279" coordsize="10,20" path="m8185,3298l8195,3298,8195,3279,8185,3279,8185,3298xe" filled="true" fillcolor="#000000" stroked="false">
                <v:path arrowok="t"/>
                <v:fill type="solid"/>
              </v:shape>
            </v:group>
            <v:group style="position:absolute;left:8185;top:3298;width:10;height:20" coordorigin="8185,3298" coordsize="10,20">
              <v:shape style="position:absolute;left:8185;top:3298;width:10;height:20" coordorigin="8185,3298" coordsize="10,20" path="m8185,3317l8195,3317,8195,3298,8185,3298,8185,3317xe" filled="true" fillcolor="#000000" stroked="false">
                <v:path arrowok="t"/>
                <v:fill type="solid"/>
              </v:shape>
            </v:group>
            <v:group style="position:absolute;left:8185;top:3317;width:10;height:20" coordorigin="8185,3317" coordsize="10,20">
              <v:shape style="position:absolute;left:8185;top:3317;width:10;height:20" coordorigin="8185,3317" coordsize="10,20" path="m8185,3336l8195,3336,8195,3317,8185,3317,8185,3336xe" filled="true" fillcolor="#000000" stroked="false">
                <v:path arrowok="t"/>
                <v:fill type="solid"/>
              </v:shape>
            </v:group>
            <v:group style="position:absolute;left:8185;top:3336;width:10;height:20" coordorigin="8185,3336" coordsize="10,20">
              <v:shape style="position:absolute;left:8185;top:3336;width:10;height:20" coordorigin="8185,3336" coordsize="10,20" path="m8185,3356l8195,3356,8195,3336,8185,3336,8185,3356xe" filled="true" fillcolor="#000000" stroked="false">
                <v:path arrowok="t"/>
                <v:fill type="solid"/>
              </v:shape>
            </v:group>
            <v:group style="position:absolute;left:8185;top:3356;width:10;height:20" coordorigin="8185,3356" coordsize="10,20">
              <v:shape style="position:absolute;left:8185;top:3356;width:10;height:20" coordorigin="8185,3356" coordsize="10,20" path="m8185,3375l8195,3375,8195,3356,8185,3356,8185,3375xe" filled="true" fillcolor="#000000" stroked="false">
                <v:path arrowok="t"/>
                <v:fill type="solid"/>
              </v:shape>
            </v:group>
            <v:group style="position:absolute;left:8185;top:3375;width:10;height:20" coordorigin="8185,3375" coordsize="10,20">
              <v:shape style="position:absolute;left:8185;top:3375;width:10;height:20" coordorigin="8185,3375" coordsize="10,20" path="m8185,3394l8195,3394,8195,3375,8185,3375,8185,3394xe" filled="true" fillcolor="#000000" stroked="false">
                <v:path arrowok="t"/>
                <v:fill type="solid"/>
              </v:shape>
            </v:group>
            <v:group style="position:absolute;left:8185;top:3394;width:10;height:20" coordorigin="8185,3394" coordsize="10,20">
              <v:shape style="position:absolute;left:8185;top:3394;width:10;height:20" coordorigin="8185,3394" coordsize="10,20" path="m8185,3413l8195,3413,8195,3394,8185,3394,8185,3413xe" filled="true" fillcolor="#000000" stroked="false">
                <v:path arrowok="t"/>
                <v:fill type="solid"/>
              </v:shape>
            </v:group>
            <v:group style="position:absolute;left:8185;top:3413;width:10;height:20" coordorigin="8185,3413" coordsize="10,20">
              <v:shape style="position:absolute;left:8185;top:3413;width:10;height:20" coordorigin="8185,3413" coordsize="10,20" path="m8185,3432l8195,3432,8195,3413,8185,3413,8185,3432xe" filled="true" fillcolor="#000000" stroked="false">
                <v:path arrowok="t"/>
                <v:fill type="solid"/>
              </v:shape>
            </v:group>
            <v:group style="position:absolute;left:8185;top:3432;width:10;height:20" coordorigin="8185,3432" coordsize="10,20">
              <v:shape style="position:absolute;left:8185;top:3432;width:10;height:20" coordorigin="8185,3432" coordsize="10,20" path="m8185,3452l8195,3452,8195,3432,8185,3432,8185,3452xe" filled="true" fillcolor="#000000" stroked="false">
                <v:path arrowok="t"/>
                <v:fill type="solid"/>
              </v:shape>
            </v:group>
            <v:group style="position:absolute;left:8185;top:3452;width:10;height:20" coordorigin="8185,3452" coordsize="10,20">
              <v:shape style="position:absolute;left:8185;top:3452;width:10;height:20" coordorigin="8185,3452" coordsize="10,20" path="m8185,3471l8195,3471,8195,3452,8185,3452,8185,3471xe" filled="true" fillcolor="#000000" stroked="false">
                <v:path arrowok="t"/>
                <v:fill type="solid"/>
              </v:shape>
            </v:group>
            <v:group style="position:absolute;left:8185;top:3477;width:10;height:2" coordorigin="8185,3477" coordsize="10,2">
              <v:shape style="position:absolute;left:8185;top:3477;width:10;height:2" coordorigin="8185,3477" coordsize="10,0" path="m8185,3477l8195,3477e" filled="false" stroked="true" strokeweight=".599980pt" strokecolor="#000000">
                <v:path arrowok="t"/>
              </v:shape>
            </v:group>
            <v:group style="position:absolute;left:8937;top:3106;width:10;height:20" coordorigin="8937,3106" coordsize="10,20">
              <v:shape style="position:absolute;left:8937;top:3106;width:10;height:20" coordorigin="8937,3106" coordsize="10,20" path="m8937,3125l8947,3125,8947,3106,8937,3106,8937,3125xe" filled="true" fillcolor="#000000" stroked="false">
                <v:path arrowok="t"/>
                <v:fill type="solid"/>
              </v:shape>
            </v:group>
            <v:group style="position:absolute;left:8937;top:3125;width:10;height:20" coordorigin="8937,3125" coordsize="10,20">
              <v:shape style="position:absolute;left:8937;top:3125;width:10;height:20" coordorigin="8937,3125" coordsize="10,20" path="m8937,3144l8947,3144,8947,3125,8937,3125,8937,3144xe" filled="true" fillcolor="#000000" stroked="false">
                <v:path arrowok="t"/>
                <v:fill type="solid"/>
              </v:shape>
            </v:group>
            <v:group style="position:absolute;left:8937;top:3144;width:10;height:20" coordorigin="8937,3144" coordsize="10,20">
              <v:shape style="position:absolute;left:8937;top:3144;width:10;height:20" coordorigin="8937,3144" coordsize="10,20" path="m8937,3164l8947,3164,8947,3144,8937,3144,8937,3164xe" filled="true" fillcolor="#000000" stroked="false">
                <v:path arrowok="t"/>
                <v:fill type="solid"/>
              </v:shape>
            </v:group>
            <v:group style="position:absolute;left:8937;top:3164;width:10;height:20" coordorigin="8937,3164" coordsize="10,20">
              <v:shape style="position:absolute;left:8937;top:3164;width:10;height:20" coordorigin="8937,3164" coordsize="10,20" path="m8937,3183l8947,3183,8947,3164,8937,3164,8937,3183xe" filled="true" fillcolor="#000000" stroked="false">
                <v:path arrowok="t"/>
                <v:fill type="solid"/>
              </v:shape>
            </v:group>
            <v:group style="position:absolute;left:8937;top:3183;width:10;height:20" coordorigin="8937,3183" coordsize="10,20">
              <v:shape style="position:absolute;left:8937;top:3183;width:10;height:20" coordorigin="8937,3183" coordsize="10,20" path="m8937,3202l8947,3202,8947,3183,8937,3183,8937,3202xe" filled="true" fillcolor="#000000" stroked="false">
                <v:path arrowok="t"/>
                <v:fill type="solid"/>
              </v:shape>
            </v:group>
            <v:group style="position:absolute;left:8937;top:3202;width:10;height:20" coordorigin="8937,3202" coordsize="10,20">
              <v:shape style="position:absolute;left:8937;top:3202;width:10;height:20" coordorigin="8937,3202" coordsize="10,20" path="m8937,3221l8947,3221,8947,3202,8937,3202,8937,3221xe" filled="true" fillcolor="#000000" stroked="false">
                <v:path arrowok="t"/>
                <v:fill type="solid"/>
              </v:shape>
            </v:group>
            <v:group style="position:absolute;left:8937;top:3221;width:10;height:20" coordorigin="8937,3221" coordsize="10,20">
              <v:shape style="position:absolute;left:8937;top:3221;width:10;height:20" coordorigin="8937,3221" coordsize="10,20" path="m8937,3240l8947,3240,8947,3221,8937,3221,8937,3240xe" filled="true" fillcolor="#000000" stroked="false">
                <v:path arrowok="t"/>
                <v:fill type="solid"/>
              </v:shape>
            </v:group>
            <v:group style="position:absolute;left:8937;top:3240;width:10;height:20" coordorigin="8937,3240" coordsize="10,20">
              <v:shape style="position:absolute;left:8937;top:3240;width:10;height:20" coordorigin="8937,3240" coordsize="10,20" path="m8937,3260l8947,3260,8947,3240,8937,3240,8937,3260xe" filled="true" fillcolor="#000000" stroked="false">
                <v:path arrowok="t"/>
                <v:fill type="solid"/>
              </v:shape>
            </v:group>
            <v:group style="position:absolute;left:8937;top:3260;width:10;height:20" coordorigin="8937,3260" coordsize="10,20">
              <v:shape style="position:absolute;left:8937;top:3260;width:10;height:20" coordorigin="8937,3260" coordsize="10,20" path="m8937,3279l8947,3279,8947,3260,8937,3260,8937,3279xe" filled="true" fillcolor="#000000" stroked="false">
                <v:path arrowok="t"/>
                <v:fill type="solid"/>
              </v:shape>
            </v:group>
            <v:group style="position:absolute;left:8937;top:3279;width:10;height:20" coordorigin="8937,3279" coordsize="10,20">
              <v:shape style="position:absolute;left:8937;top:3279;width:10;height:20" coordorigin="8937,3279" coordsize="10,20" path="m8937,3298l8947,3298,8947,3279,8937,3279,8937,3298xe" filled="true" fillcolor="#000000" stroked="false">
                <v:path arrowok="t"/>
                <v:fill type="solid"/>
              </v:shape>
            </v:group>
            <v:group style="position:absolute;left:8937;top:3298;width:10;height:20" coordorigin="8937,3298" coordsize="10,20">
              <v:shape style="position:absolute;left:8937;top:3298;width:10;height:20" coordorigin="8937,3298" coordsize="10,20" path="m8937,3317l8947,3317,8947,3298,8937,3298,8937,3317xe" filled="true" fillcolor="#000000" stroked="false">
                <v:path arrowok="t"/>
                <v:fill type="solid"/>
              </v:shape>
            </v:group>
            <v:group style="position:absolute;left:8937;top:3317;width:10;height:20" coordorigin="8937,3317" coordsize="10,20">
              <v:shape style="position:absolute;left:8937;top:3317;width:10;height:20" coordorigin="8937,3317" coordsize="10,20" path="m8937,3336l8947,3336,8947,3317,8937,3317,8937,3336xe" filled="true" fillcolor="#000000" stroked="false">
                <v:path arrowok="t"/>
                <v:fill type="solid"/>
              </v:shape>
            </v:group>
            <v:group style="position:absolute;left:8937;top:3336;width:10;height:20" coordorigin="8937,3336" coordsize="10,20">
              <v:shape style="position:absolute;left:8937;top:3336;width:10;height:20" coordorigin="8937,3336" coordsize="10,20" path="m8937,3356l8947,3356,8947,3336,8937,3336,8937,3356xe" filled="true" fillcolor="#000000" stroked="false">
                <v:path arrowok="t"/>
                <v:fill type="solid"/>
              </v:shape>
            </v:group>
            <v:group style="position:absolute;left:8937;top:3356;width:10;height:20" coordorigin="8937,3356" coordsize="10,20">
              <v:shape style="position:absolute;left:8937;top:3356;width:10;height:20" coordorigin="8937,3356" coordsize="10,20" path="m8937,3375l8947,3375,8947,3356,8937,3356,8937,3375xe" filled="true" fillcolor="#000000" stroked="false">
                <v:path arrowok="t"/>
                <v:fill type="solid"/>
              </v:shape>
            </v:group>
            <v:group style="position:absolute;left:8937;top:3375;width:10;height:20" coordorigin="8937,3375" coordsize="10,20">
              <v:shape style="position:absolute;left:8937;top:3375;width:10;height:20" coordorigin="8937,3375" coordsize="10,20" path="m8937,3394l8947,3394,8947,3375,8937,3375,8937,3394xe" filled="true" fillcolor="#000000" stroked="false">
                <v:path arrowok="t"/>
                <v:fill type="solid"/>
              </v:shape>
            </v:group>
            <v:group style="position:absolute;left:8937;top:3394;width:10;height:20" coordorigin="8937,3394" coordsize="10,20">
              <v:shape style="position:absolute;left:8937;top:3394;width:10;height:20" coordorigin="8937,3394" coordsize="10,20" path="m8937,3413l8947,3413,8947,3394,8937,3394,8937,3413xe" filled="true" fillcolor="#000000" stroked="false">
                <v:path arrowok="t"/>
                <v:fill type="solid"/>
              </v:shape>
            </v:group>
            <v:group style="position:absolute;left:8937;top:3413;width:10;height:20" coordorigin="8937,3413" coordsize="10,20">
              <v:shape style="position:absolute;left:8937;top:3413;width:10;height:20" coordorigin="8937,3413" coordsize="10,20" path="m8937,3432l8947,3432,8947,3413,8937,3413,8937,3432xe" filled="true" fillcolor="#000000" stroked="false">
                <v:path arrowok="t"/>
                <v:fill type="solid"/>
              </v:shape>
            </v:group>
            <v:group style="position:absolute;left:8937;top:3432;width:10;height:20" coordorigin="8937,3432" coordsize="10,20">
              <v:shape style="position:absolute;left:8937;top:3432;width:10;height:20" coordorigin="8937,3432" coordsize="10,20" path="m8937,3452l8947,3452,8947,3432,8937,3432,8937,3452xe" filled="true" fillcolor="#000000" stroked="false">
                <v:path arrowok="t"/>
                <v:fill type="solid"/>
              </v:shape>
            </v:group>
            <v:group style="position:absolute;left:8937;top:3452;width:10;height:20" coordorigin="8937,3452" coordsize="10,20">
              <v:shape style="position:absolute;left:8937;top:3452;width:10;height:20" coordorigin="8937,3452" coordsize="10,20" path="m8937,3471l8947,3471,8947,3452,8937,3452,8937,3471xe" filled="true" fillcolor="#000000" stroked="false">
                <v:path arrowok="t"/>
                <v:fill type="solid"/>
              </v:shape>
            </v:group>
            <v:group style="position:absolute;left:8937;top:3477;width:10;height:2" coordorigin="8937,3477" coordsize="10,2">
              <v:shape style="position:absolute;left:8937;top:3477;width:10;height:2" coordorigin="8937,3477" coordsize="10,0" path="m8937,3477l8947,3477e" filled="false" stroked="true" strokeweight=".599980pt" strokecolor="#000000">
                <v:path arrowok="t"/>
              </v:shape>
            </v:group>
            <v:group style="position:absolute;left:9746;top:3106;width:10;height:20" coordorigin="9746,3106" coordsize="10,20">
              <v:shape style="position:absolute;left:9746;top:3106;width:10;height:20" coordorigin="9746,3106" coordsize="10,20" path="m9746,3125l9756,3125,9756,3106,9746,3106,9746,3125xe" filled="true" fillcolor="#000000" stroked="false">
                <v:path arrowok="t"/>
                <v:fill type="solid"/>
              </v:shape>
            </v:group>
            <v:group style="position:absolute;left:9746;top:3125;width:10;height:20" coordorigin="9746,3125" coordsize="10,20">
              <v:shape style="position:absolute;left:9746;top:3125;width:10;height:20" coordorigin="9746,3125" coordsize="10,20" path="m9746,3144l9756,3144,9756,3125,9746,3125,9746,3144xe" filled="true" fillcolor="#000000" stroked="false">
                <v:path arrowok="t"/>
                <v:fill type="solid"/>
              </v:shape>
            </v:group>
            <v:group style="position:absolute;left:9746;top:3144;width:10;height:20" coordorigin="9746,3144" coordsize="10,20">
              <v:shape style="position:absolute;left:9746;top:3144;width:10;height:20" coordorigin="9746,3144" coordsize="10,20" path="m9746,3164l9756,3164,9756,3144,9746,3144,9746,3164xe" filled="true" fillcolor="#000000" stroked="false">
                <v:path arrowok="t"/>
                <v:fill type="solid"/>
              </v:shape>
            </v:group>
            <v:group style="position:absolute;left:9746;top:3164;width:10;height:20" coordorigin="9746,3164" coordsize="10,20">
              <v:shape style="position:absolute;left:9746;top:3164;width:10;height:20" coordorigin="9746,3164" coordsize="10,20" path="m9746,3183l9756,3183,9756,3164,9746,3164,9746,3183xe" filled="true" fillcolor="#000000" stroked="false">
                <v:path arrowok="t"/>
                <v:fill type="solid"/>
              </v:shape>
            </v:group>
            <v:group style="position:absolute;left:9746;top:3183;width:10;height:20" coordorigin="9746,3183" coordsize="10,20">
              <v:shape style="position:absolute;left:9746;top:3183;width:10;height:20" coordorigin="9746,3183" coordsize="10,20" path="m9746,3202l9756,3202,9756,3183,9746,3183,9746,3202xe" filled="true" fillcolor="#000000" stroked="false">
                <v:path arrowok="t"/>
                <v:fill type="solid"/>
              </v:shape>
            </v:group>
            <v:group style="position:absolute;left:9746;top:3202;width:10;height:20" coordorigin="9746,3202" coordsize="10,20">
              <v:shape style="position:absolute;left:9746;top:3202;width:10;height:20" coordorigin="9746,3202" coordsize="10,20" path="m9746,3221l9756,3221,9756,3202,9746,3202,9746,3221xe" filled="true" fillcolor="#000000" stroked="false">
                <v:path arrowok="t"/>
                <v:fill type="solid"/>
              </v:shape>
            </v:group>
            <v:group style="position:absolute;left:9746;top:3221;width:10;height:20" coordorigin="9746,3221" coordsize="10,20">
              <v:shape style="position:absolute;left:9746;top:3221;width:10;height:20" coordorigin="9746,3221" coordsize="10,20" path="m9746,3240l9756,3240,9756,3221,9746,3221,9746,3240xe" filled="true" fillcolor="#000000" stroked="false">
                <v:path arrowok="t"/>
                <v:fill type="solid"/>
              </v:shape>
            </v:group>
            <v:group style="position:absolute;left:9746;top:3240;width:10;height:20" coordorigin="9746,3240" coordsize="10,20">
              <v:shape style="position:absolute;left:9746;top:3240;width:10;height:20" coordorigin="9746,3240" coordsize="10,20" path="m9746,3260l9756,3260,9756,3240,9746,3240,9746,3260xe" filled="true" fillcolor="#000000" stroked="false">
                <v:path arrowok="t"/>
                <v:fill type="solid"/>
              </v:shape>
            </v:group>
            <v:group style="position:absolute;left:9746;top:3260;width:10;height:20" coordorigin="9746,3260" coordsize="10,20">
              <v:shape style="position:absolute;left:9746;top:3260;width:10;height:20" coordorigin="9746,3260" coordsize="10,20" path="m9746,3279l9756,3279,9756,3260,9746,3260,9746,3279xe" filled="true" fillcolor="#000000" stroked="false">
                <v:path arrowok="t"/>
                <v:fill type="solid"/>
              </v:shape>
            </v:group>
            <v:group style="position:absolute;left:9746;top:3279;width:10;height:20" coordorigin="9746,3279" coordsize="10,20">
              <v:shape style="position:absolute;left:9746;top:3279;width:10;height:20" coordorigin="9746,3279" coordsize="10,20" path="m9746,3298l9756,3298,9756,3279,9746,3279,9746,3298xe" filled="true" fillcolor="#000000" stroked="false">
                <v:path arrowok="t"/>
                <v:fill type="solid"/>
              </v:shape>
            </v:group>
            <v:group style="position:absolute;left:9746;top:3298;width:10;height:20" coordorigin="9746,3298" coordsize="10,20">
              <v:shape style="position:absolute;left:9746;top:3298;width:10;height:20" coordorigin="9746,3298" coordsize="10,20" path="m9746,3317l9756,3317,9756,3298,9746,3298,9746,3317xe" filled="true" fillcolor="#000000" stroked="false">
                <v:path arrowok="t"/>
                <v:fill type="solid"/>
              </v:shape>
            </v:group>
            <v:group style="position:absolute;left:9746;top:3317;width:10;height:20" coordorigin="9746,3317" coordsize="10,20">
              <v:shape style="position:absolute;left:9746;top:3317;width:10;height:20" coordorigin="9746,3317" coordsize="10,20" path="m9746,3336l9756,3336,9756,3317,9746,3317,9746,3336xe" filled="true" fillcolor="#000000" stroked="false">
                <v:path arrowok="t"/>
                <v:fill type="solid"/>
              </v:shape>
            </v:group>
            <v:group style="position:absolute;left:9746;top:3336;width:10;height:20" coordorigin="9746,3336" coordsize="10,20">
              <v:shape style="position:absolute;left:9746;top:3336;width:10;height:20" coordorigin="9746,3336" coordsize="10,20" path="m9746,3356l9756,3356,9756,3336,9746,3336,9746,3356xe" filled="true" fillcolor="#000000" stroked="false">
                <v:path arrowok="t"/>
                <v:fill type="solid"/>
              </v:shape>
            </v:group>
            <v:group style="position:absolute;left:9746;top:3356;width:10;height:20" coordorigin="9746,3356" coordsize="10,20">
              <v:shape style="position:absolute;left:9746;top:3356;width:10;height:20" coordorigin="9746,3356" coordsize="10,20" path="m9746,3375l9756,3375,9756,3356,9746,3356,9746,3375xe" filled="true" fillcolor="#000000" stroked="false">
                <v:path arrowok="t"/>
                <v:fill type="solid"/>
              </v:shape>
            </v:group>
            <v:group style="position:absolute;left:9746;top:3375;width:10;height:20" coordorigin="9746,3375" coordsize="10,20">
              <v:shape style="position:absolute;left:9746;top:3375;width:10;height:20" coordorigin="9746,3375" coordsize="10,20" path="m9746,3394l9756,3394,9756,3375,9746,3375,9746,3394xe" filled="true" fillcolor="#000000" stroked="false">
                <v:path arrowok="t"/>
                <v:fill type="solid"/>
              </v:shape>
            </v:group>
            <v:group style="position:absolute;left:9746;top:3394;width:10;height:20" coordorigin="9746,3394" coordsize="10,20">
              <v:shape style="position:absolute;left:9746;top:3394;width:10;height:20" coordorigin="9746,3394" coordsize="10,20" path="m9746,3413l9756,3413,9756,3394,9746,3394,9746,3413xe" filled="true" fillcolor="#000000" stroked="false">
                <v:path arrowok="t"/>
                <v:fill type="solid"/>
              </v:shape>
            </v:group>
            <v:group style="position:absolute;left:9746;top:3413;width:10;height:20" coordorigin="9746,3413" coordsize="10,20">
              <v:shape style="position:absolute;left:9746;top:3413;width:10;height:20" coordorigin="9746,3413" coordsize="10,20" path="m9746,3432l9756,3432,9756,3413,9746,3413,9746,3432xe" filled="true" fillcolor="#000000" stroked="false">
                <v:path arrowok="t"/>
                <v:fill type="solid"/>
              </v:shape>
            </v:group>
            <v:group style="position:absolute;left:9746;top:3432;width:10;height:20" coordorigin="9746,3432" coordsize="10,20">
              <v:shape style="position:absolute;left:9746;top:3432;width:10;height:20" coordorigin="9746,3432" coordsize="10,20" path="m9746,3452l9756,3452,9756,3432,9746,3432,9746,3452xe" filled="true" fillcolor="#000000" stroked="false">
                <v:path arrowok="t"/>
                <v:fill type="solid"/>
              </v:shape>
            </v:group>
            <v:group style="position:absolute;left:9746;top:3452;width:10;height:20" coordorigin="9746,3452" coordsize="10,20">
              <v:shape style="position:absolute;left:9746;top:3452;width:10;height:20" coordorigin="9746,3452" coordsize="10,20" path="m9746,3471l9756,3471,9756,3452,9746,3452,9746,3471xe" filled="true" fillcolor="#000000" stroked="false">
                <v:path arrowok="t"/>
                <v:fill type="solid"/>
              </v:shape>
            </v:group>
            <v:group style="position:absolute;left:9746;top:3477;width:10;height:2" coordorigin="9746,3477" coordsize="10,2">
              <v:shape style="position:absolute;left:9746;top:3477;width:10;height:2" coordorigin="9746,3477" coordsize="10,0" path="m9746,3477l9756,3477e" filled="false" stroked="true" strokeweight=".599980pt" strokecolor="#000000">
                <v:path arrowok="t"/>
              </v:shape>
              <v:shape style="position:absolute;left:2952;top:3483;width:826;height:10" type="#_x0000_t75" stroked="false">
                <v:imagedata r:id="rId279" o:title=""/>
              </v:shape>
              <v:shape style="position:absolute;left:3773;top:3483;width:999;height:10" type="#_x0000_t75" stroked="false">
                <v:imagedata r:id="rId280" o:title=""/>
              </v:shape>
              <v:shape style="position:absolute;left:4767;top:3483;width:754;height:10" type="#_x0000_t75" stroked="false">
                <v:imagedata r:id="rId266" o:title=""/>
              </v:shape>
              <v:shape style="position:absolute;left:5516;top:3483;width:941;height:10" type="#_x0000_t75" stroked="false">
                <v:imagedata r:id="rId267" o:title=""/>
              </v:shape>
              <v:shape style="position:absolute;left:6453;top:3483;width:1733;height:10" type="#_x0000_t75" stroked="false">
                <v:imagedata r:id="rId268" o:title=""/>
              </v:shape>
              <v:shape style="position:absolute;left:8181;top:3483;width:2269;height:10" type="#_x0000_t75" stroked="false">
                <v:imagedata r:id="rId269" o:title=""/>
              </v:shape>
            </v:group>
            <v:group style="position:absolute;left:3778;top:3493;width:11;height:20" coordorigin="3778,3493" coordsize="11,20">
              <v:shape style="position:absolute;left:3778;top:3493;width:11;height:20" coordorigin="3778,3493" coordsize="11,20" path="m3778,3512l3788,3512,3788,3493,3778,3493,3778,3512xe" filled="true" fillcolor="#000000" stroked="false">
                <v:path arrowok="t"/>
                <v:fill type="solid"/>
              </v:shape>
            </v:group>
            <v:group style="position:absolute;left:3778;top:3512;width:11;height:20" coordorigin="3778,3512" coordsize="11,20">
              <v:shape style="position:absolute;left:3778;top:3512;width:11;height:20" coordorigin="3778,3512" coordsize="11,20" path="m3778,3531l3788,3531,3788,3512,3778,3512,3778,3531xe" filled="true" fillcolor="#000000" stroked="false">
                <v:path arrowok="t"/>
                <v:fill type="solid"/>
              </v:shape>
            </v:group>
            <v:group style="position:absolute;left:3778;top:3531;width:11;height:20" coordorigin="3778,3531" coordsize="11,20">
              <v:shape style="position:absolute;left:3778;top:3531;width:11;height:20" coordorigin="3778,3531" coordsize="11,20" path="m3778,3551l3788,3551,3788,3531,3778,3531,3778,3551xe" filled="true" fillcolor="#000000" stroked="false">
                <v:path arrowok="t"/>
                <v:fill type="solid"/>
              </v:shape>
            </v:group>
            <v:group style="position:absolute;left:3778;top:3551;width:11;height:20" coordorigin="3778,3551" coordsize="11,20">
              <v:shape style="position:absolute;left:3778;top:3551;width:11;height:20" coordorigin="3778,3551" coordsize="11,20" path="m3778,3570l3788,3570,3788,3551,3778,3551,3778,3570xe" filled="true" fillcolor="#000000" stroked="false">
                <v:path arrowok="t"/>
                <v:fill type="solid"/>
              </v:shape>
            </v:group>
            <v:group style="position:absolute;left:3778;top:3570;width:11;height:20" coordorigin="3778,3570" coordsize="11,20">
              <v:shape style="position:absolute;left:3778;top:3570;width:11;height:20" coordorigin="3778,3570" coordsize="11,20" path="m3778,3589l3788,3589,3788,3570,3778,3570,3778,3589xe" filled="true" fillcolor="#000000" stroked="false">
                <v:path arrowok="t"/>
                <v:fill type="solid"/>
              </v:shape>
            </v:group>
            <v:group style="position:absolute;left:3778;top:3589;width:11;height:20" coordorigin="3778,3589" coordsize="11,20">
              <v:shape style="position:absolute;left:3778;top:3589;width:11;height:20" coordorigin="3778,3589" coordsize="11,20" path="m3778,3608l3788,3608,3788,3589,3778,3589,3778,3608xe" filled="true" fillcolor="#000000" stroked="false">
                <v:path arrowok="t"/>
                <v:fill type="solid"/>
              </v:shape>
            </v:group>
            <v:group style="position:absolute;left:3778;top:3608;width:11;height:20" coordorigin="3778,3608" coordsize="11,20">
              <v:shape style="position:absolute;left:3778;top:3608;width:11;height:20" coordorigin="3778,3608" coordsize="11,20" path="m3778,3627l3788,3627,3788,3608,3778,3608,3778,3627xe" filled="true" fillcolor="#000000" stroked="false">
                <v:path arrowok="t"/>
                <v:fill type="solid"/>
              </v:shape>
            </v:group>
            <v:group style="position:absolute;left:3778;top:3627;width:11;height:20" coordorigin="3778,3627" coordsize="11,20">
              <v:shape style="position:absolute;left:3778;top:3627;width:11;height:20" coordorigin="3778,3627" coordsize="11,20" path="m3778,3647l3788,3647,3788,3627,3778,3627,3778,3647xe" filled="true" fillcolor="#000000" stroked="false">
                <v:path arrowok="t"/>
                <v:fill type="solid"/>
              </v:shape>
            </v:group>
            <v:group style="position:absolute;left:3778;top:3647;width:11;height:20" coordorigin="3778,3647" coordsize="11,20">
              <v:shape style="position:absolute;left:3778;top:3647;width:11;height:20" coordorigin="3778,3647" coordsize="11,20" path="m3778,3666l3788,3666,3788,3647,3778,3647,3778,3666xe" filled="true" fillcolor="#000000" stroked="false">
                <v:path arrowok="t"/>
                <v:fill type="solid"/>
              </v:shape>
            </v:group>
            <v:group style="position:absolute;left:3778;top:3666;width:11;height:20" coordorigin="3778,3666" coordsize="11,20">
              <v:shape style="position:absolute;left:3778;top:3666;width:11;height:20" coordorigin="3778,3666" coordsize="11,20" path="m3778,3685l3788,3685,3788,3666,3778,3666,3778,3685xe" filled="true" fillcolor="#000000" stroked="false">
                <v:path arrowok="t"/>
                <v:fill type="solid"/>
              </v:shape>
            </v:group>
            <v:group style="position:absolute;left:3778;top:3685;width:11;height:20" coordorigin="3778,3685" coordsize="11,20">
              <v:shape style="position:absolute;left:3778;top:3685;width:11;height:20" coordorigin="3778,3685" coordsize="11,20" path="m3778,3704l3788,3704,3788,3685,3778,3685,3778,3704xe" filled="true" fillcolor="#000000" stroked="false">
                <v:path arrowok="t"/>
                <v:fill type="solid"/>
              </v:shape>
            </v:group>
            <v:group style="position:absolute;left:3778;top:3704;width:11;height:20" coordorigin="3778,3704" coordsize="11,20">
              <v:shape style="position:absolute;left:3778;top:3704;width:11;height:20" coordorigin="3778,3704" coordsize="11,20" path="m3778,3723l3788,3723,3788,3704,3778,3704,3778,3723xe" filled="true" fillcolor="#000000" stroked="false">
                <v:path arrowok="t"/>
                <v:fill type="solid"/>
              </v:shape>
            </v:group>
            <v:group style="position:absolute;left:3778;top:3723;width:11;height:20" coordorigin="3778,3723" coordsize="11,20">
              <v:shape style="position:absolute;left:3778;top:3723;width:11;height:20" coordorigin="3778,3723" coordsize="11,20" path="m3778,3743l3788,3743,3788,3723,3778,3723,3778,3743xe" filled="true" fillcolor="#000000" stroked="false">
                <v:path arrowok="t"/>
                <v:fill type="solid"/>
              </v:shape>
            </v:group>
            <v:group style="position:absolute;left:3778;top:3743;width:11;height:20" coordorigin="3778,3743" coordsize="11,20">
              <v:shape style="position:absolute;left:3778;top:3743;width:11;height:20" coordorigin="3778,3743" coordsize="11,20" path="m3778,3762l3788,3762,3788,3743,3778,3743,3778,3762xe" filled="true" fillcolor="#000000" stroked="false">
                <v:path arrowok="t"/>
                <v:fill type="solid"/>
              </v:shape>
            </v:group>
            <v:group style="position:absolute;left:3778;top:3762;width:11;height:20" coordorigin="3778,3762" coordsize="11,20">
              <v:shape style="position:absolute;left:3778;top:3762;width:11;height:20" coordorigin="3778,3762" coordsize="11,20" path="m3778,3781l3788,3781,3788,3762,3778,3762,3778,3781xe" filled="true" fillcolor="#000000" stroked="false">
                <v:path arrowok="t"/>
                <v:fill type="solid"/>
              </v:shape>
            </v:group>
            <v:group style="position:absolute;left:3778;top:3781;width:11;height:20" coordorigin="3778,3781" coordsize="11,20">
              <v:shape style="position:absolute;left:3778;top:3781;width:11;height:20" coordorigin="3778,3781" coordsize="11,20" path="m3778,3800l3788,3800,3788,3781,3778,3781,3778,3800xe" filled="true" fillcolor="#000000" stroked="false">
                <v:path arrowok="t"/>
                <v:fill type="solid"/>
              </v:shape>
            </v:group>
            <v:group style="position:absolute;left:3778;top:3800;width:11;height:20" coordorigin="3778,3800" coordsize="11,20">
              <v:shape style="position:absolute;left:3778;top:3800;width:11;height:20" coordorigin="3778,3800" coordsize="11,20" path="m3778,3819l3788,3819,3788,3800,3778,3800,3778,3819xe" filled="true" fillcolor="#000000" stroked="false">
                <v:path arrowok="t"/>
                <v:fill type="solid"/>
              </v:shape>
            </v:group>
            <v:group style="position:absolute;left:3778;top:3819;width:11;height:20" coordorigin="3778,3819" coordsize="11,20">
              <v:shape style="position:absolute;left:3778;top:3819;width:11;height:20" coordorigin="3778,3819" coordsize="11,20" path="m3778,3839l3788,3839,3788,3819,3778,3819,3778,3839xe" filled="true" fillcolor="#000000" stroked="false">
                <v:path arrowok="t"/>
                <v:fill type="solid"/>
              </v:shape>
            </v:group>
            <v:group style="position:absolute;left:3778;top:3839;width:11;height:20" coordorigin="3778,3839" coordsize="11,20">
              <v:shape style="position:absolute;left:3778;top:3839;width:11;height:20" coordorigin="3778,3839" coordsize="11,20" path="m3778,3858l3788,3858,3788,3839,3778,3839,3778,3858xe" filled="true" fillcolor="#000000" stroked="false">
                <v:path arrowok="t"/>
                <v:fill type="solid"/>
              </v:shape>
            </v:group>
            <v:group style="position:absolute;left:3778;top:3863;width:11;height:2" coordorigin="3778,3863" coordsize="11,2">
              <v:shape style="position:absolute;left:3778;top:3863;width:11;height:2" coordorigin="3778,3863" coordsize="11,0" path="m3778,3863l3788,3863e" filled="false" stroked="true" strokeweight=".48004pt" strokecolor="#000000">
                <v:path arrowok="t"/>
              </v:shape>
            </v:group>
            <v:group style="position:absolute;left:4772;top:3493;width:10;height:20" coordorigin="4772,3493" coordsize="10,20">
              <v:shape style="position:absolute;left:4772;top:3493;width:10;height:20" coordorigin="4772,3493" coordsize="10,20" path="m4772,3512l4782,3512,4782,3493,4772,3493,4772,3512xe" filled="true" fillcolor="#000000" stroked="false">
                <v:path arrowok="t"/>
                <v:fill type="solid"/>
              </v:shape>
            </v:group>
            <v:group style="position:absolute;left:4772;top:3512;width:10;height:20" coordorigin="4772,3512" coordsize="10,20">
              <v:shape style="position:absolute;left:4772;top:3512;width:10;height:20" coordorigin="4772,3512" coordsize="10,20" path="m4772,3531l4782,3531,4782,3512,4772,3512,4772,3531xe" filled="true" fillcolor="#000000" stroked="false">
                <v:path arrowok="t"/>
                <v:fill type="solid"/>
              </v:shape>
            </v:group>
            <v:group style="position:absolute;left:4772;top:3531;width:10;height:20" coordorigin="4772,3531" coordsize="10,20">
              <v:shape style="position:absolute;left:4772;top:3531;width:10;height:20" coordorigin="4772,3531" coordsize="10,20" path="m4772,3551l4782,3551,4782,3531,4772,3531,4772,3551xe" filled="true" fillcolor="#000000" stroked="false">
                <v:path arrowok="t"/>
                <v:fill type="solid"/>
              </v:shape>
            </v:group>
            <v:group style="position:absolute;left:4772;top:3551;width:10;height:20" coordorigin="4772,3551" coordsize="10,20">
              <v:shape style="position:absolute;left:4772;top:3551;width:10;height:20" coordorigin="4772,3551" coordsize="10,20" path="m4772,3570l4782,3570,4782,3551,4772,3551,4772,3570xe" filled="true" fillcolor="#000000" stroked="false">
                <v:path arrowok="t"/>
                <v:fill type="solid"/>
              </v:shape>
            </v:group>
            <v:group style="position:absolute;left:4772;top:3570;width:10;height:20" coordorigin="4772,3570" coordsize="10,20">
              <v:shape style="position:absolute;left:4772;top:3570;width:10;height:20" coordorigin="4772,3570" coordsize="10,20" path="m4772,3589l4782,3589,4782,3570,4772,3570,4772,3589xe" filled="true" fillcolor="#000000" stroked="false">
                <v:path arrowok="t"/>
                <v:fill type="solid"/>
              </v:shape>
            </v:group>
            <v:group style="position:absolute;left:4772;top:3589;width:10;height:20" coordorigin="4772,3589" coordsize="10,20">
              <v:shape style="position:absolute;left:4772;top:3589;width:10;height:20" coordorigin="4772,3589" coordsize="10,20" path="m4772,3608l4782,3608,4782,3589,4772,3589,4772,3608xe" filled="true" fillcolor="#000000" stroked="false">
                <v:path arrowok="t"/>
                <v:fill type="solid"/>
              </v:shape>
            </v:group>
            <v:group style="position:absolute;left:4772;top:3608;width:10;height:20" coordorigin="4772,3608" coordsize="10,20">
              <v:shape style="position:absolute;left:4772;top:3608;width:10;height:20" coordorigin="4772,3608" coordsize="10,20" path="m4772,3627l4782,3627,4782,3608,4772,3608,4772,3627xe" filled="true" fillcolor="#000000" stroked="false">
                <v:path arrowok="t"/>
                <v:fill type="solid"/>
              </v:shape>
            </v:group>
            <v:group style="position:absolute;left:4772;top:3627;width:10;height:20" coordorigin="4772,3627" coordsize="10,20">
              <v:shape style="position:absolute;left:4772;top:3627;width:10;height:20" coordorigin="4772,3627" coordsize="10,20" path="m4772,3647l4782,3647,4782,3627,4772,3627,4772,3647xe" filled="true" fillcolor="#000000" stroked="false">
                <v:path arrowok="t"/>
                <v:fill type="solid"/>
              </v:shape>
            </v:group>
            <v:group style="position:absolute;left:4772;top:3647;width:10;height:20" coordorigin="4772,3647" coordsize="10,20">
              <v:shape style="position:absolute;left:4772;top:3647;width:10;height:20" coordorigin="4772,3647" coordsize="10,20" path="m4772,3666l4782,3666,4782,3647,4772,3647,4772,3666xe" filled="true" fillcolor="#000000" stroked="false">
                <v:path arrowok="t"/>
                <v:fill type="solid"/>
              </v:shape>
            </v:group>
            <v:group style="position:absolute;left:4772;top:3666;width:10;height:20" coordorigin="4772,3666" coordsize="10,20">
              <v:shape style="position:absolute;left:4772;top:3666;width:10;height:20" coordorigin="4772,3666" coordsize="10,20" path="m4772,3685l4782,3685,4782,3666,4772,3666,4772,3685xe" filled="true" fillcolor="#000000" stroked="false">
                <v:path arrowok="t"/>
                <v:fill type="solid"/>
              </v:shape>
            </v:group>
            <v:group style="position:absolute;left:4772;top:3685;width:10;height:20" coordorigin="4772,3685" coordsize="10,20">
              <v:shape style="position:absolute;left:4772;top:3685;width:10;height:20" coordorigin="4772,3685" coordsize="10,20" path="m4772,3704l4782,3704,4782,3685,4772,3685,4772,3704xe" filled="true" fillcolor="#000000" stroked="false">
                <v:path arrowok="t"/>
                <v:fill type="solid"/>
              </v:shape>
            </v:group>
            <v:group style="position:absolute;left:4772;top:3704;width:10;height:20" coordorigin="4772,3704" coordsize="10,20">
              <v:shape style="position:absolute;left:4772;top:3704;width:10;height:20" coordorigin="4772,3704" coordsize="10,20" path="m4772,3723l4782,3723,4782,3704,4772,3704,4772,3723xe" filled="true" fillcolor="#000000" stroked="false">
                <v:path arrowok="t"/>
                <v:fill type="solid"/>
              </v:shape>
            </v:group>
            <v:group style="position:absolute;left:4772;top:3723;width:10;height:20" coordorigin="4772,3723" coordsize="10,20">
              <v:shape style="position:absolute;left:4772;top:3723;width:10;height:20" coordorigin="4772,3723" coordsize="10,20" path="m4772,3743l4782,3743,4782,3723,4772,3723,4772,3743xe" filled="true" fillcolor="#000000" stroked="false">
                <v:path arrowok="t"/>
                <v:fill type="solid"/>
              </v:shape>
            </v:group>
            <v:group style="position:absolute;left:4772;top:3743;width:10;height:20" coordorigin="4772,3743" coordsize="10,20">
              <v:shape style="position:absolute;left:4772;top:3743;width:10;height:20" coordorigin="4772,3743" coordsize="10,20" path="m4772,3762l4782,3762,4782,3743,4772,3743,4772,3762xe" filled="true" fillcolor="#000000" stroked="false">
                <v:path arrowok="t"/>
                <v:fill type="solid"/>
              </v:shape>
            </v:group>
            <v:group style="position:absolute;left:4772;top:3762;width:10;height:20" coordorigin="4772,3762" coordsize="10,20">
              <v:shape style="position:absolute;left:4772;top:3762;width:10;height:20" coordorigin="4772,3762" coordsize="10,20" path="m4772,3781l4782,3781,4782,3762,4772,3762,4772,3781xe" filled="true" fillcolor="#000000" stroked="false">
                <v:path arrowok="t"/>
                <v:fill type="solid"/>
              </v:shape>
            </v:group>
            <v:group style="position:absolute;left:4772;top:3781;width:10;height:20" coordorigin="4772,3781" coordsize="10,20">
              <v:shape style="position:absolute;left:4772;top:3781;width:10;height:20" coordorigin="4772,3781" coordsize="10,20" path="m4772,3800l4782,3800,4782,3781,4772,3781,4772,3800xe" filled="true" fillcolor="#000000" stroked="false">
                <v:path arrowok="t"/>
                <v:fill type="solid"/>
              </v:shape>
            </v:group>
            <v:group style="position:absolute;left:4772;top:3800;width:10;height:20" coordorigin="4772,3800" coordsize="10,20">
              <v:shape style="position:absolute;left:4772;top:3800;width:10;height:20" coordorigin="4772,3800" coordsize="10,20" path="m4772,3819l4782,3819,4782,3800,4772,3800,4772,3819xe" filled="true" fillcolor="#000000" stroked="false">
                <v:path arrowok="t"/>
                <v:fill type="solid"/>
              </v:shape>
            </v:group>
            <v:group style="position:absolute;left:4772;top:3819;width:10;height:20" coordorigin="4772,3819" coordsize="10,20">
              <v:shape style="position:absolute;left:4772;top:3819;width:10;height:20" coordorigin="4772,3819" coordsize="10,20" path="m4772,3839l4782,3839,4782,3819,4772,3819,4772,3839xe" filled="true" fillcolor="#000000" stroked="false">
                <v:path arrowok="t"/>
                <v:fill type="solid"/>
              </v:shape>
            </v:group>
            <v:group style="position:absolute;left:4772;top:3839;width:10;height:20" coordorigin="4772,3839" coordsize="10,20">
              <v:shape style="position:absolute;left:4772;top:3839;width:10;height:20" coordorigin="4772,3839" coordsize="10,20" path="m4772,3858l4782,3858,4782,3839,4772,3839,4772,3858xe" filled="true" fillcolor="#000000" stroked="false">
                <v:path arrowok="t"/>
                <v:fill type="solid"/>
              </v:shape>
            </v:group>
            <v:group style="position:absolute;left:4772;top:3863;width:10;height:2" coordorigin="4772,3863" coordsize="10,2">
              <v:shape style="position:absolute;left:4772;top:3863;width:10;height:2" coordorigin="4772,3863" coordsize="10,0" path="m4772,3863l4782,3863e" filled="false" stroked="true" strokeweight=".48004pt" strokecolor="#000000">
                <v:path arrowok="t"/>
              </v:shape>
            </v:group>
            <v:group style="position:absolute;left:5521;top:3493;width:10;height:20" coordorigin="5521,3493" coordsize="10,20">
              <v:shape style="position:absolute;left:5521;top:3493;width:10;height:20" coordorigin="5521,3493" coordsize="10,20" path="m5521,3512l5531,3512,5531,3493,5521,3493,5521,3512xe" filled="true" fillcolor="#000000" stroked="false">
                <v:path arrowok="t"/>
                <v:fill type="solid"/>
              </v:shape>
            </v:group>
            <v:group style="position:absolute;left:5521;top:3512;width:10;height:20" coordorigin="5521,3512" coordsize="10,20">
              <v:shape style="position:absolute;left:5521;top:3512;width:10;height:20" coordorigin="5521,3512" coordsize="10,20" path="m5521,3531l5531,3531,5531,3512,5521,3512,5521,3531xe" filled="true" fillcolor="#000000" stroked="false">
                <v:path arrowok="t"/>
                <v:fill type="solid"/>
              </v:shape>
            </v:group>
            <v:group style="position:absolute;left:5521;top:3531;width:10;height:20" coordorigin="5521,3531" coordsize="10,20">
              <v:shape style="position:absolute;left:5521;top:3531;width:10;height:20" coordorigin="5521,3531" coordsize="10,20" path="m5521,3551l5531,3551,5531,3531,5521,3531,5521,3551xe" filled="true" fillcolor="#000000" stroked="false">
                <v:path arrowok="t"/>
                <v:fill type="solid"/>
              </v:shape>
            </v:group>
            <v:group style="position:absolute;left:5521;top:3551;width:10;height:20" coordorigin="5521,3551" coordsize="10,20">
              <v:shape style="position:absolute;left:5521;top:3551;width:10;height:20" coordorigin="5521,3551" coordsize="10,20" path="m5521,3570l5531,3570,5531,3551,5521,3551,5521,3570xe" filled="true" fillcolor="#000000" stroked="false">
                <v:path arrowok="t"/>
                <v:fill type="solid"/>
              </v:shape>
            </v:group>
            <v:group style="position:absolute;left:5521;top:3570;width:10;height:20" coordorigin="5521,3570" coordsize="10,20">
              <v:shape style="position:absolute;left:5521;top:3570;width:10;height:20" coordorigin="5521,3570" coordsize="10,20" path="m5521,3589l5531,3589,5531,3570,5521,3570,5521,3589xe" filled="true" fillcolor="#000000" stroked="false">
                <v:path arrowok="t"/>
                <v:fill type="solid"/>
              </v:shape>
            </v:group>
            <v:group style="position:absolute;left:5521;top:3589;width:10;height:20" coordorigin="5521,3589" coordsize="10,20">
              <v:shape style="position:absolute;left:5521;top:3589;width:10;height:20" coordorigin="5521,3589" coordsize="10,20" path="m5521,3608l5531,3608,5531,3589,5521,3589,5521,3608xe" filled="true" fillcolor="#000000" stroked="false">
                <v:path arrowok="t"/>
                <v:fill type="solid"/>
              </v:shape>
            </v:group>
            <v:group style="position:absolute;left:5521;top:3608;width:10;height:20" coordorigin="5521,3608" coordsize="10,20">
              <v:shape style="position:absolute;left:5521;top:3608;width:10;height:20" coordorigin="5521,3608" coordsize="10,20" path="m5521,3627l5531,3627,5531,3608,5521,3608,5521,3627xe" filled="true" fillcolor="#000000" stroked="false">
                <v:path arrowok="t"/>
                <v:fill type="solid"/>
              </v:shape>
            </v:group>
            <v:group style="position:absolute;left:5521;top:3627;width:10;height:20" coordorigin="5521,3627" coordsize="10,20">
              <v:shape style="position:absolute;left:5521;top:3627;width:10;height:20" coordorigin="5521,3627" coordsize="10,20" path="m5521,3647l5531,3647,5531,3627,5521,3627,5521,3647xe" filled="true" fillcolor="#000000" stroked="false">
                <v:path arrowok="t"/>
                <v:fill type="solid"/>
              </v:shape>
            </v:group>
            <v:group style="position:absolute;left:5521;top:3647;width:10;height:20" coordorigin="5521,3647" coordsize="10,20">
              <v:shape style="position:absolute;left:5521;top:3647;width:10;height:20" coordorigin="5521,3647" coordsize="10,20" path="m5521,3666l5531,3666,5531,3647,5521,3647,5521,3666xe" filled="true" fillcolor="#000000" stroked="false">
                <v:path arrowok="t"/>
                <v:fill type="solid"/>
              </v:shape>
            </v:group>
            <v:group style="position:absolute;left:5521;top:3666;width:10;height:20" coordorigin="5521,3666" coordsize="10,20">
              <v:shape style="position:absolute;left:5521;top:3666;width:10;height:20" coordorigin="5521,3666" coordsize="10,20" path="m5521,3685l5531,3685,5531,3666,5521,3666,5521,3685xe" filled="true" fillcolor="#000000" stroked="false">
                <v:path arrowok="t"/>
                <v:fill type="solid"/>
              </v:shape>
            </v:group>
            <v:group style="position:absolute;left:5521;top:3685;width:10;height:20" coordorigin="5521,3685" coordsize="10,20">
              <v:shape style="position:absolute;left:5521;top:3685;width:10;height:20" coordorigin="5521,3685" coordsize="10,20" path="m5521,3704l5531,3704,5531,3685,5521,3685,5521,3704xe" filled="true" fillcolor="#000000" stroked="false">
                <v:path arrowok="t"/>
                <v:fill type="solid"/>
              </v:shape>
            </v:group>
            <v:group style="position:absolute;left:5521;top:3704;width:10;height:20" coordorigin="5521,3704" coordsize="10,20">
              <v:shape style="position:absolute;left:5521;top:3704;width:10;height:20" coordorigin="5521,3704" coordsize="10,20" path="m5521,3723l5531,3723,5531,3704,5521,3704,5521,3723xe" filled="true" fillcolor="#000000" stroked="false">
                <v:path arrowok="t"/>
                <v:fill type="solid"/>
              </v:shape>
            </v:group>
            <v:group style="position:absolute;left:5521;top:3723;width:10;height:20" coordorigin="5521,3723" coordsize="10,20">
              <v:shape style="position:absolute;left:5521;top:3723;width:10;height:20" coordorigin="5521,3723" coordsize="10,20" path="m5521,3743l5531,3743,5531,3723,5521,3723,5521,3743xe" filled="true" fillcolor="#000000" stroked="false">
                <v:path arrowok="t"/>
                <v:fill type="solid"/>
              </v:shape>
            </v:group>
            <v:group style="position:absolute;left:5521;top:3743;width:10;height:20" coordorigin="5521,3743" coordsize="10,20">
              <v:shape style="position:absolute;left:5521;top:3743;width:10;height:20" coordorigin="5521,3743" coordsize="10,20" path="m5521,3762l5531,3762,5531,3743,5521,3743,5521,3762xe" filled="true" fillcolor="#000000" stroked="false">
                <v:path arrowok="t"/>
                <v:fill type="solid"/>
              </v:shape>
            </v:group>
            <v:group style="position:absolute;left:5521;top:3762;width:10;height:20" coordorigin="5521,3762" coordsize="10,20">
              <v:shape style="position:absolute;left:5521;top:3762;width:10;height:20" coordorigin="5521,3762" coordsize="10,20" path="m5521,3781l5531,3781,5531,3762,5521,3762,5521,3781xe" filled="true" fillcolor="#000000" stroked="false">
                <v:path arrowok="t"/>
                <v:fill type="solid"/>
              </v:shape>
            </v:group>
            <v:group style="position:absolute;left:5521;top:3781;width:10;height:20" coordorigin="5521,3781" coordsize="10,20">
              <v:shape style="position:absolute;left:5521;top:3781;width:10;height:20" coordorigin="5521,3781" coordsize="10,20" path="m5521,3800l5531,3800,5531,3781,5521,3781,5521,3800xe" filled="true" fillcolor="#000000" stroked="false">
                <v:path arrowok="t"/>
                <v:fill type="solid"/>
              </v:shape>
            </v:group>
            <v:group style="position:absolute;left:5521;top:3800;width:10;height:20" coordorigin="5521,3800" coordsize="10,20">
              <v:shape style="position:absolute;left:5521;top:3800;width:10;height:20" coordorigin="5521,3800" coordsize="10,20" path="m5521,3819l5531,3819,5531,3800,5521,3800,5521,3819xe" filled="true" fillcolor="#000000" stroked="false">
                <v:path arrowok="t"/>
                <v:fill type="solid"/>
              </v:shape>
            </v:group>
            <v:group style="position:absolute;left:5521;top:3819;width:10;height:20" coordorigin="5521,3819" coordsize="10,20">
              <v:shape style="position:absolute;left:5521;top:3819;width:10;height:20" coordorigin="5521,3819" coordsize="10,20" path="m5521,3839l5531,3839,5531,3819,5521,3819,5521,3839xe" filled="true" fillcolor="#000000" stroked="false">
                <v:path arrowok="t"/>
                <v:fill type="solid"/>
              </v:shape>
            </v:group>
            <v:group style="position:absolute;left:5521;top:3839;width:10;height:20" coordorigin="5521,3839" coordsize="10,20">
              <v:shape style="position:absolute;left:5521;top:3839;width:10;height:20" coordorigin="5521,3839" coordsize="10,20" path="m5521,3858l5531,3858,5531,3839,5521,3839,5521,3858xe" filled="true" fillcolor="#000000" stroked="false">
                <v:path arrowok="t"/>
                <v:fill type="solid"/>
              </v:shape>
            </v:group>
            <v:group style="position:absolute;left:5521;top:3863;width:10;height:2" coordorigin="5521,3863" coordsize="10,2">
              <v:shape style="position:absolute;left:5521;top:3863;width:10;height:2" coordorigin="5521,3863" coordsize="10,0" path="m5521,3863l5531,3863e" filled="false" stroked="true" strokeweight=".48004pt" strokecolor="#000000">
                <v:path arrowok="t"/>
              </v:shape>
            </v:group>
            <v:group style="position:absolute;left:6457;top:3493;width:10;height:20" coordorigin="6457,3493" coordsize="10,20">
              <v:shape style="position:absolute;left:6457;top:3493;width:10;height:20" coordorigin="6457,3493" coordsize="10,20" path="m6457,3512l6467,3512,6467,3493,6457,3493,6457,3512xe" filled="true" fillcolor="#000000" stroked="false">
                <v:path arrowok="t"/>
                <v:fill type="solid"/>
              </v:shape>
            </v:group>
            <v:group style="position:absolute;left:6457;top:3512;width:10;height:20" coordorigin="6457,3512" coordsize="10,20">
              <v:shape style="position:absolute;left:6457;top:3512;width:10;height:20" coordorigin="6457,3512" coordsize="10,20" path="m6457,3531l6467,3531,6467,3512,6457,3512,6457,3531xe" filled="true" fillcolor="#000000" stroked="false">
                <v:path arrowok="t"/>
                <v:fill type="solid"/>
              </v:shape>
            </v:group>
            <v:group style="position:absolute;left:6457;top:3531;width:10;height:20" coordorigin="6457,3531" coordsize="10,20">
              <v:shape style="position:absolute;left:6457;top:3531;width:10;height:20" coordorigin="6457,3531" coordsize="10,20" path="m6457,3551l6467,3551,6467,3531,6457,3531,6457,3551xe" filled="true" fillcolor="#000000" stroked="false">
                <v:path arrowok="t"/>
                <v:fill type="solid"/>
              </v:shape>
            </v:group>
            <v:group style="position:absolute;left:6457;top:3551;width:10;height:20" coordorigin="6457,3551" coordsize="10,20">
              <v:shape style="position:absolute;left:6457;top:3551;width:10;height:20" coordorigin="6457,3551" coordsize="10,20" path="m6457,3570l6467,3570,6467,3551,6457,3551,6457,3570xe" filled="true" fillcolor="#000000" stroked="false">
                <v:path arrowok="t"/>
                <v:fill type="solid"/>
              </v:shape>
            </v:group>
            <v:group style="position:absolute;left:6457;top:3570;width:10;height:20" coordorigin="6457,3570" coordsize="10,20">
              <v:shape style="position:absolute;left:6457;top:3570;width:10;height:20" coordorigin="6457,3570" coordsize="10,20" path="m6457,3589l6467,3589,6467,3570,6457,3570,6457,3589xe" filled="true" fillcolor="#000000" stroked="false">
                <v:path arrowok="t"/>
                <v:fill type="solid"/>
              </v:shape>
            </v:group>
            <v:group style="position:absolute;left:6457;top:3589;width:10;height:20" coordorigin="6457,3589" coordsize="10,20">
              <v:shape style="position:absolute;left:6457;top:3589;width:10;height:20" coordorigin="6457,3589" coordsize="10,20" path="m6457,3608l6467,3608,6467,3589,6457,3589,6457,3608xe" filled="true" fillcolor="#000000" stroked="false">
                <v:path arrowok="t"/>
                <v:fill type="solid"/>
              </v:shape>
            </v:group>
            <v:group style="position:absolute;left:6457;top:3608;width:10;height:20" coordorigin="6457,3608" coordsize="10,20">
              <v:shape style="position:absolute;left:6457;top:3608;width:10;height:20" coordorigin="6457,3608" coordsize="10,20" path="m6457,3627l6467,3627,6467,3608,6457,3608,6457,3627xe" filled="true" fillcolor="#000000" stroked="false">
                <v:path arrowok="t"/>
                <v:fill type="solid"/>
              </v:shape>
            </v:group>
            <v:group style="position:absolute;left:6457;top:3627;width:10;height:20" coordorigin="6457,3627" coordsize="10,20">
              <v:shape style="position:absolute;left:6457;top:3627;width:10;height:20" coordorigin="6457,3627" coordsize="10,20" path="m6457,3647l6467,3647,6467,3627,6457,3627,6457,3647xe" filled="true" fillcolor="#000000" stroked="false">
                <v:path arrowok="t"/>
                <v:fill type="solid"/>
              </v:shape>
            </v:group>
            <v:group style="position:absolute;left:6457;top:3647;width:10;height:20" coordorigin="6457,3647" coordsize="10,20">
              <v:shape style="position:absolute;left:6457;top:3647;width:10;height:20" coordorigin="6457,3647" coordsize="10,20" path="m6457,3666l6467,3666,6467,3647,6457,3647,6457,3666xe" filled="true" fillcolor="#000000" stroked="false">
                <v:path arrowok="t"/>
                <v:fill type="solid"/>
              </v:shape>
            </v:group>
            <v:group style="position:absolute;left:6457;top:3666;width:10;height:20" coordorigin="6457,3666" coordsize="10,20">
              <v:shape style="position:absolute;left:6457;top:3666;width:10;height:20" coordorigin="6457,3666" coordsize="10,20" path="m6457,3685l6467,3685,6467,3666,6457,3666,6457,3685xe" filled="true" fillcolor="#000000" stroked="false">
                <v:path arrowok="t"/>
                <v:fill type="solid"/>
              </v:shape>
            </v:group>
            <v:group style="position:absolute;left:6457;top:3685;width:10;height:20" coordorigin="6457,3685" coordsize="10,20">
              <v:shape style="position:absolute;left:6457;top:3685;width:10;height:20" coordorigin="6457,3685" coordsize="10,20" path="m6457,3704l6467,3704,6467,3685,6457,3685,6457,3704xe" filled="true" fillcolor="#000000" stroked="false">
                <v:path arrowok="t"/>
                <v:fill type="solid"/>
              </v:shape>
            </v:group>
            <v:group style="position:absolute;left:6457;top:3704;width:10;height:20" coordorigin="6457,3704" coordsize="10,20">
              <v:shape style="position:absolute;left:6457;top:3704;width:10;height:20" coordorigin="6457,3704" coordsize="10,20" path="m6457,3723l6467,3723,6467,3704,6457,3704,6457,3723xe" filled="true" fillcolor="#000000" stroked="false">
                <v:path arrowok="t"/>
                <v:fill type="solid"/>
              </v:shape>
            </v:group>
            <v:group style="position:absolute;left:6457;top:3723;width:10;height:20" coordorigin="6457,3723" coordsize="10,20">
              <v:shape style="position:absolute;left:6457;top:3723;width:10;height:20" coordorigin="6457,3723" coordsize="10,20" path="m6457,3743l6467,3743,6467,3723,6457,3723,6457,3743xe" filled="true" fillcolor="#000000" stroked="false">
                <v:path arrowok="t"/>
                <v:fill type="solid"/>
              </v:shape>
            </v:group>
            <v:group style="position:absolute;left:6457;top:3743;width:10;height:20" coordorigin="6457,3743" coordsize="10,20">
              <v:shape style="position:absolute;left:6457;top:3743;width:10;height:20" coordorigin="6457,3743" coordsize="10,20" path="m6457,3762l6467,3762,6467,3743,6457,3743,6457,3762xe" filled="true" fillcolor="#000000" stroked="false">
                <v:path arrowok="t"/>
                <v:fill type="solid"/>
              </v:shape>
            </v:group>
            <v:group style="position:absolute;left:6457;top:3762;width:10;height:20" coordorigin="6457,3762" coordsize="10,20">
              <v:shape style="position:absolute;left:6457;top:3762;width:10;height:20" coordorigin="6457,3762" coordsize="10,20" path="m6457,3781l6467,3781,6467,3762,6457,3762,6457,3781xe" filled="true" fillcolor="#000000" stroked="false">
                <v:path arrowok="t"/>
                <v:fill type="solid"/>
              </v:shape>
            </v:group>
            <v:group style="position:absolute;left:6457;top:3781;width:10;height:20" coordorigin="6457,3781" coordsize="10,20">
              <v:shape style="position:absolute;left:6457;top:3781;width:10;height:20" coordorigin="6457,3781" coordsize="10,20" path="m6457,3800l6467,3800,6467,3781,6457,3781,6457,3800xe" filled="true" fillcolor="#000000" stroked="false">
                <v:path arrowok="t"/>
                <v:fill type="solid"/>
              </v:shape>
            </v:group>
            <v:group style="position:absolute;left:6457;top:3800;width:10;height:20" coordorigin="6457,3800" coordsize="10,20">
              <v:shape style="position:absolute;left:6457;top:3800;width:10;height:20" coordorigin="6457,3800" coordsize="10,20" path="m6457,3819l6467,3819,6467,3800,6457,3800,6457,3819xe" filled="true" fillcolor="#000000" stroked="false">
                <v:path arrowok="t"/>
                <v:fill type="solid"/>
              </v:shape>
            </v:group>
            <v:group style="position:absolute;left:6457;top:3819;width:10;height:20" coordorigin="6457,3819" coordsize="10,20">
              <v:shape style="position:absolute;left:6457;top:3819;width:10;height:20" coordorigin="6457,3819" coordsize="10,20" path="m6457,3839l6467,3839,6467,3819,6457,3819,6457,3839xe" filled="true" fillcolor="#000000" stroked="false">
                <v:path arrowok="t"/>
                <v:fill type="solid"/>
              </v:shape>
            </v:group>
            <v:group style="position:absolute;left:6457;top:3839;width:10;height:20" coordorigin="6457,3839" coordsize="10,20">
              <v:shape style="position:absolute;left:6457;top:3839;width:10;height:20" coordorigin="6457,3839" coordsize="10,20" path="m6457,3858l6467,3858,6467,3839,6457,3839,6457,3858xe" filled="true" fillcolor="#000000" stroked="false">
                <v:path arrowok="t"/>
                <v:fill type="solid"/>
              </v:shape>
            </v:group>
            <v:group style="position:absolute;left:6457;top:3863;width:10;height:2" coordorigin="6457,3863" coordsize="10,2">
              <v:shape style="position:absolute;left:6457;top:3863;width:10;height:2" coordorigin="6457,3863" coordsize="10,0" path="m6457,3863l6467,3863e" filled="false" stroked="true" strokeweight=".48004pt" strokecolor="#000000">
                <v:path arrowok="t"/>
              </v:shape>
            </v:group>
            <v:group style="position:absolute;left:7213;top:3493;width:10;height:20" coordorigin="7213,3493" coordsize="10,20">
              <v:shape style="position:absolute;left:7213;top:3493;width:10;height:20" coordorigin="7213,3493" coordsize="10,20" path="m7213,3512l7223,3512,7223,3493,7213,3493,7213,3512xe" filled="true" fillcolor="#000000" stroked="false">
                <v:path arrowok="t"/>
                <v:fill type="solid"/>
              </v:shape>
            </v:group>
            <v:group style="position:absolute;left:7213;top:3512;width:10;height:20" coordorigin="7213,3512" coordsize="10,20">
              <v:shape style="position:absolute;left:7213;top:3512;width:10;height:20" coordorigin="7213,3512" coordsize="10,20" path="m7213,3531l7223,3531,7223,3512,7213,3512,7213,3531xe" filled="true" fillcolor="#000000" stroked="false">
                <v:path arrowok="t"/>
                <v:fill type="solid"/>
              </v:shape>
            </v:group>
            <v:group style="position:absolute;left:7213;top:3531;width:10;height:20" coordorigin="7213,3531" coordsize="10,20">
              <v:shape style="position:absolute;left:7213;top:3531;width:10;height:20" coordorigin="7213,3531" coordsize="10,20" path="m7213,3551l7223,3551,7223,3531,7213,3531,7213,3551xe" filled="true" fillcolor="#000000" stroked="false">
                <v:path arrowok="t"/>
                <v:fill type="solid"/>
              </v:shape>
            </v:group>
            <v:group style="position:absolute;left:7213;top:3551;width:10;height:20" coordorigin="7213,3551" coordsize="10,20">
              <v:shape style="position:absolute;left:7213;top:3551;width:10;height:20" coordorigin="7213,3551" coordsize="10,20" path="m7213,3570l7223,3570,7223,3551,7213,3551,7213,3570xe" filled="true" fillcolor="#000000" stroked="false">
                <v:path arrowok="t"/>
                <v:fill type="solid"/>
              </v:shape>
            </v:group>
            <v:group style="position:absolute;left:7213;top:3570;width:10;height:20" coordorigin="7213,3570" coordsize="10,20">
              <v:shape style="position:absolute;left:7213;top:3570;width:10;height:20" coordorigin="7213,3570" coordsize="10,20" path="m7213,3589l7223,3589,7223,3570,7213,3570,7213,3589xe" filled="true" fillcolor="#000000" stroked="false">
                <v:path arrowok="t"/>
                <v:fill type="solid"/>
              </v:shape>
            </v:group>
            <v:group style="position:absolute;left:7213;top:3589;width:10;height:20" coordorigin="7213,3589" coordsize="10,20">
              <v:shape style="position:absolute;left:7213;top:3589;width:10;height:20" coordorigin="7213,3589" coordsize="10,20" path="m7213,3608l7223,3608,7223,3589,7213,3589,7213,3608xe" filled="true" fillcolor="#000000" stroked="false">
                <v:path arrowok="t"/>
                <v:fill type="solid"/>
              </v:shape>
            </v:group>
            <v:group style="position:absolute;left:7213;top:3608;width:10;height:20" coordorigin="7213,3608" coordsize="10,20">
              <v:shape style="position:absolute;left:7213;top:3608;width:10;height:20" coordorigin="7213,3608" coordsize="10,20" path="m7213,3627l7223,3627,7223,3608,7213,3608,7213,3627xe" filled="true" fillcolor="#000000" stroked="false">
                <v:path arrowok="t"/>
                <v:fill type="solid"/>
              </v:shape>
            </v:group>
            <v:group style="position:absolute;left:7213;top:3627;width:10;height:20" coordorigin="7213,3627" coordsize="10,20">
              <v:shape style="position:absolute;left:7213;top:3627;width:10;height:20" coordorigin="7213,3627" coordsize="10,20" path="m7213,3647l7223,3647,7223,3627,7213,3627,7213,3647xe" filled="true" fillcolor="#000000" stroked="false">
                <v:path arrowok="t"/>
                <v:fill type="solid"/>
              </v:shape>
            </v:group>
            <v:group style="position:absolute;left:7213;top:3647;width:10;height:20" coordorigin="7213,3647" coordsize="10,20">
              <v:shape style="position:absolute;left:7213;top:3647;width:10;height:20" coordorigin="7213,3647" coordsize="10,20" path="m7213,3666l7223,3666,7223,3647,7213,3647,7213,3666xe" filled="true" fillcolor="#000000" stroked="false">
                <v:path arrowok="t"/>
                <v:fill type="solid"/>
              </v:shape>
            </v:group>
            <v:group style="position:absolute;left:7213;top:3666;width:10;height:20" coordorigin="7213,3666" coordsize="10,20">
              <v:shape style="position:absolute;left:7213;top:3666;width:10;height:20" coordorigin="7213,3666" coordsize="10,20" path="m7213,3685l7223,3685,7223,3666,7213,3666,7213,3685xe" filled="true" fillcolor="#000000" stroked="false">
                <v:path arrowok="t"/>
                <v:fill type="solid"/>
              </v:shape>
            </v:group>
            <v:group style="position:absolute;left:7213;top:3685;width:10;height:20" coordorigin="7213,3685" coordsize="10,20">
              <v:shape style="position:absolute;left:7213;top:3685;width:10;height:20" coordorigin="7213,3685" coordsize="10,20" path="m7213,3704l7223,3704,7223,3685,7213,3685,7213,3704xe" filled="true" fillcolor="#000000" stroked="false">
                <v:path arrowok="t"/>
                <v:fill type="solid"/>
              </v:shape>
            </v:group>
            <v:group style="position:absolute;left:7213;top:3704;width:10;height:20" coordorigin="7213,3704" coordsize="10,20">
              <v:shape style="position:absolute;left:7213;top:3704;width:10;height:20" coordorigin="7213,3704" coordsize="10,20" path="m7213,3723l7223,3723,7223,3704,7213,3704,7213,3723xe" filled="true" fillcolor="#000000" stroked="false">
                <v:path arrowok="t"/>
                <v:fill type="solid"/>
              </v:shape>
            </v:group>
            <v:group style="position:absolute;left:7213;top:3723;width:10;height:20" coordorigin="7213,3723" coordsize="10,20">
              <v:shape style="position:absolute;left:7213;top:3723;width:10;height:20" coordorigin="7213,3723" coordsize="10,20" path="m7213,3743l7223,3743,7223,3723,7213,3723,7213,3743xe" filled="true" fillcolor="#000000" stroked="false">
                <v:path arrowok="t"/>
                <v:fill type="solid"/>
              </v:shape>
            </v:group>
            <v:group style="position:absolute;left:7213;top:3743;width:10;height:20" coordorigin="7213,3743" coordsize="10,20">
              <v:shape style="position:absolute;left:7213;top:3743;width:10;height:20" coordorigin="7213,3743" coordsize="10,20" path="m7213,3762l7223,3762,7223,3743,7213,3743,7213,3762xe" filled="true" fillcolor="#000000" stroked="false">
                <v:path arrowok="t"/>
                <v:fill type="solid"/>
              </v:shape>
            </v:group>
            <v:group style="position:absolute;left:7213;top:3762;width:10;height:20" coordorigin="7213,3762" coordsize="10,20">
              <v:shape style="position:absolute;left:7213;top:3762;width:10;height:20" coordorigin="7213,3762" coordsize="10,20" path="m7213,3781l7223,3781,7223,3762,7213,3762,7213,3781xe" filled="true" fillcolor="#000000" stroked="false">
                <v:path arrowok="t"/>
                <v:fill type="solid"/>
              </v:shape>
            </v:group>
            <v:group style="position:absolute;left:7213;top:3781;width:10;height:20" coordorigin="7213,3781" coordsize="10,20">
              <v:shape style="position:absolute;left:7213;top:3781;width:10;height:20" coordorigin="7213,3781" coordsize="10,20" path="m7213,3800l7223,3800,7223,3781,7213,3781,7213,3800xe" filled="true" fillcolor="#000000" stroked="false">
                <v:path arrowok="t"/>
                <v:fill type="solid"/>
              </v:shape>
            </v:group>
            <v:group style="position:absolute;left:7213;top:3800;width:10;height:20" coordorigin="7213,3800" coordsize="10,20">
              <v:shape style="position:absolute;left:7213;top:3800;width:10;height:20" coordorigin="7213,3800" coordsize="10,20" path="m7213,3819l7223,3819,7223,3800,7213,3800,7213,3819xe" filled="true" fillcolor="#000000" stroked="false">
                <v:path arrowok="t"/>
                <v:fill type="solid"/>
              </v:shape>
            </v:group>
            <v:group style="position:absolute;left:7213;top:3819;width:10;height:20" coordorigin="7213,3819" coordsize="10,20">
              <v:shape style="position:absolute;left:7213;top:3819;width:10;height:20" coordorigin="7213,3819" coordsize="10,20" path="m7213,3839l7223,3839,7223,3819,7213,3819,7213,3839xe" filled="true" fillcolor="#000000" stroked="false">
                <v:path arrowok="t"/>
                <v:fill type="solid"/>
              </v:shape>
            </v:group>
            <v:group style="position:absolute;left:7213;top:3839;width:10;height:20" coordorigin="7213,3839" coordsize="10,20">
              <v:shape style="position:absolute;left:7213;top:3839;width:10;height:20" coordorigin="7213,3839" coordsize="10,20" path="m7213,3858l7223,3858,7223,3839,7213,3839,7213,3858xe" filled="true" fillcolor="#000000" stroked="false">
                <v:path arrowok="t"/>
                <v:fill type="solid"/>
              </v:shape>
            </v:group>
            <v:group style="position:absolute;left:7213;top:3863;width:10;height:2" coordorigin="7213,3863" coordsize="10,2">
              <v:shape style="position:absolute;left:7213;top:3863;width:10;height:2" coordorigin="7213,3863" coordsize="10,0" path="m7213,3863l7223,3863e" filled="false" stroked="true" strokeweight=".48004pt" strokecolor="#000000">
                <v:path arrowok="t"/>
              </v:shape>
            </v:group>
            <v:group style="position:absolute;left:8185;top:3493;width:10;height:20" coordorigin="8185,3493" coordsize="10,20">
              <v:shape style="position:absolute;left:8185;top:3493;width:10;height:20" coordorigin="8185,3493" coordsize="10,20" path="m8185,3512l8195,3512,8195,3493,8185,3493,8185,3512xe" filled="true" fillcolor="#000000" stroked="false">
                <v:path arrowok="t"/>
                <v:fill type="solid"/>
              </v:shape>
            </v:group>
            <v:group style="position:absolute;left:8185;top:3512;width:10;height:20" coordorigin="8185,3512" coordsize="10,20">
              <v:shape style="position:absolute;left:8185;top:3512;width:10;height:20" coordorigin="8185,3512" coordsize="10,20" path="m8185,3531l8195,3531,8195,3512,8185,3512,8185,3531xe" filled="true" fillcolor="#000000" stroked="false">
                <v:path arrowok="t"/>
                <v:fill type="solid"/>
              </v:shape>
            </v:group>
            <v:group style="position:absolute;left:8185;top:3531;width:10;height:20" coordorigin="8185,3531" coordsize="10,20">
              <v:shape style="position:absolute;left:8185;top:3531;width:10;height:20" coordorigin="8185,3531" coordsize="10,20" path="m8185,3551l8195,3551,8195,3531,8185,3531,8185,3551xe" filled="true" fillcolor="#000000" stroked="false">
                <v:path arrowok="t"/>
                <v:fill type="solid"/>
              </v:shape>
            </v:group>
            <v:group style="position:absolute;left:8185;top:3551;width:10;height:20" coordorigin="8185,3551" coordsize="10,20">
              <v:shape style="position:absolute;left:8185;top:3551;width:10;height:20" coordorigin="8185,3551" coordsize="10,20" path="m8185,3570l8195,3570,8195,3551,8185,3551,8185,3570xe" filled="true" fillcolor="#000000" stroked="false">
                <v:path arrowok="t"/>
                <v:fill type="solid"/>
              </v:shape>
            </v:group>
            <v:group style="position:absolute;left:8185;top:3570;width:10;height:20" coordorigin="8185,3570" coordsize="10,20">
              <v:shape style="position:absolute;left:8185;top:3570;width:10;height:20" coordorigin="8185,3570" coordsize="10,20" path="m8185,3589l8195,3589,8195,3570,8185,3570,8185,3589xe" filled="true" fillcolor="#000000" stroked="false">
                <v:path arrowok="t"/>
                <v:fill type="solid"/>
              </v:shape>
            </v:group>
            <v:group style="position:absolute;left:8185;top:3589;width:10;height:20" coordorigin="8185,3589" coordsize="10,20">
              <v:shape style="position:absolute;left:8185;top:3589;width:10;height:20" coordorigin="8185,3589" coordsize="10,20" path="m8185,3608l8195,3608,8195,3589,8185,3589,8185,3608xe" filled="true" fillcolor="#000000" stroked="false">
                <v:path arrowok="t"/>
                <v:fill type="solid"/>
              </v:shape>
            </v:group>
            <v:group style="position:absolute;left:8185;top:3608;width:10;height:20" coordorigin="8185,3608" coordsize="10,20">
              <v:shape style="position:absolute;left:8185;top:3608;width:10;height:20" coordorigin="8185,3608" coordsize="10,20" path="m8185,3627l8195,3627,8195,3608,8185,3608,8185,3627xe" filled="true" fillcolor="#000000" stroked="false">
                <v:path arrowok="t"/>
                <v:fill type="solid"/>
              </v:shape>
            </v:group>
            <v:group style="position:absolute;left:8185;top:3627;width:10;height:20" coordorigin="8185,3627" coordsize="10,20">
              <v:shape style="position:absolute;left:8185;top:3627;width:10;height:20" coordorigin="8185,3627" coordsize="10,20" path="m8185,3647l8195,3647,8195,3627,8185,3627,8185,3647xe" filled="true" fillcolor="#000000" stroked="false">
                <v:path arrowok="t"/>
                <v:fill type="solid"/>
              </v:shape>
            </v:group>
            <v:group style="position:absolute;left:8185;top:3647;width:10;height:20" coordorigin="8185,3647" coordsize="10,20">
              <v:shape style="position:absolute;left:8185;top:3647;width:10;height:20" coordorigin="8185,3647" coordsize="10,20" path="m8185,3666l8195,3666,8195,3647,8185,3647,8185,3666xe" filled="true" fillcolor="#000000" stroked="false">
                <v:path arrowok="t"/>
                <v:fill type="solid"/>
              </v:shape>
            </v:group>
            <v:group style="position:absolute;left:8185;top:3666;width:10;height:20" coordorigin="8185,3666" coordsize="10,20">
              <v:shape style="position:absolute;left:8185;top:3666;width:10;height:20" coordorigin="8185,3666" coordsize="10,20" path="m8185,3685l8195,3685,8195,3666,8185,3666,8185,3685xe" filled="true" fillcolor="#000000" stroked="false">
                <v:path arrowok="t"/>
                <v:fill type="solid"/>
              </v:shape>
            </v:group>
            <v:group style="position:absolute;left:8185;top:3685;width:10;height:20" coordorigin="8185,3685" coordsize="10,20">
              <v:shape style="position:absolute;left:8185;top:3685;width:10;height:20" coordorigin="8185,3685" coordsize="10,20" path="m8185,3704l8195,3704,8195,3685,8185,3685,8185,3704xe" filled="true" fillcolor="#000000" stroked="false">
                <v:path arrowok="t"/>
                <v:fill type="solid"/>
              </v:shape>
            </v:group>
            <v:group style="position:absolute;left:8185;top:3704;width:10;height:20" coordorigin="8185,3704" coordsize="10,20">
              <v:shape style="position:absolute;left:8185;top:3704;width:10;height:20" coordorigin="8185,3704" coordsize="10,20" path="m8185,3723l8195,3723,8195,3704,8185,3704,8185,3723xe" filled="true" fillcolor="#000000" stroked="false">
                <v:path arrowok="t"/>
                <v:fill type="solid"/>
              </v:shape>
            </v:group>
            <v:group style="position:absolute;left:8185;top:3723;width:10;height:20" coordorigin="8185,3723" coordsize="10,20">
              <v:shape style="position:absolute;left:8185;top:3723;width:10;height:20" coordorigin="8185,3723" coordsize="10,20" path="m8185,3743l8195,3743,8195,3723,8185,3723,8185,3743xe" filled="true" fillcolor="#000000" stroked="false">
                <v:path arrowok="t"/>
                <v:fill type="solid"/>
              </v:shape>
            </v:group>
            <v:group style="position:absolute;left:8185;top:3743;width:10;height:20" coordorigin="8185,3743" coordsize="10,20">
              <v:shape style="position:absolute;left:8185;top:3743;width:10;height:20" coordorigin="8185,3743" coordsize="10,20" path="m8185,3762l8195,3762,8195,3743,8185,3743,8185,3762xe" filled="true" fillcolor="#000000" stroked="false">
                <v:path arrowok="t"/>
                <v:fill type="solid"/>
              </v:shape>
            </v:group>
            <v:group style="position:absolute;left:8185;top:3762;width:10;height:20" coordorigin="8185,3762" coordsize="10,20">
              <v:shape style="position:absolute;left:8185;top:3762;width:10;height:20" coordorigin="8185,3762" coordsize="10,20" path="m8185,3781l8195,3781,8195,3762,8185,3762,8185,3781xe" filled="true" fillcolor="#000000" stroked="false">
                <v:path arrowok="t"/>
                <v:fill type="solid"/>
              </v:shape>
            </v:group>
            <v:group style="position:absolute;left:8185;top:3781;width:10;height:20" coordorigin="8185,3781" coordsize="10,20">
              <v:shape style="position:absolute;left:8185;top:3781;width:10;height:20" coordorigin="8185,3781" coordsize="10,20" path="m8185,3800l8195,3800,8195,3781,8185,3781,8185,3800xe" filled="true" fillcolor="#000000" stroked="false">
                <v:path arrowok="t"/>
                <v:fill type="solid"/>
              </v:shape>
            </v:group>
            <v:group style="position:absolute;left:8185;top:3800;width:10;height:20" coordorigin="8185,3800" coordsize="10,20">
              <v:shape style="position:absolute;left:8185;top:3800;width:10;height:20" coordorigin="8185,3800" coordsize="10,20" path="m8185,3819l8195,3819,8195,3800,8185,3800,8185,3819xe" filled="true" fillcolor="#000000" stroked="false">
                <v:path arrowok="t"/>
                <v:fill type="solid"/>
              </v:shape>
            </v:group>
            <v:group style="position:absolute;left:8185;top:3819;width:10;height:20" coordorigin="8185,3819" coordsize="10,20">
              <v:shape style="position:absolute;left:8185;top:3819;width:10;height:20" coordorigin="8185,3819" coordsize="10,20" path="m8185,3839l8195,3839,8195,3819,8185,3819,8185,3839xe" filled="true" fillcolor="#000000" stroked="false">
                <v:path arrowok="t"/>
                <v:fill type="solid"/>
              </v:shape>
            </v:group>
            <v:group style="position:absolute;left:8185;top:3839;width:10;height:20" coordorigin="8185,3839" coordsize="10,20">
              <v:shape style="position:absolute;left:8185;top:3839;width:10;height:20" coordorigin="8185,3839" coordsize="10,20" path="m8185,3858l8195,3858,8195,3839,8185,3839,8185,3858xe" filled="true" fillcolor="#000000" stroked="false">
                <v:path arrowok="t"/>
                <v:fill type="solid"/>
              </v:shape>
            </v:group>
            <v:group style="position:absolute;left:8185;top:3863;width:10;height:2" coordorigin="8185,3863" coordsize="10,2">
              <v:shape style="position:absolute;left:8185;top:3863;width:10;height:2" coordorigin="8185,3863" coordsize="10,0" path="m8185,3863l8195,3863e" filled="false" stroked="true" strokeweight=".48004pt" strokecolor="#000000">
                <v:path arrowok="t"/>
              </v:shape>
            </v:group>
            <v:group style="position:absolute;left:8937;top:3493;width:10;height:20" coordorigin="8937,3493" coordsize="10,20">
              <v:shape style="position:absolute;left:8937;top:3493;width:10;height:20" coordorigin="8937,3493" coordsize="10,20" path="m8937,3512l8947,3512,8947,3493,8937,3493,8937,3512xe" filled="true" fillcolor="#000000" stroked="false">
                <v:path arrowok="t"/>
                <v:fill type="solid"/>
              </v:shape>
            </v:group>
            <v:group style="position:absolute;left:8937;top:3512;width:10;height:20" coordorigin="8937,3512" coordsize="10,20">
              <v:shape style="position:absolute;left:8937;top:3512;width:10;height:20" coordorigin="8937,3512" coordsize="10,20" path="m8937,3531l8947,3531,8947,3512,8937,3512,8937,3531xe" filled="true" fillcolor="#000000" stroked="false">
                <v:path arrowok="t"/>
                <v:fill type="solid"/>
              </v:shape>
            </v:group>
            <v:group style="position:absolute;left:8937;top:3531;width:10;height:20" coordorigin="8937,3531" coordsize="10,20">
              <v:shape style="position:absolute;left:8937;top:3531;width:10;height:20" coordorigin="8937,3531" coordsize="10,20" path="m8937,3551l8947,3551,8947,3531,8937,3531,8937,3551xe" filled="true" fillcolor="#000000" stroked="false">
                <v:path arrowok="t"/>
                <v:fill type="solid"/>
              </v:shape>
            </v:group>
            <v:group style="position:absolute;left:8937;top:3551;width:10;height:20" coordorigin="8937,3551" coordsize="10,20">
              <v:shape style="position:absolute;left:8937;top:3551;width:10;height:20" coordorigin="8937,3551" coordsize="10,20" path="m8937,3570l8947,3570,8947,3551,8937,3551,8937,3570xe" filled="true" fillcolor="#000000" stroked="false">
                <v:path arrowok="t"/>
                <v:fill type="solid"/>
              </v:shape>
            </v:group>
            <v:group style="position:absolute;left:8937;top:3570;width:10;height:20" coordorigin="8937,3570" coordsize="10,20">
              <v:shape style="position:absolute;left:8937;top:3570;width:10;height:20" coordorigin="8937,3570" coordsize="10,20" path="m8937,3589l8947,3589,8947,3570,8937,3570,8937,3589xe" filled="true" fillcolor="#000000" stroked="false">
                <v:path arrowok="t"/>
                <v:fill type="solid"/>
              </v:shape>
            </v:group>
            <v:group style="position:absolute;left:8937;top:3589;width:10;height:20" coordorigin="8937,3589" coordsize="10,20">
              <v:shape style="position:absolute;left:8937;top:3589;width:10;height:20" coordorigin="8937,3589" coordsize="10,20" path="m8937,3608l8947,3608,8947,3589,8937,3589,8937,3608xe" filled="true" fillcolor="#000000" stroked="false">
                <v:path arrowok="t"/>
                <v:fill type="solid"/>
              </v:shape>
            </v:group>
            <v:group style="position:absolute;left:8937;top:3608;width:10;height:20" coordorigin="8937,3608" coordsize="10,20">
              <v:shape style="position:absolute;left:8937;top:3608;width:10;height:20" coordorigin="8937,3608" coordsize="10,20" path="m8937,3627l8947,3627,8947,3608,8937,3608,8937,3627xe" filled="true" fillcolor="#000000" stroked="false">
                <v:path arrowok="t"/>
                <v:fill type="solid"/>
              </v:shape>
            </v:group>
            <v:group style="position:absolute;left:8937;top:3627;width:10;height:20" coordorigin="8937,3627" coordsize="10,20">
              <v:shape style="position:absolute;left:8937;top:3627;width:10;height:20" coordorigin="8937,3627" coordsize="10,20" path="m8937,3647l8947,3647,8947,3627,8937,3627,8937,3647xe" filled="true" fillcolor="#000000" stroked="false">
                <v:path arrowok="t"/>
                <v:fill type="solid"/>
              </v:shape>
            </v:group>
            <v:group style="position:absolute;left:8937;top:3647;width:10;height:20" coordorigin="8937,3647" coordsize="10,20">
              <v:shape style="position:absolute;left:8937;top:3647;width:10;height:20" coordorigin="8937,3647" coordsize="10,20" path="m8937,3666l8947,3666,8947,3647,8937,3647,8937,3666xe" filled="true" fillcolor="#000000" stroked="false">
                <v:path arrowok="t"/>
                <v:fill type="solid"/>
              </v:shape>
            </v:group>
            <v:group style="position:absolute;left:8937;top:3666;width:10;height:20" coordorigin="8937,3666" coordsize="10,20">
              <v:shape style="position:absolute;left:8937;top:3666;width:10;height:20" coordorigin="8937,3666" coordsize="10,20" path="m8937,3685l8947,3685,8947,3666,8937,3666,8937,3685xe" filled="true" fillcolor="#000000" stroked="false">
                <v:path arrowok="t"/>
                <v:fill type="solid"/>
              </v:shape>
            </v:group>
            <v:group style="position:absolute;left:8937;top:3685;width:10;height:20" coordorigin="8937,3685" coordsize="10,20">
              <v:shape style="position:absolute;left:8937;top:3685;width:10;height:20" coordorigin="8937,3685" coordsize="10,20" path="m8937,3704l8947,3704,8947,3685,8937,3685,8937,3704xe" filled="true" fillcolor="#000000" stroked="false">
                <v:path arrowok="t"/>
                <v:fill type="solid"/>
              </v:shape>
            </v:group>
            <v:group style="position:absolute;left:8937;top:3704;width:10;height:20" coordorigin="8937,3704" coordsize="10,20">
              <v:shape style="position:absolute;left:8937;top:3704;width:10;height:20" coordorigin="8937,3704" coordsize="10,20" path="m8937,3723l8947,3723,8947,3704,8937,3704,8937,3723xe" filled="true" fillcolor="#000000" stroked="false">
                <v:path arrowok="t"/>
                <v:fill type="solid"/>
              </v:shape>
            </v:group>
            <v:group style="position:absolute;left:8937;top:3723;width:10;height:20" coordorigin="8937,3723" coordsize="10,20">
              <v:shape style="position:absolute;left:8937;top:3723;width:10;height:20" coordorigin="8937,3723" coordsize="10,20" path="m8937,3743l8947,3743,8947,3723,8937,3723,8937,3743xe" filled="true" fillcolor="#000000" stroked="false">
                <v:path arrowok="t"/>
                <v:fill type="solid"/>
              </v:shape>
            </v:group>
            <v:group style="position:absolute;left:8937;top:3743;width:10;height:20" coordorigin="8937,3743" coordsize="10,20">
              <v:shape style="position:absolute;left:8937;top:3743;width:10;height:20" coordorigin="8937,3743" coordsize="10,20" path="m8937,3762l8947,3762,8947,3743,8937,3743,8937,3762xe" filled="true" fillcolor="#000000" stroked="false">
                <v:path arrowok="t"/>
                <v:fill type="solid"/>
              </v:shape>
            </v:group>
            <v:group style="position:absolute;left:8937;top:3762;width:10;height:20" coordorigin="8937,3762" coordsize="10,20">
              <v:shape style="position:absolute;left:8937;top:3762;width:10;height:20" coordorigin="8937,3762" coordsize="10,20" path="m8937,3781l8947,3781,8947,3762,8937,3762,8937,3781xe" filled="true" fillcolor="#000000" stroked="false">
                <v:path arrowok="t"/>
                <v:fill type="solid"/>
              </v:shape>
            </v:group>
            <v:group style="position:absolute;left:8937;top:3781;width:10;height:20" coordorigin="8937,3781" coordsize="10,20">
              <v:shape style="position:absolute;left:8937;top:3781;width:10;height:20" coordorigin="8937,3781" coordsize="10,20" path="m8937,3800l8947,3800,8947,3781,8937,3781,8937,3800xe" filled="true" fillcolor="#000000" stroked="false">
                <v:path arrowok="t"/>
                <v:fill type="solid"/>
              </v:shape>
            </v:group>
            <v:group style="position:absolute;left:8937;top:3800;width:10;height:20" coordorigin="8937,3800" coordsize="10,20">
              <v:shape style="position:absolute;left:8937;top:3800;width:10;height:20" coordorigin="8937,3800" coordsize="10,20" path="m8937,3819l8947,3819,8947,3800,8937,3800,8937,3819xe" filled="true" fillcolor="#000000" stroked="false">
                <v:path arrowok="t"/>
                <v:fill type="solid"/>
              </v:shape>
            </v:group>
            <v:group style="position:absolute;left:8937;top:3819;width:10;height:20" coordorigin="8937,3819" coordsize="10,20">
              <v:shape style="position:absolute;left:8937;top:3819;width:10;height:20" coordorigin="8937,3819" coordsize="10,20" path="m8937,3839l8947,3839,8947,3819,8937,3819,8937,3839xe" filled="true" fillcolor="#000000" stroked="false">
                <v:path arrowok="t"/>
                <v:fill type="solid"/>
              </v:shape>
            </v:group>
            <v:group style="position:absolute;left:8937;top:3839;width:10;height:20" coordorigin="8937,3839" coordsize="10,20">
              <v:shape style="position:absolute;left:8937;top:3839;width:10;height:20" coordorigin="8937,3839" coordsize="10,20" path="m8937,3858l8947,3858,8947,3839,8937,3839,8937,3858xe" filled="true" fillcolor="#000000" stroked="false">
                <v:path arrowok="t"/>
                <v:fill type="solid"/>
              </v:shape>
            </v:group>
            <v:group style="position:absolute;left:8937;top:3863;width:10;height:2" coordorigin="8937,3863" coordsize="10,2">
              <v:shape style="position:absolute;left:8937;top:3863;width:10;height:2" coordorigin="8937,3863" coordsize="10,0" path="m8937,3863l8947,3863e" filled="false" stroked="true" strokeweight=".48004pt" strokecolor="#000000">
                <v:path arrowok="t"/>
              </v:shape>
            </v:group>
            <v:group style="position:absolute;left:9746;top:3493;width:10;height:20" coordorigin="9746,3493" coordsize="10,20">
              <v:shape style="position:absolute;left:9746;top:3493;width:10;height:20" coordorigin="9746,3493" coordsize="10,20" path="m9746,3512l9756,3512,9756,3493,9746,3493,9746,3512xe" filled="true" fillcolor="#000000" stroked="false">
                <v:path arrowok="t"/>
                <v:fill type="solid"/>
              </v:shape>
            </v:group>
            <v:group style="position:absolute;left:9746;top:3512;width:10;height:20" coordorigin="9746,3512" coordsize="10,20">
              <v:shape style="position:absolute;left:9746;top:3512;width:10;height:20" coordorigin="9746,3512" coordsize="10,20" path="m9746,3531l9756,3531,9756,3512,9746,3512,9746,3531xe" filled="true" fillcolor="#000000" stroked="false">
                <v:path arrowok="t"/>
                <v:fill type="solid"/>
              </v:shape>
            </v:group>
            <v:group style="position:absolute;left:9746;top:3531;width:10;height:20" coordorigin="9746,3531" coordsize="10,20">
              <v:shape style="position:absolute;left:9746;top:3531;width:10;height:20" coordorigin="9746,3531" coordsize="10,20" path="m9746,3551l9756,3551,9756,3531,9746,3531,9746,3551xe" filled="true" fillcolor="#000000" stroked="false">
                <v:path arrowok="t"/>
                <v:fill type="solid"/>
              </v:shape>
            </v:group>
            <v:group style="position:absolute;left:9746;top:3551;width:10;height:20" coordorigin="9746,3551" coordsize="10,20">
              <v:shape style="position:absolute;left:9746;top:3551;width:10;height:20" coordorigin="9746,3551" coordsize="10,20" path="m9746,3570l9756,3570,9756,3551,9746,3551,9746,3570xe" filled="true" fillcolor="#000000" stroked="false">
                <v:path arrowok="t"/>
                <v:fill type="solid"/>
              </v:shape>
            </v:group>
            <v:group style="position:absolute;left:9746;top:3570;width:10;height:20" coordorigin="9746,3570" coordsize="10,20">
              <v:shape style="position:absolute;left:9746;top:3570;width:10;height:20" coordorigin="9746,3570" coordsize="10,20" path="m9746,3589l9756,3589,9756,3570,9746,3570,9746,3589xe" filled="true" fillcolor="#000000" stroked="false">
                <v:path arrowok="t"/>
                <v:fill type="solid"/>
              </v:shape>
            </v:group>
            <v:group style="position:absolute;left:9746;top:3589;width:10;height:20" coordorigin="9746,3589" coordsize="10,20">
              <v:shape style="position:absolute;left:9746;top:3589;width:10;height:20" coordorigin="9746,3589" coordsize="10,20" path="m9746,3608l9756,3608,9756,3589,9746,3589,9746,3608xe" filled="true" fillcolor="#000000" stroked="false">
                <v:path arrowok="t"/>
                <v:fill type="solid"/>
              </v:shape>
            </v:group>
            <v:group style="position:absolute;left:9746;top:3608;width:10;height:20" coordorigin="9746,3608" coordsize="10,20">
              <v:shape style="position:absolute;left:9746;top:3608;width:10;height:20" coordorigin="9746,3608" coordsize="10,20" path="m9746,3627l9756,3627,9756,3608,9746,3608,9746,3627xe" filled="true" fillcolor="#000000" stroked="false">
                <v:path arrowok="t"/>
                <v:fill type="solid"/>
              </v:shape>
            </v:group>
            <v:group style="position:absolute;left:9746;top:3627;width:10;height:20" coordorigin="9746,3627" coordsize="10,20">
              <v:shape style="position:absolute;left:9746;top:3627;width:10;height:20" coordorigin="9746,3627" coordsize="10,20" path="m9746,3647l9756,3647,9756,3627,9746,3627,9746,3647xe" filled="true" fillcolor="#000000" stroked="false">
                <v:path arrowok="t"/>
                <v:fill type="solid"/>
              </v:shape>
            </v:group>
            <v:group style="position:absolute;left:9746;top:3647;width:10;height:20" coordorigin="9746,3647" coordsize="10,20">
              <v:shape style="position:absolute;left:9746;top:3647;width:10;height:20" coordorigin="9746,3647" coordsize="10,20" path="m9746,3666l9756,3666,9756,3647,9746,3647,9746,3666xe" filled="true" fillcolor="#000000" stroked="false">
                <v:path arrowok="t"/>
                <v:fill type="solid"/>
              </v:shape>
            </v:group>
            <v:group style="position:absolute;left:9746;top:3666;width:10;height:20" coordorigin="9746,3666" coordsize="10,20">
              <v:shape style="position:absolute;left:9746;top:3666;width:10;height:20" coordorigin="9746,3666" coordsize="10,20" path="m9746,3685l9756,3685,9756,3666,9746,3666,9746,3685xe" filled="true" fillcolor="#000000" stroked="false">
                <v:path arrowok="t"/>
                <v:fill type="solid"/>
              </v:shape>
            </v:group>
            <v:group style="position:absolute;left:9746;top:3685;width:10;height:20" coordorigin="9746,3685" coordsize="10,20">
              <v:shape style="position:absolute;left:9746;top:3685;width:10;height:20" coordorigin="9746,3685" coordsize="10,20" path="m9746,3704l9756,3704,9756,3685,9746,3685,9746,3704xe" filled="true" fillcolor="#000000" stroked="false">
                <v:path arrowok="t"/>
                <v:fill type="solid"/>
              </v:shape>
            </v:group>
            <v:group style="position:absolute;left:9746;top:3704;width:10;height:20" coordorigin="9746,3704" coordsize="10,20">
              <v:shape style="position:absolute;left:9746;top:3704;width:10;height:20" coordorigin="9746,3704" coordsize="10,20" path="m9746,3723l9756,3723,9756,3704,9746,3704,9746,3723xe" filled="true" fillcolor="#000000" stroked="false">
                <v:path arrowok="t"/>
                <v:fill type="solid"/>
              </v:shape>
            </v:group>
            <v:group style="position:absolute;left:9746;top:3723;width:10;height:20" coordorigin="9746,3723" coordsize="10,20">
              <v:shape style="position:absolute;left:9746;top:3723;width:10;height:20" coordorigin="9746,3723" coordsize="10,20" path="m9746,3743l9756,3743,9756,3723,9746,3723,9746,3743xe" filled="true" fillcolor="#000000" stroked="false">
                <v:path arrowok="t"/>
                <v:fill type="solid"/>
              </v:shape>
            </v:group>
            <v:group style="position:absolute;left:9746;top:3743;width:10;height:20" coordorigin="9746,3743" coordsize="10,20">
              <v:shape style="position:absolute;left:9746;top:3743;width:10;height:20" coordorigin="9746,3743" coordsize="10,20" path="m9746,3762l9756,3762,9756,3743,9746,3743,9746,3762xe" filled="true" fillcolor="#000000" stroked="false">
                <v:path arrowok="t"/>
                <v:fill type="solid"/>
              </v:shape>
            </v:group>
            <v:group style="position:absolute;left:9746;top:3762;width:10;height:20" coordorigin="9746,3762" coordsize="10,20">
              <v:shape style="position:absolute;left:9746;top:3762;width:10;height:20" coordorigin="9746,3762" coordsize="10,20" path="m9746,3781l9756,3781,9756,3762,9746,3762,9746,3781xe" filled="true" fillcolor="#000000" stroked="false">
                <v:path arrowok="t"/>
                <v:fill type="solid"/>
              </v:shape>
            </v:group>
            <v:group style="position:absolute;left:9746;top:3781;width:10;height:20" coordorigin="9746,3781" coordsize="10,20">
              <v:shape style="position:absolute;left:9746;top:3781;width:10;height:20" coordorigin="9746,3781" coordsize="10,20" path="m9746,3800l9756,3800,9756,3781,9746,3781,9746,3800xe" filled="true" fillcolor="#000000" stroked="false">
                <v:path arrowok="t"/>
                <v:fill type="solid"/>
              </v:shape>
            </v:group>
            <v:group style="position:absolute;left:9746;top:3800;width:10;height:20" coordorigin="9746,3800" coordsize="10,20">
              <v:shape style="position:absolute;left:9746;top:3800;width:10;height:20" coordorigin="9746,3800" coordsize="10,20" path="m9746,3819l9756,3819,9756,3800,9746,3800,9746,3819xe" filled="true" fillcolor="#000000" stroked="false">
                <v:path arrowok="t"/>
                <v:fill type="solid"/>
              </v:shape>
            </v:group>
            <v:group style="position:absolute;left:9746;top:3819;width:10;height:20" coordorigin="9746,3819" coordsize="10,20">
              <v:shape style="position:absolute;left:9746;top:3819;width:10;height:20" coordorigin="9746,3819" coordsize="10,20" path="m9746,3839l9756,3839,9756,3819,9746,3819,9746,3839xe" filled="true" fillcolor="#000000" stroked="false">
                <v:path arrowok="t"/>
                <v:fill type="solid"/>
              </v:shape>
            </v:group>
            <v:group style="position:absolute;left:9746;top:3839;width:10;height:20" coordorigin="9746,3839" coordsize="10,20">
              <v:shape style="position:absolute;left:9746;top:3839;width:10;height:20" coordorigin="9746,3839" coordsize="10,20" path="m9746,3858l9756,3858,9756,3839,9746,3839,9746,3858xe" filled="true" fillcolor="#000000" stroked="false">
                <v:path arrowok="t"/>
                <v:fill type="solid"/>
              </v:shape>
            </v:group>
            <v:group style="position:absolute;left:9746;top:3863;width:10;height:2" coordorigin="9746,3863" coordsize="10,2">
              <v:shape style="position:absolute;left:9746;top:3863;width:10;height:2" coordorigin="9746,3863" coordsize="10,0" path="m9746,3863l9756,3863e" filled="false" stroked="true" strokeweight=".48004pt" strokecolor="#000000">
                <v:path arrowok="t"/>
              </v:shape>
              <v:shape style="position:absolute;left:2952;top:3867;width:826;height:10" type="#_x0000_t75" stroked="false">
                <v:imagedata r:id="rId279" o:title=""/>
              </v:shape>
              <v:shape style="position:absolute;left:3773;top:3867;width:999;height:10" type="#_x0000_t75" stroked="false">
                <v:imagedata r:id="rId280" o:title=""/>
              </v:shape>
              <v:shape style="position:absolute;left:4767;top:3867;width:754;height:10" type="#_x0000_t75" stroked="false">
                <v:imagedata r:id="rId266" o:title=""/>
              </v:shape>
              <v:shape style="position:absolute;left:5516;top:3867;width:941;height:10" type="#_x0000_t75" stroked="false">
                <v:imagedata r:id="rId281" o:title=""/>
              </v:shape>
              <v:shape style="position:absolute;left:6453;top:3867;width:1733;height:10" type="#_x0000_t75" stroked="false">
                <v:imagedata r:id="rId268" o:title=""/>
              </v:shape>
              <v:shape style="position:absolute;left:8181;top:3867;width:2269;height:10" type="#_x0000_t75" stroked="false">
                <v:imagedata r:id="rId269" o:title=""/>
              </v:shape>
            </v:group>
            <v:group style="position:absolute;left:3778;top:3877;width:11;height:20" coordorigin="3778,3877" coordsize="11,20">
              <v:shape style="position:absolute;left:3778;top:3877;width:11;height:20" coordorigin="3778,3877" coordsize="11,20" path="m3778,3896l3788,3896,3788,3877,3778,3877,3778,3896xe" filled="true" fillcolor="#000000" stroked="false">
                <v:path arrowok="t"/>
                <v:fill type="solid"/>
              </v:shape>
            </v:group>
            <v:group style="position:absolute;left:3778;top:3896;width:11;height:20" coordorigin="3778,3896" coordsize="11,20">
              <v:shape style="position:absolute;left:3778;top:3896;width:11;height:20" coordorigin="3778,3896" coordsize="11,20" path="m3778,3915l3788,3915,3788,3896,3778,3896,3778,3915xe" filled="true" fillcolor="#000000" stroked="false">
                <v:path arrowok="t"/>
                <v:fill type="solid"/>
              </v:shape>
            </v:group>
            <v:group style="position:absolute;left:3778;top:3915;width:11;height:20" coordorigin="3778,3915" coordsize="11,20">
              <v:shape style="position:absolute;left:3778;top:3915;width:11;height:20" coordorigin="3778,3915" coordsize="11,20" path="m3778,3935l3788,3935,3788,3915,3778,3915,3778,3935xe" filled="true" fillcolor="#000000" stroked="false">
                <v:path arrowok="t"/>
                <v:fill type="solid"/>
              </v:shape>
            </v:group>
            <v:group style="position:absolute;left:3778;top:3935;width:11;height:20" coordorigin="3778,3935" coordsize="11,20">
              <v:shape style="position:absolute;left:3778;top:3935;width:11;height:20" coordorigin="3778,3935" coordsize="11,20" path="m3778,3954l3788,3954,3788,3935,3778,3935,3778,3954xe" filled="true" fillcolor="#000000" stroked="false">
                <v:path arrowok="t"/>
                <v:fill type="solid"/>
              </v:shape>
            </v:group>
            <v:group style="position:absolute;left:3778;top:3954;width:11;height:20" coordorigin="3778,3954" coordsize="11,20">
              <v:shape style="position:absolute;left:3778;top:3954;width:11;height:20" coordorigin="3778,3954" coordsize="11,20" path="m3778,3973l3788,3973,3788,3954,3778,3954,3778,3973xe" filled="true" fillcolor="#000000" stroked="false">
                <v:path arrowok="t"/>
                <v:fill type="solid"/>
              </v:shape>
            </v:group>
            <v:group style="position:absolute;left:3778;top:3973;width:11;height:20" coordorigin="3778,3973" coordsize="11,20">
              <v:shape style="position:absolute;left:3778;top:3973;width:11;height:20" coordorigin="3778,3973" coordsize="11,20" path="m3778,3992l3788,3992,3788,3973,3778,3973,3778,3992xe" filled="true" fillcolor="#000000" stroked="false">
                <v:path arrowok="t"/>
                <v:fill type="solid"/>
              </v:shape>
            </v:group>
            <v:group style="position:absolute;left:3778;top:3992;width:11;height:20" coordorigin="3778,3992" coordsize="11,20">
              <v:shape style="position:absolute;left:3778;top:3992;width:11;height:20" coordorigin="3778,3992" coordsize="11,20" path="m3778,4011l3788,4011,3788,3992,3778,3992,3778,4011xe" filled="true" fillcolor="#000000" stroked="false">
                <v:path arrowok="t"/>
                <v:fill type="solid"/>
              </v:shape>
            </v:group>
            <v:group style="position:absolute;left:3778;top:4011;width:11;height:20" coordorigin="3778,4011" coordsize="11,20">
              <v:shape style="position:absolute;left:3778;top:4011;width:11;height:20" coordorigin="3778,4011" coordsize="11,20" path="m3778,4031l3788,4031,3788,4011,3778,4011,3778,4031xe" filled="true" fillcolor="#000000" stroked="false">
                <v:path arrowok="t"/>
                <v:fill type="solid"/>
              </v:shape>
            </v:group>
            <v:group style="position:absolute;left:3778;top:4031;width:11;height:20" coordorigin="3778,4031" coordsize="11,20">
              <v:shape style="position:absolute;left:3778;top:4031;width:11;height:20" coordorigin="3778,4031" coordsize="11,20" path="m3778,4050l3788,4050,3788,4031,3778,4031,3778,4050xe" filled="true" fillcolor="#000000" stroked="false">
                <v:path arrowok="t"/>
                <v:fill type="solid"/>
              </v:shape>
            </v:group>
            <v:group style="position:absolute;left:3778;top:4050;width:11;height:20" coordorigin="3778,4050" coordsize="11,20">
              <v:shape style="position:absolute;left:3778;top:4050;width:11;height:20" coordorigin="3778,4050" coordsize="11,20" path="m3778,4069l3788,4069,3788,4050,3778,4050,3778,4069xe" filled="true" fillcolor="#000000" stroked="false">
                <v:path arrowok="t"/>
                <v:fill type="solid"/>
              </v:shape>
            </v:group>
            <v:group style="position:absolute;left:3778;top:4069;width:11;height:20" coordorigin="3778,4069" coordsize="11,20">
              <v:shape style="position:absolute;left:3778;top:4069;width:11;height:20" coordorigin="3778,4069" coordsize="11,20" path="m3778,4088l3788,4088,3788,4069,3778,4069,3778,4088xe" filled="true" fillcolor="#000000" stroked="false">
                <v:path arrowok="t"/>
                <v:fill type="solid"/>
              </v:shape>
            </v:group>
            <v:group style="position:absolute;left:3778;top:4088;width:11;height:20" coordorigin="3778,4088" coordsize="11,20">
              <v:shape style="position:absolute;left:3778;top:4088;width:11;height:20" coordorigin="3778,4088" coordsize="11,20" path="m3778,4107l3788,4107,3788,4088,3778,4088,3778,4107xe" filled="true" fillcolor="#000000" stroked="false">
                <v:path arrowok="t"/>
                <v:fill type="solid"/>
              </v:shape>
            </v:group>
            <v:group style="position:absolute;left:3778;top:4107;width:11;height:20" coordorigin="3778,4107" coordsize="11,20">
              <v:shape style="position:absolute;left:3778;top:4107;width:11;height:20" coordorigin="3778,4107" coordsize="11,20" path="m3778,4127l3788,4127,3788,4107,3778,4107,3778,4127xe" filled="true" fillcolor="#000000" stroked="false">
                <v:path arrowok="t"/>
                <v:fill type="solid"/>
              </v:shape>
            </v:group>
            <v:group style="position:absolute;left:3778;top:4127;width:11;height:20" coordorigin="3778,4127" coordsize="11,20">
              <v:shape style="position:absolute;left:3778;top:4127;width:11;height:20" coordorigin="3778,4127" coordsize="11,20" path="m3778,4146l3788,4146,3788,4127,3778,4127,3778,4146xe" filled="true" fillcolor="#000000" stroked="false">
                <v:path arrowok="t"/>
                <v:fill type="solid"/>
              </v:shape>
            </v:group>
            <v:group style="position:absolute;left:3778;top:4146;width:11;height:20" coordorigin="3778,4146" coordsize="11,20">
              <v:shape style="position:absolute;left:3778;top:4146;width:11;height:20" coordorigin="3778,4146" coordsize="11,20" path="m3778,4165l3788,4165,3788,4146,3778,4146,3778,4165xe" filled="true" fillcolor="#000000" stroked="false">
                <v:path arrowok="t"/>
                <v:fill type="solid"/>
              </v:shape>
            </v:group>
            <v:group style="position:absolute;left:3778;top:4165;width:11;height:20" coordorigin="3778,4165" coordsize="11,20">
              <v:shape style="position:absolute;left:3778;top:4165;width:11;height:20" coordorigin="3778,4165" coordsize="11,20" path="m3778,4184l3788,4184,3788,4165,3778,4165,3778,4184xe" filled="true" fillcolor="#000000" stroked="false">
                <v:path arrowok="t"/>
                <v:fill type="solid"/>
              </v:shape>
            </v:group>
            <v:group style="position:absolute;left:3778;top:4184;width:11;height:20" coordorigin="3778,4184" coordsize="11,20">
              <v:shape style="position:absolute;left:3778;top:4184;width:11;height:20" coordorigin="3778,4184" coordsize="11,20" path="m3778,4203l3788,4203,3788,4184,3778,4184,3778,4203xe" filled="true" fillcolor="#000000" stroked="false">
                <v:path arrowok="t"/>
                <v:fill type="solid"/>
              </v:shape>
            </v:group>
            <v:group style="position:absolute;left:3778;top:4203;width:11;height:20" coordorigin="3778,4203" coordsize="11,20">
              <v:shape style="position:absolute;left:3778;top:4203;width:11;height:20" coordorigin="3778,4203" coordsize="11,20" path="m3778,4223l3788,4223,3788,4203,3778,4203,3778,4223xe" filled="true" fillcolor="#000000" stroked="false">
                <v:path arrowok="t"/>
                <v:fill type="solid"/>
              </v:shape>
            </v:group>
            <v:group style="position:absolute;left:3778;top:4223;width:11;height:20" coordorigin="3778,4223" coordsize="11,20">
              <v:shape style="position:absolute;left:3778;top:4223;width:11;height:20" coordorigin="3778,4223" coordsize="11,20" path="m3778,4242l3788,4242,3788,4223,3778,4223,3778,4242xe" filled="true" fillcolor="#000000" stroked="false">
                <v:path arrowok="t"/>
                <v:fill type="solid"/>
              </v:shape>
            </v:group>
            <v:group style="position:absolute;left:3778;top:4247;width:11;height:2" coordorigin="3778,4247" coordsize="11,2">
              <v:shape style="position:absolute;left:3778;top:4247;width:11;height:2" coordorigin="3778,4247" coordsize="11,0" path="m3778,4247l3788,4247e" filled="false" stroked="true" strokeweight=".47998pt" strokecolor="#000000">
                <v:path arrowok="t"/>
              </v:shape>
            </v:group>
            <v:group style="position:absolute;left:4772;top:3877;width:10;height:20" coordorigin="4772,3877" coordsize="10,20">
              <v:shape style="position:absolute;left:4772;top:3877;width:10;height:20" coordorigin="4772,3877" coordsize="10,20" path="m4772,3896l4782,3896,4782,3877,4772,3877,4772,3896xe" filled="true" fillcolor="#000000" stroked="false">
                <v:path arrowok="t"/>
                <v:fill type="solid"/>
              </v:shape>
            </v:group>
            <v:group style="position:absolute;left:4772;top:3896;width:10;height:20" coordorigin="4772,3896" coordsize="10,20">
              <v:shape style="position:absolute;left:4772;top:3896;width:10;height:20" coordorigin="4772,3896" coordsize="10,20" path="m4772,3915l4782,3915,4782,3896,4772,3896,4772,3915xe" filled="true" fillcolor="#000000" stroked="false">
                <v:path arrowok="t"/>
                <v:fill type="solid"/>
              </v:shape>
            </v:group>
            <v:group style="position:absolute;left:4772;top:3915;width:10;height:20" coordorigin="4772,3915" coordsize="10,20">
              <v:shape style="position:absolute;left:4772;top:3915;width:10;height:20" coordorigin="4772,3915" coordsize="10,20" path="m4772,3935l4782,3935,4782,3915,4772,3915,4772,3935xe" filled="true" fillcolor="#000000" stroked="false">
                <v:path arrowok="t"/>
                <v:fill type="solid"/>
              </v:shape>
            </v:group>
            <v:group style="position:absolute;left:4772;top:3935;width:10;height:20" coordorigin="4772,3935" coordsize="10,20">
              <v:shape style="position:absolute;left:4772;top:3935;width:10;height:20" coordorigin="4772,3935" coordsize="10,20" path="m4772,3954l4782,3954,4782,3935,4772,3935,4772,3954xe" filled="true" fillcolor="#000000" stroked="false">
                <v:path arrowok="t"/>
                <v:fill type="solid"/>
              </v:shape>
            </v:group>
            <v:group style="position:absolute;left:4772;top:3954;width:10;height:20" coordorigin="4772,3954" coordsize="10,20">
              <v:shape style="position:absolute;left:4772;top:3954;width:10;height:20" coordorigin="4772,3954" coordsize="10,20" path="m4772,3973l4782,3973,4782,3954,4772,3954,4772,3973xe" filled="true" fillcolor="#000000" stroked="false">
                <v:path arrowok="t"/>
                <v:fill type="solid"/>
              </v:shape>
            </v:group>
            <v:group style="position:absolute;left:4772;top:3973;width:10;height:20" coordorigin="4772,3973" coordsize="10,20">
              <v:shape style="position:absolute;left:4772;top:3973;width:10;height:20" coordorigin="4772,3973" coordsize="10,20" path="m4772,3992l4782,3992,4782,3973,4772,3973,4772,3992xe" filled="true" fillcolor="#000000" stroked="false">
                <v:path arrowok="t"/>
                <v:fill type="solid"/>
              </v:shape>
            </v:group>
            <v:group style="position:absolute;left:4772;top:3992;width:10;height:20" coordorigin="4772,3992" coordsize="10,20">
              <v:shape style="position:absolute;left:4772;top:3992;width:10;height:20" coordorigin="4772,3992" coordsize="10,20" path="m4772,4011l4782,4011,4782,3992,4772,3992,4772,4011xe" filled="true" fillcolor="#000000" stroked="false">
                <v:path arrowok="t"/>
                <v:fill type="solid"/>
              </v:shape>
            </v:group>
            <v:group style="position:absolute;left:4772;top:4011;width:10;height:20" coordorigin="4772,4011" coordsize="10,20">
              <v:shape style="position:absolute;left:4772;top:4011;width:10;height:20" coordorigin="4772,4011" coordsize="10,20" path="m4772,4031l4782,4031,4782,4011,4772,4011,4772,4031xe" filled="true" fillcolor="#000000" stroked="false">
                <v:path arrowok="t"/>
                <v:fill type="solid"/>
              </v:shape>
            </v:group>
            <v:group style="position:absolute;left:4772;top:4031;width:10;height:20" coordorigin="4772,4031" coordsize="10,20">
              <v:shape style="position:absolute;left:4772;top:4031;width:10;height:20" coordorigin="4772,4031" coordsize="10,20" path="m4772,4050l4782,4050,4782,4031,4772,4031,4772,4050xe" filled="true" fillcolor="#000000" stroked="false">
                <v:path arrowok="t"/>
                <v:fill type="solid"/>
              </v:shape>
            </v:group>
            <v:group style="position:absolute;left:4772;top:4050;width:10;height:20" coordorigin="4772,4050" coordsize="10,20">
              <v:shape style="position:absolute;left:4772;top:4050;width:10;height:20" coordorigin="4772,4050" coordsize="10,20" path="m4772,4069l4782,4069,4782,4050,4772,4050,4772,4069xe" filled="true" fillcolor="#000000" stroked="false">
                <v:path arrowok="t"/>
                <v:fill type="solid"/>
              </v:shape>
            </v:group>
            <v:group style="position:absolute;left:4772;top:4069;width:10;height:20" coordorigin="4772,4069" coordsize="10,20">
              <v:shape style="position:absolute;left:4772;top:4069;width:10;height:20" coordorigin="4772,4069" coordsize="10,20" path="m4772,4088l4782,4088,4782,4069,4772,4069,4772,4088xe" filled="true" fillcolor="#000000" stroked="false">
                <v:path arrowok="t"/>
                <v:fill type="solid"/>
              </v:shape>
            </v:group>
            <v:group style="position:absolute;left:4772;top:4088;width:10;height:20" coordorigin="4772,4088" coordsize="10,20">
              <v:shape style="position:absolute;left:4772;top:4088;width:10;height:20" coordorigin="4772,4088" coordsize="10,20" path="m4772,4107l4782,4107,4782,4088,4772,4088,4772,4107xe" filled="true" fillcolor="#000000" stroked="false">
                <v:path arrowok="t"/>
                <v:fill type="solid"/>
              </v:shape>
            </v:group>
            <v:group style="position:absolute;left:4772;top:4107;width:10;height:20" coordorigin="4772,4107" coordsize="10,20">
              <v:shape style="position:absolute;left:4772;top:4107;width:10;height:20" coordorigin="4772,4107" coordsize="10,20" path="m4772,4127l4782,4127,4782,4107,4772,4107,4772,4127xe" filled="true" fillcolor="#000000" stroked="false">
                <v:path arrowok="t"/>
                <v:fill type="solid"/>
              </v:shape>
            </v:group>
            <v:group style="position:absolute;left:4772;top:4127;width:10;height:20" coordorigin="4772,4127" coordsize="10,20">
              <v:shape style="position:absolute;left:4772;top:4127;width:10;height:20" coordorigin="4772,4127" coordsize="10,20" path="m4772,4146l4782,4146,4782,4127,4772,4127,4772,4146xe" filled="true" fillcolor="#000000" stroked="false">
                <v:path arrowok="t"/>
                <v:fill type="solid"/>
              </v:shape>
            </v:group>
            <v:group style="position:absolute;left:4772;top:4146;width:10;height:20" coordorigin="4772,4146" coordsize="10,20">
              <v:shape style="position:absolute;left:4772;top:4146;width:10;height:20" coordorigin="4772,4146" coordsize="10,20" path="m4772,4165l4782,4165,4782,4146,4772,4146,4772,4165xe" filled="true" fillcolor="#000000" stroked="false">
                <v:path arrowok="t"/>
                <v:fill type="solid"/>
              </v:shape>
            </v:group>
            <v:group style="position:absolute;left:4772;top:4165;width:10;height:20" coordorigin="4772,4165" coordsize="10,20">
              <v:shape style="position:absolute;left:4772;top:4165;width:10;height:20" coordorigin="4772,4165" coordsize="10,20" path="m4772,4184l4782,4184,4782,4165,4772,4165,4772,4184xe" filled="true" fillcolor="#000000" stroked="false">
                <v:path arrowok="t"/>
                <v:fill type="solid"/>
              </v:shape>
            </v:group>
            <v:group style="position:absolute;left:4772;top:4184;width:10;height:20" coordorigin="4772,4184" coordsize="10,20">
              <v:shape style="position:absolute;left:4772;top:4184;width:10;height:20" coordorigin="4772,4184" coordsize="10,20" path="m4772,4203l4782,4203,4782,4184,4772,4184,4772,4203xe" filled="true" fillcolor="#000000" stroked="false">
                <v:path arrowok="t"/>
                <v:fill type="solid"/>
              </v:shape>
            </v:group>
            <v:group style="position:absolute;left:4772;top:4203;width:10;height:20" coordorigin="4772,4203" coordsize="10,20">
              <v:shape style="position:absolute;left:4772;top:4203;width:10;height:20" coordorigin="4772,4203" coordsize="10,20" path="m4772,4223l4782,4223,4782,4203,4772,4203,4772,4223xe" filled="true" fillcolor="#000000" stroked="false">
                <v:path arrowok="t"/>
                <v:fill type="solid"/>
              </v:shape>
            </v:group>
            <v:group style="position:absolute;left:4772;top:4223;width:10;height:20" coordorigin="4772,4223" coordsize="10,20">
              <v:shape style="position:absolute;left:4772;top:4223;width:10;height:20" coordorigin="4772,4223" coordsize="10,20" path="m4772,4242l4782,4242,4782,4223,4772,4223,4772,4242xe" filled="true" fillcolor="#000000" stroked="false">
                <v:path arrowok="t"/>
                <v:fill type="solid"/>
              </v:shape>
            </v:group>
            <v:group style="position:absolute;left:4772;top:4247;width:10;height:2" coordorigin="4772,4247" coordsize="10,2">
              <v:shape style="position:absolute;left:4772;top:4247;width:10;height:2" coordorigin="4772,4247" coordsize="10,0" path="m4772,4247l4782,4247e" filled="false" stroked="true" strokeweight=".47998pt" strokecolor="#000000">
                <v:path arrowok="t"/>
              </v:shape>
            </v:group>
            <v:group style="position:absolute;left:5521;top:3877;width:10;height:20" coordorigin="5521,3877" coordsize="10,20">
              <v:shape style="position:absolute;left:5521;top:3877;width:10;height:20" coordorigin="5521,3877" coordsize="10,20" path="m5521,3896l5531,3896,5531,3877,5521,3877,5521,3896xe" filled="true" fillcolor="#000000" stroked="false">
                <v:path arrowok="t"/>
                <v:fill type="solid"/>
              </v:shape>
            </v:group>
            <v:group style="position:absolute;left:5521;top:3896;width:10;height:20" coordorigin="5521,3896" coordsize="10,20">
              <v:shape style="position:absolute;left:5521;top:3896;width:10;height:20" coordorigin="5521,3896" coordsize="10,20" path="m5521,3915l5531,3915,5531,3896,5521,3896,5521,3915xe" filled="true" fillcolor="#000000" stroked="false">
                <v:path arrowok="t"/>
                <v:fill type="solid"/>
              </v:shape>
            </v:group>
            <v:group style="position:absolute;left:5521;top:3915;width:10;height:20" coordorigin="5521,3915" coordsize="10,20">
              <v:shape style="position:absolute;left:5521;top:3915;width:10;height:20" coordorigin="5521,3915" coordsize="10,20" path="m5521,3935l5531,3935,5531,3915,5521,3915,5521,3935xe" filled="true" fillcolor="#000000" stroked="false">
                <v:path arrowok="t"/>
                <v:fill type="solid"/>
              </v:shape>
            </v:group>
            <v:group style="position:absolute;left:5521;top:3935;width:10;height:20" coordorigin="5521,3935" coordsize="10,20">
              <v:shape style="position:absolute;left:5521;top:3935;width:10;height:20" coordorigin="5521,3935" coordsize="10,20" path="m5521,3954l5531,3954,5531,3935,5521,3935,5521,3954xe" filled="true" fillcolor="#000000" stroked="false">
                <v:path arrowok="t"/>
                <v:fill type="solid"/>
              </v:shape>
            </v:group>
            <v:group style="position:absolute;left:5521;top:3954;width:10;height:20" coordorigin="5521,3954" coordsize="10,20">
              <v:shape style="position:absolute;left:5521;top:3954;width:10;height:20" coordorigin="5521,3954" coordsize="10,20" path="m5521,3973l5531,3973,5531,3954,5521,3954,5521,3973xe" filled="true" fillcolor="#000000" stroked="false">
                <v:path arrowok="t"/>
                <v:fill type="solid"/>
              </v:shape>
            </v:group>
            <v:group style="position:absolute;left:5521;top:3973;width:10;height:20" coordorigin="5521,3973" coordsize="10,20">
              <v:shape style="position:absolute;left:5521;top:3973;width:10;height:20" coordorigin="5521,3973" coordsize="10,20" path="m5521,3992l5531,3992,5531,3973,5521,3973,5521,3992xe" filled="true" fillcolor="#000000" stroked="false">
                <v:path arrowok="t"/>
                <v:fill type="solid"/>
              </v:shape>
            </v:group>
            <v:group style="position:absolute;left:5521;top:3992;width:10;height:20" coordorigin="5521,3992" coordsize="10,20">
              <v:shape style="position:absolute;left:5521;top:3992;width:10;height:20" coordorigin="5521,3992" coordsize="10,20" path="m5521,4011l5531,4011,5531,3992,5521,3992,5521,4011xe" filled="true" fillcolor="#000000" stroked="false">
                <v:path arrowok="t"/>
                <v:fill type="solid"/>
              </v:shape>
            </v:group>
            <v:group style="position:absolute;left:5521;top:4011;width:10;height:20" coordorigin="5521,4011" coordsize="10,20">
              <v:shape style="position:absolute;left:5521;top:4011;width:10;height:20" coordorigin="5521,4011" coordsize="10,20" path="m5521,4031l5531,4031,5531,4011,5521,4011,5521,4031xe" filled="true" fillcolor="#000000" stroked="false">
                <v:path arrowok="t"/>
                <v:fill type="solid"/>
              </v:shape>
            </v:group>
            <v:group style="position:absolute;left:5521;top:4031;width:10;height:20" coordorigin="5521,4031" coordsize="10,20">
              <v:shape style="position:absolute;left:5521;top:4031;width:10;height:20" coordorigin="5521,4031" coordsize="10,20" path="m5521,4050l5531,4050,5531,4031,5521,4031,5521,4050xe" filled="true" fillcolor="#000000" stroked="false">
                <v:path arrowok="t"/>
                <v:fill type="solid"/>
              </v:shape>
            </v:group>
            <v:group style="position:absolute;left:5521;top:4050;width:10;height:20" coordorigin="5521,4050" coordsize="10,20">
              <v:shape style="position:absolute;left:5521;top:4050;width:10;height:20" coordorigin="5521,4050" coordsize="10,20" path="m5521,4069l5531,4069,5531,4050,5521,4050,5521,4069xe" filled="true" fillcolor="#000000" stroked="false">
                <v:path arrowok="t"/>
                <v:fill type="solid"/>
              </v:shape>
            </v:group>
            <v:group style="position:absolute;left:5521;top:4069;width:10;height:20" coordorigin="5521,4069" coordsize="10,20">
              <v:shape style="position:absolute;left:5521;top:4069;width:10;height:20" coordorigin="5521,4069" coordsize="10,20" path="m5521,4088l5531,4088,5531,4069,5521,4069,5521,4088xe" filled="true" fillcolor="#000000" stroked="false">
                <v:path arrowok="t"/>
                <v:fill type="solid"/>
              </v:shape>
            </v:group>
            <v:group style="position:absolute;left:5521;top:4088;width:10;height:20" coordorigin="5521,4088" coordsize="10,20">
              <v:shape style="position:absolute;left:5521;top:4088;width:10;height:20" coordorigin="5521,4088" coordsize="10,20" path="m5521,4107l5531,4107,5531,4088,5521,4088,5521,4107xe" filled="true" fillcolor="#000000" stroked="false">
                <v:path arrowok="t"/>
                <v:fill type="solid"/>
              </v:shape>
            </v:group>
            <v:group style="position:absolute;left:5521;top:4107;width:10;height:20" coordorigin="5521,4107" coordsize="10,20">
              <v:shape style="position:absolute;left:5521;top:4107;width:10;height:20" coordorigin="5521,4107" coordsize="10,20" path="m5521,4127l5531,4127,5531,4107,5521,4107,5521,4127xe" filled="true" fillcolor="#000000" stroked="false">
                <v:path arrowok="t"/>
                <v:fill type="solid"/>
              </v:shape>
            </v:group>
            <v:group style="position:absolute;left:5521;top:4127;width:10;height:20" coordorigin="5521,4127" coordsize="10,20">
              <v:shape style="position:absolute;left:5521;top:4127;width:10;height:20" coordorigin="5521,4127" coordsize="10,20" path="m5521,4146l5531,4146,5531,4127,5521,4127,5521,4146xe" filled="true" fillcolor="#000000" stroked="false">
                <v:path arrowok="t"/>
                <v:fill type="solid"/>
              </v:shape>
            </v:group>
            <v:group style="position:absolute;left:5521;top:4146;width:10;height:20" coordorigin="5521,4146" coordsize="10,20">
              <v:shape style="position:absolute;left:5521;top:4146;width:10;height:20" coordorigin="5521,4146" coordsize="10,20" path="m5521,4165l5531,4165,5531,4146,5521,4146,5521,4165xe" filled="true" fillcolor="#000000" stroked="false">
                <v:path arrowok="t"/>
                <v:fill type="solid"/>
              </v:shape>
            </v:group>
            <v:group style="position:absolute;left:5521;top:4165;width:10;height:20" coordorigin="5521,4165" coordsize="10,20">
              <v:shape style="position:absolute;left:5521;top:4165;width:10;height:20" coordorigin="5521,4165" coordsize="10,20" path="m5521,4184l5531,4184,5531,4165,5521,4165,5521,4184xe" filled="true" fillcolor="#000000" stroked="false">
                <v:path arrowok="t"/>
                <v:fill type="solid"/>
              </v:shape>
            </v:group>
            <v:group style="position:absolute;left:5521;top:4184;width:10;height:20" coordorigin="5521,4184" coordsize="10,20">
              <v:shape style="position:absolute;left:5521;top:4184;width:10;height:20" coordorigin="5521,4184" coordsize="10,20" path="m5521,4203l5531,4203,5531,4184,5521,4184,5521,4203xe" filled="true" fillcolor="#000000" stroked="false">
                <v:path arrowok="t"/>
                <v:fill type="solid"/>
              </v:shape>
            </v:group>
            <v:group style="position:absolute;left:5521;top:4203;width:10;height:20" coordorigin="5521,4203" coordsize="10,20">
              <v:shape style="position:absolute;left:5521;top:4203;width:10;height:20" coordorigin="5521,4203" coordsize="10,20" path="m5521,4223l5531,4223,5531,4203,5521,4203,5521,4223xe" filled="true" fillcolor="#000000" stroked="false">
                <v:path arrowok="t"/>
                <v:fill type="solid"/>
              </v:shape>
            </v:group>
            <v:group style="position:absolute;left:5521;top:4223;width:10;height:20" coordorigin="5521,4223" coordsize="10,20">
              <v:shape style="position:absolute;left:5521;top:4223;width:10;height:20" coordorigin="5521,4223" coordsize="10,20" path="m5521,4242l5531,4242,5531,4223,5521,4223,5521,4242xe" filled="true" fillcolor="#000000" stroked="false">
                <v:path arrowok="t"/>
                <v:fill type="solid"/>
              </v:shape>
            </v:group>
            <v:group style="position:absolute;left:5521;top:4247;width:10;height:2" coordorigin="5521,4247" coordsize="10,2">
              <v:shape style="position:absolute;left:5521;top:4247;width:10;height:2" coordorigin="5521,4247" coordsize="10,0" path="m5521,4247l5531,4247e" filled="false" stroked="true" strokeweight=".47998pt" strokecolor="#000000">
                <v:path arrowok="t"/>
              </v:shape>
            </v:group>
            <v:group style="position:absolute;left:6457;top:3877;width:10;height:20" coordorigin="6457,3877" coordsize="10,20">
              <v:shape style="position:absolute;left:6457;top:3877;width:10;height:20" coordorigin="6457,3877" coordsize="10,20" path="m6457,3896l6467,3896,6467,3877,6457,3877,6457,3896xe" filled="true" fillcolor="#000000" stroked="false">
                <v:path arrowok="t"/>
                <v:fill type="solid"/>
              </v:shape>
            </v:group>
            <v:group style="position:absolute;left:6457;top:3896;width:10;height:20" coordorigin="6457,3896" coordsize="10,20">
              <v:shape style="position:absolute;left:6457;top:3896;width:10;height:20" coordorigin="6457,3896" coordsize="10,20" path="m6457,3915l6467,3915,6467,3896,6457,3896,6457,3915xe" filled="true" fillcolor="#000000" stroked="false">
                <v:path arrowok="t"/>
                <v:fill type="solid"/>
              </v:shape>
            </v:group>
            <v:group style="position:absolute;left:6457;top:3915;width:10;height:20" coordorigin="6457,3915" coordsize="10,20">
              <v:shape style="position:absolute;left:6457;top:3915;width:10;height:20" coordorigin="6457,3915" coordsize="10,20" path="m6457,3935l6467,3935,6467,3915,6457,3915,6457,3935xe" filled="true" fillcolor="#000000" stroked="false">
                <v:path arrowok="t"/>
                <v:fill type="solid"/>
              </v:shape>
            </v:group>
            <v:group style="position:absolute;left:6457;top:3935;width:10;height:20" coordorigin="6457,3935" coordsize="10,20">
              <v:shape style="position:absolute;left:6457;top:3935;width:10;height:20" coordorigin="6457,3935" coordsize="10,20" path="m6457,3954l6467,3954,6467,3935,6457,3935,6457,3954xe" filled="true" fillcolor="#000000" stroked="false">
                <v:path arrowok="t"/>
                <v:fill type="solid"/>
              </v:shape>
            </v:group>
            <v:group style="position:absolute;left:6457;top:3954;width:10;height:20" coordorigin="6457,3954" coordsize="10,20">
              <v:shape style="position:absolute;left:6457;top:3954;width:10;height:20" coordorigin="6457,3954" coordsize="10,20" path="m6457,3973l6467,3973,6467,3954,6457,3954,6457,3973xe" filled="true" fillcolor="#000000" stroked="false">
                <v:path arrowok="t"/>
                <v:fill type="solid"/>
              </v:shape>
            </v:group>
            <v:group style="position:absolute;left:6457;top:3973;width:10;height:20" coordorigin="6457,3973" coordsize="10,20">
              <v:shape style="position:absolute;left:6457;top:3973;width:10;height:20" coordorigin="6457,3973" coordsize="10,20" path="m6457,3992l6467,3992,6467,3973,6457,3973,6457,3992xe" filled="true" fillcolor="#000000" stroked="false">
                <v:path arrowok="t"/>
                <v:fill type="solid"/>
              </v:shape>
            </v:group>
            <v:group style="position:absolute;left:6457;top:3992;width:10;height:20" coordorigin="6457,3992" coordsize="10,20">
              <v:shape style="position:absolute;left:6457;top:3992;width:10;height:20" coordorigin="6457,3992" coordsize="10,20" path="m6457,4011l6467,4011,6467,3992,6457,3992,6457,4011xe" filled="true" fillcolor="#000000" stroked="false">
                <v:path arrowok="t"/>
                <v:fill type="solid"/>
              </v:shape>
            </v:group>
            <v:group style="position:absolute;left:6457;top:4011;width:10;height:20" coordorigin="6457,4011" coordsize="10,20">
              <v:shape style="position:absolute;left:6457;top:4011;width:10;height:20" coordorigin="6457,4011" coordsize="10,20" path="m6457,4031l6467,4031,6467,4011,6457,4011,6457,4031xe" filled="true" fillcolor="#000000" stroked="false">
                <v:path arrowok="t"/>
                <v:fill type="solid"/>
              </v:shape>
            </v:group>
            <v:group style="position:absolute;left:6457;top:4031;width:10;height:20" coordorigin="6457,4031" coordsize="10,20">
              <v:shape style="position:absolute;left:6457;top:4031;width:10;height:20" coordorigin="6457,4031" coordsize="10,20" path="m6457,4050l6467,4050,6467,4031,6457,4031,6457,4050xe" filled="true" fillcolor="#000000" stroked="false">
                <v:path arrowok="t"/>
                <v:fill type="solid"/>
              </v:shape>
            </v:group>
            <v:group style="position:absolute;left:6457;top:4050;width:10;height:20" coordorigin="6457,4050" coordsize="10,20">
              <v:shape style="position:absolute;left:6457;top:4050;width:10;height:20" coordorigin="6457,4050" coordsize="10,20" path="m6457,4069l6467,4069,6467,4050,6457,4050,6457,4069xe" filled="true" fillcolor="#000000" stroked="false">
                <v:path arrowok="t"/>
                <v:fill type="solid"/>
              </v:shape>
            </v:group>
            <v:group style="position:absolute;left:6457;top:4069;width:10;height:20" coordorigin="6457,4069" coordsize="10,20">
              <v:shape style="position:absolute;left:6457;top:4069;width:10;height:20" coordorigin="6457,4069" coordsize="10,20" path="m6457,4088l6467,4088,6467,4069,6457,4069,6457,4088xe" filled="true" fillcolor="#000000" stroked="false">
                <v:path arrowok="t"/>
                <v:fill type="solid"/>
              </v:shape>
            </v:group>
            <v:group style="position:absolute;left:6457;top:4088;width:10;height:20" coordorigin="6457,4088" coordsize="10,20">
              <v:shape style="position:absolute;left:6457;top:4088;width:10;height:20" coordorigin="6457,4088" coordsize="10,20" path="m6457,4107l6467,4107,6467,4088,6457,4088,6457,4107xe" filled="true" fillcolor="#000000" stroked="false">
                <v:path arrowok="t"/>
                <v:fill type="solid"/>
              </v:shape>
            </v:group>
            <v:group style="position:absolute;left:6457;top:4107;width:10;height:20" coordorigin="6457,4107" coordsize="10,20">
              <v:shape style="position:absolute;left:6457;top:4107;width:10;height:20" coordorigin="6457,4107" coordsize="10,20" path="m6457,4127l6467,4127,6467,4107,6457,4107,6457,4127xe" filled="true" fillcolor="#000000" stroked="false">
                <v:path arrowok="t"/>
                <v:fill type="solid"/>
              </v:shape>
            </v:group>
            <v:group style="position:absolute;left:6457;top:4127;width:10;height:20" coordorigin="6457,4127" coordsize="10,20">
              <v:shape style="position:absolute;left:6457;top:4127;width:10;height:20" coordorigin="6457,4127" coordsize="10,20" path="m6457,4146l6467,4146,6467,4127,6457,4127,6457,4146xe" filled="true" fillcolor="#000000" stroked="false">
                <v:path arrowok="t"/>
                <v:fill type="solid"/>
              </v:shape>
            </v:group>
            <v:group style="position:absolute;left:6457;top:4146;width:10;height:20" coordorigin="6457,4146" coordsize="10,20">
              <v:shape style="position:absolute;left:6457;top:4146;width:10;height:20" coordorigin="6457,4146" coordsize="10,20" path="m6457,4165l6467,4165,6467,4146,6457,4146,6457,4165xe" filled="true" fillcolor="#000000" stroked="false">
                <v:path arrowok="t"/>
                <v:fill type="solid"/>
              </v:shape>
            </v:group>
            <v:group style="position:absolute;left:6457;top:4165;width:10;height:20" coordorigin="6457,4165" coordsize="10,20">
              <v:shape style="position:absolute;left:6457;top:4165;width:10;height:20" coordorigin="6457,4165" coordsize="10,20" path="m6457,4184l6467,4184,6467,4165,6457,4165,6457,4184xe" filled="true" fillcolor="#000000" stroked="false">
                <v:path arrowok="t"/>
                <v:fill type="solid"/>
              </v:shape>
            </v:group>
            <v:group style="position:absolute;left:6457;top:4184;width:10;height:20" coordorigin="6457,4184" coordsize="10,20">
              <v:shape style="position:absolute;left:6457;top:4184;width:10;height:20" coordorigin="6457,4184" coordsize="10,20" path="m6457,4203l6467,4203,6467,4184,6457,4184,6457,4203xe" filled="true" fillcolor="#000000" stroked="false">
                <v:path arrowok="t"/>
                <v:fill type="solid"/>
              </v:shape>
            </v:group>
            <v:group style="position:absolute;left:6457;top:4203;width:10;height:20" coordorigin="6457,4203" coordsize="10,20">
              <v:shape style="position:absolute;left:6457;top:4203;width:10;height:20" coordorigin="6457,4203" coordsize="10,20" path="m6457,4223l6467,4223,6467,4203,6457,4203,6457,4223xe" filled="true" fillcolor="#000000" stroked="false">
                <v:path arrowok="t"/>
                <v:fill type="solid"/>
              </v:shape>
            </v:group>
            <v:group style="position:absolute;left:6457;top:4223;width:10;height:20" coordorigin="6457,4223" coordsize="10,20">
              <v:shape style="position:absolute;left:6457;top:4223;width:10;height:20" coordorigin="6457,4223" coordsize="10,20" path="m6457,4242l6467,4242,6467,4223,6457,4223,6457,4242xe" filled="true" fillcolor="#000000" stroked="false">
                <v:path arrowok="t"/>
                <v:fill type="solid"/>
              </v:shape>
            </v:group>
            <v:group style="position:absolute;left:6457;top:4247;width:10;height:2" coordorigin="6457,4247" coordsize="10,2">
              <v:shape style="position:absolute;left:6457;top:4247;width:10;height:2" coordorigin="6457,4247" coordsize="10,0" path="m6457,4247l6467,4247e" filled="false" stroked="true" strokeweight=".47998pt" strokecolor="#000000">
                <v:path arrowok="t"/>
              </v:shape>
            </v:group>
            <v:group style="position:absolute;left:7213;top:3877;width:10;height:20" coordorigin="7213,3877" coordsize="10,20">
              <v:shape style="position:absolute;left:7213;top:3877;width:10;height:20" coordorigin="7213,3877" coordsize="10,20" path="m7213,3896l7223,3896,7223,3877,7213,3877,7213,3896xe" filled="true" fillcolor="#000000" stroked="false">
                <v:path arrowok="t"/>
                <v:fill type="solid"/>
              </v:shape>
            </v:group>
            <v:group style="position:absolute;left:7213;top:3896;width:10;height:20" coordorigin="7213,3896" coordsize="10,20">
              <v:shape style="position:absolute;left:7213;top:3896;width:10;height:20" coordorigin="7213,3896" coordsize="10,20" path="m7213,3915l7223,3915,7223,3896,7213,3896,7213,3915xe" filled="true" fillcolor="#000000" stroked="false">
                <v:path arrowok="t"/>
                <v:fill type="solid"/>
              </v:shape>
            </v:group>
            <v:group style="position:absolute;left:7213;top:3915;width:10;height:20" coordorigin="7213,3915" coordsize="10,20">
              <v:shape style="position:absolute;left:7213;top:3915;width:10;height:20" coordorigin="7213,3915" coordsize="10,20" path="m7213,3935l7223,3935,7223,3915,7213,3915,7213,3935xe" filled="true" fillcolor="#000000" stroked="false">
                <v:path arrowok="t"/>
                <v:fill type="solid"/>
              </v:shape>
            </v:group>
            <v:group style="position:absolute;left:7213;top:3935;width:10;height:20" coordorigin="7213,3935" coordsize="10,20">
              <v:shape style="position:absolute;left:7213;top:3935;width:10;height:20" coordorigin="7213,3935" coordsize="10,20" path="m7213,3954l7223,3954,7223,3935,7213,3935,7213,3954xe" filled="true" fillcolor="#000000" stroked="false">
                <v:path arrowok="t"/>
                <v:fill type="solid"/>
              </v:shape>
            </v:group>
            <v:group style="position:absolute;left:7213;top:3954;width:10;height:20" coordorigin="7213,3954" coordsize="10,20">
              <v:shape style="position:absolute;left:7213;top:3954;width:10;height:20" coordorigin="7213,3954" coordsize="10,20" path="m7213,3973l7223,3973,7223,3954,7213,3954,7213,3973xe" filled="true" fillcolor="#000000" stroked="false">
                <v:path arrowok="t"/>
                <v:fill type="solid"/>
              </v:shape>
            </v:group>
            <v:group style="position:absolute;left:7213;top:3973;width:10;height:20" coordorigin="7213,3973" coordsize="10,20">
              <v:shape style="position:absolute;left:7213;top:3973;width:10;height:20" coordorigin="7213,3973" coordsize="10,20" path="m7213,3992l7223,3992,7223,3973,7213,3973,7213,3992xe" filled="true" fillcolor="#000000" stroked="false">
                <v:path arrowok="t"/>
                <v:fill type="solid"/>
              </v:shape>
            </v:group>
            <v:group style="position:absolute;left:7213;top:3992;width:10;height:20" coordorigin="7213,3992" coordsize="10,20">
              <v:shape style="position:absolute;left:7213;top:3992;width:10;height:20" coordorigin="7213,3992" coordsize="10,20" path="m7213,4011l7223,4011,7223,3992,7213,3992,7213,4011xe" filled="true" fillcolor="#000000" stroked="false">
                <v:path arrowok="t"/>
                <v:fill type="solid"/>
              </v:shape>
            </v:group>
            <v:group style="position:absolute;left:7213;top:4011;width:10;height:20" coordorigin="7213,4011" coordsize="10,20">
              <v:shape style="position:absolute;left:7213;top:4011;width:10;height:20" coordorigin="7213,4011" coordsize="10,20" path="m7213,4031l7223,4031,7223,4011,7213,4011,7213,4031xe" filled="true" fillcolor="#000000" stroked="false">
                <v:path arrowok="t"/>
                <v:fill type="solid"/>
              </v:shape>
            </v:group>
            <v:group style="position:absolute;left:7213;top:4031;width:10;height:20" coordorigin="7213,4031" coordsize="10,20">
              <v:shape style="position:absolute;left:7213;top:4031;width:10;height:20" coordorigin="7213,4031" coordsize="10,20" path="m7213,4050l7223,4050,7223,4031,7213,4031,7213,4050xe" filled="true" fillcolor="#000000" stroked="false">
                <v:path arrowok="t"/>
                <v:fill type="solid"/>
              </v:shape>
            </v:group>
            <v:group style="position:absolute;left:7213;top:4050;width:10;height:20" coordorigin="7213,4050" coordsize="10,20">
              <v:shape style="position:absolute;left:7213;top:4050;width:10;height:20" coordorigin="7213,4050" coordsize="10,20" path="m7213,4069l7223,4069,7223,4050,7213,4050,7213,4069xe" filled="true" fillcolor="#000000" stroked="false">
                <v:path arrowok="t"/>
                <v:fill type="solid"/>
              </v:shape>
            </v:group>
            <v:group style="position:absolute;left:7213;top:4069;width:10;height:20" coordorigin="7213,4069" coordsize="10,20">
              <v:shape style="position:absolute;left:7213;top:4069;width:10;height:20" coordorigin="7213,4069" coordsize="10,20" path="m7213,4088l7223,4088,7223,4069,7213,4069,7213,4088xe" filled="true" fillcolor="#000000" stroked="false">
                <v:path arrowok="t"/>
                <v:fill type="solid"/>
              </v:shape>
            </v:group>
            <v:group style="position:absolute;left:7213;top:4088;width:10;height:20" coordorigin="7213,4088" coordsize="10,20">
              <v:shape style="position:absolute;left:7213;top:4088;width:10;height:20" coordorigin="7213,4088" coordsize="10,20" path="m7213,4107l7223,4107,7223,4088,7213,4088,7213,4107xe" filled="true" fillcolor="#000000" stroked="false">
                <v:path arrowok="t"/>
                <v:fill type="solid"/>
              </v:shape>
            </v:group>
            <v:group style="position:absolute;left:7213;top:4107;width:10;height:20" coordorigin="7213,4107" coordsize="10,20">
              <v:shape style="position:absolute;left:7213;top:4107;width:10;height:20" coordorigin="7213,4107" coordsize="10,20" path="m7213,4127l7223,4127,7223,4107,7213,4107,7213,4127xe" filled="true" fillcolor="#000000" stroked="false">
                <v:path arrowok="t"/>
                <v:fill type="solid"/>
              </v:shape>
            </v:group>
            <v:group style="position:absolute;left:7213;top:4127;width:10;height:20" coordorigin="7213,4127" coordsize="10,20">
              <v:shape style="position:absolute;left:7213;top:4127;width:10;height:20" coordorigin="7213,4127" coordsize="10,20" path="m7213,4146l7223,4146,7223,4127,7213,4127,7213,4146xe" filled="true" fillcolor="#000000" stroked="false">
                <v:path arrowok="t"/>
                <v:fill type="solid"/>
              </v:shape>
            </v:group>
            <v:group style="position:absolute;left:7213;top:4146;width:10;height:20" coordorigin="7213,4146" coordsize="10,20">
              <v:shape style="position:absolute;left:7213;top:4146;width:10;height:20" coordorigin="7213,4146" coordsize="10,20" path="m7213,4165l7223,4165,7223,4146,7213,4146,7213,4165xe" filled="true" fillcolor="#000000" stroked="false">
                <v:path arrowok="t"/>
                <v:fill type="solid"/>
              </v:shape>
            </v:group>
            <v:group style="position:absolute;left:7213;top:4165;width:10;height:20" coordorigin="7213,4165" coordsize="10,20">
              <v:shape style="position:absolute;left:7213;top:4165;width:10;height:20" coordorigin="7213,4165" coordsize="10,20" path="m7213,4184l7223,4184,7223,4165,7213,4165,7213,4184xe" filled="true" fillcolor="#000000" stroked="false">
                <v:path arrowok="t"/>
                <v:fill type="solid"/>
              </v:shape>
            </v:group>
            <v:group style="position:absolute;left:7213;top:4184;width:10;height:20" coordorigin="7213,4184" coordsize="10,20">
              <v:shape style="position:absolute;left:7213;top:4184;width:10;height:20" coordorigin="7213,4184" coordsize="10,20" path="m7213,4203l7223,4203,7223,4184,7213,4184,7213,4203xe" filled="true" fillcolor="#000000" stroked="false">
                <v:path arrowok="t"/>
                <v:fill type="solid"/>
              </v:shape>
            </v:group>
            <v:group style="position:absolute;left:7213;top:4203;width:10;height:20" coordorigin="7213,4203" coordsize="10,20">
              <v:shape style="position:absolute;left:7213;top:4203;width:10;height:20" coordorigin="7213,4203" coordsize="10,20" path="m7213,4223l7223,4223,7223,4203,7213,4203,7213,4223xe" filled="true" fillcolor="#000000" stroked="false">
                <v:path arrowok="t"/>
                <v:fill type="solid"/>
              </v:shape>
            </v:group>
            <v:group style="position:absolute;left:7213;top:4223;width:10;height:20" coordorigin="7213,4223" coordsize="10,20">
              <v:shape style="position:absolute;left:7213;top:4223;width:10;height:20" coordorigin="7213,4223" coordsize="10,20" path="m7213,4242l7223,4242,7223,4223,7213,4223,7213,4242xe" filled="true" fillcolor="#000000" stroked="false">
                <v:path arrowok="t"/>
                <v:fill type="solid"/>
              </v:shape>
            </v:group>
            <v:group style="position:absolute;left:7213;top:4247;width:10;height:2" coordorigin="7213,4247" coordsize="10,2">
              <v:shape style="position:absolute;left:7213;top:4247;width:10;height:2" coordorigin="7213,4247" coordsize="10,0" path="m7213,4247l7223,4247e" filled="false" stroked="true" strokeweight=".47998pt" strokecolor="#000000">
                <v:path arrowok="t"/>
              </v:shape>
            </v:group>
            <v:group style="position:absolute;left:8185;top:3877;width:10;height:20" coordorigin="8185,3877" coordsize="10,20">
              <v:shape style="position:absolute;left:8185;top:3877;width:10;height:20" coordorigin="8185,3877" coordsize="10,20" path="m8185,3896l8195,3896,8195,3877,8185,3877,8185,3896xe" filled="true" fillcolor="#000000" stroked="false">
                <v:path arrowok="t"/>
                <v:fill type="solid"/>
              </v:shape>
            </v:group>
            <v:group style="position:absolute;left:8185;top:3896;width:10;height:20" coordorigin="8185,3896" coordsize="10,20">
              <v:shape style="position:absolute;left:8185;top:3896;width:10;height:20" coordorigin="8185,3896" coordsize="10,20" path="m8185,3915l8195,3915,8195,3896,8185,3896,8185,3915xe" filled="true" fillcolor="#000000" stroked="false">
                <v:path arrowok="t"/>
                <v:fill type="solid"/>
              </v:shape>
            </v:group>
            <v:group style="position:absolute;left:8185;top:3915;width:10;height:20" coordorigin="8185,3915" coordsize="10,20">
              <v:shape style="position:absolute;left:8185;top:3915;width:10;height:20" coordorigin="8185,3915" coordsize="10,20" path="m8185,3935l8195,3935,8195,3915,8185,3915,8185,3935xe" filled="true" fillcolor="#000000" stroked="false">
                <v:path arrowok="t"/>
                <v:fill type="solid"/>
              </v:shape>
            </v:group>
            <v:group style="position:absolute;left:8185;top:3935;width:10;height:20" coordorigin="8185,3935" coordsize="10,20">
              <v:shape style="position:absolute;left:8185;top:3935;width:10;height:20" coordorigin="8185,3935" coordsize="10,20" path="m8185,3954l8195,3954,8195,3935,8185,3935,8185,3954xe" filled="true" fillcolor="#000000" stroked="false">
                <v:path arrowok="t"/>
                <v:fill type="solid"/>
              </v:shape>
            </v:group>
            <v:group style="position:absolute;left:8185;top:3954;width:10;height:20" coordorigin="8185,3954" coordsize="10,20">
              <v:shape style="position:absolute;left:8185;top:3954;width:10;height:20" coordorigin="8185,3954" coordsize="10,20" path="m8185,3973l8195,3973,8195,3954,8185,3954,8185,3973xe" filled="true" fillcolor="#000000" stroked="false">
                <v:path arrowok="t"/>
                <v:fill type="solid"/>
              </v:shape>
            </v:group>
            <v:group style="position:absolute;left:8185;top:3973;width:10;height:20" coordorigin="8185,3973" coordsize="10,20">
              <v:shape style="position:absolute;left:8185;top:3973;width:10;height:20" coordorigin="8185,3973" coordsize="10,20" path="m8185,3992l8195,3992,8195,3973,8185,3973,8185,3992xe" filled="true" fillcolor="#000000" stroked="false">
                <v:path arrowok="t"/>
                <v:fill type="solid"/>
              </v:shape>
            </v:group>
            <v:group style="position:absolute;left:8185;top:3992;width:10;height:20" coordorigin="8185,3992" coordsize="10,20">
              <v:shape style="position:absolute;left:8185;top:3992;width:10;height:20" coordorigin="8185,3992" coordsize="10,20" path="m8185,4011l8195,4011,8195,3992,8185,3992,8185,4011xe" filled="true" fillcolor="#000000" stroked="false">
                <v:path arrowok="t"/>
                <v:fill type="solid"/>
              </v:shape>
            </v:group>
            <v:group style="position:absolute;left:8185;top:4011;width:10;height:20" coordorigin="8185,4011" coordsize="10,20">
              <v:shape style="position:absolute;left:8185;top:4011;width:10;height:20" coordorigin="8185,4011" coordsize="10,20" path="m8185,4031l8195,4031,8195,4011,8185,4011,8185,4031xe" filled="true" fillcolor="#000000" stroked="false">
                <v:path arrowok="t"/>
                <v:fill type="solid"/>
              </v:shape>
            </v:group>
            <v:group style="position:absolute;left:8185;top:4031;width:10;height:20" coordorigin="8185,4031" coordsize="10,20">
              <v:shape style="position:absolute;left:8185;top:4031;width:10;height:20" coordorigin="8185,4031" coordsize="10,20" path="m8185,4050l8195,4050,8195,4031,8185,4031,8185,4050xe" filled="true" fillcolor="#000000" stroked="false">
                <v:path arrowok="t"/>
                <v:fill type="solid"/>
              </v:shape>
            </v:group>
            <v:group style="position:absolute;left:8185;top:4050;width:10;height:20" coordorigin="8185,4050" coordsize="10,20">
              <v:shape style="position:absolute;left:8185;top:4050;width:10;height:20" coordorigin="8185,4050" coordsize="10,20" path="m8185,4069l8195,4069,8195,4050,8185,4050,8185,4069xe" filled="true" fillcolor="#000000" stroked="false">
                <v:path arrowok="t"/>
                <v:fill type="solid"/>
              </v:shape>
            </v:group>
            <v:group style="position:absolute;left:8185;top:4069;width:10;height:20" coordorigin="8185,4069" coordsize="10,20">
              <v:shape style="position:absolute;left:8185;top:4069;width:10;height:20" coordorigin="8185,4069" coordsize="10,20" path="m8185,4088l8195,4088,8195,4069,8185,4069,8185,4088xe" filled="true" fillcolor="#000000" stroked="false">
                <v:path arrowok="t"/>
                <v:fill type="solid"/>
              </v:shape>
            </v:group>
            <v:group style="position:absolute;left:8185;top:4088;width:10;height:20" coordorigin="8185,4088" coordsize="10,20">
              <v:shape style="position:absolute;left:8185;top:4088;width:10;height:20" coordorigin="8185,4088" coordsize="10,20" path="m8185,4107l8195,4107,8195,4088,8185,4088,8185,4107xe" filled="true" fillcolor="#000000" stroked="false">
                <v:path arrowok="t"/>
                <v:fill type="solid"/>
              </v:shape>
            </v:group>
            <v:group style="position:absolute;left:8185;top:4107;width:10;height:20" coordorigin="8185,4107" coordsize="10,20">
              <v:shape style="position:absolute;left:8185;top:4107;width:10;height:20" coordorigin="8185,4107" coordsize="10,20" path="m8185,4127l8195,4127,8195,4107,8185,4107,8185,4127xe" filled="true" fillcolor="#000000" stroked="false">
                <v:path arrowok="t"/>
                <v:fill type="solid"/>
              </v:shape>
            </v:group>
            <v:group style="position:absolute;left:8185;top:4127;width:10;height:20" coordorigin="8185,4127" coordsize="10,20">
              <v:shape style="position:absolute;left:8185;top:4127;width:10;height:20" coordorigin="8185,4127" coordsize="10,20" path="m8185,4146l8195,4146,8195,4127,8185,4127,8185,4146xe" filled="true" fillcolor="#000000" stroked="false">
                <v:path arrowok="t"/>
                <v:fill type="solid"/>
              </v:shape>
            </v:group>
            <v:group style="position:absolute;left:8185;top:4146;width:10;height:20" coordorigin="8185,4146" coordsize="10,20">
              <v:shape style="position:absolute;left:8185;top:4146;width:10;height:20" coordorigin="8185,4146" coordsize="10,20" path="m8185,4165l8195,4165,8195,4146,8185,4146,8185,4165xe" filled="true" fillcolor="#000000" stroked="false">
                <v:path arrowok="t"/>
                <v:fill type="solid"/>
              </v:shape>
            </v:group>
            <v:group style="position:absolute;left:8185;top:4165;width:10;height:20" coordorigin="8185,4165" coordsize="10,20">
              <v:shape style="position:absolute;left:8185;top:4165;width:10;height:20" coordorigin="8185,4165" coordsize="10,20" path="m8185,4184l8195,4184,8195,4165,8185,4165,8185,4184xe" filled="true" fillcolor="#000000" stroked="false">
                <v:path arrowok="t"/>
                <v:fill type="solid"/>
              </v:shape>
            </v:group>
            <v:group style="position:absolute;left:8185;top:4184;width:10;height:20" coordorigin="8185,4184" coordsize="10,20">
              <v:shape style="position:absolute;left:8185;top:4184;width:10;height:20" coordorigin="8185,4184" coordsize="10,20" path="m8185,4203l8195,4203,8195,4184,8185,4184,8185,4203xe" filled="true" fillcolor="#000000" stroked="false">
                <v:path arrowok="t"/>
                <v:fill type="solid"/>
              </v:shape>
            </v:group>
            <v:group style="position:absolute;left:8185;top:4203;width:10;height:20" coordorigin="8185,4203" coordsize="10,20">
              <v:shape style="position:absolute;left:8185;top:4203;width:10;height:20" coordorigin="8185,4203" coordsize="10,20" path="m8185,4223l8195,4223,8195,4203,8185,4203,8185,4223xe" filled="true" fillcolor="#000000" stroked="false">
                <v:path arrowok="t"/>
                <v:fill type="solid"/>
              </v:shape>
            </v:group>
            <v:group style="position:absolute;left:8185;top:4223;width:10;height:20" coordorigin="8185,4223" coordsize="10,20">
              <v:shape style="position:absolute;left:8185;top:4223;width:10;height:20" coordorigin="8185,4223" coordsize="10,20" path="m8185,4242l8195,4242,8195,4223,8185,4223,8185,4242xe" filled="true" fillcolor="#000000" stroked="false">
                <v:path arrowok="t"/>
                <v:fill type="solid"/>
              </v:shape>
            </v:group>
            <v:group style="position:absolute;left:8185;top:4247;width:10;height:2" coordorigin="8185,4247" coordsize="10,2">
              <v:shape style="position:absolute;left:8185;top:4247;width:10;height:2" coordorigin="8185,4247" coordsize="10,0" path="m8185,4247l8195,4247e" filled="false" stroked="true" strokeweight=".47998pt" strokecolor="#000000">
                <v:path arrowok="t"/>
              </v:shape>
            </v:group>
            <v:group style="position:absolute;left:8937;top:3877;width:10;height:20" coordorigin="8937,3877" coordsize="10,20">
              <v:shape style="position:absolute;left:8937;top:3877;width:10;height:20" coordorigin="8937,3877" coordsize="10,20" path="m8937,3896l8947,3896,8947,3877,8937,3877,8937,3896xe" filled="true" fillcolor="#000000" stroked="false">
                <v:path arrowok="t"/>
                <v:fill type="solid"/>
              </v:shape>
            </v:group>
            <v:group style="position:absolute;left:8937;top:3896;width:10;height:20" coordorigin="8937,3896" coordsize="10,20">
              <v:shape style="position:absolute;left:8937;top:3896;width:10;height:20" coordorigin="8937,3896" coordsize="10,20" path="m8937,3915l8947,3915,8947,3896,8937,3896,8937,3915xe" filled="true" fillcolor="#000000" stroked="false">
                <v:path arrowok="t"/>
                <v:fill type="solid"/>
              </v:shape>
            </v:group>
            <v:group style="position:absolute;left:8937;top:3915;width:10;height:20" coordorigin="8937,3915" coordsize="10,20">
              <v:shape style="position:absolute;left:8937;top:3915;width:10;height:20" coordorigin="8937,3915" coordsize="10,20" path="m8937,3935l8947,3935,8947,3915,8937,3915,8937,3935xe" filled="true" fillcolor="#000000" stroked="false">
                <v:path arrowok="t"/>
                <v:fill type="solid"/>
              </v:shape>
            </v:group>
            <v:group style="position:absolute;left:8937;top:3935;width:10;height:20" coordorigin="8937,3935" coordsize="10,20">
              <v:shape style="position:absolute;left:8937;top:3935;width:10;height:20" coordorigin="8937,3935" coordsize="10,20" path="m8937,3954l8947,3954,8947,3935,8937,3935,8937,3954xe" filled="true" fillcolor="#000000" stroked="false">
                <v:path arrowok="t"/>
                <v:fill type="solid"/>
              </v:shape>
            </v:group>
            <v:group style="position:absolute;left:8937;top:3954;width:10;height:20" coordorigin="8937,3954" coordsize="10,20">
              <v:shape style="position:absolute;left:8937;top:3954;width:10;height:20" coordorigin="8937,3954" coordsize="10,20" path="m8937,3973l8947,3973,8947,3954,8937,3954,8937,3973xe" filled="true" fillcolor="#000000" stroked="false">
                <v:path arrowok="t"/>
                <v:fill type="solid"/>
              </v:shape>
            </v:group>
            <v:group style="position:absolute;left:8937;top:3973;width:10;height:20" coordorigin="8937,3973" coordsize="10,20">
              <v:shape style="position:absolute;left:8937;top:3973;width:10;height:20" coordorigin="8937,3973" coordsize="10,20" path="m8937,3992l8947,3992,8947,3973,8937,3973,8937,3992xe" filled="true" fillcolor="#000000" stroked="false">
                <v:path arrowok="t"/>
                <v:fill type="solid"/>
              </v:shape>
            </v:group>
            <v:group style="position:absolute;left:8937;top:3992;width:10;height:20" coordorigin="8937,3992" coordsize="10,20">
              <v:shape style="position:absolute;left:8937;top:3992;width:10;height:20" coordorigin="8937,3992" coordsize="10,20" path="m8937,4011l8947,4011,8947,3992,8937,3992,8937,4011xe" filled="true" fillcolor="#000000" stroked="false">
                <v:path arrowok="t"/>
                <v:fill type="solid"/>
              </v:shape>
            </v:group>
            <v:group style="position:absolute;left:8937;top:4011;width:10;height:20" coordorigin="8937,4011" coordsize="10,20">
              <v:shape style="position:absolute;left:8937;top:4011;width:10;height:20" coordorigin="8937,4011" coordsize="10,20" path="m8937,4031l8947,4031,8947,4011,8937,4011,8937,4031xe" filled="true" fillcolor="#000000" stroked="false">
                <v:path arrowok="t"/>
                <v:fill type="solid"/>
              </v:shape>
            </v:group>
            <v:group style="position:absolute;left:8937;top:4031;width:10;height:20" coordorigin="8937,4031" coordsize="10,20">
              <v:shape style="position:absolute;left:8937;top:4031;width:10;height:20" coordorigin="8937,4031" coordsize="10,20" path="m8937,4050l8947,4050,8947,4031,8937,4031,8937,4050xe" filled="true" fillcolor="#000000" stroked="false">
                <v:path arrowok="t"/>
                <v:fill type="solid"/>
              </v:shape>
            </v:group>
            <v:group style="position:absolute;left:8937;top:4050;width:10;height:20" coordorigin="8937,4050" coordsize="10,20">
              <v:shape style="position:absolute;left:8937;top:4050;width:10;height:20" coordorigin="8937,4050" coordsize="10,20" path="m8937,4069l8947,4069,8947,4050,8937,4050,8937,4069xe" filled="true" fillcolor="#000000" stroked="false">
                <v:path arrowok="t"/>
                <v:fill type="solid"/>
              </v:shape>
            </v:group>
            <v:group style="position:absolute;left:8937;top:4069;width:10;height:20" coordorigin="8937,4069" coordsize="10,20">
              <v:shape style="position:absolute;left:8937;top:4069;width:10;height:20" coordorigin="8937,4069" coordsize="10,20" path="m8937,4088l8947,4088,8947,4069,8937,4069,8937,4088xe" filled="true" fillcolor="#000000" stroked="false">
                <v:path arrowok="t"/>
                <v:fill type="solid"/>
              </v:shape>
            </v:group>
            <v:group style="position:absolute;left:8937;top:4088;width:10;height:20" coordorigin="8937,4088" coordsize="10,20">
              <v:shape style="position:absolute;left:8937;top:4088;width:10;height:20" coordorigin="8937,4088" coordsize="10,20" path="m8937,4107l8947,4107,8947,4088,8937,4088,8937,4107xe" filled="true" fillcolor="#000000" stroked="false">
                <v:path arrowok="t"/>
                <v:fill type="solid"/>
              </v:shape>
            </v:group>
            <v:group style="position:absolute;left:8937;top:4107;width:10;height:20" coordorigin="8937,4107" coordsize="10,20">
              <v:shape style="position:absolute;left:8937;top:4107;width:10;height:20" coordorigin="8937,4107" coordsize="10,20" path="m8937,4127l8947,4127,8947,4107,8937,4107,8937,4127xe" filled="true" fillcolor="#000000" stroked="false">
                <v:path arrowok="t"/>
                <v:fill type="solid"/>
              </v:shape>
            </v:group>
            <v:group style="position:absolute;left:8937;top:4127;width:10;height:20" coordorigin="8937,4127" coordsize="10,20">
              <v:shape style="position:absolute;left:8937;top:4127;width:10;height:20" coordorigin="8937,4127" coordsize="10,20" path="m8937,4146l8947,4146,8947,4127,8937,4127,8937,4146xe" filled="true" fillcolor="#000000" stroked="false">
                <v:path arrowok="t"/>
                <v:fill type="solid"/>
              </v:shape>
            </v:group>
            <v:group style="position:absolute;left:8937;top:4146;width:10;height:20" coordorigin="8937,4146" coordsize="10,20">
              <v:shape style="position:absolute;left:8937;top:4146;width:10;height:20" coordorigin="8937,4146" coordsize="10,20" path="m8937,4165l8947,4165,8947,4146,8937,4146,8937,4165xe" filled="true" fillcolor="#000000" stroked="false">
                <v:path arrowok="t"/>
                <v:fill type="solid"/>
              </v:shape>
            </v:group>
            <v:group style="position:absolute;left:8937;top:4165;width:10;height:20" coordorigin="8937,4165" coordsize="10,20">
              <v:shape style="position:absolute;left:8937;top:4165;width:10;height:20" coordorigin="8937,4165" coordsize="10,20" path="m8937,4184l8947,4184,8947,4165,8937,4165,8937,4184xe" filled="true" fillcolor="#000000" stroked="false">
                <v:path arrowok="t"/>
                <v:fill type="solid"/>
              </v:shape>
            </v:group>
            <v:group style="position:absolute;left:8937;top:4184;width:10;height:20" coordorigin="8937,4184" coordsize="10,20">
              <v:shape style="position:absolute;left:8937;top:4184;width:10;height:20" coordorigin="8937,4184" coordsize="10,20" path="m8937,4203l8947,4203,8947,4184,8937,4184,8937,4203xe" filled="true" fillcolor="#000000" stroked="false">
                <v:path arrowok="t"/>
                <v:fill type="solid"/>
              </v:shape>
            </v:group>
            <v:group style="position:absolute;left:8937;top:4203;width:10;height:20" coordorigin="8937,4203" coordsize="10,20">
              <v:shape style="position:absolute;left:8937;top:4203;width:10;height:20" coordorigin="8937,4203" coordsize="10,20" path="m8937,4223l8947,4223,8947,4203,8937,4203,8937,4223xe" filled="true" fillcolor="#000000" stroked="false">
                <v:path arrowok="t"/>
                <v:fill type="solid"/>
              </v:shape>
            </v:group>
            <v:group style="position:absolute;left:8937;top:4223;width:10;height:20" coordorigin="8937,4223" coordsize="10,20">
              <v:shape style="position:absolute;left:8937;top:4223;width:10;height:20" coordorigin="8937,4223" coordsize="10,20" path="m8937,4242l8947,4242,8947,4223,8937,4223,8937,4242xe" filled="true" fillcolor="#000000" stroked="false">
                <v:path arrowok="t"/>
                <v:fill type="solid"/>
              </v:shape>
            </v:group>
            <v:group style="position:absolute;left:8937;top:4247;width:10;height:2" coordorigin="8937,4247" coordsize="10,2">
              <v:shape style="position:absolute;left:8937;top:4247;width:10;height:2" coordorigin="8937,4247" coordsize="10,0" path="m8937,4247l8947,4247e" filled="false" stroked="true" strokeweight=".47998pt" strokecolor="#000000">
                <v:path arrowok="t"/>
              </v:shape>
            </v:group>
            <v:group style="position:absolute;left:9746;top:3877;width:10;height:20" coordorigin="9746,3877" coordsize="10,20">
              <v:shape style="position:absolute;left:9746;top:3877;width:10;height:20" coordorigin="9746,3877" coordsize="10,20" path="m9746,3896l9756,3896,9756,3877,9746,3877,9746,3896xe" filled="true" fillcolor="#000000" stroked="false">
                <v:path arrowok="t"/>
                <v:fill type="solid"/>
              </v:shape>
            </v:group>
            <v:group style="position:absolute;left:9746;top:3896;width:10;height:20" coordorigin="9746,3896" coordsize="10,20">
              <v:shape style="position:absolute;left:9746;top:3896;width:10;height:20" coordorigin="9746,3896" coordsize="10,20" path="m9746,3915l9756,3915,9756,3896,9746,3896,9746,3915xe" filled="true" fillcolor="#000000" stroked="false">
                <v:path arrowok="t"/>
                <v:fill type="solid"/>
              </v:shape>
            </v:group>
            <v:group style="position:absolute;left:9746;top:3915;width:10;height:20" coordorigin="9746,3915" coordsize="10,20">
              <v:shape style="position:absolute;left:9746;top:3915;width:10;height:20" coordorigin="9746,3915" coordsize="10,20" path="m9746,3935l9756,3935,9756,3915,9746,3915,9746,3935xe" filled="true" fillcolor="#000000" stroked="false">
                <v:path arrowok="t"/>
                <v:fill type="solid"/>
              </v:shape>
            </v:group>
            <v:group style="position:absolute;left:9746;top:3935;width:10;height:20" coordorigin="9746,3935" coordsize="10,20">
              <v:shape style="position:absolute;left:9746;top:3935;width:10;height:20" coordorigin="9746,3935" coordsize="10,20" path="m9746,3954l9756,3954,9756,3935,9746,3935,9746,3954xe" filled="true" fillcolor="#000000" stroked="false">
                <v:path arrowok="t"/>
                <v:fill type="solid"/>
              </v:shape>
            </v:group>
            <v:group style="position:absolute;left:9746;top:3954;width:10;height:20" coordorigin="9746,3954" coordsize="10,20">
              <v:shape style="position:absolute;left:9746;top:3954;width:10;height:20" coordorigin="9746,3954" coordsize="10,20" path="m9746,3973l9756,3973,9756,3954,9746,3954,9746,3973xe" filled="true" fillcolor="#000000" stroked="false">
                <v:path arrowok="t"/>
                <v:fill type="solid"/>
              </v:shape>
            </v:group>
            <v:group style="position:absolute;left:9746;top:3973;width:10;height:20" coordorigin="9746,3973" coordsize="10,20">
              <v:shape style="position:absolute;left:9746;top:3973;width:10;height:20" coordorigin="9746,3973" coordsize="10,20" path="m9746,3992l9756,3992,9756,3973,9746,3973,9746,3992xe" filled="true" fillcolor="#000000" stroked="false">
                <v:path arrowok="t"/>
                <v:fill type="solid"/>
              </v:shape>
            </v:group>
            <v:group style="position:absolute;left:9746;top:3992;width:10;height:20" coordorigin="9746,3992" coordsize="10,20">
              <v:shape style="position:absolute;left:9746;top:3992;width:10;height:20" coordorigin="9746,3992" coordsize="10,20" path="m9746,4011l9756,4011,9756,3992,9746,3992,9746,4011xe" filled="true" fillcolor="#000000" stroked="false">
                <v:path arrowok="t"/>
                <v:fill type="solid"/>
              </v:shape>
            </v:group>
            <v:group style="position:absolute;left:9746;top:4011;width:10;height:20" coordorigin="9746,4011" coordsize="10,20">
              <v:shape style="position:absolute;left:9746;top:4011;width:10;height:20" coordorigin="9746,4011" coordsize="10,20" path="m9746,4031l9756,4031,9756,4011,9746,4011,9746,4031xe" filled="true" fillcolor="#000000" stroked="false">
                <v:path arrowok="t"/>
                <v:fill type="solid"/>
              </v:shape>
            </v:group>
            <v:group style="position:absolute;left:9746;top:4031;width:10;height:20" coordorigin="9746,4031" coordsize="10,20">
              <v:shape style="position:absolute;left:9746;top:4031;width:10;height:20" coordorigin="9746,4031" coordsize="10,20" path="m9746,4050l9756,4050,9756,4031,9746,4031,9746,4050xe" filled="true" fillcolor="#000000" stroked="false">
                <v:path arrowok="t"/>
                <v:fill type="solid"/>
              </v:shape>
            </v:group>
            <v:group style="position:absolute;left:9746;top:4050;width:10;height:20" coordorigin="9746,4050" coordsize="10,20">
              <v:shape style="position:absolute;left:9746;top:4050;width:10;height:20" coordorigin="9746,4050" coordsize="10,20" path="m9746,4069l9756,4069,9756,4050,9746,4050,9746,4069xe" filled="true" fillcolor="#000000" stroked="false">
                <v:path arrowok="t"/>
                <v:fill type="solid"/>
              </v:shape>
            </v:group>
            <v:group style="position:absolute;left:9746;top:4069;width:10;height:20" coordorigin="9746,4069" coordsize="10,20">
              <v:shape style="position:absolute;left:9746;top:4069;width:10;height:20" coordorigin="9746,4069" coordsize="10,20" path="m9746,4088l9756,4088,9756,4069,9746,4069,9746,4088xe" filled="true" fillcolor="#000000" stroked="false">
                <v:path arrowok="t"/>
                <v:fill type="solid"/>
              </v:shape>
            </v:group>
            <v:group style="position:absolute;left:9746;top:4088;width:10;height:20" coordorigin="9746,4088" coordsize="10,20">
              <v:shape style="position:absolute;left:9746;top:4088;width:10;height:20" coordorigin="9746,4088" coordsize="10,20" path="m9746,4107l9756,4107,9756,4088,9746,4088,9746,4107xe" filled="true" fillcolor="#000000" stroked="false">
                <v:path arrowok="t"/>
                <v:fill type="solid"/>
              </v:shape>
            </v:group>
            <v:group style="position:absolute;left:9746;top:4107;width:10;height:20" coordorigin="9746,4107" coordsize="10,20">
              <v:shape style="position:absolute;left:9746;top:4107;width:10;height:20" coordorigin="9746,4107" coordsize="10,20" path="m9746,4127l9756,4127,9756,4107,9746,4107,9746,4127xe" filled="true" fillcolor="#000000" stroked="false">
                <v:path arrowok="t"/>
                <v:fill type="solid"/>
              </v:shape>
            </v:group>
            <v:group style="position:absolute;left:9746;top:4127;width:10;height:20" coordorigin="9746,4127" coordsize="10,20">
              <v:shape style="position:absolute;left:9746;top:4127;width:10;height:20" coordorigin="9746,4127" coordsize="10,20" path="m9746,4146l9756,4146,9756,4127,9746,4127,9746,4146xe" filled="true" fillcolor="#000000" stroked="false">
                <v:path arrowok="t"/>
                <v:fill type="solid"/>
              </v:shape>
            </v:group>
            <v:group style="position:absolute;left:9746;top:4146;width:10;height:20" coordorigin="9746,4146" coordsize="10,20">
              <v:shape style="position:absolute;left:9746;top:4146;width:10;height:20" coordorigin="9746,4146" coordsize="10,20" path="m9746,4165l9756,4165,9756,4146,9746,4146,9746,4165xe" filled="true" fillcolor="#000000" stroked="false">
                <v:path arrowok="t"/>
                <v:fill type="solid"/>
              </v:shape>
            </v:group>
            <v:group style="position:absolute;left:9746;top:4165;width:10;height:20" coordorigin="9746,4165" coordsize="10,20">
              <v:shape style="position:absolute;left:9746;top:4165;width:10;height:20" coordorigin="9746,4165" coordsize="10,20" path="m9746,4184l9756,4184,9756,4165,9746,4165,9746,4184xe" filled="true" fillcolor="#000000" stroked="false">
                <v:path arrowok="t"/>
                <v:fill type="solid"/>
              </v:shape>
            </v:group>
            <v:group style="position:absolute;left:9746;top:4184;width:10;height:20" coordorigin="9746,4184" coordsize="10,20">
              <v:shape style="position:absolute;left:9746;top:4184;width:10;height:20" coordorigin="9746,4184" coordsize="10,20" path="m9746,4203l9756,4203,9756,4184,9746,4184,9746,4203xe" filled="true" fillcolor="#000000" stroked="false">
                <v:path arrowok="t"/>
                <v:fill type="solid"/>
              </v:shape>
            </v:group>
            <v:group style="position:absolute;left:9746;top:4203;width:10;height:20" coordorigin="9746,4203" coordsize="10,20">
              <v:shape style="position:absolute;left:9746;top:4203;width:10;height:20" coordorigin="9746,4203" coordsize="10,20" path="m9746,4223l9756,4223,9756,4203,9746,4203,9746,4223xe" filled="true" fillcolor="#000000" stroked="false">
                <v:path arrowok="t"/>
                <v:fill type="solid"/>
              </v:shape>
            </v:group>
            <v:group style="position:absolute;left:9746;top:4223;width:10;height:20" coordorigin="9746,4223" coordsize="10,20">
              <v:shape style="position:absolute;left:9746;top:4223;width:10;height:20" coordorigin="9746,4223" coordsize="10,20" path="m9746,4242l9756,4242,9756,4223,9746,4223,9746,4242xe" filled="true" fillcolor="#000000" stroked="false">
                <v:path arrowok="t"/>
                <v:fill type="solid"/>
              </v:shape>
            </v:group>
            <v:group style="position:absolute;left:9746;top:4247;width:10;height:2" coordorigin="9746,4247" coordsize="10,2">
              <v:shape style="position:absolute;left:9746;top:4247;width:10;height:2" coordorigin="9746,4247" coordsize="10,0" path="m9746,4247l9756,4247e" filled="false" stroked="true" strokeweight=".47998pt" strokecolor="#000000">
                <v:path arrowok="t"/>
              </v:shape>
              <v:shape style="position:absolute;left:2952;top:4251;width:826;height:10" type="#_x0000_t75" stroked="false">
                <v:imagedata r:id="rId279" o:title=""/>
              </v:shape>
              <v:shape style="position:absolute;left:3773;top:4251;width:999;height:10" type="#_x0000_t75" stroked="false">
                <v:imagedata r:id="rId282" o:title=""/>
              </v:shape>
              <v:shape style="position:absolute;left:4767;top:4251;width:754;height:10" type="#_x0000_t75" stroked="false">
                <v:imagedata r:id="rId283" o:title=""/>
              </v:shape>
              <v:shape style="position:absolute;left:5516;top:4251;width:941;height:10" type="#_x0000_t75" stroked="false">
                <v:imagedata r:id="rId284" o:title=""/>
              </v:shape>
              <v:shape style="position:absolute;left:6453;top:4251;width:1733;height:10" type="#_x0000_t75" stroked="false">
                <v:imagedata r:id="rId285" o:title=""/>
              </v:shape>
              <v:shape style="position:absolute;left:8181;top:4251;width:2269;height:10" type="#_x0000_t75" stroked="false">
                <v:imagedata r:id="rId286" o:title=""/>
              </v:shape>
            </v:group>
            <v:group style="position:absolute;left:3778;top:4261;width:11;height:20" coordorigin="3778,4261" coordsize="11,20">
              <v:shape style="position:absolute;left:3778;top:4261;width:11;height:20" coordorigin="3778,4261" coordsize="11,20" path="m3778,4280l3788,4280,3788,4261,3778,4261,3778,4280xe" filled="true" fillcolor="#000000" stroked="false">
                <v:path arrowok="t"/>
                <v:fill type="solid"/>
              </v:shape>
            </v:group>
            <v:group style="position:absolute;left:3778;top:4280;width:11;height:20" coordorigin="3778,4280" coordsize="11,20">
              <v:shape style="position:absolute;left:3778;top:4280;width:11;height:20" coordorigin="3778,4280" coordsize="11,20" path="m3778,4299l3788,4299,3788,4280,3778,4280,3778,4299xe" filled="true" fillcolor="#000000" stroked="false">
                <v:path arrowok="t"/>
                <v:fill type="solid"/>
              </v:shape>
            </v:group>
            <v:group style="position:absolute;left:3778;top:4299;width:11;height:20" coordorigin="3778,4299" coordsize="11,20">
              <v:shape style="position:absolute;left:3778;top:4299;width:11;height:20" coordorigin="3778,4299" coordsize="11,20" path="m3778,4319l3788,4319,3788,4299,3778,4299,3778,4319xe" filled="true" fillcolor="#000000" stroked="false">
                <v:path arrowok="t"/>
                <v:fill type="solid"/>
              </v:shape>
            </v:group>
            <v:group style="position:absolute;left:3778;top:4319;width:11;height:20" coordorigin="3778,4319" coordsize="11,20">
              <v:shape style="position:absolute;left:3778;top:4319;width:11;height:20" coordorigin="3778,4319" coordsize="11,20" path="m3778,4338l3788,4338,3788,4319,3778,4319,3778,4338xe" filled="true" fillcolor="#000000" stroked="false">
                <v:path arrowok="t"/>
                <v:fill type="solid"/>
              </v:shape>
            </v:group>
            <v:group style="position:absolute;left:3778;top:4338;width:11;height:20" coordorigin="3778,4338" coordsize="11,20">
              <v:shape style="position:absolute;left:3778;top:4338;width:11;height:20" coordorigin="3778,4338" coordsize="11,20" path="m3778,4357l3788,4357,3788,4338,3778,4338,3778,4357xe" filled="true" fillcolor="#000000" stroked="false">
                <v:path arrowok="t"/>
                <v:fill type="solid"/>
              </v:shape>
            </v:group>
            <v:group style="position:absolute;left:3778;top:4357;width:11;height:20" coordorigin="3778,4357" coordsize="11,20">
              <v:shape style="position:absolute;left:3778;top:4357;width:11;height:20" coordorigin="3778,4357" coordsize="11,20" path="m3778,4376l3788,4376,3788,4357,3778,4357,3778,4376xe" filled="true" fillcolor="#000000" stroked="false">
                <v:path arrowok="t"/>
                <v:fill type="solid"/>
              </v:shape>
            </v:group>
            <v:group style="position:absolute;left:3778;top:4376;width:11;height:20" coordorigin="3778,4376" coordsize="11,20">
              <v:shape style="position:absolute;left:3778;top:4376;width:11;height:20" coordorigin="3778,4376" coordsize="11,20" path="m3778,4395l3788,4395,3788,4376,3778,4376,3778,4395xe" filled="true" fillcolor="#000000" stroked="false">
                <v:path arrowok="t"/>
                <v:fill type="solid"/>
              </v:shape>
            </v:group>
            <v:group style="position:absolute;left:3778;top:4395;width:11;height:20" coordorigin="3778,4395" coordsize="11,20">
              <v:shape style="position:absolute;left:3778;top:4395;width:11;height:20" coordorigin="3778,4395" coordsize="11,20" path="m3778,4415l3788,4415,3788,4395,3778,4395,3778,4415xe" filled="true" fillcolor="#000000" stroked="false">
                <v:path arrowok="t"/>
                <v:fill type="solid"/>
              </v:shape>
            </v:group>
            <v:group style="position:absolute;left:3778;top:4415;width:11;height:20" coordorigin="3778,4415" coordsize="11,20">
              <v:shape style="position:absolute;left:3778;top:4415;width:11;height:20" coordorigin="3778,4415" coordsize="11,20" path="m3778,4434l3788,4434,3788,4415,3778,4415,3778,4434xe" filled="true" fillcolor="#000000" stroked="false">
                <v:path arrowok="t"/>
                <v:fill type="solid"/>
              </v:shape>
            </v:group>
            <v:group style="position:absolute;left:3778;top:4434;width:11;height:20" coordorigin="3778,4434" coordsize="11,20">
              <v:shape style="position:absolute;left:3778;top:4434;width:11;height:20" coordorigin="3778,4434" coordsize="11,20" path="m3778,4453l3788,4453,3788,4434,3778,4434,3778,4453xe" filled="true" fillcolor="#000000" stroked="false">
                <v:path arrowok="t"/>
                <v:fill type="solid"/>
              </v:shape>
            </v:group>
            <v:group style="position:absolute;left:3778;top:4453;width:11;height:20" coordorigin="3778,4453" coordsize="11,20">
              <v:shape style="position:absolute;left:3778;top:4453;width:11;height:20" coordorigin="3778,4453" coordsize="11,20" path="m3778,4472l3788,4472,3788,4453,3778,4453,3778,4472xe" filled="true" fillcolor="#000000" stroked="false">
                <v:path arrowok="t"/>
                <v:fill type="solid"/>
              </v:shape>
            </v:group>
            <v:group style="position:absolute;left:3778;top:4472;width:11;height:20" coordorigin="3778,4472" coordsize="11,20">
              <v:shape style="position:absolute;left:3778;top:4472;width:11;height:20" coordorigin="3778,4472" coordsize="11,20" path="m3778,4491l3788,4491,3788,4472,3778,4472,3778,4491xe" filled="true" fillcolor="#000000" stroked="false">
                <v:path arrowok="t"/>
                <v:fill type="solid"/>
              </v:shape>
            </v:group>
            <v:group style="position:absolute;left:3778;top:4491;width:11;height:20" coordorigin="3778,4491" coordsize="11,20">
              <v:shape style="position:absolute;left:3778;top:4491;width:11;height:20" coordorigin="3778,4491" coordsize="11,20" path="m3778,4511l3788,4511,3788,4491,3778,4491,3778,4511xe" filled="true" fillcolor="#000000" stroked="false">
                <v:path arrowok="t"/>
                <v:fill type="solid"/>
              </v:shape>
            </v:group>
            <v:group style="position:absolute;left:3778;top:4511;width:11;height:20" coordorigin="3778,4511" coordsize="11,20">
              <v:shape style="position:absolute;left:3778;top:4511;width:11;height:20" coordorigin="3778,4511" coordsize="11,20" path="m3778,4530l3788,4530,3788,4511,3778,4511,3778,4530xe" filled="true" fillcolor="#000000" stroked="false">
                <v:path arrowok="t"/>
                <v:fill type="solid"/>
              </v:shape>
            </v:group>
            <v:group style="position:absolute;left:3778;top:4530;width:11;height:20" coordorigin="3778,4530" coordsize="11,20">
              <v:shape style="position:absolute;left:3778;top:4530;width:11;height:20" coordorigin="3778,4530" coordsize="11,20" path="m3778,4549l3788,4549,3788,4530,3778,4530,3778,4549xe" filled="true" fillcolor="#000000" stroked="false">
                <v:path arrowok="t"/>
                <v:fill type="solid"/>
              </v:shape>
            </v:group>
            <v:group style="position:absolute;left:3778;top:4549;width:11;height:20" coordorigin="3778,4549" coordsize="11,20">
              <v:shape style="position:absolute;left:3778;top:4549;width:11;height:20" coordorigin="3778,4549" coordsize="11,20" path="m3778,4568l3788,4568,3788,4549,3778,4549,3778,4568xe" filled="true" fillcolor="#000000" stroked="false">
                <v:path arrowok="t"/>
                <v:fill type="solid"/>
              </v:shape>
            </v:group>
            <v:group style="position:absolute;left:3778;top:4568;width:11;height:20" coordorigin="3778,4568" coordsize="11,20">
              <v:shape style="position:absolute;left:3778;top:4568;width:11;height:20" coordorigin="3778,4568" coordsize="11,20" path="m3778,4587l3788,4587,3788,4568,3778,4568,3778,4587xe" filled="true" fillcolor="#000000" stroked="false">
                <v:path arrowok="t"/>
                <v:fill type="solid"/>
              </v:shape>
            </v:group>
            <v:group style="position:absolute;left:3778;top:4587;width:11;height:20" coordorigin="3778,4587" coordsize="11,20">
              <v:shape style="position:absolute;left:3778;top:4587;width:11;height:20" coordorigin="3778,4587" coordsize="11,20" path="m3778,4607l3788,4607,3788,4587,3778,4587,3778,4607xe" filled="true" fillcolor="#000000" stroked="false">
                <v:path arrowok="t"/>
                <v:fill type="solid"/>
              </v:shape>
            </v:group>
            <v:group style="position:absolute;left:3778;top:4607;width:11;height:20" coordorigin="3778,4607" coordsize="11,20">
              <v:shape style="position:absolute;left:3778;top:4607;width:11;height:20" coordorigin="3778,4607" coordsize="11,20" path="m3778,4626l3788,4626,3788,4607,3778,4607,3778,4626xe" filled="true" fillcolor="#000000" stroked="false">
                <v:path arrowok="t"/>
                <v:fill type="solid"/>
              </v:shape>
            </v:group>
            <v:group style="position:absolute;left:3778;top:4631;width:11;height:2" coordorigin="3778,4631" coordsize="11,2">
              <v:shape style="position:absolute;left:3778;top:4631;width:11;height:2" coordorigin="3778,4631" coordsize="11,0" path="m3778,4631l3788,4631e" filled="false" stroked="true" strokeweight=".47998pt" strokecolor="#000000">
                <v:path arrowok="t"/>
              </v:shape>
            </v:group>
            <v:group style="position:absolute;left:4772;top:4261;width:10;height:20" coordorigin="4772,4261" coordsize="10,20">
              <v:shape style="position:absolute;left:4772;top:4261;width:10;height:20" coordorigin="4772,4261" coordsize="10,20" path="m4772,4280l4782,4280,4782,4261,4772,4261,4772,4280xe" filled="true" fillcolor="#000000" stroked="false">
                <v:path arrowok="t"/>
                <v:fill type="solid"/>
              </v:shape>
            </v:group>
            <v:group style="position:absolute;left:4772;top:4280;width:10;height:20" coordorigin="4772,4280" coordsize="10,20">
              <v:shape style="position:absolute;left:4772;top:4280;width:10;height:20" coordorigin="4772,4280" coordsize="10,20" path="m4772,4299l4782,4299,4782,4280,4772,4280,4772,4299xe" filled="true" fillcolor="#000000" stroked="false">
                <v:path arrowok="t"/>
                <v:fill type="solid"/>
              </v:shape>
            </v:group>
            <v:group style="position:absolute;left:4772;top:4299;width:10;height:20" coordorigin="4772,4299" coordsize="10,20">
              <v:shape style="position:absolute;left:4772;top:4299;width:10;height:20" coordorigin="4772,4299" coordsize="10,20" path="m4772,4319l4782,4319,4782,4299,4772,4299,4772,4319xe" filled="true" fillcolor="#000000" stroked="false">
                <v:path arrowok="t"/>
                <v:fill type="solid"/>
              </v:shape>
            </v:group>
            <v:group style="position:absolute;left:4772;top:4319;width:10;height:20" coordorigin="4772,4319" coordsize="10,20">
              <v:shape style="position:absolute;left:4772;top:4319;width:10;height:20" coordorigin="4772,4319" coordsize="10,20" path="m4772,4338l4782,4338,4782,4319,4772,4319,4772,4338xe" filled="true" fillcolor="#000000" stroked="false">
                <v:path arrowok="t"/>
                <v:fill type="solid"/>
              </v:shape>
            </v:group>
            <v:group style="position:absolute;left:4772;top:4338;width:10;height:20" coordorigin="4772,4338" coordsize="10,20">
              <v:shape style="position:absolute;left:4772;top:4338;width:10;height:20" coordorigin="4772,4338" coordsize="10,20" path="m4772,4357l4782,4357,4782,4338,4772,4338,4772,4357xe" filled="true" fillcolor="#000000" stroked="false">
                <v:path arrowok="t"/>
                <v:fill type="solid"/>
              </v:shape>
            </v:group>
            <v:group style="position:absolute;left:4772;top:4357;width:10;height:20" coordorigin="4772,4357" coordsize="10,20">
              <v:shape style="position:absolute;left:4772;top:4357;width:10;height:20" coordorigin="4772,4357" coordsize="10,20" path="m4772,4376l4782,4376,4782,4357,4772,4357,4772,4376xe" filled="true" fillcolor="#000000" stroked="false">
                <v:path arrowok="t"/>
                <v:fill type="solid"/>
              </v:shape>
            </v:group>
            <v:group style="position:absolute;left:4772;top:4376;width:10;height:20" coordorigin="4772,4376" coordsize="10,20">
              <v:shape style="position:absolute;left:4772;top:4376;width:10;height:20" coordorigin="4772,4376" coordsize="10,20" path="m4772,4395l4782,4395,4782,4376,4772,4376,4772,4395xe" filled="true" fillcolor="#000000" stroked="false">
                <v:path arrowok="t"/>
                <v:fill type="solid"/>
              </v:shape>
            </v:group>
            <v:group style="position:absolute;left:4772;top:4395;width:10;height:20" coordorigin="4772,4395" coordsize="10,20">
              <v:shape style="position:absolute;left:4772;top:4395;width:10;height:20" coordorigin="4772,4395" coordsize="10,20" path="m4772,4415l4782,4415,4782,4395,4772,4395,4772,4415xe" filled="true" fillcolor="#000000" stroked="false">
                <v:path arrowok="t"/>
                <v:fill type="solid"/>
              </v:shape>
            </v:group>
            <v:group style="position:absolute;left:4772;top:4415;width:10;height:20" coordorigin="4772,4415" coordsize="10,20">
              <v:shape style="position:absolute;left:4772;top:4415;width:10;height:20" coordorigin="4772,4415" coordsize="10,20" path="m4772,4434l4782,4434,4782,4415,4772,4415,4772,4434xe" filled="true" fillcolor="#000000" stroked="false">
                <v:path arrowok="t"/>
                <v:fill type="solid"/>
              </v:shape>
            </v:group>
            <v:group style="position:absolute;left:4772;top:4434;width:10;height:20" coordorigin="4772,4434" coordsize="10,20">
              <v:shape style="position:absolute;left:4772;top:4434;width:10;height:20" coordorigin="4772,4434" coordsize="10,20" path="m4772,4453l4782,4453,4782,4434,4772,4434,4772,4453xe" filled="true" fillcolor="#000000" stroked="false">
                <v:path arrowok="t"/>
                <v:fill type="solid"/>
              </v:shape>
            </v:group>
            <v:group style="position:absolute;left:4772;top:4453;width:10;height:20" coordorigin="4772,4453" coordsize="10,20">
              <v:shape style="position:absolute;left:4772;top:4453;width:10;height:20" coordorigin="4772,4453" coordsize="10,20" path="m4772,4472l4782,4472,4782,4453,4772,4453,4772,4472xe" filled="true" fillcolor="#000000" stroked="false">
                <v:path arrowok="t"/>
                <v:fill type="solid"/>
              </v:shape>
            </v:group>
            <v:group style="position:absolute;left:4772;top:4472;width:10;height:20" coordorigin="4772,4472" coordsize="10,20">
              <v:shape style="position:absolute;left:4772;top:4472;width:10;height:20" coordorigin="4772,4472" coordsize="10,20" path="m4772,4491l4782,4491,4782,4472,4772,4472,4772,4491xe" filled="true" fillcolor="#000000" stroked="false">
                <v:path arrowok="t"/>
                <v:fill type="solid"/>
              </v:shape>
            </v:group>
            <v:group style="position:absolute;left:4772;top:4491;width:10;height:20" coordorigin="4772,4491" coordsize="10,20">
              <v:shape style="position:absolute;left:4772;top:4491;width:10;height:20" coordorigin="4772,4491" coordsize="10,20" path="m4772,4511l4782,4511,4782,4491,4772,4491,4772,4511xe" filled="true" fillcolor="#000000" stroked="false">
                <v:path arrowok="t"/>
                <v:fill type="solid"/>
              </v:shape>
            </v:group>
            <v:group style="position:absolute;left:4772;top:4511;width:10;height:20" coordorigin="4772,4511" coordsize="10,20">
              <v:shape style="position:absolute;left:4772;top:4511;width:10;height:20" coordorigin="4772,4511" coordsize="10,20" path="m4772,4530l4782,4530,4782,4511,4772,4511,4772,4530xe" filled="true" fillcolor="#000000" stroked="false">
                <v:path arrowok="t"/>
                <v:fill type="solid"/>
              </v:shape>
            </v:group>
            <v:group style="position:absolute;left:4772;top:4530;width:10;height:20" coordorigin="4772,4530" coordsize="10,20">
              <v:shape style="position:absolute;left:4772;top:4530;width:10;height:20" coordorigin="4772,4530" coordsize="10,20" path="m4772,4549l4782,4549,4782,4530,4772,4530,4772,4549xe" filled="true" fillcolor="#000000" stroked="false">
                <v:path arrowok="t"/>
                <v:fill type="solid"/>
              </v:shape>
            </v:group>
            <v:group style="position:absolute;left:4772;top:4549;width:10;height:20" coordorigin="4772,4549" coordsize="10,20">
              <v:shape style="position:absolute;left:4772;top:4549;width:10;height:20" coordorigin="4772,4549" coordsize="10,20" path="m4772,4568l4782,4568,4782,4549,4772,4549,4772,4568xe" filled="true" fillcolor="#000000" stroked="false">
                <v:path arrowok="t"/>
                <v:fill type="solid"/>
              </v:shape>
            </v:group>
            <v:group style="position:absolute;left:4772;top:4568;width:10;height:20" coordorigin="4772,4568" coordsize="10,20">
              <v:shape style="position:absolute;left:4772;top:4568;width:10;height:20" coordorigin="4772,4568" coordsize="10,20" path="m4772,4587l4782,4587,4782,4568,4772,4568,4772,4587xe" filled="true" fillcolor="#000000" stroked="false">
                <v:path arrowok="t"/>
                <v:fill type="solid"/>
              </v:shape>
            </v:group>
            <v:group style="position:absolute;left:4772;top:4587;width:10;height:20" coordorigin="4772,4587" coordsize="10,20">
              <v:shape style="position:absolute;left:4772;top:4587;width:10;height:20" coordorigin="4772,4587" coordsize="10,20" path="m4772,4607l4782,4607,4782,4587,4772,4587,4772,4607xe" filled="true" fillcolor="#000000" stroked="false">
                <v:path arrowok="t"/>
                <v:fill type="solid"/>
              </v:shape>
            </v:group>
            <v:group style="position:absolute;left:4772;top:4607;width:10;height:20" coordorigin="4772,4607" coordsize="10,20">
              <v:shape style="position:absolute;left:4772;top:4607;width:10;height:20" coordorigin="4772,4607" coordsize="10,20" path="m4772,4626l4782,4626,4782,4607,4772,4607,4772,4626xe" filled="true" fillcolor="#000000" stroked="false">
                <v:path arrowok="t"/>
                <v:fill type="solid"/>
              </v:shape>
            </v:group>
            <v:group style="position:absolute;left:4772;top:4631;width:10;height:2" coordorigin="4772,4631" coordsize="10,2">
              <v:shape style="position:absolute;left:4772;top:4631;width:10;height:2" coordorigin="4772,4631" coordsize="10,0" path="m4772,4631l4782,4631e" filled="false" stroked="true" strokeweight=".47998pt" strokecolor="#000000">
                <v:path arrowok="t"/>
              </v:shape>
            </v:group>
            <v:group style="position:absolute;left:5521;top:4261;width:10;height:20" coordorigin="5521,4261" coordsize="10,20">
              <v:shape style="position:absolute;left:5521;top:4261;width:10;height:20" coordorigin="5521,4261" coordsize="10,20" path="m5521,4280l5531,4280,5531,4261,5521,4261,5521,4280xe" filled="true" fillcolor="#000000" stroked="false">
                <v:path arrowok="t"/>
                <v:fill type="solid"/>
              </v:shape>
            </v:group>
            <v:group style="position:absolute;left:5521;top:4280;width:10;height:20" coordorigin="5521,4280" coordsize="10,20">
              <v:shape style="position:absolute;left:5521;top:4280;width:10;height:20" coordorigin="5521,4280" coordsize="10,20" path="m5521,4299l5531,4299,5531,4280,5521,4280,5521,4299xe" filled="true" fillcolor="#000000" stroked="false">
                <v:path arrowok="t"/>
                <v:fill type="solid"/>
              </v:shape>
            </v:group>
            <v:group style="position:absolute;left:5521;top:4299;width:10;height:20" coordorigin="5521,4299" coordsize="10,20">
              <v:shape style="position:absolute;left:5521;top:4299;width:10;height:20" coordorigin="5521,4299" coordsize="10,20" path="m5521,4319l5531,4319,5531,4299,5521,4299,5521,4319xe" filled="true" fillcolor="#000000" stroked="false">
                <v:path arrowok="t"/>
                <v:fill type="solid"/>
              </v:shape>
            </v:group>
            <v:group style="position:absolute;left:5521;top:4319;width:10;height:20" coordorigin="5521,4319" coordsize="10,20">
              <v:shape style="position:absolute;left:5521;top:4319;width:10;height:20" coordorigin="5521,4319" coordsize="10,20" path="m5521,4338l5531,4338,5531,4319,5521,4319,5521,4338xe" filled="true" fillcolor="#000000" stroked="false">
                <v:path arrowok="t"/>
                <v:fill type="solid"/>
              </v:shape>
            </v:group>
            <v:group style="position:absolute;left:5521;top:4338;width:10;height:20" coordorigin="5521,4338" coordsize="10,20">
              <v:shape style="position:absolute;left:5521;top:4338;width:10;height:20" coordorigin="5521,4338" coordsize="10,20" path="m5521,4357l5531,4357,5531,4338,5521,4338,5521,4357xe" filled="true" fillcolor="#000000" stroked="false">
                <v:path arrowok="t"/>
                <v:fill type="solid"/>
              </v:shape>
            </v:group>
            <v:group style="position:absolute;left:5521;top:4357;width:10;height:20" coordorigin="5521,4357" coordsize="10,20">
              <v:shape style="position:absolute;left:5521;top:4357;width:10;height:20" coordorigin="5521,4357" coordsize="10,20" path="m5521,4376l5531,4376,5531,4357,5521,4357,5521,4376xe" filled="true" fillcolor="#000000" stroked="false">
                <v:path arrowok="t"/>
                <v:fill type="solid"/>
              </v:shape>
            </v:group>
            <v:group style="position:absolute;left:5521;top:4376;width:10;height:20" coordorigin="5521,4376" coordsize="10,20">
              <v:shape style="position:absolute;left:5521;top:4376;width:10;height:20" coordorigin="5521,4376" coordsize="10,20" path="m5521,4395l5531,4395,5531,4376,5521,4376,5521,4395xe" filled="true" fillcolor="#000000" stroked="false">
                <v:path arrowok="t"/>
                <v:fill type="solid"/>
              </v:shape>
            </v:group>
            <v:group style="position:absolute;left:5521;top:4395;width:10;height:20" coordorigin="5521,4395" coordsize="10,20">
              <v:shape style="position:absolute;left:5521;top:4395;width:10;height:20" coordorigin="5521,4395" coordsize="10,20" path="m5521,4415l5531,4415,5531,4395,5521,4395,5521,4415xe" filled="true" fillcolor="#000000" stroked="false">
                <v:path arrowok="t"/>
                <v:fill type="solid"/>
              </v:shape>
            </v:group>
            <v:group style="position:absolute;left:5521;top:4415;width:10;height:20" coordorigin="5521,4415" coordsize="10,20">
              <v:shape style="position:absolute;left:5521;top:4415;width:10;height:20" coordorigin="5521,4415" coordsize="10,20" path="m5521,4434l5531,4434,5531,4415,5521,4415,5521,4434xe" filled="true" fillcolor="#000000" stroked="false">
                <v:path arrowok="t"/>
                <v:fill type="solid"/>
              </v:shape>
            </v:group>
            <v:group style="position:absolute;left:5521;top:4434;width:10;height:20" coordorigin="5521,4434" coordsize="10,20">
              <v:shape style="position:absolute;left:5521;top:4434;width:10;height:20" coordorigin="5521,4434" coordsize="10,20" path="m5521,4453l5531,4453,5531,4434,5521,4434,5521,4453xe" filled="true" fillcolor="#000000" stroked="false">
                <v:path arrowok="t"/>
                <v:fill type="solid"/>
              </v:shape>
            </v:group>
            <v:group style="position:absolute;left:5521;top:4453;width:10;height:20" coordorigin="5521,4453" coordsize="10,20">
              <v:shape style="position:absolute;left:5521;top:4453;width:10;height:20" coordorigin="5521,4453" coordsize="10,20" path="m5521,4472l5531,4472,5531,4453,5521,4453,5521,4472xe" filled="true" fillcolor="#000000" stroked="false">
                <v:path arrowok="t"/>
                <v:fill type="solid"/>
              </v:shape>
            </v:group>
            <v:group style="position:absolute;left:5521;top:4472;width:10;height:20" coordorigin="5521,4472" coordsize="10,20">
              <v:shape style="position:absolute;left:5521;top:4472;width:10;height:20" coordorigin="5521,4472" coordsize="10,20" path="m5521,4491l5531,4491,5531,4472,5521,4472,5521,4491xe" filled="true" fillcolor="#000000" stroked="false">
                <v:path arrowok="t"/>
                <v:fill type="solid"/>
              </v:shape>
            </v:group>
            <v:group style="position:absolute;left:5521;top:4491;width:10;height:20" coordorigin="5521,4491" coordsize="10,20">
              <v:shape style="position:absolute;left:5521;top:4491;width:10;height:20" coordorigin="5521,4491" coordsize="10,20" path="m5521,4511l5531,4511,5531,4491,5521,4491,5521,4511xe" filled="true" fillcolor="#000000" stroked="false">
                <v:path arrowok="t"/>
                <v:fill type="solid"/>
              </v:shape>
            </v:group>
            <v:group style="position:absolute;left:5521;top:4511;width:10;height:20" coordorigin="5521,4511" coordsize="10,20">
              <v:shape style="position:absolute;left:5521;top:4511;width:10;height:20" coordorigin="5521,4511" coordsize="10,20" path="m5521,4530l5531,4530,5531,4511,5521,4511,5521,4530xe" filled="true" fillcolor="#000000" stroked="false">
                <v:path arrowok="t"/>
                <v:fill type="solid"/>
              </v:shape>
            </v:group>
            <v:group style="position:absolute;left:5521;top:4530;width:10;height:20" coordorigin="5521,4530" coordsize="10,20">
              <v:shape style="position:absolute;left:5521;top:4530;width:10;height:20" coordorigin="5521,4530" coordsize="10,20" path="m5521,4549l5531,4549,5531,4530,5521,4530,5521,4549xe" filled="true" fillcolor="#000000" stroked="false">
                <v:path arrowok="t"/>
                <v:fill type="solid"/>
              </v:shape>
            </v:group>
            <v:group style="position:absolute;left:5521;top:4549;width:10;height:20" coordorigin="5521,4549" coordsize="10,20">
              <v:shape style="position:absolute;left:5521;top:4549;width:10;height:20" coordorigin="5521,4549" coordsize="10,20" path="m5521,4568l5531,4568,5531,4549,5521,4549,5521,4568xe" filled="true" fillcolor="#000000" stroked="false">
                <v:path arrowok="t"/>
                <v:fill type="solid"/>
              </v:shape>
            </v:group>
            <v:group style="position:absolute;left:5521;top:4568;width:10;height:20" coordorigin="5521,4568" coordsize="10,20">
              <v:shape style="position:absolute;left:5521;top:4568;width:10;height:20" coordorigin="5521,4568" coordsize="10,20" path="m5521,4587l5531,4587,5531,4568,5521,4568,5521,4587xe" filled="true" fillcolor="#000000" stroked="false">
                <v:path arrowok="t"/>
                <v:fill type="solid"/>
              </v:shape>
            </v:group>
            <v:group style="position:absolute;left:5521;top:4587;width:10;height:20" coordorigin="5521,4587" coordsize="10,20">
              <v:shape style="position:absolute;left:5521;top:4587;width:10;height:20" coordorigin="5521,4587" coordsize="10,20" path="m5521,4607l5531,4607,5531,4587,5521,4587,5521,4607xe" filled="true" fillcolor="#000000" stroked="false">
                <v:path arrowok="t"/>
                <v:fill type="solid"/>
              </v:shape>
            </v:group>
            <v:group style="position:absolute;left:5521;top:4607;width:10;height:20" coordorigin="5521,4607" coordsize="10,20">
              <v:shape style="position:absolute;left:5521;top:4607;width:10;height:20" coordorigin="5521,4607" coordsize="10,20" path="m5521,4626l5531,4626,5531,4607,5521,4607,5521,4626xe" filled="true" fillcolor="#000000" stroked="false">
                <v:path arrowok="t"/>
                <v:fill type="solid"/>
              </v:shape>
            </v:group>
            <v:group style="position:absolute;left:5521;top:4631;width:10;height:2" coordorigin="5521,4631" coordsize="10,2">
              <v:shape style="position:absolute;left:5521;top:4631;width:10;height:2" coordorigin="5521,4631" coordsize="10,0" path="m5521,4631l5531,4631e" filled="false" stroked="true" strokeweight=".47998pt" strokecolor="#000000">
                <v:path arrowok="t"/>
              </v:shape>
            </v:group>
            <v:group style="position:absolute;left:6457;top:4261;width:10;height:20" coordorigin="6457,4261" coordsize="10,20">
              <v:shape style="position:absolute;left:6457;top:4261;width:10;height:20" coordorigin="6457,4261" coordsize="10,20" path="m6457,4280l6467,4280,6467,4261,6457,4261,6457,4280xe" filled="true" fillcolor="#000000" stroked="false">
                <v:path arrowok="t"/>
                <v:fill type="solid"/>
              </v:shape>
            </v:group>
            <v:group style="position:absolute;left:6457;top:4280;width:10;height:20" coordorigin="6457,4280" coordsize="10,20">
              <v:shape style="position:absolute;left:6457;top:4280;width:10;height:20" coordorigin="6457,4280" coordsize="10,20" path="m6457,4299l6467,4299,6467,4280,6457,4280,6457,4299xe" filled="true" fillcolor="#000000" stroked="false">
                <v:path arrowok="t"/>
                <v:fill type="solid"/>
              </v:shape>
            </v:group>
            <v:group style="position:absolute;left:6457;top:4299;width:10;height:20" coordorigin="6457,4299" coordsize="10,20">
              <v:shape style="position:absolute;left:6457;top:4299;width:10;height:20" coordorigin="6457,4299" coordsize="10,20" path="m6457,4319l6467,4319,6467,4299,6457,4299,6457,4319xe" filled="true" fillcolor="#000000" stroked="false">
                <v:path arrowok="t"/>
                <v:fill type="solid"/>
              </v:shape>
            </v:group>
            <v:group style="position:absolute;left:6457;top:4319;width:10;height:20" coordorigin="6457,4319" coordsize="10,20">
              <v:shape style="position:absolute;left:6457;top:4319;width:10;height:20" coordorigin="6457,4319" coordsize="10,20" path="m6457,4338l6467,4338,6467,4319,6457,4319,6457,4338xe" filled="true" fillcolor="#000000" stroked="false">
                <v:path arrowok="t"/>
                <v:fill type="solid"/>
              </v:shape>
            </v:group>
            <v:group style="position:absolute;left:6457;top:4338;width:10;height:20" coordorigin="6457,4338" coordsize="10,20">
              <v:shape style="position:absolute;left:6457;top:4338;width:10;height:20" coordorigin="6457,4338" coordsize="10,20" path="m6457,4357l6467,4357,6467,4338,6457,4338,6457,4357xe" filled="true" fillcolor="#000000" stroked="false">
                <v:path arrowok="t"/>
                <v:fill type="solid"/>
              </v:shape>
            </v:group>
            <v:group style="position:absolute;left:6457;top:4357;width:10;height:20" coordorigin="6457,4357" coordsize="10,20">
              <v:shape style="position:absolute;left:6457;top:4357;width:10;height:20" coordorigin="6457,4357" coordsize="10,20" path="m6457,4376l6467,4376,6467,4357,6457,4357,6457,4376xe" filled="true" fillcolor="#000000" stroked="false">
                <v:path arrowok="t"/>
                <v:fill type="solid"/>
              </v:shape>
            </v:group>
            <v:group style="position:absolute;left:6457;top:4376;width:10;height:20" coordorigin="6457,4376" coordsize="10,20">
              <v:shape style="position:absolute;left:6457;top:4376;width:10;height:20" coordorigin="6457,4376" coordsize="10,20" path="m6457,4395l6467,4395,6467,4376,6457,4376,6457,4395xe" filled="true" fillcolor="#000000" stroked="false">
                <v:path arrowok="t"/>
                <v:fill type="solid"/>
              </v:shape>
            </v:group>
            <v:group style="position:absolute;left:6457;top:4395;width:10;height:20" coordorigin="6457,4395" coordsize="10,20">
              <v:shape style="position:absolute;left:6457;top:4395;width:10;height:20" coordorigin="6457,4395" coordsize="10,20" path="m6457,4415l6467,4415,6467,4395,6457,4395,6457,4415xe" filled="true" fillcolor="#000000" stroked="false">
                <v:path arrowok="t"/>
                <v:fill type="solid"/>
              </v:shape>
            </v:group>
            <v:group style="position:absolute;left:6457;top:4415;width:10;height:20" coordorigin="6457,4415" coordsize="10,20">
              <v:shape style="position:absolute;left:6457;top:4415;width:10;height:20" coordorigin="6457,4415" coordsize="10,20" path="m6457,4434l6467,4434,6467,4415,6457,4415,6457,4434xe" filled="true" fillcolor="#000000" stroked="false">
                <v:path arrowok="t"/>
                <v:fill type="solid"/>
              </v:shape>
            </v:group>
            <v:group style="position:absolute;left:6457;top:4434;width:10;height:20" coordorigin="6457,4434" coordsize="10,20">
              <v:shape style="position:absolute;left:6457;top:4434;width:10;height:20" coordorigin="6457,4434" coordsize="10,20" path="m6457,4453l6467,4453,6467,4434,6457,4434,6457,4453xe" filled="true" fillcolor="#000000" stroked="false">
                <v:path arrowok="t"/>
                <v:fill type="solid"/>
              </v:shape>
            </v:group>
            <v:group style="position:absolute;left:6457;top:4453;width:10;height:20" coordorigin="6457,4453" coordsize="10,20">
              <v:shape style="position:absolute;left:6457;top:4453;width:10;height:20" coordorigin="6457,4453" coordsize="10,20" path="m6457,4472l6467,4472,6467,4453,6457,4453,6457,4472xe" filled="true" fillcolor="#000000" stroked="false">
                <v:path arrowok="t"/>
                <v:fill type="solid"/>
              </v:shape>
            </v:group>
            <v:group style="position:absolute;left:6457;top:4472;width:10;height:20" coordorigin="6457,4472" coordsize="10,20">
              <v:shape style="position:absolute;left:6457;top:4472;width:10;height:20" coordorigin="6457,4472" coordsize="10,20" path="m6457,4491l6467,4491,6467,4472,6457,4472,6457,4491xe" filled="true" fillcolor="#000000" stroked="false">
                <v:path arrowok="t"/>
                <v:fill type="solid"/>
              </v:shape>
            </v:group>
            <v:group style="position:absolute;left:6457;top:4491;width:10;height:20" coordorigin="6457,4491" coordsize="10,20">
              <v:shape style="position:absolute;left:6457;top:4491;width:10;height:20" coordorigin="6457,4491" coordsize="10,20" path="m6457,4511l6467,4511,6467,4491,6457,4491,6457,4511xe" filled="true" fillcolor="#000000" stroked="false">
                <v:path arrowok="t"/>
                <v:fill type="solid"/>
              </v:shape>
            </v:group>
            <v:group style="position:absolute;left:6457;top:4511;width:10;height:20" coordorigin="6457,4511" coordsize="10,20">
              <v:shape style="position:absolute;left:6457;top:4511;width:10;height:20" coordorigin="6457,4511" coordsize="10,20" path="m6457,4530l6467,4530,6467,4511,6457,4511,6457,4530xe" filled="true" fillcolor="#000000" stroked="false">
                <v:path arrowok="t"/>
                <v:fill type="solid"/>
              </v:shape>
            </v:group>
            <v:group style="position:absolute;left:6457;top:4530;width:10;height:20" coordorigin="6457,4530" coordsize="10,20">
              <v:shape style="position:absolute;left:6457;top:4530;width:10;height:20" coordorigin="6457,4530" coordsize="10,20" path="m6457,4549l6467,4549,6467,4530,6457,4530,6457,4549xe" filled="true" fillcolor="#000000" stroked="false">
                <v:path arrowok="t"/>
                <v:fill type="solid"/>
              </v:shape>
            </v:group>
            <v:group style="position:absolute;left:6457;top:4549;width:10;height:20" coordorigin="6457,4549" coordsize="10,20">
              <v:shape style="position:absolute;left:6457;top:4549;width:10;height:20" coordorigin="6457,4549" coordsize="10,20" path="m6457,4568l6467,4568,6467,4549,6457,4549,6457,4568xe" filled="true" fillcolor="#000000" stroked="false">
                <v:path arrowok="t"/>
                <v:fill type="solid"/>
              </v:shape>
            </v:group>
            <v:group style="position:absolute;left:6457;top:4568;width:10;height:20" coordorigin="6457,4568" coordsize="10,20">
              <v:shape style="position:absolute;left:6457;top:4568;width:10;height:20" coordorigin="6457,4568" coordsize="10,20" path="m6457,4587l6467,4587,6467,4568,6457,4568,6457,4587xe" filled="true" fillcolor="#000000" stroked="false">
                <v:path arrowok="t"/>
                <v:fill type="solid"/>
              </v:shape>
            </v:group>
            <v:group style="position:absolute;left:6457;top:4587;width:10;height:20" coordorigin="6457,4587" coordsize="10,20">
              <v:shape style="position:absolute;left:6457;top:4587;width:10;height:20" coordorigin="6457,4587" coordsize="10,20" path="m6457,4607l6467,4607,6467,4587,6457,4587,6457,4607xe" filled="true" fillcolor="#000000" stroked="false">
                <v:path arrowok="t"/>
                <v:fill type="solid"/>
              </v:shape>
            </v:group>
            <v:group style="position:absolute;left:6457;top:4607;width:10;height:20" coordorigin="6457,4607" coordsize="10,20">
              <v:shape style="position:absolute;left:6457;top:4607;width:10;height:20" coordorigin="6457,4607" coordsize="10,20" path="m6457,4626l6467,4626,6467,4607,6457,4607,6457,4626xe" filled="true" fillcolor="#000000" stroked="false">
                <v:path arrowok="t"/>
                <v:fill type="solid"/>
              </v:shape>
            </v:group>
            <v:group style="position:absolute;left:6457;top:4631;width:10;height:2" coordorigin="6457,4631" coordsize="10,2">
              <v:shape style="position:absolute;left:6457;top:4631;width:10;height:2" coordorigin="6457,4631" coordsize="10,0" path="m6457,4631l6467,4631e" filled="false" stroked="true" strokeweight=".47998pt" strokecolor="#000000">
                <v:path arrowok="t"/>
              </v:shape>
            </v:group>
            <v:group style="position:absolute;left:7213;top:4261;width:10;height:20" coordorigin="7213,4261" coordsize="10,20">
              <v:shape style="position:absolute;left:7213;top:4261;width:10;height:20" coordorigin="7213,4261" coordsize="10,20" path="m7213,4280l7223,4280,7223,4261,7213,4261,7213,4280xe" filled="true" fillcolor="#000000" stroked="false">
                <v:path arrowok="t"/>
                <v:fill type="solid"/>
              </v:shape>
            </v:group>
            <v:group style="position:absolute;left:7213;top:4280;width:10;height:20" coordorigin="7213,4280" coordsize="10,20">
              <v:shape style="position:absolute;left:7213;top:4280;width:10;height:20" coordorigin="7213,4280" coordsize="10,20" path="m7213,4299l7223,4299,7223,4280,7213,4280,7213,4299xe" filled="true" fillcolor="#000000" stroked="false">
                <v:path arrowok="t"/>
                <v:fill type="solid"/>
              </v:shape>
            </v:group>
            <v:group style="position:absolute;left:7213;top:4299;width:10;height:20" coordorigin="7213,4299" coordsize="10,20">
              <v:shape style="position:absolute;left:7213;top:4299;width:10;height:20" coordorigin="7213,4299" coordsize="10,20" path="m7213,4319l7223,4319,7223,4299,7213,4299,7213,4319xe" filled="true" fillcolor="#000000" stroked="false">
                <v:path arrowok="t"/>
                <v:fill type="solid"/>
              </v:shape>
            </v:group>
            <v:group style="position:absolute;left:7213;top:4319;width:10;height:20" coordorigin="7213,4319" coordsize="10,20">
              <v:shape style="position:absolute;left:7213;top:4319;width:10;height:20" coordorigin="7213,4319" coordsize="10,20" path="m7213,4338l7223,4338,7223,4319,7213,4319,7213,4338xe" filled="true" fillcolor="#000000" stroked="false">
                <v:path arrowok="t"/>
                <v:fill type="solid"/>
              </v:shape>
            </v:group>
            <v:group style="position:absolute;left:7213;top:4338;width:10;height:20" coordorigin="7213,4338" coordsize="10,20">
              <v:shape style="position:absolute;left:7213;top:4338;width:10;height:20" coordorigin="7213,4338" coordsize="10,20" path="m7213,4357l7223,4357,7223,4338,7213,4338,7213,4357xe" filled="true" fillcolor="#000000" stroked="false">
                <v:path arrowok="t"/>
                <v:fill type="solid"/>
              </v:shape>
            </v:group>
            <v:group style="position:absolute;left:7213;top:4357;width:10;height:20" coordorigin="7213,4357" coordsize="10,20">
              <v:shape style="position:absolute;left:7213;top:4357;width:10;height:20" coordorigin="7213,4357" coordsize="10,20" path="m7213,4376l7223,4376,7223,4357,7213,4357,7213,4376xe" filled="true" fillcolor="#000000" stroked="false">
                <v:path arrowok="t"/>
                <v:fill type="solid"/>
              </v:shape>
            </v:group>
            <v:group style="position:absolute;left:7213;top:4376;width:10;height:20" coordorigin="7213,4376" coordsize="10,20">
              <v:shape style="position:absolute;left:7213;top:4376;width:10;height:20" coordorigin="7213,4376" coordsize="10,20" path="m7213,4395l7223,4395,7223,4376,7213,4376,7213,4395xe" filled="true" fillcolor="#000000" stroked="false">
                <v:path arrowok="t"/>
                <v:fill type="solid"/>
              </v:shape>
            </v:group>
            <v:group style="position:absolute;left:7213;top:4395;width:10;height:20" coordorigin="7213,4395" coordsize="10,20">
              <v:shape style="position:absolute;left:7213;top:4395;width:10;height:20" coordorigin="7213,4395" coordsize="10,20" path="m7213,4415l7223,4415,7223,4395,7213,4395,7213,4415xe" filled="true" fillcolor="#000000" stroked="false">
                <v:path arrowok="t"/>
                <v:fill type="solid"/>
              </v:shape>
            </v:group>
            <v:group style="position:absolute;left:7213;top:4415;width:10;height:20" coordorigin="7213,4415" coordsize="10,20">
              <v:shape style="position:absolute;left:7213;top:4415;width:10;height:20" coordorigin="7213,4415" coordsize="10,20" path="m7213,4434l7223,4434,7223,4415,7213,4415,7213,4434xe" filled="true" fillcolor="#000000" stroked="false">
                <v:path arrowok="t"/>
                <v:fill type="solid"/>
              </v:shape>
            </v:group>
            <v:group style="position:absolute;left:7213;top:4434;width:10;height:20" coordorigin="7213,4434" coordsize="10,20">
              <v:shape style="position:absolute;left:7213;top:4434;width:10;height:20" coordorigin="7213,4434" coordsize="10,20" path="m7213,4453l7223,4453,7223,4434,7213,4434,7213,4453xe" filled="true" fillcolor="#000000" stroked="false">
                <v:path arrowok="t"/>
                <v:fill type="solid"/>
              </v:shape>
            </v:group>
            <v:group style="position:absolute;left:7213;top:4453;width:10;height:20" coordorigin="7213,4453" coordsize="10,20">
              <v:shape style="position:absolute;left:7213;top:4453;width:10;height:20" coordorigin="7213,4453" coordsize="10,20" path="m7213,4472l7223,4472,7223,4453,7213,4453,7213,4472xe" filled="true" fillcolor="#000000" stroked="false">
                <v:path arrowok="t"/>
                <v:fill type="solid"/>
              </v:shape>
            </v:group>
            <v:group style="position:absolute;left:7213;top:4472;width:10;height:20" coordorigin="7213,4472" coordsize="10,20">
              <v:shape style="position:absolute;left:7213;top:4472;width:10;height:20" coordorigin="7213,4472" coordsize="10,20" path="m7213,4491l7223,4491,7223,4472,7213,4472,7213,4491xe" filled="true" fillcolor="#000000" stroked="false">
                <v:path arrowok="t"/>
                <v:fill type="solid"/>
              </v:shape>
            </v:group>
            <v:group style="position:absolute;left:7213;top:4491;width:10;height:20" coordorigin="7213,4491" coordsize="10,20">
              <v:shape style="position:absolute;left:7213;top:4491;width:10;height:20" coordorigin="7213,4491" coordsize="10,20" path="m7213,4511l7223,4511,7223,4491,7213,4491,7213,4511xe" filled="true" fillcolor="#000000" stroked="false">
                <v:path arrowok="t"/>
                <v:fill type="solid"/>
              </v:shape>
            </v:group>
            <v:group style="position:absolute;left:7213;top:4511;width:10;height:20" coordorigin="7213,4511" coordsize="10,20">
              <v:shape style="position:absolute;left:7213;top:4511;width:10;height:20" coordorigin="7213,4511" coordsize="10,20" path="m7213,4530l7223,4530,7223,4511,7213,4511,7213,4530xe" filled="true" fillcolor="#000000" stroked="false">
                <v:path arrowok="t"/>
                <v:fill type="solid"/>
              </v:shape>
            </v:group>
            <v:group style="position:absolute;left:7213;top:4530;width:10;height:20" coordorigin="7213,4530" coordsize="10,20">
              <v:shape style="position:absolute;left:7213;top:4530;width:10;height:20" coordorigin="7213,4530" coordsize="10,20" path="m7213,4549l7223,4549,7223,4530,7213,4530,7213,4549xe" filled="true" fillcolor="#000000" stroked="false">
                <v:path arrowok="t"/>
                <v:fill type="solid"/>
              </v:shape>
            </v:group>
            <v:group style="position:absolute;left:7213;top:4549;width:10;height:20" coordorigin="7213,4549" coordsize="10,20">
              <v:shape style="position:absolute;left:7213;top:4549;width:10;height:20" coordorigin="7213,4549" coordsize="10,20" path="m7213,4568l7223,4568,7223,4549,7213,4549,7213,4568xe" filled="true" fillcolor="#000000" stroked="false">
                <v:path arrowok="t"/>
                <v:fill type="solid"/>
              </v:shape>
            </v:group>
            <v:group style="position:absolute;left:7213;top:4568;width:10;height:20" coordorigin="7213,4568" coordsize="10,20">
              <v:shape style="position:absolute;left:7213;top:4568;width:10;height:20" coordorigin="7213,4568" coordsize="10,20" path="m7213,4587l7223,4587,7223,4568,7213,4568,7213,4587xe" filled="true" fillcolor="#000000" stroked="false">
                <v:path arrowok="t"/>
                <v:fill type="solid"/>
              </v:shape>
            </v:group>
            <v:group style="position:absolute;left:7213;top:4587;width:10;height:20" coordorigin="7213,4587" coordsize="10,20">
              <v:shape style="position:absolute;left:7213;top:4587;width:10;height:20" coordorigin="7213,4587" coordsize="10,20" path="m7213,4607l7223,4607,7223,4587,7213,4587,7213,4607xe" filled="true" fillcolor="#000000" stroked="false">
                <v:path arrowok="t"/>
                <v:fill type="solid"/>
              </v:shape>
            </v:group>
            <v:group style="position:absolute;left:7213;top:4607;width:10;height:20" coordorigin="7213,4607" coordsize="10,20">
              <v:shape style="position:absolute;left:7213;top:4607;width:10;height:20" coordorigin="7213,4607" coordsize="10,20" path="m7213,4626l7223,4626,7223,4607,7213,4607,7213,4626xe" filled="true" fillcolor="#000000" stroked="false">
                <v:path arrowok="t"/>
                <v:fill type="solid"/>
              </v:shape>
            </v:group>
            <v:group style="position:absolute;left:7213;top:4631;width:10;height:2" coordorigin="7213,4631" coordsize="10,2">
              <v:shape style="position:absolute;left:7213;top:4631;width:10;height:2" coordorigin="7213,4631" coordsize="10,0" path="m7213,4631l7223,4631e" filled="false" stroked="true" strokeweight=".47998pt" strokecolor="#000000">
                <v:path arrowok="t"/>
              </v:shape>
            </v:group>
            <v:group style="position:absolute;left:8185;top:4261;width:10;height:20" coordorigin="8185,4261" coordsize="10,20">
              <v:shape style="position:absolute;left:8185;top:4261;width:10;height:20" coordorigin="8185,4261" coordsize="10,20" path="m8185,4280l8195,4280,8195,4261,8185,4261,8185,4280xe" filled="true" fillcolor="#000000" stroked="false">
                <v:path arrowok="t"/>
                <v:fill type="solid"/>
              </v:shape>
            </v:group>
            <v:group style="position:absolute;left:8185;top:4280;width:10;height:20" coordorigin="8185,4280" coordsize="10,20">
              <v:shape style="position:absolute;left:8185;top:4280;width:10;height:20" coordorigin="8185,4280" coordsize="10,20" path="m8185,4299l8195,4299,8195,4280,8185,4280,8185,4299xe" filled="true" fillcolor="#000000" stroked="false">
                <v:path arrowok="t"/>
                <v:fill type="solid"/>
              </v:shape>
            </v:group>
            <v:group style="position:absolute;left:8185;top:4299;width:10;height:20" coordorigin="8185,4299" coordsize="10,20">
              <v:shape style="position:absolute;left:8185;top:4299;width:10;height:20" coordorigin="8185,4299" coordsize="10,20" path="m8185,4319l8195,4319,8195,4299,8185,4299,8185,4319xe" filled="true" fillcolor="#000000" stroked="false">
                <v:path arrowok="t"/>
                <v:fill type="solid"/>
              </v:shape>
            </v:group>
            <v:group style="position:absolute;left:8185;top:4319;width:10;height:20" coordorigin="8185,4319" coordsize="10,20">
              <v:shape style="position:absolute;left:8185;top:4319;width:10;height:20" coordorigin="8185,4319" coordsize="10,20" path="m8185,4338l8195,4338,8195,4319,8185,4319,8185,4338xe" filled="true" fillcolor="#000000" stroked="false">
                <v:path arrowok="t"/>
                <v:fill type="solid"/>
              </v:shape>
            </v:group>
            <v:group style="position:absolute;left:8185;top:4338;width:10;height:20" coordorigin="8185,4338" coordsize="10,20">
              <v:shape style="position:absolute;left:8185;top:4338;width:10;height:20" coordorigin="8185,4338" coordsize="10,20" path="m8185,4357l8195,4357,8195,4338,8185,4338,8185,4357xe" filled="true" fillcolor="#000000" stroked="false">
                <v:path arrowok="t"/>
                <v:fill type="solid"/>
              </v:shape>
            </v:group>
            <v:group style="position:absolute;left:8185;top:4357;width:10;height:20" coordorigin="8185,4357" coordsize="10,20">
              <v:shape style="position:absolute;left:8185;top:4357;width:10;height:20" coordorigin="8185,4357" coordsize="10,20" path="m8185,4376l8195,4376,8195,4357,8185,4357,8185,4376xe" filled="true" fillcolor="#000000" stroked="false">
                <v:path arrowok="t"/>
                <v:fill type="solid"/>
              </v:shape>
            </v:group>
            <v:group style="position:absolute;left:8185;top:4376;width:10;height:20" coordorigin="8185,4376" coordsize="10,20">
              <v:shape style="position:absolute;left:8185;top:4376;width:10;height:20" coordorigin="8185,4376" coordsize="10,20" path="m8185,4395l8195,4395,8195,4376,8185,4376,8185,4395xe" filled="true" fillcolor="#000000" stroked="false">
                <v:path arrowok="t"/>
                <v:fill type="solid"/>
              </v:shape>
            </v:group>
            <v:group style="position:absolute;left:8185;top:4395;width:10;height:20" coordorigin="8185,4395" coordsize="10,20">
              <v:shape style="position:absolute;left:8185;top:4395;width:10;height:20" coordorigin="8185,4395" coordsize="10,20" path="m8185,4415l8195,4415,8195,4395,8185,4395,8185,4415xe" filled="true" fillcolor="#000000" stroked="false">
                <v:path arrowok="t"/>
                <v:fill type="solid"/>
              </v:shape>
            </v:group>
            <v:group style="position:absolute;left:8185;top:4415;width:10;height:20" coordorigin="8185,4415" coordsize="10,20">
              <v:shape style="position:absolute;left:8185;top:4415;width:10;height:20" coordorigin="8185,4415" coordsize="10,20" path="m8185,4434l8195,4434,8195,4415,8185,4415,8185,4434xe" filled="true" fillcolor="#000000" stroked="false">
                <v:path arrowok="t"/>
                <v:fill type="solid"/>
              </v:shape>
            </v:group>
            <v:group style="position:absolute;left:8185;top:4434;width:10;height:20" coordorigin="8185,4434" coordsize="10,20">
              <v:shape style="position:absolute;left:8185;top:4434;width:10;height:20" coordorigin="8185,4434" coordsize="10,20" path="m8185,4453l8195,4453,8195,4434,8185,4434,8185,4453xe" filled="true" fillcolor="#000000" stroked="false">
                <v:path arrowok="t"/>
                <v:fill type="solid"/>
              </v:shape>
            </v:group>
            <v:group style="position:absolute;left:8185;top:4453;width:10;height:20" coordorigin="8185,4453" coordsize="10,20">
              <v:shape style="position:absolute;left:8185;top:4453;width:10;height:20" coordorigin="8185,4453" coordsize="10,20" path="m8185,4472l8195,4472,8195,4453,8185,4453,8185,4472xe" filled="true" fillcolor="#000000" stroked="false">
                <v:path arrowok="t"/>
                <v:fill type="solid"/>
              </v:shape>
            </v:group>
            <v:group style="position:absolute;left:8185;top:4472;width:10;height:20" coordorigin="8185,4472" coordsize="10,20">
              <v:shape style="position:absolute;left:8185;top:4472;width:10;height:20" coordorigin="8185,4472" coordsize="10,20" path="m8185,4491l8195,4491,8195,4472,8185,4472,8185,4491xe" filled="true" fillcolor="#000000" stroked="false">
                <v:path arrowok="t"/>
                <v:fill type="solid"/>
              </v:shape>
            </v:group>
            <v:group style="position:absolute;left:8185;top:4491;width:10;height:20" coordorigin="8185,4491" coordsize="10,20">
              <v:shape style="position:absolute;left:8185;top:4491;width:10;height:20" coordorigin="8185,4491" coordsize="10,20" path="m8185,4511l8195,4511,8195,4491,8185,4491,8185,4511xe" filled="true" fillcolor="#000000" stroked="false">
                <v:path arrowok="t"/>
                <v:fill type="solid"/>
              </v:shape>
            </v:group>
            <v:group style="position:absolute;left:8185;top:4511;width:10;height:20" coordorigin="8185,4511" coordsize="10,20">
              <v:shape style="position:absolute;left:8185;top:4511;width:10;height:20" coordorigin="8185,4511" coordsize="10,20" path="m8185,4530l8195,4530,8195,4511,8185,4511,8185,4530xe" filled="true" fillcolor="#000000" stroked="false">
                <v:path arrowok="t"/>
                <v:fill type="solid"/>
              </v:shape>
            </v:group>
            <v:group style="position:absolute;left:8185;top:4530;width:10;height:20" coordorigin="8185,4530" coordsize="10,20">
              <v:shape style="position:absolute;left:8185;top:4530;width:10;height:20" coordorigin="8185,4530" coordsize="10,20" path="m8185,4549l8195,4549,8195,4530,8185,4530,8185,4549xe" filled="true" fillcolor="#000000" stroked="false">
                <v:path arrowok="t"/>
                <v:fill type="solid"/>
              </v:shape>
            </v:group>
            <v:group style="position:absolute;left:8185;top:4549;width:10;height:20" coordorigin="8185,4549" coordsize="10,20">
              <v:shape style="position:absolute;left:8185;top:4549;width:10;height:20" coordorigin="8185,4549" coordsize="10,20" path="m8185,4568l8195,4568,8195,4549,8185,4549,8185,4568xe" filled="true" fillcolor="#000000" stroked="false">
                <v:path arrowok="t"/>
                <v:fill type="solid"/>
              </v:shape>
            </v:group>
            <v:group style="position:absolute;left:8185;top:4568;width:10;height:20" coordorigin="8185,4568" coordsize="10,20">
              <v:shape style="position:absolute;left:8185;top:4568;width:10;height:20" coordorigin="8185,4568" coordsize="10,20" path="m8185,4587l8195,4587,8195,4568,8185,4568,8185,4587xe" filled="true" fillcolor="#000000" stroked="false">
                <v:path arrowok="t"/>
                <v:fill type="solid"/>
              </v:shape>
            </v:group>
            <v:group style="position:absolute;left:8185;top:4587;width:10;height:20" coordorigin="8185,4587" coordsize="10,20">
              <v:shape style="position:absolute;left:8185;top:4587;width:10;height:20" coordorigin="8185,4587" coordsize="10,20" path="m8185,4607l8195,4607,8195,4587,8185,4587,8185,4607xe" filled="true" fillcolor="#000000" stroked="false">
                <v:path arrowok="t"/>
                <v:fill type="solid"/>
              </v:shape>
            </v:group>
            <v:group style="position:absolute;left:8185;top:4607;width:10;height:20" coordorigin="8185,4607" coordsize="10,20">
              <v:shape style="position:absolute;left:8185;top:4607;width:10;height:20" coordorigin="8185,4607" coordsize="10,20" path="m8185,4626l8195,4626,8195,4607,8185,4607,8185,4626xe" filled="true" fillcolor="#000000" stroked="false">
                <v:path arrowok="t"/>
                <v:fill type="solid"/>
              </v:shape>
            </v:group>
            <v:group style="position:absolute;left:8185;top:4631;width:10;height:2" coordorigin="8185,4631" coordsize="10,2">
              <v:shape style="position:absolute;left:8185;top:4631;width:10;height:2" coordorigin="8185,4631" coordsize="10,0" path="m8185,4631l8195,4631e" filled="false" stroked="true" strokeweight=".47998pt" strokecolor="#000000">
                <v:path arrowok="t"/>
              </v:shape>
            </v:group>
            <v:group style="position:absolute;left:8937;top:4261;width:10;height:20" coordorigin="8937,4261" coordsize="10,20">
              <v:shape style="position:absolute;left:8937;top:4261;width:10;height:20" coordorigin="8937,4261" coordsize="10,20" path="m8937,4280l8947,4280,8947,4261,8937,4261,8937,4280xe" filled="true" fillcolor="#000000" stroked="false">
                <v:path arrowok="t"/>
                <v:fill type="solid"/>
              </v:shape>
            </v:group>
            <v:group style="position:absolute;left:8937;top:4280;width:10;height:20" coordorigin="8937,4280" coordsize="10,20">
              <v:shape style="position:absolute;left:8937;top:4280;width:10;height:20" coordorigin="8937,4280" coordsize="10,20" path="m8937,4299l8947,4299,8947,4280,8937,4280,8937,4299xe" filled="true" fillcolor="#000000" stroked="false">
                <v:path arrowok="t"/>
                <v:fill type="solid"/>
              </v:shape>
            </v:group>
            <v:group style="position:absolute;left:8937;top:4299;width:10;height:20" coordorigin="8937,4299" coordsize="10,20">
              <v:shape style="position:absolute;left:8937;top:4299;width:10;height:20" coordorigin="8937,4299" coordsize="10,20" path="m8937,4319l8947,4319,8947,4299,8937,4299,8937,4319xe" filled="true" fillcolor="#000000" stroked="false">
                <v:path arrowok="t"/>
                <v:fill type="solid"/>
              </v:shape>
            </v:group>
            <v:group style="position:absolute;left:8937;top:4319;width:10;height:20" coordorigin="8937,4319" coordsize="10,20">
              <v:shape style="position:absolute;left:8937;top:4319;width:10;height:20" coordorigin="8937,4319" coordsize="10,20" path="m8937,4338l8947,4338,8947,4319,8937,4319,8937,4338xe" filled="true" fillcolor="#000000" stroked="false">
                <v:path arrowok="t"/>
                <v:fill type="solid"/>
              </v:shape>
            </v:group>
            <v:group style="position:absolute;left:8937;top:4338;width:10;height:20" coordorigin="8937,4338" coordsize="10,20">
              <v:shape style="position:absolute;left:8937;top:4338;width:10;height:20" coordorigin="8937,4338" coordsize="10,20" path="m8937,4357l8947,4357,8947,4338,8937,4338,8937,4357xe" filled="true" fillcolor="#000000" stroked="false">
                <v:path arrowok="t"/>
                <v:fill type="solid"/>
              </v:shape>
            </v:group>
            <v:group style="position:absolute;left:8937;top:4357;width:10;height:20" coordorigin="8937,4357" coordsize="10,20">
              <v:shape style="position:absolute;left:8937;top:4357;width:10;height:20" coordorigin="8937,4357" coordsize="10,20" path="m8937,4376l8947,4376,8947,4357,8937,4357,8937,4376xe" filled="true" fillcolor="#000000" stroked="false">
                <v:path arrowok="t"/>
                <v:fill type="solid"/>
              </v:shape>
            </v:group>
            <v:group style="position:absolute;left:8937;top:4376;width:10;height:20" coordorigin="8937,4376" coordsize="10,20">
              <v:shape style="position:absolute;left:8937;top:4376;width:10;height:20" coordorigin="8937,4376" coordsize="10,20" path="m8937,4395l8947,4395,8947,4376,8937,4376,8937,4395xe" filled="true" fillcolor="#000000" stroked="false">
                <v:path arrowok="t"/>
                <v:fill type="solid"/>
              </v:shape>
            </v:group>
            <v:group style="position:absolute;left:8937;top:4395;width:10;height:20" coordorigin="8937,4395" coordsize="10,20">
              <v:shape style="position:absolute;left:8937;top:4395;width:10;height:20" coordorigin="8937,4395" coordsize="10,20" path="m8937,4415l8947,4415,8947,4395,8937,4395,8937,4415xe" filled="true" fillcolor="#000000" stroked="false">
                <v:path arrowok="t"/>
                <v:fill type="solid"/>
              </v:shape>
            </v:group>
            <v:group style="position:absolute;left:8937;top:4415;width:10;height:20" coordorigin="8937,4415" coordsize="10,20">
              <v:shape style="position:absolute;left:8937;top:4415;width:10;height:20" coordorigin="8937,4415" coordsize="10,20" path="m8937,4434l8947,4434,8947,4415,8937,4415,8937,4434xe" filled="true" fillcolor="#000000" stroked="false">
                <v:path arrowok="t"/>
                <v:fill type="solid"/>
              </v:shape>
            </v:group>
            <v:group style="position:absolute;left:8937;top:4434;width:10;height:20" coordorigin="8937,4434" coordsize="10,20">
              <v:shape style="position:absolute;left:8937;top:4434;width:10;height:20" coordorigin="8937,4434" coordsize="10,20" path="m8937,4453l8947,4453,8947,4434,8937,4434,8937,4453xe" filled="true" fillcolor="#000000" stroked="false">
                <v:path arrowok="t"/>
                <v:fill type="solid"/>
              </v:shape>
            </v:group>
            <v:group style="position:absolute;left:8937;top:4453;width:10;height:20" coordorigin="8937,4453" coordsize="10,20">
              <v:shape style="position:absolute;left:8937;top:4453;width:10;height:20" coordorigin="8937,4453" coordsize="10,20" path="m8937,4472l8947,4472,8947,4453,8937,4453,8937,4472xe" filled="true" fillcolor="#000000" stroked="false">
                <v:path arrowok="t"/>
                <v:fill type="solid"/>
              </v:shape>
            </v:group>
            <v:group style="position:absolute;left:8937;top:4472;width:10;height:20" coordorigin="8937,4472" coordsize="10,20">
              <v:shape style="position:absolute;left:8937;top:4472;width:10;height:20" coordorigin="8937,4472" coordsize="10,20" path="m8937,4491l8947,4491,8947,4472,8937,4472,8937,4491xe" filled="true" fillcolor="#000000" stroked="false">
                <v:path arrowok="t"/>
                <v:fill type="solid"/>
              </v:shape>
            </v:group>
            <v:group style="position:absolute;left:8937;top:4491;width:10;height:20" coordorigin="8937,4491" coordsize="10,20">
              <v:shape style="position:absolute;left:8937;top:4491;width:10;height:20" coordorigin="8937,4491" coordsize="10,20" path="m8937,4511l8947,4511,8947,4491,8937,4491,8937,4511xe" filled="true" fillcolor="#000000" stroked="false">
                <v:path arrowok="t"/>
                <v:fill type="solid"/>
              </v:shape>
            </v:group>
            <v:group style="position:absolute;left:8937;top:4511;width:10;height:20" coordorigin="8937,4511" coordsize="10,20">
              <v:shape style="position:absolute;left:8937;top:4511;width:10;height:20" coordorigin="8937,4511" coordsize="10,20" path="m8937,4530l8947,4530,8947,4511,8937,4511,8937,4530xe" filled="true" fillcolor="#000000" stroked="false">
                <v:path arrowok="t"/>
                <v:fill type="solid"/>
              </v:shape>
            </v:group>
            <v:group style="position:absolute;left:8937;top:4530;width:10;height:20" coordorigin="8937,4530" coordsize="10,20">
              <v:shape style="position:absolute;left:8937;top:4530;width:10;height:20" coordorigin="8937,4530" coordsize="10,20" path="m8937,4549l8947,4549,8947,4530,8937,4530,8937,4549xe" filled="true" fillcolor="#000000" stroked="false">
                <v:path arrowok="t"/>
                <v:fill type="solid"/>
              </v:shape>
            </v:group>
            <v:group style="position:absolute;left:8937;top:4549;width:10;height:20" coordorigin="8937,4549" coordsize="10,20">
              <v:shape style="position:absolute;left:8937;top:4549;width:10;height:20" coordorigin="8937,4549" coordsize="10,20" path="m8937,4568l8947,4568,8947,4549,8937,4549,8937,4568xe" filled="true" fillcolor="#000000" stroked="false">
                <v:path arrowok="t"/>
                <v:fill type="solid"/>
              </v:shape>
            </v:group>
            <v:group style="position:absolute;left:8937;top:4568;width:10;height:20" coordorigin="8937,4568" coordsize="10,20">
              <v:shape style="position:absolute;left:8937;top:4568;width:10;height:20" coordorigin="8937,4568" coordsize="10,20" path="m8937,4587l8947,4587,8947,4568,8937,4568,8937,4587xe" filled="true" fillcolor="#000000" stroked="false">
                <v:path arrowok="t"/>
                <v:fill type="solid"/>
              </v:shape>
            </v:group>
            <v:group style="position:absolute;left:8937;top:4587;width:10;height:20" coordorigin="8937,4587" coordsize="10,20">
              <v:shape style="position:absolute;left:8937;top:4587;width:10;height:20" coordorigin="8937,4587" coordsize="10,20" path="m8937,4607l8947,4607,8947,4587,8937,4587,8937,4607xe" filled="true" fillcolor="#000000" stroked="false">
                <v:path arrowok="t"/>
                <v:fill type="solid"/>
              </v:shape>
            </v:group>
            <v:group style="position:absolute;left:8937;top:4607;width:10;height:20" coordorigin="8937,4607" coordsize="10,20">
              <v:shape style="position:absolute;left:8937;top:4607;width:10;height:20" coordorigin="8937,4607" coordsize="10,20" path="m8937,4626l8947,4626,8947,4607,8937,4607,8937,4626xe" filled="true" fillcolor="#000000" stroked="false">
                <v:path arrowok="t"/>
                <v:fill type="solid"/>
              </v:shape>
            </v:group>
            <v:group style="position:absolute;left:8937;top:4631;width:10;height:2" coordorigin="8937,4631" coordsize="10,2">
              <v:shape style="position:absolute;left:8937;top:4631;width:10;height:2" coordorigin="8937,4631" coordsize="10,0" path="m8937,4631l8947,4631e" filled="false" stroked="true" strokeweight=".47998pt" strokecolor="#000000">
                <v:path arrowok="t"/>
              </v:shape>
            </v:group>
            <v:group style="position:absolute;left:9746;top:4261;width:10;height:20" coordorigin="9746,4261" coordsize="10,20">
              <v:shape style="position:absolute;left:9746;top:4261;width:10;height:20" coordorigin="9746,4261" coordsize="10,20" path="m9746,4280l9756,4280,9756,4261,9746,4261,9746,4280xe" filled="true" fillcolor="#000000" stroked="false">
                <v:path arrowok="t"/>
                <v:fill type="solid"/>
              </v:shape>
            </v:group>
            <v:group style="position:absolute;left:9746;top:4280;width:10;height:20" coordorigin="9746,4280" coordsize="10,20">
              <v:shape style="position:absolute;left:9746;top:4280;width:10;height:20" coordorigin="9746,4280" coordsize="10,20" path="m9746,4299l9756,4299,9756,4280,9746,4280,9746,4299xe" filled="true" fillcolor="#000000" stroked="false">
                <v:path arrowok="t"/>
                <v:fill type="solid"/>
              </v:shape>
            </v:group>
            <v:group style="position:absolute;left:9746;top:4299;width:10;height:20" coordorigin="9746,4299" coordsize="10,20">
              <v:shape style="position:absolute;left:9746;top:4299;width:10;height:20" coordorigin="9746,4299" coordsize="10,20" path="m9746,4319l9756,4319,9756,4299,9746,4299,9746,4319xe" filled="true" fillcolor="#000000" stroked="false">
                <v:path arrowok="t"/>
                <v:fill type="solid"/>
              </v:shape>
            </v:group>
            <v:group style="position:absolute;left:9746;top:4319;width:10;height:20" coordorigin="9746,4319" coordsize="10,20">
              <v:shape style="position:absolute;left:9746;top:4319;width:10;height:20" coordorigin="9746,4319" coordsize="10,20" path="m9746,4338l9756,4338,9756,4319,9746,4319,9746,4338xe" filled="true" fillcolor="#000000" stroked="false">
                <v:path arrowok="t"/>
                <v:fill type="solid"/>
              </v:shape>
            </v:group>
            <v:group style="position:absolute;left:9746;top:4338;width:10;height:20" coordorigin="9746,4338" coordsize="10,20">
              <v:shape style="position:absolute;left:9746;top:4338;width:10;height:20" coordorigin="9746,4338" coordsize="10,20" path="m9746,4357l9756,4357,9756,4338,9746,4338,9746,4357xe" filled="true" fillcolor="#000000" stroked="false">
                <v:path arrowok="t"/>
                <v:fill type="solid"/>
              </v:shape>
            </v:group>
            <v:group style="position:absolute;left:9746;top:4357;width:10;height:20" coordorigin="9746,4357" coordsize="10,20">
              <v:shape style="position:absolute;left:9746;top:4357;width:10;height:20" coordorigin="9746,4357" coordsize="10,20" path="m9746,4376l9756,4376,9756,4357,9746,4357,9746,4376xe" filled="true" fillcolor="#000000" stroked="false">
                <v:path arrowok="t"/>
                <v:fill type="solid"/>
              </v:shape>
            </v:group>
            <v:group style="position:absolute;left:9746;top:4376;width:10;height:20" coordorigin="9746,4376" coordsize="10,20">
              <v:shape style="position:absolute;left:9746;top:4376;width:10;height:20" coordorigin="9746,4376" coordsize="10,20" path="m9746,4395l9756,4395,9756,4376,9746,4376,9746,4395xe" filled="true" fillcolor="#000000" stroked="false">
                <v:path arrowok="t"/>
                <v:fill type="solid"/>
              </v:shape>
            </v:group>
            <v:group style="position:absolute;left:9746;top:4395;width:10;height:20" coordorigin="9746,4395" coordsize="10,20">
              <v:shape style="position:absolute;left:9746;top:4395;width:10;height:20" coordorigin="9746,4395" coordsize="10,20" path="m9746,4415l9756,4415,9756,4395,9746,4395,9746,4415xe" filled="true" fillcolor="#000000" stroked="false">
                <v:path arrowok="t"/>
                <v:fill type="solid"/>
              </v:shape>
            </v:group>
            <v:group style="position:absolute;left:9746;top:4415;width:10;height:20" coordorigin="9746,4415" coordsize="10,20">
              <v:shape style="position:absolute;left:9746;top:4415;width:10;height:20" coordorigin="9746,4415" coordsize="10,20" path="m9746,4434l9756,4434,9756,4415,9746,4415,9746,4434xe" filled="true" fillcolor="#000000" stroked="false">
                <v:path arrowok="t"/>
                <v:fill type="solid"/>
              </v:shape>
            </v:group>
            <v:group style="position:absolute;left:9746;top:4434;width:10;height:20" coordorigin="9746,4434" coordsize="10,20">
              <v:shape style="position:absolute;left:9746;top:4434;width:10;height:20" coordorigin="9746,4434" coordsize="10,20" path="m9746,4453l9756,4453,9756,4434,9746,4434,9746,4453xe" filled="true" fillcolor="#000000" stroked="false">
                <v:path arrowok="t"/>
                <v:fill type="solid"/>
              </v:shape>
            </v:group>
            <v:group style="position:absolute;left:9746;top:4453;width:10;height:20" coordorigin="9746,4453" coordsize="10,20">
              <v:shape style="position:absolute;left:9746;top:4453;width:10;height:20" coordorigin="9746,4453" coordsize="10,20" path="m9746,4472l9756,4472,9756,4453,9746,4453,9746,4472xe" filled="true" fillcolor="#000000" stroked="false">
                <v:path arrowok="t"/>
                <v:fill type="solid"/>
              </v:shape>
            </v:group>
            <v:group style="position:absolute;left:9746;top:4472;width:10;height:20" coordorigin="9746,4472" coordsize="10,20">
              <v:shape style="position:absolute;left:9746;top:4472;width:10;height:20" coordorigin="9746,4472" coordsize="10,20" path="m9746,4491l9756,4491,9756,4472,9746,4472,9746,4491xe" filled="true" fillcolor="#000000" stroked="false">
                <v:path arrowok="t"/>
                <v:fill type="solid"/>
              </v:shape>
            </v:group>
            <v:group style="position:absolute;left:9746;top:4491;width:10;height:20" coordorigin="9746,4491" coordsize="10,20">
              <v:shape style="position:absolute;left:9746;top:4491;width:10;height:20" coordorigin="9746,4491" coordsize="10,20" path="m9746,4511l9756,4511,9756,4491,9746,4491,9746,4511xe" filled="true" fillcolor="#000000" stroked="false">
                <v:path arrowok="t"/>
                <v:fill type="solid"/>
              </v:shape>
            </v:group>
            <v:group style="position:absolute;left:9746;top:4511;width:10;height:20" coordorigin="9746,4511" coordsize="10,20">
              <v:shape style="position:absolute;left:9746;top:4511;width:10;height:20" coordorigin="9746,4511" coordsize="10,20" path="m9746,4530l9756,4530,9756,4511,9746,4511,9746,4530xe" filled="true" fillcolor="#000000" stroked="false">
                <v:path arrowok="t"/>
                <v:fill type="solid"/>
              </v:shape>
            </v:group>
            <v:group style="position:absolute;left:9746;top:4530;width:10;height:20" coordorigin="9746,4530" coordsize="10,20">
              <v:shape style="position:absolute;left:9746;top:4530;width:10;height:20" coordorigin="9746,4530" coordsize="10,20" path="m9746,4549l9756,4549,9756,4530,9746,4530,9746,4549xe" filled="true" fillcolor="#000000" stroked="false">
                <v:path arrowok="t"/>
                <v:fill type="solid"/>
              </v:shape>
            </v:group>
            <v:group style="position:absolute;left:9746;top:4549;width:10;height:20" coordorigin="9746,4549" coordsize="10,20">
              <v:shape style="position:absolute;left:9746;top:4549;width:10;height:20" coordorigin="9746,4549" coordsize="10,20" path="m9746,4568l9756,4568,9756,4549,9746,4549,9746,4568xe" filled="true" fillcolor="#000000" stroked="false">
                <v:path arrowok="t"/>
                <v:fill type="solid"/>
              </v:shape>
            </v:group>
            <v:group style="position:absolute;left:9746;top:4568;width:10;height:20" coordorigin="9746,4568" coordsize="10,20">
              <v:shape style="position:absolute;left:9746;top:4568;width:10;height:20" coordorigin="9746,4568" coordsize="10,20" path="m9746,4587l9756,4587,9756,4568,9746,4568,9746,4587xe" filled="true" fillcolor="#000000" stroked="false">
                <v:path arrowok="t"/>
                <v:fill type="solid"/>
              </v:shape>
            </v:group>
            <v:group style="position:absolute;left:9746;top:4587;width:10;height:20" coordorigin="9746,4587" coordsize="10,20">
              <v:shape style="position:absolute;left:9746;top:4587;width:10;height:20" coordorigin="9746,4587" coordsize="10,20" path="m9746,4607l9756,4607,9756,4587,9746,4587,9746,4607xe" filled="true" fillcolor="#000000" stroked="false">
                <v:path arrowok="t"/>
                <v:fill type="solid"/>
              </v:shape>
            </v:group>
            <v:group style="position:absolute;left:9746;top:4607;width:10;height:20" coordorigin="9746,4607" coordsize="10,20">
              <v:shape style="position:absolute;left:9746;top:4607;width:10;height:20" coordorigin="9746,4607" coordsize="10,20" path="m9746,4626l9756,4626,9756,4607,9746,4607,9746,4626xe" filled="true" fillcolor="#000000" stroked="false">
                <v:path arrowok="t"/>
                <v:fill type="solid"/>
              </v:shape>
            </v:group>
            <v:group style="position:absolute;left:9746;top:4631;width:10;height:2" coordorigin="9746,4631" coordsize="10,2">
              <v:shape style="position:absolute;left:9746;top:4631;width:10;height:2" coordorigin="9746,4631" coordsize="10,0" path="m9746,4631l9756,4631e" filled="false" stroked="true" strokeweight=".47998pt" strokecolor="#000000">
                <v:path arrowok="t"/>
              </v:shape>
              <v:shape style="position:absolute;left:2952;top:4635;width:826;height:10" type="#_x0000_t75" stroked="false">
                <v:imagedata r:id="rId279" o:title=""/>
              </v:shape>
              <v:shape style="position:absolute;left:3773;top:4635;width:999;height:10" type="#_x0000_t75" stroked="false">
                <v:imagedata r:id="rId282" o:title=""/>
              </v:shape>
              <v:shape style="position:absolute;left:4767;top:4635;width:754;height:10" type="#_x0000_t75" stroked="false">
                <v:imagedata r:id="rId283" o:title=""/>
              </v:shape>
              <v:shape style="position:absolute;left:5516;top:4635;width:941;height:10" type="#_x0000_t75" stroked="false">
                <v:imagedata r:id="rId287" o:title=""/>
              </v:shape>
              <v:shape style="position:absolute;left:6453;top:4635;width:1733;height:10" type="#_x0000_t75" stroked="false">
                <v:imagedata r:id="rId285" o:title=""/>
              </v:shape>
              <v:shape style="position:absolute;left:8181;top:4635;width:2269;height:10" type="#_x0000_t75" stroked="false">
                <v:imagedata r:id="rId286" o:title=""/>
              </v:shape>
            </v:group>
            <v:group style="position:absolute;left:3778;top:4645;width:11;height:20" coordorigin="3778,4645" coordsize="11,20">
              <v:shape style="position:absolute;left:3778;top:4645;width:11;height:20" coordorigin="3778,4645" coordsize="11,20" path="m3778,4664l3788,4664,3788,4645,3778,4645,3778,4664xe" filled="true" fillcolor="#000000" stroked="false">
                <v:path arrowok="t"/>
                <v:fill type="solid"/>
              </v:shape>
            </v:group>
            <v:group style="position:absolute;left:3778;top:4664;width:11;height:20" coordorigin="3778,4664" coordsize="11,20">
              <v:shape style="position:absolute;left:3778;top:4664;width:11;height:20" coordorigin="3778,4664" coordsize="11,20" path="m3778,4683l3788,4683,3788,4664,3778,4664,3778,4683xe" filled="true" fillcolor="#000000" stroked="false">
                <v:path arrowok="t"/>
                <v:fill type="solid"/>
              </v:shape>
            </v:group>
            <v:group style="position:absolute;left:3778;top:4683;width:11;height:20" coordorigin="3778,4683" coordsize="11,20">
              <v:shape style="position:absolute;left:3778;top:4683;width:11;height:20" coordorigin="3778,4683" coordsize="11,20" path="m3778,4703l3788,4703,3788,4683,3778,4683,3778,4703xe" filled="true" fillcolor="#000000" stroked="false">
                <v:path arrowok="t"/>
                <v:fill type="solid"/>
              </v:shape>
            </v:group>
            <v:group style="position:absolute;left:3778;top:4703;width:11;height:20" coordorigin="3778,4703" coordsize="11,20">
              <v:shape style="position:absolute;left:3778;top:4703;width:11;height:20" coordorigin="3778,4703" coordsize="11,20" path="m3778,4722l3788,4722,3788,4703,3778,4703,3778,4722xe" filled="true" fillcolor="#000000" stroked="false">
                <v:path arrowok="t"/>
                <v:fill type="solid"/>
              </v:shape>
            </v:group>
            <v:group style="position:absolute;left:3778;top:4722;width:11;height:20" coordorigin="3778,4722" coordsize="11,20">
              <v:shape style="position:absolute;left:3778;top:4722;width:11;height:20" coordorigin="3778,4722" coordsize="11,20" path="m3778,4741l3788,4741,3788,4722,3778,4722,3778,4741xe" filled="true" fillcolor="#000000" stroked="false">
                <v:path arrowok="t"/>
                <v:fill type="solid"/>
              </v:shape>
            </v:group>
            <v:group style="position:absolute;left:3778;top:4741;width:11;height:20" coordorigin="3778,4741" coordsize="11,20">
              <v:shape style="position:absolute;left:3778;top:4741;width:11;height:20" coordorigin="3778,4741" coordsize="11,20" path="m3778,4760l3788,4760,3788,4741,3778,4741,3778,4760xe" filled="true" fillcolor="#000000" stroked="false">
                <v:path arrowok="t"/>
                <v:fill type="solid"/>
              </v:shape>
            </v:group>
            <v:group style="position:absolute;left:3778;top:4760;width:11;height:20" coordorigin="3778,4760" coordsize="11,20">
              <v:shape style="position:absolute;left:3778;top:4760;width:11;height:20" coordorigin="3778,4760" coordsize="11,20" path="m3778,4779l3788,4779,3788,4760,3778,4760,3778,4779xe" filled="true" fillcolor="#000000" stroked="false">
                <v:path arrowok="t"/>
                <v:fill type="solid"/>
              </v:shape>
            </v:group>
            <v:group style="position:absolute;left:3778;top:4779;width:11;height:20" coordorigin="3778,4779" coordsize="11,20">
              <v:shape style="position:absolute;left:3778;top:4779;width:11;height:20" coordorigin="3778,4779" coordsize="11,20" path="m3778,4799l3788,4799,3788,4779,3778,4779,3778,4799xe" filled="true" fillcolor="#000000" stroked="false">
                <v:path arrowok="t"/>
                <v:fill type="solid"/>
              </v:shape>
            </v:group>
            <v:group style="position:absolute;left:3778;top:4799;width:11;height:20" coordorigin="3778,4799" coordsize="11,20">
              <v:shape style="position:absolute;left:3778;top:4799;width:11;height:20" coordorigin="3778,4799" coordsize="11,20" path="m3778,4818l3788,4818,3788,4799,3778,4799,3778,4818xe" filled="true" fillcolor="#000000" stroked="false">
                <v:path arrowok="t"/>
                <v:fill type="solid"/>
              </v:shape>
            </v:group>
            <v:group style="position:absolute;left:3778;top:4818;width:11;height:20" coordorigin="3778,4818" coordsize="11,20">
              <v:shape style="position:absolute;left:3778;top:4818;width:11;height:20" coordorigin="3778,4818" coordsize="11,20" path="m3778,4837l3788,4837,3788,4818,3778,4818,3778,4837xe" filled="true" fillcolor="#000000" stroked="false">
                <v:path arrowok="t"/>
                <v:fill type="solid"/>
              </v:shape>
            </v:group>
            <v:group style="position:absolute;left:3778;top:4837;width:11;height:20" coordorigin="3778,4837" coordsize="11,20">
              <v:shape style="position:absolute;left:3778;top:4837;width:11;height:20" coordorigin="3778,4837" coordsize="11,20" path="m3778,4856l3788,4856,3788,4837,3778,4837,3778,4856xe" filled="true" fillcolor="#000000" stroked="false">
                <v:path arrowok="t"/>
                <v:fill type="solid"/>
              </v:shape>
            </v:group>
            <v:group style="position:absolute;left:3778;top:4856;width:11;height:20" coordorigin="3778,4856" coordsize="11,20">
              <v:shape style="position:absolute;left:3778;top:4856;width:11;height:20" coordorigin="3778,4856" coordsize="11,20" path="m3778,4875l3788,4875,3788,4856,3778,4856,3778,4875xe" filled="true" fillcolor="#000000" stroked="false">
                <v:path arrowok="t"/>
                <v:fill type="solid"/>
              </v:shape>
            </v:group>
            <v:group style="position:absolute;left:3778;top:4875;width:11;height:20" coordorigin="3778,4875" coordsize="11,20">
              <v:shape style="position:absolute;left:3778;top:4875;width:11;height:20" coordorigin="3778,4875" coordsize="11,20" path="m3778,4895l3788,4895,3788,4875,3778,4875,3778,4895xe" filled="true" fillcolor="#000000" stroked="false">
                <v:path arrowok="t"/>
                <v:fill type="solid"/>
              </v:shape>
            </v:group>
            <v:group style="position:absolute;left:3778;top:4895;width:11;height:20" coordorigin="3778,4895" coordsize="11,20">
              <v:shape style="position:absolute;left:3778;top:4895;width:11;height:20" coordorigin="3778,4895" coordsize="11,20" path="m3778,4914l3788,4914,3788,4895,3778,4895,3778,4914xe" filled="true" fillcolor="#000000" stroked="false">
                <v:path arrowok="t"/>
                <v:fill type="solid"/>
              </v:shape>
            </v:group>
            <v:group style="position:absolute;left:3778;top:4914;width:11;height:20" coordorigin="3778,4914" coordsize="11,20">
              <v:shape style="position:absolute;left:3778;top:4914;width:11;height:20" coordorigin="3778,4914" coordsize="11,20" path="m3778,4933l3788,4933,3788,4914,3778,4914,3778,4933xe" filled="true" fillcolor="#000000" stroked="false">
                <v:path arrowok="t"/>
                <v:fill type="solid"/>
              </v:shape>
            </v:group>
            <v:group style="position:absolute;left:3778;top:4933;width:11;height:20" coordorigin="3778,4933" coordsize="11,20">
              <v:shape style="position:absolute;left:3778;top:4933;width:11;height:20" coordorigin="3778,4933" coordsize="11,20" path="m3778,4952l3788,4952,3788,4933,3778,4933,3778,4952xe" filled="true" fillcolor="#000000" stroked="false">
                <v:path arrowok="t"/>
                <v:fill type="solid"/>
              </v:shape>
            </v:group>
            <v:group style="position:absolute;left:3778;top:4952;width:11;height:20" coordorigin="3778,4952" coordsize="11,20">
              <v:shape style="position:absolute;left:3778;top:4952;width:11;height:20" coordorigin="3778,4952" coordsize="11,20" path="m3778,4971l3788,4971,3788,4952,3778,4952,3778,4971xe" filled="true" fillcolor="#000000" stroked="false">
                <v:path arrowok="t"/>
                <v:fill type="solid"/>
              </v:shape>
            </v:group>
            <v:group style="position:absolute;left:3778;top:4971;width:11;height:20" coordorigin="3778,4971" coordsize="11,20">
              <v:shape style="position:absolute;left:3778;top:4971;width:11;height:20" coordorigin="3778,4971" coordsize="11,20" path="m3778,4991l3788,4991,3788,4971,3778,4971,3778,4991xe" filled="true" fillcolor="#000000" stroked="false">
                <v:path arrowok="t"/>
                <v:fill type="solid"/>
              </v:shape>
            </v:group>
            <v:group style="position:absolute;left:3778;top:4991;width:11;height:20" coordorigin="3778,4991" coordsize="11,20">
              <v:shape style="position:absolute;left:3778;top:4991;width:11;height:20" coordorigin="3778,4991" coordsize="11,20" path="m3778,5010l3788,5010,3788,4991,3778,4991,3778,5010xe" filled="true" fillcolor="#000000" stroked="false">
                <v:path arrowok="t"/>
                <v:fill type="solid"/>
              </v:shape>
            </v:group>
            <v:group style="position:absolute;left:3778;top:5015;width:11;height:2" coordorigin="3778,5015" coordsize="11,2">
              <v:shape style="position:absolute;left:3778;top:5015;width:11;height:2" coordorigin="3778,5015" coordsize="11,0" path="m3778,5015l3788,5015e" filled="false" stroked="true" strokeweight=".48001pt" strokecolor="#000000">
                <v:path arrowok="t"/>
              </v:shape>
            </v:group>
            <v:group style="position:absolute;left:4772;top:4645;width:10;height:20" coordorigin="4772,4645" coordsize="10,20">
              <v:shape style="position:absolute;left:4772;top:4645;width:10;height:20" coordorigin="4772,4645" coordsize="10,20" path="m4772,4664l4782,4664,4782,4645,4772,4645,4772,4664xe" filled="true" fillcolor="#000000" stroked="false">
                <v:path arrowok="t"/>
                <v:fill type="solid"/>
              </v:shape>
            </v:group>
            <v:group style="position:absolute;left:4772;top:4664;width:10;height:20" coordorigin="4772,4664" coordsize="10,20">
              <v:shape style="position:absolute;left:4772;top:4664;width:10;height:20" coordorigin="4772,4664" coordsize="10,20" path="m4772,4683l4782,4683,4782,4664,4772,4664,4772,4683xe" filled="true" fillcolor="#000000" stroked="false">
                <v:path arrowok="t"/>
                <v:fill type="solid"/>
              </v:shape>
            </v:group>
            <v:group style="position:absolute;left:4772;top:4683;width:10;height:20" coordorigin="4772,4683" coordsize="10,20">
              <v:shape style="position:absolute;left:4772;top:4683;width:10;height:20" coordorigin="4772,4683" coordsize="10,20" path="m4772,4703l4782,4703,4782,4683,4772,4683,4772,4703xe" filled="true" fillcolor="#000000" stroked="false">
                <v:path arrowok="t"/>
                <v:fill type="solid"/>
              </v:shape>
            </v:group>
            <v:group style="position:absolute;left:4772;top:4703;width:10;height:20" coordorigin="4772,4703" coordsize="10,20">
              <v:shape style="position:absolute;left:4772;top:4703;width:10;height:20" coordorigin="4772,4703" coordsize="10,20" path="m4772,4722l4782,4722,4782,4703,4772,4703,4772,4722xe" filled="true" fillcolor="#000000" stroked="false">
                <v:path arrowok="t"/>
                <v:fill type="solid"/>
              </v:shape>
            </v:group>
            <v:group style="position:absolute;left:4772;top:4722;width:10;height:20" coordorigin="4772,4722" coordsize="10,20">
              <v:shape style="position:absolute;left:4772;top:4722;width:10;height:20" coordorigin="4772,4722" coordsize="10,20" path="m4772,4741l4782,4741,4782,4722,4772,4722,4772,4741xe" filled="true" fillcolor="#000000" stroked="false">
                <v:path arrowok="t"/>
                <v:fill type="solid"/>
              </v:shape>
            </v:group>
            <v:group style="position:absolute;left:4772;top:4741;width:10;height:20" coordorigin="4772,4741" coordsize="10,20">
              <v:shape style="position:absolute;left:4772;top:4741;width:10;height:20" coordorigin="4772,4741" coordsize="10,20" path="m4772,4760l4782,4760,4782,4741,4772,4741,4772,4760xe" filled="true" fillcolor="#000000" stroked="false">
                <v:path arrowok="t"/>
                <v:fill type="solid"/>
              </v:shape>
            </v:group>
            <v:group style="position:absolute;left:4772;top:4760;width:10;height:20" coordorigin="4772,4760" coordsize="10,20">
              <v:shape style="position:absolute;left:4772;top:4760;width:10;height:20" coordorigin="4772,4760" coordsize="10,20" path="m4772,4779l4782,4779,4782,4760,4772,4760,4772,4779xe" filled="true" fillcolor="#000000" stroked="false">
                <v:path arrowok="t"/>
                <v:fill type="solid"/>
              </v:shape>
            </v:group>
            <v:group style="position:absolute;left:4772;top:4779;width:10;height:20" coordorigin="4772,4779" coordsize="10,20">
              <v:shape style="position:absolute;left:4772;top:4779;width:10;height:20" coordorigin="4772,4779" coordsize="10,20" path="m4772,4799l4782,4799,4782,4779,4772,4779,4772,4799xe" filled="true" fillcolor="#000000" stroked="false">
                <v:path arrowok="t"/>
                <v:fill type="solid"/>
              </v:shape>
            </v:group>
            <v:group style="position:absolute;left:4772;top:4799;width:10;height:20" coordorigin="4772,4799" coordsize="10,20">
              <v:shape style="position:absolute;left:4772;top:4799;width:10;height:20" coordorigin="4772,4799" coordsize="10,20" path="m4772,4818l4782,4818,4782,4799,4772,4799,4772,4818xe" filled="true" fillcolor="#000000" stroked="false">
                <v:path arrowok="t"/>
                <v:fill type="solid"/>
              </v:shape>
            </v:group>
            <v:group style="position:absolute;left:4772;top:4818;width:10;height:20" coordorigin="4772,4818" coordsize="10,20">
              <v:shape style="position:absolute;left:4772;top:4818;width:10;height:20" coordorigin="4772,4818" coordsize="10,20" path="m4772,4837l4782,4837,4782,4818,4772,4818,4772,4837xe" filled="true" fillcolor="#000000" stroked="false">
                <v:path arrowok="t"/>
                <v:fill type="solid"/>
              </v:shape>
            </v:group>
            <v:group style="position:absolute;left:4772;top:4837;width:10;height:20" coordorigin="4772,4837" coordsize="10,20">
              <v:shape style="position:absolute;left:4772;top:4837;width:10;height:20" coordorigin="4772,4837" coordsize="10,20" path="m4772,4856l4782,4856,4782,4837,4772,4837,4772,4856xe" filled="true" fillcolor="#000000" stroked="false">
                <v:path arrowok="t"/>
                <v:fill type="solid"/>
              </v:shape>
            </v:group>
            <v:group style="position:absolute;left:4772;top:4856;width:10;height:20" coordorigin="4772,4856" coordsize="10,20">
              <v:shape style="position:absolute;left:4772;top:4856;width:10;height:20" coordorigin="4772,4856" coordsize="10,20" path="m4772,4875l4782,4875,4782,4856,4772,4856,4772,4875xe" filled="true" fillcolor="#000000" stroked="false">
                <v:path arrowok="t"/>
                <v:fill type="solid"/>
              </v:shape>
            </v:group>
            <v:group style="position:absolute;left:4772;top:4875;width:10;height:20" coordorigin="4772,4875" coordsize="10,20">
              <v:shape style="position:absolute;left:4772;top:4875;width:10;height:20" coordorigin="4772,4875" coordsize="10,20" path="m4772,4895l4782,4895,4782,4875,4772,4875,4772,4895xe" filled="true" fillcolor="#000000" stroked="false">
                <v:path arrowok="t"/>
                <v:fill type="solid"/>
              </v:shape>
            </v:group>
            <v:group style="position:absolute;left:4772;top:4895;width:10;height:20" coordorigin="4772,4895" coordsize="10,20">
              <v:shape style="position:absolute;left:4772;top:4895;width:10;height:20" coordorigin="4772,4895" coordsize="10,20" path="m4772,4914l4782,4914,4782,4895,4772,4895,4772,4914xe" filled="true" fillcolor="#000000" stroked="false">
                <v:path arrowok="t"/>
                <v:fill type="solid"/>
              </v:shape>
            </v:group>
            <v:group style="position:absolute;left:4772;top:4914;width:10;height:20" coordorigin="4772,4914" coordsize="10,20">
              <v:shape style="position:absolute;left:4772;top:4914;width:10;height:20" coordorigin="4772,4914" coordsize="10,20" path="m4772,4933l4782,4933,4782,4914,4772,4914,4772,4933xe" filled="true" fillcolor="#000000" stroked="false">
                <v:path arrowok="t"/>
                <v:fill type="solid"/>
              </v:shape>
            </v:group>
            <v:group style="position:absolute;left:4772;top:4933;width:10;height:20" coordorigin="4772,4933" coordsize="10,20">
              <v:shape style="position:absolute;left:4772;top:4933;width:10;height:20" coordorigin="4772,4933" coordsize="10,20" path="m4772,4952l4782,4952,4782,4933,4772,4933,4772,4952xe" filled="true" fillcolor="#000000" stroked="false">
                <v:path arrowok="t"/>
                <v:fill type="solid"/>
              </v:shape>
            </v:group>
            <v:group style="position:absolute;left:4772;top:4952;width:10;height:20" coordorigin="4772,4952" coordsize="10,20">
              <v:shape style="position:absolute;left:4772;top:4952;width:10;height:20" coordorigin="4772,4952" coordsize="10,20" path="m4772,4971l4782,4971,4782,4952,4772,4952,4772,4971xe" filled="true" fillcolor="#000000" stroked="false">
                <v:path arrowok="t"/>
                <v:fill type="solid"/>
              </v:shape>
            </v:group>
            <v:group style="position:absolute;left:4772;top:4971;width:10;height:20" coordorigin="4772,4971" coordsize="10,20">
              <v:shape style="position:absolute;left:4772;top:4971;width:10;height:20" coordorigin="4772,4971" coordsize="10,20" path="m4772,4991l4782,4991,4782,4971,4772,4971,4772,4991xe" filled="true" fillcolor="#000000" stroked="false">
                <v:path arrowok="t"/>
                <v:fill type="solid"/>
              </v:shape>
            </v:group>
            <v:group style="position:absolute;left:4772;top:4991;width:10;height:20" coordorigin="4772,4991" coordsize="10,20">
              <v:shape style="position:absolute;left:4772;top:4991;width:10;height:20" coordorigin="4772,4991" coordsize="10,20" path="m4772,5010l4782,5010,4782,4991,4772,4991,4772,5010xe" filled="true" fillcolor="#000000" stroked="false">
                <v:path arrowok="t"/>
                <v:fill type="solid"/>
              </v:shape>
            </v:group>
            <v:group style="position:absolute;left:4772;top:5015;width:10;height:2" coordorigin="4772,5015" coordsize="10,2">
              <v:shape style="position:absolute;left:4772;top:5015;width:10;height:2" coordorigin="4772,5015" coordsize="10,0" path="m4772,5015l4782,5015e" filled="false" stroked="true" strokeweight=".48001pt" strokecolor="#000000">
                <v:path arrowok="t"/>
              </v:shape>
            </v:group>
            <v:group style="position:absolute;left:5521;top:4645;width:10;height:20" coordorigin="5521,4645" coordsize="10,20">
              <v:shape style="position:absolute;left:5521;top:4645;width:10;height:20" coordorigin="5521,4645" coordsize="10,20" path="m5521,4664l5531,4664,5531,4645,5521,4645,5521,4664xe" filled="true" fillcolor="#000000" stroked="false">
                <v:path arrowok="t"/>
                <v:fill type="solid"/>
              </v:shape>
            </v:group>
            <v:group style="position:absolute;left:5521;top:4664;width:10;height:20" coordorigin="5521,4664" coordsize="10,20">
              <v:shape style="position:absolute;left:5521;top:4664;width:10;height:20" coordorigin="5521,4664" coordsize="10,20" path="m5521,4683l5531,4683,5531,4664,5521,4664,5521,4683xe" filled="true" fillcolor="#000000" stroked="false">
                <v:path arrowok="t"/>
                <v:fill type="solid"/>
              </v:shape>
            </v:group>
            <v:group style="position:absolute;left:5521;top:4683;width:10;height:20" coordorigin="5521,4683" coordsize="10,20">
              <v:shape style="position:absolute;left:5521;top:4683;width:10;height:20" coordorigin="5521,4683" coordsize="10,20" path="m5521,4703l5531,4703,5531,4683,5521,4683,5521,4703xe" filled="true" fillcolor="#000000" stroked="false">
                <v:path arrowok="t"/>
                <v:fill type="solid"/>
              </v:shape>
            </v:group>
            <v:group style="position:absolute;left:5521;top:4703;width:10;height:20" coordorigin="5521,4703" coordsize="10,20">
              <v:shape style="position:absolute;left:5521;top:4703;width:10;height:20" coordorigin="5521,4703" coordsize="10,20" path="m5521,4722l5531,4722,5531,4703,5521,4703,5521,4722xe" filled="true" fillcolor="#000000" stroked="false">
                <v:path arrowok="t"/>
                <v:fill type="solid"/>
              </v:shape>
            </v:group>
            <v:group style="position:absolute;left:5521;top:4722;width:10;height:20" coordorigin="5521,4722" coordsize="10,20">
              <v:shape style="position:absolute;left:5521;top:4722;width:10;height:20" coordorigin="5521,4722" coordsize="10,20" path="m5521,4741l5531,4741,5531,4722,5521,4722,5521,4741xe" filled="true" fillcolor="#000000" stroked="false">
                <v:path arrowok="t"/>
                <v:fill type="solid"/>
              </v:shape>
            </v:group>
            <v:group style="position:absolute;left:5521;top:4741;width:10;height:20" coordorigin="5521,4741" coordsize="10,20">
              <v:shape style="position:absolute;left:5521;top:4741;width:10;height:20" coordorigin="5521,4741" coordsize="10,20" path="m5521,4760l5531,4760,5531,4741,5521,4741,5521,4760xe" filled="true" fillcolor="#000000" stroked="false">
                <v:path arrowok="t"/>
                <v:fill type="solid"/>
              </v:shape>
            </v:group>
            <v:group style="position:absolute;left:5521;top:4760;width:10;height:20" coordorigin="5521,4760" coordsize="10,20">
              <v:shape style="position:absolute;left:5521;top:4760;width:10;height:20" coordorigin="5521,4760" coordsize="10,20" path="m5521,4779l5531,4779,5531,4760,5521,4760,5521,4779xe" filled="true" fillcolor="#000000" stroked="false">
                <v:path arrowok="t"/>
                <v:fill type="solid"/>
              </v:shape>
            </v:group>
            <v:group style="position:absolute;left:5521;top:4779;width:10;height:20" coordorigin="5521,4779" coordsize="10,20">
              <v:shape style="position:absolute;left:5521;top:4779;width:10;height:20" coordorigin="5521,4779" coordsize="10,20" path="m5521,4799l5531,4799,5531,4779,5521,4779,5521,4799xe" filled="true" fillcolor="#000000" stroked="false">
                <v:path arrowok="t"/>
                <v:fill type="solid"/>
              </v:shape>
            </v:group>
            <v:group style="position:absolute;left:5521;top:4799;width:10;height:20" coordorigin="5521,4799" coordsize="10,20">
              <v:shape style="position:absolute;left:5521;top:4799;width:10;height:20" coordorigin="5521,4799" coordsize="10,20" path="m5521,4818l5531,4818,5531,4799,5521,4799,5521,4818xe" filled="true" fillcolor="#000000" stroked="false">
                <v:path arrowok="t"/>
                <v:fill type="solid"/>
              </v:shape>
            </v:group>
            <v:group style="position:absolute;left:5521;top:4818;width:10;height:20" coordorigin="5521,4818" coordsize="10,20">
              <v:shape style="position:absolute;left:5521;top:4818;width:10;height:20" coordorigin="5521,4818" coordsize="10,20" path="m5521,4837l5531,4837,5531,4818,5521,4818,5521,4837xe" filled="true" fillcolor="#000000" stroked="false">
                <v:path arrowok="t"/>
                <v:fill type="solid"/>
              </v:shape>
            </v:group>
            <v:group style="position:absolute;left:5521;top:4837;width:10;height:20" coordorigin="5521,4837" coordsize="10,20">
              <v:shape style="position:absolute;left:5521;top:4837;width:10;height:20" coordorigin="5521,4837" coordsize="10,20" path="m5521,4856l5531,4856,5531,4837,5521,4837,5521,4856xe" filled="true" fillcolor="#000000" stroked="false">
                <v:path arrowok="t"/>
                <v:fill type="solid"/>
              </v:shape>
            </v:group>
            <v:group style="position:absolute;left:5521;top:4856;width:10;height:20" coordorigin="5521,4856" coordsize="10,20">
              <v:shape style="position:absolute;left:5521;top:4856;width:10;height:20" coordorigin="5521,4856" coordsize="10,20" path="m5521,4875l5531,4875,5531,4856,5521,4856,5521,4875xe" filled="true" fillcolor="#000000" stroked="false">
                <v:path arrowok="t"/>
                <v:fill type="solid"/>
              </v:shape>
            </v:group>
            <v:group style="position:absolute;left:5521;top:4875;width:10;height:20" coordorigin="5521,4875" coordsize="10,20">
              <v:shape style="position:absolute;left:5521;top:4875;width:10;height:20" coordorigin="5521,4875" coordsize="10,20" path="m5521,4895l5531,4895,5531,4875,5521,4875,5521,4895xe" filled="true" fillcolor="#000000" stroked="false">
                <v:path arrowok="t"/>
                <v:fill type="solid"/>
              </v:shape>
            </v:group>
            <v:group style="position:absolute;left:5521;top:4895;width:10;height:20" coordorigin="5521,4895" coordsize="10,20">
              <v:shape style="position:absolute;left:5521;top:4895;width:10;height:20" coordorigin="5521,4895" coordsize="10,20" path="m5521,4914l5531,4914,5531,4895,5521,4895,5521,4914xe" filled="true" fillcolor="#000000" stroked="false">
                <v:path arrowok="t"/>
                <v:fill type="solid"/>
              </v:shape>
            </v:group>
            <v:group style="position:absolute;left:5521;top:4914;width:10;height:20" coordorigin="5521,4914" coordsize="10,20">
              <v:shape style="position:absolute;left:5521;top:4914;width:10;height:20" coordorigin="5521,4914" coordsize="10,20" path="m5521,4933l5531,4933,5531,4914,5521,4914,5521,4933xe" filled="true" fillcolor="#000000" stroked="false">
                <v:path arrowok="t"/>
                <v:fill type="solid"/>
              </v:shape>
            </v:group>
            <v:group style="position:absolute;left:5521;top:4933;width:10;height:20" coordorigin="5521,4933" coordsize="10,20">
              <v:shape style="position:absolute;left:5521;top:4933;width:10;height:20" coordorigin="5521,4933" coordsize="10,20" path="m5521,4952l5531,4952,5531,4933,5521,4933,5521,4952xe" filled="true" fillcolor="#000000" stroked="false">
                <v:path arrowok="t"/>
                <v:fill type="solid"/>
              </v:shape>
            </v:group>
            <v:group style="position:absolute;left:5521;top:4952;width:10;height:20" coordorigin="5521,4952" coordsize="10,20">
              <v:shape style="position:absolute;left:5521;top:4952;width:10;height:20" coordorigin="5521,4952" coordsize="10,20" path="m5521,4971l5531,4971,5531,4952,5521,4952,5521,4971xe" filled="true" fillcolor="#000000" stroked="false">
                <v:path arrowok="t"/>
                <v:fill type="solid"/>
              </v:shape>
            </v:group>
            <v:group style="position:absolute;left:5521;top:4971;width:10;height:20" coordorigin="5521,4971" coordsize="10,20">
              <v:shape style="position:absolute;left:5521;top:4971;width:10;height:20" coordorigin="5521,4971" coordsize="10,20" path="m5521,4991l5531,4991,5531,4971,5521,4971,5521,4991xe" filled="true" fillcolor="#000000" stroked="false">
                <v:path arrowok="t"/>
                <v:fill type="solid"/>
              </v:shape>
            </v:group>
            <v:group style="position:absolute;left:5521;top:4991;width:10;height:20" coordorigin="5521,4991" coordsize="10,20">
              <v:shape style="position:absolute;left:5521;top:4991;width:10;height:20" coordorigin="5521,4991" coordsize="10,20" path="m5521,5010l5531,5010,5531,4991,5521,4991,5521,5010xe" filled="true" fillcolor="#000000" stroked="false">
                <v:path arrowok="t"/>
                <v:fill type="solid"/>
              </v:shape>
            </v:group>
            <v:group style="position:absolute;left:5521;top:5015;width:10;height:2" coordorigin="5521,5015" coordsize="10,2">
              <v:shape style="position:absolute;left:5521;top:5015;width:10;height:2" coordorigin="5521,5015" coordsize="10,0" path="m5521,5015l5531,5015e" filled="false" stroked="true" strokeweight=".48001pt" strokecolor="#000000">
                <v:path arrowok="t"/>
              </v:shape>
            </v:group>
            <v:group style="position:absolute;left:6457;top:4645;width:10;height:20" coordorigin="6457,4645" coordsize="10,20">
              <v:shape style="position:absolute;left:6457;top:4645;width:10;height:20" coordorigin="6457,4645" coordsize="10,20" path="m6457,4664l6467,4664,6467,4645,6457,4645,6457,4664xe" filled="true" fillcolor="#000000" stroked="false">
                <v:path arrowok="t"/>
                <v:fill type="solid"/>
              </v:shape>
            </v:group>
            <v:group style="position:absolute;left:6457;top:4664;width:10;height:20" coordorigin="6457,4664" coordsize="10,20">
              <v:shape style="position:absolute;left:6457;top:4664;width:10;height:20" coordorigin="6457,4664" coordsize="10,20" path="m6457,4683l6467,4683,6467,4664,6457,4664,6457,4683xe" filled="true" fillcolor="#000000" stroked="false">
                <v:path arrowok="t"/>
                <v:fill type="solid"/>
              </v:shape>
            </v:group>
            <v:group style="position:absolute;left:6457;top:4683;width:10;height:20" coordorigin="6457,4683" coordsize="10,20">
              <v:shape style="position:absolute;left:6457;top:4683;width:10;height:20" coordorigin="6457,4683" coordsize="10,20" path="m6457,4703l6467,4703,6467,4683,6457,4683,6457,4703xe" filled="true" fillcolor="#000000" stroked="false">
                <v:path arrowok="t"/>
                <v:fill type="solid"/>
              </v:shape>
            </v:group>
            <v:group style="position:absolute;left:6457;top:4703;width:10;height:20" coordorigin="6457,4703" coordsize="10,20">
              <v:shape style="position:absolute;left:6457;top:4703;width:10;height:20" coordorigin="6457,4703" coordsize="10,20" path="m6457,4722l6467,4722,6467,4703,6457,4703,6457,4722xe" filled="true" fillcolor="#000000" stroked="false">
                <v:path arrowok="t"/>
                <v:fill type="solid"/>
              </v:shape>
            </v:group>
            <v:group style="position:absolute;left:6457;top:4722;width:10;height:20" coordorigin="6457,4722" coordsize="10,20">
              <v:shape style="position:absolute;left:6457;top:4722;width:10;height:20" coordorigin="6457,4722" coordsize="10,20" path="m6457,4741l6467,4741,6467,4722,6457,4722,6457,4741xe" filled="true" fillcolor="#000000" stroked="false">
                <v:path arrowok="t"/>
                <v:fill type="solid"/>
              </v:shape>
            </v:group>
            <v:group style="position:absolute;left:6457;top:4741;width:10;height:20" coordorigin="6457,4741" coordsize="10,20">
              <v:shape style="position:absolute;left:6457;top:4741;width:10;height:20" coordorigin="6457,4741" coordsize="10,20" path="m6457,4760l6467,4760,6467,4741,6457,4741,6457,4760xe" filled="true" fillcolor="#000000" stroked="false">
                <v:path arrowok="t"/>
                <v:fill type="solid"/>
              </v:shape>
            </v:group>
            <v:group style="position:absolute;left:6457;top:4760;width:10;height:20" coordorigin="6457,4760" coordsize="10,20">
              <v:shape style="position:absolute;left:6457;top:4760;width:10;height:20" coordorigin="6457,4760" coordsize="10,20" path="m6457,4779l6467,4779,6467,4760,6457,4760,6457,4779xe" filled="true" fillcolor="#000000" stroked="false">
                <v:path arrowok="t"/>
                <v:fill type="solid"/>
              </v:shape>
            </v:group>
            <v:group style="position:absolute;left:6457;top:4779;width:10;height:20" coordorigin="6457,4779" coordsize="10,20">
              <v:shape style="position:absolute;left:6457;top:4779;width:10;height:20" coordorigin="6457,4779" coordsize="10,20" path="m6457,4799l6467,4799,6467,4779,6457,4779,6457,4799xe" filled="true" fillcolor="#000000" stroked="false">
                <v:path arrowok="t"/>
                <v:fill type="solid"/>
              </v:shape>
            </v:group>
            <v:group style="position:absolute;left:6457;top:4799;width:10;height:20" coordorigin="6457,4799" coordsize="10,20">
              <v:shape style="position:absolute;left:6457;top:4799;width:10;height:20" coordorigin="6457,4799" coordsize="10,20" path="m6457,4818l6467,4818,6467,4799,6457,4799,6457,4818xe" filled="true" fillcolor="#000000" stroked="false">
                <v:path arrowok="t"/>
                <v:fill type="solid"/>
              </v:shape>
            </v:group>
            <v:group style="position:absolute;left:6457;top:4818;width:10;height:20" coordorigin="6457,4818" coordsize="10,20">
              <v:shape style="position:absolute;left:6457;top:4818;width:10;height:20" coordorigin="6457,4818" coordsize="10,20" path="m6457,4837l6467,4837,6467,4818,6457,4818,6457,4837xe" filled="true" fillcolor="#000000" stroked="false">
                <v:path arrowok="t"/>
                <v:fill type="solid"/>
              </v:shape>
            </v:group>
            <v:group style="position:absolute;left:6457;top:4837;width:10;height:20" coordorigin="6457,4837" coordsize="10,20">
              <v:shape style="position:absolute;left:6457;top:4837;width:10;height:20" coordorigin="6457,4837" coordsize="10,20" path="m6457,4856l6467,4856,6467,4837,6457,4837,6457,4856xe" filled="true" fillcolor="#000000" stroked="false">
                <v:path arrowok="t"/>
                <v:fill type="solid"/>
              </v:shape>
            </v:group>
            <v:group style="position:absolute;left:6457;top:4856;width:10;height:20" coordorigin="6457,4856" coordsize="10,20">
              <v:shape style="position:absolute;left:6457;top:4856;width:10;height:20" coordorigin="6457,4856" coordsize="10,20" path="m6457,4875l6467,4875,6467,4856,6457,4856,6457,4875xe" filled="true" fillcolor="#000000" stroked="false">
                <v:path arrowok="t"/>
                <v:fill type="solid"/>
              </v:shape>
            </v:group>
            <v:group style="position:absolute;left:6457;top:4875;width:10;height:20" coordorigin="6457,4875" coordsize="10,20">
              <v:shape style="position:absolute;left:6457;top:4875;width:10;height:20" coordorigin="6457,4875" coordsize="10,20" path="m6457,4895l6467,4895,6467,4875,6457,4875,6457,4895xe" filled="true" fillcolor="#000000" stroked="false">
                <v:path arrowok="t"/>
                <v:fill type="solid"/>
              </v:shape>
            </v:group>
            <v:group style="position:absolute;left:6457;top:4895;width:10;height:20" coordorigin="6457,4895" coordsize="10,20">
              <v:shape style="position:absolute;left:6457;top:4895;width:10;height:20" coordorigin="6457,4895" coordsize="10,20" path="m6457,4914l6467,4914,6467,4895,6457,4895,6457,4914xe" filled="true" fillcolor="#000000" stroked="false">
                <v:path arrowok="t"/>
                <v:fill type="solid"/>
              </v:shape>
            </v:group>
            <v:group style="position:absolute;left:6457;top:4914;width:10;height:20" coordorigin="6457,4914" coordsize="10,20">
              <v:shape style="position:absolute;left:6457;top:4914;width:10;height:20" coordorigin="6457,4914" coordsize="10,20" path="m6457,4933l6467,4933,6467,4914,6457,4914,6457,4933xe" filled="true" fillcolor="#000000" stroked="false">
                <v:path arrowok="t"/>
                <v:fill type="solid"/>
              </v:shape>
            </v:group>
            <v:group style="position:absolute;left:6457;top:4933;width:10;height:20" coordorigin="6457,4933" coordsize="10,20">
              <v:shape style="position:absolute;left:6457;top:4933;width:10;height:20" coordorigin="6457,4933" coordsize="10,20" path="m6457,4952l6467,4952,6467,4933,6457,4933,6457,4952xe" filled="true" fillcolor="#000000" stroked="false">
                <v:path arrowok="t"/>
                <v:fill type="solid"/>
              </v:shape>
            </v:group>
            <v:group style="position:absolute;left:6457;top:4952;width:10;height:20" coordorigin="6457,4952" coordsize="10,20">
              <v:shape style="position:absolute;left:6457;top:4952;width:10;height:20" coordorigin="6457,4952" coordsize="10,20" path="m6457,4971l6467,4971,6467,4952,6457,4952,6457,4971xe" filled="true" fillcolor="#000000" stroked="false">
                <v:path arrowok="t"/>
                <v:fill type="solid"/>
              </v:shape>
            </v:group>
            <v:group style="position:absolute;left:6457;top:4971;width:10;height:20" coordorigin="6457,4971" coordsize="10,20">
              <v:shape style="position:absolute;left:6457;top:4971;width:10;height:20" coordorigin="6457,4971" coordsize="10,20" path="m6457,4991l6467,4991,6467,4971,6457,4971,6457,4991xe" filled="true" fillcolor="#000000" stroked="false">
                <v:path arrowok="t"/>
                <v:fill type="solid"/>
              </v:shape>
            </v:group>
            <v:group style="position:absolute;left:6457;top:4991;width:10;height:20" coordorigin="6457,4991" coordsize="10,20">
              <v:shape style="position:absolute;left:6457;top:4991;width:10;height:20" coordorigin="6457,4991" coordsize="10,20" path="m6457,5010l6467,5010,6467,4991,6457,4991,6457,5010xe" filled="true" fillcolor="#000000" stroked="false">
                <v:path arrowok="t"/>
                <v:fill type="solid"/>
              </v:shape>
            </v:group>
            <v:group style="position:absolute;left:6457;top:5015;width:10;height:2" coordorigin="6457,5015" coordsize="10,2">
              <v:shape style="position:absolute;left:6457;top:5015;width:10;height:2" coordorigin="6457,5015" coordsize="10,0" path="m6457,5015l6467,5015e" filled="false" stroked="true" strokeweight=".48001pt" strokecolor="#000000">
                <v:path arrowok="t"/>
              </v:shape>
            </v:group>
            <v:group style="position:absolute;left:7213;top:4645;width:10;height:20" coordorigin="7213,4645" coordsize="10,20">
              <v:shape style="position:absolute;left:7213;top:4645;width:10;height:20" coordorigin="7213,4645" coordsize="10,20" path="m7213,4664l7223,4664,7223,4645,7213,4645,7213,4664xe" filled="true" fillcolor="#000000" stroked="false">
                <v:path arrowok="t"/>
                <v:fill type="solid"/>
              </v:shape>
            </v:group>
            <v:group style="position:absolute;left:7213;top:4664;width:10;height:20" coordorigin="7213,4664" coordsize="10,20">
              <v:shape style="position:absolute;left:7213;top:4664;width:10;height:20" coordorigin="7213,4664" coordsize="10,20" path="m7213,4683l7223,4683,7223,4664,7213,4664,7213,4683xe" filled="true" fillcolor="#000000" stroked="false">
                <v:path arrowok="t"/>
                <v:fill type="solid"/>
              </v:shape>
            </v:group>
            <v:group style="position:absolute;left:7213;top:4683;width:10;height:20" coordorigin="7213,4683" coordsize="10,20">
              <v:shape style="position:absolute;left:7213;top:4683;width:10;height:20" coordorigin="7213,4683" coordsize="10,20" path="m7213,4703l7223,4703,7223,4683,7213,4683,7213,4703xe" filled="true" fillcolor="#000000" stroked="false">
                <v:path arrowok="t"/>
                <v:fill type="solid"/>
              </v:shape>
            </v:group>
            <v:group style="position:absolute;left:7213;top:4703;width:10;height:20" coordorigin="7213,4703" coordsize="10,20">
              <v:shape style="position:absolute;left:7213;top:4703;width:10;height:20" coordorigin="7213,4703" coordsize="10,20" path="m7213,4722l7223,4722,7223,4703,7213,4703,7213,4722xe" filled="true" fillcolor="#000000" stroked="false">
                <v:path arrowok="t"/>
                <v:fill type="solid"/>
              </v:shape>
            </v:group>
            <v:group style="position:absolute;left:7213;top:4722;width:10;height:20" coordorigin="7213,4722" coordsize="10,20">
              <v:shape style="position:absolute;left:7213;top:4722;width:10;height:20" coordorigin="7213,4722" coordsize="10,20" path="m7213,4741l7223,4741,7223,4722,7213,4722,7213,4741xe" filled="true" fillcolor="#000000" stroked="false">
                <v:path arrowok="t"/>
                <v:fill type="solid"/>
              </v:shape>
            </v:group>
            <v:group style="position:absolute;left:7213;top:4741;width:10;height:20" coordorigin="7213,4741" coordsize="10,20">
              <v:shape style="position:absolute;left:7213;top:4741;width:10;height:20" coordorigin="7213,4741" coordsize="10,20" path="m7213,4760l7223,4760,7223,4741,7213,4741,7213,4760xe" filled="true" fillcolor="#000000" stroked="false">
                <v:path arrowok="t"/>
                <v:fill type="solid"/>
              </v:shape>
            </v:group>
            <v:group style="position:absolute;left:7213;top:4760;width:10;height:20" coordorigin="7213,4760" coordsize="10,20">
              <v:shape style="position:absolute;left:7213;top:4760;width:10;height:20" coordorigin="7213,4760" coordsize="10,20" path="m7213,4779l7223,4779,7223,4760,7213,4760,7213,4779xe" filled="true" fillcolor="#000000" stroked="false">
                <v:path arrowok="t"/>
                <v:fill type="solid"/>
              </v:shape>
            </v:group>
            <v:group style="position:absolute;left:7213;top:4779;width:10;height:20" coordorigin="7213,4779" coordsize="10,20">
              <v:shape style="position:absolute;left:7213;top:4779;width:10;height:20" coordorigin="7213,4779" coordsize="10,20" path="m7213,4799l7223,4799,7223,4779,7213,4779,7213,4799xe" filled="true" fillcolor="#000000" stroked="false">
                <v:path arrowok="t"/>
                <v:fill type="solid"/>
              </v:shape>
            </v:group>
            <v:group style="position:absolute;left:7213;top:4799;width:10;height:20" coordorigin="7213,4799" coordsize="10,20">
              <v:shape style="position:absolute;left:7213;top:4799;width:10;height:20" coordorigin="7213,4799" coordsize="10,20" path="m7213,4818l7223,4818,7223,4799,7213,4799,7213,4818xe" filled="true" fillcolor="#000000" stroked="false">
                <v:path arrowok="t"/>
                <v:fill type="solid"/>
              </v:shape>
            </v:group>
            <v:group style="position:absolute;left:7213;top:4818;width:10;height:20" coordorigin="7213,4818" coordsize="10,20">
              <v:shape style="position:absolute;left:7213;top:4818;width:10;height:20" coordorigin="7213,4818" coordsize="10,20" path="m7213,4837l7223,4837,7223,4818,7213,4818,7213,4837xe" filled="true" fillcolor="#000000" stroked="false">
                <v:path arrowok="t"/>
                <v:fill type="solid"/>
              </v:shape>
            </v:group>
            <v:group style="position:absolute;left:7213;top:4837;width:10;height:20" coordorigin="7213,4837" coordsize="10,20">
              <v:shape style="position:absolute;left:7213;top:4837;width:10;height:20" coordorigin="7213,4837" coordsize="10,20" path="m7213,4856l7223,4856,7223,4837,7213,4837,7213,4856xe" filled="true" fillcolor="#000000" stroked="false">
                <v:path arrowok="t"/>
                <v:fill type="solid"/>
              </v:shape>
            </v:group>
            <v:group style="position:absolute;left:7213;top:4856;width:10;height:20" coordorigin="7213,4856" coordsize="10,20">
              <v:shape style="position:absolute;left:7213;top:4856;width:10;height:20" coordorigin="7213,4856" coordsize="10,20" path="m7213,4875l7223,4875,7223,4856,7213,4856,7213,4875xe" filled="true" fillcolor="#000000" stroked="false">
                <v:path arrowok="t"/>
                <v:fill type="solid"/>
              </v:shape>
            </v:group>
            <v:group style="position:absolute;left:7213;top:4875;width:10;height:20" coordorigin="7213,4875" coordsize="10,20">
              <v:shape style="position:absolute;left:7213;top:4875;width:10;height:20" coordorigin="7213,4875" coordsize="10,20" path="m7213,4895l7223,4895,7223,4875,7213,4875,7213,4895xe" filled="true" fillcolor="#000000" stroked="false">
                <v:path arrowok="t"/>
                <v:fill type="solid"/>
              </v:shape>
            </v:group>
            <v:group style="position:absolute;left:7213;top:4895;width:10;height:20" coordorigin="7213,4895" coordsize="10,20">
              <v:shape style="position:absolute;left:7213;top:4895;width:10;height:20" coordorigin="7213,4895" coordsize="10,20" path="m7213,4914l7223,4914,7223,4895,7213,4895,7213,4914xe" filled="true" fillcolor="#000000" stroked="false">
                <v:path arrowok="t"/>
                <v:fill type="solid"/>
              </v:shape>
            </v:group>
            <v:group style="position:absolute;left:7213;top:4914;width:10;height:20" coordorigin="7213,4914" coordsize="10,20">
              <v:shape style="position:absolute;left:7213;top:4914;width:10;height:20" coordorigin="7213,4914" coordsize="10,20" path="m7213,4933l7223,4933,7223,4914,7213,4914,7213,4933xe" filled="true" fillcolor="#000000" stroked="false">
                <v:path arrowok="t"/>
                <v:fill type="solid"/>
              </v:shape>
            </v:group>
            <v:group style="position:absolute;left:7213;top:4933;width:10;height:20" coordorigin="7213,4933" coordsize="10,20">
              <v:shape style="position:absolute;left:7213;top:4933;width:10;height:20" coordorigin="7213,4933" coordsize="10,20" path="m7213,4952l7223,4952,7223,4933,7213,4933,7213,4952xe" filled="true" fillcolor="#000000" stroked="false">
                <v:path arrowok="t"/>
                <v:fill type="solid"/>
              </v:shape>
            </v:group>
            <v:group style="position:absolute;left:7213;top:4952;width:10;height:20" coordorigin="7213,4952" coordsize="10,20">
              <v:shape style="position:absolute;left:7213;top:4952;width:10;height:20" coordorigin="7213,4952" coordsize="10,20" path="m7213,4971l7223,4971,7223,4952,7213,4952,7213,4971xe" filled="true" fillcolor="#000000" stroked="false">
                <v:path arrowok="t"/>
                <v:fill type="solid"/>
              </v:shape>
            </v:group>
            <v:group style="position:absolute;left:7213;top:4971;width:10;height:20" coordorigin="7213,4971" coordsize="10,20">
              <v:shape style="position:absolute;left:7213;top:4971;width:10;height:20" coordorigin="7213,4971" coordsize="10,20" path="m7213,4991l7223,4991,7223,4971,7213,4971,7213,4991xe" filled="true" fillcolor="#000000" stroked="false">
                <v:path arrowok="t"/>
                <v:fill type="solid"/>
              </v:shape>
            </v:group>
            <v:group style="position:absolute;left:7213;top:4991;width:10;height:20" coordorigin="7213,4991" coordsize="10,20">
              <v:shape style="position:absolute;left:7213;top:4991;width:10;height:20" coordorigin="7213,4991" coordsize="10,20" path="m7213,5010l7223,5010,7223,4991,7213,4991,7213,5010xe" filled="true" fillcolor="#000000" stroked="false">
                <v:path arrowok="t"/>
                <v:fill type="solid"/>
              </v:shape>
            </v:group>
            <v:group style="position:absolute;left:7213;top:5015;width:10;height:2" coordorigin="7213,5015" coordsize="10,2">
              <v:shape style="position:absolute;left:7213;top:5015;width:10;height:2" coordorigin="7213,5015" coordsize="10,0" path="m7213,5015l7223,5015e" filled="false" stroked="true" strokeweight=".48001pt" strokecolor="#000000">
                <v:path arrowok="t"/>
              </v:shape>
            </v:group>
            <v:group style="position:absolute;left:8185;top:4645;width:10;height:20" coordorigin="8185,4645" coordsize="10,20">
              <v:shape style="position:absolute;left:8185;top:4645;width:10;height:20" coordorigin="8185,4645" coordsize="10,20" path="m8185,4664l8195,4664,8195,4645,8185,4645,8185,4664xe" filled="true" fillcolor="#000000" stroked="false">
                <v:path arrowok="t"/>
                <v:fill type="solid"/>
              </v:shape>
            </v:group>
            <v:group style="position:absolute;left:8185;top:4664;width:10;height:20" coordorigin="8185,4664" coordsize="10,20">
              <v:shape style="position:absolute;left:8185;top:4664;width:10;height:20" coordorigin="8185,4664" coordsize="10,20" path="m8185,4683l8195,4683,8195,4664,8185,4664,8185,4683xe" filled="true" fillcolor="#000000" stroked="false">
                <v:path arrowok="t"/>
                <v:fill type="solid"/>
              </v:shape>
            </v:group>
            <v:group style="position:absolute;left:8185;top:4683;width:10;height:20" coordorigin="8185,4683" coordsize="10,20">
              <v:shape style="position:absolute;left:8185;top:4683;width:10;height:20" coordorigin="8185,4683" coordsize="10,20" path="m8185,4703l8195,4703,8195,4683,8185,4683,8185,4703xe" filled="true" fillcolor="#000000" stroked="false">
                <v:path arrowok="t"/>
                <v:fill type="solid"/>
              </v:shape>
            </v:group>
            <v:group style="position:absolute;left:8185;top:4703;width:10;height:20" coordorigin="8185,4703" coordsize="10,20">
              <v:shape style="position:absolute;left:8185;top:4703;width:10;height:20" coordorigin="8185,4703" coordsize="10,20" path="m8185,4722l8195,4722,8195,4703,8185,4703,8185,4722xe" filled="true" fillcolor="#000000" stroked="false">
                <v:path arrowok="t"/>
                <v:fill type="solid"/>
              </v:shape>
            </v:group>
            <v:group style="position:absolute;left:8185;top:4722;width:10;height:20" coordorigin="8185,4722" coordsize="10,20">
              <v:shape style="position:absolute;left:8185;top:4722;width:10;height:20" coordorigin="8185,4722" coordsize="10,20" path="m8185,4741l8195,4741,8195,4722,8185,4722,8185,4741xe" filled="true" fillcolor="#000000" stroked="false">
                <v:path arrowok="t"/>
                <v:fill type="solid"/>
              </v:shape>
            </v:group>
            <v:group style="position:absolute;left:8185;top:4741;width:10;height:20" coordorigin="8185,4741" coordsize="10,20">
              <v:shape style="position:absolute;left:8185;top:4741;width:10;height:20" coordorigin="8185,4741" coordsize="10,20" path="m8185,4760l8195,4760,8195,4741,8185,4741,8185,4760xe" filled="true" fillcolor="#000000" stroked="false">
                <v:path arrowok="t"/>
                <v:fill type="solid"/>
              </v:shape>
            </v:group>
            <v:group style="position:absolute;left:8185;top:4760;width:10;height:20" coordorigin="8185,4760" coordsize="10,20">
              <v:shape style="position:absolute;left:8185;top:4760;width:10;height:20" coordorigin="8185,4760" coordsize="10,20" path="m8185,4779l8195,4779,8195,4760,8185,4760,8185,4779xe" filled="true" fillcolor="#000000" stroked="false">
                <v:path arrowok="t"/>
                <v:fill type="solid"/>
              </v:shape>
            </v:group>
            <v:group style="position:absolute;left:8185;top:4779;width:10;height:20" coordorigin="8185,4779" coordsize="10,20">
              <v:shape style="position:absolute;left:8185;top:4779;width:10;height:20" coordorigin="8185,4779" coordsize="10,20" path="m8185,4799l8195,4799,8195,4779,8185,4779,8185,4799xe" filled="true" fillcolor="#000000" stroked="false">
                <v:path arrowok="t"/>
                <v:fill type="solid"/>
              </v:shape>
            </v:group>
            <v:group style="position:absolute;left:8185;top:4799;width:10;height:20" coordorigin="8185,4799" coordsize="10,20">
              <v:shape style="position:absolute;left:8185;top:4799;width:10;height:20" coordorigin="8185,4799" coordsize="10,20" path="m8185,4818l8195,4818,8195,4799,8185,4799,8185,4818xe" filled="true" fillcolor="#000000" stroked="false">
                <v:path arrowok="t"/>
                <v:fill type="solid"/>
              </v:shape>
            </v:group>
            <v:group style="position:absolute;left:8185;top:4818;width:10;height:20" coordorigin="8185,4818" coordsize="10,20">
              <v:shape style="position:absolute;left:8185;top:4818;width:10;height:20" coordorigin="8185,4818" coordsize="10,20" path="m8185,4837l8195,4837,8195,4818,8185,4818,8185,4837xe" filled="true" fillcolor="#000000" stroked="false">
                <v:path arrowok="t"/>
                <v:fill type="solid"/>
              </v:shape>
            </v:group>
            <v:group style="position:absolute;left:8185;top:4837;width:10;height:20" coordorigin="8185,4837" coordsize="10,20">
              <v:shape style="position:absolute;left:8185;top:4837;width:10;height:20" coordorigin="8185,4837" coordsize="10,20" path="m8185,4856l8195,4856,8195,4837,8185,4837,8185,4856xe" filled="true" fillcolor="#000000" stroked="false">
                <v:path arrowok="t"/>
                <v:fill type="solid"/>
              </v:shape>
            </v:group>
            <v:group style="position:absolute;left:8185;top:4856;width:10;height:20" coordorigin="8185,4856" coordsize="10,20">
              <v:shape style="position:absolute;left:8185;top:4856;width:10;height:20" coordorigin="8185,4856" coordsize="10,20" path="m8185,4875l8195,4875,8195,4856,8185,4856,8185,4875xe" filled="true" fillcolor="#000000" stroked="false">
                <v:path arrowok="t"/>
                <v:fill type="solid"/>
              </v:shape>
            </v:group>
            <v:group style="position:absolute;left:8185;top:4875;width:10;height:20" coordorigin="8185,4875" coordsize="10,20">
              <v:shape style="position:absolute;left:8185;top:4875;width:10;height:20" coordorigin="8185,4875" coordsize="10,20" path="m8185,4895l8195,4895,8195,4875,8185,4875,8185,4895xe" filled="true" fillcolor="#000000" stroked="false">
                <v:path arrowok="t"/>
                <v:fill type="solid"/>
              </v:shape>
            </v:group>
            <v:group style="position:absolute;left:8185;top:4895;width:10;height:20" coordorigin="8185,4895" coordsize="10,20">
              <v:shape style="position:absolute;left:8185;top:4895;width:10;height:20" coordorigin="8185,4895" coordsize="10,20" path="m8185,4914l8195,4914,8195,4895,8185,4895,8185,4914xe" filled="true" fillcolor="#000000" stroked="false">
                <v:path arrowok="t"/>
                <v:fill type="solid"/>
              </v:shape>
            </v:group>
            <v:group style="position:absolute;left:8185;top:4914;width:10;height:20" coordorigin="8185,4914" coordsize="10,20">
              <v:shape style="position:absolute;left:8185;top:4914;width:10;height:20" coordorigin="8185,4914" coordsize="10,20" path="m8185,4933l8195,4933,8195,4914,8185,4914,8185,4933xe" filled="true" fillcolor="#000000" stroked="false">
                <v:path arrowok="t"/>
                <v:fill type="solid"/>
              </v:shape>
            </v:group>
            <v:group style="position:absolute;left:8185;top:4933;width:10;height:20" coordorigin="8185,4933" coordsize="10,20">
              <v:shape style="position:absolute;left:8185;top:4933;width:10;height:20" coordorigin="8185,4933" coordsize="10,20" path="m8185,4952l8195,4952,8195,4933,8185,4933,8185,4952xe" filled="true" fillcolor="#000000" stroked="false">
                <v:path arrowok="t"/>
                <v:fill type="solid"/>
              </v:shape>
            </v:group>
            <v:group style="position:absolute;left:8185;top:4952;width:10;height:20" coordorigin="8185,4952" coordsize="10,20">
              <v:shape style="position:absolute;left:8185;top:4952;width:10;height:20" coordorigin="8185,4952" coordsize="10,20" path="m8185,4971l8195,4971,8195,4952,8185,4952,8185,4971xe" filled="true" fillcolor="#000000" stroked="false">
                <v:path arrowok="t"/>
                <v:fill type="solid"/>
              </v:shape>
            </v:group>
            <v:group style="position:absolute;left:8185;top:4971;width:10;height:20" coordorigin="8185,4971" coordsize="10,20">
              <v:shape style="position:absolute;left:8185;top:4971;width:10;height:20" coordorigin="8185,4971" coordsize="10,20" path="m8185,4991l8195,4991,8195,4971,8185,4971,8185,4991xe" filled="true" fillcolor="#000000" stroked="false">
                <v:path arrowok="t"/>
                <v:fill type="solid"/>
              </v:shape>
            </v:group>
            <v:group style="position:absolute;left:8185;top:4991;width:10;height:20" coordorigin="8185,4991" coordsize="10,20">
              <v:shape style="position:absolute;left:8185;top:4991;width:10;height:20" coordorigin="8185,4991" coordsize="10,20" path="m8185,5010l8195,5010,8195,4991,8185,4991,8185,5010xe" filled="true" fillcolor="#000000" stroked="false">
                <v:path arrowok="t"/>
                <v:fill type="solid"/>
              </v:shape>
            </v:group>
            <v:group style="position:absolute;left:8185;top:5015;width:10;height:2" coordorigin="8185,5015" coordsize="10,2">
              <v:shape style="position:absolute;left:8185;top:5015;width:10;height:2" coordorigin="8185,5015" coordsize="10,0" path="m8185,5015l8195,5015e" filled="false" stroked="true" strokeweight=".48001pt" strokecolor="#000000">
                <v:path arrowok="t"/>
              </v:shape>
            </v:group>
            <v:group style="position:absolute;left:8937;top:4645;width:10;height:20" coordorigin="8937,4645" coordsize="10,20">
              <v:shape style="position:absolute;left:8937;top:4645;width:10;height:20" coordorigin="8937,4645" coordsize="10,20" path="m8937,4664l8947,4664,8947,4645,8937,4645,8937,4664xe" filled="true" fillcolor="#000000" stroked="false">
                <v:path arrowok="t"/>
                <v:fill type="solid"/>
              </v:shape>
            </v:group>
            <v:group style="position:absolute;left:8937;top:4664;width:10;height:20" coordorigin="8937,4664" coordsize="10,20">
              <v:shape style="position:absolute;left:8937;top:4664;width:10;height:20" coordorigin="8937,4664" coordsize="10,20" path="m8937,4683l8947,4683,8947,4664,8937,4664,8937,4683xe" filled="true" fillcolor="#000000" stroked="false">
                <v:path arrowok="t"/>
                <v:fill type="solid"/>
              </v:shape>
            </v:group>
            <v:group style="position:absolute;left:8937;top:4683;width:10;height:20" coordorigin="8937,4683" coordsize="10,20">
              <v:shape style="position:absolute;left:8937;top:4683;width:10;height:20" coordorigin="8937,4683" coordsize="10,20" path="m8937,4703l8947,4703,8947,4683,8937,4683,8937,4703xe" filled="true" fillcolor="#000000" stroked="false">
                <v:path arrowok="t"/>
                <v:fill type="solid"/>
              </v:shape>
            </v:group>
            <v:group style="position:absolute;left:8937;top:4703;width:10;height:20" coordorigin="8937,4703" coordsize="10,20">
              <v:shape style="position:absolute;left:8937;top:4703;width:10;height:20" coordorigin="8937,4703" coordsize="10,20" path="m8937,4722l8947,4722,8947,4703,8937,4703,8937,4722xe" filled="true" fillcolor="#000000" stroked="false">
                <v:path arrowok="t"/>
                <v:fill type="solid"/>
              </v:shape>
            </v:group>
            <v:group style="position:absolute;left:8937;top:4722;width:10;height:20" coordorigin="8937,4722" coordsize="10,20">
              <v:shape style="position:absolute;left:8937;top:4722;width:10;height:20" coordorigin="8937,4722" coordsize="10,20" path="m8937,4741l8947,4741,8947,4722,8937,4722,8937,4741xe" filled="true" fillcolor="#000000" stroked="false">
                <v:path arrowok="t"/>
                <v:fill type="solid"/>
              </v:shape>
            </v:group>
            <v:group style="position:absolute;left:8937;top:4741;width:10;height:20" coordorigin="8937,4741" coordsize="10,20">
              <v:shape style="position:absolute;left:8937;top:4741;width:10;height:20" coordorigin="8937,4741" coordsize="10,20" path="m8937,4760l8947,4760,8947,4741,8937,4741,8937,4760xe" filled="true" fillcolor="#000000" stroked="false">
                <v:path arrowok="t"/>
                <v:fill type="solid"/>
              </v:shape>
            </v:group>
            <v:group style="position:absolute;left:8937;top:4760;width:10;height:20" coordorigin="8937,4760" coordsize="10,20">
              <v:shape style="position:absolute;left:8937;top:4760;width:10;height:20" coordorigin="8937,4760" coordsize="10,20" path="m8937,4779l8947,4779,8947,4760,8937,4760,8937,4779xe" filled="true" fillcolor="#000000" stroked="false">
                <v:path arrowok="t"/>
                <v:fill type="solid"/>
              </v:shape>
            </v:group>
            <v:group style="position:absolute;left:8937;top:4779;width:10;height:20" coordorigin="8937,4779" coordsize="10,20">
              <v:shape style="position:absolute;left:8937;top:4779;width:10;height:20" coordorigin="8937,4779" coordsize="10,20" path="m8937,4799l8947,4799,8947,4779,8937,4779,8937,4799xe" filled="true" fillcolor="#000000" stroked="false">
                <v:path arrowok="t"/>
                <v:fill type="solid"/>
              </v:shape>
            </v:group>
            <v:group style="position:absolute;left:8937;top:4799;width:10;height:20" coordorigin="8937,4799" coordsize="10,20">
              <v:shape style="position:absolute;left:8937;top:4799;width:10;height:20" coordorigin="8937,4799" coordsize="10,20" path="m8937,4818l8947,4818,8947,4799,8937,4799,8937,4818xe" filled="true" fillcolor="#000000" stroked="false">
                <v:path arrowok="t"/>
                <v:fill type="solid"/>
              </v:shape>
            </v:group>
            <v:group style="position:absolute;left:8937;top:4818;width:10;height:20" coordorigin="8937,4818" coordsize="10,20">
              <v:shape style="position:absolute;left:8937;top:4818;width:10;height:20" coordorigin="8937,4818" coordsize="10,20" path="m8937,4837l8947,4837,8947,4818,8937,4818,8937,4837xe" filled="true" fillcolor="#000000" stroked="false">
                <v:path arrowok="t"/>
                <v:fill type="solid"/>
              </v:shape>
            </v:group>
            <v:group style="position:absolute;left:8937;top:4837;width:10;height:20" coordorigin="8937,4837" coordsize="10,20">
              <v:shape style="position:absolute;left:8937;top:4837;width:10;height:20" coordorigin="8937,4837" coordsize="10,20" path="m8937,4856l8947,4856,8947,4837,8937,4837,8937,4856xe" filled="true" fillcolor="#000000" stroked="false">
                <v:path arrowok="t"/>
                <v:fill type="solid"/>
              </v:shape>
            </v:group>
            <v:group style="position:absolute;left:8937;top:4856;width:10;height:20" coordorigin="8937,4856" coordsize="10,20">
              <v:shape style="position:absolute;left:8937;top:4856;width:10;height:20" coordorigin="8937,4856" coordsize="10,20" path="m8937,4875l8947,4875,8947,4856,8937,4856,8937,4875xe" filled="true" fillcolor="#000000" stroked="false">
                <v:path arrowok="t"/>
                <v:fill type="solid"/>
              </v:shape>
            </v:group>
            <v:group style="position:absolute;left:8937;top:4875;width:10;height:20" coordorigin="8937,4875" coordsize="10,20">
              <v:shape style="position:absolute;left:8937;top:4875;width:10;height:20" coordorigin="8937,4875" coordsize="10,20" path="m8937,4895l8947,4895,8947,4875,8937,4875,8937,4895xe" filled="true" fillcolor="#000000" stroked="false">
                <v:path arrowok="t"/>
                <v:fill type="solid"/>
              </v:shape>
            </v:group>
            <v:group style="position:absolute;left:8937;top:4895;width:10;height:20" coordorigin="8937,4895" coordsize="10,20">
              <v:shape style="position:absolute;left:8937;top:4895;width:10;height:20" coordorigin="8937,4895" coordsize="10,20" path="m8937,4914l8947,4914,8947,4895,8937,4895,8937,4914xe" filled="true" fillcolor="#000000" stroked="false">
                <v:path arrowok="t"/>
                <v:fill type="solid"/>
              </v:shape>
            </v:group>
            <v:group style="position:absolute;left:8937;top:4914;width:10;height:20" coordorigin="8937,4914" coordsize="10,20">
              <v:shape style="position:absolute;left:8937;top:4914;width:10;height:20" coordorigin="8937,4914" coordsize="10,20" path="m8937,4933l8947,4933,8947,4914,8937,4914,8937,4933xe" filled="true" fillcolor="#000000" stroked="false">
                <v:path arrowok="t"/>
                <v:fill type="solid"/>
              </v:shape>
            </v:group>
            <v:group style="position:absolute;left:8937;top:4933;width:10;height:20" coordorigin="8937,4933" coordsize="10,20">
              <v:shape style="position:absolute;left:8937;top:4933;width:10;height:20" coordorigin="8937,4933" coordsize="10,20" path="m8937,4952l8947,4952,8947,4933,8937,4933,8937,4952xe" filled="true" fillcolor="#000000" stroked="false">
                <v:path arrowok="t"/>
                <v:fill type="solid"/>
              </v:shape>
            </v:group>
            <v:group style="position:absolute;left:8937;top:4952;width:10;height:20" coordorigin="8937,4952" coordsize="10,20">
              <v:shape style="position:absolute;left:8937;top:4952;width:10;height:20" coordorigin="8937,4952" coordsize="10,20" path="m8937,4971l8947,4971,8947,4952,8937,4952,8937,4971xe" filled="true" fillcolor="#000000" stroked="false">
                <v:path arrowok="t"/>
                <v:fill type="solid"/>
              </v:shape>
            </v:group>
            <v:group style="position:absolute;left:8937;top:4971;width:10;height:20" coordorigin="8937,4971" coordsize="10,20">
              <v:shape style="position:absolute;left:8937;top:4971;width:10;height:20" coordorigin="8937,4971" coordsize="10,20" path="m8937,4991l8947,4991,8947,4971,8937,4971,8937,4991xe" filled="true" fillcolor="#000000" stroked="false">
                <v:path arrowok="t"/>
                <v:fill type="solid"/>
              </v:shape>
            </v:group>
            <v:group style="position:absolute;left:8937;top:4991;width:10;height:20" coordorigin="8937,4991" coordsize="10,20">
              <v:shape style="position:absolute;left:8937;top:4991;width:10;height:20" coordorigin="8937,4991" coordsize="10,20" path="m8937,5010l8947,5010,8947,4991,8937,4991,8937,5010xe" filled="true" fillcolor="#000000" stroked="false">
                <v:path arrowok="t"/>
                <v:fill type="solid"/>
              </v:shape>
            </v:group>
            <v:group style="position:absolute;left:8937;top:5015;width:10;height:2" coordorigin="8937,5015" coordsize="10,2">
              <v:shape style="position:absolute;left:8937;top:5015;width:10;height:2" coordorigin="8937,5015" coordsize="10,0" path="m8937,5015l8947,5015e" filled="false" stroked="true" strokeweight=".48001pt" strokecolor="#000000">
                <v:path arrowok="t"/>
              </v:shape>
            </v:group>
            <v:group style="position:absolute;left:9746;top:4645;width:10;height:20" coordorigin="9746,4645" coordsize="10,20">
              <v:shape style="position:absolute;left:9746;top:4645;width:10;height:20" coordorigin="9746,4645" coordsize="10,20" path="m9746,4664l9756,4664,9756,4645,9746,4645,9746,4664xe" filled="true" fillcolor="#000000" stroked="false">
                <v:path arrowok="t"/>
                <v:fill type="solid"/>
              </v:shape>
            </v:group>
            <v:group style="position:absolute;left:9746;top:4664;width:10;height:20" coordorigin="9746,4664" coordsize="10,20">
              <v:shape style="position:absolute;left:9746;top:4664;width:10;height:20" coordorigin="9746,4664" coordsize="10,20" path="m9746,4683l9756,4683,9756,4664,9746,4664,9746,4683xe" filled="true" fillcolor="#000000" stroked="false">
                <v:path arrowok="t"/>
                <v:fill type="solid"/>
              </v:shape>
            </v:group>
            <v:group style="position:absolute;left:9746;top:4683;width:10;height:20" coordorigin="9746,4683" coordsize="10,20">
              <v:shape style="position:absolute;left:9746;top:4683;width:10;height:20" coordorigin="9746,4683" coordsize="10,20" path="m9746,4703l9756,4703,9756,4683,9746,4683,9746,4703xe" filled="true" fillcolor="#000000" stroked="false">
                <v:path arrowok="t"/>
                <v:fill type="solid"/>
              </v:shape>
            </v:group>
            <v:group style="position:absolute;left:9746;top:4703;width:10;height:20" coordorigin="9746,4703" coordsize="10,20">
              <v:shape style="position:absolute;left:9746;top:4703;width:10;height:20" coordorigin="9746,4703" coordsize="10,20" path="m9746,4722l9756,4722,9756,4703,9746,4703,9746,4722xe" filled="true" fillcolor="#000000" stroked="false">
                <v:path arrowok="t"/>
                <v:fill type="solid"/>
              </v:shape>
            </v:group>
            <v:group style="position:absolute;left:9746;top:4722;width:10;height:20" coordorigin="9746,4722" coordsize="10,20">
              <v:shape style="position:absolute;left:9746;top:4722;width:10;height:20" coordorigin="9746,4722" coordsize="10,20" path="m9746,4741l9756,4741,9756,4722,9746,4722,9746,4741xe" filled="true" fillcolor="#000000" stroked="false">
                <v:path arrowok="t"/>
                <v:fill type="solid"/>
              </v:shape>
            </v:group>
            <v:group style="position:absolute;left:9746;top:4741;width:10;height:20" coordorigin="9746,4741" coordsize="10,20">
              <v:shape style="position:absolute;left:9746;top:4741;width:10;height:20" coordorigin="9746,4741" coordsize="10,20" path="m9746,4760l9756,4760,9756,4741,9746,4741,9746,4760xe" filled="true" fillcolor="#000000" stroked="false">
                <v:path arrowok="t"/>
                <v:fill type="solid"/>
              </v:shape>
            </v:group>
            <v:group style="position:absolute;left:9746;top:4760;width:10;height:20" coordorigin="9746,4760" coordsize="10,20">
              <v:shape style="position:absolute;left:9746;top:4760;width:10;height:20" coordorigin="9746,4760" coordsize="10,20" path="m9746,4779l9756,4779,9756,4760,9746,4760,9746,4779xe" filled="true" fillcolor="#000000" stroked="false">
                <v:path arrowok="t"/>
                <v:fill type="solid"/>
              </v:shape>
            </v:group>
            <v:group style="position:absolute;left:9746;top:4779;width:10;height:20" coordorigin="9746,4779" coordsize="10,20">
              <v:shape style="position:absolute;left:9746;top:4779;width:10;height:20" coordorigin="9746,4779" coordsize="10,20" path="m9746,4799l9756,4799,9756,4779,9746,4779,9746,4799xe" filled="true" fillcolor="#000000" stroked="false">
                <v:path arrowok="t"/>
                <v:fill type="solid"/>
              </v:shape>
            </v:group>
            <v:group style="position:absolute;left:9746;top:4799;width:10;height:20" coordorigin="9746,4799" coordsize="10,20">
              <v:shape style="position:absolute;left:9746;top:4799;width:10;height:20" coordorigin="9746,4799" coordsize="10,20" path="m9746,4818l9756,4818,9756,4799,9746,4799,9746,4818xe" filled="true" fillcolor="#000000" stroked="false">
                <v:path arrowok="t"/>
                <v:fill type="solid"/>
              </v:shape>
            </v:group>
            <v:group style="position:absolute;left:9746;top:4818;width:10;height:20" coordorigin="9746,4818" coordsize="10,20">
              <v:shape style="position:absolute;left:9746;top:4818;width:10;height:20" coordorigin="9746,4818" coordsize="10,20" path="m9746,4837l9756,4837,9756,4818,9746,4818,9746,4837xe" filled="true" fillcolor="#000000" stroked="false">
                <v:path arrowok="t"/>
                <v:fill type="solid"/>
              </v:shape>
            </v:group>
            <v:group style="position:absolute;left:9746;top:4837;width:10;height:20" coordorigin="9746,4837" coordsize="10,20">
              <v:shape style="position:absolute;left:9746;top:4837;width:10;height:20" coordorigin="9746,4837" coordsize="10,20" path="m9746,4856l9756,4856,9756,4837,9746,4837,9746,4856xe" filled="true" fillcolor="#000000" stroked="false">
                <v:path arrowok="t"/>
                <v:fill type="solid"/>
              </v:shape>
            </v:group>
            <v:group style="position:absolute;left:9746;top:4856;width:10;height:20" coordorigin="9746,4856" coordsize="10,20">
              <v:shape style="position:absolute;left:9746;top:4856;width:10;height:20" coordorigin="9746,4856" coordsize="10,20" path="m9746,4875l9756,4875,9756,4856,9746,4856,9746,4875xe" filled="true" fillcolor="#000000" stroked="false">
                <v:path arrowok="t"/>
                <v:fill type="solid"/>
              </v:shape>
            </v:group>
            <v:group style="position:absolute;left:9746;top:4875;width:10;height:20" coordorigin="9746,4875" coordsize="10,20">
              <v:shape style="position:absolute;left:9746;top:4875;width:10;height:20" coordorigin="9746,4875" coordsize="10,20" path="m9746,4895l9756,4895,9756,4875,9746,4875,9746,4895xe" filled="true" fillcolor="#000000" stroked="false">
                <v:path arrowok="t"/>
                <v:fill type="solid"/>
              </v:shape>
            </v:group>
            <v:group style="position:absolute;left:9746;top:4895;width:10;height:20" coordorigin="9746,4895" coordsize="10,20">
              <v:shape style="position:absolute;left:9746;top:4895;width:10;height:20" coordorigin="9746,4895" coordsize="10,20" path="m9746,4914l9756,4914,9756,4895,9746,4895,9746,4914xe" filled="true" fillcolor="#000000" stroked="false">
                <v:path arrowok="t"/>
                <v:fill type="solid"/>
              </v:shape>
            </v:group>
            <v:group style="position:absolute;left:9746;top:4914;width:10;height:20" coordorigin="9746,4914" coordsize="10,20">
              <v:shape style="position:absolute;left:9746;top:4914;width:10;height:20" coordorigin="9746,4914" coordsize="10,20" path="m9746,4933l9756,4933,9756,4914,9746,4914,9746,4933xe" filled="true" fillcolor="#000000" stroked="false">
                <v:path arrowok="t"/>
                <v:fill type="solid"/>
              </v:shape>
            </v:group>
            <v:group style="position:absolute;left:9746;top:4933;width:10;height:20" coordorigin="9746,4933" coordsize="10,20">
              <v:shape style="position:absolute;left:9746;top:4933;width:10;height:20" coordorigin="9746,4933" coordsize="10,20" path="m9746,4952l9756,4952,9756,4933,9746,4933,9746,4952xe" filled="true" fillcolor="#000000" stroked="false">
                <v:path arrowok="t"/>
                <v:fill type="solid"/>
              </v:shape>
            </v:group>
            <v:group style="position:absolute;left:9746;top:4952;width:10;height:20" coordorigin="9746,4952" coordsize="10,20">
              <v:shape style="position:absolute;left:9746;top:4952;width:10;height:20" coordorigin="9746,4952" coordsize="10,20" path="m9746,4971l9756,4971,9756,4952,9746,4952,9746,4971xe" filled="true" fillcolor="#000000" stroked="false">
                <v:path arrowok="t"/>
                <v:fill type="solid"/>
              </v:shape>
            </v:group>
            <v:group style="position:absolute;left:9746;top:4971;width:10;height:20" coordorigin="9746,4971" coordsize="10,20">
              <v:shape style="position:absolute;left:9746;top:4971;width:10;height:20" coordorigin="9746,4971" coordsize="10,20" path="m9746,4991l9756,4991,9756,4971,9746,4971,9746,4991xe" filled="true" fillcolor="#000000" stroked="false">
                <v:path arrowok="t"/>
                <v:fill type="solid"/>
              </v:shape>
            </v:group>
            <v:group style="position:absolute;left:9746;top:4991;width:10;height:20" coordorigin="9746,4991" coordsize="10,20">
              <v:shape style="position:absolute;left:9746;top:4991;width:10;height:20" coordorigin="9746,4991" coordsize="10,20" path="m9746,5010l9756,5010,9756,4991,9746,4991,9746,5010xe" filled="true" fillcolor="#000000" stroked="false">
                <v:path arrowok="t"/>
                <v:fill type="solid"/>
              </v:shape>
            </v:group>
            <v:group style="position:absolute;left:9746;top:5015;width:10;height:2" coordorigin="9746,5015" coordsize="10,2">
              <v:shape style="position:absolute;left:9746;top:5015;width:10;height:2" coordorigin="9746,5015" coordsize="10,0" path="m9746,5015l9756,5015e" filled="false" stroked="true" strokeweight=".48001pt" strokecolor="#000000">
                <v:path arrowok="t"/>
              </v:shape>
              <v:shape style="position:absolute;left:2952;top:5019;width:826;height:10" type="#_x0000_t75" stroked="false">
                <v:imagedata r:id="rId279" o:title=""/>
              </v:shape>
              <v:shape style="position:absolute;left:3773;top:5019;width:999;height:10" type="#_x0000_t75" stroked="false">
                <v:imagedata r:id="rId280" o:title=""/>
              </v:shape>
              <v:shape style="position:absolute;left:4767;top:5019;width:754;height:10" type="#_x0000_t75" stroked="false">
                <v:imagedata r:id="rId266" o:title=""/>
              </v:shape>
              <v:shape style="position:absolute;left:5516;top:5019;width:941;height:10" type="#_x0000_t75" stroked="false">
                <v:imagedata r:id="rId267" o:title=""/>
              </v:shape>
              <v:shape style="position:absolute;left:6453;top:5019;width:1733;height:10" type="#_x0000_t75" stroked="false">
                <v:imagedata r:id="rId268" o:title=""/>
              </v:shape>
              <v:shape style="position:absolute;left:8181;top:5019;width:2269;height:10" type="#_x0000_t75" stroked="false">
                <v:imagedata r:id="rId269" o:title=""/>
              </v:shape>
            </v:group>
            <v:group style="position:absolute;left:3778;top:5029;width:11;height:20" coordorigin="3778,5029" coordsize="11,20">
              <v:shape style="position:absolute;left:3778;top:5029;width:11;height:20" coordorigin="3778,5029" coordsize="11,20" path="m3778,5048l3788,5048,3788,5029,3778,5029,3778,5048xe" filled="true" fillcolor="#000000" stroked="false">
                <v:path arrowok="t"/>
                <v:fill type="solid"/>
              </v:shape>
            </v:group>
            <v:group style="position:absolute;left:3778;top:5048;width:11;height:20" coordorigin="3778,5048" coordsize="11,20">
              <v:shape style="position:absolute;left:3778;top:5048;width:11;height:20" coordorigin="3778,5048" coordsize="11,20" path="m3778,5067l3788,5067,3788,5048,3778,5048,3778,5067xe" filled="true" fillcolor="#000000" stroked="false">
                <v:path arrowok="t"/>
                <v:fill type="solid"/>
              </v:shape>
            </v:group>
            <v:group style="position:absolute;left:3778;top:5067;width:11;height:20" coordorigin="3778,5067" coordsize="11,20">
              <v:shape style="position:absolute;left:3778;top:5067;width:11;height:20" coordorigin="3778,5067" coordsize="11,20" path="m3778,5087l3788,5087,3788,5067,3778,5067,3778,5087xe" filled="true" fillcolor="#000000" stroked="false">
                <v:path arrowok="t"/>
                <v:fill type="solid"/>
              </v:shape>
            </v:group>
            <v:group style="position:absolute;left:3778;top:5087;width:11;height:20" coordorigin="3778,5087" coordsize="11,20">
              <v:shape style="position:absolute;left:3778;top:5087;width:11;height:20" coordorigin="3778,5087" coordsize="11,20" path="m3778,5106l3788,5106,3788,5087,3778,5087,3778,5106xe" filled="true" fillcolor="#000000" stroked="false">
                <v:path arrowok="t"/>
                <v:fill type="solid"/>
              </v:shape>
            </v:group>
            <v:group style="position:absolute;left:3778;top:5106;width:11;height:20" coordorigin="3778,5106" coordsize="11,20">
              <v:shape style="position:absolute;left:3778;top:5106;width:11;height:20" coordorigin="3778,5106" coordsize="11,20" path="m3778,5125l3788,5125,3788,5106,3778,5106,3778,5125xe" filled="true" fillcolor="#000000" stroked="false">
                <v:path arrowok="t"/>
                <v:fill type="solid"/>
              </v:shape>
            </v:group>
            <v:group style="position:absolute;left:3778;top:5125;width:11;height:20" coordorigin="3778,5125" coordsize="11,20">
              <v:shape style="position:absolute;left:3778;top:5125;width:11;height:20" coordorigin="3778,5125" coordsize="11,20" path="m3778,5144l3788,5144,3788,5125,3778,5125,3778,5144xe" filled="true" fillcolor="#000000" stroked="false">
                <v:path arrowok="t"/>
                <v:fill type="solid"/>
              </v:shape>
            </v:group>
            <v:group style="position:absolute;left:3778;top:5144;width:11;height:20" coordorigin="3778,5144" coordsize="11,20">
              <v:shape style="position:absolute;left:3778;top:5144;width:11;height:20" coordorigin="3778,5144" coordsize="11,20" path="m3778,5163l3788,5163,3788,5144,3778,5144,3778,5163xe" filled="true" fillcolor="#000000" stroked="false">
                <v:path arrowok="t"/>
                <v:fill type="solid"/>
              </v:shape>
            </v:group>
            <v:group style="position:absolute;left:3778;top:5163;width:11;height:20" coordorigin="3778,5163" coordsize="11,20">
              <v:shape style="position:absolute;left:3778;top:5163;width:11;height:20" coordorigin="3778,5163" coordsize="11,20" path="m3778,5183l3788,5183,3788,5163,3778,5163,3778,5183xe" filled="true" fillcolor="#000000" stroked="false">
                <v:path arrowok="t"/>
                <v:fill type="solid"/>
              </v:shape>
            </v:group>
            <v:group style="position:absolute;left:3778;top:5183;width:11;height:20" coordorigin="3778,5183" coordsize="11,20">
              <v:shape style="position:absolute;left:3778;top:5183;width:11;height:20" coordorigin="3778,5183" coordsize="11,20" path="m3778,5202l3788,5202,3788,5183,3778,5183,3778,5202xe" filled="true" fillcolor="#000000" stroked="false">
                <v:path arrowok="t"/>
                <v:fill type="solid"/>
              </v:shape>
            </v:group>
            <v:group style="position:absolute;left:3778;top:5202;width:11;height:20" coordorigin="3778,5202" coordsize="11,20">
              <v:shape style="position:absolute;left:3778;top:5202;width:11;height:20" coordorigin="3778,5202" coordsize="11,20" path="m3778,5221l3788,5221,3788,5202,3778,5202,3778,5221xe" filled="true" fillcolor="#000000" stroked="false">
                <v:path arrowok="t"/>
                <v:fill type="solid"/>
              </v:shape>
            </v:group>
            <v:group style="position:absolute;left:3778;top:5221;width:11;height:20" coordorigin="3778,5221" coordsize="11,20">
              <v:shape style="position:absolute;left:3778;top:5221;width:11;height:20" coordorigin="3778,5221" coordsize="11,20" path="m3778,5240l3788,5240,3788,5221,3778,5221,3778,5240xe" filled="true" fillcolor="#000000" stroked="false">
                <v:path arrowok="t"/>
                <v:fill type="solid"/>
              </v:shape>
            </v:group>
            <v:group style="position:absolute;left:3778;top:5240;width:11;height:20" coordorigin="3778,5240" coordsize="11,20">
              <v:shape style="position:absolute;left:3778;top:5240;width:11;height:20" coordorigin="3778,5240" coordsize="11,20" path="m3778,5259l3788,5259,3788,5240,3778,5240,3778,5259xe" filled="true" fillcolor="#000000" stroked="false">
                <v:path arrowok="t"/>
                <v:fill type="solid"/>
              </v:shape>
            </v:group>
            <v:group style="position:absolute;left:3778;top:5259;width:11;height:20" coordorigin="3778,5259" coordsize="11,20">
              <v:shape style="position:absolute;left:3778;top:5259;width:11;height:20" coordorigin="3778,5259" coordsize="11,20" path="m3778,5279l3788,5279,3788,5259,3778,5259,3778,5279xe" filled="true" fillcolor="#000000" stroked="false">
                <v:path arrowok="t"/>
                <v:fill type="solid"/>
              </v:shape>
            </v:group>
            <v:group style="position:absolute;left:3778;top:5279;width:11;height:20" coordorigin="3778,5279" coordsize="11,20">
              <v:shape style="position:absolute;left:3778;top:5279;width:11;height:20" coordorigin="3778,5279" coordsize="11,20" path="m3778,5298l3788,5298,3788,5279,3778,5279,3778,5298xe" filled="true" fillcolor="#000000" stroked="false">
                <v:path arrowok="t"/>
                <v:fill type="solid"/>
              </v:shape>
            </v:group>
            <v:group style="position:absolute;left:3778;top:5298;width:11;height:20" coordorigin="3778,5298" coordsize="11,20">
              <v:shape style="position:absolute;left:3778;top:5298;width:11;height:20" coordorigin="3778,5298" coordsize="11,20" path="m3778,5317l3788,5317,3788,5298,3778,5298,3778,5317xe" filled="true" fillcolor="#000000" stroked="false">
                <v:path arrowok="t"/>
                <v:fill type="solid"/>
              </v:shape>
            </v:group>
            <v:group style="position:absolute;left:3778;top:5317;width:11;height:20" coordorigin="3778,5317" coordsize="11,20">
              <v:shape style="position:absolute;left:3778;top:5317;width:11;height:20" coordorigin="3778,5317" coordsize="11,20" path="m3778,5336l3788,5336,3788,5317,3778,5317,3778,5336xe" filled="true" fillcolor="#000000" stroked="false">
                <v:path arrowok="t"/>
                <v:fill type="solid"/>
              </v:shape>
            </v:group>
            <v:group style="position:absolute;left:3778;top:5336;width:11;height:20" coordorigin="3778,5336" coordsize="11,20">
              <v:shape style="position:absolute;left:3778;top:5336;width:11;height:20" coordorigin="3778,5336" coordsize="11,20" path="m3778,5355l3788,5355,3788,5336,3778,5336,3778,5355xe" filled="true" fillcolor="#000000" stroked="false">
                <v:path arrowok="t"/>
                <v:fill type="solid"/>
              </v:shape>
            </v:group>
            <v:group style="position:absolute;left:3778;top:5355;width:11;height:20" coordorigin="3778,5355" coordsize="11,20">
              <v:shape style="position:absolute;left:3778;top:5355;width:11;height:20" coordorigin="3778,5355" coordsize="11,20" path="m3778,5375l3788,5375,3788,5355,3778,5355,3778,5375xe" filled="true" fillcolor="#000000" stroked="false">
                <v:path arrowok="t"/>
                <v:fill type="solid"/>
              </v:shape>
            </v:group>
            <v:group style="position:absolute;left:3778;top:5375;width:11;height:20" coordorigin="3778,5375" coordsize="11,20">
              <v:shape style="position:absolute;left:3778;top:5375;width:11;height:20" coordorigin="3778,5375" coordsize="11,20" path="m3778,5394l3788,5394,3788,5375,3778,5375,3778,5394xe" filled="true" fillcolor="#000000" stroked="false">
                <v:path arrowok="t"/>
                <v:fill type="solid"/>
              </v:shape>
            </v:group>
            <v:group style="position:absolute;left:4772;top:5029;width:10;height:20" coordorigin="4772,5029" coordsize="10,20">
              <v:shape style="position:absolute;left:4772;top:5029;width:10;height:20" coordorigin="4772,5029" coordsize="10,20" path="m4772,5048l4782,5048,4782,5029,4772,5029,4772,5048xe" filled="true" fillcolor="#000000" stroked="false">
                <v:path arrowok="t"/>
                <v:fill type="solid"/>
              </v:shape>
            </v:group>
            <v:group style="position:absolute;left:4772;top:5048;width:10;height:20" coordorigin="4772,5048" coordsize="10,20">
              <v:shape style="position:absolute;left:4772;top:5048;width:10;height:20" coordorigin="4772,5048" coordsize="10,20" path="m4772,5067l4782,5067,4782,5048,4772,5048,4772,5067xe" filled="true" fillcolor="#000000" stroked="false">
                <v:path arrowok="t"/>
                <v:fill type="solid"/>
              </v:shape>
            </v:group>
            <v:group style="position:absolute;left:4772;top:5067;width:10;height:20" coordorigin="4772,5067" coordsize="10,20">
              <v:shape style="position:absolute;left:4772;top:5067;width:10;height:20" coordorigin="4772,5067" coordsize="10,20" path="m4772,5087l4782,5087,4782,5067,4772,5067,4772,5087xe" filled="true" fillcolor="#000000" stroked="false">
                <v:path arrowok="t"/>
                <v:fill type="solid"/>
              </v:shape>
            </v:group>
            <v:group style="position:absolute;left:4772;top:5087;width:10;height:20" coordorigin="4772,5087" coordsize="10,20">
              <v:shape style="position:absolute;left:4772;top:5087;width:10;height:20" coordorigin="4772,5087" coordsize="10,20" path="m4772,5106l4782,5106,4782,5087,4772,5087,4772,5106xe" filled="true" fillcolor="#000000" stroked="false">
                <v:path arrowok="t"/>
                <v:fill type="solid"/>
              </v:shape>
            </v:group>
            <v:group style="position:absolute;left:4772;top:5106;width:10;height:20" coordorigin="4772,5106" coordsize="10,20">
              <v:shape style="position:absolute;left:4772;top:5106;width:10;height:20" coordorigin="4772,5106" coordsize="10,20" path="m4772,5125l4782,5125,4782,5106,4772,5106,4772,5125xe" filled="true" fillcolor="#000000" stroked="false">
                <v:path arrowok="t"/>
                <v:fill type="solid"/>
              </v:shape>
            </v:group>
            <v:group style="position:absolute;left:4772;top:5125;width:10;height:20" coordorigin="4772,5125" coordsize="10,20">
              <v:shape style="position:absolute;left:4772;top:5125;width:10;height:20" coordorigin="4772,5125" coordsize="10,20" path="m4772,5144l4782,5144,4782,5125,4772,5125,4772,5144xe" filled="true" fillcolor="#000000" stroked="false">
                <v:path arrowok="t"/>
                <v:fill type="solid"/>
              </v:shape>
            </v:group>
            <v:group style="position:absolute;left:4772;top:5144;width:10;height:20" coordorigin="4772,5144" coordsize="10,20">
              <v:shape style="position:absolute;left:4772;top:5144;width:10;height:20" coordorigin="4772,5144" coordsize="10,20" path="m4772,5163l4782,5163,4782,5144,4772,5144,4772,5163xe" filled="true" fillcolor="#000000" stroked="false">
                <v:path arrowok="t"/>
                <v:fill type="solid"/>
              </v:shape>
            </v:group>
            <v:group style="position:absolute;left:4772;top:5163;width:10;height:20" coordorigin="4772,5163" coordsize="10,20">
              <v:shape style="position:absolute;left:4772;top:5163;width:10;height:20" coordorigin="4772,5163" coordsize="10,20" path="m4772,5183l4782,5183,4782,5163,4772,5163,4772,5183xe" filled="true" fillcolor="#000000" stroked="false">
                <v:path arrowok="t"/>
                <v:fill type="solid"/>
              </v:shape>
            </v:group>
            <v:group style="position:absolute;left:4772;top:5183;width:10;height:20" coordorigin="4772,5183" coordsize="10,20">
              <v:shape style="position:absolute;left:4772;top:5183;width:10;height:20" coordorigin="4772,5183" coordsize="10,20" path="m4772,5202l4782,5202,4782,5183,4772,5183,4772,5202xe" filled="true" fillcolor="#000000" stroked="false">
                <v:path arrowok="t"/>
                <v:fill type="solid"/>
              </v:shape>
            </v:group>
            <v:group style="position:absolute;left:4772;top:5202;width:10;height:20" coordorigin="4772,5202" coordsize="10,20">
              <v:shape style="position:absolute;left:4772;top:5202;width:10;height:20" coordorigin="4772,5202" coordsize="10,20" path="m4772,5221l4782,5221,4782,5202,4772,5202,4772,5221xe" filled="true" fillcolor="#000000" stroked="false">
                <v:path arrowok="t"/>
                <v:fill type="solid"/>
              </v:shape>
            </v:group>
            <v:group style="position:absolute;left:4772;top:5221;width:10;height:20" coordorigin="4772,5221" coordsize="10,20">
              <v:shape style="position:absolute;left:4772;top:5221;width:10;height:20" coordorigin="4772,5221" coordsize="10,20" path="m4772,5240l4782,5240,4782,5221,4772,5221,4772,5240xe" filled="true" fillcolor="#000000" stroked="false">
                <v:path arrowok="t"/>
                <v:fill type="solid"/>
              </v:shape>
            </v:group>
            <v:group style="position:absolute;left:4772;top:5240;width:10;height:20" coordorigin="4772,5240" coordsize="10,20">
              <v:shape style="position:absolute;left:4772;top:5240;width:10;height:20" coordorigin="4772,5240" coordsize="10,20" path="m4772,5259l4782,5259,4782,5240,4772,5240,4772,5259xe" filled="true" fillcolor="#000000" stroked="false">
                <v:path arrowok="t"/>
                <v:fill type="solid"/>
              </v:shape>
            </v:group>
            <v:group style="position:absolute;left:4772;top:5259;width:10;height:20" coordorigin="4772,5259" coordsize="10,20">
              <v:shape style="position:absolute;left:4772;top:5259;width:10;height:20" coordorigin="4772,5259" coordsize="10,20" path="m4772,5279l4782,5279,4782,5259,4772,5259,4772,5279xe" filled="true" fillcolor="#000000" stroked="false">
                <v:path arrowok="t"/>
                <v:fill type="solid"/>
              </v:shape>
            </v:group>
            <v:group style="position:absolute;left:4772;top:5279;width:10;height:20" coordorigin="4772,5279" coordsize="10,20">
              <v:shape style="position:absolute;left:4772;top:5279;width:10;height:20" coordorigin="4772,5279" coordsize="10,20" path="m4772,5298l4782,5298,4782,5279,4772,5279,4772,5298xe" filled="true" fillcolor="#000000" stroked="false">
                <v:path arrowok="t"/>
                <v:fill type="solid"/>
              </v:shape>
            </v:group>
            <v:group style="position:absolute;left:4772;top:5298;width:10;height:20" coordorigin="4772,5298" coordsize="10,20">
              <v:shape style="position:absolute;left:4772;top:5298;width:10;height:20" coordorigin="4772,5298" coordsize="10,20" path="m4772,5317l4782,5317,4782,5298,4772,5298,4772,5317xe" filled="true" fillcolor="#000000" stroked="false">
                <v:path arrowok="t"/>
                <v:fill type="solid"/>
              </v:shape>
            </v:group>
            <v:group style="position:absolute;left:4772;top:5317;width:10;height:20" coordorigin="4772,5317" coordsize="10,20">
              <v:shape style="position:absolute;left:4772;top:5317;width:10;height:20" coordorigin="4772,5317" coordsize="10,20" path="m4772,5336l4782,5336,4782,5317,4772,5317,4772,5336xe" filled="true" fillcolor="#000000" stroked="false">
                <v:path arrowok="t"/>
                <v:fill type="solid"/>
              </v:shape>
            </v:group>
            <v:group style="position:absolute;left:4772;top:5336;width:10;height:20" coordorigin="4772,5336" coordsize="10,20">
              <v:shape style="position:absolute;left:4772;top:5336;width:10;height:20" coordorigin="4772,5336" coordsize="10,20" path="m4772,5355l4782,5355,4782,5336,4772,5336,4772,5355xe" filled="true" fillcolor="#000000" stroked="false">
                <v:path arrowok="t"/>
                <v:fill type="solid"/>
              </v:shape>
            </v:group>
            <v:group style="position:absolute;left:4772;top:5355;width:10;height:20" coordorigin="4772,5355" coordsize="10,20">
              <v:shape style="position:absolute;left:4772;top:5355;width:10;height:20" coordorigin="4772,5355" coordsize="10,20" path="m4772,5375l4782,5375,4782,5355,4772,5355,4772,5375xe" filled="true" fillcolor="#000000" stroked="false">
                <v:path arrowok="t"/>
                <v:fill type="solid"/>
              </v:shape>
            </v:group>
            <v:group style="position:absolute;left:4772;top:5375;width:10;height:20" coordorigin="4772,5375" coordsize="10,20">
              <v:shape style="position:absolute;left:4772;top:5375;width:10;height:20" coordorigin="4772,5375" coordsize="10,20" path="m4772,5394l4782,5394,4782,5375,4772,5375,4772,5394xe" filled="true" fillcolor="#000000" stroked="false">
                <v:path arrowok="t"/>
                <v:fill type="solid"/>
              </v:shape>
            </v:group>
            <v:group style="position:absolute;left:5521;top:5029;width:10;height:20" coordorigin="5521,5029" coordsize="10,20">
              <v:shape style="position:absolute;left:5521;top:5029;width:10;height:20" coordorigin="5521,5029" coordsize="10,20" path="m5521,5048l5531,5048,5531,5029,5521,5029,5521,5048xe" filled="true" fillcolor="#000000" stroked="false">
                <v:path arrowok="t"/>
                <v:fill type="solid"/>
              </v:shape>
            </v:group>
            <v:group style="position:absolute;left:5521;top:5048;width:10;height:20" coordorigin="5521,5048" coordsize="10,20">
              <v:shape style="position:absolute;left:5521;top:5048;width:10;height:20" coordorigin="5521,5048" coordsize="10,20" path="m5521,5067l5531,5067,5531,5048,5521,5048,5521,5067xe" filled="true" fillcolor="#000000" stroked="false">
                <v:path arrowok="t"/>
                <v:fill type="solid"/>
              </v:shape>
            </v:group>
            <v:group style="position:absolute;left:5521;top:5067;width:10;height:20" coordorigin="5521,5067" coordsize="10,20">
              <v:shape style="position:absolute;left:5521;top:5067;width:10;height:20" coordorigin="5521,5067" coordsize="10,20" path="m5521,5087l5531,5087,5531,5067,5521,5067,5521,5087xe" filled="true" fillcolor="#000000" stroked="false">
                <v:path arrowok="t"/>
                <v:fill type="solid"/>
              </v:shape>
            </v:group>
            <v:group style="position:absolute;left:5521;top:5087;width:10;height:20" coordorigin="5521,5087" coordsize="10,20">
              <v:shape style="position:absolute;left:5521;top:5087;width:10;height:20" coordorigin="5521,5087" coordsize="10,20" path="m5521,5106l5531,5106,5531,5087,5521,5087,5521,5106xe" filled="true" fillcolor="#000000" stroked="false">
                <v:path arrowok="t"/>
                <v:fill type="solid"/>
              </v:shape>
            </v:group>
            <v:group style="position:absolute;left:5521;top:5106;width:10;height:20" coordorigin="5521,5106" coordsize="10,20">
              <v:shape style="position:absolute;left:5521;top:5106;width:10;height:20" coordorigin="5521,5106" coordsize="10,20" path="m5521,5125l5531,5125,5531,5106,5521,5106,5521,5125xe" filled="true" fillcolor="#000000" stroked="false">
                <v:path arrowok="t"/>
                <v:fill type="solid"/>
              </v:shape>
            </v:group>
            <v:group style="position:absolute;left:5521;top:5125;width:10;height:20" coordorigin="5521,5125" coordsize="10,20">
              <v:shape style="position:absolute;left:5521;top:5125;width:10;height:20" coordorigin="5521,5125" coordsize="10,20" path="m5521,5144l5531,5144,5531,5125,5521,5125,5521,5144xe" filled="true" fillcolor="#000000" stroked="false">
                <v:path arrowok="t"/>
                <v:fill type="solid"/>
              </v:shape>
            </v:group>
            <v:group style="position:absolute;left:5521;top:5144;width:10;height:20" coordorigin="5521,5144" coordsize="10,20">
              <v:shape style="position:absolute;left:5521;top:5144;width:10;height:20" coordorigin="5521,5144" coordsize="10,20" path="m5521,5163l5531,5163,5531,5144,5521,5144,5521,5163xe" filled="true" fillcolor="#000000" stroked="false">
                <v:path arrowok="t"/>
                <v:fill type="solid"/>
              </v:shape>
            </v:group>
            <v:group style="position:absolute;left:5521;top:5163;width:10;height:20" coordorigin="5521,5163" coordsize="10,20">
              <v:shape style="position:absolute;left:5521;top:5163;width:10;height:20" coordorigin="5521,5163" coordsize="10,20" path="m5521,5183l5531,5183,5531,5163,5521,5163,5521,5183xe" filled="true" fillcolor="#000000" stroked="false">
                <v:path arrowok="t"/>
                <v:fill type="solid"/>
              </v:shape>
            </v:group>
            <v:group style="position:absolute;left:5521;top:5183;width:10;height:20" coordorigin="5521,5183" coordsize="10,20">
              <v:shape style="position:absolute;left:5521;top:5183;width:10;height:20" coordorigin="5521,5183" coordsize="10,20" path="m5521,5202l5531,5202,5531,5183,5521,5183,5521,5202xe" filled="true" fillcolor="#000000" stroked="false">
                <v:path arrowok="t"/>
                <v:fill type="solid"/>
              </v:shape>
            </v:group>
            <v:group style="position:absolute;left:5521;top:5202;width:10;height:20" coordorigin="5521,5202" coordsize="10,20">
              <v:shape style="position:absolute;left:5521;top:5202;width:10;height:20" coordorigin="5521,5202" coordsize="10,20" path="m5521,5221l5531,5221,5531,5202,5521,5202,5521,5221xe" filled="true" fillcolor="#000000" stroked="false">
                <v:path arrowok="t"/>
                <v:fill type="solid"/>
              </v:shape>
            </v:group>
            <v:group style="position:absolute;left:5521;top:5221;width:10;height:20" coordorigin="5521,5221" coordsize="10,20">
              <v:shape style="position:absolute;left:5521;top:5221;width:10;height:20" coordorigin="5521,5221" coordsize="10,20" path="m5521,5240l5531,5240,5531,5221,5521,5221,5521,5240xe" filled="true" fillcolor="#000000" stroked="false">
                <v:path arrowok="t"/>
                <v:fill type="solid"/>
              </v:shape>
            </v:group>
            <v:group style="position:absolute;left:5521;top:5240;width:10;height:20" coordorigin="5521,5240" coordsize="10,20">
              <v:shape style="position:absolute;left:5521;top:5240;width:10;height:20" coordorigin="5521,5240" coordsize="10,20" path="m5521,5259l5531,5259,5531,5240,5521,5240,5521,5259xe" filled="true" fillcolor="#000000" stroked="false">
                <v:path arrowok="t"/>
                <v:fill type="solid"/>
              </v:shape>
            </v:group>
            <v:group style="position:absolute;left:5521;top:5259;width:10;height:20" coordorigin="5521,5259" coordsize="10,20">
              <v:shape style="position:absolute;left:5521;top:5259;width:10;height:20" coordorigin="5521,5259" coordsize="10,20" path="m5521,5279l5531,5279,5531,5259,5521,5259,5521,5279xe" filled="true" fillcolor="#000000" stroked="false">
                <v:path arrowok="t"/>
                <v:fill type="solid"/>
              </v:shape>
            </v:group>
            <v:group style="position:absolute;left:5521;top:5279;width:10;height:20" coordorigin="5521,5279" coordsize="10,20">
              <v:shape style="position:absolute;left:5521;top:5279;width:10;height:20" coordorigin="5521,5279" coordsize="10,20" path="m5521,5298l5531,5298,5531,5279,5521,5279,5521,5298xe" filled="true" fillcolor="#000000" stroked="false">
                <v:path arrowok="t"/>
                <v:fill type="solid"/>
              </v:shape>
            </v:group>
            <v:group style="position:absolute;left:5521;top:5298;width:10;height:20" coordorigin="5521,5298" coordsize="10,20">
              <v:shape style="position:absolute;left:5521;top:5298;width:10;height:20" coordorigin="5521,5298" coordsize="10,20" path="m5521,5317l5531,5317,5531,5298,5521,5298,5521,5317xe" filled="true" fillcolor="#000000" stroked="false">
                <v:path arrowok="t"/>
                <v:fill type="solid"/>
              </v:shape>
            </v:group>
            <v:group style="position:absolute;left:5521;top:5317;width:10;height:20" coordorigin="5521,5317" coordsize="10,20">
              <v:shape style="position:absolute;left:5521;top:5317;width:10;height:20" coordorigin="5521,5317" coordsize="10,20" path="m5521,5336l5531,5336,5531,5317,5521,5317,5521,5336xe" filled="true" fillcolor="#000000" stroked="false">
                <v:path arrowok="t"/>
                <v:fill type="solid"/>
              </v:shape>
            </v:group>
            <v:group style="position:absolute;left:5521;top:5336;width:10;height:20" coordorigin="5521,5336" coordsize="10,20">
              <v:shape style="position:absolute;left:5521;top:5336;width:10;height:20" coordorigin="5521,5336" coordsize="10,20" path="m5521,5355l5531,5355,5531,5336,5521,5336,5521,5355xe" filled="true" fillcolor="#000000" stroked="false">
                <v:path arrowok="t"/>
                <v:fill type="solid"/>
              </v:shape>
            </v:group>
            <v:group style="position:absolute;left:5521;top:5355;width:10;height:20" coordorigin="5521,5355" coordsize="10,20">
              <v:shape style="position:absolute;left:5521;top:5355;width:10;height:20" coordorigin="5521,5355" coordsize="10,20" path="m5521,5375l5531,5375,5531,5355,5521,5355,5521,5375xe" filled="true" fillcolor="#000000" stroked="false">
                <v:path arrowok="t"/>
                <v:fill type="solid"/>
              </v:shape>
            </v:group>
            <v:group style="position:absolute;left:5521;top:5375;width:10;height:20" coordorigin="5521,5375" coordsize="10,20">
              <v:shape style="position:absolute;left:5521;top:5375;width:10;height:20" coordorigin="5521,5375" coordsize="10,20" path="m5521,5394l5531,5394,5531,5375,5521,5375,5521,5394xe" filled="true" fillcolor="#000000" stroked="false">
                <v:path arrowok="t"/>
                <v:fill type="solid"/>
              </v:shape>
            </v:group>
            <v:group style="position:absolute;left:6457;top:5029;width:10;height:20" coordorigin="6457,5029" coordsize="10,20">
              <v:shape style="position:absolute;left:6457;top:5029;width:10;height:20" coordorigin="6457,5029" coordsize="10,20" path="m6457,5048l6467,5048,6467,5029,6457,5029,6457,5048xe" filled="true" fillcolor="#000000" stroked="false">
                <v:path arrowok="t"/>
                <v:fill type="solid"/>
              </v:shape>
            </v:group>
            <v:group style="position:absolute;left:6457;top:5048;width:10;height:20" coordorigin="6457,5048" coordsize="10,20">
              <v:shape style="position:absolute;left:6457;top:5048;width:10;height:20" coordorigin="6457,5048" coordsize="10,20" path="m6457,5067l6467,5067,6467,5048,6457,5048,6457,5067xe" filled="true" fillcolor="#000000" stroked="false">
                <v:path arrowok="t"/>
                <v:fill type="solid"/>
              </v:shape>
            </v:group>
            <v:group style="position:absolute;left:6457;top:5067;width:10;height:20" coordorigin="6457,5067" coordsize="10,20">
              <v:shape style="position:absolute;left:6457;top:5067;width:10;height:20" coordorigin="6457,5067" coordsize="10,20" path="m6457,5087l6467,5087,6467,5067,6457,5067,6457,5087xe" filled="true" fillcolor="#000000" stroked="false">
                <v:path arrowok="t"/>
                <v:fill type="solid"/>
              </v:shape>
            </v:group>
            <v:group style="position:absolute;left:6457;top:5087;width:10;height:20" coordorigin="6457,5087" coordsize="10,20">
              <v:shape style="position:absolute;left:6457;top:5087;width:10;height:20" coordorigin="6457,5087" coordsize="10,20" path="m6457,5106l6467,5106,6467,5087,6457,5087,6457,5106xe" filled="true" fillcolor="#000000" stroked="false">
                <v:path arrowok="t"/>
                <v:fill type="solid"/>
              </v:shape>
            </v:group>
            <v:group style="position:absolute;left:6457;top:5106;width:10;height:20" coordorigin="6457,5106" coordsize="10,20">
              <v:shape style="position:absolute;left:6457;top:5106;width:10;height:20" coordorigin="6457,5106" coordsize="10,20" path="m6457,5125l6467,5125,6467,5106,6457,5106,6457,5125xe" filled="true" fillcolor="#000000" stroked="false">
                <v:path arrowok="t"/>
                <v:fill type="solid"/>
              </v:shape>
            </v:group>
            <v:group style="position:absolute;left:6457;top:5125;width:10;height:20" coordorigin="6457,5125" coordsize="10,20">
              <v:shape style="position:absolute;left:6457;top:5125;width:10;height:20" coordorigin="6457,5125" coordsize="10,20" path="m6457,5144l6467,5144,6467,5125,6457,5125,6457,5144xe" filled="true" fillcolor="#000000" stroked="false">
                <v:path arrowok="t"/>
                <v:fill type="solid"/>
              </v:shape>
            </v:group>
            <v:group style="position:absolute;left:6457;top:5144;width:10;height:20" coordorigin="6457,5144" coordsize="10,20">
              <v:shape style="position:absolute;left:6457;top:5144;width:10;height:20" coordorigin="6457,5144" coordsize="10,20" path="m6457,5163l6467,5163,6467,5144,6457,5144,6457,5163xe" filled="true" fillcolor="#000000" stroked="false">
                <v:path arrowok="t"/>
                <v:fill type="solid"/>
              </v:shape>
            </v:group>
            <v:group style="position:absolute;left:6457;top:5163;width:10;height:20" coordorigin="6457,5163" coordsize="10,20">
              <v:shape style="position:absolute;left:6457;top:5163;width:10;height:20" coordorigin="6457,5163" coordsize="10,20" path="m6457,5183l6467,5183,6467,5163,6457,5163,6457,5183xe" filled="true" fillcolor="#000000" stroked="false">
                <v:path arrowok="t"/>
                <v:fill type="solid"/>
              </v:shape>
            </v:group>
            <v:group style="position:absolute;left:6457;top:5183;width:10;height:20" coordorigin="6457,5183" coordsize="10,20">
              <v:shape style="position:absolute;left:6457;top:5183;width:10;height:20" coordorigin="6457,5183" coordsize="10,20" path="m6457,5202l6467,5202,6467,5183,6457,5183,6457,5202xe" filled="true" fillcolor="#000000" stroked="false">
                <v:path arrowok="t"/>
                <v:fill type="solid"/>
              </v:shape>
            </v:group>
            <v:group style="position:absolute;left:6457;top:5202;width:10;height:20" coordorigin="6457,5202" coordsize="10,20">
              <v:shape style="position:absolute;left:6457;top:5202;width:10;height:20" coordorigin="6457,5202" coordsize="10,20" path="m6457,5221l6467,5221,6467,5202,6457,5202,6457,5221xe" filled="true" fillcolor="#000000" stroked="false">
                <v:path arrowok="t"/>
                <v:fill type="solid"/>
              </v:shape>
            </v:group>
            <v:group style="position:absolute;left:6457;top:5221;width:10;height:20" coordorigin="6457,5221" coordsize="10,20">
              <v:shape style="position:absolute;left:6457;top:5221;width:10;height:20" coordorigin="6457,5221" coordsize="10,20" path="m6457,5240l6467,5240,6467,5221,6457,5221,6457,5240xe" filled="true" fillcolor="#000000" stroked="false">
                <v:path arrowok="t"/>
                <v:fill type="solid"/>
              </v:shape>
            </v:group>
            <v:group style="position:absolute;left:6457;top:5240;width:10;height:20" coordorigin="6457,5240" coordsize="10,20">
              <v:shape style="position:absolute;left:6457;top:5240;width:10;height:20" coordorigin="6457,5240" coordsize="10,20" path="m6457,5259l6467,5259,6467,5240,6457,5240,6457,5259xe" filled="true" fillcolor="#000000" stroked="false">
                <v:path arrowok="t"/>
                <v:fill type="solid"/>
              </v:shape>
            </v:group>
            <v:group style="position:absolute;left:6457;top:5259;width:10;height:20" coordorigin="6457,5259" coordsize="10,20">
              <v:shape style="position:absolute;left:6457;top:5259;width:10;height:20" coordorigin="6457,5259" coordsize="10,20" path="m6457,5279l6467,5279,6467,5259,6457,5259,6457,5279xe" filled="true" fillcolor="#000000" stroked="false">
                <v:path arrowok="t"/>
                <v:fill type="solid"/>
              </v:shape>
            </v:group>
            <v:group style="position:absolute;left:6457;top:5279;width:10;height:20" coordorigin="6457,5279" coordsize="10,20">
              <v:shape style="position:absolute;left:6457;top:5279;width:10;height:20" coordorigin="6457,5279" coordsize="10,20" path="m6457,5298l6467,5298,6467,5279,6457,5279,6457,5298xe" filled="true" fillcolor="#000000" stroked="false">
                <v:path arrowok="t"/>
                <v:fill type="solid"/>
              </v:shape>
            </v:group>
            <v:group style="position:absolute;left:6457;top:5298;width:10;height:20" coordorigin="6457,5298" coordsize="10,20">
              <v:shape style="position:absolute;left:6457;top:5298;width:10;height:20" coordorigin="6457,5298" coordsize="10,20" path="m6457,5317l6467,5317,6467,5298,6457,5298,6457,5317xe" filled="true" fillcolor="#000000" stroked="false">
                <v:path arrowok="t"/>
                <v:fill type="solid"/>
              </v:shape>
            </v:group>
            <v:group style="position:absolute;left:6457;top:5317;width:10;height:20" coordorigin="6457,5317" coordsize="10,20">
              <v:shape style="position:absolute;left:6457;top:5317;width:10;height:20" coordorigin="6457,5317" coordsize="10,20" path="m6457,5336l6467,5336,6467,5317,6457,5317,6457,5336xe" filled="true" fillcolor="#000000" stroked="false">
                <v:path arrowok="t"/>
                <v:fill type="solid"/>
              </v:shape>
            </v:group>
            <v:group style="position:absolute;left:6457;top:5336;width:10;height:20" coordorigin="6457,5336" coordsize="10,20">
              <v:shape style="position:absolute;left:6457;top:5336;width:10;height:20" coordorigin="6457,5336" coordsize="10,20" path="m6457,5355l6467,5355,6467,5336,6457,5336,6457,5355xe" filled="true" fillcolor="#000000" stroked="false">
                <v:path arrowok="t"/>
                <v:fill type="solid"/>
              </v:shape>
            </v:group>
            <v:group style="position:absolute;left:6457;top:5355;width:10;height:20" coordorigin="6457,5355" coordsize="10,20">
              <v:shape style="position:absolute;left:6457;top:5355;width:10;height:20" coordorigin="6457,5355" coordsize="10,20" path="m6457,5375l6467,5375,6467,5355,6457,5355,6457,5375xe" filled="true" fillcolor="#000000" stroked="false">
                <v:path arrowok="t"/>
                <v:fill type="solid"/>
              </v:shape>
            </v:group>
            <v:group style="position:absolute;left:6457;top:5375;width:10;height:20" coordorigin="6457,5375" coordsize="10,20">
              <v:shape style="position:absolute;left:6457;top:5375;width:10;height:20" coordorigin="6457,5375" coordsize="10,20" path="m6457,5394l6467,5394,6467,5375,6457,5375,6457,5394xe" filled="true" fillcolor="#000000" stroked="false">
                <v:path arrowok="t"/>
                <v:fill type="solid"/>
              </v:shape>
            </v:group>
            <v:group style="position:absolute;left:7213;top:5029;width:10;height:20" coordorigin="7213,5029" coordsize="10,20">
              <v:shape style="position:absolute;left:7213;top:5029;width:10;height:20" coordorigin="7213,5029" coordsize="10,20" path="m7213,5048l7223,5048,7223,5029,7213,5029,7213,5048xe" filled="true" fillcolor="#000000" stroked="false">
                <v:path arrowok="t"/>
                <v:fill type="solid"/>
              </v:shape>
            </v:group>
            <v:group style="position:absolute;left:7213;top:5048;width:10;height:20" coordorigin="7213,5048" coordsize="10,20">
              <v:shape style="position:absolute;left:7213;top:5048;width:10;height:20" coordorigin="7213,5048" coordsize="10,20" path="m7213,5067l7223,5067,7223,5048,7213,5048,7213,5067xe" filled="true" fillcolor="#000000" stroked="false">
                <v:path arrowok="t"/>
                <v:fill type="solid"/>
              </v:shape>
            </v:group>
            <v:group style="position:absolute;left:7213;top:5067;width:10;height:20" coordorigin="7213,5067" coordsize="10,20">
              <v:shape style="position:absolute;left:7213;top:5067;width:10;height:20" coordorigin="7213,5067" coordsize="10,20" path="m7213,5087l7223,5087,7223,5067,7213,5067,7213,5087xe" filled="true" fillcolor="#000000" stroked="false">
                <v:path arrowok="t"/>
                <v:fill type="solid"/>
              </v:shape>
            </v:group>
            <v:group style="position:absolute;left:7213;top:5087;width:10;height:20" coordorigin="7213,5087" coordsize="10,20">
              <v:shape style="position:absolute;left:7213;top:5087;width:10;height:20" coordorigin="7213,5087" coordsize="10,20" path="m7213,5106l7223,5106,7223,5087,7213,5087,7213,5106xe" filled="true" fillcolor="#000000" stroked="false">
                <v:path arrowok="t"/>
                <v:fill type="solid"/>
              </v:shape>
            </v:group>
            <v:group style="position:absolute;left:7213;top:5106;width:10;height:20" coordorigin="7213,5106" coordsize="10,20">
              <v:shape style="position:absolute;left:7213;top:5106;width:10;height:20" coordorigin="7213,5106" coordsize="10,20" path="m7213,5125l7223,5125,7223,5106,7213,5106,7213,5125xe" filled="true" fillcolor="#000000" stroked="false">
                <v:path arrowok="t"/>
                <v:fill type="solid"/>
              </v:shape>
            </v:group>
            <v:group style="position:absolute;left:7213;top:5125;width:10;height:20" coordorigin="7213,5125" coordsize="10,20">
              <v:shape style="position:absolute;left:7213;top:5125;width:10;height:20" coordorigin="7213,5125" coordsize="10,20" path="m7213,5144l7223,5144,7223,5125,7213,5125,7213,5144xe" filled="true" fillcolor="#000000" stroked="false">
                <v:path arrowok="t"/>
                <v:fill type="solid"/>
              </v:shape>
            </v:group>
            <v:group style="position:absolute;left:7213;top:5144;width:10;height:20" coordorigin="7213,5144" coordsize="10,20">
              <v:shape style="position:absolute;left:7213;top:5144;width:10;height:20" coordorigin="7213,5144" coordsize="10,20" path="m7213,5163l7223,5163,7223,5144,7213,5144,7213,5163xe" filled="true" fillcolor="#000000" stroked="false">
                <v:path arrowok="t"/>
                <v:fill type="solid"/>
              </v:shape>
            </v:group>
            <v:group style="position:absolute;left:7213;top:5163;width:10;height:20" coordorigin="7213,5163" coordsize="10,20">
              <v:shape style="position:absolute;left:7213;top:5163;width:10;height:20" coordorigin="7213,5163" coordsize="10,20" path="m7213,5183l7223,5183,7223,5163,7213,5163,7213,5183xe" filled="true" fillcolor="#000000" stroked="false">
                <v:path arrowok="t"/>
                <v:fill type="solid"/>
              </v:shape>
            </v:group>
            <v:group style="position:absolute;left:7213;top:5183;width:10;height:20" coordorigin="7213,5183" coordsize="10,20">
              <v:shape style="position:absolute;left:7213;top:5183;width:10;height:20" coordorigin="7213,5183" coordsize="10,20" path="m7213,5202l7223,5202,7223,5183,7213,5183,7213,5202xe" filled="true" fillcolor="#000000" stroked="false">
                <v:path arrowok="t"/>
                <v:fill type="solid"/>
              </v:shape>
            </v:group>
            <v:group style="position:absolute;left:7213;top:5202;width:10;height:20" coordorigin="7213,5202" coordsize="10,20">
              <v:shape style="position:absolute;left:7213;top:5202;width:10;height:20" coordorigin="7213,5202" coordsize="10,20" path="m7213,5221l7223,5221,7223,5202,7213,5202,7213,5221xe" filled="true" fillcolor="#000000" stroked="false">
                <v:path arrowok="t"/>
                <v:fill type="solid"/>
              </v:shape>
            </v:group>
            <v:group style="position:absolute;left:7213;top:5221;width:10;height:20" coordorigin="7213,5221" coordsize="10,20">
              <v:shape style="position:absolute;left:7213;top:5221;width:10;height:20" coordorigin="7213,5221" coordsize="10,20" path="m7213,5240l7223,5240,7223,5221,7213,5221,7213,5240xe" filled="true" fillcolor="#000000" stroked="false">
                <v:path arrowok="t"/>
                <v:fill type="solid"/>
              </v:shape>
            </v:group>
            <v:group style="position:absolute;left:7213;top:5240;width:10;height:20" coordorigin="7213,5240" coordsize="10,20">
              <v:shape style="position:absolute;left:7213;top:5240;width:10;height:20" coordorigin="7213,5240" coordsize="10,20" path="m7213,5259l7223,5259,7223,5240,7213,5240,7213,5259xe" filled="true" fillcolor="#000000" stroked="false">
                <v:path arrowok="t"/>
                <v:fill type="solid"/>
              </v:shape>
            </v:group>
            <v:group style="position:absolute;left:7213;top:5259;width:10;height:20" coordorigin="7213,5259" coordsize="10,20">
              <v:shape style="position:absolute;left:7213;top:5259;width:10;height:20" coordorigin="7213,5259" coordsize="10,20" path="m7213,5279l7223,5279,7223,5259,7213,5259,7213,5279xe" filled="true" fillcolor="#000000" stroked="false">
                <v:path arrowok="t"/>
                <v:fill type="solid"/>
              </v:shape>
            </v:group>
            <v:group style="position:absolute;left:7213;top:5279;width:10;height:20" coordorigin="7213,5279" coordsize="10,20">
              <v:shape style="position:absolute;left:7213;top:5279;width:10;height:20" coordorigin="7213,5279" coordsize="10,20" path="m7213,5298l7223,5298,7223,5279,7213,5279,7213,5298xe" filled="true" fillcolor="#000000" stroked="false">
                <v:path arrowok="t"/>
                <v:fill type="solid"/>
              </v:shape>
            </v:group>
            <v:group style="position:absolute;left:7213;top:5298;width:10;height:20" coordorigin="7213,5298" coordsize="10,20">
              <v:shape style="position:absolute;left:7213;top:5298;width:10;height:20" coordorigin="7213,5298" coordsize="10,20" path="m7213,5317l7223,5317,7223,5298,7213,5298,7213,5317xe" filled="true" fillcolor="#000000" stroked="false">
                <v:path arrowok="t"/>
                <v:fill type="solid"/>
              </v:shape>
            </v:group>
            <v:group style="position:absolute;left:7213;top:5317;width:10;height:20" coordorigin="7213,5317" coordsize="10,20">
              <v:shape style="position:absolute;left:7213;top:5317;width:10;height:20" coordorigin="7213,5317" coordsize="10,20" path="m7213,5336l7223,5336,7223,5317,7213,5317,7213,5336xe" filled="true" fillcolor="#000000" stroked="false">
                <v:path arrowok="t"/>
                <v:fill type="solid"/>
              </v:shape>
            </v:group>
            <v:group style="position:absolute;left:7213;top:5336;width:10;height:20" coordorigin="7213,5336" coordsize="10,20">
              <v:shape style="position:absolute;left:7213;top:5336;width:10;height:20" coordorigin="7213,5336" coordsize="10,20" path="m7213,5355l7223,5355,7223,5336,7213,5336,7213,5355xe" filled="true" fillcolor="#000000" stroked="false">
                <v:path arrowok="t"/>
                <v:fill type="solid"/>
              </v:shape>
            </v:group>
            <v:group style="position:absolute;left:7213;top:5355;width:10;height:20" coordorigin="7213,5355" coordsize="10,20">
              <v:shape style="position:absolute;left:7213;top:5355;width:10;height:20" coordorigin="7213,5355" coordsize="10,20" path="m7213,5375l7223,5375,7223,5355,7213,5355,7213,5375xe" filled="true" fillcolor="#000000" stroked="false">
                <v:path arrowok="t"/>
                <v:fill type="solid"/>
              </v:shape>
            </v:group>
            <v:group style="position:absolute;left:7213;top:5375;width:10;height:20" coordorigin="7213,5375" coordsize="10,20">
              <v:shape style="position:absolute;left:7213;top:5375;width:10;height:20" coordorigin="7213,5375" coordsize="10,20" path="m7213,5394l7223,5394,7223,5375,7213,5375,7213,5394xe" filled="true" fillcolor="#000000" stroked="false">
                <v:path arrowok="t"/>
                <v:fill type="solid"/>
              </v:shape>
            </v:group>
            <v:group style="position:absolute;left:8185;top:5029;width:10;height:20" coordorigin="8185,5029" coordsize="10,20">
              <v:shape style="position:absolute;left:8185;top:5029;width:10;height:20" coordorigin="8185,5029" coordsize="10,20" path="m8185,5048l8195,5048,8195,5029,8185,5029,8185,5048xe" filled="true" fillcolor="#000000" stroked="false">
                <v:path arrowok="t"/>
                <v:fill type="solid"/>
              </v:shape>
            </v:group>
            <v:group style="position:absolute;left:8185;top:5048;width:10;height:20" coordorigin="8185,5048" coordsize="10,20">
              <v:shape style="position:absolute;left:8185;top:5048;width:10;height:20" coordorigin="8185,5048" coordsize="10,20" path="m8185,5067l8195,5067,8195,5048,8185,5048,8185,5067xe" filled="true" fillcolor="#000000" stroked="false">
                <v:path arrowok="t"/>
                <v:fill type="solid"/>
              </v:shape>
            </v:group>
            <v:group style="position:absolute;left:8185;top:5067;width:10;height:20" coordorigin="8185,5067" coordsize="10,20">
              <v:shape style="position:absolute;left:8185;top:5067;width:10;height:20" coordorigin="8185,5067" coordsize="10,20" path="m8185,5087l8195,5087,8195,5067,8185,5067,8185,5087xe" filled="true" fillcolor="#000000" stroked="false">
                <v:path arrowok="t"/>
                <v:fill type="solid"/>
              </v:shape>
            </v:group>
            <v:group style="position:absolute;left:8185;top:5087;width:10;height:20" coordorigin="8185,5087" coordsize="10,20">
              <v:shape style="position:absolute;left:8185;top:5087;width:10;height:20" coordorigin="8185,5087" coordsize="10,20" path="m8185,5106l8195,5106,8195,5087,8185,5087,8185,5106xe" filled="true" fillcolor="#000000" stroked="false">
                <v:path arrowok="t"/>
                <v:fill type="solid"/>
              </v:shape>
            </v:group>
            <v:group style="position:absolute;left:8185;top:5106;width:10;height:20" coordorigin="8185,5106" coordsize="10,20">
              <v:shape style="position:absolute;left:8185;top:5106;width:10;height:20" coordorigin="8185,5106" coordsize="10,20" path="m8185,5125l8195,5125,8195,5106,8185,5106,8185,5125xe" filled="true" fillcolor="#000000" stroked="false">
                <v:path arrowok="t"/>
                <v:fill type="solid"/>
              </v:shape>
            </v:group>
            <v:group style="position:absolute;left:8185;top:5125;width:10;height:20" coordorigin="8185,5125" coordsize="10,20">
              <v:shape style="position:absolute;left:8185;top:5125;width:10;height:20" coordorigin="8185,5125" coordsize="10,20" path="m8185,5144l8195,5144,8195,5125,8185,5125,8185,5144xe" filled="true" fillcolor="#000000" stroked="false">
                <v:path arrowok="t"/>
                <v:fill type="solid"/>
              </v:shape>
            </v:group>
            <v:group style="position:absolute;left:8185;top:5144;width:10;height:20" coordorigin="8185,5144" coordsize="10,20">
              <v:shape style="position:absolute;left:8185;top:5144;width:10;height:20" coordorigin="8185,5144" coordsize="10,20" path="m8185,5163l8195,5163,8195,5144,8185,5144,8185,5163xe" filled="true" fillcolor="#000000" stroked="false">
                <v:path arrowok="t"/>
                <v:fill type="solid"/>
              </v:shape>
            </v:group>
            <v:group style="position:absolute;left:8185;top:5163;width:10;height:20" coordorigin="8185,5163" coordsize="10,20">
              <v:shape style="position:absolute;left:8185;top:5163;width:10;height:20" coordorigin="8185,5163" coordsize="10,20" path="m8185,5183l8195,5183,8195,5163,8185,5163,8185,5183xe" filled="true" fillcolor="#000000" stroked="false">
                <v:path arrowok="t"/>
                <v:fill type="solid"/>
              </v:shape>
            </v:group>
            <v:group style="position:absolute;left:8185;top:5183;width:10;height:20" coordorigin="8185,5183" coordsize="10,20">
              <v:shape style="position:absolute;left:8185;top:5183;width:10;height:20" coordorigin="8185,5183" coordsize="10,20" path="m8185,5202l8195,5202,8195,5183,8185,5183,8185,5202xe" filled="true" fillcolor="#000000" stroked="false">
                <v:path arrowok="t"/>
                <v:fill type="solid"/>
              </v:shape>
            </v:group>
            <v:group style="position:absolute;left:8185;top:5202;width:10;height:20" coordorigin="8185,5202" coordsize="10,20">
              <v:shape style="position:absolute;left:8185;top:5202;width:10;height:20" coordorigin="8185,5202" coordsize="10,20" path="m8185,5221l8195,5221,8195,5202,8185,5202,8185,5221xe" filled="true" fillcolor="#000000" stroked="false">
                <v:path arrowok="t"/>
                <v:fill type="solid"/>
              </v:shape>
            </v:group>
            <v:group style="position:absolute;left:8185;top:5221;width:10;height:20" coordorigin="8185,5221" coordsize="10,20">
              <v:shape style="position:absolute;left:8185;top:5221;width:10;height:20" coordorigin="8185,5221" coordsize="10,20" path="m8185,5240l8195,5240,8195,5221,8185,5221,8185,5240xe" filled="true" fillcolor="#000000" stroked="false">
                <v:path arrowok="t"/>
                <v:fill type="solid"/>
              </v:shape>
            </v:group>
            <v:group style="position:absolute;left:8185;top:5240;width:10;height:20" coordorigin="8185,5240" coordsize="10,20">
              <v:shape style="position:absolute;left:8185;top:5240;width:10;height:20" coordorigin="8185,5240" coordsize="10,20" path="m8185,5259l8195,5259,8195,5240,8185,5240,8185,5259xe" filled="true" fillcolor="#000000" stroked="false">
                <v:path arrowok="t"/>
                <v:fill type="solid"/>
              </v:shape>
            </v:group>
            <v:group style="position:absolute;left:8185;top:5259;width:10;height:20" coordorigin="8185,5259" coordsize="10,20">
              <v:shape style="position:absolute;left:8185;top:5259;width:10;height:20" coordorigin="8185,5259" coordsize="10,20" path="m8185,5279l8195,5279,8195,5259,8185,5259,8185,5279xe" filled="true" fillcolor="#000000" stroked="false">
                <v:path arrowok="t"/>
                <v:fill type="solid"/>
              </v:shape>
            </v:group>
            <v:group style="position:absolute;left:8185;top:5279;width:10;height:20" coordorigin="8185,5279" coordsize="10,20">
              <v:shape style="position:absolute;left:8185;top:5279;width:10;height:20" coordorigin="8185,5279" coordsize="10,20" path="m8185,5298l8195,5298,8195,5279,8185,5279,8185,5298xe" filled="true" fillcolor="#000000" stroked="false">
                <v:path arrowok="t"/>
                <v:fill type="solid"/>
              </v:shape>
            </v:group>
            <v:group style="position:absolute;left:8185;top:5298;width:10;height:20" coordorigin="8185,5298" coordsize="10,20">
              <v:shape style="position:absolute;left:8185;top:5298;width:10;height:20" coordorigin="8185,5298" coordsize="10,20" path="m8185,5317l8195,5317,8195,5298,8185,5298,8185,5317xe" filled="true" fillcolor="#000000" stroked="false">
                <v:path arrowok="t"/>
                <v:fill type="solid"/>
              </v:shape>
            </v:group>
            <v:group style="position:absolute;left:8185;top:5317;width:10;height:20" coordorigin="8185,5317" coordsize="10,20">
              <v:shape style="position:absolute;left:8185;top:5317;width:10;height:20" coordorigin="8185,5317" coordsize="10,20" path="m8185,5336l8195,5336,8195,5317,8185,5317,8185,5336xe" filled="true" fillcolor="#000000" stroked="false">
                <v:path arrowok="t"/>
                <v:fill type="solid"/>
              </v:shape>
            </v:group>
            <v:group style="position:absolute;left:8185;top:5336;width:10;height:20" coordorigin="8185,5336" coordsize="10,20">
              <v:shape style="position:absolute;left:8185;top:5336;width:10;height:20" coordorigin="8185,5336" coordsize="10,20" path="m8185,5355l8195,5355,8195,5336,8185,5336,8185,5355xe" filled="true" fillcolor="#000000" stroked="false">
                <v:path arrowok="t"/>
                <v:fill type="solid"/>
              </v:shape>
            </v:group>
            <v:group style="position:absolute;left:8185;top:5355;width:10;height:20" coordorigin="8185,5355" coordsize="10,20">
              <v:shape style="position:absolute;left:8185;top:5355;width:10;height:20" coordorigin="8185,5355" coordsize="10,20" path="m8185,5375l8195,5375,8195,5355,8185,5355,8185,5375xe" filled="true" fillcolor="#000000" stroked="false">
                <v:path arrowok="t"/>
                <v:fill type="solid"/>
              </v:shape>
            </v:group>
            <v:group style="position:absolute;left:8185;top:5375;width:10;height:20" coordorigin="8185,5375" coordsize="10,20">
              <v:shape style="position:absolute;left:8185;top:5375;width:10;height:20" coordorigin="8185,5375" coordsize="10,20" path="m8185,5394l8195,5394,8195,5375,8185,5375,8185,5394xe" filled="true" fillcolor="#000000" stroked="false">
                <v:path arrowok="t"/>
                <v:fill type="solid"/>
              </v:shape>
            </v:group>
            <v:group style="position:absolute;left:8937;top:5029;width:10;height:20" coordorigin="8937,5029" coordsize="10,20">
              <v:shape style="position:absolute;left:8937;top:5029;width:10;height:20" coordorigin="8937,5029" coordsize="10,20" path="m8937,5048l8947,5048,8947,5029,8937,5029,8937,5048xe" filled="true" fillcolor="#000000" stroked="false">
                <v:path arrowok="t"/>
                <v:fill type="solid"/>
              </v:shape>
            </v:group>
            <v:group style="position:absolute;left:8937;top:5048;width:10;height:20" coordorigin="8937,5048" coordsize="10,20">
              <v:shape style="position:absolute;left:8937;top:5048;width:10;height:20" coordorigin="8937,5048" coordsize="10,20" path="m8937,5067l8947,5067,8947,5048,8937,5048,8937,5067xe" filled="true" fillcolor="#000000" stroked="false">
                <v:path arrowok="t"/>
                <v:fill type="solid"/>
              </v:shape>
            </v:group>
            <v:group style="position:absolute;left:8937;top:5067;width:10;height:20" coordorigin="8937,5067" coordsize="10,20">
              <v:shape style="position:absolute;left:8937;top:5067;width:10;height:20" coordorigin="8937,5067" coordsize="10,20" path="m8937,5087l8947,5087,8947,5067,8937,5067,8937,5087xe" filled="true" fillcolor="#000000" stroked="false">
                <v:path arrowok="t"/>
                <v:fill type="solid"/>
              </v:shape>
            </v:group>
            <v:group style="position:absolute;left:8937;top:5087;width:10;height:20" coordorigin="8937,5087" coordsize="10,20">
              <v:shape style="position:absolute;left:8937;top:5087;width:10;height:20" coordorigin="8937,5087" coordsize="10,20" path="m8937,5106l8947,5106,8947,5087,8937,5087,8937,5106xe" filled="true" fillcolor="#000000" stroked="false">
                <v:path arrowok="t"/>
                <v:fill type="solid"/>
              </v:shape>
            </v:group>
            <v:group style="position:absolute;left:8937;top:5106;width:10;height:20" coordorigin="8937,5106" coordsize="10,20">
              <v:shape style="position:absolute;left:8937;top:5106;width:10;height:20" coordorigin="8937,5106" coordsize="10,20" path="m8937,5125l8947,5125,8947,5106,8937,5106,8937,5125xe" filled="true" fillcolor="#000000" stroked="false">
                <v:path arrowok="t"/>
                <v:fill type="solid"/>
              </v:shape>
            </v:group>
            <v:group style="position:absolute;left:8937;top:5125;width:10;height:20" coordorigin="8937,5125" coordsize="10,20">
              <v:shape style="position:absolute;left:8937;top:5125;width:10;height:20" coordorigin="8937,5125" coordsize="10,20" path="m8937,5144l8947,5144,8947,5125,8937,5125,8937,5144xe" filled="true" fillcolor="#000000" stroked="false">
                <v:path arrowok="t"/>
                <v:fill type="solid"/>
              </v:shape>
            </v:group>
            <v:group style="position:absolute;left:8937;top:5144;width:10;height:20" coordorigin="8937,5144" coordsize="10,20">
              <v:shape style="position:absolute;left:8937;top:5144;width:10;height:20" coordorigin="8937,5144" coordsize="10,20" path="m8937,5163l8947,5163,8947,5144,8937,5144,8937,5163xe" filled="true" fillcolor="#000000" stroked="false">
                <v:path arrowok="t"/>
                <v:fill type="solid"/>
              </v:shape>
            </v:group>
            <v:group style="position:absolute;left:8937;top:5163;width:10;height:20" coordorigin="8937,5163" coordsize="10,20">
              <v:shape style="position:absolute;left:8937;top:5163;width:10;height:20" coordorigin="8937,5163" coordsize="10,20" path="m8937,5183l8947,5183,8947,5163,8937,5163,8937,5183xe" filled="true" fillcolor="#000000" stroked="false">
                <v:path arrowok="t"/>
                <v:fill type="solid"/>
              </v:shape>
            </v:group>
            <v:group style="position:absolute;left:8937;top:5183;width:10;height:20" coordorigin="8937,5183" coordsize="10,20">
              <v:shape style="position:absolute;left:8937;top:5183;width:10;height:20" coordorigin="8937,5183" coordsize="10,20" path="m8937,5202l8947,5202,8947,5183,8937,5183,8937,5202xe" filled="true" fillcolor="#000000" stroked="false">
                <v:path arrowok="t"/>
                <v:fill type="solid"/>
              </v:shape>
            </v:group>
            <v:group style="position:absolute;left:8937;top:5202;width:10;height:20" coordorigin="8937,5202" coordsize="10,20">
              <v:shape style="position:absolute;left:8937;top:5202;width:10;height:20" coordorigin="8937,5202" coordsize="10,20" path="m8937,5221l8947,5221,8947,5202,8937,5202,8937,5221xe" filled="true" fillcolor="#000000" stroked="false">
                <v:path arrowok="t"/>
                <v:fill type="solid"/>
              </v:shape>
            </v:group>
            <v:group style="position:absolute;left:8937;top:5221;width:10;height:20" coordorigin="8937,5221" coordsize="10,20">
              <v:shape style="position:absolute;left:8937;top:5221;width:10;height:20" coordorigin="8937,5221" coordsize="10,20" path="m8937,5240l8947,5240,8947,5221,8937,5221,8937,5240xe" filled="true" fillcolor="#000000" stroked="false">
                <v:path arrowok="t"/>
                <v:fill type="solid"/>
              </v:shape>
            </v:group>
            <v:group style="position:absolute;left:8937;top:5240;width:10;height:20" coordorigin="8937,5240" coordsize="10,20">
              <v:shape style="position:absolute;left:8937;top:5240;width:10;height:20" coordorigin="8937,5240" coordsize="10,20" path="m8937,5259l8947,5259,8947,5240,8937,5240,8937,5259xe" filled="true" fillcolor="#000000" stroked="false">
                <v:path arrowok="t"/>
                <v:fill type="solid"/>
              </v:shape>
            </v:group>
            <v:group style="position:absolute;left:8937;top:5259;width:10;height:20" coordorigin="8937,5259" coordsize="10,20">
              <v:shape style="position:absolute;left:8937;top:5259;width:10;height:20" coordorigin="8937,5259" coordsize="10,20" path="m8937,5279l8947,5279,8947,5259,8937,5259,8937,5279xe" filled="true" fillcolor="#000000" stroked="false">
                <v:path arrowok="t"/>
                <v:fill type="solid"/>
              </v:shape>
            </v:group>
            <v:group style="position:absolute;left:8937;top:5279;width:10;height:20" coordorigin="8937,5279" coordsize="10,20">
              <v:shape style="position:absolute;left:8937;top:5279;width:10;height:20" coordorigin="8937,5279" coordsize="10,20" path="m8937,5298l8947,5298,8947,5279,8937,5279,8937,5298xe" filled="true" fillcolor="#000000" stroked="false">
                <v:path arrowok="t"/>
                <v:fill type="solid"/>
              </v:shape>
            </v:group>
            <v:group style="position:absolute;left:8937;top:5298;width:10;height:20" coordorigin="8937,5298" coordsize="10,20">
              <v:shape style="position:absolute;left:8937;top:5298;width:10;height:20" coordorigin="8937,5298" coordsize="10,20" path="m8937,5317l8947,5317,8947,5298,8937,5298,8937,5317xe" filled="true" fillcolor="#000000" stroked="false">
                <v:path arrowok="t"/>
                <v:fill type="solid"/>
              </v:shape>
            </v:group>
            <v:group style="position:absolute;left:8937;top:5317;width:10;height:20" coordorigin="8937,5317" coordsize="10,20">
              <v:shape style="position:absolute;left:8937;top:5317;width:10;height:20" coordorigin="8937,5317" coordsize="10,20" path="m8937,5336l8947,5336,8947,5317,8937,5317,8937,5336xe" filled="true" fillcolor="#000000" stroked="false">
                <v:path arrowok="t"/>
                <v:fill type="solid"/>
              </v:shape>
            </v:group>
            <v:group style="position:absolute;left:8937;top:5336;width:10;height:20" coordorigin="8937,5336" coordsize="10,20">
              <v:shape style="position:absolute;left:8937;top:5336;width:10;height:20" coordorigin="8937,5336" coordsize="10,20" path="m8937,5355l8947,5355,8947,5336,8937,5336,8937,5355xe" filled="true" fillcolor="#000000" stroked="false">
                <v:path arrowok="t"/>
                <v:fill type="solid"/>
              </v:shape>
            </v:group>
            <v:group style="position:absolute;left:8937;top:5355;width:10;height:20" coordorigin="8937,5355" coordsize="10,20">
              <v:shape style="position:absolute;left:8937;top:5355;width:10;height:20" coordorigin="8937,5355" coordsize="10,20" path="m8937,5375l8947,5375,8947,5355,8937,5355,8937,5375xe" filled="true" fillcolor="#000000" stroked="false">
                <v:path arrowok="t"/>
                <v:fill type="solid"/>
              </v:shape>
            </v:group>
            <v:group style="position:absolute;left:8937;top:5375;width:10;height:20" coordorigin="8937,5375" coordsize="10,20">
              <v:shape style="position:absolute;left:8937;top:5375;width:10;height:20" coordorigin="8937,5375" coordsize="10,20" path="m8937,5394l8947,5394,8947,5375,8937,5375,8937,5394xe" filled="true" fillcolor="#000000" stroked="false">
                <v:path arrowok="t"/>
                <v:fill type="solid"/>
              </v:shape>
            </v:group>
            <v:group style="position:absolute;left:9746;top:5029;width:10;height:20" coordorigin="9746,5029" coordsize="10,20">
              <v:shape style="position:absolute;left:9746;top:5029;width:10;height:20" coordorigin="9746,5029" coordsize="10,20" path="m9746,5048l9756,5048,9756,5029,9746,5029,9746,5048xe" filled="true" fillcolor="#000000" stroked="false">
                <v:path arrowok="t"/>
                <v:fill type="solid"/>
              </v:shape>
            </v:group>
            <v:group style="position:absolute;left:9746;top:5048;width:10;height:20" coordorigin="9746,5048" coordsize="10,20">
              <v:shape style="position:absolute;left:9746;top:5048;width:10;height:20" coordorigin="9746,5048" coordsize="10,20" path="m9746,5067l9756,5067,9756,5048,9746,5048,9746,5067xe" filled="true" fillcolor="#000000" stroked="false">
                <v:path arrowok="t"/>
                <v:fill type="solid"/>
              </v:shape>
            </v:group>
            <v:group style="position:absolute;left:9746;top:5067;width:10;height:20" coordorigin="9746,5067" coordsize="10,20">
              <v:shape style="position:absolute;left:9746;top:5067;width:10;height:20" coordorigin="9746,5067" coordsize="10,20" path="m9746,5087l9756,5087,9756,5067,9746,5067,9746,5087xe" filled="true" fillcolor="#000000" stroked="false">
                <v:path arrowok="t"/>
                <v:fill type="solid"/>
              </v:shape>
            </v:group>
            <v:group style="position:absolute;left:9746;top:5087;width:10;height:20" coordorigin="9746,5087" coordsize="10,20">
              <v:shape style="position:absolute;left:9746;top:5087;width:10;height:20" coordorigin="9746,5087" coordsize="10,20" path="m9746,5106l9756,5106,9756,5087,9746,5087,9746,5106xe" filled="true" fillcolor="#000000" stroked="false">
                <v:path arrowok="t"/>
                <v:fill type="solid"/>
              </v:shape>
            </v:group>
            <v:group style="position:absolute;left:9746;top:5106;width:10;height:20" coordorigin="9746,5106" coordsize="10,20">
              <v:shape style="position:absolute;left:9746;top:5106;width:10;height:20" coordorigin="9746,5106" coordsize="10,20" path="m9746,5125l9756,5125,9756,5106,9746,5106,9746,5125xe" filled="true" fillcolor="#000000" stroked="false">
                <v:path arrowok="t"/>
                <v:fill type="solid"/>
              </v:shape>
            </v:group>
            <v:group style="position:absolute;left:9746;top:5125;width:10;height:20" coordorigin="9746,5125" coordsize="10,20">
              <v:shape style="position:absolute;left:9746;top:5125;width:10;height:20" coordorigin="9746,5125" coordsize="10,20" path="m9746,5144l9756,5144,9756,5125,9746,5125,9746,5144xe" filled="true" fillcolor="#000000" stroked="false">
                <v:path arrowok="t"/>
                <v:fill type="solid"/>
              </v:shape>
            </v:group>
            <v:group style="position:absolute;left:9746;top:5144;width:10;height:20" coordorigin="9746,5144" coordsize="10,20">
              <v:shape style="position:absolute;left:9746;top:5144;width:10;height:20" coordorigin="9746,5144" coordsize="10,20" path="m9746,5163l9756,5163,9756,5144,9746,5144,9746,5163xe" filled="true" fillcolor="#000000" stroked="false">
                <v:path arrowok="t"/>
                <v:fill type="solid"/>
              </v:shape>
            </v:group>
            <v:group style="position:absolute;left:9746;top:5163;width:10;height:20" coordorigin="9746,5163" coordsize="10,20">
              <v:shape style="position:absolute;left:9746;top:5163;width:10;height:20" coordorigin="9746,5163" coordsize="10,20" path="m9746,5183l9756,5183,9756,5163,9746,5163,9746,5183xe" filled="true" fillcolor="#000000" stroked="false">
                <v:path arrowok="t"/>
                <v:fill type="solid"/>
              </v:shape>
            </v:group>
            <v:group style="position:absolute;left:9746;top:5183;width:10;height:20" coordorigin="9746,5183" coordsize="10,20">
              <v:shape style="position:absolute;left:9746;top:5183;width:10;height:20" coordorigin="9746,5183" coordsize="10,20" path="m9746,5202l9756,5202,9756,5183,9746,5183,9746,5202xe" filled="true" fillcolor="#000000" stroked="false">
                <v:path arrowok="t"/>
                <v:fill type="solid"/>
              </v:shape>
            </v:group>
            <v:group style="position:absolute;left:9746;top:5202;width:10;height:20" coordorigin="9746,5202" coordsize="10,20">
              <v:shape style="position:absolute;left:9746;top:5202;width:10;height:20" coordorigin="9746,5202" coordsize="10,20" path="m9746,5221l9756,5221,9756,5202,9746,5202,9746,5221xe" filled="true" fillcolor="#000000" stroked="false">
                <v:path arrowok="t"/>
                <v:fill type="solid"/>
              </v:shape>
            </v:group>
            <v:group style="position:absolute;left:9746;top:5221;width:10;height:20" coordorigin="9746,5221" coordsize="10,20">
              <v:shape style="position:absolute;left:9746;top:5221;width:10;height:20" coordorigin="9746,5221" coordsize="10,20" path="m9746,5240l9756,5240,9756,5221,9746,5221,9746,5240xe" filled="true" fillcolor="#000000" stroked="false">
                <v:path arrowok="t"/>
                <v:fill type="solid"/>
              </v:shape>
            </v:group>
            <v:group style="position:absolute;left:9746;top:5240;width:10;height:20" coordorigin="9746,5240" coordsize="10,20">
              <v:shape style="position:absolute;left:9746;top:5240;width:10;height:20" coordorigin="9746,5240" coordsize="10,20" path="m9746,5259l9756,5259,9756,5240,9746,5240,9746,5259xe" filled="true" fillcolor="#000000" stroked="false">
                <v:path arrowok="t"/>
                <v:fill type="solid"/>
              </v:shape>
            </v:group>
            <v:group style="position:absolute;left:9746;top:5259;width:10;height:20" coordorigin="9746,5259" coordsize="10,20">
              <v:shape style="position:absolute;left:9746;top:5259;width:10;height:20" coordorigin="9746,5259" coordsize="10,20" path="m9746,5279l9756,5279,9756,5259,9746,5259,9746,5279xe" filled="true" fillcolor="#000000" stroked="false">
                <v:path arrowok="t"/>
                <v:fill type="solid"/>
              </v:shape>
            </v:group>
            <v:group style="position:absolute;left:9746;top:5279;width:10;height:20" coordorigin="9746,5279" coordsize="10,20">
              <v:shape style="position:absolute;left:9746;top:5279;width:10;height:20" coordorigin="9746,5279" coordsize="10,20" path="m9746,5298l9756,5298,9756,5279,9746,5279,9746,5298xe" filled="true" fillcolor="#000000" stroked="false">
                <v:path arrowok="t"/>
                <v:fill type="solid"/>
              </v:shape>
            </v:group>
            <v:group style="position:absolute;left:9746;top:5298;width:10;height:20" coordorigin="9746,5298" coordsize="10,20">
              <v:shape style="position:absolute;left:9746;top:5298;width:10;height:20" coordorigin="9746,5298" coordsize="10,20" path="m9746,5317l9756,5317,9756,5298,9746,5298,9746,5317xe" filled="true" fillcolor="#000000" stroked="false">
                <v:path arrowok="t"/>
                <v:fill type="solid"/>
              </v:shape>
            </v:group>
            <v:group style="position:absolute;left:9746;top:5317;width:10;height:20" coordorigin="9746,5317" coordsize="10,20">
              <v:shape style="position:absolute;left:9746;top:5317;width:10;height:20" coordorigin="9746,5317" coordsize="10,20" path="m9746,5336l9756,5336,9756,5317,9746,5317,9746,5336xe" filled="true" fillcolor="#000000" stroked="false">
                <v:path arrowok="t"/>
                <v:fill type="solid"/>
              </v:shape>
            </v:group>
            <v:group style="position:absolute;left:9746;top:5336;width:10;height:20" coordorigin="9746,5336" coordsize="10,20">
              <v:shape style="position:absolute;left:9746;top:5336;width:10;height:20" coordorigin="9746,5336" coordsize="10,20" path="m9746,5355l9756,5355,9756,5336,9746,5336,9746,5355xe" filled="true" fillcolor="#000000" stroked="false">
                <v:path arrowok="t"/>
                <v:fill type="solid"/>
              </v:shape>
            </v:group>
            <v:group style="position:absolute;left:9746;top:5355;width:10;height:20" coordorigin="9746,5355" coordsize="10,20">
              <v:shape style="position:absolute;left:9746;top:5355;width:10;height:20" coordorigin="9746,5355" coordsize="10,20" path="m9746,5375l9756,5375,9756,5355,9746,5355,9746,5375xe" filled="true" fillcolor="#000000" stroked="false">
                <v:path arrowok="t"/>
                <v:fill type="solid"/>
              </v:shape>
            </v:group>
            <v:group style="position:absolute;left:9746;top:5375;width:10;height:20" coordorigin="9746,5375" coordsize="10,20">
              <v:shape style="position:absolute;left:9746;top:5375;width:10;height:20" coordorigin="9746,5375" coordsize="10,20" path="m9746,5394l9756,5394,9756,5375,9746,5375,9746,5394xe" filled="true" fillcolor="#000000" stroked="false">
                <v:path arrowok="t"/>
                <v:fill type="solid"/>
              </v:shape>
              <v:shape style="position:absolute;left:4959;top:911;width:1078;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2010</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xbxContent>
                </v:textbox>
                <w10:wrap type="none"/>
              </v:shape>
              <v:shape style="position:absolute;left:8293;top:911;width:1079;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2009</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xbxContent>
                </v:textbox>
                <w10:wrap type="none"/>
              </v:shape>
              <v:shape style="position:absolute;left:3204;top:1492;width:32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账</w:t>
                      </w:r>
                      <w:r>
                        <w:rPr>
                          <w:rFonts w:ascii="宋体" w:hAnsi="宋体" w:cs="宋体" w:eastAsia="宋体" w:hint="default"/>
                          <w:spacing w:val="-2"/>
                          <w:sz w:val="13"/>
                          <w:szCs w:val="13"/>
                        </w:rPr>
                        <w:t> </w:t>
                      </w:r>
                      <w:r>
                        <w:rPr>
                          <w:rFonts w:ascii="宋体" w:hAnsi="宋体" w:cs="宋体" w:eastAsia="宋体" w:hint="default"/>
                          <w:sz w:val="13"/>
                          <w:szCs w:val="13"/>
                        </w:rPr>
                        <w:t>龄</w:t>
                      </w:r>
                    </w:p>
                  </w:txbxContent>
                </v:textbox>
                <w10:wrap type="none"/>
              </v:shape>
              <v:shape style="position:absolute;left:4940;top:1497;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占总额</w:t>
                      </w:r>
                      <w:r>
                        <w:rPr>
                          <w:rFonts w:ascii="宋体" w:hAnsi="宋体" w:cs="宋体" w:eastAsia="宋体" w:hint="default"/>
                          <w:sz w:val="13"/>
                          <w:szCs w:val="13"/>
                        </w:rPr>
                      </w:r>
                    </w:p>
                  </w:txbxContent>
                </v:textbox>
                <w10:wrap type="none"/>
              </v:shape>
              <v:shape style="position:absolute;left:6666;top:1497;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w:t>
                      </w:r>
                      <w:r>
                        <w:rPr>
                          <w:rFonts w:ascii="宋体" w:hAnsi="宋体" w:cs="宋体" w:eastAsia="宋体" w:hint="default"/>
                          <w:sz w:val="13"/>
                          <w:szCs w:val="13"/>
                        </w:rPr>
                      </w:r>
                    </w:p>
                  </w:txbxContent>
                </v:textbox>
                <w10:wrap type="none"/>
              </v:shape>
              <v:shape style="position:absolute;left:8368;top:1497;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占总额</w:t>
                      </w:r>
                      <w:r>
                        <w:rPr>
                          <w:rFonts w:ascii="宋体" w:hAnsi="宋体" w:cs="宋体" w:eastAsia="宋体" w:hint="default"/>
                          <w:sz w:val="13"/>
                          <w:szCs w:val="13"/>
                        </w:rPr>
                      </w:r>
                    </w:p>
                  </w:txbxContent>
                </v:textbox>
                <w10:wrap type="none"/>
              </v:shape>
              <v:shape style="position:absolute;left:9926;top:1497;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w:t>
                      </w:r>
                      <w:r>
                        <w:rPr>
                          <w:rFonts w:ascii="宋体" w:hAnsi="宋体" w:cs="宋体" w:eastAsia="宋体" w:hint="default"/>
                          <w:sz w:val="13"/>
                          <w:szCs w:val="13"/>
                        </w:rPr>
                      </w:r>
                    </w:p>
                  </w:txbxContent>
                </v:textbox>
                <w10:wrap type="none"/>
              </v:shape>
              <v:shape style="position:absolute;left:4019;top:1684;width:6275;height:317" type="#_x0000_t202" filled="false" stroked="false">
                <v:textbox inset="0,0,0,0">
                  <w:txbxContent>
                    <w:p>
                      <w:pPr>
                        <w:tabs>
                          <w:tab w:pos="1735" w:val="left" w:leader="none"/>
                          <w:tab w:pos="3425" w:val="left" w:leader="none"/>
                          <w:tab w:pos="5120"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tab/>
                        <w:t>坏账准备</w:t>
                        <w:tab/>
                        <w:t>账面余额</w:t>
                        <w:tab/>
                      </w:r>
                      <w:r>
                        <w:rPr>
                          <w:rFonts w:ascii="宋体" w:hAnsi="宋体" w:cs="宋体" w:eastAsia="宋体" w:hint="default"/>
                          <w:sz w:val="13"/>
                          <w:szCs w:val="13"/>
                        </w:rPr>
                        <w:t>坏账准备</w:t>
                      </w:r>
                    </w:p>
                    <w:p>
                      <w:pPr>
                        <w:tabs>
                          <w:tab w:pos="2625" w:val="left" w:leader="none"/>
                          <w:tab w:pos="4416" w:val="left" w:leader="none"/>
                          <w:tab w:pos="5885" w:val="left" w:leader="none"/>
                        </w:tabs>
                        <w:spacing w:before="17"/>
                        <w:ind w:left="986" w:right="0" w:firstLine="0"/>
                        <w:jc w:val="left"/>
                        <w:rPr>
                          <w:rFonts w:ascii="宋体" w:hAnsi="宋体" w:cs="宋体" w:eastAsia="宋体" w:hint="default"/>
                          <w:sz w:val="13"/>
                          <w:szCs w:val="13"/>
                        </w:rPr>
                      </w:pPr>
                      <w:r>
                        <w:rPr>
                          <w:rFonts w:ascii="宋体" w:hAnsi="宋体" w:cs="宋体" w:eastAsia="宋体" w:hint="default"/>
                          <w:w w:val="95"/>
                          <w:sz w:val="13"/>
                          <w:szCs w:val="13"/>
                        </w:rPr>
                        <w:t>比例</w:t>
                        <w:tab/>
                        <w:t>备比例</w:t>
                        <w:tab/>
                        <w:t>比例</w:t>
                        <w:tab/>
                        <w:t>备比例</w:t>
                      </w:r>
                      <w:r>
                        <w:rPr>
                          <w:rFonts w:ascii="宋体" w:hAnsi="宋体" w:cs="宋体" w:eastAsia="宋体" w:hint="default"/>
                          <w:sz w:val="13"/>
                          <w:szCs w:val="13"/>
                        </w:rPr>
                      </w:r>
                    </w:p>
                  </w:txbxContent>
                </v:textbox>
                <w10:wrap type="non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组合</w:t>
      </w:r>
      <w:r>
        <w:rPr>
          <w:rFonts w:ascii="宋体" w:hAnsi="宋体" w:cs="宋体" w:eastAsia="宋体" w:hint="default"/>
          <w:b/>
          <w:bCs/>
          <w:spacing w:val="-44"/>
          <w:sz w:val="21"/>
          <w:szCs w:val="21"/>
        </w:rPr>
        <w:t> </w:t>
      </w:r>
      <w:r>
        <w:rPr>
          <w:rFonts w:ascii="宋体" w:hAnsi="宋体" w:cs="宋体" w:eastAsia="宋体" w:hint="default"/>
          <w:b/>
          <w:bCs/>
          <w:sz w:val="21"/>
          <w:szCs w:val="21"/>
        </w:rPr>
        <w:t>1</w:t>
      </w:r>
      <w:r>
        <w:rPr>
          <w:rFonts w:ascii="宋体" w:hAnsi="宋体" w:cs="宋体" w:eastAsia="宋体" w:hint="default"/>
          <w:b/>
          <w:bCs/>
          <w:spacing w:val="-44"/>
          <w:sz w:val="21"/>
          <w:szCs w:val="21"/>
        </w:rPr>
        <w:t> </w:t>
      </w:r>
      <w:r>
        <w:rPr>
          <w:rFonts w:ascii="宋体" w:hAnsi="宋体" w:cs="宋体" w:eastAsia="宋体" w:hint="default"/>
          <w:b/>
          <w:bCs/>
          <w:spacing w:val="-1"/>
          <w:sz w:val="21"/>
          <w:szCs w:val="21"/>
        </w:rPr>
        <w:t>中，采用账龄分析法计提坏账准备的其他应收款：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tbl>
      <w:tblPr>
        <w:tblW w:w="0" w:type="auto"/>
        <w:jc w:val="left"/>
        <w:tblInd w:w="3025" w:type="dxa"/>
        <w:tblLayout w:type="fixed"/>
        <w:tblCellMar>
          <w:top w:w="0" w:type="dxa"/>
          <w:left w:w="0" w:type="dxa"/>
          <w:bottom w:w="0" w:type="dxa"/>
          <w:right w:w="0" w:type="dxa"/>
        </w:tblCellMar>
        <w:tblLook w:val="01E0"/>
      </w:tblPr>
      <w:tblGrid>
        <w:gridCol w:w="758"/>
        <w:gridCol w:w="994"/>
        <w:gridCol w:w="749"/>
        <w:gridCol w:w="936"/>
        <w:gridCol w:w="756"/>
        <w:gridCol w:w="972"/>
        <w:gridCol w:w="752"/>
        <w:gridCol w:w="809"/>
        <w:gridCol w:w="622"/>
      </w:tblGrid>
      <w:tr>
        <w:trPr>
          <w:trHeight w:val="379" w:hRule="exact"/>
        </w:trPr>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3"/>
                <w:szCs w:val="13"/>
              </w:rPr>
            </w:pPr>
            <w:r>
              <w:rPr>
                <w:rFonts w:ascii="Calibri" w:hAnsi="Calibri" w:cs="Calibri" w:eastAsia="Calibri" w:hint="default"/>
                <w:sz w:val="13"/>
                <w:szCs w:val="13"/>
              </w:rPr>
              <w:t>3</w:t>
            </w:r>
            <w:r>
              <w:rPr>
                <w:rFonts w:ascii="Calibri" w:hAnsi="Calibri" w:cs="Calibri" w:eastAsia="Calibri" w:hint="default"/>
                <w:spacing w:val="-4"/>
                <w:sz w:val="13"/>
                <w:szCs w:val="13"/>
              </w:rPr>
              <w:t> </w:t>
            </w:r>
            <w:r>
              <w:rPr>
                <w:rFonts w:ascii="宋体" w:hAnsi="宋体" w:cs="宋体" w:eastAsia="宋体" w:hint="default"/>
                <w:sz w:val="13"/>
                <w:szCs w:val="13"/>
              </w:rPr>
              <w:t>个月以内</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9"/>
                <w:szCs w:val="9"/>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8,244,255.02</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46.73%</w:t>
            </w:r>
          </w:p>
        </w:tc>
        <w:tc>
          <w:tcPr>
            <w:tcW w:w="93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6,349,706.25</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9"/>
                <w:szCs w:val="9"/>
              </w:rPr>
            </w:pPr>
          </w:p>
          <w:p>
            <w:pPr>
              <w:pStyle w:val="TableParagraph"/>
              <w:spacing w:line="240" w:lineRule="auto"/>
              <w:ind w:right="112"/>
              <w:jc w:val="right"/>
              <w:rPr>
                <w:rFonts w:ascii="Calibri" w:hAnsi="Calibri" w:cs="Calibri" w:eastAsia="Calibri" w:hint="default"/>
                <w:sz w:val="13"/>
                <w:szCs w:val="13"/>
              </w:rPr>
            </w:pPr>
            <w:r>
              <w:rPr>
                <w:rFonts w:ascii="Calibri"/>
                <w:spacing w:val="-1"/>
                <w:sz w:val="13"/>
              </w:rPr>
              <w:t>50.03%</w:t>
            </w:r>
          </w:p>
        </w:tc>
        <w:tc>
          <w:tcPr>
            <w:tcW w:w="1431" w:type="dxa"/>
            <w:gridSpan w:val="2"/>
            <w:tcBorders>
              <w:top w:val="nil" w:sz="6" w:space="0" w:color="auto"/>
              <w:left w:val="nil" w:sz="6" w:space="0" w:color="auto"/>
              <w:bottom w:val="nil" w:sz="6" w:space="0" w:color="auto"/>
              <w:right w:val="nil" w:sz="6" w:space="0" w:color="auto"/>
            </w:tcBorders>
          </w:tcPr>
          <w:p>
            <w:pPr/>
          </w:p>
        </w:tc>
      </w:tr>
      <w:tr>
        <w:trPr>
          <w:trHeight w:val="385" w:hRule="exact"/>
        </w:trPr>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6"/>
                <w:sz w:val="13"/>
                <w:szCs w:val="13"/>
              </w:rPr>
              <w:t> </w:t>
            </w:r>
            <w:r>
              <w:rPr>
                <w:rFonts w:ascii="宋体" w:hAnsi="宋体" w:cs="宋体" w:eastAsia="宋体" w:hint="default"/>
                <w:sz w:val="13"/>
                <w:szCs w:val="13"/>
              </w:rPr>
              <w:t>个月</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3,102,290.67</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17.59%</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93,068.72</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3.00%</w:t>
            </w: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1,262,117.67</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2"/>
              <w:jc w:val="right"/>
              <w:rPr>
                <w:rFonts w:ascii="Calibri" w:hAnsi="Calibri" w:cs="Calibri" w:eastAsia="Calibri" w:hint="default"/>
                <w:sz w:val="13"/>
                <w:szCs w:val="13"/>
              </w:rPr>
            </w:pPr>
            <w:r>
              <w:rPr>
                <w:rFonts w:ascii="Calibri"/>
                <w:spacing w:val="-1"/>
                <w:sz w:val="13"/>
              </w:rPr>
              <w:t>9.95%</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left="67" w:right="0"/>
              <w:jc w:val="center"/>
              <w:rPr>
                <w:rFonts w:ascii="Calibri" w:hAnsi="Calibri" w:cs="Calibri" w:eastAsia="Calibri" w:hint="default"/>
                <w:sz w:val="13"/>
                <w:szCs w:val="13"/>
              </w:rPr>
            </w:pPr>
            <w:r>
              <w:rPr>
                <w:rFonts w:ascii="Calibri"/>
                <w:sz w:val="13"/>
              </w:rPr>
              <w:t>37,863.53</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33"/>
              <w:jc w:val="right"/>
              <w:rPr>
                <w:rFonts w:ascii="Calibri" w:hAnsi="Calibri" w:cs="Calibri" w:eastAsia="Calibri" w:hint="default"/>
                <w:sz w:val="13"/>
                <w:szCs w:val="13"/>
              </w:rPr>
            </w:pPr>
            <w:r>
              <w:rPr>
                <w:rFonts w:ascii="Calibri"/>
                <w:spacing w:val="-1"/>
                <w:sz w:val="13"/>
              </w:rPr>
              <w:t>3.00%</w:t>
            </w:r>
          </w:p>
        </w:tc>
      </w:tr>
      <w:tr>
        <w:trPr>
          <w:trHeight w:val="385" w:hRule="exact"/>
        </w:trPr>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9"/>
                <w:szCs w:val="9"/>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2,367,202.00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13.42%</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118,360.10</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5.00%</w:t>
            </w: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2,879,772.80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9"/>
                <w:szCs w:val="9"/>
              </w:rPr>
            </w:pPr>
          </w:p>
          <w:p>
            <w:pPr>
              <w:pStyle w:val="TableParagraph"/>
              <w:spacing w:line="240" w:lineRule="auto"/>
              <w:ind w:right="112"/>
              <w:jc w:val="right"/>
              <w:rPr>
                <w:rFonts w:ascii="Calibri" w:hAnsi="Calibri" w:cs="Calibri" w:eastAsia="Calibri" w:hint="default"/>
                <w:sz w:val="13"/>
                <w:szCs w:val="13"/>
              </w:rPr>
            </w:pPr>
            <w:r>
              <w:rPr>
                <w:rFonts w:ascii="Calibri"/>
                <w:spacing w:val="-1"/>
                <w:sz w:val="13"/>
              </w:rPr>
              <w:t>22.69%</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9"/>
                <w:szCs w:val="9"/>
              </w:rPr>
            </w:pPr>
          </w:p>
          <w:p>
            <w:pPr>
              <w:pStyle w:val="TableParagraph"/>
              <w:spacing w:line="240" w:lineRule="auto"/>
              <w:ind w:right="1"/>
              <w:jc w:val="center"/>
              <w:rPr>
                <w:rFonts w:ascii="Calibri" w:hAnsi="Calibri" w:cs="Calibri" w:eastAsia="Calibri" w:hint="default"/>
                <w:sz w:val="13"/>
                <w:szCs w:val="13"/>
              </w:rPr>
            </w:pPr>
            <w:r>
              <w:rPr>
                <w:rFonts w:ascii="Calibri"/>
                <w:sz w:val="13"/>
              </w:rPr>
              <w:t>143,988.64</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9"/>
                <w:szCs w:val="9"/>
              </w:rPr>
            </w:pPr>
          </w:p>
          <w:p>
            <w:pPr>
              <w:pStyle w:val="TableParagraph"/>
              <w:spacing w:line="240" w:lineRule="auto"/>
              <w:ind w:right="33"/>
              <w:jc w:val="right"/>
              <w:rPr>
                <w:rFonts w:ascii="Calibri" w:hAnsi="Calibri" w:cs="Calibri" w:eastAsia="Calibri" w:hint="default"/>
                <w:sz w:val="13"/>
                <w:szCs w:val="13"/>
              </w:rPr>
            </w:pPr>
            <w:r>
              <w:rPr>
                <w:rFonts w:ascii="Calibri"/>
                <w:spacing w:val="-1"/>
                <w:sz w:val="13"/>
              </w:rPr>
              <w:t>5.00%</w:t>
            </w:r>
          </w:p>
        </w:tc>
      </w:tr>
      <w:tr>
        <w:trPr>
          <w:trHeight w:val="384" w:hRule="exact"/>
        </w:trPr>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0"/>
              <w:jc w:val="right"/>
              <w:rPr>
                <w:rFonts w:ascii="Calibri" w:hAnsi="Calibri" w:cs="Calibri" w:eastAsia="Calibri" w:hint="default"/>
                <w:sz w:val="13"/>
                <w:szCs w:val="13"/>
              </w:rPr>
            </w:pPr>
            <w:r>
              <w:rPr>
                <w:rFonts w:ascii="Calibri"/>
                <w:spacing w:val="-2"/>
                <w:sz w:val="13"/>
              </w:rPr>
              <w:t>2,376,972.70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2"/>
                <w:sz w:val="13"/>
              </w:rPr>
              <w:t>13.47%</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2"/>
                <w:sz w:val="13"/>
              </w:rPr>
              <w:t>237,697.27</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10.00%</w:t>
            </w: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1,695,458.70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2"/>
              <w:jc w:val="right"/>
              <w:rPr>
                <w:rFonts w:ascii="Calibri" w:hAnsi="Calibri" w:cs="Calibri" w:eastAsia="Calibri" w:hint="default"/>
                <w:sz w:val="13"/>
                <w:szCs w:val="13"/>
              </w:rPr>
            </w:pPr>
            <w:r>
              <w:rPr>
                <w:rFonts w:ascii="Calibri"/>
                <w:spacing w:val="-1"/>
                <w:sz w:val="13"/>
              </w:rPr>
              <w:t>13.36%</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
              <w:jc w:val="center"/>
              <w:rPr>
                <w:rFonts w:ascii="Calibri" w:hAnsi="Calibri" w:cs="Calibri" w:eastAsia="Calibri" w:hint="default"/>
                <w:sz w:val="13"/>
                <w:szCs w:val="13"/>
              </w:rPr>
            </w:pPr>
            <w:r>
              <w:rPr>
                <w:rFonts w:ascii="Calibri"/>
                <w:sz w:val="13"/>
              </w:rPr>
              <w:t>169,545.86</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33"/>
              <w:jc w:val="right"/>
              <w:rPr>
                <w:rFonts w:ascii="Calibri" w:hAnsi="Calibri" w:cs="Calibri" w:eastAsia="Calibri" w:hint="default"/>
                <w:sz w:val="13"/>
                <w:szCs w:val="13"/>
              </w:rPr>
            </w:pPr>
            <w:r>
              <w:rPr>
                <w:rFonts w:ascii="Calibri"/>
                <w:spacing w:val="-1"/>
                <w:sz w:val="13"/>
              </w:rPr>
              <w:t>10.00%</w:t>
            </w:r>
          </w:p>
        </w:tc>
      </w:tr>
      <w:tr>
        <w:trPr>
          <w:trHeight w:val="384" w:hRule="exact"/>
        </w:trPr>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1,096,128.70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6.21%</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219,225.74</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20.00%</w:t>
            </w: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378,694.00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2"/>
              <w:jc w:val="right"/>
              <w:rPr>
                <w:rFonts w:ascii="Calibri" w:hAnsi="Calibri" w:cs="Calibri" w:eastAsia="Calibri" w:hint="default"/>
                <w:sz w:val="13"/>
                <w:szCs w:val="13"/>
              </w:rPr>
            </w:pPr>
            <w:r>
              <w:rPr>
                <w:rFonts w:ascii="Calibri"/>
                <w:spacing w:val="-1"/>
                <w:sz w:val="13"/>
              </w:rPr>
              <w:t>2.98%</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left="65" w:right="0"/>
              <w:jc w:val="center"/>
              <w:rPr>
                <w:rFonts w:ascii="Calibri" w:hAnsi="Calibri" w:cs="Calibri" w:eastAsia="Calibri" w:hint="default"/>
                <w:sz w:val="13"/>
                <w:szCs w:val="13"/>
              </w:rPr>
            </w:pPr>
            <w:r>
              <w:rPr>
                <w:rFonts w:ascii="Calibri"/>
                <w:sz w:val="13"/>
              </w:rPr>
              <w:t>75,738.80</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33"/>
              <w:jc w:val="right"/>
              <w:rPr>
                <w:rFonts w:ascii="Calibri" w:hAnsi="Calibri" w:cs="Calibri" w:eastAsia="Calibri" w:hint="default"/>
                <w:sz w:val="13"/>
                <w:szCs w:val="13"/>
              </w:rPr>
            </w:pPr>
            <w:r>
              <w:rPr>
                <w:rFonts w:ascii="Calibri"/>
                <w:spacing w:val="-1"/>
                <w:sz w:val="13"/>
              </w:rPr>
              <w:t>20.00%</w:t>
            </w:r>
          </w:p>
        </w:tc>
      </w:tr>
      <w:tr>
        <w:trPr>
          <w:trHeight w:val="384" w:hRule="exact"/>
        </w:trPr>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378,694.00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2.15%</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189,347.00</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50.00%</w:t>
            </w: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63,200.00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2"/>
              <w:jc w:val="right"/>
              <w:rPr>
                <w:rFonts w:ascii="Calibri" w:hAnsi="Calibri" w:cs="Calibri" w:eastAsia="Calibri" w:hint="default"/>
                <w:sz w:val="13"/>
                <w:szCs w:val="13"/>
              </w:rPr>
            </w:pPr>
            <w:r>
              <w:rPr>
                <w:rFonts w:ascii="Calibri"/>
                <w:spacing w:val="-1"/>
                <w:sz w:val="13"/>
              </w:rPr>
              <w:t>0.50%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left="65" w:right="0"/>
              <w:jc w:val="center"/>
              <w:rPr>
                <w:rFonts w:ascii="Calibri" w:hAnsi="Calibri" w:cs="Calibri" w:eastAsia="Calibri" w:hint="default"/>
                <w:sz w:val="13"/>
                <w:szCs w:val="13"/>
              </w:rPr>
            </w:pPr>
            <w:r>
              <w:rPr>
                <w:rFonts w:ascii="Calibri"/>
                <w:sz w:val="13"/>
              </w:rPr>
              <w:t>31,600.00</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33"/>
              <w:jc w:val="right"/>
              <w:rPr>
                <w:rFonts w:ascii="Calibri" w:hAnsi="Calibri" w:cs="Calibri" w:eastAsia="Calibri" w:hint="default"/>
                <w:sz w:val="13"/>
                <w:szCs w:val="13"/>
              </w:rPr>
            </w:pPr>
            <w:r>
              <w:rPr>
                <w:rFonts w:ascii="Calibri"/>
                <w:spacing w:val="-1"/>
                <w:sz w:val="13"/>
              </w:rPr>
              <w:t>50.00%</w:t>
            </w:r>
          </w:p>
        </w:tc>
      </w:tr>
      <w:tr>
        <w:trPr>
          <w:trHeight w:val="384" w:hRule="exact"/>
        </w:trPr>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75,200.00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0.43%</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75,200.00</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100.00%</w:t>
            </w:r>
          </w:p>
        </w:tc>
        <w:tc>
          <w:tcPr>
            <w:tcW w:w="9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62,000.00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2"/>
              <w:jc w:val="right"/>
              <w:rPr>
                <w:rFonts w:ascii="Calibri" w:hAnsi="Calibri" w:cs="Calibri" w:eastAsia="Calibri" w:hint="default"/>
                <w:sz w:val="13"/>
                <w:szCs w:val="13"/>
              </w:rPr>
            </w:pPr>
            <w:r>
              <w:rPr>
                <w:rFonts w:ascii="Calibri"/>
                <w:spacing w:val="-1"/>
                <w:sz w:val="13"/>
              </w:rPr>
              <w:t>0.49%</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left="65" w:right="0"/>
              <w:jc w:val="center"/>
              <w:rPr>
                <w:rFonts w:ascii="Calibri" w:hAnsi="Calibri" w:cs="Calibri" w:eastAsia="Calibri" w:hint="default"/>
                <w:sz w:val="13"/>
                <w:szCs w:val="13"/>
              </w:rPr>
            </w:pPr>
            <w:r>
              <w:rPr>
                <w:rFonts w:ascii="Calibri"/>
                <w:sz w:val="13"/>
              </w:rPr>
              <w:t>62,000.00</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33"/>
              <w:jc w:val="right"/>
              <w:rPr>
                <w:rFonts w:ascii="Calibri" w:hAnsi="Calibri" w:cs="Calibri" w:eastAsia="Calibri" w:hint="default"/>
                <w:sz w:val="13"/>
                <w:szCs w:val="13"/>
              </w:rPr>
            </w:pPr>
            <w:r>
              <w:rPr>
                <w:rFonts w:ascii="Calibri"/>
                <w:spacing w:val="-1"/>
                <w:sz w:val="13"/>
              </w:rPr>
              <w:t>100.00%</w:t>
            </w:r>
          </w:p>
        </w:tc>
      </w:tr>
      <w:tr>
        <w:trPr>
          <w:trHeight w:val="377" w:hRule="exact"/>
        </w:trPr>
        <w:tc>
          <w:tcPr>
            <w:tcW w:w="758" w:type="dxa"/>
            <w:tcBorders>
              <w:top w:val="nil" w:sz="6" w:space="0" w:color="auto"/>
              <w:left w:val="nil" w:sz="6" w:space="0" w:color="auto"/>
              <w:bottom w:val="single" w:sz="12" w:space="0" w:color="000000"/>
              <w:right w:val="nil" w:sz="6" w:space="0" w:color="auto"/>
            </w:tcBorders>
          </w:tcPr>
          <w:p>
            <w:pPr>
              <w:pStyle w:val="TableParagraph"/>
              <w:spacing w:line="240" w:lineRule="auto" w:before="64"/>
              <w:ind w:left="114" w:right="0"/>
              <w:jc w:val="left"/>
              <w:rPr>
                <w:rFonts w:ascii="宋体" w:hAnsi="宋体" w:cs="宋体" w:eastAsia="宋体" w:hint="default"/>
                <w:sz w:val="13"/>
                <w:szCs w:val="13"/>
              </w:rPr>
            </w:pPr>
            <w:r>
              <w:rPr>
                <w:rFonts w:ascii="宋体" w:hAnsi="宋体" w:cs="宋体" w:eastAsia="宋体" w:hint="default"/>
                <w:sz w:val="13"/>
                <w:szCs w:val="13"/>
              </w:rPr>
              <w:t>合 </w:t>
            </w:r>
            <w:r>
              <w:rPr>
                <w:rFonts w:ascii="宋体" w:hAnsi="宋体" w:cs="宋体" w:eastAsia="宋体" w:hint="default"/>
                <w:spacing w:val="63"/>
                <w:sz w:val="13"/>
                <w:szCs w:val="13"/>
              </w:rPr>
              <w:t> </w:t>
            </w:r>
            <w:r>
              <w:rPr>
                <w:rFonts w:ascii="宋体" w:hAnsi="宋体" w:cs="宋体" w:eastAsia="宋体" w:hint="default"/>
                <w:sz w:val="13"/>
                <w:szCs w:val="13"/>
              </w:rPr>
              <w:t>计</w:t>
            </w:r>
          </w:p>
        </w:tc>
        <w:tc>
          <w:tcPr>
            <w:tcW w:w="99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17,640,743.09</w:t>
            </w:r>
          </w:p>
        </w:tc>
        <w:tc>
          <w:tcPr>
            <w:tcW w:w="74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9"/>
              <w:jc w:val="right"/>
              <w:rPr>
                <w:rFonts w:ascii="Calibri" w:hAnsi="Calibri" w:cs="Calibri" w:eastAsia="Calibri" w:hint="default"/>
                <w:sz w:val="13"/>
                <w:szCs w:val="13"/>
              </w:rPr>
            </w:pPr>
            <w:r>
              <w:rPr>
                <w:rFonts w:ascii="Calibri"/>
                <w:spacing w:val="-1"/>
                <w:sz w:val="13"/>
              </w:rPr>
              <w:t>100.00%</w:t>
            </w:r>
          </w:p>
        </w:tc>
        <w:tc>
          <w:tcPr>
            <w:tcW w:w="936"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932,898.83</w:t>
            </w:r>
          </w:p>
        </w:tc>
        <w:tc>
          <w:tcPr>
            <w:tcW w:w="756" w:type="dxa"/>
            <w:tcBorders>
              <w:top w:val="nil" w:sz="6" w:space="0" w:color="auto"/>
              <w:left w:val="nil" w:sz="6" w:space="0" w:color="auto"/>
              <w:bottom w:val="single" w:sz="12" w:space="0" w:color="000000"/>
              <w:right w:val="nil" w:sz="6" w:space="0" w:color="auto"/>
            </w:tcBorders>
          </w:tcPr>
          <w:p>
            <w:pPr/>
          </w:p>
        </w:tc>
        <w:tc>
          <w:tcPr>
            <w:tcW w:w="972"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12,690,949.42</w:t>
            </w:r>
          </w:p>
        </w:tc>
        <w:tc>
          <w:tcPr>
            <w:tcW w:w="752"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112"/>
              <w:jc w:val="right"/>
              <w:rPr>
                <w:rFonts w:ascii="Calibri" w:hAnsi="Calibri" w:cs="Calibri" w:eastAsia="Calibri" w:hint="default"/>
                <w:sz w:val="13"/>
                <w:szCs w:val="13"/>
              </w:rPr>
            </w:pPr>
            <w:r>
              <w:rPr>
                <w:rFonts w:ascii="Calibri"/>
                <w:spacing w:val="-1"/>
                <w:sz w:val="13"/>
              </w:rPr>
              <w:t>100.00%</w:t>
            </w:r>
          </w:p>
        </w:tc>
        <w:tc>
          <w:tcPr>
            <w:tcW w:w="80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0"/>
              <w:jc w:val="center"/>
              <w:rPr>
                <w:rFonts w:ascii="Calibri" w:hAnsi="Calibri" w:cs="Calibri" w:eastAsia="Calibri" w:hint="default"/>
                <w:sz w:val="13"/>
                <w:szCs w:val="13"/>
              </w:rPr>
            </w:pPr>
            <w:r>
              <w:rPr>
                <w:rFonts w:ascii="Calibri"/>
                <w:sz w:val="13"/>
              </w:rPr>
              <w:t>520,736.83</w:t>
            </w:r>
          </w:p>
        </w:tc>
        <w:tc>
          <w:tcPr>
            <w:tcW w:w="622"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96.809998pt;margin-top:38.543659pt;width:.47998pt;height:.12pt;mso-position-horizontal-relative:page;mso-position-vertical-relative:paragraph;z-index:-1141216" type="#_x0000_t75" stroked="false">
            <v:imagedata r:id="rId288" o:title=""/>
          </v:shape>
        </w:pict>
      </w:r>
      <w:r>
        <w:rPr/>
        <w:pict>
          <v:shape style="position:absolute;margin-left:355.269989pt;margin-top:38.543659pt;width:.48001pt;height:.12pt;mso-position-horizontal-relative:page;mso-position-vertical-relative:paragraph;z-index:-1141192" type="#_x0000_t75" stroked="false">
            <v:imagedata r:id="rId288" o:title=""/>
          </v:shape>
        </w:pict>
      </w:r>
      <w:r>
        <w:rPr/>
        <w:pict>
          <v:shape style="position:absolute;margin-left:410.589996pt;margin-top:38.543659pt;width:.47998pt;height:.12pt;mso-position-horizontal-relative:page;mso-position-vertical-relative:paragraph;z-index:-1141168" type="#_x0000_t75" stroked="false">
            <v:imagedata r:id="rId288" o:title=""/>
          </v:shape>
        </w:pict>
      </w:r>
      <w:r>
        <w:rPr/>
        <w:pict>
          <v:shape style="position:absolute;margin-left:457.420013pt;margin-top:38.543659pt;width:.48001pt;height:.12pt;mso-position-horizontal-relative:page;mso-position-vertical-relative:paragraph;z-index:-1141144" type="#_x0000_t75" stroked="false">
            <v:imagedata r:id="rId288" o:title=""/>
          </v:shape>
        </w:pict>
      </w:r>
      <w:r>
        <w:rPr/>
        <w:pict>
          <v:group style="position:absolute;margin-left:147.619995pt;margin-top:54.02367pt;width:374.85pt;height:5.1pt;mso-position-horizontal-relative:page;mso-position-vertical-relative:paragraph;z-index:-1141120" coordorigin="2952,1080" coordsize="7497,102">
            <v:shape style="position:absolute;left:2952;top:1080;width:3003;height:101" type="#_x0000_t75" stroked="false">
              <v:imagedata r:id="rId289" o:title=""/>
            </v:shape>
            <v:shape style="position:absolute;left:5931;top:1172;width:1174;height:10" type="#_x0000_t75" stroked="false">
              <v:imagedata r:id="rId290" o:title=""/>
            </v:shape>
            <v:shape style="position:absolute;left:7101;top:1172;width:1111;height:10" type="#_x0000_t75" stroked="false">
              <v:imagedata r:id="rId291" o:title=""/>
            </v:shape>
            <v:shape style="position:absolute;left:8207;top:1172;width:2242;height:10" type="#_x0000_t75" stroked="false">
              <v:imagedata r:id="rId292"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组合</w:t>
      </w:r>
      <w:r>
        <w:rPr>
          <w:rFonts w:ascii="宋体" w:hAnsi="宋体" w:cs="宋体" w:eastAsia="宋体" w:hint="default"/>
          <w:b/>
          <w:bCs/>
          <w:spacing w:val="-45"/>
          <w:sz w:val="21"/>
          <w:szCs w:val="21"/>
        </w:rPr>
        <w:t> </w:t>
      </w:r>
      <w:r>
        <w:rPr>
          <w:rFonts w:ascii="宋体" w:hAnsi="宋体" w:cs="宋体" w:eastAsia="宋体" w:hint="default"/>
          <w:b/>
          <w:bCs/>
          <w:sz w:val="21"/>
          <w:szCs w:val="21"/>
        </w:rPr>
        <w:t>2</w:t>
      </w:r>
      <w:r>
        <w:rPr>
          <w:rFonts w:ascii="宋体" w:hAnsi="宋体" w:cs="宋体" w:eastAsia="宋体" w:hint="default"/>
          <w:b/>
          <w:bCs/>
          <w:spacing w:val="-45"/>
          <w:sz w:val="21"/>
          <w:szCs w:val="21"/>
        </w:rPr>
        <w:t> </w:t>
      </w:r>
      <w:r>
        <w:rPr>
          <w:rFonts w:ascii="宋体" w:hAnsi="宋体" w:cs="宋体" w:eastAsia="宋体" w:hint="default"/>
          <w:b/>
          <w:bCs/>
          <w:spacing w:val="-1"/>
          <w:sz w:val="21"/>
          <w:szCs w:val="21"/>
        </w:rPr>
        <w:t>中，不计提坏账准备的其他应收款：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937" w:type="dxa"/>
        <w:tblLayout w:type="fixed"/>
        <w:tblCellMar>
          <w:top w:w="0" w:type="dxa"/>
          <w:left w:w="0" w:type="dxa"/>
          <w:bottom w:w="0" w:type="dxa"/>
          <w:right w:w="0" w:type="dxa"/>
        </w:tblCellMar>
        <w:tblLook w:val="01E0"/>
      </w:tblPr>
      <w:tblGrid>
        <w:gridCol w:w="3003"/>
        <w:gridCol w:w="1169"/>
        <w:gridCol w:w="1106"/>
        <w:gridCol w:w="937"/>
        <w:gridCol w:w="1296"/>
      </w:tblGrid>
      <w:tr>
        <w:trPr>
          <w:trHeight w:val="324" w:hRule="exact"/>
        </w:trPr>
        <w:tc>
          <w:tcPr>
            <w:tcW w:w="300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9"/>
              <w:ind w:left="878"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1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9"/>
              <w:ind w:left="187"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937" w:type="dxa"/>
            <w:vMerge w:val="restart"/>
            <w:tcBorders>
              <w:top w:val="single" w:sz="12" w:space="0" w:color="000000"/>
              <w:left w:val="single" w:sz="4" w:space="0" w:color="000000"/>
              <w:right w:val="single" w:sz="4" w:space="0" w:color="000000"/>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296" w:type="dxa"/>
            <w:vMerge w:val="restart"/>
            <w:tcBorders>
              <w:top w:val="single" w:sz="12" w:space="0" w:color="000000"/>
              <w:left w:val="single" w:sz="4" w:space="0" w:color="000000"/>
              <w:right w:val="nil" w:sz="6" w:space="0" w:color="auto"/>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sz w:val="18"/>
                <w:szCs w:val="18"/>
              </w:rPr>
              <w:t>坏账准备金额</w:t>
            </w:r>
          </w:p>
        </w:tc>
      </w:tr>
      <w:tr>
        <w:trPr>
          <w:trHeight w:val="487" w:hRule="exact"/>
        </w:trPr>
        <w:tc>
          <w:tcPr>
            <w:tcW w:w="3003"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122" w:right="0"/>
              <w:jc w:val="left"/>
              <w:rPr>
                <w:rFonts w:ascii="宋体" w:hAnsi="宋体" w:cs="宋体" w:eastAsia="宋体" w:hint="default"/>
                <w:sz w:val="18"/>
                <w:szCs w:val="18"/>
              </w:rPr>
            </w:pPr>
            <w:r>
              <w:rPr>
                <w:rFonts w:ascii="宋体" w:hAnsi="宋体" w:cs="宋体" w:eastAsia="宋体" w:hint="default"/>
                <w:sz w:val="18"/>
                <w:szCs w:val="18"/>
              </w:rPr>
              <w:t>中国民生银行上海分行陆家嘴支行</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0"/>
              <w:jc w:val="center"/>
              <w:rPr>
                <w:rFonts w:ascii="Calibri" w:hAnsi="Calibri" w:cs="Calibri" w:eastAsia="Calibri" w:hint="default"/>
                <w:sz w:val="18"/>
                <w:szCs w:val="18"/>
              </w:rPr>
            </w:pPr>
            <w:r>
              <w:rPr>
                <w:rFonts w:ascii="Calibri"/>
                <w:sz w:val="18"/>
              </w:rPr>
              <w:t>1,749,040.08</w:t>
            </w: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3"/>
              <w:jc w:val="right"/>
              <w:rPr>
                <w:rFonts w:ascii="宋体" w:hAnsi="宋体" w:cs="宋体" w:eastAsia="宋体" w:hint="default"/>
                <w:sz w:val="18"/>
                <w:szCs w:val="18"/>
              </w:rPr>
            </w:pPr>
            <w:r>
              <w:rPr>
                <w:rFonts w:ascii="宋体" w:hAnsi="宋体" w:cs="宋体" w:eastAsia="宋体" w:hint="default"/>
                <w:sz w:val="18"/>
                <w:szCs w:val="18"/>
              </w:rPr>
              <w:t>银行保函</w:t>
            </w:r>
          </w:p>
        </w:tc>
        <w:tc>
          <w:tcPr>
            <w:tcW w:w="937" w:type="dxa"/>
            <w:vMerge/>
            <w:tcBorders>
              <w:left w:val="single" w:sz="4" w:space="0" w:color="000000"/>
              <w:right w:val="single" w:sz="4" w:space="0" w:color="000000"/>
            </w:tcBorders>
          </w:tcPr>
          <w:p>
            <w:pPr/>
          </w:p>
        </w:tc>
        <w:tc>
          <w:tcPr>
            <w:tcW w:w="1296" w:type="dxa"/>
            <w:vMerge/>
            <w:tcBorders>
              <w:left w:val="single" w:sz="4" w:space="0" w:color="000000"/>
              <w:right w:val="nil" w:sz="6" w:space="0" w:color="auto"/>
            </w:tcBorders>
          </w:tcPr>
          <w:p>
            <w:pPr/>
          </w:p>
        </w:tc>
      </w:tr>
      <w:tr>
        <w:trPr>
          <w:trHeight w:val="390" w:hRule="exact"/>
        </w:trPr>
        <w:tc>
          <w:tcPr>
            <w:tcW w:w="3003"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中国银行闸北支行</w:t>
            </w:r>
          </w:p>
        </w:tc>
        <w:tc>
          <w:tcPr>
            <w:tcW w:w="11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0"/>
              <w:jc w:val="center"/>
              <w:rPr>
                <w:rFonts w:ascii="Calibri" w:hAnsi="Calibri" w:cs="Calibri" w:eastAsia="Calibri" w:hint="default"/>
                <w:sz w:val="18"/>
                <w:szCs w:val="18"/>
              </w:rPr>
            </w:pPr>
            <w:r>
              <w:rPr>
                <w:rFonts w:ascii="Calibri"/>
                <w:sz w:val="18"/>
              </w:rPr>
              <w:t>3,147,904.91</w:t>
            </w:r>
          </w:p>
        </w:tc>
        <w:tc>
          <w:tcPr>
            <w:tcW w:w="11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3"/>
              <w:jc w:val="right"/>
              <w:rPr>
                <w:rFonts w:ascii="宋体" w:hAnsi="宋体" w:cs="宋体" w:eastAsia="宋体" w:hint="default"/>
                <w:sz w:val="18"/>
                <w:szCs w:val="18"/>
              </w:rPr>
            </w:pPr>
            <w:r>
              <w:rPr>
                <w:rFonts w:ascii="宋体" w:hAnsi="宋体" w:cs="宋体" w:eastAsia="宋体" w:hint="default"/>
                <w:sz w:val="18"/>
                <w:szCs w:val="18"/>
              </w:rPr>
              <w:t>银行保函</w:t>
            </w:r>
          </w:p>
        </w:tc>
        <w:tc>
          <w:tcPr>
            <w:tcW w:w="937" w:type="dxa"/>
            <w:vMerge/>
            <w:tcBorders>
              <w:left w:val="single" w:sz="4" w:space="0" w:color="000000"/>
              <w:bottom w:val="single" w:sz="12" w:space="0" w:color="000000"/>
              <w:right w:val="single" w:sz="4" w:space="0" w:color="000000"/>
            </w:tcBorders>
          </w:tcPr>
          <w:p>
            <w:pPr/>
          </w:p>
        </w:tc>
        <w:tc>
          <w:tcPr>
            <w:tcW w:w="1296"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3055" w:val="left" w:leader="none"/>
        </w:tabs>
        <w:spacing w:before="36"/>
        <w:ind w:left="2518" w:right="1679" w:firstLine="0"/>
        <w:jc w:val="left"/>
        <w:rPr>
          <w:rFonts w:ascii="宋体" w:hAnsi="宋体" w:cs="宋体" w:eastAsia="宋体" w:hint="default"/>
          <w:sz w:val="21"/>
          <w:szCs w:val="21"/>
        </w:rPr>
      </w:pPr>
      <w:r>
        <w:rPr/>
        <w:pict>
          <v:group style="position:absolute;margin-left:147.619995pt;margin-top:-43.656342pt;width:374.85pt;height:.5pt;mso-position-horizontal-relative:page;mso-position-vertical-relative:paragraph;z-index:-1141096" coordorigin="2952,-873" coordsize="7497,10">
            <v:shape style="position:absolute;left:2952;top:-873;width:2984;height:10" type="#_x0000_t75" stroked="false">
              <v:imagedata r:id="rId293" o:title=""/>
            </v:shape>
            <v:shape style="position:absolute;left:5931;top:-873;width:1174;height:10" type="#_x0000_t75" stroked="false">
              <v:imagedata r:id="rId294" o:title=""/>
            </v:shape>
            <v:shape style="position:absolute;left:7101;top:-873;width:1111;height:10" type="#_x0000_t75" stroked="false">
              <v:imagedata r:id="rId215" o:title=""/>
            </v:shape>
            <v:shape style="position:absolute;left:8207;top:-873;width:2242;height:10" type="#_x0000_t75" stroked="false">
              <v:imagedata r:id="rId295" o:title=""/>
            </v:shape>
            <w10:wrap type="none"/>
          </v:group>
        </w:pict>
      </w:r>
      <w:r>
        <w:rPr/>
        <w:pict>
          <v:shape style="position:absolute;margin-left:196.130005pt;margin-top:38.543671pt;width:.48pt;height:.12pt;mso-position-horizontal-relative:page;mso-position-vertical-relative:paragraph;z-index:-1141072" type="#_x0000_t75" stroked="false">
            <v:imagedata r:id="rId296" o:title=""/>
          </v:shape>
        </w:pict>
      </w:r>
      <w:r>
        <w:rPr/>
        <w:pict>
          <v:shape style="position:absolute;margin-left:273.769989pt;margin-top:38.543671pt;width:.47998pt;height:.12pt;mso-position-horizontal-relative:page;mso-position-vertical-relative:paragraph;z-index:-1141048" type="#_x0000_t75" stroked="false">
            <v:imagedata r:id="rId296" o:title=""/>
          </v:shape>
        </w:pict>
      </w:r>
      <w:r>
        <w:rPr/>
        <w:pict>
          <v:shape style="position:absolute;margin-left:343.269989pt;margin-top:38.543671pt;width:.48001pt;height:.12pt;mso-position-horizontal-relative:page;mso-position-vertical-relative:paragraph;z-index:-1141024" type="#_x0000_t75" stroked="false">
            <v:imagedata r:id="rId296" o:title=""/>
          </v:shape>
        </w:pict>
      </w:r>
      <w:r>
        <w:rPr/>
        <w:pict>
          <v:shape style="position:absolute;margin-left:448.299988pt;margin-top:38.543671pt;width:.48001pt;height:.12pt;mso-position-horizontal-relative:page;mso-position-vertical-relative:paragraph;z-index:-1141000" type="#_x0000_t75" stroked="false">
            <v:imagedata r:id="rId296" o:title=""/>
          </v:shape>
        </w:pict>
      </w:r>
      <w:r>
        <w:rPr/>
        <w:pict>
          <v:group style="position:absolute;margin-left:343.75pt;margin-top:57.263691pt;width:104.55pt;height:.5pt;mso-position-horizontal-relative:page;mso-position-vertical-relative:paragraph;z-index:-1140976" coordorigin="6875,1145" coordsize="2091,10">
            <v:shape style="position:absolute;left:6875;top:1145;width:1097;height:10" type="#_x0000_t75" stroked="false">
              <v:imagedata r:id="rId297" o:title=""/>
            </v:shape>
            <v:shape style="position:absolute;left:7967;top:1145;width:999;height:10" type="#_x0000_t75" stroked="false">
              <v:imagedata r:id="rId211" o:title=""/>
            </v:shape>
            <w10:wrap type="none"/>
          </v:group>
        </w:pict>
      </w:r>
      <w:r>
        <w:rPr/>
        <w:pict>
          <v:group style="position:absolute;margin-left:147.619995pt;margin-top:76.583687pt;width:381.95pt;height:.5pt;mso-position-horizontal-relative:page;mso-position-vertical-relative:paragraph;z-index:-1140952" coordorigin="2952,1532" coordsize="7639,10">
            <v:shape style="position:absolute;left:2952;top:1532;width:970;height:10" type="#_x0000_t75" stroked="false">
              <v:imagedata r:id="rId298" o:title=""/>
            </v:shape>
            <v:shape style="position:absolute;left:3918;top:1532;width:1558;height:10" type="#_x0000_t75" stroked="false">
              <v:imagedata r:id="rId299" o:title=""/>
            </v:shape>
            <v:shape style="position:absolute;left:5471;top:1532;width:1395;height:10" type="#_x0000_t75" stroked="false">
              <v:imagedata r:id="rId300" o:title=""/>
            </v:shape>
            <v:shape style="position:absolute;left:6861;top:1532;width:1111;height:10" type="#_x0000_t75" stroked="false">
              <v:imagedata r:id="rId291" o:title=""/>
            </v:shape>
            <v:shape style="position:absolute;left:7967;top:1532;width:2624;height:10" type="#_x0000_t75" stroked="false">
              <v:imagedata r:id="rId301"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其他应收款坏账准备的变动如下：</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937" w:type="dxa"/>
        <w:tblLayout w:type="fixed"/>
        <w:tblCellMar>
          <w:top w:w="0" w:type="dxa"/>
          <w:left w:w="0" w:type="dxa"/>
          <w:bottom w:w="0" w:type="dxa"/>
          <w:right w:w="0" w:type="dxa"/>
        </w:tblCellMar>
        <w:tblLook w:val="01E0"/>
      </w:tblPr>
      <w:tblGrid>
        <w:gridCol w:w="989"/>
        <w:gridCol w:w="1553"/>
        <w:gridCol w:w="1390"/>
        <w:gridCol w:w="1106"/>
        <w:gridCol w:w="994"/>
        <w:gridCol w:w="1620"/>
      </w:tblGrid>
      <w:tr>
        <w:trPr>
          <w:trHeight w:val="398" w:hRule="exact"/>
        </w:trPr>
        <w:tc>
          <w:tcPr>
            <w:tcW w:w="989"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1553" w:type="dxa"/>
            <w:vMerge w:val="restart"/>
            <w:tcBorders>
              <w:top w:val="single" w:sz="12"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1390" w:type="dxa"/>
            <w:vMerge w:val="restart"/>
            <w:tcBorders>
              <w:top w:val="single" w:sz="12"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10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95" w:right="0"/>
              <w:jc w:val="left"/>
              <w:rPr>
                <w:rFonts w:ascii="宋体" w:hAnsi="宋体" w:cs="宋体" w:eastAsia="宋体" w:hint="default"/>
                <w:sz w:val="18"/>
                <w:szCs w:val="18"/>
              </w:rPr>
            </w:pPr>
            <w:r>
              <w:rPr>
                <w:rFonts w:ascii="宋体" w:hAnsi="宋体" w:cs="宋体" w:eastAsia="宋体" w:hint="default"/>
                <w:sz w:val="18"/>
                <w:szCs w:val="18"/>
              </w:rPr>
              <w:t>本年减少额</w:t>
            </w:r>
          </w:p>
        </w:tc>
        <w:tc>
          <w:tcPr>
            <w:tcW w:w="1620" w:type="dxa"/>
            <w:vMerge w:val="restart"/>
            <w:tcBorders>
              <w:top w:val="single" w:sz="12" w:space="0" w:color="000000"/>
              <w:left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83" w:hRule="exact"/>
        </w:trPr>
        <w:tc>
          <w:tcPr>
            <w:tcW w:w="989" w:type="dxa"/>
            <w:tcBorders>
              <w:top w:val="nil" w:sz="6" w:space="0" w:color="auto"/>
              <w:left w:val="nil" w:sz="6" w:space="0" w:color="auto"/>
              <w:bottom w:val="nil" w:sz="6" w:space="0" w:color="auto"/>
              <w:right w:val="single" w:sz="4" w:space="0" w:color="000000"/>
            </w:tcBorders>
          </w:tcPr>
          <w:p>
            <w:pPr/>
          </w:p>
        </w:tc>
        <w:tc>
          <w:tcPr>
            <w:tcW w:w="1553" w:type="dxa"/>
            <w:vMerge/>
            <w:tcBorders>
              <w:left w:val="single" w:sz="4" w:space="0" w:color="000000"/>
              <w:bottom w:val="nil" w:sz="6" w:space="0" w:color="auto"/>
              <w:right w:val="single" w:sz="4" w:space="0" w:color="000000"/>
            </w:tcBorders>
          </w:tcPr>
          <w:p>
            <w:pPr/>
          </w:p>
        </w:tc>
        <w:tc>
          <w:tcPr>
            <w:tcW w:w="1390" w:type="dxa"/>
            <w:vMerge/>
            <w:tcBorders>
              <w:left w:val="single" w:sz="4" w:space="0" w:color="000000"/>
              <w:bottom w:val="nil" w:sz="6" w:space="0" w:color="auto"/>
              <w:right w:val="single" w:sz="4" w:space="0" w:color="000000"/>
            </w:tcBorders>
          </w:tcPr>
          <w:p>
            <w:pPr/>
          </w:p>
        </w:tc>
        <w:tc>
          <w:tcPr>
            <w:tcW w:w="1106" w:type="dxa"/>
            <w:vMerge w:val="restart"/>
            <w:tcBorders>
              <w:top w:val="nil" w:sz="6" w:space="0" w:color="auto"/>
              <w:left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转回</w:t>
            </w:r>
          </w:p>
        </w:tc>
        <w:tc>
          <w:tcPr>
            <w:tcW w:w="994" w:type="dxa"/>
            <w:vMerge w:val="restart"/>
            <w:tcBorders>
              <w:top w:val="nil" w:sz="6" w:space="0" w:color="auto"/>
              <w:left w:val="single" w:sz="4" w:space="0" w:color="000000"/>
              <w:right w:val="single" w:sz="4" w:space="0" w:color="000000"/>
            </w:tcBorders>
          </w:tcPr>
          <w:p>
            <w:pPr>
              <w:pStyle w:val="TableParagraph"/>
              <w:spacing w:line="240" w:lineRule="auto" w:before="41"/>
              <w:ind w:left="312" w:right="0"/>
              <w:jc w:val="left"/>
              <w:rPr>
                <w:rFonts w:ascii="宋体" w:hAnsi="宋体" w:cs="宋体" w:eastAsia="宋体" w:hint="default"/>
                <w:sz w:val="18"/>
                <w:szCs w:val="18"/>
              </w:rPr>
            </w:pPr>
            <w:r>
              <w:rPr>
                <w:rFonts w:ascii="宋体" w:hAnsi="宋体" w:cs="宋体" w:eastAsia="宋体" w:hint="default"/>
                <w:sz w:val="18"/>
                <w:szCs w:val="18"/>
              </w:rPr>
              <w:t>转销</w:t>
            </w:r>
          </w:p>
        </w:tc>
        <w:tc>
          <w:tcPr>
            <w:tcW w:w="1620" w:type="dxa"/>
            <w:vMerge/>
            <w:tcBorders>
              <w:left w:val="single" w:sz="4" w:space="0" w:color="000000"/>
              <w:bottom w:val="nil" w:sz="6" w:space="0" w:color="auto"/>
              <w:right w:val="nil" w:sz="6" w:space="0" w:color="auto"/>
            </w:tcBorders>
          </w:tcPr>
          <w:p>
            <w:pPr/>
          </w:p>
        </w:tc>
      </w:tr>
      <w:tr>
        <w:trPr>
          <w:trHeight w:val="690" w:hRule="exact"/>
        </w:trPr>
        <w:tc>
          <w:tcPr>
            <w:tcW w:w="98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right="103"/>
              <w:jc w:val="right"/>
              <w:rPr>
                <w:rFonts w:ascii="Calibri" w:hAnsi="Calibri" w:cs="Calibri" w:eastAsia="Calibri" w:hint="default"/>
                <w:sz w:val="18"/>
                <w:szCs w:val="18"/>
              </w:rPr>
            </w:pPr>
            <w:r>
              <w:rPr>
                <w:rFonts w:ascii="Calibri"/>
                <w:spacing w:val="-1"/>
                <w:sz w:val="18"/>
              </w:rPr>
              <w:t>1,106,470.33</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right="99"/>
              <w:jc w:val="right"/>
              <w:rPr>
                <w:rFonts w:ascii="Calibri" w:hAnsi="Calibri" w:cs="Calibri" w:eastAsia="Calibri" w:hint="default"/>
                <w:sz w:val="18"/>
                <w:szCs w:val="18"/>
              </w:rPr>
            </w:pPr>
            <w:r>
              <w:rPr>
                <w:rFonts w:ascii="Calibri"/>
                <w:sz w:val="18"/>
              </w:rPr>
              <w:t>-585,733.50</w:t>
            </w:r>
          </w:p>
        </w:tc>
        <w:tc>
          <w:tcPr>
            <w:tcW w:w="1106" w:type="dxa"/>
            <w:vMerge/>
            <w:tcBorders>
              <w:left w:val="single" w:sz="4" w:space="0" w:color="000000"/>
              <w:right w:val="single" w:sz="4" w:space="0" w:color="000000"/>
            </w:tcBorders>
          </w:tcPr>
          <w:p>
            <w:pPr/>
          </w:p>
        </w:tc>
        <w:tc>
          <w:tcPr>
            <w:tcW w:w="994" w:type="dxa"/>
            <w:vMerge/>
            <w:tcBorders>
              <w:left w:val="single" w:sz="4" w:space="0" w:color="000000"/>
              <w:right w:val="single" w:sz="4" w:space="0" w:color="000000"/>
            </w:tcBorders>
          </w:tcPr>
          <w:p>
            <w:pPr/>
          </w:p>
        </w:tc>
        <w:tc>
          <w:tcPr>
            <w:tcW w:w="162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right="106"/>
              <w:jc w:val="right"/>
              <w:rPr>
                <w:rFonts w:ascii="Calibri" w:hAnsi="Calibri" w:cs="Calibri" w:eastAsia="Calibri" w:hint="default"/>
                <w:sz w:val="18"/>
                <w:szCs w:val="18"/>
              </w:rPr>
            </w:pPr>
            <w:r>
              <w:rPr>
                <w:rFonts w:ascii="Calibri"/>
                <w:spacing w:val="-1"/>
                <w:sz w:val="18"/>
              </w:rPr>
              <w:t>520,736.83</w:t>
            </w:r>
          </w:p>
        </w:tc>
      </w:tr>
      <w:tr>
        <w:trPr>
          <w:trHeight w:val="387" w:hRule="exact"/>
        </w:trPr>
        <w:tc>
          <w:tcPr>
            <w:tcW w:w="989"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520,736.83</w:t>
            </w:r>
          </w:p>
        </w:tc>
        <w:tc>
          <w:tcPr>
            <w:tcW w:w="13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412,162.00</w:t>
            </w:r>
          </w:p>
        </w:tc>
        <w:tc>
          <w:tcPr>
            <w:tcW w:w="1106" w:type="dxa"/>
            <w:vMerge/>
            <w:tcBorders>
              <w:left w:val="single" w:sz="4" w:space="0" w:color="000000"/>
              <w:bottom w:val="single" w:sz="12" w:space="0" w:color="000000"/>
              <w:right w:val="single" w:sz="4" w:space="0" w:color="000000"/>
            </w:tcBorders>
          </w:tcPr>
          <w:p>
            <w:pPr/>
          </w:p>
        </w:tc>
        <w:tc>
          <w:tcPr>
            <w:tcW w:w="994" w:type="dxa"/>
            <w:vMerge/>
            <w:tcBorders>
              <w:left w:val="single" w:sz="4" w:space="0" w:color="000000"/>
              <w:bottom w:val="single" w:sz="12" w:space="0" w:color="000000"/>
              <w:right w:val="single" w:sz="4" w:space="0" w:color="000000"/>
            </w:tcBorders>
          </w:tcPr>
          <w:p>
            <w:pPr/>
          </w:p>
        </w:tc>
        <w:tc>
          <w:tcPr>
            <w:tcW w:w="1620"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932,898.83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3055" w:val="left" w:leader="none"/>
        </w:tabs>
        <w:spacing w:before="36"/>
        <w:ind w:left="2518" w:right="1679" w:firstLine="0"/>
        <w:jc w:val="left"/>
        <w:rPr>
          <w:rFonts w:ascii="宋体" w:hAnsi="宋体" w:cs="宋体" w:eastAsia="宋体" w:hint="default"/>
          <w:sz w:val="21"/>
          <w:szCs w:val="21"/>
        </w:rPr>
      </w:pPr>
      <w:r>
        <w:rPr/>
        <w:pict>
          <v:group style="position:absolute;margin-left:147.619995pt;margin-top:-43.56636pt;width:381.95pt;height:.5pt;mso-position-horizontal-relative:page;mso-position-vertical-relative:paragraph;z-index:-1140928" coordorigin="2952,-871" coordsize="7639,10">
            <v:shape style="position:absolute;left:2952;top:-871;width:970;height:10" type="#_x0000_t75" stroked="false">
              <v:imagedata r:id="rId298" o:title=""/>
            </v:shape>
            <v:shape style="position:absolute;left:3918;top:-871;width:1558;height:10" type="#_x0000_t75" stroked="false">
              <v:imagedata r:id="rId299" o:title=""/>
            </v:shape>
            <v:shape style="position:absolute;left:5471;top:-871;width:1395;height:10" type="#_x0000_t75" stroked="false">
              <v:imagedata r:id="rId300" o:title=""/>
            </v:shape>
            <v:shape style="position:absolute;left:6861;top:-871;width:1111;height:10" type="#_x0000_t75" stroked="false">
              <v:imagedata r:id="rId291" o:title=""/>
            </v:shape>
            <v:shape style="position:absolute;left:7967;top:-871;width:2624;height:10" type="#_x0000_t75" stroked="false">
              <v:imagedata r:id="rId301" o:title=""/>
            </v:shape>
            <w10:wrap type="none"/>
          </v:group>
        </w:pict>
      </w:r>
      <w:r>
        <w:rPr>
          <w:rFonts w:ascii="宋体" w:hAnsi="宋体" w:cs="宋体" w:eastAsia="宋体" w:hint="default"/>
          <w:b/>
          <w:bCs/>
          <w:sz w:val="21"/>
          <w:szCs w:val="21"/>
        </w:rPr>
        <w:t>5</w:t>
      </w:r>
      <w:r>
        <w:rPr>
          <w:rFonts w:ascii="宋体" w:hAnsi="宋体" w:cs="宋体" w:eastAsia="宋体" w:hint="default"/>
          <w:b/>
          <w:bCs/>
          <w:sz w:val="21"/>
          <w:szCs w:val="21"/>
        </w:rPr>
        <w:t>、</w:t>
        <w:tab/>
        <w:t>本期无实际核销的其他应收款。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7"/>
          <w:szCs w:val="17"/>
        </w:rPr>
      </w:pPr>
    </w:p>
    <w:p>
      <w:pPr>
        <w:tabs>
          <w:tab w:pos="3055" w:val="left" w:leader="none"/>
        </w:tabs>
        <w:spacing w:line="350" w:lineRule="auto" w:before="36"/>
        <w:ind w:left="3055" w:right="1793" w:hanging="538"/>
        <w:jc w:val="left"/>
        <w:rPr>
          <w:rFonts w:ascii="宋体" w:hAnsi="宋体" w:cs="宋体" w:eastAsia="宋体" w:hint="default"/>
          <w:sz w:val="21"/>
          <w:szCs w:val="21"/>
        </w:rPr>
      </w:pPr>
      <w:r>
        <w:rPr>
          <w:rFonts w:ascii="宋体" w:hAnsi="宋体" w:cs="宋体" w:eastAsia="宋体" w:hint="default"/>
          <w:b/>
          <w:bCs/>
          <w:sz w:val="21"/>
          <w:szCs w:val="21"/>
        </w:rPr>
        <w:t>6</w:t>
      </w:r>
      <w:r>
        <w:rPr>
          <w:rFonts w:ascii="宋体" w:hAnsi="宋体" w:cs="宋体" w:eastAsia="宋体" w:hint="default"/>
          <w:b/>
          <w:bCs/>
          <w:sz w:val="21"/>
          <w:szCs w:val="21"/>
        </w:rPr>
        <w:t>、</w:t>
        <w:tab/>
        <w:t>截止</w:t>
      </w:r>
      <w:r>
        <w:rPr>
          <w:rFonts w:ascii="宋体" w:hAnsi="宋体" w:cs="宋体" w:eastAsia="宋体" w:hint="default"/>
          <w:b/>
          <w:bCs/>
          <w:spacing w:val="-43"/>
          <w:sz w:val="21"/>
          <w:szCs w:val="21"/>
        </w:rPr>
        <w:t> </w:t>
      </w:r>
      <w:r>
        <w:rPr>
          <w:rFonts w:ascii="宋体" w:hAnsi="宋体" w:cs="宋体" w:eastAsia="宋体" w:hint="default"/>
          <w:b/>
          <w:bCs/>
          <w:sz w:val="21"/>
          <w:szCs w:val="21"/>
        </w:rPr>
        <w:t>2010</w:t>
      </w:r>
      <w:r>
        <w:rPr>
          <w:rFonts w:ascii="宋体" w:hAnsi="宋体" w:cs="宋体" w:eastAsia="宋体" w:hint="default"/>
          <w:b/>
          <w:bCs/>
          <w:spacing w:val="-42"/>
          <w:sz w:val="21"/>
          <w:szCs w:val="21"/>
        </w:rPr>
        <w:t> </w:t>
      </w:r>
      <w:r>
        <w:rPr>
          <w:rFonts w:ascii="宋体" w:hAnsi="宋体" w:cs="宋体" w:eastAsia="宋体" w:hint="default"/>
          <w:b/>
          <w:bCs/>
          <w:sz w:val="21"/>
          <w:szCs w:val="21"/>
        </w:rPr>
        <w:t>年</w:t>
      </w:r>
      <w:r>
        <w:rPr>
          <w:rFonts w:ascii="宋体" w:hAnsi="宋体" w:cs="宋体" w:eastAsia="宋体" w:hint="default"/>
          <w:b/>
          <w:bCs/>
          <w:spacing w:val="-43"/>
          <w:sz w:val="21"/>
          <w:szCs w:val="21"/>
        </w:rPr>
        <w:t> </w:t>
      </w:r>
      <w:r>
        <w:rPr>
          <w:rFonts w:ascii="宋体" w:hAnsi="宋体" w:cs="宋体" w:eastAsia="宋体" w:hint="default"/>
          <w:b/>
          <w:bCs/>
          <w:sz w:val="21"/>
          <w:szCs w:val="21"/>
        </w:rPr>
        <w:t>12</w:t>
      </w:r>
      <w:r>
        <w:rPr>
          <w:rFonts w:ascii="宋体" w:hAnsi="宋体" w:cs="宋体" w:eastAsia="宋体" w:hint="default"/>
          <w:b/>
          <w:bCs/>
          <w:spacing w:val="-43"/>
          <w:sz w:val="21"/>
          <w:szCs w:val="21"/>
        </w:rPr>
        <w:t> </w:t>
      </w:r>
      <w:r>
        <w:rPr>
          <w:rFonts w:ascii="宋体" w:hAnsi="宋体" w:cs="宋体" w:eastAsia="宋体" w:hint="default"/>
          <w:b/>
          <w:bCs/>
          <w:sz w:val="21"/>
          <w:szCs w:val="21"/>
        </w:rPr>
        <w:t>月</w:t>
      </w:r>
      <w:r>
        <w:rPr>
          <w:rFonts w:ascii="宋体" w:hAnsi="宋体" w:cs="宋体" w:eastAsia="宋体" w:hint="default"/>
          <w:b/>
          <w:bCs/>
          <w:spacing w:val="-43"/>
          <w:sz w:val="21"/>
          <w:szCs w:val="21"/>
        </w:rPr>
        <w:t> </w:t>
      </w:r>
      <w:r>
        <w:rPr>
          <w:rFonts w:ascii="宋体" w:hAnsi="宋体" w:cs="宋体" w:eastAsia="宋体" w:hint="default"/>
          <w:b/>
          <w:bCs/>
          <w:sz w:val="21"/>
          <w:szCs w:val="21"/>
        </w:rPr>
        <w:t>31</w:t>
      </w:r>
      <w:r>
        <w:rPr>
          <w:rFonts w:ascii="宋体" w:hAnsi="宋体" w:cs="宋体" w:eastAsia="宋体" w:hint="default"/>
          <w:b/>
          <w:bCs/>
          <w:spacing w:val="-43"/>
          <w:sz w:val="21"/>
          <w:szCs w:val="21"/>
        </w:rPr>
        <w:t> </w:t>
      </w:r>
      <w:r>
        <w:rPr>
          <w:rFonts w:ascii="宋体" w:hAnsi="宋体" w:cs="宋体" w:eastAsia="宋体" w:hint="default"/>
          <w:b/>
          <w:bCs/>
          <w:sz w:val="21"/>
          <w:szCs w:val="21"/>
        </w:rPr>
        <w:t>日其他应收款中无持本公司</w:t>
      </w:r>
      <w:r>
        <w:rPr>
          <w:rFonts w:ascii="宋体" w:hAnsi="宋体" w:cs="宋体" w:eastAsia="宋体" w:hint="default"/>
          <w:b/>
          <w:bCs/>
          <w:spacing w:val="-45"/>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42"/>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w:t>
      </w:r>
      <w:r>
        <w:rPr>
          <w:rFonts w:ascii="宋体" w:hAnsi="宋体" w:cs="宋体" w:eastAsia="宋体" w:hint="default"/>
          <w:b/>
          <w:bCs/>
          <w:w w:val="100"/>
          <w:sz w:val="21"/>
          <w:szCs w:val="21"/>
        </w:rPr>
        <w:t> </w:t>
      </w:r>
      <w:r>
        <w:rPr>
          <w:rFonts w:ascii="宋体" w:hAnsi="宋体" w:cs="宋体" w:eastAsia="宋体" w:hint="default"/>
          <w:b/>
          <w:bCs/>
          <w:sz w:val="21"/>
          <w:szCs w:val="21"/>
        </w:rPr>
        <w:t>股份的股东单位欠款。</w:t>
      </w:r>
      <w:r>
        <w:rPr>
          <w:rFonts w:ascii="宋体" w:hAnsi="宋体" w:cs="宋体" w:eastAsia="宋体" w:hint="default"/>
          <w:sz w:val="21"/>
          <w:szCs w:val="21"/>
        </w:rPr>
      </w:r>
    </w:p>
    <w:p>
      <w:pPr>
        <w:spacing w:after="0" w:line="350" w:lineRule="auto"/>
        <w:jc w:val="left"/>
        <w:rPr>
          <w:rFonts w:ascii="宋体" w:hAnsi="宋体" w:cs="宋体" w:eastAsia="宋体" w:hint="default"/>
          <w:sz w:val="21"/>
          <w:szCs w:val="21"/>
        </w:rPr>
        <w:sectPr>
          <w:pgSz w:w="11910" w:h="16840"/>
          <w:pgMar w:header="851" w:footer="975" w:top="1260" w:bottom="1160" w:left="0" w:right="0"/>
        </w:sectPr>
      </w:pPr>
    </w:p>
    <w:p>
      <w:pPr>
        <w:spacing w:line="240" w:lineRule="auto" w:before="5"/>
        <w:rPr>
          <w:rFonts w:ascii="宋体" w:hAnsi="宋体" w:cs="宋体" w:eastAsia="宋体" w:hint="default"/>
          <w:b/>
          <w:bCs/>
          <w:sz w:val="15"/>
          <w:szCs w:val="15"/>
        </w:rPr>
      </w:pPr>
      <w:r>
        <w:rPr/>
        <w:pict>
          <v:group style="position:absolute;margin-left:147.619995pt;margin-top:189.85997pt;width:362.25pt;height:5.2pt;mso-position-horizontal-relative:page;mso-position-vertical-relative:page;z-index:-1140544" coordorigin="2952,3797" coordsize="7245,104">
            <v:shape style="position:absolute;left:2952;top:3797;width:4232;height:103" type="#_x0000_t75" stroked="false">
              <v:imagedata r:id="rId303" o:title=""/>
            </v:shape>
            <v:shape style="position:absolute;left:7161;top:3891;width:1777;height:10" type="#_x0000_t75" stroked="false">
              <v:imagedata r:id="rId304" o:title=""/>
            </v:shape>
            <v:shape style="position:absolute;left:8932;top:3891;width:1265;height:10" type="#_x0000_t75" stroked="false">
              <v:imagedata r:id="rId305" o:title=""/>
            </v:shape>
            <w10:wrap type="none"/>
          </v:group>
        </w:pict>
      </w:r>
      <w:r>
        <w:rPr/>
        <w:pict>
          <v:group style="position:absolute;margin-left:147.619995pt;margin-top:234.979996pt;width:362.25pt;height:.5pt;mso-position-horizontal-relative:page;mso-position-vertical-relative:page;z-index:-1140520" coordorigin="2952,4700" coordsize="7245,10">
            <v:shape style="position:absolute;left:2952;top:4700;width:4213;height:10" type="#_x0000_t75" stroked="false">
              <v:imagedata r:id="rId306" o:title=""/>
            </v:shape>
            <v:shape style="position:absolute;left:7161;top:4700;width:1777;height:10" type="#_x0000_t75" stroked="false">
              <v:imagedata r:id="rId307" o:title=""/>
            </v:shape>
            <v:shape style="position:absolute;left:8932;top:4700;width:1265;height:10" type="#_x0000_t75" stroked="false">
              <v:imagedata r:id="rId308" o:title=""/>
            </v:shape>
            <w10:wrap type="none"/>
          </v:group>
        </w:pict>
      </w: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31.649994pt;margin-top:39.523693pt;width:.48001pt;height:.12pt;mso-position-horizontal-relative:page;mso-position-vertical-relative:paragraph;z-index:-1140688" type="#_x0000_t75" stroked="false">
            <v:imagedata r:id="rId296" o:title=""/>
          </v:shape>
        </w:pict>
      </w:r>
      <w:r>
        <w:rPr/>
        <w:pict>
          <v:shape style="position:absolute;margin-left:294.890015pt;margin-top:39.523693pt;width:.48001pt;height:.12pt;mso-position-horizontal-relative:page;mso-position-vertical-relative:paragraph;z-index:-1140664" type="#_x0000_t75" stroked="false">
            <v:imagedata r:id="rId296" o:title=""/>
          </v:shape>
        </w:pict>
      </w:r>
      <w:r>
        <w:rPr/>
        <w:pict>
          <v:shape style="position:absolute;margin-left:358.269989pt;margin-top:39.523693pt;width:.48001pt;height:.12pt;mso-position-horizontal-relative:page;mso-position-vertical-relative:paragraph;z-index:-1140640" type="#_x0000_t75" stroked="false">
            <v:imagedata r:id="rId296" o:title=""/>
          </v:shape>
        </w:pict>
      </w:r>
      <w:r>
        <w:rPr/>
        <w:pict>
          <v:shape style="position:absolute;margin-left:446.859985pt;margin-top:39.523693pt;width:.48001pt;height:.12pt;mso-position-horizontal-relative:page;mso-position-vertical-relative:paragraph;z-index:-1140616" type="#_x0000_t75" stroked="false">
            <v:imagedata r:id="rId296" o:title=""/>
          </v:shape>
        </w:pict>
      </w:r>
      <w:r>
        <w:rPr/>
        <w:pict>
          <v:group style="position:absolute;margin-left:147.619995pt;margin-top:79.603653pt;width:362.25pt;height:.5pt;mso-position-horizontal-relative:page;mso-position-vertical-relative:paragraph;z-index:-1140592" coordorigin="2952,1592" coordsize="7245,10">
            <v:shape style="position:absolute;left:2952;top:1592;width:4213;height:10" type="#_x0000_t75" stroked="false">
              <v:imagedata r:id="rId306" o:title=""/>
            </v:shape>
            <v:shape style="position:absolute;left:7161;top:1592;width:1777;height:10" type="#_x0000_t75" stroked="false">
              <v:imagedata r:id="rId304" o:title=""/>
            </v:shape>
            <v:shape style="position:absolute;left:8932;top:1592;width:1265;height:10" type="#_x0000_t75" stroked="false">
              <v:imagedata r:id="rId305" o:title=""/>
            </v:shape>
            <w10:wrap type="none"/>
          </v:group>
        </w:pict>
      </w:r>
      <w:r>
        <w:rPr/>
        <w:pict>
          <v:group style="position:absolute;margin-left:147.619995pt;margin-top:95.443672pt;width:362.25pt;height:5.2pt;mso-position-horizontal-relative:page;mso-position-vertical-relative:paragraph;z-index:-1140568" coordorigin="2952,1909" coordsize="7245,104">
            <v:shape style="position:absolute;left:2952;top:1909;width:4232;height:103" type="#_x0000_t75" stroked="false">
              <v:imagedata r:id="rId303" o:title=""/>
            </v:shape>
            <v:shape style="position:absolute;left:7161;top:2002;width:1777;height:10" type="#_x0000_t75" stroked="false">
              <v:imagedata r:id="rId304" o:title=""/>
            </v:shape>
            <v:shape style="position:absolute;left:8932;top:2002;width:1265;height:10" type="#_x0000_t75" stroked="false">
              <v:imagedata r:id="rId305" o:title=""/>
            </v:shape>
            <w10:wrap type="none"/>
          </v:group>
        </w:pict>
      </w:r>
      <w:r>
        <w:rPr>
          <w:rFonts w:ascii="宋体" w:hAnsi="宋体" w:cs="宋体" w:eastAsia="宋体" w:hint="default"/>
          <w:b/>
          <w:bCs/>
          <w:sz w:val="21"/>
          <w:szCs w:val="21"/>
        </w:rPr>
        <w:t>7</w:t>
      </w:r>
      <w:r>
        <w:rPr>
          <w:rFonts w:ascii="宋体" w:hAnsi="宋体" w:cs="宋体" w:eastAsia="宋体" w:hint="default"/>
          <w:b/>
          <w:bCs/>
          <w:sz w:val="21"/>
          <w:szCs w:val="21"/>
        </w:rPr>
        <w:t>、</w:t>
        <w:tab/>
        <w:t>截止</w:t>
      </w:r>
      <w:r>
        <w:rPr>
          <w:rFonts w:ascii="宋体" w:hAnsi="宋体" w:cs="宋体" w:eastAsia="宋体" w:hint="default"/>
          <w:b/>
          <w:bCs/>
          <w:spacing w:val="-55"/>
          <w:sz w:val="21"/>
          <w:szCs w:val="21"/>
        </w:rPr>
        <w:t> </w:t>
      </w: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日其他应收款中欠款金额前五名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2937" w:type="dxa"/>
        <w:tblLayout w:type="fixed"/>
        <w:tblCellMar>
          <w:top w:w="0" w:type="dxa"/>
          <w:left w:w="0" w:type="dxa"/>
          <w:bottom w:w="0" w:type="dxa"/>
          <w:right w:w="0" w:type="dxa"/>
        </w:tblCellMar>
        <w:tblLook w:val="01E0"/>
      </w:tblPr>
      <w:tblGrid>
        <w:gridCol w:w="1700"/>
        <w:gridCol w:w="1265"/>
        <w:gridCol w:w="1268"/>
        <w:gridCol w:w="1772"/>
        <w:gridCol w:w="1255"/>
      </w:tblGrid>
      <w:tr>
        <w:trPr>
          <w:trHeight w:val="876" w:hRule="exact"/>
        </w:trPr>
        <w:tc>
          <w:tcPr>
            <w:tcW w:w="170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欠款单位名称</w:t>
            </w:r>
          </w:p>
        </w:tc>
        <w:tc>
          <w:tcPr>
            <w:tcW w:w="12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  额</w:t>
            </w:r>
          </w:p>
        </w:tc>
        <w:tc>
          <w:tcPr>
            <w:tcW w:w="17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1"/>
                <w:sz w:val="18"/>
                <w:szCs w:val="18"/>
              </w:rPr>
              <w:t> </w:t>
            </w:r>
            <w:r>
              <w:rPr>
                <w:rFonts w:ascii="宋体" w:hAnsi="宋体" w:cs="宋体" w:eastAsia="宋体" w:hint="default"/>
                <w:sz w:val="18"/>
                <w:szCs w:val="18"/>
              </w:rPr>
              <w:t>龄</w:t>
            </w:r>
          </w:p>
        </w:tc>
        <w:tc>
          <w:tcPr>
            <w:tcW w:w="1255" w:type="dxa"/>
            <w:tcBorders>
              <w:top w:val="single" w:sz="12" w:space="0" w:color="000000"/>
              <w:left w:val="single" w:sz="4" w:space="0" w:color="000000"/>
              <w:bottom w:val="nil" w:sz="6" w:space="0" w:color="auto"/>
              <w:right w:val="nil" w:sz="6" w:space="0" w:color="auto"/>
            </w:tcBorders>
          </w:tcPr>
          <w:p>
            <w:pPr>
              <w:pStyle w:val="TableParagraph"/>
              <w:spacing w:line="408" w:lineRule="auto" w:before="111"/>
              <w:ind w:left="225" w:right="31" w:hanging="89"/>
              <w:jc w:val="left"/>
              <w:rPr>
                <w:rFonts w:ascii="宋体" w:hAnsi="宋体" w:cs="宋体" w:eastAsia="宋体" w:hint="default"/>
                <w:sz w:val="18"/>
                <w:szCs w:val="18"/>
              </w:rPr>
            </w:pPr>
            <w:r>
              <w:rPr>
                <w:rFonts w:ascii="宋体" w:hAnsi="宋体" w:cs="宋体" w:eastAsia="宋体" w:hint="default"/>
                <w:sz w:val="18"/>
                <w:szCs w:val="18"/>
              </w:rPr>
              <w:t>占其他应收款 总额的比例</w:t>
            </w:r>
          </w:p>
        </w:tc>
      </w:tr>
      <w:tr>
        <w:trPr>
          <w:trHeight w:val="257" w:hRule="exact"/>
        </w:trPr>
        <w:tc>
          <w:tcPr>
            <w:tcW w:w="1700"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right="8"/>
              <w:jc w:val="center"/>
              <w:rPr>
                <w:rFonts w:ascii="宋体" w:hAnsi="宋体" w:cs="宋体" w:eastAsia="宋体" w:hint="default"/>
                <w:sz w:val="18"/>
                <w:szCs w:val="18"/>
              </w:rPr>
            </w:pPr>
            <w:r>
              <w:rPr>
                <w:rFonts w:ascii="宋体" w:hAnsi="宋体" w:cs="宋体" w:eastAsia="宋体" w:hint="default"/>
                <w:sz w:val="18"/>
                <w:szCs w:val="18"/>
              </w:rPr>
              <w:t>中国银行闸北支行</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94" w:right="0"/>
              <w:jc w:val="left"/>
              <w:rPr>
                <w:rFonts w:ascii="宋体" w:hAnsi="宋体" w:cs="宋体" w:eastAsia="宋体" w:hint="default"/>
                <w:sz w:val="18"/>
                <w:szCs w:val="18"/>
              </w:rPr>
            </w:pPr>
            <w:r>
              <w:rPr>
                <w:rFonts w:ascii="宋体" w:hAnsi="宋体" w:cs="宋体" w:eastAsia="宋体" w:hint="default"/>
                <w:sz w:val="18"/>
                <w:szCs w:val="18"/>
              </w:rPr>
              <w:t>银行保函</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199" w:lineRule="exact" w:before="97"/>
              <w:ind w:left="98" w:right="0"/>
              <w:jc w:val="center"/>
              <w:rPr>
                <w:rFonts w:ascii="Calibri" w:hAnsi="Calibri" w:cs="Calibri" w:eastAsia="Calibri" w:hint="default"/>
                <w:sz w:val="18"/>
                <w:szCs w:val="18"/>
              </w:rPr>
            </w:pPr>
            <w:r>
              <w:rPr>
                <w:rFonts w:ascii="Calibri"/>
                <w:sz w:val="18"/>
              </w:rPr>
              <w:t>3,147,904.91</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38" w:lineRule="exact" w:before="58"/>
              <w:ind w:right="8"/>
              <w:jc w:val="righ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个月内</w:t>
            </w:r>
            <w:r>
              <w:rPr>
                <w:rFonts w:ascii="Calibri" w:hAnsi="Calibri" w:cs="Calibri" w:eastAsia="Calibri" w:hint="default"/>
                <w:sz w:val="18"/>
                <w:szCs w:val="18"/>
              </w:rPr>
              <w:t>-2</w:t>
            </w:r>
            <w:r>
              <w:rPr>
                <w:rFonts w:ascii="Calibri" w:hAnsi="Calibri" w:cs="Calibri" w:eastAsia="Calibri" w:hint="default"/>
                <w:spacing w:val="4"/>
                <w:sz w:val="18"/>
                <w:szCs w:val="18"/>
              </w:rPr>
              <w:t> </w:t>
            </w:r>
            <w:r>
              <w:rPr>
                <w:rFonts w:ascii="宋体" w:hAnsi="宋体" w:cs="宋体" w:eastAsia="宋体" w:hint="default"/>
                <w:spacing w:val="-77"/>
                <w:sz w:val="18"/>
                <w:szCs w:val="18"/>
              </w:rPr>
              <w:t>年</w:t>
            </w: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Calibri" w:hAnsi="Calibri" w:cs="Calibri" w:eastAsia="Calibri" w:hint="default"/>
                <w:spacing w:val="-1"/>
                <w:sz w:val="18"/>
                <w:szCs w:val="18"/>
              </w:rPr>
              <w:t>1</w:t>
            </w:r>
            <w:r>
              <w:rPr>
                <w:rFonts w:ascii="宋体" w:hAnsi="宋体" w:cs="宋体" w:eastAsia="宋体" w:hint="default"/>
                <w:sz w:val="18"/>
                <w:szCs w:val="18"/>
              </w:rPr>
              <w:t>）</w:t>
            </w:r>
          </w:p>
        </w:tc>
        <w:tc>
          <w:tcPr>
            <w:tcW w:w="1255" w:type="dxa"/>
            <w:vMerge w:val="restart"/>
            <w:tcBorders>
              <w:top w:val="nil" w:sz="6" w:space="0" w:color="auto"/>
              <w:left w:val="single" w:sz="4" w:space="0" w:color="000000"/>
              <w:right w:val="nil" w:sz="6" w:space="0" w:color="auto"/>
            </w:tcBorders>
          </w:tcPr>
          <w:p>
            <w:pPr>
              <w:pStyle w:val="TableParagraph"/>
              <w:spacing w:line="240" w:lineRule="auto" w:before="97"/>
              <w:ind w:left="607" w:right="0"/>
              <w:jc w:val="left"/>
              <w:rPr>
                <w:rFonts w:ascii="Calibri" w:hAnsi="Calibri" w:cs="Calibri" w:eastAsia="Calibri" w:hint="default"/>
                <w:sz w:val="18"/>
                <w:szCs w:val="18"/>
              </w:rPr>
            </w:pPr>
            <w:r>
              <w:rPr>
                <w:rFonts w:ascii="Calibri"/>
                <w:sz w:val="18"/>
              </w:rPr>
              <w:t>13.97%</w:t>
            </w:r>
          </w:p>
        </w:tc>
      </w:tr>
      <w:tr>
        <w:trPr>
          <w:trHeight w:val="57" w:hRule="exact"/>
        </w:trPr>
        <w:tc>
          <w:tcPr>
            <w:tcW w:w="1700"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255" w:type="dxa"/>
            <w:vMerge/>
            <w:tcBorders>
              <w:left w:val="single" w:sz="4" w:space="0" w:color="000000"/>
              <w:right w:val="nil" w:sz="6" w:space="0" w:color="auto"/>
            </w:tcBorders>
          </w:tcPr>
          <w:p>
            <w:pPr/>
          </w:p>
        </w:tc>
      </w:tr>
      <w:tr>
        <w:trPr>
          <w:trHeight w:val="46" w:hRule="exact"/>
        </w:trPr>
        <w:tc>
          <w:tcPr>
            <w:tcW w:w="1700"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255" w:type="dxa"/>
            <w:vMerge/>
            <w:tcBorders>
              <w:left w:val="single" w:sz="4" w:space="0" w:color="000000"/>
              <w:bottom w:val="nil" w:sz="6" w:space="0" w:color="auto"/>
              <w:right w:val="nil" w:sz="6" w:space="0" w:color="auto"/>
            </w:tcBorders>
          </w:tcPr>
          <w:p>
            <w:pPr/>
          </w:p>
        </w:tc>
      </w:tr>
      <w:tr>
        <w:trPr>
          <w:trHeight w:val="364" w:hRule="exact"/>
        </w:trPr>
        <w:tc>
          <w:tcPr>
            <w:tcW w:w="1700"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right="8"/>
              <w:jc w:val="center"/>
              <w:rPr>
                <w:rFonts w:ascii="宋体" w:hAnsi="宋体" w:cs="宋体" w:eastAsia="宋体" w:hint="default"/>
                <w:sz w:val="18"/>
                <w:szCs w:val="18"/>
              </w:rPr>
            </w:pPr>
            <w:r>
              <w:rPr>
                <w:rFonts w:ascii="宋体" w:hAnsi="宋体" w:cs="宋体" w:eastAsia="宋体" w:hint="default"/>
                <w:sz w:val="18"/>
                <w:szCs w:val="18"/>
              </w:rPr>
              <w:t>上海市人民检察院</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158"/>
              <w:jc w:val="right"/>
              <w:rPr>
                <w:rFonts w:ascii="宋体" w:hAnsi="宋体" w:cs="宋体" w:eastAsia="宋体" w:hint="default"/>
                <w:sz w:val="18"/>
                <w:szCs w:val="18"/>
              </w:rPr>
            </w:pPr>
            <w:r>
              <w:rPr>
                <w:rFonts w:ascii="宋体" w:hAnsi="宋体" w:cs="宋体" w:eastAsia="宋体" w:hint="default"/>
                <w:sz w:val="18"/>
                <w:szCs w:val="18"/>
              </w:rPr>
              <w:t>项目保证金</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97" w:right="0"/>
              <w:jc w:val="center"/>
              <w:rPr>
                <w:rFonts w:ascii="Calibri" w:hAnsi="Calibri" w:cs="Calibri" w:eastAsia="Calibri" w:hint="default"/>
                <w:sz w:val="18"/>
                <w:szCs w:val="18"/>
              </w:rPr>
            </w:pPr>
            <w:r>
              <w:rPr>
                <w:rFonts w:ascii="Calibri"/>
                <w:sz w:val="18"/>
              </w:rPr>
              <w:t>2,856,315.15</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8"/>
              <w:jc w:val="righ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个月内</w:t>
            </w: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pacing w:val="-77"/>
                <w:sz w:val="18"/>
                <w:szCs w:val="18"/>
              </w:rPr>
              <w:t>年</w:t>
            </w: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Calibri" w:hAnsi="Calibri" w:cs="Calibri" w:eastAsia="Calibri" w:hint="default"/>
                <w:spacing w:val="-1"/>
                <w:sz w:val="18"/>
                <w:szCs w:val="18"/>
              </w:rPr>
              <w:t>2</w:t>
            </w:r>
            <w:r>
              <w:rPr>
                <w:rFonts w:ascii="宋体" w:hAnsi="宋体" w:cs="宋体" w:eastAsia="宋体" w:hint="default"/>
                <w:sz w:val="18"/>
                <w:szCs w:val="18"/>
              </w:rPr>
              <w:t>）</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6"/>
              <w:jc w:val="right"/>
              <w:rPr>
                <w:rFonts w:ascii="Calibri" w:hAnsi="Calibri" w:cs="Calibri" w:eastAsia="Calibri" w:hint="default"/>
                <w:sz w:val="18"/>
                <w:szCs w:val="18"/>
              </w:rPr>
            </w:pPr>
            <w:r>
              <w:rPr>
                <w:rFonts w:ascii="Calibri"/>
                <w:spacing w:val="-1"/>
                <w:sz w:val="18"/>
              </w:rPr>
              <w:t>12.67%</w:t>
            </w:r>
          </w:p>
        </w:tc>
      </w:tr>
      <w:tr>
        <w:trPr>
          <w:trHeight w:val="46" w:hRule="exact"/>
        </w:trPr>
        <w:tc>
          <w:tcPr>
            <w:tcW w:w="1700"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nil" w:sz="6" w:space="0" w:color="auto"/>
            </w:tcBorders>
          </w:tcPr>
          <w:p>
            <w:pPr/>
          </w:p>
        </w:tc>
      </w:tr>
      <w:tr>
        <w:trPr>
          <w:trHeight w:val="861" w:hRule="exact"/>
        </w:trPr>
        <w:tc>
          <w:tcPr>
            <w:tcW w:w="1700" w:type="dxa"/>
            <w:tcBorders>
              <w:top w:val="nil" w:sz="6" w:space="0" w:color="auto"/>
              <w:left w:val="nil" w:sz="6" w:space="0" w:color="auto"/>
              <w:bottom w:val="nil" w:sz="6" w:space="0" w:color="auto"/>
              <w:right w:val="single" w:sz="4" w:space="0" w:color="000000"/>
            </w:tcBorders>
          </w:tcPr>
          <w:p>
            <w:pPr>
              <w:pStyle w:val="TableParagraph"/>
              <w:spacing w:line="408" w:lineRule="auto" w:before="109"/>
              <w:ind w:left="122" w:right="130"/>
              <w:jc w:val="left"/>
              <w:rPr>
                <w:rFonts w:ascii="宋体" w:hAnsi="宋体" w:cs="宋体" w:eastAsia="宋体" w:hint="default"/>
                <w:sz w:val="18"/>
                <w:szCs w:val="18"/>
              </w:rPr>
            </w:pPr>
            <w:r>
              <w:rPr>
                <w:rFonts w:ascii="宋体" w:hAnsi="宋体" w:cs="宋体" w:eastAsia="宋体" w:hint="default"/>
                <w:sz w:val="18"/>
                <w:szCs w:val="18"/>
              </w:rPr>
              <w:t>国家工商行政管理 总局经济信息中心</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58"/>
              <w:jc w:val="right"/>
              <w:rPr>
                <w:rFonts w:ascii="宋体" w:hAnsi="宋体" w:cs="宋体" w:eastAsia="宋体" w:hint="default"/>
                <w:sz w:val="18"/>
                <w:szCs w:val="18"/>
              </w:rPr>
            </w:pPr>
            <w:r>
              <w:rPr>
                <w:rFonts w:ascii="宋体" w:hAnsi="宋体" w:cs="宋体" w:eastAsia="宋体" w:hint="default"/>
                <w:sz w:val="18"/>
                <w:szCs w:val="18"/>
              </w:rPr>
              <w:t>项目保证金</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left="102" w:right="0"/>
              <w:jc w:val="center"/>
              <w:rPr>
                <w:rFonts w:ascii="Calibri" w:hAnsi="Calibri" w:cs="Calibri" w:eastAsia="Calibri" w:hint="default"/>
                <w:sz w:val="18"/>
                <w:szCs w:val="18"/>
              </w:rPr>
            </w:pPr>
            <w:r>
              <w:rPr>
                <w:rFonts w:ascii="Calibri"/>
                <w:sz w:val="18"/>
              </w:rPr>
              <w:t>2,072,800.00</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770" w:right="0"/>
              <w:jc w:val="left"/>
              <w:rPr>
                <w:rFonts w:ascii="Calibri" w:hAnsi="Calibri" w:cs="Calibri" w:eastAsia="Calibri" w:hint="default"/>
                <w:sz w:val="18"/>
                <w:szCs w:val="18"/>
              </w:rPr>
            </w:pPr>
            <w:r>
              <w:rPr>
                <w:rFonts w:ascii="Calibri" w:hAnsi="Calibri" w:cs="Calibri" w:eastAsia="Calibri" w:hint="default"/>
                <w:sz w:val="18"/>
                <w:szCs w:val="18"/>
              </w:rPr>
              <w:t>1-4 </w:t>
            </w:r>
            <w:r>
              <w:rPr>
                <w:rFonts w:ascii="宋体" w:hAnsi="宋体" w:cs="宋体" w:eastAsia="宋体" w:hint="default"/>
                <w:sz w:val="18"/>
                <w:szCs w:val="18"/>
              </w:rPr>
              <w:t>年</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3"/>
                <w:sz w:val="18"/>
                <w:szCs w:val="18"/>
              </w:rPr>
              <w:t> </w:t>
            </w:r>
            <w:r>
              <w:rPr>
                <w:rFonts w:ascii="Calibri" w:hAnsi="Calibri" w:cs="Calibri" w:eastAsia="Calibri" w:hint="default"/>
                <w:sz w:val="18"/>
                <w:szCs w:val="18"/>
              </w:rPr>
              <w:t>3)</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4"/>
              <w:jc w:val="right"/>
              <w:rPr>
                <w:rFonts w:ascii="Calibri" w:hAnsi="Calibri" w:cs="Calibri" w:eastAsia="Calibri" w:hint="default"/>
                <w:sz w:val="18"/>
                <w:szCs w:val="18"/>
              </w:rPr>
            </w:pPr>
            <w:r>
              <w:rPr>
                <w:rFonts w:ascii="Calibri"/>
                <w:sz w:val="18"/>
              </w:rPr>
              <w:t>9.20%</w:t>
            </w:r>
          </w:p>
        </w:tc>
      </w:tr>
      <w:tr>
        <w:trPr>
          <w:trHeight w:val="760" w:hRule="exact"/>
        </w:trPr>
        <w:tc>
          <w:tcPr>
            <w:tcW w:w="1700"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中国民生银行上海</w:t>
            </w: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分行陆家嘴支行</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银行保函</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left="97" w:right="0"/>
              <w:jc w:val="center"/>
              <w:rPr>
                <w:rFonts w:ascii="Calibri" w:hAnsi="Calibri" w:cs="Calibri" w:eastAsia="Calibri" w:hint="default"/>
                <w:sz w:val="18"/>
                <w:szCs w:val="18"/>
              </w:rPr>
            </w:pPr>
            <w:r>
              <w:rPr>
                <w:rFonts w:ascii="Calibri"/>
                <w:sz w:val="18"/>
              </w:rPr>
              <w:t>1,749,040.08</w:t>
            </w:r>
          </w:p>
        </w:tc>
        <w:tc>
          <w:tcPr>
            <w:tcW w:w="177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184" w:right="0"/>
              <w:jc w:val="left"/>
              <w:rPr>
                <w:rFonts w:ascii="Calibri" w:hAnsi="Calibri" w:cs="Calibri" w:eastAsia="Calibri" w:hint="default"/>
                <w:sz w:val="18"/>
                <w:szCs w:val="18"/>
              </w:rPr>
            </w:pPr>
            <w:r>
              <w:rPr>
                <w:rFonts w:ascii="Calibri" w:hAnsi="Calibri" w:cs="Calibri" w:eastAsia="Calibri" w:hint="default"/>
                <w:sz w:val="18"/>
                <w:szCs w:val="18"/>
              </w:rPr>
              <w:t>3 </w:t>
            </w:r>
            <w:r>
              <w:rPr>
                <w:rFonts w:ascii="宋体" w:hAnsi="宋体" w:cs="宋体" w:eastAsia="宋体" w:hint="default"/>
                <w:sz w:val="18"/>
                <w:szCs w:val="18"/>
              </w:rPr>
              <w:t>个月内</w:t>
            </w:r>
            <w:r>
              <w:rPr>
                <w:rFonts w:ascii="Calibri" w:hAnsi="Calibri" w:cs="Calibri" w:eastAsia="Calibri" w:hint="default"/>
                <w:sz w:val="18"/>
                <w:szCs w:val="18"/>
              </w:rPr>
              <w:t>-3 </w:t>
            </w:r>
            <w:r>
              <w:rPr>
                <w:rFonts w:ascii="宋体" w:hAnsi="宋体" w:cs="宋体" w:eastAsia="宋体" w:hint="default"/>
                <w:sz w:val="18"/>
                <w:szCs w:val="18"/>
              </w:rPr>
              <w:t>年</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0"/>
                <w:sz w:val="18"/>
                <w:szCs w:val="18"/>
              </w:rPr>
              <w:t> </w:t>
            </w:r>
            <w:r>
              <w:rPr>
                <w:rFonts w:ascii="Calibri" w:hAnsi="Calibri" w:cs="Calibri" w:eastAsia="Calibri" w:hint="default"/>
                <w:sz w:val="18"/>
                <w:szCs w:val="18"/>
              </w:rPr>
              <w:t>4)</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4"/>
              <w:jc w:val="right"/>
              <w:rPr>
                <w:rFonts w:ascii="Calibri" w:hAnsi="Calibri" w:cs="Calibri" w:eastAsia="Calibri" w:hint="default"/>
                <w:sz w:val="18"/>
                <w:szCs w:val="18"/>
              </w:rPr>
            </w:pPr>
            <w:r>
              <w:rPr>
                <w:rFonts w:ascii="Calibri"/>
                <w:spacing w:val="-1"/>
                <w:sz w:val="18"/>
              </w:rPr>
              <w:t>7.76%</w:t>
            </w:r>
          </w:p>
        </w:tc>
      </w:tr>
      <w:tr>
        <w:trPr>
          <w:trHeight w:val="816" w:hRule="exact"/>
        </w:trPr>
        <w:tc>
          <w:tcPr>
            <w:tcW w:w="170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民生证劵有限责任</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2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上市费用</w:t>
            </w:r>
          </w:p>
        </w:tc>
        <w:tc>
          <w:tcPr>
            <w:tcW w:w="1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left="93" w:right="0"/>
              <w:jc w:val="center"/>
              <w:rPr>
                <w:rFonts w:ascii="Calibri" w:hAnsi="Calibri" w:cs="Calibri" w:eastAsia="Calibri" w:hint="default"/>
                <w:sz w:val="18"/>
                <w:szCs w:val="18"/>
              </w:rPr>
            </w:pPr>
            <w:r>
              <w:rPr>
                <w:rFonts w:ascii="Calibri"/>
                <w:sz w:val="18"/>
              </w:rPr>
              <w:t>1,000,000.00</w:t>
            </w:r>
          </w:p>
        </w:tc>
        <w:tc>
          <w:tcPr>
            <w:tcW w:w="17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664" w:right="0"/>
              <w:jc w:val="left"/>
              <w:rPr>
                <w:rFonts w:ascii="宋体" w:hAnsi="宋体" w:cs="宋体" w:eastAsia="宋体" w:hint="default"/>
                <w:sz w:val="18"/>
                <w:szCs w:val="18"/>
              </w:rPr>
            </w:pPr>
            <w:r>
              <w:rPr>
                <w:rFonts w:ascii="Calibri" w:hAnsi="Calibri" w:cs="Calibri" w:eastAsia="Calibri" w:hint="default"/>
                <w:sz w:val="18"/>
                <w:szCs w:val="18"/>
              </w:rPr>
              <w:t>4 </w:t>
            </w:r>
            <w:r>
              <w:rPr>
                <w:rFonts w:ascii="宋体" w:hAnsi="宋体" w:cs="宋体" w:eastAsia="宋体" w:hint="default"/>
                <w:sz w:val="18"/>
                <w:szCs w:val="18"/>
              </w:rPr>
              <w:t>个月－</w:t>
            </w:r>
            <w:r>
              <w:rPr>
                <w:rFonts w:ascii="Calibri" w:hAnsi="Calibri" w:cs="Calibri" w:eastAsia="Calibri" w:hint="default"/>
                <w:sz w:val="18"/>
                <w:szCs w:val="18"/>
              </w:rPr>
              <w:t>1</w:t>
            </w:r>
            <w:r>
              <w:rPr>
                <w:rFonts w:ascii="Calibri" w:hAnsi="Calibri" w:cs="Calibri" w:eastAsia="Calibri" w:hint="default"/>
                <w:spacing w:val="7"/>
                <w:sz w:val="18"/>
                <w:szCs w:val="18"/>
              </w:rPr>
              <w:t> </w:t>
            </w:r>
            <w:r>
              <w:rPr>
                <w:rFonts w:ascii="宋体" w:hAnsi="宋体" w:cs="宋体" w:eastAsia="宋体" w:hint="default"/>
                <w:sz w:val="18"/>
                <w:szCs w:val="18"/>
              </w:rPr>
              <w:t>年</w:t>
            </w:r>
          </w:p>
        </w:tc>
        <w:tc>
          <w:tcPr>
            <w:tcW w:w="1255"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6"/>
              <w:jc w:val="right"/>
              <w:rPr>
                <w:rFonts w:ascii="Calibri" w:hAnsi="Calibri" w:cs="Calibri" w:eastAsia="Calibri" w:hint="default"/>
                <w:sz w:val="18"/>
                <w:szCs w:val="18"/>
              </w:rPr>
            </w:pPr>
            <w:r>
              <w:rPr>
                <w:rFonts w:ascii="Calibri"/>
                <w:sz w:val="18"/>
              </w:rPr>
              <w:t>4.44%</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3062" w:right="1679" w:firstLine="0"/>
        <w:jc w:val="left"/>
        <w:rPr>
          <w:rFonts w:ascii="宋体" w:hAnsi="宋体" w:cs="宋体" w:eastAsia="宋体" w:hint="default"/>
          <w:sz w:val="21"/>
          <w:szCs w:val="21"/>
        </w:rPr>
      </w:pPr>
      <w:r>
        <w:rPr/>
        <w:pict>
          <v:group style="position:absolute;margin-left:147.619995pt;margin-top:-69.456276pt;width:362.25pt;height:5.05pt;mso-position-horizontal-relative:page;mso-position-vertical-relative:paragraph;z-index:-1140496" coordorigin="2952,-1389" coordsize="7245,101">
            <v:shape style="position:absolute;left:2952;top:-1389;width:4232;height:101" type="#_x0000_t75" stroked="false">
              <v:imagedata r:id="rId309" o:title=""/>
            </v:shape>
            <v:shape style="position:absolute;left:7161;top:-1298;width:1777;height:10" type="#_x0000_t75" stroked="false">
              <v:imagedata r:id="rId304" o:title=""/>
            </v:shape>
            <v:shape style="position:absolute;left:8932;top:-1298;width:1265;height:10" type="#_x0000_t75" stroked="false">
              <v:imagedata r:id="rId305" o:title=""/>
            </v:shape>
            <w10:wrap type="none"/>
          </v:group>
        </w:pic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2"/>
          <w:sz w:val="21"/>
          <w:szCs w:val="21"/>
        </w:rPr>
        <w:t> </w:t>
      </w:r>
      <w:r>
        <w:rPr>
          <w:rFonts w:ascii="宋体" w:hAnsi="宋体" w:cs="宋体" w:eastAsia="宋体" w:hint="default"/>
          <w:sz w:val="21"/>
          <w:szCs w:val="21"/>
        </w:rPr>
        <w:t>其中：</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个月内</w:t>
      </w:r>
      <w:r>
        <w:rPr>
          <w:rFonts w:ascii="宋体" w:hAnsi="宋体" w:cs="宋体" w:eastAsia="宋体" w:hint="default"/>
          <w:spacing w:val="-55"/>
          <w:sz w:val="21"/>
          <w:szCs w:val="21"/>
        </w:rPr>
        <w:t> </w:t>
      </w:r>
      <w:r>
        <w:rPr>
          <w:rFonts w:ascii="宋体" w:hAnsi="宋体" w:cs="宋体" w:eastAsia="宋体" w:hint="default"/>
          <w:sz w:val="21"/>
          <w:szCs w:val="21"/>
        </w:rPr>
        <w:t>2,433,249.91</w:t>
      </w:r>
      <w:r>
        <w:rPr>
          <w:rFonts w:ascii="宋体" w:hAnsi="宋体" w:cs="宋体" w:eastAsia="宋体" w:hint="default"/>
          <w:spacing w:val="-55"/>
          <w:sz w:val="21"/>
          <w:szCs w:val="21"/>
        </w:rPr>
        <w:t> </w:t>
      </w:r>
      <w:r>
        <w:rPr>
          <w:rFonts w:ascii="宋体" w:hAnsi="宋体" w:cs="宋体" w:eastAsia="宋体" w:hint="default"/>
          <w:sz w:val="21"/>
          <w:szCs w:val="21"/>
        </w:rPr>
        <w:t>元；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714,655.00</w:t>
      </w:r>
      <w:r>
        <w:rPr>
          <w:rFonts w:ascii="宋体" w:hAnsi="宋体" w:cs="宋体" w:eastAsia="宋体" w:hint="default"/>
          <w:spacing w:val="-55"/>
          <w:sz w:val="21"/>
          <w:szCs w:val="21"/>
        </w:rPr>
        <w:t> </w:t>
      </w:r>
      <w:r>
        <w:rPr>
          <w:rFonts w:ascii="宋体" w:hAnsi="宋体" w:cs="宋体" w:eastAsia="宋体" w:hint="default"/>
          <w:sz w:val="21"/>
          <w:szCs w:val="21"/>
        </w:rPr>
        <w:t>元</w:t>
      </w:r>
    </w:p>
    <w:p>
      <w:pPr>
        <w:spacing w:line="350" w:lineRule="auto" w:before="123"/>
        <w:ind w:left="3060" w:right="1792"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1"/>
          <w:sz w:val="21"/>
          <w:szCs w:val="21"/>
        </w:rPr>
        <w:t> </w:t>
      </w:r>
      <w:r>
        <w:rPr>
          <w:rFonts w:ascii="宋体" w:hAnsi="宋体" w:cs="宋体" w:eastAsia="宋体" w:hint="default"/>
          <w:sz w:val="21"/>
          <w:szCs w:val="21"/>
        </w:rPr>
        <w:t>其中：</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个月内</w:t>
      </w:r>
      <w:r>
        <w:rPr>
          <w:rFonts w:ascii="宋体" w:hAnsi="宋体" w:cs="宋体" w:eastAsia="宋体" w:hint="default"/>
          <w:spacing w:val="-54"/>
          <w:sz w:val="21"/>
          <w:szCs w:val="21"/>
        </w:rPr>
        <w:t> </w:t>
      </w:r>
      <w:r>
        <w:rPr>
          <w:rFonts w:ascii="宋体" w:hAnsi="宋体" w:cs="宋体" w:eastAsia="宋体" w:hint="default"/>
          <w:sz w:val="21"/>
          <w:szCs w:val="21"/>
        </w:rPr>
        <w:t>1,388,815.15</w:t>
      </w:r>
      <w:r>
        <w:rPr>
          <w:rFonts w:ascii="宋体" w:hAnsi="宋体" w:cs="宋体" w:eastAsia="宋体" w:hint="default"/>
          <w:spacing w:val="-54"/>
          <w:sz w:val="21"/>
          <w:szCs w:val="21"/>
        </w:rPr>
        <w:t> </w:t>
      </w:r>
      <w:r>
        <w:rPr>
          <w:rFonts w:ascii="宋体" w:hAnsi="宋体" w:cs="宋体" w:eastAsia="宋体" w:hint="default"/>
          <w:sz w:val="21"/>
          <w:szCs w:val="21"/>
        </w:rPr>
        <w:t>元；</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1,370,000.00</w:t>
      </w:r>
      <w:r>
        <w:rPr>
          <w:rFonts w:ascii="宋体" w:hAnsi="宋体" w:cs="宋体" w:eastAsia="宋体" w:hint="default"/>
          <w:spacing w:val="-54"/>
          <w:sz w:val="21"/>
          <w:szCs w:val="21"/>
        </w:rPr>
        <w:t> </w:t>
      </w:r>
      <w:r>
        <w:rPr>
          <w:rFonts w:ascii="宋体" w:hAnsi="宋体" w:cs="宋体" w:eastAsia="宋体" w:hint="default"/>
          <w:sz w:val="21"/>
          <w:szCs w:val="21"/>
        </w:rPr>
        <w:t>元；</w:t>
      </w: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z w:val="21"/>
          <w:szCs w:val="21"/>
        </w:rPr>
        <w:t>97,500.00</w:t>
      </w:r>
      <w:r>
        <w:rPr>
          <w:rFonts w:ascii="宋体" w:hAnsi="宋体" w:cs="宋体" w:eastAsia="宋体" w:hint="default"/>
          <w:spacing w:val="-52"/>
          <w:sz w:val="21"/>
          <w:szCs w:val="21"/>
        </w:rPr>
        <w:t> </w:t>
      </w:r>
      <w:r>
        <w:rPr>
          <w:rFonts w:ascii="宋体" w:hAnsi="宋体" w:cs="宋体" w:eastAsia="宋体" w:hint="default"/>
          <w:sz w:val="21"/>
          <w:szCs w:val="21"/>
        </w:rPr>
        <w:t>元</w:t>
      </w:r>
    </w:p>
    <w:p>
      <w:pPr>
        <w:spacing w:before="29"/>
        <w:ind w:left="3060" w:right="1679" w:firstLine="0"/>
        <w:jc w:val="left"/>
        <w:rPr>
          <w:rFonts w:ascii="宋体" w:hAnsi="宋体" w:cs="宋体" w:eastAsia="宋体" w:hint="default"/>
          <w:sz w:val="21"/>
          <w:szCs w:val="21"/>
        </w:rPr>
      </w:pPr>
      <w:r>
        <w:rPr>
          <w:rFonts w:ascii="宋体" w:hAnsi="宋体" w:cs="宋体" w:eastAsia="宋体" w:hint="default"/>
          <w:w w:val="100"/>
          <w:sz w:val="21"/>
          <w:szCs w:val="21"/>
        </w:rPr>
        <w:t>(</w:t>
      </w:r>
      <w:r>
        <w:rPr>
          <w:rFonts w:ascii="宋体" w:hAnsi="宋体" w:cs="宋体" w:eastAsia="宋体" w:hint="default"/>
          <w:w w:val="100"/>
          <w:sz w:val="21"/>
          <w:szCs w:val="21"/>
        </w:rPr>
        <w:t>注</w:t>
      </w:r>
      <w:r>
        <w:rPr>
          <w:rFonts w:ascii="宋体" w:hAnsi="宋体" w:cs="宋体" w:eastAsia="宋体" w:hint="default"/>
          <w:spacing w:val="-57"/>
          <w:sz w:val="21"/>
          <w:szCs w:val="21"/>
        </w:rPr>
        <w:t> </w:t>
      </w:r>
      <w:r>
        <w:rPr>
          <w:rFonts w:ascii="宋体" w:hAnsi="宋体" w:cs="宋体" w:eastAsia="宋体" w:hint="default"/>
          <w:w w:val="100"/>
          <w:sz w:val="21"/>
          <w:szCs w:val="21"/>
        </w:rPr>
        <w:t>3)</w:t>
      </w:r>
      <w:r>
        <w:rPr>
          <w:rFonts w:ascii="宋体" w:hAnsi="宋体" w:cs="宋体" w:eastAsia="宋体" w:hint="default"/>
          <w:spacing w:val="-2"/>
          <w:sz w:val="21"/>
          <w:szCs w:val="21"/>
        </w:rPr>
        <w:t> </w:t>
      </w:r>
      <w:r>
        <w:rPr>
          <w:rFonts w:ascii="宋体" w:hAnsi="宋体" w:cs="宋体" w:eastAsia="宋体" w:hint="default"/>
          <w:spacing w:val="-3"/>
          <w:w w:val="100"/>
          <w:sz w:val="21"/>
          <w:szCs w:val="21"/>
        </w:rPr>
        <w:t>其</w:t>
      </w:r>
      <w:r>
        <w:rPr>
          <w:rFonts w:ascii="宋体" w:hAnsi="宋体" w:cs="宋体" w:eastAsia="宋体" w:hint="default"/>
          <w:w w:val="100"/>
          <w:sz w:val="21"/>
          <w:szCs w:val="21"/>
        </w:rPr>
        <w:t>中</w:t>
      </w:r>
      <w:r>
        <w:rPr>
          <w:rFonts w:ascii="宋体" w:hAnsi="宋体" w:cs="宋体" w:eastAsia="宋体" w:hint="default"/>
          <w:spacing w:val="-106"/>
          <w:w w:val="100"/>
          <w:sz w:val="21"/>
          <w:szCs w:val="21"/>
        </w:rPr>
        <w:t>：</w:t>
      </w:r>
      <w:r>
        <w:rPr>
          <w:rFonts w:ascii="宋体" w:hAnsi="宋体" w:cs="宋体" w:eastAsia="宋体" w:hint="default"/>
          <w:w w:val="100"/>
          <w:sz w:val="21"/>
          <w:szCs w:val="21"/>
        </w:rPr>
        <w:t>1</w:t>
      </w:r>
      <w:r>
        <w:rPr>
          <w:rFonts w:ascii="宋体" w:hAnsi="宋体" w:cs="宋体" w:eastAsia="宋体" w:hint="default"/>
          <w:spacing w:val="-3"/>
          <w:w w:val="100"/>
          <w:sz w:val="21"/>
          <w:szCs w:val="21"/>
        </w:rPr>
        <w:t>-</w:t>
      </w:r>
      <w:r>
        <w:rPr>
          <w:rFonts w:ascii="宋体" w:hAnsi="宋体" w:cs="宋体" w:eastAsia="宋体" w:hint="default"/>
          <w:w w:val="100"/>
          <w:sz w:val="21"/>
          <w:szCs w:val="21"/>
        </w:rPr>
        <w:t>2</w:t>
      </w:r>
      <w:r>
        <w:rPr>
          <w:rFonts w:ascii="宋体" w:hAnsi="宋体" w:cs="宋体" w:eastAsia="宋体" w:hint="default"/>
          <w:spacing w:val="-57"/>
          <w:sz w:val="21"/>
          <w:szCs w:val="21"/>
        </w:rPr>
        <w:t> </w:t>
      </w:r>
      <w:r>
        <w:rPr>
          <w:rFonts w:ascii="宋体" w:hAnsi="宋体" w:cs="宋体" w:eastAsia="宋体" w:hint="default"/>
          <w:w w:val="100"/>
          <w:sz w:val="21"/>
          <w:szCs w:val="21"/>
        </w:rPr>
        <w:t>年</w:t>
      </w:r>
      <w:r>
        <w:rPr>
          <w:rFonts w:ascii="宋体" w:hAnsi="宋体" w:cs="宋体" w:eastAsia="宋体" w:hint="default"/>
          <w:spacing w:val="-57"/>
          <w:sz w:val="21"/>
          <w:szCs w:val="21"/>
        </w:rPr>
        <w:t> </w:t>
      </w:r>
      <w:r>
        <w:rPr>
          <w:rFonts w:ascii="宋体" w:hAnsi="宋体" w:cs="宋体" w:eastAsia="宋体" w:hint="default"/>
          <w:spacing w:val="-3"/>
          <w:w w:val="100"/>
          <w:sz w:val="21"/>
          <w:szCs w:val="21"/>
        </w:rPr>
        <w:t>3</w:t>
      </w:r>
      <w:r>
        <w:rPr>
          <w:rFonts w:ascii="宋体" w:hAnsi="宋体" w:cs="宋体" w:eastAsia="宋体" w:hint="default"/>
          <w:w w:val="100"/>
          <w:sz w:val="21"/>
          <w:szCs w:val="21"/>
        </w:rPr>
        <w:t>9,0</w:t>
      </w:r>
      <w:r>
        <w:rPr>
          <w:rFonts w:ascii="宋体" w:hAnsi="宋体" w:cs="宋体" w:eastAsia="宋体" w:hint="default"/>
          <w:spacing w:val="-3"/>
          <w:w w:val="100"/>
          <w:sz w:val="21"/>
          <w:szCs w:val="21"/>
        </w:rPr>
        <w:t>00</w:t>
      </w:r>
      <w:r>
        <w:rPr>
          <w:rFonts w:ascii="宋体" w:hAnsi="宋体" w:cs="宋体" w:eastAsia="宋体" w:hint="default"/>
          <w:w w:val="100"/>
          <w:sz w:val="21"/>
          <w:szCs w:val="21"/>
        </w:rPr>
        <w:t>.00</w:t>
      </w:r>
      <w:r>
        <w:rPr>
          <w:rFonts w:ascii="宋体" w:hAnsi="宋体" w:cs="宋体" w:eastAsia="宋体" w:hint="default"/>
          <w:spacing w:val="-58"/>
          <w:sz w:val="21"/>
          <w:szCs w:val="21"/>
        </w:rPr>
        <w:t> </w:t>
      </w:r>
      <w:r>
        <w:rPr>
          <w:rFonts w:ascii="宋体" w:hAnsi="宋体" w:cs="宋体" w:eastAsia="宋体" w:hint="default"/>
          <w:spacing w:val="-3"/>
          <w:w w:val="100"/>
          <w:sz w:val="21"/>
          <w:szCs w:val="21"/>
        </w:rPr>
        <w:t>元</w:t>
      </w:r>
      <w:r>
        <w:rPr>
          <w:rFonts w:ascii="宋体" w:hAnsi="宋体" w:cs="宋体" w:eastAsia="宋体" w:hint="default"/>
          <w:spacing w:val="-106"/>
          <w:w w:val="100"/>
          <w:sz w:val="21"/>
          <w:szCs w:val="21"/>
        </w:rPr>
        <w:t>；</w:t>
      </w:r>
      <w:r>
        <w:rPr>
          <w:rFonts w:ascii="宋体" w:hAnsi="宋体" w:cs="宋体" w:eastAsia="宋体" w:hint="default"/>
          <w:w w:val="100"/>
          <w:sz w:val="21"/>
          <w:szCs w:val="21"/>
        </w:rPr>
        <w:t>2</w:t>
      </w:r>
      <w:r>
        <w:rPr>
          <w:rFonts w:ascii="宋体" w:hAnsi="宋体" w:cs="宋体" w:eastAsia="宋体" w:hint="default"/>
          <w:spacing w:val="-2"/>
          <w:w w:val="100"/>
          <w:sz w:val="21"/>
          <w:szCs w:val="21"/>
        </w:rPr>
        <w:t>－</w:t>
      </w:r>
      <w:r>
        <w:rPr>
          <w:rFonts w:ascii="宋体" w:hAnsi="宋体" w:cs="宋体" w:eastAsia="宋体" w:hint="default"/>
          <w:w w:val="100"/>
          <w:sz w:val="21"/>
          <w:szCs w:val="21"/>
        </w:rPr>
        <w:t>3</w:t>
      </w:r>
      <w:r>
        <w:rPr>
          <w:rFonts w:ascii="宋体" w:hAnsi="宋体" w:cs="宋体" w:eastAsia="宋体" w:hint="default"/>
          <w:spacing w:val="-57"/>
          <w:sz w:val="21"/>
          <w:szCs w:val="21"/>
        </w:rPr>
        <w:t> </w:t>
      </w:r>
      <w:r>
        <w:rPr>
          <w:rFonts w:ascii="宋体" w:hAnsi="宋体" w:cs="宋体" w:eastAsia="宋体" w:hint="default"/>
          <w:w w:val="100"/>
          <w:sz w:val="21"/>
          <w:szCs w:val="21"/>
        </w:rPr>
        <w:t>年</w:t>
      </w:r>
      <w:r>
        <w:rPr>
          <w:rFonts w:ascii="宋体" w:hAnsi="宋体" w:cs="宋体" w:eastAsia="宋体" w:hint="default"/>
          <w:spacing w:val="-57"/>
          <w:sz w:val="21"/>
          <w:szCs w:val="21"/>
        </w:rPr>
        <w:t> </w:t>
      </w:r>
      <w:r>
        <w:rPr>
          <w:rFonts w:ascii="宋体" w:hAnsi="宋体" w:cs="宋体" w:eastAsia="宋体" w:hint="default"/>
          <w:spacing w:val="-3"/>
          <w:w w:val="100"/>
          <w:sz w:val="21"/>
          <w:szCs w:val="21"/>
        </w:rPr>
        <w:t>1</w:t>
      </w:r>
      <w:r>
        <w:rPr>
          <w:rFonts w:ascii="宋体" w:hAnsi="宋体" w:cs="宋体" w:eastAsia="宋体" w:hint="default"/>
          <w:w w:val="100"/>
          <w:sz w:val="21"/>
          <w:szCs w:val="21"/>
        </w:rPr>
        <w:t>,39</w:t>
      </w:r>
      <w:r>
        <w:rPr>
          <w:rFonts w:ascii="宋体" w:hAnsi="宋体" w:cs="宋体" w:eastAsia="宋体" w:hint="default"/>
          <w:spacing w:val="-3"/>
          <w:w w:val="100"/>
          <w:sz w:val="21"/>
          <w:szCs w:val="21"/>
        </w:rPr>
        <w:t>1</w:t>
      </w:r>
      <w:r>
        <w:rPr>
          <w:rFonts w:ascii="宋体" w:hAnsi="宋体" w:cs="宋体" w:eastAsia="宋体" w:hint="default"/>
          <w:w w:val="100"/>
          <w:sz w:val="21"/>
          <w:szCs w:val="21"/>
        </w:rPr>
        <w:t>,00</w:t>
      </w:r>
      <w:r>
        <w:rPr>
          <w:rFonts w:ascii="宋体" w:hAnsi="宋体" w:cs="宋体" w:eastAsia="宋体" w:hint="default"/>
          <w:spacing w:val="-3"/>
          <w:w w:val="100"/>
          <w:sz w:val="21"/>
          <w:szCs w:val="21"/>
        </w:rPr>
        <w:t>0.</w:t>
      </w:r>
      <w:r>
        <w:rPr>
          <w:rFonts w:ascii="宋体" w:hAnsi="宋体" w:cs="宋体" w:eastAsia="宋体" w:hint="default"/>
          <w:w w:val="100"/>
          <w:sz w:val="21"/>
          <w:szCs w:val="21"/>
        </w:rPr>
        <w:t>00</w:t>
      </w:r>
      <w:r>
        <w:rPr>
          <w:rFonts w:ascii="宋体" w:hAnsi="宋体" w:cs="宋体" w:eastAsia="宋体" w:hint="default"/>
          <w:spacing w:val="-58"/>
          <w:sz w:val="21"/>
          <w:szCs w:val="21"/>
        </w:rPr>
        <w:t> </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3-4</w:t>
      </w:r>
      <w:r>
        <w:rPr>
          <w:rFonts w:ascii="宋体" w:hAnsi="宋体" w:cs="宋体" w:eastAsia="宋体" w:hint="default"/>
          <w:spacing w:val="-59"/>
          <w:sz w:val="21"/>
          <w:szCs w:val="21"/>
        </w:rPr>
        <w:t> </w:t>
      </w:r>
      <w:r>
        <w:rPr>
          <w:rFonts w:ascii="宋体" w:hAnsi="宋体" w:cs="宋体" w:eastAsia="宋体" w:hint="default"/>
          <w:w w:val="100"/>
          <w:sz w:val="21"/>
          <w:szCs w:val="21"/>
        </w:rPr>
        <w:t>年</w:t>
      </w:r>
      <w:r>
        <w:rPr>
          <w:rFonts w:ascii="宋体" w:hAnsi="宋体" w:cs="宋体" w:eastAsia="宋体" w:hint="default"/>
          <w:spacing w:val="-57"/>
          <w:sz w:val="21"/>
          <w:szCs w:val="21"/>
        </w:rPr>
        <w:t> </w:t>
      </w:r>
      <w:r>
        <w:rPr>
          <w:rFonts w:ascii="宋体" w:hAnsi="宋体" w:cs="宋体" w:eastAsia="宋体" w:hint="default"/>
          <w:w w:val="100"/>
          <w:sz w:val="21"/>
          <w:szCs w:val="21"/>
        </w:rPr>
        <w:t>64</w:t>
      </w:r>
      <w:r>
        <w:rPr>
          <w:rFonts w:ascii="宋体" w:hAnsi="宋体" w:cs="宋体" w:eastAsia="宋体" w:hint="default"/>
          <w:spacing w:val="-3"/>
          <w:w w:val="100"/>
          <w:sz w:val="21"/>
          <w:szCs w:val="21"/>
        </w:rPr>
        <w:t>2</w:t>
      </w:r>
      <w:r>
        <w:rPr>
          <w:rFonts w:ascii="宋体" w:hAnsi="宋体" w:cs="宋体" w:eastAsia="宋体" w:hint="default"/>
          <w:w w:val="100"/>
          <w:sz w:val="21"/>
          <w:szCs w:val="21"/>
        </w:rPr>
        <w:t>,80</w:t>
      </w:r>
      <w:r>
        <w:rPr>
          <w:rFonts w:ascii="宋体" w:hAnsi="宋体" w:cs="宋体" w:eastAsia="宋体" w:hint="default"/>
          <w:spacing w:val="-3"/>
          <w:w w:val="100"/>
          <w:sz w:val="21"/>
          <w:szCs w:val="21"/>
        </w:rPr>
        <w:t>0</w:t>
      </w:r>
      <w:r>
        <w:rPr>
          <w:rFonts w:ascii="宋体" w:hAnsi="宋体" w:cs="宋体" w:eastAsia="宋体" w:hint="default"/>
          <w:w w:val="100"/>
          <w:sz w:val="21"/>
          <w:szCs w:val="21"/>
        </w:rPr>
        <w:t>.0</w:t>
      </w:r>
    </w:p>
    <w:p>
      <w:pPr>
        <w:spacing w:before="123"/>
        <w:ind w:left="3060" w:right="1679" w:firstLine="0"/>
        <w:jc w:val="left"/>
        <w:rPr>
          <w:rFonts w:ascii="宋体" w:hAnsi="宋体" w:cs="宋体" w:eastAsia="宋体" w:hint="default"/>
          <w:sz w:val="21"/>
          <w:szCs w:val="21"/>
        </w:rPr>
      </w:pPr>
      <w:r>
        <w:rPr>
          <w:rFonts w:ascii="宋体" w:hAnsi="宋体" w:cs="宋体" w:eastAsia="宋体" w:hint="default"/>
          <w:w w:val="100"/>
          <w:sz w:val="21"/>
          <w:szCs w:val="21"/>
        </w:rPr>
        <w:t>元</w:t>
      </w:r>
    </w:p>
    <w:p>
      <w:pPr>
        <w:spacing w:line="350" w:lineRule="auto" w:before="126"/>
        <w:ind w:left="306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1"/>
          <w:sz w:val="21"/>
          <w:szCs w:val="21"/>
        </w:rPr>
        <w:t> </w:t>
      </w:r>
      <w:r>
        <w:rPr>
          <w:rFonts w:ascii="宋体" w:hAnsi="宋体" w:cs="宋体" w:eastAsia="宋体" w:hint="default"/>
          <w:spacing w:val="-5"/>
          <w:sz w:val="21"/>
          <w:szCs w:val="21"/>
        </w:rPr>
        <w:t>其中：</w:t>
      </w:r>
      <w:r>
        <w:rPr>
          <w:rFonts w:ascii="宋体" w:hAnsi="宋体" w:cs="宋体" w:eastAsia="宋体" w:hint="default"/>
          <w:spacing w:val="-5"/>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个月内</w:t>
      </w:r>
      <w:r>
        <w:rPr>
          <w:rFonts w:ascii="宋体" w:hAnsi="宋体" w:cs="宋体" w:eastAsia="宋体" w:hint="default"/>
          <w:spacing w:val="-52"/>
          <w:sz w:val="21"/>
          <w:szCs w:val="21"/>
        </w:rPr>
        <w:t> </w:t>
      </w:r>
      <w:r>
        <w:rPr>
          <w:rFonts w:ascii="宋体" w:hAnsi="宋体" w:cs="宋体" w:eastAsia="宋体" w:hint="default"/>
          <w:sz w:val="21"/>
          <w:szCs w:val="21"/>
        </w:rPr>
        <w:t>517,150.98</w:t>
      </w:r>
      <w:r>
        <w:rPr>
          <w:rFonts w:ascii="宋体" w:hAnsi="宋体" w:cs="宋体" w:eastAsia="宋体" w:hint="default"/>
          <w:spacing w:val="-52"/>
          <w:sz w:val="21"/>
          <w:szCs w:val="21"/>
        </w:rPr>
        <w:t> </w:t>
      </w:r>
      <w:r>
        <w:rPr>
          <w:rFonts w:ascii="宋体" w:hAnsi="宋体" w:cs="宋体" w:eastAsia="宋体" w:hint="default"/>
          <w:spacing w:val="-6"/>
          <w:sz w:val="21"/>
          <w:szCs w:val="21"/>
        </w:rPr>
        <w:t>元；</w:t>
      </w:r>
      <w:r>
        <w:rPr>
          <w:rFonts w:ascii="宋体" w:hAnsi="宋体" w:cs="宋体" w:eastAsia="宋体" w:hint="default"/>
          <w:spacing w:val="-6"/>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个月－</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454,408.50</w:t>
      </w:r>
      <w:r>
        <w:rPr>
          <w:rFonts w:ascii="宋体" w:hAnsi="宋体" w:cs="宋体" w:eastAsia="宋体" w:hint="default"/>
          <w:spacing w:val="-51"/>
          <w:sz w:val="21"/>
          <w:szCs w:val="21"/>
        </w:rPr>
        <w:t> </w:t>
      </w:r>
      <w:r>
        <w:rPr>
          <w:rFonts w:ascii="宋体" w:hAnsi="宋体" w:cs="宋体" w:eastAsia="宋体" w:hint="default"/>
          <w:spacing w:val="-4"/>
          <w:sz w:val="21"/>
          <w:szCs w:val="21"/>
        </w:rPr>
        <w:t>元；</w:t>
      </w:r>
      <w:r>
        <w:rPr>
          <w:rFonts w:ascii="宋体" w:hAnsi="宋体" w:cs="宋体" w:eastAsia="宋体" w:hint="default"/>
          <w:spacing w:val="-4"/>
          <w:sz w:val="21"/>
          <w:szCs w:val="21"/>
        </w:rPr>
        <w:t>1</w:t>
      </w:r>
      <w:r>
        <w:rPr>
          <w:rFonts w:ascii="宋体" w:hAnsi="宋体" w:cs="宋体" w:eastAsia="宋体" w:hint="default"/>
          <w:spacing w:val="-4"/>
          <w:sz w:val="21"/>
          <w:szCs w:val="21"/>
        </w:rPr>
        <w:t>－</w:t>
      </w:r>
      <w:r>
        <w:rPr>
          <w:rFonts w:ascii="宋体" w:hAnsi="宋体" w:cs="宋体" w:eastAsia="宋体" w:hint="default"/>
          <w:spacing w:val="-4"/>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z w:val="21"/>
          <w:szCs w:val="21"/>
        </w:rPr>
        <w:t>738,945.00</w:t>
      </w:r>
      <w:r>
        <w:rPr>
          <w:rFonts w:ascii="宋体" w:hAnsi="宋体" w:cs="宋体" w:eastAsia="宋体" w:hint="default"/>
          <w:spacing w:val="-52"/>
          <w:sz w:val="21"/>
          <w:szCs w:val="21"/>
        </w:rPr>
        <w:t> </w:t>
      </w:r>
      <w:r>
        <w:rPr>
          <w:rFonts w:ascii="宋体" w:hAnsi="宋体" w:cs="宋体" w:eastAsia="宋体" w:hint="default"/>
          <w:sz w:val="21"/>
          <w:szCs w:val="21"/>
        </w:rPr>
        <w:t>元；</w:t>
      </w: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38,535.60</w:t>
      </w:r>
      <w:r>
        <w:rPr>
          <w:rFonts w:ascii="宋体" w:hAnsi="宋体" w:cs="宋体" w:eastAsia="宋体" w:hint="default"/>
          <w:spacing w:val="-55"/>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before="147"/>
        <w:ind w:left="2623" w:right="1679" w:firstLine="0"/>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w:t>
      </w:r>
      <w:r>
        <w:rPr>
          <w:rFonts w:ascii="宋体" w:hAnsi="宋体" w:cs="宋体" w:eastAsia="宋体" w:hint="default"/>
          <w:b/>
          <w:bCs/>
          <w:spacing w:val="9"/>
          <w:sz w:val="21"/>
          <w:szCs w:val="21"/>
        </w:rPr>
        <w:t> </w:t>
      </w:r>
      <w:r>
        <w:rPr>
          <w:rFonts w:ascii="宋体" w:hAnsi="宋体" w:cs="宋体" w:eastAsia="宋体" w:hint="default"/>
          <w:b/>
          <w:bCs/>
          <w:sz w:val="21"/>
          <w:szCs w:val="21"/>
        </w:rPr>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日不符合终止确认条件的其他应收款的转移。</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2623" w:right="0"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r>
      <w:r>
        <w:rPr>
          <w:rFonts w:ascii="宋体" w:hAnsi="宋体" w:cs="宋体" w:eastAsia="宋体" w:hint="default"/>
          <w:b/>
          <w:bCs/>
          <w:spacing w:val="8"/>
          <w:sz w:val="21"/>
          <w:szCs w:val="21"/>
        </w:rPr>
        <w:t> </w:t>
      </w:r>
      <w:r>
        <w:rPr>
          <w:rFonts w:ascii="宋体" w:hAnsi="宋体" w:cs="宋体" w:eastAsia="宋体" w:hint="default"/>
          <w:b/>
          <w:bCs/>
          <w:sz w:val="21"/>
          <w:szCs w:val="21"/>
        </w:rPr>
        <w:t>截止</w:t>
      </w:r>
      <w:r>
        <w:rPr>
          <w:rFonts w:ascii="宋体" w:hAnsi="宋体" w:cs="宋体" w:eastAsia="宋体" w:hint="default"/>
          <w:b/>
          <w:bCs/>
          <w:spacing w:val="-74"/>
          <w:sz w:val="21"/>
          <w:szCs w:val="21"/>
        </w:rPr>
        <w:t> </w:t>
      </w:r>
      <w:r>
        <w:rPr>
          <w:rFonts w:ascii="宋体" w:hAnsi="宋体" w:cs="宋体" w:eastAsia="宋体" w:hint="default"/>
          <w:b/>
          <w:bCs/>
          <w:sz w:val="21"/>
          <w:szCs w:val="21"/>
        </w:rPr>
        <w:t>2010</w:t>
      </w:r>
      <w:r>
        <w:rPr>
          <w:rFonts w:ascii="宋体" w:hAnsi="宋体" w:cs="宋体" w:eastAsia="宋体" w:hint="default"/>
          <w:b/>
          <w:bCs/>
          <w:spacing w:val="-73"/>
          <w:sz w:val="21"/>
          <w:szCs w:val="21"/>
        </w:rPr>
        <w:t> </w:t>
      </w:r>
      <w:r>
        <w:rPr>
          <w:rFonts w:ascii="宋体" w:hAnsi="宋体" w:cs="宋体" w:eastAsia="宋体" w:hint="default"/>
          <w:b/>
          <w:bCs/>
          <w:sz w:val="21"/>
          <w:szCs w:val="21"/>
        </w:rPr>
        <w:t>年</w:t>
      </w:r>
      <w:r>
        <w:rPr>
          <w:rFonts w:ascii="宋体" w:hAnsi="宋体" w:cs="宋体" w:eastAsia="宋体" w:hint="default"/>
          <w:b/>
          <w:bCs/>
          <w:spacing w:val="-74"/>
          <w:sz w:val="21"/>
          <w:szCs w:val="21"/>
        </w:rPr>
        <w:t> </w:t>
      </w:r>
      <w:r>
        <w:rPr>
          <w:rFonts w:ascii="宋体" w:hAnsi="宋体" w:cs="宋体" w:eastAsia="宋体" w:hint="default"/>
          <w:b/>
          <w:bCs/>
          <w:sz w:val="21"/>
          <w:szCs w:val="21"/>
        </w:rPr>
        <w:t>12</w:t>
      </w:r>
      <w:r>
        <w:rPr>
          <w:rFonts w:ascii="宋体" w:hAnsi="宋体" w:cs="宋体" w:eastAsia="宋体" w:hint="default"/>
          <w:b/>
          <w:bCs/>
          <w:spacing w:val="-76"/>
          <w:sz w:val="21"/>
          <w:szCs w:val="21"/>
        </w:rPr>
        <w:t> </w:t>
      </w:r>
      <w:r>
        <w:rPr>
          <w:rFonts w:ascii="宋体" w:hAnsi="宋体" w:cs="宋体" w:eastAsia="宋体" w:hint="default"/>
          <w:b/>
          <w:bCs/>
          <w:sz w:val="21"/>
          <w:szCs w:val="21"/>
        </w:rPr>
        <w:t>月</w:t>
      </w:r>
      <w:r>
        <w:rPr>
          <w:rFonts w:ascii="宋体" w:hAnsi="宋体" w:cs="宋体" w:eastAsia="宋体" w:hint="default"/>
          <w:b/>
          <w:bCs/>
          <w:spacing w:val="-74"/>
          <w:sz w:val="21"/>
          <w:szCs w:val="21"/>
        </w:rPr>
        <w:t> </w:t>
      </w:r>
      <w:r>
        <w:rPr>
          <w:rFonts w:ascii="宋体" w:hAnsi="宋体" w:cs="宋体" w:eastAsia="宋体" w:hint="default"/>
          <w:b/>
          <w:bCs/>
          <w:sz w:val="21"/>
          <w:szCs w:val="21"/>
        </w:rPr>
        <w:t>31</w:t>
      </w:r>
      <w:r>
        <w:rPr>
          <w:rFonts w:ascii="宋体" w:hAnsi="宋体" w:cs="宋体" w:eastAsia="宋体" w:hint="default"/>
          <w:b/>
          <w:bCs/>
          <w:spacing w:val="-74"/>
          <w:sz w:val="21"/>
          <w:szCs w:val="21"/>
        </w:rPr>
        <w:t> </w:t>
      </w:r>
      <w:r>
        <w:rPr>
          <w:rFonts w:ascii="宋体" w:hAnsi="宋体" w:cs="宋体" w:eastAsia="宋体" w:hint="default"/>
          <w:b/>
          <w:bCs/>
          <w:sz w:val="21"/>
          <w:szCs w:val="21"/>
        </w:rPr>
        <w:t>日无其他应收款为标的资产进行资产证券化的交易安排。</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spacing w:line="348" w:lineRule="auto" w:before="0"/>
        <w:ind w:left="3055" w:right="1784" w:hanging="432"/>
        <w:jc w:val="left"/>
        <w:rPr>
          <w:rFonts w:ascii="宋体" w:hAnsi="宋体" w:cs="宋体" w:eastAsia="宋体" w:hint="default"/>
          <w:sz w:val="21"/>
          <w:szCs w:val="21"/>
        </w:rPr>
      </w:pPr>
      <w:r>
        <w:rPr>
          <w:rFonts w:ascii="宋体" w:hAnsi="宋体" w:cs="宋体" w:eastAsia="宋体" w:hint="default"/>
          <w:b/>
          <w:bCs/>
          <w:sz w:val="21"/>
          <w:szCs w:val="21"/>
        </w:rPr>
        <w:t>10</w:t>
      </w:r>
      <w:r>
        <w:rPr>
          <w:rFonts w:ascii="宋体" w:hAnsi="宋体" w:cs="宋体" w:eastAsia="宋体" w:hint="default"/>
          <w:b/>
          <w:bCs/>
          <w:sz w:val="21"/>
          <w:szCs w:val="21"/>
        </w:rPr>
        <w:t>、截止</w:t>
      </w:r>
      <w:r>
        <w:rPr>
          <w:rFonts w:ascii="宋体" w:hAnsi="宋体" w:cs="宋体" w:eastAsia="宋体" w:hint="default"/>
          <w:b/>
          <w:bCs/>
          <w:spacing w:val="-42"/>
          <w:sz w:val="21"/>
          <w:szCs w:val="21"/>
        </w:rPr>
        <w:t> </w:t>
      </w:r>
      <w:r>
        <w:rPr>
          <w:rFonts w:ascii="宋体" w:hAnsi="宋体" w:cs="宋体" w:eastAsia="宋体" w:hint="default"/>
          <w:b/>
          <w:bCs/>
          <w:sz w:val="21"/>
          <w:szCs w:val="21"/>
        </w:rPr>
        <w:t>2010</w:t>
      </w:r>
      <w:r>
        <w:rPr>
          <w:rFonts w:ascii="宋体" w:hAnsi="宋体" w:cs="宋体" w:eastAsia="宋体" w:hint="default"/>
          <w:b/>
          <w:bCs/>
          <w:spacing w:val="-41"/>
          <w:sz w:val="21"/>
          <w:szCs w:val="21"/>
        </w:rPr>
        <w:t> </w:t>
      </w:r>
      <w:r>
        <w:rPr>
          <w:rFonts w:ascii="宋体" w:hAnsi="宋体" w:cs="宋体" w:eastAsia="宋体" w:hint="default"/>
          <w:b/>
          <w:bCs/>
          <w:sz w:val="21"/>
          <w:szCs w:val="21"/>
        </w:rPr>
        <w:t>年</w:t>
      </w:r>
      <w:r>
        <w:rPr>
          <w:rFonts w:ascii="宋体" w:hAnsi="宋体" w:cs="宋体" w:eastAsia="宋体" w:hint="default"/>
          <w:b/>
          <w:bCs/>
          <w:spacing w:val="-42"/>
          <w:sz w:val="21"/>
          <w:szCs w:val="21"/>
        </w:rPr>
        <w:t> </w:t>
      </w:r>
      <w:r>
        <w:rPr>
          <w:rFonts w:ascii="宋体" w:hAnsi="宋体" w:cs="宋体" w:eastAsia="宋体" w:hint="default"/>
          <w:b/>
          <w:bCs/>
          <w:sz w:val="21"/>
          <w:szCs w:val="21"/>
        </w:rPr>
        <w:t>12</w:t>
      </w:r>
      <w:r>
        <w:rPr>
          <w:rFonts w:ascii="宋体" w:hAnsi="宋体" w:cs="宋体" w:eastAsia="宋体" w:hint="default"/>
          <w:b/>
          <w:bCs/>
          <w:spacing w:val="-42"/>
          <w:sz w:val="21"/>
          <w:szCs w:val="21"/>
        </w:rPr>
        <w:t> </w:t>
      </w:r>
      <w:r>
        <w:rPr>
          <w:rFonts w:ascii="宋体" w:hAnsi="宋体" w:cs="宋体" w:eastAsia="宋体" w:hint="default"/>
          <w:b/>
          <w:bCs/>
          <w:sz w:val="21"/>
          <w:szCs w:val="21"/>
        </w:rPr>
        <w:t>月</w:t>
      </w:r>
      <w:r>
        <w:rPr>
          <w:rFonts w:ascii="宋体" w:hAnsi="宋体" w:cs="宋体" w:eastAsia="宋体" w:hint="default"/>
          <w:b/>
          <w:bCs/>
          <w:spacing w:val="-42"/>
          <w:sz w:val="21"/>
          <w:szCs w:val="21"/>
        </w:rPr>
        <w:t> </w:t>
      </w:r>
      <w:r>
        <w:rPr>
          <w:rFonts w:ascii="宋体" w:hAnsi="宋体" w:cs="宋体" w:eastAsia="宋体" w:hint="default"/>
          <w:b/>
          <w:bCs/>
          <w:sz w:val="21"/>
          <w:szCs w:val="21"/>
        </w:rPr>
        <w:t>31</w:t>
      </w:r>
      <w:r>
        <w:rPr>
          <w:rFonts w:ascii="宋体" w:hAnsi="宋体" w:cs="宋体" w:eastAsia="宋体" w:hint="default"/>
          <w:b/>
          <w:bCs/>
          <w:spacing w:val="-42"/>
          <w:sz w:val="21"/>
          <w:szCs w:val="21"/>
        </w:rPr>
        <w:t> </w:t>
      </w:r>
      <w:r>
        <w:rPr>
          <w:rFonts w:ascii="宋体" w:hAnsi="宋体" w:cs="宋体" w:eastAsia="宋体" w:hint="default"/>
          <w:b/>
          <w:bCs/>
          <w:sz w:val="21"/>
          <w:szCs w:val="21"/>
        </w:rPr>
        <w:t>日其他应收款较期初减少</w:t>
      </w:r>
      <w:r>
        <w:rPr>
          <w:rFonts w:ascii="宋体" w:hAnsi="宋体" w:cs="宋体" w:eastAsia="宋体" w:hint="default"/>
          <w:b/>
          <w:bCs/>
          <w:spacing w:val="-42"/>
          <w:sz w:val="21"/>
          <w:szCs w:val="21"/>
        </w:rPr>
        <w:t> </w:t>
      </w:r>
      <w:r>
        <w:rPr>
          <w:rFonts w:ascii="宋体" w:hAnsi="宋体" w:cs="宋体" w:eastAsia="宋体" w:hint="default"/>
          <w:b/>
          <w:bCs/>
          <w:sz w:val="21"/>
          <w:szCs w:val="21"/>
        </w:rPr>
        <w:t>2,140,898.88</w:t>
      </w:r>
      <w:r>
        <w:rPr>
          <w:rFonts w:ascii="宋体" w:hAnsi="宋体" w:cs="宋体" w:eastAsia="宋体" w:hint="default"/>
          <w:b/>
          <w:bCs/>
          <w:spacing w:val="-41"/>
          <w:sz w:val="21"/>
          <w:szCs w:val="21"/>
        </w:rPr>
        <w:t> </w:t>
      </w:r>
      <w:r>
        <w:rPr>
          <w:rFonts w:ascii="宋体" w:hAnsi="宋体" w:cs="宋体" w:eastAsia="宋体" w:hint="default"/>
          <w:b/>
          <w:bCs/>
          <w:sz w:val="21"/>
          <w:szCs w:val="21"/>
        </w:rPr>
        <w:t>元，减少比例</w:t>
      </w:r>
      <w:r>
        <w:rPr>
          <w:rFonts w:ascii="宋体" w:hAnsi="宋体" w:cs="宋体" w:eastAsia="宋体" w:hint="default"/>
          <w:b/>
          <w:bCs/>
          <w:w w:val="100"/>
          <w:sz w:val="21"/>
          <w:szCs w:val="21"/>
        </w:rPr>
        <w:t> </w:t>
      </w:r>
      <w:r>
        <w:rPr>
          <w:rFonts w:ascii="宋体" w:hAnsi="宋体" w:cs="宋体" w:eastAsia="宋体" w:hint="default"/>
          <w:b/>
          <w:bCs/>
          <w:sz w:val="21"/>
          <w:szCs w:val="21"/>
        </w:rPr>
        <w:t>为</w:t>
      </w:r>
      <w:r>
        <w:rPr>
          <w:rFonts w:ascii="宋体" w:hAnsi="宋体" w:cs="宋体" w:eastAsia="宋体" w:hint="default"/>
          <w:b/>
          <w:bCs/>
          <w:spacing w:val="-52"/>
          <w:sz w:val="21"/>
          <w:szCs w:val="21"/>
        </w:rPr>
        <w:t> </w:t>
      </w:r>
      <w:r>
        <w:rPr>
          <w:rFonts w:ascii="宋体" w:hAnsi="宋体" w:cs="宋体" w:eastAsia="宋体" w:hint="default"/>
          <w:b/>
          <w:bCs/>
          <w:sz w:val="21"/>
          <w:szCs w:val="21"/>
        </w:rPr>
        <w:t>8.68%</w:t>
      </w:r>
      <w:r>
        <w:rPr>
          <w:rFonts w:ascii="宋体" w:hAnsi="宋体" w:cs="宋体" w:eastAsia="宋体" w:hint="default"/>
          <w:b/>
          <w:bCs/>
          <w:sz w:val="21"/>
          <w:szCs w:val="21"/>
        </w:rPr>
        <w:t>，减少主要原因为保函到期收回。</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727" w:val="left" w:leader="none"/>
        </w:tabs>
        <w:spacing w:before="171"/>
        <w:ind w:left="0" w:right="5704"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存货及存货跌价准备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p>
      <w:pPr>
        <w:spacing w:line="1279" w:lineRule="exact"/>
        <w:ind w:left="2381"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397.05pt;height:64pt;mso-position-horizontal-relative:char;mso-position-vertical-relative:line" coordorigin="0,0" coordsize="7941,1280">
            <v:group style="position:absolute;left:29;top:14;width:1655;height:2" coordorigin="29,14" coordsize="1655,2">
              <v:shape style="position:absolute;left:29;top:14;width:1655;height:2" coordorigin="29,14" coordsize="1655,0" path="m29,14l1683,14e" filled="false" stroked="true" strokeweight="1.44pt" strokecolor="#000000">
                <v:path arrowok="t"/>
              </v:shape>
              <v:shape style="position:absolute;left:1683;top:29;width:10;height:2" type="#_x0000_t75" stroked="false">
                <v:imagedata r:id="rId296" o:title=""/>
              </v:shape>
            </v:group>
            <v:group style="position:absolute;left:1683;top:14;width:29;height:2" coordorigin="1683,14" coordsize="29,2">
              <v:shape style="position:absolute;left:1683;top:14;width:29;height:2" coordorigin="1683,14" coordsize="29,0" path="m1683,14l1712,14e" filled="false" stroked="true" strokeweight="1.44pt" strokecolor="#000000">
                <v:path arrowok="t"/>
              </v:shape>
            </v:group>
            <v:group style="position:absolute;left:1712;top:14;width:3092;height:2" coordorigin="1712,14" coordsize="3092,2">
              <v:shape style="position:absolute;left:1712;top:14;width:3092;height:2" coordorigin="1712,14" coordsize="3092,0" path="m1712,14l4803,14e" filled="false" stroked="true" strokeweight="1.44pt" strokecolor="#000000">
                <v:path arrowok="t"/>
              </v:shape>
              <v:shape style="position:absolute;left:4803;top:29;width:10;height:2" type="#_x0000_t75" stroked="false">
                <v:imagedata r:id="rId296" o:title=""/>
              </v:shape>
            </v:group>
            <v:group style="position:absolute;left:4803;top:14;width:29;height:2" coordorigin="4803,14" coordsize="29,2">
              <v:shape style="position:absolute;left:4803;top:14;width:29;height:2" coordorigin="4803,14" coordsize="29,0" path="m4803,14l4832,14e" filled="false" stroked="true" strokeweight="1.44pt" strokecolor="#000000">
                <v:path arrowok="t"/>
              </v:shape>
            </v:group>
            <v:group style="position:absolute;left:4832;top:14;width:3094;height:2" coordorigin="4832,14" coordsize="3094,2">
              <v:shape style="position:absolute;left:4832;top:14;width:3094;height:2" coordorigin="4832,14" coordsize="3094,0" path="m4832,14l7926,14e" filled="false" stroked="true" strokeweight="1.44pt" strokecolor="#000000">
                <v:path arrowok="t"/>
              </v:shape>
            </v:group>
            <v:group style="position:absolute;left:1683;top:31;width:10;height:20" coordorigin="1683,31" coordsize="10,20">
              <v:shape style="position:absolute;left:1683;top:31;width:10;height:20" coordorigin="1683,31" coordsize="10,20" path="m1683,50l1693,50,1693,31,1683,31,1683,50xe" filled="true" fillcolor="#000000" stroked="false">
                <v:path arrowok="t"/>
                <v:fill type="solid"/>
              </v:shape>
            </v:group>
            <v:group style="position:absolute;left:1683;top:50;width:10;height:20" coordorigin="1683,50" coordsize="10,20">
              <v:shape style="position:absolute;left:1683;top:50;width:10;height:20" coordorigin="1683,50" coordsize="10,20" path="m1683,70l1693,70,1693,50,1683,50,1683,70xe" filled="true" fillcolor="#000000" stroked="false">
                <v:path arrowok="t"/>
                <v:fill type="solid"/>
              </v:shape>
            </v:group>
            <v:group style="position:absolute;left:1683;top:70;width:10;height:20" coordorigin="1683,70" coordsize="10,20">
              <v:shape style="position:absolute;left:1683;top:70;width:10;height:20" coordorigin="1683,70" coordsize="10,20" path="m1683,89l1693,89,1693,70,1683,70,1683,89xe" filled="true" fillcolor="#000000" stroked="false">
                <v:path arrowok="t"/>
                <v:fill type="solid"/>
              </v:shape>
            </v:group>
            <v:group style="position:absolute;left:1683;top:89;width:10;height:20" coordorigin="1683,89" coordsize="10,20">
              <v:shape style="position:absolute;left:1683;top:89;width:10;height:20" coordorigin="1683,89" coordsize="10,20" path="m1683,108l1693,108,1693,89,1683,89,1683,108xe" filled="true" fillcolor="#000000" stroked="false">
                <v:path arrowok="t"/>
                <v:fill type="solid"/>
              </v:shape>
            </v:group>
            <v:group style="position:absolute;left:1683;top:108;width:10;height:20" coordorigin="1683,108" coordsize="10,20">
              <v:shape style="position:absolute;left:1683;top:108;width:10;height:20" coordorigin="1683,108" coordsize="10,20" path="m1683,127l1693,127,1693,108,1683,108,1683,127xe" filled="true" fillcolor="#000000" stroked="false">
                <v:path arrowok="t"/>
                <v:fill type="solid"/>
              </v:shape>
            </v:group>
            <v:group style="position:absolute;left:1683;top:127;width:10;height:20" coordorigin="1683,127" coordsize="10,20">
              <v:shape style="position:absolute;left:1683;top:127;width:10;height:20" coordorigin="1683,127" coordsize="10,20" path="m1683,146l1693,146,1693,127,1683,127,1683,146xe" filled="true" fillcolor="#000000" stroked="false">
                <v:path arrowok="t"/>
                <v:fill type="solid"/>
              </v:shape>
            </v:group>
            <v:group style="position:absolute;left:1683;top:146;width:10;height:20" coordorigin="1683,146" coordsize="10,20">
              <v:shape style="position:absolute;left:1683;top:146;width:10;height:20" coordorigin="1683,146" coordsize="10,20" path="m1683,166l1693,166,1693,146,1683,146,1683,166xe" filled="true" fillcolor="#000000" stroked="false">
                <v:path arrowok="t"/>
                <v:fill type="solid"/>
              </v:shape>
            </v:group>
            <v:group style="position:absolute;left:1683;top:166;width:10;height:20" coordorigin="1683,166" coordsize="10,20">
              <v:shape style="position:absolute;left:1683;top:166;width:10;height:20" coordorigin="1683,166" coordsize="10,20" path="m1683,185l1693,185,1693,166,1683,166,1683,185xe" filled="true" fillcolor="#000000" stroked="false">
                <v:path arrowok="t"/>
                <v:fill type="solid"/>
              </v:shape>
            </v:group>
            <v:group style="position:absolute;left:1683;top:185;width:10;height:20" coordorigin="1683,185" coordsize="10,20">
              <v:shape style="position:absolute;left:1683;top:185;width:10;height:20" coordorigin="1683,185" coordsize="10,20" path="m1683,204l1693,204,1693,185,1683,185,1683,204xe" filled="true" fillcolor="#000000" stroked="false">
                <v:path arrowok="t"/>
                <v:fill type="solid"/>
              </v:shape>
            </v:group>
            <v:group style="position:absolute;left:1683;top:204;width:10;height:20" coordorigin="1683,204" coordsize="10,20">
              <v:shape style="position:absolute;left:1683;top:204;width:10;height:20" coordorigin="1683,204" coordsize="10,20" path="m1683,223l1693,223,1693,204,1683,204,1683,223xe" filled="true" fillcolor="#000000" stroked="false">
                <v:path arrowok="t"/>
                <v:fill type="solid"/>
              </v:shape>
            </v:group>
            <v:group style="position:absolute;left:1683;top:223;width:10;height:20" coordorigin="1683,223" coordsize="10,20">
              <v:shape style="position:absolute;left:1683;top:223;width:10;height:20" coordorigin="1683,223" coordsize="10,20" path="m1683,242l1693,242,1693,223,1683,223,1683,242xe" filled="true" fillcolor="#000000" stroked="false">
                <v:path arrowok="t"/>
                <v:fill type="solid"/>
              </v:shape>
            </v:group>
            <v:group style="position:absolute;left:1683;top:242;width:10;height:20" coordorigin="1683,242" coordsize="10,20">
              <v:shape style="position:absolute;left:1683;top:242;width:10;height:20" coordorigin="1683,242" coordsize="10,20" path="m1683,262l1693,262,1693,242,1683,242,1683,262xe" filled="true" fillcolor="#000000" stroked="false">
                <v:path arrowok="t"/>
                <v:fill type="solid"/>
              </v:shape>
            </v:group>
            <v:group style="position:absolute;left:1683;top:262;width:10;height:20" coordorigin="1683,262" coordsize="10,20">
              <v:shape style="position:absolute;left:1683;top:262;width:10;height:20" coordorigin="1683,262" coordsize="10,20" path="m1683,281l1693,281,1693,262,1683,262,1683,281xe" filled="true" fillcolor="#000000" stroked="false">
                <v:path arrowok="t"/>
                <v:fill type="solid"/>
              </v:shape>
            </v:group>
            <v:group style="position:absolute;left:1683;top:281;width:10;height:20" coordorigin="1683,281" coordsize="10,20">
              <v:shape style="position:absolute;left:1683;top:281;width:10;height:20" coordorigin="1683,281" coordsize="10,20" path="m1683,300l1693,300,1693,281,1683,281,1683,300xe" filled="true" fillcolor="#000000" stroked="false">
                <v:path arrowok="t"/>
                <v:fill type="solid"/>
              </v:shape>
            </v:group>
            <v:group style="position:absolute;left:1683;top:300;width:10;height:20" coordorigin="1683,300" coordsize="10,20">
              <v:shape style="position:absolute;left:1683;top:300;width:10;height:20" coordorigin="1683,300" coordsize="10,20" path="m1683,319l1693,319,1693,300,1683,300,1683,319xe" filled="true" fillcolor="#000000" stroked="false">
                <v:path arrowok="t"/>
                <v:fill type="solid"/>
              </v:shape>
            </v:group>
            <v:group style="position:absolute;left:1683;top:319;width:10;height:20" coordorigin="1683,319" coordsize="10,20">
              <v:shape style="position:absolute;left:1683;top:319;width:10;height:20" coordorigin="1683,319" coordsize="10,20" path="m1683,338l1693,338,1693,319,1683,319,1683,338xe" filled="true" fillcolor="#000000" stroked="false">
                <v:path arrowok="t"/>
                <v:fill type="solid"/>
              </v:shape>
            </v:group>
            <v:group style="position:absolute;left:1683;top:338;width:10;height:20" coordorigin="1683,338" coordsize="10,20">
              <v:shape style="position:absolute;left:1683;top:338;width:10;height:20" coordorigin="1683,338" coordsize="10,20" path="m1683,358l1693,358,1693,338,1683,338,1683,358xe" filled="true" fillcolor="#000000" stroked="false">
                <v:path arrowok="t"/>
                <v:fill type="solid"/>
              </v:shape>
            </v:group>
            <v:group style="position:absolute;left:1683;top:358;width:10;height:20" coordorigin="1683,358" coordsize="10,20">
              <v:shape style="position:absolute;left:1683;top:358;width:10;height:20" coordorigin="1683,358" coordsize="10,20" path="m1683,377l1693,377,1693,358,1683,358,1683,377xe" filled="true" fillcolor="#000000" stroked="false">
                <v:path arrowok="t"/>
                <v:fill type="solid"/>
              </v:shape>
            </v:group>
            <v:group style="position:absolute;left:1683;top:377;width:10;height:20" coordorigin="1683,377" coordsize="10,20">
              <v:shape style="position:absolute;left:1683;top:377;width:10;height:20" coordorigin="1683,377" coordsize="10,20" path="m1683,396l1693,396,1693,377,1683,377,1683,396xe" filled="true" fillcolor="#000000" stroked="false">
                <v:path arrowok="t"/>
                <v:fill type="solid"/>
              </v:shape>
            </v:group>
            <v:group style="position:absolute;left:1683;top:396;width:10;height:20" coordorigin="1683,396" coordsize="10,20">
              <v:shape style="position:absolute;left:1683;top:396;width:10;height:20" coordorigin="1683,396" coordsize="10,20" path="m1683,415l1693,415,1693,396,1683,396,1683,415xe" filled="true" fillcolor="#000000" stroked="false">
                <v:path arrowok="t"/>
                <v:fill type="solid"/>
              </v:shape>
            </v:group>
            <v:group style="position:absolute;left:1683;top:422;width:10;height:2" coordorigin="1683,422" coordsize="10,2">
              <v:shape style="position:absolute;left:1683;top:422;width:10;height:2" coordorigin="1683,422" coordsize="10,0" path="m1683,422l1693,422e" filled="false" stroked="true" strokeweight=".72003pt" strokecolor="#000000">
                <v:path arrowok="t"/>
              </v:shape>
            </v:group>
            <v:group style="position:absolute;left:4803;top:31;width:10;height:20" coordorigin="4803,31" coordsize="10,20">
              <v:shape style="position:absolute;left:4803;top:31;width:10;height:20" coordorigin="4803,31" coordsize="10,20" path="m4803,50l4813,50,4813,31,4803,31,4803,50xe" filled="true" fillcolor="#000000" stroked="false">
                <v:path arrowok="t"/>
                <v:fill type="solid"/>
              </v:shape>
            </v:group>
            <v:group style="position:absolute;left:4803;top:50;width:10;height:20" coordorigin="4803,50" coordsize="10,20">
              <v:shape style="position:absolute;left:4803;top:50;width:10;height:20" coordorigin="4803,50" coordsize="10,20" path="m4803,70l4813,70,4813,50,4803,50,4803,70xe" filled="true" fillcolor="#000000" stroked="false">
                <v:path arrowok="t"/>
                <v:fill type="solid"/>
              </v:shape>
            </v:group>
            <v:group style="position:absolute;left:4803;top:70;width:10;height:20" coordorigin="4803,70" coordsize="10,20">
              <v:shape style="position:absolute;left:4803;top:70;width:10;height:20" coordorigin="4803,70" coordsize="10,20" path="m4803,89l4813,89,4813,70,4803,70,4803,89xe" filled="true" fillcolor="#000000" stroked="false">
                <v:path arrowok="t"/>
                <v:fill type="solid"/>
              </v:shape>
            </v:group>
            <v:group style="position:absolute;left:4803;top:89;width:10;height:20" coordorigin="4803,89" coordsize="10,20">
              <v:shape style="position:absolute;left:4803;top:89;width:10;height:20" coordorigin="4803,89" coordsize="10,20" path="m4803,108l4813,108,4813,89,4803,89,4803,108xe" filled="true" fillcolor="#000000" stroked="false">
                <v:path arrowok="t"/>
                <v:fill type="solid"/>
              </v:shape>
            </v:group>
            <v:group style="position:absolute;left:4803;top:108;width:10;height:20" coordorigin="4803,108" coordsize="10,20">
              <v:shape style="position:absolute;left:4803;top:108;width:10;height:20" coordorigin="4803,108" coordsize="10,20" path="m4803,127l4813,127,4813,108,4803,108,4803,127xe" filled="true" fillcolor="#000000" stroked="false">
                <v:path arrowok="t"/>
                <v:fill type="solid"/>
              </v:shape>
            </v:group>
            <v:group style="position:absolute;left:4803;top:127;width:10;height:20" coordorigin="4803,127" coordsize="10,20">
              <v:shape style="position:absolute;left:4803;top:127;width:10;height:20" coordorigin="4803,127" coordsize="10,20" path="m4803,146l4813,146,4813,127,4803,127,4803,146xe" filled="true" fillcolor="#000000" stroked="false">
                <v:path arrowok="t"/>
                <v:fill type="solid"/>
              </v:shape>
            </v:group>
            <v:group style="position:absolute;left:4803;top:146;width:10;height:20" coordorigin="4803,146" coordsize="10,20">
              <v:shape style="position:absolute;left:4803;top:146;width:10;height:20" coordorigin="4803,146" coordsize="10,20" path="m4803,166l4813,166,4813,146,4803,146,4803,166xe" filled="true" fillcolor="#000000" stroked="false">
                <v:path arrowok="t"/>
                <v:fill type="solid"/>
              </v:shape>
            </v:group>
            <v:group style="position:absolute;left:4803;top:166;width:10;height:20" coordorigin="4803,166" coordsize="10,20">
              <v:shape style="position:absolute;left:4803;top:166;width:10;height:20" coordorigin="4803,166" coordsize="10,20" path="m4803,185l4813,185,4813,166,4803,166,4803,185xe" filled="true" fillcolor="#000000" stroked="false">
                <v:path arrowok="t"/>
                <v:fill type="solid"/>
              </v:shape>
            </v:group>
            <v:group style="position:absolute;left:4803;top:185;width:10;height:20" coordorigin="4803,185" coordsize="10,20">
              <v:shape style="position:absolute;left:4803;top:185;width:10;height:20" coordorigin="4803,185" coordsize="10,20" path="m4803,204l4813,204,4813,185,4803,185,4803,204xe" filled="true" fillcolor="#000000" stroked="false">
                <v:path arrowok="t"/>
                <v:fill type="solid"/>
              </v:shape>
            </v:group>
            <v:group style="position:absolute;left:4803;top:204;width:10;height:20" coordorigin="4803,204" coordsize="10,20">
              <v:shape style="position:absolute;left:4803;top:204;width:10;height:20" coordorigin="4803,204" coordsize="10,20" path="m4803,223l4813,223,4813,204,4803,204,4803,223xe" filled="true" fillcolor="#000000" stroked="false">
                <v:path arrowok="t"/>
                <v:fill type="solid"/>
              </v:shape>
            </v:group>
            <v:group style="position:absolute;left:4803;top:223;width:10;height:20" coordorigin="4803,223" coordsize="10,20">
              <v:shape style="position:absolute;left:4803;top:223;width:10;height:20" coordorigin="4803,223" coordsize="10,20" path="m4803,242l4813,242,4813,223,4803,223,4803,242xe" filled="true" fillcolor="#000000" stroked="false">
                <v:path arrowok="t"/>
                <v:fill type="solid"/>
              </v:shape>
            </v:group>
            <v:group style="position:absolute;left:4803;top:242;width:10;height:20" coordorigin="4803,242" coordsize="10,20">
              <v:shape style="position:absolute;left:4803;top:242;width:10;height:20" coordorigin="4803,242" coordsize="10,20" path="m4803,262l4813,262,4813,242,4803,242,4803,262xe" filled="true" fillcolor="#000000" stroked="false">
                <v:path arrowok="t"/>
                <v:fill type="solid"/>
              </v:shape>
            </v:group>
            <v:group style="position:absolute;left:4803;top:262;width:10;height:20" coordorigin="4803,262" coordsize="10,20">
              <v:shape style="position:absolute;left:4803;top:262;width:10;height:20" coordorigin="4803,262" coordsize="10,20" path="m4803,281l4813,281,4813,262,4803,262,4803,281xe" filled="true" fillcolor="#000000" stroked="false">
                <v:path arrowok="t"/>
                <v:fill type="solid"/>
              </v:shape>
            </v:group>
            <v:group style="position:absolute;left:4803;top:281;width:10;height:20" coordorigin="4803,281" coordsize="10,20">
              <v:shape style="position:absolute;left:4803;top:281;width:10;height:20" coordorigin="4803,281" coordsize="10,20" path="m4803,300l4813,300,4813,281,4803,281,4803,300xe" filled="true" fillcolor="#000000" stroked="false">
                <v:path arrowok="t"/>
                <v:fill type="solid"/>
              </v:shape>
            </v:group>
            <v:group style="position:absolute;left:4803;top:300;width:10;height:20" coordorigin="4803,300" coordsize="10,20">
              <v:shape style="position:absolute;left:4803;top:300;width:10;height:20" coordorigin="4803,300" coordsize="10,20" path="m4803,319l4813,319,4813,300,4803,300,4803,319xe" filled="true" fillcolor="#000000" stroked="false">
                <v:path arrowok="t"/>
                <v:fill type="solid"/>
              </v:shape>
            </v:group>
            <v:group style="position:absolute;left:4803;top:319;width:10;height:20" coordorigin="4803,319" coordsize="10,20">
              <v:shape style="position:absolute;left:4803;top:319;width:10;height:20" coordorigin="4803,319" coordsize="10,20" path="m4803,338l4813,338,4813,319,4803,319,4803,338xe" filled="true" fillcolor="#000000" stroked="false">
                <v:path arrowok="t"/>
                <v:fill type="solid"/>
              </v:shape>
              <v:shape style="position:absolute;left:1678;top:338;width:4721;height:101" type="#_x0000_t75" stroked="false">
                <v:imagedata r:id="rId310" o:title=""/>
              </v:shape>
              <v:shape style="position:absolute;left:6395;top:430;width:1532;height:10" type="#_x0000_t75" stroked="false">
                <v:imagedata r:id="rId311" o:title=""/>
              </v:shape>
            </v:group>
            <v:group style="position:absolute;left:1683;top:439;width:10;height:20" coordorigin="1683,439" coordsize="10,20">
              <v:shape style="position:absolute;left:1683;top:439;width:10;height:20" coordorigin="1683,439" coordsize="10,20" path="m1683,458l1693,458,1693,439,1683,439,1683,458xe" filled="true" fillcolor="#000000" stroked="false">
                <v:path arrowok="t"/>
                <v:fill type="solid"/>
              </v:shape>
            </v:group>
            <v:group style="position:absolute;left:1683;top:458;width:10;height:20" coordorigin="1683,458" coordsize="10,20">
              <v:shape style="position:absolute;left:1683;top:458;width:10;height:20" coordorigin="1683,458" coordsize="10,20" path="m1683,478l1693,478,1693,458,1683,458,1683,478xe" filled="true" fillcolor="#000000" stroked="false">
                <v:path arrowok="t"/>
                <v:fill type="solid"/>
              </v:shape>
            </v:group>
            <v:group style="position:absolute;left:1683;top:478;width:10;height:20" coordorigin="1683,478" coordsize="10,20">
              <v:shape style="position:absolute;left:1683;top:478;width:10;height:20" coordorigin="1683,478" coordsize="10,20" path="m1683,497l1693,497,1693,478,1683,478,1683,497xe" filled="true" fillcolor="#000000" stroked="false">
                <v:path arrowok="t"/>
                <v:fill type="solid"/>
              </v:shape>
            </v:group>
            <v:group style="position:absolute;left:1683;top:497;width:10;height:20" coordorigin="1683,497" coordsize="10,20">
              <v:shape style="position:absolute;left:1683;top:497;width:10;height:20" coordorigin="1683,497" coordsize="10,20" path="m1683,516l1693,516,1693,497,1683,497,1683,516xe" filled="true" fillcolor="#000000" stroked="false">
                <v:path arrowok="t"/>
                <v:fill type="solid"/>
              </v:shape>
            </v:group>
            <v:group style="position:absolute;left:1683;top:516;width:10;height:20" coordorigin="1683,516" coordsize="10,20">
              <v:shape style="position:absolute;left:1683;top:516;width:10;height:20" coordorigin="1683,516" coordsize="10,20" path="m1683,535l1693,535,1693,516,1683,516,1683,535xe" filled="true" fillcolor="#000000" stroked="false">
                <v:path arrowok="t"/>
                <v:fill type="solid"/>
              </v:shape>
            </v:group>
            <v:group style="position:absolute;left:1683;top:535;width:10;height:20" coordorigin="1683,535" coordsize="10,20">
              <v:shape style="position:absolute;left:1683;top:535;width:10;height:20" coordorigin="1683,535" coordsize="10,20" path="m1683,554l1693,554,1693,535,1683,535,1683,554xe" filled="true" fillcolor="#000000" stroked="false">
                <v:path arrowok="t"/>
                <v:fill type="solid"/>
              </v:shape>
            </v:group>
            <v:group style="position:absolute;left:1683;top:554;width:10;height:20" coordorigin="1683,554" coordsize="10,20">
              <v:shape style="position:absolute;left:1683;top:554;width:10;height:20" coordorigin="1683,554" coordsize="10,20" path="m1683,574l1693,574,1693,554,1683,554,1683,574xe" filled="true" fillcolor="#000000" stroked="false">
                <v:path arrowok="t"/>
                <v:fill type="solid"/>
              </v:shape>
            </v:group>
            <v:group style="position:absolute;left:1683;top:574;width:10;height:20" coordorigin="1683,574" coordsize="10,20">
              <v:shape style="position:absolute;left:1683;top:574;width:10;height:20" coordorigin="1683,574" coordsize="10,20" path="m1683,593l1693,593,1693,574,1683,574,1683,593xe" filled="true" fillcolor="#000000" stroked="false">
                <v:path arrowok="t"/>
                <v:fill type="solid"/>
              </v:shape>
            </v:group>
            <v:group style="position:absolute;left:1683;top:593;width:10;height:20" coordorigin="1683,593" coordsize="10,20">
              <v:shape style="position:absolute;left:1683;top:593;width:10;height:20" coordorigin="1683,593" coordsize="10,20" path="m1683,612l1693,612,1693,593,1683,593,1683,612xe" filled="true" fillcolor="#000000" stroked="false">
                <v:path arrowok="t"/>
                <v:fill type="solid"/>
              </v:shape>
            </v:group>
            <v:group style="position:absolute;left:1683;top:612;width:10;height:20" coordorigin="1683,612" coordsize="10,20">
              <v:shape style="position:absolute;left:1683;top:612;width:10;height:20" coordorigin="1683,612" coordsize="10,20" path="m1683,631l1693,631,1693,612,1683,612,1683,631xe" filled="true" fillcolor="#000000" stroked="false">
                <v:path arrowok="t"/>
                <v:fill type="solid"/>
              </v:shape>
            </v:group>
            <v:group style="position:absolute;left:1683;top:631;width:10;height:20" coordorigin="1683,631" coordsize="10,20">
              <v:shape style="position:absolute;left:1683;top:631;width:10;height:20" coordorigin="1683,631" coordsize="10,20" path="m1683,650l1693,650,1693,631,1683,631,1683,650xe" filled="true" fillcolor="#000000" stroked="false">
                <v:path arrowok="t"/>
                <v:fill type="solid"/>
              </v:shape>
            </v:group>
            <v:group style="position:absolute;left:1683;top:650;width:10;height:20" coordorigin="1683,650" coordsize="10,20">
              <v:shape style="position:absolute;left:1683;top:650;width:10;height:20" coordorigin="1683,650" coordsize="10,20" path="m1683,670l1693,670,1693,650,1683,650,1683,670xe" filled="true" fillcolor="#000000" stroked="false">
                <v:path arrowok="t"/>
                <v:fill type="solid"/>
              </v:shape>
            </v:group>
            <v:group style="position:absolute;left:1683;top:670;width:10;height:20" coordorigin="1683,670" coordsize="10,20">
              <v:shape style="position:absolute;left:1683;top:670;width:10;height:20" coordorigin="1683,670" coordsize="10,20" path="m1683,689l1693,689,1693,670,1683,670,1683,689xe" filled="true" fillcolor="#000000" stroked="false">
                <v:path arrowok="t"/>
                <v:fill type="solid"/>
              </v:shape>
            </v:group>
            <v:group style="position:absolute;left:1683;top:689;width:10;height:20" coordorigin="1683,689" coordsize="10,20">
              <v:shape style="position:absolute;left:1683;top:689;width:10;height:20" coordorigin="1683,689" coordsize="10,20" path="m1683,708l1693,708,1693,689,1683,689,1683,708xe" filled="true" fillcolor="#000000" stroked="false">
                <v:path arrowok="t"/>
                <v:fill type="solid"/>
              </v:shape>
            </v:group>
            <v:group style="position:absolute;left:1683;top:708;width:10;height:20" coordorigin="1683,708" coordsize="10,20">
              <v:shape style="position:absolute;left:1683;top:708;width:10;height:20" coordorigin="1683,708" coordsize="10,20" path="m1683,727l1693,727,1693,708,1683,708,1683,727xe" filled="true" fillcolor="#000000" stroked="false">
                <v:path arrowok="t"/>
                <v:fill type="solid"/>
              </v:shape>
            </v:group>
            <v:group style="position:absolute;left:1683;top:727;width:10;height:20" coordorigin="1683,727" coordsize="10,20">
              <v:shape style="position:absolute;left:1683;top:727;width:10;height:20" coordorigin="1683,727" coordsize="10,20" path="m1683,746l1693,746,1693,727,1683,727,1683,746xe" filled="true" fillcolor="#000000" stroked="false">
                <v:path arrowok="t"/>
                <v:fill type="solid"/>
              </v:shape>
            </v:group>
            <v:group style="position:absolute;left:3387;top:439;width:10;height:20" coordorigin="3387,439" coordsize="10,20">
              <v:shape style="position:absolute;left:3387;top:439;width:10;height:20" coordorigin="3387,439" coordsize="10,20" path="m3387,458l3397,458,3397,439,3387,439,3387,458xe" filled="true" fillcolor="#000000" stroked="false">
                <v:path arrowok="t"/>
                <v:fill type="solid"/>
              </v:shape>
            </v:group>
            <v:group style="position:absolute;left:3387;top:458;width:10;height:20" coordorigin="3387,458" coordsize="10,20">
              <v:shape style="position:absolute;left:3387;top:458;width:10;height:20" coordorigin="3387,458" coordsize="10,20" path="m3387,478l3397,478,3397,458,3387,458,3387,478xe" filled="true" fillcolor="#000000" stroked="false">
                <v:path arrowok="t"/>
                <v:fill type="solid"/>
              </v:shape>
            </v:group>
            <v:group style="position:absolute;left:3387;top:478;width:10;height:20" coordorigin="3387,478" coordsize="10,20">
              <v:shape style="position:absolute;left:3387;top:478;width:10;height:20" coordorigin="3387,478" coordsize="10,20" path="m3387,497l3397,497,3397,478,3387,478,3387,497xe" filled="true" fillcolor="#000000" stroked="false">
                <v:path arrowok="t"/>
                <v:fill type="solid"/>
              </v:shape>
            </v:group>
            <v:group style="position:absolute;left:3387;top:497;width:10;height:20" coordorigin="3387,497" coordsize="10,20">
              <v:shape style="position:absolute;left:3387;top:497;width:10;height:20" coordorigin="3387,497" coordsize="10,20" path="m3387,516l3397,516,3397,497,3387,497,3387,516xe" filled="true" fillcolor="#000000" stroked="false">
                <v:path arrowok="t"/>
                <v:fill type="solid"/>
              </v:shape>
            </v:group>
            <v:group style="position:absolute;left:3387;top:516;width:10;height:20" coordorigin="3387,516" coordsize="10,20">
              <v:shape style="position:absolute;left:3387;top:516;width:10;height:20" coordorigin="3387,516" coordsize="10,20" path="m3387,535l3397,535,3397,516,3387,516,3387,535xe" filled="true" fillcolor="#000000" stroked="false">
                <v:path arrowok="t"/>
                <v:fill type="solid"/>
              </v:shape>
            </v:group>
            <v:group style="position:absolute;left:3387;top:535;width:10;height:20" coordorigin="3387,535" coordsize="10,20">
              <v:shape style="position:absolute;left:3387;top:535;width:10;height:20" coordorigin="3387,535" coordsize="10,20" path="m3387,554l3397,554,3397,535,3387,535,3387,554xe" filled="true" fillcolor="#000000" stroked="false">
                <v:path arrowok="t"/>
                <v:fill type="solid"/>
              </v:shape>
            </v:group>
            <v:group style="position:absolute;left:3387;top:554;width:10;height:20" coordorigin="3387,554" coordsize="10,20">
              <v:shape style="position:absolute;left:3387;top:554;width:10;height:20" coordorigin="3387,554" coordsize="10,20" path="m3387,574l3397,574,3397,554,3387,554,3387,574xe" filled="true" fillcolor="#000000" stroked="false">
                <v:path arrowok="t"/>
                <v:fill type="solid"/>
              </v:shape>
            </v:group>
            <v:group style="position:absolute;left:3387;top:574;width:10;height:20" coordorigin="3387,574" coordsize="10,20">
              <v:shape style="position:absolute;left:3387;top:574;width:10;height:20" coordorigin="3387,574" coordsize="10,20" path="m3387,593l3397,593,3397,574,3387,574,3387,593xe" filled="true" fillcolor="#000000" stroked="false">
                <v:path arrowok="t"/>
                <v:fill type="solid"/>
              </v:shape>
            </v:group>
            <v:group style="position:absolute;left:3387;top:593;width:10;height:20" coordorigin="3387,593" coordsize="10,20">
              <v:shape style="position:absolute;left:3387;top:593;width:10;height:20" coordorigin="3387,593" coordsize="10,20" path="m3387,612l3397,612,3397,593,3387,593,3387,612xe" filled="true" fillcolor="#000000" stroked="false">
                <v:path arrowok="t"/>
                <v:fill type="solid"/>
              </v:shape>
            </v:group>
            <v:group style="position:absolute;left:3387;top:612;width:10;height:20" coordorigin="3387,612" coordsize="10,20">
              <v:shape style="position:absolute;left:3387;top:612;width:10;height:20" coordorigin="3387,612" coordsize="10,20" path="m3387,631l3397,631,3397,612,3387,612,3387,631xe" filled="true" fillcolor="#000000" stroked="false">
                <v:path arrowok="t"/>
                <v:fill type="solid"/>
              </v:shape>
            </v:group>
            <v:group style="position:absolute;left:3387;top:631;width:10;height:20" coordorigin="3387,631" coordsize="10,20">
              <v:shape style="position:absolute;left:3387;top:631;width:10;height:20" coordorigin="3387,631" coordsize="10,20" path="m3387,650l3397,650,3397,631,3387,631,3387,650xe" filled="true" fillcolor="#000000" stroked="false">
                <v:path arrowok="t"/>
                <v:fill type="solid"/>
              </v:shape>
            </v:group>
            <v:group style="position:absolute;left:3387;top:650;width:10;height:20" coordorigin="3387,650" coordsize="10,20">
              <v:shape style="position:absolute;left:3387;top:650;width:10;height:20" coordorigin="3387,650" coordsize="10,20" path="m3387,670l3397,670,3397,650,3387,650,3387,670xe" filled="true" fillcolor="#000000" stroked="false">
                <v:path arrowok="t"/>
                <v:fill type="solid"/>
              </v:shape>
            </v:group>
            <v:group style="position:absolute;left:3387;top:670;width:10;height:20" coordorigin="3387,670" coordsize="10,20">
              <v:shape style="position:absolute;left:3387;top:670;width:10;height:20" coordorigin="3387,670" coordsize="10,20" path="m3387,689l3397,689,3397,670,3387,670,3387,689xe" filled="true" fillcolor="#000000" stroked="false">
                <v:path arrowok="t"/>
                <v:fill type="solid"/>
              </v:shape>
            </v:group>
            <v:group style="position:absolute;left:3387;top:689;width:10;height:20" coordorigin="3387,689" coordsize="10,20">
              <v:shape style="position:absolute;left:3387;top:689;width:10;height:20" coordorigin="3387,689" coordsize="10,20" path="m3387,708l3397,708,3397,689,3387,689,3387,708xe" filled="true" fillcolor="#000000" stroked="false">
                <v:path arrowok="t"/>
                <v:fill type="solid"/>
              </v:shape>
            </v:group>
            <v:group style="position:absolute;left:3387;top:708;width:10;height:20" coordorigin="3387,708" coordsize="10,20">
              <v:shape style="position:absolute;left:3387;top:708;width:10;height:20" coordorigin="3387,708" coordsize="10,20" path="m3387,727l3397,727,3397,708,3387,708,3387,727xe" filled="true" fillcolor="#000000" stroked="false">
                <v:path arrowok="t"/>
                <v:fill type="solid"/>
              </v:shape>
            </v:group>
            <v:group style="position:absolute;left:3387;top:727;width:10;height:20" coordorigin="3387,727" coordsize="10,20">
              <v:shape style="position:absolute;left:3387;top:727;width:10;height:20" coordorigin="3387,727" coordsize="10,20" path="m3387,746l3397,746,3397,727,3387,727,3387,746xe" filled="true" fillcolor="#000000" stroked="false">
                <v:path arrowok="t"/>
                <v:fill type="solid"/>
              </v:shape>
            </v:group>
            <v:group style="position:absolute;left:3387;top:746;width:10;height:20" coordorigin="3387,746" coordsize="10,20">
              <v:shape style="position:absolute;left:3387;top:746;width:10;height:20" coordorigin="3387,746" coordsize="10,20" path="m3387,766l3397,766,3397,746,3387,746,3387,766xe" filled="true" fillcolor="#000000" stroked="false">
                <v:path arrowok="t"/>
                <v:fill type="solid"/>
              </v:shape>
            </v:group>
            <v:group style="position:absolute;left:3387;top:766;width:10;height:20" coordorigin="3387,766" coordsize="10,20">
              <v:shape style="position:absolute;left:3387;top:766;width:10;height:20" coordorigin="3387,766" coordsize="10,20" path="m3387,785l3397,785,3397,766,3387,766,3387,785xe" filled="true" fillcolor="#000000" stroked="false">
                <v:path arrowok="t"/>
                <v:fill type="solid"/>
              </v:shape>
            </v:group>
            <v:group style="position:absolute;left:3387;top:785;width:10;height:20" coordorigin="3387,785" coordsize="10,20">
              <v:shape style="position:absolute;left:3387;top:785;width:10;height:20" coordorigin="3387,785" coordsize="10,20" path="m3387,804l3397,804,3397,785,3387,785,3387,804xe" filled="true" fillcolor="#000000" stroked="false">
                <v:path arrowok="t"/>
                <v:fill type="solid"/>
              </v:shape>
            </v:group>
            <v:group style="position:absolute;left:3387;top:804;width:10;height:20" coordorigin="3387,804" coordsize="10,20">
              <v:shape style="position:absolute;left:3387;top:804;width:10;height:20" coordorigin="3387,804" coordsize="10,20" path="m3387,823l3397,823,3397,804,3387,804,3387,823xe" filled="true" fillcolor="#000000" stroked="false">
                <v:path arrowok="t"/>
                <v:fill type="solid"/>
              </v:shape>
            </v:group>
            <v:group style="position:absolute;left:3387;top:832;width:10;height:2" coordorigin="3387,832" coordsize="10,2">
              <v:shape style="position:absolute;left:3387;top:832;width:10;height:2" coordorigin="3387,832" coordsize="10,0" path="m3387,832l3397,832e" filled="false" stroked="true" strokeweight=".84003pt" strokecolor="#000000">
                <v:path arrowok="t"/>
              </v:shape>
            </v:group>
            <v:group style="position:absolute;left:4803;top:439;width:10;height:20" coordorigin="4803,439" coordsize="10,20">
              <v:shape style="position:absolute;left:4803;top:439;width:10;height:20" coordorigin="4803,439" coordsize="10,20" path="m4803,458l4813,458,4813,439,4803,439,4803,458xe" filled="true" fillcolor="#000000" stroked="false">
                <v:path arrowok="t"/>
                <v:fill type="solid"/>
              </v:shape>
            </v:group>
            <v:group style="position:absolute;left:4803;top:458;width:10;height:20" coordorigin="4803,458" coordsize="10,20">
              <v:shape style="position:absolute;left:4803;top:458;width:10;height:20" coordorigin="4803,458" coordsize="10,20" path="m4803,478l4813,478,4813,458,4803,458,4803,478xe" filled="true" fillcolor="#000000" stroked="false">
                <v:path arrowok="t"/>
                <v:fill type="solid"/>
              </v:shape>
            </v:group>
            <v:group style="position:absolute;left:4803;top:478;width:10;height:20" coordorigin="4803,478" coordsize="10,20">
              <v:shape style="position:absolute;left:4803;top:478;width:10;height:20" coordorigin="4803,478" coordsize="10,20" path="m4803,497l4813,497,4813,478,4803,478,4803,497xe" filled="true" fillcolor="#000000" stroked="false">
                <v:path arrowok="t"/>
                <v:fill type="solid"/>
              </v:shape>
            </v:group>
            <v:group style="position:absolute;left:4803;top:497;width:10;height:20" coordorigin="4803,497" coordsize="10,20">
              <v:shape style="position:absolute;left:4803;top:497;width:10;height:20" coordorigin="4803,497" coordsize="10,20" path="m4803,516l4813,516,4813,497,4803,497,4803,516xe" filled="true" fillcolor="#000000" stroked="false">
                <v:path arrowok="t"/>
                <v:fill type="solid"/>
              </v:shape>
            </v:group>
            <v:group style="position:absolute;left:4803;top:516;width:10;height:20" coordorigin="4803,516" coordsize="10,20">
              <v:shape style="position:absolute;left:4803;top:516;width:10;height:20" coordorigin="4803,516" coordsize="10,20" path="m4803,535l4813,535,4813,516,4803,516,4803,535xe" filled="true" fillcolor="#000000" stroked="false">
                <v:path arrowok="t"/>
                <v:fill type="solid"/>
              </v:shape>
            </v:group>
            <v:group style="position:absolute;left:4803;top:535;width:10;height:20" coordorigin="4803,535" coordsize="10,20">
              <v:shape style="position:absolute;left:4803;top:535;width:10;height:20" coordorigin="4803,535" coordsize="10,20" path="m4803,554l4813,554,4813,535,4803,535,4803,554xe" filled="true" fillcolor="#000000" stroked="false">
                <v:path arrowok="t"/>
                <v:fill type="solid"/>
              </v:shape>
            </v:group>
            <v:group style="position:absolute;left:4803;top:554;width:10;height:20" coordorigin="4803,554" coordsize="10,20">
              <v:shape style="position:absolute;left:4803;top:554;width:10;height:20" coordorigin="4803,554" coordsize="10,20" path="m4803,574l4813,574,4813,554,4803,554,4803,574xe" filled="true" fillcolor="#000000" stroked="false">
                <v:path arrowok="t"/>
                <v:fill type="solid"/>
              </v:shape>
            </v:group>
            <v:group style="position:absolute;left:4803;top:574;width:10;height:20" coordorigin="4803,574" coordsize="10,20">
              <v:shape style="position:absolute;left:4803;top:574;width:10;height:20" coordorigin="4803,574" coordsize="10,20" path="m4803,593l4813,593,4813,574,4803,574,4803,593xe" filled="true" fillcolor="#000000" stroked="false">
                <v:path arrowok="t"/>
                <v:fill type="solid"/>
              </v:shape>
            </v:group>
            <v:group style="position:absolute;left:4803;top:593;width:10;height:20" coordorigin="4803,593" coordsize="10,20">
              <v:shape style="position:absolute;left:4803;top:593;width:10;height:20" coordorigin="4803,593" coordsize="10,20" path="m4803,612l4813,612,4813,593,4803,593,4803,612xe" filled="true" fillcolor="#000000" stroked="false">
                <v:path arrowok="t"/>
                <v:fill type="solid"/>
              </v:shape>
            </v:group>
            <v:group style="position:absolute;left:4803;top:612;width:10;height:20" coordorigin="4803,612" coordsize="10,20">
              <v:shape style="position:absolute;left:4803;top:612;width:10;height:20" coordorigin="4803,612" coordsize="10,20" path="m4803,631l4813,631,4813,612,4803,612,4803,631xe" filled="true" fillcolor="#000000" stroked="false">
                <v:path arrowok="t"/>
                <v:fill type="solid"/>
              </v:shape>
            </v:group>
            <v:group style="position:absolute;left:4803;top:631;width:10;height:20" coordorigin="4803,631" coordsize="10,20">
              <v:shape style="position:absolute;left:4803;top:631;width:10;height:20" coordorigin="4803,631" coordsize="10,20" path="m4803,650l4813,650,4813,631,4803,631,4803,650xe" filled="true" fillcolor="#000000" stroked="false">
                <v:path arrowok="t"/>
                <v:fill type="solid"/>
              </v:shape>
            </v:group>
            <v:group style="position:absolute;left:4803;top:650;width:10;height:20" coordorigin="4803,650" coordsize="10,20">
              <v:shape style="position:absolute;left:4803;top:650;width:10;height:20" coordorigin="4803,650" coordsize="10,20" path="m4803,670l4813,670,4813,650,4803,650,4803,670xe" filled="true" fillcolor="#000000" stroked="false">
                <v:path arrowok="t"/>
                <v:fill type="solid"/>
              </v:shape>
            </v:group>
            <v:group style="position:absolute;left:4803;top:670;width:10;height:20" coordorigin="4803,670" coordsize="10,20">
              <v:shape style="position:absolute;left:4803;top:670;width:10;height:20" coordorigin="4803,670" coordsize="10,20" path="m4803,689l4813,689,4813,670,4803,670,4803,689xe" filled="true" fillcolor="#000000" stroked="false">
                <v:path arrowok="t"/>
                <v:fill type="solid"/>
              </v:shape>
            </v:group>
            <v:group style="position:absolute;left:4803;top:689;width:10;height:20" coordorigin="4803,689" coordsize="10,20">
              <v:shape style="position:absolute;left:4803;top:689;width:10;height:20" coordorigin="4803,689" coordsize="10,20" path="m4803,708l4813,708,4813,689,4803,689,4803,708xe" filled="true" fillcolor="#000000" stroked="false">
                <v:path arrowok="t"/>
                <v:fill type="solid"/>
              </v:shape>
            </v:group>
            <v:group style="position:absolute;left:4803;top:708;width:10;height:20" coordorigin="4803,708" coordsize="10,20">
              <v:shape style="position:absolute;left:4803;top:708;width:10;height:20" coordorigin="4803,708" coordsize="10,20" path="m4803,727l4813,727,4813,708,4803,708,4803,727xe" filled="true" fillcolor="#000000" stroked="false">
                <v:path arrowok="t"/>
                <v:fill type="solid"/>
              </v:shape>
            </v:group>
            <v:group style="position:absolute;left:4803;top:727;width:10;height:20" coordorigin="4803,727" coordsize="10,20">
              <v:shape style="position:absolute;left:4803;top:727;width:10;height:20" coordorigin="4803,727" coordsize="10,20" path="m4803,746l4813,746,4813,727,4803,727,4803,746xe" filled="true" fillcolor="#000000" stroked="false">
                <v:path arrowok="t"/>
                <v:fill type="solid"/>
              </v:shape>
            </v:group>
            <v:group style="position:absolute;left:4803;top:746;width:10;height:20" coordorigin="4803,746" coordsize="10,20">
              <v:shape style="position:absolute;left:4803;top:746;width:10;height:20" coordorigin="4803,746" coordsize="10,20" path="m4803,766l4813,766,4813,746,4803,746,4803,766xe" filled="true" fillcolor="#000000" stroked="false">
                <v:path arrowok="t"/>
                <v:fill type="solid"/>
              </v:shape>
            </v:group>
            <v:group style="position:absolute;left:4803;top:766;width:10;height:20" coordorigin="4803,766" coordsize="10,20">
              <v:shape style="position:absolute;left:4803;top:766;width:10;height:20" coordorigin="4803,766" coordsize="10,20" path="m4803,785l4813,785,4813,766,4803,766,4803,785xe" filled="true" fillcolor="#000000" stroked="false">
                <v:path arrowok="t"/>
                <v:fill type="solid"/>
              </v:shape>
            </v:group>
            <v:group style="position:absolute;left:4803;top:785;width:10;height:20" coordorigin="4803,785" coordsize="10,20">
              <v:shape style="position:absolute;left:4803;top:785;width:10;height:20" coordorigin="4803,785" coordsize="10,20" path="m4803,804l4813,804,4813,785,4803,785,4803,804xe" filled="true" fillcolor="#000000" stroked="false">
                <v:path arrowok="t"/>
                <v:fill type="solid"/>
              </v:shape>
            </v:group>
            <v:group style="position:absolute;left:4803;top:804;width:10;height:20" coordorigin="4803,804" coordsize="10,20">
              <v:shape style="position:absolute;left:4803;top:804;width:10;height:20" coordorigin="4803,804" coordsize="10,20" path="m4803,823l4813,823,4813,804,4803,804,4803,823xe" filled="true" fillcolor="#000000" stroked="false">
                <v:path arrowok="t"/>
                <v:fill type="solid"/>
              </v:shape>
            </v:group>
            <v:group style="position:absolute;left:4803;top:832;width:10;height:2" coordorigin="4803,832" coordsize="10,2">
              <v:shape style="position:absolute;left:4803;top:832;width:10;height:2" coordorigin="4803,832" coordsize="10,0" path="m4803,832l4813,832e" filled="false" stroked="true" strokeweight=".84003pt" strokecolor="#000000">
                <v:path arrowok="t"/>
              </v:shape>
            </v:group>
            <v:group style="position:absolute;left:6399;top:439;width:10;height:20" coordorigin="6399,439" coordsize="10,20">
              <v:shape style="position:absolute;left:6399;top:439;width:10;height:20" coordorigin="6399,439" coordsize="10,20" path="m6399,458l6409,458,6409,439,6399,439,6399,458xe" filled="true" fillcolor="#000000" stroked="false">
                <v:path arrowok="t"/>
                <v:fill type="solid"/>
              </v:shape>
            </v:group>
            <v:group style="position:absolute;left:6399;top:458;width:10;height:20" coordorigin="6399,458" coordsize="10,20">
              <v:shape style="position:absolute;left:6399;top:458;width:10;height:20" coordorigin="6399,458" coordsize="10,20" path="m6399,478l6409,478,6409,458,6399,458,6399,478xe" filled="true" fillcolor="#000000" stroked="false">
                <v:path arrowok="t"/>
                <v:fill type="solid"/>
              </v:shape>
            </v:group>
            <v:group style="position:absolute;left:6399;top:478;width:10;height:20" coordorigin="6399,478" coordsize="10,20">
              <v:shape style="position:absolute;left:6399;top:478;width:10;height:20" coordorigin="6399,478" coordsize="10,20" path="m6399,497l6409,497,6409,478,6399,478,6399,497xe" filled="true" fillcolor="#000000" stroked="false">
                <v:path arrowok="t"/>
                <v:fill type="solid"/>
              </v:shape>
            </v:group>
            <v:group style="position:absolute;left:6399;top:497;width:10;height:20" coordorigin="6399,497" coordsize="10,20">
              <v:shape style="position:absolute;left:6399;top:497;width:10;height:20" coordorigin="6399,497" coordsize="10,20" path="m6399,516l6409,516,6409,497,6399,497,6399,516xe" filled="true" fillcolor="#000000" stroked="false">
                <v:path arrowok="t"/>
                <v:fill type="solid"/>
              </v:shape>
            </v:group>
            <v:group style="position:absolute;left:6399;top:516;width:10;height:20" coordorigin="6399,516" coordsize="10,20">
              <v:shape style="position:absolute;left:6399;top:516;width:10;height:20" coordorigin="6399,516" coordsize="10,20" path="m6399,535l6409,535,6409,516,6399,516,6399,535xe" filled="true" fillcolor="#000000" stroked="false">
                <v:path arrowok="t"/>
                <v:fill type="solid"/>
              </v:shape>
            </v:group>
            <v:group style="position:absolute;left:6399;top:535;width:10;height:20" coordorigin="6399,535" coordsize="10,20">
              <v:shape style="position:absolute;left:6399;top:535;width:10;height:20" coordorigin="6399,535" coordsize="10,20" path="m6399,554l6409,554,6409,535,6399,535,6399,554xe" filled="true" fillcolor="#000000" stroked="false">
                <v:path arrowok="t"/>
                <v:fill type="solid"/>
              </v:shape>
            </v:group>
            <v:group style="position:absolute;left:6399;top:554;width:10;height:20" coordorigin="6399,554" coordsize="10,20">
              <v:shape style="position:absolute;left:6399;top:554;width:10;height:20" coordorigin="6399,554" coordsize="10,20" path="m6399,574l6409,574,6409,554,6399,554,6399,574xe" filled="true" fillcolor="#000000" stroked="false">
                <v:path arrowok="t"/>
                <v:fill type="solid"/>
              </v:shape>
            </v:group>
            <v:group style="position:absolute;left:6399;top:574;width:10;height:20" coordorigin="6399,574" coordsize="10,20">
              <v:shape style="position:absolute;left:6399;top:574;width:10;height:20" coordorigin="6399,574" coordsize="10,20" path="m6399,593l6409,593,6409,574,6399,574,6399,593xe" filled="true" fillcolor="#000000" stroked="false">
                <v:path arrowok="t"/>
                <v:fill type="solid"/>
              </v:shape>
            </v:group>
            <v:group style="position:absolute;left:6399;top:593;width:10;height:20" coordorigin="6399,593" coordsize="10,20">
              <v:shape style="position:absolute;left:6399;top:593;width:10;height:20" coordorigin="6399,593" coordsize="10,20" path="m6399,612l6409,612,6409,593,6399,593,6399,612xe" filled="true" fillcolor="#000000" stroked="false">
                <v:path arrowok="t"/>
                <v:fill type="solid"/>
              </v:shape>
            </v:group>
            <v:group style="position:absolute;left:6399;top:612;width:10;height:20" coordorigin="6399,612" coordsize="10,20">
              <v:shape style="position:absolute;left:6399;top:612;width:10;height:20" coordorigin="6399,612" coordsize="10,20" path="m6399,631l6409,631,6409,612,6399,612,6399,631xe" filled="true" fillcolor="#000000" stroked="false">
                <v:path arrowok="t"/>
                <v:fill type="solid"/>
              </v:shape>
            </v:group>
            <v:group style="position:absolute;left:6399;top:631;width:10;height:20" coordorigin="6399,631" coordsize="10,20">
              <v:shape style="position:absolute;left:6399;top:631;width:10;height:20" coordorigin="6399,631" coordsize="10,20" path="m6399,650l6409,650,6409,631,6399,631,6399,650xe" filled="true" fillcolor="#000000" stroked="false">
                <v:path arrowok="t"/>
                <v:fill type="solid"/>
              </v:shape>
            </v:group>
            <v:group style="position:absolute;left:6399;top:650;width:10;height:20" coordorigin="6399,650" coordsize="10,20">
              <v:shape style="position:absolute;left:6399;top:650;width:10;height:20" coordorigin="6399,650" coordsize="10,20" path="m6399,670l6409,670,6409,650,6399,650,6399,670xe" filled="true" fillcolor="#000000" stroked="false">
                <v:path arrowok="t"/>
                <v:fill type="solid"/>
              </v:shape>
            </v:group>
            <v:group style="position:absolute;left:6399;top:670;width:10;height:20" coordorigin="6399,670" coordsize="10,20">
              <v:shape style="position:absolute;left:6399;top:670;width:10;height:20" coordorigin="6399,670" coordsize="10,20" path="m6399,689l6409,689,6409,670,6399,670,6399,689xe" filled="true" fillcolor="#000000" stroked="false">
                <v:path arrowok="t"/>
                <v:fill type="solid"/>
              </v:shape>
            </v:group>
            <v:group style="position:absolute;left:6399;top:689;width:10;height:20" coordorigin="6399,689" coordsize="10,20">
              <v:shape style="position:absolute;left:6399;top:689;width:10;height:20" coordorigin="6399,689" coordsize="10,20" path="m6399,708l6409,708,6409,689,6399,689,6399,708xe" filled="true" fillcolor="#000000" stroked="false">
                <v:path arrowok="t"/>
                <v:fill type="solid"/>
              </v:shape>
            </v:group>
            <v:group style="position:absolute;left:6399;top:708;width:10;height:20" coordorigin="6399,708" coordsize="10,20">
              <v:shape style="position:absolute;left:6399;top:708;width:10;height:20" coordorigin="6399,708" coordsize="10,20" path="m6399,727l6409,727,6409,708,6399,708,6399,727xe" filled="true" fillcolor="#000000" stroked="false">
                <v:path arrowok="t"/>
                <v:fill type="solid"/>
              </v:shape>
            </v:group>
            <v:group style="position:absolute;left:6399;top:727;width:10;height:20" coordorigin="6399,727" coordsize="10,20">
              <v:shape style="position:absolute;left:6399;top:727;width:10;height:20" coordorigin="6399,727" coordsize="10,20" path="m6399,746l6409,746,6409,727,6399,727,6399,746xe" filled="true" fillcolor="#000000" stroked="false">
                <v:path arrowok="t"/>
                <v:fill type="solid"/>
              </v:shape>
            </v:group>
            <v:group style="position:absolute;left:6399;top:746;width:10;height:20" coordorigin="6399,746" coordsize="10,20">
              <v:shape style="position:absolute;left:6399;top:746;width:10;height:20" coordorigin="6399,746" coordsize="10,20" path="m6399,766l6409,766,6409,746,6399,746,6399,766xe" filled="true" fillcolor="#000000" stroked="false">
                <v:path arrowok="t"/>
                <v:fill type="solid"/>
              </v:shape>
            </v:group>
            <v:group style="position:absolute;left:6399;top:766;width:10;height:20" coordorigin="6399,766" coordsize="10,20">
              <v:shape style="position:absolute;left:6399;top:766;width:10;height:20" coordorigin="6399,766" coordsize="10,20" path="m6399,785l6409,785,6409,766,6399,766,6399,785xe" filled="true" fillcolor="#000000" stroked="false">
                <v:path arrowok="t"/>
                <v:fill type="solid"/>
              </v:shape>
            </v:group>
            <v:group style="position:absolute;left:6399;top:785;width:10;height:20" coordorigin="6399,785" coordsize="10,20">
              <v:shape style="position:absolute;left:6399;top:785;width:10;height:20" coordorigin="6399,785" coordsize="10,20" path="m6399,804l6409,804,6409,785,6399,785,6399,804xe" filled="true" fillcolor="#000000" stroked="false">
                <v:path arrowok="t"/>
                <v:fill type="solid"/>
              </v:shape>
            </v:group>
            <v:group style="position:absolute;left:6399;top:804;width:10;height:20" coordorigin="6399,804" coordsize="10,20">
              <v:shape style="position:absolute;left:6399;top:804;width:10;height:20" coordorigin="6399,804" coordsize="10,20" path="m6399,823l6409,823,6409,804,6399,804,6399,823xe" filled="true" fillcolor="#000000" stroked="false">
                <v:path arrowok="t"/>
                <v:fill type="solid"/>
              </v:shape>
            </v:group>
            <v:group style="position:absolute;left:6399;top:832;width:10;height:2" coordorigin="6399,832" coordsize="10,2">
              <v:shape style="position:absolute;left:6399;top:832;width:10;height:2" coordorigin="6399,832" coordsize="10,0" path="m6399,832l6409,832e" filled="false" stroked="true" strokeweight=".84003pt" strokecolor="#000000">
                <v:path arrowok="t"/>
              </v:shape>
              <v:shape style="position:absolute;left:29;top:746;width:1673;height:103" type="#_x0000_t75" stroked="false">
                <v:imagedata r:id="rId312" o:title=""/>
              </v:shape>
              <v:shape style="position:absolute;left:1678;top:840;width:4721;height:10" type="#_x0000_t75" stroked="false">
                <v:imagedata r:id="rId313" o:title=""/>
              </v:shape>
              <v:shape style="position:absolute;left:6395;top:840;width:1532;height:10" type="#_x0000_t75" stroked="false">
                <v:imagedata r:id="rId311" o:title=""/>
              </v:shape>
            </v:group>
            <v:group style="position:absolute;left:1683;top:850;width:10;height:20" coordorigin="1683,850" coordsize="10,20">
              <v:shape style="position:absolute;left:1683;top:850;width:10;height:20" coordorigin="1683,850" coordsize="10,20" path="m1683,869l1693,869,1693,850,1683,850,1683,869xe" filled="true" fillcolor="#000000" stroked="false">
                <v:path arrowok="t"/>
                <v:fill type="solid"/>
              </v:shape>
            </v:group>
            <v:group style="position:absolute;left:1683;top:869;width:10;height:20" coordorigin="1683,869" coordsize="10,20">
              <v:shape style="position:absolute;left:1683;top:869;width:10;height:20" coordorigin="1683,869" coordsize="10,20" path="m1683,888l1693,888,1693,869,1683,869,1683,888xe" filled="true" fillcolor="#000000" stroked="false">
                <v:path arrowok="t"/>
                <v:fill type="solid"/>
              </v:shape>
            </v:group>
            <v:group style="position:absolute;left:1683;top:888;width:10;height:20" coordorigin="1683,888" coordsize="10,20">
              <v:shape style="position:absolute;left:1683;top:888;width:10;height:20" coordorigin="1683,888" coordsize="10,20" path="m1683,907l1693,907,1693,888,1683,888,1683,907xe" filled="true" fillcolor="#000000" stroked="false">
                <v:path arrowok="t"/>
                <v:fill type="solid"/>
              </v:shape>
            </v:group>
            <v:group style="position:absolute;left:1683;top:907;width:10;height:20" coordorigin="1683,907" coordsize="10,20">
              <v:shape style="position:absolute;left:1683;top:907;width:10;height:20" coordorigin="1683,907" coordsize="10,20" path="m1683,926l1693,926,1693,907,1683,907,1683,926xe" filled="true" fillcolor="#000000" stroked="false">
                <v:path arrowok="t"/>
                <v:fill type="solid"/>
              </v:shape>
            </v:group>
            <v:group style="position:absolute;left:1683;top:926;width:10;height:20" coordorigin="1683,926" coordsize="10,20">
              <v:shape style="position:absolute;left:1683;top:926;width:10;height:20" coordorigin="1683,926" coordsize="10,20" path="m1683,946l1693,946,1693,926,1683,926,1683,946xe" filled="true" fillcolor="#000000" stroked="false">
                <v:path arrowok="t"/>
                <v:fill type="solid"/>
              </v:shape>
            </v:group>
            <v:group style="position:absolute;left:1683;top:946;width:10;height:20" coordorigin="1683,946" coordsize="10,20">
              <v:shape style="position:absolute;left:1683;top:946;width:10;height:20" coordorigin="1683,946" coordsize="10,20" path="m1683,965l1693,965,1693,946,1683,946,1683,965xe" filled="true" fillcolor="#000000" stroked="false">
                <v:path arrowok="t"/>
                <v:fill type="solid"/>
              </v:shape>
            </v:group>
            <v:group style="position:absolute;left:1683;top:965;width:10;height:20" coordorigin="1683,965" coordsize="10,20">
              <v:shape style="position:absolute;left:1683;top:965;width:10;height:20" coordorigin="1683,965" coordsize="10,20" path="m1683,984l1693,984,1693,965,1683,965,1683,984xe" filled="true" fillcolor="#000000" stroked="false">
                <v:path arrowok="t"/>
                <v:fill type="solid"/>
              </v:shape>
            </v:group>
            <v:group style="position:absolute;left:1683;top:984;width:10;height:20" coordorigin="1683,984" coordsize="10,20">
              <v:shape style="position:absolute;left:1683;top:984;width:10;height:20" coordorigin="1683,984" coordsize="10,20" path="m1683,1003l1693,1003,1693,984,1683,984,1683,1003xe" filled="true" fillcolor="#000000" stroked="false">
                <v:path arrowok="t"/>
                <v:fill type="solid"/>
              </v:shape>
            </v:group>
            <v:group style="position:absolute;left:1683;top:1003;width:10;height:20" coordorigin="1683,1003" coordsize="10,20">
              <v:shape style="position:absolute;left:1683;top:1003;width:10;height:20" coordorigin="1683,1003" coordsize="10,20" path="m1683,1022l1693,1022,1693,1003,1683,1003,1683,1022xe" filled="true" fillcolor="#000000" stroked="false">
                <v:path arrowok="t"/>
                <v:fill type="solid"/>
              </v:shape>
            </v:group>
            <v:group style="position:absolute;left:1683;top:1022;width:10;height:20" coordorigin="1683,1022" coordsize="10,20">
              <v:shape style="position:absolute;left:1683;top:1022;width:10;height:20" coordorigin="1683,1022" coordsize="10,20" path="m1683,1042l1693,1042,1693,1022,1683,1022,1683,1042xe" filled="true" fillcolor="#000000" stroked="false">
                <v:path arrowok="t"/>
                <v:fill type="solid"/>
              </v:shape>
            </v:group>
            <v:group style="position:absolute;left:1683;top:1042;width:10;height:20" coordorigin="1683,1042" coordsize="10,20">
              <v:shape style="position:absolute;left:1683;top:1042;width:10;height:20" coordorigin="1683,1042" coordsize="10,20" path="m1683,1061l1693,1061,1693,1042,1683,1042,1683,1061xe" filled="true" fillcolor="#000000" stroked="false">
                <v:path arrowok="t"/>
                <v:fill type="solid"/>
              </v:shape>
            </v:group>
            <v:group style="position:absolute;left:1683;top:1061;width:10;height:20" coordorigin="1683,1061" coordsize="10,20">
              <v:shape style="position:absolute;left:1683;top:1061;width:10;height:20" coordorigin="1683,1061" coordsize="10,20" path="m1683,1080l1693,1080,1693,1061,1683,1061,1683,1080xe" filled="true" fillcolor="#000000" stroked="false">
                <v:path arrowok="t"/>
                <v:fill type="solid"/>
              </v:shape>
            </v:group>
            <v:group style="position:absolute;left:1683;top:1080;width:10;height:20" coordorigin="1683,1080" coordsize="10,20">
              <v:shape style="position:absolute;left:1683;top:1080;width:10;height:20" coordorigin="1683,1080" coordsize="10,20" path="m1683,1099l1693,1099,1693,1080,1683,1080,1683,1099xe" filled="true" fillcolor="#000000" stroked="false">
                <v:path arrowok="t"/>
                <v:fill type="solid"/>
              </v:shape>
            </v:group>
            <v:group style="position:absolute;left:1683;top:1099;width:10;height:20" coordorigin="1683,1099" coordsize="10,20">
              <v:shape style="position:absolute;left:1683;top:1099;width:10;height:20" coordorigin="1683,1099" coordsize="10,20" path="m1683,1118l1693,1118,1693,1099,1683,1099,1683,1118xe" filled="true" fillcolor="#000000" stroked="false">
                <v:path arrowok="t"/>
                <v:fill type="solid"/>
              </v:shape>
            </v:group>
            <v:group style="position:absolute;left:1683;top:1118;width:10;height:20" coordorigin="1683,1118" coordsize="10,20">
              <v:shape style="position:absolute;left:1683;top:1118;width:10;height:20" coordorigin="1683,1118" coordsize="10,20" path="m1683,1138l1693,1138,1693,1118,1683,1118,1683,1138xe" filled="true" fillcolor="#000000" stroked="false">
                <v:path arrowok="t"/>
                <v:fill type="solid"/>
              </v:shape>
            </v:group>
            <v:group style="position:absolute;left:1683;top:1138;width:10;height:20" coordorigin="1683,1138" coordsize="10,20">
              <v:shape style="position:absolute;left:1683;top:1138;width:10;height:20" coordorigin="1683,1138" coordsize="10,20" path="m1683,1157l1693,1157,1693,1138,1683,1138,1683,1157xe" filled="true" fillcolor="#000000" stroked="false">
                <v:path arrowok="t"/>
                <v:fill type="solid"/>
              </v:shape>
            </v:group>
            <v:group style="position:absolute;left:1683;top:1157;width:10;height:20" coordorigin="1683,1157" coordsize="10,20">
              <v:shape style="position:absolute;left:1683;top:1157;width:10;height:20" coordorigin="1683,1157" coordsize="10,20" path="m1683,1176l1693,1176,1693,1157,1683,1157,1683,1176xe" filled="true" fillcolor="#000000" stroked="false">
                <v:path arrowok="t"/>
                <v:fill type="solid"/>
              </v:shape>
            </v:group>
            <v:group style="position:absolute;left:14;top:1265;width:1669;height:2" coordorigin="14,1265" coordsize="1669,2">
              <v:shape style="position:absolute;left:14;top:1265;width:1669;height:2" coordorigin="14,1265" coordsize="1669,0" path="m14,1265l1683,1265e" filled="false" stroked="true" strokeweight="1.44pt" strokecolor="#000000">
                <v:path arrowok="t"/>
              </v:shape>
            </v:group>
            <v:group style="position:absolute;left:1683;top:1176;width:10;height:20" coordorigin="1683,1176" coordsize="10,20">
              <v:shape style="position:absolute;left:1683;top:1176;width:10;height:20" coordorigin="1683,1176" coordsize="10,20" path="m1683,1195l1693,1195,1693,1176,1683,1176,1683,1195xe" filled="true" fillcolor="#000000" stroked="false">
                <v:path arrowok="t"/>
                <v:fill type="solid"/>
              </v:shape>
            </v:group>
            <v:group style="position:absolute;left:1683;top:1195;width:10;height:20" coordorigin="1683,1195" coordsize="10,20">
              <v:shape style="position:absolute;left:1683;top:1195;width:10;height:20" coordorigin="1683,1195" coordsize="10,20" path="m1683,1214l1693,1214,1693,1195,1683,1195,1683,1214xe" filled="true" fillcolor="#000000" stroked="false">
                <v:path arrowok="t"/>
                <v:fill type="solid"/>
              </v:shape>
            </v:group>
            <v:group style="position:absolute;left:1683;top:1214;width:10;height:20" coordorigin="1683,1214" coordsize="10,20">
              <v:shape style="position:absolute;left:1683;top:1214;width:10;height:20" coordorigin="1683,1214" coordsize="10,20" path="m1683,1234l1693,1234,1693,1214,1683,1214,1683,1234xe" filled="true" fillcolor="#000000" stroked="false">
                <v:path arrowok="t"/>
                <v:fill type="solid"/>
              </v:shape>
            </v:group>
            <v:group style="position:absolute;left:1683;top:1242;width:10;height:2" coordorigin="1683,1242" coordsize="10,2">
              <v:shape style="position:absolute;left:1683;top:1242;width:10;height:2" coordorigin="1683,1242" coordsize="10,0" path="m1683,1242l1693,1242e" filled="false" stroked="true" strokeweight=".83997pt" strokecolor="#000000">
                <v:path arrowok="t"/>
              </v:shape>
            </v:group>
            <v:group style="position:absolute;left:1683;top:1265;width:29;height:2" coordorigin="1683,1265" coordsize="29,2">
              <v:shape style="position:absolute;left:1683;top:1265;width:29;height:2" coordorigin="1683,1265" coordsize="29,0" path="m1683,1265l1712,1265e" filled="false" stroked="true" strokeweight="1.44pt" strokecolor="#000000">
                <v:path arrowok="t"/>
              </v:shape>
            </v:group>
            <v:group style="position:absolute;left:1712;top:1265;width:1676;height:2" coordorigin="1712,1265" coordsize="1676,2">
              <v:shape style="position:absolute;left:1712;top:1265;width:1676;height:2" coordorigin="1712,1265" coordsize="1676,0" path="m1712,1265l3387,1265e" filled="false" stroked="true" strokeweight="1.44pt" strokecolor="#000000">
                <v:path arrowok="t"/>
              </v:shape>
            </v:group>
            <v:group style="position:absolute;left:3387;top:850;width:10;height:20" coordorigin="3387,850" coordsize="10,20">
              <v:shape style="position:absolute;left:3387;top:850;width:10;height:20" coordorigin="3387,850" coordsize="10,20" path="m3387,869l3397,869,3397,850,3387,850,3387,869xe" filled="true" fillcolor="#000000" stroked="false">
                <v:path arrowok="t"/>
                <v:fill type="solid"/>
              </v:shape>
            </v:group>
            <v:group style="position:absolute;left:3387;top:869;width:10;height:20" coordorigin="3387,869" coordsize="10,20">
              <v:shape style="position:absolute;left:3387;top:869;width:10;height:20" coordorigin="3387,869" coordsize="10,20" path="m3387,888l3397,888,3397,869,3387,869,3387,888xe" filled="true" fillcolor="#000000" stroked="false">
                <v:path arrowok="t"/>
                <v:fill type="solid"/>
              </v:shape>
            </v:group>
            <v:group style="position:absolute;left:3387;top:888;width:10;height:20" coordorigin="3387,888" coordsize="10,20">
              <v:shape style="position:absolute;left:3387;top:888;width:10;height:20" coordorigin="3387,888" coordsize="10,20" path="m3387,907l3397,907,3397,888,3387,888,3387,907xe" filled="true" fillcolor="#000000" stroked="false">
                <v:path arrowok="t"/>
                <v:fill type="solid"/>
              </v:shape>
            </v:group>
            <v:group style="position:absolute;left:3387;top:907;width:10;height:20" coordorigin="3387,907" coordsize="10,20">
              <v:shape style="position:absolute;left:3387;top:907;width:10;height:20" coordorigin="3387,907" coordsize="10,20" path="m3387,926l3397,926,3397,907,3387,907,3387,926xe" filled="true" fillcolor="#000000" stroked="false">
                <v:path arrowok="t"/>
                <v:fill type="solid"/>
              </v:shape>
            </v:group>
            <v:group style="position:absolute;left:3387;top:926;width:10;height:20" coordorigin="3387,926" coordsize="10,20">
              <v:shape style="position:absolute;left:3387;top:926;width:10;height:20" coordorigin="3387,926" coordsize="10,20" path="m3387,946l3397,946,3397,926,3387,926,3387,946xe" filled="true" fillcolor="#000000" stroked="false">
                <v:path arrowok="t"/>
                <v:fill type="solid"/>
              </v:shape>
            </v:group>
            <v:group style="position:absolute;left:3387;top:946;width:10;height:20" coordorigin="3387,946" coordsize="10,20">
              <v:shape style="position:absolute;left:3387;top:946;width:10;height:20" coordorigin="3387,946" coordsize="10,20" path="m3387,965l3397,965,3397,946,3387,946,3387,965xe" filled="true" fillcolor="#000000" stroked="false">
                <v:path arrowok="t"/>
                <v:fill type="solid"/>
              </v:shape>
            </v:group>
            <v:group style="position:absolute;left:3387;top:965;width:10;height:20" coordorigin="3387,965" coordsize="10,20">
              <v:shape style="position:absolute;left:3387;top:965;width:10;height:20" coordorigin="3387,965" coordsize="10,20" path="m3387,984l3397,984,3397,965,3387,965,3387,984xe" filled="true" fillcolor="#000000" stroked="false">
                <v:path arrowok="t"/>
                <v:fill type="solid"/>
              </v:shape>
            </v:group>
            <v:group style="position:absolute;left:3387;top:984;width:10;height:20" coordorigin="3387,984" coordsize="10,20">
              <v:shape style="position:absolute;left:3387;top:984;width:10;height:20" coordorigin="3387,984" coordsize="10,20" path="m3387,1003l3397,1003,3397,984,3387,984,3387,1003xe" filled="true" fillcolor="#000000" stroked="false">
                <v:path arrowok="t"/>
                <v:fill type="solid"/>
              </v:shape>
            </v:group>
            <v:group style="position:absolute;left:3387;top:1003;width:10;height:20" coordorigin="3387,1003" coordsize="10,20">
              <v:shape style="position:absolute;left:3387;top:1003;width:10;height:20" coordorigin="3387,1003" coordsize="10,20" path="m3387,1022l3397,1022,3397,1003,3387,1003,3387,1022xe" filled="true" fillcolor="#000000" stroked="false">
                <v:path arrowok="t"/>
                <v:fill type="solid"/>
              </v:shape>
            </v:group>
            <v:group style="position:absolute;left:3387;top:1022;width:10;height:20" coordorigin="3387,1022" coordsize="10,20">
              <v:shape style="position:absolute;left:3387;top:1022;width:10;height:20" coordorigin="3387,1022" coordsize="10,20" path="m3387,1042l3397,1042,3397,1022,3387,1022,3387,1042xe" filled="true" fillcolor="#000000" stroked="false">
                <v:path arrowok="t"/>
                <v:fill type="solid"/>
              </v:shape>
            </v:group>
            <v:group style="position:absolute;left:3387;top:1042;width:10;height:20" coordorigin="3387,1042" coordsize="10,20">
              <v:shape style="position:absolute;left:3387;top:1042;width:10;height:20" coordorigin="3387,1042" coordsize="10,20" path="m3387,1061l3397,1061,3397,1042,3387,1042,3387,1061xe" filled="true" fillcolor="#000000" stroked="false">
                <v:path arrowok="t"/>
                <v:fill type="solid"/>
              </v:shape>
            </v:group>
            <v:group style="position:absolute;left:3387;top:1061;width:10;height:20" coordorigin="3387,1061" coordsize="10,20">
              <v:shape style="position:absolute;left:3387;top:1061;width:10;height:20" coordorigin="3387,1061" coordsize="10,20" path="m3387,1080l3397,1080,3397,1061,3387,1061,3387,1080xe" filled="true" fillcolor="#000000" stroked="false">
                <v:path arrowok="t"/>
                <v:fill type="solid"/>
              </v:shape>
            </v:group>
            <v:group style="position:absolute;left:3387;top:1080;width:10;height:20" coordorigin="3387,1080" coordsize="10,20">
              <v:shape style="position:absolute;left:3387;top:1080;width:10;height:20" coordorigin="3387,1080" coordsize="10,20" path="m3387,1099l3397,1099,3397,1080,3387,1080,3387,1099xe" filled="true" fillcolor="#000000" stroked="false">
                <v:path arrowok="t"/>
                <v:fill type="solid"/>
              </v:shape>
            </v:group>
            <v:group style="position:absolute;left:3387;top:1099;width:10;height:20" coordorigin="3387,1099" coordsize="10,20">
              <v:shape style="position:absolute;left:3387;top:1099;width:10;height:20" coordorigin="3387,1099" coordsize="10,20" path="m3387,1118l3397,1118,3397,1099,3387,1099,3387,1118xe" filled="true" fillcolor="#000000" stroked="false">
                <v:path arrowok="t"/>
                <v:fill type="solid"/>
              </v:shape>
            </v:group>
            <v:group style="position:absolute;left:3387;top:1118;width:10;height:20" coordorigin="3387,1118" coordsize="10,20">
              <v:shape style="position:absolute;left:3387;top:1118;width:10;height:20" coordorigin="3387,1118" coordsize="10,20" path="m3387,1138l3397,1138,3397,1118,3387,1118,3387,1138xe" filled="true" fillcolor="#000000" stroked="false">
                <v:path arrowok="t"/>
                <v:fill type="solid"/>
              </v:shape>
            </v:group>
            <v:group style="position:absolute;left:3387;top:1138;width:10;height:20" coordorigin="3387,1138" coordsize="10,20">
              <v:shape style="position:absolute;left:3387;top:1138;width:10;height:20" coordorigin="3387,1138" coordsize="10,20" path="m3387,1157l3397,1157,3397,1138,3387,1138,3387,1157xe" filled="true" fillcolor="#000000" stroked="false">
                <v:path arrowok="t"/>
                <v:fill type="solid"/>
              </v:shape>
            </v:group>
            <v:group style="position:absolute;left:3387;top:1157;width:10;height:20" coordorigin="3387,1157" coordsize="10,20">
              <v:shape style="position:absolute;left:3387;top:1157;width:10;height:20" coordorigin="3387,1157" coordsize="10,20" path="m3387,1176l3397,1176,3397,1157,3387,1157,3387,1176xe" filled="true" fillcolor="#000000" stroked="false">
                <v:path arrowok="t"/>
                <v:fill type="solid"/>
              </v:shape>
            </v:group>
            <v:group style="position:absolute;left:3387;top:1176;width:10;height:20" coordorigin="3387,1176" coordsize="10,20">
              <v:shape style="position:absolute;left:3387;top:1176;width:10;height:20" coordorigin="3387,1176" coordsize="10,20" path="m3387,1195l3397,1195,3397,1176,3387,1176,3387,1195xe" filled="true" fillcolor="#000000" stroked="false">
                <v:path arrowok="t"/>
                <v:fill type="solid"/>
              </v:shape>
            </v:group>
            <v:group style="position:absolute;left:3387;top:1195;width:10;height:20" coordorigin="3387,1195" coordsize="10,20">
              <v:shape style="position:absolute;left:3387;top:1195;width:10;height:20" coordorigin="3387,1195" coordsize="10,20" path="m3387,1214l3397,1214,3397,1195,3387,1195,3387,1214xe" filled="true" fillcolor="#000000" stroked="false">
                <v:path arrowok="t"/>
                <v:fill type="solid"/>
              </v:shape>
            </v:group>
            <v:group style="position:absolute;left:3387;top:1214;width:10;height:20" coordorigin="3387,1214" coordsize="10,20">
              <v:shape style="position:absolute;left:3387;top:1214;width:10;height:20" coordorigin="3387,1214" coordsize="10,20" path="m3387,1234l3397,1234,3397,1214,3387,1214,3387,1234xe" filled="true" fillcolor="#000000" stroked="false">
                <v:path arrowok="t"/>
                <v:fill type="solid"/>
              </v:shape>
            </v:group>
            <v:group style="position:absolute;left:3387;top:1242;width:10;height:2" coordorigin="3387,1242" coordsize="10,2">
              <v:shape style="position:absolute;left:3387;top:1242;width:10;height:2" coordorigin="3387,1242" coordsize="10,0" path="m3387,1242l3397,1242e" filled="false" stroked="true" strokeweight=".83997pt" strokecolor="#000000">
                <v:path arrowok="t"/>
              </v:shape>
            </v:group>
            <v:group style="position:absolute;left:3387;top:1265;width:29;height:2" coordorigin="3387,1265" coordsize="29,2">
              <v:shape style="position:absolute;left:3387;top:1265;width:29;height:2" coordorigin="3387,1265" coordsize="29,0" path="m3387,1265l3416,1265e" filled="false" stroked="true" strokeweight="1.44pt" strokecolor="#000000">
                <v:path arrowok="t"/>
              </v:shape>
            </v:group>
            <v:group style="position:absolute;left:3416;top:1265;width:1388;height:2" coordorigin="3416,1265" coordsize="1388,2">
              <v:shape style="position:absolute;left:3416;top:1265;width:1388;height:2" coordorigin="3416,1265" coordsize="1388,0" path="m3416,1265l4803,1265e" filled="false" stroked="true" strokeweight="1.44pt" strokecolor="#000000">
                <v:path arrowok="t"/>
              </v:shape>
            </v:group>
            <v:group style="position:absolute;left:4803;top:850;width:10;height:20" coordorigin="4803,850" coordsize="10,20">
              <v:shape style="position:absolute;left:4803;top:850;width:10;height:20" coordorigin="4803,850" coordsize="10,20" path="m4803,869l4813,869,4813,850,4803,850,4803,869xe" filled="true" fillcolor="#000000" stroked="false">
                <v:path arrowok="t"/>
                <v:fill type="solid"/>
              </v:shape>
            </v:group>
            <v:group style="position:absolute;left:4803;top:869;width:10;height:20" coordorigin="4803,869" coordsize="10,20">
              <v:shape style="position:absolute;left:4803;top:869;width:10;height:20" coordorigin="4803,869" coordsize="10,20" path="m4803,888l4813,888,4813,869,4803,869,4803,888xe" filled="true" fillcolor="#000000" stroked="false">
                <v:path arrowok="t"/>
                <v:fill type="solid"/>
              </v:shape>
            </v:group>
            <v:group style="position:absolute;left:4803;top:888;width:10;height:20" coordorigin="4803,888" coordsize="10,20">
              <v:shape style="position:absolute;left:4803;top:888;width:10;height:20" coordorigin="4803,888" coordsize="10,20" path="m4803,907l4813,907,4813,888,4803,888,4803,907xe" filled="true" fillcolor="#000000" stroked="false">
                <v:path arrowok="t"/>
                <v:fill type="solid"/>
              </v:shape>
            </v:group>
            <v:group style="position:absolute;left:4803;top:907;width:10;height:20" coordorigin="4803,907" coordsize="10,20">
              <v:shape style="position:absolute;left:4803;top:907;width:10;height:20" coordorigin="4803,907" coordsize="10,20" path="m4803,926l4813,926,4813,907,4803,907,4803,926xe" filled="true" fillcolor="#000000" stroked="false">
                <v:path arrowok="t"/>
                <v:fill type="solid"/>
              </v:shape>
            </v:group>
            <v:group style="position:absolute;left:4803;top:926;width:10;height:20" coordorigin="4803,926" coordsize="10,20">
              <v:shape style="position:absolute;left:4803;top:926;width:10;height:20" coordorigin="4803,926" coordsize="10,20" path="m4803,946l4813,946,4813,926,4803,926,4803,946xe" filled="true" fillcolor="#000000" stroked="false">
                <v:path arrowok="t"/>
                <v:fill type="solid"/>
              </v:shape>
            </v:group>
            <v:group style="position:absolute;left:4803;top:946;width:10;height:20" coordorigin="4803,946" coordsize="10,20">
              <v:shape style="position:absolute;left:4803;top:946;width:10;height:20" coordorigin="4803,946" coordsize="10,20" path="m4803,965l4813,965,4813,946,4803,946,4803,965xe" filled="true" fillcolor="#000000" stroked="false">
                <v:path arrowok="t"/>
                <v:fill type="solid"/>
              </v:shape>
            </v:group>
            <v:group style="position:absolute;left:4803;top:965;width:10;height:20" coordorigin="4803,965" coordsize="10,20">
              <v:shape style="position:absolute;left:4803;top:965;width:10;height:20" coordorigin="4803,965" coordsize="10,20" path="m4803,984l4813,984,4813,965,4803,965,4803,984xe" filled="true" fillcolor="#000000" stroked="false">
                <v:path arrowok="t"/>
                <v:fill type="solid"/>
              </v:shape>
            </v:group>
            <v:group style="position:absolute;left:4803;top:984;width:10;height:20" coordorigin="4803,984" coordsize="10,20">
              <v:shape style="position:absolute;left:4803;top:984;width:10;height:20" coordorigin="4803,984" coordsize="10,20" path="m4803,1003l4813,1003,4813,984,4803,984,4803,1003xe" filled="true" fillcolor="#000000" stroked="false">
                <v:path arrowok="t"/>
                <v:fill type="solid"/>
              </v:shape>
            </v:group>
            <v:group style="position:absolute;left:4803;top:1003;width:10;height:20" coordorigin="4803,1003" coordsize="10,20">
              <v:shape style="position:absolute;left:4803;top:1003;width:10;height:20" coordorigin="4803,1003" coordsize="10,20" path="m4803,1022l4813,1022,4813,1003,4803,1003,4803,1022xe" filled="true" fillcolor="#000000" stroked="false">
                <v:path arrowok="t"/>
                <v:fill type="solid"/>
              </v:shape>
            </v:group>
            <v:group style="position:absolute;left:4803;top:1022;width:10;height:20" coordorigin="4803,1022" coordsize="10,20">
              <v:shape style="position:absolute;left:4803;top:1022;width:10;height:20" coordorigin="4803,1022" coordsize="10,20" path="m4803,1042l4813,1042,4813,1022,4803,1022,4803,1042xe" filled="true" fillcolor="#000000" stroked="false">
                <v:path arrowok="t"/>
                <v:fill type="solid"/>
              </v:shape>
            </v:group>
            <v:group style="position:absolute;left:4803;top:1042;width:10;height:20" coordorigin="4803,1042" coordsize="10,20">
              <v:shape style="position:absolute;left:4803;top:1042;width:10;height:20" coordorigin="4803,1042" coordsize="10,20" path="m4803,1061l4813,1061,4813,1042,4803,1042,4803,1061xe" filled="true" fillcolor="#000000" stroked="false">
                <v:path arrowok="t"/>
                <v:fill type="solid"/>
              </v:shape>
            </v:group>
            <v:group style="position:absolute;left:4803;top:1061;width:10;height:20" coordorigin="4803,1061" coordsize="10,20">
              <v:shape style="position:absolute;left:4803;top:1061;width:10;height:20" coordorigin="4803,1061" coordsize="10,20" path="m4803,1080l4813,1080,4813,1061,4803,1061,4803,1080xe" filled="true" fillcolor="#000000" stroked="false">
                <v:path arrowok="t"/>
                <v:fill type="solid"/>
              </v:shape>
            </v:group>
            <v:group style="position:absolute;left:4803;top:1080;width:10;height:20" coordorigin="4803,1080" coordsize="10,20">
              <v:shape style="position:absolute;left:4803;top:1080;width:10;height:20" coordorigin="4803,1080" coordsize="10,20" path="m4803,1099l4813,1099,4813,1080,4803,1080,4803,1099xe" filled="true" fillcolor="#000000" stroked="false">
                <v:path arrowok="t"/>
                <v:fill type="solid"/>
              </v:shape>
            </v:group>
            <v:group style="position:absolute;left:4803;top:1099;width:10;height:20" coordorigin="4803,1099" coordsize="10,20">
              <v:shape style="position:absolute;left:4803;top:1099;width:10;height:20" coordorigin="4803,1099" coordsize="10,20" path="m4803,1118l4813,1118,4813,1099,4803,1099,4803,1118xe" filled="true" fillcolor="#000000" stroked="false">
                <v:path arrowok="t"/>
                <v:fill type="solid"/>
              </v:shape>
            </v:group>
            <v:group style="position:absolute;left:4803;top:1118;width:10;height:20" coordorigin="4803,1118" coordsize="10,20">
              <v:shape style="position:absolute;left:4803;top:1118;width:10;height:20" coordorigin="4803,1118" coordsize="10,20" path="m4803,1138l4813,1138,4813,1118,4803,1118,4803,1138xe" filled="true" fillcolor="#000000" stroked="false">
                <v:path arrowok="t"/>
                <v:fill type="solid"/>
              </v:shape>
            </v:group>
            <v:group style="position:absolute;left:4803;top:1138;width:10;height:20" coordorigin="4803,1138" coordsize="10,20">
              <v:shape style="position:absolute;left:4803;top:1138;width:10;height:20" coordorigin="4803,1138" coordsize="10,20" path="m4803,1157l4813,1157,4813,1138,4803,1138,4803,1157xe" filled="true" fillcolor="#000000" stroked="false">
                <v:path arrowok="t"/>
                <v:fill type="solid"/>
              </v:shape>
            </v:group>
            <v:group style="position:absolute;left:4803;top:1157;width:10;height:20" coordorigin="4803,1157" coordsize="10,20">
              <v:shape style="position:absolute;left:4803;top:1157;width:10;height:20" coordorigin="4803,1157" coordsize="10,20" path="m4803,1176l4813,1176,4813,1157,4803,1157,4803,1176xe" filled="true" fillcolor="#000000" stroked="false">
                <v:path arrowok="t"/>
                <v:fill type="solid"/>
              </v:shape>
            </v:group>
            <v:group style="position:absolute;left:4803;top:1176;width:10;height:20" coordorigin="4803,1176" coordsize="10,20">
              <v:shape style="position:absolute;left:4803;top:1176;width:10;height:20" coordorigin="4803,1176" coordsize="10,20" path="m4803,1195l4813,1195,4813,1176,4803,1176,4803,1195xe" filled="true" fillcolor="#000000" stroked="false">
                <v:path arrowok="t"/>
                <v:fill type="solid"/>
              </v:shape>
            </v:group>
            <v:group style="position:absolute;left:4803;top:1195;width:10;height:20" coordorigin="4803,1195" coordsize="10,20">
              <v:shape style="position:absolute;left:4803;top:1195;width:10;height:20" coordorigin="4803,1195" coordsize="10,20" path="m4803,1214l4813,1214,4813,1195,4803,1195,4803,1214xe" filled="true" fillcolor="#000000" stroked="false">
                <v:path arrowok="t"/>
                <v:fill type="solid"/>
              </v:shape>
            </v:group>
            <v:group style="position:absolute;left:4803;top:1214;width:10;height:20" coordorigin="4803,1214" coordsize="10,20">
              <v:shape style="position:absolute;left:4803;top:1214;width:10;height:20" coordorigin="4803,1214" coordsize="10,20" path="m4803,1234l4813,1234,4813,1214,4803,1214,4803,1234xe" filled="true" fillcolor="#000000" stroked="false">
                <v:path arrowok="t"/>
                <v:fill type="solid"/>
              </v:shape>
            </v:group>
            <v:group style="position:absolute;left:4803;top:1242;width:10;height:2" coordorigin="4803,1242" coordsize="10,2">
              <v:shape style="position:absolute;left:4803;top:1242;width:10;height:2" coordorigin="4803,1242" coordsize="10,0" path="m4803,1242l4813,1242e" filled="false" stroked="true" strokeweight=".83997pt" strokecolor="#000000">
                <v:path arrowok="t"/>
              </v:shape>
            </v:group>
            <v:group style="position:absolute;left:4803;top:1265;width:29;height:2" coordorigin="4803,1265" coordsize="29,2">
              <v:shape style="position:absolute;left:4803;top:1265;width:29;height:2" coordorigin="4803,1265" coordsize="29,0" path="m4803,1265l4832,1265e" filled="false" stroked="true" strokeweight="1.44pt" strokecolor="#000000">
                <v:path arrowok="t"/>
              </v:shape>
            </v:group>
            <v:group style="position:absolute;left:4832;top:1265;width:1568;height:2" coordorigin="4832,1265" coordsize="1568,2">
              <v:shape style="position:absolute;left:4832;top:1265;width:1568;height:2" coordorigin="4832,1265" coordsize="1568,0" path="m4832,1265l6399,1265e" filled="false" stroked="true" strokeweight="1.44pt" strokecolor="#000000">
                <v:path arrowok="t"/>
              </v:shape>
            </v:group>
            <v:group style="position:absolute;left:6399;top:850;width:10;height:20" coordorigin="6399,850" coordsize="10,20">
              <v:shape style="position:absolute;left:6399;top:850;width:10;height:20" coordorigin="6399,850" coordsize="10,20" path="m6399,869l6409,869,6409,850,6399,850,6399,869xe" filled="true" fillcolor="#000000" stroked="false">
                <v:path arrowok="t"/>
                <v:fill type="solid"/>
              </v:shape>
            </v:group>
            <v:group style="position:absolute;left:6399;top:869;width:10;height:20" coordorigin="6399,869" coordsize="10,20">
              <v:shape style="position:absolute;left:6399;top:869;width:10;height:20" coordorigin="6399,869" coordsize="10,20" path="m6399,888l6409,888,6409,869,6399,869,6399,888xe" filled="true" fillcolor="#000000" stroked="false">
                <v:path arrowok="t"/>
                <v:fill type="solid"/>
              </v:shape>
            </v:group>
            <v:group style="position:absolute;left:6399;top:888;width:10;height:20" coordorigin="6399,888" coordsize="10,20">
              <v:shape style="position:absolute;left:6399;top:888;width:10;height:20" coordorigin="6399,888" coordsize="10,20" path="m6399,907l6409,907,6409,888,6399,888,6399,907xe" filled="true" fillcolor="#000000" stroked="false">
                <v:path arrowok="t"/>
                <v:fill type="solid"/>
              </v:shape>
            </v:group>
            <v:group style="position:absolute;left:6399;top:907;width:10;height:20" coordorigin="6399,907" coordsize="10,20">
              <v:shape style="position:absolute;left:6399;top:907;width:10;height:20" coordorigin="6399,907" coordsize="10,20" path="m6399,926l6409,926,6409,907,6399,907,6399,926xe" filled="true" fillcolor="#000000" stroked="false">
                <v:path arrowok="t"/>
                <v:fill type="solid"/>
              </v:shape>
            </v:group>
            <v:group style="position:absolute;left:6399;top:926;width:10;height:20" coordorigin="6399,926" coordsize="10,20">
              <v:shape style="position:absolute;left:6399;top:926;width:10;height:20" coordorigin="6399,926" coordsize="10,20" path="m6399,946l6409,946,6409,926,6399,926,6399,946xe" filled="true" fillcolor="#000000" stroked="false">
                <v:path arrowok="t"/>
                <v:fill type="solid"/>
              </v:shape>
            </v:group>
            <v:group style="position:absolute;left:6399;top:946;width:10;height:20" coordorigin="6399,946" coordsize="10,20">
              <v:shape style="position:absolute;left:6399;top:946;width:10;height:20" coordorigin="6399,946" coordsize="10,20" path="m6399,965l6409,965,6409,946,6399,946,6399,965xe" filled="true" fillcolor="#000000" stroked="false">
                <v:path arrowok="t"/>
                <v:fill type="solid"/>
              </v:shape>
            </v:group>
            <v:group style="position:absolute;left:6399;top:965;width:10;height:20" coordorigin="6399,965" coordsize="10,20">
              <v:shape style="position:absolute;left:6399;top:965;width:10;height:20" coordorigin="6399,965" coordsize="10,20" path="m6399,984l6409,984,6409,965,6399,965,6399,984xe" filled="true" fillcolor="#000000" stroked="false">
                <v:path arrowok="t"/>
                <v:fill type="solid"/>
              </v:shape>
            </v:group>
            <v:group style="position:absolute;left:6399;top:984;width:10;height:20" coordorigin="6399,984" coordsize="10,20">
              <v:shape style="position:absolute;left:6399;top:984;width:10;height:20" coordorigin="6399,984" coordsize="10,20" path="m6399,1003l6409,1003,6409,984,6399,984,6399,1003xe" filled="true" fillcolor="#000000" stroked="false">
                <v:path arrowok="t"/>
                <v:fill type="solid"/>
              </v:shape>
            </v:group>
            <v:group style="position:absolute;left:6399;top:1003;width:10;height:20" coordorigin="6399,1003" coordsize="10,20">
              <v:shape style="position:absolute;left:6399;top:1003;width:10;height:20" coordorigin="6399,1003" coordsize="10,20" path="m6399,1022l6409,1022,6409,1003,6399,1003,6399,1022xe" filled="true" fillcolor="#000000" stroked="false">
                <v:path arrowok="t"/>
                <v:fill type="solid"/>
              </v:shape>
            </v:group>
            <v:group style="position:absolute;left:6399;top:1022;width:10;height:20" coordorigin="6399,1022" coordsize="10,20">
              <v:shape style="position:absolute;left:6399;top:1022;width:10;height:20" coordorigin="6399,1022" coordsize="10,20" path="m6399,1042l6409,1042,6409,1022,6399,1022,6399,1042xe" filled="true" fillcolor="#000000" stroked="false">
                <v:path arrowok="t"/>
                <v:fill type="solid"/>
              </v:shape>
            </v:group>
            <v:group style="position:absolute;left:6399;top:1042;width:10;height:20" coordorigin="6399,1042" coordsize="10,20">
              <v:shape style="position:absolute;left:6399;top:1042;width:10;height:20" coordorigin="6399,1042" coordsize="10,20" path="m6399,1061l6409,1061,6409,1042,6399,1042,6399,1061xe" filled="true" fillcolor="#000000" stroked="false">
                <v:path arrowok="t"/>
                <v:fill type="solid"/>
              </v:shape>
            </v:group>
            <v:group style="position:absolute;left:6399;top:1061;width:10;height:20" coordorigin="6399,1061" coordsize="10,20">
              <v:shape style="position:absolute;left:6399;top:1061;width:10;height:20" coordorigin="6399,1061" coordsize="10,20" path="m6399,1080l6409,1080,6409,1061,6399,1061,6399,1080xe" filled="true" fillcolor="#000000" stroked="false">
                <v:path arrowok="t"/>
                <v:fill type="solid"/>
              </v:shape>
            </v:group>
            <v:group style="position:absolute;left:6399;top:1080;width:10;height:20" coordorigin="6399,1080" coordsize="10,20">
              <v:shape style="position:absolute;left:6399;top:1080;width:10;height:20" coordorigin="6399,1080" coordsize="10,20" path="m6399,1099l6409,1099,6409,1080,6399,1080,6399,1099xe" filled="true" fillcolor="#000000" stroked="false">
                <v:path arrowok="t"/>
                <v:fill type="solid"/>
              </v:shape>
            </v:group>
            <v:group style="position:absolute;left:6399;top:1099;width:10;height:20" coordorigin="6399,1099" coordsize="10,20">
              <v:shape style="position:absolute;left:6399;top:1099;width:10;height:20" coordorigin="6399,1099" coordsize="10,20" path="m6399,1118l6409,1118,6409,1099,6399,1099,6399,1118xe" filled="true" fillcolor="#000000" stroked="false">
                <v:path arrowok="t"/>
                <v:fill type="solid"/>
              </v:shape>
            </v:group>
            <v:group style="position:absolute;left:6399;top:1118;width:10;height:20" coordorigin="6399,1118" coordsize="10,20">
              <v:shape style="position:absolute;left:6399;top:1118;width:10;height:20" coordorigin="6399,1118" coordsize="10,20" path="m6399,1138l6409,1138,6409,1118,6399,1118,6399,1138xe" filled="true" fillcolor="#000000" stroked="false">
                <v:path arrowok="t"/>
                <v:fill type="solid"/>
              </v:shape>
            </v:group>
            <v:group style="position:absolute;left:6399;top:1138;width:10;height:20" coordorigin="6399,1138" coordsize="10,20">
              <v:shape style="position:absolute;left:6399;top:1138;width:10;height:20" coordorigin="6399,1138" coordsize="10,20" path="m6399,1157l6409,1157,6409,1138,6399,1138,6399,1157xe" filled="true" fillcolor="#000000" stroked="false">
                <v:path arrowok="t"/>
                <v:fill type="solid"/>
              </v:shape>
            </v:group>
            <v:group style="position:absolute;left:6399;top:1157;width:10;height:20" coordorigin="6399,1157" coordsize="10,20">
              <v:shape style="position:absolute;left:6399;top:1157;width:10;height:20" coordorigin="6399,1157" coordsize="10,20" path="m6399,1176l6409,1176,6409,1157,6399,1157,6399,1176xe" filled="true" fillcolor="#000000" stroked="false">
                <v:path arrowok="t"/>
                <v:fill type="solid"/>
              </v:shape>
            </v:group>
            <v:group style="position:absolute;left:6399;top:1176;width:10;height:20" coordorigin="6399,1176" coordsize="10,20">
              <v:shape style="position:absolute;left:6399;top:1176;width:10;height:20" coordorigin="6399,1176" coordsize="10,20" path="m6399,1195l6409,1195,6409,1176,6399,1176,6399,1195xe" filled="true" fillcolor="#000000" stroked="false">
                <v:path arrowok="t"/>
                <v:fill type="solid"/>
              </v:shape>
            </v:group>
            <v:group style="position:absolute;left:6399;top:1195;width:10;height:20" coordorigin="6399,1195" coordsize="10,20">
              <v:shape style="position:absolute;left:6399;top:1195;width:10;height:20" coordorigin="6399,1195" coordsize="10,20" path="m6399,1214l6409,1214,6409,1195,6399,1195,6399,1214xe" filled="true" fillcolor="#000000" stroked="false">
                <v:path arrowok="t"/>
                <v:fill type="solid"/>
              </v:shape>
            </v:group>
            <v:group style="position:absolute;left:6399;top:1214;width:10;height:20" coordorigin="6399,1214" coordsize="10,20">
              <v:shape style="position:absolute;left:6399;top:1214;width:10;height:20" coordorigin="6399,1214" coordsize="10,20" path="m6399,1234l6409,1234,6409,1214,6399,1214,6399,1234xe" filled="true" fillcolor="#000000" stroked="false">
                <v:path arrowok="t"/>
                <v:fill type="solid"/>
              </v:shape>
            </v:group>
            <v:group style="position:absolute;left:6399;top:1242;width:10;height:2" coordorigin="6399,1242" coordsize="10,2">
              <v:shape style="position:absolute;left:6399;top:1242;width:10;height:2" coordorigin="6399,1242" coordsize="10,0" path="m6399,1242l6409,1242e" filled="false" stroked="true" strokeweight=".83997pt" strokecolor="#000000">
                <v:path arrowok="t"/>
              </v:shape>
            </v:group>
            <v:group style="position:absolute;left:6399;top:1265;width:29;height:2" coordorigin="6399,1265" coordsize="29,2">
              <v:shape style="position:absolute;left:6399;top:1265;width:29;height:2" coordorigin="6399,1265" coordsize="29,0" path="m6399,1265l6428,1265e" filled="false" stroked="true" strokeweight="1.44pt" strokecolor="#000000">
                <v:path arrowok="t"/>
              </v:shape>
            </v:group>
            <v:group style="position:absolute;left:6428;top:1265;width:1499;height:2" coordorigin="6428,1265" coordsize="1499,2">
              <v:shape style="position:absolute;left:6428;top:1265;width:1499;height:2" coordorigin="6428,1265" coordsize="1499,0" path="m6428,1265l7926,1265e" filled="false" stroked="true" strokeweight="1.44pt" strokecolor="#000000">
                <v:path arrowok="t"/>
              </v:shape>
              <v:shape style="position:absolute;left:2374;top:166;width:1745;height:235" type="#_x0000_t202" filled="false" stroked="false">
                <v:textbox inset="0,0,0,0">
                  <w:txbxContent>
                    <w:p>
                      <w:pPr>
                        <w:spacing w:line="234" w:lineRule="exact" w:before="0"/>
                        <w:ind w:left="0" w:right="0" w:firstLine="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xbxContent>
                </v:textbox>
                <w10:wrap type="none"/>
              </v:shape>
              <v:shape style="position:absolute;left:5495;top:166;width:1746;height:235" type="#_x0000_t202" filled="false" stroked="false">
                <v:textbox inset="0,0,0,0">
                  <w:txbxContent>
                    <w:p>
                      <w:pPr>
                        <w:spacing w:line="234" w:lineRule="exact" w:before="0"/>
                        <w:ind w:left="0" w:right="0" w:firstLine="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xbxContent>
                </v:textbox>
                <w10:wrap type="none"/>
              </v:shape>
              <v:shape style="position:absolute;left:542;top:373;width:634;height:212" type="#_x0000_t202" filled="false" stroked="false">
                <v:textbox inset="0,0,0,0">
                  <w:txbxContent>
                    <w:p>
                      <w:pPr>
                        <w:tabs>
                          <w:tab w:pos="422"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2060;top:577;width:1220;height:645" type="#_x0000_t202" filled="false" stroked="false">
                <v:textbox inset="0,0,0,0">
                  <w:txbxContent>
                    <w:p>
                      <w:pPr>
                        <w:spacing w:line="211" w:lineRule="exact" w:before="0"/>
                        <w:ind w:left="57"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p>
                      <w:pPr>
                        <w:spacing w:line="240" w:lineRule="auto" w:before="11"/>
                        <w:rPr>
                          <w:rFonts w:ascii="宋体" w:hAnsi="宋体" w:cs="宋体" w:eastAsia="宋体" w:hint="default"/>
                          <w:b/>
                          <w:bCs/>
                          <w:sz w:val="13"/>
                          <w:szCs w:val="13"/>
                        </w:rPr>
                      </w:pPr>
                    </w:p>
                    <w:p>
                      <w:pPr>
                        <w:spacing w:line="253" w:lineRule="exact" w:before="0"/>
                        <w:ind w:left="0" w:right="0" w:firstLine="0"/>
                        <w:jc w:val="left"/>
                        <w:rPr>
                          <w:rFonts w:ascii="Calibri" w:hAnsi="Calibri" w:cs="Calibri" w:eastAsia="Calibri" w:hint="default"/>
                          <w:sz w:val="21"/>
                          <w:szCs w:val="21"/>
                        </w:rPr>
                      </w:pPr>
                      <w:r>
                        <w:rPr>
                          <w:rFonts w:ascii="Calibri"/>
                          <w:spacing w:val="-2"/>
                          <w:sz w:val="21"/>
                        </w:rPr>
                        <w:t>18,039,533.52</w:t>
                      </w:r>
                    </w:p>
                  </w:txbxContent>
                </v:textbox>
                <w10:wrap type="none"/>
              </v:shape>
              <v:shape style="position:absolute;left:3680;top:577;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跌价准备</w:t>
                      </w:r>
                    </w:p>
                  </w:txbxContent>
                </v:textbox>
                <w10:wrap type="none"/>
              </v:shape>
              <v:shape style="position:absolute;left:5079;top:577;width:1218;height:645" type="#_x0000_t202" filled="false" stroked="false">
                <v:textbox inset="0,0,0,0">
                  <w:txbxContent>
                    <w:p>
                      <w:pPr>
                        <w:spacing w:line="211" w:lineRule="exact" w:before="0"/>
                        <w:ind w:left="105" w:right="0" w:firstLine="0"/>
                        <w:jc w:val="left"/>
                        <w:rPr>
                          <w:rFonts w:ascii="宋体" w:hAnsi="宋体" w:cs="宋体" w:eastAsia="宋体" w:hint="default"/>
                          <w:sz w:val="21"/>
                          <w:szCs w:val="21"/>
                        </w:rPr>
                      </w:pPr>
                      <w:r>
                        <w:rPr>
                          <w:rFonts w:ascii="宋体" w:hAnsi="宋体" w:cs="宋体" w:eastAsia="宋体" w:hint="default"/>
                          <w:sz w:val="21"/>
                          <w:szCs w:val="21"/>
                        </w:rPr>
                        <w:t>账面余额</w:t>
                      </w:r>
                    </w:p>
                    <w:p>
                      <w:pPr>
                        <w:spacing w:line="240" w:lineRule="auto" w:before="11"/>
                        <w:rPr>
                          <w:rFonts w:ascii="宋体" w:hAnsi="宋体" w:cs="宋体" w:eastAsia="宋体" w:hint="default"/>
                          <w:b/>
                          <w:bCs/>
                          <w:sz w:val="13"/>
                          <w:szCs w:val="13"/>
                        </w:rPr>
                      </w:pPr>
                    </w:p>
                    <w:p>
                      <w:pPr>
                        <w:spacing w:line="253" w:lineRule="exact" w:before="0"/>
                        <w:ind w:left="0" w:right="0" w:firstLine="0"/>
                        <w:jc w:val="left"/>
                        <w:rPr>
                          <w:rFonts w:ascii="Calibri" w:hAnsi="Calibri" w:cs="Calibri" w:eastAsia="Calibri" w:hint="default"/>
                          <w:sz w:val="21"/>
                          <w:szCs w:val="21"/>
                        </w:rPr>
                      </w:pPr>
                      <w:r>
                        <w:rPr>
                          <w:rFonts w:ascii="Calibri"/>
                          <w:spacing w:val="-2"/>
                          <w:sz w:val="21"/>
                        </w:rPr>
                        <w:t>13,147,038.98</w:t>
                      </w:r>
                    </w:p>
                  </w:txbxContent>
                </v:textbox>
                <w10:wrap type="none"/>
              </v:shape>
              <v:shape style="position:absolute;left:6746;top:577;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跌价准备</w:t>
                      </w:r>
                    </w:p>
                  </w:txbxContent>
                </v:textbox>
                <w10:wrap type="none"/>
              </v:shape>
              <v:shape style="position:absolute;left:137;top:987;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开发成本</w:t>
                      </w:r>
                    </w:p>
                  </w:txbxContent>
                </v:textbox>
                <w10:wrap type="none"/>
              </v:shape>
            </v:group>
          </v:group>
        </w:pict>
      </w:r>
      <w:r>
        <w:rPr>
          <w:rFonts w:ascii="宋体" w:hAnsi="宋体" w:cs="宋体" w:eastAsia="宋体" w:hint="default"/>
          <w:position w:val="-25"/>
          <w:sz w:val="20"/>
          <w:szCs w:val="20"/>
        </w:rPr>
      </w:r>
    </w:p>
    <w:p>
      <w:pPr>
        <w:spacing w:after="0" w:line="1279" w:lineRule="exact"/>
        <w:rPr>
          <w:rFonts w:ascii="宋体" w:hAnsi="宋体" w:cs="宋体" w:eastAsia="宋体" w:hint="default"/>
          <w:sz w:val="20"/>
          <w:szCs w:val="20"/>
        </w:rPr>
        <w:sectPr>
          <w:footerReference w:type="default" r:id="rId302"/>
          <w:pgSz w:w="11910" w:h="16840"/>
          <w:pgMar w:footer="975" w:header="851" w:top="1260" w:bottom="1160" w:left="0" w:right="0"/>
        </w:sectPr>
      </w:pPr>
    </w:p>
    <w:p>
      <w:pPr>
        <w:spacing w:line="240" w:lineRule="auto" w:before="11"/>
        <w:rPr>
          <w:rFonts w:ascii="宋体" w:hAnsi="宋体" w:cs="宋体" w:eastAsia="宋体" w:hint="default"/>
          <w:b/>
          <w:bCs/>
          <w:sz w:val="16"/>
          <w:szCs w:val="16"/>
        </w:rPr>
      </w:pPr>
      <w:r>
        <w:rPr/>
        <w:pict>
          <v:group style="position:absolute;margin-left:120.5pt;margin-top:333.169983pt;width:387.8pt;height:5.3pt;mso-position-horizontal-relative:page;mso-position-vertical-relative:page;z-index:-1140400" coordorigin="2410,6663" coordsize="7756,106">
            <v:shape style="position:absolute;left:2410;top:6663;width:2667;height:106" type="#_x0000_t75" stroked="false">
              <v:imagedata r:id="rId315" o:title=""/>
            </v:shape>
            <v:shape style="position:absolute;left:5053;top:6759;width:5113;height:10" type="#_x0000_t75" stroked="false">
              <v:imagedata r:id="rId316" o:title=""/>
            </v:shape>
            <w10:wrap type="none"/>
          </v:group>
        </w:pict>
      </w:r>
      <w:r>
        <w:rPr/>
        <w:pict>
          <v:group style="position:absolute;margin-left:120.5pt;margin-top:361.48999pt;width:387.8pt;height:5.3pt;mso-position-horizontal-relative:page;mso-position-vertical-relative:page;z-index:-1140376" coordorigin="2410,7230" coordsize="7756,106">
            <v:shape style="position:absolute;left:2410;top:7230;width:2667;height:106" type="#_x0000_t75" stroked="false">
              <v:imagedata r:id="rId315" o:title=""/>
            </v:shape>
            <v:shape style="position:absolute;left:5053;top:7326;width:5113;height:10" type="#_x0000_t75" stroked="false">
              <v:imagedata r:id="rId316" o:title=""/>
            </v:shape>
            <w10:wrap type="none"/>
          </v:group>
        </w:pict>
      </w:r>
    </w:p>
    <w:p>
      <w:pPr>
        <w:tabs>
          <w:tab w:pos="3055" w:val="left" w:leader="none"/>
        </w:tabs>
        <w:spacing w:before="3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日，存货无抵押、质押情况 。</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3055" w:val="left" w:leader="none"/>
        </w:tabs>
        <w:spacing w:before="0"/>
        <w:ind w:left="2518" w:right="0" w:firstLine="0"/>
        <w:jc w:val="left"/>
        <w:rPr>
          <w:rFonts w:ascii="宋体" w:hAnsi="宋体" w:cs="宋体" w:eastAsia="宋体" w:hint="default"/>
          <w:sz w:val="21"/>
          <w:szCs w:val="21"/>
        </w:rPr>
      </w:pPr>
      <w:r>
        <w:rPr>
          <w:rFonts w:ascii="宋体" w:hAnsi="宋体" w:cs="宋体" w:eastAsia="宋体" w:hint="default"/>
          <w:b/>
          <w:bCs/>
          <w:w w:val="99"/>
          <w:sz w:val="21"/>
          <w:szCs w:val="21"/>
        </w:rPr>
        <w:t>2</w:t>
      </w:r>
      <w:r>
        <w:rPr>
          <w:rFonts w:ascii="宋体" w:hAnsi="宋体" w:cs="宋体" w:eastAsia="宋体" w:hint="default"/>
          <w:b/>
          <w:bCs/>
          <w:w w:val="100"/>
          <w:sz w:val="21"/>
          <w:szCs w:val="21"/>
        </w:rPr>
        <w:t>、</w:t>
      </w:r>
      <w:r>
        <w:rPr>
          <w:rFonts w:ascii="宋体" w:hAnsi="宋体" w:cs="宋体" w:eastAsia="宋体" w:hint="default"/>
          <w:b/>
          <w:bCs/>
          <w:sz w:val="21"/>
          <w:szCs w:val="21"/>
        </w:rPr>
        <w:tab/>
      </w:r>
      <w:r>
        <w:rPr>
          <w:rFonts w:ascii="宋体" w:hAnsi="宋体" w:cs="宋体" w:eastAsia="宋体" w:hint="default"/>
          <w:b/>
          <w:bCs/>
          <w:w w:val="100"/>
          <w:sz w:val="21"/>
          <w:szCs w:val="21"/>
        </w:rPr>
        <w:t>截止</w:t>
      </w:r>
      <w:r>
        <w:rPr>
          <w:rFonts w:ascii="宋体" w:hAnsi="宋体" w:cs="宋体" w:eastAsia="宋体" w:hint="default"/>
          <w:b/>
          <w:bCs/>
          <w:spacing w:val="-73"/>
          <w:sz w:val="21"/>
          <w:szCs w:val="21"/>
        </w:rPr>
        <w:t> </w:t>
      </w:r>
      <w:r>
        <w:rPr>
          <w:rFonts w:ascii="宋体" w:hAnsi="宋体" w:cs="宋体" w:eastAsia="宋体" w:hint="default"/>
          <w:b/>
          <w:bCs/>
          <w:w w:val="99"/>
          <w:sz w:val="21"/>
          <w:szCs w:val="21"/>
        </w:rPr>
        <w:t>2010</w:t>
      </w:r>
      <w:r>
        <w:rPr>
          <w:rFonts w:ascii="宋体" w:hAnsi="宋体" w:cs="宋体" w:eastAsia="宋体" w:hint="default"/>
          <w:b/>
          <w:bCs/>
          <w:spacing w:val="-72"/>
          <w:sz w:val="21"/>
          <w:szCs w:val="21"/>
        </w:rPr>
        <w:t> </w:t>
      </w:r>
      <w:r>
        <w:rPr>
          <w:rFonts w:ascii="宋体" w:hAnsi="宋体" w:cs="宋体" w:eastAsia="宋体" w:hint="default"/>
          <w:b/>
          <w:bCs/>
          <w:w w:val="100"/>
          <w:sz w:val="21"/>
          <w:szCs w:val="21"/>
        </w:rPr>
        <w:t>年</w:t>
      </w:r>
      <w:r>
        <w:rPr>
          <w:rFonts w:ascii="宋体" w:hAnsi="宋体" w:cs="宋体" w:eastAsia="宋体" w:hint="default"/>
          <w:b/>
          <w:bCs/>
          <w:spacing w:val="-73"/>
          <w:sz w:val="21"/>
          <w:szCs w:val="21"/>
        </w:rPr>
        <w:t> </w:t>
      </w:r>
      <w:r>
        <w:rPr>
          <w:rFonts w:ascii="宋体" w:hAnsi="宋体" w:cs="宋体" w:eastAsia="宋体" w:hint="default"/>
          <w:b/>
          <w:bCs/>
          <w:spacing w:val="-3"/>
          <w:w w:val="99"/>
          <w:sz w:val="21"/>
          <w:szCs w:val="21"/>
        </w:rPr>
        <w:t>1</w:t>
      </w:r>
      <w:r>
        <w:rPr>
          <w:rFonts w:ascii="宋体" w:hAnsi="宋体" w:cs="宋体" w:eastAsia="宋体" w:hint="default"/>
          <w:b/>
          <w:bCs/>
          <w:w w:val="99"/>
          <w:sz w:val="21"/>
          <w:szCs w:val="21"/>
        </w:rPr>
        <w:t>2</w:t>
      </w:r>
      <w:r>
        <w:rPr>
          <w:rFonts w:ascii="宋体" w:hAnsi="宋体" w:cs="宋体" w:eastAsia="宋体" w:hint="default"/>
          <w:b/>
          <w:bCs/>
          <w:spacing w:val="-73"/>
          <w:sz w:val="21"/>
          <w:szCs w:val="21"/>
        </w:rPr>
        <w:t> </w:t>
      </w:r>
      <w:r>
        <w:rPr>
          <w:rFonts w:ascii="宋体" w:hAnsi="宋体" w:cs="宋体" w:eastAsia="宋体" w:hint="default"/>
          <w:b/>
          <w:bCs/>
          <w:w w:val="100"/>
          <w:sz w:val="21"/>
          <w:szCs w:val="21"/>
        </w:rPr>
        <w:t>月</w:t>
      </w:r>
      <w:r>
        <w:rPr>
          <w:rFonts w:ascii="宋体" w:hAnsi="宋体" w:cs="宋体" w:eastAsia="宋体" w:hint="default"/>
          <w:b/>
          <w:bCs/>
          <w:spacing w:val="-73"/>
          <w:sz w:val="21"/>
          <w:szCs w:val="21"/>
        </w:rPr>
        <w:t> </w:t>
      </w:r>
      <w:r>
        <w:rPr>
          <w:rFonts w:ascii="宋体" w:hAnsi="宋体" w:cs="宋体" w:eastAsia="宋体" w:hint="default"/>
          <w:b/>
          <w:bCs/>
          <w:w w:val="99"/>
          <w:sz w:val="21"/>
          <w:szCs w:val="21"/>
        </w:rPr>
        <w:t>31</w:t>
      </w:r>
      <w:r>
        <w:rPr>
          <w:rFonts w:ascii="宋体" w:hAnsi="宋体" w:cs="宋体" w:eastAsia="宋体" w:hint="default"/>
          <w:b/>
          <w:bCs/>
          <w:spacing w:val="-75"/>
          <w:sz w:val="21"/>
          <w:szCs w:val="21"/>
        </w:rPr>
        <w:t> </w:t>
      </w:r>
      <w:r>
        <w:rPr>
          <w:rFonts w:ascii="宋体" w:hAnsi="宋体" w:cs="宋体" w:eastAsia="宋体" w:hint="default"/>
          <w:b/>
          <w:bCs/>
          <w:w w:val="100"/>
          <w:sz w:val="21"/>
          <w:szCs w:val="21"/>
        </w:rPr>
        <w:t>日</w:t>
      </w:r>
      <w:r>
        <w:rPr>
          <w:rFonts w:ascii="宋体" w:hAnsi="宋体" w:cs="宋体" w:eastAsia="宋体" w:hint="default"/>
          <w:b/>
          <w:bCs/>
          <w:spacing w:val="-3"/>
          <w:w w:val="100"/>
          <w:sz w:val="21"/>
          <w:szCs w:val="21"/>
        </w:rPr>
        <w:t>存</w:t>
      </w:r>
      <w:r>
        <w:rPr>
          <w:rFonts w:ascii="宋体" w:hAnsi="宋体" w:cs="宋体" w:eastAsia="宋体" w:hint="default"/>
          <w:b/>
          <w:bCs/>
          <w:w w:val="100"/>
          <w:sz w:val="21"/>
          <w:szCs w:val="21"/>
        </w:rPr>
        <w:t>货较期初增加</w:t>
      </w:r>
      <w:r>
        <w:rPr>
          <w:rFonts w:ascii="宋体" w:hAnsi="宋体" w:cs="宋体" w:eastAsia="宋体" w:hint="default"/>
          <w:b/>
          <w:bCs/>
          <w:spacing w:val="-72"/>
          <w:sz w:val="21"/>
          <w:szCs w:val="21"/>
        </w:rPr>
        <w:t> </w:t>
      </w:r>
      <w:r>
        <w:rPr>
          <w:rFonts w:ascii="宋体" w:hAnsi="宋体" w:cs="宋体" w:eastAsia="宋体" w:hint="default"/>
          <w:b/>
          <w:bCs/>
          <w:w w:val="99"/>
          <w:sz w:val="21"/>
          <w:szCs w:val="21"/>
        </w:rPr>
        <w:t>4,892,494.54</w:t>
      </w:r>
      <w:r>
        <w:rPr>
          <w:rFonts w:ascii="宋体" w:hAnsi="宋体" w:cs="宋体" w:eastAsia="宋体" w:hint="default"/>
          <w:b/>
          <w:bCs/>
          <w:spacing w:val="-73"/>
          <w:sz w:val="21"/>
          <w:szCs w:val="21"/>
        </w:rPr>
        <w:t> </w:t>
      </w:r>
      <w:r>
        <w:rPr>
          <w:rFonts w:ascii="宋体" w:hAnsi="宋体" w:cs="宋体" w:eastAsia="宋体" w:hint="default"/>
          <w:b/>
          <w:bCs/>
          <w:w w:val="100"/>
          <w:sz w:val="21"/>
          <w:szCs w:val="21"/>
        </w:rPr>
        <w:t>元</w:t>
      </w:r>
      <w:r>
        <w:rPr>
          <w:rFonts w:ascii="宋体" w:hAnsi="宋体" w:cs="宋体" w:eastAsia="宋体" w:hint="default"/>
          <w:b/>
          <w:bCs/>
          <w:spacing w:val="-106"/>
          <w:w w:val="100"/>
          <w:sz w:val="21"/>
          <w:szCs w:val="21"/>
        </w:rPr>
        <w:t>，</w:t>
      </w:r>
      <w:r>
        <w:rPr>
          <w:rFonts w:ascii="宋体" w:hAnsi="宋体" w:cs="宋体" w:eastAsia="宋体" w:hint="default"/>
          <w:b/>
          <w:bCs/>
          <w:w w:val="100"/>
          <w:sz w:val="21"/>
          <w:szCs w:val="21"/>
        </w:rPr>
        <w:t>增加比</w:t>
      </w:r>
      <w:r>
        <w:rPr>
          <w:rFonts w:ascii="宋体" w:hAnsi="宋体" w:cs="宋体" w:eastAsia="宋体" w:hint="default"/>
          <w:b/>
          <w:bCs/>
          <w:spacing w:val="-3"/>
          <w:w w:val="100"/>
          <w:sz w:val="21"/>
          <w:szCs w:val="21"/>
        </w:rPr>
        <w:t>例</w:t>
      </w:r>
      <w:r>
        <w:rPr>
          <w:rFonts w:ascii="宋体" w:hAnsi="宋体" w:cs="宋体" w:eastAsia="宋体" w:hint="default"/>
          <w:b/>
          <w:bCs/>
          <w:w w:val="100"/>
          <w:sz w:val="21"/>
          <w:szCs w:val="21"/>
        </w:rPr>
        <w:t>为</w:t>
      </w:r>
      <w:r>
        <w:rPr>
          <w:rFonts w:ascii="宋体" w:hAnsi="宋体" w:cs="宋体" w:eastAsia="宋体" w:hint="default"/>
          <w:b/>
          <w:bCs/>
          <w:spacing w:val="-72"/>
          <w:sz w:val="21"/>
          <w:szCs w:val="21"/>
        </w:rPr>
        <w:t> </w:t>
      </w:r>
      <w:r>
        <w:rPr>
          <w:rFonts w:ascii="宋体" w:hAnsi="宋体" w:cs="宋体" w:eastAsia="宋体" w:hint="default"/>
          <w:b/>
          <w:bCs/>
          <w:w w:val="99"/>
          <w:sz w:val="21"/>
          <w:szCs w:val="21"/>
        </w:rPr>
        <w:t>37.21%</w:t>
      </w:r>
      <w:r>
        <w:rPr>
          <w:rFonts w:ascii="宋体" w:hAnsi="宋体" w:cs="宋体" w:eastAsia="宋体" w:hint="default"/>
          <w:b/>
          <w:bCs/>
          <w:w w:val="100"/>
          <w:sz w:val="21"/>
          <w:szCs w:val="21"/>
        </w:rPr>
        <w:t>，</w:t>
      </w:r>
      <w:r>
        <w:rPr>
          <w:rFonts w:ascii="宋体" w:hAnsi="宋体" w:cs="宋体" w:eastAsia="宋体" w:hint="default"/>
          <w:w w:val="100"/>
          <w:sz w:val="21"/>
          <w:szCs w:val="21"/>
        </w:rPr>
      </w:r>
    </w:p>
    <w:p>
      <w:pPr>
        <w:spacing w:before="126"/>
        <w:ind w:left="3055" w:right="1679" w:firstLine="0"/>
        <w:jc w:val="left"/>
        <w:rPr>
          <w:rFonts w:ascii="宋体" w:hAnsi="宋体" w:cs="宋体" w:eastAsia="宋体" w:hint="default"/>
          <w:sz w:val="21"/>
          <w:szCs w:val="21"/>
        </w:rPr>
      </w:pPr>
      <w:r>
        <w:rPr>
          <w:rFonts w:ascii="宋体" w:hAnsi="宋体" w:cs="宋体" w:eastAsia="宋体" w:hint="default"/>
          <w:b/>
          <w:bCs/>
          <w:sz w:val="21"/>
          <w:szCs w:val="21"/>
        </w:rPr>
        <w:t>增加主要原因为公司签订的软件开发、运营服务、系统集成合同较</w:t>
      </w:r>
      <w:r>
        <w:rPr>
          <w:rFonts w:ascii="宋体" w:hAnsi="宋体" w:cs="宋体" w:eastAsia="宋体" w:hint="default"/>
          <w:b/>
          <w:bCs/>
          <w:spacing w:val="-62"/>
          <w:sz w:val="21"/>
          <w:szCs w:val="21"/>
        </w:rPr>
        <w:t> </w:t>
      </w:r>
      <w:r>
        <w:rPr>
          <w:rFonts w:ascii="宋体" w:hAnsi="宋体" w:cs="宋体" w:eastAsia="宋体" w:hint="default"/>
          <w:b/>
          <w:bCs/>
          <w:sz w:val="21"/>
          <w:szCs w:val="21"/>
        </w:rPr>
        <w:t>2009</w:t>
      </w:r>
      <w:r>
        <w:rPr>
          <w:rFonts w:ascii="宋体" w:hAnsi="宋体" w:cs="宋体" w:eastAsia="宋体" w:hint="default"/>
          <w:b/>
          <w:bCs/>
          <w:spacing w:val="-62"/>
          <w:sz w:val="21"/>
          <w:szCs w:val="21"/>
        </w:rPr>
        <w:t> </w:t>
      </w:r>
      <w:r>
        <w:rPr>
          <w:rFonts w:ascii="宋体" w:hAnsi="宋体" w:cs="宋体" w:eastAsia="宋体" w:hint="default"/>
          <w:b/>
          <w:bCs/>
          <w:sz w:val="21"/>
          <w:szCs w:val="21"/>
        </w:rPr>
        <w:t>年有</w:t>
      </w:r>
      <w:r>
        <w:rPr>
          <w:rFonts w:ascii="宋体" w:hAnsi="宋体" w:cs="宋体" w:eastAsia="宋体" w:hint="default"/>
          <w:sz w:val="21"/>
          <w:szCs w:val="21"/>
        </w:rPr>
      </w:r>
    </w:p>
    <w:p>
      <w:pPr>
        <w:spacing w:line="348" w:lineRule="auto" w:before="126"/>
        <w:ind w:left="3055" w:right="1782" w:firstLine="0"/>
        <w:jc w:val="left"/>
        <w:rPr>
          <w:rFonts w:ascii="宋体" w:hAnsi="宋体" w:cs="宋体" w:eastAsia="宋体" w:hint="default"/>
          <w:sz w:val="21"/>
          <w:szCs w:val="21"/>
        </w:rPr>
      </w:pPr>
      <w:r>
        <w:rPr>
          <w:rFonts w:ascii="宋体" w:hAnsi="宋体" w:cs="宋体" w:eastAsia="宋体" w:hint="default"/>
          <w:b/>
          <w:bCs/>
          <w:sz w:val="21"/>
          <w:szCs w:val="21"/>
        </w:rPr>
        <w:t>所增长，其次主营业务中与存货发生相对较多的系统集成业务规模</w:t>
      </w:r>
      <w:r>
        <w:rPr>
          <w:rFonts w:ascii="宋体" w:hAnsi="宋体" w:cs="宋体" w:eastAsia="宋体" w:hint="default"/>
          <w:b/>
          <w:bCs/>
          <w:spacing w:val="-60"/>
          <w:sz w:val="21"/>
          <w:szCs w:val="21"/>
        </w:rPr>
        <w:t> </w:t>
      </w:r>
      <w:r>
        <w:rPr>
          <w:rFonts w:ascii="宋体" w:hAnsi="宋体" w:cs="宋体" w:eastAsia="宋体" w:hint="default"/>
          <w:b/>
          <w:bCs/>
          <w:sz w:val="21"/>
          <w:szCs w:val="21"/>
        </w:rPr>
        <w:t>2010</w:t>
      </w:r>
      <w:r>
        <w:rPr>
          <w:rFonts w:ascii="宋体" w:hAnsi="宋体" w:cs="宋体" w:eastAsia="宋体" w:hint="default"/>
          <w:b/>
          <w:bCs/>
          <w:spacing w:val="-61"/>
          <w:sz w:val="21"/>
          <w:szCs w:val="21"/>
        </w:rPr>
        <w:t> </w:t>
      </w:r>
      <w:r>
        <w:rPr>
          <w:rFonts w:ascii="宋体" w:hAnsi="宋体" w:cs="宋体" w:eastAsia="宋体" w:hint="default"/>
          <w:b/>
          <w:bCs/>
          <w:sz w:val="21"/>
          <w:szCs w:val="21"/>
        </w:rPr>
        <w:t>年度</w:t>
      </w:r>
      <w:r>
        <w:rPr>
          <w:rFonts w:ascii="宋体" w:hAnsi="宋体" w:cs="宋体" w:eastAsia="宋体" w:hint="default"/>
          <w:b/>
          <w:bCs/>
          <w:w w:val="100"/>
          <w:sz w:val="21"/>
          <w:szCs w:val="21"/>
        </w:rPr>
        <w:t> </w:t>
      </w:r>
      <w:r>
        <w:rPr>
          <w:rFonts w:ascii="宋体" w:hAnsi="宋体" w:cs="宋体" w:eastAsia="宋体" w:hint="default"/>
          <w:b/>
          <w:bCs/>
          <w:sz w:val="21"/>
          <w:szCs w:val="21"/>
        </w:rPr>
        <w:t>有所上升，与之相关的外购软硬件增加。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2513" w:val="left" w:leader="none"/>
        </w:tabs>
        <w:spacing w:before="151"/>
        <w:ind w:left="1786" w:right="1679" w:firstLine="0"/>
        <w:jc w:val="left"/>
        <w:rPr>
          <w:rFonts w:ascii="宋体" w:hAnsi="宋体" w:cs="宋体" w:eastAsia="宋体" w:hint="default"/>
          <w:sz w:val="21"/>
          <w:szCs w:val="21"/>
        </w:rPr>
      </w:pPr>
      <w:r>
        <w:rPr/>
        <w:pict>
          <v:shape style="position:absolute;margin-left:380.470001pt;margin-top:45.253696pt;width:.48001pt;height:.12pt;mso-position-horizontal-relative:page;mso-position-vertical-relative:paragraph;z-index:-1140472" type="#_x0000_t75" stroked="false">
            <v:imagedata r:id="rId296" o:title=""/>
          </v:shape>
        </w:pict>
      </w:r>
      <w:r>
        <w:rPr/>
        <w:pict>
          <v:shape style="position:absolute;margin-left:252.649979pt;margin-top:68.443733pt;width:256.023579pt;height:5.167500pt;mso-position-horizontal-relative:page;mso-position-vertical-relative:paragraph;z-index:-1140448" type="#_x0000_t75" stroked="false">
            <v:imagedata r:id="rId317" o:title=""/>
          </v:shape>
        </w:pict>
      </w:r>
      <w:r>
        <w:rPr/>
        <w:pict>
          <v:group style="position:absolute;margin-left:120.5pt;margin-top:96.643616pt;width:387.8pt;height:5.3pt;mso-position-horizontal-relative:page;mso-position-vertical-relative:paragraph;z-index:-1140424" coordorigin="2410,1933" coordsize="7756,106">
            <v:shape style="position:absolute;left:2410;top:1933;width:2667;height:106" type="#_x0000_t75" stroked="false">
              <v:imagedata r:id="rId315" o:title=""/>
            </v:shape>
            <v:shape style="position:absolute;left:5053;top:2029;width:5113;height:10" type="#_x0000_t75" stroked="false">
              <v:imagedata r:id="rId31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395" w:type="dxa"/>
        <w:tblLayout w:type="fixed"/>
        <w:tblCellMar>
          <w:top w:w="0" w:type="dxa"/>
          <w:left w:w="0" w:type="dxa"/>
          <w:bottom w:w="0" w:type="dxa"/>
          <w:right w:w="0" w:type="dxa"/>
        </w:tblCellMar>
        <w:tblLook w:val="01E0"/>
      </w:tblPr>
      <w:tblGrid>
        <w:gridCol w:w="2667"/>
        <w:gridCol w:w="1378"/>
        <w:gridCol w:w="1174"/>
        <w:gridCol w:w="1275"/>
        <w:gridCol w:w="1277"/>
      </w:tblGrid>
      <w:tr>
        <w:trPr>
          <w:trHeight w:val="538" w:hRule="exact"/>
        </w:trPr>
        <w:tc>
          <w:tcPr>
            <w:tcW w:w="5219" w:type="dxa"/>
            <w:gridSpan w:val="3"/>
            <w:tcBorders>
              <w:top w:val="single" w:sz="12" w:space="0" w:color="000000"/>
              <w:left w:val="nil" w:sz="6" w:space="0" w:color="auto"/>
              <w:bottom w:val="nil" w:sz="6" w:space="0" w:color="auto"/>
              <w:right w:val="single" w:sz="4" w:space="0" w:color="000000"/>
            </w:tcBorders>
          </w:tcPr>
          <w:p>
            <w:pPr>
              <w:pStyle w:val="TableParagraph"/>
              <w:spacing w:line="20" w:lineRule="exact"/>
              <w:ind w:left="2662"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13" name="image217.png" descr=""/>
                  <wp:cNvGraphicFramePr>
                    <a:graphicFrameLocks noChangeAspect="1"/>
                  </wp:cNvGraphicFramePr>
                  <a:graphic>
                    <a:graphicData uri="http://schemas.openxmlformats.org/drawingml/2006/picture">
                      <pic:pic>
                        <pic:nvPicPr>
                          <pic:cNvPr id="14" name="image217.png"/>
                          <pic:cNvPicPr/>
                        </pic:nvPicPr>
                        <pic:blipFill>
                          <a:blip r:embed="rId296"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19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2552"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left="523"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44" w:hRule="exact"/>
        </w:trPr>
        <w:tc>
          <w:tcPr>
            <w:tcW w:w="5219" w:type="dxa"/>
            <w:gridSpan w:val="3"/>
            <w:tcBorders>
              <w:top w:val="nil" w:sz="6" w:space="0" w:color="auto"/>
              <w:left w:val="nil" w:sz="6" w:space="0" w:color="auto"/>
              <w:bottom w:val="nil" w:sz="6" w:space="0" w:color="auto"/>
              <w:right w:val="nil" w:sz="6" w:space="0" w:color="auto"/>
            </w:tcBorders>
          </w:tcPr>
          <w:p>
            <w:pPr/>
          </w:p>
        </w:tc>
        <w:tc>
          <w:tcPr>
            <w:tcW w:w="2552"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269"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17" w:lineRule="exact"/>
              <w:ind w:left="2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1378"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232" w:hRule="exact"/>
        </w:trPr>
        <w:tc>
          <w:tcPr>
            <w:tcW w:w="2667" w:type="dxa"/>
            <w:tcBorders>
              <w:top w:val="nil" w:sz="6" w:space="0" w:color="auto"/>
              <w:left w:val="nil" w:sz="6" w:space="0" w:color="auto"/>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32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220"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32" w:lineRule="exact"/>
              <w:ind w:left="271" w:right="0"/>
              <w:jc w:val="left"/>
              <w:rPr>
                <w:rFonts w:ascii="宋体" w:hAnsi="宋体" w:cs="宋体" w:eastAsia="宋体" w:hint="default"/>
                <w:sz w:val="18"/>
                <w:szCs w:val="18"/>
              </w:rPr>
            </w:pPr>
            <w:r>
              <w:rPr>
                <w:rFonts w:ascii="宋体" w:hAnsi="宋体" w:cs="宋体" w:eastAsia="宋体" w:hint="default"/>
                <w:sz w:val="18"/>
                <w:szCs w:val="18"/>
              </w:rPr>
              <w:t>减值准备</w:t>
            </w:r>
          </w:p>
        </w:tc>
      </w:tr>
      <w:tr>
        <w:trPr>
          <w:trHeight w:val="66" w:hRule="exact"/>
        </w:trPr>
        <w:tc>
          <w:tcPr>
            <w:tcW w:w="2667"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520"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8,185,116.64</w:t>
            </w:r>
          </w:p>
        </w:tc>
        <w:tc>
          <w:tcPr>
            <w:tcW w:w="117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left="104" w:right="0"/>
              <w:jc w:val="center"/>
              <w:rPr>
                <w:rFonts w:ascii="Calibri" w:hAnsi="Calibri" w:cs="Calibri" w:eastAsia="Calibri" w:hint="default"/>
                <w:sz w:val="18"/>
                <w:szCs w:val="18"/>
              </w:rPr>
            </w:pPr>
            <w:r>
              <w:rPr>
                <w:rFonts w:ascii="Calibri"/>
                <w:sz w:val="18"/>
              </w:rPr>
              <w:t>7,186,083.42</w:t>
            </w:r>
          </w:p>
        </w:tc>
        <w:tc>
          <w:tcPr>
            <w:tcW w:w="1277" w:type="dxa"/>
            <w:tcBorders>
              <w:top w:val="nil" w:sz="6" w:space="0" w:color="auto"/>
              <w:left w:val="single" w:sz="4" w:space="0" w:color="000000"/>
              <w:bottom w:val="nil" w:sz="6" w:space="0" w:color="auto"/>
              <w:right w:val="nil" w:sz="6" w:space="0" w:color="auto"/>
            </w:tcBorders>
          </w:tcPr>
          <w:p>
            <w:pPr/>
          </w:p>
        </w:tc>
      </w:tr>
      <w:tr>
        <w:trPr>
          <w:trHeight w:val="46" w:hRule="exact"/>
        </w:trPr>
        <w:tc>
          <w:tcPr>
            <w:tcW w:w="2667"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520"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按成本法核算的长期股权投资</w:t>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2,000,000.00</w:t>
            </w:r>
          </w:p>
        </w:tc>
        <w:tc>
          <w:tcPr>
            <w:tcW w:w="117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left="104" w:right="0"/>
              <w:jc w:val="center"/>
              <w:rPr>
                <w:rFonts w:ascii="Calibri" w:hAnsi="Calibri" w:cs="Calibri" w:eastAsia="Calibri" w:hint="default"/>
                <w:sz w:val="18"/>
                <w:szCs w:val="18"/>
              </w:rPr>
            </w:pPr>
            <w:r>
              <w:rPr>
                <w:rFonts w:ascii="Calibri"/>
                <w:sz w:val="18"/>
              </w:rPr>
              <w:t>2,000,000.00</w:t>
            </w:r>
          </w:p>
        </w:tc>
        <w:tc>
          <w:tcPr>
            <w:tcW w:w="1277" w:type="dxa"/>
            <w:tcBorders>
              <w:top w:val="nil" w:sz="6" w:space="0" w:color="auto"/>
              <w:left w:val="single" w:sz="4" w:space="0" w:color="000000"/>
              <w:bottom w:val="nil" w:sz="6" w:space="0" w:color="auto"/>
              <w:right w:val="nil" w:sz="6" w:space="0" w:color="auto"/>
            </w:tcBorders>
          </w:tcPr>
          <w:p>
            <w:pPr/>
          </w:p>
        </w:tc>
      </w:tr>
      <w:tr>
        <w:trPr>
          <w:trHeight w:val="46" w:hRule="exact"/>
        </w:trPr>
        <w:tc>
          <w:tcPr>
            <w:tcW w:w="2667"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571" w:hRule="exact"/>
        </w:trPr>
        <w:tc>
          <w:tcPr>
            <w:tcW w:w="2667"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13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10,185,116.64</w:t>
            </w:r>
          </w:p>
        </w:tc>
        <w:tc>
          <w:tcPr>
            <w:tcW w:w="1174" w:type="dxa"/>
            <w:tcBorders>
              <w:top w:val="nil" w:sz="6" w:space="0" w:color="auto"/>
              <w:left w:val="single" w:sz="4" w:space="0" w:color="000000"/>
              <w:bottom w:val="single" w:sz="12" w:space="0" w:color="000000"/>
              <w:right w:val="single" w:sz="4" w:space="0" w:color="000000"/>
            </w:tcBorders>
          </w:tcPr>
          <w:p>
            <w:pPr/>
          </w:p>
        </w:tc>
        <w:tc>
          <w:tcPr>
            <w:tcW w:w="12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left="104" w:right="0"/>
              <w:jc w:val="center"/>
              <w:rPr>
                <w:rFonts w:ascii="Calibri" w:hAnsi="Calibri" w:cs="Calibri" w:eastAsia="Calibri" w:hint="default"/>
                <w:sz w:val="18"/>
                <w:szCs w:val="18"/>
              </w:rPr>
            </w:pPr>
            <w:r>
              <w:rPr>
                <w:rFonts w:ascii="Calibri"/>
                <w:sz w:val="18"/>
              </w:rPr>
              <w:t>9,186,083.42</w:t>
            </w:r>
          </w:p>
        </w:tc>
        <w:tc>
          <w:tcPr>
            <w:tcW w:w="1277"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314"/>
          <w:pgSz w:w="11910" w:h="16840"/>
          <w:pgMar w:footer="975" w:header="851" w:top="1260" w:bottom="1160" w:left="0" w:right="0"/>
        </w:sectPr>
      </w:pPr>
    </w:p>
    <w:p>
      <w:pPr>
        <w:spacing w:line="240" w:lineRule="auto" w:before="4"/>
        <w:rPr>
          <w:rFonts w:ascii="宋体" w:hAnsi="宋体" w:cs="宋体" w:eastAsia="宋体" w:hint="default"/>
          <w:b/>
          <w:bCs/>
          <w:sz w:val="13"/>
          <w:szCs w:val="13"/>
        </w:rPr>
      </w:pPr>
    </w:p>
    <w:p>
      <w:pPr>
        <w:spacing w:before="44"/>
        <w:ind w:left="3639" w:right="0" w:firstLine="0"/>
        <w:jc w:val="left"/>
        <w:rPr>
          <w:rFonts w:ascii="宋体" w:hAnsi="宋体" w:cs="宋体" w:eastAsia="宋体" w:hint="default"/>
          <w:sz w:val="18"/>
          <w:szCs w:val="18"/>
        </w:rPr>
      </w:pPr>
      <w:r>
        <w:rPr/>
        <w:pict>
          <v:shape style="position:absolute;margin-left:72.059998pt;margin-top:-4.48769pt;width:85.550121pt;height:17.196331pt;mso-position-horizontal-relative:page;mso-position-vertical-relative:paragraph;z-index:6328" type="#_x0000_t75" stroked="false">
            <v:imagedata r:id="rId6" o:title=""/>
          </v:shape>
        </w:pic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8;height:2" coordorigin="5,5" coordsize="14018,2">
              <v:shape style="position:absolute;left:5;top:5;width:14018;height:2" coordorigin="5,5" coordsize="14018,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1395" w:val="left" w:leader="none"/>
          <w:tab w:pos="10672" w:val="left" w:leader="none"/>
        </w:tabs>
        <w:spacing w:line="287" w:lineRule="exact" w:before="190"/>
        <w:ind w:left="858" w:right="0" w:firstLine="0"/>
        <w:jc w:val="left"/>
        <w:rPr>
          <w:rFonts w:ascii="宋体" w:hAnsi="宋体" w:cs="宋体" w:eastAsia="宋体" w:hint="default"/>
          <w:sz w:val="21"/>
          <w:szCs w:val="21"/>
        </w:rPr>
      </w:pPr>
      <w:r>
        <w:rPr/>
        <w:pict>
          <v:shape style="position:absolute;margin-left:146.779999pt;margin-top:66.283669pt;width:.48001pt;height:.12pt;mso-position-horizontal-relative:page;mso-position-vertical-relative:paragraph;z-index:-1140280" type="#_x0000_t75" stroked="false">
            <v:imagedata r:id="rId296" o:title=""/>
          </v:shape>
        </w:pict>
      </w:r>
      <w:r>
        <w:rPr/>
        <w:pict>
          <v:shape style="position:absolute;margin-left:194.059998pt;margin-top:66.283669pt;width:.48001pt;height:.12pt;mso-position-horizontal-relative:page;mso-position-vertical-relative:paragraph;z-index:-1140256" type="#_x0000_t75" stroked="false">
            <v:imagedata r:id="rId296" o:title=""/>
          </v:shape>
        </w:pict>
      </w:r>
      <w:r>
        <w:rPr/>
        <w:pict>
          <v:shape style="position:absolute;margin-left:231.380005pt;margin-top:66.283669pt;width:.48pt;height:.12pt;mso-position-horizontal-relative:page;mso-position-vertical-relative:paragraph;z-index:-1140232" type="#_x0000_t75" stroked="false">
            <v:imagedata r:id="rId296" o:title=""/>
          </v:shape>
        </w:pict>
      </w:r>
      <w:r>
        <w:rPr/>
        <w:pict>
          <v:shape style="position:absolute;margin-left:288.769989pt;margin-top:66.283669pt;width:.47998pt;height:.12pt;mso-position-horizontal-relative:page;mso-position-vertical-relative:paragraph;z-index:-1140208" type="#_x0000_t75" stroked="false">
            <v:imagedata r:id="rId296" o:title=""/>
          </v:shape>
        </w:pict>
      </w:r>
      <w:r>
        <w:rPr/>
        <w:pict>
          <v:shape style="position:absolute;margin-left:335.929993pt;margin-top:66.283669pt;width:.47998pt;height:.12pt;mso-position-horizontal-relative:page;mso-position-vertical-relative:paragraph;z-index:-1140184" type="#_x0000_t75" stroked="false">
            <v:imagedata r:id="rId296" o:title=""/>
          </v:shape>
        </w:pict>
      </w:r>
      <w:r>
        <w:rPr/>
        <w:pict>
          <v:shape style="position:absolute;margin-left:383.209991pt;margin-top:66.283669pt;width:.47998pt;height:.12pt;mso-position-horizontal-relative:page;mso-position-vertical-relative:paragraph;z-index:-1140160" type="#_x0000_t75" stroked="false">
            <v:imagedata r:id="rId296" o:title=""/>
          </v:shape>
        </w:pict>
      </w:r>
      <w:r>
        <w:rPr/>
        <w:pict>
          <v:shape style="position:absolute;margin-left:439.48999pt;margin-top:66.283669pt;width:.47998pt;height:.12pt;mso-position-horizontal-relative:page;mso-position-vertical-relative:paragraph;z-index:-1140136" type="#_x0000_t75" stroked="false">
            <v:imagedata r:id="rId296" o:title=""/>
          </v:shape>
        </w:pict>
      </w:r>
      <w:r>
        <w:rPr/>
        <w:pict>
          <v:shape style="position:absolute;margin-left:481.630005pt;margin-top:66.283669pt;width:.48001pt;height:.12pt;mso-position-horizontal-relative:page;mso-position-vertical-relative:paragraph;z-index:-1140112" type="#_x0000_t75" stroked="false">
            <v:imagedata r:id="rId296" o:title=""/>
          </v:shape>
        </w:pict>
      </w:r>
      <w:r>
        <w:rPr/>
        <w:pict>
          <v:shape style="position:absolute;margin-left:518.590027pt;margin-top:66.283669pt;width:.48004pt;height:.12pt;mso-position-horizontal-relative:page;mso-position-vertical-relative:paragraph;z-index:-1140088" type="#_x0000_t75" stroked="false">
            <v:imagedata r:id="rId296" o:title=""/>
          </v:shape>
        </w:pict>
      </w:r>
      <w:r>
        <w:rPr/>
        <w:pict>
          <v:shape style="position:absolute;margin-left:560.229980pt;margin-top:66.283669pt;width:.47998pt;height:.12pt;mso-position-horizontal-relative:page;mso-position-vertical-relative:paragraph;z-index:-1140064" type="#_x0000_t75" stroked="false">
            <v:imagedata r:id="rId296" o:title=""/>
          </v:shape>
        </w:pict>
      </w:r>
      <w:r>
        <w:rPr/>
        <w:pict>
          <v:shape style="position:absolute;margin-left:602.710022pt;margin-top:66.283669pt;width:.48004pt;height:.12pt;mso-position-horizontal-relative:page;mso-position-vertical-relative:paragraph;z-index:-1140040" type="#_x0000_t75" stroked="false">
            <v:imagedata r:id="rId296" o:title=""/>
          </v:shape>
        </w:pict>
      </w:r>
      <w:r>
        <w:rPr/>
        <w:pict>
          <v:shape style="position:absolute;margin-left:637.659973pt;margin-top:66.283669pt;width:.47998pt;height:.12pt;mso-position-horizontal-relative:page;mso-position-vertical-relative:paragraph;z-index:-1140016" type="#_x0000_t75" stroked="false">
            <v:imagedata r:id="rId296" o:title=""/>
          </v:shape>
        </w:pict>
      </w:r>
      <w:r>
        <w:rPr/>
        <w:pict>
          <v:shape style="position:absolute;margin-left:664.900024pt;margin-top:66.283669pt;width:.47998pt;height:.12pt;mso-position-horizontal-relative:page;mso-position-vertical-relative:paragraph;z-index:-1139992" type="#_x0000_t75" stroked="false">
            <v:imagedata r:id="rId296" o:title=""/>
          </v:shape>
        </w:pict>
      </w:r>
      <w:r>
        <w:rPr/>
        <w:pict>
          <v:shape style="position:absolute;margin-left:719.97998pt;margin-top:66.283669pt;width:.47998pt;height:.12pt;mso-position-horizontal-relative:page;mso-position-vertical-relative:paragraph;z-index:-1139968" type="#_x0000_t75" stroked="false">
            <v:imagedata r:id="rId296" o:title=""/>
          </v:shape>
        </w:pict>
      </w:r>
      <w:r>
        <w:rPr/>
        <w:pict>
          <v:group style="position:absolute;margin-left:102.5pt;margin-top:99.073677pt;width:694.4pt;height:5.3pt;mso-position-horizontal-relative:page;mso-position-vertical-relative:paragraph;z-index:-1139944" coordorigin="2050,1981" coordsize="13888,106">
            <v:shape style="position:absolute;left:2050;top:1981;width:905;height:106" type="#_x0000_t75" stroked="false">
              <v:imagedata r:id="rId320" o:title=""/>
            </v:shape>
            <v:shape style="position:absolute;left:2931;top:2077;width:950;height:10" type="#_x0000_t75" stroked="false">
              <v:imagedata r:id="rId321" o:title=""/>
            </v:shape>
            <v:shape style="position:absolute;left:3876;top:2077;width:751;height:10" type="#_x0000_t75" stroked="false">
              <v:imagedata r:id="rId322" o:title=""/>
            </v:shape>
            <v:shape style="position:absolute;left:4623;top:2077;width:2096;height:10" type="#_x0000_t75" stroked="false">
              <v:imagedata r:id="rId323" o:title=""/>
            </v:shape>
            <v:shape style="position:absolute;left:6714;top:2077;width:950;height:10" type="#_x0000_t75" stroked="false">
              <v:imagedata r:id="rId324" o:title=""/>
            </v:shape>
            <v:shape style="position:absolute;left:7659;top:2077;width:1130;height:10" type="#_x0000_t75" stroked="false">
              <v:imagedata r:id="rId325" o:title=""/>
            </v:shape>
            <v:shape style="position:absolute;left:8785;top:2077;width:3968;height:10" type="#_x0000_t75" stroked="false">
              <v:imagedata r:id="rId326" o:title=""/>
            </v:shape>
            <v:shape style="position:absolute;left:12748;top:2077;width:1651;height:10" type="#_x0000_t75" stroked="false">
              <v:imagedata r:id="rId327" o:title=""/>
            </v:shape>
            <v:shape style="position:absolute;left:14395;top:2077;width:1543;height:10" type="#_x0000_t75" stroked="false">
              <v:imagedata r:id="rId328" o:title=""/>
            </v:shape>
            <w10:wrap type="none"/>
          </v:group>
        </w:pict>
      </w:r>
      <w:r>
        <w:rPr/>
        <w:pict>
          <v:group style="position:absolute;margin-left:102.5pt;margin-top:123.073654pt;width:694.4pt;height:.5pt;mso-position-horizontal-relative:page;mso-position-vertical-relative:paragraph;z-index:-1139920" coordorigin="2050,2461" coordsize="13888,10">
            <v:shape style="position:absolute;left:2050;top:2461;width:886;height:10" type="#_x0000_t75" stroked="false">
              <v:imagedata r:id="rId329" o:title=""/>
            </v:shape>
            <v:shape style="position:absolute;left:2931;top:2461;width:950;height:10" type="#_x0000_t75" stroked="false">
              <v:imagedata r:id="rId321" o:title=""/>
            </v:shape>
            <v:shape style="position:absolute;left:3876;top:2461;width:751;height:10" type="#_x0000_t75" stroked="false">
              <v:imagedata r:id="rId322" o:title=""/>
            </v:shape>
            <v:shape style="position:absolute;left:4623;top:2461;width:2096;height:10" type="#_x0000_t75" stroked="false">
              <v:imagedata r:id="rId330" o:title=""/>
            </v:shape>
            <v:shape style="position:absolute;left:6714;top:2461;width:950;height:10" type="#_x0000_t75" stroked="false">
              <v:imagedata r:id="rId324" o:title=""/>
            </v:shape>
            <v:shape style="position:absolute;left:7659;top:2461;width:1130;height:10" type="#_x0000_t75" stroked="false">
              <v:imagedata r:id="rId325" o:title=""/>
            </v:shape>
            <v:shape style="position:absolute;left:8785;top:2461;width:3968;height:10" type="#_x0000_t75" stroked="false">
              <v:imagedata r:id="rId326" o:title=""/>
            </v:shape>
            <v:shape style="position:absolute;left:12748;top:2461;width:1651;height:10" type="#_x0000_t75" stroked="false">
              <v:imagedata r:id="rId327" o:title=""/>
            </v:shape>
            <v:shape style="position:absolute;left:14395;top:2461;width:1543;height:10" type="#_x0000_t75" stroked="false">
              <v:imagedata r:id="rId328"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联营企业主要信息</w:t>
        <w:tab/>
      </w:r>
      <w:r>
        <w:rPr>
          <w:rFonts w:ascii="宋体" w:hAnsi="宋体" w:cs="宋体" w:eastAsia="宋体" w:hint="default"/>
          <w:b/>
          <w:bCs/>
          <w:spacing w:val="-1"/>
          <w:sz w:val="21"/>
          <w:szCs w:val="21"/>
        </w:rPr>
        <w:t>（金额单位：万元）</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tbl>
      <w:tblPr>
        <w:tblW w:w="0" w:type="auto"/>
        <w:jc w:val="left"/>
        <w:tblInd w:w="735" w:type="dxa"/>
        <w:tblLayout w:type="fixed"/>
        <w:tblCellMar>
          <w:top w:w="0" w:type="dxa"/>
          <w:left w:w="0" w:type="dxa"/>
          <w:bottom w:w="0" w:type="dxa"/>
          <w:right w:w="0" w:type="dxa"/>
        </w:tblCellMar>
        <w:tblLook w:val="01E0"/>
      </w:tblPr>
      <w:tblGrid>
        <w:gridCol w:w="905"/>
        <w:gridCol w:w="946"/>
        <w:gridCol w:w="746"/>
        <w:gridCol w:w="1148"/>
        <w:gridCol w:w="943"/>
        <w:gridCol w:w="946"/>
        <w:gridCol w:w="1126"/>
        <w:gridCol w:w="843"/>
        <w:gridCol w:w="739"/>
        <w:gridCol w:w="833"/>
        <w:gridCol w:w="850"/>
        <w:gridCol w:w="699"/>
        <w:gridCol w:w="545"/>
        <w:gridCol w:w="1102"/>
        <w:gridCol w:w="1534"/>
      </w:tblGrid>
      <w:tr>
        <w:trPr>
          <w:trHeight w:val="670" w:hRule="exact"/>
        </w:trPr>
        <w:tc>
          <w:tcPr>
            <w:tcW w:w="905"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9" w:right="0" w:hanging="92"/>
              <w:jc w:val="left"/>
              <w:rPr>
                <w:rFonts w:ascii="宋体" w:hAnsi="宋体" w:cs="宋体" w:eastAsia="宋体" w:hint="default"/>
                <w:sz w:val="18"/>
                <w:szCs w:val="18"/>
              </w:rPr>
            </w:pPr>
            <w:r>
              <w:rPr>
                <w:rFonts w:ascii="宋体" w:hAnsi="宋体" w:cs="宋体" w:eastAsia="宋体" w:hint="default"/>
                <w:sz w:val="18"/>
                <w:szCs w:val="18"/>
              </w:rPr>
              <w:t>被投资单</w:t>
            </w:r>
          </w:p>
          <w:p>
            <w:pPr>
              <w:pStyle w:val="TableParagraph"/>
              <w:spacing w:line="240" w:lineRule="auto" w:before="139"/>
              <w:ind w:left="189" w:right="0"/>
              <w:jc w:val="left"/>
              <w:rPr>
                <w:rFonts w:ascii="宋体" w:hAnsi="宋体" w:cs="宋体" w:eastAsia="宋体" w:hint="default"/>
                <w:sz w:val="18"/>
                <w:szCs w:val="18"/>
              </w:rPr>
            </w:pPr>
            <w:r>
              <w:rPr>
                <w:rFonts w:ascii="宋体" w:hAnsi="宋体" w:cs="宋体" w:eastAsia="宋体" w:hint="default"/>
                <w:sz w:val="18"/>
                <w:szCs w:val="18"/>
              </w:rPr>
              <w:t>位名称</w:t>
            </w:r>
          </w:p>
        </w:tc>
        <w:tc>
          <w:tcPr>
            <w:tcW w:w="9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87" w:right="0"/>
              <w:jc w:val="left"/>
              <w:rPr>
                <w:rFonts w:ascii="宋体" w:hAnsi="宋体" w:cs="宋体" w:eastAsia="宋体" w:hint="default"/>
                <w:sz w:val="18"/>
                <w:szCs w:val="18"/>
              </w:rPr>
            </w:pPr>
            <w:r>
              <w:rPr>
                <w:rFonts w:ascii="宋体" w:hAnsi="宋体" w:cs="宋体" w:eastAsia="宋体" w:hint="default"/>
                <w:sz w:val="18"/>
                <w:szCs w:val="18"/>
              </w:rPr>
              <w:t>企业</w:t>
            </w:r>
          </w:p>
          <w:p>
            <w:pPr>
              <w:pStyle w:val="TableParagraph"/>
              <w:spacing w:line="240" w:lineRule="auto" w:before="139"/>
              <w:ind w:left="287" w:right="0"/>
              <w:jc w:val="left"/>
              <w:rPr>
                <w:rFonts w:ascii="宋体" w:hAnsi="宋体" w:cs="宋体" w:eastAsia="宋体" w:hint="default"/>
                <w:sz w:val="18"/>
                <w:szCs w:val="18"/>
              </w:rPr>
            </w:pPr>
            <w:r>
              <w:rPr>
                <w:rFonts w:ascii="宋体" w:hAnsi="宋体" w:cs="宋体" w:eastAsia="宋体" w:hint="default"/>
                <w:sz w:val="18"/>
                <w:szCs w:val="18"/>
              </w:rPr>
              <w:t>类型</w:t>
            </w:r>
          </w:p>
        </w:tc>
        <w:tc>
          <w:tcPr>
            <w:tcW w:w="7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1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97" w:right="0" w:firstLine="88"/>
              <w:jc w:val="left"/>
              <w:rPr>
                <w:rFonts w:ascii="宋体" w:hAnsi="宋体" w:cs="宋体" w:eastAsia="宋体" w:hint="default"/>
                <w:sz w:val="18"/>
                <w:szCs w:val="18"/>
              </w:rPr>
            </w:pPr>
            <w:r>
              <w:rPr>
                <w:rFonts w:ascii="宋体" w:hAnsi="宋体" w:cs="宋体" w:eastAsia="宋体" w:hint="default"/>
                <w:sz w:val="18"/>
                <w:szCs w:val="18"/>
              </w:rPr>
              <w:t>法定</w:t>
            </w:r>
          </w:p>
          <w:p>
            <w:pPr>
              <w:pStyle w:val="TableParagraph"/>
              <w:spacing w:line="240" w:lineRule="auto" w:before="139"/>
              <w:ind w:left="297" w:right="0"/>
              <w:jc w:val="left"/>
              <w:rPr>
                <w:rFonts w:ascii="宋体" w:hAnsi="宋体" w:cs="宋体" w:eastAsia="宋体" w:hint="default"/>
                <w:sz w:val="18"/>
                <w:szCs w:val="18"/>
              </w:rPr>
            </w:pPr>
            <w:r>
              <w:rPr>
                <w:rFonts w:ascii="宋体" w:hAnsi="宋体" w:cs="宋体" w:eastAsia="宋体" w:hint="default"/>
                <w:sz w:val="18"/>
                <w:szCs w:val="18"/>
              </w:rPr>
              <w:t>代表人</w:t>
            </w:r>
          </w:p>
        </w:tc>
        <w:tc>
          <w:tcPr>
            <w:tcW w:w="9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业务</w:t>
            </w:r>
          </w:p>
          <w:p>
            <w:pPr>
              <w:pStyle w:val="TableParagraph"/>
              <w:spacing w:line="240" w:lineRule="auto" w:before="139"/>
              <w:ind w:left="285" w:right="0"/>
              <w:jc w:val="left"/>
              <w:rPr>
                <w:rFonts w:ascii="宋体" w:hAnsi="宋体" w:cs="宋体" w:eastAsia="宋体" w:hint="default"/>
                <w:sz w:val="18"/>
                <w:szCs w:val="18"/>
              </w:rPr>
            </w:pPr>
            <w:r>
              <w:rPr>
                <w:rFonts w:ascii="宋体" w:hAnsi="宋体" w:cs="宋体" w:eastAsia="宋体" w:hint="default"/>
                <w:sz w:val="18"/>
                <w:szCs w:val="18"/>
              </w:rPr>
              <w:t>性质</w:t>
            </w:r>
          </w:p>
        </w:tc>
        <w:tc>
          <w:tcPr>
            <w:tcW w:w="9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88" w:right="0"/>
              <w:jc w:val="left"/>
              <w:rPr>
                <w:rFonts w:ascii="宋体" w:hAnsi="宋体" w:cs="宋体" w:eastAsia="宋体" w:hint="default"/>
                <w:sz w:val="18"/>
                <w:szCs w:val="18"/>
              </w:rPr>
            </w:pPr>
            <w:r>
              <w:rPr>
                <w:rFonts w:ascii="宋体" w:hAnsi="宋体" w:cs="宋体" w:eastAsia="宋体" w:hint="default"/>
                <w:sz w:val="18"/>
                <w:szCs w:val="18"/>
              </w:rPr>
              <w:t>注册</w:t>
            </w:r>
          </w:p>
          <w:p>
            <w:pPr>
              <w:pStyle w:val="TableParagraph"/>
              <w:spacing w:line="240" w:lineRule="auto" w:before="139"/>
              <w:ind w:left="288" w:right="0"/>
              <w:jc w:val="left"/>
              <w:rPr>
                <w:rFonts w:ascii="宋体" w:hAnsi="宋体" w:cs="宋体" w:eastAsia="宋体" w:hint="default"/>
                <w:sz w:val="18"/>
                <w:szCs w:val="18"/>
              </w:rPr>
            </w:pPr>
            <w:r>
              <w:rPr>
                <w:rFonts w:ascii="宋体" w:hAnsi="宋体" w:cs="宋体" w:eastAsia="宋体" w:hint="default"/>
                <w:sz w:val="18"/>
                <w:szCs w:val="18"/>
              </w:rPr>
              <w:t>资本</w:t>
            </w:r>
          </w:p>
        </w:tc>
        <w:tc>
          <w:tcPr>
            <w:tcW w:w="11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196" w:right="0" w:firstLine="91"/>
              <w:jc w:val="left"/>
              <w:rPr>
                <w:rFonts w:ascii="宋体" w:hAnsi="宋体" w:cs="宋体" w:eastAsia="宋体" w:hint="default"/>
                <w:sz w:val="18"/>
                <w:szCs w:val="18"/>
              </w:rPr>
            </w:pPr>
            <w:r>
              <w:rPr>
                <w:rFonts w:ascii="宋体" w:hAnsi="宋体" w:cs="宋体" w:eastAsia="宋体" w:hint="default"/>
                <w:sz w:val="18"/>
                <w:szCs w:val="18"/>
              </w:rPr>
              <w:t>本公司</w:t>
            </w:r>
          </w:p>
          <w:p>
            <w:pPr>
              <w:pStyle w:val="TableParagraph"/>
              <w:spacing w:line="240" w:lineRule="auto" w:before="139"/>
              <w:ind w:left="196"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期末资产</w:t>
            </w:r>
          </w:p>
          <w:p>
            <w:pPr>
              <w:pStyle w:val="TableParagraph"/>
              <w:spacing w:line="240" w:lineRule="auto" w:before="139"/>
              <w:ind w:right="1"/>
              <w:jc w:val="center"/>
              <w:rPr>
                <w:rFonts w:ascii="宋体" w:hAnsi="宋体" w:cs="宋体" w:eastAsia="宋体" w:hint="default"/>
                <w:sz w:val="18"/>
                <w:szCs w:val="18"/>
              </w:rPr>
            </w:pPr>
            <w:r>
              <w:rPr>
                <w:rFonts w:ascii="宋体" w:hAnsi="宋体" w:cs="宋体" w:eastAsia="宋体" w:hint="default"/>
                <w:sz w:val="18"/>
                <w:szCs w:val="18"/>
              </w:rPr>
              <w:t>总额</w:t>
            </w:r>
          </w:p>
        </w:tc>
        <w:tc>
          <w:tcPr>
            <w:tcW w:w="73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93" w:right="0"/>
              <w:jc w:val="left"/>
              <w:rPr>
                <w:rFonts w:ascii="宋体" w:hAnsi="宋体" w:cs="宋体" w:eastAsia="宋体" w:hint="default"/>
                <w:sz w:val="18"/>
                <w:szCs w:val="18"/>
              </w:rPr>
            </w:pPr>
            <w:r>
              <w:rPr>
                <w:rFonts w:ascii="宋体" w:hAnsi="宋体" w:cs="宋体" w:eastAsia="宋体" w:hint="default"/>
                <w:sz w:val="18"/>
                <w:szCs w:val="18"/>
              </w:rPr>
              <w:t>期末负</w:t>
            </w:r>
          </w:p>
          <w:p>
            <w:pPr>
              <w:pStyle w:val="TableParagraph"/>
              <w:spacing w:line="240" w:lineRule="auto" w:before="139"/>
              <w:ind w:left="93" w:right="0"/>
              <w:jc w:val="left"/>
              <w:rPr>
                <w:rFonts w:ascii="宋体" w:hAnsi="宋体" w:cs="宋体" w:eastAsia="宋体" w:hint="default"/>
                <w:sz w:val="18"/>
                <w:szCs w:val="18"/>
              </w:rPr>
            </w:pPr>
            <w:r>
              <w:rPr>
                <w:rFonts w:ascii="宋体" w:hAnsi="宋体" w:cs="宋体" w:eastAsia="宋体" w:hint="default"/>
                <w:sz w:val="18"/>
                <w:szCs w:val="18"/>
              </w:rPr>
              <w:t>债总额</w:t>
            </w:r>
          </w:p>
        </w:tc>
        <w:tc>
          <w:tcPr>
            <w:tcW w:w="8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139" w:right="0" w:hanging="92"/>
              <w:jc w:val="left"/>
              <w:rPr>
                <w:rFonts w:ascii="宋体" w:hAnsi="宋体" w:cs="宋体" w:eastAsia="宋体" w:hint="default"/>
                <w:sz w:val="18"/>
                <w:szCs w:val="18"/>
              </w:rPr>
            </w:pPr>
            <w:r>
              <w:rPr>
                <w:rFonts w:ascii="宋体" w:hAnsi="宋体" w:cs="宋体" w:eastAsia="宋体" w:hint="default"/>
                <w:sz w:val="18"/>
                <w:szCs w:val="18"/>
              </w:rPr>
              <w:t>期末净资</w:t>
            </w:r>
          </w:p>
          <w:p>
            <w:pPr>
              <w:pStyle w:val="TableParagraph"/>
              <w:spacing w:line="240" w:lineRule="auto" w:before="139"/>
              <w:ind w:left="139" w:right="0"/>
              <w:jc w:val="left"/>
              <w:rPr>
                <w:rFonts w:ascii="宋体" w:hAnsi="宋体" w:cs="宋体" w:eastAsia="宋体" w:hint="default"/>
                <w:sz w:val="18"/>
                <w:szCs w:val="18"/>
              </w:rPr>
            </w:pPr>
            <w:r>
              <w:rPr>
                <w:rFonts w:ascii="宋体" w:hAnsi="宋体" w:cs="宋体" w:eastAsia="宋体" w:hint="default"/>
                <w:sz w:val="18"/>
                <w:szCs w:val="18"/>
              </w:rPr>
              <w:t>产总额</w:t>
            </w:r>
          </w:p>
        </w:tc>
        <w:tc>
          <w:tcPr>
            <w:tcW w:w="850" w:type="dxa"/>
            <w:vMerge w:val="restart"/>
            <w:tcBorders>
              <w:top w:val="single" w:sz="12" w:space="0" w:color="000000"/>
              <w:left w:val="single" w:sz="4" w:space="0" w:color="000000"/>
              <w:right w:val="single" w:sz="4" w:space="0" w:color="000000"/>
            </w:tcBorders>
          </w:tcPr>
          <w:p>
            <w:pPr>
              <w:pStyle w:val="TableParagraph"/>
              <w:spacing w:line="381" w:lineRule="auto" w:before="41"/>
              <w:ind w:left="60" w:right="59"/>
              <w:jc w:val="left"/>
              <w:rPr>
                <w:rFonts w:ascii="宋体" w:hAnsi="宋体" w:cs="宋体" w:eastAsia="宋体" w:hint="default"/>
                <w:sz w:val="18"/>
                <w:szCs w:val="18"/>
              </w:rPr>
            </w:pPr>
            <w:r>
              <w:rPr>
                <w:rFonts w:ascii="宋体" w:hAnsi="宋体" w:cs="宋体" w:eastAsia="宋体" w:hint="default"/>
                <w:sz w:val="18"/>
                <w:szCs w:val="18"/>
              </w:rPr>
              <w:t>本期营业 收入总额</w:t>
            </w:r>
          </w:p>
        </w:tc>
        <w:tc>
          <w:tcPr>
            <w:tcW w:w="6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165" w:right="0" w:hanging="92"/>
              <w:jc w:val="left"/>
              <w:rPr>
                <w:rFonts w:ascii="宋体" w:hAnsi="宋体" w:cs="宋体" w:eastAsia="宋体" w:hint="default"/>
                <w:sz w:val="18"/>
                <w:szCs w:val="18"/>
              </w:rPr>
            </w:pPr>
            <w:r>
              <w:rPr>
                <w:rFonts w:ascii="宋体" w:hAnsi="宋体" w:cs="宋体" w:eastAsia="宋体" w:hint="default"/>
                <w:sz w:val="18"/>
                <w:szCs w:val="18"/>
              </w:rPr>
              <w:t>本期净</w:t>
            </w:r>
          </w:p>
          <w:p>
            <w:pPr>
              <w:pStyle w:val="TableParagraph"/>
              <w:spacing w:line="240" w:lineRule="auto" w:before="139"/>
              <w:ind w:left="165"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54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86" w:right="0"/>
              <w:jc w:val="left"/>
              <w:rPr>
                <w:rFonts w:ascii="宋体" w:hAnsi="宋体" w:cs="宋体" w:eastAsia="宋体" w:hint="default"/>
                <w:sz w:val="18"/>
                <w:szCs w:val="18"/>
              </w:rPr>
            </w:pPr>
            <w:r>
              <w:rPr>
                <w:rFonts w:ascii="宋体" w:hAnsi="宋体" w:cs="宋体" w:eastAsia="宋体" w:hint="default"/>
                <w:sz w:val="18"/>
                <w:szCs w:val="18"/>
              </w:rPr>
              <w:t>关联</w:t>
            </w:r>
          </w:p>
          <w:p>
            <w:pPr>
              <w:pStyle w:val="TableParagraph"/>
              <w:spacing w:line="240" w:lineRule="auto" w:before="139"/>
              <w:ind w:left="86" w:right="0"/>
              <w:jc w:val="left"/>
              <w:rPr>
                <w:rFonts w:ascii="宋体" w:hAnsi="宋体" w:cs="宋体" w:eastAsia="宋体" w:hint="default"/>
                <w:sz w:val="18"/>
                <w:szCs w:val="18"/>
              </w:rPr>
            </w:pPr>
            <w:r>
              <w:rPr>
                <w:rFonts w:ascii="宋体" w:hAnsi="宋体" w:cs="宋体" w:eastAsia="宋体" w:hint="default"/>
                <w:sz w:val="18"/>
                <w:szCs w:val="18"/>
              </w:rPr>
              <w:t>关系</w:t>
            </w:r>
          </w:p>
        </w:tc>
        <w:tc>
          <w:tcPr>
            <w:tcW w:w="11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组织机构</w:t>
            </w: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代码</w:t>
            </w:r>
          </w:p>
        </w:tc>
        <w:tc>
          <w:tcPr>
            <w:tcW w:w="1534"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本公司在被投</w:t>
            </w:r>
          </w:p>
          <w:p>
            <w:pPr>
              <w:pStyle w:val="TableParagraph"/>
              <w:spacing w:line="240" w:lineRule="auto" w:before="139"/>
              <w:ind w:left="12" w:right="0"/>
              <w:jc w:val="center"/>
              <w:rPr>
                <w:rFonts w:ascii="宋体" w:hAnsi="宋体" w:cs="宋体" w:eastAsia="宋体" w:hint="default"/>
                <w:sz w:val="18"/>
                <w:szCs w:val="18"/>
              </w:rPr>
            </w:pPr>
            <w:r>
              <w:rPr>
                <w:rFonts w:ascii="宋体" w:hAnsi="宋体" w:cs="宋体" w:eastAsia="宋体" w:hint="default"/>
                <w:sz w:val="18"/>
                <w:szCs w:val="18"/>
              </w:rPr>
              <w:t>资单位表决权比例</w:t>
            </w:r>
          </w:p>
        </w:tc>
      </w:tr>
      <w:tr>
        <w:trPr>
          <w:trHeight w:val="483" w:hRule="exact"/>
        </w:trPr>
        <w:tc>
          <w:tcPr>
            <w:tcW w:w="905"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98"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946"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381" w:lineRule="auto"/>
              <w:ind w:left="287" w:right="287"/>
              <w:jc w:val="left"/>
              <w:rPr>
                <w:rFonts w:ascii="宋体" w:hAnsi="宋体" w:cs="宋体" w:eastAsia="宋体" w:hint="default"/>
                <w:sz w:val="18"/>
                <w:szCs w:val="18"/>
              </w:rPr>
            </w:pPr>
            <w:r>
              <w:rPr>
                <w:rFonts w:ascii="宋体" w:hAnsi="宋体" w:cs="宋体" w:eastAsia="宋体" w:hint="default"/>
                <w:sz w:val="18"/>
                <w:szCs w:val="18"/>
              </w:rPr>
              <w:t>有限 公司</w:t>
            </w:r>
          </w:p>
        </w:tc>
        <w:tc>
          <w:tcPr>
            <w:tcW w:w="746" w:type="dxa"/>
            <w:tcBorders>
              <w:top w:val="nil" w:sz="6" w:space="0" w:color="auto"/>
              <w:left w:val="single" w:sz="4" w:space="0" w:color="000000"/>
              <w:bottom w:val="nil" w:sz="6" w:space="0" w:color="auto"/>
              <w:right w:val="single" w:sz="4" w:space="0" w:color="000000"/>
            </w:tcBorders>
          </w:tcPr>
          <w:p>
            <w:pPr/>
          </w:p>
        </w:tc>
        <w:tc>
          <w:tcPr>
            <w:tcW w:w="1148" w:type="dxa"/>
            <w:tcBorders>
              <w:top w:val="nil" w:sz="6" w:space="0" w:color="auto"/>
              <w:left w:val="single" w:sz="4" w:space="0" w:color="000000"/>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843"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833" w:type="dxa"/>
            <w:tcBorders>
              <w:top w:val="nil" w:sz="6" w:space="0" w:color="auto"/>
              <w:left w:val="single" w:sz="4" w:space="0" w:color="000000"/>
              <w:bottom w:val="nil" w:sz="6" w:space="0" w:color="auto"/>
              <w:right w:val="single" w:sz="4" w:space="0" w:color="000000"/>
            </w:tcBorders>
          </w:tcPr>
          <w:p>
            <w:pPr/>
          </w:p>
        </w:tc>
        <w:tc>
          <w:tcPr>
            <w:tcW w:w="850" w:type="dxa"/>
            <w:vMerge/>
            <w:tcBorders>
              <w:left w:val="single" w:sz="4" w:space="0" w:color="000000"/>
              <w:right w:val="single" w:sz="4" w:space="0" w:color="000000"/>
            </w:tcBorders>
          </w:tcPr>
          <w:p>
            <w:pPr/>
          </w:p>
        </w:tc>
        <w:tc>
          <w:tcPr>
            <w:tcW w:w="699" w:type="dxa"/>
            <w:tcBorders>
              <w:top w:val="nil" w:sz="6" w:space="0" w:color="auto"/>
              <w:left w:val="single" w:sz="4" w:space="0" w:color="000000"/>
              <w:bottom w:val="nil" w:sz="6" w:space="0" w:color="auto"/>
              <w:right w:val="single" w:sz="4" w:space="0" w:color="000000"/>
            </w:tcBorders>
          </w:tcPr>
          <w:p>
            <w:pPr/>
          </w:p>
        </w:tc>
        <w:tc>
          <w:tcPr>
            <w:tcW w:w="545" w:type="dxa"/>
            <w:tcBorders>
              <w:top w:val="nil" w:sz="6" w:space="0" w:color="auto"/>
              <w:left w:val="single" w:sz="4" w:space="0" w:color="000000"/>
              <w:bottom w:val="nil" w:sz="6" w:space="0" w:color="auto"/>
              <w:right w:val="single" w:sz="4" w:space="0" w:color="000000"/>
            </w:tcBorders>
          </w:tcPr>
          <w:p>
            <w:pPr/>
          </w:p>
        </w:tc>
        <w:tc>
          <w:tcPr>
            <w:tcW w:w="1102" w:type="dxa"/>
            <w:tcBorders>
              <w:top w:val="nil" w:sz="6" w:space="0" w:color="auto"/>
              <w:left w:val="single" w:sz="4" w:space="0" w:color="000000"/>
              <w:bottom w:val="nil" w:sz="6" w:space="0" w:color="auto"/>
              <w:right w:val="single" w:sz="4" w:space="0" w:color="000000"/>
            </w:tcBorders>
          </w:tcPr>
          <w:p>
            <w:pPr/>
          </w:p>
        </w:tc>
        <w:tc>
          <w:tcPr>
            <w:tcW w:w="1534" w:type="dxa"/>
            <w:tcBorders>
              <w:top w:val="nil" w:sz="6" w:space="0" w:color="auto"/>
              <w:left w:val="single" w:sz="4" w:space="0" w:color="000000"/>
              <w:bottom w:val="nil" w:sz="6" w:space="0" w:color="auto"/>
              <w:right w:val="nil" w:sz="6" w:space="0" w:color="auto"/>
            </w:tcBorders>
          </w:tcPr>
          <w:p>
            <w:pPr/>
          </w:p>
        </w:tc>
      </w:tr>
      <w:tr>
        <w:trPr>
          <w:trHeight w:val="1145" w:hRule="exact"/>
        </w:trPr>
        <w:tc>
          <w:tcPr>
            <w:tcW w:w="905" w:type="dxa"/>
            <w:tcBorders>
              <w:top w:val="nil" w:sz="6" w:space="0" w:color="auto"/>
              <w:left w:val="nil" w:sz="6" w:space="0" w:color="auto"/>
              <w:bottom w:val="single" w:sz="12" w:space="0" w:color="000000"/>
              <w:right w:val="single" w:sz="4" w:space="0" w:color="000000"/>
            </w:tcBorders>
          </w:tcPr>
          <w:p>
            <w:pPr>
              <w:pStyle w:val="TableParagraph"/>
              <w:spacing w:line="381" w:lineRule="auto" w:before="46"/>
              <w:ind w:left="98" w:right="79"/>
              <w:jc w:val="both"/>
              <w:rPr>
                <w:rFonts w:ascii="宋体" w:hAnsi="宋体" w:cs="宋体" w:eastAsia="宋体" w:hint="default"/>
                <w:sz w:val="18"/>
                <w:szCs w:val="18"/>
              </w:rPr>
            </w:pPr>
            <w:r>
              <w:rPr>
                <w:rFonts w:ascii="宋体" w:hAnsi="宋体" w:cs="宋体" w:eastAsia="宋体" w:hint="default"/>
                <w:sz w:val="18"/>
                <w:szCs w:val="18"/>
              </w:rPr>
              <w:t>上海浦江 科技投资 有限公司</w:t>
            </w:r>
          </w:p>
        </w:tc>
        <w:tc>
          <w:tcPr>
            <w:tcW w:w="946" w:type="dxa"/>
            <w:vMerge/>
            <w:tcBorders>
              <w:left w:val="single" w:sz="4" w:space="0" w:color="000000"/>
              <w:bottom w:val="single" w:sz="12" w:space="0" w:color="000000"/>
              <w:right w:val="single" w:sz="4" w:space="0" w:color="000000"/>
            </w:tcBorders>
          </w:tcPr>
          <w:p>
            <w:pPr/>
          </w:p>
        </w:tc>
        <w:tc>
          <w:tcPr>
            <w:tcW w:w="74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上海</w:t>
            </w:r>
          </w:p>
        </w:tc>
        <w:tc>
          <w:tcPr>
            <w:tcW w:w="114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石首山</w:t>
            </w:r>
          </w:p>
        </w:tc>
        <w:tc>
          <w:tcPr>
            <w:tcW w:w="9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381" w:lineRule="auto"/>
              <w:ind w:left="285" w:right="287"/>
              <w:jc w:val="left"/>
              <w:rPr>
                <w:rFonts w:ascii="宋体" w:hAnsi="宋体" w:cs="宋体" w:eastAsia="宋体" w:hint="default"/>
                <w:sz w:val="18"/>
                <w:szCs w:val="18"/>
              </w:rPr>
            </w:pPr>
            <w:r>
              <w:rPr>
                <w:rFonts w:ascii="宋体" w:hAnsi="宋体" w:cs="宋体" w:eastAsia="宋体" w:hint="default"/>
                <w:sz w:val="18"/>
                <w:szCs w:val="18"/>
              </w:rPr>
              <w:t>投资 公司</w:t>
            </w:r>
          </w:p>
        </w:tc>
        <w:tc>
          <w:tcPr>
            <w:tcW w:w="94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249" w:right="0"/>
              <w:jc w:val="left"/>
              <w:rPr>
                <w:rFonts w:ascii="Calibri" w:hAnsi="Calibri" w:cs="Calibri" w:eastAsia="Calibri" w:hint="default"/>
                <w:sz w:val="18"/>
                <w:szCs w:val="18"/>
              </w:rPr>
            </w:pPr>
            <w:r>
              <w:rPr>
                <w:rFonts w:ascii="Calibri"/>
                <w:sz w:val="18"/>
              </w:rPr>
              <w:t>2,700.00</w:t>
            </w:r>
          </w:p>
        </w:tc>
        <w:tc>
          <w:tcPr>
            <w:tcW w:w="112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528" w:right="0"/>
              <w:jc w:val="left"/>
              <w:rPr>
                <w:rFonts w:ascii="Calibri" w:hAnsi="Calibri" w:cs="Calibri" w:eastAsia="Calibri" w:hint="default"/>
                <w:sz w:val="18"/>
                <w:szCs w:val="18"/>
              </w:rPr>
            </w:pPr>
            <w:r>
              <w:rPr>
                <w:rFonts w:ascii="Calibri"/>
                <w:sz w:val="18"/>
              </w:rPr>
              <w:t>25.93%</w:t>
            </w:r>
          </w:p>
        </w:tc>
        <w:tc>
          <w:tcPr>
            <w:tcW w:w="84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46" w:right="0"/>
              <w:jc w:val="left"/>
              <w:rPr>
                <w:rFonts w:ascii="Calibri" w:hAnsi="Calibri" w:cs="Calibri" w:eastAsia="Calibri" w:hint="default"/>
                <w:sz w:val="18"/>
                <w:szCs w:val="18"/>
              </w:rPr>
            </w:pPr>
            <w:r>
              <w:rPr>
                <w:rFonts w:ascii="Calibri"/>
                <w:sz w:val="18"/>
              </w:rPr>
              <w:t>3,157.22</w:t>
            </w:r>
          </w:p>
        </w:tc>
        <w:tc>
          <w:tcPr>
            <w:tcW w:w="73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359" w:right="0"/>
              <w:jc w:val="left"/>
              <w:rPr>
                <w:rFonts w:ascii="Calibri" w:hAnsi="Calibri" w:cs="Calibri" w:eastAsia="Calibri" w:hint="default"/>
                <w:sz w:val="18"/>
                <w:szCs w:val="18"/>
              </w:rPr>
            </w:pPr>
            <w:r>
              <w:rPr>
                <w:rFonts w:ascii="Calibri"/>
                <w:sz w:val="18"/>
              </w:rPr>
              <w:t>0.10</w:t>
            </w:r>
          </w:p>
        </w:tc>
        <w:tc>
          <w:tcPr>
            <w:tcW w:w="83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36" w:right="0"/>
              <w:jc w:val="left"/>
              <w:rPr>
                <w:rFonts w:ascii="Calibri" w:hAnsi="Calibri" w:cs="Calibri" w:eastAsia="Calibri" w:hint="default"/>
                <w:sz w:val="18"/>
                <w:szCs w:val="18"/>
              </w:rPr>
            </w:pPr>
            <w:r>
              <w:rPr>
                <w:rFonts w:ascii="Calibri"/>
                <w:sz w:val="18"/>
              </w:rPr>
              <w:t>3,157.12</w:t>
            </w:r>
          </w:p>
        </w:tc>
        <w:tc>
          <w:tcPr>
            <w:tcW w:w="850" w:type="dxa"/>
            <w:vMerge/>
            <w:tcBorders>
              <w:left w:val="single" w:sz="4" w:space="0" w:color="000000"/>
              <w:bottom w:val="single" w:sz="12" w:space="0" w:color="000000"/>
              <w:right w:val="single" w:sz="4" w:space="0" w:color="000000"/>
            </w:tcBorders>
          </w:tcPr>
          <w:p>
            <w:pPr/>
          </w:p>
        </w:tc>
        <w:tc>
          <w:tcPr>
            <w:tcW w:w="69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230" w:right="0"/>
              <w:jc w:val="left"/>
              <w:rPr>
                <w:rFonts w:ascii="Calibri" w:hAnsi="Calibri" w:cs="Calibri" w:eastAsia="Calibri" w:hint="default"/>
                <w:sz w:val="18"/>
                <w:szCs w:val="18"/>
              </w:rPr>
            </w:pPr>
            <w:r>
              <w:rPr>
                <w:rFonts w:ascii="Calibri"/>
                <w:sz w:val="18"/>
              </w:rPr>
              <w:t>61.21</w:t>
            </w:r>
          </w:p>
        </w:tc>
        <w:tc>
          <w:tcPr>
            <w:tcW w:w="54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联营</w:t>
            </w:r>
          </w:p>
        </w:tc>
        <w:tc>
          <w:tcPr>
            <w:tcW w:w="110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168" w:right="0"/>
              <w:jc w:val="left"/>
              <w:rPr>
                <w:rFonts w:ascii="Calibri" w:hAnsi="Calibri" w:cs="Calibri" w:eastAsia="Calibri" w:hint="default"/>
                <w:sz w:val="18"/>
                <w:szCs w:val="18"/>
              </w:rPr>
            </w:pPr>
            <w:r>
              <w:rPr>
                <w:rFonts w:ascii="Calibri"/>
                <w:sz w:val="18"/>
              </w:rPr>
              <w:t>72942866-9</w:t>
            </w:r>
          </w:p>
        </w:tc>
        <w:tc>
          <w:tcPr>
            <w:tcW w:w="153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933" w:right="0"/>
              <w:jc w:val="left"/>
              <w:rPr>
                <w:rFonts w:ascii="Calibri" w:hAnsi="Calibri" w:cs="Calibri" w:eastAsia="Calibri" w:hint="default"/>
                <w:sz w:val="18"/>
                <w:szCs w:val="18"/>
              </w:rPr>
            </w:pPr>
            <w:r>
              <w:rPr>
                <w:rFonts w:ascii="Calibri"/>
                <w:sz w:val="18"/>
              </w:rPr>
              <w:t>25.93%</w:t>
            </w:r>
          </w:p>
        </w:tc>
      </w:tr>
    </w:tbl>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22"/>
          <w:szCs w:val="22"/>
        </w:rPr>
      </w:pPr>
    </w:p>
    <w:p>
      <w:pPr>
        <w:spacing w:before="0"/>
        <w:ind w:left="5095" w:right="6393" w:firstLine="0"/>
        <w:jc w:val="center"/>
        <w:rPr>
          <w:rFonts w:ascii="Calibri" w:hAnsi="Calibri" w:cs="Calibri" w:eastAsia="Calibri" w:hint="default"/>
          <w:sz w:val="18"/>
          <w:szCs w:val="18"/>
        </w:rPr>
      </w:pPr>
      <w:r>
        <w:rPr/>
        <w:pict>
          <v:group style="position:absolute;margin-left:144.300003pt;margin-top:14.733195pt;width:697.6pt;height:45.8pt;mso-position-horizontal-relative:page;mso-position-vertical-relative:paragraph;z-index:6304" coordorigin="2886,295" coordsize="13952,916">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w10:wrap type="none"/>
          </v:group>
        </w:pict>
      </w:r>
      <w:r>
        <w:rPr>
          <w:rFonts w:ascii="Calibri"/>
          <w:sz w:val="18"/>
        </w:rPr>
        <w:t>102</w:t>
      </w:r>
    </w:p>
    <w:p>
      <w:pPr>
        <w:spacing w:after="0"/>
        <w:jc w:val="center"/>
        <w:rPr>
          <w:rFonts w:ascii="Calibri" w:hAnsi="Calibri" w:cs="Calibri" w:eastAsia="Calibri" w:hint="default"/>
          <w:sz w:val="18"/>
          <w:szCs w:val="18"/>
        </w:rPr>
        <w:sectPr>
          <w:headerReference w:type="default" r:id="rId318"/>
          <w:footerReference w:type="default" r:id="rId319"/>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p>
    <w:p>
      <w:pPr>
        <w:spacing w:line="240" w:lineRule="auto" w:before="4"/>
        <w:rPr>
          <w:rFonts w:ascii="Calibri" w:hAnsi="Calibri" w:cs="Calibri" w:eastAsia="Calibri" w:hint="default"/>
          <w:sz w:val="29"/>
          <w:szCs w:val="29"/>
        </w:rPr>
      </w:pPr>
    </w:p>
    <w:p>
      <w:pPr>
        <w:tabs>
          <w:tab w:pos="3055" w:val="left" w:leader="none"/>
        </w:tabs>
        <w:spacing w:before="36"/>
        <w:ind w:left="2518"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按权益法核算的长期股权投资</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p>
      <w:pPr>
        <w:tabs>
          <w:tab w:pos="5653" w:val="left" w:leader="none"/>
          <w:tab w:pos="6812" w:val="left" w:leader="none"/>
          <w:tab w:pos="8999" w:val="left" w:leader="none"/>
        </w:tabs>
        <w:spacing w:line="20" w:lineRule="exact"/>
        <w:ind w:left="4491"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15" name="image217.png" descr=""/>
            <wp:cNvGraphicFramePr>
              <a:graphicFrameLocks noChangeAspect="1"/>
            </wp:cNvGraphicFramePr>
            <a:graphic>
              <a:graphicData uri="http://schemas.openxmlformats.org/drawingml/2006/picture">
                <pic:pic>
                  <pic:nvPicPr>
                    <pic:cNvPr id="16" name="image217.png"/>
                    <pic:cNvPicPr/>
                  </pic:nvPicPr>
                  <pic:blipFill>
                    <a:blip r:embed="rId29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7" name="image217.png" descr=""/>
            <wp:cNvGraphicFramePr>
              <a:graphicFrameLocks noChangeAspect="1"/>
            </wp:cNvGraphicFramePr>
            <a:graphic>
              <a:graphicData uri="http://schemas.openxmlformats.org/drawingml/2006/picture">
                <pic:pic>
                  <pic:nvPicPr>
                    <pic:cNvPr id="18" name="image217.png"/>
                    <pic:cNvPicPr/>
                  </pic:nvPicPr>
                  <pic:blipFill>
                    <a:blip r:embed="rId296"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9" name="image217.png" descr=""/>
            <wp:cNvGraphicFramePr>
              <a:graphicFrameLocks noChangeAspect="1"/>
            </wp:cNvGraphicFramePr>
            <a:graphic>
              <a:graphicData uri="http://schemas.openxmlformats.org/drawingml/2006/picture">
                <pic:pic>
                  <pic:nvPicPr>
                    <pic:cNvPr id="20" name="image217.png"/>
                    <pic:cNvPicPr/>
                  </pic:nvPicPr>
                  <pic:blipFill>
                    <a:blip r:embed="rId29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21" name="image217.png" descr=""/>
            <wp:cNvGraphicFramePr>
              <a:graphicFrameLocks noChangeAspect="1"/>
            </wp:cNvGraphicFramePr>
            <a:graphic>
              <a:graphicData uri="http://schemas.openxmlformats.org/drawingml/2006/picture">
                <pic:pic>
                  <pic:nvPicPr>
                    <pic:cNvPr id="22" name="image217.png"/>
                    <pic:cNvPicPr/>
                  </pic:nvPicPr>
                  <pic:blipFill>
                    <a:blip r:embed="rId296"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9"/>
        <w:rPr>
          <w:rFonts w:ascii="宋体" w:hAnsi="宋体" w:cs="宋体" w:eastAsia="宋体" w:hint="default"/>
          <w:b/>
          <w:bCs/>
          <w:sz w:val="20"/>
          <w:szCs w:val="20"/>
        </w:rPr>
      </w:pPr>
    </w:p>
    <w:p>
      <w:pPr>
        <w:tabs>
          <w:tab w:pos="6807" w:val="left" w:leader="none"/>
        </w:tabs>
        <w:spacing w:line="111" w:lineRule="exact"/>
        <w:ind w:left="4491" w:right="0" w:firstLine="0"/>
        <w:rPr>
          <w:rFonts w:ascii="宋体" w:hAnsi="宋体" w:cs="宋体" w:eastAsia="宋体" w:hint="default"/>
          <w:sz w:val="11"/>
          <w:szCs w:val="11"/>
        </w:rPr>
      </w:pPr>
      <w:r>
        <w:rPr>
          <w:rFonts w:ascii="宋体"/>
          <w:position w:val="0"/>
          <w:sz w:val="2"/>
        </w:rPr>
        <w:drawing>
          <wp:inline distT="0" distB="0" distL="0" distR="0">
            <wp:extent cx="6096" cy="3048"/>
            <wp:effectExtent l="0" t="0" r="0" b="0"/>
            <wp:docPr id="23" name="image248.png" descr=""/>
            <wp:cNvGraphicFramePr>
              <a:graphicFrameLocks noChangeAspect="1"/>
            </wp:cNvGraphicFramePr>
            <a:graphic>
              <a:graphicData uri="http://schemas.openxmlformats.org/drawingml/2006/picture">
                <pic:pic>
                  <pic:nvPicPr>
                    <pic:cNvPr id="24" name="image248.png"/>
                    <pic:cNvPicPr/>
                  </pic:nvPicPr>
                  <pic:blipFill>
                    <a:blip r:embed="rId332" cstate="print"/>
                    <a:stretch>
                      <a:fillRect/>
                    </a:stretch>
                  </pic:blipFill>
                  <pic:spPr>
                    <a:xfrm>
                      <a:off x="0" y="0"/>
                      <a:ext cx="6096" cy="3048"/>
                    </a:xfrm>
                    <a:prstGeom prst="rect">
                      <a:avLst/>
                    </a:prstGeom>
                  </pic:spPr>
                </pic:pic>
              </a:graphicData>
            </a:graphic>
          </wp:inline>
        </w:drawing>
      </w:r>
      <w:r>
        <w:rPr>
          <w:rFonts w:ascii="宋体"/>
          <w:position w:val="0"/>
          <w:sz w:val="2"/>
        </w:rPr>
      </w:r>
      <w:r>
        <w:rPr>
          <w:rFonts w:ascii="宋体"/>
          <w:position w:val="0"/>
          <w:sz w:val="2"/>
        </w:rPr>
        <w:tab/>
      </w:r>
      <w:r>
        <w:rPr>
          <w:rFonts w:ascii="宋体"/>
          <w:position w:val="-1"/>
          <w:sz w:val="11"/>
        </w:rPr>
        <w:drawing>
          <wp:inline distT="0" distB="0" distL="0" distR="0">
            <wp:extent cx="1415440" cy="70675"/>
            <wp:effectExtent l="0" t="0" r="0" b="0"/>
            <wp:docPr id="25" name="image249.png" descr=""/>
            <wp:cNvGraphicFramePr>
              <a:graphicFrameLocks noChangeAspect="1"/>
            </wp:cNvGraphicFramePr>
            <a:graphic>
              <a:graphicData uri="http://schemas.openxmlformats.org/drawingml/2006/picture">
                <pic:pic>
                  <pic:nvPicPr>
                    <pic:cNvPr id="26" name="image249.png"/>
                    <pic:cNvPicPr/>
                  </pic:nvPicPr>
                  <pic:blipFill>
                    <a:blip r:embed="rId333" cstate="print"/>
                    <a:stretch>
                      <a:fillRect/>
                    </a:stretch>
                  </pic:blipFill>
                  <pic:spPr>
                    <a:xfrm>
                      <a:off x="0" y="0"/>
                      <a:ext cx="1415440" cy="70675"/>
                    </a:xfrm>
                    <a:prstGeom prst="rect">
                      <a:avLst/>
                    </a:prstGeom>
                  </pic:spPr>
                </pic:pic>
              </a:graphicData>
            </a:graphic>
          </wp:inline>
        </w:drawing>
      </w:r>
      <w:r>
        <w:rPr>
          <w:rFonts w:ascii="宋体"/>
          <w:position w:val="-1"/>
          <w:sz w:val="1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9"/>
          <w:szCs w:val="19"/>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2081;height:10" type="#_x0000_t75" stroked="false">
              <v:imagedata r:id="rId334" o:title=""/>
            </v:shape>
            <v:shape style="position:absolute;left:2077;top:0;width:1166;height:10" type="#_x0000_t75" stroked="false">
              <v:imagedata r:id="rId335" o:title=""/>
            </v:shape>
            <v:shape style="position:absolute;left:3238;top:0;width:1164;height:10" type="#_x0000_t75" stroked="false">
              <v:imagedata r:id="rId336" o:title=""/>
            </v:shape>
            <v:shape style="position:absolute;left:4398;top:0;width:2192;height:10" type="#_x0000_t75" stroked="false">
              <v:imagedata r:id="rId337" o:title=""/>
            </v:shape>
            <v:shape style="position:absolute;left:6585;top:0;width:1171;height:10" type="#_x0000_t75" stroked="false">
              <v:imagedata r:id="rId338"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8"/>
          <w:szCs w:val="8"/>
        </w:rPr>
      </w:pPr>
    </w:p>
    <w:p>
      <w:pPr>
        <w:spacing w:before="54"/>
        <w:ind w:left="2518" w:right="1679" w:firstLine="0"/>
        <w:jc w:val="left"/>
        <w:rPr>
          <w:rFonts w:ascii="宋体" w:hAnsi="宋体" w:cs="宋体" w:eastAsia="宋体" w:hint="default"/>
          <w:sz w:val="15"/>
          <w:szCs w:val="15"/>
        </w:rPr>
      </w:pPr>
      <w:r>
        <w:rPr/>
        <w:pict>
          <v:group style="position:absolute;margin-left:120.5pt;margin-top:8.579782pt;width:387.8pt;height:5.55pt;mso-position-horizontal-relative:page;mso-position-vertical-relative:paragraph;z-index:-1139752" coordorigin="2410,172" coordsize="7756,111">
            <v:shape style="position:absolute;left:2410;top:172;width:2101;height:110" type="#_x0000_t75" stroked="false">
              <v:imagedata r:id="rId339" o:title=""/>
            </v:shape>
            <v:shape style="position:absolute;left:4487;top:272;width:1166;height:10" type="#_x0000_t75" stroked="false">
              <v:imagedata r:id="rId335" o:title=""/>
            </v:shape>
            <v:shape style="position:absolute;left:5648;top:268;width:1174;height:14" type="#_x0000_t75" stroked="false">
              <v:imagedata r:id="rId340" o:title=""/>
            </v:shape>
            <v:shape style="position:absolute;left:6808;top:268;width:1066;height:14" type="#_x0000_t75" stroked="false">
              <v:imagedata r:id="rId341" o:title=""/>
            </v:shape>
            <v:shape style="position:absolute;left:7859;top:272;width:1141;height:10" type="#_x0000_t75" stroked="false">
              <v:imagedata r:id="rId342" o:title=""/>
            </v:shape>
            <v:shape style="position:absolute;left:8995;top:272;width:1171;height:10" type="#_x0000_t75" stroked="false">
              <v:imagedata r:id="rId338" o:title=""/>
            </v:shape>
            <w10:wrap type="none"/>
          </v:group>
        </w:pict>
      </w:r>
      <w:r>
        <w:rPr/>
        <w:pict>
          <v:shape style="position:absolute;margin-left:119.779999pt;margin-top:-66.780258pt;width:388.55pt;height:102pt;mso-position-horizontal-relative:page;mso-position-vertical-relative:paragraph;z-index:7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01"/>
                    <w:gridCol w:w="1162"/>
                    <w:gridCol w:w="1160"/>
                    <w:gridCol w:w="1051"/>
                    <w:gridCol w:w="1136"/>
                    <w:gridCol w:w="1162"/>
                  </w:tblGrid>
                  <w:tr>
                    <w:trPr>
                      <w:trHeight w:val="415" w:hRule="exact"/>
                    </w:trPr>
                    <w:tc>
                      <w:tcPr>
                        <w:tcW w:w="2101"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16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477" w:lineRule="auto"/>
                          <w:ind w:left="350" w:right="347"/>
                          <w:jc w:val="left"/>
                          <w:rPr>
                            <w:rFonts w:ascii="宋体" w:hAnsi="宋体" w:cs="宋体" w:eastAsia="宋体" w:hint="default"/>
                            <w:sz w:val="15"/>
                            <w:szCs w:val="15"/>
                          </w:rPr>
                        </w:pPr>
                        <w:r>
                          <w:rPr>
                            <w:rFonts w:ascii="宋体" w:hAnsi="宋体" w:cs="宋体" w:eastAsia="宋体" w:hint="default"/>
                            <w:sz w:val="15"/>
                            <w:szCs w:val="15"/>
                          </w:rPr>
                          <w:t>初始投</w:t>
                        </w:r>
                        <w:r>
                          <w:rPr>
                            <w:rFonts w:ascii="宋体" w:hAnsi="宋体" w:cs="宋体" w:eastAsia="宋体" w:hint="default"/>
                            <w:spacing w:val="-72"/>
                            <w:sz w:val="15"/>
                            <w:szCs w:val="15"/>
                          </w:rPr>
                          <w:t> </w:t>
                        </w:r>
                        <w:r>
                          <w:rPr>
                            <w:rFonts w:ascii="宋体" w:hAnsi="宋体" w:cs="宋体" w:eastAsia="宋体" w:hint="default"/>
                            <w:sz w:val="15"/>
                            <w:szCs w:val="15"/>
                          </w:rPr>
                          <w:t>资成本</w:t>
                        </w:r>
                      </w:p>
                    </w:tc>
                    <w:tc>
                      <w:tcPr>
                        <w:tcW w:w="116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2187"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561" w:right="0"/>
                          <w:jc w:val="left"/>
                          <w:rPr>
                            <w:rFonts w:ascii="宋体" w:hAnsi="宋体" w:cs="宋体" w:eastAsia="宋体" w:hint="default"/>
                            <w:sz w:val="15"/>
                            <w:szCs w:val="15"/>
                          </w:rPr>
                        </w:pPr>
                        <w:r>
                          <w:rPr>
                            <w:rFonts w:ascii="宋体" w:hAnsi="宋体" w:cs="宋体" w:eastAsia="宋体" w:hint="default"/>
                            <w:sz w:val="15"/>
                            <w:szCs w:val="15"/>
                          </w:rPr>
                          <w:t>本年权益增减额</w:t>
                        </w:r>
                      </w:p>
                    </w:tc>
                    <w:tc>
                      <w:tcPr>
                        <w:tcW w:w="1162"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tc>
                  </w:tr>
                  <w:tr>
                    <w:trPr>
                      <w:trHeight w:val="789" w:hRule="exact"/>
                    </w:trPr>
                    <w:tc>
                      <w:tcPr>
                        <w:tcW w:w="210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20" w:right="0"/>
                          <w:jc w:val="center"/>
                          <w:rPr>
                            <w:rFonts w:ascii="宋体" w:hAnsi="宋体" w:cs="宋体" w:eastAsia="宋体" w:hint="default"/>
                            <w:sz w:val="15"/>
                            <w:szCs w:val="15"/>
                          </w:rPr>
                        </w:pPr>
                        <w:r>
                          <w:rPr>
                            <w:rFonts w:ascii="宋体" w:hAnsi="宋体" w:cs="宋体" w:eastAsia="宋体" w:hint="default"/>
                            <w:sz w:val="15"/>
                            <w:szCs w:val="15"/>
                          </w:rPr>
                          <w:t>被投资单位</w:t>
                        </w:r>
                      </w:p>
                    </w:tc>
                    <w:tc>
                      <w:tcPr>
                        <w:tcW w:w="1162" w:type="dxa"/>
                        <w:vMerge/>
                        <w:tcBorders>
                          <w:left w:val="single" w:sz="4" w:space="0" w:color="000000"/>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2" w:right="0"/>
                          <w:jc w:val="center"/>
                          <w:rPr>
                            <w:rFonts w:ascii="宋体" w:hAnsi="宋体" w:cs="宋体" w:eastAsia="宋体" w:hint="default"/>
                            <w:sz w:val="15"/>
                            <w:szCs w:val="15"/>
                          </w:rPr>
                        </w:pPr>
                        <w:r>
                          <w:rPr>
                            <w:rFonts w:ascii="Calibri" w:hAnsi="Calibri" w:cs="Calibri" w:eastAsia="Calibri" w:hint="default"/>
                            <w:sz w:val="15"/>
                            <w:szCs w:val="15"/>
                          </w:rPr>
                          <w:t>2009</w:t>
                        </w:r>
                        <w:r>
                          <w:rPr>
                            <w:rFonts w:ascii="Calibri" w:hAnsi="Calibri" w:cs="Calibri" w:eastAsia="Calibri" w:hint="default"/>
                            <w:spacing w:val="6"/>
                            <w:sz w:val="15"/>
                            <w:szCs w:val="15"/>
                          </w:rPr>
                          <w:t> </w:t>
                        </w:r>
                        <w:r>
                          <w:rPr>
                            <w:rFonts w:ascii="宋体" w:hAnsi="宋体" w:cs="宋体" w:eastAsia="宋体" w:hint="default"/>
                            <w:sz w:val="15"/>
                            <w:szCs w:val="15"/>
                          </w:rPr>
                          <w:t>年</w:t>
                        </w: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5"/>
                            <w:szCs w:val="15"/>
                          </w:rPr>
                        </w:pPr>
                        <w:r>
                          <w:rPr>
                            <w:rFonts w:ascii="Calibri" w:hAnsi="Calibri" w:cs="Calibri" w:eastAsia="Calibri" w:hint="default"/>
                            <w:sz w:val="15"/>
                            <w:szCs w:val="15"/>
                          </w:rPr>
                          <w:t>12</w:t>
                        </w:r>
                        <w:r>
                          <w:rPr>
                            <w:rFonts w:ascii="Calibri" w:hAnsi="Calibri" w:cs="Calibri" w:eastAsia="Calibri"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7"/>
                            <w:sz w:val="15"/>
                            <w:szCs w:val="15"/>
                          </w:rPr>
                          <w:t> </w:t>
                        </w:r>
                        <w:r>
                          <w:rPr>
                            <w:rFonts w:ascii="Calibri" w:hAnsi="Calibri" w:cs="Calibri" w:eastAsia="Calibri" w:hint="default"/>
                            <w:sz w:val="15"/>
                            <w:szCs w:val="15"/>
                          </w:rPr>
                          <w:t>31</w:t>
                        </w:r>
                        <w:r>
                          <w:rPr>
                            <w:rFonts w:ascii="Calibri" w:hAnsi="Calibri" w:cs="Calibri" w:eastAsia="Calibri" w:hint="default"/>
                            <w:spacing w:val="5"/>
                            <w:sz w:val="15"/>
                            <w:szCs w:val="15"/>
                          </w:rPr>
                          <w:t> </w:t>
                        </w:r>
                        <w:r>
                          <w:rPr>
                            <w:rFonts w:ascii="宋体" w:hAnsi="宋体" w:cs="宋体" w:eastAsia="宋体" w:hint="default"/>
                            <w:sz w:val="15"/>
                            <w:szCs w:val="15"/>
                          </w:rPr>
                          <w:t>日</w:t>
                        </w:r>
                      </w:p>
                    </w:tc>
                    <w:tc>
                      <w:tcPr>
                        <w:tcW w:w="10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36" w:type="dxa"/>
                        <w:vMerge w:val="restart"/>
                        <w:tcBorders>
                          <w:top w:val="nil" w:sz="6" w:space="0" w:color="auto"/>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475" w:lineRule="auto"/>
                          <w:ind w:left="112" w:right="109" w:firstLine="223"/>
                          <w:jc w:val="left"/>
                          <w:rPr>
                            <w:rFonts w:ascii="宋体" w:hAnsi="宋体" w:cs="宋体" w:eastAsia="宋体" w:hint="default"/>
                            <w:sz w:val="15"/>
                            <w:szCs w:val="15"/>
                          </w:rPr>
                        </w:pPr>
                        <w:r>
                          <w:rPr>
                            <w:rFonts w:ascii="宋体" w:hAnsi="宋体" w:cs="宋体" w:eastAsia="宋体" w:hint="default"/>
                            <w:sz w:val="15"/>
                            <w:szCs w:val="15"/>
                          </w:rPr>
                          <w:t>其中：</w:t>
                        </w:r>
                        <w:r>
                          <w:rPr>
                            <w:rFonts w:ascii="宋体" w:hAnsi="宋体" w:cs="宋体" w:eastAsia="宋体" w:hint="default"/>
                            <w:w w:val="100"/>
                            <w:sz w:val="15"/>
                            <w:szCs w:val="15"/>
                          </w:rPr>
                          <w:t> </w:t>
                        </w:r>
                        <w:r>
                          <w:rPr>
                            <w:rFonts w:ascii="宋体" w:hAnsi="宋体" w:cs="宋体" w:eastAsia="宋体" w:hint="default"/>
                            <w:sz w:val="15"/>
                            <w:szCs w:val="15"/>
                          </w:rPr>
                          <w:t>分回现金红利</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184" w:lineRule="exact"/>
                          <w:ind w:right="2"/>
                          <w:jc w:val="center"/>
                          <w:rPr>
                            <w:rFonts w:ascii="宋体" w:hAnsi="宋体" w:cs="宋体" w:eastAsia="宋体" w:hint="default"/>
                            <w:sz w:val="15"/>
                            <w:szCs w:val="15"/>
                          </w:rPr>
                        </w:pPr>
                        <w:r>
                          <w:rPr>
                            <w:rFonts w:ascii="Calibri" w:hAnsi="Calibri" w:cs="Calibri" w:eastAsia="Calibri" w:hint="default"/>
                            <w:sz w:val="15"/>
                            <w:szCs w:val="15"/>
                          </w:rPr>
                          <w:t>2010</w:t>
                        </w:r>
                        <w:r>
                          <w:rPr>
                            <w:rFonts w:ascii="Calibri" w:hAnsi="Calibri" w:cs="Calibri" w:eastAsia="Calibri" w:hint="default"/>
                            <w:spacing w:val="5"/>
                            <w:sz w:val="15"/>
                            <w:szCs w:val="15"/>
                          </w:rPr>
                          <w:t> </w:t>
                        </w:r>
                        <w:r>
                          <w:rPr>
                            <w:rFonts w:ascii="宋体" w:hAnsi="宋体" w:cs="宋体" w:eastAsia="宋体" w:hint="default"/>
                            <w:sz w:val="15"/>
                            <w:szCs w:val="15"/>
                          </w:rPr>
                          <w:t>年</w:t>
                        </w: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5"/>
                            <w:szCs w:val="15"/>
                          </w:rPr>
                        </w:pPr>
                        <w:r>
                          <w:rPr>
                            <w:rFonts w:ascii="Calibri" w:hAnsi="Calibri" w:cs="Calibri" w:eastAsia="Calibri" w:hint="default"/>
                            <w:sz w:val="15"/>
                            <w:szCs w:val="15"/>
                          </w:rPr>
                          <w:t>12</w:t>
                        </w:r>
                        <w:r>
                          <w:rPr>
                            <w:rFonts w:ascii="Calibri" w:hAnsi="Calibri" w:cs="Calibri" w:eastAsia="Calibri"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37"/>
                            <w:sz w:val="15"/>
                            <w:szCs w:val="15"/>
                          </w:rPr>
                          <w:t> </w:t>
                        </w:r>
                        <w:r>
                          <w:rPr>
                            <w:rFonts w:ascii="Calibri" w:hAnsi="Calibri" w:cs="Calibri" w:eastAsia="Calibri" w:hint="default"/>
                            <w:sz w:val="15"/>
                            <w:szCs w:val="15"/>
                          </w:rPr>
                          <w:t>31</w:t>
                        </w:r>
                        <w:r>
                          <w:rPr>
                            <w:rFonts w:ascii="Calibri" w:hAnsi="Calibri" w:cs="Calibri" w:eastAsia="Calibri" w:hint="default"/>
                            <w:spacing w:val="4"/>
                            <w:sz w:val="15"/>
                            <w:szCs w:val="15"/>
                          </w:rPr>
                          <w:t> </w:t>
                        </w:r>
                        <w:r>
                          <w:rPr>
                            <w:rFonts w:ascii="宋体" w:hAnsi="宋体" w:cs="宋体" w:eastAsia="宋体" w:hint="default"/>
                            <w:sz w:val="15"/>
                            <w:szCs w:val="15"/>
                          </w:rPr>
                          <w:t>日</w:t>
                        </w:r>
                      </w:p>
                    </w:tc>
                  </w:tr>
                  <w:tr>
                    <w:trPr>
                      <w:trHeight w:val="288" w:hRule="exact"/>
                    </w:trPr>
                    <w:tc>
                      <w:tcPr>
                        <w:tcW w:w="2101" w:type="dxa"/>
                        <w:tcBorders>
                          <w:top w:val="nil" w:sz="6" w:space="0" w:color="auto"/>
                          <w:left w:val="nil" w:sz="6" w:space="0" w:color="auto"/>
                          <w:bottom w:val="nil" w:sz="6" w:space="0" w:color="auto"/>
                          <w:right w:val="single" w:sz="4" w:space="0" w:color="000000"/>
                        </w:tcBorders>
                      </w:tcPr>
                      <w:p>
                        <w:pPr/>
                      </w:p>
                    </w:tc>
                    <w:tc>
                      <w:tcPr>
                        <w:tcW w:w="1162" w:type="dxa"/>
                        <w:vMerge/>
                        <w:tcBorders>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051" w:type="dxa"/>
                        <w:tcBorders>
                          <w:top w:val="nil" w:sz="6" w:space="0" w:color="auto"/>
                          <w:left w:val="single" w:sz="4" w:space="0" w:color="000000"/>
                          <w:bottom w:val="nil" w:sz="6" w:space="0" w:color="auto"/>
                          <w:right w:val="single" w:sz="4" w:space="0" w:color="000000"/>
                        </w:tcBorders>
                      </w:tcPr>
                      <w:p>
                        <w:pPr/>
                      </w:p>
                    </w:tc>
                    <w:tc>
                      <w:tcPr>
                        <w:tcW w:w="1136" w:type="dxa"/>
                        <w:vMerge/>
                        <w:tcBorders>
                          <w:left w:val="single" w:sz="4" w:space="0" w:color="000000"/>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204" w:hRule="exact"/>
                    </w:trPr>
                    <w:tc>
                      <w:tcPr>
                        <w:tcW w:w="2101" w:type="dxa"/>
                        <w:tcBorders>
                          <w:top w:val="nil" w:sz="6" w:space="0" w:color="auto"/>
                          <w:left w:val="nil" w:sz="6" w:space="0" w:color="auto"/>
                          <w:bottom w:val="nil" w:sz="6" w:space="0" w:color="auto"/>
                          <w:right w:val="single" w:sz="4" w:space="0" w:color="000000"/>
                        </w:tcBorders>
                      </w:tcPr>
                      <w:p>
                        <w:pPr/>
                      </w:p>
                    </w:tc>
                    <w:tc>
                      <w:tcPr>
                        <w:tcW w:w="1162"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251" w:right="0"/>
                          <w:jc w:val="left"/>
                          <w:rPr>
                            <w:rFonts w:ascii="Calibri" w:hAnsi="Calibri" w:cs="Calibri" w:eastAsia="Calibri" w:hint="default"/>
                            <w:sz w:val="15"/>
                            <w:szCs w:val="15"/>
                          </w:rPr>
                        </w:pPr>
                        <w:r>
                          <w:rPr>
                            <w:rFonts w:ascii="Calibri"/>
                            <w:sz w:val="15"/>
                          </w:rPr>
                          <w:t>7,000,000.00</w:t>
                        </w:r>
                      </w:p>
                    </w:tc>
                    <w:tc>
                      <w:tcPr>
                        <w:tcW w:w="1160" w:type="dxa"/>
                        <w:tcBorders>
                          <w:top w:val="nil" w:sz="6" w:space="0" w:color="auto"/>
                          <w:left w:val="single" w:sz="4" w:space="0" w:color="000000"/>
                          <w:bottom w:val="nil" w:sz="6" w:space="0" w:color="auto"/>
                          <w:right w:val="single" w:sz="4" w:space="0" w:color="000000"/>
                        </w:tcBorders>
                      </w:tcPr>
                      <w:p>
                        <w:pPr/>
                      </w:p>
                    </w:tc>
                    <w:tc>
                      <w:tcPr>
                        <w:tcW w:w="1051" w:type="dxa"/>
                        <w:tcBorders>
                          <w:top w:val="nil" w:sz="6" w:space="0" w:color="auto"/>
                          <w:left w:val="single" w:sz="4" w:space="0" w:color="000000"/>
                          <w:bottom w:val="nil" w:sz="6" w:space="0" w:color="auto"/>
                          <w:right w:val="single" w:sz="4" w:space="0" w:color="000000"/>
                        </w:tcBorders>
                      </w:tcPr>
                      <w:p>
                        <w:pPr/>
                      </w:p>
                    </w:tc>
                    <w:tc>
                      <w:tcPr>
                        <w:tcW w:w="1136" w:type="dxa"/>
                        <w:vMerge/>
                        <w:tcBorders>
                          <w:left w:val="single" w:sz="4" w:space="0" w:color="000000"/>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15" w:hRule="exact"/>
                    </w:trPr>
                    <w:tc>
                      <w:tcPr>
                        <w:tcW w:w="2101" w:type="dxa"/>
                        <w:tcBorders>
                          <w:top w:val="nil" w:sz="6" w:space="0" w:color="auto"/>
                          <w:left w:val="nil" w:sz="6" w:space="0" w:color="auto"/>
                          <w:bottom w:val="single" w:sz="12" w:space="0" w:color="000000"/>
                          <w:right w:val="single" w:sz="4" w:space="0" w:color="000000"/>
                        </w:tcBorders>
                      </w:tcPr>
                      <w:p>
                        <w:pPr>
                          <w:pStyle w:val="TableParagraph"/>
                          <w:spacing w:line="240" w:lineRule="auto" w:before="79"/>
                          <w:ind w:right="46"/>
                          <w:jc w:val="center"/>
                          <w:rPr>
                            <w:rFonts w:ascii="宋体" w:hAnsi="宋体" w:cs="宋体" w:eastAsia="宋体" w:hint="default"/>
                            <w:sz w:val="15"/>
                            <w:szCs w:val="15"/>
                          </w:rPr>
                        </w:pPr>
                        <w:r>
                          <w:rPr>
                            <w:rFonts w:ascii="宋体" w:hAnsi="宋体" w:cs="宋体" w:eastAsia="宋体" w:hint="default"/>
                            <w:sz w:val="15"/>
                            <w:szCs w:val="15"/>
                          </w:rPr>
                          <w:t>上海浦江科技投资有限公司</w:t>
                        </w:r>
                      </w:p>
                    </w:tc>
                    <w:tc>
                      <w:tcPr>
                        <w:tcW w:w="1162" w:type="dxa"/>
                        <w:vMerge/>
                        <w:tcBorders>
                          <w:left w:val="single" w:sz="4" w:space="0" w:color="000000"/>
                          <w:bottom w:val="single" w:sz="12" w:space="0" w:color="000000"/>
                          <w:right w:val="single" w:sz="4" w:space="0" w:color="000000"/>
                        </w:tcBorders>
                      </w:tcPr>
                      <w:p>
                        <w:pPr/>
                      </w:p>
                    </w:tc>
                    <w:tc>
                      <w:tcPr>
                        <w:tcW w:w="11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4"/>
                          <w:ind w:left="252" w:right="0"/>
                          <w:jc w:val="left"/>
                          <w:rPr>
                            <w:rFonts w:ascii="Calibri" w:hAnsi="Calibri" w:cs="Calibri" w:eastAsia="Calibri" w:hint="default"/>
                            <w:sz w:val="15"/>
                            <w:szCs w:val="15"/>
                          </w:rPr>
                        </w:pPr>
                        <w:r>
                          <w:rPr>
                            <w:rFonts w:ascii="Calibri"/>
                            <w:sz w:val="15"/>
                          </w:rPr>
                          <w:t>7,186,083.42</w:t>
                        </w:r>
                      </w:p>
                    </w:tc>
                    <w:tc>
                      <w:tcPr>
                        <w:tcW w:w="10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4"/>
                          <w:ind w:left="254" w:right="0"/>
                          <w:jc w:val="left"/>
                          <w:rPr>
                            <w:rFonts w:ascii="Calibri" w:hAnsi="Calibri" w:cs="Calibri" w:eastAsia="Calibri" w:hint="default"/>
                            <w:sz w:val="15"/>
                            <w:szCs w:val="15"/>
                          </w:rPr>
                        </w:pPr>
                        <w:r>
                          <w:rPr>
                            <w:rFonts w:ascii="Calibri"/>
                            <w:sz w:val="15"/>
                          </w:rPr>
                          <w:t>999,033.22</w:t>
                        </w:r>
                      </w:p>
                    </w:tc>
                    <w:tc>
                      <w:tcPr>
                        <w:tcW w:w="1136" w:type="dxa"/>
                        <w:vMerge/>
                        <w:tcBorders>
                          <w:left w:val="single" w:sz="4" w:space="0" w:color="000000"/>
                          <w:bottom w:val="single" w:sz="12" w:space="0" w:color="000000"/>
                          <w:right w:val="single" w:sz="4" w:space="0" w:color="000000"/>
                        </w:tcBorders>
                      </w:tcPr>
                      <w:p>
                        <w:pPr/>
                      </w:p>
                    </w:tc>
                    <w:tc>
                      <w:tcPr>
                        <w:tcW w:w="1162" w:type="dxa"/>
                        <w:tcBorders>
                          <w:top w:val="nil" w:sz="6" w:space="0" w:color="auto"/>
                          <w:left w:val="single" w:sz="4" w:space="0" w:color="000000"/>
                          <w:bottom w:val="single" w:sz="12" w:space="0" w:color="000000"/>
                          <w:right w:val="nil" w:sz="6" w:space="0" w:color="auto"/>
                        </w:tcBorders>
                      </w:tcPr>
                      <w:p>
                        <w:pPr>
                          <w:pStyle w:val="TableParagraph"/>
                          <w:spacing w:line="240" w:lineRule="auto" w:before="114"/>
                          <w:ind w:left="249" w:right="0"/>
                          <w:jc w:val="left"/>
                          <w:rPr>
                            <w:rFonts w:ascii="Calibri" w:hAnsi="Calibri" w:cs="Calibri" w:eastAsia="Calibri" w:hint="default"/>
                            <w:sz w:val="15"/>
                            <w:szCs w:val="15"/>
                          </w:rPr>
                        </w:pPr>
                        <w:r>
                          <w:rPr>
                            <w:rFonts w:ascii="Calibri"/>
                            <w:sz w:val="15"/>
                          </w:rPr>
                          <w:t>8,185,118.64</w:t>
                        </w:r>
                      </w:p>
                    </w:tc>
                  </w:tr>
                </w:tbl>
                <w:p>
                  <w:pPr/>
                </w:p>
              </w:txbxContent>
            </v:textbox>
            <w10:wrap type="none"/>
          </v:shape>
        </w:pict>
      </w:r>
      <w:r>
        <w:rPr>
          <w:rFonts w:ascii="宋体" w:hAnsi="宋体" w:cs="宋体" w:eastAsia="宋体" w:hint="default"/>
          <w:sz w:val="15"/>
          <w:szCs w:val="15"/>
        </w:rPr>
        <w:t>联营企业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02.970001pt;margin-top:38.063663pt;width:.48pt;height:.12pt;mso-position-horizontal-relative:page;mso-position-vertical-relative:paragraph;z-index:-1139728" type="#_x0000_t75" stroked="false">
            <v:imagedata r:id="rId332" o:title=""/>
          </v:shape>
        </w:pict>
      </w:r>
      <w:r>
        <w:rPr/>
        <w:pict>
          <v:shape style="position:absolute;margin-left:267.769989pt;margin-top:38.063663pt;width:.47998pt;height:.12pt;mso-position-horizontal-relative:page;mso-position-vertical-relative:paragraph;z-index:-1139704" type="#_x0000_t75" stroked="false">
            <v:imagedata r:id="rId332" o:title=""/>
          </v:shape>
        </w:pict>
      </w:r>
      <w:r>
        <w:rPr/>
        <w:pict>
          <v:shape style="position:absolute;margin-left:326.470001pt;margin-top:38.063663pt;width:.48001pt;height:.12pt;mso-position-horizontal-relative:page;mso-position-vertical-relative:paragraph;z-index:-1139680" type="#_x0000_t75" stroked="false">
            <v:imagedata r:id="rId332" o:title=""/>
          </v:shape>
        </w:pict>
      </w:r>
      <w:r>
        <w:rPr/>
        <w:pict>
          <v:shape style="position:absolute;margin-left:366.549988pt;margin-top:38.063663pt;width:.48001pt;height:.12pt;mso-position-horizontal-relative:page;mso-position-vertical-relative:paragraph;z-index:-1139656" type="#_x0000_t75" stroked="false">
            <v:imagedata r:id="rId332" o:title=""/>
          </v:shape>
        </w:pict>
      </w:r>
      <w:r>
        <w:rPr/>
        <w:pict>
          <v:shape style="position:absolute;margin-left:430.149994pt;margin-top:38.063663pt;width:.47998pt;height:.12pt;mso-position-horizontal-relative:page;mso-position-vertical-relative:paragraph;z-index:-1139632" type="#_x0000_t75" stroked="false">
            <v:imagedata r:id="rId332" o:title=""/>
          </v:shape>
        </w:pict>
      </w:r>
      <w:r>
        <w:rPr/>
        <w:pict>
          <v:group style="position:absolute;margin-left:120.5pt;margin-top:77.183655pt;width:387.8pt;height:.5pt;mso-position-horizontal-relative:page;mso-position-vertical-relative:paragraph;z-index:-1139608" coordorigin="2410,1544" coordsize="7756,10">
            <v:shape style="position:absolute;left:2410;top:1544;width:1649;height:10" type="#_x0000_t75" stroked="false">
              <v:imagedata r:id="rId343" o:title=""/>
            </v:shape>
            <v:shape style="position:absolute;left:4055;top:1544;width:4548;height:10" type="#_x0000_t75" stroked="false">
              <v:imagedata r:id="rId344" o:title=""/>
            </v:shape>
            <v:shape style="position:absolute;left:8598;top:1544;width:1568;height:10" type="#_x0000_t75" stroked="false">
              <v:imagedata r:id="rId345"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按成本法核算的长期股权投资</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1"/>
          <w:szCs w:val="11"/>
        </w:rPr>
      </w:pPr>
    </w:p>
    <w:tbl>
      <w:tblPr>
        <w:tblW w:w="0" w:type="auto"/>
        <w:jc w:val="left"/>
        <w:tblInd w:w="2395" w:type="dxa"/>
        <w:tblLayout w:type="fixed"/>
        <w:tblCellMar>
          <w:top w:w="0" w:type="dxa"/>
          <w:left w:w="0" w:type="dxa"/>
          <w:bottom w:w="0" w:type="dxa"/>
          <w:right w:w="0" w:type="dxa"/>
        </w:tblCellMar>
        <w:tblLook w:val="01E0"/>
      </w:tblPr>
      <w:tblGrid>
        <w:gridCol w:w="1669"/>
        <w:gridCol w:w="1296"/>
        <w:gridCol w:w="1174"/>
        <w:gridCol w:w="802"/>
        <w:gridCol w:w="1272"/>
        <w:gridCol w:w="1558"/>
      </w:tblGrid>
      <w:tr>
        <w:trPr>
          <w:trHeight w:val="887" w:hRule="exact"/>
        </w:trPr>
        <w:tc>
          <w:tcPr>
            <w:tcW w:w="1669"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391"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2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初始投资成本</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8"/>
              <w:ind w:left="2" w:right="0"/>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30"/>
              <w:ind w:right="0"/>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802" w:type="dxa"/>
            <w:vMerge w:val="restart"/>
            <w:tcBorders>
              <w:top w:val="single" w:sz="12" w:space="0" w:color="000000"/>
              <w:left w:val="single" w:sz="4" w:space="0" w:color="000000"/>
              <w:right w:val="single" w:sz="4" w:space="0" w:color="000000"/>
            </w:tcBorders>
          </w:tcPr>
          <w:p>
            <w:pPr>
              <w:pStyle w:val="TableParagraph"/>
              <w:spacing w:line="396" w:lineRule="auto" w:before="128"/>
              <w:ind w:left="124" w:right="125"/>
              <w:jc w:val="left"/>
              <w:rPr>
                <w:rFonts w:ascii="宋体" w:hAnsi="宋体" w:cs="宋体" w:eastAsia="宋体" w:hint="default"/>
                <w:sz w:val="18"/>
                <w:szCs w:val="18"/>
              </w:rPr>
            </w:pPr>
            <w:r>
              <w:rPr>
                <w:rFonts w:ascii="宋体" w:hAnsi="宋体" w:cs="宋体" w:eastAsia="宋体" w:hint="default"/>
                <w:sz w:val="18"/>
                <w:szCs w:val="18"/>
              </w:rPr>
              <w:t>本年增 减变动</w:t>
            </w:r>
          </w:p>
        </w:tc>
        <w:tc>
          <w:tcPr>
            <w:tcW w:w="12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30"/>
              <w:ind w:left="2" w:right="0"/>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558" w:type="dxa"/>
            <w:tcBorders>
              <w:top w:val="single" w:sz="12" w:space="0" w:color="000000"/>
              <w:left w:val="single" w:sz="4" w:space="0" w:color="000000"/>
              <w:bottom w:val="nil" w:sz="6" w:space="0" w:color="auto"/>
              <w:right w:val="nil" w:sz="6" w:space="0" w:color="auto"/>
            </w:tcBorders>
          </w:tcPr>
          <w:p>
            <w:pPr>
              <w:pStyle w:val="TableParagraph"/>
              <w:spacing w:line="396" w:lineRule="auto" w:before="128"/>
              <w:ind w:left="322" w:right="329" w:firstLine="91"/>
              <w:jc w:val="left"/>
              <w:rPr>
                <w:rFonts w:ascii="宋体" w:hAnsi="宋体" w:cs="宋体" w:eastAsia="宋体" w:hint="default"/>
                <w:sz w:val="18"/>
                <w:szCs w:val="18"/>
              </w:rPr>
            </w:pPr>
            <w:r>
              <w:rPr>
                <w:rFonts w:ascii="宋体" w:hAnsi="宋体" w:cs="宋体" w:eastAsia="宋体" w:hint="default"/>
                <w:sz w:val="18"/>
                <w:szCs w:val="18"/>
              </w:rPr>
              <w:t>本年分回 的现金红利</w:t>
            </w:r>
          </w:p>
        </w:tc>
      </w:tr>
      <w:tr>
        <w:trPr>
          <w:trHeight w:val="714" w:hRule="exact"/>
        </w:trPr>
        <w:tc>
          <w:tcPr>
            <w:tcW w:w="1669" w:type="dxa"/>
            <w:tcBorders>
              <w:top w:val="nil" w:sz="6" w:space="0" w:color="auto"/>
              <w:left w:val="nil" w:sz="6" w:space="0" w:color="auto"/>
              <w:bottom w:val="single" w:sz="12" w:space="0" w:color="000000"/>
              <w:right w:val="single" w:sz="4" w:space="0" w:color="000000"/>
            </w:tcBorders>
          </w:tcPr>
          <w:p>
            <w:pPr>
              <w:pStyle w:val="TableParagraph"/>
              <w:spacing w:line="240" w:lineRule="auto" w:before="45"/>
              <w:ind w:left="263" w:right="0" w:hanging="92"/>
              <w:jc w:val="left"/>
              <w:rPr>
                <w:rFonts w:ascii="宋体" w:hAnsi="宋体" w:cs="宋体" w:eastAsia="宋体" w:hint="default"/>
                <w:sz w:val="18"/>
                <w:szCs w:val="18"/>
              </w:rPr>
            </w:pPr>
            <w:r>
              <w:rPr>
                <w:rFonts w:ascii="宋体" w:hAnsi="宋体" w:cs="宋体" w:eastAsia="宋体" w:hint="default"/>
                <w:sz w:val="18"/>
                <w:szCs w:val="18"/>
              </w:rPr>
              <w:t>上海申银万国证券</w:t>
            </w:r>
          </w:p>
          <w:p>
            <w:pPr>
              <w:pStyle w:val="TableParagraph"/>
              <w:spacing w:line="240" w:lineRule="auto" w:before="153"/>
              <w:ind w:left="263" w:right="0"/>
              <w:jc w:val="left"/>
              <w:rPr>
                <w:rFonts w:ascii="宋体" w:hAnsi="宋体" w:cs="宋体" w:eastAsia="宋体" w:hint="default"/>
                <w:sz w:val="18"/>
                <w:szCs w:val="18"/>
              </w:rPr>
            </w:pPr>
            <w:r>
              <w:rPr>
                <w:rFonts w:ascii="宋体" w:hAnsi="宋体" w:cs="宋体" w:eastAsia="宋体" w:hint="default"/>
                <w:sz w:val="18"/>
                <w:szCs w:val="18"/>
              </w:rPr>
              <w:t>研究所有限公司</w:t>
            </w:r>
          </w:p>
        </w:tc>
        <w:tc>
          <w:tcPr>
            <w:tcW w:w="12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0"/>
              <w:jc w:val="center"/>
              <w:rPr>
                <w:rFonts w:ascii="Calibri" w:hAnsi="Calibri" w:cs="Calibri" w:eastAsia="Calibri" w:hint="default"/>
                <w:sz w:val="18"/>
                <w:szCs w:val="18"/>
              </w:rPr>
            </w:pPr>
            <w:r>
              <w:rPr>
                <w:rFonts w:ascii="Calibri"/>
                <w:sz w:val="18"/>
              </w:rPr>
              <w:t>2,000,000.00</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03" w:right="0"/>
              <w:jc w:val="left"/>
              <w:rPr>
                <w:rFonts w:ascii="Calibri" w:hAnsi="Calibri" w:cs="Calibri" w:eastAsia="Calibri" w:hint="default"/>
                <w:sz w:val="18"/>
                <w:szCs w:val="18"/>
              </w:rPr>
            </w:pPr>
            <w:r>
              <w:rPr>
                <w:rFonts w:ascii="Calibri"/>
                <w:sz w:val="18"/>
              </w:rPr>
              <w:t>2,000,000.00</w:t>
            </w:r>
          </w:p>
        </w:tc>
        <w:tc>
          <w:tcPr>
            <w:tcW w:w="802" w:type="dxa"/>
            <w:vMerge/>
            <w:tcBorders>
              <w:left w:val="single" w:sz="4" w:space="0" w:color="000000"/>
              <w:bottom w:val="single" w:sz="12" w:space="0" w:color="000000"/>
              <w:right w:val="single" w:sz="4" w:space="0" w:color="000000"/>
            </w:tcBorders>
          </w:tcPr>
          <w:p>
            <w:pPr/>
          </w:p>
        </w:tc>
        <w:tc>
          <w:tcPr>
            <w:tcW w:w="12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51" w:right="0"/>
              <w:jc w:val="left"/>
              <w:rPr>
                <w:rFonts w:ascii="Calibri" w:hAnsi="Calibri" w:cs="Calibri" w:eastAsia="Calibri" w:hint="default"/>
                <w:sz w:val="18"/>
                <w:szCs w:val="18"/>
              </w:rPr>
            </w:pPr>
            <w:r>
              <w:rPr>
                <w:rFonts w:ascii="Calibri"/>
                <w:sz w:val="18"/>
              </w:rPr>
              <w:t>2,000,000.00</w:t>
            </w:r>
          </w:p>
        </w:tc>
        <w:tc>
          <w:tcPr>
            <w:tcW w:w="1558"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363" w:right="0"/>
              <w:jc w:val="left"/>
              <w:rPr>
                <w:rFonts w:ascii="Calibri" w:hAnsi="Calibri" w:cs="Calibri" w:eastAsia="Calibri" w:hint="default"/>
                <w:sz w:val="18"/>
                <w:szCs w:val="18"/>
              </w:rPr>
            </w:pPr>
            <w:r>
              <w:rPr>
                <w:rFonts w:ascii="Calibri"/>
                <w:sz w:val="18"/>
              </w:rPr>
              <w:t>300,000.00</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2513" w:val="left" w:leader="none"/>
          <w:tab w:pos="3055" w:val="left" w:leader="none"/>
        </w:tabs>
        <w:spacing w:line="643" w:lineRule="auto" w:before="0"/>
        <w:ind w:left="2518" w:right="7070"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固定资产原价及累计折旧</w:t>
      </w:r>
      <w:r>
        <w:rPr>
          <w:rFonts w:ascii="宋体" w:hAnsi="宋体" w:cs="宋体" w:eastAsia="宋体" w:hint="default"/>
          <w:b/>
          <w:bCs/>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tab/>
        <w:t>固定资产原价</w:t>
      </w:r>
      <w:r>
        <w:rPr>
          <w:rFonts w:ascii="宋体" w:hAnsi="宋体" w:cs="宋体" w:eastAsia="宋体" w:hint="default"/>
          <w:sz w:val="21"/>
          <w:szCs w:val="21"/>
        </w:rPr>
      </w:r>
    </w:p>
    <w:p>
      <w:pPr>
        <w:spacing w:line="240" w:lineRule="auto" w:before="6"/>
        <w:rPr>
          <w:rFonts w:ascii="宋体" w:hAnsi="宋体" w:cs="宋体" w:eastAsia="宋体" w:hint="default"/>
          <w:b/>
          <w:bCs/>
          <w:sz w:val="7"/>
          <w:szCs w:val="7"/>
        </w:rPr>
      </w:pPr>
    </w:p>
    <w:p>
      <w:pPr>
        <w:tabs>
          <w:tab w:pos="5504" w:val="left" w:leader="none"/>
          <w:tab w:pos="7009" w:val="left" w:leader="none"/>
          <w:tab w:pos="8329" w:val="left" w:leader="none"/>
        </w:tabs>
        <w:spacing w:line="20" w:lineRule="exact"/>
        <w:ind w:left="3831"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27" name="image262.png" descr=""/>
            <wp:cNvGraphicFramePr>
              <a:graphicFrameLocks noChangeAspect="1"/>
            </wp:cNvGraphicFramePr>
            <a:graphic>
              <a:graphicData uri="http://schemas.openxmlformats.org/drawingml/2006/picture">
                <pic:pic>
                  <pic:nvPicPr>
                    <pic:cNvPr id="28" name="image262.png"/>
                    <pic:cNvPicPr/>
                  </pic:nvPicPr>
                  <pic:blipFill>
                    <a:blip r:embed="rId34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29" name="image262.png" descr=""/>
            <wp:cNvGraphicFramePr>
              <a:graphicFrameLocks noChangeAspect="1"/>
            </wp:cNvGraphicFramePr>
            <a:graphic>
              <a:graphicData uri="http://schemas.openxmlformats.org/drawingml/2006/picture">
                <pic:pic>
                  <pic:nvPicPr>
                    <pic:cNvPr id="30" name="image262.png"/>
                    <pic:cNvPicPr/>
                  </pic:nvPicPr>
                  <pic:blipFill>
                    <a:blip r:embed="rId346"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31" name="image262.png" descr=""/>
            <wp:cNvGraphicFramePr>
              <a:graphicFrameLocks noChangeAspect="1"/>
            </wp:cNvGraphicFramePr>
            <a:graphic>
              <a:graphicData uri="http://schemas.openxmlformats.org/drawingml/2006/picture">
                <pic:pic>
                  <pic:nvPicPr>
                    <pic:cNvPr id="32" name="image262.png"/>
                    <pic:cNvPicPr/>
                  </pic:nvPicPr>
                  <pic:blipFill>
                    <a:blip r:embed="rId34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33" name="image262.png" descr=""/>
            <wp:cNvGraphicFramePr>
              <a:graphicFrameLocks noChangeAspect="1"/>
            </wp:cNvGraphicFramePr>
            <a:graphic>
              <a:graphicData uri="http://schemas.openxmlformats.org/drawingml/2006/picture">
                <pic:pic>
                  <pic:nvPicPr>
                    <pic:cNvPr id="34" name="image262.png"/>
                    <pic:cNvPicPr/>
                  </pic:nvPicPr>
                  <pic:blipFill>
                    <a:blip r:embed="rId346"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9"/>
        <w:rPr>
          <w:rFonts w:ascii="宋体" w:hAnsi="宋体" w:cs="宋体" w:eastAsia="宋体" w:hint="default"/>
          <w:b/>
          <w:bCs/>
          <w:sz w:val="4"/>
          <w:szCs w:val="4"/>
        </w:rPr>
      </w:pPr>
    </w:p>
    <w:p>
      <w:pPr>
        <w:spacing w:before="44"/>
        <w:ind w:left="3944" w:right="1679" w:firstLine="0"/>
        <w:jc w:val="left"/>
        <w:rPr>
          <w:rFonts w:ascii="宋体" w:hAnsi="宋体" w:cs="宋体" w:eastAsia="宋体" w:hint="default"/>
          <w:sz w:val="18"/>
          <w:szCs w:val="18"/>
        </w:rPr>
      </w:pPr>
      <w:r>
        <w:rPr/>
        <w:pict>
          <v:group style="position:absolute;margin-left:120.5pt;margin-top:10.431706pt;width:387.8pt;height:5.55pt;mso-position-horizontal-relative:page;mso-position-vertical-relative:paragraph;z-index:-1139584" coordorigin="2410,209" coordsize="7756,111">
            <v:shape style="position:absolute;left:2410;top:209;width:1441;height:110" type="#_x0000_t75" stroked="false">
              <v:imagedata r:id="rId347" o:title=""/>
            </v:shape>
            <v:shape style="position:absolute;left:3827;top:305;width:1687;height:14" type="#_x0000_t75" stroked="false">
              <v:imagedata r:id="rId348" o:title=""/>
            </v:shape>
            <v:shape style="position:absolute;left:5499;top:305;width:1520;height:14" type="#_x0000_t75" stroked="false">
              <v:imagedata r:id="rId349" o:title=""/>
            </v:shape>
            <v:shape style="position:absolute;left:7005;top:305;width:1334;height:14" type="#_x0000_t75" stroked="false">
              <v:imagedata r:id="rId350" o:title=""/>
            </v:shape>
            <v:shape style="position:absolute;left:8325;top:309;width:1841;height:10" type="#_x0000_t75" stroked="false">
              <v:imagedata r:id="rId351" o:title=""/>
            </v:shape>
            <w10:wrap type="none"/>
          </v:group>
        </w:pict>
      </w:r>
      <w:r>
        <w:rPr/>
        <w:pict>
          <v:shape style="position:absolute;margin-left:119.779999pt;margin-top:-5.528274pt;width:388.55pt;height:142.450pt;mso-position-horizontal-relative:page;mso-position-vertical-relative:paragraph;z-index:7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41"/>
                    <w:gridCol w:w="1673"/>
                    <w:gridCol w:w="1505"/>
                    <w:gridCol w:w="1320"/>
                    <w:gridCol w:w="1832"/>
                  </w:tblGrid>
                  <w:tr>
                    <w:trPr>
                      <w:trHeight w:val="305" w:hRule="exact"/>
                    </w:trPr>
                    <w:tc>
                      <w:tcPr>
                        <w:tcW w:w="1441" w:type="dxa"/>
                        <w:tcBorders>
                          <w:top w:val="single" w:sz="12" w:space="0" w:color="000000"/>
                          <w:left w:val="nil" w:sz="6" w:space="0" w:color="auto"/>
                          <w:bottom w:val="nil" w:sz="6" w:space="0" w:color="auto"/>
                          <w:right w:val="single" w:sz="4" w:space="0" w:color="000000"/>
                        </w:tcBorders>
                      </w:tcPr>
                      <w:p>
                        <w:pPr>
                          <w:pStyle w:val="TableParagraph"/>
                          <w:tabs>
                            <w:tab w:pos="909" w:val="left" w:leader="none"/>
                          </w:tabs>
                          <w:spacing w:line="205" w:lineRule="exact" w:before="125"/>
                          <w:ind w:left="367" w:right="0"/>
                          <w:jc w:val="left"/>
                          <w:rPr>
                            <w:rFonts w:ascii="宋体" w:hAnsi="宋体" w:cs="宋体" w:eastAsia="宋体" w:hint="default"/>
                            <w:sz w:val="18"/>
                            <w:szCs w:val="18"/>
                          </w:rPr>
                        </w:pPr>
                        <w:r>
                          <w:rPr>
                            <w:rFonts w:ascii="宋体" w:hAnsi="宋体" w:cs="宋体" w:eastAsia="宋体" w:hint="default"/>
                            <w:sz w:val="18"/>
                            <w:szCs w:val="18"/>
                          </w:rPr>
                          <w:t>类</w:t>
                          <w:tab/>
                          <w:t>别</w:t>
                        </w:r>
                      </w:p>
                    </w:tc>
                    <w:tc>
                      <w:tcPr>
                        <w:tcW w:w="167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tc>
                    <w:tc>
                      <w:tcPr>
                        <w:tcW w:w="1505" w:type="dxa"/>
                        <w:vMerge w:val="restart"/>
                        <w:tcBorders>
                          <w:top w:val="single" w:sz="12" w:space="0" w:color="000000"/>
                          <w:left w:val="single" w:sz="4" w:space="0" w:color="000000"/>
                          <w:right w:val="single" w:sz="4" w:space="0" w:color="000000"/>
                        </w:tcBorders>
                      </w:tcPr>
                      <w:p>
                        <w:pPr>
                          <w:pStyle w:val="TableParagraph"/>
                          <w:spacing w:line="240" w:lineRule="auto" w:before="125"/>
                          <w:ind w:left="477"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20" w:type="dxa"/>
                        <w:vMerge w:val="restart"/>
                        <w:tcBorders>
                          <w:top w:val="single" w:sz="12" w:space="0" w:color="000000"/>
                          <w:left w:val="single" w:sz="4" w:space="0" w:color="000000"/>
                          <w:right w:val="single" w:sz="4" w:space="0" w:color="000000"/>
                        </w:tcBorders>
                      </w:tcPr>
                      <w:p>
                        <w:pPr>
                          <w:pStyle w:val="TableParagraph"/>
                          <w:spacing w:line="240" w:lineRule="auto" w:before="125"/>
                          <w:ind w:left="383"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832" w:type="dxa"/>
                        <w:vMerge w:val="restart"/>
                        <w:tcBorders>
                          <w:top w:val="single" w:sz="12" w:space="0" w:color="000000"/>
                          <w:left w:val="single" w:sz="4" w:space="0" w:color="000000"/>
                          <w:right w:val="nil" w:sz="6" w:space="0" w:color="auto"/>
                        </w:tcBorders>
                      </w:tcPr>
                      <w:p>
                        <w:pPr>
                          <w:pStyle w:val="TableParagraph"/>
                          <w:spacing w:line="240" w:lineRule="auto" w:before="125"/>
                          <w:ind w:left="160"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91" w:hRule="exact"/>
                    </w:trPr>
                    <w:tc>
                      <w:tcPr>
                        <w:tcW w:w="1441"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single" w:sz="4" w:space="0" w:color="000000"/>
                        </w:tcBorders>
                      </w:tcPr>
                      <w:p>
                        <w:pPr/>
                      </w:p>
                    </w:tc>
                    <w:tc>
                      <w:tcPr>
                        <w:tcW w:w="1505"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832" w:type="dxa"/>
                        <w:vMerge/>
                        <w:tcBorders>
                          <w:left w:val="single" w:sz="4" w:space="0" w:color="000000"/>
                          <w:right w:val="nil" w:sz="6" w:space="0" w:color="auto"/>
                        </w:tcBorders>
                      </w:tcPr>
                      <w:p>
                        <w:pPr/>
                      </w:p>
                    </w:tc>
                  </w:tr>
                  <w:tr>
                    <w:trPr>
                      <w:trHeight w:val="20" w:hRule="exact"/>
                    </w:trPr>
                    <w:tc>
                      <w:tcPr>
                        <w:tcW w:w="1441"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c>
                      <w:tcPr>
                        <w:tcW w:w="1505" w:type="dxa"/>
                        <w:vMerge/>
                        <w:tcBorders>
                          <w:left w:val="single" w:sz="4" w:space="0" w:color="000000"/>
                          <w:bottom w:val="nil" w:sz="6" w:space="0" w:color="auto"/>
                          <w:right w:val="single" w:sz="4" w:space="0" w:color="000000"/>
                        </w:tcBorders>
                      </w:tcPr>
                      <w:p>
                        <w:pPr/>
                      </w:p>
                    </w:tc>
                    <w:tc>
                      <w:tcPr>
                        <w:tcW w:w="1320" w:type="dxa"/>
                        <w:vMerge/>
                        <w:tcBorders>
                          <w:left w:val="single" w:sz="4" w:space="0" w:color="000000"/>
                          <w:bottom w:val="nil" w:sz="6" w:space="0" w:color="auto"/>
                          <w:right w:val="single" w:sz="4" w:space="0" w:color="000000"/>
                        </w:tcBorders>
                      </w:tcPr>
                      <w:p>
                        <w:pPr/>
                      </w:p>
                    </w:tc>
                    <w:tc>
                      <w:tcPr>
                        <w:tcW w:w="1832" w:type="dxa"/>
                        <w:vMerge/>
                        <w:tcBorders>
                          <w:left w:val="single" w:sz="4" w:space="0" w:color="000000"/>
                          <w:bottom w:val="nil" w:sz="6" w:space="0" w:color="auto"/>
                          <w:right w:val="nil" w:sz="6" w:space="0" w:color="auto"/>
                        </w:tcBorders>
                      </w:tcPr>
                      <w:p>
                        <w:pPr/>
                      </w:p>
                    </w:tc>
                  </w:tr>
                  <w:tr>
                    <w:trPr>
                      <w:trHeight w:val="484" w:hRule="exact"/>
                    </w:trPr>
                    <w:tc>
                      <w:tcPr>
                        <w:tcW w:w="1441"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67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126,251,538.61</w:t>
                        </w:r>
                      </w:p>
                    </w:tc>
                    <w:tc>
                      <w:tcPr>
                        <w:tcW w:w="1505"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right="105"/>
                          <w:jc w:val="right"/>
                          <w:rPr>
                            <w:rFonts w:ascii="Calibri" w:hAnsi="Calibri" w:cs="Calibri" w:eastAsia="Calibri" w:hint="default"/>
                            <w:sz w:val="18"/>
                            <w:szCs w:val="18"/>
                          </w:rPr>
                        </w:pPr>
                        <w:r>
                          <w:rPr>
                            <w:rFonts w:ascii="Calibri"/>
                            <w:spacing w:val="-1"/>
                            <w:sz w:val="18"/>
                          </w:rPr>
                          <w:t>126,251,538.61</w:t>
                        </w:r>
                      </w:p>
                    </w:tc>
                  </w:tr>
                  <w:tr>
                    <w:trPr>
                      <w:trHeight w:val="400" w:hRule="exact"/>
                    </w:trPr>
                    <w:tc>
                      <w:tcPr>
                        <w:tcW w:w="1441"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7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Calibri" w:hAnsi="Calibri" w:cs="Calibri" w:eastAsia="Calibri" w:hint="default"/>
                            <w:sz w:val="18"/>
                            <w:szCs w:val="18"/>
                          </w:rPr>
                        </w:pPr>
                        <w:r>
                          <w:rPr>
                            <w:rFonts w:ascii="Calibri"/>
                            <w:spacing w:val="-1"/>
                            <w:sz w:val="18"/>
                          </w:rPr>
                          <w:t>6,457,371.20</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96"/>
                          <w:jc w:val="right"/>
                          <w:rPr>
                            <w:rFonts w:ascii="Calibri" w:hAnsi="Calibri" w:cs="Calibri" w:eastAsia="Calibri" w:hint="default"/>
                            <w:sz w:val="18"/>
                            <w:szCs w:val="18"/>
                          </w:rPr>
                        </w:pPr>
                        <w:r>
                          <w:rPr>
                            <w:rFonts w:ascii="Calibri"/>
                            <w:sz w:val="18"/>
                          </w:rPr>
                          <w:t>1,631,850.00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Calibri" w:hAnsi="Calibri" w:cs="Calibri" w:eastAsia="Calibri" w:hint="default"/>
                            <w:sz w:val="18"/>
                            <w:szCs w:val="18"/>
                          </w:rPr>
                        </w:pPr>
                        <w:r>
                          <w:rPr>
                            <w:rFonts w:ascii="Calibri"/>
                            <w:spacing w:val="-1"/>
                            <w:w w:val="95"/>
                            <w:sz w:val="18"/>
                          </w:rPr>
                          <w:t>1,473,974.81</w:t>
                        </w: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8"/>
                          <w:jc w:val="right"/>
                          <w:rPr>
                            <w:rFonts w:ascii="Calibri" w:hAnsi="Calibri" w:cs="Calibri" w:eastAsia="Calibri" w:hint="default"/>
                            <w:sz w:val="18"/>
                            <w:szCs w:val="18"/>
                          </w:rPr>
                        </w:pPr>
                        <w:r>
                          <w:rPr>
                            <w:rFonts w:ascii="Calibri"/>
                            <w:sz w:val="18"/>
                          </w:rPr>
                          <w:t>6,615,246.39</w:t>
                        </w:r>
                      </w:p>
                    </w:tc>
                  </w:tr>
                  <w:tr>
                    <w:trPr>
                      <w:trHeight w:val="400" w:hRule="exact"/>
                    </w:trPr>
                    <w:tc>
                      <w:tcPr>
                        <w:tcW w:w="144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673"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3"/>
                          <w:jc w:val="right"/>
                          <w:rPr>
                            <w:rFonts w:ascii="Calibri" w:hAnsi="Calibri" w:cs="Calibri" w:eastAsia="Calibri" w:hint="default"/>
                            <w:sz w:val="18"/>
                            <w:szCs w:val="18"/>
                          </w:rPr>
                        </w:pPr>
                        <w:r>
                          <w:rPr>
                            <w:rFonts w:ascii="Calibri"/>
                            <w:sz w:val="18"/>
                          </w:rPr>
                          <w:t>2,419,116.12</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99"/>
                          <w:jc w:val="right"/>
                          <w:rPr>
                            <w:rFonts w:ascii="Calibri" w:hAnsi="Calibri" w:cs="Calibri" w:eastAsia="Calibri" w:hint="default"/>
                            <w:sz w:val="18"/>
                            <w:szCs w:val="18"/>
                          </w:rPr>
                        </w:pPr>
                        <w:r>
                          <w:rPr>
                            <w:rFonts w:ascii="Calibri"/>
                            <w:sz w:val="18"/>
                          </w:rPr>
                          <w:t>6,800.00</w:t>
                        </w:r>
                      </w:p>
                    </w:tc>
                    <w:tc>
                      <w:tcPr>
                        <w:tcW w:w="1320"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6"/>
                          <w:jc w:val="right"/>
                          <w:rPr>
                            <w:rFonts w:ascii="Calibri" w:hAnsi="Calibri" w:cs="Calibri" w:eastAsia="Calibri" w:hint="default"/>
                            <w:sz w:val="18"/>
                            <w:szCs w:val="18"/>
                          </w:rPr>
                        </w:pPr>
                        <w:r>
                          <w:rPr>
                            <w:rFonts w:ascii="Calibri"/>
                            <w:spacing w:val="-1"/>
                            <w:sz w:val="18"/>
                          </w:rPr>
                          <w:t>2,425,916.12</w:t>
                        </w:r>
                      </w:p>
                    </w:tc>
                  </w:tr>
                  <w:tr>
                    <w:trPr>
                      <w:trHeight w:val="315" w:hRule="exact"/>
                    </w:trPr>
                    <w:tc>
                      <w:tcPr>
                        <w:tcW w:w="1441"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673"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Calibri" w:hAnsi="Calibri" w:cs="Calibri" w:eastAsia="Calibri" w:hint="default"/>
                            <w:sz w:val="18"/>
                            <w:szCs w:val="18"/>
                          </w:rPr>
                        </w:pPr>
                        <w:r>
                          <w:rPr>
                            <w:rFonts w:ascii="Calibri"/>
                            <w:sz w:val="18"/>
                          </w:rPr>
                          <w:t>29,033,585.23</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99"/>
                          <w:jc w:val="right"/>
                          <w:rPr>
                            <w:rFonts w:ascii="Calibri" w:hAnsi="Calibri" w:cs="Calibri" w:eastAsia="Calibri" w:hint="default"/>
                            <w:sz w:val="18"/>
                            <w:szCs w:val="18"/>
                          </w:rPr>
                        </w:pPr>
                        <w:r>
                          <w:rPr>
                            <w:rFonts w:ascii="Calibri"/>
                            <w:spacing w:val="-1"/>
                            <w:sz w:val="18"/>
                          </w:rPr>
                          <w:t>6,116,573.37</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Calibri" w:hAnsi="Calibri" w:cs="Calibri" w:eastAsia="Calibri" w:hint="default"/>
                            <w:sz w:val="18"/>
                            <w:szCs w:val="18"/>
                          </w:rPr>
                        </w:pPr>
                        <w:r>
                          <w:rPr>
                            <w:rFonts w:ascii="Calibri"/>
                            <w:spacing w:val="-1"/>
                            <w:sz w:val="18"/>
                          </w:rPr>
                          <w:t>503,007.00</w:t>
                        </w: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8"/>
                          <w:jc w:val="right"/>
                          <w:rPr>
                            <w:rFonts w:ascii="Calibri" w:hAnsi="Calibri" w:cs="Calibri" w:eastAsia="Calibri" w:hint="default"/>
                            <w:sz w:val="18"/>
                            <w:szCs w:val="18"/>
                          </w:rPr>
                        </w:pPr>
                        <w:r>
                          <w:rPr>
                            <w:rFonts w:ascii="Calibri"/>
                            <w:spacing w:val="-1"/>
                            <w:sz w:val="18"/>
                          </w:rPr>
                          <w:t>34,647,151.60</w:t>
                        </w:r>
                      </w:p>
                    </w:tc>
                  </w:tr>
                  <w:tr>
                    <w:trPr>
                      <w:trHeight w:val="485" w:hRule="exact"/>
                    </w:trPr>
                    <w:tc>
                      <w:tcPr>
                        <w:tcW w:w="1441" w:type="dxa"/>
                        <w:tcBorders>
                          <w:top w:val="nil" w:sz="6" w:space="0" w:color="auto"/>
                          <w:left w:val="nil" w:sz="6" w:space="0" w:color="auto"/>
                          <w:bottom w:val="nil" w:sz="6" w:space="0" w:color="auto"/>
                          <w:right w:val="single" w:sz="4" w:space="0" w:color="000000"/>
                        </w:tcBorders>
                      </w:tcPr>
                      <w:p>
                        <w:pPr>
                          <w:pStyle w:val="TableParagraph"/>
                          <w:spacing w:line="240" w:lineRule="auto" w:before="128"/>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7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16,533,829.60</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894,081.74</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13,611.30</w:t>
                        </w: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17,414,300.04</w:t>
                        </w:r>
                      </w:p>
                    </w:tc>
                  </w:tr>
                  <w:tr>
                    <w:trPr>
                      <w:trHeight w:val="321" w:hRule="exact"/>
                    </w:trPr>
                    <w:tc>
                      <w:tcPr>
                        <w:tcW w:w="1441" w:type="dxa"/>
                        <w:tcBorders>
                          <w:top w:val="nil" w:sz="6" w:space="0" w:color="auto"/>
                          <w:left w:val="nil" w:sz="6" w:space="0" w:color="auto"/>
                          <w:bottom w:val="single" w:sz="12" w:space="0" w:color="000000"/>
                          <w:right w:val="single" w:sz="4" w:space="0" w:color="000000"/>
                        </w:tcBorders>
                      </w:tcPr>
                      <w:p>
                        <w:pPr>
                          <w:pStyle w:val="TableParagraph"/>
                          <w:tabs>
                            <w:tab w:pos="909" w:val="left" w:leader="none"/>
                          </w:tabs>
                          <w:spacing w:line="240" w:lineRule="auto" w:before="41"/>
                          <w:ind w:left="367"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6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Calibri" w:hAnsi="Calibri" w:cs="Calibri" w:eastAsia="Calibri" w:hint="default"/>
                            <w:sz w:val="18"/>
                            <w:szCs w:val="18"/>
                          </w:rPr>
                        </w:pPr>
                        <w:r>
                          <w:rPr>
                            <w:rFonts w:ascii="Calibri"/>
                            <w:spacing w:val="-1"/>
                            <w:sz w:val="18"/>
                          </w:rPr>
                          <w:t>180,695,440.76</w:t>
                        </w:r>
                      </w:p>
                    </w:tc>
                    <w:tc>
                      <w:tcPr>
                        <w:tcW w:w="15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96"/>
                          <w:jc w:val="right"/>
                          <w:rPr>
                            <w:rFonts w:ascii="Calibri" w:hAnsi="Calibri" w:cs="Calibri" w:eastAsia="Calibri" w:hint="default"/>
                            <w:sz w:val="18"/>
                            <w:szCs w:val="18"/>
                          </w:rPr>
                        </w:pPr>
                        <w:r>
                          <w:rPr>
                            <w:rFonts w:ascii="Calibri"/>
                            <w:sz w:val="18"/>
                          </w:rPr>
                          <w:t>8,649,305.11</w:t>
                        </w:r>
                      </w:p>
                    </w:tc>
                    <w:tc>
                      <w:tcPr>
                        <w:tcW w:w="13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98"/>
                          <w:jc w:val="right"/>
                          <w:rPr>
                            <w:rFonts w:ascii="Calibri" w:hAnsi="Calibri" w:cs="Calibri" w:eastAsia="Calibri" w:hint="default"/>
                            <w:sz w:val="18"/>
                            <w:szCs w:val="18"/>
                          </w:rPr>
                        </w:pPr>
                        <w:r>
                          <w:rPr>
                            <w:rFonts w:ascii="Calibri"/>
                            <w:sz w:val="18"/>
                          </w:rPr>
                          <w:t>1,990,593.11</w:t>
                        </w:r>
                      </w:p>
                    </w:tc>
                    <w:tc>
                      <w:tcPr>
                        <w:tcW w:w="1832"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6"/>
                          <w:jc w:val="right"/>
                          <w:rPr>
                            <w:rFonts w:ascii="Calibri" w:hAnsi="Calibri" w:cs="Calibri" w:eastAsia="Calibri" w:hint="default"/>
                            <w:sz w:val="18"/>
                            <w:szCs w:val="18"/>
                          </w:rPr>
                        </w:pPr>
                        <w:r>
                          <w:rPr>
                            <w:rFonts w:ascii="Calibri"/>
                            <w:spacing w:val="-1"/>
                            <w:sz w:val="18"/>
                          </w:rPr>
                          <w:t>187,354,152.76</w:t>
                        </w:r>
                      </w:p>
                    </w:tc>
                  </w:tr>
                </w:tbl>
                <w:p>
                  <w:pPr/>
                </w:p>
              </w:txbxContent>
            </v:textbox>
            <w10:wrap type="none"/>
          </v:shape>
        </w:pict>
      </w:r>
      <w:r>
        <w:rPr>
          <w:rFonts w:ascii="Calibri" w:hAnsi="Calibri" w:cs="Calibri" w:eastAsia="Calibri" w:hint="default"/>
          <w:sz w:val="18"/>
          <w:szCs w:val="18"/>
        </w:rPr>
        <w:t>2009</w:t>
      </w:r>
      <w:r>
        <w:rPr>
          <w:rFonts w:ascii="Calibri" w:hAnsi="Calibri" w:cs="Calibri" w:eastAsia="Calibri"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Calibri" w:hAnsi="Calibri" w:cs="Calibri" w:eastAsia="Calibri" w:hint="default"/>
          <w:sz w:val="18"/>
          <w:szCs w:val="18"/>
        </w:rPr>
        <w:t>12</w:t>
      </w:r>
      <w:r>
        <w:rPr>
          <w:rFonts w:ascii="Calibri" w:hAnsi="Calibri" w:cs="Calibri" w:eastAsia="Calibri"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Calibri" w:hAnsi="Calibri" w:cs="Calibri" w:eastAsia="Calibri" w:hint="default"/>
          <w:sz w:val="18"/>
          <w:szCs w:val="18"/>
        </w:rPr>
        <w:t>31</w:t>
      </w:r>
      <w:r>
        <w:rPr>
          <w:rFonts w:ascii="Calibri" w:hAnsi="Calibri" w:cs="Calibri" w:eastAsia="Calibri" w:hint="default"/>
          <w:spacing w:val="-6"/>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0"/>
          <w:szCs w:val="10"/>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3094;height:10" type="#_x0000_t75" stroked="false">
              <v:imagedata r:id="rId352" o:title=""/>
            </v:shape>
            <v:shape style="position:absolute;left:3089;top:0;width:4667;height:10" type="#_x0000_t75" stroked="false">
              <v:imagedata r:id="rId353" o:title=""/>
            </v:shape>
          </v:group>
        </w:pict>
      </w:r>
      <w:r>
        <w:rPr>
          <w:rFonts w:ascii="宋体" w:hAnsi="宋体" w:cs="宋体" w:eastAsia="宋体" w:hint="default"/>
          <w:sz w:val="2"/>
          <w:szCs w:val="2"/>
        </w:rPr>
      </w:r>
    </w:p>
    <w:p>
      <w:pPr>
        <w:spacing w:line="240" w:lineRule="auto" w:before="1"/>
        <w:rPr>
          <w:rFonts w:ascii="宋体" w:hAnsi="宋体" w:cs="宋体" w:eastAsia="宋体" w:hint="default"/>
          <w:sz w:val="29"/>
          <w:szCs w:val="29"/>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3094;height:10" type="#_x0000_t75" stroked="false">
              <v:imagedata r:id="rId352" o:title=""/>
            </v:shape>
            <v:shape style="position:absolute;left:3089;top:0;width:4667;height:10" type="#_x0000_t75" stroked="false">
              <v:imagedata r:id="rId353" o:title=""/>
            </v:shape>
          </v:group>
        </w:pict>
      </w:r>
      <w:r>
        <w:rPr>
          <w:rFonts w:ascii="宋体" w:hAnsi="宋体" w:cs="宋体" w:eastAsia="宋体" w:hint="default"/>
          <w:sz w:val="2"/>
          <w:szCs w:val="2"/>
        </w:rPr>
      </w:r>
    </w:p>
    <w:p>
      <w:pPr>
        <w:spacing w:line="240" w:lineRule="auto" w:before="1"/>
        <w:rPr>
          <w:rFonts w:ascii="宋体" w:hAnsi="宋体" w:cs="宋体" w:eastAsia="宋体" w:hint="default"/>
          <w:sz w:val="29"/>
          <w:szCs w:val="29"/>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3094;height:10" type="#_x0000_t75" stroked="false">
              <v:imagedata r:id="rId352" o:title=""/>
            </v:shape>
            <v:shape style="position:absolute;left:3089;top:0;width:4667;height:10" type="#_x0000_t75" stroked="false">
              <v:imagedata r:id="rId353" o:title=""/>
            </v:shape>
          </v:group>
        </w:pict>
      </w:r>
      <w:r>
        <w:rPr>
          <w:rFonts w:ascii="宋体" w:hAnsi="宋体" w:cs="宋体" w:eastAsia="宋体" w:hint="default"/>
          <w:sz w:val="2"/>
          <w:szCs w:val="2"/>
        </w:rPr>
      </w:r>
    </w:p>
    <w:p>
      <w:pPr>
        <w:spacing w:line="240" w:lineRule="auto" w:before="3"/>
        <w:rPr>
          <w:rFonts w:ascii="宋体" w:hAnsi="宋体" w:cs="宋体" w:eastAsia="宋体" w:hint="default"/>
          <w:sz w:val="21"/>
          <w:szCs w:val="21"/>
        </w:rPr>
      </w:pPr>
    </w:p>
    <w:p>
      <w:pPr>
        <w:spacing w:line="110" w:lineRule="exact"/>
        <w:ind w:left="2410"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387.8pt;height:5.55pt;mso-position-horizontal-relative:char;mso-position-vertical-relative:line" coordorigin="0,0" coordsize="7756,111">
            <v:shape style="position:absolute;left:0;top:0;width:1441;height:110" type="#_x0000_t75" stroked="false">
              <v:imagedata r:id="rId347" o:title=""/>
            </v:shape>
            <v:shape style="position:absolute;left:1417;top:96;width:1687;height:14" type="#_x0000_t75" stroked="false">
              <v:imagedata r:id="rId348" o:title=""/>
            </v:shape>
            <v:shape style="position:absolute;left:3089;top:96;width:1520;height:14" type="#_x0000_t75" stroked="false">
              <v:imagedata r:id="rId354" o:title=""/>
            </v:shape>
            <v:shape style="position:absolute;left:4595;top:96;width:1334;height:14" type="#_x0000_t75" stroked="false">
              <v:imagedata r:id="rId355" o:title=""/>
            </v:shape>
            <v:shape style="position:absolute;left:5915;top:101;width:1841;height:10" type="#_x0000_t75" stroked="false">
              <v:imagedata r:id="rId356" o:title=""/>
            </v:shape>
          </v:group>
        </w:pict>
      </w:r>
      <w:r>
        <w:rPr>
          <w:rFonts w:ascii="宋体" w:hAnsi="宋体" w:cs="宋体" w:eastAsia="宋体" w:hint="default"/>
          <w:position w:val="-1"/>
          <w:sz w:val="11"/>
          <w:szCs w:val="11"/>
        </w:rPr>
      </w:r>
    </w:p>
    <w:p>
      <w:pPr>
        <w:spacing w:line="240" w:lineRule="auto" w:before="12"/>
        <w:rPr>
          <w:rFonts w:ascii="宋体" w:hAnsi="宋体" w:cs="宋体" w:eastAsia="宋体" w:hint="default"/>
          <w:sz w:val="29"/>
          <w:szCs w:val="29"/>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3094;height:10" type="#_x0000_t75" stroked="false">
              <v:imagedata r:id="rId352" o:title=""/>
            </v:shape>
            <v:shape style="position:absolute;left:3089;top:0;width:4667;height:10" type="#_x0000_t75" stroked="false">
              <v:imagedata r:id="rId353"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spacing w:before="3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其中：本年由在建工程转入固定资产原价为</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675,283.97</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p>
      <w:pPr>
        <w:spacing w:before="98"/>
        <w:ind w:left="2518" w:right="1679" w:firstLine="0"/>
        <w:jc w:val="left"/>
        <w:rPr>
          <w:rFonts w:ascii="宋体" w:hAnsi="宋体" w:cs="宋体" w:eastAsia="宋体" w:hint="default"/>
          <w:sz w:val="21"/>
          <w:szCs w:val="21"/>
        </w:rPr>
      </w:pPr>
      <w:r>
        <w:rPr>
          <w:rFonts w:ascii="宋体" w:hAnsi="宋体" w:cs="宋体" w:eastAsia="宋体" w:hint="default"/>
          <w:b/>
          <w:bCs/>
          <w:w w:val="100"/>
          <w:sz w:val="21"/>
          <w:szCs w:val="21"/>
        </w:rPr>
        <w:t>期末抵押或担保的</w:t>
      </w:r>
      <w:r>
        <w:rPr>
          <w:rFonts w:ascii="宋体" w:hAnsi="宋体" w:cs="宋体" w:eastAsia="宋体" w:hint="default"/>
          <w:b/>
          <w:bCs/>
          <w:spacing w:val="-3"/>
          <w:w w:val="100"/>
          <w:sz w:val="21"/>
          <w:szCs w:val="21"/>
        </w:rPr>
        <w:t>固</w:t>
      </w:r>
      <w:r>
        <w:rPr>
          <w:rFonts w:ascii="宋体" w:hAnsi="宋体" w:cs="宋体" w:eastAsia="宋体" w:hint="default"/>
          <w:b/>
          <w:bCs/>
          <w:w w:val="100"/>
          <w:sz w:val="21"/>
          <w:szCs w:val="21"/>
        </w:rPr>
        <w:t>定</w:t>
      </w:r>
      <w:r>
        <w:rPr>
          <w:rFonts w:ascii="宋体" w:hAnsi="宋体" w:cs="宋体" w:eastAsia="宋体" w:hint="default"/>
          <w:b/>
          <w:bCs/>
          <w:spacing w:val="-3"/>
          <w:w w:val="100"/>
          <w:sz w:val="21"/>
          <w:szCs w:val="21"/>
        </w:rPr>
        <w:t>资</w:t>
      </w:r>
      <w:r>
        <w:rPr>
          <w:rFonts w:ascii="宋体" w:hAnsi="宋体" w:cs="宋体" w:eastAsia="宋体" w:hint="default"/>
          <w:b/>
          <w:bCs/>
          <w:w w:val="100"/>
          <w:sz w:val="21"/>
          <w:szCs w:val="21"/>
        </w:rPr>
        <w:t>产账面价值为</w:t>
      </w:r>
      <w:r>
        <w:rPr>
          <w:rFonts w:ascii="宋体" w:hAnsi="宋体" w:cs="宋体" w:eastAsia="宋体" w:hint="default"/>
          <w:b/>
          <w:bCs/>
          <w:spacing w:val="-53"/>
          <w:sz w:val="21"/>
          <w:szCs w:val="21"/>
        </w:rPr>
        <w:t> </w:t>
      </w:r>
      <w:r>
        <w:rPr>
          <w:rFonts w:ascii="Times New Roman" w:hAnsi="Times New Roman" w:cs="Times New Roman" w:eastAsia="Times New Roman" w:hint="default"/>
          <w:b/>
          <w:bCs/>
          <w:w w:val="100"/>
          <w:sz w:val="21"/>
          <w:szCs w:val="21"/>
        </w:rPr>
        <w:t>1</w:t>
      </w:r>
      <w:r>
        <w:rPr>
          <w:rFonts w:ascii="Times New Roman" w:hAnsi="Times New Roman" w:cs="Times New Roman" w:eastAsia="Times New Roman" w:hint="default"/>
          <w:b/>
          <w:bCs/>
          <w:spacing w:val="-3"/>
          <w:w w:val="100"/>
          <w:sz w:val="21"/>
          <w:szCs w:val="21"/>
        </w:rPr>
        <w:t>0</w:t>
      </w:r>
      <w:r>
        <w:rPr>
          <w:rFonts w:ascii="Times New Roman" w:hAnsi="Times New Roman" w:cs="Times New Roman" w:eastAsia="Times New Roman" w:hint="default"/>
          <w:b/>
          <w:bCs/>
          <w:w w:val="100"/>
          <w:sz w:val="21"/>
          <w:szCs w:val="21"/>
        </w:rPr>
        <w:t>8,7</w:t>
      </w:r>
      <w:r>
        <w:rPr>
          <w:rFonts w:ascii="Times New Roman" w:hAnsi="Times New Roman" w:cs="Times New Roman" w:eastAsia="Times New Roman" w:hint="default"/>
          <w:b/>
          <w:bCs/>
          <w:spacing w:val="-3"/>
          <w:w w:val="100"/>
          <w:sz w:val="21"/>
          <w:szCs w:val="21"/>
        </w:rPr>
        <w:t>1</w:t>
      </w:r>
      <w:r>
        <w:rPr>
          <w:rFonts w:ascii="Times New Roman" w:hAnsi="Times New Roman" w:cs="Times New Roman" w:eastAsia="Times New Roman" w:hint="default"/>
          <w:b/>
          <w:bCs/>
          <w:spacing w:val="-1"/>
          <w:w w:val="100"/>
          <w:sz w:val="21"/>
          <w:szCs w:val="21"/>
        </w:rPr>
        <w:t>5</w:t>
      </w:r>
      <w:r>
        <w:rPr>
          <w:rFonts w:ascii="Times New Roman" w:hAnsi="Times New Roman" w:cs="Times New Roman" w:eastAsia="Times New Roman" w:hint="default"/>
          <w:b/>
          <w:bCs/>
          <w:w w:val="100"/>
          <w:sz w:val="21"/>
          <w:szCs w:val="21"/>
        </w:rPr>
        <w:t>,13</w:t>
      </w:r>
      <w:r>
        <w:rPr>
          <w:rFonts w:ascii="Times New Roman" w:hAnsi="Times New Roman" w:cs="Times New Roman" w:eastAsia="Times New Roman" w:hint="default"/>
          <w:b/>
          <w:bCs/>
          <w:spacing w:val="-3"/>
          <w:w w:val="100"/>
          <w:sz w:val="21"/>
          <w:szCs w:val="21"/>
        </w:rPr>
        <w:t>0.</w:t>
      </w:r>
      <w:r>
        <w:rPr>
          <w:rFonts w:ascii="Times New Roman" w:hAnsi="Times New Roman" w:cs="Times New Roman" w:eastAsia="Times New Roman" w:hint="default"/>
          <w:b/>
          <w:bCs/>
          <w:w w:val="100"/>
          <w:sz w:val="21"/>
          <w:szCs w:val="21"/>
        </w:rPr>
        <w:t>63</w:t>
      </w:r>
      <w:r>
        <w:rPr>
          <w:rFonts w:ascii="Times New Roman" w:hAnsi="Times New Roman" w:cs="Times New Roman" w:eastAsia="Times New Roman" w:hint="default"/>
          <w:b/>
          <w:bCs/>
          <w:spacing w:val="-3"/>
          <w:sz w:val="21"/>
          <w:szCs w:val="21"/>
        </w:rPr>
        <w:t> </w:t>
      </w:r>
      <w:r>
        <w:rPr>
          <w:rFonts w:ascii="宋体" w:hAnsi="宋体" w:cs="宋体" w:eastAsia="宋体" w:hint="default"/>
          <w:b/>
          <w:bCs/>
          <w:w w:val="100"/>
          <w:sz w:val="21"/>
          <w:szCs w:val="21"/>
        </w:rPr>
        <w:t>元，详见附注附注八</w:t>
      </w:r>
      <w:r>
        <w:rPr>
          <w:rFonts w:ascii="宋体" w:hAnsi="宋体" w:cs="宋体" w:eastAsia="宋体" w:hint="default"/>
          <w:b/>
          <w:bCs/>
          <w:spacing w:val="-3"/>
          <w:w w:val="100"/>
          <w:sz w:val="21"/>
          <w:szCs w:val="21"/>
        </w:rPr>
        <w:t>（</w:t>
      </w:r>
      <w:r>
        <w:rPr>
          <w:rFonts w:ascii="宋体" w:hAnsi="宋体" w:cs="宋体" w:eastAsia="宋体" w:hint="default"/>
          <w:b/>
          <w:bCs/>
          <w:w w:val="100"/>
          <w:sz w:val="21"/>
          <w:szCs w:val="21"/>
        </w:rPr>
        <w:t>二</w:t>
      </w:r>
      <w:r>
        <w:rPr>
          <w:rFonts w:ascii="宋体" w:hAnsi="宋体" w:cs="宋体" w:eastAsia="宋体" w:hint="default"/>
          <w:b/>
          <w:bCs/>
          <w:spacing w:val="-106"/>
          <w:w w:val="100"/>
          <w:sz w:val="21"/>
          <w:szCs w:val="21"/>
        </w:rPr>
        <w:t>）</w:t>
      </w:r>
      <w:r>
        <w:rPr>
          <w:rFonts w:ascii="宋体" w:hAnsi="宋体" w:cs="宋体" w:eastAsia="宋体" w:hint="default"/>
          <w:b/>
          <w:bCs/>
          <w:w w:val="100"/>
          <w:sz w:val="21"/>
          <w:szCs w:val="21"/>
        </w:rPr>
        <w:t>。</w:t>
      </w:r>
      <w:r>
        <w:rPr>
          <w:rFonts w:ascii="宋体" w:hAnsi="宋体" w:cs="宋体" w:eastAsia="宋体" w:hint="default"/>
          <w:w w:val="100"/>
          <w:sz w:val="21"/>
          <w:szCs w:val="21"/>
        </w:rPr>
      </w:r>
    </w:p>
    <w:p>
      <w:pPr>
        <w:spacing w:after="0"/>
        <w:jc w:val="left"/>
        <w:rPr>
          <w:rFonts w:ascii="宋体" w:hAnsi="宋体" w:cs="宋体" w:eastAsia="宋体" w:hint="default"/>
          <w:sz w:val="21"/>
          <w:szCs w:val="21"/>
        </w:rPr>
        <w:sectPr>
          <w:footerReference w:type="default" r:id="rId331"/>
          <w:pgSz w:w="11910" w:h="16840"/>
          <w:pgMar w:footer="975" w:header="0" w:top="1260" w:bottom="1160" w:left="0" w:right="0"/>
          <w:pgNumType w:start="103"/>
        </w:sectPr>
      </w:pPr>
    </w:p>
    <w:p>
      <w:pPr>
        <w:spacing w:line="240" w:lineRule="auto" w:before="0"/>
        <w:rPr>
          <w:rFonts w:ascii="宋体" w:hAnsi="宋体" w:cs="宋体" w:eastAsia="宋体" w:hint="default"/>
          <w:b/>
          <w:bCs/>
          <w:sz w:val="20"/>
          <w:szCs w:val="20"/>
        </w:rPr>
      </w:pPr>
      <w:r>
        <w:rPr/>
        <w:pict>
          <v:group style="position:absolute;margin-left:120.5pt;margin-top:632.619995pt;width:387.8pt;height:.5pt;mso-position-horizontal-relative:page;mso-position-vertical-relative:page;z-index:-1139056" coordorigin="2410,12652" coordsize="7756,10">
            <v:shape style="position:absolute;left:2410;top:12652;width:1462;height:10" type="#_x0000_t75" stroked="false">
              <v:imagedata r:id="rId357" o:title=""/>
            </v:shape>
            <v:shape style="position:absolute;left:3867;top:12652;width:1188;height:10" type="#_x0000_t75" stroked="false">
              <v:imagedata r:id="rId358" o:title=""/>
            </v:shape>
            <v:shape style="position:absolute;left:5051;top:12652;width:3137;height:10" type="#_x0000_t75" stroked="false">
              <v:imagedata r:id="rId359" o:title=""/>
            </v:shape>
            <v:shape style="position:absolute;left:8183;top:12652;width:1983;height:10" type="#_x0000_t75" stroked="false">
              <v:imagedata r:id="rId360" o:title=""/>
            </v:shape>
            <w10:wrap type="none"/>
          </v:group>
        </w:pict>
      </w:r>
    </w:p>
    <w:p>
      <w:pPr>
        <w:spacing w:line="240" w:lineRule="auto" w:before="0"/>
        <w:rPr>
          <w:rFonts w:ascii="宋体" w:hAnsi="宋体" w:cs="宋体" w:eastAsia="宋体" w:hint="default"/>
          <w:b/>
          <w:bCs/>
          <w:sz w:val="26"/>
          <w:szCs w:val="26"/>
        </w:rPr>
      </w:pPr>
    </w:p>
    <w:p>
      <w:pPr>
        <w:tabs>
          <w:tab w:pos="3055" w:val="left" w:leader="none"/>
        </w:tabs>
        <w:spacing w:before="36"/>
        <w:ind w:left="2518"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累计折旧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p>
      <w:pPr>
        <w:tabs>
          <w:tab w:pos="5665" w:val="left" w:leader="none"/>
          <w:tab w:pos="7009" w:val="left" w:leader="none"/>
          <w:tab w:pos="8329" w:val="left" w:leader="none"/>
        </w:tabs>
        <w:spacing w:line="20" w:lineRule="exact"/>
        <w:ind w:left="4018"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35" name="image262.png" descr=""/>
            <wp:cNvGraphicFramePr>
              <a:graphicFrameLocks noChangeAspect="1"/>
            </wp:cNvGraphicFramePr>
            <a:graphic>
              <a:graphicData uri="http://schemas.openxmlformats.org/drawingml/2006/picture">
                <pic:pic>
                  <pic:nvPicPr>
                    <pic:cNvPr id="36" name="image262.png"/>
                    <pic:cNvPicPr/>
                  </pic:nvPicPr>
                  <pic:blipFill>
                    <a:blip r:embed="rId34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37" name="image262.png" descr=""/>
            <wp:cNvGraphicFramePr>
              <a:graphicFrameLocks noChangeAspect="1"/>
            </wp:cNvGraphicFramePr>
            <a:graphic>
              <a:graphicData uri="http://schemas.openxmlformats.org/drawingml/2006/picture">
                <pic:pic>
                  <pic:nvPicPr>
                    <pic:cNvPr id="38" name="image262.png"/>
                    <pic:cNvPicPr/>
                  </pic:nvPicPr>
                  <pic:blipFill>
                    <a:blip r:embed="rId34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39" name="image262.png" descr=""/>
            <wp:cNvGraphicFramePr>
              <a:graphicFrameLocks noChangeAspect="1"/>
            </wp:cNvGraphicFramePr>
            <a:graphic>
              <a:graphicData uri="http://schemas.openxmlformats.org/drawingml/2006/picture">
                <pic:pic>
                  <pic:nvPicPr>
                    <pic:cNvPr id="40" name="image262.png"/>
                    <pic:cNvPicPr/>
                  </pic:nvPicPr>
                  <pic:blipFill>
                    <a:blip r:embed="rId34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1" name="image262.png" descr=""/>
            <wp:cNvGraphicFramePr>
              <a:graphicFrameLocks noChangeAspect="1"/>
            </wp:cNvGraphicFramePr>
            <a:graphic>
              <a:graphicData uri="http://schemas.openxmlformats.org/drawingml/2006/picture">
                <pic:pic>
                  <pic:nvPicPr>
                    <pic:cNvPr id="42" name="image262.png"/>
                    <pic:cNvPicPr/>
                  </pic:nvPicPr>
                  <pic:blipFill>
                    <a:blip r:embed="rId346"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9"/>
        <w:rPr>
          <w:rFonts w:ascii="宋体" w:hAnsi="宋体" w:cs="宋体" w:eastAsia="宋体" w:hint="default"/>
          <w:b/>
          <w:bCs/>
          <w:sz w:val="4"/>
          <w:szCs w:val="4"/>
        </w:rPr>
      </w:pPr>
    </w:p>
    <w:p>
      <w:pPr>
        <w:spacing w:before="44"/>
        <w:ind w:left="2679" w:right="4895" w:firstLine="0"/>
        <w:jc w:val="center"/>
        <w:rPr>
          <w:rFonts w:ascii="宋体" w:hAnsi="宋体" w:cs="宋体" w:eastAsia="宋体" w:hint="default"/>
          <w:sz w:val="18"/>
          <w:szCs w:val="18"/>
        </w:rPr>
      </w:pPr>
      <w:r>
        <w:rPr/>
        <w:pict>
          <v:group style="position:absolute;margin-left:120.5pt;margin-top:10.431734pt;width:387.8pt;height:5.55pt;mso-position-horizontal-relative:page;mso-position-vertical-relative:paragraph;z-index:-1139392" coordorigin="2410,209" coordsize="7756,111">
            <v:shape style="position:absolute;left:2410;top:209;width:1628;height:110" type="#_x0000_t75" stroked="false">
              <v:imagedata r:id="rId361" o:title=""/>
            </v:shape>
            <v:shape style="position:absolute;left:4014;top:305;width:1661;height:14" type="#_x0000_t75" stroked="false">
              <v:imagedata r:id="rId362" o:title=""/>
            </v:shape>
            <v:shape style="position:absolute;left:5660;top:305;width:1359;height:14" type="#_x0000_t75" stroked="false">
              <v:imagedata r:id="rId363" o:title=""/>
            </v:shape>
            <v:shape style="position:absolute;left:7005;top:305;width:1334;height:14" type="#_x0000_t75" stroked="false">
              <v:imagedata r:id="rId364" o:title=""/>
            </v:shape>
            <v:shape style="position:absolute;left:8325;top:309;width:1841;height:10" type="#_x0000_t75" stroked="false">
              <v:imagedata r:id="rId356" o:title=""/>
            </v:shape>
            <w10:wrap type="none"/>
          </v:group>
        </w:pict>
      </w:r>
      <w:r>
        <w:rPr/>
        <w:pict>
          <v:shape style="position:absolute;margin-left:119.779999pt;margin-top:-5.528306pt;width:388.55pt;height:142.5pt;mso-position-horizontal-relative:page;mso-position-vertical-relative:paragraph;z-index:7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28"/>
                    <w:gridCol w:w="1646"/>
                    <w:gridCol w:w="1344"/>
                    <w:gridCol w:w="1320"/>
                    <w:gridCol w:w="1832"/>
                  </w:tblGrid>
                  <w:tr>
                    <w:trPr>
                      <w:trHeight w:val="305" w:hRule="exact"/>
                    </w:trPr>
                    <w:tc>
                      <w:tcPr>
                        <w:tcW w:w="1628" w:type="dxa"/>
                        <w:tcBorders>
                          <w:top w:val="single" w:sz="12" w:space="0" w:color="000000"/>
                          <w:left w:val="nil" w:sz="6" w:space="0" w:color="auto"/>
                          <w:bottom w:val="nil" w:sz="6" w:space="0" w:color="auto"/>
                          <w:right w:val="single" w:sz="4" w:space="0" w:color="000000"/>
                        </w:tcBorders>
                      </w:tcPr>
                      <w:p>
                        <w:pPr>
                          <w:pStyle w:val="TableParagraph"/>
                          <w:tabs>
                            <w:tab w:pos="542" w:val="left" w:leader="none"/>
                          </w:tabs>
                          <w:spacing w:line="205" w:lineRule="exact" w:before="125"/>
                          <w:ind w:right="437"/>
                          <w:jc w:val="right"/>
                          <w:rPr>
                            <w:rFonts w:ascii="宋体" w:hAnsi="宋体" w:cs="宋体" w:eastAsia="宋体" w:hint="default"/>
                            <w:sz w:val="18"/>
                            <w:szCs w:val="18"/>
                          </w:rPr>
                        </w:pPr>
                        <w:r>
                          <w:rPr>
                            <w:rFonts w:ascii="宋体" w:hAnsi="宋体" w:cs="宋体" w:eastAsia="宋体" w:hint="default"/>
                            <w:sz w:val="18"/>
                            <w:szCs w:val="18"/>
                          </w:rPr>
                          <w:t>类</w:t>
                          <w:tab/>
                          <w:t>别</w:t>
                        </w:r>
                      </w:p>
                    </w:tc>
                    <w:tc>
                      <w:tcPr>
                        <w:tcW w:w="16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tc>
                    <w:tc>
                      <w:tcPr>
                        <w:tcW w:w="1344" w:type="dxa"/>
                        <w:vMerge w:val="restart"/>
                        <w:tcBorders>
                          <w:top w:val="single" w:sz="12" w:space="0" w:color="000000"/>
                          <w:left w:val="single" w:sz="4" w:space="0" w:color="000000"/>
                          <w:right w:val="single" w:sz="4" w:space="0" w:color="000000"/>
                        </w:tcBorders>
                      </w:tcPr>
                      <w:p>
                        <w:pPr>
                          <w:pStyle w:val="TableParagraph"/>
                          <w:spacing w:line="240" w:lineRule="auto" w:before="125"/>
                          <w:ind w:left="395" w:right="0"/>
                          <w:jc w:val="left"/>
                          <w:rPr>
                            <w:rFonts w:ascii="宋体" w:hAnsi="宋体" w:cs="宋体" w:eastAsia="宋体" w:hint="default"/>
                            <w:sz w:val="18"/>
                            <w:szCs w:val="18"/>
                          </w:rPr>
                        </w:pPr>
                        <w:r>
                          <w:rPr>
                            <w:rFonts w:ascii="宋体" w:hAnsi="宋体" w:cs="宋体" w:eastAsia="宋体" w:hint="default"/>
                            <w:sz w:val="18"/>
                            <w:szCs w:val="18"/>
                          </w:rPr>
                          <w:t>本年提取</w:t>
                        </w:r>
                      </w:p>
                    </w:tc>
                    <w:tc>
                      <w:tcPr>
                        <w:tcW w:w="1320" w:type="dxa"/>
                        <w:vMerge w:val="restart"/>
                        <w:tcBorders>
                          <w:top w:val="single" w:sz="12" w:space="0" w:color="000000"/>
                          <w:left w:val="single" w:sz="4" w:space="0" w:color="000000"/>
                          <w:right w:val="single" w:sz="4" w:space="0" w:color="000000"/>
                        </w:tcBorders>
                      </w:tcPr>
                      <w:p>
                        <w:pPr>
                          <w:pStyle w:val="TableParagraph"/>
                          <w:spacing w:line="240" w:lineRule="auto" w:before="125"/>
                          <w:ind w:left="383"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832" w:type="dxa"/>
                        <w:vMerge w:val="restart"/>
                        <w:tcBorders>
                          <w:top w:val="single" w:sz="12" w:space="0" w:color="000000"/>
                          <w:left w:val="single" w:sz="4" w:space="0" w:color="000000"/>
                          <w:right w:val="nil" w:sz="6" w:space="0" w:color="auto"/>
                        </w:tcBorders>
                      </w:tcPr>
                      <w:p>
                        <w:pPr>
                          <w:pStyle w:val="TableParagraph"/>
                          <w:spacing w:line="240" w:lineRule="auto" w:before="125"/>
                          <w:ind w:left="163"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91" w:hRule="exact"/>
                    </w:trPr>
                    <w:tc>
                      <w:tcPr>
                        <w:tcW w:w="1628"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single" w:sz="4" w:space="0" w:color="000000"/>
                        </w:tcBorders>
                      </w:tcPr>
                      <w:p>
                        <w:pPr/>
                      </w:p>
                    </w:tc>
                    <w:tc>
                      <w:tcPr>
                        <w:tcW w:w="1344" w:type="dxa"/>
                        <w:vMerge/>
                        <w:tcBorders>
                          <w:left w:val="single" w:sz="4" w:space="0" w:color="000000"/>
                          <w:right w:val="single" w:sz="4" w:space="0" w:color="000000"/>
                        </w:tcBorders>
                      </w:tcPr>
                      <w:p>
                        <w:pPr/>
                      </w:p>
                    </w:tc>
                    <w:tc>
                      <w:tcPr>
                        <w:tcW w:w="1320" w:type="dxa"/>
                        <w:vMerge/>
                        <w:tcBorders>
                          <w:left w:val="single" w:sz="4" w:space="0" w:color="000000"/>
                          <w:right w:val="single" w:sz="4" w:space="0" w:color="000000"/>
                        </w:tcBorders>
                      </w:tcPr>
                      <w:p>
                        <w:pPr/>
                      </w:p>
                    </w:tc>
                    <w:tc>
                      <w:tcPr>
                        <w:tcW w:w="1832" w:type="dxa"/>
                        <w:vMerge/>
                        <w:tcBorders>
                          <w:left w:val="single" w:sz="4" w:space="0" w:color="000000"/>
                          <w:right w:val="nil" w:sz="6" w:space="0" w:color="auto"/>
                        </w:tcBorders>
                      </w:tcPr>
                      <w:p>
                        <w:pPr/>
                      </w:p>
                    </w:tc>
                  </w:tr>
                  <w:tr>
                    <w:trPr>
                      <w:trHeight w:val="20" w:hRule="exact"/>
                    </w:trPr>
                    <w:tc>
                      <w:tcPr>
                        <w:tcW w:w="1628"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344" w:type="dxa"/>
                        <w:vMerge/>
                        <w:tcBorders>
                          <w:left w:val="single" w:sz="4" w:space="0" w:color="000000"/>
                          <w:bottom w:val="nil" w:sz="6" w:space="0" w:color="auto"/>
                          <w:right w:val="single" w:sz="4" w:space="0" w:color="000000"/>
                        </w:tcBorders>
                      </w:tcPr>
                      <w:p>
                        <w:pPr/>
                      </w:p>
                    </w:tc>
                    <w:tc>
                      <w:tcPr>
                        <w:tcW w:w="1320" w:type="dxa"/>
                        <w:vMerge/>
                        <w:tcBorders>
                          <w:left w:val="single" w:sz="4" w:space="0" w:color="000000"/>
                          <w:bottom w:val="nil" w:sz="6" w:space="0" w:color="auto"/>
                          <w:right w:val="single" w:sz="4" w:space="0" w:color="000000"/>
                        </w:tcBorders>
                      </w:tcPr>
                      <w:p>
                        <w:pPr/>
                      </w:p>
                    </w:tc>
                    <w:tc>
                      <w:tcPr>
                        <w:tcW w:w="1832" w:type="dxa"/>
                        <w:vMerge/>
                        <w:tcBorders>
                          <w:left w:val="single" w:sz="4" w:space="0" w:color="000000"/>
                          <w:bottom w:val="nil" w:sz="6" w:space="0" w:color="auto"/>
                          <w:right w:val="nil" w:sz="6" w:space="0" w:color="auto"/>
                        </w:tcBorders>
                      </w:tcPr>
                      <w:p>
                        <w:pPr/>
                      </w:p>
                    </w:tc>
                  </w:tr>
                  <w:tr>
                    <w:trPr>
                      <w:trHeight w:val="386" w:hRule="exact"/>
                    </w:trPr>
                    <w:tc>
                      <w:tcPr>
                        <w:tcW w:w="1628"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14,625,783.41</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Calibri" w:hAnsi="Calibri" w:cs="Calibri" w:eastAsia="Calibri" w:hint="default"/>
                            <w:sz w:val="18"/>
                            <w:szCs w:val="18"/>
                          </w:rPr>
                        </w:pPr>
                        <w:r>
                          <w:rPr>
                            <w:rFonts w:ascii="Calibri"/>
                            <w:sz w:val="18"/>
                          </w:rPr>
                          <w:t>4,861,005.96</w:t>
                        </w:r>
                      </w:p>
                    </w:tc>
                    <w:tc>
                      <w:tcPr>
                        <w:tcW w:w="1320"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19,486,789.37</w:t>
                        </w:r>
                      </w:p>
                    </w:tc>
                  </w:tr>
                  <w:tr>
                    <w:trPr>
                      <w:trHeight w:val="13" w:hRule="exact"/>
                    </w:trPr>
                    <w:tc>
                      <w:tcPr>
                        <w:tcW w:w="1628" w:type="dxa"/>
                        <w:tcBorders>
                          <w:top w:val="nil" w:sz="6" w:space="0" w:color="auto"/>
                          <w:left w:val="nil" w:sz="6" w:space="0" w:color="auto"/>
                          <w:bottom w:val="nil" w:sz="6" w:space="0" w:color="auto"/>
                          <w:right w:val="nil" w:sz="6" w:space="0" w:color="auto"/>
                        </w:tcBorders>
                      </w:tcPr>
                      <w:p>
                        <w:pPr/>
                      </w:p>
                    </w:tc>
                    <w:tc>
                      <w:tcPr>
                        <w:tcW w:w="1646"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1832" w:type="dxa"/>
                        <w:tcBorders>
                          <w:top w:val="nil" w:sz="6" w:space="0" w:color="auto"/>
                          <w:left w:val="nil" w:sz="6" w:space="0" w:color="auto"/>
                          <w:bottom w:val="nil" w:sz="6" w:space="0" w:color="auto"/>
                          <w:right w:val="nil" w:sz="6" w:space="0" w:color="auto"/>
                        </w:tcBorders>
                      </w:tcPr>
                      <w:p>
                        <w:pPr/>
                      </w:p>
                    </w:tc>
                  </w:tr>
                  <w:tr>
                    <w:trPr>
                      <w:trHeight w:val="484" w:hRule="exact"/>
                    </w:trPr>
                    <w:tc>
                      <w:tcPr>
                        <w:tcW w:w="1628"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3,923,059.73</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460,279.33</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8"/>
                          <w:jc w:val="right"/>
                          <w:rPr>
                            <w:rFonts w:ascii="Calibri" w:hAnsi="Calibri" w:cs="Calibri" w:eastAsia="Calibri" w:hint="default"/>
                            <w:sz w:val="18"/>
                            <w:szCs w:val="18"/>
                          </w:rPr>
                        </w:pPr>
                        <w:r>
                          <w:rPr>
                            <w:rFonts w:ascii="Calibri"/>
                            <w:sz w:val="18"/>
                          </w:rPr>
                          <w:t>1,415,015.82</w:t>
                        </w: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z w:val="18"/>
                          </w:rPr>
                          <w:t>2,968,323.24</w:t>
                        </w:r>
                      </w:p>
                    </w:tc>
                  </w:tr>
                  <w:tr>
                    <w:trPr>
                      <w:trHeight w:val="401" w:hRule="exact"/>
                    </w:trPr>
                    <w:tc>
                      <w:tcPr>
                        <w:tcW w:w="162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Calibri" w:hAnsi="Calibri" w:cs="Calibri" w:eastAsia="Calibri" w:hint="default"/>
                            <w:sz w:val="18"/>
                            <w:szCs w:val="18"/>
                          </w:rPr>
                        </w:pPr>
                        <w:r>
                          <w:rPr>
                            <w:rFonts w:ascii="Calibri"/>
                            <w:spacing w:val="-1"/>
                            <w:sz w:val="18"/>
                          </w:rPr>
                          <w:t>2,074,301.98</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99"/>
                          <w:jc w:val="right"/>
                          <w:rPr>
                            <w:rFonts w:ascii="Calibri" w:hAnsi="Calibri" w:cs="Calibri" w:eastAsia="Calibri" w:hint="default"/>
                            <w:sz w:val="18"/>
                            <w:szCs w:val="18"/>
                          </w:rPr>
                        </w:pPr>
                        <w:r>
                          <w:rPr>
                            <w:rFonts w:ascii="Calibri"/>
                            <w:sz w:val="18"/>
                          </w:rPr>
                          <w:t>198,813.53</w:t>
                        </w:r>
                      </w:p>
                    </w:tc>
                    <w:tc>
                      <w:tcPr>
                        <w:tcW w:w="1320"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3"/>
                          <w:jc w:val="right"/>
                          <w:rPr>
                            <w:rFonts w:ascii="Calibri" w:hAnsi="Calibri" w:cs="Calibri" w:eastAsia="Calibri" w:hint="default"/>
                            <w:sz w:val="18"/>
                            <w:szCs w:val="18"/>
                          </w:rPr>
                        </w:pPr>
                        <w:r>
                          <w:rPr>
                            <w:rFonts w:ascii="Calibri"/>
                            <w:spacing w:val="-1"/>
                            <w:sz w:val="18"/>
                          </w:rPr>
                          <w:t>2,273,115.51</w:t>
                        </w:r>
                      </w:p>
                    </w:tc>
                  </w:tr>
                  <w:tr>
                    <w:trPr>
                      <w:trHeight w:val="315" w:hRule="exact"/>
                    </w:trPr>
                    <w:tc>
                      <w:tcPr>
                        <w:tcW w:w="162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Calibri" w:hAnsi="Calibri" w:cs="Calibri" w:eastAsia="Calibri" w:hint="default"/>
                            <w:sz w:val="18"/>
                            <w:szCs w:val="18"/>
                          </w:rPr>
                        </w:pPr>
                        <w:r>
                          <w:rPr>
                            <w:rFonts w:ascii="Calibri"/>
                            <w:spacing w:val="-1"/>
                            <w:sz w:val="18"/>
                          </w:rPr>
                          <w:t>20,193,786.94</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99"/>
                          <w:jc w:val="right"/>
                          <w:rPr>
                            <w:rFonts w:ascii="Calibri" w:hAnsi="Calibri" w:cs="Calibri" w:eastAsia="Calibri" w:hint="default"/>
                            <w:sz w:val="18"/>
                            <w:szCs w:val="18"/>
                          </w:rPr>
                        </w:pPr>
                        <w:r>
                          <w:rPr>
                            <w:rFonts w:ascii="Calibri"/>
                            <w:sz w:val="18"/>
                          </w:rPr>
                          <w:t>4,090,206.45</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Calibri" w:hAnsi="Calibri" w:cs="Calibri" w:eastAsia="Calibri" w:hint="default"/>
                            <w:sz w:val="18"/>
                            <w:szCs w:val="18"/>
                          </w:rPr>
                        </w:pPr>
                        <w:r>
                          <w:rPr>
                            <w:rFonts w:ascii="Calibri"/>
                            <w:spacing w:val="-2"/>
                            <w:sz w:val="18"/>
                          </w:rPr>
                          <w:t>478,708.72</w:t>
                        </w: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Calibri" w:hAnsi="Calibri" w:cs="Calibri" w:eastAsia="Calibri" w:hint="default"/>
                            <w:sz w:val="18"/>
                            <w:szCs w:val="18"/>
                          </w:rPr>
                        </w:pPr>
                        <w:r>
                          <w:rPr>
                            <w:rFonts w:ascii="Calibri"/>
                            <w:spacing w:val="-1"/>
                            <w:sz w:val="18"/>
                          </w:rPr>
                          <w:t>23,805,284.67</w:t>
                        </w:r>
                      </w:p>
                    </w:tc>
                  </w:tr>
                  <w:tr>
                    <w:trPr>
                      <w:trHeight w:val="484" w:hRule="exact"/>
                    </w:trPr>
                    <w:tc>
                      <w:tcPr>
                        <w:tcW w:w="1628"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4"/>
                          <w:jc w:val="right"/>
                          <w:rPr>
                            <w:rFonts w:ascii="Calibri" w:hAnsi="Calibri" w:cs="Calibri" w:eastAsia="Calibri" w:hint="default"/>
                            <w:sz w:val="18"/>
                            <w:szCs w:val="18"/>
                          </w:rPr>
                        </w:pPr>
                        <w:r>
                          <w:rPr>
                            <w:rFonts w:ascii="Calibri"/>
                            <w:spacing w:val="-1"/>
                            <w:sz w:val="18"/>
                          </w:rPr>
                          <w:t>8,921,935.32</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Calibri" w:hAnsi="Calibri" w:cs="Calibri" w:eastAsia="Calibri" w:hint="default"/>
                            <w:sz w:val="18"/>
                            <w:szCs w:val="18"/>
                          </w:rPr>
                        </w:pPr>
                        <w:r>
                          <w:rPr>
                            <w:rFonts w:ascii="Calibri"/>
                            <w:sz w:val="18"/>
                          </w:rPr>
                          <w:t>2,289,246.65</w:t>
                        </w:r>
                      </w:p>
                    </w:tc>
                    <w:tc>
                      <w:tcPr>
                        <w:tcW w:w="1320"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11,211,181.97</w:t>
                        </w:r>
                      </w:p>
                    </w:tc>
                  </w:tr>
                  <w:tr>
                    <w:trPr>
                      <w:trHeight w:val="323" w:hRule="exact"/>
                    </w:trPr>
                    <w:tc>
                      <w:tcPr>
                        <w:tcW w:w="1628" w:type="dxa"/>
                        <w:tcBorders>
                          <w:top w:val="nil" w:sz="6" w:space="0" w:color="auto"/>
                          <w:left w:val="nil" w:sz="6" w:space="0" w:color="auto"/>
                          <w:bottom w:val="single" w:sz="12" w:space="0" w:color="000000"/>
                          <w:right w:val="single" w:sz="4" w:space="0" w:color="000000"/>
                        </w:tcBorders>
                      </w:tcPr>
                      <w:p>
                        <w:pPr>
                          <w:pStyle w:val="TableParagraph"/>
                          <w:tabs>
                            <w:tab w:pos="542" w:val="left" w:leader="none"/>
                          </w:tabs>
                          <w:spacing w:line="240" w:lineRule="auto" w:before="43"/>
                          <w:ind w:right="437"/>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6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Calibri" w:hAnsi="Calibri" w:cs="Calibri" w:eastAsia="Calibri" w:hint="default"/>
                            <w:sz w:val="18"/>
                            <w:szCs w:val="18"/>
                          </w:rPr>
                        </w:pPr>
                        <w:r>
                          <w:rPr>
                            <w:rFonts w:ascii="Calibri"/>
                            <w:spacing w:val="-1"/>
                            <w:sz w:val="18"/>
                          </w:rPr>
                          <w:t>49,738,867.38</w:t>
                        </w:r>
                      </w:p>
                    </w:tc>
                    <w:tc>
                      <w:tcPr>
                        <w:tcW w:w="13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99"/>
                          <w:jc w:val="right"/>
                          <w:rPr>
                            <w:rFonts w:ascii="Calibri" w:hAnsi="Calibri" w:cs="Calibri" w:eastAsia="Calibri" w:hint="default"/>
                            <w:sz w:val="18"/>
                            <w:szCs w:val="18"/>
                          </w:rPr>
                        </w:pPr>
                        <w:r>
                          <w:rPr>
                            <w:rFonts w:ascii="Calibri"/>
                            <w:spacing w:val="-1"/>
                            <w:sz w:val="18"/>
                          </w:rPr>
                          <w:t>11,899,551.92</w:t>
                        </w:r>
                      </w:p>
                    </w:tc>
                    <w:tc>
                      <w:tcPr>
                        <w:tcW w:w="13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99"/>
                          <w:jc w:val="right"/>
                          <w:rPr>
                            <w:rFonts w:ascii="Calibri" w:hAnsi="Calibri" w:cs="Calibri" w:eastAsia="Calibri" w:hint="default"/>
                            <w:sz w:val="18"/>
                            <w:szCs w:val="18"/>
                          </w:rPr>
                        </w:pPr>
                        <w:r>
                          <w:rPr>
                            <w:rFonts w:ascii="Calibri"/>
                            <w:spacing w:val="-1"/>
                            <w:sz w:val="18"/>
                          </w:rPr>
                          <w:t>1,893,724.54</w:t>
                        </w:r>
                        <w:r>
                          <w:rPr>
                            <w:rFonts w:ascii="Calibri"/>
                            <w:sz w:val="18"/>
                          </w:rPr>
                        </w:r>
                      </w:p>
                    </w:tc>
                    <w:tc>
                      <w:tcPr>
                        <w:tcW w:w="1832" w:type="dxa"/>
                        <w:tcBorders>
                          <w:top w:val="nil" w:sz="6" w:space="0" w:color="auto"/>
                          <w:left w:val="single" w:sz="4" w:space="0" w:color="000000"/>
                          <w:bottom w:val="single" w:sz="12" w:space="0" w:color="000000"/>
                          <w:right w:val="nil" w:sz="6" w:space="0" w:color="auto"/>
                        </w:tcBorders>
                      </w:tcPr>
                      <w:p>
                        <w:pPr>
                          <w:pStyle w:val="TableParagraph"/>
                          <w:spacing w:line="240" w:lineRule="auto" w:before="86"/>
                          <w:ind w:right="103"/>
                          <w:jc w:val="right"/>
                          <w:rPr>
                            <w:rFonts w:ascii="Calibri" w:hAnsi="Calibri" w:cs="Calibri" w:eastAsia="Calibri" w:hint="default"/>
                            <w:sz w:val="18"/>
                            <w:szCs w:val="18"/>
                          </w:rPr>
                        </w:pPr>
                        <w:r>
                          <w:rPr>
                            <w:rFonts w:ascii="Calibri"/>
                            <w:spacing w:val="-1"/>
                            <w:sz w:val="18"/>
                          </w:rPr>
                          <w:t>59,744,694.76</w:t>
                        </w:r>
                      </w:p>
                    </w:tc>
                  </w:tr>
                </w:tbl>
                <w:p>
                  <w:pPr/>
                </w:p>
              </w:txbxContent>
            </v:textbox>
            <w10:wrap type="none"/>
          </v:shape>
        </w:pict>
      </w:r>
      <w:r>
        <w:rPr>
          <w:rFonts w:ascii="Calibri" w:hAnsi="Calibri" w:cs="Calibri" w:eastAsia="Calibri" w:hint="default"/>
          <w:sz w:val="18"/>
          <w:szCs w:val="18"/>
        </w:rPr>
        <w:t>2009</w:t>
      </w:r>
      <w:r>
        <w:rPr>
          <w:rFonts w:ascii="Calibri" w:hAnsi="Calibri" w:cs="Calibri" w:eastAsia="Calibri"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Calibri" w:hAnsi="Calibri" w:cs="Calibri" w:eastAsia="Calibri" w:hint="default"/>
          <w:sz w:val="18"/>
          <w:szCs w:val="18"/>
        </w:rPr>
        <w:t>12</w:t>
      </w:r>
      <w:r>
        <w:rPr>
          <w:rFonts w:ascii="Calibri" w:hAnsi="Calibri" w:cs="Calibri" w:eastAsia="Calibri"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Calibri" w:hAnsi="Calibri" w:cs="Calibri" w:eastAsia="Calibri" w:hint="default"/>
          <w:sz w:val="18"/>
          <w:szCs w:val="18"/>
        </w:rPr>
        <w:t>31</w:t>
      </w:r>
      <w:r>
        <w:rPr>
          <w:rFonts w:ascii="Calibri" w:hAnsi="Calibri" w:cs="Calibri" w:eastAsia="Calibri" w:hint="default"/>
          <w:spacing w:val="-11"/>
          <w:sz w:val="18"/>
          <w:szCs w:val="18"/>
        </w:rPr>
        <w:t> </w:t>
      </w:r>
      <w:r>
        <w:rPr>
          <w:rFonts w:ascii="宋体" w:hAnsi="宋体" w:cs="宋体" w:eastAsia="宋体" w:hint="default"/>
          <w:sz w:val="18"/>
          <w:szCs w:val="18"/>
        </w:rPr>
        <w:t>日</w:t>
      </w:r>
    </w:p>
    <w:p>
      <w:pPr>
        <w:spacing w:line="240" w:lineRule="auto" w:before="3"/>
        <w:rPr>
          <w:rFonts w:ascii="宋体" w:hAnsi="宋体" w:cs="宋体" w:eastAsia="宋体" w:hint="default"/>
          <w:sz w:val="23"/>
          <w:szCs w:val="23"/>
        </w:rPr>
      </w:pPr>
    </w:p>
    <w:p>
      <w:pPr>
        <w:spacing w:line="110" w:lineRule="exact"/>
        <w:ind w:left="2410"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387.8pt;height:5.55pt;mso-position-horizontal-relative:char;mso-position-vertical-relative:line" coordorigin="0,0" coordsize="7756,111">
            <v:shape style="position:absolute;left:0;top:0;width:1628;height:110" type="#_x0000_t75" stroked="false">
              <v:imagedata r:id="rId361" o:title=""/>
            </v:shape>
            <v:shape style="position:absolute;left:1604;top:96;width:1661;height:14" type="#_x0000_t75" stroked="false">
              <v:imagedata r:id="rId365" o:title=""/>
            </v:shape>
            <v:shape style="position:absolute;left:3250;top:96;width:1359;height:14" type="#_x0000_t75" stroked="false">
              <v:imagedata r:id="rId366" o:title=""/>
            </v:shape>
            <v:shape style="position:absolute;left:4595;top:96;width:1334;height:14" type="#_x0000_t75" stroked="false">
              <v:imagedata r:id="rId367" o:title=""/>
            </v:shape>
            <v:shape style="position:absolute;left:5915;top:101;width:1841;height:10" type="#_x0000_t75" stroked="false">
              <v:imagedata r:id="rId356" o:title=""/>
            </v:shape>
          </v:group>
        </w:pict>
      </w:r>
      <w:r>
        <w:rPr>
          <w:rFonts w:ascii="宋体" w:hAnsi="宋体" w:cs="宋体" w:eastAsia="宋体" w:hint="default"/>
          <w:position w:val="-1"/>
          <w:sz w:val="11"/>
          <w:szCs w:val="11"/>
        </w:rPr>
      </w:r>
    </w:p>
    <w:p>
      <w:pPr>
        <w:spacing w:line="240" w:lineRule="auto" w:before="12"/>
        <w:rPr>
          <w:rFonts w:ascii="宋体" w:hAnsi="宋体" w:cs="宋体" w:eastAsia="宋体" w:hint="default"/>
          <w:sz w:val="29"/>
          <w:szCs w:val="29"/>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609;height:10" type="#_x0000_t75" stroked="false">
              <v:imagedata r:id="rId368" o:title=""/>
            </v:shape>
            <v:shape style="position:absolute;left:1604;top:0;width:6152;height:10" type="#_x0000_t75" stroked="false">
              <v:imagedata r:id="rId369" o:title=""/>
            </v:shape>
          </v:group>
        </w:pict>
      </w:r>
      <w:r>
        <w:rPr>
          <w:rFonts w:ascii="宋体" w:hAnsi="宋体" w:cs="宋体" w:eastAsia="宋体" w:hint="default"/>
          <w:sz w:val="2"/>
          <w:szCs w:val="2"/>
        </w:rPr>
      </w:r>
    </w:p>
    <w:p>
      <w:pPr>
        <w:spacing w:line="240" w:lineRule="auto" w:before="1"/>
        <w:rPr>
          <w:rFonts w:ascii="宋体" w:hAnsi="宋体" w:cs="宋体" w:eastAsia="宋体" w:hint="default"/>
          <w:sz w:val="29"/>
          <w:szCs w:val="29"/>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609;height:10" type="#_x0000_t75" stroked="false">
              <v:imagedata r:id="rId368" o:title=""/>
            </v:shape>
            <v:shape style="position:absolute;left:1604;top:0;width:6152;height:10" type="#_x0000_t75" stroked="false">
              <v:imagedata r:id="rId369" o:title=""/>
            </v:shape>
          </v:group>
        </w:pict>
      </w:r>
      <w:r>
        <w:rPr>
          <w:rFonts w:ascii="宋体" w:hAnsi="宋体" w:cs="宋体" w:eastAsia="宋体" w:hint="default"/>
          <w:sz w:val="2"/>
          <w:szCs w:val="2"/>
        </w:rPr>
      </w:r>
    </w:p>
    <w:p>
      <w:pPr>
        <w:spacing w:line="240" w:lineRule="auto" w:before="3"/>
        <w:rPr>
          <w:rFonts w:ascii="宋体" w:hAnsi="宋体" w:cs="宋体" w:eastAsia="宋体" w:hint="default"/>
          <w:sz w:val="21"/>
          <w:szCs w:val="21"/>
        </w:rPr>
      </w:pPr>
    </w:p>
    <w:p>
      <w:pPr>
        <w:spacing w:line="110" w:lineRule="exact"/>
        <w:ind w:left="2410"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387.8pt;height:5.55pt;mso-position-horizontal-relative:char;mso-position-vertical-relative:line" coordorigin="0,0" coordsize="7756,111">
            <v:shape style="position:absolute;left:0;top:0;width:1628;height:110" type="#_x0000_t75" stroked="false">
              <v:imagedata r:id="rId361" o:title=""/>
            </v:shape>
            <v:shape style="position:absolute;left:1604;top:96;width:1661;height:14" type="#_x0000_t75" stroked="false">
              <v:imagedata r:id="rId365" o:title=""/>
            </v:shape>
            <v:shape style="position:absolute;left:3250;top:96;width:1359;height:14" type="#_x0000_t75" stroked="false">
              <v:imagedata r:id="rId366" o:title=""/>
            </v:shape>
            <v:shape style="position:absolute;left:4595;top:96;width:1334;height:14" type="#_x0000_t75" stroked="false">
              <v:imagedata r:id="rId367" o:title=""/>
            </v:shape>
            <v:shape style="position:absolute;left:5915;top:101;width:1841;height:10" type="#_x0000_t75" stroked="false">
              <v:imagedata r:id="rId356" o:title=""/>
            </v:shape>
          </v:group>
        </w:pict>
      </w:r>
      <w:r>
        <w:rPr>
          <w:rFonts w:ascii="宋体" w:hAnsi="宋体" w:cs="宋体" w:eastAsia="宋体" w:hint="default"/>
          <w:position w:val="-1"/>
          <w:sz w:val="11"/>
          <w:szCs w:val="11"/>
        </w:rPr>
      </w:r>
    </w:p>
    <w:p>
      <w:pPr>
        <w:spacing w:line="240" w:lineRule="auto" w:before="12"/>
        <w:rPr>
          <w:rFonts w:ascii="宋体" w:hAnsi="宋体" w:cs="宋体" w:eastAsia="宋体" w:hint="default"/>
          <w:sz w:val="29"/>
          <w:szCs w:val="29"/>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609;height:10" type="#_x0000_t75" stroked="false">
              <v:imagedata r:id="rId368" o:title=""/>
            </v:shape>
            <v:shape style="position:absolute;left:1604;top:0;width:6152;height:10" type="#_x0000_t75" stroked="false">
              <v:imagedata r:id="rId369"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38.729996pt;margin-top:41.303658pt;width:.48pt;height:.12pt;mso-position-horizontal-relative:page;mso-position-vertical-relative:paragraph;z-index:-1139368" type="#_x0000_t75" stroked="false">
            <v:imagedata r:id="rId346" o:title=""/>
          </v:shape>
        </w:pict>
      </w:r>
      <w:r>
        <w:rPr/>
        <w:pict>
          <v:shape style="position:absolute;margin-left:372.790009pt;margin-top:41.303658pt;width:.48001pt;height:.12pt;mso-position-horizontal-relative:page;mso-position-vertical-relative:paragraph;z-index:-1139344" type="#_x0000_t75" stroked="false">
            <v:imagedata r:id="rId346" o:title=""/>
          </v:shape>
        </w:pict>
      </w:r>
      <w:r>
        <w:rPr/>
        <w:pict>
          <v:group style="position:absolute;margin-left:120.5pt;margin-top:60.023678pt;width:387.8pt;height:.5pt;mso-position-horizontal-relative:page;mso-position-vertical-relative:paragraph;z-index:-1139320" coordorigin="2410,1200" coordsize="7756,10">
            <v:shape style="position:absolute;left:2410;top:1200;width:2365;height:10" type="#_x0000_t75" stroked="false">
              <v:imagedata r:id="rId370" o:title=""/>
            </v:shape>
            <v:shape style="position:absolute;left:4770;top:1200;width:2686;height:10" type="#_x0000_t75" stroked="false">
              <v:imagedata r:id="rId371" o:title=""/>
            </v:shape>
            <v:shape style="position:absolute;left:7451;top:1200;width:2715;height:10" type="#_x0000_t75" stroked="false">
              <v:imagedata r:id="rId372" o:title=""/>
            </v:shape>
            <w10:wrap type="none"/>
          </v:group>
        </w:pict>
      </w:r>
      <w:r>
        <w:rPr/>
        <w:pict>
          <v:group style="position:absolute;margin-left:120.5pt;margin-top:79.223648pt;width:387.8pt;height:.5pt;mso-position-horizontal-relative:page;mso-position-vertical-relative:paragraph;z-index:-1139296" coordorigin="2410,1584" coordsize="7756,10">
            <v:shape style="position:absolute;left:2410;top:1584;width:2365;height:10" type="#_x0000_t75" stroked="false">
              <v:imagedata r:id="rId370" o:title=""/>
            </v:shape>
            <v:shape style="position:absolute;left:4770;top:1584;width:2686;height:10" type="#_x0000_t75" stroked="false">
              <v:imagedata r:id="rId371" o:title=""/>
            </v:shape>
            <v:shape style="position:absolute;left:7451;top:1584;width:2715;height:10" type="#_x0000_t75" stroked="false">
              <v:imagedata r:id="rId372" o:title=""/>
            </v:shape>
            <w10:wrap type="none"/>
          </v:group>
        </w:pict>
      </w:r>
      <w:r>
        <w:rPr/>
        <w:pict>
          <v:group style="position:absolute;margin-left:120.5pt;margin-top:98.423645pt;width:387.8pt;height:.5pt;mso-position-horizontal-relative:page;mso-position-vertical-relative:paragraph;z-index:-1139272" coordorigin="2410,1968" coordsize="7756,10">
            <v:shape style="position:absolute;left:2410;top:1968;width:2365;height:10" type="#_x0000_t75" stroked="false">
              <v:imagedata r:id="rId370" o:title=""/>
            </v:shape>
            <v:shape style="position:absolute;left:4770;top:1968;width:2686;height:10" type="#_x0000_t75" stroked="false">
              <v:imagedata r:id="rId373" o:title=""/>
            </v:shape>
            <v:shape style="position:absolute;left:7451;top:1968;width:2715;height:10" type="#_x0000_t75" stroked="false">
              <v:imagedata r:id="rId374"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固定资产净值</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tbl>
      <w:tblPr>
        <w:tblW w:w="0" w:type="auto"/>
        <w:jc w:val="left"/>
        <w:tblInd w:w="2395" w:type="dxa"/>
        <w:tblLayout w:type="fixed"/>
        <w:tblCellMar>
          <w:top w:w="0" w:type="dxa"/>
          <w:left w:w="0" w:type="dxa"/>
          <w:bottom w:w="0" w:type="dxa"/>
          <w:right w:w="0" w:type="dxa"/>
        </w:tblCellMar>
        <w:tblLook w:val="01E0"/>
      </w:tblPr>
      <w:tblGrid>
        <w:gridCol w:w="2384"/>
        <w:gridCol w:w="2681"/>
        <w:gridCol w:w="2705"/>
      </w:tblGrid>
      <w:tr>
        <w:trPr>
          <w:trHeight w:val="401" w:hRule="exact"/>
        </w:trPr>
        <w:tc>
          <w:tcPr>
            <w:tcW w:w="2384" w:type="dxa"/>
            <w:tcBorders>
              <w:top w:val="single" w:sz="12" w:space="0" w:color="000000"/>
              <w:left w:val="nil" w:sz="6" w:space="0" w:color="auto"/>
              <w:bottom w:val="nil" w:sz="6" w:space="0" w:color="auto"/>
              <w:right w:val="single" w:sz="4" w:space="0" w:color="000000"/>
            </w:tcBorders>
          </w:tcPr>
          <w:p>
            <w:pPr>
              <w:pStyle w:val="TableParagraph"/>
              <w:tabs>
                <w:tab w:pos="542" w:val="left" w:leader="none"/>
              </w:tabs>
              <w:spacing w:line="240" w:lineRule="auto" w:before="39"/>
              <w:ind w:right="818"/>
              <w:jc w:val="right"/>
              <w:rPr>
                <w:rFonts w:ascii="宋体" w:hAnsi="宋体" w:cs="宋体" w:eastAsia="宋体" w:hint="default"/>
                <w:sz w:val="18"/>
                <w:szCs w:val="18"/>
              </w:rPr>
            </w:pPr>
            <w:r>
              <w:rPr>
                <w:rFonts w:ascii="宋体" w:hAnsi="宋体" w:cs="宋体" w:eastAsia="宋体" w:hint="default"/>
                <w:sz w:val="18"/>
                <w:szCs w:val="18"/>
              </w:rPr>
              <w:t>类</w:t>
              <w:tab/>
              <w:t>别</w:t>
            </w:r>
          </w:p>
        </w:tc>
        <w:tc>
          <w:tcPr>
            <w:tcW w:w="26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88"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270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599"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83" w:hRule="exact"/>
        </w:trPr>
        <w:tc>
          <w:tcPr>
            <w:tcW w:w="2384"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268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106,764,749.24</w:t>
            </w:r>
          </w:p>
        </w:tc>
        <w:tc>
          <w:tcPr>
            <w:tcW w:w="2705"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111,625,755.20</w:t>
            </w:r>
          </w:p>
        </w:tc>
      </w:tr>
      <w:tr>
        <w:trPr>
          <w:trHeight w:val="384" w:hRule="exact"/>
        </w:trPr>
        <w:tc>
          <w:tcPr>
            <w:tcW w:w="2384"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68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3,646,923.15</w:t>
            </w:r>
          </w:p>
        </w:tc>
        <w:tc>
          <w:tcPr>
            <w:tcW w:w="270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2,534,311.47</w:t>
            </w:r>
          </w:p>
        </w:tc>
      </w:tr>
      <w:tr>
        <w:trPr>
          <w:trHeight w:val="385" w:hRule="exact"/>
        </w:trPr>
        <w:tc>
          <w:tcPr>
            <w:tcW w:w="2384"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268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152,800.61</w:t>
            </w:r>
          </w:p>
        </w:tc>
        <w:tc>
          <w:tcPr>
            <w:tcW w:w="270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344,814.14</w:t>
            </w:r>
          </w:p>
        </w:tc>
      </w:tr>
      <w:tr>
        <w:trPr>
          <w:trHeight w:val="385" w:hRule="exact"/>
        </w:trPr>
        <w:tc>
          <w:tcPr>
            <w:tcW w:w="2384"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268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10,841,866.93</w:t>
            </w:r>
          </w:p>
        </w:tc>
        <w:tc>
          <w:tcPr>
            <w:tcW w:w="2705"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Calibri" w:hAnsi="Calibri" w:cs="Calibri" w:eastAsia="Calibri" w:hint="default"/>
                <w:sz w:val="18"/>
                <w:szCs w:val="18"/>
              </w:rPr>
            </w:pPr>
            <w:r>
              <w:rPr>
                <w:rFonts w:ascii="Calibri"/>
                <w:sz w:val="18"/>
              </w:rPr>
              <w:t>8,839,798.29</w:t>
            </w:r>
          </w:p>
        </w:tc>
      </w:tr>
      <w:tr>
        <w:trPr>
          <w:trHeight w:val="384" w:hRule="exact"/>
        </w:trPr>
        <w:tc>
          <w:tcPr>
            <w:tcW w:w="2384"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268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6,203,118.07</w:t>
            </w:r>
          </w:p>
        </w:tc>
        <w:tc>
          <w:tcPr>
            <w:tcW w:w="270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7,611,894.28</w:t>
            </w:r>
          </w:p>
        </w:tc>
      </w:tr>
      <w:tr>
        <w:trPr>
          <w:trHeight w:val="387" w:hRule="exact"/>
        </w:trPr>
        <w:tc>
          <w:tcPr>
            <w:tcW w:w="2384" w:type="dxa"/>
            <w:tcBorders>
              <w:top w:val="nil" w:sz="6" w:space="0" w:color="auto"/>
              <w:left w:val="nil" w:sz="6" w:space="0" w:color="auto"/>
              <w:bottom w:val="single" w:sz="12" w:space="0" w:color="000000"/>
              <w:right w:val="single" w:sz="4" w:space="0" w:color="000000"/>
            </w:tcBorders>
          </w:tcPr>
          <w:p>
            <w:pPr>
              <w:pStyle w:val="TableParagraph"/>
              <w:tabs>
                <w:tab w:pos="542" w:val="left" w:leader="none"/>
              </w:tabs>
              <w:spacing w:line="240" w:lineRule="auto" w:before="38"/>
              <w:ind w:right="818"/>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26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127,609,458.00</w:t>
            </w:r>
            <w:r>
              <w:rPr>
                <w:rFonts w:ascii="Calibri"/>
                <w:sz w:val="18"/>
              </w:rPr>
            </w:r>
          </w:p>
        </w:tc>
        <w:tc>
          <w:tcPr>
            <w:tcW w:w="2705"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130,956,573.38</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7"/>
          <w:szCs w:val="17"/>
        </w:rPr>
      </w:pPr>
    </w:p>
    <w:p>
      <w:pPr>
        <w:tabs>
          <w:tab w:pos="2513" w:val="left" w:leader="none"/>
        </w:tabs>
        <w:spacing w:before="36"/>
        <w:ind w:left="1786" w:right="1679" w:firstLine="0"/>
        <w:jc w:val="left"/>
        <w:rPr>
          <w:rFonts w:ascii="宋体" w:hAnsi="宋体" w:cs="宋体" w:eastAsia="宋体" w:hint="default"/>
          <w:sz w:val="21"/>
          <w:szCs w:val="21"/>
        </w:rPr>
      </w:pPr>
      <w:r>
        <w:rPr/>
        <w:pict>
          <v:group style="position:absolute;margin-left:120.5pt;margin-top:-83.996315pt;width:387.8pt;height:.5pt;mso-position-horizontal-relative:page;mso-position-vertical-relative:paragraph;z-index:-1139248" coordorigin="2410,-1680" coordsize="7756,10">
            <v:shape style="position:absolute;left:2410;top:-1680;width:2365;height:10" type="#_x0000_t75" stroked="false">
              <v:imagedata r:id="rId370" o:title=""/>
            </v:shape>
            <v:shape style="position:absolute;left:4770;top:-1680;width:2686;height:10" type="#_x0000_t75" stroked="false">
              <v:imagedata r:id="rId371" o:title=""/>
            </v:shape>
            <v:shape style="position:absolute;left:7451;top:-1680;width:2715;height:10" type="#_x0000_t75" stroked="false">
              <v:imagedata r:id="rId372" o:title=""/>
            </v:shape>
            <w10:wrap type="none"/>
          </v:group>
        </w:pict>
      </w:r>
      <w:r>
        <w:rPr/>
        <w:pict>
          <v:group style="position:absolute;margin-left:120.5pt;margin-top:-64.676346pt;width:387.8pt;height:.5pt;mso-position-horizontal-relative:page;mso-position-vertical-relative:paragraph;z-index:-1139224" coordorigin="2410,-1294" coordsize="7756,10">
            <v:shape style="position:absolute;left:2410;top:-1294;width:2365;height:10" type="#_x0000_t75" stroked="false">
              <v:imagedata r:id="rId370" o:title=""/>
            </v:shape>
            <v:shape style="position:absolute;left:4770;top:-1294;width:2686;height:10" type="#_x0000_t75" stroked="false">
              <v:imagedata r:id="rId371" o:title=""/>
            </v:shape>
            <v:shape style="position:absolute;left:7451;top:-1294;width:2715;height:10" type="#_x0000_t75" stroked="false">
              <v:imagedata r:id="rId372" o:title=""/>
            </v:shape>
            <w10:wrap type="none"/>
          </v:group>
        </w:pict>
      </w:r>
      <w:r>
        <w:rPr/>
        <w:pict>
          <v:group style="position:absolute;margin-left:120.5pt;margin-top:-45.456348pt;width:387.8pt;height:.5pt;mso-position-horizontal-relative:page;mso-position-vertical-relative:paragraph;z-index:-1139200" coordorigin="2410,-909" coordsize="7756,10">
            <v:shape style="position:absolute;left:2410;top:-909;width:2365;height:10" type="#_x0000_t75" stroked="false">
              <v:imagedata r:id="rId370" o:title=""/>
            </v:shape>
            <v:shape style="position:absolute;left:4770;top:-909;width:2686;height:10" type="#_x0000_t75" stroked="false">
              <v:imagedata r:id="rId373" o:title=""/>
            </v:shape>
            <v:shape style="position:absolute;left:7451;top:-909;width:2715;height:10" type="#_x0000_t75" stroked="false">
              <v:imagedata r:id="rId374" o:title=""/>
            </v:shape>
            <w10:wrap type="none"/>
          </v:group>
        </w:pict>
      </w:r>
      <w:r>
        <w:rPr/>
        <w:pict>
          <v:shape style="position:absolute;margin-left:193.610001pt;margin-top:41.183662pt;width:.48pt;height:.12pt;mso-position-horizontal-relative:page;mso-position-vertical-relative:paragraph;z-index:-1139176" type="#_x0000_t75" stroked="false">
            <v:imagedata r:id="rId346" o:title=""/>
          </v:shape>
        </w:pict>
      </w:r>
      <w:r>
        <w:rPr/>
        <w:pict>
          <v:shape style="position:absolute;margin-left:356.230011pt;margin-top:41.183662pt;width:.48001pt;height:.12pt;mso-position-horizontal-relative:page;mso-position-vertical-relative:paragraph;z-index:-1139152" type="#_x0000_t75" stroked="false">
            <v:imagedata r:id="rId346" o:title=""/>
          </v:shape>
        </w:pict>
      </w:r>
      <w:r>
        <w:rPr/>
        <w:pict>
          <v:group style="position:absolute;margin-left:194.089996pt;margin-top:67.703682pt;width:314.25pt;height:.5pt;mso-position-horizontal-relative:page;mso-position-vertical-relative:paragraph;z-index:-1139128" coordorigin="3882,1354" coordsize="6285,10">
            <v:shape style="position:absolute;left:3882;top:1354;width:1174;height:10" type="#_x0000_t75" stroked="false">
              <v:imagedata r:id="rId375" o:title=""/>
            </v:shape>
            <v:shape style="position:absolute;left:5051;top:1354;width:3137;height:10" type="#_x0000_t75" stroked="false">
              <v:imagedata r:id="rId359" o:title=""/>
            </v:shape>
            <v:shape style="position:absolute;left:8183;top:1354;width:1983;height:10" type="#_x0000_t75" stroked="false">
              <v:imagedata r:id="rId360" o:title=""/>
            </v:shape>
            <w10:wrap type="none"/>
          </v:group>
        </w:pict>
      </w:r>
      <w:r>
        <w:rPr/>
        <w:pict>
          <v:group style="position:absolute;margin-left:120.5pt;margin-top:90.263702pt;width:387.8pt;height:5.05pt;mso-position-horizontal-relative:page;mso-position-vertical-relative:paragraph;z-index:-1139104" coordorigin="2410,1805" coordsize="7756,101">
            <v:shape style="position:absolute;left:2410;top:1805;width:1481;height:101" type="#_x0000_t75" stroked="false">
              <v:imagedata r:id="rId376" o:title=""/>
            </v:shape>
            <v:shape style="position:absolute;left:3867;top:1896;width:1188;height:10" type="#_x0000_t75" stroked="false">
              <v:imagedata r:id="rId377" o:title=""/>
            </v:shape>
            <v:shape style="position:absolute;left:5051;top:1896;width:3137;height:10" type="#_x0000_t75" stroked="false">
              <v:imagedata r:id="rId378" o:title=""/>
            </v:shape>
            <v:shape style="position:absolute;left:8183;top:1896;width:1983;height:10" type="#_x0000_t75" stroked="false">
              <v:imagedata r:id="rId379" o:title=""/>
            </v:shape>
            <w10:wrap type="none"/>
          </v:group>
        </w:pict>
      </w:r>
      <w:r>
        <w:rPr/>
        <w:pict>
          <v:group style="position:absolute;margin-left:120.5pt;margin-top:114.023682pt;width:387.8pt;height:.5pt;mso-position-horizontal-relative:page;mso-position-vertical-relative:paragraph;z-index:-1139080" coordorigin="2410,2280" coordsize="7756,10">
            <v:shape style="position:absolute;left:2410;top:2280;width:1462;height:10" type="#_x0000_t75" stroked="false">
              <v:imagedata r:id="rId357" o:title=""/>
            </v:shape>
            <v:shape style="position:absolute;left:3867;top:2280;width:1188;height:10" type="#_x0000_t75" stroked="false">
              <v:imagedata r:id="rId358" o:title=""/>
            </v:shape>
            <v:shape style="position:absolute;left:5051;top:2280;width:3137;height:10" type="#_x0000_t75" stroked="false">
              <v:imagedata r:id="rId359" o:title=""/>
            </v:shape>
            <v:shape style="position:absolute;left:8183;top:2280;width:1983;height:10" type="#_x0000_t75" stroked="false">
              <v:imagedata r:id="rId360"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5"/>
          <w:szCs w:val="15"/>
        </w:rPr>
      </w:pPr>
    </w:p>
    <w:tbl>
      <w:tblPr>
        <w:tblW w:w="0" w:type="auto"/>
        <w:jc w:val="left"/>
        <w:tblInd w:w="2395" w:type="dxa"/>
        <w:tblLayout w:type="fixed"/>
        <w:tblCellMar>
          <w:top w:w="0" w:type="dxa"/>
          <w:left w:w="0" w:type="dxa"/>
          <w:bottom w:w="0" w:type="dxa"/>
          <w:right w:w="0" w:type="dxa"/>
        </w:tblCellMar>
        <w:tblLook w:val="01E0"/>
      </w:tblPr>
      <w:tblGrid>
        <w:gridCol w:w="1481"/>
        <w:gridCol w:w="1183"/>
        <w:gridCol w:w="994"/>
        <w:gridCol w:w="1076"/>
        <w:gridCol w:w="1063"/>
        <w:gridCol w:w="937"/>
        <w:gridCol w:w="1037"/>
      </w:tblGrid>
      <w:tr>
        <w:trPr>
          <w:trHeight w:val="554" w:hRule="exact"/>
        </w:trPr>
        <w:tc>
          <w:tcPr>
            <w:tcW w:w="148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3252"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873"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3037"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765"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442" w:hRule="exact"/>
        </w:trPr>
        <w:tc>
          <w:tcPr>
            <w:tcW w:w="1481" w:type="dxa"/>
            <w:vMerge/>
            <w:tcBorders>
              <w:left w:val="nil" w:sz="6" w:space="0" w:color="auto"/>
              <w:bottom w:val="nil" w:sz="6" w:space="0" w:color="auto"/>
              <w:right w:val="single" w:sz="4" w:space="0" w:color="000000"/>
            </w:tcBorders>
          </w:tcPr>
          <w:p>
            <w:pP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4" w:type="dxa"/>
            <w:vMerge w:val="restart"/>
            <w:tcBorders>
              <w:top w:val="nil" w:sz="6" w:space="0" w:color="auto"/>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37" w:type="dxa"/>
            <w:vMerge w:val="restart"/>
            <w:tcBorders>
              <w:top w:val="nil" w:sz="6" w:space="0" w:color="auto"/>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17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58"/>
              <w:jc w:val="righ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87" w:hRule="exact"/>
        </w:trPr>
        <w:tc>
          <w:tcPr>
            <w:tcW w:w="1481"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57" w:right="0"/>
              <w:jc w:val="left"/>
              <w:rPr>
                <w:rFonts w:ascii="宋体" w:hAnsi="宋体" w:cs="宋体" w:eastAsia="宋体" w:hint="default"/>
                <w:sz w:val="18"/>
                <w:szCs w:val="18"/>
              </w:rPr>
            </w:pPr>
            <w:r>
              <w:rPr>
                <w:rFonts w:ascii="宋体" w:hAnsi="宋体" w:cs="宋体" w:eastAsia="宋体" w:hint="default"/>
                <w:sz w:val="18"/>
                <w:szCs w:val="18"/>
              </w:rPr>
              <w:t>待安装设备</w:t>
            </w:r>
          </w:p>
        </w:tc>
        <w:tc>
          <w:tcPr>
            <w:tcW w:w="118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254" w:right="0"/>
              <w:jc w:val="left"/>
              <w:rPr>
                <w:rFonts w:ascii="Calibri" w:hAnsi="Calibri" w:cs="Calibri" w:eastAsia="Calibri" w:hint="default"/>
                <w:sz w:val="18"/>
                <w:szCs w:val="18"/>
              </w:rPr>
            </w:pPr>
            <w:r>
              <w:rPr>
                <w:rFonts w:ascii="Calibri"/>
                <w:sz w:val="18"/>
              </w:rPr>
              <w:t>512,820.53</w:t>
            </w:r>
          </w:p>
        </w:tc>
        <w:tc>
          <w:tcPr>
            <w:tcW w:w="994" w:type="dxa"/>
            <w:vMerge/>
            <w:tcBorders>
              <w:left w:val="single" w:sz="4" w:space="0" w:color="000000"/>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46" w:right="0"/>
              <w:jc w:val="left"/>
              <w:rPr>
                <w:rFonts w:ascii="Calibri" w:hAnsi="Calibri" w:cs="Calibri" w:eastAsia="Calibri" w:hint="default"/>
                <w:sz w:val="18"/>
                <w:szCs w:val="18"/>
              </w:rPr>
            </w:pPr>
            <w:r>
              <w:rPr>
                <w:rFonts w:ascii="Calibri"/>
                <w:sz w:val="18"/>
              </w:rPr>
              <w:t>512,820.53</w:t>
            </w:r>
          </w:p>
        </w:tc>
        <w:tc>
          <w:tcPr>
            <w:tcW w:w="1063" w:type="dxa"/>
            <w:tcBorders>
              <w:top w:val="nil" w:sz="6" w:space="0" w:color="auto"/>
              <w:left w:val="single" w:sz="4" w:space="0" w:color="000000"/>
              <w:bottom w:val="nil" w:sz="6" w:space="0" w:color="auto"/>
              <w:right w:val="single" w:sz="4" w:space="0" w:color="000000"/>
            </w:tcBorders>
          </w:tcPr>
          <w:p>
            <w:pPr/>
          </w:p>
        </w:tc>
        <w:tc>
          <w:tcPr>
            <w:tcW w:w="937" w:type="dxa"/>
            <w:vMerge/>
            <w:tcBorders>
              <w:left w:val="single" w:sz="4" w:space="0" w:color="000000"/>
              <w:right w:val="single" w:sz="4" w:space="0" w:color="000000"/>
            </w:tcBorders>
          </w:tcPr>
          <w:p>
            <w:pPr/>
          </w:p>
        </w:tc>
        <w:tc>
          <w:tcPr>
            <w:tcW w:w="1037" w:type="dxa"/>
            <w:tcBorders>
              <w:top w:val="nil" w:sz="6" w:space="0" w:color="auto"/>
              <w:left w:val="single" w:sz="4" w:space="0" w:color="000000"/>
              <w:bottom w:val="nil" w:sz="6" w:space="0" w:color="auto"/>
              <w:right w:val="nil" w:sz="6" w:space="0" w:color="auto"/>
            </w:tcBorders>
          </w:tcPr>
          <w:p>
            <w:pPr/>
          </w:p>
        </w:tc>
      </w:tr>
      <w:tr>
        <w:trPr>
          <w:trHeight w:val="462" w:hRule="exact"/>
        </w:trPr>
        <w:tc>
          <w:tcPr>
            <w:tcW w:w="148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57" w:right="0"/>
              <w:jc w:val="left"/>
              <w:rPr>
                <w:rFonts w:ascii="宋体" w:hAnsi="宋体" w:cs="宋体" w:eastAsia="宋体" w:hint="default"/>
                <w:sz w:val="18"/>
                <w:szCs w:val="18"/>
              </w:rPr>
            </w:pPr>
            <w:r>
              <w:rPr>
                <w:rFonts w:ascii="宋体" w:hAnsi="宋体" w:cs="宋体" w:eastAsia="宋体" w:hint="default"/>
                <w:sz w:val="18"/>
                <w:szCs w:val="18"/>
              </w:rPr>
              <w:t>北京分公司装修</w:t>
            </w:r>
          </w:p>
        </w:tc>
        <w:tc>
          <w:tcPr>
            <w:tcW w:w="1183" w:type="dxa"/>
            <w:tcBorders>
              <w:top w:val="nil" w:sz="6" w:space="0" w:color="auto"/>
              <w:left w:val="single" w:sz="4" w:space="0" w:color="000000"/>
              <w:bottom w:val="nil" w:sz="6" w:space="0" w:color="auto"/>
              <w:right w:val="single" w:sz="4" w:space="0" w:color="000000"/>
            </w:tcBorders>
          </w:tcPr>
          <w:p>
            <w:pPr/>
          </w:p>
        </w:tc>
        <w:tc>
          <w:tcPr>
            <w:tcW w:w="994" w:type="dxa"/>
            <w:vMerge/>
            <w:tcBorders>
              <w:left w:val="single" w:sz="4" w:space="0" w:color="000000"/>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34" w:right="0"/>
              <w:jc w:val="left"/>
              <w:rPr>
                <w:rFonts w:ascii="Calibri" w:hAnsi="Calibri" w:cs="Calibri" w:eastAsia="Calibri" w:hint="default"/>
                <w:sz w:val="18"/>
                <w:szCs w:val="18"/>
              </w:rPr>
            </w:pPr>
            <w:r>
              <w:rPr>
                <w:rFonts w:ascii="Calibri"/>
                <w:sz w:val="18"/>
              </w:rPr>
              <w:t>347,484.16</w:t>
            </w:r>
          </w:p>
        </w:tc>
        <w:tc>
          <w:tcPr>
            <w:tcW w:w="937" w:type="dxa"/>
            <w:vMerge/>
            <w:tcBorders>
              <w:left w:val="single" w:sz="4" w:space="0" w:color="000000"/>
              <w:right w:val="single" w:sz="4" w:space="0" w:color="000000"/>
            </w:tcBorders>
          </w:tcPr>
          <w:p>
            <w:pPr/>
          </w:p>
        </w:tc>
        <w:tc>
          <w:tcPr>
            <w:tcW w:w="1037"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347,484.16</w:t>
            </w:r>
          </w:p>
        </w:tc>
      </w:tr>
      <w:tr>
        <w:trPr>
          <w:trHeight w:val="468" w:hRule="exact"/>
        </w:trPr>
        <w:tc>
          <w:tcPr>
            <w:tcW w:w="14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16"/>
              <w:ind w:left="475"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1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2"/>
              <w:ind w:left="254" w:right="0"/>
              <w:jc w:val="left"/>
              <w:rPr>
                <w:rFonts w:ascii="Calibri" w:hAnsi="Calibri" w:cs="Calibri" w:eastAsia="Calibri" w:hint="default"/>
                <w:sz w:val="18"/>
                <w:szCs w:val="18"/>
              </w:rPr>
            </w:pPr>
            <w:r>
              <w:rPr>
                <w:rFonts w:ascii="Calibri"/>
                <w:sz w:val="18"/>
              </w:rPr>
              <w:t>512,820.53</w:t>
            </w:r>
          </w:p>
        </w:tc>
        <w:tc>
          <w:tcPr>
            <w:tcW w:w="994" w:type="dxa"/>
            <w:vMerge/>
            <w:tcBorders>
              <w:left w:val="single" w:sz="4" w:space="0" w:color="000000"/>
              <w:bottom w:val="single" w:sz="12" w:space="0" w:color="000000"/>
              <w:right w:val="single" w:sz="4" w:space="0" w:color="000000"/>
            </w:tcBorders>
          </w:tcPr>
          <w:p>
            <w:pPr/>
          </w:p>
        </w:tc>
        <w:tc>
          <w:tcPr>
            <w:tcW w:w="10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2"/>
              <w:ind w:left="146" w:right="0"/>
              <w:jc w:val="left"/>
              <w:rPr>
                <w:rFonts w:ascii="Calibri" w:hAnsi="Calibri" w:cs="Calibri" w:eastAsia="Calibri" w:hint="default"/>
                <w:sz w:val="18"/>
                <w:szCs w:val="18"/>
              </w:rPr>
            </w:pPr>
            <w:r>
              <w:rPr>
                <w:rFonts w:ascii="Calibri"/>
                <w:sz w:val="18"/>
              </w:rPr>
              <w:t>512,820.53</w:t>
            </w:r>
          </w:p>
        </w:tc>
        <w:tc>
          <w:tcPr>
            <w:tcW w:w="10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2"/>
              <w:ind w:left="134" w:right="0"/>
              <w:jc w:val="left"/>
              <w:rPr>
                <w:rFonts w:ascii="Calibri" w:hAnsi="Calibri" w:cs="Calibri" w:eastAsia="Calibri" w:hint="default"/>
                <w:sz w:val="18"/>
                <w:szCs w:val="18"/>
              </w:rPr>
            </w:pPr>
            <w:r>
              <w:rPr>
                <w:rFonts w:ascii="Calibri"/>
                <w:sz w:val="18"/>
              </w:rPr>
              <w:t>347,484.16</w:t>
            </w:r>
          </w:p>
        </w:tc>
        <w:tc>
          <w:tcPr>
            <w:tcW w:w="937" w:type="dxa"/>
            <w:vMerge/>
            <w:tcBorders>
              <w:left w:val="single" w:sz="4" w:space="0" w:color="000000"/>
              <w:bottom w:val="single" w:sz="12" w:space="0" w:color="000000"/>
              <w:right w:val="single" w:sz="4" w:space="0" w:color="000000"/>
            </w:tcBorders>
          </w:tcPr>
          <w:p>
            <w:pPr/>
          </w:p>
        </w:tc>
        <w:tc>
          <w:tcPr>
            <w:tcW w:w="1037" w:type="dxa"/>
            <w:tcBorders>
              <w:top w:val="nil" w:sz="6" w:space="0" w:color="auto"/>
              <w:left w:val="single" w:sz="4" w:space="0" w:color="000000"/>
              <w:bottom w:val="single" w:sz="12" w:space="0" w:color="000000"/>
              <w:right w:val="nil" w:sz="6" w:space="0" w:color="auto"/>
            </w:tcBorders>
          </w:tcPr>
          <w:p>
            <w:pPr>
              <w:pStyle w:val="TableParagraph"/>
              <w:spacing w:line="240" w:lineRule="auto" w:before="152"/>
              <w:ind w:right="108"/>
              <w:jc w:val="right"/>
              <w:rPr>
                <w:rFonts w:ascii="Calibri" w:hAnsi="Calibri" w:cs="Calibri" w:eastAsia="Calibri" w:hint="default"/>
                <w:sz w:val="18"/>
                <w:szCs w:val="18"/>
              </w:rPr>
            </w:pPr>
            <w:r>
              <w:rPr>
                <w:rFonts w:ascii="Calibri"/>
                <w:spacing w:val="-1"/>
                <w:sz w:val="18"/>
              </w:rPr>
              <w:t>347,484.16</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4"/>
        <w:rPr>
          <w:rFonts w:ascii="宋体" w:hAnsi="宋体" w:cs="宋体" w:eastAsia="宋体" w:hint="default"/>
          <w:b/>
          <w:bCs/>
          <w:sz w:val="13"/>
          <w:szCs w:val="13"/>
        </w:rPr>
      </w:pPr>
    </w:p>
    <w:p>
      <w:pPr>
        <w:spacing w:before="44"/>
        <w:ind w:left="3639" w:right="0" w:firstLine="0"/>
        <w:jc w:val="left"/>
        <w:rPr>
          <w:rFonts w:ascii="宋体" w:hAnsi="宋体" w:cs="宋体" w:eastAsia="宋体" w:hint="default"/>
          <w:sz w:val="18"/>
          <w:szCs w:val="18"/>
        </w:rPr>
      </w:pPr>
      <w:r>
        <w:rPr/>
        <w:pict>
          <v:shape style="position:absolute;margin-left:72.059998pt;margin-top:-4.48769pt;width:85.550121pt;height:17.196331pt;mso-position-horizontal-relative:page;mso-position-vertical-relative:paragraph;z-index:7672" type="#_x0000_t75" stroked="false">
            <v:imagedata r:id="rId6" o:title=""/>
          </v:shape>
        </w:pict>
      </w: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8;height:2" coordorigin="5,5" coordsize="14018,2">
              <v:shape style="position:absolute;left:5;top:5;width:14018;height:2" coordorigin="5,5" coordsize="14018,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tabs>
          <w:tab w:pos="1395" w:val="left" w:leader="none"/>
        </w:tabs>
        <w:spacing w:before="36"/>
        <w:ind w:left="858" w:right="0" w:firstLine="0"/>
        <w:jc w:val="left"/>
        <w:rPr>
          <w:rFonts w:ascii="宋体" w:hAnsi="宋体" w:cs="宋体" w:eastAsia="宋体" w:hint="default"/>
          <w:sz w:val="21"/>
          <w:szCs w:val="21"/>
        </w:rPr>
      </w:pPr>
      <w:r>
        <w:rPr/>
        <w:pict>
          <v:shape style="position:absolute;margin-left:193.100006pt;margin-top:58.58366pt;width:.48pt;height:.12pt;mso-position-horizontal-relative:page;mso-position-vertical-relative:paragraph;z-index:-1138936" type="#_x0000_t75" stroked="false">
            <v:imagedata r:id="rId346" o:title=""/>
          </v:shape>
        </w:pict>
      </w:r>
      <w:r>
        <w:rPr/>
        <w:pict>
          <v:shape style="position:absolute;margin-left:249.259995pt;margin-top:58.58366pt;width:.48pt;height:.12pt;mso-position-horizontal-relative:page;mso-position-vertical-relative:paragraph;z-index:-1138912" type="#_x0000_t75" stroked="false">
            <v:imagedata r:id="rId346" o:title=""/>
          </v:shape>
        </w:pict>
      </w:r>
      <w:r>
        <w:rPr/>
        <w:pict>
          <v:shape style="position:absolute;margin-left:330.170013pt;margin-top:58.58366pt;width:.48001pt;height:.12pt;mso-position-horizontal-relative:page;mso-position-vertical-relative:paragraph;z-index:-1138888" type="#_x0000_t75" stroked="false">
            <v:imagedata r:id="rId346" o:title=""/>
          </v:shape>
        </w:pict>
      </w:r>
      <w:r>
        <w:rPr/>
        <w:pict>
          <v:shape style="position:absolute;margin-left:397.970001pt;margin-top:58.58366pt;width:.48001pt;height:.12pt;mso-position-horizontal-relative:page;mso-position-vertical-relative:paragraph;z-index:-1138864" type="#_x0000_t75" stroked="false">
            <v:imagedata r:id="rId346" o:title=""/>
          </v:shape>
        </w:pict>
      </w:r>
      <w:r>
        <w:rPr/>
        <w:pict>
          <v:shape style="position:absolute;margin-left:550.030029pt;margin-top:58.58366pt;width:.48004pt;height:.12pt;mso-position-horizontal-relative:page;mso-position-vertical-relative:paragraph;z-index:-1138840" type="#_x0000_t75" stroked="false">
            <v:imagedata r:id="rId346" o:title=""/>
          </v:shape>
        </w:pict>
      </w:r>
      <w:r>
        <w:rPr/>
        <w:pict>
          <v:shape style="position:absolute;margin-left:633.940002pt;margin-top:58.58366pt;width:.48004pt;height:.12pt;mso-position-horizontal-relative:page;mso-position-vertical-relative:paragraph;z-index:-1138816" type="#_x0000_t75" stroked="false">
            <v:imagedata r:id="rId346" o:title=""/>
          </v:shape>
        </w:pict>
      </w:r>
      <w:r>
        <w:rPr/>
        <w:pict>
          <v:shape style="position:absolute;margin-left:697.419983pt;margin-top:58.58366pt;width:.47998pt;height:.12pt;mso-position-horizontal-relative:page;mso-position-vertical-relative:paragraph;z-index:-1138792" type="#_x0000_t75" stroked="false">
            <v:imagedata r:id="rId346" o:title=""/>
          </v:shape>
        </w:pict>
      </w:r>
      <w:r>
        <w:rPr/>
        <w:pict>
          <v:shape style="position:absolute;margin-left:398.450012pt;margin-top:77.453651pt;width:151.576812pt;height:.48pt;mso-position-horizontal-relative:page;mso-position-vertical-relative:paragraph;z-index:7864" type="#_x0000_t75" stroked="false">
            <v:imagedata r:id="rId382" o:title=""/>
          </v:shape>
        </w:pict>
      </w:r>
      <w:r>
        <w:rPr/>
        <w:pict>
          <v:group style="position:absolute;margin-left:102.5pt;margin-top:96.653679pt;width:671.25pt;height:.5pt;mso-position-horizontal-relative:page;mso-position-vertical-relative:paragraph;z-index:-1138744" coordorigin="2050,1933" coordsize="13425,10">
            <v:shape style="position:absolute;left:2050;top:1933;width:1812;height:10" type="#_x0000_t75" stroked="false">
              <v:imagedata r:id="rId383" o:title=""/>
            </v:shape>
            <v:shape style="position:absolute;left:3857;top:1933;width:1128;height:10" type="#_x0000_t75" stroked="false">
              <v:imagedata r:id="rId384" o:title=""/>
            </v:shape>
            <v:shape style="position:absolute;left:4980;top:1933;width:1623;height:10" type="#_x0000_t75" stroked="false">
              <v:imagedata r:id="rId385" o:title=""/>
            </v:shape>
            <v:shape style="position:absolute;left:6599;top:1933;width:1361;height:10" type="#_x0000_t75" stroked="false">
              <v:imagedata r:id="rId386" o:title=""/>
            </v:shape>
            <v:shape style="position:absolute;left:7955;top:1933;width:5994;height:10" type="#_x0000_t75" stroked="false">
              <v:imagedata r:id="rId387" o:title=""/>
            </v:shape>
            <v:shape style="position:absolute;left:13944;top:1933;width:1531;height:10" type="#_x0000_t75" stroked="false">
              <v:imagedata r:id="rId311"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重大在建工程项目变动情况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2"/>
          <w:szCs w:val="22"/>
        </w:rPr>
      </w:pPr>
    </w:p>
    <w:tbl>
      <w:tblPr>
        <w:tblW w:w="0" w:type="auto"/>
        <w:jc w:val="left"/>
        <w:tblInd w:w="735" w:type="dxa"/>
        <w:tblLayout w:type="fixed"/>
        <w:tblCellMar>
          <w:top w:w="0" w:type="dxa"/>
          <w:left w:w="0" w:type="dxa"/>
          <w:bottom w:w="0" w:type="dxa"/>
          <w:right w:w="0" w:type="dxa"/>
        </w:tblCellMar>
        <w:tblLook w:val="01E0"/>
      </w:tblPr>
      <w:tblGrid>
        <w:gridCol w:w="1831"/>
        <w:gridCol w:w="1123"/>
        <w:gridCol w:w="1618"/>
        <w:gridCol w:w="1356"/>
        <w:gridCol w:w="1404"/>
        <w:gridCol w:w="1637"/>
        <w:gridCol w:w="1678"/>
        <w:gridCol w:w="1270"/>
        <w:gridCol w:w="1522"/>
      </w:tblGrid>
      <w:tr>
        <w:trPr>
          <w:trHeight w:val="392" w:hRule="exact"/>
        </w:trPr>
        <w:tc>
          <w:tcPr>
            <w:tcW w:w="1831" w:type="dxa"/>
            <w:vMerge w:val="restart"/>
            <w:tcBorders>
              <w:top w:val="single" w:sz="12"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工程项目名称</w:t>
            </w:r>
          </w:p>
        </w:tc>
        <w:tc>
          <w:tcPr>
            <w:tcW w:w="1123" w:type="dxa"/>
            <w:vMerge w:val="restart"/>
            <w:tcBorders>
              <w:top w:val="single" w:sz="12"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预算金额</w:t>
            </w:r>
          </w:p>
        </w:tc>
        <w:tc>
          <w:tcPr>
            <w:tcW w:w="1618" w:type="dxa"/>
            <w:vMerge w:val="restart"/>
            <w:tcBorders>
              <w:top w:val="single" w:sz="12" w:space="0" w:color="000000"/>
              <w:left w:val="single" w:sz="4" w:space="0" w:color="000000"/>
              <w:right w:val="single" w:sz="4" w:space="0" w:color="000000"/>
            </w:tcBorders>
          </w:tcPr>
          <w:p>
            <w:pPr>
              <w:pStyle w:val="TableParagraph"/>
              <w:spacing w:line="240" w:lineRule="auto" w:before="46"/>
              <w:ind w:right="59"/>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16"/>
              <w:ind w:right="59"/>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356" w:type="dxa"/>
            <w:vMerge w:val="restart"/>
            <w:tcBorders>
              <w:top w:val="single" w:sz="12"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304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67"/>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678" w:type="dxa"/>
            <w:vMerge w:val="restart"/>
            <w:tcBorders>
              <w:top w:val="single" w:sz="12" w:space="0" w:color="000000"/>
              <w:left w:val="single" w:sz="4" w:space="0" w:color="000000"/>
              <w:right w:val="single" w:sz="4" w:space="0" w:color="000000"/>
            </w:tcBorders>
          </w:tcPr>
          <w:p>
            <w:pPr>
              <w:pStyle w:val="TableParagraph"/>
              <w:spacing w:line="240" w:lineRule="auto" w:before="46"/>
              <w:ind w:right="63"/>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16"/>
              <w:ind w:right="61"/>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270" w:type="dxa"/>
            <w:vMerge w:val="restart"/>
            <w:tcBorders>
              <w:top w:val="single" w:sz="12"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完工进度</w:t>
            </w:r>
          </w:p>
        </w:tc>
        <w:tc>
          <w:tcPr>
            <w:tcW w:w="1522" w:type="dxa"/>
            <w:vMerge w:val="restart"/>
            <w:tcBorders>
              <w:top w:val="single" w:sz="12" w:space="0" w:color="000000"/>
              <w:left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资金来源</w:t>
            </w:r>
          </w:p>
        </w:tc>
      </w:tr>
      <w:tr>
        <w:trPr>
          <w:trHeight w:val="394" w:hRule="exact"/>
        </w:trPr>
        <w:tc>
          <w:tcPr>
            <w:tcW w:w="1831" w:type="dxa"/>
            <w:vMerge/>
            <w:tcBorders>
              <w:left w:val="nil" w:sz="6" w:space="0" w:color="auto"/>
              <w:bottom w:val="nil" w:sz="6" w:space="0" w:color="auto"/>
              <w:right w:val="single" w:sz="4" w:space="0" w:color="000000"/>
            </w:tcBorders>
          </w:tcPr>
          <w:p>
            <w:pPr/>
          </w:p>
        </w:tc>
        <w:tc>
          <w:tcPr>
            <w:tcW w:w="1123" w:type="dxa"/>
            <w:vMerge/>
            <w:tcBorders>
              <w:left w:val="single" w:sz="4" w:space="0" w:color="000000"/>
              <w:right w:val="single" w:sz="4" w:space="0" w:color="000000"/>
            </w:tcBorders>
          </w:tcPr>
          <w:p>
            <w:pPr/>
          </w:p>
        </w:tc>
        <w:tc>
          <w:tcPr>
            <w:tcW w:w="1618" w:type="dxa"/>
            <w:vMerge/>
            <w:tcBorders>
              <w:left w:val="single" w:sz="4" w:space="0" w:color="000000"/>
              <w:bottom w:val="nil" w:sz="6" w:space="0" w:color="auto"/>
              <w:right w:val="single" w:sz="4" w:space="0" w:color="000000"/>
            </w:tcBorders>
          </w:tcPr>
          <w:p>
            <w:pPr/>
          </w:p>
        </w:tc>
        <w:tc>
          <w:tcPr>
            <w:tcW w:w="1356" w:type="dxa"/>
            <w:vMerge/>
            <w:tcBorders>
              <w:left w:val="single" w:sz="4" w:space="0" w:color="000000"/>
              <w:bottom w:val="nil" w:sz="6" w:space="0" w:color="auto"/>
              <w:right w:val="single" w:sz="4" w:space="0" w:color="000000"/>
            </w:tcBorders>
          </w:tcPr>
          <w:p>
            <w:pP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hAnsi="宋体" w:cs="宋体" w:eastAsia="宋体" w:hint="default"/>
                <w:sz w:val="18"/>
                <w:szCs w:val="18"/>
              </w:rPr>
              <w:t>转入固定资产</w:t>
            </w:r>
          </w:p>
        </w:tc>
        <w:tc>
          <w:tcPr>
            <w:tcW w:w="1637" w:type="dxa"/>
            <w:vMerge w:val="restart"/>
            <w:tcBorders>
              <w:top w:val="nil" w:sz="6" w:space="0" w:color="auto"/>
              <w:left w:val="single" w:sz="4" w:space="0" w:color="000000"/>
              <w:right w:val="single" w:sz="4" w:space="0" w:color="000000"/>
            </w:tcBorders>
          </w:tcPr>
          <w:p>
            <w:pPr>
              <w:pStyle w:val="TableParagraph"/>
              <w:spacing w:line="240" w:lineRule="auto" w:before="49"/>
              <w:ind w:left="81" w:right="0"/>
              <w:jc w:val="left"/>
              <w:rPr>
                <w:rFonts w:ascii="宋体" w:hAnsi="宋体" w:cs="宋体" w:eastAsia="宋体" w:hint="default"/>
                <w:sz w:val="18"/>
                <w:szCs w:val="18"/>
              </w:rPr>
            </w:pPr>
            <w:r>
              <w:rPr>
                <w:rFonts w:ascii="宋体" w:hAnsi="宋体" w:cs="宋体" w:eastAsia="宋体" w:hint="default"/>
                <w:sz w:val="18"/>
                <w:szCs w:val="18"/>
              </w:rPr>
              <w:t>转入长期待摊费用</w:t>
            </w:r>
          </w:p>
        </w:tc>
        <w:tc>
          <w:tcPr>
            <w:tcW w:w="1678" w:type="dxa"/>
            <w:vMerge/>
            <w:tcBorders>
              <w:left w:val="single" w:sz="4" w:space="0" w:color="000000"/>
              <w:bottom w:val="nil" w:sz="6" w:space="0" w:color="auto"/>
              <w:right w:val="single" w:sz="4" w:space="0" w:color="000000"/>
            </w:tcBorders>
          </w:tcPr>
          <w:p>
            <w:pPr/>
          </w:p>
        </w:tc>
        <w:tc>
          <w:tcPr>
            <w:tcW w:w="1270" w:type="dxa"/>
            <w:vMerge/>
            <w:tcBorders>
              <w:left w:val="single" w:sz="4" w:space="0" w:color="000000"/>
              <w:bottom w:val="nil" w:sz="6" w:space="0" w:color="auto"/>
              <w:right w:val="single" w:sz="4" w:space="0" w:color="000000"/>
            </w:tcBorders>
          </w:tcPr>
          <w:p>
            <w:pPr/>
          </w:p>
        </w:tc>
        <w:tc>
          <w:tcPr>
            <w:tcW w:w="1522" w:type="dxa"/>
            <w:vMerge/>
            <w:tcBorders>
              <w:left w:val="single" w:sz="4" w:space="0" w:color="000000"/>
              <w:bottom w:val="nil" w:sz="6" w:space="0" w:color="auto"/>
              <w:right w:val="nil" w:sz="6" w:space="0" w:color="auto"/>
            </w:tcBorders>
          </w:tcPr>
          <w:p>
            <w:pPr/>
          </w:p>
        </w:tc>
      </w:tr>
      <w:tr>
        <w:trPr>
          <w:trHeight w:val="385" w:hRule="exact"/>
        </w:trPr>
        <w:tc>
          <w:tcPr>
            <w:tcW w:w="183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57" w:right="0"/>
              <w:jc w:val="left"/>
              <w:rPr>
                <w:rFonts w:ascii="宋体" w:hAnsi="宋体" w:cs="宋体" w:eastAsia="宋体" w:hint="default"/>
                <w:sz w:val="18"/>
                <w:szCs w:val="18"/>
              </w:rPr>
            </w:pPr>
            <w:r>
              <w:rPr>
                <w:rFonts w:ascii="宋体" w:hAnsi="宋体" w:cs="宋体" w:eastAsia="宋体" w:hint="default"/>
                <w:sz w:val="18"/>
                <w:szCs w:val="18"/>
              </w:rPr>
              <w:t>北京分公司装修</w:t>
            </w:r>
          </w:p>
        </w:tc>
        <w:tc>
          <w:tcPr>
            <w:tcW w:w="1123" w:type="dxa"/>
            <w:vMerge/>
            <w:tcBorders>
              <w:left w:val="single" w:sz="4" w:space="0" w:color="000000"/>
              <w:right w:val="single" w:sz="4" w:space="0" w:color="000000"/>
            </w:tcBorders>
          </w:tcPr>
          <w:p>
            <w:pP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8"/>
              <w:jc w:val="right"/>
              <w:rPr>
                <w:rFonts w:ascii="Calibri" w:hAnsi="Calibri" w:cs="Calibri" w:eastAsia="Calibri" w:hint="default"/>
                <w:sz w:val="18"/>
                <w:szCs w:val="18"/>
              </w:rPr>
            </w:pPr>
            <w:r>
              <w:rPr>
                <w:rFonts w:ascii="Calibri"/>
                <w:spacing w:val="-1"/>
                <w:sz w:val="18"/>
              </w:rPr>
              <w:t>347,484.16</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205,449.81</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pacing w:val="-1"/>
                <w:sz w:val="18"/>
              </w:rPr>
              <w:t>552,933.97</w:t>
            </w:r>
          </w:p>
        </w:tc>
        <w:tc>
          <w:tcPr>
            <w:tcW w:w="1637" w:type="dxa"/>
            <w:vMerge/>
            <w:tcBorders>
              <w:left w:val="single" w:sz="4" w:space="0" w:color="000000"/>
              <w:right w:val="single" w:sz="4" w:space="0" w:color="000000"/>
            </w:tcBorders>
          </w:tcPr>
          <w:p>
            <w:pPr/>
          </w:p>
        </w:tc>
        <w:tc>
          <w:tcPr>
            <w:tcW w:w="1678" w:type="dxa"/>
            <w:tcBorders>
              <w:top w:val="nil" w:sz="6" w:space="0" w:color="auto"/>
              <w:left w:val="single" w:sz="4" w:space="0" w:color="000000"/>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0"/>
              <w:jc w:val="right"/>
              <w:rPr>
                <w:rFonts w:ascii="宋体" w:hAnsi="宋体" w:cs="宋体" w:eastAsia="宋体" w:hint="default"/>
                <w:sz w:val="18"/>
                <w:szCs w:val="18"/>
              </w:rPr>
            </w:pPr>
            <w:r>
              <w:rPr>
                <w:rFonts w:ascii="宋体"/>
                <w:sz w:val="18"/>
              </w:rPr>
              <w:t>100%</w:t>
            </w: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424" w:hRule="exact"/>
        </w:trPr>
        <w:tc>
          <w:tcPr>
            <w:tcW w:w="183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57" w:right="0"/>
              <w:jc w:val="left"/>
              <w:rPr>
                <w:rFonts w:ascii="宋体" w:hAnsi="宋体" w:cs="宋体" w:eastAsia="宋体" w:hint="default"/>
                <w:sz w:val="18"/>
                <w:szCs w:val="18"/>
              </w:rPr>
            </w:pPr>
            <w:r>
              <w:rPr>
                <w:rFonts w:ascii="宋体" w:hAnsi="宋体" w:cs="宋体" w:eastAsia="宋体" w:hint="default"/>
                <w:sz w:val="18"/>
                <w:szCs w:val="18"/>
              </w:rPr>
              <w:t>待安装设备</w:t>
            </w:r>
          </w:p>
        </w:tc>
        <w:tc>
          <w:tcPr>
            <w:tcW w:w="1123" w:type="dxa"/>
            <w:vMerge/>
            <w:tcBorders>
              <w:left w:val="single" w:sz="4" w:space="0" w:color="000000"/>
              <w:right w:val="single" w:sz="4" w:space="0" w:color="000000"/>
            </w:tcBorders>
          </w:tcPr>
          <w:p>
            <w:pPr/>
          </w:p>
        </w:tc>
        <w:tc>
          <w:tcPr>
            <w:tcW w:w="1618" w:type="dxa"/>
            <w:tcBorders>
              <w:top w:val="nil" w:sz="6" w:space="0" w:color="auto"/>
              <w:left w:val="single" w:sz="4" w:space="0" w:color="000000"/>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635,170.53</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122,350.00</w:t>
            </w:r>
          </w:p>
        </w:tc>
        <w:tc>
          <w:tcPr>
            <w:tcW w:w="1637" w:type="dxa"/>
            <w:vMerge/>
            <w:tcBorders>
              <w:left w:val="single" w:sz="4" w:space="0" w:color="000000"/>
              <w:right w:val="single" w:sz="4" w:space="0" w:color="000000"/>
            </w:tcBorders>
          </w:tcPr>
          <w:p>
            <w:pP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sz w:val="18"/>
              </w:rPr>
              <w:t>512,820.53</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98"/>
              <w:jc w:val="right"/>
              <w:rPr>
                <w:rFonts w:ascii="宋体" w:hAnsi="宋体" w:cs="宋体" w:eastAsia="宋体" w:hint="default"/>
                <w:sz w:val="18"/>
                <w:szCs w:val="18"/>
              </w:rPr>
            </w:pPr>
            <w:r>
              <w:rPr>
                <w:rFonts w:ascii="宋体"/>
                <w:sz w:val="18"/>
              </w:rPr>
              <w:t>50%</w:t>
            </w:r>
          </w:p>
        </w:tc>
        <w:tc>
          <w:tcPr>
            <w:tcW w:w="1522"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506" w:hRule="exact"/>
        </w:trPr>
        <w:tc>
          <w:tcPr>
            <w:tcW w:w="1831" w:type="dxa"/>
            <w:tcBorders>
              <w:top w:val="nil" w:sz="6" w:space="0" w:color="auto"/>
              <w:left w:val="nil" w:sz="6" w:space="0" w:color="auto"/>
              <w:bottom w:val="single" w:sz="12" w:space="0" w:color="000000"/>
              <w:right w:val="single" w:sz="4" w:space="0" w:color="000000"/>
            </w:tcBorders>
          </w:tcPr>
          <w:p>
            <w:pPr>
              <w:pStyle w:val="TableParagraph"/>
              <w:tabs>
                <w:tab w:pos="1070" w:val="left" w:leader="none"/>
              </w:tabs>
              <w:spacing w:line="240" w:lineRule="auto" w:before="77"/>
              <w:ind w:left="530"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123" w:type="dxa"/>
            <w:vMerge/>
            <w:tcBorders>
              <w:left w:val="single" w:sz="4" w:space="0" w:color="000000"/>
              <w:bottom w:val="single" w:sz="12" w:space="0" w:color="000000"/>
              <w:right w:val="single" w:sz="4" w:space="0" w:color="000000"/>
            </w:tcBorders>
          </w:tcPr>
          <w:p>
            <w:pPr/>
          </w:p>
        </w:tc>
        <w:tc>
          <w:tcPr>
            <w:tcW w:w="16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4"/>
              <w:ind w:right="98"/>
              <w:jc w:val="right"/>
              <w:rPr>
                <w:rFonts w:ascii="Calibri" w:hAnsi="Calibri" w:cs="Calibri" w:eastAsia="Calibri" w:hint="default"/>
                <w:sz w:val="18"/>
                <w:szCs w:val="18"/>
              </w:rPr>
            </w:pPr>
            <w:r>
              <w:rPr>
                <w:rFonts w:ascii="Calibri"/>
                <w:spacing w:val="-1"/>
                <w:sz w:val="18"/>
              </w:rPr>
              <w:t>347,484.16</w:t>
            </w:r>
          </w:p>
        </w:tc>
        <w:tc>
          <w:tcPr>
            <w:tcW w:w="1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4"/>
              <w:ind w:right="101"/>
              <w:jc w:val="right"/>
              <w:rPr>
                <w:rFonts w:ascii="Calibri" w:hAnsi="Calibri" w:cs="Calibri" w:eastAsia="Calibri" w:hint="default"/>
                <w:sz w:val="18"/>
                <w:szCs w:val="18"/>
              </w:rPr>
            </w:pPr>
            <w:r>
              <w:rPr>
                <w:rFonts w:ascii="Calibri"/>
                <w:spacing w:val="-1"/>
                <w:sz w:val="18"/>
              </w:rPr>
              <w:t>840,620.34</w:t>
            </w:r>
          </w:p>
        </w:tc>
        <w:tc>
          <w:tcPr>
            <w:tcW w:w="14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4"/>
              <w:ind w:right="99"/>
              <w:jc w:val="right"/>
              <w:rPr>
                <w:rFonts w:ascii="Calibri" w:hAnsi="Calibri" w:cs="Calibri" w:eastAsia="Calibri" w:hint="default"/>
                <w:sz w:val="18"/>
                <w:szCs w:val="18"/>
              </w:rPr>
            </w:pPr>
            <w:r>
              <w:rPr>
                <w:rFonts w:ascii="Calibri"/>
                <w:spacing w:val="-1"/>
                <w:sz w:val="18"/>
              </w:rPr>
              <w:t>675,283.97</w:t>
            </w:r>
          </w:p>
        </w:tc>
        <w:tc>
          <w:tcPr>
            <w:tcW w:w="1637" w:type="dxa"/>
            <w:vMerge/>
            <w:tcBorders>
              <w:left w:val="single" w:sz="4" w:space="0" w:color="000000"/>
              <w:bottom w:val="single" w:sz="12" w:space="0" w:color="000000"/>
              <w:right w:val="single" w:sz="4" w:space="0" w:color="000000"/>
            </w:tcBorders>
          </w:tcPr>
          <w:p>
            <w:pPr/>
          </w:p>
        </w:tc>
        <w:tc>
          <w:tcPr>
            <w:tcW w:w="16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4"/>
              <w:ind w:right="98"/>
              <w:jc w:val="right"/>
              <w:rPr>
                <w:rFonts w:ascii="Calibri" w:hAnsi="Calibri" w:cs="Calibri" w:eastAsia="Calibri" w:hint="default"/>
                <w:sz w:val="18"/>
                <w:szCs w:val="18"/>
              </w:rPr>
            </w:pPr>
            <w:r>
              <w:rPr>
                <w:rFonts w:ascii="Calibri"/>
                <w:spacing w:val="-1"/>
                <w:sz w:val="18"/>
              </w:rPr>
              <w:t>512,820.53</w:t>
            </w:r>
          </w:p>
        </w:tc>
        <w:tc>
          <w:tcPr>
            <w:tcW w:w="1270" w:type="dxa"/>
            <w:tcBorders>
              <w:top w:val="nil" w:sz="6" w:space="0" w:color="auto"/>
              <w:left w:val="single" w:sz="4" w:space="0" w:color="000000"/>
              <w:bottom w:val="single" w:sz="12" w:space="0" w:color="000000"/>
              <w:right w:val="single" w:sz="4" w:space="0" w:color="000000"/>
            </w:tcBorders>
          </w:tcPr>
          <w:p>
            <w:pPr/>
          </w:p>
        </w:tc>
        <w:tc>
          <w:tcPr>
            <w:tcW w:w="1522"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102.5pt;margin-top:-90.596306pt;width:671.25pt;height:.5pt;mso-position-horizontal-relative:page;mso-position-vertical-relative:paragraph;z-index:-1138720" coordorigin="2050,-1812" coordsize="13425,10">
            <v:shape style="position:absolute;left:2050;top:-1812;width:1812;height:10" type="#_x0000_t75" stroked="false">
              <v:imagedata r:id="rId383" o:title=""/>
            </v:shape>
            <v:shape style="position:absolute;left:3857;top:-1812;width:1128;height:10" type="#_x0000_t75" stroked="false">
              <v:imagedata r:id="rId384" o:title=""/>
            </v:shape>
            <v:shape style="position:absolute;left:4980;top:-1812;width:1623;height:10" type="#_x0000_t75" stroked="false">
              <v:imagedata r:id="rId385" o:title=""/>
            </v:shape>
            <v:shape style="position:absolute;left:6599;top:-1812;width:1361;height:10" type="#_x0000_t75" stroked="false">
              <v:imagedata r:id="rId386" o:title=""/>
            </v:shape>
            <v:shape style="position:absolute;left:7955;top:-1812;width:5994;height:10" type="#_x0000_t75" stroked="false">
              <v:imagedata r:id="rId387" o:title=""/>
            </v:shape>
            <v:shape style="position:absolute;left:13944;top:-1812;width:1531;height:10" type="#_x0000_t75" stroked="false">
              <v:imagedata r:id="rId311" o:title=""/>
            </v:shape>
            <w10:wrap type="none"/>
          </v:group>
        </w:pict>
      </w:r>
      <w:r>
        <w:rPr/>
        <w:pict>
          <v:group style="position:absolute;margin-left:102.5pt;margin-top:-71.396332pt;width:671.25pt;height:.5pt;mso-position-horizontal-relative:page;mso-position-vertical-relative:paragraph;z-index:-1138696" coordorigin="2050,-1428" coordsize="13425,10">
            <v:shape style="position:absolute;left:2050;top:-1428;width:1812;height:10" type="#_x0000_t75" stroked="false">
              <v:imagedata r:id="rId383" o:title=""/>
            </v:shape>
            <v:shape style="position:absolute;left:3857;top:-1428;width:1128;height:10" type="#_x0000_t75" stroked="false">
              <v:imagedata r:id="rId384" o:title=""/>
            </v:shape>
            <v:shape style="position:absolute;left:4980;top:-1428;width:1623;height:10" type="#_x0000_t75" stroked="false">
              <v:imagedata r:id="rId385" o:title=""/>
            </v:shape>
            <v:shape style="position:absolute;left:6599;top:-1428;width:1361;height:10" type="#_x0000_t75" stroked="false">
              <v:imagedata r:id="rId386" o:title=""/>
            </v:shape>
            <v:shape style="position:absolute;left:7955;top:-1428;width:5994;height:10" type="#_x0000_t75" stroked="false">
              <v:imagedata r:id="rId387" o:title=""/>
            </v:shape>
            <v:shape style="position:absolute;left:13944;top:-1428;width:1531;height:10" type="#_x0000_t75" stroked="false">
              <v:imagedata r:id="rId311"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本期无计入工程成本的借款费用资本化金额</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9"/>
          <w:szCs w:val="19"/>
        </w:rPr>
      </w:pPr>
    </w:p>
    <w:p>
      <w:pPr>
        <w:spacing w:before="63"/>
        <w:ind w:left="5096" w:right="6393" w:firstLine="0"/>
        <w:jc w:val="center"/>
        <w:rPr>
          <w:rFonts w:ascii="Calibri" w:hAnsi="Calibri" w:cs="Calibri" w:eastAsia="Calibri" w:hint="default"/>
          <w:sz w:val="18"/>
          <w:szCs w:val="18"/>
        </w:rPr>
      </w:pPr>
      <w:r>
        <w:rPr/>
        <w:pict>
          <v:group style="position:absolute;margin-left:144.300003pt;margin-top:17.883196pt;width:697.6pt;height:45.8pt;mso-position-horizontal-relative:page;mso-position-vertical-relative:paragraph;z-index:7648" coordorigin="2886,358" coordsize="13952,916">
            <v:shape style="position:absolute;left:8544;top:730;width:8294;height:544" type="#_x0000_t75" stroked="false">
              <v:imagedata r:id="rId142" o:title=""/>
            </v:shape>
            <v:shape style="position:absolute;left:2886;top:358;width:13952;height:916" type="#_x0000_t75" stroked="false">
              <v:imagedata r:id="rId142" o:title=""/>
            </v:shape>
            <v:shape style="position:absolute;left:8544;top:730;width:8294;height:544" type="#_x0000_t75" stroked="false">
              <v:imagedata r:id="rId142" o:title=""/>
            </v:shape>
            <v:shape style="position:absolute;left:2886;top:358;width:13952;height:916" type="#_x0000_t75" stroked="false">
              <v:imagedata r:id="rId142" o:title=""/>
            </v:shape>
            <v:shape style="position:absolute;left:8544;top:730;width:8294;height:544" type="#_x0000_t75" stroked="false">
              <v:imagedata r:id="rId142" o:title=""/>
            </v:shape>
            <v:shape style="position:absolute;left:2886;top:358;width:13952;height:916" type="#_x0000_t75" stroked="false">
              <v:imagedata r:id="rId142" o:title=""/>
            </v:shape>
            <v:shape style="position:absolute;left:8544;top:730;width:8294;height:544" type="#_x0000_t75" stroked="false">
              <v:imagedata r:id="rId142" o:title=""/>
            </v:shape>
            <v:shape style="position:absolute;left:2886;top:358;width:13952;height:916" type="#_x0000_t75" stroked="false">
              <v:imagedata r:id="rId142" o:title=""/>
            </v:shape>
            <v:shape style="position:absolute;left:8544;top:730;width:8294;height:544" type="#_x0000_t75" stroked="false">
              <v:imagedata r:id="rId142" o:title=""/>
            </v:shape>
            <v:shape style="position:absolute;left:2886;top:358;width:13952;height:916" type="#_x0000_t75" stroked="false">
              <v:imagedata r:id="rId142" o:title=""/>
            </v:shape>
            <v:shape style="position:absolute;left:8544;top:730;width:8294;height:544" type="#_x0000_t75" stroked="false">
              <v:imagedata r:id="rId142" o:title=""/>
            </v:shape>
            <w10:wrap type="none"/>
          </v:group>
        </w:pict>
      </w:r>
      <w:r>
        <w:rPr>
          <w:rFonts w:ascii="Calibri"/>
          <w:sz w:val="18"/>
        </w:rPr>
        <w:t>105</w:t>
      </w:r>
    </w:p>
    <w:p>
      <w:pPr>
        <w:spacing w:after="0"/>
        <w:jc w:val="center"/>
        <w:rPr>
          <w:rFonts w:ascii="Calibri" w:hAnsi="Calibri" w:cs="Calibri" w:eastAsia="Calibri" w:hint="default"/>
          <w:sz w:val="18"/>
          <w:szCs w:val="18"/>
        </w:rPr>
        <w:sectPr>
          <w:headerReference w:type="default" r:id="rId380"/>
          <w:footerReference w:type="default" r:id="rId381"/>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r>
        <w:rPr/>
        <w:pict>
          <v:group style="position:absolute;margin-left:120.5pt;margin-top:212.900009pt;width:400.9pt;height:.5pt;mso-position-horizontal-relative:page;mso-position-vertical-relative:page;z-index:-1138504" coordorigin="2410,4258" coordsize="8018,10">
            <v:shape style="position:absolute;left:2410;top:4258;width:4182;height:10" type="#_x0000_t75" stroked="false">
              <v:imagedata r:id="rId389" o:title=""/>
            </v:shape>
            <v:shape style="position:absolute;left:6587;top:4258;width:1176;height:10" type="#_x0000_t75" stroked="false">
              <v:imagedata r:id="rId390" o:title=""/>
            </v:shape>
            <v:shape style="position:absolute;left:7758;top:4258;width:2669;height:10" type="#_x0000_t75" stroked="false">
              <v:imagedata r:id="rId391" o:title=""/>
            </v:shape>
            <w10:wrap type="none"/>
          </v:group>
        </w:pict>
      </w:r>
      <w:r>
        <w:rPr/>
        <w:pict>
          <v:group style="position:absolute;margin-left:120.5pt;margin-top:232.100006pt;width:400.9pt;height:.5pt;mso-position-horizontal-relative:page;mso-position-vertical-relative:page;z-index:-1138480" coordorigin="2410,4642" coordsize="8018,10">
            <v:shape style="position:absolute;left:2410;top:4642;width:4182;height:10" type="#_x0000_t75" stroked="false">
              <v:imagedata r:id="rId389" o:title=""/>
            </v:shape>
            <v:shape style="position:absolute;left:6587;top:4642;width:1176;height:10" type="#_x0000_t75" stroked="false">
              <v:imagedata r:id="rId390" o:title=""/>
            </v:shape>
            <v:shape style="position:absolute;left:7758;top:4642;width:2669;height:10" type="#_x0000_t75" stroked="false">
              <v:imagedata r:id="rId391" o:title=""/>
            </v:shape>
            <w10:wrap type="none"/>
          </v:group>
        </w:pict>
      </w:r>
      <w:r>
        <w:rPr/>
        <w:pict>
          <v:group style="position:absolute;margin-left:120.5pt;margin-top:251.300003pt;width:400.9pt;height:.5pt;mso-position-horizontal-relative:page;mso-position-vertical-relative:page;z-index:-1138456" coordorigin="2410,5026" coordsize="8018,10">
            <v:shape style="position:absolute;left:2410;top:5026;width:4182;height:10" type="#_x0000_t75" stroked="false">
              <v:imagedata r:id="rId389" o:title=""/>
            </v:shape>
            <v:shape style="position:absolute;left:6587;top:5026;width:1176;height:10" type="#_x0000_t75" stroked="false">
              <v:imagedata r:id="rId390" o:title=""/>
            </v:shape>
            <v:shape style="position:absolute;left:7758;top:5026;width:2669;height:10" type="#_x0000_t75" stroked="false">
              <v:imagedata r:id="rId391" o:title=""/>
            </v:shape>
            <w10:wrap type="none"/>
          </v:group>
        </w:pict>
      </w:r>
      <w:r>
        <w:rPr/>
        <w:pict>
          <v:group style="position:absolute;margin-left:120.5pt;margin-top:530.109985pt;width:400.2pt;height:51.15pt;mso-position-horizontal-relative:page;mso-position-vertical-relative:page;z-index:-1138216" coordorigin="2410,10602" coordsize="8004,1023">
            <v:shape style="position:absolute;left:2410;top:10602;width:1534;height:108" type="#_x0000_t75" stroked="false">
              <v:imagedata r:id="rId392" o:title=""/>
            </v:shape>
            <v:shape style="position:absolute;left:3920;top:10698;width:1147;height:12" type="#_x0000_t75" stroked="false">
              <v:imagedata r:id="rId393" o:title=""/>
            </v:shape>
            <v:shape style="position:absolute;left:5053;top:10698;width:1176;height:12" type="#_x0000_t75" stroked="false">
              <v:imagedata r:id="rId394" o:title=""/>
            </v:shape>
            <v:shape style="position:absolute;left:6215;top:10698;width:1402;height:12" type="#_x0000_t75" stroked="false">
              <v:imagedata r:id="rId395" o:title=""/>
            </v:shape>
            <v:shape style="position:absolute;left:7602;top:10698;width:1176;height:12" type="#_x0000_t75" stroked="false">
              <v:imagedata r:id="rId396" o:title=""/>
            </v:shape>
            <v:shape style="position:absolute;left:8764;top:10701;width:1649;height:10" type="#_x0000_t75" stroked="false">
              <v:imagedata r:id="rId397" o:title=""/>
            </v:shape>
            <v:group style="position:absolute;left:3925;top:10710;width:10;height:20" coordorigin="3925,10710" coordsize="10,20">
              <v:shape style="position:absolute;left:3925;top:10710;width:10;height:20" coordorigin="3925,10710" coordsize="10,20" path="m3925,10729l3935,10729,3935,10710,3925,10710,3925,10729xe" filled="true" fillcolor="#000000" stroked="false">
                <v:path arrowok="t"/>
                <v:fill type="solid"/>
              </v:shape>
            </v:group>
            <v:group style="position:absolute;left:3925;top:10729;width:10;height:20" coordorigin="3925,10729" coordsize="10,20">
              <v:shape style="position:absolute;left:3925;top:10729;width:10;height:20" coordorigin="3925,10729" coordsize="10,20" path="m3925,10749l3935,10749,3935,10729,3925,10729,3925,10749xe" filled="true" fillcolor="#000000" stroked="false">
                <v:path arrowok="t"/>
                <v:fill type="solid"/>
              </v:shape>
            </v:group>
            <v:group style="position:absolute;left:3925;top:10749;width:10;height:20" coordorigin="3925,10749" coordsize="10,20">
              <v:shape style="position:absolute;left:3925;top:10749;width:10;height:20" coordorigin="3925,10749" coordsize="10,20" path="m3925,10768l3935,10768,3935,10749,3925,10749,3925,10768xe" filled="true" fillcolor="#000000" stroked="false">
                <v:path arrowok="t"/>
                <v:fill type="solid"/>
              </v:shape>
            </v:group>
            <v:group style="position:absolute;left:3925;top:10768;width:10;height:20" coordorigin="3925,10768" coordsize="10,20">
              <v:shape style="position:absolute;left:3925;top:10768;width:10;height:20" coordorigin="3925,10768" coordsize="10,20" path="m3925,10787l3935,10787,3935,10768,3925,10768,3925,10787xe" filled="true" fillcolor="#000000" stroked="false">
                <v:path arrowok="t"/>
                <v:fill type="solid"/>
              </v:shape>
            </v:group>
            <v:group style="position:absolute;left:3925;top:10787;width:10;height:20" coordorigin="3925,10787" coordsize="10,20">
              <v:shape style="position:absolute;left:3925;top:10787;width:10;height:20" coordorigin="3925,10787" coordsize="10,20" path="m3925,10806l3935,10806,3935,10787,3925,10787,3925,10806xe" filled="true" fillcolor="#000000" stroked="false">
                <v:path arrowok="t"/>
                <v:fill type="solid"/>
              </v:shape>
            </v:group>
            <v:group style="position:absolute;left:3925;top:10806;width:10;height:20" coordorigin="3925,10806" coordsize="10,20">
              <v:shape style="position:absolute;left:3925;top:10806;width:10;height:20" coordorigin="3925,10806" coordsize="10,20" path="m3925,10825l3935,10825,3935,10806,3925,10806,3925,10825xe" filled="true" fillcolor="#000000" stroked="false">
                <v:path arrowok="t"/>
                <v:fill type="solid"/>
              </v:shape>
            </v:group>
            <v:group style="position:absolute;left:3925;top:10825;width:10;height:20" coordorigin="3925,10825" coordsize="10,20">
              <v:shape style="position:absolute;left:3925;top:10825;width:10;height:20" coordorigin="3925,10825" coordsize="10,20" path="m3925,10845l3935,10845,3935,10825,3925,10825,3925,10845xe" filled="true" fillcolor="#000000" stroked="false">
                <v:path arrowok="t"/>
                <v:fill type="solid"/>
              </v:shape>
            </v:group>
            <v:group style="position:absolute;left:3925;top:10845;width:10;height:20" coordorigin="3925,10845" coordsize="10,20">
              <v:shape style="position:absolute;left:3925;top:10845;width:10;height:20" coordorigin="3925,10845" coordsize="10,20" path="m3925,10864l3935,10864,3935,10845,3925,10845,3925,10864xe" filled="true" fillcolor="#000000" stroked="false">
                <v:path arrowok="t"/>
                <v:fill type="solid"/>
              </v:shape>
            </v:group>
            <v:group style="position:absolute;left:3925;top:10864;width:10;height:20" coordorigin="3925,10864" coordsize="10,20">
              <v:shape style="position:absolute;left:3925;top:10864;width:10;height:20" coordorigin="3925,10864" coordsize="10,20" path="m3925,10883l3935,10883,3935,10864,3925,10864,3925,10883xe" filled="true" fillcolor="#000000" stroked="false">
                <v:path arrowok="t"/>
                <v:fill type="solid"/>
              </v:shape>
            </v:group>
            <v:group style="position:absolute;left:3925;top:10883;width:10;height:20" coordorigin="3925,10883" coordsize="10,20">
              <v:shape style="position:absolute;left:3925;top:10883;width:10;height:20" coordorigin="3925,10883" coordsize="10,20" path="m3925,10902l3935,10902,3935,10883,3925,10883,3925,10902xe" filled="true" fillcolor="#000000" stroked="false">
                <v:path arrowok="t"/>
                <v:fill type="solid"/>
              </v:shape>
            </v:group>
            <v:group style="position:absolute;left:3925;top:10902;width:10;height:20" coordorigin="3925,10902" coordsize="10,20">
              <v:shape style="position:absolute;left:3925;top:10902;width:10;height:20" coordorigin="3925,10902" coordsize="10,20" path="m3925,10921l3935,10921,3935,10902,3925,10902,3925,10921xe" filled="true" fillcolor="#000000" stroked="false">
                <v:path arrowok="t"/>
                <v:fill type="solid"/>
              </v:shape>
            </v:group>
            <v:group style="position:absolute;left:3925;top:10921;width:10;height:20" coordorigin="3925,10921" coordsize="10,20">
              <v:shape style="position:absolute;left:3925;top:10921;width:10;height:20" coordorigin="3925,10921" coordsize="10,20" path="m3925,10941l3935,10941,3935,10921,3925,10921,3925,10941xe" filled="true" fillcolor="#000000" stroked="false">
                <v:path arrowok="t"/>
                <v:fill type="solid"/>
              </v:shape>
            </v:group>
            <v:group style="position:absolute;left:3925;top:10941;width:10;height:20" coordorigin="3925,10941" coordsize="10,20">
              <v:shape style="position:absolute;left:3925;top:10941;width:10;height:20" coordorigin="3925,10941" coordsize="10,20" path="m3925,10960l3935,10960,3935,10941,3925,10941,3925,10960xe" filled="true" fillcolor="#000000" stroked="false">
                <v:path arrowok="t"/>
                <v:fill type="solid"/>
              </v:shape>
            </v:group>
            <v:group style="position:absolute;left:3925;top:10960;width:10;height:20" coordorigin="3925,10960" coordsize="10,20">
              <v:shape style="position:absolute;left:3925;top:10960;width:10;height:20" coordorigin="3925,10960" coordsize="10,20" path="m3925,10979l3935,10979,3935,10960,3925,10960,3925,10979xe" filled="true" fillcolor="#000000" stroked="false">
                <v:path arrowok="t"/>
                <v:fill type="solid"/>
              </v:shape>
            </v:group>
            <v:group style="position:absolute;left:3925;top:10979;width:10;height:20" coordorigin="3925,10979" coordsize="10,20">
              <v:shape style="position:absolute;left:3925;top:10979;width:10;height:20" coordorigin="3925,10979" coordsize="10,20" path="m3925,10998l3935,10998,3935,10979,3925,10979,3925,10998xe" filled="true" fillcolor="#000000" stroked="false">
                <v:path arrowok="t"/>
                <v:fill type="solid"/>
              </v:shape>
            </v:group>
            <v:group style="position:absolute;left:3925;top:10998;width:10;height:20" coordorigin="3925,10998" coordsize="10,20">
              <v:shape style="position:absolute;left:3925;top:10998;width:10;height:20" coordorigin="3925,10998" coordsize="10,20" path="m3925,11017l3935,11017,3935,10998,3925,10998,3925,11017xe" filled="true" fillcolor="#000000" stroked="false">
                <v:path arrowok="t"/>
                <v:fill type="solid"/>
              </v:shape>
            </v:group>
            <v:group style="position:absolute;left:3925;top:11017;width:10;height:20" coordorigin="3925,11017" coordsize="10,20">
              <v:shape style="position:absolute;left:3925;top:11017;width:10;height:20" coordorigin="3925,11017" coordsize="10,20" path="m3925,11037l3935,11037,3935,11017,3925,11017,3925,11037xe" filled="true" fillcolor="#000000" stroked="false">
                <v:path arrowok="t"/>
                <v:fill type="solid"/>
              </v:shape>
            </v:group>
            <v:group style="position:absolute;left:3925;top:11037;width:10;height:20" coordorigin="3925,11037" coordsize="10,20">
              <v:shape style="position:absolute;left:3925;top:11037;width:10;height:20" coordorigin="3925,11037" coordsize="10,20" path="m3925,11056l3935,11056,3935,11037,3925,11037,3925,11056xe" filled="true" fillcolor="#000000" stroked="false">
                <v:path arrowok="t"/>
                <v:fill type="solid"/>
              </v:shape>
            </v:group>
            <v:group style="position:absolute;left:3925;top:11056;width:10;height:20" coordorigin="3925,11056" coordsize="10,20">
              <v:shape style="position:absolute;left:3925;top:11056;width:10;height:20" coordorigin="3925,11056" coordsize="10,20" path="m3925,11075l3935,11075,3935,11056,3925,11056,3925,11075xe" filled="true" fillcolor="#000000" stroked="false">
                <v:path arrowok="t"/>
                <v:fill type="solid"/>
              </v:shape>
            </v:group>
            <v:group style="position:absolute;left:3925;top:11075;width:10;height:20" coordorigin="3925,11075" coordsize="10,20">
              <v:shape style="position:absolute;left:3925;top:11075;width:10;height:20" coordorigin="3925,11075" coordsize="10,20" path="m3925,11094l3935,11094,3935,11075,3925,11075,3925,11094xe" filled="true" fillcolor="#000000" stroked="false">
                <v:path arrowok="t"/>
                <v:fill type="solid"/>
              </v:shape>
            </v:group>
            <v:group style="position:absolute;left:3925;top:11094;width:10;height:20" coordorigin="3925,11094" coordsize="10,20">
              <v:shape style="position:absolute;left:3925;top:11094;width:10;height:20" coordorigin="3925,11094" coordsize="10,20" path="m3925,11113l3935,11113,3935,11094,3925,11094,3925,11113xe" filled="true" fillcolor="#000000" stroked="false">
                <v:path arrowok="t"/>
                <v:fill type="solid"/>
              </v:shape>
            </v:group>
            <v:group style="position:absolute;left:3925;top:11113;width:10;height:20" coordorigin="3925,11113" coordsize="10,20">
              <v:shape style="position:absolute;left:3925;top:11113;width:10;height:20" coordorigin="3925,11113" coordsize="10,20" path="m3925,11133l3935,11133,3935,11113,3925,11113,3925,11133xe" filled="true" fillcolor="#000000" stroked="false">
                <v:path arrowok="t"/>
                <v:fill type="solid"/>
              </v:shape>
            </v:group>
            <v:group style="position:absolute;left:3925;top:11133;width:10;height:20" coordorigin="3925,11133" coordsize="10,20">
              <v:shape style="position:absolute;left:3925;top:11133;width:10;height:20" coordorigin="3925,11133" coordsize="10,20" path="m3925,11152l3935,11152,3935,11133,3925,11133,3925,11152xe" filled="true" fillcolor="#000000" stroked="false">
                <v:path arrowok="t"/>
                <v:fill type="solid"/>
              </v:shape>
            </v:group>
            <v:group style="position:absolute;left:3925;top:11152;width:10;height:20" coordorigin="3925,11152" coordsize="10,20">
              <v:shape style="position:absolute;left:3925;top:11152;width:10;height:20" coordorigin="3925,11152" coordsize="10,20" path="m3925,11171l3935,11171,3935,11152,3925,11152,3925,11171xe" filled="true" fillcolor="#000000" stroked="false">
                <v:path arrowok="t"/>
                <v:fill type="solid"/>
              </v:shape>
            </v:group>
            <v:group style="position:absolute;left:3925;top:11171;width:10;height:20" coordorigin="3925,11171" coordsize="10,20">
              <v:shape style="position:absolute;left:3925;top:11171;width:10;height:20" coordorigin="3925,11171" coordsize="10,20" path="m3925,11190l3935,11190,3935,11171,3925,11171,3925,11190xe" filled="true" fillcolor="#000000" stroked="false">
                <v:path arrowok="t"/>
                <v:fill type="solid"/>
              </v:shape>
            </v:group>
            <v:group style="position:absolute;left:3925;top:11190;width:10;height:20" coordorigin="3925,11190" coordsize="10,20">
              <v:shape style="position:absolute;left:3925;top:11190;width:10;height:20" coordorigin="3925,11190" coordsize="10,20" path="m3925,11209l3935,11209,3935,11190,3925,11190,3925,11209xe" filled="true" fillcolor="#000000" stroked="false">
                <v:path arrowok="t"/>
                <v:fill type="solid"/>
              </v:shape>
            </v:group>
            <v:group style="position:absolute;left:3925;top:11209;width:10;height:20" coordorigin="3925,11209" coordsize="10,20">
              <v:shape style="position:absolute;left:3925;top:11209;width:10;height:20" coordorigin="3925,11209" coordsize="10,20" path="m3925,11229l3935,11229,3935,11209,3925,11209,3925,11229xe" filled="true" fillcolor="#000000" stroked="false">
                <v:path arrowok="t"/>
                <v:fill type="solid"/>
              </v:shape>
            </v:group>
            <v:group style="position:absolute;left:3925;top:11229;width:10;height:20" coordorigin="3925,11229" coordsize="10,20">
              <v:shape style="position:absolute;left:3925;top:11229;width:10;height:20" coordorigin="3925,11229" coordsize="10,20" path="m3925,11248l3935,11248,3935,11229,3925,11229,3925,11248xe" filled="true" fillcolor="#000000" stroked="false">
                <v:path arrowok="t"/>
                <v:fill type="solid"/>
              </v:shape>
            </v:group>
            <v:group style="position:absolute;left:3925;top:11248;width:10;height:20" coordorigin="3925,11248" coordsize="10,20">
              <v:shape style="position:absolute;left:3925;top:11248;width:10;height:20" coordorigin="3925,11248" coordsize="10,20" path="m3925,11267l3935,11267,3935,11248,3925,11248,3925,11267xe" filled="true" fillcolor="#000000" stroked="false">
                <v:path arrowok="t"/>
                <v:fill type="solid"/>
              </v:shape>
            </v:group>
            <v:group style="position:absolute;left:3925;top:11267;width:10;height:20" coordorigin="3925,11267" coordsize="10,20">
              <v:shape style="position:absolute;left:3925;top:11267;width:10;height:20" coordorigin="3925,11267" coordsize="10,20" path="m3925,11286l3935,11286,3935,11267,3925,11267,3925,11286xe" filled="true" fillcolor="#000000" stroked="false">
                <v:path arrowok="t"/>
                <v:fill type="solid"/>
              </v:shape>
            </v:group>
            <v:group style="position:absolute;left:3925;top:11286;width:10;height:20" coordorigin="3925,11286" coordsize="10,20">
              <v:shape style="position:absolute;left:3925;top:11286;width:10;height:20" coordorigin="3925,11286" coordsize="10,20" path="m3925,11305l3935,11305,3935,11286,3925,11286,3925,11305xe" filled="true" fillcolor="#000000" stroked="false">
                <v:path arrowok="t"/>
                <v:fill type="solid"/>
              </v:shape>
            </v:group>
            <v:group style="position:absolute;left:3925;top:11305;width:10;height:20" coordorigin="3925,11305" coordsize="10,20">
              <v:shape style="position:absolute;left:3925;top:11305;width:10;height:20" coordorigin="3925,11305" coordsize="10,20" path="m3925,11325l3935,11325,3935,11305,3925,11305,3925,11325xe" filled="true" fillcolor="#000000" stroked="false">
                <v:path arrowok="t"/>
                <v:fill type="solid"/>
              </v:shape>
            </v:group>
            <v:group style="position:absolute;left:3925;top:11325;width:10;height:20" coordorigin="3925,11325" coordsize="10,20">
              <v:shape style="position:absolute;left:3925;top:11325;width:10;height:20" coordorigin="3925,11325" coordsize="10,20" path="m3925,11344l3935,11344,3935,11325,3925,11325,3925,11344xe" filled="true" fillcolor="#000000" stroked="false">
                <v:path arrowok="t"/>
                <v:fill type="solid"/>
              </v:shape>
            </v:group>
            <v:group style="position:absolute;left:3925;top:11344;width:10;height:20" coordorigin="3925,11344" coordsize="10,20">
              <v:shape style="position:absolute;left:3925;top:11344;width:10;height:20" coordorigin="3925,11344" coordsize="10,20" path="m3925,11363l3935,11363,3935,11344,3925,11344,3925,11363xe" filled="true" fillcolor="#000000" stroked="false">
                <v:path arrowok="t"/>
                <v:fill type="solid"/>
              </v:shape>
            </v:group>
            <v:group style="position:absolute;left:3925;top:11363;width:10;height:20" coordorigin="3925,11363" coordsize="10,20">
              <v:shape style="position:absolute;left:3925;top:11363;width:10;height:20" coordorigin="3925,11363" coordsize="10,20" path="m3925,11382l3935,11382,3935,11363,3925,11363,3925,11382xe" filled="true" fillcolor="#000000" stroked="false">
                <v:path arrowok="t"/>
                <v:fill type="solid"/>
              </v:shape>
            </v:group>
            <v:group style="position:absolute;left:3925;top:11382;width:10;height:20" coordorigin="3925,11382" coordsize="10,20">
              <v:shape style="position:absolute;left:3925;top:11382;width:10;height:20" coordorigin="3925,11382" coordsize="10,20" path="m3925,11401l3935,11401,3935,11382,3925,11382,3925,11401xe" filled="true" fillcolor="#000000" stroked="false">
                <v:path arrowok="t"/>
                <v:fill type="solid"/>
              </v:shape>
            </v:group>
            <v:group style="position:absolute;left:3925;top:11401;width:10;height:20" coordorigin="3925,11401" coordsize="10,20">
              <v:shape style="position:absolute;left:3925;top:11401;width:10;height:20" coordorigin="3925,11401" coordsize="10,20" path="m3925,11421l3935,11421,3935,11401,3925,11401,3925,11421xe" filled="true" fillcolor="#000000" stroked="false">
                <v:path arrowok="t"/>
                <v:fill type="solid"/>
              </v:shape>
            </v:group>
            <v:group style="position:absolute;left:3925;top:11421;width:10;height:20" coordorigin="3925,11421" coordsize="10,20">
              <v:shape style="position:absolute;left:3925;top:11421;width:10;height:20" coordorigin="3925,11421" coordsize="10,20" path="m3925,11440l3935,11440,3935,11421,3925,11421,3925,11440xe" filled="true" fillcolor="#000000" stroked="false">
                <v:path arrowok="t"/>
                <v:fill type="solid"/>
              </v:shape>
            </v:group>
            <v:group style="position:absolute;left:3925;top:11440;width:10;height:20" coordorigin="3925,11440" coordsize="10,20">
              <v:shape style="position:absolute;left:3925;top:11440;width:10;height:20" coordorigin="3925,11440" coordsize="10,20" path="m3925,11459l3935,11459,3935,11440,3925,11440,3925,11459xe" filled="true" fillcolor="#000000" stroked="false">
                <v:path arrowok="t"/>
                <v:fill type="solid"/>
              </v:shape>
            </v:group>
            <v:group style="position:absolute;left:3925;top:11459;width:10;height:20" coordorigin="3925,11459" coordsize="10,20">
              <v:shape style="position:absolute;left:3925;top:11459;width:10;height:20" coordorigin="3925,11459" coordsize="10,20" path="m3925,11478l3935,11478,3935,11459,3925,11459,3925,11478xe" filled="true" fillcolor="#000000" stroked="false">
                <v:path arrowok="t"/>
                <v:fill type="solid"/>
              </v:shape>
            </v:group>
            <v:group style="position:absolute;left:3925;top:11478;width:10;height:20" coordorigin="3925,11478" coordsize="10,20">
              <v:shape style="position:absolute;left:3925;top:11478;width:10;height:20" coordorigin="3925,11478" coordsize="10,20" path="m3925,11497l3935,11497,3935,11478,3925,11478,3925,11497xe" filled="true" fillcolor="#000000" stroked="false">
                <v:path arrowok="t"/>
                <v:fill type="solid"/>
              </v:shape>
            </v:group>
            <v:group style="position:absolute;left:3925;top:11497;width:10;height:20" coordorigin="3925,11497" coordsize="10,20">
              <v:shape style="position:absolute;left:3925;top:11497;width:10;height:20" coordorigin="3925,11497" coordsize="10,20" path="m3925,11517l3935,11517,3935,11497,3925,11497,3925,11517xe" filled="true" fillcolor="#000000" stroked="false">
                <v:path arrowok="t"/>
                <v:fill type="solid"/>
              </v:shape>
              <v:shape style="position:absolute;left:2410;top:11517;width:1534;height:108" type="#_x0000_t75" stroked="false">
                <v:imagedata r:id="rId398" o:title=""/>
              </v:shape>
              <v:shape style="position:absolute;left:3920;top:11613;width:1147;height:12" type="#_x0000_t75" stroked="false">
                <v:imagedata r:id="rId399" o:title=""/>
              </v:shape>
              <v:shape style="position:absolute;left:5053;top:11613;width:1176;height:12" type="#_x0000_t75" stroked="false">
                <v:imagedata r:id="rId394" o:title=""/>
              </v:shape>
              <v:shape style="position:absolute;left:6215;top:11613;width:1402;height:12" type="#_x0000_t75" stroked="false">
                <v:imagedata r:id="rId400" o:title=""/>
              </v:shape>
              <v:shape style="position:absolute;left:7602;top:11613;width:1176;height:12" type="#_x0000_t75" stroked="false">
                <v:imagedata r:id="rId396" o:title=""/>
              </v:shape>
              <v:shape style="position:absolute;left:8764;top:11615;width:1649;height:10" type="#_x0000_t75" stroked="false">
                <v:imagedata r:id="rId397" o:title=""/>
              </v:shape>
            </v:group>
            <w10:wrap type="none"/>
          </v:group>
        </w:pict>
      </w:r>
    </w:p>
    <w:p>
      <w:pPr>
        <w:spacing w:line="240" w:lineRule="auto" w:before="0"/>
        <w:rPr>
          <w:rFonts w:ascii="Calibri" w:hAnsi="Calibri" w:cs="Calibri" w:eastAsia="Calibri" w:hint="default"/>
          <w:sz w:val="20"/>
          <w:szCs w:val="20"/>
        </w:rPr>
      </w:pPr>
    </w:p>
    <w:p>
      <w:pPr>
        <w:tabs>
          <w:tab w:pos="2513" w:val="left" w:leader="none"/>
        </w:tabs>
        <w:spacing w:before="186"/>
        <w:ind w:left="1884" w:right="1679" w:firstLine="0"/>
        <w:jc w:val="left"/>
        <w:rPr>
          <w:rFonts w:ascii="宋体" w:hAnsi="宋体" w:cs="宋体" w:eastAsia="宋体" w:hint="default"/>
          <w:sz w:val="21"/>
          <w:szCs w:val="21"/>
        </w:rPr>
      </w:pPr>
      <w:r>
        <w:rPr/>
        <w:pict>
          <v:shape style="position:absolute;margin-left:244.009995pt;margin-top:48.203648pt;width:.48001pt;height:.12pt;mso-position-horizontal-relative:page;mso-position-vertical-relative:paragraph;z-index:-1138672" type="#_x0000_t75" stroked="false">
            <v:imagedata r:id="rId346" o:title=""/>
          </v:shape>
        </w:pict>
      </w:r>
      <w:r>
        <w:rPr/>
        <w:pict>
          <v:shape style="position:absolute;margin-left:329.589996pt;margin-top:48.203648pt;width:.47998pt;height:.12pt;mso-position-horizontal-relative:page;mso-position-vertical-relative:paragraph;z-index:-1138648" type="#_x0000_t75" stroked="false">
            <v:imagedata r:id="rId346" o:title=""/>
          </v:shape>
        </w:pict>
      </w:r>
      <w:r>
        <w:rPr/>
        <w:pict>
          <v:shape style="position:absolute;margin-left:388.149994pt;margin-top:48.203648pt;width:.47998pt;height:.12pt;mso-position-horizontal-relative:page;mso-position-vertical-relative:paragraph;z-index:-1138624" type="#_x0000_t75" stroked="false">
            <v:imagedata r:id="rId346" o:title=""/>
          </v:shape>
        </w:pict>
      </w:r>
      <w:r>
        <w:rPr/>
        <w:pict>
          <v:shape style="position:absolute;margin-left:435.549988pt;margin-top:48.203648pt;width:.48001pt;height:.12pt;mso-position-horizontal-relative:page;mso-position-vertical-relative:paragraph;z-index:-1138600" type="#_x0000_t75" stroked="false">
            <v:imagedata r:id="rId346" o:title=""/>
          </v:shape>
        </w:pict>
      </w:r>
      <w:r>
        <w:rPr/>
        <w:pict>
          <v:group style="position:absolute;margin-left:120.5pt;margin-top:66.923668pt;width:400.9pt;height:.5pt;mso-position-horizontal-relative:page;mso-position-vertical-relative:paragraph;z-index:-1138576" coordorigin="2410,1338" coordsize="8018,10">
            <v:shape style="position:absolute;left:2410;top:1338;width:4182;height:10" type="#_x0000_t75" stroked="false">
              <v:imagedata r:id="rId389" o:title=""/>
            </v:shape>
            <v:shape style="position:absolute;left:6587;top:1338;width:1176;height:10" type="#_x0000_t75" stroked="false">
              <v:imagedata r:id="rId390" o:title=""/>
            </v:shape>
            <v:shape style="position:absolute;left:7758;top:1338;width:2669;height:10" type="#_x0000_t75" stroked="false">
              <v:imagedata r:id="rId391" o:title=""/>
            </v:shape>
            <w10:wrap type="none"/>
          </v:group>
        </w:pict>
      </w:r>
      <w:r>
        <w:rPr/>
        <w:pict>
          <v:group style="position:absolute;margin-left:120.5pt;margin-top:86.243607pt;width:400.9pt;height:.5pt;mso-position-horizontal-relative:page;mso-position-vertical-relative:paragraph;z-index:-1138552" coordorigin="2410,1725" coordsize="8018,10">
            <v:shape style="position:absolute;left:2410;top:1725;width:4182;height:10" type="#_x0000_t75" stroked="false">
              <v:imagedata r:id="rId389" o:title=""/>
            </v:shape>
            <v:shape style="position:absolute;left:6587;top:1725;width:1176;height:10" type="#_x0000_t75" stroked="false">
              <v:imagedata r:id="rId390" o:title=""/>
            </v:shape>
            <v:shape style="position:absolute;left:7758;top:1725;width:2669;height:10" type="#_x0000_t75" stroked="false">
              <v:imagedata r:id="rId391" o:title=""/>
            </v:shape>
            <w10:wrap type="none"/>
          </v:group>
        </w:pict>
      </w:r>
      <w:r>
        <w:rPr/>
        <w:pict>
          <v:group style="position:absolute;margin-left:120.5pt;margin-top:105.443611pt;width:400.9pt;height:.5pt;mso-position-horizontal-relative:page;mso-position-vertical-relative:paragraph;z-index:-1138528" coordorigin="2410,2109" coordsize="8018,10">
            <v:shape style="position:absolute;left:2410;top:2109;width:4182;height:10" type="#_x0000_t75" stroked="false">
              <v:imagedata r:id="rId389" o:title=""/>
            </v:shape>
            <v:shape style="position:absolute;left:6587;top:2109;width:1176;height:10" type="#_x0000_t75" stroked="false">
              <v:imagedata r:id="rId401" o:title=""/>
            </v:shape>
            <v:shape style="position:absolute;left:7758;top:2109;width:2669;height:10" type="#_x0000_t75" stroked="false">
              <v:imagedata r:id="rId40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2395" w:type="dxa"/>
        <w:tblLayout w:type="fixed"/>
        <w:tblCellMar>
          <w:top w:w="0" w:type="dxa"/>
          <w:left w:w="0" w:type="dxa"/>
          <w:bottom w:w="0" w:type="dxa"/>
          <w:right w:w="0" w:type="dxa"/>
        </w:tblCellMar>
        <w:tblLook w:val="01E0"/>
      </w:tblPr>
      <w:tblGrid>
        <w:gridCol w:w="2489"/>
        <w:gridCol w:w="1712"/>
        <w:gridCol w:w="1171"/>
        <w:gridCol w:w="948"/>
        <w:gridCol w:w="1712"/>
      </w:tblGrid>
      <w:tr>
        <w:trPr>
          <w:trHeight w:val="404" w:hRule="exact"/>
        </w:trPr>
        <w:tc>
          <w:tcPr>
            <w:tcW w:w="2489"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6"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7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1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18"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948" w:type="dxa"/>
            <w:vMerge w:val="restart"/>
            <w:tcBorders>
              <w:top w:val="single" w:sz="12" w:space="0" w:color="000000"/>
              <w:left w:val="single" w:sz="4" w:space="0" w:color="000000"/>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71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103"/>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83"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一、原价合计</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9"/>
              <w:jc w:val="right"/>
              <w:rPr>
                <w:rFonts w:ascii="Calibri" w:hAnsi="Calibri" w:cs="Calibri" w:eastAsia="Calibri" w:hint="default"/>
                <w:sz w:val="18"/>
                <w:szCs w:val="18"/>
              </w:rPr>
            </w:pPr>
            <w:r>
              <w:rPr>
                <w:rFonts w:ascii="Calibri"/>
                <w:spacing w:val="-1"/>
                <w:sz w:val="18"/>
              </w:rPr>
              <w:t>1,887,255.00</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2,833,000.00</w:t>
            </w:r>
          </w:p>
        </w:tc>
        <w:tc>
          <w:tcPr>
            <w:tcW w:w="948" w:type="dxa"/>
            <w:vMerge/>
            <w:tcBorders>
              <w:left w:val="single" w:sz="4" w:space="0" w:color="000000"/>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4,720,255.00</w:t>
            </w:r>
          </w:p>
        </w:tc>
      </w:tr>
      <w:tr>
        <w:trPr>
          <w:trHeight w:val="384"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sz w:val="18"/>
              </w:rPr>
              <w:t>1,887,255.00</w:t>
            </w:r>
          </w:p>
        </w:tc>
        <w:tc>
          <w:tcPr>
            <w:tcW w:w="1171" w:type="dxa"/>
            <w:tcBorders>
              <w:top w:val="nil" w:sz="6" w:space="0" w:color="auto"/>
              <w:left w:val="single" w:sz="4" w:space="0" w:color="000000"/>
              <w:bottom w:val="nil" w:sz="6" w:space="0" w:color="auto"/>
              <w:right w:val="single" w:sz="4" w:space="0" w:color="000000"/>
            </w:tcBorders>
          </w:tcPr>
          <w:p>
            <w:pPr/>
          </w:p>
        </w:tc>
        <w:tc>
          <w:tcPr>
            <w:tcW w:w="948" w:type="dxa"/>
            <w:vMerge/>
            <w:tcBorders>
              <w:left w:val="single" w:sz="4" w:space="0" w:color="000000"/>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1,887,255.00</w:t>
            </w:r>
          </w:p>
        </w:tc>
      </w:tr>
      <w:tr>
        <w:trPr>
          <w:trHeight w:val="384"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482"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712" w:type="dxa"/>
            <w:tcBorders>
              <w:top w:val="nil" w:sz="6" w:space="0" w:color="auto"/>
              <w:left w:val="single" w:sz="4" w:space="0" w:color="000000"/>
              <w:bottom w:val="nil" w:sz="6" w:space="0" w:color="auto"/>
              <w:right w:val="single" w:sz="4" w:space="0" w:color="000000"/>
            </w:tcBorders>
          </w:tcPr>
          <w:p>
            <w:pP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2,833,000.00</w:t>
            </w:r>
          </w:p>
        </w:tc>
        <w:tc>
          <w:tcPr>
            <w:tcW w:w="948" w:type="dxa"/>
            <w:vMerge/>
            <w:tcBorders>
              <w:left w:val="single" w:sz="4" w:space="0" w:color="000000"/>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2,833,000.00</w:t>
            </w:r>
          </w:p>
        </w:tc>
      </w:tr>
      <w:tr>
        <w:trPr>
          <w:trHeight w:val="384"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二、累计摊销额合计</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113,235.32</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179,395.10</w:t>
            </w:r>
          </w:p>
        </w:tc>
        <w:tc>
          <w:tcPr>
            <w:tcW w:w="948" w:type="dxa"/>
            <w:vMerge/>
            <w:tcBorders>
              <w:left w:val="single" w:sz="4" w:space="0" w:color="000000"/>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7"/>
              <w:jc w:val="right"/>
              <w:rPr>
                <w:rFonts w:ascii="Calibri" w:hAnsi="Calibri" w:cs="Calibri" w:eastAsia="Calibri" w:hint="default"/>
                <w:sz w:val="18"/>
                <w:szCs w:val="18"/>
              </w:rPr>
            </w:pPr>
            <w:r>
              <w:rPr>
                <w:rFonts w:ascii="Calibri"/>
                <w:spacing w:val="-1"/>
                <w:sz w:val="18"/>
              </w:rPr>
              <w:t>292,630.42</w:t>
            </w:r>
          </w:p>
        </w:tc>
      </w:tr>
      <w:tr>
        <w:trPr>
          <w:trHeight w:val="384"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113,235.32</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2"/>
                <w:sz w:val="18"/>
              </w:rPr>
              <w:t>37,745.12</w:t>
            </w:r>
          </w:p>
        </w:tc>
        <w:tc>
          <w:tcPr>
            <w:tcW w:w="948" w:type="dxa"/>
            <w:vMerge/>
            <w:tcBorders>
              <w:left w:val="single" w:sz="4" w:space="0" w:color="000000"/>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z w:val="18"/>
              </w:rPr>
              <w:t>150,980.44</w:t>
            </w:r>
          </w:p>
        </w:tc>
      </w:tr>
      <w:tr>
        <w:trPr>
          <w:trHeight w:val="385"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482"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712" w:type="dxa"/>
            <w:tcBorders>
              <w:top w:val="nil" w:sz="6" w:space="0" w:color="auto"/>
              <w:left w:val="single" w:sz="4" w:space="0" w:color="000000"/>
              <w:bottom w:val="nil" w:sz="6" w:space="0" w:color="auto"/>
              <w:right w:val="single" w:sz="4" w:space="0" w:color="000000"/>
            </w:tcBorders>
          </w:tcPr>
          <w:p>
            <w:pP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141,649.98</w:t>
            </w:r>
          </w:p>
        </w:tc>
        <w:tc>
          <w:tcPr>
            <w:tcW w:w="948" w:type="dxa"/>
            <w:vMerge/>
            <w:tcBorders>
              <w:left w:val="single" w:sz="4" w:space="0" w:color="000000"/>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z w:val="18"/>
              </w:rPr>
              <w:t>141,649.98</w:t>
            </w:r>
          </w:p>
        </w:tc>
      </w:tr>
      <w:tr>
        <w:trPr>
          <w:trHeight w:val="385"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三、无形资产账面价值合计</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9"/>
              <w:jc w:val="right"/>
              <w:rPr>
                <w:rFonts w:ascii="Calibri" w:hAnsi="Calibri" w:cs="Calibri" w:eastAsia="Calibri" w:hint="default"/>
                <w:sz w:val="18"/>
                <w:szCs w:val="18"/>
              </w:rPr>
            </w:pPr>
            <w:r>
              <w:rPr>
                <w:rFonts w:ascii="Calibri"/>
                <w:spacing w:val="-1"/>
                <w:sz w:val="18"/>
              </w:rPr>
              <w:t>1,774,019.68</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8"/>
              <w:jc w:val="right"/>
              <w:rPr>
                <w:rFonts w:ascii="Calibri" w:hAnsi="Calibri" w:cs="Calibri" w:eastAsia="Calibri" w:hint="default"/>
                <w:sz w:val="18"/>
                <w:szCs w:val="18"/>
              </w:rPr>
            </w:pPr>
            <w:r>
              <w:rPr>
                <w:rFonts w:ascii="Calibri"/>
                <w:sz w:val="18"/>
              </w:rPr>
              <w:t>2,653,604.90</w:t>
            </w:r>
          </w:p>
        </w:tc>
        <w:tc>
          <w:tcPr>
            <w:tcW w:w="948" w:type="dxa"/>
            <w:vMerge/>
            <w:tcBorders>
              <w:left w:val="single" w:sz="4" w:space="0" w:color="000000"/>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Calibri" w:hAnsi="Calibri" w:cs="Calibri" w:eastAsia="Calibri" w:hint="default"/>
                <w:sz w:val="18"/>
                <w:szCs w:val="18"/>
              </w:rPr>
            </w:pPr>
            <w:r>
              <w:rPr>
                <w:rFonts w:ascii="Calibri"/>
                <w:spacing w:val="-1"/>
                <w:sz w:val="18"/>
              </w:rPr>
              <w:t>4,427,624.58</w:t>
            </w:r>
          </w:p>
        </w:tc>
      </w:tr>
      <w:tr>
        <w:trPr>
          <w:trHeight w:val="384"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sz w:val="18"/>
              </w:rPr>
              <w:t>1,774,019.68</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-37,745.12</w:t>
            </w:r>
          </w:p>
        </w:tc>
        <w:tc>
          <w:tcPr>
            <w:tcW w:w="948" w:type="dxa"/>
            <w:vMerge/>
            <w:tcBorders>
              <w:left w:val="single" w:sz="4" w:space="0" w:color="000000"/>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1,736,274.56</w:t>
            </w:r>
          </w:p>
        </w:tc>
      </w:tr>
      <w:tr>
        <w:trPr>
          <w:trHeight w:val="387" w:hRule="exact"/>
        </w:trPr>
        <w:tc>
          <w:tcPr>
            <w:tcW w:w="2489"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482"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712" w:type="dxa"/>
            <w:tcBorders>
              <w:top w:val="nil" w:sz="6" w:space="0" w:color="auto"/>
              <w:left w:val="single" w:sz="4" w:space="0" w:color="000000"/>
              <w:bottom w:val="single" w:sz="12" w:space="0" w:color="000000"/>
              <w:right w:val="single" w:sz="4" w:space="0" w:color="000000"/>
            </w:tcBorders>
          </w:tcPr>
          <w:p>
            <w:pPr/>
          </w:p>
        </w:tc>
        <w:tc>
          <w:tcPr>
            <w:tcW w:w="11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2,691,350.02</w:t>
            </w:r>
          </w:p>
        </w:tc>
        <w:tc>
          <w:tcPr>
            <w:tcW w:w="948" w:type="dxa"/>
            <w:vMerge/>
            <w:tcBorders>
              <w:left w:val="single" w:sz="4" w:space="0" w:color="000000"/>
              <w:bottom w:val="single" w:sz="12" w:space="0" w:color="000000"/>
              <w:right w:val="single" w:sz="4" w:space="0" w:color="000000"/>
            </w:tcBorders>
          </w:tcPr>
          <w:p>
            <w:pP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2,691,350.02</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spacing w:before="36"/>
        <w:ind w:left="2534" w:right="1679" w:firstLine="0"/>
        <w:jc w:val="left"/>
        <w:rPr>
          <w:rFonts w:ascii="宋体" w:hAnsi="宋体" w:cs="宋体" w:eastAsia="宋体" w:hint="default"/>
          <w:sz w:val="21"/>
          <w:szCs w:val="21"/>
        </w:rPr>
      </w:pPr>
      <w:r>
        <w:rPr/>
        <w:pict>
          <v:group style="position:absolute;margin-left:120.5pt;margin-top:-82.896317pt;width:400.9pt;height:.5pt;mso-position-horizontal-relative:page;mso-position-vertical-relative:paragraph;z-index:-1138432" coordorigin="2410,-1658" coordsize="8018,10">
            <v:shape style="position:absolute;left:2410;top:-1658;width:4182;height:10" type="#_x0000_t75" stroked="false">
              <v:imagedata r:id="rId389" o:title=""/>
            </v:shape>
            <v:shape style="position:absolute;left:6587;top:-1658;width:1176;height:10" type="#_x0000_t75" stroked="false">
              <v:imagedata r:id="rId401" o:title=""/>
            </v:shape>
            <v:shape style="position:absolute;left:7758;top:-1658;width:2669;height:10" type="#_x0000_t75" stroked="false">
              <v:imagedata r:id="rId402" o:title=""/>
            </v:shape>
            <w10:wrap type="none"/>
          </v:group>
        </w:pict>
      </w:r>
      <w:r>
        <w:rPr/>
        <w:pict>
          <v:group style="position:absolute;margin-left:120.5pt;margin-top:-63.576374pt;width:400.9pt;height:.5pt;mso-position-horizontal-relative:page;mso-position-vertical-relative:paragraph;z-index:-1138408" coordorigin="2410,-1272" coordsize="8018,10">
            <v:shape style="position:absolute;left:2410;top:-1272;width:4182;height:10" type="#_x0000_t75" stroked="false">
              <v:imagedata r:id="rId389" o:title=""/>
            </v:shape>
            <v:shape style="position:absolute;left:6587;top:-1272;width:1176;height:10" type="#_x0000_t75" stroked="false">
              <v:imagedata r:id="rId390" o:title=""/>
            </v:shape>
            <v:shape style="position:absolute;left:7758;top:-1272;width:2669;height:10" type="#_x0000_t75" stroked="false">
              <v:imagedata r:id="rId391" o:title=""/>
            </v:shape>
            <w10:wrap type="none"/>
          </v:group>
        </w:pict>
      </w:r>
      <w:r>
        <w:rPr/>
        <w:pict>
          <v:group style="position:absolute;margin-left:120.5pt;margin-top:-44.376316pt;width:400.9pt;height:.5pt;mso-position-horizontal-relative:page;mso-position-vertical-relative:paragraph;z-index:-1138384" coordorigin="2410,-888" coordsize="8018,10">
            <v:shape style="position:absolute;left:2410;top:-888;width:4182;height:10" type="#_x0000_t75" stroked="false">
              <v:imagedata r:id="rId389" o:title=""/>
            </v:shape>
            <v:shape style="position:absolute;left:6587;top:-888;width:1176;height:10" type="#_x0000_t75" stroked="false">
              <v:imagedata r:id="rId390" o:title=""/>
            </v:shape>
            <v:shape style="position:absolute;left:7758;top:-888;width:2669;height:10" type="#_x0000_t75" stroked="false">
              <v:imagedata r:id="rId391" o:title=""/>
            </v:shape>
            <w10:wrap type="none"/>
          </v:group>
        </w:pict>
      </w:r>
      <w:r>
        <w:rPr>
          <w:rFonts w:ascii="宋体" w:hAnsi="宋体" w:cs="宋体" w:eastAsia="宋体" w:hint="default"/>
          <w:sz w:val="21"/>
          <w:szCs w:val="21"/>
        </w:rPr>
        <w:t>注：截止</w:t>
      </w:r>
      <w:r>
        <w:rPr>
          <w:rFonts w:ascii="宋体" w:hAnsi="宋体" w:cs="宋体" w:eastAsia="宋体" w:hint="default"/>
          <w:spacing w:val="-55"/>
          <w:sz w:val="21"/>
          <w:szCs w:val="21"/>
        </w:rPr>
        <w:t> </w:t>
      </w: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日无用于抵押或担保的无形资产。</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19"/>
          <w:szCs w:val="19"/>
        </w:rPr>
      </w:pPr>
    </w:p>
    <w:p>
      <w:pPr>
        <w:tabs>
          <w:tab w:pos="2513" w:val="left" w:leader="none"/>
        </w:tabs>
        <w:spacing w:before="0"/>
        <w:ind w:left="1786" w:right="1679" w:firstLine="0"/>
        <w:jc w:val="left"/>
        <w:rPr>
          <w:rFonts w:ascii="宋体" w:hAnsi="宋体" w:cs="宋体" w:eastAsia="宋体" w:hint="default"/>
          <w:sz w:val="21"/>
          <w:szCs w:val="21"/>
        </w:rPr>
      </w:pPr>
      <w:r>
        <w:rPr/>
        <w:pict>
          <v:shape style="position:absolute;margin-left:196.25pt;margin-top:38.903664pt;width:.48pt;height:.12pt;mso-position-horizontal-relative:page;mso-position-vertical-relative:paragraph;z-index:-1138360" type="#_x0000_t75" stroked="false">
            <v:imagedata r:id="rId346" o:title=""/>
          </v:shape>
        </w:pict>
      </w:r>
      <w:r>
        <w:rPr/>
        <w:pict>
          <v:shape style="position:absolute;margin-left:252.889999pt;margin-top:38.903664pt;width:.48pt;height:.12pt;mso-position-horizontal-relative:page;mso-position-vertical-relative:paragraph;z-index:-1138336" type="#_x0000_t75" stroked="false">
            <v:imagedata r:id="rId346" o:title=""/>
          </v:shape>
        </w:pict>
      </w:r>
      <w:r>
        <w:rPr/>
        <w:pict>
          <v:shape style="position:absolute;margin-left:310.970001pt;margin-top:38.903664pt;width:.48001pt;height:.12pt;mso-position-horizontal-relative:page;mso-position-vertical-relative:paragraph;z-index:-1138312" type="#_x0000_t75" stroked="false">
            <v:imagedata r:id="rId346" o:title=""/>
          </v:shape>
        </w:pict>
      </w:r>
      <w:r>
        <w:rPr/>
        <w:pict>
          <v:shape style="position:absolute;margin-left:380.350006pt;margin-top:38.903664pt;width:.48001pt;height:.12pt;mso-position-horizontal-relative:page;mso-position-vertical-relative:paragraph;z-index:-1138288" type="#_x0000_t75" stroked="false">
            <v:imagedata r:id="rId346" o:title=""/>
          </v:shape>
        </w:pict>
      </w:r>
      <w:r>
        <w:rPr/>
        <w:pict>
          <v:shape style="position:absolute;margin-left:438.429993pt;margin-top:38.903664pt;width:.47998pt;height:.12pt;mso-position-horizontal-relative:page;mso-position-vertical-relative:paragraph;z-index:-1138264" type="#_x0000_t75" stroked="false">
            <v:imagedata r:id="rId346" o:title=""/>
          </v:shape>
        </w:pict>
      </w:r>
      <w:r>
        <w:rPr/>
        <w:pict>
          <v:group style="position:absolute;margin-left:120.5pt;margin-top:92.083687pt;width:400.2pt;height:.5pt;mso-position-horizontal-relative:page;mso-position-vertical-relative:paragraph;z-index:-1138240" coordorigin="2410,1842" coordsize="8004,10">
            <v:shape style="position:absolute;left:2410;top:1842;width:1515;height:10" type="#_x0000_t75" stroked="false">
              <v:imagedata r:id="rId403" o:title=""/>
            </v:shape>
            <v:shape style="position:absolute;left:3920;top:1842;width:1138;height:10" type="#_x0000_t75" stroked="false">
              <v:imagedata r:id="rId190" o:title=""/>
            </v:shape>
            <v:shape style="position:absolute;left:5053;top:1842;width:2554;height:10" type="#_x0000_t75" stroked="false">
              <v:imagedata r:id="rId404" o:title=""/>
            </v:shape>
            <v:shape style="position:absolute;left:7602;top:1842;width:1166;height:10" type="#_x0000_t75" stroked="false">
              <v:imagedata r:id="rId405" o:title=""/>
            </v:shape>
            <v:shape style="position:absolute;left:8764;top:1842;width:1649;height:10" type="#_x0000_t75" stroked="false">
              <v:imagedata r:id="rId39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2395" w:type="dxa"/>
        <w:tblLayout w:type="fixed"/>
        <w:tblCellMar>
          <w:top w:w="0" w:type="dxa"/>
          <w:left w:w="0" w:type="dxa"/>
          <w:bottom w:w="0" w:type="dxa"/>
          <w:right w:w="0" w:type="dxa"/>
        </w:tblCellMar>
        <w:tblLook w:val="01E0"/>
      </w:tblPr>
      <w:tblGrid>
        <w:gridCol w:w="1534"/>
        <w:gridCol w:w="1133"/>
        <w:gridCol w:w="1162"/>
        <w:gridCol w:w="1388"/>
        <w:gridCol w:w="1162"/>
        <w:gridCol w:w="1640"/>
      </w:tblGrid>
      <w:tr>
        <w:trPr>
          <w:trHeight w:val="1168" w:hRule="exact"/>
        </w:trPr>
        <w:tc>
          <w:tcPr>
            <w:tcW w:w="153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2" w:right="0"/>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本年增加额</w:t>
            </w:r>
          </w:p>
        </w:tc>
        <w:tc>
          <w:tcPr>
            <w:tcW w:w="138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本年摊销额</w:t>
            </w:r>
          </w:p>
        </w:tc>
        <w:tc>
          <w:tcPr>
            <w:tcW w:w="116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其他减少额</w:t>
            </w:r>
          </w:p>
        </w:tc>
        <w:tc>
          <w:tcPr>
            <w:tcW w:w="1640" w:type="dxa"/>
            <w:tcBorders>
              <w:top w:val="single" w:sz="12"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right="2"/>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726" w:hRule="exact"/>
        </w:trPr>
        <w:tc>
          <w:tcPr>
            <w:tcW w:w="1534" w:type="dxa"/>
            <w:tcBorders>
              <w:top w:val="nil" w:sz="6" w:space="0" w:color="auto"/>
              <w:left w:val="nil" w:sz="6" w:space="0" w:color="auto"/>
              <w:bottom w:val="nil" w:sz="6" w:space="0" w:color="auto"/>
              <w:right w:val="single" w:sz="4" w:space="0" w:color="000000"/>
            </w:tcBorders>
          </w:tcPr>
          <w:p>
            <w:pPr>
              <w:pStyle w:val="TableParagraph"/>
              <w:spacing w:line="374" w:lineRule="exact" w:before="25"/>
              <w:ind w:left="144" w:right="123"/>
              <w:jc w:val="left"/>
              <w:rPr>
                <w:rFonts w:ascii="宋体" w:hAnsi="宋体" w:cs="宋体" w:eastAsia="宋体" w:hint="default"/>
                <w:sz w:val="18"/>
                <w:szCs w:val="18"/>
              </w:rPr>
            </w:pPr>
            <w:r>
              <w:rPr>
                <w:rFonts w:ascii="宋体" w:hAnsi="宋体" w:cs="宋体" w:eastAsia="宋体" w:hint="default"/>
                <w:sz w:val="18"/>
                <w:szCs w:val="18"/>
              </w:rPr>
              <w:t>北京办事处租赁 办公场所装修款</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99"/>
              <w:jc w:val="right"/>
              <w:rPr>
                <w:rFonts w:ascii="Calibri" w:hAnsi="Calibri" w:cs="Calibri" w:eastAsia="Calibri" w:hint="default"/>
                <w:sz w:val="18"/>
                <w:szCs w:val="18"/>
              </w:rPr>
            </w:pPr>
            <w:r>
              <w:rPr>
                <w:rFonts w:ascii="Calibri"/>
                <w:sz w:val="18"/>
              </w:rPr>
              <w:t>819,482.64</w:t>
            </w:r>
          </w:p>
        </w:tc>
        <w:tc>
          <w:tcPr>
            <w:tcW w:w="1162"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99"/>
              <w:jc w:val="right"/>
              <w:rPr>
                <w:rFonts w:ascii="Calibri" w:hAnsi="Calibri" w:cs="Calibri" w:eastAsia="Calibri" w:hint="default"/>
                <w:sz w:val="18"/>
                <w:szCs w:val="18"/>
              </w:rPr>
            </w:pPr>
            <w:r>
              <w:rPr>
                <w:rFonts w:ascii="Calibri"/>
                <w:sz w:val="18"/>
              </w:rPr>
              <w:t>200,689.68</w:t>
            </w:r>
          </w:p>
        </w:tc>
        <w:tc>
          <w:tcPr>
            <w:tcW w:w="1162" w:type="dxa"/>
            <w:vMerge/>
            <w:tcBorders>
              <w:left w:val="single" w:sz="4" w:space="0" w:color="000000"/>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618,792.96</w:t>
            </w:r>
          </w:p>
        </w:tc>
      </w:tr>
      <w:tr>
        <w:trPr>
          <w:trHeight w:val="1022" w:hRule="exact"/>
        </w:trPr>
        <w:tc>
          <w:tcPr>
            <w:tcW w:w="2667"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381" w:lineRule="auto"/>
              <w:ind w:left="144" w:right="1256"/>
              <w:jc w:val="left"/>
              <w:rPr>
                <w:rFonts w:ascii="宋体" w:hAnsi="宋体" w:cs="宋体" w:eastAsia="宋体" w:hint="default"/>
                <w:sz w:val="18"/>
                <w:szCs w:val="18"/>
              </w:rPr>
            </w:pPr>
            <w:r>
              <w:rPr>
                <w:rFonts w:ascii="宋体" w:hAnsi="宋体" w:cs="宋体" w:eastAsia="宋体" w:hint="default"/>
                <w:sz w:val="18"/>
                <w:szCs w:val="18"/>
              </w:rPr>
              <w:t>南京分公司租赁 办公场所装修款</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1"/>
              <w:jc w:val="right"/>
              <w:rPr>
                <w:rFonts w:ascii="Calibri" w:hAnsi="Calibri" w:cs="Calibri" w:eastAsia="Calibri" w:hint="default"/>
                <w:sz w:val="18"/>
                <w:szCs w:val="18"/>
              </w:rPr>
            </w:pPr>
            <w:r>
              <w:rPr>
                <w:rFonts w:ascii="Calibri"/>
                <w:sz w:val="18"/>
              </w:rPr>
              <w:t>68,000.00</w:t>
            </w:r>
          </w:p>
        </w:tc>
        <w:tc>
          <w:tcPr>
            <w:tcW w:w="1388" w:type="dxa"/>
            <w:tcBorders>
              <w:top w:val="nil" w:sz="6" w:space="0" w:color="auto"/>
              <w:left w:val="single" w:sz="4" w:space="0" w:color="000000"/>
              <w:bottom w:val="nil" w:sz="6" w:space="0" w:color="auto"/>
              <w:right w:val="single" w:sz="4" w:space="0" w:color="000000"/>
            </w:tcBorders>
          </w:tcPr>
          <w:p>
            <w:pPr/>
          </w:p>
        </w:tc>
        <w:tc>
          <w:tcPr>
            <w:tcW w:w="1162" w:type="dxa"/>
            <w:vMerge/>
            <w:tcBorders>
              <w:left w:val="single" w:sz="4" w:space="0" w:color="000000"/>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6"/>
              <w:jc w:val="right"/>
              <w:rPr>
                <w:rFonts w:ascii="Calibri" w:hAnsi="Calibri" w:cs="Calibri" w:eastAsia="Calibri" w:hint="default"/>
                <w:sz w:val="18"/>
                <w:szCs w:val="18"/>
              </w:rPr>
            </w:pPr>
            <w:r>
              <w:rPr>
                <w:rFonts w:ascii="Calibri"/>
                <w:sz w:val="18"/>
              </w:rPr>
              <w:t>68,000.00</w:t>
            </w:r>
          </w:p>
        </w:tc>
      </w:tr>
      <w:tr>
        <w:trPr>
          <w:trHeight w:val="547" w:hRule="exact"/>
        </w:trPr>
        <w:tc>
          <w:tcPr>
            <w:tcW w:w="1534" w:type="dxa"/>
            <w:tcBorders>
              <w:top w:val="nil" w:sz="6" w:space="0" w:color="auto"/>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tabs>
                <w:tab w:pos="556" w:val="left" w:leader="none"/>
              </w:tabs>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8"/>
                <w:szCs w:val="18"/>
              </w:rPr>
            </w:pPr>
            <w:r>
              <w:rPr>
                <w:rFonts w:ascii="Calibri"/>
                <w:sz w:val="18"/>
              </w:rPr>
              <w:t>819,482.64</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z w:val="18"/>
              </w:rPr>
              <w:t>68,000.00</w:t>
            </w:r>
          </w:p>
        </w:tc>
        <w:tc>
          <w:tcPr>
            <w:tcW w:w="13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8"/>
                <w:szCs w:val="18"/>
              </w:rPr>
            </w:pPr>
            <w:r>
              <w:rPr>
                <w:rFonts w:ascii="Calibri"/>
                <w:sz w:val="18"/>
              </w:rPr>
              <w:t>200,689.68</w:t>
            </w:r>
          </w:p>
        </w:tc>
        <w:tc>
          <w:tcPr>
            <w:tcW w:w="1162" w:type="dxa"/>
            <w:vMerge/>
            <w:tcBorders>
              <w:left w:val="single" w:sz="4" w:space="0" w:color="000000"/>
              <w:bottom w:val="single" w:sz="12" w:space="0" w:color="000000"/>
              <w:right w:val="single" w:sz="4" w:space="0" w:color="000000"/>
            </w:tcBorders>
          </w:tcPr>
          <w:p>
            <w:pPr/>
          </w:p>
        </w:tc>
        <w:tc>
          <w:tcPr>
            <w:tcW w:w="164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686,792.96</w:t>
            </w:r>
          </w:p>
        </w:tc>
      </w:tr>
    </w:tbl>
    <w:p>
      <w:pPr>
        <w:spacing w:after="0" w:line="240" w:lineRule="auto"/>
        <w:jc w:val="right"/>
        <w:rPr>
          <w:rFonts w:ascii="Calibri" w:hAnsi="Calibri" w:cs="Calibri" w:eastAsia="Calibri" w:hint="default"/>
          <w:sz w:val="18"/>
          <w:szCs w:val="18"/>
        </w:rPr>
        <w:sectPr>
          <w:footerReference w:type="default" r:id="rId388"/>
          <w:pgSz w:w="11910" w:h="16840"/>
          <w:pgMar w:footer="975" w:header="0" w:top="1260" w:bottom="1160" w:left="0" w:right="0"/>
          <w:pgNumType w:start="106"/>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8"/>
          <w:szCs w:val="28"/>
        </w:rPr>
      </w:pPr>
    </w:p>
    <w:p>
      <w:pPr>
        <w:spacing w:line="357" w:lineRule="auto" w:before="36"/>
        <w:ind w:left="2518" w:right="4861" w:hanging="732"/>
        <w:jc w:val="left"/>
        <w:rPr>
          <w:rFonts w:ascii="宋体" w:hAnsi="宋体" w:cs="宋体" w:eastAsia="宋体" w:hint="default"/>
          <w:sz w:val="21"/>
          <w:szCs w:val="21"/>
        </w:rPr>
      </w:pPr>
      <w:r>
        <w:rPr/>
        <w:pict>
          <v:shape style="position:absolute;margin-left:119.779999pt;margin-top:60.263649pt;width:401.6pt;height:103.95pt;mso-position-horizontal-relative:page;mso-position-vertical-relative:paragraph;z-index:88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67"/>
                    <w:gridCol w:w="2835"/>
                    <w:gridCol w:w="2530"/>
                  </w:tblGrid>
                  <w:tr>
                    <w:trPr>
                      <w:trHeight w:val="401" w:hRule="exact"/>
                    </w:trPr>
                    <w:tc>
                      <w:tcPr>
                        <w:tcW w:w="2667" w:type="dxa"/>
                        <w:tcBorders>
                          <w:top w:val="single" w:sz="12" w:space="0" w:color="000000"/>
                          <w:left w:val="nil" w:sz="6" w:space="0" w:color="auto"/>
                          <w:bottom w:val="nil" w:sz="6" w:space="0" w:color="auto"/>
                          <w:right w:val="single" w:sz="4" w:space="0" w:color="000000"/>
                        </w:tcBorders>
                      </w:tcPr>
                      <w:p>
                        <w:pPr>
                          <w:pStyle w:val="TableParagraph"/>
                          <w:tabs>
                            <w:tab w:pos="444" w:val="left" w:leader="none"/>
                          </w:tabs>
                          <w:spacing w:line="240" w:lineRule="auto" w:before="74"/>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4"/>
                          <w:ind w:right="149"/>
                          <w:jc w:val="right"/>
                          <w:rPr>
                            <w:rFonts w:ascii="宋体" w:hAnsi="宋体" w:cs="宋体" w:eastAsia="宋体" w:hint="default"/>
                            <w:sz w:val="21"/>
                            <w:szCs w:val="21"/>
                          </w:rPr>
                        </w:pPr>
                        <w:r>
                          <w:rPr>
                            <w:rFonts w:ascii="宋体" w:hAnsi="宋体" w:cs="宋体" w:eastAsia="宋体" w:hint="default"/>
                            <w:spacing w:val="-2"/>
                            <w:sz w:val="21"/>
                            <w:szCs w:val="21"/>
                          </w:rPr>
                          <w:t>报告期末可抵扣暂时性差异</w:t>
                        </w:r>
                      </w:p>
                    </w:tc>
                    <w:tc>
                      <w:tcPr>
                        <w:tcW w:w="2530" w:type="dxa"/>
                        <w:tcBorders>
                          <w:top w:val="single" w:sz="12" w:space="0" w:color="000000"/>
                          <w:left w:val="single" w:sz="4" w:space="0" w:color="000000"/>
                          <w:bottom w:val="nil" w:sz="6" w:space="0" w:color="auto"/>
                          <w:right w:val="nil" w:sz="6" w:space="0" w:color="auto"/>
                        </w:tcBorders>
                      </w:tcPr>
                      <w:p>
                        <w:pPr>
                          <w:pStyle w:val="TableParagraph"/>
                          <w:spacing w:line="240" w:lineRule="auto" w:before="74"/>
                          <w:ind w:right="106"/>
                          <w:jc w:val="right"/>
                          <w:rPr>
                            <w:rFonts w:ascii="宋体" w:hAnsi="宋体" w:cs="宋体" w:eastAsia="宋体" w:hint="default"/>
                            <w:sz w:val="21"/>
                            <w:szCs w:val="21"/>
                          </w:rPr>
                        </w:pPr>
                        <w:r>
                          <w:rPr>
                            <w:rFonts w:ascii="宋体" w:hAnsi="宋体" w:cs="宋体" w:eastAsia="宋体" w:hint="default"/>
                            <w:spacing w:val="-2"/>
                            <w:sz w:val="21"/>
                            <w:szCs w:val="21"/>
                          </w:rPr>
                          <w:t>报告期末递延所得税资产</w:t>
                        </w:r>
                      </w:p>
                    </w:tc>
                  </w:tr>
                  <w:tr>
                    <w:trPr>
                      <w:trHeight w:val="495"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可抵扣的经营亏损</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65"/>
                          <w:ind w:right="102"/>
                          <w:jc w:val="right"/>
                          <w:rPr>
                            <w:rFonts w:ascii="Calibri" w:hAnsi="Calibri" w:cs="Calibri" w:eastAsia="Calibri" w:hint="default"/>
                            <w:sz w:val="21"/>
                            <w:szCs w:val="21"/>
                          </w:rPr>
                        </w:pPr>
                        <w:r>
                          <w:rPr>
                            <w:rFonts w:ascii="Calibri"/>
                            <w:spacing w:val="-2"/>
                            <w:sz w:val="21"/>
                          </w:rPr>
                          <w:t>1,998,651.39</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165"/>
                          <w:ind w:right="107"/>
                          <w:jc w:val="right"/>
                          <w:rPr>
                            <w:rFonts w:ascii="Calibri" w:hAnsi="Calibri" w:cs="Calibri" w:eastAsia="Calibri" w:hint="default"/>
                            <w:sz w:val="21"/>
                            <w:szCs w:val="21"/>
                          </w:rPr>
                        </w:pPr>
                        <w:r>
                          <w:rPr>
                            <w:rFonts w:ascii="Calibri"/>
                            <w:spacing w:val="-2"/>
                            <w:sz w:val="21"/>
                          </w:rPr>
                          <w:t>491,119.56</w:t>
                        </w:r>
                      </w:p>
                    </w:tc>
                  </w:tr>
                  <w:tr>
                    <w:trPr>
                      <w:trHeight w:val="384"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预提费用</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2"/>
                            <w:sz w:val="21"/>
                          </w:rPr>
                          <w:t>529,816.00</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7"/>
                          <w:jc w:val="right"/>
                          <w:rPr>
                            <w:rFonts w:ascii="Calibri" w:hAnsi="Calibri" w:cs="Calibri" w:eastAsia="Calibri" w:hint="default"/>
                            <w:sz w:val="21"/>
                            <w:szCs w:val="21"/>
                          </w:rPr>
                        </w:pPr>
                        <w:r>
                          <w:rPr>
                            <w:rFonts w:ascii="Calibri"/>
                            <w:spacing w:val="-2"/>
                            <w:sz w:val="21"/>
                          </w:rPr>
                          <w:t>211,052.20</w:t>
                        </w:r>
                      </w:p>
                    </w:tc>
                  </w:tr>
                  <w:tr>
                    <w:trPr>
                      <w:trHeight w:val="384"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可结转的税款抵减</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317,823.37</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7"/>
                          <w:jc w:val="right"/>
                          <w:rPr>
                            <w:rFonts w:ascii="Calibri" w:hAnsi="Calibri" w:cs="Calibri" w:eastAsia="Calibri" w:hint="default"/>
                            <w:sz w:val="21"/>
                            <w:szCs w:val="21"/>
                          </w:rPr>
                        </w:pPr>
                        <w:r>
                          <w:rPr>
                            <w:rFonts w:ascii="Calibri"/>
                            <w:spacing w:val="-2"/>
                            <w:sz w:val="21"/>
                          </w:rPr>
                          <w:t>108,062.60</w:t>
                        </w:r>
                      </w:p>
                    </w:tc>
                  </w:tr>
                  <w:tr>
                    <w:trPr>
                      <w:trHeight w:val="386" w:hRule="exact"/>
                    </w:trPr>
                    <w:tc>
                      <w:tcPr>
                        <w:tcW w:w="2667" w:type="dxa"/>
                        <w:tcBorders>
                          <w:top w:val="nil" w:sz="6" w:space="0" w:color="auto"/>
                          <w:left w:val="nil" w:sz="6" w:space="0" w:color="auto"/>
                          <w:bottom w:val="single" w:sz="12" w:space="0" w:color="000000"/>
                          <w:right w:val="single" w:sz="4" w:space="0" w:color="000000"/>
                        </w:tcBorders>
                      </w:tcPr>
                      <w:p>
                        <w:pPr>
                          <w:pStyle w:val="TableParagraph"/>
                          <w:tabs>
                            <w:tab w:pos="1288" w:val="left" w:leader="none"/>
                          </w:tabs>
                          <w:spacing w:line="240" w:lineRule="auto" w:before="13"/>
                          <w:ind w:left="763" w:right="0"/>
                          <w:jc w:val="left"/>
                          <w:rPr>
                            <w:rFonts w:ascii="宋体" w:hAnsi="宋体" w:cs="宋体" w:eastAsia="宋体" w:hint="default"/>
                            <w:sz w:val="21"/>
                            <w:szCs w:val="21"/>
                          </w:rPr>
                        </w:pPr>
                        <w:r>
                          <w:rPr>
                            <w:rFonts w:ascii="宋体" w:hAnsi="宋体" w:cs="宋体" w:eastAsia="宋体" w:hint="default"/>
                            <w:sz w:val="21"/>
                            <w:szCs w:val="21"/>
                          </w:rPr>
                          <w:t>合</w:t>
                          <w:tab/>
                          <w:t>计</w: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z w:val="21"/>
                            <w:szCs w:val="21"/>
                          </w:rPr>
                          <w:t>)</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2,846,290.76</w:t>
                        </w:r>
                      </w:p>
                    </w:tc>
                    <w:tc>
                      <w:tcPr>
                        <w:tcW w:w="2530"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1"/>
                            <w:sz w:val="21"/>
                          </w:rPr>
                          <w:t>810,234.36</w:t>
                        </w:r>
                      </w:p>
                    </w:tc>
                  </w:tr>
                </w:tbl>
                <w:p>
                  <w:pPr/>
                </w:p>
              </w:txbxContent>
            </v:textbox>
            <w10:wrap type="none"/>
          </v:shape>
        </w:pict>
      </w:r>
      <w:r>
        <w:rPr>
          <w:rFonts w:ascii="Times New Roman" w:hAnsi="Times New Roman" w:cs="Times New Roman" w:eastAsia="Times New Roman" w:hint="default"/>
          <w:b/>
          <w:bCs/>
          <w:spacing w:val="-1"/>
          <w:sz w:val="21"/>
          <w:szCs w:val="21"/>
        </w:rPr>
        <w:t>(</w:t>
      </w:r>
      <w:r>
        <w:rPr>
          <w:rFonts w:ascii="宋体" w:hAnsi="宋体" w:cs="宋体" w:eastAsia="宋体" w:hint="default"/>
          <w:b/>
          <w:bCs/>
          <w:spacing w:val="-1"/>
          <w:sz w:val="21"/>
          <w:szCs w:val="21"/>
        </w:rPr>
        <w:t>十一</w:t>
      </w:r>
      <w:r>
        <w:rPr>
          <w:rFonts w:ascii="Times New Roman" w:hAnsi="Times New Roman" w:cs="Times New Roman" w:eastAsia="Times New Roman" w:hint="default"/>
          <w:b/>
          <w:bCs/>
          <w:spacing w:val="-1"/>
          <w:sz w:val="21"/>
          <w:szCs w:val="21"/>
        </w:rPr>
        <w:t>)</w:t>
      </w:r>
      <w:r>
        <w:rPr>
          <w:rFonts w:ascii="宋体" w:hAnsi="宋体" w:cs="宋体" w:eastAsia="宋体" w:hint="default"/>
          <w:b/>
          <w:bCs/>
          <w:spacing w:val="-1"/>
          <w:sz w:val="21"/>
          <w:szCs w:val="21"/>
        </w:rPr>
        <w:t>递延所得税资产和递延所得税负债</w:t>
      </w:r>
      <w:r>
        <w:rPr>
          <w:rFonts w:ascii="宋体" w:hAnsi="宋体" w:cs="宋体" w:eastAsia="宋体" w:hint="default"/>
          <w:b/>
          <w:bCs/>
          <w:spacing w:val="-86"/>
          <w:sz w:val="21"/>
          <w:szCs w:val="21"/>
        </w:rPr>
        <w:t> </w:t>
      </w:r>
      <w:r>
        <w:rPr>
          <w:rFonts w:ascii="宋体" w:hAnsi="宋体" w:cs="宋体" w:eastAsia="宋体" w:hint="default"/>
          <w:b/>
          <w:bCs/>
          <w:spacing w:val="-86"/>
          <w:sz w:val="21"/>
          <w:szCs w:val="21"/>
        </w:rPr>
      </w:r>
      <w:r>
        <w:rPr>
          <w:rFonts w:ascii="宋体" w:hAnsi="宋体" w:cs="宋体" w:eastAsia="宋体" w:hint="default"/>
          <w:b/>
          <w:bCs/>
          <w:sz w:val="21"/>
          <w:szCs w:val="21"/>
        </w:rPr>
        <w:t>未经抵销的递延所得税资产</w:t>
      </w:r>
      <w:r>
        <w:rPr>
          <w:rFonts w:ascii="宋体" w:hAnsi="宋体" w:cs="宋体" w:eastAsia="宋体" w:hint="default"/>
          <w:b/>
          <w:bCs/>
          <w:w w:val="100"/>
          <w:sz w:val="21"/>
          <w:szCs w:val="21"/>
        </w:rPr>
        <w:t> </w:t>
      </w:r>
      <w:r>
        <w:rPr>
          <w:rFonts w:ascii="宋体" w:hAnsi="宋体" w:cs="宋体" w:eastAsia="宋体" w:hint="default"/>
          <w:b/>
          <w:bCs/>
          <w:sz w:val="21"/>
          <w:szCs w:val="21"/>
        </w:rPr>
        <w:t>已确认的递延所得税资产</w:t>
      </w:r>
      <w:r>
        <w:rPr>
          <w:rFonts w:ascii="宋体" w:hAnsi="宋体" w:cs="宋体" w:eastAsia="宋体" w:hint="default"/>
          <w:sz w:val="21"/>
          <w:szCs w:val="21"/>
        </w:rPr>
      </w:r>
    </w:p>
    <w:p>
      <w:pPr>
        <w:tabs>
          <w:tab w:pos="7892" w:val="left" w:leader="none"/>
        </w:tabs>
        <w:spacing w:line="20" w:lineRule="exact"/>
        <w:ind w:left="5057"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43" name="image262.png" descr=""/>
            <wp:cNvGraphicFramePr>
              <a:graphicFrameLocks noChangeAspect="1"/>
            </wp:cNvGraphicFramePr>
            <a:graphic>
              <a:graphicData uri="http://schemas.openxmlformats.org/drawingml/2006/picture">
                <pic:pic>
                  <pic:nvPicPr>
                    <pic:cNvPr id="44" name="image262.png"/>
                    <pic:cNvPicPr/>
                  </pic:nvPicPr>
                  <pic:blipFill>
                    <a:blip r:embed="rId346"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5" name="image262.png" descr=""/>
            <wp:cNvGraphicFramePr>
              <a:graphicFrameLocks noChangeAspect="1"/>
            </wp:cNvGraphicFramePr>
            <a:graphic>
              <a:graphicData uri="http://schemas.openxmlformats.org/drawingml/2006/picture">
                <pic:pic>
                  <pic:nvPicPr>
                    <pic:cNvPr id="46" name="image262.png"/>
                    <pic:cNvPicPr/>
                  </pic:nvPicPr>
                  <pic:blipFill>
                    <a:blip r:embed="rId346"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13"/>
        <w:rPr>
          <w:rFonts w:ascii="宋体" w:hAnsi="宋体" w:cs="宋体" w:eastAsia="宋体" w:hint="default"/>
          <w:b/>
          <w:bCs/>
          <w:sz w:val="27"/>
          <w:szCs w:val="27"/>
        </w:rPr>
      </w:pPr>
    </w:p>
    <w:p>
      <w:pPr>
        <w:spacing w:line="105" w:lineRule="exact"/>
        <w:ind w:left="241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0.9pt;height:5.3pt;mso-position-horizontal-relative:char;mso-position-vertical-relative:line" coordorigin="0,0" coordsize="8018,106">
            <v:shape style="position:absolute;left:0;top:0;width:2667;height:106" type="#_x0000_t75" stroked="false">
              <v:imagedata r:id="rId315" o:title=""/>
            </v:shape>
            <v:shape style="position:absolute;left:2643;top:96;width:2840;height:10" type="#_x0000_t75" stroked="false">
              <v:imagedata r:id="rId406" o:title=""/>
            </v:shape>
            <v:shape style="position:absolute;left:5478;top:96;width:2540;height:10" type="#_x0000_t75" stroked="false">
              <v:imagedata r:id="rId407"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b/>
          <w:bCs/>
          <w:sz w:val="28"/>
          <w:szCs w:val="28"/>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400.9pt;height:.5pt;mso-position-horizontal-relative:char;mso-position-vertical-relative:line" coordorigin="0,0" coordsize="8018,10">
            <v:shape style="position:absolute;left:0;top:0;width:2648;height:10" type="#_x0000_t75" stroked="false">
              <v:imagedata r:id="rId408" o:title=""/>
            </v:shape>
            <v:shape style="position:absolute;left:2643;top:0;width:2840;height:10" type="#_x0000_t75" stroked="false">
              <v:imagedata r:id="rId409" o:title=""/>
            </v:shape>
            <v:shape style="position:absolute;left:5478;top:0;width:2540;height:10" type="#_x0000_t75" stroked="false">
              <v:imagedata r:id="rId410"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400.9pt;height:.5pt;mso-position-horizontal-relative:char;mso-position-vertical-relative:line" coordorigin="0,0" coordsize="8018,10">
            <v:shape style="position:absolute;left:0;top:0;width:2648;height:10" type="#_x0000_t75" stroked="false">
              <v:imagedata r:id="rId408" o:title=""/>
            </v:shape>
            <v:shape style="position:absolute;left:2643;top:0;width:2840;height:10" type="#_x0000_t75" stroked="false">
              <v:imagedata r:id="rId409" o:title=""/>
            </v:shape>
            <v:shape style="position:absolute;left:5478;top:0;width:2540;height:10" type="#_x0000_t75" stroked="false">
              <v:imagedata r:id="rId410"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2410" w:right="0" w:firstLine="0"/>
        <w:rPr>
          <w:rFonts w:ascii="宋体" w:hAnsi="宋体" w:cs="宋体" w:eastAsia="宋体" w:hint="default"/>
          <w:sz w:val="2"/>
          <w:szCs w:val="2"/>
        </w:rPr>
      </w:pPr>
      <w:r>
        <w:rPr>
          <w:rFonts w:ascii="宋体" w:hAnsi="宋体" w:cs="宋体" w:eastAsia="宋体" w:hint="default"/>
          <w:sz w:val="2"/>
          <w:szCs w:val="2"/>
        </w:rPr>
        <w:pict>
          <v:group style="width:400.9pt;height:.5pt;mso-position-horizontal-relative:char;mso-position-vertical-relative:line" coordorigin="0,0" coordsize="8018,10">
            <v:shape style="position:absolute;left:0;top:0;width:2648;height:10" type="#_x0000_t75" stroked="false">
              <v:imagedata r:id="rId408" o:title=""/>
            </v:shape>
            <v:shape style="position:absolute;left:2643;top:0;width:2840;height:10" type="#_x0000_t75" stroked="false">
              <v:imagedata r:id="rId406" o:title=""/>
            </v:shape>
            <v:shape style="position:absolute;left:5478;top:0;width:2540;height:10" type="#_x0000_t75" stroked="false">
              <v:imagedata r:id="rId407"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9"/>
          <w:szCs w:val="29"/>
        </w:rPr>
      </w:pPr>
    </w:p>
    <w:p>
      <w:pPr>
        <w:spacing w:line="348" w:lineRule="auto" w:before="0"/>
        <w:ind w:left="2518" w:right="1786" w:firstLine="0"/>
        <w:jc w:val="left"/>
        <w:rPr>
          <w:rFonts w:ascii="宋体" w:hAnsi="宋体" w:cs="宋体" w:eastAsia="宋体" w:hint="default"/>
          <w:sz w:val="21"/>
          <w:szCs w:val="21"/>
        </w:rPr>
      </w:pPr>
      <w:r>
        <w:rPr>
          <w:rFonts w:ascii="宋体" w:hAnsi="宋体" w:cs="宋体" w:eastAsia="宋体" w:hint="default"/>
          <w:sz w:val="21"/>
          <w:szCs w:val="21"/>
        </w:rPr>
        <w:t>注：系子公司美国万达信息有限公司（</w:t>
      </w:r>
      <w:r>
        <w:rPr>
          <w:rFonts w:ascii="宋体" w:hAnsi="宋体" w:cs="宋体" w:eastAsia="宋体" w:hint="default"/>
          <w:sz w:val="21"/>
          <w:szCs w:val="21"/>
        </w:rPr>
        <w:t>Wonders Info</w:t>
      </w:r>
      <w:r>
        <w:rPr>
          <w:rFonts w:ascii="宋体" w:hAnsi="宋体" w:cs="宋体" w:eastAsia="宋体" w:hint="default"/>
          <w:spacing w:val="22"/>
          <w:sz w:val="21"/>
          <w:szCs w:val="21"/>
        </w:rPr>
        <w:t> </w:t>
      </w:r>
      <w:r>
        <w:rPr>
          <w:rFonts w:ascii="宋体" w:hAnsi="宋体" w:cs="宋体" w:eastAsia="宋体" w:hint="default"/>
          <w:sz w:val="21"/>
          <w:szCs w:val="21"/>
        </w:rPr>
        <w:t>Corp.</w:t>
      </w:r>
      <w:r>
        <w:rPr>
          <w:rFonts w:ascii="宋体" w:hAnsi="宋体" w:cs="宋体" w:eastAsia="宋体" w:hint="default"/>
          <w:sz w:val="21"/>
          <w:szCs w:val="21"/>
        </w:rPr>
        <w:t>）账面根据美国联邦及</w:t>
      </w:r>
      <w:r>
        <w:rPr>
          <w:rFonts w:ascii="宋体" w:hAnsi="宋体" w:cs="宋体" w:eastAsia="宋体" w:hint="default"/>
          <w:w w:val="100"/>
          <w:sz w:val="21"/>
          <w:szCs w:val="21"/>
        </w:rPr>
        <w:t> </w:t>
      </w:r>
      <w:r>
        <w:rPr>
          <w:rFonts w:ascii="宋体" w:hAnsi="宋体" w:cs="宋体" w:eastAsia="宋体" w:hint="default"/>
          <w:sz w:val="21"/>
          <w:szCs w:val="21"/>
        </w:rPr>
        <w:t>加利福尼亚州利得税率确认。</w:t>
      </w:r>
    </w:p>
    <w:p>
      <w:pPr>
        <w:spacing w:line="240" w:lineRule="auto" w:before="0"/>
        <w:rPr>
          <w:rFonts w:ascii="宋体" w:hAnsi="宋体" w:cs="宋体" w:eastAsia="宋体" w:hint="default"/>
          <w:sz w:val="20"/>
          <w:szCs w:val="20"/>
        </w:rPr>
      </w:pPr>
    </w:p>
    <w:p>
      <w:pPr>
        <w:spacing w:before="170"/>
        <w:ind w:left="1786" w:right="1679" w:firstLine="0"/>
        <w:jc w:val="left"/>
        <w:rPr>
          <w:rFonts w:ascii="宋体" w:hAnsi="宋体" w:cs="宋体" w:eastAsia="宋体" w:hint="default"/>
          <w:sz w:val="21"/>
          <w:szCs w:val="21"/>
        </w:rPr>
      </w:pPr>
      <w:r>
        <w:rPr/>
        <w:pict>
          <v:shape style="position:absolute;margin-left:202.369995pt;margin-top:45.243671pt;width:.48001pt;height:.12pt;mso-position-horizontal-relative:page;mso-position-vertical-relative:paragraph;z-index:-1138096" type="#_x0000_t75" stroked="false">
            <v:imagedata r:id="rId346" o:title=""/>
          </v:shape>
        </w:pict>
      </w:r>
      <w:r>
        <w:rPr/>
        <w:pict>
          <v:shape style="position:absolute;margin-left:260.929993pt;margin-top:45.243671pt;width:.47998pt;height:.12pt;mso-position-horizontal-relative:page;mso-position-vertical-relative:paragraph;z-index:-1138072" type="#_x0000_t75" stroked="false">
            <v:imagedata r:id="rId346" o:title=""/>
          </v:shape>
        </w:pict>
      </w:r>
      <w:r>
        <w:rPr/>
        <w:pict>
          <v:shape style="position:absolute;margin-left:319.269989pt;margin-top:45.243671pt;width:.48001pt;height:.12pt;mso-position-horizontal-relative:page;mso-position-vertical-relative:paragraph;z-index:-1138048" type="#_x0000_t75" stroked="false">
            <v:imagedata r:id="rId346" o:title=""/>
          </v:shape>
        </w:pict>
      </w:r>
      <w:r>
        <w:rPr/>
        <w:pict>
          <v:shape style="position:absolute;margin-left:445.299988pt;margin-top:45.243671pt;width:.48001pt;height:.12pt;mso-position-horizontal-relative:page;mso-position-vertical-relative:paragraph;z-index:-1138024" type="#_x0000_t75" stroked="false">
            <v:imagedata r:id="rId346" o:title=""/>
          </v:shape>
        </w:pict>
      </w:r>
      <w:r>
        <w:rPr/>
        <w:pict>
          <v:shape style="position:absolute;margin-left:319.75pt;margin-top:71.763664pt;width:125.547374pt;height:.48pt;mso-position-horizontal-relative:page;mso-position-vertical-relative:paragraph;z-index:-1138000" type="#_x0000_t75" stroked="false">
            <v:imagedata r:id="rId411" o:title=""/>
          </v:shape>
        </w:pict>
      </w:r>
      <w:r>
        <w:rPr/>
        <w:pict>
          <v:group style="position:absolute;margin-left:120.5pt;margin-top:94.323677pt;width:387.8pt;height:5.05pt;mso-position-horizontal-relative:page;mso-position-vertical-relative:paragraph;z-index:-1137976" coordorigin="2410,1886" coordsize="7756,101">
            <v:shape style="position:absolute;left:2410;top:1886;width:2828;height:101" type="#_x0000_t75" stroked="false">
              <v:imagedata r:id="rId412" o:title=""/>
            </v:shape>
            <v:shape style="position:absolute;left:5214;top:1978;width:4952;height:10" type="#_x0000_t75" stroked="false">
              <v:imagedata r:id="rId413"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395" w:type="dxa"/>
        <w:tblLayout w:type="fixed"/>
        <w:tblCellMar>
          <w:top w:w="0" w:type="dxa"/>
          <w:left w:w="0" w:type="dxa"/>
          <w:bottom w:w="0" w:type="dxa"/>
          <w:right w:w="0" w:type="dxa"/>
        </w:tblCellMar>
        <w:tblLook w:val="01E0"/>
      </w:tblPr>
      <w:tblGrid>
        <w:gridCol w:w="1657"/>
        <w:gridCol w:w="1171"/>
        <w:gridCol w:w="1167"/>
        <w:gridCol w:w="1159"/>
        <w:gridCol w:w="1361"/>
        <w:gridCol w:w="1255"/>
      </w:tblGrid>
      <w:tr>
        <w:trPr>
          <w:trHeight w:val="545" w:hRule="exact"/>
        </w:trPr>
        <w:tc>
          <w:tcPr>
            <w:tcW w:w="1657"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0"/>
                <w:szCs w:val="20"/>
              </w:rPr>
            </w:pPr>
          </w:p>
        </w:tc>
        <w:tc>
          <w:tcPr>
            <w:tcW w:w="1171"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67"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218"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252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255"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0"/>
                <w:szCs w:val="20"/>
              </w:rPr>
            </w:pPr>
          </w:p>
        </w:tc>
      </w:tr>
      <w:tr>
        <w:trPr>
          <w:trHeight w:val="451" w:hRule="exact"/>
        </w:trPr>
        <w:tc>
          <w:tcPr>
            <w:tcW w:w="1657" w:type="dxa"/>
            <w:tcBorders>
              <w:top w:val="nil" w:sz="6" w:space="0" w:color="auto"/>
              <w:left w:val="nil" w:sz="6" w:space="0" w:color="auto"/>
              <w:bottom w:val="nil" w:sz="6" w:space="0" w:color="auto"/>
              <w:right w:val="single" w:sz="4" w:space="0" w:color="000000"/>
            </w:tcBorders>
          </w:tcPr>
          <w:p>
            <w:pPr>
              <w:pStyle w:val="TableParagraph"/>
              <w:tabs>
                <w:tab w:pos="472" w:val="left" w:leader="none"/>
              </w:tabs>
              <w:spacing w:line="172" w:lineRule="exact"/>
              <w:ind w:left="18"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171" w:type="dxa"/>
            <w:vMerge/>
            <w:tcBorders>
              <w:left w:val="single" w:sz="4" w:space="0" w:color="000000"/>
              <w:bottom w:val="nil" w:sz="6" w:space="0" w:color="auto"/>
              <w:right w:val="single" w:sz="4" w:space="0" w:color="000000"/>
            </w:tcBorders>
          </w:tcPr>
          <w:p>
            <w:pPr/>
          </w:p>
        </w:tc>
        <w:tc>
          <w:tcPr>
            <w:tcW w:w="1167" w:type="dxa"/>
            <w:vMerge/>
            <w:tcBorders>
              <w:left w:val="single" w:sz="4" w:space="0" w:color="000000"/>
              <w:bottom w:val="nil" w:sz="6" w:space="0" w:color="auto"/>
              <w:right w:val="single" w:sz="4" w:space="0" w:color="000000"/>
            </w:tcBorders>
          </w:tcPr>
          <w:p>
            <w:pPr/>
          </w:p>
        </w:tc>
        <w:tc>
          <w:tcPr>
            <w:tcW w:w="1159" w:type="dxa"/>
            <w:vMerge w:val="restart"/>
            <w:tcBorders>
              <w:top w:val="nil" w:sz="6" w:space="0" w:color="auto"/>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
                <w:sz w:val="18"/>
                <w:szCs w:val="18"/>
              </w:rPr>
              <w:t> </w:t>
            </w:r>
            <w:r>
              <w:rPr>
                <w:rFonts w:ascii="宋体" w:hAnsi="宋体" w:cs="宋体" w:eastAsia="宋体" w:hint="default"/>
                <w:sz w:val="18"/>
                <w:szCs w:val="18"/>
              </w:rPr>
              <w:t>回</w:t>
            </w:r>
          </w:p>
        </w:tc>
        <w:tc>
          <w:tcPr>
            <w:tcW w:w="1361" w:type="dxa"/>
            <w:vMerge w:val="restart"/>
            <w:tcBorders>
              <w:top w:val="nil" w:sz="6" w:space="0" w:color="auto"/>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48" w:right="0"/>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
                <w:sz w:val="18"/>
                <w:szCs w:val="18"/>
              </w:rPr>
              <w:t> </w:t>
            </w:r>
            <w:r>
              <w:rPr>
                <w:rFonts w:ascii="宋体" w:hAnsi="宋体" w:cs="宋体" w:eastAsia="宋体" w:hint="default"/>
                <w:sz w:val="18"/>
                <w:szCs w:val="18"/>
              </w:rPr>
              <w:t>销</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172" w:lineRule="exact"/>
              <w:ind w:right="5"/>
              <w:jc w:val="center"/>
              <w:rPr>
                <w:rFonts w:ascii="宋体" w:hAnsi="宋体" w:cs="宋体" w:eastAsia="宋体" w:hint="default"/>
                <w:sz w:val="18"/>
                <w:szCs w:val="18"/>
              </w:rPr>
            </w:pPr>
            <w:r>
              <w:rPr>
                <w:rFonts w:ascii="宋体" w:hAnsi="宋体" w:cs="宋体" w:eastAsia="宋体" w:hint="default"/>
                <w:sz w:val="18"/>
                <w:szCs w:val="18"/>
              </w:rPr>
              <w:t>年末余额</w:t>
            </w:r>
          </w:p>
        </w:tc>
      </w:tr>
      <w:tr>
        <w:trPr>
          <w:trHeight w:val="722" w:hRule="exact"/>
        </w:trPr>
        <w:tc>
          <w:tcPr>
            <w:tcW w:w="165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2"/>
                <w:szCs w:val="22"/>
              </w:rPr>
            </w:pPr>
          </w:p>
          <w:p>
            <w:pPr>
              <w:pStyle w:val="TableParagraph"/>
              <w:spacing w:line="240" w:lineRule="auto"/>
              <w:ind w:right="39"/>
              <w:jc w:val="center"/>
              <w:rPr>
                <w:rFonts w:ascii="宋体" w:hAnsi="宋体" w:cs="宋体" w:eastAsia="宋体" w:hint="default"/>
                <w:sz w:val="18"/>
                <w:szCs w:val="18"/>
              </w:rPr>
            </w:pPr>
            <w:r>
              <w:rPr>
                <w:rFonts w:ascii="宋体" w:hAnsi="宋体" w:cs="宋体" w:eastAsia="宋体" w:hint="default"/>
                <w:sz w:val="18"/>
                <w:szCs w:val="18"/>
              </w:rPr>
              <w:t>坏账准备</w:t>
            </w: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0"/>
              <w:jc w:val="center"/>
              <w:rPr>
                <w:rFonts w:ascii="Calibri" w:hAnsi="Calibri" w:cs="Calibri" w:eastAsia="Calibri" w:hint="default"/>
                <w:sz w:val="18"/>
                <w:szCs w:val="18"/>
              </w:rPr>
            </w:pPr>
            <w:r>
              <w:rPr>
                <w:rFonts w:ascii="Calibri"/>
                <w:sz w:val="18"/>
              </w:rPr>
              <w:t>2,450,962.91</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18"/>
                <w:szCs w:val="18"/>
              </w:rPr>
            </w:pPr>
            <w:r>
              <w:rPr>
                <w:rFonts w:ascii="Calibri"/>
                <w:sz w:val="18"/>
              </w:rPr>
              <w:t>-105,200.56</w:t>
            </w:r>
          </w:p>
        </w:tc>
        <w:tc>
          <w:tcPr>
            <w:tcW w:w="1159" w:type="dxa"/>
            <w:vMerge/>
            <w:tcBorders>
              <w:left w:val="single" w:sz="4" w:space="0" w:color="000000"/>
              <w:right w:val="single" w:sz="4" w:space="0" w:color="000000"/>
            </w:tcBorders>
          </w:tcPr>
          <w:p>
            <w:pPr/>
          </w:p>
        </w:tc>
        <w:tc>
          <w:tcPr>
            <w:tcW w:w="1361" w:type="dxa"/>
            <w:vMerge/>
            <w:tcBorders>
              <w:left w:val="single" w:sz="4" w:space="0" w:color="000000"/>
              <w:right w:val="single" w:sz="4" w:space="0" w:color="000000"/>
            </w:tcBorders>
          </w:tcPr>
          <w:p>
            <w:pP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left="76" w:right="0"/>
              <w:jc w:val="center"/>
              <w:rPr>
                <w:rFonts w:ascii="Calibri" w:hAnsi="Calibri" w:cs="Calibri" w:eastAsia="Calibri" w:hint="default"/>
                <w:sz w:val="18"/>
                <w:szCs w:val="18"/>
              </w:rPr>
            </w:pPr>
            <w:r>
              <w:rPr>
                <w:rFonts w:ascii="Calibri"/>
                <w:sz w:val="18"/>
              </w:rPr>
              <w:t>2,345,762.35</w:t>
            </w:r>
          </w:p>
        </w:tc>
      </w:tr>
      <w:tr>
        <w:trPr>
          <w:trHeight w:val="464" w:hRule="exact"/>
        </w:trPr>
        <w:tc>
          <w:tcPr>
            <w:tcW w:w="1657" w:type="dxa"/>
            <w:tcBorders>
              <w:top w:val="nil" w:sz="6" w:space="0" w:color="auto"/>
              <w:left w:val="nil" w:sz="6" w:space="0" w:color="auto"/>
              <w:bottom w:val="single" w:sz="12" w:space="0" w:color="000000"/>
              <w:right w:val="single" w:sz="4" w:space="0" w:color="000000"/>
            </w:tcBorders>
          </w:tcPr>
          <w:p>
            <w:pPr>
              <w:pStyle w:val="TableParagraph"/>
              <w:spacing w:line="240" w:lineRule="auto" w:before="114"/>
              <w:ind w:right="39"/>
              <w:jc w:val="center"/>
              <w:rPr>
                <w:rFonts w:ascii="宋体" w:hAnsi="宋体" w:cs="宋体" w:eastAsia="宋体" w:hint="default"/>
                <w:sz w:val="18"/>
                <w:szCs w:val="18"/>
              </w:rPr>
            </w:pPr>
            <w:r>
              <w:rPr>
                <w:rFonts w:ascii="宋体" w:hAnsi="宋体" w:cs="宋体" w:eastAsia="宋体" w:hint="default"/>
                <w:sz w:val="18"/>
                <w:szCs w:val="18"/>
              </w:rPr>
              <w:t>坏账准备</w:t>
            </w: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1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1"/>
              <w:ind w:left="6" w:right="0"/>
              <w:jc w:val="center"/>
              <w:rPr>
                <w:rFonts w:ascii="Calibri" w:hAnsi="Calibri" w:cs="Calibri" w:eastAsia="Calibri" w:hint="default"/>
                <w:sz w:val="18"/>
                <w:szCs w:val="18"/>
              </w:rPr>
            </w:pPr>
            <w:r>
              <w:rPr>
                <w:rFonts w:ascii="Calibri"/>
                <w:sz w:val="18"/>
              </w:rPr>
              <w:t>2,345,762.35</w:t>
            </w:r>
          </w:p>
        </w:tc>
        <w:tc>
          <w:tcPr>
            <w:tcW w:w="11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1"/>
              <w:ind w:right="99"/>
              <w:jc w:val="right"/>
              <w:rPr>
                <w:rFonts w:ascii="Calibri" w:hAnsi="Calibri" w:cs="Calibri" w:eastAsia="Calibri" w:hint="default"/>
                <w:sz w:val="18"/>
                <w:szCs w:val="18"/>
              </w:rPr>
            </w:pPr>
            <w:r>
              <w:rPr>
                <w:rFonts w:ascii="Calibri"/>
                <w:spacing w:val="-1"/>
                <w:sz w:val="18"/>
              </w:rPr>
              <w:t>1,476,133.30</w:t>
            </w:r>
          </w:p>
        </w:tc>
        <w:tc>
          <w:tcPr>
            <w:tcW w:w="1159" w:type="dxa"/>
            <w:vMerge/>
            <w:tcBorders>
              <w:left w:val="single" w:sz="4" w:space="0" w:color="000000"/>
              <w:bottom w:val="single" w:sz="12" w:space="0" w:color="000000"/>
              <w:right w:val="single" w:sz="4" w:space="0" w:color="000000"/>
            </w:tcBorders>
          </w:tcPr>
          <w:p>
            <w:pPr/>
          </w:p>
        </w:tc>
        <w:tc>
          <w:tcPr>
            <w:tcW w:w="1361" w:type="dxa"/>
            <w:vMerge/>
            <w:tcBorders>
              <w:left w:val="single" w:sz="4" w:space="0" w:color="000000"/>
              <w:bottom w:val="single" w:sz="12" w:space="0" w:color="000000"/>
              <w:right w:val="single" w:sz="4" w:space="0" w:color="000000"/>
            </w:tcBorders>
          </w:tcPr>
          <w:p>
            <w:pPr/>
          </w:p>
        </w:tc>
        <w:tc>
          <w:tcPr>
            <w:tcW w:w="1255" w:type="dxa"/>
            <w:tcBorders>
              <w:top w:val="nil" w:sz="6" w:space="0" w:color="auto"/>
              <w:left w:val="single" w:sz="4" w:space="0" w:color="000000"/>
              <w:bottom w:val="single" w:sz="12" w:space="0" w:color="000000"/>
              <w:right w:val="nil" w:sz="6" w:space="0" w:color="auto"/>
            </w:tcBorders>
          </w:tcPr>
          <w:p>
            <w:pPr>
              <w:pStyle w:val="TableParagraph"/>
              <w:spacing w:line="240" w:lineRule="auto" w:before="151"/>
              <w:ind w:left="76" w:right="0"/>
              <w:jc w:val="center"/>
              <w:rPr>
                <w:rFonts w:ascii="Calibri" w:hAnsi="Calibri" w:cs="Calibri" w:eastAsia="Calibri" w:hint="default"/>
                <w:sz w:val="18"/>
                <w:szCs w:val="18"/>
              </w:rPr>
            </w:pPr>
            <w:r>
              <w:rPr>
                <w:rFonts w:ascii="Calibri"/>
                <w:sz w:val="18"/>
              </w:rPr>
              <w:t>3,821,895.65</w:t>
            </w: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36"/>
        <w:ind w:left="1786" w:right="1679" w:firstLine="0"/>
        <w:jc w:val="left"/>
        <w:rPr>
          <w:rFonts w:ascii="宋体" w:hAnsi="宋体" w:cs="宋体" w:eastAsia="宋体" w:hint="default"/>
          <w:sz w:val="21"/>
          <w:szCs w:val="21"/>
        </w:rPr>
      </w:pPr>
      <w:r>
        <w:rPr/>
        <w:pict>
          <v:group style="position:absolute;margin-left:120.5pt;margin-top:-56.376297pt;width:387.8pt;height:.5pt;mso-position-horizontal-relative:page;mso-position-vertical-relative:paragraph;z-index:-1137952" coordorigin="2410,-1128" coordsize="7756,10">
            <v:shape style="position:absolute;left:2410;top:-1128;width:2809;height:10" type="#_x0000_t75" stroked="false">
              <v:imagedata r:id="rId306" o:title=""/>
            </v:shape>
            <v:shape style="position:absolute;left:5214;top:-1128;width:4952;height:10" type="#_x0000_t75" stroked="false">
              <v:imagedata r:id="rId413"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短期借款</w:t>
      </w:r>
      <w:r>
        <w:rPr>
          <w:rFonts w:ascii="宋体" w:hAnsi="宋体" w:cs="宋体" w:eastAsia="宋体" w:hint="default"/>
          <w:sz w:val="21"/>
          <w:szCs w:val="21"/>
        </w:rPr>
      </w:r>
    </w:p>
    <w:p>
      <w:pPr>
        <w:tabs>
          <w:tab w:pos="3055" w:val="left" w:leader="none"/>
        </w:tabs>
        <w:spacing w:before="107"/>
        <w:ind w:left="2518" w:right="1679" w:firstLine="0"/>
        <w:jc w:val="left"/>
        <w:rPr>
          <w:rFonts w:ascii="宋体" w:hAnsi="宋体" w:cs="宋体" w:eastAsia="宋体" w:hint="default"/>
          <w:sz w:val="21"/>
          <w:szCs w:val="21"/>
        </w:rPr>
      </w:pPr>
      <w:r>
        <w:rPr/>
        <w:pict>
          <v:shape style="position:absolute;margin-left:236.210007pt;margin-top:42.213669pt;width:.48001pt;height:.12pt;mso-position-horizontal-relative:page;mso-position-vertical-relative:paragraph;z-index:-1137928" type="#_x0000_t75" stroked="false">
            <v:imagedata r:id="rId346" o:title=""/>
          </v:shape>
        </w:pict>
      </w:r>
      <w:r>
        <w:rPr/>
        <w:pict>
          <v:shape style="position:absolute;margin-left:366.309998pt;margin-top:42.213669pt;width:.47998pt;height:.12pt;mso-position-horizontal-relative:page;mso-position-vertical-relative:paragraph;z-index:-1137904" type="#_x0000_t75" stroked="false">
            <v:imagedata r:id="rId346" o:title=""/>
          </v:shape>
        </w:pict>
      </w:r>
      <w:r>
        <w:rPr/>
        <w:pict>
          <v:group style="position:absolute;margin-left:120.5pt;margin-top:57.693649pt;width:387.8pt;height:5.05pt;mso-position-horizontal-relative:page;mso-position-vertical-relative:paragraph;z-index:-1137880" coordorigin="2410,1154" coordsize="7756,101">
            <v:shape style="position:absolute;left:2410;top:1154;width:4935;height:101" type="#_x0000_t75" stroked="false">
              <v:imagedata r:id="rId414" o:title=""/>
            </v:shape>
            <v:shape style="position:absolute;left:7321;top:1245;width:2845;height:10" type="#_x0000_t75" stroked="false">
              <v:imagedata r:id="rId415" o:title=""/>
            </v:shape>
            <w10:wrap type="none"/>
          </v:group>
        </w:pict>
      </w:r>
      <w:r>
        <w:rPr/>
        <w:pict>
          <v:group style="position:absolute;margin-left:120.5pt;margin-top:78.093712pt;width:387.8pt;height:5.2pt;mso-position-horizontal-relative:page;mso-position-vertical-relative:paragraph;z-index:-1137856" coordorigin="2410,1562" coordsize="7756,104">
            <v:shape style="position:absolute;left:2410;top:1562;width:4935;height:103" type="#_x0000_t75" stroked="false">
              <v:imagedata r:id="rId416" o:title=""/>
            </v:shape>
            <v:shape style="position:absolute;left:7321;top:1655;width:2845;height:10" type="#_x0000_t75" stroked="false">
              <v:imagedata r:id="rId417" o:title=""/>
            </v:shape>
            <w10:wrap type="none"/>
          </v:group>
        </w:pict>
      </w:r>
      <w:r>
        <w:rPr/>
        <w:pict>
          <v:group style="position:absolute;margin-left:120.5pt;margin-top:98.643707pt;width:387.8pt;height:5.2pt;mso-position-horizontal-relative:page;mso-position-vertical-relative:paragraph;z-index:-1137832" coordorigin="2410,1973" coordsize="7756,104">
            <v:shape style="position:absolute;left:2410;top:1973;width:4935;height:103" type="#_x0000_t75" stroked="false">
              <v:imagedata r:id="rId418" o:title=""/>
            </v:shape>
            <v:shape style="position:absolute;left:7321;top:2066;width:2845;height:10" type="#_x0000_t75" stroked="false">
              <v:imagedata r:id="rId415"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短期借款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2395" w:type="dxa"/>
        <w:tblLayout w:type="fixed"/>
        <w:tblCellMar>
          <w:top w:w="0" w:type="dxa"/>
          <w:left w:w="0" w:type="dxa"/>
          <w:bottom w:w="0" w:type="dxa"/>
          <w:right w:w="0" w:type="dxa"/>
        </w:tblCellMar>
        <w:tblLook w:val="01E0"/>
      </w:tblPr>
      <w:tblGrid>
        <w:gridCol w:w="2333"/>
        <w:gridCol w:w="2602"/>
        <w:gridCol w:w="2835"/>
      </w:tblGrid>
      <w:tr>
        <w:trPr>
          <w:trHeight w:val="324" w:hRule="exact"/>
        </w:trPr>
        <w:tc>
          <w:tcPr>
            <w:tcW w:w="2333" w:type="dxa"/>
            <w:tcBorders>
              <w:top w:val="single" w:sz="12" w:space="0" w:color="000000"/>
              <w:left w:val="nil" w:sz="6" w:space="0" w:color="auto"/>
              <w:bottom w:val="nil" w:sz="6" w:space="0" w:color="auto"/>
              <w:right w:val="single" w:sz="4" w:space="0" w:color="000000"/>
            </w:tcBorders>
          </w:tcPr>
          <w:p>
            <w:pPr>
              <w:pStyle w:val="TableParagraph"/>
              <w:spacing w:line="240" w:lineRule="auto" w:before="74"/>
              <w:ind w:right="732"/>
              <w:jc w:val="right"/>
              <w:rPr>
                <w:rFonts w:ascii="宋体" w:hAnsi="宋体" w:cs="宋体" w:eastAsia="宋体" w:hint="default"/>
                <w:sz w:val="21"/>
                <w:szCs w:val="21"/>
              </w:rPr>
            </w:pPr>
            <w:r>
              <w:rPr>
                <w:rFonts w:ascii="宋体" w:hAnsi="宋体" w:cs="宋体" w:eastAsia="宋体" w:hint="default"/>
                <w:spacing w:val="-1"/>
                <w:sz w:val="21"/>
                <w:szCs w:val="21"/>
              </w:rPr>
              <w:t>借款条件</w:t>
            </w:r>
          </w:p>
        </w:tc>
        <w:tc>
          <w:tcPr>
            <w:tcW w:w="2602" w:type="dxa"/>
            <w:tcBorders>
              <w:top w:val="single" w:sz="12" w:space="0" w:color="000000"/>
              <w:left w:val="single" w:sz="4" w:space="0" w:color="000000"/>
              <w:bottom w:val="nil" w:sz="6" w:space="0" w:color="auto"/>
              <w:right w:val="single" w:sz="4" w:space="0" w:color="000000"/>
            </w:tcBorders>
          </w:tcPr>
          <w:p>
            <w:pPr>
              <w:pStyle w:val="TableParagraph"/>
              <w:spacing w:line="276" w:lineRule="exact" w:before="74"/>
              <w:ind w:left="424"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76" w:lineRule="exact" w:before="74"/>
              <w:ind w:left="540"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2" w:hRule="exact"/>
        </w:trPr>
        <w:tc>
          <w:tcPr>
            <w:tcW w:w="2333" w:type="dxa"/>
            <w:tcBorders>
              <w:top w:val="nil" w:sz="6" w:space="0" w:color="auto"/>
              <w:left w:val="nil" w:sz="6" w:space="0" w:color="auto"/>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
        </w:tc>
      </w:tr>
      <w:tr>
        <w:trPr>
          <w:trHeight w:val="38" w:hRule="exact"/>
        </w:trPr>
        <w:tc>
          <w:tcPr>
            <w:tcW w:w="2333" w:type="dxa"/>
            <w:tcBorders>
              <w:top w:val="nil" w:sz="6" w:space="0" w:color="auto"/>
              <w:left w:val="nil" w:sz="6" w:space="0" w:color="auto"/>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
        </w:tc>
      </w:tr>
      <w:tr>
        <w:trPr>
          <w:trHeight w:val="372"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26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2"/>
                <w:sz w:val="21"/>
              </w:rPr>
              <w:t>106,000,000.00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5"/>
              <w:jc w:val="right"/>
              <w:rPr>
                <w:rFonts w:ascii="Calibri" w:hAnsi="Calibri" w:cs="Calibri" w:eastAsia="Calibri" w:hint="default"/>
                <w:sz w:val="21"/>
                <w:szCs w:val="21"/>
              </w:rPr>
            </w:pPr>
            <w:r>
              <w:rPr>
                <w:rFonts w:ascii="Calibri"/>
                <w:spacing w:val="-2"/>
                <w:sz w:val="21"/>
              </w:rPr>
              <w:t>51,000,000.00</w:t>
            </w:r>
          </w:p>
        </w:tc>
      </w:tr>
      <w:tr>
        <w:trPr>
          <w:trHeight w:val="38" w:hRule="exact"/>
        </w:trPr>
        <w:tc>
          <w:tcPr>
            <w:tcW w:w="2333" w:type="dxa"/>
            <w:tcBorders>
              <w:top w:val="nil" w:sz="6" w:space="0" w:color="auto"/>
              <w:left w:val="nil" w:sz="6" w:space="0" w:color="auto"/>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
        </w:tc>
      </w:tr>
      <w:tr>
        <w:trPr>
          <w:trHeight w:val="411"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602" w:type="dxa"/>
            <w:tcBorders>
              <w:top w:val="nil" w:sz="6" w:space="0" w:color="auto"/>
              <w:left w:val="single" w:sz="4" w:space="0" w:color="000000"/>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20"/>
              <w:ind w:right="105"/>
              <w:jc w:val="right"/>
              <w:rPr>
                <w:rFonts w:ascii="Calibri" w:hAnsi="Calibri" w:cs="Calibri" w:eastAsia="Calibri" w:hint="default"/>
                <w:sz w:val="21"/>
                <w:szCs w:val="21"/>
              </w:rPr>
            </w:pPr>
            <w:r>
              <w:rPr>
                <w:rFonts w:ascii="Calibri"/>
                <w:spacing w:val="-2"/>
                <w:sz w:val="21"/>
              </w:rPr>
              <w:t>20,000,000.00</w:t>
            </w:r>
          </w:p>
        </w:tc>
      </w:tr>
      <w:tr>
        <w:trPr>
          <w:trHeight w:val="415" w:hRule="exact"/>
        </w:trPr>
        <w:tc>
          <w:tcPr>
            <w:tcW w:w="2333" w:type="dxa"/>
            <w:tcBorders>
              <w:top w:val="nil" w:sz="6" w:space="0" w:color="auto"/>
              <w:left w:val="nil" w:sz="6" w:space="0" w:color="auto"/>
              <w:bottom w:val="single" w:sz="12" w:space="0" w:color="000000"/>
              <w:right w:val="single" w:sz="4" w:space="0" w:color="000000"/>
            </w:tcBorders>
          </w:tcPr>
          <w:p>
            <w:pPr>
              <w:pStyle w:val="TableParagraph"/>
              <w:tabs>
                <w:tab w:pos="525" w:val="left" w:leader="none"/>
              </w:tabs>
              <w:spacing w:line="240" w:lineRule="auto" w:before="74"/>
              <w:ind w:right="785"/>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6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2"/>
                <w:sz w:val="21"/>
              </w:rPr>
              <w:t>106,000,000.00</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119"/>
              <w:ind w:right="106"/>
              <w:jc w:val="right"/>
              <w:rPr>
                <w:rFonts w:ascii="Calibri" w:hAnsi="Calibri" w:cs="Calibri" w:eastAsia="Calibri" w:hint="default"/>
                <w:sz w:val="21"/>
                <w:szCs w:val="21"/>
              </w:rPr>
            </w:pPr>
            <w:r>
              <w:rPr>
                <w:rFonts w:ascii="Calibri"/>
                <w:spacing w:val="-1"/>
                <w:sz w:val="21"/>
              </w:rPr>
              <w:t>71,000,000.00</w:t>
            </w:r>
          </w:p>
        </w:tc>
      </w:tr>
    </w:tbl>
    <w:p>
      <w:pPr>
        <w:spacing w:after="0" w:line="240" w:lineRule="auto"/>
        <w:jc w:val="right"/>
        <w:rPr>
          <w:rFonts w:ascii="Calibri" w:hAnsi="Calibri" w:cs="Calibri" w:eastAsia="Calibri"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7"/>
          <w:szCs w:val="27"/>
        </w:rPr>
      </w:pPr>
    </w:p>
    <w:p>
      <w:pPr>
        <w:spacing w:before="36"/>
        <w:ind w:left="2518" w:right="1679" w:firstLine="0"/>
        <w:jc w:val="left"/>
        <w:rPr>
          <w:rFonts w:ascii="宋体" w:hAnsi="宋体" w:cs="宋体" w:eastAsia="宋体" w:hint="default"/>
          <w:sz w:val="21"/>
          <w:szCs w:val="21"/>
        </w:rPr>
      </w:pPr>
      <w:r>
        <w:rPr/>
        <w:pict>
          <v:shape style="position:absolute;margin-left:255.289993pt;margin-top:18.503674pt;width:.48001pt;height:.12pt;mso-position-horizontal-relative:page;mso-position-vertical-relative:paragraph;z-index:-1137784" type="#_x0000_t75" stroked="false">
            <v:imagedata r:id="rId346" o:title=""/>
          </v:shape>
        </w:pict>
      </w:r>
      <w:r>
        <w:rPr/>
        <w:pict>
          <v:shape style="position:absolute;margin-left:315.910004pt;margin-top:18.503674pt;width:.48001pt;height:.12pt;mso-position-horizontal-relative:page;mso-position-vertical-relative:paragraph;z-index:-1137760" type="#_x0000_t75" stroked="false">
            <v:imagedata r:id="rId346" o:title=""/>
          </v:shape>
        </w:pict>
      </w:r>
      <w:r>
        <w:rPr/>
        <w:pict>
          <v:shape style="position:absolute;margin-left:383.829987pt;margin-top:18.503674pt;width:.48001pt;height:.12pt;mso-position-horizontal-relative:page;mso-position-vertical-relative:paragraph;z-index:-1137736" type="#_x0000_t75" stroked="false">
            <v:imagedata r:id="rId346" o:title=""/>
          </v:shape>
        </w:pict>
      </w:r>
      <w:r>
        <w:rPr/>
        <w:pict>
          <v:shape style="position:absolute;margin-left:424.98999pt;margin-top:18.503674pt;width:.47998pt;height:.12pt;mso-position-horizontal-relative:page;mso-position-vertical-relative:paragraph;z-index:-1137712" type="#_x0000_t75" stroked="false">
            <v:imagedata r:id="rId346" o:title=""/>
          </v:shape>
        </w:pict>
      </w:r>
      <w:r>
        <w:rPr/>
        <w:pict>
          <v:group style="position:absolute;margin-left:120.5pt;margin-top:37.343636pt;width:390.35pt;height:.5pt;mso-position-horizontal-relative:page;mso-position-vertical-relative:paragraph;z-index:-1137688" coordorigin="2410,747" coordsize="7807,10">
            <v:shape style="position:absolute;left:2410;top:747;width:2696;height:10" type="#_x0000_t75" stroked="false">
              <v:imagedata r:id="rId419" o:title=""/>
            </v:shape>
            <v:shape style="position:absolute;left:5101;top:747;width:3399;height:10" type="#_x0000_t75" stroked="false">
              <v:imagedata r:id="rId420" o:title=""/>
            </v:shape>
            <v:shape style="position:absolute;left:8495;top:747;width:1721;height:10" type="#_x0000_t75" stroked="false">
              <v:imagedata r:id="rId421" o:title=""/>
            </v:shape>
            <w10:wrap type="none"/>
          </v:group>
        </w:pict>
      </w:r>
      <w:r>
        <w:rPr/>
        <w:pict>
          <v:group style="position:absolute;margin-left:120.5pt;margin-top:56.543633pt;width:390.35pt;height:.5pt;mso-position-horizontal-relative:page;mso-position-vertical-relative:paragraph;z-index:-1137664" coordorigin="2410,1131" coordsize="7807,10">
            <v:shape style="position:absolute;left:2410;top:1131;width:2696;height:10" type="#_x0000_t75" stroked="false">
              <v:imagedata r:id="rId419" o:title=""/>
            </v:shape>
            <v:shape style="position:absolute;left:5101;top:1131;width:3399;height:10" type="#_x0000_t75" stroked="false">
              <v:imagedata r:id="rId420" o:title=""/>
            </v:shape>
            <v:shape style="position:absolute;left:8495;top:1131;width:1721;height:10" type="#_x0000_t75" stroked="false">
              <v:imagedata r:id="rId421" o:title=""/>
            </v:shape>
            <w10:wrap type="none"/>
          </v:group>
        </w:pict>
      </w:r>
      <w:r>
        <w:rPr/>
        <w:pict>
          <v:group style="position:absolute;margin-left:120.5pt;margin-top:75.743698pt;width:390.35pt;height:.5pt;mso-position-horizontal-relative:page;mso-position-vertical-relative:paragraph;z-index:-1137640" coordorigin="2410,1515" coordsize="7807,10">
            <v:shape style="position:absolute;left:2410;top:1515;width:2696;height:10" type="#_x0000_t75" stroked="false">
              <v:imagedata r:id="rId419" o:title=""/>
            </v:shape>
            <v:shape style="position:absolute;left:5101;top:1515;width:3399;height:10" type="#_x0000_t75" stroked="false">
              <v:imagedata r:id="rId420" o:title=""/>
            </v:shape>
            <v:shape style="position:absolute;left:8495;top:1515;width:1721;height:10" type="#_x0000_t75" stroked="false">
              <v:imagedata r:id="rId421" o:title=""/>
            </v:shape>
            <w10:wrap type="none"/>
          </v:group>
        </w:pict>
      </w:r>
      <w:r>
        <w:rPr/>
        <w:pict>
          <v:group style="position:absolute;margin-left:120.5pt;margin-top:94.943695pt;width:390.35pt;height:.5pt;mso-position-horizontal-relative:page;mso-position-vertical-relative:paragraph;z-index:-1137616" coordorigin="2410,1899" coordsize="7807,10">
            <v:shape style="position:absolute;left:2410;top:1899;width:2696;height:10" type="#_x0000_t75" stroked="false">
              <v:imagedata r:id="rId419" o:title=""/>
            </v:shape>
            <v:shape style="position:absolute;left:5101;top:1899;width:3399;height:10" type="#_x0000_t75" stroked="false">
              <v:imagedata r:id="rId420" o:title=""/>
            </v:shape>
            <v:shape style="position:absolute;left:8495;top:1899;width:1721;height:10" type="#_x0000_t75" stroked="false">
              <v:imagedata r:id="rId421" o:title=""/>
            </v:shape>
            <w10:wrap type="none"/>
          </v:group>
        </w:pict>
      </w:r>
      <w:r>
        <w:rPr/>
        <w:pict>
          <v:group style="position:absolute;margin-left:120.5pt;margin-top:114.143692pt;width:390.35pt;height:.5pt;mso-position-horizontal-relative:page;mso-position-vertical-relative:paragraph;z-index:-1137592" coordorigin="2410,2283" coordsize="7807,10">
            <v:shape style="position:absolute;left:2410;top:2283;width:2696;height:10" type="#_x0000_t75" stroked="false">
              <v:imagedata r:id="rId419" o:title=""/>
            </v:shape>
            <v:shape style="position:absolute;left:5101;top:2283;width:3399;height:10" type="#_x0000_t75" stroked="false">
              <v:imagedata r:id="rId422" o:title=""/>
            </v:shape>
            <v:shape style="position:absolute;left:8495;top:2283;width:1721;height:10" type="#_x0000_t75" stroked="false">
              <v:imagedata r:id="rId423" o:title=""/>
            </v:shape>
            <w10:wrap type="none"/>
          </v:group>
        </w:pict>
      </w:r>
      <w:r>
        <w:rPr/>
        <w:pict>
          <v:group style="position:absolute;margin-left:120.5pt;margin-top:133.463638pt;width:390.35pt;height:.5pt;mso-position-horizontal-relative:page;mso-position-vertical-relative:paragraph;z-index:-1137568" coordorigin="2410,2669" coordsize="7807,10">
            <v:shape style="position:absolute;left:2410;top:2669;width:2696;height:10" type="#_x0000_t75" stroked="false">
              <v:imagedata r:id="rId419" o:title=""/>
            </v:shape>
            <v:shape style="position:absolute;left:5101;top:2669;width:3399;height:10" type="#_x0000_t75" stroked="false">
              <v:imagedata r:id="rId420" o:title=""/>
            </v:shape>
            <v:shape style="position:absolute;left:8495;top:2669;width:1721;height:10" type="#_x0000_t75" stroked="false">
              <v:imagedata r:id="rId421" o:title=""/>
            </v:shape>
            <w10:wrap type="none"/>
          </v:group>
        </w:pict>
      </w:r>
      <w:r>
        <w:rPr>
          <w:rFonts w:ascii="宋体" w:hAnsi="宋体" w:cs="宋体" w:eastAsia="宋体" w:hint="default"/>
          <w:b/>
          <w:bCs/>
          <w:sz w:val="21"/>
          <w:szCs w:val="21"/>
        </w:rPr>
        <w:t>明细如下：</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2395" w:type="dxa"/>
        <w:tblLayout w:type="fixed"/>
        <w:tblCellMar>
          <w:top w:w="0" w:type="dxa"/>
          <w:left w:w="0" w:type="dxa"/>
          <w:bottom w:w="0" w:type="dxa"/>
          <w:right w:w="0" w:type="dxa"/>
        </w:tblCellMar>
        <w:tblLook w:val="01E0"/>
      </w:tblPr>
      <w:tblGrid>
        <w:gridCol w:w="2715"/>
        <w:gridCol w:w="1212"/>
        <w:gridCol w:w="1358"/>
        <w:gridCol w:w="823"/>
        <w:gridCol w:w="1712"/>
      </w:tblGrid>
      <w:tr>
        <w:trPr>
          <w:trHeight w:val="404" w:hRule="exact"/>
        </w:trPr>
        <w:tc>
          <w:tcPr>
            <w:tcW w:w="2715"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6" w:right="0"/>
              <w:jc w:val="center"/>
              <w:rPr>
                <w:rFonts w:ascii="宋体" w:hAnsi="宋体" w:cs="宋体" w:eastAsia="宋体" w:hint="default"/>
                <w:sz w:val="18"/>
                <w:szCs w:val="18"/>
              </w:rPr>
            </w:pPr>
            <w:r>
              <w:rPr>
                <w:rFonts w:ascii="宋体" w:hAnsi="宋体" w:cs="宋体" w:eastAsia="宋体" w:hint="default"/>
                <w:sz w:val="18"/>
                <w:szCs w:val="18"/>
              </w:rPr>
              <w:t>贷款单位</w:t>
            </w:r>
          </w:p>
        </w:tc>
        <w:tc>
          <w:tcPr>
            <w:tcW w:w="12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49"/>
              <w:jc w:val="right"/>
              <w:rPr>
                <w:rFonts w:ascii="宋体" w:hAnsi="宋体" w:cs="宋体" w:eastAsia="宋体" w:hint="default"/>
                <w:sz w:val="18"/>
                <w:szCs w:val="18"/>
              </w:rPr>
            </w:pPr>
            <w:r>
              <w:rPr>
                <w:rFonts w:ascii="宋体" w:hAnsi="宋体" w:cs="宋体" w:eastAsia="宋体" w:hint="default"/>
                <w:sz w:val="18"/>
                <w:szCs w:val="18"/>
              </w:rPr>
              <w:t>借款起始日</w:t>
            </w:r>
          </w:p>
        </w:tc>
        <w:tc>
          <w:tcPr>
            <w:tcW w:w="13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23" w:right="0"/>
              <w:jc w:val="left"/>
              <w:rPr>
                <w:rFonts w:ascii="宋体" w:hAnsi="宋体" w:cs="宋体" w:eastAsia="宋体" w:hint="default"/>
                <w:sz w:val="18"/>
                <w:szCs w:val="18"/>
              </w:rPr>
            </w:pPr>
            <w:r>
              <w:rPr>
                <w:rFonts w:ascii="宋体" w:hAnsi="宋体" w:cs="宋体" w:eastAsia="宋体" w:hint="default"/>
                <w:sz w:val="18"/>
                <w:szCs w:val="18"/>
              </w:rPr>
              <w:t>借款终止日</w:t>
            </w:r>
          </w:p>
        </w:tc>
        <w:tc>
          <w:tcPr>
            <w:tcW w:w="82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34"/>
              <w:jc w:val="right"/>
              <w:rPr>
                <w:rFonts w:ascii="宋体" w:hAnsi="宋体" w:cs="宋体" w:eastAsia="宋体" w:hint="default"/>
                <w:sz w:val="18"/>
                <w:szCs w:val="18"/>
              </w:rPr>
            </w:pPr>
            <w:r>
              <w:rPr>
                <w:rFonts w:ascii="宋体" w:hAnsi="宋体" w:cs="宋体" w:eastAsia="宋体" w:hint="default"/>
                <w:sz w:val="18"/>
                <w:szCs w:val="18"/>
              </w:rPr>
              <w:t>币  种</w:t>
            </w:r>
          </w:p>
        </w:tc>
        <w:tc>
          <w:tcPr>
            <w:tcW w:w="171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103"/>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83"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中国银行闸北支行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2010-3-4</w:t>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2011-3-4</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Calibri" w:hAnsi="Calibri" w:cs="Calibri" w:eastAsia="Calibri" w:hint="default"/>
                <w:sz w:val="18"/>
                <w:szCs w:val="18"/>
              </w:rPr>
            </w:pPr>
            <w:r>
              <w:rPr>
                <w:rFonts w:ascii="Calibri"/>
                <w:sz w:val="18"/>
              </w:rPr>
              <w:t>10,000,000.00</w:t>
            </w:r>
          </w:p>
        </w:tc>
      </w:tr>
      <w:tr>
        <w:trPr>
          <w:trHeight w:val="384"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中国银行闸北支行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2010-6-21</w:t>
            </w:r>
            <w:r>
              <w:rPr>
                <w:rFonts w:ascii="Calibri"/>
                <w:sz w:val="18"/>
              </w:rPr>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2011-6-21</w:t>
            </w:r>
            <w:r>
              <w:rPr>
                <w:rFonts w:ascii="Calibri"/>
                <w:sz w:val="18"/>
              </w:rPr>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10,000,000.00</w:t>
            </w:r>
          </w:p>
        </w:tc>
      </w:tr>
      <w:tr>
        <w:trPr>
          <w:trHeight w:val="384"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中信银行漕河泾支行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2010-7-9</w:t>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2011-7-9</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10,000,000.00</w:t>
            </w:r>
          </w:p>
        </w:tc>
      </w:tr>
      <w:tr>
        <w:trPr>
          <w:trHeight w:val="385"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中信银行漕河泾支行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2010-9-1</w:t>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2011-9-1</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10,000,000.00</w:t>
            </w:r>
          </w:p>
        </w:tc>
      </w:tr>
      <w:tr>
        <w:trPr>
          <w:trHeight w:val="385"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民生银行上海分行陆家嘴支行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pacing w:val="-1"/>
                <w:sz w:val="18"/>
              </w:rPr>
              <w:t>2010-9-16</w:t>
            </w:r>
            <w:r>
              <w:rPr>
                <w:rFonts w:ascii="Calibri"/>
                <w:sz w:val="18"/>
              </w:rPr>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Calibri" w:hAnsi="Calibri" w:cs="Calibri" w:eastAsia="Calibri" w:hint="default"/>
                <w:sz w:val="18"/>
                <w:szCs w:val="18"/>
              </w:rPr>
            </w:pPr>
            <w:r>
              <w:rPr>
                <w:rFonts w:ascii="Calibri"/>
                <w:spacing w:val="-1"/>
                <w:sz w:val="18"/>
              </w:rPr>
              <w:t>2011-9-15</w:t>
            </w:r>
            <w:r>
              <w:rPr>
                <w:rFonts w:ascii="Calibri"/>
                <w:sz w:val="18"/>
              </w:rPr>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Calibri" w:hAnsi="Calibri" w:cs="Calibri" w:eastAsia="Calibri" w:hint="default"/>
                <w:sz w:val="18"/>
                <w:szCs w:val="18"/>
              </w:rPr>
            </w:pPr>
            <w:r>
              <w:rPr>
                <w:rFonts w:ascii="Calibri"/>
                <w:sz w:val="18"/>
              </w:rPr>
              <w:t>15,000,000.00</w:t>
            </w:r>
          </w:p>
        </w:tc>
      </w:tr>
      <w:tr>
        <w:trPr>
          <w:trHeight w:val="384"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民生银行上海分行陆家嘴支行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sz w:val="18"/>
              </w:rPr>
              <w:t>2010-5-25</w:t>
            </w:r>
            <w:r>
              <w:rPr>
                <w:rFonts w:ascii="Calibri"/>
                <w:sz w:val="18"/>
              </w:rPr>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2011-5-24</w:t>
            </w:r>
            <w:r>
              <w:rPr>
                <w:rFonts w:ascii="Calibri"/>
                <w:sz w:val="18"/>
              </w:rPr>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5,000,000.00</w:t>
            </w:r>
          </w:p>
        </w:tc>
      </w:tr>
      <w:tr>
        <w:trPr>
          <w:trHeight w:val="384"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民生银行上海分行陆家嘴支行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2010-6-8</w:t>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2011-6-7</w:t>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10,000,000.00</w:t>
            </w:r>
          </w:p>
        </w:tc>
      </w:tr>
      <w:tr>
        <w:trPr>
          <w:trHeight w:val="384"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民生银行上海分行陆家嘴支行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2010-6-13</w:t>
            </w:r>
            <w:r>
              <w:rPr>
                <w:rFonts w:ascii="Calibri"/>
                <w:sz w:val="18"/>
              </w:rPr>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2011-6-12</w:t>
            </w:r>
            <w:r>
              <w:rPr>
                <w:rFonts w:ascii="Calibri"/>
                <w:sz w:val="18"/>
              </w:rPr>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6,000,000.00</w:t>
            </w:r>
          </w:p>
        </w:tc>
      </w:tr>
      <w:tr>
        <w:trPr>
          <w:trHeight w:val="384"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上海银行浦西支行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2010-11-15</w:t>
            </w:r>
            <w:r>
              <w:rPr>
                <w:rFonts w:ascii="Calibri"/>
                <w:sz w:val="18"/>
              </w:rPr>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2011-5-12</w:t>
            </w:r>
            <w:r>
              <w:rPr>
                <w:rFonts w:ascii="Calibri"/>
                <w:sz w:val="18"/>
              </w:rPr>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10,000,000.00</w:t>
            </w:r>
          </w:p>
        </w:tc>
      </w:tr>
      <w:tr>
        <w:trPr>
          <w:trHeight w:val="385" w:hRule="exact"/>
        </w:trPr>
        <w:tc>
          <w:tcPr>
            <w:tcW w:w="27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上海银行浦西支行</w:t>
            </w:r>
          </w:p>
        </w:tc>
        <w:tc>
          <w:tcPr>
            <w:tcW w:w="121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sz w:val="18"/>
              </w:rPr>
              <w:t>2010-11-26</w:t>
            </w:r>
            <w:r>
              <w:rPr>
                <w:rFonts w:ascii="Calibri"/>
                <w:sz w:val="18"/>
              </w:rPr>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2011-5-21</w:t>
            </w:r>
            <w:r>
              <w:rPr>
                <w:rFonts w:ascii="Calibri"/>
                <w:sz w:val="18"/>
              </w:rPr>
            </w:r>
          </w:p>
        </w:tc>
        <w:tc>
          <w:tcPr>
            <w:tcW w:w="82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10,000,000.00</w:t>
            </w:r>
          </w:p>
        </w:tc>
      </w:tr>
      <w:tr>
        <w:trPr>
          <w:trHeight w:val="388" w:hRule="exact"/>
        </w:trPr>
        <w:tc>
          <w:tcPr>
            <w:tcW w:w="2715"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上海银行浦西支行</w:t>
            </w:r>
          </w:p>
        </w:tc>
        <w:tc>
          <w:tcPr>
            <w:tcW w:w="12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6"/>
              <w:jc w:val="right"/>
              <w:rPr>
                <w:rFonts w:ascii="Calibri" w:hAnsi="Calibri" w:cs="Calibri" w:eastAsia="Calibri" w:hint="default"/>
                <w:sz w:val="18"/>
                <w:szCs w:val="18"/>
              </w:rPr>
            </w:pPr>
            <w:r>
              <w:rPr>
                <w:rFonts w:ascii="Calibri"/>
                <w:spacing w:val="-2"/>
                <w:sz w:val="18"/>
              </w:rPr>
              <w:t>2010-12-27</w:t>
            </w:r>
            <w:r>
              <w:rPr>
                <w:rFonts w:ascii="Calibri"/>
                <w:sz w:val="18"/>
              </w:rPr>
            </w:r>
          </w:p>
        </w:tc>
        <w:tc>
          <w:tcPr>
            <w:tcW w:w="13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8"/>
              <w:jc w:val="right"/>
              <w:rPr>
                <w:rFonts w:ascii="Calibri" w:hAnsi="Calibri" w:cs="Calibri" w:eastAsia="Calibri" w:hint="default"/>
                <w:sz w:val="18"/>
                <w:szCs w:val="18"/>
              </w:rPr>
            </w:pPr>
            <w:r>
              <w:rPr>
                <w:rFonts w:ascii="Calibri"/>
                <w:spacing w:val="-2"/>
                <w:sz w:val="18"/>
              </w:rPr>
              <w:t>2011-6-27</w:t>
            </w:r>
            <w:r>
              <w:rPr>
                <w:rFonts w:ascii="Calibri"/>
                <w:sz w:val="18"/>
              </w:rPr>
            </w:r>
          </w:p>
        </w:tc>
        <w:tc>
          <w:tcPr>
            <w:tcW w:w="8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right="134"/>
              <w:jc w:val="right"/>
              <w:rPr>
                <w:rFonts w:ascii="宋体" w:hAnsi="宋体" w:cs="宋体" w:eastAsia="宋体" w:hint="default"/>
                <w:sz w:val="18"/>
                <w:szCs w:val="18"/>
              </w:rPr>
            </w:pPr>
            <w:r>
              <w:rPr>
                <w:rFonts w:ascii="宋体" w:hAnsi="宋体" w:cs="宋体" w:eastAsia="宋体" w:hint="default"/>
                <w:sz w:val="18"/>
                <w:szCs w:val="18"/>
              </w:rPr>
              <w:t>人民币</w:t>
            </w: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05"/>
              <w:jc w:val="right"/>
              <w:rPr>
                <w:rFonts w:ascii="Calibri" w:hAnsi="Calibri" w:cs="Calibri" w:eastAsia="Calibri" w:hint="default"/>
                <w:sz w:val="18"/>
                <w:szCs w:val="18"/>
              </w:rPr>
            </w:pPr>
            <w:r>
              <w:rPr>
                <w:rFonts w:ascii="Calibri"/>
                <w:sz w:val="18"/>
              </w:rPr>
              <w:t>10,000,000.00</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5"/>
          <w:szCs w:val="25"/>
        </w:rPr>
      </w:pPr>
    </w:p>
    <w:p>
      <w:pPr>
        <w:tabs>
          <w:tab w:pos="3055" w:val="left" w:leader="none"/>
        </w:tabs>
        <w:spacing w:before="0"/>
        <w:ind w:left="2518" w:right="1679" w:firstLine="0"/>
        <w:jc w:val="left"/>
        <w:rPr>
          <w:rFonts w:ascii="宋体" w:hAnsi="宋体" w:cs="宋体" w:eastAsia="宋体" w:hint="default"/>
          <w:sz w:val="21"/>
          <w:szCs w:val="21"/>
        </w:rPr>
      </w:pPr>
      <w:r>
        <w:rPr/>
        <w:pict>
          <v:group style="position:absolute;margin-left:120.5pt;margin-top:-127.206375pt;width:390.35pt;height:.5pt;mso-position-horizontal-relative:page;mso-position-vertical-relative:paragraph;z-index:-1137544" coordorigin="2410,-2544" coordsize="7807,10">
            <v:shape style="position:absolute;left:2410;top:-2544;width:2696;height:10" type="#_x0000_t75" stroked="false">
              <v:imagedata r:id="rId419" o:title=""/>
            </v:shape>
            <v:shape style="position:absolute;left:5101;top:-2544;width:3399;height:10" type="#_x0000_t75" stroked="false">
              <v:imagedata r:id="rId420" o:title=""/>
            </v:shape>
            <v:shape style="position:absolute;left:8495;top:-2544;width:1721;height:10" type="#_x0000_t75" stroked="false">
              <v:imagedata r:id="rId421" o:title=""/>
            </v:shape>
            <w10:wrap type="none"/>
          </v:group>
        </w:pict>
      </w:r>
      <w:r>
        <w:rPr/>
        <w:pict>
          <v:group style="position:absolute;margin-left:120.5pt;margin-top:-108.00631pt;width:390.35pt;height:.5pt;mso-position-horizontal-relative:page;mso-position-vertical-relative:paragraph;z-index:-1137520" coordorigin="2410,-2160" coordsize="7807,10">
            <v:shape style="position:absolute;left:2410;top:-2160;width:2696;height:10" type="#_x0000_t75" stroked="false">
              <v:imagedata r:id="rId419" o:title=""/>
            </v:shape>
            <v:shape style="position:absolute;left:5101;top:-2160;width:3399;height:10" type="#_x0000_t75" stroked="false">
              <v:imagedata r:id="rId422" o:title=""/>
            </v:shape>
            <v:shape style="position:absolute;left:8495;top:-2160;width:1721;height:10" type="#_x0000_t75" stroked="false">
              <v:imagedata r:id="rId423" o:title=""/>
            </v:shape>
            <w10:wrap type="none"/>
          </v:group>
        </w:pict>
      </w:r>
      <w:r>
        <w:rPr/>
        <w:pict>
          <v:group style="position:absolute;margin-left:120.5pt;margin-top:-88.776314pt;width:390.35pt;height:.5pt;mso-position-horizontal-relative:page;mso-position-vertical-relative:paragraph;z-index:-1137496" coordorigin="2410,-1776" coordsize="7807,10">
            <v:shape style="position:absolute;left:2410;top:-1776;width:2696;height:10" type="#_x0000_t75" stroked="false">
              <v:imagedata r:id="rId419" o:title=""/>
            </v:shape>
            <v:shape style="position:absolute;left:5101;top:-1776;width:3399;height:10" type="#_x0000_t75" stroked="false">
              <v:imagedata r:id="rId420" o:title=""/>
            </v:shape>
            <v:shape style="position:absolute;left:8495;top:-1776;width:1721;height:10" type="#_x0000_t75" stroked="false">
              <v:imagedata r:id="rId421" o:title=""/>
            </v:shape>
            <w10:wrap type="none"/>
          </v:group>
        </w:pict>
      </w:r>
      <w:r>
        <w:rPr/>
        <w:pict>
          <v:group style="position:absolute;margin-left:120.5pt;margin-top:-69.576309pt;width:390.35pt;height:.5pt;mso-position-horizontal-relative:page;mso-position-vertical-relative:paragraph;z-index:-1137472" coordorigin="2410,-1392" coordsize="7807,10">
            <v:shape style="position:absolute;left:2410;top:-1392;width:2696;height:10" type="#_x0000_t75" stroked="false">
              <v:imagedata r:id="rId419" o:title=""/>
            </v:shape>
            <v:shape style="position:absolute;left:5101;top:-1392;width:3399;height:10" type="#_x0000_t75" stroked="false">
              <v:imagedata r:id="rId420" o:title=""/>
            </v:shape>
            <v:shape style="position:absolute;left:8495;top:-1392;width:1721;height:10" type="#_x0000_t75" stroked="false">
              <v:imagedata r:id="rId421" o:title=""/>
            </v:shape>
            <w10:wrap type="none"/>
          </v:group>
        </w:pict>
      </w:r>
      <w:r>
        <w:rPr/>
        <w:pict>
          <v:group style="position:absolute;margin-left:120.5pt;margin-top:-50.376312pt;width:390.35pt;height:.5pt;mso-position-horizontal-relative:page;mso-position-vertical-relative:paragraph;z-index:-1137448" coordorigin="2410,-1008" coordsize="7807,10">
            <v:shape style="position:absolute;left:2410;top:-1008;width:2696;height:10" type="#_x0000_t75" stroked="false">
              <v:imagedata r:id="rId419" o:title=""/>
            </v:shape>
            <v:shape style="position:absolute;left:5101;top:-1008;width:3399;height:10" type="#_x0000_t75" stroked="false">
              <v:imagedata r:id="rId420" o:title=""/>
            </v:shape>
            <v:shape style="position:absolute;left:8495;top:-1008;width:1721;height:10" type="#_x0000_t75" stroked="false">
              <v:imagedata r:id="rId421"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截止</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日不存在已到期未偿还的短期借款。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w w:val="99"/>
          <w:sz w:val="21"/>
          <w:szCs w:val="21"/>
        </w:rPr>
        <w:t>3</w:t>
      </w:r>
      <w:r>
        <w:rPr>
          <w:rFonts w:ascii="宋体" w:hAnsi="宋体" w:cs="宋体" w:eastAsia="宋体" w:hint="default"/>
          <w:b/>
          <w:bCs/>
          <w:w w:val="100"/>
          <w:sz w:val="21"/>
          <w:szCs w:val="21"/>
        </w:rPr>
        <w:t>、</w:t>
      </w:r>
      <w:r>
        <w:rPr>
          <w:rFonts w:ascii="宋体" w:hAnsi="宋体" w:cs="宋体" w:eastAsia="宋体" w:hint="default"/>
          <w:b/>
          <w:bCs/>
          <w:sz w:val="21"/>
          <w:szCs w:val="21"/>
        </w:rPr>
        <w:tab/>
      </w:r>
      <w:r>
        <w:rPr>
          <w:rFonts w:ascii="宋体" w:hAnsi="宋体" w:cs="宋体" w:eastAsia="宋体" w:hint="default"/>
          <w:b/>
          <w:bCs/>
          <w:w w:val="100"/>
          <w:sz w:val="21"/>
          <w:szCs w:val="21"/>
        </w:rPr>
        <w:t>抵押物说明详见本</w:t>
      </w:r>
      <w:r>
        <w:rPr>
          <w:rFonts w:ascii="宋体" w:hAnsi="宋体" w:cs="宋体" w:eastAsia="宋体" w:hint="default"/>
          <w:b/>
          <w:bCs/>
          <w:spacing w:val="-3"/>
          <w:w w:val="100"/>
          <w:sz w:val="21"/>
          <w:szCs w:val="21"/>
        </w:rPr>
        <w:t>附</w:t>
      </w:r>
      <w:r>
        <w:rPr>
          <w:rFonts w:ascii="宋体" w:hAnsi="宋体" w:cs="宋体" w:eastAsia="宋体" w:hint="default"/>
          <w:b/>
          <w:bCs/>
          <w:w w:val="100"/>
          <w:sz w:val="21"/>
          <w:szCs w:val="21"/>
        </w:rPr>
        <w:t>注</w:t>
      </w:r>
      <w:r>
        <w:rPr>
          <w:rFonts w:ascii="宋体" w:hAnsi="宋体" w:cs="宋体" w:eastAsia="宋体" w:hint="default"/>
          <w:b/>
          <w:bCs/>
          <w:spacing w:val="-3"/>
          <w:w w:val="100"/>
          <w:sz w:val="21"/>
          <w:szCs w:val="21"/>
        </w:rPr>
        <w:t>八</w:t>
      </w:r>
      <w:r>
        <w:rPr>
          <w:rFonts w:ascii="宋体" w:hAnsi="宋体" w:cs="宋体" w:eastAsia="宋体" w:hint="default"/>
          <w:b/>
          <w:bCs/>
          <w:w w:val="100"/>
          <w:sz w:val="21"/>
          <w:szCs w:val="21"/>
        </w:rPr>
        <w:t>（二</w:t>
      </w:r>
      <w:r>
        <w:rPr>
          <w:rFonts w:ascii="宋体" w:hAnsi="宋体" w:cs="宋体" w:eastAsia="宋体" w:hint="default"/>
          <w:b/>
          <w:bCs/>
          <w:spacing w:val="-106"/>
          <w:w w:val="100"/>
          <w:sz w:val="21"/>
          <w:szCs w:val="21"/>
        </w:rPr>
        <w:t>）</w:t>
      </w:r>
      <w:r>
        <w:rPr>
          <w:rFonts w:ascii="宋体" w:hAnsi="宋体" w:cs="宋体" w:eastAsia="宋体" w:hint="default"/>
          <w:b/>
          <w:bCs/>
          <w:w w:val="100"/>
          <w:sz w:val="21"/>
          <w:szCs w:val="21"/>
        </w:rPr>
        <w:t>。</w:t>
      </w:r>
      <w:r>
        <w:rPr>
          <w:rFonts w:ascii="宋体" w:hAnsi="宋体" w:cs="宋体" w:eastAsia="宋体" w:hint="default"/>
          <w:w w:val="100"/>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spacing w:before="0"/>
        <w:ind w:left="1786" w:right="1679" w:firstLine="0"/>
        <w:jc w:val="left"/>
        <w:rPr>
          <w:rFonts w:ascii="宋体" w:hAnsi="宋体" w:cs="宋体" w:eastAsia="宋体" w:hint="default"/>
          <w:sz w:val="21"/>
          <w:szCs w:val="21"/>
        </w:rPr>
      </w:pPr>
      <w:r>
        <w:rPr/>
        <w:pict>
          <v:shape style="position:absolute;margin-left:245.809998pt;margin-top:17.783661pt;width:.48pt;height:.12pt;mso-position-horizontal-relative:page;mso-position-vertical-relative:paragraph;z-index:-1137424" type="#_x0000_t75" stroked="false">
            <v:imagedata r:id="rId346" o:title=""/>
          </v:shape>
        </w:pict>
      </w:r>
      <w:r>
        <w:rPr/>
        <w:pict>
          <v:shape style="position:absolute;margin-left:380.950012pt;margin-top:17.783661pt;width:.48001pt;height:.12pt;mso-position-horizontal-relative:page;mso-position-vertical-relative:paragraph;z-index:-1137400" type="#_x0000_t75" stroked="false">
            <v:imagedata r:id="rId346" o:title=""/>
          </v:shape>
        </w:pict>
      </w:r>
      <w:r>
        <w:rPr/>
        <w:pict>
          <v:group style="position:absolute;margin-left:120.5pt;margin-top:33.263672pt;width:387.8pt;height:5.05pt;mso-position-horizontal-relative:page;mso-position-vertical-relative:paragraph;z-index:-1137376" coordorigin="2410,665" coordsize="7756,101">
            <v:shape style="position:absolute;left:2410;top:665;width:2525;height:101" type="#_x0000_t75" stroked="false">
              <v:imagedata r:id="rId424" o:title=""/>
            </v:shape>
            <v:shape style="position:absolute;left:4911;top:756;width:5255;height:10" type="#_x0000_t75" stroked="false">
              <v:imagedata r:id="rId425" o:title=""/>
            </v:shape>
            <w10:wrap type="none"/>
          </v:group>
        </w:pict>
      </w:r>
      <w:r>
        <w:rPr/>
        <w:pict>
          <v:group style="position:absolute;margin-left:120.5pt;margin-top:53.66367pt;width:387.8pt;height:5.2pt;mso-position-horizontal-relative:page;mso-position-vertical-relative:paragraph;z-index:-1137352" coordorigin="2410,1073" coordsize="7756,104">
            <v:shape style="position:absolute;left:2410;top:1073;width:2525;height:103" type="#_x0000_t75" stroked="false">
              <v:imagedata r:id="rId426" o:title=""/>
            </v:shape>
            <v:shape style="position:absolute;left:4911;top:1167;width:5255;height:10" type="#_x0000_t75" stroked="false">
              <v:imagedata r:id="rId42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spacing w:line="240" w:lineRule="auto" w:before="10"/>
        <w:rPr>
          <w:rFonts w:ascii="宋体" w:hAnsi="宋体" w:cs="宋体" w:eastAsia="宋体" w:hint="default"/>
          <w:b/>
          <w:bCs/>
          <w:sz w:val="2"/>
          <w:szCs w:val="2"/>
        </w:rPr>
      </w:pPr>
    </w:p>
    <w:tbl>
      <w:tblPr>
        <w:tblW w:w="0" w:type="auto"/>
        <w:jc w:val="left"/>
        <w:tblInd w:w="2395" w:type="dxa"/>
        <w:tblLayout w:type="fixed"/>
        <w:tblCellMar>
          <w:top w:w="0" w:type="dxa"/>
          <w:left w:w="0" w:type="dxa"/>
          <w:bottom w:w="0" w:type="dxa"/>
          <w:right w:w="0" w:type="dxa"/>
        </w:tblCellMar>
        <w:tblLook w:val="01E0"/>
      </w:tblPr>
      <w:tblGrid>
        <w:gridCol w:w="2525"/>
        <w:gridCol w:w="2703"/>
        <w:gridCol w:w="2542"/>
      </w:tblGrid>
      <w:tr>
        <w:trPr>
          <w:trHeight w:val="324" w:hRule="exact"/>
        </w:trPr>
        <w:tc>
          <w:tcPr>
            <w:tcW w:w="2525" w:type="dxa"/>
            <w:tcBorders>
              <w:top w:val="single" w:sz="12" w:space="0" w:color="000000"/>
              <w:left w:val="nil" w:sz="6" w:space="0" w:color="auto"/>
              <w:bottom w:val="nil" w:sz="6" w:space="0" w:color="auto"/>
              <w:right w:val="single" w:sz="4" w:space="0" w:color="000000"/>
            </w:tcBorders>
          </w:tcPr>
          <w:p>
            <w:pPr>
              <w:pStyle w:val="TableParagraph"/>
              <w:tabs>
                <w:tab w:pos="547" w:val="left" w:leader="none"/>
              </w:tabs>
              <w:spacing w:line="240" w:lineRule="auto" w:before="74"/>
              <w:ind w:left="21" w:right="0"/>
              <w:jc w:val="center"/>
              <w:rPr>
                <w:rFonts w:ascii="宋体" w:hAnsi="宋体" w:cs="宋体" w:eastAsia="宋体" w:hint="default"/>
                <w:sz w:val="21"/>
                <w:szCs w:val="21"/>
              </w:rPr>
            </w:pPr>
            <w:r>
              <w:rPr>
                <w:rFonts w:ascii="宋体" w:hAnsi="宋体" w:cs="宋体" w:eastAsia="宋体" w:hint="default"/>
                <w:sz w:val="21"/>
                <w:szCs w:val="21"/>
              </w:rPr>
              <w:t>账</w:t>
              <w:tab/>
              <w:t>龄</w:t>
            </w:r>
          </w:p>
        </w:tc>
        <w:tc>
          <w:tcPr>
            <w:tcW w:w="2703" w:type="dxa"/>
            <w:tcBorders>
              <w:top w:val="single" w:sz="12" w:space="0" w:color="000000"/>
              <w:left w:val="single" w:sz="4" w:space="0" w:color="000000"/>
              <w:bottom w:val="nil" w:sz="6" w:space="0" w:color="auto"/>
              <w:right w:val="single" w:sz="4" w:space="0" w:color="000000"/>
            </w:tcBorders>
          </w:tcPr>
          <w:p>
            <w:pPr>
              <w:pStyle w:val="TableParagraph"/>
              <w:spacing w:line="276" w:lineRule="exact" w:before="74"/>
              <w:ind w:left="475"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2542" w:type="dxa"/>
            <w:vMerge w:val="restart"/>
            <w:tcBorders>
              <w:top w:val="single" w:sz="12" w:space="0" w:color="000000"/>
              <w:left w:val="single" w:sz="4" w:space="0" w:color="000000"/>
              <w:right w:val="nil" w:sz="6" w:space="0" w:color="auto"/>
            </w:tcBorders>
          </w:tcPr>
          <w:p>
            <w:pPr>
              <w:pStyle w:val="TableParagraph"/>
              <w:spacing w:line="240" w:lineRule="auto" w:before="74"/>
              <w:ind w:left="393"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2" w:hRule="exact"/>
        </w:trPr>
        <w:tc>
          <w:tcPr>
            <w:tcW w:w="2525" w:type="dxa"/>
            <w:tcBorders>
              <w:top w:val="nil" w:sz="6" w:space="0" w:color="auto"/>
              <w:left w:val="nil" w:sz="6" w:space="0" w:color="auto"/>
              <w:bottom w:val="nil" w:sz="6" w:space="0" w:color="auto"/>
              <w:right w:val="nil" w:sz="6" w:space="0" w:color="auto"/>
            </w:tcBorders>
          </w:tcPr>
          <w:p>
            <w:pPr/>
          </w:p>
        </w:tc>
        <w:tc>
          <w:tcPr>
            <w:tcW w:w="2703"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right w:val="nil" w:sz="6" w:space="0" w:color="auto"/>
            </w:tcBorders>
          </w:tcPr>
          <w:p>
            <w:pPr/>
          </w:p>
        </w:tc>
      </w:tr>
      <w:tr>
        <w:trPr>
          <w:trHeight w:val="38" w:hRule="exact"/>
        </w:trPr>
        <w:tc>
          <w:tcPr>
            <w:tcW w:w="2525" w:type="dxa"/>
            <w:tcBorders>
              <w:top w:val="nil" w:sz="6" w:space="0" w:color="auto"/>
              <w:left w:val="nil" w:sz="6" w:space="0" w:color="auto"/>
              <w:bottom w:val="nil" w:sz="6" w:space="0" w:color="auto"/>
              <w:right w:val="nil" w:sz="6" w:space="0" w:color="auto"/>
            </w:tcBorders>
          </w:tcPr>
          <w:p>
            <w:pPr/>
          </w:p>
        </w:tc>
        <w:tc>
          <w:tcPr>
            <w:tcW w:w="2703"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bottom w:val="nil" w:sz="6" w:space="0" w:color="auto"/>
              <w:right w:val="nil" w:sz="6" w:space="0" w:color="auto"/>
            </w:tcBorders>
          </w:tcPr>
          <w:p>
            <w:pPr/>
          </w:p>
        </w:tc>
      </w:tr>
      <w:tr>
        <w:trPr>
          <w:trHeight w:val="372"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pacing w:val="7"/>
                <w:sz w:val="21"/>
                <w:szCs w:val="21"/>
              </w:rPr>
              <w:t> </w:t>
            </w:r>
            <w:r>
              <w:rPr>
                <w:rFonts w:ascii="宋体" w:hAnsi="宋体" w:cs="宋体" w:eastAsia="宋体" w:hint="default"/>
                <w:sz w:val="21"/>
                <w:szCs w:val="21"/>
              </w:rPr>
              <w:t>年以内</w:t>
            </w:r>
          </w:p>
        </w:tc>
        <w:tc>
          <w:tcPr>
            <w:tcW w:w="2703"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0"/>
              <w:jc w:val="right"/>
              <w:rPr>
                <w:rFonts w:ascii="Calibri" w:hAnsi="Calibri" w:cs="Calibri" w:eastAsia="Calibri" w:hint="default"/>
                <w:sz w:val="21"/>
                <w:szCs w:val="21"/>
              </w:rPr>
            </w:pPr>
            <w:r>
              <w:rPr>
                <w:rFonts w:ascii="Calibri"/>
                <w:spacing w:val="-2"/>
                <w:sz w:val="21"/>
              </w:rPr>
              <w:t>22,392,580.88</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7"/>
              <w:jc w:val="right"/>
              <w:rPr>
                <w:rFonts w:ascii="Calibri" w:hAnsi="Calibri" w:cs="Calibri" w:eastAsia="Calibri" w:hint="default"/>
                <w:sz w:val="21"/>
                <w:szCs w:val="21"/>
              </w:rPr>
            </w:pPr>
            <w:r>
              <w:rPr>
                <w:rFonts w:ascii="Calibri"/>
                <w:spacing w:val="-2"/>
                <w:sz w:val="21"/>
              </w:rPr>
              <w:t>28,138,564.52</w:t>
            </w:r>
          </w:p>
        </w:tc>
      </w:tr>
      <w:tr>
        <w:trPr>
          <w:trHeight w:val="38" w:hRule="exact"/>
        </w:trPr>
        <w:tc>
          <w:tcPr>
            <w:tcW w:w="2525" w:type="dxa"/>
            <w:tcBorders>
              <w:top w:val="nil" w:sz="6" w:space="0" w:color="auto"/>
              <w:left w:val="nil" w:sz="6" w:space="0" w:color="auto"/>
              <w:bottom w:val="nil" w:sz="6" w:space="0" w:color="auto"/>
              <w:right w:val="nil" w:sz="6" w:space="0" w:color="auto"/>
            </w:tcBorders>
          </w:tcPr>
          <w:p>
            <w:pPr/>
          </w:p>
        </w:tc>
        <w:tc>
          <w:tcPr>
            <w:tcW w:w="2703"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z w:val="21"/>
                <w:szCs w:val="21"/>
              </w:rPr>
              <w:t>–</w:t>
            </w:r>
            <w:r>
              <w:rPr>
                <w:rFonts w:ascii="Calibri" w:hAnsi="Calibri" w:cs="Calibri" w:eastAsia="Calibri" w:hint="default"/>
                <w:sz w:val="21"/>
                <w:szCs w:val="21"/>
              </w:rPr>
              <w:t>2</w:t>
            </w:r>
            <w:r>
              <w:rPr>
                <w:rFonts w:ascii="Calibri" w:hAnsi="Calibri" w:cs="Calibri" w:eastAsia="Calibri" w:hint="default"/>
                <w:spacing w:val="7"/>
                <w:sz w:val="21"/>
                <w:szCs w:val="21"/>
              </w:rPr>
              <w:t> </w:t>
            </w:r>
            <w:r>
              <w:rPr>
                <w:rFonts w:ascii="宋体" w:hAnsi="宋体" w:cs="宋体" w:eastAsia="宋体" w:hint="default"/>
                <w:sz w:val="21"/>
                <w:szCs w:val="21"/>
              </w:rPr>
              <w:t>年</w:t>
            </w:r>
          </w:p>
        </w:tc>
        <w:tc>
          <w:tcPr>
            <w:tcW w:w="2703"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0"/>
              <w:jc w:val="right"/>
              <w:rPr>
                <w:rFonts w:ascii="Calibri" w:hAnsi="Calibri" w:cs="Calibri" w:eastAsia="Calibri" w:hint="default"/>
                <w:sz w:val="21"/>
                <w:szCs w:val="21"/>
              </w:rPr>
            </w:pPr>
            <w:r>
              <w:rPr>
                <w:rFonts w:ascii="Calibri"/>
                <w:spacing w:val="-2"/>
                <w:sz w:val="21"/>
              </w:rPr>
              <w:t>3,704,906.21</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7"/>
              <w:jc w:val="right"/>
              <w:rPr>
                <w:rFonts w:ascii="Calibri" w:hAnsi="Calibri" w:cs="Calibri" w:eastAsia="Calibri" w:hint="default"/>
                <w:sz w:val="21"/>
                <w:szCs w:val="21"/>
              </w:rPr>
            </w:pPr>
            <w:r>
              <w:rPr>
                <w:rFonts w:ascii="Calibri"/>
                <w:spacing w:val="-2"/>
                <w:sz w:val="21"/>
              </w:rPr>
              <w:t>1,898,567.03</w:t>
            </w:r>
          </w:p>
        </w:tc>
      </w:tr>
      <w:tr>
        <w:trPr>
          <w:trHeight w:val="415" w:hRule="exact"/>
        </w:trPr>
        <w:tc>
          <w:tcPr>
            <w:tcW w:w="2525" w:type="dxa"/>
            <w:tcBorders>
              <w:top w:val="nil" w:sz="6" w:space="0" w:color="auto"/>
              <w:left w:val="nil" w:sz="6" w:space="0" w:color="auto"/>
              <w:bottom w:val="single" w:sz="12" w:space="0" w:color="000000"/>
              <w:right w:val="single" w:sz="4" w:space="0" w:color="000000"/>
            </w:tcBorders>
          </w:tcPr>
          <w:p>
            <w:pPr>
              <w:pStyle w:val="TableParagraph"/>
              <w:tabs>
                <w:tab w:pos="1481" w:val="left" w:leader="none"/>
              </w:tabs>
              <w:spacing w:line="240" w:lineRule="auto" w:before="74"/>
              <w:ind w:left="849"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7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2"/>
                <w:sz w:val="21"/>
              </w:rPr>
              <w:t>26,097,487.09</w:t>
            </w:r>
          </w:p>
        </w:tc>
        <w:tc>
          <w:tcPr>
            <w:tcW w:w="2542" w:type="dxa"/>
            <w:tcBorders>
              <w:top w:val="nil" w:sz="6" w:space="0" w:color="auto"/>
              <w:left w:val="single" w:sz="4" w:space="0" w:color="000000"/>
              <w:bottom w:val="single" w:sz="12" w:space="0" w:color="000000"/>
              <w:right w:val="nil" w:sz="6" w:space="0" w:color="auto"/>
            </w:tcBorders>
          </w:tcPr>
          <w:p>
            <w:pPr>
              <w:pStyle w:val="TableParagraph"/>
              <w:spacing w:line="240" w:lineRule="auto" w:before="119"/>
              <w:ind w:right="107"/>
              <w:jc w:val="right"/>
              <w:rPr>
                <w:rFonts w:ascii="Calibri" w:hAnsi="Calibri" w:cs="Calibri" w:eastAsia="Calibri" w:hint="default"/>
                <w:sz w:val="21"/>
                <w:szCs w:val="21"/>
              </w:rPr>
            </w:pPr>
            <w:r>
              <w:rPr>
                <w:rFonts w:ascii="Calibri"/>
                <w:spacing w:val="-2"/>
                <w:sz w:val="21"/>
              </w:rPr>
              <w:t>30,037,131.55</w:t>
            </w:r>
          </w:p>
        </w:tc>
      </w:tr>
    </w:tbl>
    <w:p>
      <w:pPr>
        <w:spacing w:line="240" w:lineRule="auto" w:before="0"/>
        <w:rPr>
          <w:rFonts w:ascii="宋体" w:hAnsi="宋体" w:cs="宋体" w:eastAsia="宋体" w:hint="default"/>
          <w:b/>
          <w:bCs/>
          <w:sz w:val="22"/>
          <w:szCs w:val="22"/>
        </w:rPr>
      </w:pPr>
    </w:p>
    <w:p>
      <w:pPr>
        <w:spacing w:line="240" w:lineRule="auto" w:before="10"/>
        <w:rPr>
          <w:rFonts w:ascii="宋体" w:hAnsi="宋体" w:cs="宋体" w:eastAsia="宋体" w:hint="default"/>
          <w:b/>
          <w:bCs/>
          <w:sz w:val="15"/>
          <w:szCs w:val="15"/>
        </w:rPr>
      </w:pPr>
    </w:p>
    <w:p>
      <w:pPr>
        <w:tabs>
          <w:tab w:pos="3055" w:val="left" w:leader="none"/>
        </w:tabs>
        <w:spacing w:line="328" w:lineRule="auto" w:before="0"/>
        <w:ind w:left="3055" w:right="1794" w:hanging="538"/>
        <w:jc w:val="left"/>
        <w:rPr>
          <w:rFonts w:ascii="宋体" w:hAnsi="宋体" w:cs="宋体" w:eastAsia="宋体" w:hint="default"/>
          <w:sz w:val="21"/>
          <w:szCs w:val="21"/>
        </w:rPr>
      </w:pPr>
      <w:r>
        <w:rPr/>
        <w:pict>
          <v:group style="position:absolute;margin-left:120.5pt;margin-top:-51.336288pt;width:387.8pt;height:5.2pt;mso-position-horizontal-relative:page;mso-position-vertical-relative:paragraph;z-index:-1137328" coordorigin="2410,-1027" coordsize="7756,104">
            <v:shape style="position:absolute;left:2410;top:-1027;width:2525;height:103" type="#_x0000_t75" stroked="false">
              <v:imagedata r:id="rId427" o:title=""/>
            </v:shape>
            <v:shape style="position:absolute;left:4911;top:-933;width:5255;height:10" type="#_x0000_t75" stroked="false">
              <v:imagedata r:id="rId425"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截止</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1"/>
          <w:sz w:val="21"/>
          <w:szCs w:val="21"/>
        </w:rPr>
        <w:t> </w:t>
      </w:r>
      <w:r>
        <w:rPr>
          <w:rFonts w:ascii="宋体" w:hAnsi="宋体" w:cs="宋体" w:eastAsia="宋体" w:hint="default"/>
          <w:b/>
          <w:bCs/>
          <w:sz w:val="21"/>
          <w:szCs w:val="21"/>
        </w:rPr>
        <w:t>年</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0"/>
          <w:sz w:val="21"/>
          <w:szCs w:val="21"/>
        </w:rPr>
        <w:t> </w:t>
      </w:r>
      <w:r>
        <w:rPr>
          <w:rFonts w:ascii="宋体" w:hAnsi="宋体" w:cs="宋体" w:eastAsia="宋体" w:hint="default"/>
          <w:b/>
          <w:bCs/>
          <w:sz w:val="21"/>
          <w:szCs w:val="21"/>
        </w:rPr>
        <w:t>月</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0"/>
          <w:sz w:val="21"/>
          <w:szCs w:val="21"/>
        </w:rPr>
        <w:t> </w:t>
      </w:r>
      <w:r>
        <w:rPr>
          <w:rFonts w:ascii="宋体" w:hAnsi="宋体" w:cs="宋体" w:eastAsia="宋体" w:hint="default"/>
          <w:b/>
          <w:bCs/>
          <w:sz w:val="21"/>
          <w:szCs w:val="21"/>
        </w:rPr>
        <w:t>日余额中无欠持本公司</w:t>
      </w:r>
      <w:r>
        <w:rPr>
          <w:rFonts w:ascii="宋体" w:hAnsi="宋体" w:cs="宋体" w:eastAsia="宋体" w:hint="default"/>
          <w:b/>
          <w:bCs/>
          <w:spacing w:val="-40"/>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41"/>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w:t>
      </w:r>
      <w:r>
        <w:rPr>
          <w:rFonts w:ascii="宋体" w:hAnsi="宋体" w:cs="宋体" w:eastAsia="宋体" w:hint="default"/>
          <w:b/>
          <w:bCs/>
          <w:w w:val="100"/>
          <w:sz w:val="21"/>
          <w:szCs w:val="21"/>
        </w:rPr>
        <w:t> </w:t>
      </w:r>
      <w:r>
        <w:rPr>
          <w:rFonts w:ascii="宋体" w:hAnsi="宋体" w:cs="宋体" w:eastAsia="宋体" w:hint="default"/>
          <w:b/>
          <w:bCs/>
          <w:sz w:val="21"/>
          <w:szCs w:val="21"/>
        </w:rPr>
        <w:t>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1"/>
          <w:szCs w:val="21"/>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日余额中无欠关联方款项。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日无账龄超过一年的大额应付账款。</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7"/>
          <w:szCs w:val="27"/>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167.779999pt;margin-top:18.503674pt;width:.48001pt;height:.12pt;mso-position-horizontal-relative:page;mso-position-vertical-relative:paragraph;z-index:-1137304" type="#_x0000_t75" stroked="false">
            <v:imagedata r:id="rId346" o:title=""/>
          </v:shape>
        </w:pict>
      </w:r>
      <w:r>
        <w:rPr/>
        <w:pict>
          <v:shape style="position:absolute;margin-left:321.070007pt;margin-top:18.503674pt;width:.48001pt;height:.12pt;mso-position-horizontal-relative:page;mso-position-vertical-relative:paragraph;z-index:-1137280" type="#_x0000_t75" stroked="false">
            <v:imagedata r:id="rId346" o:title=""/>
          </v:shape>
        </w:pict>
      </w:r>
      <w:r>
        <w:rPr/>
        <w:pict>
          <v:shape style="position:absolute;margin-left:385.029999pt;margin-top:18.503674pt;width:.47998pt;height:.12pt;mso-position-horizontal-relative:page;mso-position-vertical-relative:paragraph;z-index:-1137256" type="#_x0000_t75" stroked="false">
            <v:imagedata r:id="rId346" o:title=""/>
          </v:shape>
        </w:pict>
      </w:r>
      <w:r>
        <w:rPr/>
        <w:pict>
          <v:shape style="position:absolute;margin-left:435.670013pt;margin-top:18.503674pt;width:.48001pt;height:.12pt;mso-position-horizontal-relative:page;mso-position-vertical-relative:paragraph;z-index:-1137232" type="#_x0000_t75" stroked="false">
            <v:imagedata r:id="rId346" o:title=""/>
          </v:shape>
        </w:pict>
      </w:r>
      <w:r>
        <w:rPr/>
        <w:pict>
          <v:group style="position:absolute;margin-left:120.5pt;margin-top:51.263714pt;width:399.6pt;height:5.3pt;mso-position-horizontal-relative:page;mso-position-vertical-relative:paragraph;z-index:-1137208" coordorigin="2410,1025" coordsize="7992,106">
            <v:shape style="position:absolute;left:2410;top:1025;width:4031;height:106" type="#_x0000_t75" stroked="false">
              <v:imagedata r:id="rId428" o:title=""/>
            </v:shape>
            <v:shape style="position:absolute;left:6417;top:1121;width:1284;height:10" type="#_x0000_t75" stroked="false">
              <v:imagedata r:id="rId429" o:title=""/>
            </v:shape>
            <v:shape style="position:absolute;left:7696;top:1121;width:2705;height:10" type="#_x0000_t75" stroked="false">
              <v:imagedata r:id="rId430" o:title=""/>
            </v:shape>
            <w10:wrap type="none"/>
          </v:group>
        </w:pict>
      </w:r>
      <w:r>
        <w:rPr/>
        <w:pict>
          <v:group style="position:absolute;margin-left:120.5pt;margin-top:75.263695pt;width:399.6pt;height:.5pt;mso-position-horizontal-relative:page;mso-position-vertical-relative:paragraph;z-index:-1137184" coordorigin="2410,1505" coordsize="7992,10">
            <v:shape style="position:absolute;left:2410;top:1505;width:4011;height:10" type="#_x0000_t75" stroked="false">
              <v:imagedata r:id="rId431" o:title=""/>
            </v:shape>
            <v:shape style="position:absolute;left:6417;top:1505;width:1284;height:10" type="#_x0000_t75" stroked="false">
              <v:imagedata r:id="rId432" o:title=""/>
            </v:shape>
            <v:shape style="position:absolute;left:7696;top:1505;width:2705;height:10" type="#_x0000_t75" stroked="false">
              <v:imagedata r:id="rId433" o:title=""/>
            </v:shape>
            <w10:wrap type="none"/>
          </v:group>
        </w:pict>
      </w:r>
      <w:r>
        <w:rPr/>
        <w:pict>
          <v:group style="position:absolute;margin-left:120.5pt;margin-top:94.463631pt;width:399.6pt;height:.5pt;mso-position-horizontal-relative:page;mso-position-vertical-relative:paragraph;z-index:-1137160" coordorigin="2410,1889" coordsize="7992,10">
            <v:shape style="position:absolute;left:2410;top:1889;width:4011;height:10" type="#_x0000_t75" stroked="false">
              <v:imagedata r:id="rId431" o:title=""/>
            </v:shape>
            <v:shape style="position:absolute;left:6417;top:1889;width:1284;height:10" type="#_x0000_t75" stroked="false">
              <v:imagedata r:id="rId432" o:title=""/>
            </v:shape>
            <v:shape style="position:absolute;left:7696;top:1889;width:2705;height:10" type="#_x0000_t75" stroked="false">
              <v:imagedata r:id="rId433" o:title=""/>
            </v:shape>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日应付账款中欠款金额前五名</w:t>
      </w:r>
      <w:r>
        <w:rPr>
          <w:rFonts w:ascii="宋体" w:hAnsi="宋体" w:cs="宋体" w:eastAsia="宋体" w:hint="default"/>
          <w:sz w:val="21"/>
          <w:szCs w:val="21"/>
        </w:rPr>
      </w:r>
    </w:p>
    <w:tbl>
      <w:tblPr>
        <w:tblW w:w="0" w:type="auto"/>
        <w:jc w:val="left"/>
        <w:tblInd w:w="2395" w:type="dxa"/>
        <w:tblLayout w:type="fixed"/>
        <w:tblCellMar>
          <w:top w:w="0" w:type="dxa"/>
          <w:left w:w="0" w:type="dxa"/>
          <w:bottom w:w="0" w:type="dxa"/>
          <w:right w:w="0" w:type="dxa"/>
        </w:tblCellMar>
        <w:tblLook w:val="01E0"/>
      </w:tblPr>
      <w:tblGrid>
        <w:gridCol w:w="965"/>
        <w:gridCol w:w="3066"/>
        <w:gridCol w:w="1279"/>
        <w:gridCol w:w="1013"/>
        <w:gridCol w:w="1683"/>
      </w:tblGrid>
      <w:tr>
        <w:trPr>
          <w:trHeight w:val="670" w:hRule="exact"/>
        </w:trPr>
        <w:tc>
          <w:tcPr>
            <w:tcW w:w="965"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307" w:right="0" w:hanging="89"/>
              <w:jc w:val="left"/>
              <w:rPr>
                <w:rFonts w:ascii="宋体" w:hAnsi="宋体" w:cs="宋体" w:eastAsia="宋体" w:hint="default"/>
                <w:sz w:val="18"/>
                <w:szCs w:val="18"/>
              </w:rPr>
            </w:pPr>
            <w:r>
              <w:rPr>
                <w:rFonts w:ascii="宋体" w:hAnsi="宋体" w:cs="宋体" w:eastAsia="宋体" w:hint="default"/>
                <w:sz w:val="18"/>
                <w:szCs w:val="18"/>
              </w:rPr>
              <w:t>债权人</w:t>
            </w:r>
          </w:p>
          <w:p>
            <w:pPr>
              <w:pStyle w:val="TableParagraph"/>
              <w:spacing w:line="240" w:lineRule="auto" w:before="139"/>
              <w:ind w:left="307" w:right="0"/>
              <w:jc w:val="left"/>
              <w:rPr>
                <w:rFonts w:ascii="宋体" w:hAnsi="宋体" w:cs="宋体" w:eastAsia="宋体" w:hint="default"/>
                <w:sz w:val="18"/>
                <w:szCs w:val="18"/>
              </w:rPr>
            </w:pPr>
            <w:r>
              <w:rPr>
                <w:rFonts w:ascii="宋体" w:hAnsi="宋体" w:cs="宋体" w:eastAsia="宋体" w:hint="default"/>
                <w:sz w:val="18"/>
                <w:szCs w:val="18"/>
              </w:rPr>
              <w:t>排名</w:t>
            </w:r>
          </w:p>
        </w:tc>
        <w:tc>
          <w:tcPr>
            <w:tcW w:w="30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127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tabs>
                <w:tab w:pos="455" w:val="left" w:leader="none"/>
              </w:tabs>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w:t>
              <w:tab/>
              <w:t>额</w:t>
            </w:r>
          </w:p>
        </w:tc>
        <w:tc>
          <w:tcPr>
            <w:tcW w:w="10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228"/>
              <w:jc w:val="righ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c>
        <w:tc>
          <w:tcPr>
            <w:tcW w:w="1683"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4"/>
              <w:jc w:val="center"/>
              <w:rPr>
                <w:rFonts w:ascii="宋体" w:hAnsi="宋体" w:cs="宋体" w:eastAsia="宋体" w:hint="default"/>
                <w:sz w:val="18"/>
                <w:szCs w:val="18"/>
              </w:rPr>
            </w:pPr>
            <w:r>
              <w:rPr>
                <w:rFonts w:ascii="宋体" w:hAnsi="宋体" w:cs="宋体" w:eastAsia="宋体" w:hint="default"/>
                <w:sz w:val="18"/>
                <w:szCs w:val="18"/>
              </w:rPr>
              <w:t>占应付账</w:t>
            </w:r>
          </w:p>
          <w:p>
            <w:pPr>
              <w:pStyle w:val="TableParagraph"/>
              <w:spacing w:line="240" w:lineRule="auto" w:before="139"/>
              <w:ind w:right="4"/>
              <w:jc w:val="center"/>
              <w:rPr>
                <w:rFonts w:ascii="宋体" w:hAnsi="宋体" w:cs="宋体" w:eastAsia="宋体" w:hint="default"/>
                <w:sz w:val="18"/>
                <w:szCs w:val="18"/>
              </w:rPr>
            </w:pPr>
            <w:r>
              <w:rPr>
                <w:rFonts w:ascii="宋体" w:hAnsi="宋体" w:cs="宋体" w:eastAsia="宋体" w:hint="default"/>
                <w:sz w:val="18"/>
                <w:szCs w:val="18"/>
              </w:rPr>
              <w:t>款总额的比例</w:t>
            </w:r>
          </w:p>
        </w:tc>
      </w:tr>
      <w:tr>
        <w:trPr>
          <w:trHeight w:val="493" w:hRule="exact"/>
        </w:trPr>
        <w:tc>
          <w:tcPr>
            <w:tcW w:w="965"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3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103" w:right="0"/>
              <w:jc w:val="left"/>
              <w:rPr>
                <w:rFonts w:ascii="宋体" w:hAnsi="宋体" w:cs="宋体" w:eastAsia="宋体" w:hint="default"/>
                <w:sz w:val="20"/>
                <w:szCs w:val="20"/>
              </w:rPr>
            </w:pPr>
            <w:r>
              <w:rPr>
                <w:rFonts w:ascii="宋体" w:hAnsi="宋体" w:cs="宋体" w:eastAsia="宋体" w:hint="default"/>
                <w:sz w:val="20"/>
                <w:szCs w:val="20"/>
              </w:rPr>
              <w:t>佳杰科技（上海）有限公司</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169"/>
              <w:ind w:right="0"/>
              <w:jc w:val="center"/>
              <w:rPr>
                <w:rFonts w:ascii="Calibri" w:hAnsi="Calibri" w:cs="Calibri" w:eastAsia="Calibri" w:hint="default"/>
                <w:sz w:val="20"/>
                <w:szCs w:val="20"/>
              </w:rPr>
            </w:pPr>
            <w:r>
              <w:rPr>
                <w:rFonts w:ascii="Calibri"/>
                <w:sz w:val="20"/>
              </w:rPr>
              <w:t>6,795,000.00</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161"/>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683" w:type="dxa"/>
            <w:tcBorders>
              <w:top w:val="nil" w:sz="6" w:space="0" w:color="auto"/>
              <w:left w:val="single" w:sz="4" w:space="0" w:color="000000"/>
              <w:bottom w:val="nil" w:sz="6" w:space="0" w:color="auto"/>
              <w:right w:val="nil" w:sz="6" w:space="0" w:color="auto"/>
            </w:tcBorders>
          </w:tcPr>
          <w:p>
            <w:pPr>
              <w:pStyle w:val="TableParagraph"/>
              <w:spacing w:line="240" w:lineRule="auto" w:before="169"/>
              <w:ind w:right="106"/>
              <w:jc w:val="right"/>
              <w:rPr>
                <w:rFonts w:ascii="Calibri" w:hAnsi="Calibri" w:cs="Calibri" w:eastAsia="Calibri" w:hint="default"/>
                <w:sz w:val="20"/>
                <w:szCs w:val="20"/>
              </w:rPr>
            </w:pPr>
            <w:r>
              <w:rPr>
                <w:rFonts w:ascii="Calibri"/>
                <w:w w:val="95"/>
                <w:sz w:val="20"/>
              </w:rPr>
              <w:t>26.04%</w:t>
            </w:r>
            <w:r>
              <w:rPr>
                <w:rFonts w:ascii="Calibri"/>
                <w:sz w:val="20"/>
              </w:rPr>
            </w:r>
          </w:p>
        </w:tc>
      </w:tr>
      <w:tr>
        <w:trPr>
          <w:trHeight w:val="384" w:hRule="exact"/>
        </w:trPr>
        <w:tc>
          <w:tcPr>
            <w:tcW w:w="965"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306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上海神州数码有限公司</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7" w:right="0"/>
              <w:jc w:val="center"/>
              <w:rPr>
                <w:rFonts w:ascii="Calibri" w:hAnsi="Calibri" w:cs="Calibri" w:eastAsia="Calibri" w:hint="default"/>
                <w:sz w:val="20"/>
                <w:szCs w:val="20"/>
              </w:rPr>
            </w:pPr>
            <w:r>
              <w:rPr>
                <w:rFonts w:ascii="Calibri"/>
                <w:sz w:val="20"/>
              </w:rPr>
              <w:t>2,547,003.00</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61"/>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683"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7"/>
              <w:jc w:val="right"/>
              <w:rPr>
                <w:rFonts w:ascii="Calibri" w:hAnsi="Calibri" w:cs="Calibri" w:eastAsia="Calibri" w:hint="default"/>
                <w:sz w:val="20"/>
                <w:szCs w:val="20"/>
              </w:rPr>
            </w:pPr>
            <w:r>
              <w:rPr>
                <w:rFonts w:ascii="Calibri"/>
                <w:spacing w:val="-1"/>
                <w:w w:val="95"/>
                <w:sz w:val="20"/>
              </w:rPr>
              <w:t>9.76%</w:t>
            </w:r>
            <w:r>
              <w:rPr>
                <w:rFonts w:ascii="Calibri"/>
                <w:spacing w:val="-1"/>
                <w:sz w:val="20"/>
              </w:rPr>
            </w:r>
          </w:p>
        </w:tc>
      </w:tr>
      <w:tr>
        <w:trPr>
          <w:trHeight w:val="384" w:hRule="exact"/>
        </w:trPr>
        <w:tc>
          <w:tcPr>
            <w:tcW w:w="965"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306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北京正群欣世信息技术有限公司</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2" w:right="0"/>
              <w:jc w:val="center"/>
              <w:rPr>
                <w:rFonts w:ascii="Calibri" w:hAnsi="Calibri" w:cs="Calibri" w:eastAsia="Calibri" w:hint="default"/>
                <w:sz w:val="20"/>
                <w:szCs w:val="20"/>
              </w:rPr>
            </w:pPr>
            <w:r>
              <w:rPr>
                <w:rFonts w:ascii="Calibri"/>
                <w:sz w:val="20"/>
              </w:rPr>
              <w:t>2,310,508.90</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61"/>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683"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6"/>
              <w:jc w:val="right"/>
              <w:rPr>
                <w:rFonts w:ascii="Calibri" w:hAnsi="Calibri" w:cs="Calibri" w:eastAsia="Calibri" w:hint="default"/>
                <w:sz w:val="20"/>
                <w:szCs w:val="20"/>
              </w:rPr>
            </w:pPr>
            <w:r>
              <w:rPr>
                <w:rFonts w:ascii="Calibri"/>
                <w:w w:val="95"/>
                <w:sz w:val="20"/>
              </w:rPr>
              <w:t>8.85%</w:t>
            </w:r>
            <w:r>
              <w:rPr>
                <w:rFonts w:ascii="Calibri"/>
                <w:sz w:val="20"/>
              </w:rPr>
            </w:r>
          </w:p>
        </w:tc>
      </w:tr>
      <w:tr>
        <w:trPr>
          <w:trHeight w:val="385" w:hRule="exact"/>
        </w:trPr>
        <w:tc>
          <w:tcPr>
            <w:tcW w:w="965"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306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20"/>
                <w:szCs w:val="20"/>
              </w:rPr>
            </w:pPr>
            <w:r>
              <w:rPr>
                <w:rFonts w:ascii="宋体" w:hAnsi="宋体" w:cs="宋体" w:eastAsia="宋体" w:hint="default"/>
                <w:sz w:val="20"/>
                <w:szCs w:val="20"/>
              </w:rPr>
              <w:t>上海浩宙数码科技有限公司</w:t>
            </w:r>
          </w:p>
        </w:tc>
        <w:tc>
          <w:tcPr>
            <w:tcW w:w="1279"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2" w:right="0"/>
              <w:jc w:val="center"/>
              <w:rPr>
                <w:rFonts w:ascii="Calibri" w:hAnsi="Calibri" w:cs="Calibri" w:eastAsia="Calibri" w:hint="default"/>
                <w:sz w:val="20"/>
                <w:szCs w:val="20"/>
              </w:rPr>
            </w:pPr>
            <w:r>
              <w:rPr>
                <w:rFonts w:ascii="Calibri"/>
                <w:sz w:val="20"/>
              </w:rPr>
              <w:t>1,610,000.00</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61"/>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683"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7"/>
              <w:jc w:val="right"/>
              <w:rPr>
                <w:rFonts w:ascii="Calibri" w:hAnsi="Calibri" w:cs="Calibri" w:eastAsia="Calibri" w:hint="default"/>
                <w:sz w:val="20"/>
                <w:szCs w:val="20"/>
              </w:rPr>
            </w:pPr>
            <w:r>
              <w:rPr>
                <w:rFonts w:ascii="Calibri"/>
                <w:spacing w:val="-1"/>
                <w:sz w:val="20"/>
              </w:rPr>
              <w:t>6.17%</w:t>
            </w:r>
          </w:p>
        </w:tc>
      </w:tr>
      <w:tr>
        <w:trPr>
          <w:trHeight w:val="387" w:hRule="exact"/>
        </w:trPr>
        <w:tc>
          <w:tcPr>
            <w:tcW w:w="965"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30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1"/>
              <w:ind w:left="103" w:right="0"/>
              <w:jc w:val="left"/>
              <w:rPr>
                <w:rFonts w:ascii="宋体" w:hAnsi="宋体" w:cs="宋体" w:eastAsia="宋体" w:hint="default"/>
                <w:sz w:val="20"/>
                <w:szCs w:val="20"/>
              </w:rPr>
            </w:pPr>
            <w:r>
              <w:rPr>
                <w:rFonts w:ascii="宋体" w:hAnsi="宋体" w:cs="宋体" w:eastAsia="宋体" w:hint="default"/>
                <w:sz w:val="20"/>
                <w:szCs w:val="20"/>
              </w:rPr>
              <w:t>深圳桑达商用机器有限公司</w:t>
            </w:r>
          </w:p>
        </w:tc>
        <w:tc>
          <w:tcPr>
            <w:tcW w:w="12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2"/>
              <w:ind w:left="5" w:right="0"/>
              <w:jc w:val="center"/>
              <w:rPr>
                <w:rFonts w:ascii="Calibri" w:hAnsi="Calibri" w:cs="Calibri" w:eastAsia="Calibri" w:hint="default"/>
                <w:sz w:val="20"/>
                <w:szCs w:val="20"/>
              </w:rPr>
            </w:pPr>
            <w:r>
              <w:rPr>
                <w:rFonts w:ascii="Calibri"/>
                <w:sz w:val="20"/>
              </w:rPr>
              <w:t>1,310,554.00</w:t>
            </w:r>
          </w:p>
        </w:tc>
        <w:tc>
          <w:tcPr>
            <w:tcW w:w="10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right="161"/>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683" w:type="dxa"/>
            <w:tcBorders>
              <w:top w:val="nil" w:sz="6" w:space="0" w:color="auto"/>
              <w:left w:val="single" w:sz="4" w:space="0" w:color="000000"/>
              <w:bottom w:val="single" w:sz="12" w:space="0" w:color="000000"/>
              <w:right w:val="nil" w:sz="6" w:space="0" w:color="auto"/>
            </w:tcBorders>
          </w:tcPr>
          <w:p>
            <w:pPr>
              <w:pStyle w:val="TableParagraph"/>
              <w:spacing w:line="240" w:lineRule="auto" w:before="62"/>
              <w:ind w:right="107"/>
              <w:jc w:val="right"/>
              <w:rPr>
                <w:rFonts w:ascii="Calibri" w:hAnsi="Calibri" w:cs="Calibri" w:eastAsia="Calibri" w:hint="default"/>
                <w:sz w:val="20"/>
                <w:szCs w:val="20"/>
              </w:rPr>
            </w:pPr>
            <w:r>
              <w:rPr>
                <w:rFonts w:ascii="Calibri"/>
                <w:spacing w:val="-1"/>
                <w:sz w:val="20"/>
              </w:rPr>
              <w:t>5.02%</w:t>
            </w:r>
          </w:p>
        </w:tc>
      </w:tr>
    </w:tbl>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25"/>
          <w:szCs w:val="25"/>
        </w:rPr>
      </w:pPr>
    </w:p>
    <w:p>
      <w:pPr>
        <w:spacing w:before="0"/>
        <w:ind w:left="1786" w:right="1679" w:firstLine="0"/>
        <w:jc w:val="left"/>
        <w:rPr>
          <w:rFonts w:ascii="宋体" w:hAnsi="宋体" w:cs="宋体" w:eastAsia="宋体" w:hint="default"/>
          <w:sz w:val="21"/>
          <w:szCs w:val="21"/>
        </w:rPr>
      </w:pPr>
      <w:r>
        <w:rPr/>
        <w:pict>
          <v:group style="position:absolute;margin-left:120.5pt;margin-top:-84.60640pt;width:399.6pt;height:.5pt;mso-position-horizontal-relative:page;mso-position-vertical-relative:paragraph;z-index:-1137136" coordorigin="2410,-1692" coordsize="7992,10">
            <v:shape style="position:absolute;left:2410;top:-1692;width:4011;height:10" type="#_x0000_t75" stroked="false">
              <v:imagedata r:id="rId431" o:title=""/>
            </v:shape>
            <v:shape style="position:absolute;left:6417;top:-1692;width:1284;height:10" type="#_x0000_t75" stroked="false">
              <v:imagedata r:id="rId432" o:title=""/>
            </v:shape>
            <v:shape style="position:absolute;left:7696;top:-1692;width:2705;height:10" type="#_x0000_t75" stroked="false">
              <v:imagedata r:id="rId433" o:title=""/>
            </v:shape>
            <w10:wrap type="none"/>
          </v:group>
        </w:pict>
      </w:r>
      <w:r>
        <w:rPr/>
        <w:pict>
          <v:group style="position:absolute;margin-left:120.5pt;margin-top:-65.406334pt;width:399.6pt;height:.5pt;mso-position-horizontal-relative:page;mso-position-vertical-relative:paragraph;z-index:-1137112" coordorigin="2410,-1308" coordsize="7992,10">
            <v:shape style="position:absolute;left:2410;top:-1308;width:4011;height:10" type="#_x0000_t75" stroked="false">
              <v:imagedata r:id="rId431" o:title=""/>
            </v:shape>
            <v:shape style="position:absolute;left:6417;top:-1308;width:1284;height:10" type="#_x0000_t75" stroked="false">
              <v:imagedata r:id="rId429" o:title=""/>
            </v:shape>
            <v:shape style="position:absolute;left:7696;top:-1308;width:2705;height:10" type="#_x0000_t75" stroked="false">
              <v:imagedata r:id="rId430" o:title=""/>
            </v:shape>
            <w10:wrap type="none"/>
          </v:group>
        </w:pict>
      </w:r>
      <w:r>
        <w:rPr/>
        <w:pict>
          <v:shape style="position:absolute;margin-left:238.729996pt;margin-top:36.863644pt;width:.48pt;height:.12pt;mso-position-horizontal-relative:page;mso-position-vertical-relative:paragraph;z-index:-1137088" type="#_x0000_t75" stroked="false">
            <v:imagedata r:id="rId434" o:title=""/>
          </v:shape>
        </w:pict>
      </w:r>
      <w:r>
        <w:rPr/>
        <w:pict>
          <v:shape style="position:absolute;margin-left:352.630005pt;margin-top:36.863644pt;width:.48001pt;height:.12pt;mso-position-horizontal-relative:page;mso-position-vertical-relative:paragraph;z-index:-1137064" type="#_x0000_t75" stroked="false">
            <v:imagedata r:id="rId434" o:title=""/>
          </v:shape>
        </w:pict>
      </w:r>
      <w:r>
        <w:rPr/>
        <w:pict>
          <v:group style="position:absolute;margin-left:120.5pt;margin-top:52.343651pt;width:387.8pt;height:5.05pt;mso-position-horizontal-relative:page;mso-position-vertical-relative:paragraph;z-index:-1137040" coordorigin="2410,1047" coordsize="7756,101">
            <v:shape style="position:absolute;left:2410;top:1047;width:2384;height:101" type="#_x0000_t75" stroked="false">
              <v:imagedata r:id="rId435" o:title=""/>
            </v:shape>
            <v:shape style="position:absolute;left:4770;top:1138;width:2283;height:10" type="#_x0000_t75" stroked="false">
              <v:imagedata r:id="rId436" o:title=""/>
            </v:shape>
            <v:shape style="position:absolute;left:7048;top:1138;width:3118;height:10" type="#_x0000_t75" stroked="false">
              <v:imagedata r:id="rId437" o:title=""/>
            </v:shape>
            <w10:wrap type="none"/>
          </v:group>
        </w:pict>
      </w:r>
      <w:r>
        <w:rPr/>
        <w:pict>
          <v:group style="position:absolute;margin-left:120.5pt;margin-top:72.743652pt;width:387.8pt;height:5.2pt;mso-position-horizontal-relative:page;mso-position-vertical-relative:paragraph;z-index:-1137016" coordorigin="2410,1455" coordsize="7756,104">
            <v:shape style="position:absolute;left:2410;top:1455;width:2384;height:103" type="#_x0000_t75" stroked="false">
              <v:imagedata r:id="rId438" o:title=""/>
            </v:shape>
            <v:shape style="position:absolute;left:4770;top:1548;width:2283;height:10" type="#_x0000_t75" stroked="false">
              <v:imagedata r:id="rId439" o:title=""/>
            </v:shape>
            <v:shape style="position:absolute;left:7048;top:1548;width:3118;height:10" type="#_x0000_t75" stroked="false">
              <v:imagedata r:id="rId440"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2395" w:type="dxa"/>
        <w:tblLayout w:type="fixed"/>
        <w:tblCellMar>
          <w:top w:w="0" w:type="dxa"/>
          <w:left w:w="0" w:type="dxa"/>
          <w:bottom w:w="0" w:type="dxa"/>
          <w:right w:w="0" w:type="dxa"/>
        </w:tblCellMar>
        <w:tblLook w:val="01E0"/>
      </w:tblPr>
      <w:tblGrid>
        <w:gridCol w:w="2384"/>
        <w:gridCol w:w="2278"/>
        <w:gridCol w:w="3108"/>
      </w:tblGrid>
      <w:tr>
        <w:trPr>
          <w:trHeight w:val="324" w:hRule="exact"/>
        </w:trPr>
        <w:tc>
          <w:tcPr>
            <w:tcW w:w="2384" w:type="dxa"/>
            <w:tcBorders>
              <w:top w:val="single" w:sz="12" w:space="0" w:color="000000"/>
              <w:left w:val="nil" w:sz="6" w:space="0" w:color="auto"/>
              <w:bottom w:val="nil" w:sz="6" w:space="0" w:color="auto"/>
              <w:right w:val="single" w:sz="4" w:space="0" w:color="000000"/>
            </w:tcBorders>
          </w:tcPr>
          <w:p>
            <w:pPr>
              <w:pStyle w:val="TableParagraph"/>
              <w:tabs>
                <w:tab w:pos="525" w:val="left" w:leader="none"/>
              </w:tabs>
              <w:spacing w:line="240" w:lineRule="auto" w:before="74"/>
              <w:ind w:right="809"/>
              <w:jc w:val="right"/>
              <w:rPr>
                <w:rFonts w:ascii="宋体" w:hAnsi="宋体" w:cs="宋体" w:eastAsia="宋体" w:hint="default"/>
                <w:sz w:val="21"/>
                <w:szCs w:val="21"/>
              </w:rPr>
            </w:pPr>
            <w:r>
              <w:rPr>
                <w:rFonts w:ascii="宋体" w:hAnsi="宋体" w:cs="宋体" w:eastAsia="宋体" w:hint="default"/>
                <w:sz w:val="21"/>
                <w:szCs w:val="21"/>
              </w:rPr>
              <w:t>账</w:t>
              <w:tab/>
              <w:t>龄</w:t>
            </w:r>
          </w:p>
        </w:tc>
        <w:tc>
          <w:tcPr>
            <w:tcW w:w="2278" w:type="dxa"/>
            <w:tcBorders>
              <w:top w:val="single" w:sz="12" w:space="0" w:color="000000"/>
              <w:left w:val="single" w:sz="4" w:space="0" w:color="000000"/>
              <w:bottom w:val="nil" w:sz="6" w:space="0" w:color="auto"/>
              <w:right w:val="single" w:sz="4" w:space="0" w:color="000000"/>
            </w:tcBorders>
          </w:tcPr>
          <w:p>
            <w:pPr>
              <w:pStyle w:val="TableParagraph"/>
              <w:spacing w:line="276" w:lineRule="exact" w:before="74"/>
              <w:ind w:left="264"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3108" w:type="dxa"/>
            <w:vMerge w:val="restart"/>
            <w:tcBorders>
              <w:top w:val="single" w:sz="12" w:space="0" w:color="000000"/>
              <w:left w:val="single" w:sz="4" w:space="0" w:color="000000"/>
              <w:right w:val="nil" w:sz="6" w:space="0" w:color="auto"/>
            </w:tcBorders>
          </w:tcPr>
          <w:p>
            <w:pPr>
              <w:pStyle w:val="TableParagraph"/>
              <w:spacing w:line="240" w:lineRule="auto" w:before="74"/>
              <w:ind w:left="676"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2" w:hRule="exact"/>
        </w:trPr>
        <w:tc>
          <w:tcPr>
            <w:tcW w:w="2384"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single" w:sz="4" w:space="0" w:color="000000"/>
            </w:tcBorders>
          </w:tcPr>
          <w:p>
            <w:pPr/>
          </w:p>
        </w:tc>
        <w:tc>
          <w:tcPr>
            <w:tcW w:w="3108" w:type="dxa"/>
            <w:vMerge/>
            <w:tcBorders>
              <w:left w:val="single" w:sz="4" w:space="0" w:color="000000"/>
              <w:right w:val="nil" w:sz="6" w:space="0" w:color="auto"/>
            </w:tcBorders>
          </w:tcPr>
          <w:p>
            <w:pPr/>
          </w:p>
        </w:tc>
      </w:tr>
      <w:tr>
        <w:trPr>
          <w:trHeight w:val="38" w:hRule="exact"/>
        </w:trPr>
        <w:tc>
          <w:tcPr>
            <w:tcW w:w="2384"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single" w:sz="4" w:space="0" w:color="000000"/>
            </w:tcBorders>
          </w:tcPr>
          <w:p>
            <w:pPr/>
          </w:p>
        </w:tc>
        <w:tc>
          <w:tcPr>
            <w:tcW w:w="3108" w:type="dxa"/>
            <w:vMerge/>
            <w:tcBorders>
              <w:left w:val="single" w:sz="4" w:space="0" w:color="000000"/>
              <w:bottom w:val="nil" w:sz="6" w:space="0" w:color="auto"/>
              <w:right w:val="nil" w:sz="6" w:space="0" w:color="auto"/>
            </w:tcBorders>
          </w:tcPr>
          <w:p>
            <w:pPr/>
          </w:p>
        </w:tc>
      </w:tr>
      <w:tr>
        <w:trPr>
          <w:trHeight w:val="372" w:hRule="exact"/>
        </w:trPr>
        <w:tc>
          <w:tcPr>
            <w:tcW w:w="238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pacing w:val="7"/>
                <w:sz w:val="21"/>
                <w:szCs w:val="21"/>
              </w:rPr>
              <w:t> </w:t>
            </w:r>
            <w:r>
              <w:rPr>
                <w:rFonts w:ascii="宋体" w:hAnsi="宋体" w:cs="宋体" w:eastAsia="宋体" w:hint="default"/>
                <w:sz w:val="21"/>
                <w:szCs w:val="21"/>
              </w:rPr>
              <w:t>年以内</w:t>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98"/>
              <w:jc w:val="right"/>
              <w:rPr>
                <w:rFonts w:ascii="Calibri" w:hAnsi="Calibri" w:cs="Calibri" w:eastAsia="Calibri" w:hint="default"/>
                <w:sz w:val="21"/>
                <w:szCs w:val="21"/>
              </w:rPr>
            </w:pPr>
            <w:r>
              <w:rPr>
                <w:rFonts w:ascii="Calibri"/>
                <w:spacing w:val="-2"/>
                <w:sz w:val="21"/>
              </w:rPr>
              <w:t>2,600,610.72</w:t>
            </w:r>
          </w:p>
        </w:tc>
        <w:tc>
          <w:tcPr>
            <w:tcW w:w="3108"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7"/>
              <w:jc w:val="right"/>
              <w:rPr>
                <w:rFonts w:ascii="Calibri" w:hAnsi="Calibri" w:cs="Calibri" w:eastAsia="Calibri" w:hint="default"/>
                <w:sz w:val="21"/>
                <w:szCs w:val="21"/>
              </w:rPr>
            </w:pPr>
            <w:r>
              <w:rPr>
                <w:rFonts w:ascii="Calibri"/>
                <w:spacing w:val="-2"/>
                <w:sz w:val="21"/>
              </w:rPr>
              <w:t>3,481,473.87</w:t>
            </w:r>
          </w:p>
        </w:tc>
      </w:tr>
      <w:tr>
        <w:trPr>
          <w:trHeight w:val="38" w:hRule="exact"/>
        </w:trPr>
        <w:tc>
          <w:tcPr>
            <w:tcW w:w="2384"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single" w:sz="4" w:space="0" w:color="000000"/>
            </w:tcBorders>
          </w:tcPr>
          <w:p>
            <w:pPr/>
          </w:p>
        </w:tc>
        <w:tc>
          <w:tcPr>
            <w:tcW w:w="3108"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38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z w:val="21"/>
                <w:szCs w:val="21"/>
              </w:rPr>
              <w:t>–</w:t>
            </w:r>
            <w:r>
              <w:rPr>
                <w:rFonts w:ascii="Calibri" w:hAnsi="Calibri" w:cs="Calibri" w:eastAsia="Calibri" w:hint="default"/>
                <w:sz w:val="21"/>
                <w:szCs w:val="21"/>
              </w:rPr>
              <w:t>2</w:t>
            </w:r>
            <w:r>
              <w:rPr>
                <w:rFonts w:ascii="Calibri" w:hAnsi="Calibri" w:cs="Calibri" w:eastAsia="Calibri" w:hint="default"/>
                <w:spacing w:val="7"/>
                <w:sz w:val="21"/>
                <w:szCs w:val="21"/>
              </w:rPr>
              <w:t> </w:t>
            </w:r>
            <w:r>
              <w:rPr>
                <w:rFonts w:ascii="宋体" w:hAnsi="宋体" w:cs="宋体" w:eastAsia="宋体" w:hint="default"/>
                <w:sz w:val="21"/>
                <w:szCs w:val="21"/>
              </w:rPr>
              <w:t>年</w:t>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98"/>
              <w:jc w:val="right"/>
              <w:rPr>
                <w:rFonts w:ascii="Calibri" w:hAnsi="Calibri" w:cs="Calibri" w:eastAsia="Calibri" w:hint="default"/>
                <w:sz w:val="21"/>
                <w:szCs w:val="21"/>
              </w:rPr>
            </w:pPr>
            <w:r>
              <w:rPr>
                <w:rFonts w:ascii="Calibri"/>
                <w:spacing w:val="-2"/>
                <w:sz w:val="21"/>
              </w:rPr>
              <w:t>2,544,627.98</w:t>
            </w:r>
          </w:p>
        </w:tc>
        <w:tc>
          <w:tcPr>
            <w:tcW w:w="3108"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7"/>
              <w:jc w:val="right"/>
              <w:rPr>
                <w:rFonts w:ascii="Calibri" w:hAnsi="Calibri" w:cs="Calibri" w:eastAsia="Calibri" w:hint="default"/>
                <w:sz w:val="21"/>
                <w:szCs w:val="21"/>
              </w:rPr>
            </w:pPr>
            <w:r>
              <w:rPr>
                <w:rFonts w:ascii="Calibri"/>
                <w:spacing w:val="-2"/>
                <w:sz w:val="21"/>
              </w:rPr>
              <w:t>2,605,180.37</w:t>
            </w:r>
          </w:p>
        </w:tc>
      </w:tr>
      <w:tr>
        <w:trPr>
          <w:trHeight w:val="415" w:hRule="exact"/>
        </w:trPr>
        <w:tc>
          <w:tcPr>
            <w:tcW w:w="2384" w:type="dxa"/>
            <w:tcBorders>
              <w:top w:val="nil" w:sz="6" w:space="0" w:color="auto"/>
              <w:left w:val="nil" w:sz="6" w:space="0" w:color="auto"/>
              <w:bottom w:val="single" w:sz="12" w:space="0" w:color="000000"/>
              <w:right w:val="single" w:sz="4" w:space="0" w:color="000000"/>
            </w:tcBorders>
          </w:tcPr>
          <w:p>
            <w:pPr>
              <w:pStyle w:val="TableParagraph"/>
              <w:tabs>
                <w:tab w:pos="631" w:val="left" w:leader="none"/>
              </w:tabs>
              <w:spacing w:line="240" w:lineRule="auto" w:before="74"/>
              <w:ind w:right="756"/>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2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right="97"/>
              <w:jc w:val="right"/>
              <w:rPr>
                <w:rFonts w:ascii="Calibri" w:hAnsi="Calibri" w:cs="Calibri" w:eastAsia="Calibri" w:hint="default"/>
                <w:sz w:val="21"/>
                <w:szCs w:val="21"/>
              </w:rPr>
            </w:pPr>
            <w:r>
              <w:rPr>
                <w:rFonts w:ascii="Calibri"/>
                <w:spacing w:val="-1"/>
                <w:sz w:val="21"/>
              </w:rPr>
              <w:t>5,145,238.70</w:t>
            </w:r>
          </w:p>
        </w:tc>
        <w:tc>
          <w:tcPr>
            <w:tcW w:w="3108" w:type="dxa"/>
            <w:tcBorders>
              <w:top w:val="nil" w:sz="6" w:space="0" w:color="auto"/>
              <w:left w:val="single" w:sz="4" w:space="0" w:color="000000"/>
              <w:bottom w:val="single" w:sz="12" w:space="0" w:color="000000"/>
              <w:right w:val="nil" w:sz="6" w:space="0" w:color="auto"/>
            </w:tcBorders>
          </w:tcPr>
          <w:p>
            <w:pPr>
              <w:pStyle w:val="TableParagraph"/>
              <w:spacing w:line="240" w:lineRule="auto" w:before="119"/>
              <w:ind w:right="107"/>
              <w:jc w:val="right"/>
              <w:rPr>
                <w:rFonts w:ascii="Calibri" w:hAnsi="Calibri" w:cs="Calibri" w:eastAsia="Calibri" w:hint="default"/>
                <w:sz w:val="21"/>
                <w:szCs w:val="21"/>
              </w:rPr>
            </w:pPr>
            <w:r>
              <w:rPr>
                <w:rFonts w:ascii="Calibri"/>
                <w:spacing w:val="-1"/>
                <w:sz w:val="21"/>
              </w:rPr>
              <w:t>6,086,654.24</w:t>
            </w:r>
          </w:p>
        </w:tc>
      </w:tr>
    </w:tbl>
    <w:p>
      <w:pPr>
        <w:spacing w:line="240" w:lineRule="auto" w:before="11"/>
        <w:rPr>
          <w:rFonts w:ascii="宋体" w:hAnsi="宋体" w:cs="宋体" w:eastAsia="宋体" w:hint="default"/>
          <w:b/>
          <w:bCs/>
          <w:sz w:val="29"/>
          <w:szCs w:val="29"/>
        </w:rPr>
      </w:pPr>
    </w:p>
    <w:p>
      <w:pPr>
        <w:tabs>
          <w:tab w:pos="3055" w:val="left" w:leader="none"/>
        </w:tabs>
        <w:spacing w:line="278" w:lineRule="auto" w:before="36"/>
        <w:ind w:left="3055" w:right="1793" w:hanging="538"/>
        <w:jc w:val="left"/>
        <w:rPr>
          <w:rFonts w:ascii="宋体" w:hAnsi="宋体" w:cs="宋体" w:eastAsia="宋体" w:hint="default"/>
          <w:sz w:val="21"/>
          <w:szCs w:val="21"/>
        </w:rPr>
      </w:pPr>
      <w:r>
        <w:rPr/>
        <w:pict>
          <v:group style="position:absolute;margin-left:120.5pt;margin-top:-46.196327pt;width:387.8pt;height:5.2pt;mso-position-horizontal-relative:page;mso-position-vertical-relative:paragraph;z-index:-1136992" coordorigin="2410,-924" coordsize="7756,104">
            <v:shape style="position:absolute;left:2410;top:-924;width:2384;height:103" type="#_x0000_t75" stroked="false">
              <v:imagedata r:id="rId441" o:title=""/>
            </v:shape>
            <v:shape style="position:absolute;left:4770;top:-830;width:2283;height:10" type="#_x0000_t75" stroked="false">
              <v:imagedata r:id="rId439" o:title=""/>
            </v:shape>
            <v:shape style="position:absolute;left:7048;top:-830;width:3118;height:10" type="#_x0000_t75" stroked="false">
              <v:imagedata r:id="rId440"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截止</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1"/>
          <w:sz w:val="21"/>
          <w:szCs w:val="21"/>
        </w:rPr>
        <w:t> </w:t>
      </w:r>
      <w:r>
        <w:rPr>
          <w:rFonts w:ascii="宋体" w:hAnsi="宋体" w:cs="宋体" w:eastAsia="宋体" w:hint="default"/>
          <w:b/>
          <w:bCs/>
          <w:sz w:val="21"/>
          <w:szCs w:val="21"/>
        </w:rPr>
        <w:t>年</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0"/>
          <w:sz w:val="21"/>
          <w:szCs w:val="21"/>
        </w:rPr>
        <w:t> </w:t>
      </w:r>
      <w:r>
        <w:rPr>
          <w:rFonts w:ascii="宋体" w:hAnsi="宋体" w:cs="宋体" w:eastAsia="宋体" w:hint="default"/>
          <w:b/>
          <w:bCs/>
          <w:sz w:val="21"/>
          <w:szCs w:val="21"/>
        </w:rPr>
        <w:t>月</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0"/>
          <w:sz w:val="21"/>
          <w:szCs w:val="21"/>
        </w:rPr>
        <w:t> </w:t>
      </w:r>
      <w:r>
        <w:rPr>
          <w:rFonts w:ascii="宋体" w:hAnsi="宋体" w:cs="宋体" w:eastAsia="宋体" w:hint="default"/>
          <w:b/>
          <w:bCs/>
          <w:sz w:val="21"/>
          <w:szCs w:val="21"/>
        </w:rPr>
        <w:t>日余额中无预收持本公司</w:t>
      </w:r>
      <w:r>
        <w:rPr>
          <w:rFonts w:ascii="宋体" w:hAnsi="宋体" w:cs="宋体" w:eastAsia="宋体" w:hint="default"/>
          <w:b/>
          <w:bCs/>
          <w:spacing w:val="-40"/>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41"/>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w:t>
      </w:r>
      <w:r>
        <w:rPr>
          <w:rFonts w:ascii="宋体" w:hAnsi="宋体" w:cs="宋体" w:eastAsia="宋体" w:hint="default"/>
          <w:b/>
          <w:bCs/>
          <w:w w:val="100"/>
          <w:sz w:val="21"/>
          <w:szCs w:val="21"/>
        </w:rPr>
        <w:t> </w:t>
      </w:r>
      <w:r>
        <w:rPr>
          <w:rFonts w:ascii="宋体" w:hAnsi="宋体" w:cs="宋体" w:eastAsia="宋体" w:hint="default"/>
          <w:b/>
          <w:bCs/>
          <w:sz w:val="21"/>
          <w:szCs w:val="21"/>
        </w:rPr>
        <w:t>份的股东单位款项。</w:t>
      </w:r>
      <w:r>
        <w:rPr>
          <w:rFonts w:ascii="宋体" w:hAnsi="宋体" w:cs="宋体" w:eastAsia="宋体" w:hint="default"/>
          <w:sz w:val="21"/>
          <w:szCs w:val="21"/>
        </w:rPr>
      </w:r>
    </w:p>
    <w:p>
      <w:pPr>
        <w:spacing w:line="240" w:lineRule="auto" w:before="7"/>
        <w:rPr>
          <w:rFonts w:ascii="宋体" w:hAnsi="宋体" w:cs="宋体" w:eastAsia="宋体" w:hint="default"/>
          <w:b/>
          <w:bCs/>
          <w:sz w:val="28"/>
          <w:szCs w:val="28"/>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日期末余额中无预收关联方款项。</w:t>
      </w:r>
      <w:r>
        <w:rPr>
          <w:rFonts w:ascii="宋体" w:hAnsi="宋体" w:cs="宋体" w:eastAsia="宋体" w:hint="default"/>
          <w:sz w:val="21"/>
          <w:szCs w:val="21"/>
        </w:rPr>
      </w:r>
    </w:p>
    <w:p>
      <w:pPr>
        <w:spacing w:line="240" w:lineRule="auto" w:before="9"/>
        <w:rPr>
          <w:rFonts w:ascii="宋体" w:hAnsi="宋体" w:cs="宋体" w:eastAsia="宋体" w:hint="default"/>
          <w:b/>
          <w:bCs/>
          <w:sz w:val="29"/>
          <w:szCs w:val="29"/>
        </w:rPr>
      </w:pPr>
    </w:p>
    <w:p>
      <w:pPr>
        <w:tabs>
          <w:tab w:pos="3055" w:val="left" w:leader="none"/>
        </w:tabs>
        <w:spacing w:line="280" w:lineRule="auto" w:before="0"/>
        <w:ind w:left="3055" w:right="1796" w:hanging="538"/>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截止</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日，预收账款余额中一年以上的款项主要系跨年度尚未</w:t>
      </w:r>
      <w:r>
        <w:rPr>
          <w:rFonts w:ascii="宋体" w:hAnsi="宋体" w:cs="宋体" w:eastAsia="宋体" w:hint="default"/>
          <w:b/>
          <w:bCs/>
          <w:w w:val="100"/>
          <w:sz w:val="21"/>
          <w:szCs w:val="21"/>
        </w:rPr>
        <w:t> </w:t>
      </w:r>
      <w:r>
        <w:rPr>
          <w:rFonts w:ascii="宋体" w:hAnsi="宋体" w:cs="宋体" w:eastAsia="宋体" w:hint="default"/>
          <w:b/>
          <w:bCs/>
          <w:sz w:val="21"/>
          <w:szCs w:val="21"/>
        </w:rPr>
        <w:t>开发完毕项目预收款。</w:t>
      </w:r>
      <w:r>
        <w:rPr>
          <w:rFonts w:ascii="宋体" w:hAnsi="宋体" w:cs="宋体" w:eastAsia="宋体" w:hint="default"/>
          <w:sz w:val="21"/>
          <w:szCs w:val="21"/>
        </w:rPr>
      </w:r>
    </w:p>
    <w:p>
      <w:pPr>
        <w:spacing w:after="0" w:line="280" w:lineRule="auto"/>
        <w:jc w:val="left"/>
        <w:rPr>
          <w:rFonts w:ascii="宋体" w:hAnsi="宋体" w:cs="宋体" w:eastAsia="宋体"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20.5pt;margin-top:731.980042pt;width:382.8pt;height:5.2pt;mso-position-horizontal-relative:page;mso-position-vertical-relative:page;z-index:-1136320" coordorigin="2410,14640" coordsize="7656,104">
            <v:shape style="position:absolute;left:2410;top:14640;width:2345;height:103" type="#_x0000_t75" stroked="false">
              <v:imagedata r:id="rId443" o:title=""/>
            </v:shape>
            <v:shape style="position:absolute;left:4731;top:14733;width:2736;height:10" type="#_x0000_t75" stroked="false">
              <v:imagedata r:id="rId444" o:title=""/>
            </v:shape>
            <v:shape style="position:absolute;left:7463;top:14733;width:2602;height:10" type="#_x0000_t75" stroked="false">
              <v:imagedata r:id="rId445" o:title=""/>
            </v:shape>
            <w10:wrap type="none"/>
          </v:group>
        </w:pict>
      </w:r>
    </w:p>
    <w:p>
      <w:pPr>
        <w:spacing w:line="240" w:lineRule="auto" w:before="10"/>
        <w:rPr>
          <w:rFonts w:ascii="宋体" w:hAnsi="宋体" w:cs="宋体" w:eastAsia="宋体" w:hint="default"/>
          <w:b/>
          <w:bCs/>
          <w:sz w:val="17"/>
          <w:szCs w:val="17"/>
        </w:rPr>
      </w:pPr>
    </w:p>
    <w:p>
      <w:pPr>
        <w:spacing w:before="36"/>
        <w:ind w:left="1786" w:right="1679" w:firstLine="0"/>
        <w:jc w:val="left"/>
        <w:rPr>
          <w:rFonts w:ascii="宋体" w:hAnsi="宋体" w:cs="宋体" w:eastAsia="宋体" w:hint="default"/>
          <w:sz w:val="21"/>
          <w:szCs w:val="21"/>
        </w:rPr>
      </w:pPr>
      <w:r>
        <w:rPr/>
        <w:pict>
          <v:shape style="position:absolute;margin-left:210.169998pt;margin-top:35.90366pt;width:.48pt;height:.12pt;mso-position-horizontal-relative:page;mso-position-vertical-relative:paragraph;z-index:-1136968" type="#_x0000_t75" stroked="false">
            <v:imagedata r:id="rId434" o:title=""/>
          </v:shape>
        </w:pict>
      </w:r>
      <w:r>
        <w:rPr/>
        <w:pict>
          <v:shape style="position:absolute;margin-left:295.609985pt;margin-top:35.90366pt;width:.48001pt;height:.12pt;mso-position-horizontal-relative:page;mso-position-vertical-relative:paragraph;z-index:-1136944" type="#_x0000_t75" stroked="false">
            <v:imagedata r:id="rId434" o:title=""/>
          </v:shape>
        </w:pict>
      </w:r>
      <w:r>
        <w:rPr/>
        <w:pict>
          <v:shape style="position:absolute;margin-left:363.429993pt;margin-top:35.90366pt;width:.47998pt;height:.12pt;mso-position-horizontal-relative:page;mso-position-vertical-relative:paragraph;z-index:-1136920" type="#_x0000_t75" stroked="false">
            <v:imagedata r:id="rId434" o:title=""/>
          </v:shape>
        </w:pict>
      </w:r>
      <w:r>
        <w:rPr/>
        <w:pict>
          <v:shape style="position:absolute;margin-left:430.98999pt;margin-top:35.90366pt;width:.47998pt;height:.12pt;mso-position-horizontal-relative:page;mso-position-vertical-relative:paragraph;z-index:-1136896" type="#_x0000_t75" stroked="false">
            <v:imagedata r:id="rId434" o:title=""/>
          </v:shape>
        </w:pict>
      </w:r>
      <w:r>
        <w:rPr/>
        <w:pict>
          <v:group style="position:absolute;margin-left:120.5pt;margin-top:62.423679pt;width:396.35pt;height:.5pt;mso-position-horizontal-relative:page;mso-position-vertical-relative:paragraph;z-index:-1136872" coordorigin="2410,1248" coordsize="7927,10">
            <v:shape style="position:absolute;left:2410;top:1248;width:1793;height:10" type="#_x0000_t75" stroked="false">
              <v:imagedata r:id="rId446" o:title=""/>
            </v:shape>
            <v:shape style="position:absolute;left:4199;top:1248;width:1714;height:10" type="#_x0000_t75" stroked="false">
              <v:imagedata r:id="rId447" o:title=""/>
            </v:shape>
            <v:shape style="position:absolute;left:5907;top:1248;width:1361;height:10" type="#_x0000_t75" stroked="false">
              <v:imagedata r:id="rId448" o:title=""/>
            </v:shape>
            <v:shape style="position:absolute;left:7264;top:1248;width:3073;height:10" type="#_x0000_t75" stroked="false">
              <v:imagedata r:id="rId449" o:title=""/>
            </v:shape>
            <w10:wrap type="none"/>
          </v:group>
        </w:pict>
      </w:r>
      <w:r>
        <w:rPr/>
        <w:pict>
          <v:group style="position:absolute;margin-left:120.5pt;margin-top:108.26368pt;width:396.35pt;height:.5pt;mso-position-horizontal-relative:page;mso-position-vertical-relative:paragraph;z-index:-1136848" coordorigin="2410,2165" coordsize="7927,10">
            <v:shape style="position:absolute;left:2410;top:2165;width:1793;height:10" type="#_x0000_t75" stroked="false">
              <v:imagedata r:id="rId446" o:title=""/>
            </v:shape>
            <v:shape style="position:absolute;left:4199;top:2165;width:1714;height:10" type="#_x0000_t75" stroked="false">
              <v:imagedata r:id="rId450" o:title=""/>
            </v:shape>
            <v:shape style="position:absolute;left:5907;top:2165;width:1361;height:10" type="#_x0000_t75" stroked="false">
              <v:imagedata r:id="rId386" o:title=""/>
            </v:shape>
            <v:shape style="position:absolute;left:7264;top:2165;width:3073;height:10" type="#_x0000_t75" stroked="false">
              <v:imagedata r:id="rId451" o:title=""/>
            </v:shape>
            <w10:wrap type="none"/>
          </v:group>
        </w:pict>
      </w:r>
      <w:r>
        <w:rPr/>
        <w:pict>
          <v:group style="position:absolute;margin-left:120.5pt;margin-top:135.263687pt;width:396.35pt;height:.5pt;mso-position-horizontal-relative:page;mso-position-vertical-relative:paragraph;z-index:-1136824" coordorigin="2410,2705" coordsize="7927,10">
            <v:shape style="position:absolute;left:2410;top:2705;width:1793;height:10" type="#_x0000_t75" stroked="false">
              <v:imagedata r:id="rId446" o:title=""/>
            </v:shape>
            <v:shape style="position:absolute;left:4199;top:2705;width:1714;height:10" type="#_x0000_t75" stroked="false">
              <v:imagedata r:id="rId450" o:title=""/>
            </v:shape>
            <v:shape style="position:absolute;left:5907;top:2705;width:1361;height:10" type="#_x0000_t75" stroked="false">
              <v:imagedata r:id="rId386" o:title=""/>
            </v:shape>
            <v:shape style="position:absolute;left:7264;top:2705;width:3073;height:10" type="#_x0000_t75" stroked="false">
              <v:imagedata r:id="rId45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9"/>
        <w:rPr>
          <w:rFonts w:ascii="宋体" w:hAnsi="宋体" w:cs="宋体" w:eastAsia="宋体" w:hint="default"/>
          <w:b/>
          <w:bCs/>
          <w:sz w:val="27"/>
          <w:szCs w:val="27"/>
        </w:rPr>
      </w:pPr>
    </w:p>
    <w:tbl>
      <w:tblPr>
        <w:tblW w:w="0" w:type="auto"/>
        <w:jc w:val="left"/>
        <w:tblInd w:w="2395" w:type="dxa"/>
        <w:tblLayout w:type="fixed"/>
        <w:tblCellMar>
          <w:top w:w="0" w:type="dxa"/>
          <w:left w:w="0" w:type="dxa"/>
          <w:bottom w:w="0" w:type="dxa"/>
          <w:right w:w="0" w:type="dxa"/>
        </w:tblCellMar>
        <w:tblLook w:val="01E0"/>
      </w:tblPr>
      <w:tblGrid>
        <w:gridCol w:w="1813"/>
        <w:gridCol w:w="1709"/>
        <w:gridCol w:w="1356"/>
        <w:gridCol w:w="1351"/>
        <w:gridCol w:w="1712"/>
      </w:tblGrid>
      <w:tr>
        <w:trPr>
          <w:trHeight w:val="638" w:hRule="exact"/>
        </w:trPr>
        <w:tc>
          <w:tcPr>
            <w:tcW w:w="1813"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tabs>
                <w:tab w:pos="1048" w:val="left" w:leader="none"/>
              </w:tabs>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7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3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3"/>
              <w:jc w:val="right"/>
              <w:rPr>
                <w:rFonts w:ascii="宋体" w:hAnsi="宋体" w:cs="宋体" w:eastAsia="宋体" w:hint="default"/>
                <w:sz w:val="18"/>
                <w:szCs w:val="18"/>
              </w:rPr>
            </w:pPr>
            <w:r>
              <w:rPr>
                <w:rFonts w:ascii="宋体" w:hAnsi="宋体" w:cs="宋体" w:eastAsia="宋体" w:hint="default"/>
                <w:sz w:val="18"/>
                <w:szCs w:val="18"/>
              </w:rPr>
              <w:t>本年增加</w:t>
            </w:r>
          </w:p>
        </w:tc>
        <w:tc>
          <w:tcPr>
            <w:tcW w:w="13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本年减少</w:t>
            </w:r>
          </w:p>
        </w:tc>
        <w:tc>
          <w:tcPr>
            <w:tcW w:w="1712"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3"/>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874" w:hRule="exact"/>
        </w:trPr>
        <w:tc>
          <w:tcPr>
            <w:tcW w:w="1813" w:type="dxa"/>
            <w:tcBorders>
              <w:top w:val="nil" w:sz="6" w:space="0" w:color="auto"/>
              <w:left w:val="nil" w:sz="6" w:space="0" w:color="auto"/>
              <w:bottom w:val="nil" w:sz="6" w:space="0" w:color="auto"/>
              <w:right w:val="single" w:sz="4" w:space="0" w:color="000000"/>
            </w:tcBorders>
          </w:tcPr>
          <w:p>
            <w:pPr>
              <w:pStyle w:val="TableParagraph"/>
              <w:spacing w:line="348" w:lineRule="auto" w:before="114"/>
              <w:ind w:left="122" w:right="102"/>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Calibri" w:hAnsi="Calibri" w:cs="Calibri" w:eastAsia="Calibri" w:hint="default"/>
                <w:spacing w:val="5"/>
                <w:sz w:val="18"/>
                <w:szCs w:val="18"/>
              </w:rPr>
              <w:t>1</w:t>
            </w:r>
            <w:r>
              <w:rPr>
                <w:rFonts w:ascii="宋体" w:hAnsi="宋体" w:cs="宋体" w:eastAsia="宋体" w:hint="default"/>
                <w:spacing w:val="5"/>
                <w:sz w:val="18"/>
                <w:szCs w:val="18"/>
              </w:rPr>
              <w:t>）工资、奖金、</w:t>
            </w:r>
            <w:r>
              <w:rPr>
                <w:rFonts w:ascii="宋体" w:hAnsi="宋体" w:cs="宋体" w:eastAsia="宋体" w:hint="default"/>
                <w:sz w:val="18"/>
                <w:szCs w:val="18"/>
              </w:rPr>
              <w:t> 津贴和补贴</w:t>
            </w:r>
          </w:p>
        </w:tc>
        <w:tc>
          <w:tcPr>
            <w:tcW w:w="1709" w:type="dxa"/>
            <w:tcBorders>
              <w:top w:val="nil" w:sz="6" w:space="0" w:color="auto"/>
              <w:left w:val="single" w:sz="4" w:space="0" w:color="000000"/>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116,723,659.00</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116,723,659.00</w:t>
            </w:r>
          </w:p>
        </w:tc>
        <w:tc>
          <w:tcPr>
            <w:tcW w:w="1712" w:type="dxa"/>
            <w:tcBorders>
              <w:top w:val="nil" w:sz="6" w:space="0" w:color="auto"/>
              <w:left w:val="single" w:sz="4" w:space="0" w:color="000000"/>
              <w:bottom w:val="nil" w:sz="6" w:space="0" w:color="auto"/>
              <w:right w:val="nil" w:sz="6" w:space="0" w:color="auto"/>
            </w:tcBorders>
          </w:tcPr>
          <w:p>
            <w:pPr/>
          </w:p>
        </w:tc>
      </w:tr>
      <w:tr>
        <w:trPr>
          <w:trHeight w:val="550" w:hRule="exact"/>
        </w:trPr>
        <w:tc>
          <w:tcPr>
            <w:tcW w:w="1813"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w:t>
            </w:r>
            <w:r>
              <w:rPr>
                <w:rFonts w:ascii="宋体" w:hAnsi="宋体" w:cs="宋体" w:eastAsia="宋体" w:hint="default"/>
                <w:sz w:val="18"/>
                <w:szCs w:val="18"/>
              </w:rPr>
              <w:t>）职工福利费</w:t>
            </w:r>
          </w:p>
        </w:tc>
        <w:tc>
          <w:tcPr>
            <w:tcW w:w="1709" w:type="dxa"/>
            <w:tcBorders>
              <w:top w:val="nil" w:sz="6" w:space="0" w:color="auto"/>
              <w:left w:val="single" w:sz="4" w:space="0" w:color="000000"/>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3"/>
              <w:jc w:val="right"/>
              <w:rPr>
                <w:rFonts w:ascii="Calibri" w:hAnsi="Calibri" w:cs="Calibri" w:eastAsia="Calibri" w:hint="default"/>
                <w:sz w:val="18"/>
                <w:szCs w:val="18"/>
              </w:rPr>
            </w:pPr>
            <w:r>
              <w:rPr>
                <w:rFonts w:ascii="Calibri"/>
                <w:sz w:val="18"/>
              </w:rPr>
              <w:t>291,105.75</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Calibri" w:hAnsi="Calibri" w:cs="Calibri" w:eastAsia="Calibri" w:hint="default"/>
                <w:sz w:val="18"/>
                <w:szCs w:val="18"/>
              </w:rPr>
            </w:pPr>
            <w:r>
              <w:rPr>
                <w:rFonts w:ascii="Calibri"/>
                <w:sz w:val="18"/>
              </w:rPr>
              <w:t>291,105.75</w:t>
            </w:r>
          </w:p>
        </w:tc>
        <w:tc>
          <w:tcPr>
            <w:tcW w:w="1712" w:type="dxa"/>
            <w:tcBorders>
              <w:top w:val="nil" w:sz="6" w:space="0" w:color="auto"/>
              <w:left w:val="single" w:sz="4" w:space="0" w:color="000000"/>
              <w:bottom w:val="nil" w:sz="6" w:space="0" w:color="auto"/>
              <w:right w:val="nil" w:sz="6" w:space="0" w:color="auto"/>
            </w:tcBorders>
          </w:tcPr>
          <w:p>
            <w:pPr/>
          </w:p>
        </w:tc>
      </w:tr>
      <w:tr>
        <w:trPr>
          <w:trHeight w:val="541" w:hRule="exact"/>
        </w:trPr>
        <w:tc>
          <w:tcPr>
            <w:tcW w:w="1813"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3</w:t>
            </w:r>
            <w:r>
              <w:rPr>
                <w:rFonts w:ascii="宋体" w:hAnsi="宋体" w:cs="宋体" w:eastAsia="宋体" w:hint="default"/>
                <w:sz w:val="18"/>
                <w:szCs w:val="18"/>
              </w:rPr>
              <w:t>）社会保险费</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Calibri" w:hAnsi="Calibri" w:cs="Calibri" w:eastAsia="Calibri" w:hint="default"/>
                <w:sz w:val="18"/>
                <w:szCs w:val="18"/>
              </w:rPr>
            </w:pPr>
            <w:r>
              <w:rPr>
                <w:rFonts w:ascii="Calibri"/>
                <w:spacing w:val="-1"/>
                <w:sz w:val="18"/>
              </w:rPr>
              <w:t>17,084.77</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4"/>
              <w:jc w:val="right"/>
              <w:rPr>
                <w:rFonts w:ascii="Calibri" w:hAnsi="Calibri" w:cs="Calibri" w:eastAsia="Calibri" w:hint="default"/>
                <w:sz w:val="18"/>
                <w:szCs w:val="18"/>
              </w:rPr>
            </w:pPr>
            <w:r>
              <w:rPr>
                <w:rFonts w:ascii="Calibri"/>
                <w:spacing w:val="-1"/>
                <w:sz w:val="18"/>
              </w:rPr>
              <w:t>19,462,616.14</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Calibri" w:hAnsi="Calibri" w:cs="Calibri" w:eastAsia="Calibri" w:hint="default"/>
                <w:sz w:val="18"/>
                <w:szCs w:val="18"/>
              </w:rPr>
            </w:pPr>
            <w:r>
              <w:rPr>
                <w:rFonts w:ascii="Calibri"/>
                <w:spacing w:val="-1"/>
                <w:sz w:val="18"/>
              </w:rPr>
              <w:t>19,462,064.95</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6"/>
              <w:jc w:val="right"/>
              <w:rPr>
                <w:rFonts w:ascii="Calibri" w:hAnsi="Calibri" w:cs="Calibri" w:eastAsia="Calibri" w:hint="default"/>
                <w:sz w:val="18"/>
                <w:szCs w:val="18"/>
              </w:rPr>
            </w:pPr>
            <w:r>
              <w:rPr>
                <w:rFonts w:ascii="Calibri"/>
                <w:spacing w:val="-1"/>
                <w:sz w:val="18"/>
              </w:rPr>
              <w:t>17,635.96</w:t>
            </w:r>
          </w:p>
        </w:tc>
      </w:tr>
      <w:tr>
        <w:trPr>
          <w:trHeight w:val="570" w:hRule="exact"/>
        </w:trPr>
        <w:tc>
          <w:tcPr>
            <w:tcW w:w="1813" w:type="dxa"/>
            <w:tcBorders>
              <w:top w:val="nil" w:sz="6" w:space="0" w:color="auto"/>
              <w:left w:val="nil" w:sz="6" w:space="0" w:color="auto"/>
              <w:bottom w:val="nil" w:sz="6" w:space="0" w:color="auto"/>
              <w:right w:val="single" w:sz="4" w:space="0" w:color="000000"/>
            </w:tcBorders>
          </w:tcPr>
          <w:p>
            <w:pPr>
              <w:pStyle w:val="TableParagraph"/>
              <w:spacing w:line="240" w:lineRule="auto" w:before="14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4</w:t>
            </w:r>
            <w:r>
              <w:rPr>
                <w:rFonts w:ascii="宋体" w:hAnsi="宋体" w:cs="宋体" w:eastAsia="宋体" w:hint="default"/>
                <w:sz w:val="18"/>
                <w:szCs w:val="18"/>
              </w:rPr>
              <w:t>）住房公积金</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Calibri" w:hAnsi="Calibri" w:cs="Calibri" w:eastAsia="Calibri" w:hint="default"/>
                <w:sz w:val="18"/>
                <w:szCs w:val="18"/>
              </w:rPr>
            </w:pPr>
            <w:r>
              <w:rPr>
                <w:rFonts w:ascii="Calibri"/>
                <w:spacing w:val="-1"/>
                <w:sz w:val="18"/>
              </w:rPr>
              <w:t>952,029.56</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Calibri" w:hAnsi="Calibri" w:cs="Calibri" w:eastAsia="Calibri" w:hint="default"/>
                <w:sz w:val="18"/>
                <w:szCs w:val="18"/>
              </w:rPr>
            </w:pPr>
            <w:r>
              <w:rPr>
                <w:rFonts w:ascii="Calibri"/>
                <w:spacing w:val="-1"/>
                <w:sz w:val="18"/>
              </w:rPr>
              <w:t>7,550,055.52</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Calibri" w:hAnsi="Calibri" w:cs="Calibri" w:eastAsia="Calibri" w:hint="default"/>
                <w:sz w:val="18"/>
                <w:szCs w:val="18"/>
              </w:rPr>
            </w:pPr>
            <w:r>
              <w:rPr>
                <w:rFonts w:ascii="Calibri"/>
                <w:sz w:val="18"/>
              </w:rPr>
              <w:t>7,445,298.08</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6"/>
              <w:jc w:val="right"/>
              <w:rPr>
                <w:rFonts w:ascii="Calibri" w:hAnsi="Calibri" w:cs="Calibri" w:eastAsia="Calibri" w:hint="default"/>
                <w:sz w:val="18"/>
                <w:szCs w:val="18"/>
              </w:rPr>
            </w:pPr>
            <w:r>
              <w:rPr>
                <w:rFonts w:ascii="Calibri"/>
                <w:spacing w:val="-1"/>
                <w:sz w:val="18"/>
              </w:rPr>
              <w:t>1,056,787.00</w:t>
            </w:r>
          </w:p>
        </w:tc>
      </w:tr>
      <w:tr>
        <w:trPr>
          <w:trHeight w:val="726" w:hRule="exact"/>
        </w:trPr>
        <w:tc>
          <w:tcPr>
            <w:tcW w:w="1813" w:type="dxa"/>
            <w:tcBorders>
              <w:top w:val="nil" w:sz="6" w:space="0" w:color="auto"/>
              <w:left w:val="nil" w:sz="6" w:space="0" w:color="auto"/>
              <w:bottom w:val="nil" w:sz="6" w:space="0" w:color="auto"/>
              <w:right w:val="single" w:sz="4" w:space="0" w:color="000000"/>
            </w:tcBorders>
          </w:tcPr>
          <w:p>
            <w:pPr>
              <w:pStyle w:val="TableParagraph"/>
              <w:spacing w:line="350" w:lineRule="atLeast" w:before="23"/>
              <w:ind w:left="122" w:right="102"/>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Calibri" w:hAnsi="Calibri" w:cs="Calibri" w:eastAsia="Calibri" w:hint="default"/>
                <w:spacing w:val="5"/>
                <w:sz w:val="18"/>
                <w:szCs w:val="18"/>
              </w:rPr>
              <w:t>5</w:t>
            </w:r>
            <w:r>
              <w:rPr>
                <w:rFonts w:ascii="宋体" w:hAnsi="宋体" w:cs="宋体" w:eastAsia="宋体" w:hint="default"/>
                <w:spacing w:val="5"/>
                <w:sz w:val="18"/>
                <w:szCs w:val="18"/>
              </w:rPr>
              <w:t>）工会经费和职</w:t>
            </w:r>
            <w:r>
              <w:rPr>
                <w:rFonts w:ascii="宋体" w:hAnsi="宋体" w:cs="宋体" w:eastAsia="宋体" w:hint="default"/>
                <w:sz w:val="18"/>
                <w:szCs w:val="18"/>
              </w:rPr>
              <w:t> 工教育经费</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17,243.78</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424,219.67</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424,019.67</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17,443.78</w:t>
            </w:r>
          </w:p>
        </w:tc>
      </w:tr>
      <w:tr>
        <w:trPr>
          <w:trHeight w:val="655" w:hRule="exact"/>
        </w:trPr>
        <w:tc>
          <w:tcPr>
            <w:tcW w:w="1813" w:type="dxa"/>
            <w:tcBorders>
              <w:top w:val="nil" w:sz="6" w:space="0" w:color="auto"/>
              <w:left w:val="nil" w:sz="6" w:space="0" w:color="auto"/>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23"/>
                <w:szCs w:val="23"/>
              </w:rPr>
            </w:pPr>
          </w:p>
          <w:p>
            <w:pPr>
              <w:pStyle w:val="TableParagraph"/>
              <w:tabs>
                <w:tab w:pos="1048" w:val="left" w:leader="none"/>
              </w:tabs>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986,358.11</w:t>
            </w:r>
          </w:p>
        </w:tc>
        <w:tc>
          <w:tcPr>
            <w:tcW w:w="1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144,451,656.08</w:t>
            </w:r>
          </w:p>
        </w:tc>
        <w:tc>
          <w:tcPr>
            <w:tcW w:w="13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144,346,147.45</w:t>
            </w: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1,091,866.74</w:t>
            </w:r>
          </w:p>
        </w:tc>
      </w:tr>
    </w:tbl>
    <w:p>
      <w:pPr>
        <w:spacing w:line="240" w:lineRule="auto" w:before="9"/>
        <w:rPr>
          <w:rFonts w:ascii="宋体" w:hAnsi="宋体" w:cs="宋体" w:eastAsia="宋体" w:hint="default"/>
          <w:b/>
          <w:bCs/>
          <w:sz w:val="31"/>
          <w:szCs w:val="31"/>
        </w:rPr>
      </w:pPr>
    </w:p>
    <w:p>
      <w:pPr>
        <w:spacing w:before="0"/>
        <w:ind w:left="1786" w:right="1679" w:firstLine="0"/>
        <w:jc w:val="left"/>
        <w:rPr>
          <w:rFonts w:ascii="宋体" w:hAnsi="宋体" w:cs="宋体" w:eastAsia="宋体" w:hint="default"/>
          <w:sz w:val="21"/>
          <w:szCs w:val="21"/>
        </w:rPr>
      </w:pPr>
      <w:r>
        <w:rPr/>
        <w:pict>
          <v:group style="position:absolute;margin-left:120.5pt;margin-top:-122.046303pt;width:396.35pt;height:.5pt;mso-position-horizontal-relative:page;mso-position-vertical-relative:paragraph;z-index:-1136800" coordorigin="2410,-2441" coordsize="7927,10">
            <v:shape style="position:absolute;left:2410;top:-2441;width:1793;height:10" type="#_x0000_t75" stroked="false">
              <v:imagedata r:id="rId446" o:title=""/>
            </v:shape>
            <v:shape style="position:absolute;left:4199;top:-2441;width:1714;height:10" type="#_x0000_t75" stroked="false">
              <v:imagedata r:id="rId450" o:title=""/>
            </v:shape>
            <v:shape style="position:absolute;left:5907;top:-2441;width:1361;height:10" type="#_x0000_t75" stroked="false">
              <v:imagedata r:id="rId386" o:title=""/>
            </v:shape>
            <v:shape style="position:absolute;left:7264;top:-2441;width:3073;height:10" type="#_x0000_t75" stroked="false">
              <v:imagedata r:id="rId451" o:title=""/>
            </v:shape>
            <w10:wrap type="none"/>
          </v:group>
        </w:pict>
      </w:r>
      <w:r>
        <w:rPr/>
        <w:pict>
          <v:group style="position:absolute;margin-left:120.5pt;margin-top:-95.016357pt;width:396.35pt;height:.5pt;mso-position-horizontal-relative:page;mso-position-vertical-relative:paragraph;z-index:-1136776" coordorigin="2410,-1900" coordsize="7927,10">
            <v:shape style="position:absolute;left:2410;top:-1900;width:1793;height:10" type="#_x0000_t75" stroked="false">
              <v:imagedata r:id="rId446" o:title=""/>
            </v:shape>
            <v:shape style="position:absolute;left:4199;top:-1900;width:1714;height:10" type="#_x0000_t75" stroked="false">
              <v:imagedata r:id="rId452" o:title=""/>
            </v:shape>
            <v:shape style="position:absolute;left:5907;top:-1900;width:1361;height:10" type="#_x0000_t75" stroked="false">
              <v:imagedata r:id="rId386" o:title=""/>
            </v:shape>
            <v:shape style="position:absolute;left:7264;top:-1900;width:3073;height:10" type="#_x0000_t75" stroked="false">
              <v:imagedata r:id="rId451" o:title=""/>
            </v:shape>
            <w10:wrap type="none"/>
          </v:group>
        </w:pict>
      </w:r>
      <w:r>
        <w:rPr/>
        <w:pict>
          <v:group style="position:absolute;margin-left:120.5pt;margin-top:-54.216278pt;width:396.35pt;height:5.4pt;mso-position-horizontal-relative:page;mso-position-vertical-relative:paragraph;z-index:-1136752" coordorigin="2410,-1084" coordsize="7927,108">
            <v:shape style="position:absolute;left:2410;top:-1084;width:1813;height:108" type="#_x0000_t75" stroked="false">
              <v:imagedata r:id="rId453" o:title=""/>
            </v:shape>
            <v:shape style="position:absolute;left:4199;top:-988;width:1723;height:12" type="#_x0000_t75" stroked="false">
              <v:imagedata r:id="rId454" o:title=""/>
            </v:shape>
            <v:shape style="position:absolute;left:5907;top:-988;width:1371;height:12" type="#_x0000_t75" stroked="false">
              <v:imagedata r:id="rId455" o:title=""/>
            </v:shape>
            <v:shape style="position:absolute;left:7264;top:-988;width:1366;height:12" type="#_x0000_t75" stroked="false">
              <v:imagedata r:id="rId456" o:title=""/>
            </v:shape>
            <v:shape style="position:absolute;left:8615;top:-986;width:1721;height:10" type="#_x0000_t75" stroked="false">
              <v:imagedata r:id="rId421" o:title=""/>
            </v:shape>
            <w10:wrap type="none"/>
          </v:group>
        </w:pict>
      </w:r>
      <w:r>
        <w:rPr/>
        <w:pict>
          <v:shape style="position:absolute;margin-left:213.169998pt;margin-top:17.663681pt;width:.48pt;height:.12pt;mso-position-horizontal-relative:page;mso-position-vertical-relative:paragraph;z-index:-1136728" type="#_x0000_t75" stroked="false">
            <v:imagedata r:id="rId434" o:title=""/>
          </v:shape>
        </w:pict>
      </w:r>
      <w:r>
        <w:rPr/>
        <w:pict>
          <v:shape style="position:absolute;margin-left:339.670013pt;margin-top:17.663681pt;width:.48001pt;height:.12pt;mso-position-horizontal-relative:page;mso-position-vertical-relative:paragraph;z-index:-1136704" type="#_x0000_t75" stroked="false">
            <v:imagedata r:id="rId434" o:title=""/>
          </v:shape>
        </w:pict>
      </w:r>
      <w:r>
        <w:rPr/>
        <w:pict>
          <v:shape style="position:absolute;margin-left:432.309998pt;margin-top:17.663681pt;width:.47998pt;height:.12pt;mso-position-horizontal-relative:page;mso-position-vertical-relative:paragraph;z-index:-1136680" type="#_x0000_t75" stroked="false">
            <v:imagedata r:id="rId434" o:title=""/>
          </v:shape>
        </w:pict>
      </w:r>
      <w:r>
        <w:rPr/>
        <w:pict>
          <v:group style="position:absolute;margin-left:120.5pt;margin-top:33.143692pt;width:402pt;height:5.05pt;mso-position-horizontal-relative:page;mso-position-vertical-relative:paragraph;z-index:-1136656" coordorigin="2410,663" coordsize="8040,101">
            <v:shape style="position:absolute;left:2410;top:663;width:1873;height:101" type="#_x0000_t75" stroked="false">
              <v:imagedata r:id="rId457" o:title=""/>
            </v:shape>
            <v:shape style="position:absolute;left:4259;top:754;width:4388;height:10" type="#_x0000_t75" stroked="false">
              <v:imagedata r:id="rId458" o:title=""/>
            </v:shape>
            <v:shape style="position:absolute;left:8641;top:754;width:1808;height:10" type="#_x0000_t75" stroked="false">
              <v:imagedata r:id="rId459" o:title=""/>
            </v:shape>
            <w10:wrap type="none"/>
          </v:group>
        </w:pict>
      </w:r>
      <w:r>
        <w:rPr/>
        <w:pict>
          <v:group style="position:absolute;margin-left:120.5pt;margin-top:53.543659pt;width:402pt;height:5.2pt;mso-position-horizontal-relative:page;mso-position-vertical-relative:paragraph;z-index:-1136632" coordorigin="2410,1071" coordsize="8040,104">
            <v:shape style="position:absolute;left:2410;top:1071;width:1873;height:103" type="#_x0000_t75" stroked="false">
              <v:imagedata r:id="rId460" o:title=""/>
            </v:shape>
            <v:shape style="position:absolute;left:4259;top:1164;width:4388;height:10" type="#_x0000_t75" stroked="false">
              <v:imagedata r:id="rId461" o:title=""/>
            </v:shape>
            <v:shape style="position:absolute;left:8641;top:1164;width:1808;height:10" type="#_x0000_t75" stroked="false">
              <v:imagedata r:id="rId462" o:title=""/>
            </v:shape>
            <w10:wrap type="none"/>
          </v:group>
        </w:pict>
      </w:r>
      <w:r>
        <w:rPr/>
        <w:pict>
          <v:group style="position:absolute;margin-left:120.5pt;margin-top:74.083687pt;width:402pt;height:5.2pt;mso-position-horizontal-relative:page;mso-position-vertical-relative:paragraph;z-index:-1136608" coordorigin="2410,1482" coordsize="8040,104">
            <v:shape style="position:absolute;left:2410;top:1482;width:1873;height:103" type="#_x0000_t75" stroked="false">
              <v:imagedata r:id="rId460" o:title=""/>
            </v:shape>
            <v:shape style="position:absolute;left:4259;top:1575;width:4388;height:10" type="#_x0000_t75" stroked="false">
              <v:imagedata r:id="rId461" o:title=""/>
            </v:shape>
            <v:shape style="position:absolute;left:8641;top:1575;width:1808;height:10" type="#_x0000_t75" stroked="false">
              <v:imagedata r:id="rId462" o:title=""/>
            </v:shape>
            <w10:wrap type="none"/>
          </v:group>
        </w:pict>
      </w:r>
      <w:r>
        <w:rPr/>
        <w:pict>
          <v:group style="position:absolute;margin-left:120.5pt;margin-top:94.603661pt;width:402pt;height:5.2pt;mso-position-horizontal-relative:page;mso-position-vertical-relative:paragraph;z-index:-1136584" coordorigin="2410,1892" coordsize="8040,104">
            <v:shape style="position:absolute;left:2410;top:1892;width:1873;height:103" type="#_x0000_t75" stroked="false">
              <v:imagedata r:id="rId460" o:title=""/>
            </v:shape>
            <v:shape style="position:absolute;left:4259;top:1986;width:4388;height:10" type="#_x0000_t75" stroked="false">
              <v:imagedata r:id="rId458" o:title=""/>
            </v:shape>
            <v:shape style="position:absolute;left:8641;top:1986;width:1808;height:10" type="#_x0000_t75" stroked="false">
              <v:imagedata r:id="rId459"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8"/>
        <w:rPr>
          <w:rFonts w:ascii="宋体" w:hAnsi="宋体" w:cs="宋体" w:eastAsia="宋体" w:hint="default"/>
          <w:b/>
          <w:bCs/>
          <w:sz w:val="2"/>
          <w:szCs w:val="2"/>
        </w:rPr>
      </w:pPr>
    </w:p>
    <w:tbl>
      <w:tblPr>
        <w:tblW w:w="0" w:type="auto"/>
        <w:jc w:val="left"/>
        <w:tblInd w:w="2395" w:type="dxa"/>
        <w:tblLayout w:type="fixed"/>
        <w:tblCellMar>
          <w:top w:w="0" w:type="dxa"/>
          <w:left w:w="0" w:type="dxa"/>
          <w:bottom w:w="0" w:type="dxa"/>
          <w:right w:w="0" w:type="dxa"/>
        </w:tblCellMar>
        <w:tblLook w:val="01E0"/>
      </w:tblPr>
      <w:tblGrid>
        <w:gridCol w:w="1873"/>
        <w:gridCol w:w="2530"/>
        <w:gridCol w:w="1853"/>
        <w:gridCol w:w="1798"/>
      </w:tblGrid>
      <w:tr>
        <w:trPr>
          <w:trHeight w:val="324" w:hRule="exact"/>
        </w:trPr>
        <w:tc>
          <w:tcPr>
            <w:tcW w:w="1873" w:type="dxa"/>
            <w:tcBorders>
              <w:top w:val="single" w:sz="12" w:space="0" w:color="000000"/>
              <w:left w:val="nil" w:sz="6" w:space="0" w:color="auto"/>
              <w:bottom w:val="nil" w:sz="6" w:space="0" w:color="auto"/>
              <w:right w:val="single" w:sz="4" w:space="0" w:color="000000"/>
            </w:tcBorders>
          </w:tcPr>
          <w:p>
            <w:pPr>
              <w:pStyle w:val="TableParagraph"/>
              <w:spacing w:line="273" w:lineRule="exact" w:before="76"/>
              <w:ind w:left="523" w:right="0"/>
              <w:jc w:val="left"/>
              <w:rPr>
                <w:rFonts w:ascii="宋体" w:hAnsi="宋体" w:cs="宋体" w:eastAsia="宋体" w:hint="default"/>
                <w:sz w:val="21"/>
                <w:szCs w:val="21"/>
              </w:rPr>
            </w:pPr>
            <w:r>
              <w:rPr>
                <w:rFonts w:ascii="宋体" w:hAnsi="宋体" w:cs="宋体" w:eastAsia="宋体" w:hint="default"/>
                <w:sz w:val="21"/>
                <w:szCs w:val="21"/>
              </w:rPr>
              <w:t>税费项目</w:t>
            </w:r>
          </w:p>
        </w:tc>
        <w:tc>
          <w:tcPr>
            <w:tcW w:w="2530" w:type="dxa"/>
            <w:tcBorders>
              <w:top w:val="single" w:sz="12" w:space="0" w:color="000000"/>
              <w:left w:val="single" w:sz="4" w:space="0" w:color="000000"/>
              <w:bottom w:val="nil" w:sz="6" w:space="0" w:color="auto"/>
              <w:right w:val="single" w:sz="4" w:space="0" w:color="000000"/>
            </w:tcBorders>
          </w:tcPr>
          <w:p>
            <w:pPr>
              <w:pStyle w:val="TableParagraph"/>
              <w:spacing w:line="273" w:lineRule="exact" w:before="76"/>
              <w:ind w:left="388"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853" w:type="dxa"/>
            <w:vMerge w:val="restart"/>
            <w:tcBorders>
              <w:top w:val="single" w:sz="12" w:space="0" w:color="000000"/>
              <w:left w:val="single" w:sz="4" w:space="0" w:color="000000"/>
              <w:right w:val="single" w:sz="4" w:space="0" w:color="000000"/>
            </w:tcBorders>
          </w:tcPr>
          <w:p>
            <w:pPr>
              <w:pStyle w:val="TableParagraph"/>
              <w:spacing w:line="240" w:lineRule="auto" w:before="76"/>
              <w:ind w:left="-5"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798" w:type="dxa"/>
            <w:tcBorders>
              <w:top w:val="single" w:sz="12" w:space="0" w:color="000000"/>
              <w:left w:val="single" w:sz="4" w:space="0" w:color="000000"/>
              <w:bottom w:val="nil" w:sz="6" w:space="0" w:color="auto"/>
              <w:right w:val="nil" w:sz="6" w:space="0" w:color="auto"/>
            </w:tcBorders>
          </w:tcPr>
          <w:p>
            <w:pPr>
              <w:pStyle w:val="TableParagraph"/>
              <w:spacing w:line="273" w:lineRule="exact" w:before="76"/>
              <w:ind w:left="473" w:right="0"/>
              <w:jc w:val="left"/>
              <w:rPr>
                <w:rFonts w:ascii="宋体" w:hAnsi="宋体" w:cs="宋体" w:eastAsia="宋体" w:hint="default"/>
                <w:sz w:val="21"/>
                <w:szCs w:val="21"/>
              </w:rPr>
            </w:pPr>
            <w:r>
              <w:rPr>
                <w:rFonts w:ascii="宋体" w:hAnsi="宋体" w:cs="宋体" w:eastAsia="宋体" w:hint="default"/>
                <w:sz w:val="21"/>
                <w:szCs w:val="21"/>
              </w:rPr>
              <w:t>计缴标准</w:t>
            </w:r>
          </w:p>
        </w:tc>
      </w:tr>
      <w:tr>
        <w:trPr>
          <w:trHeight w:val="65" w:hRule="exact"/>
        </w:trPr>
        <w:tc>
          <w:tcPr>
            <w:tcW w:w="1873"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single" w:sz="4" w:space="0" w:color="000000"/>
            </w:tcBorders>
          </w:tcPr>
          <w:p>
            <w:pPr/>
          </w:p>
        </w:tc>
        <w:tc>
          <w:tcPr>
            <w:tcW w:w="1853" w:type="dxa"/>
            <w:vMerge/>
            <w:tcBorders>
              <w:left w:val="single" w:sz="4" w:space="0" w:color="000000"/>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36" w:hRule="exact"/>
        </w:trPr>
        <w:tc>
          <w:tcPr>
            <w:tcW w:w="1873"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single" w:sz="4" w:space="0" w:color="000000"/>
            </w:tcBorders>
          </w:tcPr>
          <w:p>
            <w:pPr/>
          </w:p>
        </w:tc>
        <w:tc>
          <w:tcPr>
            <w:tcW w:w="1853" w:type="dxa"/>
            <w:vMerge/>
            <w:tcBorders>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374" w:hRule="exact"/>
        </w:trPr>
        <w:tc>
          <w:tcPr>
            <w:tcW w:w="187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Calibri" w:hAnsi="Calibri" w:cs="Calibri" w:eastAsia="Calibri" w:hint="default"/>
                <w:sz w:val="21"/>
                <w:szCs w:val="21"/>
              </w:rPr>
            </w:pPr>
            <w:r>
              <w:rPr>
                <w:rFonts w:ascii="Calibri"/>
                <w:spacing w:val="-1"/>
                <w:sz w:val="21"/>
              </w:rPr>
              <w:t>4,189,141.60</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0"/>
              <w:jc w:val="right"/>
              <w:rPr>
                <w:rFonts w:ascii="Calibri" w:hAnsi="Calibri" w:cs="Calibri" w:eastAsia="Calibri" w:hint="default"/>
                <w:sz w:val="21"/>
                <w:szCs w:val="21"/>
              </w:rPr>
            </w:pPr>
            <w:r>
              <w:rPr>
                <w:rFonts w:ascii="Calibri"/>
                <w:spacing w:val="-2"/>
                <w:sz w:val="21"/>
              </w:rPr>
              <w:t>-2,404,518.84</w:t>
            </w:r>
          </w:p>
        </w:tc>
        <w:tc>
          <w:tcPr>
            <w:tcW w:w="1798"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right="105"/>
              <w:jc w:val="right"/>
              <w:rPr>
                <w:rFonts w:ascii="Calibri" w:hAnsi="Calibri" w:cs="Calibri" w:eastAsia="Calibri" w:hint="default"/>
                <w:sz w:val="21"/>
                <w:szCs w:val="21"/>
              </w:rPr>
            </w:pPr>
            <w:r>
              <w:rPr>
                <w:rFonts w:ascii="Calibri"/>
                <w:spacing w:val="-1"/>
                <w:sz w:val="21"/>
              </w:rPr>
              <w:t>17%</w:t>
            </w:r>
          </w:p>
        </w:tc>
      </w:tr>
      <w:tr>
        <w:trPr>
          <w:trHeight w:val="36" w:hRule="exact"/>
        </w:trPr>
        <w:tc>
          <w:tcPr>
            <w:tcW w:w="1873"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single" w:sz="4" w:space="0" w:color="000000"/>
            </w:tcBorders>
          </w:tcPr>
          <w:p>
            <w:pPr/>
          </w:p>
        </w:tc>
        <w:tc>
          <w:tcPr>
            <w:tcW w:w="1853"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372" w:hRule="exact"/>
        </w:trPr>
        <w:tc>
          <w:tcPr>
            <w:tcW w:w="187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2"/>
                <w:sz w:val="21"/>
              </w:rPr>
              <w:t>4,239,744.18</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0"/>
              <w:jc w:val="right"/>
              <w:rPr>
                <w:rFonts w:ascii="Calibri" w:hAnsi="Calibri" w:cs="Calibri" w:eastAsia="Calibri" w:hint="default"/>
                <w:sz w:val="21"/>
                <w:szCs w:val="21"/>
              </w:rPr>
            </w:pPr>
            <w:r>
              <w:rPr>
                <w:rFonts w:ascii="Calibri"/>
                <w:spacing w:val="-2"/>
                <w:sz w:val="21"/>
              </w:rPr>
              <w:t>6,228,586.70</w:t>
            </w:r>
          </w:p>
        </w:tc>
        <w:tc>
          <w:tcPr>
            <w:tcW w:w="1798"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2"/>
              <w:jc w:val="right"/>
              <w:rPr>
                <w:rFonts w:ascii="Calibri" w:hAnsi="Calibri" w:cs="Calibri" w:eastAsia="Calibri" w:hint="default"/>
                <w:sz w:val="21"/>
                <w:szCs w:val="21"/>
              </w:rPr>
            </w:pPr>
            <w:r>
              <w:rPr>
                <w:rFonts w:ascii="Calibri"/>
                <w:spacing w:val="-1"/>
                <w:sz w:val="21"/>
              </w:rPr>
              <w:t>3-5%</w:t>
            </w:r>
          </w:p>
        </w:tc>
      </w:tr>
      <w:tr>
        <w:trPr>
          <w:trHeight w:val="38" w:hRule="exact"/>
        </w:trPr>
        <w:tc>
          <w:tcPr>
            <w:tcW w:w="1873"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single" w:sz="4" w:space="0" w:color="000000"/>
            </w:tcBorders>
          </w:tcPr>
          <w:p>
            <w:pPr/>
          </w:p>
        </w:tc>
        <w:tc>
          <w:tcPr>
            <w:tcW w:w="1853"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372" w:hRule="exact"/>
        </w:trPr>
        <w:tc>
          <w:tcPr>
            <w:tcW w:w="187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0"/>
              <w:jc w:val="right"/>
              <w:rPr>
                <w:rFonts w:ascii="Calibri" w:hAnsi="Calibri" w:cs="Calibri" w:eastAsia="Calibri" w:hint="default"/>
                <w:sz w:val="21"/>
                <w:szCs w:val="21"/>
              </w:rPr>
            </w:pPr>
            <w:r>
              <w:rPr>
                <w:rFonts w:ascii="Calibri"/>
                <w:spacing w:val="-2"/>
                <w:sz w:val="21"/>
              </w:rPr>
              <w:t>556,899.42</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1"/>
                <w:sz w:val="21"/>
              </w:rPr>
              <w:t>429,965.16</w:t>
            </w:r>
          </w:p>
        </w:tc>
        <w:tc>
          <w:tcPr>
            <w:tcW w:w="179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21"/>
                <w:szCs w:val="21"/>
              </w:rPr>
            </w:pPr>
            <w:r>
              <w:rPr>
                <w:rFonts w:ascii="Calibri" w:hAnsi="Calibri" w:cs="Calibri" w:eastAsia="Calibri" w:hint="default"/>
                <w:spacing w:val="-2"/>
                <w:sz w:val="21"/>
                <w:szCs w:val="21"/>
              </w:rPr>
              <w:t>5%</w:t>
            </w:r>
            <w:r>
              <w:rPr>
                <w:rFonts w:ascii="宋体" w:hAnsi="宋体" w:cs="宋体" w:eastAsia="宋体" w:hint="default"/>
                <w:spacing w:val="-2"/>
                <w:sz w:val="21"/>
                <w:szCs w:val="21"/>
              </w:rPr>
              <w:t>、</w:t>
            </w:r>
            <w:r>
              <w:rPr>
                <w:rFonts w:ascii="Calibri" w:hAnsi="Calibri" w:cs="Calibri" w:eastAsia="Calibri" w:hint="default"/>
                <w:spacing w:val="-2"/>
                <w:sz w:val="21"/>
                <w:szCs w:val="21"/>
              </w:rPr>
              <w:t>7%</w:t>
            </w:r>
            <w:r>
              <w:rPr>
                <w:rFonts w:ascii="Calibri" w:hAnsi="Calibri" w:cs="Calibri" w:eastAsia="Calibri" w:hint="default"/>
                <w:sz w:val="21"/>
                <w:szCs w:val="21"/>
              </w:rPr>
            </w:r>
          </w:p>
        </w:tc>
      </w:tr>
      <w:tr>
        <w:trPr>
          <w:trHeight w:val="38" w:hRule="exact"/>
        </w:trPr>
        <w:tc>
          <w:tcPr>
            <w:tcW w:w="1873"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single" w:sz="4" w:space="0" w:color="000000"/>
            </w:tcBorders>
          </w:tcPr>
          <w:p>
            <w:pPr/>
          </w:p>
        </w:tc>
        <w:tc>
          <w:tcPr>
            <w:tcW w:w="1853"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372" w:hRule="exact"/>
        </w:trPr>
        <w:tc>
          <w:tcPr>
            <w:tcW w:w="187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0"/>
              <w:jc w:val="right"/>
              <w:rPr>
                <w:rFonts w:ascii="Calibri" w:hAnsi="Calibri" w:cs="Calibri" w:eastAsia="Calibri" w:hint="default"/>
                <w:sz w:val="21"/>
                <w:szCs w:val="21"/>
              </w:rPr>
            </w:pPr>
            <w:r>
              <w:rPr>
                <w:rFonts w:ascii="Calibri"/>
                <w:spacing w:val="-2"/>
                <w:sz w:val="21"/>
              </w:rPr>
              <w:t>5,272,329.21</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1"/>
                <w:sz w:val="21"/>
              </w:rPr>
              <w:t>650,965.42</w:t>
            </w:r>
          </w:p>
        </w:tc>
        <w:tc>
          <w:tcPr>
            <w:tcW w:w="179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21"/>
                <w:szCs w:val="21"/>
              </w:rPr>
            </w:pPr>
            <w:r>
              <w:rPr>
                <w:rFonts w:ascii="Calibri" w:hAnsi="Calibri" w:cs="Calibri" w:eastAsia="Calibri" w:hint="default"/>
                <w:spacing w:val="-1"/>
                <w:sz w:val="21"/>
                <w:szCs w:val="21"/>
              </w:rPr>
              <w:t>10%</w:t>
            </w:r>
            <w:r>
              <w:rPr>
                <w:rFonts w:ascii="宋体" w:hAnsi="宋体" w:cs="宋体" w:eastAsia="宋体" w:hint="default"/>
                <w:spacing w:val="-1"/>
                <w:sz w:val="21"/>
                <w:szCs w:val="21"/>
              </w:rPr>
              <w:t>、</w:t>
            </w:r>
            <w:r>
              <w:rPr>
                <w:rFonts w:ascii="Calibri" w:hAnsi="Calibri" w:cs="Calibri" w:eastAsia="Calibri" w:hint="default"/>
                <w:spacing w:val="-1"/>
                <w:sz w:val="21"/>
                <w:szCs w:val="21"/>
              </w:rPr>
              <w:t>25%</w:t>
            </w:r>
          </w:p>
        </w:tc>
      </w:tr>
      <w:tr>
        <w:trPr>
          <w:trHeight w:val="38" w:hRule="exact"/>
        </w:trPr>
        <w:tc>
          <w:tcPr>
            <w:tcW w:w="1873"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single" w:sz="4" w:space="0" w:color="000000"/>
            </w:tcBorders>
          </w:tcPr>
          <w:p>
            <w:pPr/>
          </w:p>
        </w:tc>
        <w:tc>
          <w:tcPr>
            <w:tcW w:w="1853"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372" w:hRule="exact"/>
        </w:trPr>
        <w:tc>
          <w:tcPr>
            <w:tcW w:w="187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2"/>
                <w:sz w:val="21"/>
              </w:rPr>
              <w:t>708,421.95</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0"/>
              <w:jc w:val="right"/>
              <w:rPr>
                <w:rFonts w:ascii="Calibri" w:hAnsi="Calibri" w:cs="Calibri" w:eastAsia="Calibri" w:hint="default"/>
                <w:sz w:val="21"/>
                <w:szCs w:val="21"/>
              </w:rPr>
            </w:pPr>
            <w:r>
              <w:rPr>
                <w:rFonts w:ascii="Calibri"/>
                <w:spacing w:val="-1"/>
                <w:sz w:val="21"/>
              </w:rPr>
              <w:t>1,105,283.77</w:t>
            </w:r>
          </w:p>
        </w:tc>
        <w:tc>
          <w:tcPr>
            <w:tcW w:w="1798" w:type="dxa"/>
            <w:tcBorders>
              <w:top w:val="nil" w:sz="6" w:space="0" w:color="auto"/>
              <w:left w:val="single" w:sz="4" w:space="0" w:color="000000"/>
              <w:bottom w:val="nil" w:sz="6" w:space="0" w:color="auto"/>
              <w:right w:val="nil" w:sz="6" w:space="0" w:color="auto"/>
            </w:tcBorders>
          </w:tcPr>
          <w:p>
            <w:pPr/>
          </w:p>
        </w:tc>
      </w:tr>
      <w:tr>
        <w:trPr>
          <w:trHeight w:val="38" w:hRule="exact"/>
        </w:trPr>
        <w:tc>
          <w:tcPr>
            <w:tcW w:w="1873"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single" w:sz="4" w:space="0" w:color="000000"/>
            </w:tcBorders>
          </w:tcPr>
          <w:p>
            <w:pPr/>
          </w:p>
        </w:tc>
        <w:tc>
          <w:tcPr>
            <w:tcW w:w="1853"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372" w:hRule="exact"/>
        </w:trPr>
        <w:tc>
          <w:tcPr>
            <w:tcW w:w="187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2"/>
                <w:sz w:val="21"/>
              </w:rPr>
              <w:t>252,866.57</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2"/>
                <w:sz w:val="21"/>
              </w:rPr>
              <w:t>186,857.59</w:t>
            </w:r>
          </w:p>
        </w:tc>
        <w:tc>
          <w:tcPr>
            <w:tcW w:w="1798" w:type="dxa"/>
            <w:tcBorders>
              <w:top w:val="nil" w:sz="6" w:space="0" w:color="auto"/>
              <w:left w:val="single" w:sz="4" w:space="0" w:color="000000"/>
              <w:bottom w:val="nil" w:sz="6" w:space="0" w:color="auto"/>
              <w:right w:val="nil" w:sz="6" w:space="0" w:color="auto"/>
            </w:tcBorders>
          </w:tcPr>
          <w:p>
            <w:pPr>
              <w:pStyle w:val="TableParagraph"/>
              <w:spacing w:line="240" w:lineRule="auto" w:before="119"/>
              <w:ind w:right="102"/>
              <w:jc w:val="right"/>
              <w:rPr>
                <w:rFonts w:ascii="Calibri" w:hAnsi="Calibri" w:cs="Calibri" w:eastAsia="Calibri" w:hint="default"/>
                <w:sz w:val="21"/>
                <w:szCs w:val="21"/>
              </w:rPr>
            </w:pPr>
            <w:r>
              <w:rPr>
                <w:rFonts w:ascii="Calibri"/>
                <w:sz w:val="21"/>
              </w:rPr>
              <w:t>3%</w:t>
            </w:r>
          </w:p>
        </w:tc>
      </w:tr>
      <w:tr>
        <w:trPr>
          <w:trHeight w:val="36" w:hRule="exact"/>
        </w:trPr>
        <w:tc>
          <w:tcPr>
            <w:tcW w:w="1873"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single" w:sz="4" w:space="0" w:color="000000"/>
            </w:tcBorders>
          </w:tcPr>
          <w:p>
            <w:pPr/>
          </w:p>
        </w:tc>
        <w:tc>
          <w:tcPr>
            <w:tcW w:w="1853"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87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河道费</w:t>
            </w:r>
          </w:p>
        </w:tc>
        <w:tc>
          <w:tcPr>
            <w:tcW w:w="2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Calibri" w:hAnsi="Calibri" w:cs="Calibri" w:eastAsia="Calibri" w:hint="default"/>
                <w:sz w:val="21"/>
                <w:szCs w:val="21"/>
              </w:rPr>
            </w:pPr>
            <w:r>
              <w:rPr>
                <w:rFonts w:ascii="Calibri"/>
                <w:spacing w:val="-2"/>
                <w:sz w:val="21"/>
              </w:rPr>
              <w:t>84,288.89</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0"/>
              <w:jc w:val="right"/>
              <w:rPr>
                <w:rFonts w:ascii="Calibri" w:hAnsi="Calibri" w:cs="Calibri" w:eastAsia="Calibri" w:hint="default"/>
                <w:sz w:val="21"/>
                <w:szCs w:val="21"/>
              </w:rPr>
            </w:pPr>
            <w:r>
              <w:rPr>
                <w:rFonts w:ascii="Calibri"/>
                <w:spacing w:val="-2"/>
                <w:sz w:val="21"/>
              </w:rPr>
              <w:t>62,415.86</w:t>
            </w:r>
          </w:p>
        </w:tc>
        <w:tc>
          <w:tcPr>
            <w:tcW w:w="1798"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right="102"/>
              <w:jc w:val="right"/>
              <w:rPr>
                <w:rFonts w:ascii="Calibri" w:hAnsi="Calibri" w:cs="Calibri" w:eastAsia="Calibri" w:hint="default"/>
                <w:sz w:val="21"/>
                <w:szCs w:val="21"/>
              </w:rPr>
            </w:pPr>
            <w:r>
              <w:rPr>
                <w:rFonts w:ascii="Calibri"/>
                <w:sz w:val="21"/>
              </w:rPr>
              <w:t>1%</w:t>
            </w:r>
          </w:p>
        </w:tc>
      </w:tr>
      <w:tr>
        <w:trPr>
          <w:trHeight w:val="418" w:hRule="exact"/>
        </w:trPr>
        <w:tc>
          <w:tcPr>
            <w:tcW w:w="1873" w:type="dxa"/>
            <w:tcBorders>
              <w:top w:val="nil" w:sz="6" w:space="0" w:color="auto"/>
              <w:left w:val="nil" w:sz="6" w:space="0" w:color="auto"/>
              <w:bottom w:val="single" w:sz="12" w:space="0" w:color="000000"/>
              <w:right w:val="single" w:sz="4" w:space="0" w:color="000000"/>
            </w:tcBorders>
          </w:tcPr>
          <w:p>
            <w:pPr>
              <w:pStyle w:val="TableParagraph"/>
              <w:tabs>
                <w:tab w:pos="1048" w:val="left" w:leader="none"/>
              </w:tabs>
              <w:spacing w:line="240" w:lineRule="auto" w:before="74"/>
              <w:ind w:left="62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5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right="101"/>
              <w:jc w:val="right"/>
              <w:rPr>
                <w:rFonts w:ascii="Calibri" w:hAnsi="Calibri" w:cs="Calibri" w:eastAsia="Calibri" w:hint="default"/>
                <w:sz w:val="21"/>
                <w:szCs w:val="21"/>
              </w:rPr>
            </w:pPr>
            <w:r>
              <w:rPr>
                <w:rFonts w:ascii="Calibri"/>
                <w:spacing w:val="-2"/>
                <w:sz w:val="21"/>
              </w:rPr>
              <w:t>15,303,691.82</w:t>
            </w:r>
          </w:p>
        </w:tc>
        <w:tc>
          <w:tcPr>
            <w:tcW w:w="18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right="100"/>
              <w:jc w:val="right"/>
              <w:rPr>
                <w:rFonts w:ascii="Calibri" w:hAnsi="Calibri" w:cs="Calibri" w:eastAsia="Calibri" w:hint="default"/>
                <w:sz w:val="21"/>
                <w:szCs w:val="21"/>
              </w:rPr>
            </w:pPr>
            <w:r>
              <w:rPr>
                <w:rFonts w:ascii="Calibri"/>
                <w:spacing w:val="-2"/>
                <w:sz w:val="21"/>
              </w:rPr>
              <w:t>6,259,555.66</w:t>
            </w:r>
          </w:p>
        </w:tc>
        <w:tc>
          <w:tcPr>
            <w:tcW w:w="1798" w:type="dxa"/>
            <w:tcBorders>
              <w:top w:val="nil" w:sz="6" w:space="0" w:color="auto"/>
              <w:left w:val="single" w:sz="4" w:space="0" w:color="000000"/>
              <w:bottom w:val="single" w:sz="12" w:space="0" w:color="000000"/>
              <w:right w:val="nil" w:sz="6" w:space="0" w:color="auto"/>
            </w:tcBorders>
          </w:tcPr>
          <w:p>
            <w:pPr/>
          </w:p>
        </w:tc>
      </w:tr>
    </w:tbl>
    <w:p>
      <w:pPr>
        <w:spacing w:before="74"/>
        <w:ind w:left="2426" w:right="1679" w:firstLine="0"/>
        <w:jc w:val="left"/>
        <w:rPr>
          <w:rFonts w:ascii="宋体" w:hAnsi="宋体" w:cs="宋体" w:eastAsia="宋体" w:hint="default"/>
          <w:sz w:val="21"/>
          <w:szCs w:val="21"/>
        </w:rPr>
      </w:pPr>
      <w:r>
        <w:rPr/>
        <w:pict>
          <v:group style="position:absolute;margin-left:120.5pt;margin-top:-88.196312pt;width:402pt;height:5.2pt;mso-position-horizontal-relative:page;mso-position-vertical-relative:paragraph;z-index:-1136560" coordorigin="2410,-1764" coordsize="8040,104">
            <v:shape style="position:absolute;left:2410;top:-1764;width:1873;height:103" type="#_x0000_t75" stroked="false">
              <v:imagedata r:id="rId460" o:title=""/>
            </v:shape>
            <v:shape style="position:absolute;left:4259;top:-1670;width:4388;height:10" type="#_x0000_t75" stroked="false">
              <v:imagedata r:id="rId458" o:title=""/>
            </v:shape>
            <v:shape style="position:absolute;left:8641;top:-1670;width:1808;height:10" type="#_x0000_t75" stroked="false">
              <v:imagedata r:id="rId459" o:title=""/>
            </v:shape>
            <w10:wrap type="none"/>
          </v:group>
        </w:pict>
      </w:r>
      <w:r>
        <w:rPr/>
        <w:pict>
          <v:group style="position:absolute;margin-left:120.5pt;margin-top:-67.676315pt;width:402pt;height:5.2pt;mso-position-horizontal-relative:page;mso-position-vertical-relative:paragraph;z-index:-1136536" coordorigin="2410,-1354" coordsize="8040,104">
            <v:shape style="position:absolute;left:2410;top:-1354;width:1873;height:103" type="#_x0000_t75" stroked="false">
              <v:imagedata r:id="rId460" o:title=""/>
            </v:shape>
            <v:shape style="position:absolute;left:4259;top:-1260;width:4388;height:10" type="#_x0000_t75" stroked="false">
              <v:imagedata r:id="rId461" o:title=""/>
            </v:shape>
            <v:shape style="position:absolute;left:8641;top:-1260;width:1808;height:10" type="#_x0000_t75" stroked="false">
              <v:imagedata r:id="rId462" o:title=""/>
            </v:shape>
            <w10:wrap type="none"/>
          </v:group>
        </w:pict>
      </w:r>
      <w:r>
        <w:rPr/>
        <w:pict>
          <v:group style="position:absolute;margin-left:120.5pt;margin-top:-47.156345pt;width:402pt;height:5.05pt;mso-position-horizontal-relative:page;mso-position-vertical-relative:paragraph;z-index:-1136512" coordorigin="2410,-943" coordsize="8040,101">
            <v:shape style="position:absolute;left:2410;top:-943;width:1873;height:101" type="#_x0000_t75" stroked="false">
              <v:imagedata r:id="rId457" o:title=""/>
            </v:shape>
            <v:shape style="position:absolute;left:4259;top:-852;width:4388;height:10" type="#_x0000_t75" stroked="false">
              <v:imagedata r:id="rId458" o:title=""/>
            </v:shape>
            <v:shape style="position:absolute;left:8641;top:-852;width:1808;height:10" type="#_x0000_t75" stroked="false">
              <v:imagedata r:id="rId459" o:title=""/>
            </v:shape>
            <w10:wrap type="none"/>
          </v:group>
        </w:pict>
      </w:r>
      <w:r>
        <w:rPr/>
        <w:pict>
          <v:group style="position:absolute;margin-left:120.5pt;margin-top:-26.756344pt;width:402pt;height:5.2pt;mso-position-horizontal-relative:page;mso-position-vertical-relative:paragraph;z-index:-1136488" coordorigin="2410,-535" coordsize="8040,104">
            <v:shape style="position:absolute;left:2410;top:-535;width:1873;height:103" type="#_x0000_t75" stroked="false">
              <v:imagedata r:id="rId460" o:title=""/>
            </v:shape>
            <v:shape style="position:absolute;left:4259;top:-442;width:4388;height:10" type="#_x0000_t75" stroked="false">
              <v:imagedata r:id="rId458" o:title=""/>
            </v:shape>
            <v:shape style="position:absolute;left:8641;top:-442;width:1808;height:10" type="#_x0000_t75" stroked="false">
              <v:imagedata r:id="rId459" o:title=""/>
            </v:shape>
            <w10:wrap type="none"/>
          </v:group>
        </w:pict>
      </w:r>
      <w:r>
        <w:rPr>
          <w:rFonts w:ascii="宋体" w:hAnsi="宋体" w:cs="宋体" w:eastAsia="宋体" w:hint="default"/>
          <w:b/>
          <w:bCs/>
          <w:sz w:val="21"/>
          <w:szCs w:val="21"/>
        </w:rPr>
        <w:t>报告期内公司享受的所得税优惠政策详见本附注三</w:t>
      </w:r>
      <w:r>
        <w:rPr>
          <w:rFonts w:ascii="宋体" w:hAnsi="宋体" w:cs="宋体" w:eastAsia="宋体" w:hint="default"/>
          <w:b/>
          <w:bCs/>
          <w:sz w:val="21"/>
          <w:szCs w:val="21"/>
        </w:rPr>
        <w:t>-2</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p>
      <w:pPr>
        <w:spacing w:before="0"/>
        <w:ind w:left="1786" w:right="1679" w:firstLine="0"/>
        <w:jc w:val="left"/>
        <w:rPr>
          <w:rFonts w:ascii="宋体" w:hAnsi="宋体" w:cs="宋体" w:eastAsia="宋体" w:hint="default"/>
          <w:sz w:val="21"/>
          <w:szCs w:val="21"/>
        </w:rPr>
      </w:pPr>
      <w:r>
        <w:rPr/>
        <w:pict>
          <v:shape style="position:absolute;margin-left:236.809998pt;margin-top:17.78367pt;width:.48pt;height:.12pt;mso-position-horizontal-relative:page;mso-position-vertical-relative:paragraph;z-index:-1136464" type="#_x0000_t75" stroked="false">
            <v:imagedata r:id="rId463" o:title=""/>
          </v:shape>
        </w:pict>
      </w:r>
      <w:r>
        <w:rPr/>
        <w:pict>
          <v:shape style="position:absolute;margin-left:373.390015pt;margin-top:17.78367pt;width:.48001pt;height:.12pt;mso-position-horizontal-relative:page;mso-position-vertical-relative:paragraph;z-index:-1136440" type="#_x0000_t75" stroked="false">
            <v:imagedata r:id="rId463" o:title=""/>
          </v:shape>
        </w:pict>
      </w:r>
      <w:r>
        <w:rPr/>
        <w:pict>
          <v:group style="position:absolute;margin-left:120.5pt;margin-top:33.263649pt;width:382.8pt;height:5.05pt;mso-position-horizontal-relative:page;mso-position-vertical-relative:paragraph;z-index:-1136416" coordorigin="2410,665" coordsize="7656,101">
            <v:shape style="position:absolute;left:2410;top:665;width:2345;height:101" type="#_x0000_t75" stroked="false">
              <v:imagedata r:id="rId464" o:title=""/>
            </v:shape>
            <v:shape style="position:absolute;left:4731;top:756;width:2736;height:10" type="#_x0000_t75" stroked="false">
              <v:imagedata r:id="rId465" o:title=""/>
            </v:shape>
            <v:shape style="position:absolute;left:7463;top:756;width:2602;height:10" type="#_x0000_t75" stroked="false">
              <v:imagedata r:id="rId466" o:title=""/>
            </v:shape>
            <w10:wrap type="none"/>
          </v:group>
        </w:pict>
      </w:r>
      <w:r>
        <w:rPr/>
        <w:pict>
          <v:group style="position:absolute;margin-left:120.5pt;margin-top:53.663712pt;width:382.8pt;height:5.2pt;mso-position-horizontal-relative:page;mso-position-vertical-relative:paragraph;z-index:-1136392" coordorigin="2410,1073" coordsize="7656,104">
            <v:shape style="position:absolute;left:2410;top:1073;width:2345;height:103" type="#_x0000_t75" stroked="false">
              <v:imagedata r:id="rId443" o:title=""/>
            </v:shape>
            <v:shape style="position:absolute;left:4731;top:1167;width:2736;height:10" type="#_x0000_t75" stroked="false">
              <v:imagedata r:id="rId444" o:title=""/>
            </v:shape>
            <v:shape style="position:absolute;left:7463;top:1167;width:2602;height:10" type="#_x0000_t75" stroked="false">
              <v:imagedata r:id="rId445" o:title=""/>
            </v:shape>
            <w10:wrap type="none"/>
          </v:group>
        </w:pict>
      </w:r>
      <w:r>
        <w:rPr/>
        <w:pict>
          <v:group style="position:absolute;margin-left:120.5pt;margin-top:74.183708pt;width:382.8pt;height:5.05pt;mso-position-horizontal-relative:page;mso-position-vertical-relative:paragraph;z-index:-1136368" coordorigin="2410,1484" coordsize="7656,101">
            <v:shape style="position:absolute;left:2410;top:1484;width:2345;height:101" type="#_x0000_t75" stroked="false">
              <v:imagedata r:id="rId464" o:title=""/>
            </v:shape>
            <v:shape style="position:absolute;left:4731;top:1575;width:2736;height:10" type="#_x0000_t75" stroked="false">
              <v:imagedata r:id="rId465" o:title=""/>
            </v:shape>
            <v:shape style="position:absolute;left:7463;top:1575;width:2602;height:10" type="#_x0000_t75" stroked="false">
              <v:imagedata r:id="rId466" o:title=""/>
            </v:shape>
            <w10:wrap type="none"/>
          </v:group>
        </w:pict>
      </w:r>
      <w:r>
        <w:rPr/>
        <w:pict>
          <v:group style="position:absolute;margin-left:120.5pt;margin-top:94.583649pt;width:382.8pt;height:5.2pt;mso-position-horizontal-relative:page;mso-position-vertical-relative:paragraph;z-index:-1136344" coordorigin="2410,1892" coordsize="7656,104">
            <v:shape style="position:absolute;left:2410;top:1892;width:2345;height:103" type="#_x0000_t75" stroked="false">
              <v:imagedata r:id="rId467" o:title=""/>
            </v:shape>
            <v:shape style="position:absolute;left:4731;top:1985;width:2736;height:10" type="#_x0000_t75" stroked="false">
              <v:imagedata r:id="rId465" o:title=""/>
            </v:shape>
            <v:shape style="position:absolute;left:7463;top:1985;width:2602;height:10" type="#_x0000_t75" stroked="false">
              <v:imagedata r:id="rId46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10"/>
        <w:rPr>
          <w:rFonts w:ascii="宋体" w:hAnsi="宋体" w:cs="宋体" w:eastAsia="宋体" w:hint="default"/>
          <w:b/>
          <w:bCs/>
          <w:sz w:val="2"/>
          <w:szCs w:val="2"/>
        </w:rPr>
      </w:pPr>
    </w:p>
    <w:tbl>
      <w:tblPr>
        <w:tblW w:w="0" w:type="auto"/>
        <w:jc w:val="left"/>
        <w:tblInd w:w="2395" w:type="dxa"/>
        <w:tblLayout w:type="fixed"/>
        <w:tblCellMar>
          <w:top w:w="0" w:type="dxa"/>
          <w:left w:w="0" w:type="dxa"/>
          <w:bottom w:w="0" w:type="dxa"/>
          <w:right w:w="0" w:type="dxa"/>
        </w:tblCellMar>
        <w:tblLook w:val="01E0"/>
      </w:tblPr>
      <w:tblGrid>
        <w:gridCol w:w="2345"/>
        <w:gridCol w:w="2732"/>
        <w:gridCol w:w="2592"/>
      </w:tblGrid>
      <w:tr>
        <w:trPr>
          <w:trHeight w:val="324" w:hRule="exact"/>
        </w:trPr>
        <w:tc>
          <w:tcPr>
            <w:tcW w:w="2345" w:type="dxa"/>
            <w:tcBorders>
              <w:top w:val="single" w:sz="12" w:space="0" w:color="000000"/>
              <w:left w:val="nil" w:sz="6" w:space="0" w:color="auto"/>
              <w:bottom w:val="nil" w:sz="6" w:space="0" w:color="auto"/>
              <w:right w:val="single" w:sz="4" w:space="0" w:color="000000"/>
            </w:tcBorders>
          </w:tcPr>
          <w:p>
            <w:pPr>
              <w:pStyle w:val="TableParagraph"/>
              <w:tabs>
                <w:tab w:pos="525" w:val="left" w:leader="none"/>
              </w:tabs>
              <w:spacing w:line="240" w:lineRule="auto" w:before="74"/>
              <w:ind w:right="790"/>
              <w:jc w:val="right"/>
              <w:rPr>
                <w:rFonts w:ascii="宋体" w:hAnsi="宋体" w:cs="宋体" w:eastAsia="宋体" w:hint="default"/>
                <w:sz w:val="21"/>
                <w:szCs w:val="21"/>
              </w:rPr>
            </w:pPr>
            <w:r>
              <w:rPr>
                <w:rFonts w:ascii="宋体" w:hAnsi="宋体" w:cs="宋体" w:eastAsia="宋体" w:hint="default"/>
                <w:sz w:val="21"/>
                <w:szCs w:val="21"/>
              </w:rPr>
              <w:t>账</w:t>
              <w:tab/>
              <w:t>龄</w:t>
            </w:r>
          </w:p>
        </w:tc>
        <w:tc>
          <w:tcPr>
            <w:tcW w:w="2732" w:type="dxa"/>
            <w:tcBorders>
              <w:top w:val="single" w:sz="12" w:space="0" w:color="000000"/>
              <w:left w:val="single" w:sz="4" w:space="0" w:color="000000"/>
              <w:bottom w:val="nil" w:sz="6" w:space="0" w:color="auto"/>
              <w:right w:val="single" w:sz="4" w:space="0" w:color="000000"/>
            </w:tcBorders>
          </w:tcPr>
          <w:p>
            <w:pPr>
              <w:pStyle w:val="TableParagraph"/>
              <w:spacing w:line="276" w:lineRule="exact" w:before="74"/>
              <w:ind w:left="489"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2592" w:type="dxa"/>
            <w:vMerge w:val="restart"/>
            <w:tcBorders>
              <w:top w:val="single" w:sz="12" w:space="0" w:color="000000"/>
              <w:left w:val="single" w:sz="4" w:space="0" w:color="000000"/>
              <w:right w:val="nil" w:sz="6" w:space="0" w:color="auto"/>
            </w:tcBorders>
          </w:tcPr>
          <w:p>
            <w:pPr>
              <w:pStyle w:val="TableParagraph"/>
              <w:spacing w:line="240" w:lineRule="auto" w:before="74"/>
              <w:ind w:left="419"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2" w:hRule="exact"/>
        </w:trPr>
        <w:tc>
          <w:tcPr>
            <w:tcW w:w="2345" w:type="dxa"/>
            <w:tcBorders>
              <w:top w:val="nil" w:sz="6" w:space="0" w:color="auto"/>
              <w:left w:val="nil" w:sz="6" w:space="0" w:color="auto"/>
              <w:bottom w:val="nil" w:sz="6" w:space="0" w:color="auto"/>
              <w:right w:val="nil" w:sz="6" w:space="0" w:color="auto"/>
            </w:tcBorders>
          </w:tcPr>
          <w:p>
            <w:pPr/>
          </w:p>
        </w:tc>
        <w:tc>
          <w:tcPr>
            <w:tcW w:w="2732" w:type="dxa"/>
            <w:tcBorders>
              <w:top w:val="nil" w:sz="6" w:space="0" w:color="auto"/>
              <w:left w:val="nil" w:sz="6" w:space="0" w:color="auto"/>
              <w:bottom w:val="nil" w:sz="6" w:space="0" w:color="auto"/>
              <w:right w:val="single" w:sz="4" w:space="0" w:color="000000"/>
            </w:tcBorders>
          </w:tcPr>
          <w:p>
            <w:pPr/>
          </w:p>
        </w:tc>
        <w:tc>
          <w:tcPr>
            <w:tcW w:w="2592" w:type="dxa"/>
            <w:vMerge/>
            <w:tcBorders>
              <w:left w:val="single" w:sz="4" w:space="0" w:color="000000"/>
              <w:right w:val="nil" w:sz="6" w:space="0" w:color="auto"/>
            </w:tcBorders>
          </w:tcPr>
          <w:p>
            <w:pPr/>
          </w:p>
        </w:tc>
      </w:tr>
      <w:tr>
        <w:trPr>
          <w:trHeight w:val="38" w:hRule="exact"/>
        </w:trPr>
        <w:tc>
          <w:tcPr>
            <w:tcW w:w="2345" w:type="dxa"/>
            <w:tcBorders>
              <w:top w:val="nil" w:sz="6" w:space="0" w:color="auto"/>
              <w:left w:val="nil" w:sz="6" w:space="0" w:color="auto"/>
              <w:bottom w:val="nil" w:sz="6" w:space="0" w:color="auto"/>
              <w:right w:val="nil" w:sz="6" w:space="0" w:color="auto"/>
            </w:tcBorders>
          </w:tcPr>
          <w:p>
            <w:pPr/>
          </w:p>
        </w:tc>
        <w:tc>
          <w:tcPr>
            <w:tcW w:w="2732" w:type="dxa"/>
            <w:tcBorders>
              <w:top w:val="nil" w:sz="6" w:space="0" w:color="auto"/>
              <w:left w:val="nil" w:sz="6" w:space="0" w:color="auto"/>
              <w:bottom w:val="nil" w:sz="6" w:space="0" w:color="auto"/>
              <w:right w:val="single" w:sz="4" w:space="0" w:color="000000"/>
            </w:tcBorders>
          </w:tcPr>
          <w:p>
            <w:pPr/>
          </w:p>
        </w:tc>
        <w:tc>
          <w:tcPr>
            <w:tcW w:w="2592" w:type="dxa"/>
            <w:vMerge/>
            <w:tcBorders>
              <w:left w:val="single" w:sz="4" w:space="0" w:color="000000"/>
              <w:bottom w:val="nil" w:sz="6" w:space="0" w:color="auto"/>
              <w:right w:val="nil" w:sz="6" w:space="0" w:color="auto"/>
            </w:tcBorders>
          </w:tcPr>
          <w:p>
            <w:pPr/>
          </w:p>
        </w:tc>
      </w:tr>
      <w:tr>
        <w:trPr>
          <w:trHeight w:val="372" w:hRule="exact"/>
        </w:trPr>
        <w:tc>
          <w:tcPr>
            <w:tcW w:w="234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pacing w:val="7"/>
                <w:sz w:val="21"/>
                <w:szCs w:val="21"/>
              </w:rPr>
              <w:t> </w:t>
            </w:r>
            <w:r>
              <w:rPr>
                <w:rFonts w:ascii="宋体" w:hAnsi="宋体" w:cs="宋体" w:eastAsia="宋体" w:hint="default"/>
                <w:sz w:val="21"/>
                <w:szCs w:val="21"/>
              </w:rPr>
              <w:t>年以内</w:t>
            </w:r>
          </w:p>
        </w:tc>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1"/>
              <w:jc w:val="right"/>
              <w:rPr>
                <w:rFonts w:ascii="Calibri" w:hAnsi="Calibri" w:cs="Calibri" w:eastAsia="Calibri" w:hint="default"/>
                <w:sz w:val="21"/>
                <w:szCs w:val="21"/>
              </w:rPr>
            </w:pPr>
            <w:r>
              <w:rPr>
                <w:rFonts w:ascii="Calibri"/>
                <w:spacing w:val="-2"/>
                <w:sz w:val="21"/>
              </w:rPr>
              <w:t>16,385,814.00</w:t>
            </w:r>
          </w:p>
        </w:tc>
        <w:tc>
          <w:tcPr>
            <w:tcW w:w="2592" w:type="dxa"/>
            <w:tcBorders>
              <w:top w:val="nil" w:sz="6" w:space="0" w:color="auto"/>
              <w:left w:val="single" w:sz="4" w:space="0" w:color="000000"/>
              <w:bottom w:val="nil" w:sz="6" w:space="0" w:color="auto"/>
              <w:right w:val="nil" w:sz="6" w:space="0" w:color="auto"/>
            </w:tcBorders>
          </w:tcPr>
          <w:p>
            <w:pPr>
              <w:pStyle w:val="TableParagraph"/>
              <w:spacing w:line="240" w:lineRule="auto" w:before="117"/>
              <w:ind w:right="104"/>
              <w:jc w:val="right"/>
              <w:rPr>
                <w:rFonts w:ascii="Calibri" w:hAnsi="Calibri" w:cs="Calibri" w:eastAsia="Calibri" w:hint="default"/>
                <w:sz w:val="21"/>
                <w:szCs w:val="21"/>
              </w:rPr>
            </w:pPr>
            <w:r>
              <w:rPr>
                <w:rFonts w:ascii="Calibri"/>
                <w:spacing w:val="-1"/>
                <w:sz w:val="21"/>
              </w:rPr>
              <w:t>13,281,609.09</w:t>
            </w:r>
          </w:p>
        </w:tc>
      </w:tr>
      <w:tr>
        <w:trPr>
          <w:trHeight w:val="38" w:hRule="exact"/>
        </w:trPr>
        <w:tc>
          <w:tcPr>
            <w:tcW w:w="2345" w:type="dxa"/>
            <w:tcBorders>
              <w:top w:val="nil" w:sz="6" w:space="0" w:color="auto"/>
              <w:left w:val="nil" w:sz="6" w:space="0" w:color="auto"/>
              <w:bottom w:val="nil" w:sz="6" w:space="0" w:color="auto"/>
              <w:right w:val="nil" w:sz="6" w:space="0" w:color="auto"/>
            </w:tcBorders>
          </w:tcPr>
          <w:p>
            <w:pPr/>
          </w:p>
        </w:tc>
        <w:tc>
          <w:tcPr>
            <w:tcW w:w="2732" w:type="dxa"/>
            <w:tcBorders>
              <w:top w:val="nil" w:sz="6" w:space="0" w:color="auto"/>
              <w:left w:val="nil" w:sz="6" w:space="0" w:color="auto"/>
              <w:bottom w:val="nil" w:sz="6" w:space="0" w:color="auto"/>
              <w:right w:val="single" w:sz="4" w:space="0" w:color="000000"/>
            </w:tcBorders>
          </w:tcPr>
          <w:p>
            <w:pPr/>
          </w:p>
        </w:tc>
        <w:tc>
          <w:tcPr>
            <w:tcW w:w="2592" w:type="dxa"/>
            <w:tcBorders>
              <w:top w:val="nil" w:sz="6" w:space="0" w:color="auto"/>
              <w:left w:val="single" w:sz="4" w:space="0" w:color="000000"/>
              <w:bottom w:val="nil" w:sz="6" w:space="0" w:color="auto"/>
              <w:right w:val="nil" w:sz="6" w:space="0" w:color="auto"/>
            </w:tcBorders>
          </w:tcPr>
          <w:p>
            <w:pPr/>
          </w:p>
        </w:tc>
      </w:tr>
      <w:tr>
        <w:trPr>
          <w:trHeight w:val="372" w:hRule="exact"/>
        </w:trPr>
        <w:tc>
          <w:tcPr>
            <w:tcW w:w="234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z w:val="21"/>
                <w:szCs w:val="21"/>
              </w:rPr>
              <w:t>–</w:t>
            </w:r>
            <w:r>
              <w:rPr>
                <w:rFonts w:ascii="Calibri" w:hAnsi="Calibri" w:cs="Calibri" w:eastAsia="Calibri" w:hint="default"/>
                <w:sz w:val="21"/>
                <w:szCs w:val="21"/>
              </w:rPr>
              <w:t>2</w:t>
            </w:r>
            <w:r>
              <w:rPr>
                <w:rFonts w:ascii="Calibri" w:hAnsi="Calibri" w:cs="Calibri" w:eastAsia="Calibri" w:hint="default"/>
                <w:spacing w:val="7"/>
                <w:sz w:val="21"/>
                <w:szCs w:val="21"/>
              </w:rPr>
              <w:t> </w:t>
            </w:r>
            <w:r>
              <w:rPr>
                <w:rFonts w:ascii="宋体" w:hAnsi="宋体" w:cs="宋体" w:eastAsia="宋体" w:hint="default"/>
                <w:sz w:val="21"/>
                <w:szCs w:val="21"/>
              </w:rPr>
              <w:t>年</w:t>
            </w:r>
          </w:p>
        </w:tc>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1"/>
              <w:jc w:val="right"/>
              <w:rPr>
                <w:rFonts w:ascii="Calibri" w:hAnsi="Calibri" w:cs="Calibri" w:eastAsia="Calibri" w:hint="default"/>
                <w:sz w:val="21"/>
                <w:szCs w:val="21"/>
              </w:rPr>
            </w:pPr>
            <w:r>
              <w:rPr>
                <w:rFonts w:ascii="Calibri"/>
                <w:spacing w:val="-2"/>
                <w:sz w:val="21"/>
              </w:rPr>
              <w:t>2,798,294.52</w:t>
            </w:r>
          </w:p>
        </w:tc>
        <w:tc>
          <w:tcPr>
            <w:tcW w:w="2592"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4"/>
              <w:jc w:val="right"/>
              <w:rPr>
                <w:rFonts w:ascii="Calibri" w:hAnsi="Calibri" w:cs="Calibri" w:eastAsia="Calibri" w:hint="default"/>
                <w:sz w:val="21"/>
                <w:szCs w:val="21"/>
              </w:rPr>
            </w:pPr>
            <w:r>
              <w:rPr>
                <w:rFonts w:ascii="Calibri"/>
                <w:spacing w:val="-2"/>
                <w:sz w:val="21"/>
              </w:rPr>
              <w:t>572,048.78</w:t>
            </w:r>
          </w:p>
        </w:tc>
      </w:tr>
      <w:tr>
        <w:trPr>
          <w:trHeight w:val="36" w:hRule="exact"/>
        </w:trPr>
        <w:tc>
          <w:tcPr>
            <w:tcW w:w="2345" w:type="dxa"/>
            <w:tcBorders>
              <w:top w:val="nil" w:sz="6" w:space="0" w:color="auto"/>
              <w:left w:val="nil" w:sz="6" w:space="0" w:color="auto"/>
              <w:bottom w:val="nil" w:sz="6" w:space="0" w:color="auto"/>
              <w:right w:val="nil" w:sz="6" w:space="0" w:color="auto"/>
            </w:tcBorders>
          </w:tcPr>
          <w:p>
            <w:pPr/>
          </w:p>
        </w:tc>
        <w:tc>
          <w:tcPr>
            <w:tcW w:w="2732" w:type="dxa"/>
            <w:tcBorders>
              <w:top w:val="nil" w:sz="6" w:space="0" w:color="auto"/>
              <w:left w:val="nil" w:sz="6" w:space="0" w:color="auto"/>
              <w:bottom w:val="nil" w:sz="6" w:space="0" w:color="auto"/>
              <w:right w:val="single" w:sz="4" w:space="0" w:color="000000"/>
            </w:tcBorders>
          </w:tcPr>
          <w:p>
            <w:pPr/>
          </w:p>
        </w:tc>
        <w:tc>
          <w:tcPr>
            <w:tcW w:w="2592" w:type="dxa"/>
            <w:tcBorders>
              <w:top w:val="nil" w:sz="6" w:space="0" w:color="auto"/>
              <w:left w:val="single" w:sz="4" w:space="0" w:color="000000"/>
              <w:bottom w:val="nil" w:sz="6" w:space="0" w:color="auto"/>
              <w:right w:val="nil" w:sz="6" w:space="0" w:color="auto"/>
            </w:tcBorders>
          </w:tcPr>
          <w:p>
            <w:pPr/>
          </w:p>
        </w:tc>
      </w:tr>
      <w:tr>
        <w:trPr>
          <w:trHeight w:val="374" w:hRule="exact"/>
        </w:trPr>
        <w:tc>
          <w:tcPr>
            <w:tcW w:w="234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Calibri" w:hAnsi="Calibri" w:cs="Calibri" w:eastAsia="Calibri" w:hint="default"/>
                <w:sz w:val="21"/>
                <w:szCs w:val="21"/>
              </w:rPr>
              <w:t>2-3</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1"/>
              <w:jc w:val="right"/>
              <w:rPr>
                <w:rFonts w:ascii="Calibri" w:hAnsi="Calibri" w:cs="Calibri" w:eastAsia="Calibri" w:hint="default"/>
                <w:sz w:val="21"/>
                <w:szCs w:val="21"/>
              </w:rPr>
            </w:pPr>
            <w:r>
              <w:rPr>
                <w:rFonts w:ascii="Calibri"/>
                <w:spacing w:val="-1"/>
                <w:sz w:val="21"/>
              </w:rPr>
              <w:t>333,464.11</w:t>
            </w:r>
          </w:p>
        </w:tc>
        <w:tc>
          <w:tcPr>
            <w:tcW w:w="2592" w:type="dxa"/>
            <w:tcBorders>
              <w:top w:val="nil" w:sz="6" w:space="0" w:color="auto"/>
              <w:left w:val="single" w:sz="4" w:space="0" w:color="000000"/>
              <w:bottom w:val="nil" w:sz="6" w:space="0" w:color="auto"/>
              <w:right w:val="nil" w:sz="6" w:space="0" w:color="auto"/>
            </w:tcBorders>
          </w:tcPr>
          <w:p>
            <w:pPr>
              <w:pStyle w:val="TableParagraph"/>
              <w:spacing w:line="240" w:lineRule="auto" w:before="117"/>
              <w:ind w:right="105"/>
              <w:jc w:val="right"/>
              <w:rPr>
                <w:rFonts w:ascii="Calibri" w:hAnsi="Calibri" w:cs="Calibri" w:eastAsia="Calibri" w:hint="default"/>
                <w:sz w:val="21"/>
                <w:szCs w:val="21"/>
              </w:rPr>
            </w:pPr>
            <w:r>
              <w:rPr>
                <w:rFonts w:ascii="Calibri"/>
                <w:spacing w:val="-2"/>
                <w:sz w:val="21"/>
              </w:rPr>
              <w:t>66,933.40</w:t>
            </w:r>
          </w:p>
        </w:tc>
      </w:tr>
      <w:tr>
        <w:trPr>
          <w:trHeight w:val="36" w:hRule="exact"/>
        </w:trPr>
        <w:tc>
          <w:tcPr>
            <w:tcW w:w="2345" w:type="dxa"/>
            <w:tcBorders>
              <w:top w:val="nil" w:sz="6" w:space="0" w:color="auto"/>
              <w:left w:val="nil" w:sz="6" w:space="0" w:color="auto"/>
              <w:bottom w:val="nil" w:sz="6" w:space="0" w:color="auto"/>
              <w:right w:val="nil" w:sz="6" w:space="0" w:color="auto"/>
            </w:tcBorders>
          </w:tcPr>
          <w:p>
            <w:pPr/>
          </w:p>
        </w:tc>
        <w:tc>
          <w:tcPr>
            <w:tcW w:w="2732" w:type="dxa"/>
            <w:tcBorders>
              <w:top w:val="nil" w:sz="6" w:space="0" w:color="auto"/>
              <w:left w:val="nil" w:sz="6" w:space="0" w:color="auto"/>
              <w:bottom w:val="nil" w:sz="6" w:space="0" w:color="auto"/>
              <w:right w:val="single" w:sz="4" w:space="0" w:color="000000"/>
            </w:tcBorders>
          </w:tcPr>
          <w:p>
            <w:pPr/>
          </w:p>
        </w:tc>
        <w:tc>
          <w:tcPr>
            <w:tcW w:w="2592"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34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Calibri" w:hAnsi="Calibri" w:cs="Calibri" w:eastAsia="Calibri" w:hint="default"/>
                <w:sz w:val="21"/>
                <w:szCs w:val="21"/>
              </w:rPr>
              <w:t>3</w:t>
            </w:r>
            <w:r>
              <w:rPr>
                <w:rFonts w:ascii="Calibri" w:hAnsi="Calibri" w:cs="Calibri" w:eastAsia="Calibri" w:hint="default"/>
                <w:spacing w:val="7"/>
                <w:sz w:val="21"/>
                <w:szCs w:val="21"/>
              </w:rPr>
              <w:t> </w:t>
            </w:r>
            <w:r>
              <w:rPr>
                <w:rFonts w:ascii="宋体" w:hAnsi="宋体" w:cs="宋体" w:eastAsia="宋体" w:hint="default"/>
                <w:sz w:val="21"/>
                <w:szCs w:val="21"/>
              </w:rPr>
              <w:t>年以上</w:t>
            </w:r>
          </w:p>
        </w:tc>
        <w:tc>
          <w:tcPr>
            <w:tcW w:w="2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1"/>
              <w:jc w:val="right"/>
              <w:rPr>
                <w:rFonts w:ascii="Calibri" w:hAnsi="Calibri" w:cs="Calibri" w:eastAsia="Calibri" w:hint="default"/>
                <w:sz w:val="21"/>
                <w:szCs w:val="21"/>
              </w:rPr>
            </w:pPr>
            <w:r>
              <w:rPr>
                <w:rFonts w:ascii="Calibri"/>
                <w:spacing w:val="-2"/>
                <w:sz w:val="21"/>
              </w:rPr>
              <w:t>1,501,164.00</w:t>
            </w:r>
          </w:p>
        </w:tc>
        <w:tc>
          <w:tcPr>
            <w:tcW w:w="2592" w:type="dxa"/>
            <w:tcBorders>
              <w:top w:val="nil" w:sz="6" w:space="0" w:color="auto"/>
              <w:left w:val="single" w:sz="4" w:space="0" w:color="000000"/>
              <w:bottom w:val="nil" w:sz="6" w:space="0" w:color="auto"/>
              <w:right w:val="nil" w:sz="6" w:space="0" w:color="auto"/>
            </w:tcBorders>
          </w:tcPr>
          <w:p>
            <w:pPr>
              <w:pStyle w:val="TableParagraph"/>
              <w:spacing w:line="240" w:lineRule="auto" w:before="117"/>
              <w:ind w:right="105"/>
              <w:jc w:val="right"/>
              <w:rPr>
                <w:rFonts w:ascii="Calibri" w:hAnsi="Calibri" w:cs="Calibri" w:eastAsia="Calibri" w:hint="default"/>
                <w:sz w:val="21"/>
                <w:szCs w:val="21"/>
              </w:rPr>
            </w:pPr>
            <w:r>
              <w:rPr>
                <w:rFonts w:ascii="Calibri"/>
                <w:spacing w:val="-2"/>
                <w:sz w:val="21"/>
              </w:rPr>
              <w:t>1,432,017.00</w:t>
            </w:r>
          </w:p>
        </w:tc>
      </w:tr>
      <w:tr>
        <w:trPr>
          <w:trHeight w:val="415" w:hRule="exact"/>
        </w:trPr>
        <w:tc>
          <w:tcPr>
            <w:tcW w:w="2345" w:type="dxa"/>
            <w:tcBorders>
              <w:top w:val="nil" w:sz="6" w:space="0" w:color="auto"/>
              <w:left w:val="nil" w:sz="6" w:space="0" w:color="auto"/>
              <w:bottom w:val="single" w:sz="12" w:space="0" w:color="000000"/>
              <w:right w:val="single" w:sz="4" w:space="0" w:color="000000"/>
            </w:tcBorders>
          </w:tcPr>
          <w:p>
            <w:pPr>
              <w:pStyle w:val="TableParagraph"/>
              <w:tabs>
                <w:tab w:pos="422" w:val="left" w:leader="none"/>
              </w:tabs>
              <w:spacing w:line="240" w:lineRule="auto" w:before="74"/>
              <w:ind w:right="843"/>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7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6"/>
              <w:ind w:right="101"/>
              <w:jc w:val="right"/>
              <w:rPr>
                <w:rFonts w:ascii="Calibri" w:hAnsi="Calibri" w:cs="Calibri" w:eastAsia="Calibri" w:hint="default"/>
                <w:sz w:val="21"/>
                <w:szCs w:val="21"/>
              </w:rPr>
            </w:pPr>
            <w:r>
              <w:rPr>
                <w:rFonts w:ascii="Calibri"/>
                <w:spacing w:val="-2"/>
                <w:sz w:val="21"/>
              </w:rPr>
              <w:t>21,018,736.63</w:t>
            </w:r>
          </w:p>
        </w:tc>
        <w:tc>
          <w:tcPr>
            <w:tcW w:w="2592" w:type="dxa"/>
            <w:tcBorders>
              <w:top w:val="nil" w:sz="6" w:space="0" w:color="auto"/>
              <w:left w:val="single" w:sz="4" w:space="0" w:color="000000"/>
              <w:bottom w:val="single" w:sz="12" w:space="0" w:color="000000"/>
              <w:right w:val="nil" w:sz="6" w:space="0" w:color="auto"/>
            </w:tcBorders>
          </w:tcPr>
          <w:p>
            <w:pPr>
              <w:pStyle w:val="TableParagraph"/>
              <w:spacing w:line="240" w:lineRule="auto" w:before="116"/>
              <w:ind w:right="106"/>
              <w:jc w:val="right"/>
              <w:rPr>
                <w:rFonts w:ascii="Calibri" w:hAnsi="Calibri" w:cs="Calibri" w:eastAsia="Calibri" w:hint="default"/>
                <w:sz w:val="21"/>
                <w:szCs w:val="21"/>
              </w:rPr>
            </w:pPr>
            <w:r>
              <w:rPr>
                <w:rFonts w:ascii="Calibri"/>
                <w:spacing w:val="-2"/>
                <w:sz w:val="21"/>
              </w:rPr>
              <w:t>15,352,608.27</w:t>
            </w:r>
          </w:p>
        </w:tc>
      </w:tr>
    </w:tbl>
    <w:p>
      <w:pPr>
        <w:spacing w:after="0" w:line="240" w:lineRule="auto"/>
        <w:jc w:val="right"/>
        <w:rPr>
          <w:rFonts w:ascii="Calibri" w:hAnsi="Calibri" w:cs="Calibri" w:eastAsia="Calibri" w:hint="default"/>
          <w:sz w:val="21"/>
          <w:szCs w:val="21"/>
        </w:rPr>
        <w:sectPr>
          <w:footerReference w:type="default" r:id="rId442"/>
          <w:pgSz w:w="11910" w:h="16840"/>
          <w:pgMar w:footer="975" w:header="0" w:top="1260" w:bottom="1160" w:left="0" w:right="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4"/>
          <w:szCs w:val="24"/>
        </w:rPr>
      </w:pPr>
    </w:p>
    <w:p>
      <w:pPr>
        <w:tabs>
          <w:tab w:pos="3055" w:val="left" w:leader="none"/>
        </w:tabs>
        <w:spacing w:line="304" w:lineRule="auto" w:before="36"/>
        <w:ind w:left="3055" w:right="1794" w:hanging="538"/>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截止</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1"/>
          <w:sz w:val="21"/>
          <w:szCs w:val="21"/>
        </w:rPr>
        <w:t> </w:t>
      </w:r>
      <w:r>
        <w:rPr>
          <w:rFonts w:ascii="宋体" w:hAnsi="宋体" w:cs="宋体" w:eastAsia="宋体" w:hint="default"/>
          <w:b/>
          <w:bCs/>
          <w:sz w:val="21"/>
          <w:szCs w:val="21"/>
        </w:rPr>
        <w:t>年</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0"/>
          <w:sz w:val="21"/>
          <w:szCs w:val="21"/>
        </w:rPr>
        <w:t> </w:t>
      </w:r>
      <w:r>
        <w:rPr>
          <w:rFonts w:ascii="宋体" w:hAnsi="宋体" w:cs="宋体" w:eastAsia="宋体" w:hint="default"/>
          <w:b/>
          <w:bCs/>
          <w:sz w:val="21"/>
          <w:szCs w:val="21"/>
        </w:rPr>
        <w:t>月</w:t>
      </w:r>
      <w:r>
        <w:rPr>
          <w:rFonts w:ascii="宋体" w:hAnsi="宋体" w:cs="宋体" w:eastAsia="宋体" w:hint="default"/>
          <w:b/>
          <w:bCs/>
          <w:spacing w:val="-4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0"/>
          <w:sz w:val="21"/>
          <w:szCs w:val="21"/>
        </w:rPr>
        <w:t> </w:t>
      </w:r>
      <w:r>
        <w:rPr>
          <w:rFonts w:ascii="宋体" w:hAnsi="宋体" w:cs="宋体" w:eastAsia="宋体" w:hint="default"/>
          <w:b/>
          <w:bCs/>
          <w:sz w:val="21"/>
          <w:szCs w:val="21"/>
        </w:rPr>
        <w:t>日余额中无欠持本公司</w:t>
      </w:r>
      <w:r>
        <w:rPr>
          <w:rFonts w:ascii="宋体" w:hAnsi="宋体" w:cs="宋体" w:eastAsia="宋体" w:hint="default"/>
          <w:b/>
          <w:bCs/>
          <w:spacing w:val="-40"/>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41"/>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w:t>
      </w:r>
      <w:r>
        <w:rPr>
          <w:rFonts w:ascii="宋体" w:hAnsi="宋体" w:cs="宋体" w:eastAsia="宋体" w:hint="default"/>
          <w:b/>
          <w:bCs/>
          <w:w w:val="100"/>
          <w:sz w:val="21"/>
          <w:szCs w:val="21"/>
        </w:rPr>
        <w:t> </w:t>
      </w:r>
      <w:r>
        <w:rPr>
          <w:rFonts w:ascii="宋体" w:hAnsi="宋体" w:cs="宋体" w:eastAsia="宋体" w:hint="default"/>
          <w:b/>
          <w:bCs/>
          <w:sz w:val="21"/>
          <w:szCs w:val="21"/>
        </w:rPr>
        <w:t>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3055" w:val="left" w:leader="none"/>
        </w:tabs>
        <w:spacing w:before="14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日余额中无欠关联方款项。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3055" w:val="left" w:leader="none"/>
        </w:tabs>
        <w:spacing w:before="163"/>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日账龄超过一年的大额其他应付款主要为工程押金等。</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3055" w:val="left" w:leader="none"/>
        </w:tabs>
        <w:spacing w:before="160"/>
        <w:ind w:left="2518" w:right="1679" w:firstLine="0"/>
        <w:jc w:val="left"/>
        <w:rPr>
          <w:rFonts w:ascii="宋体" w:hAnsi="宋体" w:cs="宋体" w:eastAsia="宋体" w:hint="default"/>
          <w:sz w:val="21"/>
          <w:szCs w:val="21"/>
        </w:rPr>
      </w:pPr>
      <w:r>
        <w:rPr/>
        <w:pict>
          <v:shape style="position:absolute;margin-left:336.429993pt;margin-top:25.303673pt;width:.47998pt;height:.12pt;mso-position-horizontal-relative:page;mso-position-vertical-relative:paragraph;z-index:-1136296" type="#_x0000_t75" stroked="false">
            <v:imagedata r:id="rId463" o:title=""/>
          </v:shape>
        </w:pict>
      </w:r>
      <w:r>
        <w:rPr/>
        <w:pict>
          <v:shape style="position:absolute;margin-left:395.109985pt;margin-top:25.303673pt;width:.48001pt;height:.12pt;mso-position-horizontal-relative:page;mso-position-vertical-relative:paragraph;z-index:-1136272" type="#_x0000_t75" stroked="false">
            <v:imagedata r:id="rId463" o:title=""/>
          </v:shape>
        </w:pict>
      </w:r>
      <w:r>
        <w:rPr/>
        <w:pict>
          <v:shape style="position:absolute;margin-left:464.5pt;margin-top:25.303673pt;width:.48001pt;height:.12pt;mso-position-horizontal-relative:page;mso-position-vertical-relative:paragraph;z-index:-1136248" type="#_x0000_t75" stroked="false">
            <v:imagedata r:id="rId463" o:title=""/>
          </v:shape>
        </w:pict>
      </w:r>
      <w:r>
        <w:rPr/>
        <w:pict>
          <v:group style="position:absolute;margin-left:147.619995pt;margin-top:44.023693pt;width:387.7pt;height:.5pt;mso-position-horizontal-relative:page;mso-position-vertical-relative:paragraph;z-index:-1136224" coordorigin="2952,880" coordsize="7754,10">
            <v:shape style="position:absolute;left:2952;top:880;width:3776;height:10" type="#_x0000_t75" stroked="false">
              <v:imagedata r:id="rId469" o:title=""/>
            </v:shape>
            <v:shape style="position:absolute;left:6724;top:880;width:1178;height:10" type="#_x0000_t75" stroked="false">
              <v:imagedata r:id="rId470" o:title=""/>
            </v:shape>
            <v:shape style="position:absolute;left:7897;top:880;width:1393;height:10" type="#_x0000_t75" stroked="false">
              <v:imagedata r:id="rId214" o:title=""/>
            </v:shape>
            <v:shape style="position:absolute;left:9285;top:880;width:1421;height:10" type="#_x0000_t75" stroked="false">
              <v:imagedata r:id="rId471" o:title=""/>
            </v:shape>
            <w10:wrap type="none"/>
          </v:group>
        </w:pict>
      </w:r>
      <w:r>
        <w:rPr/>
        <w:pict>
          <v:group style="position:absolute;margin-left:147.619995pt;margin-top:63.373692pt;width:387.7pt;height:.5pt;mso-position-horizontal-relative:page;mso-position-vertical-relative:paragraph;z-index:-1136200" coordorigin="2952,1267" coordsize="7754,10">
            <v:shape style="position:absolute;left:2952;top:1267;width:3776;height:10" type="#_x0000_t75" stroked="false">
              <v:imagedata r:id="rId469" o:title=""/>
            </v:shape>
            <v:shape style="position:absolute;left:6724;top:1267;width:1178;height:10" type="#_x0000_t75" stroked="false">
              <v:imagedata r:id="rId472" o:title=""/>
            </v:shape>
            <v:shape style="position:absolute;left:7897;top:1267;width:1393;height:10" type="#_x0000_t75" stroked="false">
              <v:imagedata r:id="rId300" o:title=""/>
            </v:shape>
            <v:shape style="position:absolute;left:9285;top:1267;width:1421;height:10" type="#_x0000_t75" stroked="false">
              <v:imagedata r:id="rId473" o:title=""/>
            </v:shape>
            <w10:wrap type="none"/>
          </v:group>
        </w:pict>
      </w:r>
      <w:r>
        <w:rPr/>
        <w:pict>
          <v:group style="position:absolute;margin-left:147.619995pt;margin-top:82.573631pt;width:387.7pt;height:.5pt;mso-position-horizontal-relative:page;mso-position-vertical-relative:paragraph;z-index:-1136176" coordorigin="2952,1651" coordsize="7754,10">
            <v:shape style="position:absolute;left:2952;top:1651;width:3776;height:10" type="#_x0000_t75" stroked="false">
              <v:imagedata r:id="rId469" o:title=""/>
            </v:shape>
            <v:shape style="position:absolute;left:6724;top:1651;width:1178;height:10" type="#_x0000_t75" stroked="false">
              <v:imagedata r:id="rId472" o:title=""/>
            </v:shape>
            <v:shape style="position:absolute;left:7897;top:1651;width:1393;height:10" type="#_x0000_t75" stroked="false">
              <v:imagedata r:id="rId300" o:title=""/>
            </v:shape>
            <v:shape style="position:absolute;left:9285;top:1651;width:1421;height:10" type="#_x0000_t75" stroked="false">
              <v:imagedata r:id="rId473" o:title=""/>
            </v:shape>
            <w10:wrap type="none"/>
          </v:group>
        </w:pict>
      </w:r>
      <w:r>
        <w:rPr/>
        <w:pict>
          <v:group style="position:absolute;margin-left:147.619995pt;margin-top:101.773689pt;width:387.7pt;height:.5pt;mso-position-horizontal-relative:page;mso-position-vertical-relative:paragraph;z-index:-1136152" coordorigin="2952,2035" coordsize="7754,10">
            <v:shape style="position:absolute;left:2952;top:2035;width:3776;height:10" type="#_x0000_t75" stroked="false">
              <v:imagedata r:id="rId469" o:title=""/>
            </v:shape>
            <v:shape style="position:absolute;left:6724;top:2035;width:1178;height:10" type="#_x0000_t75" stroked="false">
              <v:imagedata r:id="rId470" o:title=""/>
            </v:shape>
            <v:shape style="position:absolute;left:7897;top:2035;width:1393;height:10" type="#_x0000_t75" stroked="false">
              <v:imagedata r:id="rId214" o:title=""/>
            </v:shape>
            <v:shape style="position:absolute;left:9285;top:2035;width:1421;height:10" type="#_x0000_t75" stroked="false">
              <v:imagedata r:id="rId471" o:title=""/>
            </v:shape>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日金额较大的其他应付款</w:t>
      </w:r>
      <w:r>
        <w:rPr>
          <w:rFonts w:ascii="宋体" w:hAnsi="宋体" w:cs="宋体" w:eastAsia="宋体" w:hint="default"/>
          <w:sz w:val="21"/>
          <w:szCs w:val="21"/>
        </w:rPr>
      </w:r>
    </w:p>
    <w:p>
      <w:pPr>
        <w:spacing w:line="240" w:lineRule="auto" w:before="0"/>
        <w:rPr>
          <w:rFonts w:ascii="宋体" w:hAnsi="宋体" w:cs="宋体" w:eastAsia="宋体" w:hint="default"/>
          <w:b/>
          <w:bCs/>
          <w:sz w:val="2"/>
          <w:szCs w:val="2"/>
        </w:rPr>
      </w:pPr>
    </w:p>
    <w:tbl>
      <w:tblPr>
        <w:tblW w:w="0" w:type="auto"/>
        <w:jc w:val="left"/>
        <w:tblInd w:w="2937" w:type="dxa"/>
        <w:tblLayout w:type="fixed"/>
        <w:tblCellMar>
          <w:top w:w="0" w:type="dxa"/>
          <w:left w:w="0" w:type="dxa"/>
          <w:bottom w:w="0" w:type="dxa"/>
          <w:right w:w="0" w:type="dxa"/>
        </w:tblCellMar>
        <w:tblLook w:val="01E0"/>
      </w:tblPr>
      <w:tblGrid>
        <w:gridCol w:w="3795"/>
        <w:gridCol w:w="1174"/>
        <w:gridCol w:w="1388"/>
        <w:gridCol w:w="1411"/>
      </w:tblGrid>
      <w:tr>
        <w:trPr>
          <w:trHeight w:val="394" w:hRule="exact"/>
        </w:trPr>
        <w:tc>
          <w:tcPr>
            <w:tcW w:w="3795"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41"/>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金  额</w:t>
            </w:r>
          </w:p>
        </w:tc>
        <w:tc>
          <w:tcPr>
            <w:tcW w:w="13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411"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备</w:t>
            </w:r>
            <w:r>
              <w:rPr>
                <w:rFonts w:ascii="宋体" w:hAnsi="宋体" w:cs="宋体" w:eastAsia="宋体" w:hint="default"/>
                <w:spacing w:val="1"/>
                <w:sz w:val="18"/>
                <w:szCs w:val="18"/>
              </w:rPr>
              <w:t> </w:t>
            </w:r>
            <w:r>
              <w:rPr>
                <w:rFonts w:ascii="宋体" w:hAnsi="宋体" w:cs="宋体" w:eastAsia="宋体" w:hint="default"/>
                <w:sz w:val="18"/>
                <w:szCs w:val="18"/>
              </w:rPr>
              <w:t>注</w:t>
            </w:r>
          </w:p>
        </w:tc>
      </w:tr>
      <w:tr>
        <w:trPr>
          <w:trHeight w:val="393" w:hRule="exact"/>
        </w:trPr>
        <w:tc>
          <w:tcPr>
            <w:tcW w:w="379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外事一体化综合管理系统</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0"/>
              <w:jc w:val="center"/>
              <w:rPr>
                <w:rFonts w:ascii="Calibri" w:hAnsi="Calibri" w:cs="Calibri" w:eastAsia="Calibri" w:hint="default"/>
                <w:sz w:val="18"/>
                <w:szCs w:val="18"/>
              </w:rPr>
            </w:pPr>
            <w:r>
              <w:rPr>
                <w:rFonts w:ascii="Calibri"/>
                <w:sz w:val="18"/>
              </w:rPr>
              <w:t>1,170,924.75</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411"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r>
        <w:trPr>
          <w:trHeight w:val="384" w:hRule="exact"/>
        </w:trPr>
        <w:tc>
          <w:tcPr>
            <w:tcW w:w="379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面向电子政务领域的应用平台研发和产业化</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4" w:right="0"/>
              <w:jc w:val="center"/>
              <w:rPr>
                <w:rFonts w:ascii="Calibri" w:hAnsi="Calibri" w:cs="Calibri" w:eastAsia="Calibri" w:hint="default"/>
                <w:sz w:val="18"/>
                <w:szCs w:val="18"/>
              </w:rPr>
            </w:pPr>
            <w:r>
              <w:rPr>
                <w:rFonts w:ascii="Calibri"/>
                <w:sz w:val="18"/>
              </w:rPr>
              <w:t>3,508,500.28</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411"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r>
        <w:trPr>
          <w:trHeight w:val="384" w:hRule="exact"/>
        </w:trPr>
        <w:tc>
          <w:tcPr>
            <w:tcW w:w="379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电子政务工程技术研究中心</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Calibri" w:hAnsi="Calibri" w:cs="Calibri" w:eastAsia="Calibri" w:hint="default"/>
                <w:sz w:val="18"/>
                <w:szCs w:val="18"/>
              </w:rPr>
            </w:pPr>
            <w:r>
              <w:rPr>
                <w:rFonts w:ascii="Calibri"/>
                <w:sz w:val="18"/>
              </w:rPr>
              <w:t>1,000,000.00</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411"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r>
        <w:trPr>
          <w:trHeight w:val="651" w:hRule="exact"/>
        </w:trPr>
        <w:tc>
          <w:tcPr>
            <w:tcW w:w="379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Calibri" w:hAnsi="Calibri" w:cs="Calibri" w:eastAsia="Calibri" w:hint="default"/>
                <w:sz w:val="18"/>
                <w:szCs w:val="18"/>
              </w:rPr>
              <w:t>RFID </w:t>
            </w:r>
            <w:r>
              <w:rPr>
                <w:rFonts w:ascii="Calibri" w:hAnsi="Calibri" w:cs="Calibri" w:eastAsia="Calibri" w:hint="default"/>
                <w:spacing w:val="9"/>
                <w:sz w:val="18"/>
                <w:szCs w:val="18"/>
              </w:rPr>
              <w:t> </w:t>
            </w:r>
            <w:r>
              <w:rPr>
                <w:rFonts w:ascii="宋体" w:hAnsi="宋体" w:cs="宋体" w:eastAsia="宋体" w:hint="default"/>
                <w:spacing w:val="4"/>
                <w:sz w:val="18"/>
                <w:szCs w:val="18"/>
              </w:rPr>
              <w:t>纸质文件管理系统建设及电子政务信息</w:t>
            </w:r>
            <w:r>
              <w:rPr>
                <w:rFonts w:ascii="宋体" w:hAnsi="宋体" w:cs="宋体" w:eastAsia="宋体" w:hint="default"/>
                <w:sz w:val="18"/>
                <w:szCs w:val="18"/>
              </w:rPr>
            </w:r>
          </w:p>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系统完善</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7" w:right="0"/>
              <w:jc w:val="center"/>
              <w:rPr>
                <w:rFonts w:ascii="Calibri" w:hAnsi="Calibri" w:cs="Calibri" w:eastAsia="Calibri" w:hint="default"/>
                <w:sz w:val="18"/>
                <w:szCs w:val="18"/>
              </w:rPr>
            </w:pPr>
            <w:r>
              <w:rPr>
                <w:rFonts w:ascii="Calibri"/>
                <w:sz w:val="18"/>
              </w:rPr>
              <w:t>1,463,765.06</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411"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r>
        <w:trPr>
          <w:trHeight w:val="497" w:hRule="exact"/>
        </w:trPr>
        <w:tc>
          <w:tcPr>
            <w:tcW w:w="3795" w:type="dxa"/>
            <w:tcBorders>
              <w:top w:val="nil" w:sz="6" w:space="0" w:color="auto"/>
              <w:left w:val="nil" w:sz="6" w:space="0" w:color="auto"/>
              <w:bottom w:val="single" w:sz="12" w:space="0" w:color="000000"/>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网络市场在线巡查监管支撑平台研发</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Calibri" w:hAnsi="Calibri" w:cs="Calibri" w:eastAsia="Calibri" w:hint="default"/>
                <w:sz w:val="18"/>
                <w:szCs w:val="18"/>
              </w:rPr>
            </w:pPr>
            <w:r>
              <w:rPr>
                <w:rFonts w:ascii="Calibri"/>
                <w:sz w:val="18"/>
              </w:rPr>
              <w:t>1,124,334.30</w:t>
            </w:r>
          </w:p>
        </w:tc>
        <w:tc>
          <w:tcPr>
            <w:tcW w:w="13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5"/>
              <w:ind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411" w:type="dxa"/>
            <w:tcBorders>
              <w:top w:val="nil" w:sz="6" w:space="0" w:color="auto"/>
              <w:left w:val="single" w:sz="4" w:space="0" w:color="000000"/>
              <w:bottom w:val="single" w:sz="12" w:space="0" w:color="000000"/>
              <w:right w:val="nil" w:sz="6" w:space="0" w:color="auto"/>
            </w:tcBorders>
          </w:tcPr>
          <w:p>
            <w:pPr>
              <w:pStyle w:val="TableParagraph"/>
              <w:spacing w:line="240" w:lineRule="auto" w:before="145"/>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bl>
    <w:p>
      <w:pPr>
        <w:spacing w:line="240" w:lineRule="auto" w:before="0"/>
        <w:rPr>
          <w:rFonts w:ascii="宋体" w:hAnsi="宋体" w:cs="宋体" w:eastAsia="宋体" w:hint="default"/>
          <w:b/>
          <w:bCs/>
          <w:sz w:val="22"/>
          <w:szCs w:val="22"/>
        </w:rPr>
      </w:pPr>
    </w:p>
    <w:p>
      <w:pPr>
        <w:spacing w:before="155"/>
        <w:ind w:left="1786" w:right="1679" w:firstLine="0"/>
        <w:jc w:val="left"/>
        <w:rPr>
          <w:rFonts w:ascii="宋体" w:hAnsi="宋体" w:cs="宋体" w:eastAsia="宋体" w:hint="default"/>
          <w:sz w:val="21"/>
          <w:szCs w:val="21"/>
        </w:rPr>
      </w:pPr>
      <w:r>
        <w:rPr/>
        <w:pict>
          <v:group style="position:absolute;margin-left:147.619995pt;margin-top:-39.986324pt;width:387.7pt;height:5.3pt;mso-position-horizontal-relative:page;mso-position-vertical-relative:paragraph;z-index:-1136128" coordorigin="2952,-800" coordsize="7754,106">
            <v:shape style="position:absolute;left:2952;top:-800;width:3795;height:106" type="#_x0000_t75" stroked="false">
              <v:imagedata r:id="rId474" o:title=""/>
            </v:shape>
            <v:shape style="position:absolute;left:6724;top:-704;width:1178;height:10" type="#_x0000_t75" stroked="false">
              <v:imagedata r:id="rId470" o:title=""/>
            </v:shape>
            <v:shape style="position:absolute;left:7897;top:-704;width:1393;height:10" type="#_x0000_t75" stroked="false">
              <v:imagedata r:id="rId214" o:title=""/>
            </v:shape>
            <v:shape style="position:absolute;left:9285;top:-704;width:1421;height:10" type="#_x0000_t75" stroked="false">
              <v:imagedata r:id="rId471" o:title=""/>
            </v:shape>
            <w10:wrap type="none"/>
          </v:group>
        </w:pict>
      </w:r>
      <w:r>
        <w:rPr/>
        <w:pict>
          <v:shape style="position:absolute;margin-left:236.690002pt;margin-top:25.533667pt;width:.48pt;height:.12pt;mso-position-horizontal-relative:page;mso-position-vertical-relative:paragraph;z-index:-1136104" type="#_x0000_t75" stroked="false">
            <v:imagedata r:id="rId475" o:title=""/>
          </v:shape>
        </w:pict>
      </w:r>
      <w:r>
        <w:rPr/>
        <w:pict>
          <v:shape style="position:absolute;margin-left:385.390015pt;margin-top:25.533667pt;width:.48001pt;height:.12pt;mso-position-horizontal-relative:page;mso-position-vertical-relative:paragraph;z-index:-1136080" type="#_x0000_t75" stroked="false">
            <v:imagedata r:id="rId475" o:title=""/>
          </v:shape>
        </w:pict>
      </w:r>
      <w:r>
        <w:rPr/>
        <w:pict>
          <v:group style="position:absolute;margin-left:120.5pt;margin-top:41.013676pt;width:387.8pt;height:5.05pt;mso-position-horizontal-relative:page;mso-position-vertical-relative:paragraph;z-index:-1136056" coordorigin="2410,820" coordsize="7756,101">
            <v:shape style="position:absolute;left:2410;top:820;width:2343;height:101" type="#_x0000_t75" stroked="false">
              <v:imagedata r:id="rId476" o:title=""/>
            </v:shape>
            <v:shape style="position:absolute;left:4729;top:911;width:5437;height:10" type="#_x0000_t75" stroked="false">
              <v:imagedata r:id="rId477" o:title=""/>
            </v:shape>
            <w10:wrap type="none"/>
          </v:group>
        </w:pict>
      </w:r>
      <w:r>
        <w:rPr>
          <w:rFonts w:ascii="宋体" w:hAnsi="宋体" w:cs="宋体" w:eastAsia="宋体" w:hint="default"/>
          <w:b/>
          <w:bCs/>
          <w:sz w:val="21"/>
          <w:szCs w:val="21"/>
        </w:rPr>
        <w:t>(</w:t>
      </w:r>
      <w:r>
        <w:rPr>
          <w:rFonts w:ascii="宋体" w:hAnsi="宋体" w:cs="宋体" w:eastAsia="宋体" w:hint="default"/>
          <w:b/>
          <w:bCs/>
          <w:sz w:val="21"/>
          <w:szCs w:val="21"/>
        </w:rPr>
        <w:t>十九</w:t>
      </w:r>
      <w:r>
        <w:rPr>
          <w:rFonts w:ascii="宋体" w:hAnsi="宋体" w:cs="宋体" w:eastAsia="宋体" w:hint="default"/>
          <w:b/>
          <w:bCs/>
          <w:sz w:val="21"/>
          <w:szCs w:val="21"/>
        </w:rPr>
        <w:t>)</w:t>
      </w:r>
      <w:r>
        <w:rPr>
          <w:rFonts w:ascii="宋体" w:hAnsi="宋体" w:cs="宋体" w:eastAsia="宋体" w:hint="default"/>
          <w:b/>
          <w:bCs/>
          <w:spacing w:val="-13"/>
          <w:sz w:val="21"/>
          <w:szCs w:val="21"/>
        </w:rPr>
        <w:t> </w:t>
      </w:r>
      <w:r>
        <w:rPr>
          <w:rFonts w:ascii="宋体" w:hAnsi="宋体" w:cs="宋体" w:eastAsia="宋体" w:hint="default"/>
          <w:b/>
          <w:bCs/>
          <w:sz w:val="21"/>
          <w:szCs w:val="21"/>
        </w:rPr>
        <w:t>一年内到期的非流动负债</w:t>
      </w:r>
      <w:r>
        <w:rPr>
          <w:rFonts w:ascii="宋体" w:hAnsi="宋体" w:cs="宋体" w:eastAsia="宋体" w:hint="default"/>
          <w:sz w:val="21"/>
          <w:szCs w:val="21"/>
        </w:rPr>
      </w:r>
    </w:p>
    <w:p>
      <w:pPr>
        <w:spacing w:line="240" w:lineRule="auto" w:before="13"/>
        <w:rPr>
          <w:rFonts w:ascii="宋体" w:hAnsi="宋体" w:cs="宋体" w:eastAsia="宋体" w:hint="default"/>
          <w:b/>
          <w:bCs/>
          <w:sz w:val="3"/>
          <w:szCs w:val="3"/>
        </w:rPr>
      </w:pPr>
    </w:p>
    <w:tbl>
      <w:tblPr>
        <w:tblW w:w="0" w:type="auto"/>
        <w:jc w:val="left"/>
        <w:tblInd w:w="2395" w:type="dxa"/>
        <w:tblLayout w:type="fixed"/>
        <w:tblCellMar>
          <w:top w:w="0" w:type="dxa"/>
          <w:left w:w="0" w:type="dxa"/>
          <w:bottom w:w="0" w:type="dxa"/>
          <w:right w:w="0" w:type="dxa"/>
        </w:tblCellMar>
        <w:tblLook w:val="01E0"/>
      </w:tblPr>
      <w:tblGrid>
        <w:gridCol w:w="2343"/>
        <w:gridCol w:w="2974"/>
        <w:gridCol w:w="2453"/>
      </w:tblGrid>
      <w:tr>
        <w:trPr>
          <w:trHeight w:val="324" w:hRule="exact"/>
        </w:trPr>
        <w:tc>
          <w:tcPr>
            <w:tcW w:w="2343" w:type="dxa"/>
            <w:tcBorders>
              <w:top w:val="single" w:sz="12" w:space="0" w:color="000000"/>
              <w:left w:val="nil" w:sz="6" w:space="0" w:color="auto"/>
              <w:bottom w:val="nil" w:sz="6" w:space="0" w:color="auto"/>
              <w:right w:val="single" w:sz="4" w:space="0" w:color="000000"/>
            </w:tcBorders>
          </w:tcPr>
          <w:p>
            <w:pPr>
              <w:pStyle w:val="TableParagraph"/>
              <w:tabs>
                <w:tab w:pos="1390" w:val="left" w:leader="none"/>
              </w:tabs>
              <w:spacing w:line="240" w:lineRule="auto" w:before="74"/>
              <w:ind w:left="758"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974" w:type="dxa"/>
            <w:tcBorders>
              <w:top w:val="single" w:sz="12" w:space="0" w:color="000000"/>
              <w:left w:val="single" w:sz="4" w:space="0" w:color="000000"/>
              <w:bottom w:val="nil" w:sz="6" w:space="0" w:color="auto"/>
              <w:right w:val="single" w:sz="4" w:space="0" w:color="000000"/>
            </w:tcBorders>
          </w:tcPr>
          <w:p>
            <w:pPr>
              <w:pStyle w:val="TableParagraph"/>
              <w:spacing w:line="276" w:lineRule="exact" w:before="74"/>
              <w:ind w:left="609"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2453" w:type="dxa"/>
            <w:vMerge w:val="restart"/>
            <w:tcBorders>
              <w:top w:val="single" w:sz="12" w:space="0" w:color="000000"/>
              <w:left w:val="single" w:sz="4" w:space="0" w:color="000000"/>
              <w:right w:val="nil" w:sz="6" w:space="0" w:color="auto"/>
            </w:tcBorders>
          </w:tcPr>
          <w:p>
            <w:pPr>
              <w:pStyle w:val="TableParagraph"/>
              <w:spacing w:line="240" w:lineRule="auto" w:before="74"/>
              <w:ind w:left="347"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162" w:hRule="exact"/>
        </w:trPr>
        <w:tc>
          <w:tcPr>
            <w:tcW w:w="2343" w:type="dxa"/>
            <w:vMerge w:val="restart"/>
            <w:tcBorders>
              <w:top w:val="nil" w:sz="6" w:space="0" w:color="auto"/>
              <w:left w:val="nil" w:sz="6" w:space="0" w:color="auto"/>
              <w:right w:val="single" w:sz="4" w:space="0" w:color="000000"/>
            </w:tcBorders>
          </w:tcPr>
          <w:p>
            <w:pPr>
              <w:pStyle w:val="TableParagraph"/>
              <w:spacing w:line="240" w:lineRule="auto" w:before="175"/>
              <w:ind w:left="122"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2974" w:type="dxa"/>
            <w:tcBorders>
              <w:top w:val="nil" w:sz="6" w:space="0" w:color="auto"/>
              <w:left w:val="single" w:sz="4" w:space="0" w:color="000000"/>
              <w:bottom w:val="nil" w:sz="6" w:space="0" w:color="auto"/>
              <w:right w:val="single" w:sz="4" w:space="0" w:color="000000"/>
            </w:tcBorders>
          </w:tcPr>
          <w:p>
            <w:pPr/>
          </w:p>
        </w:tc>
        <w:tc>
          <w:tcPr>
            <w:tcW w:w="2453" w:type="dxa"/>
            <w:vMerge/>
            <w:tcBorders>
              <w:left w:val="single" w:sz="4" w:space="0" w:color="000000"/>
              <w:bottom w:val="nil" w:sz="6" w:space="0" w:color="auto"/>
              <w:right w:val="nil" w:sz="6" w:space="0" w:color="auto"/>
            </w:tcBorders>
          </w:tcPr>
          <w:p>
            <w:pPr/>
          </w:p>
        </w:tc>
      </w:tr>
      <w:tr>
        <w:trPr>
          <w:trHeight w:val="354" w:hRule="exact"/>
        </w:trPr>
        <w:tc>
          <w:tcPr>
            <w:tcW w:w="2343" w:type="dxa"/>
            <w:vMerge/>
            <w:tcBorders>
              <w:left w:val="nil" w:sz="6" w:space="0" w:color="auto"/>
              <w:bottom w:val="single" w:sz="12" w:space="0" w:color="000000"/>
              <w:right w:val="single" w:sz="4" w:space="0" w:color="000000"/>
            </w:tcBorders>
          </w:tcPr>
          <w:p>
            <w:pPr/>
          </w:p>
        </w:tc>
        <w:tc>
          <w:tcPr>
            <w:tcW w:w="29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left="1639" w:right="0"/>
              <w:jc w:val="left"/>
              <w:rPr>
                <w:rFonts w:ascii="Calibri" w:hAnsi="Calibri" w:cs="Calibri" w:eastAsia="Calibri" w:hint="default"/>
                <w:sz w:val="21"/>
                <w:szCs w:val="21"/>
              </w:rPr>
            </w:pPr>
            <w:r>
              <w:rPr>
                <w:rFonts w:ascii="Calibri"/>
                <w:sz w:val="21"/>
              </w:rPr>
              <w:t>12,500,000.00</w:t>
            </w:r>
          </w:p>
        </w:tc>
        <w:tc>
          <w:tcPr>
            <w:tcW w:w="2453"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left="1116" w:right="0"/>
              <w:jc w:val="left"/>
              <w:rPr>
                <w:rFonts w:ascii="Calibri" w:hAnsi="Calibri" w:cs="Calibri" w:eastAsia="Calibri" w:hint="default"/>
                <w:sz w:val="21"/>
                <w:szCs w:val="21"/>
              </w:rPr>
            </w:pPr>
            <w:r>
              <w:rPr>
                <w:rFonts w:ascii="Calibri"/>
                <w:sz w:val="21"/>
              </w:rPr>
              <w:t>12,500,000.00</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0"/>
        <w:ind w:left="2518" w:right="1679" w:firstLine="0"/>
        <w:jc w:val="left"/>
        <w:rPr>
          <w:rFonts w:ascii="宋体" w:hAnsi="宋体" w:cs="宋体" w:eastAsia="宋体" w:hint="default"/>
          <w:sz w:val="21"/>
          <w:szCs w:val="21"/>
        </w:rPr>
      </w:pPr>
      <w:r>
        <w:rPr/>
        <w:pict>
          <v:shape style="position:absolute;margin-left:236.690002pt;margin-top:17.663658pt;width:.48pt;height:.12pt;mso-position-horizontal-relative:page;mso-position-vertical-relative:paragraph;z-index:-1136032" type="#_x0000_t75" stroked="false">
            <v:imagedata r:id="rId475" o:title=""/>
          </v:shape>
        </w:pict>
      </w:r>
      <w:r>
        <w:rPr/>
        <w:pict>
          <v:shape style="position:absolute;margin-left:385.390015pt;margin-top:17.663658pt;width:.48001pt;height:.12pt;mso-position-horizontal-relative:page;mso-position-vertical-relative:paragraph;z-index:-1136008" type="#_x0000_t75" stroked="false">
            <v:imagedata r:id="rId475" o:title=""/>
          </v:shape>
        </w:pict>
      </w:r>
      <w:r>
        <w:rPr/>
        <w:pict>
          <v:group style="position:absolute;margin-left:120.5pt;margin-top:33.143639pt;width:387.8pt;height:5.2pt;mso-position-horizontal-relative:page;mso-position-vertical-relative:paragraph;z-index:-1135984" coordorigin="2410,663" coordsize="7756,104">
            <v:shape style="position:absolute;left:2410;top:663;width:2343;height:103" type="#_x0000_t75" stroked="false">
              <v:imagedata r:id="rId478" o:title=""/>
            </v:shape>
            <v:shape style="position:absolute;left:4729;top:756;width:5437;height:10" type="#_x0000_t75" stroked="false">
              <v:imagedata r:id="rId477" o:title=""/>
            </v:shape>
            <w10:wrap type="none"/>
          </v:group>
        </w:pict>
      </w:r>
      <w:r>
        <w:rPr>
          <w:rFonts w:ascii="宋体" w:hAnsi="宋体" w:cs="宋体" w:eastAsia="宋体" w:hint="default"/>
          <w:b/>
          <w:bCs/>
          <w:sz w:val="21"/>
          <w:szCs w:val="21"/>
        </w:rPr>
        <w:t>一年内到期的长期借款</w:t>
      </w:r>
      <w:r>
        <w:rPr>
          <w:rFonts w:ascii="宋体" w:hAnsi="宋体" w:cs="宋体" w:eastAsia="宋体" w:hint="default"/>
          <w:sz w:val="21"/>
          <w:szCs w:val="21"/>
        </w:rPr>
      </w:r>
    </w:p>
    <w:p>
      <w:pPr>
        <w:spacing w:line="240" w:lineRule="auto" w:before="10"/>
        <w:rPr>
          <w:rFonts w:ascii="宋体" w:hAnsi="宋体" w:cs="宋体" w:eastAsia="宋体" w:hint="default"/>
          <w:b/>
          <w:bCs/>
          <w:sz w:val="3"/>
          <w:szCs w:val="3"/>
        </w:rPr>
      </w:pPr>
    </w:p>
    <w:tbl>
      <w:tblPr>
        <w:tblW w:w="0" w:type="auto"/>
        <w:jc w:val="left"/>
        <w:tblInd w:w="2395" w:type="dxa"/>
        <w:tblLayout w:type="fixed"/>
        <w:tblCellMar>
          <w:top w:w="0" w:type="dxa"/>
          <w:left w:w="0" w:type="dxa"/>
          <w:bottom w:w="0" w:type="dxa"/>
          <w:right w:w="0" w:type="dxa"/>
        </w:tblCellMar>
        <w:tblLook w:val="01E0"/>
      </w:tblPr>
      <w:tblGrid>
        <w:gridCol w:w="2343"/>
        <w:gridCol w:w="2974"/>
        <w:gridCol w:w="2453"/>
      </w:tblGrid>
      <w:tr>
        <w:trPr>
          <w:trHeight w:val="324" w:hRule="exact"/>
        </w:trPr>
        <w:tc>
          <w:tcPr>
            <w:tcW w:w="2343" w:type="dxa"/>
            <w:tcBorders>
              <w:top w:val="single" w:sz="12" w:space="0" w:color="000000"/>
              <w:left w:val="nil" w:sz="6" w:space="0" w:color="auto"/>
              <w:bottom w:val="nil" w:sz="6" w:space="0" w:color="auto"/>
              <w:right w:val="single" w:sz="4" w:space="0" w:color="000000"/>
            </w:tcBorders>
          </w:tcPr>
          <w:p>
            <w:pPr>
              <w:pStyle w:val="TableParagraph"/>
              <w:spacing w:line="273" w:lineRule="exact" w:before="76"/>
              <w:ind w:left="758" w:right="0"/>
              <w:jc w:val="left"/>
              <w:rPr>
                <w:rFonts w:ascii="宋体" w:hAnsi="宋体" w:cs="宋体" w:eastAsia="宋体" w:hint="default"/>
                <w:sz w:val="21"/>
                <w:szCs w:val="21"/>
              </w:rPr>
            </w:pPr>
            <w:r>
              <w:rPr>
                <w:rFonts w:ascii="宋体" w:hAnsi="宋体" w:cs="宋体" w:eastAsia="宋体" w:hint="default"/>
                <w:sz w:val="21"/>
                <w:szCs w:val="21"/>
              </w:rPr>
              <w:t>借款类别</w:t>
            </w:r>
          </w:p>
        </w:tc>
        <w:tc>
          <w:tcPr>
            <w:tcW w:w="2974" w:type="dxa"/>
            <w:tcBorders>
              <w:top w:val="single" w:sz="12" w:space="0" w:color="000000"/>
              <w:left w:val="single" w:sz="4" w:space="0" w:color="000000"/>
              <w:bottom w:val="nil" w:sz="6" w:space="0" w:color="auto"/>
              <w:right w:val="single" w:sz="4" w:space="0" w:color="000000"/>
            </w:tcBorders>
          </w:tcPr>
          <w:p>
            <w:pPr>
              <w:pStyle w:val="TableParagraph"/>
              <w:spacing w:line="273" w:lineRule="exact" w:before="76"/>
              <w:ind w:left="609"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2453" w:type="dxa"/>
            <w:vMerge w:val="restart"/>
            <w:tcBorders>
              <w:top w:val="single" w:sz="12" w:space="0" w:color="000000"/>
              <w:left w:val="single" w:sz="4" w:space="0" w:color="000000"/>
              <w:right w:val="nil" w:sz="6" w:space="0" w:color="auto"/>
            </w:tcBorders>
          </w:tcPr>
          <w:p>
            <w:pPr>
              <w:pStyle w:val="TableParagraph"/>
              <w:spacing w:line="240" w:lineRule="auto" w:before="76"/>
              <w:ind w:left="347"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164" w:hRule="exact"/>
        </w:trPr>
        <w:tc>
          <w:tcPr>
            <w:tcW w:w="2343" w:type="dxa"/>
            <w:vMerge w:val="restart"/>
            <w:tcBorders>
              <w:top w:val="nil" w:sz="6" w:space="0" w:color="auto"/>
              <w:left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974" w:type="dxa"/>
            <w:tcBorders>
              <w:top w:val="nil" w:sz="6" w:space="0" w:color="auto"/>
              <w:left w:val="single" w:sz="4" w:space="0" w:color="000000"/>
              <w:bottom w:val="nil" w:sz="6" w:space="0" w:color="auto"/>
              <w:right w:val="single" w:sz="4" w:space="0" w:color="000000"/>
            </w:tcBorders>
          </w:tcPr>
          <w:p>
            <w:pPr/>
          </w:p>
        </w:tc>
        <w:tc>
          <w:tcPr>
            <w:tcW w:w="2453" w:type="dxa"/>
            <w:vMerge/>
            <w:tcBorders>
              <w:left w:val="single" w:sz="4" w:space="0" w:color="000000"/>
              <w:bottom w:val="nil" w:sz="6" w:space="0" w:color="auto"/>
              <w:right w:val="nil" w:sz="6" w:space="0" w:color="auto"/>
            </w:tcBorders>
          </w:tcPr>
          <w:p>
            <w:pPr/>
          </w:p>
        </w:tc>
      </w:tr>
      <w:tr>
        <w:trPr>
          <w:trHeight w:val="354" w:hRule="exact"/>
        </w:trPr>
        <w:tc>
          <w:tcPr>
            <w:tcW w:w="2343" w:type="dxa"/>
            <w:vMerge/>
            <w:tcBorders>
              <w:left w:val="nil" w:sz="6" w:space="0" w:color="auto"/>
              <w:bottom w:val="single" w:sz="12" w:space="0" w:color="000000"/>
              <w:right w:val="single" w:sz="4" w:space="0" w:color="000000"/>
            </w:tcBorders>
          </w:tcPr>
          <w:p>
            <w:pPr/>
          </w:p>
        </w:tc>
        <w:tc>
          <w:tcPr>
            <w:tcW w:w="29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left="1639" w:right="0"/>
              <w:jc w:val="left"/>
              <w:rPr>
                <w:rFonts w:ascii="Calibri" w:hAnsi="Calibri" w:cs="Calibri" w:eastAsia="Calibri" w:hint="default"/>
                <w:sz w:val="21"/>
                <w:szCs w:val="21"/>
              </w:rPr>
            </w:pPr>
            <w:r>
              <w:rPr>
                <w:rFonts w:ascii="Calibri"/>
                <w:sz w:val="21"/>
              </w:rPr>
              <w:t>12,500,000.00</w:t>
            </w:r>
          </w:p>
        </w:tc>
        <w:tc>
          <w:tcPr>
            <w:tcW w:w="2453"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left="1116" w:right="0"/>
              <w:jc w:val="left"/>
              <w:rPr>
                <w:rFonts w:ascii="Calibri" w:hAnsi="Calibri" w:cs="Calibri" w:eastAsia="Calibri" w:hint="default"/>
                <w:sz w:val="21"/>
                <w:szCs w:val="21"/>
              </w:rPr>
            </w:pPr>
            <w:r>
              <w:rPr>
                <w:rFonts w:ascii="Calibri"/>
                <w:sz w:val="21"/>
              </w:rPr>
              <w:t>12,500,000.00</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spacing w:before="0"/>
        <w:ind w:left="2746" w:right="1679" w:firstLine="0"/>
        <w:jc w:val="left"/>
        <w:rPr>
          <w:rFonts w:ascii="宋体" w:hAnsi="宋体" w:cs="宋体" w:eastAsia="宋体" w:hint="default"/>
          <w:sz w:val="21"/>
          <w:szCs w:val="21"/>
        </w:rPr>
      </w:pPr>
      <w:r>
        <w:rPr/>
        <w:pict>
          <v:shape style="position:absolute;margin-left:203.210007pt;margin-top:17.303686pt;width:.48001pt;height:.12pt;mso-position-horizontal-relative:page;mso-position-vertical-relative:paragraph;z-index:-1135960" type="#_x0000_t75" stroked="false">
            <v:imagedata r:id="rId479" o:title=""/>
          </v:shape>
        </w:pict>
      </w:r>
      <w:r>
        <w:rPr/>
        <w:pict>
          <v:shape style="position:absolute;margin-left:258.410004pt;margin-top:17.303686pt;width:.48001pt;height:.12pt;mso-position-horizontal-relative:page;mso-position-vertical-relative:paragraph;z-index:-1135936" type="#_x0000_t75" stroked="false">
            <v:imagedata r:id="rId479" o:title=""/>
          </v:shape>
        </w:pict>
      </w:r>
      <w:r>
        <w:rPr/>
        <w:pict>
          <v:shape style="position:absolute;margin-left:313.609985pt;margin-top:17.303686pt;width:.48001pt;height:.12pt;mso-position-horizontal-relative:page;mso-position-vertical-relative:paragraph;z-index:-1135912" type="#_x0000_t75" stroked="false">
            <v:imagedata r:id="rId479" o:title=""/>
          </v:shape>
        </w:pict>
      </w:r>
      <w:r>
        <w:rPr/>
        <w:pict>
          <v:shape style="position:absolute;margin-left:353.589996pt;margin-top:17.303686pt;width:.47998pt;height:.12pt;mso-position-horizontal-relative:page;mso-position-vertical-relative:paragraph;z-index:-1135888" type="#_x0000_t75" stroked="false">
            <v:imagedata r:id="rId479" o:title=""/>
          </v:shape>
        </w:pict>
      </w:r>
      <w:r>
        <w:rPr/>
        <w:pict>
          <v:shape style="position:absolute;margin-left:434.109985pt;margin-top:17.303686pt;width:.48001pt;height:.12pt;mso-position-horizontal-relative:page;mso-position-vertical-relative:paragraph;z-index:-1135864" type="#_x0000_t75" stroked="false">
            <v:imagedata r:id="rId479" o:title=""/>
          </v:shape>
        </w:pict>
      </w:r>
      <w:r>
        <w:rPr/>
        <w:pict>
          <v:group style="position:absolute;margin-left:120.5pt;margin-top:30.863726pt;width:392.15pt;height:5.4pt;mso-position-horizontal-relative:page;mso-position-vertical-relative:paragraph;z-index:-1135840" coordorigin="2410,617" coordsize="7843,108">
            <v:shape style="position:absolute;left:2410;top:617;width:1673;height:108" type="#_x0000_t75" stroked="false">
              <v:imagedata r:id="rId480" o:title=""/>
            </v:shape>
            <v:shape style="position:absolute;left:4059;top:713;width:1118;height:12" type="#_x0000_t75" stroked="false">
              <v:imagedata r:id="rId481" o:title=""/>
            </v:shape>
            <v:shape style="position:absolute;left:5163;top:713;width:1118;height:12" type="#_x0000_t75" stroked="false">
              <v:imagedata r:id="rId482" o:title=""/>
            </v:shape>
            <v:shape style="position:absolute;left:6267;top:713;width:814;height:12" type="#_x0000_t75" stroked="false">
              <v:imagedata r:id="rId483" o:title=""/>
            </v:shape>
            <v:shape style="position:absolute;left:7067;top:713;width:1625;height:12" type="#_x0000_t75" stroked="false">
              <v:imagedata r:id="rId484" o:title=""/>
            </v:shape>
            <v:shape style="position:absolute;left:8677;top:716;width:1575;height:10" type="#_x0000_t75" stroked="false">
              <v:imagedata r:id="rId485" o:title=""/>
            </v:shape>
            <w10:wrap type="none"/>
          </v:group>
        </w:pict>
      </w:r>
      <w:r>
        <w:rPr>
          <w:rFonts w:ascii="宋体" w:hAnsi="宋体" w:cs="宋体" w:eastAsia="宋体" w:hint="default"/>
          <w:b/>
          <w:bCs/>
          <w:sz w:val="21"/>
          <w:szCs w:val="21"/>
        </w:rPr>
        <w:t>抵押物说明详见本附注八（二）</w:t>
      </w:r>
      <w:r>
        <w:rPr>
          <w:rFonts w:ascii="宋体" w:hAnsi="宋体" w:cs="宋体" w:eastAsia="宋体" w:hint="default"/>
          <w:sz w:val="21"/>
          <w:szCs w:val="21"/>
        </w:rPr>
      </w:r>
    </w:p>
    <w:p>
      <w:pPr>
        <w:spacing w:line="240" w:lineRule="auto" w:before="3"/>
        <w:rPr>
          <w:rFonts w:ascii="宋体" w:hAnsi="宋体" w:cs="宋体" w:eastAsia="宋体" w:hint="default"/>
          <w:b/>
          <w:bCs/>
          <w:sz w:val="3"/>
          <w:szCs w:val="3"/>
        </w:rPr>
      </w:pPr>
    </w:p>
    <w:tbl>
      <w:tblPr>
        <w:tblW w:w="0" w:type="auto"/>
        <w:jc w:val="left"/>
        <w:tblInd w:w="2395" w:type="dxa"/>
        <w:tblLayout w:type="fixed"/>
        <w:tblCellMar>
          <w:top w:w="0" w:type="dxa"/>
          <w:left w:w="0" w:type="dxa"/>
          <w:bottom w:w="0" w:type="dxa"/>
          <w:right w:w="0" w:type="dxa"/>
        </w:tblCellMar>
        <w:tblLook w:val="01E0"/>
      </w:tblPr>
      <w:tblGrid>
        <w:gridCol w:w="1673"/>
        <w:gridCol w:w="1104"/>
        <w:gridCol w:w="1104"/>
        <w:gridCol w:w="800"/>
        <w:gridCol w:w="1610"/>
        <w:gridCol w:w="1565"/>
      </w:tblGrid>
      <w:tr>
        <w:trPr>
          <w:trHeight w:val="286" w:hRule="exact"/>
        </w:trPr>
        <w:tc>
          <w:tcPr>
            <w:tcW w:w="1673" w:type="dxa"/>
            <w:tcBorders>
              <w:top w:val="single" w:sz="12" w:space="0" w:color="000000"/>
              <w:left w:val="nil" w:sz="6" w:space="0" w:color="auto"/>
              <w:bottom w:val="nil" w:sz="6" w:space="0" w:color="auto"/>
              <w:right w:val="single" w:sz="4" w:space="0" w:color="000000"/>
            </w:tcBorders>
          </w:tcPr>
          <w:p>
            <w:pPr>
              <w:pStyle w:val="TableParagraph"/>
              <w:spacing w:line="224" w:lineRule="exact" w:before="87"/>
              <w:ind w:left="482" w:right="0"/>
              <w:jc w:val="left"/>
              <w:rPr>
                <w:rFonts w:ascii="宋体" w:hAnsi="宋体" w:cs="宋体" w:eastAsia="宋体" w:hint="default"/>
                <w:sz w:val="18"/>
                <w:szCs w:val="18"/>
              </w:rPr>
            </w:pPr>
            <w:r>
              <w:rPr>
                <w:rFonts w:ascii="宋体" w:hAnsi="宋体" w:cs="宋体" w:eastAsia="宋体" w:hint="default"/>
                <w:sz w:val="18"/>
                <w:szCs w:val="18"/>
              </w:rPr>
              <w:t>贷款单位</w:t>
            </w:r>
          </w:p>
        </w:tc>
        <w:tc>
          <w:tcPr>
            <w:tcW w:w="1104" w:type="dxa"/>
            <w:tcBorders>
              <w:top w:val="single" w:sz="12" w:space="0" w:color="000000"/>
              <w:left w:val="single" w:sz="4" w:space="0" w:color="000000"/>
              <w:bottom w:val="nil" w:sz="6" w:space="0" w:color="auto"/>
              <w:right w:val="single" w:sz="4" w:space="0" w:color="000000"/>
            </w:tcBorders>
          </w:tcPr>
          <w:p>
            <w:pPr>
              <w:pStyle w:val="TableParagraph"/>
              <w:spacing w:line="224" w:lineRule="exact" w:before="87"/>
              <w:ind w:left="43" w:right="0"/>
              <w:jc w:val="left"/>
              <w:rPr>
                <w:rFonts w:ascii="宋体" w:hAnsi="宋体" w:cs="宋体" w:eastAsia="宋体" w:hint="default"/>
                <w:sz w:val="18"/>
                <w:szCs w:val="18"/>
              </w:rPr>
            </w:pPr>
            <w:r>
              <w:rPr>
                <w:rFonts w:ascii="宋体" w:hAnsi="宋体" w:cs="宋体" w:eastAsia="宋体" w:hint="default"/>
                <w:sz w:val="18"/>
                <w:szCs w:val="18"/>
              </w:rPr>
              <w:t>借款起始日</w:t>
            </w:r>
          </w:p>
        </w:tc>
        <w:tc>
          <w:tcPr>
            <w:tcW w:w="1104" w:type="dxa"/>
            <w:vMerge w:val="restart"/>
            <w:tcBorders>
              <w:top w:val="single" w:sz="12" w:space="0" w:color="000000"/>
              <w:left w:val="single" w:sz="4" w:space="0" w:color="000000"/>
              <w:right w:val="single" w:sz="4" w:space="0" w:color="000000"/>
            </w:tcBorders>
          </w:tcPr>
          <w:p>
            <w:pPr>
              <w:pStyle w:val="TableParagraph"/>
              <w:spacing w:line="240" w:lineRule="auto" w:before="87"/>
              <w:ind w:left="43" w:right="0"/>
              <w:jc w:val="left"/>
              <w:rPr>
                <w:rFonts w:ascii="宋体" w:hAnsi="宋体" w:cs="宋体" w:eastAsia="宋体" w:hint="default"/>
                <w:sz w:val="18"/>
                <w:szCs w:val="18"/>
              </w:rPr>
            </w:pPr>
            <w:r>
              <w:rPr>
                <w:rFonts w:ascii="宋体" w:hAnsi="宋体" w:cs="宋体" w:eastAsia="宋体" w:hint="default"/>
                <w:sz w:val="18"/>
                <w:szCs w:val="18"/>
              </w:rPr>
              <w:t>借款终止日</w:t>
            </w:r>
          </w:p>
        </w:tc>
        <w:tc>
          <w:tcPr>
            <w:tcW w:w="800" w:type="dxa"/>
            <w:vMerge w:val="restart"/>
            <w:tcBorders>
              <w:top w:val="single" w:sz="12" w:space="0" w:color="000000"/>
              <w:left w:val="single" w:sz="4" w:space="0" w:color="000000"/>
              <w:right w:val="single" w:sz="4" w:space="0" w:color="000000"/>
            </w:tcBorders>
          </w:tcPr>
          <w:p>
            <w:pPr>
              <w:pStyle w:val="TableParagraph"/>
              <w:spacing w:line="240" w:lineRule="auto" w:before="87"/>
              <w:ind w:left="69" w:right="0"/>
              <w:jc w:val="left"/>
              <w:rPr>
                <w:rFonts w:ascii="宋体" w:hAnsi="宋体" w:cs="宋体" w:eastAsia="宋体" w:hint="default"/>
                <w:sz w:val="18"/>
                <w:szCs w:val="18"/>
              </w:rPr>
            </w:pPr>
            <w:r>
              <w:rPr>
                <w:rFonts w:ascii="宋体" w:hAnsi="宋体" w:cs="宋体" w:eastAsia="宋体" w:hint="default"/>
                <w:sz w:val="18"/>
                <w:szCs w:val="18"/>
              </w:rPr>
              <w:t>币  种</w:t>
            </w:r>
          </w:p>
        </w:tc>
        <w:tc>
          <w:tcPr>
            <w:tcW w:w="1610" w:type="dxa"/>
            <w:vMerge w:val="restart"/>
            <w:tcBorders>
              <w:top w:val="single" w:sz="12" w:space="0" w:color="000000"/>
              <w:left w:val="single" w:sz="4" w:space="0" w:color="000000"/>
              <w:right w:val="single" w:sz="4" w:space="0" w:color="000000"/>
            </w:tcBorders>
          </w:tcPr>
          <w:p>
            <w:pPr>
              <w:pStyle w:val="TableParagraph"/>
              <w:spacing w:line="240" w:lineRule="auto" w:before="87"/>
              <w:ind w:left="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565" w:type="dxa"/>
            <w:vMerge w:val="restart"/>
            <w:tcBorders>
              <w:top w:val="single" w:sz="12" w:space="0" w:color="000000"/>
              <w:left w:val="single" w:sz="4" w:space="0" w:color="000000"/>
              <w:right w:val="nil" w:sz="6" w:space="0" w:color="auto"/>
            </w:tcBorders>
          </w:tcPr>
          <w:p>
            <w:pPr>
              <w:pStyle w:val="TableParagraph"/>
              <w:spacing w:line="240" w:lineRule="auto" w:before="87"/>
              <w:ind w:left="-5"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Calibri" w:hAnsi="Calibri" w:cs="Calibri" w:eastAsia="Calibri" w:hint="default"/>
                <w:sz w:val="18"/>
                <w:szCs w:val="18"/>
              </w:rPr>
              <w:t>12</w:t>
            </w:r>
            <w:r>
              <w:rPr>
                <w:rFonts w:ascii="Calibri" w:hAnsi="Calibri" w:cs="Calibri" w:eastAsia="Calibri"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r>
      <w:tr>
        <w:trPr>
          <w:trHeight w:val="162" w:hRule="exact"/>
        </w:trPr>
        <w:tc>
          <w:tcPr>
            <w:tcW w:w="1673" w:type="dxa"/>
            <w:vMerge w:val="restart"/>
            <w:tcBorders>
              <w:top w:val="nil" w:sz="6" w:space="0" w:color="auto"/>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中国银行闸北支行</w:t>
            </w:r>
          </w:p>
        </w:tc>
        <w:tc>
          <w:tcPr>
            <w:tcW w:w="1104" w:type="dxa"/>
            <w:vMerge w:val="restart"/>
            <w:tcBorders>
              <w:top w:val="nil" w:sz="6" w:space="0" w:color="auto"/>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left="175" w:right="0"/>
              <w:jc w:val="left"/>
              <w:rPr>
                <w:rFonts w:ascii="Calibri" w:hAnsi="Calibri" w:cs="Calibri" w:eastAsia="Calibri" w:hint="default"/>
                <w:sz w:val="18"/>
                <w:szCs w:val="18"/>
              </w:rPr>
            </w:pPr>
            <w:r>
              <w:rPr>
                <w:rFonts w:ascii="Calibri"/>
                <w:sz w:val="18"/>
              </w:rPr>
              <w:t>2007-4-20</w:t>
            </w:r>
          </w:p>
        </w:tc>
        <w:tc>
          <w:tcPr>
            <w:tcW w:w="1104" w:type="dxa"/>
            <w:vMerge/>
            <w:tcBorders>
              <w:left w:val="single" w:sz="4" w:space="0" w:color="000000"/>
              <w:bottom w:val="nil" w:sz="6" w:space="0" w:color="auto"/>
              <w:right w:val="single" w:sz="4" w:space="0" w:color="000000"/>
            </w:tcBorders>
          </w:tcPr>
          <w:p>
            <w:pPr/>
          </w:p>
        </w:tc>
        <w:tc>
          <w:tcPr>
            <w:tcW w:w="800" w:type="dxa"/>
            <w:vMerge/>
            <w:tcBorders>
              <w:left w:val="single" w:sz="4" w:space="0" w:color="000000"/>
              <w:bottom w:val="nil" w:sz="6" w:space="0" w:color="auto"/>
              <w:right w:val="single" w:sz="4" w:space="0" w:color="000000"/>
            </w:tcBorders>
          </w:tcPr>
          <w:p>
            <w:pPr/>
          </w:p>
        </w:tc>
        <w:tc>
          <w:tcPr>
            <w:tcW w:w="1610" w:type="dxa"/>
            <w:vMerge/>
            <w:tcBorders>
              <w:left w:val="single" w:sz="4" w:space="0" w:color="000000"/>
              <w:bottom w:val="nil" w:sz="6" w:space="0" w:color="auto"/>
              <w:right w:val="single" w:sz="4" w:space="0" w:color="000000"/>
            </w:tcBorders>
          </w:tcPr>
          <w:p>
            <w:pPr/>
          </w:p>
        </w:tc>
        <w:tc>
          <w:tcPr>
            <w:tcW w:w="1565" w:type="dxa"/>
            <w:vMerge/>
            <w:tcBorders>
              <w:left w:val="single" w:sz="4" w:space="0" w:color="000000"/>
              <w:bottom w:val="nil" w:sz="6" w:space="0" w:color="auto"/>
              <w:right w:val="nil" w:sz="6" w:space="0" w:color="auto"/>
            </w:tcBorders>
          </w:tcPr>
          <w:p>
            <w:pPr/>
          </w:p>
        </w:tc>
      </w:tr>
      <w:tr>
        <w:trPr>
          <w:trHeight w:val="332" w:hRule="exact"/>
        </w:trPr>
        <w:tc>
          <w:tcPr>
            <w:tcW w:w="1673" w:type="dxa"/>
            <w:vMerge/>
            <w:tcBorders>
              <w:left w:val="nil" w:sz="6" w:space="0" w:color="auto"/>
              <w:bottom w:val="single" w:sz="12" w:space="0" w:color="000000"/>
              <w:right w:val="single" w:sz="4" w:space="0" w:color="000000"/>
            </w:tcBorders>
          </w:tcPr>
          <w:p>
            <w:pPr/>
          </w:p>
        </w:tc>
        <w:tc>
          <w:tcPr>
            <w:tcW w:w="1104" w:type="dxa"/>
            <w:vMerge/>
            <w:tcBorders>
              <w:left w:val="single" w:sz="4" w:space="0" w:color="000000"/>
              <w:bottom w:val="single" w:sz="12" w:space="0" w:color="000000"/>
              <w:right w:val="single" w:sz="4" w:space="0" w:color="000000"/>
            </w:tcBorders>
          </w:tcPr>
          <w:p>
            <w:pPr/>
          </w:p>
        </w:tc>
        <w:tc>
          <w:tcPr>
            <w:tcW w:w="11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127" w:right="0"/>
              <w:jc w:val="left"/>
              <w:rPr>
                <w:rFonts w:ascii="Calibri" w:hAnsi="Calibri" w:cs="Calibri" w:eastAsia="Calibri" w:hint="default"/>
                <w:sz w:val="18"/>
                <w:szCs w:val="18"/>
              </w:rPr>
            </w:pPr>
            <w:r>
              <w:rPr>
                <w:rFonts w:ascii="Calibri"/>
                <w:sz w:val="18"/>
              </w:rPr>
              <w:t>2011-12-20</w:t>
            </w:r>
          </w:p>
        </w:tc>
        <w:tc>
          <w:tcPr>
            <w:tcW w:w="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5"/>
              <w:ind w:left="12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6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451" w:right="0"/>
              <w:jc w:val="left"/>
              <w:rPr>
                <w:rFonts w:ascii="Calibri" w:hAnsi="Calibri" w:cs="Calibri" w:eastAsia="Calibri" w:hint="default"/>
                <w:sz w:val="18"/>
                <w:szCs w:val="18"/>
              </w:rPr>
            </w:pPr>
            <w:r>
              <w:rPr>
                <w:rFonts w:ascii="Calibri"/>
                <w:sz w:val="18"/>
              </w:rPr>
              <w:t>12,500,000.00</w:t>
            </w:r>
          </w:p>
        </w:tc>
        <w:tc>
          <w:tcPr>
            <w:tcW w:w="1565"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left="406" w:right="0"/>
              <w:jc w:val="left"/>
              <w:rPr>
                <w:rFonts w:ascii="Calibri" w:hAnsi="Calibri" w:cs="Calibri" w:eastAsia="Calibri" w:hint="default"/>
                <w:sz w:val="18"/>
                <w:szCs w:val="18"/>
              </w:rPr>
            </w:pPr>
            <w:r>
              <w:rPr>
                <w:rFonts w:ascii="Calibri"/>
                <w:sz w:val="18"/>
              </w:rPr>
              <w:t>12,500,000.00</w:t>
            </w:r>
          </w:p>
        </w:tc>
      </w:tr>
    </w:tbl>
    <w:p>
      <w:pPr>
        <w:spacing w:before="53"/>
        <w:ind w:left="2746" w:right="1679" w:firstLine="0"/>
        <w:jc w:val="left"/>
        <w:rPr>
          <w:rFonts w:ascii="宋体" w:hAnsi="宋体" w:cs="宋体" w:eastAsia="宋体" w:hint="default"/>
          <w:sz w:val="21"/>
          <w:szCs w:val="21"/>
        </w:rPr>
      </w:pPr>
      <w:r>
        <w:rPr>
          <w:rFonts w:ascii="宋体" w:hAnsi="宋体" w:cs="宋体" w:eastAsia="宋体" w:hint="default"/>
          <w:b/>
          <w:bCs/>
          <w:sz w:val="21"/>
          <w:szCs w:val="21"/>
        </w:rPr>
        <w:t>截止</w:t>
      </w:r>
      <w:r>
        <w:rPr>
          <w:rFonts w:ascii="宋体" w:hAnsi="宋体" w:cs="宋体" w:eastAsia="宋体" w:hint="default"/>
          <w:b/>
          <w:bCs/>
          <w:spacing w:val="-55"/>
          <w:sz w:val="21"/>
          <w:szCs w:val="21"/>
        </w:rPr>
        <w:t> </w:t>
      </w: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日不存在已到期未偿还的借款。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5"/>
          <w:szCs w:val="15"/>
        </w:rPr>
      </w:pPr>
    </w:p>
    <w:p>
      <w:pPr>
        <w:spacing w:before="0"/>
        <w:ind w:left="1786" w:right="1679" w:firstLine="0"/>
        <w:jc w:val="left"/>
        <w:rPr>
          <w:rFonts w:ascii="宋体" w:hAnsi="宋体" w:cs="宋体" w:eastAsia="宋体" w:hint="default"/>
          <w:sz w:val="21"/>
          <w:szCs w:val="21"/>
        </w:rPr>
      </w:pPr>
      <w:r>
        <w:rPr/>
        <w:pict>
          <v:shape style="position:absolute;margin-left:236.570007pt;margin-top:17.303673pt;width:.48001pt;height:.12pt;mso-position-horizontal-relative:page;mso-position-vertical-relative:paragraph;z-index:-1135816" type="#_x0000_t75" stroked="false">
            <v:imagedata r:id="rId479" o:title=""/>
          </v:shape>
        </w:pict>
      </w:r>
      <w:r>
        <w:rPr/>
        <w:pict>
          <v:shape style="position:absolute;margin-left:366.309998pt;margin-top:17.303673pt;width:.47998pt;height:.12pt;mso-position-horizontal-relative:page;mso-position-vertical-relative:paragraph;z-index:-1135792" type="#_x0000_t75" stroked="false">
            <v:imagedata r:id="rId479" o:title=""/>
          </v:shape>
        </w:pict>
      </w:r>
      <w:r>
        <w:rPr/>
        <w:pict>
          <v:group style="position:absolute;margin-left:120.5pt;margin-top:30.863653pt;width:394.9pt;height:5.4pt;mso-position-horizontal-relative:page;mso-position-vertical-relative:paragraph;z-index:-1135768" coordorigin="2410,617" coordsize="7898,108">
            <v:shape style="position:absolute;left:2410;top:617;width:2341;height:108" type="#_x0000_t75" stroked="false">
              <v:imagedata r:id="rId486" o:title=""/>
            </v:shape>
            <v:shape style="position:absolute;left:4727;top:713;width:2609;height:12" type="#_x0000_t75" stroked="false">
              <v:imagedata r:id="rId487" o:title=""/>
            </v:shape>
            <v:shape style="position:absolute;left:7321;top:716;width:2986;height:10" type="#_x0000_t75" stroked="false">
              <v:imagedata r:id="rId488"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长期借款</w:t>
      </w:r>
      <w:r>
        <w:rPr>
          <w:rFonts w:ascii="宋体" w:hAnsi="宋体" w:cs="宋体" w:eastAsia="宋体" w:hint="default"/>
          <w:sz w:val="21"/>
          <w:szCs w:val="21"/>
        </w:rPr>
      </w:r>
    </w:p>
    <w:p>
      <w:pPr>
        <w:spacing w:line="240" w:lineRule="auto" w:before="0"/>
        <w:rPr>
          <w:rFonts w:ascii="宋体" w:hAnsi="宋体" w:cs="宋体" w:eastAsia="宋体" w:hint="default"/>
          <w:b/>
          <w:bCs/>
          <w:sz w:val="2"/>
          <w:szCs w:val="2"/>
        </w:rPr>
      </w:pPr>
    </w:p>
    <w:tbl>
      <w:tblPr>
        <w:tblW w:w="0" w:type="auto"/>
        <w:jc w:val="left"/>
        <w:tblInd w:w="2381" w:type="dxa"/>
        <w:tblLayout w:type="fixed"/>
        <w:tblCellMar>
          <w:top w:w="0" w:type="dxa"/>
          <w:left w:w="0" w:type="dxa"/>
          <w:bottom w:w="0" w:type="dxa"/>
          <w:right w:w="0" w:type="dxa"/>
        </w:tblCellMar>
        <w:tblLook w:val="01E0"/>
      </w:tblPr>
      <w:tblGrid>
        <w:gridCol w:w="2341"/>
        <w:gridCol w:w="2595"/>
        <w:gridCol w:w="2976"/>
      </w:tblGrid>
      <w:tr>
        <w:trPr>
          <w:trHeight w:val="286" w:hRule="exact"/>
        </w:trPr>
        <w:tc>
          <w:tcPr>
            <w:tcW w:w="2341" w:type="dxa"/>
            <w:tcBorders>
              <w:top w:val="single" w:sz="12" w:space="0" w:color="000000"/>
              <w:left w:val="nil" w:sz="6" w:space="0" w:color="auto"/>
              <w:bottom w:val="nil" w:sz="6" w:space="0" w:color="auto"/>
              <w:right w:val="single" w:sz="4" w:space="0" w:color="000000"/>
            </w:tcBorders>
          </w:tcPr>
          <w:p>
            <w:pPr>
              <w:pStyle w:val="TableParagraph"/>
              <w:spacing w:line="259" w:lineRule="exact" w:before="52"/>
              <w:ind w:left="756" w:right="0"/>
              <w:jc w:val="left"/>
              <w:rPr>
                <w:rFonts w:ascii="宋体" w:hAnsi="宋体" w:cs="宋体" w:eastAsia="宋体" w:hint="default"/>
                <w:sz w:val="21"/>
                <w:szCs w:val="21"/>
              </w:rPr>
            </w:pPr>
            <w:r>
              <w:rPr>
                <w:rFonts w:ascii="宋体" w:hAnsi="宋体" w:cs="宋体" w:eastAsia="宋体" w:hint="default"/>
                <w:sz w:val="21"/>
                <w:szCs w:val="21"/>
              </w:rPr>
              <w:t>借款类别</w:t>
            </w:r>
          </w:p>
        </w:tc>
        <w:tc>
          <w:tcPr>
            <w:tcW w:w="2595" w:type="dxa"/>
            <w:tcBorders>
              <w:top w:val="single" w:sz="12" w:space="0" w:color="000000"/>
              <w:left w:val="single" w:sz="4" w:space="0" w:color="000000"/>
              <w:bottom w:val="nil" w:sz="6" w:space="0" w:color="auto"/>
              <w:right w:val="single" w:sz="4" w:space="0" w:color="000000"/>
            </w:tcBorders>
          </w:tcPr>
          <w:p>
            <w:pPr>
              <w:pStyle w:val="TableParagraph"/>
              <w:spacing w:line="259" w:lineRule="exact" w:before="52"/>
              <w:ind w:left="419"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2976" w:type="dxa"/>
            <w:vMerge w:val="restart"/>
            <w:tcBorders>
              <w:top w:val="single" w:sz="12" w:space="0" w:color="000000"/>
              <w:left w:val="single" w:sz="4" w:space="0" w:color="000000"/>
              <w:right w:val="nil" w:sz="6" w:space="0" w:color="auto"/>
            </w:tcBorders>
          </w:tcPr>
          <w:p>
            <w:pPr>
              <w:pStyle w:val="TableParagraph"/>
              <w:spacing w:line="240" w:lineRule="auto" w:before="52"/>
              <w:ind w:left="612"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p>
            <w:pPr>
              <w:pStyle w:val="TableParagraph"/>
              <w:spacing w:line="240" w:lineRule="auto" w:before="125"/>
              <w:ind w:left="1642" w:right="0"/>
              <w:jc w:val="left"/>
              <w:rPr>
                <w:rFonts w:ascii="Calibri" w:hAnsi="Calibri" w:cs="Calibri" w:eastAsia="Calibri" w:hint="default"/>
                <w:sz w:val="21"/>
                <w:szCs w:val="21"/>
              </w:rPr>
            </w:pPr>
            <w:r>
              <w:rPr>
                <w:rFonts w:ascii="Calibri"/>
                <w:sz w:val="21"/>
              </w:rPr>
              <w:t>12,500,000.00</w:t>
            </w:r>
          </w:p>
        </w:tc>
      </w:tr>
      <w:tr>
        <w:trPr>
          <w:trHeight w:val="494" w:hRule="exact"/>
        </w:trPr>
        <w:tc>
          <w:tcPr>
            <w:tcW w:w="2341" w:type="dxa"/>
            <w:tcBorders>
              <w:top w:val="nil" w:sz="6" w:space="0" w:color="auto"/>
              <w:left w:val="nil" w:sz="6" w:space="0" w:color="auto"/>
              <w:bottom w:val="single" w:sz="12" w:space="0" w:color="000000"/>
              <w:right w:val="single" w:sz="4" w:space="0" w:color="000000"/>
            </w:tcBorders>
          </w:tcPr>
          <w:p>
            <w:pPr>
              <w:pStyle w:val="TableParagraph"/>
              <w:spacing w:line="240" w:lineRule="auto" w:before="162"/>
              <w:ind w:left="122"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595" w:type="dxa"/>
            <w:tcBorders>
              <w:top w:val="nil" w:sz="6" w:space="0" w:color="auto"/>
              <w:left w:val="single" w:sz="4" w:space="0" w:color="000000"/>
              <w:bottom w:val="single" w:sz="12" w:space="0" w:color="000000"/>
              <w:right w:val="single" w:sz="4" w:space="0" w:color="000000"/>
            </w:tcBorders>
          </w:tcPr>
          <w:p>
            <w:pPr/>
          </w:p>
        </w:tc>
        <w:tc>
          <w:tcPr>
            <w:tcW w:w="2976" w:type="dxa"/>
            <w:vMerge/>
            <w:tcBorders>
              <w:left w:val="single" w:sz="4" w:space="0" w:color="000000"/>
              <w:bottom w:val="single" w:sz="12" w:space="0" w:color="000000"/>
              <w:right w:val="nil" w:sz="6" w:space="0" w:color="auto"/>
            </w:tcBorders>
          </w:tcPr>
          <w:p>
            <w:pPr/>
          </w:p>
        </w:tc>
      </w:tr>
    </w:tbl>
    <w:p>
      <w:pPr>
        <w:spacing w:before="52"/>
        <w:ind w:left="2746" w:right="1679" w:firstLine="0"/>
        <w:jc w:val="left"/>
        <w:rPr>
          <w:rFonts w:ascii="宋体" w:hAnsi="宋体" w:cs="宋体" w:eastAsia="宋体" w:hint="default"/>
          <w:sz w:val="21"/>
          <w:szCs w:val="21"/>
        </w:rPr>
      </w:pPr>
      <w:r>
        <w:rPr>
          <w:rFonts w:ascii="宋体" w:hAnsi="宋体" w:cs="宋体" w:eastAsia="宋体" w:hint="default"/>
          <w:b/>
          <w:bCs/>
          <w:sz w:val="21"/>
          <w:szCs w:val="21"/>
        </w:rPr>
        <w:t>抵押物说明详见本附注八（二）</w:t>
      </w:r>
      <w:r>
        <w:rPr>
          <w:rFonts w:ascii="宋体" w:hAnsi="宋体" w:cs="宋体" w:eastAsia="宋体" w:hint="default"/>
          <w:sz w:val="21"/>
          <w:szCs w:val="21"/>
        </w:rPr>
      </w:r>
    </w:p>
    <w:p>
      <w:pPr>
        <w:spacing w:before="94"/>
        <w:ind w:left="2746" w:right="1679" w:firstLine="0"/>
        <w:jc w:val="left"/>
        <w:rPr>
          <w:rFonts w:ascii="宋体" w:hAnsi="宋体" w:cs="宋体" w:eastAsia="宋体" w:hint="default"/>
          <w:sz w:val="21"/>
          <w:szCs w:val="21"/>
        </w:rPr>
      </w:pPr>
      <w:r>
        <w:rPr>
          <w:rFonts w:ascii="宋体" w:hAnsi="宋体" w:cs="宋体" w:eastAsia="宋体" w:hint="default"/>
          <w:b/>
          <w:bCs/>
          <w:sz w:val="21"/>
          <w:szCs w:val="21"/>
        </w:rPr>
        <w:t>截止</w:t>
      </w:r>
      <w:r>
        <w:rPr>
          <w:rFonts w:ascii="宋体" w:hAnsi="宋体" w:cs="宋体" w:eastAsia="宋体" w:hint="default"/>
          <w:b/>
          <w:bCs/>
          <w:spacing w:val="-55"/>
          <w:sz w:val="21"/>
          <w:szCs w:val="21"/>
        </w:rPr>
        <w:t> </w:t>
      </w:r>
      <w:r>
        <w:rPr>
          <w:rFonts w:ascii="Calibri" w:hAnsi="Calibri" w:cs="Calibri" w:eastAsia="Calibri" w:hint="default"/>
          <w:b/>
          <w:bCs/>
          <w:sz w:val="21"/>
          <w:szCs w:val="21"/>
        </w:rPr>
        <w:t>2010</w:t>
      </w:r>
      <w:r>
        <w:rPr>
          <w:rFonts w:ascii="Calibri" w:hAnsi="Calibri" w:cs="Calibri" w:eastAsia="Calibri"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Calibri" w:hAnsi="Calibri" w:cs="Calibri" w:eastAsia="Calibri" w:hint="default"/>
          <w:b/>
          <w:bCs/>
          <w:sz w:val="21"/>
          <w:szCs w:val="21"/>
        </w:rPr>
        <w:t>12</w:t>
      </w:r>
      <w:r>
        <w:rPr>
          <w:rFonts w:ascii="Calibri" w:hAnsi="Calibri" w:cs="Calibri" w:eastAsia="Calibri"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Calibri" w:hAnsi="Calibri" w:cs="Calibri" w:eastAsia="Calibri" w:hint="default"/>
          <w:b/>
          <w:bCs/>
          <w:sz w:val="21"/>
          <w:szCs w:val="21"/>
        </w:rPr>
        <w:t>31</w:t>
      </w:r>
      <w:r>
        <w:rPr>
          <w:rFonts w:ascii="Calibri" w:hAnsi="Calibri" w:cs="Calibri" w:eastAsia="Calibri" w:hint="default"/>
          <w:b/>
          <w:bCs/>
          <w:spacing w:val="2"/>
          <w:sz w:val="21"/>
          <w:szCs w:val="21"/>
        </w:rPr>
        <w:t> </w:t>
      </w:r>
      <w:r>
        <w:rPr>
          <w:rFonts w:ascii="宋体" w:hAnsi="宋体" w:cs="宋体" w:eastAsia="宋体" w:hint="default"/>
          <w:b/>
          <w:bCs/>
          <w:sz w:val="21"/>
          <w:szCs w:val="21"/>
        </w:rPr>
        <w:t>日不存在已到期未偿还的借款。</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468"/>
          <w:pgSz w:w="11910" w:h="16840"/>
          <w:pgMar w:footer="975" w:header="0" w:top="1260" w:bottom="1160" w:left="0" w:right="0"/>
          <w:pgNumType w:start="111"/>
        </w:sectPr>
      </w:pPr>
    </w:p>
    <w:p>
      <w:pPr>
        <w:spacing w:line="240" w:lineRule="auto" w:before="0"/>
        <w:rPr>
          <w:rFonts w:ascii="宋体" w:hAnsi="宋体" w:cs="宋体" w:eastAsia="宋体" w:hint="default"/>
          <w:b/>
          <w:bCs/>
          <w:sz w:val="20"/>
          <w:szCs w:val="20"/>
        </w:rPr>
      </w:pPr>
      <w:r>
        <w:rPr/>
        <w:pict>
          <v:group style="position:absolute;margin-left:120.5pt;margin-top:662.980042pt;width:380.75pt;height:5.55pt;mso-position-horizontal-relative:page;mso-position-vertical-relative:page;z-index:-1134880" coordorigin="2410,13260" coordsize="7615,111">
            <v:shape style="position:absolute;left:2410;top:13260;width:2953;height:110" type="#_x0000_t75" stroked="false">
              <v:imagedata r:id="rId489" o:title=""/>
            </v:shape>
            <v:shape style="position:absolute;left:5339;top:13356;width:2422;height:14" type="#_x0000_t75" stroked="false">
              <v:imagedata r:id="rId490" o:title=""/>
            </v:shape>
            <v:shape style="position:absolute;left:7746;top:13360;width:2278;height:10" type="#_x0000_t75" stroked="false">
              <v:imagedata r:id="rId491" o:title=""/>
            </v:shape>
            <w10:wrap type="none"/>
          </v:group>
        </w:pict>
      </w:r>
      <w:r>
        <w:rPr/>
        <w:pict>
          <v:group style="position:absolute;margin-left:120.5pt;margin-top:680.980042pt;width:380.75pt;height:5.55pt;mso-position-horizontal-relative:page;mso-position-vertical-relative:page;z-index:-1134856" coordorigin="2410,13620" coordsize="7615,111">
            <v:shape style="position:absolute;left:2410;top:13620;width:2953;height:110" type="#_x0000_t75" stroked="false">
              <v:imagedata r:id="rId489" o:title=""/>
            </v:shape>
            <v:shape style="position:absolute;left:5339;top:13716;width:2422;height:14" type="#_x0000_t75" stroked="false">
              <v:imagedata r:id="rId490" o:title=""/>
            </v:shape>
            <v:shape style="position:absolute;left:7746;top:13720;width:2278;height:10" type="#_x0000_t75" stroked="false">
              <v:imagedata r:id="rId491" o:title=""/>
            </v:shape>
            <w10:wrap type="none"/>
          </v:group>
        </w:pict>
      </w:r>
      <w:r>
        <w:rPr/>
        <w:pict>
          <v:group style="position:absolute;margin-left:120.5pt;margin-top:698.980042pt;width:380.75pt;height:5.55pt;mso-position-horizontal-relative:page;mso-position-vertical-relative:page;z-index:-1134832" coordorigin="2410,13980" coordsize="7615,111">
            <v:shape style="position:absolute;left:2410;top:13980;width:2953;height:110" type="#_x0000_t75" stroked="false">
              <v:imagedata r:id="rId489" o:title=""/>
            </v:shape>
            <v:shape style="position:absolute;left:5339;top:14076;width:2422;height:14" type="#_x0000_t75" stroked="false">
              <v:imagedata r:id="rId492" o:title=""/>
            </v:shape>
            <v:shape style="position:absolute;left:7746;top:14080;width:2278;height:10" type="#_x0000_t75" stroked="false">
              <v:imagedata r:id="rId491" o:title=""/>
            </v:shape>
            <w10:wrap type="none"/>
          </v:group>
        </w:pict>
      </w:r>
      <w:r>
        <w:rPr/>
        <w:pict>
          <v:group style="position:absolute;margin-left:120.5pt;margin-top:716.980042pt;width:380.75pt;height:5.55pt;mso-position-horizontal-relative:page;mso-position-vertical-relative:page;z-index:-1134808" coordorigin="2410,14340" coordsize="7615,111">
            <v:shape style="position:absolute;left:2410;top:14340;width:2953;height:110" type="#_x0000_t75" stroked="false">
              <v:imagedata r:id="rId489" o:title=""/>
            </v:shape>
            <v:shape style="position:absolute;left:5339;top:14436;width:2422;height:14" type="#_x0000_t75" stroked="false">
              <v:imagedata r:id="rId490" o:title=""/>
            </v:shape>
            <v:shape style="position:absolute;left:7746;top:14440;width:2278;height:10" type="#_x0000_t75" stroked="false">
              <v:imagedata r:id="rId491" o:title=""/>
            </v:shape>
            <w10:wrap type="none"/>
          </v:group>
        </w:pict>
      </w:r>
      <w:r>
        <w:rPr/>
        <w:pict>
          <v:group style="position:absolute;margin-left:120.5pt;margin-top:734.980042pt;width:380.75pt;height:5.55pt;mso-position-horizontal-relative:page;mso-position-vertical-relative:page;z-index:-1134784" coordorigin="2410,14700" coordsize="7615,111">
            <v:shape style="position:absolute;left:2410;top:14700;width:2953;height:110" type="#_x0000_t75" stroked="false">
              <v:imagedata r:id="rId489" o:title=""/>
            </v:shape>
            <v:shape style="position:absolute;left:5339;top:14796;width:2422;height:14" type="#_x0000_t75" stroked="false">
              <v:imagedata r:id="rId490" o:title=""/>
            </v:shape>
            <v:shape style="position:absolute;left:7746;top:14800;width:2278;height:10" type="#_x0000_t75" stroked="false">
              <v:imagedata r:id="rId491" o:title=""/>
            </v:shape>
            <w10:wrap type="none"/>
          </v:group>
        </w:pict>
      </w:r>
      <w:r>
        <w:rPr/>
        <w:pict>
          <v:shape style="position:absolute;margin-left:267.170013pt;margin-top:757.776001pt;width:.48003pt;height:.24pt;mso-position-horizontal-relative:page;mso-position-vertical-relative:page;z-index:-1134760" type="#_x0000_t75" stroked="false">
            <v:imagedata r:id="rId479" o:title=""/>
          </v:shape>
        </w:pict>
      </w:r>
      <w:r>
        <w:rPr/>
        <w:pict>
          <v:shape style="position:absolute;margin-left:387.549988pt;margin-top:757.776001pt;width:.48003pt;height:.24pt;mso-position-horizontal-relative:page;mso-position-vertical-relative:page;z-index:-1134736" type="#_x0000_t75" stroked="false">
            <v:imagedata r:id="rId479" o:title=""/>
          </v:shape>
        </w:pict>
      </w:r>
    </w:p>
    <w:p>
      <w:pPr>
        <w:spacing w:line="240" w:lineRule="auto" w:before="13"/>
        <w:rPr>
          <w:rFonts w:ascii="宋体" w:hAnsi="宋体" w:cs="宋体" w:eastAsia="宋体" w:hint="default"/>
          <w:b/>
          <w:bCs/>
          <w:sz w:val="21"/>
          <w:szCs w:val="21"/>
        </w:rPr>
      </w:pPr>
    </w:p>
    <w:p>
      <w:pPr>
        <w:spacing w:before="36"/>
        <w:ind w:left="1786" w:right="1679" w:firstLine="0"/>
        <w:jc w:val="left"/>
        <w:rPr>
          <w:rFonts w:ascii="宋体" w:hAnsi="宋体" w:cs="宋体" w:eastAsia="宋体" w:hint="default"/>
          <w:sz w:val="21"/>
          <w:szCs w:val="21"/>
        </w:rPr>
      </w:pPr>
      <w:r>
        <w:rPr/>
        <w:pict>
          <v:shape style="position:absolute;margin-left:236.570007pt;margin-top:19.103649pt;width:.48001pt;height:.12pt;mso-position-horizontal-relative:page;mso-position-vertical-relative:paragraph;z-index:-1135192" type="#_x0000_t75" stroked="false">
            <v:imagedata r:id="rId479" o:title=""/>
          </v:shape>
        </w:pict>
      </w:r>
      <w:r>
        <w:rPr/>
        <w:pict>
          <v:shape style="position:absolute;margin-left:366.309998pt;margin-top:19.103649pt;width:.47998pt;height:.12pt;mso-position-horizontal-relative:page;mso-position-vertical-relative:paragraph;z-index:-1135168" type="#_x0000_t75" stroked="false">
            <v:imagedata r:id="rId479" o:title=""/>
          </v:shape>
        </w:pict>
      </w:r>
      <w:r>
        <w:rPr/>
        <w:pict>
          <v:group style="position:absolute;margin-left:120.5pt;margin-top:32.663631pt;width:394.9pt;height:5.55pt;mso-position-horizontal-relative:page;mso-position-vertical-relative:paragraph;z-index:-1135144" coordorigin="2410,653" coordsize="7898,111">
            <v:shape style="position:absolute;left:2410;top:653;width:2341;height:110" type="#_x0000_t75" stroked="false">
              <v:imagedata r:id="rId493" o:title=""/>
            </v:shape>
            <v:shape style="position:absolute;left:4727;top:754;width:2600;height:10" type="#_x0000_t75" stroked="false">
              <v:imagedata r:id="rId466" o:title=""/>
            </v:shape>
            <v:shape style="position:absolute;left:7321;top:754;width:2986;height:10" type="#_x0000_t75" stroked="false">
              <v:imagedata r:id="rId49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0"/>
          <w:sz w:val="21"/>
          <w:szCs w:val="21"/>
        </w:rPr>
        <w:t> </w:t>
      </w:r>
      <w:r>
        <w:rPr>
          <w:rFonts w:ascii="宋体" w:hAnsi="宋体" w:cs="宋体" w:eastAsia="宋体" w:hint="default"/>
          <w:b/>
          <w:bCs/>
          <w:sz w:val="21"/>
          <w:szCs w:val="21"/>
        </w:rPr>
        <w:t>其他非流动负债</w:t>
      </w:r>
      <w:r>
        <w:rPr>
          <w:rFonts w:ascii="宋体" w:hAnsi="宋体" w:cs="宋体" w:eastAsia="宋体" w:hint="default"/>
          <w:sz w:val="21"/>
          <w:szCs w:val="21"/>
        </w:rPr>
      </w:r>
    </w:p>
    <w:p>
      <w:pPr>
        <w:spacing w:line="240" w:lineRule="auto" w:before="0"/>
        <w:rPr>
          <w:rFonts w:ascii="宋体" w:hAnsi="宋体" w:cs="宋体" w:eastAsia="宋体" w:hint="default"/>
          <w:b/>
          <w:bCs/>
          <w:sz w:val="2"/>
          <w:szCs w:val="2"/>
        </w:rPr>
      </w:pPr>
    </w:p>
    <w:tbl>
      <w:tblPr>
        <w:tblW w:w="0" w:type="auto"/>
        <w:jc w:val="left"/>
        <w:tblInd w:w="2395" w:type="dxa"/>
        <w:tblLayout w:type="fixed"/>
        <w:tblCellMar>
          <w:top w:w="0" w:type="dxa"/>
          <w:left w:w="0" w:type="dxa"/>
          <w:bottom w:w="0" w:type="dxa"/>
          <w:right w:w="0" w:type="dxa"/>
        </w:tblCellMar>
        <w:tblLook w:val="01E0"/>
      </w:tblPr>
      <w:tblGrid>
        <w:gridCol w:w="2341"/>
        <w:gridCol w:w="2595"/>
        <w:gridCol w:w="2976"/>
      </w:tblGrid>
      <w:tr>
        <w:trPr>
          <w:trHeight w:val="286" w:hRule="exact"/>
        </w:trPr>
        <w:tc>
          <w:tcPr>
            <w:tcW w:w="2341" w:type="dxa"/>
            <w:tcBorders>
              <w:top w:val="single" w:sz="12" w:space="0" w:color="000000"/>
              <w:left w:val="nil" w:sz="6" w:space="0" w:color="auto"/>
              <w:bottom w:val="nil" w:sz="6" w:space="0" w:color="auto"/>
              <w:right w:val="single" w:sz="4" w:space="0" w:color="000000"/>
            </w:tcBorders>
          </w:tcPr>
          <w:p>
            <w:pPr>
              <w:pStyle w:val="TableParagraph"/>
              <w:spacing w:line="256" w:lineRule="exact" w:before="54"/>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95"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54"/>
              <w:ind w:left="419"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2976" w:type="dxa"/>
            <w:vMerge w:val="restart"/>
            <w:tcBorders>
              <w:top w:val="single" w:sz="12" w:space="0" w:color="000000"/>
              <w:left w:val="single" w:sz="4" w:space="0" w:color="000000"/>
              <w:right w:val="nil" w:sz="6" w:space="0" w:color="auto"/>
            </w:tcBorders>
          </w:tcPr>
          <w:p>
            <w:pPr>
              <w:pStyle w:val="TableParagraph"/>
              <w:spacing w:line="240" w:lineRule="auto" w:before="54"/>
              <w:ind w:left="612"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166" w:hRule="exact"/>
        </w:trPr>
        <w:tc>
          <w:tcPr>
            <w:tcW w:w="2341" w:type="dxa"/>
            <w:vMerge w:val="restart"/>
            <w:tcBorders>
              <w:top w:val="nil" w:sz="6" w:space="0" w:color="auto"/>
              <w:left w:val="nil" w:sz="6" w:space="0" w:color="auto"/>
              <w:right w:val="single" w:sz="4" w:space="0" w:color="000000"/>
            </w:tcBorders>
          </w:tcPr>
          <w:p>
            <w:pPr>
              <w:pStyle w:val="TableParagraph"/>
              <w:spacing w:line="240" w:lineRule="auto" w:before="162"/>
              <w:ind w:left="122" w:right="0"/>
              <w:jc w:val="left"/>
              <w:rPr>
                <w:rFonts w:ascii="宋体" w:hAnsi="宋体" w:cs="宋体" w:eastAsia="宋体" w:hint="default"/>
                <w:sz w:val="21"/>
                <w:szCs w:val="21"/>
              </w:rPr>
            </w:pPr>
            <w:r>
              <w:rPr>
                <w:rFonts w:ascii="宋体" w:hAnsi="宋体" w:cs="宋体" w:eastAsia="宋体" w:hint="default"/>
                <w:sz w:val="21"/>
                <w:szCs w:val="21"/>
              </w:rPr>
              <w:t>递延收益－政府补助</w:t>
            </w:r>
          </w:p>
        </w:tc>
        <w:tc>
          <w:tcPr>
            <w:tcW w:w="2595" w:type="dxa"/>
            <w:tcBorders>
              <w:top w:val="nil" w:sz="6" w:space="0" w:color="auto"/>
              <w:left w:val="single" w:sz="4" w:space="0" w:color="000000"/>
              <w:bottom w:val="nil" w:sz="6" w:space="0" w:color="auto"/>
              <w:right w:val="single" w:sz="4" w:space="0" w:color="000000"/>
            </w:tcBorders>
          </w:tcPr>
          <w:p>
            <w:pPr/>
          </w:p>
        </w:tc>
        <w:tc>
          <w:tcPr>
            <w:tcW w:w="2976" w:type="dxa"/>
            <w:vMerge/>
            <w:tcBorders>
              <w:left w:val="single" w:sz="4" w:space="0" w:color="000000"/>
              <w:bottom w:val="nil" w:sz="6" w:space="0" w:color="auto"/>
              <w:right w:val="nil" w:sz="6" w:space="0" w:color="auto"/>
            </w:tcBorders>
          </w:tcPr>
          <w:p>
            <w:pPr/>
          </w:p>
        </w:tc>
      </w:tr>
      <w:tr>
        <w:trPr>
          <w:trHeight w:val="331" w:hRule="exact"/>
        </w:trPr>
        <w:tc>
          <w:tcPr>
            <w:tcW w:w="2341" w:type="dxa"/>
            <w:vMerge/>
            <w:tcBorders>
              <w:left w:val="nil" w:sz="6" w:space="0" w:color="auto"/>
              <w:bottom w:val="single" w:sz="12" w:space="0" w:color="000000"/>
              <w:right w:val="single" w:sz="4" w:space="0" w:color="000000"/>
            </w:tcBorders>
          </w:tcPr>
          <w:p>
            <w:pPr/>
          </w:p>
        </w:tc>
        <w:tc>
          <w:tcPr>
            <w:tcW w:w="25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2"/>
              <w:ind w:left="1363" w:right="0"/>
              <w:jc w:val="left"/>
              <w:rPr>
                <w:rFonts w:ascii="Calibri" w:hAnsi="Calibri" w:cs="Calibri" w:eastAsia="Calibri" w:hint="default"/>
                <w:sz w:val="21"/>
                <w:szCs w:val="21"/>
              </w:rPr>
            </w:pPr>
            <w:r>
              <w:rPr>
                <w:rFonts w:ascii="Calibri"/>
                <w:sz w:val="21"/>
              </w:rPr>
              <w:t>4,988,250.00</w:t>
            </w:r>
          </w:p>
        </w:tc>
        <w:tc>
          <w:tcPr>
            <w:tcW w:w="2976" w:type="dxa"/>
            <w:tcBorders>
              <w:top w:val="nil" w:sz="6" w:space="0" w:color="auto"/>
              <w:left w:val="single" w:sz="4" w:space="0" w:color="000000"/>
              <w:bottom w:val="single" w:sz="12" w:space="0" w:color="000000"/>
              <w:right w:val="nil" w:sz="6" w:space="0" w:color="auto"/>
            </w:tcBorders>
          </w:tcPr>
          <w:p>
            <w:pPr>
              <w:pStyle w:val="TableParagraph"/>
              <w:spacing w:line="240" w:lineRule="auto" w:before="42"/>
              <w:ind w:left="1745" w:right="0"/>
              <w:jc w:val="left"/>
              <w:rPr>
                <w:rFonts w:ascii="Calibri" w:hAnsi="Calibri" w:cs="Calibri" w:eastAsia="Calibri" w:hint="default"/>
                <w:sz w:val="21"/>
                <w:szCs w:val="21"/>
              </w:rPr>
            </w:pPr>
            <w:r>
              <w:rPr>
                <w:rFonts w:ascii="Calibri"/>
                <w:sz w:val="21"/>
              </w:rPr>
              <w:t>4,885,000.00</w:t>
            </w:r>
          </w:p>
        </w:tc>
      </w:tr>
    </w:tbl>
    <w:p>
      <w:pPr>
        <w:spacing w:line="240" w:lineRule="auto" w:before="3"/>
        <w:rPr>
          <w:rFonts w:ascii="宋体" w:hAnsi="宋体" w:cs="宋体" w:eastAsia="宋体" w:hint="default"/>
          <w:b/>
          <w:bCs/>
          <w:sz w:val="32"/>
          <w:szCs w:val="32"/>
        </w:rPr>
      </w:pPr>
    </w:p>
    <w:p>
      <w:pPr>
        <w:spacing w:before="0"/>
        <w:ind w:left="2741" w:right="1679" w:firstLine="0"/>
        <w:jc w:val="left"/>
        <w:rPr>
          <w:rFonts w:ascii="宋体" w:hAnsi="宋体" w:cs="宋体" w:eastAsia="宋体" w:hint="default"/>
          <w:sz w:val="21"/>
          <w:szCs w:val="21"/>
        </w:rPr>
      </w:pPr>
      <w:r>
        <w:rPr/>
        <w:pict>
          <v:shape style="position:absolute;margin-left:323.709991pt;margin-top:35.783691pt;width:.47998pt;height:.12pt;mso-position-horizontal-relative:page;mso-position-vertical-relative:paragraph;z-index:-1135120" type="#_x0000_t75" stroked="false">
            <v:imagedata r:id="rId479" o:title=""/>
          </v:shape>
        </w:pict>
      </w:r>
      <w:r>
        <w:rPr/>
        <w:pict>
          <v:shape style="position:absolute;margin-left:425.109985pt;margin-top:35.783691pt;width:.48001pt;height:.12pt;mso-position-horizontal-relative:page;mso-position-vertical-relative:paragraph;z-index:-1135096" type="#_x0000_t75" stroked="false">
            <v:imagedata r:id="rId479" o:title=""/>
          </v:shape>
        </w:pict>
      </w:r>
      <w:r>
        <w:rPr/>
        <w:pict>
          <v:group style="position:absolute;margin-left:120.5pt;margin-top:54.1437pt;width:396.95pt;height:.75pt;mso-position-horizontal-relative:page;mso-position-vertical-relative:paragraph;z-index:-1135072" coordorigin="2410,1083" coordsize="7939,15">
            <v:shape style="position:absolute;left:2410;top:1088;width:4064;height:10" type="#_x0000_t75" stroked="false">
              <v:imagedata r:id="rId495" o:title=""/>
            </v:shape>
            <v:shape style="position:absolute;left:6469;top:1083;width:2042;height:14" type="#_x0000_t75" stroked="false">
              <v:imagedata r:id="rId496" o:title=""/>
            </v:shape>
            <v:shape style="position:absolute;left:8497;top:1088;width:1851;height:10" type="#_x0000_t75" stroked="false">
              <v:imagedata r:id="rId497" o:title=""/>
            </v:shape>
            <w10:wrap type="none"/>
          </v:group>
        </w:pict>
      </w:r>
      <w:r>
        <w:rPr>
          <w:rFonts w:ascii="宋体" w:hAnsi="宋体" w:cs="宋体" w:eastAsia="宋体" w:hint="default"/>
          <w:sz w:val="21"/>
          <w:szCs w:val="21"/>
        </w:rPr>
        <w:t>递延收益明细如下</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1"/>
          <w:szCs w:val="11"/>
        </w:rPr>
      </w:pPr>
    </w:p>
    <w:tbl>
      <w:tblPr>
        <w:tblW w:w="0" w:type="auto"/>
        <w:jc w:val="left"/>
        <w:tblInd w:w="2395" w:type="dxa"/>
        <w:tblLayout w:type="fixed"/>
        <w:tblCellMar>
          <w:top w:w="0" w:type="dxa"/>
          <w:left w:w="0" w:type="dxa"/>
          <w:bottom w:w="0" w:type="dxa"/>
          <w:right w:w="0" w:type="dxa"/>
        </w:tblCellMar>
        <w:tblLook w:val="01E0"/>
      </w:tblPr>
      <w:tblGrid>
        <w:gridCol w:w="4083"/>
        <w:gridCol w:w="2028"/>
        <w:gridCol w:w="1841"/>
      </w:tblGrid>
      <w:tr>
        <w:trPr>
          <w:trHeight w:val="410" w:hRule="exact"/>
        </w:trPr>
        <w:tc>
          <w:tcPr>
            <w:tcW w:w="4083" w:type="dxa"/>
            <w:tcBorders>
              <w:top w:val="single" w:sz="12" w:space="0" w:color="000000"/>
              <w:left w:val="nil" w:sz="6" w:space="0" w:color="auto"/>
              <w:bottom w:val="nil" w:sz="6" w:space="0" w:color="auto"/>
              <w:right w:val="single" w:sz="4" w:space="0" w:color="000000"/>
            </w:tcBorders>
          </w:tcPr>
          <w:p>
            <w:pPr>
              <w:pStyle w:val="TableParagraph"/>
              <w:spacing w:line="240" w:lineRule="auto" w:before="89"/>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2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9"/>
              <w:ind w:left="261"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41" w:type="dxa"/>
            <w:tcBorders>
              <w:top w:val="single" w:sz="12" w:space="0" w:color="000000"/>
              <w:left w:val="single" w:sz="4" w:space="0" w:color="000000"/>
              <w:bottom w:val="nil" w:sz="6" w:space="0" w:color="auto"/>
              <w:right w:val="nil" w:sz="6" w:space="0" w:color="auto"/>
            </w:tcBorders>
          </w:tcPr>
          <w:p>
            <w:pPr>
              <w:pStyle w:val="TableParagraph"/>
              <w:spacing w:line="240" w:lineRule="auto" w:before="89"/>
              <w:ind w:left="167"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613" w:hRule="exact"/>
        </w:trPr>
        <w:tc>
          <w:tcPr>
            <w:tcW w:w="4083" w:type="dxa"/>
            <w:tcBorders>
              <w:top w:val="nil" w:sz="6" w:space="0" w:color="auto"/>
              <w:left w:val="nil" w:sz="6" w:space="0" w:color="auto"/>
              <w:bottom w:val="nil" w:sz="6" w:space="0" w:color="auto"/>
              <w:right w:val="single" w:sz="4" w:space="0" w:color="000000"/>
            </w:tcBorders>
          </w:tcPr>
          <w:p>
            <w:pPr>
              <w:pStyle w:val="TableParagraph"/>
              <w:spacing w:line="316" w:lineRule="auto"/>
              <w:ind w:left="122" w:right="103" w:firstLine="91"/>
              <w:jc w:val="left"/>
              <w:rPr>
                <w:rFonts w:ascii="宋体" w:hAnsi="宋体" w:cs="宋体" w:eastAsia="宋体" w:hint="default"/>
                <w:sz w:val="18"/>
                <w:szCs w:val="18"/>
              </w:rPr>
            </w:pPr>
            <w:r>
              <w:rPr>
                <w:rFonts w:ascii="宋体" w:hAnsi="宋体" w:cs="宋体" w:eastAsia="宋体" w:hint="default"/>
                <w:spacing w:val="7"/>
                <w:sz w:val="18"/>
                <w:szCs w:val="18"/>
              </w:rPr>
              <w:t>区域医疗信息共享与服务协同软件平台研发及</w:t>
            </w:r>
            <w:r>
              <w:rPr>
                <w:rFonts w:ascii="宋体" w:hAnsi="宋体" w:cs="宋体" w:eastAsia="宋体" w:hint="default"/>
                <w:sz w:val="18"/>
                <w:szCs w:val="18"/>
              </w:rPr>
              <w:t> 产业化</w:t>
            </w:r>
          </w:p>
        </w:tc>
        <w:tc>
          <w:tcPr>
            <w:tcW w:w="202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z w:val="18"/>
              </w:rPr>
              <w:t>3,900,000.00</w:t>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5"/>
              <w:jc w:val="right"/>
              <w:rPr>
                <w:rFonts w:ascii="Calibri" w:hAnsi="Calibri" w:cs="Calibri" w:eastAsia="Calibri" w:hint="default"/>
                <w:sz w:val="18"/>
                <w:szCs w:val="18"/>
              </w:rPr>
            </w:pPr>
            <w:r>
              <w:rPr>
                <w:rFonts w:ascii="Calibri"/>
                <w:sz w:val="18"/>
              </w:rPr>
              <w:t>3,900,000.00</w:t>
            </w:r>
          </w:p>
        </w:tc>
      </w:tr>
      <w:tr>
        <w:trPr>
          <w:trHeight w:val="648" w:hRule="exact"/>
        </w:trPr>
        <w:tc>
          <w:tcPr>
            <w:tcW w:w="4083" w:type="dxa"/>
            <w:tcBorders>
              <w:top w:val="nil" w:sz="6" w:space="0" w:color="auto"/>
              <w:left w:val="nil" w:sz="6" w:space="0" w:color="auto"/>
              <w:bottom w:val="single" w:sz="12" w:space="0" w:color="000000"/>
              <w:right w:val="single" w:sz="4" w:space="0" w:color="000000"/>
            </w:tcBorders>
          </w:tcPr>
          <w:p>
            <w:pPr>
              <w:pStyle w:val="TableParagraph"/>
              <w:spacing w:line="290" w:lineRule="auto" w:before="15"/>
              <w:ind w:left="122" w:right="101"/>
              <w:jc w:val="left"/>
              <w:rPr>
                <w:rFonts w:ascii="宋体" w:hAnsi="宋体" w:cs="宋体" w:eastAsia="宋体" w:hint="default"/>
                <w:sz w:val="18"/>
                <w:szCs w:val="18"/>
              </w:rPr>
            </w:pPr>
            <w:r>
              <w:rPr>
                <w:rFonts w:ascii="宋体" w:hAnsi="宋体" w:cs="宋体" w:eastAsia="宋体" w:hint="default"/>
                <w:sz w:val="18"/>
                <w:szCs w:val="18"/>
              </w:rPr>
              <w:t>万达面向电子政务领域的应急管理系统</w:t>
            </w:r>
            <w:r>
              <w:rPr>
                <w:rFonts w:ascii="宋体" w:hAnsi="宋体" w:cs="宋体" w:eastAsia="宋体" w:hint="default"/>
                <w:spacing w:val="-39"/>
                <w:sz w:val="18"/>
                <w:szCs w:val="18"/>
              </w:rPr>
              <w:t> </w:t>
            </w:r>
            <w:r>
              <w:rPr>
                <w:rFonts w:ascii="Calibri" w:hAnsi="Calibri" w:cs="Calibri" w:eastAsia="Calibri" w:hint="default"/>
                <w:sz w:val="18"/>
                <w:szCs w:val="18"/>
              </w:rPr>
              <w:t>V4.0</w:t>
            </w:r>
            <w:r>
              <w:rPr>
                <w:rFonts w:ascii="Calibri" w:hAnsi="Calibri" w:cs="Calibri" w:eastAsia="Calibri" w:hint="default"/>
                <w:spacing w:val="10"/>
                <w:sz w:val="18"/>
                <w:szCs w:val="18"/>
              </w:rPr>
              <w:t> </w:t>
            </w:r>
            <w:r>
              <w:rPr>
                <w:rFonts w:ascii="宋体" w:hAnsi="宋体" w:cs="宋体" w:eastAsia="宋体" w:hint="default"/>
                <w:sz w:val="18"/>
                <w:szCs w:val="18"/>
              </w:rPr>
              <w:t>产品 研发和产业化</w:t>
            </w:r>
          </w:p>
        </w:tc>
        <w:tc>
          <w:tcPr>
            <w:tcW w:w="20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8"/>
              <w:jc w:val="right"/>
              <w:rPr>
                <w:rFonts w:ascii="Calibri" w:hAnsi="Calibri" w:cs="Calibri" w:eastAsia="Calibri" w:hint="default"/>
                <w:sz w:val="18"/>
                <w:szCs w:val="18"/>
              </w:rPr>
            </w:pPr>
            <w:r>
              <w:rPr>
                <w:rFonts w:ascii="Calibri"/>
                <w:sz w:val="18"/>
              </w:rPr>
              <w:t>1,088,250.00</w:t>
            </w:r>
          </w:p>
        </w:tc>
        <w:tc>
          <w:tcPr>
            <w:tcW w:w="1841"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985,000.00</w:t>
            </w:r>
          </w:p>
        </w:tc>
      </w:tr>
    </w:tbl>
    <w:p>
      <w:pPr>
        <w:spacing w:line="240" w:lineRule="auto" w:before="6"/>
        <w:rPr>
          <w:rFonts w:ascii="宋体" w:hAnsi="宋体" w:cs="宋体" w:eastAsia="宋体" w:hint="default"/>
          <w:sz w:val="29"/>
          <w:szCs w:val="29"/>
        </w:rPr>
      </w:pPr>
    </w:p>
    <w:p>
      <w:pPr>
        <w:spacing w:before="36"/>
        <w:ind w:left="1786" w:right="1679" w:firstLine="0"/>
        <w:jc w:val="left"/>
        <w:rPr>
          <w:rFonts w:ascii="宋体" w:hAnsi="宋体" w:cs="宋体" w:eastAsia="宋体" w:hint="default"/>
          <w:sz w:val="21"/>
          <w:szCs w:val="21"/>
        </w:rPr>
      </w:pPr>
      <w:r>
        <w:rPr/>
        <w:pict>
          <v:group style="position:absolute;margin-left:120.5pt;margin-top:-52.56628pt;width:396.95pt;height:.5pt;mso-position-horizontal-relative:page;mso-position-vertical-relative:paragraph;z-index:-1135048" coordorigin="2410,-1051" coordsize="7939,10">
            <v:shape style="position:absolute;left:2410;top:-1051;width:4064;height:10" type="#_x0000_t75" stroked="false">
              <v:imagedata r:id="rId495" o:title=""/>
            </v:shape>
            <v:shape style="position:absolute;left:6469;top:-1051;width:2033;height:10" type="#_x0000_t75" stroked="false">
              <v:imagedata r:id="rId498" o:title=""/>
            </v:shape>
            <v:shape style="position:absolute;left:8497;top:-1051;width:1851;height:10" type="#_x0000_t75" stroked="false">
              <v:imagedata r:id="rId499"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4"/>
        <w:rPr>
          <w:rFonts w:ascii="宋体" w:hAnsi="宋体" w:cs="宋体" w:eastAsia="宋体" w:hint="default"/>
          <w:b/>
          <w:bCs/>
          <w:sz w:val="31"/>
          <w:szCs w:val="31"/>
        </w:rPr>
      </w:pPr>
    </w:p>
    <w:p>
      <w:pPr>
        <w:spacing w:before="0"/>
        <w:ind w:left="2431" w:right="1679" w:firstLine="0"/>
        <w:jc w:val="left"/>
        <w:rPr>
          <w:rFonts w:ascii="宋体" w:hAnsi="宋体" w:cs="宋体" w:eastAsia="宋体" w:hint="default"/>
          <w:sz w:val="21"/>
          <w:szCs w:val="21"/>
        </w:rPr>
      </w:pPr>
      <w:r>
        <w:rPr>
          <w:rFonts w:ascii="Calibri" w:hAnsi="Calibri" w:cs="Calibri" w:eastAsia="Calibri" w:hint="default"/>
          <w:b/>
          <w:bCs/>
          <w:sz w:val="21"/>
          <w:szCs w:val="21"/>
        </w:rPr>
        <w:t>2010</w:t>
      </w:r>
      <w:r>
        <w:rPr>
          <w:rFonts w:ascii="Calibri" w:hAnsi="Calibri" w:cs="Calibri" w:eastAsia="Calibri" w:hint="default"/>
          <w:b/>
          <w:bCs/>
          <w:spacing w:val="3"/>
          <w:sz w:val="21"/>
          <w:szCs w:val="21"/>
        </w:rPr>
        <w:t> </w:t>
      </w:r>
      <w:r>
        <w:rPr>
          <w:rFonts w:ascii="宋体" w:hAnsi="宋体" w:cs="宋体" w:eastAsia="宋体" w:hint="default"/>
          <w:b/>
          <w:bCs/>
          <w:sz w:val="21"/>
          <w:szCs w:val="21"/>
        </w:rPr>
        <w:t>年度股本总额变动情况</w:t>
      </w:r>
      <w:r>
        <w:rPr>
          <w:rFonts w:ascii="宋体" w:hAnsi="宋体" w:cs="宋体" w:eastAsia="宋体" w:hint="default"/>
          <w:sz w:val="21"/>
          <w:szCs w:val="21"/>
        </w:rPr>
      </w:r>
    </w:p>
    <w:p>
      <w:pPr>
        <w:spacing w:line="3240" w:lineRule="exact"/>
        <w:ind w:left="2381"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380.5pt;height:162.050pt;mso-position-horizontal-relative:char;mso-position-vertical-relative:line" coordorigin="0,0" coordsize="7610,3241">
            <v:group style="position:absolute;left:29;top:14;width:1227;height:2" coordorigin="29,14" coordsize="1227,2">
              <v:shape style="position:absolute;left:29;top:14;width:1227;height:2" coordorigin="29,14" coordsize="1227,0" path="m29,14l1255,14e" filled="false" stroked="true" strokeweight="1.44pt" strokecolor="#000000">
                <v:path arrowok="t"/>
              </v:shape>
              <v:shape style="position:absolute;left:1255;top:29;width:10;height:2" type="#_x0000_t75" stroked="false">
                <v:imagedata r:id="rId479" o:title=""/>
              </v:shape>
            </v:group>
            <v:group style="position:absolute;left:1255;top:14;width:29;height:2" coordorigin="1255,14" coordsize="29,2">
              <v:shape style="position:absolute;left:1255;top:14;width:29;height:2" coordorigin="1255,14" coordsize="29,0" path="m1255,14l1284,14e" filled="false" stroked="true" strokeweight="1.44pt" strokecolor="#000000">
                <v:path arrowok="t"/>
              </v:shape>
            </v:group>
            <v:group style="position:absolute;left:1284;top:14;width:2523;height:2" coordorigin="1284,14" coordsize="2523,2">
              <v:shape style="position:absolute;left:1284;top:14;width:2523;height:2" coordorigin="1284,14" coordsize="2523,0" path="m1284,14l3807,14e" filled="false" stroked="true" strokeweight="1.44pt" strokecolor="#000000">
                <v:path arrowok="t"/>
              </v:shape>
              <v:shape style="position:absolute;left:3807;top:29;width:10;height:2" type="#_x0000_t75" stroked="false">
                <v:imagedata r:id="rId479" o:title=""/>
              </v:shape>
            </v:group>
            <v:group style="position:absolute;left:3807;top:14;width:29;height:2" coordorigin="3807,14" coordsize="29,2">
              <v:shape style="position:absolute;left:3807;top:14;width:29;height:2" coordorigin="3807,14" coordsize="29,0" path="m3807,14l3836,14e" filled="false" stroked="true" strokeweight="1.44pt" strokecolor="#000000">
                <v:path arrowok="t"/>
              </v:shape>
            </v:group>
            <v:group style="position:absolute;left:3836;top:14;width:1532;height:2" coordorigin="3836,14" coordsize="1532,2">
              <v:shape style="position:absolute;left:3836;top:14;width:1532;height:2" coordorigin="3836,14" coordsize="1532,0" path="m3836,14l5367,14e" filled="false" stroked="true" strokeweight="1.44pt" strokecolor="#000000">
                <v:path arrowok="t"/>
              </v:shape>
              <v:shape style="position:absolute;left:5367;top:29;width:10;height:2" type="#_x0000_t75" stroked="false">
                <v:imagedata r:id="rId479" o:title=""/>
              </v:shape>
            </v:group>
            <v:group style="position:absolute;left:5367;top:14;width:29;height:2" coordorigin="5367,14" coordsize="29,2">
              <v:shape style="position:absolute;left:5367;top:14;width:29;height:2" coordorigin="5367,14" coordsize="29,0" path="m5367,14l5396,14e" filled="false" stroked="true" strokeweight="1.44pt" strokecolor="#000000">
                <v:path arrowok="t"/>
              </v:shape>
            </v:group>
            <v:group style="position:absolute;left:5396;top:14;width:2199;height:2" coordorigin="5396,14" coordsize="2199,2">
              <v:shape style="position:absolute;left:5396;top:14;width:2199;height:2" coordorigin="5396,14" coordsize="2199,0" path="m5396,14l7595,14e" filled="false" stroked="true" strokeweight="1.44pt" strokecolor="#000000">
                <v:path arrowok="t"/>
              </v:shape>
            </v:group>
            <v:group style="position:absolute;left:1255;top:31;width:10;height:20" coordorigin="1255,31" coordsize="10,20">
              <v:shape style="position:absolute;left:1255;top:31;width:10;height:20" coordorigin="1255,31" coordsize="10,20" path="m1255,50l1265,50,1265,31,1255,31,1255,50xe" filled="true" fillcolor="#000000" stroked="false">
                <v:path arrowok="t"/>
                <v:fill type="solid"/>
              </v:shape>
            </v:group>
            <v:group style="position:absolute;left:1255;top:50;width:10;height:20" coordorigin="1255,50" coordsize="10,20">
              <v:shape style="position:absolute;left:1255;top:50;width:10;height:20" coordorigin="1255,50" coordsize="10,20" path="m1255,70l1265,70,1265,50,1255,50,1255,70xe" filled="true" fillcolor="#000000" stroked="false">
                <v:path arrowok="t"/>
                <v:fill type="solid"/>
              </v:shape>
            </v:group>
            <v:group style="position:absolute;left:1255;top:70;width:10;height:20" coordorigin="1255,70" coordsize="10,20">
              <v:shape style="position:absolute;left:1255;top:70;width:10;height:20" coordorigin="1255,70" coordsize="10,20" path="m1255,89l1265,89,1265,70,1255,70,1255,89xe" filled="true" fillcolor="#000000" stroked="false">
                <v:path arrowok="t"/>
                <v:fill type="solid"/>
              </v:shape>
            </v:group>
            <v:group style="position:absolute;left:1255;top:89;width:10;height:20" coordorigin="1255,89" coordsize="10,20">
              <v:shape style="position:absolute;left:1255;top:89;width:10;height:20" coordorigin="1255,89" coordsize="10,20" path="m1255,108l1265,108,1265,89,1255,89,1255,108xe" filled="true" fillcolor="#000000" stroked="false">
                <v:path arrowok="t"/>
                <v:fill type="solid"/>
              </v:shape>
            </v:group>
            <v:group style="position:absolute;left:1255;top:108;width:10;height:20" coordorigin="1255,108" coordsize="10,20">
              <v:shape style="position:absolute;left:1255;top:108;width:10;height:20" coordorigin="1255,108" coordsize="10,20" path="m1255,127l1265,127,1265,108,1255,108,1255,127xe" filled="true" fillcolor="#000000" stroked="false">
                <v:path arrowok="t"/>
                <v:fill type="solid"/>
              </v:shape>
            </v:group>
            <v:group style="position:absolute;left:1255;top:127;width:10;height:20" coordorigin="1255,127" coordsize="10,20">
              <v:shape style="position:absolute;left:1255;top:127;width:10;height:20" coordorigin="1255,127" coordsize="10,20" path="m1255,146l1265,146,1265,127,1255,127,1255,146xe" filled="true" fillcolor="#000000" stroked="false">
                <v:path arrowok="t"/>
                <v:fill type="solid"/>
              </v:shape>
            </v:group>
            <v:group style="position:absolute;left:1255;top:146;width:10;height:20" coordorigin="1255,146" coordsize="10,20">
              <v:shape style="position:absolute;left:1255;top:146;width:10;height:20" coordorigin="1255,146" coordsize="10,20" path="m1255,166l1265,166,1265,146,1255,146,1255,166xe" filled="true" fillcolor="#000000" stroked="false">
                <v:path arrowok="t"/>
                <v:fill type="solid"/>
              </v:shape>
            </v:group>
            <v:group style="position:absolute;left:1255;top:166;width:10;height:20" coordorigin="1255,166" coordsize="10,20">
              <v:shape style="position:absolute;left:1255;top:166;width:10;height:20" coordorigin="1255,166" coordsize="10,20" path="m1255,185l1265,185,1265,166,1255,166,1255,185xe" filled="true" fillcolor="#000000" stroked="false">
                <v:path arrowok="t"/>
                <v:fill type="solid"/>
              </v:shape>
            </v:group>
            <v:group style="position:absolute;left:1255;top:185;width:10;height:20" coordorigin="1255,185" coordsize="10,20">
              <v:shape style="position:absolute;left:1255;top:185;width:10;height:20" coordorigin="1255,185" coordsize="10,20" path="m1255,204l1265,204,1265,185,1255,185,1255,204xe" filled="true" fillcolor="#000000" stroked="false">
                <v:path arrowok="t"/>
                <v:fill type="solid"/>
              </v:shape>
            </v:group>
            <v:group style="position:absolute;left:1255;top:204;width:10;height:20" coordorigin="1255,204" coordsize="10,20">
              <v:shape style="position:absolute;left:1255;top:204;width:10;height:20" coordorigin="1255,204" coordsize="10,20" path="m1255,223l1265,223,1265,204,1255,204,1255,223xe" filled="true" fillcolor="#000000" stroked="false">
                <v:path arrowok="t"/>
                <v:fill type="solid"/>
              </v:shape>
            </v:group>
            <v:group style="position:absolute;left:1255;top:223;width:10;height:20" coordorigin="1255,223" coordsize="10,20">
              <v:shape style="position:absolute;left:1255;top:223;width:10;height:20" coordorigin="1255,223" coordsize="10,20" path="m1255,242l1265,242,1265,223,1255,223,1255,242xe" filled="true" fillcolor="#000000" stroked="false">
                <v:path arrowok="t"/>
                <v:fill type="solid"/>
              </v:shape>
            </v:group>
            <v:group style="position:absolute;left:1255;top:242;width:10;height:20" coordorigin="1255,242" coordsize="10,20">
              <v:shape style="position:absolute;left:1255;top:242;width:10;height:20" coordorigin="1255,242" coordsize="10,20" path="m1255,262l1265,262,1265,242,1255,242,1255,262xe" filled="true" fillcolor="#000000" stroked="false">
                <v:path arrowok="t"/>
                <v:fill type="solid"/>
              </v:shape>
            </v:group>
            <v:group style="position:absolute;left:1255;top:262;width:10;height:20" coordorigin="1255,262" coordsize="10,20">
              <v:shape style="position:absolute;left:1255;top:262;width:10;height:20" coordorigin="1255,262" coordsize="10,20" path="m1255,281l1265,281,1265,262,1255,262,1255,281xe" filled="true" fillcolor="#000000" stroked="false">
                <v:path arrowok="t"/>
                <v:fill type="solid"/>
              </v:shape>
            </v:group>
            <v:group style="position:absolute;left:3807;top:31;width:10;height:20" coordorigin="3807,31" coordsize="10,20">
              <v:shape style="position:absolute;left:3807;top:31;width:10;height:20" coordorigin="3807,31" coordsize="10,20" path="m3807,50l3817,50,3817,31,3807,31,3807,50xe" filled="true" fillcolor="#000000" stroked="false">
                <v:path arrowok="t"/>
                <v:fill type="solid"/>
              </v:shape>
            </v:group>
            <v:group style="position:absolute;left:3807;top:50;width:10;height:20" coordorigin="3807,50" coordsize="10,20">
              <v:shape style="position:absolute;left:3807;top:50;width:10;height:20" coordorigin="3807,50" coordsize="10,20" path="m3807,70l3817,70,3817,50,3807,50,3807,70xe" filled="true" fillcolor="#000000" stroked="false">
                <v:path arrowok="t"/>
                <v:fill type="solid"/>
              </v:shape>
            </v:group>
            <v:group style="position:absolute;left:3807;top:70;width:10;height:20" coordorigin="3807,70" coordsize="10,20">
              <v:shape style="position:absolute;left:3807;top:70;width:10;height:20" coordorigin="3807,70" coordsize="10,20" path="m3807,89l3817,89,3817,70,3807,70,3807,89xe" filled="true" fillcolor="#000000" stroked="false">
                <v:path arrowok="t"/>
                <v:fill type="solid"/>
              </v:shape>
            </v:group>
            <v:group style="position:absolute;left:3807;top:89;width:10;height:20" coordorigin="3807,89" coordsize="10,20">
              <v:shape style="position:absolute;left:3807;top:89;width:10;height:20" coordorigin="3807,89" coordsize="10,20" path="m3807,108l3817,108,3817,89,3807,89,3807,108xe" filled="true" fillcolor="#000000" stroked="false">
                <v:path arrowok="t"/>
                <v:fill type="solid"/>
              </v:shape>
            </v:group>
            <v:group style="position:absolute;left:3807;top:108;width:10;height:20" coordorigin="3807,108" coordsize="10,20">
              <v:shape style="position:absolute;left:3807;top:108;width:10;height:20" coordorigin="3807,108" coordsize="10,20" path="m3807,127l3817,127,3817,108,3807,108,3807,127xe" filled="true" fillcolor="#000000" stroked="false">
                <v:path arrowok="t"/>
                <v:fill type="solid"/>
              </v:shape>
            </v:group>
            <v:group style="position:absolute;left:3807;top:127;width:10;height:20" coordorigin="3807,127" coordsize="10,20">
              <v:shape style="position:absolute;left:3807;top:127;width:10;height:20" coordorigin="3807,127" coordsize="10,20" path="m3807,146l3817,146,3817,127,3807,127,3807,146xe" filled="true" fillcolor="#000000" stroked="false">
                <v:path arrowok="t"/>
                <v:fill type="solid"/>
              </v:shape>
            </v:group>
            <v:group style="position:absolute;left:3807;top:146;width:10;height:20" coordorigin="3807,146" coordsize="10,20">
              <v:shape style="position:absolute;left:3807;top:146;width:10;height:20" coordorigin="3807,146" coordsize="10,20" path="m3807,166l3817,166,3817,146,3807,146,3807,166xe" filled="true" fillcolor="#000000" stroked="false">
                <v:path arrowok="t"/>
                <v:fill type="solid"/>
              </v:shape>
            </v:group>
            <v:group style="position:absolute;left:3807;top:166;width:10;height:20" coordorigin="3807,166" coordsize="10,20">
              <v:shape style="position:absolute;left:3807;top:166;width:10;height:20" coordorigin="3807,166" coordsize="10,20" path="m3807,185l3817,185,3817,166,3807,166,3807,185xe" filled="true" fillcolor="#000000" stroked="false">
                <v:path arrowok="t"/>
                <v:fill type="solid"/>
              </v:shape>
            </v:group>
            <v:group style="position:absolute;left:3807;top:185;width:10;height:20" coordorigin="3807,185" coordsize="10,20">
              <v:shape style="position:absolute;left:3807;top:185;width:10;height:20" coordorigin="3807,185" coordsize="10,20" path="m3807,204l3817,204,3817,185,3807,185,3807,204xe" filled="true" fillcolor="#000000" stroked="false">
                <v:path arrowok="t"/>
                <v:fill type="solid"/>
              </v:shape>
            </v:group>
            <v:group style="position:absolute;left:3807;top:204;width:10;height:20" coordorigin="3807,204" coordsize="10,20">
              <v:shape style="position:absolute;left:3807;top:204;width:10;height:20" coordorigin="3807,204" coordsize="10,20" path="m3807,223l3817,223,3817,204,3807,204,3807,223xe" filled="true" fillcolor="#000000" stroked="false">
                <v:path arrowok="t"/>
                <v:fill type="solid"/>
              </v:shape>
            </v:group>
            <v:group style="position:absolute;left:3807;top:223;width:10;height:20" coordorigin="3807,223" coordsize="10,20">
              <v:shape style="position:absolute;left:3807;top:223;width:10;height:20" coordorigin="3807,223" coordsize="10,20" path="m3807,242l3817,242,3817,223,3807,223,3807,242xe" filled="true" fillcolor="#000000" stroked="false">
                <v:path arrowok="t"/>
                <v:fill type="solid"/>
              </v:shape>
            </v:group>
            <v:group style="position:absolute;left:3807;top:242;width:10;height:20" coordorigin="3807,242" coordsize="10,20">
              <v:shape style="position:absolute;left:3807;top:242;width:10;height:20" coordorigin="3807,242" coordsize="10,20" path="m3807,262l3817,262,3817,242,3807,242,3807,262xe" filled="true" fillcolor="#000000" stroked="false">
                <v:path arrowok="t"/>
                <v:fill type="solid"/>
              </v:shape>
            </v:group>
            <v:group style="position:absolute;left:3807;top:262;width:10;height:20" coordorigin="3807,262" coordsize="10,20">
              <v:shape style="position:absolute;left:3807;top:262;width:10;height:20" coordorigin="3807,262" coordsize="10,20" path="m3807,281l3817,281,3817,262,3807,262,3807,281xe" filled="true" fillcolor="#000000" stroked="false">
                <v:path arrowok="t"/>
                <v:fill type="solid"/>
              </v:shape>
            </v:group>
            <v:group style="position:absolute;left:3807;top:281;width:10;height:20" coordorigin="3807,281" coordsize="10,20">
              <v:shape style="position:absolute;left:3807;top:281;width:10;height:20" coordorigin="3807,281" coordsize="10,20" path="m3807,300l3817,300,3817,281,3807,281,3807,300xe" filled="true" fillcolor="#000000" stroked="false">
                <v:path arrowok="t"/>
                <v:fill type="solid"/>
              </v:shape>
            </v:group>
            <v:group style="position:absolute;left:3807;top:300;width:10;height:20" coordorigin="3807,300" coordsize="10,20">
              <v:shape style="position:absolute;left:3807;top:300;width:10;height:20" coordorigin="3807,300" coordsize="10,20" path="m3807,319l3817,319,3817,300,3807,300,3807,319xe" filled="true" fillcolor="#000000" stroked="false">
                <v:path arrowok="t"/>
                <v:fill type="solid"/>
              </v:shape>
            </v:group>
            <v:group style="position:absolute;left:3807;top:319;width:10;height:20" coordorigin="3807,319" coordsize="10,20">
              <v:shape style="position:absolute;left:3807;top:319;width:10;height:20" coordorigin="3807,319" coordsize="10,20" path="m3807,338l3817,338,3817,319,3807,319,3807,338xe" filled="true" fillcolor="#000000" stroked="false">
                <v:path arrowok="t"/>
                <v:fill type="solid"/>
              </v:shape>
            </v:group>
            <v:group style="position:absolute;left:3807;top:338;width:10;height:20" coordorigin="3807,338" coordsize="10,20">
              <v:shape style="position:absolute;left:3807;top:338;width:10;height:20" coordorigin="3807,338" coordsize="10,20" path="m3807,358l3817,358,3817,338,3807,338,3807,358xe" filled="true" fillcolor="#000000" stroked="false">
                <v:path arrowok="t"/>
                <v:fill type="solid"/>
              </v:shape>
            </v:group>
            <v:group style="position:absolute;left:3807;top:358;width:10;height:20" coordorigin="3807,358" coordsize="10,20">
              <v:shape style="position:absolute;left:3807;top:358;width:10;height:20" coordorigin="3807,358" coordsize="10,20" path="m3807,377l3817,377,3817,358,3807,358,3807,377xe" filled="true" fillcolor="#000000" stroked="false">
                <v:path arrowok="t"/>
                <v:fill type="solid"/>
              </v:shape>
            </v:group>
            <v:group style="position:absolute;left:5367;top:31;width:10;height:20" coordorigin="5367,31" coordsize="10,20">
              <v:shape style="position:absolute;left:5367;top:31;width:10;height:20" coordorigin="5367,31" coordsize="10,20" path="m5367,50l5377,50,5377,31,5367,31,5367,50xe" filled="true" fillcolor="#000000" stroked="false">
                <v:path arrowok="t"/>
                <v:fill type="solid"/>
              </v:shape>
            </v:group>
            <v:group style="position:absolute;left:5367;top:50;width:10;height:20" coordorigin="5367,50" coordsize="10,20">
              <v:shape style="position:absolute;left:5367;top:50;width:10;height:20" coordorigin="5367,50" coordsize="10,20" path="m5367,70l5377,70,5377,50,5367,50,5367,70xe" filled="true" fillcolor="#000000" stroked="false">
                <v:path arrowok="t"/>
                <v:fill type="solid"/>
              </v:shape>
            </v:group>
            <v:group style="position:absolute;left:5367;top:70;width:10;height:20" coordorigin="5367,70" coordsize="10,20">
              <v:shape style="position:absolute;left:5367;top:70;width:10;height:20" coordorigin="5367,70" coordsize="10,20" path="m5367,89l5377,89,5377,70,5367,70,5367,89xe" filled="true" fillcolor="#000000" stroked="false">
                <v:path arrowok="t"/>
                <v:fill type="solid"/>
              </v:shape>
            </v:group>
            <v:group style="position:absolute;left:5367;top:89;width:10;height:20" coordorigin="5367,89" coordsize="10,20">
              <v:shape style="position:absolute;left:5367;top:89;width:10;height:20" coordorigin="5367,89" coordsize="10,20" path="m5367,108l5377,108,5377,89,5367,89,5367,108xe" filled="true" fillcolor="#000000" stroked="false">
                <v:path arrowok="t"/>
                <v:fill type="solid"/>
              </v:shape>
            </v:group>
            <v:group style="position:absolute;left:5367;top:108;width:10;height:20" coordorigin="5367,108" coordsize="10,20">
              <v:shape style="position:absolute;left:5367;top:108;width:10;height:20" coordorigin="5367,108" coordsize="10,20" path="m5367,127l5377,127,5377,108,5367,108,5367,127xe" filled="true" fillcolor="#000000" stroked="false">
                <v:path arrowok="t"/>
                <v:fill type="solid"/>
              </v:shape>
            </v:group>
            <v:group style="position:absolute;left:5367;top:127;width:10;height:20" coordorigin="5367,127" coordsize="10,20">
              <v:shape style="position:absolute;left:5367;top:127;width:10;height:20" coordorigin="5367,127" coordsize="10,20" path="m5367,146l5377,146,5377,127,5367,127,5367,146xe" filled="true" fillcolor="#000000" stroked="false">
                <v:path arrowok="t"/>
                <v:fill type="solid"/>
              </v:shape>
            </v:group>
            <v:group style="position:absolute;left:5367;top:146;width:10;height:20" coordorigin="5367,146" coordsize="10,20">
              <v:shape style="position:absolute;left:5367;top:146;width:10;height:20" coordorigin="5367,146" coordsize="10,20" path="m5367,166l5377,166,5377,146,5367,146,5367,166xe" filled="true" fillcolor="#000000" stroked="false">
                <v:path arrowok="t"/>
                <v:fill type="solid"/>
              </v:shape>
            </v:group>
            <v:group style="position:absolute;left:5367;top:166;width:10;height:20" coordorigin="5367,166" coordsize="10,20">
              <v:shape style="position:absolute;left:5367;top:166;width:10;height:20" coordorigin="5367,166" coordsize="10,20" path="m5367,185l5377,185,5377,166,5367,166,5367,185xe" filled="true" fillcolor="#000000" stroked="false">
                <v:path arrowok="t"/>
                <v:fill type="solid"/>
              </v:shape>
            </v:group>
            <v:group style="position:absolute;left:5367;top:185;width:10;height:20" coordorigin="5367,185" coordsize="10,20">
              <v:shape style="position:absolute;left:5367;top:185;width:10;height:20" coordorigin="5367,185" coordsize="10,20" path="m5367,204l5377,204,5377,185,5367,185,5367,204xe" filled="true" fillcolor="#000000" stroked="false">
                <v:path arrowok="t"/>
                <v:fill type="solid"/>
              </v:shape>
            </v:group>
            <v:group style="position:absolute;left:5367;top:204;width:10;height:20" coordorigin="5367,204" coordsize="10,20">
              <v:shape style="position:absolute;left:5367;top:204;width:10;height:20" coordorigin="5367,204" coordsize="10,20" path="m5367,223l5377,223,5377,204,5367,204,5367,223xe" filled="true" fillcolor="#000000" stroked="false">
                <v:path arrowok="t"/>
                <v:fill type="solid"/>
              </v:shape>
            </v:group>
            <v:group style="position:absolute;left:5367;top:223;width:10;height:20" coordorigin="5367,223" coordsize="10,20">
              <v:shape style="position:absolute;left:5367;top:223;width:10;height:20" coordorigin="5367,223" coordsize="10,20" path="m5367,242l5377,242,5377,223,5367,223,5367,242xe" filled="true" fillcolor="#000000" stroked="false">
                <v:path arrowok="t"/>
                <v:fill type="solid"/>
              </v:shape>
            </v:group>
            <v:group style="position:absolute;left:5367;top:242;width:10;height:20" coordorigin="5367,242" coordsize="10,20">
              <v:shape style="position:absolute;left:5367;top:242;width:10;height:20" coordorigin="5367,242" coordsize="10,20" path="m5367,262l5377,262,5377,242,5367,242,5367,262xe" filled="true" fillcolor="#000000" stroked="false">
                <v:path arrowok="t"/>
                <v:fill type="solid"/>
              </v:shape>
            </v:group>
            <v:group style="position:absolute;left:5367;top:262;width:10;height:20" coordorigin="5367,262" coordsize="10,20">
              <v:shape style="position:absolute;left:5367;top:262;width:10;height:20" coordorigin="5367,262" coordsize="10,20" path="m5367,281l5377,281,5377,262,5367,262,5367,281xe" filled="true" fillcolor="#000000" stroked="false">
                <v:path arrowok="t"/>
                <v:fill type="solid"/>
              </v:shape>
              <v:shape style="position:absolute;left:1246;top:281;width:1453;height:108" type="#_x0000_t75" stroked="false">
                <v:imagedata r:id="rId500" o:title=""/>
              </v:shape>
              <v:shape style="position:absolute;left:2693;top:377;width:1123;height:12" type="#_x0000_t75" stroked="false">
                <v:imagedata r:id="rId501" o:title=""/>
              </v:shape>
            </v:group>
            <v:group style="position:absolute;left:3807;top:384;width:10;height:2" coordorigin="3807,384" coordsize="10,2">
              <v:shape style="position:absolute;left:3807;top:384;width:10;height:2" coordorigin="3807,384" coordsize="10,0" path="m3807,384l3817,384e" filled="false" stroked="true" strokeweight=".47998pt" strokecolor="#000000">
                <v:path arrowok="t"/>
              </v:shape>
              <v:shape style="position:absolute;left:5358;top:281;width:2237;height:108" type="#_x0000_t75" stroked="false">
                <v:imagedata r:id="rId502" o:title=""/>
              </v:shape>
            </v:group>
            <v:group style="position:absolute;left:1255;top:389;width:10;height:20" coordorigin="1255,389" coordsize="10,20">
              <v:shape style="position:absolute;left:1255;top:389;width:10;height:20" coordorigin="1255,389" coordsize="10,20" path="m1255,408l1265,408,1265,389,1255,389,1255,408xe" filled="true" fillcolor="#000000" stroked="false">
                <v:path arrowok="t"/>
                <v:fill type="solid"/>
              </v:shape>
            </v:group>
            <v:group style="position:absolute;left:1255;top:408;width:10;height:20" coordorigin="1255,408" coordsize="10,20">
              <v:shape style="position:absolute;left:1255;top:408;width:10;height:20" coordorigin="1255,408" coordsize="10,20" path="m1255,427l1265,427,1265,408,1255,408,1255,427xe" filled="true" fillcolor="#000000" stroked="false">
                <v:path arrowok="t"/>
                <v:fill type="solid"/>
              </v:shape>
            </v:group>
            <v:group style="position:absolute;left:1255;top:427;width:10;height:20" coordorigin="1255,427" coordsize="10,20">
              <v:shape style="position:absolute;left:1255;top:427;width:10;height:20" coordorigin="1255,427" coordsize="10,20" path="m1255,446l1265,446,1265,427,1255,427,1255,446xe" filled="true" fillcolor="#000000" stroked="false">
                <v:path arrowok="t"/>
                <v:fill type="solid"/>
              </v:shape>
            </v:group>
            <v:group style="position:absolute;left:1255;top:446;width:10;height:20" coordorigin="1255,446" coordsize="10,20">
              <v:shape style="position:absolute;left:1255;top:446;width:10;height:20" coordorigin="1255,446" coordsize="10,20" path="m1255,466l1265,466,1265,446,1255,446,1255,466xe" filled="true" fillcolor="#000000" stroked="false">
                <v:path arrowok="t"/>
                <v:fill type="solid"/>
              </v:shape>
            </v:group>
            <v:group style="position:absolute;left:1255;top:466;width:10;height:20" coordorigin="1255,466" coordsize="10,20">
              <v:shape style="position:absolute;left:1255;top:466;width:10;height:20" coordorigin="1255,466" coordsize="10,20" path="m1255,485l1265,485,1265,466,1255,466,1255,485xe" filled="true" fillcolor="#000000" stroked="false">
                <v:path arrowok="t"/>
                <v:fill type="solid"/>
              </v:shape>
            </v:group>
            <v:group style="position:absolute;left:1255;top:485;width:10;height:20" coordorigin="1255,485" coordsize="10,20">
              <v:shape style="position:absolute;left:1255;top:485;width:10;height:20" coordorigin="1255,485" coordsize="10,20" path="m1255,504l1265,504,1265,485,1255,485,1255,504xe" filled="true" fillcolor="#000000" stroked="false">
                <v:path arrowok="t"/>
                <v:fill type="solid"/>
              </v:shape>
            </v:group>
            <v:group style="position:absolute;left:1255;top:504;width:10;height:20" coordorigin="1255,504" coordsize="10,20">
              <v:shape style="position:absolute;left:1255;top:504;width:10;height:20" coordorigin="1255,504" coordsize="10,20" path="m1255,523l1265,523,1265,504,1255,504,1255,523xe" filled="true" fillcolor="#000000" stroked="false">
                <v:path arrowok="t"/>
                <v:fill type="solid"/>
              </v:shape>
            </v:group>
            <v:group style="position:absolute;left:1255;top:523;width:10;height:20" coordorigin="1255,523" coordsize="10,20">
              <v:shape style="position:absolute;left:1255;top:523;width:10;height:20" coordorigin="1255,523" coordsize="10,20" path="m1255,542l1265,542,1265,523,1255,523,1255,542xe" filled="true" fillcolor="#000000" stroked="false">
                <v:path arrowok="t"/>
                <v:fill type="solid"/>
              </v:shape>
            </v:group>
            <v:group style="position:absolute;left:1255;top:542;width:10;height:20" coordorigin="1255,542" coordsize="10,20">
              <v:shape style="position:absolute;left:1255;top:542;width:10;height:20" coordorigin="1255,542" coordsize="10,20" path="m1255,562l1265,562,1265,542,1255,542,1255,562xe" filled="true" fillcolor="#000000" stroked="false">
                <v:path arrowok="t"/>
                <v:fill type="solid"/>
              </v:shape>
            </v:group>
            <v:group style="position:absolute;left:1255;top:562;width:10;height:20" coordorigin="1255,562" coordsize="10,20">
              <v:shape style="position:absolute;left:1255;top:562;width:10;height:20" coordorigin="1255,562" coordsize="10,20" path="m1255,581l1265,581,1265,562,1255,562,1255,581xe" filled="true" fillcolor="#000000" stroked="false">
                <v:path arrowok="t"/>
                <v:fill type="solid"/>
              </v:shape>
            </v:group>
            <v:group style="position:absolute;left:1255;top:581;width:10;height:20" coordorigin="1255,581" coordsize="10,20">
              <v:shape style="position:absolute;left:1255;top:581;width:10;height:20" coordorigin="1255,581" coordsize="10,20" path="m1255,600l1265,600,1265,581,1255,581,1255,600xe" filled="true" fillcolor="#000000" stroked="false">
                <v:path arrowok="t"/>
                <v:fill type="solid"/>
              </v:shape>
            </v:group>
            <v:group style="position:absolute;left:1255;top:600;width:10;height:20" coordorigin="1255,600" coordsize="10,20">
              <v:shape style="position:absolute;left:1255;top:600;width:10;height:20" coordorigin="1255,600" coordsize="10,20" path="m1255,619l1265,619,1265,600,1255,600,1255,619xe" filled="true" fillcolor="#000000" stroked="false">
                <v:path arrowok="t"/>
                <v:fill type="solid"/>
              </v:shape>
            </v:group>
            <v:group style="position:absolute;left:1255;top:619;width:10;height:20" coordorigin="1255,619" coordsize="10,20">
              <v:shape style="position:absolute;left:1255;top:619;width:10;height:20" coordorigin="1255,619" coordsize="10,20" path="m1255,638l1265,638,1265,619,1255,619,1255,638xe" filled="true" fillcolor="#000000" stroked="false">
                <v:path arrowok="t"/>
                <v:fill type="solid"/>
              </v:shape>
            </v:group>
            <v:group style="position:absolute;left:1255;top:638;width:10;height:20" coordorigin="1255,638" coordsize="10,20">
              <v:shape style="position:absolute;left:1255;top:638;width:10;height:20" coordorigin="1255,638" coordsize="10,20" path="m1255,658l1265,658,1265,638,1255,638,1255,658xe" filled="true" fillcolor="#000000" stroked="false">
                <v:path arrowok="t"/>
                <v:fill type="solid"/>
              </v:shape>
            </v:group>
            <v:group style="position:absolute;left:1255;top:658;width:10;height:20" coordorigin="1255,658" coordsize="10,20">
              <v:shape style="position:absolute;left:1255;top:658;width:10;height:20" coordorigin="1255,658" coordsize="10,20" path="m1255,677l1265,677,1265,658,1255,658,1255,677xe" filled="true" fillcolor="#000000" stroked="false">
                <v:path arrowok="t"/>
                <v:fill type="solid"/>
              </v:shape>
            </v:group>
            <v:group style="position:absolute;left:1255;top:677;width:10;height:20" coordorigin="1255,677" coordsize="10,20">
              <v:shape style="position:absolute;left:1255;top:677;width:10;height:20" coordorigin="1255,677" coordsize="10,20" path="m1255,696l1265,696,1265,677,1255,677,1255,696xe" filled="true" fillcolor="#000000" stroked="false">
                <v:path arrowok="t"/>
                <v:fill type="solid"/>
              </v:shape>
            </v:group>
            <v:group style="position:absolute;left:1255;top:696;width:10;height:20" coordorigin="1255,696" coordsize="10,20">
              <v:shape style="position:absolute;left:1255;top:696;width:10;height:20" coordorigin="1255,696" coordsize="10,20" path="m1255,715l1265,715,1265,696,1255,696,1255,715xe" filled="true" fillcolor="#000000" stroked="false">
                <v:path arrowok="t"/>
                <v:fill type="solid"/>
              </v:shape>
            </v:group>
            <v:group style="position:absolute;left:1255;top:715;width:10;height:20" coordorigin="1255,715" coordsize="10,20">
              <v:shape style="position:absolute;left:1255;top:715;width:10;height:20" coordorigin="1255,715" coordsize="10,20" path="m1255,734l1265,734,1265,715,1255,715,1255,734xe" filled="true" fillcolor="#000000" stroked="false">
                <v:path arrowok="t"/>
                <v:fill type="solid"/>
              </v:shape>
            </v:group>
            <v:group style="position:absolute;left:1255;top:734;width:10;height:20" coordorigin="1255,734" coordsize="10,20">
              <v:shape style="position:absolute;left:1255;top:734;width:10;height:20" coordorigin="1255,734" coordsize="10,20" path="m1255,754l1265,754,1265,734,1255,734,1255,754xe" filled="true" fillcolor="#000000" stroked="false">
                <v:path arrowok="t"/>
                <v:fill type="solid"/>
              </v:shape>
            </v:group>
            <v:group style="position:absolute;left:1255;top:754;width:10;height:20" coordorigin="1255,754" coordsize="10,20">
              <v:shape style="position:absolute;left:1255;top:754;width:10;height:20" coordorigin="1255,754" coordsize="10,20" path="m1255,773l1265,773,1265,754,1255,754,1255,773xe" filled="true" fillcolor="#000000" stroked="false">
                <v:path arrowok="t"/>
                <v:fill type="solid"/>
              </v:shape>
            </v:group>
            <v:group style="position:absolute;left:1255;top:773;width:10;height:20" coordorigin="1255,773" coordsize="10,20">
              <v:shape style="position:absolute;left:1255;top:773;width:10;height:20" coordorigin="1255,773" coordsize="10,20" path="m1255,792l1265,792,1265,773,1255,773,1255,792xe" filled="true" fillcolor="#000000" stroked="false">
                <v:path arrowok="t"/>
                <v:fill type="solid"/>
              </v:shape>
            </v:group>
            <v:group style="position:absolute;left:1255;top:792;width:10;height:20" coordorigin="1255,792" coordsize="10,20">
              <v:shape style="position:absolute;left:1255;top:792;width:10;height:20" coordorigin="1255,792" coordsize="10,20" path="m1255,811l1265,811,1265,792,1255,792,1255,811xe" filled="true" fillcolor="#000000" stroked="false">
                <v:path arrowok="t"/>
                <v:fill type="solid"/>
              </v:shape>
            </v:group>
            <v:group style="position:absolute;left:1255;top:811;width:10;height:20" coordorigin="1255,811" coordsize="10,20">
              <v:shape style="position:absolute;left:1255;top:811;width:10;height:20" coordorigin="1255,811" coordsize="10,20" path="m1255,830l1265,830,1265,811,1255,811,1255,830xe" filled="true" fillcolor="#000000" stroked="false">
                <v:path arrowok="t"/>
                <v:fill type="solid"/>
              </v:shape>
            </v:group>
            <v:group style="position:absolute;left:1255;top:830;width:10;height:20" coordorigin="1255,830" coordsize="10,20">
              <v:shape style="position:absolute;left:1255;top:830;width:10;height:20" coordorigin="1255,830" coordsize="10,20" path="m1255,850l1265,850,1265,830,1255,830,1255,850xe" filled="true" fillcolor="#000000" stroked="false">
                <v:path arrowok="t"/>
                <v:fill type="solid"/>
              </v:shape>
            </v:group>
            <v:group style="position:absolute;left:1255;top:850;width:10;height:20" coordorigin="1255,850" coordsize="10,20">
              <v:shape style="position:absolute;left:1255;top:850;width:10;height:20" coordorigin="1255,850" coordsize="10,20" path="m1255,869l1265,869,1265,850,1255,850,1255,869xe" filled="true" fillcolor="#000000" stroked="false">
                <v:path arrowok="t"/>
                <v:fill type="solid"/>
              </v:shape>
            </v:group>
            <v:group style="position:absolute;left:1255;top:869;width:10;height:20" coordorigin="1255,869" coordsize="10,20">
              <v:shape style="position:absolute;left:1255;top:869;width:10;height:20" coordorigin="1255,869" coordsize="10,20" path="m1255,888l1265,888,1265,869,1255,869,1255,888xe" filled="true" fillcolor="#000000" stroked="false">
                <v:path arrowok="t"/>
                <v:fill type="solid"/>
              </v:shape>
            </v:group>
            <v:group style="position:absolute;left:1255;top:888;width:10;height:20" coordorigin="1255,888" coordsize="10,20">
              <v:shape style="position:absolute;left:1255;top:888;width:10;height:20" coordorigin="1255,888" coordsize="10,20" path="m1255,907l1265,907,1265,888,1255,888,1255,907xe" filled="true" fillcolor="#000000" stroked="false">
                <v:path arrowok="t"/>
                <v:fill type="solid"/>
              </v:shape>
            </v:group>
            <v:group style="position:absolute;left:1255;top:907;width:10;height:20" coordorigin="1255,907" coordsize="10,20">
              <v:shape style="position:absolute;left:1255;top:907;width:10;height:20" coordorigin="1255,907" coordsize="10,20" path="m1255,926l1265,926,1265,907,1255,907,1255,926xe" filled="true" fillcolor="#000000" stroked="false">
                <v:path arrowok="t"/>
                <v:fill type="solid"/>
              </v:shape>
            </v:group>
            <v:group style="position:absolute;left:1255;top:926;width:10;height:20" coordorigin="1255,926" coordsize="10,20">
              <v:shape style="position:absolute;left:1255;top:926;width:10;height:20" coordorigin="1255,926" coordsize="10,20" path="m1255,946l1265,946,1265,926,1255,926,1255,946xe" filled="true" fillcolor="#000000" stroked="false">
                <v:path arrowok="t"/>
                <v:fill type="solid"/>
              </v:shape>
            </v:group>
            <v:group style="position:absolute;left:1255;top:946;width:10;height:20" coordorigin="1255,946" coordsize="10,20">
              <v:shape style="position:absolute;left:1255;top:946;width:10;height:20" coordorigin="1255,946" coordsize="10,20" path="m1255,965l1265,965,1265,946,1255,946,1255,965xe" filled="true" fillcolor="#000000" stroked="false">
                <v:path arrowok="t"/>
                <v:fill type="solid"/>
              </v:shape>
            </v:group>
            <v:group style="position:absolute;left:1255;top:965;width:10;height:20" coordorigin="1255,965" coordsize="10,20">
              <v:shape style="position:absolute;left:1255;top:965;width:10;height:20" coordorigin="1255,965" coordsize="10,20" path="m1255,984l1265,984,1265,965,1255,965,1255,984xe" filled="true" fillcolor="#000000" stroked="false">
                <v:path arrowok="t"/>
                <v:fill type="solid"/>
              </v:shape>
            </v:group>
            <v:group style="position:absolute;left:2698;top:389;width:10;height:20" coordorigin="2698,389" coordsize="10,20">
              <v:shape style="position:absolute;left:2698;top:389;width:10;height:20" coordorigin="2698,389" coordsize="10,20" path="m2698,408l2708,408,2708,389,2698,389,2698,408xe" filled="true" fillcolor="#000000" stroked="false">
                <v:path arrowok="t"/>
                <v:fill type="solid"/>
              </v:shape>
            </v:group>
            <v:group style="position:absolute;left:2698;top:408;width:10;height:20" coordorigin="2698,408" coordsize="10,20">
              <v:shape style="position:absolute;left:2698;top:408;width:10;height:20" coordorigin="2698,408" coordsize="10,20" path="m2698,427l2708,427,2708,408,2698,408,2698,427xe" filled="true" fillcolor="#000000" stroked="false">
                <v:path arrowok="t"/>
                <v:fill type="solid"/>
              </v:shape>
            </v:group>
            <v:group style="position:absolute;left:2698;top:427;width:10;height:20" coordorigin="2698,427" coordsize="10,20">
              <v:shape style="position:absolute;left:2698;top:427;width:10;height:20" coordorigin="2698,427" coordsize="10,20" path="m2698,446l2708,446,2708,427,2698,427,2698,446xe" filled="true" fillcolor="#000000" stroked="false">
                <v:path arrowok="t"/>
                <v:fill type="solid"/>
              </v:shape>
            </v:group>
            <v:group style="position:absolute;left:2698;top:446;width:10;height:20" coordorigin="2698,446" coordsize="10,20">
              <v:shape style="position:absolute;left:2698;top:446;width:10;height:20" coordorigin="2698,446" coordsize="10,20" path="m2698,466l2708,466,2708,446,2698,446,2698,466xe" filled="true" fillcolor="#000000" stroked="false">
                <v:path arrowok="t"/>
                <v:fill type="solid"/>
              </v:shape>
            </v:group>
            <v:group style="position:absolute;left:2698;top:466;width:10;height:20" coordorigin="2698,466" coordsize="10,20">
              <v:shape style="position:absolute;left:2698;top:466;width:10;height:20" coordorigin="2698,466" coordsize="10,20" path="m2698,485l2708,485,2708,466,2698,466,2698,485xe" filled="true" fillcolor="#000000" stroked="false">
                <v:path arrowok="t"/>
                <v:fill type="solid"/>
              </v:shape>
            </v:group>
            <v:group style="position:absolute;left:2698;top:485;width:10;height:20" coordorigin="2698,485" coordsize="10,20">
              <v:shape style="position:absolute;left:2698;top:485;width:10;height:20" coordorigin="2698,485" coordsize="10,20" path="m2698,504l2708,504,2708,485,2698,485,2698,504xe" filled="true" fillcolor="#000000" stroked="false">
                <v:path arrowok="t"/>
                <v:fill type="solid"/>
              </v:shape>
            </v:group>
            <v:group style="position:absolute;left:2698;top:504;width:10;height:20" coordorigin="2698,504" coordsize="10,20">
              <v:shape style="position:absolute;left:2698;top:504;width:10;height:20" coordorigin="2698,504" coordsize="10,20" path="m2698,523l2708,523,2708,504,2698,504,2698,523xe" filled="true" fillcolor="#000000" stroked="false">
                <v:path arrowok="t"/>
                <v:fill type="solid"/>
              </v:shape>
            </v:group>
            <v:group style="position:absolute;left:2698;top:523;width:10;height:20" coordorigin="2698,523" coordsize="10,20">
              <v:shape style="position:absolute;left:2698;top:523;width:10;height:20" coordorigin="2698,523" coordsize="10,20" path="m2698,542l2708,542,2708,523,2698,523,2698,542xe" filled="true" fillcolor="#000000" stroked="false">
                <v:path arrowok="t"/>
                <v:fill type="solid"/>
              </v:shape>
            </v:group>
            <v:group style="position:absolute;left:2698;top:542;width:10;height:20" coordorigin="2698,542" coordsize="10,20">
              <v:shape style="position:absolute;left:2698;top:542;width:10;height:20" coordorigin="2698,542" coordsize="10,20" path="m2698,562l2708,562,2708,542,2698,542,2698,562xe" filled="true" fillcolor="#000000" stroked="false">
                <v:path arrowok="t"/>
                <v:fill type="solid"/>
              </v:shape>
            </v:group>
            <v:group style="position:absolute;left:2698;top:562;width:10;height:20" coordorigin="2698,562" coordsize="10,20">
              <v:shape style="position:absolute;left:2698;top:562;width:10;height:20" coordorigin="2698,562" coordsize="10,20" path="m2698,581l2708,581,2708,562,2698,562,2698,581xe" filled="true" fillcolor="#000000" stroked="false">
                <v:path arrowok="t"/>
                <v:fill type="solid"/>
              </v:shape>
            </v:group>
            <v:group style="position:absolute;left:2698;top:581;width:10;height:20" coordorigin="2698,581" coordsize="10,20">
              <v:shape style="position:absolute;left:2698;top:581;width:10;height:20" coordorigin="2698,581" coordsize="10,20" path="m2698,600l2708,600,2708,581,2698,581,2698,600xe" filled="true" fillcolor="#000000" stroked="false">
                <v:path arrowok="t"/>
                <v:fill type="solid"/>
              </v:shape>
            </v:group>
            <v:group style="position:absolute;left:2698;top:600;width:10;height:20" coordorigin="2698,600" coordsize="10,20">
              <v:shape style="position:absolute;left:2698;top:600;width:10;height:20" coordorigin="2698,600" coordsize="10,20" path="m2698,619l2708,619,2708,600,2698,600,2698,619xe" filled="true" fillcolor="#000000" stroked="false">
                <v:path arrowok="t"/>
                <v:fill type="solid"/>
              </v:shape>
            </v:group>
            <v:group style="position:absolute;left:2698;top:619;width:10;height:20" coordorigin="2698,619" coordsize="10,20">
              <v:shape style="position:absolute;left:2698;top:619;width:10;height:20" coordorigin="2698,619" coordsize="10,20" path="m2698,638l2708,638,2708,619,2698,619,2698,638xe" filled="true" fillcolor="#000000" stroked="false">
                <v:path arrowok="t"/>
                <v:fill type="solid"/>
              </v:shape>
            </v:group>
            <v:group style="position:absolute;left:2698;top:638;width:10;height:20" coordorigin="2698,638" coordsize="10,20">
              <v:shape style="position:absolute;left:2698;top:638;width:10;height:20" coordorigin="2698,638" coordsize="10,20" path="m2698,658l2708,658,2708,638,2698,638,2698,658xe" filled="true" fillcolor="#000000" stroked="false">
                <v:path arrowok="t"/>
                <v:fill type="solid"/>
              </v:shape>
            </v:group>
            <v:group style="position:absolute;left:2698;top:658;width:10;height:20" coordorigin="2698,658" coordsize="10,20">
              <v:shape style="position:absolute;left:2698;top:658;width:10;height:20" coordorigin="2698,658" coordsize="10,20" path="m2698,677l2708,677,2708,658,2698,658,2698,677xe" filled="true" fillcolor="#000000" stroked="false">
                <v:path arrowok="t"/>
                <v:fill type="solid"/>
              </v:shape>
            </v:group>
            <v:group style="position:absolute;left:2698;top:677;width:10;height:20" coordorigin="2698,677" coordsize="10,20">
              <v:shape style="position:absolute;left:2698;top:677;width:10;height:20" coordorigin="2698,677" coordsize="10,20" path="m2698,696l2708,696,2708,677,2698,677,2698,696xe" filled="true" fillcolor="#000000" stroked="false">
                <v:path arrowok="t"/>
                <v:fill type="solid"/>
              </v:shape>
            </v:group>
            <v:group style="position:absolute;left:2698;top:696;width:10;height:20" coordorigin="2698,696" coordsize="10,20">
              <v:shape style="position:absolute;left:2698;top:696;width:10;height:20" coordorigin="2698,696" coordsize="10,20" path="m2698,715l2708,715,2708,696,2698,696,2698,715xe" filled="true" fillcolor="#000000" stroked="false">
                <v:path arrowok="t"/>
                <v:fill type="solid"/>
              </v:shape>
            </v:group>
            <v:group style="position:absolute;left:2698;top:715;width:10;height:20" coordorigin="2698,715" coordsize="10,20">
              <v:shape style="position:absolute;left:2698;top:715;width:10;height:20" coordorigin="2698,715" coordsize="10,20" path="m2698,734l2708,734,2708,715,2698,715,2698,734xe" filled="true" fillcolor="#000000" stroked="false">
                <v:path arrowok="t"/>
                <v:fill type="solid"/>
              </v:shape>
            </v:group>
            <v:group style="position:absolute;left:2698;top:734;width:10;height:20" coordorigin="2698,734" coordsize="10,20">
              <v:shape style="position:absolute;left:2698;top:734;width:10;height:20" coordorigin="2698,734" coordsize="10,20" path="m2698,754l2708,754,2708,734,2698,734,2698,754xe" filled="true" fillcolor="#000000" stroked="false">
                <v:path arrowok="t"/>
                <v:fill type="solid"/>
              </v:shape>
            </v:group>
            <v:group style="position:absolute;left:2698;top:754;width:10;height:20" coordorigin="2698,754" coordsize="10,20">
              <v:shape style="position:absolute;left:2698;top:754;width:10;height:20" coordorigin="2698,754" coordsize="10,20" path="m2698,773l2708,773,2708,754,2698,754,2698,773xe" filled="true" fillcolor="#000000" stroked="false">
                <v:path arrowok="t"/>
                <v:fill type="solid"/>
              </v:shape>
            </v:group>
            <v:group style="position:absolute;left:2698;top:773;width:10;height:20" coordorigin="2698,773" coordsize="10,20">
              <v:shape style="position:absolute;left:2698;top:773;width:10;height:20" coordorigin="2698,773" coordsize="10,20" path="m2698,792l2708,792,2708,773,2698,773,2698,792xe" filled="true" fillcolor="#000000" stroked="false">
                <v:path arrowok="t"/>
                <v:fill type="solid"/>
              </v:shape>
            </v:group>
            <v:group style="position:absolute;left:2698;top:792;width:10;height:20" coordorigin="2698,792" coordsize="10,20">
              <v:shape style="position:absolute;left:2698;top:792;width:10;height:20" coordorigin="2698,792" coordsize="10,20" path="m2698,811l2708,811,2708,792,2698,792,2698,811xe" filled="true" fillcolor="#000000" stroked="false">
                <v:path arrowok="t"/>
                <v:fill type="solid"/>
              </v:shape>
            </v:group>
            <v:group style="position:absolute;left:2698;top:811;width:10;height:20" coordorigin="2698,811" coordsize="10,20">
              <v:shape style="position:absolute;left:2698;top:811;width:10;height:20" coordorigin="2698,811" coordsize="10,20" path="m2698,830l2708,830,2708,811,2698,811,2698,830xe" filled="true" fillcolor="#000000" stroked="false">
                <v:path arrowok="t"/>
                <v:fill type="solid"/>
              </v:shape>
            </v:group>
            <v:group style="position:absolute;left:2698;top:830;width:10;height:20" coordorigin="2698,830" coordsize="10,20">
              <v:shape style="position:absolute;left:2698;top:830;width:10;height:20" coordorigin="2698,830" coordsize="10,20" path="m2698,850l2708,850,2708,830,2698,830,2698,850xe" filled="true" fillcolor="#000000" stroked="false">
                <v:path arrowok="t"/>
                <v:fill type="solid"/>
              </v:shape>
            </v:group>
            <v:group style="position:absolute;left:2698;top:850;width:10;height:20" coordorigin="2698,850" coordsize="10,20">
              <v:shape style="position:absolute;left:2698;top:850;width:10;height:20" coordorigin="2698,850" coordsize="10,20" path="m2698,869l2708,869,2708,850,2698,850,2698,869xe" filled="true" fillcolor="#000000" stroked="false">
                <v:path arrowok="t"/>
                <v:fill type="solid"/>
              </v:shape>
            </v:group>
            <v:group style="position:absolute;left:2698;top:869;width:10;height:20" coordorigin="2698,869" coordsize="10,20">
              <v:shape style="position:absolute;left:2698;top:869;width:10;height:20" coordorigin="2698,869" coordsize="10,20" path="m2698,888l2708,888,2708,869,2698,869,2698,888xe" filled="true" fillcolor="#000000" stroked="false">
                <v:path arrowok="t"/>
                <v:fill type="solid"/>
              </v:shape>
            </v:group>
            <v:group style="position:absolute;left:2698;top:888;width:10;height:20" coordorigin="2698,888" coordsize="10,20">
              <v:shape style="position:absolute;left:2698;top:888;width:10;height:20" coordorigin="2698,888" coordsize="10,20" path="m2698,907l2708,907,2708,888,2698,888,2698,907xe" filled="true" fillcolor="#000000" stroked="false">
                <v:path arrowok="t"/>
                <v:fill type="solid"/>
              </v:shape>
            </v:group>
            <v:group style="position:absolute;left:2698;top:907;width:10;height:20" coordorigin="2698,907" coordsize="10,20">
              <v:shape style="position:absolute;left:2698;top:907;width:10;height:20" coordorigin="2698,907" coordsize="10,20" path="m2698,926l2708,926,2708,907,2698,907,2698,926xe" filled="true" fillcolor="#000000" stroked="false">
                <v:path arrowok="t"/>
                <v:fill type="solid"/>
              </v:shape>
            </v:group>
            <v:group style="position:absolute;left:2698;top:926;width:10;height:20" coordorigin="2698,926" coordsize="10,20">
              <v:shape style="position:absolute;left:2698;top:926;width:10;height:20" coordorigin="2698,926" coordsize="10,20" path="m2698,946l2708,946,2708,926,2698,926,2698,946xe" filled="true" fillcolor="#000000" stroked="false">
                <v:path arrowok="t"/>
                <v:fill type="solid"/>
              </v:shape>
            </v:group>
            <v:group style="position:absolute;left:2698;top:946;width:10;height:20" coordorigin="2698,946" coordsize="10,20">
              <v:shape style="position:absolute;left:2698;top:946;width:10;height:20" coordorigin="2698,946" coordsize="10,20" path="m2698,965l2708,965,2708,946,2698,946,2698,965xe" filled="true" fillcolor="#000000" stroked="false">
                <v:path arrowok="t"/>
                <v:fill type="solid"/>
              </v:shape>
            </v:group>
            <v:group style="position:absolute;left:2698;top:965;width:10;height:20" coordorigin="2698,965" coordsize="10,20">
              <v:shape style="position:absolute;left:2698;top:965;width:10;height:20" coordorigin="2698,965" coordsize="10,20" path="m2698,984l2708,984,2708,965,2698,965,2698,984xe" filled="true" fillcolor="#000000" stroked="false">
                <v:path arrowok="t"/>
                <v:fill type="solid"/>
              </v:shape>
            </v:group>
            <v:group style="position:absolute;left:2698;top:984;width:10;height:20" coordorigin="2698,984" coordsize="10,20">
              <v:shape style="position:absolute;left:2698;top:984;width:10;height:20" coordorigin="2698,984" coordsize="10,20" path="m2698,1003l2708,1003,2708,984,2698,984,2698,1003xe" filled="true" fillcolor="#000000" stroked="false">
                <v:path arrowok="t"/>
                <v:fill type="solid"/>
              </v:shape>
            </v:group>
            <v:group style="position:absolute;left:2698;top:1003;width:10;height:20" coordorigin="2698,1003" coordsize="10,20">
              <v:shape style="position:absolute;left:2698;top:1003;width:10;height:20" coordorigin="2698,1003" coordsize="10,20" path="m2698,1022l2708,1022,2708,1003,2698,1003,2698,1022xe" filled="true" fillcolor="#000000" stroked="false">
                <v:path arrowok="t"/>
                <v:fill type="solid"/>
              </v:shape>
            </v:group>
            <v:group style="position:absolute;left:2698;top:1022;width:10;height:20" coordorigin="2698,1022" coordsize="10,20">
              <v:shape style="position:absolute;left:2698;top:1022;width:10;height:20" coordorigin="2698,1022" coordsize="10,20" path="m2698,1042l2708,1042,2708,1022,2698,1022,2698,1042xe" filled="true" fillcolor="#000000" stroked="false">
                <v:path arrowok="t"/>
                <v:fill type="solid"/>
              </v:shape>
            </v:group>
            <v:group style="position:absolute;left:2698;top:1042;width:10;height:20" coordorigin="2698,1042" coordsize="10,20">
              <v:shape style="position:absolute;left:2698;top:1042;width:10;height:20" coordorigin="2698,1042" coordsize="10,20" path="m2698,1061l2708,1061,2708,1042,2698,1042,2698,1061xe" filled="true" fillcolor="#000000" stroked="false">
                <v:path arrowok="t"/>
                <v:fill type="solid"/>
              </v:shape>
            </v:group>
            <v:group style="position:absolute;left:2698;top:1061;width:10;height:20" coordorigin="2698,1061" coordsize="10,20">
              <v:shape style="position:absolute;left:2698;top:1061;width:10;height:20" coordorigin="2698,1061" coordsize="10,20" path="m2698,1080l2708,1080,2708,1061,2698,1061,2698,1080xe" filled="true" fillcolor="#000000" stroked="false">
                <v:path arrowok="t"/>
                <v:fill type="solid"/>
              </v:shape>
            </v:group>
            <v:group style="position:absolute;left:3807;top:389;width:10;height:20" coordorigin="3807,389" coordsize="10,20">
              <v:shape style="position:absolute;left:3807;top:389;width:10;height:20" coordorigin="3807,389" coordsize="10,20" path="m3807,408l3817,408,3817,389,3807,389,3807,408xe" filled="true" fillcolor="#000000" stroked="false">
                <v:path arrowok="t"/>
                <v:fill type="solid"/>
              </v:shape>
            </v:group>
            <v:group style="position:absolute;left:3807;top:408;width:10;height:20" coordorigin="3807,408" coordsize="10,20">
              <v:shape style="position:absolute;left:3807;top:408;width:10;height:20" coordorigin="3807,408" coordsize="10,20" path="m3807,427l3817,427,3817,408,3807,408,3807,427xe" filled="true" fillcolor="#000000" stroked="false">
                <v:path arrowok="t"/>
                <v:fill type="solid"/>
              </v:shape>
            </v:group>
            <v:group style="position:absolute;left:3807;top:427;width:10;height:20" coordorigin="3807,427" coordsize="10,20">
              <v:shape style="position:absolute;left:3807;top:427;width:10;height:20" coordorigin="3807,427" coordsize="10,20" path="m3807,446l3817,446,3817,427,3807,427,3807,446xe" filled="true" fillcolor="#000000" stroked="false">
                <v:path arrowok="t"/>
                <v:fill type="solid"/>
              </v:shape>
            </v:group>
            <v:group style="position:absolute;left:3807;top:446;width:10;height:20" coordorigin="3807,446" coordsize="10,20">
              <v:shape style="position:absolute;left:3807;top:446;width:10;height:20" coordorigin="3807,446" coordsize="10,20" path="m3807,466l3817,466,3817,446,3807,446,3807,466xe" filled="true" fillcolor="#000000" stroked="false">
                <v:path arrowok="t"/>
                <v:fill type="solid"/>
              </v:shape>
            </v:group>
            <v:group style="position:absolute;left:3807;top:466;width:10;height:20" coordorigin="3807,466" coordsize="10,20">
              <v:shape style="position:absolute;left:3807;top:466;width:10;height:20" coordorigin="3807,466" coordsize="10,20" path="m3807,485l3817,485,3817,466,3807,466,3807,485xe" filled="true" fillcolor="#000000" stroked="false">
                <v:path arrowok="t"/>
                <v:fill type="solid"/>
              </v:shape>
            </v:group>
            <v:group style="position:absolute;left:3807;top:485;width:10;height:20" coordorigin="3807,485" coordsize="10,20">
              <v:shape style="position:absolute;left:3807;top:485;width:10;height:20" coordorigin="3807,485" coordsize="10,20" path="m3807,504l3817,504,3817,485,3807,485,3807,504xe" filled="true" fillcolor="#000000" stroked="false">
                <v:path arrowok="t"/>
                <v:fill type="solid"/>
              </v:shape>
            </v:group>
            <v:group style="position:absolute;left:3807;top:504;width:10;height:20" coordorigin="3807,504" coordsize="10,20">
              <v:shape style="position:absolute;left:3807;top:504;width:10;height:20" coordorigin="3807,504" coordsize="10,20" path="m3807,523l3817,523,3817,504,3807,504,3807,523xe" filled="true" fillcolor="#000000" stroked="false">
                <v:path arrowok="t"/>
                <v:fill type="solid"/>
              </v:shape>
            </v:group>
            <v:group style="position:absolute;left:3807;top:523;width:10;height:20" coordorigin="3807,523" coordsize="10,20">
              <v:shape style="position:absolute;left:3807;top:523;width:10;height:20" coordorigin="3807,523" coordsize="10,20" path="m3807,542l3817,542,3817,523,3807,523,3807,542xe" filled="true" fillcolor="#000000" stroked="false">
                <v:path arrowok="t"/>
                <v:fill type="solid"/>
              </v:shape>
            </v:group>
            <v:group style="position:absolute;left:3807;top:542;width:10;height:20" coordorigin="3807,542" coordsize="10,20">
              <v:shape style="position:absolute;left:3807;top:542;width:10;height:20" coordorigin="3807,542" coordsize="10,20" path="m3807,562l3817,562,3817,542,3807,542,3807,562xe" filled="true" fillcolor="#000000" stroked="false">
                <v:path arrowok="t"/>
                <v:fill type="solid"/>
              </v:shape>
            </v:group>
            <v:group style="position:absolute;left:3807;top:562;width:10;height:20" coordorigin="3807,562" coordsize="10,20">
              <v:shape style="position:absolute;left:3807;top:562;width:10;height:20" coordorigin="3807,562" coordsize="10,20" path="m3807,581l3817,581,3817,562,3807,562,3807,581xe" filled="true" fillcolor="#000000" stroked="false">
                <v:path arrowok="t"/>
                <v:fill type="solid"/>
              </v:shape>
            </v:group>
            <v:group style="position:absolute;left:3807;top:581;width:10;height:20" coordorigin="3807,581" coordsize="10,20">
              <v:shape style="position:absolute;left:3807;top:581;width:10;height:20" coordorigin="3807,581" coordsize="10,20" path="m3807,600l3817,600,3817,581,3807,581,3807,600xe" filled="true" fillcolor="#000000" stroked="false">
                <v:path arrowok="t"/>
                <v:fill type="solid"/>
              </v:shape>
            </v:group>
            <v:group style="position:absolute;left:3807;top:600;width:10;height:20" coordorigin="3807,600" coordsize="10,20">
              <v:shape style="position:absolute;left:3807;top:600;width:10;height:20" coordorigin="3807,600" coordsize="10,20" path="m3807,619l3817,619,3817,600,3807,600,3807,619xe" filled="true" fillcolor="#000000" stroked="false">
                <v:path arrowok="t"/>
                <v:fill type="solid"/>
              </v:shape>
            </v:group>
            <v:group style="position:absolute;left:3807;top:619;width:10;height:20" coordorigin="3807,619" coordsize="10,20">
              <v:shape style="position:absolute;left:3807;top:619;width:10;height:20" coordorigin="3807,619" coordsize="10,20" path="m3807,638l3817,638,3817,619,3807,619,3807,638xe" filled="true" fillcolor="#000000" stroked="false">
                <v:path arrowok="t"/>
                <v:fill type="solid"/>
              </v:shape>
            </v:group>
            <v:group style="position:absolute;left:3807;top:638;width:10;height:20" coordorigin="3807,638" coordsize="10,20">
              <v:shape style="position:absolute;left:3807;top:638;width:10;height:20" coordorigin="3807,638" coordsize="10,20" path="m3807,658l3817,658,3817,638,3807,638,3807,658xe" filled="true" fillcolor="#000000" stroked="false">
                <v:path arrowok="t"/>
                <v:fill type="solid"/>
              </v:shape>
            </v:group>
            <v:group style="position:absolute;left:3807;top:658;width:10;height:20" coordorigin="3807,658" coordsize="10,20">
              <v:shape style="position:absolute;left:3807;top:658;width:10;height:20" coordorigin="3807,658" coordsize="10,20" path="m3807,677l3817,677,3817,658,3807,658,3807,677xe" filled="true" fillcolor="#000000" stroked="false">
                <v:path arrowok="t"/>
                <v:fill type="solid"/>
              </v:shape>
            </v:group>
            <v:group style="position:absolute;left:3807;top:677;width:10;height:20" coordorigin="3807,677" coordsize="10,20">
              <v:shape style="position:absolute;left:3807;top:677;width:10;height:20" coordorigin="3807,677" coordsize="10,20" path="m3807,696l3817,696,3817,677,3807,677,3807,696xe" filled="true" fillcolor="#000000" stroked="false">
                <v:path arrowok="t"/>
                <v:fill type="solid"/>
              </v:shape>
            </v:group>
            <v:group style="position:absolute;left:3807;top:696;width:10;height:20" coordorigin="3807,696" coordsize="10,20">
              <v:shape style="position:absolute;left:3807;top:696;width:10;height:20" coordorigin="3807,696" coordsize="10,20" path="m3807,715l3817,715,3817,696,3807,696,3807,715xe" filled="true" fillcolor="#000000" stroked="false">
                <v:path arrowok="t"/>
                <v:fill type="solid"/>
              </v:shape>
            </v:group>
            <v:group style="position:absolute;left:3807;top:715;width:10;height:20" coordorigin="3807,715" coordsize="10,20">
              <v:shape style="position:absolute;left:3807;top:715;width:10;height:20" coordorigin="3807,715" coordsize="10,20" path="m3807,734l3817,734,3817,715,3807,715,3807,734xe" filled="true" fillcolor="#000000" stroked="false">
                <v:path arrowok="t"/>
                <v:fill type="solid"/>
              </v:shape>
            </v:group>
            <v:group style="position:absolute;left:3807;top:734;width:10;height:20" coordorigin="3807,734" coordsize="10,20">
              <v:shape style="position:absolute;left:3807;top:734;width:10;height:20" coordorigin="3807,734" coordsize="10,20" path="m3807,754l3817,754,3817,734,3807,734,3807,754xe" filled="true" fillcolor="#000000" stroked="false">
                <v:path arrowok="t"/>
                <v:fill type="solid"/>
              </v:shape>
            </v:group>
            <v:group style="position:absolute;left:3807;top:754;width:10;height:20" coordorigin="3807,754" coordsize="10,20">
              <v:shape style="position:absolute;left:3807;top:754;width:10;height:20" coordorigin="3807,754" coordsize="10,20" path="m3807,773l3817,773,3817,754,3807,754,3807,773xe" filled="true" fillcolor="#000000" stroked="false">
                <v:path arrowok="t"/>
                <v:fill type="solid"/>
              </v:shape>
            </v:group>
            <v:group style="position:absolute;left:3807;top:773;width:10;height:20" coordorigin="3807,773" coordsize="10,20">
              <v:shape style="position:absolute;left:3807;top:773;width:10;height:20" coordorigin="3807,773" coordsize="10,20" path="m3807,792l3817,792,3817,773,3807,773,3807,792xe" filled="true" fillcolor="#000000" stroked="false">
                <v:path arrowok="t"/>
                <v:fill type="solid"/>
              </v:shape>
            </v:group>
            <v:group style="position:absolute;left:3807;top:792;width:10;height:20" coordorigin="3807,792" coordsize="10,20">
              <v:shape style="position:absolute;left:3807;top:792;width:10;height:20" coordorigin="3807,792" coordsize="10,20" path="m3807,811l3817,811,3817,792,3807,792,3807,811xe" filled="true" fillcolor="#000000" stroked="false">
                <v:path arrowok="t"/>
                <v:fill type="solid"/>
              </v:shape>
            </v:group>
            <v:group style="position:absolute;left:3807;top:811;width:10;height:20" coordorigin="3807,811" coordsize="10,20">
              <v:shape style="position:absolute;left:3807;top:811;width:10;height:20" coordorigin="3807,811" coordsize="10,20" path="m3807,830l3817,830,3817,811,3807,811,3807,830xe" filled="true" fillcolor="#000000" stroked="false">
                <v:path arrowok="t"/>
                <v:fill type="solid"/>
              </v:shape>
            </v:group>
            <v:group style="position:absolute;left:3807;top:830;width:10;height:20" coordorigin="3807,830" coordsize="10,20">
              <v:shape style="position:absolute;left:3807;top:830;width:10;height:20" coordorigin="3807,830" coordsize="10,20" path="m3807,850l3817,850,3817,830,3807,830,3807,850xe" filled="true" fillcolor="#000000" stroked="false">
                <v:path arrowok="t"/>
                <v:fill type="solid"/>
              </v:shape>
            </v:group>
            <v:group style="position:absolute;left:3807;top:850;width:10;height:20" coordorigin="3807,850" coordsize="10,20">
              <v:shape style="position:absolute;left:3807;top:850;width:10;height:20" coordorigin="3807,850" coordsize="10,20" path="m3807,869l3817,869,3817,850,3807,850,3807,869xe" filled="true" fillcolor="#000000" stroked="false">
                <v:path arrowok="t"/>
                <v:fill type="solid"/>
              </v:shape>
            </v:group>
            <v:group style="position:absolute;left:3807;top:869;width:10;height:20" coordorigin="3807,869" coordsize="10,20">
              <v:shape style="position:absolute;left:3807;top:869;width:10;height:20" coordorigin="3807,869" coordsize="10,20" path="m3807,888l3817,888,3817,869,3807,869,3807,888xe" filled="true" fillcolor="#000000" stroked="false">
                <v:path arrowok="t"/>
                <v:fill type="solid"/>
              </v:shape>
            </v:group>
            <v:group style="position:absolute;left:3807;top:888;width:10;height:20" coordorigin="3807,888" coordsize="10,20">
              <v:shape style="position:absolute;left:3807;top:888;width:10;height:20" coordorigin="3807,888" coordsize="10,20" path="m3807,907l3817,907,3817,888,3807,888,3807,907xe" filled="true" fillcolor="#000000" stroked="false">
                <v:path arrowok="t"/>
                <v:fill type="solid"/>
              </v:shape>
            </v:group>
            <v:group style="position:absolute;left:3807;top:907;width:10;height:20" coordorigin="3807,907" coordsize="10,20">
              <v:shape style="position:absolute;left:3807;top:907;width:10;height:20" coordorigin="3807,907" coordsize="10,20" path="m3807,926l3817,926,3817,907,3807,907,3807,926xe" filled="true" fillcolor="#000000" stroked="false">
                <v:path arrowok="t"/>
                <v:fill type="solid"/>
              </v:shape>
            </v:group>
            <v:group style="position:absolute;left:3807;top:926;width:10;height:20" coordorigin="3807,926" coordsize="10,20">
              <v:shape style="position:absolute;left:3807;top:926;width:10;height:20" coordorigin="3807,926" coordsize="10,20" path="m3807,946l3817,946,3817,926,3807,926,3807,946xe" filled="true" fillcolor="#000000" stroked="false">
                <v:path arrowok="t"/>
                <v:fill type="solid"/>
              </v:shape>
            </v:group>
            <v:group style="position:absolute;left:3807;top:946;width:10;height:20" coordorigin="3807,946" coordsize="10,20">
              <v:shape style="position:absolute;left:3807;top:946;width:10;height:20" coordorigin="3807,946" coordsize="10,20" path="m3807,965l3817,965,3817,946,3807,946,3807,965xe" filled="true" fillcolor="#000000" stroked="false">
                <v:path arrowok="t"/>
                <v:fill type="solid"/>
              </v:shape>
            </v:group>
            <v:group style="position:absolute;left:3807;top:965;width:10;height:20" coordorigin="3807,965" coordsize="10,20">
              <v:shape style="position:absolute;left:3807;top:965;width:10;height:20" coordorigin="3807,965" coordsize="10,20" path="m3807,984l3817,984,3817,965,3807,965,3807,984xe" filled="true" fillcolor="#000000" stroked="false">
                <v:path arrowok="t"/>
                <v:fill type="solid"/>
              </v:shape>
            </v:group>
            <v:group style="position:absolute;left:3807;top:984;width:10;height:20" coordorigin="3807,984" coordsize="10,20">
              <v:shape style="position:absolute;left:3807;top:984;width:10;height:20" coordorigin="3807,984" coordsize="10,20" path="m3807,1003l3817,1003,3817,984,3807,984,3807,1003xe" filled="true" fillcolor="#000000" stroked="false">
                <v:path arrowok="t"/>
                <v:fill type="solid"/>
              </v:shape>
            </v:group>
            <v:group style="position:absolute;left:3807;top:1003;width:10;height:20" coordorigin="3807,1003" coordsize="10,20">
              <v:shape style="position:absolute;left:3807;top:1003;width:10;height:20" coordorigin="3807,1003" coordsize="10,20" path="m3807,1022l3817,1022,3817,1003,3807,1003,3807,1022xe" filled="true" fillcolor="#000000" stroked="false">
                <v:path arrowok="t"/>
                <v:fill type="solid"/>
              </v:shape>
            </v:group>
            <v:group style="position:absolute;left:3807;top:1022;width:10;height:20" coordorigin="3807,1022" coordsize="10,20">
              <v:shape style="position:absolute;left:3807;top:1022;width:10;height:20" coordorigin="3807,1022" coordsize="10,20" path="m3807,1042l3817,1042,3817,1022,3807,1022,3807,1042xe" filled="true" fillcolor="#000000" stroked="false">
                <v:path arrowok="t"/>
                <v:fill type="solid"/>
              </v:shape>
            </v:group>
            <v:group style="position:absolute;left:3807;top:1042;width:10;height:20" coordorigin="3807,1042" coordsize="10,20">
              <v:shape style="position:absolute;left:3807;top:1042;width:10;height:20" coordorigin="3807,1042" coordsize="10,20" path="m3807,1061l3817,1061,3817,1042,3807,1042,3807,1061xe" filled="true" fillcolor="#000000" stroked="false">
                <v:path arrowok="t"/>
                <v:fill type="solid"/>
              </v:shape>
            </v:group>
            <v:group style="position:absolute;left:3807;top:1061;width:10;height:20" coordorigin="3807,1061" coordsize="10,20">
              <v:shape style="position:absolute;left:3807;top:1061;width:10;height:20" coordorigin="3807,1061" coordsize="10,20" path="m3807,1080l3817,1080,3817,1061,3807,1061,3807,1080xe" filled="true" fillcolor="#000000" stroked="false">
                <v:path arrowok="t"/>
                <v:fill type="solid"/>
              </v:shape>
            </v:group>
            <v:group style="position:absolute;left:5367;top:389;width:10;height:20" coordorigin="5367,389" coordsize="10,20">
              <v:shape style="position:absolute;left:5367;top:389;width:10;height:20" coordorigin="5367,389" coordsize="10,20" path="m5367,408l5377,408,5377,389,5367,389,5367,408xe" filled="true" fillcolor="#000000" stroked="false">
                <v:path arrowok="t"/>
                <v:fill type="solid"/>
              </v:shape>
            </v:group>
            <v:group style="position:absolute;left:5367;top:408;width:10;height:20" coordorigin="5367,408" coordsize="10,20">
              <v:shape style="position:absolute;left:5367;top:408;width:10;height:20" coordorigin="5367,408" coordsize="10,20" path="m5367,427l5377,427,5377,408,5367,408,5367,427xe" filled="true" fillcolor="#000000" stroked="false">
                <v:path arrowok="t"/>
                <v:fill type="solid"/>
              </v:shape>
            </v:group>
            <v:group style="position:absolute;left:5367;top:427;width:10;height:20" coordorigin="5367,427" coordsize="10,20">
              <v:shape style="position:absolute;left:5367;top:427;width:10;height:20" coordorigin="5367,427" coordsize="10,20" path="m5367,446l5377,446,5377,427,5367,427,5367,446xe" filled="true" fillcolor="#000000" stroked="false">
                <v:path arrowok="t"/>
                <v:fill type="solid"/>
              </v:shape>
            </v:group>
            <v:group style="position:absolute;left:5367;top:446;width:10;height:20" coordorigin="5367,446" coordsize="10,20">
              <v:shape style="position:absolute;left:5367;top:446;width:10;height:20" coordorigin="5367,446" coordsize="10,20" path="m5367,466l5377,466,5377,446,5367,446,5367,466xe" filled="true" fillcolor="#000000" stroked="false">
                <v:path arrowok="t"/>
                <v:fill type="solid"/>
              </v:shape>
            </v:group>
            <v:group style="position:absolute;left:5367;top:466;width:10;height:20" coordorigin="5367,466" coordsize="10,20">
              <v:shape style="position:absolute;left:5367;top:466;width:10;height:20" coordorigin="5367,466" coordsize="10,20" path="m5367,485l5377,485,5377,466,5367,466,5367,485xe" filled="true" fillcolor="#000000" stroked="false">
                <v:path arrowok="t"/>
                <v:fill type="solid"/>
              </v:shape>
            </v:group>
            <v:group style="position:absolute;left:5367;top:485;width:10;height:20" coordorigin="5367,485" coordsize="10,20">
              <v:shape style="position:absolute;left:5367;top:485;width:10;height:20" coordorigin="5367,485" coordsize="10,20" path="m5367,504l5377,504,5377,485,5367,485,5367,504xe" filled="true" fillcolor="#000000" stroked="false">
                <v:path arrowok="t"/>
                <v:fill type="solid"/>
              </v:shape>
            </v:group>
            <v:group style="position:absolute;left:5367;top:504;width:10;height:20" coordorigin="5367,504" coordsize="10,20">
              <v:shape style="position:absolute;left:5367;top:504;width:10;height:20" coordorigin="5367,504" coordsize="10,20" path="m5367,523l5377,523,5377,504,5367,504,5367,523xe" filled="true" fillcolor="#000000" stroked="false">
                <v:path arrowok="t"/>
                <v:fill type="solid"/>
              </v:shape>
            </v:group>
            <v:group style="position:absolute;left:5367;top:523;width:10;height:20" coordorigin="5367,523" coordsize="10,20">
              <v:shape style="position:absolute;left:5367;top:523;width:10;height:20" coordorigin="5367,523" coordsize="10,20" path="m5367,542l5377,542,5377,523,5367,523,5367,542xe" filled="true" fillcolor="#000000" stroked="false">
                <v:path arrowok="t"/>
                <v:fill type="solid"/>
              </v:shape>
            </v:group>
            <v:group style="position:absolute;left:5367;top:542;width:10;height:20" coordorigin="5367,542" coordsize="10,20">
              <v:shape style="position:absolute;left:5367;top:542;width:10;height:20" coordorigin="5367,542" coordsize="10,20" path="m5367,562l5377,562,5377,542,5367,542,5367,562xe" filled="true" fillcolor="#000000" stroked="false">
                <v:path arrowok="t"/>
                <v:fill type="solid"/>
              </v:shape>
            </v:group>
            <v:group style="position:absolute;left:5367;top:562;width:10;height:20" coordorigin="5367,562" coordsize="10,20">
              <v:shape style="position:absolute;left:5367;top:562;width:10;height:20" coordorigin="5367,562" coordsize="10,20" path="m5367,581l5377,581,5377,562,5367,562,5367,581xe" filled="true" fillcolor="#000000" stroked="false">
                <v:path arrowok="t"/>
                <v:fill type="solid"/>
              </v:shape>
            </v:group>
            <v:group style="position:absolute;left:5367;top:581;width:10;height:20" coordorigin="5367,581" coordsize="10,20">
              <v:shape style="position:absolute;left:5367;top:581;width:10;height:20" coordorigin="5367,581" coordsize="10,20" path="m5367,600l5377,600,5377,581,5367,581,5367,600xe" filled="true" fillcolor="#000000" stroked="false">
                <v:path arrowok="t"/>
                <v:fill type="solid"/>
              </v:shape>
            </v:group>
            <v:group style="position:absolute;left:5367;top:600;width:10;height:20" coordorigin="5367,600" coordsize="10,20">
              <v:shape style="position:absolute;left:5367;top:600;width:10;height:20" coordorigin="5367,600" coordsize="10,20" path="m5367,619l5377,619,5377,600,5367,600,5367,619xe" filled="true" fillcolor="#000000" stroked="false">
                <v:path arrowok="t"/>
                <v:fill type="solid"/>
              </v:shape>
            </v:group>
            <v:group style="position:absolute;left:5367;top:619;width:10;height:20" coordorigin="5367,619" coordsize="10,20">
              <v:shape style="position:absolute;left:5367;top:619;width:10;height:20" coordorigin="5367,619" coordsize="10,20" path="m5367,638l5377,638,5377,619,5367,619,5367,638xe" filled="true" fillcolor="#000000" stroked="false">
                <v:path arrowok="t"/>
                <v:fill type="solid"/>
              </v:shape>
            </v:group>
            <v:group style="position:absolute;left:5367;top:638;width:10;height:20" coordorigin="5367,638" coordsize="10,20">
              <v:shape style="position:absolute;left:5367;top:638;width:10;height:20" coordorigin="5367,638" coordsize="10,20" path="m5367,658l5377,658,5377,638,5367,638,5367,658xe" filled="true" fillcolor="#000000" stroked="false">
                <v:path arrowok="t"/>
                <v:fill type="solid"/>
              </v:shape>
            </v:group>
            <v:group style="position:absolute;left:5367;top:658;width:10;height:20" coordorigin="5367,658" coordsize="10,20">
              <v:shape style="position:absolute;left:5367;top:658;width:10;height:20" coordorigin="5367,658" coordsize="10,20" path="m5367,677l5377,677,5377,658,5367,658,5367,677xe" filled="true" fillcolor="#000000" stroked="false">
                <v:path arrowok="t"/>
                <v:fill type="solid"/>
              </v:shape>
            </v:group>
            <v:group style="position:absolute;left:5367;top:677;width:10;height:20" coordorigin="5367,677" coordsize="10,20">
              <v:shape style="position:absolute;left:5367;top:677;width:10;height:20" coordorigin="5367,677" coordsize="10,20" path="m5367,696l5377,696,5377,677,5367,677,5367,696xe" filled="true" fillcolor="#000000" stroked="false">
                <v:path arrowok="t"/>
                <v:fill type="solid"/>
              </v:shape>
            </v:group>
            <v:group style="position:absolute;left:5367;top:696;width:10;height:20" coordorigin="5367,696" coordsize="10,20">
              <v:shape style="position:absolute;left:5367;top:696;width:10;height:20" coordorigin="5367,696" coordsize="10,20" path="m5367,715l5377,715,5377,696,5367,696,5367,715xe" filled="true" fillcolor="#000000" stroked="false">
                <v:path arrowok="t"/>
                <v:fill type="solid"/>
              </v:shape>
            </v:group>
            <v:group style="position:absolute;left:5367;top:715;width:10;height:20" coordorigin="5367,715" coordsize="10,20">
              <v:shape style="position:absolute;left:5367;top:715;width:10;height:20" coordorigin="5367,715" coordsize="10,20" path="m5367,734l5377,734,5377,715,5367,715,5367,734xe" filled="true" fillcolor="#000000" stroked="false">
                <v:path arrowok="t"/>
                <v:fill type="solid"/>
              </v:shape>
            </v:group>
            <v:group style="position:absolute;left:5367;top:734;width:10;height:20" coordorigin="5367,734" coordsize="10,20">
              <v:shape style="position:absolute;left:5367;top:734;width:10;height:20" coordorigin="5367,734" coordsize="10,20" path="m5367,754l5377,754,5377,734,5367,734,5367,754xe" filled="true" fillcolor="#000000" stroked="false">
                <v:path arrowok="t"/>
                <v:fill type="solid"/>
              </v:shape>
            </v:group>
            <v:group style="position:absolute;left:5367;top:754;width:10;height:20" coordorigin="5367,754" coordsize="10,20">
              <v:shape style="position:absolute;left:5367;top:754;width:10;height:20" coordorigin="5367,754" coordsize="10,20" path="m5367,773l5377,773,5377,754,5367,754,5367,773xe" filled="true" fillcolor="#000000" stroked="false">
                <v:path arrowok="t"/>
                <v:fill type="solid"/>
              </v:shape>
            </v:group>
            <v:group style="position:absolute;left:5367;top:773;width:10;height:20" coordorigin="5367,773" coordsize="10,20">
              <v:shape style="position:absolute;left:5367;top:773;width:10;height:20" coordorigin="5367,773" coordsize="10,20" path="m5367,792l5377,792,5377,773,5367,773,5367,792xe" filled="true" fillcolor="#000000" stroked="false">
                <v:path arrowok="t"/>
                <v:fill type="solid"/>
              </v:shape>
            </v:group>
            <v:group style="position:absolute;left:5367;top:792;width:10;height:20" coordorigin="5367,792" coordsize="10,20">
              <v:shape style="position:absolute;left:5367;top:792;width:10;height:20" coordorigin="5367,792" coordsize="10,20" path="m5367,811l5377,811,5377,792,5367,792,5367,811xe" filled="true" fillcolor="#000000" stroked="false">
                <v:path arrowok="t"/>
                <v:fill type="solid"/>
              </v:shape>
            </v:group>
            <v:group style="position:absolute;left:5367;top:811;width:10;height:20" coordorigin="5367,811" coordsize="10,20">
              <v:shape style="position:absolute;left:5367;top:811;width:10;height:20" coordorigin="5367,811" coordsize="10,20" path="m5367,830l5377,830,5377,811,5367,811,5367,830xe" filled="true" fillcolor="#000000" stroked="false">
                <v:path arrowok="t"/>
                <v:fill type="solid"/>
              </v:shape>
            </v:group>
            <v:group style="position:absolute;left:5367;top:830;width:10;height:20" coordorigin="5367,830" coordsize="10,20">
              <v:shape style="position:absolute;left:5367;top:830;width:10;height:20" coordorigin="5367,830" coordsize="10,20" path="m5367,850l5377,850,5377,830,5367,830,5367,850xe" filled="true" fillcolor="#000000" stroked="false">
                <v:path arrowok="t"/>
                <v:fill type="solid"/>
              </v:shape>
            </v:group>
            <v:group style="position:absolute;left:5367;top:850;width:10;height:20" coordorigin="5367,850" coordsize="10,20">
              <v:shape style="position:absolute;left:5367;top:850;width:10;height:20" coordorigin="5367,850" coordsize="10,20" path="m5367,869l5377,869,5377,850,5367,850,5367,869xe" filled="true" fillcolor="#000000" stroked="false">
                <v:path arrowok="t"/>
                <v:fill type="solid"/>
              </v:shape>
            </v:group>
            <v:group style="position:absolute;left:5367;top:869;width:10;height:20" coordorigin="5367,869" coordsize="10,20">
              <v:shape style="position:absolute;left:5367;top:869;width:10;height:20" coordorigin="5367,869" coordsize="10,20" path="m5367,888l5377,888,5377,869,5367,869,5367,888xe" filled="true" fillcolor="#000000" stroked="false">
                <v:path arrowok="t"/>
                <v:fill type="solid"/>
              </v:shape>
            </v:group>
            <v:group style="position:absolute;left:5367;top:888;width:10;height:20" coordorigin="5367,888" coordsize="10,20">
              <v:shape style="position:absolute;left:5367;top:888;width:10;height:20" coordorigin="5367,888" coordsize="10,20" path="m5367,907l5377,907,5377,888,5367,888,5367,907xe" filled="true" fillcolor="#000000" stroked="false">
                <v:path arrowok="t"/>
                <v:fill type="solid"/>
              </v:shape>
            </v:group>
            <v:group style="position:absolute;left:5367;top:907;width:10;height:20" coordorigin="5367,907" coordsize="10,20">
              <v:shape style="position:absolute;left:5367;top:907;width:10;height:20" coordorigin="5367,907" coordsize="10,20" path="m5367,926l5377,926,5377,907,5367,907,5367,926xe" filled="true" fillcolor="#000000" stroked="false">
                <v:path arrowok="t"/>
                <v:fill type="solid"/>
              </v:shape>
            </v:group>
            <v:group style="position:absolute;left:5367;top:926;width:10;height:20" coordorigin="5367,926" coordsize="10,20">
              <v:shape style="position:absolute;left:5367;top:926;width:10;height:20" coordorigin="5367,926" coordsize="10,20" path="m5367,946l5377,946,5377,926,5367,926,5367,946xe" filled="true" fillcolor="#000000" stroked="false">
                <v:path arrowok="t"/>
                <v:fill type="solid"/>
              </v:shape>
            </v:group>
            <v:group style="position:absolute;left:5367;top:946;width:10;height:20" coordorigin="5367,946" coordsize="10,20">
              <v:shape style="position:absolute;left:5367;top:946;width:10;height:20" coordorigin="5367,946" coordsize="10,20" path="m5367,965l5377,965,5377,946,5367,946,5367,965xe" filled="true" fillcolor="#000000" stroked="false">
                <v:path arrowok="t"/>
                <v:fill type="solid"/>
              </v:shape>
            </v:group>
            <v:group style="position:absolute;left:5367;top:965;width:10;height:20" coordorigin="5367,965" coordsize="10,20">
              <v:shape style="position:absolute;left:5367;top:965;width:10;height:20" coordorigin="5367,965" coordsize="10,20" path="m5367,984l5377,984,5377,965,5367,965,5367,984xe" filled="true" fillcolor="#000000" stroked="false">
                <v:path arrowok="t"/>
                <v:fill type="solid"/>
              </v:shape>
            </v:group>
            <v:group style="position:absolute;left:5367;top:984;width:10;height:20" coordorigin="5367,984" coordsize="10,20">
              <v:shape style="position:absolute;left:5367;top:984;width:10;height:20" coordorigin="5367,984" coordsize="10,20" path="m5367,1003l5377,1003,5377,984,5367,984,5367,1003xe" filled="true" fillcolor="#000000" stroked="false">
                <v:path arrowok="t"/>
                <v:fill type="solid"/>
              </v:shape>
            </v:group>
            <v:group style="position:absolute;left:5367;top:1003;width:10;height:20" coordorigin="5367,1003" coordsize="10,20">
              <v:shape style="position:absolute;left:5367;top:1003;width:10;height:20" coordorigin="5367,1003" coordsize="10,20" path="m5367,1022l5377,1022,5377,1003,5367,1003,5367,1022xe" filled="true" fillcolor="#000000" stroked="false">
                <v:path arrowok="t"/>
                <v:fill type="solid"/>
              </v:shape>
            </v:group>
            <v:group style="position:absolute;left:5367;top:1022;width:10;height:20" coordorigin="5367,1022" coordsize="10,20">
              <v:shape style="position:absolute;left:5367;top:1022;width:10;height:20" coordorigin="5367,1022" coordsize="10,20" path="m5367,1042l5377,1042,5377,1022,5367,1022,5367,1042xe" filled="true" fillcolor="#000000" stroked="false">
                <v:path arrowok="t"/>
                <v:fill type="solid"/>
              </v:shape>
            </v:group>
            <v:group style="position:absolute;left:5367;top:1042;width:10;height:20" coordorigin="5367,1042" coordsize="10,20">
              <v:shape style="position:absolute;left:5367;top:1042;width:10;height:20" coordorigin="5367,1042" coordsize="10,20" path="m5367,1061l5377,1061,5377,1042,5367,1042,5367,1061xe" filled="true" fillcolor="#000000" stroked="false">
                <v:path arrowok="t"/>
                <v:fill type="solid"/>
              </v:shape>
            </v:group>
            <v:group style="position:absolute;left:5367;top:1061;width:10;height:20" coordorigin="5367,1061" coordsize="10,20">
              <v:shape style="position:absolute;left:5367;top:1061;width:10;height:20" coordorigin="5367,1061" coordsize="10,20" path="m5367,1080l5377,1080,5377,1061,5367,1061,5367,1080xe" filled="true" fillcolor="#000000" stroked="false">
                <v:path arrowok="t"/>
                <v:fill type="solid"/>
              </v:shape>
            </v:group>
            <v:group style="position:absolute;left:6623;top:389;width:10;height:20" coordorigin="6623,389" coordsize="10,20">
              <v:shape style="position:absolute;left:6623;top:389;width:10;height:20" coordorigin="6623,389" coordsize="10,20" path="m6623,408l6633,408,6633,389,6623,389,6623,408xe" filled="true" fillcolor="#000000" stroked="false">
                <v:path arrowok="t"/>
                <v:fill type="solid"/>
              </v:shape>
            </v:group>
            <v:group style="position:absolute;left:6623;top:408;width:10;height:20" coordorigin="6623,408" coordsize="10,20">
              <v:shape style="position:absolute;left:6623;top:408;width:10;height:20" coordorigin="6623,408" coordsize="10,20" path="m6623,427l6633,427,6633,408,6623,408,6623,427xe" filled="true" fillcolor="#000000" stroked="false">
                <v:path arrowok="t"/>
                <v:fill type="solid"/>
              </v:shape>
            </v:group>
            <v:group style="position:absolute;left:6623;top:427;width:10;height:20" coordorigin="6623,427" coordsize="10,20">
              <v:shape style="position:absolute;left:6623;top:427;width:10;height:20" coordorigin="6623,427" coordsize="10,20" path="m6623,446l6633,446,6633,427,6623,427,6623,446xe" filled="true" fillcolor="#000000" stroked="false">
                <v:path arrowok="t"/>
                <v:fill type="solid"/>
              </v:shape>
            </v:group>
            <v:group style="position:absolute;left:6623;top:446;width:10;height:20" coordorigin="6623,446" coordsize="10,20">
              <v:shape style="position:absolute;left:6623;top:446;width:10;height:20" coordorigin="6623,446" coordsize="10,20" path="m6623,466l6633,466,6633,446,6623,446,6623,466xe" filled="true" fillcolor="#000000" stroked="false">
                <v:path arrowok="t"/>
                <v:fill type="solid"/>
              </v:shape>
            </v:group>
            <v:group style="position:absolute;left:6623;top:466;width:10;height:20" coordorigin="6623,466" coordsize="10,20">
              <v:shape style="position:absolute;left:6623;top:466;width:10;height:20" coordorigin="6623,466" coordsize="10,20" path="m6623,485l6633,485,6633,466,6623,466,6623,485xe" filled="true" fillcolor="#000000" stroked="false">
                <v:path arrowok="t"/>
                <v:fill type="solid"/>
              </v:shape>
            </v:group>
            <v:group style="position:absolute;left:6623;top:485;width:10;height:20" coordorigin="6623,485" coordsize="10,20">
              <v:shape style="position:absolute;left:6623;top:485;width:10;height:20" coordorigin="6623,485" coordsize="10,20" path="m6623,504l6633,504,6633,485,6623,485,6623,504xe" filled="true" fillcolor="#000000" stroked="false">
                <v:path arrowok="t"/>
                <v:fill type="solid"/>
              </v:shape>
            </v:group>
            <v:group style="position:absolute;left:6623;top:504;width:10;height:20" coordorigin="6623,504" coordsize="10,20">
              <v:shape style="position:absolute;left:6623;top:504;width:10;height:20" coordorigin="6623,504" coordsize="10,20" path="m6623,523l6633,523,6633,504,6623,504,6623,523xe" filled="true" fillcolor="#000000" stroked="false">
                <v:path arrowok="t"/>
                <v:fill type="solid"/>
              </v:shape>
            </v:group>
            <v:group style="position:absolute;left:6623;top:523;width:10;height:20" coordorigin="6623,523" coordsize="10,20">
              <v:shape style="position:absolute;left:6623;top:523;width:10;height:20" coordorigin="6623,523" coordsize="10,20" path="m6623,542l6633,542,6633,523,6623,523,6623,542xe" filled="true" fillcolor="#000000" stroked="false">
                <v:path arrowok="t"/>
                <v:fill type="solid"/>
              </v:shape>
            </v:group>
            <v:group style="position:absolute;left:6623;top:542;width:10;height:20" coordorigin="6623,542" coordsize="10,20">
              <v:shape style="position:absolute;left:6623;top:542;width:10;height:20" coordorigin="6623,542" coordsize="10,20" path="m6623,562l6633,562,6633,542,6623,542,6623,562xe" filled="true" fillcolor="#000000" stroked="false">
                <v:path arrowok="t"/>
                <v:fill type="solid"/>
              </v:shape>
            </v:group>
            <v:group style="position:absolute;left:6623;top:562;width:10;height:20" coordorigin="6623,562" coordsize="10,20">
              <v:shape style="position:absolute;left:6623;top:562;width:10;height:20" coordorigin="6623,562" coordsize="10,20" path="m6623,581l6633,581,6633,562,6623,562,6623,581xe" filled="true" fillcolor="#000000" stroked="false">
                <v:path arrowok="t"/>
                <v:fill type="solid"/>
              </v:shape>
            </v:group>
            <v:group style="position:absolute;left:6623;top:581;width:10;height:20" coordorigin="6623,581" coordsize="10,20">
              <v:shape style="position:absolute;left:6623;top:581;width:10;height:20" coordorigin="6623,581" coordsize="10,20" path="m6623,600l6633,600,6633,581,6623,581,6623,600xe" filled="true" fillcolor="#000000" stroked="false">
                <v:path arrowok="t"/>
                <v:fill type="solid"/>
              </v:shape>
            </v:group>
            <v:group style="position:absolute;left:6623;top:600;width:10;height:20" coordorigin="6623,600" coordsize="10,20">
              <v:shape style="position:absolute;left:6623;top:600;width:10;height:20" coordorigin="6623,600" coordsize="10,20" path="m6623,619l6633,619,6633,600,6623,600,6623,619xe" filled="true" fillcolor="#000000" stroked="false">
                <v:path arrowok="t"/>
                <v:fill type="solid"/>
              </v:shape>
            </v:group>
            <v:group style="position:absolute;left:6623;top:619;width:10;height:20" coordorigin="6623,619" coordsize="10,20">
              <v:shape style="position:absolute;left:6623;top:619;width:10;height:20" coordorigin="6623,619" coordsize="10,20" path="m6623,638l6633,638,6633,619,6623,619,6623,638xe" filled="true" fillcolor="#000000" stroked="false">
                <v:path arrowok="t"/>
                <v:fill type="solid"/>
              </v:shape>
            </v:group>
            <v:group style="position:absolute;left:6623;top:638;width:10;height:20" coordorigin="6623,638" coordsize="10,20">
              <v:shape style="position:absolute;left:6623;top:638;width:10;height:20" coordorigin="6623,638" coordsize="10,20" path="m6623,658l6633,658,6633,638,6623,638,6623,658xe" filled="true" fillcolor="#000000" stroked="false">
                <v:path arrowok="t"/>
                <v:fill type="solid"/>
              </v:shape>
            </v:group>
            <v:group style="position:absolute;left:6623;top:658;width:10;height:20" coordorigin="6623,658" coordsize="10,20">
              <v:shape style="position:absolute;left:6623;top:658;width:10;height:20" coordorigin="6623,658" coordsize="10,20" path="m6623,677l6633,677,6633,658,6623,658,6623,677xe" filled="true" fillcolor="#000000" stroked="false">
                <v:path arrowok="t"/>
                <v:fill type="solid"/>
              </v:shape>
            </v:group>
            <v:group style="position:absolute;left:6623;top:677;width:10;height:20" coordorigin="6623,677" coordsize="10,20">
              <v:shape style="position:absolute;left:6623;top:677;width:10;height:20" coordorigin="6623,677" coordsize="10,20" path="m6623,696l6633,696,6633,677,6623,677,6623,696xe" filled="true" fillcolor="#000000" stroked="false">
                <v:path arrowok="t"/>
                <v:fill type="solid"/>
              </v:shape>
            </v:group>
            <v:group style="position:absolute;left:6623;top:696;width:10;height:20" coordorigin="6623,696" coordsize="10,20">
              <v:shape style="position:absolute;left:6623;top:696;width:10;height:20" coordorigin="6623,696" coordsize="10,20" path="m6623,715l6633,715,6633,696,6623,696,6623,715xe" filled="true" fillcolor="#000000" stroked="false">
                <v:path arrowok="t"/>
                <v:fill type="solid"/>
              </v:shape>
            </v:group>
            <v:group style="position:absolute;left:6623;top:715;width:10;height:20" coordorigin="6623,715" coordsize="10,20">
              <v:shape style="position:absolute;left:6623;top:715;width:10;height:20" coordorigin="6623,715" coordsize="10,20" path="m6623,734l6633,734,6633,715,6623,715,6623,734xe" filled="true" fillcolor="#000000" stroked="false">
                <v:path arrowok="t"/>
                <v:fill type="solid"/>
              </v:shape>
            </v:group>
            <v:group style="position:absolute;left:6623;top:734;width:10;height:20" coordorigin="6623,734" coordsize="10,20">
              <v:shape style="position:absolute;left:6623;top:734;width:10;height:20" coordorigin="6623,734" coordsize="10,20" path="m6623,754l6633,754,6633,734,6623,734,6623,754xe" filled="true" fillcolor="#000000" stroked="false">
                <v:path arrowok="t"/>
                <v:fill type="solid"/>
              </v:shape>
            </v:group>
            <v:group style="position:absolute;left:6623;top:754;width:10;height:20" coordorigin="6623,754" coordsize="10,20">
              <v:shape style="position:absolute;left:6623;top:754;width:10;height:20" coordorigin="6623,754" coordsize="10,20" path="m6623,773l6633,773,6633,754,6623,754,6623,773xe" filled="true" fillcolor="#000000" stroked="false">
                <v:path arrowok="t"/>
                <v:fill type="solid"/>
              </v:shape>
            </v:group>
            <v:group style="position:absolute;left:6623;top:773;width:10;height:20" coordorigin="6623,773" coordsize="10,20">
              <v:shape style="position:absolute;left:6623;top:773;width:10;height:20" coordorigin="6623,773" coordsize="10,20" path="m6623,792l6633,792,6633,773,6623,773,6623,792xe" filled="true" fillcolor="#000000" stroked="false">
                <v:path arrowok="t"/>
                <v:fill type="solid"/>
              </v:shape>
            </v:group>
            <v:group style="position:absolute;left:6623;top:792;width:10;height:20" coordorigin="6623,792" coordsize="10,20">
              <v:shape style="position:absolute;left:6623;top:792;width:10;height:20" coordorigin="6623,792" coordsize="10,20" path="m6623,811l6633,811,6633,792,6623,792,6623,811xe" filled="true" fillcolor="#000000" stroked="false">
                <v:path arrowok="t"/>
                <v:fill type="solid"/>
              </v:shape>
            </v:group>
            <v:group style="position:absolute;left:6623;top:811;width:10;height:20" coordorigin="6623,811" coordsize="10,20">
              <v:shape style="position:absolute;left:6623;top:811;width:10;height:20" coordorigin="6623,811" coordsize="10,20" path="m6623,830l6633,830,6633,811,6623,811,6623,830xe" filled="true" fillcolor="#000000" stroked="false">
                <v:path arrowok="t"/>
                <v:fill type="solid"/>
              </v:shape>
            </v:group>
            <v:group style="position:absolute;left:6623;top:830;width:10;height:20" coordorigin="6623,830" coordsize="10,20">
              <v:shape style="position:absolute;left:6623;top:830;width:10;height:20" coordorigin="6623,830" coordsize="10,20" path="m6623,850l6633,850,6633,830,6623,830,6623,850xe" filled="true" fillcolor="#000000" stroked="false">
                <v:path arrowok="t"/>
                <v:fill type="solid"/>
              </v:shape>
            </v:group>
            <v:group style="position:absolute;left:6623;top:850;width:10;height:20" coordorigin="6623,850" coordsize="10,20">
              <v:shape style="position:absolute;left:6623;top:850;width:10;height:20" coordorigin="6623,850" coordsize="10,20" path="m6623,869l6633,869,6633,850,6623,850,6623,869xe" filled="true" fillcolor="#000000" stroked="false">
                <v:path arrowok="t"/>
                <v:fill type="solid"/>
              </v:shape>
            </v:group>
            <v:group style="position:absolute;left:6623;top:869;width:10;height:20" coordorigin="6623,869" coordsize="10,20">
              <v:shape style="position:absolute;left:6623;top:869;width:10;height:20" coordorigin="6623,869" coordsize="10,20" path="m6623,888l6633,888,6633,869,6623,869,6623,888xe" filled="true" fillcolor="#000000" stroked="false">
                <v:path arrowok="t"/>
                <v:fill type="solid"/>
              </v:shape>
            </v:group>
            <v:group style="position:absolute;left:6623;top:888;width:10;height:20" coordorigin="6623,888" coordsize="10,20">
              <v:shape style="position:absolute;left:6623;top:888;width:10;height:20" coordorigin="6623,888" coordsize="10,20" path="m6623,907l6633,907,6633,888,6623,888,6623,907xe" filled="true" fillcolor="#000000" stroked="false">
                <v:path arrowok="t"/>
                <v:fill type="solid"/>
              </v:shape>
            </v:group>
            <v:group style="position:absolute;left:6623;top:907;width:10;height:20" coordorigin="6623,907" coordsize="10,20">
              <v:shape style="position:absolute;left:6623;top:907;width:10;height:20" coordorigin="6623,907" coordsize="10,20" path="m6623,926l6633,926,6633,907,6623,907,6623,926xe" filled="true" fillcolor="#000000" stroked="false">
                <v:path arrowok="t"/>
                <v:fill type="solid"/>
              </v:shape>
            </v:group>
            <v:group style="position:absolute;left:6623;top:926;width:10;height:20" coordorigin="6623,926" coordsize="10,20">
              <v:shape style="position:absolute;left:6623;top:926;width:10;height:20" coordorigin="6623,926" coordsize="10,20" path="m6623,946l6633,946,6633,926,6623,926,6623,946xe" filled="true" fillcolor="#000000" stroked="false">
                <v:path arrowok="t"/>
                <v:fill type="solid"/>
              </v:shape>
            </v:group>
            <v:group style="position:absolute;left:6623;top:946;width:10;height:20" coordorigin="6623,946" coordsize="10,20">
              <v:shape style="position:absolute;left:6623;top:946;width:10;height:20" coordorigin="6623,946" coordsize="10,20" path="m6623,965l6633,965,6633,946,6623,946,6623,965xe" filled="true" fillcolor="#000000" stroked="false">
                <v:path arrowok="t"/>
                <v:fill type="solid"/>
              </v:shape>
            </v:group>
            <v:group style="position:absolute;left:6623;top:965;width:10;height:20" coordorigin="6623,965" coordsize="10,20">
              <v:shape style="position:absolute;left:6623;top:965;width:10;height:20" coordorigin="6623,965" coordsize="10,20" path="m6623,984l6633,984,6633,965,6623,965,6623,984xe" filled="true" fillcolor="#000000" stroked="false">
                <v:path arrowok="t"/>
                <v:fill type="solid"/>
              </v:shape>
            </v:group>
            <v:group style="position:absolute;left:6623;top:984;width:10;height:20" coordorigin="6623,984" coordsize="10,20">
              <v:shape style="position:absolute;left:6623;top:984;width:10;height:20" coordorigin="6623,984" coordsize="10,20" path="m6623,1003l6633,1003,6633,984,6623,984,6623,1003xe" filled="true" fillcolor="#000000" stroked="false">
                <v:path arrowok="t"/>
                <v:fill type="solid"/>
              </v:shape>
            </v:group>
            <v:group style="position:absolute;left:6623;top:1003;width:10;height:20" coordorigin="6623,1003" coordsize="10,20">
              <v:shape style="position:absolute;left:6623;top:1003;width:10;height:20" coordorigin="6623,1003" coordsize="10,20" path="m6623,1022l6633,1022,6633,1003,6623,1003,6623,1022xe" filled="true" fillcolor="#000000" stroked="false">
                <v:path arrowok="t"/>
                <v:fill type="solid"/>
              </v:shape>
            </v:group>
            <v:group style="position:absolute;left:6623;top:1022;width:10;height:20" coordorigin="6623,1022" coordsize="10,20">
              <v:shape style="position:absolute;left:6623;top:1022;width:10;height:20" coordorigin="6623,1022" coordsize="10,20" path="m6623,1042l6633,1042,6633,1022,6623,1022,6623,1042xe" filled="true" fillcolor="#000000" stroked="false">
                <v:path arrowok="t"/>
                <v:fill type="solid"/>
              </v:shape>
            </v:group>
            <v:group style="position:absolute;left:6623;top:1042;width:10;height:20" coordorigin="6623,1042" coordsize="10,20">
              <v:shape style="position:absolute;left:6623;top:1042;width:10;height:20" coordorigin="6623,1042" coordsize="10,20" path="m6623,1061l6633,1061,6633,1042,6623,1042,6623,1061xe" filled="true" fillcolor="#000000" stroked="false">
                <v:path arrowok="t"/>
                <v:fill type="solid"/>
              </v:shape>
            </v:group>
            <v:group style="position:absolute;left:6623;top:1061;width:10;height:20" coordorigin="6623,1061" coordsize="10,20">
              <v:shape style="position:absolute;left:6623;top:1061;width:10;height:20" coordorigin="6623,1061" coordsize="10,20" path="m6623,1080l6633,1080,6633,1061,6623,1061,6623,1080xe" filled="true" fillcolor="#000000" stroked="false">
                <v:path arrowok="t"/>
                <v:fill type="solid"/>
              </v:shape>
              <v:shape style="position:absolute;left:29;top:984;width:1246;height:106" type="#_x0000_t75" stroked="false">
                <v:imagedata r:id="rId503" o:title=""/>
              </v:shape>
              <v:shape style="position:absolute;left:1250;top:1080;width:1448;height:10" type="#_x0000_t75" stroked="false">
                <v:imagedata r:id="rId504" o:title=""/>
              </v:shape>
              <v:shape style="position:absolute;left:2693;top:1080;width:2674;height:10" type="#_x0000_t75" stroked="false">
                <v:imagedata r:id="rId505" o:title=""/>
              </v:shape>
              <v:shape style="position:absolute;left:5363;top:1080;width:2233;height:10" type="#_x0000_t75" stroked="false">
                <v:imagedata r:id="rId506" o:title=""/>
              </v:shape>
            </v:group>
            <v:group style="position:absolute;left:1255;top:1090;width:10;height:20" coordorigin="1255,1090" coordsize="10,20">
              <v:shape style="position:absolute;left:1255;top:1090;width:10;height:20" coordorigin="1255,1090" coordsize="10,20" path="m1255,1109l1265,1109,1265,1090,1255,1090,1255,1109xe" filled="true" fillcolor="#000000" stroked="false">
                <v:path arrowok="t"/>
                <v:fill type="solid"/>
              </v:shape>
            </v:group>
            <v:group style="position:absolute;left:1255;top:1109;width:10;height:20" coordorigin="1255,1109" coordsize="10,20">
              <v:shape style="position:absolute;left:1255;top:1109;width:10;height:20" coordorigin="1255,1109" coordsize="10,20" path="m1255,1128l1265,1128,1265,1109,1255,1109,1255,1128xe" filled="true" fillcolor="#000000" stroked="false">
                <v:path arrowok="t"/>
                <v:fill type="solid"/>
              </v:shape>
            </v:group>
            <v:group style="position:absolute;left:1255;top:1128;width:10;height:20" coordorigin="1255,1128" coordsize="10,20">
              <v:shape style="position:absolute;left:1255;top:1128;width:10;height:20" coordorigin="1255,1128" coordsize="10,20" path="m1255,1147l1265,1147,1265,1128,1255,1128,1255,1147xe" filled="true" fillcolor="#000000" stroked="false">
                <v:path arrowok="t"/>
                <v:fill type="solid"/>
              </v:shape>
            </v:group>
            <v:group style="position:absolute;left:1255;top:1147;width:10;height:20" coordorigin="1255,1147" coordsize="10,20">
              <v:shape style="position:absolute;left:1255;top:1147;width:10;height:20" coordorigin="1255,1147" coordsize="10,20" path="m1255,1166l1265,1166,1265,1147,1255,1147,1255,1166xe" filled="true" fillcolor="#000000" stroked="false">
                <v:path arrowok="t"/>
                <v:fill type="solid"/>
              </v:shape>
            </v:group>
            <v:group style="position:absolute;left:1255;top:1166;width:10;height:20" coordorigin="1255,1166" coordsize="10,20">
              <v:shape style="position:absolute;left:1255;top:1166;width:10;height:20" coordorigin="1255,1166" coordsize="10,20" path="m1255,1186l1265,1186,1265,1166,1255,1166,1255,1186xe" filled="true" fillcolor="#000000" stroked="false">
                <v:path arrowok="t"/>
                <v:fill type="solid"/>
              </v:shape>
            </v:group>
            <v:group style="position:absolute;left:1255;top:1186;width:10;height:20" coordorigin="1255,1186" coordsize="10,20">
              <v:shape style="position:absolute;left:1255;top:1186;width:10;height:20" coordorigin="1255,1186" coordsize="10,20" path="m1255,1205l1265,1205,1265,1186,1255,1186,1255,1205xe" filled="true" fillcolor="#000000" stroked="false">
                <v:path arrowok="t"/>
                <v:fill type="solid"/>
              </v:shape>
            </v:group>
            <v:group style="position:absolute;left:1255;top:1205;width:10;height:20" coordorigin="1255,1205" coordsize="10,20">
              <v:shape style="position:absolute;left:1255;top:1205;width:10;height:20" coordorigin="1255,1205" coordsize="10,20" path="m1255,1224l1265,1224,1265,1205,1255,1205,1255,1224xe" filled="true" fillcolor="#000000" stroked="false">
                <v:path arrowok="t"/>
                <v:fill type="solid"/>
              </v:shape>
            </v:group>
            <v:group style="position:absolute;left:1255;top:1224;width:10;height:20" coordorigin="1255,1224" coordsize="10,20">
              <v:shape style="position:absolute;left:1255;top:1224;width:10;height:20" coordorigin="1255,1224" coordsize="10,20" path="m1255,1243l1265,1243,1265,1224,1255,1224,1255,1243xe" filled="true" fillcolor="#000000" stroked="false">
                <v:path arrowok="t"/>
                <v:fill type="solid"/>
              </v:shape>
            </v:group>
            <v:group style="position:absolute;left:1255;top:1243;width:10;height:20" coordorigin="1255,1243" coordsize="10,20">
              <v:shape style="position:absolute;left:1255;top:1243;width:10;height:20" coordorigin="1255,1243" coordsize="10,20" path="m1255,1262l1265,1262,1265,1243,1255,1243,1255,1262xe" filled="true" fillcolor="#000000" stroked="false">
                <v:path arrowok="t"/>
                <v:fill type="solid"/>
              </v:shape>
            </v:group>
            <v:group style="position:absolute;left:1255;top:1262;width:10;height:20" coordorigin="1255,1262" coordsize="10,20">
              <v:shape style="position:absolute;left:1255;top:1262;width:10;height:20" coordorigin="1255,1262" coordsize="10,20" path="m1255,1282l1265,1282,1265,1262,1255,1262,1255,1282xe" filled="true" fillcolor="#000000" stroked="false">
                <v:path arrowok="t"/>
                <v:fill type="solid"/>
              </v:shape>
            </v:group>
            <v:group style="position:absolute;left:1255;top:1282;width:10;height:20" coordorigin="1255,1282" coordsize="10,20">
              <v:shape style="position:absolute;left:1255;top:1282;width:10;height:20" coordorigin="1255,1282" coordsize="10,20" path="m1255,1301l1265,1301,1265,1282,1255,1282,1255,1301xe" filled="true" fillcolor="#000000" stroked="false">
                <v:path arrowok="t"/>
                <v:fill type="solid"/>
              </v:shape>
            </v:group>
            <v:group style="position:absolute;left:1255;top:1301;width:10;height:20" coordorigin="1255,1301" coordsize="10,20">
              <v:shape style="position:absolute;left:1255;top:1301;width:10;height:20" coordorigin="1255,1301" coordsize="10,20" path="m1255,1320l1265,1320,1265,1301,1255,1301,1255,1320xe" filled="true" fillcolor="#000000" stroked="false">
                <v:path arrowok="t"/>
                <v:fill type="solid"/>
              </v:shape>
            </v:group>
            <v:group style="position:absolute;left:1255;top:1320;width:10;height:20" coordorigin="1255,1320" coordsize="10,20">
              <v:shape style="position:absolute;left:1255;top:1320;width:10;height:20" coordorigin="1255,1320" coordsize="10,20" path="m1255,1339l1265,1339,1265,1320,1255,1320,1255,1339xe" filled="true" fillcolor="#000000" stroked="false">
                <v:path arrowok="t"/>
                <v:fill type="solid"/>
              </v:shape>
            </v:group>
            <v:group style="position:absolute;left:1255;top:1339;width:10;height:20" coordorigin="1255,1339" coordsize="10,20">
              <v:shape style="position:absolute;left:1255;top:1339;width:10;height:20" coordorigin="1255,1339" coordsize="10,20" path="m1255,1358l1265,1358,1265,1339,1255,1339,1255,1358xe" filled="true" fillcolor="#000000" stroked="false">
                <v:path arrowok="t"/>
                <v:fill type="solid"/>
              </v:shape>
            </v:group>
            <v:group style="position:absolute;left:1255;top:1358;width:10;height:20" coordorigin="1255,1358" coordsize="10,20">
              <v:shape style="position:absolute;left:1255;top:1358;width:10;height:20" coordorigin="1255,1358" coordsize="10,20" path="m1255,1378l1265,1378,1265,1358,1255,1358,1255,1378xe" filled="true" fillcolor="#000000" stroked="false">
                <v:path arrowok="t"/>
                <v:fill type="solid"/>
              </v:shape>
            </v:group>
            <v:group style="position:absolute;left:1255;top:1378;width:10;height:20" coordorigin="1255,1378" coordsize="10,20">
              <v:shape style="position:absolute;left:1255;top:1378;width:10;height:20" coordorigin="1255,1378" coordsize="10,20" path="m1255,1397l1265,1397,1265,1378,1255,1378,1255,1397xe" filled="true" fillcolor="#000000" stroked="false">
                <v:path arrowok="t"/>
                <v:fill type="solid"/>
              </v:shape>
            </v:group>
            <v:group style="position:absolute;left:1255;top:1397;width:10;height:20" coordorigin="1255,1397" coordsize="10,20">
              <v:shape style="position:absolute;left:1255;top:1397;width:10;height:20" coordorigin="1255,1397" coordsize="10,20" path="m1255,1416l1265,1416,1265,1397,1255,1397,1255,1416xe" filled="true" fillcolor="#000000" stroked="false">
                <v:path arrowok="t"/>
                <v:fill type="solid"/>
              </v:shape>
            </v:group>
            <v:group style="position:absolute;left:1255;top:1416;width:10;height:20" coordorigin="1255,1416" coordsize="10,20">
              <v:shape style="position:absolute;left:1255;top:1416;width:10;height:20" coordorigin="1255,1416" coordsize="10,20" path="m1255,1435l1265,1435,1265,1416,1255,1416,1255,1435xe" filled="true" fillcolor="#000000" stroked="false">
                <v:path arrowok="t"/>
                <v:fill type="solid"/>
              </v:shape>
            </v:group>
            <v:group style="position:absolute;left:1255;top:1435;width:10;height:20" coordorigin="1255,1435" coordsize="10,20">
              <v:shape style="position:absolute;left:1255;top:1435;width:10;height:20" coordorigin="1255,1435" coordsize="10,20" path="m1255,1454l1265,1454,1265,1435,1255,1435,1255,1454xe" filled="true" fillcolor="#000000" stroked="false">
                <v:path arrowok="t"/>
                <v:fill type="solid"/>
              </v:shape>
            </v:group>
            <v:group style="position:absolute;left:1255;top:1454;width:10;height:20" coordorigin="1255,1454" coordsize="10,20">
              <v:shape style="position:absolute;left:1255;top:1454;width:10;height:20" coordorigin="1255,1454" coordsize="10,20" path="m1255,1474l1265,1474,1265,1454,1255,1454,1255,1474xe" filled="true" fillcolor="#000000" stroked="false">
                <v:path arrowok="t"/>
                <v:fill type="solid"/>
              </v:shape>
            </v:group>
            <v:group style="position:absolute;left:1255;top:1474;width:10;height:20" coordorigin="1255,1474" coordsize="10,20">
              <v:shape style="position:absolute;left:1255;top:1474;width:10;height:20" coordorigin="1255,1474" coordsize="10,20" path="m1255,1493l1265,1493,1265,1474,1255,1474,1255,1493xe" filled="true" fillcolor="#000000" stroked="false">
                <v:path arrowok="t"/>
                <v:fill type="solid"/>
              </v:shape>
            </v:group>
            <v:group style="position:absolute;left:1255;top:1493;width:10;height:20" coordorigin="1255,1493" coordsize="10,20">
              <v:shape style="position:absolute;left:1255;top:1493;width:10;height:20" coordorigin="1255,1493" coordsize="10,20" path="m1255,1512l1265,1512,1265,1493,1255,1493,1255,1512xe" filled="true" fillcolor="#000000" stroked="false">
                <v:path arrowok="t"/>
                <v:fill type="solid"/>
              </v:shape>
            </v:group>
            <v:group style="position:absolute;left:1255;top:1512;width:10;height:20" coordorigin="1255,1512" coordsize="10,20">
              <v:shape style="position:absolute;left:1255;top:1512;width:10;height:20" coordorigin="1255,1512" coordsize="10,20" path="m1255,1531l1265,1531,1265,1512,1255,1512,1255,1531xe" filled="true" fillcolor="#000000" stroked="false">
                <v:path arrowok="t"/>
                <v:fill type="solid"/>
              </v:shape>
            </v:group>
            <v:group style="position:absolute;left:1255;top:1531;width:10;height:20" coordorigin="1255,1531" coordsize="10,20">
              <v:shape style="position:absolute;left:1255;top:1531;width:10;height:20" coordorigin="1255,1531" coordsize="10,20" path="m1255,1550l1265,1550,1265,1531,1255,1531,1255,1550xe" filled="true" fillcolor="#000000" stroked="false">
                <v:path arrowok="t"/>
                <v:fill type="solid"/>
              </v:shape>
            </v:group>
            <v:group style="position:absolute;left:1255;top:1550;width:10;height:20" coordorigin="1255,1550" coordsize="10,20">
              <v:shape style="position:absolute;left:1255;top:1550;width:10;height:20" coordorigin="1255,1550" coordsize="10,20" path="m1255,1570l1265,1570,1265,1550,1255,1550,1255,1570xe" filled="true" fillcolor="#000000" stroked="false">
                <v:path arrowok="t"/>
                <v:fill type="solid"/>
              </v:shape>
            </v:group>
            <v:group style="position:absolute;left:1255;top:1570;width:10;height:20" coordorigin="1255,1570" coordsize="10,20">
              <v:shape style="position:absolute;left:1255;top:1570;width:10;height:20" coordorigin="1255,1570" coordsize="10,20" path="m1255,1589l1265,1589,1265,1570,1255,1570,1255,1589xe" filled="true" fillcolor="#000000" stroked="false">
                <v:path arrowok="t"/>
                <v:fill type="solid"/>
              </v:shape>
            </v:group>
            <v:group style="position:absolute;left:1255;top:1589;width:10;height:20" coordorigin="1255,1589" coordsize="10,20">
              <v:shape style="position:absolute;left:1255;top:1589;width:10;height:20" coordorigin="1255,1589" coordsize="10,20" path="m1255,1608l1265,1608,1265,1589,1255,1589,1255,1608xe" filled="true" fillcolor="#000000" stroked="false">
                <v:path arrowok="t"/>
                <v:fill type="solid"/>
              </v:shape>
            </v:group>
            <v:group style="position:absolute;left:1255;top:1608;width:10;height:20" coordorigin="1255,1608" coordsize="10,20">
              <v:shape style="position:absolute;left:1255;top:1608;width:10;height:20" coordorigin="1255,1608" coordsize="10,20" path="m1255,1627l1265,1627,1265,1608,1255,1608,1255,1627xe" filled="true" fillcolor="#000000" stroked="false">
                <v:path arrowok="t"/>
                <v:fill type="solid"/>
              </v:shape>
            </v:group>
            <v:group style="position:absolute;left:1255;top:1627;width:10;height:20" coordorigin="1255,1627" coordsize="10,20">
              <v:shape style="position:absolute;left:1255;top:1627;width:10;height:20" coordorigin="1255,1627" coordsize="10,20" path="m1255,1646l1265,1646,1265,1627,1255,1627,1255,1646xe" filled="true" fillcolor="#000000" stroked="false">
                <v:path arrowok="t"/>
                <v:fill type="solid"/>
              </v:shape>
            </v:group>
            <v:group style="position:absolute;left:1255;top:1646;width:10;height:20" coordorigin="1255,1646" coordsize="10,20">
              <v:shape style="position:absolute;left:1255;top:1646;width:10;height:20" coordorigin="1255,1646" coordsize="10,20" path="m1255,1666l1265,1666,1265,1646,1255,1646,1255,1666xe" filled="true" fillcolor="#000000" stroked="false">
                <v:path arrowok="t"/>
                <v:fill type="solid"/>
              </v:shape>
            </v:group>
            <v:group style="position:absolute;left:1255;top:1666;width:10;height:20" coordorigin="1255,1666" coordsize="10,20">
              <v:shape style="position:absolute;left:1255;top:1666;width:10;height:20" coordorigin="1255,1666" coordsize="10,20" path="m1255,1685l1265,1685,1265,1666,1255,1666,1255,1685xe" filled="true" fillcolor="#000000" stroked="false">
                <v:path arrowok="t"/>
                <v:fill type="solid"/>
              </v:shape>
            </v:group>
            <v:group style="position:absolute;left:1255;top:1685;width:10;height:20" coordorigin="1255,1685" coordsize="10,20">
              <v:shape style="position:absolute;left:1255;top:1685;width:10;height:20" coordorigin="1255,1685" coordsize="10,20" path="m1255,1704l1265,1704,1265,1685,1255,1685,1255,1704xe" filled="true" fillcolor="#000000" stroked="false">
                <v:path arrowok="t"/>
                <v:fill type="solid"/>
              </v:shape>
            </v:group>
            <v:group style="position:absolute;left:1255;top:1704;width:10;height:20" coordorigin="1255,1704" coordsize="10,20">
              <v:shape style="position:absolute;left:1255;top:1704;width:10;height:20" coordorigin="1255,1704" coordsize="10,20" path="m1255,1724l1265,1724,1265,1704,1255,1704,1255,1724xe" filled="true" fillcolor="#000000" stroked="false">
                <v:path arrowok="t"/>
                <v:fill type="solid"/>
              </v:shape>
            </v:group>
            <v:group style="position:absolute;left:1255;top:1724;width:10;height:20" coordorigin="1255,1724" coordsize="10,20">
              <v:shape style="position:absolute;left:1255;top:1724;width:10;height:20" coordorigin="1255,1724" coordsize="10,20" path="m1255,1743l1265,1743,1265,1724,1255,1724,1255,1743xe" filled="true" fillcolor="#000000" stroked="false">
                <v:path arrowok="t"/>
                <v:fill type="solid"/>
              </v:shape>
            </v:group>
            <v:group style="position:absolute;left:1255;top:1743;width:10;height:20" coordorigin="1255,1743" coordsize="10,20">
              <v:shape style="position:absolute;left:1255;top:1743;width:10;height:20" coordorigin="1255,1743" coordsize="10,20" path="m1255,1762l1265,1762,1265,1743,1255,1743,1255,1762xe" filled="true" fillcolor="#000000" stroked="false">
                <v:path arrowok="t"/>
                <v:fill type="solid"/>
              </v:shape>
            </v:group>
            <v:group style="position:absolute;left:1255;top:1762;width:10;height:20" coordorigin="1255,1762" coordsize="10,20">
              <v:shape style="position:absolute;left:1255;top:1762;width:10;height:20" coordorigin="1255,1762" coordsize="10,20" path="m1255,1781l1265,1781,1265,1762,1255,1762,1255,1781xe" filled="true" fillcolor="#000000" stroked="false">
                <v:path arrowok="t"/>
                <v:fill type="solid"/>
              </v:shape>
            </v:group>
            <v:group style="position:absolute;left:1255;top:1786;width:10;height:2" coordorigin="1255,1786" coordsize="10,2">
              <v:shape style="position:absolute;left:1255;top:1786;width:10;height:2" coordorigin="1255,1786" coordsize="10,0" path="m1255,1786l1265,1786e" filled="false" stroked="true" strokeweight=".47998pt" strokecolor="#000000">
                <v:path arrowok="t"/>
              </v:shape>
            </v:group>
            <v:group style="position:absolute;left:2698;top:1090;width:10;height:20" coordorigin="2698,1090" coordsize="10,20">
              <v:shape style="position:absolute;left:2698;top:1090;width:10;height:20" coordorigin="2698,1090" coordsize="10,20" path="m2698,1109l2708,1109,2708,1090,2698,1090,2698,1109xe" filled="true" fillcolor="#000000" stroked="false">
                <v:path arrowok="t"/>
                <v:fill type="solid"/>
              </v:shape>
            </v:group>
            <v:group style="position:absolute;left:2698;top:1109;width:10;height:20" coordorigin="2698,1109" coordsize="10,20">
              <v:shape style="position:absolute;left:2698;top:1109;width:10;height:20" coordorigin="2698,1109" coordsize="10,20" path="m2698,1128l2708,1128,2708,1109,2698,1109,2698,1128xe" filled="true" fillcolor="#000000" stroked="false">
                <v:path arrowok="t"/>
                <v:fill type="solid"/>
              </v:shape>
            </v:group>
            <v:group style="position:absolute;left:2698;top:1128;width:10;height:20" coordorigin="2698,1128" coordsize="10,20">
              <v:shape style="position:absolute;left:2698;top:1128;width:10;height:20" coordorigin="2698,1128" coordsize="10,20" path="m2698,1147l2708,1147,2708,1128,2698,1128,2698,1147xe" filled="true" fillcolor="#000000" stroked="false">
                <v:path arrowok="t"/>
                <v:fill type="solid"/>
              </v:shape>
            </v:group>
            <v:group style="position:absolute;left:2698;top:1147;width:10;height:20" coordorigin="2698,1147" coordsize="10,20">
              <v:shape style="position:absolute;left:2698;top:1147;width:10;height:20" coordorigin="2698,1147" coordsize="10,20" path="m2698,1166l2708,1166,2708,1147,2698,1147,2698,1166xe" filled="true" fillcolor="#000000" stroked="false">
                <v:path arrowok="t"/>
                <v:fill type="solid"/>
              </v:shape>
            </v:group>
            <v:group style="position:absolute;left:2698;top:1166;width:10;height:20" coordorigin="2698,1166" coordsize="10,20">
              <v:shape style="position:absolute;left:2698;top:1166;width:10;height:20" coordorigin="2698,1166" coordsize="10,20" path="m2698,1186l2708,1186,2708,1166,2698,1166,2698,1186xe" filled="true" fillcolor="#000000" stroked="false">
                <v:path arrowok="t"/>
                <v:fill type="solid"/>
              </v:shape>
            </v:group>
            <v:group style="position:absolute;left:2698;top:1186;width:10;height:20" coordorigin="2698,1186" coordsize="10,20">
              <v:shape style="position:absolute;left:2698;top:1186;width:10;height:20" coordorigin="2698,1186" coordsize="10,20" path="m2698,1205l2708,1205,2708,1186,2698,1186,2698,1205xe" filled="true" fillcolor="#000000" stroked="false">
                <v:path arrowok="t"/>
                <v:fill type="solid"/>
              </v:shape>
            </v:group>
            <v:group style="position:absolute;left:2698;top:1205;width:10;height:20" coordorigin="2698,1205" coordsize="10,20">
              <v:shape style="position:absolute;left:2698;top:1205;width:10;height:20" coordorigin="2698,1205" coordsize="10,20" path="m2698,1224l2708,1224,2708,1205,2698,1205,2698,1224xe" filled="true" fillcolor="#000000" stroked="false">
                <v:path arrowok="t"/>
                <v:fill type="solid"/>
              </v:shape>
            </v:group>
            <v:group style="position:absolute;left:2698;top:1224;width:10;height:20" coordorigin="2698,1224" coordsize="10,20">
              <v:shape style="position:absolute;left:2698;top:1224;width:10;height:20" coordorigin="2698,1224" coordsize="10,20" path="m2698,1243l2708,1243,2708,1224,2698,1224,2698,1243xe" filled="true" fillcolor="#000000" stroked="false">
                <v:path arrowok="t"/>
                <v:fill type="solid"/>
              </v:shape>
            </v:group>
            <v:group style="position:absolute;left:2698;top:1243;width:10;height:20" coordorigin="2698,1243" coordsize="10,20">
              <v:shape style="position:absolute;left:2698;top:1243;width:10;height:20" coordorigin="2698,1243" coordsize="10,20" path="m2698,1262l2708,1262,2708,1243,2698,1243,2698,1262xe" filled="true" fillcolor="#000000" stroked="false">
                <v:path arrowok="t"/>
                <v:fill type="solid"/>
              </v:shape>
            </v:group>
            <v:group style="position:absolute;left:2698;top:1262;width:10;height:20" coordorigin="2698,1262" coordsize="10,20">
              <v:shape style="position:absolute;left:2698;top:1262;width:10;height:20" coordorigin="2698,1262" coordsize="10,20" path="m2698,1282l2708,1282,2708,1262,2698,1262,2698,1282xe" filled="true" fillcolor="#000000" stroked="false">
                <v:path arrowok="t"/>
                <v:fill type="solid"/>
              </v:shape>
            </v:group>
            <v:group style="position:absolute;left:2698;top:1282;width:10;height:20" coordorigin="2698,1282" coordsize="10,20">
              <v:shape style="position:absolute;left:2698;top:1282;width:10;height:20" coordorigin="2698,1282" coordsize="10,20" path="m2698,1301l2708,1301,2708,1282,2698,1282,2698,1301xe" filled="true" fillcolor="#000000" stroked="false">
                <v:path arrowok="t"/>
                <v:fill type="solid"/>
              </v:shape>
            </v:group>
            <v:group style="position:absolute;left:2698;top:1301;width:10;height:20" coordorigin="2698,1301" coordsize="10,20">
              <v:shape style="position:absolute;left:2698;top:1301;width:10;height:20" coordorigin="2698,1301" coordsize="10,20" path="m2698,1320l2708,1320,2708,1301,2698,1301,2698,1320xe" filled="true" fillcolor="#000000" stroked="false">
                <v:path arrowok="t"/>
                <v:fill type="solid"/>
              </v:shape>
            </v:group>
            <v:group style="position:absolute;left:2698;top:1320;width:10;height:20" coordorigin="2698,1320" coordsize="10,20">
              <v:shape style="position:absolute;left:2698;top:1320;width:10;height:20" coordorigin="2698,1320" coordsize="10,20" path="m2698,1339l2708,1339,2708,1320,2698,1320,2698,1339xe" filled="true" fillcolor="#000000" stroked="false">
                <v:path arrowok="t"/>
                <v:fill type="solid"/>
              </v:shape>
            </v:group>
            <v:group style="position:absolute;left:2698;top:1339;width:10;height:20" coordorigin="2698,1339" coordsize="10,20">
              <v:shape style="position:absolute;left:2698;top:1339;width:10;height:20" coordorigin="2698,1339" coordsize="10,20" path="m2698,1358l2708,1358,2708,1339,2698,1339,2698,1358xe" filled="true" fillcolor="#000000" stroked="false">
                <v:path arrowok="t"/>
                <v:fill type="solid"/>
              </v:shape>
            </v:group>
            <v:group style="position:absolute;left:2698;top:1358;width:10;height:20" coordorigin="2698,1358" coordsize="10,20">
              <v:shape style="position:absolute;left:2698;top:1358;width:10;height:20" coordorigin="2698,1358" coordsize="10,20" path="m2698,1378l2708,1378,2708,1358,2698,1358,2698,1378xe" filled="true" fillcolor="#000000" stroked="false">
                <v:path arrowok="t"/>
                <v:fill type="solid"/>
              </v:shape>
            </v:group>
            <v:group style="position:absolute;left:2698;top:1378;width:10;height:20" coordorigin="2698,1378" coordsize="10,20">
              <v:shape style="position:absolute;left:2698;top:1378;width:10;height:20" coordorigin="2698,1378" coordsize="10,20" path="m2698,1397l2708,1397,2708,1378,2698,1378,2698,1397xe" filled="true" fillcolor="#000000" stroked="false">
                <v:path arrowok="t"/>
                <v:fill type="solid"/>
              </v:shape>
            </v:group>
            <v:group style="position:absolute;left:2698;top:1397;width:10;height:20" coordorigin="2698,1397" coordsize="10,20">
              <v:shape style="position:absolute;left:2698;top:1397;width:10;height:20" coordorigin="2698,1397" coordsize="10,20" path="m2698,1416l2708,1416,2708,1397,2698,1397,2698,1416xe" filled="true" fillcolor="#000000" stroked="false">
                <v:path arrowok="t"/>
                <v:fill type="solid"/>
              </v:shape>
            </v:group>
            <v:group style="position:absolute;left:2698;top:1416;width:10;height:20" coordorigin="2698,1416" coordsize="10,20">
              <v:shape style="position:absolute;left:2698;top:1416;width:10;height:20" coordorigin="2698,1416" coordsize="10,20" path="m2698,1435l2708,1435,2708,1416,2698,1416,2698,1435xe" filled="true" fillcolor="#000000" stroked="false">
                <v:path arrowok="t"/>
                <v:fill type="solid"/>
              </v:shape>
            </v:group>
            <v:group style="position:absolute;left:2698;top:1435;width:10;height:20" coordorigin="2698,1435" coordsize="10,20">
              <v:shape style="position:absolute;left:2698;top:1435;width:10;height:20" coordorigin="2698,1435" coordsize="10,20" path="m2698,1454l2708,1454,2708,1435,2698,1435,2698,1454xe" filled="true" fillcolor="#000000" stroked="false">
                <v:path arrowok="t"/>
                <v:fill type="solid"/>
              </v:shape>
            </v:group>
            <v:group style="position:absolute;left:2698;top:1454;width:10;height:20" coordorigin="2698,1454" coordsize="10,20">
              <v:shape style="position:absolute;left:2698;top:1454;width:10;height:20" coordorigin="2698,1454" coordsize="10,20" path="m2698,1474l2708,1474,2708,1454,2698,1454,2698,1474xe" filled="true" fillcolor="#000000" stroked="false">
                <v:path arrowok="t"/>
                <v:fill type="solid"/>
              </v:shape>
            </v:group>
            <v:group style="position:absolute;left:2698;top:1474;width:10;height:20" coordorigin="2698,1474" coordsize="10,20">
              <v:shape style="position:absolute;left:2698;top:1474;width:10;height:20" coordorigin="2698,1474" coordsize="10,20" path="m2698,1493l2708,1493,2708,1474,2698,1474,2698,1493xe" filled="true" fillcolor="#000000" stroked="false">
                <v:path arrowok="t"/>
                <v:fill type="solid"/>
              </v:shape>
            </v:group>
            <v:group style="position:absolute;left:2698;top:1493;width:10;height:20" coordorigin="2698,1493" coordsize="10,20">
              <v:shape style="position:absolute;left:2698;top:1493;width:10;height:20" coordorigin="2698,1493" coordsize="10,20" path="m2698,1512l2708,1512,2708,1493,2698,1493,2698,1512xe" filled="true" fillcolor="#000000" stroked="false">
                <v:path arrowok="t"/>
                <v:fill type="solid"/>
              </v:shape>
            </v:group>
            <v:group style="position:absolute;left:2698;top:1512;width:10;height:20" coordorigin="2698,1512" coordsize="10,20">
              <v:shape style="position:absolute;left:2698;top:1512;width:10;height:20" coordorigin="2698,1512" coordsize="10,20" path="m2698,1531l2708,1531,2708,1512,2698,1512,2698,1531xe" filled="true" fillcolor="#000000" stroked="false">
                <v:path arrowok="t"/>
                <v:fill type="solid"/>
              </v:shape>
            </v:group>
            <v:group style="position:absolute;left:2698;top:1531;width:10;height:20" coordorigin="2698,1531" coordsize="10,20">
              <v:shape style="position:absolute;left:2698;top:1531;width:10;height:20" coordorigin="2698,1531" coordsize="10,20" path="m2698,1550l2708,1550,2708,1531,2698,1531,2698,1550xe" filled="true" fillcolor="#000000" stroked="false">
                <v:path arrowok="t"/>
                <v:fill type="solid"/>
              </v:shape>
            </v:group>
            <v:group style="position:absolute;left:2698;top:1550;width:10;height:20" coordorigin="2698,1550" coordsize="10,20">
              <v:shape style="position:absolute;left:2698;top:1550;width:10;height:20" coordorigin="2698,1550" coordsize="10,20" path="m2698,1570l2708,1570,2708,1550,2698,1550,2698,1570xe" filled="true" fillcolor="#000000" stroked="false">
                <v:path arrowok="t"/>
                <v:fill type="solid"/>
              </v:shape>
            </v:group>
            <v:group style="position:absolute;left:2698;top:1570;width:10;height:20" coordorigin="2698,1570" coordsize="10,20">
              <v:shape style="position:absolute;left:2698;top:1570;width:10;height:20" coordorigin="2698,1570" coordsize="10,20" path="m2698,1589l2708,1589,2708,1570,2698,1570,2698,1589xe" filled="true" fillcolor="#000000" stroked="false">
                <v:path arrowok="t"/>
                <v:fill type="solid"/>
              </v:shape>
            </v:group>
            <v:group style="position:absolute;left:2698;top:1589;width:10;height:20" coordorigin="2698,1589" coordsize="10,20">
              <v:shape style="position:absolute;left:2698;top:1589;width:10;height:20" coordorigin="2698,1589" coordsize="10,20" path="m2698,1608l2708,1608,2708,1589,2698,1589,2698,1608xe" filled="true" fillcolor="#000000" stroked="false">
                <v:path arrowok="t"/>
                <v:fill type="solid"/>
              </v:shape>
            </v:group>
            <v:group style="position:absolute;left:2698;top:1608;width:10;height:20" coordorigin="2698,1608" coordsize="10,20">
              <v:shape style="position:absolute;left:2698;top:1608;width:10;height:20" coordorigin="2698,1608" coordsize="10,20" path="m2698,1627l2708,1627,2708,1608,2698,1608,2698,1627xe" filled="true" fillcolor="#000000" stroked="false">
                <v:path arrowok="t"/>
                <v:fill type="solid"/>
              </v:shape>
            </v:group>
            <v:group style="position:absolute;left:2698;top:1627;width:10;height:20" coordorigin="2698,1627" coordsize="10,20">
              <v:shape style="position:absolute;left:2698;top:1627;width:10;height:20" coordorigin="2698,1627" coordsize="10,20" path="m2698,1646l2708,1646,2708,1627,2698,1627,2698,1646xe" filled="true" fillcolor="#000000" stroked="false">
                <v:path arrowok="t"/>
                <v:fill type="solid"/>
              </v:shape>
            </v:group>
            <v:group style="position:absolute;left:2698;top:1646;width:10;height:20" coordorigin="2698,1646" coordsize="10,20">
              <v:shape style="position:absolute;left:2698;top:1646;width:10;height:20" coordorigin="2698,1646" coordsize="10,20" path="m2698,1666l2708,1666,2708,1646,2698,1646,2698,1666xe" filled="true" fillcolor="#000000" stroked="false">
                <v:path arrowok="t"/>
                <v:fill type="solid"/>
              </v:shape>
            </v:group>
            <v:group style="position:absolute;left:2698;top:1666;width:10;height:20" coordorigin="2698,1666" coordsize="10,20">
              <v:shape style="position:absolute;left:2698;top:1666;width:10;height:20" coordorigin="2698,1666" coordsize="10,20" path="m2698,1685l2708,1685,2708,1666,2698,1666,2698,1685xe" filled="true" fillcolor="#000000" stroked="false">
                <v:path arrowok="t"/>
                <v:fill type="solid"/>
              </v:shape>
            </v:group>
            <v:group style="position:absolute;left:2698;top:1685;width:10;height:20" coordorigin="2698,1685" coordsize="10,20">
              <v:shape style="position:absolute;left:2698;top:1685;width:10;height:20" coordorigin="2698,1685" coordsize="10,20" path="m2698,1704l2708,1704,2708,1685,2698,1685,2698,1704xe" filled="true" fillcolor="#000000" stroked="false">
                <v:path arrowok="t"/>
                <v:fill type="solid"/>
              </v:shape>
            </v:group>
            <v:group style="position:absolute;left:2698;top:1704;width:10;height:20" coordorigin="2698,1704" coordsize="10,20">
              <v:shape style="position:absolute;left:2698;top:1704;width:10;height:20" coordorigin="2698,1704" coordsize="10,20" path="m2698,1724l2708,1724,2708,1704,2698,1704,2698,1724xe" filled="true" fillcolor="#000000" stroked="false">
                <v:path arrowok="t"/>
                <v:fill type="solid"/>
              </v:shape>
            </v:group>
            <v:group style="position:absolute;left:2698;top:1724;width:10;height:20" coordorigin="2698,1724" coordsize="10,20">
              <v:shape style="position:absolute;left:2698;top:1724;width:10;height:20" coordorigin="2698,1724" coordsize="10,20" path="m2698,1743l2708,1743,2708,1724,2698,1724,2698,1743xe" filled="true" fillcolor="#000000" stroked="false">
                <v:path arrowok="t"/>
                <v:fill type="solid"/>
              </v:shape>
            </v:group>
            <v:group style="position:absolute;left:2698;top:1743;width:10;height:20" coordorigin="2698,1743" coordsize="10,20">
              <v:shape style="position:absolute;left:2698;top:1743;width:10;height:20" coordorigin="2698,1743" coordsize="10,20" path="m2698,1762l2708,1762,2708,1743,2698,1743,2698,1762xe" filled="true" fillcolor="#000000" stroked="false">
                <v:path arrowok="t"/>
                <v:fill type="solid"/>
              </v:shape>
            </v:group>
            <v:group style="position:absolute;left:2698;top:1762;width:10;height:20" coordorigin="2698,1762" coordsize="10,20">
              <v:shape style="position:absolute;left:2698;top:1762;width:10;height:20" coordorigin="2698,1762" coordsize="10,20" path="m2698,1781l2708,1781,2708,1762,2698,1762,2698,1781xe" filled="true" fillcolor="#000000" stroked="false">
                <v:path arrowok="t"/>
                <v:fill type="solid"/>
              </v:shape>
            </v:group>
            <v:group style="position:absolute;left:2698;top:1786;width:10;height:2" coordorigin="2698,1786" coordsize="10,2">
              <v:shape style="position:absolute;left:2698;top:1786;width:10;height:2" coordorigin="2698,1786" coordsize="10,0" path="m2698,1786l2708,1786e" filled="false" stroked="true" strokeweight=".47998pt" strokecolor="#000000">
                <v:path arrowok="t"/>
              </v:shape>
            </v:group>
            <v:group style="position:absolute;left:3807;top:1090;width:10;height:20" coordorigin="3807,1090" coordsize="10,20">
              <v:shape style="position:absolute;left:3807;top:1090;width:10;height:20" coordorigin="3807,1090" coordsize="10,20" path="m3807,1109l3817,1109,3817,1090,3807,1090,3807,1109xe" filled="true" fillcolor="#000000" stroked="false">
                <v:path arrowok="t"/>
                <v:fill type="solid"/>
              </v:shape>
            </v:group>
            <v:group style="position:absolute;left:3807;top:1109;width:10;height:20" coordorigin="3807,1109" coordsize="10,20">
              <v:shape style="position:absolute;left:3807;top:1109;width:10;height:20" coordorigin="3807,1109" coordsize="10,20" path="m3807,1128l3817,1128,3817,1109,3807,1109,3807,1128xe" filled="true" fillcolor="#000000" stroked="false">
                <v:path arrowok="t"/>
                <v:fill type="solid"/>
              </v:shape>
            </v:group>
            <v:group style="position:absolute;left:3807;top:1128;width:10;height:20" coordorigin="3807,1128" coordsize="10,20">
              <v:shape style="position:absolute;left:3807;top:1128;width:10;height:20" coordorigin="3807,1128" coordsize="10,20" path="m3807,1147l3817,1147,3817,1128,3807,1128,3807,1147xe" filled="true" fillcolor="#000000" stroked="false">
                <v:path arrowok="t"/>
                <v:fill type="solid"/>
              </v:shape>
            </v:group>
            <v:group style="position:absolute;left:3807;top:1147;width:10;height:20" coordorigin="3807,1147" coordsize="10,20">
              <v:shape style="position:absolute;left:3807;top:1147;width:10;height:20" coordorigin="3807,1147" coordsize="10,20" path="m3807,1166l3817,1166,3817,1147,3807,1147,3807,1166xe" filled="true" fillcolor="#000000" stroked="false">
                <v:path arrowok="t"/>
                <v:fill type="solid"/>
              </v:shape>
            </v:group>
            <v:group style="position:absolute;left:3807;top:1166;width:10;height:20" coordorigin="3807,1166" coordsize="10,20">
              <v:shape style="position:absolute;left:3807;top:1166;width:10;height:20" coordorigin="3807,1166" coordsize="10,20" path="m3807,1186l3817,1186,3817,1166,3807,1166,3807,1186xe" filled="true" fillcolor="#000000" stroked="false">
                <v:path arrowok="t"/>
                <v:fill type="solid"/>
              </v:shape>
            </v:group>
            <v:group style="position:absolute;left:3807;top:1186;width:10;height:20" coordorigin="3807,1186" coordsize="10,20">
              <v:shape style="position:absolute;left:3807;top:1186;width:10;height:20" coordorigin="3807,1186" coordsize="10,20" path="m3807,1205l3817,1205,3817,1186,3807,1186,3807,1205xe" filled="true" fillcolor="#000000" stroked="false">
                <v:path arrowok="t"/>
                <v:fill type="solid"/>
              </v:shape>
            </v:group>
            <v:group style="position:absolute;left:3807;top:1205;width:10;height:20" coordorigin="3807,1205" coordsize="10,20">
              <v:shape style="position:absolute;left:3807;top:1205;width:10;height:20" coordorigin="3807,1205" coordsize="10,20" path="m3807,1224l3817,1224,3817,1205,3807,1205,3807,1224xe" filled="true" fillcolor="#000000" stroked="false">
                <v:path arrowok="t"/>
                <v:fill type="solid"/>
              </v:shape>
            </v:group>
            <v:group style="position:absolute;left:3807;top:1224;width:10;height:20" coordorigin="3807,1224" coordsize="10,20">
              <v:shape style="position:absolute;left:3807;top:1224;width:10;height:20" coordorigin="3807,1224" coordsize="10,20" path="m3807,1243l3817,1243,3817,1224,3807,1224,3807,1243xe" filled="true" fillcolor="#000000" stroked="false">
                <v:path arrowok="t"/>
                <v:fill type="solid"/>
              </v:shape>
            </v:group>
            <v:group style="position:absolute;left:3807;top:1243;width:10;height:20" coordorigin="3807,1243" coordsize="10,20">
              <v:shape style="position:absolute;left:3807;top:1243;width:10;height:20" coordorigin="3807,1243" coordsize="10,20" path="m3807,1262l3817,1262,3817,1243,3807,1243,3807,1262xe" filled="true" fillcolor="#000000" stroked="false">
                <v:path arrowok="t"/>
                <v:fill type="solid"/>
              </v:shape>
            </v:group>
            <v:group style="position:absolute;left:3807;top:1262;width:10;height:20" coordorigin="3807,1262" coordsize="10,20">
              <v:shape style="position:absolute;left:3807;top:1262;width:10;height:20" coordorigin="3807,1262" coordsize="10,20" path="m3807,1282l3817,1282,3817,1262,3807,1262,3807,1282xe" filled="true" fillcolor="#000000" stroked="false">
                <v:path arrowok="t"/>
                <v:fill type="solid"/>
              </v:shape>
            </v:group>
            <v:group style="position:absolute;left:3807;top:1282;width:10;height:20" coordorigin="3807,1282" coordsize="10,20">
              <v:shape style="position:absolute;left:3807;top:1282;width:10;height:20" coordorigin="3807,1282" coordsize="10,20" path="m3807,1301l3817,1301,3817,1282,3807,1282,3807,1301xe" filled="true" fillcolor="#000000" stroked="false">
                <v:path arrowok="t"/>
                <v:fill type="solid"/>
              </v:shape>
            </v:group>
            <v:group style="position:absolute;left:3807;top:1301;width:10;height:20" coordorigin="3807,1301" coordsize="10,20">
              <v:shape style="position:absolute;left:3807;top:1301;width:10;height:20" coordorigin="3807,1301" coordsize="10,20" path="m3807,1320l3817,1320,3817,1301,3807,1301,3807,1320xe" filled="true" fillcolor="#000000" stroked="false">
                <v:path arrowok="t"/>
                <v:fill type="solid"/>
              </v:shape>
            </v:group>
            <v:group style="position:absolute;left:3807;top:1320;width:10;height:20" coordorigin="3807,1320" coordsize="10,20">
              <v:shape style="position:absolute;left:3807;top:1320;width:10;height:20" coordorigin="3807,1320" coordsize="10,20" path="m3807,1339l3817,1339,3817,1320,3807,1320,3807,1339xe" filled="true" fillcolor="#000000" stroked="false">
                <v:path arrowok="t"/>
                <v:fill type="solid"/>
              </v:shape>
            </v:group>
            <v:group style="position:absolute;left:3807;top:1339;width:10;height:20" coordorigin="3807,1339" coordsize="10,20">
              <v:shape style="position:absolute;left:3807;top:1339;width:10;height:20" coordorigin="3807,1339" coordsize="10,20" path="m3807,1358l3817,1358,3817,1339,3807,1339,3807,1358xe" filled="true" fillcolor="#000000" stroked="false">
                <v:path arrowok="t"/>
                <v:fill type="solid"/>
              </v:shape>
            </v:group>
            <v:group style="position:absolute;left:3807;top:1358;width:10;height:20" coordorigin="3807,1358" coordsize="10,20">
              <v:shape style="position:absolute;left:3807;top:1358;width:10;height:20" coordorigin="3807,1358" coordsize="10,20" path="m3807,1378l3817,1378,3817,1358,3807,1358,3807,1378xe" filled="true" fillcolor="#000000" stroked="false">
                <v:path arrowok="t"/>
                <v:fill type="solid"/>
              </v:shape>
            </v:group>
            <v:group style="position:absolute;left:3807;top:1378;width:10;height:20" coordorigin="3807,1378" coordsize="10,20">
              <v:shape style="position:absolute;left:3807;top:1378;width:10;height:20" coordorigin="3807,1378" coordsize="10,20" path="m3807,1397l3817,1397,3817,1378,3807,1378,3807,1397xe" filled="true" fillcolor="#000000" stroked="false">
                <v:path arrowok="t"/>
                <v:fill type="solid"/>
              </v:shape>
            </v:group>
            <v:group style="position:absolute;left:3807;top:1397;width:10;height:20" coordorigin="3807,1397" coordsize="10,20">
              <v:shape style="position:absolute;left:3807;top:1397;width:10;height:20" coordorigin="3807,1397" coordsize="10,20" path="m3807,1416l3817,1416,3817,1397,3807,1397,3807,1416xe" filled="true" fillcolor="#000000" stroked="false">
                <v:path arrowok="t"/>
                <v:fill type="solid"/>
              </v:shape>
            </v:group>
            <v:group style="position:absolute;left:3807;top:1416;width:10;height:20" coordorigin="3807,1416" coordsize="10,20">
              <v:shape style="position:absolute;left:3807;top:1416;width:10;height:20" coordorigin="3807,1416" coordsize="10,20" path="m3807,1435l3817,1435,3817,1416,3807,1416,3807,1435xe" filled="true" fillcolor="#000000" stroked="false">
                <v:path arrowok="t"/>
                <v:fill type="solid"/>
              </v:shape>
            </v:group>
            <v:group style="position:absolute;left:3807;top:1435;width:10;height:20" coordorigin="3807,1435" coordsize="10,20">
              <v:shape style="position:absolute;left:3807;top:1435;width:10;height:20" coordorigin="3807,1435" coordsize="10,20" path="m3807,1454l3817,1454,3817,1435,3807,1435,3807,1454xe" filled="true" fillcolor="#000000" stroked="false">
                <v:path arrowok="t"/>
                <v:fill type="solid"/>
              </v:shape>
            </v:group>
            <v:group style="position:absolute;left:3807;top:1454;width:10;height:20" coordorigin="3807,1454" coordsize="10,20">
              <v:shape style="position:absolute;left:3807;top:1454;width:10;height:20" coordorigin="3807,1454" coordsize="10,20" path="m3807,1474l3817,1474,3817,1454,3807,1454,3807,1474xe" filled="true" fillcolor="#000000" stroked="false">
                <v:path arrowok="t"/>
                <v:fill type="solid"/>
              </v:shape>
            </v:group>
            <v:group style="position:absolute;left:3807;top:1474;width:10;height:20" coordorigin="3807,1474" coordsize="10,20">
              <v:shape style="position:absolute;left:3807;top:1474;width:10;height:20" coordorigin="3807,1474" coordsize="10,20" path="m3807,1493l3817,1493,3817,1474,3807,1474,3807,1493xe" filled="true" fillcolor="#000000" stroked="false">
                <v:path arrowok="t"/>
                <v:fill type="solid"/>
              </v:shape>
            </v:group>
            <v:group style="position:absolute;left:3807;top:1493;width:10;height:20" coordorigin="3807,1493" coordsize="10,20">
              <v:shape style="position:absolute;left:3807;top:1493;width:10;height:20" coordorigin="3807,1493" coordsize="10,20" path="m3807,1512l3817,1512,3817,1493,3807,1493,3807,1512xe" filled="true" fillcolor="#000000" stroked="false">
                <v:path arrowok="t"/>
                <v:fill type="solid"/>
              </v:shape>
            </v:group>
            <v:group style="position:absolute;left:3807;top:1512;width:10;height:20" coordorigin="3807,1512" coordsize="10,20">
              <v:shape style="position:absolute;left:3807;top:1512;width:10;height:20" coordorigin="3807,1512" coordsize="10,20" path="m3807,1531l3817,1531,3817,1512,3807,1512,3807,1531xe" filled="true" fillcolor="#000000" stroked="false">
                <v:path arrowok="t"/>
                <v:fill type="solid"/>
              </v:shape>
            </v:group>
            <v:group style="position:absolute;left:3807;top:1531;width:10;height:20" coordorigin="3807,1531" coordsize="10,20">
              <v:shape style="position:absolute;left:3807;top:1531;width:10;height:20" coordorigin="3807,1531" coordsize="10,20" path="m3807,1550l3817,1550,3817,1531,3807,1531,3807,1550xe" filled="true" fillcolor="#000000" stroked="false">
                <v:path arrowok="t"/>
                <v:fill type="solid"/>
              </v:shape>
            </v:group>
            <v:group style="position:absolute;left:3807;top:1550;width:10;height:20" coordorigin="3807,1550" coordsize="10,20">
              <v:shape style="position:absolute;left:3807;top:1550;width:10;height:20" coordorigin="3807,1550" coordsize="10,20" path="m3807,1570l3817,1570,3817,1550,3807,1550,3807,1570xe" filled="true" fillcolor="#000000" stroked="false">
                <v:path arrowok="t"/>
                <v:fill type="solid"/>
              </v:shape>
            </v:group>
            <v:group style="position:absolute;left:3807;top:1570;width:10;height:20" coordorigin="3807,1570" coordsize="10,20">
              <v:shape style="position:absolute;left:3807;top:1570;width:10;height:20" coordorigin="3807,1570" coordsize="10,20" path="m3807,1589l3817,1589,3817,1570,3807,1570,3807,1589xe" filled="true" fillcolor="#000000" stroked="false">
                <v:path arrowok="t"/>
                <v:fill type="solid"/>
              </v:shape>
            </v:group>
            <v:group style="position:absolute;left:3807;top:1589;width:10;height:20" coordorigin="3807,1589" coordsize="10,20">
              <v:shape style="position:absolute;left:3807;top:1589;width:10;height:20" coordorigin="3807,1589" coordsize="10,20" path="m3807,1608l3817,1608,3817,1589,3807,1589,3807,1608xe" filled="true" fillcolor="#000000" stroked="false">
                <v:path arrowok="t"/>
                <v:fill type="solid"/>
              </v:shape>
            </v:group>
            <v:group style="position:absolute;left:3807;top:1608;width:10;height:20" coordorigin="3807,1608" coordsize="10,20">
              <v:shape style="position:absolute;left:3807;top:1608;width:10;height:20" coordorigin="3807,1608" coordsize="10,20" path="m3807,1627l3817,1627,3817,1608,3807,1608,3807,1627xe" filled="true" fillcolor="#000000" stroked="false">
                <v:path arrowok="t"/>
                <v:fill type="solid"/>
              </v:shape>
            </v:group>
            <v:group style="position:absolute;left:3807;top:1627;width:10;height:20" coordorigin="3807,1627" coordsize="10,20">
              <v:shape style="position:absolute;left:3807;top:1627;width:10;height:20" coordorigin="3807,1627" coordsize="10,20" path="m3807,1646l3817,1646,3817,1627,3807,1627,3807,1646xe" filled="true" fillcolor="#000000" stroked="false">
                <v:path arrowok="t"/>
                <v:fill type="solid"/>
              </v:shape>
            </v:group>
            <v:group style="position:absolute;left:3807;top:1646;width:10;height:20" coordorigin="3807,1646" coordsize="10,20">
              <v:shape style="position:absolute;left:3807;top:1646;width:10;height:20" coordorigin="3807,1646" coordsize="10,20" path="m3807,1666l3817,1666,3817,1646,3807,1646,3807,1666xe" filled="true" fillcolor="#000000" stroked="false">
                <v:path arrowok="t"/>
                <v:fill type="solid"/>
              </v:shape>
            </v:group>
            <v:group style="position:absolute;left:3807;top:1666;width:10;height:20" coordorigin="3807,1666" coordsize="10,20">
              <v:shape style="position:absolute;left:3807;top:1666;width:10;height:20" coordorigin="3807,1666" coordsize="10,20" path="m3807,1685l3817,1685,3817,1666,3807,1666,3807,1685xe" filled="true" fillcolor="#000000" stroked="false">
                <v:path arrowok="t"/>
                <v:fill type="solid"/>
              </v:shape>
            </v:group>
            <v:group style="position:absolute;left:3807;top:1685;width:10;height:20" coordorigin="3807,1685" coordsize="10,20">
              <v:shape style="position:absolute;left:3807;top:1685;width:10;height:20" coordorigin="3807,1685" coordsize="10,20" path="m3807,1704l3817,1704,3817,1685,3807,1685,3807,1704xe" filled="true" fillcolor="#000000" stroked="false">
                <v:path arrowok="t"/>
                <v:fill type="solid"/>
              </v:shape>
            </v:group>
            <v:group style="position:absolute;left:3807;top:1704;width:10;height:20" coordorigin="3807,1704" coordsize="10,20">
              <v:shape style="position:absolute;left:3807;top:1704;width:10;height:20" coordorigin="3807,1704" coordsize="10,20" path="m3807,1724l3817,1724,3817,1704,3807,1704,3807,1724xe" filled="true" fillcolor="#000000" stroked="false">
                <v:path arrowok="t"/>
                <v:fill type="solid"/>
              </v:shape>
            </v:group>
            <v:group style="position:absolute;left:3807;top:1724;width:10;height:20" coordorigin="3807,1724" coordsize="10,20">
              <v:shape style="position:absolute;left:3807;top:1724;width:10;height:20" coordorigin="3807,1724" coordsize="10,20" path="m3807,1743l3817,1743,3817,1724,3807,1724,3807,1743xe" filled="true" fillcolor="#000000" stroked="false">
                <v:path arrowok="t"/>
                <v:fill type="solid"/>
              </v:shape>
            </v:group>
            <v:group style="position:absolute;left:3807;top:1743;width:10;height:20" coordorigin="3807,1743" coordsize="10,20">
              <v:shape style="position:absolute;left:3807;top:1743;width:10;height:20" coordorigin="3807,1743" coordsize="10,20" path="m3807,1762l3817,1762,3817,1743,3807,1743,3807,1762xe" filled="true" fillcolor="#000000" stroked="false">
                <v:path arrowok="t"/>
                <v:fill type="solid"/>
              </v:shape>
            </v:group>
            <v:group style="position:absolute;left:3807;top:1762;width:10;height:20" coordorigin="3807,1762" coordsize="10,20">
              <v:shape style="position:absolute;left:3807;top:1762;width:10;height:20" coordorigin="3807,1762" coordsize="10,20" path="m3807,1781l3817,1781,3817,1762,3807,1762,3807,1781xe" filled="true" fillcolor="#000000" stroked="false">
                <v:path arrowok="t"/>
                <v:fill type="solid"/>
              </v:shape>
            </v:group>
            <v:group style="position:absolute;left:3807;top:1786;width:10;height:2" coordorigin="3807,1786" coordsize="10,2">
              <v:shape style="position:absolute;left:3807;top:1786;width:10;height:2" coordorigin="3807,1786" coordsize="10,0" path="m3807,1786l3817,1786e" filled="false" stroked="true" strokeweight=".47998pt" strokecolor="#000000">
                <v:path arrowok="t"/>
              </v:shape>
            </v:group>
            <v:group style="position:absolute;left:5367;top:1090;width:10;height:20" coordorigin="5367,1090" coordsize="10,20">
              <v:shape style="position:absolute;left:5367;top:1090;width:10;height:20" coordorigin="5367,1090" coordsize="10,20" path="m5367,1109l5377,1109,5377,1090,5367,1090,5367,1109xe" filled="true" fillcolor="#000000" stroked="false">
                <v:path arrowok="t"/>
                <v:fill type="solid"/>
              </v:shape>
            </v:group>
            <v:group style="position:absolute;left:5367;top:1109;width:10;height:20" coordorigin="5367,1109" coordsize="10,20">
              <v:shape style="position:absolute;left:5367;top:1109;width:10;height:20" coordorigin="5367,1109" coordsize="10,20" path="m5367,1128l5377,1128,5377,1109,5367,1109,5367,1128xe" filled="true" fillcolor="#000000" stroked="false">
                <v:path arrowok="t"/>
                <v:fill type="solid"/>
              </v:shape>
            </v:group>
            <v:group style="position:absolute;left:5367;top:1128;width:10;height:20" coordorigin="5367,1128" coordsize="10,20">
              <v:shape style="position:absolute;left:5367;top:1128;width:10;height:20" coordorigin="5367,1128" coordsize="10,20" path="m5367,1147l5377,1147,5377,1128,5367,1128,5367,1147xe" filled="true" fillcolor="#000000" stroked="false">
                <v:path arrowok="t"/>
                <v:fill type="solid"/>
              </v:shape>
            </v:group>
            <v:group style="position:absolute;left:5367;top:1147;width:10;height:20" coordorigin="5367,1147" coordsize="10,20">
              <v:shape style="position:absolute;left:5367;top:1147;width:10;height:20" coordorigin="5367,1147" coordsize="10,20" path="m5367,1166l5377,1166,5377,1147,5367,1147,5367,1166xe" filled="true" fillcolor="#000000" stroked="false">
                <v:path arrowok="t"/>
                <v:fill type="solid"/>
              </v:shape>
            </v:group>
            <v:group style="position:absolute;left:5367;top:1166;width:10;height:20" coordorigin="5367,1166" coordsize="10,20">
              <v:shape style="position:absolute;left:5367;top:1166;width:10;height:20" coordorigin="5367,1166" coordsize="10,20" path="m5367,1186l5377,1186,5377,1166,5367,1166,5367,1186xe" filled="true" fillcolor="#000000" stroked="false">
                <v:path arrowok="t"/>
                <v:fill type="solid"/>
              </v:shape>
            </v:group>
            <v:group style="position:absolute;left:5367;top:1186;width:10;height:20" coordorigin="5367,1186" coordsize="10,20">
              <v:shape style="position:absolute;left:5367;top:1186;width:10;height:20" coordorigin="5367,1186" coordsize="10,20" path="m5367,1205l5377,1205,5377,1186,5367,1186,5367,1205xe" filled="true" fillcolor="#000000" stroked="false">
                <v:path arrowok="t"/>
                <v:fill type="solid"/>
              </v:shape>
            </v:group>
            <v:group style="position:absolute;left:5367;top:1205;width:10;height:20" coordorigin="5367,1205" coordsize="10,20">
              <v:shape style="position:absolute;left:5367;top:1205;width:10;height:20" coordorigin="5367,1205" coordsize="10,20" path="m5367,1224l5377,1224,5377,1205,5367,1205,5367,1224xe" filled="true" fillcolor="#000000" stroked="false">
                <v:path arrowok="t"/>
                <v:fill type="solid"/>
              </v:shape>
            </v:group>
            <v:group style="position:absolute;left:5367;top:1224;width:10;height:20" coordorigin="5367,1224" coordsize="10,20">
              <v:shape style="position:absolute;left:5367;top:1224;width:10;height:20" coordorigin="5367,1224" coordsize="10,20" path="m5367,1243l5377,1243,5377,1224,5367,1224,5367,1243xe" filled="true" fillcolor="#000000" stroked="false">
                <v:path arrowok="t"/>
                <v:fill type="solid"/>
              </v:shape>
            </v:group>
            <v:group style="position:absolute;left:5367;top:1243;width:10;height:20" coordorigin="5367,1243" coordsize="10,20">
              <v:shape style="position:absolute;left:5367;top:1243;width:10;height:20" coordorigin="5367,1243" coordsize="10,20" path="m5367,1262l5377,1262,5377,1243,5367,1243,5367,1262xe" filled="true" fillcolor="#000000" stroked="false">
                <v:path arrowok="t"/>
                <v:fill type="solid"/>
              </v:shape>
            </v:group>
            <v:group style="position:absolute;left:5367;top:1262;width:10;height:20" coordorigin="5367,1262" coordsize="10,20">
              <v:shape style="position:absolute;left:5367;top:1262;width:10;height:20" coordorigin="5367,1262" coordsize="10,20" path="m5367,1282l5377,1282,5377,1262,5367,1262,5367,1282xe" filled="true" fillcolor="#000000" stroked="false">
                <v:path arrowok="t"/>
                <v:fill type="solid"/>
              </v:shape>
            </v:group>
            <v:group style="position:absolute;left:5367;top:1282;width:10;height:20" coordorigin="5367,1282" coordsize="10,20">
              <v:shape style="position:absolute;left:5367;top:1282;width:10;height:20" coordorigin="5367,1282" coordsize="10,20" path="m5367,1301l5377,1301,5377,1282,5367,1282,5367,1301xe" filled="true" fillcolor="#000000" stroked="false">
                <v:path arrowok="t"/>
                <v:fill type="solid"/>
              </v:shape>
            </v:group>
            <v:group style="position:absolute;left:5367;top:1301;width:10;height:20" coordorigin="5367,1301" coordsize="10,20">
              <v:shape style="position:absolute;left:5367;top:1301;width:10;height:20" coordorigin="5367,1301" coordsize="10,20" path="m5367,1320l5377,1320,5377,1301,5367,1301,5367,1320xe" filled="true" fillcolor="#000000" stroked="false">
                <v:path arrowok="t"/>
                <v:fill type="solid"/>
              </v:shape>
            </v:group>
            <v:group style="position:absolute;left:5367;top:1320;width:10;height:20" coordorigin="5367,1320" coordsize="10,20">
              <v:shape style="position:absolute;left:5367;top:1320;width:10;height:20" coordorigin="5367,1320" coordsize="10,20" path="m5367,1339l5377,1339,5377,1320,5367,1320,5367,1339xe" filled="true" fillcolor="#000000" stroked="false">
                <v:path arrowok="t"/>
                <v:fill type="solid"/>
              </v:shape>
            </v:group>
            <v:group style="position:absolute;left:5367;top:1339;width:10;height:20" coordorigin="5367,1339" coordsize="10,20">
              <v:shape style="position:absolute;left:5367;top:1339;width:10;height:20" coordorigin="5367,1339" coordsize="10,20" path="m5367,1358l5377,1358,5377,1339,5367,1339,5367,1358xe" filled="true" fillcolor="#000000" stroked="false">
                <v:path arrowok="t"/>
                <v:fill type="solid"/>
              </v:shape>
            </v:group>
            <v:group style="position:absolute;left:5367;top:1358;width:10;height:20" coordorigin="5367,1358" coordsize="10,20">
              <v:shape style="position:absolute;left:5367;top:1358;width:10;height:20" coordorigin="5367,1358" coordsize="10,20" path="m5367,1378l5377,1378,5377,1358,5367,1358,5367,1378xe" filled="true" fillcolor="#000000" stroked="false">
                <v:path arrowok="t"/>
                <v:fill type="solid"/>
              </v:shape>
            </v:group>
            <v:group style="position:absolute;left:5367;top:1378;width:10;height:20" coordorigin="5367,1378" coordsize="10,20">
              <v:shape style="position:absolute;left:5367;top:1378;width:10;height:20" coordorigin="5367,1378" coordsize="10,20" path="m5367,1397l5377,1397,5377,1378,5367,1378,5367,1397xe" filled="true" fillcolor="#000000" stroked="false">
                <v:path arrowok="t"/>
                <v:fill type="solid"/>
              </v:shape>
            </v:group>
            <v:group style="position:absolute;left:5367;top:1397;width:10;height:20" coordorigin="5367,1397" coordsize="10,20">
              <v:shape style="position:absolute;left:5367;top:1397;width:10;height:20" coordorigin="5367,1397" coordsize="10,20" path="m5367,1416l5377,1416,5377,1397,5367,1397,5367,1416xe" filled="true" fillcolor="#000000" stroked="false">
                <v:path arrowok="t"/>
                <v:fill type="solid"/>
              </v:shape>
            </v:group>
            <v:group style="position:absolute;left:5367;top:1416;width:10;height:20" coordorigin="5367,1416" coordsize="10,20">
              <v:shape style="position:absolute;left:5367;top:1416;width:10;height:20" coordorigin="5367,1416" coordsize="10,20" path="m5367,1435l5377,1435,5377,1416,5367,1416,5367,1435xe" filled="true" fillcolor="#000000" stroked="false">
                <v:path arrowok="t"/>
                <v:fill type="solid"/>
              </v:shape>
            </v:group>
            <v:group style="position:absolute;left:5367;top:1435;width:10;height:20" coordorigin="5367,1435" coordsize="10,20">
              <v:shape style="position:absolute;left:5367;top:1435;width:10;height:20" coordorigin="5367,1435" coordsize="10,20" path="m5367,1454l5377,1454,5377,1435,5367,1435,5367,1454xe" filled="true" fillcolor="#000000" stroked="false">
                <v:path arrowok="t"/>
                <v:fill type="solid"/>
              </v:shape>
            </v:group>
            <v:group style="position:absolute;left:5367;top:1454;width:10;height:20" coordorigin="5367,1454" coordsize="10,20">
              <v:shape style="position:absolute;left:5367;top:1454;width:10;height:20" coordorigin="5367,1454" coordsize="10,20" path="m5367,1474l5377,1474,5377,1454,5367,1454,5367,1474xe" filled="true" fillcolor="#000000" stroked="false">
                <v:path arrowok="t"/>
                <v:fill type="solid"/>
              </v:shape>
            </v:group>
            <v:group style="position:absolute;left:5367;top:1474;width:10;height:20" coordorigin="5367,1474" coordsize="10,20">
              <v:shape style="position:absolute;left:5367;top:1474;width:10;height:20" coordorigin="5367,1474" coordsize="10,20" path="m5367,1493l5377,1493,5377,1474,5367,1474,5367,1493xe" filled="true" fillcolor="#000000" stroked="false">
                <v:path arrowok="t"/>
                <v:fill type="solid"/>
              </v:shape>
            </v:group>
            <v:group style="position:absolute;left:5367;top:1493;width:10;height:20" coordorigin="5367,1493" coordsize="10,20">
              <v:shape style="position:absolute;left:5367;top:1493;width:10;height:20" coordorigin="5367,1493" coordsize="10,20" path="m5367,1512l5377,1512,5377,1493,5367,1493,5367,1512xe" filled="true" fillcolor="#000000" stroked="false">
                <v:path arrowok="t"/>
                <v:fill type="solid"/>
              </v:shape>
            </v:group>
            <v:group style="position:absolute;left:5367;top:1512;width:10;height:20" coordorigin="5367,1512" coordsize="10,20">
              <v:shape style="position:absolute;left:5367;top:1512;width:10;height:20" coordorigin="5367,1512" coordsize="10,20" path="m5367,1531l5377,1531,5377,1512,5367,1512,5367,1531xe" filled="true" fillcolor="#000000" stroked="false">
                <v:path arrowok="t"/>
                <v:fill type="solid"/>
              </v:shape>
            </v:group>
            <v:group style="position:absolute;left:5367;top:1531;width:10;height:20" coordorigin="5367,1531" coordsize="10,20">
              <v:shape style="position:absolute;left:5367;top:1531;width:10;height:20" coordorigin="5367,1531" coordsize="10,20" path="m5367,1550l5377,1550,5377,1531,5367,1531,5367,1550xe" filled="true" fillcolor="#000000" stroked="false">
                <v:path arrowok="t"/>
                <v:fill type="solid"/>
              </v:shape>
            </v:group>
            <v:group style="position:absolute;left:5367;top:1550;width:10;height:20" coordorigin="5367,1550" coordsize="10,20">
              <v:shape style="position:absolute;left:5367;top:1550;width:10;height:20" coordorigin="5367,1550" coordsize="10,20" path="m5367,1570l5377,1570,5377,1550,5367,1550,5367,1570xe" filled="true" fillcolor="#000000" stroked="false">
                <v:path arrowok="t"/>
                <v:fill type="solid"/>
              </v:shape>
            </v:group>
            <v:group style="position:absolute;left:5367;top:1570;width:10;height:20" coordorigin="5367,1570" coordsize="10,20">
              <v:shape style="position:absolute;left:5367;top:1570;width:10;height:20" coordorigin="5367,1570" coordsize="10,20" path="m5367,1589l5377,1589,5377,1570,5367,1570,5367,1589xe" filled="true" fillcolor="#000000" stroked="false">
                <v:path arrowok="t"/>
                <v:fill type="solid"/>
              </v:shape>
            </v:group>
            <v:group style="position:absolute;left:5367;top:1589;width:10;height:20" coordorigin="5367,1589" coordsize="10,20">
              <v:shape style="position:absolute;left:5367;top:1589;width:10;height:20" coordorigin="5367,1589" coordsize="10,20" path="m5367,1608l5377,1608,5377,1589,5367,1589,5367,1608xe" filled="true" fillcolor="#000000" stroked="false">
                <v:path arrowok="t"/>
                <v:fill type="solid"/>
              </v:shape>
            </v:group>
            <v:group style="position:absolute;left:5367;top:1608;width:10;height:20" coordorigin="5367,1608" coordsize="10,20">
              <v:shape style="position:absolute;left:5367;top:1608;width:10;height:20" coordorigin="5367,1608" coordsize="10,20" path="m5367,1627l5377,1627,5377,1608,5367,1608,5367,1627xe" filled="true" fillcolor="#000000" stroked="false">
                <v:path arrowok="t"/>
                <v:fill type="solid"/>
              </v:shape>
            </v:group>
            <v:group style="position:absolute;left:5367;top:1627;width:10;height:20" coordorigin="5367,1627" coordsize="10,20">
              <v:shape style="position:absolute;left:5367;top:1627;width:10;height:20" coordorigin="5367,1627" coordsize="10,20" path="m5367,1646l5377,1646,5377,1627,5367,1627,5367,1646xe" filled="true" fillcolor="#000000" stroked="false">
                <v:path arrowok="t"/>
                <v:fill type="solid"/>
              </v:shape>
            </v:group>
            <v:group style="position:absolute;left:5367;top:1646;width:10;height:20" coordorigin="5367,1646" coordsize="10,20">
              <v:shape style="position:absolute;left:5367;top:1646;width:10;height:20" coordorigin="5367,1646" coordsize="10,20" path="m5367,1666l5377,1666,5377,1646,5367,1646,5367,1666xe" filled="true" fillcolor="#000000" stroked="false">
                <v:path arrowok="t"/>
                <v:fill type="solid"/>
              </v:shape>
            </v:group>
            <v:group style="position:absolute;left:5367;top:1666;width:10;height:20" coordorigin="5367,1666" coordsize="10,20">
              <v:shape style="position:absolute;left:5367;top:1666;width:10;height:20" coordorigin="5367,1666" coordsize="10,20" path="m5367,1685l5377,1685,5377,1666,5367,1666,5367,1685xe" filled="true" fillcolor="#000000" stroked="false">
                <v:path arrowok="t"/>
                <v:fill type="solid"/>
              </v:shape>
            </v:group>
            <v:group style="position:absolute;left:5367;top:1685;width:10;height:20" coordorigin="5367,1685" coordsize="10,20">
              <v:shape style="position:absolute;left:5367;top:1685;width:10;height:20" coordorigin="5367,1685" coordsize="10,20" path="m5367,1704l5377,1704,5377,1685,5367,1685,5367,1704xe" filled="true" fillcolor="#000000" stroked="false">
                <v:path arrowok="t"/>
                <v:fill type="solid"/>
              </v:shape>
            </v:group>
            <v:group style="position:absolute;left:5367;top:1704;width:10;height:20" coordorigin="5367,1704" coordsize="10,20">
              <v:shape style="position:absolute;left:5367;top:1704;width:10;height:20" coordorigin="5367,1704" coordsize="10,20" path="m5367,1724l5377,1724,5377,1704,5367,1704,5367,1724xe" filled="true" fillcolor="#000000" stroked="false">
                <v:path arrowok="t"/>
                <v:fill type="solid"/>
              </v:shape>
            </v:group>
            <v:group style="position:absolute;left:5367;top:1724;width:10;height:20" coordorigin="5367,1724" coordsize="10,20">
              <v:shape style="position:absolute;left:5367;top:1724;width:10;height:20" coordorigin="5367,1724" coordsize="10,20" path="m5367,1743l5377,1743,5377,1724,5367,1724,5367,1743xe" filled="true" fillcolor="#000000" stroked="false">
                <v:path arrowok="t"/>
                <v:fill type="solid"/>
              </v:shape>
            </v:group>
            <v:group style="position:absolute;left:5367;top:1743;width:10;height:20" coordorigin="5367,1743" coordsize="10,20">
              <v:shape style="position:absolute;left:5367;top:1743;width:10;height:20" coordorigin="5367,1743" coordsize="10,20" path="m5367,1762l5377,1762,5377,1743,5367,1743,5367,1762xe" filled="true" fillcolor="#000000" stroked="false">
                <v:path arrowok="t"/>
                <v:fill type="solid"/>
              </v:shape>
            </v:group>
            <v:group style="position:absolute;left:5367;top:1762;width:10;height:20" coordorigin="5367,1762" coordsize="10,20">
              <v:shape style="position:absolute;left:5367;top:1762;width:10;height:20" coordorigin="5367,1762" coordsize="10,20" path="m5367,1781l5377,1781,5377,1762,5367,1762,5367,1781xe" filled="true" fillcolor="#000000" stroked="false">
                <v:path arrowok="t"/>
                <v:fill type="solid"/>
              </v:shape>
            </v:group>
            <v:group style="position:absolute;left:5367;top:1786;width:10;height:2" coordorigin="5367,1786" coordsize="10,2">
              <v:shape style="position:absolute;left:5367;top:1786;width:10;height:2" coordorigin="5367,1786" coordsize="10,0" path="m5367,1786l5377,1786e" filled="false" stroked="true" strokeweight=".47998pt" strokecolor="#000000">
                <v:path arrowok="t"/>
              </v:shape>
            </v:group>
            <v:group style="position:absolute;left:6623;top:1090;width:10;height:20" coordorigin="6623,1090" coordsize="10,20">
              <v:shape style="position:absolute;left:6623;top:1090;width:10;height:20" coordorigin="6623,1090" coordsize="10,20" path="m6623,1109l6633,1109,6633,1090,6623,1090,6623,1109xe" filled="true" fillcolor="#000000" stroked="false">
                <v:path arrowok="t"/>
                <v:fill type="solid"/>
              </v:shape>
            </v:group>
            <v:group style="position:absolute;left:6623;top:1109;width:10;height:20" coordorigin="6623,1109" coordsize="10,20">
              <v:shape style="position:absolute;left:6623;top:1109;width:10;height:20" coordorigin="6623,1109" coordsize="10,20" path="m6623,1128l6633,1128,6633,1109,6623,1109,6623,1128xe" filled="true" fillcolor="#000000" stroked="false">
                <v:path arrowok="t"/>
                <v:fill type="solid"/>
              </v:shape>
            </v:group>
            <v:group style="position:absolute;left:6623;top:1128;width:10;height:20" coordorigin="6623,1128" coordsize="10,20">
              <v:shape style="position:absolute;left:6623;top:1128;width:10;height:20" coordorigin="6623,1128" coordsize="10,20" path="m6623,1147l6633,1147,6633,1128,6623,1128,6623,1147xe" filled="true" fillcolor="#000000" stroked="false">
                <v:path arrowok="t"/>
                <v:fill type="solid"/>
              </v:shape>
            </v:group>
            <v:group style="position:absolute;left:6623;top:1147;width:10;height:20" coordorigin="6623,1147" coordsize="10,20">
              <v:shape style="position:absolute;left:6623;top:1147;width:10;height:20" coordorigin="6623,1147" coordsize="10,20" path="m6623,1166l6633,1166,6633,1147,6623,1147,6623,1166xe" filled="true" fillcolor="#000000" stroked="false">
                <v:path arrowok="t"/>
                <v:fill type="solid"/>
              </v:shape>
            </v:group>
            <v:group style="position:absolute;left:6623;top:1166;width:10;height:20" coordorigin="6623,1166" coordsize="10,20">
              <v:shape style="position:absolute;left:6623;top:1166;width:10;height:20" coordorigin="6623,1166" coordsize="10,20" path="m6623,1186l6633,1186,6633,1166,6623,1166,6623,1186xe" filled="true" fillcolor="#000000" stroked="false">
                <v:path arrowok="t"/>
                <v:fill type="solid"/>
              </v:shape>
            </v:group>
            <v:group style="position:absolute;left:6623;top:1186;width:10;height:20" coordorigin="6623,1186" coordsize="10,20">
              <v:shape style="position:absolute;left:6623;top:1186;width:10;height:20" coordorigin="6623,1186" coordsize="10,20" path="m6623,1205l6633,1205,6633,1186,6623,1186,6623,1205xe" filled="true" fillcolor="#000000" stroked="false">
                <v:path arrowok="t"/>
                <v:fill type="solid"/>
              </v:shape>
            </v:group>
            <v:group style="position:absolute;left:6623;top:1205;width:10;height:20" coordorigin="6623,1205" coordsize="10,20">
              <v:shape style="position:absolute;left:6623;top:1205;width:10;height:20" coordorigin="6623,1205" coordsize="10,20" path="m6623,1224l6633,1224,6633,1205,6623,1205,6623,1224xe" filled="true" fillcolor="#000000" stroked="false">
                <v:path arrowok="t"/>
                <v:fill type="solid"/>
              </v:shape>
            </v:group>
            <v:group style="position:absolute;left:6623;top:1224;width:10;height:20" coordorigin="6623,1224" coordsize="10,20">
              <v:shape style="position:absolute;left:6623;top:1224;width:10;height:20" coordorigin="6623,1224" coordsize="10,20" path="m6623,1243l6633,1243,6633,1224,6623,1224,6623,1243xe" filled="true" fillcolor="#000000" stroked="false">
                <v:path arrowok="t"/>
                <v:fill type="solid"/>
              </v:shape>
            </v:group>
            <v:group style="position:absolute;left:6623;top:1243;width:10;height:20" coordorigin="6623,1243" coordsize="10,20">
              <v:shape style="position:absolute;left:6623;top:1243;width:10;height:20" coordorigin="6623,1243" coordsize="10,20" path="m6623,1262l6633,1262,6633,1243,6623,1243,6623,1262xe" filled="true" fillcolor="#000000" stroked="false">
                <v:path arrowok="t"/>
                <v:fill type="solid"/>
              </v:shape>
            </v:group>
            <v:group style="position:absolute;left:6623;top:1262;width:10;height:20" coordorigin="6623,1262" coordsize="10,20">
              <v:shape style="position:absolute;left:6623;top:1262;width:10;height:20" coordorigin="6623,1262" coordsize="10,20" path="m6623,1282l6633,1282,6633,1262,6623,1262,6623,1282xe" filled="true" fillcolor="#000000" stroked="false">
                <v:path arrowok="t"/>
                <v:fill type="solid"/>
              </v:shape>
            </v:group>
            <v:group style="position:absolute;left:6623;top:1282;width:10;height:20" coordorigin="6623,1282" coordsize="10,20">
              <v:shape style="position:absolute;left:6623;top:1282;width:10;height:20" coordorigin="6623,1282" coordsize="10,20" path="m6623,1301l6633,1301,6633,1282,6623,1282,6623,1301xe" filled="true" fillcolor="#000000" stroked="false">
                <v:path arrowok="t"/>
                <v:fill type="solid"/>
              </v:shape>
            </v:group>
            <v:group style="position:absolute;left:6623;top:1301;width:10;height:20" coordorigin="6623,1301" coordsize="10,20">
              <v:shape style="position:absolute;left:6623;top:1301;width:10;height:20" coordorigin="6623,1301" coordsize="10,20" path="m6623,1320l6633,1320,6633,1301,6623,1301,6623,1320xe" filled="true" fillcolor="#000000" stroked="false">
                <v:path arrowok="t"/>
                <v:fill type="solid"/>
              </v:shape>
            </v:group>
            <v:group style="position:absolute;left:6623;top:1320;width:10;height:20" coordorigin="6623,1320" coordsize="10,20">
              <v:shape style="position:absolute;left:6623;top:1320;width:10;height:20" coordorigin="6623,1320" coordsize="10,20" path="m6623,1339l6633,1339,6633,1320,6623,1320,6623,1339xe" filled="true" fillcolor="#000000" stroked="false">
                <v:path arrowok="t"/>
                <v:fill type="solid"/>
              </v:shape>
            </v:group>
            <v:group style="position:absolute;left:6623;top:1339;width:10;height:20" coordorigin="6623,1339" coordsize="10,20">
              <v:shape style="position:absolute;left:6623;top:1339;width:10;height:20" coordorigin="6623,1339" coordsize="10,20" path="m6623,1358l6633,1358,6633,1339,6623,1339,6623,1358xe" filled="true" fillcolor="#000000" stroked="false">
                <v:path arrowok="t"/>
                <v:fill type="solid"/>
              </v:shape>
            </v:group>
            <v:group style="position:absolute;left:6623;top:1358;width:10;height:20" coordorigin="6623,1358" coordsize="10,20">
              <v:shape style="position:absolute;left:6623;top:1358;width:10;height:20" coordorigin="6623,1358" coordsize="10,20" path="m6623,1378l6633,1378,6633,1358,6623,1358,6623,1378xe" filled="true" fillcolor="#000000" stroked="false">
                <v:path arrowok="t"/>
                <v:fill type="solid"/>
              </v:shape>
            </v:group>
            <v:group style="position:absolute;left:6623;top:1378;width:10;height:20" coordorigin="6623,1378" coordsize="10,20">
              <v:shape style="position:absolute;left:6623;top:1378;width:10;height:20" coordorigin="6623,1378" coordsize="10,20" path="m6623,1397l6633,1397,6633,1378,6623,1378,6623,1397xe" filled="true" fillcolor="#000000" stroked="false">
                <v:path arrowok="t"/>
                <v:fill type="solid"/>
              </v:shape>
            </v:group>
            <v:group style="position:absolute;left:6623;top:1397;width:10;height:20" coordorigin="6623,1397" coordsize="10,20">
              <v:shape style="position:absolute;left:6623;top:1397;width:10;height:20" coordorigin="6623,1397" coordsize="10,20" path="m6623,1416l6633,1416,6633,1397,6623,1397,6623,1416xe" filled="true" fillcolor="#000000" stroked="false">
                <v:path arrowok="t"/>
                <v:fill type="solid"/>
              </v:shape>
            </v:group>
            <v:group style="position:absolute;left:6623;top:1416;width:10;height:20" coordorigin="6623,1416" coordsize="10,20">
              <v:shape style="position:absolute;left:6623;top:1416;width:10;height:20" coordorigin="6623,1416" coordsize="10,20" path="m6623,1435l6633,1435,6633,1416,6623,1416,6623,1435xe" filled="true" fillcolor="#000000" stroked="false">
                <v:path arrowok="t"/>
                <v:fill type="solid"/>
              </v:shape>
            </v:group>
            <v:group style="position:absolute;left:6623;top:1435;width:10;height:20" coordorigin="6623,1435" coordsize="10,20">
              <v:shape style="position:absolute;left:6623;top:1435;width:10;height:20" coordorigin="6623,1435" coordsize="10,20" path="m6623,1454l6633,1454,6633,1435,6623,1435,6623,1454xe" filled="true" fillcolor="#000000" stroked="false">
                <v:path arrowok="t"/>
                <v:fill type="solid"/>
              </v:shape>
            </v:group>
            <v:group style="position:absolute;left:6623;top:1454;width:10;height:20" coordorigin="6623,1454" coordsize="10,20">
              <v:shape style="position:absolute;left:6623;top:1454;width:10;height:20" coordorigin="6623,1454" coordsize="10,20" path="m6623,1474l6633,1474,6633,1454,6623,1454,6623,1474xe" filled="true" fillcolor="#000000" stroked="false">
                <v:path arrowok="t"/>
                <v:fill type="solid"/>
              </v:shape>
            </v:group>
            <v:group style="position:absolute;left:6623;top:1474;width:10;height:20" coordorigin="6623,1474" coordsize="10,20">
              <v:shape style="position:absolute;left:6623;top:1474;width:10;height:20" coordorigin="6623,1474" coordsize="10,20" path="m6623,1493l6633,1493,6633,1474,6623,1474,6623,1493xe" filled="true" fillcolor="#000000" stroked="false">
                <v:path arrowok="t"/>
                <v:fill type="solid"/>
              </v:shape>
            </v:group>
            <v:group style="position:absolute;left:6623;top:1493;width:10;height:20" coordorigin="6623,1493" coordsize="10,20">
              <v:shape style="position:absolute;left:6623;top:1493;width:10;height:20" coordorigin="6623,1493" coordsize="10,20" path="m6623,1512l6633,1512,6633,1493,6623,1493,6623,1512xe" filled="true" fillcolor="#000000" stroked="false">
                <v:path arrowok="t"/>
                <v:fill type="solid"/>
              </v:shape>
            </v:group>
            <v:group style="position:absolute;left:6623;top:1512;width:10;height:20" coordorigin="6623,1512" coordsize="10,20">
              <v:shape style="position:absolute;left:6623;top:1512;width:10;height:20" coordorigin="6623,1512" coordsize="10,20" path="m6623,1531l6633,1531,6633,1512,6623,1512,6623,1531xe" filled="true" fillcolor="#000000" stroked="false">
                <v:path arrowok="t"/>
                <v:fill type="solid"/>
              </v:shape>
            </v:group>
            <v:group style="position:absolute;left:6623;top:1531;width:10;height:20" coordorigin="6623,1531" coordsize="10,20">
              <v:shape style="position:absolute;left:6623;top:1531;width:10;height:20" coordorigin="6623,1531" coordsize="10,20" path="m6623,1550l6633,1550,6633,1531,6623,1531,6623,1550xe" filled="true" fillcolor="#000000" stroked="false">
                <v:path arrowok="t"/>
                <v:fill type="solid"/>
              </v:shape>
            </v:group>
            <v:group style="position:absolute;left:6623;top:1550;width:10;height:20" coordorigin="6623,1550" coordsize="10,20">
              <v:shape style="position:absolute;left:6623;top:1550;width:10;height:20" coordorigin="6623,1550" coordsize="10,20" path="m6623,1570l6633,1570,6633,1550,6623,1550,6623,1570xe" filled="true" fillcolor="#000000" stroked="false">
                <v:path arrowok="t"/>
                <v:fill type="solid"/>
              </v:shape>
            </v:group>
            <v:group style="position:absolute;left:6623;top:1570;width:10;height:20" coordorigin="6623,1570" coordsize="10,20">
              <v:shape style="position:absolute;left:6623;top:1570;width:10;height:20" coordorigin="6623,1570" coordsize="10,20" path="m6623,1589l6633,1589,6633,1570,6623,1570,6623,1589xe" filled="true" fillcolor="#000000" stroked="false">
                <v:path arrowok="t"/>
                <v:fill type="solid"/>
              </v:shape>
            </v:group>
            <v:group style="position:absolute;left:6623;top:1589;width:10;height:20" coordorigin="6623,1589" coordsize="10,20">
              <v:shape style="position:absolute;left:6623;top:1589;width:10;height:20" coordorigin="6623,1589" coordsize="10,20" path="m6623,1608l6633,1608,6633,1589,6623,1589,6623,1608xe" filled="true" fillcolor="#000000" stroked="false">
                <v:path arrowok="t"/>
                <v:fill type="solid"/>
              </v:shape>
            </v:group>
            <v:group style="position:absolute;left:6623;top:1608;width:10;height:20" coordorigin="6623,1608" coordsize="10,20">
              <v:shape style="position:absolute;left:6623;top:1608;width:10;height:20" coordorigin="6623,1608" coordsize="10,20" path="m6623,1627l6633,1627,6633,1608,6623,1608,6623,1627xe" filled="true" fillcolor="#000000" stroked="false">
                <v:path arrowok="t"/>
                <v:fill type="solid"/>
              </v:shape>
            </v:group>
            <v:group style="position:absolute;left:6623;top:1627;width:10;height:20" coordorigin="6623,1627" coordsize="10,20">
              <v:shape style="position:absolute;left:6623;top:1627;width:10;height:20" coordorigin="6623,1627" coordsize="10,20" path="m6623,1646l6633,1646,6633,1627,6623,1627,6623,1646xe" filled="true" fillcolor="#000000" stroked="false">
                <v:path arrowok="t"/>
                <v:fill type="solid"/>
              </v:shape>
            </v:group>
            <v:group style="position:absolute;left:6623;top:1646;width:10;height:20" coordorigin="6623,1646" coordsize="10,20">
              <v:shape style="position:absolute;left:6623;top:1646;width:10;height:20" coordorigin="6623,1646" coordsize="10,20" path="m6623,1666l6633,1666,6633,1646,6623,1646,6623,1666xe" filled="true" fillcolor="#000000" stroked="false">
                <v:path arrowok="t"/>
                <v:fill type="solid"/>
              </v:shape>
            </v:group>
            <v:group style="position:absolute;left:6623;top:1666;width:10;height:20" coordorigin="6623,1666" coordsize="10,20">
              <v:shape style="position:absolute;left:6623;top:1666;width:10;height:20" coordorigin="6623,1666" coordsize="10,20" path="m6623,1685l6633,1685,6633,1666,6623,1666,6623,1685xe" filled="true" fillcolor="#000000" stroked="false">
                <v:path arrowok="t"/>
                <v:fill type="solid"/>
              </v:shape>
            </v:group>
            <v:group style="position:absolute;left:6623;top:1685;width:10;height:20" coordorigin="6623,1685" coordsize="10,20">
              <v:shape style="position:absolute;left:6623;top:1685;width:10;height:20" coordorigin="6623,1685" coordsize="10,20" path="m6623,1704l6633,1704,6633,1685,6623,1685,6623,1704xe" filled="true" fillcolor="#000000" stroked="false">
                <v:path arrowok="t"/>
                <v:fill type="solid"/>
              </v:shape>
            </v:group>
            <v:group style="position:absolute;left:6623;top:1704;width:10;height:20" coordorigin="6623,1704" coordsize="10,20">
              <v:shape style="position:absolute;left:6623;top:1704;width:10;height:20" coordorigin="6623,1704" coordsize="10,20" path="m6623,1724l6633,1724,6633,1704,6623,1704,6623,1724xe" filled="true" fillcolor="#000000" stroked="false">
                <v:path arrowok="t"/>
                <v:fill type="solid"/>
              </v:shape>
            </v:group>
            <v:group style="position:absolute;left:6623;top:1724;width:10;height:20" coordorigin="6623,1724" coordsize="10,20">
              <v:shape style="position:absolute;left:6623;top:1724;width:10;height:20" coordorigin="6623,1724" coordsize="10,20" path="m6623,1743l6633,1743,6633,1724,6623,1724,6623,1743xe" filled="true" fillcolor="#000000" stroked="false">
                <v:path arrowok="t"/>
                <v:fill type="solid"/>
              </v:shape>
            </v:group>
            <v:group style="position:absolute;left:6623;top:1743;width:10;height:20" coordorigin="6623,1743" coordsize="10,20">
              <v:shape style="position:absolute;left:6623;top:1743;width:10;height:20" coordorigin="6623,1743" coordsize="10,20" path="m6623,1762l6633,1762,6633,1743,6623,1743,6623,1762xe" filled="true" fillcolor="#000000" stroked="false">
                <v:path arrowok="t"/>
                <v:fill type="solid"/>
              </v:shape>
            </v:group>
            <v:group style="position:absolute;left:6623;top:1762;width:10;height:20" coordorigin="6623,1762" coordsize="10,20">
              <v:shape style="position:absolute;left:6623;top:1762;width:10;height:20" coordorigin="6623,1762" coordsize="10,20" path="m6623,1781l6633,1781,6633,1762,6623,1762,6623,1781xe" filled="true" fillcolor="#000000" stroked="false">
                <v:path arrowok="t"/>
                <v:fill type="solid"/>
              </v:shape>
            </v:group>
            <v:group style="position:absolute;left:6623;top:1786;width:10;height:2" coordorigin="6623,1786" coordsize="10,2">
              <v:shape style="position:absolute;left:6623;top:1786;width:10;height:2" coordorigin="6623,1786" coordsize="10,0" path="m6623,1786l6633,1786e" filled="false" stroked="true" strokeweight=".47998pt" strokecolor="#000000">
                <v:path arrowok="t"/>
              </v:shape>
              <v:shape style="position:absolute;left:29;top:1791;width:1226;height:10" type="#_x0000_t75" stroked="false">
                <v:imagedata r:id="rId507" o:title=""/>
              </v:shape>
              <v:shape style="position:absolute;left:1250;top:1791;width:1448;height:10" type="#_x0000_t75" stroked="false">
                <v:imagedata r:id="rId504" o:title=""/>
              </v:shape>
              <v:shape style="position:absolute;left:2693;top:1791;width:2674;height:10" type="#_x0000_t75" stroked="false">
                <v:imagedata r:id="rId505" o:title=""/>
              </v:shape>
              <v:shape style="position:absolute;left:5363;top:1791;width:2233;height:10" type="#_x0000_t75" stroked="false">
                <v:imagedata r:id="rId506" o:title=""/>
              </v:shape>
            </v:group>
            <v:group style="position:absolute;left:1255;top:1800;width:10;height:20" coordorigin="1255,1800" coordsize="10,20">
              <v:shape style="position:absolute;left:1255;top:1800;width:10;height:20" coordorigin="1255,1800" coordsize="10,20" path="m1255,1820l1265,1820,1265,1800,1255,1800,1255,1820xe" filled="true" fillcolor="#000000" stroked="false">
                <v:path arrowok="t"/>
                <v:fill type="solid"/>
              </v:shape>
            </v:group>
            <v:group style="position:absolute;left:1255;top:1820;width:10;height:20" coordorigin="1255,1820" coordsize="10,20">
              <v:shape style="position:absolute;left:1255;top:1820;width:10;height:20" coordorigin="1255,1820" coordsize="10,20" path="m1255,1839l1265,1839,1265,1820,1255,1820,1255,1839xe" filled="true" fillcolor="#000000" stroked="false">
                <v:path arrowok="t"/>
                <v:fill type="solid"/>
              </v:shape>
            </v:group>
            <v:group style="position:absolute;left:1255;top:1839;width:10;height:20" coordorigin="1255,1839" coordsize="10,20">
              <v:shape style="position:absolute;left:1255;top:1839;width:10;height:20" coordorigin="1255,1839" coordsize="10,20" path="m1255,1858l1265,1858,1265,1839,1255,1839,1255,1858xe" filled="true" fillcolor="#000000" stroked="false">
                <v:path arrowok="t"/>
                <v:fill type="solid"/>
              </v:shape>
            </v:group>
            <v:group style="position:absolute;left:1255;top:1858;width:10;height:20" coordorigin="1255,1858" coordsize="10,20">
              <v:shape style="position:absolute;left:1255;top:1858;width:10;height:20" coordorigin="1255,1858" coordsize="10,20" path="m1255,1877l1265,1877,1265,1858,1255,1858,1255,1877xe" filled="true" fillcolor="#000000" stroked="false">
                <v:path arrowok="t"/>
                <v:fill type="solid"/>
              </v:shape>
            </v:group>
            <v:group style="position:absolute;left:1255;top:1877;width:10;height:20" coordorigin="1255,1877" coordsize="10,20">
              <v:shape style="position:absolute;left:1255;top:1877;width:10;height:20" coordorigin="1255,1877" coordsize="10,20" path="m1255,1896l1265,1896,1265,1877,1255,1877,1255,1896xe" filled="true" fillcolor="#000000" stroked="false">
                <v:path arrowok="t"/>
                <v:fill type="solid"/>
              </v:shape>
            </v:group>
            <v:group style="position:absolute;left:1255;top:1896;width:10;height:20" coordorigin="1255,1896" coordsize="10,20">
              <v:shape style="position:absolute;left:1255;top:1896;width:10;height:20" coordorigin="1255,1896" coordsize="10,20" path="m1255,1916l1265,1916,1265,1896,1255,1896,1255,1916xe" filled="true" fillcolor="#000000" stroked="false">
                <v:path arrowok="t"/>
                <v:fill type="solid"/>
              </v:shape>
            </v:group>
            <v:group style="position:absolute;left:1255;top:1916;width:10;height:20" coordorigin="1255,1916" coordsize="10,20">
              <v:shape style="position:absolute;left:1255;top:1916;width:10;height:20" coordorigin="1255,1916" coordsize="10,20" path="m1255,1935l1265,1935,1265,1916,1255,1916,1255,1935xe" filled="true" fillcolor="#000000" stroked="false">
                <v:path arrowok="t"/>
                <v:fill type="solid"/>
              </v:shape>
            </v:group>
            <v:group style="position:absolute;left:1255;top:1935;width:10;height:20" coordorigin="1255,1935" coordsize="10,20">
              <v:shape style="position:absolute;left:1255;top:1935;width:10;height:20" coordorigin="1255,1935" coordsize="10,20" path="m1255,1954l1265,1954,1265,1935,1255,1935,1255,1954xe" filled="true" fillcolor="#000000" stroked="false">
                <v:path arrowok="t"/>
                <v:fill type="solid"/>
              </v:shape>
            </v:group>
            <v:group style="position:absolute;left:1255;top:1954;width:10;height:20" coordorigin="1255,1954" coordsize="10,20">
              <v:shape style="position:absolute;left:1255;top:1954;width:10;height:20" coordorigin="1255,1954" coordsize="10,20" path="m1255,1973l1265,1973,1265,1954,1255,1954,1255,1973xe" filled="true" fillcolor="#000000" stroked="false">
                <v:path arrowok="t"/>
                <v:fill type="solid"/>
              </v:shape>
            </v:group>
            <v:group style="position:absolute;left:1255;top:1973;width:10;height:20" coordorigin="1255,1973" coordsize="10,20">
              <v:shape style="position:absolute;left:1255;top:1973;width:10;height:20" coordorigin="1255,1973" coordsize="10,20" path="m1255,1992l1265,1992,1265,1973,1255,1973,1255,1992xe" filled="true" fillcolor="#000000" stroked="false">
                <v:path arrowok="t"/>
                <v:fill type="solid"/>
              </v:shape>
            </v:group>
            <v:group style="position:absolute;left:1255;top:1992;width:10;height:20" coordorigin="1255,1992" coordsize="10,20">
              <v:shape style="position:absolute;left:1255;top:1992;width:10;height:20" coordorigin="1255,1992" coordsize="10,20" path="m1255,2012l1265,2012,1265,1992,1255,1992,1255,2012xe" filled="true" fillcolor="#000000" stroked="false">
                <v:path arrowok="t"/>
                <v:fill type="solid"/>
              </v:shape>
            </v:group>
            <v:group style="position:absolute;left:1255;top:2012;width:10;height:20" coordorigin="1255,2012" coordsize="10,20">
              <v:shape style="position:absolute;left:1255;top:2012;width:10;height:20" coordorigin="1255,2012" coordsize="10,20" path="m1255,2031l1265,2031,1265,2012,1255,2012,1255,2031xe" filled="true" fillcolor="#000000" stroked="false">
                <v:path arrowok="t"/>
                <v:fill type="solid"/>
              </v:shape>
            </v:group>
            <v:group style="position:absolute;left:1255;top:2031;width:10;height:20" coordorigin="1255,2031" coordsize="10,20">
              <v:shape style="position:absolute;left:1255;top:2031;width:10;height:20" coordorigin="1255,2031" coordsize="10,20" path="m1255,2050l1265,2050,1265,2031,1255,2031,1255,2050xe" filled="true" fillcolor="#000000" stroked="false">
                <v:path arrowok="t"/>
                <v:fill type="solid"/>
              </v:shape>
            </v:group>
            <v:group style="position:absolute;left:1255;top:2050;width:10;height:20" coordorigin="1255,2050" coordsize="10,20">
              <v:shape style="position:absolute;left:1255;top:2050;width:10;height:20" coordorigin="1255,2050" coordsize="10,20" path="m1255,2069l1265,2069,1265,2050,1255,2050,1255,2069xe" filled="true" fillcolor="#000000" stroked="false">
                <v:path arrowok="t"/>
                <v:fill type="solid"/>
              </v:shape>
            </v:group>
            <v:group style="position:absolute;left:1255;top:2069;width:10;height:20" coordorigin="1255,2069" coordsize="10,20">
              <v:shape style="position:absolute;left:1255;top:2069;width:10;height:20" coordorigin="1255,2069" coordsize="10,20" path="m1255,2088l1265,2088,1265,2069,1255,2069,1255,2088xe" filled="true" fillcolor="#000000" stroked="false">
                <v:path arrowok="t"/>
                <v:fill type="solid"/>
              </v:shape>
            </v:group>
            <v:group style="position:absolute;left:1255;top:2088;width:10;height:20" coordorigin="1255,2088" coordsize="10,20">
              <v:shape style="position:absolute;left:1255;top:2088;width:10;height:20" coordorigin="1255,2088" coordsize="10,20" path="m1255,2108l1265,2108,1265,2088,1255,2088,1255,2108xe" filled="true" fillcolor="#000000" stroked="false">
                <v:path arrowok="t"/>
                <v:fill type="solid"/>
              </v:shape>
            </v:group>
            <v:group style="position:absolute;left:1255;top:2108;width:10;height:20" coordorigin="1255,2108" coordsize="10,20">
              <v:shape style="position:absolute;left:1255;top:2108;width:10;height:20" coordorigin="1255,2108" coordsize="10,20" path="m1255,2127l1265,2127,1265,2108,1255,2108,1255,2127xe" filled="true" fillcolor="#000000" stroked="false">
                <v:path arrowok="t"/>
                <v:fill type="solid"/>
              </v:shape>
            </v:group>
            <v:group style="position:absolute;left:1255;top:2127;width:10;height:20" coordorigin="1255,2127" coordsize="10,20">
              <v:shape style="position:absolute;left:1255;top:2127;width:10;height:20" coordorigin="1255,2127" coordsize="10,20" path="m1255,2146l1265,2146,1265,2127,1255,2127,1255,2146xe" filled="true" fillcolor="#000000" stroked="false">
                <v:path arrowok="t"/>
                <v:fill type="solid"/>
              </v:shape>
            </v:group>
            <v:group style="position:absolute;left:1255;top:2146;width:10;height:20" coordorigin="1255,2146" coordsize="10,20">
              <v:shape style="position:absolute;left:1255;top:2146;width:10;height:20" coordorigin="1255,2146" coordsize="10,20" path="m1255,2165l1265,2165,1265,2146,1255,2146,1255,2165xe" filled="true" fillcolor="#000000" stroked="false">
                <v:path arrowok="t"/>
                <v:fill type="solid"/>
              </v:shape>
            </v:group>
            <v:group style="position:absolute;left:1255;top:2165;width:10;height:20" coordorigin="1255,2165" coordsize="10,20">
              <v:shape style="position:absolute;left:1255;top:2165;width:10;height:20" coordorigin="1255,2165" coordsize="10,20" path="m1255,2184l1265,2184,1265,2165,1255,2165,1255,2184xe" filled="true" fillcolor="#000000" stroked="false">
                <v:path arrowok="t"/>
                <v:fill type="solid"/>
              </v:shape>
            </v:group>
            <v:group style="position:absolute;left:1255;top:2184;width:10;height:20" coordorigin="1255,2184" coordsize="10,20">
              <v:shape style="position:absolute;left:1255;top:2184;width:10;height:20" coordorigin="1255,2184" coordsize="10,20" path="m1255,2204l1265,2204,1265,2184,1255,2184,1255,2204xe" filled="true" fillcolor="#000000" stroked="false">
                <v:path arrowok="t"/>
                <v:fill type="solid"/>
              </v:shape>
            </v:group>
            <v:group style="position:absolute;left:1255;top:2204;width:10;height:20" coordorigin="1255,2204" coordsize="10,20">
              <v:shape style="position:absolute;left:1255;top:2204;width:10;height:20" coordorigin="1255,2204" coordsize="10,20" path="m1255,2223l1265,2223,1265,2204,1255,2204,1255,2223xe" filled="true" fillcolor="#000000" stroked="false">
                <v:path arrowok="t"/>
                <v:fill type="solid"/>
              </v:shape>
            </v:group>
            <v:group style="position:absolute;left:1255;top:2223;width:10;height:20" coordorigin="1255,2223" coordsize="10,20">
              <v:shape style="position:absolute;left:1255;top:2223;width:10;height:20" coordorigin="1255,2223" coordsize="10,20" path="m1255,2242l1265,2242,1265,2223,1255,2223,1255,2242xe" filled="true" fillcolor="#000000" stroked="false">
                <v:path arrowok="t"/>
                <v:fill type="solid"/>
              </v:shape>
            </v:group>
            <v:group style="position:absolute;left:1255;top:2242;width:10;height:20" coordorigin="1255,2242" coordsize="10,20">
              <v:shape style="position:absolute;left:1255;top:2242;width:10;height:20" coordorigin="1255,2242" coordsize="10,20" path="m1255,2261l1265,2261,1265,2242,1255,2242,1255,2261xe" filled="true" fillcolor="#000000" stroked="false">
                <v:path arrowok="t"/>
                <v:fill type="solid"/>
              </v:shape>
            </v:group>
            <v:group style="position:absolute;left:1255;top:2261;width:10;height:20" coordorigin="1255,2261" coordsize="10,20">
              <v:shape style="position:absolute;left:1255;top:2261;width:10;height:20" coordorigin="1255,2261" coordsize="10,20" path="m1255,2280l1265,2280,1265,2261,1255,2261,1255,2280xe" filled="true" fillcolor="#000000" stroked="false">
                <v:path arrowok="t"/>
                <v:fill type="solid"/>
              </v:shape>
            </v:group>
            <v:group style="position:absolute;left:1255;top:2280;width:10;height:20" coordorigin="1255,2280" coordsize="10,20">
              <v:shape style="position:absolute;left:1255;top:2280;width:10;height:20" coordorigin="1255,2280" coordsize="10,20" path="m1255,2300l1265,2300,1265,2280,1255,2280,1255,2300xe" filled="true" fillcolor="#000000" stroked="false">
                <v:path arrowok="t"/>
                <v:fill type="solid"/>
              </v:shape>
            </v:group>
            <v:group style="position:absolute;left:1255;top:2300;width:10;height:20" coordorigin="1255,2300" coordsize="10,20">
              <v:shape style="position:absolute;left:1255;top:2300;width:10;height:20" coordorigin="1255,2300" coordsize="10,20" path="m1255,2319l1265,2319,1265,2300,1255,2300,1255,2319xe" filled="true" fillcolor="#000000" stroked="false">
                <v:path arrowok="t"/>
                <v:fill type="solid"/>
              </v:shape>
            </v:group>
            <v:group style="position:absolute;left:1255;top:2319;width:10;height:20" coordorigin="1255,2319" coordsize="10,20">
              <v:shape style="position:absolute;left:1255;top:2319;width:10;height:20" coordorigin="1255,2319" coordsize="10,20" path="m1255,2338l1265,2338,1265,2319,1255,2319,1255,2338xe" filled="true" fillcolor="#000000" stroked="false">
                <v:path arrowok="t"/>
                <v:fill type="solid"/>
              </v:shape>
            </v:group>
            <v:group style="position:absolute;left:1255;top:2338;width:10;height:20" coordorigin="1255,2338" coordsize="10,20">
              <v:shape style="position:absolute;left:1255;top:2338;width:10;height:20" coordorigin="1255,2338" coordsize="10,20" path="m1255,2357l1265,2357,1265,2338,1255,2338,1255,2357xe" filled="true" fillcolor="#000000" stroked="false">
                <v:path arrowok="t"/>
                <v:fill type="solid"/>
              </v:shape>
            </v:group>
            <v:group style="position:absolute;left:1255;top:2357;width:10;height:20" coordorigin="1255,2357" coordsize="10,20">
              <v:shape style="position:absolute;left:1255;top:2357;width:10;height:20" coordorigin="1255,2357" coordsize="10,20" path="m1255,2376l1265,2376,1265,2357,1255,2357,1255,2376xe" filled="true" fillcolor="#000000" stroked="false">
                <v:path arrowok="t"/>
                <v:fill type="solid"/>
              </v:shape>
            </v:group>
            <v:group style="position:absolute;left:1255;top:2376;width:10;height:20" coordorigin="1255,2376" coordsize="10,20">
              <v:shape style="position:absolute;left:1255;top:2376;width:10;height:20" coordorigin="1255,2376" coordsize="10,20" path="m1255,2396l1265,2396,1265,2376,1255,2376,1255,2396xe" filled="true" fillcolor="#000000" stroked="false">
                <v:path arrowok="t"/>
                <v:fill type="solid"/>
              </v:shape>
            </v:group>
            <v:group style="position:absolute;left:1255;top:2396;width:10;height:20" coordorigin="1255,2396" coordsize="10,20">
              <v:shape style="position:absolute;left:1255;top:2396;width:10;height:20" coordorigin="1255,2396" coordsize="10,20" path="m1255,2415l1265,2415,1265,2396,1255,2396,1255,2415xe" filled="true" fillcolor="#000000" stroked="false">
                <v:path arrowok="t"/>
                <v:fill type="solid"/>
              </v:shape>
            </v:group>
            <v:group style="position:absolute;left:1255;top:2415;width:10;height:20" coordorigin="1255,2415" coordsize="10,20">
              <v:shape style="position:absolute;left:1255;top:2415;width:10;height:20" coordorigin="1255,2415" coordsize="10,20" path="m1255,2434l1265,2434,1265,2415,1255,2415,1255,2434xe" filled="true" fillcolor="#000000" stroked="false">
                <v:path arrowok="t"/>
                <v:fill type="solid"/>
              </v:shape>
            </v:group>
            <v:group style="position:absolute;left:1255;top:2434;width:10;height:20" coordorigin="1255,2434" coordsize="10,20">
              <v:shape style="position:absolute;left:1255;top:2434;width:10;height:20" coordorigin="1255,2434" coordsize="10,20" path="m1255,2453l1265,2453,1265,2434,1255,2434,1255,2453xe" filled="true" fillcolor="#000000" stroked="false">
                <v:path arrowok="t"/>
                <v:fill type="solid"/>
              </v:shape>
            </v:group>
            <v:group style="position:absolute;left:1255;top:2453;width:10;height:20" coordorigin="1255,2453" coordsize="10,20">
              <v:shape style="position:absolute;left:1255;top:2453;width:10;height:20" coordorigin="1255,2453" coordsize="10,20" path="m1255,2472l1265,2472,1265,2453,1255,2453,1255,2472xe" filled="true" fillcolor="#000000" stroked="false">
                <v:path arrowok="t"/>
                <v:fill type="solid"/>
              </v:shape>
            </v:group>
            <v:group style="position:absolute;left:1255;top:2472;width:10;height:20" coordorigin="1255,2472" coordsize="10,20">
              <v:shape style="position:absolute;left:1255;top:2472;width:10;height:20" coordorigin="1255,2472" coordsize="10,20" path="m1255,2492l1265,2492,1265,2472,1255,2472,1255,2492xe" filled="true" fillcolor="#000000" stroked="false">
                <v:path arrowok="t"/>
                <v:fill type="solid"/>
              </v:shape>
            </v:group>
            <v:group style="position:absolute;left:1255;top:2495;width:10;height:2" coordorigin="1255,2495" coordsize="10,2">
              <v:shape style="position:absolute;left:1255;top:2495;width:10;height:2" coordorigin="1255,2495" coordsize="10,0" path="m1255,2495l1265,2495e" filled="false" stroked="true" strokeweight=".35999pt" strokecolor="#000000">
                <v:path arrowok="t"/>
              </v:shape>
            </v:group>
            <v:group style="position:absolute;left:2698;top:1800;width:10;height:20" coordorigin="2698,1800" coordsize="10,20">
              <v:shape style="position:absolute;left:2698;top:1800;width:10;height:20" coordorigin="2698,1800" coordsize="10,20" path="m2698,1820l2708,1820,2708,1800,2698,1800,2698,1820xe" filled="true" fillcolor="#000000" stroked="false">
                <v:path arrowok="t"/>
                <v:fill type="solid"/>
              </v:shape>
            </v:group>
            <v:group style="position:absolute;left:2698;top:1820;width:10;height:20" coordorigin="2698,1820" coordsize="10,20">
              <v:shape style="position:absolute;left:2698;top:1820;width:10;height:20" coordorigin="2698,1820" coordsize="10,20" path="m2698,1839l2708,1839,2708,1820,2698,1820,2698,1839xe" filled="true" fillcolor="#000000" stroked="false">
                <v:path arrowok="t"/>
                <v:fill type="solid"/>
              </v:shape>
            </v:group>
            <v:group style="position:absolute;left:2698;top:1839;width:10;height:20" coordorigin="2698,1839" coordsize="10,20">
              <v:shape style="position:absolute;left:2698;top:1839;width:10;height:20" coordorigin="2698,1839" coordsize="10,20" path="m2698,1858l2708,1858,2708,1839,2698,1839,2698,1858xe" filled="true" fillcolor="#000000" stroked="false">
                <v:path arrowok="t"/>
                <v:fill type="solid"/>
              </v:shape>
            </v:group>
            <v:group style="position:absolute;left:2698;top:1858;width:10;height:20" coordorigin="2698,1858" coordsize="10,20">
              <v:shape style="position:absolute;left:2698;top:1858;width:10;height:20" coordorigin="2698,1858" coordsize="10,20" path="m2698,1877l2708,1877,2708,1858,2698,1858,2698,1877xe" filled="true" fillcolor="#000000" stroked="false">
                <v:path arrowok="t"/>
                <v:fill type="solid"/>
              </v:shape>
            </v:group>
            <v:group style="position:absolute;left:2698;top:1877;width:10;height:20" coordorigin="2698,1877" coordsize="10,20">
              <v:shape style="position:absolute;left:2698;top:1877;width:10;height:20" coordorigin="2698,1877" coordsize="10,20" path="m2698,1896l2708,1896,2708,1877,2698,1877,2698,1896xe" filled="true" fillcolor="#000000" stroked="false">
                <v:path arrowok="t"/>
                <v:fill type="solid"/>
              </v:shape>
            </v:group>
            <v:group style="position:absolute;left:2698;top:1896;width:10;height:20" coordorigin="2698,1896" coordsize="10,20">
              <v:shape style="position:absolute;left:2698;top:1896;width:10;height:20" coordorigin="2698,1896" coordsize="10,20" path="m2698,1916l2708,1916,2708,1896,2698,1896,2698,1916xe" filled="true" fillcolor="#000000" stroked="false">
                <v:path arrowok="t"/>
                <v:fill type="solid"/>
              </v:shape>
            </v:group>
            <v:group style="position:absolute;left:2698;top:1916;width:10;height:20" coordorigin="2698,1916" coordsize="10,20">
              <v:shape style="position:absolute;left:2698;top:1916;width:10;height:20" coordorigin="2698,1916" coordsize="10,20" path="m2698,1935l2708,1935,2708,1916,2698,1916,2698,1935xe" filled="true" fillcolor="#000000" stroked="false">
                <v:path arrowok="t"/>
                <v:fill type="solid"/>
              </v:shape>
            </v:group>
            <v:group style="position:absolute;left:2698;top:1935;width:10;height:20" coordorigin="2698,1935" coordsize="10,20">
              <v:shape style="position:absolute;left:2698;top:1935;width:10;height:20" coordorigin="2698,1935" coordsize="10,20" path="m2698,1954l2708,1954,2708,1935,2698,1935,2698,1954xe" filled="true" fillcolor="#000000" stroked="false">
                <v:path arrowok="t"/>
                <v:fill type="solid"/>
              </v:shape>
            </v:group>
            <v:group style="position:absolute;left:2698;top:1954;width:10;height:20" coordorigin="2698,1954" coordsize="10,20">
              <v:shape style="position:absolute;left:2698;top:1954;width:10;height:20" coordorigin="2698,1954" coordsize="10,20" path="m2698,1973l2708,1973,2708,1954,2698,1954,2698,1973xe" filled="true" fillcolor="#000000" stroked="false">
                <v:path arrowok="t"/>
                <v:fill type="solid"/>
              </v:shape>
            </v:group>
            <v:group style="position:absolute;left:2698;top:1973;width:10;height:20" coordorigin="2698,1973" coordsize="10,20">
              <v:shape style="position:absolute;left:2698;top:1973;width:10;height:20" coordorigin="2698,1973" coordsize="10,20" path="m2698,1992l2708,1992,2708,1973,2698,1973,2698,1992xe" filled="true" fillcolor="#000000" stroked="false">
                <v:path arrowok="t"/>
                <v:fill type="solid"/>
              </v:shape>
            </v:group>
            <v:group style="position:absolute;left:2698;top:1992;width:10;height:20" coordorigin="2698,1992" coordsize="10,20">
              <v:shape style="position:absolute;left:2698;top:1992;width:10;height:20" coordorigin="2698,1992" coordsize="10,20" path="m2698,2012l2708,2012,2708,1992,2698,1992,2698,2012xe" filled="true" fillcolor="#000000" stroked="false">
                <v:path arrowok="t"/>
                <v:fill type="solid"/>
              </v:shape>
            </v:group>
            <v:group style="position:absolute;left:2698;top:2012;width:10;height:20" coordorigin="2698,2012" coordsize="10,20">
              <v:shape style="position:absolute;left:2698;top:2012;width:10;height:20" coordorigin="2698,2012" coordsize="10,20" path="m2698,2031l2708,2031,2708,2012,2698,2012,2698,2031xe" filled="true" fillcolor="#000000" stroked="false">
                <v:path arrowok="t"/>
                <v:fill type="solid"/>
              </v:shape>
            </v:group>
            <v:group style="position:absolute;left:2698;top:2031;width:10;height:20" coordorigin="2698,2031" coordsize="10,20">
              <v:shape style="position:absolute;left:2698;top:2031;width:10;height:20" coordorigin="2698,2031" coordsize="10,20" path="m2698,2050l2708,2050,2708,2031,2698,2031,2698,2050xe" filled="true" fillcolor="#000000" stroked="false">
                <v:path arrowok="t"/>
                <v:fill type="solid"/>
              </v:shape>
            </v:group>
            <v:group style="position:absolute;left:2698;top:2050;width:10;height:20" coordorigin="2698,2050" coordsize="10,20">
              <v:shape style="position:absolute;left:2698;top:2050;width:10;height:20" coordorigin="2698,2050" coordsize="10,20" path="m2698,2069l2708,2069,2708,2050,2698,2050,2698,2069xe" filled="true" fillcolor="#000000" stroked="false">
                <v:path arrowok="t"/>
                <v:fill type="solid"/>
              </v:shape>
            </v:group>
            <v:group style="position:absolute;left:2698;top:2069;width:10;height:20" coordorigin="2698,2069" coordsize="10,20">
              <v:shape style="position:absolute;left:2698;top:2069;width:10;height:20" coordorigin="2698,2069" coordsize="10,20" path="m2698,2088l2708,2088,2708,2069,2698,2069,2698,2088xe" filled="true" fillcolor="#000000" stroked="false">
                <v:path arrowok="t"/>
                <v:fill type="solid"/>
              </v:shape>
            </v:group>
            <v:group style="position:absolute;left:2698;top:2088;width:10;height:20" coordorigin="2698,2088" coordsize="10,20">
              <v:shape style="position:absolute;left:2698;top:2088;width:10;height:20" coordorigin="2698,2088" coordsize="10,20" path="m2698,2108l2708,2108,2708,2088,2698,2088,2698,2108xe" filled="true" fillcolor="#000000" stroked="false">
                <v:path arrowok="t"/>
                <v:fill type="solid"/>
              </v:shape>
            </v:group>
            <v:group style="position:absolute;left:2698;top:2108;width:10;height:20" coordorigin="2698,2108" coordsize="10,20">
              <v:shape style="position:absolute;left:2698;top:2108;width:10;height:20" coordorigin="2698,2108" coordsize="10,20" path="m2698,2127l2708,2127,2708,2108,2698,2108,2698,2127xe" filled="true" fillcolor="#000000" stroked="false">
                <v:path arrowok="t"/>
                <v:fill type="solid"/>
              </v:shape>
            </v:group>
            <v:group style="position:absolute;left:2698;top:2127;width:10;height:20" coordorigin="2698,2127" coordsize="10,20">
              <v:shape style="position:absolute;left:2698;top:2127;width:10;height:20" coordorigin="2698,2127" coordsize="10,20" path="m2698,2146l2708,2146,2708,2127,2698,2127,2698,2146xe" filled="true" fillcolor="#000000" stroked="false">
                <v:path arrowok="t"/>
                <v:fill type="solid"/>
              </v:shape>
            </v:group>
            <v:group style="position:absolute;left:2698;top:2146;width:10;height:20" coordorigin="2698,2146" coordsize="10,20">
              <v:shape style="position:absolute;left:2698;top:2146;width:10;height:20" coordorigin="2698,2146" coordsize="10,20" path="m2698,2165l2708,2165,2708,2146,2698,2146,2698,2165xe" filled="true" fillcolor="#000000" stroked="false">
                <v:path arrowok="t"/>
                <v:fill type="solid"/>
              </v:shape>
            </v:group>
            <v:group style="position:absolute;left:2698;top:2165;width:10;height:20" coordorigin="2698,2165" coordsize="10,20">
              <v:shape style="position:absolute;left:2698;top:2165;width:10;height:20" coordorigin="2698,2165" coordsize="10,20" path="m2698,2184l2708,2184,2708,2165,2698,2165,2698,2184xe" filled="true" fillcolor="#000000" stroked="false">
                <v:path arrowok="t"/>
                <v:fill type="solid"/>
              </v:shape>
            </v:group>
            <v:group style="position:absolute;left:2698;top:2184;width:10;height:20" coordorigin="2698,2184" coordsize="10,20">
              <v:shape style="position:absolute;left:2698;top:2184;width:10;height:20" coordorigin="2698,2184" coordsize="10,20" path="m2698,2204l2708,2204,2708,2184,2698,2184,2698,2204xe" filled="true" fillcolor="#000000" stroked="false">
                <v:path arrowok="t"/>
                <v:fill type="solid"/>
              </v:shape>
            </v:group>
            <v:group style="position:absolute;left:2698;top:2204;width:10;height:20" coordorigin="2698,2204" coordsize="10,20">
              <v:shape style="position:absolute;left:2698;top:2204;width:10;height:20" coordorigin="2698,2204" coordsize="10,20" path="m2698,2223l2708,2223,2708,2204,2698,2204,2698,2223xe" filled="true" fillcolor="#000000" stroked="false">
                <v:path arrowok="t"/>
                <v:fill type="solid"/>
              </v:shape>
            </v:group>
            <v:group style="position:absolute;left:2698;top:2223;width:10;height:20" coordorigin="2698,2223" coordsize="10,20">
              <v:shape style="position:absolute;left:2698;top:2223;width:10;height:20" coordorigin="2698,2223" coordsize="10,20" path="m2698,2242l2708,2242,2708,2223,2698,2223,2698,2242xe" filled="true" fillcolor="#000000" stroked="false">
                <v:path arrowok="t"/>
                <v:fill type="solid"/>
              </v:shape>
            </v:group>
            <v:group style="position:absolute;left:2698;top:2242;width:10;height:20" coordorigin="2698,2242" coordsize="10,20">
              <v:shape style="position:absolute;left:2698;top:2242;width:10;height:20" coordorigin="2698,2242" coordsize="10,20" path="m2698,2261l2708,2261,2708,2242,2698,2242,2698,2261xe" filled="true" fillcolor="#000000" stroked="false">
                <v:path arrowok="t"/>
                <v:fill type="solid"/>
              </v:shape>
            </v:group>
            <v:group style="position:absolute;left:2698;top:2261;width:10;height:20" coordorigin="2698,2261" coordsize="10,20">
              <v:shape style="position:absolute;left:2698;top:2261;width:10;height:20" coordorigin="2698,2261" coordsize="10,20" path="m2698,2280l2708,2280,2708,2261,2698,2261,2698,2280xe" filled="true" fillcolor="#000000" stroked="false">
                <v:path arrowok="t"/>
                <v:fill type="solid"/>
              </v:shape>
            </v:group>
            <v:group style="position:absolute;left:2698;top:2280;width:10;height:20" coordorigin="2698,2280" coordsize="10,20">
              <v:shape style="position:absolute;left:2698;top:2280;width:10;height:20" coordorigin="2698,2280" coordsize="10,20" path="m2698,2300l2708,2300,2708,2280,2698,2280,2698,2300xe" filled="true" fillcolor="#000000" stroked="false">
                <v:path arrowok="t"/>
                <v:fill type="solid"/>
              </v:shape>
            </v:group>
            <v:group style="position:absolute;left:2698;top:2300;width:10;height:20" coordorigin="2698,2300" coordsize="10,20">
              <v:shape style="position:absolute;left:2698;top:2300;width:10;height:20" coordorigin="2698,2300" coordsize="10,20" path="m2698,2319l2708,2319,2708,2300,2698,2300,2698,2319xe" filled="true" fillcolor="#000000" stroked="false">
                <v:path arrowok="t"/>
                <v:fill type="solid"/>
              </v:shape>
            </v:group>
            <v:group style="position:absolute;left:2698;top:2319;width:10;height:20" coordorigin="2698,2319" coordsize="10,20">
              <v:shape style="position:absolute;left:2698;top:2319;width:10;height:20" coordorigin="2698,2319" coordsize="10,20" path="m2698,2338l2708,2338,2708,2319,2698,2319,2698,2338xe" filled="true" fillcolor="#000000" stroked="false">
                <v:path arrowok="t"/>
                <v:fill type="solid"/>
              </v:shape>
            </v:group>
            <v:group style="position:absolute;left:2698;top:2338;width:10;height:20" coordorigin="2698,2338" coordsize="10,20">
              <v:shape style="position:absolute;left:2698;top:2338;width:10;height:20" coordorigin="2698,2338" coordsize="10,20" path="m2698,2357l2708,2357,2708,2338,2698,2338,2698,2357xe" filled="true" fillcolor="#000000" stroked="false">
                <v:path arrowok="t"/>
                <v:fill type="solid"/>
              </v:shape>
            </v:group>
            <v:group style="position:absolute;left:2698;top:2357;width:10;height:20" coordorigin="2698,2357" coordsize="10,20">
              <v:shape style="position:absolute;left:2698;top:2357;width:10;height:20" coordorigin="2698,2357" coordsize="10,20" path="m2698,2376l2708,2376,2708,2357,2698,2357,2698,2376xe" filled="true" fillcolor="#000000" stroked="false">
                <v:path arrowok="t"/>
                <v:fill type="solid"/>
              </v:shape>
            </v:group>
            <v:group style="position:absolute;left:2698;top:2376;width:10;height:20" coordorigin="2698,2376" coordsize="10,20">
              <v:shape style="position:absolute;left:2698;top:2376;width:10;height:20" coordorigin="2698,2376" coordsize="10,20" path="m2698,2396l2708,2396,2708,2376,2698,2376,2698,2396xe" filled="true" fillcolor="#000000" stroked="false">
                <v:path arrowok="t"/>
                <v:fill type="solid"/>
              </v:shape>
            </v:group>
            <v:group style="position:absolute;left:2698;top:2396;width:10;height:20" coordorigin="2698,2396" coordsize="10,20">
              <v:shape style="position:absolute;left:2698;top:2396;width:10;height:20" coordorigin="2698,2396" coordsize="10,20" path="m2698,2415l2708,2415,2708,2396,2698,2396,2698,2415xe" filled="true" fillcolor="#000000" stroked="false">
                <v:path arrowok="t"/>
                <v:fill type="solid"/>
              </v:shape>
            </v:group>
            <v:group style="position:absolute;left:2698;top:2415;width:10;height:20" coordorigin="2698,2415" coordsize="10,20">
              <v:shape style="position:absolute;left:2698;top:2415;width:10;height:20" coordorigin="2698,2415" coordsize="10,20" path="m2698,2434l2708,2434,2708,2415,2698,2415,2698,2434xe" filled="true" fillcolor="#000000" stroked="false">
                <v:path arrowok="t"/>
                <v:fill type="solid"/>
              </v:shape>
            </v:group>
            <v:group style="position:absolute;left:2698;top:2434;width:10;height:20" coordorigin="2698,2434" coordsize="10,20">
              <v:shape style="position:absolute;left:2698;top:2434;width:10;height:20" coordorigin="2698,2434" coordsize="10,20" path="m2698,2453l2708,2453,2708,2434,2698,2434,2698,2453xe" filled="true" fillcolor="#000000" stroked="false">
                <v:path arrowok="t"/>
                <v:fill type="solid"/>
              </v:shape>
            </v:group>
            <v:group style="position:absolute;left:2698;top:2453;width:10;height:20" coordorigin="2698,2453" coordsize="10,20">
              <v:shape style="position:absolute;left:2698;top:2453;width:10;height:20" coordorigin="2698,2453" coordsize="10,20" path="m2698,2472l2708,2472,2708,2453,2698,2453,2698,2472xe" filled="true" fillcolor="#000000" stroked="false">
                <v:path arrowok="t"/>
                <v:fill type="solid"/>
              </v:shape>
            </v:group>
            <v:group style="position:absolute;left:2698;top:2472;width:10;height:20" coordorigin="2698,2472" coordsize="10,20">
              <v:shape style="position:absolute;left:2698;top:2472;width:10;height:20" coordorigin="2698,2472" coordsize="10,20" path="m2698,2492l2708,2492,2708,2472,2698,2472,2698,2492xe" filled="true" fillcolor="#000000" stroked="false">
                <v:path arrowok="t"/>
                <v:fill type="solid"/>
              </v:shape>
            </v:group>
            <v:group style="position:absolute;left:2698;top:2495;width:10;height:2" coordorigin="2698,2495" coordsize="10,2">
              <v:shape style="position:absolute;left:2698;top:2495;width:10;height:2" coordorigin="2698,2495" coordsize="10,0" path="m2698,2495l2708,2495e" filled="false" stroked="true" strokeweight=".35999pt" strokecolor="#000000">
                <v:path arrowok="t"/>
              </v:shape>
            </v:group>
            <v:group style="position:absolute;left:3807;top:1800;width:10;height:20" coordorigin="3807,1800" coordsize="10,20">
              <v:shape style="position:absolute;left:3807;top:1800;width:10;height:20" coordorigin="3807,1800" coordsize="10,20" path="m3807,1820l3817,1820,3817,1800,3807,1800,3807,1820xe" filled="true" fillcolor="#000000" stroked="false">
                <v:path arrowok="t"/>
                <v:fill type="solid"/>
              </v:shape>
            </v:group>
            <v:group style="position:absolute;left:3807;top:1820;width:10;height:20" coordorigin="3807,1820" coordsize="10,20">
              <v:shape style="position:absolute;left:3807;top:1820;width:10;height:20" coordorigin="3807,1820" coordsize="10,20" path="m3807,1839l3817,1839,3817,1820,3807,1820,3807,1839xe" filled="true" fillcolor="#000000" stroked="false">
                <v:path arrowok="t"/>
                <v:fill type="solid"/>
              </v:shape>
            </v:group>
            <v:group style="position:absolute;left:3807;top:1839;width:10;height:20" coordorigin="3807,1839" coordsize="10,20">
              <v:shape style="position:absolute;left:3807;top:1839;width:10;height:20" coordorigin="3807,1839" coordsize="10,20" path="m3807,1858l3817,1858,3817,1839,3807,1839,3807,1858xe" filled="true" fillcolor="#000000" stroked="false">
                <v:path arrowok="t"/>
                <v:fill type="solid"/>
              </v:shape>
            </v:group>
            <v:group style="position:absolute;left:3807;top:1858;width:10;height:20" coordorigin="3807,1858" coordsize="10,20">
              <v:shape style="position:absolute;left:3807;top:1858;width:10;height:20" coordorigin="3807,1858" coordsize="10,20" path="m3807,1877l3817,1877,3817,1858,3807,1858,3807,1877xe" filled="true" fillcolor="#000000" stroked="false">
                <v:path arrowok="t"/>
                <v:fill type="solid"/>
              </v:shape>
            </v:group>
            <v:group style="position:absolute;left:3807;top:1877;width:10;height:20" coordorigin="3807,1877" coordsize="10,20">
              <v:shape style="position:absolute;left:3807;top:1877;width:10;height:20" coordorigin="3807,1877" coordsize="10,20" path="m3807,1896l3817,1896,3817,1877,3807,1877,3807,1896xe" filled="true" fillcolor="#000000" stroked="false">
                <v:path arrowok="t"/>
                <v:fill type="solid"/>
              </v:shape>
            </v:group>
            <v:group style="position:absolute;left:3807;top:1896;width:10;height:20" coordorigin="3807,1896" coordsize="10,20">
              <v:shape style="position:absolute;left:3807;top:1896;width:10;height:20" coordorigin="3807,1896" coordsize="10,20" path="m3807,1916l3817,1916,3817,1896,3807,1896,3807,1916xe" filled="true" fillcolor="#000000" stroked="false">
                <v:path arrowok="t"/>
                <v:fill type="solid"/>
              </v:shape>
            </v:group>
            <v:group style="position:absolute;left:3807;top:1916;width:10;height:20" coordorigin="3807,1916" coordsize="10,20">
              <v:shape style="position:absolute;left:3807;top:1916;width:10;height:20" coordorigin="3807,1916" coordsize="10,20" path="m3807,1935l3817,1935,3817,1916,3807,1916,3807,1935xe" filled="true" fillcolor="#000000" stroked="false">
                <v:path arrowok="t"/>
                <v:fill type="solid"/>
              </v:shape>
            </v:group>
            <v:group style="position:absolute;left:3807;top:1935;width:10;height:20" coordorigin="3807,1935" coordsize="10,20">
              <v:shape style="position:absolute;left:3807;top:1935;width:10;height:20" coordorigin="3807,1935" coordsize="10,20" path="m3807,1954l3817,1954,3817,1935,3807,1935,3807,1954xe" filled="true" fillcolor="#000000" stroked="false">
                <v:path arrowok="t"/>
                <v:fill type="solid"/>
              </v:shape>
            </v:group>
            <v:group style="position:absolute;left:3807;top:1954;width:10;height:20" coordorigin="3807,1954" coordsize="10,20">
              <v:shape style="position:absolute;left:3807;top:1954;width:10;height:20" coordorigin="3807,1954" coordsize="10,20" path="m3807,1973l3817,1973,3817,1954,3807,1954,3807,1973xe" filled="true" fillcolor="#000000" stroked="false">
                <v:path arrowok="t"/>
                <v:fill type="solid"/>
              </v:shape>
            </v:group>
            <v:group style="position:absolute;left:3807;top:1973;width:10;height:20" coordorigin="3807,1973" coordsize="10,20">
              <v:shape style="position:absolute;left:3807;top:1973;width:10;height:20" coordorigin="3807,1973" coordsize="10,20" path="m3807,1992l3817,1992,3817,1973,3807,1973,3807,1992xe" filled="true" fillcolor="#000000" stroked="false">
                <v:path arrowok="t"/>
                <v:fill type="solid"/>
              </v:shape>
            </v:group>
            <v:group style="position:absolute;left:3807;top:1992;width:10;height:20" coordorigin="3807,1992" coordsize="10,20">
              <v:shape style="position:absolute;left:3807;top:1992;width:10;height:20" coordorigin="3807,1992" coordsize="10,20" path="m3807,2012l3817,2012,3817,1992,3807,1992,3807,2012xe" filled="true" fillcolor="#000000" stroked="false">
                <v:path arrowok="t"/>
                <v:fill type="solid"/>
              </v:shape>
            </v:group>
            <v:group style="position:absolute;left:3807;top:2012;width:10;height:20" coordorigin="3807,2012" coordsize="10,20">
              <v:shape style="position:absolute;left:3807;top:2012;width:10;height:20" coordorigin="3807,2012" coordsize="10,20" path="m3807,2031l3817,2031,3817,2012,3807,2012,3807,2031xe" filled="true" fillcolor="#000000" stroked="false">
                <v:path arrowok="t"/>
                <v:fill type="solid"/>
              </v:shape>
            </v:group>
            <v:group style="position:absolute;left:3807;top:2031;width:10;height:20" coordorigin="3807,2031" coordsize="10,20">
              <v:shape style="position:absolute;left:3807;top:2031;width:10;height:20" coordorigin="3807,2031" coordsize="10,20" path="m3807,2050l3817,2050,3817,2031,3807,2031,3807,2050xe" filled="true" fillcolor="#000000" stroked="false">
                <v:path arrowok="t"/>
                <v:fill type="solid"/>
              </v:shape>
            </v:group>
            <v:group style="position:absolute;left:3807;top:2050;width:10;height:20" coordorigin="3807,2050" coordsize="10,20">
              <v:shape style="position:absolute;left:3807;top:2050;width:10;height:20" coordorigin="3807,2050" coordsize="10,20" path="m3807,2069l3817,2069,3817,2050,3807,2050,3807,2069xe" filled="true" fillcolor="#000000" stroked="false">
                <v:path arrowok="t"/>
                <v:fill type="solid"/>
              </v:shape>
            </v:group>
            <v:group style="position:absolute;left:3807;top:2069;width:10;height:20" coordorigin="3807,2069" coordsize="10,20">
              <v:shape style="position:absolute;left:3807;top:2069;width:10;height:20" coordorigin="3807,2069" coordsize="10,20" path="m3807,2088l3817,2088,3817,2069,3807,2069,3807,2088xe" filled="true" fillcolor="#000000" stroked="false">
                <v:path arrowok="t"/>
                <v:fill type="solid"/>
              </v:shape>
            </v:group>
            <v:group style="position:absolute;left:3807;top:2088;width:10;height:20" coordorigin="3807,2088" coordsize="10,20">
              <v:shape style="position:absolute;left:3807;top:2088;width:10;height:20" coordorigin="3807,2088" coordsize="10,20" path="m3807,2108l3817,2108,3817,2088,3807,2088,3807,2108xe" filled="true" fillcolor="#000000" stroked="false">
                <v:path arrowok="t"/>
                <v:fill type="solid"/>
              </v:shape>
            </v:group>
            <v:group style="position:absolute;left:3807;top:2108;width:10;height:20" coordorigin="3807,2108" coordsize="10,20">
              <v:shape style="position:absolute;left:3807;top:2108;width:10;height:20" coordorigin="3807,2108" coordsize="10,20" path="m3807,2127l3817,2127,3817,2108,3807,2108,3807,2127xe" filled="true" fillcolor="#000000" stroked="false">
                <v:path arrowok="t"/>
                <v:fill type="solid"/>
              </v:shape>
            </v:group>
            <v:group style="position:absolute;left:3807;top:2127;width:10;height:20" coordorigin="3807,2127" coordsize="10,20">
              <v:shape style="position:absolute;left:3807;top:2127;width:10;height:20" coordorigin="3807,2127" coordsize="10,20" path="m3807,2146l3817,2146,3817,2127,3807,2127,3807,2146xe" filled="true" fillcolor="#000000" stroked="false">
                <v:path arrowok="t"/>
                <v:fill type="solid"/>
              </v:shape>
            </v:group>
            <v:group style="position:absolute;left:3807;top:2146;width:10;height:20" coordorigin="3807,2146" coordsize="10,20">
              <v:shape style="position:absolute;left:3807;top:2146;width:10;height:20" coordorigin="3807,2146" coordsize="10,20" path="m3807,2165l3817,2165,3817,2146,3807,2146,3807,2165xe" filled="true" fillcolor="#000000" stroked="false">
                <v:path arrowok="t"/>
                <v:fill type="solid"/>
              </v:shape>
            </v:group>
            <v:group style="position:absolute;left:3807;top:2165;width:10;height:20" coordorigin="3807,2165" coordsize="10,20">
              <v:shape style="position:absolute;left:3807;top:2165;width:10;height:20" coordorigin="3807,2165" coordsize="10,20" path="m3807,2184l3817,2184,3817,2165,3807,2165,3807,2184xe" filled="true" fillcolor="#000000" stroked="false">
                <v:path arrowok="t"/>
                <v:fill type="solid"/>
              </v:shape>
            </v:group>
            <v:group style="position:absolute;left:3807;top:2184;width:10;height:20" coordorigin="3807,2184" coordsize="10,20">
              <v:shape style="position:absolute;left:3807;top:2184;width:10;height:20" coordorigin="3807,2184" coordsize="10,20" path="m3807,2204l3817,2204,3817,2184,3807,2184,3807,2204xe" filled="true" fillcolor="#000000" stroked="false">
                <v:path arrowok="t"/>
                <v:fill type="solid"/>
              </v:shape>
            </v:group>
            <v:group style="position:absolute;left:3807;top:2204;width:10;height:20" coordorigin="3807,2204" coordsize="10,20">
              <v:shape style="position:absolute;left:3807;top:2204;width:10;height:20" coordorigin="3807,2204" coordsize="10,20" path="m3807,2223l3817,2223,3817,2204,3807,2204,3807,2223xe" filled="true" fillcolor="#000000" stroked="false">
                <v:path arrowok="t"/>
                <v:fill type="solid"/>
              </v:shape>
            </v:group>
            <v:group style="position:absolute;left:3807;top:2223;width:10;height:20" coordorigin="3807,2223" coordsize="10,20">
              <v:shape style="position:absolute;left:3807;top:2223;width:10;height:20" coordorigin="3807,2223" coordsize="10,20" path="m3807,2242l3817,2242,3817,2223,3807,2223,3807,2242xe" filled="true" fillcolor="#000000" stroked="false">
                <v:path arrowok="t"/>
                <v:fill type="solid"/>
              </v:shape>
            </v:group>
            <v:group style="position:absolute;left:3807;top:2242;width:10;height:20" coordorigin="3807,2242" coordsize="10,20">
              <v:shape style="position:absolute;left:3807;top:2242;width:10;height:20" coordorigin="3807,2242" coordsize="10,20" path="m3807,2261l3817,2261,3817,2242,3807,2242,3807,2261xe" filled="true" fillcolor="#000000" stroked="false">
                <v:path arrowok="t"/>
                <v:fill type="solid"/>
              </v:shape>
            </v:group>
            <v:group style="position:absolute;left:3807;top:2261;width:10;height:20" coordorigin="3807,2261" coordsize="10,20">
              <v:shape style="position:absolute;left:3807;top:2261;width:10;height:20" coordorigin="3807,2261" coordsize="10,20" path="m3807,2280l3817,2280,3817,2261,3807,2261,3807,2280xe" filled="true" fillcolor="#000000" stroked="false">
                <v:path arrowok="t"/>
                <v:fill type="solid"/>
              </v:shape>
            </v:group>
            <v:group style="position:absolute;left:3807;top:2280;width:10;height:20" coordorigin="3807,2280" coordsize="10,20">
              <v:shape style="position:absolute;left:3807;top:2280;width:10;height:20" coordorigin="3807,2280" coordsize="10,20" path="m3807,2300l3817,2300,3817,2280,3807,2280,3807,2300xe" filled="true" fillcolor="#000000" stroked="false">
                <v:path arrowok="t"/>
                <v:fill type="solid"/>
              </v:shape>
            </v:group>
            <v:group style="position:absolute;left:3807;top:2300;width:10;height:20" coordorigin="3807,2300" coordsize="10,20">
              <v:shape style="position:absolute;left:3807;top:2300;width:10;height:20" coordorigin="3807,2300" coordsize="10,20" path="m3807,2319l3817,2319,3817,2300,3807,2300,3807,2319xe" filled="true" fillcolor="#000000" stroked="false">
                <v:path arrowok="t"/>
                <v:fill type="solid"/>
              </v:shape>
            </v:group>
            <v:group style="position:absolute;left:3807;top:2319;width:10;height:20" coordorigin="3807,2319" coordsize="10,20">
              <v:shape style="position:absolute;left:3807;top:2319;width:10;height:20" coordorigin="3807,2319" coordsize="10,20" path="m3807,2338l3817,2338,3817,2319,3807,2319,3807,2338xe" filled="true" fillcolor="#000000" stroked="false">
                <v:path arrowok="t"/>
                <v:fill type="solid"/>
              </v:shape>
            </v:group>
            <v:group style="position:absolute;left:3807;top:2338;width:10;height:20" coordorigin="3807,2338" coordsize="10,20">
              <v:shape style="position:absolute;left:3807;top:2338;width:10;height:20" coordorigin="3807,2338" coordsize="10,20" path="m3807,2357l3817,2357,3817,2338,3807,2338,3807,2357xe" filled="true" fillcolor="#000000" stroked="false">
                <v:path arrowok="t"/>
                <v:fill type="solid"/>
              </v:shape>
            </v:group>
            <v:group style="position:absolute;left:3807;top:2357;width:10;height:20" coordorigin="3807,2357" coordsize="10,20">
              <v:shape style="position:absolute;left:3807;top:2357;width:10;height:20" coordorigin="3807,2357" coordsize="10,20" path="m3807,2376l3817,2376,3817,2357,3807,2357,3807,2376xe" filled="true" fillcolor="#000000" stroked="false">
                <v:path arrowok="t"/>
                <v:fill type="solid"/>
              </v:shape>
            </v:group>
            <v:group style="position:absolute;left:3807;top:2376;width:10;height:20" coordorigin="3807,2376" coordsize="10,20">
              <v:shape style="position:absolute;left:3807;top:2376;width:10;height:20" coordorigin="3807,2376" coordsize="10,20" path="m3807,2396l3817,2396,3817,2376,3807,2376,3807,2396xe" filled="true" fillcolor="#000000" stroked="false">
                <v:path arrowok="t"/>
                <v:fill type="solid"/>
              </v:shape>
            </v:group>
            <v:group style="position:absolute;left:3807;top:2396;width:10;height:20" coordorigin="3807,2396" coordsize="10,20">
              <v:shape style="position:absolute;left:3807;top:2396;width:10;height:20" coordorigin="3807,2396" coordsize="10,20" path="m3807,2415l3817,2415,3817,2396,3807,2396,3807,2415xe" filled="true" fillcolor="#000000" stroked="false">
                <v:path arrowok="t"/>
                <v:fill type="solid"/>
              </v:shape>
            </v:group>
            <v:group style="position:absolute;left:3807;top:2415;width:10;height:20" coordorigin="3807,2415" coordsize="10,20">
              <v:shape style="position:absolute;left:3807;top:2415;width:10;height:20" coordorigin="3807,2415" coordsize="10,20" path="m3807,2434l3817,2434,3817,2415,3807,2415,3807,2434xe" filled="true" fillcolor="#000000" stroked="false">
                <v:path arrowok="t"/>
                <v:fill type="solid"/>
              </v:shape>
            </v:group>
            <v:group style="position:absolute;left:3807;top:2434;width:10;height:20" coordorigin="3807,2434" coordsize="10,20">
              <v:shape style="position:absolute;left:3807;top:2434;width:10;height:20" coordorigin="3807,2434" coordsize="10,20" path="m3807,2453l3817,2453,3817,2434,3807,2434,3807,2453xe" filled="true" fillcolor="#000000" stroked="false">
                <v:path arrowok="t"/>
                <v:fill type="solid"/>
              </v:shape>
            </v:group>
            <v:group style="position:absolute;left:3807;top:2453;width:10;height:20" coordorigin="3807,2453" coordsize="10,20">
              <v:shape style="position:absolute;left:3807;top:2453;width:10;height:20" coordorigin="3807,2453" coordsize="10,20" path="m3807,2472l3817,2472,3817,2453,3807,2453,3807,2472xe" filled="true" fillcolor="#000000" stroked="false">
                <v:path arrowok="t"/>
                <v:fill type="solid"/>
              </v:shape>
            </v:group>
            <v:group style="position:absolute;left:3807;top:2472;width:10;height:20" coordorigin="3807,2472" coordsize="10,20">
              <v:shape style="position:absolute;left:3807;top:2472;width:10;height:20" coordorigin="3807,2472" coordsize="10,20" path="m3807,2492l3817,2492,3817,2472,3807,2472,3807,2492xe" filled="true" fillcolor="#000000" stroked="false">
                <v:path arrowok="t"/>
                <v:fill type="solid"/>
              </v:shape>
            </v:group>
            <v:group style="position:absolute;left:3807;top:2495;width:10;height:2" coordorigin="3807,2495" coordsize="10,2">
              <v:shape style="position:absolute;left:3807;top:2495;width:10;height:2" coordorigin="3807,2495" coordsize="10,0" path="m3807,2495l3817,2495e" filled="false" stroked="true" strokeweight=".35999pt" strokecolor="#000000">
                <v:path arrowok="t"/>
              </v:shape>
            </v:group>
            <v:group style="position:absolute;left:5367;top:1800;width:10;height:20" coordorigin="5367,1800" coordsize="10,20">
              <v:shape style="position:absolute;left:5367;top:1800;width:10;height:20" coordorigin="5367,1800" coordsize="10,20" path="m5367,1820l5377,1820,5377,1800,5367,1800,5367,1820xe" filled="true" fillcolor="#000000" stroked="false">
                <v:path arrowok="t"/>
                <v:fill type="solid"/>
              </v:shape>
            </v:group>
            <v:group style="position:absolute;left:5367;top:1820;width:10;height:20" coordorigin="5367,1820" coordsize="10,20">
              <v:shape style="position:absolute;left:5367;top:1820;width:10;height:20" coordorigin="5367,1820" coordsize="10,20" path="m5367,1839l5377,1839,5377,1820,5367,1820,5367,1839xe" filled="true" fillcolor="#000000" stroked="false">
                <v:path arrowok="t"/>
                <v:fill type="solid"/>
              </v:shape>
            </v:group>
            <v:group style="position:absolute;left:5367;top:1839;width:10;height:20" coordorigin="5367,1839" coordsize="10,20">
              <v:shape style="position:absolute;left:5367;top:1839;width:10;height:20" coordorigin="5367,1839" coordsize="10,20" path="m5367,1858l5377,1858,5377,1839,5367,1839,5367,1858xe" filled="true" fillcolor="#000000" stroked="false">
                <v:path arrowok="t"/>
                <v:fill type="solid"/>
              </v:shape>
            </v:group>
            <v:group style="position:absolute;left:5367;top:1858;width:10;height:20" coordorigin="5367,1858" coordsize="10,20">
              <v:shape style="position:absolute;left:5367;top:1858;width:10;height:20" coordorigin="5367,1858" coordsize="10,20" path="m5367,1877l5377,1877,5377,1858,5367,1858,5367,1877xe" filled="true" fillcolor="#000000" stroked="false">
                <v:path arrowok="t"/>
                <v:fill type="solid"/>
              </v:shape>
            </v:group>
            <v:group style="position:absolute;left:5367;top:1877;width:10;height:20" coordorigin="5367,1877" coordsize="10,20">
              <v:shape style="position:absolute;left:5367;top:1877;width:10;height:20" coordorigin="5367,1877" coordsize="10,20" path="m5367,1896l5377,1896,5377,1877,5367,1877,5367,1896xe" filled="true" fillcolor="#000000" stroked="false">
                <v:path arrowok="t"/>
                <v:fill type="solid"/>
              </v:shape>
            </v:group>
            <v:group style="position:absolute;left:5367;top:1896;width:10;height:20" coordorigin="5367,1896" coordsize="10,20">
              <v:shape style="position:absolute;left:5367;top:1896;width:10;height:20" coordorigin="5367,1896" coordsize="10,20" path="m5367,1916l5377,1916,5377,1896,5367,1896,5367,1916xe" filled="true" fillcolor="#000000" stroked="false">
                <v:path arrowok="t"/>
                <v:fill type="solid"/>
              </v:shape>
            </v:group>
            <v:group style="position:absolute;left:5367;top:1916;width:10;height:20" coordorigin="5367,1916" coordsize="10,20">
              <v:shape style="position:absolute;left:5367;top:1916;width:10;height:20" coordorigin="5367,1916" coordsize="10,20" path="m5367,1935l5377,1935,5377,1916,5367,1916,5367,1935xe" filled="true" fillcolor="#000000" stroked="false">
                <v:path arrowok="t"/>
                <v:fill type="solid"/>
              </v:shape>
            </v:group>
            <v:group style="position:absolute;left:5367;top:1935;width:10;height:20" coordorigin="5367,1935" coordsize="10,20">
              <v:shape style="position:absolute;left:5367;top:1935;width:10;height:20" coordorigin="5367,1935" coordsize="10,20" path="m5367,1954l5377,1954,5377,1935,5367,1935,5367,1954xe" filled="true" fillcolor="#000000" stroked="false">
                <v:path arrowok="t"/>
                <v:fill type="solid"/>
              </v:shape>
            </v:group>
            <v:group style="position:absolute;left:5367;top:1954;width:10;height:20" coordorigin="5367,1954" coordsize="10,20">
              <v:shape style="position:absolute;left:5367;top:1954;width:10;height:20" coordorigin="5367,1954" coordsize="10,20" path="m5367,1973l5377,1973,5377,1954,5367,1954,5367,1973xe" filled="true" fillcolor="#000000" stroked="false">
                <v:path arrowok="t"/>
                <v:fill type="solid"/>
              </v:shape>
            </v:group>
            <v:group style="position:absolute;left:5367;top:1973;width:10;height:20" coordorigin="5367,1973" coordsize="10,20">
              <v:shape style="position:absolute;left:5367;top:1973;width:10;height:20" coordorigin="5367,1973" coordsize="10,20" path="m5367,1992l5377,1992,5377,1973,5367,1973,5367,1992xe" filled="true" fillcolor="#000000" stroked="false">
                <v:path arrowok="t"/>
                <v:fill type="solid"/>
              </v:shape>
            </v:group>
            <v:group style="position:absolute;left:5367;top:1992;width:10;height:20" coordorigin="5367,1992" coordsize="10,20">
              <v:shape style="position:absolute;left:5367;top:1992;width:10;height:20" coordorigin="5367,1992" coordsize="10,20" path="m5367,2012l5377,2012,5377,1992,5367,1992,5367,2012xe" filled="true" fillcolor="#000000" stroked="false">
                <v:path arrowok="t"/>
                <v:fill type="solid"/>
              </v:shape>
            </v:group>
            <v:group style="position:absolute;left:5367;top:2012;width:10;height:20" coordorigin="5367,2012" coordsize="10,20">
              <v:shape style="position:absolute;left:5367;top:2012;width:10;height:20" coordorigin="5367,2012" coordsize="10,20" path="m5367,2031l5377,2031,5377,2012,5367,2012,5367,2031xe" filled="true" fillcolor="#000000" stroked="false">
                <v:path arrowok="t"/>
                <v:fill type="solid"/>
              </v:shape>
            </v:group>
            <v:group style="position:absolute;left:5367;top:2031;width:10;height:20" coordorigin="5367,2031" coordsize="10,20">
              <v:shape style="position:absolute;left:5367;top:2031;width:10;height:20" coordorigin="5367,2031" coordsize="10,20" path="m5367,2050l5377,2050,5377,2031,5367,2031,5367,2050xe" filled="true" fillcolor="#000000" stroked="false">
                <v:path arrowok="t"/>
                <v:fill type="solid"/>
              </v:shape>
            </v:group>
            <v:group style="position:absolute;left:5367;top:2050;width:10;height:20" coordorigin="5367,2050" coordsize="10,20">
              <v:shape style="position:absolute;left:5367;top:2050;width:10;height:20" coordorigin="5367,2050" coordsize="10,20" path="m5367,2069l5377,2069,5377,2050,5367,2050,5367,2069xe" filled="true" fillcolor="#000000" stroked="false">
                <v:path arrowok="t"/>
                <v:fill type="solid"/>
              </v:shape>
            </v:group>
            <v:group style="position:absolute;left:5367;top:2069;width:10;height:20" coordorigin="5367,2069" coordsize="10,20">
              <v:shape style="position:absolute;left:5367;top:2069;width:10;height:20" coordorigin="5367,2069" coordsize="10,20" path="m5367,2088l5377,2088,5377,2069,5367,2069,5367,2088xe" filled="true" fillcolor="#000000" stroked="false">
                <v:path arrowok="t"/>
                <v:fill type="solid"/>
              </v:shape>
            </v:group>
            <v:group style="position:absolute;left:5367;top:2088;width:10;height:20" coordorigin="5367,2088" coordsize="10,20">
              <v:shape style="position:absolute;left:5367;top:2088;width:10;height:20" coordorigin="5367,2088" coordsize="10,20" path="m5367,2108l5377,2108,5377,2088,5367,2088,5367,2108xe" filled="true" fillcolor="#000000" stroked="false">
                <v:path arrowok="t"/>
                <v:fill type="solid"/>
              </v:shape>
            </v:group>
            <v:group style="position:absolute;left:5367;top:2108;width:10;height:20" coordorigin="5367,2108" coordsize="10,20">
              <v:shape style="position:absolute;left:5367;top:2108;width:10;height:20" coordorigin="5367,2108" coordsize="10,20" path="m5367,2127l5377,2127,5377,2108,5367,2108,5367,2127xe" filled="true" fillcolor="#000000" stroked="false">
                <v:path arrowok="t"/>
                <v:fill type="solid"/>
              </v:shape>
            </v:group>
            <v:group style="position:absolute;left:5367;top:2127;width:10;height:20" coordorigin="5367,2127" coordsize="10,20">
              <v:shape style="position:absolute;left:5367;top:2127;width:10;height:20" coordorigin="5367,2127" coordsize="10,20" path="m5367,2146l5377,2146,5377,2127,5367,2127,5367,2146xe" filled="true" fillcolor="#000000" stroked="false">
                <v:path arrowok="t"/>
                <v:fill type="solid"/>
              </v:shape>
            </v:group>
            <v:group style="position:absolute;left:5367;top:2146;width:10;height:20" coordorigin="5367,2146" coordsize="10,20">
              <v:shape style="position:absolute;left:5367;top:2146;width:10;height:20" coordorigin="5367,2146" coordsize="10,20" path="m5367,2165l5377,2165,5377,2146,5367,2146,5367,2165xe" filled="true" fillcolor="#000000" stroked="false">
                <v:path arrowok="t"/>
                <v:fill type="solid"/>
              </v:shape>
            </v:group>
            <v:group style="position:absolute;left:5367;top:2165;width:10;height:20" coordorigin="5367,2165" coordsize="10,20">
              <v:shape style="position:absolute;left:5367;top:2165;width:10;height:20" coordorigin="5367,2165" coordsize="10,20" path="m5367,2184l5377,2184,5377,2165,5367,2165,5367,2184xe" filled="true" fillcolor="#000000" stroked="false">
                <v:path arrowok="t"/>
                <v:fill type="solid"/>
              </v:shape>
            </v:group>
            <v:group style="position:absolute;left:5367;top:2184;width:10;height:20" coordorigin="5367,2184" coordsize="10,20">
              <v:shape style="position:absolute;left:5367;top:2184;width:10;height:20" coordorigin="5367,2184" coordsize="10,20" path="m5367,2204l5377,2204,5377,2184,5367,2184,5367,2204xe" filled="true" fillcolor="#000000" stroked="false">
                <v:path arrowok="t"/>
                <v:fill type="solid"/>
              </v:shape>
            </v:group>
            <v:group style="position:absolute;left:5367;top:2204;width:10;height:20" coordorigin="5367,2204" coordsize="10,20">
              <v:shape style="position:absolute;left:5367;top:2204;width:10;height:20" coordorigin="5367,2204" coordsize="10,20" path="m5367,2223l5377,2223,5377,2204,5367,2204,5367,2223xe" filled="true" fillcolor="#000000" stroked="false">
                <v:path arrowok="t"/>
                <v:fill type="solid"/>
              </v:shape>
            </v:group>
            <v:group style="position:absolute;left:5367;top:2223;width:10;height:20" coordorigin="5367,2223" coordsize="10,20">
              <v:shape style="position:absolute;left:5367;top:2223;width:10;height:20" coordorigin="5367,2223" coordsize="10,20" path="m5367,2242l5377,2242,5377,2223,5367,2223,5367,2242xe" filled="true" fillcolor="#000000" stroked="false">
                <v:path arrowok="t"/>
                <v:fill type="solid"/>
              </v:shape>
            </v:group>
            <v:group style="position:absolute;left:5367;top:2242;width:10;height:20" coordorigin="5367,2242" coordsize="10,20">
              <v:shape style="position:absolute;left:5367;top:2242;width:10;height:20" coordorigin="5367,2242" coordsize="10,20" path="m5367,2261l5377,2261,5377,2242,5367,2242,5367,2261xe" filled="true" fillcolor="#000000" stroked="false">
                <v:path arrowok="t"/>
                <v:fill type="solid"/>
              </v:shape>
            </v:group>
            <v:group style="position:absolute;left:5367;top:2261;width:10;height:20" coordorigin="5367,2261" coordsize="10,20">
              <v:shape style="position:absolute;left:5367;top:2261;width:10;height:20" coordorigin="5367,2261" coordsize="10,20" path="m5367,2280l5377,2280,5377,2261,5367,2261,5367,2280xe" filled="true" fillcolor="#000000" stroked="false">
                <v:path arrowok="t"/>
                <v:fill type="solid"/>
              </v:shape>
            </v:group>
            <v:group style="position:absolute;left:5367;top:2280;width:10;height:20" coordorigin="5367,2280" coordsize="10,20">
              <v:shape style="position:absolute;left:5367;top:2280;width:10;height:20" coordorigin="5367,2280" coordsize="10,20" path="m5367,2300l5377,2300,5377,2280,5367,2280,5367,2300xe" filled="true" fillcolor="#000000" stroked="false">
                <v:path arrowok="t"/>
                <v:fill type="solid"/>
              </v:shape>
            </v:group>
            <v:group style="position:absolute;left:5367;top:2300;width:10;height:20" coordorigin="5367,2300" coordsize="10,20">
              <v:shape style="position:absolute;left:5367;top:2300;width:10;height:20" coordorigin="5367,2300" coordsize="10,20" path="m5367,2319l5377,2319,5377,2300,5367,2300,5367,2319xe" filled="true" fillcolor="#000000" stroked="false">
                <v:path arrowok="t"/>
                <v:fill type="solid"/>
              </v:shape>
            </v:group>
            <v:group style="position:absolute;left:5367;top:2319;width:10;height:20" coordorigin="5367,2319" coordsize="10,20">
              <v:shape style="position:absolute;left:5367;top:2319;width:10;height:20" coordorigin="5367,2319" coordsize="10,20" path="m5367,2338l5377,2338,5377,2319,5367,2319,5367,2338xe" filled="true" fillcolor="#000000" stroked="false">
                <v:path arrowok="t"/>
                <v:fill type="solid"/>
              </v:shape>
            </v:group>
            <v:group style="position:absolute;left:5367;top:2338;width:10;height:20" coordorigin="5367,2338" coordsize="10,20">
              <v:shape style="position:absolute;left:5367;top:2338;width:10;height:20" coordorigin="5367,2338" coordsize="10,20" path="m5367,2357l5377,2357,5377,2338,5367,2338,5367,2357xe" filled="true" fillcolor="#000000" stroked="false">
                <v:path arrowok="t"/>
                <v:fill type="solid"/>
              </v:shape>
            </v:group>
            <v:group style="position:absolute;left:5367;top:2357;width:10;height:20" coordorigin="5367,2357" coordsize="10,20">
              <v:shape style="position:absolute;left:5367;top:2357;width:10;height:20" coordorigin="5367,2357" coordsize="10,20" path="m5367,2376l5377,2376,5377,2357,5367,2357,5367,2376xe" filled="true" fillcolor="#000000" stroked="false">
                <v:path arrowok="t"/>
                <v:fill type="solid"/>
              </v:shape>
            </v:group>
            <v:group style="position:absolute;left:5367;top:2376;width:10;height:20" coordorigin="5367,2376" coordsize="10,20">
              <v:shape style="position:absolute;left:5367;top:2376;width:10;height:20" coordorigin="5367,2376" coordsize="10,20" path="m5367,2396l5377,2396,5377,2376,5367,2376,5367,2396xe" filled="true" fillcolor="#000000" stroked="false">
                <v:path arrowok="t"/>
                <v:fill type="solid"/>
              </v:shape>
            </v:group>
            <v:group style="position:absolute;left:5367;top:2396;width:10;height:20" coordorigin="5367,2396" coordsize="10,20">
              <v:shape style="position:absolute;left:5367;top:2396;width:10;height:20" coordorigin="5367,2396" coordsize="10,20" path="m5367,2415l5377,2415,5377,2396,5367,2396,5367,2415xe" filled="true" fillcolor="#000000" stroked="false">
                <v:path arrowok="t"/>
                <v:fill type="solid"/>
              </v:shape>
            </v:group>
            <v:group style="position:absolute;left:5367;top:2415;width:10;height:20" coordorigin="5367,2415" coordsize="10,20">
              <v:shape style="position:absolute;left:5367;top:2415;width:10;height:20" coordorigin="5367,2415" coordsize="10,20" path="m5367,2434l5377,2434,5377,2415,5367,2415,5367,2434xe" filled="true" fillcolor="#000000" stroked="false">
                <v:path arrowok="t"/>
                <v:fill type="solid"/>
              </v:shape>
            </v:group>
            <v:group style="position:absolute;left:5367;top:2434;width:10;height:20" coordorigin="5367,2434" coordsize="10,20">
              <v:shape style="position:absolute;left:5367;top:2434;width:10;height:20" coordorigin="5367,2434" coordsize="10,20" path="m5367,2453l5377,2453,5377,2434,5367,2434,5367,2453xe" filled="true" fillcolor="#000000" stroked="false">
                <v:path arrowok="t"/>
                <v:fill type="solid"/>
              </v:shape>
            </v:group>
            <v:group style="position:absolute;left:5367;top:2453;width:10;height:20" coordorigin="5367,2453" coordsize="10,20">
              <v:shape style="position:absolute;left:5367;top:2453;width:10;height:20" coordorigin="5367,2453" coordsize="10,20" path="m5367,2472l5377,2472,5377,2453,5367,2453,5367,2472xe" filled="true" fillcolor="#000000" stroked="false">
                <v:path arrowok="t"/>
                <v:fill type="solid"/>
              </v:shape>
            </v:group>
            <v:group style="position:absolute;left:5367;top:2472;width:10;height:20" coordorigin="5367,2472" coordsize="10,20">
              <v:shape style="position:absolute;left:5367;top:2472;width:10;height:20" coordorigin="5367,2472" coordsize="10,20" path="m5367,2492l5377,2492,5377,2472,5367,2472,5367,2492xe" filled="true" fillcolor="#000000" stroked="false">
                <v:path arrowok="t"/>
                <v:fill type="solid"/>
              </v:shape>
            </v:group>
            <v:group style="position:absolute;left:5367;top:2495;width:10;height:2" coordorigin="5367,2495" coordsize="10,2">
              <v:shape style="position:absolute;left:5367;top:2495;width:10;height:2" coordorigin="5367,2495" coordsize="10,0" path="m5367,2495l5377,2495e" filled="false" stroked="true" strokeweight=".35999pt" strokecolor="#000000">
                <v:path arrowok="t"/>
              </v:shape>
            </v:group>
            <v:group style="position:absolute;left:6623;top:1800;width:10;height:20" coordorigin="6623,1800" coordsize="10,20">
              <v:shape style="position:absolute;left:6623;top:1800;width:10;height:20" coordorigin="6623,1800" coordsize="10,20" path="m6623,1820l6633,1820,6633,1800,6623,1800,6623,1820xe" filled="true" fillcolor="#000000" stroked="false">
                <v:path arrowok="t"/>
                <v:fill type="solid"/>
              </v:shape>
            </v:group>
            <v:group style="position:absolute;left:6623;top:1820;width:10;height:20" coordorigin="6623,1820" coordsize="10,20">
              <v:shape style="position:absolute;left:6623;top:1820;width:10;height:20" coordorigin="6623,1820" coordsize="10,20" path="m6623,1839l6633,1839,6633,1820,6623,1820,6623,1839xe" filled="true" fillcolor="#000000" stroked="false">
                <v:path arrowok="t"/>
                <v:fill type="solid"/>
              </v:shape>
            </v:group>
            <v:group style="position:absolute;left:6623;top:1839;width:10;height:20" coordorigin="6623,1839" coordsize="10,20">
              <v:shape style="position:absolute;left:6623;top:1839;width:10;height:20" coordorigin="6623,1839" coordsize="10,20" path="m6623,1858l6633,1858,6633,1839,6623,1839,6623,1858xe" filled="true" fillcolor="#000000" stroked="false">
                <v:path arrowok="t"/>
                <v:fill type="solid"/>
              </v:shape>
            </v:group>
            <v:group style="position:absolute;left:6623;top:1858;width:10;height:20" coordorigin="6623,1858" coordsize="10,20">
              <v:shape style="position:absolute;left:6623;top:1858;width:10;height:20" coordorigin="6623,1858" coordsize="10,20" path="m6623,1877l6633,1877,6633,1858,6623,1858,6623,1877xe" filled="true" fillcolor="#000000" stroked="false">
                <v:path arrowok="t"/>
                <v:fill type="solid"/>
              </v:shape>
            </v:group>
            <v:group style="position:absolute;left:6623;top:1877;width:10;height:20" coordorigin="6623,1877" coordsize="10,20">
              <v:shape style="position:absolute;left:6623;top:1877;width:10;height:20" coordorigin="6623,1877" coordsize="10,20" path="m6623,1896l6633,1896,6633,1877,6623,1877,6623,1896xe" filled="true" fillcolor="#000000" stroked="false">
                <v:path arrowok="t"/>
                <v:fill type="solid"/>
              </v:shape>
            </v:group>
            <v:group style="position:absolute;left:6623;top:1896;width:10;height:20" coordorigin="6623,1896" coordsize="10,20">
              <v:shape style="position:absolute;left:6623;top:1896;width:10;height:20" coordorigin="6623,1896" coordsize="10,20" path="m6623,1916l6633,1916,6633,1896,6623,1896,6623,1916xe" filled="true" fillcolor="#000000" stroked="false">
                <v:path arrowok="t"/>
                <v:fill type="solid"/>
              </v:shape>
            </v:group>
            <v:group style="position:absolute;left:6623;top:1916;width:10;height:20" coordorigin="6623,1916" coordsize="10,20">
              <v:shape style="position:absolute;left:6623;top:1916;width:10;height:20" coordorigin="6623,1916" coordsize="10,20" path="m6623,1935l6633,1935,6633,1916,6623,1916,6623,1935xe" filled="true" fillcolor="#000000" stroked="false">
                <v:path arrowok="t"/>
                <v:fill type="solid"/>
              </v:shape>
            </v:group>
            <v:group style="position:absolute;left:6623;top:1935;width:10;height:20" coordorigin="6623,1935" coordsize="10,20">
              <v:shape style="position:absolute;left:6623;top:1935;width:10;height:20" coordorigin="6623,1935" coordsize="10,20" path="m6623,1954l6633,1954,6633,1935,6623,1935,6623,1954xe" filled="true" fillcolor="#000000" stroked="false">
                <v:path arrowok="t"/>
                <v:fill type="solid"/>
              </v:shape>
            </v:group>
            <v:group style="position:absolute;left:6623;top:1954;width:10;height:20" coordorigin="6623,1954" coordsize="10,20">
              <v:shape style="position:absolute;left:6623;top:1954;width:10;height:20" coordorigin="6623,1954" coordsize="10,20" path="m6623,1973l6633,1973,6633,1954,6623,1954,6623,1973xe" filled="true" fillcolor="#000000" stroked="false">
                <v:path arrowok="t"/>
                <v:fill type="solid"/>
              </v:shape>
            </v:group>
            <v:group style="position:absolute;left:6623;top:1973;width:10;height:20" coordorigin="6623,1973" coordsize="10,20">
              <v:shape style="position:absolute;left:6623;top:1973;width:10;height:20" coordorigin="6623,1973" coordsize="10,20" path="m6623,1992l6633,1992,6633,1973,6623,1973,6623,1992xe" filled="true" fillcolor="#000000" stroked="false">
                <v:path arrowok="t"/>
                <v:fill type="solid"/>
              </v:shape>
            </v:group>
            <v:group style="position:absolute;left:6623;top:1992;width:10;height:20" coordorigin="6623,1992" coordsize="10,20">
              <v:shape style="position:absolute;left:6623;top:1992;width:10;height:20" coordorigin="6623,1992" coordsize="10,20" path="m6623,2012l6633,2012,6633,1992,6623,1992,6623,2012xe" filled="true" fillcolor="#000000" stroked="false">
                <v:path arrowok="t"/>
                <v:fill type="solid"/>
              </v:shape>
            </v:group>
            <v:group style="position:absolute;left:6623;top:2012;width:10;height:20" coordorigin="6623,2012" coordsize="10,20">
              <v:shape style="position:absolute;left:6623;top:2012;width:10;height:20" coordorigin="6623,2012" coordsize="10,20" path="m6623,2031l6633,2031,6633,2012,6623,2012,6623,2031xe" filled="true" fillcolor="#000000" stroked="false">
                <v:path arrowok="t"/>
                <v:fill type="solid"/>
              </v:shape>
            </v:group>
            <v:group style="position:absolute;left:6623;top:2031;width:10;height:20" coordorigin="6623,2031" coordsize="10,20">
              <v:shape style="position:absolute;left:6623;top:2031;width:10;height:20" coordorigin="6623,2031" coordsize="10,20" path="m6623,2050l6633,2050,6633,2031,6623,2031,6623,2050xe" filled="true" fillcolor="#000000" stroked="false">
                <v:path arrowok="t"/>
                <v:fill type="solid"/>
              </v:shape>
            </v:group>
            <v:group style="position:absolute;left:6623;top:2050;width:10;height:20" coordorigin="6623,2050" coordsize="10,20">
              <v:shape style="position:absolute;left:6623;top:2050;width:10;height:20" coordorigin="6623,2050" coordsize="10,20" path="m6623,2069l6633,2069,6633,2050,6623,2050,6623,2069xe" filled="true" fillcolor="#000000" stroked="false">
                <v:path arrowok="t"/>
                <v:fill type="solid"/>
              </v:shape>
            </v:group>
            <v:group style="position:absolute;left:6623;top:2069;width:10;height:20" coordorigin="6623,2069" coordsize="10,20">
              <v:shape style="position:absolute;left:6623;top:2069;width:10;height:20" coordorigin="6623,2069" coordsize="10,20" path="m6623,2088l6633,2088,6633,2069,6623,2069,6623,2088xe" filled="true" fillcolor="#000000" stroked="false">
                <v:path arrowok="t"/>
                <v:fill type="solid"/>
              </v:shape>
            </v:group>
            <v:group style="position:absolute;left:6623;top:2088;width:10;height:20" coordorigin="6623,2088" coordsize="10,20">
              <v:shape style="position:absolute;left:6623;top:2088;width:10;height:20" coordorigin="6623,2088" coordsize="10,20" path="m6623,2108l6633,2108,6633,2088,6623,2088,6623,2108xe" filled="true" fillcolor="#000000" stroked="false">
                <v:path arrowok="t"/>
                <v:fill type="solid"/>
              </v:shape>
            </v:group>
            <v:group style="position:absolute;left:6623;top:2108;width:10;height:20" coordorigin="6623,2108" coordsize="10,20">
              <v:shape style="position:absolute;left:6623;top:2108;width:10;height:20" coordorigin="6623,2108" coordsize="10,20" path="m6623,2127l6633,2127,6633,2108,6623,2108,6623,2127xe" filled="true" fillcolor="#000000" stroked="false">
                <v:path arrowok="t"/>
                <v:fill type="solid"/>
              </v:shape>
            </v:group>
            <v:group style="position:absolute;left:6623;top:2127;width:10;height:20" coordorigin="6623,2127" coordsize="10,20">
              <v:shape style="position:absolute;left:6623;top:2127;width:10;height:20" coordorigin="6623,2127" coordsize="10,20" path="m6623,2146l6633,2146,6633,2127,6623,2127,6623,2146xe" filled="true" fillcolor="#000000" stroked="false">
                <v:path arrowok="t"/>
                <v:fill type="solid"/>
              </v:shape>
            </v:group>
            <v:group style="position:absolute;left:6623;top:2146;width:10;height:20" coordorigin="6623,2146" coordsize="10,20">
              <v:shape style="position:absolute;left:6623;top:2146;width:10;height:20" coordorigin="6623,2146" coordsize="10,20" path="m6623,2165l6633,2165,6633,2146,6623,2146,6623,2165xe" filled="true" fillcolor="#000000" stroked="false">
                <v:path arrowok="t"/>
                <v:fill type="solid"/>
              </v:shape>
            </v:group>
            <v:group style="position:absolute;left:6623;top:2165;width:10;height:20" coordorigin="6623,2165" coordsize="10,20">
              <v:shape style="position:absolute;left:6623;top:2165;width:10;height:20" coordorigin="6623,2165" coordsize="10,20" path="m6623,2184l6633,2184,6633,2165,6623,2165,6623,2184xe" filled="true" fillcolor="#000000" stroked="false">
                <v:path arrowok="t"/>
                <v:fill type="solid"/>
              </v:shape>
            </v:group>
            <v:group style="position:absolute;left:6623;top:2184;width:10;height:20" coordorigin="6623,2184" coordsize="10,20">
              <v:shape style="position:absolute;left:6623;top:2184;width:10;height:20" coordorigin="6623,2184" coordsize="10,20" path="m6623,2204l6633,2204,6633,2184,6623,2184,6623,2204xe" filled="true" fillcolor="#000000" stroked="false">
                <v:path arrowok="t"/>
                <v:fill type="solid"/>
              </v:shape>
            </v:group>
            <v:group style="position:absolute;left:6623;top:2204;width:10;height:20" coordorigin="6623,2204" coordsize="10,20">
              <v:shape style="position:absolute;left:6623;top:2204;width:10;height:20" coordorigin="6623,2204" coordsize="10,20" path="m6623,2223l6633,2223,6633,2204,6623,2204,6623,2223xe" filled="true" fillcolor="#000000" stroked="false">
                <v:path arrowok="t"/>
                <v:fill type="solid"/>
              </v:shape>
            </v:group>
            <v:group style="position:absolute;left:6623;top:2223;width:10;height:20" coordorigin="6623,2223" coordsize="10,20">
              <v:shape style="position:absolute;left:6623;top:2223;width:10;height:20" coordorigin="6623,2223" coordsize="10,20" path="m6623,2242l6633,2242,6633,2223,6623,2223,6623,2242xe" filled="true" fillcolor="#000000" stroked="false">
                <v:path arrowok="t"/>
                <v:fill type="solid"/>
              </v:shape>
            </v:group>
            <v:group style="position:absolute;left:6623;top:2242;width:10;height:20" coordorigin="6623,2242" coordsize="10,20">
              <v:shape style="position:absolute;left:6623;top:2242;width:10;height:20" coordorigin="6623,2242" coordsize="10,20" path="m6623,2261l6633,2261,6633,2242,6623,2242,6623,2261xe" filled="true" fillcolor="#000000" stroked="false">
                <v:path arrowok="t"/>
                <v:fill type="solid"/>
              </v:shape>
            </v:group>
            <v:group style="position:absolute;left:6623;top:2261;width:10;height:20" coordorigin="6623,2261" coordsize="10,20">
              <v:shape style="position:absolute;left:6623;top:2261;width:10;height:20" coordorigin="6623,2261" coordsize="10,20" path="m6623,2280l6633,2280,6633,2261,6623,2261,6623,2280xe" filled="true" fillcolor="#000000" stroked="false">
                <v:path arrowok="t"/>
                <v:fill type="solid"/>
              </v:shape>
            </v:group>
            <v:group style="position:absolute;left:6623;top:2280;width:10;height:20" coordorigin="6623,2280" coordsize="10,20">
              <v:shape style="position:absolute;left:6623;top:2280;width:10;height:20" coordorigin="6623,2280" coordsize="10,20" path="m6623,2300l6633,2300,6633,2280,6623,2280,6623,2300xe" filled="true" fillcolor="#000000" stroked="false">
                <v:path arrowok="t"/>
                <v:fill type="solid"/>
              </v:shape>
            </v:group>
            <v:group style="position:absolute;left:6623;top:2300;width:10;height:20" coordorigin="6623,2300" coordsize="10,20">
              <v:shape style="position:absolute;left:6623;top:2300;width:10;height:20" coordorigin="6623,2300" coordsize="10,20" path="m6623,2319l6633,2319,6633,2300,6623,2300,6623,2319xe" filled="true" fillcolor="#000000" stroked="false">
                <v:path arrowok="t"/>
                <v:fill type="solid"/>
              </v:shape>
            </v:group>
            <v:group style="position:absolute;left:6623;top:2319;width:10;height:20" coordorigin="6623,2319" coordsize="10,20">
              <v:shape style="position:absolute;left:6623;top:2319;width:10;height:20" coordorigin="6623,2319" coordsize="10,20" path="m6623,2338l6633,2338,6633,2319,6623,2319,6623,2338xe" filled="true" fillcolor="#000000" stroked="false">
                <v:path arrowok="t"/>
                <v:fill type="solid"/>
              </v:shape>
            </v:group>
            <v:group style="position:absolute;left:6623;top:2338;width:10;height:20" coordorigin="6623,2338" coordsize="10,20">
              <v:shape style="position:absolute;left:6623;top:2338;width:10;height:20" coordorigin="6623,2338" coordsize="10,20" path="m6623,2357l6633,2357,6633,2338,6623,2338,6623,2357xe" filled="true" fillcolor="#000000" stroked="false">
                <v:path arrowok="t"/>
                <v:fill type="solid"/>
              </v:shape>
            </v:group>
            <v:group style="position:absolute;left:6623;top:2357;width:10;height:20" coordorigin="6623,2357" coordsize="10,20">
              <v:shape style="position:absolute;left:6623;top:2357;width:10;height:20" coordorigin="6623,2357" coordsize="10,20" path="m6623,2376l6633,2376,6633,2357,6623,2357,6623,2376xe" filled="true" fillcolor="#000000" stroked="false">
                <v:path arrowok="t"/>
                <v:fill type="solid"/>
              </v:shape>
            </v:group>
            <v:group style="position:absolute;left:6623;top:2376;width:10;height:20" coordorigin="6623,2376" coordsize="10,20">
              <v:shape style="position:absolute;left:6623;top:2376;width:10;height:20" coordorigin="6623,2376" coordsize="10,20" path="m6623,2396l6633,2396,6633,2376,6623,2376,6623,2396xe" filled="true" fillcolor="#000000" stroked="false">
                <v:path arrowok="t"/>
                <v:fill type="solid"/>
              </v:shape>
            </v:group>
            <v:group style="position:absolute;left:6623;top:2396;width:10;height:20" coordorigin="6623,2396" coordsize="10,20">
              <v:shape style="position:absolute;left:6623;top:2396;width:10;height:20" coordorigin="6623,2396" coordsize="10,20" path="m6623,2415l6633,2415,6633,2396,6623,2396,6623,2415xe" filled="true" fillcolor="#000000" stroked="false">
                <v:path arrowok="t"/>
                <v:fill type="solid"/>
              </v:shape>
            </v:group>
            <v:group style="position:absolute;left:6623;top:2415;width:10;height:20" coordorigin="6623,2415" coordsize="10,20">
              <v:shape style="position:absolute;left:6623;top:2415;width:10;height:20" coordorigin="6623,2415" coordsize="10,20" path="m6623,2434l6633,2434,6633,2415,6623,2415,6623,2434xe" filled="true" fillcolor="#000000" stroked="false">
                <v:path arrowok="t"/>
                <v:fill type="solid"/>
              </v:shape>
            </v:group>
            <v:group style="position:absolute;left:6623;top:2434;width:10;height:20" coordorigin="6623,2434" coordsize="10,20">
              <v:shape style="position:absolute;left:6623;top:2434;width:10;height:20" coordorigin="6623,2434" coordsize="10,20" path="m6623,2453l6633,2453,6633,2434,6623,2434,6623,2453xe" filled="true" fillcolor="#000000" stroked="false">
                <v:path arrowok="t"/>
                <v:fill type="solid"/>
              </v:shape>
            </v:group>
            <v:group style="position:absolute;left:6623;top:2453;width:10;height:20" coordorigin="6623,2453" coordsize="10,20">
              <v:shape style="position:absolute;left:6623;top:2453;width:10;height:20" coordorigin="6623,2453" coordsize="10,20" path="m6623,2472l6633,2472,6633,2453,6623,2453,6623,2472xe" filled="true" fillcolor="#000000" stroked="false">
                <v:path arrowok="t"/>
                <v:fill type="solid"/>
              </v:shape>
            </v:group>
            <v:group style="position:absolute;left:6623;top:2472;width:10;height:20" coordorigin="6623,2472" coordsize="10,20">
              <v:shape style="position:absolute;left:6623;top:2472;width:10;height:20" coordorigin="6623,2472" coordsize="10,20" path="m6623,2492l6633,2492,6633,2472,6623,2472,6623,2492xe" filled="true" fillcolor="#000000" stroked="false">
                <v:path arrowok="t"/>
                <v:fill type="solid"/>
              </v:shape>
            </v:group>
            <v:group style="position:absolute;left:6623;top:2495;width:10;height:2" coordorigin="6623,2495" coordsize="10,2">
              <v:shape style="position:absolute;left:6623;top:2495;width:10;height:2" coordorigin="6623,2495" coordsize="10,0" path="m6623,2495l6633,2495e" filled="false" stroked="true" strokeweight=".35999pt" strokecolor="#000000">
                <v:path arrowok="t"/>
              </v:shape>
              <v:shape style="position:absolute;left:29;top:2499;width:1226;height:10" type="#_x0000_t75" stroked="false">
                <v:imagedata r:id="rId507" o:title=""/>
              </v:shape>
              <v:shape style="position:absolute;left:1250;top:2499;width:1448;height:10" type="#_x0000_t75" stroked="false">
                <v:imagedata r:id="rId508" o:title=""/>
              </v:shape>
              <v:shape style="position:absolute;left:2693;top:2499;width:2674;height:10" type="#_x0000_t75" stroked="false">
                <v:imagedata r:id="rId509" o:title=""/>
              </v:shape>
              <v:shape style="position:absolute;left:5363;top:2499;width:2233;height:10" type="#_x0000_t75" stroked="false">
                <v:imagedata r:id="rId510" o:title=""/>
              </v:shape>
            </v:group>
            <v:group style="position:absolute;left:1255;top:2508;width:10;height:20" coordorigin="1255,2508" coordsize="10,20">
              <v:shape style="position:absolute;left:1255;top:2508;width:10;height:20" coordorigin="1255,2508" coordsize="10,20" path="m1255,2528l1265,2528,1265,2508,1255,2508,1255,2528xe" filled="true" fillcolor="#000000" stroked="false">
                <v:path arrowok="t"/>
                <v:fill type="solid"/>
              </v:shape>
            </v:group>
            <v:group style="position:absolute;left:1255;top:2528;width:10;height:20" coordorigin="1255,2528" coordsize="10,20">
              <v:shape style="position:absolute;left:1255;top:2528;width:10;height:20" coordorigin="1255,2528" coordsize="10,20" path="m1255,2547l1265,2547,1265,2528,1255,2528,1255,2547xe" filled="true" fillcolor="#000000" stroked="false">
                <v:path arrowok="t"/>
                <v:fill type="solid"/>
              </v:shape>
            </v:group>
            <v:group style="position:absolute;left:1255;top:2547;width:10;height:20" coordorigin="1255,2547" coordsize="10,20">
              <v:shape style="position:absolute;left:1255;top:2547;width:10;height:20" coordorigin="1255,2547" coordsize="10,20" path="m1255,2566l1265,2566,1265,2547,1255,2547,1255,2566xe" filled="true" fillcolor="#000000" stroked="false">
                <v:path arrowok="t"/>
                <v:fill type="solid"/>
              </v:shape>
            </v:group>
            <v:group style="position:absolute;left:1255;top:2566;width:10;height:20" coordorigin="1255,2566" coordsize="10,20">
              <v:shape style="position:absolute;left:1255;top:2566;width:10;height:20" coordorigin="1255,2566" coordsize="10,20" path="m1255,2585l1265,2585,1265,2566,1255,2566,1255,2585xe" filled="true" fillcolor="#000000" stroked="false">
                <v:path arrowok="t"/>
                <v:fill type="solid"/>
              </v:shape>
            </v:group>
            <v:group style="position:absolute;left:1255;top:2585;width:10;height:20" coordorigin="1255,2585" coordsize="10,20">
              <v:shape style="position:absolute;left:1255;top:2585;width:10;height:20" coordorigin="1255,2585" coordsize="10,20" path="m1255,2604l1265,2604,1265,2585,1255,2585,1255,2604xe" filled="true" fillcolor="#000000" stroked="false">
                <v:path arrowok="t"/>
                <v:fill type="solid"/>
              </v:shape>
            </v:group>
            <v:group style="position:absolute;left:1255;top:2604;width:10;height:20" coordorigin="1255,2604" coordsize="10,20">
              <v:shape style="position:absolute;left:1255;top:2604;width:10;height:20" coordorigin="1255,2604" coordsize="10,20" path="m1255,2624l1265,2624,1265,2604,1255,2604,1255,2624xe" filled="true" fillcolor="#000000" stroked="false">
                <v:path arrowok="t"/>
                <v:fill type="solid"/>
              </v:shape>
            </v:group>
            <v:group style="position:absolute;left:1255;top:2624;width:10;height:20" coordorigin="1255,2624" coordsize="10,20">
              <v:shape style="position:absolute;left:1255;top:2624;width:10;height:20" coordorigin="1255,2624" coordsize="10,20" path="m1255,2643l1265,2643,1265,2624,1255,2624,1255,2643xe" filled="true" fillcolor="#000000" stroked="false">
                <v:path arrowok="t"/>
                <v:fill type="solid"/>
              </v:shape>
            </v:group>
            <v:group style="position:absolute;left:1255;top:2643;width:10;height:20" coordorigin="1255,2643" coordsize="10,20">
              <v:shape style="position:absolute;left:1255;top:2643;width:10;height:20" coordorigin="1255,2643" coordsize="10,20" path="m1255,2662l1265,2662,1265,2643,1255,2643,1255,2662xe" filled="true" fillcolor="#000000" stroked="false">
                <v:path arrowok="t"/>
                <v:fill type="solid"/>
              </v:shape>
            </v:group>
            <v:group style="position:absolute;left:1255;top:2662;width:10;height:20" coordorigin="1255,2662" coordsize="10,20">
              <v:shape style="position:absolute;left:1255;top:2662;width:10;height:20" coordorigin="1255,2662" coordsize="10,20" path="m1255,2681l1265,2681,1265,2662,1255,2662,1255,2681xe" filled="true" fillcolor="#000000" stroked="false">
                <v:path arrowok="t"/>
                <v:fill type="solid"/>
              </v:shape>
            </v:group>
            <v:group style="position:absolute;left:1255;top:2681;width:10;height:20" coordorigin="1255,2681" coordsize="10,20">
              <v:shape style="position:absolute;left:1255;top:2681;width:10;height:20" coordorigin="1255,2681" coordsize="10,20" path="m1255,2700l1265,2700,1265,2681,1255,2681,1255,2700xe" filled="true" fillcolor="#000000" stroked="false">
                <v:path arrowok="t"/>
                <v:fill type="solid"/>
              </v:shape>
            </v:group>
            <v:group style="position:absolute;left:1255;top:2700;width:10;height:20" coordorigin="1255,2700" coordsize="10,20">
              <v:shape style="position:absolute;left:1255;top:2700;width:10;height:20" coordorigin="1255,2700" coordsize="10,20" path="m1255,2720l1265,2720,1265,2700,1255,2700,1255,2720xe" filled="true" fillcolor="#000000" stroked="false">
                <v:path arrowok="t"/>
                <v:fill type="solid"/>
              </v:shape>
            </v:group>
            <v:group style="position:absolute;left:1255;top:2720;width:10;height:20" coordorigin="1255,2720" coordsize="10,20">
              <v:shape style="position:absolute;left:1255;top:2720;width:10;height:20" coordorigin="1255,2720" coordsize="10,20" path="m1255,2739l1265,2739,1265,2720,1255,2720,1255,2739xe" filled="true" fillcolor="#000000" stroked="false">
                <v:path arrowok="t"/>
                <v:fill type="solid"/>
              </v:shape>
            </v:group>
            <v:group style="position:absolute;left:1255;top:2739;width:10;height:20" coordorigin="1255,2739" coordsize="10,20">
              <v:shape style="position:absolute;left:1255;top:2739;width:10;height:20" coordorigin="1255,2739" coordsize="10,20" path="m1255,2758l1265,2758,1265,2739,1255,2739,1255,2758xe" filled="true" fillcolor="#000000" stroked="false">
                <v:path arrowok="t"/>
                <v:fill type="solid"/>
              </v:shape>
            </v:group>
            <v:group style="position:absolute;left:1255;top:2758;width:10;height:20" coordorigin="1255,2758" coordsize="10,20">
              <v:shape style="position:absolute;left:1255;top:2758;width:10;height:20" coordorigin="1255,2758" coordsize="10,20" path="m1255,2777l1265,2777,1265,2758,1255,2758,1255,2777xe" filled="true" fillcolor="#000000" stroked="false">
                <v:path arrowok="t"/>
                <v:fill type="solid"/>
              </v:shape>
            </v:group>
            <v:group style="position:absolute;left:1255;top:2777;width:10;height:20" coordorigin="1255,2777" coordsize="10,20">
              <v:shape style="position:absolute;left:1255;top:2777;width:10;height:20" coordorigin="1255,2777" coordsize="10,20" path="m1255,2796l1265,2796,1265,2777,1255,2777,1255,2796xe" filled="true" fillcolor="#000000" stroked="false">
                <v:path arrowok="t"/>
                <v:fill type="solid"/>
              </v:shape>
            </v:group>
            <v:group style="position:absolute;left:1255;top:2796;width:10;height:20" coordorigin="1255,2796" coordsize="10,20">
              <v:shape style="position:absolute;left:1255;top:2796;width:10;height:20" coordorigin="1255,2796" coordsize="10,20" path="m1255,2816l1265,2816,1265,2796,1255,2796,1255,2816xe" filled="true" fillcolor="#000000" stroked="false">
                <v:path arrowok="t"/>
                <v:fill type="solid"/>
              </v:shape>
            </v:group>
            <v:group style="position:absolute;left:1255;top:2816;width:10;height:20" coordorigin="1255,2816" coordsize="10,20">
              <v:shape style="position:absolute;left:1255;top:2816;width:10;height:20" coordorigin="1255,2816" coordsize="10,20" path="m1255,2835l1265,2835,1265,2816,1255,2816,1255,2835xe" filled="true" fillcolor="#000000" stroked="false">
                <v:path arrowok="t"/>
                <v:fill type="solid"/>
              </v:shape>
            </v:group>
            <v:group style="position:absolute;left:1255;top:2835;width:10;height:20" coordorigin="1255,2835" coordsize="10,20">
              <v:shape style="position:absolute;left:1255;top:2835;width:10;height:20" coordorigin="1255,2835" coordsize="10,20" path="m1255,2854l1265,2854,1265,2835,1255,2835,1255,2854xe" filled="true" fillcolor="#000000" stroked="false">
                <v:path arrowok="t"/>
                <v:fill type="solid"/>
              </v:shape>
            </v:group>
            <v:group style="position:absolute;left:1255;top:2854;width:10;height:20" coordorigin="1255,2854" coordsize="10,20">
              <v:shape style="position:absolute;left:1255;top:2854;width:10;height:20" coordorigin="1255,2854" coordsize="10,20" path="m1255,2873l1265,2873,1265,2854,1255,2854,1255,2873xe" filled="true" fillcolor="#000000" stroked="false">
                <v:path arrowok="t"/>
                <v:fill type="solid"/>
              </v:shape>
            </v:group>
            <v:group style="position:absolute;left:1255;top:2873;width:10;height:20" coordorigin="1255,2873" coordsize="10,20">
              <v:shape style="position:absolute;left:1255;top:2873;width:10;height:20" coordorigin="1255,2873" coordsize="10,20" path="m1255,2892l1265,2892,1265,2873,1255,2873,1255,2892xe" filled="true" fillcolor="#000000" stroked="false">
                <v:path arrowok="t"/>
                <v:fill type="solid"/>
              </v:shape>
            </v:group>
            <v:group style="position:absolute;left:1255;top:2892;width:10;height:20" coordorigin="1255,2892" coordsize="10,20">
              <v:shape style="position:absolute;left:1255;top:2892;width:10;height:20" coordorigin="1255,2892" coordsize="10,20" path="m1255,2912l1265,2912,1265,2892,1255,2892,1255,2912xe" filled="true" fillcolor="#000000" stroked="false">
                <v:path arrowok="t"/>
                <v:fill type="solid"/>
              </v:shape>
            </v:group>
            <v:group style="position:absolute;left:1255;top:2912;width:10;height:20" coordorigin="1255,2912" coordsize="10,20">
              <v:shape style="position:absolute;left:1255;top:2912;width:10;height:20" coordorigin="1255,2912" coordsize="10,20" path="m1255,2931l1265,2931,1265,2912,1255,2912,1255,2931xe" filled="true" fillcolor="#000000" stroked="false">
                <v:path arrowok="t"/>
                <v:fill type="solid"/>
              </v:shape>
            </v:group>
            <v:group style="position:absolute;left:1255;top:2931;width:10;height:20" coordorigin="1255,2931" coordsize="10,20">
              <v:shape style="position:absolute;left:1255;top:2931;width:10;height:20" coordorigin="1255,2931" coordsize="10,20" path="m1255,2950l1265,2950,1265,2931,1255,2931,1255,2950xe" filled="true" fillcolor="#000000" stroked="false">
                <v:path arrowok="t"/>
                <v:fill type="solid"/>
              </v:shape>
            </v:group>
            <v:group style="position:absolute;left:1255;top:2950;width:10;height:20" coordorigin="1255,2950" coordsize="10,20">
              <v:shape style="position:absolute;left:1255;top:2950;width:10;height:20" coordorigin="1255,2950" coordsize="10,20" path="m1255,2969l1265,2969,1265,2950,1255,2950,1255,2969xe" filled="true" fillcolor="#000000" stroked="false">
                <v:path arrowok="t"/>
                <v:fill type="solid"/>
              </v:shape>
            </v:group>
            <v:group style="position:absolute;left:1255;top:2969;width:10;height:20" coordorigin="1255,2969" coordsize="10,20">
              <v:shape style="position:absolute;left:1255;top:2969;width:10;height:20" coordorigin="1255,2969" coordsize="10,20" path="m1255,2988l1265,2988,1265,2969,1255,2969,1255,2988xe" filled="true" fillcolor="#000000" stroked="false">
                <v:path arrowok="t"/>
                <v:fill type="solid"/>
              </v:shape>
            </v:group>
            <v:group style="position:absolute;left:1255;top:2988;width:10;height:20" coordorigin="1255,2988" coordsize="10,20">
              <v:shape style="position:absolute;left:1255;top:2988;width:10;height:20" coordorigin="1255,2988" coordsize="10,20" path="m1255,3008l1265,3008,1265,2988,1255,2988,1255,3008xe" filled="true" fillcolor="#000000" stroked="false">
                <v:path arrowok="t"/>
                <v:fill type="solid"/>
              </v:shape>
            </v:group>
            <v:group style="position:absolute;left:1255;top:3008;width:10;height:20" coordorigin="1255,3008" coordsize="10,20">
              <v:shape style="position:absolute;left:1255;top:3008;width:10;height:20" coordorigin="1255,3008" coordsize="10,20" path="m1255,3027l1265,3027,1265,3008,1255,3008,1255,3027xe" filled="true" fillcolor="#000000" stroked="false">
                <v:path arrowok="t"/>
                <v:fill type="solid"/>
              </v:shape>
            </v:group>
            <v:group style="position:absolute;left:1255;top:3027;width:10;height:20" coordorigin="1255,3027" coordsize="10,20">
              <v:shape style="position:absolute;left:1255;top:3027;width:10;height:20" coordorigin="1255,3027" coordsize="10,20" path="m1255,3046l1265,3046,1265,3027,1255,3027,1255,3046xe" filled="true" fillcolor="#000000" stroked="false">
                <v:path arrowok="t"/>
                <v:fill type="solid"/>
              </v:shape>
            </v:group>
            <v:group style="position:absolute;left:1255;top:3046;width:10;height:20" coordorigin="1255,3046" coordsize="10,20">
              <v:shape style="position:absolute;left:1255;top:3046;width:10;height:20" coordorigin="1255,3046" coordsize="10,20" path="m1255,3065l1265,3065,1265,3046,1255,3046,1255,3065xe" filled="true" fillcolor="#000000" stroked="false">
                <v:path arrowok="t"/>
                <v:fill type="solid"/>
              </v:shape>
            </v:group>
            <v:group style="position:absolute;left:1255;top:3065;width:10;height:20" coordorigin="1255,3065" coordsize="10,20">
              <v:shape style="position:absolute;left:1255;top:3065;width:10;height:20" coordorigin="1255,3065" coordsize="10,20" path="m1255,3084l1265,3084,1265,3065,1255,3065,1255,3084xe" filled="true" fillcolor="#000000" stroked="false">
                <v:path arrowok="t"/>
                <v:fill type="solid"/>
              </v:shape>
            </v:group>
            <v:group style="position:absolute;left:1255;top:3084;width:10;height:20" coordorigin="1255,3084" coordsize="10,20">
              <v:shape style="position:absolute;left:1255;top:3084;width:10;height:20" coordorigin="1255,3084" coordsize="10,20" path="m1255,3104l1265,3104,1265,3084,1255,3084,1255,3104xe" filled="true" fillcolor="#000000" stroked="false">
                <v:path arrowok="t"/>
                <v:fill type="solid"/>
              </v:shape>
            </v:group>
            <v:group style="position:absolute;left:1255;top:3104;width:10;height:20" coordorigin="1255,3104" coordsize="10,20">
              <v:shape style="position:absolute;left:1255;top:3104;width:10;height:20" coordorigin="1255,3104" coordsize="10,20" path="m1255,3123l1265,3123,1265,3104,1255,3104,1255,3123xe" filled="true" fillcolor="#000000" stroked="false">
                <v:path arrowok="t"/>
                <v:fill type="solid"/>
              </v:shape>
            </v:group>
            <v:group style="position:absolute;left:14;top:3226;width:1241;height:2" coordorigin="14,3226" coordsize="1241,2">
              <v:shape style="position:absolute;left:14;top:3226;width:1241;height:2" coordorigin="14,3226" coordsize="1241,0" path="m14,3226l1255,3226e" filled="false" stroked="true" strokeweight="1.44pt" strokecolor="#000000">
                <v:path arrowok="t"/>
              </v:shape>
            </v:group>
            <v:group style="position:absolute;left:1255;top:3123;width:10;height:20" coordorigin="1255,3123" coordsize="10,20">
              <v:shape style="position:absolute;left:1255;top:3123;width:10;height:20" coordorigin="1255,3123" coordsize="10,20" path="m1255,3142l1265,3142,1265,3123,1255,3123,1255,3142xe" filled="true" fillcolor="#000000" stroked="false">
                <v:path arrowok="t"/>
                <v:fill type="solid"/>
              </v:shape>
            </v:group>
            <v:group style="position:absolute;left:1255;top:3142;width:10;height:20" coordorigin="1255,3142" coordsize="10,20">
              <v:shape style="position:absolute;left:1255;top:3142;width:10;height:20" coordorigin="1255,3142" coordsize="10,20" path="m1255,3161l1265,3161,1265,3142,1255,3142,1255,3161xe" filled="true" fillcolor="#000000" stroked="false">
                <v:path arrowok="t"/>
                <v:fill type="solid"/>
              </v:shape>
            </v:group>
            <v:group style="position:absolute;left:1255;top:3161;width:10;height:20" coordorigin="1255,3161" coordsize="10,20">
              <v:shape style="position:absolute;left:1255;top:3161;width:10;height:20" coordorigin="1255,3161" coordsize="10,20" path="m1255,3180l1265,3180,1265,3161,1255,3161,1255,3180xe" filled="true" fillcolor="#000000" stroked="false">
                <v:path arrowok="t"/>
                <v:fill type="solid"/>
              </v:shape>
            </v:group>
            <v:group style="position:absolute;left:1255;top:3180;width:10;height:20" coordorigin="1255,3180" coordsize="10,20">
              <v:shape style="position:absolute;left:1255;top:3180;width:10;height:20" coordorigin="1255,3180" coordsize="10,20" path="m1255,3200l1265,3200,1265,3180,1255,3180,1255,3200xe" filled="true" fillcolor="#000000" stroked="false">
                <v:path arrowok="t"/>
                <v:fill type="solid"/>
              </v:shape>
            </v:group>
            <v:group style="position:absolute;left:1255;top:3206;width:10;height:2" coordorigin="1255,3206" coordsize="10,2">
              <v:shape style="position:absolute;left:1255;top:3206;width:10;height:2" coordorigin="1255,3206" coordsize="10,0" path="m1255,3206l1265,3206e" filled="false" stroked="true" strokeweight=".599980pt" strokecolor="#000000">
                <v:path arrowok="t"/>
              </v:shape>
            </v:group>
            <v:group style="position:absolute;left:1255;top:3226;width:29;height:2" coordorigin="1255,3226" coordsize="29,2">
              <v:shape style="position:absolute;left:1255;top:3226;width:29;height:2" coordorigin="1255,3226" coordsize="29,0" path="m1255,3226l1284,3226e" filled="false" stroked="true" strokeweight="1.44pt" strokecolor="#000000">
                <v:path arrowok="t"/>
              </v:shape>
            </v:group>
            <v:group style="position:absolute;left:1284;top:3226;width:1415;height:2" coordorigin="1284,3226" coordsize="1415,2">
              <v:shape style="position:absolute;left:1284;top:3226;width:1415;height:2" coordorigin="1284,3226" coordsize="1415,0" path="m1284,3226l2698,3226e" filled="false" stroked="true" strokeweight="1.44pt" strokecolor="#000000">
                <v:path arrowok="t"/>
              </v:shape>
            </v:group>
            <v:group style="position:absolute;left:2698;top:2508;width:10;height:20" coordorigin="2698,2508" coordsize="10,20">
              <v:shape style="position:absolute;left:2698;top:2508;width:10;height:20" coordorigin="2698,2508" coordsize="10,20" path="m2698,2528l2708,2528,2708,2508,2698,2508,2698,2528xe" filled="true" fillcolor="#000000" stroked="false">
                <v:path arrowok="t"/>
                <v:fill type="solid"/>
              </v:shape>
            </v:group>
            <v:group style="position:absolute;left:2698;top:2528;width:10;height:20" coordorigin="2698,2528" coordsize="10,20">
              <v:shape style="position:absolute;left:2698;top:2528;width:10;height:20" coordorigin="2698,2528" coordsize="10,20" path="m2698,2547l2708,2547,2708,2528,2698,2528,2698,2547xe" filled="true" fillcolor="#000000" stroked="false">
                <v:path arrowok="t"/>
                <v:fill type="solid"/>
              </v:shape>
            </v:group>
            <v:group style="position:absolute;left:2698;top:2547;width:10;height:20" coordorigin="2698,2547" coordsize="10,20">
              <v:shape style="position:absolute;left:2698;top:2547;width:10;height:20" coordorigin="2698,2547" coordsize="10,20" path="m2698,2566l2708,2566,2708,2547,2698,2547,2698,2566xe" filled="true" fillcolor="#000000" stroked="false">
                <v:path arrowok="t"/>
                <v:fill type="solid"/>
              </v:shape>
            </v:group>
            <v:group style="position:absolute;left:2698;top:2566;width:10;height:20" coordorigin="2698,2566" coordsize="10,20">
              <v:shape style="position:absolute;left:2698;top:2566;width:10;height:20" coordorigin="2698,2566" coordsize="10,20" path="m2698,2585l2708,2585,2708,2566,2698,2566,2698,2585xe" filled="true" fillcolor="#000000" stroked="false">
                <v:path arrowok="t"/>
                <v:fill type="solid"/>
              </v:shape>
            </v:group>
            <v:group style="position:absolute;left:2698;top:2585;width:10;height:20" coordorigin="2698,2585" coordsize="10,20">
              <v:shape style="position:absolute;left:2698;top:2585;width:10;height:20" coordorigin="2698,2585" coordsize="10,20" path="m2698,2604l2708,2604,2708,2585,2698,2585,2698,2604xe" filled="true" fillcolor="#000000" stroked="false">
                <v:path arrowok="t"/>
                <v:fill type="solid"/>
              </v:shape>
            </v:group>
            <v:group style="position:absolute;left:2698;top:2604;width:10;height:20" coordorigin="2698,2604" coordsize="10,20">
              <v:shape style="position:absolute;left:2698;top:2604;width:10;height:20" coordorigin="2698,2604" coordsize="10,20" path="m2698,2624l2708,2624,2708,2604,2698,2604,2698,2624xe" filled="true" fillcolor="#000000" stroked="false">
                <v:path arrowok="t"/>
                <v:fill type="solid"/>
              </v:shape>
            </v:group>
            <v:group style="position:absolute;left:2698;top:2624;width:10;height:20" coordorigin="2698,2624" coordsize="10,20">
              <v:shape style="position:absolute;left:2698;top:2624;width:10;height:20" coordorigin="2698,2624" coordsize="10,20" path="m2698,2643l2708,2643,2708,2624,2698,2624,2698,2643xe" filled="true" fillcolor="#000000" stroked="false">
                <v:path arrowok="t"/>
                <v:fill type="solid"/>
              </v:shape>
            </v:group>
            <v:group style="position:absolute;left:2698;top:2643;width:10;height:20" coordorigin="2698,2643" coordsize="10,20">
              <v:shape style="position:absolute;left:2698;top:2643;width:10;height:20" coordorigin="2698,2643" coordsize="10,20" path="m2698,2662l2708,2662,2708,2643,2698,2643,2698,2662xe" filled="true" fillcolor="#000000" stroked="false">
                <v:path arrowok="t"/>
                <v:fill type="solid"/>
              </v:shape>
            </v:group>
            <v:group style="position:absolute;left:2698;top:2662;width:10;height:20" coordorigin="2698,2662" coordsize="10,20">
              <v:shape style="position:absolute;left:2698;top:2662;width:10;height:20" coordorigin="2698,2662" coordsize="10,20" path="m2698,2681l2708,2681,2708,2662,2698,2662,2698,2681xe" filled="true" fillcolor="#000000" stroked="false">
                <v:path arrowok="t"/>
                <v:fill type="solid"/>
              </v:shape>
            </v:group>
            <v:group style="position:absolute;left:2698;top:2681;width:10;height:20" coordorigin="2698,2681" coordsize="10,20">
              <v:shape style="position:absolute;left:2698;top:2681;width:10;height:20" coordorigin="2698,2681" coordsize="10,20" path="m2698,2700l2708,2700,2708,2681,2698,2681,2698,2700xe" filled="true" fillcolor="#000000" stroked="false">
                <v:path arrowok="t"/>
                <v:fill type="solid"/>
              </v:shape>
            </v:group>
            <v:group style="position:absolute;left:2698;top:2700;width:10;height:20" coordorigin="2698,2700" coordsize="10,20">
              <v:shape style="position:absolute;left:2698;top:2700;width:10;height:20" coordorigin="2698,2700" coordsize="10,20" path="m2698,2720l2708,2720,2708,2700,2698,2700,2698,2720xe" filled="true" fillcolor="#000000" stroked="false">
                <v:path arrowok="t"/>
                <v:fill type="solid"/>
              </v:shape>
            </v:group>
            <v:group style="position:absolute;left:2698;top:2720;width:10;height:20" coordorigin="2698,2720" coordsize="10,20">
              <v:shape style="position:absolute;left:2698;top:2720;width:10;height:20" coordorigin="2698,2720" coordsize="10,20" path="m2698,2739l2708,2739,2708,2720,2698,2720,2698,2739xe" filled="true" fillcolor="#000000" stroked="false">
                <v:path arrowok="t"/>
                <v:fill type="solid"/>
              </v:shape>
            </v:group>
            <v:group style="position:absolute;left:2698;top:2739;width:10;height:20" coordorigin="2698,2739" coordsize="10,20">
              <v:shape style="position:absolute;left:2698;top:2739;width:10;height:20" coordorigin="2698,2739" coordsize="10,20" path="m2698,2758l2708,2758,2708,2739,2698,2739,2698,2758xe" filled="true" fillcolor="#000000" stroked="false">
                <v:path arrowok="t"/>
                <v:fill type="solid"/>
              </v:shape>
            </v:group>
            <v:group style="position:absolute;left:2698;top:2758;width:10;height:20" coordorigin="2698,2758" coordsize="10,20">
              <v:shape style="position:absolute;left:2698;top:2758;width:10;height:20" coordorigin="2698,2758" coordsize="10,20" path="m2698,2777l2708,2777,2708,2758,2698,2758,2698,2777xe" filled="true" fillcolor="#000000" stroked="false">
                <v:path arrowok="t"/>
                <v:fill type="solid"/>
              </v:shape>
            </v:group>
            <v:group style="position:absolute;left:2698;top:2777;width:10;height:20" coordorigin="2698,2777" coordsize="10,20">
              <v:shape style="position:absolute;left:2698;top:2777;width:10;height:20" coordorigin="2698,2777" coordsize="10,20" path="m2698,2796l2708,2796,2708,2777,2698,2777,2698,2796xe" filled="true" fillcolor="#000000" stroked="false">
                <v:path arrowok="t"/>
                <v:fill type="solid"/>
              </v:shape>
            </v:group>
            <v:group style="position:absolute;left:2698;top:2796;width:10;height:20" coordorigin="2698,2796" coordsize="10,20">
              <v:shape style="position:absolute;left:2698;top:2796;width:10;height:20" coordorigin="2698,2796" coordsize="10,20" path="m2698,2816l2708,2816,2708,2796,2698,2796,2698,2816xe" filled="true" fillcolor="#000000" stroked="false">
                <v:path arrowok="t"/>
                <v:fill type="solid"/>
              </v:shape>
            </v:group>
            <v:group style="position:absolute;left:2698;top:2816;width:10;height:20" coordorigin="2698,2816" coordsize="10,20">
              <v:shape style="position:absolute;left:2698;top:2816;width:10;height:20" coordorigin="2698,2816" coordsize="10,20" path="m2698,2835l2708,2835,2708,2816,2698,2816,2698,2835xe" filled="true" fillcolor="#000000" stroked="false">
                <v:path arrowok="t"/>
                <v:fill type="solid"/>
              </v:shape>
            </v:group>
            <v:group style="position:absolute;left:2698;top:2835;width:10;height:20" coordorigin="2698,2835" coordsize="10,20">
              <v:shape style="position:absolute;left:2698;top:2835;width:10;height:20" coordorigin="2698,2835" coordsize="10,20" path="m2698,2854l2708,2854,2708,2835,2698,2835,2698,2854xe" filled="true" fillcolor="#000000" stroked="false">
                <v:path arrowok="t"/>
                <v:fill type="solid"/>
              </v:shape>
            </v:group>
            <v:group style="position:absolute;left:2698;top:2854;width:10;height:20" coordorigin="2698,2854" coordsize="10,20">
              <v:shape style="position:absolute;left:2698;top:2854;width:10;height:20" coordorigin="2698,2854" coordsize="10,20" path="m2698,2873l2708,2873,2708,2854,2698,2854,2698,2873xe" filled="true" fillcolor="#000000" stroked="false">
                <v:path arrowok="t"/>
                <v:fill type="solid"/>
              </v:shape>
            </v:group>
            <v:group style="position:absolute;left:2698;top:2873;width:10;height:20" coordorigin="2698,2873" coordsize="10,20">
              <v:shape style="position:absolute;left:2698;top:2873;width:10;height:20" coordorigin="2698,2873" coordsize="10,20" path="m2698,2892l2708,2892,2708,2873,2698,2873,2698,2892xe" filled="true" fillcolor="#000000" stroked="false">
                <v:path arrowok="t"/>
                <v:fill type="solid"/>
              </v:shape>
            </v:group>
            <v:group style="position:absolute;left:2698;top:2892;width:10;height:20" coordorigin="2698,2892" coordsize="10,20">
              <v:shape style="position:absolute;left:2698;top:2892;width:10;height:20" coordorigin="2698,2892" coordsize="10,20" path="m2698,2912l2708,2912,2708,2892,2698,2892,2698,2912xe" filled="true" fillcolor="#000000" stroked="false">
                <v:path arrowok="t"/>
                <v:fill type="solid"/>
              </v:shape>
            </v:group>
            <v:group style="position:absolute;left:2698;top:2912;width:10;height:20" coordorigin="2698,2912" coordsize="10,20">
              <v:shape style="position:absolute;left:2698;top:2912;width:10;height:20" coordorigin="2698,2912" coordsize="10,20" path="m2698,2931l2708,2931,2708,2912,2698,2912,2698,2931xe" filled="true" fillcolor="#000000" stroked="false">
                <v:path arrowok="t"/>
                <v:fill type="solid"/>
              </v:shape>
            </v:group>
            <v:group style="position:absolute;left:2698;top:2931;width:10;height:20" coordorigin="2698,2931" coordsize="10,20">
              <v:shape style="position:absolute;left:2698;top:2931;width:10;height:20" coordorigin="2698,2931" coordsize="10,20" path="m2698,2950l2708,2950,2708,2931,2698,2931,2698,2950xe" filled="true" fillcolor="#000000" stroked="false">
                <v:path arrowok="t"/>
                <v:fill type="solid"/>
              </v:shape>
            </v:group>
            <v:group style="position:absolute;left:2698;top:2950;width:10;height:20" coordorigin="2698,2950" coordsize="10,20">
              <v:shape style="position:absolute;left:2698;top:2950;width:10;height:20" coordorigin="2698,2950" coordsize="10,20" path="m2698,2969l2708,2969,2708,2950,2698,2950,2698,2969xe" filled="true" fillcolor="#000000" stroked="false">
                <v:path arrowok="t"/>
                <v:fill type="solid"/>
              </v:shape>
            </v:group>
            <v:group style="position:absolute;left:2698;top:2969;width:10;height:20" coordorigin="2698,2969" coordsize="10,20">
              <v:shape style="position:absolute;left:2698;top:2969;width:10;height:20" coordorigin="2698,2969" coordsize="10,20" path="m2698,2988l2708,2988,2708,2969,2698,2969,2698,2988xe" filled="true" fillcolor="#000000" stroked="false">
                <v:path arrowok="t"/>
                <v:fill type="solid"/>
              </v:shape>
            </v:group>
            <v:group style="position:absolute;left:2698;top:2988;width:10;height:20" coordorigin="2698,2988" coordsize="10,20">
              <v:shape style="position:absolute;left:2698;top:2988;width:10;height:20" coordorigin="2698,2988" coordsize="10,20" path="m2698,3008l2708,3008,2708,2988,2698,2988,2698,3008xe" filled="true" fillcolor="#000000" stroked="false">
                <v:path arrowok="t"/>
                <v:fill type="solid"/>
              </v:shape>
            </v:group>
            <v:group style="position:absolute;left:2698;top:3008;width:10;height:20" coordorigin="2698,3008" coordsize="10,20">
              <v:shape style="position:absolute;left:2698;top:3008;width:10;height:20" coordorigin="2698,3008" coordsize="10,20" path="m2698,3027l2708,3027,2708,3008,2698,3008,2698,3027xe" filled="true" fillcolor="#000000" stroked="false">
                <v:path arrowok="t"/>
                <v:fill type="solid"/>
              </v:shape>
            </v:group>
            <v:group style="position:absolute;left:2698;top:3027;width:10;height:20" coordorigin="2698,3027" coordsize="10,20">
              <v:shape style="position:absolute;left:2698;top:3027;width:10;height:20" coordorigin="2698,3027" coordsize="10,20" path="m2698,3046l2708,3046,2708,3027,2698,3027,2698,3046xe" filled="true" fillcolor="#000000" stroked="false">
                <v:path arrowok="t"/>
                <v:fill type="solid"/>
              </v:shape>
            </v:group>
            <v:group style="position:absolute;left:2698;top:3046;width:10;height:20" coordorigin="2698,3046" coordsize="10,20">
              <v:shape style="position:absolute;left:2698;top:3046;width:10;height:20" coordorigin="2698,3046" coordsize="10,20" path="m2698,3065l2708,3065,2708,3046,2698,3046,2698,3065xe" filled="true" fillcolor="#000000" stroked="false">
                <v:path arrowok="t"/>
                <v:fill type="solid"/>
              </v:shape>
            </v:group>
            <v:group style="position:absolute;left:2698;top:3065;width:10;height:20" coordorigin="2698,3065" coordsize="10,20">
              <v:shape style="position:absolute;left:2698;top:3065;width:10;height:20" coordorigin="2698,3065" coordsize="10,20" path="m2698,3084l2708,3084,2708,3065,2698,3065,2698,3084xe" filled="true" fillcolor="#000000" stroked="false">
                <v:path arrowok="t"/>
                <v:fill type="solid"/>
              </v:shape>
            </v:group>
            <v:group style="position:absolute;left:2698;top:3084;width:10;height:20" coordorigin="2698,3084" coordsize="10,20">
              <v:shape style="position:absolute;left:2698;top:3084;width:10;height:20" coordorigin="2698,3084" coordsize="10,20" path="m2698,3104l2708,3104,2708,3084,2698,3084,2698,3104xe" filled="true" fillcolor="#000000" stroked="false">
                <v:path arrowok="t"/>
                <v:fill type="solid"/>
              </v:shape>
            </v:group>
            <v:group style="position:absolute;left:2698;top:3104;width:10;height:20" coordorigin="2698,3104" coordsize="10,20">
              <v:shape style="position:absolute;left:2698;top:3104;width:10;height:20" coordorigin="2698,3104" coordsize="10,20" path="m2698,3123l2708,3123,2708,3104,2698,3104,2698,3123xe" filled="true" fillcolor="#000000" stroked="false">
                <v:path arrowok="t"/>
                <v:fill type="solid"/>
              </v:shape>
            </v:group>
            <v:group style="position:absolute;left:2698;top:3123;width:10;height:20" coordorigin="2698,3123" coordsize="10,20">
              <v:shape style="position:absolute;left:2698;top:3123;width:10;height:20" coordorigin="2698,3123" coordsize="10,20" path="m2698,3142l2708,3142,2708,3123,2698,3123,2698,3142xe" filled="true" fillcolor="#000000" stroked="false">
                <v:path arrowok="t"/>
                <v:fill type="solid"/>
              </v:shape>
            </v:group>
            <v:group style="position:absolute;left:2698;top:3142;width:10;height:20" coordorigin="2698,3142" coordsize="10,20">
              <v:shape style="position:absolute;left:2698;top:3142;width:10;height:20" coordorigin="2698,3142" coordsize="10,20" path="m2698,3161l2708,3161,2708,3142,2698,3142,2698,3161xe" filled="true" fillcolor="#000000" stroked="false">
                <v:path arrowok="t"/>
                <v:fill type="solid"/>
              </v:shape>
            </v:group>
            <v:group style="position:absolute;left:2698;top:3161;width:10;height:20" coordorigin="2698,3161" coordsize="10,20">
              <v:shape style="position:absolute;left:2698;top:3161;width:10;height:20" coordorigin="2698,3161" coordsize="10,20" path="m2698,3180l2708,3180,2708,3161,2698,3161,2698,3180xe" filled="true" fillcolor="#000000" stroked="false">
                <v:path arrowok="t"/>
                <v:fill type="solid"/>
              </v:shape>
            </v:group>
            <v:group style="position:absolute;left:2698;top:3180;width:10;height:20" coordorigin="2698,3180" coordsize="10,20">
              <v:shape style="position:absolute;left:2698;top:3180;width:10;height:20" coordorigin="2698,3180" coordsize="10,20" path="m2698,3200l2708,3200,2708,3180,2698,3180,2698,3200xe" filled="true" fillcolor="#000000" stroked="false">
                <v:path arrowok="t"/>
                <v:fill type="solid"/>
              </v:shape>
            </v:group>
            <v:group style="position:absolute;left:2698;top:3206;width:10;height:2" coordorigin="2698,3206" coordsize="10,2">
              <v:shape style="position:absolute;left:2698;top:3206;width:10;height:2" coordorigin="2698,3206" coordsize="10,0" path="m2698,3206l2708,3206e" filled="false" stroked="true" strokeweight=".599980pt" strokecolor="#000000">
                <v:path arrowok="t"/>
              </v:shape>
            </v:group>
            <v:group style="position:absolute;left:2698;top:3226;width:29;height:2" coordorigin="2698,3226" coordsize="29,2">
              <v:shape style="position:absolute;left:2698;top:3226;width:29;height:2" coordorigin="2698,3226" coordsize="29,0" path="m2698,3226l2727,3226e" filled="false" stroked="true" strokeweight="1.44pt" strokecolor="#000000">
                <v:path arrowok="t"/>
              </v:shape>
            </v:group>
            <v:group style="position:absolute;left:2727;top:3226;width:1080;height:2" coordorigin="2727,3226" coordsize="1080,2">
              <v:shape style="position:absolute;left:2727;top:3226;width:1080;height:2" coordorigin="2727,3226" coordsize="1080,0" path="m2727,3226l3807,3226e" filled="false" stroked="true" strokeweight="1.44pt" strokecolor="#000000">
                <v:path arrowok="t"/>
              </v:shape>
            </v:group>
            <v:group style="position:absolute;left:3807;top:2508;width:10;height:20" coordorigin="3807,2508" coordsize="10,20">
              <v:shape style="position:absolute;left:3807;top:2508;width:10;height:20" coordorigin="3807,2508" coordsize="10,20" path="m3807,2528l3817,2528,3817,2508,3807,2508,3807,2528xe" filled="true" fillcolor="#000000" stroked="false">
                <v:path arrowok="t"/>
                <v:fill type="solid"/>
              </v:shape>
            </v:group>
            <v:group style="position:absolute;left:3807;top:2528;width:10;height:20" coordorigin="3807,2528" coordsize="10,20">
              <v:shape style="position:absolute;left:3807;top:2528;width:10;height:20" coordorigin="3807,2528" coordsize="10,20" path="m3807,2547l3817,2547,3817,2528,3807,2528,3807,2547xe" filled="true" fillcolor="#000000" stroked="false">
                <v:path arrowok="t"/>
                <v:fill type="solid"/>
              </v:shape>
            </v:group>
            <v:group style="position:absolute;left:3807;top:2547;width:10;height:20" coordorigin="3807,2547" coordsize="10,20">
              <v:shape style="position:absolute;left:3807;top:2547;width:10;height:20" coordorigin="3807,2547" coordsize="10,20" path="m3807,2566l3817,2566,3817,2547,3807,2547,3807,2566xe" filled="true" fillcolor="#000000" stroked="false">
                <v:path arrowok="t"/>
                <v:fill type="solid"/>
              </v:shape>
            </v:group>
            <v:group style="position:absolute;left:3807;top:2566;width:10;height:20" coordorigin="3807,2566" coordsize="10,20">
              <v:shape style="position:absolute;left:3807;top:2566;width:10;height:20" coordorigin="3807,2566" coordsize="10,20" path="m3807,2585l3817,2585,3817,2566,3807,2566,3807,2585xe" filled="true" fillcolor="#000000" stroked="false">
                <v:path arrowok="t"/>
                <v:fill type="solid"/>
              </v:shape>
            </v:group>
            <v:group style="position:absolute;left:3807;top:2585;width:10;height:20" coordorigin="3807,2585" coordsize="10,20">
              <v:shape style="position:absolute;left:3807;top:2585;width:10;height:20" coordorigin="3807,2585" coordsize="10,20" path="m3807,2604l3817,2604,3817,2585,3807,2585,3807,2604xe" filled="true" fillcolor="#000000" stroked="false">
                <v:path arrowok="t"/>
                <v:fill type="solid"/>
              </v:shape>
            </v:group>
            <v:group style="position:absolute;left:3807;top:2604;width:10;height:20" coordorigin="3807,2604" coordsize="10,20">
              <v:shape style="position:absolute;left:3807;top:2604;width:10;height:20" coordorigin="3807,2604" coordsize="10,20" path="m3807,2624l3817,2624,3817,2604,3807,2604,3807,2624xe" filled="true" fillcolor="#000000" stroked="false">
                <v:path arrowok="t"/>
                <v:fill type="solid"/>
              </v:shape>
            </v:group>
            <v:group style="position:absolute;left:3807;top:2624;width:10;height:20" coordorigin="3807,2624" coordsize="10,20">
              <v:shape style="position:absolute;left:3807;top:2624;width:10;height:20" coordorigin="3807,2624" coordsize="10,20" path="m3807,2643l3817,2643,3817,2624,3807,2624,3807,2643xe" filled="true" fillcolor="#000000" stroked="false">
                <v:path arrowok="t"/>
                <v:fill type="solid"/>
              </v:shape>
            </v:group>
            <v:group style="position:absolute;left:3807;top:2643;width:10;height:20" coordorigin="3807,2643" coordsize="10,20">
              <v:shape style="position:absolute;left:3807;top:2643;width:10;height:20" coordorigin="3807,2643" coordsize="10,20" path="m3807,2662l3817,2662,3817,2643,3807,2643,3807,2662xe" filled="true" fillcolor="#000000" stroked="false">
                <v:path arrowok="t"/>
                <v:fill type="solid"/>
              </v:shape>
            </v:group>
            <v:group style="position:absolute;left:3807;top:2662;width:10;height:20" coordorigin="3807,2662" coordsize="10,20">
              <v:shape style="position:absolute;left:3807;top:2662;width:10;height:20" coordorigin="3807,2662" coordsize="10,20" path="m3807,2681l3817,2681,3817,2662,3807,2662,3807,2681xe" filled="true" fillcolor="#000000" stroked="false">
                <v:path arrowok="t"/>
                <v:fill type="solid"/>
              </v:shape>
            </v:group>
            <v:group style="position:absolute;left:3807;top:2681;width:10;height:20" coordorigin="3807,2681" coordsize="10,20">
              <v:shape style="position:absolute;left:3807;top:2681;width:10;height:20" coordorigin="3807,2681" coordsize="10,20" path="m3807,2700l3817,2700,3817,2681,3807,2681,3807,2700xe" filled="true" fillcolor="#000000" stroked="false">
                <v:path arrowok="t"/>
                <v:fill type="solid"/>
              </v:shape>
            </v:group>
            <v:group style="position:absolute;left:3807;top:2700;width:10;height:20" coordorigin="3807,2700" coordsize="10,20">
              <v:shape style="position:absolute;left:3807;top:2700;width:10;height:20" coordorigin="3807,2700" coordsize="10,20" path="m3807,2720l3817,2720,3817,2700,3807,2700,3807,2720xe" filled="true" fillcolor="#000000" stroked="false">
                <v:path arrowok="t"/>
                <v:fill type="solid"/>
              </v:shape>
            </v:group>
            <v:group style="position:absolute;left:3807;top:2720;width:10;height:20" coordorigin="3807,2720" coordsize="10,20">
              <v:shape style="position:absolute;left:3807;top:2720;width:10;height:20" coordorigin="3807,2720" coordsize="10,20" path="m3807,2739l3817,2739,3817,2720,3807,2720,3807,2739xe" filled="true" fillcolor="#000000" stroked="false">
                <v:path arrowok="t"/>
                <v:fill type="solid"/>
              </v:shape>
            </v:group>
            <v:group style="position:absolute;left:3807;top:2739;width:10;height:20" coordorigin="3807,2739" coordsize="10,20">
              <v:shape style="position:absolute;left:3807;top:2739;width:10;height:20" coordorigin="3807,2739" coordsize="10,20" path="m3807,2758l3817,2758,3817,2739,3807,2739,3807,2758xe" filled="true" fillcolor="#000000" stroked="false">
                <v:path arrowok="t"/>
                <v:fill type="solid"/>
              </v:shape>
            </v:group>
            <v:group style="position:absolute;left:3807;top:2758;width:10;height:20" coordorigin="3807,2758" coordsize="10,20">
              <v:shape style="position:absolute;left:3807;top:2758;width:10;height:20" coordorigin="3807,2758" coordsize="10,20" path="m3807,2777l3817,2777,3817,2758,3807,2758,3807,2777xe" filled="true" fillcolor="#000000" stroked="false">
                <v:path arrowok="t"/>
                <v:fill type="solid"/>
              </v:shape>
            </v:group>
            <v:group style="position:absolute;left:3807;top:2777;width:10;height:20" coordorigin="3807,2777" coordsize="10,20">
              <v:shape style="position:absolute;left:3807;top:2777;width:10;height:20" coordorigin="3807,2777" coordsize="10,20" path="m3807,2796l3817,2796,3817,2777,3807,2777,3807,2796xe" filled="true" fillcolor="#000000" stroked="false">
                <v:path arrowok="t"/>
                <v:fill type="solid"/>
              </v:shape>
            </v:group>
            <v:group style="position:absolute;left:3807;top:2796;width:10;height:20" coordorigin="3807,2796" coordsize="10,20">
              <v:shape style="position:absolute;left:3807;top:2796;width:10;height:20" coordorigin="3807,2796" coordsize="10,20" path="m3807,2816l3817,2816,3817,2796,3807,2796,3807,2816xe" filled="true" fillcolor="#000000" stroked="false">
                <v:path arrowok="t"/>
                <v:fill type="solid"/>
              </v:shape>
            </v:group>
            <v:group style="position:absolute;left:3807;top:2816;width:10;height:20" coordorigin="3807,2816" coordsize="10,20">
              <v:shape style="position:absolute;left:3807;top:2816;width:10;height:20" coordorigin="3807,2816" coordsize="10,20" path="m3807,2835l3817,2835,3817,2816,3807,2816,3807,2835xe" filled="true" fillcolor="#000000" stroked="false">
                <v:path arrowok="t"/>
                <v:fill type="solid"/>
              </v:shape>
            </v:group>
            <v:group style="position:absolute;left:3807;top:2835;width:10;height:20" coordorigin="3807,2835" coordsize="10,20">
              <v:shape style="position:absolute;left:3807;top:2835;width:10;height:20" coordorigin="3807,2835" coordsize="10,20" path="m3807,2854l3817,2854,3817,2835,3807,2835,3807,2854xe" filled="true" fillcolor="#000000" stroked="false">
                <v:path arrowok="t"/>
                <v:fill type="solid"/>
              </v:shape>
            </v:group>
            <v:group style="position:absolute;left:3807;top:2854;width:10;height:20" coordorigin="3807,2854" coordsize="10,20">
              <v:shape style="position:absolute;left:3807;top:2854;width:10;height:20" coordorigin="3807,2854" coordsize="10,20" path="m3807,2873l3817,2873,3817,2854,3807,2854,3807,2873xe" filled="true" fillcolor="#000000" stroked="false">
                <v:path arrowok="t"/>
                <v:fill type="solid"/>
              </v:shape>
            </v:group>
            <v:group style="position:absolute;left:3807;top:2873;width:10;height:20" coordorigin="3807,2873" coordsize="10,20">
              <v:shape style="position:absolute;left:3807;top:2873;width:10;height:20" coordorigin="3807,2873" coordsize="10,20" path="m3807,2892l3817,2892,3817,2873,3807,2873,3807,2892xe" filled="true" fillcolor="#000000" stroked="false">
                <v:path arrowok="t"/>
                <v:fill type="solid"/>
              </v:shape>
            </v:group>
            <v:group style="position:absolute;left:3807;top:2892;width:10;height:20" coordorigin="3807,2892" coordsize="10,20">
              <v:shape style="position:absolute;left:3807;top:2892;width:10;height:20" coordorigin="3807,2892" coordsize="10,20" path="m3807,2912l3817,2912,3817,2892,3807,2892,3807,2912xe" filled="true" fillcolor="#000000" stroked="false">
                <v:path arrowok="t"/>
                <v:fill type="solid"/>
              </v:shape>
            </v:group>
            <v:group style="position:absolute;left:3807;top:2912;width:10;height:20" coordorigin="3807,2912" coordsize="10,20">
              <v:shape style="position:absolute;left:3807;top:2912;width:10;height:20" coordorigin="3807,2912" coordsize="10,20" path="m3807,2931l3817,2931,3817,2912,3807,2912,3807,2931xe" filled="true" fillcolor="#000000" stroked="false">
                <v:path arrowok="t"/>
                <v:fill type="solid"/>
              </v:shape>
            </v:group>
            <v:group style="position:absolute;left:3807;top:2931;width:10;height:20" coordorigin="3807,2931" coordsize="10,20">
              <v:shape style="position:absolute;left:3807;top:2931;width:10;height:20" coordorigin="3807,2931" coordsize="10,20" path="m3807,2950l3817,2950,3817,2931,3807,2931,3807,2950xe" filled="true" fillcolor="#000000" stroked="false">
                <v:path arrowok="t"/>
                <v:fill type="solid"/>
              </v:shape>
            </v:group>
            <v:group style="position:absolute;left:3807;top:2950;width:10;height:20" coordorigin="3807,2950" coordsize="10,20">
              <v:shape style="position:absolute;left:3807;top:2950;width:10;height:20" coordorigin="3807,2950" coordsize="10,20" path="m3807,2969l3817,2969,3817,2950,3807,2950,3807,2969xe" filled="true" fillcolor="#000000" stroked="false">
                <v:path arrowok="t"/>
                <v:fill type="solid"/>
              </v:shape>
            </v:group>
            <v:group style="position:absolute;left:3807;top:2969;width:10;height:20" coordorigin="3807,2969" coordsize="10,20">
              <v:shape style="position:absolute;left:3807;top:2969;width:10;height:20" coordorigin="3807,2969" coordsize="10,20" path="m3807,2988l3817,2988,3817,2969,3807,2969,3807,2988xe" filled="true" fillcolor="#000000" stroked="false">
                <v:path arrowok="t"/>
                <v:fill type="solid"/>
              </v:shape>
            </v:group>
            <v:group style="position:absolute;left:3807;top:2988;width:10;height:20" coordorigin="3807,2988" coordsize="10,20">
              <v:shape style="position:absolute;left:3807;top:2988;width:10;height:20" coordorigin="3807,2988" coordsize="10,20" path="m3807,3008l3817,3008,3817,2988,3807,2988,3807,3008xe" filled="true" fillcolor="#000000" stroked="false">
                <v:path arrowok="t"/>
                <v:fill type="solid"/>
              </v:shape>
            </v:group>
            <v:group style="position:absolute;left:3807;top:3008;width:10;height:20" coordorigin="3807,3008" coordsize="10,20">
              <v:shape style="position:absolute;left:3807;top:3008;width:10;height:20" coordorigin="3807,3008" coordsize="10,20" path="m3807,3027l3817,3027,3817,3008,3807,3008,3807,3027xe" filled="true" fillcolor="#000000" stroked="false">
                <v:path arrowok="t"/>
                <v:fill type="solid"/>
              </v:shape>
            </v:group>
            <v:group style="position:absolute;left:3807;top:3027;width:10;height:20" coordorigin="3807,3027" coordsize="10,20">
              <v:shape style="position:absolute;left:3807;top:3027;width:10;height:20" coordorigin="3807,3027" coordsize="10,20" path="m3807,3046l3817,3046,3817,3027,3807,3027,3807,3046xe" filled="true" fillcolor="#000000" stroked="false">
                <v:path arrowok="t"/>
                <v:fill type="solid"/>
              </v:shape>
            </v:group>
            <v:group style="position:absolute;left:3807;top:3046;width:10;height:20" coordorigin="3807,3046" coordsize="10,20">
              <v:shape style="position:absolute;left:3807;top:3046;width:10;height:20" coordorigin="3807,3046" coordsize="10,20" path="m3807,3065l3817,3065,3817,3046,3807,3046,3807,3065xe" filled="true" fillcolor="#000000" stroked="false">
                <v:path arrowok="t"/>
                <v:fill type="solid"/>
              </v:shape>
            </v:group>
            <v:group style="position:absolute;left:3807;top:3065;width:10;height:20" coordorigin="3807,3065" coordsize="10,20">
              <v:shape style="position:absolute;left:3807;top:3065;width:10;height:20" coordorigin="3807,3065" coordsize="10,20" path="m3807,3084l3817,3084,3817,3065,3807,3065,3807,3084xe" filled="true" fillcolor="#000000" stroked="false">
                <v:path arrowok="t"/>
                <v:fill type="solid"/>
              </v:shape>
            </v:group>
            <v:group style="position:absolute;left:3807;top:3084;width:10;height:20" coordorigin="3807,3084" coordsize="10,20">
              <v:shape style="position:absolute;left:3807;top:3084;width:10;height:20" coordorigin="3807,3084" coordsize="10,20" path="m3807,3104l3817,3104,3817,3084,3807,3084,3807,3104xe" filled="true" fillcolor="#000000" stroked="false">
                <v:path arrowok="t"/>
                <v:fill type="solid"/>
              </v:shape>
            </v:group>
            <v:group style="position:absolute;left:3807;top:3104;width:10;height:20" coordorigin="3807,3104" coordsize="10,20">
              <v:shape style="position:absolute;left:3807;top:3104;width:10;height:20" coordorigin="3807,3104" coordsize="10,20" path="m3807,3123l3817,3123,3817,3104,3807,3104,3807,3123xe" filled="true" fillcolor="#000000" stroked="false">
                <v:path arrowok="t"/>
                <v:fill type="solid"/>
              </v:shape>
            </v:group>
            <v:group style="position:absolute;left:3807;top:3123;width:10;height:20" coordorigin="3807,3123" coordsize="10,20">
              <v:shape style="position:absolute;left:3807;top:3123;width:10;height:20" coordorigin="3807,3123" coordsize="10,20" path="m3807,3142l3817,3142,3817,3123,3807,3123,3807,3142xe" filled="true" fillcolor="#000000" stroked="false">
                <v:path arrowok="t"/>
                <v:fill type="solid"/>
              </v:shape>
            </v:group>
            <v:group style="position:absolute;left:3807;top:3142;width:10;height:20" coordorigin="3807,3142" coordsize="10,20">
              <v:shape style="position:absolute;left:3807;top:3142;width:10;height:20" coordorigin="3807,3142" coordsize="10,20" path="m3807,3161l3817,3161,3817,3142,3807,3142,3807,3161xe" filled="true" fillcolor="#000000" stroked="false">
                <v:path arrowok="t"/>
                <v:fill type="solid"/>
              </v:shape>
            </v:group>
            <v:group style="position:absolute;left:3807;top:3161;width:10;height:20" coordorigin="3807,3161" coordsize="10,20">
              <v:shape style="position:absolute;left:3807;top:3161;width:10;height:20" coordorigin="3807,3161" coordsize="10,20" path="m3807,3180l3817,3180,3817,3161,3807,3161,3807,3180xe" filled="true" fillcolor="#000000" stroked="false">
                <v:path arrowok="t"/>
                <v:fill type="solid"/>
              </v:shape>
            </v:group>
            <v:group style="position:absolute;left:3807;top:3180;width:10;height:20" coordorigin="3807,3180" coordsize="10,20">
              <v:shape style="position:absolute;left:3807;top:3180;width:10;height:20" coordorigin="3807,3180" coordsize="10,20" path="m3807,3200l3817,3200,3817,3180,3807,3180,3807,3200xe" filled="true" fillcolor="#000000" stroked="false">
                <v:path arrowok="t"/>
                <v:fill type="solid"/>
              </v:shape>
            </v:group>
            <v:group style="position:absolute;left:3807;top:3206;width:10;height:2" coordorigin="3807,3206" coordsize="10,2">
              <v:shape style="position:absolute;left:3807;top:3206;width:10;height:2" coordorigin="3807,3206" coordsize="10,0" path="m3807,3206l3817,3206e" filled="false" stroked="true" strokeweight=".599980pt" strokecolor="#000000">
                <v:path arrowok="t"/>
              </v:shape>
            </v:group>
            <v:group style="position:absolute;left:3807;top:3226;width:29;height:2" coordorigin="3807,3226" coordsize="29,2">
              <v:shape style="position:absolute;left:3807;top:3226;width:29;height:2" coordorigin="3807,3226" coordsize="29,0" path="m3807,3226l3836,3226e" filled="false" stroked="true" strokeweight="1.44pt" strokecolor="#000000">
                <v:path arrowok="t"/>
              </v:shape>
            </v:group>
            <v:group style="position:absolute;left:3836;top:3226;width:1532;height:2" coordorigin="3836,3226" coordsize="1532,2">
              <v:shape style="position:absolute;left:3836;top:3226;width:1532;height:2" coordorigin="3836,3226" coordsize="1532,0" path="m3836,3226l5367,3226e" filled="false" stroked="true" strokeweight="1.44pt" strokecolor="#000000">
                <v:path arrowok="t"/>
              </v:shape>
            </v:group>
            <v:group style="position:absolute;left:5367;top:2508;width:10;height:20" coordorigin="5367,2508" coordsize="10,20">
              <v:shape style="position:absolute;left:5367;top:2508;width:10;height:20" coordorigin="5367,2508" coordsize="10,20" path="m5367,2528l5377,2528,5377,2508,5367,2508,5367,2528xe" filled="true" fillcolor="#000000" stroked="false">
                <v:path arrowok="t"/>
                <v:fill type="solid"/>
              </v:shape>
            </v:group>
            <v:group style="position:absolute;left:5367;top:2528;width:10;height:20" coordorigin="5367,2528" coordsize="10,20">
              <v:shape style="position:absolute;left:5367;top:2528;width:10;height:20" coordorigin="5367,2528" coordsize="10,20" path="m5367,2547l5377,2547,5377,2528,5367,2528,5367,2547xe" filled="true" fillcolor="#000000" stroked="false">
                <v:path arrowok="t"/>
                <v:fill type="solid"/>
              </v:shape>
            </v:group>
            <v:group style="position:absolute;left:5367;top:2547;width:10;height:20" coordorigin="5367,2547" coordsize="10,20">
              <v:shape style="position:absolute;left:5367;top:2547;width:10;height:20" coordorigin="5367,2547" coordsize="10,20" path="m5367,2566l5377,2566,5377,2547,5367,2547,5367,2566xe" filled="true" fillcolor="#000000" stroked="false">
                <v:path arrowok="t"/>
                <v:fill type="solid"/>
              </v:shape>
            </v:group>
            <v:group style="position:absolute;left:5367;top:2566;width:10;height:20" coordorigin="5367,2566" coordsize="10,20">
              <v:shape style="position:absolute;left:5367;top:2566;width:10;height:20" coordorigin="5367,2566" coordsize="10,20" path="m5367,2585l5377,2585,5377,2566,5367,2566,5367,2585xe" filled="true" fillcolor="#000000" stroked="false">
                <v:path arrowok="t"/>
                <v:fill type="solid"/>
              </v:shape>
            </v:group>
            <v:group style="position:absolute;left:5367;top:2585;width:10;height:20" coordorigin="5367,2585" coordsize="10,20">
              <v:shape style="position:absolute;left:5367;top:2585;width:10;height:20" coordorigin="5367,2585" coordsize="10,20" path="m5367,2604l5377,2604,5377,2585,5367,2585,5367,2604xe" filled="true" fillcolor="#000000" stroked="false">
                <v:path arrowok="t"/>
                <v:fill type="solid"/>
              </v:shape>
            </v:group>
            <v:group style="position:absolute;left:5367;top:2604;width:10;height:20" coordorigin="5367,2604" coordsize="10,20">
              <v:shape style="position:absolute;left:5367;top:2604;width:10;height:20" coordorigin="5367,2604" coordsize="10,20" path="m5367,2624l5377,2624,5377,2604,5367,2604,5367,2624xe" filled="true" fillcolor="#000000" stroked="false">
                <v:path arrowok="t"/>
                <v:fill type="solid"/>
              </v:shape>
            </v:group>
            <v:group style="position:absolute;left:5367;top:2624;width:10;height:20" coordorigin="5367,2624" coordsize="10,20">
              <v:shape style="position:absolute;left:5367;top:2624;width:10;height:20" coordorigin="5367,2624" coordsize="10,20" path="m5367,2643l5377,2643,5377,2624,5367,2624,5367,2643xe" filled="true" fillcolor="#000000" stroked="false">
                <v:path arrowok="t"/>
                <v:fill type="solid"/>
              </v:shape>
            </v:group>
            <v:group style="position:absolute;left:5367;top:2643;width:10;height:20" coordorigin="5367,2643" coordsize="10,20">
              <v:shape style="position:absolute;left:5367;top:2643;width:10;height:20" coordorigin="5367,2643" coordsize="10,20" path="m5367,2662l5377,2662,5377,2643,5367,2643,5367,2662xe" filled="true" fillcolor="#000000" stroked="false">
                <v:path arrowok="t"/>
                <v:fill type="solid"/>
              </v:shape>
            </v:group>
            <v:group style="position:absolute;left:5367;top:2662;width:10;height:20" coordorigin="5367,2662" coordsize="10,20">
              <v:shape style="position:absolute;left:5367;top:2662;width:10;height:20" coordorigin="5367,2662" coordsize="10,20" path="m5367,2681l5377,2681,5377,2662,5367,2662,5367,2681xe" filled="true" fillcolor="#000000" stroked="false">
                <v:path arrowok="t"/>
                <v:fill type="solid"/>
              </v:shape>
            </v:group>
            <v:group style="position:absolute;left:5367;top:2681;width:10;height:20" coordorigin="5367,2681" coordsize="10,20">
              <v:shape style="position:absolute;left:5367;top:2681;width:10;height:20" coordorigin="5367,2681" coordsize="10,20" path="m5367,2700l5377,2700,5377,2681,5367,2681,5367,2700xe" filled="true" fillcolor="#000000" stroked="false">
                <v:path arrowok="t"/>
                <v:fill type="solid"/>
              </v:shape>
            </v:group>
            <v:group style="position:absolute;left:5367;top:2700;width:10;height:20" coordorigin="5367,2700" coordsize="10,20">
              <v:shape style="position:absolute;left:5367;top:2700;width:10;height:20" coordorigin="5367,2700" coordsize="10,20" path="m5367,2720l5377,2720,5377,2700,5367,2700,5367,2720xe" filled="true" fillcolor="#000000" stroked="false">
                <v:path arrowok="t"/>
                <v:fill type="solid"/>
              </v:shape>
            </v:group>
            <v:group style="position:absolute;left:5367;top:2720;width:10;height:20" coordorigin="5367,2720" coordsize="10,20">
              <v:shape style="position:absolute;left:5367;top:2720;width:10;height:20" coordorigin="5367,2720" coordsize="10,20" path="m5367,2739l5377,2739,5377,2720,5367,2720,5367,2739xe" filled="true" fillcolor="#000000" stroked="false">
                <v:path arrowok="t"/>
                <v:fill type="solid"/>
              </v:shape>
            </v:group>
            <v:group style="position:absolute;left:5367;top:2739;width:10;height:20" coordorigin="5367,2739" coordsize="10,20">
              <v:shape style="position:absolute;left:5367;top:2739;width:10;height:20" coordorigin="5367,2739" coordsize="10,20" path="m5367,2758l5377,2758,5377,2739,5367,2739,5367,2758xe" filled="true" fillcolor="#000000" stroked="false">
                <v:path arrowok="t"/>
                <v:fill type="solid"/>
              </v:shape>
            </v:group>
            <v:group style="position:absolute;left:5367;top:2758;width:10;height:20" coordorigin="5367,2758" coordsize="10,20">
              <v:shape style="position:absolute;left:5367;top:2758;width:10;height:20" coordorigin="5367,2758" coordsize="10,20" path="m5367,2777l5377,2777,5377,2758,5367,2758,5367,2777xe" filled="true" fillcolor="#000000" stroked="false">
                <v:path arrowok="t"/>
                <v:fill type="solid"/>
              </v:shape>
            </v:group>
            <v:group style="position:absolute;left:5367;top:2777;width:10;height:20" coordorigin="5367,2777" coordsize="10,20">
              <v:shape style="position:absolute;left:5367;top:2777;width:10;height:20" coordorigin="5367,2777" coordsize="10,20" path="m5367,2796l5377,2796,5377,2777,5367,2777,5367,2796xe" filled="true" fillcolor="#000000" stroked="false">
                <v:path arrowok="t"/>
                <v:fill type="solid"/>
              </v:shape>
            </v:group>
            <v:group style="position:absolute;left:5367;top:2796;width:10;height:20" coordorigin="5367,2796" coordsize="10,20">
              <v:shape style="position:absolute;left:5367;top:2796;width:10;height:20" coordorigin="5367,2796" coordsize="10,20" path="m5367,2816l5377,2816,5377,2796,5367,2796,5367,2816xe" filled="true" fillcolor="#000000" stroked="false">
                <v:path arrowok="t"/>
                <v:fill type="solid"/>
              </v:shape>
            </v:group>
            <v:group style="position:absolute;left:5367;top:2816;width:10;height:20" coordorigin="5367,2816" coordsize="10,20">
              <v:shape style="position:absolute;left:5367;top:2816;width:10;height:20" coordorigin="5367,2816" coordsize="10,20" path="m5367,2835l5377,2835,5377,2816,5367,2816,5367,2835xe" filled="true" fillcolor="#000000" stroked="false">
                <v:path arrowok="t"/>
                <v:fill type="solid"/>
              </v:shape>
            </v:group>
            <v:group style="position:absolute;left:5367;top:2835;width:10;height:20" coordorigin="5367,2835" coordsize="10,20">
              <v:shape style="position:absolute;left:5367;top:2835;width:10;height:20" coordorigin="5367,2835" coordsize="10,20" path="m5367,2854l5377,2854,5377,2835,5367,2835,5367,2854xe" filled="true" fillcolor="#000000" stroked="false">
                <v:path arrowok="t"/>
                <v:fill type="solid"/>
              </v:shape>
            </v:group>
            <v:group style="position:absolute;left:5367;top:2854;width:10;height:20" coordorigin="5367,2854" coordsize="10,20">
              <v:shape style="position:absolute;left:5367;top:2854;width:10;height:20" coordorigin="5367,2854" coordsize="10,20" path="m5367,2873l5377,2873,5377,2854,5367,2854,5367,2873xe" filled="true" fillcolor="#000000" stroked="false">
                <v:path arrowok="t"/>
                <v:fill type="solid"/>
              </v:shape>
            </v:group>
            <v:group style="position:absolute;left:5367;top:2873;width:10;height:20" coordorigin="5367,2873" coordsize="10,20">
              <v:shape style="position:absolute;left:5367;top:2873;width:10;height:20" coordorigin="5367,2873" coordsize="10,20" path="m5367,2892l5377,2892,5377,2873,5367,2873,5367,2892xe" filled="true" fillcolor="#000000" stroked="false">
                <v:path arrowok="t"/>
                <v:fill type="solid"/>
              </v:shape>
            </v:group>
            <v:group style="position:absolute;left:5367;top:2892;width:10;height:20" coordorigin="5367,2892" coordsize="10,20">
              <v:shape style="position:absolute;left:5367;top:2892;width:10;height:20" coordorigin="5367,2892" coordsize="10,20" path="m5367,2912l5377,2912,5377,2892,5367,2892,5367,2912xe" filled="true" fillcolor="#000000" stroked="false">
                <v:path arrowok="t"/>
                <v:fill type="solid"/>
              </v:shape>
            </v:group>
            <v:group style="position:absolute;left:5367;top:2912;width:10;height:20" coordorigin="5367,2912" coordsize="10,20">
              <v:shape style="position:absolute;left:5367;top:2912;width:10;height:20" coordorigin="5367,2912" coordsize="10,20" path="m5367,2931l5377,2931,5377,2912,5367,2912,5367,2931xe" filled="true" fillcolor="#000000" stroked="false">
                <v:path arrowok="t"/>
                <v:fill type="solid"/>
              </v:shape>
            </v:group>
            <v:group style="position:absolute;left:5367;top:2931;width:10;height:20" coordorigin="5367,2931" coordsize="10,20">
              <v:shape style="position:absolute;left:5367;top:2931;width:10;height:20" coordorigin="5367,2931" coordsize="10,20" path="m5367,2950l5377,2950,5377,2931,5367,2931,5367,2950xe" filled="true" fillcolor="#000000" stroked="false">
                <v:path arrowok="t"/>
                <v:fill type="solid"/>
              </v:shape>
            </v:group>
            <v:group style="position:absolute;left:5367;top:2950;width:10;height:20" coordorigin="5367,2950" coordsize="10,20">
              <v:shape style="position:absolute;left:5367;top:2950;width:10;height:20" coordorigin="5367,2950" coordsize="10,20" path="m5367,2969l5377,2969,5377,2950,5367,2950,5367,2969xe" filled="true" fillcolor="#000000" stroked="false">
                <v:path arrowok="t"/>
                <v:fill type="solid"/>
              </v:shape>
            </v:group>
            <v:group style="position:absolute;left:5367;top:2969;width:10;height:20" coordorigin="5367,2969" coordsize="10,20">
              <v:shape style="position:absolute;left:5367;top:2969;width:10;height:20" coordorigin="5367,2969" coordsize="10,20" path="m5367,2988l5377,2988,5377,2969,5367,2969,5367,2988xe" filled="true" fillcolor="#000000" stroked="false">
                <v:path arrowok="t"/>
                <v:fill type="solid"/>
              </v:shape>
            </v:group>
            <v:group style="position:absolute;left:5367;top:2988;width:10;height:20" coordorigin="5367,2988" coordsize="10,20">
              <v:shape style="position:absolute;left:5367;top:2988;width:10;height:20" coordorigin="5367,2988" coordsize="10,20" path="m5367,3008l5377,3008,5377,2988,5367,2988,5367,3008xe" filled="true" fillcolor="#000000" stroked="false">
                <v:path arrowok="t"/>
                <v:fill type="solid"/>
              </v:shape>
            </v:group>
            <v:group style="position:absolute;left:5367;top:3008;width:10;height:20" coordorigin="5367,3008" coordsize="10,20">
              <v:shape style="position:absolute;left:5367;top:3008;width:10;height:20" coordorigin="5367,3008" coordsize="10,20" path="m5367,3027l5377,3027,5377,3008,5367,3008,5367,3027xe" filled="true" fillcolor="#000000" stroked="false">
                <v:path arrowok="t"/>
                <v:fill type="solid"/>
              </v:shape>
            </v:group>
            <v:group style="position:absolute;left:5367;top:3027;width:10;height:20" coordorigin="5367,3027" coordsize="10,20">
              <v:shape style="position:absolute;left:5367;top:3027;width:10;height:20" coordorigin="5367,3027" coordsize="10,20" path="m5367,3046l5377,3046,5377,3027,5367,3027,5367,3046xe" filled="true" fillcolor="#000000" stroked="false">
                <v:path arrowok="t"/>
                <v:fill type="solid"/>
              </v:shape>
            </v:group>
            <v:group style="position:absolute;left:5367;top:3046;width:10;height:20" coordorigin="5367,3046" coordsize="10,20">
              <v:shape style="position:absolute;left:5367;top:3046;width:10;height:20" coordorigin="5367,3046" coordsize="10,20" path="m5367,3065l5377,3065,5377,3046,5367,3046,5367,3065xe" filled="true" fillcolor="#000000" stroked="false">
                <v:path arrowok="t"/>
                <v:fill type="solid"/>
              </v:shape>
            </v:group>
            <v:group style="position:absolute;left:5367;top:3065;width:10;height:20" coordorigin="5367,3065" coordsize="10,20">
              <v:shape style="position:absolute;left:5367;top:3065;width:10;height:20" coordorigin="5367,3065" coordsize="10,20" path="m5367,3084l5377,3084,5377,3065,5367,3065,5367,3084xe" filled="true" fillcolor="#000000" stroked="false">
                <v:path arrowok="t"/>
                <v:fill type="solid"/>
              </v:shape>
            </v:group>
            <v:group style="position:absolute;left:5367;top:3084;width:10;height:20" coordorigin="5367,3084" coordsize="10,20">
              <v:shape style="position:absolute;left:5367;top:3084;width:10;height:20" coordorigin="5367,3084" coordsize="10,20" path="m5367,3104l5377,3104,5377,3084,5367,3084,5367,3104xe" filled="true" fillcolor="#000000" stroked="false">
                <v:path arrowok="t"/>
                <v:fill type="solid"/>
              </v:shape>
            </v:group>
            <v:group style="position:absolute;left:5367;top:3104;width:10;height:20" coordorigin="5367,3104" coordsize="10,20">
              <v:shape style="position:absolute;left:5367;top:3104;width:10;height:20" coordorigin="5367,3104" coordsize="10,20" path="m5367,3123l5377,3123,5377,3104,5367,3104,5367,3123xe" filled="true" fillcolor="#000000" stroked="false">
                <v:path arrowok="t"/>
                <v:fill type="solid"/>
              </v:shape>
            </v:group>
            <v:group style="position:absolute;left:5367;top:3123;width:10;height:20" coordorigin="5367,3123" coordsize="10,20">
              <v:shape style="position:absolute;left:5367;top:3123;width:10;height:20" coordorigin="5367,3123" coordsize="10,20" path="m5367,3142l5377,3142,5377,3123,5367,3123,5367,3142xe" filled="true" fillcolor="#000000" stroked="false">
                <v:path arrowok="t"/>
                <v:fill type="solid"/>
              </v:shape>
            </v:group>
            <v:group style="position:absolute;left:5367;top:3142;width:10;height:20" coordorigin="5367,3142" coordsize="10,20">
              <v:shape style="position:absolute;left:5367;top:3142;width:10;height:20" coordorigin="5367,3142" coordsize="10,20" path="m5367,3161l5377,3161,5377,3142,5367,3142,5367,3161xe" filled="true" fillcolor="#000000" stroked="false">
                <v:path arrowok="t"/>
                <v:fill type="solid"/>
              </v:shape>
            </v:group>
            <v:group style="position:absolute;left:5367;top:3161;width:10;height:20" coordorigin="5367,3161" coordsize="10,20">
              <v:shape style="position:absolute;left:5367;top:3161;width:10;height:20" coordorigin="5367,3161" coordsize="10,20" path="m5367,3180l5377,3180,5377,3161,5367,3161,5367,3180xe" filled="true" fillcolor="#000000" stroked="false">
                <v:path arrowok="t"/>
                <v:fill type="solid"/>
              </v:shape>
            </v:group>
            <v:group style="position:absolute;left:5367;top:3180;width:10;height:20" coordorigin="5367,3180" coordsize="10,20">
              <v:shape style="position:absolute;left:5367;top:3180;width:10;height:20" coordorigin="5367,3180" coordsize="10,20" path="m5367,3200l5377,3200,5377,3180,5367,3180,5367,3200xe" filled="true" fillcolor="#000000" stroked="false">
                <v:path arrowok="t"/>
                <v:fill type="solid"/>
              </v:shape>
            </v:group>
            <v:group style="position:absolute;left:5367;top:3206;width:10;height:2" coordorigin="5367,3206" coordsize="10,2">
              <v:shape style="position:absolute;left:5367;top:3206;width:10;height:2" coordorigin="5367,3206" coordsize="10,0" path="m5367,3206l5377,3206e" filled="false" stroked="true" strokeweight=".599980pt" strokecolor="#000000">
                <v:path arrowok="t"/>
              </v:shape>
            </v:group>
            <v:group style="position:absolute;left:5367;top:3226;width:29;height:2" coordorigin="5367,3226" coordsize="29,2">
              <v:shape style="position:absolute;left:5367;top:3226;width:29;height:2" coordorigin="5367,3226" coordsize="29,0" path="m5367,3226l5396,3226e" filled="false" stroked="true" strokeweight="1.44pt" strokecolor="#000000">
                <v:path arrowok="t"/>
              </v:shape>
            </v:group>
            <v:group style="position:absolute;left:5396;top:3226;width:1227;height:2" coordorigin="5396,3226" coordsize="1227,2">
              <v:shape style="position:absolute;left:5396;top:3226;width:1227;height:2" coordorigin="5396,3226" coordsize="1227,0" path="m5396,3226l6623,3226e" filled="false" stroked="true" strokeweight="1.44pt" strokecolor="#000000">
                <v:path arrowok="t"/>
              </v:shape>
            </v:group>
            <v:group style="position:absolute;left:6623;top:2508;width:10;height:20" coordorigin="6623,2508" coordsize="10,20">
              <v:shape style="position:absolute;left:6623;top:2508;width:10;height:20" coordorigin="6623,2508" coordsize="10,20" path="m6623,2528l6633,2528,6633,2508,6623,2508,6623,2528xe" filled="true" fillcolor="#000000" stroked="false">
                <v:path arrowok="t"/>
                <v:fill type="solid"/>
              </v:shape>
            </v:group>
            <v:group style="position:absolute;left:6623;top:2528;width:10;height:20" coordorigin="6623,2528" coordsize="10,20">
              <v:shape style="position:absolute;left:6623;top:2528;width:10;height:20" coordorigin="6623,2528" coordsize="10,20" path="m6623,2547l6633,2547,6633,2528,6623,2528,6623,2547xe" filled="true" fillcolor="#000000" stroked="false">
                <v:path arrowok="t"/>
                <v:fill type="solid"/>
              </v:shape>
            </v:group>
            <v:group style="position:absolute;left:6623;top:2547;width:10;height:20" coordorigin="6623,2547" coordsize="10,20">
              <v:shape style="position:absolute;left:6623;top:2547;width:10;height:20" coordorigin="6623,2547" coordsize="10,20" path="m6623,2566l6633,2566,6633,2547,6623,2547,6623,2566xe" filled="true" fillcolor="#000000" stroked="false">
                <v:path arrowok="t"/>
                <v:fill type="solid"/>
              </v:shape>
            </v:group>
            <v:group style="position:absolute;left:6623;top:2566;width:10;height:20" coordorigin="6623,2566" coordsize="10,20">
              <v:shape style="position:absolute;left:6623;top:2566;width:10;height:20" coordorigin="6623,2566" coordsize="10,20" path="m6623,2585l6633,2585,6633,2566,6623,2566,6623,2585xe" filled="true" fillcolor="#000000" stroked="false">
                <v:path arrowok="t"/>
                <v:fill type="solid"/>
              </v:shape>
            </v:group>
            <v:group style="position:absolute;left:6623;top:2585;width:10;height:20" coordorigin="6623,2585" coordsize="10,20">
              <v:shape style="position:absolute;left:6623;top:2585;width:10;height:20" coordorigin="6623,2585" coordsize="10,20" path="m6623,2604l6633,2604,6633,2585,6623,2585,6623,2604xe" filled="true" fillcolor="#000000" stroked="false">
                <v:path arrowok="t"/>
                <v:fill type="solid"/>
              </v:shape>
            </v:group>
            <v:group style="position:absolute;left:6623;top:2604;width:10;height:20" coordorigin="6623,2604" coordsize="10,20">
              <v:shape style="position:absolute;left:6623;top:2604;width:10;height:20" coordorigin="6623,2604" coordsize="10,20" path="m6623,2624l6633,2624,6633,2604,6623,2604,6623,2624xe" filled="true" fillcolor="#000000" stroked="false">
                <v:path arrowok="t"/>
                <v:fill type="solid"/>
              </v:shape>
            </v:group>
            <v:group style="position:absolute;left:6623;top:2624;width:10;height:20" coordorigin="6623,2624" coordsize="10,20">
              <v:shape style="position:absolute;left:6623;top:2624;width:10;height:20" coordorigin="6623,2624" coordsize="10,20" path="m6623,2643l6633,2643,6633,2624,6623,2624,6623,2643xe" filled="true" fillcolor="#000000" stroked="false">
                <v:path arrowok="t"/>
                <v:fill type="solid"/>
              </v:shape>
            </v:group>
            <v:group style="position:absolute;left:6623;top:2643;width:10;height:20" coordorigin="6623,2643" coordsize="10,20">
              <v:shape style="position:absolute;left:6623;top:2643;width:10;height:20" coordorigin="6623,2643" coordsize="10,20" path="m6623,2662l6633,2662,6633,2643,6623,2643,6623,2662xe" filled="true" fillcolor="#000000" stroked="false">
                <v:path arrowok="t"/>
                <v:fill type="solid"/>
              </v:shape>
            </v:group>
            <v:group style="position:absolute;left:6623;top:2662;width:10;height:20" coordorigin="6623,2662" coordsize="10,20">
              <v:shape style="position:absolute;left:6623;top:2662;width:10;height:20" coordorigin="6623,2662" coordsize="10,20" path="m6623,2681l6633,2681,6633,2662,6623,2662,6623,2681xe" filled="true" fillcolor="#000000" stroked="false">
                <v:path arrowok="t"/>
                <v:fill type="solid"/>
              </v:shape>
            </v:group>
            <v:group style="position:absolute;left:6623;top:2681;width:10;height:20" coordorigin="6623,2681" coordsize="10,20">
              <v:shape style="position:absolute;left:6623;top:2681;width:10;height:20" coordorigin="6623,2681" coordsize="10,20" path="m6623,2700l6633,2700,6633,2681,6623,2681,6623,2700xe" filled="true" fillcolor="#000000" stroked="false">
                <v:path arrowok="t"/>
                <v:fill type="solid"/>
              </v:shape>
            </v:group>
            <v:group style="position:absolute;left:6623;top:2700;width:10;height:20" coordorigin="6623,2700" coordsize="10,20">
              <v:shape style="position:absolute;left:6623;top:2700;width:10;height:20" coordorigin="6623,2700" coordsize="10,20" path="m6623,2720l6633,2720,6633,2700,6623,2700,6623,2720xe" filled="true" fillcolor="#000000" stroked="false">
                <v:path arrowok="t"/>
                <v:fill type="solid"/>
              </v:shape>
            </v:group>
            <v:group style="position:absolute;left:6623;top:2720;width:10;height:20" coordorigin="6623,2720" coordsize="10,20">
              <v:shape style="position:absolute;left:6623;top:2720;width:10;height:20" coordorigin="6623,2720" coordsize="10,20" path="m6623,2739l6633,2739,6633,2720,6623,2720,6623,2739xe" filled="true" fillcolor="#000000" stroked="false">
                <v:path arrowok="t"/>
                <v:fill type="solid"/>
              </v:shape>
            </v:group>
            <v:group style="position:absolute;left:6623;top:2739;width:10;height:20" coordorigin="6623,2739" coordsize="10,20">
              <v:shape style="position:absolute;left:6623;top:2739;width:10;height:20" coordorigin="6623,2739" coordsize="10,20" path="m6623,2758l6633,2758,6633,2739,6623,2739,6623,2758xe" filled="true" fillcolor="#000000" stroked="false">
                <v:path arrowok="t"/>
                <v:fill type="solid"/>
              </v:shape>
            </v:group>
            <v:group style="position:absolute;left:6623;top:2758;width:10;height:20" coordorigin="6623,2758" coordsize="10,20">
              <v:shape style="position:absolute;left:6623;top:2758;width:10;height:20" coordorigin="6623,2758" coordsize="10,20" path="m6623,2777l6633,2777,6633,2758,6623,2758,6623,2777xe" filled="true" fillcolor="#000000" stroked="false">
                <v:path arrowok="t"/>
                <v:fill type="solid"/>
              </v:shape>
            </v:group>
            <v:group style="position:absolute;left:6623;top:2777;width:10;height:20" coordorigin="6623,2777" coordsize="10,20">
              <v:shape style="position:absolute;left:6623;top:2777;width:10;height:20" coordorigin="6623,2777" coordsize="10,20" path="m6623,2796l6633,2796,6633,2777,6623,2777,6623,2796xe" filled="true" fillcolor="#000000" stroked="false">
                <v:path arrowok="t"/>
                <v:fill type="solid"/>
              </v:shape>
            </v:group>
            <v:group style="position:absolute;left:6623;top:2796;width:10;height:20" coordorigin="6623,2796" coordsize="10,20">
              <v:shape style="position:absolute;left:6623;top:2796;width:10;height:20" coordorigin="6623,2796" coordsize="10,20" path="m6623,2816l6633,2816,6633,2796,6623,2796,6623,2816xe" filled="true" fillcolor="#000000" stroked="false">
                <v:path arrowok="t"/>
                <v:fill type="solid"/>
              </v:shape>
            </v:group>
            <v:group style="position:absolute;left:6623;top:2816;width:10;height:20" coordorigin="6623,2816" coordsize="10,20">
              <v:shape style="position:absolute;left:6623;top:2816;width:10;height:20" coordorigin="6623,2816" coordsize="10,20" path="m6623,2835l6633,2835,6633,2816,6623,2816,6623,2835xe" filled="true" fillcolor="#000000" stroked="false">
                <v:path arrowok="t"/>
                <v:fill type="solid"/>
              </v:shape>
            </v:group>
            <v:group style="position:absolute;left:6623;top:2835;width:10;height:20" coordorigin="6623,2835" coordsize="10,20">
              <v:shape style="position:absolute;left:6623;top:2835;width:10;height:20" coordorigin="6623,2835" coordsize="10,20" path="m6623,2854l6633,2854,6633,2835,6623,2835,6623,2854xe" filled="true" fillcolor="#000000" stroked="false">
                <v:path arrowok="t"/>
                <v:fill type="solid"/>
              </v:shape>
            </v:group>
            <v:group style="position:absolute;left:6623;top:2854;width:10;height:20" coordorigin="6623,2854" coordsize="10,20">
              <v:shape style="position:absolute;left:6623;top:2854;width:10;height:20" coordorigin="6623,2854" coordsize="10,20" path="m6623,2873l6633,2873,6633,2854,6623,2854,6623,2873xe" filled="true" fillcolor="#000000" stroked="false">
                <v:path arrowok="t"/>
                <v:fill type="solid"/>
              </v:shape>
            </v:group>
            <v:group style="position:absolute;left:6623;top:2873;width:10;height:20" coordorigin="6623,2873" coordsize="10,20">
              <v:shape style="position:absolute;left:6623;top:2873;width:10;height:20" coordorigin="6623,2873" coordsize="10,20" path="m6623,2892l6633,2892,6633,2873,6623,2873,6623,2892xe" filled="true" fillcolor="#000000" stroked="false">
                <v:path arrowok="t"/>
                <v:fill type="solid"/>
              </v:shape>
            </v:group>
            <v:group style="position:absolute;left:6623;top:2892;width:10;height:20" coordorigin="6623,2892" coordsize="10,20">
              <v:shape style="position:absolute;left:6623;top:2892;width:10;height:20" coordorigin="6623,2892" coordsize="10,20" path="m6623,2912l6633,2912,6633,2892,6623,2892,6623,2912xe" filled="true" fillcolor="#000000" stroked="false">
                <v:path arrowok="t"/>
                <v:fill type="solid"/>
              </v:shape>
            </v:group>
            <v:group style="position:absolute;left:6623;top:2912;width:10;height:20" coordorigin="6623,2912" coordsize="10,20">
              <v:shape style="position:absolute;left:6623;top:2912;width:10;height:20" coordorigin="6623,2912" coordsize="10,20" path="m6623,2931l6633,2931,6633,2912,6623,2912,6623,2931xe" filled="true" fillcolor="#000000" stroked="false">
                <v:path arrowok="t"/>
                <v:fill type="solid"/>
              </v:shape>
            </v:group>
            <v:group style="position:absolute;left:6623;top:2931;width:10;height:20" coordorigin="6623,2931" coordsize="10,20">
              <v:shape style="position:absolute;left:6623;top:2931;width:10;height:20" coordorigin="6623,2931" coordsize="10,20" path="m6623,2950l6633,2950,6633,2931,6623,2931,6623,2950xe" filled="true" fillcolor="#000000" stroked="false">
                <v:path arrowok="t"/>
                <v:fill type="solid"/>
              </v:shape>
            </v:group>
            <v:group style="position:absolute;left:6623;top:2950;width:10;height:20" coordorigin="6623,2950" coordsize="10,20">
              <v:shape style="position:absolute;left:6623;top:2950;width:10;height:20" coordorigin="6623,2950" coordsize="10,20" path="m6623,2969l6633,2969,6633,2950,6623,2950,6623,2969xe" filled="true" fillcolor="#000000" stroked="false">
                <v:path arrowok="t"/>
                <v:fill type="solid"/>
              </v:shape>
            </v:group>
            <v:group style="position:absolute;left:6623;top:2969;width:10;height:20" coordorigin="6623,2969" coordsize="10,20">
              <v:shape style="position:absolute;left:6623;top:2969;width:10;height:20" coordorigin="6623,2969" coordsize="10,20" path="m6623,2988l6633,2988,6633,2969,6623,2969,6623,2988xe" filled="true" fillcolor="#000000" stroked="false">
                <v:path arrowok="t"/>
                <v:fill type="solid"/>
              </v:shape>
            </v:group>
            <v:group style="position:absolute;left:6623;top:2988;width:10;height:20" coordorigin="6623,2988" coordsize="10,20">
              <v:shape style="position:absolute;left:6623;top:2988;width:10;height:20" coordorigin="6623,2988" coordsize="10,20" path="m6623,3008l6633,3008,6633,2988,6623,2988,6623,3008xe" filled="true" fillcolor="#000000" stroked="false">
                <v:path arrowok="t"/>
                <v:fill type="solid"/>
              </v:shape>
            </v:group>
            <v:group style="position:absolute;left:6623;top:3008;width:10;height:20" coordorigin="6623,3008" coordsize="10,20">
              <v:shape style="position:absolute;left:6623;top:3008;width:10;height:20" coordorigin="6623,3008" coordsize="10,20" path="m6623,3027l6633,3027,6633,3008,6623,3008,6623,3027xe" filled="true" fillcolor="#000000" stroked="false">
                <v:path arrowok="t"/>
                <v:fill type="solid"/>
              </v:shape>
            </v:group>
            <v:group style="position:absolute;left:6623;top:3027;width:10;height:20" coordorigin="6623,3027" coordsize="10,20">
              <v:shape style="position:absolute;left:6623;top:3027;width:10;height:20" coordorigin="6623,3027" coordsize="10,20" path="m6623,3046l6633,3046,6633,3027,6623,3027,6623,3046xe" filled="true" fillcolor="#000000" stroked="false">
                <v:path arrowok="t"/>
                <v:fill type="solid"/>
              </v:shape>
            </v:group>
            <v:group style="position:absolute;left:6623;top:3046;width:10;height:20" coordorigin="6623,3046" coordsize="10,20">
              <v:shape style="position:absolute;left:6623;top:3046;width:10;height:20" coordorigin="6623,3046" coordsize="10,20" path="m6623,3065l6633,3065,6633,3046,6623,3046,6623,3065xe" filled="true" fillcolor="#000000" stroked="false">
                <v:path arrowok="t"/>
                <v:fill type="solid"/>
              </v:shape>
            </v:group>
            <v:group style="position:absolute;left:6623;top:3065;width:10;height:20" coordorigin="6623,3065" coordsize="10,20">
              <v:shape style="position:absolute;left:6623;top:3065;width:10;height:20" coordorigin="6623,3065" coordsize="10,20" path="m6623,3084l6633,3084,6633,3065,6623,3065,6623,3084xe" filled="true" fillcolor="#000000" stroked="false">
                <v:path arrowok="t"/>
                <v:fill type="solid"/>
              </v:shape>
            </v:group>
            <v:group style="position:absolute;left:6623;top:3084;width:10;height:20" coordorigin="6623,3084" coordsize="10,20">
              <v:shape style="position:absolute;left:6623;top:3084;width:10;height:20" coordorigin="6623,3084" coordsize="10,20" path="m6623,3104l6633,3104,6633,3084,6623,3084,6623,3104xe" filled="true" fillcolor="#000000" stroked="false">
                <v:path arrowok="t"/>
                <v:fill type="solid"/>
              </v:shape>
            </v:group>
            <v:group style="position:absolute;left:6623;top:3104;width:10;height:20" coordorigin="6623,3104" coordsize="10,20">
              <v:shape style="position:absolute;left:6623;top:3104;width:10;height:20" coordorigin="6623,3104" coordsize="10,20" path="m6623,3123l6633,3123,6633,3104,6623,3104,6623,3123xe" filled="true" fillcolor="#000000" stroked="false">
                <v:path arrowok="t"/>
                <v:fill type="solid"/>
              </v:shape>
            </v:group>
            <v:group style="position:absolute;left:6623;top:3123;width:10;height:20" coordorigin="6623,3123" coordsize="10,20">
              <v:shape style="position:absolute;left:6623;top:3123;width:10;height:20" coordorigin="6623,3123" coordsize="10,20" path="m6623,3142l6633,3142,6633,3123,6623,3123,6623,3142xe" filled="true" fillcolor="#000000" stroked="false">
                <v:path arrowok="t"/>
                <v:fill type="solid"/>
              </v:shape>
            </v:group>
            <v:group style="position:absolute;left:6623;top:3142;width:10;height:20" coordorigin="6623,3142" coordsize="10,20">
              <v:shape style="position:absolute;left:6623;top:3142;width:10;height:20" coordorigin="6623,3142" coordsize="10,20" path="m6623,3161l6633,3161,6633,3142,6623,3142,6623,3161xe" filled="true" fillcolor="#000000" stroked="false">
                <v:path arrowok="t"/>
                <v:fill type="solid"/>
              </v:shape>
            </v:group>
            <v:group style="position:absolute;left:6623;top:3161;width:10;height:20" coordorigin="6623,3161" coordsize="10,20">
              <v:shape style="position:absolute;left:6623;top:3161;width:10;height:20" coordorigin="6623,3161" coordsize="10,20" path="m6623,3180l6633,3180,6633,3161,6623,3161,6623,3180xe" filled="true" fillcolor="#000000" stroked="false">
                <v:path arrowok="t"/>
                <v:fill type="solid"/>
              </v:shape>
            </v:group>
            <v:group style="position:absolute;left:6623;top:3180;width:10;height:20" coordorigin="6623,3180" coordsize="10,20">
              <v:shape style="position:absolute;left:6623;top:3180;width:10;height:20" coordorigin="6623,3180" coordsize="10,20" path="m6623,3200l6633,3200,6633,3180,6623,3180,6623,3200xe" filled="true" fillcolor="#000000" stroked="false">
                <v:path arrowok="t"/>
                <v:fill type="solid"/>
              </v:shape>
            </v:group>
            <v:group style="position:absolute;left:6623;top:3206;width:10;height:2" coordorigin="6623,3206" coordsize="10,2">
              <v:shape style="position:absolute;left:6623;top:3206;width:10;height:2" coordorigin="6623,3206" coordsize="10,0" path="m6623,3206l6633,3206e" filled="false" stroked="true" strokeweight=".599980pt" strokecolor="#000000">
                <v:path arrowok="t"/>
              </v:shape>
            </v:group>
            <v:group style="position:absolute;left:6623;top:3226;width:29;height:2" coordorigin="6623,3226" coordsize="29,2">
              <v:shape style="position:absolute;left:6623;top:3226;width:29;height:2" coordorigin="6623,3226" coordsize="29,0" path="m6623,3226l6652,3226e" filled="false" stroked="true" strokeweight="1.44pt" strokecolor="#000000">
                <v:path arrowok="t"/>
              </v:shape>
            </v:group>
            <v:group style="position:absolute;left:6652;top:3226;width:944;height:2" coordorigin="6652,3226" coordsize="944,2">
              <v:shape style="position:absolute;left:6652;top:3226;width:944;height:2" coordorigin="6652,3226" coordsize="944,0" path="m6652,3226l7595,3226e" filled="false" stroked="true" strokeweight="1.44pt" strokecolor="#000000">
                <v:path arrowok="t"/>
              </v:shape>
              <v:shape style="position:absolute;left:1712;top:153;width:1484;height:711" type="#_x0000_t202" filled="false" stroked="false">
                <v:textbox inset="0,0,0,0">
                  <w:txbxContent>
                    <w:p>
                      <w:pPr>
                        <w:spacing w:line="203" w:lineRule="exact" w:before="0"/>
                        <w:ind w:left="168"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日</w:t>
                      </w:r>
                    </w:p>
                    <w:p>
                      <w:pPr>
                        <w:spacing w:line="240" w:lineRule="auto" w:before="10"/>
                        <w:rPr>
                          <w:rFonts w:ascii="宋体" w:hAnsi="宋体" w:cs="宋体" w:eastAsia="宋体" w:hint="default"/>
                          <w:b/>
                          <w:bCs/>
                          <w:sz w:val="20"/>
                          <w:szCs w:val="20"/>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额</w:t>
                      </w:r>
                    </w:p>
                  </w:txbxContent>
                </v:textbox>
                <w10:wrap type="none"/>
              </v:shape>
              <v:shape style="position:absolute;left:2941;top:683;width:6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w:t>
                      </w:r>
                      <w:r>
                        <w:rPr>
                          <w:rFonts w:ascii="宋体" w:hAnsi="宋体" w:cs="宋体" w:eastAsia="宋体" w:hint="default"/>
                          <w:spacing w:val="1"/>
                          <w:sz w:val="18"/>
                          <w:szCs w:val="18"/>
                        </w:rPr>
                        <w:t> </w:t>
                      </w:r>
                      <w:r>
                        <w:rPr>
                          <w:rFonts w:ascii="宋体" w:hAnsi="宋体" w:cs="宋体" w:eastAsia="宋体" w:hint="default"/>
                          <w:sz w:val="18"/>
                          <w:szCs w:val="18"/>
                        </w:rPr>
                        <w:t>例％</w:t>
                      </w:r>
                    </w:p>
                  </w:txbxContent>
                </v:textbox>
                <w10:wrap type="none"/>
              </v:shape>
              <v:shape style="position:absolute;left:3920;top:153;width:1059;height:881" type="#_x0000_t202" filled="false" stroked="false">
                <v:textbox inset="0,0,0,0">
                  <w:txbxContent>
                    <w:p>
                      <w:pPr>
                        <w:spacing w:line="203" w:lineRule="exact" w:before="0"/>
                        <w:ind w:left="312" w:right="0" w:hanging="24"/>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p>
                      <w:pPr>
                        <w:spacing w:before="92"/>
                        <w:ind w:left="312" w:right="0" w:firstLine="0"/>
                        <w:jc w:val="left"/>
                        <w:rPr>
                          <w:rFonts w:ascii="宋体" w:hAnsi="宋体" w:cs="宋体" w:eastAsia="宋体" w:hint="default"/>
                          <w:sz w:val="18"/>
                          <w:szCs w:val="18"/>
                        </w:rPr>
                      </w:pPr>
                      <w:r>
                        <w:rPr>
                          <w:rFonts w:ascii="宋体" w:hAnsi="宋体" w:cs="宋体" w:eastAsia="宋体" w:hint="default"/>
                          <w:sz w:val="18"/>
                          <w:szCs w:val="18"/>
                        </w:rPr>
                        <w:t>增减变动</w:t>
                      </w:r>
                    </w:p>
                    <w:p>
                      <w:pPr>
                        <w:spacing w:before="115"/>
                        <w:ind w:left="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xbxContent>
                </v:textbox>
                <w10:wrap type="none"/>
              </v:shape>
              <v:shape style="position:absolute;left:5735;top:153;width:1499;height:200" type="#_x0000_t202" filled="false" stroked="false">
                <v:textbox inset="0,0,0,0">
                  <w:txbxContent>
                    <w:p>
                      <w:pPr>
                        <w:spacing w:line="200"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xbxContent>
                </v:textbox>
                <w10:wrap type="none"/>
              </v:shape>
              <v:shape style="position:absolute;left:194;top:50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投资者类别</w:t>
                      </w:r>
                    </w:p>
                  </w:txbxContent>
                </v:textbox>
                <w10:wrap type="none"/>
              </v:shape>
              <v:shape style="position:absolute;left:5682;top:68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r>
                    </w:p>
                  </w:txbxContent>
                </v:textbox>
                <w10:wrap type="none"/>
              </v:shape>
              <v:shape style="position:absolute;left:6135;top:68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额</w:t>
                      </w:r>
                    </w:p>
                  </w:txbxContent>
                </v:textbox>
                <w10:wrap type="none"/>
              </v:shape>
              <v:shape style="position:absolute;left:6839;top:683;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w:t>
                      </w:r>
                      <w:r>
                        <w:rPr>
                          <w:rFonts w:ascii="宋体" w:hAnsi="宋体" w:cs="宋体" w:eastAsia="宋体" w:hint="default"/>
                          <w:spacing w:val="1"/>
                          <w:sz w:val="18"/>
                          <w:szCs w:val="18"/>
                        </w:rPr>
                        <w:t> </w:t>
                      </w:r>
                      <w:r>
                        <w:rPr>
                          <w:rFonts w:ascii="宋体" w:hAnsi="宋体" w:cs="宋体" w:eastAsia="宋体" w:hint="default"/>
                          <w:sz w:val="18"/>
                          <w:szCs w:val="18"/>
                        </w:rPr>
                        <w:t>例</w:t>
                      </w:r>
                      <w:r>
                        <w:rPr>
                          <w:rFonts w:ascii="宋体" w:hAnsi="宋体" w:cs="宋体" w:eastAsia="宋体" w:hint="default"/>
                          <w:sz w:val="18"/>
                          <w:szCs w:val="18"/>
                        </w:rPr>
                        <w:t>%</w:t>
                      </w:r>
                    </w:p>
                  </w:txbxContent>
                </v:textbox>
                <w10:wrap type="none"/>
              </v:shape>
              <v:shape style="position:absolute;left:137;top:13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法人股东</w:t>
                      </w:r>
                    </w:p>
                  </w:txbxContent>
                </v:textbox>
                <w10:wrap type="none"/>
              </v:shape>
              <v:shape style="position:absolute;left:1549;top:1408;width:1047;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76,433,640.00</w:t>
                      </w:r>
                    </w:p>
                  </w:txbxContent>
                </v:textbox>
                <w10:wrap type="none"/>
              </v:shape>
              <v:shape style="position:absolute;left:3205;top:1408;width:50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84.926</w:t>
                      </w:r>
                    </w:p>
                  </w:txbxContent>
                </v:textbox>
                <w10:wrap type="none"/>
              </v:shape>
              <v:shape style="position:absolute;left:3209;top:2119;width:49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2"/>
                          <w:sz w:val="18"/>
                        </w:rPr>
                        <w:t>15.074</w:t>
                      </w:r>
                    </w:p>
                  </w:txbxContent>
                </v:textbox>
                <w10:wrap type="none"/>
              </v:shape>
              <v:shape style="position:absolute;left:5559;top:1233;width:960;height:1950" type="#_x0000_t202" filled="false" stroked="false">
                <v:textbox inset="0,0,0,0">
                  <w:txbxContent>
                    <w:p>
                      <w:pPr>
                        <w:spacing w:line="183" w:lineRule="exact" w:before="0"/>
                        <w:ind w:left="0" w:right="0" w:firstLine="0"/>
                        <w:jc w:val="right"/>
                        <w:rPr>
                          <w:rFonts w:ascii="Calibri" w:hAnsi="Calibri" w:cs="Calibri" w:eastAsia="Calibri" w:hint="default"/>
                          <w:sz w:val="18"/>
                          <w:szCs w:val="18"/>
                        </w:rPr>
                      </w:pPr>
                      <w:r>
                        <w:rPr>
                          <w:rFonts w:ascii="Calibri"/>
                          <w:spacing w:val="-1"/>
                          <w:sz w:val="18"/>
                        </w:rPr>
                        <w:t>76,433,640.0</w:t>
                      </w:r>
                    </w:p>
                    <w:p>
                      <w:pPr>
                        <w:spacing w:before="131"/>
                        <w:ind w:left="0" w:right="0" w:firstLine="0"/>
                        <w:jc w:val="right"/>
                        <w:rPr>
                          <w:rFonts w:ascii="Calibri" w:hAnsi="Calibri" w:cs="Calibri" w:eastAsia="Calibri" w:hint="default"/>
                          <w:sz w:val="18"/>
                          <w:szCs w:val="18"/>
                        </w:rPr>
                      </w:pPr>
                      <w:r>
                        <w:rPr>
                          <w:rFonts w:ascii="Calibri"/>
                          <w:sz w:val="18"/>
                        </w:rPr>
                        <w:t>0</w:t>
                      </w:r>
                    </w:p>
                    <w:p>
                      <w:pPr>
                        <w:spacing w:before="140"/>
                        <w:ind w:left="0" w:right="0" w:firstLine="0"/>
                        <w:jc w:val="right"/>
                        <w:rPr>
                          <w:rFonts w:ascii="Calibri" w:hAnsi="Calibri" w:cs="Calibri" w:eastAsia="Calibri" w:hint="default"/>
                          <w:sz w:val="18"/>
                          <w:szCs w:val="18"/>
                        </w:rPr>
                      </w:pPr>
                      <w:r>
                        <w:rPr>
                          <w:rFonts w:ascii="Calibri"/>
                          <w:sz w:val="18"/>
                        </w:rPr>
                        <w:t>13,566,360.0</w:t>
                      </w:r>
                    </w:p>
                    <w:p>
                      <w:pPr>
                        <w:spacing w:before="130"/>
                        <w:ind w:left="0" w:right="0" w:firstLine="0"/>
                        <w:jc w:val="right"/>
                        <w:rPr>
                          <w:rFonts w:ascii="Calibri" w:hAnsi="Calibri" w:cs="Calibri" w:eastAsia="Calibri" w:hint="default"/>
                          <w:sz w:val="18"/>
                          <w:szCs w:val="18"/>
                        </w:rPr>
                      </w:pPr>
                      <w:r>
                        <w:rPr>
                          <w:rFonts w:ascii="Calibri"/>
                          <w:sz w:val="18"/>
                        </w:rPr>
                        <w:t>0</w:t>
                      </w:r>
                    </w:p>
                    <w:p>
                      <w:pPr>
                        <w:spacing w:before="140"/>
                        <w:ind w:left="0" w:right="0" w:firstLine="0"/>
                        <w:jc w:val="right"/>
                        <w:rPr>
                          <w:rFonts w:ascii="Calibri" w:hAnsi="Calibri" w:cs="Calibri" w:eastAsia="Calibri" w:hint="default"/>
                          <w:sz w:val="18"/>
                          <w:szCs w:val="18"/>
                        </w:rPr>
                      </w:pPr>
                      <w:r>
                        <w:rPr>
                          <w:rFonts w:ascii="Calibri"/>
                          <w:sz w:val="18"/>
                        </w:rPr>
                        <w:t>90,000,000.0</w:t>
                      </w:r>
                    </w:p>
                    <w:p>
                      <w:pPr>
                        <w:spacing w:line="216" w:lineRule="exact" w:before="128"/>
                        <w:ind w:left="0" w:right="0" w:firstLine="0"/>
                        <w:jc w:val="right"/>
                        <w:rPr>
                          <w:rFonts w:ascii="Calibri" w:hAnsi="Calibri" w:cs="Calibri" w:eastAsia="Calibri" w:hint="default"/>
                          <w:sz w:val="18"/>
                          <w:szCs w:val="18"/>
                        </w:rPr>
                      </w:pPr>
                      <w:r>
                        <w:rPr>
                          <w:rFonts w:ascii="Calibri"/>
                          <w:sz w:val="18"/>
                        </w:rPr>
                        <w:t>0</w:t>
                      </w:r>
                    </w:p>
                  </w:txbxContent>
                </v:textbox>
                <w10:wrap type="none"/>
              </v:shape>
              <v:shape style="position:absolute;left:6986;top:1408;width:50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84.926</w:t>
                      </w:r>
                    </w:p>
                  </w:txbxContent>
                </v:textbox>
                <w10:wrap type="none"/>
              </v:shape>
              <v:shape style="position:absolute;left:137;top:209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自然人股东</w:t>
                      </w:r>
                    </w:p>
                  </w:txbxContent>
                </v:textbox>
                <w10:wrap type="none"/>
              </v:shape>
              <v:shape style="position:absolute;left:1546;top:2119;width:104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13,566,360.00</w:t>
                      </w:r>
                    </w:p>
                  </w:txbxContent>
                </v:textbox>
                <w10:wrap type="none"/>
              </v:shape>
              <v:shape style="position:absolute;left:6990;top:2119;width:49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2"/>
                          <w:sz w:val="18"/>
                        </w:rPr>
                        <w:t>15.074</w:t>
                      </w:r>
                    </w:p>
                  </w:txbxContent>
                </v:textbox>
                <w10:wrap type="none"/>
              </v:shape>
              <v:shape style="position:absolute;left:329;top:281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782;top:281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1546;top:2829;width:104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90,000,000.00</w:t>
                      </w:r>
                    </w:p>
                  </w:txbxContent>
                </v:textbox>
                <w10:wrap type="none"/>
              </v:shape>
              <v:shape style="position:absolute;left:3111;top:2829;width:594;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100.000</w:t>
                      </w:r>
                    </w:p>
                  </w:txbxContent>
                </v:textbox>
                <w10:wrap type="none"/>
              </v:shape>
              <v:shape style="position:absolute;left:6892;top:2829;width:594;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100.000</w:t>
                      </w:r>
                    </w:p>
                  </w:txbxContent>
                </v:textbox>
                <w10:wrap type="none"/>
              </v:shape>
            </v:group>
          </v:group>
        </w:pict>
      </w:r>
      <w:r>
        <w:rPr>
          <w:rFonts w:ascii="宋体" w:hAnsi="宋体" w:cs="宋体" w:eastAsia="宋体" w:hint="default"/>
          <w:position w:val="-64"/>
          <w:sz w:val="20"/>
          <w:szCs w:val="20"/>
        </w:rPr>
      </w:r>
    </w:p>
    <w:p>
      <w:pPr>
        <w:spacing w:line="240" w:lineRule="auto" w:before="10"/>
        <w:rPr>
          <w:rFonts w:ascii="宋体" w:hAnsi="宋体" w:cs="宋体" w:eastAsia="宋体" w:hint="default"/>
          <w:b/>
          <w:bCs/>
          <w:sz w:val="27"/>
          <w:szCs w:val="27"/>
        </w:rPr>
      </w:pPr>
    </w:p>
    <w:p>
      <w:pPr>
        <w:spacing w:before="36"/>
        <w:ind w:left="2429" w:right="1679" w:firstLine="0"/>
        <w:jc w:val="left"/>
        <w:rPr>
          <w:rFonts w:ascii="宋体" w:hAnsi="宋体" w:cs="宋体" w:eastAsia="宋体" w:hint="default"/>
          <w:sz w:val="21"/>
          <w:szCs w:val="21"/>
        </w:rPr>
      </w:pPr>
      <w:r>
        <w:rPr/>
        <w:pict>
          <v:group style="position:absolute;margin-left:119.779999pt;margin-top:17.543663pt;width:382.2pt;height:19.6pt;mso-position-horizontal-relative:page;mso-position-vertical-relative:paragraph;z-index:-1135000" coordorigin="2396,351" coordsize="7644,392">
            <v:group style="position:absolute;left:2410;top:365;width:2934;height:2" coordorigin="2410,365" coordsize="2934,2">
              <v:shape style="position:absolute;left:2410;top:365;width:2934;height:2" coordorigin="2410,365" coordsize="2934,0" path="m2410,365l5343,365e" filled="false" stroked="true" strokeweight="1.44pt" strokecolor="#000000">
                <v:path arrowok="t"/>
              </v:shape>
              <v:shape style="position:absolute;left:5343;top:380;width:10;height:2" type="#_x0000_t75" stroked="false">
                <v:imagedata r:id="rId511" o:title=""/>
              </v:shape>
            </v:group>
            <v:group style="position:absolute;left:5343;top:365;width:29;height:2" coordorigin="5343,365" coordsize="29,2">
              <v:shape style="position:absolute;left:5343;top:365;width:29;height:2" coordorigin="5343,365" coordsize="29,0" path="m5343,365l5372,365e" filled="false" stroked="true" strokeweight="1.44pt" strokecolor="#000000">
                <v:path arrowok="t"/>
              </v:shape>
            </v:group>
            <v:group style="position:absolute;left:5372;top:365;width:4653;height:2" coordorigin="5372,365" coordsize="4653,2">
              <v:shape style="position:absolute;left:5372;top:365;width:4653;height:2" coordorigin="5372,365" coordsize="4653,0" path="m5372,365l10024,365e" filled="false" stroked="true" strokeweight="1.44pt" strokecolor="#000000">
                <v:path arrowok="t"/>
              </v:shape>
            </v:group>
            <v:group style="position:absolute;left:5343;top:382;width:10;height:20" coordorigin="5343,382" coordsize="10,20">
              <v:shape style="position:absolute;left:5343;top:382;width:10;height:20" coordorigin="5343,382" coordsize="10,20" path="m5343,401l5353,401,5353,382,5343,382,5343,401xe" filled="true" fillcolor="#000000" stroked="false">
                <v:path arrowok="t"/>
                <v:fill type="solid"/>
              </v:shape>
            </v:group>
            <v:group style="position:absolute;left:5343;top:401;width:10;height:20" coordorigin="5343,401" coordsize="10,20">
              <v:shape style="position:absolute;left:5343;top:401;width:10;height:20" coordorigin="5343,401" coordsize="10,20" path="m5343,420l5353,420,5353,401,5343,401,5343,420xe" filled="true" fillcolor="#000000" stroked="false">
                <v:path arrowok="t"/>
                <v:fill type="solid"/>
              </v:shape>
            </v:group>
            <v:group style="position:absolute;left:5343;top:420;width:10;height:20" coordorigin="5343,420" coordsize="10,20">
              <v:shape style="position:absolute;left:5343;top:420;width:10;height:20" coordorigin="5343,420" coordsize="10,20" path="m5343,440l5353,440,5353,420,5343,420,5343,440xe" filled="true" fillcolor="#000000" stroked="false">
                <v:path arrowok="t"/>
                <v:fill type="solid"/>
              </v:shape>
            </v:group>
            <v:group style="position:absolute;left:5343;top:440;width:10;height:20" coordorigin="5343,440" coordsize="10,20">
              <v:shape style="position:absolute;left:5343;top:440;width:10;height:20" coordorigin="5343,440" coordsize="10,20" path="m5343,459l5353,459,5353,440,5343,440,5343,459xe" filled="true" fillcolor="#000000" stroked="false">
                <v:path arrowok="t"/>
                <v:fill type="solid"/>
              </v:shape>
            </v:group>
            <v:group style="position:absolute;left:5343;top:459;width:10;height:20" coordorigin="5343,459" coordsize="10,20">
              <v:shape style="position:absolute;left:5343;top:459;width:10;height:20" coordorigin="5343,459" coordsize="10,20" path="m5343,478l5353,478,5353,459,5343,459,5343,478xe" filled="true" fillcolor="#000000" stroked="false">
                <v:path arrowok="t"/>
                <v:fill type="solid"/>
              </v:shape>
            </v:group>
            <v:group style="position:absolute;left:5343;top:478;width:10;height:20" coordorigin="5343,478" coordsize="10,20">
              <v:shape style="position:absolute;left:5343;top:478;width:10;height:20" coordorigin="5343,478" coordsize="10,20" path="m5343,497l5353,497,5353,478,5343,478,5343,497xe" filled="true" fillcolor="#000000" stroked="false">
                <v:path arrowok="t"/>
                <v:fill type="solid"/>
              </v:shape>
            </v:group>
            <v:group style="position:absolute;left:5343;top:497;width:10;height:20" coordorigin="5343,497" coordsize="10,20">
              <v:shape style="position:absolute;left:5343;top:497;width:10;height:20" coordorigin="5343,497" coordsize="10,20" path="m5343,516l5353,516,5353,497,5343,497,5343,516xe" filled="true" fillcolor="#000000" stroked="false">
                <v:path arrowok="t"/>
                <v:fill type="solid"/>
              </v:shape>
            </v:group>
            <v:group style="position:absolute;left:5343;top:516;width:10;height:20" coordorigin="5343,516" coordsize="10,20">
              <v:shape style="position:absolute;left:5343;top:516;width:10;height:20" coordorigin="5343,516" coordsize="10,20" path="m5343,536l5353,536,5353,516,5343,516,5343,536xe" filled="true" fillcolor="#000000" stroked="false">
                <v:path arrowok="t"/>
                <v:fill type="solid"/>
              </v:shape>
            </v:group>
            <v:group style="position:absolute;left:5343;top:536;width:10;height:20" coordorigin="5343,536" coordsize="10,20">
              <v:shape style="position:absolute;left:5343;top:536;width:10;height:20" coordorigin="5343,536" coordsize="10,20" path="m5343,555l5353,555,5353,536,5343,536,5343,555xe" filled="true" fillcolor="#000000" stroked="false">
                <v:path arrowok="t"/>
                <v:fill type="solid"/>
              </v:shape>
            </v:group>
            <v:group style="position:absolute;left:5343;top:555;width:10;height:20" coordorigin="5343,555" coordsize="10,20">
              <v:shape style="position:absolute;left:5343;top:555;width:10;height:20" coordorigin="5343,555" coordsize="10,20" path="m5343,574l5353,574,5353,555,5343,555,5343,574xe" filled="true" fillcolor="#000000" stroked="false">
                <v:path arrowok="t"/>
                <v:fill type="solid"/>
              </v:shape>
            </v:group>
            <v:group style="position:absolute;left:5343;top:574;width:10;height:20" coordorigin="5343,574" coordsize="10,20">
              <v:shape style="position:absolute;left:5343;top:574;width:10;height:20" coordorigin="5343,574" coordsize="10,20" path="m5343,593l5353,593,5353,574,5343,574,5343,593xe" filled="true" fillcolor="#000000" stroked="false">
                <v:path arrowok="t"/>
                <v:fill type="solid"/>
              </v:shape>
            </v:group>
            <v:group style="position:absolute;left:5343;top:593;width:10;height:20" coordorigin="5343,593" coordsize="10,20">
              <v:shape style="position:absolute;left:5343;top:593;width:10;height:20" coordorigin="5343,593" coordsize="10,20" path="m5343,612l5353,612,5353,593,5343,593,5343,612xe" filled="true" fillcolor="#000000" stroked="false">
                <v:path arrowok="t"/>
                <v:fill type="solid"/>
              </v:shape>
            </v:group>
            <v:group style="position:absolute;left:5343;top:612;width:10;height:20" coordorigin="5343,612" coordsize="10,20">
              <v:shape style="position:absolute;left:5343;top:612;width:10;height:20" coordorigin="5343,612" coordsize="10,20" path="m5343,632l5353,632,5353,612,5343,612,5343,632xe" filled="true" fillcolor="#000000" stroked="false">
                <v:path arrowok="t"/>
                <v:fill type="solid"/>
              </v:shape>
              <v:shape style="position:absolute;left:5334;top:632;width:4691;height:110" type="#_x0000_t75" stroked="false">
                <v:imagedata r:id="rId512" o:title=""/>
              </v:shape>
              <v:shape style="position:absolute;left:2396;top:351;width:7644;height:392" type="#_x0000_t202" filled="false" stroked="false">
                <v:textbox inset="0,0,0,0">
                  <w:txbxContent>
                    <w:p>
                      <w:pPr>
                        <w:spacing w:before="99"/>
                        <w:ind w:left="4539"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xbxContent>
                </v:textbox>
                <w10:wrap type="none"/>
              </v:shape>
            </v:group>
            <w10:wrap type="none"/>
          </v:group>
        </w:pict>
      </w:r>
      <w:r>
        <w:rPr/>
        <w:pict>
          <v:group style="position:absolute;margin-left:120.5pt;margin-top:49.583702pt;width:380.75pt;height:5.55pt;mso-position-horizontal-relative:page;mso-position-vertical-relative:paragraph;z-index:-1134976" coordorigin="2410,992" coordsize="7615,111">
            <v:shape style="position:absolute;left:2410;top:992;width:2953;height:110" type="#_x0000_t75" stroked="false">
              <v:imagedata r:id="rId513" o:title=""/>
            </v:shape>
            <v:shape style="position:absolute;left:5339;top:1088;width:2422;height:14" type="#_x0000_t75" stroked="false">
              <v:imagedata r:id="rId514" o:title=""/>
            </v:shape>
            <v:shape style="position:absolute;left:7746;top:1092;width:2278;height:10" type="#_x0000_t75" stroked="false">
              <v:imagedata r:id="rId515" o:title=""/>
            </v:shape>
            <w10:wrap type="none"/>
          </v:group>
        </w:pict>
      </w:r>
      <w:r>
        <w:rPr/>
        <w:pict>
          <v:group style="position:absolute;margin-left:120.5pt;margin-top:67.583702pt;width:380.75pt;height:5.55pt;mso-position-horizontal-relative:page;mso-position-vertical-relative:paragraph;z-index:-1134952" coordorigin="2410,1352" coordsize="7615,111">
            <v:shape style="position:absolute;left:2410;top:1352;width:2953;height:110" type="#_x0000_t75" stroked="false">
              <v:imagedata r:id="rId513" o:title=""/>
            </v:shape>
            <v:shape style="position:absolute;left:5339;top:1448;width:2422;height:14" type="#_x0000_t75" stroked="false">
              <v:imagedata r:id="rId514" o:title=""/>
            </v:shape>
            <v:shape style="position:absolute;left:7746;top:1452;width:2278;height:10" type="#_x0000_t75" stroked="false">
              <v:imagedata r:id="rId515" o:title=""/>
            </v:shape>
            <w10:wrap type="none"/>
          </v:group>
        </w:pict>
      </w:r>
      <w:r>
        <w:rPr/>
        <w:pict>
          <v:group style="position:absolute;margin-left:120.5pt;margin-top:85.613701pt;width:380.75pt;height:5.55pt;mso-position-horizontal-relative:page;mso-position-vertical-relative:paragraph;z-index:-1134928" coordorigin="2410,1712" coordsize="7615,111">
            <v:shape style="position:absolute;left:2410;top:1712;width:2953;height:110" type="#_x0000_t75" stroked="false">
              <v:imagedata r:id="rId489" o:title=""/>
            </v:shape>
            <v:shape style="position:absolute;left:5339;top:1808;width:2422;height:14" type="#_x0000_t75" stroked="false">
              <v:imagedata r:id="rId490" o:title=""/>
            </v:shape>
            <v:shape style="position:absolute;left:7746;top:1813;width:2278;height:10" type="#_x0000_t75" stroked="false">
              <v:imagedata r:id="rId491" o:title=""/>
            </v:shape>
            <w10:wrap type="none"/>
          </v:group>
        </w:pict>
      </w:r>
      <w:r>
        <w:rPr/>
        <w:pict>
          <v:group style="position:absolute;margin-left:120.5pt;margin-top:103.613701pt;width:380.75pt;height:5.55pt;mso-position-horizontal-relative:page;mso-position-vertical-relative:paragraph;z-index:-1134904" coordorigin="2410,2072" coordsize="7615,111">
            <v:shape style="position:absolute;left:2410;top:2072;width:2953;height:110" type="#_x0000_t75" stroked="false">
              <v:imagedata r:id="rId489" o:title=""/>
            </v:shape>
            <v:shape style="position:absolute;left:5339;top:2168;width:2422;height:14" type="#_x0000_t75" stroked="false">
              <v:imagedata r:id="rId490" o:title=""/>
            </v:shape>
            <v:shape style="position:absolute;left:7746;top:2173;width:2278;height:10" type="#_x0000_t75" stroked="false">
              <v:imagedata r:id="rId491" o:title=""/>
            </v:shape>
            <w10:wrap type="none"/>
          </v:group>
        </w:pict>
      </w:r>
      <w:r>
        <w:rPr>
          <w:rFonts w:ascii="宋体" w:hAnsi="宋体" w:cs="宋体" w:eastAsia="宋体" w:hint="default"/>
          <w:b/>
          <w:bCs/>
          <w:sz w:val="21"/>
          <w:szCs w:val="21"/>
        </w:rPr>
        <w:t>截止</w:t>
      </w:r>
      <w:r>
        <w:rPr>
          <w:rFonts w:ascii="宋体" w:hAnsi="宋体" w:cs="宋体" w:eastAsia="宋体" w:hint="default"/>
          <w:b/>
          <w:bCs/>
          <w:spacing w:val="-54"/>
          <w:sz w:val="21"/>
          <w:szCs w:val="21"/>
        </w:rPr>
        <w:t> </w:t>
      </w:r>
      <w:r>
        <w:rPr>
          <w:rFonts w:ascii="Calibri" w:hAnsi="Calibri" w:cs="Calibri" w:eastAsia="Calibri" w:hint="default"/>
          <w:b/>
          <w:bCs/>
          <w:sz w:val="21"/>
          <w:szCs w:val="21"/>
        </w:rPr>
        <w:t>2010</w:t>
      </w:r>
      <w:r>
        <w:rPr>
          <w:rFonts w:ascii="Calibri" w:hAnsi="Calibri" w:cs="Calibri" w:eastAsia="Calibri" w:hint="default"/>
          <w:b/>
          <w:bCs/>
          <w:spacing w:val="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Calibri" w:hAnsi="Calibri" w:cs="Calibri" w:eastAsia="Calibri" w:hint="default"/>
          <w:b/>
          <w:bCs/>
          <w:sz w:val="21"/>
          <w:szCs w:val="21"/>
        </w:rPr>
        <w:t>12</w:t>
      </w:r>
      <w:r>
        <w:rPr>
          <w:rFonts w:ascii="Calibri" w:hAnsi="Calibri" w:cs="Calibri" w:eastAsia="Calibri" w:hint="default"/>
          <w:b/>
          <w:bCs/>
          <w:spacing w:val="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Calibri" w:hAnsi="Calibri" w:cs="Calibri" w:eastAsia="Calibri" w:hint="default"/>
          <w:b/>
          <w:bCs/>
          <w:sz w:val="21"/>
          <w:szCs w:val="21"/>
        </w:rPr>
        <w:t>31</w:t>
      </w:r>
      <w:r>
        <w:rPr>
          <w:rFonts w:ascii="Calibri" w:hAnsi="Calibri" w:cs="Calibri" w:eastAsia="Calibri" w:hint="default"/>
          <w:b/>
          <w:bCs/>
          <w:spacing w:val="3"/>
          <w:sz w:val="21"/>
          <w:szCs w:val="21"/>
        </w:rPr>
        <w:t> </w:t>
      </w:r>
      <w:r>
        <w:rPr>
          <w:rFonts w:ascii="宋体" w:hAnsi="宋体" w:cs="宋体" w:eastAsia="宋体" w:hint="default"/>
          <w:b/>
          <w:bCs/>
          <w:sz w:val="21"/>
          <w:szCs w:val="21"/>
        </w:rPr>
        <w:t>日前十大股东情况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0"/>
          <w:szCs w:val="10"/>
        </w:rPr>
      </w:pPr>
    </w:p>
    <w:tbl>
      <w:tblPr>
        <w:tblW w:w="0" w:type="auto"/>
        <w:jc w:val="left"/>
        <w:tblInd w:w="2395" w:type="dxa"/>
        <w:tblLayout w:type="fixed"/>
        <w:tblCellMar>
          <w:top w:w="0" w:type="dxa"/>
          <w:left w:w="0" w:type="dxa"/>
          <w:bottom w:w="0" w:type="dxa"/>
          <w:right w:w="0" w:type="dxa"/>
        </w:tblCellMar>
        <w:tblLook w:val="01E0"/>
      </w:tblPr>
      <w:tblGrid>
        <w:gridCol w:w="2953"/>
        <w:gridCol w:w="2408"/>
        <w:gridCol w:w="2268"/>
      </w:tblGrid>
      <w:tr>
        <w:trPr>
          <w:trHeight w:val="250"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124" w:lineRule="exact"/>
              <w:ind w:left="16" w:right="0"/>
              <w:jc w:val="center"/>
              <w:rPr>
                <w:rFonts w:ascii="宋体" w:hAnsi="宋体" w:cs="宋体" w:eastAsia="宋体" w:hint="default"/>
                <w:sz w:val="18"/>
                <w:szCs w:val="18"/>
              </w:rPr>
            </w:pPr>
            <w:r>
              <w:rPr>
                <w:rFonts w:ascii="宋体" w:hAnsi="宋体" w:cs="宋体" w:eastAsia="宋体" w:hint="default"/>
                <w:sz w:val="18"/>
                <w:szCs w:val="18"/>
              </w:rPr>
              <w:t>投资者名称</w:t>
            </w:r>
          </w:p>
        </w:tc>
        <w:tc>
          <w:tcPr>
            <w:tcW w:w="2408" w:type="dxa"/>
            <w:tcBorders>
              <w:top w:val="nil" w:sz="6" w:space="0" w:color="auto"/>
              <w:left w:val="single" w:sz="4" w:space="0" w:color="000000"/>
              <w:bottom w:val="nil" w:sz="6" w:space="0" w:color="auto"/>
              <w:right w:val="single" w:sz="4" w:space="0" w:color="000000"/>
            </w:tcBorders>
          </w:tcPr>
          <w:p>
            <w:pPr>
              <w:pStyle w:val="TableParagraph"/>
              <w:tabs>
                <w:tab w:pos="453" w:val="left" w:leader="none"/>
              </w:tabs>
              <w:spacing w:line="221" w:lineRule="exact" w:before="68"/>
              <w:ind w:right="0"/>
              <w:jc w:val="center"/>
              <w:rPr>
                <w:rFonts w:ascii="宋体" w:hAnsi="宋体" w:cs="宋体" w:eastAsia="宋体" w:hint="default"/>
                <w:sz w:val="18"/>
                <w:szCs w:val="18"/>
              </w:rPr>
            </w:pPr>
            <w:r>
              <w:rPr>
                <w:rFonts w:ascii="宋体" w:hAnsi="宋体" w:cs="宋体" w:eastAsia="宋体" w:hint="default"/>
                <w:sz w:val="18"/>
                <w:szCs w:val="18"/>
              </w:rPr>
              <w:t>金</w:t>
              <w:tab/>
              <w:t>额</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21" w:lineRule="exact" w:before="68"/>
              <w:ind w:right="3"/>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110"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上海万豪投资有限公司</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31,948,600.00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35.498</w:t>
            </w:r>
          </w:p>
        </w:tc>
      </w:tr>
      <w:tr>
        <w:trPr>
          <w:trHeight w:val="37"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4"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上海科技投资公司</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15,268,000.00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16.964</w:t>
            </w:r>
          </w:p>
        </w:tc>
      </w:tr>
      <w:tr>
        <w:trPr>
          <w:trHeight w:val="37"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上海长安信息技术咨询开发中心</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6,518,440.00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7.243</w:t>
            </w:r>
          </w:p>
        </w:tc>
      </w:tr>
      <w:tr>
        <w:trPr>
          <w:trHeight w:val="37"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上海东方传媒集团有限公司</w:t>
            </w:r>
            <w:r>
              <w:rPr>
                <w:rFonts w:ascii="宋体" w:hAnsi="宋体" w:cs="宋体" w:eastAsia="宋体" w:hint="default"/>
                <w:sz w:val="18"/>
                <w:szCs w:val="18"/>
              </w:rPr>
              <w:t>(</w:t>
            </w:r>
            <w:r>
              <w:rPr>
                <w:rFonts w:ascii="宋体" w:hAnsi="宋体" w:cs="宋体" w:eastAsia="宋体" w:hint="default"/>
                <w:sz w:val="18"/>
                <w:szCs w:val="18"/>
              </w:rPr>
              <w:t>注</w:t>
            </w:r>
            <w:r>
              <w:rPr>
                <w:rFonts w:ascii="宋体" w:hAnsi="宋体" w:cs="宋体" w:eastAsia="宋体" w:hint="default"/>
                <w:sz w:val="18"/>
                <w:szCs w:val="18"/>
              </w:rPr>
              <w:t>)</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5,350,000.00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5.944</w:t>
            </w:r>
          </w:p>
        </w:tc>
      </w:tr>
      <w:tr>
        <w:trPr>
          <w:trHeight w:val="37"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上海机场</w:t>
            </w:r>
            <w:r>
              <w:rPr>
                <w:rFonts w:ascii="宋体" w:hAnsi="宋体" w:cs="宋体" w:eastAsia="宋体" w:hint="default"/>
                <w:sz w:val="18"/>
                <w:szCs w:val="18"/>
              </w:rPr>
              <w:t>(</w:t>
            </w:r>
            <w:r>
              <w:rPr>
                <w:rFonts w:ascii="宋体" w:hAnsi="宋体" w:cs="宋体" w:eastAsia="宋体" w:hint="default"/>
                <w:sz w:val="18"/>
                <w:szCs w:val="18"/>
              </w:rPr>
              <w:t>集团</w:t>
            </w:r>
            <w:r>
              <w:rPr>
                <w:rFonts w:ascii="宋体" w:hAnsi="宋体" w:cs="宋体" w:eastAsia="宋体" w:hint="default"/>
                <w:sz w:val="18"/>
                <w:szCs w:val="18"/>
              </w:rPr>
              <w:t>)</w:t>
            </w:r>
            <w:r>
              <w:rPr>
                <w:rFonts w:ascii="宋体" w:hAnsi="宋体" w:cs="宋体" w:eastAsia="宋体" w:hint="default"/>
                <w:sz w:val="18"/>
                <w:szCs w:val="18"/>
              </w:rPr>
              <w:t>有限公司</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4,432,500.00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pacing w:val="-1"/>
                <w:sz w:val="18"/>
              </w:rPr>
              <w:t>4.925</w:t>
            </w:r>
          </w:p>
        </w:tc>
      </w:tr>
      <w:tr>
        <w:trPr>
          <w:trHeight w:val="37"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深圳市中庸实业有限公司</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3,000,000.00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3.333</w:t>
            </w:r>
          </w:p>
        </w:tc>
      </w:tr>
      <w:tr>
        <w:trPr>
          <w:trHeight w:val="37"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北京世纪凯悦投资有限公司</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3,000,000.00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3.333</w:t>
            </w:r>
          </w:p>
        </w:tc>
      </w:tr>
      <w:tr>
        <w:trPr>
          <w:trHeight w:val="37"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上海精文投资有限公司</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pacing w:val="-1"/>
                <w:sz w:val="18"/>
              </w:rPr>
              <w:t>2,675,000.00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3"/>
              <w:jc w:val="right"/>
              <w:rPr>
                <w:rFonts w:ascii="Calibri" w:hAnsi="Calibri" w:cs="Calibri" w:eastAsia="Calibri" w:hint="default"/>
                <w:sz w:val="18"/>
                <w:szCs w:val="18"/>
              </w:rPr>
            </w:pPr>
            <w:r>
              <w:rPr>
                <w:rFonts w:ascii="Calibri"/>
                <w:spacing w:val="-2"/>
                <w:sz w:val="18"/>
              </w:rPr>
              <w:t>2.972</w:t>
            </w:r>
          </w:p>
        </w:tc>
      </w:tr>
      <w:tr>
        <w:trPr>
          <w:trHeight w:val="37" w:hRule="exact"/>
        </w:trPr>
        <w:tc>
          <w:tcPr>
            <w:tcW w:w="2953"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65" w:hRule="exact"/>
        </w:trPr>
        <w:tc>
          <w:tcPr>
            <w:tcW w:w="2953" w:type="dxa"/>
            <w:tcBorders>
              <w:top w:val="nil" w:sz="6" w:space="0" w:color="auto"/>
              <w:left w:val="nil" w:sz="6" w:space="0" w:color="auto"/>
              <w:bottom w:val="single" w:sz="12" w:space="0" w:color="000000"/>
              <w:right w:val="single" w:sz="4" w:space="0" w:color="000000"/>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北京赛昂传媒投资有限公司</w:t>
            </w:r>
          </w:p>
        </w:tc>
        <w:tc>
          <w:tcPr>
            <w:tcW w:w="24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2,000,000.00</w:t>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2.222</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20.5pt;margin-top:320.569977pt;width:378pt;height:5.55pt;mso-position-horizontal-relative:page;mso-position-vertical-relative:page;z-index:-1134472" coordorigin="2410,6411" coordsize="7560,111">
            <v:shape style="position:absolute;left:2410;top:6411;width:2950;height:110" type="#_x0000_t75" stroked="false">
              <v:imagedata r:id="rId516" o:title=""/>
            </v:shape>
            <v:shape style="position:absolute;left:5336;top:6507;width:2424;height:14" type="#_x0000_t75" stroked="false">
              <v:imagedata r:id="rId517" o:title=""/>
            </v:shape>
            <v:shape style="position:absolute;left:7746;top:6512;width:2223;height:10" type="#_x0000_t75" stroked="false">
              <v:imagedata r:id="rId518" o:title=""/>
            </v:shape>
            <w10:wrap type="none"/>
          </v:group>
        </w:pict>
      </w:r>
      <w:r>
        <w:rPr/>
        <w:pict>
          <v:group style="position:absolute;margin-left:120.5pt;margin-top:338.569977pt;width:378pt;height:5.55pt;mso-position-horizontal-relative:page;mso-position-vertical-relative:page;z-index:-1134448" coordorigin="2410,6771" coordsize="7560,111">
            <v:shape style="position:absolute;left:2410;top:6771;width:2950;height:110" type="#_x0000_t75" stroked="false">
              <v:imagedata r:id="rId516" o:title=""/>
            </v:shape>
            <v:shape style="position:absolute;left:5336;top:6867;width:2424;height:14" type="#_x0000_t75" stroked="false">
              <v:imagedata r:id="rId517" o:title=""/>
            </v:shape>
            <v:shape style="position:absolute;left:7746;top:6872;width:2223;height:10" type="#_x0000_t75" stroked="false">
              <v:imagedata r:id="rId518" o:title=""/>
            </v:shape>
            <w10:wrap type="none"/>
          </v:group>
        </w:pict>
      </w:r>
      <w:r>
        <w:rPr/>
        <w:pict>
          <v:group style="position:absolute;margin-left:120.5pt;margin-top:356.569977pt;width:378pt;height:5.55pt;mso-position-horizontal-relative:page;mso-position-vertical-relative:page;z-index:-1134424" coordorigin="2410,7131" coordsize="7560,111">
            <v:shape style="position:absolute;left:2410;top:7131;width:2950;height:110" type="#_x0000_t75" stroked="false">
              <v:imagedata r:id="rId516" o:title=""/>
            </v:shape>
            <v:shape style="position:absolute;left:5336;top:7227;width:2424;height:14" type="#_x0000_t75" stroked="false">
              <v:imagedata r:id="rId517" o:title=""/>
            </v:shape>
            <v:shape style="position:absolute;left:7746;top:7232;width:2223;height:10" type="#_x0000_t75" stroked="false">
              <v:imagedata r:id="rId518" o:title=""/>
            </v:shape>
            <w10:wrap type="none"/>
          </v:group>
        </w:pict>
      </w:r>
      <w:r>
        <w:rPr/>
        <w:pict>
          <v:group style="position:absolute;margin-left:120.5pt;margin-top:672.099976pt;width:397.3pt;height:5.05pt;mso-position-horizontal-relative:page;mso-position-vertical-relative:page;z-index:-1134064" coordorigin="2410,13442" coordsize="7946,101">
            <v:shape style="position:absolute;left:2410;top:13442;width:2266;height:101" type="#_x0000_t75" stroked="false">
              <v:imagedata r:id="rId519" o:title=""/>
            </v:shape>
            <v:shape style="position:absolute;left:4652;top:13533;width:3980;height:10" type="#_x0000_t75" stroked="false">
              <v:imagedata r:id="rId520" o:title=""/>
            </v:shape>
            <v:shape style="position:absolute;left:8627;top:13533;width:1729;height:10" type="#_x0000_t75" stroked="false">
              <v:imagedata r:id="rId521" o:title=""/>
            </v:shape>
            <w10:wrap type="none"/>
          </v:group>
        </w:pict>
      </w:r>
    </w:p>
    <w:p>
      <w:pPr>
        <w:spacing w:line="240" w:lineRule="auto" w:before="3"/>
        <w:rPr>
          <w:rFonts w:ascii="宋体" w:hAnsi="宋体" w:cs="宋体" w:eastAsia="宋体" w:hint="default"/>
          <w:b/>
          <w:bCs/>
          <w:sz w:val="22"/>
          <w:szCs w:val="22"/>
        </w:rPr>
      </w:pPr>
    </w:p>
    <w:tbl>
      <w:tblPr>
        <w:tblW w:w="0" w:type="auto"/>
        <w:jc w:val="left"/>
        <w:tblInd w:w="2395" w:type="dxa"/>
        <w:tblLayout w:type="fixed"/>
        <w:tblCellMar>
          <w:top w:w="0" w:type="dxa"/>
          <w:left w:w="0" w:type="dxa"/>
          <w:bottom w:w="0" w:type="dxa"/>
          <w:right w:w="0" w:type="dxa"/>
        </w:tblCellMar>
        <w:tblLook w:val="01E0"/>
      </w:tblPr>
      <w:tblGrid>
        <w:gridCol w:w="914"/>
        <w:gridCol w:w="569"/>
        <w:gridCol w:w="1469"/>
        <w:gridCol w:w="2408"/>
        <w:gridCol w:w="2268"/>
      </w:tblGrid>
      <w:tr>
        <w:trPr>
          <w:trHeight w:val="250" w:hRule="exact"/>
        </w:trPr>
        <w:tc>
          <w:tcPr>
            <w:tcW w:w="914" w:type="dxa"/>
            <w:vMerge w:val="restart"/>
            <w:tcBorders>
              <w:top w:val="nil" w:sz="6" w:space="0" w:color="auto"/>
              <w:left w:val="nil" w:sz="6" w:space="0" w:color="auto"/>
              <w:right w:val="nil" w:sz="6" w:space="0" w:color="auto"/>
            </w:tcBorders>
          </w:tcPr>
          <w:p>
            <w:pPr/>
          </w:p>
        </w:tc>
        <w:tc>
          <w:tcPr>
            <w:tcW w:w="2038" w:type="dxa"/>
            <w:gridSpan w:val="2"/>
            <w:tcBorders>
              <w:top w:val="nil" w:sz="6" w:space="0" w:color="auto"/>
              <w:left w:val="nil" w:sz="6" w:space="0" w:color="auto"/>
              <w:bottom w:val="nil" w:sz="6" w:space="0" w:color="auto"/>
              <w:right w:val="single" w:sz="4" w:space="0" w:color="000000"/>
            </w:tcBorders>
          </w:tcPr>
          <w:p>
            <w:pPr>
              <w:pStyle w:val="TableParagraph"/>
              <w:spacing w:line="126" w:lineRule="exact"/>
              <w:ind w:left="117" w:right="0"/>
              <w:jc w:val="left"/>
              <w:rPr>
                <w:rFonts w:ascii="宋体" w:hAnsi="宋体" w:cs="宋体" w:eastAsia="宋体" w:hint="default"/>
                <w:sz w:val="18"/>
                <w:szCs w:val="18"/>
              </w:rPr>
            </w:pPr>
            <w:r>
              <w:rPr>
                <w:rFonts w:ascii="宋体" w:hAnsi="宋体" w:cs="宋体" w:eastAsia="宋体" w:hint="default"/>
                <w:sz w:val="18"/>
                <w:szCs w:val="18"/>
              </w:rPr>
              <w:t>投资者名称</w:t>
            </w:r>
          </w:p>
        </w:tc>
        <w:tc>
          <w:tcPr>
            <w:tcW w:w="2408" w:type="dxa"/>
            <w:tcBorders>
              <w:top w:val="nil" w:sz="6" w:space="0" w:color="auto"/>
              <w:left w:val="single" w:sz="4" w:space="0" w:color="000000"/>
              <w:bottom w:val="nil" w:sz="6" w:space="0" w:color="auto"/>
              <w:right w:val="single" w:sz="4" w:space="0" w:color="000000"/>
            </w:tcBorders>
          </w:tcPr>
          <w:p>
            <w:pPr>
              <w:pStyle w:val="TableParagraph"/>
              <w:tabs>
                <w:tab w:pos="453" w:val="left" w:leader="none"/>
              </w:tabs>
              <w:spacing w:line="219" w:lineRule="exact" w:before="70"/>
              <w:ind w:right="0"/>
              <w:jc w:val="center"/>
              <w:rPr>
                <w:rFonts w:ascii="宋体" w:hAnsi="宋体" w:cs="宋体" w:eastAsia="宋体" w:hint="default"/>
                <w:sz w:val="18"/>
                <w:szCs w:val="18"/>
              </w:rPr>
            </w:pPr>
            <w:r>
              <w:rPr>
                <w:rFonts w:ascii="宋体" w:hAnsi="宋体" w:cs="宋体" w:eastAsia="宋体" w:hint="default"/>
                <w:sz w:val="18"/>
                <w:szCs w:val="18"/>
              </w:rPr>
              <w:t>金</w:t>
              <w:tab/>
              <w:t>额</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19" w:lineRule="exact" w:before="70"/>
              <w:ind w:right="3"/>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110" w:hRule="exact"/>
        </w:trPr>
        <w:tc>
          <w:tcPr>
            <w:tcW w:w="914" w:type="dxa"/>
            <w:vMerge/>
            <w:tcBorders>
              <w:left w:val="nil" w:sz="6" w:space="0" w:color="auto"/>
              <w:bottom w:val="nil" w:sz="6" w:space="0" w:color="auto"/>
              <w:right w:val="nil" w:sz="6" w:space="0" w:color="auto"/>
            </w:tcBorders>
          </w:tcPr>
          <w:p>
            <w:pPr/>
          </w:p>
        </w:tc>
        <w:tc>
          <w:tcPr>
            <w:tcW w:w="56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6" w:hRule="exact"/>
        </w:trPr>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薛莉芳</w:t>
            </w:r>
          </w:p>
        </w:tc>
        <w:tc>
          <w:tcPr>
            <w:tcW w:w="56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103"/>
              <w:jc w:val="right"/>
              <w:rPr>
                <w:rFonts w:ascii="Calibri" w:hAnsi="Calibri" w:cs="Calibri" w:eastAsia="Calibri" w:hint="default"/>
                <w:sz w:val="18"/>
                <w:szCs w:val="18"/>
              </w:rPr>
            </w:pPr>
            <w:r>
              <w:rPr>
                <w:rFonts w:ascii="Calibri"/>
                <w:spacing w:val="-1"/>
                <w:sz w:val="18"/>
              </w:rPr>
              <w:t>1,337,900.00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05"/>
              <w:jc w:val="right"/>
              <w:rPr>
                <w:rFonts w:ascii="Calibri" w:hAnsi="Calibri" w:cs="Calibri" w:eastAsia="Calibri" w:hint="default"/>
                <w:sz w:val="18"/>
                <w:szCs w:val="18"/>
              </w:rPr>
            </w:pPr>
            <w:r>
              <w:rPr>
                <w:rFonts w:ascii="Calibri"/>
                <w:spacing w:val="-1"/>
                <w:sz w:val="18"/>
              </w:rPr>
              <w:t>1.487</w:t>
            </w:r>
          </w:p>
        </w:tc>
      </w:tr>
      <w:tr>
        <w:trPr>
          <w:trHeight w:val="34" w:hRule="exact"/>
        </w:trPr>
        <w:tc>
          <w:tcPr>
            <w:tcW w:w="914" w:type="dxa"/>
            <w:tcBorders>
              <w:top w:val="nil" w:sz="6" w:space="0" w:color="auto"/>
              <w:left w:val="nil" w:sz="6" w:space="0" w:color="auto"/>
              <w:bottom w:val="nil" w:sz="6" w:space="0" w:color="auto"/>
              <w:right w:val="nil" w:sz="6" w:space="0" w:color="auto"/>
            </w:tcBorders>
          </w:tcPr>
          <w:p>
            <w:pPr/>
          </w:p>
        </w:tc>
        <w:tc>
          <w:tcPr>
            <w:tcW w:w="569"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c>
          <w:tcPr>
            <w:tcW w:w="240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67" w:hRule="exact"/>
        </w:trPr>
        <w:tc>
          <w:tcPr>
            <w:tcW w:w="914" w:type="dxa"/>
            <w:tcBorders>
              <w:top w:val="nil" w:sz="6" w:space="0" w:color="auto"/>
              <w:left w:val="nil" w:sz="6" w:space="0" w:color="auto"/>
              <w:bottom w:val="single" w:sz="12" w:space="0" w:color="000000"/>
              <w:right w:val="nil" w:sz="6" w:space="0" w:color="auto"/>
            </w:tcBorders>
          </w:tcPr>
          <w:p>
            <w:pPr/>
          </w:p>
        </w:tc>
        <w:tc>
          <w:tcPr>
            <w:tcW w:w="569"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left="251"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469"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left="137"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4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9"/>
              <w:ind w:right="101"/>
              <w:jc w:val="right"/>
              <w:rPr>
                <w:rFonts w:ascii="Calibri" w:hAnsi="Calibri" w:cs="Calibri" w:eastAsia="Calibri" w:hint="default"/>
                <w:sz w:val="18"/>
                <w:szCs w:val="18"/>
              </w:rPr>
            </w:pPr>
            <w:r>
              <w:rPr>
                <w:rFonts w:ascii="Calibri"/>
                <w:spacing w:val="-1"/>
                <w:sz w:val="18"/>
              </w:rPr>
              <w:t>75,530,440.00</w:t>
            </w:r>
            <w:r>
              <w:rPr>
                <w:rFonts w:ascii="Calibri"/>
                <w:sz w:val="18"/>
              </w:rPr>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109"/>
              <w:ind w:right="105"/>
              <w:jc w:val="right"/>
              <w:rPr>
                <w:rFonts w:ascii="Calibri" w:hAnsi="Calibri" w:cs="Calibri" w:eastAsia="Calibri" w:hint="default"/>
                <w:sz w:val="18"/>
                <w:szCs w:val="18"/>
              </w:rPr>
            </w:pPr>
            <w:r>
              <w:rPr>
                <w:rFonts w:ascii="Calibri"/>
                <w:spacing w:val="-1"/>
                <w:sz w:val="18"/>
              </w:rPr>
              <w:t>83.921</w:t>
            </w:r>
          </w:p>
        </w:tc>
      </w:tr>
    </w:tbl>
    <w:p>
      <w:pPr>
        <w:spacing w:line="612" w:lineRule="auto" w:before="18"/>
        <w:ind w:left="2429" w:right="2314" w:firstLine="105"/>
        <w:jc w:val="left"/>
        <w:rPr>
          <w:rFonts w:ascii="宋体" w:hAnsi="宋体" w:cs="宋体" w:eastAsia="宋体" w:hint="default"/>
          <w:sz w:val="21"/>
          <w:szCs w:val="21"/>
        </w:rPr>
      </w:pPr>
      <w:r>
        <w:rPr/>
        <w:pict>
          <v:group style="position:absolute;margin-left:119.779999pt;margin-top:-75.296303pt;width:382.2pt;height:19.5pt;mso-position-horizontal-relative:page;mso-position-vertical-relative:paragraph;z-index:-1134688" coordorigin="2396,-1506" coordsize="7644,390">
            <v:group style="position:absolute;left:2410;top:-1492;width:2934;height:2" coordorigin="2410,-1492" coordsize="2934,2">
              <v:shape style="position:absolute;left:2410;top:-1492;width:2934;height:2" coordorigin="2410,-1492" coordsize="2934,0" path="m2410,-1492l5343,-1492e" filled="false" stroked="true" strokeweight="1.44pt" strokecolor="#000000">
                <v:path arrowok="t"/>
              </v:shape>
              <v:shape style="position:absolute;left:5343;top:-1477;width:10;height:2" type="#_x0000_t75" stroked="false">
                <v:imagedata r:id="rId522" o:title=""/>
              </v:shape>
            </v:group>
            <v:group style="position:absolute;left:5343;top:-1492;width:29;height:2" coordorigin="5343,-1492" coordsize="29,2">
              <v:shape style="position:absolute;left:5343;top:-1492;width:29;height:2" coordorigin="5343,-1492" coordsize="29,0" path="m5343,-1492l5372,-1492e" filled="false" stroked="true" strokeweight="1.44pt" strokecolor="#000000">
                <v:path arrowok="t"/>
              </v:shape>
            </v:group>
            <v:group style="position:absolute;left:5372;top:-1492;width:4653;height:2" coordorigin="5372,-1492" coordsize="4653,2">
              <v:shape style="position:absolute;left:5372;top:-1492;width:4653;height:2" coordorigin="5372,-1492" coordsize="4653,0" path="m5372,-1492l10024,-1492e" filled="false" stroked="true" strokeweight="1.44pt" strokecolor="#000000">
                <v:path arrowok="t"/>
              </v:shape>
            </v:group>
            <v:group style="position:absolute;left:5343;top:-1475;width:10;height:20" coordorigin="5343,-1475" coordsize="10,20">
              <v:shape style="position:absolute;left:5343;top:-1475;width:10;height:20" coordorigin="5343,-1475" coordsize="10,20" path="m5343,-1456l5353,-1456,5353,-1475,5343,-1475,5343,-1456xe" filled="true" fillcolor="#000000" stroked="false">
                <v:path arrowok="t"/>
                <v:fill type="solid"/>
              </v:shape>
            </v:group>
            <v:group style="position:absolute;left:5343;top:-1456;width:10;height:20" coordorigin="5343,-1456" coordsize="10,20">
              <v:shape style="position:absolute;left:5343;top:-1456;width:10;height:20" coordorigin="5343,-1456" coordsize="10,20" path="m5343,-1436l5353,-1436,5353,-1456,5343,-1456,5343,-1436xe" filled="true" fillcolor="#000000" stroked="false">
                <v:path arrowok="t"/>
                <v:fill type="solid"/>
              </v:shape>
            </v:group>
            <v:group style="position:absolute;left:5343;top:-1436;width:10;height:20" coordorigin="5343,-1436" coordsize="10,20">
              <v:shape style="position:absolute;left:5343;top:-1436;width:10;height:20" coordorigin="5343,-1436" coordsize="10,20" path="m5343,-1417l5353,-1417,5353,-1436,5343,-1436,5343,-1417xe" filled="true" fillcolor="#000000" stroked="false">
                <v:path arrowok="t"/>
                <v:fill type="solid"/>
              </v:shape>
            </v:group>
            <v:group style="position:absolute;left:5343;top:-1417;width:10;height:20" coordorigin="5343,-1417" coordsize="10,20">
              <v:shape style="position:absolute;left:5343;top:-1417;width:10;height:20" coordorigin="5343,-1417" coordsize="10,20" path="m5343,-1398l5353,-1398,5353,-1417,5343,-1417,5343,-1398xe" filled="true" fillcolor="#000000" stroked="false">
                <v:path arrowok="t"/>
                <v:fill type="solid"/>
              </v:shape>
            </v:group>
            <v:group style="position:absolute;left:5343;top:-1398;width:10;height:20" coordorigin="5343,-1398" coordsize="10,20">
              <v:shape style="position:absolute;left:5343;top:-1398;width:10;height:20" coordorigin="5343,-1398" coordsize="10,20" path="m5343,-1379l5353,-1379,5353,-1398,5343,-1398,5343,-1379xe" filled="true" fillcolor="#000000" stroked="false">
                <v:path arrowok="t"/>
                <v:fill type="solid"/>
              </v:shape>
            </v:group>
            <v:group style="position:absolute;left:5343;top:-1379;width:10;height:20" coordorigin="5343,-1379" coordsize="10,20">
              <v:shape style="position:absolute;left:5343;top:-1379;width:10;height:20" coordorigin="5343,-1379" coordsize="10,20" path="m5343,-1360l5353,-1360,5353,-1379,5343,-1379,5343,-1360xe" filled="true" fillcolor="#000000" stroked="false">
                <v:path arrowok="t"/>
                <v:fill type="solid"/>
              </v:shape>
            </v:group>
            <v:group style="position:absolute;left:5343;top:-1360;width:10;height:20" coordorigin="5343,-1360" coordsize="10,20">
              <v:shape style="position:absolute;left:5343;top:-1360;width:10;height:20" coordorigin="5343,-1360" coordsize="10,20" path="m5343,-1340l5353,-1340,5353,-1360,5343,-1360,5343,-1340xe" filled="true" fillcolor="#000000" stroked="false">
                <v:path arrowok="t"/>
                <v:fill type="solid"/>
              </v:shape>
            </v:group>
            <v:group style="position:absolute;left:5343;top:-1340;width:10;height:20" coordorigin="5343,-1340" coordsize="10,20">
              <v:shape style="position:absolute;left:5343;top:-1340;width:10;height:20" coordorigin="5343,-1340" coordsize="10,20" path="m5343,-1321l5353,-1321,5353,-1340,5343,-1340,5343,-1321xe" filled="true" fillcolor="#000000" stroked="false">
                <v:path arrowok="t"/>
                <v:fill type="solid"/>
              </v:shape>
            </v:group>
            <v:group style="position:absolute;left:5343;top:-1321;width:10;height:20" coordorigin="5343,-1321" coordsize="10,20">
              <v:shape style="position:absolute;left:5343;top:-1321;width:10;height:20" coordorigin="5343,-1321" coordsize="10,20" path="m5343,-1302l5353,-1302,5353,-1321,5343,-1321,5343,-1302xe" filled="true" fillcolor="#000000" stroked="false">
                <v:path arrowok="t"/>
                <v:fill type="solid"/>
              </v:shape>
            </v:group>
            <v:group style="position:absolute;left:5343;top:-1302;width:10;height:20" coordorigin="5343,-1302" coordsize="10,20">
              <v:shape style="position:absolute;left:5343;top:-1302;width:10;height:20" coordorigin="5343,-1302" coordsize="10,20" path="m5343,-1283l5353,-1283,5353,-1302,5343,-1302,5343,-1283xe" filled="true" fillcolor="#000000" stroked="false">
                <v:path arrowok="t"/>
                <v:fill type="solid"/>
              </v:shape>
            </v:group>
            <v:group style="position:absolute;left:5343;top:-1283;width:10;height:20" coordorigin="5343,-1283" coordsize="10,20">
              <v:shape style="position:absolute;left:5343;top:-1283;width:10;height:20" coordorigin="5343,-1283" coordsize="10,20" path="m5343,-1264l5353,-1264,5353,-1283,5343,-1283,5343,-1264xe" filled="true" fillcolor="#000000" stroked="false">
                <v:path arrowok="t"/>
                <v:fill type="solid"/>
              </v:shape>
            </v:group>
            <v:group style="position:absolute;left:5343;top:-1264;width:10;height:20" coordorigin="5343,-1264" coordsize="10,20">
              <v:shape style="position:absolute;left:5343;top:-1264;width:10;height:20" coordorigin="5343,-1264" coordsize="10,20" path="m5343,-1244l5353,-1244,5353,-1264,5343,-1264,5343,-1244xe" filled="true" fillcolor="#000000" stroked="false">
                <v:path arrowok="t"/>
                <v:fill type="solid"/>
              </v:shape>
            </v:group>
            <v:group style="position:absolute;left:5343;top:-1244;width:10;height:20" coordorigin="5343,-1244" coordsize="10,20">
              <v:shape style="position:absolute;left:5343;top:-1244;width:10;height:20" coordorigin="5343,-1244" coordsize="10,20" path="m5343,-1225l5353,-1225,5353,-1244,5343,-1244,5343,-1225xe" filled="true" fillcolor="#000000" stroked="false">
                <v:path arrowok="t"/>
                <v:fill type="solid"/>
              </v:shape>
              <v:shape style="position:absolute;left:5334;top:-1225;width:4691;height:108" type="#_x0000_t75" stroked="false">
                <v:imagedata r:id="rId523" o:title=""/>
              </v:shape>
              <v:shape style="position:absolute;left:2396;top:-1506;width:7644;height:390" type="#_x0000_t202" filled="false" stroked="false">
                <v:textbox inset="0,0,0,0">
                  <w:txbxContent>
                    <w:p>
                      <w:pPr>
                        <w:spacing w:before="99"/>
                        <w:ind w:left="4539"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xbxContent>
                </v:textbox>
                <w10:wrap type="none"/>
              </v:shape>
            </v:group>
            <w10:wrap type="none"/>
          </v:group>
        </w:pict>
      </w:r>
      <w:r>
        <w:rPr/>
        <w:pict>
          <v:group style="position:absolute;margin-left:120.5pt;margin-top:-43.356266pt;width:380.75pt;height:5.55pt;mso-position-horizontal-relative:page;mso-position-vertical-relative:paragraph;z-index:-1134664" coordorigin="2410,-867" coordsize="7615,111">
            <v:shape style="position:absolute;left:2410;top:-867;width:2953;height:110" type="#_x0000_t75" stroked="false">
              <v:imagedata r:id="rId489" o:title=""/>
            </v:shape>
            <v:shape style="position:absolute;left:5339;top:-771;width:2422;height:14" type="#_x0000_t75" stroked="false">
              <v:imagedata r:id="rId490" o:title=""/>
            </v:shape>
            <v:shape style="position:absolute;left:7746;top:-766;width:2278;height:10" type="#_x0000_t75" stroked="false">
              <v:imagedata r:id="rId491" o:title=""/>
            </v:shape>
            <w10:wrap type="none"/>
          </v:group>
        </w:pict>
      </w:r>
      <w:r>
        <w:rPr/>
        <w:pict>
          <v:group style="position:absolute;margin-left:120.5pt;margin-top:-25.356266pt;width:380.75pt;height:5.55pt;mso-position-horizontal-relative:page;mso-position-vertical-relative:paragraph;z-index:-1134640" coordorigin="2410,-507" coordsize="7615,111">
            <v:shape style="position:absolute;left:2410;top:-507;width:2953;height:110" type="#_x0000_t75" stroked="false">
              <v:imagedata r:id="rId489" o:title=""/>
            </v:shape>
            <v:shape style="position:absolute;left:5339;top:-411;width:2422;height:14" type="#_x0000_t75" stroked="false">
              <v:imagedata r:id="rId524" o:title=""/>
            </v:shape>
            <v:shape style="position:absolute;left:7746;top:-406;width:2278;height:10" type="#_x0000_t75" stroked="false">
              <v:imagedata r:id="rId491" o:title=""/>
            </v:shape>
            <w10:wrap type="none"/>
          </v:group>
        </w:pict>
      </w:r>
      <w:r>
        <w:rPr/>
        <w:pict>
          <v:group style="position:absolute;margin-left:119.779999pt;margin-top:69.203697pt;width:379.4pt;height:19.6pt;mso-position-horizontal-relative:page;mso-position-vertical-relative:paragraph;z-index:-1134592" coordorigin="2396,1384" coordsize="7588,392">
            <v:group style="position:absolute;left:2410;top:1398;width:2931;height:2" coordorigin="2410,1398" coordsize="2931,2">
              <v:shape style="position:absolute;left:2410;top:1398;width:2931;height:2" coordorigin="2410,1398" coordsize="2931,0" path="m2410,1398l5341,1398e" filled="false" stroked="true" strokeweight="1.44pt" strokecolor="#000000">
                <v:path arrowok="t"/>
              </v:shape>
              <v:shape style="position:absolute;left:5341;top:1413;width:10;height:2" type="#_x0000_t75" stroked="false">
                <v:imagedata r:id="rId522" o:title=""/>
              </v:shape>
            </v:group>
            <v:group style="position:absolute;left:5341;top:1398;width:29;height:2" coordorigin="5341,1398" coordsize="29,2">
              <v:shape style="position:absolute;left:5341;top:1398;width:29;height:2" coordorigin="5341,1398" coordsize="29,0" path="m5341,1398l5370,1398e" filled="false" stroked="true" strokeweight="1.44pt" strokecolor="#000000">
                <v:path arrowok="t"/>
              </v:shape>
            </v:group>
            <v:group style="position:absolute;left:5370;top:1398;width:4600;height:2" coordorigin="5370,1398" coordsize="4600,2">
              <v:shape style="position:absolute;left:5370;top:1398;width:4600;height:2" coordorigin="5370,1398" coordsize="4600,0" path="m5370,1398l9969,1398e" filled="false" stroked="true" strokeweight="1.44pt" strokecolor="#000000">
                <v:path arrowok="t"/>
              </v:shape>
            </v:group>
            <v:group style="position:absolute;left:5341;top:1415;width:10;height:20" coordorigin="5341,1415" coordsize="10,20">
              <v:shape style="position:absolute;left:5341;top:1415;width:10;height:20" coordorigin="5341,1415" coordsize="10,20" path="m5341,1434l5351,1434,5351,1415,5341,1415,5341,1434xe" filled="true" fillcolor="#000000" stroked="false">
                <v:path arrowok="t"/>
                <v:fill type="solid"/>
              </v:shape>
            </v:group>
            <v:group style="position:absolute;left:5341;top:1434;width:10;height:20" coordorigin="5341,1434" coordsize="10,20">
              <v:shape style="position:absolute;left:5341;top:1434;width:10;height:20" coordorigin="5341,1434" coordsize="10,20" path="m5341,1454l5351,1454,5351,1434,5341,1434,5341,1454xe" filled="true" fillcolor="#000000" stroked="false">
                <v:path arrowok="t"/>
                <v:fill type="solid"/>
              </v:shape>
            </v:group>
            <v:group style="position:absolute;left:5341;top:1454;width:10;height:20" coordorigin="5341,1454" coordsize="10,20">
              <v:shape style="position:absolute;left:5341;top:1454;width:10;height:20" coordorigin="5341,1454" coordsize="10,20" path="m5341,1473l5351,1473,5351,1454,5341,1454,5341,1473xe" filled="true" fillcolor="#000000" stroked="false">
                <v:path arrowok="t"/>
                <v:fill type="solid"/>
              </v:shape>
            </v:group>
            <v:group style="position:absolute;left:5341;top:1473;width:10;height:20" coordorigin="5341,1473" coordsize="10,20">
              <v:shape style="position:absolute;left:5341;top:1473;width:10;height:20" coordorigin="5341,1473" coordsize="10,20" path="m5341,1492l5351,1492,5351,1473,5341,1473,5341,1492xe" filled="true" fillcolor="#000000" stroked="false">
                <v:path arrowok="t"/>
                <v:fill type="solid"/>
              </v:shape>
            </v:group>
            <v:group style="position:absolute;left:5341;top:1492;width:10;height:20" coordorigin="5341,1492" coordsize="10,20">
              <v:shape style="position:absolute;left:5341;top:1492;width:10;height:20" coordorigin="5341,1492" coordsize="10,20" path="m5341,1511l5351,1511,5351,1492,5341,1492,5341,1511xe" filled="true" fillcolor="#000000" stroked="false">
                <v:path arrowok="t"/>
                <v:fill type="solid"/>
              </v:shape>
            </v:group>
            <v:group style="position:absolute;left:5341;top:1511;width:10;height:20" coordorigin="5341,1511" coordsize="10,20">
              <v:shape style="position:absolute;left:5341;top:1511;width:10;height:20" coordorigin="5341,1511" coordsize="10,20" path="m5341,1530l5351,1530,5351,1511,5341,1511,5341,1530xe" filled="true" fillcolor="#000000" stroked="false">
                <v:path arrowok="t"/>
                <v:fill type="solid"/>
              </v:shape>
            </v:group>
            <v:group style="position:absolute;left:5341;top:1530;width:10;height:20" coordorigin="5341,1530" coordsize="10,20">
              <v:shape style="position:absolute;left:5341;top:1530;width:10;height:20" coordorigin="5341,1530" coordsize="10,20" path="m5341,1550l5351,1550,5351,1530,5341,1530,5341,1550xe" filled="true" fillcolor="#000000" stroked="false">
                <v:path arrowok="t"/>
                <v:fill type="solid"/>
              </v:shape>
            </v:group>
            <v:group style="position:absolute;left:5341;top:1550;width:10;height:20" coordorigin="5341,1550" coordsize="10,20">
              <v:shape style="position:absolute;left:5341;top:1550;width:10;height:20" coordorigin="5341,1550" coordsize="10,20" path="m5341,1569l5351,1569,5351,1550,5341,1550,5341,1569xe" filled="true" fillcolor="#000000" stroked="false">
                <v:path arrowok="t"/>
                <v:fill type="solid"/>
              </v:shape>
            </v:group>
            <v:group style="position:absolute;left:5341;top:1569;width:10;height:20" coordorigin="5341,1569" coordsize="10,20">
              <v:shape style="position:absolute;left:5341;top:1569;width:10;height:20" coordorigin="5341,1569" coordsize="10,20" path="m5341,1588l5351,1588,5351,1569,5341,1569,5341,1588xe" filled="true" fillcolor="#000000" stroked="false">
                <v:path arrowok="t"/>
                <v:fill type="solid"/>
              </v:shape>
            </v:group>
            <v:group style="position:absolute;left:5341;top:1588;width:10;height:20" coordorigin="5341,1588" coordsize="10,20">
              <v:shape style="position:absolute;left:5341;top:1588;width:10;height:20" coordorigin="5341,1588" coordsize="10,20" path="m5341,1607l5351,1607,5351,1588,5341,1588,5341,1607xe" filled="true" fillcolor="#000000" stroked="false">
                <v:path arrowok="t"/>
                <v:fill type="solid"/>
              </v:shape>
            </v:group>
            <v:group style="position:absolute;left:5341;top:1607;width:10;height:20" coordorigin="5341,1607" coordsize="10,20">
              <v:shape style="position:absolute;left:5341;top:1607;width:10;height:20" coordorigin="5341,1607" coordsize="10,20" path="m5341,1626l5351,1626,5351,1607,5341,1607,5341,1626xe" filled="true" fillcolor="#000000" stroked="false">
                <v:path arrowok="t"/>
                <v:fill type="solid"/>
              </v:shape>
            </v:group>
            <v:group style="position:absolute;left:5341;top:1626;width:10;height:20" coordorigin="5341,1626" coordsize="10,20">
              <v:shape style="position:absolute;left:5341;top:1626;width:10;height:20" coordorigin="5341,1626" coordsize="10,20" path="m5341,1646l5351,1646,5351,1626,5341,1626,5341,1646xe" filled="true" fillcolor="#000000" stroked="false">
                <v:path arrowok="t"/>
                <v:fill type="solid"/>
              </v:shape>
            </v:group>
            <v:group style="position:absolute;left:5341;top:1646;width:10;height:20" coordorigin="5341,1646" coordsize="10,20">
              <v:shape style="position:absolute;left:5341;top:1646;width:10;height:20" coordorigin="5341,1646" coordsize="10,20" path="m5341,1665l5351,1665,5351,1646,5341,1646,5341,1665xe" filled="true" fillcolor="#000000" stroked="false">
                <v:path arrowok="t"/>
                <v:fill type="solid"/>
              </v:shape>
              <v:shape style="position:absolute;left:5331;top:1665;width:4638;height:110" type="#_x0000_t75" stroked="false">
                <v:imagedata r:id="rId525" o:title=""/>
              </v:shape>
              <v:shape style="position:absolute;left:2396;top:1384;width:7588;height:392" type="#_x0000_t202" filled="false" stroked="false">
                <v:textbox inset="0,0,0,0">
                  <w:txbxContent>
                    <w:p>
                      <w:pPr>
                        <w:spacing w:before="99"/>
                        <w:ind w:left="4513"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xbxContent>
                </v:textbox>
                <w10:wrap type="none"/>
              </v:shape>
            </v:group>
            <w10:wrap type="none"/>
          </v:group>
        </w:pict>
      </w:r>
      <w:r>
        <w:rPr/>
        <w:pict>
          <v:group style="position:absolute;margin-left:120.5pt;margin-top:101.243736pt;width:378pt;height:5.55pt;mso-position-horizontal-relative:page;mso-position-vertical-relative:paragraph;z-index:-1134568" coordorigin="2410,2025" coordsize="7560,111">
            <v:shape style="position:absolute;left:2410;top:2025;width:2950;height:110" type="#_x0000_t75" stroked="false">
              <v:imagedata r:id="rId516" o:title=""/>
            </v:shape>
            <v:shape style="position:absolute;left:5336;top:2121;width:2424;height:14" type="#_x0000_t75" stroked="false">
              <v:imagedata r:id="rId526" o:title=""/>
            </v:shape>
            <v:shape style="position:absolute;left:7746;top:2126;width:2223;height:10" type="#_x0000_t75" stroked="false">
              <v:imagedata r:id="rId518" o:title=""/>
            </v:shape>
            <w10:wrap type="none"/>
          </v:group>
        </w:pict>
      </w:r>
      <w:r>
        <w:rPr/>
        <w:pict>
          <v:group style="position:absolute;margin-left:120.5pt;margin-top:119.249687pt;width:378pt;height:5.55pt;mso-position-horizontal-relative:page;mso-position-vertical-relative:paragraph;z-index:-1134544" coordorigin="2410,2385" coordsize="7560,111">
            <v:shape style="position:absolute;left:2410;top:2385;width:2950;height:111" type="#_x0000_t75" stroked="false">
              <v:imagedata r:id="rId527" o:title=""/>
            </v:shape>
            <v:shape style="position:absolute;left:5336;top:2481;width:2424;height:14" type="#_x0000_t75" stroked="false">
              <v:imagedata r:id="rId517" o:title=""/>
            </v:shape>
            <v:shape style="position:absolute;left:7746;top:2486;width:2223;height:10" type="#_x0000_t75" stroked="false">
              <v:imagedata r:id="rId518" o:title=""/>
            </v:shape>
            <w10:wrap type="none"/>
          </v:group>
        </w:pict>
      </w:r>
      <w:r>
        <w:rPr/>
        <w:pict>
          <v:group style="position:absolute;margin-left:120.5pt;margin-top:137.273666pt;width:378pt;height:5.55pt;mso-position-horizontal-relative:page;mso-position-vertical-relative:paragraph;z-index:-1134520" coordorigin="2410,2745" coordsize="7560,111">
            <v:shape style="position:absolute;left:2410;top:2745;width:2950;height:110" type="#_x0000_t75" stroked="false">
              <v:imagedata r:id="rId516" o:title=""/>
            </v:shape>
            <v:shape style="position:absolute;left:5336;top:2841;width:2424;height:14" type="#_x0000_t75" stroked="false">
              <v:imagedata r:id="rId517" o:title=""/>
            </v:shape>
            <v:shape style="position:absolute;left:7746;top:2846;width:2223;height:10" type="#_x0000_t75" stroked="false">
              <v:imagedata r:id="rId518" o:title=""/>
            </v:shape>
            <w10:wrap type="none"/>
          </v:group>
        </w:pict>
      </w:r>
      <w:r>
        <w:rPr/>
        <w:pict>
          <v:group style="position:absolute;margin-left:120.5pt;margin-top:155.273666pt;width:378pt;height:5.55pt;mso-position-horizontal-relative:page;mso-position-vertical-relative:paragraph;z-index:-1134496" coordorigin="2410,3105" coordsize="7560,111">
            <v:shape style="position:absolute;left:2410;top:3105;width:2950;height:110" type="#_x0000_t75" stroked="false">
              <v:imagedata r:id="rId516" o:title=""/>
            </v:shape>
            <v:shape style="position:absolute;left:5336;top:3201;width:2424;height:14" type="#_x0000_t75" stroked="false">
              <v:imagedata r:id="rId517" o:title=""/>
            </v:shape>
            <v:shape style="position:absolute;left:7746;top:3206;width:2223;height:10" type="#_x0000_t75" stroked="false">
              <v:imagedata r:id="rId518" o:title=""/>
            </v:shape>
            <w10:wrap type="none"/>
          </v:group>
        </w:pict>
      </w:r>
      <w:r>
        <w:rPr>
          <w:rFonts w:ascii="宋体" w:hAnsi="宋体" w:cs="宋体" w:eastAsia="宋体" w:hint="default"/>
          <w:spacing w:val="-2"/>
          <w:sz w:val="21"/>
          <w:szCs w:val="21"/>
        </w:rPr>
        <w:t>注：原股东上海文广新闻传媒集团现已更名为上海东方传媒集团有限公司</w:t>
      </w:r>
      <w:r>
        <w:rPr>
          <w:rFonts w:ascii="宋体" w:hAnsi="宋体" w:cs="宋体" w:eastAsia="宋体" w:hint="default"/>
          <w:w w:val="100"/>
          <w:sz w:val="21"/>
          <w:szCs w:val="21"/>
        </w:rPr>
        <w:t> </w:t>
      </w:r>
      <w:r>
        <w:rPr>
          <w:rFonts w:ascii="宋体" w:hAnsi="宋体" w:cs="宋体" w:eastAsia="宋体" w:hint="default"/>
          <w:b/>
          <w:bCs/>
          <w:sz w:val="21"/>
          <w:szCs w:val="21"/>
        </w:rPr>
        <w:t>截止</w:t>
      </w:r>
      <w:r>
        <w:rPr>
          <w:rFonts w:ascii="宋体" w:hAnsi="宋体" w:cs="宋体" w:eastAsia="宋体" w:hint="default"/>
          <w:b/>
          <w:bCs/>
          <w:spacing w:val="-54"/>
          <w:sz w:val="21"/>
          <w:szCs w:val="21"/>
        </w:rPr>
        <w:t> </w:t>
      </w:r>
      <w:r>
        <w:rPr>
          <w:rFonts w:ascii="Calibri" w:hAnsi="Calibri" w:cs="Calibri" w:eastAsia="Calibri" w:hint="default"/>
          <w:b/>
          <w:bCs/>
          <w:sz w:val="21"/>
          <w:szCs w:val="21"/>
        </w:rPr>
        <w:t>2010</w:t>
      </w:r>
      <w:r>
        <w:rPr>
          <w:rFonts w:ascii="Calibri" w:hAnsi="Calibri" w:cs="Calibri" w:eastAsia="Calibri" w:hint="default"/>
          <w:b/>
          <w:bCs/>
          <w:spacing w:val="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Calibri" w:hAnsi="Calibri" w:cs="Calibri" w:eastAsia="Calibri" w:hint="default"/>
          <w:b/>
          <w:bCs/>
          <w:sz w:val="21"/>
          <w:szCs w:val="21"/>
        </w:rPr>
        <w:t>12</w:t>
      </w:r>
      <w:r>
        <w:rPr>
          <w:rFonts w:ascii="Calibri" w:hAnsi="Calibri" w:cs="Calibri" w:eastAsia="Calibri" w:hint="default"/>
          <w:b/>
          <w:bCs/>
          <w:spacing w:val="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Calibri" w:hAnsi="Calibri" w:cs="Calibri" w:eastAsia="Calibri" w:hint="default"/>
          <w:b/>
          <w:bCs/>
          <w:sz w:val="21"/>
          <w:szCs w:val="21"/>
        </w:rPr>
        <w:t>31</w:t>
      </w:r>
      <w:r>
        <w:rPr>
          <w:rFonts w:ascii="Calibri" w:hAnsi="Calibri" w:cs="Calibri" w:eastAsia="Calibri" w:hint="default"/>
          <w:b/>
          <w:bCs/>
          <w:spacing w:val="3"/>
          <w:sz w:val="21"/>
          <w:szCs w:val="21"/>
        </w:rPr>
        <w:t> </w:t>
      </w:r>
      <w:r>
        <w:rPr>
          <w:rFonts w:ascii="宋体" w:hAnsi="宋体" w:cs="宋体" w:eastAsia="宋体" w:hint="default"/>
          <w:b/>
          <w:bCs/>
          <w:sz w:val="21"/>
          <w:szCs w:val="21"/>
        </w:rPr>
        <w:t>日前十大自然人股东情况</w:t>
      </w:r>
      <w:r>
        <w:rPr>
          <w:rFonts w:ascii="宋体" w:hAnsi="宋体" w:cs="宋体" w:eastAsia="宋体" w:hint="default"/>
          <w:sz w:val="21"/>
          <w:szCs w:val="21"/>
        </w:rPr>
      </w:r>
    </w:p>
    <w:p>
      <w:pPr>
        <w:spacing w:line="240" w:lineRule="auto" w:before="4"/>
        <w:rPr>
          <w:rFonts w:ascii="宋体" w:hAnsi="宋体" w:cs="宋体" w:eastAsia="宋体" w:hint="default"/>
          <w:b/>
          <w:bCs/>
          <w:sz w:val="27"/>
          <w:szCs w:val="27"/>
        </w:rPr>
      </w:pPr>
    </w:p>
    <w:tbl>
      <w:tblPr>
        <w:tblW w:w="0" w:type="auto"/>
        <w:jc w:val="left"/>
        <w:tblInd w:w="2395" w:type="dxa"/>
        <w:tblLayout w:type="fixed"/>
        <w:tblCellMar>
          <w:top w:w="0" w:type="dxa"/>
          <w:left w:w="0" w:type="dxa"/>
          <w:bottom w:w="0" w:type="dxa"/>
          <w:right w:w="0" w:type="dxa"/>
        </w:tblCellMar>
        <w:tblLook w:val="01E0"/>
      </w:tblPr>
      <w:tblGrid>
        <w:gridCol w:w="938"/>
        <w:gridCol w:w="2012"/>
        <w:gridCol w:w="2410"/>
        <w:gridCol w:w="2213"/>
      </w:tblGrid>
      <w:tr>
        <w:trPr>
          <w:trHeight w:val="250" w:hRule="exact"/>
        </w:trPr>
        <w:tc>
          <w:tcPr>
            <w:tcW w:w="938" w:type="dxa"/>
            <w:vMerge w:val="restart"/>
            <w:tcBorders>
              <w:top w:val="nil" w:sz="6" w:space="0" w:color="auto"/>
              <w:left w:val="nil" w:sz="6" w:space="0" w:color="auto"/>
              <w:right w:val="nil" w:sz="6" w:space="0" w:color="auto"/>
            </w:tcBorders>
          </w:tcPr>
          <w:p>
            <w:pPr/>
          </w:p>
        </w:tc>
        <w:tc>
          <w:tcPr>
            <w:tcW w:w="2012" w:type="dxa"/>
            <w:tcBorders>
              <w:top w:val="nil" w:sz="6" w:space="0" w:color="auto"/>
              <w:left w:val="nil" w:sz="6" w:space="0" w:color="auto"/>
              <w:bottom w:val="nil" w:sz="6" w:space="0" w:color="auto"/>
              <w:right w:val="single" w:sz="4" w:space="0" w:color="000000"/>
            </w:tcBorders>
          </w:tcPr>
          <w:p>
            <w:pPr>
              <w:pStyle w:val="TableParagraph"/>
              <w:spacing w:line="124" w:lineRule="exact"/>
              <w:ind w:right="917"/>
              <w:jc w:val="center"/>
              <w:rPr>
                <w:rFonts w:ascii="宋体" w:hAnsi="宋体" w:cs="宋体" w:eastAsia="宋体" w:hint="default"/>
                <w:sz w:val="18"/>
                <w:szCs w:val="18"/>
              </w:rPr>
            </w:pPr>
            <w:r>
              <w:rPr>
                <w:rFonts w:ascii="宋体" w:hAnsi="宋体" w:cs="宋体" w:eastAsia="宋体" w:hint="default"/>
                <w:sz w:val="18"/>
                <w:szCs w:val="18"/>
              </w:rPr>
              <w:t>投资者名称</w:t>
            </w:r>
          </w:p>
        </w:tc>
        <w:tc>
          <w:tcPr>
            <w:tcW w:w="2410" w:type="dxa"/>
            <w:tcBorders>
              <w:top w:val="nil" w:sz="6" w:space="0" w:color="auto"/>
              <w:left w:val="single" w:sz="4" w:space="0" w:color="000000"/>
              <w:bottom w:val="nil" w:sz="6" w:space="0" w:color="auto"/>
              <w:right w:val="single" w:sz="4" w:space="0" w:color="000000"/>
            </w:tcBorders>
          </w:tcPr>
          <w:p>
            <w:pPr>
              <w:pStyle w:val="TableParagraph"/>
              <w:tabs>
                <w:tab w:pos="453" w:val="left" w:leader="none"/>
              </w:tabs>
              <w:spacing w:line="221" w:lineRule="exact" w:before="68"/>
              <w:ind w:right="0"/>
              <w:jc w:val="center"/>
              <w:rPr>
                <w:rFonts w:ascii="宋体" w:hAnsi="宋体" w:cs="宋体" w:eastAsia="宋体" w:hint="default"/>
                <w:sz w:val="18"/>
                <w:szCs w:val="18"/>
              </w:rPr>
            </w:pPr>
            <w:r>
              <w:rPr>
                <w:rFonts w:ascii="宋体" w:hAnsi="宋体" w:cs="宋体" w:eastAsia="宋体" w:hint="default"/>
                <w:sz w:val="18"/>
                <w:szCs w:val="18"/>
              </w:rPr>
              <w:t>金</w:t>
              <w:tab/>
              <w:t>额</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21" w:lineRule="exact" w:before="68"/>
              <w:ind w:right="5"/>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110" w:hRule="exact"/>
        </w:trPr>
        <w:tc>
          <w:tcPr>
            <w:tcW w:w="938" w:type="dxa"/>
            <w:vMerge/>
            <w:tcBorders>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4"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薛莉芳</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pacing w:val="-1"/>
                <w:sz w:val="18"/>
              </w:rPr>
              <w:t>1,337,900.00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pacing w:val="-1"/>
                <w:sz w:val="18"/>
              </w:rPr>
              <w:t>1.487</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史一兵</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918,100.00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pacing w:val="-1"/>
                <w:sz w:val="18"/>
              </w:rPr>
              <w:t>1.020</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陈剑辉</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813,600.00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0.904</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陶怀仁</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560,000.00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pacing w:val="-1"/>
                <w:sz w:val="18"/>
              </w:rPr>
              <w:t>0.622</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2"/>
                <w:sz w:val="18"/>
                <w:szCs w:val="18"/>
              </w:rPr>
              <w:t> </w:t>
            </w:r>
            <w:r>
              <w:rPr>
                <w:rFonts w:ascii="宋体" w:hAnsi="宋体" w:cs="宋体" w:eastAsia="宋体" w:hint="default"/>
                <w:sz w:val="18"/>
                <w:szCs w:val="18"/>
              </w:rPr>
              <w:t>苹</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485,000.00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0.539</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陆继业</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460,000.00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0.511</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王晴岗</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pacing w:val="-1"/>
                <w:sz w:val="18"/>
              </w:rPr>
              <w:t>437,900.00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pacing w:val="-1"/>
                <w:sz w:val="18"/>
              </w:rPr>
              <w:t>0.487</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2"/>
                <w:sz w:val="18"/>
                <w:szCs w:val="18"/>
              </w:rPr>
              <w:t> </w:t>
            </w:r>
            <w:r>
              <w:rPr>
                <w:rFonts w:ascii="宋体" w:hAnsi="宋体" w:cs="宋体" w:eastAsia="宋体" w:hint="default"/>
                <w:sz w:val="18"/>
                <w:szCs w:val="18"/>
              </w:rPr>
              <w:t>菁</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336,612.00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8"/>
              <w:jc w:val="right"/>
              <w:rPr>
                <w:rFonts w:ascii="Calibri" w:hAnsi="Calibri" w:cs="Calibri" w:eastAsia="Calibri" w:hint="default"/>
                <w:sz w:val="18"/>
                <w:szCs w:val="18"/>
              </w:rPr>
            </w:pPr>
            <w:r>
              <w:rPr>
                <w:rFonts w:ascii="Calibri"/>
                <w:spacing w:val="-2"/>
                <w:sz w:val="18"/>
              </w:rPr>
              <w:t>0.374</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王齐懿</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312,000.00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pacing w:val="-1"/>
                <w:sz w:val="18"/>
              </w:rPr>
              <w:t>0.347</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23" w:hRule="exact"/>
        </w:trPr>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sz w:val="18"/>
                <w:szCs w:val="18"/>
              </w:rPr>
              <w:t>吴颖健</w:t>
            </w:r>
          </w:p>
        </w:tc>
        <w:tc>
          <w:tcPr>
            <w:tcW w:w="201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0"/>
              <w:jc w:val="right"/>
              <w:rPr>
                <w:rFonts w:ascii="Calibri" w:hAnsi="Calibri" w:cs="Calibri" w:eastAsia="Calibri" w:hint="default"/>
                <w:sz w:val="18"/>
                <w:szCs w:val="18"/>
              </w:rPr>
            </w:pPr>
            <w:r>
              <w:rPr>
                <w:rFonts w:ascii="Calibri"/>
                <w:sz w:val="18"/>
              </w:rPr>
              <w:t>290,000.00</w:t>
            </w:r>
          </w:p>
        </w:tc>
        <w:tc>
          <w:tcPr>
            <w:tcW w:w="2213"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0.322</w:t>
            </w:r>
          </w:p>
        </w:tc>
      </w:tr>
      <w:tr>
        <w:trPr>
          <w:trHeight w:val="37" w:hRule="exact"/>
        </w:trPr>
        <w:tc>
          <w:tcPr>
            <w:tcW w:w="938" w:type="dxa"/>
            <w:tcBorders>
              <w:top w:val="nil" w:sz="6" w:space="0" w:color="auto"/>
              <w:left w:val="nil" w:sz="6" w:space="0" w:color="auto"/>
              <w:bottom w:val="nil" w:sz="6" w:space="0" w:color="auto"/>
              <w:right w:val="nil" w:sz="6" w:space="0" w:color="auto"/>
            </w:tcBorders>
          </w:tcPr>
          <w:p>
            <w:pPr/>
          </w:p>
        </w:tc>
        <w:tc>
          <w:tcPr>
            <w:tcW w:w="201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single" w:sz="4" w:space="0" w:color="000000"/>
            </w:tcBorders>
          </w:tcPr>
          <w:p>
            <w:pPr/>
          </w:p>
        </w:tc>
        <w:tc>
          <w:tcPr>
            <w:tcW w:w="2213" w:type="dxa"/>
            <w:tcBorders>
              <w:top w:val="nil" w:sz="6" w:space="0" w:color="auto"/>
              <w:left w:val="single" w:sz="4" w:space="0" w:color="000000"/>
              <w:bottom w:val="nil" w:sz="6" w:space="0" w:color="auto"/>
              <w:right w:val="nil" w:sz="6" w:space="0" w:color="auto"/>
            </w:tcBorders>
          </w:tcPr>
          <w:p>
            <w:pPr/>
          </w:p>
        </w:tc>
      </w:tr>
      <w:tr>
        <w:trPr>
          <w:trHeight w:val="365" w:hRule="exact"/>
        </w:trPr>
        <w:tc>
          <w:tcPr>
            <w:tcW w:w="938" w:type="dxa"/>
            <w:tcBorders>
              <w:top w:val="nil" w:sz="6" w:space="0" w:color="auto"/>
              <w:left w:val="nil" w:sz="6" w:space="0" w:color="auto"/>
              <w:bottom w:val="single" w:sz="12" w:space="0" w:color="000000"/>
              <w:right w:val="nil" w:sz="6" w:space="0" w:color="auto"/>
            </w:tcBorders>
          </w:tcPr>
          <w:p>
            <w:pPr/>
          </w:p>
        </w:tc>
        <w:tc>
          <w:tcPr>
            <w:tcW w:w="2012" w:type="dxa"/>
            <w:tcBorders>
              <w:top w:val="nil" w:sz="6" w:space="0" w:color="auto"/>
              <w:left w:val="nil" w:sz="6" w:space="0" w:color="auto"/>
              <w:bottom w:val="single" w:sz="12" w:space="0" w:color="000000"/>
              <w:right w:val="single" w:sz="4" w:space="0" w:color="000000"/>
            </w:tcBorders>
          </w:tcPr>
          <w:p>
            <w:pPr>
              <w:pStyle w:val="TableParagraph"/>
              <w:spacing w:line="240" w:lineRule="auto" w:before="68"/>
              <w:ind w:right="914"/>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24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99"/>
              <w:jc w:val="right"/>
              <w:rPr>
                <w:rFonts w:ascii="Calibri" w:hAnsi="Calibri" w:cs="Calibri" w:eastAsia="Calibri" w:hint="default"/>
                <w:sz w:val="18"/>
                <w:szCs w:val="18"/>
              </w:rPr>
            </w:pPr>
            <w:r>
              <w:rPr>
                <w:rFonts w:ascii="Calibri"/>
                <w:spacing w:val="-1"/>
                <w:sz w:val="18"/>
              </w:rPr>
              <w:t>5,951,112.00</w:t>
            </w:r>
            <w:r>
              <w:rPr>
                <w:rFonts w:ascii="Calibri"/>
                <w:sz w:val="18"/>
              </w:rPr>
            </w:r>
          </w:p>
        </w:tc>
        <w:tc>
          <w:tcPr>
            <w:tcW w:w="2213" w:type="dxa"/>
            <w:tcBorders>
              <w:top w:val="nil" w:sz="6" w:space="0" w:color="auto"/>
              <w:left w:val="single" w:sz="4" w:space="0" w:color="000000"/>
              <w:bottom w:val="single" w:sz="12" w:space="0" w:color="000000"/>
              <w:right w:val="nil" w:sz="6" w:space="0" w:color="auto"/>
            </w:tcBorders>
          </w:tcPr>
          <w:p>
            <w:pPr>
              <w:pStyle w:val="TableParagraph"/>
              <w:spacing w:line="240" w:lineRule="auto" w:before="107"/>
              <w:ind w:right="105"/>
              <w:jc w:val="right"/>
              <w:rPr>
                <w:rFonts w:ascii="Calibri" w:hAnsi="Calibri" w:cs="Calibri" w:eastAsia="Calibri" w:hint="default"/>
                <w:sz w:val="18"/>
                <w:szCs w:val="18"/>
              </w:rPr>
            </w:pPr>
            <w:r>
              <w:rPr>
                <w:rFonts w:ascii="Calibri"/>
                <w:sz w:val="18"/>
              </w:rPr>
              <w:t>6.613</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before="36"/>
        <w:ind w:left="1786" w:right="1679" w:firstLine="0"/>
        <w:jc w:val="left"/>
        <w:rPr>
          <w:rFonts w:ascii="宋体" w:hAnsi="宋体" w:cs="宋体" w:eastAsia="宋体" w:hint="default"/>
          <w:sz w:val="21"/>
          <w:szCs w:val="21"/>
        </w:rPr>
      </w:pPr>
      <w:r>
        <w:rPr/>
        <w:pict>
          <v:group style="position:absolute;margin-left:120.5pt;margin-top:-101.396332pt;width:378pt;height:5.55pt;mso-position-horizontal-relative:page;mso-position-vertical-relative:paragraph;z-index:-1134400" coordorigin="2410,-2028" coordsize="7560,111">
            <v:shape style="position:absolute;left:2410;top:-2028;width:2950;height:110" type="#_x0000_t75" stroked="false">
              <v:imagedata r:id="rId516" o:title=""/>
            </v:shape>
            <v:shape style="position:absolute;left:5336;top:-1932;width:2424;height:14" type="#_x0000_t75" stroked="false">
              <v:imagedata r:id="rId517" o:title=""/>
            </v:shape>
            <v:shape style="position:absolute;left:7746;top:-1927;width:2223;height:10" type="#_x0000_t75" stroked="false">
              <v:imagedata r:id="rId518" o:title=""/>
            </v:shape>
            <w10:wrap type="none"/>
          </v:group>
        </w:pict>
      </w:r>
      <w:r>
        <w:rPr/>
        <w:pict>
          <v:group style="position:absolute;margin-left:120.5pt;margin-top:-83.396332pt;width:378pt;height:5.55pt;mso-position-horizontal-relative:page;mso-position-vertical-relative:paragraph;z-index:-1134376" coordorigin="2410,-1668" coordsize="7560,111">
            <v:shape style="position:absolute;left:2410;top:-1668;width:2950;height:110" type="#_x0000_t75" stroked="false">
              <v:imagedata r:id="rId516" o:title=""/>
            </v:shape>
            <v:shape style="position:absolute;left:5336;top:-1572;width:2424;height:14" type="#_x0000_t75" stroked="false">
              <v:imagedata r:id="rId517" o:title=""/>
            </v:shape>
            <v:shape style="position:absolute;left:7746;top:-1567;width:2223;height:10" type="#_x0000_t75" stroked="false">
              <v:imagedata r:id="rId518" o:title=""/>
            </v:shape>
            <w10:wrap type="none"/>
          </v:group>
        </w:pict>
      </w:r>
      <w:r>
        <w:rPr/>
        <w:pict>
          <v:group style="position:absolute;margin-left:120.5pt;margin-top:-65.396332pt;width:378pt;height:5.55pt;mso-position-horizontal-relative:page;mso-position-vertical-relative:paragraph;z-index:-1134352" coordorigin="2410,-1308" coordsize="7560,111">
            <v:shape style="position:absolute;left:2410;top:-1308;width:2950;height:110" type="#_x0000_t75" stroked="false">
              <v:imagedata r:id="rId516" o:title=""/>
            </v:shape>
            <v:shape style="position:absolute;left:5336;top:-1212;width:2424;height:14" type="#_x0000_t75" stroked="false">
              <v:imagedata r:id="rId517" o:title=""/>
            </v:shape>
            <v:shape style="position:absolute;left:7746;top:-1207;width:2223;height:10" type="#_x0000_t75" stroked="false">
              <v:imagedata r:id="rId518" o:title=""/>
            </v:shape>
            <w10:wrap type="none"/>
          </v:group>
        </w:pict>
      </w:r>
      <w:r>
        <w:rPr/>
        <w:pict>
          <v:group style="position:absolute;margin-left:120.5pt;margin-top:-47.396332pt;width:378pt;height:5.55pt;mso-position-horizontal-relative:page;mso-position-vertical-relative:paragraph;z-index:-1134328" coordorigin="2410,-948" coordsize="7560,111">
            <v:shape style="position:absolute;left:2410;top:-948;width:2950;height:110" type="#_x0000_t75" stroked="false">
              <v:imagedata r:id="rId516" o:title=""/>
            </v:shape>
            <v:shape style="position:absolute;left:5336;top:-852;width:2424;height:14" type="#_x0000_t75" stroked="false">
              <v:imagedata r:id="rId517" o:title=""/>
            </v:shape>
            <v:shape style="position:absolute;left:7746;top:-847;width:2223;height:10" type="#_x0000_t75" stroked="false">
              <v:imagedata r:id="rId518" o:title=""/>
            </v:shape>
            <w10:wrap type="none"/>
          </v:group>
        </w:pict>
      </w:r>
      <w:r>
        <w:rPr/>
        <w:pict>
          <v:shape style="position:absolute;margin-left:267.049988pt;margin-top:-24.576303pt;width:.48003pt;height:.24pt;mso-position-horizontal-relative:page;mso-position-vertical-relative:paragraph;z-index:-1134304" type="#_x0000_t75" stroked="false">
            <v:imagedata r:id="rId522" o:title=""/>
          </v:shape>
        </w:pict>
      </w:r>
      <w:r>
        <w:rPr/>
        <w:pict>
          <v:shape style="position:absolute;margin-left:387.549988pt;margin-top:-24.576303pt;width:.48003pt;height:.24pt;mso-position-horizontal-relative:page;mso-position-vertical-relative:paragraph;z-index:-1134280" type="#_x0000_t75" stroked="false">
            <v:imagedata r:id="rId522" o:title=""/>
          </v:shape>
        </w:pict>
      </w:r>
      <w:r>
        <w:rPr>
          <w:rFonts w:ascii="宋体" w:hAnsi="宋体" w:cs="宋体" w:eastAsia="宋体" w:hint="default"/>
          <w:b/>
          <w:bCs/>
          <w:sz w:val="21"/>
          <w:szCs w:val="21"/>
        </w:rPr>
        <w:t>(</w:t>
      </w:r>
      <w:r>
        <w:rPr>
          <w:rFonts w:ascii="宋体" w:hAnsi="宋体" w:cs="宋体" w:eastAsia="宋体" w:hint="default"/>
          <w:b/>
          <w:bCs/>
          <w:sz w:val="21"/>
          <w:szCs w:val="21"/>
        </w:rPr>
        <w:t>二十三</w:t>
      </w:r>
      <w:r>
        <w:rPr>
          <w:rFonts w:ascii="宋体" w:hAnsi="宋体" w:cs="宋体" w:eastAsia="宋体" w:hint="default"/>
          <w:b/>
          <w:bCs/>
          <w:sz w:val="21"/>
          <w:szCs w:val="21"/>
        </w:rPr>
        <w:t>)</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7"/>
          <w:szCs w:val="17"/>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32.850006pt;margin-top:38.543663pt;width:.48pt;height:.12pt;mso-position-horizontal-relative:page;mso-position-vertical-relative:paragraph;z-index:-1134256" type="#_x0000_t75" stroked="false">
            <v:imagedata r:id="rId522" o:title=""/>
          </v:shape>
        </w:pict>
      </w:r>
      <w:r>
        <w:rPr/>
        <w:pict>
          <v:shape style="position:absolute;margin-left:309.170013pt;margin-top:38.543663pt;width:.48001pt;height:.12pt;mso-position-horizontal-relative:page;mso-position-vertical-relative:paragraph;z-index:-1134232" type="#_x0000_t75" stroked="false">
            <v:imagedata r:id="rId522" o:title=""/>
          </v:shape>
        </w:pict>
      </w:r>
      <w:r>
        <w:rPr/>
        <w:pict>
          <v:shape style="position:absolute;margin-left:384.790009pt;margin-top:38.543663pt;width:.48001pt;height:.12pt;mso-position-horizontal-relative:page;mso-position-vertical-relative:paragraph;z-index:-1134208" type="#_x0000_t75" stroked="false">
            <v:imagedata r:id="rId522" o:title=""/>
          </v:shape>
        </w:pict>
      </w:r>
      <w:r>
        <w:rPr/>
        <w:pict>
          <v:shape style="position:absolute;margin-left:431.589996pt;margin-top:38.543663pt;width:.47998pt;height:.12pt;mso-position-horizontal-relative:page;mso-position-vertical-relative:paragraph;z-index:-1134184" type="#_x0000_t75" stroked="false">
            <v:imagedata r:id="rId522" o:title=""/>
          </v:shape>
        </w:pict>
      </w:r>
      <w:r>
        <w:rPr/>
        <w:pict>
          <v:group style="position:absolute;margin-left:120.5pt;margin-top:54.023705pt;width:397.3pt;height:5.2pt;mso-position-horizontal-relative:page;mso-position-vertical-relative:paragraph;z-index:-1134160" coordorigin="2410,1080" coordsize="7946,104">
            <v:shape style="position:absolute;left:2410;top:1080;width:2266;height:103" type="#_x0000_t75" stroked="false">
              <v:imagedata r:id="rId528" o:title=""/>
            </v:shape>
            <v:shape style="position:absolute;left:4652;top:1174;width:3980;height:10" type="#_x0000_t75" stroked="false">
              <v:imagedata r:id="rId520" o:title=""/>
            </v:shape>
            <v:shape style="position:absolute;left:8627;top:1174;width:1729;height:10" type="#_x0000_t75" stroked="false">
              <v:imagedata r:id="rId521" o:title=""/>
            </v:shape>
            <w10:wrap type="none"/>
          </v:group>
        </w:pict>
      </w:r>
      <w:r>
        <w:rPr/>
        <w:pict>
          <v:group style="position:absolute;margin-left:120.5pt;margin-top:74.543648pt;width:397.3pt;height:5.05pt;mso-position-horizontal-relative:page;mso-position-vertical-relative:paragraph;z-index:-1134136" coordorigin="2410,1491" coordsize="7946,101">
            <v:shape style="position:absolute;left:2410;top:1491;width:2266;height:101" type="#_x0000_t75" stroked="false">
              <v:imagedata r:id="rId519" o:title=""/>
            </v:shape>
            <v:shape style="position:absolute;left:4652;top:1582;width:3980;height:10" type="#_x0000_t75" stroked="false">
              <v:imagedata r:id="rId529" o:title=""/>
            </v:shape>
            <v:shape style="position:absolute;left:8627;top:1582;width:1729;height:10" type="#_x0000_t75" stroked="false">
              <v:imagedata r:id="rId530" o:title=""/>
            </v:shape>
            <w10:wrap type="none"/>
          </v:group>
        </w:pict>
      </w:r>
      <w:r>
        <w:rPr/>
        <w:pict>
          <v:group style="position:absolute;margin-left:120.5pt;margin-top:94.943703pt;width:397.3pt;height:5.2pt;mso-position-horizontal-relative:page;mso-position-vertical-relative:paragraph;z-index:-1134112" coordorigin="2410,1899" coordsize="7946,104">
            <v:shape style="position:absolute;left:2410;top:1899;width:2266;height:103" type="#_x0000_t75" stroked="false">
              <v:imagedata r:id="rId528" o:title=""/>
            </v:shape>
            <v:shape style="position:absolute;left:4652;top:1992;width:3980;height:10" type="#_x0000_t75" stroked="false">
              <v:imagedata r:id="rId520" o:title=""/>
            </v:shape>
            <v:shape style="position:absolute;left:8627;top:1992;width:1729;height:10" type="#_x0000_t75" stroked="false">
              <v:imagedata r:id="rId521" o:title=""/>
            </v:shape>
            <w10:wrap type="none"/>
          </v:group>
        </w:pict>
      </w:r>
      <w:r>
        <w:rPr/>
        <w:pict>
          <v:group style="position:absolute;margin-left:120.5pt;margin-top:115.493706pt;width:397.3pt;height:5.2pt;mso-position-horizontal-relative:page;mso-position-vertical-relative:paragraph;z-index:-1134088" coordorigin="2410,2310" coordsize="7946,104">
            <v:shape style="position:absolute;left:2410;top:2310;width:2266;height:103" type="#_x0000_t75" stroked="false">
              <v:imagedata r:id="rId531" o:title=""/>
            </v:shape>
            <v:shape style="position:absolute;left:4652;top:2403;width:3980;height:10" type="#_x0000_t75" stroked="false">
              <v:imagedata r:id="rId529" o:title=""/>
            </v:shape>
            <v:shape style="position:absolute;left:8627;top:2403;width:1729;height:10" type="#_x0000_t75" stroked="false">
              <v:imagedata r:id="rId530"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年度资本公积变动情况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2395" w:type="dxa"/>
        <w:tblLayout w:type="fixed"/>
        <w:tblCellMar>
          <w:top w:w="0" w:type="dxa"/>
          <w:left w:w="0" w:type="dxa"/>
          <w:bottom w:w="0" w:type="dxa"/>
          <w:right w:w="0" w:type="dxa"/>
        </w:tblCellMar>
        <w:tblLook w:val="01E0"/>
      </w:tblPr>
      <w:tblGrid>
        <w:gridCol w:w="2266"/>
        <w:gridCol w:w="1526"/>
        <w:gridCol w:w="1512"/>
        <w:gridCol w:w="936"/>
        <w:gridCol w:w="1719"/>
      </w:tblGrid>
      <w:tr>
        <w:trPr>
          <w:trHeight w:val="324" w:hRule="exact"/>
        </w:trPr>
        <w:tc>
          <w:tcPr>
            <w:tcW w:w="2266" w:type="dxa"/>
            <w:tcBorders>
              <w:top w:val="single" w:sz="12" w:space="0" w:color="000000"/>
              <w:left w:val="nil" w:sz="6" w:space="0" w:color="auto"/>
              <w:bottom w:val="nil" w:sz="6" w:space="0" w:color="auto"/>
              <w:right w:val="single" w:sz="4" w:space="0" w:color="000000"/>
            </w:tcBorders>
          </w:tcPr>
          <w:p>
            <w:pPr>
              <w:pStyle w:val="TableParagraph"/>
              <w:spacing w:line="240" w:lineRule="auto" w:before="111"/>
              <w:ind w:left="18"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526"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111"/>
              <w:ind w:right="96"/>
              <w:jc w:val="righ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512" w:type="dxa"/>
            <w:vMerge w:val="restart"/>
            <w:tcBorders>
              <w:top w:val="single" w:sz="12" w:space="0" w:color="000000"/>
              <w:left w:val="single" w:sz="4" w:space="0" w:color="000000"/>
              <w:right w:val="single" w:sz="4" w:space="0" w:color="000000"/>
            </w:tcBorders>
          </w:tcPr>
          <w:p>
            <w:pPr>
              <w:pStyle w:val="TableParagraph"/>
              <w:spacing w:line="240" w:lineRule="auto" w:before="111"/>
              <w:ind w:left="391"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936" w:type="dxa"/>
            <w:vMerge w:val="restart"/>
            <w:tcBorders>
              <w:top w:val="single" w:sz="12" w:space="0" w:color="000000"/>
              <w:left w:val="single" w:sz="4" w:space="0" w:color="000000"/>
              <w:right w:val="single" w:sz="4" w:space="0" w:color="000000"/>
            </w:tcBorders>
          </w:tcPr>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719" w:type="dxa"/>
            <w:vMerge w:val="restart"/>
            <w:tcBorders>
              <w:top w:val="single" w:sz="12" w:space="0" w:color="000000"/>
              <w:left w:val="single" w:sz="4" w:space="0" w:color="000000"/>
              <w:right w:val="nil" w:sz="6" w:space="0" w:color="auto"/>
            </w:tcBorders>
          </w:tcPr>
          <w:p>
            <w:pPr>
              <w:pStyle w:val="TableParagraph"/>
              <w:spacing w:line="240" w:lineRule="auto" w:before="111"/>
              <w:ind w:left="105"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57"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vMerge/>
            <w:tcBorders>
              <w:left w:val="single" w:sz="4" w:space="0" w:color="000000"/>
              <w:right w:val="nil" w:sz="6" w:space="0" w:color="auto"/>
            </w:tcBorders>
          </w:tcPr>
          <w:p>
            <w:pPr/>
          </w:p>
        </w:tc>
      </w:tr>
      <w:tr>
        <w:trPr>
          <w:trHeight w:val="46"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vMerge/>
            <w:tcBorders>
              <w:left w:val="single" w:sz="4" w:space="0" w:color="000000"/>
              <w:bottom w:val="nil" w:sz="6" w:space="0" w:color="auto"/>
              <w:right w:val="nil" w:sz="6" w:space="0" w:color="auto"/>
            </w:tcBorders>
          </w:tcPr>
          <w:p>
            <w:pPr/>
          </w:p>
        </w:tc>
      </w:tr>
      <w:tr>
        <w:trPr>
          <w:trHeight w:val="364" w:hRule="exact"/>
        </w:trPr>
        <w:tc>
          <w:tcPr>
            <w:tcW w:w="226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股本溢价</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8"/>
              <w:jc w:val="right"/>
              <w:rPr>
                <w:rFonts w:ascii="Calibri" w:hAnsi="Calibri" w:cs="Calibri" w:eastAsia="Calibri" w:hint="default"/>
                <w:sz w:val="18"/>
                <w:szCs w:val="18"/>
              </w:rPr>
            </w:pPr>
            <w:r>
              <w:rPr>
                <w:rFonts w:ascii="Calibri"/>
                <w:spacing w:val="-1"/>
                <w:sz w:val="18"/>
              </w:rPr>
              <w:t>44,001,637.39</w:t>
            </w: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5"/>
              <w:jc w:val="right"/>
              <w:rPr>
                <w:rFonts w:ascii="Calibri" w:hAnsi="Calibri" w:cs="Calibri" w:eastAsia="Calibri" w:hint="default"/>
                <w:sz w:val="18"/>
                <w:szCs w:val="18"/>
              </w:rPr>
            </w:pPr>
            <w:r>
              <w:rPr>
                <w:rFonts w:ascii="Calibri"/>
                <w:spacing w:val="-1"/>
                <w:sz w:val="18"/>
              </w:rPr>
              <w:t>44,001,637.39</w:t>
            </w:r>
          </w:p>
        </w:tc>
      </w:tr>
      <w:tr>
        <w:trPr>
          <w:trHeight w:val="44"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tcBorders>
              <w:top w:val="nil" w:sz="6" w:space="0" w:color="auto"/>
              <w:left w:val="single" w:sz="4" w:space="0" w:color="000000"/>
              <w:bottom w:val="nil" w:sz="6" w:space="0" w:color="auto"/>
              <w:right w:val="nil" w:sz="6" w:space="0" w:color="auto"/>
            </w:tcBorders>
          </w:tcPr>
          <w:p>
            <w:pPr/>
          </w:p>
        </w:tc>
      </w:tr>
      <w:tr>
        <w:trPr>
          <w:trHeight w:val="367" w:hRule="exact"/>
        </w:trPr>
        <w:tc>
          <w:tcPr>
            <w:tcW w:w="2266"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22" w:right="0"/>
              <w:jc w:val="left"/>
              <w:rPr>
                <w:rFonts w:ascii="宋体" w:hAnsi="宋体" w:cs="宋体" w:eastAsia="宋体" w:hint="default"/>
                <w:sz w:val="18"/>
                <w:szCs w:val="18"/>
              </w:rPr>
            </w:pPr>
            <w:r>
              <w:rPr>
                <w:rFonts w:ascii="宋体" w:hAnsi="宋体" w:cs="宋体" w:eastAsia="宋体" w:hint="default"/>
                <w:sz w:val="18"/>
                <w:szCs w:val="18"/>
              </w:rPr>
              <w:t>投资者投入的资本</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98"/>
              <w:jc w:val="right"/>
              <w:rPr>
                <w:rFonts w:ascii="Calibri" w:hAnsi="Calibri" w:cs="Calibri" w:eastAsia="Calibri" w:hint="default"/>
                <w:sz w:val="18"/>
                <w:szCs w:val="18"/>
              </w:rPr>
            </w:pPr>
            <w:r>
              <w:rPr>
                <w:rFonts w:ascii="Calibri"/>
                <w:spacing w:val="-1"/>
                <w:sz w:val="18"/>
              </w:rPr>
              <w:t>44,001,637.39</w:t>
            </w: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tcBorders>
              <w:top w:val="nil" w:sz="6" w:space="0" w:color="auto"/>
              <w:left w:val="single" w:sz="4" w:space="0" w:color="000000"/>
              <w:bottom w:val="nil" w:sz="6" w:space="0" w:color="auto"/>
              <w:right w:val="nil" w:sz="6" w:space="0" w:color="auto"/>
            </w:tcBorders>
          </w:tcPr>
          <w:p>
            <w:pPr>
              <w:pStyle w:val="TableParagraph"/>
              <w:spacing w:line="240" w:lineRule="auto" w:before="150"/>
              <w:ind w:right="105"/>
              <w:jc w:val="right"/>
              <w:rPr>
                <w:rFonts w:ascii="Calibri" w:hAnsi="Calibri" w:cs="Calibri" w:eastAsia="Calibri" w:hint="default"/>
                <w:sz w:val="18"/>
                <w:szCs w:val="18"/>
              </w:rPr>
            </w:pPr>
            <w:r>
              <w:rPr>
                <w:rFonts w:ascii="Calibri"/>
                <w:spacing w:val="-1"/>
                <w:sz w:val="18"/>
              </w:rPr>
              <w:t>44,001,637.39</w:t>
            </w:r>
          </w:p>
        </w:tc>
      </w:tr>
      <w:tr>
        <w:trPr>
          <w:trHeight w:val="44"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tcBorders>
              <w:top w:val="nil" w:sz="6" w:space="0" w:color="auto"/>
              <w:left w:val="single" w:sz="4" w:space="0" w:color="000000"/>
              <w:bottom w:val="nil" w:sz="6" w:space="0" w:color="auto"/>
              <w:right w:val="nil" w:sz="6" w:space="0" w:color="auto"/>
            </w:tcBorders>
          </w:tcPr>
          <w:p>
            <w:pPr/>
          </w:p>
        </w:tc>
      </w:tr>
      <w:tr>
        <w:trPr>
          <w:trHeight w:val="365" w:hRule="exact"/>
        </w:trPr>
        <w:tc>
          <w:tcPr>
            <w:tcW w:w="226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其他资本公积</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6"/>
              <w:jc w:val="right"/>
              <w:rPr>
                <w:rFonts w:ascii="Calibri" w:hAnsi="Calibri" w:cs="Calibri" w:eastAsia="Calibri" w:hint="default"/>
                <w:sz w:val="18"/>
                <w:szCs w:val="18"/>
              </w:rPr>
            </w:pPr>
            <w:r>
              <w:rPr>
                <w:rFonts w:ascii="Calibri"/>
                <w:spacing w:val="-1"/>
                <w:sz w:val="18"/>
              </w:rPr>
              <w:t>765,076.28</w:t>
            </w: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3"/>
              <w:jc w:val="right"/>
              <w:rPr>
                <w:rFonts w:ascii="Calibri" w:hAnsi="Calibri" w:cs="Calibri" w:eastAsia="Calibri" w:hint="default"/>
                <w:sz w:val="18"/>
                <w:szCs w:val="18"/>
              </w:rPr>
            </w:pPr>
            <w:r>
              <w:rPr>
                <w:rFonts w:ascii="Calibri"/>
                <w:spacing w:val="-1"/>
                <w:sz w:val="18"/>
              </w:rPr>
              <w:t>765,076.28</w:t>
            </w:r>
          </w:p>
        </w:tc>
      </w:tr>
      <w:tr>
        <w:trPr>
          <w:trHeight w:val="46"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tcBorders>
              <w:top w:val="nil" w:sz="6" w:space="0" w:color="auto"/>
              <w:left w:val="single" w:sz="4" w:space="0" w:color="000000"/>
              <w:bottom w:val="nil" w:sz="6" w:space="0" w:color="auto"/>
              <w:right w:val="nil" w:sz="6" w:space="0" w:color="auto"/>
            </w:tcBorders>
          </w:tcPr>
          <w:p>
            <w:pPr/>
          </w:p>
        </w:tc>
      </w:tr>
      <w:tr>
        <w:trPr>
          <w:trHeight w:val="811" w:hRule="exact"/>
        </w:trPr>
        <w:tc>
          <w:tcPr>
            <w:tcW w:w="226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pacing w:val="4"/>
                <w:sz w:val="18"/>
                <w:szCs w:val="18"/>
              </w:rPr>
              <w:t>被投资单位除净损益外所</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有者权益其他变动</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right="96"/>
              <w:jc w:val="right"/>
              <w:rPr>
                <w:rFonts w:ascii="Calibri" w:hAnsi="Calibri" w:cs="Calibri" w:eastAsia="Calibri" w:hint="default"/>
                <w:sz w:val="18"/>
                <w:szCs w:val="18"/>
              </w:rPr>
            </w:pPr>
            <w:r>
              <w:rPr>
                <w:rFonts w:ascii="Calibri"/>
                <w:spacing w:val="-1"/>
                <w:sz w:val="18"/>
              </w:rPr>
              <w:t>765,076.28</w:t>
            </w:r>
          </w:p>
        </w:tc>
        <w:tc>
          <w:tcPr>
            <w:tcW w:w="1512"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71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765,076.28</w:t>
            </w:r>
          </w:p>
        </w:tc>
      </w:tr>
      <w:tr>
        <w:trPr>
          <w:trHeight w:val="415" w:hRule="exact"/>
        </w:trPr>
        <w:tc>
          <w:tcPr>
            <w:tcW w:w="2266"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8"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98"/>
              <w:jc w:val="right"/>
              <w:rPr>
                <w:rFonts w:ascii="Calibri" w:hAnsi="Calibri" w:cs="Calibri" w:eastAsia="Calibri" w:hint="default"/>
                <w:sz w:val="18"/>
                <w:szCs w:val="18"/>
              </w:rPr>
            </w:pPr>
            <w:r>
              <w:rPr>
                <w:rFonts w:ascii="Calibri"/>
                <w:spacing w:val="-1"/>
                <w:sz w:val="18"/>
              </w:rPr>
              <w:t>44,766,713.67</w:t>
            </w:r>
          </w:p>
        </w:tc>
        <w:tc>
          <w:tcPr>
            <w:tcW w:w="1512" w:type="dxa"/>
            <w:vMerge/>
            <w:tcBorders>
              <w:left w:val="single" w:sz="4" w:space="0" w:color="000000"/>
              <w:bottom w:val="single" w:sz="12" w:space="0" w:color="000000"/>
              <w:right w:val="single" w:sz="4" w:space="0" w:color="000000"/>
            </w:tcBorders>
          </w:tcPr>
          <w:p>
            <w:pPr/>
          </w:p>
        </w:tc>
        <w:tc>
          <w:tcPr>
            <w:tcW w:w="936" w:type="dxa"/>
            <w:vMerge/>
            <w:tcBorders>
              <w:left w:val="single" w:sz="4" w:space="0" w:color="000000"/>
              <w:bottom w:val="single" w:sz="12" w:space="0" w:color="000000"/>
              <w:right w:val="single" w:sz="4" w:space="0" w:color="000000"/>
            </w:tcBorders>
          </w:tcPr>
          <w:p>
            <w:pPr/>
          </w:p>
        </w:tc>
        <w:tc>
          <w:tcPr>
            <w:tcW w:w="1719"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right="105"/>
              <w:jc w:val="right"/>
              <w:rPr>
                <w:rFonts w:ascii="Calibri" w:hAnsi="Calibri" w:cs="Calibri" w:eastAsia="Calibri" w:hint="default"/>
                <w:sz w:val="18"/>
                <w:szCs w:val="18"/>
              </w:rPr>
            </w:pPr>
            <w:r>
              <w:rPr>
                <w:rFonts w:ascii="Calibri"/>
                <w:spacing w:val="-1"/>
                <w:sz w:val="18"/>
              </w:rPr>
              <w:t>44,766,713.67</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7"/>
          <w:szCs w:val="27"/>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32.850006pt;margin-top:38.543674pt;width:.48pt;height:.12pt;mso-position-horizontal-relative:page;mso-position-vertical-relative:paragraph;z-index:-1134040" type="#_x0000_t75" stroked="false">
            <v:imagedata r:id="rId522" o:title=""/>
          </v:shape>
        </w:pict>
      </w:r>
      <w:r>
        <w:rPr/>
        <w:pict>
          <v:shape style="position:absolute;margin-left:309.170013pt;margin-top:38.543674pt;width:.48001pt;height:.12pt;mso-position-horizontal-relative:page;mso-position-vertical-relative:paragraph;z-index:-1134016" type="#_x0000_t75" stroked="false">
            <v:imagedata r:id="rId522" o:title=""/>
          </v:shape>
        </w:pict>
      </w:r>
      <w:r>
        <w:rPr/>
        <w:pict>
          <v:shape style="position:absolute;margin-left:373.390015pt;margin-top:38.543674pt;width:.48001pt;height:.12pt;mso-position-horizontal-relative:page;mso-position-vertical-relative:paragraph;z-index:-1133992" type="#_x0000_t75" stroked="false">
            <v:imagedata r:id="rId522" o:title=""/>
          </v:shape>
        </w:pict>
      </w:r>
      <w:r>
        <w:rPr/>
        <w:pict>
          <v:shape style="position:absolute;margin-left:430.029999pt;margin-top:38.543674pt;width:.47998pt;height:.12pt;mso-position-horizontal-relative:page;mso-position-vertical-relative:paragraph;z-index:-1133968" type="#_x0000_t75" stroked="false">
            <v:imagedata r:id="rId522" o:title=""/>
          </v:shape>
        </w:pict>
      </w:r>
      <w:r>
        <w:rPr/>
        <w:pict>
          <v:group style="position:absolute;margin-left:120.5pt;margin-top:54.023716pt;width:395.85pt;height:5.05pt;mso-position-horizontal-relative:page;mso-position-vertical-relative:paragraph;z-index:-1133944" coordorigin="2410,1080" coordsize="7917,101">
            <v:shape style="position:absolute;left:2410;top:1080;width:2266;height:101" type="#_x0000_t75" stroked="false">
              <v:imagedata r:id="rId532" o:title=""/>
            </v:shape>
            <v:shape style="position:absolute;left:4652;top:1172;width:3948;height:10" type="#_x0000_t75" stroked="false">
              <v:imagedata r:id="rId533" o:title=""/>
            </v:shape>
            <v:shape style="position:absolute;left:8596;top:1172;width:1731;height:10" type="#_x0000_t75" stroked="false">
              <v:imagedata r:id="rId534" o:title=""/>
            </v:shape>
            <w10:wrap type="none"/>
          </v:group>
        </w:pict>
      </w:r>
      <w:r>
        <w:rPr/>
        <w:pict>
          <v:group style="position:absolute;margin-left:120.5pt;margin-top:74.423653pt;width:395.85pt;height:5.2pt;mso-position-horizontal-relative:page;mso-position-vertical-relative:paragraph;z-index:-1133920" coordorigin="2410,1488" coordsize="7917,104">
            <v:shape style="position:absolute;left:2410;top:1488;width:2266;height:103" type="#_x0000_t75" stroked="false">
              <v:imagedata r:id="rId528" o:title=""/>
            </v:shape>
            <v:shape style="position:absolute;left:4652;top:1582;width:3948;height:10" type="#_x0000_t75" stroked="false">
              <v:imagedata r:id="rId533" o:title=""/>
            </v:shape>
            <v:shape style="position:absolute;left:8596;top:1582;width:1731;height:10" type="#_x0000_t75" stroked="false">
              <v:imagedata r:id="rId534" o:title=""/>
            </v:shape>
            <w10:wrap type="none"/>
          </v:group>
        </w:pict>
      </w:r>
      <w:r>
        <w:rPr/>
        <w:pict>
          <v:group style="position:absolute;margin-left:120.5pt;margin-top:94.943657pt;width:395.85pt;height:5.2pt;mso-position-horizontal-relative:page;mso-position-vertical-relative:paragraph;z-index:-1133896" coordorigin="2410,1899" coordsize="7917,104">
            <v:shape style="position:absolute;left:2410;top:1899;width:2266;height:103" type="#_x0000_t75" stroked="false">
              <v:imagedata r:id="rId528" o:title=""/>
            </v:shape>
            <v:shape style="position:absolute;left:4652;top:1992;width:3948;height:10" type="#_x0000_t75" stroked="false">
              <v:imagedata r:id="rId533" o:title=""/>
            </v:shape>
            <v:shape style="position:absolute;left:8596;top:1992;width:1731;height:10" type="#_x0000_t75" stroked="false">
              <v:imagedata r:id="rId534"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年度资本公积变动情况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2395" w:type="dxa"/>
        <w:tblLayout w:type="fixed"/>
        <w:tblCellMar>
          <w:top w:w="0" w:type="dxa"/>
          <w:left w:w="0" w:type="dxa"/>
          <w:bottom w:w="0" w:type="dxa"/>
          <w:right w:w="0" w:type="dxa"/>
        </w:tblCellMar>
        <w:tblLook w:val="01E0"/>
      </w:tblPr>
      <w:tblGrid>
        <w:gridCol w:w="2266"/>
        <w:gridCol w:w="1526"/>
        <w:gridCol w:w="1284"/>
        <w:gridCol w:w="1133"/>
        <w:gridCol w:w="1721"/>
      </w:tblGrid>
      <w:tr>
        <w:trPr>
          <w:trHeight w:val="324" w:hRule="exact"/>
        </w:trPr>
        <w:tc>
          <w:tcPr>
            <w:tcW w:w="2266" w:type="dxa"/>
            <w:tcBorders>
              <w:top w:val="single" w:sz="12" w:space="0" w:color="000000"/>
              <w:left w:val="nil" w:sz="6" w:space="0" w:color="auto"/>
              <w:bottom w:val="nil" w:sz="6" w:space="0" w:color="auto"/>
              <w:right w:val="single" w:sz="4" w:space="0" w:color="000000"/>
            </w:tcBorders>
          </w:tcPr>
          <w:p>
            <w:pPr>
              <w:pStyle w:val="TableParagraph"/>
              <w:spacing w:line="240" w:lineRule="auto" w:before="111"/>
              <w:ind w:left="18"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526"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111"/>
              <w:ind w:right="96"/>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28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1"/>
              <w:ind w:left="276"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133" w:type="dxa"/>
            <w:vMerge w:val="restart"/>
            <w:tcBorders>
              <w:top w:val="single" w:sz="12" w:space="0" w:color="000000"/>
              <w:left w:val="single" w:sz="4" w:space="0" w:color="000000"/>
              <w:right w:val="single" w:sz="4" w:space="0" w:color="000000"/>
            </w:tcBorders>
          </w:tcPr>
          <w:p>
            <w:pPr>
              <w:pStyle w:val="TableParagraph"/>
              <w:spacing w:line="240" w:lineRule="auto" w:before="111"/>
              <w:ind w:left="201"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721" w:type="dxa"/>
            <w:vMerge w:val="restart"/>
            <w:tcBorders>
              <w:top w:val="single" w:sz="12" w:space="0" w:color="000000"/>
              <w:left w:val="single" w:sz="4" w:space="0" w:color="000000"/>
              <w:right w:val="nil" w:sz="6" w:space="0" w:color="auto"/>
            </w:tcBorders>
          </w:tcPr>
          <w:p>
            <w:pPr>
              <w:pStyle w:val="TableParagraph"/>
              <w:spacing w:line="240" w:lineRule="auto" w:before="111"/>
              <w:ind w:left="108"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57"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33" w:type="dxa"/>
            <w:vMerge/>
            <w:tcBorders>
              <w:left w:val="single" w:sz="4" w:space="0" w:color="000000"/>
              <w:right w:val="single" w:sz="4" w:space="0" w:color="000000"/>
            </w:tcBorders>
          </w:tcPr>
          <w:p>
            <w:pPr/>
          </w:p>
        </w:tc>
        <w:tc>
          <w:tcPr>
            <w:tcW w:w="1721" w:type="dxa"/>
            <w:vMerge/>
            <w:tcBorders>
              <w:left w:val="single" w:sz="4" w:space="0" w:color="000000"/>
              <w:right w:val="nil" w:sz="6" w:space="0" w:color="auto"/>
            </w:tcBorders>
          </w:tcPr>
          <w:p>
            <w:pPr/>
          </w:p>
        </w:tc>
      </w:tr>
      <w:tr>
        <w:trPr>
          <w:trHeight w:val="44"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33" w:type="dxa"/>
            <w:vMerge/>
            <w:tcBorders>
              <w:left w:val="single" w:sz="4" w:space="0" w:color="000000"/>
              <w:right w:val="single" w:sz="4" w:space="0" w:color="000000"/>
            </w:tcBorders>
          </w:tcPr>
          <w:p>
            <w:pPr/>
          </w:p>
        </w:tc>
        <w:tc>
          <w:tcPr>
            <w:tcW w:w="1721" w:type="dxa"/>
            <w:vMerge/>
            <w:tcBorders>
              <w:left w:val="single" w:sz="4" w:space="0" w:color="000000"/>
              <w:bottom w:val="nil" w:sz="6" w:space="0" w:color="auto"/>
              <w:right w:val="nil" w:sz="6" w:space="0" w:color="auto"/>
            </w:tcBorders>
          </w:tcPr>
          <w:p>
            <w:pPr/>
          </w:p>
        </w:tc>
      </w:tr>
      <w:tr>
        <w:trPr>
          <w:trHeight w:val="364" w:hRule="exact"/>
        </w:trPr>
        <w:tc>
          <w:tcPr>
            <w:tcW w:w="226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股本溢价</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pacing w:val="-1"/>
                <w:sz w:val="18"/>
              </w:rPr>
              <w:t>44,001,637.39</w:t>
            </w:r>
            <w:r>
              <w:rPr>
                <w:rFonts w:ascii="Calibri"/>
                <w:sz w:val="18"/>
              </w:rPr>
            </w:r>
          </w:p>
        </w:tc>
        <w:tc>
          <w:tcPr>
            <w:tcW w:w="1284" w:type="dxa"/>
            <w:tcBorders>
              <w:top w:val="nil" w:sz="6" w:space="0" w:color="auto"/>
              <w:left w:val="single" w:sz="4" w:space="0" w:color="000000"/>
              <w:bottom w:val="nil" w:sz="6" w:space="0" w:color="auto"/>
              <w:right w:val="single" w:sz="4" w:space="0" w:color="000000"/>
            </w:tcBorders>
          </w:tcPr>
          <w:p>
            <w:pPr/>
          </w:p>
        </w:tc>
        <w:tc>
          <w:tcPr>
            <w:tcW w:w="1133" w:type="dxa"/>
            <w:vMerge/>
            <w:tcBorders>
              <w:left w:val="single" w:sz="4" w:space="0" w:color="000000"/>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5"/>
              <w:jc w:val="right"/>
              <w:rPr>
                <w:rFonts w:ascii="Calibri" w:hAnsi="Calibri" w:cs="Calibri" w:eastAsia="Calibri" w:hint="default"/>
                <w:sz w:val="18"/>
                <w:szCs w:val="18"/>
              </w:rPr>
            </w:pPr>
            <w:r>
              <w:rPr>
                <w:rFonts w:ascii="Calibri"/>
                <w:spacing w:val="-1"/>
                <w:sz w:val="18"/>
              </w:rPr>
              <w:t>44,001,637.39</w:t>
            </w:r>
          </w:p>
        </w:tc>
      </w:tr>
      <w:tr>
        <w:trPr>
          <w:trHeight w:val="46"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33" w:type="dxa"/>
            <w:vMerge/>
            <w:tcBorders>
              <w:left w:val="single" w:sz="4" w:space="0" w:color="000000"/>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364" w:hRule="exact"/>
        </w:trPr>
        <w:tc>
          <w:tcPr>
            <w:tcW w:w="226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投资者投入的资本</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8"/>
              <w:jc w:val="right"/>
              <w:rPr>
                <w:rFonts w:ascii="Calibri" w:hAnsi="Calibri" w:cs="Calibri" w:eastAsia="Calibri" w:hint="default"/>
                <w:sz w:val="18"/>
                <w:szCs w:val="18"/>
              </w:rPr>
            </w:pPr>
            <w:r>
              <w:rPr>
                <w:rFonts w:ascii="Calibri"/>
                <w:spacing w:val="-1"/>
                <w:sz w:val="18"/>
              </w:rPr>
              <w:t>44,001,637.39</w:t>
            </w:r>
          </w:p>
        </w:tc>
        <w:tc>
          <w:tcPr>
            <w:tcW w:w="1284" w:type="dxa"/>
            <w:tcBorders>
              <w:top w:val="nil" w:sz="6" w:space="0" w:color="auto"/>
              <w:left w:val="single" w:sz="4" w:space="0" w:color="000000"/>
              <w:bottom w:val="nil" w:sz="6" w:space="0" w:color="auto"/>
              <w:right w:val="single" w:sz="4" w:space="0" w:color="000000"/>
            </w:tcBorders>
          </w:tcPr>
          <w:p>
            <w:pPr/>
          </w:p>
        </w:tc>
        <w:tc>
          <w:tcPr>
            <w:tcW w:w="1133" w:type="dxa"/>
            <w:vMerge/>
            <w:tcBorders>
              <w:left w:val="single" w:sz="4" w:space="0" w:color="000000"/>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5"/>
              <w:jc w:val="right"/>
              <w:rPr>
                <w:rFonts w:ascii="Calibri" w:hAnsi="Calibri" w:cs="Calibri" w:eastAsia="Calibri" w:hint="default"/>
                <w:sz w:val="18"/>
                <w:szCs w:val="18"/>
              </w:rPr>
            </w:pPr>
            <w:r>
              <w:rPr>
                <w:rFonts w:ascii="Calibri"/>
                <w:spacing w:val="-1"/>
                <w:sz w:val="18"/>
              </w:rPr>
              <w:t>44,001,637.39</w:t>
            </w:r>
          </w:p>
        </w:tc>
      </w:tr>
      <w:tr>
        <w:trPr>
          <w:trHeight w:val="46" w:hRule="exact"/>
        </w:trPr>
        <w:tc>
          <w:tcPr>
            <w:tcW w:w="2266"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33" w:type="dxa"/>
            <w:vMerge/>
            <w:tcBorders>
              <w:left w:val="single" w:sz="4" w:space="0" w:color="000000"/>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26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其他资本公积</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6"/>
              <w:jc w:val="right"/>
              <w:rPr>
                <w:rFonts w:ascii="Calibri" w:hAnsi="Calibri" w:cs="Calibri" w:eastAsia="Calibri" w:hint="default"/>
                <w:sz w:val="18"/>
                <w:szCs w:val="18"/>
              </w:rPr>
            </w:pPr>
            <w:r>
              <w:rPr>
                <w:rFonts w:ascii="Calibri"/>
                <w:spacing w:val="-1"/>
                <w:sz w:val="18"/>
              </w:rPr>
              <w:t>765,076.28</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1"/>
              <w:jc w:val="right"/>
              <w:rPr>
                <w:rFonts w:ascii="Calibri" w:hAnsi="Calibri" w:cs="Calibri" w:eastAsia="Calibri" w:hint="default"/>
                <w:sz w:val="18"/>
                <w:szCs w:val="18"/>
              </w:rPr>
            </w:pPr>
            <w:r>
              <w:rPr>
                <w:rFonts w:ascii="Calibri"/>
                <w:sz w:val="18"/>
              </w:rPr>
              <w:t>833,308.79</w:t>
            </w:r>
          </w:p>
        </w:tc>
        <w:tc>
          <w:tcPr>
            <w:tcW w:w="1133" w:type="dxa"/>
            <w:vMerge/>
            <w:tcBorders>
              <w:left w:val="single" w:sz="4" w:space="0" w:color="000000"/>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3"/>
              <w:jc w:val="right"/>
              <w:rPr>
                <w:rFonts w:ascii="Calibri" w:hAnsi="Calibri" w:cs="Calibri" w:eastAsia="Calibri" w:hint="default"/>
                <w:sz w:val="18"/>
                <w:szCs w:val="18"/>
              </w:rPr>
            </w:pPr>
            <w:r>
              <w:rPr>
                <w:rFonts w:ascii="Calibri"/>
                <w:spacing w:val="-1"/>
                <w:sz w:val="18"/>
              </w:rPr>
              <w:t>1,598,385.07</w:t>
            </w:r>
          </w:p>
        </w:tc>
      </w:tr>
      <w:tr>
        <w:trPr>
          <w:trHeight w:val="860" w:hRule="exact"/>
        </w:trPr>
        <w:tc>
          <w:tcPr>
            <w:tcW w:w="2266" w:type="dxa"/>
            <w:tcBorders>
              <w:top w:val="nil" w:sz="6" w:space="0" w:color="auto"/>
              <w:left w:val="nil" w:sz="6" w:space="0" w:color="auto"/>
              <w:bottom w:val="nil" w:sz="6" w:space="0" w:color="auto"/>
              <w:right w:val="single" w:sz="4" w:space="0" w:color="000000"/>
            </w:tcBorders>
          </w:tcPr>
          <w:p>
            <w:pPr>
              <w:pStyle w:val="TableParagraph"/>
              <w:spacing w:line="408" w:lineRule="auto" w:before="109"/>
              <w:ind w:left="122" w:right="105"/>
              <w:jc w:val="left"/>
              <w:rPr>
                <w:rFonts w:ascii="宋体" w:hAnsi="宋体" w:cs="宋体" w:eastAsia="宋体" w:hint="default"/>
                <w:sz w:val="18"/>
                <w:szCs w:val="18"/>
              </w:rPr>
            </w:pPr>
            <w:r>
              <w:rPr>
                <w:rFonts w:ascii="宋体" w:hAnsi="宋体" w:cs="宋体" w:eastAsia="宋体" w:hint="default"/>
                <w:spacing w:val="4"/>
                <w:sz w:val="18"/>
                <w:szCs w:val="18"/>
              </w:rPr>
              <w:t>被投资单位除净损益外所</w:t>
            </w:r>
            <w:r>
              <w:rPr>
                <w:rFonts w:ascii="宋体" w:hAnsi="宋体" w:cs="宋体" w:eastAsia="宋体" w:hint="default"/>
                <w:sz w:val="18"/>
                <w:szCs w:val="18"/>
              </w:rPr>
              <w:t> 有者权益其他变动</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96"/>
              <w:jc w:val="right"/>
              <w:rPr>
                <w:rFonts w:ascii="Calibri" w:hAnsi="Calibri" w:cs="Calibri" w:eastAsia="Calibri" w:hint="default"/>
                <w:sz w:val="18"/>
                <w:szCs w:val="18"/>
              </w:rPr>
            </w:pPr>
            <w:r>
              <w:rPr>
                <w:rFonts w:ascii="Calibri"/>
                <w:spacing w:val="-1"/>
                <w:sz w:val="18"/>
              </w:rPr>
              <w:t>765,076.28</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1"/>
              <w:jc w:val="right"/>
              <w:rPr>
                <w:rFonts w:ascii="Calibri" w:hAnsi="Calibri" w:cs="Calibri" w:eastAsia="Calibri" w:hint="default"/>
                <w:sz w:val="18"/>
                <w:szCs w:val="18"/>
              </w:rPr>
            </w:pPr>
            <w:r>
              <w:rPr>
                <w:rFonts w:ascii="Calibri"/>
                <w:sz w:val="18"/>
              </w:rPr>
              <w:t>833,308.79</w:t>
            </w:r>
          </w:p>
        </w:tc>
        <w:tc>
          <w:tcPr>
            <w:tcW w:w="1133" w:type="dxa"/>
            <w:vMerge/>
            <w:tcBorders>
              <w:left w:val="single" w:sz="4" w:space="0" w:color="000000"/>
              <w:right w:val="single" w:sz="4" w:space="0" w:color="000000"/>
            </w:tcBorders>
          </w:tcPr>
          <w:p>
            <w:pP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1,598,385.07</w:t>
            </w:r>
          </w:p>
        </w:tc>
      </w:tr>
      <w:tr>
        <w:trPr>
          <w:trHeight w:val="367" w:hRule="exact"/>
        </w:trPr>
        <w:tc>
          <w:tcPr>
            <w:tcW w:w="2266" w:type="dxa"/>
            <w:tcBorders>
              <w:top w:val="nil" w:sz="6" w:space="0" w:color="auto"/>
              <w:left w:val="nil" w:sz="6" w:space="0" w:color="auto"/>
              <w:bottom w:val="single" w:sz="12" w:space="0" w:color="000000"/>
              <w:right w:val="single" w:sz="4" w:space="0" w:color="000000"/>
            </w:tcBorders>
          </w:tcPr>
          <w:p>
            <w:pPr>
              <w:pStyle w:val="TableParagraph"/>
              <w:spacing w:line="240" w:lineRule="auto" w:before="58"/>
              <w:ind w:left="18"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7"/>
              <w:ind w:right="98"/>
              <w:jc w:val="right"/>
              <w:rPr>
                <w:rFonts w:ascii="Calibri" w:hAnsi="Calibri" w:cs="Calibri" w:eastAsia="Calibri" w:hint="default"/>
                <w:sz w:val="18"/>
                <w:szCs w:val="18"/>
              </w:rPr>
            </w:pPr>
            <w:r>
              <w:rPr>
                <w:rFonts w:ascii="Calibri"/>
                <w:spacing w:val="-1"/>
                <w:sz w:val="18"/>
              </w:rPr>
              <w:t>44,766,713.67</w:t>
            </w:r>
          </w:p>
        </w:tc>
        <w:tc>
          <w:tcPr>
            <w:tcW w:w="12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7"/>
              <w:ind w:right="101"/>
              <w:jc w:val="right"/>
              <w:rPr>
                <w:rFonts w:ascii="Calibri" w:hAnsi="Calibri" w:cs="Calibri" w:eastAsia="Calibri" w:hint="default"/>
                <w:sz w:val="18"/>
                <w:szCs w:val="18"/>
              </w:rPr>
            </w:pPr>
            <w:r>
              <w:rPr>
                <w:rFonts w:ascii="Calibri"/>
                <w:sz w:val="18"/>
              </w:rPr>
              <w:t>833,308.79</w:t>
            </w:r>
          </w:p>
        </w:tc>
        <w:tc>
          <w:tcPr>
            <w:tcW w:w="1133" w:type="dxa"/>
            <w:vMerge/>
            <w:tcBorders>
              <w:left w:val="single" w:sz="4" w:space="0" w:color="000000"/>
              <w:bottom w:val="single" w:sz="12" w:space="0" w:color="000000"/>
              <w:right w:val="single" w:sz="4" w:space="0" w:color="000000"/>
            </w:tcBorders>
          </w:tcPr>
          <w:p>
            <w:pPr/>
          </w:p>
        </w:tc>
        <w:tc>
          <w:tcPr>
            <w:tcW w:w="1721" w:type="dxa"/>
            <w:tcBorders>
              <w:top w:val="nil" w:sz="6" w:space="0" w:color="auto"/>
              <w:left w:val="single" w:sz="4" w:space="0" w:color="000000"/>
              <w:bottom w:val="single" w:sz="12" w:space="0" w:color="000000"/>
              <w:right w:val="nil" w:sz="6" w:space="0" w:color="auto"/>
            </w:tcBorders>
          </w:tcPr>
          <w:p>
            <w:pPr>
              <w:pStyle w:val="TableParagraph"/>
              <w:spacing w:line="240" w:lineRule="auto" w:before="97"/>
              <w:ind w:right="106"/>
              <w:jc w:val="right"/>
              <w:rPr>
                <w:rFonts w:ascii="Calibri" w:hAnsi="Calibri" w:cs="Calibri" w:eastAsia="Calibri" w:hint="default"/>
                <w:sz w:val="18"/>
                <w:szCs w:val="18"/>
              </w:rPr>
            </w:pPr>
            <w:r>
              <w:rPr>
                <w:rFonts w:ascii="Calibri"/>
                <w:spacing w:val="-1"/>
                <w:sz w:val="18"/>
              </w:rPr>
              <w:t>45,600,022.46</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line="319" w:lineRule="auto" w:before="0"/>
        <w:ind w:left="2623" w:right="1796" w:firstLine="0"/>
        <w:jc w:val="both"/>
        <w:rPr>
          <w:rFonts w:ascii="宋体" w:hAnsi="宋体" w:cs="宋体" w:eastAsia="宋体" w:hint="default"/>
          <w:sz w:val="21"/>
          <w:szCs w:val="21"/>
        </w:rPr>
      </w:pPr>
      <w:r>
        <w:rPr/>
        <w:pict>
          <v:group style="position:absolute;margin-left:120.5pt;margin-top:-90.846359pt;width:395.85pt;height:5.2pt;mso-position-horizontal-relative:page;mso-position-vertical-relative:paragraph;z-index:-1133872" coordorigin="2410,-1817" coordsize="7917,104">
            <v:shape style="position:absolute;left:2410;top:-1817;width:2266;height:103" type="#_x0000_t75" stroked="false">
              <v:imagedata r:id="rId528" o:title=""/>
            </v:shape>
            <v:shape style="position:absolute;left:4652;top:-1723;width:3948;height:10" type="#_x0000_t75" stroked="false">
              <v:imagedata r:id="rId535" o:title=""/>
            </v:shape>
            <v:shape style="position:absolute;left:8596;top:-1723;width:1731;height:10" type="#_x0000_t75" stroked="false">
              <v:imagedata r:id="rId536" o:title=""/>
            </v:shape>
            <w10:wrap type="none"/>
          </v:group>
        </w:pict>
      </w:r>
      <w:r>
        <w:rPr/>
        <w:pict>
          <v:group style="position:absolute;margin-left:120.5pt;margin-top:-45.726376pt;width:395.85pt;height:.5pt;mso-position-horizontal-relative:page;mso-position-vertical-relative:paragraph;z-index:-1133848" coordorigin="2410,-915" coordsize="7917,10">
            <v:shape style="position:absolute;left:2410;top:-915;width:2247;height:10" type="#_x0000_t75" stroked="false">
              <v:imagedata r:id="rId537" o:title=""/>
            </v:shape>
            <v:shape style="position:absolute;left:4652;top:-915;width:3948;height:10" type="#_x0000_t75" stroked="false">
              <v:imagedata r:id="rId533" o:title=""/>
            </v:shape>
            <v:shape style="position:absolute;left:8596;top:-915;width:1731;height:10" type="#_x0000_t75" stroked="false">
              <v:imagedata r:id="rId534" o:title=""/>
            </v:shape>
            <w10:wrap type="none"/>
          </v:group>
        </w:pict>
      </w:r>
      <w:r>
        <w:rPr>
          <w:rFonts w:ascii="宋体" w:hAnsi="宋体" w:cs="宋体" w:eastAsia="宋体" w:hint="default"/>
          <w:b/>
          <w:bCs/>
          <w:sz w:val="21"/>
          <w:szCs w:val="21"/>
        </w:rPr>
        <w:t>注：其中 </w:t>
      </w:r>
      <w:r>
        <w:rPr>
          <w:rFonts w:ascii="Calibri" w:hAnsi="Calibri" w:cs="Calibri" w:eastAsia="Calibri" w:hint="default"/>
          <w:b/>
          <w:bCs/>
          <w:sz w:val="21"/>
          <w:szCs w:val="21"/>
        </w:rPr>
        <w:t>830,582.42</w:t>
      </w:r>
      <w:r>
        <w:rPr>
          <w:rFonts w:ascii="Calibri" w:hAnsi="Calibri" w:cs="Calibri" w:eastAsia="Calibri" w:hint="default"/>
          <w:b/>
          <w:bCs/>
          <w:spacing w:val="36"/>
          <w:sz w:val="21"/>
          <w:szCs w:val="21"/>
        </w:rPr>
        <w:t> </w:t>
      </w:r>
      <w:r>
        <w:rPr>
          <w:rFonts w:ascii="宋体" w:hAnsi="宋体" w:cs="宋体" w:eastAsia="宋体" w:hint="default"/>
          <w:b/>
          <w:bCs/>
          <w:sz w:val="21"/>
          <w:szCs w:val="21"/>
        </w:rPr>
        <w:t>元系按投资比例确认权益法核算联营企业上海浦江科技投资</w:t>
      </w:r>
      <w:r>
        <w:rPr>
          <w:rFonts w:ascii="宋体" w:hAnsi="宋体" w:cs="宋体" w:eastAsia="宋体" w:hint="default"/>
          <w:b/>
          <w:bCs/>
          <w:w w:val="100"/>
          <w:sz w:val="21"/>
          <w:szCs w:val="21"/>
        </w:rPr>
        <w:t> </w:t>
      </w:r>
      <w:r>
        <w:rPr>
          <w:rFonts w:ascii="宋体" w:hAnsi="宋体" w:cs="宋体" w:eastAsia="宋体" w:hint="default"/>
          <w:b/>
          <w:bCs/>
          <w:spacing w:val="-5"/>
          <w:sz w:val="21"/>
          <w:szCs w:val="21"/>
        </w:rPr>
        <w:t>有限公司资本公积变动，</w:t>
      </w:r>
      <w:r>
        <w:rPr>
          <w:rFonts w:ascii="Calibri" w:hAnsi="Calibri" w:cs="Calibri" w:eastAsia="Calibri" w:hint="default"/>
          <w:b/>
          <w:bCs/>
          <w:spacing w:val="-5"/>
          <w:sz w:val="21"/>
          <w:szCs w:val="21"/>
        </w:rPr>
        <w:t>2,726.37</w:t>
      </w:r>
      <w:r>
        <w:rPr>
          <w:rFonts w:ascii="Calibri" w:hAnsi="Calibri" w:cs="Calibri" w:eastAsia="Calibri" w:hint="default"/>
          <w:b/>
          <w:bCs/>
          <w:spacing w:val="24"/>
          <w:sz w:val="21"/>
          <w:szCs w:val="21"/>
        </w:rPr>
        <w:t> </w:t>
      </w:r>
      <w:r>
        <w:rPr>
          <w:rFonts w:ascii="宋体" w:hAnsi="宋体" w:cs="宋体" w:eastAsia="宋体" w:hint="default"/>
          <w:b/>
          <w:bCs/>
          <w:sz w:val="21"/>
          <w:szCs w:val="21"/>
        </w:rPr>
        <w:t>元系按投资比例确认子公司南京爱递吉供应链管</w:t>
      </w:r>
      <w:r>
        <w:rPr>
          <w:rFonts w:ascii="宋体" w:hAnsi="宋体" w:cs="宋体" w:eastAsia="宋体" w:hint="default"/>
          <w:b/>
          <w:bCs/>
          <w:spacing w:val="-101"/>
          <w:sz w:val="21"/>
          <w:szCs w:val="21"/>
        </w:rPr>
        <w:t> </w:t>
      </w:r>
      <w:r>
        <w:rPr>
          <w:rFonts w:ascii="宋体" w:hAnsi="宋体" w:cs="宋体" w:eastAsia="宋体" w:hint="default"/>
          <w:b/>
          <w:bCs/>
          <w:spacing w:val="-101"/>
          <w:sz w:val="21"/>
          <w:szCs w:val="21"/>
        </w:rPr>
      </w:r>
      <w:r>
        <w:rPr>
          <w:rFonts w:ascii="宋体" w:hAnsi="宋体" w:cs="宋体" w:eastAsia="宋体" w:hint="default"/>
          <w:b/>
          <w:bCs/>
          <w:sz w:val="21"/>
          <w:szCs w:val="21"/>
        </w:rPr>
        <w:t>理服务有限公司资本公积变动。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spacing w:before="0"/>
        <w:ind w:left="1786"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spacing w:before="0"/>
        <w:ind w:left="2431" w:right="1679" w:firstLine="0"/>
        <w:jc w:val="left"/>
        <w:rPr>
          <w:rFonts w:ascii="宋体" w:hAnsi="宋体" w:cs="宋体" w:eastAsia="宋体" w:hint="default"/>
          <w:sz w:val="21"/>
          <w:szCs w:val="21"/>
        </w:rPr>
      </w:pPr>
      <w:r>
        <w:rPr/>
        <w:pict>
          <v:shape style="position:absolute;margin-left:233.089996pt;margin-top:37.843666pt;width:.48pt;height:.12pt;mso-position-horizontal-relative:page;mso-position-vertical-relative:paragraph;z-index:-1133824" type="#_x0000_t75" stroked="false">
            <v:imagedata r:id="rId522" o:title=""/>
          </v:shape>
        </w:pict>
      </w:r>
      <w:r>
        <w:rPr/>
        <w:pict>
          <v:shape style="position:absolute;margin-left:309.529999pt;margin-top:37.843666pt;width:.47998pt;height:.12pt;mso-position-horizontal-relative:page;mso-position-vertical-relative:paragraph;z-index:-1133800" type="#_x0000_t75" stroked="false">
            <v:imagedata r:id="rId522" o:title=""/>
          </v:shape>
        </w:pict>
      </w:r>
      <w:r>
        <w:rPr/>
        <w:pict>
          <v:shape style="position:absolute;margin-left:373.51001pt;margin-top:37.843666pt;width:.48001pt;height:.12pt;mso-position-horizontal-relative:page;mso-position-vertical-relative:paragraph;z-index:-1133776" type="#_x0000_t75" stroked="false">
            <v:imagedata r:id="rId522" o:title=""/>
          </v:shape>
        </w:pict>
      </w:r>
      <w:r>
        <w:rPr/>
        <w:pict>
          <v:shape style="position:absolute;margin-left:430.029999pt;margin-top:37.843666pt;width:.47998pt;height:.12pt;mso-position-horizontal-relative:page;mso-position-vertical-relative:paragraph;z-index:-1133752" type="#_x0000_t75" stroked="false">
            <v:imagedata r:id="rId522" o:title=""/>
          </v:shape>
        </w:pict>
      </w:r>
      <w:r>
        <w:rPr>
          <w:rFonts w:ascii="Calibri" w:hAnsi="Calibri" w:cs="Calibri" w:eastAsia="Calibri" w:hint="default"/>
          <w:b/>
          <w:bCs/>
          <w:sz w:val="21"/>
          <w:szCs w:val="21"/>
        </w:rPr>
        <w:t>2009</w:t>
      </w:r>
      <w:r>
        <w:rPr>
          <w:rFonts w:ascii="Calibri" w:hAnsi="Calibri" w:cs="Calibri" w:eastAsia="Calibri" w:hint="default"/>
          <w:b/>
          <w:bCs/>
          <w:spacing w:val="3"/>
          <w:sz w:val="21"/>
          <w:szCs w:val="21"/>
        </w:rPr>
        <w:t> </w:t>
      </w:r>
      <w:r>
        <w:rPr>
          <w:rFonts w:ascii="宋体" w:hAnsi="宋体" w:cs="宋体" w:eastAsia="宋体" w:hint="default"/>
          <w:b/>
          <w:bCs/>
          <w:sz w:val="21"/>
          <w:szCs w:val="21"/>
        </w:rPr>
        <w:t>年度盈余公积变动情况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2395" w:type="dxa"/>
        <w:tblLayout w:type="fixed"/>
        <w:tblCellMar>
          <w:top w:w="0" w:type="dxa"/>
          <w:left w:w="0" w:type="dxa"/>
          <w:bottom w:w="0" w:type="dxa"/>
          <w:right w:w="0" w:type="dxa"/>
        </w:tblCellMar>
        <w:tblLook w:val="01E0"/>
      </w:tblPr>
      <w:tblGrid>
        <w:gridCol w:w="2271"/>
        <w:gridCol w:w="1529"/>
        <w:gridCol w:w="1280"/>
        <w:gridCol w:w="1130"/>
        <w:gridCol w:w="1716"/>
      </w:tblGrid>
      <w:tr>
        <w:trPr>
          <w:trHeight w:val="324" w:hRule="exact"/>
        </w:trPr>
        <w:tc>
          <w:tcPr>
            <w:tcW w:w="2271" w:type="dxa"/>
            <w:tcBorders>
              <w:top w:val="single" w:sz="12" w:space="0" w:color="000000"/>
              <w:left w:val="nil" w:sz="6" w:space="0" w:color="auto"/>
              <w:bottom w:val="nil" w:sz="6" w:space="0" w:color="auto"/>
              <w:right w:val="single" w:sz="4" w:space="0" w:color="000000"/>
            </w:tcBorders>
          </w:tcPr>
          <w:p>
            <w:pPr>
              <w:pStyle w:val="TableParagraph"/>
              <w:tabs>
                <w:tab w:pos="472" w:val="left" w:leader="none"/>
              </w:tabs>
              <w:spacing w:line="240" w:lineRule="auto" w:before="109"/>
              <w:ind w:left="18"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29" w:type="dxa"/>
            <w:tcBorders>
              <w:top w:val="single" w:sz="12" w:space="0" w:color="000000"/>
              <w:left w:val="single" w:sz="4" w:space="0" w:color="000000"/>
              <w:bottom w:val="nil" w:sz="6" w:space="0" w:color="auto"/>
              <w:right w:val="single" w:sz="4" w:space="0" w:color="000000"/>
            </w:tcBorders>
          </w:tcPr>
          <w:p>
            <w:pPr>
              <w:pStyle w:val="TableParagraph"/>
              <w:spacing w:line="241" w:lineRule="exact" w:before="109"/>
              <w:ind w:left="103"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2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9"/>
              <w:ind w:left="274"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130" w:type="dxa"/>
            <w:vMerge w:val="restart"/>
            <w:tcBorders>
              <w:top w:val="single" w:sz="12" w:space="0" w:color="000000"/>
              <w:left w:val="single" w:sz="4" w:space="0" w:color="000000"/>
              <w:right w:val="single" w:sz="4" w:space="0" w:color="000000"/>
            </w:tcBorders>
          </w:tcPr>
          <w:p>
            <w:pPr>
              <w:pStyle w:val="TableParagraph"/>
              <w:spacing w:line="240" w:lineRule="auto" w:before="109"/>
              <w:ind w:left="201"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716" w:type="dxa"/>
            <w:vMerge w:val="restart"/>
            <w:tcBorders>
              <w:top w:val="single" w:sz="12" w:space="0" w:color="000000"/>
              <w:left w:val="single" w:sz="4" w:space="0" w:color="000000"/>
              <w:right w:val="nil" w:sz="6" w:space="0" w:color="auto"/>
            </w:tcBorders>
          </w:tcPr>
          <w:p>
            <w:pPr>
              <w:pStyle w:val="TableParagraph"/>
              <w:spacing w:line="240" w:lineRule="auto" w:before="109"/>
              <w:ind w:left="105"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170" w:hRule="exact"/>
        </w:trPr>
        <w:tc>
          <w:tcPr>
            <w:tcW w:w="2271" w:type="dxa"/>
            <w:tcBorders>
              <w:top w:val="nil" w:sz="6" w:space="0" w:color="auto"/>
              <w:left w:val="nil" w:sz="6" w:space="0" w:color="auto"/>
              <w:bottom w:val="nil" w:sz="6" w:space="0" w:color="auto"/>
              <w:right w:val="single" w:sz="4" w:space="0" w:color="000000"/>
            </w:tcBorders>
          </w:tcPr>
          <w:p>
            <w:pPr/>
          </w:p>
        </w:tc>
        <w:tc>
          <w:tcPr>
            <w:tcW w:w="1529" w:type="dxa"/>
            <w:vMerge w:val="restart"/>
            <w:tcBorders>
              <w:top w:val="nil" w:sz="6" w:space="0" w:color="auto"/>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367" w:right="0"/>
              <w:jc w:val="left"/>
              <w:rPr>
                <w:rFonts w:ascii="Calibri" w:hAnsi="Calibri" w:cs="Calibri" w:eastAsia="Calibri" w:hint="default"/>
                <w:sz w:val="18"/>
                <w:szCs w:val="18"/>
              </w:rPr>
            </w:pPr>
            <w:r>
              <w:rPr>
                <w:rFonts w:ascii="Calibri"/>
                <w:sz w:val="18"/>
              </w:rPr>
              <w:t>14,903,686.54</w:t>
            </w:r>
          </w:p>
        </w:tc>
        <w:tc>
          <w:tcPr>
            <w:tcW w:w="1280" w:type="dxa"/>
            <w:vMerge w:val="restart"/>
            <w:tcBorders>
              <w:top w:val="nil" w:sz="6" w:space="0" w:color="auto"/>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14" w:right="0"/>
              <w:jc w:val="left"/>
              <w:rPr>
                <w:rFonts w:ascii="Calibri" w:hAnsi="Calibri" w:cs="Calibri" w:eastAsia="Calibri" w:hint="default"/>
                <w:sz w:val="18"/>
                <w:szCs w:val="18"/>
              </w:rPr>
            </w:pPr>
            <w:r>
              <w:rPr>
                <w:rFonts w:ascii="Calibri"/>
                <w:sz w:val="18"/>
              </w:rPr>
              <w:t>3,766,186.48</w:t>
            </w:r>
          </w:p>
        </w:tc>
        <w:tc>
          <w:tcPr>
            <w:tcW w:w="1130" w:type="dxa"/>
            <w:vMerge/>
            <w:tcBorders>
              <w:left w:val="single" w:sz="4" w:space="0" w:color="000000"/>
              <w:right w:val="single" w:sz="4" w:space="0" w:color="000000"/>
            </w:tcBorders>
          </w:tcPr>
          <w:p>
            <w:pPr/>
          </w:p>
        </w:tc>
        <w:tc>
          <w:tcPr>
            <w:tcW w:w="1716" w:type="dxa"/>
            <w:vMerge/>
            <w:tcBorders>
              <w:left w:val="single" w:sz="4" w:space="0" w:color="000000"/>
              <w:bottom w:val="nil" w:sz="6" w:space="0" w:color="auto"/>
              <w:right w:val="nil" w:sz="6" w:space="0" w:color="auto"/>
            </w:tcBorders>
          </w:tcPr>
          <w:p>
            <w:pPr/>
          </w:p>
        </w:tc>
      </w:tr>
      <w:tr>
        <w:trPr>
          <w:trHeight w:val="346" w:hRule="exact"/>
        </w:trPr>
        <w:tc>
          <w:tcPr>
            <w:tcW w:w="2271"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529" w:type="dxa"/>
            <w:vMerge/>
            <w:tcBorders>
              <w:left w:val="single" w:sz="4" w:space="0" w:color="000000"/>
              <w:bottom w:val="single" w:sz="12" w:space="0" w:color="000000"/>
              <w:right w:val="single" w:sz="4" w:space="0" w:color="000000"/>
            </w:tcBorders>
          </w:tcPr>
          <w:p>
            <w:pPr/>
          </w:p>
        </w:tc>
        <w:tc>
          <w:tcPr>
            <w:tcW w:w="1280" w:type="dxa"/>
            <w:vMerge/>
            <w:tcBorders>
              <w:left w:val="single" w:sz="4" w:space="0" w:color="000000"/>
              <w:bottom w:val="single" w:sz="12" w:space="0" w:color="000000"/>
              <w:right w:val="single" w:sz="4" w:space="0" w:color="000000"/>
            </w:tcBorders>
          </w:tcPr>
          <w:p>
            <w:pPr/>
          </w:p>
        </w:tc>
        <w:tc>
          <w:tcPr>
            <w:tcW w:w="1130" w:type="dxa"/>
            <w:vMerge/>
            <w:tcBorders>
              <w:left w:val="single" w:sz="4" w:space="0" w:color="000000"/>
              <w:bottom w:val="single" w:sz="12" w:space="0" w:color="000000"/>
              <w:right w:val="single" w:sz="4" w:space="0" w:color="000000"/>
            </w:tcBorders>
          </w:tcPr>
          <w:p>
            <w:pPr/>
          </w:p>
        </w:tc>
        <w:tc>
          <w:tcPr>
            <w:tcW w:w="1716" w:type="dxa"/>
            <w:tcBorders>
              <w:top w:val="nil" w:sz="6" w:space="0" w:color="auto"/>
              <w:left w:val="single" w:sz="4" w:space="0" w:color="000000"/>
              <w:bottom w:val="single" w:sz="12" w:space="0" w:color="000000"/>
              <w:right w:val="nil" w:sz="6" w:space="0" w:color="auto"/>
            </w:tcBorders>
          </w:tcPr>
          <w:p>
            <w:pPr>
              <w:pStyle w:val="TableParagraph"/>
              <w:spacing w:line="240" w:lineRule="auto" w:before="79"/>
              <w:ind w:left="562" w:right="0"/>
              <w:jc w:val="left"/>
              <w:rPr>
                <w:rFonts w:ascii="Calibri" w:hAnsi="Calibri" w:cs="Calibri" w:eastAsia="Calibri" w:hint="default"/>
                <w:sz w:val="18"/>
                <w:szCs w:val="18"/>
              </w:rPr>
            </w:pPr>
            <w:r>
              <w:rPr>
                <w:rFonts w:ascii="Calibri"/>
                <w:sz w:val="18"/>
              </w:rPr>
              <w:t>18,669,873.02</w:t>
            </w:r>
          </w:p>
        </w:tc>
      </w:tr>
    </w:tbl>
    <w:p>
      <w:pPr>
        <w:spacing w:before="74"/>
        <w:ind w:left="2431" w:right="1679" w:firstLine="0"/>
        <w:jc w:val="left"/>
        <w:rPr>
          <w:rFonts w:ascii="宋体" w:hAnsi="宋体" w:cs="宋体" w:eastAsia="宋体" w:hint="default"/>
          <w:sz w:val="21"/>
          <w:szCs w:val="21"/>
        </w:rPr>
      </w:pPr>
      <w:r>
        <w:rPr/>
        <w:pict>
          <v:group style="position:absolute;margin-left:120.5pt;margin-top:-26.516304pt;width:395.6pt;height:5.05pt;mso-position-horizontal-relative:page;mso-position-vertical-relative:paragraph;z-index:-1133728" coordorigin="2410,-530" coordsize="7912,101">
            <v:shape style="position:absolute;left:2410;top:-530;width:3800;height:101" type="#_x0000_t75" stroked="false">
              <v:imagedata r:id="rId538" o:title=""/>
            </v:shape>
            <v:shape style="position:absolute;left:6186;top:-439;width:1284;height:10" type="#_x0000_t75" stroked="false">
              <v:imagedata r:id="rId432" o:title=""/>
            </v:shape>
            <v:shape style="position:absolute;left:7465;top:-439;width:1135;height:10" type="#_x0000_t75" stroked="false">
              <v:imagedata r:id="rId539" o:title=""/>
            </v:shape>
            <v:shape style="position:absolute;left:8596;top:-439;width:1726;height:10" type="#_x0000_t75" stroked="false">
              <v:imagedata r:id="rId540" o:title=""/>
            </v:shape>
            <w10:wrap type="none"/>
          </v:group>
        </w:pict>
      </w:r>
      <w:r>
        <w:rPr>
          <w:rFonts w:ascii="Calibri" w:hAnsi="Calibri" w:cs="Calibri" w:eastAsia="Calibri" w:hint="default"/>
          <w:b/>
          <w:bCs/>
          <w:sz w:val="21"/>
          <w:szCs w:val="21"/>
        </w:rPr>
        <w:t>2009</w:t>
      </w:r>
      <w:r>
        <w:rPr>
          <w:rFonts w:ascii="Calibri" w:hAnsi="Calibri" w:cs="Calibri" w:eastAsia="Calibri" w:hint="default"/>
          <w:b/>
          <w:bCs/>
          <w:spacing w:val="2"/>
          <w:sz w:val="21"/>
          <w:szCs w:val="21"/>
        </w:rPr>
        <w:t> </w:t>
      </w:r>
      <w:r>
        <w:rPr>
          <w:rFonts w:ascii="宋体" w:hAnsi="宋体" w:cs="宋体" w:eastAsia="宋体" w:hint="default"/>
          <w:b/>
          <w:bCs/>
          <w:sz w:val="21"/>
          <w:szCs w:val="21"/>
        </w:rPr>
        <w:t>年度公司计提的盈余公积已经公司年度董事会决议通过。</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16"/>
          <w:szCs w:val="16"/>
        </w:rPr>
      </w:pPr>
    </w:p>
    <w:p>
      <w:pPr>
        <w:spacing w:before="0"/>
        <w:ind w:left="2431" w:right="1679" w:firstLine="0"/>
        <w:jc w:val="left"/>
        <w:rPr>
          <w:rFonts w:ascii="宋体" w:hAnsi="宋体" w:cs="宋体" w:eastAsia="宋体" w:hint="default"/>
          <w:sz w:val="21"/>
          <w:szCs w:val="21"/>
        </w:rPr>
      </w:pPr>
      <w:r>
        <w:rPr/>
        <w:pict>
          <v:shape style="position:absolute;margin-left:233.089996pt;margin-top:37.823666pt;width:.48pt;height:.12pt;mso-position-horizontal-relative:page;mso-position-vertical-relative:paragraph;z-index:-1133704" type="#_x0000_t75" stroked="false">
            <v:imagedata r:id="rId541" o:title=""/>
          </v:shape>
        </w:pict>
      </w:r>
      <w:r>
        <w:rPr/>
        <w:pict>
          <v:shape style="position:absolute;margin-left:309.529999pt;margin-top:37.823666pt;width:.47998pt;height:.12pt;mso-position-horizontal-relative:page;mso-position-vertical-relative:paragraph;z-index:-1133680" type="#_x0000_t75" stroked="false">
            <v:imagedata r:id="rId541" o:title=""/>
          </v:shape>
        </w:pict>
      </w:r>
      <w:r>
        <w:rPr/>
        <w:pict>
          <v:shape style="position:absolute;margin-left:373.51001pt;margin-top:37.823666pt;width:.48001pt;height:.12pt;mso-position-horizontal-relative:page;mso-position-vertical-relative:paragraph;z-index:-1133656" type="#_x0000_t75" stroked="false">
            <v:imagedata r:id="rId541" o:title=""/>
          </v:shape>
        </w:pict>
      </w:r>
      <w:r>
        <w:rPr/>
        <w:pict>
          <v:shape style="position:absolute;margin-left:430.029999pt;margin-top:37.823666pt;width:.47998pt;height:.12pt;mso-position-horizontal-relative:page;mso-position-vertical-relative:paragraph;z-index:-1133632" type="#_x0000_t75" stroked="false">
            <v:imagedata r:id="rId541" o:title=""/>
          </v:shape>
        </w:pict>
      </w:r>
      <w:r>
        <w:rPr>
          <w:rFonts w:ascii="Calibri" w:hAnsi="Calibri" w:cs="Calibri" w:eastAsia="Calibri" w:hint="default"/>
          <w:b/>
          <w:bCs/>
          <w:sz w:val="21"/>
          <w:szCs w:val="21"/>
        </w:rPr>
        <w:t>2010</w:t>
      </w:r>
      <w:r>
        <w:rPr>
          <w:rFonts w:ascii="Calibri" w:hAnsi="Calibri" w:cs="Calibri" w:eastAsia="Calibri" w:hint="default"/>
          <w:b/>
          <w:bCs/>
          <w:spacing w:val="2"/>
          <w:sz w:val="21"/>
          <w:szCs w:val="21"/>
        </w:rPr>
        <w:t> </w:t>
      </w:r>
      <w:r>
        <w:rPr>
          <w:rFonts w:ascii="宋体" w:hAnsi="宋体" w:cs="宋体" w:eastAsia="宋体" w:hint="default"/>
          <w:b/>
          <w:bCs/>
          <w:sz w:val="21"/>
          <w:szCs w:val="21"/>
        </w:rPr>
        <w:t>年度盈余公积变动情况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2"/>
          <w:szCs w:val="12"/>
        </w:rPr>
      </w:pPr>
    </w:p>
    <w:tbl>
      <w:tblPr>
        <w:tblW w:w="0" w:type="auto"/>
        <w:jc w:val="left"/>
        <w:tblInd w:w="2395" w:type="dxa"/>
        <w:tblLayout w:type="fixed"/>
        <w:tblCellMar>
          <w:top w:w="0" w:type="dxa"/>
          <w:left w:w="0" w:type="dxa"/>
          <w:bottom w:w="0" w:type="dxa"/>
          <w:right w:w="0" w:type="dxa"/>
        </w:tblCellMar>
        <w:tblLook w:val="01E0"/>
      </w:tblPr>
      <w:tblGrid>
        <w:gridCol w:w="2271"/>
        <w:gridCol w:w="1529"/>
        <w:gridCol w:w="1280"/>
        <w:gridCol w:w="1130"/>
        <w:gridCol w:w="1716"/>
      </w:tblGrid>
      <w:tr>
        <w:trPr>
          <w:trHeight w:val="324" w:hRule="exact"/>
        </w:trPr>
        <w:tc>
          <w:tcPr>
            <w:tcW w:w="2271" w:type="dxa"/>
            <w:tcBorders>
              <w:top w:val="single" w:sz="12" w:space="0" w:color="000000"/>
              <w:left w:val="nil" w:sz="6" w:space="0" w:color="auto"/>
              <w:bottom w:val="nil" w:sz="6" w:space="0" w:color="auto"/>
              <w:right w:val="single" w:sz="4" w:space="0" w:color="000000"/>
            </w:tcBorders>
          </w:tcPr>
          <w:p>
            <w:pPr>
              <w:pStyle w:val="TableParagraph"/>
              <w:tabs>
                <w:tab w:pos="472" w:val="left" w:leader="none"/>
              </w:tabs>
              <w:spacing w:line="240" w:lineRule="auto" w:before="109"/>
              <w:ind w:left="18"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29" w:type="dxa"/>
            <w:tcBorders>
              <w:top w:val="single" w:sz="12" w:space="0" w:color="000000"/>
              <w:left w:val="single" w:sz="4" w:space="0" w:color="000000"/>
              <w:bottom w:val="nil" w:sz="6" w:space="0" w:color="auto"/>
              <w:right w:val="single" w:sz="4" w:space="0" w:color="000000"/>
            </w:tcBorders>
          </w:tcPr>
          <w:p>
            <w:pPr>
              <w:pStyle w:val="TableParagraph"/>
              <w:spacing w:line="241" w:lineRule="exact" w:before="109"/>
              <w:ind w:left="103"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2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9"/>
              <w:ind w:left="274"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130" w:type="dxa"/>
            <w:vMerge w:val="restart"/>
            <w:tcBorders>
              <w:top w:val="single" w:sz="12" w:space="0" w:color="000000"/>
              <w:left w:val="single" w:sz="4" w:space="0" w:color="000000"/>
              <w:right w:val="single" w:sz="4" w:space="0" w:color="000000"/>
            </w:tcBorders>
          </w:tcPr>
          <w:p>
            <w:pPr>
              <w:pStyle w:val="TableParagraph"/>
              <w:spacing w:line="240" w:lineRule="auto" w:before="109"/>
              <w:ind w:left="201"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716" w:type="dxa"/>
            <w:vMerge w:val="restart"/>
            <w:tcBorders>
              <w:top w:val="single" w:sz="12" w:space="0" w:color="000000"/>
              <w:left w:val="single" w:sz="4" w:space="0" w:color="000000"/>
              <w:right w:val="nil" w:sz="6" w:space="0" w:color="auto"/>
            </w:tcBorders>
          </w:tcPr>
          <w:p>
            <w:pPr>
              <w:pStyle w:val="TableParagraph"/>
              <w:spacing w:line="240" w:lineRule="auto" w:before="109"/>
              <w:ind w:left="105"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170" w:hRule="exact"/>
        </w:trPr>
        <w:tc>
          <w:tcPr>
            <w:tcW w:w="2271" w:type="dxa"/>
            <w:tcBorders>
              <w:top w:val="nil" w:sz="6" w:space="0" w:color="auto"/>
              <w:left w:val="nil" w:sz="6" w:space="0" w:color="auto"/>
              <w:bottom w:val="nil" w:sz="6" w:space="0" w:color="auto"/>
              <w:right w:val="single" w:sz="4" w:space="0" w:color="000000"/>
            </w:tcBorders>
          </w:tcPr>
          <w:p>
            <w:pPr/>
          </w:p>
        </w:tc>
        <w:tc>
          <w:tcPr>
            <w:tcW w:w="1529" w:type="dxa"/>
            <w:vMerge w:val="restart"/>
            <w:tcBorders>
              <w:top w:val="nil" w:sz="6" w:space="0" w:color="auto"/>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371" w:right="0"/>
              <w:jc w:val="left"/>
              <w:rPr>
                <w:rFonts w:ascii="Calibri" w:hAnsi="Calibri" w:cs="Calibri" w:eastAsia="Calibri" w:hint="default"/>
                <w:sz w:val="18"/>
                <w:szCs w:val="18"/>
              </w:rPr>
            </w:pPr>
            <w:r>
              <w:rPr>
                <w:rFonts w:ascii="Calibri"/>
                <w:sz w:val="18"/>
              </w:rPr>
              <w:t>18,669,873.02</w:t>
            </w:r>
          </w:p>
        </w:tc>
        <w:tc>
          <w:tcPr>
            <w:tcW w:w="1280" w:type="dxa"/>
            <w:vMerge w:val="restart"/>
            <w:tcBorders>
              <w:top w:val="nil" w:sz="6" w:space="0" w:color="auto"/>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11" w:right="0"/>
              <w:jc w:val="left"/>
              <w:rPr>
                <w:rFonts w:ascii="Calibri" w:hAnsi="Calibri" w:cs="Calibri" w:eastAsia="Calibri" w:hint="default"/>
                <w:sz w:val="18"/>
                <w:szCs w:val="18"/>
              </w:rPr>
            </w:pPr>
            <w:r>
              <w:rPr>
                <w:rFonts w:ascii="Calibri"/>
                <w:sz w:val="18"/>
              </w:rPr>
              <w:t>5,016,515.24</w:t>
            </w:r>
          </w:p>
        </w:tc>
        <w:tc>
          <w:tcPr>
            <w:tcW w:w="1130" w:type="dxa"/>
            <w:vMerge/>
            <w:tcBorders>
              <w:left w:val="single" w:sz="4" w:space="0" w:color="000000"/>
              <w:right w:val="single" w:sz="4" w:space="0" w:color="000000"/>
            </w:tcBorders>
          </w:tcPr>
          <w:p>
            <w:pPr/>
          </w:p>
        </w:tc>
        <w:tc>
          <w:tcPr>
            <w:tcW w:w="1716" w:type="dxa"/>
            <w:vMerge/>
            <w:tcBorders>
              <w:left w:val="single" w:sz="4" w:space="0" w:color="000000"/>
              <w:bottom w:val="nil" w:sz="6" w:space="0" w:color="auto"/>
              <w:right w:val="nil" w:sz="6" w:space="0" w:color="auto"/>
            </w:tcBorders>
          </w:tcPr>
          <w:p>
            <w:pPr/>
          </w:p>
        </w:tc>
      </w:tr>
      <w:tr>
        <w:trPr>
          <w:trHeight w:val="347" w:hRule="exact"/>
        </w:trPr>
        <w:tc>
          <w:tcPr>
            <w:tcW w:w="2271"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529" w:type="dxa"/>
            <w:vMerge/>
            <w:tcBorders>
              <w:left w:val="single" w:sz="4" w:space="0" w:color="000000"/>
              <w:bottom w:val="single" w:sz="12" w:space="0" w:color="000000"/>
              <w:right w:val="single" w:sz="4" w:space="0" w:color="000000"/>
            </w:tcBorders>
          </w:tcPr>
          <w:p>
            <w:pPr/>
          </w:p>
        </w:tc>
        <w:tc>
          <w:tcPr>
            <w:tcW w:w="1280" w:type="dxa"/>
            <w:vMerge/>
            <w:tcBorders>
              <w:left w:val="single" w:sz="4" w:space="0" w:color="000000"/>
              <w:bottom w:val="single" w:sz="12" w:space="0" w:color="000000"/>
              <w:right w:val="single" w:sz="4" w:space="0" w:color="000000"/>
            </w:tcBorders>
          </w:tcPr>
          <w:p>
            <w:pPr/>
          </w:p>
        </w:tc>
        <w:tc>
          <w:tcPr>
            <w:tcW w:w="1130" w:type="dxa"/>
            <w:vMerge/>
            <w:tcBorders>
              <w:left w:val="single" w:sz="4" w:space="0" w:color="000000"/>
              <w:bottom w:val="single" w:sz="12" w:space="0" w:color="000000"/>
              <w:right w:val="single" w:sz="4" w:space="0" w:color="000000"/>
            </w:tcBorders>
          </w:tcPr>
          <w:p>
            <w:pPr/>
          </w:p>
        </w:tc>
        <w:tc>
          <w:tcPr>
            <w:tcW w:w="1716" w:type="dxa"/>
            <w:tcBorders>
              <w:top w:val="nil" w:sz="6" w:space="0" w:color="auto"/>
              <w:left w:val="single" w:sz="4" w:space="0" w:color="000000"/>
              <w:bottom w:val="single" w:sz="12" w:space="0" w:color="000000"/>
              <w:right w:val="nil" w:sz="6" w:space="0" w:color="auto"/>
            </w:tcBorders>
          </w:tcPr>
          <w:p>
            <w:pPr>
              <w:pStyle w:val="TableParagraph"/>
              <w:spacing w:line="240" w:lineRule="auto" w:before="79"/>
              <w:ind w:left="557" w:right="0"/>
              <w:jc w:val="left"/>
              <w:rPr>
                <w:rFonts w:ascii="Calibri" w:hAnsi="Calibri" w:cs="Calibri" w:eastAsia="Calibri" w:hint="default"/>
                <w:sz w:val="18"/>
                <w:szCs w:val="18"/>
              </w:rPr>
            </w:pPr>
            <w:r>
              <w:rPr>
                <w:rFonts w:ascii="Calibri"/>
                <w:sz w:val="18"/>
              </w:rPr>
              <w:t>23,686,388.26</w:t>
            </w:r>
          </w:p>
        </w:tc>
      </w:tr>
    </w:tbl>
    <w:p>
      <w:pPr>
        <w:spacing w:before="74"/>
        <w:ind w:left="2431" w:right="1679" w:firstLine="0"/>
        <w:jc w:val="left"/>
        <w:rPr>
          <w:rFonts w:ascii="宋体" w:hAnsi="宋体" w:cs="宋体" w:eastAsia="宋体" w:hint="default"/>
          <w:sz w:val="21"/>
          <w:szCs w:val="21"/>
        </w:rPr>
      </w:pPr>
      <w:r>
        <w:rPr/>
        <w:pict>
          <v:group style="position:absolute;margin-left:120.5pt;margin-top:-26.546343pt;width:395.6pt;height:5.05pt;mso-position-horizontal-relative:page;mso-position-vertical-relative:paragraph;z-index:-1133608" coordorigin="2410,-531" coordsize="7912,101">
            <v:shape style="position:absolute;left:2410;top:-531;width:3800;height:101" type="#_x0000_t75" stroked="false">
              <v:imagedata r:id="rId542" o:title=""/>
            </v:shape>
            <v:shape style="position:absolute;left:6186;top:-440;width:1284;height:10" type="#_x0000_t75" stroked="false">
              <v:imagedata r:id="rId432" o:title=""/>
            </v:shape>
            <v:shape style="position:absolute;left:7465;top:-440;width:1135;height:10" type="#_x0000_t75" stroked="false">
              <v:imagedata r:id="rId539" o:title=""/>
            </v:shape>
            <v:shape style="position:absolute;left:8596;top:-440;width:1726;height:10" type="#_x0000_t75" stroked="false">
              <v:imagedata r:id="rId540" o:title=""/>
            </v:shape>
            <w10:wrap type="none"/>
          </v:group>
        </w:pict>
      </w:r>
      <w:r>
        <w:rPr>
          <w:rFonts w:ascii="Calibri" w:hAnsi="Calibri" w:cs="Calibri" w:eastAsia="Calibri" w:hint="default"/>
          <w:b/>
          <w:bCs/>
          <w:sz w:val="21"/>
          <w:szCs w:val="21"/>
        </w:rPr>
        <w:t>2010</w:t>
      </w:r>
      <w:r>
        <w:rPr>
          <w:rFonts w:ascii="Calibri" w:hAnsi="Calibri" w:cs="Calibri" w:eastAsia="Calibri" w:hint="default"/>
          <w:b/>
          <w:bCs/>
          <w:spacing w:val="2"/>
          <w:sz w:val="21"/>
          <w:szCs w:val="21"/>
        </w:rPr>
        <w:t> </w:t>
      </w:r>
      <w:r>
        <w:rPr>
          <w:rFonts w:ascii="宋体" w:hAnsi="宋体" w:cs="宋体" w:eastAsia="宋体" w:hint="default"/>
          <w:b/>
          <w:bCs/>
          <w:sz w:val="21"/>
          <w:szCs w:val="21"/>
        </w:rPr>
        <w:t>年度公司计提的盈余公积已经公司年度董事会决议通过。</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6"/>
          <w:szCs w:val="26"/>
        </w:rPr>
      </w:pPr>
    </w:p>
    <w:p>
      <w:pPr>
        <w:spacing w:before="36"/>
        <w:ind w:left="1786" w:right="1679" w:firstLine="0"/>
        <w:jc w:val="left"/>
        <w:rPr>
          <w:rFonts w:ascii="宋体" w:hAnsi="宋体" w:cs="宋体" w:eastAsia="宋体" w:hint="default"/>
          <w:sz w:val="21"/>
          <w:szCs w:val="21"/>
        </w:rPr>
      </w:pPr>
      <w:r>
        <w:rPr/>
        <w:pict>
          <v:group style="position:absolute;margin-left:120.5pt;margin-top:54.983738pt;width:387.8pt;height:5.05pt;mso-position-horizontal-relative:page;mso-position-vertical-relative:paragraph;z-index:-1133584" coordorigin="2410,1100" coordsize="7756,101">
            <v:shape style="position:absolute;left:2410;top:1100;width:4227;height:101" type="#_x0000_t75" stroked="false">
              <v:imagedata r:id="rId543" o:title=""/>
            </v:shape>
            <v:shape style="position:absolute;left:6613;top:1191;width:3553;height:10" type="#_x0000_t75" stroked="false">
              <v:imagedata r:id="rId544" o:title=""/>
            </v:shape>
            <w10:wrap type="none"/>
          </v:group>
        </w:pict>
      </w:r>
      <w:r>
        <w:rPr/>
        <w:pict>
          <v:group style="position:absolute;margin-left:120.5pt;margin-top:75.383675pt;width:387.8pt;height:5.2pt;mso-position-horizontal-relative:page;mso-position-vertical-relative:paragraph;z-index:-1133560" coordorigin="2410,1508" coordsize="7756,104">
            <v:shape style="position:absolute;left:2410;top:1508;width:4227;height:103" type="#_x0000_t75" stroked="false">
              <v:imagedata r:id="rId545" o:title=""/>
            </v:shape>
            <v:shape style="position:absolute;left:6613;top:1601;width:3553;height:10" type="#_x0000_t75" stroked="false">
              <v:imagedata r:id="rId544" o:title=""/>
            </v:shape>
            <w10:wrap type="none"/>
          </v:group>
        </w:pict>
      </w:r>
      <w:r>
        <w:rPr/>
        <w:pict>
          <v:group style="position:absolute;margin-left:120.5pt;margin-top:95.903679pt;width:387.8pt;height:5.2pt;mso-position-horizontal-relative:page;mso-position-vertical-relative:paragraph;z-index:-1133536" coordorigin="2410,1918" coordsize="7756,104">
            <v:shape style="position:absolute;left:2410;top:1918;width:4227;height:103" type="#_x0000_t75" stroked="false">
              <v:imagedata r:id="rId545" o:title=""/>
            </v:shape>
            <v:shape style="position:absolute;left:6613;top:2012;width:3553;height:10" type="#_x0000_t75" stroked="false">
              <v:imagedata r:id="rId54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395" w:type="dxa"/>
        <w:tblLayout w:type="fixed"/>
        <w:tblCellMar>
          <w:top w:w="0" w:type="dxa"/>
          <w:left w:w="0" w:type="dxa"/>
          <w:bottom w:w="0" w:type="dxa"/>
          <w:right w:w="0" w:type="dxa"/>
        </w:tblCellMar>
        <w:tblLook w:val="01E0"/>
      </w:tblPr>
      <w:tblGrid>
        <w:gridCol w:w="4227"/>
        <w:gridCol w:w="1843"/>
        <w:gridCol w:w="1700"/>
      </w:tblGrid>
      <w:tr>
        <w:trPr>
          <w:trHeight w:val="324" w:hRule="exact"/>
        </w:trPr>
        <w:tc>
          <w:tcPr>
            <w:tcW w:w="4227"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111"/>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111"/>
              <w:ind w:left="53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700" w:type="dxa"/>
            <w:vMerge w:val="restart"/>
            <w:tcBorders>
              <w:top w:val="single" w:sz="12" w:space="0" w:color="000000"/>
              <w:left w:val="single" w:sz="4" w:space="0" w:color="000000"/>
              <w:right w:val="nil" w:sz="6" w:space="0" w:color="auto"/>
            </w:tcBorders>
          </w:tcPr>
          <w:p>
            <w:pPr>
              <w:pStyle w:val="TableParagraph"/>
              <w:spacing w:line="240" w:lineRule="auto" w:before="111"/>
              <w:ind w:left="461"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57" w:hRule="exact"/>
        </w:trPr>
        <w:tc>
          <w:tcPr>
            <w:tcW w:w="4227"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700" w:type="dxa"/>
            <w:vMerge/>
            <w:tcBorders>
              <w:left w:val="single" w:sz="4" w:space="0" w:color="000000"/>
              <w:right w:val="nil" w:sz="6" w:space="0" w:color="auto"/>
            </w:tcBorders>
          </w:tcPr>
          <w:p>
            <w:pPr/>
          </w:p>
        </w:tc>
      </w:tr>
      <w:tr>
        <w:trPr>
          <w:trHeight w:val="44" w:hRule="exact"/>
        </w:trPr>
        <w:tc>
          <w:tcPr>
            <w:tcW w:w="4227"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700" w:type="dxa"/>
            <w:vMerge/>
            <w:tcBorders>
              <w:left w:val="single" w:sz="4" w:space="0" w:color="000000"/>
              <w:bottom w:val="nil" w:sz="6" w:space="0" w:color="auto"/>
              <w:right w:val="nil" w:sz="6" w:space="0" w:color="auto"/>
            </w:tcBorders>
          </w:tcPr>
          <w:p>
            <w:pPr/>
          </w:p>
        </w:tc>
      </w:tr>
      <w:tr>
        <w:trPr>
          <w:trHeight w:val="345"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年初未分配利润</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8"/>
              <w:jc w:val="right"/>
              <w:rPr>
                <w:rFonts w:ascii="Calibri" w:hAnsi="Calibri" w:cs="Calibri" w:eastAsia="Calibri" w:hint="default"/>
                <w:sz w:val="18"/>
                <w:szCs w:val="18"/>
              </w:rPr>
            </w:pPr>
            <w:r>
              <w:rPr>
                <w:rFonts w:ascii="Calibri"/>
                <w:spacing w:val="-1"/>
                <w:sz w:val="18"/>
              </w:rPr>
              <w:t>67,194,156.36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3"/>
              <w:jc w:val="right"/>
              <w:rPr>
                <w:rFonts w:ascii="Calibri" w:hAnsi="Calibri" w:cs="Calibri" w:eastAsia="Calibri" w:hint="default"/>
                <w:sz w:val="18"/>
                <w:szCs w:val="18"/>
              </w:rPr>
            </w:pPr>
            <w:r>
              <w:rPr>
                <w:rFonts w:ascii="Calibri"/>
                <w:spacing w:val="-1"/>
                <w:sz w:val="18"/>
              </w:rPr>
              <w:t>49,026,394.64</w:t>
            </w:r>
          </w:p>
        </w:tc>
      </w:tr>
      <w:tr>
        <w:trPr>
          <w:trHeight w:val="66" w:hRule="exact"/>
        </w:trPr>
        <w:tc>
          <w:tcPr>
            <w:tcW w:w="4227"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45"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加：本年归属于母公司所有者的净利润</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8"/>
              <w:jc w:val="right"/>
              <w:rPr>
                <w:rFonts w:ascii="Calibri" w:hAnsi="Calibri" w:cs="Calibri" w:eastAsia="Calibri" w:hint="default"/>
                <w:sz w:val="18"/>
                <w:szCs w:val="18"/>
              </w:rPr>
            </w:pPr>
            <w:r>
              <w:rPr>
                <w:rFonts w:ascii="Calibri"/>
                <w:spacing w:val="-1"/>
                <w:sz w:val="18"/>
              </w:rPr>
              <w:t>53,167,734.77</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3"/>
              <w:jc w:val="right"/>
              <w:rPr>
                <w:rFonts w:ascii="Calibri" w:hAnsi="Calibri" w:cs="Calibri" w:eastAsia="Calibri" w:hint="default"/>
                <w:sz w:val="18"/>
                <w:szCs w:val="18"/>
              </w:rPr>
            </w:pPr>
            <w:r>
              <w:rPr>
                <w:rFonts w:ascii="Calibri"/>
                <w:sz w:val="18"/>
              </w:rPr>
              <w:t>39,933,948.20</w:t>
            </w:r>
          </w:p>
        </w:tc>
      </w:tr>
      <w:tr>
        <w:trPr>
          <w:trHeight w:val="66" w:hRule="exact"/>
        </w:trPr>
        <w:tc>
          <w:tcPr>
            <w:tcW w:w="4227"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64"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Calibri" w:hAnsi="Calibri" w:cs="Calibri" w:eastAsia="Calibri" w:hint="default"/>
                <w:sz w:val="18"/>
                <w:szCs w:val="18"/>
              </w:rPr>
            </w:pPr>
            <w:r>
              <w:rPr>
                <w:rFonts w:ascii="宋体" w:hAnsi="宋体" w:cs="宋体" w:eastAsia="宋体" w:hint="default"/>
                <w:sz w:val="18"/>
                <w:szCs w:val="18"/>
              </w:rPr>
              <w:t>减：提取法定盈余公积</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Calibri" w:hAnsi="Calibri" w:cs="Calibri" w:eastAsia="Calibri" w:hint="default"/>
                <w:sz w:val="18"/>
                <w:szCs w:val="18"/>
              </w:rPr>
              <w:t>1)</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Calibri" w:hAnsi="Calibri" w:cs="Calibri" w:eastAsia="Calibri" w:hint="default"/>
                <w:sz w:val="18"/>
                <w:szCs w:val="18"/>
              </w:rPr>
            </w:pPr>
            <w:r>
              <w:rPr>
                <w:rFonts w:ascii="Calibri"/>
                <w:sz w:val="18"/>
              </w:rPr>
              <w:t>5,016,515.24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3"/>
              <w:jc w:val="right"/>
              <w:rPr>
                <w:rFonts w:ascii="Calibri" w:hAnsi="Calibri" w:cs="Calibri" w:eastAsia="Calibri" w:hint="default"/>
                <w:sz w:val="18"/>
                <w:szCs w:val="18"/>
              </w:rPr>
            </w:pPr>
            <w:r>
              <w:rPr>
                <w:rFonts w:ascii="Calibri"/>
                <w:spacing w:val="-1"/>
                <w:sz w:val="18"/>
              </w:rPr>
              <w:t>3,766,186.48</w:t>
            </w:r>
          </w:p>
        </w:tc>
      </w:tr>
      <w:tr>
        <w:trPr>
          <w:trHeight w:val="46" w:hRule="exact"/>
        </w:trPr>
        <w:tc>
          <w:tcPr>
            <w:tcW w:w="4227"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410" w:hRule="exact"/>
        </w:trPr>
        <w:tc>
          <w:tcPr>
            <w:tcW w:w="422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484" w:right="0"/>
              <w:jc w:val="left"/>
              <w:rPr>
                <w:rFonts w:ascii="Calibri" w:hAnsi="Calibri" w:cs="Calibri" w:eastAsia="Calibri" w:hint="default"/>
                <w:sz w:val="18"/>
                <w:szCs w:val="18"/>
              </w:rPr>
            </w:pPr>
            <w:r>
              <w:rPr>
                <w:rFonts w:ascii="宋体" w:hAnsi="宋体" w:cs="宋体" w:eastAsia="宋体" w:hint="default"/>
                <w:sz w:val="18"/>
                <w:szCs w:val="18"/>
              </w:rPr>
              <w:t>应付普通股股利</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8"/>
                <w:sz w:val="18"/>
                <w:szCs w:val="18"/>
              </w:rPr>
              <w:t> </w:t>
            </w:r>
            <w:r>
              <w:rPr>
                <w:rFonts w:ascii="Calibri" w:hAnsi="Calibri" w:cs="Calibri" w:eastAsia="Calibri" w:hint="default"/>
                <w:sz w:val="18"/>
                <w:szCs w:val="18"/>
              </w:rPr>
              <w:t>2)</w:t>
            </w:r>
          </w:p>
        </w:tc>
        <w:tc>
          <w:tcPr>
            <w:tcW w:w="1843"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5"/>
              <w:jc w:val="right"/>
              <w:rPr>
                <w:rFonts w:ascii="Calibri" w:hAnsi="Calibri" w:cs="Calibri" w:eastAsia="Calibri" w:hint="default"/>
                <w:sz w:val="18"/>
                <w:szCs w:val="18"/>
              </w:rPr>
            </w:pPr>
            <w:r>
              <w:rPr>
                <w:rFonts w:ascii="Calibri"/>
                <w:sz w:val="18"/>
              </w:rPr>
              <w:t>18,000,000.00</w:t>
            </w:r>
          </w:p>
        </w:tc>
      </w:tr>
      <w:tr>
        <w:trPr>
          <w:trHeight w:val="415" w:hRule="exact"/>
        </w:trPr>
        <w:tc>
          <w:tcPr>
            <w:tcW w:w="4227"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年末未分配利润</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8"/>
              <w:ind w:right="101"/>
              <w:jc w:val="right"/>
              <w:rPr>
                <w:rFonts w:ascii="Calibri" w:hAnsi="Calibri" w:cs="Calibri" w:eastAsia="Calibri" w:hint="default"/>
                <w:sz w:val="18"/>
                <w:szCs w:val="18"/>
              </w:rPr>
            </w:pPr>
            <w:r>
              <w:rPr>
                <w:rFonts w:ascii="Calibri"/>
                <w:spacing w:val="-1"/>
                <w:sz w:val="18"/>
              </w:rPr>
              <w:t>115,345,375.89</w:t>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88"/>
              <w:ind w:right="103"/>
              <w:jc w:val="right"/>
              <w:rPr>
                <w:rFonts w:ascii="Calibri" w:hAnsi="Calibri" w:cs="Calibri" w:eastAsia="Calibri" w:hint="default"/>
                <w:sz w:val="18"/>
                <w:szCs w:val="18"/>
              </w:rPr>
            </w:pPr>
            <w:r>
              <w:rPr>
                <w:rFonts w:ascii="Calibri"/>
                <w:spacing w:val="-1"/>
                <w:sz w:val="18"/>
              </w:rPr>
              <w:t>67,194,156.36</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2518" w:right="1679" w:firstLine="0"/>
        <w:jc w:val="left"/>
        <w:rPr>
          <w:rFonts w:ascii="宋体" w:hAnsi="宋体" w:cs="宋体" w:eastAsia="宋体" w:hint="default"/>
          <w:sz w:val="21"/>
          <w:szCs w:val="21"/>
        </w:rPr>
      </w:pPr>
      <w:r>
        <w:rPr/>
        <w:pict>
          <v:group style="position:absolute;margin-left:120.5pt;margin-top:-70.086334pt;width:387.8pt;height:5.2pt;mso-position-horizontal-relative:page;mso-position-vertical-relative:paragraph;z-index:-1133512" coordorigin="2410,-1402" coordsize="7756,104">
            <v:shape style="position:absolute;left:2410;top:-1402;width:4227;height:103" type="#_x0000_t75" stroked="false">
              <v:imagedata r:id="rId545" o:title=""/>
            </v:shape>
            <v:shape style="position:absolute;left:6613;top:-1308;width:3553;height:10" type="#_x0000_t75" stroked="false">
              <v:imagedata r:id="rId546" o:title=""/>
            </v:shape>
            <w10:wrap type="none"/>
          </v:group>
        </w:pict>
      </w:r>
      <w:r>
        <w:rPr/>
        <w:pict>
          <v:group style="position:absolute;margin-left:120.5pt;margin-top:-49.566334pt;width:387.8pt;height:5.2pt;mso-position-horizontal-relative:page;mso-position-vertical-relative:paragraph;z-index:-1133488" coordorigin="2410,-991" coordsize="7756,104">
            <v:shape style="position:absolute;left:2410;top:-991;width:4227;height:103" type="#_x0000_t75" stroked="false">
              <v:imagedata r:id="rId547" o:title=""/>
            </v:shape>
            <v:shape style="position:absolute;left:6613;top:-898;width:3553;height:10" type="#_x0000_t75" stroked="false">
              <v:imagedata r:id="rId544" o:title=""/>
            </v:shape>
            <w10:wrap type="none"/>
          </v:group>
        </w:pict>
      </w:r>
      <w:r>
        <w:rPr>
          <w:rFonts w:ascii="宋体" w:hAnsi="宋体" w:cs="宋体" w:eastAsia="宋体" w:hint="default"/>
          <w:b/>
          <w:bCs/>
          <w:sz w:val="21"/>
          <w:szCs w:val="21"/>
        </w:rPr>
        <w:t>注</w:t>
      </w:r>
      <w:r>
        <w:rPr>
          <w:rFonts w:ascii="宋体" w:hAnsi="宋体" w:cs="宋体" w:eastAsia="宋体" w:hint="default"/>
          <w:b/>
          <w:bCs/>
          <w:spacing w:val="-54"/>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：法定盈余公积提取比例为</w:t>
      </w:r>
      <w:r>
        <w:rPr>
          <w:rFonts w:ascii="宋体" w:hAnsi="宋体" w:cs="宋体" w:eastAsia="宋体" w:hint="default"/>
          <w:b/>
          <w:bCs/>
          <w:spacing w:val="-53"/>
          <w:sz w:val="21"/>
          <w:szCs w:val="21"/>
        </w:rPr>
        <w:t> </w:t>
      </w:r>
      <w:r>
        <w:rPr>
          <w:rFonts w:ascii="宋体" w:hAnsi="宋体" w:cs="宋体" w:eastAsia="宋体" w:hint="default"/>
          <w:b/>
          <w:bCs/>
          <w:sz w:val="21"/>
          <w:szCs w:val="21"/>
        </w:rPr>
        <w:t>10</w:t>
      </w:r>
      <w:r>
        <w:rPr>
          <w:rFonts w:ascii="宋体" w:hAnsi="宋体" w:cs="宋体" w:eastAsia="宋体" w:hint="default"/>
          <w:b/>
          <w:bCs/>
          <w:spacing w:val="-1"/>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注</w:t>
      </w:r>
      <w:r>
        <w:rPr>
          <w:rFonts w:ascii="宋体" w:hAnsi="宋体" w:cs="宋体" w:eastAsia="宋体" w:hint="default"/>
          <w:b/>
          <w:bCs/>
          <w:spacing w:val="-53"/>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：报告期内实际分配股利情况及本次发行前滚存利润分配政策：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2518" w:right="1679" w:firstLine="0"/>
        <w:jc w:val="left"/>
        <w:rPr>
          <w:rFonts w:ascii="宋体" w:hAnsi="宋体" w:cs="宋体" w:eastAsia="宋体" w:hint="default"/>
          <w:sz w:val="21"/>
          <w:szCs w:val="21"/>
        </w:rPr>
      </w:pPr>
      <w:r>
        <w:rPr>
          <w:rFonts w:ascii="宋体" w:hAnsi="宋体" w:cs="宋体" w:eastAsia="宋体" w:hint="default"/>
          <w:b/>
          <w:bCs/>
          <w:spacing w:val="-4"/>
          <w:sz w:val="21"/>
          <w:szCs w:val="21"/>
        </w:rPr>
        <w:t>3</w:t>
      </w:r>
      <w:r>
        <w:rPr>
          <w:rFonts w:ascii="宋体" w:hAnsi="宋体" w:cs="宋体" w:eastAsia="宋体" w:hint="default"/>
          <w:b/>
          <w:bCs/>
          <w:spacing w:val="-4"/>
          <w:sz w:val="21"/>
          <w:szCs w:val="21"/>
        </w:rPr>
        <w:t>、</w:t>
      </w:r>
      <w:r>
        <w:rPr>
          <w:rFonts w:ascii="宋体" w:hAnsi="宋体" w:cs="宋体" w:eastAsia="宋体" w:hint="default"/>
          <w:b/>
          <w:bCs/>
          <w:spacing w:val="-4"/>
          <w:sz w:val="21"/>
          <w:szCs w:val="21"/>
        </w:rPr>
        <w:t>2009</w:t>
      </w:r>
      <w:r>
        <w:rPr>
          <w:rFonts w:ascii="宋体" w:hAnsi="宋体" w:cs="宋体" w:eastAsia="宋体" w:hint="default"/>
          <w:b/>
          <w:bCs/>
          <w:spacing w:val="-56"/>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4</w:t>
      </w:r>
      <w:r>
        <w:rPr>
          <w:rFonts w:ascii="宋体" w:hAnsi="宋体" w:cs="宋体" w:eastAsia="宋体" w:hint="default"/>
          <w:b/>
          <w:bCs/>
          <w:spacing w:val="-56"/>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22</w:t>
      </w:r>
      <w:r>
        <w:rPr>
          <w:rFonts w:ascii="宋体" w:hAnsi="宋体" w:cs="宋体" w:eastAsia="宋体" w:hint="default"/>
          <w:b/>
          <w:bCs/>
          <w:spacing w:val="-56"/>
          <w:sz w:val="21"/>
          <w:szCs w:val="21"/>
        </w:rPr>
        <w:t> </w:t>
      </w:r>
      <w:r>
        <w:rPr>
          <w:rFonts w:ascii="宋体" w:hAnsi="宋体" w:cs="宋体" w:eastAsia="宋体" w:hint="default"/>
          <w:b/>
          <w:bCs/>
          <w:spacing w:val="-4"/>
          <w:sz w:val="21"/>
          <w:szCs w:val="21"/>
        </w:rPr>
        <w:t>日，公司召开</w:t>
      </w:r>
      <w:r>
        <w:rPr>
          <w:rFonts w:ascii="宋体" w:hAnsi="宋体" w:cs="宋体" w:eastAsia="宋体" w:hint="default"/>
          <w:b/>
          <w:bCs/>
          <w:spacing w:val="-56"/>
          <w:sz w:val="21"/>
          <w:szCs w:val="21"/>
        </w:rPr>
        <w:t> </w:t>
      </w:r>
      <w:r>
        <w:rPr>
          <w:rFonts w:ascii="宋体" w:hAnsi="宋体" w:cs="宋体" w:eastAsia="宋体" w:hint="default"/>
          <w:b/>
          <w:bCs/>
          <w:sz w:val="21"/>
          <w:szCs w:val="21"/>
        </w:rPr>
        <w:t>2008</w:t>
      </w:r>
      <w:r>
        <w:rPr>
          <w:rFonts w:ascii="宋体" w:hAnsi="宋体" w:cs="宋体" w:eastAsia="宋体" w:hint="default"/>
          <w:b/>
          <w:bCs/>
          <w:spacing w:val="-56"/>
          <w:sz w:val="21"/>
          <w:szCs w:val="21"/>
        </w:rPr>
        <w:t> </w:t>
      </w:r>
      <w:r>
        <w:rPr>
          <w:rFonts w:ascii="宋体" w:hAnsi="宋体" w:cs="宋体" w:eastAsia="宋体" w:hint="default"/>
          <w:b/>
          <w:bCs/>
          <w:sz w:val="21"/>
          <w:szCs w:val="21"/>
        </w:rPr>
        <w:t>年度股东大会，会议审议并通过了</w:t>
      </w:r>
      <w:r>
        <w:rPr>
          <w:rFonts w:ascii="宋体" w:hAnsi="宋体" w:cs="宋体" w:eastAsia="宋体" w:hint="default"/>
          <w:b/>
          <w:bCs/>
          <w:spacing w:val="-55"/>
          <w:sz w:val="21"/>
          <w:szCs w:val="21"/>
        </w:rPr>
        <w:t> </w:t>
      </w:r>
      <w:r>
        <w:rPr>
          <w:rFonts w:ascii="宋体" w:hAnsi="宋体" w:cs="宋体" w:eastAsia="宋体" w:hint="default"/>
          <w:b/>
          <w:bCs/>
          <w:sz w:val="21"/>
          <w:szCs w:val="21"/>
        </w:rPr>
        <w:t>2008</w:t>
      </w:r>
      <w:r>
        <w:rPr>
          <w:rFonts w:ascii="宋体" w:hAnsi="宋体" w:cs="宋体" w:eastAsia="宋体" w:hint="default"/>
          <w:b/>
          <w:bCs/>
          <w:spacing w:val="-58"/>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before="12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利润分配方案：以</w:t>
      </w:r>
      <w:r>
        <w:rPr>
          <w:rFonts w:ascii="宋体" w:hAnsi="宋体" w:cs="宋体" w:eastAsia="宋体" w:hint="default"/>
          <w:b/>
          <w:bCs/>
          <w:spacing w:val="-24"/>
          <w:sz w:val="21"/>
          <w:szCs w:val="21"/>
        </w:rPr>
        <w:t> </w:t>
      </w:r>
      <w:r>
        <w:rPr>
          <w:rFonts w:ascii="宋体" w:hAnsi="宋体" w:cs="宋体" w:eastAsia="宋体" w:hint="default"/>
          <w:b/>
          <w:bCs/>
          <w:sz w:val="21"/>
          <w:szCs w:val="21"/>
        </w:rPr>
        <w:t>2008</w:t>
      </w:r>
      <w:r>
        <w:rPr>
          <w:rFonts w:ascii="宋体" w:hAnsi="宋体" w:cs="宋体" w:eastAsia="宋体" w:hint="default"/>
          <w:b/>
          <w:bCs/>
          <w:spacing w:val="-27"/>
          <w:sz w:val="21"/>
          <w:szCs w:val="21"/>
        </w:rPr>
        <w:t> </w:t>
      </w:r>
      <w:r>
        <w:rPr>
          <w:rFonts w:ascii="宋体" w:hAnsi="宋体" w:cs="宋体" w:eastAsia="宋体" w:hint="default"/>
          <w:b/>
          <w:bCs/>
          <w:sz w:val="21"/>
          <w:szCs w:val="21"/>
        </w:rPr>
        <w:t>年末的总股本</w:t>
      </w:r>
      <w:r>
        <w:rPr>
          <w:rFonts w:ascii="宋体" w:hAnsi="宋体" w:cs="宋体" w:eastAsia="宋体" w:hint="default"/>
          <w:b/>
          <w:bCs/>
          <w:spacing w:val="-24"/>
          <w:sz w:val="21"/>
          <w:szCs w:val="21"/>
        </w:rPr>
        <w:t> </w:t>
      </w:r>
      <w:r>
        <w:rPr>
          <w:rFonts w:ascii="宋体" w:hAnsi="宋体" w:cs="宋体" w:eastAsia="宋体" w:hint="default"/>
          <w:b/>
          <w:bCs/>
          <w:sz w:val="21"/>
          <w:szCs w:val="21"/>
        </w:rPr>
        <w:t>9,000</w:t>
      </w:r>
      <w:r>
        <w:rPr>
          <w:rFonts w:ascii="宋体" w:hAnsi="宋体" w:cs="宋体" w:eastAsia="宋体" w:hint="default"/>
          <w:b/>
          <w:bCs/>
          <w:spacing w:val="-24"/>
          <w:sz w:val="21"/>
          <w:szCs w:val="21"/>
        </w:rPr>
        <w:t> </w:t>
      </w:r>
      <w:r>
        <w:rPr>
          <w:rFonts w:ascii="宋体" w:hAnsi="宋体" w:cs="宋体" w:eastAsia="宋体" w:hint="default"/>
          <w:b/>
          <w:bCs/>
          <w:sz w:val="21"/>
          <w:szCs w:val="21"/>
        </w:rPr>
        <w:t>万股为基数，每股派发现金股利</w:t>
      </w:r>
      <w:r>
        <w:rPr>
          <w:rFonts w:ascii="宋体" w:hAnsi="宋体" w:cs="宋体" w:eastAsia="宋体" w:hint="default"/>
          <w:b/>
          <w:bCs/>
          <w:spacing w:val="-24"/>
          <w:sz w:val="21"/>
          <w:szCs w:val="21"/>
        </w:rPr>
        <w:t> </w:t>
      </w:r>
      <w:r>
        <w:rPr>
          <w:rFonts w:ascii="宋体" w:hAnsi="宋体" w:cs="宋体" w:eastAsia="宋体" w:hint="default"/>
          <w:b/>
          <w:bCs/>
          <w:sz w:val="21"/>
          <w:szCs w:val="21"/>
        </w:rPr>
        <w:t>0.2</w:t>
      </w:r>
      <w:r>
        <w:rPr>
          <w:rFonts w:ascii="宋体" w:hAnsi="宋体" w:cs="宋体" w:eastAsia="宋体" w:hint="default"/>
          <w:sz w:val="21"/>
          <w:szCs w:val="21"/>
        </w:rPr>
      </w:r>
    </w:p>
    <w:p>
      <w:pPr>
        <w:spacing w:before="126"/>
        <w:ind w:left="2518" w:right="1679" w:firstLine="0"/>
        <w:jc w:val="left"/>
        <w:rPr>
          <w:rFonts w:ascii="宋体" w:hAnsi="宋体" w:cs="宋体" w:eastAsia="宋体" w:hint="default"/>
          <w:sz w:val="21"/>
          <w:szCs w:val="21"/>
        </w:rPr>
      </w:pPr>
      <w:r>
        <w:rPr>
          <w:rFonts w:ascii="宋体" w:hAnsi="宋体" w:cs="宋体" w:eastAsia="宋体" w:hint="default"/>
          <w:b/>
          <w:bCs/>
          <w:w w:val="100"/>
          <w:sz w:val="21"/>
          <w:szCs w:val="21"/>
        </w:rPr>
        <w:t>元（含税</w:t>
      </w:r>
      <w:r>
        <w:rPr>
          <w:rFonts w:ascii="宋体" w:hAnsi="宋体" w:cs="宋体" w:eastAsia="宋体" w:hint="default"/>
          <w:b/>
          <w:bCs/>
          <w:spacing w:val="-106"/>
          <w:w w:val="100"/>
          <w:sz w:val="21"/>
          <w:szCs w:val="21"/>
        </w:rPr>
        <w:t>）</w:t>
      </w:r>
      <w:r>
        <w:rPr>
          <w:rFonts w:ascii="宋体" w:hAnsi="宋体" w:cs="宋体" w:eastAsia="宋体" w:hint="default"/>
          <w:b/>
          <w:bCs/>
          <w:w w:val="100"/>
          <w:sz w:val="21"/>
          <w:szCs w:val="21"/>
        </w:rPr>
        <w:t>，合计为</w:t>
      </w:r>
      <w:r>
        <w:rPr>
          <w:rFonts w:ascii="宋体" w:hAnsi="宋体" w:cs="宋体" w:eastAsia="宋体" w:hint="default"/>
          <w:b/>
          <w:bCs/>
          <w:spacing w:val="-53"/>
          <w:sz w:val="21"/>
          <w:szCs w:val="21"/>
        </w:rPr>
        <w:t> </w:t>
      </w:r>
      <w:r>
        <w:rPr>
          <w:rFonts w:ascii="宋体" w:hAnsi="宋体" w:cs="宋体" w:eastAsia="宋体" w:hint="default"/>
          <w:b/>
          <w:bCs/>
          <w:w w:val="99"/>
          <w:sz w:val="21"/>
          <w:szCs w:val="21"/>
        </w:rPr>
        <w:t>1,800</w:t>
      </w:r>
      <w:r>
        <w:rPr>
          <w:rFonts w:ascii="宋体" w:hAnsi="宋体" w:cs="宋体" w:eastAsia="宋体" w:hint="default"/>
          <w:b/>
          <w:bCs/>
          <w:spacing w:val="-56"/>
          <w:sz w:val="21"/>
          <w:szCs w:val="21"/>
        </w:rPr>
        <w:t> </w:t>
      </w:r>
      <w:r>
        <w:rPr>
          <w:rFonts w:ascii="宋体" w:hAnsi="宋体" w:cs="宋体" w:eastAsia="宋体" w:hint="default"/>
          <w:b/>
          <w:bCs/>
          <w:w w:val="100"/>
          <w:sz w:val="21"/>
          <w:szCs w:val="21"/>
        </w:rPr>
        <w:t>万元。</w:t>
      </w:r>
      <w:r>
        <w:rPr>
          <w:rFonts w:ascii="宋体" w:hAnsi="宋体" w:cs="宋体" w:eastAsia="宋体" w:hint="default"/>
          <w:w w:val="100"/>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z w:val="21"/>
          <w:szCs w:val="21"/>
        </w:rPr>
        <w:t>2009</w:t>
      </w:r>
      <w:r>
        <w:rPr>
          <w:rFonts w:ascii="宋体" w:hAnsi="宋体" w:cs="宋体" w:eastAsia="宋体" w:hint="default"/>
          <w:b/>
          <w:bCs/>
          <w:spacing w:val="-48"/>
          <w:sz w:val="21"/>
          <w:szCs w:val="21"/>
        </w:rPr>
        <w:t> </w:t>
      </w:r>
      <w:r>
        <w:rPr>
          <w:rFonts w:ascii="宋体" w:hAnsi="宋体" w:cs="宋体" w:eastAsia="宋体" w:hint="default"/>
          <w:b/>
          <w:bCs/>
          <w:sz w:val="21"/>
          <w:szCs w:val="21"/>
        </w:rPr>
        <w:t>年</w:t>
      </w:r>
      <w:r>
        <w:rPr>
          <w:rFonts w:ascii="宋体" w:hAnsi="宋体" w:cs="宋体" w:eastAsia="宋体" w:hint="default"/>
          <w:b/>
          <w:bCs/>
          <w:spacing w:val="-48"/>
          <w:sz w:val="21"/>
          <w:szCs w:val="21"/>
        </w:rPr>
        <w:t> </w:t>
      </w:r>
      <w:r>
        <w:rPr>
          <w:rFonts w:ascii="宋体" w:hAnsi="宋体" w:cs="宋体" w:eastAsia="宋体" w:hint="default"/>
          <w:b/>
          <w:bCs/>
          <w:sz w:val="21"/>
          <w:szCs w:val="21"/>
        </w:rPr>
        <w:t>4</w:t>
      </w:r>
      <w:r>
        <w:rPr>
          <w:rFonts w:ascii="宋体" w:hAnsi="宋体" w:cs="宋体" w:eastAsia="宋体" w:hint="default"/>
          <w:b/>
          <w:bCs/>
          <w:spacing w:val="-48"/>
          <w:sz w:val="21"/>
          <w:szCs w:val="21"/>
        </w:rPr>
        <w:t> </w:t>
      </w:r>
      <w:r>
        <w:rPr>
          <w:rFonts w:ascii="宋体" w:hAnsi="宋体" w:cs="宋体" w:eastAsia="宋体" w:hint="default"/>
          <w:b/>
          <w:bCs/>
          <w:sz w:val="21"/>
          <w:szCs w:val="21"/>
        </w:rPr>
        <w:t>月</w:t>
      </w:r>
      <w:r>
        <w:rPr>
          <w:rFonts w:ascii="宋体" w:hAnsi="宋体" w:cs="宋体" w:eastAsia="宋体" w:hint="default"/>
          <w:b/>
          <w:bCs/>
          <w:spacing w:val="-48"/>
          <w:sz w:val="21"/>
          <w:szCs w:val="21"/>
        </w:rPr>
        <w:t> </w:t>
      </w:r>
      <w:r>
        <w:rPr>
          <w:rFonts w:ascii="宋体" w:hAnsi="宋体" w:cs="宋体" w:eastAsia="宋体" w:hint="default"/>
          <w:b/>
          <w:bCs/>
          <w:sz w:val="21"/>
          <w:szCs w:val="21"/>
        </w:rPr>
        <w:t>22</w:t>
      </w:r>
      <w:r>
        <w:rPr>
          <w:rFonts w:ascii="宋体" w:hAnsi="宋体" w:cs="宋体" w:eastAsia="宋体" w:hint="default"/>
          <w:b/>
          <w:bCs/>
          <w:spacing w:val="-48"/>
          <w:sz w:val="21"/>
          <w:szCs w:val="21"/>
        </w:rPr>
        <w:t> </w:t>
      </w:r>
      <w:r>
        <w:rPr>
          <w:rFonts w:ascii="宋体" w:hAnsi="宋体" w:cs="宋体" w:eastAsia="宋体" w:hint="default"/>
          <w:b/>
          <w:bCs/>
          <w:sz w:val="21"/>
          <w:szCs w:val="21"/>
        </w:rPr>
        <w:t>日，公司召开</w:t>
      </w:r>
      <w:r>
        <w:rPr>
          <w:rFonts w:ascii="宋体" w:hAnsi="宋体" w:cs="宋体" w:eastAsia="宋体" w:hint="default"/>
          <w:b/>
          <w:bCs/>
          <w:spacing w:val="-48"/>
          <w:sz w:val="21"/>
          <w:szCs w:val="21"/>
        </w:rPr>
        <w:t> </w:t>
      </w:r>
      <w:r>
        <w:rPr>
          <w:rFonts w:ascii="宋体" w:hAnsi="宋体" w:cs="宋体" w:eastAsia="宋体" w:hint="default"/>
          <w:b/>
          <w:bCs/>
          <w:sz w:val="21"/>
          <w:szCs w:val="21"/>
        </w:rPr>
        <w:t>2008</w:t>
      </w:r>
      <w:r>
        <w:rPr>
          <w:rFonts w:ascii="宋体" w:hAnsi="宋体" w:cs="宋体" w:eastAsia="宋体" w:hint="default"/>
          <w:b/>
          <w:bCs/>
          <w:spacing w:val="-48"/>
          <w:sz w:val="21"/>
          <w:szCs w:val="21"/>
        </w:rPr>
        <w:t> </w:t>
      </w:r>
      <w:r>
        <w:rPr>
          <w:rFonts w:ascii="宋体" w:hAnsi="宋体" w:cs="宋体" w:eastAsia="宋体" w:hint="default"/>
          <w:b/>
          <w:bCs/>
          <w:sz w:val="21"/>
          <w:szCs w:val="21"/>
        </w:rPr>
        <w:t>年度股东大会，会议审议通过了关于首次发</w:t>
      </w:r>
      <w:r>
        <w:rPr>
          <w:rFonts w:ascii="宋体" w:hAnsi="宋体" w:cs="宋体" w:eastAsia="宋体" w:hint="default"/>
          <w:sz w:val="21"/>
          <w:szCs w:val="21"/>
        </w:rPr>
      </w:r>
    </w:p>
    <w:p>
      <w:pPr>
        <w:spacing w:before="126"/>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行完成前滚存利润分配方法的议案：以</w:t>
      </w:r>
      <w:r>
        <w:rPr>
          <w:rFonts w:ascii="宋体" w:hAnsi="宋体" w:cs="宋体" w:eastAsia="宋体" w:hint="default"/>
          <w:b/>
          <w:bCs/>
          <w:spacing w:val="-29"/>
          <w:sz w:val="21"/>
          <w:szCs w:val="21"/>
        </w:rPr>
        <w:t> </w:t>
      </w:r>
      <w:r>
        <w:rPr>
          <w:rFonts w:ascii="宋体" w:hAnsi="宋体" w:cs="宋体" w:eastAsia="宋体" w:hint="default"/>
          <w:b/>
          <w:bCs/>
          <w:sz w:val="21"/>
          <w:szCs w:val="21"/>
        </w:rPr>
        <w:t>2008</w:t>
      </w:r>
      <w:r>
        <w:rPr>
          <w:rFonts w:ascii="宋体" w:hAnsi="宋体" w:cs="宋体" w:eastAsia="宋体" w:hint="default"/>
          <w:b/>
          <w:bCs/>
          <w:spacing w:val="-30"/>
          <w:sz w:val="21"/>
          <w:szCs w:val="21"/>
        </w:rPr>
        <w:t> </w:t>
      </w:r>
      <w:r>
        <w:rPr>
          <w:rFonts w:ascii="宋体" w:hAnsi="宋体" w:cs="宋体" w:eastAsia="宋体" w:hint="default"/>
          <w:b/>
          <w:bCs/>
          <w:sz w:val="21"/>
          <w:szCs w:val="21"/>
        </w:rPr>
        <w:t>年末的总股本</w:t>
      </w:r>
      <w:r>
        <w:rPr>
          <w:rFonts w:ascii="宋体" w:hAnsi="宋体" w:cs="宋体" w:eastAsia="宋体" w:hint="default"/>
          <w:b/>
          <w:bCs/>
          <w:spacing w:val="-30"/>
          <w:sz w:val="21"/>
          <w:szCs w:val="21"/>
        </w:rPr>
        <w:t> </w:t>
      </w:r>
      <w:r>
        <w:rPr>
          <w:rFonts w:ascii="宋体" w:hAnsi="宋体" w:cs="宋体" w:eastAsia="宋体" w:hint="default"/>
          <w:b/>
          <w:bCs/>
          <w:sz w:val="21"/>
          <w:szCs w:val="21"/>
        </w:rPr>
        <w:t>9,000</w:t>
      </w:r>
      <w:r>
        <w:rPr>
          <w:rFonts w:ascii="宋体" w:hAnsi="宋体" w:cs="宋体" w:eastAsia="宋体" w:hint="default"/>
          <w:b/>
          <w:bCs/>
          <w:spacing w:val="-29"/>
          <w:sz w:val="21"/>
          <w:szCs w:val="21"/>
        </w:rPr>
        <w:t> </w:t>
      </w:r>
      <w:r>
        <w:rPr>
          <w:rFonts w:ascii="宋体" w:hAnsi="宋体" w:cs="宋体" w:eastAsia="宋体" w:hint="default"/>
          <w:b/>
          <w:bCs/>
          <w:sz w:val="21"/>
          <w:szCs w:val="21"/>
        </w:rPr>
        <w:t>万股为基数，每</w:t>
      </w:r>
      <w:r>
        <w:rPr>
          <w:rFonts w:ascii="宋体" w:hAnsi="宋体" w:cs="宋体" w:eastAsia="宋体" w:hint="default"/>
          <w:sz w:val="21"/>
          <w:szCs w:val="21"/>
        </w:rPr>
      </w:r>
    </w:p>
    <w:p>
      <w:pPr>
        <w:spacing w:line="350" w:lineRule="auto" w:before="123"/>
        <w:ind w:left="2518" w:right="1784" w:firstLine="0"/>
        <w:jc w:val="left"/>
        <w:rPr>
          <w:rFonts w:ascii="宋体" w:hAnsi="宋体" w:cs="宋体" w:eastAsia="宋体" w:hint="default"/>
          <w:sz w:val="21"/>
          <w:szCs w:val="21"/>
        </w:rPr>
      </w:pPr>
      <w:r>
        <w:rPr>
          <w:rFonts w:ascii="宋体" w:hAnsi="宋体" w:cs="宋体" w:eastAsia="宋体" w:hint="default"/>
          <w:b/>
          <w:bCs/>
          <w:w w:val="100"/>
          <w:sz w:val="21"/>
          <w:szCs w:val="21"/>
        </w:rPr>
        <w:t>股派发现金股利</w:t>
      </w:r>
      <w:r>
        <w:rPr>
          <w:rFonts w:ascii="宋体" w:hAnsi="宋体" w:cs="宋体" w:eastAsia="宋体" w:hint="default"/>
          <w:b/>
          <w:bCs/>
          <w:spacing w:val="-51"/>
          <w:w w:val="100"/>
          <w:sz w:val="21"/>
          <w:szCs w:val="21"/>
        </w:rPr>
        <w:t> </w:t>
      </w:r>
      <w:r>
        <w:rPr>
          <w:rFonts w:ascii="宋体" w:hAnsi="宋体" w:cs="宋体" w:eastAsia="宋体" w:hint="default"/>
          <w:b/>
          <w:bCs/>
          <w:w w:val="99"/>
          <w:sz w:val="21"/>
          <w:szCs w:val="21"/>
        </w:rPr>
        <w:t>0.2</w:t>
      </w:r>
      <w:r>
        <w:rPr>
          <w:rFonts w:ascii="宋体" w:hAnsi="宋体" w:cs="宋体" w:eastAsia="宋体" w:hint="default"/>
          <w:b/>
          <w:bCs/>
          <w:spacing w:val="-52"/>
          <w:w w:val="99"/>
          <w:sz w:val="21"/>
          <w:szCs w:val="21"/>
        </w:rPr>
        <w:t> </w:t>
      </w:r>
      <w:r>
        <w:rPr>
          <w:rFonts w:ascii="宋体" w:hAnsi="宋体" w:cs="宋体" w:eastAsia="宋体" w:hint="default"/>
          <w:b/>
          <w:bCs/>
          <w:spacing w:val="-13"/>
          <w:w w:val="100"/>
          <w:sz w:val="21"/>
          <w:szCs w:val="21"/>
        </w:rPr>
        <w:t>元（含税），合计为</w:t>
      </w:r>
      <w:r>
        <w:rPr>
          <w:rFonts w:ascii="宋体" w:hAnsi="宋体" w:cs="宋体" w:eastAsia="宋体" w:hint="default"/>
          <w:b/>
          <w:bCs/>
          <w:spacing w:val="-52"/>
          <w:w w:val="100"/>
          <w:sz w:val="21"/>
          <w:szCs w:val="21"/>
        </w:rPr>
        <w:t> </w:t>
      </w:r>
      <w:r>
        <w:rPr>
          <w:rFonts w:ascii="宋体" w:hAnsi="宋体" w:cs="宋体" w:eastAsia="宋体" w:hint="default"/>
          <w:b/>
          <w:bCs/>
          <w:w w:val="99"/>
          <w:sz w:val="21"/>
          <w:szCs w:val="21"/>
        </w:rPr>
        <w:t>18,000,000</w:t>
      </w:r>
      <w:r>
        <w:rPr>
          <w:rFonts w:ascii="宋体" w:hAnsi="宋体" w:cs="宋体" w:eastAsia="宋体" w:hint="default"/>
          <w:b/>
          <w:bCs/>
          <w:spacing w:val="-52"/>
          <w:w w:val="99"/>
          <w:sz w:val="21"/>
          <w:szCs w:val="21"/>
        </w:rPr>
        <w:t> </w:t>
      </w:r>
      <w:r>
        <w:rPr>
          <w:rFonts w:ascii="宋体" w:hAnsi="宋体" w:cs="宋体" w:eastAsia="宋体" w:hint="default"/>
          <w:b/>
          <w:bCs/>
          <w:spacing w:val="-1"/>
          <w:w w:val="100"/>
          <w:sz w:val="21"/>
          <w:szCs w:val="21"/>
        </w:rPr>
        <w:t>元。剩余未分配利润及上市前</w:t>
      </w:r>
      <w:r>
        <w:rPr>
          <w:rFonts w:ascii="宋体" w:hAnsi="宋体" w:cs="宋体" w:eastAsia="宋体" w:hint="default"/>
          <w:b/>
          <w:bCs/>
          <w:w w:val="100"/>
          <w:sz w:val="21"/>
          <w:szCs w:val="21"/>
        </w:rPr>
        <w:t> </w:t>
      </w:r>
      <w:r>
        <w:rPr>
          <w:rFonts w:ascii="宋体" w:hAnsi="宋体" w:cs="宋体" w:eastAsia="宋体" w:hint="default"/>
          <w:b/>
          <w:bCs/>
          <w:sz w:val="21"/>
          <w:szCs w:val="21"/>
        </w:rPr>
        <w:t>新增利润由发行后的新老股东依其所持股份比例共同享有。</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before="163"/>
        <w:ind w:left="1786" w:right="1679" w:firstLine="0"/>
        <w:jc w:val="left"/>
        <w:rPr>
          <w:rFonts w:ascii="宋体" w:hAnsi="宋体" w:cs="宋体" w:eastAsia="宋体" w:hint="default"/>
          <w:sz w:val="21"/>
          <w:szCs w:val="21"/>
        </w:rPr>
      </w:pPr>
      <w:r>
        <w:rPr/>
        <w:pict>
          <v:group style="position:absolute;margin-left:183.26001pt;margin-top:61.573719pt;width:325.05pt;height:5.05pt;mso-position-horizontal-relative:page;mso-position-vertical-relative:paragraph;z-index:-1133464" coordorigin="3665,1231" coordsize="6501,101">
            <v:shape style="position:absolute;left:3665;top:1231;width:3339;height:101" type="#_x0000_t75" stroked="false">
              <v:imagedata r:id="rId548" o:title=""/>
            </v:shape>
            <v:shape style="position:absolute;left:6981;top:1323;width:1620;height:10" type="#_x0000_t75" stroked="false">
              <v:imagedata r:id="rId549" o:title=""/>
            </v:shape>
            <v:shape style="position:absolute;left:8596;top:1323;width:1570;height:10" type="#_x0000_t75" stroked="false">
              <v:imagedata r:id="rId345" o:title=""/>
            </v:shape>
            <w10:wrap type="none"/>
          </v:group>
        </w:pict>
      </w:r>
      <w:r>
        <w:rPr/>
        <w:pict>
          <v:group style="position:absolute;margin-left:120.5pt;margin-top:81.973656pt;width:387.8pt;height:5.2pt;mso-position-horizontal-relative:page;mso-position-vertical-relative:paragraph;z-index:-1133440" coordorigin="2410,1639" coordsize="7756,104">
            <v:shape style="position:absolute;left:2410;top:1639;width:4595;height:103" type="#_x0000_t75" stroked="false">
              <v:imagedata r:id="rId550" o:title=""/>
            </v:shape>
            <v:shape style="position:absolute;left:6981;top:1733;width:1620;height:10" type="#_x0000_t75" stroked="false">
              <v:imagedata r:id="rId549" o:title=""/>
            </v:shape>
            <v:shape style="position:absolute;left:8596;top:1733;width:1570;height:10" type="#_x0000_t75" stroked="false">
              <v:imagedata r:id="rId34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1"/>
          <w:sz w:val="21"/>
          <w:szCs w:val="21"/>
        </w:rPr>
        <w:t> </w:t>
      </w:r>
      <w:r>
        <w:rPr>
          <w:rFonts w:ascii="宋体" w:hAnsi="宋体" w:cs="宋体" w:eastAsia="宋体" w:hint="default"/>
          <w:b/>
          <w:bCs/>
          <w:sz w:val="21"/>
          <w:szCs w:val="21"/>
        </w:rPr>
        <w:t>营业收入及营业成本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3"/>
          <w:szCs w:val="13"/>
        </w:rPr>
      </w:pPr>
    </w:p>
    <w:tbl>
      <w:tblPr>
        <w:tblW w:w="0" w:type="auto"/>
        <w:jc w:val="left"/>
        <w:tblInd w:w="2395" w:type="dxa"/>
        <w:tblLayout w:type="fixed"/>
        <w:tblCellMar>
          <w:top w:w="0" w:type="dxa"/>
          <w:left w:w="0" w:type="dxa"/>
          <w:bottom w:w="0" w:type="dxa"/>
          <w:right w:w="0" w:type="dxa"/>
        </w:tblCellMar>
        <w:tblLook w:val="01E0"/>
      </w:tblPr>
      <w:tblGrid>
        <w:gridCol w:w="1279"/>
        <w:gridCol w:w="1527"/>
        <w:gridCol w:w="1788"/>
        <w:gridCol w:w="1615"/>
        <w:gridCol w:w="1560"/>
      </w:tblGrid>
      <w:tr>
        <w:trPr>
          <w:trHeight w:val="425" w:hRule="exact"/>
        </w:trPr>
        <w:tc>
          <w:tcPr>
            <w:tcW w:w="1279" w:type="dxa"/>
            <w:tcBorders>
              <w:top w:val="single" w:sz="12" w:space="0" w:color="000000"/>
              <w:left w:val="nil" w:sz="6" w:space="0" w:color="auto"/>
              <w:bottom w:val="nil" w:sz="6" w:space="0" w:color="auto"/>
              <w:right w:val="single" w:sz="4" w:space="0" w:color="000000"/>
            </w:tcBorders>
          </w:tcPr>
          <w:p>
            <w:pPr/>
          </w:p>
        </w:tc>
        <w:tc>
          <w:tcPr>
            <w:tcW w:w="3315"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3176"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09"/>
              <w:ind w:right="3"/>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410" w:hRule="exact"/>
        </w:trPr>
        <w:tc>
          <w:tcPr>
            <w:tcW w:w="1279" w:type="dxa"/>
            <w:tcBorders>
              <w:top w:val="nil" w:sz="6" w:space="0" w:color="auto"/>
              <w:left w:val="nil" w:sz="6" w:space="0" w:color="auto"/>
              <w:bottom w:val="nil" w:sz="6" w:space="0" w:color="auto"/>
              <w:right w:val="single" w:sz="4" w:space="0" w:color="000000"/>
            </w:tcBorders>
          </w:tcPr>
          <w:p>
            <w:pPr>
              <w:pStyle w:val="TableParagraph"/>
              <w:spacing w:line="141" w:lineRule="exact"/>
              <w:ind w:left="376"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615"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2"/>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16" w:hRule="exact"/>
        </w:trPr>
        <w:tc>
          <w:tcPr>
            <w:tcW w:w="12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278" w:right="0"/>
              <w:jc w:val="left"/>
              <w:rPr>
                <w:rFonts w:ascii="Calibri" w:hAnsi="Calibri" w:cs="Calibri" w:eastAsia="Calibri" w:hint="default"/>
                <w:sz w:val="18"/>
                <w:szCs w:val="18"/>
              </w:rPr>
            </w:pPr>
            <w:r>
              <w:rPr>
                <w:rFonts w:ascii="Calibri"/>
                <w:sz w:val="18"/>
              </w:rPr>
              <w:t>493,178,593.23</w:t>
            </w:r>
          </w:p>
        </w:tc>
        <w:tc>
          <w:tcPr>
            <w:tcW w:w="17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537" w:right="0"/>
              <w:jc w:val="left"/>
              <w:rPr>
                <w:rFonts w:ascii="Calibri" w:hAnsi="Calibri" w:cs="Calibri" w:eastAsia="Calibri" w:hint="default"/>
                <w:sz w:val="18"/>
                <w:szCs w:val="18"/>
              </w:rPr>
            </w:pPr>
            <w:r>
              <w:rPr>
                <w:rFonts w:ascii="Calibri"/>
                <w:sz w:val="18"/>
              </w:rPr>
              <w:t>333,128,394.63</w:t>
            </w:r>
          </w:p>
        </w:tc>
        <w:tc>
          <w:tcPr>
            <w:tcW w:w="16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367" w:right="0"/>
              <w:jc w:val="left"/>
              <w:rPr>
                <w:rFonts w:ascii="Calibri" w:hAnsi="Calibri" w:cs="Calibri" w:eastAsia="Calibri" w:hint="default"/>
                <w:sz w:val="18"/>
                <w:szCs w:val="18"/>
              </w:rPr>
            </w:pPr>
            <w:r>
              <w:rPr>
                <w:rFonts w:ascii="Calibri"/>
                <w:sz w:val="18"/>
              </w:rPr>
              <w:t>408,473,052.88</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left="317" w:right="0"/>
              <w:jc w:val="left"/>
              <w:rPr>
                <w:rFonts w:ascii="Calibri" w:hAnsi="Calibri" w:cs="Calibri" w:eastAsia="Calibri" w:hint="default"/>
                <w:sz w:val="18"/>
                <w:szCs w:val="18"/>
              </w:rPr>
            </w:pPr>
            <w:r>
              <w:rPr>
                <w:rFonts w:ascii="Calibri"/>
                <w:sz w:val="18"/>
              </w:rPr>
              <w:t>278,949,752.93</w:t>
            </w:r>
          </w:p>
        </w:tc>
      </w:tr>
    </w:tbl>
    <w:p>
      <w:pPr>
        <w:spacing w:after="0" w:line="240" w:lineRule="auto"/>
        <w:jc w:val="left"/>
        <w:rPr>
          <w:rFonts w:ascii="Calibri" w:hAnsi="Calibri" w:cs="Calibri" w:eastAsia="Calibri" w:hint="default"/>
          <w:sz w:val="18"/>
          <w:szCs w:val="18"/>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351.910004pt;margin-top:537.309998pt;width:.6pt;height:146.950pt;mso-position-horizontal-relative:page;mso-position-vertical-relative:page;z-index:-1133152" coordorigin="7038,10746" coordsize="12,2939">
            <v:shape style="position:absolute;left:7041;top:10746;width:10;height:2" type="#_x0000_t75" stroked="false">
              <v:imagedata r:id="rId541" o:title=""/>
            </v:shape>
            <v:group style="position:absolute;left:7041;top:10768;width:10;height:20" coordorigin="7041,10768" coordsize="10,20">
              <v:shape style="position:absolute;left:7041;top:10768;width:10;height:20" coordorigin="7041,10768" coordsize="10,20" path="m7041,10787l7050,10787,7050,10768,7041,10768,7041,10787xe" filled="true" fillcolor="#000000" stroked="false">
                <v:path arrowok="t"/>
                <v:fill type="solid"/>
              </v:shape>
            </v:group>
            <v:group style="position:absolute;left:7041;top:10787;width:10;height:20" coordorigin="7041,10787" coordsize="10,20">
              <v:shape style="position:absolute;left:7041;top:10787;width:10;height:20" coordorigin="7041,10787" coordsize="10,20" path="m7041,10806l7050,10806,7050,10787,7041,10787,7041,10806xe" filled="true" fillcolor="#000000" stroked="false">
                <v:path arrowok="t"/>
                <v:fill type="solid"/>
              </v:shape>
            </v:group>
            <v:group style="position:absolute;left:7041;top:10806;width:10;height:20" coordorigin="7041,10806" coordsize="10,20">
              <v:shape style="position:absolute;left:7041;top:10806;width:10;height:20" coordorigin="7041,10806" coordsize="10,20" path="m7041,10825l7050,10825,7050,10806,7041,10806,7041,10825xe" filled="true" fillcolor="#000000" stroked="false">
                <v:path arrowok="t"/>
                <v:fill type="solid"/>
              </v:shape>
            </v:group>
            <v:group style="position:absolute;left:7041;top:10825;width:10;height:20" coordorigin="7041,10825" coordsize="10,20">
              <v:shape style="position:absolute;left:7041;top:10825;width:10;height:20" coordorigin="7041,10825" coordsize="10,20" path="m7041,10845l7050,10845,7050,10825,7041,10825,7041,10845xe" filled="true" fillcolor="#000000" stroked="false">
                <v:path arrowok="t"/>
                <v:fill type="solid"/>
              </v:shape>
            </v:group>
            <v:group style="position:absolute;left:7041;top:10845;width:10;height:20" coordorigin="7041,10845" coordsize="10,20">
              <v:shape style="position:absolute;left:7041;top:10845;width:10;height:20" coordorigin="7041,10845" coordsize="10,20" path="m7041,10864l7050,10864,7050,10845,7041,10845,7041,10864xe" filled="true" fillcolor="#000000" stroked="false">
                <v:path arrowok="t"/>
                <v:fill type="solid"/>
              </v:shape>
            </v:group>
            <v:group style="position:absolute;left:7041;top:10864;width:10;height:20" coordorigin="7041,10864" coordsize="10,20">
              <v:shape style="position:absolute;left:7041;top:10864;width:10;height:20" coordorigin="7041,10864" coordsize="10,20" path="m7041,10883l7050,10883,7050,10864,7041,10864,7041,10883xe" filled="true" fillcolor="#000000" stroked="false">
                <v:path arrowok="t"/>
                <v:fill type="solid"/>
              </v:shape>
            </v:group>
            <v:group style="position:absolute;left:7041;top:10883;width:10;height:20" coordorigin="7041,10883" coordsize="10,20">
              <v:shape style="position:absolute;left:7041;top:10883;width:10;height:20" coordorigin="7041,10883" coordsize="10,20" path="m7041,10902l7050,10902,7050,10883,7041,10883,7041,10902xe" filled="true" fillcolor="#000000" stroked="false">
                <v:path arrowok="t"/>
                <v:fill type="solid"/>
              </v:shape>
            </v:group>
            <v:group style="position:absolute;left:7041;top:10902;width:10;height:20" coordorigin="7041,10902" coordsize="10,20">
              <v:shape style="position:absolute;left:7041;top:10902;width:10;height:20" coordorigin="7041,10902" coordsize="10,20" path="m7041,10921l7050,10921,7050,10902,7041,10902,7041,10921xe" filled="true" fillcolor="#000000" stroked="false">
                <v:path arrowok="t"/>
                <v:fill type="solid"/>
              </v:shape>
            </v:group>
            <v:group style="position:absolute;left:7041;top:10921;width:10;height:20" coordorigin="7041,10921" coordsize="10,20">
              <v:shape style="position:absolute;left:7041;top:10921;width:10;height:20" coordorigin="7041,10921" coordsize="10,20" path="m7041,10941l7050,10941,7050,10921,7041,10921,7041,10941xe" filled="true" fillcolor="#000000" stroked="false">
                <v:path arrowok="t"/>
                <v:fill type="solid"/>
              </v:shape>
            </v:group>
            <v:group style="position:absolute;left:7041;top:10941;width:10;height:20" coordorigin="7041,10941" coordsize="10,20">
              <v:shape style="position:absolute;left:7041;top:10941;width:10;height:20" coordorigin="7041,10941" coordsize="10,20" path="m7041,10960l7050,10960,7050,10941,7041,10941,7041,10960xe" filled="true" fillcolor="#000000" stroked="false">
                <v:path arrowok="t"/>
                <v:fill type="solid"/>
              </v:shape>
            </v:group>
            <v:group style="position:absolute;left:7041;top:10960;width:10;height:20" coordorigin="7041,10960" coordsize="10,20">
              <v:shape style="position:absolute;left:7041;top:10960;width:10;height:20" coordorigin="7041,10960" coordsize="10,20" path="m7041,10979l7050,10979,7050,10960,7041,10960,7041,10979xe" filled="true" fillcolor="#000000" stroked="false">
                <v:path arrowok="t"/>
                <v:fill type="solid"/>
              </v:shape>
            </v:group>
            <v:group style="position:absolute;left:7041;top:10979;width:10;height:20" coordorigin="7041,10979" coordsize="10,20">
              <v:shape style="position:absolute;left:7041;top:10979;width:10;height:20" coordorigin="7041,10979" coordsize="10,20" path="m7041,10998l7050,10998,7050,10979,7041,10979,7041,10998xe" filled="true" fillcolor="#000000" stroked="false">
                <v:path arrowok="t"/>
                <v:fill type="solid"/>
              </v:shape>
            </v:group>
            <v:group style="position:absolute;left:7041;top:10998;width:10;height:20" coordorigin="7041,10998" coordsize="10,20">
              <v:shape style="position:absolute;left:7041;top:10998;width:10;height:20" coordorigin="7041,10998" coordsize="10,20" path="m7041,11017l7050,11017,7050,10998,7041,10998,7041,11017xe" filled="true" fillcolor="#000000" stroked="false">
                <v:path arrowok="t"/>
                <v:fill type="solid"/>
              </v:shape>
            </v:group>
            <v:group style="position:absolute;left:7041;top:11017;width:10;height:20" coordorigin="7041,11017" coordsize="10,20">
              <v:shape style="position:absolute;left:7041;top:11017;width:10;height:20" coordorigin="7041,11017" coordsize="10,20" path="m7041,11037l7050,11037,7050,11017,7041,11017,7041,11037xe" filled="true" fillcolor="#000000" stroked="false">
                <v:path arrowok="t"/>
                <v:fill type="solid"/>
              </v:shape>
            </v:group>
            <v:group style="position:absolute;left:7041;top:11037;width:10;height:20" coordorigin="7041,11037" coordsize="10,20">
              <v:shape style="position:absolute;left:7041;top:11037;width:10;height:20" coordorigin="7041,11037" coordsize="10,20" path="m7041,11056l7050,11056,7050,11037,7041,11037,7041,11056xe" filled="true" fillcolor="#000000" stroked="false">
                <v:path arrowok="t"/>
                <v:fill type="solid"/>
              </v:shape>
            </v:group>
            <v:group style="position:absolute;left:7041;top:11056;width:10;height:20" coordorigin="7041,11056" coordsize="10,20">
              <v:shape style="position:absolute;left:7041;top:11056;width:10;height:20" coordorigin="7041,11056" coordsize="10,20" path="m7041,11075l7050,11075,7050,11056,7041,11056,7041,11075xe" filled="true" fillcolor="#000000" stroked="false">
                <v:path arrowok="t"/>
                <v:fill type="solid"/>
              </v:shape>
              <v:shape style="position:absolute;left:7038;top:11109;width:2;height:10" type="#_x0000_t75" stroked="false">
                <v:imagedata r:id="rId541" o:title=""/>
              </v:shape>
            </v:group>
            <v:group style="position:absolute;left:7041;top:11137;width:10;height:20" coordorigin="7041,11137" coordsize="10,20">
              <v:shape style="position:absolute;left:7041;top:11137;width:10;height:20" coordorigin="7041,11137" coordsize="10,20" path="m7041,11157l7050,11157,7050,11137,7041,11137,7041,11157xe" filled="true" fillcolor="#000000" stroked="false">
                <v:path arrowok="t"/>
                <v:fill type="solid"/>
              </v:shape>
            </v:group>
            <v:group style="position:absolute;left:7041;top:11157;width:10;height:20" coordorigin="7041,11157" coordsize="10,20">
              <v:shape style="position:absolute;left:7041;top:11157;width:10;height:20" coordorigin="7041,11157" coordsize="10,20" path="m7041,11176l7050,11176,7050,11157,7041,11157,7041,11176xe" filled="true" fillcolor="#000000" stroked="false">
                <v:path arrowok="t"/>
                <v:fill type="solid"/>
              </v:shape>
            </v:group>
            <v:group style="position:absolute;left:7041;top:11176;width:10;height:20" coordorigin="7041,11176" coordsize="10,20">
              <v:shape style="position:absolute;left:7041;top:11176;width:10;height:20" coordorigin="7041,11176" coordsize="10,20" path="m7041,11195l7050,11195,7050,11176,7041,11176,7041,11195xe" filled="true" fillcolor="#000000" stroked="false">
                <v:path arrowok="t"/>
                <v:fill type="solid"/>
              </v:shape>
            </v:group>
            <v:group style="position:absolute;left:7041;top:11195;width:10;height:20" coordorigin="7041,11195" coordsize="10,20">
              <v:shape style="position:absolute;left:7041;top:11195;width:10;height:20" coordorigin="7041,11195" coordsize="10,20" path="m7041,11214l7050,11214,7050,11195,7041,11195,7041,11214xe" filled="true" fillcolor="#000000" stroked="false">
                <v:path arrowok="t"/>
                <v:fill type="solid"/>
              </v:shape>
            </v:group>
            <v:group style="position:absolute;left:7041;top:11214;width:10;height:20" coordorigin="7041,11214" coordsize="10,20">
              <v:shape style="position:absolute;left:7041;top:11214;width:10;height:20" coordorigin="7041,11214" coordsize="10,20" path="m7041,11233l7050,11233,7050,11214,7041,11214,7041,11233xe" filled="true" fillcolor="#000000" stroked="false">
                <v:path arrowok="t"/>
                <v:fill type="solid"/>
              </v:shape>
            </v:group>
            <v:group style="position:absolute;left:7041;top:11233;width:10;height:20" coordorigin="7041,11233" coordsize="10,20">
              <v:shape style="position:absolute;left:7041;top:11233;width:10;height:20" coordorigin="7041,11233" coordsize="10,20" path="m7041,11253l7050,11253,7050,11233,7041,11233,7041,11253xe" filled="true" fillcolor="#000000" stroked="false">
                <v:path arrowok="t"/>
                <v:fill type="solid"/>
              </v:shape>
            </v:group>
            <v:group style="position:absolute;left:7041;top:11253;width:10;height:20" coordorigin="7041,11253" coordsize="10,20">
              <v:shape style="position:absolute;left:7041;top:11253;width:10;height:20" coordorigin="7041,11253" coordsize="10,20" path="m7041,11272l7050,11272,7050,11253,7041,11253,7041,11272xe" filled="true" fillcolor="#000000" stroked="false">
                <v:path arrowok="t"/>
                <v:fill type="solid"/>
              </v:shape>
            </v:group>
            <v:group style="position:absolute;left:7041;top:11272;width:10;height:20" coordorigin="7041,11272" coordsize="10,20">
              <v:shape style="position:absolute;left:7041;top:11272;width:10;height:20" coordorigin="7041,11272" coordsize="10,20" path="m7041,11291l7050,11291,7050,11272,7041,11272,7041,11291xe" filled="true" fillcolor="#000000" stroked="false">
                <v:path arrowok="t"/>
                <v:fill type="solid"/>
              </v:shape>
            </v:group>
            <v:group style="position:absolute;left:7041;top:11291;width:10;height:20" coordorigin="7041,11291" coordsize="10,20">
              <v:shape style="position:absolute;left:7041;top:11291;width:10;height:20" coordorigin="7041,11291" coordsize="10,20" path="m7041,11310l7050,11310,7050,11291,7041,11291,7041,11310xe" filled="true" fillcolor="#000000" stroked="false">
                <v:path arrowok="t"/>
                <v:fill type="solid"/>
              </v:shape>
            </v:group>
            <v:group style="position:absolute;left:7041;top:11310;width:10;height:20" coordorigin="7041,11310" coordsize="10,20">
              <v:shape style="position:absolute;left:7041;top:11310;width:10;height:20" coordorigin="7041,11310" coordsize="10,20" path="m7041,11329l7050,11329,7050,11310,7041,11310,7041,11329xe" filled="true" fillcolor="#000000" stroked="false">
                <v:path arrowok="t"/>
                <v:fill type="solid"/>
              </v:shape>
            </v:group>
            <v:group style="position:absolute;left:7041;top:11329;width:10;height:20" coordorigin="7041,11329" coordsize="10,20">
              <v:shape style="position:absolute;left:7041;top:11329;width:10;height:20" coordorigin="7041,11329" coordsize="10,20" path="m7041,11349l7050,11349,7050,11329,7041,11329,7041,11349xe" filled="true" fillcolor="#000000" stroked="false">
                <v:path arrowok="t"/>
                <v:fill type="solid"/>
              </v:shape>
            </v:group>
            <v:group style="position:absolute;left:7041;top:11349;width:10;height:20" coordorigin="7041,11349" coordsize="10,20">
              <v:shape style="position:absolute;left:7041;top:11349;width:10;height:20" coordorigin="7041,11349" coordsize="10,20" path="m7041,11368l7050,11368,7050,11349,7041,11349,7041,11368xe" filled="true" fillcolor="#000000" stroked="false">
                <v:path arrowok="t"/>
                <v:fill type="solid"/>
              </v:shape>
            </v:group>
            <v:group style="position:absolute;left:7041;top:11368;width:10;height:20" coordorigin="7041,11368" coordsize="10,20">
              <v:shape style="position:absolute;left:7041;top:11368;width:10;height:20" coordorigin="7041,11368" coordsize="10,20" path="m7041,11387l7050,11387,7050,11368,7041,11368,7041,11387xe" filled="true" fillcolor="#000000" stroked="false">
                <v:path arrowok="t"/>
                <v:fill type="solid"/>
              </v:shape>
            </v:group>
            <v:group style="position:absolute;left:7041;top:11387;width:10;height:20" coordorigin="7041,11387" coordsize="10,20">
              <v:shape style="position:absolute;left:7041;top:11387;width:10;height:20" coordorigin="7041,11387" coordsize="10,20" path="m7041,11406l7050,11406,7050,11387,7041,11387,7041,11406xe" filled="true" fillcolor="#000000" stroked="false">
                <v:path arrowok="t"/>
                <v:fill type="solid"/>
              </v:shape>
            </v:group>
            <v:group style="position:absolute;left:7041;top:11406;width:10;height:20" coordorigin="7041,11406" coordsize="10,20">
              <v:shape style="position:absolute;left:7041;top:11406;width:10;height:20" coordorigin="7041,11406" coordsize="10,20" path="m7041,11425l7050,11425,7050,11406,7041,11406,7041,11425xe" filled="true" fillcolor="#000000" stroked="false">
                <v:path arrowok="t"/>
                <v:fill type="solid"/>
              </v:shape>
            </v:group>
            <v:group style="position:absolute;left:7041;top:11425;width:10;height:20" coordorigin="7041,11425" coordsize="10,20">
              <v:shape style="position:absolute;left:7041;top:11425;width:10;height:20" coordorigin="7041,11425" coordsize="10,20" path="m7041,11445l7050,11445,7050,11425,7041,11425,7041,11445xe" filled="true" fillcolor="#000000" stroked="false">
                <v:path arrowok="t"/>
                <v:fill type="solid"/>
              </v:shape>
              <v:shape style="position:absolute;left:7038;top:11478;width:2;height:10" type="#_x0000_t75" stroked="false">
                <v:imagedata r:id="rId541" o:title=""/>
              </v:shape>
            </v:group>
            <v:group style="position:absolute;left:7041;top:11507;width:10;height:20" coordorigin="7041,11507" coordsize="10,20">
              <v:shape style="position:absolute;left:7041;top:11507;width:10;height:20" coordorigin="7041,11507" coordsize="10,20" path="m7041,11526l7050,11526,7050,11507,7041,11507,7041,11526xe" filled="true" fillcolor="#000000" stroked="false">
                <v:path arrowok="t"/>
                <v:fill type="solid"/>
              </v:shape>
            </v:group>
            <v:group style="position:absolute;left:7041;top:11526;width:10;height:20" coordorigin="7041,11526" coordsize="10,20">
              <v:shape style="position:absolute;left:7041;top:11526;width:10;height:20" coordorigin="7041,11526" coordsize="10,20" path="m7041,11545l7050,11545,7050,11526,7041,11526,7041,11545xe" filled="true" fillcolor="#000000" stroked="false">
                <v:path arrowok="t"/>
                <v:fill type="solid"/>
              </v:shape>
            </v:group>
            <v:group style="position:absolute;left:7041;top:11545;width:10;height:20" coordorigin="7041,11545" coordsize="10,20">
              <v:shape style="position:absolute;left:7041;top:11545;width:10;height:20" coordorigin="7041,11545" coordsize="10,20" path="m7041,11565l7050,11565,7050,11545,7041,11545,7041,11565xe" filled="true" fillcolor="#000000" stroked="false">
                <v:path arrowok="t"/>
                <v:fill type="solid"/>
              </v:shape>
            </v:group>
            <v:group style="position:absolute;left:7041;top:11565;width:10;height:20" coordorigin="7041,11565" coordsize="10,20">
              <v:shape style="position:absolute;left:7041;top:11565;width:10;height:20" coordorigin="7041,11565" coordsize="10,20" path="m7041,11584l7050,11584,7050,11565,7041,11565,7041,11584xe" filled="true" fillcolor="#000000" stroked="false">
                <v:path arrowok="t"/>
                <v:fill type="solid"/>
              </v:shape>
            </v:group>
            <v:group style="position:absolute;left:7041;top:11584;width:10;height:20" coordorigin="7041,11584" coordsize="10,20">
              <v:shape style="position:absolute;left:7041;top:11584;width:10;height:20" coordorigin="7041,11584" coordsize="10,20" path="m7041,11603l7050,11603,7050,11584,7041,11584,7041,11603xe" filled="true" fillcolor="#000000" stroked="false">
                <v:path arrowok="t"/>
                <v:fill type="solid"/>
              </v:shape>
            </v:group>
            <v:group style="position:absolute;left:7041;top:11603;width:10;height:20" coordorigin="7041,11603" coordsize="10,20">
              <v:shape style="position:absolute;left:7041;top:11603;width:10;height:20" coordorigin="7041,11603" coordsize="10,20" path="m7041,11622l7050,11622,7050,11603,7041,11603,7041,11622xe" filled="true" fillcolor="#000000" stroked="false">
                <v:path arrowok="t"/>
                <v:fill type="solid"/>
              </v:shape>
            </v:group>
            <v:group style="position:absolute;left:7041;top:11622;width:10;height:20" coordorigin="7041,11622" coordsize="10,20">
              <v:shape style="position:absolute;left:7041;top:11622;width:10;height:20" coordorigin="7041,11622" coordsize="10,20" path="m7041,11641l7050,11641,7050,11622,7041,11622,7041,11641xe" filled="true" fillcolor="#000000" stroked="false">
                <v:path arrowok="t"/>
                <v:fill type="solid"/>
              </v:shape>
            </v:group>
            <v:group style="position:absolute;left:7041;top:11641;width:10;height:20" coordorigin="7041,11641" coordsize="10,20">
              <v:shape style="position:absolute;left:7041;top:11641;width:10;height:20" coordorigin="7041,11641" coordsize="10,20" path="m7041,11661l7050,11661,7050,11641,7041,11641,7041,11661xe" filled="true" fillcolor="#000000" stroked="false">
                <v:path arrowok="t"/>
                <v:fill type="solid"/>
              </v:shape>
            </v:group>
            <v:group style="position:absolute;left:7041;top:11661;width:10;height:20" coordorigin="7041,11661" coordsize="10,20">
              <v:shape style="position:absolute;left:7041;top:11661;width:10;height:20" coordorigin="7041,11661" coordsize="10,20" path="m7041,11680l7050,11680,7050,11661,7041,11661,7041,11680xe" filled="true" fillcolor="#000000" stroked="false">
                <v:path arrowok="t"/>
                <v:fill type="solid"/>
              </v:shape>
            </v:group>
            <v:group style="position:absolute;left:7041;top:11680;width:10;height:20" coordorigin="7041,11680" coordsize="10,20">
              <v:shape style="position:absolute;left:7041;top:11680;width:10;height:20" coordorigin="7041,11680" coordsize="10,20" path="m7041,11699l7050,11699,7050,11680,7041,11680,7041,11699xe" filled="true" fillcolor="#000000" stroked="false">
                <v:path arrowok="t"/>
                <v:fill type="solid"/>
              </v:shape>
            </v:group>
            <v:group style="position:absolute;left:7041;top:11699;width:10;height:20" coordorigin="7041,11699" coordsize="10,20">
              <v:shape style="position:absolute;left:7041;top:11699;width:10;height:20" coordorigin="7041,11699" coordsize="10,20" path="m7041,11718l7050,11718,7050,11699,7041,11699,7041,11718xe" filled="true" fillcolor="#000000" stroked="false">
                <v:path arrowok="t"/>
                <v:fill type="solid"/>
              </v:shape>
            </v:group>
            <v:group style="position:absolute;left:7041;top:11718;width:10;height:20" coordorigin="7041,11718" coordsize="10,20">
              <v:shape style="position:absolute;left:7041;top:11718;width:10;height:20" coordorigin="7041,11718" coordsize="10,20" path="m7041,11737l7050,11737,7050,11718,7041,11718,7041,11737xe" filled="true" fillcolor="#000000" stroked="false">
                <v:path arrowok="t"/>
                <v:fill type="solid"/>
              </v:shape>
            </v:group>
            <v:group style="position:absolute;left:7041;top:11737;width:10;height:20" coordorigin="7041,11737" coordsize="10,20">
              <v:shape style="position:absolute;left:7041;top:11737;width:10;height:20" coordorigin="7041,11737" coordsize="10,20" path="m7041,11757l7050,11757,7050,11737,7041,11737,7041,11757xe" filled="true" fillcolor="#000000" stroked="false">
                <v:path arrowok="t"/>
                <v:fill type="solid"/>
              </v:shape>
            </v:group>
            <v:group style="position:absolute;left:7041;top:11757;width:10;height:20" coordorigin="7041,11757" coordsize="10,20">
              <v:shape style="position:absolute;left:7041;top:11757;width:10;height:20" coordorigin="7041,11757" coordsize="10,20" path="m7041,11776l7050,11776,7050,11757,7041,11757,7041,11776xe" filled="true" fillcolor="#000000" stroked="false">
                <v:path arrowok="t"/>
                <v:fill type="solid"/>
              </v:shape>
            </v:group>
            <v:group style="position:absolute;left:7041;top:11776;width:10;height:20" coordorigin="7041,11776" coordsize="10,20">
              <v:shape style="position:absolute;left:7041;top:11776;width:10;height:20" coordorigin="7041,11776" coordsize="10,20" path="m7041,11795l7050,11795,7050,11776,7041,11776,7041,11795xe" filled="true" fillcolor="#000000" stroked="false">
                <v:path arrowok="t"/>
                <v:fill type="solid"/>
              </v:shape>
            </v:group>
            <v:group style="position:absolute;left:7041;top:11795;width:10;height:20" coordorigin="7041,11795" coordsize="10,20">
              <v:shape style="position:absolute;left:7041;top:11795;width:10;height:20" coordorigin="7041,11795" coordsize="10,20" path="m7041,11814l7050,11814,7050,11795,7041,11795,7041,11814xe" filled="true" fillcolor="#000000" stroked="false">
                <v:path arrowok="t"/>
                <v:fill type="solid"/>
              </v:shape>
              <v:shape style="position:absolute;left:7038;top:11848;width:2;height:10" type="#_x0000_t75" stroked="false">
                <v:imagedata r:id="rId541" o:title=""/>
              </v:shape>
            </v:group>
            <v:group style="position:absolute;left:7041;top:11877;width:10;height:20" coordorigin="7041,11877" coordsize="10,20">
              <v:shape style="position:absolute;left:7041;top:11877;width:10;height:20" coordorigin="7041,11877" coordsize="10,20" path="m7041,11896l7050,11896,7050,11877,7041,11877,7041,11896xe" filled="true" fillcolor="#000000" stroked="false">
                <v:path arrowok="t"/>
                <v:fill type="solid"/>
              </v:shape>
            </v:group>
            <v:group style="position:absolute;left:7041;top:11896;width:10;height:20" coordorigin="7041,11896" coordsize="10,20">
              <v:shape style="position:absolute;left:7041;top:11896;width:10;height:20" coordorigin="7041,11896" coordsize="10,20" path="m7041,11915l7050,11915,7050,11896,7041,11896,7041,11915xe" filled="true" fillcolor="#000000" stroked="false">
                <v:path arrowok="t"/>
                <v:fill type="solid"/>
              </v:shape>
            </v:group>
            <v:group style="position:absolute;left:7041;top:11915;width:10;height:20" coordorigin="7041,11915" coordsize="10,20">
              <v:shape style="position:absolute;left:7041;top:11915;width:10;height:20" coordorigin="7041,11915" coordsize="10,20" path="m7041,11934l7050,11934,7050,11915,7041,11915,7041,11934xe" filled="true" fillcolor="#000000" stroked="false">
                <v:path arrowok="t"/>
                <v:fill type="solid"/>
              </v:shape>
            </v:group>
            <v:group style="position:absolute;left:7041;top:11934;width:10;height:20" coordorigin="7041,11934" coordsize="10,20">
              <v:shape style="position:absolute;left:7041;top:11934;width:10;height:20" coordorigin="7041,11934" coordsize="10,20" path="m7041,11953l7050,11953,7050,11934,7041,11934,7041,11953xe" filled="true" fillcolor="#000000" stroked="false">
                <v:path arrowok="t"/>
                <v:fill type="solid"/>
              </v:shape>
            </v:group>
            <v:group style="position:absolute;left:7041;top:11953;width:10;height:20" coordorigin="7041,11953" coordsize="10,20">
              <v:shape style="position:absolute;left:7041;top:11953;width:10;height:20" coordorigin="7041,11953" coordsize="10,20" path="m7041,11973l7050,11973,7050,11953,7041,11953,7041,11973xe" filled="true" fillcolor="#000000" stroked="false">
                <v:path arrowok="t"/>
                <v:fill type="solid"/>
              </v:shape>
            </v:group>
            <v:group style="position:absolute;left:7041;top:11973;width:10;height:20" coordorigin="7041,11973" coordsize="10,20">
              <v:shape style="position:absolute;left:7041;top:11973;width:10;height:20" coordorigin="7041,11973" coordsize="10,20" path="m7041,11992l7050,11992,7050,11973,7041,11973,7041,11992xe" filled="true" fillcolor="#000000" stroked="false">
                <v:path arrowok="t"/>
                <v:fill type="solid"/>
              </v:shape>
            </v:group>
            <v:group style="position:absolute;left:7041;top:11992;width:10;height:20" coordorigin="7041,11992" coordsize="10,20">
              <v:shape style="position:absolute;left:7041;top:11992;width:10;height:20" coordorigin="7041,11992" coordsize="10,20" path="m7041,12011l7050,12011,7050,11992,7041,11992,7041,12011xe" filled="true" fillcolor="#000000" stroked="false">
                <v:path arrowok="t"/>
                <v:fill type="solid"/>
              </v:shape>
            </v:group>
            <v:group style="position:absolute;left:7041;top:12011;width:10;height:20" coordorigin="7041,12011" coordsize="10,20">
              <v:shape style="position:absolute;left:7041;top:12011;width:10;height:20" coordorigin="7041,12011" coordsize="10,20" path="m7041,12030l7050,12030,7050,12011,7041,12011,7041,12030xe" filled="true" fillcolor="#000000" stroked="false">
                <v:path arrowok="t"/>
                <v:fill type="solid"/>
              </v:shape>
            </v:group>
            <v:group style="position:absolute;left:7041;top:12030;width:10;height:20" coordorigin="7041,12030" coordsize="10,20">
              <v:shape style="position:absolute;left:7041;top:12030;width:10;height:20" coordorigin="7041,12030" coordsize="10,20" path="m7041,12049l7050,12049,7050,12030,7041,12030,7041,12049xe" filled="true" fillcolor="#000000" stroked="false">
                <v:path arrowok="t"/>
                <v:fill type="solid"/>
              </v:shape>
            </v:group>
            <v:group style="position:absolute;left:7041;top:12049;width:10;height:20" coordorigin="7041,12049" coordsize="10,20">
              <v:shape style="position:absolute;left:7041;top:12049;width:10;height:20" coordorigin="7041,12049" coordsize="10,20" path="m7041,12069l7050,12069,7050,12049,7041,12049,7041,12069xe" filled="true" fillcolor="#000000" stroked="false">
                <v:path arrowok="t"/>
                <v:fill type="solid"/>
              </v:shape>
            </v:group>
            <v:group style="position:absolute;left:7041;top:12069;width:10;height:20" coordorigin="7041,12069" coordsize="10,20">
              <v:shape style="position:absolute;left:7041;top:12069;width:10;height:20" coordorigin="7041,12069" coordsize="10,20" path="m7041,12088l7050,12088,7050,12069,7041,12069,7041,12088xe" filled="true" fillcolor="#000000" stroked="false">
                <v:path arrowok="t"/>
                <v:fill type="solid"/>
              </v:shape>
            </v:group>
            <v:group style="position:absolute;left:7041;top:12088;width:10;height:20" coordorigin="7041,12088" coordsize="10,20">
              <v:shape style="position:absolute;left:7041;top:12088;width:10;height:20" coordorigin="7041,12088" coordsize="10,20" path="m7041,12107l7050,12107,7050,12088,7041,12088,7041,12107xe" filled="true" fillcolor="#000000" stroked="false">
                <v:path arrowok="t"/>
                <v:fill type="solid"/>
              </v:shape>
            </v:group>
            <v:group style="position:absolute;left:7041;top:12107;width:10;height:20" coordorigin="7041,12107" coordsize="10,20">
              <v:shape style="position:absolute;left:7041;top:12107;width:10;height:20" coordorigin="7041,12107" coordsize="10,20" path="m7041,12126l7050,12126,7050,12107,7041,12107,7041,12126xe" filled="true" fillcolor="#000000" stroked="false">
                <v:path arrowok="t"/>
                <v:fill type="solid"/>
              </v:shape>
            </v:group>
            <v:group style="position:absolute;left:7041;top:12126;width:10;height:20" coordorigin="7041,12126" coordsize="10,20">
              <v:shape style="position:absolute;left:7041;top:12126;width:10;height:20" coordorigin="7041,12126" coordsize="10,20" path="m7041,12145l7050,12145,7050,12126,7041,12126,7041,12145xe" filled="true" fillcolor="#000000" stroked="false">
                <v:path arrowok="t"/>
                <v:fill type="solid"/>
              </v:shape>
            </v:group>
            <v:group style="position:absolute;left:7041;top:12145;width:10;height:20" coordorigin="7041,12145" coordsize="10,20">
              <v:shape style="position:absolute;left:7041;top:12145;width:10;height:20" coordorigin="7041,12145" coordsize="10,20" path="m7041,12165l7050,12165,7050,12145,7041,12145,7041,12165xe" filled="true" fillcolor="#000000" stroked="false">
                <v:path arrowok="t"/>
                <v:fill type="solid"/>
              </v:shape>
            </v:group>
            <v:group style="position:absolute;left:7041;top:12165;width:10;height:20" coordorigin="7041,12165" coordsize="10,20">
              <v:shape style="position:absolute;left:7041;top:12165;width:10;height:20" coordorigin="7041,12165" coordsize="10,20" path="m7041,12184l7050,12184,7050,12165,7041,12165,7041,12184xe" filled="true" fillcolor="#000000" stroked="false">
                <v:path arrowok="t"/>
                <v:fill type="solid"/>
              </v:shape>
              <v:shape style="position:absolute;left:7038;top:12217;width:2;height:10" type="#_x0000_t75" stroked="false">
                <v:imagedata r:id="rId541" o:title=""/>
              </v:shape>
            </v:group>
            <v:group style="position:absolute;left:7041;top:12246;width:10;height:20" coordorigin="7041,12246" coordsize="10,20">
              <v:shape style="position:absolute;left:7041;top:12246;width:10;height:20" coordorigin="7041,12246" coordsize="10,20" path="m7041,12265l7050,12265,7050,12246,7041,12246,7041,12265xe" filled="true" fillcolor="#000000" stroked="false">
                <v:path arrowok="t"/>
                <v:fill type="solid"/>
              </v:shape>
            </v:group>
            <v:group style="position:absolute;left:7041;top:12265;width:10;height:20" coordorigin="7041,12265" coordsize="10,20">
              <v:shape style="position:absolute;left:7041;top:12265;width:10;height:20" coordorigin="7041,12265" coordsize="10,20" path="m7041,12285l7050,12285,7050,12265,7041,12265,7041,12285xe" filled="true" fillcolor="#000000" stroked="false">
                <v:path arrowok="t"/>
                <v:fill type="solid"/>
              </v:shape>
            </v:group>
            <v:group style="position:absolute;left:7041;top:12285;width:10;height:20" coordorigin="7041,12285" coordsize="10,20">
              <v:shape style="position:absolute;left:7041;top:12285;width:10;height:20" coordorigin="7041,12285" coordsize="10,20" path="m7041,12304l7050,12304,7050,12285,7041,12285,7041,12304xe" filled="true" fillcolor="#000000" stroked="false">
                <v:path arrowok="t"/>
                <v:fill type="solid"/>
              </v:shape>
            </v:group>
            <v:group style="position:absolute;left:7041;top:12304;width:10;height:20" coordorigin="7041,12304" coordsize="10,20">
              <v:shape style="position:absolute;left:7041;top:12304;width:10;height:20" coordorigin="7041,12304" coordsize="10,20" path="m7041,12323l7050,12323,7050,12304,7041,12304,7041,12323xe" filled="true" fillcolor="#000000" stroked="false">
                <v:path arrowok="t"/>
                <v:fill type="solid"/>
              </v:shape>
            </v:group>
            <v:group style="position:absolute;left:7041;top:12323;width:10;height:20" coordorigin="7041,12323" coordsize="10,20">
              <v:shape style="position:absolute;left:7041;top:12323;width:10;height:20" coordorigin="7041,12323" coordsize="10,20" path="m7041,12342l7050,12342,7050,12323,7041,12323,7041,12342xe" filled="true" fillcolor="#000000" stroked="false">
                <v:path arrowok="t"/>
                <v:fill type="solid"/>
              </v:shape>
            </v:group>
            <v:group style="position:absolute;left:7041;top:12342;width:10;height:20" coordorigin="7041,12342" coordsize="10,20">
              <v:shape style="position:absolute;left:7041;top:12342;width:10;height:20" coordorigin="7041,12342" coordsize="10,20" path="m7041,12361l7050,12361,7050,12342,7041,12342,7041,12361xe" filled="true" fillcolor="#000000" stroked="false">
                <v:path arrowok="t"/>
                <v:fill type="solid"/>
              </v:shape>
            </v:group>
            <v:group style="position:absolute;left:7041;top:12361;width:10;height:20" coordorigin="7041,12361" coordsize="10,20">
              <v:shape style="position:absolute;left:7041;top:12361;width:10;height:20" coordorigin="7041,12361" coordsize="10,20" path="m7041,12381l7050,12381,7050,12361,7041,12361,7041,12381xe" filled="true" fillcolor="#000000" stroked="false">
                <v:path arrowok="t"/>
                <v:fill type="solid"/>
              </v:shape>
            </v:group>
            <v:group style="position:absolute;left:7041;top:12381;width:10;height:20" coordorigin="7041,12381" coordsize="10,20">
              <v:shape style="position:absolute;left:7041;top:12381;width:10;height:20" coordorigin="7041,12381" coordsize="10,20" path="m7041,12400l7050,12400,7050,12381,7041,12381,7041,12400xe" filled="true" fillcolor="#000000" stroked="false">
                <v:path arrowok="t"/>
                <v:fill type="solid"/>
              </v:shape>
            </v:group>
            <v:group style="position:absolute;left:7041;top:12400;width:10;height:20" coordorigin="7041,12400" coordsize="10,20">
              <v:shape style="position:absolute;left:7041;top:12400;width:10;height:20" coordorigin="7041,12400" coordsize="10,20" path="m7041,12419l7050,12419,7050,12400,7041,12400,7041,12419xe" filled="true" fillcolor="#000000" stroked="false">
                <v:path arrowok="t"/>
                <v:fill type="solid"/>
              </v:shape>
            </v:group>
            <v:group style="position:absolute;left:7041;top:12419;width:10;height:20" coordorigin="7041,12419" coordsize="10,20">
              <v:shape style="position:absolute;left:7041;top:12419;width:10;height:20" coordorigin="7041,12419" coordsize="10,20" path="m7041,12438l7050,12438,7050,12419,7041,12419,7041,12438xe" filled="true" fillcolor="#000000" stroked="false">
                <v:path arrowok="t"/>
                <v:fill type="solid"/>
              </v:shape>
            </v:group>
            <v:group style="position:absolute;left:7041;top:12438;width:10;height:20" coordorigin="7041,12438" coordsize="10,20">
              <v:shape style="position:absolute;left:7041;top:12438;width:10;height:20" coordorigin="7041,12438" coordsize="10,20" path="m7041,12457l7050,12457,7050,12438,7041,12438,7041,12457xe" filled="true" fillcolor="#000000" stroked="false">
                <v:path arrowok="t"/>
                <v:fill type="solid"/>
              </v:shape>
            </v:group>
            <v:group style="position:absolute;left:7041;top:12457;width:10;height:20" coordorigin="7041,12457" coordsize="10,20">
              <v:shape style="position:absolute;left:7041;top:12457;width:10;height:20" coordorigin="7041,12457" coordsize="10,20" path="m7041,12477l7050,12477,7050,12457,7041,12457,7041,12477xe" filled="true" fillcolor="#000000" stroked="false">
                <v:path arrowok="t"/>
                <v:fill type="solid"/>
              </v:shape>
            </v:group>
            <v:group style="position:absolute;left:7041;top:12477;width:10;height:20" coordorigin="7041,12477" coordsize="10,20">
              <v:shape style="position:absolute;left:7041;top:12477;width:10;height:20" coordorigin="7041,12477" coordsize="10,20" path="m7041,12496l7050,12496,7050,12477,7041,12477,7041,12496xe" filled="true" fillcolor="#000000" stroked="false">
                <v:path arrowok="t"/>
                <v:fill type="solid"/>
              </v:shape>
            </v:group>
            <v:group style="position:absolute;left:7041;top:12496;width:10;height:20" coordorigin="7041,12496" coordsize="10,20">
              <v:shape style="position:absolute;left:7041;top:12496;width:10;height:20" coordorigin="7041,12496" coordsize="10,20" path="m7041,12516l7050,12516,7050,12496,7041,12496,7041,12516xe" filled="true" fillcolor="#000000" stroked="false">
                <v:path arrowok="t"/>
                <v:fill type="solid"/>
              </v:shape>
            </v:group>
            <v:group style="position:absolute;left:7041;top:12516;width:10;height:20" coordorigin="7041,12516" coordsize="10,20">
              <v:shape style="position:absolute;left:7041;top:12516;width:10;height:20" coordorigin="7041,12516" coordsize="10,20" path="m7041,12535l7050,12535,7050,12516,7041,12516,7041,12535xe" filled="true" fillcolor="#000000" stroked="false">
                <v:path arrowok="t"/>
                <v:fill type="solid"/>
              </v:shape>
            </v:group>
            <v:group style="position:absolute;left:7041;top:12535;width:10;height:20" coordorigin="7041,12535" coordsize="10,20">
              <v:shape style="position:absolute;left:7041;top:12535;width:10;height:20" coordorigin="7041,12535" coordsize="10,20" path="m7041,12554l7050,12554,7050,12535,7041,12535,7041,12554xe" filled="true" fillcolor="#000000" stroked="false">
                <v:path arrowok="t"/>
                <v:fill type="solid"/>
              </v:shape>
            </v:group>
            <v:group style="position:absolute;left:7041;top:12554;width:10;height:20" coordorigin="7041,12554" coordsize="10,20">
              <v:shape style="position:absolute;left:7041;top:12554;width:10;height:20" coordorigin="7041,12554" coordsize="10,20" path="m7041,12573l7050,12573,7050,12554,7041,12554,7041,12573xe" filled="true" fillcolor="#000000" stroked="false">
                <v:path arrowok="t"/>
                <v:fill type="solid"/>
              </v:shape>
              <v:shape style="position:absolute;left:7038;top:12590;width:2;height:10" type="#_x0000_t75" stroked="false">
                <v:imagedata r:id="rId541" o:title=""/>
              </v:shape>
            </v:group>
            <v:group style="position:absolute;left:7041;top:12619;width:10;height:20" coordorigin="7041,12619" coordsize="10,20">
              <v:shape style="position:absolute;left:7041;top:12619;width:10;height:20" coordorigin="7041,12619" coordsize="10,20" path="m7041,12638l7050,12638,7050,12619,7041,12619,7041,12638xe" filled="true" fillcolor="#000000" stroked="false">
                <v:path arrowok="t"/>
                <v:fill type="solid"/>
              </v:shape>
            </v:group>
            <v:group style="position:absolute;left:7041;top:12638;width:10;height:20" coordorigin="7041,12638" coordsize="10,20">
              <v:shape style="position:absolute;left:7041;top:12638;width:10;height:20" coordorigin="7041,12638" coordsize="10,20" path="m7041,12657l7050,12657,7050,12638,7041,12638,7041,12657xe" filled="true" fillcolor="#000000" stroked="false">
                <v:path arrowok="t"/>
                <v:fill type="solid"/>
              </v:shape>
            </v:group>
            <v:group style="position:absolute;left:7041;top:12657;width:10;height:20" coordorigin="7041,12657" coordsize="10,20">
              <v:shape style="position:absolute;left:7041;top:12657;width:10;height:20" coordorigin="7041,12657" coordsize="10,20" path="m7041,12676l7050,12676,7050,12657,7041,12657,7041,12676xe" filled="true" fillcolor="#000000" stroked="false">
                <v:path arrowok="t"/>
                <v:fill type="solid"/>
              </v:shape>
            </v:group>
            <v:group style="position:absolute;left:7041;top:12676;width:10;height:20" coordorigin="7041,12676" coordsize="10,20">
              <v:shape style="position:absolute;left:7041;top:12676;width:10;height:20" coordorigin="7041,12676" coordsize="10,20" path="m7041,12696l7050,12696,7050,12676,7041,12676,7041,12696xe" filled="true" fillcolor="#000000" stroked="false">
                <v:path arrowok="t"/>
                <v:fill type="solid"/>
              </v:shape>
            </v:group>
            <v:group style="position:absolute;left:7041;top:12696;width:10;height:20" coordorigin="7041,12696" coordsize="10,20">
              <v:shape style="position:absolute;left:7041;top:12696;width:10;height:20" coordorigin="7041,12696" coordsize="10,20" path="m7041,12715l7050,12715,7050,12696,7041,12696,7041,12715xe" filled="true" fillcolor="#000000" stroked="false">
                <v:path arrowok="t"/>
                <v:fill type="solid"/>
              </v:shape>
            </v:group>
            <v:group style="position:absolute;left:7041;top:12715;width:10;height:20" coordorigin="7041,12715" coordsize="10,20">
              <v:shape style="position:absolute;left:7041;top:12715;width:10;height:20" coordorigin="7041,12715" coordsize="10,20" path="m7041,12734l7050,12734,7050,12715,7041,12715,7041,12734xe" filled="true" fillcolor="#000000" stroked="false">
                <v:path arrowok="t"/>
                <v:fill type="solid"/>
              </v:shape>
            </v:group>
            <v:group style="position:absolute;left:7041;top:12734;width:10;height:20" coordorigin="7041,12734" coordsize="10,20">
              <v:shape style="position:absolute;left:7041;top:12734;width:10;height:20" coordorigin="7041,12734" coordsize="10,20" path="m7041,12753l7050,12753,7050,12734,7041,12734,7041,12753xe" filled="true" fillcolor="#000000" stroked="false">
                <v:path arrowok="t"/>
                <v:fill type="solid"/>
              </v:shape>
            </v:group>
            <v:group style="position:absolute;left:7041;top:12753;width:10;height:20" coordorigin="7041,12753" coordsize="10,20">
              <v:shape style="position:absolute;left:7041;top:12753;width:10;height:20" coordorigin="7041,12753" coordsize="10,20" path="m7041,12772l7050,12772,7050,12753,7041,12753,7041,12772xe" filled="true" fillcolor="#000000" stroked="false">
                <v:path arrowok="t"/>
                <v:fill type="solid"/>
              </v:shape>
            </v:group>
            <v:group style="position:absolute;left:7041;top:12772;width:10;height:20" coordorigin="7041,12772" coordsize="10,20">
              <v:shape style="position:absolute;left:7041;top:12772;width:10;height:20" coordorigin="7041,12772" coordsize="10,20" path="m7041,12792l7050,12792,7050,12772,7041,12772,7041,12792xe" filled="true" fillcolor="#000000" stroked="false">
                <v:path arrowok="t"/>
                <v:fill type="solid"/>
              </v:shape>
            </v:group>
            <v:group style="position:absolute;left:7041;top:12792;width:10;height:20" coordorigin="7041,12792" coordsize="10,20">
              <v:shape style="position:absolute;left:7041;top:12792;width:10;height:20" coordorigin="7041,12792" coordsize="10,20" path="m7041,12811l7050,12811,7050,12792,7041,12792,7041,12811xe" filled="true" fillcolor="#000000" stroked="false">
                <v:path arrowok="t"/>
                <v:fill type="solid"/>
              </v:shape>
            </v:group>
            <v:group style="position:absolute;left:7041;top:12811;width:10;height:20" coordorigin="7041,12811" coordsize="10,20">
              <v:shape style="position:absolute;left:7041;top:12811;width:10;height:20" coordorigin="7041,12811" coordsize="10,20" path="m7041,12830l7050,12830,7050,12811,7041,12811,7041,12830xe" filled="true" fillcolor="#000000" stroked="false">
                <v:path arrowok="t"/>
                <v:fill type="solid"/>
              </v:shape>
            </v:group>
            <v:group style="position:absolute;left:7041;top:12830;width:10;height:20" coordorigin="7041,12830" coordsize="10,20">
              <v:shape style="position:absolute;left:7041;top:12830;width:10;height:20" coordorigin="7041,12830" coordsize="10,20" path="m7041,12849l7050,12849,7050,12830,7041,12830,7041,12849xe" filled="true" fillcolor="#000000" stroked="false">
                <v:path arrowok="t"/>
                <v:fill type="solid"/>
              </v:shape>
            </v:group>
            <v:group style="position:absolute;left:7041;top:12849;width:10;height:20" coordorigin="7041,12849" coordsize="10,20">
              <v:shape style="position:absolute;left:7041;top:12849;width:10;height:20" coordorigin="7041,12849" coordsize="10,20" path="m7041,12868l7050,12868,7050,12849,7041,12849,7041,12868xe" filled="true" fillcolor="#000000" stroked="false">
                <v:path arrowok="t"/>
                <v:fill type="solid"/>
              </v:shape>
            </v:group>
            <v:group style="position:absolute;left:7041;top:12868;width:10;height:20" coordorigin="7041,12868" coordsize="10,20">
              <v:shape style="position:absolute;left:7041;top:12868;width:10;height:20" coordorigin="7041,12868" coordsize="10,20" path="m7041,12888l7050,12888,7050,12868,7041,12868,7041,12888xe" filled="true" fillcolor="#000000" stroked="false">
                <v:path arrowok="t"/>
                <v:fill type="solid"/>
              </v:shape>
            </v:group>
            <v:group style="position:absolute;left:7041;top:12888;width:10;height:20" coordorigin="7041,12888" coordsize="10,20">
              <v:shape style="position:absolute;left:7041;top:12888;width:10;height:20" coordorigin="7041,12888" coordsize="10,20" path="m7041,12907l7050,12907,7050,12888,7041,12888,7041,12907xe" filled="true" fillcolor="#000000" stroked="false">
                <v:path arrowok="t"/>
                <v:fill type="solid"/>
              </v:shape>
            </v:group>
            <v:group style="position:absolute;left:7041;top:12907;width:10;height:20" coordorigin="7041,12907" coordsize="10,20">
              <v:shape style="position:absolute;left:7041;top:12907;width:10;height:20" coordorigin="7041,12907" coordsize="10,20" path="m7041,12926l7050,12926,7050,12907,7041,12907,7041,12926xe" filled="true" fillcolor="#000000" stroked="false">
                <v:path arrowok="t"/>
                <v:fill type="solid"/>
              </v:shape>
              <v:shape style="position:absolute;left:7038;top:12960;width:2;height:10" type="#_x0000_t75" stroked="false">
                <v:imagedata r:id="rId541" o:title=""/>
              </v:shape>
            </v:group>
            <v:group style="position:absolute;left:7041;top:12988;width:10;height:20" coordorigin="7041,12988" coordsize="10,20">
              <v:shape style="position:absolute;left:7041;top:12988;width:10;height:20" coordorigin="7041,12988" coordsize="10,20" path="m7041,13008l7050,13008,7050,12988,7041,12988,7041,13008xe" filled="true" fillcolor="#000000" stroked="false">
                <v:path arrowok="t"/>
                <v:fill type="solid"/>
              </v:shape>
            </v:group>
            <v:group style="position:absolute;left:7041;top:13008;width:10;height:20" coordorigin="7041,13008" coordsize="10,20">
              <v:shape style="position:absolute;left:7041;top:13008;width:10;height:20" coordorigin="7041,13008" coordsize="10,20" path="m7041,13027l7050,13027,7050,13008,7041,13008,7041,13027xe" filled="true" fillcolor="#000000" stroked="false">
                <v:path arrowok="t"/>
                <v:fill type="solid"/>
              </v:shape>
            </v:group>
            <v:group style="position:absolute;left:7041;top:13027;width:10;height:20" coordorigin="7041,13027" coordsize="10,20">
              <v:shape style="position:absolute;left:7041;top:13027;width:10;height:20" coordorigin="7041,13027" coordsize="10,20" path="m7041,13046l7050,13046,7050,13027,7041,13027,7041,13046xe" filled="true" fillcolor="#000000" stroked="false">
                <v:path arrowok="t"/>
                <v:fill type="solid"/>
              </v:shape>
            </v:group>
            <v:group style="position:absolute;left:7041;top:13046;width:10;height:20" coordorigin="7041,13046" coordsize="10,20">
              <v:shape style="position:absolute;left:7041;top:13046;width:10;height:20" coordorigin="7041,13046" coordsize="10,20" path="m7041,13065l7050,13065,7050,13046,7041,13046,7041,13065xe" filled="true" fillcolor="#000000" stroked="false">
                <v:path arrowok="t"/>
                <v:fill type="solid"/>
              </v:shape>
            </v:group>
            <v:group style="position:absolute;left:7041;top:13065;width:10;height:20" coordorigin="7041,13065" coordsize="10,20">
              <v:shape style="position:absolute;left:7041;top:13065;width:10;height:20" coordorigin="7041,13065" coordsize="10,20" path="m7041,13084l7050,13084,7050,13065,7041,13065,7041,13084xe" filled="true" fillcolor="#000000" stroked="false">
                <v:path arrowok="t"/>
                <v:fill type="solid"/>
              </v:shape>
            </v:group>
            <v:group style="position:absolute;left:7041;top:13084;width:10;height:20" coordorigin="7041,13084" coordsize="10,20">
              <v:shape style="position:absolute;left:7041;top:13084;width:10;height:20" coordorigin="7041,13084" coordsize="10,20" path="m7041,13104l7050,13104,7050,13084,7041,13084,7041,13104xe" filled="true" fillcolor="#000000" stroked="false">
                <v:path arrowok="t"/>
                <v:fill type="solid"/>
              </v:shape>
            </v:group>
            <v:group style="position:absolute;left:7041;top:13104;width:10;height:20" coordorigin="7041,13104" coordsize="10,20">
              <v:shape style="position:absolute;left:7041;top:13104;width:10;height:20" coordorigin="7041,13104" coordsize="10,20" path="m7041,13123l7050,13123,7050,13104,7041,13104,7041,13123xe" filled="true" fillcolor="#000000" stroked="false">
                <v:path arrowok="t"/>
                <v:fill type="solid"/>
              </v:shape>
            </v:group>
            <v:group style="position:absolute;left:7041;top:13123;width:10;height:20" coordorigin="7041,13123" coordsize="10,20">
              <v:shape style="position:absolute;left:7041;top:13123;width:10;height:20" coordorigin="7041,13123" coordsize="10,20" path="m7041,13142l7050,13142,7050,13123,7041,13123,7041,13142xe" filled="true" fillcolor="#000000" stroked="false">
                <v:path arrowok="t"/>
                <v:fill type="solid"/>
              </v:shape>
            </v:group>
            <v:group style="position:absolute;left:7041;top:13142;width:10;height:20" coordorigin="7041,13142" coordsize="10,20">
              <v:shape style="position:absolute;left:7041;top:13142;width:10;height:20" coordorigin="7041,13142" coordsize="10,20" path="m7041,13161l7050,13161,7050,13142,7041,13142,7041,13161xe" filled="true" fillcolor="#000000" stroked="false">
                <v:path arrowok="t"/>
                <v:fill type="solid"/>
              </v:shape>
            </v:group>
            <v:group style="position:absolute;left:7041;top:13161;width:10;height:20" coordorigin="7041,13161" coordsize="10,20">
              <v:shape style="position:absolute;left:7041;top:13161;width:10;height:20" coordorigin="7041,13161" coordsize="10,20" path="m7041,13180l7050,13180,7050,13161,7041,13161,7041,13180xe" filled="true" fillcolor="#000000" stroked="false">
                <v:path arrowok="t"/>
                <v:fill type="solid"/>
              </v:shape>
            </v:group>
            <v:group style="position:absolute;left:7041;top:13180;width:10;height:20" coordorigin="7041,13180" coordsize="10,20">
              <v:shape style="position:absolute;left:7041;top:13180;width:10;height:20" coordorigin="7041,13180" coordsize="10,20" path="m7041,13200l7050,13200,7050,13180,7041,13180,7041,13200xe" filled="true" fillcolor="#000000" stroked="false">
                <v:path arrowok="t"/>
                <v:fill type="solid"/>
              </v:shape>
            </v:group>
            <v:group style="position:absolute;left:7041;top:13200;width:10;height:20" coordorigin="7041,13200" coordsize="10,20">
              <v:shape style="position:absolute;left:7041;top:13200;width:10;height:20" coordorigin="7041,13200" coordsize="10,20" path="m7041,13219l7050,13219,7050,13200,7041,13200,7041,13219xe" filled="true" fillcolor="#000000" stroked="false">
                <v:path arrowok="t"/>
                <v:fill type="solid"/>
              </v:shape>
            </v:group>
            <v:group style="position:absolute;left:7041;top:13219;width:10;height:20" coordorigin="7041,13219" coordsize="10,20">
              <v:shape style="position:absolute;left:7041;top:13219;width:10;height:20" coordorigin="7041,13219" coordsize="10,20" path="m7041,13238l7050,13238,7050,13219,7041,13219,7041,13238xe" filled="true" fillcolor="#000000" stroked="false">
                <v:path arrowok="t"/>
                <v:fill type="solid"/>
              </v:shape>
            </v:group>
            <v:group style="position:absolute;left:7041;top:13238;width:10;height:20" coordorigin="7041,13238" coordsize="10,20">
              <v:shape style="position:absolute;left:7041;top:13238;width:10;height:20" coordorigin="7041,13238" coordsize="10,20" path="m7041,13257l7050,13257,7050,13238,7041,13238,7041,13257xe" filled="true" fillcolor="#000000" stroked="false">
                <v:path arrowok="t"/>
                <v:fill type="solid"/>
              </v:shape>
            </v:group>
            <v:group style="position:absolute;left:7041;top:13257;width:10;height:20" coordorigin="7041,13257" coordsize="10,20">
              <v:shape style="position:absolute;left:7041;top:13257;width:10;height:20" coordorigin="7041,13257" coordsize="10,20" path="m7041,13276l7050,13276,7050,13257,7041,13257,7041,13276xe" filled="true" fillcolor="#000000" stroked="false">
                <v:path arrowok="t"/>
                <v:fill type="solid"/>
              </v:shape>
            </v:group>
            <v:group style="position:absolute;left:7041;top:13276;width:10;height:20" coordorigin="7041,13276" coordsize="10,20">
              <v:shape style="position:absolute;left:7041;top:13276;width:10;height:20" coordorigin="7041,13276" coordsize="10,20" path="m7041,13296l7050,13296,7050,13276,7041,13276,7041,13296xe" filled="true" fillcolor="#000000" stroked="false">
                <v:path arrowok="t"/>
                <v:fill type="solid"/>
              </v:shape>
              <v:shape style="position:absolute;left:7038;top:13329;width:2;height:10" type="#_x0000_t75" stroked="false">
                <v:imagedata r:id="rId541" o:title=""/>
              </v:shape>
            </v:group>
            <v:group style="position:absolute;left:7041;top:13358;width:10;height:20" coordorigin="7041,13358" coordsize="10,20">
              <v:shape style="position:absolute;left:7041;top:13358;width:10;height:20" coordorigin="7041,13358" coordsize="10,20" path="m7041,13377l7050,13377,7050,13358,7041,13358,7041,13377xe" filled="true" fillcolor="#000000" stroked="false">
                <v:path arrowok="t"/>
                <v:fill type="solid"/>
              </v:shape>
            </v:group>
            <v:group style="position:absolute;left:7041;top:13377;width:10;height:20" coordorigin="7041,13377" coordsize="10,20">
              <v:shape style="position:absolute;left:7041;top:13377;width:10;height:20" coordorigin="7041,13377" coordsize="10,20" path="m7041,13396l7050,13396,7050,13377,7041,13377,7041,13396xe" filled="true" fillcolor="#000000" stroked="false">
                <v:path arrowok="t"/>
                <v:fill type="solid"/>
              </v:shape>
            </v:group>
            <v:group style="position:absolute;left:7041;top:13396;width:10;height:20" coordorigin="7041,13396" coordsize="10,20">
              <v:shape style="position:absolute;left:7041;top:13396;width:10;height:20" coordorigin="7041,13396" coordsize="10,20" path="m7041,13416l7050,13416,7050,13396,7041,13396,7041,13416xe" filled="true" fillcolor="#000000" stroked="false">
                <v:path arrowok="t"/>
                <v:fill type="solid"/>
              </v:shape>
            </v:group>
            <v:group style="position:absolute;left:7041;top:13416;width:10;height:20" coordorigin="7041,13416" coordsize="10,20">
              <v:shape style="position:absolute;left:7041;top:13416;width:10;height:20" coordorigin="7041,13416" coordsize="10,20" path="m7041,13435l7050,13435,7050,13416,7041,13416,7041,13435xe" filled="true" fillcolor="#000000" stroked="false">
                <v:path arrowok="t"/>
                <v:fill type="solid"/>
              </v:shape>
            </v:group>
            <v:group style="position:absolute;left:7041;top:13435;width:10;height:20" coordorigin="7041,13435" coordsize="10,20">
              <v:shape style="position:absolute;left:7041;top:13435;width:10;height:20" coordorigin="7041,13435" coordsize="10,20" path="m7041,13454l7050,13454,7050,13435,7041,13435,7041,13454xe" filled="true" fillcolor="#000000" stroked="false">
                <v:path arrowok="t"/>
                <v:fill type="solid"/>
              </v:shape>
            </v:group>
            <v:group style="position:absolute;left:7041;top:13454;width:10;height:20" coordorigin="7041,13454" coordsize="10,20">
              <v:shape style="position:absolute;left:7041;top:13454;width:10;height:20" coordorigin="7041,13454" coordsize="10,20" path="m7041,13473l7050,13473,7050,13454,7041,13454,7041,13473xe" filled="true" fillcolor="#000000" stroked="false">
                <v:path arrowok="t"/>
                <v:fill type="solid"/>
              </v:shape>
            </v:group>
            <v:group style="position:absolute;left:7041;top:13473;width:10;height:20" coordorigin="7041,13473" coordsize="10,20">
              <v:shape style="position:absolute;left:7041;top:13473;width:10;height:20" coordorigin="7041,13473" coordsize="10,20" path="m7041,13492l7050,13492,7050,13473,7041,13473,7041,13492xe" filled="true" fillcolor="#000000" stroked="false">
                <v:path arrowok="t"/>
                <v:fill type="solid"/>
              </v:shape>
            </v:group>
            <v:group style="position:absolute;left:7041;top:13492;width:10;height:20" coordorigin="7041,13492" coordsize="10,20">
              <v:shape style="position:absolute;left:7041;top:13492;width:10;height:20" coordorigin="7041,13492" coordsize="10,20" path="m7041,13512l7050,13512,7050,13492,7041,13492,7041,13512xe" filled="true" fillcolor="#000000" stroked="false">
                <v:path arrowok="t"/>
                <v:fill type="solid"/>
              </v:shape>
            </v:group>
            <v:group style="position:absolute;left:7041;top:13512;width:10;height:20" coordorigin="7041,13512" coordsize="10,20">
              <v:shape style="position:absolute;left:7041;top:13512;width:10;height:20" coordorigin="7041,13512" coordsize="10,20" path="m7041,13531l7050,13531,7050,13512,7041,13512,7041,13531xe" filled="true" fillcolor="#000000" stroked="false">
                <v:path arrowok="t"/>
                <v:fill type="solid"/>
              </v:shape>
            </v:group>
            <v:group style="position:absolute;left:7041;top:13531;width:10;height:20" coordorigin="7041,13531" coordsize="10,20">
              <v:shape style="position:absolute;left:7041;top:13531;width:10;height:20" coordorigin="7041,13531" coordsize="10,20" path="m7041,13550l7050,13550,7050,13531,7041,13531,7041,13550xe" filled="true" fillcolor="#000000" stroked="false">
                <v:path arrowok="t"/>
                <v:fill type="solid"/>
              </v:shape>
            </v:group>
            <v:group style="position:absolute;left:7041;top:13550;width:10;height:20" coordorigin="7041,13550" coordsize="10,20">
              <v:shape style="position:absolute;left:7041;top:13550;width:10;height:20" coordorigin="7041,13550" coordsize="10,20" path="m7041,13569l7050,13569,7050,13550,7041,13550,7041,13569xe" filled="true" fillcolor="#000000" stroked="false">
                <v:path arrowok="t"/>
                <v:fill type="solid"/>
              </v:shape>
            </v:group>
            <v:group style="position:absolute;left:7041;top:13569;width:10;height:20" coordorigin="7041,13569" coordsize="10,20">
              <v:shape style="position:absolute;left:7041;top:13569;width:10;height:20" coordorigin="7041,13569" coordsize="10,20" path="m7041,13588l7050,13588,7050,13569,7041,13569,7041,13588xe" filled="true" fillcolor="#000000" stroked="false">
                <v:path arrowok="t"/>
                <v:fill type="solid"/>
              </v:shape>
            </v:group>
            <v:group style="position:absolute;left:7041;top:13588;width:10;height:20" coordorigin="7041,13588" coordsize="10,20">
              <v:shape style="position:absolute;left:7041;top:13588;width:10;height:20" coordorigin="7041,13588" coordsize="10,20" path="m7041,13608l7050,13608,7050,13588,7041,13588,7041,13608xe" filled="true" fillcolor="#000000" stroked="false">
                <v:path arrowok="t"/>
                <v:fill type="solid"/>
              </v:shape>
            </v:group>
            <v:group style="position:absolute;left:7041;top:13608;width:10;height:20" coordorigin="7041,13608" coordsize="10,20">
              <v:shape style="position:absolute;left:7041;top:13608;width:10;height:20" coordorigin="7041,13608" coordsize="10,20" path="m7041,13627l7050,13627,7050,13608,7041,13608,7041,13627xe" filled="true" fillcolor="#000000" stroked="false">
                <v:path arrowok="t"/>
                <v:fill type="solid"/>
              </v:shape>
            </v:group>
            <v:group style="position:absolute;left:7041;top:13627;width:10;height:20" coordorigin="7041,13627" coordsize="10,20">
              <v:shape style="position:absolute;left:7041;top:13627;width:10;height:20" coordorigin="7041,13627" coordsize="10,20" path="m7041,13646l7050,13646,7050,13627,7041,13627,7041,13646xe" filled="true" fillcolor="#000000" stroked="false">
                <v:path arrowok="t"/>
                <v:fill type="solid"/>
              </v:shape>
            </v:group>
            <v:group style="position:absolute;left:7041;top:13646;width:10;height:20" coordorigin="7041,13646" coordsize="10,20">
              <v:shape style="position:absolute;left:7041;top:13646;width:10;height:20" coordorigin="7041,13646" coordsize="10,20" path="m7041,13665l7050,13665,7050,13646,7041,13646,7041,13665xe" filled="true" fillcolor="#000000" stroked="false">
                <v:path arrowok="t"/>
                <v:fill type="solid"/>
              </v:shape>
            </v:group>
            <v:group style="position:absolute;left:7041;top:13665;width:10;height:20" coordorigin="7041,13665" coordsize="10,20">
              <v:shape style="position:absolute;left:7041;top:13665;width:10;height:20" coordorigin="7041,13665" coordsize="10,20" path="m7041,13684l7050,13684,7050,13665,7041,13665,7041,13684xe" filled="true" fillcolor="#000000" stroked="false">
                <v:path arrowok="t"/>
                <v:fill type="solid"/>
              </v:shape>
            </v:group>
            <w10:wrap type="none"/>
          </v:group>
        </w:pict>
      </w:r>
    </w:p>
    <w:p>
      <w:pPr>
        <w:spacing w:line="240" w:lineRule="auto" w:before="0"/>
        <w:rPr>
          <w:rFonts w:ascii="宋体" w:hAnsi="宋体" w:cs="宋体" w:eastAsia="宋体" w:hint="default"/>
          <w:b/>
          <w:bCs/>
          <w:sz w:val="26"/>
          <w:szCs w:val="26"/>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189.169998pt;margin-top:19.463696pt;width:.48pt;height:.12pt;mso-position-horizontal-relative:page;mso-position-vertical-relative:paragraph;z-index:-1133416" type="#_x0000_t75" stroked="false">
            <v:imagedata r:id="rId551" o:title=""/>
          </v:shape>
        </w:pict>
      </w:r>
      <w:r>
        <w:rPr/>
        <w:pict>
          <v:shape style="position:absolute;margin-left:346.390015pt;margin-top:19.463696pt;width:.48001pt;height:.12pt;mso-position-horizontal-relative:page;mso-position-vertical-relative:paragraph;z-index:-1133392" type="#_x0000_t75" stroked="false">
            <v:imagedata r:id="rId551" o:title=""/>
          </v:shape>
        </w:pict>
      </w:r>
      <w:r>
        <w:rPr/>
        <w:pict>
          <v:group style="position:absolute;margin-left:188.929977pt;margin-top:34.943676pt;width:319.4pt;height:5.2pt;mso-position-horizontal-relative:page;mso-position-vertical-relative:paragraph;z-index:-1133368" coordorigin="3779,699" coordsize="6388,104">
            <v:shape style="position:absolute;left:3779;top:699;width:3168;height:103" type="#_x0000_t75" stroked="false">
              <v:imagedata r:id="rId552" o:title=""/>
            </v:shape>
            <v:shape style="position:absolute;left:6923;top:792;width:3243;height:10" type="#_x0000_t75" stroked="false">
              <v:imagedata r:id="rId553" o:title=""/>
            </v:shape>
            <w10:wrap type="none"/>
          </v:group>
        </w:pict>
      </w:r>
      <w:r>
        <w:rPr/>
        <w:pict>
          <v:group style="position:absolute;margin-left:120.5pt;margin-top:55.463737pt;width:387.8pt;height:5.05pt;mso-position-horizontal-relative:page;mso-position-vertical-relative:paragraph;z-index:-1133344" coordorigin="2410,1109" coordsize="7756,101">
            <v:shape style="position:absolute;left:2410;top:1109;width:4537;height:101" type="#_x0000_t75" stroked="false">
              <v:imagedata r:id="rId554" o:title=""/>
            </v:shape>
            <v:shape style="position:absolute;left:6923;top:1200;width:3243;height:10" type="#_x0000_t75" stroked="false">
              <v:imagedata r:id="rId555" o:title=""/>
            </v:shape>
            <w10:wrap type="none"/>
          </v:group>
        </w:pict>
      </w:r>
      <w:r>
        <w:rPr/>
        <w:pict>
          <v:group style="position:absolute;margin-left:120.5pt;margin-top:83.783714pt;width:387.8pt;height:.5pt;mso-position-horizontal-relative:page;mso-position-vertical-relative:paragraph;z-index:-1133320" coordorigin="2410,1676" coordsize="7756,10">
            <v:shape style="position:absolute;left:2410;top:1676;width:4518;height:10" type="#_x0000_t75" stroked="false">
              <v:imagedata r:id="rId556" o:title=""/>
            </v:shape>
            <v:shape style="position:absolute;left:6923;top:1676;width:3243;height:10" type="#_x0000_t75" stroked="false">
              <v:imagedata r:id="rId553" o:title=""/>
            </v:shape>
            <w10:wrap type="none"/>
          </v:group>
        </w:pict>
      </w:r>
      <w:r>
        <w:rPr/>
        <w:pict>
          <v:group style="position:absolute;margin-left:120.5pt;margin-top:102.503677pt;width:387.8pt;height:5.55pt;mso-position-horizontal-relative:page;mso-position-vertical-relative:paragraph;z-index:-1133296" coordorigin="2410,2050" coordsize="7756,111">
            <v:shape style="position:absolute;left:2410;top:2050;width:1393;height:110" type="#_x0000_t75" stroked="false">
              <v:imagedata r:id="rId557" o:title=""/>
            </v:shape>
            <v:shape style="position:absolute;left:3779;top:2146;width:1430;height:14" type="#_x0000_t75" stroked="false">
              <v:imagedata r:id="rId558" o:title=""/>
            </v:shape>
            <v:shape style="position:absolute;left:5195;top:2146;width:1743;height:14" type="#_x0000_t75" stroked="false">
              <v:imagedata r:id="rId559" o:title=""/>
            </v:shape>
            <v:shape style="position:absolute;left:6923;top:2146;width:1738;height:14" type="#_x0000_t75" stroked="false">
              <v:imagedata r:id="rId560" o:title=""/>
            </v:shape>
            <v:shape style="position:absolute;left:8646;top:2151;width:1520;height:10" type="#_x0000_t75" stroked="false">
              <v:imagedata r:id="rId561" o:title=""/>
            </v:shape>
            <w10:wrap type="none"/>
          </v:group>
        </w:pict>
      </w:r>
      <w:r>
        <w:rPr/>
        <w:pict>
          <v:group style="position:absolute;margin-left:120.5pt;margin-top:126.26368pt;width:387.8pt;height:5.55pt;mso-position-horizontal-relative:page;mso-position-vertical-relative:paragraph;z-index:-1133272" coordorigin="2410,2525" coordsize="7756,111">
            <v:shape style="position:absolute;left:2410;top:2525;width:1393;height:110" type="#_x0000_t75" stroked="false">
              <v:imagedata r:id="rId562" o:title=""/>
            </v:shape>
            <v:shape style="position:absolute;left:3779;top:2621;width:1430;height:14" type="#_x0000_t75" stroked="false">
              <v:imagedata r:id="rId563" o:title=""/>
            </v:shape>
            <v:shape style="position:absolute;left:5195;top:2621;width:1743;height:14" type="#_x0000_t75" stroked="false">
              <v:imagedata r:id="rId564" o:title=""/>
            </v:shape>
            <v:shape style="position:absolute;left:6923;top:2621;width:1738;height:14" type="#_x0000_t75" stroked="false">
              <v:imagedata r:id="rId565" o:title=""/>
            </v:shape>
            <v:shape style="position:absolute;left:8646;top:2626;width:1520;height:10" type="#_x0000_t75" stroked="false">
              <v:imagedata r:id="rId561"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按业务类别列示主营业务收入、主营业务成本</w:t>
      </w:r>
      <w:r>
        <w:rPr>
          <w:rFonts w:ascii="宋体" w:hAnsi="宋体" w:cs="宋体" w:eastAsia="宋体" w:hint="default"/>
          <w:spacing w:val="-1"/>
          <w:sz w:val="21"/>
          <w:szCs w:val="21"/>
        </w:rPr>
      </w:r>
    </w:p>
    <w:p>
      <w:pPr>
        <w:spacing w:line="240" w:lineRule="auto" w:before="9"/>
        <w:rPr>
          <w:rFonts w:ascii="宋体" w:hAnsi="宋体" w:cs="宋体" w:eastAsia="宋体" w:hint="default"/>
          <w:b/>
          <w:bCs/>
          <w:sz w:val="3"/>
          <w:szCs w:val="3"/>
        </w:rPr>
      </w:pPr>
    </w:p>
    <w:tbl>
      <w:tblPr>
        <w:tblW w:w="0" w:type="auto"/>
        <w:jc w:val="left"/>
        <w:tblInd w:w="2410" w:type="dxa"/>
        <w:tblLayout w:type="fixed"/>
        <w:tblCellMar>
          <w:top w:w="0" w:type="dxa"/>
          <w:left w:w="0" w:type="dxa"/>
          <w:bottom w:w="0" w:type="dxa"/>
          <w:right w:w="0" w:type="dxa"/>
        </w:tblCellMar>
        <w:tblLook w:val="01E0"/>
      </w:tblPr>
      <w:tblGrid>
        <w:gridCol w:w="1378"/>
        <w:gridCol w:w="1416"/>
        <w:gridCol w:w="1728"/>
        <w:gridCol w:w="1723"/>
        <w:gridCol w:w="1510"/>
      </w:tblGrid>
      <w:tr>
        <w:trPr>
          <w:trHeight w:val="385" w:hRule="exact"/>
        </w:trPr>
        <w:tc>
          <w:tcPr>
            <w:tcW w:w="1378"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8"/>
                <w:szCs w:val="28"/>
              </w:rPr>
            </w:pPr>
          </w:p>
        </w:tc>
        <w:tc>
          <w:tcPr>
            <w:tcW w:w="3144"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11"/>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3233"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11"/>
              <w:ind w:right="8"/>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386" w:hRule="exact"/>
        </w:trPr>
        <w:tc>
          <w:tcPr>
            <w:tcW w:w="1378" w:type="dxa"/>
            <w:tcBorders>
              <w:top w:val="nil" w:sz="6" w:space="0" w:color="auto"/>
              <w:left w:val="nil" w:sz="6" w:space="0" w:color="auto"/>
              <w:bottom w:val="nil" w:sz="6" w:space="0" w:color="auto"/>
              <w:right w:val="single" w:sz="4" w:space="0" w:color="000000"/>
            </w:tcBorders>
          </w:tcPr>
          <w:p>
            <w:pPr>
              <w:pStyle w:val="TableParagraph"/>
              <w:spacing w:line="180" w:lineRule="exact"/>
              <w:ind w:left="417"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160"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319"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314"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151"/>
              <w:ind w:left="209" w:right="0"/>
              <w:jc w:val="left"/>
              <w:rPr>
                <w:rFonts w:ascii="宋体" w:hAnsi="宋体" w:cs="宋体" w:eastAsia="宋体" w:hint="default"/>
                <w:sz w:val="18"/>
                <w:szCs w:val="18"/>
              </w:rPr>
            </w:pPr>
            <w:r>
              <w:rPr>
                <w:rFonts w:ascii="宋体" w:hAnsi="宋体" w:cs="宋体" w:eastAsia="宋体" w:hint="default"/>
                <w:sz w:val="18"/>
                <w:szCs w:val="18"/>
              </w:rPr>
              <w:t>主营业务成本</w:t>
            </w:r>
          </w:p>
        </w:tc>
      </w:tr>
      <w:tr>
        <w:trPr>
          <w:trHeight w:val="63" w:hRule="exact"/>
        </w:trPr>
        <w:tc>
          <w:tcPr>
            <w:tcW w:w="1378"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728" w:type="dxa"/>
            <w:tcBorders>
              <w:top w:val="nil" w:sz="6" w:space="0" w:color="auto"/>
              <w:left w:val="single" w:sz="4" w:space="0" w:color="000000"/>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536" w:hRule="exact"/>
        </w:trPr>
        <w:tc>
          <w:tcPr>
            <w:tcW w:w="1378"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08" w:right="0"/>
              <w:jc w:val="left"/>
              <w:rPr>
                <w:rFonts w:ascii="宋体" w:hAnsi="宋体" w:cs="宋体" w:eastAsia="宋体" w:hint="default"/>
                <w:sz w:val="18"/>
                <w:szCs w:val="18"/>
              </w:rPr>
            </w:pPr>
            <w:r>
              <w:rPr>
                <w:rFonts w:ascii="宋体" w:hAnsi="宋体" w:cs="宋体" w:eastAsia="宋体" w:hint="default"/>
                <w:sz w:val="18"/>
                <w:szCs w:val="18"/>
              </w:rPr>
              <w:t>软件开发收入</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217,531,342.12</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109,067,114.54</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211,235,019.66</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113,488,453.43</w:t>
            </w:r>
          </w:p>
        </w:tc>
      </w:tr>
      <w:tr>
        <w:trPr>
          <w:trHeight w:val="337" w:hRule="exact"/>
        </w:trPr>
        <w:tc>
          <w:tcPr>
            <w:tcW w:w="1378" w:type="dxa"/>
            <w:tcBorders>
              <w:top w:val="nil" w:sz="6" w:space="0" w:color="auto"/>
              <w:left w:val="nil" w:sz="6" w:space="0" w:color="auto"/>
              <w:bottom w:val="nil" w:sz="6" w:space="0" w:color="auto"/>
              <w:right w:val="single" w:sz="4" w:space="0" w:color="000000"/>
            </w:tcBorders>
          </w:tcPr>
          <w:p>
            <w:pPr>
              <w:pStyle w:val="TableParagraph"/>
              <w:spacing w:line="240" w:lineRule="auto" w:before="82"/>
              <w:ind w:left="108" w:right="0"/>
              <w:jc w:val="left"/>
              <w:rPr>
                <w:rFonts w:ascii="宋体" w:hAnsi="宋体" w:cs="宋体" w:eastAsia="宋体" w:hint="default"/>
                <w:sz w:val="18"/>
                <w:szCs w:val="18"/>
              </w:rPr>
            </w:pPr>
            <w:r>
              <w:rPr>
                <w:rFonts w:ascii="宋体" w:hAnsi="宋体" w:cs="宋体" w:eastAsia="宋体" w:hint="default"/>
                <w:sz w:val="18"/>
                <w:szCs w:val="18"/>
              </w:rPr>
              <w:t>运营服务收入</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pacing w:val="-1"/>
                <w:sz w:val="18"/>
              </w:rPr>
              <w:t>98,946,620.29</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99"/>
              <w:jc w:val="right"/>
              <w:rPr>
                <w:rFonts w:ascii="Calibri" w:hAnsi="Calibri" w:cs="Calibri" w:eastAsia="Calibri" w:hint="default"/>
                <w:sz w:val="18"/>
                <w:szCs w:val="18"/>
              </w:rPr>
            </w:pPr>
            <w:r>
              <w:rPr>
                <w:rFonts w:ascii="Calibri"/>
                <w:sz w:val="18"/>
              </w:rPr>
              <w:t>60,853,125.50</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3"/>
              <w:jc w:val="right"/>
              <w:rPr>
                <w:rFonts w:ascii="Calibri" w:hAnsi="Calibri" w:cs="Calibri" w:eastAsia="Calibri" w:hint="default"/>
                <w:sz w:val="18"/>
                <w:szCs w:val="18"/>
              </w:rPr>
            </w:pPr>
            <w:r>
              <w:rPr>
                <w:rFonts w:ascii="Calibri"/>
                <w:sz w:val="18"/>
              </w:rPr>
              <w:t>73,141,298.34</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right="105"/>
              <w:jc w:val="right"/>
              <w:rPr>
                <w:rFonts w:ascii="Calibri" w:hAnsi="Calibri" w:cs="Calibri" w:eastAsia="Calibri" w:hint="default"/>
                <w:sz w:val="18"/>
                <w:szCs w:val="18"/>
              </w:rPr>
            </w:pPr>
            <w:r>
              <w:rPr>
                <w:rFonts w:ascii="Calibri"/>
                <w:sz w:val="18"/>
              </w:rPr>
              <w:t>49,250,135.14</w:t>
            </w:r>
          </w:p>
        </w:tc>
      </w:tr>
      <w:tr>
        <w:trPr>
          <w:trHeight w:val="77" w:hRule="exact"/>
        </w:trPr>
        <w:tc>
          <w:tcPr>
            <w:tcW w:w="1378"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728" w:type="dxa"/>
            <w:tcBorders>
              <w:top w:val="nil" w:sz="6" w:space="0" w:color="auto"/>
              <w:left w:val="single" w:sz="4" w:space="0" w:color="000000"/>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398" w:hRule="exact"/>
        </w:trPr>
        <w:tc>
          <w:tcPr>
            <w:tcW w:w="1378"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08" w:right="0"/>
              <w:jc w:val="left"/>
              <w:rPr>
                <w:rFonts w:ascii="宋体" w:hAnsi="宋体" w:cs="宋体" w:eastAsia="宋体" w:hint="default"/>
                <w:sz w:val="18"/>
                <w:szCs w:val="18"/>
              </w:rPr>
            </w:pPr>
            <w:r>
              <w:rPr>
                <w:rFonts w:ascii="宋体" w:hAnsi="宋体" w:cs="宋体" w:eastAsia="宋体" w:hint="default"/>
                <w:sz w:val="18"/>
                <w:szCs w:val="18"/>
              </w:rPr>
              <w:t>集成收入</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176,700,630.82</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163,208,154.59</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124,096,734.88</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116,211,164.36</w:t>
            </w:r>
          </w:p>
        </w:tc>
      </w:tr>
      <w:tr>
        <w:trPr>
          <w:trHeight w:val="77" w:hRule="exact"/>
        </w:trPr>
        <w:tc>
          <w:tcPr>
            <w:tcW w:w="1378"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728" w:type="dxa"/>
            <w:tcBorders>
              <w:top w:val="nil" w:sz="6" w:space="0" w:color="auto"/>
              <w:left w:val="single" w:sz="4" w:space="0" w:color="000000"/>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483" w:hRule="exact"/>
        </w:trPr>
        <w:tc>
          <w:tcPr>
            <w:tcW w:w="1378" w:type="dxa"/>
            <w:tcBorders>
              <w:top w:val="nil" w:sz="6" w:space="0" w:color="auto"/>
              <w:left w:val="nil" w:sz="6" w:space="0" w:color="auto"/>
              <w:bottom w:val="nil" w:sz="6" w:space="0" w:color="auto"/>
              <w:right w:val="single" w:sz="4" w:space="0" w:color="000000"/>
            </w:tcBorders>
          </w:tcPr>
          <w:p>
            <w:pPr>
              <w:pStyle w:val="TableParagraph"/>
              <w:tabs>
                <w:tab w:pos="825" w:val="left" w:leader="none"/>
              </w:tabs>
              <w:spacing w:line="240" w:lineRule="auto" w:before="116"/>
              <w:ind w:left="371"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103"/>
              <w:jc w:val="right"/>
              <w:rPr>
                <w:rFonts w:ascii="Calibri" w:hAnsi="Calibri" w:cs="Calibri" w:eastAsia="Calibri" w:hint="default"/>
                <w:sz w:val="18"/>
                <w:szCs w:val="18"/>
              </w:rPr>
            </w:pPr>
            <w:r>
              <w:rPr>
                <w:rFonts w:ascii="Calibri"/>
                <w:spacing w:val="-1"/>
                <w:sz w:val="18"/>
              </w:rPr>
              <w:t>493,178,593.23</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99"/>
              <w:jc w:val="right"/>
              <w:rPr>
                <w:rFonts w:ascii="Calibri" w:hAnsi="Calibri" w:cs="Calibri" w:eastAsia="Calibri" w:hint="default"/>
                <w:sz w:val="18"/>
                <w:szCs w:val="18"/>
              </w:rPr>
            </w:pPr>
            <w:r>
              <w:rPr>
                <w:rFonts w:ascii="Calibri"/>
                <w:sz w:val="18"/>
              </w:rPr>
              <w:t>333,128,394.63</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103"/>
              <w:jc w:val="right"/>
              <w:rPr>
                <w:rFonts w:ascii="Calibri" w:hAnsi="Calibri" w:cs="Calibri" w:eastAsia="Calibri" w:hint="default"/>
                <w:sz w:val="18"/>
                <w:szCs w:val="18"/>
              </w:rPr>
            </w:pPr>
            <w:r>
              <w:rPr>
                <w:rFonts w:ascii="Calibri"/>
                <w:spacing w:val="-1"/>
                <w:sz w:val="18"/>
              </w:rPr>
              <w:t>408,473,052.88</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155"/>
              <w:ind w:right="106"/>
              <w:jc w:val="right"/>
              <w:rPr>
                <w:rFonts w:ascii="Calibri" w:hAnsi="Calibri" w:cs="Calibri" w:eastAsia="Calibri" w:hint="default"/>
                <w:sz w:val="18"/>
                <w:szCs w:val="18"/>
              </w:rPr>
            </w:pPr>
            <w:r>
              <w:rPr>
                <w:rFonts w:ascii="Calibri"/>
                <w:spacing w:val="-1"/>
                <w:sz w:val="18"/>
              </w:rPr>
              <w:t>278,949,752.93</w:t>
            </w:r>
          </w:p>
        </w:tc>
      </w:tr>
      <w:tr>
        <w:trPr>
          <w:trHeight w:val="423" w:hRule="exact"/>
        </w:trPr>
        <w:tc>
          <w:tcPr>
            <w:tcW w:w="137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08" w:right="0"/>
              <w:jc w:val="left"/>
              <w:rPr>
                <w:rFonts w:ascii="宋体" w:hAnsi="宋体" w:cs="宋体" w:eastAsia="宋体" w:hint="default"/>
                <w:sz w:val="18"/>
                <w:szCs w:val="18"/>
              </w:rPr>
            </w:pPr>
            <w:r>
              <w:rPr>
                <w:rFonts w:ascii="宋体" w:hAnsi="宋体" w:cs="宋体" w:eastAsia="宋体" w:hint="default"/>
                <w:sz w:val="18"/>
                <w:szCs w:val="18"/>
              </w:rPr>
              <w:t>境内经营</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Calibri" w:hAnsi="Calibri" w:cs="Calibri" w:eastAsia="Calibri" w:hint="default"/>
                <w:sz w:val="18"/>
                <w:szCs w:val="18"/>
              </w:rPr>
            </w:pPr>
            <w:r>
              <w:rPr>
                <w:rFonts w:ascii="Calibri"/>
                <w:spacing w:val="-1"/>
                <w:sz w:val="18"/>
              </w:rPr>
              <w:t>479,595,322.82</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Calibri" w:hAnsi="Calibri" w:cs="Calibri" w:eastAsia="Calibri" w:hint="default"/>
                <w:sz w:val="18"/>
                <w:szCs w:val="18"/>
              </w:rPr>
            </w:pPr>
            <w:r>
              <w:rPr>
                <w:rFonts w:ascii="Calibri"/>
                <w:sz w:val="18"/>
              </w:rPr>
              <w:t>321,523,779.82</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3"/>
              <w:jc w:val="right"/>
              <w:rPr>
                <w:rFonts w:ascii="Calibri" w:hAnsi="Calibri" w:cs="Calibri" w:eastAsia="Calibri" w:hint="default"/>
                <w:sz w:val="18"/>
                <w:szCs w:val="18"/>
              </w:rPr>
            </w:pPr>
            <w:r>
              <w:rPr>
                <w:rFonts w:ascii="Calibri"/>
                <w:spacing w:val="-1"/>
                <w:sz w:val="18"/>
              </w:rPr>
              <w:t>389,924,510.75</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Calibri" w:hAnsi="Calibri" w:cs="Calibri" w:eastAsia="Calibri" w:hint="default"/>
                <w:sz w:val="18"/>
                <w:szCs w:val="18"/>
              </w:rPr>
            </w:pPr>
            <w:r>
              <w:rPr>
                <w:rFonts w:ascii="Calibri"/>
                <w:spacing w:val="-1"/>
                <w:sz w:val="18"/>
              </w:rPr>
              <w:t>264,826,318.46</w:t>
            </w:r>
          </w:p>
        </w:tc>
      </w:tr>
      <w:tr>
        <w:trPr>
          <w:trHeight w:val="424" w:hRule="exact"/>
        </w:trPr>
        <w:tc>
          <w:tcPr>
            <w:tcW w:w="1378"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08" w:right="0"/>
              <w:jc w:val="left"/>
              <w:rPr>
                <w:rFonts w:ascii="宋体" w:hAnsi="宋体" w:cs="宋体" w:eastAsia="宋体" w:hint="default"/>
                <w:sz w:val="18"/>
                <w:szCs w:val="18"/>
              </w:rPr>
            </w:pPr>
            <w:r>
              <w:rPr>
                <w:rFonts w:ascii="宋体" w:hAnsi="宋体" w:cs="宋体" w:eastAsia="宋体" w:hint="default"/>
                <w:sz w:val="18"/>
                <w:szCs w:val="18"/>
              </w:rPr>
              <w:t>境外经营</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3"/>
              <w:jc w:val="right"/>
              <w:rPr>
                <w:rFonts w:ascii="Calibri" w:hAnsi="Calibri" w:cs="Calibri" w:eastAsia="Calibri" w:hint="default"/>
                <w:sz w:val="18"/>
                <w:szCs w:val="18"/>
              </w:rPr>
            </w:pPr>
            <w:r>
              <w:rPr>
                <w:rFonts w:ascii="Calibri"/>
                <w:spacing w:val="-1"/>
                <w:sz w:val="18"/>
              </w:rPr>
              <w:t>13,583,270.41</w:t>
            </w:r>
          </w:p>
        </w:tc>
        <w:tc>
          <w:tcPr>
            <w:tcW w:w="1728"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Calibri" w:hAnsi="Calibri" w:cs="Calibri" w:eastAsia="Calibri" w:hint="default"/>
                <w:sz w:val="18"/>
                <w:szCs w:val="18"/>
              </w:rPr>
            </w:pPr>
            <w:r>
              <w:rPr>
                <w:rFonts w:ascii="Calibri"/>
                <w:sz w:val="18"/>
              </w:rPr>
              <w:t>11,604,614.81</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3"/>
              <w:jc w:val="right"/>
              <w:rPr>
                <w:rFonts w:ascii="Calibri" w:hAnsi="Calibri" w:cs="Calibri" w:eastAsia="Calibri" w:hint="default"/>
                <w:sz w:val="18"/>
                <w:szCs w:val="18"/>
              </w:rPr>
            </w:pPr>
            <w:r>
              <w:rPr>
                <w:rFonts w:ascii="Calibri"/>
                <w:sz w:val="18"/>
              </w:rPr>
              <w:t>18,548,542.13</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06"/>
              <w:jc w:val="right"/>
              <w:rPr>
                <w:rFonts w:ascii="Calibri" w:hAnsi="Calibri" w:cs="Calibri" w:eastAsia="Calibri" w:hint="default"/>
                <w:sz w:val="18"/>
                <w:szCs w:val="18"/>
              </w:rPr>
            </w:pPr>
            <w:r>
              <w:rPr>
                <w:rFonts w:ascii="Calibri"/>
                <w:spacing w:val="-1"/>
                <w:sz w:val="18"/>
              </w:rPr>
              <w:t>14,123,434.47</w:t>
            </w:r>
          </w:p>
        </w:tc>
      </w:tr>
      <w:tr>
        <w:trPr>
          <w:trHeight w:val="370" w:hRule="exact"/>
        </w:trPr>
        <w:tc>
          <w:tcPr>
            <w:tcW w:w="1378" w:type="dxa"/>
            <w:tcBorders>
              <w:top w:val="nil" w:sz="6" w:space="0" w:color="auto"/>
              <w:left w:val="nil" w:sz="6" w:space="0" w:color="auto"/>
              <w:bottom w:val="single" w:sz="12" w:space="0" w:color="000000"/>
              <w:right w:val="single" w:sz="4" w:space="0" w:color="000000"/>
            </w:tcBorders>
          </w:tcPr>
          <w:p>
            <w:pPr>
              <w:pStyle w:val="TableParagraph"/>
              <w:tabs>
                <w:tab w:pos="825" w:val="left" w:leader="none"/>
              </w:tabs>
              <w:spacing w:line="240" w:lineRule="auto" w:before="57"/>
              <w:ind w:left="371"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103"/>
              <w:jc w:val="right"/>
              <w:rPr>
                <w:rFonts w:ascii="Calibri" w:hAnsi="Calibri" w:cs="Calibri" w:eastAsia="Calibri" w:hint="default"/>
                <w:sz w:val="18"/>
                <w:szCs w:val="18"/>
              </w:rPr>
            </w:pPr>
            <w:r>
              <w:rPr>
                <w:rFonts w:ascii="Calibri"/>
                <w:spacing w:val="-1"/>
                <w:sz w:val="18"/>
              </w:rPr>
              <w:t>493,178,593.23</w:t>
            </w:r>
          </w:p>
        </w:tc>
        <w:tc>
          <w:tcPr>
            <w:tcW w:w="17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99"/>
              <w:jc w:val="right"/>
              <w:rPr>
                <w:rFonts w:ascii="Calibri" w:hAnsi="Calibri" w:cs="Calibri" w:eastAsia="Calibri" w:hint="default"/>
                <w:sz w:val="18"/>
                <w:szCs w:val="18"/>
              </w:rPr>
            </w:pPr>
            <w:r>
              <w:rPr>
                <w:rFonts w:ascii="Calibri"/>
                <w:sz w:val="18"/>
              </w:rPr>
              <w:t>333,128,394.63</w:t>
            </w:r>
          </w:p>
        </w:tc>
        <w:tc>
          <w:tcPr>
            <w:tcW w:w="17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103"/>
              <w:jc w:val="right"/>
              <w:rPr>
                <w:rFonts w:ascii="Calibri" w:hAnsi="Calibri" w:cs="Calibri" w:eastAsia="Calibri" w:hint="default"/>
                <w:sz w:val="18"/>
                <w:szCs w:val="18"/>
              </w:rPr>
            </w:pPr>
            <w:r>
              <w:rPr>
                <w:rFonts w:ascii="Calibri"/>
                <w:spacing w:val="-1"/>
                <w:sz w:val="18"/>
              </w:rPr>
              <w:t>408,473,052.88</w:t>
            </w:r>
          </w:p>
        </w:tc>
        <w:tc>
          <w:tcPr>
            <w:tcW w:w="1510" w:type="dxa"/>
            <w:tcBorders>
              <w:top w:val="nil" w:sz="6" w:space="0" w:color="auto"/>
              <w:left w:val="single" w:sz="4" w:space="0" w:color="000000"/>
              <w:bottom w:val="single" w:sz="12" w:space="0" w:color="000000"/>
              <w:right w:val="nil" w:sz="6" w:space="0" w:color="auto"/>
            </w:tcBorders>
          </w:tcPr>
          <w:p>
            <w:pPr>
              <w:pStyle w:val="TableParagraph"/>
              <w:spacing w:line="240" w:lineRule="auto" w:before="96"/>
              <w:ind w:right="105"/>
              <w:jc w:val="right"/>
              <w:rPr>
                <w:rFonts w:ascii="Calibri" w:hAnsi="Calibri" w:cs="Calibri" w:eastAsia="Calibri" w:hint="default"/>
                <w:sz w:val="18"/>
                <w:szCs w:val="18"/>
              </w:rPr>
            </w:pPr>
            <w:r>
              <w:rPr>
                <w:rFonts w:ascii="Calibri"/>
                <w:spacing w:val="-1"/>
                <w:sz w:val="18"/>
              </w:rPr>
              <w:t>278,949,752.93</w:t>
            </w:r>
          </w:p>
        </w:tc>
      </w:tr>
    </w:tbl>
    <w:p>
      <w:pPr>
        <w:spacing w:line="240" w:lineRule="auto" w:before="8"/>
        <w:rPr>
          <w:rFonts w:ascii="宋体" w:hAnsi="宋体" w:cs="宋体" w:eastAsia="宋体" w:hint="default"/>
          <w:b/>
          <w:bCs/>
          <w:sz w:val="32"/>
          <w:szCs w:val="32"/>
        </w:rPr>
      </w:pPr>
    </w:p>
    <w:p>
      <w:pPr>
        <w:tabs>
          <w:tab w:pos="3055" w:val="left" w:leader="none"/>
        </w:tabs>
        <w:spacing w:before="0"/>
        <w:ind w:left="2518" w:right="1679" w:firstLine="0"/>
        <w:jc w:val="left"/>
        <w:rPr>
          <w:rFonts w:ascii="宋体" w:hAnsi="宋体" w:cs="宋体" w:eastAsia="宋体" w:hint="default"/>
          <w:sz w:val="21"/>
          <w:szCs w:val="21"/>
        </w:rPr>
      </w:pPr>
      <w:r>
        <w:rPr/>
        <w:pict>
          <v:group style="position:absolute;margin-left:120.5pt;margin-top:-87.126373pt;width:387.8pt;height:.5pt;mso-position-horizontal-relative:page;mso-position-vertical-relative:paragraph;z-index:-1133248" coordorigin="2410,-1743" coordsize="7756,10">
            <v:shape style="position:absolute;left:2410;top:-1743;width:4518;height:10" type="#_x0000_t75" stroked="false">
              <v:imagedata r:id="rId556" o:title=""/>
            </v:shape>
            <v:shape style="position:absolute;left:6923;top:-1743;width:3243;height:10" type="#_x0000_t75" stroked="false">
              <v:imagedata r:id="rId553" o:title=""/>
            </v:shape>
            <w10:wrap type="none"/>
          </v:group>
        </w:pict>
      </w:r>
      <w:r>
        <w:rPr/>
        <w:pict>
          <v:group style="position:absolute;margin-left:120.5pt;margin-top:-65.856316pt;width:387.8pt;height:.5pt;mso-position-horizontal-relative:page;mso-position-vertical-relative:paragraph;z-index:-1133224" coordorigin="2410,-1317" coordsize="7756,10">
            <v:shape style="position:absolute;left:2410;top:-1317;width:4518;height:10" type="#_x0000_t75" stroked="false">
              <v:imagedata r:id="rId556" o:title=""/>
            </v:shape>
            <v:shape style="position:absolute;left:6923;top:-1317;width:3243;height:10" type="#_x0000_t75" stroked="false">
              <v:imagedata r:id="rId553" o:title=""/>
            </v:shape>
            <w10:wrap type="none"/>
          </v:group>
        </w:pict>
      </w:r>
      <w:r>
        <w:rPr/>
        <w:pict>
          <v:group style="position:absolute;margin-left:120.5pt;margin-top:-44.736313pt;width:387.8pt;height:.5pt;mso-position-horizontal-relative:page;mso-position-vertical-relative:paragraph;z-index:-1133200" coordorigin="2410,-895" coordsize="7756,10">
            <v:shape style="position:absolute;left:2410;top:-895;width:4518;height:10" type="#_x0000_t75" stroked="false">
              <v:imagedata r:id="rId556" o:title=""/>
            </v:shape>
            <v:shape style="position:absolute;left:6923;top:-895;width:3243;height:10" type="#_x0000_t75" stroked="false">
              <v:imagedata r:id="rId553" o:title=""/>
            </v:shape>
            <w10:wrap type="none"/>
          </v:group>
        </w:pict>
      </w:r>
      <w:r>
        <w:rPr/>
        <w:pict>
          <v:group style="position:absolute;margin-left:351.910004pt;margin-top:17.303665pt;width:.6pt;height:146.9pt;mso-position-horizontal-relative:page;mso-position-vertical-relative:paragraph;z-index:-1133176" coordorigin="7038,346" coordsize="12,2938">
            <v:shape style="position:absolute;left:7041;top:346;width:10;height:2" type="#_x0000_t75" stroked="false">
              <v:imagedata r:id="rId551" o:title=""/>
            </v:shape>
            <v:group style="position:absolute;left:7041;top:368;width:10;height:20" coordorigin="7041,368" coordsize="10,20">
              <v:shape style="position:absolute;left:7041;top:368;width:10;height:20" coordorigin="7041,368" coordsize="10,20" path="m7041,387l7050,387,7050,368,7041,368,7041,387xe" filled="true" fillcolor="#000000" stroked="false">
                <v:path arrowok="t"/>
                <v:fill type="solid"/>
              </v:shape>
            </v:group>
            <v:group style="position:absolute;left:7041;top:387;width:10;height:20" coordorigin="7041,387" coordsize="10,20">
              <v:shape style="position:absolute;left:7041;top:387;width:10;height:20" coordorigin="7041,387" coordsize="10,20" path="m7041,406l7050,406,7050,387,7041,387,7041,406xe" filled="true" fillcolor="#000000" stroked="false">
                <v:path arrowok="t"/>
                <v:fill type="solid"/>
              </v:shape>
            </v:group>
            <v:group style="position:absolute;left:7041;top:406;width:10;height:20" coordorigin="7041,406" coordsize="10,20">
              <v:shape style="position:absolute;left:7041;top:406;width:10;height:20" coordorigin="7041,406" coordsize="10,20" path="m7041,425l7050,425,7050,406,7041,406,7041,425xe" filled="true" fillcolor="#000000" stroked="false">
                <v:path arrowok="t"/>
                <v:fill type="solid"/>
              </v:shape>
            </v:group>
            <v:group style="position:absolute;left:7041;top:425;width:10;height:20" coordorigin="7041,425" coordsize="10,20">
              <v:shape style="position:absolute;left:7041;top:425;width:10;height:20" coordorigin="7041,425" coordsize="10,20" path="m7041,444l7050,444,7050,425,7041,425,7041,444xe" filled="true" fillcolor="#000000" stroked="false">
                <v:path arrowok="t"/>
                <v:fill type="solid"/>
              </v:shape>
            </v:group>
            <v:group style="position:absolute;left:7041;top:444;width:10;height:20" coordorigin="7041,444" coordsize="10,20">
              <v:shape style="position:absolute;left:7041;top:444;width:10;height:20" coordorigin="7041,444" coordsize="10,20" path="m7041,464l7050,464,7050,444,7041,444,7041,464xe" filled="true" fillcolor="#000000" stroked="false">
                <v:path arrowok="t"/>
                <v:fill type="solid"/>
              </v:shape>
            </v:group>
            <v:group style="position:absolute;left:7041;top:464;width:10;height:20" coordorigin="7041,464" coordsize="10,20">
              <v:shape style="position:absolute;left:7041;top:464;width:10;height:20" coordorigin="7041,464" coordsize="10,20" path="m7041,483l7050,483,7050,464,7041,464,7041,483xe" filled="true" fillcolor="#000000" stroked="false">
                <v:path arrowok="t"/>
                <v:fill type="solid"/>
              </v:shape>
            </v:group>
            <v:group style="position:absolute;left:7041;top:483;width:10;height:20" coordorigin="7041,483" coordsize="10,20">
              <v:shape style="position:absolute;left:7041;top:483;width:10;height:20" coordorigin="7041,483" coordsize="10,20" path="m7041,502l7050,502,7050,483,7041,483,7041,502xe" filled="true" fillcolor="#000000" stroked="false">
                <v:path arrowok="t"/>
                <v:fill type="solid"/>
              </v:shape>
            </v:group>
            <v:group style="position:absolute;left:7041;top:502;width:10;height:20" coordorigin="7041,502" coordsize="10,20">
              <v:shape style="position:absolute;left:7041;top:502;width:10;height:20" coordorigin="7041,502" coordsize="10,20" path="m7041,521l7050,521,7050,502,7041,502,7041,521xe" filled="true" fillcolor="#000000" stroked="false">
                <v:path arrowok="t"/>
                <v:fill type="solid"/>
              </v:shape>
            </v:group>
            <v:group style="position:absolute;left:7041;top:521;width:10;height:20" coordorigin="7041,521" coordsize="10,20">
              <v:shape style="position:absolute;left:7041;top:521;width:10;height:20" coordorigin="7041,521" coordsize="10,20" path="m7041,540l7050,540,7050,521,7041,521,7041,540xe" filled="true" fillcolor="#000000" stroked="false">
                <v:path arrowok="t"/>
                <v:fill type="solid"/>
              </v:shape>
            </v:group>
            <v:group style="position:absolute;left:7041;top:540;width:10;height:20" coordorigin="7041,540" coordsize="10,20">
              <v:shape style="position:absolute;left:7041;top:540;width:10;height:20" coordorigin="7041,540" coordsize="10,20" path="m7041,560l7050,560,7050,540,7041,540,7041,560xe" filled="true" fillcolor="#000000" stroked="false">
                <v:path arrowok="t"/>
                <v:fill type="solid"/>
              </v:shape>
            </v:group>
            <v:group style="position:absolute;left:7041;top:560;width:10;height:20" coordorigin="7041,560" coordsize="10,20">
              <v:shape style="position:absolute;left:7041;top:560;width:10;height:20" coordorigin="7041,560" coordsize="10,20" path="m7041,579l7050,579,7050,560,7041,560,7041,579xe" filled="true" fillcolor="#000000" stroked="false">
                <v:path arrowok="t"/>
                <v:fill type="solid"/>
              </v:shape>
            </v:group>
            <v:group style="position:absolute;left:7041;top:579;width:10;height:20" coordorigin="7041,579" coordsize="10,20">
              <v:shape style="position:absolute;left:7041;top:579;width:10;height:20" coordorigin="7041,579" coordsize="10,20" path="m7041,598l7050,598,7050,579,7041,579,7041,598xe" filled="true" fillcolor="#000000" stroked="false">
                <v:path arrowok="t"/>
                <v:fill type="solid"/>
              </v:shape>
            </v:group>
            <v:group style="position:absolute;left:7041;top:598;width:10;height:20" coordorigin="7041,598" coordsize="10,20">
              <v:shape style="position:absolute;left:7041;top:598;width:10;height:20" coordorigin="7041,598" coordsize="10,20" path="m7041,617l7050,617,7050,598,7041,598,7041,617xe" filled="true" fillcolor="#000000" stroked="false">
                <v:path arrowok="t"/>
                <v:fill type="solid"/>
              </v:shape>
            </v:group>
            <v:group style="position:absolute;left:7041;top:617;width:10;height:20" coordorigin="7041,617" coordsize="10,20">
              <v:shape style="position:absolute;left:7041;top:617;width:10;height:20" coordorigin="7041,617" coordsize="10,20" path="m7041,636l7050,636,7050,617,7041,617,7041,636xe" filled="true" fillcolor="#000000" stroked="false">
                <v:path arrowok="t"/>
                <v:fill type="solid"/>
              </v:shape>
            </v:group>
            <v:group style="position:absolute;left:7041;top:636;width:10;height:20" coordorigin="7041,636" coordsize="10,20">
              <v:shape style="position:absolute;left:7041;top:636;width:10;height:20" coordorigin="7041,636" coordsize="10,20" path="m7041,656l7050,656,7050,636,7041,636,7041,656xe" filled="true" fillcolor="#000000" stroked="false">
                <v:path arrowok="t"/>
                <v:fill type="solid"/>
              </v:shape>
            </v:group>
            <v:group style="position:absolute;left:7041;top:656;width:10;height:20" coordorigin="7041,656" coordsize="10,20">
              <v:shape style="position:absolute;left:7041;top:656;width:10;height:20" coordorigin="7041,656" coordsize="10,20" path="m7041,675l7050,675,7050,656,7041,656,7041,675xe" filled="true" fillcolor="#000000" stroked="false">
                <v:path arrowok="t"/>
                <v:fill type="solid"/>
              </v:shape>
              <v:shape style="position:absolute;left:7038;top:708;width:2;height:10" type="#_x0000_t75" stroked="false">
                <v:imagedata r:id="rId566" o:title=""/>
              </v:shape>
            </v:group>
            <v:group style="position:absolute;left:7041;top:737;width:10;height:20" coordorigin="7041,737" coordsize="10,20">
              <v:shape style="position:absolute;left:7041;top:737;width:10;height:20" coordorigin="7041,737" coordsize="10,20" path="m7041,756l7050,756,7050,737,7041,737,7041,756xe" filled="true" fillcolor="#000000" stroked="false">
                <v:path arrowok="t"/>
                <v:fill type="solid"/>
              </v:shape>
            </v:group>
            <v:group style="position:absolute;left:7041;top:756;width:10;height:20" coordorigin="7041,756" coordsize="10,20">
              <v:shape style="position:absolute;left:7041;top:756;width:10;height:20" coordorigin="7041,756" coordsize="10,20" path="m7041,776l7050,776,7050,756,7041,756,7041,776xe" filled="true" fillcolor="#000000" stroked="false">
                <v:path arrowok="t"/>
                <v:fill type="solid"/>
              </v:shape>
            </v:group>
            <v:group style="position:absolute;left:7041;top:776;width:10;height:20" coordorigin="7041,776" coordsize="10,20">
              <v:shape style="position:absolute;left:7041;top:776;width:10;height:20" coordorigin="7041,776" coordsize="10,20" path="m7041,795l7050,795,7050,776,7041,776,7041,795xe" filled="true" fillcolor="#000000" stroked="false">
                <v:path arrowok="t"/>
                <v:fill type="solid"/>
              </v:shape>
            </v:group>
            <v:group style="position:absolute;left:7041;top:795;width:10;height:20" coordorigin="7041,795" coordsize="10,20">
              <v:shape style="position:absolute;left:7041;top:795;width:10;height:20" coordorigin="7041,795" coordsize="10,20" path="m7041,814l7050,814,7050,795,7041,795,7041,814xe" filled="true" fillcolor="#000000" stroked="false">
                <v:path arrowok="t"/>
                <v:fill type="solid"/>
              </v:shape>
            </v:group>
            <v:group style="position:absolute;left:7041;top:814;width:10;height:20" coordorigin="7041,814" coordsize="10,20">
              <v:shape style="position:absolute;left:7041;top:814;width:10;height:20" coordorigin="7041,814" coordsize="10,20" path="m7041,833l7050,833,7050,814,7041,814,7041,833xe" filled="true" fillcolor="#000000" stroked="false">
                <v:path arrowok="t"/>
                <v:fill type="solid"/>
              </v:shape>
            </v:group>
            <v:group style="position:absolute;left:7041;top:833;width:10;height:20" coordorigin="7041,833" coordsize="10,20">
              <v:shape style="position:absolute;left:7041;top:833;width:10;height:20" coordorigin="7041,833" coordsize="10,20" path="m7041,852l7050,852,7050,833,7041,833,7041,852xe" filled="true" fillcolor="#000000" stroked="false">
                <v:path arrowok="t"/>
                <v:fill type="solid"/>
              </v:shape>
            </v:group>
            <v:group style="position:absolute;left:7041;top:852;width:10;height:20" coordorigin="7041,852" coordsize="10,20">
              <v:shape style="position:absolute;left:7041;top:852;width:10;height:20" coordorigin="7041,852" coordsize="10,20" path="m7041,872l7050,872,7050,852,7041,852,7041,872xe" filled="true" fillcolor="#000000" stroked="false">
                <v:path arrowok="t"/>
                <v:fill type="solid"/>
              </v:shape>
            </v:group>
            <v:group style="position:absolute;left:7041;top:872;width:10;height:20" coordorigin="7041,872" coordsize="10,20">
              <v:shape style="position:absolute;left:7041;top:872;width:10;height:20" coordorigin="7041,872" coordsize="10,20" path="m7041,891l7050,891,7050,872,7041,872,7041,891xe" filled="true" fillcolor="#000000" stroked="false">
                <v:path arrowok="t"/>
                <v:fill type="solid"/>
              </v:shape>
            </v:group>
            <v:group style="position:absolute;left:7041;top:891;width:10;height:20" coordorigin="7041,891" coordsize="10,20">
              <v:shape style="position:absolute;left:7041;top:891;width:10;height:20" coordorigin="7041,891" coordsize="10,20" path="m7041,910l7050,910,7050,891,7041,891,7041,910xe" filled="true" fillcolor="#000000" stroked="false">
                <v:path arrowok="t"/>
                <v:fill type="solid"/>
              </v:shape>
            </v:group>
            <v:group style="position:absolute;left:7041;top:910;width:10;height:20" coordorigin="7041,910" coordsize="10,20">
              <v:shape style="position:absolute;left:7041;top:910;width:10;height:20" coordorigin="7041,910" coordsize="10,20" path="m7041,929l7050,929,7050,910,7041,910,7041,929xe" filled="true" fillcolor="#000000" stroked="false">
                <v:path arrowok="t"/>
                <v:fill type="solid"/>
              </v:shape>
            </v:group>
            <v:group style="position:absolute;left:7041;top:929;width:10;height:20" coordorigin="7041,929" coordsize="10,20">
              <v:shape style="position:absolute;left:7041;top:929;width:10;height:20" coordorigin="7041,929" coordsize="10,20" path="m7041,948l7050,948,7050,929,7041,929,7041,948xe" filled="true" fillcolor="#000000" stroked="false">
                <v:path arrowok="t"/>
                <v:fill type="solid"/>
              </v:shape>
            </v:group>
            <v:group style="position:absolute;left:7041;top:948;width:10;height:20" coordorigin="7041,948" coordsize="10,20">
              <v:shape style="position:absolute;left:7041;top:948;width:10;height:20" coordorigin="7041,948" coordsize="10,20" path="m7041,968l7050,968,7050,948,7041,948,7041,968xe" filled="true" fillcolor="#000000" stroked="false">
                <v:path arrowok="t"/>
                <v:fill type="solid"/>
              </v:shape>
            </v:group>
            <v:group style="position:absolute;left:7041;top:968;width:10;height:20" coordorigin="7041,968" coordsize="10,20">
              <v:shape style="position:absolute;left:7041;top:968;width:10;height:20" coordorigin="7041,968" coordsize="10,20" path="m7041,987l7050,987,7050,968,7041,968,7041,987xe" filled="true" fillcolor="#000000" stroked="false">
                <v:path arrowok="t"/>
                <v:fill type="solid"/>
              </v:shape>
            </v:group>
            <v:group style="position:absolute;left:7041;top:987;width:10;height:20" coordorigin="7041,987" coordsize="10,20">
              <v:shape style="position:absolute;left:7041;top:987;width:10;height:20" coordorigin="7041,987" coordsize="10,20" path="m7041,1006l7050,1006,7050,987,7041,987,7041,1006xe" filled="true" fillcolor="#000000" stroked="false">
                <v:path arrowok="t"/>
                <v:fill type="solid"/>
              </v:shape>
            </v:group>
            <v:group style="position:absolute;left:7041;top:1006;width:10;height:20" coordorigin="7041,1006" coordsize="10,20">
              <v:shape style="position:absolute;left:7041;top:1006;width:10;height:20" coordorigin="7041,1006" coordsize="10,20" path="m7041,1025l7050,1025,7050,1006,7041,1006,7041,1025xe" filled="true" fillcolor="#000000" stroked="false">
                <v:path arrowok="t"/>
                <v:fill type="solid"/>
              </v:shape>
            </v:group>
            <v:group style="position:absolute;left:7041;top:1025;width:10;height:20" coordorigin="7041,1025" coordsize="10,20">
              <v:shape style="position:absolute;left:7041;top:1025;width:10;height:20" coordorigin="7041,1025" coordsize="10,20" path="m7041,1044l7050,1044,7050,1025,7041,1025,7041,1044xe" filled="true" fillcolor="#000000" stroked="false">
                <v:path arrowok="t"/>
                <v:fill type="solid"/>
              </v:shape>
              <v:shape style="position:absolute;left:7038;top:1078;width:2;height:10" type="#_x0000_t75" stroked="false">
                <v:imagedata r:id="rId566" o:title=""/>
              </v:shape>
            </v:group>
            <v:group style="position:absolute;left:7041;top:1107;width:10;height:20" coordorigin="7041,1107" coordsize="10,20">
              <v:shape style="position:absolute;left:7041;top:1107;width:10;height:20" coordorigin="7041,1107" coordsize="10,20" path="m7041,1126l7050,1126,7050,1107,7041,1107,7041,1126xe" filled="true" fillcolor="#000000" stroked="false">
                <v:path arrowok="t"/>
                <v:fill type="solid"/>
              </v:shape>
            </v:group>
            <v:group style="position:absolute;left:7041;top:1126;width:10;height:20" coordorigin="7041,1126" coordsize="10,20">
              <v:shape style="position:absolute;left:7041;top:1126;width:10;height:20" coordorigin="7041,1126" coordsize="10,20" path="m7041,1145l7050,1145,7050,1126,7041,1126,7041,1145xe" filled="true" fillcolor="#000000" stroked="false">
                <v:path arrowok="t"/>
                <v:fill type="solid"/>
              </v:shape>
            </v:group>
            <v:group style="position:absolute;left:7041;top:1145;width:10;height:20" coordorigin="7041,1145" coordsize="10,20">
              <v:shape style="position:absolute;left:7041;top:1145;width:10;height:20" coordorigin="7041,1145" coordsize="10,20" path="m7041,1164l7050,1164,7050,1145,7041,1145,7041,1164xe" filled="true" fillcolor="#000000" stroked="false">
                <v:path arrowok="t"/>
                <v:fill type="solid"/>
              </v:shape>
            </v:group>
            <v:group style="position:absolute;left:7041;top:1164;width:10;height:20" coordorigin="7041,1164" coordsize="10,20">
              <v:shape style="position:absolute;left:7041;top:1164;width:10;height:20" coordorigin="7041,1164" coordsize="10,20" path="m7041,1184l7050,1184,7050,1164,7041,1164,7041,1184xe" filled="true" fillcolor="#000000" stroked="false">
                <v:path arrowok="t"/>
                <v:fill type="solid"/>
              </v:shape>
            </v:group>
            <v:group style="position:absolute;left:7041;top:1184;width:10;height:20" coordorigin="7041,1184" coordsize="10,20">
              <v:shape style="position:absolute;left:7041;top:1184;width:10;height:20" coordorigin="7041,1184" coordsize="10,20" path="m7041,1203l7050,1203,7050,1184,7041,1184,7041,1203xe" filled="true" fillcolor="#000000" stroked="false">
                <v:path arrowok="t"/>
                <v:fill type="solid"/>
              </v:shape>
            </v:group>
            <v:group style="position:absolute;left:7041;top:1203;width:10;height:20" coordorigin="7041,1203" coordsize="10,20">
              <v:shape style="position:absolute;left:7041;top:1203;width:10;height:20" coordorigin="7041,1203" coordsize="10,20" path="m7041,1222l7050,1222,7050,1203,7041,1203,7041,1222xe" filled="true" fillcolor="#000000" stroked="false">
                <v:path arrowok="t"/>
                <v:fill type="solid"/>
              </v:shape>
            </v:group>
            <v:group style="position:absolute;left:7041;top:1222;width:10;height:20" coordorigin="7041,1222" coordsize="10,20">
              <v:shape style="position:absolute;left:7041;top:1222;width:10;height:20" coordorigin="7041,1222" coordsize="10,20" path="m7041,1241l7050,1241,7050,1222,7041,1222,7041,1241xe" filled="true" fillcolor="#000000" stroked="false">
                <v:path arrowok="t"/>
                <v:fill type="solid"/>
              </v:shape>
            </v:group>
            <v:group style="position:absolute;left:7041;top:1241;width:10;height:20" coordorigin="7041,1241" coordsize="10,20">
              <v:shape style="position:absolute;left:7041;top:1241;width:10;height:20" coordorigin="7041,1241" coordsize="10,20" path="m7041,1260l7050,1260,7050,1241,7041,1241,7041,1260xe" filled="true" fillcolor="#000000" stroked="false">
                <v:path arrowok="t"/>
                <v:fill type="solid"/>
              </v:shape>
            </v:group>
            <v:group style="position:absolute;left:7041;top:1260;width:10;height:20" coordorigin="7041,1260" coordsize="10,20">
              <v:shape style="position:absolute;left:7041;top:1260;width:10;height:20" coordorigin="7041,1260" coordsize="10,20" path="m7041,1280l7050,1280,7050,1260,7041,1260,7041,1280xe" filled="true" fillcolor="#000000" stroked="false">
                <v:path arrowok="t"/>
                <v:fill type="solid"/>
              </v:shape>
            </v:group>
            <v:group style="position:absolute;left:7041;top:1280;width:10;height:20" coordorigin="7041,1280" coordsize="10,20">
              <v:shape style="position:absolute;left:7041;top:1280;width:10;height:20" coordorigin="7041,1280" coordsize="10,20" path="m7041,1299l7050,1299,7050,1280,7041,1280,7041,1299xe" filled="true" fillcolor="#000000" stroked="false">
                <v:path arrowok="t"/>
                <v:fill type="solid"/>
              </v:shape>
            </v:group>
            <v:group style="position:absolute;left:7041;top:1299;width:10;height:20" coordorigin="7041,1299" coordsize="10,20">
              <v:shape style="position:absolute;left:7041;top:1299;width:10;height:20" coordorigin="7041,1299" coordsize="10,20" path="m7041,1318l7050,1318,7050,1299,7041,1299,7041,1318xe" filled="true" fillcolor="#000000" stroked="false">
                <v:path arrowok="t"/>
                <v:fill type="solid"/>
              </v:shape>
            </v:group>
            <v:group style="position:absolute;left:7041;top:1318;width:10;height:20" coordorigin="7041,1318" coordsize="10,20">
              <v:shape style="position:absolute;left:7041;top:1318;width:10;height:20" coordorigin="7041,1318" coordsize="10,20" path="m7041,1337l7050,1337,7050,1318,7041,1318,7041,1337xe" filled="true" fillcolor="#000000" stroked="false">
                <v:path arrowok="t"/>
                <v:fill type="solid"/>
              </v:shape>
            </v:group>
            <v:group style="position:absolute;left:7041;top:1337;width:10;height:20" coordorigin="7041,1337" coordsize="10,20">
              <v:shape style="position:absolute;left:7041;top:1337;width:10;height:20" coordorigin="7041,1337" coordsize="10,20" path="m7041,1356l7050,1356,7050,1337,7041,1337,7041,1356xe" filled="true" fillcolor="#000000" stroked="false">
                <v:path arrowok="t"/>
                <v:fill type="solid"/>
              </v:shape>
            </v:group>
            <v:group style="position:absolute;left:7041;top:1356;width:10;height:20" coordorigin="7041,1356" coordsize="10,20">
              <v:shape style="position:absolute;left:7041;top:1356;width:10;height:20" coordorigin="7041,1356" coordsize="10,20" path="m7041,1376l7050,1376,7050,1356,7041,1356,7041,1376xe" filled="true" fillcolor="#000000" stroked="false">
                <v:path arrowok="t"/>
                <v:fill type="solid"/>
              </v:shape>
            </v:group>
            <v:group style="position:absolute;left:7041;top:1376;width:10;height:20" coordorigin="7041,1376" coordsize="10,20">
              <v:shape style="position:absolute;left:7041;top:1376;width:10;height:20" coordorigin="7041,1376" coordsize="10,20" path="m7041,1395l7050,1395,7050,1376,7041,1376,7041,1395xe" filled="true" fillcolor="#000000" stroked="false">
                <v:path arrowok="t"/>
                <v:fill type="solid"/>
              </v:shape>
            </v:group>
            <v:group style="position:absolute;left:7041;top:1395;width:10;height:20" coordorigin="7041,1395" coordsize="10,20">
              <v:shape style="position:absolute;left:7041;top:1395;width:10;height:20" coordorigin="7041,1395" coordsize="10,20" path="m7041,1414l7050,1414,7050,1395,7041,1395,7041,1414xe" filled="true" fillcolor="#000000" stroked="false">
                <v:path arrowok="t"/>
                <v:fill type="solid"/>
              </v:shape>
              <v:shape style="position:absolute;left:7038;top:1448;width:2;height:10" type="#_x0000_t75" stroked="false">
                <v:imagedata r:id="rId566" o:title=""/>
              </v:shape>
            </v:group>
            <v:group style="position:absolute;left:7041;top:1476;width:10;height:20" coordorigin="7041,1476" coordsize="10,20">
              <v:shape style="position:absolute;left:7041;top:1476;width:10;height:20" coordorigin="7041,1476" coordsize="10,20" path="m7041,1496l7050,1496,7050,1476,7041,1476,7041,1496xe" filled="true" fillcolor="#000000" stroked="false">
                <v:path arrowok="t"/>
                <v:fill type="solid"/>
              </v:shape>
            </v:group>
            <v:group style="position:absolute;left:7041;top:1496;width:10;height:20" coordorigin="7041,1496" coordsize="10,20">
              <v:shape style="position:absolute;left:7041;top:1496;width:10;height:20" coordorigin="7041,1496" coordsize="10,20" path="m7041,1515l7050,1515,7050,1496,7041,1496,7041,1515xe" filled="true" fillcolor="#000000" stroked="false">
                <v:path arrowok="t"/>
                <v:fill type="solid"/>
              </v:shape>
            </v:group>
            <v:group style="position:absolute;left:7041;top:1515;width:10;height:20" coordorigin="7041,1515" coordsize="10,20">
              <v:shape style="position:absolute;left:7041;top:1515;width:10;height:20" coordorigin="7041,1515" coordsize="10,20" path="m7041,1534l7050,1534,7050,1515,7041,1515,7041,1534xe" filled="true" fillcolor="#000000" stroked="false">
                <v:path arrowok="t"/>
                <v:fill type="solid"/>
              </v:shape>
            </v:group>
            <v:group style="position:absolute;left:7041;top:1534;width:10;height:20" coordorigin="7041,1534" coordsize="10,20">
              <v:shape style="position:absolute;left:7041;top:1534;width:10;height:20" coordorigin="7041,1534" coordsize="10,20" path="m7041,1553l7050,1553,7050,1534,7041,1534,7041,1553xe" filled="true" fillcolor="#000000" stroked="false">
                <v:path arrowok="t"/>
                <v:fill type="solid"/>
              </v:shape>
            </v:group>
            <v:group style="position:absolute;left:7041;top:1553;width:10;height:20" coordorigin="7041,1553" coordsize="10,20">
              <v:shape style="position:absolute;left:7041;top:1553;width:10;height:20" coordorigin="7041,1553" coordsize="10,20" path="m7041,1572l7050,1572,7050,1553,7041,1553,7041,1572xe" filled="true" fillcolor="#000000" stroked="false">
                <v:path arrowok="t"/>
                <v:fill type="solid"/>
              </v:shape>
            </v:group>
            <v:group style="position:absolute;left:7041;top:1572;width:10;height:20" coordorigin="7041,1572" coordsize="10,20">
              <v:shape style="position:absolute;left:7041;top:1572;width:10;height:20" coordorigin="7041,1572" coordsize="10,20" path="m7041,1592l7050,1592,7050,1572,7041,1572,7041,1592xe" filled="true" fillcolor="#000000" stroked="false">
                <v:path arrowok="t"/>
                <v:fill type="solid"/>
              </v:shape>
            </v:group>
            <v:group style="position:absolute;left:7041;top:1592;width:10;height:20" coordorigin="7041,1592" coordsize="10,20">
              <v:shape style="position:absolute;left:7041;top:1592;width:10;height:20" coordorigin="7041,1592" coordsize="10,20" path="m7041,1611l7050,1611,7050,1592,7041,1592,7041,1611xe" filled="true" fillcolor="#000000" stroked="false">
                <v:path arrowok="t"/>
                <v:fill type="solid"/>
              </v:shape>
            </v:group>
            <v:group style="position:absolute;left:7041;top:1611;width:10;height:20" coordorigin="7041,1611" coordsize="10,20">
              <v:shape style="position:absolute;left:7041;top:1611;width:10;height:20" coordorigin="7041,1611" coordsize="10,20" path="m7041,1630l7050,1630,7050,1611,7041,1611,7041,1630xe" filled="true" fillcolor="#000000" stroked="false">
                <v:path arrowok="t"/>
                <v:fill type="solid"/>
              </v:shape>
            </v:group>
            <v:group style="position:absolute;left:7041;top:1630;width:10;height:20" coordorigin="7041,1630" coordsize="10,20">
              <v:shape style="position:absolute;left:7041;top:1630;width:10;height:20" coordorigin="7041,1630" coordsize="10,20" path="m7041,1649l7050,1649,7050,1630,7041,1630,7041,1649xe" filled="true" fillcolor="#000000" stroked="false">
                <v:path arrowok="t"/>
                <v:fill type="solid"/>
              </v:shape>
            </v:group>
            <v:group style="position:absolute;left:7041;top:1649;width:10;height:20" coordorigin="7041,1649" coordsize="10,20">
              <v:shape style="position:absolute;left:7041;top:1649;width:10;height:20" coordorigin="7041,1649" coordsize="10,20" path="m7041,1668l7050,1668,7050,1649,7041,1649,7041,1668xe" filled="true" fillcolor="#000000" stroked="false">
                <v:path arrowok="t"/>
                <v:fill type="solid"/>
              </v:shape>
            </v:group>
            <v:group style="position:absolute;left:7041;top:1668;width:10;height:20" coordorigin="7041,1668" coordsize="10,20">
              <v:shape style="position:absolute;left:7041;top:1668;width:10;height:20" coordorigin="7041,1668" coordsize="10,20" path="m7041,1688l7050,1688,7050,1668,7041,1668,7041,1688xe" filled="true" fillcolor="#000000" stroked="false">
                <v:path arrowok="t"/>
                <v:fill type="solid"/>
              </v:shape>
            </v:group>
            <v:group style="position:absolute;left:7041;top:1688;width:10;height:20" coordorigin="7041,1688" coordsize="10,20">
              <v:shape style="position:absolute;left:7041;top:1688;width:10;height:20" coordorigin="7041,1688" coordsize="10,20" path="m7041,1707l7050,1707,7050,1688,7041,1688,7041,1707xe" filled="true" fillcolor="#000000" stroked="false">
                <v:path arrowok="t"/>
                <v:fill type="solid"/>
              </v:shape>
            </v:group>
            <v:group style="position:absolute;left:7041;top:1707;width:10;height:20" coordorigin="7041,1707" coordsize="10,20">
              <v:shape style="position:absolute;left:7041;top:1707;width:10;height:20" coordorigin="7041,1707" coordsize="10,20" path="m7041,1726l7050,1726,7050,1707,7041,1707,7041,1726xe" filled="true" fillcolor="#000000" stroked="false">
                <v:path arrowok="t"/>
                <v:fill type="solid"/>
              </v:shape>
            </v:group>
            <v:group style="position:absolute;left:7041;top:1726;width:10;height:20" coordorigin="7041,1726" coordsize="10,20">
              <v:shape style="position:absolute;left:7041;top:1726;width:10;height:20" coordorigin="7041,1726" coordsize="10,20" path="m7041,1745l7050,1745,7050,1726,7041,1726,7041,1745xe" filled="true" fillcolor="#000000" stroked="false">
                <v:path arrowok="t"/>
                <v:fill type="solid"/>
              </v:shape>
            </v:group>
            <v:group style="position:absolute;left:7041;top:1745;width:10;height:20" coordorigin="7041,1745" coordsize="10,20">
              <v:shape style="position:absolute;left:7041;top:1745;width:10;height:20" coordorigin="7041,1745" coordsize="10,20" path="m7041,1764l7050,1764,7050,1745,7041,1745,7041,1764xe" filled="true" fillcolor="#000000" stroked="false">
                <v:path arrowok="t"/>
                <v:fill type="solid"/>
              </v:shape>
            </v:group>
            <v:group style="position:absolute;left:7041;top:1764;width:10;height:20" coordorigin="7041,1764" coordsize="10,20">
              <v:shape style="position:absolute;left:7041;top:1764;width:10;height:20" coordorigin="7041,1764" coordsize="10,20" path="m7041,1784l7050,1784,7050,1764,7041,1764,7041,1784xe" filled="true" fillcolor="#000000" stroked="false">
                <v:path arrowok="t"/>
                <v:fill type="solid"/>
              </v:shape>
              <v:shape style="position:absolute;left:7038;top:1817;width:2;height:10" type="#_x0000_t75" stroked="false">
                <v:imagedata r:id="rId566" o:title=""/>
              </v:shape>
            </v:group>
            <v:group style="position:absolute;left:7041;top:1846;width:10;height:20" coordorigin="7041,1846" coordsize="10,20">
              <v:shape style="position:absolute;left:7041;top:1846;width:10;height:20" coordorigin="7041,1846" coordsize="10,20" path="m7041,1865l7050,1865,7050,1846,7041,1846,7041,1865xe" filled="true" fillcolor="#000000" stroked="false">
                <v:path arrowok="t"/>
                <v:fill type="solid"/>
              </v:shape>
            </v:group>
            <v:group style="position:absolute;left:7041;top:1865;width:10;height:20" coordorigin="7041,1865" coordsize="10,20">
              <v:shape style="position:absolute;left:7041;top:1865;width:10;height:20" coordorigin="7041,1865" coordsize="10,20" path="m7041,1884l7050,1884,7050,1865,7041,1865,7041,1884xe" filled="true" fillcolor="#000000" stroked="false">
                <v:path arrowok="t"/>
                <v:fill type="solid"/>
              </v:shape>
            </v:group>
            <v:group style="position:absolute;left:7041;top:1884;width:10;height:20" coordorigin="7041,1884" coordsize="10,20">
              <v:shape style="position:absolute;left:7041;top:1884;width:10;height:20" coordorigin="7041,1884" coordsize="10,20" path="m7041,1904l7050,1904,7050,1884,7041,1884,7041,1904xe" filled="true" fillcolor="#000000" stroked="false">
                <v:path arrowok="t"/>
                <v:fill type="solid"/>
              </v:shape>
            </v:group>
            <v:group style="position:absolute;left:7041;top:1904;width:10;height:20" coordorigin="7041,1904" coordsize="10,20">
              <v:shape style="position:absolute;left:7041;top:1904;width:10;height:20" coordorigin="7041,1904" coordsize="10,20" path="m7041,1923l7050,1923,7050,1904,7041,1904,7041,1923xe" filled="true" fillcolor="#000000" stroked="false">
                <v:path arrowok="t"/>
                <v:fill type="solid"/>
              </v:shape>
            </v:group>
            <v:group style="position:absolute;left:7041;top:1923;width:10;height:20" coordorigin="7041,1923" coordsize="10,20">
              <v:shape style="position:absolute;left:7041;top:1923;width:10;height:20" coordorigin="7041,1923" coordsize="10,20" path="m7041,1942l7050,1942,7050,1923,7041,1923,7041,1942xe" filled="true" fillcolor="#000000" stroked="false">
                <v:path arrowok="t"/>
                <v:fill type="solid"/>
              </v:shape>
            </v:group>
            <v:group style="position:absolute;left:7041;top:1942;width:10;height:20" coordorigin="7041,1942" coordsize="10,20">
              <v:shape style="position:absolute;left:7041;top:1942;width:10;height:20" coordorigin="7041,1942" coordsize="10,20" path="m7041,1961l7050,1961,7050,1942,7041,1942,7041,1961xe" filled="true" fillcolor="#000000" stroked="false">
                <v:path arrowok="t"/>
                <v:fill type="solid"/>
              </v:shape>
            </v:group>
            <v:group style="position:absolute;left:7041;top:1961;width:10;height:20" coordorigin="7041,1961" coordsize="10,20">
              <v:shape style="position:absolute;left:7041;top:1961;width:10;height:20" coordorigin="7041,1961" coordsize="10,20" path="m7041,1980l7050,1980,7050,1961,7041,1961,7041,1980xe" filled="true" fillcolor="#000000" stroked="false">
                <v:path arrowok="t"/>
                <v:fill type="solid"/>
              </v:shape>
            </v:group>
            <v:group style="position:absolute;left:7041;top:1980;width:10;height:20" coordorigin="7041,1980" coordsize="10,20">
              <v:shape style="position:absolute;left:7041;top:1980;width:10;height:20" coordorigin="7041,1980" coordsize="10,20" path="m7041,2000l7050,2000,7050,1980,7041,1980,7041,2000xe" filled="true" fillcolor="#000000" stroked="false">
                <v:path arrowok="t"/>
                <v:fill type="solid"/>
              </v:shape>
            </v:group>
            <v:group style="position:absolute;left:7041;top:2000;width:10;height:20" coordorigin="7041,2000" coordsize="10,20">
              <v:shape style="position:absolute;left:7041;top:2000;width:10;height:20" coordorigin="7041,2000" coordsize="10,20" path="m7041,2019l7050,2019,7050,2000,7041,2000,7041,2019xe" filled="true" fillcolor="#000000" stroked="false">
                <v:path arrowok="t"/>
                <v:fill type="solid"/>
              </v:shape>
            </v:group>
            <v:group style="position:absolute;left:7041;top:2019;width:10;height:20" coordorigin="7041,2019" coordsize="10,20">
              <v:shape style="position:absolute;left:7041;top:2019;width:10;height:20" coordorigin="7041,2019" coordsize="10,20" path="m7041,2038l7050,2038,7050,2019,7041,2019,7041,2038xe" filled="true" fillcolor="#000000" stroked="false">
                <v:path arrowok="t"/>
                <v:fill type="solid"/>
              </v:shape>
            </v:group>
            <v:group style="position:absolute;left:7041;top:2038;width:10;height:20" coordorigin="7041,2038" coordsize="10,20">
              <v:shape style="position:absolute;left:7041;top:2038;width:10;height:20" coordorigin="7041,2038" coordsize="10,20" path="m7041,2057l7050,2057,7050,2038,7041,2038,7041,2057xe" filled="true" fillcolor="#000000" stroked="false">
                <v:path arrowok="t"/>
                <v:fill type="solid"/>
              </v:shape>
            </v:group>
            <v:group style="position:absolute;left:7041;top:2057;width:10;height:20" coordorigin="7041,2057" coordsize="10,20">
              <v:shape style="position:absolute;left:7041;top:2057;width:10;height:20" coordorigin="7041,2057" coordsize="10,20" path="m7041,2076l7050,2076,7050,2057,7041,2057,7041,2076xe" filled="true" fillcolor="#000000" stroked="false">
                <v:path arrowok="t"/>
                <v:fill type="solid"/>
              </v:shape>
            </v:group>
            <v:group style="position:absolute;left:7041;top:2076;width:10;height:20" coordorigin="7041,2076" coordsize="10,20">
              <v:shape style="position:absolute;left:7041;top:2076;width:10;height:20" coordorigin="7041,2076" coordsize="10,20" path="m7041,2096l7050,2096,7050,2076,7041,2076,7041,2096xe" filled="true" fillcolor="#000000" stroked="false">
                <v:path arrowok="t"/>
                <v:fill type="solid"/>
              </v:shape>
            </v:group>
            <v:group style="position:absolute;left:7041;top:2096;width:10;height:20" coordorigin="7041,2096" coordsize="10,20">
              <v:shape style="position:absolute;left:7041;top:2096;width:10;height:20" coordorigin="7041,2096" coordsize="10,20" path="m7041,2115l7050,2115,7050,2096,7041,2096,7041,2115xe" filled="true" fillcolor="#000000" stroked="false">
                <v:path arrowok="t"/>
                <v:fill type="solid"/>
              </v:shape>
            </v:group>
            <v:group style="position:absolute;left:7041;top:2115;width:10;height:20" coordorigin="7041,2115" coordsize="10,20">
              <v:shape style="position:absolute;left:7041;top:2115;width:10;height:20" coordorigin="7041,2115" coordsize="10,20" path="m7041,2134l7050,2134,7050,2115,7041,2115,7041,2134xe" filled="true" fillcolor="#000000" stroked="false">
                <v:path arrowok="t"/>
                <v:fill type="solid"/>
              </v:shape>
            </v:group>
            <v:group style="position:absolute;left:7041;top:2134;width:10;height:20" coordorigin="7041,2134" coordsize="10,20">
              <v:shape style="position:absolute;left:7041;top:2134;width:10;height:20" coordorigin="7041,2134" coordsize="10,20" path="m7041,2153l7050,2153,7050,2134,7041,2134,7041,2153xe" filled="true" fillcolor="#000000" stroked="false">
                <v:path arrowok="t"/>
                <v:fill type="solid"/>
              </v:shape>
              <v:shape style="position:absolute;left:7038;top:2187;width:2;height:10" type="#_x0000_t75" stroked="false">
                <v:imagedata r:id="rId566" o:title=""/>
              </v:shape>
            </v:group>
            <v:group style="position:absolute;left:7041;top:2216;width:10;height:20" coordorigin="7041,2216" coordsize="10,20">
              <v:shape style="position:absolute;left:7041;top:2216;width:10;height:20" coordorigin="7041,2216" coordsize="10,20" path="m7041,2235l7050,2235,7050,2216,7041,2216,7041,2235xe" filled="true" fillcolor="#000000" stroked="false">
                <v:path arrowok="t"/>
                <v:fill type="solid"/>
              </v:shape>
            </v:group>
            <v:group style="position:absolute;left:7041;top:2235;width:10;height:20" coordorigin="7041,2235" coordsize="10,20">
              <v:shape style="position:absolute;left:7041;top:2235;width:10;height:20" coordorigin="7041,2235" coordsize="10,20" path="m7041,2254l7050,2254,7050,2235,7041,2235,7041,2254xe" filled="true" fillcolor="#000000" stroked="false">
                <v:path arrowok="t"/>
                <v:fill type="solid"/>
              </v:shape>
            </v:group>
            <v:group style="position:absolute;left:7041;top:2254;width:10;height:20" coordorigin="7041,2254" coordsize="10,20">
              <v:shape style="position:absolute;left:7041;top:2254;width:10;height:20" coordorigin="7041,2254" coordsize="10,20" path="m7041,2274l7050,2274,7050,2254,7041,2254,7041,2274xe" filled="true" fillcolor="#000000" stroked="false">
                <v:path arrowok="t"/>
                <v:fill type="solid"/>
              </v:shape>
            </v:group>
            <v:group style="position:absolute;left:7041;top:2274;width:10;height:20" coordorigin="7041,2274" coordsize="10,20">
              <v:shape style="position:absolute;left:7041;top:2274;width:10;height:20" coordorigin="7041,2274" coordsize="10,20" path="m7041,2293l7050,2293,7050,2274,7041,2274,7041,2293xe" filled="true" fillcolor="#000000" stroked="false">
                <v:path arrowok="t"/>
                <v:fill type="solid"/>
              </v:shape>
            </v:group>
            <v:group style="position:absolute;left:7041;top:2293;width:10;height:20" coordorigin="7041,2293" coordsize="10,20">
              <v:shape style="position:absolute;left:7041;top:2293;width:10;height:20" coordorigin="7041,2293" coordsize="10,20" path="m7041,2312l7050,2312,7050,2293,7041,2293,7041,2312xe" filled="true" fillcolor="#000000" stroked="false">
                <v:path arrowok="t"/>
                <v:fill type="solid"/>
              </v:shape>
            </v:group>
            <v:group style="position:absolute;left:7041;top:2312;width:10;height:20" coordorigin="7041,2312" coordsize="10,20">
              <v:shape style="position:absolute;left:7041;top:2312;width:10;height:20" coordorigin="7041,2312" coordsize="10,20" path="m7041,2331l7050,2331,7050,2312,7041,2312,7041,2331xe" filled="true" fillcolor="#000000" stroked="false">
                <v:path arrowok="t"/>
                <v:fill type="solid"/>
              </v:shape>
            </v:group>
            <v:group style="position:absolute;left:7041;top:2331;width:10;height:20" coordorigin="7041,2331" coordsize="10,20">
              <v:shape style="position:absolute;left:7041;top:2331;width:10;height:20" coordorigin="7041,2331" coordsize="10,20" path="m7041,2350l7050,2350,7050,2331,7041,2331,7041,2350xe" filled="true" fillcolor="#000000" stroked="false">
                <v:path arrowok="t"/>
                <v:fill type="solid"/>
              </v:shape>
            </v:group>
            <v:group style="position:absolute;left:7041;top:2350;width:10;height:20" coordorigin="7041,2350" coordsize="10,20">
              <v:shape style="position:absolute;left:7041;top:2350;width:10;height:20" coordorigin="7041,2350" coordsize="10,20" path="m7041,2370l7050,2370,7050,2350,7041,2350,7041,2370xe" filled="true" fillcolor="#000000" stroked="false">
                <v:path arrowok="t"/>
                <v:fill type="solid"/>
              </v:shape>
            </v:group>
            <v:group style="position:absolute;left:7041;top:2370;width:10;height:20" coordorigin="7041,2370" coordsize="10,20">
              <v:shape style="position:absolute;left:7041;top:2370;width:10;height:20" coordorigin="7041,2370" coordsize="10,20" path="m7041,2389l7050,2389,7050,2370,7041,2370,7041,2389xe" filled="true" fillcolor="#000000" stroked="false">
                <v:path arrowok="t"/>
                <v:fill type="solid"/>
              </v:shape>
            </v:group>
            <v:group style="position:absolute;left:7041;top:2389;width:10;height:20" coordorigin="7041,2389" coordsize="10,20">
              <v:shape style="position:absolute;left:7041;top:2389;width:10;height:20" coordorigin="7041,2389" coordsize="10,20" path="m7041,2408l7050,2408,7050,2389,7041,2389,7041,2408xe" filled="true" fillcolor="#000000" stroked="false">
                <v:path arrowok="t"/>
                <v:fill type="solid"/>
              </v:shape>
            </v:group>
            <v:group style="position:absolute;left:7041;top:2408;width:10;height:20" coordorigin="7041,2408" coordsize="10,20">
              <v:shape style="position:absolute;left:7041;top:2408;width:10;height:20" coordorigin="7041,2408" coordsize="10,20" path="m7041,2427l7050,2427,7050,2408,7041,2408,7041,2427xe" filled="true" fillcolor="#000000" stroked="false">
                <v:path arrowok="t"/>
                <v:fill type="solid"/>
              </v:shape>
            </v:group>
            <v:group style="position:absolute;left:7041;top:2427;width:10;height:20" coordorigin="7041,2427" coordsize="10,20">
              <v:shape style="position:absolute;left:7041;top:2427;width:10;height:20" coordorigin="7041,2427" coordsize="10,20" path="m7041,2446l7050,2446,7050,2427,7041,2427,7041,2446xe" filled="true" fillcolor="#000000" stroked="false">
                <v:path arrowok="t"/>
                <v:fill type="solid"/>
              </v:shape>
            </v:group>
            <v:group style="position:absolute;left:7041;top:2446;width:10;height:20" coordorigin="7041,2446" coordsize="10,20">
              <v:shape style="position:absolute;left:7041;top:2446;width:10;height:20" coordorigin="7041,2446" coordsize="10,20" path="m7041,2466l7050,2466,7050,2446,7041,2446,7041,2466xe" filled="true" fillcolor="#000000" stroked="false">
                <v:path arrowok="t"/>
                <v:fill type="solid"/>
              </v:shape>
            </v:group>
            <v:group style="position:absolute;left:7041;top:2466;width:10;height:20" coordorigin="7041,2466" coordsize="10,20">
              <v:shape style="position:absolute;left:7041;top:2466;width:10;height:20" coordorigin="7041,2466" coordsize="10,20" path="m7041,2485l7050,2485,7050,2466,7041,2466,7041,2485xe" filled="true" fillcolor="#000000" stroked="false">
                <v:path arrowok="t"/>
                <v:fill type="solid"/>
              </v:shape>
            </v:group>
            <v:group style="position:absolute;left:7041;top:2485;width:10;height:20" coordorigin="7041,2485" coordsize="10,20">
              <v:shape style="position:absolute;left:7041;top:2485;width:10;height:20" coordorigin="7041,2485" coordsize="10,20" path="m7041,2504l7050,2504,7050,2485,7041,2485,7041,2504xe" filled="true" fillcolor="#000000" stroked="false">
                <v:path arrowok="t"/>
                <v:fill type="solid"/>
              </v:shape>
            </v:group>
            <v:group style="position:absolute;left:7041;top:2504;width:10;height:20" coordorigin="7041,2504" coordsize="10,20">
              <v:shape style="position:absolute;left:7041;top:2504;width:10;height:20" coordorigin="7041,2504" coordsize="10,20" path="m7041,2523l7050,2523,7050,2504,7041,2504,7041,2523xe" filled="true" fillcolor="#000000" stroked="false">
                <v:path arrowok="t"/>
                <v:fill type="solid"/>
              </v:shape>
            </v:group>
            <v:group style="position:absolute;left:7041;top:2523;width:10;height:20" coordorigin="7041,2523" coordsize="10,20">
              <v:shape style="position:absolute;left:7041;top:2523;width:10;height:20" coordorigin="7041,2523" coordsize="10,20" path="m7041,2542l7050,2542,7050,2523,7041,2523,7041,2542xe" filled="true" fillcolor="#000000" stroked="false">
                <v:path arrowok="t"/>
                <v:fill type="solid"/>
              </v:shape>
              <v:shape style="position:absolute;left:7038;top:2559;width:2;height:10" type="#_x0000_t75" stroked="false">
                <v:imagedata r:id="rId566" o:title=""/>
              </v:shape>
            </v:group>
            <v:group style="position:absolute;left:7041;top:2588;width:10;height:20" coordorigin="7041,2588" coordsize="10,20">
              <v:shape style="position:absolute;left:7041;top:2588;width:10;height:20" coordorigin="7041,2588" coordsize="10,20" path="m7041,2607l7050,2607,7050,2588,7041,2588,7041,2607xe" filled="true" fillcolor="#000000" stroked="false">
                <v:path arrowok="t"/>
                <v:fill type="solid"/>
              </v:shape>
            </v:group>
            <v:group style="position:absolute;left:7041;top:2607;width:10;height:20" coordorigin="7041,2607" coordsize="10,20">
              <v:shape style="position:absolute;left:7041;top:2607;width:10;height:20" coordorigin="7041,2607" coordsize="10,20" path="m7041,2626l7050,2626,7050,2607,7041,2607,7041,2626xe" filled="true" fillcolor="#000000" stroked="false">
                <v:path arrowok="t"/>
                <v:fill type="solid"/>
              </v:shape>
            </v:group>
            <v:group style="position:absolute;left:7041;top:2626;width:10;height:20" coordorigin="7041,2626" coordsize="10,20">
              <v:shape style="position:absolute;left:7041;top:2626;width:10;height:20" coordorigin="7041,2626" coordsize="10,20" path="m7041,2646l7050,2646,7050,2626,7041,2626,7041,2646xe" filled="true" fillcolor="#000000" stroked="false">
                <v:path arrowok="t"/>
                <v:fill type="solid"/>
              </v:shape>
            </v:group>
            <v:group style="position:absolute;left:7041;top:2646;width:10;height:20" coordorigin="7041,2646" coordsize="10,20">
              <v:shape style="position:absolute;left:7041;top:2646;width:10;height:20" coordorigin="7041,2646" coordsize="10,20" path="m7041,2665l7050,2665,7050,2646,7041,2646,7041,2665xe" filled="true" fillcolor="#000000" stroked="false">
                <v:path arrowok="t"/>
                <v:fill type="solid"/>
              </v:shape>
            </v:group>
            <v:group style="position:absolute;left:7041;top:2665;width:10;height:20" coordorigin="7041,2665" coordsize="10,20">
              <v:shape style="position:absolute;left:7041;top:2665;width:10;height:20" coordorigin="7041,2665" coordsize="10,20" path="m7041,2684l7050,2684,7050,2665,7041,2665,7041,2684xe" filled="true" fillcolor="#000000" stroked="false">
                <v:path arrowok="t"/>
                <v:fill type="solid"/>
              </v:shape>
            </v:group>
            <v:group style="position:absolute;left:7041;top:2684;width:10;height:20" coordorigin="7041,2684" coordsize="10,20">
              <v:shape style="position:absolute;left:7041;top:2684;width:10;height:20" coordorigin="7041,2684" coordsize="10,20" path="m7041,2703l7050,2703,7050,2684,7041,2684,7041,2703xe" filled="true" fillcolor="#000000" stroked="false">
                <v:path arrowok="t"/>
                <v:fill type="solid"/>
              </v:shape>
            </v:group>
            <v:group style="position:absolute;left:7041;top:2703;width:10;height:20" coordorigin="7041,2703" coordsize="10,20">
              <v:shape style="position:absolute;left:7041;top:2703;width:10;height:20" coordorigin="7041,2703" coordsize="10,20" path="m7041,2722l7050,2722,7050,2703,7041,2703,7041,2722xe" filled="true" fillcolor="#000000" stroked="false">
                <v:path arrowok="t"/>
                <v:fill type="solid"/>
              </v:shape>
            </v:group>
            <v:group style="position:absolute;left:7041;top:2722;width:10;height:20" coordorigin="7041,2722" coordsize="10,20">
              <v:shape style="position:absolute;left:7041;top:2722;width:10;height:20" coordorigin="7041,2722" coordsize="10,20" path="m7041,2742l7050,2742,7050,2722,7041,2722,7041,2742xe" filled="true" fillcolor="#000000" stroked="false">
                <v:path arrowok="t"/>
                <v:fill type="solid"/>
              </v:shape>
            </v:group>
            <v:group style="position:absolute;left:7041;top:2742;width:10;height:20" coordorigin="7041,2742" coordsize="10,20">
              <v:shape style="position:absolute;left:7041;top:2742;width:10;height:20" coordorigin="7041,2742" coordsize="10,20" path="m7041,2761l7050,2761,7050,2742,7041,2742,7041,2761xe" filled="true" fillcolor="#000000" stroked="false">
                <v:path arrowok="t"/>
                <v:fill type="solid"/>
              </v:shape>
            </v:group>
            <v:group style="position:absolute;left:7041;top:2761;width:10;height:20" coordorigin="7041,2761" coordsize="10,20">
              <v:shape style="position:absolute;left:7041;top:2761;width:10;height:20" coordorigin="7041,2761" coordsize="10,20" path="m7041,2780l7050,2780,7050,2761,7041,2761,7041,2780xe" filled="true" fillcolor="#000000" stroked="false">
                <v:path arrowok="t"/>
                <v:fill type="solid"/>
              </v:shape>
            </v:group>
            <v:group style="position:absolute;left:7041;top:2780;width:10;height:20" coordorigin="7041,2780" coordsize="10,20">
              <v:shape style="position:absolute;left:7041;top:2780;width:10;height:20" coordorigin="7041,2780" coordsize="10,20" path="m7041,2799l7050,2799,7050,2780,7041,2780,7041,2799xe" filled="true" fillcolor="#000000" stroked="false">
                <v:path arrowok="t"/>
                <v:fill type="solid"/>
              </v:shape>
            </v:group>
            <v:group style="position:absolute;left:7041;top:2799;width:10;height:20" coordorigin="7041,2799" coordsize="10,20">
              <v:shape style="position:absolute;left:7041;top:2799;width:10;height:20" coordorigin="7041,2799" coordsize="10,20" path="m7041,2818l7050,2818,7050,2799,7041,2799,7041,2818xe" filled="true" fillcolor="#000000" stroked="false">
                <v:path arrowok="t"/>
                <v:fill type="solid"/>
              </v:shape>
            </v:group>
            <v:group style="position:absolute;left:7041;top:2818;width:10;height:20" coordorigin="7041,2818" coordsize="10,20">
              <v:shape style="position:absolute;left:7041;top:2818;width:10;height:20" coordorigin="7041,2818" coordsize="10,20" path="m7041,2838l7050,2838,7050,2818,7041,2818,7041,2838xe" filled="true" fillcolor="#000000" stroked="false">
                <v:path arrowok="t"/>
                <v:fill type="solid"/>
              </v:shape>
            </v:group>
            <v:group style="position:absolute;left:7041;top:2838;width:10;height:20" coordorigin="7041,2838" coordsize="10,20">
              <v:shape style="position:absolute;left:7041;top:2838;width:10;height:20" coordorigin="7041,2838" coordsize="10,20" path="m7041,2857l7050,2857,7050,2838,7041,2838,7041,2857xe" filled="true" fillcolor="#000000" stroked="false">
                <v:path arrowok="t"/>
                <v:fill type="solid"/>
              </v:shape>
            </v:group>
            <v:group style="position:absolute;left:7041;top:2857;width:10;height:20" coordorigin="7041,2857" coordsize="10,20">
              <v:shape style="position:absolute;left:7041;top:2857;width:10;height:20" coordorigin="7041,2857" coordsize="10,20" path="m7041,2876l7050,2876,7050,2857,7041,2857,7041,2876xe" filled="true" fillcolor="#000000" stroked="false">
                <v:path arrowok="t"/>
                <v:fill type="solid"/>
              </v:shape>
            </v:group>
            <v:group style="position:absolute;left:7041;top:2876;width:10;height:20" coordorigin="7041,2876" coordsize="10,20">
              <v:shape style="position:absolute;left:7041;top:2876;width:10;height:20" coordorigin="7041,2876" coordsize="10,20" path="m7041,2895l7050,2895,7050,2876,7041,2876,7041,2895xe" filled="true" fillcolor="#000000" stroked="false">
                <v:path arrowok="t"/>
                <v:fill type="solid"/>
              </v:shape>
              <v:shape style="position:absolute;left:7038;top:2929;width:2;height:10" type="#_x0000_t75" stroked="false">
                <v:imagedata r:id="rId566" o:title=""/>
              </v:shape>
            </v:group>
            <v:group style="position:absolute;left:7041;top:2958;width:10;height:20" coordorigin="7041,2958" coordsize="10,20">
              <v:shape style="position:absolute;left:7041;top:2958;width:10;height:20" coordorigin="7041,2958" coordsize="10,20" path="m7041,2977l7050,2977,7050,2958,7041,2958,7041,2977xe" filled="true" fillcolor="#000000" stroked="false">
                <v:path arrowok="t"/>
                <v:fill type="solid"/>
              </v:shape>
            </v:group>
            <v:group style="position:absolute;left:7041;top:2977;width:10;height:20" coordorigin="7041,2977" coordsize="10,20">
              <v:shape style="position:absolute;left:7041;top:2977;width:10;height:20" coordorigin="7041,2977" coordsize="10,20" path="m7041,2996l7050,2996,7050,2977,7041,2977,7041,2996xe" filled="true" fillcolor="#000000" stroked="false">
                <v:path arrowok="t"/>
                <v:fill type="solid"/>
              </v:shape>
            </v:group>
            <v:group style="position:absolute;left:7041;top:2996;width:10;height:20" coordorigin="7041,2996" coordsize="10,20">
              <v:shape style="position:absolute;left:7041;top:2996;width:10;height:20" coordorigin="7041,2996" coordsize="10,20" path="m7041,3015l7050,3015,7050,2996,7041,2996,7041,3015xe" filled="true" fillcolor="#000000" stroked="false">
                <v:path arrowok="t"/>
                <v:fill type="solid"/>
              </v:shape>
            </v:group>
            <v:group style="position:absolute;left:7041;top:3015;width:10;height:20" coordorigin="7041,3015" coordsize="10,20">
              <v:shape style="position:absolute;left:7041;top:3015;width:10;height:20" coordorigin="7041,3015" coordsize="10,20" path="m7041,3034l7050,3034,7050,3015,7041,3015,7041,3034xe" filled="true" fillcolor="#000000" stroked="false">
                <v:path arrowok="t"/>
                <v:fill type="solid"/>
              </v:shape>
            </v:group>
            <v:group style="position:absolute;left:7041;top:3034;width:10;height:20" coordorigin="7041,3034" coordsize="10,20">
              <v:shape style="position:absolute;left:7041;top:3034;width:10;height:20" coordorigin="7041,3034" coordsize="10,20" path="m7041,3054l7050,3054,7050,3034,7041,3034,7041,3054xe" filled="true" fillcolor="#000000" stroked="false">
                <v:path arrowok="t"/>
                <v:fill type="solid"/>
              </v:shape>
            </v:group>
            <v:group style="position:absolute;left:7041;top:3054;width:10;height:20" coordorigin="7041,3054" coordsize="10,20">
              <v:shape style="position:absolute;left:7041;top:3054;width:10;height:20" coordorigin="7041,3054" coordsize="10,20" path="m7041,3073l7050,3073,7050,3054,7041,3054,7041,3073xe" filled="true" fillcolor="#000000" stroked="false">
                <v:path arrowok="t"/>
                <v:fill type="solid"/>
              </v:shape>
            </v:group>
            <v:group style="position:absolute;left:7041;top:3073;width:10;height:20" coordorigin="7041,3073" coordsize="10,20">
              <v:shape style="position:absolute;left:7041;top:3073;width:10;height:20" coordorigin="7041,3073" coordsize="10,20" path="m7041,3092l7050,3092,7050,3073,7041,3073,7041,3092xe" filled="true" fillcolor="#000000" stroked="false">
                <v:path arrowok="t"/>
                <v:fill type="solid"/>
              </v:shape>
            </v:group>
            <v:group style="position:absolute;left:7041;top:3092;width:10;height:20" coordorigin="7041,3092" coordsize="10,20">
              <v:shape style="position:absolute;left:7041;top:3092;width:10;height:20" coordorigin="7041,3092" coordsize="10,20" path="m7041,3111l7050,3111,7050,3092,7041,3092,7041,3111xe" filled="true" fillcolor="#000000" stroked="false">
                <v:path arrowok="t"/>
                <v:fill type="solid"/>
              </v:shape>
            </v:group>
            <v:group style="position:absolute;left:7041;top:3111;width:10;height:20" coordorigin="7041,3111" coordsize="10,20">
              <v:shape style="position:absolute;left:7041;top:3111;width:10;height:20" coordorigin="7041,3111" coordsize="10,20" path="m7041,3130l7050,3130,7050,3111,7041,3111,7041,3130xe" filled="true" fillcolor="#000000" stroked="false">
                <v:path arrowok="t"/>
                <v:fill type="solid"/>
              </v:shape>
            </v:group>
            <v:group style="position:absolute;left:7041;top:3130;width:10;height:20" coordorigin="7041,3130" coordsize="10,20">
              <v:shape style="position:absolute;left:7041;top:3130;width:10;height:20" coordorigin="7041,3130" coordsize="10,20" path="m7041,3150l7050,3150,7050,3130,7041,3130,7041,3150xe" filled="true" fillcolor="#000000" stroked="false">
                <v:path arrowok="t"/>
                <v:fill type="solid"/>
              </v:shape>
            </v:group>
            <v:group style="position:absolute;left:7041;top:3150;width:10;height:20" coordorigin="7041,3150" coordsize="10,20">
              <v:shape style="position:absolute;left:7041;top:3150;width:10;height:20" coordorigin="7041,3150" coordsize="10,20" path="m7041,3169l7050,3169,7050,3150,7041,3150,7041,3169xe" filled="true" fillcolor="#000000" stroked="false">
                <v:path arrowok="t"/>
                <v:fill type="solid"/>
              </v:shape>
            </v:group>
            <v:group style="position:absolute;left:7041;top:3169;width:10;height:20" coordorigin="7041,3169" coordsize="10,20">
              <v:shape style="position:absolute;left:7041;top:3169;width:10;height:20" coordorigin="7041,3169" coordsize="10,20" path="m7041,3188l7050,3188,7050,3169,7041,3169,7041,3188xe" filled="true" fillcolor="#000000" stroked="false">
                <v:path arrowok="t"/>
                <v:fill type="solid"/>
              </v:shape>
            </v:group>
            <v:group style="position:absolute;left:7041;top:3188;width:10;height:20" coordorigin="7041,3188" coordsize="10,20">
              <v:shape style="position:absolute;left:7041;top:3188;width:10;height:20" coordorigin="7041,3188" coordsize="10,20" path="m7041,3207l7050,3207,7050,3188,7041,3188,7041,3207xe" filled="true" fillcolor="#000000" stroked="false">
                <v:path arrowok="t"/>
                <v:fill type="solid"/>
              </v:shape>
            </v:group>
            <v:group style="position:absolute;left:7041;top:3207;width:10;height:20" coordorigin="7041,3207" coordsize="10,20">
              <v:shape style="position:absolute;left:7041;top:3207;width:10;height:20" coordorigin="7041,3207" coordsize="10,20" path="m7041,3226l7050,3226,7050,3207,7041,3207,7041,3226xe" filled="true" fillcolor="#000000" stroked="false">
                <v:path arrowok="t"/>
                <v:fill type="solid"/>
              </v:shape>
            </v:group>
            <v:group style="position:absolute;left:7041;top:3226;width:10;height:20" coordorigin="7041,3226" coordsize="10,20">
              <v:shape style="position:absolute;left:7041;top:3226;width:10;height:20" coordorigin="7041,3226" coordsize="10,20" path="m7041,3246l7050,3246,7050,3226,7041,3226,7041,3246xe" filled="true" fillcolor="#000000" stroked="false">
                <v:path arrowok="t"/>
                <v:fill type="solid"/>
              </v:shape>
            </v:group>
            <v:group style="position:absolute;left:7041;top:3246;width:10;height:20" coordorigin="7041,3246" coordsize="10,20">
              <v:shape style="position:absolute;left:7041;top:3246;width:10;height:20" coordorigin="7041,3246" coordsize="10,20" path="m7041,3265l7050,3265,7050,3246,7041,3246,7041,3265xe" filled="true" fillcolor="#000000" stroked="false">
                <v:path arrowok="t"/>
                <v:fill type="solid"/>
              </v:shape>
            </v:group>
            <v:group style="position:absolute;left:7041;top:3265;width:10;height:20" coordorigin="7041,3265" coordsize="10,20">
              <v:shape style="position:absolute;left:7041;top:3265;width:10;height:20" coordorigin="7041,3265" coordsize="10,20" path="m7041,3284l7050,3284,7050,3265,7041,3265,7041,3284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公司向前五名客户的主营业务收入情况</w:t>
      </w:r>
      <w:r>
        <w:rPr>
          <w:rFonts w:ascii="宋体" w:hAnsi="宋体" w:cs="宋体" w:eastAsia="宋体" w:hint="default"/>
          <w:sz w:val="21"/>
          <w:szCs w:val="21"/>
        </w:rPr>
      </w:r>
    </w:p>
    <w:p>
      <w:pPr>
        <w:spacing w:line="240" w:lineRule="auto" w:before="3"/>
        <w:rPr>
          <w:rFonts w:ascii="宋体" w:hAnsi="宋体" w:cs="宋体" w:eastAsia="宋体" w:hint="default"/>
          <w:b/>
          <w:bCs/>
          <w:sz w:val="3"/>
          <w:szCs w:val="3"/>
        </w:rPr>
      </w:pPr>
    </w:p>
    <w:tbl>
      <w:tblPr>
        <w:tblW w:w="0" w:type="auto"/>
        <w:jc w:val="left"/>
        <w:tblInd w:w="2410" w:type="dxa"/>
        <w:tblLayout w:type="fixed"/>
        <w:tblCellMar>
          <w:top w:w="0" w:type="dxa"/>
          <w:left w:w="0" w:type="dxa"/>
          <w:bottom w:w="0" w:type="dxa"/>
          <w:right w:w="0" w:type="dxa"/>
        </w:tblCellMar>
        <w:tblLook w:val="01E0"/>
      </w:tblPr>
      <w:tblGrid>
        <w:gridCol w:w="4378"/>
        <w:gridCol w:w="3377"/>
      </w:tblGrid>
      <w:tr>
        <w:trPr>
          <w:trHeight w:val="382" w:hRule="exact"/>
        </w:trPr>
        <w:tc>
          <w:tcPr>
            <w:tcW w:w="4378" w:type="dxa"/>
            <w:tcBorders>
              <w:top w:val="single" w:sz="12" w:space="0" w:color="000000"/>
              <w:left w:val="nil" w:sz="6" w:space="0" w:color="auto"/>
              <w:bottom w:val="single" w:sz="4" w:space="0" w:color="000000"/>
              <w:right w:val="nil" w:sz="6" w:space="0" w:color="auto"/>
            </w:tcBorders>
          </w:tcPr>
          <w:p>
            <w:pPr>
              <w:pStyle w:val="TableParagraph"/>
              <w:spacing w:line="240" w:lineRule="auto" w:before="80"/>
              <w:ind w:left="254"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3377" w:type="dxa"/>
            <w:tcBorders>
              <w:top w:val="single" w:sz="12" w:space="0" w:color="000000"/>
              <w:left w:val="nil" w:sz="6" w:space="0" w:color="auto"/>
              <w:bottom w:val="single" w:sz="8" w:space="0" w:color="000000"/>
              <w:right w:val="nil" w:sz="6" w:space="0" w:color="auto"/>
            </w:tcBorders>
          </w:tcPr>
          <w:p>
            <w:pPr>
              <w:pStyle w:val="TableParagraph"/>
              <w:spacing w:line="240" w:lineRule="auto" w:before="80"/>
              <w:ind w:left="254"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sz w:val="18"/>
                <w:szCs w:val="18"/>
              </w:rPr>
              <w:t>上海市劳动和社会保障局信息中心</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47" name="image478.png" descr=""/>
                  <wp:cNvGraphicFramePr>
                    <a:graphicFrameLocks noChangeAspect="1"/>
                  </wp:cNvGraphicFramePr>
                  <a:graphic>
                    <a:graphicData uri="http://schemas.openxmlformats.org/drawingml/2006/picture">
                      <pic:pic>
                        <pic:nvPicPr>
                          <pic:cNvPr id="48"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8"/>
              <w:jc w:val="right"/>
              <w:rPr>
                <w:rFonts w:ascii="Calibri" w:hAnsi="Calibri" w:cs="Calibri" w:eastAsia="Calibri" w:hint="default"/>
                <w:sz w:val="18"/>
                <w:szCs w:val="18"/>
              </w:rPr>
            </w:pPr>
            <w:r>
              <w:rPr>
                <w:rFonts w:ascii="Calibri"/>
                <w:spacing w:val="-1"/>
                <w:sz w:val="18"/>
              </w:rPr>
              <w:t>34,635,397.42</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sz w:val="18"/>
                <w:szCs w:val="18"/>
              </w:rPr>
              <w:t>上海市工商行政管理局</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49" name="image478.png" descr=""/>
                  <wp:cNvGraphicFramePr>
                    <a:graphicFrameLocks noChangeAspect="1"/>
                  </wp:cNvGraphicFramePr>
                  <a:graphic>
                    <a:graphicData uri="http://schemas.openxmlformats.org/drawingml/2006/picture">
                      <pic:pic>
                        <pic:nvPicPr>
                          <pic:cNvPr id="50"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7"/>
              <w:jc w:val="right"/>
              <w:rPr>
                <w:rFonts w:ascii="Calibri" w:hAnsi="Calibri" w:cs="Calibri" w:eastAsia="Calibri" w:hint="default"/>
                <w:sz w:val="18"/>
                <w:szCs w:val="18"/>
              </w:rPr>
            </w:pPr>
            <w:r>
              <w:rPr>
                <w:rFonts w:ascii="Calibri"/>
                <w:spacing w:val="-1"/>
                <w:sz w:val="18"/>
              </w:rPr>
              <w:t>25,397,059.82</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sz w:val="18"/>
                <w:szCs w:val="18"/>
              </w:rPr>
              <w:t>上海市人民检察院</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51" name="image478.png" descr=""/>
                  <wp:cNvGraphicFramePr>
                    <a:graphicFrameLocks noChangeAspect="1"/>
                  </wp:cNvGraphicFramePr>
                  <a:graphic>
                    <a:graphicData uri="http://schemas.openxmlformats.org/drawingml/2006/picture">
                      <pic:pic>
                        <pic:nvPicPr>
                          <pic:cNvPr id="52"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8"/>
              <w:jc w:val="right"/>
              <w:rPr>
                <w:rFonts w:ascii="Calibri" w:hAnsi="Calibri" w:cs="Calibri" w:eastAsia="Calibri" w:hint="default"/>
                <w:sz w:val="18"/>
                <w:szCs w:val="18"/>
              </w:rPr>
            </w:pPr>
            <w:r>
              <w:rPr>
                <w:rFonts w:ascii="Calibri"/>
                <w:spacing w:val="-1"/>
                <w:sz w:val="18"/>
              </w:rPr>
              <w:t>24,141,917.48</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sz w:val="18"/>
                <w:szCs w:val="18"/>
              </w:rPr>
              <w:t>上海市信息投资股份有限公司</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53" name="image478.png" descr=""/>
                  <wp:cNvGraphicFramePr>
                    <a:graphicFrameLocks noChangeAspect="1"/>
                  </wp:cNvGraphicFramePr>
                  <a:graphic>
                    <a:graphicData uri="http://schemas.openxmlformats.org/drawingml/2006/picture">
                      <pic:pic>
                        <pic:nvPicPr>
                          <pic:cNvPr id="54"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8"/>
              <w:jc w:val="right"/>
              <w:rPr>
                <w:rFonts w:ascii="Calibri" w:hAnsi="Calibri" w:cs="Calibri" w:eastAsia="Calibri" w:hint="default"/>
                <w:sz w:val="18"/>
                <w:szCs w:val="18"/>
              </w:rPr>
            </w:pPr>
            <w:r>
              <w:rPr>
                <w:rFonts w:ascii="Calibri"/>
                <w:sz w:val="18"/>
              </w:rPr>
              <w:t>23,434,648.66</w:t>
            </w:r>
          </w:p>
        </w:tc>
      </w:tr>
      <w:tr>
        <w:trPr>
          <w:trHeight w:val="372"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left="108" w:right="0"/>
              <w:jc w:val="left"/>
              <w:rPr>
                <w:rFonts w:ascii="宋体" w:hAnsi="宋体" w:cs="宋体" w:eastAsia="宋体" w:hint="default"/>
                <w:sz w:val="18"/>
                <w:szCs w:val="18"/>
              </w:rPr>
            </w:pPr>
            <w:r>
              <w:rPr>
                <w:rFonts w:ascii="宋体" w:hAnsi="宋体" w:cs="宋体" w:eastAsia="宋体" w:hint="default"/>
                <w:sz w:val="18"/>
                <w:szCs w:val="18"/>
              </w:rPr>
              <w:t>上海市医疗保险信息中心</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55" name="image478.png" descr=""/>
                  <wp:cNvGraphicFramePr>
                    <a:graphicFrameLocks noChangeAspect="1"/>
                  </wp:cNvGraphicFramePr>
                  <a:graphic>
                    <a:graphicData uri="http://schemas.openxmlformats.org/drawingml/2006/picture">
                      <pic:pic>
                        <pic:nvPicPr>
                          <pic:cNvPr id="56"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9"/>
              <w:ind w:right="108"/>
              <w:jc w:val="right"/>
              <w:rPr>
                <w:rFonts w:ascii="Calibri" w:hAnsi="Calibri" w:cs="Calibri" w:eastAsia="Calibri" w:hint="default"/>
                <w:sz w:val="18"/>
                <w:szCs w:val="18"/>
              </w:rPr>
            </w:pPr>
            <w:r>
              <w:rPr>
                <w:rFonts w:ascii="Calibri"/>
                <w:spacing w:val="-1"/>
                <w:sz w:val="18"/>
              </w:rPr>
              <w:t>23,317,350.44</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254" w:right="0"/>
              <w:jc w:val="center"/>
              <w:rPr>
                <w:rFonts w:ascii="宋体" w:hAnsi="宋体" w:cs="宋体" w:eastAsia="宋体" w:hint="default"/>
                <w:sz w:val="18"/>
                <w:szCs w:val="18"/>
              </w:rPr>
            </w:pPr>
            <w:r>
              <w:rPr>
                <w:rFonts w:ascii="宋体" w:hAnsi="宋体" w:cs="宋体" w:eastAsia="宋体" w:hint="default"/>
                <w:sz w:val="18"/>
                <w:szCs w:val="18"/>
              </w:rPr>
              <w:t>销售收入合计</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57" name="image478.png" descr=""/>
                  <wp:cNvGraphicFramePr>
                    <a:graphicFrameLocks noChangeAspect="1"/>
                  </wp:cNvGraphicFramePr>
                  <a:graphic>
                    <a:graphicData uri="http://schemas.openxmlformats.org/drawingml/2006/picture">
                      <pic:pic>
                        <pic:nvPicPr>
                          <pic:cNvPr id="58"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5"/>
              <w:jc w:val="right"/>
              <w:rPr>
                <w:rFonts w:ascii="Calibri" w:hAnsi="Calibri" w:cs="Calibri" w:eastAsia="Calibri" w:hint="default"/>
                <w:sz w:val="18"/>
                <w:szCs w:val="18"/>
              </w:rPr>
            </w:pPr>
            <w:r>
              <w:rPr>
                <w:rFonts w:ascii="Calibri"/>
                <w:spacing w:val="-1"/>
                <w:sz w:val="18"/>
              </w:rPr>
              <w:t>130,926,373.82</w:t>
            </w:r>
          </w:p>
        </w:tc>
      </w:tr>
      <w:tr>
        <w:trPr>
          <w:trHeight w:val="379" w:hRule="exact"/>
        </w:trPr>
        <w:tc>
          <w:tcPr>
            <w:tcW w:w="4378" w:type="dxa"/>
            <w:tcBorders>
              <w:top w:val="single" w:sz="4" w:space="0" w:color="000000"/>
              <w:left w:val="nil" w:sz="6" w:space="0" w:color="auto"/>
              <w:bottom w:val="single" w:sz="12" w:space="0" w:color="000000"/>
              <w:right w:val="nil" w:sz="6" w:space="0" w:color="auto"/>
            </w:tcBorders>
          </w:tcPr>
          <w:p>
            <w:pPr>
              <w:pStyle w:val="TableParagraph"/>
              <w:spacing w:line="240" w:lineRule="auto" w:before="77"/>
              <w:ind w:left="1687" w:right="0"/>
              <w:jc w:val="left"/>
              <w:rPr>
                <w:rFonts w:ascii="宋体" w:hAnsi="宋体" w:cs="宋体" w:eastAsia="宋体" w:hint="default"/>
                <w:sz w:val="18"/>
                <w:szCs w:val="18"/>
              </w:rPr>
            </w:pPr>
            <w:r>
              <w:rPr>
                <w:rFonts w:ascii="宋体" w:hAnsi="宋体" w:cs="宋体" w:eastAsia="宋体" w:hint="default"/>
                <w:sz w:val="18"/>
                <w:szCs w:val="18"/>
              </w:rPr>
              <w:t>占销售总额比例</w:t>
            </w:r>
          </w:p>
        </w:tc>
        <w:tc>
          <w:tcPr>
            <w:tcW w:w="3377"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59" name="image478.png" descr=""/>
                  <wp:cNvGraphicFramePr>
                    <a:graphicFrameLocks noChangeAspect="1"/>
                  </wp:cNvGraphicFramePr>
                  <a:graphic>
                    <a:graphicData uri="http://schemas.openxmlformats.org/drawingml/2006/picture">
                      <pic:pic>
                        <pic:nvPicPr>
                          <pic:cNvPr id="60"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6"/>
              <w:jc w:val="right"/>
              <w:rPr>
                <w:rFonts w:ascii="Calibri" w:hAnsi="Calibri" w:cs="Calibri" w:eastAsia="Calibri" w:hint="default"/>
                <w:sz w:val="18"/>
                <w:szCs w:val="18"/>
              </w:rPr>
            </w:pPr>
            <w:r>
              <w:rPr>
                <w:rFonts w:ascii="Calibri"/>
                <w:sz w:val="18"/>
              </w:rPr>
              <w:t>26.55%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tbl>
      <w:tblPr>
        <w:tblW w:w="0" w:type="auto"/>
        <w:jc w:val="left"/>
        <w:tblInd w:w="2410" w:type="dxa"/>
        <w:tblLayout w:type="fixed"/>
        <w:tblCellMar>
          <w:top w:w="0" w:type="dxa"/>
          <w:left w:w="0" w:type="dxa"/>
          <w:bottom w:w="0" w:type="dxa"/>
          <w:right w:w="0" w:type="dxa"/>
        </w:tblCellMar>
        <w:tblLook w:val="01E0"/>
      </w:tblPr>
      <w:tblGrid>
        <w:gridCol w:w="4378"/>
        <w:gridCol w:w="3377"/>
      </w:tblGrid>
      <w:tr>
        <w:trPr>
          <w:trHeight w:val="382" w:hRule="exact"/>
        </w:trPr>
        <w:tc>
          <w:tcPr>
            <w:tcW w:w="4378" w:type="dxa"/>
            <w:tcBorders>
              <w:top w:val="single" w:sz="12" w:space="0" w:color="000000"/>
              <w:left w:val="nil" w:sz="6" w:space="0" w:color="auto"/>
              <w:bottom w:val="single" w:sz="4" w:space="0" w:color="000000"/>
              <w:right w:val="nil" w:sz="6" w:space="0" w:color="auto"/>
            </w:tcBorders>
          </w:tcPr>
          <w:p>
            <w:pPr>
              <w:pStyle w:val="TableParagraph"/>
              <w:spacing w:line="240" w:lineRule="auto" w:before="80"/>
              <w:ind w:left="254"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3377" w:type="dxa"/>
            <w:tcBorders>
              <w:top w:val="single" w:sz="12" w:space="0" w:color="000000"/>
              <w:left w:val="nil" w:sz="6" w:space="0" w:color="auto"/>
              <w:bottom w:val="single" w:sz="8" w:space="0" w:color="000000"/>
              <w:right w:val="nil" w:sz="6" w:space="0" w:color="auto"/>
            </w:tcBorders>
          </w:tcPr>
          <w:p>
            <w:pPr>
              <w:pStyle w:val="TableParagraph"/>
              <w:spacing w:line="240" w:lineRule="auto" w:before="80"/>
              <w:ind w:left="254" w:right="0"/>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sz w:val="18"/>
                <w:szCs w:val="18"/>
              </w:rPr>
              <w:t>上海市工商行政管理局</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1" name="image478.png" descr=""/>
                  <wp:cNvGraphicFramePr>
                    <a:graphicFrameLocks noChangeAspect="1"/>
                  </wp:cNvGraphicFramePr>
                  <a:graphic>
                    <a:graphicData uri="http://schemas.openxmlformats.org/drawingml/2006/picture">
                      <pic:pic>
                        <pic:nvPicPr>
                          <pic:cNvPr id="62"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8"/>
              <w:jc w:val="right"/>
              <w:rPr>
                <w:rFonts w:ascii="Calibri" w:hAnsi="Calibri" w:cs="Calibri" w:eastAsia="Calibri" w:hint="default"/>
                <w:sz w:val="18"/>
                <w:szCs w:val="18"/>
              </w:rPr>
            </w:pPr>
            <w:r>
              <w:rPr>
                <w:rFonts w:ascii="Calibri"/>
                <w:spacing w:val="-1"/>
                <w:sz w:val="18"/>
              </w:rPr>
              <w:t>27,854,008.54</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sz w:val="18"/>
                <w:szCs w:val="18"/>
              </w:rPr>
              <w:t>上海市医疗保险信息中心</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3" name="image478.png" descr=""/>
                  <wp:cNvGraphicFramePr>
                    <a:graphicFrameLocks noChangeAspect="1"/>
                  </wp:cNvGraphicFramePr>
                  <a:graphic>
                    <a:graphicData uri="http://schemas.openxmlformats.org/drawingml/2006/picture">
                      <pic:pic>
                        <pic:nvPicPr>
                          <pic:cNvPr id="64" name="image478.png"/>
                          <pic:cNvPicPr/>
                        </pic:nvPicPr>
                        <pic:blipFill>
                          <a:blip r:embed="rId56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8"/>
              <w:jc w:val="right"/>
              <w:rPr>
                <w:rFonts w:ascii="Calibri" w:hAnsi="Calibri" w:cs="Calibri" w:eastAsia="Calibri" w:hint="default"/>
                <w:sz w:val="18"/>
                <w:szCs w:val="18"/>
              </w:rPr>
            </w:pPr>
            <w:r>
              <w:rPr>
                <w:rFonts w:ascii="Calibri"/>
                <w:sz w:val="18"/>
              </w:rPr>
              <w:t>25,068,839.32</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sz w:val="18"/>
                <w:szCs w:val="18"/>
              </w:rPr>
              <w:t>上海市公积金管理中心</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65" name="image478.png" descr=""/>
                  <wp:cNvGraphicFramePr>
                    <a:graphicFrameLocks noChangeAspect="1"/>
                  </wp:cNvGraphicFramePr>
                  <a:graphic>
                    <a:graphicData uri="http://schemas.openxmlformats.org/drawingml/2006/picture">
                      <pic:pic>
                        <pic:nvPicPr>
                          <pic:cNvPr id="66" name="image478.png"/>
                          <pic:cNvPicPr/>
                        </pic:nvPicPr>
                        <pic:blipFill>
                          <a:blip r:embed="rId567"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8"/>
              <w:jc w:val="right"/>
              <w:rPr>
                <w:rFonts w:ascii="Calibri" w:hAnsi="Calibri" w:cs="Calibri" w:eastAsia="Calibri" w:hint="default"/>
                <w:sz w:val="18"/>
                <w:szCs w:val="18"/>
              </w:rPr>
            </w:pPr>
            <w:r>
              <w:rPr>
                <w:rFonts w:ascii="Calibri"/>
                <w:sz w:val="18"/>
              </w:rPr>
              <w:t>21,849,545.30</w:t>
            </w:r>
          </w:p>
        </w:tc>
      </w:tr>
      <w:tr>
        <w:trPr>
          <w:trHeight w:val="373"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80"/>
              <w:ind w:left="108" w:right="0"/>
              <w:jc w:val="left"/>
              <w:rPr>
                <w:rFonts w:ascii="宋体" w:hAnsi="宋体" w:cs="宋体" w:eastAsia="宋体" w:hint="default"/>
                <w:sz w:val="18"/>
                <w:szCs w:val="18"/>
              </w:rPr>
            </w:pPr>
            <w:r>
              <w:rPr>
                <w:rFonts w:ascii="宋体" w:hAnsi="宋体" w:cs="宋体" w:eastAsia="宋体" w:hint="default"/>
                <w:sz w:val="18"/>
                <w:szCs w:val="18"/>
              </w:rPr>
              <w:t>上海市劳动和社会保障局信息中心</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67" name="image478.png" descr=""/>
                  <wp:cNvGraphicFramePr>
                    <a:graphicFrameLocks noChangeAspect="1"/>
                  </wp:cNvGraphicFramePr>
                  <a:graphic>
                    <a:graphicData uri="http://schemas.openxmlformats.org/drawingml/2006/picture">
                      <pic:pic>
                        <pic:nvPicPr>
                          <pic:cNvPr id="68" name="image478.png"/>
                          <pic:cNvPicPr/>
                        </pic:nvPicPr>
                        <pic:blipFill>
                          <a:blip r:embed="rId567"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9"/>
              <w:ind w:right="108"/>
              <w:jc w:val="right"/>
              <w:rPr>
                <w:rFonts w:ascii="Calibri" w:hAnsi="Calibri" w:cs="Calibri" w:eastAsia="Calibri" w:hint="default"/>
                <w:sz w:val="18"/>
                <w:szCs w:val="18"/>
              </w:rPr>
            </w:pPr>
            <w:r>
              <w:rPr>
                <w:rFonts w:ascii="Calibri"/>
                <w:sz w:val="18"/>
              </w:rPr>
              <w:t>19,191,161.54</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108" w:right="0"/>
              <w:jc w:val="left"/>
              <w:rPr>
                <w:rFonts w:ascii="宋体" w:hAnsi="宋体" w:cs="宋体" w:eastAsia="宋体" w:hint="default"/>
                <w:sz w:val="18"/>
                <w:szCs w:val="18"/>
              </w:rPr>
            </w:pPr>
            <w:r>
              <w:rPr>
                <w:rFonts w:ascii="宋体" w:hAnsi="宋体" w:cs="宋体" w:eastAsia="宋体" w:hint="default"/>
                <w:sz w:val="18"/>
                <w:szCs w:val="18"/>
              </w:rPr>
              <w:t>宁波市城镇医疗保险管理中心</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69" name="image478.png" descr=""/>
                  <wp:cNvGraphicFramePr>
                    <a:graphicFrameLocks noChangeAspect="1"/>
                  </wp:cNvGraphicFramePr>
                  <a:graphic>
                    <a:graphicData uri="http://schemas.openxmlformats.org/drawingml/2006/picture">
                      <pic:pic>
                        <pic:nvPicPr>
                          <pic:cNvPr id="70" name="image478.png"/>
                          <pic:cNvPicPr/>
                        </pic:nvPicPr>
                        <pic:blipFill>
                          <a:blip r:embed="rId567"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8"/>
              <w:jc w:val="right"/>
              <w:rPr>
                <w:rFonts w:ascii="Calibri" w:hAnsi="Calibri" w:cs="Calibri" w:eastAsia="Calibri" w:hint="default"/>
                <w:sz w:val="18"/>
                <w:szCs w:val="18"/>
              </w:rPr>
            </w:pPr>
            <w:r>
              <w:rPr>
                <w:rFonts w:ascii="Calibri"/>
                <w:spacing w:val="-1"/>
                <w:sz w:val="18"/>
              </w:rPr>
              <w:t>17,783,760.69</w:t>
            </w:r>
          </w:p>
        </w:tc>
      </w:tr>
      <w:tr>
        <w:trPr>
          <w:trHeight w:val="370" w:hRule="exact"/>
        </w:trPr>
        <w:tc>
          <w:tcPr>
            <w:tcW w:w="4378"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254" w:right="0"/>
              <w:jc w:val="center"/>
              <w:rPr>
                <w:rFonts w:ascii="宋体" w:hAnsi="宋体" w:cs="宋体" w:eastAsia="宋体" w:hint="default"/>
                <w:sz w:val="18"/>
                <w:szCs w:val="18"/>
              </w:rPr>
            </w:pPr>
            <w:r>
              <w:rPr>
                <w:rFonts w:ascii="宋体" w:hAnsi="宋体" w:cs="宋体" w:eastAsia="宋体" w:hint="default"/>
                <w:sz w:val="18"/>
                <w:szCs w:val="18"/>
              </w:rPr>
              <w:t>销售收入合计</w:t>
            </w:r>
          </w:p>
        </w:tc>
        <w:tc>
          <w:tcPr>
            <w:tcW w:w="3377"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71" name="image478.png" descr=""/>
                  <wp:cNvGraphicFramePr>
                    <a:graphicFrameLocks noChangeAspect="1"/>
                  </wp:cNvGraphicFramePr>
                  <a:graphic>
                    <a:graphicData uri="http://schemas.openxmlformats.org/drawingml/2006/picture">
                      <pic:pic>
                        <pic:nvPicPr>
                          <pic:cNvPr id="72" name="image478.png"/>
                          <pic:cNvPicPr/>
                        </pic:nvPicPr>
                        <pic:blipFill>
                          <a:blip r:embed="rId567"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8"/>
              <w:jc w:val="right"/>
              <w:rPr>
                <w:rFonts w:ascii="Calibri" w:hAnsi="Calibri" w:cs="Calibri" w:eastAsia="Calibri" w:hint="default"/>
                <w:sz w:val="18"/>
                <w:szCs w:val="18"/>
              </w:rPr>
            </w:pPr>
            <w:r>
              <w:rPr>
                <w:rFonts w:ascii="Calibri"/>
                <w:spacing w:val="-1"/>
                <w:sz w:val="18"/>
              </w:rPr>
              <w:t>111,747,315.39</w:t>
            </w:r>
          </w:p>
        </w:tc>
      </w:tr>
      <w:tr>
        <w:trPr>
          <w:trHeight w:val="382" w:hRule="exact"/>
        </w:trPr>
        <w:tc>
          <w:tcPr>
            <w:tcW w:w="4378" w:type="dxa"/>
            <w:tcBorders>
              <w:top w:val="single" w:sz="4" w:space="0" w:color="000000"/>
              <w:left w:val="nil" w:sz="6" w:space="0" w:color="auto"/>
              <w:bottom w:val="single" w:sz="12" w:space="0" w:color="000000"/>
              <w:right w:val="nil" w:sz="6" w:space="0" w:color="auto"/>
            </w:tcBorders>
          </w:tcPr>
          <w:p>
            <w:pPr>
              <w:pStyle w:val="TableParagraph"/>
              <w:spacing w:line="240" w:lineRule="auto" w:before="77"/>
              <w:ind w:left="1687" w:right="0"/>
              <w:jc w:val="left"/>
              <w:rPr>
                <w:rFonts w:ascii="宋体" w:hAnsi="宋体" w:cs="宋体" w:eastAsia="宋体" w:hint="default"/>
                <w:sz w:val="18"/>
                <w:szCs w:val="18"/>
              </w:rPr>
            </w:pPr>
            <w:r>
              <w:rPr>
                <w:rFonts w:ascii="宋体" w:hAnsi="宋体" w:cs="宋体" w:eastAsia="宋体" w:hint="default"/>
                <w:sz w:val="18"/>
                <w:szCs w:val="18"/>
              </w:rPr>
              <w:t>占销售总额比例</w:t>
            </w:r>
          </w:p>
        </w:tc>
        <w:tc>
          <w:tcPr>
            <w:tcW w:w="3377"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337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73" name="image478.png" descr=""/>
                  <wp:cNvGraphicFramePr>
                    <a:graphicFrameLocks noChangeAspect="1"/>
                  </wp:cNvGraphicFramePr>
                  <a:graphic>
                    <a:graphicData uri="http://schemas.openxmlformats.org/drawingml/2006/picture">
                      <pic:pic>
                        <pic:nvPicPr>
                          <pic:cNvPr id="74" name="image478.png"/>
                          <pic:cNvPicPr/>
                        </pic:nvPicPr>
                        <pic:blipFill>
                          <a:blip r:embed="rId567"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6"/>
              <w:ind w:right="109"/>
              <w:jc w:val="right"/>
              <w:rPr>
                <w:rFonts w:ascii="Calibri" w:hAnsi="Calibri" w:cs="Calibri" w:eastAsia="Calibri" w:hint="default"/>
                <w:sz w:val="18"/>
                <w:szCs w:val="18"/>
              </w:rPr>
            </w:pPr>
            <w:r>
              <w:rPr>
                <w:rFonts w:ascii="Calibri"/>
                <w:spacing w:val="-1"/>
                <w:sz w:val="18"/>
              </w:rPr>
              <w:t>27.36%</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32.5pt;margin-top:711.699951pt;width:374pt;height:.5pt;mso-position-horizontal-relative:page;mso-position-vertical-relative:page;z-index:-1132624" coordorigin="2650,14234" coordsize="7480,10">
            <v:shape style="position:absolute;left:2650;top:14234;width:4215;height:10" type="#_x0000_t75" stroked="false">
              <v:imagedata r:id="rId568" o:title=""/>
            </v:shape>
            <v:shape style="position:absolute;left:6861;top:14234;width:1848;height:10" type="#_x0000_t75" stroked="false">
              <v:imagedata r:id="rId569" o:title=""/>
            </v:shape>
            <v:shape style="position:absolute;left:8704;top:14234;width:1426;height:10" type="#_x0000_t75" stroked="false">
              <v:imagedata r:id="rId570" o:title=""/>
            </v:shape>
            <w10:wrap type="none"/>
          </v:group>
        </w:pict>
      </w:r>
    </w:p>
    <w:p>
      <w:pPr>
        <w:spacing w:line="240" w:lineRule="auto" w:before="6"/>
        <w:rPr>
          <w:rFonts w:ascii="宋体" w:hAnsi="宋体" w:cs="宋体" w:eastAsia="宋体" w:hint="default"/>
          <w:b/>
          <w:bCs/>
          <w:sz w:val="27"/>
          <w:szCs w:val="27"/>
        </w:rPr>
      </w:pPr>
    </w:p>
    <w:p>
      <w:pPr>
        <w:spacing w:before="36"/>
        <w:ind w:left="1786" w:right="1679" w:firstLine="0"/>
        <w:jc w:val="left"/>
        <w:rPr>
          <w:rFonts w:ascii="宋体" w:hAnsi="宋体" w:cs="宋体" w:eastAsia="宋体" w:hint="default"/>
          <w:sz w:val="21"/>
          <w:szCs w:val="21"/>
        </w:rPr>
      </w:pPr>
      <w:r>
        <w:rPr/>
        <w:pict>
          <v:shape style="position:absolute;margin-left:231.649994pt;margin-top:38.543674pt;width:.48001pt;height:.12pt;mso-position-horizontal-relative:page;mso-position-vertical-relative:paragraph;z-index:-1133128" type="#_x0000_t75" stroked="false">
            <v:imagedata r:id="rId567" o:title=""/>
          </v:shape>
        </w:pict>
      </w:r>
      <w:r>
        <w:rPr/>
        <w:pict>
          <v:shape style="position:absolute;margin-left:302.570007pt;margin-top:38.543674pt;width:.48001pt;height:.12pt;mso-position-horizontal-relative:page;mso-position-vertical-relative:paragraph;z-index:-1133104" type="#_x0000_t75" stroked="false">
            <v:imagedata r:id="rId567" o:title=""/>
          </v:shape>
        </w:pict>
      </w:r>
      <w:r>
        <w:rPr/>
        <w:pict>
          <v:shape style="position:absolute;margin-left:401.829987pt;margin-top:38.543674pt;width:.48001pt;height:.12pt;mso-position-horizontal-relative:page;mso-position-vertical-relative:paragraph;z-index:-1133080" type="#_x0000_t75" stroked="false">
            <v:imagedata r:id="rId567" o:title=""/>
          </v:shape>
        </w:pict>
      </w:r>
      <w:r>
        <w:rPr/>
        <w:pict>
          <v:group style="position:absolute;margin-left:120.5pt;margin-top:54.023716pt;width:387.8pt;height:5.05pt;mso-position-horizontal-relative:page;mso-position-vertical-relative:paragraph;z-index:-1133056" coordorigin="2410,1080" coordsize="7756,101">
            <v:shape style="position:absolute;left:2410;top:1080;width:2242;height:101" type="#_x0000_t75" stroked="false">
              <v:imagedata r:id="rId571" o:title=""/>
            </v:shape>
            <v:shape style="position:absolute;left:4628;top:1172;width:3408;height:10" type="#_x0000_t75" stroked="false">
              <v:imagedata r:id="rId572" o:title=""/>
            </v:shape>
            <v:shape style="position:absolute;left:8032;top:1172;width:2134;height:10" type="#_x0000_t75" stroked="false">
              <v:imagedata r:id="rId573" o:title=""/>
            </v:shape>
            <w10:wrap type="none"/>
          </v:group>
        </w:pict>
      </w:r>
      <w:r>
        <w:rPr/>
        <w:pict>
          <v:group style="position:absolute;margin-left:120.5pt;margin-top:74.423653pt;width:387.8pt;height:5.2pt;mso-position-horizontal-relative:page;mso-position-vertical-relative:paragraph;z-index:-1133032" coordorigin="2410,1488" coordsize="7756,104">
            <v:shape style="position:absolute;left:2410;top:1488;width:2242;height:103" type="#_x0000_t75" stroked="false">
              <v:imagedata r:id="rId574" o:title=""/>
            </v:shape>
            <v:shape style="position:absolute;left:4628;top:1582;width:3408;height:10" type="#_x0000_t75" stroked="false">
              <v:imagedata r:id="rId572" o:title=""/>
            </v:shape>
            <v:shape style="position:absolute;left:8032;top:1582;width:2134;height:10" type="#_x0000_t75" stroked="false">
              <v:imagedata r:id="rId573"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0"/>
          <w:sz w:val="21"/>
          <w:szCs w:val="21"/>
        </w:rPr>
        <w:t> </w:t>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395" w:type="dxa"/>
        <w:tblLayout w:type="fixed"/>
        <w:tblCellMar>
          <w:top w:w="0" w:type="dxa"/>
          <w:left w:w="0" w:type="dxa"/>
          <w:bottom w:w="0" w:type="dxa"/>
          <w:right w:w="0" w:type="dxa"/>
        </w:tblCellMar>
        <w:tblLook w:val="01E0"/>
      </w:tblPr>
      <w:tblGrid>
        <w:gridCol w:w="2242"/>
        <w:gridCol w:w="1418"/>
        <w:gridCol w:w="1985"/>
        <w:gridCol w:w="2124"/>
      </w:tblGrid>
      <w:tr>
        <w:trPr>
          <w:trHeight w:val="324" w:hRule="exact"/>
        </w:trPr>
        <w:tc>
          <w:tcPr>
            <w:tcW w:w="2242" w:type="dxa"/>
            <w:tcBorders>
              <w:top w:val="single" w:sz="12" w:space="0" w:color="000000"/>
              <w:left w:val="nil" w:sz="6" w:space="0" w:color="auto"/>
              <w:bottom w:val="nil" w:sz="6" w:space="0" w:color="auto"/>
              <w:right w:val="single" w:sz="4" w:space="0" w:color="000000"/>
            </w:tcBorders>
          </w:tcPr>
          <w:p>
            <w:pPr>
              <w:pStyle w:val="TableParagraph"/>
              <w:spacing w:line="240" w:lineRule="auto" w:before="111"/>
              <w:ind w:right="836"/>
              <w:jc w:val="righ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1"/>
              <w:ind w:left="345" w:right="0"/>
              <w:jc w:val="left"/>
              <w:rPr>
                <w:rFonts w:ascii="宋体" w:hAnsi="宋体" w:cs="宋体" w:eastAsia="宋体" w:hint="default"/>
                <w:sz w:val="18"/>
                <w:szCs w:val="18"/>
              </w:rPr>
            </w:pPr>
            <w:r>
              <w:rPr>
                <w:rFonts w:ascii="宋体" w:hAnsi="宋体" w:cs="宋体" w:eastAsia="宋体" w:hint="default"/>
                <w:sz w:val="18"/>
                <w:szCs w:val="18"/>
              </w:rPr>
              <w:t>计税标准</w:t>
            </w:r>
          </w:p>
        </w:tc>
        <w:tc>
          <w:tcPr>
            <w:tcW w:w="1985" w:type="dxa"/>
            <w:vMerge w:val="restart"/>
            <w:tcBorders>
              <w:top w:val="single" w:sz="12" w:space="0" w:color="000000"/>
              <w:left w:val="single" w:sz="4" w:space="0" w:color="000000"/>
              <w:right w:val="single" w:sz="4" w:space="0" w:color="000000"/>
            </w:tcBorders>
          </w:tcPr>
          <w:p>
            <w:pPr>
              <w:pStyle w:val="TableParagraph"/>
              <w:spacing w:line="240" w:lineRule="auto" w:before="111"/>
              <w:ind w:left="60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2124" w:type="dxa"/>
            <w:vMerge w:val="restart"/>
            <w:tcBorders>
              <w:top w:val="single" w:sz="12" w:space="0" w:color="000000"/>
              <w:left w:val="single" w:sz="4" w:space="0" w:color="000000"/>
              <w:right w:val="nil" w:sz="6" w:space="0" w:color="auto"/>
            </w:tcBorders>
          </w:tcPr>
          <w:p>
            <w:pPr>
              <w:pStyle w:val="TableParagraph"/>
              <w:spacing w:line="240" w:lineRule="auto" w:before="111"/>
              <w:ind w:left="671"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57" w:hRule="exact"/>
        </w:trPr>
        <w:tc>
          <w:tcPr>
            <w:tcW w:w="2242"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985" w:type="dxa"/>
            <w:vMerge/>
            <w:tcBorders>
              <w:left w:val="single" w:sz="4" w:space="0" w:color="000000"/>
              <w:right w:val="single" w:sz="4" w:space="0" w:color="000000"/>
            </w:tcBorders>
          </w:tcPr>
          <w:p>
            <w:pPr/>
          </w:p>
        </w:tc>
        <w:tc>
          <w:tcPr>
            <w:tcW w:w="2124" w:type="dxa"/>
            <w:vMerge/>
            <w:tcBorders>
              <w:left w:val="single" w:sz="4" w:space="0" w:color="000000"/>
              <w:right w:val="nil" w:sz="6" w:space="0" w:color="auto"/>
            </w:tcBorders>
          </w:tcPr>
          <w:p>
            <w:pPr/>
          </w:p>
        </w:tc>
      </w:tr>
      <w:tr>
        <w:trPr>
          <w:trHeight w:val="44" w:hRule="exact"/>
        </w:trPr>
        <w:tc>
          <w:tcPr>
            <w:tcW w:w="2242"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985" w:type="dxa"/>
            <w:vMerge/>
            <w:tcBorders>
              <w:left w:val="single" w:sz="4" w:space="0" w:color="000000"/>
              <w:bottom w:val="nil" w:sz="6" w:space="0" w:color="auto"/>
              <w:right w:val="single" w:sz="4" w:space="0" w:color="000000"/>
            </w:tcBorders>
          </w:tcPr>
          <w:p>
            <w:pPr/>
          </w:p>
        </w:tc>
        <w:tc>
          <w:tcPr>
            <w:tcW w:w="2124" w:type="dxa"/>
            <w:vMerge/>
            <w:tcBorders>
              <w:left w:val="single" w:sz="4" w:space="0" w:color="000000"/>
              <w:bottom w:val="nil" w:sz="6" w:space="0" w:color="auto"/>
              <w:right w:val="nil" w:sz="6" w:space="0" w:color="auto"/>
            </w:tcBorders>
          </w:tcPr>
          <w:p>
            <w:pPr/>
          </w:p>
        </w:tc>
      </w:tr>
      <w:tr>
        <w:trPr>
          <w:trHeight w:val="364" w:hRule="exact"/>
        </w:trPr>
        <w:tc>
          <w:tcPr>
            <w:tcW w:w="2242"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pacing w:val="-1"/>
                <w:sz w:val="18"/>
              </w:rPr>
              <w:t>3-5%</w:t>
            </w:r>
            <w:r>
              <w:rPr>
                <w:rFonts w:ascii="Calibri"/>
                <w:sz w:val="18"/>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3"/>
              <w:jc w:val="right"/>
              <w:rPr>
                <w:rFonts w:ascii="Calibri" w:hAnsi="Calibri" w:cs="Calibri" w:eastAsia="Calibri" w:hint="default"/>
                <w:sz w:val="18"/>
                <w:szCs w:val="18"/>
              </w:rPr>
            </w:pPr>
            <w:r>
              <w:rPr>
                <w:rFonts w:ascii="Calibri"/>
                <w:spacing w:val="-1"/>
                <w:sz w:val="18"/>
              </w:rPr>
              <w:t>13,929,681.66</w:t>
            </w:r>
          </w:p>
        </w:tc>
        <w:tc>
          <w:tcPr>
            <w:tcW w:w="2124"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3"/>
              <w:jc w:val="right"/>
              <w:rPr>
                <w:rFonts w:ascii="Calibri" w:hAnsi="Calibri" w:cs="Calibri" w:eastAsia="Calibri" w:hint="default"/>
                <w:sz w:val="18"/>
                <w:szCs w:val="18"/>
              </w:rPr>
            </w:pPr>
            <w:r>
              <w:rPr>
                <w:rFonts w:ascii="Calibri"/>
                <w:sz w:val="18"/>
              </w:rPr>
              <w:t>12,268,161.80</w:t>
            </w:r>
          </w:p>
        </w:tc>
      </w:tr>
      <w:tr>
        <w:trPr>
          <w:trHeight w:val="46" w:hRule="exact"/>
        </w:trPr>
        <w:tc>
          <w:tcPr>
            <w:tcW w:w="2242"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single" w:sz="4" w:space="0" w:color="000000"/>
            </w:tcBorders>
          </w:tcPr>
          <w:p>
            <w:pPr/>
          </w:p>
        </w:tc>
        <w:tc>
          <w:tcPr>
            <w:tcW w:w="2124" w:type="dxa"/>
            <w:tcBorders>
              <w:top w:val="nil" w:sz="6" w:space="0" w:color="auto"/>
              <w:left w:val="single" w:sz="4" w:space="0" w:color="000000"/>
              <w:bottom w:val="nil" w:sz="6" w:space="0" w:color="auto"/>
              <w:right w:val="nil" w:sz="6" w:space="0" w:color="auto"/>
            </w:tcBorders>
          </w:tcPr>
          <w:p>
            <w:pPr/>
          </w:p>
        </w:tc>
      </w:tr>
      <w:tr>
        <w:trPr>
          <w:trHeight w:val="520" w:hRule="exact"/>
        </w:trPr>
        <w:tc>
          <w:tcPr>
            <w:tcW w:w="2242"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97"/>
              <w:jc w:val="right"/>
              <w:rPr>
                <w:rFonts w:ascii="Calibri" w:hAnsi="Calibri" w:cs="Calibri" w:eastAsia="Calibri" w:hint="default"/>
                <w:sz w:val="18"/>
                <w:szCs w:val="18"/>
              </w:rPr>
            </w:pPr>
            <w:r>
              <w:rPr>
                <w:rFonts w:ascii="Calibri" w:hAnsi="Calibri" w:cs="Calibri" w:eastAsia="Calibri" w:hint="default"/>
                <w:spacing w:val="-1"/>
                <w:sz w:val="18"/>
                <w:szCs w:val="18"/>
              </w:rPr>
              <w:t>5%</w:t>
            </w:r>
            <w:r>
              <w:rPr>
                <w:rFonts w:ascii="宋体" w:hAnsi="宋体" w:cs="宋体" w:eastAsia="宋体" w:hint="default"/>
                <w:spacing w:val="-1"/>
                <w:sz w:val="18"/>
                <w:szCs w:val="18"/>
              </w:rPr>
              <w:t>、</w:t>
            </w:r>
            <w:r>
              <w:rPr>
                <w:rFonts w:ascii="Calibri" w:hAnsi="Calibri" w:cs="Calibri" w:eastAsia="Calibri" w:hint="default"/>
                <w:spacing w:val="-1"/>
                <w:sz w:val="18"/>
                <w:szCs w:val="18"/>
              </w:rPr>
              <w:t>7%</w:t>
            </w:r>
            <w:r>
              <w:rPr>
                <w:rFonts w:ascii="Calibri" w:hAnsi="Calibri" w:cs="Calibri" w:eastAsia="Calibri" w:hint="default"/>
                <w:sz w:val="18"/>
                <w:szCs w:val="18"/>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1,252,142.46</w:t>
            </w:r>
          </w:p>
        </w:tc>
        <w:tc>
          <w:tcPr>
            <w:tcW w:w="2124"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928,662.91</w:t>
            </w:r>
          </w:p>
        </w:tc>
      </w:tr>
      <w:tr>
        <w:trPr>
          <w:trHeight w:val="351" w:hRule="exact"/>
        </w:trPr>
        <w:tc>
          <w:tcPr>
            <w:tcW w:w="2242"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9"/>
              <w:jc w:val="right"/>
              <w:rPr>
                <w:rFonts w:ascii="Calibri" w:hAnsi="Calibri" w:cs="Calibri" w:eastAsia="Calibri" w:hint="default"/>
                <w:sz w:val="18"/>
                <w:szCs w:val="18"/>
              </w:rPr>
            </w:pPr>
            <w:r>
              <w:rPr>
                <w:rFonts w:ascii="Calibri"/>
                <w:spacing w:val="-1"/>
                <w:w w:val="95"/>
                <w:sz w:val="18"/>
              </w:rPr>
              <w:t>3%</w:t>
            </w:r>
            <w:r>
              <w:rPr>
                <w:rFonts w:ascii="Calibri"/>
                <w:w w:val="95"/>
                <w:sz w:val="18"/>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Calibri" w:hAnsi="Calibri" w:cs="Calibri" w:eastAsia="Calibri" w:hint="default"/>
                <w:sz w:val="18"/>
                <w:szCs w:val="18"/>
              </w:rPr>
            </w:pPr>
            <w:r>
              <w:rPr>
                <w:rFonts w:ascii="Calibri"/>
                <w:sz w:val="18"/>
              </w:rPr>
              <w:t>554,611.65</w:t>
            </w:r>
          </w:p>
        </w:tc>
        <w:tc>
          <w:tcPr>
            <w:tcW w:w="2124"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3"/>
              <w:jc w:val="right"/>
              <w:rPr>
                <w:rFonts w:ascii="Calibri" w:hAnsi="Calibri" w:cs="Calibri" w:eastAsia="Calibri" w:hint="default"/>
                <w:sz w:val="18"/>
                <w:szCs w:val="18"/>
              </w:rPr>
            </w:pPr>
            <w:r>
              <w:rPr>
                <w:rFonts w:ascii="Calibri"/>
                <w:sz w:val="18"/>
              </w:rPr>
              <w:t>406,043.53</w:t>
            </w:r>
          </w:p>
        </w:tc>
      </w:tr>
      <w:tr>
        <w:trPr>
          <w:trHeight w:val="415" w:hRule="exact"/>
        </w:trPr>
        <w:tc>
          <w:tcPr>
            <w:tcW w:w="224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right="836"/>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18" w:type="dxa"/>
            <w:tcBorders>
              <w:top w:val="nil" w:sz="6" w:space="0" w:color="auto"/>
              <w:left w:val="single" w:sz="4" w:space="0" w:color="000000"/>
              <w:bottom w:val="single" w:sz="12" w:space="0" w:color="000000"/>
              <w:right w:val="single" w:sz="4" w:space="0" w:color="000000"/>
            </w:tcBorders>
          </w:tcPr>
          <w:p>
            <w:pP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101"/>
              <w:jc w:val="right"/>
              <w:rPr>
                <w:rFonts w:ascii="Calibri" w:hAnsi="Calibri" w:cs="Calibri" w:eastAsia="Calibri" w:hint="default"/>
                <w:sz w:val="18"/>
                <w:szCs w:val="18"/>
              </w:rPr>
            </w:pPr>
            <w:r>
              <w:rPr>
                <w:rFonts w:ascii="Calibri"/>
                <w:sz w:val="18"/>
              </w:rPr>
              <w:t>15,736,435.77</w:t>
            </w:r>
          </w:p>
        </w:tc>
        <w:tc>
          <w:tcPr>
            <w:tcW w:w="2124"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right="105"/>
              <w:jc w:val="right"/>
              <w:rPr>
                <w:rFonts w:ascii="Calibri" w:hAnsi="Calibri" w:cs="Calibri" w:eastAsia="Calibri" w:hint="default"/>
                <w:sz w:val="18"/>
                <w:szCs w:val="18"/>
              </w:rPr>
            </w:pPr>
            <w:r>
              <w:rPr>
                <w:rFonts w:ascii="Calibri"/>
                <w:spacing w:val="-1"/>
                <w:sz w:val="18"/>
              </w:rPr>
              <w:t>13,602,868.24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1786" w:right="1679" w:firstLine="0"/>
        <w:jc w:val="left"/>
        <w:rPr>
          <w:rFonts w:ascii="宋体" w:hAnsi="宋体" w:cs="宋体" w:eastAsia="宋体" w:hint="default"/>
          <w:sz w:val="21"/>
          <w:szCs w:val="21"/>
        </w:rPr>
      </w:pPr>
      <w:r>
        <w:rPr/>
        <w:pict>
          <v:group style="position:absolute;margin-left:120.5pt;margin-top:-65.406296pt;width:387.8pt;height:.5pt;mso-position-horizontal-relative:page;mso-position-vertical-relative:paragraph;z-index:-1133008" coordorigin="2410,-1308" coordsize="7756,10">
            <v:shape style="position:absolute;left:2410;top:-1308;width:2223;height:10" type="#_x0000_t75" stroked="false">
              <v:imagedata r:id="rId575" o:title=""/>
            </v:shape>
            <v:shape style="position:absolute;left:4628;top:-1308;width:3408;height:10" type="#_x0000_t75" stroked="false">
              <v:imagedata r:id="rId576" o:title=""/>
            </v:shape>
            <v:shape style="position:absolute;left:8032;top:-1308;width:2134;height:10" type="#_x0000_t75" stroked="false">
              <v:imagedata r:id="rId577" o:title=""/>
            </v:shape>
            <w10:wrap type="none"/>
          </v:group>
        </w:pict>
      </w:r>
      <w:r>
        <w:rPr/>
        <w:pict>
          <v:group style="position:absolute;margin-left:120.5pt;margin-top:-49.566334pt;width:387.8pt;height:5.2pt;mso-position-horizontal-relative:page;mso-position-vertical-relative:paragraph;z-index:-1132984" coordorigin="2410,-991" coordsize="7756,104">
            <v:shape style="position:absolute;left:2410;top:-991;width:2242;height:103" type="#_x0000_t75" stroked="false">
              <v:imagedata r:id="rId578" o:title=""/>
            </v:shape>
            <v:shape style="position:absolute;left:4628;top:-898;width:3408;height:10" type="#_x0000_t75" stroked="false">
              <v:imagedata r:id="rId572" o:title=""/>
            </v:shape>
            <v:shape style="position:absolute;left:8032;top:-898;width:2134;height:10" type="#_x0000_t75" stroked="false">
              <v:imagedata r:id="rId573" o:title=""/>
            </v:shape>
            <w10:wrap type="none"/>
          </v:group>
        </w:pict>
      </w:r>
      <w:r>
        <w:rPr/>
        <w:pict>
          <v:shape style="position:absolute;margin-left:259.850006pt;margin-top:38.543686pt;width:.48001pt;height:.12pt;mso-position-horizontal-relative:page;mso-position-vertical-relative:paragraph;z-index:-1132960" type="#_x0000_t75" stroked="false">
            <v:imagedata r:id="rId567" o:title=""/>
          </v:shape>
        </w:pict>
      </w:r>
      <w:r>
        <w:rPr/>
        <w:pict>
          <v:shape style="position:absolute;margin-left:401.709991pt;margin-top:38.543686pt;width:.47998pt;height:.12pt;mso-position-horizontal-relative:page;mso-position-vertical-relative:paragraph;z-index:-1132936" type="#_x0000_t75" stroked="false">
            <v:imagedata r:id="rId567" o:title=""/>
          </v:shape>
        </w:pict>
      </w:r>
      <w:r>
        <w:rPr/>
        <w:pict>
          <v:group style="position:absolute;margin-left:120.5pt;margin-top:54.023666pt;width:387.8pt;height:5.05pt;mso-position-horizontal-relative:page;mso-position-vertical-relative:paragraph;z-index:-1132912" coordorigin="2410,1080" coordsize="7756,101">
            <v:shape style="position:absolute;left:2410;top:1080;width:2806;height:101" type="#_x0000_t75" stroked="false">
              <v:imagedata r:id="rId579" o:title=""/>
            </v:shape>
            <v:shape style="position:absolute;left:5192;top:1172;width:2842;height:10" type="#_x0000_t75" stroked="false">
              <v:imagedata r:id="rId580" o:title=""/>
            </v:shape>
            <v:shape style="position:absolute;left:8029;top:1172;width:2137;height:10" type="#_x0000_t75" stroked="false">
              <v:imagedata r:id="rId581" o:title=""/>
            </v:shape>
            <w10:wrap type="none"/>
          </v:group>
        </w:pict>
      </w:r>
      <w:r>
        <w:rPr/>
        <w:pict>
          <v:group style="position:absolute;margin-left:120.5pt;margin-top:74.423698pt;width:387.8pt;height:5.2pt;mso-position-horizontal-relative:page;mso-position-vertical-relative:paragraph;z-index:-1132888" coordorigin="2410,1488" coordsize="7756,104">
            <v:shape style="position:absolute;left:2410;top:1488;width:2806;height:103" type="#_x0000_t75" stroked="false">
              <v:imagedata r:id="rId582" o:title=""/>
            </v:shape>
            <v:shape style="position:absolute;left:5192;top:1582;width:2842;height:10" type="#_x0000_t75" stroked="false">
              <v:imagedata r:id="rId580" o:title=""/>
            </v:shape>
            <v:shape style="position:absolute;left:8029;top:1582;width:2137;height:10" type="#_x0000_t75" stroked="false">
              <v:imagedata r:id="rId581" o:title=""/>
            </v:shape>
            <w10:wrap type="none"/>
          </v:group>
        </w:pict>
      </w:r>
      <w:r>
        <w:rPr/>
        <w:pict>
          <v:group style="position:absolute;margin-left:120.5pt;margin-top:102.143677pt;width:387.8pt;height:.5pt;mso-position-horizontal-relative:page;mso-position-vertical-relative:paragraph;z-index:-1132864" coordorigin="2410,2043" coordsize="7756,10">
            <v:shape style="position:absolute;left:2410;top:2043;width:2787;height:10" type="#_x0000_t75" stroked="false">
              <v:imagedata r:id="rId583" o:title=""/>
            </v:shape>
            <v:shape style="position:absolute;left:5192;top:2043;width:2842;height:10" type="#_x0000_t75" stroked="false">
              <v:imagedata r:id="rId580" o:title=""/>
            </v:shape>
            <v:shape style="position:absolute;left:8029;top:2043;width:2137;height:10" type="#_x0000_t75" stroked="false">
              <v:imagedata r:id="rId58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395" w:type="dxa"/>
        <w:tblLayout w:type="fixed"/>
        <w:tblCellMar>
          <w:top w:w="0" w:type="dxa"/>
          <w:left w:w="0" w:type="dxa"/>
          <w:bottom w:w="0" w:type="dxa"/>
          <w:right w:w="0" w:type="dxa"/>
        </w:tblCellMar>
        <w:tblLook w:val="01E0"/>
      </w:tblPr>
      <w:tblGrid>
        <w:gridCol w:w="2806"/>
        <w:gridCol w:w="2837"/>
        <w:gridCol w:w="2127"/>
      </w:tblGrid>
      <w:tr>
        <w:trPr>
          <w:trHeight w:val="324" w:hRule="exact"/>
        </w:trPr>
        <w:tc>
          <w:tcPr>
            <w:tcW w:w="2806" w:type="dxa"/>
            <w:tcBorders>
              <w:top w:val="single" w:sz="12" w:space="0" w:color="000000"/>
              <w:left w:val="nil" w:sz="6" w:space="0" w:color="auto"/>
              <w:bottom w:val="nil" w:sz="6" w:space="0" w:color="auto"/>
              <w:right w:val="single" w:sz="4" w:space="0" w:color="000000"/>
            </w:tcBorders>
          </w:tcPr>
          <w:p>
            <w:pPr>
              <w:pStyle w:val="TableParagraph"/>
              <w:spacing w:line="240" w:lineRule="auto" w:before="109"/>
              <w:ind w:right="1116"/>
              <w:jc w:val="right"/>
              <w:rPr>
                <w:rFonts w:ascii="宋体" w:hAnsi="宋体" w:cs="宋体" w:eastAsia="宋体" w:hint="default"/>
                <w:sz w:val="18"/>
                <w:szCs w:val="18"/>
              </w:rPr>
            </w:pPr>
            <w:r>
              <w:rPr>
                <w:rFonts w:ascii="宋体" w:hAnsi="宋体" w:cs="宋体" w:eastAsia="宋体" w:hint="default"/>
                <w:sz w:val="18"/>
                <w:szCs w:val="18"/>
              </w:rPr>
              <w:t>类 </w:t>
            </w:r>
            <w:r>
              <w:rPr>
                <w:rFonts w:ascii="宋体" w:hAnsi="宋体" w:cs="宋体" w:eastAsia="宋体" w:hint="default"/>
                <w:spacing w:val="3"/>
                <w:sz w:val="18"/>
                <w:szCs w:val="18"/>
              </w:rPr>
              <w:t> </w:t>
            </w:r>
            <w:r>
              <w:rPr>
                <w:rFonts w:ascii="宋体" w:hAnsi="宋体" w:cs="宋体" w:eastAsia="宋体" w:hint="default"/>
                <w:sz w:val="18"/>
                <w:szCs w:val="18"/>
              </w:rPr>
              <w:t>别</w:t>
            </w: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41" w:lineRule="exact" w:before="109"/>
              <w:ind w:left="2"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年度</w:t>
            </w:r>
          </w:p>
        </w:tc>
        <w:tc>
          <w:tcPr>
            <w:tcW w:w="2127" w:type="dxa"/>
            <w:vMerge w:val="restart"/>
            <w:tcBorders>
              <w:top w:val="single" w:sz="12" w:space="0" w:color="000000"/>
              <w:left w:val="single" w:sz="4" w:space="0" w:color="000000"/>
              <w:right w:val="nil" w:sz="6" w:space="0" w:color="auto"/>
            </w:tcBorders>
          </w:tcPr>
          <w:p>
            <w:pPr>
              <w:pStyle w:val="TableParagraph"/>
              <w:spacing w:line="240" w:lineRule="auto" w:before="109"/>
              <w:ind w:left="674"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55"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single" w:sz="4" w:space="0" w:color="000000"/>
            </w:tcBorders>
          </w:tcPr>
          <w:p>
            <w:pPr/>
          </w:p>
        </w:tc>
        <w:tc>
          <w:tcPr>
            <w:tcW w:w="2127" w:type="dxa"/>
            <w:vMerge/>
            <w:tcBorders>
              <w:left w:val="single" w:sz="4" w:space="0" w:color="000000"/>
              <w:right w:val="nil" w:sz="6" w:space="0" w:color="auto"/>
            </w:tcBorders>
          </w:tcPr>
          <w:p>
            <w:pPr/>
          </w:p>
        </w:tc>
      </w:tr>
      <w:tr>
        <w:trPr>
          <w:trHeight w:val="46"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single" w:sz="4" w:space="0" w:color="000000"/>
            </w:tcBorders>
          </w:tcPr>
          <w:p>
            <w:pPr/>
          </w:p>
        </w:tc>
        <w:tc>
          <w:tcPr>
            <w:tcW w:w="2127" w:type="dxa"/>
            <w:vMerge/>
            <w:tcBorders>
              <w:left w:val="single" w:sz="4" w:space="0" w:color="000000"/>
              <w:bottom w:val="nil" w:sz="6" w:space="0" w:color="auto"/>
              <w:right w:val="nil" w:sz="6" w:space="0" w:color="auto"/>
            </w:tcBorders>
          </w:tcPr>
          <w:p>
            <w:pPr/>
          </w:p>
        </w:tc>
      </w:tr>
      <w:tr>
        <w:trPr>
          <w:trHeight w:val="364"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pacing w:val="-1"/>
                <w:sz w:val="18"/>
              </w:rPr>
              <w:t>6,070,646.63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5"/>
              <w:jc w:val="right"/>
              <w:rPr>
                <w:rFonts w:ascii="Calibri" w:hAnsi="Calibri" w:cs="Calibri" w:eastAsia="Calibri" w:hint="default"/>
                <w:sz w:val="18"/>
                <w:szCs w:val="18"/>
              </w:rPr>
            </w:pPr>
            <w:r>
              <w:rPr>
                <w:rFonts w:ascii="Calibri"/>
                <w:spacing w:val="-1"/>
                <w:sz w:val="18"/>
              </w:rPr>
              <w:t>7,390,279.80</w:t>
            </w:r>
          </w:p>
        </w:tc>
      </w:tr>
      <w:tr>
        <w:trPr>
          <w:trHeight w:val="46"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nil" w:sz="6" w:space="0" w:color="auto"/>
            </w:tcBorders>
          </w:tcPr>
          <w:p>
            <w:pPr/>
          </w:p>
        </w:tc>
      </w:tr>
      <w:tr>
        <w:trPr>
          <w:trHeight w:val="520"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30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99"/>
              <w:jc w:val="right"/>
              <w:rPr>
                <w:rFonts w:ascii="Calibri" w:hAnsi="Calibri" w:cs="Calibri" w:eastAsia="Calibri" w:hint="default"/>
                <w:sz w:val="18"/>
                <w:szCs w:val="18"/>
              </w:rPr>
            </w:pPr>
            <w:r>
              <w:rPr>
                <w:rFonts w:ascii="Calibri"/>
                <w:sz w:val="18"/>
              </w:rPr>
              <w:t>1,071,775.25</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946,569.17</w:t>
            </w:r>
          </w:p>
        </w:tc>
      </w:tr>
      <w:tr>
        <w:trPr>
          <w:trHeight w:val="305"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汇兑损失</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Calibri" w:hAnsi="Calibri" w:cs="Calibri" w:eastAsia="Calibri" w:hint="default"/>
                <w:sz w:val="18"/>
                <w:szCs w:val="18"/>
              </w:rPr>
            </w:pPr>
            <w:r>
              <w:rPr>
                <w:rFonts w:ascii="Calibri"/>
                <w:spacing w:val="-1"/>
                <w:sz w:val="18"/>
              </w:rPr>
              <w:t>27,887.39</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5"/>
              <w:jc w:val="right"/>
              <w:rPr>
                <w:rFonts w:ascii="Calibri" w:hAnsi="Calibri" w:cs="Calibri" w:eastAsia="Calibri" w:hint="default"/>
                <w:sz w:val="18"/>
                <w:szCs w:val="18"/>
              </w:rPr>
            </w:pPr>
            <w:r>
              <w:rPr>
                <w:rFonts w:ascii="Calibri"/>
                <w:sz w:val="18"/>
              </w:rPr>
              <w:t>3,464.24</w:t>
            </w:r>
          </w:p>
        </w:tc>
      </w:tr>
      <w:tr>
        <w:trPr>
          <w:trHeight w:val="44"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nil" w:sz="6" w:space="0" w:color="auto"/>
            </w:tcBorders>
          </w:tcPr>
          <w:p>
            <w:pPr/>
          </w:p>
        </w:tc>
      </w:tr>
      <w:tr>
        <w:trPr>
          <w:trHeight w:val="347"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304" w:right="0"/>
              <w:jc w:val="left"/>
              <w:rPr>
                <w:rFonts w:ascii="宋体" w:hAnsi="宋体" w:cs="宋体" w:eastAsia="宋体" w:hint="default"/>
                <w:sz w:val="18"/>
                <w:szCs w:val="18"/>
              </w:rPr>
            </w:pPr>
            <w:r>
              <w:rPr>
                <w:rFonts w:ascii="宋体" w:hAnsi="宋体" w:cs="宋体" w:eastAsia="宋体" w:hint="default"/>
                <w:sz w:val="18"/>
                <w:szCs w:val="18"/>
              </w:rPr>
              <w:t>减：汇兑收益</w:t>
            </w:r>
          </w:p>
        </w:tc>
        <w:tc>
          <w:tcPr>
            <w:tcW w:w="2837"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nil" w:sz="6" w:space="0" w:color="auto"/>
            </w:tcBorders>
          </w:tcPr>
          <w:p>
            <w:pPr/>
          </w:p>
        </w:tc>
      </w:tr>
      <w:tr>
        <w:trPr>
          <w:trHeight w:val="63"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1"/>
              <w:jc w:val="right"/>
              <w:rPr>
                <w:rFonts w:ascii="Calibri" w:hAnsi="Calibri" w:cs="Calibri" w:eastAsia="Calibri" w:hint="default"/>
                <w:sz w:val="18"/>
                <w:szCs w:val="18"/>
              </w:rPr>
            </w:pPr>
            <w:r>
              <w:rPr>
                <w:rFonts w:ascii="Calibri"/>
                <w:spacing w:val="-1"/>
                <w:sz w:val="18"/>
              </w:rPr>
              <w:t>641,007.48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6"/>
              <w:jc w:val="right"/>
              <w:rPr>
                <w:rFonts w:ascii="Calibri" w:hAnsi="Calibri" w:cs="Calibri" w:eastAsia="Calibri" w:hint="default"/>
                <w:sz w:val="18"/>
                <w:szCs w:val="18"/>
              </w:rPr>
            </w:pPr>
            <w:r>
              <w:rPr>
                <w:rFonts w:ascii="Calibri"/>
                <w:sz w:val="18"/>
              </w:rPr>
              <w:t>564,669.48</w:t>
            </w:r>
          </w:p>
        </w:tc>
      </w:tr>
      <w:tr>
        <w:trPr>
          <w:trHeight w:val="416" w:hRule="exact"/>
        </w:trPr>
        <w:tc>
          <w:tcPr>
            <w:tcW w:w="2806"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right="1116"/>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28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98"/>
              <w:jc w:val="right"/>
              <w:rPr>
                <w:rFonts w:ascii="Calibri" w:hAnsi="Calibri" w:cs="Calibri" w:eastAsia="Calibri" w:hint="default"/>
                <w:sz w:val="18"/>
                <w:szCs w:val="18"/>
              </w:rPr>
            </w:pPr>
            <w:r>
              <w:rPr>
                <w:rFonts w:ascii="Calibri"/>
                <w:spacing w:val="-1"/>
                <w:sz w:val="18"/>
              </w:rPr>
              <w:t>5,667,766.25</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right="105"/>
              <w:jc w:val="right"/>
              <w:rPr>
                <w:rFonts w:ascii="Calibri" w:hAnsi="Calibri" w:cs="Calibri" w:eastAsia="Calibri" w:hint="default"/>
                <w:sz w:val="18"/>
                <w:szCs w:val="18"/>
              </w:rPr>
            </w:pPr>
            <w:r>
              <w:rPr>
                <w:rFonts w:ascii="Calibri"/>
                <w:sz w:val="18"/>
              </w:rPr>
              <w:t>7,011,844.35</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1"/>
          <w:szCs w:val="21"/>
        </w:rPr>
      </w:pPr>
    </w:p>
    <w:p>
      <w:pPr>
        <w:spacing w:before="36"/>
        <w:ind w:left="1786" w:right="1679" w:firstLine="0"/>
        <w:jc w:val="left"/>
        <w:rPr>
          <w:rFonts w:ascii="宋体" w:hAnsi="宋体" w:cs="宋体" w:eastAsia="宋体" w:hint="default"/>
          <w:sz w:val="21"/>
          <w:szCs w:val="21"/>
        </w:rPr>
      </w:pPr>
      <w:r>
        <w:rPr/>
        <w:pict>
          <v:group style="position:absolute;margin-left:120.5pt;margin-top:-94.556313pt;width:387.8pt;height:5.05pt;mso-position-horizontal-relative:page;mso-position-vertical-relative:paragraph;z-index:-1132840" coordorigin="2410,-1891" coordsize="7756,101">
            <v:shape style="position:absolute;left:2410;top:-1891;width:2806;height:101" type="#_x0000_t75" stroked="false">
              <v:imagedata r:id="rId584" o:title=""/>
            </v:shape>
            <v:shape style="position:absolute;left:5192;top:-1800;width:2842;height:10" type="#_x0000_t75" stroked="false">
              <v:imagedata r:id="rId580" o:title=""/>
            </v:shape>
            <v:shape style="position:absolute;left:8029;top:-1800;width:2137;height:10" type="#_x0000_t75" stroked="false">
              <v:imagedata r:id="rId581" o:title=""/>
            </v:shape>
            <w10:wrap type="none"/>
          </v:group>
        </w:pict>
      </w:r>
      <w:r>
        <w:rPr/>
        <w:pict>
          <v:group style="position:absolute;margin-left:120.5pt;margin-top:-74.156342pt;width:387.8pt;height:5.2pt;mso-position-horizontal-relative:page;mso-position-vertical-relative:paragraph;z-index:-1132816" coordorigin="2410,-1483" coordsize="7756,104">
            <v:shape style="position:absolute;left:2410;top:-1483;width:2806;height:103" type="#_x0000_t75" stroked="false">
              <v:imagedata r:id="rId582" o:title=""/>
            </v:shape>
            <v:shape style="position:absolute;left:5192;top:-1390;width:2842;height:10" type="#_x0000_t75" stroked="false">
              <v:imagedata r:id="rId585" o:title=""/>
            </v:shape>
            <v:shape style="position:absolute;left:8029;top:-1390;width:2137;height:10" type="#_x0000_t75" stroked="false">
              <v:imagedata r:id="rId586" o:title=""/>
            </v:shape>
            <w10:wrap type="none"/>
          </v:group>
        </w:pict>
      </w:r>
      <w:r>
        <w:rPr/>
        <w:pict>
          <v:group style="position:absolute;margin-left:120.5pt;margin-top:-53.636311pt;width:387.8pt;height:5.2pt;mso-position-horizontal-relative:page;mso-position-vertical-relative:paragraph;z-index:-1132792" coordorigin="2410,-1073" coordsize="7756,104">
            <v:shape style="position:absolute;left:2410;top:-1073;width:2806;height:103" type="#_x0000_t75" stroked="false">
              <v:imagedata r:id="rId587" o:title=""/>
            </v:shape>
            <v:shape style="position:absolute;left:5192;top:-979;width:2842;height:10" type="#_x0000_t75" stroked="false">
              <v:imagedata r:id="rId580" o:title=""/>
            </v:shape>
            <v:shape style="position:absolute;left:8029;top:-979;width:2137;height:10" type="#_x0000_t75" stroked="false">
              <v:imagedata r:id="rId581" o:title=""/>
            </v:shape>
            <w10:wrap type="none"/>
          </v:group>
        </w:pict>
      </w:r>
      <w:r>
        <w:rPr/>
        <w:pict>
          <v:shape style="position:absolute;margin-left:259.850006pt;margin-top:39.503677pt;width:.48001pt;height:.12pt;mso-position-horizontal-relative:page;mso-position-vertical-relative:paragraph;z-index:-1132768" type="#_x0000_t75" stroked="false">
            <v:imagedata r:id="rId588" o:title=""/>
          </v:shape>
        </w:pict>
      </w:r>
      <w:r>
        <w:rPr/>
        <w:pict>
          <v:shape style="position:absolute;margin-left:401.709991pt;margin-top:39.503677pt;width:.47998pt;height:.12pt;mso-position-horizontal-relative:page;mso-position-vertical-relative:paragraph;z-index:-1132744" type="#_x0000_t75" stroked="false">
            <v:imagedata r:id="rId588" o:title=""/>
          </v:shape>
        </w:pict>
      </w:r>
      <w:r>
        <w:rPr/>
        <w:pict>
          <v:group style="position:absolute;margin-left:120.5pt;margin-top:54.983658pt;width:387.8pt;height:5.05pt;mso-position-horizontal-relative:page;mso-position-vertical-relative:paragraph;z-index:-1132720" coordorigin="2410,1100" coordsize="7756,101">
            <v:shape style="position:absolute;left:2410;top:1100;width:2806;height:101" type="#_x0000_t75" stroked="false">
              <v:imagedata r:id="rId584" o:title=""/>
            </v:shape>
            <v:shape style="position:absolute;left:5192;top:1191;width:2842;height:10" type="#_x0000_t75" stroked="false">
              <v:imagedata r:id="rId585" o:title=""/>
            </v:shape>
            <v:shape style="position:absolute;left:8029;top:1191;width:2137;height:10" type="#_x0000_t75" stroked="false">
              <v:imagedata r:id="rId58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0"/>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395" w:type="dxa"/>
        <w:tblLayout w:type="fixed"/>
        <w:tblCellMar>
          <w:top w:w="0" w:type="dxa"/>
          <w:left w:w="0" w:type="dxa"/>
          <w:bottom w:w="0" w:type="dxa"/>
          <w:right w:w="0" w:type="dxa"/>
        </w:tblCellMar>
        <w:tblLook w:val="01E0"/>
      </w:tblPr>
      <w:tblGrid>
        <w:gridCol w:w="2806"/>
        <w:gridCol w:w="2837"/>
        <w:gridCol w:w="2127"/>
      </w:tblGrid>
      <w:tr>
        <w:trPr>
          <w:trHeight w:val="324" w:hRule="exact"/>
        </w:trPr>
        <w:tc>
          <w:tcPr>
            <w:tcW w:w="2806" w:type="dxa"/>
            <w:tcBorders>
              <w:top w:val="single" w:sz="12" w:space="0" w:color="000000"/>
              <w:left w:val="nil" w:sz="6" w:space="0" w:color="auto"/>
              <w:bottom w:val="nil" w:sz="6" w:space="0" w:color="auto"/>
              <w:right w:val="single" w:sz="4" w:space="0" w:color="000000"/>
            </w:tcBorders>
          </w:tcPr>
          <w:p>
            <w:pPr>
              <w:pStyle w:val="TableParagraph"/>
              <w:spacing w:line="240" w:lineRule="auto" w:before="111"/>
              <w:ind w:left="2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111"/>
              <w:ind w:left="2"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年度</w:t>
            </w:r>
          </w:p>
        </w:tc>
        <w:tc>
          <w:tcPr>
            <w:tcW w:w="2127" w:type="dxa"/>
            <w:vMerge w:val="restart"/>
            <w:tcBorders>
              <w:top w:val="single" w:sz="12" w:space="0" w:color="000000"/>
              <w:left w:val="single" w:sz="4" w:space="0" w:color="000000"/>
              <w:right w:val="nil" w:sz="6" w:space="0" w:color="auto"/>
            </w:tcBorders>
          </w:tcPr>
          <w:p>
            <w:pPr>
              <w:pStyle w:val="TableParagraph"/>
              <w:spacing w:line="240" w:lineRule="auto" w:before="111"/>
              <w:ind w:left="674"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171" w:hRule="exact"/>
        </w:trPr>
        <w:tc>
          <w:tcPr>
            <w:tcW w:w="2806" w:type="dxa"/>
            <w:vMerge w:val="restart"/>
            <w:tcBorders>
              <w:top w:val="nil" w:sz="6" w:space="0" w:color="auto"/>
              <w:left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837" w:type="dxa"/>
            <w:vMerge w:val="restart"/>
            <w:tcBorders>
              <w:top w:val="nil" w:sz="6" w:space="0" w:color="auto"/>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776" w:right="0"/>
              <w:jc w:val="left"/>
              <w:rPr>
                <w:rFonts w:ascii="Calibri" w:hAnsi="Calibri" w:cs="Calibri" w:eastAsia="Calibri" w:hint="default"/>
                <w:sz w:val="18"/>
                <w:szCs w:val="18"/>
              </w:rPr>
            </w:pPr>
            <w:r>
              <w:rPr>
                <w:rFonts w:ascii="Calibri"/>
                <w:sz w:val="18"/>
              </w:rPr>
              <w:t>1,476,133.30</w:t>
            </w:r>
          </w:p>
        </w:tc>
        <w:tc>
          <w:tcPr>
            <w:tcW w:w="2127" w:type="dxa"/>
            <w:vMerge/>
            <w:tcBorders>
              <w:left w:val="single" w:sz="4" w:space="0" w:color="000000"/>
              <w:bottom w:val="nil" w:sz="6" w:space="0" w:color="auto"/>
              <w:right w:val="nil" w:sz="6" w:space="0" w:color="auto"/>
            </w:tcBorders>
          </w:tcPr>
          <w:p>
            <w:pPr/>
          </w:p>
        </w:tc>
      </w:tr>
      <w:tr>
        <w:trPr>
          <w:trHeight w:val="347" w:hRule="exact"/>
        </w:trPr>
        <w:tc>
          <w:tcPr>
            <w:tcW w:w="2806" w:type="dxa"/>
            <w:vMerge/>
            <w:tcBorders>
              <w:left w:val="nil" w:sz="6" w:space="0" w:color="auto"/>
              <w:bottom w:val="single" w:sz="12" w:space="0" w:color="000000"/>
              <w:right w:val="single" w:sz="4" w:space="0" w:color="000000"/>
            </w:tcBorders>
          </w:tcPr>
          <w:p>
            <w:pPr/>
          </w:p>
        </w:tc>
        <w:tc>
          <w:tcPr>
            <w:tcW w:w="2837" w:type="dxa"/>
            <w:vMerge/>
            <w:tcBorders>
              <w:left w:val="single" w:sz="4" w:space="0" w:color="000000"/>
              <w:bottom w:val="single" w:sz="12" w:space="0" w:color="000000"/>
              <w:right w:val="single" w:sz="4" w:space="0" w:color="000000"/>
            </w:tcBorders>
          </w:tcPr>
          <w:p>
            <w:pP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77"/>
              <w:ind w:left="1140" w:right="0"/>
              <w:jc w:val="left"/>
              <w:rPr>
                <w:rFonts w:ascii="Calibri" w:hAnsi="Calibri" w:cs="Calibri" w:eastAsia="Calibri" w:hint="default"/>
                <w:sz w:val="18"/>
                <w:szCs w:val="18"/>
              </w:rPr>
            </w:pPr>
            <w:r>
              <w:rPr>
                <w:rFonts w:ascii="Calibri"/>
                <w:sz w:val="18"/>
              </w:rPr>
              <w:t>-105,200.56</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1786" w:right="1679" w:firstLine="0"/>
        <w:jc w:val="left"/>
        <w:rPr>
          <w:rFonts w:ascii="宋体" w:hAnsi="宋体" w:cs="宋体" w:eastAsia="宋体" w:hint="default"/>
          <w:sz w:val="21"/>
          <w:szCs w:val="21"/>
        </w:rPr>
      </w:pPr>
      <w:r>
        <w:rPr/>
        <w:pict>
          <v:group style="position:absolute;margin-left:132.5pt;margin-top:49.613647pt;width:374pt;height:25.6pt;mso-position-horizontal-relative:page;mso-position-vertical-relative:paragraph;z-index:-1132696" coordorigin="2650,992" coordsize="7480,512">
            <v:shape style="position:absolute;left:2650;top:992;width:4235;height:101" type="#_x0000_t75" stroked="false">
              <v:imagedata r:id="rId589" o:title=""/>
            </v:shape>
            <v:shape style="position:absolute;left:6861;top:1083;width:1848;height:10" type="#_x0000_t75" stroked="false">
              <v:imagedata r:id="rId590" o:title=""/>
            </v:shape>
            <v:shape style="position:absolute;left:8704;top:1083;width:1426;height:10" type="#_x0000_t75" stroked="false">
              <v:imagedata r:id="rId591" o:title=""/>
            </v:shape>
            <v:group style="position:absolute;left:6865;top:1093;width:10;height:20" coordorigin="6865,1093" coordsize="10,20">
              <v:shape style="position:absolute;left:6865;top:1093;width:10;height:20" coordorigin="6865,1093" coordsize="10,20" path="m6865,1112l6875,1112,6875,1093,6865,1093,6865,1112xe" filled="true" fillcolor="#000000" stroked="false">
                <v:path arrowok="t"/>
                <v:fill type="solid"/>
              </v:shape>
            </v:group>
            <v:group style="position:absolute;left:6865;top:1112;width:10;height:20" coordorigin="6865,1112" coordsize="10,20">
              <v:shape style="position:absolute;left:6865;top:1112;width:10;height:20" coordorigin="6865,1112" coordsize="10,20" path="m6865,1131l6875,1131,6875,1112,6865,1112,6865,1131xe" filled="true" fillcolor="#000000" stroked="false">
                <v:path arrowok="t"/>
                <v:fill type="solid"/>
              </v:shape>
            </v:group>
            <v:group style="position:absolute;left:6865;top:1131;width:10;height:20" coordorigin="6865,1131" coordsize="10,20">
              <v:shape style="position:absolute;left:6865;top:1131;width:10;height:20" coordorigin="6865,1131" coordsize="10,20" path="m6865,1151l6875,1151,6875,1131,6865,1131,6865,1151xe" filled="true" fillcolor="#000000" stroked="false">
                <v:path arrowok="t"/>
                <v:fill type="solid"/>
              </v:shape>
            </v:group>
            <v:group style="position:absolute;left:6865;top:1151;width:10;height:20" coordorigin="6865,1151" coordsize="10,20">
              <v:shape style="position:absolute;left:6865;top:1151;width:10;height:20" coordorigin="6865,1151" coordsize="10,20" path="m6865,1170l6875,1170,6875,1151,6865,1151,6865,1170xe" filled="true" fillcolor="#000000" stroked="false">
                <v:path arrowok="t"/>
                <v:fill type="solid"/>
              </v:shape>
            </v:group>
            <v:group style="position:absolute;left:6865;top:1170;width:10;height:20" coordorigin="6865,1170" coordsize="10,20">
              <v:shape style="position:absolute;left:6865;top:1170;width:10;height:20" coordorigin="6865,1170" coordsize="10,20" path="m6865,1189l6875,1189,6875,1170,6865,1170,6865,1189xe" filled="true" fillcolor="#000000" stroked="false">
                <v:path arrowok="t"/>
                <v:fill type="solid"/>
              </v:shape>
            </v:group>
            <v:group style="position:absolute;left:6865;top:1189;width:10;height:20" coordorigin="6865,1189" coordsize="10,20">
              <v:shape style="position:absolute;left:6865;top:1189;width:10;height:20" coordorigin="6865,1189" coordsize="10,20" path="m6865,1208l6875,1208,6875,1189,6865,1189,6865,1208xe" filled="true" fillcolor="#000000" stroked="false">
                <v:path arrowok="t"/>
                <v:fill type="solid"/>
              </v:shape>
            </v:group>
            <v:group style="position:absolute;left:6865;top:1208;width:10;height:20" coordorigin="6865,1208" coordsize="10,20">
              <v:shape style="position:absolute;left:6865;top:1208;width:10;height:20" coordorigin="6865,1208" coordsize="10,20" path="m6865,1227l6875,1227,6875,1208,6865,1208,6865,1227xe" filled="true" fillcolor="#000000" stroked="false">
                <v:path arrowok="t"/>
                <v:fill type="solid"/>
              </v:shape>
            </v:group>
            <v:group style="position:absolute;left:6865;top:1227;width:10;height:20" coordorigin="6865,1227" coordsize="10,20">
              <v:shape style="position:absolute;left:6865;top:1227;width:10;height:20" coordorigin="6865,1227" coordsize="10,20" path="m6865,1247l6875,1247,6875,1227,6865,1227,6865,1247xe" filled="true" fillcolor="#000000" stroked="false">
                <v:path arrowok="t"/>
                <v:fill type="solid"/>
              </v:shape>
            </v:group>
            <v:group style="position:absolute;left:6865;top:1247;width:10;height:20" coordorigin="6865,1247" coordsize="10,20">
              <v:shape style="position:absolute;left:6865;top:1247;width:10;height:20" coordorigin="6865,1247" coordsize="10,20" path="m6865,1266l6875,1266,6875,1247,6865,1247,6865,1266xe" filled="true" fillcolor="#000000" stroked="false">
                <v:path arrowok="t"/>
                <v:fill type="solid"/>
              </v:shape>
            </v:group>
            <v:group style="position:absolute;left:6865;top:1266;width:10;height:20" coordorigin="6865,1266" coordsize="10,20">
              <v:shape style="position:absolute;left:6865;top:1266;width:10;height:20" coordorigin="6865,1266" coordsize="10,20" path="m6865,1285l6875,1285,6875,1266,6865,1266,6865,1285xe" filled="true" fillcolor="#000000" stroked="false">
                <v:path arrowok="t"/>
                <v:fill type="solid"/>
              </v:shape>
            </v:group>
            <v:group style="position:absolute;left:6865;top:1285;width:10;height:20" coordorigin="6865,1285" coordsize="10,20">
              <v:shape style="position:absolute;left:6865;top:1285;width:10;height:20" coordorigin="6865,1285" coordsize="10,20" path="m6865,1304l6875,1304,6875,1285,6865,1285,6865,1304xe" filled="true" fillcolor="#000000" stroked="false">
                <v:path arrowok="t"/>
                <v:fill type="solid"/>
              </v:shape>
            </v:group>
            <v:group style="position:absolute;left:6865;top:1304;width:10;height:20" coordorigin="6865,1304" coordsize="10,20">
              <v:shape style="position:absolute;left:6865;top:1304;width:10;height:20" coordorigin="6865,1304" coordsize="10,20" path="m6865,1323l6875,1323,6875,1304,6865,1304,6865,1323xe" filled="true" fillcolor="#000000" stroked="false">
                <v:path arrowok="t"/>
                <v:fill type="solid"/>
              </v:shape>
            </v:group>
            <v:group style="position:absolute;left:6865;top:1323;width:10;height:20" coordorigin="6865,1323" coordsize="10,20">
              <v:shape style="position:absolute;left:6865;top:1323;width:10;height:20" coordorigin="6865,1323" coordsize="10,20" path="m6865,1343l6875,1343,6875,1323,6865,1323,6865,1343xe" filled="true" fillcolor="#000000" stroked="false">
                <v:path arrowok="t"/>
                <v:fill type="solid"/>
              </v:shape>
            </v:group>
            <v:group style="position:absolute;left:6865;top:1343;width:10;height:20" coordorigin="6865,1343" coordsize="10,20">
              <v:shape style="position:absolute;left:6865;top:1343;width:10;height:20" coordorigin="6865,1343" coordsize="10,20" path="m6865,1362l6875,1362,6875,1343,6865,1343,6865,1362xe" filled="true" fillcolor="#000000" stroked="false">
                <v:path arrowok="t"/>
                <v:fill type="solid"/>
              </v:shape>
            </v:group>
            <v:group style="position:absolute;left:6865;top:1362;width:10;height:20" coordorigin="6865,1362" coordsize="10,20">
              <v:shape style="position:absolute;left:6865;top:1362;width:10;height:20" coordorigin="6865,1362" coordsize="10,20" path="m6865,1381l6875,1381,6875,1362,6865,1362,6865,1381xe" filled="true" fillcolor="#000000" stroked="false">
                <v:path arrowok="t"/>
                <v:fill type="solid"/>
              </v:shape>
            </v:group>
            <v:group style="position:absolute;left:6865;top:1381;width:10;height:20" coordorigin="6865,1381" coordsize="10,20">
              <v:shape style="position:absolute;left:6865;top:1381;width:10;height:20" coordorigin="6865,1381" coordsize="10,20" path="m6865,1400l6875,1400,6875,1381,6865,1381,6865,1400xe" filled="true" fillcolor="#000000" stroked="false">
                <v:path arrowok="t"/>
                <v:fill type="solid"/>
              </v:shape>
              <v:shape style="position:absolute;left:2650;top:1400;width:4235;height:103" type="#_x0000_t75" stroked="false">
                <v:imagedata r:id="rId592" o:title=""/>
              </v:shape>
              <v:shape style="position:absolute;left:6861;top:1494;width:1848;height:10" type="#_x0000_t75" stroked="false">
                <v:imagedata r:id="rId569" o:title=""/>
              </v:shape>
              <v:shape style="position:absolute;left:8704;top:1494;width:1426;height:10" type="#_x0000_t75" stroked="false">
                <v:imagedata r:id="rId570" o:title=""/>
              </v:shape>
            </v:group>
            <w10:wrap type="none"/>
          </v:group>
        </w:pict>
      </w:r>
      <w:r>
        <w:rPr/>
        <w:pict>
          <v:group style="position:absolute;margin-left:132.5pt;margin-top:93.893692pt;width:374pt;height:.5pt;mso-position-horizontal-relative:page;mso-position-vertical-relative:paragraph;z-index:-1132672" coordorigin="2650,1878" coordsize="7480,10">
            <v:shape style="position:absolute;left:2650;top:1878;width:4215;height:10" type="#_x0000_t75" stroked="false">
              <v:imagedata r:id="rId568" o:title=""/>
            </v:shape>
            <v:shape style="position:absolute;left:6861;top:1878;width:1848;height:10" type="#_x0000_t75" stroked="false">
              <v:imagedata r:id="rId590" o:title=""/>
            </v:shape>
            <v:shape style="position:absolute;left:8704;top:1878;width:1426;height:10" type="#_x0000_t75" stroked="false">
              <v:imagedata r:id="rId591" o:title=""/>
            </v:shape>
            <w10:wrap type="none"/>
          </v:group>
        </w:pict>
      </w:r>
      <w:r>
        <w:rPr/>
        <w:pict>
          <v:group style="position:absolute;margin-left:132.5pt;margin-top:113.093628pt;width:374pt;height:.5pt;mso-position-horizontal-relative:page;mso-position-vertical-relative:paragraph;z-index:-1132648" coordorigin="2650,2262" coordsize="7480,10">
            <v:shape style="position:absolute;left:2650;top:2262;width:4215;height:10" type="#_x0000_t75" stroked="false">
              <v:imagedata r:id="rId568" o:title=""/>
            </v:shape>
            <v:shape style="position:absolute;left:6861;top:2262;width:1848;height:10" type="#_x0000_t75" stroked="false">
              <v:imagedata r:id="rId569" o:title=""/>
            </v:shape>
            <v:shape style="position:absolute;left:8704;top:2262;width:1426;height:10" type="#_x0000_t75" stroked="false">
              <v:imagedata r:id="rId570"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13"/>
        <w:rPr>
          <w:rFonts w:ascii="宋体" w:hAnsi="宋体" w:cs="宋体" w:eastAsia="宋体" w:hint="default"/>
          <w:b/>
          <w:bCs/>
          <w:sz w:val="24"/>
          <w:szCs w:val="24"/>
        </w:rPr>
      </w:pPr>
    </w:p>
    <w:tbl>
      <w:tblPr>
        <w:tblW w:w="0" w:type="auto"/>
        <w:jc w:val="left"/>
        <w:tblInd w:w="2635" w:type="dxa"/>
        <w:tblLayout w:type="fixed"/>
        <w:tblCellMar>
          <w:top w:w="0" w:type="dxa"/>
          <w:left w:w="0" w:type="dxa"/>
          <w:bottom w:w="0" w:type="dxa"/>
          <w:right w:w="0" w:type="dxa"/>
        </w:tblCellMar>
        <w:tblLook w:val="01E0"/>
      </w:tblPr>
      <w:tblGrid>
        <w:gridCol w:w="4235"/>
        <w:gridCol w:w="1843"/>
        <w:gridCol w:w="1416"/>
      </w:tblGrid>
      <w:tr>
        <w:trPr>
          <w:trHeight w:val="325" w:hRule="exact"/>
        </w:trPr>
        <w:tc>
          <w:tcPr>
            <w:tcW w:w="4235" w:type="dxa"/>
            <w:tcBorders>
              <w:top w:val="single" w:sz="12" w:space="0" w:color="000000"/>
              <w:left w:val="nil" w:sz="6" w:space="0" w:color="auto"/>
              <w:bottom w:val="nil" w:sz="6" w:space="0" w:color="auto"/>
              <w:right w:val="single" w:sz="4" w:space="0" w:color="000000"/>
            </w:tcBorders>
          </w:tcPr>
          <w:p>
            <w:pPr>
              <w:pStyle w:val="TableParagraph"/>
              <w:spacing w:line="240" w:lineRule="auto" w:before="112"/>
              <w:ind w:left="19"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112"/>
              <w:ind w:left="53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416" w:type="dxa"/>
            <w:vMerge w:val="restart"/>
            <w:tcBorders>
              <w:top w:val="single" w:sz="12" w:space="0" w:color="000000"/>
              <w:left w:val="single" w:sz="4" w:space="0" w:color="000000"/>
              <w:right w:val="nil" w:sz="6" w:space="0" w:color="auto"/>
            </w:tcBorders>
          </w:tcPr>
          <w:p>
            <w:pPr>
              <w:pStyle w:val="TableParagraph"/>
              <w:spacing w:line="240" w:lineRule="auto" w:before="112"/>
              <w:ind w:left="319"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511" w:hRule="exact"/>
        </w:trPr>
        <w:tc>
          <w:tcPr>
            <w:tcW w:w="6078"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长期股权投资收益</w:t>
            </w:r>
          </w:p>
        </w:tc>
        <w:tc>
          <w:tcPr>
            <w:tcW w:w="1416" w:type="dxa"/>
            <w:vMerge/>
            <w:tcBorders>
              <w:left w:val="single" w:sz="4" w:space="0" w:color="000000"/>
              <w:bottom w:val="nil" w:sz="6" w:space="0" w:color="auto"/>
              <w:right w:val="nil" w:sz="6" w:space="0" w:color="auto"/>
            </w:tcBorders>
          </w:tcPr>
          <w:p>
            <w:pPr/>
          </w:p>
        </w:tc>
      </w:tr>
      <w:tr>
        <w:trPr>
          <w:trHeight w:val="386" w:hRule="exact"/>
        </w:trPr>
        <w:tc>
          <w:tcPr>
            <w:tcW w:w="423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26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）按成本法核算确认的长期股权投资收益</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z w:val="18"/>
              </w:rPr>
              <w:t>300,000.00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6"/>
              <w:jc w:val="right"/>
              <w:rPr>
                <w:rFonts w:ascii="Calibri" w:hAnsi="Calibri" w:cs="Calibri" w:eastAsia="Calibri" w:hint="default"/>
                <w:sz w:val="18"/>
                <w:szCs w:val="18"/>
              </w:rPr>
            </w:pPr>
            <w:r>
              <w:rPr>
                <w:rFonts w:ascii="Calibri"/>
                <w:sz w:val="18"/>
              </w:rPr>
              <w:t>286,800.00</w:t>
            </w:r>
          </w:p>
        </w:tc>
      </w:tr>
      <w:tr>
        <w:trPr>
          <w:trHeight w:val="384" w:hRule="exact"/>
        </w:trPr>
        <w:tc>
          <w:tcPr>
            <w:tcW w:w="423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26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）按权益法核算确认的长期股权投资收益</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168,450.80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z w:val="18"/>
              </w:rPr>
              <w:t>28,385.79</w:t>
            </w:r>
          </w:p>
        </w:tc>
      </w:tr>
      <w:tr>
        <w:trPr>
          <w:trHeight w:val="377" w:hRule="exact"/>
        </w:trPr>
        <w:tc>
          <w:tcPr>
            <w:tcW w:w="423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26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）处置长期股权投资产生的投资收益</w:t>
            </w:r>
          </w:p>
        </w:tc>
        <w:tc>
          <w:tcPr>
            <w:tcW w:w="18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97" w:hRule="exact"/>
        </w:trPr>
        <w:tc>
          <w:tcPr>
            <w:tcW w:w="4235"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19"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468,450.80</w:t>
            </w: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106"/>
              <w:jc w:val="right"/>
              <w:rPr>
                <w:rFonts w:ascii="Calibri" w:hAnsi="Calibri" w:cs="Calibri" w:eastAsia="Calibri" w:hint="default"/>
                <w:sz w:val="18"/>
                <w:szCs w:val="18"/>
              </w:rPr>
            </w:pPr>
            <w:r>
              <w:rPr>
                <w:rFonts w:ascii="Calibri"/>
                <w:sz w:val="18"/>
              </w:rPr>
              <w:t>315,185.79</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20.5pt;margin-top:590.229980pt;width:387.8pt;height:5.4pt;mso-position-horizontal-relative:page;mso-position-vertical-relative:page;z-index:-1132264" coordorigin="2410,11805" coordsize="7756,108">
            <v:shape style="position:absolute;left:2410;top:11805;width:1957;height:108" type="#_x0000_t75" stroked="false">
              <v:imagedata r:id="rId593" o:title=""/>
            </v:shape>
            <v:shape style="position:absolute;left:4343;top:11901;width:1186;height:12" type="#_x0000_t75" stroked="false">
              <v:imagedata r:id="rId594" o:title=""/>
            </v:shape>
            <v:shape style="position:absolute;left:5514;top:11901;width:2664;height:12" type="#_x0000_t75" stroked="false">
              <v:imagedata r:id="rId595" o:title=""/>
            </v:shape>
            <v:shape style="position:absolute;left:8164;top:11903;width:2002;height:10" type="#_x0000_t75" stroked="false">
              <v:imagedata r:id="rId109" o:title=""/>
            </v:shape>
            <w10:wrap type="none"/>
          </v:group>
        </w:pict>
      </w:r>
      <w:r>
        <w:rPr/>
        <w:pict>
          <v:group style="position:absolute;margin-left:120.5pt;margin-top:666.219971pt;width:387.8pt;height:5.3pt;mso-position-horizontal-relative:page;mso-position-vertical-relative:page;z-index:-1132240" coordorigin="2410,13324" coordsize="7756,106">
            <v:shape style="position:absolute;left:2410;top:13324;width:1957;height:106" type="#_x0000_t75" stroked="false">
              <v:imagedata r:id="rId596" o:title=""/>
            </v:shape>
            <v:shape style="position:absolute;left:4343;top:13420;width:1176;height:10" type="#_x0000_t75" stroked="false">
              <v:imagedata r:id="rId401" o:title=""/>
            </v:shape>
            <v:shape style="position:absolute;left:5514;top:13420;width:2655;height:10" type="#_x0000_t75" stroked="false">
              <v:imagedata r:id="rId597" o:title=""/>
            </v:shape>
            <v:shape style="position:absolute;left:8164;top:13420;width:2002;height:10" type="#_x0000_t75" stroked="false">
              <v:imagedata r:id="rId111" o:title=""/>
            </v:shape>
            <w10:wrap type="none"/>
          </v:group>
        </w:pict>
      </w:r>
      <w:r>
        <w:rPr/>
        <w:pict>
          <v:group style="position:absolute;margin-left:120.5pt;margin-top:704.139954pt;width:387.8pt;height:5.3pt;mso-position-horizontal-relative:page;mso-position-vertical-relative:page;z-index:-1132216" coordorigin="2410,14083" coordsize="7756,106">
            <v:shape style="position:absolute;left:2410;top:14083;width:1957;height:106" type="#_x0000_t75" stroked="false">
              <v:imagedata r:id="rId598" o:title=""/>
            </v:shape>
            <v:shape style="position:absolute;left:4343;top:14179;width:1176;height:10" type="#_x0000_t75" stroked="false">
              <v:imagedata r:id="rId401" o:title=""/>
            </v:shape>
            <v:shape style="position:absolute;left:5514;top:14179;width:2655;height:10" type="#_x0000_t75" stroked="false">
              <v:imagedata r:id="rId597" o:title=""/>
            </v:shape>
            <v:shape style="position:absolute;left:8164;top:14179;width:2002;height:10" type="#_x0000_t75" stroked="false">
              <v:imagedata r:id="rId111" o:title=""/>
            </v:shape>
            <w10:wrap type="none"/>
          </v:group>
        </w:pict>
      </w:r>
    </w:p>
    <w:p>
      <w:pPr>
        <w:spacing w:line="240" w:lineRule="auto" w:before="6"/>
        <w:rPr>
          <w:rFonts w:ascii="宋体" w:hAnsi="宋体" w:cs="宋体" w:eastAsia="宋体" w:hint="default"/>
          <w:b/>
          <w:bCs/>
          <w:sz w:val="27"/>
          <w:szCs w:val="27"/>
        </w:rPr>
      </w:pPr>
    </w:p>
    <w:p>
      <w:pPr>
        <w:spacing w:before="36"/>
        <w:ind w:left="2518" w:right="1679" w:firstLine="0"/>
        <w:jc w:val="left"/>
        <w:rPr>
          <w:rFonts w:ascii="宋体" w:hAnsi="宋体" w:cs="宋体" w:eastAsia="宋体" w:hint="default"/>
          <w:sz w:val="21"/>
          <w:szCs w:val="21"/>
        </w:rPr>
      </w:pPr>
      <w:r>
        <w:rPr/>
        <w:pict>
          <v:shape style="position:absolute;margin-left:323.709991pt;margin-top:18.503674pt;width:.47998pt;height:.12pt;mso-position-horizontal-relative:page;mso-position-vertical-relative:paragraph;z-index:-1132600" type="#_x0000_t75" stroked="false">
            <v:imagedata r:id="rId599" o:title=""/>
          </v:shape>
        </w:pict>
      </w:r>
      <w:r>
        <w:rPr/>
        <w:pict>
          <v:shape style="position:absolute;margin-left:415.75pt;margin-top:18.503674pt;width:.47998pt;height:.12pt;mso-position-horizontal-relative:page;mso-position-vertical-relative:paragraph;z-index:-1132576" type="#_x0000_t75" stroked="false">
            <v:imagedata r:id="rId599" o:title=""/>
          </v:shape>
        </w:pict>
      </w:r>
      <w:r>
        <w:rPr/>
        <w:pict>
          <v:group style="position:absolute;margin-left:120.5pt;margin-top:33.983654pt;width:387.8pt;height:5.2pt;mso-position-horizontal-relative:page;mso-position-vertical-relative:paragraph;z-index:-1132552" coordorigin="2410,680" coordsize="7756,104">
            <v:shape style="position:absolute;left:2410;top:680;width:4083;height:103" type="#_x0000_t75" stroked="false">
              <v:imagedata r:id="rId600" o:title=""/>
            </v:shape>
            <v:shape style="position:absolute;left:6469;top:773;width:1846;height:10" type="#_x0000_t75" stroked="false">
              <v:imagedata r:id="rId569" o:title=""/>
            </v:shape>
            <v:shape style="position:absolute;left:8310;top:773;width:1856;height:10" type="#_x0000_t75" stroked="false">
              <v:imagedata r:id="rId601" o:title=""/>
            </v:shape>
            <w10:wrap type="none"/>
          </v:group>
        </w:pict>
      </w:r>
      <w:r>
        <w:rPr>
          <w:rFonts w:ascii="宋体" w:hAnsi="宋体" w:cs="宋体" w:eastAsia="宋体" w:hint="default"/>
          <w:sz w:val="21"/>
          <w:szCs w:val="21"/>
        </w:rPr>
        <w:t>其中：按成本法核算确认的长期股权投资收益主要包括：</w:t>
      </w:r>
    </w:p>
    <w:p>
      <w:pPr>
        <w:spacing w:line="240" w:lineRule="auto" w:before="4"/>
        <w:rPr>
          <w:rFonts w:ascii="宋体" w:hAnsi="宋体" w:cs="宋体" w:eastAsia="宋体" w:hint="default"/>
          <w:sz w:val="2"/>
          <w:szCs w:val="2"/>
        </w:rPr>
      </w:pPr>
    </w:p>
    <w:tbl>
      <w:tblPr>
        <w:tblW w:w="0" w:type="auto"/>
        <w:jc w:val="left"/>
        <w:tblInd w:w="2395" w:type="dxa"/>
        <w:tblLayout w:type="fixed"/>
        <w:tblCellMar>
          <w:top w:w="0" w:type="dxa"/>
          <w:left w:w="0" w:type="dxa"/>
          <w:bottom w:w="0" w:type="dxa"/>
          <w:right w:w="0" w:type="dxa"/>
        </w:tblCellMar>
        <w:tblLook w:val="01E0"/>
      </w:tblPr>
      <w:tblGrid>
        <w:gridCol w:w="4083"/>
        <w:gridCol w:w="1841"/>
        <w:gridCol w:w="1846"/>
      </w:tblGrid>
      <w:tr>
        <w:trPr>
          <w:trHeight w:val="324" w:hRule="exact"/>
        </w:trPr>
        <w:tc>
          <w:tcPr>
            <w:tcW w:w="4083" w:type="dxa"/>
            <w:tcBorders>
              <w:top w:val="single" w:sz="12" w:space="0" w:color="000000"/>
              <w:left w:val="nil" w:sz="6" w:space="0" w:color="auto"/>
              <w:bottom w:val="nil" w:sz="6" w:space="0" w:color="auto"/>
              <w:right w:val="single" w:sz="4" w:space="0" w:color="000000"/>
            </w:tcBorders>
          </w:tcPr>
          <w:p>
            <w:pPr>
              <w:pStyle w:val="TableParagraph"/>
              <w:spacing w:line="273" w:lineRule="exact" w:before="76"/>
              <w:ind w:left="19"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73" w:lineRule="exact" w:before="76"/>
              <w:ind w:left="468"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年度</w:t>
            </w:r>
          </w:p>
        </w:tc>
        <w:tc>
          <w:tcPr>
            <w:tcW w:w="1846" w:type="dxa"/>
            <w:vMerge w:val="restart"/>
            <w:tcBorders>
              <w:top w:val="single" w:sz="12" w:space="0" w:color="000000"/>
              <w:left w:val="single" w:sz="4" w:space="0" w:color="000000"/>
              <w:right w:val="nil" w:sz="6" w:space="0" w:color="auto"/>
            </w:tcBorders>
          </w:tcPr>
          <w:p>
            <w:pPr>
              <w:pStyle w:val="TableParagraph"/>
              <w:spacing w:line="240" w:lineRule="auto" w:before="76"/>
              <w:ind w:left="468"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年度</w:t>
            </w:r>
          </w:p>
        </w:tc>
      </w:tr>
      <w:tr>
        <w:trPr>
          <w:trHeight w:val="164" w:hRule="exact"/>
        </w:trPr>
        <w:tc>
          <w:tcPr>
            <w:tcW w:w="4083" w:type="dxa"/>
            <w:vMerge w:val="restart"/>
            <w:tcBorders>
              <w:top w:val="nil" w:sz="6" w:space="0" w:color="auto"/>
              <w:left w:val="nil" w:sz="6" w:space="0" w:color="auto"/>
              <w:right w:val="single" w:sz="4" w:space="0" w:color="000000"/>
            </w:tcBorders>
          </w:tcPr>
          <w:p>
            <w:pPr>
              <w:pStyle w:val="TableParagraph"/>
              <w:spacing w:line="240" w:lineRule="auto" w:before="177"/>
              <w:ind w:left="122" w:right="0"/>
              <w:jc w:val="left"/>
              <w:rPr>
                <w:rFonts w:ascii="宋体" w:hAnsi="宋体" w:cs="宋体" w:eastAsia="宋体" w:hint="default"/>
                <w:sz w:val="21"/>
                <w:szCs w:val="21"/>
              </w:rPr>
            </w:pPr>
            <w:r>
              <w:rPr>
                <w:rFonts w:ascii="宋体" w:hAnsi="宋体" w:cs="宋体" w:eastAsia="宋体" w:hint="default"/>
                <w:sz w:val="21"/>
                <w:szCs w:val="21"/>
              </w:rPr>
              <w:t>上海申银万国证券研究所有限公司</w:t>
            </w:r>
          </w:p>
        </w:tc>
        <w:tc>
          <w:tcPr>
            <w:tcW w:w="1841" w:type="dxa"/>
            <w:tcBorders>
              <w:top w:val="nil" w:sz="6" w:space="0" w:color="auto"/>
              <w:left w:val="single" w:sz="4" w:space="0" w:color="000000"/>
              <w:bottom w:val="nil" w:sz="6" w:space="0" w:color="auto"/>
              <w:right w:val="single" w:sz="4" w:space="0" w:color="000000"/>
            </w:tcBorders>
          </w:tcPr>
          <w:p>
            <w:pPr/>
          </w:p>
        </w:tc>
        <w:tc>
          <w:tcPr>
            <w:tcW w:w="1846" w:type="dxa"/>
            <w:vMerge/>
            <w:tcBorders>
              <w:left w:val="single" w:sz="4" w:space="0" w:color="000000"/>
              <w:bottom w:val="nil" w:sz="6" w:space="0" w:color="auto"/>
              <w:right w:val="nil" w:sz="6" w:space="0" w:color="auto"/>
            </w:tcBorders>
          </w:tcPr>
          <w:p>
            <w:pPr/>
          </w:p>
        </w:tc>
      </w:tr>
      <w:tr>
        <w:trPr>
          <w:trHeight w:val="354" w:hRule="exact"/>
        </w:trPr>
        <w:tc>
          <w:tcPr>
            <w:tcW w:w="4083" w:type="dxa"/>
            <w:vMerge/>
            <w:tcBorders>
              <w:left w:val="nil" w:sz="6" w:space="0" w:color="auto"/>
              <w:bottom w:val="single" w:sz="12" w:space="0" w:color="000000"/>
              <w:right w:val="single" w:sz="4" w:space="0" w:color="000000"/>
            </w:tcBorders>
          </w:tcPr>
          <w:p>
            <w:pP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left="772" w:right="0"/>
              <w:jc w:val="left"/>
              <w:rPr>
                <w:rFonts w:ascii="Calibri" w:hAnsi="Calibri" w:cs="Calibri" w:eastAsia="Calibri" w:hint="default"/>
                <w:sz w:val="21"/>
                <w:szCs w:val="21"/>
              </w:rPr>
            </w:pPr>
            <w:r>
              <w:rPr>
                <w:rFonts w:ascii="Calibri"/>
                <w:sz w:val="21"/>
              </w:rPr>
              <w:t>300,000.00</w:t>
            </w:r>
          </w:p>
        </w:tc>
        <w:tc>
          <w:tcPr>
            <w:tcW w:w="1846"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left="773" w:right="0"/>
              <w:jc w:val="left"/>
              <w:rPr>
                <w:rFonts w:ascii="Calibri" w:hAnsi="Calibri" w:cs="Calibri" w:eastAsia="Calibri" w:hint="default"/>
                <w:sz w:val="21"/>
                <w:szCs w:val="21"/>
              </w:rPr>
            </w:pPr>
            <w:r>
              <w:rPr>
                <w:rFonts w:ascii="Calibri"/>
                <w:sz w:val="21"/>
              </w:rPr>
              <w:t>286,800.00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本公司投资收益汇回无重大限制。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spacing w:before="0"/>
        <w:ind w:left="1786" w:right="1679" w:firstLine="0"/>
        <w:jc w:val="left"/>
        <w:rPr>
          <w:rFonts w:ascii="宋体" w:hAnsi="宋体" w:cs="宋体" w:eastAsia="宋体" w:hint="default"/>
          <w:sz w:val="21"/>
          <w:szCs w:val="21"/>
        </w:rPr>
      </w:pPr>
      <w:r>
        <w:rPr/>
        <w:pict>
          <v:shape style="position:absolute;margin-left:323.829987pt;margin-top:17.783655pt;width:.48001pt;height:.12pt;mso-position-horizontal-relative:page;mso-position-vertical-relative:paragraph;z-index:-1132528" type="#_x0000_t75" stroked="false">
            <v:imagedata r:id="rId602" o:title=""/>
          </v:shape>
        </w:pict>
      </w:r>
      <w:r>
        <w:rPr/>
        <w:pict>
          <v:shape style="position:absolute;margin-left:415.869995pt;margin-top:17.783655pt;width:.47998pt;height:.12pt;mso-position-horizontal-relative:page;mso-position-vertical-relative:paragraph;z-index:-1132504" type="#_x0000_t75" stroked="false">
            <v:imagedata r:id="rId602" o:title=""/>
          </v:shape>
        </w:pict>
      </w:r>
      <w:r>
        <w:rPr/>
        <w:pict>
          <v:group style="position:absolute;margin-left:120.5pt;margin-top:33.263634pt;width:387.8pt;height:5.05pt;mso-position-horizontal-relative:page;mso-position-vertical-relative:paragraph;z-index:-1132480" coordorigin="2410,665" coordsize="7756,101">
            <v:shape style="position:absolute;left:2410;top:665;width:4086;height:101" type="#_x0000_t75" stroked="false">
              <v:imagedata r:id="rId603" o:title=""/>
            </v:shape>
            <v:shape style="position:absolute;left:6472;top:756;width:1846;height:10" type="#_x0000_t75" stroked="false">
              <v:imagedata r:id="rId590" o:title=""/>
            </v:shape>
            <v:shape style="position:absolute;left:8313;top:756;width:1853;height:10" type="#_x0000_t75" stroked="false">
              <v:imagedata r:id="rId604" o:title=""/>
            </v:shape>
            <w10:wrap type="none"/>
          </v:group>
        </w:pict>
      </w:r>
      <w:r>
        <w:rPr/>
        <w:pict>
          <v:group style="position:absolute;margin-left:120.5pt;margin-top:53.693695pt;width:387.8pt;height:5.2pt;mso-position-horizontal-relative:page;mso-position-vertical-relative:paragraph;z-index:-1132456" coordorigin="2410,1074" coordsize="7756,104">
            <v:shape style="position:absolute;left:2410;top:1074;width:4086;height:103" type="#_x0000_t75" stroked="false">
              <v:imagedata r:id="rId605" o:title=""/>
            </v:shape>
            <v:shape style="position:absolute;left:6472;top:1167;width:1846;height:10" type="#_x0000_t75" stroked="false">
              <v:imagedata r:id="rId569" o:title=""/>
            </v:shape>
            <v:shape style="position:absolute;left:8313;top:1167;width:1853;height:10" type="#_x0000_t75" stroked="false">
              <v:imagedata r:id="rId601" o:title=""/>
            </v:shape>
            <w10:wrap type="none"/>
          </v:group>
        </w:pict>
      </w:r>
      <w:r>
        <w:rPr/>
        <w:pict>
          <v:group style="position:absolute;margin-left:120.5pt;margin-top:74.213638pt;width:387.8pt;height:5.05pt;mso-position-horizontal-relative:page;mso-position-vertical-relative:paragraph;z-index:-1132432" coordorigin="2410,1484" coordsize="7756,101">
            <v:shape style="position:absolute;left:2410;top:1484;width:4086;height:101" type="#_x0000_t75" stroked="false">
              <v:imagedata r:id="rId603" o:title=""/>
            </v:shape>
            <v:shape style="position:absolute;left:6472;top:1575;width:1846;height:10" type="#_x0000_t75" stroked="false">
              <v:imagedata r:id="rId569" o:title=""/>
            </v:shape>
            <v:shape style="position:absolute;left:8313;top:1575;width:1853;height:10" type="#_x0000_t75" stroked="false">
              <v:imagedata r:id="rId60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10"/>
        <w:rPr>
          <w:rFonts w:ascii="宋体" w:hAnsi="宋体" w:cs="宋体" w:eastAsia="宋体" w:hint="default"/>
          <w:b/>
          <w:bCs/>
          <w:sz w:val="2"/>
          <w:szCs w:val="2"/>
        </w:rPr>
      </w:pPr>
    </w:p>
    <w:tbl>
      <w:tblPr>
        <w:tblW w:w="0" w:type="auto"/>
        <w:jc w:val="left"/>
        <w:tblInd w:w="2395" w:type="dxa"/>
        <w:tblLayout w:type="fixed"/>
        <w:tblCellMar>
          <w:top w:w="0" w:type="dxa"/>
          <w:left w:w="0" w:type="dxa"/>
          <w:bottom w:w="0" w:type="dxa"/>
          <w:right w:w="0" w:type="dxa"/>
        </w:tblCellMar>
        <w:tblLook w:val="01E0"/>
      </w:tblPr>
      <w:tblGrid>
        <w:gridCol w:w="4086"/>
        <w:gridCol w:w="1841"/>
        <w:gridCol w:w="1844"/>
      </w:tblGrid>
      <w:tr>
        <w:trPr>
          <w:trHeight w:val="324" w:hRule="exact"/>
        </w:trPr>
        <w:tc>
          <w:tcPr>
            <w:tcW w:w="4086" w:type="dxa"/>
            <w:tcBorders>
              <w:top w:val="single" w:sz="12" w:space="0" w:color="000000"/>
              <w:left w:val="nil" w:sz="6" w:space="0" w:color="auto"/>
              <w:bottom w:val="nil" w:sz="6" w:space="0" w:color="auto"/>
              <w:right w:val="single" w:sz="4" w:space="0" w:color="000000"/>
            </w:tcBorders>
          </w:tcPr>
          <w:p>
            <w:pPr>
              <w:pStyle w:val="TableParagraph"/>
              <w:spacing w:line="240" w:lineRule="auto" w:before="109"/>
              <w:ind w:right="1757"/>
              <w:jc w:val="righ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41" w:lineRule="exact" w:before="109"/>
              <w:ind w:left="53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844" w:type="dxa"/>
            <w:vMerge w:val="restart"/>
            <w:tcBorders>
              <w:top w:val="single" w:sz="12" w:space="0" w:color="000000"/>
              <w:left w:val="single" w:sz="4" w:space="0" w:color="000000"/>
              <w:right w:val="nil" w:sz="6" w:space="0" w:color="auto"/>
            </w:tcBorders>
          </w:tcPr>
          <w:p>
            <w:pPr>
              <w:pStyle w:val="TableParagraph"/>
              <w:spacing w:line="240" w:lineRule="auto" w:before="109"/>
              <w:ind w:left="533"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55" w:hRule="exact"/>
        </w:trPr>
        <w:tc>
          <w:tcPr>
            <w:tcW w:w="408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right w:val="nil" w:sz="6" w:space="0" w:color="auto"/>
            </w:tcBorders>
          </w:tcPr>
          <w:p>
            <w:pPr/>
          </w:p>
        </w:tc>
      </w:tr>
      <w:tr>
        <w:trPr>
          <w:trHeight w:val="46" w:hRule="exact"/>
        </w:trPr>
        <w:tc>
          <w:tcPr>
            <w:tcW w:w="408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844" w:type="dxa"/>
            <w:vMerge/>
            <w:tcBorders>
              <w:left w:val="single" w:sz="4" w:space="0" w:color="000000"/>
              <w:bottom w:val="nil" w:sz="6" w:space="0" w:color="auto"/>
              <w:right w:val="nil" w:sz="6" w:space="0" w:color="auto"/>
            </w:tcBorders>
          </w:tcPr>
          <w:p>
            <w:pPr/>
          </w:p>
        </w:tc>
      </w:tr>
      <w:tr>
        <w:trPr>
          <w:trHeight w:val="350" w:hRule="exact"/>
        </w:trPr>
        <w:tc>
          <w:tcPr>
            <w:tcW w:w="408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处置非流动资产利得</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99"/>
              <w:jc w:val="right"/>
              <w:rPr>
                <w:rFonts w:ascii="Calibri" w:hAnsi="Calibri" w:cs="Calibri" w:eastAsia="Calibri" w:hint="default"/>
                <w:sz w:val="18"/>
                <w:szCs w:val="18"/>
              </w:rPr>
            </w:pPr>
            <w:r>
              <w:rPr>
                <w:rFonts w:ascii="Calibri"/>
                <w:sz w:val="18"/>
              </w:rPr>
              <w:t>322,041.01</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134"/>
              <w:ind w:right="106"/>
              <w:jc w:val="right"/>
              <w:rPr>
                <w:rFonts w:ascii="Calibri" w:hAnsi="Calibri" w:cs="Calibri" w:eastAsia="Calibri" w:hint="default"/>
                <w:sz w:val="18"/>
                <w:szCs w:val="18"/>
              </w:rPr>
            </w:pPr>
            <w:r>
              <w:rPr>
                <w:rFonts w:ascii="Calibri"/>
                <w:spacing w:val="-1"/>
                <w:sz w:val="18"/>
              </w:rPr>
              <w:t>5,204.72</w:t>
            </w:r>
          </w:p>
        </w:tc>
      </w:tr>
      <w:tr>
        <w:trPr>
          <w:trHeight w:val="61" w:hRule="exact"/>
        </w:trPr>
        <w:tc>
          <w:tcPr>
            <w:tcW w:w="408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47" w:hRule="exact"/>
        </w:trPr>
        <w:tc>
          <w:tcPr>
            <w:tcW w:w="408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其中：处置固定资产利得</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99"/>
              <w:jc w:val="right"/>
              <w:rPr>
                <w:rFonts w:ascii="Calibri" w:hAnsi="Calibri" w:cs="Calibri" w:eastAsia="Calibri" w:hint="default"/>
                <w:sz w:val="18"/>
                <w:szCs w:val="18"/>
              </w:rPr>
            </w:pPr>
            <w:r>
              <w:rPr>
                <w:rFonts w:ascii="Calibri"/>
                <w:sz w:val="18"/>
              </w:rPr>
              <w:t>322,041.01</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right="106"/>
              <w:jc w:val="right"/>
              <w:rPr>
                <w:rFonts w:ascii="Calibri" w:hAnsi="Calibri" w:cs="Calibri" w:eastAsia="Calibri" w:hint="default"/>
                <w:sz w:val="18"/>
                <w:szCs w:val="18"/>
              </w:rPr>
            </w:pPr>
            <w:r>
              <w:rPr>
                <w:rFonts w:ascii="Calibri"/>
                <w:spacing w:val="-1"/>
                <w:sz w:val="18"/>
              </w:rPr>
              <w:t>5,204.72</w:t>
            </w:r>
          </w:p>
        </w:tc>
      </w:tr>
      <w:tr>
        <w:trPr>
          <w:trHeight w:val="61" w:hRule="exact"/>
        </w:trPr>
        <w:tc>
          <w:tcPr>
            <w:tcW w:w="408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50" w:hRule="exact"/>
        </w:trPr>
        <w:tc>
          <w:tcPr>
            <w:tcW w:w="4086"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96"/>
              <w:jc w:val="right"/>
              <w:rPr>
                <w:rFonts w:ascii="Calibri" w:hAnsi="Calibri" w:cs="Calibri" w:eastAsia="Calibri" w:hint="default"/>
                <w:sz w:val="18"/>
                <w:szCs w:val="18"/>
              </w:rPr>
            </w:pPr>
            <w:r>
              <w:rPr>
                <w:rFonts w:ascii="Calibri"/>
                <w:spacing w:val="-1"/>
                <w:sz w:val="18"/>
              </w:rPr>
              <w:t>2,737,859.80</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7"/>
              <w:jc w:val="right"/>
              <w:rPr>
                <w:rFonts w:ascii="Calibri" w:hAnsi="Calibri" w:cs="Calibri" w:eastAsia="Calibri" w:hint="default"/>
                <w:sz w:val="18"/>
                <w:szCs w:val="18"/>
              </w:rPr>
            </w:pPr>
            <w:r>
              <w:rPr>
                <w:rFonts w:ascii="Calibri"/>
                <w:spacing w:val="-1"/>
                <w:sz w:val="18"/>
              </w:rPr>
              <w:t>1,744,000.00</w:t>
            </w:r>
          </w:p>
        </w:tc>
      </w:tr>
      <w:tr>
        <w:trPr>
          <w:trHeight w:val="61" w:hRule="exact"/>
        </w:trPr>
        <w:tc>
          <w:tcPr>
            <w:tcW w:w="408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410" w:hRule="exact"/>
        </w:trPr>
        <w:tc>
          <w:tcPr>
            <w:tcW w:w="408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98"/>
              <w:jc w:val="right"/>
              <w:rPr>
                <w:rFonts w:ascii="Calibri" w:hAnsi="Calibri" w:cs="Calibri" w:eastAsia="Calibri" w:hint="default"/>
                <w:sz w:val="18"/>
                <w:szCs w:val="18"/>
              </w:rPr>
            </w:pPr>
            <w:r>
              <w:rPr>
                <w:rFonts w:ascii="Calibri"/>
                <w:sz w:val="18"/>
              </w:rPr>
              <w:t>7,000.00</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5"/>
              <w:jc w:val="right"/>
              <w:rPr>
                <w:rFonts w:ascii="Calibri" w:hAnsi="Calibri" w:cs="Calibri" w:eastAsia="Calibri" w:hint="default"/>
                <w:sz w:val="18"/>
                <w:szCs w:val="18"/>
              </w:rPr>
            </w:pPr>
            <w:r>
              <w:rPr>
                <w:rFonts w:ascii="Calibri"/>
                <w:spacing w:val="-1"/>
                <w:sz w:val="18"/>
              </w:rPr>
              <w:t>5,587.00</w:t>
            </w:r>
          </w:p>
        </w:tc>
      </w:tr>
      <w:tr>
        <w:trPr>
          <w:trHeight w:val="415" w:hRule="exact"/>
        </w:trPr>
        <w:tc>
          <w:tcPr>
            <w:tcW w:w="4086"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right="1757"/>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98"/>
              <w:jc w:val="right"/>
              <w:rPr>
                <w:rFonts w:ascii="Calibri" w:hAnsi="Calibri" w:cs="Calibri" w:eastAsia="Calibri" w:hint="default"/>
                <w:sz w:val="18"/>
                <w:szCs w:val="18"/>
              </w:rPr>
            </w:pPr>
            <w:r>
              <w:rPr>
                <w:rFonts w:ascii="Calibri"/>
                <w:sz w:val="18"/>
              </w:rPr>
              <w:t>3,066,900.81</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133"/>
              <w:ind w:right="103"/>
              <w:jc w:val="right"/>
              <w:rPr>
                <w:rFonts w:ascii="Calibri" w:hAnsi="Calibri" w:cs="Calibri" w:eastAsia="Calibri" w:hint="default"/>
                <w:sz w:val="18"/>
                <w:szCs w:val="18"/>
              </w:rPr>
            </w:pPr>
            <w:r>
              <w:rPr>
                <w:rFonts w:ascii="Calibri"/>
                <w:spacing w:val="-1"/>
                <w:sz w:val="18"/>
              </w:rPr>
              <w:t>1,754,791.72</w:t>
            </w:r>
          </w:p>
        </w:tc>
      </w:tr>
    </w:tbl>
    <w:p>
      <w:pPr>
        <w:spacing w:line="240" w:lineRule="auto" w:before="0"/>
        <w:rPr>
          <w:rFonts w:ascii="宋体" w:hAnsi="宋体" w:cs="宋体" w:eastAsia="宋体" w:hint="default"/>
          <w:b/>
          <w:bCs/>
          <w:sz w:val="22"/>
          <w:szCs w:val="22"/>
        </w:rPr>
      </w:pPr>
    </w:p>
    <w:p>
      <w:pPr>
        <w:spacing w:before="187"/>
        <w:ind w:left="1786" w:right="1679" w:firstLine="0"/>
        <w:jc w:val="left"/>
        <w:rPr>
          <w:rFonts w:ascii="宋体" w:hAnsi="宋体" w:cs="宋体" w:eastAsia="宋体" w:hint="default"/>
          <w:sz w:val="21"/>
          <w:szCs w:val="21"/>
        </w:rPr>
      </w:pPr>
      <w:r>
        <w:rPr/>
        <w:pict>
          <v:group style="position:absolute;margin-left:120.5pt;margin-top:-61.546406pt;width:387.8pt;height:5.2pt;mso-position-horizontal-relative:page;mso-position-vertical-relative:paragraph;z-index:-1132408" coordorigin="2410,-1231" coordsize="7756,104">
            <v:shape style="position:absolute;left:2410;top:-1231;width:4086;height:103" type="#_x0000_t75" stroked="false">
              <v:imagedata r:id="rId606" o:title=""/>
            </v:shape>
            <v:shape style="position:absolute;left:6472;top:-1137;width:1846;height:10" type="#_x0000_t75" stroked="false">
              <v:imagedata r:id="rId590" o:title=""/>
            </v:shape>
            <v:shape style="position:absolute;left:8313;top:-1137;width:1853;height:10" type="#_x0000_t75" stroked="false">
              <v:imagedata r:id="rId604" o:title=""/>
            </v:shape>
            <w10:wrap type="none"/>
          </v:group>
        </w:pict>
      </w:r>
      <w:r>
        <w:rPr/>
        <w:pict>
          <v:group style="position:absolute;margin-left:120.5pt;margin-top:-41.026314pt;width:387.8pt;height:5.2pt;mso-position-horizontal-relative:page;mso-position-vertical-relative:paragraph;z-index:-1132384" coordorigin="2410,-821" coordsize="7756,104">
            <v:shape style="position:absolute;left:2410;top:-821;width:4086;height:103" type="#_x0000_t75" stroked="false">
              <v:imagedata r:id="rId605" o:title=""/>
            </v:shape>
            <v:shape style="position:absolute;left:6472;top:-727;width:1846;height:10" type="#_x0000_t75" stroked="false">
              <v:imagedata r:id="rId569" o:title=""/>
            </v:shape>
            <v:shape style="position:absolute;left:8313;top:-727;width:1853;height:10" type="#_x0000_t75" stroked="false">
              <v:imagedata r:id="rId60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4"/>
        <w:rPr>
          <w:rFonts w:ascii="宋体" w:hAnsi="宋体" w:cs="宋体" w:eastAsia="宋体" w:hint="default"/>
          <w:b/>
          <w:bCs/>
          <w:sz w:val="18"/>
          <w:szCs w:val="18"/>
        </w:rPr>
      </w:pPr>
    </w:p>
    <w:p>
      <w:pPr>
        <w:tabs>
          <w:tab w:pos="3055" w:val="left" w:leader="none"/>
        </w:tabs>
        <w:spacing w:before="0"/>
        <w:ind w:left="2518" w:right="1679" w:firstLine="0"/>
        <w:jc w:val="left"/>
        <w:rPr>
          <w:rFonts w:ascii="宋体" w:hAnsi="宋体" w:cs="宋体" w:eastAsia="宋体" w:hint="default"/>
          <w:sz w:val="21"/>
          <w:szCs w:val="21"/>
        </w:rPr>
      </w:pPr>
      <w:r>
        <w:rPr/>
        <w:pict>
          <v:shape style="position:absolute;margin-left:217.369995pt;margin-top:36.883663pt;width:.48001pt;height:.12pt;mso-position-horizontal-relative:page;mso-position-vertical-relative:paragraph;z-index:-1132360" type="#_x0000_t75" stroked="false">
            <v:imagedata r:id="rId602" o:title=""/>
          </v:shape>
        </w:pict>
      </w:r>
      <w:r>
        <w:rPr/>
        <w:pict>
          <v:shape style="position:absolute;margin-left:275.929993pt;margin-top:36.883663pt;width:.47998pt;height:.12pt;mso-position-horizontal-relative:page;mso-position-vertical-relative:paragraph;z-index:-1132336" type="#_x0000_t75" stroked="false">
            <v:imagedata r:id="rId602" o:title=""/>
          </v:shape>
        </w:pict>
      </w:r>
      <w:r>
        <w:rPr/>
        <w:pict>
          <v:shape style="position:absolute;margin-left:408.429993pt;margin-top:36.883663pt;width:.47998pt;height:.12pt;mso-position-horizontal-relative:page;mso-position-vertical-relative:paragraph;z-index:-1132312" type="#_x0000_t75" stroked="false">
            <v:imagedata r:id="rId602" o:title=""/>
          </v:shape>
        </w:pict>
      </w:r>
      <w:r>
        <w:rPr/>
        <w:pict>
          <v:group style="position:absolute;margin-left:120.5pt;margin-top:55.603653pt;width:387.8pt;height:.5pt;mso-position-horizontal-relative:page;mso-position-vertical-relative:paragraph;z-index:-1132288" coordorigin="2410,1112" coordsize="7756,10">
            <v:shape style="position:absolute;left:2410;top:1112;width:1937;height:10" type="#_x0000_t75" stroked="false">
              <v:imagedata r:id="rId607" o:title=""/>
            </v:shape>
            <v:shape style="position:absolute;left:4343;top:1112;width:1176;height:10" type="#_x0000_t75" stroked="false">
              <v:imagedata r:id="rId401" o:title=""/>
            </v:shape>
            <v:shape style="position:absolute;left:5514;top:1112;width:2655;height:10" type="#_x0000_t75" stroked="false">
              <v:imagedata r:id="rId597" o:title=""/>
            </v:shape>
            <v:shape style="position:absolute;left:8164;top:1112;width:2002;height:10" type="#_x0000_t75" stroked="false">
              <v:imagedata r:id="rId111"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z w:val="21"/>
          <w:szCs w:val="21"/>
        </w:rPr>
        <w:t>2009</w:t>
      </w:r>
      <w:r>
        <w:rPr>
          <w:rFonts w:ascii="宋体" w:hAnsi="宋体" w:cs="宋体" w:eastAsia="宋体" w:hint="default"/>
          <w:b/>
          <w:bCs/>
          <w:spacing w:val="-53"/>
          <w:sz w:val="21"/>
          <w:szCs w:val="21"/>
        </w:rPr>
        <w:t> </w:t>
      </w:r>
      <w:r>
        <w:rPr>
          <w:rFonts w:ascii="宋体" w:hAnsi="宋体" w:cs="宋体" w:eastAsia="宋体" w:hint="default"/>
          <w:b/>
          <w:bCs/>
          <w:sz w:val="21"/>
          <w:szCs w:val="21"/>
        </w:rPr>
        <w:t>年度，政府补助具体情况如下：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3"/>
          <w:szCs w:val="13"/>
        </w:rPr>
      </w:pPr>
    </w:p>
    <w:tbl>
      <w:tblPr>
        <w:tblW w:w="0" w:type="auto"/>
        <w:jc w:val="left"/>
        <w:tblInd w:w="2395" w:type="dxa"/>
        <w:tblLayout w:type="fixed"/>
        <w:tblCellMar>
          <w:top w:w="0" w:type="dxa"/>
          <w:left w:w="0" w:type="dxa"/>
          <w:bottom w:w="0" w:type="dxa"/>
          <w:right w:w="0" w:type="dxa"/>
        </w:tblCellMar>
        <w:tblLook w:val="01E0"/>
      </w:tblPr>
      <w:tblGrid>
        <w:gridCol w:w="1957"/>
        <w:gridCol w:w="1171"/>
        <w:gridCol w:w="2650"/>
        <w:gridCol w:w="1993"/>
      </w:tblGrid>
      <w:tr>
        <w:trPr>
          <w:trHeight w:val="391" w:hRule="exact"/>
        </w:trPr>
        <w:tc>
          <w:tcPr>
            <w:tcW w:w="1957"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443" w:right="0"/>
              <w:jc w:val="left"/>
              <w:rPr>
                <w:rFonts w:ascii="宋体" w:hAnsi="宋体" w:cs="宋体" w:eastAsia="宋体" w:hint="default"/>
                <w:sz w:val="18"/>
                <w:szCs w:val="18"/>
              </w:rPr>
            </w:pPr>
            <w:r>
              <w:rPr>
                <w:rFonts w:ascii="宋体" w:hAnsi="宋体" w:cs="宋体" w:eastAsia="宋体" w:hint="default"/>
                <w:sz w:val="18"/>
                <w:szCs w:val="18"/>
              </w:rPr>
              <w:t>政府补助内容</w:t>
            </w:r>
          </w:p>
        </w:tc>
        <w:tc>
          <w:tcPr>
            <w:tcW w:w="11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309"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6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文  号</w:t>
            </w:r>
          </w:p>
        </w:tc>
        <w:tc>
          <w:tcPr>
            <w:tcW w:w="1993"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4"/>
              <w:jc w:val="center"/>
              <w:rPr>
                <w:rFonts w:ascii="宋体" w:hAnsi="宋体" w:cs="宋体" w:eastAsia="宋体" w:hint="default"/>
                <w:sz w:val="18"/>
                <w:szCs w:val="18"/>
              </w:rPr>
            </w:pPr>
            <w:r>
              <w:rPr>
                <w:rFonts w:ascii="宋体" w:hAnsi="宋体" w:cs="宋体" w:eastAsia="宋体" w:hint="default"/>
                <w:sz w:val="18"/>
                <w:szCs w:val="18"/>
              </w:rPr>
              <w:t>付款人</w:t>
            </w:r>
          </w:p>
        </w:tc>
      </w:tr>
      <w:tr>
        <w:trPr>
          <w:trHeight w:val="761" w:hRule="exact"/>
        </w:trPr>
        <w:tc>
          <w:tcPr>
            <w:tcW w:w="1957" w:type="dxa"/>
            <w:tcBorders>
              <w:top w:val="nil" w:sz="6" w:space="0" w:color="auto"/>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名牌服务奖励</w:t>
            </w:r>
          </w:p>
        </w:tc>
        <w:tc>
          <w:tcPr>
            <w:tcW w:w="11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99"/>
              <w:jc w:val="right"/>
              <w:rPr>
                <w:rFonts w:ascii="Calibri" w:hAnsi="Calibri" w:cs="Calibri" w:eastAsia="Calibri" w:hint="default"/>
                <w:sz w:val="18"/>
                <w:szCs w:val="18"/>
              </w:rPr>
            </w:pPr>
            <w:r>
              <w:rPr>
                <w:rFonts w:ascii="Calibri"/>
                <w:sz w:val="18"/>
              </w:rPr>
              <w:t>200,000.00</w:t>
            </w:r>
          </w:p>
        </w:tc>
        <w:tc>
          <w:tcPr>
            <w:tcW w:w="2650" w:type="dxa"/>
            <w:tcBorders>
              <w:top w:val="nil" w:sz="6" w:space="0" w:color="auto"/>
              <w:left w:val="single" w:sz="4" w:space="0" w:color="000000"/>
              <w:bottom w:val="single" w:sz="4" w:space="0" w:color="000000"/>
              <w:right w:val="single" w:sz="4" w:space="0" w:color="000000"/>
            </w:tcBorders>
          </w:tcPr>
          <w:p>
            <w:pPr>
              <w:pStyle w:val="TableParagraph"/>
              <w:spacing w:line="381" w:lineRule="auto" w:before="46"/>
              <w:ind w:left="103" w:right="195"/>
              <w:jc w:val="left"/>
              <w:rPr>
                <w:rFonts w:ascii="宋体" w:hAnsi="宋体" w:cs="宋体" w:eastAsia="宋体" w:hint="default"/>
                <w:sz w:val="18"/>
                <w:szCs w:val="18"/>
              </w:rPr>
            </w:pPr>
            <w:r>
              <w:rPr>
                <w:rFonts w:ascii="宋体" w:hAnsi="宋体" w:cs="宋体" w:eastAsia="宋体" w:hint="default"/>
                <w:sz w:val="18"/>
                <w:szCs w:val="18"/>
              </w:rPr>
              <w:t>上海市徐汇区质量工作联席会 议办公室发荣誉证书</w:t>
            </w:r>
          </w:p>
        </w:tc>
        <w:tc>
          <w:tcPr>
            <w:tcW w:w="1993" w:type="dxa"/>
            <w:tcBorders>
              <w:top w:val="nil" w:sz="6" w:space="0" w:color="auto"/>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徐汇区人民政府</w:t>
            </w:r>
          </w:p>
        </w:tc>
      </w:tr>
      <w:tr>
        <w:trPr>
          <w:trHeight w:val="758" w:hRule="exact"/>
        </w:trPr>
        <w:tc>
          <w:tcPr>
            <w:tcW w:w="195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科技扶持金</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200,000.00</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Calibri" w:hAnsi="Calibri" w:cs="Calibri" w:eastAsia="Calibri" w:hint="default"/>
                <w:sz w:val="18"/>
                <w:szCs w:val="18"/>
              </w:rPr>
              <w:t>09XHJZX00042009</w:t>
            </w:r>
            <w:r>
              <w:rPr>
                <w:rFonts w:ascii="Calibri" w:hAnsi="Calibri" w:cs="Calibri" w:eastAsia="Calibri" w:hint="default"/>
                <w:spacing w:val="5"/>
                <w:sz w:val="18"/>
                <w:szCs w:val="18"/>
              </w:rPr>
              <w:t> </w:t>
            </w:r>
            <w:r>
              <w:rPr>
                <w:rFonts w:ascii="宋体" w:hAnsi="宋体" w:cs="宋体" w:eastAsia="宋体" w:hint="default"/>
                <w:sz w:val="18"/>
                <w:szCs w:val="18"/>
              </w:rPr>
              <w:t>年度科技发</w:t>
            </w:r>
          </w:p>
          <w:p>
            <w:pPr>
              <w:pStyle w:val="TableParagraph"/>
              <w:spacing w:line="240" w:lineRule="auto" w:before="116"/>
              <w:ind w:left="103" w:right="0"/>
              <w:jc w:val="left"/>
              <w:rPr>
                <w:rFonts w:ascii="宋体" w:hAnsi="宋体" w:cs="宋体" w:eastAsia="宋体" w:hint="default"/>
                <w:sz w:val="18"/>
                <w:szCs w:val="18"/>
              </w:rPr>
            </w:pPr>
            <w:r>
              <w:rPr>
                <w:rFonts w:ascii="宋体" w:hAnsi="宋体" w:cs="宋体" w:eastAsia="宋体" w:hint="default"/>
                <w:sz w:val="18"/>
                <w:szCs w:val="18"/>
              </w:rPr>
              <w:t>展规划配套专项资金计划</w:t>
            </w:r>
          </w:p>
        </w:tc>
        <w:tc>
          <w:tcPr>
            <w:tcW w:w="199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徐汇区财政局</w:t>
            </w:r>
          </w:p>
        </w:tc>
      </w:tr>
      <w:tr>
        <w:trPr>
          <w:trHeight w:val="658" w:hRule="exact"/>
        </w:trPr>
        <w:tc>
          <w:tcPr>
            <w:tcW w:w="1957" w:type="dxa"/>
            <w:tcBorders>
              <w:top w:val="single" w:sz="4"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污水纳管补贴</w:t>
            </w:r>
          </w:p>
        </w:tc>
        <w:tc>
          <w:tcPr>
            <w:tcW w:w="117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right="99"/>
              <w:jc w:val="right"/>
              <w:rPr>
                <w:rFonts w:ascii="Calibri" w:hAnsi="Calibri" w:cs="Calibri" w:eastAsia="Calibri" w:hint="default"/>
                <w:sz w:val="18"/>
                <w:szCs w:val="18"/>
              </w:rPr>
            </w:pPr>
            <w:r>
              <w:rPr>
                <w:rFonts w:ascii="Calibri"/>
                <w:sz w:val="18"/>
              </w:rPr>
              <w:t>20,000.00</w:t>
            </w:r>
          </w:p>
        </w:tc>
        <w:tc>
          <w:tcPr>
            <w:tcW w:w="26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上海市拨污水纳管补贴</w:t>
            </w:r>
          </w:p>
        </w:tc>
        <w:tc>
          <w:tcPr>
            <w:tcW w:w="1993" w:type="dxa"/>
            <w:tcBorders>
              <w:top w:val="single" w:sz="4" w:space="0" w:color="000000"/>
              <w:left w:val="single" w:sz="4" w:space="0" w:color="000000"/>
              <w:bottom w:val="nil" w:sz="6" w:space="0" w:color="auto"/>
              <w:right w:val="nil" w:sz="6" w:space="0" w:color="auto"/>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上海市闵行区预算会</w:t>
            </w: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计核算中心</w:t>
            </w:r>
          </w:p>
        </w:tc>
      </w:tr>
      <w:tr>
        <w:trPr>
          <w:trHeight w:val="862" w:hRule="exact"/>
        </w:trPr>
        <w:tc>
          <w:tcPr>
            <w:tcW w:w="1957" w:type="dxa"/>
            <w:tcBorders>
              <w:top w:val="nil" w:sz="6" w:space="0" w:color="auto"/>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科技扶持金</w:t>
            </w:r>
          </w:p>
        </w:tc>
        <w:tc>
          <w:tcPr>
            <w:tcW w:w="1171"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5"/>
              <w:ind w:right="101"/>
              <w:jc w:val="right"/>
              <w:rPr>
                <w:rFonts w:ascii="Calibri" w:hAnsi="Calibri" w:cs="Calibri" w:eastAsia="Calibri" w:hint="default"/>
                <w:sz w:val="18"/>
                <w:szCs w:val="18"/>
              </w:rPr>
            </w:pPr>
            <w:r>
              <w:rPr>
                <w:rFonts w:ascii="Calibri"/>
                <w:sz w:val="18"/>
              </w:rPr>
              <w:t>9,000.00</w:t>
            </w:r>
          </w:p>
        </w:tc>
        <w:tc>
          <w:tcPr>
            <w:tcW w:w="26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7"/>
              <w:ind w:left="103" w:right="0"/>
              <w:jc w:val="left"/>
              <w:rPr>
                <w:rFonts w:ascii="宋体" w:hAnsi="宋体" w:cs="宋体" w:eastAsia="宋体" w:hint="default"/>
                <w:sz w:val="18"/>
                <w:szCs w:val="18"/>
              </w:rPr>
            </w:pPr>
            <w:r>
              <w:rPr>
                <w:rFonts w:ascii="Calibri" w:hAnsi="Calibri" w:cs="Calibri" w:eastAsia="Calibri" w:hint="default"/>
                <w:sz w:val="18"/>
                <w:szCs w:val="18"/>
              </w:rPr>
              <w:t>09XHJZX00032009</w:t>
            </w:r>
            <w:r>
              <w:rPr>
                <w:rFonts w:ascii="Calibri" w:hAnsi="Calibri" w:cs="Calibri" w:eastAsia="Calibri" w:hint="default"/>
                <w:spacing w:val="5"/>
                <w:sz w:val="18"/>
                <w:szCs w:val="18"/>
              </w:rPr>
              <w:t> </w:t>
            </w:r>
            <w:r>
              <w:rPr>
                <w:rFonts w:ascii="宋体" w:hAnsi="宋体" w:cs="宋体" w:eastAsia="宋体" w:hint="default"/>
                <w:sz w:val="18"/>
                <w:szCs w:val="18"/>
              </w:rPr>
              <w:t>年度科技发</w:t>
            </w:r>
          </w:p>
          <w:p>
            <w:pPr>
              <w:pStyle w:val="TableParagraph"/>
              <w:spacing w:line="240" w:lineRule="auto" w:before="116"/>
              <w:ind w:left="103" w:right="0"/>
              <w:jc w:val="left"/>
              <w:rPr>
                <w:rFonts w:ascii="宋体" w:hAnsi="宋体" w:cs="宋体" w:eastAsia="宋体" w:hint="default"/>
                <w:sz w:val="18"/>
                <w:szCs w:val="18"/>
              </w:rPr>
            </w:pPr>
            <w:r>
              <w:rPr>
                <w:rFonts w:ascii="宋体" w:hAnsi="宋体" w:cs="宋体" w:eastAsia="宋体" w:hint="default"/>
                <w:sz w:val="18"/>
                <w:szCs w:val="18"/>
              </w:rPr>
              <w:t>展规划配套专项资金创新</w:t>
            </w:r>
          </w:p>
        </w:tc>
        <w:tc>
          <w:tcPr>
            <w:tcW w:w="1993" w:type="dxa"/>
            <w:tcBorders>
              <w:top w:val="nil" w:sz="6" w:space="0" w:color="auto"/>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徐汇区财政局</w:t>
            </w:r>
          </w:p>
        </w:tc>
      </w:tr>
      <w:tr>
        <w:trPr>
          <w:trHeight w:val="658" w:hRule="exact"/>
        </w:trPr>
        <w:tc>
          <w:tcPr>
            <w:tcW w:w="1957" w:type="dxa"/>
            <w:tcBorders>
              <w:top w:val="single" w:sz="4"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22" w:right="0"/>
              <w:jc w:val="left"/>
              <w:rPr>
                <w:rFonts w:ascii="Calibri" w:hAnsi="Calibri" w:cs="Calibri" w:eastAsia="Calibri" w:hint="default"/>
                <w:sz w:val="18"/>
                <w:szCs w:val="18"/>
              </w:rPr>
            </w:pPr>
            <w:r>
              <w:rPr>
                <w:rFonts w:ascii="宋体" w:hAnsi="宋体" w:cs="宋体" w:eastAsia="宋体" w:hint="default"/>
                <w:sz w:val="18"/>
                <w:szCs w:val="18"/>
              </w:rPr>
              <w:t>财政拨款</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Calibri" w:hAnsi="Calibri" w:cs="Calibri" w:eastAsia="Calibri" w:hint="default"/>
                <w:sz w:val="18"/>
                <w:szCs w:val="18"/>
              </w:rPr>
              <w:t>1)</w:t>
            </w:r>
          </w:p>
        </w:tc>
        <w:tc>
          <w:tcPr>
            <w:tcW w:w="117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1,300,000.00</w:t>
            </w:r>
          </w:p>
        </w:tc>
        <w:tc>
          <w:tcPr>
            <w:tcW w:w="26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沪发改高技（</w:t>
            </w:r>
            <w:r>
              <w:rPr>
                <w:rFonts w:ascii="Calibri" w:hAnsi="Calibri" w:cs="Calibri" w:eastAsia="Calibri" w:hint="default"/>
                <w:sz w:val="18"/>
                <w:szCs w:val="18"/>
              </w:rPr>
              <w:t>2009</w:t>
            </w:r>
            <w:r>
              <w:rPr>
                <w:rFonts w:ascii="宋体" w:hAnsi="宋体" w:cs="宋体" w:eastAsia="宋体" w:hint="default"/>
                <w:sz w:val="18"/>
                <w:szCs w:val="18"/>
              </w:rPr>
              <w:t>）</w:t>
            </w:r>
            <w:r>
              <w:rPr>
                <w:rFonts w:ascii="Calibri" w:hAnsi="Calibri" w:cs="Calibri" w:eastAsia="Calibri" w:hint="default"/>
                <w:sz w:val="18"/>
                <w:szCs w:val="18"/>
              </w:rPr>
              <w:t>018</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1993" w:type="dxa"/>
            <w:tcBorders>
              <w:top w:val="single" w:sz="4" w:space="0" w:color="000000"/>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上海市发展和改革委</w:t>
            </w: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员会</w:t>
            </w:r>
          </w:p>
        </w:tc>
      </w:tr>
      <w:tr>
        <w:trPr>
          <w:trHeight w:val="86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122" w:right="0"/>
              <w:jc w:val="left"/>
              <w:rPr>
                <w:rFonts w:ascii="Calibri" w:hAnsi="Calibri" w:cs="Calibri" w:eastAsia="Calibri" w:hint="default"/>
                <w:sz w:val="18"/>
                <w:szCs w:val="18"/>
              </w:rPr>
            </w:pPr>
            <w:r>
              <w:rPr>
                <w:rFonts w:ascii="宋体" w:hAnsi="宋体" w:cs="宋体" w:eastAsia="宋体" w:hint="default"/>
                <w:sz w:val="18"/>
                <w:szCs w:val="18"/>
              </w:rPr>
              <w:t>财政拨款、贴息</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Calibri" w:hAnsi="Calibri" w:cs="Calibri" w:eastAsia="Calibri" w:hint="default"/>
                <w:sz w:val="18"/>
                <w:szCs w:val="18"/>
              </w:rPr>
              <w:t>2)</w:t>
            </w:r>
          </w:p>
        </w:tc>
        <w:tc>
          <w:tcPr>
            <w:tcW w:w="11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1"/>
              <w:jc w:val="right"/>
              <w:rPr>
                <w:rFonts w:ascii="Calibri" w:hAnsi="Calibri" w:cs="Calibri" w:eastAsia="Calibri" w:hint="default"/>
                <w:sz w:val="18"/>
                <w:szCs w:val="18"/>
              </w:rPr>
            </w:pPr>
            <w:r>
              <w:rPr>
                <w:rFonts w:ascii="Calibri"/>
                <w:sz w:val="18"/>
              </w:rPr>
              <w:t>15,000.00</w:t>
            </w:r>
          </w:p>
        </w:tc>
        <w:tc>
          <w:tcPr>
            <w:tcW w:w="26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沪经信技（</w:t>
            </w:r>
            <w:r>
              <w:rPr>
                <w:rFonts w:ascii="Calibri" w:hAnsi="Calibri" w:cs="Calibri" w:eastAsia="Calibri" w:hint="default"/>
                <w:sz w:val="18"/>
                <w:szCs w:val="18"/>
              </w:rPr>
              <w:t>2009</w:t>
            </w:r>
            <w:r>
              <w:rPr>
                <w:rFonts w:ascii="宋体" w:hAnsi="宋体" w:cs="宋体" w:eastAsia="宋体" w:hint="default"/>
                <w:sz w:val="18"/>
                <w:szCs w:val="18"/>
              </w:rPr>
              <w:t>）</w:t>
            </w:r>
            <w:r>
              <w:rPr>
                <w:rFonts w:ascii="Calibri" w:hAnsi="Calibri" w:cs="Calibri" w:eastAsia="Calibri" w:hint="default"/>
                <w:sz w:val="18"/>
                <w:szCs w:val="18"/>
              </w:rPr>
              <w:t>694</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1993" w:type="dxa"/>
            <w:tcBorders>
              <w:top w:val="nil" w:sz="6" w:space="0" w:color="auto"/>
              <w:left w:val="single" w:sz="4" w:space="0" w:color="000000"/>
              <w:bottom w:val="nil" w:sz="6" w:space="0" w:color="auto"/>
              <w:right w:val="nil" w:sz="6" w:space="0" w:color="auto"/>
            </w:tcBorders>
          </w:tcPr>
          <w:p>
            <w:pPr>
              <w:pStyle w:val="TableParagraph"/>
              <w:spacing w:line="381" w:lineRule="auto" w:before="145"/>
              <w:ind w:left="103" w:right="262"/>
              <w:jc w:val="left"/>
              <w:rPr>
                <w:rFonts w:ascii="宋体" w:hAnsi="宋体" w:cs="宋体" w:eastAsia="宋体" w:hint="default"/>
                <w:sz w:val="18"/>
                <w:szCs w:val="18"/>
              </w:rPr>
            </w:pPr>
            <w:r>
              <w:rPr>
                <w:rFonts w:ascii="宋体" w:hAnsi="宋体" w:cs="宋体" w:eastAsia="宋体" w:hint="default"/>
                <w:sz w:val="18"/>
                <w:szCs w:val="18"/>
              </w:rPr>
              <w:t>上海市经济和信息化 委员会</w:t>
            </w:r>
          </w:p>
        </w:tc>
      </w:tr>
      <w:tr>
        <w:trPr>
          <w:trHeight w:val="391" w:hRule="exact"/>
        </w:trPr>
        <w:tc>
          <w:tcPr>
            <w:tcW w:w="1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3"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pacing w:val="-1"/>
                <w:sz w:val="18"/>
              </w:rPr>
              <w:t>1,744,000.00</w:t>
            </w:r>
            <w:r>
              <w:rPr>
                <w:rFonts w:ascii="Calibri"/>
                <w:sz w:val="18"/>
              </w:rPr>
            </w:r>
          </w:p>
        </w:tc>
        <w:tc>
          <w:tcPr>
            <w:tcW w:w="2650" w:type="dxa"/>
            <w:tcBorders>
              <w:top w:val="nil" w:sz="6" w:space="0" w:color="auto"/>
              <w:left w:val="single" w:sz="4" w:space="0" w:color="000000"/>
              <w:bottom w:val="single" w:sz="12" w:space="0" w:color="000000"/>
              <w:right w:val="single" w:sz="4" w:space="0" w:color="000000"/>
            </w:tcBorders>
          </w:tcPr>
          <w:p>
            <w:pPr/>
          </w:p>
        </w:tc>
        <w:tc>
          <w:tcPr>
            <w:tcW w:w="1993"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0" w:footer="975" w:top="1260" w:bottom="1160" w:left="0" w:right="0"/>
        </w:sectPr>
      </w:pPr>
    </w:p>
    <w:p>
      <w:pPr>
        <w:spacing w:line="240" w:lineRule="auto" w:before="11"/>
        <w:rPr>
          <w:rFonts w:ascii="宋体" w:hAnsi="宋体" w:cs="宋体" w:eastAsia="宋体" w:hint="default"/>
          <w:b/>
          <w:bCs/>
          <w:sz w:val="16"/>
          <w:szCs w:val="16"/>
        </w:rPr>
      </w:pPr>
      <w:r>
        <w:rPr/>
        <w:pict>
          <v:group style="position:absolute;margin-left:120.5pt;margin-top:323.810028pt;width:387.8pt;height:5.3pt;mso-position-horizontal-relative:page;mso-position-vertical-relative:page;z-index:-1132072" coordorigin="2410,6476" coordsize="7756,106">
            <v:shape style="position:absolute;left:2410;top:6476;width:2146;height:106" type="#_x0000_t75" stroked="false">
              <v:imagedata r:id="rId608" o:title=""/>
            </v:shape>
            <v:shape style="position:absolute;left:4532;top:6572;width:1178;height:10" type="#_x0000_t75" stroked="false">
              <v:imagedata r:id="rId470" o:title=""/>
            </v:shape>
            <v:shape style="position:absolute;left:5706;top:6572;width:2487;height:10" type="#_x0000_t75" stroked="false">
              <v:imagedata r:id="rId609" o:title=""/>
            </v:shape>
            <v:shape style="position:absolute;left:8188;top:6572;width:1978;height:10" type="#_x0000_t75" stroked="false">
              <v:imagedata r:id="rId610" o:title=""/>
            </v:shape>
            <w10:wrap type="none"/>
          </v:group>
        </w:pict>
      </w:r>
      <w:r>
        <w:rPr/>
        <w:pict>
          <v:group style="position:absolute;margin-left:120.5pt;margin-top:347.809998pt;width:387.8pt;height:.5pt;mso-position-horizontal-relative:page;mso-position-vertical-relative:page;z-index:-1132048" coordorigin="2410,6956" coordsize="7756,10">
            <v:shape style="position:absolute;left:2410;top:6956;width:2127;height:10" type="#_x0000_t75" stroked="false">
              <v:imagedata r:id="rId611" o:title=""/>
            </v:shape>
            <v:shape style="position:absolute;left:4532;top:6956;width:1178;height:10" type="#_x0000_t75" stroked="false">
              <v:imagedata r:id="rId472" o:title=""/>
            </v:shape>
            <v:shape style="position:absolute;left:5706;top:6956;width:2487;height:10" type="#_x0000_t75" stroked="false">
              <v:imagedata r:id="rId612" o:title=""/>
            </v:shape>
            <v:shape style="position:absolute;left:8188;top:6956;width:1978;height:10" type="#_x0000_t75" stroked="false">
              <v:imagedata r:id="rId613" o:title=""/>
            </v:shape>
            <w10:wrap type="none"/>
          </v:group>
        </w:pict>
      </w:r>
      <w:r>
        <w:rPr/>
        <w:pict>
          <v:group style="position:absolute;margin-left:120.5pt;margin-top:367.009979pt;width:387.8pt;height:.5pt;mso-position-horizontal-relative:page;mso-position-vertical-relative:page;z-index:-1132024" coordorigin="2410,7340" coordsize="7756,10">
            <v:shape style="position:absolute;left:2410;top:7340;width:2127;height:10" type="#_x0000_t75" stroked="false">
              <v:imagedata r:id="rId611" o:title=""/>
            </v:shape>
            <v:shape style="position:absolute;left:4532;top:7340;width:1178;height:10" type="#_x0000_t75" stroked="false">
              <v:imagedata r:id="rId470" o:title=""/>
            </v:shape>
            <v:shape style="position:absolute;left:5706;top:7340;width:2487;height:10" type="#_x0000_t75" stroked="false">
              <v:imagedata r:id="rId609" o:title=""/>
            </v:shape>
            <v:shape style="position:absolute;left:8188;top:7340;width:1978;height:10" type="#_x0000_t75" stroked="false">
              <v:imagedata r:id="rId610" o:title=""/>
            </v:shape>
            <w10:wrap type="none"/>
          </v:group>
        </w:pict>
      </w:r>
      <w:r>
        <w:rPr/>
        <w:pict>
          <v:group style="position:absolute;margin-left:120.5pt;margin-top:386.209991pt;width:387.8pt;height:.5pt;mso-position-horizontal-relative:page;mso-position-vertical-relative:page;z-index:-1132000" coordorigin="2410,7724" coordsize="7756,10">
            <v:shape style="position:absolute;left:2410;top:7724;width:2127;height:10" type="#_x0000_t75" stroked="false">
              <v:imagedata r:id="rId611" o:title=""/>
            </v:shape>
            <v:shape style="position:absolute;left:4532;top:7724;width:1178;height:10" type="#_x0000_t75" stroked="false">
              <v:imagedata r:id="rId470" o:title=""/>
            </v:shape>
            <v:shape style="position:absolute;left:5706;top:7724;width:2487;height:10" type="#_x0000_t75" stroked="false">
              <v:imagedata r:id="rId609" o:title=""/>
            </v:shape>
            <v:shape style="position:absolute;left:8188;top:7724;width:1978;height:10" type="#_x0000_t75" stroked="false">
              <v:imagedata r:id="rId610" o:title=""/>
            </v:shape>
            <w10:wrap type="none"/>
          </v:group>
        </w:pict>
      </w:r>
      <w:r>
        <w:rPr/>
        <w:pict>
          <v:group style="position:absolute;margin-left:120.5pt;margin-top:405.529999pt;width:387.8pt;height:.5pt;mso-position-horizontal-relative:page;mso-position-vertical-relative:page;z-index:-1131976" coordorigin="2410,8111" coordsize="7756,10">
            <v:shape style="position:absolute;left:2410;top:8111;width:2127;height:10" type="#_x0000_t75" stroked="false">
              <v:imagedata r:id="rId611" o:title=""/>
            </v:shape>
            <v:shape style="position:absolute;left:4532;top:8111;width:1178;height:10" type="#_x0000_t75" stroked="false">
              <v:imagedata r:id="rId472" o:title=""/>
            </v:shape>
            <v:shape style="position:absolute;left:5706;top:8111;width:2487;height:10" type="#_x0000_t75" stroked="false">
              <v:imagedata r:id="rId612" o:title=""/>
            </v:shape>
            <v:shape style="position:absolute;left:8188;top:8111;width:1978;height:10" type="#_x0000_t75" stroked="false">
              <v:imagedata r:id="rId613" o:title=""/>
            </v:shape>
            <w10:wrap type="none"/>
          </v:group>
        </w:pict>
      </w:r>
    </w:p>
    <w:p>
      <w:pPr>
        <w:spacing w:before="36"/>
        <w:ind w:left="2518" w:right="1679" w:firstLine="0"/>
        <w:jc w:val="left"/>
        <w:rPr>
          <w:rFonts w:ascii="宋体" w:hAnsi="宋体" w:cs="宋体" w:eastAsia="宋体" w:hint="default"/>
          <w:sz w:val="21"/>
          <w:szCs w:val="21"/>
        </w:rPr>
      </w:pPr>
      <w:r>
        <w:rPr>
          <w:rFonts w:ascii="宋体" w:hAnsi="宋体" w:cs="宋体" w:eastAsia="宋体" w:hint="default"/>
          <w:sz w:val="21"/>
          <w:szCs w:val="21"/>
        </w:rPr>
        <w:t>注 </w:t>
      </w:r>
      <w:r>
        <w:rPr>
          <w:rFonts w:ascii="宋体" w:hAnsi="宋体" w:cs="宋体" w:eastAsia="宋体" w:hint="default"/>
          <w:spacing w:val="2"/>
          <w:sz w:val="21"/>
          <w:szCs w:val="21"/>
        </w:rPr>
        <w:t>1</w:t>
      </w:r>
      <w:r>
        <w:rPr>
          <w:rFonts w:ascii="宋体" w:hAnsi="宋体" w:cs="宋体" w:eastAsia="宋体" w:hint="default"/>
          <w:spacing w:val="2"/>
          <w:sz w:val="21"/>
          <w:szCs w:val="21"/>
        </w:rPr>
        <w:t>：拨款总额 </w:t>
      </w:r>
      <w:r>
        <w:rPr>
          <w:rFonts w:ascii="宋体" w:hAnsi="宋体" w:cs="宋体" w:eastAsia="宋体" w:hint="default"/>
          <w:sz w:val="21"/>
          <w:szCs w:val="21"/>
        </w:rPr>
        <w:t>520 </w:t>
      </w:r>
      <w:r>
        <w:rPr>
          <w:rFonts w:ascii="宋体" w:hAnsi="宋体" w:cs="宋体" w:eastAsia="宋体" w:hint="default"/>
          <w:spacing w:val="2"/>
          <w:sz w:val="21"/>
          <w:szCs w:val="21"/>
        </w:rPr>
        <w:t>万元，补偿 </w:t>
      </w:r>
      <w:r>
        <w:rPr>
          <w:rFonts w:ascii="宋体" w:hAnsi="宋体" w:cs="宋体" w:eastAsia="宋体" w:hint="default"/>
          <w:sz w:val="21"/>
          <w:szCs w:val="21"/>
        </w:rPr>
        <w:t>2009 </w:t>
      </w:r>
      <w:r>
        <w:rPr>
          <w:rFonts w:ascii="宋体" w:hAnsi="宋体" w:cs="宋体" w:eastAsia="宋体" w:hint="default"/>
          <w:sz w:val="21"/>
          <w:szCs w:val="21"/>
        </w:rPr>
        <w:t>年费用 </w:t>
      </w:r>
      <w:r>
        <w:rPr>
          <w:rFonts w:ascii="宋体" w:hAnsi="宋体" w:cs="宋体" w:eastAsia="宋体" w:hint="default"/>
          <w:sz w:val="21"/>
          <w:szCs w:val="21"/>
        </w:rPr>
        <w:t>1,300,000.00</w:t>
      </w:r>
      <w:r>
        <w:rPr>
          <w:rFonts w:ascii="宋体" w:hAnsi="宋体" w:cs="宋体" w:eastAsia="宋体" w:hint="default"/>
          <w:spacing w:val="79"/>
          <w:sz w:val="21"/>
          <w:szCs w:val="21"/>
        </w:rPr>
        <w:t> </w:t>
      </w:r>
      <w:r>
        <w:rPr>
          <w:rFonts w:ascii="宋体" w:hAnsi="宋体" w:cs="宋体" w:eastAsia="宋体" w:hint="default"/>
          <w:spacing w:val="2"/>
          <w:sz w:val="21"/>
          <w:szCs w:val="21"/>
        </w:rPr>
        <w:t>元，计入递延收益</w:t>
      </w:r>
    </w:p>
    <w:p>
      <w:pPr>
        <w:spacing w:before="126"/>
        <w:ind w:left="2518" w:right="1679" w:firstLine="0"/>
        <w:jc w:val="left"/>
        <w:rPr>
          <w:rFonts w:ascii="宋体" w:hAnsi="宋体" w:cs="宋体" w:eastAsia="宋体" w:hint="default"/>
          <w:sz w:val="21"/>
          <w:szCs w:val="21"/>
        </w:rPr>
      </w:pPr>
      <w:r>
        <w:rPr>
          <w:rFonts w:ascii="宋体" w:hAnsi="宋体" w:cs="宋体" w:eastAsia="宋体" w:hint="default"/>
          <w:sz w:val="21"/>
          <w:szCs w:val="21"/>
        </w:rPr>
        <w:t>3,900,000.00</w:t>
      </w:r>
      <w:r>
        <w:rPr>
          <w:rFonts w:ascii="宋体" w:hAnsi="宋体" w:cs="宋体" w:eastAsia="宋体" w:hint="default"/>
          <w:spacing w:val="-5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0"/>
        <w:ind w:left="2518" w:right="1679"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z w:val="21"/>
          <w:szCs w:val="21"/>
        </w:rPr>
        <w:t>：拨款总额</w:t>
      </w:r>
      <w:r>
        <w:rPr>
          <w:rFonts w:ascii="宋体" w:hAnsi="宋体" w:cs="宋体" w:eastAsia="宋体" w:hint="default"/>
          <w:spacing w:val="-55"/>
          <w:sz w:val="21"/>
          <w:szCs w:val="21"/>
        </w:rPr>
        <w:t> </w:t>
      </w:r>
      <w:r>
        <w:rPr>
          <w:rFonts w:ascii="宋体" w:hAnsi="宋体" w:cs="宋体" w:eastAsia="宋体" w:hint="default"/>
          <w:sz w:val="21"/>
          <w:szCs w:val="21"/>
        </w:rPr>
        <w:t>500</w:t>
      </w:r>
      <w:r>
        <w:rPr>
          <w:rFonts w:ascii="宋体" w:hAnsi="宋体" w:cs="宋体" w:eastAsia="宋体" w:hint="default"/>
          <w:spacing w:val="-55"/>
          <w:sz w:val="21"/>
          <w:szCs w:val="21"/>
        </w:rPr>
        <w:t> </w:t>
      </w:r>
      <w:r>
        <w:rPr>
          <w:rFonts w:ascii="宋体" w:hAnsi="宋体" w:cs="宋体" w:eastAsia="宋体" w:hint="default"/>
          <w:sz w:val="21"/>
          <w:szCs w:val="21"/>
        </w:rPr>
        <w:t>万元，</w:t>
      </w: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年收到</w:t>
      </w:r>
      <w:r>
        <w:rPr>
          <w:rFonts w:ascii="宋体" w:hAnsi="宋体" w:cs="宋体" w:eastAsia="宋体" w:hint="default"/>
          <w:spacing w:val="-53"/>
          <w:sz w:val="21"/>
          <w:szCs w:val="21"/>
        </w:rPr>
        <w:t> </w:t>
      </w:r>
      <w:r>
        <w:rPr>
          <w:rFonts w:ascii="宋体" w:hAnsi="宋体" w:cs="宋体" w:eastAsia="宋体" w:hint="default"/>
          <w:sz w:val="21"/>
          <w:szCs w:val="21"/>
        </w:rPr>
        <w:t>100</w:t>
      </w:r>
      <w:r>
        <w:rPr>
          <w:rFonts w:ascii="宋体" w:hAnsi="宋体" w:cs="宋体" w:eastAsia="宋体" w:hint="default"/>
          <w:spacing w:val="-55"/>
          <w:sz w:val="21"/>
          <w:szCs w:val="21"/>
        </w:rPr>
        <w:t> </w:t>
      </w:r>
      <w:r>
        <w:rPr>
          <w:rFonts w:ascii="宋体" w:hAnsi="宋体" w:cs="宋体" w:eastAsia="宋体" w:hint="default"/>
          <w:sz w:val="21"/>
          <w:szCs w:val="21"/>
        </w:rPr>
        <w:t>万元，补偿</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pacing w:val="-55"/>
          <w:sz w:val="21"/>
          <w:szCs w:val="21"/>
        </w:rPr>
        <w:t> </w:t>
      </w:r>
      <w:r>
        <w:rPr>
          <w:rFonts w:ascii="宋体" w:hAnsi="宋体" w:cs="宋体" w:eastAsia="宋体" w:hint="default"/>
          <w:sz w:val="21"/>
          <w:szCs w:val="21"/>
        </w:rPr>
        <w:t>年费用</w:t>
      </w:r>
      <w:r>
        <w:rPr>
          <w:rFonts w:ascii="宋体" w:hAnsi="宋体" w:cs="宋体" w:eastAsia="宋体" w:hint="default"/>
          <w:spacing w:val="-53"/>
          <w:sz w:val="21"/>
          <w:szCs w:val="21"/>
        </w:rPr>
        <w:t> </w:t>
      </w:r>
      <w:r>
        <w:rPr>
          <w:rFonts w:ascii="宋体" w:hAnsi="宋体" w:cs="宋体" w:eastAsia="宋体" w:hint="default"/>
          <w:sz w:val="21"/>
          <w:szCs w:val="21"/>
        </w:rPr>
        <w:t>15,000.00</w:t>
      </w:r>
      <w:r>
        <w:rPr>
          <w:rFonts w:ascii="宋体" w:hAnsi="宋体" w:cs="宋体" w:eastAsia="宋体" w:hint="default"/>
          <w:spacing w:val="-52"/>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before="126"/>
        <w:ind w:left="2518" w:right="1679" w:firstLine="0"/>
        <w:jc w:val="left"/>
        <w:rPr>
          <w:rFonts w:ascii="宋体" w:hAnsi="宋体" w:cs="宋体" w:eastAsia="宋体" w:hint="default"/>
          <w:sz w:val="21"/>
          <w:szCs w:val="21"/>
        </w:rPr>
      </w:pPr>
      <w:r>
        <w:rPr>
          <w:rFonts w:ascii="宋体" w:hAnsi="宋体" w:cs="宋体" w:eastAsia="宋体" w:hint="default"/>
          <w:sz w:val="21"/>
          <w:szCs w:val="21"/>
        </w:rPr>
        <w:t>计入递延收益</w:t>
      </w:r>
      <w:r>
        <w:rPr>
          <w:rFonts w:ascii="宋体" w:hAnsi="宋体" w:cs="宋体" w:eastAsia="宋体" w:hint="default"/>
          <w:spacing w:val="-52"/>
          <w:sz w:val="21"/>
          <w:szCs w:val="21"/>
        </w:rPr>
        <w:t> </w:t>
      </w:r>
      <w:r>
        <w:rPr>
          <w:rFonts w:ascii="宋体" w:hAnsi="宋体" w:cs="宋体" w:eastAsia="宋体" w:hint="default"/>
          <w:sz w:val="21"/>
          <w:szCs w:val="21"/>
        </w:rPr>
        <w:t>985,000.00</w:t>
      </w:r>
      <w:r>
        <w:rPr>
          <w:rFonts w:ascii="宋体" w:hAnsi="宋体" w:cs="宋体" w:eastAsia="宋体" w:hint="default"/>
          <w:spacing w:val="-55"/>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3055" w:val="left" w:leader="none"/>
        </w:tabs>
        <w:spacing w:before="0"/>
        <w:ind w:left="2518" w:right="1679" w:firstLine="0"/>
        <w:jc w:val="left"/>
        <w:rPr>
          <w:rFonts w:ascii="宋体" w:hAnsi="宋体" w:cs="宋体" w:eastAsia="宋体" w:hint="default"/>
          <w:sz w:val="21"/>
          <w:szCs w:val="21"/>
        </w:rPr>
      </w:pPr>
      <w:r>
        <w:rPr/>
        <w:pict>
          <v:shape style="position:absolute;margin-left:226.850006pt;margin-top:36.743652pt;width:.48pt;height:.12pt;mso-position-horizontal-relative:page;mso-position-vertical-relative:paragraph;z-index:-1132192" type="#_x0000_t75" stroked="false">
            <v:imagedata r:id="rId614" o:title=""/>
          </v:shape>
        </w:pict>
      </w:r>
      <w:r>
        <w:rPr/>
        <w:pict>
          <v:shape style="position:absolute;margin-left:285.529999pt;margin-top:36.743652pt;width:.47998pt;height:.12pt;mso-position-horizontal-relative:page;mso-position-vertical-relative:paragraph;z-index:-1132168" type="#_x0000_t75" stroked="false">
            <v:imagedata r:id="rId614" o:title=""/>
          </v:shape>
        </w:pict>
      </w:r>
      <w:r>
        <w:rPr/>
        <w:pict>
          <v:shape style="position:absolute;margin-left:409.630005pt;margin-top:36.743652pt;width:.48001pt;height:.12pt;mso-position-horizontal-relative:page;mso-position-vertical-relative:paragraph;z-index:-1132144" type="#_x0000_t75" stroked="false">
            <v:imagedata r:id="rId614" o:title=""/>
          </v:shape>
        </w:pict>
      </w:r>
      <w:r>
        <w:rPr/>
        <w:pict>
          <v:group style="position:absolute;margin-left:120.5pt;margin-top:74.813675pt;width:387.8pt;height:.5pt;mso-position-horizontal-relative:page;mso-position-vertical-relative:paragraph;z-index:-1132120" coordorigin="2410,1496" coordsize="7756,10">
            <v:shape style="position:absolute;left:2410;top:1496;width:2127;height:10" type="#_x0000_t75" stroked="false">
              <v:imagedata r:id="rId611" o:title=""/>
            </v:shape>
            <v:shape style="position:absolute;left:4532;top:1496;width:1178;height:10" type="#_x0000_t75" stroked="false">
              <v:imagedata r:id="rId470" o:title=""/>
            </v:shape>
            <v:shape style="position:absolute;left:5706;top:1496;width:2487;height:10" type="#_x0000_t75" stroked="false">
              <v:imagedata r:id="rId609" o:title=""/>
            </v:shape>
            <v:shape style="position:absolute;left:8188;top:1496;width:1978;height:10" type="#_x0000_t75" stroked="false">
              <v:imagedata r:id="rId610" o:title=""/>
            </v:shape>
            <w10:wrap type="none"/>
          </v:group>
        </w:pict>
      </w:r>
      <w:r>
        <w:rPr/>
        <w:pict>
          <v:group style="position:absolute;margin-left:120.5pt;margin-top:94.013611pt;width:387.8pt;height:.5pt;mso-position-horizontal-relative:page;mso-position-vertical-relative:paragraph;z-index:-1132096" coordorigin="2410,1880" coordsize="7756,10">
            <v:shape style="position:absolute;left:2410;top:1880;width:2127;height:10" type="#_x0000_t75" stroked="false">
              <v:imagedata r:id="rId611" o:title=""/>
            </v:shape>
            <v:shape style="position:absolute;left:4532;top:1880;width:1178;height:10" type="#_x0000_t75" stroked="false">
              <v:imagedata r:id="rId470" o:title=""/>
            </v:shape>
            <v:shape style="position:absolute;left:5706;top:1880;width:2487;height:10" type="#_x0000_t75" stroked="false">
              <v:imagedata r:id="rId609" o:title=""/>
            </v:shape>
            <v:shape style="position:absolute;left:8188;top:1880;width:1978;height:10" type="#_x0000_t75" stroked="false">
              <v:imagedata r:id="rId610"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年度，政府补助具体情况如下：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2395" w:type="dxa"/>
        <w:tblLayout w:type="fixed"/>
        <w:tblCellMar>
          <w:top w:w="0" w:type="dxa"/>
          <w:left w:w="0" w:type="dxa"/>
          <w:bottom w:w="0" w:type="dxa"/>
          <w:right w:w="0" w:type="dxa"/>
        </w:tblCellMar>
        <w:tblLook w:val="01E0"/>
      </w:tblPr>
      <w:tblGrid>
        <w:gridCol w:w="2146"/>
        <w:gridCol w:w="1174"/>
        <w:gridCol w:w="2482"/>
        <w:gridCol w:w="1968"/>
      </w:tblGrid>
      <w:tr>
        <w:trPr>
          <w:trHeight w:val="682" w:hRule="exact"/>
        </w:trPr>
        <w:tc>
          <w:tcPr>
            <w:tcW w:w="2146"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540" w:right="0"/>
              <w:jc w:val="left"/>
              <w:rPr>
                <w:rFonts w:ascii="宋体" w:hAnsi="宋体" w:cs="宋体" w:eastAsia="宋体" w:hint="default"/>
                <w:sz w:val="18"/>
                <w:szCs w:val="18"/>
              </w:rPr>
            </w:pPr>
            <w:r>
              <w:rPr>
                <w:rFonts w:ascii="宋体" w:hAnsi="宋体" w:cs="宋体" w:eastAsia="宋体" w:hint="default"/>
                <w:sz w:val="18"/>
                <w:szCs w:val="18"/>
              </w:rPr>
              <w:t>政府补助内容</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312"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48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文  号</w:t>
            </w:r>
          </w:p>
        </w:tc>
        <w:tc>
          <w:tcPr>
            <w:tcW w:w="1968"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付款人</w:t>
            </w:r>
          </w:p>
        </w:tc>
      </w:tr>
      <w:tr>
        <w:trPr>
          <w:trHeight w:val="490"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22" w:right="0"/>
              <w:jc w:val="left"/>
              <w:rPr>
                <w:rFonts w:ascii="宋体" w:hAnsi="宋体" w:cs="宋体" w:eastAsia="宋体" w:hint="default"/>
                <w:sz w:val="18"/>
                <w:szCs w:val="18"/>
              </w:rPr>
            </w:pPr>
            <w:r>
              <w:rPr>
                <w:rFonts w:ascii="宋体" w:hAnsi="宋体" w:cs="宋体" w:eastAsia="宋体" w:hint="default"/>
                <w:sz w:val="18"/>
                <w:szCs w:val="18"/>
              </w:rPr>
              <w:t>科技扶持金</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140,000.00</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徐财政（</w:t>
            </w:r>
            <w:r>
              <w:rPr>
                <w:rFonts w:ascii="Calibri" w:hAnsi="Calibri" w:cs="Calibri" w:eastAsia="Calibri" w:hint="default"/>
                <w:sz w:val="18"/>
                <w:szCs w:val="18"/>
              </w:rPr>
              <w:t>2005</w:t>
            </w:r>
            <w:r>
              <w:rPr>
                <w:rFonts w:ascii="宋体" w:hAnsi="宋体" w:cs="宋体" w:eastAsia="宋体" w:hint="default"/>
                <w:sz w:val="18"/>
                <w:szCs w:val="18"/>
              </w:rPr>
              <w:t>）字</w:t>
            </w:r>
            <w:r>
              <w:rPr>
                <w:rFonts w:ascii="宋体" w:hAnsi="宋体" w:cs="宋体" w:eastAsia="宋体" w:hint="default"/>
                <w:spacing w:val="-48"/>
                <w:sz w:val="18"/>
                <w:szCs w:val="18"/>
              </w:rPr>
              <w:t> </w:t>
            </w:r>
            <w:r>
              <w:rPr>
                <w:rFonts w:ascii="Calibri" w:hAnsi="Calibri" w:cs="Calibri" w:eastAsia="Calibri" w:hint="default"/>
                <w:sz w:val="18"/>
                <w:szCs w:val="18"/>
              </w:rPr>
              <w:t>1-13</w:t>
            </w:r>
            <w:r>
              <w:rPr>
                <w:rFonts w:ascii="Calibri" w:hAnsi="Calibri" w:cs="Calibri" w:eastAsia="Calibri" w:hint="default"/>
                <w:spacing w:val="1"/>
                <w:sz w:val="18"/>
                <w:szCs w:val="18"/>
              </w:rPr>
              <w:t> </w:t>
            </w:r>
            <w:r>
              <w:rPr>
                <w:rFonts w:ascii="宋体" w:hAnsi="宋体" w:cs="宋体" w:eastAsia="宋体" w:hint="default"/>
                <w:sz w:val="18"/>
                <w:szCs w:val="18"/>
              </w:rPr>
              <w:t>号</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徐汇区财政局</w:t>
            </w:r>
          </w:p>
        </w:tc>
      </w:tr>
      <w:tr>
        <w:trPr>
          <w:trHeight w:val="650"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见习就业补贴</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30,000.00</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徐促就办</w:t>
            </w:r>
            <w:r>
              <w:rPr>
                <w:rFonts w:ascii="Calibri" w:hAnsi="Calibri" w:cs="Calibri" w:eastAsia="Calibri" w:hint="default"/>
                <w:sz w:val="18"/>
                <w:szCs w:val="18"/>
              </w:rPr>
              <w:t>(2010)4</w:t>
            </w:r>
            <w:r>
              <w:rPr>
                <w:rFonts w:ascii="Calibri" w:hAnsi="Calibri" w:cs="Calibri" w:eastAsia="Calibri" w:hint="default"/>
                <w:spacing w:val="5"/>
                <w:sz w:val="18"/>
                <w:szCs w:val="18"/>
              </w:rPr>
              <w:t> </w:t>
            </w:r>
            <w:r>
              <w:rPr>
                <w:rFonts w:ascii="宋体" w:hAnsi="宋体" w:cs="宋体" w:eastAsia="宋体" w:hint="default"/>
                <w:sz w:val="18"/>
                <w:szCs w:val="18"/>
              </w:rPr>
              <w:t>号</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徐汇区社会保障基金专</w:t>
            </w: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户</w:t>
            </w:r>
          </w:p>
        </w:tc>
      </w:tr>
      <w:tr>
        <w:trPr>
          <w:trHeight w:val="491"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以旧换新补贴</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1,609.80</w:t>
            </w:r>
          </w:p>
        </w:tc>
        <w:tc>
          <w:tcPr>
            <w:tcW w:w="2482" w:type="dxa"/>
            <w:tcBorders>
              <w:top w:val="nil" w:sz="6" w:space="0" w:color="auto"/>
              <w:left w:val="single" w:sz="4" w:space="0" w:color="000000"/>
              <w:bottom w:val="nil" w:sz="6" w:space="0" w:color="auto"/>
              <w:right w:val="single" w:sz="4" w:space="0" w:color="000000"/>
            </w:tcBorders>
          </w:tcPr>
          <w:p>
            <w:pP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145"/>
              <w:ind w:left="103" w:right="0"/>
              <w:jc w:val="left"/>
              <w:rPr>
                <w:rFonts w:ascii="宋体" w:hAnsi="宋体" w:cs="宋体" w:eastAsia="宋体" w:hint="default"/>
                <w:sz w:val="18"/>
                <w:szCs w:val="18"/>
              </w:rPr>
            </w:pPr>
            <w:r>
              <w:rPr>
                <w:rFonts w:ascii="宋体" w:hAnsi="宋体" w:cs="宋体" w:eastAsia="宋体" w:hint="default"/>
                <w:sz w:val="18"/>
                <w:szCs w:val="18"/>
              </w:rPr>
              <w:t>北京市财政局</w:t>
            </w:r>
          </w:p>
        </w:tc>
      </w:tr>
      <w:tr>
        <w:trPr>
          <w:trHeight w:val="385"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科技扶持金</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9,500.00</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沪科（</w:t>
            </w:r>
            <w:r>
              <w:rPr>
                <w:rFonts w:ascii="Calibri" w:hAnsi="Calibri" w:cs="Calibri" w:eastAsia="Calibri" w:hint="default"/>
                <w:sz w:val="18"/>
                <w:szCs w:val="18"/>
              </w:rPr>
              <w:t>2010</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Calibri" w:hAnsi="Calibri" w:cs="Calibri" w:eastAsia="Calibri" w:hint="default"/>
                <w:sz w:val="18"/>
                <w:szCs w:val="18"/>
              </w:rPr>
              <w:t>168</w:t>
            </w:r>
            <w:r>
              <w:rPr>
                <w:rFonts w:ascii="Calibri" w:hAnsi="Calibri" w:cs="Calibri" w:eastAsia="Calibri" w:hint="default"/>
                <w:spacing w:val="1"/>
                <w:sz w:val="18"/>
                <w:szCs w:val="18"/>
              </w:rPr>
              <w:t> </w:t>
            </w:r>
            <w:r>
              <w:rPr>
                <w:rFonts w:ascii="宋体" w:hAnsi="宋体" w:cs="宋体" w:eastAsia="宋体" w:hint="default"/>
                <w:sz w:val="18"/>
                <w:szCs w:val="18"/>
              </w:rPr>
              <w:t>号</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上海市科委</w:t>
            </w:r>
          </w:p>
        </w:tc>
      </w:tr>
      <w:tr>
        <w:trPr>
          <w:trHeight w:val="385"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企业技术中心能力补贴</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600,000.00</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沪经信技</w:t>
            </w:r>
            <w:r>
              <w:rPr>
                <w:rFonts w:ascii="Calibri" w:hAnsi="Calibri" w:cs="Calibri" w:eastAsia="Calibri" w:hint="default"/>
                <w:sz w:val="18"/>
                <w:szCs w:val="18"/>
              </w:rPr>
              <w:t>(2010)556</w:t>
            </w:r>
            <w:r>
              <w:rPr>
                <w:rFonts w:ascii="Calibri" w:hAnsi="Calibri" w:cs="Calibri" w:eastAsia="Calibri" w:hint="default"/>
                <w:spacing w:val="5"/>
                <w:sz w:val="18"/>
                <w:szCs w:val="18"/>
              </w:rPr>
              <w:t> </w:t>
            </w:r>
            <w:r>
              <w:rPr>
                <w:rFonts w:ascii="宋体" w:hAnsi="宋体" w:cs="宋体" w:eastAsia="宋体" w:hint="default"/>
                <w:sz w:val="18"/>
                <w:szCs w:val="18"/>
              </w:rPr>
              <w:t>号</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left="103" w:right="0"/>
              <w:jc w:val="left"/>
              <w:rPr>
                <w:rFonts w:ascii="宋体" w:hAnsi="宋体" w:cs="宋体" w:eastAsia="宋体" w:hint="default"/>
                <w:sz w:val="18"/>
                <w:szCs w:val="18"/>
              </w:rPr>
            </w:pPr>
            <w:r>
              <w:rPr>
                <w:rFonts w:ascii="宋体" w:hAnsi="宋体" w:cs="宋体" w:eastAsia="宋体" w:hint="default"/>
                <w:sz w:val="18"/>
                <w:szCs w:val="18"/>
              </w:rPr>
              <w:t>上海市财政局</w:t>
            </w:r>
          </w:p>
        </w:tc>
      </w:tr>
      <w:tr>
        <w:trPr>
          <w:trHeight w:val="384"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上海市重点新产品补贴</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50,000.00</w:t>
            </w:r>
          </w:p>
        </w:tc>
        <w:tc>
          <w:tcPr>
            <w:tcW w:w="2482" w:type="dxa"/>
            <w:tcBorders>
              <w:top w:val="nil" w:sz="6" w:space="0" w:color="auto"/>
              <w:left w:val="single" w:sz="4" w:space="0" w:color="000000"/>
              <w:bottom w:val="nil" w:sz="6" w:space="0" w:color="auto"/>
              <w:right w:val="single" w:sz="4" w:space="0" w:color="000000"/>
            </w:tcBorders>
          </w:tcPr>
          <w:p>
            <w:pP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徐汇区财政局</w:t>
            </w:r>
          </w:p>
        </w:tc>
      </w:tr>
      <w:tr>
        <w:trPr>
          <w:trHeight w:val="385"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现代服务业补助</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1,360,000.00</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徐府发</w:t>
            </w:r>
            <w:r>
              <w:rPr>
                <w:rFonts w:ascii="Calibri" w:hAnsi="Calibri" w:cs="Calibri" w:eastAsia="Calibri" w:hint="default"/>
                <w:sz w:val="18"/>
                <w:szCs w:val="18"/>
              </w:rPr>
              <w:t>(2007)14</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徐汇区商务委员会</w:t>
            </w:r>
          </w:p>
        </w:tc>
      </w:tr>
      <w:tr>
        <w:trPr>
          <w:trHeight w:val="756"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22" w:right="0"/>
              <w:jc w:val="left"/>
              <w:rPr>
                <w:rFonts w:ascii="Calibri" w:hAnsi="Calibri" w:cs="Calibri" w:eastAsia="Calibri" w:hint="default"/>
                <w:sz w:val="18"/>
                <w:szCs w:val="18"/>
              </w:rPr>
            </w:pPr>
            <w:r>
              <w:rPr>
                <w:rFonts w:ascii="宋体" w:hAnsi="宋体" w:cs="宋体" w:eastAsia="宋体" w:hint="default"/>
                <w:sz w:val="18"/>
                <w:szCs w:val="18"/>
              </w:rPr>
              <w:t>财政拨款、贴息</w:t>
            </w:r>
            <w:r>
              <w:rPr>
                <w:rFonts w:ascii="Calibri" w:hAnsi="Calibri" w:cs="Calibri" w:eastAsia="Calibri" w:hint="default"/>
                <w:sz w:val="18"/>
                <w:szCs w:val="18"/>
              </w:rPr>
              <w:t>(</w:t>
            </w:r>
            <w:r>
              <w:rPr>
                <w:rFonts w:ascii="宋体" w:hAnsi="宋体" w:cs="宋体" w:eastAsia="宋体" w:hint="default"/>
                <w:sz w:val="18"/>
                <w:szCs w:val="18"/>
              </w:rPr>
              <w:t>注</w:t>
            </w:r>
            <w:r>
              <w:rPr>
                <w:rFonts w:ascii="Calibri" w:hAnsi="Calibri" w:cs="Calibri" w:eastAsia="Calibri" w:hint="default"/>
                <w:sz w:val="18"/>
                <w:szCs w:val="18"/>
              </w:rPr>
              <w:t>)</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546,750.00</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沪经信技（</w:t>
            </w:r>
            <w:r>
              <w:rPr>
                <w:rFonts w:ascii="Calibri" w:hAnsi="Calibri" w:cs="Calibri" w:eastAsia="Calibri" w:hint="default"/>
                <w:sz w:val="18"/>
                <w:szCs w:val="18"/>
              </w:rPr>
              <w:t>2009</w:t>
            </w:r>
            <w:r>
              <w:rPr>
                <w:rFonts w:ascii="宋体" w:hAnsi="宋体" w:cs="宋体" w:eastAsia="宋体" w:hint="default"/>
                <w:sz w:val="18"/>
                <w:szCs w:val="18"/>
              </w:rPr>
              <w:t>）</w:t>
            </w:r>
            <w:r>
              <w:rPr>
                <w:rFonts w:ascii="Calibri" w:hAnsi="Calibri" w:cs="Calibri" w:eastAsia="Calibri" w:hint="default"/>
                <w:sz w:val="18"/>
                <w:szCs w:val="18"/>
              </w:rPr>
              <w:t>694</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381" w:lineRule="auto" w:before="36"/>
              <w:ind w:left="103" w:right="238"/>
              <w:jc w:val="left"/>
              <w:rPr>
                <w:rFonts w:ascii="宋体" w:hAnsi="宋体" w:cs="宋体" w:eastAsia="宋体" w:hint="default"/>
                <w:sz w:val="18"/>
                <w:szCs w:val="18"/>
              </w:rPr>
            </w:pPr>
            <w:r>
              <w:rPr>
                <w:rFonts w:ascii="宋体" w:hAnsi="宋体" w:cs="宋体" w:eastAsia="宋体" w:hint="default"/>
                <w:sz w:val="18"/>
                <w:szCs w:val="18"/>
              </w:rPr>
              <w:t>上海市经济和信息化 委员会</w:t>
            </w:r>
          </w:p>
        </w:tc>
      </w:tr>
      <w:tr>
        <w:trPr>
          <w:trHeight w:val="391" w:hRule="exact"/>
        </w:trPr>
        <w:tc>
          <w:tcPr>
            <w:tcW w:w="2146"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98"/>
              <w:jc w:val="right"/>
              <w:rPr>
                <w:rFonts w:ascii="Calibri" w:hAnsi="Calibri" w:cs="Calibri" w:eastAsia="Calibri" w:hint="default"/>
                <w:sz w:val="18"/>
                <w:szCs w:val="18"/>
              </w:rPr>
            </w:pPr>
            <w:r>
              <w:rPr>
                <w:rFonts w:ascii="Calibri"/>
                <w:spacing w:val="-1"/>
                <w:sz w:val="18"/>
              </w:rPr>
              <w:t>2,737,859.80</w:t>
            </w:r>
          </w:p>
        </w:tc>
        <w:tc>
          <w:tcPr>
            <w:tcW w:w="2482" w:type="dxa"/>
            <w:tcBorders>
              <w:top w:val="nil" w:sz="6" w:space="0" w:color="auto"/>
              <w:left w:val="single" w:sz="4" w:space="0" w:color="000000"/>
              <w:bottom w:val="single" w:sz="12" w:space="0" w:color="000000"/>
              <w:right w:val="single" w:sz="4" w:space="0" w:color="000000"/>
            </w:tcBorders>
          </w:tcPr>
          <w:p>
            <w:pPr/>
          </w:p>
        </w:tc>
        <w:tc>
          <w:tcPr>
            <w:tcW w:w="1968"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2518" w:right="1679" w:firstLine="0"/>
        <w:jc w:val="left"/>
        <w:rPr>
          <w:rFonts w:ascii="宋体" w:hAnsi="宋体" w:cs="宋体" w:eastAsia="宋体" w:hint="default"/>
          <w:sz w:val="21"/>
          <w:szCs w:val="21"/>
        </w:rPr>
      </w:pPr>
      <w:r>
        <w:rPr/>
        <w:pict>
          <v:group style="position:absolute;margin-left:120.5pt;margin-top:-81.476341pt;width:387.8pt;height:.5pt;mso-position-horizontal-relative:page;mso-position-vertical-relative:paragraph;z-index:-1131952" coordorigin="2410,-1630" coordsize="7756,10">
            <v:shape style="position:absolute;left:2410;top:-1630;width:2127;height:10" type="#_x0000_t75" stroked="false">
              <v:imagedata r:id="rId611" o:title=""/>
            </v:shape>
            <v:shape style="position:absolute;left:4532;top:-1630;width:1178;height:10" type="#_x0000_t75" stroked="false">
              <v:imagedata r:id="rId472" o:title=""/>
            </v:shape>
            <v:shape style="position:absolute;left:5706;top:-1630;width:2487;height:10" type="#_x0000_t75" stroked="false">
              <v:imagedata r:id="rId612" o:title=""/>
            </v:shape>
            <v:shape style="position:absolute;left:8188;top:-1630;width:1978;height:10" type="#_x0000_t75" stroked="false">
              <v:imagedata r:id="rId613" o:title=""/>
            </v:shape>
            <w10:wrap type="none"/>
          </v:group>
        </w:pict>
      </w:r>
      <w:r>
        <w:rPr/>
        <w:pict>
          <v:group style="position:absolute;margin-left:120.5pt;margin-top:-48.336323pt;width:387.8pt;height:5.3pt;mso-position-horizontal-relative:page;mso-position-vertical-relative:paragraph;z-index:-1131928" coordorigin="2410,-967" coordsize="7756,106">
            <v:shape style="position:absolute;left:2410;top:-967;width:2146;height:106" type="#_x0000_t75" stroked="false">
              <v:imagedata r:id="rId608" o:title=""/>
            </v:shape>
            <v:shape style="position:absolute;left:4532;top:-871;width:1178;height:10" type="#_x0000_t75" stroked="false">
              <v:imagedata r:id="rId470" o:title=""/>
            </v:shape>
            <v:shape style="position:absolute;left:5706;top:-871;width:2487;height:10" type="#_x0000_t75" stroked="false">
              <v:imagedata r:id="rId609" o:title=""/>
            </v:shape>
            <v:shape style="position:absolute;left:8188;top:-871;width:1978;height:10" type="#_x0000_t75" stroked="false">
              <v:imagedata r:id="rId610" o:title=""/>
            </v:shape>
            <w10:wrap type="none"/>
          </v:group>
        </w:pict>
      </w:r>
      <w:r>
        <w:rPr>
          <w:rFonts w:ascii="宋体" w:hAnsi="宋体" w:cs="宋体" w:eastAsia="宋体" w:hint="default"/>
          <w:spacing w:val="-5"/>
          <w:sz w:val="21"/>
          <w:szCs w:val="21"/>
        </w:rPr>
        <w:t>注：拨款总额</w:t>
      </w:r>
      <w:r>
        <w:rPr>
          <w:rFonts w:ascii="宋体" w:hAnsi="宋体" w:cs="宋体" w:eastAsia="宋体" w:hint="default"/>
          <w:spacing w:val="-49"/>
          <w:sz w:val="21"/>
          <w:szCs w:val="21"/>
        </w:rPr>
        <w:t> </w:t>
      </w:r>
      <w:r>
        <w:rPr>
          <w:rFonts w:ascii="宋体" w:hAnsi="宋体" w:cs="宋体" w:eastAsia="宋体" w:hint="default"/>
          <w:sz w:val="21"/>
          <w:szCs w:val="21"/>
        </w:rPr>
        <w:t>500</w:t>
      </w:r>
      <w:r>
        <w:rPr>
          <w:rFonts w:ascii="宋体" w:hAnsi="宋体" w:cs="宋体" w:eastAsia="宋体" w:hint="default"/>
          <w:spacing w:val="-50"/>
          <w:sz w:val="21"/>
          <w:szCs w:val="21"/>
        </w:rPr>
        <w:t> </w:t>
      </w:r>
      <w:r>
        <w:rPr>
          <w:rFonts w:ascii="宋体" w:hAnsi="宋体" w:cs="宋体" w:eastAsia="宋体" w:hint="default"/>
          <w:spacing w:val="-4"/>
          <w:sz w:val="21"/>
          <w:szCs w:val="21"/>
        </w:rPr>
        <w:t>万元，</w:t>
      </w:r>
      <w:r>
        <w:rPr>
          <w:rFonts w:ascii="宋体" w:hAnsi="宋体" w:cs="宋体" w:eastAsia="宋体" w:hint="default"/>
          <w:spacing w:val="-4"/>
          <w:sz w:val="21"/>
          <w:szCs w:val="21"/>
        </w:rPr>
        <w:t>2009</w:t>
      </w:r>
      <w:r>
        <w:rPr>
          <w:rFonts w:ascii="宋体" w:hAnsi="宋体" w:cs="宋体" w:eastAsia="宋体" w:hint="default"/>
          <w:spacing w:val="-50"/>
          <w:sz w:val="21"/>
          <w:szCs w:val="21"/>
        </w:rPr>
        <w:t> </w:t>
      </w:r>
      <w:r>
        <w:rPr>
          <w:rFonts w:ascii="宋体" w:hAnsi="宋体" w:cs="宋体" w:eastAsia="宋体" w:hint="default"/>
          <w:sz w:val="21"/>
          <w:szCs w:val="21"/>
        </w:rPr>
        <w:t>年收到</w:t>
      </w:r>
      <w:r>
        <w:rPr>
          <w:rFonts w:ascii="宋体" w:hAnsi="宋体" w:cs="宋体" w:eastAsia="宋体" w:hint="default"/>
          <w:spacing w:val="-52"/>
          <w:sz w:val="21"/>
          <w:szCs w:val="21"/>
        </w:rPr>
        <w:t> </w:t>
      </w:r>
      <w:r>
        <w:rPr>
          <w:rFonts w:ascii="宋体" w:hAnsi="宋体" w:cs="宋体" w:eastAsia="宋体" w:hint="default"/>
          <w:sz w:val="21"/>
          <w:szCs w:val="21"/>
        </w:rPr>
        <w:t>100</w:t>
      </w:r>
      <w:r>
        <w:rPr>
          <w:rFonts w:ascii="宋体" w:hAnsi="宋体" w:cs="宋体" w:eastAsia="宋体" w:hint="default"/>
          <w:spacing w:val="-52"/>
          <w:sz w:val="21"/>
          <w:szCs w:val="21"/>
        </w:rPr>
        <w:t> </w:t>
      </w:r>
      <w:r>
        <w:rPr>
          <w:rFonts w:ascii="宋体" w:hAnsi="宋体" w:cs="宋体" w:eastAsia="宋体" w:hint="default"/>
          <w:spacing w:val="-5"/>
          <w:sz w:val="21"/>
          <w:szCs w:val="21"/>
        </w:rPr>
        <w:t>万元，</w:t>
      </w:r>
      <w:r>
        <w:rPr>
          <w:rFonts w:ascii="宋体" w:hAnsi="宋体" w:cs="宋体" w:eastAsia="宋体" w:hint="default"/>
          <w:spacing w:val="-5"/>
          <w:sz w:val="21"/>
          <w:szCs w:val="21"/>
        </w:rPr>
        <w:t>2010</w:t>
      </w:r>
      <w:r>
        <w:rPr>
          <w:rFonts w:ascii="宋体" w:hAnsi="宋体" w:cs="宋体" w:eastAsia="宋体" w:hint="default"/>
          <w:spacing w:val="-50"/>
          <w:sz w:val="21"/>
          <w:szCs w:val="21"/>
        </w:rPr>
        <w:t> </w:t>
      </w:r>
      <w:r>
        <w:rPr>
          <w:rFonts w:ascii="宋体" w:hAnsi="宋体" w:cs="宋体" w:eastAsia="宋体" w:hint="default"/>
          <w:sz w:val="21"/>
          <w:szCs w:val="21"/>
        </w:rPr>
        <w:t>年收到</w:t>
      </w:r>
      <w:r>
        <w:rPr>
          <w:rFonts w:ascii="宋体" w:hAnsi="宋体" w:cs="宋体" w:eastAsia="宋体" w:hint="default"/>
          <w:spacing w:val="-50"/>
          <w:sz w:val="21"/>
          <w:szCs w:val="21"/>
        </w:rPr>
        <w:t> </w:t>
      </w:r>
      <w:r>
        <w:rPr>
          <w:rFonts w:ascii="宋体" w:hAnsi="宋体" w:cs="宋体" w:eastAsia="宋体" w:hint="default"/>
          <w:sz w:val="21"/>
          <w:szCs w:val="21"/>
        </w:rPr>
        <w:t>65</w:t>
      </w:r>
      <w:r>
        <w:rPr>
          <w:rFonts w:ascii="宋体" w:hAnsi="宋体" w:cs="宋体" w:eastAsia="宋体" w:hint="default"/>
          <w:spacing w:val="-50"/>
          <w:sz w:val="21"/>
          <w:szCs w:val="21"/>
        </w:rPr>
        <w:t> </w:t>
      </w:r>
      <w:r>
        <w:rPr>
          <w:rFonts w:ascii="宋体" w:hAnsi="宋体" w:cs="宋体" w:eastAsia="宋体" w:hint="default"/>
          <w:spacing w:val="-5"/>
          <w:sz w:val="21"/>
          <w:szCs w:val="21"/>
        </w:rPr>
        <w:t>万元，补偿</w:t>
      </w:r>
      <w:r>
        <w:rPr>
          <w:rFonts w:ascii="宋体" w:hAnsi="宋体" w:cs="宋体" w:eastAsia="宋体" w:hint="default"/>
          <w:spacing w:val="-49"/>
          <w:sz w:val="21"/>
          <w:szCs w:val="21"/>
        </w:rPr>
        <w:t> </w:t>
      </w:r>
      <w:r>
        <w:rPr>
          <w:rFonts w:ascii="宋体" w:hAnsi="宋体" w:cs="宋体" w:eastAsia="宋体" w:hint="default"/>
          <w:sz w:val="21"/>
          <w:szCs w:val="21"/>
        </w:rPr>
        <w:t>2009</w:t>
      </w:r>
      <w:r>
        <w:rPr>
          <w:rFonts w:ascii="宋体" w:hAnsi="宋体" w:cs="宋体" w:eastAsia="宋体" w:hint="default"/>
          <w:spacing w:val="-50"/>
          <w:sz w:val="21"/>
          <w:szCs w:val="21"/>
        </w:rPr>
        <w:t> </w:t>
      </w:r>
      <w:r>
        <w:rPr>
          <w:rFonts w:ascii="宋体" w:hAnsi="宋体" w:cs="宋体" w:eastAsia="宋体" w:hint="default"/>
          <w:sz w:val="21"/>
          <w:szCs w:val="21"/>
        </w:rPr>
        <w:t>年</w:t>
      </w:r>
    </w:p>
    <w:p>
      <w:pPr>
        <w:spacing w:line="350" w:lineRule="auto" w:before="126"/>
        <w:ind w:left="2518" w:right="1794" w:firstLine="0"/>
        <w:jc w:val="left"/>
        <w:rPr>
          <w:rFonts w:ascii="宋体" w:hAnsi="宋体" w:cs="宋体" w:eastAsia="宋体" w:hint="default"/>
          <w:sz w:val="21"/>
          <w:szCs w:val="21"/>
        </w:rPr>
      </w:pPr>
      <w:r>
        <w:rPr>
          <w:rFonts w:ascii="宋体" w:hAnsi="宋体" w:cs="宋体" w:eastAsia="宋体" w:hint="default"/>
          <w:sz w:val="21"/>
          <w:szCs w:val="21"/>
        </w:rPr>
        <w:t>费用</w:t>
      </w:r>
      <w:r>
        <w:rPr>
          <w:rFonts w:ascii="宋体" w:hAnsi="宋体" w:cs="宋体" w:eastAsia="宋体" w:hint="default"/>
          <w:spacing w:val="-51"/>
          <w:sz w:val="21"/>
          <w:szCs w:val="21"/>
        </w:rPr>
        <w:t> </w:t>
      </w:r>
      <w:r>
        <w:rPr>
          <w:rFonts w:ascii="宋体" w:hAnsi="宋体" w:cs="宋体" w:eastAsia="宋体" w:hint="default"/>
          <w:sz w:val="21"/>
          <w:szCs w:val="21"/>
        </w:rPr>
        <w:t>15,000.00</w:t>
      </w:r>
      <w:r>
        <w:rPr>
          <w:rFonts w:ascii="宋体" w:hAnsi="宋体" w:cs="宋体" w:eastAsia="宋体" w:hint="default"/>
          <w:spacing w:val="-53"/>
          <w:sz w:val="21"/>
          <w:szCs w:val="21"/>
        </w:rPr>
        <w:t> </w:t>
      </w:r>
      <w:r>
        <w:rPr>
          <w:rFonts w:ascii="宋体" w:hAnsi="宋体" w:cs="宋体" w:eastAsia="宋体" w:hint="default"/>
          <w:spacing w:val="-5"/>
          <w:sz w:val="21"/>
          <w:szCs w:val="21"/>
        </w:rPr>
        <w:t>元，补偿</w:t>
      </w:r>
      <w:r>
        <w:rPr>
          <w:rFonts w:ascii="宋体" w:hAnsi="宋体" w:cs="宋体" w:eastAsia="宋体" w:hint="default"/>
          <w:spacing w:val="-51"/>
          <w:sz w:val="21"/>
          <w:szCs w:val="21"/>
        </w:rPr>
        <w:t> </w:t>
      </w: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年费用</w:t>
      </w:r>
      <w:r>
        <w:rPr>
          <w:rFonts w:ascii="宋体" w:hAnsi="宋体" w:cs="宋体" w:eastAsia="宋体" w:hint="default"/>
          <w:spacing w:val="-53"/>
          <w:sz w:val="21"/>
          <w:szCs w:val="21"/>
        </w:rPr>
        <w:t> </w:t>
      </w:r>
      <w:r>
        <w:rPr>
          <w:rFonts w:ascii="宋体" w:hAnsi="宋体" w:cs="宋体" w:eastAsia="宋体" w:hint="default"/>
          <w:sz w:val="21"/>
          <w:szCs w:val="21"/>
        </w:rPr>
        <w:t>546,750.00</w:t>
      </w:r>
      <w:r>
        <w:rPr>
          <w:rFonts w:ascii="宋体" w:hAnsi="宋体" w:cs="宋体" w:eastAsia="宋体" w:hint="default"/>
          <w:spacing w:val="-53"/>
          <w:sz w:val="21"/>
          <w:szCs w:val="21"/>
        </w:rPr>
        <w:t> </w:t>
      </w:r>
      <w:r>
        <w:rPr>
          <w:rFonts w:ascii="宋体" w:hAnsi="宋体" w:cs="宋体" w:eastAsia="宋体" w:hint="default"/>
          <w:spacing w:val="-3"/>
          <w:sz w:val="21"/>
          <w:szCs w:val="21"/>
        </w:rPr>
        <w:t>元，计入递延收益</w:t>
      </w:r>
      <w:r>
        <w:rPr>
          <w:rFonts w:ascii="宋体" w:hAnsi="宋体" w:cs="宋体" w:eastAsia="宋体" w:hint="default"/>
          <w:spacing w:val="-50"/>
          <w:sz w:val="21"/>
          <w:szCs w:val="21"/>
        </w:rPr>
        <w:t> </w:t>
      </w:r>
      <w:r>
        <w:rPr>
          <w:rFonts w:ascii="宋体" w:hAnsi="宋体" w:cs="宋体" w:eastAsia="宋体" w:hint="default"/>
          <w:sz w:val="21"/>
          <w:szCs w:val="21"/>
        </w:rPr>
        <w:t>1,088,250.00</w:t>
      </w:r>
      <w:r>
        <w:rPr>
          <w:rFonts w:ascii="宋体" w:hAnsi="宋体" w:cs="宋体" w:eastAsia="宋体" w:hint="default"/>
          <w:w w:val="100"/>
          <w:sz w:val="21"/>
          <w:szCs w:val="21"/>
        </w:rPr>
        <w:t> </w:t>
      </w:r>
      <w:r>
        <w:rPr>
          <w:rFonts w:ascii="宋体" w:hAnsi="宋体" w:cs="宋体" w:eastAsia="宋体" w:hint="default"/>
          <w:sz w:val="21"/>
          <w:szCs w:val="21"/>
        </w:rPr>
        <w:t>元。</w:t>
      </w:r>
    </w:p>
    <w:p>
      <w:pPr>
        <w:spacing w:after="0" w:line="350" w:lineRule="auto"/>
        <w:jc w:val="left"/>
        <w:rPr>
          <w:rFonts w:ascii="宋体" w:hAnsi="宋体" w:cs="宋体" w:eastAsia="宋体"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308.329987pt;margin-top:38.543674pt;width:.48001pt;height:.12pt;mso-position-horizontal-relative:page;mso-position-vertical-relative:paragraph;z-index:-1131904" type="#_x0000_t75" stroked="false">
            <v:imagedata r:id="rId614" o:title=""/>
          </v:shape>
        </w:pict>
      </w:r>
      <w:r>
        <w:rPr/>
        <w:pict>
          <v:shape style="position:absolute;margin-left:401.709991pt;margin-top:38.543674pt;width:.47998pt;height:.12pt;mso-position-horizontal-relative:page;mso-position-vertical-relative:paragraph;z-index:-1131880" type="#_x0000_t75" stroked="false">
            <v:imagedata r:id="rId614" o:title=""/>
          </v:shape>
        </w:pict>
      </w:r>
      <w:r>
        <w:rPr/>
        <w:pict>
          <v:group style="position:absolute;margin-left:147.619995pt;margin-top:57.263695pt;width:360.7pt;height:.5pt;mso-position-horizontal-relative:page;mso-position-vertical-relative:paragraph;z-index:-1131856" coordorigin="2952,1145" coordsize="7214,10">
            <v:shape style="position:absolute;left:2952;top:1145;width:3214;height:10" type="#_x0000_t75" stroked="false">
              <v:imagedata r:id="rId616" o:title=""/>
            </v:shape>
            <v:shape style="position:absolute;left:6162;top:1145;width:1872;height:10" type="#_x0000_t75" stroked="false">
              <v:imagedata r:id="rId617" o:title=""/>
            </v:shape>
            <v:shape style="position:absolute;left:8029;top:1145;width:2137;height:10" type="#_x0000_t75" stroked="false">
              <v:imagedata r:id="rId581" o:title=""/>
            </v:shape>
            <w10:wrap type="none"/>
          </v:group>
        </w:pict>
      </w:r>
      <w:r>
        <w:rPr/>
        <w:pict>
          <v:group style="position:absolute;margin-left:147.619995pt;margin-top:76.583633pt;width:360.7pt;height:.5pt;mso-position-horizontal-relative:page;mso-position-vertical-relative:paragraph;z-index:-1131832" coordorigin="2952,1532" coordsize="7214,10">
            <v:shape style="position:absolute;left:2952;top:1532;width:3214;height:10" type="#_x0000_t75" stroked="false">
              <v:imagedata r:id="rId616" o:title=""/>
            </v:shape>
            <v:shape style="position:absolute;left:6162;top:1532;width:1872;height:10" type="#_x0000_t75" stroked="false">
              <v:imagedata r:id="rId617" o:title=""/>
            </v:shape>
            <v:shape style="position:absolute;left:8029;top:1532;width:2137;height:10" type="#_x0000_t75" stroked="false">
              <v:imagedata r:id="rId581"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政府补助占同期净利润比重：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2937" w:type="dxa"/>
        <w:tblLayout w:type="fixed"/>
        <w:tblCellMar>
          <w:top w:w="0" w:type="dxa"/>
          <w:left w:w="0" w:type="dxa"/>
          <w:bottom w:w="0" w:type="dxa"/>
          <w:right w:w="0" w:type="dxa"/>
        </w:tblCellMar>
        <w:tblLook w:val="01E0"/>
      </w:tblPr>
      <w:tblGrid>
        <w:gridCol w:w="3233"/>
        <w:gridCol w:w="1868"/>
        <w:gridCol w:w="2127"/>
      </w:tblGrid>
      <w:tr>
        <w:trPr>
          <w:trHeight w:val="412" w:hRule="exact"/>
        </w:trPr>
        <w:tc>
          <w:tcPr>
            <w:tcW w:w="3233"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8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45"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674"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374" w:hRule="exact"/>
        </w:trPr>
        <w:tc>
          <w:tcPr>
            <w:tcW w:w="323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2,737,859.80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pacing w:val="-1"/>
                <w:sz w:val="18"/>
              </w:rPr>
              <w:t>1,744,000.00</w:t>
            </w:r>
          </w:p>
        </w:tc>
      </w:tr>
      <w:tr>
        <w:trPr>
          <w:trHeight w:val="387" w:hRule="exact"/>
        </w:trPr>
        <w:tc>
          <w:tcPr>
            <w:tcW w:w="3233"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占同期净利润比例</w:t>
            </w:r>
          </w:p>
        </w:tc>
        <w:tc>
          <w:tcPr>
            <w:tcW w:w="18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2"/>
              <w:jc w:val="right"/>
              <w:rPr>
                <w:rFonts w:ascii="Calibri" w:hAnsi="Calibri" w:cs="Calibri" w:eastAsia="Calibri" w:hint="default"/>
                <w:sz w:val="18"/>
                <w:szCs w:val="18"/>
              </w:rPr>
            </w:pPr>
            <w:r>
              <w:rPr>
                <w:rFonts w:ascii="Calibri"/>
                <w:sz w:val="18"/>
              </w:rPr>
              <w:t>5.19%</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4.37%</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5"/>
          <w:szCs w:val="25"/>
        </w:rPr>
      </w:pPr>
    </w:p>
    <w:p>
      <w:pPr>
        <w:spacing w:before="36"/>
        <w:ind w:left="1786" w:right="1679" w:firstLine="0"/>
        <w:jc w:val="left"/>
        <w:rPr>
          <w:rFonts w:ascii="宋体" w:hAnsi="宋体" w:cs="宋体" w:eastAsia="宋体" w:hint="default"/>
          <w:sz w:val="21"/>
          <w:szCs w:val="21"/>
        </w:rPr>
      </w:pPr>
      <w:r>
        <w:rPr/>
        <w:pict>
          <v:shape style="position:absolute;margin-left:308.329987pt;margin-top:38.5737pt;width:.48001pt;height:.12pt;mso-position-horizontal-relative:page;mso-position-vertical-relative:paragraph;z-index:-1131808" type="#_x0000_t75" stroked="false">
            <v:imagedata r:id="rId614" o:title=""/>
          </v:shape>
        </w:pict>
      </w:r>
      <w:r>
        <w:rPr/>
        <w:pict>
          <v:shape style="position:absolute;margin-left:408.790009pt;margin-top:38.5737pt;width:.48001pt;height:.12pt;mso-position-horizontal-relative:page;mso-position-vertical-relative:paragraph;z-index:-1131784" type="#_x0000_t75" stroked="false">
            <v:imagedata r:id="rId614" o:title=""/>
          </v:shape>
        </w:pict>
      </w:r>
      <w:r>
        <w:rPr/>
        <w:pict>
          <v:group style="position:absolute;margin-left:120.5pt;margin-top:57.29372pt;width:387.8pt;height:.5pt;mso-position-horizontal-relative:page;mso-position-vertical-relative:paragraph;z-index:-1131760" coordorigin="2410,1146" coordsize="7756,10">
            <v:shape style="position:absolute;left:2410;top:1146;width:3757;height:10" type="#_x0000_t75" stroked="false">
              <v:imagedata r:id="rId618" o:title=""/>
            </v:shape>
            <v:shape style="position:absolute;left:6162;top:1146;width:2014;height:10" type="#_x0000_t75" stroked="false">
              <v:imagedata r:id="rId619" o:title=""/>
            </v:shape>
            <v:shape style="position:absolute;left:8171;top:1146;width:1995;height:10" type="#_x0000_t75" stroked="false">
              <v:imagedata r:id="rId620" o:title=""/>
            </v:shape>
            <w10:wrap type="none"/>
          </v:group>
        </w:pict>
      </w:r>
      <w:r>
        <w:rPr/>
        <w:pict>
          <v:group style="position:absolute;margin-left:120.5pt;margin-top:76.613663pt;width:387.8pt;height:.5pt;mso-position-horizontal-relative:page;mso-position-vertical-relative:paragraph;z-index:-1131736" coordorigin="2410,1532" coordsize="7756,10">
            <v:shape style="position:absolute;left:2410;top:1532;width:3757;height:10" type="#_x0000_t75" stroked="false">
              <v:imagedata r:id="rId618" o:title=""/>
            </v:shape>
            <v:shape style="position:absolute;left:6162;top:1532;width:2014;height:10" type="#_x0000_t75" stroked="false">
              <v:imagedata r:id="rId619" o:title=""/>
            </v:shape>
            <v:shape style="position:absolute;left:8171;top:1532;width:1995;height:10" type="#_x0000_t75" stroked="false">
              <v:imagedata r:id="rId620" o:title=""/>
            </v:shape>
            <w10:wrap type="none"/>
          </v:group>
        </w:pict>
      </w:r>
      <w:r>
        <w:rPr/>
        <w:pict>
          <v:group style="position:absolute;margin-left:120.5pt;margin-top:95.81369pt;width:387.8pt;height:.5pt;mso-position-horizontal-relative:page;mso-position-vertical-relative:paragraph;z-index:-1131712" coordorigin="2410,1916" coordsize="7756,10">
            <v:shape style="position:absolute;left:2410;top:1916;width:3757;height:10" type="#_x0000_t75" stroked="false">
              <v:imagedata r:id="rId618" o:title=""/>
            </v:shape>
            <v:shape style="position:absolute;left:6162;top:1916;width:2014;height:10" type="#_x0000_t75" stroked="false">
              <v:imagedata r:id="rId621" o:title=""/>
            </v:shape>
            <v:shape style="position:absolute;left:8171;top:1916;width:1995;height:10" type="#_x0000_t75" stroked="false">
              <v:imagedata r:id="rId62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395" w:type="dxa"/>
        <w:tblLayout w:type="fixed"/>
        <w:tblCellMar>
          <w:top w:w="0" w:type="dxa"/>
          <w:left w:w="0" w:type="dxa"/>
          <w:bottom w:w="0" w:type="dxa"/>
          <w:right w:w="0" w:type="dxa"/>
        </w:tblCellMar>
        <w:tblLook w:val="01E0"/>
      </w:tblPr>
      <w:tblGrid>
        <w:gridCol w:w="3776"/>
        <w:gridCol w:w="2009"/>
        <w:gridCol w:w="1985"/>
      </w:tblGrid>
      <w:tr>
        <w:trPr>
          <w:trHeight w:val="402" w:hRule="exact"/>
        </w:trPr>
        <w:tc>
          <w:tcPr>
            <w:tcW w:w="3776"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right="1601"/>
              <w:jc w:val="righ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20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614"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602"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384" w:hRule="exact"/>
        </w:trPr>
        <w:tc>
          <w:tcPr>
            <w:tcW w:w="377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非流动资产处置损失</w:t>
            </w:r>
          </w:p>
        </w:tc>
        <w:tc>
          <w:tcPr>
            <w:tcW w:w="200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10,538.28</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16,946.88</w:t>
            </w:r>
          </w:p>
        </w:tc>
      </w:tr>
      <w:tr>
        <w:trPr>
          <w:trHeight w:val="384" w:hRule="exact"/>
        </w:trPr>
        <w:tc>
          <w:tcPr>
            <w:tcW w:w="377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00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10,538.28</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16,946.88</w:t>
            </w:r>
          </w:p>
        </w:tc>
      </w:tr>
      <w:tr>
        <w:trPr>
          <w:trHeight w:val="384" w:hRule="exact"/>
        </w:trPr>
        <w:tc>
          <w:tcPr>
            <w:tcW w:w="377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对外捐赠支出</w:t>
            </w:r>
          </w:p>
        </w:tc>
        <w:tc>
          <w:tcPr>
            <w:tcW w:w="200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30,000.00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z w:val="18"/>
              </w:rPr>
              <w:t>20,000.00</w:t>
            </w:r>
          </w:p>
        </w:tc>
      </w:tr>
      <w:tr>
        <w:trPr>
          <w:trHeight w:val="384" w:hRule="exact"/>
        </w:trPr>
        <w:tc>
          <w:tcPr>
            <w:tcW w:w="377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其中：公益性捐赠支出</w:t>
            </w:r>
          </w:p>
        </w:tc>
        <w:tc>
          <w:tcPr>
            <w:tcW w:w="200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30,000.00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z w:val="18"/>
              </w:rPr>
              <w:t>20,000.00</w:t>
            </w:r>
          </w:p>
        </w:tc>
      </w:tr>
      <w:tr>
        <w:trPr>
          <w:trHeight w:val="384" w:hRule="exact"/>
        </w:trPr>
        <w:tc>
          <w:tcPr>
            <w:tcW w:w="377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0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100.00</w:t>
            </w:r>
          </w:p>
        </w:tc>
      </w:tr>
      <w:tr>
        <w:trPr>
          <w:trHeight w:val="390" w:hRule="exact"/>
        </w:trPr>
        <w:tc>
          <w:tcPr>
            <w:tcW w:w="3776"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right="1601"/>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0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40,738.28</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37,046.88</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1786" w:right="1679" w:firstLine="0"/>
        <w:jc w:val="left"/>
        <w:rPr>
          <w:rFonts w:ascii="宋体" w:hAnsi="宋体" w:cs="宋体" w:eastAsia="宋体" w:hint="default"/>
          <w:sz w:val="21"/>
          <w:szCs w:val="21"/>
        </w:rPr>
      </w:pPr>
      <w:r>
        <w:rPr/>
        <w:pict>
          <v:group style="position:absolute;margin-left:120.5pt;margin-top:-82.076309pt;width:387.8pt;height:.5pt;mso-position-horizontal-relative:page;mso-position-vertical-relative:paragraph;z-index:-1131688" coordorigin="2410,-1642" coordsize="7756,10">
            <v:shape style="position:absolute;left:2410;top:-1642;width:3757;height:10" type="#_x0000_t75" stroked="false">
              <v:imagedata r:id="rId618" o:title=""/>
            </v:shape>
            <v:shape style="position:absolute;left:6162;top:-1642;width:2014;height:10" type="#_x0000_t75" stroked="false">
              <v:imagedata r:id="rId621" o:title=""/>
            </v:shape>
            <v:shape style="position:absolute;left:8171;top:-1642;width:1995;height:10" type="#_x0000_t75" stroked="false">
              <v:imagedata r:id="rId622" o:title=""/>
            </v:shape>
            <w10:wrap type="none"/>
          </v:group>
        </w:pict>
      </w:r>
      <w:r>
        <w:rPr/>
        <w:pict>
          <v:group style="position:absolute;margin-left:120.5pt;margin-top:-62.876335pt;width:387.8pt;height:.5pt;mso-position-horizontal-relative:page;mso-position-vertical-relative:paragraph;z-index:-1131664" coordorigin="2410,-1258" coordsize="7756,10">
            <v:shape style="position:absolute;left:2410;top:-1258;width:3757;height:10" type="#_x0000_t75" stroked="false">
              <v:imagedata r:id="rId618" o:title=""/>
            </v:shape>
            <v:shape style="position:absolute;left:6162;top:-1258;width:2014;height:10" type="#_x0000_t75" stroked="false">
              <v:imagedata r:id="rId619" o:title=""/>
            </v:shape>
            <v:shape style="position:absolute;left:8171;top:-1258;width:1995;height:10" type="#_x0000_t75" stroked="false">
              <v:imagedata r:id="rId620" o:title=""/>
            </v:shape>
            <w10:wrap type="none"/>
          </v:group>
        </w:pict>
      </w:r>
      <w:r>
        <w:rPr/>
        <w:pict>
          <v:group style="position:absolute;margin-left:120.5pt;margin-top:-43.676304pt;width:387.8pt;height:.5pt;mso-position-horizontal-relative:page;mso-position-vertical-relative:paragraph;z-index:-1131640" coordorigin="2410,-874" coordsize="7756,10">
            <v:shape style="position:absolute;left:2410;top:-874;width:3757;height:10" type="#_x0000_t75" stroked="false">
              <v:imagedata r:id="rId618" o:title=""/>
            </v:shape>
            <v:shape style="position:absolute;left:6162;top:-874;width:2014;height:10" type="#_x0000_t75" stroked="false">
              <v:imagedata r:id="rId619" o:title=""/>
            </v:shape>
            <v:shape style="position:absolute;left:8171;top:-874;width:1995;height:10" type="#_x0000_t75" stroked="false">
              <v:imagedata r:id="rId620" o:title=""/>
            </v:shape>
            <w10:wrap type="none"/>
          </v:group>
        </w:pict>
      </w:r>
      <w:r>
        <w:rPr/>
        <w:pict>
          <v:shape style="position:absolute;margin-left:309.529999pt;margin-top:38.543674pt;width:.47998pt;height:.12pt;mso-position-horizontal-relative:page;mso-position-vertical-relative:paragraph;z-index:-1131616" type="#_x0000_t75" stroked="false">
            <v:imagedata r:id="rId614" o:title=""/>
          </v:shape>
        </w:pict>
      </w:r>
      <w:r>
        <w:rPr/>
        <w:pict>
          <v:shape style="position:absolute;margin-left:408.790009pt;margin-top:38.543674pt;width:.48001pt;height:.12pt;mso-position-horizontal-relative:page;mso-position-vertical-relative:paragraph;z-index:-1131592" type="#_x0000_t75" stroked="false">
            <v:imagedata r:id="rId614" o:title=""/>
          </v:shape>
        </w:pict>
      </w:r>
      <w:r>
        <w:rPr/>
        <w:pict>
          <v:group style="position:absolute;margin-left:120.5pt;margin-top:57.263695pt;width:387.8pt;height:.5pt;mso-position-horizontal-relative:page;mso-position-vertical-relative:paragraph;z-index:-1131568" coordorigin="2410,1145" coordsize="7756,10">
            <v:shape style="position:absolute;left:2410;top:1145;width:3781;height:10" type="#_x0000_t75" stroked="false">
              <v:imagedata r:id="rId623" o:title=""/>
            </v:shape>
            <v:shape style="position:absolute;left:6186;top:1145;width:3980;height:10" type="#_x0000_t75" stroked="false">
              <v:imagedata r:id="rId624" o:title=""/>
            </v:shape>
            <w10:wrap type="none"/>
          </v:group>
        </w:pict>
      </w:r>
      <w:r>
        <w:rPr/>
        <w:pict>
          <v:group style="position:absolute;margin-left:120.5pt;margin-top:76.583694pt;width:387.8pt;height:.5pt;mso-position-horizontal-relative:page;mso-position-vertical-relative:paragraph;z-index:-1131544" coordorigin="2410,1532" coordsize="7756,10">
            <v:shape style="position:absolute;left:2410;top:1532;width:3781;height:10" type="#_x0000_t75" stroked="false">
              <v:imagedata r:id="rId623" o:title=""/>
            </v:shape>
            <v:shape style="position:absolute;left:6186;top:1532;width:3980;height:10" type="#_x0000_t75" stroked="false">
              <v:imagedata r:id="rId62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395" w:type="dxa"/>
        <w:tblLayout w:type="fixed"/>
        <w:tblCellMar>
          <w:top w:w="0" w:type="dxa"/>
          <w:left w:w="0" w:type="dxa"/>
          <w:bottom w:w="0" w:type="dxa"/>
          <w:right w:w="0" w:type="dxa"/>
        </w:tblCellMar>
        <w:tblLook w:val="01E0"/>
      </w:tblPr>
      <w:tblGrid>
        <w:gridCol w:w="3800"/>
        <w:gridCol w:w="1985"/>
        <w:gridCol w:w="1985"/>
      </w:tblGrid>
      <w:tr>
        <w:trPr>
          <w:trHeight w:val="402" w:hRule="exact"/>
        </w:trPr>
        <w:tc>
          <w:tcPr>
            <w:tcW w:w="3800"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right="1613"/>
              <w:jc w:val="righ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605"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602"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384" w:hRule="exact"/>
        </w:trPr>
        <w:tc>
          <w:tcPr>
            <w:tcW w:w="380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本期所得税费用</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pacing w:val="-1"/>
                <w:sz w:val="18"/>
              </w:rPr>
              <w:t>5,062,693.64</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w w:val="95"/>
                <w:sz w:val="18"/>
              </w:rPr>
              <w:t>6,074,234.57</w:t>
            </w:r>
          </w:p>
        </w:tc>
      </w:tr>
      <w:tr>
        <w:trPr>
          <w:trHeight w:val="384" w:hRule="exact"/>
        </w:trPr>
        <w:tc>
          <w:tcPr>
            <w:tcW w:w="380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932,445.19</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-1,742,679.55</w:t>
            </w:r>
          </w:p>
        </w:tc>
      </w:tr>
      <w:tr>
        <w:trPr>
          <w:trHeight w:val="387" w:hRule="exact"/>
        </w:trPr>
        <w:tc>
          <w:tcPr>
            <w:tcW w:w="3800"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right="1613"/>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5,995,138.83</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4,331,555.02</w:t>
            </w:r>
          </w:p>
        </w:tc>
      </w:tr>
    </w:tbl>
    <w:p>
      <w:pPr>
        <w:spacing w:line="240" w:lineRule="auto" w:before="0"/>
        <w:rPr>
          <w:rFonts w:ascii="宋体" w:hAnsi="宋体" w:cs="宋体" w:eastAsia="宋体" w:hint="default"/>
          <w:b/>
          <w:bCs/>
          <w:sz w:val="20"/>
          <w:szCs w:val="20"/>
        </w:rPr>
      </w:pPr>
    </w:p>
    <w:p>
      <w:pPr>
        <w:spacing w:before="182"/>
        <w:ind w:left="2642" w:right="1679" w:firstLine="0"/>
        <w:jc w:val="left"/>
        <w:rPr>
          <w:rFonts w:ascii="宋体" w:hAnsi="宋体" w:cs="宋体" w:eastAsia="宋体" w:hint="default"/>
          <w:sz w:val="21"/>
          <w:szCs w:val="21"/>
        </w:rPr>
      </w:pPr>
      <w:r>
        <w:rPr/>
        <w:pict>
          <v:group style="position:absolute;margin-left:120.5pt;margin-top:-33.716293pt;width:387.8pt;height:.5pt;mso-position-horizontal-relative:page;mso-position-vertical-relative:paragraph;z-index:-1131520" coordorigin="2410,-674" coordsize="7756,10">
            <v:shape style="position:absolute;left:2410;top:-674;width:3781;height:10" type="#_x0000_t75" stroked="false">
              <v:imagedata r:id="rId623" o:title=""/>
            </v:shape>
            <v:shape style="position:absolute;left:6186;top:-674;width:3980;height:10" type="#_x0000_t75" stroked="false">
              <v:imagedata r:id="rId624" o:title=""/>
            </v:shape>
            <w10:wrap type="none"/>
          </v:group>
        </w:pict>
      </w:r>
      <w:r>
        <w:rPr>
          <w:rFonts w:ascii="宋体" w:hAnsi="宋体" w:cs="宋体" w:eastAsia="宋体" w:hint="default"/>
          <w:b/>
          <w:bCs/>
          <w:sz w:val="21"/>
          <w:szCs w:val="21"/>
        </w:rPr>
        <w:t>注：公司享受的企业所得税优惠政策，详见本附注三－</w:t>
      </w:r>
      <w:r>
        <w:rPr>
          <w:rFonts w:ascii="Calibri" w:hAnsi="Calibri" w:cs="Calibri" w:eastAsia="Calibri" w:hint="default"/>
          <w:b/>
          <w:bCs/>
          <w:sz w:val="21"/>
          <w:szCs w:val="21"/>
        </w:rPr>
        <w:t>2</w:t>
      </w:r>
      <w:r>
        <w:rPr>
          <w:rFonts w:ascii="宋体" w:hAnsi="宋体" w:cs="宋体" w:eastAsia="宋体" w:hint="default"/>
          <w:b/>
          <w:bCs/>
          <w:sz w:val="21"/>
          <w:szCs w:val="21"/>
        </w:rPr>
        <w:t>。</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615"/>
          <w:pgSz w:w="11910" w:h="16840"/>
          <w:pgMar w:footer="975" w:header="0" w:top="1260" w:bottom="1160" w:left="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7"/>
          <w:szCs w:val="27"/>
        </w:rPr>
      </w:pPr>
    </w:p>
    <w:p>
      <w:pPr>
        <w:spacing w:line="698" w:lineRule="auto" w:before="36"/>
        <w:ind w:left="2518" w:right="5461" w:hanging="73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三十五</w:t>
      </w:r>
      <w:r>
        <w:rPr>
          <w:rFonts w:ascii="宋体" w:hAnsi="宋体" w:cs="宋体" w:eastAsia="宋体" w:hint="default"/>
          <w:b/>
          <w:bCs/>
          <w:sz w:val="21"/>
          <w:szCs w:val="21"/>
        </w:rPr>
        <w:t>)</w:t>
      </w:r>
      <w:r>
        <w:rPr>
          <w:rFonts w:ascii="宋体" w:hAnsi="宋体" w:cs="宋体" w:eastAsia="宋体" w:hint="default"/>
          <w:b/>
          <w:bCs/>
          <w:sz w:val="21"/>
          <w:szCs w:val="21"/>
        </w:rPr>
        <w:t>基本每股收益和稀释每股收益的计算过程</w:t>
      </w:r>
      <w:r>
        <w:rPr>
          <w:rFonts w:ascii="宋体" w:hAnsi="宋体" w:cs="宋体" w:eastAsia="宋体" w:hint="default"/>
          <w:b/>
          <w:bCs/>
          <w:spacing w:val="-97"/>
          <w:sz w:val="21"/>
          <w:szCs w:val="21"/>
        </w:rPr>
        <w:t> </w:t>
      </w:r>
      <w:r>
        <w:rPr>
          <w:rFonts w:ascii="宋体" w:hAnsi="宋体" w:cs="宋体" w:eastAsia="宋体" w:hint="default"/>
          <w:b/>
          <w:bCs/>
          <w:spacing w:val="-97"/>
          <w:sz w:val="21"/>
          <w:szCs w:val="21"/>
        </w:rPr>
      </w:r>
      <w:r>
        <w:rPr>
          <w:rFonts w:ascii="宋体" w:hAnsi="宋体" w:cs="宋体" w:eastAsia="宋体" w:hint="default"/>
          <w:sz w:val="21"/>
          <w:szCs w:val="21"/>
        </w:rPr>
        <w:t>基本每股收益</w:t>
      </w:r>
    </w:p>
    <w:p>
      <w:pPr>
        <w:spacing w:before="123"/>
        <w:ind w:left="2518" w:right="0" w:firstLine="0"/>
        <w:jc w:val="both"/>
        <w:rPr>
          <w:rFonts w:ascii="宋体" w:hAnsi="宋体" w:cs="宋体" w:eastAsia="宋体" w:hint="default"/>
          <w:sz w:val="21"/>
          <w:szCs w:val="21"/>
        </w:rPr>
      </w:pPr>
      <w:r>
        <w:rPr>
          <w:rFonts w:ascii="宋体" w:hAnsi="宋体" w:cs="宋体" w:eastAsia="宋体" w:hint="default"/>
          <w:sz w:val="21"/>
          <w:szCs w:val="21"/>
        </w:rPr>
        <w:t>基本每股收益</w:t>
      </w:r>
      <w:r>
        <w:rPr>
          <w:rFonts w:ascii="宋体" w:hAnsi="宋体" w:cs="宋体" w:eastAsia="宋体" w:hint="default"/>
          <w:sz w:val="21"/>
          <w:szCs w:val="21"/>
        </w:rPr>
        <w:t>=P</w:t>
      </w:r>
      <w:r>
        <w:rPr>
          <w:rFonts w:ascii="宋体" w:hAnsi="宋体" w:cs="宋体" w:eastAsia="宋体" w:hint="default"/>
          <w:sz w:val="21"/>
          <w:szCs w:val="21"/>
        </w:rPr>
        <w:t>÷</w:t>
      </w:r>
      <w:r>
        <w:rPr>
          <w:rFonts w:ascii="宋体" w:hAnsi="宋体" w:cs="宋体" w:eastAsia="宋体" w:hint="default"/>
          <w:sz w:val="21"/>
          <w:szCs w:val="21"/>
        </w:rPr>
        <w:t>S</w:t>
      </w:r>
    </w:p>
    <w:p>
      <w:pPr>
        <w:spacing w:before="126"/>
        <w:ind w:left="2518" w:right="0" w:firstLine="0"/>
        <w:jc w:val="both"/>
        <w:rPr>
          <w:rFonts w:ascii="宋体" w:hAnsi="宋体" w:cs="宋体" w:eastAsia="宋体" w:hint="default"/>
          <w:sz w:val="21"/>
          <w:szCs w:val="21"/>
        </w:rPr>
      </w:pPr>
      <w:r>
        <w:rPr>
          <w:rFonts w:ascii="宋体" w:hAnsi="宋体" w:cs="宋体" w:eastAsia="宋体" w:hint="default"/>
          <w:sz w:val="21"/>
          <w:szCs w:val="21"/>
        </w:rPr>
        <w:t>S= S0 </w:t>
      </w:r>
      <w:r>
        <w:rPr>
          <w:rFonts w:ascii="宋体" w:hAnsi="宋体" w:cs="宋体" w:eastAsia="宋体" w:hint="default"/>
          <w:sz w:val="21"/>
          <w:szCs w:val="21"/>
        </w:rPr>
        <w:t>＋ </w:t>
      </w:r>
      <w:r>
        <w:rPr>
          <w:rFonts w:ascii="宋体" w:hAnsi="宋体" w:cs="宋体" w:eastAsia="宋体" w:hint="default"/>
          <w:sz w:val="21"/>
          <w:szCs w:val="21"/>
        </w:rPr>
        <w:t>S1 </w:t>
      </w:r>
      <w:r>
        <w:rPr>
          <w:rFonts w:ascii="宋体" w:hAnsi="宋体" w:cs="宋体" w:eastAsia="宋体" w:hint="default"/>
          <w:sz w:val="21"/>
          <w:szCs w:val="21"/>
        </w:rPr>
        <w:t>＋ </w:t>
      </w:r>
      <w:r>
        <w:rPr>
          <w:rFonts w:ascii="宋体" w:hAnsi="宋体" w:cs="宋体" w:eastAsia="宋体" w:hint="default"/>
          <w:sz w:val="21"/>
          <w:szCs w:val="21"/>
        </w:rPr>
        <w:t>Si</w:t>
      </w:r>
      <w:r>
        <w:rPr>
          <w:rFonts w:ascii="宋体" w:hAnsi="宋体" w:cs="宋体" w:eastAsia="宋体" w:hint="default"/>
          <w:sz w:val="21"/>
          <w:szCs w:val="21"/>
        </w:rPr>
        <w:t>×</w:t>
      </w:r>
      <w:r>
        <w:rPr>
          <w:rFonts w:ascii="宋体" w:hAnsi="宋体" w:cs="宋体" w:eastAsia="宋体" w:hint="default"/>
          <w:sz w:val="21"/>
          <w:szCs w:val="21"/>
        </w:rPr>
        <w:t>Mi</w:t>
      </w:r>
      <w:r>
        <w:rPr>
          <w:rFonts w:ascii="宋体" w:hAnsi="宋体" w:cs="宋体" w:eastAsia="宋体" w:hint="default"/>
          <w:sz w:val="21"/>
          <w:szCs w:val="21"/>
        </w:rPr>
        <w:t>÷</w:t>
      </w:r>
      <w:r>
        <w:rPr>
          <w:rFonts w:ascii="宋体" w:hAnsi="宋体" w:cs="宋体" w:eastAsia="宋体" w:hint="default"/>
          <w:sz w:val="21"/>
          <w:szCs w:val="21"/>
        </w:rPr>
        <w:t>M0 </w:t>
      </w:r>
      <w:r>
        <w:rPr>
          <w:rFonts w:ascii="宋体" w:hAnsi="宋体" w:cs="宋体" w:eastAsia="宋体" w:hint="default"/>
          <w:sz w:val="21"/>
          <w:szCs w:val="21"/>
        </w:rPr>
        <w:t>－</w:t>
      </w:r>
      <w:r>
        <w:rPr>
          <w:rFonts w:ascii="宋体" w:hAnsi="宋体" w:cs="宋体" w:eastAsia="宋体" w:hint="default"/>
          <w:spacing w:val="-4"/>
          <w:sz w:val="21"/>
          <w:szCs w:val="21"/>
        </w:rPr>
        <w:t> </w:t>
      </w:r>
      <w:r>
        <w:rPr>
          <w:rFonts w:ascii="宋体" w:hAnsi="宋体" w:cs="宋体" w:eastAsia="宋体" w:hint="default"/>
          <w:sz w:val="21"/>
          <w:szCs w:val="21"/>
        </w:rPr>
        <w:t>Sj</w:t>
      </w:r>
      <w:r>
        <w:rPr>
          <w:rFonts w:ascii="宋体" w:hAnsi="宋体" w:cs="宋体" w:eastAsia="宋体" w:hint="default"/>
          <w:sz w:val="21"/>
          <w:szCs w:val="21"/>
        </w:rPr>
        <w:t>×</w:t>
      </w:r>
      <w:r>
        <w:rPr>
          <w:rFonts w:ascii="宋体" w:hAnsi="宋体" w:cs="宋体" w:eastAsia="宋体" w:hint="default"/>
          <w:sz w:val="21"/>
          <w:szCs w:val="21"/>
        </w:rPr>
        <w:t>Mj</w:t>
      </w:r>
      <w:r>
        <w:rPr>
          <w:rFonts w:ascii="宋体" w:hAnsi="宋体" w:cs="宋体" w:eastAsia="宋体" w:hint="default"/>
          <w:sz w:val="21"/>
          <w:szCs w:val="21"/>
        </w:rPr>
        <w:t>÷</w:t>
      </w:r>
      <w:r>
        <w:rPr>
          <w:rFonts w:ascii="宋体" w:hAnsi="宋体" w:cs="宋体" w:eastAsia="宋体" w:hint="default"/>
          <w:sz w:val="21"/>
          <w:szCs w:val="21"/>
        </w:rPr>
        <w:t>M0</w:t>
      </w:r>
      <w:r>
        <w:rPr>
          <w:rFonts w:ascii="宋体" w:hAnsi="宋体" w:cs="宋体" w:eastAsia="宋体" w:hint="default"/>
          <w:sz w:val="21"/>
          <w:szCs w:val="21"/>
        </w:rPr>
        <w:t>－</w:t>
      </w:r>
      <w:r>
        <w:rPr>
          <w:rFonts w:ascii="宋体" w:hAnsi="宋体" w:cs="宋体" w:eastAsia="宋体" w:hint="default"/>
          <w:sz w:val="21"/>
          <w:szCs w:val="21"/>
        </w:rPr>
        <w:t>Sk</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line="350" w:lineRule="auto" w:before="0"/>
        <w:ind w:left="2518" w:right="1791" w:firstLine="0"/>
        <w:jc w:val="both"/>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P</w:t>
      </w:r>
      <w:r>
        <w:rPr>
          <w:rFonts w:ascii="宋体" w:hAnsi="宋体" w:cs="宋体" w:eastAsia="宋体" w:hint="default"/>
          <w:spacing w:val="21"/>
          <w:sz w:val="21"/>
          <w:szCs w:val="21"/>
        </w:rPr>
        <w:t> </w:t>
      </w:r>
      <w:r>
        <w:rPr>
          <w:rFonts w:ascii="宋体" w:hAnsi="宋体" w:cs="宋体" w:eastAsia="宋体" w:hint="default"/>
          <w:sz w:val="21"/>
          <w:szCs w:val="21"/>
        </w:rPr>
        <w:t>为归属于公司普通股股东的净利润或扣除非经常性损益后归属于普通股股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3"/>
          <w:sz w:val="21"/>
          <w:szCs w:val="21"/>
        </w:rPr>
        <w:t>东的净利润；</w:t>
      </w:r>
      <w:r>
        <w:rPr>
          <w:rFonts w:ascii="宋体" w:hAnsi="宋体" w:cs="宋体" w:eastAsia="宋体" w:hint="default"/>
          <w:spacing w:val="-3"/>
          <w:sz w:val="21"/>
          <w:szCs w:val="21"/>
        </w:rPr>
        <w:t>S</w:t>
      </w:r>
      <w:r>
        <w:rPr>
          <w:rFonts w:ascii="宋体" w:hAnsi="宋体" w:cs="宋体" w:eastAsia="宋体" w:hint="default"/>
          <w:spacing w:val="-40"/>
          <w:sz w:val="21"/>
          <w:szCs w:val="21"/>
        </w:rPr>
        <w:t> </w:t>
      </w:r>
      <w:r>
        <w:rPr>
          <w:rFonts w:ascii="宋体" w:hAnsi="宋体" w:cs="宋体" w:eastAsia="宋体" w:hint="default"/>
          <w:spacing w:val="-3"/>
          <w:sz w:val="21"/>
          <w:szCs w:val="21"/>
        </w:rPr>
        <w:t>为发行在外的普通股加权平均数；</w:t>
      </w:r>
      <w:r>
        <w:rPr>
          <w:rFonts w:ascii="宋体" w:hAnsi="宋体" w:cs="宋体" w:eastAsia="宋体" w:hint="default"/>
          <w:spacing w:val="-3"/>
          <w:sz w:val="21"/>
          <w:szCs w:val="21"/>
        </w:rPr>
        <w:t>S0</w:t>
      </w:r>
      <w:r>
        <w:rPr>
          <w:rFonts w:ascii="宋体" w:hAnsi="宋体" w:cs="宋体" w:eastAsia="宋体" w:hint="default"/>
          <w:spacing w:val="-41"/>
          <w:sz w:val="21"/>
          <w:szCs w:val="21"/>
        </w:rPr>
        <w:t> </w:t>
      </w:r>
      <w:r>
        <w:rPr>
          <w:rFonts w:ascii="宋体" w:hAnsi="宋体" w:cs="宋体" w:eastAsia="宋体" w:hint="default"/>
          <w:sz w:val="21"/>
          <w:szCs w:val="21"/>
        </w:rPr>
        <w:t>为期初股份总数；</w:t>
      </w:r>
      <w:r>
        <w:rPr>
          <w:rFonts w:ascii="宋体" w:hAnsi="宋体" w:cs="宋体" w:eastAsia="宋体" w:hint="default"/>
          <w:sz w:val="21"/>
          <w:szCs w:val="21"/>
        </w:rPr>
        <w:t>S1</w:t>
      </w:r>
      <w:r>
        <w:rPr>
          <w:rFonts w:ascii="宋体" w:hAnsi="宋体" w:cs="宋体" w:eastAsia="宋体" w:hint="default"/>
          <w:spacing w:val="-44"/>
          <w:sz w:val="21"/>
          <w:szCs w:val="21"/>
        </w:rPr>
        <w:t> </w:t>
      </w:r>
      <w:r>
        <w:rPr>
          <w:rFonts w:ascii="宋体" w:hAnsi="宋体" w:cs="宋体" w:eastAsia="宋体" w:hint="default"/>
          <w:sz w:val="21"/>
          <w:szCs w:val="21"/>
        </w:rPr>
        <w:t>为报告期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3"/>
          <w:sz w:val="21"/>
          <w:szCs w:val="21"/>
        </w:rPr>
        <w:t>因公积金转增股本或股票股利分配等增加股份数；</w:t>
      </w:r>
      <w:r>
        <w:rPr>
          <w:rFonts w:ascii="宋体" w:hAnsi="宋体" w:cs="宋体" w:eastAsia="宋体" w:hint="default"/>
          <w:spacing w:val="-3"/>
          <w:sz w:val="21"/>
          <w:szCs w:val="21"/>
        </w:rPr>
        <w:t>Si</w:t>
      </w:r>
      <w:r>
        <w:rPr>
          <w:rFonts w:ascii="宋体" w:hAnsi="宋体" w:cs="宋体" w:eastAsia="宋体" w:hint="default"/>
          <w:spacing w:val="-21"/>
          <w:sz w:val="21"/>
          <w:szCs w:val="21"/>
        </w:rPr>
        <w:t> </w:t>
      </w:r>
      <w:r>
        <w:rPr>
          <w:rFonts w:ascii="宋体" w:hAnsi="宋体" w:cs="宋体" w:eastAsia="宋体" w:hint="default"/>
          <w:sz w:val="21"/>
          <w:szCs w:val="21"/>
        </w:rPr>
        <w:t>为报告期因发行新股或债转股</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等增加股份数；</w:t>
      </w:r>
      <w:r>
        <w:rPr>
          <w:rFonts w:ascii="宋体" w:hAnsi="宋体" w:cs="宋体" w:eastAsia="宋体" w:hint="default"/>
          <w:sz w:val="21"/>
          <w:szCs w:val="21"/>
        </w:rPr>
        <w:t>Sj</w:t>
      </w:r>
      <w:r>
        <w:rPr>
          <w:rFonts w:ascii="宋体" w:hAnsi="宋体" w:cs="宋体" w:eastAsia="宋体" w:hint="default"/>
          <w:spacing w:val="-28"/>
          <w:sz w:val="21"/>
          <w:szCs w:val="21"/>
        </w:rPr>
        <w:t> </w:t>
      </w:r>
      <w:r>
        <w:rPr>
          <w:rFonts w:ascii="宋体" w:hAnsi="宋体" w:cs="宋体" w:eastAsia="宋体" w:hint="default"/>
          <w:sz w:val="21"/>
          <w:szCs w:val="21"/>
        </w:rPr>
        <w:t>为报告期因回购等减少股份数；</w:t>
      </w:r>
      <w:r>
        <w:rPr>
          <w:rFonts w:ascii="宋体" w:hAnsi="宋体" w:cs="宋体" w:eastAsia="宋体" w:hint="default"/>
          <w:sz w:val="21"/>
          <w:szCs w:val="21"/>
        </w:rPr>
        <w:t>Sk</w:t>
      </w:r>
      <w:r>
        <w:rPr>
          <w:rFonts w:ascii="宋体" w:hAnsi="宋体" w:cs="宋体" w:eastAsia="宋体" w:hint="default"/>
          <w:spacing w:val="-28"/>
          <w:sz w:val="21"/>
          <w:szCs w:val="21"/>
        </w:rPr>
        <w:t> </w:t>
      </w:r>
      <w:r>
        <w:rPr>
          <w:rFonts w:ascii="宋体" w:hAnsi="宋体" w:cs="宋体" w:eastAsia="宋体" w:hint="default"/>
          <w:sz w:val="21"/>
          <w:szCs w:val="21"/>
        </w:rPr>
        <w:t>为报告期缩股数；</w:t>
      </w:r>
      <w:r>
        <w:rPr>
          <w:rFonts w:ascii="宋体" w:hAnsi="宋体" w:cs="宋体" w:eastAsia="宋体" w:hint="default"/>
          <w:sz w:val="21"/>
          <w:szCs w:val="21"/>
        </w:rPr>
        <w:t>M0</w:t>
      </w:r>
      <w:r>
        <w:rPr>
          <w:rFonts w:ascii="宋体" w:hAnsi="宋体" w:cs="宋体" w:eastAsia="宋体" w:hint="default"/>
          <w:spacing w:val="-28"/>
          <w:sz w:val="21"/>
          <w:szCs w:val="21"/>
        </w:rPr>
        <w:t> </w:t>
      </w:r>
      <w:r>
        <w:rPr>
          <w:rFonts w:ascii="宋体" w:hAnsi="宋体" w:cs="宋体" w:eastAsia="宋体" w:hint="default"/>
          <w:sz w:val="21"/>
          <w:szCs w:val="21"/>
        </w:rPr>
        <w:t>报告期</w:t>
      </w:r>
      <w:r>
        <w:rPr>
          <w:rFonts w:ascii="宋体" w:hAnsi="宋体" w:cs="宋体" w:eastAsia="宋体" w:hint="default"/>
          <w:w w:val="100"/>
          <w:sz w:val="21"/>
          <w:szCs w:val="21"/>
        </w:rPr>
        <w:t> </w:t>
      </w:r>
      <w:r>
        <w:rPr>
          <w:rFonts w:ascii="宋体" w:hAnsi="宋体" w:cs="宋体" w:eastAsia="宋体" w:hint="default"/>
          <w:spacing w:val="-8"/>
          <w:sz w:val="21"/>
          <w:szCs w:val="21"/>
        </w:rPr>
        <w:t>月份数；</w:t>
      </w:r>
      <w:r>
        <w:rPr>
          <w:rFonts w:ascii="宋体" w:hAnsi="宋体" w:cs="宋体" w:eastAsia="宋体" w:hint="default"/>
          <w:spacing w:val="-8"/>
          <w:sz w:val="21"/>
          <w:szCs w:val="21"/>
        </w:rPr>
        <w:t>Mi</w:t>
      </w:r>
      <w:r>
        <w:rPr>
          <w:rFonts w:ascii="宋体" w:hAnsi="宋体" w:cs="宋体" w:eastAsia="宋体" w:hint="default"/>
          <w:spacing w:val="-31"/>
          <w:sz w:val="21"/>
          <w:szCs w:val="21"/>
        </w:rPr>
        <w:t> </w:t>
      </w:r>
      <w:r>
        <w:rPr>
          <w:rFonts w:ascii="宋体" w:hAnsi="宋体" w:cs="宋体" w:eastAsia="宋体" w:hint="default"/>
          <w:spacing w:val="-4"/>
          <w:sz w:val="21"/>
          <w:szCs w:val="21"/>
        </w:rPr>
        <w:t>为增加股份下一月份起至报告期期末的月份数；</w:t>
      </w:r>
      <w:r>
        <w:rPr>
          <w:rFonts w:ascii="宋体" w:hAnsi="宋体" w:cs="宋体" w:eastAsia="宋体" w:hint="default"/>
          <w:spacing w:val="-4"/>
          <w:sz w:val="21"/>
          <w:szCs w:val="21"/>
        </w:rPr>
        <w:t>Mj</w:t>
      </w:r>
      <w:r>
        <w:rPr>
          <w:rFonts w:ascii="宋体" w:hAnsi="宋体" w:cs="宋体" w:eastAsia="宋体" w:hint="default"/>
          <w:spacing w:val="-31"/>
          <w:sz w:val="21"/>
          <w:szCs w:val="21"/>
        </w:rPr>
        <w:t> </w:t>
      </w:r>
      <w:r>
        <w:rPr>
          <w:rFonts w:ascii="宋体" w:hAnsi="宋体" w:cs="宋体" w:eastAsia="宋体" w:hint="default"/>
          <w:sz w:val="21"/>
          <w:szCs w:val="21"/>
        </w:rPr>
        <w:t>为减少股份下一月份</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起至报告期期末的月份数。</w:t>
      </w:r>
    </w:p>
    <w:p>
      <w:pPr>
        <w:spacing w:line="240" w:lineRule="auto" w:before="0"/>
        <w:rPr>
          <w:rFonts w:ascii="宋体" w:hAnsi="宋体" w:cs="宋体" w:eastAsia="宋体" w:hint="default"/>
          <w:sz w:val="20"/>
          <w:szCs w:val="20"/>
        </w:rPr>
      </w:pPr>
    </w:p>
    <w:p>
      <w:pPr>
        <w:spacing w:before="166"/>
        <w:ind w:left="2518" w:right="0" w:firstLine="0"/>
        <w:jc w:val="both"/>
        <w:rPr>
          <w:rFonts w:ascii="宋体" w:hAnsi="宋体" w:cs="宋体" w:eastAsia="宋体" w:hint="default"/>
          <w:sz w:val="21"/>
          <w:szCs w:val="21"/>
        </w:rPr>
      </w:pPr>
      <w:r>
        <w:rPr>
          <w:rFonts w:ascii="宋体" w:hAnsi="宋体" w:cs="宋体" w:eastAsia="宋体" w:hint="default"/>
          <w:sz w:val="21"/>
          <w:szCs w:val="21"/>
        </w:rPr>
        <w:t>稀释每股收益</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line="350" w:lineRule="auto" w:before="0"/>
        <w:ind w:left="2518" w:right="1792" w:firstLine="0"/>
        <w:jc w:val="both"/>
        <w:rPr>
          <w:rFonts w:ascii="宋体" w:hAnsi="宋体" w:cs="宋体" w:eastAsia="宋体" w:hint="default"/>
          <w:sz w:val="21"/>
          <w:szCs w:val="21"/>
        </w:rPr>
      </w:pPr>
      <w:r>
        <w:rPr>
          <w:rFonts w:ascii="宋体" w:hAnsi="宋体" w:cs="宋体" w:eastAsia="宋体" w:hint="default"/>
          <w:spacing w:val="-1"/>
          <w:sz w:val="21"/>
          <w:szCs w:val="21"/>
        </w:rPr>
        <w:t>稀释每股收益</w:t>
      </w:r>
      <w:r>
        <w:rPr>
          <w:rFonts w:ascii="宋体" w:hAnsi="宋体" w:cs="宋体" w:eastAsia="宋体" w:hint="default"/>
          <w:spacing w:val="-1"/>
          <w:sz w:val="21"/>
          <w:szCs w:val="21"/>
        </w:rPr>
        <w:t>=P1/(S0</w:t>
      </w:r>
      <w:r>
        <w:rPr>
          <w:rFonts w:ascii="宋体" w:hAnsi="宋体" w:cs="宋体" w:eastAsia="宋体" w:hint="default"/>
          <w:spacing w:val="-1"/>
          <w:sz w:val="21"/>
          <w:szCs w:val="21"/>
        </w:rPr>
        <w:t>＋</w:t>
      </w:r>
      <w:r>
        <w:rPr>
          <w:rFonts w:ascii="宋体" w:hAnsi="宋体" w:cs="宋体" w:eastAsia="宋体" w:hint="default"/>
          <w:spacing w:val="-1"/>
          <w:sz w:val="21"/>
          <w:szCs w:val="21"/>
        </w:rPr>
        <w:t>S1</w:t>
      </w:r>
      <w:r>
        <w:rPr>
          <w:rFonts w:ascii="宋体" w:hAnsi="宋体" w:cs="宋体" w:eastAsia="宋体" w:hint="default"/>
          <w:spacing w:val="-1"/>
          <w:sz w:val="21"/>
          <w:szCs w:val="21"/>
        </w:rPr>
        <w:t>＋Si×Mi÷M0–Sj×Mj÷M0–</w:t>
      </w:r>
      <w:r>
        <w:rPr>
          <w:rFonts w:ascii="宋体" w:hAnsi="宋体" w:cs="宋体" w:eastAsia="宋体" w:hint="default"/>
          <w:spacing w:val="-1"/>
          <w:sz w:val="21"/>
          <w:szCs w:val="21"/>
        </w:rPr>
        <w:t>Sk+</w:t>
      </w:r>
      <w:r>
        <w:rPr>
          <w:rFonts w:ascii="宋体" w:hAnsi="宋体" w:cs="宋体" w:eastAsia="宋体" w:hint="default"/>
          <w:spacing w:val="-1"/>
          <w:sz w:val="21"/>
          <w:szCs w:val="21"/>
        </w:rPr>
        <w:t>认股权证、股份期权、</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可转换债券等增加的普通股加权平均数</w: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350" w:lineRule="auto" w:before="166"/>
        <w:ind w:left="2518" w:right="1791" w:firstLine="0"/>
        <w:jc w:val="both"/>
        <w:rPr>
          <w:rFonts w:ascii="宋体" w:hAnsi="宋体" w:cs="宋体" w:eastAsia="宋体" w:hint="default"/>
          <w:sz w:val="21"/>
          <w:szCs w:val="21"/>
        </w:rPr>
      </w:pPr>
      <w:r>
        <w:rPr>
          <w:rFonts w:ascii="宋体" w:hAnsi="宋体" w:cs="宋体" w:eastAsia="宋体" w:hint="default"/>
          <w:spacing w:val="-6"/>
          <w:sz w:val="21"/>
          <w:szCs w:val="21"/>
        </w:rPr>
        <w:t>其中，</w:t>
      </w:r>
      <w:r>
        <w:rPr>
          <w:rFonts w:ascii="宋体" w:hAnsi="宋体" w:cs="宋体" w:eastAsia="宋体" w:hint="default"/>
          <w:spacing w:val="-6"/>
          <w:sz w:val="21"/>
          <w:szCs w:val="21"/>
        </w:rPr>
        <w:t>P1</w:t>
      </w:r>
      <w:r>
        <w:rPr>
          <w:rFonts w:ascii="宋体" w:hAnsi="宋体" w:cs="宋体" w:eastAsia="宋体" w:hint="default"/>
          <w:spacing w:val="-53"/>
          <w:sz w:val="21"/>
          <w:szCs w:val="21"/>
        </w:rPr>
        <w:t> </w:t>
      </w:r>
      <w:r>
        <w:rPr>
          <w:rFonts w:ascii="宋体" w:hAnsi="宋体" w:cs="宋体" w:eastAsia="宋体" w:hint="default"/>
          <w:sz w:val="21"/>
          <w:szCs w:val="21"/>
        </w:rPr>
        <w:t>为归属于公司普通股股东的净利润或扣除非经常性损益后归属于公司普通</w:t>
      </w:r>
      <w:r>
        <w:rPr>
          <w:rFonts w:ascii="宋体" w:hAnsi="宋体" w:cs="宋体" w:eastAsia="宋体" w:hint="default"/>
          <w:w w:val="100"/>
          <w:sz w:val="21"/>
          <w:szCs w:val="21"/>
        </w:rPr>
        <w:t> </w:t>
      </w:r>
      <w:r>
        <w:rPr>
          <w:rFonts w:ascii="宋体" w:hAnsi="宋体" w:cs="宋体" w:eastAsia="宋体" w:hint="default"/>
          <w:spacing w:val="-1"/>
          <w:sz w:val="21"/>
          <w:szCs w:val="21"/>
        </w:rPr>
        <w:t>股股东的净利润，并考虑稀释性潜在普通股对其影响，按《企业会计准则》及有关</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1"/>
          <w:sz w:val="21"/>
          <w:szCs w:val="21"/>
        </w:rPr>
        <w:t>规定进行调整。公司在计算稀释每股收益时，应考虑所有稀释性潜在普通股对归属</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于公司普通股股东的净利润或扣除非经常性损益后归属于公司普通股股东的净利润</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和加权平均股数的影响，按照其稀释程度从大到小的顺序计入稀释每股收益，直至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稀释每股收益达到最小值。</w:t>
      </w:r>
    </w:p>
    <w:p>
      <w:pPr>
        <w:spacing w:after="0" w:line="350" w:lineRule="auto"/>
        <w:jc w:val="both"/>
        <w:rPr>
          <w:rFonts w:ascii="宋体" w:hAnsi="宋体" w:cs="宋体" w:eastAsia="宋体" w:hint="default"/>
          <w:sz w:val="21"/>
          <w:szCs w:val="21"/>
        </w:rPr>
        <w:sectPr>
          <w:footerReference w:type="default" r:id="rId625"/>
          <w:pgSz w:w="11910" w:h="16840"/>
          <w:pgMar w:footer="975" w:header="0" w:top="1260" w:bottom="1160" w:left="0" w:right="0"/>
        </w:sectPr>
      </w:pPr>
    </w:p>
    <w:p>
      <w:pPr>
        <w:spacing w:line="240" w:lineRule="auto" w:before="8"/>
        <w:rPr>
          <w:rFonts w:ascii="宋体" w:hAnsi="宋体" w:cs="宋体" w:eastAsia="宋体" w:hint="default"/>
          <w:sz w:val="14"/>
          <w:szCs w:val="14"/>
        </w:rPr>
      </w:pPr>
    </w:p>
    <w:p>
      <w:pPr>
        <w:spacing w:before="44"/>
        <w:ind w:left="3625" w:right="0" w:firstLine="0"/>
        <w:jc w:val="left"/>
        <w:rPr>
          <w:rFonts w:ascii="宋体" w:hAnsi="宋体" w:cs="宋体" w:eastAsia="宋体" w:hint="default"/>
          <w:sz w:val="18"/>
          <w:szCs w:val="18"/>
        </w:rPr>
      </w:pPr>
      <w:r>
        <w:rPr/>
        <w:pict>
          <v:shape style="position:absolute;margin-left:72.059998pt;margin-top:-5.227942pt;width:88.696514pt;height:17.944248pt;mso-position-horizontal-relative:page;mso-position-vertical-relative:paragraph;z-index:15712" type="#_x0000_t75" stroked="false">
            <v:imagedata r:id="rId6" o:title=""/>
          </v:shape>
        </w:pict>
      </w: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6"/>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0"/>
          <w:sz w:val="21"/>
          <w:szCs w:val="21"/>
        </w:rPr>
        <w:t> </w:t>
      </w:r>
      <w:r>
        <w:rPr>
          <w:rFonts w:ascii="宋体" w:hAnsi="宋体" w:cs="宋体" w:eastAsia="宋体" w:hint="default"/>
          <w:b/>
          <w:bCs/>
          <w:sz w:val="21"/>
          <w:szCs w:val="21"/>
        </w:rPr>
        <w:t>其他综合收益</w:t>
      </w:r>
      <w:r>
        <w:rPr>
          <w:rFonts w:ascii="宋体" w:hAnsi="宋体" w:cs="宋体" w:eastAsia="宋体" w:hint="default"/>
          <w:sz w:val="21"/>
          <w:szCs w:val="21"/>
        </w:rPr>
      </w:r>
    </w:p>
    <w:p>
      <w:pPr>
        <w:tabs>
          <w:tab w:pos="1395" w:val="left" w:leader="none"/>
        </w:tabs>
        <w:spacing w:before="107"/>
        <w:ind w:left="858" w:right="0"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年发生额</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3127" w:lineRule="exact"/>
        <w:ind w:left="721" w:right="0" w:firstLine="0"/>
        <w:rPr>
          <w:rFonts w:ascii="宋体" w:hAnsi="宋体" w:cs="宋体" w:eastAsia="宋体" w:hint="default"/>
          <w:sz w:val="20"/>
          <w:szCs w:val="20"/>
        </w:rPr>
      </w:pPr>
      <w:r>
        <w:rPr>
          <w:rFonts w:ascii="宋体" w:hAnsi="宋体" w:cs="宋体" w:eastAsia="宋体" w:hint="default"/>
          <w:position w:val="-62"/>
          <w:sz w:val="20"/>
          <w:szCs w:val="20"/>
        </w:rPr>
        <w:pict>
          <v:group style="width:662.25pt;height:156.4pt;mso-position-horizontal-relative:char;mso-position-vertical-relative:line" coordorigin="0,0" coordsize="13245,3128">
            <v:group style="position:absolute;left:29;top:14;width:3214;height:2" coordorigin="29,14" coordsize="3214,2">
              <v:shape style="position:absolute;left:29;top:14;width:3214;height:2" coordorigin="29,14" coordsize="3214,0" path="m29,14l3242,14e" filled="false" stroked="true" strokeweight="1.44pt" strokecolor="#000000">
                <v:path arrowok="t"/>
              </v:shape>
              <v:shape style="position:absolute;left:3242;top:29;width:10;height:2" type="#_x0000_t75" stroked="false">
                <v:imagedata r:id="rId628" o:title=""/>
              </v:shape>
            </v:group>
            <v:group style="position:absolute;left:3242;top:14;width:29;height:2" coordorigin="3242,14" coordsize="29,2">
              <v:shape style="position:absolute;left:3242;top:14;width:29;height:2" coordorigin="3242,14" coordsize="29,0" path="m3242,14l3271,14e" filled="false" stroked="true" strokeweight="1.44pt" strokecolor="#000000">
                <v:path arrowok="t"/>
              </v:shape>
            </v:group>
            <v:group style="position:absolute;left:3271;top:14;width:1307;height:2" coordorigin="3271,14" coordsize="1307,2">
              <v:shape style="position:absolute;left:3271;top:14;width:1307;height:2" coordorigin="3271,14" coordsize="1307,0" path="m3271,14l4577,14e" filled="false" stroked="true" strokeweight="1.44pt" strokecolor="#000000">
                <v:path arrowok="t"/>
              </v:shape>
              <v:shape style="position:absolute;left:4577;top:29;width:10;height:2" type="#_x0000_t75" stroked="false">
                <v:imagedata r:id="rId628" o:title=""/>
              </v:shape>
            </v:group>
            <v:group style="position:absolute;left:4577;top:14;width:29;height:2" coordorigin="4577,14" coordsize="29,2">
              <v:shape style="position:absolute;left:4577;top:14;width:29;height:2" coordorigin="4577,14" coordsize="29,0" path="m4577,14l4606,14e" filled="false" stroked="true" strokeweight="1.44pt" strokecolor="#000000">
                <v:path arrowok="t"/>
              </v:shape>
            </v:group>
            <v:group style="position:absolute;left:4606;top:14;width:7204;height:2" coordorigin="4606,14" coordsize="7204,2">
              <v:shape style="position:absolute;left:4606;top:14;width:7204;height:2" coordorigin="4606,14" coordsize="7204,0" path="m4606,14l11810,14e" filled="false" stroked="true" strokeweight="1.44pt" strokecolor="#000000">
                <v:path arrowok="t"/>
              </v:shape>
              <v:shape style="position:absolute;left:11810;top:29;width:10;height:2" type="#_x0000_t75" stroked="false">
                <v:imagedata r:id="rId628" o:title=""/>
              </v:shape>
            </v:group>
            <v:group style="position:absolute;left:11810;top:14;width:29;height:2" coordorigin="11810,14" coordsize="29,2">
              <v:shape style="position:absolute;left:11810;top:14;width:29;height:2" coordorigin="11810,14" coordsize="29,0" path="m11810,14l11838,14e" filled="false" stroked="true" strokeweight="1.44pt" strokecolor="#000000">
                <v:path arrowok="t"/>
              </v:shape>
            </v:group>
            <v:group style="position:absolute;left:11838;top:14;width:1392;height:2" coordorigin="11838,14" coordsize="1392,2">
              <v:shape style="position:absolute;left:11838;top:14;width:1392;height:2" coordorigin="11838,14" coordsize="1392,0" path="m11838,14l13230,14e" filled="false" stroked="true" strokeweight="1.44pt" strokecolor="#000000">
                <v:path arrowok="t"/>
              </v:shape>
            </v:group>
            <v:group style="position:absolute;left:3242;top:31;width:10;height:20" coordorigin="3242,31" coordsize="10,20">
              <v:shape style="position:absolute;left:3242;top:31;width:10;height:20" coordorigin="3242,31" coordsize="10,20" path="m3242,50l3252,50,3252,31,3242,31,3242,50xe" filled="true" fillcolor="#000000" stroked="false">
                <v:path arrowok="t"/>
                <v:fill type="solid"/>
              </v:shape>
            </v:group>
            <v:group style="position:absolute;left:3242;top:50;width:10;height:20" coordorigin="3242,50" coordsize="10,20">
              <v:shape style="position:absolute;left:3242;top:50;width:10;height:20" coordorigin="3242,50" coordsize="10,20" path="m3242,70l3252,70,3252,50,3242,50,3242,70xe" filled="true" fillcolor="#000000" stroked="false">
                <v:path arrowok="t"/>
                <v:fill type="solid"/>
              </v:shape>
            </v:group>
            <v:group style="position:absolute;left:3242;top:70;width:10;height:20" coordorigin="3242,70" coordsize="10,20">
              <v:shape style="position:absolute;left:3242;top:70;width:10;height:20" coordorigin="3242,70" coordsize="10,20" path="m3242,89l3252,89,3252,70,3242,70,3242,89xe" filled="true" fillcolor="#000000" stroked="false">
                <v:path arrowok="t"/>
                <v:fill type="solid"/>
              </v:shape>
            </v:group>
            <v:group style="position:absolute;left:3242;top:89;width:10;height:20" coordorigin="3242,89" coordsize="10,20">
              <v:shape style="position:absolute;left:3242;top:89;width:10;height:20" coordorigin="3242,89" coordsize="10,20" path="m3242,108l3252,108,3252,89,3242,89,3242,108xe" filled="true" fillcolor="#000000" stroked="false">
                <v:path arrowok="t"/>
                <v:fill type="solid"/>
              </v:shape>
            </v:group>
            <v:group style="position:absolute;left:3242;top:108;width:10;height:20" coordorigin="3242,108" coordsize="10,20">
              <v:shape style="position:absolute;left:3242;top:108;width:10;height:20" coordorigin="3242,108" coordsize="10,20" path="m3242,127l3252,127,3252,108,3242,108,3242,127xe" filled="true" fillcolor="#000000" stroked="false">
                <v:path arrowok="t"/>
                <v:fill type="solid"/>
              </v:shape>
            </v:group>
            <v:group style="position:absolute;left:3242;top:127;width:10;height:20" coordorigin="3242,127" coordsize="10,20">
              <v:shape style="position:absolute;left:3242;top:127;width:10;height:20" coordorigin="3242,127" coordsize="10,20" path="m3242,146l3252,146,3252,127,3242,127,3242,146xe" filled="true" fillcolor="#000000" stroked="false">
                <v:path arrowok="t"/>
                <v:fill type="solid"/>
              </v:shape>
            </v:group>
            <v:group style="position:absolute;left:3242;top:146;width:10;height:20" coordorigin="3242,146" coordsize="10,20">
              <v:shape style="position:absolute;left:3242;top:146;width:10;height:20" coordorigin="3242,146" coordsize="10,20" path="m3242,166l3252,166,3252,146,3242,146,3242,166xe" filled="true" fillcolor="#000000" stroked="false">
                <v:path arrowok="t"/>
                <v:fill type="solid"/>
              </v:shape>
            </v:group>
            <v:group style="position:absolute;left:3242;top:166;width:10;height:20" coordorigin="3242,166" coordsize="10,20">
              <v:shape style="position:absolute;left:3242;top:166;width:10;height:20" coordorigin="3242,166" coordsize="10,20" path="m3242,185l3252,185,3252,166,3242,166,3242,185xe" filled="true" fillcolor="#000000" stroked="false">
                <v:path arrowok="t"/>
                <v:fill type="solid"/>
              </v:shape>
            </v:group>
            <v:group style="position:absolute;left:3242;top:185;width:10;height:20" coordorigin="3242,185" coordsize="10,20">
              <v:shape style="position:absolute;left:3242;top:185;width:10;height:20" coordorigin="3242,185" coordsize="10,20" path="m3242,204l3252,204,3252,185,3242,185,3242,204xe" filled="true" fillcolor="#000000" stroked="false">
                <v:path arrowok="t"/>
                <v:fill type="solid"/>
              </v:shape>
            </v:group>
            <v:group style="position:absolute;left:3242;top:204;width:10;height:20" coordorigin="3242,204" coordsize="10,20">
              <v:shape style="position:absolute;left:3242;top:204;width:10;height:20" coordorigin="3242,204" coordsize="10,20" path="m3242,223l3252,223,3252,204,3242,204,3242,223xe" filled="true" fillcolor="#000000" stroked="false">
                <v:path arrowok="t"/>
                <v:fill type="solid"/>
              </v:shape>
            </v:group>
            <v:group style="position:absolute;left:3242;top:223;width:10;height:20" coordorigin="3242,223" coordsize="10,20">
              <v:shape style="position:absolute;left:3242;top:223;width:10;height:20" coordorigin="3242,223" coordsize="10,20" path="m3242,242l3252,242,3252,223,3242,223,3242,242xe" filled="true" fillcolor="#000000" stroked="false">
                <v:path arrowok="t"/>
                <v:fill type="solid"/>
              </v:shape>
            </v:group>
            <v:group style="position:absolute;left:3242;top:242;width:10;height:20" coordorigin="3242,242" coordsize="10,20">
              <v:shape style="position:absolute;left:3242;top:242;width:10;height:20" coordorigin="3242,242" coordsize="10,20" path="m3242,262l3252,262,3252,242,3242,242,3242,262xe" filled="true" fillcolor="#000000" stroked="false">
                <v:path arrowok="t"/>
                <v:fill type="solid"/>
              </v:shape>
            </v:group>
            <v:group style="position:absolute;left:3242;top:262;width:10;height:20" coordorigin="3242,262" coordsize="10,20">
              <v:shape style="position:absolute;left:3242;top:262;width:10;height:20" coordorigin="3242,262" coordsize="10,20" path="m3242,281l3252,281,3252,262,3242,262,3242,281xe" filled="true" fillcolor="#000000" stroked="false">
                <v:path arrowok="t"/>
                <v:fill type="solid"/>
              </v:shape>
            </v:group>
            <v:group style="position:absolute;left:3242;top:281;width:10;height:20" coordorigin="3242,281" coordsize="10,20">
              <v:shape style="position:absolute;left:3242;top:281;width:10;height:20" coordorigin="3242,281" coordsize="10,20" path="m3242,300l3252,300,3252,281,3242,281,3242,300xe" filled="true" fillcolor="#000000" stroked="false">
                <v:path arrowok="t"/>
                <v:fill type="solid"/>
              </v:shape>
            </v:group>
            <v:group style="position:absolute;left:3242;top:300;width:10;height:20" coordorigin="3242,300" coordsize="10,20">
              <v:shape style="position:absolute;left:3242;top:300;width:10;height:20" coordorigin="3242,300" coordsize="10,20" path="m3242,319l3252,319,3252,300,3242,300,3242,319xe" filled="true" fillcolor="#000000" stroked="false">
                <v:path arrowok="t"/>
                <v:fill type="solid"/>
              </v:shape>
            </v:group>
            <v:group style="position:absolute;left:3242;top:319;width:10;height:20" coordorigin="3242,319" coordsize="10,20">
              <v:shape style="position:absolute;left:3242;top:319;width:10;height:20" coordorigin="3242,319" coordsize="10,20" path="m3242,338l3252,338,3252,319,3242,319,3242,338xe" filled="true" fillcolor="#000000" stroked="false">
                <v:path arrowok="t"/>
                <v:fill type="solid"/>
              </v:shape>
            </v:group>
            <v:group style="position:absolute;left:3242;top:338;width:10;height:20" coordorigin="3242,338" coordsize="10,20">
              <v:shape style="position:absolute;left:3242;top:338;width:10;height:20" coordorigin="3242,338" coordsize="10,20" path="m3242,358l3252,358,3252,338,3242,338,3242,358xe" filled="true" fillcolor="#000000" stroked="false">
                <v:path arrowok="t"/>
                <v:fill type="solid"/>
              </v:shape>
            </v:group>
            <v:group style="position:absolute;left:3242;top:358;width:10;height:20" coordorigin="3242,358" coordsize="10,20">
              <v:shape style="position:absolute;left:3242;top:358;width:10;height:20" coordorigin="3242,358" coordsize="10,20" path="m3242,377l3252,377,3252,358,3242,358,3242,377xe" filled="true" fillcolor="#000000" stroked="false">
                <v:path arrowok="t"/>
                <v:fill type="solid"/>
              </v:shape>
            </v:group>
            <v:group style="position:absolute;left:3242;top:377;width:10;height:20" coordorigin="3242,377" coordsize="10,20">
              <v:shape style="position:absolute;left:3242;top:377;width:10;height:20" coordorigin="3242,377" coordsize="10,20" path="m3242,396l3252,396,3252,377,3242,377,3242,396xe" filled="true" fillcolor="#000000" stroked="false">
                <v:path arrowok="t"/>
                <v:fill type="solid"/>
              </v:shape>
            </v:group>
            <v:group style="position:absolute;left:3242;top:396;width:10;height:20" coordorigin="3242,396" coordsize="10,20">
              <v:shape style="position:absolute;left:3242;top:396;width:10;height:20" coordorigin="3242,396" coordsize="10,20" path="m3242,415l3252,415,3252,396,3242,396,3242,415xe" filled="true" fillcolor="#000000" stroked="false">
                <v:path arrowok="t"/>
                <v:fill type="solid"/>
              </v:shape>
            </v:group>
            <v:group style="position:absolute;left:3242;top:415;width:10;height:20" coordorigin="3242,415" coordsize="10,20">
              <v:shape style="position:absolute;left:3242;top:415;width:10;height:20" coordorigin="3242,415" coordsize="10,20" path="m3242,434l3252,434,3252,415,3242,415,3242,434xe" filled="true" fillcolor="#000000" stroked="false">
                <v:path arrowok="t"/>
                <v:fill type="solid"/>
              </v:shape>
            </v:group>
            <v:group style="position:absolute;left:3242;top:434;width:10;height:20" coordorigin="3242,434" coordsize="10,20">
              <v:shape style="position:absolute;left:3242;top:434;width:10;height:20" coordorigin="3242,434" coordsize="10,20" path="m3242,454l3252,454,3252,434,3242,434,3242,454xe" filled="true" fillcolor="#000000" stroked="false">
                <v:path arrowok="t"/>
                <v:fill type="solid"/>
              </v:shape>
            </v:group>
            <v:group style="position:absolute;left:3242;top:454;width:10;height:20" coordorigin="3242,454" coordsize="10,20">
              <v:shape style="position:absolute;left:3242;top:454;width:10;height:20" coordorigin="3242,454" coordsize="10,20" path="m3242,473l3252,473,3252,454,3242,454,3242,473xe" filled="true" fillcolor="#000000" stroked="false">
                <v:path arrowok="t"/>
                <v:fill type="solid"/>
              </v:shape>
            </v:group>
            <v:group style="position:absolute;left:3242;top:473;width:10;height:20" coordorigin="3242,473" coordsize="10,20">
              <v:shape style="position:absolute;left:3242;top:473;width:10;height:20" coordorigin="3242,473" coordsize="10,20" path="m3242,492l3252,492,3252,473,3242,473,3242,492xe" filled="true" fillcolor="#000000" stroked="false">
                <v:path arrowok="t"/>
                <v:fill type="solid"/>
              </v:shape>
            </v:group>
            <v:group style="position:absolute;left:3242;top:492;width:10;height:20" coordorigin="3242,492" coordsize="10,20">
              <v:shape style="position:absolute;left:3242;top:492;width:10;height:20" coordorigin="3242,492" coordsize="10,20" path="m3242,511l3252,511,3252,492,3242,492,3242,511xe" filled="true" fillcolor="#000000" stroked="false">
                <v:path arrowok="t"/>
                <v:fill type="solid"/>
              </v:shape>
            </v:group>
            <v:group style="position:absolute;left:3242;top:511;width:10;height:20" coordorigin="3242,511" coordsize="10,20">
              <v:shape style="position:absolute;left:3242;top:511;width:10;height:20" coordorigin="3242,511" coordsize="10,20" path="m3242,530l3252,530,3252,511,3242,511,3242,530xe" filled="true" fillcolor="#000000" stroked="false">
                <v:path arrowok="t"/>
                <v:fill type="solid"/>
              </v:shape>
            </v:group>
            <v:group style="position:absolute;left:3242;top:530;width:10;height:20" coordorigin="3242,530" coordsize="10,20">
              <v:shape style="position:absolute;left:3242;top:530;width:10;height:20" coordorigin="3242,530" coordsize="10,20" path="m3242,550l3252,550,3252,530,3242,530,3242,550xe" filled="true" fillcolor="#000000" stroked="false">
                <v:path arrowok="t"/>
                <v:fill type="solid"/>
              </v:shape>
            </v:group>
            <v:group style="position:absolute;left:3242;top:556;width:10;height:2" coordorigin="3242,556" coordsize="10,2">
              <v:shape style="position:absolute;left:3242;top:556;width:10;height:2" coordorigin="3242,556" coordsize="10,0" path="m3242,556l3252,556e" filled="false" stroked="true" strokeweight=".600010pt" strokecolor="#000000">
                <v:path arrowok="t"/>
              </v:shape>
            </v:group>
            <v:group style="position:absolute;left:4577;top:31;width:10;height:20" coordorigin="4577,31" coordsize="10,20">
              <v:shape style="position:absolute;left:4577;top:31;width:10;height:20" coordorigin="4577,31" coordsize="10,20" path="m4577,50l4587,50,4587,31,4577,31,4577,50xe" filled="true" fillcolor="#000000" stroked="false">
                <v:path arrowok="t"/>
                <v:fill type="solid"/>
              </v:shape>
            </v:group>
            <v:group style="position:absolute;left:4577;top:50;width:10;height:20" coordorigin="4577,50" coordsize="10,20">
              <v:shape style="position:absolute;left:4577;top:50;width:10;height:20" coordorigin="4577,50" coordsize="10,20" path="m4577,70l4587,70,4587,50,4577,50,4577,70xe" filled="true" fillcolor="#000000" stroked="false">
                <v:path arrowok="t"/>
                <v:fill type="solid"/>
              </v:shape>
            </v:group>
            <v:group style="position:absolute;left:4577;top:70;width:10;height:20" coordorigin="4577,70" coordsize="10,20">
              <v:shape style="position:absolute;left:4577;top:70;width:10;height:20" coordorigin="4577,70" coordsize="10,20" path="m4577,89l4587,89,4587,70,4577,70,4577,89xe" filled="true" fillcolor="#000000" stroked="false">
                <v:path arrowok="t"/>
                <v:fill type="solid"/>
              </v:shape>
            </v:group>
            <v:group style="position:absolute;left:4577;top:89;width:10;height:20" coordorigin="4577,89" coordsize="10,20">
              <v:shape style="position:absolute;left:4577;top:89;width:10;height:20" coordorigin="4577,89" coordsize="10,20" path="m4577,108l4587,108,4587,89,4577,89,4577,108xe" filled="true" fillcolor="#000000" stroked="false">
                <v:path arrowok="t"/>
                <v:fill type="solid"/>
              </v:shape>
            </v:group>
            <v:group style="position:absolute;left:4577;top:108;width:10;height:20" coordorigin="4577,108" coordsize="10,20">
              <v:shape style="position:absolute;left:4577;top:108;width:10;height:20" coordorigin="4577,108" coordsize="10,20" path="m4577,127l4587,127,4587,108,4577,108,4577,127xe" filled="true" fillcolor="#000000" stroked="false">
                <v:path arrowok="t"/>
                <v:fill type="solid"/>
              </v:shape>
            </v:group>
            <v:group style="position:absolute;left:4577;top:127;width:10;height:20" coordorigin="4577,127" coordsize="10,20">
              <v:shape style="position:absolute;left:4577;top:127;width:10;height:20" coordorigin="4577,127" coordsize="10,20" path="m4577,146l4587,146,4587,127,4577,127,4577,146xe" filled="true" fillcolor="#000000" stroked="false">
                <v:path arrowok="t"/>
                <v:fill type="solid"/>
              </v:shape>
            </v:group>
            <v:group style="position:absolute;left:4577;top:146;width:10;height:20" coordorigin="4577,146" coordsize="10,20">
              <v:shape style="position:absolute;left:4577;top:146;width:10;height:20" coordorigin="4577,146" coordsize="10,20" path="m4577,166l4587,166,4587,146,4577,146,4577,166xe" filled="true" fillcolor="#000000" stroked="false">
                <v:path arrowok="t"/>
                <v:fill type="solid"/>
              </v:shape>
            </v:group>
            <v:group style="position:absolute;left:4577;top:166;width:10;height:20" coordorigin="4577,166" coordsize="10,20">
              <v:shape style="position:absolute;left:4577;top:166;width:10;height:20" coordorigin="4577,166" coordsize="10,20" path="m4577,185l4587,185,4587,166,4577,166,4577,185xe" filled="true" fillcolor="#000000" stroked="false">
                <v:path arrowok="t"/>
                <v:fill type="solid"/>
              </v:shape>
            </v:group>
            <v:group style="position:absolute;left:4577;top:185;width:10;height:20" coordorigin="4577,185" coordsize="10,20">
              <v:shape style="position:absolute;left:4577;top:185;width:10;height:20" coordorigin="4577,185" coordsize="10,20" path="m4577,204l4587,204,4587,185,4577,185,4577,204xe" filled="true" fillcolor="#000000" stroked="false">
                <v:path arrowok="t"/>
                <v:fill type="solid"/>
              </v:shape>
            </v:group>
            <v:group style="position:absolute;left:4577;top:204;width:10;height:20" coordorigin="4577,204" coordsize="10,20">
              <v:shape style="position:absolute;left:4577;top:204;width:10;height:20" coordorigin="4577,204" coordsize="10,20" path="m4577,223l4587,223,4587,204,4577,204,4577,223xe" filled="true" fillcolor="#000000" stroked="false">
                <v:path arrowok="t"/>
                <v:fill type="solid"/>
              </v:shape>
            </v:group>
            <v:group style="position:absolute;left:4577;top:223;width:10;height:20" coordorigin="4577,223" coordsize="10,20">
              <v:shape style="position:absolute;left:4577;top:223;width:10;height:20" coordorigin="4577,223" coordsize="10,20" path="m4577,242l4587,242,4587,223,4577,223,4577,242xe" filled="true" fillcolor="#000000" stroked="false">
                <v:path arrowok="t"/>
                <v:fill type="solid"/>
              </v:shape>
            </v:group>
            <v:group style="position:absolute;left:4577;top:242;width:10;height:20" coordorigin="4577,242" coordsize="10,20">
              <v:shape style="position:absolute;left:4577;top:242;width:10;height:20" coordorigin="4577,242" coordsize="10,20" path="m4577,262l4587,262,4587,242,4577,242,4577,262xe" filled="true" fillcolor="#000000" stroked="false">
                <v:path arrowok="t"/>
                <v:fill type="solid"/>
              </v:shape>
            </v:group>
            <v:group style="position:absolute;left:4577;top:262;width:10;height:20" coordorigin="4577,262" coordsize="10,20">
              <v:shape style="position:absolute;left:4577;top:262;width:10;height:20" coordorigin="4577,262" coordsize="10,20" path="m4577,281l4587,281,4587,262,4577,262,4577,281xe" filled="true" fillcolor="#000000" stroked="false">
                <v:path arrowok="t"/>
                <v:fill type="solid"/>
              </v:shape>
            </v:group>
            <v:group style="position:absolute;left:4577;top:281;width:10;height:20" coordorigin="4577,281" coordsize="10,20">
              <v:shape style="position:absolute;left:4577;top:281;width:10;height:20" coordorigin="4577,281" coordsize="10,20" path="m4577,300l4587,300,4587,281,4577,281,4577,300xe" filled="true" fillcolor="#000000" stroked="false">
                <v:path arrowok="t"/>
                <v:fill type="solid"/>
              </v:shape>
            </v:group>
            <v:group style="position:absolute;left:4577;top:300;width:10;height:20" coordorigin="4577,300" coordsize="10,20">
              <v:shape style="position:absolute;left:4577;top:300;width:10;height:20" coordorigin="4577,300" coordsize="10,20" path="m4577,319l4587,319,4587,300,4577,300,4577,319xe" filled="true" fillcolor="#000000" stroked="false">
                <v:path arrowok="t"/>
                <v:fill type="solid"/>
              </v:shape>
            </v:group>
            <v:group style="position:absolute;left:4577;top:319;width:10;height:20" coordorigin="4577,319" coordsize="10,20">
              <v:shape style="position:absolute;left:4577;top:319;width:10;height:20" coordorigin="4577,319" coordsize="10,20" path="m4577,338l4587,338,4587,319,4577,319,4577,338xe" filled="true" fillcolor="#000000" stroked="false">
                <v:path arrowok="t"/>
                <v:fill type="solid"/>
              </v:shape>
            </v:group>
            <v:group style="position:absolute;left:4577;top:338;width:10;height:20" coordorigin="4577,338" coordsize="10,20">
              <v:shape style="position:absolute;left:4577;top:338;width:10;height:20" coordorigin="4577,338" coordsize="10,20" path="m4577,358l4587,358,4587,338,4577,338,4577,358xe" filled="true" fillcolor="#000000" stroked="false">
                <v:path arrowok="t"/>
                <v:fill type="solid"/>
              </v:shape>
            </v:group>
            <v:group style="position:absolute;left:4577;top:358;width:10;height:20" coordorigin="4577,358" coordsize="10,20">
              <v:shape style="position:absolute;left:4577;top:358;width:10;height:20" coordorigin="4577,358" coordsize="10,20" path="m4577,377l4587,377,4587,358,4577,358,4577,377xe" filled="true" fillcolor="#000000" stroked="false">
                <v:path arrowok="t"/>
                <v:fill type="solid"/>
              </v:shape>
            </v:group>
            <v:group style="position:absolute;left:4577;top:377;width:10;height:20" coordorigin="4577,377" coordsize="10,20">
              <v:shape style="position:absolute;left:4577;top:377;width:10;height:20" coordorigin="4577,377" coordsize="10,20" path="m4577,396l4587,396,4587,377,4577,377,4577,396xe" filled="true" fillcolor="#000000" stroked="false">
                <v:path arrowok="t"/>
                <v:fill type="solid"/>
              </v:shape>
            </v:group>
            <v:group style="position:absolute;left:4577;top:396;width:10;height:20" coordorigin="4577,396" coordsize="10,20">
              <v:shape style="position:absolute;left:4577;top:396;width:10;height:20" coordorigin="4577,396" coordsize="10,20" path="m4577,415l4587,415,4587,396,4577,396,4577,415xe" filled="true" fillcolor="#000000" stroked="false">
                <v:path arrowok="t"/>
                <v:fill type="solid"/>
              </v:shape>
            </v:group>
            <v:group style="position:absolute;left:4577;top:415;width:10;height:20" coordorigin="4577,415" coordsize="10,20">
              <v:shape style="position:absolute;left:4577;top:415;width:10;height:20" coordorigin="4577,415" coordsize="10,20" path="m4577,434l4587,434,4587,415,4577,415,4577,434xe" filled="true" fillcolor="#000000" stroked="false">
                <v:path arrowok="t"/>
                <v:fill type="solid"/>
              </v:shape>
            </v:group>
            <v:group style="position:absolute;left:4577;top:434;width:10;height:20" coordorigin="4577,434" coordsize="10,20">
              <v:shape style="position:absolute;left:4577;top:434;width:10;height:20" coordorigin="4577,434" coordsize="10,20" path="m4577,454l4587,454,4587,434,4577,434,4577,454xe" filled="true" fillcolor="#000000" stroked="false">
                <v:path arrowok="t"/>
                <v:fill type="solid"/>
              </v:shape>
            </v:group>
            <v:group style="position:absolute;left:4577;top:454;width:10;height:20" coordorigin="4577,454" coordsize="10,20">
              <v:shape style="position:absolute;left:4577;top:454;width:10;height:20" coordorigin="4577,454" coordsize="10,20" path="m4577,473l4587,473,4587,454,4577,454,4577,473xe" filled="true" fillcolor="#000000" stroked="false">
                <v:path arrowok="t"/>
                <v:fill type="solid"/>
              </v:shape>
            </v:group>
            <v:group style="position:absolute;left:4577;top:473;width:10;height:20" coordorigin="4577,473" coordsize="10,20">
              <v:shape style="position:absolute;left:4577;top:473;width:10;height:20" coordorigin="4577,473" coordsize="10,20" path="m4577,492l4587,492,4587,473,4577,473,4577,492xe" filled="true" fillcolor="#000000" stroked="false">
                <v:path arrowok="t"/>
                <v:fill type="solid"/>
              </v:shape>
            </v:group>
            <v:group style="position:absolute;left:4577;top:492;width:10;height:20" coordorigin="4577,492" coordsize="10,20">
              <v:shape style="position:absolute;left:4577;top:492;width:10;height:20" coordorigin="4577,492" coordsize="10,20" path="m4577,511l4587,511,4587,492,4577,492,4577,511xe" filled="true" fillcolor="#000000" stroked="false">
                <v:path arrowok="t"/>
                <v:fill type="solid"/>
              </v:shape>
            </v:group>
            <v:group style="position:absolute;left:4577;top:511;width:10;height:20" coordorigin="4577,511" coordsize="10,20">
              <v:shape style="position:absolute;left:4577;top:511;width:10;height:20" coordorigin="4577,511" coordsize="10,20" path="m4577,530l4587,530,4587,511,4577,511,4577,530xe" filled="true" fillcolor="#000000" stroked="false">
                <v:path arrowok="t"/>
                <v:fill type="solid"/>
              </v:shape>
            </v:group>
            <v:group style="position:absolute;left:4577;top:530;width:10;height:20" coordorigin="4577,530" coordsize="10,20">
              <v:shape style="position:absolute;left:4577;top:530;width:10;height:20" coordorigin="4577,530" coordsize="10,20" path="m4577,550l4587,550,4587,530,4577,530,4577,550xe" filled="true" fillcolor="#000000" stroked="false">
                <v:path arrowok="t"/>
                <v:fill type="solid"/>
              </v:shape>
            </v:group>
            <v:group style="position:absolute;left:4577;top:556;width:10;height:2" coordorigin="4577,556" coordsize="10,2">
              <v:shape style="position:absolute;left:4577;top:556;width:10;height:2" coordorigin="4577,556" coordsize="10,0" path="m4577,556l4587,556e" filled="false" stroked="true" strokeweight=".600010pt" strokecolor="#000000">
                <v:path arrowok="t"/>
              </v:shape>
            </v:group>
            <v:group style="position:absolute;left:11810;top:31;width:10;height:20" coordorigin="11810,31" coordsize="10,20">
              <v:shape style="position:absolute;left:11810;top:31;width:10;height:20" coordorigin="11810,31" coordsize="10,20" path="m11810,50l11819,50,11819,31,11810,31,11810,50xe" filled="true" fillcolor="#000000" stroked="false">
                <v:path arrowok="t"/>
                <v:fill type="solid"/>
              </v:shape>
            </v:group>
            <v:group style="position:absolute;left:11810;top:50;width:10;height:20" coordorigin="11810,50" coordsize="10,20">
              <v:shape style="position:absolute;left:11810;top:50;width:10;height:20" coordorigin="11810,50" coordsize="10,20" path="m11810,70l11819,70,11819,50,11810,50,11810,70xe" filled="true" fillcolor="#000000" stroked="false">
                <v:path arrowok="t"/>
                <v:fill type="solid"/>
              </v:shape>
            </v:group>
            <v:group style="position:absolute;left:11810;top:70;width:10;height:20" coordorigin="11810,70" coordsize="10,20">
              <v:shape style="position:absolute;left:11810;top:70;width:10;height:20" coordorigin="11810,70" coordsize="10,20" path="m11810,89l11819,89,11819,70,11810,70,11810,89xe" filled="true" fillcolor="#000000" stroked="false">
                <v:path arrowok="t"/>
                <v:fill type="solid"/>
              </v:shape>
            </v:group>
            <v:group style="position:absolute;left:11810;top:89;width:10;height:20" coordorigin="11810,89" coordsize="10,20">
              <v:shape style="position:absolute;left:11810;top:89;width:10;height:20" coordorigin="11810,89" coordsize="10,20" path="m11810,108l11819,108,11819,89,11810,89,11810,108xe" filled="true" fillcolor="#000000" stroked="false">
                <v:path arrowok="t"/>
                <v:fill type="solid"/>
              </v:shape>
            </v:group>
            <v:group style="position:absolute;left:11810;top:108;width:10;height:20" coordorigin="11810,108" coordsize="10,20">
              <v:shape style="position:absolute;left:11810;top:108;width:10;height:20" coordorigin="11810,108" coordsize="10,20" path="m11810,127l11819,127,11819,108,11810,108,11810,127xe" filled="true" fillcolor="#000000" stroked="false">
                <v:path arrowok="t"/>
                <v:fill type="solid"/>
              </v:shape>
            </v:group>
            <v:group style="position:absolute;left:11810;top:127;width:10;height:20" coordorigin="11810,127" coordsize="10,20">
              <v:shape style="position:absolute;left:11810;top:127;width:10;height:20" coordorigin="11810,127" coordsize="10,20" path="m11810,146l11819,146,11819,127,11810,127,11810,146xe" filled="true" fillcolor="#000000" stroked="false">
                <v:path arrowok="t"/>
                <v:fill type="solid"/>
              </v:shape>
            </v:group>
            <v:group style="position:absolute;left:11810;top:146;width:10;height:20" coordorigin="11810,146" coordsize="10,20">
              <v:shape style="position:absolute;left:11810;top:146;width:10;height:20" coordorigin="11810,146" coordsize="10,20" path="m11810,166l11819,166,11819,146,11810,146,11810,166xe" filled="true" fillcolor="#000000" stroked="false">
                <v:path arrowok="t"/>
                <v:fill type="solid"/>
              </v:shape>
            </v:group>
            <v:group style="position:absolute;left:11810;top:166;width:10;height:20" coordorigin="11810,166" coordsize="10,20">
              <v:shape style="position:absolute;left:11810;top:166;width:10;height:20" coordorigin="11810,166" coordsize="10,20" path="m11810,185l11819,185,11819,166,11810,166,11810,185xe" filled="true" fillcolor="#000000" stroked="false">
                <v:path arrowok="t"/>
                <v:fill type="solid"/>
              </v:shape>
            </v:group>
            <v:group style="position:absolute;left:11810;top:185;width:10;height:20" coordorigin="11810,185" coordsize="10,20">
              <v:shape style="position:absolute;left:11810;top:185;width:10;height:20" coordorigin="11810,185" coordsize="10,20" path="m11810,204l11819,204,11819,185,11810,185,11810,204xe" filled="true" fillcolor="#000000" stroked="false">
                <v:path arrowok="t"/>
                <v:fill type="solid"/>
              </v:shape>
            </v:group>
            <v:group style="position:absolute;left:11810;top:204;width:10;height:20" coordorigin="11810,204" coordsize="10,20">
              <v:shape style="position:absolute;left:11810;top:204;width:10;height:20" coordorigin="11810,204" coordsize="10,20" path="m11810,223l11819,223,11819,204,11810,204,11810,223xe" filled="true" fillcolor="#000000" stroked="false">
                <v:path arrowok="t"/>
                <v:fill type="solid"/>
              </v:shape>
            </v:group>
            <v:group style="position:absolute;left:11810;top:223;width:10;height:20" coordorigin="11810,223" coordsize="10,20">
              <v:shape style="position:absolute;left:11810;top:223;width:10;height:20" coordorigin="11810,223" coordsize="10,20" path="m11810,242l11819,242,11819,223,11810,223,11810,242xe" filled="true" fillcolor="#000000" stroked="false">
                <v:path arrowok="t"/>
                <v:fill type="solid"/>
              </v:shape>
            </v:group>
            <v:group style="position:absolute;left:11810;top:242;width:10;height:20" coordorigin="11810,242" coordsize="10,20">
              <v:shape style="position:absolute;left:11810;top:242;width:10;height:20" coordorigin="11810,242" coordsize="10,20" path="m11810,262l11819,262,11819,242,11810,242,11810,262xe" filled="true" fillcolor="#000000" stroked="false">
                <v:path arrowok="t"/>
                <v:fill type="solid"/>
              </v:shape>
            </v:group>
            <v:group style="position:absolute;left:11810;top:262;width:10;height:20" coordorigin="11810,262" coordsize="10,20">
              <v:shape style="position:absolute;left:11810;top:262;width:10;height:20" coordorigin="11810,262" coordsize="10,20" path="m11810,281l11819,281,11819,262,11810,262,11810,281xe" filled="true" fillcolor="#000000" stroked="false">
                <v:path arrowok="t"/>
                <v:fill type="solid"/>
              </v:shape>
            </v:group>
            <v:group style="position:absolute;left:11810;top:281;width:10;height:20" coordorigin="11810,281" coordsize="10,20">
              <v:shape style="position:absolute;left:11810;top:281;width:10;height:20" coordorigin="11810,281" coordsize="10,20" path="m11810,300l11819,300,11819,281,11810,281,11810,300xe" filled="true" fillcolor="#000000" stroked="false">
                <v:path arrowok="t"/>
                <v:fill type="solid"/>
              </v:shape>
            </v:group>
            <v:group style="position:absolute;left:11810;top:300;width:10;height:20" coordorigin="11810,300" coordsize="10,20">
              <v:shape style="position:absolute;left:11810;top:300;width:10;height:20" coordorigin="11810,300" coordsize="10,20" path="m11810,319l11819,319,11819,300,11810,300,11810,319xe" filled="true" fillcolor="#000000" stroked="false">
                <v:path arrowok="t"/>
                <v:fill type="solid"/>
              </v:shape>
            </v:group>
            <v:group style="position:absolute;left:11810;top:319;width:10;height:20" coordorigin="11810,319" coordsize="10,20">
              <v:shape style="position:absolute;left:11810;top:319;width:10;height:20" coordorigin="11810,319" coordsize="10,20" path="m11810,338l11819,338,11819,319,11810,319,11810,338xe" filled="true" fillcolor="#000000" stroked="false">
                <v:path arrowok="t"/>
                <v:fill type="solid"/>
              </v:shape>
            </v:group>
            <v:group style="position:absolute;left:11810;top:338;width:10;height:20" coordorigin="11810,338" coordsize="10,20">
              <v:shape style="position:absolute;left:11810;top:338;width:10;height:20" coordorigin="11810,338" coordsize="10,20" path="m11810,358l11819,358,11819,338,11810,338,11810,358xe" filled="true" fillcolor="#000000" stroked="false">
                <v:path arrowok="t"/>
                <v:fill type="solid"/>
              </v:shape>
            </v:group>
            <v:group style="position:absolute;left:11810;top:358;width:10;height:20" coordorigin="11810,358" coordsize="10,20">
              <v:shape style="position:absolute;left:11810;top:358;width:10;height:20" coordorigin="11810,358" coordsize="10,20" path="m11810,377l11819,377,11819,358,11810,358,11810,377xe" filled="true" fillcolor="#000000" stroked="false">
                <v:path arrowok="t"/>
                <v:fill type="solid"/>
              </v:shape>
            </v:group>
            <v:group style="position:absolute;left:11810;top:377;width:10;height:20" coordorigin="11810,377" coordsize="10,20">
              <v:shape style="position:absolute;left:11810;top:377;width:10;height:20" coordorigin="11810,377" coordsize="10,20" path="m11810,396l11819,396,11819,377,11810,377,11810,396xe" filled="true" fillcolor="#000000" stroked="false">
                <v:path arrowok="t"/>
                <v:fill type="solid"/>
              </v:shape>
            </v:group>
            <v:group style="position:absolute;left:11810;top:396;width:10;height:20" coordorigin="11810,396" coordsize="10,20">
              <v:shape style="position:absolute;left:11810;top:396;width:10;height:20" coordorigin="11810,396" coordsize="10,20" path="m11810,415l11819,415,11819,396,11810,396,11810,415xe" filled="true" fillcolor="#000000" stroked="false">
                <v:path arrowok="t"/>
                <v:fill type="solid"/>
              </v:shape>
            </v:group>
            <v:group style="position:absolute;left:11810;top:415;width:10;height:20" coordorigin="11810,415" coordsize="10,20">
              <v:shape style="position:absolute;left:11810;top:415;width:10;height:20" coordorigin="11810,415" coordsize="10,20" path="m11810,434l11819,434,11819,415,11810,415,11810,434xe" filled="true" fillcolor="#000000" stroked="false">
                <v:path arrowok="t"/>
                <v:fill type="solid"/>
              </v:shape>
            </v:group>
            <v:group style="position:absolute;left:11810;top:434;width:10;height:20" coordorigin="11810,434" coordsize="10,20">
              <v:shape style="position:absolute;left:11810;top:434;width:10;height:20" coordorigin="11810,434" coordsize="10,20" path="m11810,454l11819,454,11819,434,11810,434,11810,454xe" filled="true" fillcolor="#000000" stroked="false">
                <v:path arrowok="t"/>
                <v:fill type="solid"/>
              </v:shape>
            </v:group>
            <v:group style="position:absolute;left:11810;top:454;width:10;height:20" coordorigin="11810,454" coordsize="10,20">
              <v:shape style="position:absolute;left:11810;top:454;width:10;height:20" coordorigin="11810,454" coordsize="10,20" path="m11810,473l11819,473,11819,454,11810,454,11810,473xe" filled="true" fillcolor="#000000" stroked="false">
                <v:path arrowok="t"/>
                <v:fill type="solid"/>
              </v:shape>
            </v:group>
            <v:group style="position:absolute;left:11810;top:473;width:10;height:20" coordorigin="11810,473" coordsize="10,20">
              <v:shape style="position:absolute;left:11810;top:473;width:10;height:20" coordorigin="11810,473" coordsize="10,20" path="m11810,492l11819,492,11819,473,11810,473,11810,492xe" filled="true" fillcolor="#000000" stroked="false">
                <v:path arrowok="t"/>
                <v:fill type="solid"/>
              </v:shape>
            </v:group>
            <v:group style="position:absolute;left:11810;top:492;width:10;height:20" coordorigin="11810,492" coordsize="10,20">
              <v:shape style="position:absolute;left:11810;top:492;width:10;height:20" coordorigin="11810,492" coordsize="10,20" path="m11810,511l11819,511,11819,492,11810,492,11810,511xe" filled="true" fillcolor="#000000" stroked="false">
                <v:path arrowok="t"/>
                <v:fill type="solid"/>
              </v:shape>
            </v:group>
            <v:group style="position:absolute;left:11810;top:511;width:10;height:20" coordorigin="11810,511" coordsize="10,20">
              <v:shape style="position:absolute;left:11810;top:511;width:10;height:20" coordorigin="11810,511" coordsize="10,20" path="m11810,530l11819,530,11819,511,11810,511,11810,530xe" filled="true" fillcolor="#000000" stroked="false">
                <v:path arrowok="t"/>
                <v:fill type="solid"/>
              </v:shape>
            </v:group>
            <v:group style="position:absolute;left:11810;top:530;width:10;height:20" coordorigin="11810,530" coordsize="10,20">
              <v:shape style="position:absolute;left:11810;top:530;width:10;height:20" coordorigin="11810,530" coordsize="10,20" path="m11810,550l11819,550,11819,530,11810,530,11810,550xe" filled="true" fillcolor="#000000" stroked="false">
                <v:path arrowok="t"/>
                <v:fill type="solid"/>
              </v:shape>
            </v:group>
            <v:group style="position:absolute;left:11810;top:556;width:10;height:2" coordorigin="11810,556" coordsize="10,2">
              <v:shape style="position:absolute;left:11810;top:556;width:10;height:2" coordorigin="11810,556" coordsize="10,0" path="m11810,556l11819,556e" filled="false" stroked="true" strokeweight=".600010pt" strokecolor="#000000">
                <v:path arrowok="t"/>
              </v:shape>
            </v:group>
            <v:group style="position:absolute;left:3242;top:566;width:10;height:2" coordorigin="3242,566" coordsize="10,2">
              <v:shape style="position:absolute;left:3242;top:566;width:10;height:2" coordorigin="3242,566" coordsize="10,0" path="m3242,566l3252,566e" filled="false" stroked="true" strokeweight=".48001pt" strokecolor="#000000">
                <v:path arrowok="t"/>
              </v:shape>
            </v:group>
            <v:group style="position:absolute;left:4577;top:566;width:10;height:2" coordorigin="4577,566" coordsize="10,2">
              <v:shape style="position:absolute;left:4577;top:566;width:10;height:2" coordorigin="4577,566" coordsize="10,0" path="m4577,566l4587,566e" filled="false" stroked="true" strokeweight=".48001pt" strokecolor="#000000">
                <v:path arrowok="t"/>
              </v:shape>
            </v:group>
            <v:group style="position:absolute;left:5996;top:566;width:10;height:2" coordorigin="5996,566" coordsize="10,2">
              <v:shape style="position:absolute;left:5996;top:566;width:10;height:2" coordorigin="5996,566" coordsize="10,0" path="m5996,566l6005,566e" filled="false" stroked="true" strokeweight=".48001pt" strokecolor="#000000">
                <v:path arrowok="t"/>
              </v:shape>
              <v:shape style="position:absolute;left:4587;top:562;width:2662;height:10" type="#_x0000_t75" stroked="false">
                <v:imagedata r:id="rId629" o:title=""/>
              </v:shape>
              <v:shape style="position:absolute;left:7244;top:562;width:1591;height:10" type="#_x0000_t75" stroked="false">
                <v:imagedata r:id="rId630" o:title=""/>
              </v:shape>
              <v:shape style="position:absolute;left:8831;top:562;width:2979;height:10" type="#_x0000_t75" stroked="false">
                <v:imagedata r:id="rId631" o:title=""/>
              </v:shape>
            </v:group>
            <v:group style="position:absolute;left:11810;top:566;width:10;height:2" coordorigin="11810,566" coordsize="10,2">
              <v:shape style="position:absolute;left:11810;top:566;width:10;height:2" coordorigin="11810,566" coordsize="10,0" path="m11810,566l11819,566e" filled="false" stroked="true" strokeweight=".48001pt" strokecolor="#000000">
                <v:path arrowok="t"/>
              </v:shape>
            </v:group>
            <v:group style="position:absolute;left:3242;top:571;width:10;height:20" coordorigin="3242,571" coordsize="10,20">
              <v:shape style="position:absolute;left:3242;top:571;width:10;height:20" coordorigin="3242,571" coordsize="10,20" path="m3242,590l3252,590,3252,571,3242,571,3242,590xe" filled="true" fillcolor="#000000" stroked="false">
                <v:path arrowok="t"/>
                <v:fill type="solid"/>
              </v:shape>
            </v:group>
            <v:group style="position:absolute;left:3242;top:590;width:10;height:20" coordorigin="3242,590" coordsize="10,20">
              <v:shape style="position:absolute;left:3242;top:590;width:10;height:20" coordorigin="3242,590" coordsize="10,20" path="m3242,610l3252,610,3252,590,3242,590,3242,610xe" filled="true" fillcolor="#000000" stroked="false">
                <v:path arrowok="t"/>
                <v:fill type="solid"/>
              </v:shape>
            </v:group>
            <v:group style="position:absolute;left:3242;top:610;width:10;height:20" coordorigin="3242,610" coordsize="10,20">
              <v:shape style="position:absolute;left:3242;top:610;width:10;height:20" coordorigin="3242,610" coordsize="10,20" path="m3242,629l3252,629,3252,610,3242,610,3242,629xe" filled="true" fillcolor="#000000" stroked="false">
                <v:path arrowok="t"/>
                <v:fill type="solid"/>
              </v:shape>
            </v:group>
            <v:group style="position:absolute;left:3242;top:629;width:10;height:20" coordorigin="3242,629" coordsize="10,20">
              <v:shape style="position:absolute;left:3242;top:629;width:10;height:20" coordorigin="3242,629" coordsize="10,20" path="m3242,648l3252,648,3252,629,3242,629,3242,648xe" filled="true" fillcolor="#000000" stroked="false">
                <v:path arrowok="t"/>
                <v:fill type="solid"/>
              </v:shape>
            </v:group>
            <v:group style="position:absolute;left:3242;top:648;width:10;height:20" coordorigin="3242,648" coordsize="10,20">
              <v:shape style="position:absolute;left:3242;top:648;width:10;height:20" coordorigin="3242,648" coordsize="10,20" path="m3242,667l3252,667,3252,648,3242,648,3242,667xe" filled="true" fillcolor="#000000" stroked="false">
                <v:path arrowok="t"/>
                <v:fill type="solid"/>
              </v:shape>
            </v:group>
            <v:group style="position:absolute;left:3242;top:667;width:10;height:20" coordorigin="3242,667" coordsize="10,20">
              <v:shape style="position:absolute;left:3242;top:667;width:10;height:20" coordorigin="3242,667" coordsize="10,20" path="m3242,686l3252,686,3252,667,3242,667,3242,686xe" filled="true" fillcolor="#000000" stroked="false">
                <v:path arrowok="t"/>
                <v:fill type="solid"/>
              </v:shape>
            </v:group>
            <v:group style="position:absolute;left:3242;top:686;width:10;height:20" coordorigin="3242,686" coordsize="10,20">
              <v:shape style="position:absolute;left:3242;top:686;width:10;height:20" coordorigin="3242,686" coordsize="10,20" path="m3242,706l3252,706,3252,686,3242,686,3242,706xe" filled="true" fillcolor="#000000" stroked="false">
                <v:path arrowok="t"/>
                <v:fill type="solid"/>
              </v:shape>
            </v:group>
            <v:group style="position:absolute;left:3242;top:706;width:10;height:20" coordorigin="3242,706" coordsize="10,20">
              <v:shape style="position:absolute;left:3242;top:706;width:10;height:20" coordorigin="3242,706" coordsize="10,20" path="m3242,725l3252,725,3252,706,3242,706,3242,725xe" filled="true" fillcolor="#000000" stroked="false">
                <v:path arrowok="t"/>
                <v:fill type="solid"/>
              </v:shape>
            </v:group>
            <v:group style="position:absolute;left:3242;top:725;width:10;height:20" coordorigin="3242,725" coordsize="10,20">
              <v:shape style="position:absolute;left:3242;top:725;width:10;height:20" coordorigin="3242,725" coordsize="10,20" path="m3242,744l3252,744,3252,725,3242,725,3242,744xe" filled="true" fillcolor="#000000" stroked="false">
                <v:path arrowok="t"/>
                <v:fill type="solid"/>
              </v:shape>
            </v:group>
            <v:group style="position:absolute;left:3242;top:744;width:10;height:20" coordorigin="3242,744" coordsize="10,20">
              <v:shape style="position:absolute;left:3242;top:744;width:10;height:20" coordorigin="3242,744" coordsize="10,20" path="m3242,763l3252,763,3252,744,3242,744,3242,763xe" filled="true" fillcolor="#000000" stroked="false">
                <v:path arrowok="t"/>
                <v:fill type="solid"/>
              </v:shape>
            </v:group>
            <v:group style="position:absolute;left:3242;top:763;width:10;height:20" coordorigin="3242,763" coordsize="10,20">
              <v:shape style="position:absolute;left:3242;top:763;width:10;height:20" coordorigin="3242,763" coordsize="10,20" path="m3242,782l3252,782,3252,763,3242,763,3242,782xe" filled="true" fillcolor="#000000" stroked="false">
                <v:path arrowok="t"/>
                <v:fill type="solid"/>
              </v:shape>
            </v:group>
            <v:group style="position:absolute;left:3242;top:782;width:10;height:20" coordorigin="3242,782" coordsize="10,20">
              <v:shape style="position:absolute;left:3242;top:782;width:10;height:20" coordorigin="3242,782" coordsize="10,20" path="m3242,802l3252,802,3252,782,3242,782,3242,802xe" filled="true" fillcolor="#000000" stroked="false">
                <v:path arrowok="t"/>
                <v:fill type="solid"/>
              </v:shape>
            </v:group>
            <v:group style="position:absolute;left:3242;top:802;width:10;height:20" coordorigin="3242,802" coordsize="10,20">
              <v:shape style="position:absolute;left:3242;top:802;width:10;height:20" coordorigin="3242,802" coordsize="10,20" path="m3242,821l3252,821,3252,802,3242,802,3242,821xe" filled="true" fillcolor="#000000" stroked="false">
                <v:path arrowok="t"/>
                <v:fill type="solid"/>
              </v:shape>
            </v:group>
            <v:group style="position:absolute;left:3242;top:821;width:10;height:20" coordorigin="3242,821" coordsize="10,20">
              <v:shape style="position:absolute;left:3242;top:821;width:10;height:20" coordorigin="3242,821" coordsize="10,20" path="m3242,840l3252,840,3252,821,3242,821,3242,840xe" filled="true" fillcolor="#000000" stroked="false">
                <v:path arrowok="t"/>
                <v:fill type="solid"/>
              </v:shape>
            </v:group>
            <v:group style="position:absolute;left:3242;top:840;width:10;height:20" coordorigin="3242,840" coordsize="10,20">
              <v:shape style="position:absolute;left:3242;top:840;width:10;height:20" coordorigin="3242,840" coordsize="10,20" path="m3242,859l3252,859,3252,840,3242,840,3242,859xe" filled="true" fillcolor="#000000" stroked="false">
                <v:path arrowok="t"/>
                <v:fill type="solid"/>
              </v:shape>
            </v:group>
            <v:group style="position:absolute;left:3242;top:859;width:10;height:20" coordorigin="3242,859" coordsize="10,20">
              <v:shape style="position:absolute;left:3242;top:859;width:10;height:20" coordorigin="3242,859" coordsize="10,20" path="m3242,878l3252,878,3252,859,3242,859,3242,878xe" filled="true" fillcolor="#000000" stroked="false">
                <v:path arrowok="t"/>
                <v:fill type="solid"/>
              </v:shape>
            </v:group>
            <v:group style="position:absolute;left:3242;top:878;width:10;height:20" coordorigin="3242,878" coordsize="10,20">
              <v:shape style="position:absolute;left:3242;top:878;width:10;height:20" coordorigin="3242,878" coordsize="10,20" path="m3242,898l3252,898,3252,878,3242,878,3242,898xe" filled="true" fillcolor="#000000" stroked="false">
                <v:path arrowok="t"/>
                <v:fill type="solid"/>
              </v:shape>
            </v:group>
            <v:group style="position:absolute;left:3242;top:898;width:10;height:20" coordorigin="3242,898" coordsize="10,20">
              <v:shape style="position:absolute;left:3242;top:898;width:10;height:20" coordorigin="3242,898" coordsize="10,20" path="m3242,917l3252,917,3252,898,3242,898,3242,917xe" filled="true" fillcolor="#000000" stroked="false">
                <v:path arrowok="t"/>
                <v:fill type="solid"/>
              </v:shape>
            </v:group>
            <v:group style="position:absolute;left:3242;top:917;width:10;height:20" coordorigin="3242,917" coordsize="10,20">
              <v:shape style="position:absolute;left:3242;top:917;width:10;height:20" coordorigin="3242,917" coordsize="10,20" path="m3242,936l3252,936,3252,917,3242,917,3242,936xe" filled="true" fillcolor="#000000" stroked="false">
                <v:path arrowok="t"/>
                <v:fill type="solid"/>
              </v:shape>
            </v:group>
            <v:group style="position:absolute;left:3242;top:936;width:10;height:20" coordorigin="3242,936" coordsize="10,20">
              <v:shape style="position:absolute;left:3242;top:936;width:10;height:20" coordorigin="3242,936" coordsize="10,20" path="m3242,955l3252,955,3252,936,3242,936,3242,955xe" filled="true" fillcolor="#000000" stroked="false">
                <v:path arrowok="t"/>
                <v:fill type="solid"/>
              </v:shape>
            </v:group>
            <v:group style="position:absolute;left:3242;top:955;width:10;height:20" coordorigin="3242,955" coordsize="10,20">
              <v:shape style="position:absolute;left:3242;top:955;width:10;height:20" coordorigin="3242,955" coordsize="10,20" path="m3242,974l3252,974,3252,955,3242,955,3242,974xe" filled="true" fillcolor="#000000" stroked="false">
                <v:path arrowok="t"/>
                <v:fill type="solid"/>
              </v:shape>
            </v:group>
            <v:group style="position:absolute;left:3242;top:974;width:10;height:20" coordorigin="3242,974" coordsize="10,20">
              <v:shape style="position:absolute;left:3242;top:974;width:10;height:20" coordorigin="3242,974" coordsize="10,20" path="m3242,994l3252,994,3252,974,3242,974,3242,994xe" filled="true" fillcolor="#000000" stroked="false">
                <v:path arrowok="t"/>
                <v:fill type="solid"/>
              </v:shape>
            </v:group>
            <v:group style="position:absolute;left:3242;top:994;width:10;height:20" coordorigin="3242,994" coordsize="10,20">
              <v:shape style="position:absolute;left:3242;top:994;width:10;height:20" coordorigin="3242,994" coordsize="10,20" path="m3242,1013l3252,1013,3252,994,3242,994,3242,1013xe" filled="true" fillcolor="#000000" stroked="false">
                <v:path arrowok="t"/>
                <v:fill type="solid"/>
              </v:shape>
            </v:group>
            <v:group style="position:absolute;left:3242;top:1013;width:10;height:20" coordorigin="3242,1013" coordsize="10,20">
              <v:shape style="position:absolute;left:3242;top:1013;width:10;height:20" coordorigin="3242,1013" coordsize="10,20" path="m3242,1032l3252,1032,3252,1013,3242,1013,3242,1032xe" filled="true" fillcolor="#000000" stroked="false">
                <v:path arrowok="t"/>
                <v:fill type="solid"/>
              </v:shape>
            </v:group>
            <v:group style="position:absolute;left:3242;top:1032;width:10;height:20" coordorigin="3242,1032" coordsize="10,20">
              <v:shape style="position:absolute;left:3242;top:1032;width:10;height:20" coordorigin="3242,1032" coordsize="10,20" path="m3242,1051l3252,1051,3252,1032,3242,1032,3242,1051xe" filled="true" fillcolor="#000000" stroked="false">
                <v:path arrowok="t"/>
                <v:fill type="solid"/>
              </v:shape>
            </v:group>
            <v:group style="position:absolute;left:3242;top:1051;width:10;height:20" coordorigin="3242,1051" coordsize="10,20">
              <v:shape style="position:absolute;left:3242;top:1051;width:10;height:20" coordorigin="3242,1051" coordsize="10,20" path="m3242,1070l3252,1070,3252,1051,3242,1051,3242,1070xe" filled="true" fillcolor="#000000" stroked="false">
                <v:path arrowok="t"/>
                <v:fill type="solid"/>
              </v:shape>
            </v:group>
            <v:group style="position:absolute;left:3242;top:1070;width:10;height:20" coordorigin="3242,1070" coordsize="10,20">
              <v:shape style="position:absolute;left:3242;top:1070;width:10;height:20" coordorigin="3242,1070" coordsize="10,20" path="m3242,1090l3252,1090,3252,1070,3242,1070,3242,1090xe" filled="true" fillcolor="#000000" stroked="false">
                <v:path arrowok="t"/>
                <v:fill type="solid"/>
              </v:shape>
            </v:group>
            <v:group style="position:absolute;left:3242;top:1096;width:10;height:2" coordorigin="3242,1096" coordsize="10,2">
              <v:shape style="position:absolute;left:3242;top:1096;width:10;height:2" coordorigin="3242,1096" coordsize="10,0" path="m3242,1096l3252,1096e" filled="false" stroked="true" strokeweight=".600010pt" strokecolor="#000000">
                <v:path arrowok="t"/>
              </v:shape>
            </v:group>
            <v:group style="position:absolute;left:4577;top:571;width:10;height:20" coordorigin="4577,571" coordsize="10,20">
              <v:shape style="position:absolute;left:4577;top:571;width:10;height:20" coordorigin="4577,571" coordsize="10,20" path="m4577,590l4587,590,4587,571,4577,571,4577,590xe" filled="true" fillcolor="#000000" stroked="false">
                <v:path arrowok="t"/>
                <v:fill type="solid"/>
              </v:shape>
            </v:group>
            <v:group style="position:absolute;left:4577;top:590;width:10;height:20" coordorigin="4577,590" coordsize="10,20">
              <v:shape style="position:absolute;left:4577;top:590;width:10;height:20" coordorigin="4577,590" coordsize="10,20" path="m4577,610l4587,610,4587,590,4577,590,4577,610xe" filled="true" fillcolor="#000000" stroked="false">
                <v:path arrowok="t"/>
                <v:fill type="solid"/>
              </v:shape>
            </v:group>
            <v:group style="position:absolute;left:4577;top:610;width:10;height:20" coordorigin="4577,610" coordsize="10,20">
              <v:shape style="position:absolute;left:4577;top:610;width:10;height:20" coordorigin="4577,610" coordsize="10,20" path="m4577,629l4587,629,4587,610,4577,610,4577,629xe" filled="true" fillcolor="#000000" stroked="false">
                <v:path arrowok="t"/>
                <v:fill type="solid"/>
              </v:shape>
            </v:group>
            <v:group style="position:absolute;left:4577;top:629;width:10;height:20" coordorigin="4577,629" coordsize="10,20">
              <v:shape style="position:absolute;left:4577;top:629;width:10;height:20" coordorigin="4577,629" coordsize="10,20" path="m4577,648l4587,648,4587,629,4577,629,4577,648xe" filled="true" fillcolor="#000000" stroked="false">
                <v:path arrowok="t"/>
                <v:fill type="solid"/>
              </v:shape>
            </v:group>
            <v:group style="position:absolute;left:4577;top:648;width:10;height:20" coordorigin="4577,648" coordsize="10,20">
              <v:shape style="position:absolute;left:4577;top:648;width:10;height:20" coordorigin="4577,648" coordsize="10,20" path="m4577,667l4587,667,4587,648,4577,648,4577,667xe" filled="true" fillcolor="#000000" stroked="false">
                <v:path arrowok="t"/>
                <v:fill type="solid"/>
              </v:shape>
            </v:group>
            <v:group style="position:absolute;left:4577;top:667;width:10;height:20" coordorigin="4577,667" coordsize="10,20">
              <v:shape style="position:absolute;left:4577;top:667;width:10;height:20" coordorigin="4577,667" coordsize="10,20" path="m4577,686l4587,686,4587,667,4577,667,4577,686xe" filled="true" fillcolor="#000000" stroked="false">
                <v:path arrowok="t"/>
                <v:fill type="solid"/>
              </v:shape>
            </v:group>
            <v:group style="position:absolute;left:4577;top:686;width:10;height:20" coordorigin="4577,686" coordsize="10,20">
              <v:shape style="position:absolute;left:4577;top:686;width:10;height:20" coordorigin="4577,686" coordsize="10,20" path="m4577,706l4587,706,4587,686,4577,686,4577,706xe" filled="true" fillcolor="#000000" stroked="false">
                <v:path arrowok="t"/>
                <v:fill type="solid"/>
              </v:shape>
            </v:group>
            <v:group style="position:absolute;left:4577;top:706;width:10;height:20" coordorigin="4577,706" coordsize="10,20">
              <v:shape style="position:absolute;left:4577;top:706;width:10;height:20" coordorigin="4577,706" coordsize="10,20" path="m4577,725l4587,725,4587,706,4577,706,4577,725xe" filled="true" fillcolor="#000000" stroked="false">
                <v:path arrowok="t"/>
                <v:fill type="solid"/>
              </v:shape>
            </v:group>
            <v:group style="position:absolute;left:4577;top:725;width:10;height:20" coordorigin="4577,725" coordsize="10,20">
              <v:shape style="position:absolute;left:4577;top:725;width:10;height:20" coordorigin="4577,725" coordsize="10,20" path="m4577,744l4587,744,4587,725,4577,725,4577,744xe" filled="true" fillcolor="#000000" stroked="false">
                <v:path arrowok="t"/>
                <v:fill type="solid"/>
              </v:shape>
            </v:group>
            <v:group style="position:absolute;left:4577;top:744;width:10;height:20" coordorigin="4577,744" coordsize="10,20">
              <v:shape style="position:absolute;left:4577;top:744;width:10;height:20" coordorigin="4577,744" coordsize="10,20" path="m4577,763l4587,763,4587,744,4577,744,4577,763xe" filled="true" fillcolor="#000000" stroked="false">
                <v:path arrowok="t"/>
                <v:fill type="solid"/>
              </v:shape>
            </v:group>
            <v:group style="position:absolute;left:4577;top:763;width:10;height:20" coordorigin="4577,763" coordsize="10,20">
              <v:shape style="position:absolute;left:4577;top:763;width:10;height:20" coordorigin="4577,763" coordsize="10,20" path="m4577,782l4587,782,4587,763,4577,763,4577,782xe" filled="true" fillcolor="#000000" stroked="false">
                <v:path arrowok="t"/>
                <v:fill type="solid"/>
              </v:shape>
            </v:group>
            <v:group style="position:absolute;left:4577;top:782;width:10;height:20" coordorigin="4577,782" coordsize="10,20">
              <v:shape style="position:absolute;left:4577;top:782;width:10;height:20" coordorigin="4577,782" coordsize="10,20" path="m4577,802l4587,802,4587,782,4577,782,4577,802xe" filled="true" fillcolor="#000000" stroked="false">
                <v:path arrowok="t"/>
                <v:fill type="solid"/>
              </v:shape>
            </v:group>
            <v:group style="position:absolute;left:4577;top:802;width:10;height:20" coordorigin="4577,802" coordsize="10,20">
              <v:shape style="position:absolute;left:4577;top:802;width:10;height:20" coordorigin="4577,802" coordsize="10,20" path="m4577,821l4587,821,4587,802,4577,802,4577,821xe" filled="true" fillcolor="#000000" stroked="false">
                <v:path arrowok="t"/>
                <v:fill type="solid"/>
              </v:shape>
            </v:group>
            <v:group style="position:absolute;left:4577;top:821;width:10;height:20" coordorigin="4577,821" coordsize="10,20">
              <v:shape style="position:absolute;left:4577;top:821;width:10;height:20" coordorigin="4577,821" coordsize="10,20" path="m4577,840l4587,840,4587,821,4577,821,4577,840xe" filled="true" fillcolor="#000000" stroked="false">
                <v:path arrowok="t"/>
                <v:fill type="solid"/>
              </v:shape>
            </v:group>
            <v:group style="position:absolute;left:4577;top:840;width:10;height:20" coordorigin="4577,840" coordsize="10,20">
              <v:shape style="position:absolute;left:4577;top:840;width:10;height:20" coordorigin="4577,840" coordsize="10,20" path="m4577,859l4587,859,4587,840,4577,840,4577,859xe" filled="true" fillcolor="#000000" stroked="false">
                <v:path arrowok="t"/>
                <v:fill type="solid"/>
              </v:shape>
            </v:group>
            <v:group style="position:absolute;left:4577;top:859;width:10;height:20" coordorigin="4577,859" coordsize="10,20">
              <v:shape style="position:absolute;left:4577;top:859;width:10;height:20" coordorigin="4577,859" coordsize="10,20" path="m4577,878l4587,878,4587,859,4577,859,4577,878xe" filled="true" fillcolor="#000000" stroked="false">
                <v:path arrowok="t"/>
                <v:fill type="solid"/>
              </v:shape>
            </v:group>
            <v:group style="position:absolute;left:4577;top:878;width:10;height:20" coordorigin="4577,878" coordsize="10,20">
              <v:shape style="position:absolute;left:4577;top:878;width:10;height:20" coordorigin="4577,878" coordsize="10,20" path="m4577,898l4587,898,4587,878,4577,878,4577,898xe" filled="true" fillcolor="#000000" stroked="false">
                <v:path arrowok="t"/>
                <v:fill type="solid"/>
              </v:shape>
            </v:group>
            <v:group style="position:absolute;left:4577;top:898;width:10;height:20" coordorigin="4577,898" coordsize="10,20">
              <v:shape style="position:absolute;left:4577;top:898;width:10;height:20" coordorigin="4577,898" coordsize="10,20" path="m4577,917l4587,917,4587,898,4577,898,4577,917xe" filled="true" fillcolor="#000000" stroked="false">
                <v:path arrowok="t"/>
                <v:fill type="solid"/>
              </v:shape>
            </v:group>
            <v:group style="position:absolute;left:4577;top:917;width:10;height:20" coordorigin="4577,917" coordsize="10,20">
              <v:shape style="position:absolute;left:4577;top:917;width:10;height:20" coordorigin="4577,917" coordsize="10,20" path="m4577,936l4587,936,4587,917,4577,917,4577,936xe" filled="true" fillcolor="#000000" stroked="false">
                <v:path arrowok="t"/>
                <v:fill type="solid"/>
              </v:shape>
            </v:group>
            <v:group style="position:absolute;left:4577;top:936;width:10;height:20" coordorigin="4577,936" coordsize="10,20">
              <v:shape style="position:absolute;left:4577;top:936;width:10;height:20" coordorigin="4577,936" coordsize="10,20" path="m4577,955l4587,955,4587,936,4577,936,4577,955xe" filled="true" fillcolor="#000000" stroked="false">
                <v:path arrowok="t"/>
                <v:fill type="solid"/>
              </v:shape>
            </v:group>
            <v:group style="position:absolute;left:4577;top:955;width:10;height:20" coordorigin="4577,955" coordsize="10,20">
              <v:shape style="position:absolute;left:4577;top:955;width:10;height:20" coordorigin="4577,955" coordsize="10,20" path="m4577,974l4587,974,4587,955,4577,955,4577,974xe" filled="true" fillcolor="#000000" stroked="false">
                <v:path arrowok="t"/>
                <v:fill type="solid"/>
              </v:shape>
            </v:group>
            <v:group style="position:absolute;left:4577;top:974;width:10;height:20" coordorigin="4577,974" coordsize="10,20">
              <v:shape style="position:absolute;left:4577;top:974;width:10;height:20" coordorigin="4577,974" coordsize="10,20" path="m4577,994l4587,994,4587,974,4577,974,4577,994xe" filled="true" fillcolor="#000000" stroked="false">
                <v:path arrowok="t"/>
                <v:fill type="solid"/>
              </v:shape>
            </v:group>
            <v:group style="position:absolute;left:4577;top:994;width:10;height:20" coordorigin="4577,994" coordsize="10,20">
              <v:shape style="position:absolute;left:4577;top:994;width:10;height:20" coordorigin="4577,994" coordsize="10,20" path="m4577,1013l4587,1013,4587,994,4577,994,4577,1013xe" filled="true" fillcolor="#000000" stroked="false">
                <v:path arrowok="t"/>
                <v:fill type="solid"/>
              </v:shape>
            </v:group>
            <v:group style="position:absolute;left:4577;top:1013;width:10;height:20" coordorigin="4577,1013" coordsize="10,20">
              <v:shape style="position:absolute;left:4577;top:1013;width:10;height:20" coordorigin="4577,1013" coordsize="10,20" path="m4577,1032l4587,1032,4587,1013,4577,1013,4577,1032xe" filled="true" fillcolor="#000000" stroked="false">
                <v:path arrowok="t"/>
                <v:fill type="solid"/>
              </v:shape>
            </v:group>
            <v:group style="position:absolute;left:4577;top:1032;width:10;height:20" coordorigin="4577,1032" coordsize="10,20">
              <v:shape style="position:absolute;left:4577;top:1032;width:10;height:20" coordorigin="4577,1032" coordsize="10,20" path="m4577,1051l4587,1051,4587,1032,4577,1032,4577,1051xe" filled="true" fillcolor="#000000" stroked="false">
                <v:path arrowok="t"/>
                <v:fill type="solid"/>
              </v:shape>
            </v:group>
            <v:group style="position:absolute;left:4577;top:1051;width:10;height:20" coordorigin="4577,1051" coordsize="10,20">
              <v:shape style="position:absolute;left:4577;top:1051;width:10;height:20" coordorigin="4577,1051" coordsize="10,20" path="m4577,1070l4587,1070,4587,1051,4577,1051,4577,1070xe" filled="true" fillcolor="#000000" stroked="false">
                <v:path arrowok="t"/>
                <v:fill type="solid"/>
              </v:shape>
            </v:group>
            <v:group style="position:absolute;left:4577;top:1070;width:10;height:20" coordorigin="4577,1070" coordsize="10,20">
              <v:shape style="position:absolute;left:4577;top:1070;width:10;height:20" coordorigin="4577,1070" coordsize="10,20" path="m4577,1090l4587,1090,4587,1070,4577,1070,4577,1090xe" filled="true" fillcolor="#000000" stroked="false">
                <v:path arrowok="t"/>
                <v:fill type="solid"/>
              </v:shape>
            </v:group>
            <v:group style="position:absolute;left:4577;top:1096;width:10;height:2" coordorigin="4577,1096" coordsize="10,2">
              <v:shape style="position:absolute;left:4577;top:1096;width:10;height:2" coordorigin="4577,1096" coordsize="10,0" path="m4577,1096l4587,1096e" filled="false" stroked="true" strokeweight=".600010pt" strokecolor="#000000">
                <v:path arrowok="t"/>
              </v:shape>
            </v:group>
            <v:group style="position:absolute;left:5996;top:571;width:10;height:20" coordorigin="5996,571" coordsize="10,20">
              <v:shape style="position:absolute;left:5996;top:571;width:10;height:20" coordorigin="5996,571" coordsize="10,20" path="m5996,590l6005,590,6005,571,5996,571,5996,590xe" filled="true" fillcolor="#000000" stroked="false">
                <v:path arrowok="t"/>
                <v:fill type="solid"/>
              </v:shape>
            </v:group>
            <v:group style="position:absolute;left:5996;top:590;width:10;height:20" coordorigin="5996,590" coordsize="10,20">
              <v:shape style="position:absolute;left:5996;top:590;width:10;height:20" coordorigin="5996,590" coordsize="10,20" path="m5996,610l6005,610,6005,590,5996,590,5996,610xe" filled="true" fillcolor="#000000" stroked="false">
                <v:path arrowok="t"/>
                <v:fill type="solid"/>
              </v:shape>
            </v:group>
            <v:group style="position:absolute;left:5996;top:610;width:10;height:20" coordorigin="5996,610" coordsize="10,20">
              <v:shape style="position:absolute;left:5996;top:610;width:10;height:20" coordorigin="5996,610" coordsize="10,20" path="m5996,629l6005,629,6005,610,5996,610,5996,629xe" filled="true" fillcolor="#000000" stroked="false">
                <v:path arrowok="t"/>
                <v:fill type="solid"/>
              </v:shape>
            </v:group>
            <v:group style="position:absolute;left:5996;top:629;width:10;height:20" coordorigin="5996,629" coordsize="10,20">
              <v:shape style="position:absolute;left:5996;top:629;width:10;height:20" coordorigin="5996,629" coordsize="10,20" path="m5996,648l6005,648,6005,629,5996,629,5996,648xe" filled="true" fillcolor="#000000" stroked="false">
                <v:path arrowok="t"/>
                <v:fill type="solid"/>
              </v:shape>
            </v:group>
            <v:group style="position:absolute;left:5996;top:648;width:10;height:20" coordorigin="5996,648" coordsize="10,20">
              <v:shape style="position:absolute;left:5996;top:648;width:10;height:20" coordorigin="5996,648" coordsize="10,20" path="m5996,667l6005,667,6005,648,5996,648,5996,667xe" filled="true" fillcolor="#000000" stroked="false">
                <v:path arrowok="t"/>
                <v:fill type="solid"/>
              </v:shape>
            </v:group>
            <v:group style="position:absolute;left:5996;top:667;width:10;height:20" coordorigin="5996,667" coordsize="10,20">
              <v:shape style="position:absolute;left:5996;top:667;width:10;height:20" coordorigin="5996,667" coordsize="10,20" path="m5996,686l6005,686,6005,667,5996,667,5996,686xe" filled="true" fillcolor="#000000" stroked="false">
                <v:path arrowok="t"/>
                <v:fill type="solid"/>
              </v:shape>
            </v:group>
            <v:group style="position:absolute;left:5996;top:686;width:10;height:20" coordorigin="5996,686" coordsize="10,20">
              <v:shape style="position:absolute;left:5996;top:686;width:10;height:20" coordorigin="5996,686" coordsize="10,20" path="m5996,706l6005,706,6005,686,5996,686,5996,706xe" filled="true" fillcolor="#000000" stroked="false">
                <v:path arrowok="t"/>
                <v:fill type="solid"/>
              </v:shape>
            </v:group>
            <v:group style="position:absolute;left:5996;top:706;width:10;height:20" coordorigin="5996,706" coordsize="10,20">
              <v:shape style="position:absolute;left:5996;top:706;width:10;height:20" coordorigin="5996,706" coordsize="10,20" path="m5996,725l6005,725,6005,706,5996,706,5996,725xe" filled="true" fillcolor="#000000" stroked="false">
                <v:path arrowok="t"/>
                <v:fill type="solid"/>
              </v:shape>
            </v:group>
            <v:group style="position:absolute;left:5996;top:725;width:10;height:20" coordorigin="5996,725" coordsize="10,20">
              <v:shape style="position:absolute;left:5996;top:725;width:10;height:20" coordorigin="5996,725" coordsize="10,20" path="m5996,744l6005,744,6005,725,5996,725,5996,744xe" filled="true" fillcolor="#000000" stroked="false">
                <v:path arrowok="t"/>
                <v:fill type="solid"/>
              </v:shape>
            </v:group>
            <v:group style="position:absolute;left:5996;top:744;width:10;height:20" coordorigin="5996,744" coordsize="10,20">
              <v:shape style="position:absolute;left:5996;top:744;width:10;height:20" coordorigin="5996,744" coordsize="10,20" path="m5996,763l6005,763,6005,744,5996,744,5996,763xe" filled="true" fillcolor="#000000" stroked="false">
                <v:path arrowok="t"/>
                <v:fill type="solid"/>
              </v:shape>
            </v:group>
            <v:group style="position:absolute;left:5996;top:763;width:10;height:20" coordorigin="5996,763" coordsize="10,20">
              <v:shape style="position:absolute;left:5996;top:763;width:10;height:20" coordorigin="5996,763" coordsize="10,20" path="m5996,782l6005,782,6005,763,5996,763,5996,782xe" filled="true" fillcolor="#000000" stroked="false">
                <v:path arrowok="t"/>
                <v:fill type="solid"/>
              </v:shape>
            </v:group>
            <v:group style="position:absolute;left:5996;top:782;width:10;height:20" coordorigin="5996,782" coordsize="10,20">
              <v:shape style="position:absolute;left:5996;top:782;width:10;height:20" coordorigin="5996,782" coordsize="10,20" path="m5996,802l6005,802,6005,782,5996,782,5996,802xe" filled="true" fillcolor="#000000" stroked="false">
                <v:path arrowok="t"/>
                <v:fill type="solid"/>
              </v:shape>
            </v:group>
            <v:group style="position:absolute;left:5996;top:802;width:10;height:20" coordorigin="5996,802" coordsize="10,20">
              <v:shape style="position:absolute;left:5996;top:802;width:10;height:20" coordorigin="5996,802" coordsize="10,20" path="m5996,821l6005,821,6005,802,5996,802,5996,821xe" filled="true" fillcolor="#000000" stroked="false">
                <v:path arrowok="t"/>
                <v:fill type="solid"/>
              </v:shape>
            </v:group>
            <v:group style="position:absolute;left:5996;top:821;width:10;height:20" coordorigin="5996,821" coordsize="10,20">
              <v:shape style="position:absolute;left:5996;top:821;width:10;height:20" coordorigin="5996,821" coordsize="10,20" path="m5996,840l6005,840,6005,821,5996,821,5996,840xe" filled="true" fillcolor="#000000" stroked="false">
                <v:path arrowok="t"/>
                <v:fill type="solid"/>
              </v:shape>
            </v:group>
            <v:group style="position:absolute;left:5996;top:840;width:10;height:20" coordorigin="5996,840" coordsize="10,20">
              <v:shape style="position:absolute;left:5996;top:840;width:10;height:20" coordorigin="5996,840" coordsize="10,20" path="m5996,859l6005,859,6005,840,5996,840,5996,859xe" filled="true" fillcolor="#000000" stroked="false">
                <v:path arrowok="t"/>
                <v:fill type="solid"/>
              </v:shape>
            </v:group>
            <v:group style="position:absolute;left:5996;top:859;width:10;height:20" coordorigin="5996,859" coordsize="10,20">
              <v:shape style="position:absolute;left:5996;top:859;width:10;height:20" coordorigin="5996,859" coordsize="10,20" path="m5996,878l6005,878,6005,859,5996,859,5996,878xe" filled="true" fillcolor="#000000" stroked="false">
                <v:path arrowok="t"/>
                <v:fill type="solid"/>
              </v:shape>
            </v:group>
            <v:group style="position:absolute;left:5996;top:878;width:10;height:20" coordorigin="5996,878" coordsize="10,20">
              <v:shape style="position:absolute;left:5996;top:878;width:10;height:20" coordorigin="5996,878" coordsize="10,20" path="m5996,898l6005,898,6005,878,5996,878,5996,898xe" filled="true" fillcolor="#000000" stroked="false">
                <v:path arrowok="t"/>
                <v:fill type="solid"/>
              </v:shape>
            </v:group>
            <v:group style="position:absolute;left:5996;top:898;width:10;height:20" coordorigin="5996,898" coordsize="10,20">
              <v:shape style="position:absolute;left:5996;top:898;width:10;height:20" coordorigin="5996,898" coordsize="10,20" path="m5996,917l6005,917,6005,898,5996,898,5996,917xe" filled="true" fillcolor="#000000" stroked="false">
                <v:path arrowok="t"/>
                <v:fill type="solid"/>
              </v:shape>
            </v:group>
            <v:group style="position:absolute;left:5996;top:917;width:10;height:20" coordorigin="5996,917" coordsize="10,20">
              <v:shape style="position:absolute;left:5996;top:917;width:10;height:20" coordorigin="5996,917" coordsize="10,20" path="m5996,936l6005,936,6005,917,5996,917,5996,936xe" filled="true" fillcolor="#000000" stroked="false">
                <v:path arrowok="t"/>
                <v:fill type="solid"/>
              </v:shape>
            </v:group>
            <v:group style="position:absolute;left:5996;top:936;width:10;height:20" coordorigin="5996,936" coordsize="10,20">
              <v:shape style="position:absolute;left:5996;top:936;width:10;height:20" coordorigin="5996,936" coordsize="10,20" path="m5996,955l6005,955,6005,936,5996,936,5996,955xe" filled="true" fillcolor="#000000" stroked="false">
                <v:path arrowok="t"/>
                <v:fill type="solid"/>
              </v:shape>
            </v:group>
            <v:group style="position:absolute;left:5996;top:955;width:10;height:20" coordorigin="5996,955" coordsize="10,20">
              <v:shape style="position:absolute;left:5996;top:955;width:10;height:20" coordorigin="5996,955" coordsize="10,20" path="m5996,974l6005,974,6005,955,5996,955,5996,974xe" filled="true" fillcolor="#000000" stroked="false">
                <v:path arrowok="t"/>
                <v:fill type="solid"/>
              </v:shape>
            </v:group>
            <v:group style="position:absolute;left:5996;top:974;width:10;height:20" coordorigin="5996,974" coordsize="10,20">
              <v:shape style="position:absolute;left:5996;top:974;width:10;height:20" coordorigin="5996,974" coordsize="10,20" path="m5996,994l6005,994,6005,974,5996,974,5996,994xe" filled="true" fillcolor="#000000" stroked="false">
                <v:path arrowok="t"/>
                <v:fill type="solid"/>
              </v:shape>
            </v:group>
            <v:group style="position:absolute;left:5996;top:994;width:10;height:20" coordorigin="5996,994" coordsize="10,20">
              <v:shape style="position:absolute;left:5996;top:994;width:10;height:20" coordorigin="5996,994" coordsize="10,20" path="m5996,1013l6005,1013,6005,994,5996,994,5996,1013xe" filled="true" fillcolor="#000000" stroked="false">
                <v:path arrowok="t"/>
                <v:fill type="solid"/>
              </v:shape>
            </v:group>
            <v:group style="position:absolute;left:5996;top:1013;width:10;height:20" coordorigin="5996,1013" coordsize="10,20">
              <v:shape style="position:absolute;left:5996;top:1013;width:10;height:20" coordorigin="5996,1013" coordsize="10,20" path="m5996,1032l6005,1032,6005,1013,5996,1013,5996,1032xe" filled="true" fillcolor="#000000" stroked="false">
                <v:path arrowok="t"/>
                <v:fill type="solid"/>
              </v:shape>
            </v:group>
            <v:group style="position:absolute;left:5996;top:1032;width:10;height:20" coordorigin="5996,1032" coordsize="10,20">
              <v:shape style="position:absolute;left:5996;top:1032;width:10;height:20" coordorigin="5996,1032" coordsize="10,20" path="m5996,1051l6005,1051,6005,1032,5996,1032,5996,1051xe" filled="true" fillcolor="#000000" stroked="false">
                <v:path arrowok="t"/>
                <v:fill type="solid"/>
              </v:shape>
            </v:group>
            <v:group style="position:absolute;left:5996;top:1051;width:10;height:20" coordorigin="5996,1051" coordsize="10,20">
              <v:shape style="position:absolute;left:5996;top:1051;width:10;height:20" coordorigin="5996,1051" coordsize="10,20" path="m5996,1070l6005,1070,6005,1051,5996,1051,5996,1070xe" filled="true" fillcolor="#000000" stroked="false">
                <v:path arrowok="t"/>
                <v:fill type="solid"/>
              </v:shape>
            </v:group>
            <v:group style="position:absolute;left:5996;top:1070;width:10;height:20" coordorigin="5996,1070" coordsize="10,20">
              <v:shape style="position:absolute;left:5996;top:1070;width:10;height:20" coordorigin="5996,1070" coordsize="10,20" path="m5996,1090l6005,1090,6005,1070,5996,1070,5996,1090xe" filled="true" fillcolor="#000000" stroked="false">
                <v:path arrowok="t"/>
                <v:fill type="solid"/>
              </v:shape>
            </v:group>
            <v:group style="position:absolute;left:5996;top:1096;width:10;height:2" coordorigin="5996,1096" coordsize="10,2">
              <v:shape style="position:absolute;left:5996;top:1096;width:10;height:2" coordorigin="5996,1096" coordsize="10,0" path="m5996,1096l6005,1096e" filled="false" stroked="true" strokeweight=".600010pt" strokecolor="#000000">
                <v:path arrowok="t"/>
              </v:shape>
            </v:group>
            <v:group style="position:absolute;left:7249;top:571;width:10;height:20" coordorigin="7249,571" coordsize="10,20">
              <v:shape style="position:absolute;left:7249;top:571;width:10;height:20" coordorigin="7249,571" coordsize="10,20" path="m7249,590l7259,590,7259,571,7249,571,7249,590xe" filled="true" fillcolor="#000000" stroked="false">
                <v:path arrowok="t"/>
                <v:fill type="solid"/>
              </v:shape>
            </v:group>
            <v:group style="position:absolute;left:7249;top:590;width:10;height:20" coordorigin="7249,590" coordsize="10,20">
              <v:shape style="position:absolute;left:7249;top:590;width:10;height:20" coordorigin="7249,590" coordsize="10,20" path="m7249,610l7259,610,7259,590,7249,590,7249,610xe" filled="true" fillcolor="#000000" stroked="false">
                <v:path arrowok="t"/>
                <v:fill type="solid"/>
              </v:shape>
            </v:group>
            <v:group style="position:absolute;left:7249;top:610;width:10;height:20" coordorigin="7249,610" coordsize="10,20">
              <v:shape style="position:absolute;left:7249;top:610;width:10;height:20" coordorigin="7249,610" coordsize="10,20" path="m7249,629l7259,629,7259,610,7249,610,7249,629xe" filled="true" fillcolor="#000000" stroked="false">
                <v:path arrowok="t"/>
                <v:fill type="solid"/>
              </v:shape>
            </v:group>
            <v:group style="position:absolute;left:7249;top:629;width:10;height:20" coordorigin="7249,629" coordsize="10,20">
              <v:shape style="position:absolute;left:7249;top:629;width:10;height:20" coordorigin="7249,629" coordsize="10,20" path="m7249,648l7259,648,7259,629,7249,629,7249,648xe" filled="true" fillcolor="#000000" stroked="false">
                <v:path arrowok="t"/>
                <v:fill type="solid"/>
              </v:shape>
            </v:group>
            <v:group style="position:absolute;left:7249;top:648;width:10;height:20" coordorigin="7249,648" coordsize="10,20">
              <v:shape style="position:absolute;left:7249;top:648;width:10;height:20" coordorigin="7249,648" coordsize="10,20" path="m7249,667l7259,667,7259,648,7249,648,7249,667xe" filled="true" fillcolor="#000000" stroked="false">
                <v:path arrowok="t"/>
                <v:fill type="solid"/>
              </v:shape>
            </v:group>
            <v:group style="position:absolute;left:7249;top:667;width:10;height:20" coordorigin="7249,667" coordsize="10,20">
              <v:shape style="position:absolute;left:7249;top:667;width:10;height:20" coordorigin="7249,667" coordsize="10,20" path="m7249,686l7259,686,7259,667,7249,667,7249,686xe" filled="true" fillcolor="#000000" stroked="false">
                <v:path arrowok="t"/>
                <v:fill type="solid"/>
              </v:shape>
            </v:group>
            <v:group style="position:absolute;left:7249;top:686;width:10;height:20" coordorigin="7249,686" coordsize="10,20">
              <v:shape style="position:absolute;left:7249;top:686;width:10;height:20" coordorigin="7249,686" coordsize="10,20" path="m7249,706l7259,706,7259,686,7249,686,7249,706xe" filled="true" fillcolor="#000000" stroked="false">
                <v:path arrowok="t"/>
                <v:fill type="solid"/>
              </v:shape>
            </v:group>
            <v:group style="position:absolute;left:7249;top:706;width:10;height:20" coordorigin="7249,706" coordsize="10,20">
              <v:shape style="position:absolute;left:7249;top:706;width:10;height:20" coordorigin="7249,706" coordsize="10,20" path="m7249,725l7259,725,7259,706,7249,706,7249,725xe" filled="true" fillcolor="#000000" stroked="false">
                <v:path arrowok="t"/>
                <v:fill type="solid"/>
              </v:shape>
            </v:group>
            <v:group style="position:absolute;left:7249;top:725;width:10;height:20" coordorigin="7249,725" coordsize="10,20">
              <v:shape style="position:absolute;left:7249;top:725;width:10;height:20" coordorigin="7249,725" coordsize="10,20" path="m7249,744l7259,744,7259,725,7249,725,7249,744xe" filled="true" fillcolor="#000000" stroked="false">
                <v:path arrowok="t"/>
                <v:fill type="solid"/>
              </v:shape>
            </v:group>
            <v:group style="position:absolute;left:7249;top:744;width:10;height:20" coordorigin="7249,744" coordsize="10,20">
              <v:shape style="position:absolute;left:7249;top:744;width:10;height:20" coordorigin="7249,744" coordsize="10,20" path="m7249,763l7259,763,7259,744,7249,744,7249,763xe" filled="true" fillcolor="#000000" stroked="false">
                <v:path arrowok="t"/>
                <v:fill type="solid"/>
              </v:shape>
            </v:group>
            <v:group style="position:absolute;left:7249;top:763;width:10;height:20" coordorigin="7249,763" coordsize="10,20">
              <v:shape style="position:absolute;left:7249;top:763;width:10;height:20" coordorigin="7249,763" coordsize="10,20" path="m7249,782l7259,782,7259,763,7249,763,7249,782xe" filled="true" fillcolor="#000000" stroked="false">
                <v:path arrowok="t"/>
                <v:fill type="solid"/>
              </v:shape>
            </v:group>
            <v:group style="position:absolute;left:7249;top:782;width:10;height:20" coordorigin="7249,782" coordsize="10,20">
              <v:shape style="position:absolute;left:7249;top:782;width:10;height:20" coordorigin="7249,782" coordsize="10,20" path="m7249,802l7259,802,7259,782,7249,782,7249,802xe" filled="true" fillcolor="#000000" stroked="false">
                <v:path arrowok="t"/>
                <v:fill type="solid"/>
              </v:shape>
            </v:group>
            <v:group style="position:absolute;left:7249;top:802;width:10;height:20" coordorigin="7249,802" coordsize="10,20">
              <v:shape style="position:absolute;left:7249;top:802;width:10;height:20" coordorigin="7249,802" coordsize="10,20" path="m7249,821l7259,821,7259,802,7249,802,7249,821xe" filled="true" fillcolor="#000000" stroked="false">
                <v:path arrowok="t"/>
                <v:fill type="solid"/>
              </v:shape>
            </v:group>
            <v:group style="position:absolute;left:7249;top:821;width:10;height:20" coordorigin="7249,821" coordsize="10,20">
              <v:shape style="position:absolute;left:7249;top:821;width:10;height:20" coordorigin="7249,821" coordsize="10,20" path="m7249,840l7259,840,7259,821,7249,821,7249,840xe" filled="true" fillcolor="#000000" stroked="false">
                <v:path arrowok="t"/>
                <v:fill type="solid"/>
              </v:shape>
            </v:group>
            <v:group style="position:absolute;left:7249;top:840;width:10;height:20" coordorigin="7249,840" coordsize="10,20">
              <v:shape style="position:absolute;left:7249;top:840;width:10;height:20" coordorigin="7249,840" coordsize="10,20" path="m7249,859l7259,859,7259,840,7249,840,7249,859xe" filled="true" fillcolor="#000000" stroked="false">
                <v:path arrowok="t"/>
                <v:fill type="solid"/>
              </v:shape>
            </v:group>
            <v:group style="position:absolute;left:7249;top:859;width:10;height:20" coordorigin="7249,859" coordsize="10,20">
              <v:shape style="position:absolute;left:7249;top:859;width:10;height:20" coordorigin="7249,859" coordsize="10,20" path="m7249,878l7259,878,7259,859,7249,859,7249,878xe" filled="true" fillcolor="#000000" stroked="false">
                <v:path arrowok="t"/>
                <v:fill type="solid"/>
              </v:shape>
            </v:group>
            <v:group style="position:absolute;left:7249;top:878;width:10;height:20" coordorigin="7249,878" coordsize="10,20">
              <v:shape style="position:absolute;left:7249;top:878;width:10;height:20" coordorigin="7249,878" coordsize="10,20" path="m7249,898l7259,898,7259,878,7249,878,7249,898xe" filled="true" fillcolor="#000000" stroked="false">
                <v:path arrowok="t"/>
                <v:fill type="solid"/>
              </v:shape>
            </v:group>
            <v:group style="position:absolute;left:7249;top:898;width:10;height:20" coordorigin="7249,898" coordsize="10,20">
              <v:shape style="position:absolute;left:7249;top:898;width:10;height:20" coordorigin="7249,898" coordsize="10,20" path="m7249,917l7259,917,7259,898,7249,898,7249,917xe" filled="true" fillcolor="#000000" stroked="false">
                <v:path arrowok="t"/>
                <v:fill type="solid"/>
              </v:shape>
            </v:group>
            <v:group style="position:absolute;left:7249;top:917;width:10;height:20" coordorigin="7249,917" coordsize="10,20">
              <v:shape style="position:absolute;left:7249;top:917;width:10;height:20" coordorigin="7249,917" coordsize="10,20" path="m7249,936l7259,936,7259,917,7249,917,7249,936xe" filled="true" fillcolor="#000000" stroked="false">
                <v:path arrowok="t"/>
                <v:fill type="solid"/>
              </v:shape>
            </v:group>
            <v:group style="position:absolute;left:7249;top:936;width:10;height:20" coordorigin="7249,936" coordsize="10,20">
              <v:shape style="position:absolute;left:7249;top:936;width:10;height:20" coordorigin="7249,936" coordsize="10,20" path="m7249,955l7259,955,7259,936,7249,936,7249,955xe" filled="true" fillcolor="#000000" stroked="false">
                <v:path arrowok="t"/>
                <v:fill type="solid"/>
              </v:shape>
            </v:group>
            <v:group style="position:absolute;left:7249;top:955;width:10;height:20" coordorigin="7249,955" coordsize="10,20">
              <v:shape style="position:absolute;left:7249;top:955;width:10;height:20" coordorigin="7249,955" coordsize="10,20" path="m7249,974l7259,974,7259,955,7249,955,7249,974xe" filled="true" fillcolor="#000000" stroked="false">
                <v:path arrowok="t"/>
                <v:fill type="solid"/>
              </v:shape>
            </v:group>
            <v:group style="position:absolute;left:7249;top:974;width:10;height:20" coordorigin="7249,974" coordsize="10,20">
              <v:shape style="position:absolute;left:7249;top:974;width:10;height:20" coordorigin="7249,974" coordsize="10,20" path="m7249,994l7259,994,7259,974,7249,974,7249,994xe" filled="true" fillcolor="#000000" stroked="false">
                <v:path arrowok="t"/>
                <v:fill type="solid"/>
              </v:shape>
            </v:group>
            <v:group style="position:absolute;left:7249;top:994;width:10;height:20" coordorigin="7249,994" coordsize="10,20">
              <v:shape style="position:absolute;left:7249;top:994;width:10;height:20" coordorigin="7249,994" coordsize="10,20" path="m7249,1013l7259,1013,7259,994,7249,994,7249,1013xe" filled="true" fillcolor="#000000" stroked="false">
                <v:path arrowok="t"/>
                <v:fill type="solid"/>
              </v:shape>
            </v:group>
            <v:group style="position:absolute;left:7249;top:1013;width:10;height:20" coordorigin="7249,1013" coordsize="10,20">
              <v:shape style="position:absolute;left:7249;top:1013;width:10;height:20" coordorigin="7249,1013" coordsize="10,20" path="m7249,1032l7259,1032,7259,1013,7249,1013,7249,1032xe" filled="true" fillcolor="#000000" stroked="false">
                <v:path arrowok="t"/>
                <v:fill type="solid"/>
              </v:shape>
            </v:group>
            <v:group style="position:absolute;left:7249;top:1032;width:10;height:20" coordorigin="7249,1032" coordsize="10,20">
              <v:shape style="position:absolute;left:7249;top:1032;width:10;height:20" coordorigin="7249,1032" coordsize="10,20" path="m7249,1051l7259,1051,7259,1032,7249,1032,7249,1051xe" filled="true" fillcolor="#000000" stroked="false">
                <v:path arrowok="t"/>
                <v:fill type="solid"/>
              </v:shape>
            </v:group>
            <v:group style="position:absolute;left:7249;top:1051;width:10;height:20" coordorigin="7249,1051" coordsize="10,20">
              <v:shape style="position:absolute;left:7249;top:1051;width:10;height:20" coordorigin="7249,1051" coordsize="10,20" path="m7249,1070l7259,1070,7259,1051,7249,1051,7249,1070xe" filled="true" fillcolor="#000000" stroked="false">
                <v:path arrowok="t"/>
                <v:fill type="solid"/>
              </v:shape>
            </v:group>
            <v:group style="position:absolute;left:7249;top:1070;width:10;height:20" coordorigin="7249,1070" coordsize="10,20">
              <v:shape style="position:absolute;left:7249;top:1070;width:10;height:20" coordorigin="7249,1070" coordsize="10,20" path="m7249,1090l7259,1090,7259,1070,7249,1070,7249,1090xe" filled="true" fillcolor="#000000" stroked="false">
                <v:path arrowok="t"/>
                <v:fill type="solid"/>
              </v:shape>
            </v:group>
            <v:group style="position:absolute;left:7249;top:1096;width:10;height:2" coordorigin="7249,1096" coordsize="10,2">
              <v:shape style="position:absolute;left:7249;top:1096;width:10;height:2" coordorigin="7249,1096" coordsize="10,0" path="m7249,1096l7259,1096e" filled="false" stroked="true" strokeweight=".600010pt" strokecolor="#000000">
                <v:path arrowok="t"/>
              </v:shape>
            </v:group>
            <v:group style="position:absolute;left:8835;top:571;width:10;height:20" coordorigin="8835,571" coordsize="10,20">
              <v:shape style="position:absolute;left:8835;top:571;width:10;height:20" coordorigin="8835,571" coordsize="10,20" path="m8835,590l8845,590,8845,571,8835,571,8835,590xe" filled="true" fillcolor="#000000" stroked="false">
                <v:path arrowok="t"/>
                <v:fill type="solid"/>
              </v:shape>
            </v:group>
            <v:group style="position:absolute;left:8835;top:590;width:10;height:20" coordorigin="8835,590" coordsize="10,20">
              <v:shape style="position:absolute;left:8835;top:590;width:10;height:20" coordorigin="8835,590" coordsize="10,20" path="m8835,610l8845,610,8845,590,8835,590,8835,610xe" filled="true" fillcolor="#000000" stroked="false">
                <v:path arrowok="t"/>
                <v:fill type="solid"/>
              </v:shape>
            </v:group>
            <v:group style="position:absolute;left:8835;top:610;width:10;height:20" coordorigin="8835,610" coordsize="10,20">
              <v:shape style="position:absolute;left:8835;top:610;width:10;height:20" coordorigin="8835,610" coordsize="10,20" path="m8835,629l8845,629,8845,610,8835,610,8835,629xe" filled="true" fillcolor="#000000" stroked="false">
                <v:path arrowok="t"/>
                <v:fill type="solid"/>
              </v:shape>
            </v:group>
            <v:group style="position:absolute;left:8835;top:629;width:10;height:20" coordorigin="8835,629" coordsize="10,20">
              <v:shape style="position:absolute;left:8835;top:629;width:10;height:20" coordorigin="8835,629" coordsize="10,20" path="m8835,648l8845,648,8845,629,8835,629,8835,648xe" filled="true" fillcolor="#000000" stroked="false">
                <v:path arrowok="t"/>
                <v:fill type="solid"/>
              </v:shape>
            </v:group>
            <v:group style="position:absolute;left:8835;top:648;width:10;height:20" coordorigin="8835,648" coordsize="10,20">
              <v:shape style="position:absolute;left:8835;top:648;width:10;height:20" coordorigin="8835,648" coordsize="10,20" path="m8835,667l8845,667,8845,648,8835,648,8835,667xe" filled="true" fillcolor="#000000" stroked="false">
                <v:path arrowok="t"/>
                <v:fill type="solid"/>
              </v:shape>
            </v:group>
            <v:group style="position:absolute;left:8835;top:667;width:10;height:20" coordorigin="8835,667" coordsize="10,20">
              <v:shape style="position:absolute;left:8835;top:667;width:10;height:20" coordorigin="8835,667" coordsize="10,20" path="m8835,686l8845,686,8845,667,8835,667,8835,686xe" filled="true" fillcolor="#000000" stroked="false">
                <v:path arrowok="t"/>
                <v:fill type="solid"/>
              </v:shape>
            </v:group>
            <v:group style="position:absolute;left:8835;top:686;width:10;height:20" coordorigin="8835,686" coordsize="10,20">
              <v:shape style="position:absolute;left:8835;top:686;width:10;height:20" coordorigin="8835,686" coordsize="10,20" path="m8835,706l8845,706,8845,686,8835,686,8835,706xe" filled="true" fillcolor="#000000" stroked="false">
                <v:path arrowok="t"/>
                <v:fill type="solid"/>
              </v:shape>
            </v:group>
            <v:group style="position:absolute;left:8835;top:706;width:10;height:20" coordorigin="8835,706" coordsize="10,20">
              <v:shape style="position:absolute;left:8835;top:706;width:10;height:20" coordorigin="8835,706" coordsize="10,20" path="m8835,725l8845,725,8845,706,8835,706,8835,725xe" filled="true" fillcolor="#000000" stroked="false">
                <v:path arrowok="t"/>
                <v:fill type="solid"/>
              </v:shape>
            </v:group>
            <v:group style="position:absolute;left:8835;top:725;width:10;height:20" coordorigin="8835,725" coordsize="10,20">
              <v:shape style="position:absolute;left:8835;top:725;width:10;height:20" coordorigin="8835,725" coordsize="10,20" path="m8835,744l8845,744,8845,725,8835,725,8835,744xe" filled="true" fillcolor="#000000" stroked="false">
                <v:path arrowok="t"/>
                <v:fill type="solid"/>
              </v:shape>
            </v:group>
            <v:group style="position:absolute;left:8835;top:744;width:10;height:20" coordorigin="8835,744" coordsize="10,20">
              <v:shape style="position:absolute;left:8835;top:744;width:10;height:20" coordorigin="8835,744" coordsize="10,20" path="m8835,763l8845,763,8845,744,8835,744,8835,763xe" filled="true" fillcolor="#000000" stroked="false">
                <v:path arrowok="t"/>
                <v:fill type="solid"/>
              </v:shape>
            </v:group>
            <v:group style="position:absolute;left:8835;top:763;width:10;height:20" coordorigin="8835,763" coordsize="10,20">
              <v:shape style="position:absolute;left:8835;top:763;width:10;height:20" coordorigin="8835,763" coordsize="10,20" path="m8835,782l8845,782,8845,763,8835,763,8835,782xe" filled="true" fillcolor="#000000" stroked="false">
                <v:path arrowok="t"/>
                <v:fill type="solid"/>
              </v:shape>
            </v:group>
            <v:group style="position:absolute;left:8835;top:782;width:10;height:20" coordorigin="8835,782" coordsize="10,20">
              <v:shape style="position:absolute;left:8835;top:782;width:10;height:20" coordorigin="8835,782" coordsize="10,20" path="m8835,802l8845,802,8845,782,8835,782,8835,802xe" filled="true" fillcolor="#000000" stroked="false">
                <v:path arrowok="t"/>
                <v:fill type="solid"/>
              </v:shape>
            </v:group>
            <v:group style="position:absolute;left:8835;top:802;width:10;height:20" coordorigin="8835,802" coordsize="10,20">
              <v:shape style="position:absolute;left:8835;top:802;width:10;height:20" coordorigin="8835,802" coordsize="10,20" path="m8835,821l8845,821,8845,802,8835,802,8835,821xe" filled="true" fillcolor="#000000" stroked="false">
                <v:path arrowok="t"/>
                <v:fill type="solid"/>
              </v:shape>
            </v:group>
            <v:group style="position:absolute;left:8835;top:821;width:10;height:20" coordorigin="8835,821" coordsize="10,20">
              <v:shape style="position:absolute;left:8835;top:821;width:10;height:20" coordorigin="8835,821" coordsize="10,20" path="m8835,840l8845,840,8845,821,8835,821,8835,840xe" filled="true" fillcolor="#000000" stroked="false">
                <v:path arrowok="t"/>
                <v:fill type="solid"/>
              </v:shape>
            </v:group>
            <v:group style="position:absolute;left:8835;top:840;width:10;height:20" coordorigin="8835,840" coordsize="10,20">
              <v:shape style="position:absolute;left:8835;top:840;width:10;height:20" coordorigin="8835,840" coordsize="10,20" path="m8835,859l8845,859,8845,840,8835,840,8835,859xe" filled="true" fillcolor="#000000" stroked="false">
                <v:path arrowok="t"/>
                <v:fill type="solid"/>
              </v:shape>
            </v:group>
            <v:group style="position:absolute;left:8835;top:859;width:10;height:20" coordorigin="8835,859" coordsize="10,20">
              <v:shape style="position:absolute;left:8835;top:859;width:10;height:20" coordorigin="8835,859" coordsize="10,20" path="m8835,878l8845,878,8845,859,8835,859,8835,878xe" filled="true" fillcolor="#000000" stroked="false">
                <v:path arrowok="t"/>
                <v:fill type="solid"/>
              </v:shape>
            </v:group>
            <v:group style="position:absolute;left:8835;top:878;width:10;height:20" coordorigin="8835,878" coordsize="10,20">
              <v:shape style="position:absolute;left:8835;top:878;width:10;height:20" coordorigin="8835,878" coordsize="10,20" path="m8835,898l8845,898,8845,878,8835,878,8835,898xe" filled="true" fillcolor="#000000" stroked="false">
                <v:path arrowok="t"/>
                <v:fill type="solid"/>
              </v:shape>
            </v:group>
            <v:group style="position:absolute;left:8835;top:898;width:10;height:20" coordorigin="8835,898" coordsize="10,20">
              <v:shape style="position:absolute;left:8835;top:898;width:10;height:20" coordorigin="8835,898" coordsize="10,20" path="m8835,917l8845,917,8845,898,8835,898,8835,917xe" filled="true" fillcolor="#000000" stroked="false">
                <v:path arrowok="t"/>
                <v:fill type="solid"/>
              </v:shape>
            </v:group>
            <v:group style="position:absolute;left:8835;top:917;width:10;height:20" coordorigin="8835,917" coordsize="10,20">
              <v:shape style="position:absolute;left:8835;top:917;width:10;height:20" coordorigin="8835,917" coordsize="10,20" path="m8835,936l8845,936,8845,917,8835,917,8835,936xe" filled="true" fillcolor="#000000" stroked="false">
                <v:path arrowok="t"/>
                <v:fill type="solid"/>
              </v:shape>
            </v:group>
            <v:group style="position:absolute;left:8835;top:936;width:10;height:20" coordorigin="8835,936" coordsize="10,20">
              <v:shape style="position:absolute;left:8835;top:936;width:10;height:20" coordorigin="8835,936" coordsize="10,20" path="m8835,955l8845,955,8845,936,8835,936,8835,955xe" filled="true" fillcolor="#000000" stroked="false">
                <v:path arrowok="t"/>
                <v:fill type="solid"/>
              </v:shape>
            </v:group>
            <v:group style="position:absolute;left:8835;top:955;width:10;height:20" coordorigin="8835,955" coordsize="10,20">
              <v:shape style="position:absolute;left:8835;top:955;width:10;height:20" coordorigin="8835,955" coordsize="10,20" path="m8835,974l8845,974,8845,955,8835,955,8835,974xe" filled="true" fillcolor="#000000" stroked="false">
                <v:path arrowok="t"/>
                <v:fill type="solid"/>
              </v:shape>
            </v:group>
            <v:group style="position:absolute;left:8835;top:974;width:10;height:20" coordorigin="8835,974" coordsize="10,20">
              <v:shape style="position:absolute;left:8835;top:974;width:10;height:20" coordorigin="8835,974" coordsize="10,20" path="m8835,994l8845,994,8845,974,8835,974,8835,994xe" filled="true" fillcolor="#000000" stroked="false">
                <v:path arrowok="t"/>
                <v:fill type="solid"/>
              </v:shape>
            </v:group>
            <v:group style="position:absolute;left:8835;top:994;width:10;height:20" coordorigin="8835,994" coordsize="10,20">
              <v:shape style="position:absolute;left:8835;top:994;width:10;height:20" coordorigin="8835,994" coordsize="10,20" path="m8835,1013l8845,1013,8845,994,8835,994,8835,1013xe" filled="true" fillcolor="#000000" stroked="false">
                <v:path arrowok="t"/>
                <v:fill type="solid"/>
              </v:shape>
            </v:group>
            <v:group style="position:absolute;left:8835;top:1013;width:10;height:20" coordorigin="8835,1013" coordsize="10,20">
              <v:shape style="position:absolute;left:8835;top:1013;width:10;height:20" coordorigin="8835,1013" coordsize="10,20" path="m8835,1032l8845,1032,8845,1013,8835,1013,8835,1032xe" filled="true" fillcolor="#000000" stroked="false">
                <v:path arrowok="t"/>
                <v:fill type="solid"/>
              </v:shape>
            </v:group>
            <v:group style="position:absolute;left:8835;top:1032;width:10;height:20" coordorigin="8835,1032" coordsize="10,20">
              <v:shape style="position:absolute;left:8835;top:1032;width:10;height:20" coordorigin="8835,1032" coordsize="10,20" path="m8835,1051l8845,1051,8845,1032,8835,1032,8835,1051xe" filled="true" fillcolor="#000000" stroked="false">
                <v:path arrowok="t"/>
                <v:fill type="solid"/>
              </v:shape>
            </v:group>
            <v:group style="position:absolute;left:8835;top:1051;width:10;height:20" coordorigin="8835,1051" coordsize="10,20">
              <v:shape style="position:absolute;left:8835;top:1051;width:10;height:20" coordorigin="8835,1051" coordsize="10,20" path="m8835,1070l8845,1070,8845,1051,8835,1051,8835,1070xe" filled="true" fillcolor="#000000" stroked="false">
                <v:path arrowok="t"/>
                <v:fill type="solid"/>
              </v:shape>
            </v:group>
            <v:group style="position:absolute;left:8835;top:1070;width:10;height:20" coordorigin="8835,1070" coordsize="10,20">
              <v:shape style="position:absolute;left:8835;top:1070;width:10;height:20" coordorigin="8835,1070" coordsize="10,20" path="m8835,1090l8845,1090,8845,1070,8835,1070,8835,1090xe" filled="true" fillcolor="#000000" stroked="false">
                <v:path arrowok="t"/>
                <v:fill type="solid"/>
              </v:shape>
            </v:group>
            <v:group style="position:absolute;left:8835;top:1096;width:10;height:2" coordorigin="8835,1096" coordsize="10,2">
              <v:shape style="position:absolute;left:8835;top:1096;width:10;height:2" coordorigin="8835,1096" coordsize="10,0" path="m8835,1096l8845,1096e" filled="false" stroked="true" strokeweight=".600010pt" strokecolor="#000000">
                <v:path arrowok="t"/>
              </v:shape>
            </v:group>
            <v:group style="position:absolute;left:10424;top:571;width:10;height:20" coordorigin="10424,571" coordsize="10,20">
              <v:shape style="position:absolute;left:10424;top:571;width:10;height:20" coordorigin="10424,571" coordsize="10,20" path="m10424,590l10434,590,10434,571,10424,571,10424,590xe" filled="true" fillcolor="#000000" stroked="false">
                <v:path arrowok="t"/>
                <v:fill type="solid"/>
              </v:shape>
            </v:group>
            <v:group style="position:absolute;left:10424;top:590;width:10;height:20" coordorigin="10424,590" coordsize="10,20">
              <v:shape style="position:absolute;left:10424;top:590;width:10;height:20" coordorigin="10424,590" coordsize="10,20" path="m10424,610l10434,610,10434,590,10424,590,10424,610xe" filled="true" fillcolor="#000000" stroked="false">
                <v:path arrowok="t"/>
                <v:fill type="solid"/>
              </v:shape>
            </v:group>
            <v:group style="position:absolute;left:10424;top:610;width:10;height:20" coordorigin="10424,610" coordsize="10,20">
              <v:shape style="position:absolute;left:10424;top:610;width:10;height:20" coordorigin="10424,610" coordsize="10,20" path="m10424,629l10434,629,10434,610,10424,610,10424,629xe" filled="true" fillcolor="#000000" stroked="false">
                <v:path arrowok="t"/>
                <v:fill type="solid"/>
              </v:shape>
            </v:group>
            <v:group style="position:absolute;left:10424;top:629;width:10;height:20" coordorigin="10424,629" coordsize="10,20">
              <v:shape style="position:absolute;left:10424;top:629;width:10;height:20" coordorigin="10424,629" coordsize="10,20" path="m10424,648l10434,648,10434,629,10424,629,10424,648xe" filled="true" fillcolor="#000000" stroked="false">
                <v:path arrowok="t"/>
                <v:fill type="solid"/>
              </v:shape>
            </v:group>
            <v:group style="position:absolute;left:10424;top:648;width:10;height:20" coordorigin="10424,648" coordsize="10,20">
              <v:shape style="position:absolute;left:10424;top:648;width:10;height:20" coordorigin="10424,648" coordsize="10,20" path="m10424,667l10434,667,10434,648,10424,648,10424,667xe" filled="true" fillcolor="#000000" stroked="false">
                <v:path arrowok="t"/>
                <v:fill type="solid"/>
              </v:shape>
            </v:group>
            <v:group style="position:absolute;left:10424;top:667;width:10;height:20" coordorigin="10424,667" coordsize="10,20">
              <v:shape style="position:absolute;left:10424;top:667;width:10;height:20" coordorigin="10424,667" coordsize="10,20" path="m10424,686l10434,686,10434,667,10424,667,10424,686xe" filled="true" fillcolor="#000000" stroked="false">
                <v:path arrowok="t"/>
                <v:fill type="solid"/>
              </v:shape>
            </v:group>
            <v:group style="position:absolute;left:10424;top:686;width:10;height:20" coordorigin="10424,686" coordsize="10,20">
              <v:shape style="position:absolute;left:10424;top:686;width:10;height:20" coordorigin="10424,686" coordsize="10,20" path="m10424,706l10434,706,10434,686,10424,686,10424,706xe" filled="true" fillcolor="#000000" stroked="false">
                <v:path arrowok="t"/>
                <v:fill type="solid"/>
              </v:shape>
            </v:group>
            <v:group style="position:absolute;left:10424;top:706;width:10;height:20" coordorigin="10424,706" coordsize="10,20">
              <v:shape style="position:absolute;left:10424;top:706;width:10;height:20" coordorigin="10424,706" coordsize="10,20" path="m10424,725l10434,725,10434,706,10424,706,10424,725xe" filled="true" fillcolor="#000000" stroked="false">
                <v:path arrowok="t"/>
                <v:fill type="solid"/>
              </v:shape>
            </v:group>
            <v:group style="position:absolute;left:10424;top:725;width:10;height:20" coordorigin="10424,725" coordsize="10,20">
              <v:shape style="position:absolute;left:10424;top:725;width:10;height:20" coordorigin="10424,725" coordsize="10,20" path="m10424,744l10434,744,10434,725,10424,725,10424,744xe" filled="true" fillcolor="#000000" stroked="false">
                <v:path arrowok="t"/>
                <v:fill type="solid"/>
              </v:shape>
            </v:group>
            <v:group style="position:absolute;left:10424;top:744;width:10;height:20" coordorigin="10424,744" coordsize="10,20">
              <v:shape style="position:absolute;left:10424;top:744;width:10;height:20" coordorigin="10424,744" coordsize="10,20" path="m10424,763l10434,763,10434,744,10424,744,10424,763xe" filled="true" fillcolor="#000000" stroked="false">
                <v:path arrowok="t"/>
                <v:fill type="solid"/>
              </v:shape>
            </v:group>
            <v:group style="position:absolute;left:10424;top:763;width:10;height:20" coordorigin="10424,763" coordsize="10,20">
              <v:shape style="position:absolute;left:10424;top:763;width:10;height:20" coordorigin="10424,763" coordsize="10,20" path="m10424,782l10434,782,10434,763,10424,763,10424,782xe" filled="true" fillcolor="#000000" stroked="false">
                <v:path arrowok="t"/>
                <v:fill type="solid"/>
              </v:shape>
            </v:group>
            <v:group style="position:absolute;left:10424;top:782;width:10;height:20" coordorigin="10424,782" coordsize="10,20">
              <v:shape style="position:absolute;left:10424;top:782;width:10;height:20" coordorigin="10424,782" coordsize="10,20" path="m10424,802l10434,802,10434,782,10424,782,10424,802xe" filled="true" fillcolor="#000000" stroked="false">
                <v:path arrowok="t"/>
                <v:fill type="solid"/>
              </v:shape>
            </v:group>
            <v:group style="position:absolute;left:10424;top:802;width:10;height:20" coordorigin="10424,802" coordsize="10,20">
              <v:shape style="position:absolute;left:10424;top:802;width:10;height:20" coordorigin="10424,802" coordsize="10,20" path="m10424,821l10434,821,10434,802,10424,802,10424,821xe" filled="true" fillcolor="#000000" stroked="false">
                <v:path arrowok="t"/>
                <v:fill type="solid"/>
              </v:shape>
            </v:group>
            <v:group style="position:absolute;left:10424;top:821;width:10;height:20" coordorigin="10424,821" coordsize="10,20">
              <v:shape style="position:absolute;left:10424;top:821;width:10;height:20" coordorigin="10424,821" coordsize="10,20" path="m10424,840l10434,840,10434,821,10424,821,10424,840xe" filled="true" fillcolor="#000000" stroked="false">
                <v:path arrowok="t"/>
                <v:fill type="solid"/>
              </v:shape>
            </v:group>
            <v:group style="position:absolute;left:10424;top:840;width:10;height:20" coordorigin="10424,840" coordsize="10,20">
              <v:shape style="position:absolute;left:10424;top:840;width:10;height:20" coordorigin="10424,840" coordsize="10,20" path="m10424,859l10434,859,10434,840,10424,840,10424,859xe" filled="true" fillcolor="#000000" stroked="false">
                <v:path arrowok="t"/>
                <v:fill type="solid"/>
              </v:shape>
            </v:group>
            <v:group style="position:absolute;left:10424;top:859;width:10;height:20" coordorigin="10424,859" coordsize="10,20">
              <v:shape style="position:absolute;left:10424;top:859;width:10;height:20" coordorigin="10424,859" coordsize="10,20" path="m10424,878l10434,878,10434,859,10424,859,10424,878xe" filled="true" fillcolor="#000000" stroked="false">
                <v:path arrowok="t"/>
                <v:fill type="solid"/>
              </v:shape>
            </v:group>
            <v:group style="position:absolute;left:10424;top:878;width:10;height:20" coordorigin="10424,878" coordsize="10,20">
              <v:shape style="position:absolute;left:10424;top:878;width:10;height:20" coordorigin="10424,878" coordsize="10,20" path="m10424,898l10434,898,10434,878,10424,878,10424,898xe" filled="true" fillcolor="#000000" stroked="false">
                <v:path arrowok="t"/>
                <v:fill type="solid"/>
              </v:shape>
            </v:group>
            <v:group style="position:absolute;left:10424;top:898;width:10;height:20" coordorigin="10424,898" coordsize="10,20">
              <v:shape style="position:absolute;left:10424;top:898;width:10;height:20" coordorigin="10424,898" coordsize="10,20" path="m10424,917l10434,917,10434,898,10424,898,10424,917xe" filled="true" fillcolor="#000000" stroked="false">
                <v:path arrowok="t"/>
                <v:fill type="solid"/>
              </v:shape>
            </v:group>
            <v:group style="position:absolute;left:10424;top:917;width:10;height:20" coordorigin="10424,917" coordsize="10,20">
              <v:shape style="position:absolute;left:10424;top:917;width:10;height:20" coordorigin="10424,917" coordsize="10,20" path="m10424,936l10434,936,10434,917,10424,917,10424,936xe" filled="true" fillcolor="#000000" stroked="false">
                <v:path arrowok="t"/>
                <v:fill type="solid"/>
              </v:shape>
            </v:group>
            <v:group style="position:absolute;left:10424;top:936;width:10;height:20" coordorigin="10424,936" coordsize="10,20">
              <v:shape style="position:absolute;left:10424;top:936;width:10;height:20" coordorigin="10424,936" coordsize="10,20" path="m10424,955l10434,955,10434,936,10424,936,10424,955xe" filled="true" fillcolor="#000000" stroked="false">
                <v:path arrowok="t"/>
                <v:fill type="solid"/>
              </v:shape>
            </v:group>
            <v:group style="position:absolute;left:10424;top:955;width:10;height:20" coordorigin="10424,955" coordsize="10,20">
              <v:shape style="position:absolute;left:10424;top:955;width:10;height:20" coordorigin="10424,955" coordsize="10,20" path="m10424,974l10434,974,10434,955,10424,955,10424,974xe" filled="true" fillcolor="#000000" stroked="false">
                <v:path arrowok="t"/>
                <v:fill type="solid"/>
              </v:shape>
            </v:group>
            <v:group style="position:absolute;left:10424;top:974;width:10;height:20" coordorigin="10424,974" coordsize="10,20">
              <v:shape style="position:absolute;left:10424;top:974;width:10;height:20" coordorigin="10424,974" coordsize="10,20" path="m10424,994l10434,994,10434,974,10424,974,10424,994xe" filled="true" fillcolor="#000000" stroked="false">
                <v:path arrowok="t"/>
                <v:fill type="solid"/>
              </v:shape>
            </v:group>
            <v:group style="position:absolute;left:10424;top:994;width:10;height:20" coordorigin="10424,994" coordsize="10,20">
              <v:shape style="position:absolute;left:10424;top:994;width:10;height:20" coordorigin="10424,994" coordsize="10,20" path="m10424,1013l10434,1013,10434,994,10424,994,10424,1013xe" filled="true" fillcolor="#000000" stroked="false">
                <v:path arrowok="t"/>
                <v:fill type="solid"/>
              </v:shape>
            </v:group>
            <v:group style="position:absolute;left:10424;top:1013;width:10;height:20" coordorigin="10424,1013" coordsize="10,20">
              <v:shape style="position:absolute;left:10424;top:1013;width:10;height:20" coordorigin="10424,1013" coordsize="10,20" path="m10424,1032l10434,1032,10434,1013,10424,1013,10424,1032xe" filled="true" fillcolor="#000000" stroked="false">
                <v:path arrowok="t"/>
                <v:fill type="solid"/>
              </v:shape>
            </v:group>
            <v:group style="position:absolute;left:10424;top:1032;width:10;height:20" coordorigin="10424,1032" coordsize="10,20">
              <v:shape style="position:absolute;left:10424;top:1032;width:10;height:20" coordorigin="10424,1032" coordsize="10,20" path="m10424,1051l10434,1051,10434,1032,10424,1032,10424,1051xe" filled="true" fillcolor="#000000" stroked="false">
                <v:path arrowok="t"/>
                <v:fill type="solid"/>
              </v:shape>
            </v:group>
            <v:group style="position:absolute;left:10424;top:1051;width:10;height:20" coordorigin="10424,1051" coordsize="10,20">
              <v:shape style="position:absolute;left:10424;top:1051;width:10;height:20" coordorigin="10424,1051" coordsize="10,20" path="m10424,1070l10434,1070,10434,1051,10424,1051,10424,1070xe" filled="true" fillcolor="#000000" stroked="false">
                <v:path arrowok="t"/>
                <v:fill type="solid"/>
              </v:shape>
            </v:group>
            <v:group style="position:absolute;left:10424;top:1070;width:10;height:20" coordorigin="10424,1070" coordsize="10,20">
              <v:shape style="position:absolute;left:10424;top:1070;width:10;height:20" coordorigin="10424,1070" coordsize="10,20" path="m10424,1090l10434,1090,10434,1070,10424,1070,10424,1090xe" filled="true" fillcolor="#000000" stroked="false">
                <v:path arrowok="t"/>
                <v:fill type="solid"/>
              </v:shape>
            </v:group>
            <v:group style="position:absolute;left:10424;top:1096;width:10;height:2" coordorigin="10424,1096" coordsize="10,2">
              <v:shape style="position:absolute;left:10424;top:1096;width:10;height:2" coordorigin="10424,1096" coordsize="10,0" path="m10424,1096l10434,1096e" filled="false" stroked="true" strokeweight=".600010pt" strokecolor="#000000">
                <v:path arrowok="t"/>
              </v:shape>
            </v:group>
            <v:group style="position:absolute;left:11810;top:571;width:10;height:20" coordorigin="11810,571" coordsize="10,20">
              <v:shape style="position:absolute;left:11810;top:571;width:10;height:20" coordorigin="11810,571" coordsize="10,20" path="m11810,590l11819,590,11819,571,11810,571,11810,590xe" filled="true" fillcolor="#000000" stroked="false">
                <v:path arrowok="t"/>
                <v:fill type="solid"/>
              </v:shape>
            </v:group>
            <v:group style="position:absolute;left:11810;top:590;width:10;height:20" coordorigin="11810,590" coordsize="10,20">
              <v:shape style="position:absolute;left:11810;top:590;width:10;height:20" coordorigin="11810,590" coordsize="10,20" path="m11810,610l11819,610,11819,590,11810,590,11810,610xe" filled="true" fillcolor="#000000" stroked="false">
                <v:path arrowok="t"/>
                <v:fill type="solid"/>
              </v:shape>
            </v:group>
            <v:group style="position:absolute;left:11810;top:610;width:10;height:20" coordorigin="11810,610" coordsize="10,20">
              <v:shape style="position:absolute;left:11810;top:610;width:10;height:20" coordorigin="11810,610" coordsize="10,20" path="m11810,629l11819,629,11819,610,11810,610,11810,629xe" filled="true" fillcolor="#000000" stroked="false">
                <v:path arrowok="t"/>
                <v:fill type="solid"/>
              </v:shape>
            </v:group>
            <v:group style="position:absolute;left:11810;top:629;width:10;height:20" coordorigin="11810,629" coordsize="10,20">
              <v:shape style="position:absolute;left:11810;top:629;width:10;height:20" coordorigin="11810,629" coordsize="10,20" path="m11810,648l11819,648,11819,629,11810,629,11810,648xe" filled="true" fillcolor="#000000" stroked="false">
                <v:path arrowok="t"/>
                <v:fill type="solid"/>
              </v:shape>
            </v:group>
            <v:group style="position:absolute;left:11810;top:648;width:10;height:20" coordorigin="11810,648" coordsize="10,20">
              <v:shape style="position:absolute;left:11810;top:648;width:10;height:20" coordorigin="11810,648" coordsize="10,20" path="m11810,667l11819,667,11819,648,11810,648,11810,667xe" filled="true" fillcolor="#000000" stroked="false">
                <v:path arrowok="t"/>
                <v:fill type="solid"/>
              </v:shape>
            </v:group>
            <v:group style="position:absolute;left:11810;top:667;width:10;height:20" coordorigin="11810,667" coordsize="10,20">
              <v:shape style="position:absolute;left:11810;top:667;width:10;height:20" coordorigin="11810,667" coordsize="10,20" path="m11810,686l11819,686,11819,667,11810,667,11810,686xe" filled="true" fillcolor="#000000" stroked="false">
                <v:path arrowok="t"/>
                <v:fill type="solid"/>
              </v:shape>
            </v:group>
            <v:group style="position:absolute;left:11810;top:686;width:10;height:20" coordorigin="11810,686" coordsize="10,20">
              <v:shape style="position:absolute;left:11810;top:686;width:10;height:20" coordorigin="11810,686" coordsize="10,20" path="m11810,706l11819,706,11819,686,11810,686,11810,706xe" filled="true" fillcolor="#000000" stroked="false">
                <v:path arrowok="t"/>
                <v:fill type="solid"/>
              </v:shape>
            </v:group>
            <v:group style="position:absolute;left:11810;top:706;width:10;height:20" coordorigin="11810,706" coordsize="10,20">
              <v:shape style="position:absolute;left:11810;top:706;width:10;height:20" coordorigin="11810,706" coordsize="10,20" path="m11810,725l11819,725,11819,706,11810,706,11810,725xe" filled="true" fillcolor="#000000" stroked="false">
                <v:path arrowok="t"/>
                <v:fill type="solid"/>
              </v:shape>
            </v:group>
            <v:group style="position:absolute;left:11810;top:725;width:10;height:20" coordorigin="11810,725" coordsize="10,20">
              <v:shape style="position:absolute;left:11810;top:725;width:10;height:20" coordorigin="11810,725" coordsize="10,20" path="m11810,744l11819,744,11819,725,11810,725,11810,744xe" filled="true" fillcolor="#000000" stroked="false">
                <v:path arrowok="t"/>
                <v:fill type="solid"/>
              </v:shape>
            </v:group>
            <v:group style="position:absolute;left:11810;top:744;width:10;height:20" coordorigin="11810,744" coordsize="10,20">
              <v:shape style="position:absolute;left:11810;top:744;width:10;height:20" coordorigin="11810,744" coordsize="10,20" path="m11810,763l11819,763,11819,744,11810,744,11810,763xe" filled="true" fillcolor="#000000" stroked="false">
                <v:path arrowok="t"/>
                <v:fill type="solid"/>
              </v:shape>
            </v:group>
            <v:group style="position:absolute;left:11810;top:763;width:10;height:20" coordorigin="11810,763" coordsize="10,20">
              <v:shape style="position:absolute;left:11810;top:763;width:10;height:20" coordorigin="11810,763" coordsize="10,20" path="m11810,782l11819,782,11819,763,11810,763,11810,782xe" filled="true" fillcolor="#000000" stroked="false">
                <v:path arrowok="t"/>
                <v:fill type="solid"/>
              </v:shape>
            </v:group>
            <v:group style="position:absolute;left:11810;top:782;width:10;height:20" coordorigin="11810,782" coordsize="10,20">
              <v:shape style="position:absolute;left:11810;top:782;width:10;height:20" coordorigin="11810,782" coordsize="10,20" path="m11810,802l11819,802,11819,782,11810,782,11810,802xe" filled="true" fillcolor="#000000" stroked="false">
                <v:path arrowok="t"/>
                <v:fill type="solid"/>
              </v:shape>
            </v:group>
            <v:group style="position:absolute;left:11810;top:802;width:10;height:20" coordorigin="11810,802" coordsize="10,20">
              <v:shape style="position:absolute;left:11810;top:802;width:10;height:20" coordorigin="11810,802" coordsize="10,20" path="m11810,821l11819,821,11819,802,11810,802,11810,821xe" filled="true" fillcolor="#000000" stroked="false">
                <v:path arrowok="t"/>
                <v:fill type="solid"/>
              </v:shape>
            </v:group>
            <v:group style="position:absolute;left:11810;top:821;width:10;height:20" coordorigin="11810,821" coordsize="10,20">
              <v:shape style="position:absolute;left:11810;top:821;width:10;height:20" coordorigin="11810,821" coordsize="10,20" path="m11810,840l11819,840,11819,821,11810,821,11810,840xe" filled="true" fillcolor="#000000" stroked="false">
                <v:path arrowok="t"/>
                <v:fill type="solid"/>
              </v:shape>
            </v:group>
            <v:group style="position:absolute;left:11810;top:840;width:10;height:20" coordorigin="11810,840" coordsize="10,20">
              <v:shape style="position:absolute;left:11810;top:840;width:10;height:20" coordorigin="11810,840" coordsize="10,20" path="m11810,859l11819,859,11819,840,11810,840,11810,859xe" filled="true" fillcolor="#000000" stroked="false">
                <v:path arrowok="t"/>
                <v:fill type="solid"/>
              </v:shape>
            </v:group>
            <v:group style="position:absolute;left:11810;top:859;width:10;height:20" coordorigin="11810,859" coordsize="10,20">
              <v:shape style="position:absolute;left:11810;top:859;width:10;height:20" coordorigin="11810,859" coordsize="10,20" path="m11810,878l11819,878,11819,859,11810,859,11810,878xe" filled="true" fillcolor="#000000" stroked="false">
                <v:path arrowok="t"/>
                <v:fill type="solid"/>
              </v:shape>
            </v:group>
            <v:group style="position:absolute;left:11810;top:878;width:10;height:20" coordorigin="11810,878" coordsize="10,20">
              <v:shape style="position:absolute;left:11810;top:878;width:10;height:20" coordorigin="11810,878" coordsize="10,20" path="m11810,898l11819,898,11819,878,11810,878,11810,898xe" filled="true" fillcolor="#000000" stroked="false">
                <v:path arrowok="t"/>
                <v:fill type="solid"/>
              </v:shape>
            </v:group>
            <v:group style="position:absolute;left:11810;top:898;width:10;height:20" coordorigin="11810,898" coordsize="10,20">
              <v:shape style="position:absolute;left:11810;top:898;width:10;height:20" coordorigin="11810,898" coordsize="10,20" path="m11810,917l11819,917,11819,898,11810,898,11810,917xe" filled="true" fillcolor="#000000" stroked="false">
                <v:path arrowok="t"/>
                <v:fill type="solid"/>
              </v:shape>
            </v:group>
            <v:group style="position:absolute;left:11810;top:917;width:10;height:20" coordorigin="11810,917" coordsize="10,20">
              <v:shape style="position:absolute;left:11810;top:917;width:10;height:20" coordorigin="11810,917" coordsize="10,20" path="m11810,936l11819,936,11819,917,11810,917,11810,936xe" filled="true" fillcolor="#000000" stroked="false">
                <v:path arrowok="t"/>
                <v:fill type="solid"/>
              </v:shape>
            </v:group>
            <v:group style="position:absolute;left:11810;top:936;width:10;height:20" coordorigin="11810,936" coordsize="10,20">
              <v:shape style="position:absolute;left:11810;top:936;width:10;height:20" coordorigin="11810,936" coordsize="10,20" path="m11810,955l11819,955,11819,936,11810,936,11810,955xe" filled="true" fillcolor="#000000" stroked="false">
                <v:path arrowok="t"/>
                <v:fill type="solid"/>
              </v:shape>
            </v:group>
            <v:group style="position:absolute;left:11810;top:955;width:10;height:20" coordorigin="11810,955" coordsize="10,20">
              <v:shape style="position:absolute;left:11810;top:955;width:10;height:20" coordorigin="11810,955" coordsize="10,20" path="m11810,974l11819,974,11819,955,11810,955,11810,974xe" filled="true" fillcolor="#000000" stroked="false">
                <v:path arrowok="t"/>
                <v:fill type="solid"/>
              </v:shape>
            </v:group>
            <v:group style="position:absolute;left:11810;top:974;width:10;height:20" coordorigin="11810,974" coordsize="10,20">
              <v:shape style="position:absolute;left:11810;top:974;width:10;height:20" coordorigin="11810,974" coordsize="10,20" path="m11810,994l11819,994,11819,974,11810,974,11810,994xe" filled="true" fillcolor="#000000" stroked="false">
                <v:path arrowok="t"/>
                <v:fill type="solid"/>
              </v:shape>
            </v:group>
            <v:group style="position:absolute;left:11810;top:994;width:10;height:20" coordorigin="11810,994" coordsize="10,20">
              <v:shape style="position:absolute;left:11810;top:994;width:10;height:20" coordorigin="11810,994" coordsize="10,20" path="m11810,1013l11819,1013,11819,994,11810,994,11810,1013xe" filled="true" fillcolor="#000000" stroked="false">
                <v:path arrowok="t"/>
                <v:fill type="solid"/>
              </v:shape>
            </v:group>
            <v:group style="position:absolute;left:11810;top:1013;width:10;height:20" coordorigin="11810,1013" coordsize="10,20">
              <v:shape style="position:absolute;left:11810;top:1013;width:10;height:20" coordorigin="11810,1013" coordsize="10,20" path="m11810,1032l11819,1032,11819,1013,11810,1013,11810,1032xe" filled="true" fillcolor="#000000" stroked="false">
                <v:path arrowok="t"/>
                <v:fill type="solid"/>
              </v:shape>
            </v:group>
            <v:group style="position:absolute;left:11810;top:1032;width:10;height:20" coordorigin="11810,1032" coordsize="10,20">
              <v:shape style="position:absolute;left:11810;top:1032;width:10;height:20" coordorigin="11810,1032" coordsize="10,20" path="m11810,1051l11819,1051,11819,1032,11810,1032,11810,1051xe" filled="true" fillcolor="#000000" stroked="false">
                <v:path arrowok="t"/>
                <v:fill type="solid"/>
              </v:shape>
            </v:group>
            <v:group style="position:absolute;left:11810;top:1051;width:10;height:20" coordorigin="11810,1051" coordsize="10,20">
              <v:shape style="position:absolute;left:11810;top:1051;width:10;height:20" coordorigin="11810,1051" coordsize="10,20" path="m11810,1070l11819,1070,11819,1051,11810,1051,11810,1070xe" filled="true" fillcolor="#000000" stroked="false">
                <v:path arrowok="t"/>
                <v:fill type="solid"/>
              </v:shape>
            </v:group>
            <v:group style="position:absolute;left:11810;top:1070;width:10;height:20" coordorigin="11810,1070" coordsize="10,20">
              <v:shape style="position:absolute;left:11810;top:1070;width:10;height:20" coordorigin="11810,1070" coordsize="10,20" path="m11810,1090l11819,1090,11819,1070,11810,1070,11810,1090xe" filled="true" fillcolor="#000000" stroked="false">
                <v:path arrowok="t"/>
                <v:fill type="solid"/>
              </v:shape>
            </v:group>
            <v:group style="position:absolute;left:11810;top:1096;width:10;height:2" coordorigin="11810,1096" coordsize="10,2">
              <v:shape style="position:absolute;left:11810;top:1096;width:10;height:2" coordorigin="11810,1096" coordsize="10,0" path="m11810,1096l11819,1096e" filled="false" stroked="true" strokeweight=".600010pt" strokecolor="#000000">
                <v:path arrowok="t"/>
              </v:shape>
            </v:group>
            <v:group style="position:absolute;left:3242;top:1106;width:10;height:2" coordorigin="3242,1106" coordsize="10,2">
              <v:shape style="position:absolute;left:3242;top:1106;width:10;height:2" coordorigin="3242,1106" coordsize="10,0" path="m3242,1106l3252,1106e" filled="false" stroked="true" strokeweight=".48001pt" strokecolor="#000000">
                <v:path arrowok="t"/>
              </v:shape>
              <v:shape style="position:absolute;left:29;top:1102;width:4549;height:10" type="#_x0000_t75" stroked="false">
                <v:imagedata r:id="rId632" o:title=""/>
              </v:shape>
              <v:shape style="position:absolute;left:4573;top:1102;width:2676;height:10" type="#_x0000_t75" stroked="false">
                <v:imagedata r:id="rId633" o:title=""/>
              </v:shape>
              <v:shape style="position:absolute;left:7244;top:1102;width:1591;height:10" type="#_x0000_t75" stroked="false">
                <v:imagedata r:id="rId630" o:title=""/>
              </v:shape>
              <v:shape style="position:absolute;left:8831;top:1102;width:2979;height:10" type="#_x0000_t75" stroked="false">
                <v:imagedata r:id="rId631" o:title=""/>
              </v:shape>
              <v:shape style="position:absolute;left:11805;top:1102;width:1426;height:10" type="#_x0000_t75" stroked="false">
                <v:imagedata r:id="rId634" o:title=""/>
              </v:shape>
            </v:group>
            <v:group style="position:absolute;left:3242;top:1111;width:10;height:20" coordorigin="3242,1111" coordsize="10,20">
              <v:shape style="position:absolute;left:3242;top:1111;width:10;height:20" coordorigin="3242,1111" coordsize="10,20" path="m3242,1130l3252,1130,3252,1111,3242,1111,3242,1130xe" filled="true" fillcolor="#000000" stroked="false">
                <v:path arrowok="t"/>
                <v:fill type="solid"/>
              </v:shape>
            </v:group>
            <v:group style="position:absolute;left:3242;top:1130;width:10;height:20" coordorigin="3242,1130" coordsize="10,20">
              <v:shape style="position:absolute;left:3242;top:1130;width:10;height:20" coordorigin="3242,1130" coordsize="10,20" path="m3242,1150l3252,1150,3252,1130,3242,1130,3242,1150xe" filled="true" fillcolor="#000000" stroked="false">
                <v:path arrowok="t"/>
                <v:fill type="solid"/>
              </v:shape>
            </v:group>
            <v:group style="position:absolute;left:3242;top:1150;width:10;height:20" coordorigin="3242,1150" coordsize="10,20">
              <v:shape style="position:absolute;left:3242;top:1150;width:10;height:20" coordorigin="3242,1150" coordsize="10,20" path="m3242,1169l3252,1169,3252,1150,3242,1150,3242,1169xe" filled="true" fillcolor="#000000" stroked="false">
                <v:path arrowok="t"/>
                <v:fill type="solid"/>
              </v:shape>
            </v:group>
            <v:group style="position:absolute;left:3242;top:1169;width:10;height:20" coordorigin="3242,1169" coordsize="10,20">
              <v:shape style="position:absolute;left:3242;top:1169;width:10;height:20" coordorigin="3242,1169" coordsize="10,20" path="m3242,1189l3252,1189,3252,1169,3242,1169,3242,1189xe" filled="true" fillcolor="#000000" stroked="false">
                <v:path arrowok="t"/>
                <v:fill type="solid"/>
              </v:shape>
            </v:group>
            <v:group style="position:absolute;left:3242;top:1189;width:10;height:20" coordorigin="3242,1189" coordsize="10,20">
              <v:shape style="position:absolute;left:3242;top:1189;width:10;height:20" coordorigin="3242,1189" coordsize="10,20" path="m3242,1208l3252,1208,3252,1189,3242,1189,3242,1208xe" filled="true" fillcolor="#000000" stroked="false">
                <v:path arrowok="t"/>
                <v:fill type="solid"/>
              </v:shape>
            </v:group>
            <v:group style="position:absolute;left:3242;top:1208;width:10;height:20" coordorigin="3242,1208" coordsize="10,20">
              <v:shape style="position:absolute;left:3242;top:1208;width:10;height:20" coordorigin="3242,1208" coordsize="10,20" path="m3242,1227l3252,1227,3252,1208,3242,1208,3242,1227xe" filled="true" fillcolor="#000000" stroked="false">
                <v:path arrowok="t"/>
                <v:fill type="solid"/>
              </v:shape>
            </v:group>
            <v:group style="position:absolute;left:3242;top:1227;width:10;height:20" coordorigin="3242,1227" coordsize="10,20">
              <v:shape style="position:absolute;left:3242;top:1227;width:10;height:20" coordorigin="3242,1227" coordsize="10,20" path="m3242,1246l3252,1246,3252,1227,3242,1227,3242,1246xe" filled="true" fillcolor="#000000" stroked="false">
                <v:path arrowok="t"/>
                <v:fill type="solid"/>
              </v:shape>
            </v:group>
            <v:group style="position:absolute;left:3242;top:1246;width:10;height:20" coordorigin="3242,1246" coordsize="10,20">
              <v:shape style="position:absolute;left:3242;top:1246;width:10;height:20" coordorigin="3242,1246" coordsize="10,20" path="m3242,1265l3252,1265,3252,1246,3242,1246,3242,1265xe" filled="true" fillcolor="#000000" stroked="false">
                <v:path arrowok="t"/>
                <v:fill type="solid"/>
              </v:shape>
            </v:group>
            <v:group style="position:absolute;left:3242;top:1265;width:10;height:20" coordorigin="3242,1265" coordsize="10,20">
              <v:shape style="position:absolute;left:3242;top:1265;width:10;height:20" coordorigin="3242,1265" coordsize="10,20" path="m3242,1285l3252,1285,3252,1265,3242,1265,3242,1285xe" filled="true" fillcolor="#000000" stroked="false">
                <v:path arrowok="t"/>
                <v:fill type="solid"/>
              </v:shape>
            </v:group>
            <v:group style="position:absolute;left:3242;top:1285;width:10;height:20" coordorigin="3242,1285" coordsize="10,20">
              <v:shape style="position:absolute;left:3242;top:1285;width:10;height:20" coordorigin="3242,1285" coordsize="10,20" path="m3242,1304l3252,1304,3252,1285,3242,1285,3242,1304xe" filled="true" fillcolor="#000000" stroked="false">
                <v:path arrowok="t"/>
                <v:fill type="solid"/>
              </v:shape>
            </v:group>
            <v:group style="position:absolute;left:3242;top:1304;width:10;height:20" coordorigin="3242,1304" coordsize="10,20">
              <v:shape style="position:absolute;left:3242;top:1304;width:10;height:20" coordorigin="3242,1304" coordsize="10,20" path="m3242,1323l3252,1323,3252,1304,3242,1304,3242,1323xe" filled="true" fillcolor="#000000" stroked="false">
                <v:path arrowok="t"/>
                <v:fill type="solid"/>
              </v:shape>
            </v:group>
            <v:group style="position:absolute;left:3242;top:1323;width:10;height:20" coordorigin="3242,1323" coordsize="10,20">
              <v:shape style="position:absolute;left:3242;top:1323;width:10;height:20" coordorigin="3242,1323" coordsize="10,20" path="m3242,1342l3252,1342,3252,1323,3242,1323,3242,1342xe" filled="true" fillcolor="#000000" stroked="false">
                <v:path arrowok="t"/>
                <v:fill type="solid"/>
              </v:shape>
            </v:group>
            <v:group style="position:absolute;left:3242;top:1342;width:10;height:20" coordorigin="3242,1342" coordsize="10,20">
              <v:shape style="position:absolute;left:3242;top:1342;width:10;height:20" coordorigin="3242,1342" coordsize="10,20" path="m3242,1361l3252,1361,3252,1342,3242,1342,3242,1361xe" filled="true" fillcolor="#000000" stroked="false">
                <v:path arrowok="t"/>
                <v:fill type="solid"/>
              </v:shape>
            </v:group>
            <v:group style="position:absolute;left:3242;top:1361;width:10;height:20" coordorigin="3242,1361" coordsize="10,20">
              <v:shape style="position:absolute;left:3242;top:1361;width:10;height:20" coordorigin="3242,1361" coordsize="10,20" path="m3242,1381l3252,1381,3252,1361,3242,1361,3242,1381xe" filled="true" fillcolor="#000000" stroked="false">
                <v:path arrowok="t"/>
                <v:fill type="solid"/>
              </v:shape>
            </v:group>
            <v:group style="position:absolute;left:3242;top:1381;width:10;height:20" coordorigin="3242,1381" coordsize="10,20">
              <v:shape style="position:absolute;left:3242;top:1381;width:10;height:20" coordorigin="3242,1381" coordsize="10,20" path="m3242,1400l3252,1400,3252,1381,3242,1381,3242,1400xe" filled="true" fillcolor="#000000" stroked="false">
                <v:path arrowok="t"/>
                <v:fill type="solid"/>
              </v:shape>
            </v:group>
            <v:group style="position:absolute;left:3242;top:1400;width:10;height:20" coordorigin="3242,1400" coordsize="10,20">
              <v:shape style="position:absolute;left:3242;top:1400;width:10;height:20" coordorigin="3242,1400" coordsize="10,20" path="m3242,1419l3252,1419,3252,1400,3242,1400,3242,1419xe" filled="true" fillcolor="#000000" stroked="false">
                <v:path arrowok="t"/>
                <v:fill type="solid"/>
              </v:shape>
            </v:group>
            <v:group style="position:absolute;left:3242;top:1419;width:10;height:20" coordorigin="3242,1419" coordsize="10,20">
              <v:shape style="position:absolute;left:3242;top:1419;width:10;height:20" coordorigin="3242,1419" coordsize="10,20" path="m3242,1438l3252,1438,3252,1419,3242,1419,3242,1438xe" filled="true" fillcolor="#000000" stroked="false">
                <v:path arrowok="t"/>
                <v:fill type="solid"/>
              </v:shape>
            </v:group>
            <v:group style="position:absolute;left:3242;top:1438;width:10;height:20" coordorigin="3242,1438" coordsize="10,20">
              <v:shape style="position:absolute;left:3242;top:1438;width:10;height:20" coordorigin="3242,1438" coordsize="10,20" path="m3242,1457l3252,1457,3252,1438,3242,1438,3242,1457xe" filled="true" fillcolor="#000000" stroked="false">
                <v:path arrowok="t"/>
                <v:fill type="solid"/>
              </v:shape>
            </v:group>
            <v:group style="position:absolute;left:3242;top:1457;width:10;height:20" coordorigin="3242,1457" coordsize="10,20">
              <v:shape style="position:absolute;left:3242;top:1457;width:10;height:20" coordorigin="3242,1457" coordsize="10,20" path="m3242,1477l3252,1477,3252,1457,3242,1457,3242,1477xe" filled="true" fillcolor="#000000" stroked="false">
                <v:path arrowok="t"/>
                <v:fill type="solid"/>
              </v:shape>
            </v:group>
            <v:group style="position:absolute;left:3242;top:1477;width:10;height:20" coordorigin="3242,1477" coordsize="10,20">
              <v:shape style="position:absolute;left:3242;top:1477;width:10;height:20" coordorigin="3242,1477" coordsize="10,20" path="m3242,1496l3252,1496,3252,1477,3242,1477,3242,1496xe" filled="true" fillcolor="#000000" stroked="false">
                <v:path arrowok="t"/>
                <v:fill type="solid"/>
              </v:shape>
            </v:group>
            <v:group style="position:absolute;left:3242;top:1496;width:10;height:20" coordorigin="3242,1496" coordsize="10,20">
              <v:shape style="position:absolute;left:3242;top:1496;width:10;height:20" coordorigin="3242,1496" coordsize="10,20" path="m3242,1515l3252,1515,3252,1496,3242,1496,3242,1515xe" filled="true" fillcolor="#000000" stroked="false">
                <v:path arrowok="t"/>
                <v:fill type="solid"/>
              </v:shape>
            </v:group>
            <v:group style="position:absolute;left:3242;top:1515;width:10;height:20" coordorigin="3242,1515" coordsize="10,20">
              <v:shape style="position:absolute;left:3242;top:1515;width:10;height:20" coordorigin="3242,1515" coordsize="10,20" path="m3242,1534l3252,1534,3252,1515,3242,1515,3242,1534xe" filled="true" fillcolor="#000000" stroked="false">
                <v:path arrowok="t"/>
                <v:fill type="solid"/>
              </v:shape>
            </v:group>
            <v:group style="position:absolute;left:3242;top:1534;width:10;height:20" coordorigin="3242,1534" coordsize="10,20">
              <v:shape style="position:absolute;left:3242;top:1534;width:10;height:20" coordorigin="3242,1534" coordsize="10,20" path="m3242,1553l3252,1553,3252,1534,3242,1534,3242,1553xe" filled="true" fillcolor="#000000" stroked="false">
                <v:path arrowok="t"/>
                <v:fill type="solid"/>
              </v:shape>
            </v:group>
            <v:group style="position:absolute;left:3242;top:1553;width:10;height:20" coordorigin="3242,1553" coordsize="10,20">
              <v:shape style="position:absolute;left:3242;top:1553;width:10;height:20" coordorigin="3242,1553" coordsize="10,20" path="m3242,1573l3252,1573,3252,1553,3242,1553,3242,1573xe" filled="true" fillcolor="#000000" stroked="false">
                <v:path arrowok="t"/>
                <v:fill type="solid"/>
              </v:shape>
            </v:group>
            <v:group style="position:absolute;left:3242;top:1573;width:10;height:20" coordorigin="3242,1573" coordsize="10,20">
              <v:shape style="position:absolute;left:3242;top:1573;width:10;height:20" coordorigin="3242,1573" coordsize="10,20" path="m3242,1592l3252,1592,3252,1573,3242,1573,3242,1592xe" filled="true" fillcolor="#000000" stroked="false">
                <v:path arrowok="t"/>
                <v:fill type="solid"/>
              </v:shape>
            </v:group>
            <v:group style="position:absolute;left:3242;top:1592;width:10;height:20" coordorigin="3242,1592" coordsize="10,20">
              <v:shape style="position:absolute;left:3242;top:1592;width:10;height:20" coordorigin="3242,1592" coordsize="10,20" path="m3242,1611l3252,1611,3252,1592,3242,1592,3242,1611xe" filled="true" fillcolor="#000000" stroked="false">
                <v:path arrowok="t"/>
                <v:fill type="solid"/>
              </v:shape>
            </v:group>
            <v:group style="position:absolute;left:3242;top:1611;width:10;height:20" coordorigin="3242,1611" coordsize="10,20">
              <v:shape style="position:absolute;left:3242;top:1611;width:10;height:20" coordorigin="3242,1611" coordsize="10,20" path="m3242,1630l3252,1630,3252,1611,3242,1611,3242,1630xe" filled="true" fillcolor="#000000" stroked="false">
                <v:path arrowok="t"/>
                <v:fill type="solid"/>
              </v:shape>
            </v:group>
            <v:group style="position:absolute;left:3242;top:1630;width:10;height:20" coordorigin="3242,1630" coordsize="10,20">
              <v:shape style="position:absolute;left:3242;top:1630;width:10;height:20" coordorigin="3242,1630" coordsize="10,20" path="m3242,1649l3252,1649,3252,1630,3242,1630,3242,1649xe" filled="true" fillcolor="#000000" stroked="false">
                <v:path arrowok="t"/>
                <v:fill type="solid"/>
              </v:shape>
            </v:group>
            <v:group style="position:absolute;left:3242;top:1649;width:10;height:20" coordorigin="3242,1649" coordsize="10,20">
              <v:shape style="position:absolute;left:3242;top:1649;width:10;height:20" coordorigin="3242,1649" coordsize="10,20" path="m3242,1669l3252,1669,3252,1649,3242,1649,3242,1669xe" filled="true" fillcolor="#000000" stroked="false">
                <v:path arrowok="t"/>
                <v:fill type="solid"/>
              </v:shape>
            </v:group>
            <v:group style="position:absolute;left:3242;top:1669;width:10;height:20" coordorigin="3242,1669" coordsize="10,20">
              <v:shape style="position:absolute;left:3242;top:1669;width:10;height:20" coordorigin="3242,1669" coordsize="10,20" path="m3242,1688l3252,1688,3252,1669,3242,1669,3242,1688xe" filled="true" fillcolor="#000000" stroked="false">
                <v:path arrowok="t"/>
                <v:fill type="solid"/>
              </v:shape>
            </v:group>
            <v:group style="position:absolute;left:3242;top:1688;width:10;height:20" coordorigin="3242,1688" coordsize="10,20">
              <v:shape style="position:absolute;left:3242;top:1688;width:10;height:20" coordorigin="3242,1688" coordsize="10,20" path="m3242,1707l3252,1707,3252,1688,3242,1688,3242,1707xe" filled="true" fillcolor="#000000" stroked="false">
                <v:path arrowok="t"/>
                <v:fill type="solid"/>
              </v:shape>
            </v:group>
            <v:group style="position:absolute;left:3242;top:1707;width:10;height:20" coordorigin="3242,1707" coordsize="10,20">
              <v:shape style="position:absolute;left:3242;top:1707;width:10;height:20" coordorigin="3242,1707" coordsize="10,20" path="m3242,1726l3252,1726,3252,1707,3242,1707,3242,1726xe" filled="true" fillcolor="#000000" stroked="false">
                <v:path arrowok="t"/>
                <v:fill type="solid"/>
              </v:shape>
            </v:group>
            <v:group style="position:absolute;left:3242;top:1726;width:10;height:20" coordorigin="3242,1726" coordsize="10,20">
              <v:shape style="position:absolute;left:3242;top:1726;width:10;height:20" coordorigin="3242,1726" coordsize="10,20" path="m3242,1745l3252,1745,3252,1726,3242,1726,3242,1745xe" filled="true" fillcolor="#000000" stroked="false">
                <v:path arrowok="t"/>
                <v:fill type="solid"/>
              </v:shape>
            </v:group>
            <v:group style="position:absolute;left:3242;top:1745;width:10;height:20" coordorigin="3242,1745" coordsize="10,20">
              <v:shape style="position:absolute;left:3242;top:1745;width:10;height:20" coordorigin="3242,1745" coordsize="10,20" path="m3242,1765l3252,1765,3252,1745,3242,1745,3242,1765xe" filled="true" fillcolor="#000000" stroked="false">
                <v:path arrowok="t"/>
                <v:fill type="solid"/>
              </v:shape>
            </v:group>
            <v:group style="position:absolute;left:3242;top:1765;width:10;height:20" coordorigin="3242,1765" coordsize="10,20">
              <v:shape style="position:absolute;left:3242;top:1765;width:10;height:20" coordorigin="3242,1765" coordsize="10,20" path="m3242,1784l3252,1784,3252,1765,3242,1765,3242,1784xe" filled="true" fillcolor="#000000" stroked="false">
                <v:path arrowok="t"/>
                <v:fill type="solid"/>
              </v:shape>
            </v:group>
            <v:group style="position:absolute;left:3242;top:1784;width:10;height:20" coordorigin="3242,1784" coordsize="10,20">
              <v:shape style="position:absolute;left:3242;top:1784;width:10;height:20" coordorigin="3242,1784" coordsize="10,20" path="m3242,1803l3252,1803,3252,1784,3242,1784,3242,1803xe" filled="true" fillcolor="#000000" stroked="false">
                <v:path arrowok="t"/>
                <v:fill type="solid"/>
              </v:shape>
            </v:group>
            <v:group style="position:absolute;left:3242;top:1803;width:10;height:20" coordorigin="3242,1803" coordsize="10,20">
              <v:shape style="position:absolute;left:3242;top:1803;width:10;height:20" coordorigin="3242,1803" coordsize="10,20" path="m3242,1822l3252,1822,3252,1803,3242,1803,3242,1822xe" filled="true" fillcolor="#000000" stroked="false">
                <v:path arrowok="t"/>
                <v:fill type="solid"/>
              </v:shape>
            </v:group>
            <v:group style="position:absolute;left:3242;top:1822;width:10;height:20" coordorigin="3242,1822" coordsize="10,20">
              <v:shape style="position:absolute;left:3242;top:1822;width:10;height:20" coordorigin="3242,1822" coordsize="10,20" path="m3242,1841l3252,1841,3252,1822,3242,1822,3242,1841xe" filled="true" fillcolor="#000000" stroked="false">
                <v:path arrowok="t"/>
                <v:fill type="solid"/>
              </v:shape>
            </v:group>
            <v:group style="position:absolute;left:3242;top:1841;width:10;height:20" coordorigin="3242,1841" coordsize="10,20">
              <v:shape style="position:absolute;left:3242;top:1841;width:10;height:20" coordorigin="3242,1841" coordsize="10,20" path="m3242,1861l3252,1861,3252,1841,3242,1841,3242,1861xe" filled="true" fillcolor="#000000" stroked="false">
                <v:path arrowok="t"/>
                <v:fill type="solid"/>
              </v:shape>
            </v:group>
            <v:group style="position:absolute;left:3242;top:1861;width:10;height:20" coordorigin="3242,1861" coordsize="10,20">
              <v:shape style="position:absolute;left:3242;top:1861;width:10;height:20" coordorigin="3242,1861" coordsize="10,20" path="m3242,1880l3252,1880,3252,1861,3242,1861,3242,1880xe" filled="true" fillcolor="#000000" stroked="false">
                <v:path arrowok="t"/>
                <v:fill type="solid"/>
              </v:shape>
            </v:group>
            <v:group style="position:absolute;left:3242;top:1880;width:10;height:20" coordorigin="3242,1880" coordsize="10,20">
              <v:shape style="position:absolute;left:3242;top:1880;width:10;height:20" coordorigin="3242,1880" coordsize="10,20" path="m3242,1899l3252,1899,3252,1880,3242,1880,3242,1899xe" filled="true" fillcolor="#000000" stroked="false">
                <v:path arrowok="t"/>
                <v:fill type="solid"/>
              </v:shape>
            </v:group>
            <v:group style="position:absolute;left:3242;top:1899;width:10;height:20" coordorigin="3242,1899" coordsize="10,20">
              <v:shape style="position:absolute;left:3242;top:1899;width:10;height:20" coordorigin="3242,1899" coordsize="10,20" path="m3242,1918l3252,1918,3252,1899,3242,1899,3242,1918xe" filled="true" fillcolor="#000000" stroked="false">
                <v:path arrowok="t"/>
                <v:fill type="solid"/>
              </v:shape>
            </v:group>
            <v:group style="position:absolute;left:4577;top:1111;width:10;height:20" coordorigin="4577,1111" coordsize="10,20">
              <v:shape style="position:absolute;left:4577;top:1111;width:10;height:20" coordorigin="4577,1111" coordsize="10,20" path="m4577,1130l4587,1130,4587,1111,4577,1111,4577,1130xe" filled="true" fillcolor="#000000" stroked="false">
                <v:path arrowok="t"/>
                <v:fill type="solid"/>
              </v:shape>
            </v:group>
            <v:group style="position:absolute;left:4577;top:1130;width:10;height:20" coordorigin="4577,1130" coordsize="10,20">
              <v:shape style="position:absolute;left:4577;top:1130;width:10;height:20" coordorigin="4577,1130" coordsize="10,20" path="m4577,1150l4587,1150,4587,1130,4577,1130,4577,1150xe" filled="true" fillcolor="#000000" stroked="false">
                <v:path arrowok="t"/>
                <v:fill type="solid"/>
              </v:shape>
            </v:group>
            <v:group style="position:absolute;left:4577;top:1150;width:10;height:20" coordorigin="4577,1150" coordsize="10,20">
              <v:shape style="position:absolute;left:4577;top:1150;width:10;height:20" coordorigin="4577,1150" coordsize="10,20" path="m4577,1169l4587,1169,4587,1150,4577,1150,4577,1169xe" filled="true" fillcolor="#000000" stroked="false">
                <v:path arrowok="t"/>
                <v:fill type="solid"/>
              </v:shape>
            </v:group>
            <v:group style="position:absolute;left:4577;top:1169;width:10;height:20" coordorigin="4577,1169" coordsize="10,20">
              <v:shape style="position:absolute;left:4577;top:1169;width:10;height:20" coordorigin="4577,1169" coordsize="10,20" path="m4577,1189l4587,1189,4587,1169,4577,1169,4577,1189xe" filled="true" fillcolor="#000000" stroked="false">
                <v:path arrowok="t"/>
                <v:fill type="solid"/>
              </v:shape>
            </v:group>
            <v:group style="position:absolute;left:4577;top:1189;width:10;height:20" coordorigin="4577,1189" coordsize="10,20">
              <v:shape style="position:absolute;left:4577;top:1189;width:10;height:20" coordorigin="4577,1189" coordsize="10,20" path="m4577,1208l4587,1208,4587,1189,4577,1189,4577,1208xe" filled="true" fillcolor="#000000" stroked="false">
                <v:path arrowok="t"/>
                <v:fill type="solid"/>
              </v:shape>
            </v:group>
            <v:group style="position:absolute;left:4577;top:1208;width:10;height:20" coordorigin="4577,1208" coordsize="10,20">
              <v:shape style="position:absolute;left:4577;top:1208;width:10;height:20" coordorigin="4577,1208" coordsize="10,20" path="m4577,1227l4587,1227,4587,1208,4577,1208,4577,1227xe" filled="true" fillcolor="#000000" stroked="false">
                <v:path arrowok="t"/>
                <v:fill type="solid"/>
              </v:shape>
            </v:group>
            <v:group style="position:absolute;left:4577;top:1227;width:10;height:20" coordorigin="4577,1227" coordsize="10,20">
              <v:shape style="position:absolute;left:4577;top:1227;width:10;height:20" coordorigin="4577,1227" coordsize="10,20" path="m4577,1246l4587,1246,4587,1227,4577,1227,4577,1246xe" filled="true" fillcolor="#000000" stroked="false">
                <v:path arrowok="t"/>
                <v:fill type="solid"/>
              </v:shape>
            </v:group>
            <v:group style="position:absolute;left:4577;top:1246;width:10;height:20" coordorigin="4577,1246" coordsize="10,20">
              <v:shape style="position:absolute;left:4577;top:1246;width:10;height:20" coordorigin="4577,1246" coordsize="10,20" path="m4577,1265l4587,1265,4587,1246,4577,1246,4577,1265xe" filled="true" fillcolor="#000000" stroked="false">
                <v:path arrowok="t"/>
                <v:fill type="solid"/>
              </v:shape>
            </v:group>
            <v:group style="position:absolute;left:4577;top:1265;width:10;height:20" coordorigin="4577,1265" coordsize="10,20">
              <v:shape style="position:absolute;left:4577;top:1265;width:10;height:20" coordorigin="4577,1265" coordsize="10,20" path="m4577,1285l4587,1285,4587,1265,4577,1265,4577,1285xe" filled="true" fillcolor="#000000" stroked="false">
                <v:path arrowok="t"/>
                <v:fill type="solid"/>
              </v:shape>
            </v:group>
            <v:group style="position:absolute;left:4577;top:1285;width:10;height:20" coordorigin="4577,1285" coordsize="10,20">
              <v:shape style="position:absolute;left:4577;top:1285;width:10;height:20" coordorigin="4577,1285" coordsize="10,20" path="m4577,1304l4587,1304,4587,1285,4577,1285,4577,1304xe" filled="true" fillcolor="#000000" stroked="false">
                <v:path arrowok="t"/>
                <v:fill type="solid"/>
              </v:shape>
            </v:group>
            <v:group style="position:absolute;left:4577;top:1304;width:10;height:20" coordorigin="4577,1304" coordsize="10,20">
              <v:shape style="position:absolute;left:4577;top:1304;width:10;height:20" coordorigin="4577,1304" coordsize="10,20" path="m4577,1323l4587,1323,4587,1304,4577,1304,4577,1323xe" filled="true" fillcolor="#000000" stroked="false">
                <v:path arrowok="t"/>
                <v:fill type="solid"/>
              </v:shape>
            </v:group>
            <v:group style="position:absolute;left:4577;top:1323;width:10;height:20" coordorigin="4577,1323" coordsize="10,20">
              <v:shape style="position:absolute;left:4577;top:1323;width:10;height:20" coordorigin="4577,1323" coordsize="10,20" path="m4577,1342l4587,1342,4587,1323,4577,1323,4577,1342xe" filled="true" fillcolor="#000000" stroked="false">
                <v:path arrowok="t"/>
                <v:fill type="solid"/>
              </v:shape>
            </v:group>
            <v:group style="position:absolute;left:4577;top:1342;width:10;height:20" coordorigin="4577,1342" coordsize="10,20">
              <v:shape style="position:absolute;left:4577;top:1342;width:10;height:20" coordorigin="4577,1342" coordsize="10,20" path="m4577,1361l4587,1361,4587,1342,4577,1342,4577,1361xe" filled="true" fillcolor="#000000" stroked="false">
                <v:path arrowok="t"/>
                <v:fill type="solid"/>
              </v:shape>
            </v:group>
            <v:group style="position:absolute;left:4577;top:1361;width:10;height:20" coordorigin="4577,1361" coordsize="10,20">
              <v:shape style="position:absolute;left:4577;top:1361;width:10;height:20" coordorigin="4577,1361" coordsize="10,20" path="m4577,1381l4587,1381,4587,1361,4577,1361,4577,1381xe" filled="true" fillcolor="#000000" stroked="false">
                <v:path arrowok="t"/>
                <v:fill type="solid"/>
              </v:shape>
            </v:group>
            <v:group style="position:absolute;left:4577;top:1381;width:10;height:20" coordorigin="4577,1381" coordsize="10,20">
              <v:shape style="position:absolute;left:4577;top:1381;width:10;height:20" coordorigin="4577,1381" coordsize="10,20" path="m4577,1400l4587,1400,4587,1381,4577,1381,4577,1400xe" filled="true" fillcolor="#000000" stroked="false">
                <v:path arrowok="t"/>
                <v:fill type="solid"/>
              </v:shape>
            </v:group>
            <v:group style="position:absolute;left:4577;top:1400;width:10;height:20" coordorigin="4577,1400" coordsize="10,20">
              <v:shape style="position:absolute;left:4577;top:1400;width:10;height:20" coordorigin="4577,1400" coordsize="10,20" path="m4577,1419l4587,1419,4587,1400,4577,1400,4577,1419xe" filled="true" fillcolor="#000000" stroked="false">
                <v:path arrowok="t"/>
                <v:fill type="solid"/>
              </v:shape>
            </v:group>
            <v:group style="position:absolute;left:4577;top:1419;width:10;height:20" coordorigin="4577,1419" coordsize="10,20">
              <v:shape style="position:absolute;left:4577;top:1419;width:10;height:20" coordorigin="4577,1419" coordsize="10,20" path="m4577,1438l4587,1438,4587,1419,4577,1419,4577,1438xe" filled="true" fillcolor="#000000" stroked="false">
                <v:path arrowok="t"/>
                <v:fill type="solid"/>
              </v:shape>
            </v:group>
            <v:group style="position:absolute;left:4577;top:1438;width:10;height:20" coordorigin="4577,1438" coordsize="10,20">
              <v:shape style="position:absolute;left:4577;top:1438;width:10;height:20" coordorigin="4577,1438" coordsize="10,20" path="m4577,1457l4587,1457,4587,1438,4577,1438,4577,1457xe" filled="true" fillcolor="#000000" stroked="false">
                <v:path arrowok="t"/>
                <v:fill type="solid"/>
              </v:shape>
            </v:group>
            <v:group style="position:absolute;left:4577;top:1457;width:10;height:20" coordorigin="4577,1457" coordsize="10,20">
              <v:shape style="position:absolute;left:4577;top:1457;width:10;height:20" coordorigin="4577,1457" coordsize="10,20" path="m4577,1477l4587,1477,4587,1457,4577,1457,4577,1477xe" filled="true" fillcolor="#000000" stroked="false">
                <v:path arrowok="t"/>
                <v:fill type="solid"/>
              </v:shape>
            </v:group>
            <v:group style="position:absolute;left:4577;top:1477;width:10;height:20" coordorigin="4577,1477" coordsize="10,20">
              <v:shape style="position:absolute;left:4577;top:1477;width:10;height:20" coordorigin="4577,1477" coordsize="10,20" path="m4577,1496l4587,1496,4587,1477,4577,1477,4577,1496xe" filled="true" fillcolor="#000000" stroked="false">
                <v:path arrowok="t"/>
                <v:fill type="solid"/>
              </v:shape>
            </v:group>
            <v:group style="position:absolute;left:4577;top:1496;width:10;height:20" coordorigin="4577,1496" coordsize="10,20">
              <v:shape style="position:absolute;left:4577;top:1496;width:10;height:20" coordorigin="4577,1496" coordsize="10,20" path="m4577,1515l4587,1515,4587,1496,4577,1496,4577,1515xe" filled="true" fillcolor="#000000" stroked="false">
                <v:path arrowok="t"/>
                <v:fill type="solid"/>
              </v:shape>
            </v:group>
            <v:group style="position:absolute;left:4577;top:1515;width:10;height:20" coordorigin="4577,1515" coordsize="10,20">
              <v:shape style="position:absolute;left:4577;top:1515;width:10;height:20" coordorigin="4577,1515" coordsize="10,20" path="m4577,1534l4587,1534,4587,1515,4577,1515,4577,1534xe" filled="true" fillcolor="#000000" stroked="false">
                <v:path arrowok="t"/>
                <v:fill type="solid"/>
              </v:shape>
            </v:group>
            <v:group style="position:absolute;left:4577;top:1534;width:10;height:20" coordorigin="4577,1534" coordsize="10,20">
              <v:shape style="position:absolute;left:4577;top:1534;width:10;height:20" coordorigin="4577,1534" coordsize="10,20" path="m4577,1553l4587,1553,4587,1534,4577,1534,4577,1553xe" filled="true" fillcolor="#000000" stroked="false">
                <v:path arrowok="t"/>
                <v:fill type="solid"/>
              </v:shape>
            </v:group>
            <v:group style="position:absolute;left:4577;top:1553;width:10;height:20" coordorigin="4577,1553" coordsize="10,20">
              <v:shape style="position:absolute;left:4577;top:1553;width:10;height:20" coordorigin="4577,1553" coordsize="10,20" path="m4577,1573l4587,1573,4587,1553,4577,1553,4577,1573xe" filled="true" fillcolor="#000000" stroked="false">
                <v:path arrowok="t"/>
                <v:fill type="solid"/>
              </v:shape>
            </v:group>
            <v:group style="position:absolute;left:4577;top:1573;width:10;height:20" coordorigin="4577,1573" coordsize="10,20">
              <v:shape style="position:absolute;left:4577;top:1573;width:10;height:20" coordorigin="4577,1573" coordsize="10,20" path="m4577,1592l4587,1592,4587,1573,4577,1573,4577,1592xe" filled="true" fillcolor="#000000" stroked="false">
                <v:path arrowok="t"/>
                <v:fill type="solid"/>
              </v:shape>
            </v:group>
            <v:group style="position:absolute;left:4577;top:1592;width:10;height:20" coordorigin="4577,1592" coordsize="10,20">
              <v:shape style="position:absolute;left:4577;top:1592;width:10;height:20" coordorigin="4577,1592" coordsize="10,20" path="m4577,1611l4587,1611,4587,1592,4577,1592,4577,1611xe" filled="true" fillcolor="#000000" stroked="false">
                <v:path arrowok="t"/>
                <v:fill type="solid"/>
              </v:shape>
            </v:group>
            <v:group style="position:absolute;left:4577;top:1611;width:10;height:20" coordorigin="4577,1611" coordsize="10,20">
              <v:shape style="position:absolute;left:4577;top:1611;width:10;height:20" coordorigin="4577,1611" coordsize="10,20" path="m4577,1630l4587,1630,4587,1611,4577,1611,4577,1630xe" filled="true" fillcolor="#000000" stroked="false">
                <v:path arrowok="t"/>
                <v:fill type="solid"/>
              </v:shape>
            </v:group>
            <v:group style="position:absolute;left:4577;top:1630;width:10;height:20" coordorigin="4577,1630" coordsize="10,20">
              <v:shape style="position:absolute;left:4577;top:1630;width:10;height:20" coordorigin="4577,1630" coordsize="10,20" path="m4577,1649l4587,1649,4587,1630,4577,1630,4577,1649xe" filled="true" fillcolor="#000000" stroked="false">
                <v:path arrowok="t"/>
                <v:fill type="solid"/>
              </v:shape>
            </v:group>
            <v:group style="position:absolute;left:4577;top:1649;width:10;height:20" coordorigin="4577,1649" coordsize="10,20">
              <v:shape style="position:absolute;left:4577;top:1649;width:10;height:20" coordorigin="4577,1649" coordsize="10,20" path="m4577,1669l4587,1669,4587,1649,4577,1649,4577,1669xe" filled="true" fillcolor="#000000" stroked="false">
                <v:path arrowok="t"/>
                <v:fill type="solid"/>
              </v:shape>
            </v:group>
            <v:group style="position:absolute;left:4577;top:1669;width:10;height:20" coordorigin="4577,1669" coordsize="10,20">
              <v:shape style="position:absolute;left:4577;top:1669;width:10;height:20" coordorigin="4577,1669" coordsize="10,20" path="m4577,1688l4587,1688,4587,1669,4577,1669,4577,1688xe" filled="true" fillcolor="#000000" stroked="false">
                <v:path arrowok="t"/>
                <v:fill type="solid"/>
              </v:shape>
            </v:group>
            <v:group style="position:absolute;left:4577;top:1688;width:10;height:20" coordorigin="4577,1688" coordsize="10,20">
              <v:shape style="position:absolute;left:4577;top:1688;width:10;height:20" coordorigin="4577,1688" coordsize="10,20" path="m4577,1707l4587,1707,4587,1688,4577,1688,4577,1707xe" filled="true" fillcolor="#000000" stroked="false">
                <v:path arrowok="t"/>
                <v:fill type="solid"/>
              </v:shape>
            </v:group>
            <v:group style="position:absolute;left:4577;top:1707;width:10;height:20" coordorigin="4577,1707" coordsize="10,20">
              <v:shape style="position:absolute;left:4577;top:1707;width:10;height:20" coordorigin="4577,1707" coordsize="10,20" path="m4577,1726l4587,1726,4587,1707,4577,1707,4577,1726xe" filled="true" fillcolor="#000000" stroked="false">
                <v:path arrowok="t"/>
                <v:fill type="solid"/>
              </v:shape>
            </v:group>
            <v:group style="position:absolute;left:4577;top:1726;width:10;height:20" coordorigin="4577,1726" coordsize="10,20">
              <v:shape style="position:absolute;left:4577;top:1726;width:10;height:20" coordorigin="4577,1726" coordsize="10,20" path="m4577,1745l4587,1745,4587,1726,4577,1726,4577,1745xe" filled="true" fillcolor="#000000" stroked="false">
                <v:path arrowok="t"/>
                <v:fill type="solid"/>
              </v:shape>
            </v:group>
            <v:group style="position:absolute;left:4577;top:1745;width:10;height:20" coordorigin="4577,1745" coordsize="10,20">
              <v:shape style="position:absolute;left:4577;top:1745;width:10;height:20" coordorigin="4577,1745" coordsize="10,20" path="m4577,1765l4587,1765,4587,1745,4577,1745,4577,1765xe" filled="true" fillcolor="#000000" stroked="false">
                <v:path arrowok="t"/>
                <v:fill type="solid"/>
              </v:shape>
            </v:group>
            <v:group style="position:absolute;left:4577;top:1765;width:10;height:20" coordorigin="4577,1765" coordsize="10,20">
              <v:shape style="position:absolute;left:4577;top:1765;width:10;height:20" coordorigin="4577,1765" coordsize="10,20" path="m4577,1784l4587,1784,4587,1765,4577,1765,4577,1784xe" filled="true" fillcolor="#000000" stroked="false">
                <v:path arrowok="t"/>
                <v:fill type="solid"/>
              </v:shape>
            </v:group>
            <v:group style="position:absolute;left:4577;top:1784;width:10;height:20" coordorigin="4577,1784" coordsize="10,20">
              <v:shape style="position:absolute;left:4577;top:1784;width:10;height:20" coordorigin="4577,1784" coordsize="10,20" path="m4577,1803l4587,1803,4587,1784,4577,1784,4577,1803xe" filled="true" fillcolor="#000000" stroked="false">
                <v:path arrowok="t"/>
                <v:fill type="solid"/>
              </v:shape>
            </v:group>
            <v:group style="position:absolute;left:4577;top:1803;width:10;height:20" coordorigin="4577,1803" coordsize="10,20">
              <v:shape style="position:absolute;left:4577;top:1803;width:10;height:20" coordorigin="4577,1803" coordsize="10,20" path="m4577,1822l4587,1822,4587,1803,4577,1803,4577,1822xe" filled="true" fillcolor="#000000" stroked="false">
                <v:path arrowok="t"/>
                <v:fill type="solid"/>
              </v:shape>
            </v:group>
            <v:group style="position:absolute;left:4577;top:1822;width:10;height:20" coordorigin="4577,1822" coordsize="10,20">
              <v:shape style="position:absolute;left:4577;top:1822;width:10;height:20" coordorigin="4577,1822" coordsize="10,20" path="m4577,1841l4587,1841,4587,1822,4577,1822,4577,1841xe" filled="true" fillcolor="#000000" stroked="false">
                <v:path arrowok="t"/>
                <v:fill type="solid"/>
              </v:shape>
            </v:group>
            <v:group style="position:absolute;left:4577;top:1841;width:10;height:20" coordorigin="4577,1841" coordsize="10,20">
              <v:shape style="position:absolute;left:4577;top:1841;width:10;height:20" coordorigin="4577,1841" coordsize="10,20" path="m4577,1861l4587,1861,4587,1841,4577,1841,4577,1861xe" filled="true" fillcolor="#000000" stroked="false">
                <v:path arrowok="t"/>
                <v:fill type="solid"/>
              </v:shape>
            </v:group>
            <v:group style="position:absolute;left:4577;top:1861;width:10;height:20" coordorigin="4577,1861" coordsize="10,20">
              <v:shape style="position:absolute;left:4577;top:1861;width:10;height:20" coordorigin="4577,1861" coordsize="10,20" path="m4577,1880l4587,1880,4587,1861,4577,1861,4577,1880xe" filled="true" fillcolor="#000000" stroked="false">
                <v:path arrowok="t"/>
                <v:fill type="solid"/>
              </v:shape>
            </v:group>
            <v:group style="position:absolute;left:4577;top:1880;width:10;height:20" coordorigin="4577,1880" coordsize="10,20">
              <v:shape style="position:absolute;left:4577;top:1880;width:10;height:20" coordorigin="4577,1880" coordsize="10,20" path="m4577,1899l4587,1899,4587,1880,4577,1880,4577,1899xe" filled="true" fillcolor="#000000" stroked="false">
                <v:path arrowok="t"/>
                <v:fill type="solid"/>
              </v:shape>
            </v:group>
            <v:group style="position:absolute;left:4577;top:1899;width:10;height:20" coordorigin="4577,1899" coordsize="10,20">
              <v:shape style="position:absolute;left:4577;top:1899;width:10;height:20" coordorigin="4577,1899" coordsize="10,20" path="m4577,1918l4587,1918,4587,1899,4577,1899,4577,1918xe" filled="true" fillcolor="#000000" stroked="false">
                <v:path arrowok="t"/>
                <v:fill type="solid"/>
              </v:shape>
            </v:group>
            <v:group style="position:absolute;left:4577;top:1918;width:10;height:20" coordorigin="4577,1918" coordsize="10,20">
              <v:shape style="position:absolute;left:4577;top:1918;width:10;height:20" coordorigin="4577,1918" coordsize="10,20" path="m4577,1937l4587,1937,4587,1918,4577,1918,4577,1937xe" filled="true" fillcolor="#000000" stroked="false">
                <v:path arrowok="t"/>
                <v:fill type="solid"/>
              </v:shape>
            </v:group>
            <v:group style="position:absolute;left:4577;top:1937;width:10;height:20" coordorigin="4577,1937" coordsize="10,20">
              <v:shape style="position:absolute;left:4577;top:1937;width:10;height:20" coordorigin="4577,1937" coordsize="10,20" path="m4577,1957l4587,1957,4587,1937,4577,1937,4577,1957xe" filled="true" fillcolor="#000000" stroked="false">
                <v:path arrowok="t"/>
                <v:fill type="solid"/>
              </v:shape>
            </v:group>
            <v:group style="position:absolute;left:4577;top:1957;width:10;height:20" coordorigin="4577,1957" coordsize="10,20">
              <v:shape style="position:absolute;left:4577;top:1957;width:10;height:20" coordorigin="4577,1957" coordsize="10,20" path="m4577,1976l4587,1976,4587,1957,4577,1957,4577,1976xe" filled="true" fillcolor="#000000" stroked="false">
                <v:path arrowok="t"/>
                <v:fill type="solid"/>
              </v:shape>
            </v:group>
            <v:group style="position:absolute;left:4577;top:1976;width:10;height:20" coordorigin="4577,1976" coordsize="10,20">
              <v:shape style="position:absolute;left:4577;top:1976;width:10;height:20" coordorigin="4577,1976" coordsize="10,20" path="m4577,1995l4587,1995,4587,1976,4577,1976,4577,1995xe" filled="true" fillcolor="#000000" stroked="false">
                <v:path arrowok="t"/>
                <v:fill type="solid"/>
              </v:shape>
            </v:group>
            <v:group style="position:absolute;left:4577;top:1995;width:10;height:20" coordorigin="4577,1995" coordsize="10,20">
              <v:shape style="position:absolute;left:4577;top:1995;width:10;height:20" coordorigin="4577,1995" coordsize="10,20" path="m4577,2014l4587,2014,4587,1995,4577,1995,4577,2014xe" filled="true" fillcolor="#000000" stroked="false">
                <v:path arrowok="t"/>
                <v:fill type="solid"/>
              </v:shape>
            </v:group>
            <v:group style="position:absolute;left:5996;top:1111;width:10;height:20" coordorigin="5996,1111" coordsize="10,20">
              <v:shape style="position:absolute;left:5996;top:1111;width:10;height:20" coordorigin="5996,1111" coordsize="10,20" path="m5996,1130l6005,1130,6005,1111,5996,1111,5996,1130xe" filled="true" fillcolor="#000000" stroked="false">
                <v:path arrowok="t"/>
                <v:fill type="solid"/>
              </v:shape>
            </v:group>
            <v:group style="position:absolute;left:5996;top:1130;width:10;height:20" coordorigin="5996,1130" coordsize="10,20">
              <v:shape style="position:absolute;left:5996;top:1130;width:10;height:20" coordorigin="5996,1130" coordsize="10,20" path="m5996,1150l6005,1150,6005,1130,5996,1130,5996,1150xe" filled="true" fillcolor="#000000" stroked="false">
                <v:path arrowok="t"/>
                <v:fill type="solid"/>
              </v:shape>
            </v:group>
            <v:group style="position:absolute;left:5996;top:1150;width:10;height:20" coordorigin="5996,1150" coordsize="10,20">
              <v:shape style="position:absolute;left:5996;top:1150;width:10;height:20" coordorigin="5996,1150" coordsize="10,20" path="m5996,1169l6005,1169,6005,1150,5996,1150,5996,1169xe" filled="true" fillcolor="#000000" stroked="false">
                <v:path arrowok="t"/>
                <v:fill type="solid"/>
              </v:shape>
            </v:group>
            <v:group style="position:absolute;left:5996;top:1169;width:10;height:20" coordorigin="5996,1169" coordsize="10,20">
              <v:shape style="position:absolute;left:5996;top:1169;width:10;height:20" coordorigin="5996,1169" coordsize="10,20" path="m5996,1189l6005,1189,6005,1169,5996,1169,5996,1189xe" filled="true" fillcolor="#000000" stroked="false">
                <v:path arrowok="t"/>
                <v:fill type="solid"/>
              </v:shape>
            </v:group>
            <v:group style="position:absolute;left:5996;top:1189;width:10;height:20" coordorigin="5996,1189" coordsize="10,20">
              <v:shape style="position:absolute;left:5996;top:1189;width:10;height:20" coordorigin="5996,1189" coordsize="10,20" path="m5996,1208l6005,1208,6005,1189,5996,1189,5996,1208xe" filled="true" fillcolor="#000000" stroked="false">
                <v:path arrowok="t"/>
                <v:fill type="solid"/>
              </v:shape>
            </v:group>
            <v:group style="position:absolute;left:5996;top:1208;width:10;height:20" coordorigin="5996,1208" coordsize="10,20">
              <v:shape style="position:absolute;left:5996;top:1208;width:10;height:20" coordorigin="5996,1208" coordsize="10,20" path="m5996,1227l6005,1227,6005,1208,5996,1208,5996,1227xe" filled="true" fillcolor="#000000" stroked="false">
                <v:path arrowok="t"/>
                <v:fill type="solid"/>
              </v:shape>
            </v:group>
            <v:group style="position:absolute;left:5996;top:1227;width:10;height:20" coordorigin="5996,1227" coordsize="10,20">
              <v:shape style="position:absolute;left:5996;top:1227;width:10;height:20" coordorigin="5996,1227" coordsize="10,20" path="m5996,1246l6005,1246,6005,1227,5996,1227,5996,1246xe" filled="true" fillcolor="#000000" stroked="false">
                <v:path arrowok="t"/>
                <v:fill type="solid"/>
              </v:shape>
            </v:group>
            <v:group style="position:absolute;left:5996;top:1246;width:10;height:20" coordorigin="5996,1246" coordsize="10,20">
              <v:shape style="position:absolute;left:5996;top:1246;width:10;height:20" coordorigin="5996,1246" coordsize="10,20" path="m5996,1265l6005,1265,6005,1246,5996,1246,5996,1265xe" filled="true" fillcolor="#000000" stroked="false">
                <v:path arrowok="t"/>
                <v:fill type="solid"/>
              </v:shape>
            </v:group>
            <v:group style="position:absolute;left:5996;top:1265;width:10;height:20" coordorigin="5996,1265" coordsize="10,20">
              <v:shape style="position:absolute;left:5996;top:1265;width:10;height:20" coordorigin="5996,1265" coordsize="10,20" path="m5996,1285l6005,1285,6005,1265,5996,1265,5996,1285xe" filled="true" fillcolor="#000000" stroked="false">
                <v:path arrowok="t"/>
                <v:fill type="solid"/>
              </v:shape>
            </v:group>
            <v:group style="position:absolute;left:5996;top:1285;width:10;height:20" coordorigin="5996,1285" coordsize="10,20">
              <v:shape style="position:absolute;left:5996;top:1285;width:10;height:20" coordorigin="5996,1285" coordsize="10,20" path="m5996,1304l6005,1304,6005,1285,5996,1285,5996,1304xe" filled="true" fillcolor="#000000" stroked="false">
                <v:path arrowok="t"/>
                <v:fill type="solid"/>
              </v:shape>
            </v:group>
            <v:group style="position:absolute;left:5996;top:1304;width:10;height:20" coordorigin="5996,1304" coordsize="10,20">
              <v:shape style="position:absolute;left:5996;top:1304;width:10;height:20" coordorigin="5996,1304" coordsize="10,20" path="m5996,1323l6005,1323,6005,1304,5996,1304,5996,1323xe" filled="true" fillcolor="#000000" stroked="false">
                <v:path arrowok="t"/>
                <v:fill type="solid"/>
              </v:shape>
            </v:group>
            <v:group style="position:absolute;left:5996;top:1323;width:10;height:20" coordorigin="5996,1323" coordsize="10,20">
              <v:shape style="position:absolute;left:5996;top:1323;width:10;height:20" coordorigin="5996,1323" coordsize="10,20" path="m5996,1342l6005,1342,6005,1323,5996,1323,5996,1342xe" filled="true" fillcolor="#000000" stroked="false">
                <v:path arrowok="t"/>
                <v:fill type="solid"/>
              </v:shape>
            </v:group>
            <v:group style="position:absolute;left:5996;top:1342;width:10;height:20" coordorigin="5996,1342" coordsize="10,20">
              <v:shape style="position:absolute;left:5996;top:1342;width:10;height:20" coordorigin="5996,1342" coordsize="10,20" path="m5996,1361l6005,1361,6005,1342,5996,1342,5996,1361xe" filled="true" fillcolor="#000000" stroked="false">
                <v:path arrowok="t"/>
                <v:fill type="solid"/>
              </v:shape>
            </v:group>
            <v:group style="position:absolute;left:5996;top:1361;width:10;height:20" coordorigin="5996,1361" coordsize="10,20">
              <v:shape style="position:absolute;left:5996;top:1361;width:10;height:20" coordorigin="5996,1361" coordsize="10,20" path="m5996,1381l6005,1381,6005,1361,5996,1361,5996,1381xe" filled="true" fillcolor="#000000" stroked="false">
                <v:path arrowok="t"/>
                <v:fill type="solid"/>
              </v:shape>
            </v:group>
            <v:group style="position:absolute;left:5996;top:1381;width:10;height:20" coordorigin="5996,1381" coordsize="10,20">
              <v:shape style="position:absolute;left:5996;top:1381;width:10;height:20" coordorigin="5996,1381" coordsize="10,20" path="m5996,1400l6005,1400,6005,1381,5996,1381,5996,1400xe" filled="true" fillcolor="#000000" stroked="false">
                <v:path arrowok="t"/>
                <v:fill type="solid"/>
              </v:shape>
            </v:group>
            <v:group style="position:absolute;left:5996;top:1400;width:10;height:20" coordorigin="5996,1400" coordsize="10,20">
              <v:shape style="position:absolute;left:5996;top:1400;width:10;height:20" coordorigin="5996,1400" coordsize="10,20" path="m5996,1419l6005,1419,6005,1400,5996,1400,5996,1419xe" filled="true" fillcolor="#000000" stroked="false">
                <v:path arrowok="t"/>
                <v:fill type="solid"/>
              </v:shape>
            </v:group>
            <v:group style="position:absolute;left:5996;top:1419;width:10;height:20" coordorigin="5996,1419" coordsize="10,20">
              <v:shape style="position:absolute;left:5996;top:1419;width:10;height:20" coordorigin="5996,1419" coordsize="10,20" path="m5996,1438l6005,1438,6005,1419,5996,1419,5996,1438xe" filled="true" fillcolor="#000000" stroked="false">
                <v:path arrowok="t"/>
                <v:fill type="solid"/>
              </v:shape>
            </v:group>
            <v:group style="position:absolute;left:5996;top:1438;width:10;height:20" coordorigin="5996,1438" coordsize="10,20">
              <v:shape style="position:absolute;left:5996;top:1438;width:10;height:20" coordorigin="5996,1438" coordsize="10,20" path="m5996,1457l6005,1457,6005,1438,5996,1438,5996,1457xe" filled="true" fillcolor="#000000" stroked="false">
                <v:path arrowok="t"/>
                <v:fill type="solid"/>
              </v:shape>
            </v:group>
            <v:group style="position:absolute;left:5996;top:1457;width:10;height:20" coordorigin="5996,1457" coordsize="10,20">
              <v:shape style="position:absolute;left:5996;top:1457;width:10;height:20" coordorigin="5996,1457" coordsize="10,20" path="m5996,1477l6005,1477,6005,1457,5996,1457,5996,1477xe" filled="true" fillcolor="#000000" stroked="false">
                <v:path arrowok="t"/>
                <v:fill type="solid"/>
              </v:shape>
            </v:group>
            <v:group style="position:absolute;left:5996;top:1477;width:10;height:20" coordorigin="5996,1477" coordsize="10,20">
              <v:shape style="position:absolute;left:5996;top:1477;width:10;height:20" coordorigin="5996,1477" coordsize="10,20" path="m5996,1496l6005,1496,6005,1477,5996,1477,5996,1496xe" filled="true" fillcolor="#000000" stroked="false">
                <v:path arrowok="t"/>
                <v:fill type="solid"/>
              </v:shape>
            </v:group>
            <v:group style="position:absolute;left:5996;top:1496;width:10;height:20" coordorigin="5996,1496" coordsize="10,20">
              <v:shape style="position:absolute;left:5996;top:1496;width:10;height:20" coordorigin="5996,1496" coordsize="10,20" path="m5996,1515l6005,1515,6005,1496,5996,1496,5996,1515xe" filled="true" fillcolor="#000000" stroked="false">
                <v:path arrowok="t"/>
                <v:fill type="solid"/>
              </v:shape>
            </v:group>
            <v:group style="position:absolute;left:5996;top:1515;width:10;height:20" coordorigin="5996,1515" coordsize="10,20">
              <v:shape style="position:absolute;left:5996;top:1515;width:10;height:20" coordorigin="5996,1515" coordsize="10,20" path="m5996,1534l6005,1534,6005,1515,5996,1515,5996,1534xe" filled="true" fillcolor="#000000" stroked="false">
                <v:path arrowok="t"/>
                <v:fill type="solid"/>
              </v:shape>
            </v:group>
            <v:group style="position:absolute;left:5996;top:1534;width:10;height:20" coordorigin="5996,1534" coordsize="10,20">
              <v:shape style="position:absolute;left:5996;top:1534;width:10;height:20" coordorigin="5996,1534" coordsize="10,20" path="m5996,1553l6005,1553,6005,1534,5996,1534,5996,1553xe" filled="true" fillcolor="#000000" stroked="false">
                <v:path arrowok="t"/>
                <v:fill type="solid"/>
              </v:shape>
            </v:group>
            <v:group style="position:absolute;left:5996;top:1553;width:10;height:20" coordorigin="5996,1553" coordsize="10,20">
              <v:shape style="position:absolute;left:5996;top:1553;width:10;height:20" coordorigin="5996,1553" coordsize="10,20" path="m5996,1573l6005,1573,6005,1553,5996,1553,5996,1573xe" filled="true" fillcolor="#000000" stroked="false">
                <v:path arrowok="t"/>
                <v:fill type="solid"/>
              </v:shape>
            </v:group>
            <v:group style="position:absolute;left:5996;top:1573;width:10;height:20" coordorigin="5996,1573" coordsize="10,20">
              <v:shape style="position:absolute;left:5996;top:1573;width:10;height:20" coordorigin="5996,1573" coordsize="10,20" path="m5996,1592l6005,1592,6005,1573,5996,1573,5996,1592xe" filled="true" fillcolor="#000000" stroked="false">
                <v:path arrowok="t"/>
                <v:fill type="solid"/>
              </v:shape>
            </v:group>
            <v:group style="position:absolute;left:5996;top:1592;width:10;height:20" coordorigin="5996,1592" coordsize="10,20">
              <v:shape style="position:absolute;left:5996;top:1592;width:10;height:20" coordorigin="5996,1592" coordsize="10,20" path="m5996,1611l6005,1611,6005,1592,5996,1592,5996,1611xe" filled="true" fillcolor="#000000" stroked="false">
                <v:path arrowok="t"/>
                <v:fill type="solid"/>
              </v:shape>
            </v:group>
            <v:group style="position:absolute;left:5996;top:1611;width:10;height:20" coordorigin="5996,1611" coordsize="10,20">
              <v:shape style="position:absolute;left:5996;top:1611;width:10;height:20" coordorigin="5996,1611" coordsize="10,20" path="m5996,1630l6005,1630,6005,1611,5996,1611,5996,1630xe" filled="true" fillcolor="#000000" stroked="false">
                <v:path arrowok="t"/>
                <v:fill type="solid"/>
              </v:shape>
            </v:group>
            <v:group style="position:absolute;left:5996;top:1630;width:10;height:20" coordorigin="5996,1630" coordsize="10,20">
              <v:shape style="position:absolute;left:5996;top:1630;width:10;height:20" coordorigin="5996,1630" coordsize="10,20" path="m5996,1649l6005,1649,6005,1630,5996,1630,5996,1649xe" filled="true" fillcolor="#000000" stroked="false">
                <v:path arrowok="t"/>
                <v:fill type="solid"/>
              </v:shape>
            </v:group>
            <v:group style="position:absolute;left:5996;top:1649;width:10;height:20" coordorigin="5996,1649" coordsize="10,20">
              <v:shape style="position:absolute;left:5996;top:1649;width:10;height:20" coordorigin="5996,1649" coordsize="10,20" path="m5996,1669l6005,1669,6005,1649,5996,1649,5996,1669xe" filled="true" fillcolor="#000000" stroked="false">
                <v:path arrowok="t"/>
                <v:fill type="solid"/>
              </v:shape>
            </v:group>
            <v:group style="position:absolute;left:5996;top:1669;width:10;height:20" coordorigin="5996,1669" coordsize="10,20">
              <v:shape style="position:absolute;left:5996;top:1669;width:10;height:20" coordorigin="5996,1669" coordsize="10,20" path="m5996,1688l6005,1688,6005,1669,5996,1669,5996,1688xe" filled="true" fillcolor="#000000" stroked="false">
                <v:path arrowok="t"/>
                <v:fill type="solid"/>
              </v:shape>
            </v:group>
            <v:group style="position:absolute;left:5996;top:1688;width:10;height:20" coordorigin="5996,1688" coordsize="10,20">
              <v:shape style="position:absolute;left:5996;top:1688;width:10;height:20" coordorigin="5996,1688" coordsize="10,20" path="m5996,1707l6005,1707,6005,1688,5996,1688,5996,1707xe" filled="true" fillcolor="#000000" stroked="false">
                <v:path arrowok="t"/>
                <v:fill type="solid"/>
              </v:shape>
            </v:group>
            <v:group style="position:absolute;left:5996;top:1707;width:10;height:20" coordorigin="5996,1707" coordsize="10,20">
              <v:shape style="position:absolute;left:5996;top:1707;width:10;height:20" coordorigin="5996,1707" coordsize="10,20" path="m5996,1726l6005,1726,6005,1707,5996,1707,5996,1726xe" filled="true" fillcolor="#000000" stroked="false">
                <v:path arrowok="t"/>
                <v:fill type="solid"/>
              </v:shape>
            </v:group>
            <v:group style="position:absolute;left:5996;top:1726;width:10;height:20" coordorigin="5996,1726" coordsize="10,20">
              <v:shape style="position:absolute;left:5996;top:1726;width:10;height:20" coordorigin="5996,1726" coordsize="10,20" path="m5996,1745l6005,1745,6005,1726,5996,1726,5996,1745xe" filled="true" fillcolor="#000000" stroked="false">
                <v:path arrowok="t"/>
                <v:fill type="solid"/>
              </v:shape>
            </v:group>
            <v:group style="position:absolute;left:5996;top:1745;width:10;height:20" coordorigin="5996,1745" coordsize="10,20">
              <v:shape style="position:absolute;left:5996;top:1745;width:10;height:20" coordorigin="5996,1745" coordsize="10,20" path="m5996,1765l6005,1765,6005,1745,5996,1745,5996,1765xe" filled="true" fillcolor="#000000" stroked="false">
                <v:path arrowok="t"/>
                <v:fill type="solid"/>
              </v:shape>
            </v:group>
            <v:group style="position:absolute;left:5996;top:1765;width:10;height:20" coordorigin="5996,1765" coordsize="10,20">
              <v:shape style="position:absolute;left:5996;top:1765;width:10;height:20" coordorigin="5996,1765" coordsize="10,20" path="m5996,1784l6005,1784,6005,1765,5996,1765,5996,1784xe" filled="true" fillcolor="#000000" stroked="false">
                <v:path arrowok="t"/>
                <v:fill type="solid"/>
              </v:shape>
            </v:group>
            <v:group style="position:absolute;left:5996;top:1784;width:10;height:20" coordorigin="5996,1784" coordsize="10,20">
              <v:shape style="position:absolute;left:5996;top:1784;width:10;height:20" coordorigin="5996,1784" coordsize="10,20" path="m5996,1803l6005,1803,6005,1784,5996,1784,5996,1803xe" filled="true" fillcolor="#000000" stroked="false">
                <v:path arrowok="t"/>
                <v:fill type="solid"/>
              </v:shape>
            </v:group>
            <v:group style="position:absolute;left:5996;top:1803;width:10;height:20" coordorigin="5996,1803" coordsize="10,20">
              <v:shape style="position:absolute;left:5996;top:1803;width:10;height:20" coordorigin="5996,1803" coordsize="10,20" path="m5996,1822l6005,1822,6005,1803,5996,1803,5996,1822xe" filled="true" fillcolor="#000000" stroked="false">
                <v:path arrowok="t"/>
                <v:fill type="solid"/>
              </v:shape>
            </v:group>
            <v:group style="position:absolute;left:5996;top:1822;width:10;height:20" coordorigin="5996,1822" coordsize="10,20">
              <v:shape style="position:absolute;left:5996;top:1822;width:10;height:20" coordorigin="5996,1822" coordsize="10,20" path="m5996,1841l6005,1841,6005,1822,5996,1822,5996,1841xe" filled="true" fillcolor="#000000" stroked="false">
                <v:path arrowok="t"/>
                <v:fill type="solid"/>
              </v:shape>
            </v:group>
            <v:group style="position:absolute;left:5996;top:1841;width:10;height:20" coordorigin="5996,1841" coordsize="10,20">
              <v:shape style="position:absolute;left:5996;top:1841;width:10;height:20" coordorigin="5996,1841" coordsize="10,20" path="m5996,1861l6005,1861,6005,1841,5996,1841,5996,1861xe" filled="true" fillcolor="#000000" stroked="false">
                <v:path arrowok="t"/>
                <v:fill type="solid"/>
              </v:shape>
            </v:group>
            <v:group style="position:absolute;left:5996;top:1861;width:10;height:20" coordorigin="5996,1861" coordsize="10,20">
              <v:shape style="position:absolute;left:5996;top:1861;width:10;height:20" coordorigin="5996,1861" coordsize="10,20" path="m5996,1880l6005,1880,6005,1861,5996,1861,5996,1880xe" filled="true" fillcolor="#000000" stroked="false">
                <v:path arrowok="t"/>
                <v:fill type="solid"/>
              </v:shape>
            </v:group>
            <v:group style="position:absolute;left:5996;top:1880;width:10;height:20" coordorigin="5996,1880" coordsize="10,20">
              <v:shape style="position:absolute;left:5996;top:1880;width:10;height:20" coordorigin="5996,1880" coordsize="10,20" path="m5996,1899l6005,1899,6005,1880,5996,1880,5996,1899xe" filled="true" fillcolor="#000000" stroked="false">
                <v:path arrowok="t"/>
                <v:fill type="solid"/>
              </v:shape>
            </v:group>
            <v:group style="position:absolute;left:5996;top:1899;width:10;height:20" coordorigin="5996,1899" coordsize="10,20">
              <v:shape style="position:absolute;left:5996;top:1899;width:10;height:20" coordorigin="5996,1899" coordsize="10,20" path="m5996,1918l6005,1918,6005,1899,5996,1899,5996,1918xe" filled="true" fillcolor="#000000" stroked="false">
                <v:path arrowok="t"/>
                <v:fill type="solid"/>
              </v:shape>
            </v:group>
            <v:group style="position:absolute;left:5996;top:1918;width:10;height:20" coordorigin="5996,1918" coordsize="10,20">
              <v:shape style="position:absolute;left:5996;top:1918;width:10;height:20" coordorigin="5996,1918" coordsize="10,20" path="m5996,1937l6005,1937,6005,1918,5996,1918,5996,1937xe" filled="true" fillcolor="#000000" stroked="false">
                <v:path arrowok="t"/>
                <v:fill type="solid"/>
              </v:shape>
            </v:group>
            <v:group style="position:absolute;left:5996;top:1937;width:10;height:20" coordorigin="5996,1937" coordsize="10,20">
              <v:shape style="position:absolute;left:5996;top:1937;width:10;height:20" coordorigin="5996,1937" coordsize="10,20" path="m5996,1957l6005,1957,6005,1937,5996,1937,5996,1957xe" filled="true" fillcolor="#000000" stroked="false">
                <v:path arrowok="t"/>
                <v:fill type="solid"/>
              </v:shape>
            </v:group>
            <v:group style="position:absolute;left:5996;top:1957;width:10;height:20" coordorigin="5996,1957" coordsize="10,20">
              <v:shape style="position:absolute;left:5996;top:1957;width:10;height:20" coordorigin="5996,1957" coordsize="10,20" path="m5996,1976l6005,1976,6005,1957,5996,1957,5996,1976xe" filled="true" fillcolor="#000000" stroked="false">
                <v:path arrowok="t"/>
                <v:fill type="solid"/>
              </v:shape>
            </v:group>
            <v:group style="position:absolute;left:5996;top:1976;width:10;height:20" coordorigin="5996,1976" coordsize="10,20">
              <v:shape style="position:absolute;left:5996;top:1976;width:10;height:20" coordorigin="5996,1976" coordsize="10,20" path="m5996,1995l6005,1995,6005,1976,5996,1976,5996,1995xe" filled="true" fillcolor="#000000" stroked="false">
                <v:path arrowok="t"/>
                <v:fill type="solid"/>
              </v:shape>
            </v:group>
            <v:group style="position:absolute;left:5996;top:1995;width:10;height:20" coordorigin="5996,1995" coordsize="10,20">
              <v:shape style="position:absolute;left:5996;top:1995;width:10;height:20" coordorigin="5996,1995" coordsize="10,20" path="m5996,2014l6005,2014,6005,1995,5996,1995,5996,2014xe" filled="true" fillcolor="#000000" stroked="false">
                <v:path arrowok="t"/>
                <v:fill type="solid"/>
              </v:shape>
            </v:group>
            <v:group style="position:absolute;left:7249;top:1111;width:10;height:20" coordorigin="7249,1111" coordsize="10,20">
              <v:shape style="position:absolute;left:7249;top:1111;width:10;height:20" coordorigin="7249,1111" coordsize="10,20" path="m7249,1130l7259,1130,7259,1111,7249,1111,7249,1130xe" filled="true" fillcolor="#000000" stroked="false">
                <v:path arrowok="t"/>
                <v:fill type="solid"/>
              </v:shape>
            </v:group>
            <v:group style="position:absolute;left:7249;top:1130;width:10;height:20" coordorigin="7249,1130" coordsize="10,20">
              <v:shape style="position:absolute;left:7249;top:1130;width:10;height:20" coordorigin="7249,1130" coordsize="10,20" path="m7249,1150l7259,1150,7259,1130,7249,1130,7249,1150xe" filled="true" fillcolor="#000000" stroked="false">
                <v:path arrowok="t"/>
                <v:fill type="solid"/>
              </v:shape>
            </v:group>
            <v:group style="position:absolute;left:7249;top:1150;width:10;height:20" coordorigin="7249,1150" coordsize="10,20">
              <v:shape style="position:absolute;left:7249;top:1150;width:10;height:20" coordorigin="7249,1150" coordsize="10,20" path="m7249,1169l7259,1169,7259,1150,7249,1150,7249,1169xe" filled="true" fillcolor="#000000" stroked="false">
                <v:path arrowok="t"/>
                <v:fill type="solid"/>
              </v:shape>
            </v:group>
            <v:group style="position:absolute;left:7249;top:1169;width:10;height:20" coordorigin="7249,1169" coordsize="10,20">
              <v:shape style="position:absolute;left:7249;top:1169;width:10;height:20" coordorigin="7249,1169" coordsize="10,20" path="m7249,1189l7259,1189,7259,1169,7249,1169,7249,1189xe" filled="true" fillcolor="#000000" stroked="false">
                <v:path arrowok="t"/>
                <v:fill type="solid"/>
              </v:shape>
            </v:group>
            <v:group style="position:absolute;left:7249;top:1189;width:10;height:20" coordorigin="7249,1189" coordsize="10,20">
              <v:shape style="position:absolute;left:7249;top:1189;width:10;height:20" coordorigin="7249,1189" coordsize="10,20" path="m7249,1208l7259,1208,7259,1189,7249,1189,7249,1208xe" filled="true" fillcolor="#000000" stroked="false">
                <v:path arrowok="t"/>
                <v:fill type="solid"/>
              </v:shape>
            </v:group>
            <v:group style="position:absolute;left:7249;top:1208;width:10;height:20" coordorigin="7249,1208" coordsize="10,20">
              <v:shape style="position:absolute;left:7249;top:1208;width:10;height:20" coordorigin="7249,1208" coordsize="10,20" path="m7249,1227l7259,1227,7259,1208,7249,1208,7249,1227xe" filled="true" fillcolor="#000000" stroked="false">
                <v:path arrowok="t"/>
                <v:fill type="solid"/>
              </v:shape>
            </v:group>
            <v:group style="position:absolute;left:7249;top:1227;width:10;height:20" coordorigin="7249,1227" coordsize="10,20">
              <v:shape style="position:absolute;left:7249;top:1227;width:10;height:20" coordorigin="7249,1227" coordsize="10,20" path="m7249,1246l7259,1246,7259,1227,7249,1227,7249,1246xe" filled="true" fillcolor="#000000" stroked="false">
                <v:path arrowok="t"/>
                <v:fill type="solid"/>
              </v:shape>
            </v:group>
            <v:group style="position:absolute;left:7249;top:1246;width:10;height:20" coordorigin="7249,1246" coordsize="10,20">
              <v:shape style="position:absolute;left:7249;top:1246;width:10;height:20" coordorigin="7249,1246" coordsize="10,20" path="m7249,1265l7259,1265,7259,1246,7249,1246,7249,1265xe" filled="true" fillcolor="#000000" stroked="false">
                <v:path arrowok="t"/>
                <v:fill type="solid"/>
              </v:shape>
            </v:group>
            <v:group style="position:absolute;left:7249;top:1265;width:10;height:20" coordorigin="7249,1265" coordsize="10,20">
              <v:shape style="position:absolute;left:7249;top:1265;width:10;height:20" coordorigin="7249,1265" coordsize="10,20" path="m7249,1285l7259,1285,7259,1265,7249,1265,7249,1285xe" filled="true" fillcolor="#000000" stroked="false">
                <v:path arrowok="t"/>
                <v:fill type="solid"/>
              </v:shape>
            </v:group>
            <v:group style="position:absolute;left:7249;top:1285;width:10;height:20" coordorigin="7249,1285" coordsize="10,20">
              <v:shape style="position:absolute;left:7249;top:1285;width:10;height:20" coordorigin="7249,1285" coordsize="10,20" path="m7249,1304l7259,1304,7259,1285,7249,1285,7249,1304xe" filled="true" fillcolor="#000000" stroked="false">
                <v:path arrowok="t"/>
                <v:fill type="solid"/>
              </v:shape>
            </v:group>
            <v:group style="position:absolute;left:7249;top:1304;width:10;height:20" coordorigin="7249,1304" coordsize="10,20">
              <v:shape style="position:absolute;left:7249;top:1304;width:10;height:20" coordorigin="7249,1304" coordsize="10,20" path="m7249,1323l7259,1323,7259,1304,7249,1304,7249,1323xe" filled="true" fillcolor="#000000" stroked="false">
                <v:path arrowok="t"/>
                <v:fill type="solid"/>
              </v:shape>
            </v:group>
            <v:group style="position:absolute;left:7249;top:1323;width:10;height:20" coordorigin="7249,1323" coordsize="10,20">
              <v:shape style="position:absolute;left:7249;top:1323;width:10;height:20" coordorigin="7249,1323" coordsize="10,20" path="m7249,1342l7259,1342,7259,1323,7249,1323,7249,1342xe" filled="true" fillcolor="#000000" stroked="false">
                <v:path arrowok="t"/>
                <v:fill type="solid"/>
              </v:shape>
            </v:group>
            <v:group style="position:absolute;left:7249;top:1342;width:10;height:20" coordorigin="7249,1342" coordsize="10,20">
              <v:shape style="position:absolute;left:7249;top:1342;width:10;height:20" coordorigin="7249,1342" coordsize="10,20" path="m7249,1361l7259,1361,7259,1342,7249,1342,7249,1361xe" filled="true" fillcolor="#000000" stroked="false">
                <v:path arrowok="t"/>
                <v:fill type="solid"/>
              </v:shape>
            </v:group>
            <v:group style="position:absolute;left:7249;top:1361;width:10;height:20" coordorigin="7249,1361" coordsize="10,20">
              <v:shape style="position:absolute;left:7249;top:1361;width:10;height:20" coordorigin="7249,1361" coordsize="10,20" path="m7249,1381l7259,1381,7259,1361,7249,1361,7249,1381xe" filled="true" fillcolor="#000000" stroked="false">
                <v:path arrowok="t"/>
                <v:fill type="solid"/>
              </v:shape>
            </v:group>
            <v:group style="position:absolute;left:7249;top:1381;width:10;height:20" coordorigin="7249,1381" coordsize="10,20">
              <v:shape style="position:absolute;left:7249;top:1381;width:10;height:20" coordorigin="7249,1381" coordsize="10,20" path="m7249,1400l7259,1400,7259,1381,7249,1381,7249,1400xe" filled="true" fillcolor="#000000" stroked="false">
                <v:path arrowok="t"/>
                <v:fill type="solid"/>
              </v:shape>
            </v:group>
            <v:group style="position:absolute;left:7249;top:1400;width:10;height:20" coordorigin="7249,1400" coordsize="10,20">
              <v:shape style="position:absolute;left:7249;top:1400;width:10;height:20" coordorigin="7249,1400" coordsize="10,20" path="m7249,1419l7259,1419,7259,1400,7249,1400,7249,1419xe" filled="true" fillcolor="#000000" stroked="false">
                <v:path arrowok="t"/>
                <v:fill type="solid"/>
              </v:shape>
            </v:group>
            <v:group style="position:absolute;left:7249;top:1419;width:10;height:20" coordorigin="7249,1419" coordsize="10,20">
              <v:shape style="position:absolute;left:7249;top:1419;width:10;height:20" coordorigin="7249,1419" coordsize="10,20" path="m7249,1438l7259,1438,7259,1419,7249,1419,7249,1438xe" filled="true" fillcolor="#000000" stroked="false">
                <v:path arrowok="t"/>
                <v:fill type="solid"/>
              </v:shape>
            </v:group>
            <v:group style="position:absolute;left:7249;top:1438;width:10;height:20" coordorigin="7249,1438" coordsize="10,20">
              <v:shape style="position:absolute;left:7249;top:1438;width:10;height:20" coordorigin="7249,1438" coordsize="10,20" path="m7249,1457l7259,1457,7259,1438,7249,1438,7249,1457xe" filled="true" fillcolor="#000000" stroked="false">
                <v:path arrowok="t"/>
                <v:fill type="solid"/>
              </v:shape>
            </v:group>
            <v:group style="position:absolute;left:7249;top:1457;width:10;height:20" coordorigin="7249,1457" coordsize="10,20">
              <v:shape style="position:absolute;left:7249;top:1457;width:10;height:20" coordorigin="7249,1457" coordsize="10,20" path="m7249,1477l7259,1477,7259,1457,7249,1457,7249,1477xe" filled="true" fillcolor="#000000" stroked="false">
                <v:path arrowok="t"/>
                <v:fill type="solid"/>
              </v:shape>
            </v:group>
            <v:group style="position:absolute;left:7249;top:1477;width:10;height:20" coordorigin="7249,1477" coordsize="10,20">
              <v:shape style="position:absolute;left:7249;top:1477;width:10;height:20" coordorigin="7249,1477" coordsize="10,20" path="m7249,1496l7259,1496,7259,1477,7249,1477,7249,1496xe" filled="true" fillcolor="#000000" stroked="false">
                <v:path arrowok="t"/>
                <v:fill type="solid"/>
              </v:shape>
            </v:group>
            <v:group style="position:absolute;left:7249;top:1496;width:10;height:20" coordorigin="7249,1496" coordsize="10,20">
              <v:shape style="position:absolute;left:7249;top:1496;width:10;height:20" coordorigin="7249,1496" coordsize="10,20" path="m7249,1515l7259,1515,7259,1496,7249,1496,7249,1515xe" filled="true" fillcolor="#000000" stroked="false">
                <v:path arrowok="t"/>
                <v:fill type="solid"/>
              </v:shape>
            </v:group>
            <v:group style="position:absolute;left:7249;top:1515;width:10;height:20" coordorigin="7249,1515" coordsize="10,20">
              <v:shape style="position:absolute;left:7249;top:1515;width:10;height:20" coordorigin="7249,1515" coordsize="10,20" path="m7249,1534l7259,1534,7259,1515,7249,1515,7249,1534xe" filled="true" fillcolor="#000000" stroked="false">
                <v:path arrowok="t"/>
                <v:fill type="solid"/>
              </v:shape>
            </v:group>
            <v:group style="position:absolute;left:7249;top:1534;width:10;height:20" coordorigin="7249,1534" coordsize="10,20">
              <v:shape style="position:absolute;left:7249;top:1534;width:10;height:20" coordorigin="7249,1534" coordsize="10,20" path="m7249,1553l7259,1553,7259,1534,7249,1534,7249,1553xe" filled="true" fillcolor="#000000" stroked="false">
                <v:path arrowok="t"/>
                <v:fill type="solid"/>
              </v:shape>
            </v:group>
            <v:group style="position:absolute;left:7249;top:1553;width:10;height:20" coordorigin="7249,1553" coordsize="10,20">
              <v:shape style="position:absolute;left:7249;top:1553;width:10;height:20" coordorigin="7249,1553" coordsize="10,20" path="m7249,1573l7259,1573,7259,1553,7249,1553,7249,1573xe" filled="true" fillcolor="#000000" stroked="false">
                <v:path arrowok="t"/>
                <v:fill type="solid"/>
              </v:shape>
            </v:group>
            <v:group style="position:absolute;left:7249;top:1573;width:10;height:20" coordorigin="7249,1573" coordsize="10,20">
              <v:shape style="position:absolute;left:7249;top:1573;width:10;height:20" coordorigin="7249,1573" coordsize="10,20" path="m7249,1592l7259,1592,7259,1573,7249,1573,7249,1592xe" filled="true" fillcolor="#000000" stroked="false">
                <v:path arrowok="t"/>
                <v:fill type="solid"/>
              </v:shape>
            </v:group>
            <v:group style="position:absolute;left:7249;top:1592;width:10;height:20" coordorigin="7249,1592" coordsize="10,20">
              <v:shape style="position:absolute;left:7249;top:1592;width:10;height:20" coordorigin="7249,1592" coordsize="10,20" path="m7249,1611l7259,1611,7259,1592,7249,1592,7249,1611xe" filled="true" fillcolor="#000000" stroked="false">
                <v:path arrowok="t"/>
                <v:fill type="solid"/>
              </v:shape>
            </v:group>
            <v:group style="position:absolute;left:7249;top:1611;width:10;height:20" coordorigin="7249,1611" coordsize="10,20">
              <v:shape style="position:absolute;left:7249;top:1611;width:10;height:20" coordorigin="7249,1611" coordsize="10,20" path="m7249,1630l7259,1630,7259,1611,7249,1611,7249,1630xe" filled="true" fillcolor="#000000" stroked="false">
                <v:path arrowok="t"/>
                <v:fill type="solid"/>
              </v:shape>
            </v:group>
            <v:group style="position:absolute;left:7249;top:1630;width:10;height:20" coordorigin="7249,1630" coordsize="10,20">
              <v:shape style="position:absolute;left:7249;top:1630;width:10;height:20" coordorigin="7249,1630" coordsize="10,20" path="m7249,1649l7259,1649,7259,1630,7249,1630,7249,1649xe" filled="true" fillcolor="#000000" stroked="false">
                <v:path arrowok="t"/>
                <v:fill type="solid"/>
              </v:shape>
            </v:group>
            <v:group style="position:absolute;left:7249;top:1649;width:10;height:20" coordorigin="7249,1649" coordsize="10,20">
              <v:shape style="position:absolute;left:7249;top:1649;width:10;height:20" coordorigin="7249,1649" coordsize="10,20" path="m7249,1669l7259,1669,7259,1649,7249,1649,7249,1669xe" filled="true" fillcolor="#000000" stroked="false">
                <v:path arrowok="t"/>
                <v:fill type="solid"/>
              </v:shape>
            </v:group>
            <v:group style="position:absolute;left:7249;top:1669;width:10;height:20" coordorigin="7249,1669" coordsize="10,20">
              <v:shape style="position:absolute;left:7249;top:1669;width:10;height:20" coordorigin="7249,1669" coordsize="10,20" path="m7249,1688l7259,1688,7259,1669,7249,1669,7249,1688xe" filled="true" fillcolor="#000000" stroked="false">
                <v:path arrowok="t"/>
                <v:fill type="solid"/>
              </v:shape>
            </v:group>
            <v:group style="position:absolute;left:7249;top:1688;width:10;height:20" coordorigin="7249,1688" coordsize="10,20">
              <v:shape style="position:absolute;left:7249;top:1688;width:10;height:20" coordorigin="7249,1688" coordsize="10,20" path="m7249,1707l7259,1707,7259,1688,7249,1688,7249,1707xe" filled="true" fillcolor="#000000" stroked="false">
                <v:path arrowok="t"/>
                <v:fill type="solid"/>
              </v:shape>
            </v:group>
            <v:group style="position:absolute;left:7249;top:1707;width:10;height:20" coordorigin="7249,1707" coordsize="10,20">
              <v:shape style="position:absolute;left:7249;top:1707;width:10;height:20" coordorigin="7249,1707" coordsize="10,20" path="m7249,1726l7259,1726,7259,1707,7249,1707,7249,1726xe" filled="true" fillcolor="#000000" stroked="false">
                <v:path arrowok="t"/>
                <v:fill type="solid"/>
              </v:shape>
            </v:group>
            <v:group style="position:absolute;left:7249;top:1726;width:10;height:20" coordorigin="7249,1726" coordsize="10,20">
              <v:shape style="position:absolute;left:7249;top:1726;width:10;height:20" coordorigin="7249,1726" coordsize="10,20" path="m7249,1745l7259,1745,7259,1726,7249,1726,7249,1745xe" filled="true" fillcolor="#000000" stroked="false">
                <v:path arrowok="t"/>
                <v:fill type="solid"/>
              </v:shape>
            </v:group>
            <v:group style="position:absolute;left:7249;top:1745;width:10;height:20" coordorigin="7249,1745" coordsize="10,20">
              <v:shape style="position:absolute;left:7249;top:1745;width:10;height:20" coordorigin="7249,1745" coordsize="10,20" path="m7249,1765l7259,1765,7259,1745,7249,1745,7249,1765xe" filled="true" fillcolor="#000000" stroked="false">
                <v:path arrowok="t"/>
                <v:fill type="solid"/>
              </v:shape>
            </v:group>
            <v:group style="position:absolute;left:7249;top:1765;width:10;height:20" coordorigin="7249,1765" coordsize="10,20">
              <v:shape style="position:absolute;left:7249;top:1765;width:10;height:20" coordorigin="7249,1765" coordsize="10,20" path="m7249,1784l7259,1784,7259,1765,7249,1765,7249,1784xe" filled="true" fillcolor="#000000" stroked="false">
                <v:path arrowok="t"/>
                <v:fill type="solid"/>
              </v:shape>
            </v:group>
            <v:group style="position:absolute;left:7249;top:1784;width:10;height:20" coordorigin="7249,1784" coordsize="10,20">
              <v:shape style="position:absolute;left:7249;top:1784;width:10;height:20" coordorigin="7249,1784" coordsize="10,20" path="m7249,1803l7259,1803,7259,1784,7249,1784,7249,1803xe" filled="true" fillcolor="#000000" stroked="false">
                <v:path arrowok="t"/>
                <v:fill type="solid"/>
              </v:shape>
            </v:group>
            <v:group style="position:absolute;left:7249;top:1803;width:10;height:20" coordorigin="7249,1803" coordsize="10,20">
              <v:shape style="position:absolute;left:7249;top:1803;width:10;height:20" coordorigin="7249,1803" coordsize="10,20" path="m7249,1822l7259,1822,7259,1803,7249,1803,7249,1822xe" filled="true" fillcolor="#000000" stroked="false">
                <v:path arrowok="t"/>
                <v:fill type="solid"/>
              </v:shape>
            </v:group>
            <v:group style="position:absolute;left:7249;top:1822;width:10;height:20" coordorigin="7249,1822" coordsize="10,20">
              <v:shape style="position:absolute;left:7249;top:1822;width:10;height:20" coordorigin="7249,1822" coordsize="10,20" path="m7249,1841l7259,1841,7259,1822,7249,1822,7249,1841xe" filled="true" fillcolor="#000000" stroked="false">
                <v:path arrowok="t"/>
                <v:fill type="solid"/>
              </v:shape>
            </v:group>
            <v:group style="position:absolute;left:7249;top:1841;width:10;height:20" coordorigin="7249,1841" coordsize="10,20">
              <v:shape style="position:absolute;left:7249;top:1841;width:10;height:20" coordorigin="7249,1841" coordsize="10,20" path="m7249,1861l7259,1861,7259,1841,7249,1841,7249,1861xe" filled="true" fillcolor="#000000" stroked="false">
                <v:path arrowok="t"/>
                <v:fill type="solid"/>
              </v:shape>
            </v:group>
            <v:group style="position:absolute;left:7249;top:1861;width:10;height:20" coordorigin="7249,1861" coordsize="10,20">
              <v:shape style="position:absolute;left:7249;top:1861;width:10;height:20" coordorigin="7249,1861" coordsize="10,20" path="m7249,1880l7259,1880,7259,1861,7249,1861,7249,1880xe" filled="true" fillcolor="#000000" stroked="false">
                <v:path arrowok="t"/>
                <v:fill type="solid"/>
              </v:shape>
            </v:group>
            <v:group style="position:absolute;left:7249;top:1880;width:10;height:20" coordorigin="7249,1880" coordsize="10,20">
              <v:shape style="position:absolute;left:7249;top:1880;width:10;height:20" coordorigin="7249,1880" coordsize="10,20" path="m7249,1899l7259,1899,7259,1880,7249,1880,7249,1899xe" filled="true" fillcolor="#000000" stroked="false">
                <v:path arrowok="t"/>
                <v:fill type="solid"/>
              </v:shape>
            </v:group>
            <v:group style="position:absolute;left:7249;top:1899;width:10;height:20" coordorigin="7249,1899" coordsize="10,20">
              <v:shape style="position:absolute;left:7249;top:1899;width:10;height:20" coordorigin="7249,1899" coordsize="10,20" path="m7249,1918l7259,1918,7259,1899,7249,1899,7249,1918xe" filled="true" fillcolor="#000000" stroked="false">
                <v:path arrowok="t"/>
                <v:fill type="solid"/>
              </v:shape>
            </v:group>
            <v:group style="position:absolute;left:7249;top:1918;width:10;height:20" coordorigin="7249,1918" coordsize="10,20">
              <v:shape style="position:absolute;left:7249;top:1918;width:10;height:20" coordorigin="7249,1918" coordsize="10,20" path="m7249,1937l7259,1937,7259,1918,7249,1918,7249,1937xe" filled="true" fillcolor="#000000" stroked="false">
                <v:path arrowok="t"/>
                <v:fill type="solid"/>
              </v:shape>
            </v:group>
            <v:group style="position:absolute;left:7249;top:1937;width:10;height:20" coordorigin="7249,1937" coordsize="10,20">
              <v:shape style="position:absolute;left:7249;top:1937;width:10;height:20" coordorigin="7249,1937" coordsize="10,20" path="m7249,1957l7259,1957,7259,1937,7249,1937,7249,1957xe" filled="true" fillcolor="#000000" stroked="false">
                <v:path arrowok="t"/>
                <v:fill type="solid"/>
              </v:shape>
            </v:group>
            <v:group style="position:absolute;left:7249;top:1957;width:10;height:20" coordorigin="7249,1957" coordsize="10,20">
              <v:shape style="position:absolute;left:7249;top:1957;width:10;height:20" coordorigin="7249,1957" coordsize="10,20" path="m7249,1976l7259,1976,7259,1957,7249,1957,7249,1976xe" filled="true" fillcolor="#000000" stroked="false">
                <v:path arrowok="t"/>
                <v:fill type="solid"/>
              </v:shape>
            </v:group>
            <v:group style="position:absolute;left:7249;top:1976;width:10;height:20" coordorigin="7249,1976" coordsize="10,20">
              <v:shape style="position:absolute;left:7249;top:1976;width:10;height:20" coordorigin="7249,1976" coordsize="10,20" path="m7249,1995l7259,1995,7259,1976,7249,1976,7249,1995xe" filled="true" fillcolor="#000000" stroked="false">
                <v:path arrowok="t"/>
                <v:fill type="solid"/>
              </v:shape>
            </v:group>
            <v:group style="position:absolute;left:7249;top:1995;width:10;height:20" coordorigin="7249,1995" coordsize="10,20">
              <v:shape style="position:absolute;left:7249;top:1995;width:10;height:20" coordorigin="7249,1995" coordsize="10,20" path="m7249,2014l7259,2014,7259,1995,7249,1995,7249,2014xe" filled="true" fillcolor="#000000" stroked="false">
                <v:path arrowok="t"/>
                <v:fill type="solid"/>
              </v:shape>
            </v:group>
            <v:group style="position:absolute;left:8835;top:1111;width:10;height:20" coordorigin="8835,1111" coordsize="10,20">
              <v:shape style="position:absolute;left:8835;top:1111;width:10;height:20" coordorigin="8835,1111" coordsize="10,20" path="m8835,1130l8845,1130,8845,1111,8835,1111,8835,1130xe" filled="true" fillcolor="#000000" stroked="false">
                <v:path arrowok="t"/>
                <v:fill type="solid"/>
              </v:shape>
            </v:group>
            <v:group style="position:absolute;left:8835;top:1130;width:10;height:20" coordorigin="8835,1130" coordsize="10,20">
              <v:shape style="position:absolute;left:8835;top:1130;width:10;height:20" coordorigin="8835,1130" coordsize="10,20" path="m8835,1150l8845,1150,8845,1130,8835,1130,8835,1150xe" filled="true" fillcolor="#000000" stroked="false">
                <v:path arrowok="t"/>
                <v:fill type="solid"/>
              </v:shape>
            </v:group>
            <v:group style="position:absolute;left:8835;top:1150;width:10;height:20" coordorigin="8835,1150" coordsize="10,20">
              <v:shape style="position:absolute;left:8835;top:1150;width:10;height:20" coordorigin="8835,1150" coordsize="10,20" path="m8835,1169l8845,1169,8845,1150,8835,1150,8835,1169xe" filled="true" fillcolor="#000000" stroked="false">
                <v:path arrowok="t"/>
                <v:fill type="solid"/>
              </v:shape>
            </v:group>
            <v:group style="position:absolute;left:8835;top:1169;width:10;height:20" coordorigin="8835,1169" coordsize="10,20">
              <v:shape style="position:absolute;left:8835;top:1169;width:10;height:20" coordorigin="8835,1169" coordsize="10,20" path="m8835,1189l8845,1189,8845,1169,8835,1169,8835,1189xe" filled="true" fillcolor="#000000" stroked="false">
                <v:path arrowok="t"/>
                <v:fill type="solid"/>
              </v:shape>
            </v:group>
            <v:group style="position:absolute;left:8835;top:1189;width:10;height:20" coordorigin="8835,1189" coordsize="10,20">
              <v:shape style="position:absolute;left:8835;top:1189;width:10;height:20" coordorigin="8835,1189" coordsize="10,20" path="m8835,1208l8845,1208,8845,1189,8835,1189,8835,1208xe" filled="true" fillcolor="#000000" stroked="false">
                <v:path arrowok="t"/>
                <v:fill type="solid"/>
              </v:shape>
            </v:group>
            <v:group style="position:absolute;left:8835;top:1208;width:10;height:20" coordorigin="8835,1208" coordsize="10,20">
              <v:shape style="position:absolute;left:8835;top:1208;width:10;height:20" coordorigin="8835,1208" coordsize="10,20" path="m8835,1227l8845,1227,8845,1208,8835,1208,8835,1227xe" filled="true" fillcolor="#000000" stroked="false">
                <v:path arrowok="t"/>
                <v:fill type="solid"/>
              </v:shape>
            </v:group>
            <v:group style="position:absolute;left:8835;top:1227;width:10;height:20" coordorigin="8835,1227" coordsize="10,20">
              <v:shape style="position:absolute;left:8835;top:1227;width:10;height:20" coordorigin="8835,1227" coordsize="10,20" path="m8835,1246l8845,1246,8845,1227,8835,1227,8835,1246xe" filled="true" fillcolor="#000000" stroked="false">
                <v:path arrowok="t"/>
                <v:fill type="solid"/>
              </v:shape>
            </v:group>
            <v:group style="position:absolute;left:8835;top:1246;width:10;height:20" coordorigin="8835,1246" coordsize="10,20">
              <v:shape style="position:absolute;left:8835;top:1246;width:10;height:20" coordorigin="8835,1246" coordsize="10,20" path="m8835,1265l8845,1265,8845,1246,8835,1246,8835,1265xe" filled="true" fillcolor="#000000" stroked="false">
                <v:path arrowok="t"/>
                <v:fill type="solid"/>
              </v:shape>
            </v:group>
            <v:group style="position:absolute;left:8835;top:1265;width:10;height:20" coordorigin="8835,1265" coordsize="10,20">
              <v:shape style="position:absolute;left:8835;top:1265;width:10;height:20" coordorigin="8835,1265" coordsize="10,20" path="m8835,1285l8845,1285,8845,1265,8835,1265,8835,1285xe" filled="true" fillcolor="#000000" stroked="false">
                <v:path arrowok="t"/>
                <v:fill type="solid"/>
              </v:shape>
            </v:group>
            <v:group style="position:absolute;left:8835;top:1285;width:10;height:20" coordorigin="8835,1285" coordsize="10,20">
              <v:shape style="position:absolute;left:8835;top:1285;width:10;height:20" coordorigin="8835,1285" coordsize="10,20" path="m8835,1304l8845,1304,8845,1285,8835,1285,8835,1304xe" filled="true" fillcolor="#000000" stroked="false">
                <v:path arrowok="t"/>
                <v:fill type="solid"/>
              </v:shape>
            </v:group>
            <v:group style="position:absolute;left:8835;top:1304;width:10;height:20" coordorigin="8835,1304" coordsize="10,20">
              <v:shape style="position:absolute;left:8835;top:1304;width:10;height:20" coordorigin="8835,1304" coordsize="10,20" path="m8835,1323l8845,1323,8845,1304,8835,1304,8835,1323xe" filled="true" fillcolor="#000000" stroked="false">
                <v:path arrowok="t"/>
                <v:fill type="solid"/>
              </v:shape>
            </v:group>
            <v:group style="position:absolute;left:8835;top:1323;width:10;height:20" coordorigin="8835,1323" coordsize="10,20">
              <v:shape style="position:absolute;left:8835;top:1323;width:10;height:20" coordorigin="8835,1323" coordsize="10,20" path="m8835,1342l8845,1342,8845,1323,8835,1323,8835,1342xe" filled="true" fillcolor="#000000" stroked="false">
                <v:path arrowok="t"/>
                <v:fill type="solid"/>
              </v:shape>
            </v:group>
            <v:group style="position:absolute;left:8835;top:1342;width:10;height:20" coordorigin="8835,1342" coordsize="10,20">
              <v:shape style="position:absolute;left:8835;top:1342;width:10;height:20" coordorigin="8835,1342" coordsize="10,20" path="m8835,1361l8845,1361,8845,1342,8835,1342,8835,1361xe" filled="true" fillcolor="#000000" stroked="false">
                <v:path arrowok="t"/>
                <v:fill type="solid"/>
              </v:shape>
            </v:group>
            <v:group style="position:absolute;left:8835;top:1361;width:10;height:20" coordorigin="8835,1361" coordsize="10,20">
              <v:shape style="position:absolute;left:8835;top:1361;width:10;height:20" coordorigin="8835,1361" coordsize="10,20" path="m8835,1381l8845,1381,8845,1361,8835,1361,8835,1381xe" filled="true" fillcolor="#000000" stroked="false">
                <v:path arrowok="t"/>
                <v:fill type="solid"/>
              </v:shape>
            </v:group>
            <v:group style="position:absolute;left:8835;top:1381;width:10;height:20" coordorigin="8835,1381" coordsize="10,20">
              <v:shape style="position:absolute;left:8835;top:1381;width:10;height:20" coordorigin="8835,1381" coordsize="10,20" path="m8835,1400l8845,1400,8845,1381,8835,1381,8835,1400xe" filled="true" fillcolor="#000000" stroked="false">
                <v:path arrowok="t"/>
                <v:fill type="solid"/>
              </v:shape>
            </v:group>
            <v:group style="position:absolute;left:8835;top:1400;width:10;height:20" coordorigin="8835,1400" coordsize="10,20">
              <v:shape style="position:absolute;left:8835;top:1400;width:10;height:20" coordorigin="8835,1400" coordsize="10,20" path="m8835,1419l8845,1419,8845,1400,8835,1400,8835,1419xe" filled="true" fillcolor="#000000" stroked="false">
                <v:path arrowok="t"/>
                <v:fill type="solid"/>
              </v:shape>
            </v:group>
            <v:group style="position:absolute;left:8835;top:1419;width:10;height:20" coordorigin="8835,1419" coordsize="10,20">
              <v:shape style="position:absolute;left:8835;top:1419;width:10;height:20" coordorigin="8835,1419" coordsize="10,20" path="m8835,1438l8845,1438,8845,1419,8835,1419,8835,1438xe" filled="true" fillcolor="#000000" stroked="false">
                <v:path arrowok="t"/>
                <v:fill type="solid"/>
              </v:shape>
            </v:group>
            <v:group style="position:absolute;left:8835;top:1438;width:10;height:20" coordorigin="8835,1438" coordsize="10,20">
              <v:shape style="position:absolute;left:8835;top:1438;width:10;height:20" coordorigin="8835,1438" coordsize="10,20" path="m8835,1457l8845,1457,8845,1438,8835,1438,8835,1457xe" filled="true" fillcolor="#000000" stroked="false">
                <v:path arrowok="t"/>
                <v:fill type="solid"/>
              </v:shape>
            </v:group>
            <v:group style="position:absolute;left:8835;top:1457;width:10;height:20" coordorigin="8835,1457" coordsize="10,20">
              <v:shape style="position:absolute;left:8835;top:1457;width:10;height:20" coordorigin="8835,1457" coordsize="10,20" path="m8835,1477l8845,1477,8845,1457,8835,1457,8835,1477xe" filled="true" fillcolor="#000000" stroked="false">
                <v:path arrowok="t"/>
                <v:fill type="solid"/>
              </v:shape>
            </v:group>
            <v:group style="position:absolute;left:8835;top:1477;width:10;height:20" coordorigin="8835,1477" coordsize="10,20">
              <v:shape style="position:absolute;left:8835;top:1477;width:10;height:20" coordorigin="8835,1477" coordsize="10,20" path="m8835,1496l8845,1496,8845,1477,8835,1477,8835,1496xe" filled="true" fillcolor="#000000" stroked="false">
                <v:path arrowok="t"/>
                <v:fill type="solid"/>
              </v:shape>
            </v:group>
            <v:group style="position:absolute;left:8835;top:1496;width:10;height:20" coordorigin="8835,1496" coordsize="10,20">
              <v:shape style="position:absolute;left:8835;top:1496;width:10;height:20" coordorigin="8835,1496" coordsize="10,20" path="m8835,1515l8845,1515,8845,1496,8835,1496,8835,1515xe" filled="true" fillcolor="#000000" stroked="false">
                <v:path arrowok="t"/>
                <v:fill type="solid"/>
              </v:shape>
            </v:group>
            <v:group style="position:absolute;left:8835;top:1515;width:10;height:20" coordorigin="8835,1515" coordsize="10,20">
              <v:shape style="position:absolute;left:8835;top:1515;width:10;height:20" coordorigin="8835,1515" coordsize="10,20" path="m8835,1534l8845,1534,8845,1515,8835,1515,8835,1534xe" filled="true" fillcolor="#000000" stroked="false">
                <v:path arrowok="t"/>
                <v:fill type="solid"/>
              </v:shape>
            </v:group>
            <v:group style="position:absolute;left:8835;top:1534;width:10;height:20" coordorigin="8835,1534" coordsize="10,20">
              <v:shape style="position:absolute;left:8835;top:1534;width:10;height:20" coordorigin="8835,1534" coordsize="10,20" path="m8835,1553l8845,1553,8845,1534,8835,1534,8835,1553xe" filled="true" fillcolor="#000000" stroked="false">
                <v:path arrowok="t"/>
                <v:fill type="solid"/>
              </v:shape>
            </v:group>
            <v:group style="position:absolute;left:8835;top:1553;width:10;height:20" coordorigin="8835,1553" coordsize="10,20">
              <v:shape style="position:absolute;left:8835;top:1553;width:10;height:20" coordorigin="8835,1553" coordsize="10,20" path="m8835,1573l8845,1573,8845,1553,8835,1553,8835,1573xe" filled="true" fillcolor="#000000" stroked="false">
                <v:path arrowok="t"/>
                <v:fill type="solid"/>
              </v:shape>
            </v:group>
            <v:group style="position:absolute;left:8835;top:1573;width:10;height:20" coordorigin="8835,1573" coordsize="10,20">
              <v:shape style="position:absolute;left:8835;top:1573;width:10;height:20" coordorigin="8835,1573" coordsize="10,20" path="m8835,1592l8845,1592,8845,1573,8835,1573,8835,1592xe" filled="true" fillcolor="#000000" stroked="false">
                <v:path arrowok="t"/>
                <v:fill type="solid"/>
              </v:shape>
            </v:group>
            <v:group style="position:absolute;left:8835;top:1592;width:10;height:20" coordorigin="8835,1592" coordsize="10,20">
              <v:shape style="position:absolute;left:8835;top:1592;width:10;height:20" coordorigin="8835,1592" coordsize="10,20" path="m8835,1611l8845,1611,8845,1592,8835,1592,8835,1611xe" filled="true" fillcolor="#000000" stroked="false">
                <v:path arrowok="t"/>
                <v:fill type="solid"/>
              </v:shape>
            </v:group>
            <v:group style="position:absolute;left:8835;top:1611;width:10;height:20" coordorigin="8835,1611" coordsize="10,20">
              <v:shape style="position:absolute;left:8835;top:1611;width:10;height:20" coordorigin="8835,1611" coordsize="10,20" path="m8835,1630l8845,1630,8845,1611,8835,1611,8835,1630xe" filled="true" fillcolor="#000000" stroked="false">
                <v:path arrowok="t"/>
                <v:fill type="solid"/>
              </v:shape>
            </v:group>
            <v:group style="position:absolute;left:8835;top:1630;width:10;height:20" coordorigin="8835,1630" coordsize="10,20">
              <v:shape style="position:absolute;left:8835;top:1630;width:10;height:20" coordorigin="8835,1630" coordsize="10,20" path="m8835,1649l8845,1649,8845,1630,8835,1630,8835,1649xe" filled="true" fillcolor="#000000" stroked="false">
                <v:path arrowok="t"/>
                <v:fill type="solid"/>
              </v:shape>
            </v:group>
            <v:group style="position:absolute;left:8835;top:1649;width:10;height:20" coordorigin="8835,1649" coordsize="10,20">
              <v:shape style="position:absolute;left:8835;top:1649;width:10;height:20" coordorigin="8835,1649" coordsize="10,20" path="m8835,1669l8845,1669,8845,1649,8835,1649,8835,1669xe" filled="true" fillcolor="#000000" stroked="false">
                <v:path arrowok="t"/>
                <v:fill type="solid"/>
              </v:shape>
            </v:group>
            <v:group style="position:absolute;left:8835;top:1669;width:10;height:20" coordorigin="8835,1669" coordsize="10,20">
              <v:shape style="position:absolute;left:8835;top:1669;width:10;height:20" coordorigin="8835,1669" coordsize="10,20" path="m8835,1688l8845,1688,8845,1669,8835,1669,8835,1688xe" filled="true" fillcolor="#000000" stroked="false">
                <v:path arrowok="t"/>
                <v:fill type="solid"/>
              </v:shape>
            </v:group>
            <v:group style="position:absolute;left:8835;top:1688;width:10;height:20" coordorigin="8835,1688" coordsize="10,20">
              <v:shape style="position:absolute;left:8835;top:1688;width:10;height:20" coordorigin="8835,1688" coordsize="10,20" path="m8835,1707l8845,1707,8845,1688,8835,1688,8835,1707xe" filled="true" fillcolor="#000000" stroked="false">
                <v:path arrowok="t"/>
                <v:fill type="solid"/>
              </v:shape>
            </v:group>
            <v:group style="position:absolute;left:8835;top:1707;width:10;height:20" coordorigin="8835,1707" coordsize="10,20">
              <v:shape style="position:absolute;left:8835;top:1707;width:10;height:20" coordorigin="8835,1707" coordsize="10,20" path="m8835,1726l8845,1726,8845,1707,8835,1707,8835,1726xe" filled="true" fillcolor="#000000" stroked="false">
                <v:path arrowok="t"/>
                <v:fill type="solid"/>
              </v:shape>
            </v:group>
            <v:group style="position:absolute;left:8835;top:1726;width:10;height:20" coordorigin="8835,1726" coordsize="10,20">
              <v:shape style="position:absolute;left:8835;top:1726;width:10;height:20" coordorigin="8835,1726" coordsize="10,20" path="m8835,1745l8845,1745,8845,1726,8835,1726,8835,1745xe" filled="true" fillcolor="#000000" stroked="false">
                <v:path arrowok="t"/>
                <v:fill type="solid"/>
              </v:shape>
            </v:group>
            <v:group style="position:absolute;left:8835;top:1745;width:10;height:20" coordorigin="8835,1745" coordsize="10,20">
              <v:shape style="position:absolute;left:8835;top:1745;width:10;height:20" coordorigin="8835,1745" coordsize="10,20" path="m8835,1765l8845,1765,8845,1745,8835,1745,8835,1765xe" filled="true" fillcolor="#000000" stroked="false">
                <v:path arrowok="t"/>
                <v:fill type="solid"/>
              </v:shape>
            </v:group>
            <v:group style="position:absolute;left:8835;top:1765;width:10;height:20" coordorigin="8835,1765" coordsize="10,20">
              <v:shape style="position:absolute;left:8835;top:1765;width:10;height:20" coordorigin="8835,1765" coordsize="10,20" path="m8835,1784l8845,1784,8845,1765,8835,1765,8835,1784xe" filled="true" fillcolor="#000000" stroked="false">
                <v:path arrowok="t"/>
                <v:fill type="solid"/>
              </v:shape>
            </v:group>
            <v:group style="position:absolute;left:8835;top:1784;width:10;height:20" coordorigin="8835,1784" coordsize="10,20">
              <v:shape style="position:absolute;left:8835;top:1784;width:10;height:20" coordorigin="8835,1784" coordsize="10,20" path="m8835,1803l8845,1803,8845,1784,8835,1784,8835,1803xe" filled="true" fillcolor="#000000" stroked="false">
                <v:path arrowok="t"/>
                <v:fill type="solid"/>
              </v:shape>
            </v:group>
            <v:group style="position:absolute;left:8835;top:1803;width:10;height:20" coordorigin="8835,1803" coordsize="10,20">
              <v:shape style="position:absolute;left:8835;top:1803;width:10;height:20" coordorigin="8835,1803" coordsize="10,20" path="m8835,1822l8845,1822,8845,1803,8835,1803,8835,1822xe" filled="true" fillcolor="#000000" stroked="false">
                <v:path arrowok="t"/>
                <v:fill type="solid"/>
              </v:shape>
            </v:group>
            <v:group style="position:absolute;left:8835;top:1822;width:10;height:20" coordorigin="8835,1822" coordsize="10,20">
              <v:shape style="position:absolute;left:8835;top:1822;width:10;height:20" coordorigin="8835,1822" coordsize="10,20" path="m8835,1841l8845,1841,8845,1822,8835,1822,8835,1841xe" filled="true" fillcolor="#000000" stroked="false">
                <v:path arrowok="t"/>
                <v:fill type="solid"/>
              </v:shape>
            </v:group>
            <v:group style="position:absolute;left:8835;top:1841;width:10;height:20" coordorigin="8835,1841" coordsize="10,20">
              <v:shape style="position:absolute;left:8835;top:1841;width:10;height:20" coordorigin="8835,1841" coordsize="10,20" path="m8835,1861l8845,1861,8845,1841,8835,1841,8835,1861xe" filled="true" fillcolor="#000000" stroked="false">
                <v:path arrowok="t"/>
                <v:fill type="solid"/>
              </v:shape>
            </v:group>
            <v:group style="position:absolute;left:8835;top:1861;width:10;height:20" coordorigin="8835,1861" coordsize="10,20">
              <v:shape style="position:absolute;left:8835;top:1861;width:10;height:20" coordorigin="8835,1861" coordsize="10,20" path="m8835,1880l8845,1880,8845,1861,8835,1861,8835,1880xe" filled="true" fillcolor="#000000" stroked="false">
                <v:path arrowok="t"/>
                <v:fill type="solid"/>
              </v:shape>
            </v:group>
            <v:group style="position:absolute;left:8835;top:1880;width:10;height:20" coordorigin="8835,1880" coordsize="10,20">
              <v:shape style="position:absolute;left:8835;top:1880;width:10;height:20" coordorigin="8835,1880" coordsize="10,20" path="m8835,1899l8845,1899,8845,1880,8835,1880,8835,1899xe" filled="true" fillcolor="#000000" stroked="false">
                <v:path arrowok="t"/>
                <v:fill type="solid"/>
              </v:shape>
            </v:group>
            <v:group style="position:absolute;left:8835;top:1899;width:10;height:20" coordorigin="8835,1899" coordsize="10,20">
              <v:shape style="position:absolute;left:8835;top:1899;width:10;height:20" coordorigin="8835,1899" coordsize="10,20" path="m8835,1918l8845,1918,8845,1899,8835,1899,8835,1918xe" filled="true" fillcolor="#000000" stroked="false">
                <v:path arrowok="t"/>
                <v:fill type="solid"/>
              </v:shape>
            </v:group>
            <v:group style="position:absolute;left:8835;top:1918;width:10;height:20" coordorigin="8835,1918" coordsize="10,20">
              <v:shape style="position:absolute;left:8835;top:1918;width:10;height:20" coordorigin="8835,1918" coordsize="10,20" path="m8835,1937l8845,1937,8845,1918,8835,1918,8835,1937xe" filled="true" fillcolor="#000000" stroked="false">
                <v:path arrowok="t"/>
                <v:fill type="solid"/>
              </v:shape>
            </v:group>
            <v:group style="position:absolute;left:8835;top:1937;width:10;height:20" coordorigin="8835,1937" coordsize="10,20">
              <v:shape style="position:absolute;left:8835;top:1937;width:10;height:20" coordorigin="8835,1937" coordsize="10,20" path="m8835,1957l8845,1957,8845,1937,8835,1937,8835,1957xe" filled="true" fillcolor="#000000" stroked="false">
                <v:path arrowok="t"/>
                <v:fill type="solid"/>
              </v:shape>
            </v:group>
            <v:group style="position:absolute;left:8835;top:1957;width:10;height:20" coordorigin="8835,1957" coordsize="10,20">
              <v:shape style="position:absolute;left:8835;top:1957;width:10;height:20" coordorigin="8835,1957" coordsize="10,20" path="m8835,1976l8845,1976,8845,1957,8835,1957,8835,1976xe" filled="true" fillcolor="#000000" stroked="false">
                <v:path arrowok="t"/>
                <v:fill type="solid"/>
              </v:shape>
            </v:group>
            <v:group style="position:absolute;left:8835;top:1976;width:10;height:20" coordorigin="8835,1976" coordsize="10,20">
              <v:shape style="position:absolute;left:8835;top:1976;width:10;height:20" coordorigin="8835,1976" coordsize="10,20" path="m8835,1995l8845,1995,8845,1976,8835,1976,8835,1995xe" filled="true" fillcolor="#000000" stroked="false">
                <v:path arrowok="t"/>
                <v:fill type="solid"/>
              </v:shape>
            </v:group>
            <v:group style="position:absolute;left:8835;top:1995;width:10;height:20" coordorigin="8835,1995" coordsize="10,20">
              <v:shape style="position:absolute;left:8835;top:1995;width:10;height:20" coordorigin="8835,1995" coordsize="10,20" path="m8835,2014l8845,2014,8845,1995,8835,1995,8835,2014xe" filled="true" fillcolor="#000000" stroked="false">
                <v:path arrowok="t"/>
                <v:fill type="solid"/>
              </v:shape>
            </v:group>
            <v:group style="position:absolute;left:10424;top:1111;width:10;height:20" coordorigin="10424,1111" coordsize="10,20">
              <v:shape style="position:absolute;left:10424;top:1111;width:10;height:20" coordorigin="10424,1111" coordsize="10,20" path="m10424,1130l10434,1130,10434,1111,10424,1111,10424,1130xe" filled="true" fillcolor="#000000" stroked="false">
                <v:path arrowok="t"/>
                <v:fill type="solid"/>
              </v:shape>
            </v:group>
            <v:group style="position:absolute;left:10424;top:1130;width:10;height:20" coordorigin="10424,1130" coordsize="10,20">
              <v:shape style="position:absolute;left:10424;top:1130;width:10;height:20" coordorigin="10424,1130" coordsize="10,20" path="m10424,1150l10434,1150,10434,1130,10424,1130,10424,1150xe" filled="true" fillcolor="#000000" stroked="false">
                <v:path arrowok="t"/>
                <v:fill type="solid"/>
              </v:shape>
            </v:group>
            <v:group style="position:absolute;left:10424;top:1150;width:10;height:20" coordorigin="10424,1150" coordsize="10,20">
              <v:shape style="position:absolute;left:10424;top:1150;width:10;height:20" coordorigin="10424,1150" coordsize="10,20" path="m10424,1169l10434,1169,10434,1150,10424,1150,10424,1169xe" filled="true" fillcolor="#000000" stroked="false">
                <v:path arrowok="t"/>
                <v:fill type="solid"/>
              </v:shape>
            </v:group>
            <v:group style="position:absolute;left:10424;top:1169;width:10;height:20" coordorigin="10424,1169" coordsize="10,20">
              <v:shape style="position:absolute;left:10424;top:1169;width:10;height:20" coordorigin="10424,1169" coordsize="10,20" path="m10424,1189l10434,1189,10434,1169,10424,1169,10424,1189xe" filled="true" fillcolor="#000000" stroked="false">
                <v:path arrowok="t"/>
                <v:fill type="solid"/>
              </v:shape>
            </v:group>
            <v:group style="position:absolute;left:10424;top:1189;width:10;height:20" coordorigin="10424,1189" coordsize="10,20">
              <v:shape style="position:absolute;left:10424;top:1189;width:10;height:20" coordorigin="10424,1189" coordsize="10,20" path="m10424,1208l10434,1208,10434,1189,10424,1189,10424,1208xe" filled="true" fillcolor="#000000" stroked="false">
                <v:path arrowok="t"/>
                <v:fill type="solid"/>
              </v:shape>
            </v:group>
            <v:group style="position:absolute;left:10424;top:1208;width:10;height:20" coordorigin="10424,1208" coordsize="10,20">
              <v:shape style="position:absolute;left:10424;top:1208;width:10;height:20" coordorigin="10424,1208" coordsize="10,20" path="m10424,1227l10434,1227,10434,1208,10424,1208,10424,1227xe" filled="true" fillcolor="#000000" stroked="false">
                <v:path arrowok="t"/>
                <v:fill type="solid"/>
              </v:shape>
            </v:group>
            <v:group style="position:absolute;left:10424;top:1227;width:10;height:20" coordorigin="10424,1227" coordsize="10,20">
              <v:shape style="position:absolute;left:10424;top:1227;width:10;height:20" coordorigin="10424,1227" coordsize="10,20" path="m10424,1246l10434,1246,10434,1227,10424,1227,10424,1246xe" filled="true" fillcolor="#000000" stroked="false">
                <v:path arrowok="t"/>
                <v:fill type="solid"/>
              </v:shape>
            </v:group>
            <v:group style="position:absolute;left:10424;top:1246;width:10;height:20" coordorigin="10424,1246" coordsize="10,20">
              <v:shape style="position:absolute;left:10424;top:1246;width:10;height:20" coordorigin="10424,1246" coordsize="10,20" path="m10424,1265l10434,1265,10434,1246,10424,1246,10424,1265xe" filled="true" fillcolor="#000000" stroked="false">
                <v:path arrowok="t"/>
                <v:fill type="solid"/>
              </v:shape>
            </v:group>
            <v:group style="position:absolute;left:10424;top:1265;width:10;height:20" coordorigin="10424,1265" coordsize="10,20">
              <v:shape style="position:absolute;left:10424;top:1265;width:10;height:20" coordorigin="10424,1265" coordsize="10,20" path="m10424,1285l10434,1285,10434,1265,10424,1265,10424,1285xe" filled="true" fillcolor="#000000" stroked="false">
                <v:path arrowok="t"/>
                <v:fill type="solid"/>
              </v:shape>
            </v:group>
            <v:group style="position:absolute;left:10424;top:1285;width:10;height:20" coordorigin="10424,1285" coordsize="10,20">
              <v:shape style="position:absolute;left:10424;top:1285;width:10;height:20" coordorigin="10424,1285" coordsize="10,20" path="m10424,1304l10434,1304,10434,1285,10424,1285,10424,1304xe" filled="true" fillcolor="#000000" stroked="false">
                <v:path arrowok="t"/>
                <v:fill type="solid"/>
              </v:shape>
            </v:group>
            <v:group style="position:absolute;left:10424;top:1304;width:10;height:20" coordorigin="10424,1304" coordsize="10,20">
              <v:shape style="position:absolute;left:10424;top:1304;width:10;height:20" coordorigin="10424,1304" coordsize="10,20" path="m10424,1323l10434,1323,10434,1304,10424,1304,10424,1323xe" filled="true" fillcolor="#000000" stroked="false">
                <v:path arrowok="t"/>
                <v:fill type="solid"/>
              </v:shape>
            </v:group>
            <v:group style="position:absolute;left:10424;top:1323;width:10;height:20" coordorigin="10424,1323" coordsize="10,20">
              <v:shape style="position:absolute;left:10424;top:1323;width:10;height:20" coordorigin="10424,1323" coordsize="10,20" path="m10424,1342l10434,1342,10434,1323,10424,1323,10424,1342xe" filled="true" fillcolor="#000000" stroked="false">
                <v:path arrowok="t"/>
                <v:fill type="solid"/>
              </v:shape>
            </v:group>
            <v:group style="position:absolute;left:10424;top:1342;width:10;height:20" coordorigin="10424,1342" coordsize="10,20">
              <v:shape style="position:absolute;left:10424;top:1342;width:10;height:20" coordorigin="10424,1342" coordsize="10,20" path="m10424,1361l10434,1361,10434,1342,10424,1342,10424,1361xe" filled="true" fillcolor="#000000" stroked="false">
                <v:path arrowok="t"/>
                <v:fill type="solid"/>
              </v:shape>
            </v:group>
            <v:group style="position:absolute;left:10424;top:1361;width:10;height:20" coordorigin="10424,1361" coordsize="10,20">
              <v:shape style="position:absolute;left:10424;top:1361;width:10;height:20" coordorigin="10424,1361" coordsize="10,20" path="m10424,1381l10434,1381,10434,1361,10424,1361,10424,1381xe" filled="true" fillcolor="#000000" stroked="false">
                <v:path arrowok="t"/>
                <v:fill type="solid"/>
              </v:shape>
            </v:group>
            <v:group style="position:absolute;left:10424;top:1381;width:10;height:20" coordorigin="10424,1381" coordsize="10,20">
              <v:shape style="position:absolute;left:10424;top:1381;width:10;height:20" coordorigin="10424,1381" coordsize="10,20" path="m10424,1400l10434,1400,10434,1381,10424,1381,10424,1400xe" filled="true" fillcolor="#000000" stroked="false">
                <v:path arrowok="t"/>
                <v:fill type="solid"/>
              </v:shape>
            </v:group>
            <v:group style="position:absolute;left:10424;top:1400;width:10;height:20" coordorigin="10424,1400" coordsize="10,20">
              <v:shape style="position:absolute;left:10424;top:1400;width:10;height:20" coordorigin="10424,1400" coordsize="10,20" path="m10424,1419l10434,1419,10434,1400,10424,1400,10424,1419xe" filled="true" fillcolor="#000000" stroked="false">
                <v:path arrowok="t"/>
                <v:fill type="solid"/>
              </v:shape>
            </v:group>
            <v:group style="position:absolute;left:10424;top:1419;width:10;height:20" coordorigin="10424,1419" coordsize="10,20">
              <v:shape style="position:absolute;left:10424;top:1419;width:10;height:20" coordorigin="10424,1419" coordsize="10,20" path="m10424,1438l10434,1438,10434,1419,10424,1419,10424,1438xe" filled="true" fillcolor="#000000" stroked="false">
                <v:path arrowok="t"/>
                <v:fill type="solid"/>
              </v:shape>
            </v:group>
            <v:group style="position:absolute;left:10424;top:1438;width:10;height:20" coordorigin="10424,1438" coordsize="10,20">
              <v:shape style="position:absolute;left:10424;top:1438;width:10;height:20" coordorigin="10424,1438" coordsize="10,20" path="m10424,1457l10434,1457,10434,1438,10424,1438,10424,1457xe" filled="true" fillcolor="#000000" stroked="false">
                <v:path arrowok="t"/>
                <v:fill type="solid"/>
              </v:shape>
            </v:group>
            <v:group style="position:absolute;left:10424;top:1457;width:10;height:20" coordorigin="10424,1457" coordsize="10,20">
              <v:shape style="position:absolute;left:10424;top:1457;width:10;height:20" coordorigin="10424,1457" coordsize="10,20" path="m10424,1477l10434,1477,10434,1457,10424,1457,10424,1477xe" filled="true" fillcolor="#000000" stroked="false">
                <v:path arrowok="t"/>
                <v:fill type="solid"/>
              </v:shape>
            </v:group>
            <v:group style="position:absolute;left:10424;top:1477;width:10;height:20" coordorigin="10424,1477" coordsize="10,20">
              <v:shape style="position:absolute;left:10424;top:1477;width:10;height:20" coordorigin="10424,1477" coordsize="10,20" path="m10424,1496l10434,1496,10434,1477,10424,1477,10424,1496xe" filled="true" fillcolor="#000000" stroked="false">
                <v:path arrowok="t"/>
                <v:fill type="solid"/>
              </v:shape>
            </v:group>
            <v:group style="position:absolute;left:10424;top:1496;width:10;height:20" coordorigin="10424,1496" coordsize="10,20">
              <v:shape style="position:absolute;left:10424;top:1496;width:10;height:20" coordorigin="10424,1496" coordsize="10,20" path="m10424,1515l10434,1515,10434,1496,10424,1496,10424,1515xe" filled="true" fillcolor="#000000" stroked="false">
                <v:path arrowok="t"/>
                <v:fill type="solid"/>
              </v:shape>
            </v:group>
            <v:group style="position:absolute;left:10424;top:1515;width:10;height:20" coordorigin="10424,1515" coordsize="10,20">
              <v:shape style="position:absolute;left:10424;top:1515;width:10;height:20" coordorigin="10424,1515" coordsize="10,20" path="m10424,1534l10434,1534,10434,1515,10424,1515,10424,1534xe" filled="true" fillcolor="#000000" stroked="false">
                <v:path arrowok="t"/>
                <v:fill type="solid"/>
              </v:shape>
            </v:group>
            <v:group style="position:absolute;left:10424;top:1534;width:10;height:20" coordorigin="10424,1534" coordsize="10,20">
              <v:shape style="position:absolute;left:10424;top:1534;width:10;height:20" coordorigin="10424,1534" coordsize="10,20" path="m10424,1553l10434,1553,10434,1534,10424,1534,10424,1553xe" filled="true" fillcolor="#000000" stroked="false">
                <v:path arrowok="t"/>
                <v:fill type="solid"/>
              </v:shape>
            </v:group>
            <v:group style="position:absolute;left:10424;top:1553;width:10;height:20" coordorigin="10424,1553" coordsize="10,20">
              <v:shape style="position:absolute;left:10424;top:1553;width:10;height:20" coordorigin="10424,1553" coordsize="10,20" path="m10424,1573l10434,1573,10434,1553,10424,1553,10424,1573xe" filled="true" fillcolor="#000000" stroked="false">
                <v:path arrowok="t"/>
                <v:fill type="solid"/>
              </v:shape>
            </v:group>
            <v:group style="position:absolute;left:10424;top:1573;width:10;height:20" coordorigin="10424,1573" coordsize="10,20">
              <v:shape style="position:absolute;left:10424;top:1573;width:10;height:20" coordorigin="10424,1573" coordsize="10,20" path="m10424,1592l10434,1592,10434,1573,10424,1573,10424,1592xe" filled="true" fillcolor="#000000" stroked="false">
                <v:path arrowok="t"/>
                <v:fill type="solid"/>
              </v:shape>
            </v:group>
            <v:group style="position:absolute;left:10424;top:1592;width:10;height:20" coordorigin="10424,1592" coordsize="10,20">
              <v:shape style="position:absolute;left:10424;top:1592;width:10;height:20" coordorigin="10424,1592" coordsize="10,20" path="m10424,1611l10434,1611,10434,1592,10424,1592,10424,1611xe" filled="true" fillcolor="#000000" stroked="false">
                <v:path arrowok="t"/>
                <v:fill type="solid"/>
              </v:shape>
            </v:group>
            <v:group style="position:absolute;left:10424;top:1611;width:10;height:20" coordorigin="10424,1611" coordsize="10,20">
              <v:shape style="position:absolute;left:10424;top:1611;width:10;height:20" coordorigin="10424,1611" coordsize="10,20" path="m10424,1630l10434,1630,10434,1611,10424,1611,10424,1630xe" filled="true" fillcolor="#000000" stroked="false">
                <v:path arrowok="t"/>
                <v:fill type="solid"/>
              </v:shape>
            </v:group>
            <v:group style="position:absolute;left:10424;top:1630;width:10;height:20" coordorigin="10424,1630" coordsize="10,20">
              <v:shape style="position:absolute;left:10424;top:1630;width:10;height:20" coordorigin="10424,1630" coordsize="10,20" path="m10424,1649l10434,1649,10434,1630,10424,1630,10424,1649xe" filled="true" fillcolor="#000000" stroked="false">
                <v:path arrowok="t"/>
                <v:fill type="solid"/>
              </v:shape>
            </v:group>
            <v:group style="position:absolute;left:10424;top:1649;width:10;height:20" coordorigin="10424,1649" coordsize="10,20">
              <v:shape style="position:absolute;left:10424;top:1649;width:10;height:20" coordorigin="10424,1649" coordsize="10,20" path="m10424,1669l10434,1669,10434,1649,10424,1649,10424,1669xe" filled="true" fillcolor="#000000" stroked="false">
                <v:path arrowok="t"/>
                <v:fill type="solid"/>
              </v:shape>
            </v:group>
            <v:group style="position:absolute;left:10424;top:1669;width:10;height:20" coordorigin="10424,1669" coordsize="10,20">
              <v:shape style="position:absolute;left:10424;top:1669;width:10;height:20" coordorigin="10424,1669" coordsize="10,20" path="m10424,1688l10434,1688,10434,1669,10424,1669,10424,1688xe" filled="true" fillcolor="#000000" stroked="false">
                <v:path arrowok="t"/>
                <v:fill type="solid"/>
              </v:shape>
            </v:group>
            <v:group style="position:absolute;left:10424;top:1688;width:10;height:20" coordorigin="10424,1688" coordsize="10,20">
              <v:shape style="position:absolute;left:10424;top:1688;width:10;height:20" coordorigin="10424,1688" coordsize="10,20" path="m10424,1707l10434,1707,10434,1688,10424,1688,10424,1707xe" filled="true" fillcolor="#000000" stroked="false">
                <v:path arrowok="t"/>
                <v:fill type="solid"/>
              </v:shape>
            </v:group>
            <v:group style="position:absolute;left:10424;top:1707;width:10;height:20" coordorigin="10424,1707" coordsize="10,20">
              <v:shape style="position:absolute;left:10424;top:1707;width:10;height:20" coordorigin="10424,1707" coordsize="10,20" path="m10424,1726l10434,1726,10434,1707,10424,1707,10424,1726xe" filled="true" fillcolor="#000000" stroked="false">
                <v:path arrowok="t"/>
                <v:fill type="solid"/>
              </v:shape>
            </v:group>
            <v:group style="position:absolute;left:10424;top:1726;width:10;height:20" coordorigin="10424,1726" coordsize="10,20">
              <v:shape style="position:absolute;left:10424;top:1726;width:10;height:20" coordorigin="10424,1726" coordsize="10,20" path="m10424,1745l10434,1745,10434,1726,10424,1726,10424,1745xe" filled="true" fillcolor="#000000" stroked="false">
                <v:path arrowok="t"/>
                <v:fill type="solid"/>
              </v:shape>
            </v:group>
            <v:group style="position:absolute;left:10424;top:1745;width:10;height:20" coordorigin="10424,1745" coordsize="10,20">
              <v:shape style="position:absolute;left:10424;top:1745;width:10;height:20" coordorigin="10424,1745" coordsize="10,20" path="m10424,1765l10434,1765,10434,1745,10424,1745,10424,1765xe" filled="true" fillcolor="#000000" stroked="false">
                <v:path arrowok="t"/>
                <v:fill type="solid"/>
              </v:shape>
            </v:group>
            <v:group style="position:absolute;left:10424;top:1765;width:10;height:20" coordorigin="10424,1765" coordsize="10,20">
              <v:shape style="position:absolute;left:10424;top:1765;width:10;height:20" coordorigin="10424,1765" coordsize="10,20" path="m10424,1784l10434,1784,10434,1765,10424,1765,10424,1784xe" filled="true" fillcolor="#000000" stroked="false">
                <v:path arrowok="t"/>
                <v:fill type="solid"/>
              </v:shape>
            </v:group>
            <v:group style="position:absolute;left:10424;top:1784;width:10;height:20" coordorigin="10424,1784" coordsize="10,20">
              <v:shape style="position:absolute;left:10424;top:1784;width:10;height:20" coordorigin="10424,1784" coordsize="10,20" path="m10424,1803l10434,1803,10434,1784,10424,1784,10424,1803xe" filled="true" fillcolor="#000000" stroked="false">
                <v:path arrowok="t"/>
                <v:fill type="solid"/>
              </v:shape>
            </v:group>
            <v:group style="position:absolute;left:10424;top:1803;width:10;height:20" coordorigin="10424,1803" coordsize="10,20">
              <v:shape style="position:absolute;left:10424;top:1803;width:10;height:20" coordorigin="10424,1803" coordsize="10,20" path="m10424,1822l10434,1822,10434,1803,10424,1803,10424,1822xe" filled="true" fillcolor="#000000" stroked="false">
                <v:path arrowok="t"/>
                <v:fill type="solid"/>
              </v:shape>
            </v:group>
            <v:group style="position:absolute;left:10424;top:1822;width:10;height:20" coordorigin="10424,1822" coordsize="10,20">
              <v:shape style="position:absolute;left:10424;top:1822;width:10;height:20" coordorigin="10424,1822" coordsize="10,20" path="m10424,1841l10434,1841,10434,1822,10424,1822,10424,1841xe" filled="true" fillcolor="#000000" stroked="false">
                <v:path arrowok="t"/>
                <v:fill type="solid"/>
              </v:shape>
            </v:group>
            <v:group style="position:absolute;left:10424;top:1841;width:10;height:20" coordorigin="10424,1841" coordsize="10,20">
              <v:shape style="position:absolute;left:10424;top:1841;width:10;height:20" coordorigin="10424,1841" coordsize="10,20" path="m10424,1861l10434,1861,10434,1841,10424,1841,10424,1861xe" filled="true" fillcolor="#000000" stroked="false">
                <v:path arrowok="t"/>
                <v:fill type="solid"/>
              </v:shape>
            </v:group>
            <v:group style="position:absolute;left:10424;top:1861;width:10;height:20" coordorigin="10424,1861" coordsize="10,20">
              <v:shape style="position:absolute;left:10424;top:1861;width:10;height:20" coordorigin="10424,1861" coordsize="10,20" path="m10424,1880l10434,1880,10434,1861,10424,1861,10424,1880xe" filled="true" fillcolor="#000000" stroked="false">
                <v:path arrowok="t"/>
                <v:fill type="solid"/>
              </v:shape>
            </v:group>
            <v:group style="position:absolute;left:10424;top:1880;width:10;height:20" coordorigin="10424,1880" coordsize="10,20">
              <v:shape style="position:absolute;left:10424;top:1880;width:10;height:20" coordorigin="10424,1880" coordsize="10,20" path="m10424,1899l10434,1899,10434,1880,10424,1880,10424,1899xe" filled="true" fillcolor="#000000" stroked="false">
                <v:path arrowok="t"/>
                <v:fill type="solid"/>
              </v:shape>
            </v:group>
            <v:group style="position:absolute;left:10424;top:1899;width:10;height:20" coordorigin="10424,1899" coordsize="10,20">
              <v:shape style="position:absolute;left:10424;top:1899;width:10;height:20" coordorigin="10424,1899" coordsize="10,20" path="m10424,1918l10434,1918,10434,1899,10424,1899,10424,1918xe" filled="true" fillcolor="#000000" stroked="false">
                <v:path arrowok="t"/>
                <v:fill type="solid"/>
              </v:shape>
            </v:group>
            <v:group style="position:absolute;left:10424;top:1918;width:10;height:20" coordorigin="10424,1918" coordsize="10,20">
              <v:shape style="position:absolute;left:10424;top:1918;width:10;height:20" coordorigin="10424,1918" coordsize="10,20" path="m10424,1937l10434,1937,10434,1918,10424,1918,10424,1937xe" filled="true" fillcolor="#000000" stroked="false">
                <v:path arrowok="t"/>
                <v:fill type="solid"/>
              </v:shape>
            </v:group>
            <v:group style="position:absolute;left:10424;top:1937;width:10;height:20" coordorigin="10424,1937" coordsize="10,20">
              <v:shape style="position:absolute;left:10424;top:1937;width:10;height:20" coordorigin="10424,1937" coordsize="10,20" path="m10424,1957l10434,1957,10434,1937,10424,1937,10424,1957xe" filled="true" fillcolor="#000000" stroked="false">
                <v:path arrowok="t"/>
                <v:fill type="solid"/>
              </v:shape>
            </v:group>
            <v:group style="position:absolute;left:10424;top:1957;width:10;height:20" coordorigin="10424,1957" coordsize="10,20">
              <v:shape style="position:absolute;left:10424;top:1957;width:10;height:20" coordorigin="10424,1957" coordsize="10,20" path="m10424,1976l10434,1976,10434,1957,10424,1957,10424,1976xe" filled="true" fillcolor="#000000" stroked="false">
                <v:path arrowok="t"/>
                <v:fill type="solid"/>
              </v:shape>
            </v:group>
            <v:group style="position:absolute;left:10424;top:1976;width:10;height:20" coordorigin="10424,1976" coordsize="10,20">
              <v:shape style="position:absolute;left:10424;top:1976;width:10;height:20" coordorigin="10424,1976" coordsize="10,20" path="m10424,1995l10434,1995,10434,1976,10424,1976,10424,1995xe" filled="true" fillcolor="#000000" stroked="false">
                <v:path arrowok="t"/>
                <v:fill type="solid"/>
              </v:shape>
            </v:group>
            <v:group style="position:absolute;left:10424;top:1995;width:10;height:20" coordorigin="10424,1995" coordsize="10,20">
              <v:shape style="position:absolute;left:10424;top:1995;width:10;height:20" coordorigin="10424,1995" coordsize="10,20" path="m10424,2014l10434,2014,10434,1995,10424,1995,10424,2014xe" filled="true" fillcolor="#000000" stroked="false">
                <v:path arrowok="t"/>
                <v:fill type="solid"/>
              </v:shape>
            </v:group>
            <v:group style="position:absolute;left:11810;top:1111;width:10;height:20" coordorigin="11810,1111" coordsize="10,20">
              <v:shape style="position:absolute;left:11810;top:1111;width:10;height:20" coordorigin="11810,1111" coordsize="10,20" path="m11810,1130l11819,1130,11819,1111,11810,1111,11810,1130xe" filled="true" fillcolor="#000000" stroked="false">
                <v:path arrowok="t"/>
                <v:fill type="solid"/>
              </v:shape>
            </v:group>
            <v:group style="position:absolute;left:11810;top:1130;width:10;height:20" coordorigin="11810,1130" coordsize="10,20">
              <v:shape style="position:absolute;left:11810;top:1130;width:10;height:20" coordorigin="11810,1130" coordsize="10,20" path="m11810,1150l11819,1150,11819,1130,11810,1130,11810,1150xe" filled="true" fillcolor="#000000" stroked="false">
                <v:path arrowok="t"/>
                <v:fill type="solid"/>
              </v:shape>
            </v:group>
            <v:group style="position:absolute;left:11810;top:1150;width:10;height:20" coordorigin="11810,1150" coordsize="10,20">
              <v:shape style="position:absolute;left:11810;top:1150;width:10;height:20" coordorigin="11810,1150" coordsize="10,20" path="m11810,1169l11819,1169,11819,1150,11810,1150,11810,1169xe" filled="true" fillcolor="#000000" stroked="false">
                <v:path arrowok="t"/>
                <v:fill type="solid"/>
              </v:shape>
            </v:group>
            <v:group style="position:absolute;left:11810;top:1169;width:10;height:20" coordorigin="11810,1169" coordsize="10,20">
              <v:shape style="position:absolute;left:11810;top:1169;width:10;height:20" coordorigin="11810,1169" coordsize="10,20" path="m11810,1189l11819,1189,11819,1169,11810,1169,11810,1189xe" filled="true" fillcolor="#000000" stroked="false">
                <v:path arrowok="t"/>
                <v:fill type="solid"/>
              </v:shape>
            </v:group>
            <v:group style="position:absolute;left:11810;top:1189;width:10;height:20" coordorigin="11810,1189" coordsize="10,20">
              <v:shape style="position:absolute;left:11810;top:1189;width:10;height:20" coordorigin="11810,1189" coordsize="10,20" path="m11810,1208l11819,1208,11819,1189,11810,1189,11810,1208xe" filled="true" fillcolor="#000000" stroked="false">
                <v:path arrowok="t"/>
                <v:fill type="solid"/>
              </v:shape>
            </v:group>
            <v:group style="position:absolute;left:11810;top:1208;width:10;height:20" coordorigin="11810,1208" coordsize="10,20">
              <v:shape style="position:absolute;left:11810;top:1208;width:10;height:20" coordorigin="11810,1208" coordsize="10,20" path="m11810,1227l11819,1227,11819,1208,11810,1208,11810,1227xe" filled="true" fillcolor="#000000" stroked="false">
                <v:path arrowok="t"/>
                <v:fill type="solid"/>
              </v:shape>
            </v:group>
            <v:group style="position:absolute;left:11810;top:1227;width:10;height:20" coordorigin="11810,1227" coordsize="10,20">
              <v:shape style="position:absolute;left:11810;top:1227;width:10;height:20" coordorigin="11810,1227" coordsize="10,20" path="m11810,1246l11819,1246,11819,1227,11810,1227,11810,1246xe" filled="true" fillcolor="#000000" stroked="false">
                <v:path arrowok="t"/>
                <v:fill type="solid"/>
              </v:shape>
            </v:group>
            <v:group style="position:absolute;left:11810;top:1246;width:10;height:20" coordorigin="11810,1246" coordsize="10,20">
              <v:shape style="position:absolute;left:11810;top:1246;width:10;height:20" coordorigin="11810,1246" coordsize="10,20" path="m11810,1265l11819,1265,11819,1246,11810,1246,11810,1265xe" filled="true" fillcolor="#000000" stroked="false">
                <v:path arrowok="t"/>
                <v:fill type="solid"/>
              </v:shape>
            </v:group>
            <v:group style="position:absolute;left:11810;top:1265;width:10;height:20" coordorigin="11810,1265" coordsize="10,20">
              <v:shape style="position:absolute;left:11810;top:1265;width:10;height:20" coordorigin="11810,1265" coordsize="10,20" path="m11810,1285l11819,1285,11819,1265,11810,1265,11810,1285xe" filled="true" fillcolor="#000000" stroked="false">
                <v:path arrowok="t"/>
                <v:fill type="solid"/>
              </v:shape>
            </v:group>
            <v:group style="position:absolute;left:11810;top:1285;width:10;height:20" coordorigin="11810,1285" coordsize="10,20">
              <v:shape style="position:absolute;left:11810;top:1285;width:10;height:20" coordorigin="11810,1285" coordsize="10,20" path="m11810,1304l11819,1304,11819,1285,11810,1285,11810,1304xe" filled="true" fillcolor="#000000" stroked="false">
                <v:path arrowok="t"/>
                <v:fill type="solid"/>
              </v:shape>
            </v:group>
            <v:group style="position:absolute;left:11810;top:1304;width:10;height:20" coordorigin="11810,1304" coordsize="10,20">
              <v:shape style="position:absolute;left:11810;top:1304;width:10;height:20" coordorigin="11810,1304" coordsize="10,20" path="m11810,1323l11819,1323,11819,1304,11810,1304,11810,1323xe" filled="true" fillcolor="#000000" stroked="false">
                <v:path arrowok="t"/>
                <v:fill type="solid"/>
              </v:shape>
            </v:group>
            <v:group style="position:absolute;left:11810;top:1323;width:10;height:20" coordorigin="11810,1323" coordsize="10,20">
              <v:shape style="position:absolute;left:11810;top:1323;width:10;height:20" coordorigin="11810,1323" coordsize="10,20" path="m11810,1342l11819,1342,11819,1323,11810,1323,11810,1342xe" filled="true" fillcolor="#000000" stroked="false">
                <v:path arrowok="t"/>
                <v:fill type="solid"/>
              </v:shape>
            </v:group>
            <v:group style="position:absolute;left:11810;top:1342;width:10;height:20" coordorigin="11810,1342" coordsize="10,20">
              <v:shape style="position:absolute;left:11810;top:1342;width:10;height:20" coordorigin="11810,1342" coordsize="10,20" path="m11810,1361l11819,1361,11819,1342,11810,1342,11810,1361xe" filled="true" fillcolor="#000000" stroked="false">
                <v:path arrowok="t"/>
                <v:fill type="solid"/>
              </v:shape>
            </v:group>
            <v:group style="position:absolute;left:11810;top:1361;width:10;height:20" coordorigin="11810,1361" coordsize="10,20">
              <v:shape style="position:absolute;left:11810;top:1361;width:10;height:20" coordorigin="11810,1361" coordsize="10,20" path="m11810,1381l11819,1381,11819,1361,11810,1361,11810,1381xe" filled="true" fillcolor="#000000" stroked="false">
                <v:path arrowok="t"/>
                <v:fill type="solid"/>
              </v:shape>
            </v:group>
            <v:group style="position:absolute;left:11810;top:1381;width:10;height:20" coordorigin="11810,1381" coordsize="10,20">
              <v:shape style="position:absolute;left:11810;top:1381;width:10;height:20" coordorigin="11810,1381" coordsize="10,20" path="m11810,1400l11819,1400,11819,1381,11810,1381,11810,1400xe" filled="true" fillcolor="#000000" stroked="false">
                <v:path arrowok="t"/>
                <v:fill type="solid"/>
              </v:shape>
            </v:group>
            <v:group style="position:absolute;left:11810;top:1400;width:10;height:20" coordorigin="11810,1400" coordsize="10,20">
              <v:shape style="position:absolute;left:11810;top:1400;width:10;height:20" coordorigin="11810,1400" coordsize="10,20" path="m11810,1419l11819,1419,11819,1400,11810,1400,11810,1419xe" filled="true" fillcolor="#000000" stroked="false">
                <v:path arrowok="t"/>
                <v:fill type="solid"/>
              </v:shape>
            </v:group>
            <v:group style="position:absolute;left:11810;top:1419;width:10;height:20" coordorigin="11810,1419" coordsize="10,20">
              <v:shape style="position:absolute;left:11810;top:1419;width:10;height:20" coordorigin="11810,1419" coordsize="10,20" path="m11810,1438l11819,1438,11819,1419,11810,1419,11810,1438xe" filled="true" fillcolor="#000000" stroked="false">
                <v:path arrowok="t"/>
                <v:fill type="solid"/>
              </v:shape>
            </v:group>
            <v:group style="position:absolute;left:11810;top:1438;width:10;height:20" coordorigin="11810,1438" coordsize="10,20">
              <v:shape style="position:absolute;left:11810;top:1438;width:10;height:20" coordorigin="11810,1438" coordsize="10,20" path="m11810,1457l11819,1457,11819,1438,11810,1438,11810,1457xe" filled="true" fillcolor="#000000" stroked="false">
                <v:path arrowok="t"/>
                <v:fill type="solid"/>
              </v:shape>
            </v:group>
            <v:group style="position:absolute;left:11810;top:1457;width:10;height:20" coordorigin="11810,1457" coordsize="10,20">
              <v:shape style="position:absolute;left:11810;top:1457;width:10;height:20" coordorigin="11810,1457" coordsize="10,20" path="m11810,1477l11819,1477,11819,1457,11810,1457,11810,1477xe" filled="true" fillcolor="#000000" stroked="false">
                <v:path arrowok="t"/>
                <v:fill type="solid"/>
              </v:shape>
            </v:group>
            <v:group style="position:absolute;left:11810;top:1477;width:10;height:20" coordorigin="11810,1477" coordsize="10,20">
              <v:shape style="position:absolute;left:11810;top:1477;width:10;height:20" coordorigin="11810,1477" coordsize="10,20" path="m11810,1496l11819,1496,11819,1477,11810,1477,11810,1496xe" filled="true" fillcolor="#000000" stroked="false">
                <v:path arrowok="t"/>
                <v:fill type="solid"/>
              </v:shape>
            </v:group>
            <v:group style="position:absolute;left:11810;top:1496;width:10;height:20" coordorigin="11810,1496" coordsize="10,20">
              <v:shape style="position:absolute;left:11810;top:1496;width:10;height:20" coordorigin="11810,1496" coordsize="10,20" path="m11810,1515l11819,1515,11819,1496,11810,1496,11810,1515xe" filled="true" fillcolor="#000000" stroked="false">
                <v:path arrowok="t"/>
                <v:fill type="solid"/>
              </v:shape>
            </v:group>
            <v:group style="position:absolute;left:11810;top:1515;width:10;height:20" coordorigin="11810,1515" coordsize="10,20">
              <v:shape style="position:absolute;left:11810;top:1515;width:10;height:20" coordorigin="11810,1515" coordsize="10,20" path="m11810,1534l11819,1534,11819,1515,11810,1515,11810,1534xe" filled="true" fillcolor="#000000" stroked="false">
                <v:path arrowok="t"/>
                <v:fill type="solid"/>
              </v:shape>
            </v:group>
            <v:group style="position:absolute;left:11810;top:1534;width:10;height:20" coordorigin="11810,1534" coordsize="10,20">
              <v:shape style="position:absolute;left:11810;top:1534;width:10;height:20" coordorigin="11810,1534" coordsize="10,20" path="m11810,1553l11819,1553,11819,1534,11810,1534,11810,1553xe" filled="true" fillcolor="#000000" stroked="false">
                <v:path arrowok="t"/>
                <v:fill type="solid"/>
              </v:shape>
            </v:group>
            <v:group style="position:absolute;left:11810;top:1553;width:10;height:20" coordorigin="11810,1553" coordsize="10,20">
              <v:shape style="position:absolute;left:11810;top:1553;width:10;height:20" coordorigin="11810,1553" coordsize="10,20" path="m11810,1573l11819,1573,11819,1553,11810,1553,11810,1573xe" filled="true" fillcolor="#000000" stroked="false">
                <v:path arrowok="t"/>
                <v:fill type="solid"/>
              </v:shape>
            </v:group>
            <v:group style="position:absolute;left:11810;top:1573;width:10;height:20" coordorigin="11810,1573" coordsize="10,20">
              <v:shape style="position:absolute;left:11810;top:1573;width:10;height:20" coordorigin="11810,1573" coordsize="10,20" path="m11810,1592l11819,1592,11819,1573,11810,1573,11810,1592xe" filled="true" fillcolor="#000000" stroked="false">
                <v:path arrowok="t"/>
                <v:fill type="solid"/>
              </v:shape>
            </v:group>
            <v:group style="position:absolute;left:11810;top:1592;width:10;height:20" coordorigin="11810,1592" coordsize="10,20">
              <v:shape style="position:absolute;left:11810;top:1592;width:10;height:20" coordorigin="11810,1592" coordsize="10,20" path="m11810,1611l11819,1611,11819,1592,11810,1592,11810,1611xe" filled="true" fillcolor="#000000" stroked="false">
                <v:path arrowok="t"/>
                <v:fill type="solid"/>
              </v:shape>
            </v:group>
            <v:group style="position:absolute;left:11810;top:1611;width:10;height:20" coordorigin="11810,1611" coordsize="10,20">
              <v:shape style="position:absolute;left:11810;top:1611;width:10;height:20" coordorigin="11810,1611" coordsize="10,20" path="m11810,1630l11819,1630,11819,1611,11810,1611,11810,1630xe" filled="true" fillcolor="#000000" stroked="false">
                <v:path arrowok="t"/>
                <v:fill type="solid"/>
              </v:shape>
            </v:group>
            <v:group style="position:absolute;left:11810;top:1630;width:10;height:20" coordorigin="11810,1630" coordsize="10,20">
              <v:shape style="position:absolute;left:11810;top:1630;width:10;height:20" coordorigin="11810,1630" coordsize="10,20" path="m11810,1649l11819,1649,11819,1630,11810,1630,11810,1649xe" filled="true" fillcolor="#000000" stroked="false">
                <v:path arrowok="t"/>
                <v:fill type="solid"/>
              </v:shape>
            </v:group>
            <v:group style="position:absolute;left:11810;top:1649;width:10;height:20" coordorigin="11810,1649" coordsize="10,20">
              <v:shape style="position:absolute;left:11810;top:1649;width:10;height:20" coordorigin="11810,1649" coordsize="10,20" path="m11810,1669l11819,1669,11819,1649,11810,1649,11810,1669xe" filled="true" fillcolor="#000000" stroked="false">
                <v:path arrowok="t"/>
                <v:fill type="solid"/>
              </v:shape>
            </v:group>
            <v:group style="position:absolute;left:11810;top:1669;width:10;height:20" coordorigin="11810,1669" coordsize="10,20">
              <v:shape style="position:absolute;left:11810;top:1669;width:10;height:20" coordorigin="11810,1669" coordsize="10,20" path="m11810,1688l11819,1688,11819,1669,11810,1669,11810,1688xe" filled="true" fillcolor="#000000" stroked="false">
                <v:path arrowok="t"/>
                <v:fill type="solid"/>
              </v:shape>
            </v:group>
            <v:group style="position:absolute;left:11810;top:1688;width:10;height:20" coordorigin="11810,1688" coordsize="10,20">
              <v:shape style="position:absolute;left:11810;top:1688;width:10;height:20" coordorigin="11810,1688" coordsize="10,20" path="m11810,1707l11819,1707,11819,1688,11810,1688,11810,1707xe" filled="true" fillcolor="#000000" stroked="false">
                <v:path arrowok="t"/>
                <v:fill type="solid"/>
              </v:shape>
            </v:group>
            <v:group style="position:absolute;left:11810;top:1707;width:10;height:20" coordorigin="11810,1707" coordsize="10,20">
              <v:shape style="position:absolute;left:11810;top:1707;width:10;height:20" coordorigin="11810,1707" coordsize="10,20" path="m11810,1726l11819,1726,11819,1707,11810,1707,11810,1726xe" filled="true" fillcolor="#000000" stroked="false">
                <v:path arrowok="t"/>
                <v:fill type="solid"/>
              </v:shape>
            </v:group>
            <v:group style="position:absolute;left:11810;top:1726;width:10;height:20" coordorigin="11810,1726" coordsize="10,20">
              <v:shape style="position:absolute;left:11810;top:1726;width:10;height:20" coordorigin="11810,1726" coordsize="10,20" path="m11810,1745l11819,1745,11819,1726,11810,1726,11810,1745xe" filled="true" fillcolor="#000000" stroked="false">
                <v:path arrowok="t"/>
                <v:fill type="solid"/>
              </v:shape>
            </v:group>
            <v:group style="position:absolute;left:11810;top:1745;width:10;height:20" coordorigin="11810,1745" coordsize="10,20">
              <v:shape style="position:absolute;left:11810;top:1745;width:10;height:20" coordorigin="11810,1745" coordsize="10,20" path="m11810,1765l11819,1765,11819,1745,11810,1745,11810,1765xe" filled="true" fillcolor="#000000" stroked="false">
                <v:path arrowok="t"/>
                <v:fill type="solid"/>
              </v:shape>
            </v:group>
            <v:group style="position:absolute;left:11810;top:1765;width:10;height:20" coordorigin="11810,1765" coordsize="10,20">
              <v:shape style="position:absolute;left:11810;top:1765;width:10;height:20" coordorigin="11810,1765" coordsize="10,20" path="m11810,1784l11819,1784,11819,1765,11810,1765,11810,1784xe" filled="true" fillcolor="#000000" stroked="false">
                <v:path arrowok="t"/>
                <v:fill type="solid"/>
              </v:shape>
            </v:group>
            <v:group style="position:absolute;left:11810;top:1784;width:10;height:20" coordorigin="11810,1784" coordsize="10,20">
              <v:shape style="position:absolute;left:11810;top:1784;width:10;height:20" coordorigin="11810,1784" coordsize="10,20" path="m11810,1803l11819,1803,11819,1784,11810,1784,11810,1803xe" filled="true" fillcolor="#000000" stroked="false">
                <v:path arrowok="t"/>
                <v:fill type="solid"/>
              </v:shape>
            </v:group>
            <v:group style="position:absolute;left:11810;top:1803;width:10;height:20" coordorigin="11810,1803" coordsize="10,20">
              <v:shape style="position:absolute;left:11810;top:1803;width:10;height:20" coordorigin="11810,1803" coordsize="10,20" path="m11810,1822l11819,1822,11819,1803,11810,1803,11810,1822xe" filled="true" fillcolor="#000000" stroked="false">
                <v:path arrowok="t"/>
                <v:fill type="solid"/>
              </v:shape>
            </v:group>
            <v:group style="position:absolute;left:11810;top:1822;width:10;height:20" coordorigin="11810,1822" coordsize="10,20">
              <v:shape style="position:absolute;left:11810;top:1822;width:10;height:20" coordorigin="11810,1822" coordsize="10,20" path="m11810,1841l11819,1841,11819,1822,11810,1822,11810,1841xe" filled="true" fillcolor="#000000" stroked="false">
                <v:path arrowok="t"/>
                <v:fill type="solid"/>
              </v:shape>
            </v:group>
            <v:group style="position:absolute;left:11810;top:1841;width:10;height:20" coordorigin="11810,1841" coordsize="10,20">
              <v:shape style="position:absolute;left:11810;top:1841;width:10;height:20" coordorigin="11810,1841" coordsize="10,20" path="m11810,1861l11819,1861,11819,1841,11810,1841,11810,1861xe" filled="true" fillcolor="#000000" stroked="false">
                <v:path arrowok="t"/>
                <v:fill type="solid"/>
              </v:shape>
            </v:group>
            <v:group style="position:absolute;left:11810;top:1861;width:10;height:20" coordorigin="11810,1861" coordsize="10,20">
              <v:shape style="position:absolute;left:11810;top:1861;width:10;height:20" coordorigin="11810,1861" coordsize="10,20" path="m11810,1880l11819,1880,11819,1861,11810,1861,11810,1880xe" filled="true" fillcolor="#000000" stroked="false">
                <v:path arrowok="t"/>
                <v:fill type="solid"/>
              </v:shape>
            </v:group>
            <v:group style="position:absolute;left:11810;top:1880;width:10;height:20" coordorigin="11810,1880" coordsize="10,20">
              <v:shape style="position:absolute;left:11810;top:1880;width:10;height:20" coordorigin="11810,1880" coordsize="10,20" path="m11810,1899l11819,1899,11819,1880,11810,1880,11810,1899xe" filled="true" fillcolor="#000000" stroked="false">
                <v:path arrowok="t"/>
                <v:fill type="solid"/>
              </v:shape>
            </v:group>
            <v:group style="position:absolute;left:11810;top:1899;width:10;height:20" coordorigin="11810,1899" coordsize="10,20">
              <v:shape style="position:absolute;left:11810;top:1899;width:10;height:20" coordorigin="11810,1899" coordsize="10,20" path="m11810,1918l11819,1918,11819,1899,11810,1899,11810,1918xe" filled="true" fillcolor="#000000" stroked="false">
                <v:path arrowok="t"/>
                <v:fill type="solid"/>
              </v:shape>
            </v:group>
            <v:group style="position:absolute;left:11810;top:1918;width:10;height:20" coordorigin="11810,1918" coordsize="10,20">
              <v:shape style="position:absolute;left:11810;top:1918;width:10;height:20" coordorigin="11810,1918" coordsize="10,20" path="m11810,1937l11819,1937,11819,1918,11810,1918,11810,1937xe" filled="true" fillcolor="#000000" stroked="false">
                <v:path arrowok="t"/>
                <v:fill type="solid"/>
              </v:shape>
            </v:group>
            <v:group style="position:absolute;left:11810;top:1937;width:10;height:20" coordorigin="11810,1937" coordsize="10,20">
              <v:shape style="position:absolute;left:11810;top:1937;width:10;height:20" coordorigin="11810,1937" coordsize="10,20" path="m11810,1957l11819,1957,11819,1937,11810,1937,11810,1957xe" filled="true" fillcolor="#000000" stroked="false">
                <v:path arrowok="t"/>
                <v:fill type="solid"/>
              </v:shape>
            </v:group>
            <v:group style="position:absolute;left:11810;top:1957;width:10;height:20" coordorigin="11810,1957" coordsize="10,20">
              <v:shape style="position:absolute;left:11810;top:1957;width:10;height:20" coordorigin="11810,1957" coordsize="10,20" path="m11810,1976l11819,1976,11819,1957,11810,1957,11810,1976xe" filled="true" fillcolor="#000000" stroked="false">
                <v:path arrowok="t"/>
                <v:fill type="solid"/>
              </v:shape>
            </v:group>
            <v:group style="position:absolute;left:11810;top:1976;width:10;height:20" coordorigin="11810,1976" coordsize="10,20">
              <v:shape style="position:absolute;left:11810;top:1976;width:10;height:20" coordorigin="11810,1976" coordsize="10,20" path="m11810,1995l11819,1995,11819,1976,11810,1976,11810,1995xe" filled="true" fillcolor="#000000" stroked="false">
                <v:path arrowok="t"/>
                <v:fill type="solid"/>
              </v:shape>
            </v:group>
            <v:group style="position:absolute;left:11810;top:1995;width:10;height:20" coordorigin="11810,1995" coordsize="10,20">
              <v:shape style="position:absolute;left:11810;top:1995;width:10;height:20" coordorigin="11810,1995" coordsize="10,20" path="m11810,2014l11819,2014,11819,1995,11810,1995,11810,2014xe" filled="true" fillcolor="#000000" stroked="false">
                <v:path arrowok="t"/>
                <v:fill type="solid"/>
              </v:shape>
              <v:shape style="position:absolute;left:29;top:1918;width:3233;height:108" type="#_x0000_t75" stroked="false">
                <v:imagedata r:id="rId635" o:title=""/>
              </v:shape>
              <v:shape style="position:absolute;left:3238;top:2014;width:1349;height:12" type="#_x0000_t75" stroked="false">
                <v:imagedata r:id="rId636" o:title=""/>
              </v:shape>
              <v:shape style="position:absolute;left:4573;top:2014;width:1433;height:12" type="#_x0000_t75" stroked="false">
                <v:imagedata r:id="rId637" o:title=""/>
              </v:shape>
              <v:shape style="position:absolute;left:5991;top:2014;width:1268;height:12" type="#_x0000_t75" stroked="false">
                <v:imagedata r:id="rId638" o:title=""/>
              </v:shape>
              <v:shape style="position:absolute;left:7244;top:2014;width:1601;height:12" type="#_x0000_t75" stroked="false">
                <v:imagedata r:id="rId639" o:title=""/>
              </v:shape>
              <v:shape style="position:absolute;left:8831;top:2014;width:1603;height:12" type="#_x0000_t75" stroked="false">
                <v:imagedata r:id="rId640" o:title=""/>
              </v:shape>
              <v:shape style="position:absolute;left:10419;top:2014;width:1400;height:12" type="#_x0000_t75" stroked="false">
                <v:imagedata r:id="rId641" o:title=""/>
              </v:shape>
              <v:shape style="position:absolute;left:11805;top:2017;width:1426;height:10" type="#_x0000_t75" stroked="false">
                <v:imagedata r:id="rId634" o:title=""/>
              </v:shape>
            </v:group>
            <v:group style="position:absolute;left:3242;top:2026;width:10;height:20" coordorigin="3242,2026" coordsize="10,20">
              <v:shape style="position:absolute;left:3242;top:2026;width:10;height:20" coordorigin="3242,2026" coordsize="10,20" path="m3242,2045l3252,2045,3252,2026,3242,2026,3242,2045xe" filled="true" fillcolor="#000000" stroked="false">
                <v:path arrowok="t"/>
                <v:fill type="solid"/>
              </v:shape>
            </v:group>
            <v:group style="position:absolute;left:3242;top:2045;width:10;height:20" coordorigin="3242,2045" coordsize="10,20">
              <v:shape style="position:absolute;left:3242;top:2045;width:10;height:20" coordorigin="3242,2045" coordsize="10,20" path="m3242,2065l3252,2065,3252,2045,3242,2045,3242,2065xe" filled="true" fillcolor="#000000" stroked="false">
                <v:path arrowok="t"/>
                <v:fill type="solid"/>
              </v:shape>
            </v:group>
            <v:group style="position:absolute;left:3242;top:2065;width:10;height:20" coordorigin="3242,2065" coordsize="10,20">
              <v:shape style="position:absolute;left:3242;top:2065;width:10;height:20" coordorigin="3242,2065" coordsize="10,20" path="m3242,2084l3252,2084,3252,2065,3242,2065,3242,2084xe" filled="true" fillcolor="#000000" stroked="false">
                <v:path arrowok="t"/>
                <v:fill type="solid"/>
              </v:shape>
            </v:group>
            <v:group style="position:absolute;left:3242;top:2084;width:10;height:20" coordorigin="3242,2084" coordsize="10,20">
              <v:shape style="position:absolute;left:3242;top:2084;width:10;height:20" coordorigin="3242,2084" coordsize="10,20" path="m3242,2103l3252,2103,3252,2084,3242,2084,3242,2103xe" filled="true" fillcolor="#000000" stroked="false">
                <v:path arrowok="t"/>
                <v:fill type="solid"/>
              </v:shape>
            </v:group>
            <v:group style="position:absolute;left:3242;top:2103;width:10;height:20" coordorigin="3242,2103" coordsize="10,20">
              <v:shape style="position:absolute;left:3242;top:2103;width:10;height:20" coordorigin="3242,2103" coordsize="10,20" path="m3242,2122l3252,2122,3252,2103,3242,2103,3242,2122xe" filled="true" fillcolor="#000000" stroked="false">
                <v:path arrowok="t"/>
                <v:fill type="solid"/>
              </v:shape>
            </v:group>
            <v:group style="position:absolute;left:3242;top:2122;width:10;height:20" coordorigin="3242,2122" coordsize="10,20">
              <v:shape style="position:absolute;left:3242;top:2122;width:10;height:20" coordorigin="3242,2122" coordsize="10,20" path="m3242,2141l3252,2141,3252,2122,3242,2122,3242,2141xe" filled="true" fillcolor="#000000" stroked="false">
                <v:path arrowok="t"/>
                <v:fill type="solid"/>
              </v:shape>
            </v:group>
            <v:group style="position:absolute;left:3242;top:2141;width:10;height:20" coordorigin="3242,2141" coordsize="10,20">
              <v:shape style="position:absolute;left:3242;top:2141;width:10;height:20" coordorigin="3242,2141" coordsize="10,20" path="m3242,2161l3252,2161,3252,2141,3242,2141,3242,2161xe" filled="true" fillcolor="#000000" stroked="false">
                <v:path arrowok="t"/>
                <v:fill type="solid"/>
              </v:shape>
            </v:group>
            <v:group style="position:absolute;left:3242;top:2161;width:10;height:20" coordorigin="3242,2161" coordsize="10,20">
              <v:shape style="position:absolute;left:3242;top:2161;width:10;height:20" coordorigin="3242,2161" coordsize="10,20" path="m3242,2180l3252,2180,3252,2161,3242,2161,3242,2180xe" filled="true" fillcolor="#000000" stroked="false">
                <v:path arrowok="t"/>
                <v:fill type="solid"/>
              </v:shape>
            </v:group>
            <v:group style="position:absolute;left:3242;top:2180;width:10;height:20" coordorigin="3242,2180" coordsize="10,20">
              <v:shape style="position:absolute;left:3242;top:2180;width:10;height:20" coordorigin="3242,2180" coordsize="10,20" path="m3242,2199l3252,2199,3252,2180,3242,2180,3242,2199xe" filled="true" fillcolor="#000000" stroked="false">
                <v:path arrowok="t"/>
                <v:fill type="solid"/>
              </v:shape>
            </v:group>
            <v:group style="position:absolute;left:3242;top:2199;width:10;height:20" coordorigin="3242,2199" coordsize="10,20">
              <v:shape style="position:absolute;left:3242;top:2199;width:10;height:20" coordorigin="3242,2199" coordsize="10,20" path="m3242,2218l3252,2218,3252,2199,3242,2199,3242,2218xe" filled="true" fillcolor="#000000" stroked="false">
                <v:path arrowok="t"/>
                <v:fill type="solid"/>
              </v:shape>
            </v:group>
            <v:group style="position:absolute;left:3242;top:2218;width:10;height:20" coordorigin="3242,2218" coordsize="10,20">
              <v:shape style="position:absolute;left:3242;top:2218;width:10;height:20" coordorigin="3242,2218" coordsize="10,20" path="m3242,2237l3252,2237,3252,2218,3242,2218,3242,2237xe" filled="true" fillcolor="#000000" stroked="false">
                <v:path arrowok="t"/>
                <v:fill type="solid"/>
              </v:shape>
            </v:group>
            <v:group style="position:absolute;left:3242;top:2237;width:10;height:20" coordorigin="3242,2237" coordsize="10,20">
              <v:shape style="position:absolute;left:3242;top:2237;width:10;height:20" coordorigin="3242,2237" coordsize="10,20" path="m3242,2257l3252,2257,3252,2237,3242,2237,3242,2257xe" filled="true" fillcolor="#000000" stroked="false">
                <v:path arrowok="t"/>
                <v:fill type="solid"/>
              </v:shape>
            </v:group>
            <v:group style="position:absolute;left:3242;top:2257;width:10;height:20" coordorigin="3242,2257" coordsize="10,20">
              <v:shape style="position:absolute;left:3242;top:2257;width:10;height:20" coordorigin="3242,2257" coordsize="10,20" path="m3242,2276l3252,2276,3252,2257,3242,2257,3242,2276xe" filled="true" fillcolor="#000000" stroked="false">
                <v:path arrowok="t"/>
                <v:fill type="solid"/>
              </v:shape>
            </v:group>
            <v:group style="position:absolute;left:3242;top:2276;width:10;height:20" coordorigin="3242,2276" coordsize="10,20">
              <v:shape style="position:absolute;left:3242;top:2276;width:10;height:20" coordorigin="3242,2276" coordsize="10,20" path="m3242,2295l3252,2295,3252,2276,3242,2276,3242,2295xe" filled="true" fillcolor="#000000" stroked="false">
                <v:path arrowok="t"/>
                <v:fill type="solid"/>
              </v:shape>
            </v:group>
            <v:group style="position:absolute;left:3242;top:2295;width:10;height:20" coordorigin="3242,2295" coordsize="10,20">
              <v:shape style="position:absolute;left:3242;top:2295;width:10;height:20" coordorigin="3242,2295" coordsize="10,20" path="m3242,2314l3252,2314,3252,2295,3242,2295,3242,2314xe" filled="true" fillcolor="#000000" stroked="false">
                <v:path arrowok="t"/>
                <v:fill type="solid"/>
              </v:shape>
            </v:group>
            <v:group style="position:absolute;left:3242;top:2314;width:10;height:20" coordorigin="3242,2314" coordsize="10,20">
              <v:shape style="position:absolute;left:3242;top:2314;width:10;height:20" coordorigin="3242,2314" coordsize="10,20" path="m3242,2333l3252,2333,3252,2314,3242,2314,3242,2333xe" filled="true" fillcolor="#000000" stroked="false">
                <v:path arrowok="t"/>
                <v:fill type="solid"/>
              </v:shape>
            </v:group>
            <v:group style="position:absolute;left:3242;top:2333;width:10;height:20" coordorigin="3242,2333" coordsize="10,20">
              <v:shape style="position:absolute;left:3242;top:2333;width:10;height:20" coordorigin="3242,2333" coordsize="10,20" path="m3242,2353l3252,2353,3252,2333,3242,2333,3242,2353xe" filled="true" fillcolor="#000000" stroked="false">
                <v:path arrowok="t"/>
                <v:fill type="solid"/>
              </v:shape>
            </v:group>
            <v:group style="position:absolute;left:3242;top:2353;width:10;height:20" coordorigin="3242,2353" coordsize="10,20">
              <v:shape style="position:absolute;left:3242;top:2353;width:10;height:20" coordorigin="3242,2353" coordsize="10,20" path="m3242,2372l3252,2372,3252,2353,3242,2353,3242,2372xe" filled="true" fillcolor="#000000" stroked="false">
                <v:path arrowok="t"/>
                <v:fill type="solid"/>
              </v:shape>
            </v:group>
            <v:group style="position:absolute;left:3242;top:2372;width:10;height:20" coordorigin="3242,2372" coordsize="10,20">
              <v:shape style="position:absolute;left:3242;top:2372;width:10;height:20" coordorigin="3242,2372" coordsize="10,20" path="m3242,2391l3252,2391,3252,2372,3242,2372,3242,2391xe" filled="true" fillcolor="#000000" stroked="false">
                <v:path arrowok="t"/>
                <v:fill type="solid"/>
              </v:shape>
            </v:group>
            <v:group style="position:absolute;left:3242;top:2391;width:10;height:20" coordorigin="3242,2391" coordsize="10,20">
              <v:shape style="position:absolute;left:3242;top:2391;width:10;height:20" coordorigin="3242,2391" coordsize="10,20" path="m3242,2410l3252,2410,3252,2391,3242,2391,3242,2410xe" filled="true" fillcolor="#000000" stroked="false">
                <v:path arrowok="t"/>
                <v:fill type="solid"/>
              </v:shape>
            </v:group>
            <v:group style="position:absolute;left:3242;top:2410;width:10;height:20" coordorigin="3242,2410" coordsize="10,20">
              <v:shape style="position:absolute;left:3242;top:2410;width:10;height:20" coordorigin="3242,2410" coordsize="10,20" path="m3242,2429l3252,2429,3252,2410,3242,2410,3242,2429xe" filled="true" fillcolor="#000000" stroked="false">
                <v:path arrowok="t"/>
                <v:fill type="solid"/>
              </v:shape>
            </v:group>
            <v:group style="position:absolute;left:3242;top:2429;width:10;height:20" coordorigin="3242,2429" coordsize="10,20">
              <v:shape style="position:absolute;left:3242;top:2429;width:10;height:20" coordorigin="3242,2429" coordsize="10,20" path="m3242,2449l3252,2449,3252,2429,3242,2429,3242,2449xe" filled="true" fillcolor="#000000" stroked="false">
                <v:path arrowok="t"/>
                <v:fill type="solid"/>
              </v:shape>
            </v:group>
            <v:group style="position:absolute;left:3242;top:2449;width:10;height:20" coordorigin="3242,2449" coordsize="10,20">
              <v:shape style="position:absolute;left:3242;top:2449;width:10;height:20" coordorigin="3242,2449" coordsize="10,20" path="m3242,2468l3252,2468,3252,2449,3242,2449,3242,2468xe" filled="true" fillcolor="#000000" stroked="false">
                <v:path arrowok="t"/>
                <v:fill type="solid"/>
              </v:shape>
            </v:group>
            <v:group style="position:absolute;left:3242;top:2468;width:10;height:20" coordorigin="3242,2468" coordsize="10,20">
              <v:shape style="position:absolute;left:3242;top:2468;width:10;height:20" coordorigin="3242,2468" coordsize="10,20" path="m3242,2487l3252,2487,3252,2468,3242,2468,3242,2487xe" filled="true" fillcolor="#000000" stroked="false">
                <v:path arrowok="t"/>
                <v:fill type="solid"/>
              </v:shape>
            </v:group>
            <v:group style="position:absolute;left:3242;top:2487;width:10;height:20" coordorigin="3242,2487" coordsize="10,20">
              <v:shape style="position:absolute;left:3242;top:2487;width:10;height:20" coordorigin="3242,2487" coordsize="10,20" path="m3242,2506l3252,2506,3252,2487,3242,2487,3242,2506xe" filled="true" fillcolor="#000000" stroked="false">
                <v:path arrowok="t"/>
                <v:fill type="solid"/>
              </v:shape>
            </v:group>
            <v:group style="position:absolute;left:3242;top:2506;width:10;height:20" coordorigin="3242,2506" coordsize="10,20">
              <v:shape style="position:absolute;left:3242;top:2506;width:10;height:20" coordorigin="3242,2506" coordsize="10,20" path="m3242,2525l3252,2525,3252,2506,3242,2506,3242,2525xe" filled="true" fillcolor="#000000" stroked="false">
                <v:path arrowok="t"/>
                <v:fill type="solid"/>
              </v:shape>
            </v:group>
            <v:group style="position:absolute;left:3242;top:2525;width:10;height:20" coordorigin="3242,2525" coordsize="10,20">
              <v:shape style="position:absolute;left:3242;top:2525;width:10;height:20" coordorigin="3242,2525" coordsize="10,20" path="m3242,2545l3252,2545,3252,2525,3242,2525,3242,2545xe" filled="true" fillcolor="#000000" stroked="false">
                <v:path arrowok="t"/>
                <v:fill type="solid"/>
              </v:shape>
            </v:group>
            <v:group style="position:absolute;left:3242;top:2551;width:10;height:2" coordorigin="3242,2551" coordsize="10,2">
              <v:shape style="position:absolute;left:3242;top:2551;width:10;height:2" coordorigin="3242,2551" coordsize="10,0" path="m3242,2551l3252,2551e" filled="false" stroked="true" strokeweight=".599980pt" strokecolor="#000000">
                <v:path arrowok="t"/>
              </v:shape>
            </v:group>
            <v:group style="position:absolute;left:4577;top:2026;width:10;height:20" coordorigin="4577,2026" coordsize="10,20">
              <v:shape style="position:absolute;left:4577;top:2026;width:10;height:20" coordorigin="4577,2026" coordsize="10,20" path="m4577,2045l4587,2045,4587,2026,4577,2026,4577,2045xe" filled="true" fillcolor="#000000" stroked="false">
                <v:path arrowok="t"/>
                <v:fill type="solid"/>
              </v:shape>
            </v:group>
            <v:group style="position:absolute;left:4577;top:2045;width:10;height:20" coordorigin="4577,2045" coordsize="10,20">
              <v:shape style="position:absolute;left:4577;top:2045;width:10;height:20" coordorigin="4577,2045" coordsize="10,20" path="m4577,2065l4587,2065,4587,2045,4577,2045,4577,2065xe" filled="true" fillcolor="#000000" stroked="false">
                <v:path arrowok="t"/>
                <v:fill type="solid"/>
              </v:shape>
            </v:group>
            <v:group style="position:absolute;left:4577;top:2065;width:10;height:20" coordorigin="4577,2065" coordsize="10,20">
              <v:shape style="position:absolute;left:4577;top:2065;width:10;height:20" coordorigin="4577,2065" coordsize="10,20" path="m4577,2084l4587,2084,4587,2065,4577,2065,4577,2084xe" filled="true" fillcolor="#000000" stroked="false">
                <v:path arrowok="t"/>
                <v:fill type="solid"/>
              </v:shape>
            </v:group>
            <v:group style="position:absolute;left:4577;top:2084;width:10;height:20" coordorigin="4577,2084" coordsize="10,20">
              <v:shape style="position:absolute;left:4577;top:2084;width:10;height:20" coordorigin="4577,2084" coordsize="10,20" path="m4577,2103l4587,2103,4587,2084,4577,2084,4577,2103xe" filled="true" fillcolor="#000000" stroked="false">
                <v:path arrowok="t"/>
                <v:fill type="solid"/>
              </v:shape>
            </v:group>
            <v:group style="position:absolute;left:4577;top:2103;width:10;height:20" coordorigin="4577,2103" coordsize="10,20">
              <v:shape style="position:absolute;left:4577;top:2103;width:10;height:20" coordorigin="4577,2103" coordsize="10,20" path="m4577,2122l4587,2122,4587,2103,4577,2103,4577,2122xe" filled="true" fillcolor="#000000" stroked="false">
                <v:path arrowok="t"/>
                <v:fill type="solid"/>
              </v:shape>
            </v:group>
            <v:group style="position:absolute;left:4577;top:2122;width:10;height:20" coordorigin="4577,2122" coordsize="10,20">
              <v:shape style="position:absolute;left:4577;top:2122;width:10;height:20" coordorigin="4577,2122" coordsize="10,20" path="m4577,2141l4587,2141,4587,2122,4577,2122,4577,2141xe" filled="true" fillcolor="#000000" stroked="false">
                <v:path arrowok="t"/>
                <v:fill type="solid"/>
              </v:shape>
            </v:group>
            <v:group style="position:absolute;left:4577;top:2141;width:10;height:20" coordorigin="4577,2141" coordsize="10,20">
              <v:shape style="position:absolute;left:4577;top:2141;width:10;height:20" coordorigin="4577,2141" coordsize="10,20" path="m4577,2161l4587,2161,4587,2141,4577,2141,4577,2161xe" filled="true" fillcolor="#000000" stroked="false">
                <v:path arrowok="t"/>
                <v:fill type="solid"/>
              </v:shape>
            </v:group>
            <v:group style="position:absolute;left:4577;top:2161;width:10;height:20" coordorigin="4577,2161" coordsize="10,20">
              <v:shape style="position:absolute;left:4577;top:2161;width:10;height:20" coordorigin="4577,2161" coordsize="10,20" path="m4577,2180l4587,2180,4587,2161,4577,2161,4577,2180xe" filled="true" fillcolor="#000000" stroked="false">
                <v:path arrowok="t"/>
                <v:fill type="solid"/>
              </v:shape>
            </v:group>
            <v:group style="position:absolute;left:4577;top:2180;width:10;height:20" coordorigin="4577,2180" coordsize="10,20">
              <v:shape style="position:absolute;left:4577;top:2180;width:10;height:20" coordorigin="4577,2180" coordsize="10,20" path="m4577,2199l4587,2199,4587,2180,4577,2180,4577,2199xe" filled="true" fillcolor="#000000" stroked="false">
                <v:path arrowok="t"/>
                <v:fill type="solid"/>
              </v:shape>
            </v:group>
            <v:group style="position:absolute;left:4577;top:2199;width:10;height:20" coordorigin="4577,2199" coordsize="10,20">
              <v:shape style="position:absolute;left:4577;top:2199;width:10;height:20" coordorigin="4577,2199" coordsize="10,20" path="m4577,2218l4587,2218,4587,2199,4577,2199,4577,2218xe" filled="true" fillcolor="#000000" stroked="false">
                <v:path arrowok="t"/>
                <v:fill type="solid"/>
              </v:shape>
            </v:group>
            <v:group style="position:absolute;left:4577;top:2218;width:10;height:20" coordorigin="4577,2218" coordsize="10,20">
              <v:shape style="position:absolute;left:4577;top:2218;width:10;height:20" coordorigin="4577,2218" coordsize="10,20" path="m4577,2237l4587,2237,4587,2218,4577,2218,4577,2237xe" filled="true" fillcolor="#000000" stroked="false">
                <v:path arrowok="t"/>
                <v:fill type="solid"/>
              </v:shape>
            </v:group>
            <v:group style="position:absolute;left:4577;top:2237;width:10;height:20" coordorigin="4577,2237" coordsize="10,20">
              <v:shape style="position:absolute;left:4577;top:2237;width:10;height:20" coordorigin="4577,2237" coordsize="10,20" path="m4577,2257l4587,2257,4587,2237,4577,2237,4577,2257xe" filled="true" fillcolor="#000000" stroked="false">
                <v:path arrowok="t"/>
                <v:fill type="solid"/>
              </v:shape>
            </v:group>
            <v:group style="position:absolute;left:4577;top:2257;width:10;height:20" coordorigin="4577,2257" coordsize="10,20">
              <v:shape style="position:absolute;left:4577;top:2257;width:10;height:20" coordorigin="4577,2257" coordsize="10,20" path="m4577,2276l4587,2276,4587,2257,4577,2257,4577,2276xe" filled="true" fillcolor="#000000" stroked="false">
                <v:path arrowok="t"/>
                <v:fill type="solid"/>
              </v:shape>
            </v:group>
            <v:group style="position:absolute;left:4577;top:2276;width:10;height:20" coordorigin="4577,2276" coordsize="10,20">
              <v:shape style="position:absolute;left:4577;top:2276;width:10;height:20" coordorigin="4577,2276" coordsize="10,20" path="m4577,2295l4587,2295,4587,2276,4577,2276,4577,2295xe" filled="true" fillcolor="#000000" stroked="false">
                <v:path arrowok="t"/>
                <v:fill type="solid"/>
              </v:shape>
            </v:group>
            <v:group style="position:absolute;left:4577;top:2295;width:10;height:20" coordorigin="4577,2295" coordsize="10,20">
              <v:shape style="position:absolute;left:4577;top:2295;width:10;height:20" coordorigin="4577,2295" coordsize="10,20" path="m4577,2314l4587,2314,4587,2295,4577,2295,4577,2314xe" filled="true" fillcolor="#000000" stroked="false">
                <v:path arrowok="t"/>
                <v:fill type="solid"/>
              </v:shape>
            </v:group>
            <v:group style="position:absolute;left:4577;top:2314;width:10;height:20" coordorigin="4577,2314" coordsize="10,20">
              <v:shape style="position:absolute;left:4577;top:2314;width:10;height:20" coordorigin="4577,2314" coordsize="10,20" path="m4577,2333l4587,2333,4587,2314,4577,2314,4577,2333xe" filled="true" fillcolor="#000000" stroked="false">
                <v:path arrowok="t"/>
                <v:fill type="solid"/>
              </v:shape>
            </v:group>
            <v:group style="position:absolute;left:4577;top:2333;width:10;height:20" coordorigin="4577,2333" coordsize="10,20">
              <v:shape style="position:absolute;left:4577;top:2333;width:10;height:20" coordorigin="4577,2333" coordsize="10,20" path="m4577,2353l4587,2353,4587,2333,4577,2333,4577,2353xe" filled="true" fillcolor="#000000" stroked="false">
                <v:path arrowok="t"/>
                <v:fill type="solid"/>
              </v:shape>
            </v:group>
            <v:group style="position:absolute;left:4577;top:2353;width:10;height:20" coordorigin="4577,2353" coordsize="10,20">
              <v:shape style="position:absolute;left:4577;top:2353;width:10;height:20" coordorigin="4577,2353" coordsize="10,20" path="m4577,2372l4587,2372,4587,2353,4577,2353,4577,2372xe" filled="true" fillcolor="#000000" stroked="false">
                <v:path arrowok="t"/>
                <v:fill type="solid"/>
              </v:shape>
            </v:group>
            <v:group style="position:absolute;left:4577;top:2372;width:10;height:20" coordorigin="4577,2372" coordsize="10,20">
              <v:shape style="position:absolute;left:4577;top:2372;width:10;height:20" coordorigin="4577,2372" coordsize="10,20" path="m4577,2391l4587,2391,4587,2372,4577,2372,4577,2391xe" filled="true" fillcolor="#000000" stroked="false">
                <v:path arrowok="t"/>
                <v:fill type="solid"/>
              </v:shape>
            </v:group>
            <v:group style="position:absolute;left:4577;top:2391;width:10;height:20" coordorigin="4577,2391" coordsize="10,20">
              <v:shape style="position:absolute;left:4577;top:2391;width:10;height:20" coordorigin="4577,2391" coordsize="10,20" path="m4577,2410l4587,2410,4587,2391,4577,2391,4577,2410xe" filled="true" fillcolor="#000000" stroked="false">
                <v:path arrowok="t"/>
                <v:fill type="solid"/>
              </v:shape>
            </v:group>
            <v:group style="position:absolute;left:4577;top:2410;width:10;height:20" coordorigin="4577,2410" coordsize="10,20">
              <v:shape style="position:absolute;left:4577;top:2410;width:10;height:20" coordorigin="4577,2410" coordsize="10,20" path="m4577,2429l4587,2429,4587,2410,4577,2410,4577,2429xe" filled="true" fillcolor="#000000" stroked="false">
                <v:path arrowok="t"/>
                <v:fill type="solid"/>
              </v:shape>
            </v:group>
            <v:group style="position:absolute;left:4577;top:2429;width:10;height:20" coordorigin="4577,2429" coordsize="10,20">
              <v:shape style="position:absolute;left:4577;top:2429;width:10;height:20" coordorigin="4577,2429" coordsize="10,20" path="m4577,2449l4587,2449,4587,2429,4577,2429,4577,2449xe" filled="true" fillcolor="#000000" stroked="false">
                <v:path arrowok="t"/>
                <v:fill type="solid"/>
              </v:shape>
            </v:group>
            <v:group style="position:absolute;left:4577;top:2449;width:10;height:20" coordorigin="4577,2449" coordsize="10,20">
              <v:shape style="position:absolute;left:4577;top:2449;width:10;height:20" coordorigin="4577,2449" coordsize="10,20" path="m4577,2468l4587,2468,4587,2449,4577,2449,4577,2468xe" filled="true" fillcolor="#000000" stroked="false">
                <v:path arrowok="t"/>
                <v:fill type="solid"/>
              </v:shape>
            </v:group>
            <v:group style="position:absolute;left:4577;top:2468;width:10;height:20" coordorigin="4577,2468" coordsize="10,20">
              <v:shape style="position:absolute;left:4577;top:2468;width:10;height:20" coordorigin="4577,2468" coordsize="10,20" path="m4577,2487l4587,2487,4587,2468,4577,2468,4577,2487xe" filled="true" fillcolor="#000000" stroked="false">
                <v:path arrowok="t"/>
                <v:fill type="solid"/>
              </v:shape>
            </v:group>
            <v:group style="position:absolute;left:4577;top:2487;width:10;height:20" coordorigin="4577,2487" coordsize="10,20">
              <v:shape style="position:absolute;left:4577;top:2487;width:10;height:20" coordorigin="4577,2487" coordsize="10,20" path="m4577,2506l4587,2506,4587,2487,4577,2487,4577,2506xe" filled="true" fillcolor="#000000" stroked="false">
                <v:path arrowok="t"/>
                <v:fill type="solid"/>
              </v:shape>
            </v:group>
            <v:group style="position:absolute;left:4577;top:2506;width:10;height:20" coordorigin="4577,2506" coordsize="10,20">
              <v:shape style="position:absolute;left:4577;top:2506;width:10;height:20" coordorigin="4577,2506" coordsize="10,20" path="m4577,2525l4587,2525,4587,2506,4577,2506,4577,2525xe" filled="true" fillcolor="#000000" stroked="false">
                <v:path arrowok="t"/>
                <v:fill type="solid"/>
              </v:shape>
            </v:group>
            <v:group style="position:absolute;left:4577;top:2525;width:10;height:20" coordorigin="4577,2525" coordsize="10,20">
              <v:shape style="position:absolute;left:4577;top:2525;width:10;height:20" coordorigin="4577,2525" coordsize="10,20" path="m4577,2545l4587,2545,4587,2525,4577,2525,4577,2545xe" filled="true" fillcolor="#000000" stroked="false">
                <v:path arrowok="t"/>
                <v:fill type="solid"/>
              </v:shape>
            </v:group>
            <v:group style="position:absolute;left:4577;top:2551;width:10;height:2" coordorigin="4577,2551" coordsize="10,2">
              <v:shape style="position:absolute;left:4577;top:2551;width:10;height:2" coordorigin="4577,2551" coordsize="10,0" path="m4577,2551l4587,2551e" filled="false" stroked="true" strokeweight=".599980pt" strokecolor="#000000">
                <v:path arrowok="t"/>
              </v:shape>
            </v:group>
            <v:group style="position:absolute;left:5996;top:2026;width:10;height:20" coordorigin="5996,2026" coordsize="10,20">
              <v:shape style="position:absolute;left:5996;top:2026;width:10;height:20" coordorigin="5996,2026" coordsize="10,20" path="m5996,2045l6005,2045,6005,2026,5996,2026,5996,2045xe" filled="true" fillcolor="#000000" stroked="false">
                <v:path arrowok="t"/>
                <v:fill type="solid"/>
              </v:shape>
            </v:group>
            <v:group style="position:absolute;left:5996;top:2045;width:10;height:20" coordorigin="5996,2045" coordsize="10,20">
              <v:shape style="position:absolute;left:5996;top:2045;width:10;height:20" coordorigin="5996,2045" coordsize="10,20" path="m5996,2065l6005,2065,6005,2045,5996,2045,5996,2065xe" filled="true" fillcolor="#000000" stroked="false">
                <v:path arrowok="t"/>
                <v:fill type="solid"/>
              </v:shape>
            </v:group>
            <v:group style="position:absolute;left:5996;top:2065;width:10;height:20" coordorigin="5996,2065" coordsize="10,20">
              <v:shape style="position:absolute;left:5996;top:2065;width:10;height:20" coordorigin="5996,2065" coordsize="10,20" path="m5996,2084l6005,2084,6005,2065,5996,2065,5996,2084xe" filled="true" fillcolor="#000000" stroked="false">
                <v:path arrowok="t"/>
                <v:fill type="solid"/>
              </v:shape>
            </v:group>
            <v:group style="position:absolute;left:5996;top:2084;width:10;height:20" coordorigin="5996,2084" coordsize="10,20">
              <v:shape style="position:absolute;left:5996;top:2084;width:10;height:20" coordorigin="5996,2084" coordsize="10,20" path="m5996,2103l6005,2103,6005,2084,5996,2084,5996,2103xe" filled="true" fillcolor="#000000" stroked="false">
                <v:path arrowok="t"/>
                <v:fill type="solid"/>
              </v:shape>
            </v:group>
            <v:group style="position:absolute;left:5996;top:2103;width:10;height:20" coordorigin="5996,2103" coordsize="10,20">
              <v:shape style="position:absolute;left:5996;top:2103;width:10;height:20" coordorigin="5996,2103" coordsize="10,20" path="m5996,2122l6005,2122,6005,2103,5996,2103,5996,2122xe" filled="true" fillcolor="#000000" stroked="false">
                <v:path arrowok="t"/>
                <v:fill type="solid"/>
              </v:shape>
            </v:group>
            <v:group style="position:absolute;left:5996;top:2122;width:10;height:20" coordorigin="5996,2122" coordsize="10,20">
              <v:shape style="position:absolute;left:5996;top:2122;width:10;height:20" coordorigin="5996,2122" coordsize="10,20" path="m5996,2141l6005,2141,6005,2122,5996,2122,5996,2141xe" filled="true" fillcolor="#000000" stroked="false">
                <v:path arrowok="t"/>
                <v:fill type="solid"/>
              </v:shape>
            </v:group>
            <v:group style="position:absolute;left:5996;top:2141;width:10;height:20" coordorigin="5996,2141" coordsize="10,20">
              <v:shape style="position:absolute;left:5996;top:2141;width:10;height:20" coordorigin="5996,2141" coordsize="10,20" path="m5996,2161l6005,2161,6005,2141,5996,2141,5996,2161xe" filled="true" fillcolor="#000000" stroked="false">
                <v:path arrowok="t"/>
                <v:fill type="solid"/>
              </v:shape>
            </v:group>
            <v:group style="position:absolute;left:5996;top:2161;width:10;height:20" coordorigin="5996,2161" coordsize="10,20">
              <v:shape style="position:absolute;left:5996;top:2161;width:10;height:20" coordorigin="5996,2161" coordsize="10,20" path="m5996,2180l6005,2180,6005,2161,5996,2161,5996,2180xe" filled="true" fillcolor="#000000" stroked="false">
                <v:path arrowok="t"/>
                <v:fill type="solid"/>
              </v:shape>
            </v:group>
            <v:group style="position:absolute;left:5996;top:2180;width:10;height:20" coordorigin="5996,2180" coordsize="10,20">
              <v:shape style="position:absolute;left:5996;top:2180;width:10;height:20" coordorigin="5996,2180" coordsize="10,20" path="m5996,2199l6005,2199,6005,2180,5996,2180,5996,2199xe" filled="true" fillcolor="#000000" stroked="false">
                <v:path arrowok="t"/>
                <v:fill type="solid"/>
              </v:shape>
            </v:group>
            <v:group style="position:absolute;left:5996;top:2199;width:10;height:20" coordorigin="5996,2199" coordsize="10,20">
              <v:shape style="position:absolute;left:5996;top:2199;width:10;height:20" coordorigin="5996,2199" coordsize="10,20" path="m5996,2218l6005,2218,6005,2199,5996,2199,5996,2218xe" filled="true" fillcolor="#000000" stroked="false">
                <v:path arrowok="t"/>
                <v:fill type="solid"/>
              </v:shape>
            </v:group>
            <v:group style="position:absolute;left:5996;top:2218;width:10;height:20" coordorigin="5996,2218" coordsize="10,20">
              <v:shape style="position:absolute;left:5996;top:2218;width:10;height:20" coordorigin="5996,2218" coordsize="10,20" path="m5996,2237l6005,2237,6005,2218,5996,2218,5996,2237xe" filled="true" fillcolor="#000000" stroked="false">
                <v:path arrowok="t"/>
                <v:fill type="solid"/>
              </v:shape>
            </v:group>
            <v:group style="position:absolute;left:5996;top:2237;width:10;height:20" coordorigin="5996,2237" coordsize="10,20">
              <v:shape style="position:absolute;left:5996;top:2237;width:10;height:20" coordorigin="5996,2237" coordsize="10,20" path="m5996,2257l6005,2257,6005,2237,5996,2237,5996,2257xe" filled="true" fillcolor="#000000" stroked="false">
                <v:path arrowok="t"/>
                <v:fill type="solid"/>
              </v:shape>
            </v:group>
            <v:group style="position:absolute;left:5996;top:2257;width:10;height:20" coordorigin="5996,2257" coordsize="10,20">
              <v:shape style="position:absolute;left:5996;top:2257;width:10;height:20" coordorigin="5996,2257" coordsize="10,20" path="m5996,2276l6005,2276,6005,2257,5996,2257,5996,2276xe" filled="true" fillcolor="#000000" stroked="false">
                <v:path arrowok="t"/>
                <v:fill type="solid"/>
              </v:shape>
            </v:group>
            <v:group style="position:absolute;left:5996;top:2276;width:10;height:20" coordorigin="5996,2276" coordsize="10,20">
              <v:shape style="position:absolute;left:5996;top:2276;width:10;height:20" coordorigin="5996,2276" coordsize="10,20" path="m5996,2295l6005,2295,6005,2276,5996,2276,5996,2295xe" filled="true" fillcolor="#000000" stroked="false">
                <v:path arrowok="t"/>
                <v:fill type="solid"/>
              </v:shape>
            </v:group>
            <v:group style="position:absolute;left:5996;top:2295;width:10;height:20" coordorigin="5996,2295" coordsize="10,20">
              <v:shape style="position:absolute;left:5996;top:2295;width:10;height:20" coordorigin="5996,2295" coordsize="10,20" path="m5996,2314l6005,2314,6005,2295,5996,2295,5996,2314xe" filled="true" fillcolor="#000000" stroked="false">
                <v:path arrowok="t"/>
                <v:fill type="solid"/>
              </v:shape>
            </v:group>
            <v:group style="position:absolute;left:5996;top:2314;width:10;height:20" coordorigin="5996,2314" coordsize="10,20">
              <v:shape style="position:absolute;left:5996;top:2314;width:10;height:20" coordorigin="5996,2314" coordsize="10,20" path="m5996,2333l6005,2333,6005,2314,5996,2314,5996,2333xe" filled="true" fillcolor="#000000" stroked="false">
                <v:path arrowok="t"/>
                <v:fill type="solid"/>
              </v:shape>
            </v:group>
            <v:group style="position:absolute;left:5996;top:2333;width:10;height:20" coordorigin="5996,2333" coordsize="10,20">
              <v:shape style="position:absolute;left:5996;top:2333;width:10;height:20" coordorigin="5996,2333" coordsize="10,20" path="m5996,2353l6005,2353,6005,2333,5996,2333,5996,2353xe" filled="true" fillcolor="#000000" stroked="false">
                <v:path arrowok="t"/>
                <v:fill type="solid"/>
              </v:shape>
            </v:group>
            <v:group style="position:absolute;left:5996;top:2353;width:10;height:20" coordorigin="5996,2353" coordsize="10,20">
              <v:shape style="position:absolute;left:5996;top:2353;width:10;height:20" coordorigin="5996,2353" coordsize="10,20" path="m5996,2372l6005,2372,6005,2353,5996,2353,5996,2372xe" filled="true" fillcolor="#000000" stroked="false">
                <v:path arrowok="t"/>
                <v:fill type="solid"/>
              </v:shape>
            </v:group>
            <v:group style="position:absolute;left:5996;top:2372;width:10;height:20" coordorigin="5996,2372" coordsize="10,20">
              <v:shape style="position:absolute;left:5996;top:2372;width:10;height:20" coordorigin="5996,2372" coordsize="10,20" path="m5996,2391l6005,2391,6005,2372,5996,2372,5996,2391xe" filled="true" fillcolor="#000000" stroked="false">
                <v:path arrowok="t"/>
                <v:fill type="solid"/>
              </v:shape>
            </v:group>
            <v:group style="position:absolute;left:5996;top:2391;width:10;height:20" coordorigin="5996,2391" coordsize="10,20">
              <v:shape style="position:absolute;left:5996;top:2391;width:10;height:20" coordorigin="5996,2391" coordsize="10,20" path="m5996,2410l6005,2410,6005,2391,5996,2391,5996,2410xe" filled="true" fillcolor="#000000" stroked="false">
                <v:path arrowok="t"/>
                <v:fill type="solid"/>
              </v:shape>
            </v:group>
            <v:group style="position:absolute;left:5996;top:2410;width:10;height:20" coordorigin="5996,2410" coordsize="10,20">
              <v:shape style="position:absolute;left:5996;top:2410;width:10;height:20" coordorigin="5996,2410" coordsize="10,20" path="m5996,2429l6005,2429,6005,2410,5996,2410,5996,2429xe" filled="true" fillcolor="#000000" stroked="false">
                <v:path arrowok="t"/>
                <v:fill type="solid"/>
              </v:shape>
            </v:group>
            <v:group style="position:absolute;left:5996;top:2429;width:10;height:20" coordorigin="5996,2429" coordsize="10,20">
              <v:shape style="position:absolute;left:5996;top:2429;width:10;height:20" coordorigin="5996,2429" coordsize="10,20" path="m5996,2449l6005,2449,6005,2429,5996,2429,5996,2449xe" filled="true" fillcolor="#000000" stroked="false">
                <v:path arrowok="t"/>
                <v:fill type="solid"/>
              </v:shape>
            </v:group>
            <v:group style="position:absolute;left:5996;top:2449;width:10;height:20" coordorigin="5996,2449" coordsize="10,20">
              <v:shape style="position:absolute;left:5996;top:2449;width:10;height:20" coordorigin="5996,2449" coordsize="10,20" path="m5996,2468l6005,2468,6005,2449,5996,2449,5996,2468xe" filled="true" fillcolor="#000000" stroked="false">
                <v:path arrowok="t"/>
                <v:fill type="solid"/>
              </v:shape>
            </v:group>
            <v:group style="position:absolute;left:5996;top:2468;width:10;height:20" coordorigin="5996,2468" coordsize="10,20">
              <v:shape style="position:absolute;left:5996;top:2468;width:10;height:20" coordorigin="5996,2468" coordsize="10,20" path="m5996,2487l6005,2487,6005,2468,5996,2468,5996,2487xe" filled="true" fillcolor="#000000" stroked="false">
                <v:path arrowok="t"/>
                <v:fill type="solid"/>
              </v:shape>
            </v:group>
            <v:group style="position:absolute;left:5996;top:2487;width:10;height:20" coordorigin="5996,2487" coordsize="10,20">
              <v:shape style="position:absolute;left:5996;top:2487;width:10;height:20" coordorigin="5996,2487" coordsize="10,20" path="m5996,2506l6005,2506,6005,2487,5996,2487,5996,2506xe" filled="true" fillcolor="#000000" stroked="false">
                <v:path arrowok="t"/>
                <v:fill type="solid"/>
              </v:shape>
            </v:group>
            <v:group style="position:absolute;left:5996;top:2506;width:10;height:20" coordorigin="5996,2506" coordsize="10,20">
              <v:shape style="position:absolute;left:5996;top:2506;width:10;height:20" coordorigin="5996,2506" coordsize="10,20" path="m5996,2525l6005,2525,6005,2506,5996,2506,5996,2525xe" filled="true" fillcolor="#000000" stroked="false">
                <v:path arrowok="t"/>
                <v:fill type="solid"/>
              </v:shape>
            </v:group>
            <v:group style="position:absolute;left:5996;top:2525;width:10;height:20" coordorigin="5996,2525" coordsize="10,20">
              <v:shape style="position:absolute;left:5996;top:2525;width:10;height:20" coordorigin="5996,2525" coordsize="10,20" path="m5996,2545l6005,2545,6005,2525,5996,2525,5996,2545xe" filled="true" fillcolor="#000000" stroked="false">
                <v:path arrowok="t"/>
                <v:fill type="solid"/>
              </v:shape>
            </v:group>
            <v:group style="position:absolute;left:5996;top:2551;width:10;height:2" coordorigin="5996,2551" coordsize="10,2">
              <v:shape style="position:absolute;left:5996;top:2551;width:10;height:2" coordorigin="5996,2551" coordsize="10,0" path="m5996,2551l6005,2551e" filled="false" stroked="true" strokeweight=".599980pt" strokecolor="#000000">
                <v:path arrowok="t"/>
              </v:shape>
            </v:group>
            <v:group style="position:absolute;left:7249;top:2026;width:10;height:20" coordorigin="7249,2026" coordsize="10,20">
              <v:shape style="position:absolute;left:7249;top:2026;width:10;height:20" coordorigin="7249,2026" coordsize="10,20" path="m7249,2045l7259,2045,7259,2026,7249,2026,7249,2045xe" filled="true" fillcolor="#000000" stroked="false">
                <v:path arrowok="t"/>
                <v:fill type="solid"/>
              </v:shape>
            </v:group>
            <v:group style="position:absolute;left:7249;top:2045;width:10;height:20" coordorigin="7249,2045" coordsize="10,20">
              <v:shape style="position:absolute;left:7249;top:2045;width:10;height:20" coordorigin="7249,2045" coordsize="10,20" path="m7249,2065l7259,2065,7259,2045,7249,2045,7249,2065xe" filled="true" fillcolor="#000000" stroked="false">
                <v:path arrowok="t"/>
                <v:fill type="solid"/>
              </v:shape>
            </v:group>
            <v:group style="position:absolute;left:7249;top:2065;width:10;height:20" coordorigin="7249,2065" coordsize="10,20">
              <v:shape style="position:absolute;left:7249;top:2065;width:10;height:20" coordorigin="7249,2065" coordsize="10,20" path="m7249,2084l7259,2084,7259,2065,7249,2065,7249,2084xe" filled="true" fillcolor="#000000" stroked="false">
                <v:path arrowok="t"/>
                <v:fill type="solid"/>
              </v:shape>
            </v:group>
            <v:group style="position:absolute;left:7249;top:2084;width:10;height:20" coordorigin="7249,2084" coordsize="10,20">
              <v:shape style="position:absolute;left:7249;top:2084;width:10;height:20" coordorigin="7249,2084" coordsize="10,20" path="m7249,2103l7259,2103,7259,2084,7249,2084,7249,2103xe" filled="true" fillcolor="#000000" stroked="false">
                <v:path arrowok="t"/>
                <v:fill type="solid"/>
              </v:shape>
            </v:group>
            <v:group style="position:absolute;left:7249;top:2103;width:10;height:20" coordorigin="7249,2103" coordsize="10,20">
              <v:shape style="position:absolute;left:7249;top:2103;width:10;height:20" coordorigin="7249,2103" coordsize="10,20" path="m7249,2122l7259,2122,7259,2103,7249,2103,7249,2122xe" filled="true" fillcolor="#000000" stroked="false">
                <v:path arrowok="t"/>
                <v:fill type="solid"/>
              </v:shape>
            </v:group>
            <v:group style="position:absolute;left:7249;top:2122;width:10;height:20" coordorigin="7249,2122" coordsize="10,20">
              <v:shape style="position:absolute;left:7249;top:2122;width:10;height:20" coordorigin="7249,2122" coordsize="10,20" path="m7249,2141l7259,2141,7259,2122,7249,2122,7249,2141xe" filled="true" fillcolor="#000000" stroked="false">
                <v:path arrowok="t"/>
                <v:fill type="solid"/>
              </v:shape>
            </v:group>
            <v:group style="position:absolute;left:7249;top:2141;width:10;height:20" coordorigin="7249,2141" coordsize="10,20">
              <v:shape style="position:absolute;left:7249;top:2141;width:10;height:20" coordorigin="7249,2141" coordsize="10,20" path="m7249,2161l7259,2161,7259,2141,7249,2141,7249,2161xe" filled="true" fillcolor="#000000" stroked="false">
                <v:path arrowok="t"/>
                <v:fill type="solid"/>
              </v:shape>
            </v:group>
            <v:group style="position:absolute;left:7249;top:2161;width:10;height:20" coordorigin="7249,2161" coordsize="10,20">
              <v:shape style="position:absolute;left:7249;top:2161;width:10;height:20" coordorigin="7249,2161" coordsize="10,20" path="m7249,2180l7259,2180,7259,2161,7249,2161,7249,2180xe" filled="true" fillcolor="#000000" stroked="false">
                <v:path arrowok="t"/>
                <v:fill type="solid"/>
              </v:shape>
            </v:group>
            <v:group style="position:absolute;left:7249;top:2180;width:10;height:20" coordorigin="7249,2180" coordsize="10,20">
              <v:shape style="position:absolute;left:7249;top:2180;width:10;height:20" coordorigin="7249,2180" coordsize="10,20" path="m7249,2199l7259,2199,7259,2180,7249,2180,7249,2199xe" filled="true" fillcolor="#000000" stroked="false">
                <v:path arrowok="t"/>
                <v:fill type="solid"/>
              </v:shape>
            </v:group>
            <v:group style="position:absolute;left:7249;top:2199;width:10;height:20" coordorigin="7249,2199" coordsize="10,20">
              <v:shape style="position:absolute;left:7249;top:2199;width:10;height:20" coordorigin="7249,2199" coordsize="10,20" path="m7249,2218l7259,2218,7259,2199,7249,2199,7249,2218xe" filled="true" fillcolor="#000000" stroked="false">
                <v:path arrowok="t"/>
                <v:fill type="solid"/>
              </v:shape>
            </v:group>
            <v:group style="position:absolute;left:7249;top:2218;width:10;height:20" coordorigin="7249,2218" coordsize="10,20">
              <v:shape style="position:absolute;left:7249;top:2218;width:10;height:20" coordorigin="7249,2218" coordsize="10,20" path="m7249,2237l7259,2237,7259,2218,7249,2218,7249,2237xe" filled="true" fillcolor="#000000" stroked="false">
                <v:path arrowok="t"/>
                <v:fill type="solid"/>
              </v:shape>
            </v:group>
            <v:group style="position:absolute;left:7249;top:2237;width:10;height:20" coordorigin="7249,2237" coordsize="10,20">
              <v:shape style="position:absolute;left:7249;top:2237;width:10;height:20" coordorigin="7249,2237" coordsize="10,20" path="m7249,2257l7259,2257,7259,2237,7249,2237,7249,2257xe" filled="true" fillcolor="#000000" stroked="false">
                <v:path arrowok="t"/>
                <v:fill type="solid"/>
              </v:shape>
            </v:group>
            <v:group style="position:absolute;left:7249;top:2257;width:10;height:20" coordorigin="7249,2257" coordsize="10,20">
              <v:shape style="position:absolute;left:7249;top:2257;width:10;height:20" coordorigin="7249,2257" coordsize="10,20" path="m7249,2276l7259,2276,7259,2257,7249,2257,7249,2276xe" filled="true" fillcolor="#000000" stroked="false">
                <v:path arrowok="t"/>
                <v:fill type="solid"/>
              </v:shape>
            </v:group>
            <v:group style="position:absolute;left:7249;top:2276;width:10;height:20" coordorigin="7249,2276" coordsize="10,20">
              <v:shape style="position:absolute;left:7249;top:2276;width:10;height:20" coordorigin="7249,2276" coordsize="10,20" path="m7249,2295l7259,2295,7259,2276,7249,2276,7249,2295xe" filled="true" fillcolor="#000000" stroked="false">
                <v:path arrowok="t"/>
                <v:fill type="solid"/>
              </v:shape>
            </v:group>
            <v:group style="position:absolute;left:7249;top:2295;width:10;height:20" coordorigin="7249,2295" coordsize="10,20">
              <v:shape style="position:absolute;left:7249;top:2295;width:10;height:20" coordorigin="7249,2295" coordsize="10,20" path="m7249,2314l7259,2314,7259,2295,7249,2295,7249,2314xe" filled="true" fillcolor="#000000" stroked="false">
                <v:path arrowok="t"/>
                <v:fill type="solid"/>
              </v:shape>
            </v:group>
            <v:group style="position:absolute;left:7249;top:2314;width:10;height:20" coordorigin="7249,2314" coordsize="10,20">
              <v:shape style="position:absolute;left:7249;top:2314;width:10;height:20" coordorigin="7249,2314" coordsize="10,20" path="m7249,2333l7259,2333,7259,2314,7249,2314,7249,2333xe" filled="true" fillcolor="#000000" stroked="false">
                <v:path arrowok="t"/>
                <v:fill type="solid"/>
              </v:shape>
            </v:group>
            <v:group style="position:absolute;left:7249;top:2333;width:10;height:20" coordorigin="7249,2333" coordsize="10,20">
              <v:shape style="position:absolute;left:7249;top:2333;width:10;height:20" coordorigin="7249,2333" coordsize="10,20" path="m7249,2353l7259,2353,7259,2333,7249,2333,7249,2353xe" filled="true" fillcolor="#000000" stroked="false">
                <v:path arrowok="t"/>
                <v:fill type="solid"/>
              </v:shape>
            </v:group>
            <v:group style="position:absolute;left:7249;top:2353;width:10;height:20" coordorigin="7249,2353" coordsize="10,20">
              <v:shape style="position:absolute;left:7249;top:2353;width:10;height:20" coordorigin="7249,2353" coordsize="10,20" path="m7249,2372l7259,2372,7259,2353,7249,2353,7249,2372xe" filled="true" fillcolor="#000000" stroked="false">
                <v:path arrowok="t"/>
                <v:fill type="solid"/>
              </v:shape>
            </v:group>
            <v:group style="position:absolute;left:7249;top:2372;width:10;height:20" coordorigin="7249,2372" coordsize="10,20">
              <v:shape style="position:absolute;left:7249;top:2372;width:10;height:20" coordorigin="7249,2372" coordsize="10,20" path="m7249,2391l7259,2391,7259,2372,7249,2372,7249,2391xe" filled="true" fillcolor="#000000" stroked="false">
                <v:path arrowok="t"/>
                <v:fill type="solid"/>
              </v:shape>
            </v:group>
            <v:group style="position:absolute;left:7249;top:2391;width:10;height:20" coordorigin="7249,2391" coordsize="10,20">
              <v:shape style="position:absolute;left:7249;top:2391;width:10;height:20" coordorigin="7249,2391" coordsize="10,20" path="m7249,2410l7259,2410,7259,2391,7249,2391,7249,2410xe" filled="true" fillcolor="#000000" stroked="false">
                <v:path arrowok="t"/>
                <v:fill type="solid"/>
              </v:shape>
            </v:group>
            <v:group style="position:absolute;left:7249;top:2410;width:10;height:20" coordorigin="7249,2410" coordsize="10,20">
              <v:shape style="position:absolute;left:7249;top:2410;width:10;height:20" coordorigin="7249,2410" coordsize="10,20" path="m7249,2429l7259,2429,7259,2410,7249,2410,7249,2429xe" filled="true" fillcolor="#000000" stroked="false">
                <v:path arrowok="t"/>
                <v:fill type="solid"/>
              </v:shape>
            </v:group>
            <v:group style="position:absolute;left:7249;top:2429;width:10;height:20" coordorigin="7249,2429" coordsize="10,20">
              <v:shape style="position:absolute;left:7249;top:2429;width:10;height:20" coordorigin="7249,2429" coordsize="10,20" path="m7249,2449l7259,2449,7259,2429,7249,2429,7249,2449xe" filled="true" fillcolor="#000000" stroked="false">
                <v:path arrowok="t"/>
                <v:fill type="solid"/>
              </v:shape>
            </v:group>
            <v:group style="position:absolute;left:7249;top:2449;width:10;height:20" coordorigin="7249,2449" coordsize="10,20">
              <v:shape style="position:absolute;left:7249;top:2449;width:10;height:20" coordorigin="7249,2449" coordsize="10,20" path="m7249,2468l7259,2468,7259,2449,7249,2449,7249,2468xe" filled="true" fillcolor="#000000" stroked="false">
                <v:path arrowok="t"/>
                <v:fill type="solid"/>
              </v:shape>
            </v:group>
            <v:group style="position:absolute;left:7249;top:2468;width:10;height:20" coordorigin="7249,2468" coordsize="10,20">
              <v:shape style="position:absolute;left:7249;top:2468;width:10;height:20" coordorigin="7249,2468" coordsize="10,20" path="m7249,2487l7259,2487,7259,2468,7249,2468,7249,2487xe" filled="true" fillcolor="#000000" stroked="false">
                <v:path arrowok="t"/>
                <v:fill type="solid"/>
              </v:shape>
            </v:group>
            <v:group style="position:absolute;left:7249;top:2487;width:10;height:20" coordorigin="7249,2487" coordsize="10,20">
              <v:shape style="position:absolute;left:7249;top:2487;width:10;height:20" coordorigin="7249,2487" coordsize="10,20" path="m7249,2506l7259,2506,7259,2487,7249,2487,7249,2506xe" filled="true" fillcolor="#000000" stroked="false">
                <v:path arrowok="t"/>
                <v:fill type="solid"/>
              </v:shape>
            </v:group>
            <v:group style="position:absolute;left:7249;top:2506;width:10;height:20" coordorigin="7249,2506" coordsize="10,20">
              <v:shape style="position:absolute;left:7249;top:2506;width:10;height:20" coordorigin="7249,2506" coordsize="10,20" path="m7249,2525l7259,2525,7259,2506,7249,2506,7249,2525xe" filled="true" fillcolor="#000000" stroked="false">
                <v:path arrowok="t"/>
                <v:fill type="solid"/>
              </v:shape>
            </v:group>
            <v:group style="position:absolute;left:7249;top:2525;width:10;height:20" coordorigin="7249,2525" coordsize="10,20">
              <v:shape style="position:absolute;left:7249;top:2525;width:10;height:20" coordorigin="7249,2525" coordsize="10,20" path="m7249,2545l7259,2545,7259,2525,7249,2525,7249,2545xe" filled="true" fillcolor="#000000" stroked="false">
                <v:path arrowok="t"/>
                <v:fill type="solid"/>
              </v:shape>
            </v:group>
            <v:group style="position:absolute;left:7249;top:2551;width:10;height:2" coordorigin="7249,2551" coordsize="10,2">
              <v:shape style="position:absolute;left:7249;top:2551;width:10;height:2" coordorigin="7249,2551" coordsize="10,0" path="m7249,2551l7259,2551e" filled="false" stroked="true" strokeweight=".599980pt" strokecolor="#000000">
                <v:path arrowok="t"/>
              </v:shape>
            </v:group>
            <v:group style="position:absolute;left:8835;top:2026;width:10;height:20" coordorigin="8835,2026" coordsize="10,20">
              <v:shape style="position:absolute;left:8835;top:2026;width:10;height:20" coordorigin="8835,2026" coordsize="10,20" path="m8835,2045l8845,2045,8845,2026,8835,2026,8835,2045xe" filled="true" fillcolor="#000000" stroked="false">
                <v:path arrowok="t"/>
                <v:fill type="solid"/>
              </v:shape>
            </v:group>
            <v:group style="position:absolute;left:8835;top:2045;width:10;height:20" coordorigin="8835,2045" coordsize="10,20">
              <v:shape style="position:absolute;left:8835;top:2045;width:10;height:20" coordorigin="8835,2045" coordsize="10,20" path="m8835,2065l8845,2065,8845,2045,8835,2045,8835,2065xe" filled="true" fillcolor="#000000" stroked="false">
                <v:path arrowok="t"/>
                <v:fill type="solid"/>
              </v:shape>
            </v:group>
            <v:group style="position:absolute;left:8835;top:2065;width:10;height:20" coordorigin="8835,2065" coordsize="10,20">
              <v:shape style="position:absolute;left:8835;top:2065;width:10;height:20" coordorigin="8835,2065" coordsize="10,20" path="m8835,2084l8845,2084,8845,2065,8835,2065,8835,2084xe" filled="true" fillcolor="#000000" stroked="false">
                <v:path arrowok="t"/>
                <v:fill type="solid"/>
              </v:shape>
            </v:group>
            <v:group style="position:absolute;left:8835;top:2084;width:10;height:20" coordorigin="8835,2084" coordsize="10,20">
              <v:shape style="position:absolute;left:8835;top:2084;width:10;height:20" coordorigin="8835,2084" coordsize="10,20" path="m8835,2103l8845,2103,8845,2084,8835,2084,8835,2103xe" filled="true" fillcolor="#000000" stroked="false">
                <v:path arrowok="t"/>
                <v:fill type="solid"/>
              </v:shape>
            </v:group>
            <v:group style="position:absolute;left:8835;top:2103;width:10;height:20" coordorigin="8835,2103" coordsize="10,20">
              <v:shape style="position:absolute;left:8835;top:2103;width:10;height:20" coordorigin="8835,2103" coordsize="10,20" path="m8835,2122l8845,2122,8845,2103,8835,2103,8835,2122xe" filled="true" fillcolor="#000000" stroked="false">
                <v:path arrowok="t"/>
                <v:fill type="solid"/>
              </v:shape>
            </v:group>
            <v:group style="position:absolute;left:8835;top:2122;width:10;height:20" coordorigin="8835,2122" coordsize="10,20">
              <v:shape style="position:absolute;left:8835;top:2122;width:10;height:20" coordorigin="8835,2122" coordsize="10,20" path="m8835,2141l8845,2141,8845,2122,8835,2122,8835,2141xe" filled="true" fillcolor="#000000" stroked="false">
                <v:path arrowok="t"/>
                <v:fill type="solid"/>
              </v:shape>
            </v:group>
            <v:group style="position:absolute;left:8835;top:2141;width:10;height:20" coordorigin="8835,2141" coordsize="10,20">
              <v:shape style="position:absolute;left:8835;top:2141;width:10;height:20" coordorigin="8835,2141" coordsize="10,20" path="m8835,2161l8845,2161,8845,2141,8835,2141,8835,2161xe" filled="true" fillcolor="#000000" stroked="false">
                <v:path arrowok="t"/>
                <v:fill type="solid"/>
              </v:shape>
            </v:group>
            <v:group style="position:absolute;left:8835;top:2161;width:10;height:20" coordorigin="8835,2161" coordsize="10,20">
              <v:shape style="position:absolute;left:8835;top:2161;width:10;height:20" coordorigin="8835,2161" coordsize="10,20" path="m8835,2180l8845,2180,8845,2161,8835,2161,8835,2180xe" filled="true" fillcolor="#000000" stroked="false">
                <v:path arrowok="t"/>
                <v:fill type="solid"/>
              </v:shape>
            </v:group>
            <v:group style="position:absolute;left:8835;top:2180;width:10;height:20" coordorigin="8835,2180" coordsize="10,20">
              <v:shape style="position:absolute;left:8835;top:2180;width:10;height:20" coordorigin="8835,2180" coordsize="10,20" path="m8835,2199l8845,2199,8845,2180,8835,2180,8835,2199xe" filled="true" fillcolor="#000000" stroked="false">
                <v:path arrowok="t"/>
                <v:fill type="solid"/>
              </v:shape>
            </v:group>
            <v:group style="position:absolute;left:8835;top:2199;width:10;height:20" coordorigin="8835,2199" coordsize="10,20">
              <v:shape style="position:absolute;left:8835;top:2199;width:10;height:20" coordorigin="8835,2199" coordsize="10,20" path="m8835,2218l8845,2218,8845,2199,8835,2199,8835,2218xe" filled="true" fillcolor="#000000" stroked="false">
                <v:path arrowok="t"/>
                <v:fill type="solid"/>
              </v:shape>
            </v:group>
            <v:group style="position:absolute;left:8835;top:2218;width:10;height:20" coordorigin="8835,2218" coordsize="10,20">
              <v:shape style="position:absolute;left:8835;top:2218;width:10;height:20" coordorigin="8835,2218" coordsize="10,20" path="m8835,2237l8845,2237,8845,2218,8835,2218,8835,2237xe" filled="true" fillcolor="#000000" stroked="false">
                <v:path arrowok="t"/>
                <v:fill type="solid"/>
              </v:shape>
            </v:group>
            <v:group style="position:absolute;left:8835;top:2237;width:10;height:20" coordorigin="8835,2237" coordsize="10,20">
              <v:shape style="position:absolute;left:8835;top:2237;width:10;height:20" coordorigin="8835,2237" coordsize="10,20" path="m8835,2257l8845,2257,8845,2237,8835,2237,8835,2257xe" filled="true" fillcolor="#000000" stroked="false">
                <v:path arrowok="t"/>
                <v:fill type="solid"/>
              </v:shape>
            </v:group>
            <v:group style="position:absolute;left:8835;top:2257;width:10;height:20" coordorigin="8835,2257" coordsize="10,20">
              <v:shape style="position:absolute;left:8835;top:2257;width:10;height:20" coordorigin="8835,2257" coordsize="10,20" path="m8835,2276l8845,2276,8845,2257,8835,2257,8835,2276xe" filled="true" fillcolor="#000000" stroked="false">
                <v:path arrowok="t"/>
                <v:fill type="solid"/>
              </v:shape>
            </v:group>
            <v:group style="position:absolute;left:8835;top:2276;width:10;height:20" coordorigin="8835,2276" coordsize="10,20">
              <v:shape style="position:absolute;left:8835;top:2276;width:10;height:20" coordorigin="8835,2276" coordsize="10,20" path="m8835,2295l8845,2295,8845,2276,8835,2276,8835,2295xe" filled="true" fillcolor="#000000" stroked="false">
                <v:path arrowok="t"/>
                <v:fill type="solid"/>
              </v:shape>
            </v:group>
            <v:group style="position:absolute;left:8835;top:2295;width:10;height:20" coordorigin="8835,2295" coordsize="10,20">
              <v:shape style="position:absolute;left:8835;top:2295;width:10;height:20" coordorigin="8835,2295" coordsize="10,20" path="m8835,2314l8845,2314,8845,2295,8835,2295,8835,2314xe" filled="true" fillcolor="#000000" stroked="false">
                <v:path arrowok="t"/>
                <v:fill type="solid"/>
              </v:shape>
            </v:group>
            <v:group style="position:absolute;left:8835;top:2314;width:10;height:20" coordorigin="8835,2314" coordsize="10,20">
              <v:shape style="position:absolute;left:8835;top:2314;width:10;height:20" coordorigin="8835,2314" coordsize="10,20" path="m8835,2333l8845,2333,8845,2314,8835,2314,8835,2333xe" filled="true" fillcolor="#000000" stroked="false">
                <v:path arrowok="t"/>
                <v:fill type="solid"/>
              </v:shape>
            </v:group>
            <v:group style="position:absolute;left:8835;top:2333;width:10;height:20" coordorigin="8835,2333" coordsize="10,20">
              <v:shape style="position:absolute;left:8835;top:2333;width:10;height:20" coordorigin="8835,2333" coordsize="10,20" path="m8835,2353l8845,2353,8845,2333,8835,2333,8835,2353xe" filled="true" fillcolor="#000000" stroked="false">
                <v:path arrowok="t"/>
                <v:fill type="solid"/>
              </v:shape>
            </v:group>
            <v:group style="position:absolute;left:8835;top:2353;width:10;height:20" coordorigin="8835,2353" coordsize="10,20">
              <v:shape style="position:absolute;left:8835;top:2353;width:10;height:20" coordorigin="8835,2353" coordsize="10,20" path="m8835,2372l8845,2372,8845,2353,8835,2353,8835,2372xe" filled="true" fillcolor="#000000" stroked="false">
                <v:path arrowok="t"/>
                <v:fill type="solid"/>
              </v:shape>
            </v:group>
            <v:group style="position:absolute;left:8835;top:2372;width:10;height:20" coordorigin="8835,2372" coordsize="10,20">
              <v:shape style="position:absolute;left:8835;top:2372;width:10;height:20" coordorigin="8835,2372" coordsize="10,20" path="m8835,2391l8845,2391,8845,2372,8835,2372,8835,2391xe" filled="true" fillcolor="#000000" stroked="false">
                <v:path arrowok="t"/>
                <v:fill type="solid"/>
              </v:shape>
            </v:group>
            <v:group style="position:absolute;left:8835;top:2391;width:10;height:20" coordorigin="8835,2391" coordsize="10,20">
              <v:shape style="position:absolute;left:8835;top:2391;width:10;height:20" coordorigin="8835,2391" coordsize="10,20" path="m8835,2410l8845,2410,8845,2391,8835,2391,8835,2410xe" filled="true" fillcolor="#000000" stroked="false">
                <v:path arrowok="t"/>
                <v:fill type="solid"/>
              </v:shape>
            </v:group>
            <v:group style="position:absolute;left:8835;top:2410;width:10;height:20" coordorigin="8835,2410" coordsize="10,20">
              <v:shape style="position:absolute;left:8835;top:2410;width:10;height:20" coordorigin="8835,2410" coordsize="10,20" path="m8835,2429l8845,2429,8845,2410,8835,2410,8835,2429xe" filled="true" fillcolor="#000000" stroked="false">
                <v:path arrowok="t"/>
                <v:fill type="solid"/>
              </v:shape>
            </v:group>
            <v:group style="position:absolute;left:8835;top:2429;width:10;height:20" coordorigin="8835,2429" coordsize="10,20">
              <v:shape style="position:absolute;left:8835;top:2429;width:10;height:20" coordorigin="8835,2429" coordsize="10,20" path="m8835,2449l8845,2449,8845,2429,8835,2429,8835,2449xe" filled="true" fillcolor="#000000" stroked="false">
                <v:path arrowok="t"/>
                <v:fill type="solid"/>
              </v:shape>
            </v:group>
            <v:group style="position:absolute;left:8835;top:2449;width:10;height:20" coordorigin="8835,2449" coordsize="10,20">
              <v:shape style="position:absolute;left:8835;top:2449;width:10;height:20" coordorigin="8835,2449" coordsize="10,20" path="m8835,2468l8845,2468,8845,2449,8835,2449,8835,2468xe" filled="true" fillcolor="#000000" stroked="false">
                <v:path arrowok="t"/>
                <v:fill type="solid"/>
              </v:shape>
            </v:group>
            <v:group style="position:absolute;left:8835;top:2468;width:10;height:20" coordorigin="8835,2468" coordsize="10,20">
              <v:shape style="position:absolute;left:8835;top:2468;width:10;height:20" coordorigin="8835,2468" coordsize="10,20" path="m8835,2487l8845,2487,8845,2468,8835,2468,8835,2487xe" filled="true" fillcolor="#000000" stroked="false">
                <v:path arrowok="t"/>
                <v:fill type="solid"/>
              </v:shape>
            </v:group>
            <v:group style="position:absolute;left:8835;top:2487;width:10;height:20" coordorigin="8835,2487" coordsize="10,20">
              <v:shape style="position:absolute;left:8835;top:2487;width:10;height:20" coordorigin="8835,2487" coordsize="10,20" path="m8835,2506l8845,2506,8845,2487,8835,2487,8835,2506xe" filled="true" fillcolor="#000000" stroked="false">
                <v:path arrowok="t"/>
                <v:fill type="solid"/>
              </v:shape>
            </v:group>
            <v:group style="position:absolute;left:8835;top:2506;width:10;height:20" coordorigin="8835,2506" coordsize="10,20">
              <v:shape style="position:absolute;left:8835;top:2506;width:10;height:20" coordorigin="8835,2506" coordsize="10,20" path="m8835,2525l8845,2525,8845,2506,8835,2506,8835,2525xe" filled="true" fillcolor="#000000" stroked="false">
                <v:path arrowok="t"/>
                <v:fill type="solid"/>
              </v:shape>
            </v:group>
            <v:group style="position:absolute;left:8835;top:2525;width:10;height:20" coordorigin="8835,2525" coordsize="10,20">
              <v:shape style="position:absolute;left:8835;top:2525;width:10;height:20" coordorigin="8835,2525" coordsize="10,20" path="m8835,2545l8845,2545,8845,2525,8835,2525,8835,2545xe" filled="true" fillcolor="#000000" stroked="false">
                <v:path arrowok="t"/>
                <v:fill type="solid"/>
              </v:shape>
            </v:group>
            <v:group style="position:absolute;left:8835;top:2551;width:10;height:2" coordorigin="8835,2551" coordsize="10,2">
              <v:shape style="position:absolute;left:8835;top:2551;width:10;height:2" coordorigin="8835,2551" coordsize="10,0" path="m8835,2551l8845,2551e" filled="false" stroked="true" strokeweight=".599980pt" strokecolor="#000000">
                <v:path arrowok="t"/>
              </v:shape>
            </v:group>
            <v:group style="position:absolute;left:10424;top:2026;width:10;height:20" coordorigin="10424,2026" coordsize="10,20">
              <v:shape style="position:absolute;left:10424;top:2026;width:10;height:20" coordorigin="10424,2026" coordsize="10,20" path="m10424,2045l10434,2045,10434,2026,10424,2026,10424,2045xe" filled="true" fillcolor="#000000" stroked="false">
                <v:path arrowok="t"/>
                <v:fill type="solid"/>
              </v:shape>
            </v:group>
            <v:group style="position:absolute;left:10424;top:2045;width:10;height:20" coordorigin="10424,2045" coordsize="10,20">
              <v:shape style="position:absolute;left:10424;top:2045;width:10;height:20" coordorigin="10424,2045" coordsize="10,20" path="m10424,2065l10434,2065,10434,2045,10424,2045,10424,2065xe" filled="true" fillcolor="#000000" stroked="false">
                <v:path arrowok="t"/>
                <v:fill type="solid"/>
              </v:shape>
            </v:group>
            <v:group style="position:absolute;left:10424;top:2065;width:10;height:20" coordorigin="10424,2065" coordsize="10,20">
              <v:shape style="position:absolute;left:10424;top:2065;width:10;height:20" coordorigin="10424,2065" coordsize="10,20" path="m10424,2084l10434,2084,10434,2065,10424,2065,10424,2084xe" filled="true" fillcolor="#000000" stroked="false">
                <v:path arrowok="t"/>
                <v:fill type="solid"/>
              </v:shape>
            </v:group>
            <v:group style="position:absolute;left:10424;top:2084;width:10;height:20" coordorigin="10424,2084" coordsize="10,20">
              <v:shape style="position:absolute;left:10424;top:2084;width:10;height:20" coordorigin="10424,2084" coordsize="10,20" path="m10424,2103l10434,2103,10434,2084,10424,2084,10424,2103xe" filled="true" fillcolor="#000000" stroked="false">
                <v:path arrowok="t"/>
                <v:fill type="solid"/>
              </v:shape>
            </v:group>
            <v:group style="position:absolute;left:10424;top:2103;width:10;height:20" coordorigin="10424,2103" coordsize="10,20">
              <v:shape style="position:absolute;left:10424;top:2103;width:10;height:20" coordorigin="10424,2103" coordsize="10,20" path="m10424,2122l10434,2122,10434,2103,10424,2103,10424,2122xe" filled="true" fillcolor="#000000" stroked="false">
                <v:path arrowok="t"/>
                <v:fill type="solid"/>
              </v:shape>
            </v:group>
            <v:group style="position:absolute;left:10424;top:2122;width:10;height:20" coordorigin="10424,2122" coordsize="10,20">
              <v:shape style="position:absolute;left:10424;top:2122;width:10;height:20" coordorigin="10424,2122" coordsize="10,20" path="m10424,2141l10434,2141,10434,2122,10424,2122,10424,2141xe" filled="true" fillcolor="#000000" stroked="false">
                <v:path arrowok="t"/>
                <v:fill type="solid"/>
              </v:shape>
            </v:group>
            <v:group style="position:absolute;left:10424;top:2141;width:10;height:20" coordorigin="10424,2141" coordsize="10,20">
              <v:shape style="position:absolute;left:10424;top:2141;width:10;height:20" coordorigin="10424,2141" coordsize="10,20" path="m10424,2161l10434,2161,10434,2141,10424,2141,10424,2161xe" filled="true" fillcolor="#000000" stroked="false">
                <v:path arrowok="t"/>
                <v:fill type="solid"/>
              </v:shape>
            </v:group>
            <v:group style="position:absolute;left:10424;top:2161;width:10;height:20" coordorigin="10424,2161" coordsize="10,20">
              <v:shape style="position:absolute;left:10424;top:2161;width:10;height:20" coordorigin="10424,2161" coordsize="10,20" path="m10424,2180l10434,2180,10434,2161,10424,2161,10424,2180xe" filled="true" fillcolor="#000000" stroked="false">
                <v:path arrowok="t"/>
                <v:fill type="solid"/>
              </v:shape>
            </v:group>
            <v:group style="position:absolute;left:10424;top:2180;width:10;height:20" coordorigin="10424,2180" coordsize="10,20">
              <v:shape style="position:absolute;left:10424;top:2180;width:10;height:20" coordorigin="10424,2180" coordsize="10,20" path="m10424,2199l10434,2199,10434,2180,10424,2180,10424,2199xe" filled="true" fillcolor="#000000" stroked="false">
                <v:path arrowok="t"/>
                <v:fill type="solid"/>
              </v:shape>
            </v:group>
            <v:group style="position:absolute;left:10424;top:2199;width:10;height:20" coordorigin="10424,2199" coordsize="10,20">
              <v:shape style="position:absolute;left:10424;top:2199;width:10;height:20" coordorigin="10424,2199" coordsize="10,20" path="m10424,2218l10434,2218,10434,2199,10424,2199,10424,2218xe" filled="true" fillcolor="#000000" stroked="false">
                <v:path arrowok="t"/>
                <v:fill type="solid"/>
              </v:shape>
            </v:group>
            <v:group style="position:absolute;left:10424;top:2218;width:10;height:20" coordorigin="10424,2218" coordsize="10,20">
              <v:shape style="position:absolute;left:10424;top:2218;width:10;height:20" coordorigin="10424,2218" coordsize="10,20" path="m10424,2237l10434,2237,10434,2218,10424,2218,10424,2237xe" filled="true" fillcolor="#000000" stroked="false">
                <v:path arrowok="t"/>
                <v:fill type="solid"/>
              </v:shape>
            </v:group>
            <v:group style="position:absolute;left:10424;top:2237;width:10;height:20" coordorigin="10424,2237" coordsize="10,20">
              <v:shape style="position:absolute;left:10424;top:2237;width:10;height:20" coordorigin="10424,2237" coordsize="10,20" path="m10424,2257l10434,2257,10434,2237,10424,2237,10424,2257xe" filled="true" fillcolor="#000000" stroked="false">
                <v:path arrowok="t"/>
                <v:fill type="solid"/>
              </v:shape>
            </v:group>
            <v:group style="position:absolute;left:10424;top:2257;width:10;height:20" coordorigin="10424,2257" coordsize="10,20">
              <v:shape style="position:absolute;left:10424;top:2257;width:10;height:20" coordorigin="10424,2257" coordsize="10,20" path="m10424,2276l10434,2276,10434,2257,10424,2257,10424,2276xe" filled="true" fillcolor="#000000" stroked="false">
                <v:path arrowok="t"/>
                <v:fill type="solid"/>
              </v:shape>
            </v:group>
            <v:group style="position:absolute;left:10424;top:2276;width:10;height:20" coordorigin="10424,2276" coordsize="10,20">
              <v:shape style="position:absolute;left:10424;top:2276;width:10;height:20" coordorigin="10424,2276" coordsize="10,20" path="m10424,2295l10434,2295,10434,2276,10424,2276,10424,2295xe" filled="true" fillcolor="#000000" stroked="false">
                <v:path arrowok="t"/>
                <v:fill type="solid"/>
              </v:shape>
            </v:group>
            <v:group style="position:absolute;left:10424;top:2295;width:10;height:20" coordorigin="10424,2295" coordsize="10,20">
              <v:shape style="position:absolute;left:10424;top:2295;width:10;height:20" coordorigin="10424,2295" coordsize="10,20" path="m10424,2314l10434,2314,10434,2295,10424,2295,10424,2314xe" filled="true" fillcolor="#000000" stroked="false">
                <v:path arrowok="t"/>
                <v:fill type="solid"/>
              </v:shape>
            </v:group>
            <v:group style="position:absolute;left:10424;top:2314;width:10;height:20" coordorigin="10424,2314" coordsize="10,20">
              <v:shape style="position:absolute;left:10424;top:2314;width:10;height:20" coordorigin="10424,2314" coordsize="10,20" path="m10424,2333l10434,2333,10434,2314,10424,2314,10424,2333xe" filled="true" fillcolor="#000000" stroked="false">
                <v:path arrowok="t"/>
                <v:fill type="solid"/>
              </v:shape>
            </v:group>
            <v:group style="position:absolute;left:10424;top:2333;width:10;height:20" coordorigin="10424,2333" coordsize="10,20">
              <v:shape style="position:absolute;left:10424;top:2333;width:10;height:20" coordorigin="10424,2333" coordsize="10,20" path="m10424,2353l10434,2353,10434,2333,10424,2333,10424,2353xe" filled="true" fillcolor="#000000" stroked="false">
                <v:path arrowok="t"/>
                <v:fill type="solid"/>
              </v:shape>
            </v:group>
            <v:group style="position:absolute;left:10424;top:2353;width:10;height:20" coordorigin="10424,2353" coordsize="10,20">
              <v:shape style="position:absolute;left:10424;top:2353;width:10;height:20" coordorigin="10424,2353" coordsize="10,20" path="m10424,2372l10434,2372,10434,2353,10424,2353,10424,2372xe" filled="true" fillcolor="#000000" stroked="false">
                <v:path arrowok="t"/>
                <v:fill type="solid"/>
              </v:shape>
            </v:group>
            <v:group style="position:absolute;left:10424;top:2372;width:10;height:20" coordorigin="10424,2372" coordsize="10,20">
              <v:shape style="position:absolute;left:10424;top:2372;width:10;height:20" coordorigin="10424,2372" coordsize="10,20" path="m10424,2391l10434,2391,10434,2372,10424,2372,10424,2391xe" filled="true" fillcolor="#000000" stroked="false">
                <v:path arrowok="t"/>
                <v:fill type="solid"/>
              </v:shape>
            </v:group>
            <v:group style="position:absolute;left:10424;top:2391;width:10;height:20" coordorigin="10424,2391" coordsize="10,20">
              <v:shape style="position:absolute;left:10424;top:2391;width:10;height:20" coordorigin="10424,2391" coordsize="10,20" path="m10424,2410l10434,2410,10434,2391,10424,2391,10424,2410xe" filled="true" fillcolor="#000000" stroked="false">
                <v:path arrowok="t"/>
                <v:fill type="solid"/>
              </v:shape>
            </v:group>
            <v:group style="position:absolute;left:10424;top:2410;width:10;height:20" coordorigin="10424,2410" coordsize="10,20">
              <v:shape style="position:absolute;left:10424;top:2410;width:10;height:20" coordorigin="10424,2410" coordsize="10,20" path="m10424,2429l10434,2429,10434,2410,10424,2410,10424,2429xe" filled="true" fillcolor="#000000" stroked="false">
                <v:path arrowok="t"/>
                <v:fill type="solid"/>
              </v:shape>
            </v:group>
            <v:group style="position:absolute;left:10424;top:2429;width:10;height:20" coordorigin="10424,2429" coordsize="10,20">
              <v:shape style="position:absolute;left:10424;top:2429;width:10;height:20" coordorigin="10424,2429" coordsize="10,20" path="m10424,2449l10434,2449,10434,2429,10424,2429,10424,2449xe" filled="true" fillcolor="#000000" stroked="false">
                <v:path arrowok="t"/>
                <v:fill type="solid"/>
              </v:shape>
            </v:group>
            <v:group style="position:absolute;left:10424;top:2449;width:10;height:20" coordorigin="10424,2449" coordsize="10,20">
              <v:shape style="position:absolute;left:10424;top:2449;width:10;height:20" coordorigin="10424,2449" coordsize="10,20" path="m10424,2468l10434,2468,10434,2449,10424,2449,10424,2468xe" filled="true" fillcolor="#000000" stroked="false">
                <v:path arrowok="t"/>
                <v:fill type="solid"/>
              </v:shape>
            </v:group>
            <v:group style="position:absolute;left:10424;top:2468;width:10;height:20" coordorigin="10424,2468" coordsize="10,20">
              <v:shape style="position:absolute;left:10424;top:2468;width:10;height:20" coordorigin="10424,2468" coordsize="10,20" path="m10424,2487l10434,2487,10434,2468,10424,2468,10424,2487xe" filled="true" fillcolor="#000000" stroked="false">
                <v:path arrowok="t"/>
                <v:fill type="solid"/>
              </v:shape>
            </v:group>
            <v:group style="position:absolute;left:10424;top:2487;width:10;height:20" coordorigin="10424,2487" coordsize="10,20">
              <v:shape style="position:absolute;left:10424;top:2487;width:10;height:20" coordorigin="10424,2487" coordsize="10,20" path="m10424,2506l10434,2506,10434,2487,10424,2487,10424,2506xe" filled="true" fillcolor="#000000" stroked="false">
                <v:path arrowok="t"/>
                <v:fill type="solid"/>
              </v:shape>
            </v:group>
            <v:group style="position:absolute;left:10424;top:2506;width:10;height:20" coordorigin="10424,2506" coordsize="10,20">
              <v:shape style="position:absolute;left:10424;top:2506;width:10;height:20" coordorigin="10424,2506" coordsize="10,20" path="m10424,2525l10434,2525,10434,2506,10424,2506,10424,2525xe" filled="true" fillcolor="#000000" stroked="false">
                <v:path arrowok="t"/>
                <v:fill type="solid"/>
              </v:shape>
            </v:group>
            <v:group style="position:absolute;left:10424;top:2525;width:10;height:20" coordorigin="10424,2525" coordsize="10,20">
              <v:shape style="position:absolute;left:10424;top:2525;width:10;height:20" coordorigin="10424,2525" coordsize="10,20" path="m10424,2545l10434,2545,10434,2525,10424,2525,10424,2545xe" filled="true" fillcolor="#000000" stroked="false">
                <v:path arrowok="t"/>
                <v:fill type="solid"/>
              </v:shape>
            </v:group>
            <v:group style="position:absolute;left:10424;top:2551;width:10;height:2" coordorigin="10424,2551" coordsize="10,2">
              <v:shape style="position:absolute;left:10424;top:2551;width:10;height:2" coordorigin="10424,2551" coordsize="10,0" path="m10424,2551l10434,2551e" filled="false" stroked="true" strokeweight=".599980pt" strokecolor="#000000">
                <v:path arrowok="t"/>
              </v:shape>
            </v:group>
            <v:group style="position:absolute;left:11810;top:2026;width:10;height:20" coordorigin="11810,2026" coordsize="10,20">
              <v:shape style="position:absolute;left:11810;top:2026;width:10;height:20" coordorigin="11810,2026" coordsize="10,20" path="m11810,2045l11819,2045,11819,2026,11810,2026,11810,2045xe" filled="true" fillcolor="#000000" stroked="false">
                <v:path arrowok="t"/>
                <v:fill type="solid"/>
              </v:shape>
            </v:group>
            <v:group style="position:absolute;left:11810;top:2045;width:10;height:20" coordorigin="11810,2045" coordsize="10,20">
              <v:shape style="position:absolute;left:11810;top:2045;width:10;height:20" coordorigin="11810,2045" coordsize="10,20" path="m11810,2065l11819,2065,11819,2045,11810,2045,11810,2065xe" filled="true" fillcolor="#000000" stroked="false">
                <v:path arrowok="t"/>
                <v:fill type="solid"/>
              </v:shape>
            </v:group>
            <v:group style="position:absolute;left:11810;top:2065;width:10;height:20" coordorigin="11810,2065" coordsize="10,20">
              <v:shape style="position:absolute;left:11810;top:2065;width:10;height:20" coordorigin="11810,2065" coordsize="10,20" path="m11810,2084l11819,2084,11819,2065,11810,2065,11810,2084xe" filled="true" fillcolor="#000000" stroked="false">
                <v:path arrowok="t"/>
                <v:fill type="solid"/>
              </v:shape>
            </v:group>
            <v:group style="position:absolute;left:11810;top:2084;width:10;height:20" coordorigin="11810,2084" coordsize="10,20">
              <v:shape style="position:absolute;left:11810;top:2084;width:10;height:20" coordorigin="11810,2084" coordsize="10,20" path="m11810,2103l11819,2103,11819,2084,11810,2084,11810,2103xe" filled="true" fillcolor="#000000" stroked="false">
                <v:path arrowok="t"/>
                <v:fill type="solid"/>
              </v:shape>
            </v:group>
            <v:group style="position:absolute;left:11810;top:2103;width:10;height:20" coordorigin="11810,2103" coordsize="10,20">
              <v:shape style="position:absolute;left:11810;top:2103;width:10;height:20" coordorigin="11810,2103" coordsize="10,20" path="m11810,2122l11819,2122,11819,2103,11810,2103,11810,2122xe" filled="true" fillcolor="#000000" stroked="false">
                <v:path arrowok="t"/>
                <v:fill type="solid"/>
              </v:shape>
            </v:group>
            <v:group style="position:absolute;left:11810;top:2122;width:10;height:20" coordorigin="11810,2122" coordsize="10,20">
              <v:shape style="position:absolute;left:11810;top:2122;width:10;height:20" coordorigin="11810,2122" coordsize="10,20" path="m11810,2141l11819,2141,11819,2122,11810,2122,11810,2141xe" filled="true" fillcolor="#000000" stroked="false">
                <v:path arrowok="t"/>
                <v:fill type="solid"/>
              </v:shape>
            </v:group>
            <v:group style="position:absolute;left:11810;top:2141;width:10;height:20" coordorigin="11810,2141" coordsize="10,20">
              <v:shape style="position:absolute;left:11810;top:2141;width:10;height:20" coordorigin="11810,2141" coordsize="10,20" path="m11810,2161l11819,2161,11819,2141,11810,2141,11810,2161xe" filled="true" fillcolor="#000000" stroked="false">
                <v:path arrowok="t"/>
                <v:fill type="solid"/>
              </v:shape>
            </v:group>
            <v:group style="position:absolute;left:11810;top:2161;width:10;height:20" coordorigin="11810,2161" coordsize="10,20">
              <v:shape style="position:absolute;left:11810;top:2161;width:10;height:20" coordorigin="11810,2161" coordsize="10,20" path="m11810,2180l11819,2180,11819,2161,11810,2161,11810,2180xe" filled="true" fillcolor="#000000" stroked="false">
                <v:path arrowok="t"/>
                <v:fill type="solid"/>
              </v:shape>
            </v:group>
            <v:group style="position:absolute;left:11810;top:2180;width:10;height:20" coordorigin="11810,2180" coordsize="10,20">
              <v:shape style="position:absolute;left:11810;top:2180;width:10;height:20" coordorigin="11810,2180" coordsize="10,20" path="m11810,2199l11819,2199,11819,2180,11810,2180,11810,2199xe" filled="true" fillcolor="#000000" stroked="false">
                <v:path arrowok="t"/>
                <v:fill type="solid"/>
              </v:shape>
            </v:group>
            <v:group style="position:absolute;left:11810;top:2199;width:10;height:20" coordorigin="11810,2199" coordsize="10,20">
              <v:shape style="position:absolute;left:11810;top:2199;width:10;height:20" coordorigin="11810,2199" coordsize="10,20" path="m11810,2218l11819,2218,11819,2199,11810,2199,11810,2218xe" filled="true" fillcolor="#000000" stroked="false">
                <v:path arrowok="t"/>
                <v:fill type="solid"/>
              </v:shape>
            </v:group>
            <v:group style="position:absolute;left:11810;top:2218;width:10;height:20" coordorigin="11810,2218" coordsize="10,20">
              <v:shape style="position:absolute;left:11810;top:2218;width:10;height:20" coordorigin="11810,2218" coordsize="10,20" path="m11810,2237l11819,2237,11819,2218,11810,2218,11810,2237xe" filled="true" fillcolor="#000000" stroked="false">
                <v:path arrowok="t"/>
                <v:fill type="solid"/>
              </v:shape>
            </v:group>
            <v:group style="position:absolute;left:11810;top:2237;width:10;height:20" coordorigin="11810,2237" coordsize="10,20">
              <v:shape style="position:absolute;left:11810;top:2237;width:10;height:20" coordorigin="11810,2237" coordsize="10,20" path="m11810,2257l11819,2257,11819,2237,11810,2237,11810,2257xe" filled="true" fillcolor="#000000" stroked="false">
                <v:path arrowok="t"/>
                <v:fill type="solid"/>
              </v:shape>
            </v:group>
            <v:group style="position:absolute;left:11810;top:2257;width:10;height:20" coordorigin="11810,2257" coordsize="10,20">
              <v:shape style="position:absolute;left:11810;top:2257;width:10;height:20" coordorigin="11810,2257" coordsize="10,20" path="m11810,2276l11819,2276,11819,2257,11810,2257,11810,2276xe" filled="true" fillcolor="#000000" stroked="false">
                <v:path arrowok="t"/>
                <v:fill type="solid"/>
              </v:shape>
            </v:group>
            <v:group style="position:absolute;left:11810;top:2276;width:10;height:20" coordorigin="11810,2276" coordsize="10,20">
              <v:shape style="position:absolute;left:11810;top:2276;width:10;height:20" coordorigin="11810,2276" coordsize="10,20" path="m11810,2295l11819,2295,11819,2276,11810,2276,11810,2295xe" filled="true" fillcolor="#000000" stroked="false">
                <v:path arrowok="t"/>
                <v:fill type="solid"/>
              </v:shape>
            </v:group>
            <v:group style="position:absolute;left:11810;top:2295;width:10;height:20" coordorigin="11810,2295" coordsize="10,20">
              <v:shape style="position:absolute;left:11810;top:2295;width:10;height:20" coordorigin="11810,2295" coordsize="10,20" path="m11810,2314l11819,2314,11819,2295,11810,2295,11810,2314xe" filled="true" fillcolor="#000000" stroked="false">
                <v:path arrowok="t"/>
                <v:fill type="solid"/>
              </v:shape>
            </v:group>
            <v:group style="position:absolute;left:11810;top:2314;width:10;height:20" coordorigin="11810,2314" coordsize="10,20">
              <v:shape style="position:absolute;left:11810;top:2314;width:10;height:20" coordorigin="11810,2314" coordsize="10,20" path="m11810,2333l11819,2333,11819,2314,11810,2314,11810,2333xe" filled="true" fillcolor="#000000" stroked="false">
                <v:path arrowok="t"/>
                <v:fill type="solid"/>
              </v:shape>
            </v:group>
            <v:group style="position:absolute;left:11810;top:2333;width:10;height:20" coordorigin="11810,2333" coordsize="10,20">
              <v:shape style="position:absolute;left:11810;top:2333;width:10;height:20" coordorigin="11810,2333" coordsize="10,20" path="m11810,2353l11819,2353,11819,2333,11810,2333,11810,2353xe" filled="true" fillcolor="#000000" stroked="false">
                <v:path arrowok="t"/>
                <v:fill type="solid"/>
              </v:shape>
            </v:group>
            <v:group style="position:absolute;left:11810;top:2353;width:10;height:20" coordorigin="11810,2353" coordsize="10,20">
              <v:shape style="position:absolute;left:11810;top:2353;width:10;height:20" coordorigin="11810,2353" coordsize="10,20" path="m11810,2372l11819,2372,11819,2353,11810,2353,11810,2372xe" filled="true" fillcolor="#000000" stroked="false">
                <v:path arrowok="t"/>
                <v:fill type="solid"/>
              </v:shape>
            </v:group>
            <v:group style="position:absolute;left:11810;top:2372;width:10;height:20" coordorigin="11810,2372" coordsize="10,20">
              <v:shape style="position:absolute;left:11810;top:2372;width:10;height:20" coordorigin="11810,2372" coordsize="10,20" path="m11810,2391l11819,2391,11819,2372,11810,2372,11810,2391xe" filled="true" fillcolor="#000000" stroked="false">
                <v:path arrowok="t"/>
                <v:fill type="solid"/>
              </v:shape>
            </v:group>
            <v:group style="position:absolute;left:11810;top:2391;width:10;height:20" coordorigin="11810,2391" coordsize="10,20">
              <v:shape style="position:absolute;left:11810;top:2391;width:10;height:20" coordorigin="11810,2391" coordsize="10,20" path="m11810,2410l11819,2410,11819,2391,11810,2391,11810,2410xe" filled="true" fillcolor="#000000" stroked="false">
                <v:path arrowok="t"/>
                <v:fill type="solid"/>
              </v:shape>
            </v:group>
            <v:group style="position:absolute;left:11810;top:2410;width:10;height:20" coordorigin="11810,2410" coordsize="10,20">
              <v:shape style="position:absolute;left:11810;top:2410;width:10;height:20" coordorigin="11810,2410" coordsize="10,20" path="m11810,2429l11819,2429,11819,2410,11810,2410,11810,2429xe" filled="true" fillcolor="#000000" stroked="false">
                <v:path arrowok="t"/>
                <v:fill type="solid"/>
              </v:shape>
            </v:group>
            <v:group style="position:absolute;left:11810;top:2429;width:10;height:20" coordorigin="11810,2429" coordsize="10,20">
              <v:shape style="position:absolute;left:11810;top:2429;width:10;height:20" coordorigin="11810,2429" coordsize="10,20" path="m11810,2449l11819,2449,11819,2429,11810,2429,11810,2449xe" filled="true" fillcolor="#000000" stroked="false">
                <v:path arrowok="t"/>
                <v:fill type="solid"/>
              </v:shape>
            </v:group>
            <v:group style="position:absolute;left:11810;top:2449;width:10;height:20" coordorigin="11810,2449" coordsize="10,20">
              <v:shape style="position:absolute;left:11810;top:2449;width:10;height:20" coordorigin="11810,2449" coordsize="10,20" path="m11810,2468l11819,2468,11819,2449,11810,2449,11810,2468xe" filled="true" fillcolor="#000000" stroked="false">
                <v:path arrowok="t"/>
                <v:fill type="solid"/>
              </v:shape>
            </v:group>
            <v:group style="position:absolute;left:11810;top:2468;width:10;height:20" coordorigin="11810,2468" coordsize="10,20">
              <v:shape style="position:absolute;left:11810;top:2468;width:10;height:20" coordorigin="11810,2468" coordsize="10,20" path="m11810,2487l11819,2487,11819,2468,11810,2468,11810,2487xe" filled="true" fillcolor="#000000" stroked="false">
                <v:path arrowok="t"/>
                <v:fill type="solid"/>
              </v:shape>
            </v:group>
            <v:group style="position:absolute;left:11810;top:2487;width:10;height:20" coordorigin="11810,2487" coordsize="10,20">
              <v:shape style="position:absolute;left:11810;top:2487;width:10;height:20" coordorigin="11810,2487" coordsize="10,20" path="m11810,2506l11819,2506,11819,2487,11810,2487,11810,2506xe" filled="true" fillcolor="#000000" stroked="false">
                <v:path arrowok="t"/>
                <v:fill type="solid"/>
              </v:shape>
            </v:group>
            <v:group style="position:absolute;left:11810;top:2506;width:10;height:20" coordorigin="11810,2506" coordsize="10,20">
              <v:shape style="position:absolute;left:11810;top:2506;width:10;height:20" coordorigin="11810,2506" coordsize="10,20" path="m11810,2525l11819,2525,11819,2506,11810,2506,11810,2525xe" filled="true" fillcolor="#000000" stroked="false">
                <v:path arrowok="t"/>
                <v:fill type="solid"/>
              </v:shape>
            </v:group>
            <v:group style="position:absolute;left:11810;top:2525;width:10;height:20" coordorigin="11810,2525" coordsize="10,20">
              <v:shape style="position:absolute;left:11810;top:2525;width:10;height:20" coordorigin="11810,2525" coordsize="10,20" path="m11810,2545l11819,2545,11819,2525,11810,2525,11810,2545xe" filled="true" fillcolor="#000000" stroked="false">
                <v:path arrowok="t"/>
                <v:fill type="solid"/>
              </v:shape>
            </v:group>
            <v:group style="position:absolute;left:11810;top:2551;width:10;height:2" coordorigin="11810,2551" coordsize="10,2">
              <v:shape style="position:absolute;left:11810;top:2551;width:10;height:2" coordorigin="11810,2551" coordsize="10,0" path="m11810,2551l11819,2551e" filled="false" stroked="true" strokeweight=".599980pt" strokecolor="#000000">
                <v:path arrowok="t"/>
              </v:shape>
            </v:group>
            <v:group style="position:absolute;left:3242;top:2561;width:10;height:2" coordorigin="3242,2561" coordsize="10,2">
              <v:shape style="position:absolute;left:3242;top:2561;width:10;height:2" coordorigin="3242,2561" coordsize="10,0" path="m3242,2561l3252,2561e" filled="false" stroked="true" strokeweight=".48001pt" strokecolor="#000000">
                <v:path arrowok="t"/>
              </v:shape>
              <v:shape style="position:absolute;left:29;top:2557;width:4549;height:10" type="#_x0000_t75" stroked="false">
                <v:imagedata r:id="rId632" o:title=""/>
              </v:shape>
              <v:shape style="position:absolute;left:4573;top:2557;width:2676;height:10" type="#_x0000_t75" stroked="false">
                <v:imagedata r:id="rId633" o:title=""/>
              </v:shape>
              <v:shape style="position:absolute;left:7244;top:2557;width:1591;height:10" type="#_x0000_t75" stroked="false">
                <v:imagedata r:id="rId630" o:title=""/>
              </v:shape>
              <v:shape style="position:absolute;left:8831;top:2557;width:2979;height:10" type="#_x0000_t75" stroked="false">
                <v:imagedata r:id="rId631" o:title=""/>
              </v:shape>
              <v:shape style="position:absolute;left:11805;top:2557;width:1426;height:10" type="#_x0000_t75" stroked="false">
                <v:imagedata r:id="rId634" o:title=""/>
              </v:shape>
            </v:group>
            <v:group style="position:absolute;left:3242;top:2566;width:10;height:20" coordorigin="3242,2566" coordsize="10,20">
              <v:shape style="position:absolute;left:3242;top:2566;width:10;height:20" coordorigin="3242,2566" coordsize="10,20" path="m3242,2585l3252,2585,3252,2566,3242,2566,3242,2585xe" filled="true" fillcolor="#000000" stroked="false">
                <v:path arrowok="t"/>
                <v:fill type="solid"/>
              </v:shape>
            </v:group>
            <v:group style="position:absolute;left:3242;top:2585;width:10;height:20" coordorigin="3242,2585" coordsize="10,20">
              <v:shape style="position:absolute;left:3242;top:2585;width:10;height:20" coordorigin="3242,2585" coordsize="10,20" path="m3242,2605l3252,2605,3252,2585,3242,2585,3242,2605xe" filled="true" fillcolor="#000000" stroked="false">
                <v:path arrowok="t"/>
                <v:fill type="solid"/>
              </v:shape>
            </v:group>
            <v:group style="position:absolute;left:3242;top:2605;width:10;height:20" coordorigin="3242,2605" coordsize="10,20">
              <v:shape style="position:absolute;left:3242;top:2605;width:10;height:20" coordorigin="3242,2605" coordsize="10,20" path="m3242,2624l3252,2624,3252,2605,3242,2605,3242,2624xe" filled="true" fillcolor="#000000" stroked="false">
                <v:path arrowok="t"/>
                <v:fill type="solid"/>
              </v:shape>
            </v:group>
            <v:group style="position:absolute;left:3242;top:2624;width:10;height:20" coordorigin="3242,2624" coordsize="10,20">
              <v:shape style="position:absolute;left:3242;top:2624;width:10;height:20" coordorigin="3242,2624" coordsize="10,20" path="m3242,2643l3252,2643,3252,2624,3242,2624,3242,2643xe" filled="true" fillcolor="#000000" stroked="false">
                <v:path arrowok="t"/>
                <v:fill type="solid"/>
              </v:shape>
            </v:group>
            <v:group style="position:absolute;left:3242;top:2643;width:10;height:20" coordorigin="3242,2643" coordsize="10,20">
              <v:shape style="position:absolute;left:3242;top:2643;width:10;height:20" coordorigin="3242,2643" coordsize="10,20" path="m3242,2662l3252,2662,3252,2643,3242,2643,3242,2662xe" filled="true" fillcolor="#000000" stroked="false">
                <v:path arrowok="t"/>
                <v:fill type="solid"/>
              </v:shape>
            </v:group>
            <v:group style="position:absolute;left:3242;top:2662;width:10;height:20" coordorigin="3242,2662" coordsize="10,20">
              <v:shape style="position:absolute;left:3242;top:2662;width:10;height:20" coordorigin="3242,2662" coordsize="10,20" path="m3242,2681l3252,2681,3252,2662,3242,2662,3242,2681xe" filled="true" fillcolor="#000000" stroked="false">
                <v:path arrowok="t"/>
                <v:fill type="solid"/>
              </v:shape>
            </v:group>
            <v:group style="position:absolute;left:3242;top:2681;width:10;height:20" coordorigin="3242,2681" coordsize="10,20">
              <v:shape style="position:absolute;left:3242;top:2681;width:10;height:20" coordorigin="3242,2681" coordsize="10,20" path="m3242,2701l3252,2701,3252,2681,3242,2681,3242,2701xe" filled="true" fillcolor="#000000" stroked="false">
                <v:path arrowok="t"/>
                <v:fill type="solid"/>
              </v:shape>
            </v:group>
            <v:group style="position:absolute;left:3242;top:2701;width:10;height:20" coordorigin="3242,2701" coordsize="10,20">
              <v:shape style="position:absolute;left:3242;top:2701;width:10;height:20" coordorigin="3242,2701" coordsize="10,20" path="m3242,2720l3252,2720,3252,2701,3242,2701,3242,2720xe" filled="true" fillcolor="#000000" stroked="false">
                <v:path arrowok="t"/>
                <v:fill type="solid"/>
              </v:shape>
            </v:group>
            <v:group style="position:absolute;left:3242;top:2720;width:10;height:20" coordorigin="3242,2720" coordsize="10,20">
              <v:shape style="position:absolute;left:3242;top:2720;width:10;height:20" coordorigin="3242,2720" coordsize="10,20" path="m3242,2739l3252,2739,3252,2720,3242,2720,3242,2739xe" filled="true" fillcolor="#000000" stroked="false">
                <v:path arrowok="t"/>
                <v:fill type="solid"/>
              </v:shape>
            </v:group>
            <v:group style="position:absolute;left:3242;top:2739;width:10;height:20" coordorigin="3242,2739" coordsize="10,20">
              <v:shape style="position:absolute;left:3242;top:2739;width:10;height:20" coordorigin="3242,2739" coordsize="10,20" path="m3242,2758l3252,2758,3252,2739,3242,2739,3242,2758xe" filled="true" fillcolor="#000000" stroked="false">
                <v:path arrowok="t"/>
                <v:fill type="solid"/>
              </v:shape>
            </v:group>
            <v:group style="position:absolute;left:3242;top:2758;width:10;height:20" coordorigin="3242,2758" coordsize="10,20">
              <v:shape style="position:absolute;left:3242;top:2758;width:10;height:20" coordorigin="3242,2758" coordsize="10,20" path="m3242,2777l3252,2777,3252,2758,3242,2758,3242,2777xe" filled="true" fillcolor="#000000" stroked="false">
                <v:path arrowok="t"/>
                <v:fill type="solid"/>
              </v:shape>
            </v:group>
            <v:group style="position:absolute;left:3242;top:2777;width:10;height:20" coordorigin="3242,2777" coordsize="10,20">
              <v:shape style="position:absolute;left:3242;top:2777;width:10;height:20" coordorigin="3242,2777" coordsize="10,20" path="m3242,2797l3252,2797,3252,2777,3242,2777,3242,2797xe" filled="true" fillcolor="#000000" stroked="false">
                <v:path arrowok="t"/>
                <v:fill type="solid"/>
              </v:shape>
            </v:group>
            <v:group style="position:absolute;left:3242;top:2797;width:10;height:20" coordorigin="3242,2797" coordsize="10,20">
              <v:shape style="position:absolute;left:3242;top:2797;width:10;height:20" coordorigin="3242,2797" coordsize="10,20" path="m3242,2816l3252,2816,3252,2797,3242,2797,3242,2816xe" filled="true" fillcolor="#000000" stroked="false">
                <v:path arrowok="t"/>
                <v:fill type="solid"/>
              </v:shape>
            </v:group>
            <v:group style="position:absolute;left:3242;top:2816;width:10;height:20" coordorigin="3242,2816" coordsize="10,20">
              <v:shape style="position:absolute;left:3242;top:2816;width:10;height:20" coordorigin="3242,2816" coordsize="10,20" path="m3242,2835l3252,2835,3252,2816,3242,2816,3242,2835xe" filled="true" fillcolor="#000000" stroked="false">
                <v:path arrowok="t"/>
                <v:fill type="solid"/>
              </v:shape>
            </v:group>
            <v:group style="position:absolute;left:3242;top:2835;width:10;height:20" coordorigin="3242,2835" coordsize="10,20">
              <v:shape style="position:absolute;left:3242;top:2835;width:10;height:20" coordorigin="3242,2835" coordsize="10,20" path="m3242,2854l3252,2854,3252,2835,3242,2835,3242,2854xe" filled="true" fillcolor="#000000" stroked="false">
                <v:path arrowok="t"/>
                <v:fill type="solid"/>
              </v:shape>
            </v:group>
            <v:group style="position:absolute;left:3242;top:2854;width:10;height:20" coordorigin="3242,2854" coordsize="10,20">
              <v:shape style="position:absolute;left:3242;top:2854;width:10;height:20" coordorigin="3242,2854" coordsize="10,20" path="m3242,2873l3252,2873,3252,2854,3242,2854,3242,2873xe" filled="true" fillcolor="#000000" stroked="false">
                <v:path arrowok="t"/>
                <v:fill type="solid"/>
              </v:shape>
            </v:group>
            <v:group style="position:absolute;left:3242;top:2873;width:10;height:20" coordorigin="3242,2873" coordsize="10,20">
              <v:shape style="position:absolute;left:3242;top:2873;width:10;height:20" coordorigin="3242,2873" coordsize="10,20" path="m3242,2893l3252,2893,3252,2873,3242,2873,3242,2893xe" filled="true" fillcolor="#000000" stroked="false">
                <v:path arrowok="t"/>
                <v:fill type="solid"/>
              </v:shape>
            </v:group>
            <v:group style="position:absolute;left:3242;top:2893;width:10;height:20" coordorigin="3242,2893" coordsize="10,20">
              <v:shape style="position:absolute;left:3242;top:2893;width:10;height:20" coordorigin="3242,2893" coordsize="10,20" path="m3242,2912l3252,2912,3252,2893,3242,2893,3242,2912xe" filled="true" fillcolor="#000000" stroked="false">
                <v:path arrowok="t"/>
                <v:fill type="solid"/>
              </v:shape>
            </v:group>
            <v:group style="position:absolute;left:3242;top:2912;width:10;height:20" coordorigin="3242,2912" coordsize="10,20">
              <v:shape style="position:absolute;left:3242;top:2912;width:10;height:20" coordorigin="3242,2912" coordsize="10,20" path="m3242,2931l3252,2931,3252,2912,3242,2912,3242,2931xe" filled="true" fillcolor="#000000" stroked="false">
                <v:path arrowok="t"/>
                <v:fill type="solid"/>
              </v:shape>
            </v:group>
            <v:group style="position:absolute;left:3242;top:2931;width:10;height:20" coordorigin="3242,2931" coordsize="10,20">
              <v:shape style="position:absolute;left:3242;top:2931;width:10;height:20" coordorigin="3242,2931" coordsize="10,20" path="m3242,2950l3252,2950,3252,2931,3242,2931,3242,2950xe" filled="true" fillcolor="#000000" stroked="false">
                <v:path arrowok="t"/>
                <v:fill type="solid"/>
              </v:shape>
            </v:group>
            <v:group style="position:absolute;left:3242;top:2950;width:10;height:20" coordorigin="3242,2950" coordsize="10,20">
              <v:shape style="position:absolute;left:3242;top:2950;width:10;height:20" coordorigin="3242,2950" coordsize="10,20" path="m3242,2969l3252,2969,3252,2950,3242,2950,3242,2969xe" filled="true" fillcolor="#000000" stroked="false">
                <v:path arrowok="t"/>
                <v:fill type="solid"/>
              </v:shape>
            </v:group>
            <v:group style="position:absolute;left:3242;top:2969;width:10;height:20" coordorigin="3242,2969" coordsize="10,20">
              <v:shape style="position:absolute;left:3242;top:2969;width:10;height:20" coordorigin="3242,2969" coordsize="10,20" path="m3242,2989l3252,2989,3252,2969,3242,2969,3242,2989xe" filled="true" fillcolor="#000000" stroked="false">
                <v:path arrowok="t"/>
                <v:fill type="solid"/>
              </v:shape>
            </v:group>
            <v:group style="position:absolute;left:3242;top:2989;width:10;height:20" coordorigin="3242,2989" coordsize="10,20">
              <v:shape style="position:absolute;left:3242;top:2989;width:10;height:20" coordorigin="3242,2989" coordsize="10,20" path="m3242,3008l3252,3008,3252,2989,3242,2989,3242,3008xe" filled="true" fillcolor="#000000" stroked="false">
                <v:path arrowok="t"/>
                <v:fill type="solid"/>
              </v:shape>
            </v:group>
            <v:group style="position:absolute;left:3242;top:3008;width:10;height:20" coordorigin="3242,3008" coordsize="10,20">
              <v:shape style="position:absolute;left:3242;top:3008;width:10;height:20" coordorigin="3242,3008" coordsize="10,20" path="m3242,3027l3252,3027,3252,3008,3242,3008,3242,3027xe" filled="true" fillcolor="#000000" stroked="false">
                <v:path arrowok="t"/>
                <v:fill type="solid"/>
              </v:shape>
            </v:group>
            <v:group style="position:absolute;left:14;top:3113;width:3228;height:2" coordorigin="14,3113" coordsize="3228,2">
              <v:shape style="position:absolute;left:14;top:3113;width:3228;height:2" coordorigin="14,3113" coordsize="3228,0" path="m14,3113l3242,3113e" filled="false" stroked="true" strokeweight="1.44pt" strokecolor="#000000">
                <v:path arrowok="t"/>
              </v:shape>
            </v:group>
            <v:group style="position:absolute;left:3242;top:3027;width:10;height:20" coordorigin="3242,3027" coordsize="10,20">
              <v:shape style="position:absolute;left:3242;top:3027;width:10;height:20" coordorigin="3242,3027" coordsize="10,20" path="m3242,3046l3252,3046,3252,3027,3242,3027,3242,3046xe" filled="true" fillcolor="#000000" stroked="false">
                <v:path arrowok="t"/>
                <v:fill type="solid"/>
              </v:shape>
            </v:group>
            <v:group style="position:absolute;left:3242;top:3046;width:10;height:20" coordorigin="3242,3046" coordsize="10,20">
              <v:shape style="position:absolute;left:3242;top:3046;width:10;height:20" coordorigin="3242,3046" coordsize="10,20" path="m3242,3065l3252,3065,3252,3046,3242,3046,3242,3065xe" filled="true" fillcolor="#000000" stroked="false">
                <v:path arrowok="t"/>
                <v:fill type="solid"/>
              </v:shape>
            </v:group>
            <v:group style="position:absolute;left:3242;top:3065;width:10;height:20" coordorigin="3242,3065" coordsize="10,20">
              <v:shape style="position:absolute;left:3242;top:3065;width:10;height:20" coordorigin="3242,3065" coordsize="10,20" path="m3242,3085l3252,3085,3252,3065,3242,3065,3242,3085xe" filled="true" fillcolor="#000000" stroked="false">
                <v:path arrowok="t"/>
                <v:fill type="solid"/>
              </v:shape>
            </v:group>
            <v:group style="position:absolute;left:3242;top:3092;width:10;height:2" coordorigin="3242,3092" coordsize="10,2">
              <v:shape style="position:absolute;left:3242;top:3092;width:10;height:2" coordorigin="3242,3092" coordsize="10,0" path="m3242,3092l3252,3092e" filled="false" stroked="true" strokeweight=".72pt" strokecolor="#000000">
                <v:path arrowok="t"/>
              </v:shape>
            </v:group>
            <v:group style="position:absolute;left:3242;top:3113;width:29;height:2" coordorigin="3242,3113" coordsize="29,2">
              <v:shape style="position:absolute;left:3242;top:3113;width:29;height:2" coordorigin="3242,3113" coordsize="29,0" path="m3242,3113l3271,3113e" filled="false" stroked="true" strokeweight="1.44pt" strokecolor="#000000">
                <v:path arrowok="t"/>
              </v:shape>
            </v:group>
            <v:group style="position:absolute;left:3271;top:3113;width:1307;height:2" coordorigin="3271,3113" coordsize="1307,2">
              <v:shape style="position:absolute;left:3271;top:3113;width:1307;height:2" coordorigin="3271,3113" coordsize="1307,0" path="m3271,3113l4577,3113e" filled="false" stroked="true" strokeweight="1.44pt" strokecolor="#000000">
                <v:path arrowok="t"/>
              </v:shape>
            </v:group>
            <v:group style="position:absolute;left:4577;top:2566;width:10;height:20" coordorigin="4577,2566" coordsize="10,20">
              <v:shape style="position:absolute;left:4577;top:2566;width:10;height:20" coordorigin="4577,2566" coordsize="10,20" path="m4577,2585l4587,2585,4587,2566,4577,2566,4577,2585xe" filled="true" fillcolor="#000000" stroked="false">
                <v:path arrowok="t"/>
                <v:fill type="solid"/>
              </v:shape>
            </v:group>
            <v:group style="position:absolute;left:4577;top:2585;width:10;height:20" coordorigin="4577,2585" coordsize="10,20">
              <v:shape style="position:absolute;left:4577;top:2585;width:10;height:20" coordorigin="4577,2585" coordsize="10,20" path="m4577,2605l4587,2605,4587,2585,4577,2585,4577,2605xe" filled="true" fillcolor="#000000" stroked="false">
                <v:path arrowok="t"/>
                <v:fill type="solid"/>
              </v:shape>
            </v:group>
            <v:group style="position:absolute;left:4577;top:2605;width:10;height:20" coordorigin="4577,2605" coordsize="10,20">
              <v:shape style="position:absolute;left:4577;top:2605;width:10;height:20" coordorigin="4577,2605" coordsize="10,20" path="m4577,2624l4587,2624,4587,2605,4577,2605,4577,2624xe" filled="true" fillcolor="#000000" stroked="false">
                <v:path arrowok="t"/>
                <v:fill type="solid"/>
              </v:shape>
            </v:group>
            <v:group style="position:absolute;left:4577;top:2624;width:10;height:20" coordorigin="4577,2624" coordsize="10,20">
              <v:shape style="position:absolute;left:4577;top:2624;width:10;height:20" coordorigin="4577,2624" coordsize="10,20" path="m4577,2643l4587,2643,4587,2624,4577,2624,4577,2643xe" filled="true" fillcolor="#000000" stroked="false">
                <v:path arrowok="t"/>
                <v:fill type="solid"/>
              </v:shape>
            </v:group>
            <v:group style="position:absolute;left:4577;top:2643;width:10;height:20" coordorigin="4577,2643" coordsize="10,20">
              <v:shape style="position:absolute;left:4577;top:2643;width:10;height:20" coordorigin="4577,2643" coordsize="10,20" path="m4577,2662l4587,2662,4587,2643,4577,2643,4577,2662xe" filled="true" fillcolor="#000000" stroked="false">
                <v:path arrowok="t"/>
                <v:fill type="solid"/>
              </v:shape>
            </v:group>
            <v:group style="position:absolute;left:4577;top:2662;width:10;height:20" coordorigin="4577,2662" coordsize="10,20">
              <v:shape style="position:absolute;left:4577;top:2662;width:10;height:20" coordorigin="4577,2662" coordsize="10,20" path="m4577,2681l4587,2681,4587,2662,4577,2662,4577,2681xe" filled="true" fillcolor="#000000" stroked="false">
                <v:path arrowok="t"/>
                <v:fill type="solid"/>
              </v:shape>
            </v:group>
            <v:group style="position:absolute;left:4577;top:2681;width:10;height:20" coordorigin="4577,2681" coordsize="10,20">
              <v:shape style="position:absolute;left:4577;top:2681;width:10;height:20" coordorigin="4577,2681" coordsize="10,20" path="m4577,2701l4587,2701,4587,2681,4577,2681,4577,2701xe" filled="true" fillcolor="#000000" stroked="false">
                <v:path arrowok="t"/>
                <v:fill type="solid"/>
              </v:shape>
            </v:group>
            <v:group style="position:absolute;left:4577;top:2701;width:10;height:20" coordorigin="4577,2701" coordsize="10,20">
              <v:shape style="position:absolute;left:4577;top:2701;width:10;height:20" coordorigin="4577,2701" coordsize="10,20" path="m4577,2720l4587,2720,4587,2701,4577,2701,4577,2720xe" filled="true" fillcolor="#000000" stroked="false">
                <v:path arrowok="t"/>
                <v:fill type="solid"/>
              </v:shape>
            </v:group>
            <v:group style="position:absolute;left:4577;top:2720;width:10;height:20" coordorigin="4577,2720" coordsize="10,20">
              <v:shape style="position:absolute;left:4577;top:2720;width:10;height:20" coordorigin="4577,2720" coordsize="10,20" path="m4577,2739l4587,2739,4587,2720,4577,2720,4577,2739xe" filled="true" fillcolor="#000000" stroked="false">
                <v:path arrowok="t"/>
                <v:fill type="solid"/>
              </v:shape>
            </v:group>
            <v:group style="position:absolute;left:4577;top:2739;width:10;height:20" coordorigin="4577,2739" coordsize="10,20">
              <v:shape style="position:absolute;left:4577;top:2739;width:10;height:20" coordorigin="4577,2739" coordsize="10,20" path="m4577,2758l4587,2758,4587,2739,4577,2739,4577,2758xe" filled="true" fillcolor="#000000" stroked="false">
                <v:path arrowok="t"/>
                <v:fill type="solid"/>
              </v:shape>
            </v:group>
            <v:group style="position:absolute;left:4577;top:2758;width:10;height:20" coordorigin="4577,2758" coordsize="10,20">
              <v:shape style="position:absolute;left:4577;top:2758;width:10;height:20" coordorigin="4577,2758" coordsize="10,20" path="m4577,2777l4587,2777,4587,2758,4577,2758,4577,2777xe" filled="true" fillcolor="#000000" stroked="false">
                <v:path arrowok="t"/>
                <v:fill type="solid"/>
              </v:shape>
            </v:group>
            <v:group style="position:absolute;left:4577;top:2777;width:10;height:20" coordorigin="4577,2777" coordsize="10,20">
              <v:shape style="position:absolute;left:4577;top:2777;width:10;height:20" coordorigin="4577,2777" coordsize="10,20" path="m4577,2797l4587,2797,4587,2777,4577,2777,4577,2797xe" filled="true" fillcolor="#000000" stroked="false">
                <v:path arrowok="t"/>
                <v:fill type="solid"/>
              </v:shape>
            </v:group>
            <v:group style="position:absolute;left:4577;top:2797;width:10;height:20" coordorigin="4577,2797" coordsize="10,20">
              <v:shape style="position:absolute;left:4577;top:2797;width:10;height:20" coordorigin="4577,2797" coordsize="10,20" path="m4577,2816l4587,2816,4587,2797,4577,2797,4577,2816xe" filled="true" fillcolor="#000000" stroked="false">
                <v:path arrowok="t"/>
                <v:fill type="solid"/>
              </v:shape>
            </v:group>
            <v:group style="position:absolute;left:4577;top:2816;width:10;height:20" coordorigin="4577,2816" coordsize="10,20">
              <v:shape style="position:absolute;left:4577;top:2816;width:10;height:20" coordorigin="4577,2816" coordsize="10,20" path="m4577,2835l4587,2835,4587,2816,4577,2816,4577,2835xe" filled="true" fillcolor="#000000" stroked="false">
                <v:path arrowok="t"/>
                <v:fill type="solid"/>
              </v:shape>
            </v:group>
            <v:group style="position:absolute;left:4577;top:2835;width:10;height:20" coordorigin="4577,2835" coordsize="10,20">
              <v:shape style="position:absolute;left:4577;top:2835;width:10;height:20" coordorigin="4577,2835" coordsize="10,20" path="m4577,2854l4587,2854,4587,2835,4577,2835,4577,2854xe" filled="true" fillcolor="#000000" stroked="false">
                <v:path arrowok="t"/>
                <v:fill type="solid"/>
              </v:shape>
            </v:group>
            <v:group style="position:absolute;left:4577;top:2854;width:10;height:20" coordorigin="4577,2854" coordsize="10,20">
              <v:shape style="position:absolute;left:4577;top:2854;width:10;height:20" coordorigin="4577,2854" coordsize="10,20" path="m4577,2873l4587,2873,4587,2854,4577,2854,4577,2873xe" filled="true" fillcolor="#000000" stroked="false">
                <v:path arrowok="t"/>
                <v:fill type="solid"/>
              </v:shape>
            </v:group>
            <v:group style="position:absolute;left:4577;top:2873;width:10;height:20" coordorigin="4577,2873" coordsize="10,20">
              <v:shape style="position:absolute;left:4577;top:2873;width:10;height:20" coordorigin="4577,2873" coordsize="10,20" path="m4577,2893l4587,2893,4587,2873,4577,2873,4577,2893xe" filled="true" fillcolor="#000000" stroked="false">
                <v:path arrowok="t"/>
                <v:fill type="solid"/>
              </v:shape>
            </v:group>
            <v:group style="position:absolute;left:4577;top:2893;width:10;height:20" coordorigin="4577,2893" coordsize="10,20">
              <v:shape style="position:absolute;left:4577;top:2893;width:10;height:20" coordorigin="4577,2893" coordsize="10,20" path="m4577,2912l4587,2912,4587,2893,4577,2893,4577,2912xe" filled="true" fillcolor="#000000" stroked="false">
                <v:path arrowok="t"/>
                <v:fill type="solid"/>
              </v:shape>
            </v:group>
            <v:group style="position:absolute;left:4577;top:2912;width:10;height:20" coordorigin="4577,2912" coordsize="10,20">
              <v:shape style="position:absolute;left:4577;top:2912;width:10;height:20" coordorigin="4577,2912" coordsize="10,20" path="m4577,2931l4587,2931,4587,2912,4577,2912,4577,2931xe" filled="true" fillcolor="#000000" stroked="false">
                <v:path arrowok="t"/>
                <v:fill type="solid"/>
              </v:shape>
            </v:group>
            <v:group style="position:absolute;left:4577;top:2931;width:10;height:20" coordorigin="4577,2931" coordsize="10,20">
              <v:shape style="position:absolute;left:4577;top:2931;width:10;height:20" coordorigin="4577,2931" coordsize="10,20" path="m4577,2950l4587,2950,4587,2931,4577,2931,4577,2950xe" filled="true" fillcolor="#000000" stroked="false">
                <v:path arrowok="t"/>
                <v:fill type="solid"/>
              </v:shape>
            </v:group>
            <v:group style="position:absolute;left:4577;top:2950;width:10;height:20" coordorigin="4577,2950" coordsize="10,20">
              <v:shape style="position:absolute;left:4577;top:2950;width:10;height:20" coordorigin="4577,2950" coordsize="10,20" path="m4577,2969l4587,2969,4587,2950,4577,2950,4577,2969xe" filled="true" fillcolor="#000000" stroked="false">
                <v:path arrowok="t"/>
                <v:fill type="solid"/>
              </v:shape>
            </v:group>
            <v:group style="position:absolute;left:4577;top:2969;width:10;height:20" coordorigin="4577,2969" coordsize="10,20">
              <v:shape style="position:absolute;left:4577;top:2969;width:10;height:20" coordorigin="4577,2969" coordsize="10,20" path="m4577,2989l4587,2989,4587,2969,4577,2969,4577,2989xe" filled="true" fillcolor="#000000" stroked="false">
                <v:path arrowok="t"/>
                <v:fill type="solid"/>
              </v:shape>
            </v:group>
            <v:group style="position:absolute;left:4577;top:2989;width:10;height:20" coordorigin="4577,2989" coordsize="10,20">
              <v:shape style="position:absolute;left:4577;top:2989;width:10;height:20" coordorigin="4577,2989" coordsize="10,20" path="m4577,3008l4587,3008,4587,2989,4577,2989,4577,3008xe" filled="true" fillcolor="#000000" stroked="false">
                <v:path arrowok="t"/>
                <v:fill type="solid"/>
              </v:shape>
            </v:group>
            <v:group style="position:absolute;left:4577;top:3008;width:10;height:20" coordorigin="4577,3008" coordsize="10,20">
              <v:shape style="position:absolute;left:4577;top:3008;width:10;height:20" coordorigin="4577,3008" coordsize="10,20" path="m4577,3027l4587,3027,4587,3008,4577,3008,4577,3027xe" filled="true" fillcolor="#000000" stroked="false">
                <v:path arrowok="t"/>
                <v:fill type="solid"/>
              </v:shape>
            </v:group>
            <v:group style="position:absolute;left:4577;top:3027;width:10;height:20" coordorigin="4577,3027" coordsize="10,20">
              <v:shape style="position:absolute;left:4577;top:3027;width:10;height:20" coordorigin="4577,3027" coordsize="10,20" path="m4577,3046l4587,3046,4587,3027,4577,3027,4577,3046xe" filled="true" fillcolor="#000000" stroked="false">
                <v:path arrowok="t"/>
                <v:fill type="solid"/>
              </v:shape>
            </v:group>
            <v:group style="position:absolute;left:4577;top:3046;width:10;height:20" coordorigin="4577,3046" coordsize="10,20">
              <v:shape style="position:absolute;left:4577;top:3046;width:10;height:20" coordorigin="4577,3046" coordsize="10,20" path="m4577,3065l4587,3065,4587,3046,4577,3046,4577,3065xe" filled="true" fillcolor="#000000" stroked="false">
                <v:path arrowok="t"/>
                <v:fill type="solid"/>
              </v:shape>
            </v:group>
            <v:group style="position:absolute;left:4577;top:3065;width:10;height:20" coordorigin="4577,3065" coordsize="10,20">
              <v:shape style="position:absolute;left:4577;top:3065;width:10;height:20" coordorigin="4577,3065" coordsize="10,20" path="m4577,3085l4587,3085,4587,3065,4577,3065,4577,3085xe" filled="true" fillcolor="#000000" stroked="false">
                <v:path arrowok="t"/>
                <v:fill type="solid"/>
              </v:shape>
            </v:group>
            <v:group style="position:absolute;left:4577;top:3092;width:10;height:2" coordorigin="4577,3092" coordsize="10,2">
              <v:shape style="position:absolute;left:4577;top:3092;width:10;height:2" coordorigin="4577,3092" coordsize="10,0" path="m4577,3092l4587,3092e" filled="false" stroked="true" strokeweight=".72pt" strokecolor="#000000">
                <v:path arrowok="t"/>
              </v:shape>
            </v:group>
            <v:group style="position:absolute;left:4577;top:3113;width:29;height:2" coordorigin="4577,3113" coordsize="29,2">
              <v:shape style="position:absolute;left:4577;top:3113;width:29;height:2" coordorigin="4577,3113" coordsize="29,0" path="m4577,3113l4606,3113e" filled="false" stroked="true" strokeweight="1.44pt" strokecolor="#000000">
                <v:path arrowok="t"/>
              </v:shape>
            </v:group>
            <v:group style="position:absolute;left:4606;top:3113;width:1390;height:2" coordorigin="4606,3113" coordsize="1390,2">
              <v:shape style="position:absolute;left:4606;top:3113;width:1390;height:2" coordorigin="4606,3113" coordsize="1390,0" path="m4606,3113l5996,3113e" filled="false" stroked="true" strokeweight="1.44pt" strokecolor="#000000">
                <v:path arrowok="t"/>
              </v:shape>
            </v:group>
            <v:group style="position:absolute;left:5996;top:2566;width:10;height:20" coordorigin="5996,2566" coordsize="10,20">
              <v:shape style="position:absolute;left:5996;top:2566;width:10;height:20" coordorigin="5996,2566" coordsize="10,20" path="m5996,2585l6005,2585,6005,2566,5996,2566,5996,2585xe" filled="true" fillcolor="#000000" stroked="false">
                <v:path arrowok="t"/>
                <v:fill type="solid"/>
              </v:shape>
            </v:group>
            <v:group style="position:absolute;left:5996;top:2585;width:10;height:20" coordorigin="5996,2585" coordsize="10,20">
              <v:shape style="position:absolute;left:5996;top:2585;width:10;height:20" coordorigin="5996,2585" coordsize="10,20" path="m5996,2605l6005,2605,6005,2585,5996,2585,5996,2605xe" filled="true" fillcolor="#000000" stroked="false">
                <v:path arrowok="t"/>
                <v:fill type="solid"/>
              </v:shape>
            </v:group>
            <v:group style="position:absolute;left:5996;top:2605;width:10;height:20" coordorigin="5996,2605" coordsize="10,20">
              <v:shape style="position:absolute;left:5996;top:2605;width:10;height:20" coordorigin="5996,2605" coordsize="10,20" path="m5996,2624l6005,2624,6005,2605,5996,2605,5996,2624xe" filled="true" fillcolor="#000000" stroked="false">
                <v:path arrowok="t"/>
                <v:fill type="solid"/>
              </v:shape>
            </v:group>
            <v:group style="position:absolute;left:5996;top:2624;width:10;height:20" coordorigin="5996,2624" coordsize="10,20">
              <v:shape style="position:absolute;left:5996;top:2624;width:10;height:20" coordorigin="5996,2624" coordsize="10,20" path="m5996,2643l6005,2643,6005,2624,5996,2624,5996,2643xe" filled="true" fillcolor="#000000" stroked="false">
                <v:path arrowok="t"/>
                <v:fill type="solid"/>
              </v:shape>
            </v:group>
            <v:group style="position:absolute;left:5996;top:2643;width:10;height:20" coordorigin="5996,2643" coordsize="10,20">
              <v:shape style="position:absolute;left:5996;top:2643;width:10;height:20" coordorigin="5996,2643" coordsize="10,20" path="m5996,2662l6005,2662,6005,2643,5996,2643,5996,2662xe" filled="true" fillcolor="#000000" stroked="false">
                <v:path arrowok="t"/>
                <v:fill type="solid"/>
              </v:shape>
            </v:group>
            <v:group style="position:absolute;left:5996;top:2662;width:10;height:20" coordorigin="5996,2662" coordsize="10,20">
              <v:shape style="position:absolute;left:5996;top:2662;width:10;height:20" coordorigin="5996,2662" coordsize="10,20" path="m5996,2681l6005,2681,6005,2662,5996,2662,5996,2681xe" filled="true" fillcolor="#000000" stroked="false">
                <v:path arrowok="t"/>
                <v:fill type="solid"/>
              </v:shape>
            </v:group>
            <v:group style="position:absolute;left:5996;top:2681;width:10;height:20" coordorigin="5996,2681" coordsize="10,20">
              <v:shape style="position:absolute;left:5996;top:2681;width:10;height:20" coordorigin="5996,2681" coordsize="10,20" path="m5996,2701l6005,2701,6005,2681,5996,2681,5996,2701xe" filled="true" fillcolor="#000000" stroked="false">
                <v:path arrowok="t"/>
                <v:fill type="solid"/>
              </v:shape>
            </v:group>
            <v:group style="position:absolute;left:5996;top:2701;width:10;height:20" coordorigin="5996,2701" coordsize="10,20">
              <v:shape style="position:absolute;left:5996;top:2701;width:10;height:20" coordorigin="5996,2701" coordsize="10,20" path="m5996,2720l6005,2720,6005,2701,5996,2701,5996,2720xe" filled="true" fillcolor="#000000" stroked="false">
                <v:path arrowok="t"/>
                <v:fill type="solid"/>
              </v:shape>
            </v:group>
            <v:group style="position:absolute;left:5996;top:2720;width:10;height:20" coordorigin="5996,2720" coordsize="10,20">
              <v:shape style="position:absolute;left:5996;top:2720;width:10;height:20" coordorigin="5996,2720" coordsize="10,20" path="m5996,2739l6005,2739,6005,2720,5996,2720,5996,2739xe" filled="true" fillcolor="#000000" stroked="false">
                <v:path arrowok="t"/>
                <v:fill type="solid"/>
              </v:shape>
            </v:group>
            <v:group style="position:absolute;left:5996;top:2739;width:10;height:20" coordorigin="5996,2739" coordsize="10,20">
              <v:shape style="position:absolute;left:5996;top:2739;width:10;height:20" coordorigin="5996,2739" coordsize="10,20" path="m5996,2758l6005,2758,6005,2739,5996,2739,5996,2758xe" filled="true" fillcolor="#000000" stroked="false">
                <v:path arrowok="t"/>
                <v:fill type="solid"/>
              </v:shape>
            </v:group>
            <v:group style="position:absolute;left:5996;top:2758;width:10;height:20" coordorigin="5996,2758" coordsize="10,20">
              <v:shape style="position:absolute;left:5996;top:2758;width:10;height:20" coordorigin="5996,2758" coordsize="10,20" path="m5996,2777l6005,2777,6005,2758,5996,2758,5996,2777xe" filled="true" fillcolor="#000000" stroked="false">
                <v:path arrowok="t"/>
                <v:fill type="solid"/>
              </v:shape>
            </v:group>
            <v:group style="position:absolute;left:5996;top:2777;width:10;height:20" coordorigin="5996,2777" coordsize="10,20">
              <v:shape style="position:absolute;left:5996;top:2777;width:10;height:20" coordorigin="5996,2777" coordsize="10,20" path="m5996,2797l6005,2797,6005,2777,5996,2777,5996,2797xe" filled="true" fillcolor="#000000" stroked="false">
                <v:path arrowok="t"/>
                <v:fill type="solid"/>
              </v:shape>
            </v:group>
            <v:group style="position:absolute;left:5996;top:2797;width:10;height:20" coordorigin="5996,2797" coordsize="10,20">
              <v:shape style="position:absolute;left:5996;top:2797;width:10;height:20" coordorigin="5996,2797" coordsize="10,20" path="m5996,2816l6005,2816,6005,2797,5996,2797,5996,2816xe" filled="true" fillcolor="#000000" stroked="false">
                <v:path arrowok="t"/>
                <v:fill type="solid"/>
              </v:shape>
            </v:group>
            <v:group style="position:absolute;left:5996;top:2816;width:10;height:20" coordorigin="5996,2816" coordsize="10,20">
              <v:shape style="position:absolute;left:5996;top:2816;width:10;height:20" coordorigin="5996,2816" coordsize="10,20" path="m5996,2835l6005,2835,6005,2816,5996,2816,5996,2835xe" filled="true" fillcolor="#000000" stroked="false">
                <v:path arrowok="t"/>
                <v:fill type="solid"/>
              </v:shape>
            </v:group>
            <v:group style="position:absolute;left:5996;top:2835;width:10;height:20" coordorigin="5996,2835" coordsize="10,20">
              <v:shape style="position:absolute;left:5996;top:2835;width:10;height:20" coordorigin="5996,2835" coordsize="10,20" path="m5996,2854l6005,2854,6005,2835,5996,2835,5996,2854xe" filled="true" fillcolor="#000000" stroked="false">
                <v:path arrowok="t"/>
                <v:fill type="solid"/>
              </v:shape>
            </v:group>
            <v:group style="position:absolute;left:5996;top:2854;width:10;height:20" coordorigin="5996,2854" coordsize="10,20">
              <v:shape style="position:absolute;left:5996;top:2854;width:10;height:20" coordorigin="5996,2854" coordsize="10,20" path="m5996,2873l6005,2873,6005,2854,5996,2854,5996,2873xe" filled="true" fillcolor="#000000" stroked="false">
                <v:path arrowok="t"/>
                <v:fill type="solid"/>
              </v:shape>
            </v:group>
            <v:group style="position:absolute;left:5996;top:2873;width:10;height:20" coordorigin="5996,2873" coordsize="10,20">
              <v:shape style="position:absolute;left:5996;top:2873;width:10;height:20" coordorigin="5996,2873" coordsize="10,20" path="m5996,2893l6005,2893,6005,2873,5996,2873,5996,2893xe" filled="true" fillcolor="#000000" stroked="false">
                <v:path arrowok="t"/>
                <v:fill type="solid"/>
              </v:shape>
            </v:group>
            <v:group style="position:absolute;left:5996;top:2893;width:10;height:20" coordorigin="5996,2893" coordsize="10,20">
              <v:shape style="position:absolute;left:5996;top:2893;width:10;height:20" coordorigin="5996,2893" coordsize="10,20" path="m5996,2912l6005,2912,6005,2893,5996,2893,5996,2912xe" filled="true" fillcolor="#000000" stroked="false">
                <v:path arrowok="t"/>
                <v:fill type="solid"/>
              </v:shape>
            </v:group>
            <v:group style="position:absolute;left:5996;top:2912;width:10;height:20" coordorigin="5996,2912" coordsize="10,20">
              <v:shape style="position:absolute;left:5996;top:2912;width:10;height:20" coordorigin="5996,2912" coordsize="10,20" path="m5996,2931l6005,2931,6005,2912,5996,2912,5996,2931xe" filled="true" fillcolor="#000000" stroked="false">
                <v:path arrowok="t"/>
                <v:fill type="solid"/>
              </v:shape>
            </v:group>
            <v:group style="position:absolute;left:5996;top:2931;width:10;height:20" coordorigin="5996,2931" coordsize="10,20">
              <v:shape style="position:absolute;left:5996;top:2931;width:10;height:20" coordorigin="5996,2931" coordsize="10,20" path="m5996,2950l6005,2950,6005,2931,5996,2931,5996,2950xe" filled="true" fillcolor="#000000" stroked="false">
                <v:path arrowok="t"/>
                <v:fill type="solid"/>
              </v:shape>
            </v:group>
            <v:group style="position:absolute;left:5996;top:2950;width:10;height:20" coordorigin="5996,2950" coordsize="10,20">
              <v:shape style="position:absolute;left:5996;top:2950;width:10;height:20" coordorigin="5996,2950" coordsize="10,20" path="m5996,2969l6005,2969,6005,2950,5996,2950,5996,2969xe" filled="true" fillcolor="#000000" stroked="false">
                <v:path arrowok="t"/>
                <v:fill type="solid"/>
              </v:shape>
            </v:group>
            <v:group style="position:absolute;left:5996;top:2969;width:10;height:20" coordorigin="5996,2969" coordsize="10,20">
              <v:shape style="position:absolute;left:5996;top:2969;width:10;height:20" coordorigin="5996,2969" coordsize="10,20" path="m5996,2989l6005,2989,6005,2969,5996,2969,5996,2989xe" filled="true" fillcolor="#000000" stroked="false">
                <v:path arrowok="t"/>
                <v:fill type="solid"/>
              </v:shape>
            </v:group>
            <v:group style="position:absolute;left:5996;top:2989;width:10;height:20" coordorigin="5996,2989" coordsize="10,20">
              <v:shape style="position:absolute;left:5996;top:2989;width:10;height:20" coordorigin="5996,2989" coordsize="10,20" path="m5996,3008l6005,3008,6005,2989,5996,2989,5996,3008xe" filled="true" fillcolor="#000000" stroked="false">
                <v:path arrowok="t"/>
                <v:fill type="solid"/>
              </v:shape>
            </v:group>
            <v:group style="position:absolute;left:5996;top:3008;width:10;height:20" coordorigin="5996,3008" coordsize="10,20">
              <v:shape style="position:absolute;left:5996;top:3008;width:10;height:20" coordorigin="5996,3008" coordsize="10,20" path="m5996,3027l6005,3027,6005,3008,5996,3008,5996,3027xe" filled="true" fillcolor="#000000" stroked="false">
                <v:path arrowok="t"/>
                <v:fill type="solid"/>
              </v:shape>
            </v:group>
            <v:group style="position:absolute;left:5996;top:3027;width:10;height:20" coordorigin="5996,3027" coordsize="10,20">
              <v:shape style="position:absolute;left:5996;top:3027;width:10;height:20" coordorigin="5996,3027" coordsize="10,20" path="m5996,3046l6005,3046,6005,3027,5996,3027,5996,3046xe" filled="true" fillcolor="#000000" stroked="false">
                <v:path arrowok="t"/>
                <v:fill type="solid"/>
              </v:shape>
            </v:group>
            <v:group style="position:absolute;left:5996;top:3046;width:10;height:20" coordorigin="5996,3046" coordsize="10,20">
              <v:shape style="position:absolute;left:5996;top:3046;width:10;height:20" coordorigin="5996,3046" coordsize="10,20" path="m5996,3065l6005,3065,6005,3046,5996,3046,5996,3065xe" filled="true" fillcolor="#000000" stroked="false">
                <v:path arrowok="t"/>
                <v:fill type="solid"/>
              </v:shape>
            </v:group>
            <v:group style="position:absolute;left:5996;top:3065;width:10;height:20" coordorigin="5996,3065" coordsize="10,20">
              <v:shape style="position:absolute;left:5996;top:3065;width:10;height:20" coordorigin="5996,3065" coordsize="10,20" path="m5996,3085l6005,3085,6005,3065,5996,3065,5996,3085xe" filled="true" fillcolor="#000000" stroked="false">
                <v:path arrowok="t"/>
                <v:fill type="solid"/>
              </v:shape>
            </v:group>
            <v:group style="position:absolute;left:5996;top:3092;width:10;height:2" coordorigin="5996,3092" coordsize="10,2">
              <v:shape style="position:absolute;left:5996;top:3092;width:10;height:2" coordorigin="5996,3092" coordsize="10,0" path="m5996,3092l6005,3092e" filled="false" stroked="true" strokeweight=".72pt" strokecolor="#000000">
                <v:path arrowok="t"/>
              </v:shape>
            </v:group>
            <v:group style="position:absolute;left:5996;top:3113;width:29;height:2" coordorigin="5996,3113" coordsize="29,2">
              <v:shape style="position:absolute;left:5996;top:3113;width:29;height:2" coordorigin="5996,3113" coordsize="29,0" path="m5996,3113l6025,3113e" filled="false" stroked="true" strokeweight="1.44pt" strokecolor="#000000">
                <v:path arrowok="t"/>
              </v:shape>
            </v:group>
            <v:group style="position:absolute;left:6025;top:3113;width:1225;height:2" coordorigin="6025,3113" coordsize="1225,2">
              <v:shape style="position:absolute;left:6025;top:3113;width:1225;height:2" coordorigin="6025,3113" coordsize="1225,0" path="m6025,3113l7249,3113e" filled="false" stroked="true" strokeweight="1.44pt" strokecolor="#000000">
                <v:path arrowok="t"/>
              </v:shape>
            </v:group>
            <v:group style="position:absolute;left:7249;top:2566;width:10;height:20" coordorigin="7249,2566" coordsize="10,20">
              <v:shape style="position:absolute;left:7249;top:2566;width:10;height:20" coordorigin="7249,2566" coordsize="10,20" path="m7249,2585l7259,2585,7259,2566,7249,2566,7249,2585xe" filled="true" fillcolor="#000000" stroked="false">
                <v:path arrowok="t"/>
                <v:fill type="solid"/>
              </v:shape>
            </v:group>
            <v:group style="position:absolute;left:7249;top:2585;width:10;height:20" coordorigin="7249,2585" coordsize="10,20">
              <v:shape style="position:absolute;left:7249;top:2585;width:10;height:20" coordorigin="7249,2585" coordsize="10,20" path="m7249,2605l7259,2605,7259,2585,7249,2585,7249,2605xe" filled="true" fillcolor="#000000" stroked="false">
                <v:path arrowok="t"/>
                <v:fill type="solid"/>
              </v:shape>
            </v:group>
            <v:group style="position:absolute;left:7249;top:2605;width:10;height:20" coordorigin="7249,2605" coordsize="10,20">
              <v:shape style="position:absolute;left:7249;top:2605;width:10;height:20" coordorigin="7249,2605" coordsize="10,20" path="m7249,2624l7259,2624,7259,2605,7249,2605,7249,2624xe" filled="true" fillcolor="#000000" stroked="false">
                <v:path arrowok="t"/>
                <v:fill type="solid"/>
              </v:shape>
            </v:group>
            <v:group style="position:absolute;left:7249;top:2624;width:10;height:20" coordorigin="7249,2624" coordsize="10,20">
              <v:shape style="position:absolute;left:7249;top:2624;width:10;height:20" coordorigin="7249,2624" coordsize="10,20" path="m7249,2643l7259,2643,7259,2624,7249,2624,7249,2643xe" filled="true" fillcolor="#000000" stroked="false">
                <v:path arrowok="t"/>
                <v:fill type="solid"/>
              </v:shape>
            </v:group>
            <v:group style="position:absolute;left:7249;top:2643;width:10;height:20" coordorigin="7249,2643" coordsize="10,20">
              <v:shape style="position:absolute;left:7249;top:2643;width:10;height:20" coordorigin="7249,2643" coordsize="10,20" path="m7249,2662l7259,2662,7259,2643,7249,2643,7249,2662xe" filled="true" fillcolor="#000000" stroked="false">
                <v:path arrowok="t"/>
                <v:fill type="solid"/>
              </v:shape>
            </v:group>
            <v:group style="position:absolute;left:7249;top:2662;width:10;height:20" coordorigin="7249,2662" coordsize="10,20">
              <v:shape style="position:absolute;left:7249;top:2662;width:10;height:20" coordorigin="7249,2662" coordsize="10,20" path="m7249,2681l7259,2681,7259,2662,7249,2662,7249,2681xe" filled="true" fillcolor="#000000" stroked="false">
                <v:path arrowok="t"/>
                <v:fill type="solid"/>
              </v:shape>
            </v:group>
            <v:group style="position:absolute;left:7249;top:2681;width:10;height:20" coordorigin="7249,2681" coordsize="10,20">
              <v:shape style="position:absolute;left:7249;top:2681;width:10;height:20" coordorigin="7249,2681" coordsize="10,20" path="m7249,2701l7259,2701,7259,2681,7249,2681,7249,2701xe" filled="true" fillcolor="#000000" stroked="false">
                <v:path arrowok="t"/>
                <v:fill type="solid"/>
              </v:shape>
            </v:group>
            <v:group style="position:absolute;left:7249;top:2701;width:10;height:20" coordorigin="7249,2701" coordsize="10,20">
              <v:shape style="position:absolute;left:7249;top:2701;width:10;height:20" coordorigin="7249,2701" coordsize="10,20" path="m7249,2720l7259,2720,7259,2701,7249,2701,7249,2720xe" filled="true" fillcolor="#000000" stroked="false">
                <v:path arrowok="t"/>
                <v:fill type="solid"/>
              </v:shape>
            </v:group>
            <v:group style="position:absolute;left:7249;top:2720;width:10;height:20" coordorigin="7249,2720" coordsize="10,20">
              <v:shape style="position:absolute;left:7249;top:2720;width:10;height:20" coordorigin="7249,2720" coordsize="10,20" path="m7249,2739l7259,2739,7259,2720,7249,2720,7249,2739xe" filled="true" fillcolor="#000000" stroked="false">
                <v:path arrowok="t"/>
                <v:fill type="solid"/>
              </v:shape>
            </v:group>
            <v:group style="position:absolute;left:7249;top:2739;width:10;height:20" coordorigin="7249,2739" coordsize="10,20">
              <v:shape style="position:absolute;left:7249;top:2739;width:10;height:20" coordorigin="7249,2739" coordsize="10,20" path="m7249,2758l7259,2758,7259,2739,7249,2739,7249,2758xe" filled="true" fillcolor="#000000" stroked="false">
                <v:path arrowok="t"/>
                <v:fill type="solid"/>
              </v:shape>
            </v:group>
            <v:group style="position:absolute;left:7249;top:2758;width:10;height:20" coordorigin="7249,2758" coordsize="10,20">
              <v:shape style="position:absolute;left:7249;top:2758;width:10;height:20" coordorigin="7249,2758" coordsize="10,20" path="m7249,2777l7259,2777,7259,2758,7249,2758,7249,2777xe" filled="true" fillcolor="#000000" stroked="false">
                <v:path arrowok="t"/>
                <v:fill type="solid"/>
              </v:shape>
            </v:group>
            <v:group style="position:absolute;left:7249;top:2777;width:10;height:20" coordorigin="7249,2777" coordsize="10,20">
              <v:shape style="position:absolute;left:7249;top:2777;width:10;height:20" coordorigin="7249,2777" coordsize="10,20" path="m7249,2797l7259,2797,7259,2777,7249,2777,7249,2797xe" filled="true" fillcolor="#000000" stroked="false">
                <v:path arrowok="t"/>
                <v:fill type="solid"/>
              </v:shape>
            </v:group>
            <v:group style="position:absolute;left:7249;top:2797;width:10;height:20" coordorigin="7249,2797" coordsize="10,20">
              <v:shape style="position:absolute;left:7249;top:2797;width:10;height:20" coordorigin="7249,2797" coordsize="10,20" path="m7249,2816l7259,2816,7259,2797,7249,2797,7249,2816xe" filled="true" fillcolor="#000000" stroked="false">
                <v:path arrowok="t"/>
                <v:fill type="solid"/>
              </v:shape>
            </v:group>
            <v:group style="position:absolute;left:7249;top:2816;width:10;height:20" coordorigin="7249,2816" coordsize="10,20">
              <v:shape style="position:absolute;left:7249;top:2816;width:10;height:20" coordorigin="7249,2816" coordsize="10,20" path="m7249,2835l7259,2835,7259,2816,7249,2816,7249,2835xe" filled="true" fillcolor="#000000" stroked="false">
                <v:path arrowok="t"/>
                <v:fill type="solid"/>
              </v:shape>
            </v:group>
            <v:group style="position:absolute;left:7249;top:2835;width:10;height:20" coordorigin="7249,2835" coordsize="10,20">
              <v:shape style="position:absolute;left:7249;top:2835;width:10;height:20" coordorigin="7249,2835" coordsize="10,20" path="m7249,2854l7259,2854,7259,2835,7249,2835,7249,2854xe" filled="true" fillcolor="#000000" stroked="false">
                <v:path arrowok="t"/>
                <v:fill type="solid"/>
              </v:shape>
            </v:group>
            <v:group style="position:absolute;left:7249;top:2854;width:10;height:20" coordorigin="7249,2854" coordsize="10,20">
              <v:shape style="position:absolute;left:7249;top:2854;width:10;height:20" coordorigin="7249,2854" coordsize="10,20" path="m7249,2873l7259,2873,7259,2854,7249,2854,7249,2873xe" filled="true" fillcolor="#000000" stroked="false">
                <v:path arrowok="t"/>
                <v:fill type="solid"/>
              </v:shape>
            </v:group>
            <v:group style="position:absolute;left:7249;top:2873;width:10;height:20" coordorigin="7249,2873" coordsize="10,20">
              <v:shape style="position:absolute;left:7249;top:2873;width:10;height:20" coordorigin="7249,2873" coordsize="10,20" path="m7249,2893l7259,2893,7259,2873,7249,2873,7249,2893xe" filled="true" fillcolor="#000000" stroked="false">
                <v:path arrowok="t"/>
                <v:fill type="solid"/>
              </v:shape>
            </v:group>
            <v:group style="position:absolute;left:7249;top:2893;width:10;height:20" coordorigin="7249,2893" coordsize="10,20">
              <v:shape style="position:absolute;left:7249;top:2893;width:10;height:20" coordorigin="7249,2893" coordsize="10,20" path="m7249,2912l7259,2912,7259,2893,7249,2893,7249,2912xe" filled="true" fillcolor="#000000" stroked="false">
                <v:path arrowok="t"/>
                <v:fill type="solid"/>
              </v:shape>
            </v:group>
            <v:group style="position:absolute;left:7249;top:2912;width:10;height:20" coordorigin="7249,2912" coordsize="10,20">
              <v:shape style="position:absolute;left:7249;top:2912;width:10;height:20" coordorigin="7249,2912" coordsize="10,20" path="m7249,2931l7259,2931,7259,2912,7249,2912,7249,2931xe" filled="true" fillcolor="#000000" stroked="false">
                <v:path arrowok="t"/>
                <v:fill type="solid"/>
              </v:shape>
            </v:group>
            <v:group style="position:absolute;left:7249;top:2931;width:10;height:20" coordorigin="7249,2931" coordsize="10,20">
              <v:shape style="position:absolute;left:7249;top:2931;width:10;height:20" coordorigin="7249,2931" coordsize="10,20" path="m7249,2950l7259,2950,7259,2931,7249,2931,7249,2950xe" filled="true" fillcolor="#000000" stroked="false">
                <v:path arrowok="t"/>
                <v:fill type="solid"/>
              </v:shape>
            </v:group>
            <v:group style="position:absolute;left:7249;top:2950;width:10;height:20" coordorigin="7249,2950" coordsize="10,20">
              <v:shape style="position:absolute;left:7249;top:2950;width:10;height:20" coordorigin="7249,2950" coordsize="10,20" path="m7249,2969l7259,2969,7259,2950,7249,2950,7249,2969xe" filled="true" fillcolor="#000000" stroked="false">
                <v:path arrowok="t"/>
                <v:fill type="solid"/>
              </v:shape>
            </v:group>
            <v:group style="position:absolute;left:7249;top:2969;width:10;height:20" coordorigin="7249,2969" coordsize="10,20">
              <v:shape style="position:absolute;left:7249;top:2969;width:10;height:20" coordorigin="7249,2969" coordsize="10,20" path="m7249,2989l7259,2989,7259,2969,7249,2969,7249,2989xe" filled="true" fillcolor="#000000" stroked="false">
                <v:path arrowok="t"/>
                <v:fill type="solid"/>
              </v:shape>
            </v:group>
            <v:group style="position:absolute;left:7249;top:2989;width:10;height:20" coordorigin="7249,2989" coordsize="10,20">
              <v:shape style="position:absolute;left:7249;top:2989;width:10;height:20" coordorigin="7249,2989" coordsize="10,20" path="m7249,3008l7259,3008,7259,2989,7249,2989,7249,3008xe" filled="true" fillcolor="#000000" stroked="false">
                <v:path arrowok="t"/>
                <v:fill type="solid"/>
              </v:shape>
            </v:group>
            <v:group style="position:absolute;left:7249;top:3008;width:10;height:20" coordorigin="7249,3008" coordsize="10,20">
              <v:shape style="position:absolute;left:7249;top:3008;width:10;height:20" coordorigin="7249,3008" coordsize="10,20" path="m7249,3027l7259,3027,7259,3008,7249,3008,7249,3027xe" filled="true" fillcolor="#000000" stroked="false">
                <v:path arrowok="t"/>
                <v:fill type="solid"/>
              </v:shape>
            </v:group>
            <v:group style="position:absolute;left:7249;top:3027;width:10;height:20" coordorigin="7249,3027" coordsize="10,20">
              <v:shape style="position:absolute;left:7249;top:3027;width:10;height:20" coordorigin="7249,3027" coordsize="10,20" path="m7249,3046l7259,3046,7259,3027,7249,3027,7249,3046xe" filled="true" fillcolor="#000000" stroked="false">
                <v:path arrowok="t"/>
                <v:fill type="solid"/>
              </v:shape>
            </v:group>
            <v:group style="position:absolute;left:7249;top:3046;width:10;height:20" coordorigin="7249,3046" coordsize="10,20">
              <v:shape style="position:absolute;left:7249;top:3046;width:10;height:20" coordorigin="7249,3046" coordsize="10,20" path="m7249,3065l7259,3065,7259,3046,7249,3046,7249,3065xe" filled="true" fillcolor="#000000" stroked="false">
                <v:path arrowok="t"/>
                <v:fill type="solid"/>
              </v:shape>
            </v:group>
            <v:group style="position:absolute;left:7249;top:3065;width:10;height:20" coordorigin="7249,3065" coordsize="10,20">
              <v:shape style="position:absolute;left:7249;top:3065;width:10;height:20" coordorigin="7249,3065" coordsize="10,20" path="m7249,3085l7259,3085,7259,3065,7249,3065,7249,3085xe" filled="true" fillcolor="#000000" stroked="false">
                <v:path arrowok="t"/>
                <v:fill type="solid"/>
              </v:shape>
            </v:group>
            <v:group style="position:absolute;left:7249;top:3092;width:10;height:2" coordorigin="7249,3092" coordsize="10,2">
              <v:shape style="position:absolute;left:7249;top:3092;width:10;height:2" coordorigin="7249,3092" coordsize="10,0" path="m7249,3092l7259,3092e" filled="false" stroked="true" strokeweight=".72pt" strokecolor="#000000">
                <v:path arrowok="t"/>
              </v:shape>
            </v:group>
            <v:group style="position:absolute;left:7249;top:3113;width:29;height:2" coordorigin="7249,3113" coordsize="29,2">
              <v:shape style="position:absolute;left:7249;top:3113;width:29;height:2" coordorigin="7249,3113" coordsize="29,0" path="m7249,3113l7278,3113e" filled="false" stroked="true" strokeweight="1.44pt" strokecolor="#000000">
                <v:path arrowok="t"/>
              </v:shape>
            </v:group>
            <v:group style="position:absolute;left:7278;top:3113;width:1558;height:2" coordorigin="7278,3113" coordsize="1558,2">
              <v:shape style="position:absolute;left:7278;top:3113;width:1558;height:2" coordorigin="7278,3113" coordsize="1558,0" path="m7278,3113l8835,3113e" filled="false" stroked="true" strokeweight="1.44pt" strokecolor="#000000">
                <v:path arrowok="t"/>
              </v:shape>
            </v:group>
            <v:group style="position:absolute;left:8835;top:2566;width:10;height:20" coordorigin="8835,2566" coordsize="10,20">
              <v:shape style="position:absolute;left:8835;top:2566;width:10;height:20" coordorigin="8835,2566" coordsize="10,20" path="m8835,2585l8845,2585,8845,2566,8835,2566,8835,2585xe" filled="true" fillcolor="#000000" stroked="false">
                <v:path arrowok="t"/>
                <v:fill type="solid"/>
              </v:shape>
            </v:group>
            <v:group style="position:absolute;left:8835;top:2585;width:10;height:20" coordorigin="8835,2585" coordsize="10,20">
              <v:shape style="position:absolute;left:8835;top:2585;width:10;height:20" coordorigin="8835,2585" coordsize="10,20" path="m8835,2605l8845,2605,8845,2585,8835,2585,8835,2605xe" filled="true" fillcolor="#000000" stroked="false">
                <v:path arrowok="t"/>
                <v:fill type="solid"/>
              </v:shape>
            </v:group>
            <v:group style="position:absolute;left:8835;top:2605;width:10;height:20" coordorigin="8835,2605" coordsize="10,20">
              <v:shape style="position:absolute;left:8835;top:2605;width:10;height:20" coordorigin="8835,2605" coordsize="10,20" path="m8835,2624l8845,2624,8845,2605,8835,2605,8835,2624xe" filled="true" fillcolor="#000000" stroked="false">
                <v:path arrowok="t"/>
                <v:fill type="solid"/>
              </v:shape>
            </v:group>
            <v:group style="position:absolute;left:8835;top:2624;width:10;height:20" coordorigin="8835,2624" coordsize="10,20">
              <v:shape style="position:absolute;left:8835;top:2624;width:10;height:20" coordorigin="8835,2624" coordsize="10,20" path="m8835,2643l8845,2643,8845,2624,8835,2624,8835,2643xe" filled="true" fillcolor="#000000" stroked="false">
                <v:path arrowok="t"/>
                <v:fill type="solid"/>
              </v:shape>
            </v:group>
            <v:group style="position:absolute;left:8835;top:2643;width:10;height:20" coordorigin="8835,2643" coordsize="10,20">
              <v:shape style="position:absolute;left:8835;top:2643;width:10;height:20" coordorigin="8835,2643" coordsize="10,20" path="m8835,2662l8845,2662,8845,2643,8835,2643,8835,2662xe" filled="true" fillcolor="#000000" stroked="false">
                <v:path arrowok="t"/>
                <v:fill type="solid"/>
              </v:shape>
            </v:group>
            <v:group style="position:absolute;left:8835;top:2662;width:10;height:20" coordorigin="8835,2662" coordsize="10,20">
              <v:shape style="position:absolute;left:8835;top:2662;width:10;height:20" coordorigin="8835,2662" coordsize="10,20" path="m8835,2681l8845,2681,8845,2662,8835,2662,8835,2681xe" filled="true" fillcolor="#000000" stroked="false">
                <v:path arrowok="t"/>
                <v:fill type="solid"/>
              </v:shape>
            </v:group>
            <v:group style="position:absolute;left:8835;top:2681;width:10;height:20" coordorigin="8835,2681" coordsize="10,20">
              <v:shape style="position:absolute;left:8835;top:2681;width:10;height:20" coordorigin="8835,2681" coordsize="10,20" path="m8835,2701l8845,2701,8845,2681,8835,2681,8835,2701xe" filled="true" fillcolor="#000000" stroked="false">
                <v:path arrowok="t"/>
                <v:fill type="solid"/>
              </v:shape>
            </v:group>
            <v:group style="position:absolute;left:8835;top:2701;width:10;height:20" coordorigin="8835,2701" coordsize="10,20">
              <v:shape style="position:absolute;left:8835;top:2701;width:10;height:20" coordorigin="8835,2701" coordsize="10,20" path="m8835,2720l8845,2720,8845,2701,8835,2701,8835,2720xe" filled="true" fillcolor="#000000" stroked="false">
                <v:path arrowok="t"/>
                <v:fill type="solid"/>
              </v:shape>
            </v:group>
            <v:group style="position:absolute;left:8835;top:2720;width:10;height:20" coordorigin="8835,2720" coordsize="10,20">
              <v:shape style="position:absolute;left:8835;top:2720;width:10;height:20" coordorigin="8835,2720" coordsize="10,20" path="m8835,2739l8845,2739,8845,2720,8835,2720,8835,2739xe" filled="true" fillcolor="#000000" stroked="false">
                <v:path arrowok="t"/>
                <v:fill type="solid"/>
              </v:shape>
            </v:group>
            <v:group style="position:absolute;left:8835;top:2739;width:10;height:20" coordorigin="8835,2739" coordsize="10,20">
              <v:shape style="position:absolute;left:8835;top:2739;width:10;height:20" coordorigin="8835,2739" coordsize="10,20" path="m8835,2758l8845,2758,8845,2739,8835,2739,8835,2758xe" filled="true" fillcolor="#000000" stroked="false">
                <v:path arrowok="t"/>
                <v:fill type="solid"/>
              </v:shape>
            </v:group>
            <v:group style="position:absolute;left:8835;top:2758;width:10;height:20" coordorigin="8835,2758" coordsize="10,20">
              <v:shape style="position:absolute;left:8835;top:2758;width:10;height:20" coordorigin="8835,2758" coordsize="10,20" path="m8835,2777l8845,2777,8845,2758,8835,2758,8835,2777xe" filled="true" fillcolor="#000000" stroked="false">
                <v:path arrowok="t"/>
                <v:fill type="solid"/>
              </v:shape>
            </v:group>
            <v:group style="position:absolute;left:8835;top:2777;width:10;height:20" coordorigin="8835,2777" coordsize="10,20">
              <v:shape style="position:absolute;left:8835;top:2777;width:10;height:20" coordorigin="8835,2777" coordsize="10,20" path="m8835,2797l8845,2797,8845,2777,8835,2777,8835,2797xe" filled="true" fillcolor="#000000" stroked="false">
                <v:path arrowok="t"/>
                <v:fill type="solid"/>
              </v:shape>
            </v:group>
            <v:group style="position:absolute;left:8835;top:2797;width:10;height:20" coordorigin="8835,2797" coordsize="10,20">
              <v:shape style="position:absolute;left:8835;top:2797;width:10;height:20" coordorigin="8835,2797" coordsize="10,20" path="m8835,2816l8845,2816,8845,2797,8835,2797,8835,2816xe" filled="true" fillcolor="#000000" stroked="false">
                <v:path arrowok="t"/>
                <v:fill type="solid"/>
              </v:shape>
            </v:group>
            <v:group style="position:absolute;left:8835;top:2816;width:10;height:20" coordorigin="8835,2816" coordsize="10,20">
              <v:shape style="position:absolute;left:8835;top:2816;width:10;height:20" coordorigin="8835,2816" coordsize="10,20" path="m8835,2835l8845,2835,8845,2816,8835,2816,8835,2835xe" filled="true" fillcolor="#000000" stroked="false">
                <v:path arrowok="t"/>
                <v:fill type="solid"/>
              </v:shape>
            </v:group>
            <v:group style="position:absolute;left:8835;top:2835;width:10;height:20" coordorigin="8835,2835" coordsize="10,20">
              <v:shape style="position:absolute;left:8835;top:2835;width:10;height:20" coordorigin="8835,2835" coordsize="10,20" path="m8835,2854l8845,2854,8845,2835,8835,2835,8835,2854xe" filled="true" fillcolor="#000000" stroked="false">
                <v:path arrowok="t"/>
                <v:fill type="solid"/>
              </v:shape>
            </v:group>
            <v:group style="position:absolute;left:8835;top:2854;width:10;height:20" coordorigin="8835,2854" coordsize="10,20">
              <v:shape style="position:absolute;left:8835;top:2854;width:10;height:20" coordorigin="8835,2854" coordsize="10,20" path="m8835,2873l8845,2873,8845,2854,8835,2854,8835,2873xe" filled="true" fillcolor="#000000" stroked="false">
                <v:path arrowok="t"/>
                <v:fill type="solid"/>
              </v:shape>
            </v:group>
            <v:group style="position:absolute;left:8835;top:2873;width:10;height:20" coordorigin="8835,2873" coordsize="10,20">
              <v:shape style="position:absolute;left:8835;top:2873;width:10;height:20" coordorigin="8835,2873" coordsize="10,20" path="m8835,2893l8845,2893,8845,2873,8835,2873,8835,2893xe" filled="true" fillcolor="#000000" stroked="false">
                <v:path arrowok="t"/>
                <v:fill type="solid"/>
              </v:shape>
            </v:group>
            <v:group style="position:absolute;left:8835;top:2893;width:10;height:20" coordorigin="8835,2893" coordsize="10,20">
              <v:shape style="position:absolute;left:8835;top:2893;width:10;height:20" coordorigin="8835,2893" coordsize="10,20" path="m8835,2912l8845,2912,8845,2893,8835,2893,8835,2912xe" filled="true" fillcolor="#000000" stroked="false">
                <v:path arrowok="t"/>
                <v:fill type="solid"/>
              </v:shape>
            </v:group>
            <v:group style="position:absolute;left:8835;top:2912;width:10;height:20" coordorigin="8835,2912" coordsize="10,20">
              <v:shape style="position:absolute;left:8835;top:2912;width:10;height:20" coordorigin="8835,2912" coordsize="10,20" path="m8835,2931l8845,2931,8845,2912,8835,2912,8835,2931xe" filled="true" fillcolor="#000000" stroked="false">
                <v:path arrowok="t"/>
                <v:fill type="solid"/>
              </v:shape>
            </v:group>
            <v:group style="position:absolute;left:8835;top:2931;width:10;height:20" coordorigin="8835,2931" coordsize="10,20">
              <v:shape style="position:absolute;left:8835;top:2931;width:10;height:20" coordorigin="8835,2931" coordsize="10,20" path="m8835,2950l8845,2950,8845,2931,8835,2931,8835,2950xe" filled="true" fillcolor="#000000" stroked="false">
                <v:path arrowok="t"/>
                <v:fill type="solid"/>
              </v:shape>
            </v:group>
            <v:group style="position:absolute;left:8835;top:2950;width:10;height:20" coordorigin="8835,2950" coordsize="10,20">
              <v:shape style="position:absolute;left:8835;top:2950;width:10;height:20" coordorigin="8835,2950" coordsize="10,20" path="m8835,2969l8845,2969,8845,2950,8835,2950,8835,2969xe" filled="true" fillcolor="#000000" stroked="false">
                <v:path arrowok="t"/>
                <v:fill type="solid"/>
              </v:shape>
            </v:group>
            <v:group style="position:absolute;left:8835;top:2969;width:10;height:20" coordorigin="8835,2969" coordsize="10,20">
              <v:shape style="position:absolute;left:8835;top:2969;width:10;height:20" coordorigin="8835,2969" coordsize="10,20" path="m8835,2989l8845,2989,8845,2969,8835,2969,8835,2989xe" filled="true" fillcolor="#000000" stroked="false">
                <v:path arrowok="t"/>
                <v:fill type="solid"/>
              </v:shape>
            </v:group>
            <v:group style="position:absolute;left:8835;top:2989;width:10;height:20" coordorigin="8835,2989" coordsize="10,20">
              <v:shape style="position:absolute;left:8835;top:2989;width:10;height:20" coordorigin="8835,2989" coordsize="10,20" path="m8835,3008l8845,3008,8845,2989,8835,2989,8835,3008xe" filled="true" fillcolor="#000000" stroked="false">
                <v:path arrowok="t"/>
                <v:fill type="solid"/>
              </v:shape>
            </v:group>
            <v:group style="position:absolute;left:8835;top:3008;width:10;height:20" coordorigin="8835,3008" coordsize="10,20">
              <v:shape style="position:absolute;left:8835;top:3008;width:10;height:20" coordorigin="8835,3008" coordsize="10,20" path="m8835,3027l8845,3027,8845,3008,8835,3008,8835,3027xe" filled="true" fillcolor="#000000" stroked="false">
                <v:path arrowok="t"/>
                <v:fill type="solid"/>
              </v:shape>
            </v:group>
            <v:group style="position:absolute;left:8835;top:3027;width:10;height:20" coordorigin="8835,3027" coordsize="10,20">
              <v:shape style="position:absolute;left:8835;top:3027;width:10;height:20" coordorigin="8835,3027" coordsize="10,20" path="m8835,3046l8845,3046,8845,3027,8835,3027,8835,3046xe" filled="true" fillcolor="#000000" stroked="false">
                <v:path arrowok="t"/>
                <v:fill type="solid"/>
              </v:shape>
            </v:group>
            <v:group style="position:absolute;left:8835;top:3046;width:10;height:20" coordorigin="8835,3046" coordsize="10,20">
              <v:shape style="position:absolute;left:8835;top:3046;width:10;height:20" coordorigin="8835,3046" coordsize="10,20" path="m8835,3065l8845,3065,8845,3046,8835,3046,8835,3065xe" filled="true" fillcolor="#000000" stroked="false">
                <v:path arrowok="t"/>
                <v:fill type="solid"/>
              </v:shape>
            </v:group>
            <v:group style="position:absolute;left:8835;top:3065;width:10;height:20" coordorigin="8835,3065" coordsize="10,20">
              <v:shape style="position:absolute;left:8835;top:3065;width:10;height:20" coordorigin="8835,3065" coordsize="10,20" path="m8835,3085l8845,3085,8845,3065,8835,3065,8835,3085xe" filled="true" fillcolor="#000000" stroked="false">
                <v:path arrowok="t"/>
                <v:fill type="solid"/>
              </v:shape>
            </v:group>
            <v:group style="position:absolute;left:8835;top:3092;width:10;height:2" coordorigin="8835,3092" coordsize="10,2">
              <v:shape style="position:absolute;left:8835;top:3092;width:10;height:2" coordorigin="8835,3092" coordsize="10,0" path="m8835,3092l8845,3092e" filled="false" stroked="true" strokeweight=".72pt" strokecolor="#000000">
                <v:path arrowok="t"/>
              </v:shape>
            </v:group>
            <v:group style="position:absolute;left:8835;top:3113;width:29;height:2" coordorigin="8835,3113" coordsize="29,2">
              <v:shape style="position:absolute;left:8835;top:3113;width:29;height:2" coordorigin="8835,3113" coordsize="29,0" path="m8835,3113l8864,3113e" filled="false" stroked="true" strokeweight="1.44pt" strokecolor="#000000">
                <v:path arrowok="t"/>
              </v:shape>
            </v:group>
            <v:group style="position:absolute;left:8864;top:3113;width:1560;height:2" coordorigin="8864,3113" coordsize="1560,2">
              <v:shape style="position:absolute;left:8864;top:3113;width:1560;height:2" coordorigin="8864,3113" coordsize="1560,0" path="m8864,3113l10424,3113e" filled="false" stroked="true" strokeweight="1.44pt" strokecolor="#000000">
                <v:path arrowok="t"/>
              </v:shape>
            </v:group>
            <v:group style="position:absolute;left:10424;top:2566;width:10;height:20" coordorigin="10424,2566" coordsize="10,20">
              <v:shape style="position:absolute;left:10424;top:2566;width:10;height:20" coordorigin="10424,2566" coordsize="10,20" path="m10424,2585l10434,2585,10434,2566,10424,2566,10424,2585xe" filled="true" fillcolor="#000000" stroked="false">
                <v:path arrowok="t"/>
                <v:fill type="solid"/>
              </v:shape>
            </v:group>
            <v:group style="position:absolute;left:10424;top:2585;width:10;height:20" coordorigin="10424,2585" coordsize="10,20">
              <v:shape style="position:absolute;left:10424;top:2585;width:10;height:20" coordorigin="10424,2585" coordsize="10,20" path="m10424,2605l10434,2605,10434,2585,10424,2585,10424,2605xe" filled="true" fillcolor="#000000" stroked="false">
                <v:path arrowok="t"/>
                <v:fill type="solid"/>
              </v:shape>
            </v:group>
            <v:group style="position:absolute;left:10424;top:2605;width:10;height:20" coordorigin="10424,2605" coordsize="10,20">
              <v:shape style="position:absolute;left:10424;top:2605;width:10;height:20" coordorigin="10424,2605" coordsize="10,20" path="m10424,2624l10434,2624,10434,2605,10424,2605,10424,2624xe" filled="true" fillcolor="#000000" stroked="false">
                <v:path arrowok="t"/>
                <v:fill type="solid"/>
              </v:shape>
            </v:group>
            <v:group style="position:absolute;left:10424;top:2624;width:10;height:20" coordorigin="10424,2624" coordsize="10,20">
              <v:shape style="position:absolute;left:10424;top:2624;width:10;height:20" coordorigin="10424,2624" coordsize="10,20" path="m10424,2643l10434,2643,10434,2624,10424,2624,10424,2643xe" filled="true" fillcolor="#000000" stroked="false">
                <v:path arrowok="t"/>
                <v:fill type="solid"/>
              </v:shape>
            </v:group>
            <v:group style="position:absolute;left:10424;top:2643;width:10;height:20" coordorigin="10424,2643" coordsize="10,20">
              <v:shape style="position:absolute;left:10424;top:2643;width:10;height:20" coordorigin="10424,2643" coordsize="10,20" path="m10424,2662l10434,2662,10434,2643,10424,2643,10424,2662xe" filled="true" fillcolor="#000000" stroked="false">
                <v:path arrowok="t"/>
                <v:fill type="solid"/>
              </v:shape>
            </v:group>
            <v:group style="position:absolute;left:10424;top:2662;width:10;height:20" coordorigin="10424,2662" coordsize="10,20">
              <v:shape style="position:absolute;left:10424;top:2662;width:10;height:20" coordorigin="10424,2662" coordsize="10,20" path="m10424,2681l10434,2681,10434,2662,10424,2662,10424,2681xe" filled="true" fillcolor="#000000" stroked="false">
                <v:path arrowok="t"/>
                <v:fill type="solid"/>
              </v:shape>
            </v:group>
            <v:group style="position:absolute;left:10424;top:2681;width:10;height:20" coordorigin="10424,2681" coordsize="10,20">
              <v:shape style="position:absolute;left:10424;top:2681;width:10;height:20" coordorigin="10424,2681" coordsize="10,20" path="m10424,2701l10434,2701,10434,2681,10424,2681,10424,2701xe" filled="true" fillcolor="#000000" stroked="false">
                <v:path arrowok="t"/>
                <v:fill type="solid"/>
              </v:shape>
            </v:group>
            <v:group style="position:absolute;left:10424;top:2701;width:10;height:20" coordorigin="10424,2701" coordsize="10,20">
              <v:shape style="position:absolute;left:10424;top:2701;width:10;height:20" coordorigin="10424,2701" coordsize="10,20" path="m10424,2720l10434,2720,10434,2701,10424,2701,10424,2720xe" filled="true" fillcolor="#000000" stroked="false">
                <v:path arrowok="t"/>
                <v:fill type="solid"/>
              </v:shape>
            </v:group>
            <v:group style="position:absolute;left:10424;top:2720;width:10;height:20" coordorigin="10424,2720" coordsize="10,20">
              <v:shape style="position:absolute;left:10424;top:2720;width:10;height:20" coordorigin="10424,2720" coordsize="10,20" path="m10424,2739l10434,2739,10434,2720,10424,2720,10424,2739xe" filled="true" fillcolor="#000000" stroked="false">
                <v:path arrowok="t"/>
                <v:fill type="solid"/>
              </v:shape>
            </v:group>
            <v:group style="position:absolute;left:10424;top:2739;width:10;height:20" coordorigin="10424,2739" coordsize="10,20">
              <v:shape style="position:absolute;left:10424;top:2739;width:10;height:20" coordorigin="10424,2739" coordsize="10,20" path="m10424,2758l10434,2758,10434,2739,10424,2739,10424,2758xe" filled="true" fillcolor="#000000" stroked="false">
                <v:path arrowok="t"/>
                <v:fill type="solid"/>
              </v:shape>
            </v:group>
            <v:group style="position:absolute;left:10424;top:2758;width:10;height:20" coordorigin="10424,2758" coordsize="10,20">
              <v:shape style="position:absolute;left:10424;top:2758;width:10;height:20" coordorigin="10424,2758" coordsize="10,20" path="m10424,2777l10434,2777,10434,2758,10424,2758,10424,2777xe" filled="true" fillcolor="#000000" stroked="false">
                <v:path arrowok="t"/>
                <v:fill type="solid"/>
              </v:shape>
            </v:group>
            <v:group style="position:absolute;left:10424;top:2777;width:10;height:20" coordorigin="10424,2777" coordsize="10,20">
              <v:shape style="position:absolute;left:10424;top:2777;width:10;height:20" coordorigin="10424,2777" coordsize="10,20" path="m10424,2797l10434,2797,10434,2777,10424,2777,10424,2797xe" filled="true" fillcolor="#000000" stroked="false">
                <v:path arrowok="t"/>
                <v:fill type="solid"/>
              </v:shape>
            </v:group>
            <v:group style="position:absolute;left:10424;top:2797;width:10;height:20" coordorigin="10424,2797" coordsize="10,20">
              <v:shape style="position:absolute;left:10424;top:2797;width:10;height:20" coordorigin="10424,2797" coordsize="10,20" path="m10424,2816l10434,2816,10434,2797,10424,2797,10424,2816xe" filled="true" fillcolor="#000000" stroked="false">
                <v:path arrowok="t"/>
                <v:fill type="solid"/>
              </v:shape>
            </v:group>
            <v:group style="position:absolute;left:10424;top:2816;width:10;height:20" coordorigin="10424,2816" coordsize="10,20">
              <v:shape style="position:absolute;left:10424;top:2816;width:10;height:20" coordorigin="10424,2816" coordsize="10,20" path="m10424,2835l10434,2835,10434,2816,10424,2816,10424,2835xe" filled="true" fillcolor="#000000" stroked="false">
                <v:path arrowok="t"/>
                <v:fill type="solid"/>
              </v:shape>
            </v:group>
            <v:group style="position:absolute;left:10424;top:2835;width:10;height:20" coordorigin="10424,2835" coordsize="10,20">
              <v:shape style="position:absolute;left:10424;top:2835;width:10;height:20" coordorigin="10424,2835" coordsize="10,20" path="m10424,2854l10434,2854,10434,2835,10424,2835,10424,2854xe" filled="true" fillcolor="#000000" stroked="false">
                <v:path arrowok="t"/>
                <v:fill type="solid"/>
              </v:shape>
            </v:group>
            <v:group style="position:absolute;left:10424;top:2854;width:10;height:20" coordorigin="10424,2854" coordsize="10,20">
              <v:shape style="position:absolute;left:10424;top:2854;width:10;height:20" coordorigin="10424,2854" coordsize="10,20" path="m10424,2873l10434,2873,10434,2854,10424,2854,10424,2873xe" filled="true" fillcolor="#000000" stroked="false">
                <v:path arrowok="t"/>
                <v:fill type="solid"/>
              </v:shape>
            </v:group>
            <v:group style="position:absolute;left:10424;top:2873;width:10;height:20" coordorigin="10424,2873" coordsize="10,20">
              <v:shape style="position:absolute;left:10424;top:2873;width:10;height:20" coordorigin="10424,2873" coordsize="10,20" path="m10424,2893l10434,2893,10434,2873,10424,2873,10424,2893xe" filled="true" fillcolor="#000000" stroked="false">
                <v:path arrowok="t"/>
                <v:fill type="solid"/>
              </v:shape>
            </v:group>
            <v:group style="position:absolute;left:10424;top:2893;width:10;height:20" coordorigin="10424,2893" coordsize="10,20">
              <v:shape style="position:absolute;left:10424;top:2893;width:10;height:20" coordorigin="10424,2893" coordsize="10,20" path="m10424,2912l10434,2912,10434,2893,10424,2893,10424,2912xe" filled="true" fillcolor="#000000" stroked="false">
                <v:path arrowok="t"/>
                <v:fill type="solid"/>
              </v:shape>
            </v:group>
            <v:group style="position:absolute;left:10424;top:2912;width:10;height:20" coordorigin="10424,2912" coordsize="10,20">
              <v:shape style="position:absolute;left:10424;top:2912;width:10;height:20" coordorigin="10424,2912" coordsize="10,20" path="m10424,2931l10434,2931,10434,2912,10424,2912,10424,2931xe" filled="true" fillcolor="#000000" stroked="false">
                <v:path arrowok="t"/>
                <v:fill type="solid"/>
              </v:shape>
            </v:group>
            <v:group style="position:absolute;left:10424;top:2931;width:10;height:20" coordorigin="10424,2931" coordsize="10,20">
              <v:shape style="position:absolute;left:10424;top:2931;width:10;height:20" coordorigin="10424,2931" coordsize="10,20" path="m10424,2950l10434,2950,10434,2931,10424,2931,10424,2950xe" filled="true" fillcolor="#000000" stroked="false">
                <v:path arrowok="t"/>
                <v:fill type="solid"/>
              </v:shape>
            </v:group>
            <v:group style="position:absolute;left:10424;top:2950;width:10;height:20" coordorigin="10424,2950" coordsize="10,20">
              <v:shape style="position:absolute;left:10424;top:2950;width:10;height:20" coordorigin="10424,2950" coordsize="10,20" path="m10424,2969l10434,2969,10434,2950,10424,2950,10424,2969xe" filled="true" fillcolor="#000000" stroked="false">
                <v:path arrowok="t"/>
                <v:fill type="solid"/>
              </v:shape>
            </v:group>
            <v:group style="position:absolute;left:10424;top:2969;width:10;height:20" coordorigin="10424,2969" coordsize="10,20">
              <v:shape style="position:absolute;left:10424;top:2969;width:10;height:20" coordorigin="10424,2969" coordsize="10,20" path="m10424,2989l10434,2989,10434,2969,10424,2969,10424,2989xe" filled="true" fillcolor="#000000" stroked="false">
                <v:path arrowok="t"/>
                <v:fill type="solid"/>
              </v:shape>
            </v:group>
            <v:group style="position:absolute;left:10424;top:2989;width:10;height:20" coordorigin="10424,2989" coordsize="10,20">
              <v:shape style="position:absolute;left:10424;top:2989;width:10;height:20" coordorigin="10424,2989" coordsize="10,20" path="m10424,3008l10434,3008,10434,2989,10424,2989,10424,3008xe" filled="true" fillcolor="#000000" stroked="false">
                <v:path arrowok="t"/>
                <v:fill type="solid"/>
              </v:shape>
            </v:group>
            <v:group style="position:absolute;left:10424;top:3008;width:10;height:20" coordorigin="10424,3008" coordsize="10,20">
              <v:shape style="position:absolute;left:10424;top:3008;width:10;height:20" coordorigin="10424,3008" coordsize="10,20" path="m10424,3027l10434,3027,10434,3008,10424,3008,10424,3027xe" filled="true" fillcolor="#000000" stroked="false">
                <v:path arrowok="t"/>
                <v:fill type="solid"/>
              </v:shape>
            </v:group>
            <v:group style="position:absolute;left:10424;top:3027;width:10;height:20" coordorigin="10424,3027" coordsize="10,20">
              <v:shape style="position:absolute;left:10424;top:3027;width:10;height:20" coordorigin="10424,3027" coordsize="10,20" path="m10424,3046l10434,3046,10434,3027,10424,3027,10424,3046xe" filled="true" fillcolor="#000000" stroked="false">
                <v:path arrowok="t"/>
                <v:fill type="solid"/>
              </v:shape>
            </v:group>
            <v:group style="position:absolute;left:10424;top:3046;width:10;height:20" coordorigin="10424,3046" coordsize="10,20">
              <v:shape style="position:absolute;left:10424;top:3046;width:10;height:20" coordorigin="10424,3046" coordsize="10,20" path="m10424,3065l10434,3065,10434,3046,10424,3046,10424,3065xe" filled="true" fillcolor="#000000" stroked="false">
                <v:path arrowok="t"/>
                <v:fill type="solid"/>
              </v:shape>
            </v:group>
            <v:group style="position:absolute;left:10424;top:3065;width:10;height:20" coordorigin="10424,3065" coordsize="10,20">
              <v:shape style="position:absolute;left:10424;top:3065;width:10;height:20" coordorigin="10424,3065" coordsize="10,20" path="m10424,3085l10434,3085,10434,3065,10424,3065,10424,3085xe" filled="true" fillcolor="#000000" stroked="false">
                <v:path arrowok="t"/>
                <v:fill type="solid"/>
              </v:shape>
            </v:group>
            <v:group style="position:absolute;left:10424;top:3092;width:10;height:2" coordorigin="10424,3092" coordsize="10,2">
              <v:shape style="position:absolute;left:10424;top:3092;width:10;height:2" coordorigin="10424,3092" coordsize="10,0" path="m10424,3092l10434,3092e" filled="false" stroked="true" strokeweight=".72pt" strokecolor="#000000">
                <v:path arrowok="t"/>
              </v:shape>
            </v:group>
            <v:group style="position:absolute;left:10424;top:3113;width:29;height:2" coordorigin="10424,3113" coordsize="29,2">
              <v:shape style="position:absolute;left:10424;top:3113;width:29;height:2" coordorigin="10424,3113" coordsize="29,0" path="m10424,3113l10453,3113e" filled="false" stroked="true" strokeweight="1.44pt" strokecolor="#000000">
                <v:path arrowok="t"/>
              </v:shape>
            </v:group>
            <v:group style="position:absolute;left:10453;top:3113;width:1357;height:2" coordorigin="10453,3113" coordsize="1357,2">
              <v:shape style="position:absolute;left:10453;top:3113;width:1357;height:2" coordorigin="10453,3113" coordsize="1357,0" path="m10453,3113l11809,3113e" filled="false" stroked="true" strokeweight="1.44pt" strokecolor="#000000">
                <v:path arrowok="t"/>
              </v:shape>
            </v:group>
            <v:group style="position:absolute;left:11810;top:2566;width:10;height:20" coordorigin="11810,2566" coordsize="10,20">
              <v:shape style="position:absolute;left:11810;top:2566;width:10;height:20" coordorigin="11810,2566" coordsize="10,20" path="m11810,2585l11819,2585,11819,2566,11810,2566,11810,2585xe" filled="true" fillcolor="#000000" stroked="false">
                <v:path arrowok="t"/>
                <v:fill type="solid"/>
              </v:shape>
            </v:group>
            <v:group style="position:absolute;left:11810;top:2585;width:10;height:20" coordorigin="11810,2585" coordsize="10,20">
              <v:shape style="position:absolute;left:11810;top:2585;width:10;height:20" coordorigin="11810,2585" coordsize="10,20" path="m11810,2605l11819,2605,11819,2585,11810,2585,11810,2605xe" filled="true" fillcolor="#000000" stroked="false">
                <v:path arrowok="t"/>
                <v:fill type="solid"/>
              </v:shape>
            </v:group>
            <v:group style="position:absolute;left:11810;top:2605;width:10;height:20" coordorigin="11810,2605" coordsize="10,20">
              <v:shape style="position:absolute;left:11810;top:2605;width:10;height:20" coordorigin="11810,2605" coordsize="10,20" path="m11810,2624l11819,2624,11819,2605,11810,2605,11810,2624xe" filled="true" fillcolor="#000000" stroked="false">
                <v:path arrowok="t"/>
                <v:fill type="solid"/>
              </v:shape>
            </v:group>
            <v:group style="position:absolute;left:11810;top:2624;width:10;height:20" coordorigin="11810,2624" coordsize="10,20">
              <v:shape style="position:absolute;left:11810;top:2624;width:10;height:20" coordorigin="11810,2624" coordsize="10,20" path="m11810,2643l11819,2643,11819,2624,11810,2624,11810,2643xe" filled="true" fillcolor="#000000" stroked="false">
                <v:path arrowok="t"/>
                <v:fill type="solid"/>
              </v:shape>
            </v:group>
            <v:group style="position:absolute;left:11810;top:2643;width:10;height:20" coordorigin="11810,2643" coordsize="10,20">
              <v:shape style="position:absolute;left:11810;top:2643;width:10;height:20" coordorigin="11810,2643" coordsize="10,20" path="m11810,2662l11819,2662,11819,2643,11810,2643,11810,2662xe" filled="true" fillcolor="#000000" stroked="false">
                <v:path arrowok="t"/>
                <v:fill type="solid"/>
              </v:shape>
            </v:group>
            <v:group style="position:absolute;left:11810;top:2662;width:10;height:20" coordorigin="11810,2662" coordsize="10,20">
              <v:shape style="position:absolute;left:11810;top:2662;width:10;height:20" coordorigin="11810,2662" coordsize="10,20" path="m11810,2681l11819,2681,11819,2662,11810,2662,11810,2681xe" filled="true" fillcolor="#000000" stroked="false">
                <v:path arrowok="t"/>
                <v:fill type="solid"/>
              </v:shape>
            </v:group>
            <v:group style="position:absolute;left:11810;top:2681;width:10;height:20" coordorigin="11810,2681" coordsize="10,20">
              <v:shape style="position:absolute;left:11810;top:2681;width:10;height:20" coordorigin="11810,2681" coordsize="10,20" path="m11810,2701l11819,2701,11819,2681,11810,2681,11810,2701xe" filled="true" fillcolor="#000000" stroked="false">
                <v:path arrowok="t"/>
                <v:fill type="solid"/>
              </v:shape>
            </v:group>
            <v:group style="position:absolute;left:11810;top:2701;width:10;height:20" coordorigin="11810,2701" coordsize="10,20">
              <v:shape style="position:absolute;left:11810;top:2701;width:10;height:20" coordorigin="11810,2701" coordsize="10,20" path="m11810,2720l11819,2720,11819,2701,11810,2701,11810,2720xe" filled="true" fillcolor="#000000" stroked="false">
                <v:path arrowok="t"/>
                <v:fill type="solid"/>
              </v:shape>
            </v:group>
            <v:group style="position:absolute;left:11810;top:2720;width:10;height:20" coordorigin="11810,2720" coordsize="10,20">
              <v:shape style="position:absolute;left:11810;top:2720;width:10;height:20" coordorigin="11810,2720" coordsize="10,20" path="m11810,2739l11819,2739,11819,2720,11810,2720,11810,2739xe" filled="true" fillcolor="#000000" stroked="false">
                <v:path arrowok="t"/>
                <v:fill type="solid"/>
              </v:shape>
            </v:group>
            <v:group style="position:absolute;left:11810;top:2739;width:10;height:20" coordorigin="11810,2739" coordsize="10,20">
              <v:shape style="position:absolute;left:11810;top:2739;width:10;height:20" coordorigin="11810,2739" coordsize="10,20" path="m11810,2758l11819,2758,11819,2739,11810,2739,11810,2758xe" filled="true" fillcolor="#000000" stroked="false">
                <v:path arrowok="t"/>
                <v:fill type="solid"/>
              </v:shape>
            </v:group>
            <v:group style="position:absolute;left:11810;top:2758;width:10;height:20" coordorigin="11810,2758" coordsize="10,20">
              <v:shape style="position:absolute;left:11810;top:2758;width:10;height:20" coordorigin="11810,2758" coordsize="10,20" path="m11810,2777l11819,2777,11819,2758,11810,2758,11810,2777xe" filled="true" fillcolor="#000000" stroked="false">
                <v:path arrowok="t"/>
                <v:fill type="solid"/>
              </v:shape>
            </v:group>
            <v:group style="position:absolute;left:11810;top:2777;width:10;height:20" coordorigin="11810,2777" coordsize="10,20">
              <v:shape style="position:absolute;left:11810;top:2777;width:10;height:20" coordorigin="11810,2777" coordsize="10,20" path="m11810,2797l11819,2797,11819,2777,11810,2777,11810,2797xe" filled="true" fillcolor="#000000" stroked="false">
                <v:path arrowok="t"/>
                <v:fill type="solid"/>
              </v:shape>
            </v:group>
            <v:group style="position:absolute;left:11810;top:2797;width:10;height:20" coordorigin="11810,2797" coordsize="10,20">
              <v:shape style="position:absolute;left:11810;top:2797;width:10;height:20" coordorigin="11810,2797" coordsize="10,20" path="m11810,2816l11819,2816,11819,2797,11810,2797,11810,2816xe" filled="true" fillcolor="#000000" stroked="false">
                <v:path arrowok="t"/>
                <v:fill type="solid"/>
              </v:shape>
            </v:group>
            <v:group style="position:absolute;left:11810;top:2816;width:10;height:20" coordorigin="11810,2816" coordsize="10,20">
              <v:shape style="position:absolute;left:11810;top:2816;width:10;height:20" coordorigin="11810,2816" coordsize="10,20" path="m11810,2835l11819,2835,11819,2816,11810,2816,11810,2835xe" filled="true" fillcolor="#000000" stroked="false">
                <v:path arrowok="t"/>
                <v:fill type="solid"/>
              </v:shape>
            </v:group>
            <v:group style="position:absolute;left:11810;top:2835;width:10;height:20" coordorigin="11810,2835" coordsize="10,20">
              <v:shape style="position:absolute;left:11810;top:2835;width:10;height:20" coordorigin="11810,2835" coordsize="10,20" path="m11810,2854l11819,2854,11819,2835,11810,2835,11810,2854xe" filled="true" fillcolor="#000000" stroked="false">
                <v:path arrowok="t"/>
                <v:fill type="solid"/>
              </v:shape>
            </v:group>
            <v:group style="position:absolute;left:11810;top:2854;width:10;height:20" coordorigin="11810,2854" coordsize="10,20">
              <v:shape style="position:absolute;left:11810;top:2854;width:10;height:20" coordorigin="11810,2854" coordsize="10,20" path="m11810,2873l11819,2873,11819,2854,11810,2854,11810,2873xe" filled="true" fillcolor="#000000" stroked="false">
                <v:path arrowok="t"/>
                <v:fill type="solid"/>
              </v:shape>
            </v:group>
            <v:group style="position:absolute;left:11810;top:2873;width:10;height:20" coordorigin="11810,2873" coordsize="10,20">
              <v:shape style="position:absolute;left:11810;top:2873;width:10;height:20" coordorigin="11810,2873" coordsize="10,20" path="m11810,2893l11819,2893,11819,2873,11810,2873,11810,2893xe" filled="true" fillcolor="#000000" stroked="false">
                <v:path arrowok="t"/>
                <v:fill type="solid"/>
              </v:shape>
            </v:group>
            <v:group style="position:absolute;left:11810;top:2893;width:10;height:20" coordorigin="11810,2893" coordsize="10,20">
              <v:shape style="position:absolute;left:11810;top:2893;width:10;height:20" coordorigin="11810,2893" coordsize="10,20" path="m11810,2912l11819,2912,11819,2893,11810,2893,11810,2912xe" filled="true" fillcolor="#000000" stroked="false">
                <v:path arrowok="t"/>
                <v:fill type="solid"/>
              </v:shape>
            </v:group>
            <v:group style="position:absolute;left:11810;top:2912;width:10;height:20" coordorigin="11810,2912" coordsize="10,20">
              <v:shape style="position:absolute;left:11810;top:2912;width:10;height:20" coordorigin="11810,2912" coordsize="10,20" path="m11810,2931l11819,2931,11819,2912,11810,2912,11810,2931xe" filled="true" fillcolor="#000000" stroked="false">
                <v:path arrowok="t"/>
                <v:fill type="solid"/>
              </v:shape>
            </v:group>
            <v:group style="position:absolute;left:11810;top:2931;width:10;height:20" coordorigin="11810,2931" coordsize="10,20">
              <v:shape style="position:absolute;left:11810;top:2931;width:10;height:20" coordorigin="11810,2931" coordsize="10,20" path="m11810,2950l11819,2950,11819,2931,11810,2931,11810,2950xe" filled="true" fillcolor="#000000" stroked="false">
                <v:path arrowok="t"/>
                <v:fill type="solid"/>
              </v:shape>
            </v:group>
            <v:group style="position:absolute;left:11810;top:2950;width:10;height:20" coordorigin="11810,2950" coordsize="10,20">
              <v:shape style="position:absolute;left:11810;top:2950;width:10;height:20" coordorigin="11810,2950" coordsize="10,20" path="m11810,2969l11819,2969,11819,2950,11810,2950,11810,2969xe" filled="true" fillcolor="#000000" stroked="false">
                <v:path arrowok="t"/>
                <v:fill type="solid"/>
              </v:shape>
            </v:group>
            <v:group style="position:absolute;left:11810;top:2969;width:10;height:20" coordorigin="11810,2969" coordsize="10,20">
              <v:shape style="position:absolute;left:11810;top:2969;width:10;height:20" coordorigin="11810,2969" coordsize="10,20" path="m11810,2989l11819,2989,11819,2969,11810,2969,11810,2989xe" filled="true" fillcolor="#000000" stroked="false">
                <v:path arrowok="t"/>
                <v:fill type="solid"/>
              </v:shape>
            </v:group>
            <v:group style="position:absolute;left:11810;top:2989;width:10;height:20" coordorigin="11810,2989" coordsize="10,20">
              <v:shape style="position:absolute;left:11810;top:2989;width:10;height:20" coordorigin="11810,2989" coordsize="10,20" path="m11810,3008l11819,3008,11819,2989,11810,2989,11810,3008xe" filled="true" fillcolor="#000000" stroked="false">
                <v:path arrowok="t"/>
                <v:fill type="solid"/>
              </v:shape>
            </v:group>
            <v:group style="position:absolute;left:11810;top:3008;width:10;height:20" coordorigin="11810,3008" coordsize="10,20">
              <v:shape style="position:absolute;left:11810;top:3008;width:10;height:20" coordorigin="11810,3008" coordsize="10,20" path="m11810,3027l11819,3027,11819,3008,11810,3008,11810,3027xe" filled="true" fillcolor="#000000" stroked="false">
                <v:path arrowok="t"/>
                <v:fill type="solid"/>
              </v:shape>
            </v:group>
            <v:group style="position:absolute;left:11810;top:3027;width:10;height:20" coordorigin="11810,3027" coordsize="10,20">
              <v:shape style="position:absolute;left:11810;top:3027;width:10;height:20" coordorigin="11810,3027" coordsize="10,20" path="m11810,3046l11819,3046,11819,3027,11810,3027,11810,3046xe" filled="true" fillcolor="#000000" stroked="false">
                <v:path arrowok="t"/>
                <v:fill type="solid"/>
              </v:shape>
            </v:group>
            <v:group style="position:absolute;left:11810;top:3046;width:10;height:20" coordorigin="11810,3046" coordsize="10,20">
              <v:shape style="position:absolute;left:11810;top:3046;width:10;height:20" coordorigin="11810,3046" coordsize="10,20" path="m11810,3065l11819,3065,11819,3046,11810,3046,11810,3065xe" filled="true" fillcolor="#000000" stroked="false">
                <v:path arrowok="t"/>
                <v:fill type="solid"/>
              </v:shape>
            </v:group>
            <v:group style="position:absolute;left:11810;top:3065;width:10;height:20" coordorigin="11810,3065" coordsize="10,20">
              <v:shape style="position:absolute;left:11810;top:3065;width:10;height:20" coordorigin="11810,3065" coordsize="10,20" path="m11810,3085l11819,3085,11819,3065,11810,3065,11810,3085xe" filled="true" fillcolor="#000000" stroked="false">
                <v:path arrowok="t"/>
                <v:fill type="solid"/>
              </v:shape>
            </v:group>
            <v:group style="position:absolute;left:11810;top:3092;width:10;height:2" coordorigin="11810,3092" coordsize="10,2">
              <v:shape style="position:absolute;left:11810;top:3092;width:10;height:2" coordorigin="11810,3092" coordsize="10,0" path="m11810,3092l11819,3092e" filled="false" stroked="true" strokeweight=".72pt" strokecolor="#000000">
                <v:path arrowok="t"/>
              </v:shape>
            </v:group>
            <v:group style="position:absolute;left:11810;top:3113;width:29;height:2" coordorigin="11810,3113" coordsize="29,2">
              <v:shape style="position:absolute;left:11810;top:3113;width:29;height:2" coordorigin="11810,3113" coordsize="29,0" path="m11810,3113l11838,3113e" filled="false" stroked="true" strokeweight="1.44pt" strokecolor="#000000">
                <v:path arrowok="t"/>
              </v:shape>
            </v:group>
            <v:group style="position:absolute;left:11838;top:3113;width:1392;height:2" coordorigin="11838,3113" coordsize="1392,2">
              <v:shape style="position:absolute;left:11838;top:3113;width:1392;height:2" coordorigin="11838,3113" coordsize="1392,0" path="m11838,3113l13230,3113e" filled="false" stroked="true" strokeweight="1.44pt" strokecolor="#000000">
                <v:path arrowok="t"/>
              </v:shape>
              <v:shape style="position:absolute;left:7633;top:282;width:1131;height:200" type="#_x0000_t202" filled="false" stroked="false">
                <v:textbox inset="0,0,0,0">
                  <w:txbxContent>
                    <w:p>
                      <w:pPr>
                        <w:spacing w:line="200"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年发生额</w:t>
                      </w:r>
                    </w:p>
                  </w:txbxContent>
                </v:textbox>
                <w10:wrap type="none"/>
              </v:shape>
              <v:shape style="position:absolute;left:1366;top:551;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xbxContent>
                </v:textbox>
                <w10:wrap type="none"/>
              </v:shape>
              <v:shape style="position:absolute;left:3644;top:55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年初额</w:t>
                      </w:r>
                    </w:p>
                  </w:txbxContent>
                </v:textbox>
                <w10:wrap type="none"/>
              </v:shape>
              <v:shape style="position:absolute;left:12251;top:55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年末额</w:t>
                      </w:r>
                    </w:p>
                  </w:txbxContent>
                </v:textbox>
                <w10:wrap type="none"/>
              </v:shape>
              <v:shape style="position:absolute;left:4930;top:822;width:6373;height:180" type="#_x0000_t202" filled="false" stroked="false">
                <v:textbox inset="0,0,0,0">
                  <w:txbxContent>
                    <w:p>
                      <w:pPr>
                        <w:tabs>
                          <w:tab w:pos="1336" w:val="left" w:leader="none"/>
                          <w:tab w:pos="2575" w:val="left" w:leader="none"/>
                          <w:tab w:pos="4073" w:val="left" w:leader="none"/>
                          <w:tab w:pos="601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tab/>
                        <w:t>本年减少</w:t>
                        <w:tab/>
                        <w:t>本年转入损益</w:t>
                        <w:tab/>
                        <w:t>企业所得税影响</w:t>
                        <w:tab/>
                        <w:t>小计</w:t>
                      </w:r>
                    </w:p>
                  </w:txbxContent>
                </v:textbox>
                <w10:wrap type="none"/>
              </v:shape>
              <v:shape style="position:absolute;left:137;top:1363;width:2997;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按照权益法核算的在被投资单位其他</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综合收益中所享有的份额</w:t>
                      </w:r>
                    </w:p>
                  </w:txbxContent>
                </v:textbox>
                <w10:wrap type="none"/>
              </v:shape>
              <v:shape style="position:absolute;left:3745;top:1567;width:73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42,404.33</w:t>
                      </w:r>
                    </w:p>
                  </w:txbxContent>
                </v:textbox>
                <w10:wrap type="none"/>
              </v:shape>
              <v:shape style="position:absolute;left:5074;top:1567;width:82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830,582.42</w:t>
                      </w:r>
                    </w:p>
                  </w:txbxContent>
                </v:textbox>
                <w10:wrap type="none"/>
              </v:shape>
              <v:shape style="position:absolute;left:10890;top:1567;width:82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830,582.42</w:t>
                      </w:r>
                    </w:p>
                  </w:txbxContent>
                </v:textbox>
                <w10:wrap type="none"/>
              </v:shape>
              <v:shape style="position:absolute;left:12309;top:1567;width:81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872,986.75</w:t>
                      </w:r>
                    </w:p>
                  </w:txbxContent>
                </v:textbox>
                <w10:wrap type="none"/>
              </v:shape>
              <v:shape style="position:absolute;left:137;top:2277;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xbxContent>
                </v:textbox>
                <w10:wrap type="none"/>
              </v:shape>
              <v:shape style="position:absolute;left:3601;top:2294;width:87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-791,225.41</w:t>
                      </w:r>
                    </w:p>
                  </w:txbxContent>
                </v:textbox>
                <w10:wrap type="none"/>
              </v:shape>
              <v:shape style="position:absolute;left:6325;top:2294;width:82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505,939.13</w:t>
                      </w:r>
                    </w:p>
                  </w:txbxContent>
                </v:textbox>
                <w10:wrap type="none"/>
              </v:shape>
              <v:shape style="position:absolute;left:10833;top:2294;width:87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-505,939.13</w:t>
                      </w:r>
                    </w:p>
                  </w:txbxContent>
                </v:textbox>
                <w10:wrap type="none"/>
              </v:shape>
              <v:shape style="position:absolute;left:12114;top:2294;width:101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-1,297,164.54</w:t>
                      </w:r>
                    </w:p>
                  </w:txbxContent>
                </v:textbox>
                <w10:wrap type="none"/>
              </v:shape>
              <v:shape style="position:absolute;left:1366;top:28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603;top:2834;width:87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-748,821.08</w:t>
                      </w:r>
                    </w:p>
                  </w:txbxContent>
                </v:textbox>
                <w10:wrap type="none"/>
              </v:shape>
              <v:shape style="position:absolute;left:5074;top:2834;width:82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830,582.42</w:t>
                      </w:r>
                    </w:p>
                  </w:txbxContent>
                </v:textbox>
                <w10:wrap type="none"/>
              </v:shape>
              <v:shape style="position:absolute;left:6325;top:2834;width:82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505,939.13</w:t>
                      </w:r>
                    </w:p>
                  </w:txbxContent>
                </v:textbox>
                <w10:wrap type="none"/>
              </v:shape>
              <v:shape style="position:absolute;left:10888;top:2834;width:82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324,643.29</w:t>
                      </w:r>
                    </w:p>
                  </w:txbxContent>
                </v:textbox>
                <w10:wrap type="none"/>
              </v:shape>
              <v:shape style="position:absolute;left:12246;top:2834;width:876;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-424,177.79</w:t>
                      </w:r>
                    </w:p>
                  </w:txbxContent>
                </v:textbox>
                <w10:wrap type="none"/>
              </v:shape>
            </v:group>
          </v:group>
        </w:pict>
      </w:r>
      <w:r>
        <w:rPr>
          <w:rFonts w:ascii="宋体" w:hAnsi="宋体" w:cs="宋体" w:eastAsia="宋体" w:hint="default"/>
          <w:position w:val="-62"/>
          <w:sz w:val="20"/>
          <w:szCs w:val="2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4"/>
          <w:szCs w:val="14"/>
        </w:rPr>
      </w:pPr>
    </w:p>
    <w:p>
      <w:pPr>
        <w:tabs>
          <w:tab w:pos="1395" w:val="left" w:leader="none"/>
        </w:tabs>
        <w:spacing w:before="36"/>
        <w:ind w:left="858" w:right="0"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z w:val="21"/>
          <w:szCs w:val="21"/>
        </w:rPr>
        <w:t>2009</w:t>
      </w:r>
      <w:r>
        <w:rPr>
          <w:rFonts w:ascii="宋体" w:hAnsi="宋体" w:cs="宋体" w:eastAsia="宋体" w:hint="default"/>
          <w:b/>
          <w:bCs/>
          <w:spacing w:val="-54"/>
          <w:sz w:val="21"/>
          <w:szCs w:val="21"/>
        </w:rPr>
        <w:t> </w:t>
      </w:r>
      <w:r>
        <w:rPr>
          <w:rFonts w:ascii="宋体" w:hAnsi="宋体" w:cs="宋体" w:eastAsia="宋体" w:hint="default"/>
          <w:b/>
          <w:bCs/>
          <w:sz w:val="21"/>
          <w:szCs w:val="21"/>
        </w:rPr>
        <w:t>年发生额</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3"/>
          <w:szCs w:val="13"/>
        </w:rPr>
      </w:pPr>
    </w:p>
    <w:tbl>
      <w:tblPr>
        <w:tblW w:w="0" w:type="auto"/>
        <w:jc w:val="left"/>
        <w:tblInd w:w="735" w:type="dxa"/>
        <w:tblLayout w:type="fixed"/>
        <w:tblCellMar>
          <w:top w:w="0" w:type="dxa"/>
          <w:left w:w="0" w:type="dxa"/>
          <w:bottom w:w="0" w:type="dxa"/>
          <w:right w:w="0" w:type="dxa"/>
        </w:tblCellMar>
        <w:tblLook w:val="01E0"/>
      </w:tblPr>
      <w:tblGrid>
        <w:gridCol w:w="3235"/>
        <w:gridCol w:w="1340"/>
        <w:gridCol w:w="1214"/>
        <w:gridCol w:w="1253"/>
        <w:gridCol w:w="1589"/>
        <w:gridCol w:w="1589"/>
        <w:gridCol w:w="1520"/>
        <w:gridCol w:w="1608"/>
      </w:tblGrid>
      <w:tr>
        <w:trPr>
          <w:trHeight w:val="382" w:hRule="exact"/>
        </w:trPr>
        <w:tc>
          <w:tcPr>
            <w:tcW w:w="3235"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8"/>
                <w:szCs w:val="28"/>
              </w:rPr>
            </w:pPr>
          </w:p>
        </w:tc>
        <w:tc>
          <w:tcPr>
            <w:tcW w:w="13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8"/>
                <w:szCs w:val="28"/>
              </w:rPr>
            </w:pPr>
          </w:p>
        </w:tc>
        <w:tc>
          <w:tcPr>
            <w:tcW w:w="1214"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8"/>
                <w:szCs w:val="28"/>
              </w:rPr>
            </w:pPr>
          </w:p>
        </w:tc>
        <w:tc>
          <w:tcPr>
            <w:tcW w:w="1253" w:type="dxa"/>
            <w:tcBorders>
              <w:top w:val="single" w:sz="12" w:space="0" w:color="000000"/>
              <w:left w:val="nil" w:sz="6" w:space="0" w:color="auto"/>
              <w:bottom w:val="nil" w:sz="6" w:space="0" w:color="auto"/>
              <w:right w:val="nil" w:sz="6" w:space="0" w:color="auto"/>
            </w:tcBorders>
          </w:tcPr>
          <w:p>
            <w:pPr/>
          </w:p>
        </w:tc>
        <w:tc>
          <w:tcPr>
            <w:tcW w:w="317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9"/>
              <w:ind w:left="549"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年发生额</w:t>
            </w:r>
          </w:p>
        </w:tc>
        <w:tc>
          <w:tcPr>
            <w:tcW w:w="1520"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8"/>
                <w:szCs w:val="28"/>
              </w:rPr>
            </w:pPr>
          </w:p>
        </w:tc>
        <w:tc>
          <w:tcPr>
            <w:tcW w:w="1608"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8"/>
                <w:szCs w:val="28"/>
              </w:rPr>
            </w:pPr>
          </w:p>
        </w:tc>
      </w:tr>
      <w:tr>
        <w:trPr>
          <w:trHeight w:val="195" w:hRule="exact"/>
        </w:trPr>
        <w:tc>
          <w:tcPr>
            <w:tcW w:w="3235" w:type="dxa"/>
            <w:tcBorders>
              <w:top w:val="nil" w:sz="6" w:space="0" w:color="auto"/>
              <w:left w:val="nil" w:sz="6" w:space="0" w:color="auto"/>
              <w:bottom w:val="nil" w:sz="6" w:space="0" w:color="auto"/>
              <w:right w:val="single" w:sz="4" w:space="0" w:color="000000"/>
            </w:tcBorders>
          </w:tcPr>
          <w:p>
            <w:pPr>
              <w:pStyle w:val="TableParagraph"/>
              <w:spacing w:line="183" w:lineRule="exact"/>
              <w:ind w:right="1332"/>
              <w:jc w:val="righ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394" w:right="0"/>
              <w:jc w:val="left"/>
              <w:rPr>
                <w:rFonts w:ascii="宋体" w:hAnsi="宋体" w:cs="宋体" w:eastAsia="宋体" w:hint="default"/>
                <w:sz w:val="18"/>
                <w:szCs w:val="18"/>
              </w:rPr>
            </w:pPr>
            <w:r>
              <w:rPr>
                <w:rFonts w:ascii="宋体" w:hAnsi="宋体" w:cs="宋体" w:eastAsia="宋体" w:hint="default"/>
                <w:sz w:val="18"/>
                <w:szCs w:val="18"/>
              </w:rPr>
              <w:t>年初额</w:t>
            </w:r>
          </w:p>
        </w:tc>
        <w:tc>
          <w:tcPr>
            <w:tcW w:w="1214" w:type="dxa"/>
            <w:tcBorders>
              <w:top w:val="nil" w:sz="6" w:space="0" w:color="auto"/>
              <w:left w:val="single" w:sz="4" w:space="0" w:color="000000"/>
              <w:bottom w:val="nil" w:sz="6" w:space="0" w:color="auto"/>
              <w:right w:val="single" w:sz="4" w:space="0" w:color="000000"/>
            </w:tcBorders>
          </w:tcPr>
          <w:p>
            <w:pPr/>
          </w:p>
        </w:tc>
        <w:tc>
          <w:tcPr>
            <w:tcW w:w="1253"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20" w:type="dxa"/>
            <w:tcBorders>
              <w:top w:val="nil" w:sz="6" w:space="0" w:color="auto"/>
              <w:left w:val="single" w:sz="4" w:space="0" w:color="000000"/>
              <w:bottom w:val="nil" w:sz="6" w:space="0" w:color="auto"/>
              <w:right w:val="single" w:sz="4" w:space="0" w:color="000000"/>
            </w:tcBorders>
          </w:tcPr>
          <w:p>
            <w:pPr/>
          </w:p>
        </w:tc>
        <w:tc>
          <w:tcPr>
            <w:tcW w:w="1608" w:type="dxa"/>
            <w:tcBorders>
              <w:top w:val="nil" w:sz="6" w:space="0" w:color="auto"/>
              <w:left w:val="single" w:sz="4" w:space="0" w:color="000000"/>
              <w:bottom w:val="nil" w:sz="6" w:space="0" w:color="auto"/>
              <w:right w:val="nil" w:sz="6" w:space="0" w:color="auto"/>
            </w:tcBorders>
          </w:tcPr>
          <w:p>
            <w:pPr>
              <w:pStyle w:val="TableParagraph"/>
              <w:spacing w:line="183" w:lineRule="exact"/>
              <w:ind w:left="528" w:right="0"/>
              <w:jc w:val="left"/>
              <w:rPr>
                <w:rFonts w:ascii="宋体" w:hAnsi="宋体" w:cs="宋体" w:eastAsia="宋体" w:hint="default"/>
                <w:sz w:val="18"/>
                <w:szCs w:val="18"/>
              </w:rPr>
            </w:pPr>
            <w:r>
              <w:rPr>
                <w:rFonts w:ascii="宋体" w:hAnsi="宋体" w:cs="宋体" w:eastAsia="宋体" w:hint="default"/>
                <w:sz w:val="18"/>
                <w:szCs w:val="18"/>
              </w:rPr>
              <w:t>年末额</w:t>
            </w:r>
          </w:p>
        </w:tc>
      </w:tr>
      <w:tr>
        <w:trPr>
          <w:trHeight w:val="192" w:hRule="exact"/>
        </w:trPr>
        <w:tc>
          <w:tcPr>
            <w:tcW w:w="3235" w:type="dxa"/>
            <w:tcBorders>
              <w:top w:val="nil" w:sz="6" w:space="0" w:color="auto"/>
              <w:left w:val="nil" w:sz="6" w:space="0" w:color="auto"/>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39"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61"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589"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49" w:right="0"/>
              <w:jc w:val="left"/>
              <w:rPr>
                <w:rFonts w:ascii="宋体" w:hAnsi="宋体" w:cs="宋体" w:eastAsia="宋体" w:hint="default"/>
                <w:sz w:val="18"/>
                <w:szCs w:val="18"/>
              </w:rPr>
            </w:pPr>
            <w:r>
              <w:rPr>
                <w:rFonts w:ascii="宋体" w:hAnsi="宋体" w:cs="宋体" w:eastAsia="宋体" w:hint="default"/>
                <w:sz w:val="18"/>
                <w:szCs w:val="18"/>
              </w:rPr>
              <w:t>本年转入损益</w:t>
            </w:r>
          </w:p>
        </w:tc>
        <w:tc>
          <w:tcPr>
            <w:tcW w:w="1589"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58" w:right="0"/>
              <w:jc w:val="left"/>
              <w:rPr>
                <w:rFonts w:ascii="宋体" w:hAnsi="宋体" w:cs="宋体" w:eastAsia="宋体" w:hint="default"/>
                <w:sz w:val="18"/>
                <w:szCs w:val="18"/>
              </w:rPr>
            </w:pPr>
            <w:r>
              <w:rPr>
                <w:rFonts w:ascii="宋体" w:hAnsi="宋体" w:cs="宋体" w:eastAsia="宋体" w:hint="default"/>
                <w:sz w:val="18"/>
                <w:szCs w:val="18"/>
              </w:rPr>
              <w:t>企业所得税影响</w:t>
            </w:r>
          </w:p>
        </w:tc>
        <w:tc>
          <w:tcPr>
            <w:tcW w:w="1520"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57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08" w:type="dxa"/>
            <w:tcBorders>
              <w:top w:val="nil" w:sz="6" w:space="0" w:color="auto"/>
              <w:left w:val="single" w:sz="4" w:space="0" w:color="000000"/>
              <w:bottom w:val="nil" w:sz="6" w:space="0" w:color="auto"/>
              <w:right w:val="nil" w:sz="6" w:space="0" w:color="auto"/>
            </w:tcBorders>
          </w:tcPr>
          <w:p>
            <w:pPr/>
          </w:p>
        </w:tc>
      </w:tr>
      <w:tr>
        <w:trPr>
          <w:trHeight w:val="66" w:hRule="exact"/>
        </w:trPr>
        <w:tc>
          <w:tcPr>
            <w:tcW w:w="3235" w:type="dxa"/>
            <w:tcBorders>
              <w:top w:val="nil" w:sz="6" w:space="0" w:color="auto"/>
              <w:left w:val="nil" w:sz="6" w:space="0" w:color="auto"/>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20" w:type="dxa"/>
            <w:tcBorders>
              <w:top w:val="nil" w:sz="6" w:space="0" w:color="auto"/>
              <w:left w:val="single" w:sz="4" w:space="0" w:color="000000"/>
              <w:bottom w:val="nil" w:sz="6" w:space="0" w:color="auto"/>
              <w:right w:val="single" w:sz="4" w:space="0" w:color="000000"/>
            </w:tcBorders>
          </w:tcPr>
          <w:p>
            <w:pPr/>
          </w:p>
        </w:tc>
        <w:tc>
          <w:tcPr>
            <w:tcW w:w="1608" w:type="dxa"/>
            <w:tcBorders>
              <w:top w:val="nil" w:sz="6" w:space="0" w:color="auto"/>
              <w:left w:val="single" w:sz="4" w:space="0" w:color="000000"/>
              <w:bottom w:val="nil" w:sz="6" w:space="0" w:color="auto"/>
              <w:right w:val="nil" w:sz="6" w:space="0" w:color="auto"/>
            </w:tcBorders>
          </w:tcPr>
          <w:p>
            <w:pPr/>
          </w:p>
        </w:tc>
      </w:tr>
      <w:tr>
        <w:trPr>
          <w:trHeight w:val="860" w:hRule="exact"/>
        </w:trPr>
        <w:tc>
          <w:tcPr>
            <w:tcW w:w="3235" w:type="dxa"/>
            <w:tcBorders>
              <w:top w:val="nil" w:sz="6" w:space="0" w:color="auto"/>
              <w:left w:val="nil" w:sz="6" w:space="0" w:color="auto"/>
              <w:bottom w:val="nil" w:sz="6" w:space="0" w:color="auto"/>
              <w:right w:val="single" w:sz="4" w:space="0" w:color="000000"/>
            </w:tcBorders>
          </w:tcPr>
          <w:p>
            <w:pPr>
              <w:pStyle w:val="TableParagraph"/>
              <w:spacing w:line="408" w:lineRule="auto" w:before="109"/>
              <w:ind w:left="122" w:right="105"/>
              <w:jc w:val="left"/>
              <w:rPr>
                <w:rFonts w:ascii="宋体" w:hAnsi="宋体" w:cs="宋体" w:eastAsia="宋体" w:hint="default"/>
                <w:sz w:val="18"/>
                <w:szCs w:val="18"/>
              </w:rPr>
            </w:pPr>
            <w:r>
              <w:rPr>
                <w:rFonts w:ascii="宋体" w:hAnsi="宋体" w:cs="宋体" w:eastAsia="宋体" w:hint="default"/>
                <w:spacing w:val="7"/>
                <w:sz w:val="18"/>
                <w:szCs w:val="18"/>
              </w:rPr>
              <w:t>按照权益法核算的在被投资单位其他</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综合收益中所享有的份额</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1"/>
              <w:jc w:val="right"/>
              <w:rPr>
                <w:rFonts w:ascii="Calibri" w:hAnsi="Calibri" w:cs="Calibri" w:eastAsia="Calibri" w:hint="default"/>
                <w:sz w:val="18"/>
                <w:szCs w:val="18"/>
              </w:rPr>
            </w:pPr>
            <w:r>
              <w:rPr>
                <w:rFonts w:ascii="Calibri"/>
                <w:sz w:val="18"/>
              </w:rPr>
              <w:t>42,404.33</w:t>
            </w:r>
          </w:p>
        </w:tc>
        <w:tc>
          <w:tcPr>
            <w:tcW w:w="1214" w:type="dxa"/>
            <w:tcBorders>
              <w:top w:val="nil" w:sz="6" w:space="0" w:color="auto"/>
              <w:left w:val="single" w:sz="4" w:space="0" w:color="000000"/>
              <w:bottom w:val="nil" w:sz="6" w:space="0" w:color="auto"/>
              <w:right w:val="single" w:sz="4" w:space="0" w:color="000000"/>
            </w:tcBorders>
          </w:tcPr>
          <w:p>
            <w:pPr/>
          </w:p>
        </w:tc>
        <w:tc>
          <w:tcPr>
            <w:tcW w:w="1253"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20" w:type="dxa"/>
            <w:tcBorders>
              <w:top w:val="nil" w:sz="6" w:space="0" w:color="auto"/>
              <w:left w:val="single" w:sz="4" w:space="0" w:color="000000"/>
              <w:bottom w:val="nil" w:sz="6" w:space="0" w:color="auto"/>
              <w:right w:val="single" w:sz="4" w:space="0" w:color="000000"/>
            </w:tcBorders>
          </w:tcPr>
          <w:p>
            <w:pPr/>
          </w:p>
        </w:tc>
        <w:tc>
          <w:tcPr>
            <w:tcW w:w="1608"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6"/>
              <w:jc w:val="right"/>
              <w:rPr>
                <w:rFonts w:ascii="Calibri" w:hAnsi="Calibri" w:cs="Calibri" w:eastAsia="Calibri" w:hint="default"/>
                <w:sz w:val="18"/>
                <w:szCs w:val="18"/>
              </w:rPr>
            </w:pPr>
            <w:r>
              <w:rPr>
                <w:rFonts w:ascii="Calibri"/>
                <w:sz w:val="18"/>
              </w:rPr>
              <w:t>42,404.33</w:t>
            </w:r>
          </w:p>
        </w:tc>
      </w:tr>
      <w:tr>
        <w:trPr>
          <w:trHeight w:val="314" w:hRule="exact"/>
        </w:trPr>
        <w:tc>
          <w:tcPr>
            <w:tcW w:w="3235"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right="1307"/>
              <w:jc w:val="righ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99"/>
              <w:jc w:val="right"/>
              <w:rPr>
                <w:rFonts w:ascii="Calibri" w:hAnsi="Calibri" w:cs="Calibri" w:eastAsia="Calibri" w:hint="default"/>
                <w:sz w:val="18"/>
                <w:szCs w:val="18"/>
              </w:rPr>
            </w:pPr>
            <w:r>
              <w:rPr>
                <w:rFonts w:ascii="Calibri"/>
                <w:spacing w:val="-1"/>
                <w:sz w:val="18"/>
              </w:rPr>
              <w:t>-1,515,971.22</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285" w:right="0"/>
              <w:jc w:val="left"/>
              <w:rPr>
                <w:rFonts w:ascii="Calibri" w:hAnsi="Calibri" w:cs="Calibri" w:eastAsia="Calibri" w:hint="default"/>
                <w:sz w:val="18"/>
                <w:szCs w:val="18"/>
              </w:rPr>
            </w:pPr>
            <w:r>
              <w:rPr>
                <w:rFonts w:ascii="Calibri"/>
                <w:sz w:val="18"/>
              </w:rPr>
              <w:t>724,745.81</w:t>
            </w:r>
          </w:p>
        </w:tc>
        <w:tc>
          <w:tcPr>
            <w:tcW w:w="1253"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2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593" w:right="0"/>
              <w:jc w:val="left"/>
              <w:rPr>
                <w:rFonts w:ascii="Calibri" w:hAnsi="Calibri" w:cs="Calibri" w:eastAsia="Calibri" w:hint="default"/>
                <w:sz w:val="18"/>
                <w:szCs w:val="18"/>
              </w:rPr>
            </w:pPr>
            <w:r>
              <w:rPr>
                <w:rFonts w:ascii="Calibri"/>
                <w:sz w:val="18"/>
              </w:rPr>
              <w:t>724,745.81</w:t>
            </w:r>
          </w:p>
        </w:tc>
        <w:tc>
          <w:tcPr>
            <w:tcW w:w="1608"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3"/>
              <w:jc w:val="right"/>
              <w:rPr>
                <w:rFonts w:ascii="Calibri" w:hAnsi="Calibri" w:cs="Calibri" w:eastAsia="Calibri" w:hint="default"/>
                <w:sz w:val="18"/>
                <w:szCs w:val="18"/>
              </w:rPr>
            </w:pPr>
            <w:r>
              <w:rPr>
                <w:rFonts w:ascii="Calibri"/>
                <w:sz w:val="18"/>
              </w:rPr>
              <w:t>-791,225.41</w:t>
            </w:r>
          </w:p>
        </w:tc>
      </w:tr>
      <w:tr>
        <w:trPr>
          <w:trHeight w:val="46" w:hRule="exact"/>
        </w:trPr>
        <w:tc>
          <w:tcPr>
            <w:tcW w:w="3235" w:type="dxa"/>
            <w:tcBorders>
              <w:top w:val="nil" w:sz="6" w:space="0" w:color="auto"/>
              <w:left w:val="nil" w:sz="6" w:space="0" w:color="auto"/>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single" w:sz="4" w:space="0" w:color="000000"/>
            </w:tcBorders>
          </w:tcPr>
          <w:p>
            <w:pPr/>
          </w:p>
        </w:tc>
        <w:tc>
          <w:tcPr>
            <w:tcW w:w="1520" w:type="dxa"/>
            <w:tcBorders>
              <w:top w:val="nil" w:sz="6" w:space="0" w:color="auto"/>
              <w:left w:val="single" w:sz="4" w:space="0" w:color="000000"/>
              <w:bottom w:val="nil" w:sz="6" w:space="0" w:color="auto"/>
              <w:right w:val="single" w:sz="4" w:space="0" w:color="000000"/>
            </w:tcBorders>
          </w:tcPr>
          <w:p>
            <w:pPr/>
          </w:p>
        </w:tc>
        <w:tc>
          <w:tcPr>
            <w:tcW w:w="1608" w:type="dxa"/>
            <w:tcBorders>
              <w:top w:val="nil" w:sz="6" w:space="0" w:color="auto"/>
              <w:left w:val="single" w:sz="4" w:space="0" w:color="000000"/>
              <w:bottom w:val="nil" w:sz="6" w:space="0" w:color="auto"/>
              <w:right w:val="nil" w:sz="6" w:space="0" w:color="auto"/>
            </w:tcBorders>
          </w:tcPr>
          <w:p>
            <w:pPr/>
          </w:p>
        </w:tc>
      </w:tr>
      <w:tr>
        <w:trPr>
          <w:trHeight w:val="415" w:hRule="exact"/>
        </w:trPr>
        <w:tc>
          <w:tcPr>
            <w:tcW w:w="3235"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right="1334"/>
              <w:jc w:val="right"/>
              <w:rPr>
                <w:rFonts w:ascii="宋体" w:hAnsi="宋体" w:cs="宋体" w:eastAsia="宋体" w:hint="default"/>
                <w:sz w:val="18"/>
                <w:szCs w:val="18"/>
              </w:rPr>
            </w:pPr>
            <w:r>
              <w:rPr>
                <w:rFonts w:ascii="宋体" w:hAnsi="宋体" w:cs="宋体" w:eastAsia="宋体" w:hint="default"/>
                <w:sz w:val="18"/>
                <w:szCs w:val="18"/>
              </w:rPr>
              <w:t>合  计</w:t>
            </w:r>
          </w:p>
        </w:tc>
        <w:tc>
          <w:tcPr>
            <w:tcW w:w="13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pacing w:val="-1"/>
                <w:sz w:val="18"/>
              </w:rPr>
              <w:t>-1,473,566.89</w:t>
            </w:r>
          </w:p>
        </w:tc>
        <w:tc>
          <w:tcPr>
            <w:tcW w:w="12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285" w:right="0"/>
              <w:jc w:val="left"/>
              <w:rPr>
                <w:rFonts w:ascii="Calibri" w:hAnsi="Calibri" w:cs="Calibri" w:eastAsia="Calibri" w:hint="default"/>
                <w:sz w:val="18"/>
                <w:szCs w:val="18"/>
              </w:rPr>
            </w:pPr>
            <w:r>
              <w:rPr>
                <w:rFonts w:ascii="Calibri"/>
                <w:sz w:val="18"/>
              </w:rPr>
              <w:t>724,745.81</w:t>
            </w:r>
          </w:p>
        </w:tc>
        <w:tc>
          <w:tcPr>
            <w:tcW w:w="1253" w:type="dxa"/>
            <w:tcBorders>
              <w:top w:val="nil" w:sz="6" w:space="0" w:color="auto"/>
              <w:left w:val="single" w:sz="4" w:space="0" w:color="000000"/>
              <w:bottom w:val="single" w:sz="12" w:space="0" w:color="000000"/>
              <w:right w:val="single" w:sz="4" w:space="0" w:color="000000"/>
            </w:tcBorders>
          </w:tcPr>
          <w:p>
            <w:pPr/>
          </w:p>
        </w:tc>
        <w:tc>
          <w:tcPr>
            <w:tcW w:w="1589" w:type="dxa"/>
            <w:tcBorders>
              <w:top w:val="nil" w:sz="6" w:space="0" w:color="auto"/>
              <w:left w:val="single" w:sz="4" w:space="0" w:color="000000"/>
              <w:bottom w:val="single" w:sz="12" w:space="0" w:color="000000"/>
              <w:right w:val="single" w:sz="4" w:space="0" w:color="000000"/>
            </w:tcBorders>
          </w:tcPr>
          <w:p>
            <w:pPr/>
          </w:p>
        </w:tc>
        <w:tc>
          <w:tcPr>
            <w:tcW w:w="1589" w:type="dxa"/>
            <w:tcBorders>
              <w:top w:val="nil" w:sz="6" w:space="0" w:color="auto"/>
              <w:left w:val="single" w:sz="4" w:space="0" w:color="000000"/>
              <w:bottom w:val="single" w:sz="12" w:space="0" w:color="000000"/>
              <w:right w:val="single" w:sz="4" w:space="0" w:color="000000"/>
            </w:tcBorders>
          </w:tcPr>
          <w:p>
            <w:pPr/>
          </w:p>
        </w:tc>
        <w:tc>
          <w:tcPr>
            <w:tcW w:w="15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593" w:right="0"/>
              <w:jc w:val="left"/>
              <w:rPr>
                <w:rFonts w:ascii="Calibri" w:hAnsi="Calibri" w:cs="Calibri" w:eastAsia="Calibri" w:hint="default"/>
                <w:sz w:val="18"/>
                <w:szCs w:val="18"/>
              </w:rPr>
            </w:pPr>
            <w:r>
              <w:rPr>
                <w:rFonts w:ascii="Calibri"/>
                <w:sz w:val="18"/>
              </w:rPr>
              <w:t>724,745.81</w:t>
            </w:r>
          </w:p>
        </w:tc>
        <w:tc>
          <w:tcPr>
            <w:tcW w:w="1608"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right="106"/>
              <w:jc w:val="right"/>
              <w:rPr>
                <w:rFonts w:ascii="Calibri" w:hAnsi="Calibri" w:cs="Calibri" w:eastAsia="Calibri" w:hint="default"/>
                <w:sz w:val="18"/>
                <w:szCs w:val="18"/>
              </w:rPr>
            </w:pPr>
            <w:r>
              <w:rPr>
                <w:rFonts w:ascii="Calibri"/>
                <w:spacing w:val="-1"/>
                <w:sz w:val="18"/>
              </w:rPr>
              <w:t>-748,821.08</w:t>
            </w:r>
          </w:p>
        </w:tc>
      </w:tr>
    </w:tbl>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2"/>
        <w:rPr>
          <w:rFonts w:ascii="宋体" w:hAnsi="宋体" w:cs="宋体" w:eastAsia="宋体" w:hint="default"/>
          <w:b/>
          <w:bCs/>
          <w:sz w:val="25"/>
          <w:szCs w:val="25"/>
        </w:rPr>
      </w:pPr>
    </w:p>
    <w:p>
      <w:pPr>
        <w:spacing w:before="0"/>
        <w:ind w:left="5096" w:right="6393" w:firstLine="0"/>
        <w:jc w:val="center"/>
        <w:rPr>
          <w:rFonts w:ascii="Calibri" w:hAnsi="Calibri" w:cs="Calibri" w:eastAsia="Calibri" w:hint="default"/>
          <w:sz w:val="18"/>
          <w:szCs w:val="18"/>
        </w:rPr>
      </w:pPr>
      <w:r>
        <w:rPr/>
        <w:pict>
          <v:group style="position:absolute;margin-left:144.300003pt;margin-top:14.733195pt;width:697.6pt;height:45.8pt;mso-position-horizontal-relative:page;mso-position-vertical-relative:paragraph;z-index:15688" coordorigin="2886,295" coordsize="13952,916">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w10:wrap type="none"/>
          </v:group>
        </w:pict>
      </w:r>
      <w:r>
        <w:rPr/>
        <w:pict>
          <v:shape style="position:absolute;margin-left:263.299988pt;margin-top:-187.056656pt;width:.48001pt;height:.12pt;mso-position-horizontal-relative:page;mso-position-vertical-relative:paragraph;z-index:-1130896" type="#_x0000_t75" stroked="false">
            <v:imagedata r:id="rId642" o:title=""/>
          </v:shape>
        </w:pict>
      </w:r>
      <w:r>
        <w:rPr/>
        <w:pict>
          <v:shape style="position:absolute;margin-left:330.290009pt;margin-top:-187.056656pt;width:.48001pt;height:.12pt;mso-position-horizontal-relative:page;mso-position-vertical-relative:paragraph;z-index:-1130872" type="#_x0000_t75" stroked="false">
            <v:imagedata r:id="rId642" o:title=""/>
          </v:shape>
        </w:pict>
      </w:r>
      <w:r>
        <w:rPr/>
        <w:pict>
          <v:shape style="position:absolute;margin-left:688.539978pt;margin-top:-187.056656pt;width:.47998pt;height:.12pt;mso-position-horizontal-relative:page;mso-position-vertical-relative:paragraph;z-index:-1130848" type="#_x0000_t75" stroked="false">
            <v:imagedata r:id="rId642" o:title=""/>
          </v:shape>
        </w:pict>
      </w:r>
      <w:r>
        <w:rPr/>
        <w:pict>
          <v:group style="position:absolute;margin-left:329.809998pt;margin-top:-171.576675pt;width:358.75pt;height:5.05pt;mso-position-horizontal-relative:page;mso-position-vertical-relative:paragraph;z-index:-1130824" coordorigin="6596,-3432" coordsize="7175,101">
            <v:shape style="position:absolute;left:6596;top:-3432;width:1224;height:101" type="#_x0000_t75" stroked="false">
              <v:imagedata r:id="rId643" o:title=""/>
            </v:shape>
            <v:shape style="position:absolute;left:7815;top:-3340;width:1258;height:10" type="#_x0000_t75" stroked="false">
              <v:imagedata r:id="rId644" o:title=""/>
            </v:shape>
            <v:shape style="position:absolute;left:9069;top:-3340;width:4702;height:10" type="#_x0000_t75" stroked="false">
              <v:imagedata r:id="rId645" o:title=""/>
            </v:shape>
            <w10:wrap type="none"/>
          </v:group>
        </w:pict>
      </w:r>
      <w:r>
        <w:rPr/>
        <w:pict>
          <v:group style="position:absolute;margin-left:102.5pt;margin-top:-151.176651pt;width:666.7pt;height:5.2pt;mso-position-horizontal-relative:page;mso-position-vertical-relative:paragraph;z-index:-1130800" coordorigin="2050,-3024" coordsize="13334,104">
            <v:shape style="position:absolute;left:2050;top:-3024;width:5789;height:103" type="#_x0000_t75" stroked="false">
              <v:imagedata r:id="rId646" o:title=""/>
            </v:shape>
            <v:shape style="position:absolute;left:7815;top:-2930;width:1258;height:10" type="#_x0000_t75" stroked="false">
              <v:imagedata r:id="rId644" o:title=""/>
            </v:shape>
            <v:shape style="position:absolute;left:9069;top:-2930;width:4702;height:10" type="#_x0000_t75" stroked="false">
              <v:imagedata r:id="rId645" o:title=""/>
            </v:shape>
            <v:shape style="position:absolute;left:13766;top:-2930;width:1618;height:10" type="#_x0000_t75" stroked="false">
              <v:imagedata r:id="rId549" o:title=""/>
            </v:shape>
            <w10:wrap type="none"/>
          </v:group>
        </w:pict>
      </w:r>
      <w:r>
        <w:rPr/>
        <w:pict>
          <v:group style="position:absolute;margin-left:102.5pt;margin-top:-106.056641pt;width:666.7pt;height:.5pt;mso-position-horizontal-relative:page;mso-position-vertical-relative:paragraph;z-index:-1130776" coordorigin="2050,-2121" coordsize="13334,10">
            <v:shape style="position:absolute;left:2050;top:-2121;width:5770;height:10" type="#_x0000_t75" stroked="false">
              <v:imagedata r:id="rId647" o:title=""/>
            </v:shape>
            <v:shape style="position:absolute;left:7815;top:-2121;width:1258;height:10" type="#_x0000_t75" stroked="false">
              <v:imagedata r:id="rId644" o:title=""/>
            </v:shape>
            <v:shape style="position:absolute;left:9069;top:-2121;width:4702;height:10" type="#_x0000_t75" stroked="false">
              <v:imagedata r:id="rId645" o:title=""/>
            </v:shape>
            <v:shape style="position:absolute;left:13766;top:-2121;width:1618;height:10" type="#_x0000_t75" stroked="false">
              <v:imagedata r:id="rId549" o:title=""/>
            </v:shape>
            <w10:wrap type="none"/>
          </v:group>
        </w:pict>
      </w:r>
      <w:r>
        <w:rPr/>
        <w:pict>
          <v:group style="position:absolute;margin-left:102.5pt;margin-top:-90.186684pt;width:666.7pt;height:5.2pt;mso-position-horizontal-relative:page;mso-position-vertical-relative:paragraph;z-index:-1130752" coordorigin="2050,-1804" coordsize="13334,104">
            <v:shape style="position:absolute;left:2050;top:-1804;width:5789;height:103" type="#_x0000_t75" stroked="false">
              <v:imagedata r:id="rId646" o:title=""/>
            </v:shape>
            <v:shape style="position:absolute;left:7815;top:-1710;width:1258;height:10" type="#_x0000_t75" stroked="false">
              <v:imagedata r:id="rId644" o:title=""/>
            </v:shape>
            <v:shape style="position:absolute;left:9069;top:-1710;width:4702;height:10" type="#_x0000_t75" stroked="false">
              <v:imagedata r:id="rId645" o:title=""/>
            </v:shape>
            <v:shape style="position:absolute;left:13766;top:-1710;width:1618;height:10" type="#_x0000_t75" stroked="false">
              <v:imagedata r:id="rId549" o:title=""/>
            </v:shape>
            <w10:wrap type="none"/>
          </v:group>
        </w:pict>
      </w:r>
      <w:r>
        <w:rPr>
          <w:rFonts w:ascii="Calibri"/>
          <w:sz w:val="18"/>
        </w:rPr>
        <w:t>122</w:t>
      </w:r>
    </w:p>
    <w:p>
      <w:pPr>
        <w:spacing w:after="0"/>
        <w:jc w:val="center"/>
        <w:rPr>
          <w:rFonts w:ascii="Calibri" w:hAnsi="Calibri" w:cs="Calibri" w:eastAsia="Calibri" w:hint="default"/>
          <w:sz w:val="18"/>
          <w:szCs w:val="18"/>
        </w:rPr>
        <w:sectPr>
          <w:headerReference w:type="default" r:id="rId626"/>
          <w:footerReference w:type="default" r:id="rId627"/>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r>
        <w:rPr/>
        <w:pict>
          <v:group style="position:absolute;margin-left:147.619995pt;margin-top:435.769989pt;width:360.7pt;height:.5pt;mso-position-horizontal-relative:page;mso-position-vertical-relative:page;z-index:-1130536" coordorigin="2952,8715" coordsize="7214,10">
            <v:shape style="position:absolute;left:2952;top:8715;width:3281;height:10" type="#_x0000_t75" stroked="false">
              <v:imagedata r:id="rId618" o:title=""/>
            </v:shape>
            <v:shape style="position:absolute;left:6229;top:8715;width:1947;height:10" type="#_x0000_t75" stroked="false">
              <v:imagedata r:id="rId649" o:title=""/>
            </v:shape>
            <v:shape style="position:absolute;left:8171;top:8715;width:1995;height:10" type="#_x0000_t75" stroked="false">
              <v:imagedata r:id="rId620" o:title=""/>
            </v:shape>
            <w10:wrap type="none"/>
          </v:group>
        </w:pict>
      </w:r>
      <w:r>
        <w:rPr/>
        <w:pict>
          <v:group style="position:absolute;margin-left:147.619995pt;margin-top:454.98999pt;width:360.7pt;height:.5pt;mso-position-horizontal-relative:page;mso-position-vertical-relative:page;z-index:-1130512" coordorigin="2952,9100" coordsize="7214,10">
            <v:shape style="position:absolute;left:2952;top:9100;width:3281;height:10" type="#_x0000_t75" stroked="false">
              <v:imagedata r:id="rId618" o:title=""/>
            </v:shape>
            <v:shape style="position:absolute;left:6229;top:9100;width:1947;height:10" type="#_x0000_t75" stroked="false">
              <v:imagedata r:id="rId649" o:title=""/>
            </v:shape>
            <v:shape style="position:absolute;left:8171;top:9100;width:1995;height:10" type="#_x0000_t75" stroked="false">
              <v:imagedata r:id="rId620" o:title=""/>
            </v:shape>
            <w10:wrap type="none"/>
          </v:group>
        </w:pict>
      </w:r>
      <w:r>
        <w:rPr/>
        <w:pict>
          <v:group style="position:absolute;margin-left:147.619995pt;margin-top:474.189972pt;width:360.7pt;height:.5pt;mso-position-horizontal-relative:page;mso-position-vertical-relative:page;z-index:-1130488" coordorigin="2952,9484" coordsize="7214,10">
            <v:shape style="position:absolute;left:2952;top:9484;width:3281;height:10" type="#_x0000_t75" stroked="false">
              <v:imagedata r:id="rId618" o:title=""/>
            </v:shape>
            <v:shape style="position:absolute;left:6229;top:9484;width:1947;height:10" type="#_x0000_t75" stroked="false">
              <v:imagedata r:id="rId650" o:title=""/>
            </v:shape>
            <v:shape style="position:absolute;left:8171;top:9484;width:1995;height:10" type="#_x0000_t75" stroked="false">
              <v:imagedata r:id="rId622" o:title=""/>
            </v:shape>
            <w10:wrap type="none"/>
          </v:group>
        </w:pict>
      </w:r>
      <w:r>
        <w:rPr/>
        <w:pict>
          <v:group style="position:absolute;margin-left:147.619995pt;margin-top:493.389984pt;width:360.7pt;height:.5pt;mso-position-horizontal-relative:page;mso-position-vertical-relative:page;z-index:-1130464" coordorigin="2952,9868" coordsize="7214,10">
            <v:shape style="position:absolute;left:2952;top:9868;width:3281;height:10" type="#_x0000_t75" stroked="false">
              <v:imagedata r:id="rId618" o:title=""/>
            </v:shape>
            <v:shape style="position:absolute;left:6229;top:9868;width:1947;height:10" type="#_x0000_t75" stroked="false">
              <v:imagedata r:id="rId649" o:title=""/>
            </v:shape>
            <v:shape style="position:absolute;left:8171;top:9868;width:1995;height:10" type="#_x0000_t75" stroked="false">
              <v:imagedata r:id="rId620" o:title=""/>
            </v:shape>
            <w10:wrap type="none"/>
          </v:group>
        </w:pict>
      </w:r>
      <w:r>
        <w:rPr/>
        <w:pict>
          <v:group style="position:absolute;margin-left:147.619995pt;margin-top:512.589966pt;width:360.7pt;height:.5pt;mso-position-horizontal-relative:page;mso-position-vertical-relative:page;z-index:-1130440" coordorigin="2952,10252" coordsize="7214,10">
            <v:shape style="position:absolute;left:2952;top:10252;width:3281;height:10" type="#_x0000_t75" stroked="false">
              <v:imagedata r:id="rId618" o:title=""/>
            </v:shape>
            <v:shape style="position:absolute;left:6229;top:10252;width:1947;height:10" type="#_x0000_t75" stroked="false">
              <v:imagedata r:id="rId649" o:title=""/>
            </v:shape>
            <v:shape style="position:absolute;left:8171;top:10252;width:1995;height:10" type="#_x0000_t75" stroked="false">
              <v:imagedata r:id="rId620" o:title=""/>
            </v:shape>
            <w10:wrap type="none"/>
          </v:group>
        </w:pict>
      </w:r>
      <w:r>
        <w:rPr/>
        <w:pict>
          <v:group style="position:absolute;margin-left:147.619995pt;margin-top:531.909973pt;width:360.7pt;height:.5pt;mso-position-horizontal-relative:page;mso-position-vertical-relative:page;z-index:-1130416" coordorigin="2952,10638" coordsize="7214,10">
            <v:shape style="position:absolute;left:2952;top:10638;width:3281;height:10" type="#_x0000_t75" stroked="false">
              <v:imagedata r:id="rId618" o:title=""/>
            </v:shape>
            <v:shape style="position:absolute;left:6229;top:10638;width:1947;height:10" type="#_x0000_t75" stroked="false">
              <v:imagedata r:id="rId650" o:title=""/>
            </v:shape>
            <v:shape style="position:absolute;left:8171;top:10638;width:1995;height:10" type="#_x0000_t75" stroked="false">
              <v:imagedata r:id="rId622" o:title=""/>
            </v:shape>
            <w10:wrap type="none"/>
          </v:group>
        </w:pict>
      </w:r>
      <w:r>
        <w:rPr/>
        <w:pict>
          <v:group style="position:absolute;margin-left:147.619995pt;margin-top:551.109985pt;width:360.7pt;height:.5pt;mso-position-horizontal-relative:page;mso-position-vertical-relative:page;z-index:-1130392" coordorigin="2952,11022" coordsize="7214,10">
            <v:shape style="position:absolute;left:2952;top:11022;width:3281;height:10" type="#_x0000_t75" stroked="false">
              <v:imagedata r:id="rId618" o:title=""/>
            </v:shape>
            <v:shape style="position:absolute;left:6229;top:11022;width:1947;height:10" type="#_x0000_t75" stroked="false">
              <v:imagedata r:id="rId649" o:title=""/>
            </v:shape>
            <v:shape style="position:absolute;left:8171;top:11022;width:1995;height:10" type="#_x0000_t75" stroked="false">
              <v:imagedata r:id="rId620" o:title=""/>
            </v:shape>
            <w10:wrap type="none"/>
          </v:group>
        </w:pict>
      </w:r>
      <w:r>
        <w:rPr/>
        <w:pict>
          <v:group style="position:absolute;margin-left:147.619995pt;margin-top:570.309998pt;width:360.7pt;height:.5pt;mso-position-horizontal-relative:page;mso-position-vertical-relative:page;z-index:-1130368" coordorigin="2952,11406" coordsize="7214,10">
            <v:shape style="position:absolute;left:2952;top:11406;width:3281;height:10" type="#_x0000_t75" stroked="false">
              <v:imagedata r:id="rId618" o:title=""/>
            </v:shape>
            <v:shape style="position:absolute;left:6229;top:11406;width:1947;height:10" type="#_x0000_t75" stroked="false">
              <v:imagedata r:id="rId649" o:title=""/>
            </v:shape>
            <v:shape style="position:absolute;left:8171;top:11406;width:1995;height:10" type="#_x0000_t75" stroked="false">
              <v:imagedata r:id="rId620" o:title=""/>
            </v:shape>
            <w10:wrap type="none"/>
          </v:group>
        </w:pict>
      </w:r>
      <w:r>
        <w:rPr/>
        <w:pict>
          <v:group style="position:absolute;margin-left:147.619995pt;margin-top:589.51001pt;width:360.7pt;height:.5pt;mso-position-horizontal-relative:page;mso-position-vertical-relative:page;z-index:-1130344" coordorigin="2952,11790" coordsize="7214,10">
            <v:shape style="position:absolute;left:2952;top:11790;width:3281;height:10" type="#_x0000_t75" stroked="false">
              <v:imagedata r:id="rId618" o:title=""/>
            </v:shape>
            <v:shape style="position:absolute;left:6229;top:11790;width:1947;height:10" type="#_x0000_t75" stroked="false">
              <v:imagedata r:id="rId649" o:title=""/>
            </v:shape>
            <v:shape style="position:absolute;left:8171;top:11790;width:1995;height:10" type="#_x0000_t75" stroked="false">
              <v:imagedata r:id="rId620" o:title=""/>
            </v:shape>
            <w10:wrap type="none"/>
          </v:group>
        </w:pict>
      </w:r>
    </w:p>
    <w:p>
      <w:pPr>
        <w:spacing w:line="240" w:lineRule="auto" w:before="0"/>
        <w:rPr>
          <w:rFonts w:ascii="Calibri" w:hAnsi="Calibri" w:cs="Calibri" w:eastAsia="Calibri" w:hint="default"/>
          <w:sz w:val="20"/>
          <w:szCs w:val="20"/>
        </w:rPr>
      </w:pPr>
    </w:p>
    <w:p>
      <w:pPr>
        <w:spacing w:before="186"/>
        <w:ind w:left="1786"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0"/>
          <w:sz w:val="21"/>
          <w:szCs w:val="21"/>
        </w:rPr>
        <w:t> </w:t>
      </w:r>
      <w:r>
        <w:rPr>
          <w:rFonts w:ascii="宋体" w:hAnsi="宋体" w:cs="宋体" w:eastAsia="宋体" w:hint="default"/>
          <w:b/>
          <w:bCs/>
          <w:sz w:val="21"/>
          <w:szCs w:val="21"/>
        </w:rPr>
        <w:t>现金流量表附注</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3"/>
        <w:rPr>
          <w:rFonts w:ascii="宋体" w:hAnsi="宋体" w:cs="宋体" w:eastAsia="宋体" w:hint="default"/>
          <w:b/>
          <w:bCs/>
          <w:sz w:val="19"/>
          <w:szCs w:val="19"/>
        </w:rPr>
      </w:pPr>
    </w:p>
    <w:p>
      <w:pPr>
        <w:tabs>
          <w:tab w:pos="3055" w:val="left" w:leader="none"/>
        </w:tabs>
        <w:spacing w:before="0"/>
        <w:ind w:left="2518" w:right="1679" w:firstLine="0"/>
        <w:jc w:val="left"/>
        <w:rPr>
          <w:rFonts w:ascii="宋体" w:hAnsi="宋体" w:cs="宋体" w:eastAsia="宋体" w:hint="default"/>
          <w:sz w:val="21"/>
          <w:szCs w:val="21"/>
        </w:rPr>
      </w:pPr>
      <w:r>
        <w:rPr/>
        <w:pict>
          <v:group style="position:absolute;margin-left:147.619995pt;margin-top:57.623669pt;width:360.7pt;height:.5pt;mso-position-horizontal-relative:page;mso-position-vertical-relative:paragraph;z-index:-1130728" coordorigin="2952,1152" coordsize="7214,10">
            <v:shape style="position:absolute;left:2952;top:1152;width:3279;height:10" type="#_x0000_t75" stroked="false">
              <v:imagedata r:id="rId651" o:title=""/>
            </v:shape>
            <v:shape style="position:absolute;left:6227;top:1152;width:1949;height:10" type="#_x0000_t75" stroked="false">
              <v:imagedata r:id="rId652" o:title=""/>
            </v:shape>
            <v:shape style="position:absolute;left:8171;top:1152;width:1995;height:10" type="#_x0000_t75" stroked="false">
              <v:imagedata r:id="rId620" o:title=""/>
            </v:shape>
            <w10:wrap type="none"/>
          </v:group>
        </w:pict>
      </w:r>
      <w:r>
        <w:rPr/>
        <w:pict>
          <v:group style="position:absolute;margin-left:147.619995pt;margin-top:76.943611pt;width:360.7pt;height:.5pt;mso-position-horizontal-relative:page;mso-position-vertical-relative:paragraph;z-index:-1130704" coordorigin="2952,1539" coordsize="7214,10">
            <v:shape style="position:absolute;left:2952;top:1539;width:3279;height:10" type="#_x0000_t75" stroked="false">
              <v:imagedata r:id="rId651" o:title=""/>
            </v:shape>
            <v:shape style="position:absolute;left:6227;top:1539;width:1949;height:10" type="#_x0000_t75" stroked="false">
              <v:imagedata r:id="rId652" o:title=""/>
            </v:shape>
            <v:shape style="position:absolute;left:8171;top:1539;width:1995;height:10" type="#_x0000_t75" stroked="false">
              <v:imagedata r:id="rId620" o:title=""/>
            </v:shape>
            <w10:wrap type="none"/>
          </v:group>
        </w:pict>
      </w:r>
      <w:r>
        <w:rPr/>
        <w:pict>
          <v:group style="position:absolute;margin-left:147.619995pt;margin-top:96.143608pt;width:360.7pt;height:.5pt;mso-position-horizontal-relative:page;mso-position-vertical-relative:paragraph;z-index:-1130680" coordorigin="2952,1923" coordsize="7214,10">
            <v:shape style="position:absolute;left:2952;top:1923;width:3279;height:10" type="#_x0000_t75" stroked="false">
              <v:imagedata r:id="rId651" o:title=""/>
            </v:shape>
            <v:shape style="position:absolute;left:6227;top:1923;width:1949;height:10" type="#_x0000_t75" stroked="false">
              <v:imagedata r:id="rId653" o:title=""/>
            </v:shape>
            <v:shape style="position:absolute;left:8171;top:1923;width:1995;height:10" type="#_x0000_t75" stroked="false">
              <v:imagedata r:id="rId622"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收到的其他与经营活动有关的现金</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2937" w:type="dxa"/>
        <w:tblLayout w:type="fixed"/>
        <w:tblCellMar>
          <w:top w:w="0" w:type="dxa"/>
          <w:left w:w="0" w:type="dxa"/>
          <w:bottom w:w="0" w:type="dxa"/>
          <w:right w:w="0" w:type="dxa"/>
        </w:tblCellMar>
        <w:tblLook w:val="01E0"/>
      </w:tblPr>
      <w:tblGrid>
        <w:gridCol w:w="3298"/>
        <w:gridCol w:w="1944"/>
        <w:gridCol w:w="1985"/>
      </w:tblGrid>
      <w:tr>
        <w:trPr>
          <w:trHeight w:val="404" w:hRule="exact"/>
        </w:trPr>
        <w:tc>
          <w:tcPr>
            <w:tcW w:w="3298"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34"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9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83"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602"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383" w:hRule="exact"/>
        </w:trPr>
        <w:tc>
          <w:tcPr>
            <w:tcW w:w="3298"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34" w:right="0"/>
              <w:jc w:val="left"/>
              <w:rPr>
                <w:rFonts w:ascii="宋体" w:hAnsi="宋体" w:cs="宋体" w:eastAsia="宋体" w:hint="default"/>
                <w:sz w:val="18"/>
                <w:szCs w:val="18"/>
              </w:rPr>
            </w:pPr>
            <w:r>
              <w:rPr>
                <w:rFonts w:ascii="宋体" w:hAnsi="宋体" w:cs="宋体" w:eastAsia="宋体" w:hint="default"/>
                <w:sz w:val="18"/>
                <w:szCs w:val="18"/>
              </w:rPr>
              <w:t>发生额</w:t>
            </w:r>
          </w:p>
        </w:tc>
        <w:tc>
          <w:tcPr>
            <w:tcW w:w="1944"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8"/>
              <w:jc w:val="right"/>
              <w:rPr>
                <w:rFonts w:ascii="Calibri" w:hAnsi="Calibri" w:cs="Calibri" w:eastAsia="Calibri" w:hint="default"/>
                <w:sz w:val="18"/>
                <w:szCs w:val="18"/>
              </w:rPr>
            </w:pPr>
            <w:r>
              <w:rPr>
                <w:rFonts w:ascii="Calibri"/>
                <w:spacing w:val="-1"/>
                <w:sz w:val="18"/>
              </w:rPr>
              <w:t>39,668,697.82</w:t>
            </w:r>
            <w:r>
              <w:rPr>
                <w:rFonts w:ascii="Calibri"/>
                <w:sz w:val="18"/>
              </w:rPr>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Calibri" w:hAnsi="Calibri" w:cs="Calibri" w:eastAsia="Calibri" w:hint="default"/>
                <w:sz w:val="18"/>
                <w:szCs w:val="18"/>
              </w:rPr>
            </w:pPr>
            <w:r>
              <w:rPr>
                <w:rFonts w:ascii="Calibri"/>
                <w:sz w:val="18"/>
              </w:rPr>
              <w:t>20,334,930.29</w:t>
            </w:r>
          </w:p>
        </w:tc>
      </w:tr>
      <w:tr>
        <w:trPr>
          <w:trHeight w:val="375" w:hRule="exact"/>
        </w:trPr>
        <w:tc>
          <w:tcPr>
            <w:tcW w:w="329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34" w:right="0"/>
              <w:jc w:val="left"/>
              <w:rPr>
                <w:rFonts w:ascii="宋体" w:hAnsi="宋体" w:cs="宋体" w:eastAsia="宋体" w:hint="default"/>
                <w:sz w:val="18"/>
                <w:szCs w:val="18"/>
              </w:rPr>
            </w:pPr>
            <w:r>
              <w:rPr>
                <w:rFonts w:ascii="宋体" w:hAnsi="宋体" w:cs="宋体" w:eastAsia="宋体" w:hint="default"/>
                <w:sz w:val="18"/>
                <w:szCs w:val="18"/>
              </w:rPr>
              <w:t>其中：主要收入项目</w:t>
            </w:r>
          </w:p>
        </w:tc>
        <w:tc>
          <w:tcPr>
            <w:tcW w:w="1944"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nil" w:sz="6" w:space="0" w:color="auto"/>
            </w:tcBorders>
          </w:tcPr>
          <w:p>
            <w:pPr/>
          </w:p>
        </w:tc>
      </w:tr>
      <w:tr>
        <w:trPr>
          <w:trHeight w:val="393" w:hRule="exact"/>
        </w:trPr>
        <w:tc>
          <w:tcPr>
            <w:tcW w:w="329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34"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194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sz w:val="18"/>
              </w:rPr>
              <w:t>35,852,062.77</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Calibri" w:hAnsi="Calibri" w:cs="Calibri" w:eastAsia="Calibri" w:hint="default"/>
                <w:sz w:val="18"/>
                <w:szCs w:val="18"/>
              </w:rPr>
            </w:pPr>
            <w:r>
              <w:rPr>
                <w:rFonts w:ascii="Calibri"/>
                <w:spacing w:val="-1"/>
                <w:sz w:val="18"/>
              </w:rPr>
              <w:t>12,744,361.12</w:t>
            </w:r>
          </w:p>
        </w:tc>
      </w:tr>
      <w:tr>
        <w:trPr>
          <w:trHeight w:val="384" w:hRule="exact"/>
        </w:trPr>
        <w:tc>
          <w:tcPr>
            <w:tcW w:w="329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3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94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1,071,775.25</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946,569.17</w:t>
            </w:r>
          </w:p>
        </w:tc>
      </w:tr>
      <w:tr>
        <w:trPr>
          <w:trHeight w:val="390" w:hRule="exact"/>
        </w:trPr>
        <w:tc>
          <w:tcPr>
            <w:tcW w:w="3298"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34" w:right="0"/>
              <w:jc w:val="left"/>
              <w:rPr>
                <w:rFonts w:ascii="宋体" w:hAnsi="宋体" w:cs="宋体" w:eastAsia="宋体" w:hint="default"/>
                <w:sz w:val="18"/>
                <w:szCs w:val="18"/>
              </w:rPr>
            </w:pPr>
            <w:r>
              <w:rPr>
                <w:rFonts w:ascii="宋体" w:hAnsi="宋体" w:cs="宋体" w:eastAsia="宋体" w:hint="default"/>
                <w:sz w:val="18"/>
                <w:szCs w:val="18"/>
              </w:rPr>
              <w:t>财政补贴</w:t>
            </w:r>
          </w:p>
        </w:tc>
        <w:tc>
          <w:tcPr>
            <w:tcW w:w="19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pacing w:val="-1"/>
                <w:sz w:val="18"/>
              </w:rPr>
              <w:t>2,737,859.80</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6,644,000.00</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3055" w:val="left" w:leader="none"/>
        </w:tabs>
        <w:spacing w:before="36"/>
        <w:ind w:left="2518" w:right="1679" w:firstLine="0"/>
        <w:jc w:val="left"/>
        <w:rPr>
          <w:rFonts w:ascii="宋体" w:hAnsi="宋体" w:cs="宋体" w:eastAsia="宋体" w:hint="default"/>
          <w:sz w:val="21"/>
          <w:szCs w:val="21"/>
        </w:rPr>
      </w:pPr>
      <w:r>
        <w:rPr/>
        <w:pict>
          <v:group style="position:absolute;margin-left:147.619995pt;margin-top:-63.726295pt;width:360.7pt;height:.5pt;mso-position-horizontal-relative:page;mso-position-vertical-relative:paragraph;z-index:-1130656" coordorigin="2952,-1275" coordsize="7214,10">
            <v:shape style="position:absolute;left:2952;top:-1275;width:3279;height:10" type="#_x0000_t75" stroked="false">
              <v:imagedata r:id="rId651" o:title=""/>
            </v:shape>
            <v:shape style="position:absolute;left:6227;top:-1275;width:1949;height:10" type="#_x0000_t75" stroked="false">
              <v:imagedata r:id="rId652" o:title=""/>
            </v:shape>
            <v:shape style="position:absolute;left:8171;top:-1275;width:1995;height:10" type="#_x0000_t75" stroked="false">
              <v:imagedata r:id="rId620" o:title=""/>
            </v:shape>
            <w10:wrap type="none"/>
          </v:group>
        </w:pict>
      </w:r>
      <w:r>
        <w:rPr/>
        <w:pict>
          <v:group style="position:absolute;margin-left:147.619995pt;margin-top:-44.496296pt;width:360.7pt;height:.5pt;mso-position-horizontal-relative:page;mso-position-vertical-relative:paragraph;z-index:-1130632" coordorigin="2952,-890" coordsize="7214,10">
            <v:shape style="position:absolute;left:2952;top:-890;width:3279;height:10" type="#_x0000_t75" stroked="false">
              <v:imagedata r:id="rId651" o:title=""/>
            </v:shape>
            <v:shape style="position:absolute;left:6227;top:-890;width:1949;height:10" type="#_x0000_t75" stroked="false">
              <v:imagedata r:id="rId652" o:title=""/>
            </v:shape>
            <v:shape style="position:absolute;left:8171;top:-890;width:1995;height:10" type="#_x0000_t75" stroked="false">
              <v:imagedata r:id="rId620" o:title=""/>
            </v:shape>
            <w10:wrap type="none"/>
          </v:group>
        </w:pict>
      </w:r>
      <w:r>
        <w:rPr/>
        <w:pict>
          <v:group style="position:absolute;margin-left:147.619995pt;margin-top:59.423672pt;width:360.7pt;height:.5pt;mso-position-horizontal-relative:page;mso-position-vertical-relative:paragraph;z-index:-1130608" coordorigin="2952,1188" coordsize="7214,10">
            <v:shape style="position:absolute;left:2952;top:1188;width:3281;height:10" type="#_x0000_t75" stroked="false">
              <v:imagedata r:id="rId618" o:title=""/>
            </v:shape>
            <v:shape style="position:absolute;left:6229;top:1188;width:1947;height:10" type="#_x0000_t75" stroked="false">
              <v:imagedata r:id="rId649" o:title=""/>
            </v:shape>
            <v:shape style="position:absolute;left:8171;top:1188;width:1995;height:10" type="#_x0000_t75" stroked="false">
              <v:imagedata r:id="rId620" o:title=""/>
            </v:shape>
            <w10:wrap type="none"/>
          </v:group>
        </w:pict>
      </w:r>
      <w:r>
        <w:rPr/>
        <w:pict>
          <v:group style="position:absolute;margin-left:147.619995pt;margin-top:78.623672pt;width:360.7pt;height:.5pt;mso-position-horizontal-relative:page;mso-position-vertical-relative:paragraph;z-index:-1130584" coordorigin="2952,1572" coordsize="7214,10">
            <v:shape style="position:absolute;left:2952;top:1572;width:3281;height:10" type="#_x0000_t75" stroked="false">
              <v:imagedata r:id="rId618" o:title=""/>
            </v:shape>
            <v:shape style="position:absolute;left:6229;top:1572;width:1947;height:10" type="#_x0000_t75" stroked="false">
              <v:imagedata r:id="rId649" o:title=""/>
            </v:shape>
            <v:shape style="position:absolute;left:8171;top:1572;width:1995;height:10" type="#_x0000_t75" stroked="false">
              <v:imagedata r:id="rId620" o:title=""/>
            </v:shape>
            <w10:wrap type="none"/>
          </v:group>
        </w:pict>
      </w:r>
      <w:r>
        <w:rPr/>
        <w:pict>
          <v:group style="position:absolute;margin-left:147.619995pt;margin-top:97.943672pt;width:360.7pt;height:.5pt;mso-position-horizontal-relative:page;mso-position-vertical-relative:paragraph;z-index:-1130560" coordorigin="2952,1959" coordsize="7214,10">
            <v:shape style="position:absolute;left:2952;top:1959;width:3281;height:10" type="#_x0000_t75" stroked="false">
              <v:imagedata r:id="rId618" o:title=""/>
            </v:shape>
            <v:shape style="position:absolute;left:6229;top:1959;width:1947;height:10" type="#_x0000_t75" stroked="false">
              <v:imagedata r:id="rId649" o:title=""/>
            </v:shape>
            <v:shape style="position:absolute;left:8171;top:1959;width:1995;height:10" type="#_x0000_t75" stroked="false">
              <v:imagedata r:id="rId620"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支付的其他与经营活动有关的现金</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2937" w:type="dxa"/>
        <w:tblLayout w:type="fixed"/>
        <w:tblCellMar>
          <w:top w:w="0" w:type="dxa"/>
          <w:left w:w="0" w:type="dxa"/>
          <w:bottom w:w="0" w:type="dxa"/>
          <w:right w:w="0" w:type="dxa"/>
        </w:tblCellMar>
        <w:tblLook w:val="01E0"/>
      </w:tblPr>
      <w:tblGrid>
        <w:gridCol w:w="3301"/>
        <w:gridCol w:w="1942"/>
        <w:gridCol w:w="1985"/>
      </w:tblGrid>
      <w:tr>
        <w:trPr>
          <w:trHeight w:val="401" w:hRule="exact"/>
        </w:trPr>
        <w:tc>
          <w:tcPr>
            <w:tcW w:w="3301"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3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9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83"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602"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384"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34" w:right="0"/>
              <w:jc w:val="left"/>
              <w:rPr>
                <w:rFonts w:ascii="宋体" w:hAnsi="宋体" w:cs="宋体" w:eastAsia="宋体" w:hint="default"/>
                <w:sz w:val="18"/>
                <w:szCs w:val="18"/>
              </w:rPr>
            </w:pPr>
            <w:r>
              <w:rPr>
                <w:rFonts w:ascii="宋体" w:hAnsi="宋体" w:cs="宋体" w:eastAsia="宋体" w:hint="default"/>
                <w:sz w:val="18"/>
                <w:szCs w:val="18"/>
              </w:rPr>
              <w:t>发生额</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6"/>
              <w:jc w:val="right"/>
              <w:rPr>
                <w:rFonts w:ascii="Calibri" w:hAnsi="Calibri" w:cs="Calibri" w:eastAsia="Calibri" w:hint="default"/>
                <w:sz w:val="18"/>
                <w:szCs w:val="18"/>
              </w:rPr>
            </w:pPr>
            <w:r>
              <w:rPr>
                <w:rFonts w:ascii="Calibri"/>
                <w:spacing w:val="-1"/>
                <w:sz w:val="18"/>
              </w:rPr>
              <w:t>51,022,897.60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8"/>
              <w:jc w:val="right"/>
              <w:rPr>
                <w:rFonts w:ascii="Calibri" w:hAnsi="Calibri" w:cs="Calibri" w:eastAsia="Calibri" w:hint="default"/>
                <w:sz w:val="18"/>
                <w:szCs w:val="18"/>
              </w:rPr>
            </w:pPr>
            <w:r>
              <w:rPr>
                <w:rFonts w:ascii="Calibri"/>
                <w:spacing w:val="-1"/>
                <w:sz w:val="18"/>
              </w:rPr>
              <w:t>19,081,884.37</w:t>
            </w:r>
          </w:p>
        </w:tc>
      </w:tr>
      <w:tr>
        <w:trPr>
          <w:trHeight w:val="377"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34" w:right="0"/>
              <w:jc w:val="left"/>
              <w:rPr>
                <w:rFonts w:ascii="宋体" w:hAnsi="宋体" w:cs="宋体" w:eastAsia="宋体" w:hint="default"/>
                <w:sz w:val="18"/>
                <w:szCs w:val="18"/>
              </w:rPr>
            </w:pPr>
            <w:r>
              <w:rPr>
                <w:rFonts w:ascii="宋体" w:hAnsi="宋体" w:cs="宋体" w:eastAsia="宋体" w:hint="default"/>
                <w:sz w:val="18"/>
                <w:szCs w:val="18"/>
              </w:rPr>
              <w:t>其中：主要支出项目</w:t>
            </w:r>
          </w:p>
        </w:tc>
        <w:tc>
          <w:tcPr>
            <w:tcW w:w="1942"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nil" w:sz="6" w:space="0" w:color="auto"/>
            </w:tcBorders>
          </w:tcPr>
          <w:p>
            <w:pPr/>
          </w:p>
        </w:tc>
      </w:tr>
      <w:tr>
        <w:trPr>
          <w:trHeight w:val="393"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3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6"/>
              <w:jc w:val="right"/>
              <w:rPr>
                <w:rFonts w:ascii="Calibri" w:hAnsi="Calibri" w:cs="Calibri" w:eastAsia="Calibri" w:hint="default"/>
                <w:sz w:val="18"/>
                <w:szCs w:val="18"/>
              </w:rPr>
            </w:pPr>
            <w:r>
              <w:rPr>
                <w:rFonts w:ascii="Calibri"/>
                <w:sz w:val="18"/>
              </w:rPr>
              <w:t>2,996,495.81</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Calibri" w:hAnsi="Calibri" w:cs="Calibri" w:eastAsia="Calibri" w:hint="default"/>
                <w:sz w:val="18"/>
                <w:szCs w:val="18"/>
              </w:rPr>
            </w:pPr>
            <w:r>
              <w:rPr>
                <w:rFonts w:ascii="Calibri"/>
                <w:spacing w:val="-1"/>
                <w:sz w:val="18"/>
              </w:rPr>
              <w:t>3,174,958.13</w:t>
            </w:r>
          </w:p>
        </w:tc>
      </w:tr>
      <w:tr>
        <w:trPr>
          <w:trHeight w:val="384"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3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6"/>
              <w:jc w:val="right"/>
              <w:rPr>
                <w:rFonts w:ascii="Calibri" w:hAnsi="Calibri" w:cs="Calibri" w:eastAsia="Calibri" w:hint="default"/>
                <w:sz w:val="18"/>
                <w:szCs w:val="18"/>
              </w:rPr>
            </w:pPr>
            <w:r>
              <w:rPr>
                <w:rFonts w:ascii="Calibri"/>
                <w:sz w:val="18"/>
              </w:rPr>
              <w:t>3,839,355.80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4,135,620.66</w:t>
            </w:r>
          </w:p>
        </w:tc>
      </w:tr>
      <w:tr>
        <w:trPr>
          <w:trHeight w:val="384"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2,685,812.05</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1,696,093.59</w:t>
            </w:r>
          </w:p>
        </w:tc>
      </w:tr>
      <w:tr>
        <w:trPr>
          <w:trHeight w:val="384"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6"/>
              <w:jc w:val="right"/>
              <w:rPr>
                <w:rFonts w:ascii="Calibri" w:hAnsi="Calibri" w:cs="Calibri" w:eastAsia="Calibri" w:hint="default"/>
                <w:sz w:val="18"/>
                <w:szCs w:val="18"/>
              </w:rPr>
            </w:pPr>
            <w:r>
              <w:rPr>
                <w:rFonts w:ascii="Calibri"/>
                <w:sz w:val="18"/>
              </w:rPr>
              <w:t>3,054,831.56</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4,000,399.93</w:t>
            </w:r>
          </w:p>
        </w:tc>
      </w:tr>
      <w:tr>
        <w:trPr>
          <w:trHeight w:val="385"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34" w:right="0"/>
              <w:jc w:val="left"/>
              <w:rPr>
                <w:rFonts w:ascii="宋体" w:hAnsi="宋体" w:cs="宋体" w:eastAsia="宋体" w:hint="default"/>
                <w:sz w:val="18"/>
                <w:szCs w:val="18"/>
              </w:rPr>
            </w:pPr>
            <w:r>
              <w:rPr>
                <w:rFonts w:ascii="宋体" w:hAnsi="宋体" w:cs="宋体" w:eastAsia="宋体" w:hint="default"/>
                <w:sz w:val="18"/>
                <w:szCs w:val="18"/>
              </w:rPr>
              <w:t>董事会费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pacing w:val="-1"/>
                <w:sz w:val="18"/>
              </w:rPr>
              <w:t>272,804.60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172,080.00</w:t>
            </w:r>
          </w:p>
        </w:tc>
      </w:tr>
      <w:tr>
        <w:trPr>
          <w:trHeight w:val="385"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34" w:right="0"/>
              <w:jc w:val="left"/>
              <w:rPr>
                <w:rFonts w:ascii="宋体" w:hAnsi="宋体" w:cs="宋体" w:eastAsia="宋体" w:hint="default"/>
                <w:sz w:val="18"/>
                <w:szCs w:val="18"/>
              </w:rPr>
            </w:pPr>
            <w:r>
              <w:rPr>
                <w:rFonts w:ascii="宋体" w:hAnsi="宋体" w:cs="宋体" w:eastAsia="宋体" w:hint="default"/>
                <w:sz w:val="18"/>
                <w:szCs w:val="18"/>
              </w:rPr>
              <w:t>咨询、招聘服务费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8"/>
              <w:jc w:val="right"/>
              <w:rPr>
                <w:rFonts w:ascii="Calibri" w:hAnsi="Calibri" w:cs="Calibri" w:eastAsia="Calibri" w:hint="default"/>
                <w:sz w:val="18"/>
                <w:szCs w:val="18"/>
              </w:rPr>
            </w:pPr>
            <w:r>
              <w:rPr>
                <w:rFonts w:ascii="Calibri"/>
                <w:sz w:val="18"/>
              </w:rPr>
              <w:t>2,328,222.96</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8"/>
              <w:jc w:val="right"/>
              <w:rPr>
                <w:rFonts w:ascii="Calibri" w:hAnsi="Calibri" w:cs="Calibri" w:eastAsia="Calibri" w:hint="default"/>
                <w:sz w:val="18"/>
                <w:szCs w:val="18"/>
              </w:rPr>
            </w:pPr>
            <w:r>
              <w:rPr>
                <w:rFonts w:ascii="Calibri"/>
                <w:spacing w:val="-1"/>
                <w:sz w:val="18"/>
              </w:rPr>
              <w:t>1,638,470.24</w:t>
            </w:r>
          </w:p>
        </w:tc>
      </w:tr>
      <w:tr>
        <w:trPr>
          <w:trHeight w:val="384"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3,543,542.08</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563,380.09</w:t>
            </w:r>
          </w:p>
        </w:tc>
      </w:tr>
      <w:tr>
        <w:trPr>
          <w:trHeight w:val="384"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通信费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6"/>
              <w:jc w:val="right"/>
              <w:rPr>
                <w:rFonts w:ascii="Calibri" w:hAnsi="Calibri" w:cs="Calibri" w:eastAsia="Calibri" w:hint="default"/>
                <w:sz w:val="18"/>
                <w:szCs w:val="18"/>
              </w:rPr>
            </w:pPr>
            <w:r>
              <w:rPr>
                <w:rFonts w:ascii="Calibri"/>
                <w:sz w:val="18"/>
              </w:rPr>
              <w:t>1,181,325.82</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pacing w:val="-1"/>
                <w:sz w:val="18"/>
              </w:rPr>
              <w:t>855,203.27</w:t>
            </w:r>
          </w:p>
        </w:tc>
      </w:tr>
      <w:tr>
        <w:trPr>
          <w:trHeight w:val="384"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培训费</w:t>
            </w:r>
          </w:p>
        </w:tc>
        <w:tc>
          <w:tcPr>
            <w:tcW w:w="194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Calibri" w:hAnsi="Calibri" w:cs="Calibri" w:eastAsia="Calibri" w:hint="default"/>
                <w:sz w:val="18"/>
                <w:szCs w:val="18"/>
              </w:rPr>
            </w:pPr>
            <w:r>
              <w:rPr>
                <w:rFonts w:ascii="Calibri"/>
                <w:spacing w:val="-1"/>
                <w:sz w:val="18"/>
              </w:rPr>
              <w:t>1,504,780.84</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465,029.50</w:t>
            </w:r>
          </w:p>
        </w:tc>
      </w:tr>
      <w:tr>
        <w:trPr>
          <w:trHeight w:val="390" w:hRule="exact"/>
        </w:trPr>
        <w:tc>
          <w:tcPr>
            <w:tcW w:w="3301"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其他往来暂付款</w:t>
            </w:r>
          </w:p>
        </w:tc>
        <w:tc>
          <w:tcPr>
            <w:tcW w:w="19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w w:val="95"/>
                <w:sz w:val="18"/>
              </w:rPr>
              <w:t>27,294,375.97</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2,033,571.86</w:t>
            </w:r>
          </w:p>
        </w:tc>
      </w:tr>
    </w:tbl>
    <w:p>
      <w:pPr>
        <w:spacing w:after="0" w:line="240" w:lineRule="auto"/>
        <w:jc w:val="right"/>
        <w:rPr>
          <w:rFonts w:ascii="Calibri" w:hAnsi="Calibri" w:cs="Calibri" w:eastAsia="Calibri" w:hint="default"/>
          <w:sz w:val="18"/>
          <w:szCs w:val="18"/>
        </w:rPr>
        <w:sectPr>
          <w:footerReference w:type="default" r:id="rId648"/>
          <w:pgSz w:w="11910" w:h="16840"/>
          <w:pgMar w:footer="975" w:header="0" w:top="1260" w:bottom="1160" w:left="0" w:right="0"/>
          <w:pgNumType w:start="123"/>
        </w:sectPr>
      </w:pPr>
    </w:p>
    <w:p>
      <w:pPr>
        <w:spacing w:line="240" w:lineRule="auto" w:before="0"/>
        <w:rPr>
          <w:rFonts w:ascii="宋体" w:hAnsi="宋体" w:cs="宋体" w:eastAsia="宋体" w:hint="default"/>
          <w:b/>
          <w:bCs/>
          <w:sz w:val="20"/>
          <w:szCs w:val="20"/>
        </w:rPr>
      </w:pPr>
      <w:r>
        <w:rPr/>
        <w:pict>
          <v:group style="position:absolute;margin-left:147.619995pt;margin-top:243.979965pt;width:360.7pt;height:5.3pt;mso-position-horizontal-relative:page;mso-position-vertical-relative:page;z-index:-1130176" coordorigin="2952,4880" coordsize="7214,106">
            <v:shape style="position:absolute;left:2952;top:4880;width:3870;height:106" type="#_x0000_t75" stroked="false">
              <v:imagedata r:id="rId654" o:title=""/>
            </v:shape>
            <v:shape style="position:absolute;left:6798;top:4976;width:1661;height:10" type="#_x0000_t75" stroked="false">
              <v:imagedata r:id="rId655" o:title=""/>
            </v:shape>
            <v:shape style="position:absolute;left:8454;top:4976;width:1712;height:10" type="#_x0000_t75" stroked="false">
              <v:imagedata r:id="rId656" o:title=""/>
            </v:shape>
            <w10:wrap type="none"/>
          </v:group>
        </w:pict>
      </w:r>
      <w:r>
        <w:rPr/>
        <w:pict>
          <v:group style="position:absolute;margin-left:147.619995pt;margin-top:268.130005pt;width:360.7pt;height:.5pt;mso-position-horizontal-relative:page;mso-position-vertical-relative:page;z-index:-1130152" coordorigin="2952,5363" coordsize="7214,10">
            <v:shape style="position:absolute;left:2952;top:5363;width:3851;height:10" type="#_x0000_t75" stroked="false">
              <v:imagedata r:id="rId657" o:title=""/>
            </v:shape>
            <v:shape style="position:absolute;left:6798;top:5363;width:1661;height:10" type="#_x0000_t75" stroked="false">
              <v:imagedata r:id="rId365" o:title=""/>
            </v:shape>
            <v:shape style="position:absolute;left:8454;top:5363;width:1712;height:10" type="#_x0000_t75" stroked="false">
              <v:imagedata r:id="rId452" o:title=""/>
            </v:shape>
            <w10:wrap type="none"/>
          </v:group>
        </w:pict>
      </w:r>
      <w:r>
        <w:rPr/>
        <w:pict>
          <v:group style="position:absolute;margin-left:147.619995pt;margin-top:287.329956pt;width:360.7pt;height:.5pt;mso-position-horizontal-relative:page;mso-position-vertical-relative:page;z-index:-1130128" coordorigin="2952,5747" coordsize="7214,10">
            <v:shape style="position:absolute;left:2952;top:5747;width:3851;height:10" type="#_x0000_t75" stroked="false">
              <v:imagedata r:id="rId657" o:title=""/>
            </v:shape>
            <v:shape style="position:absolute;left:6798;top:5747;width:1661;height:10" type="#_x0000_t75" stroked="false">
              <v:imagedata r:id="rId365" o:title=""/>
            </v:shape>
            <v:shape style="position:absolute;left:8454;top:5747;width:1712;height:10" type="#_x0000_t75" stroked="false">
              <v:imagedata r:id="rId452" o:title=""/>
            </v:shape>
            <w10:wrap type="none"/>
          </v:group>
        </w:pict>
      </w:r>
      <w:r>
        <w:rPr/>
        <w:pict>
          <v:group style="position:absolute;margin-left:147.619995pt;margin-top:320.449951pt;width:360.7pt;height:5.3pt;mso-position-horizontal-relative:page;mso-position-vertical-relative:page;z-index:-1130104" coordorigin="2952,6409" coordsize="7214,106">
            <v:shape style="position:absolute;left:2952;top:6409;width:3870;height:106" type="#_x0000_t75" stroked="false">
              <v:imagedata r:id="rId658" o:title=""/>
            </v:shape>
            <v:shape style="position:absolute;left:6798;top:6505;width:1661;height:10" type="#_x0000_t75" stroked="false">
              <v:imagedata r:id="rId365" o:title=""/>
            </v:shape>
            <v:shape style="position:absolute;left:8454;top:6505;width:1712;height:10" type="#_x0000_t75" stroked="false">
              <v:imagedata r:id="rId452" o:title=""/>
            </v:shape>
            <w10:wrap type="none"/>
          </v:group>
        </w:pict>
      </w:r>
      <w:r>
        <w:rPr/>
        <w:pict>
          <v:group style="position:absolute;margin-left:147.619995pt;margin-top:344.449982pt;width:360.7pt;height:.5pt;mso-position-horizontal-relative:page;mso-position-vertical-relative:page;z-index:-1130080" coordorigin="2952,6889" coordsize="7214,10">
            <v:shape style="position:absolute;left:2952;top:6889;width:3851;height:10" type="#_x0000_t75" stroked="false">
              <v:imagedata r:id="rId657" o:title=""/>
            </v:shape>
            <v:shape style="position:absolute;left:6798;top:6889;width:1661;height:10" type="#_x0000_t75" stroked="false">
              <v:imagedata r:id="rId655" o:title=""/>
            </v:shape>
            <v:shape style="position:absolute;left:8454;top:6889;width:1712;height:10" type="#_x0000_t75" stroked="false">
              <v:imagedata r:id="rId656" o:title=""/>
            </v:shape>
            <w10:wrap type="none"/>
          </v:group>
        </w:pict>
      </w:r>
      <w:r>
        <w:rPr/>
        <w:pict>
          <v:group style="position:absolute;margin-left:147.619995pt;margin-top:363.649994pt;width:360.7pt;height:.5pt;mso-position-horizontal-relative:page;mso-position-vertical-relative:page;z-index:-1130056" coordorigin="2952,7273" coordsize="7214,10">
            <v:shape style="position:absolute;left:2952;top:7273;width:3851;height:10" type="#_x0000_t75" stroked="false">
              <v:imagedata r:id="rId657" o:title=""/>
            </v:shape>
            <v:shape style="position:absolute;left:6798;top:7273;width:1661;height:10" type="#_x0000_t75" stroked="false">
              <v:imagedata r:id="rId365" o:title=""/>
            </v:shape>
            <v:shape style="position:absolute;left:8454;top:7273;width:1712;height:10" type="#_x0000_t75" stroked="false">
              <v:imagedata r:id="rId452" o:title=""/>
            </v:shape>
            <w10:wrap type="none"/>
          </v:group>
        </w:pict>
      </w:r>
      <w:r>
        <w:rPr/>
        <w:pict>
          <v:group style="position:absolute;margin-left:147.619995pt;margin-top:382.849976pt;width:360.7pt;height:.5pt;mso-position-horizontal-relative:page;mso-position-vertical-relative:page;z-index:-1130032" coordorigin="2952,7657" coordsize="7214,10">
            <v:shape style="position:absolute;left:2952;top:7657;width:3851;height:10" type="#_x0000_t75" stroked="false">
              <v:imagedata r:id="rId657" o:title=""/>
            </v:shape>
            <v:shape style="position:absolute;left:6798;top:7657;width:1661;height:10" type="#_x0000_t75" stroked="false">
              <v:imagedata r:id="rId365" o:title=""/>
            </v:shape>
            <v:shape style="position:absolute;left:8454;top:7657;width:1712;height:10" type="#_x0000_t75" stroked="false">
              <v:imagedata r:id="rId452" o:title=""/>
            </v:shape>
            <w10:wrap type="none"/>
          </v:group>
        </w:pict>
      </w:r>
      <w:r>
        <w:rPr/>
        <w:pict>
          <v:group style="position:absolute;margin-left:147.619995pt;margin-top:402.169983pt;width:360.7pt;height:.5pt;mso-position-horizontal-relative:page;mso-position-vertical-relative:page;z-index:-1130008" coordorigin="2952,8043" coordsize="7214,10">
            <v:shape style="position:absolute;left:2952;top:8043;width:3851;height:10" type="#_x0000_t75" stroked="false">
              <v:imagedata r:id="rId657" o:title=""/>
            </v:shape>
            <v:shape style="position:absolute;left:6798;top:8043;width:1661;height:10" type="#_x0000_t75" stroked="false">
              <v:imagedata r:id="rId655" o:title=""/>
            </v:shape>
            <v:shape style="position:absolute;left:8454;top:8043;width:1712;height:10" type="#_x0000_t75" stroked="false">
              <v:imagedata r:id="rId656" o:title=""/>
            </v:shape>
            <w10:wrap type="none"/>
          </v:group>
        </w:pict>
      </w:r>
      <w:r>
        <w:rPr/>
        <w:pict>
          <v:group style="position:absolute;margin-left:147.619995pt;margin-top:421.369995pt;width:360.7pt;height:.5pt;mso-position-horizontal-relative:page;mso-position-vertical-relative:page;z-index:-1129984" coordorigin="2952,8427" coordsize="7214,10">
            <v:shape style="position:absolute;left:2952;top:8427;width:3851;height:10" type="#_x0000_t75" stroked="false">
              <v:imagedata r:id="rId657" o:title=""/>
            </v:shape>
            <v:shape style="position:absolute;left:6798;top:8427;width:1661;height:10" type="#_x0000_t75" stroked="false">
              <v:imagedata r:id="rId365" o:title=""/>
            </v:shape>
            <v:shape style="position:absolute;left:8454;top:8427;width:1712;height:10" type="#_x0000_t75" stroked="false">
              <v:imagedata r:id="rId452" o:title=""/>
            </v:shape>
            <w10:wrap type="none"/>
          </v:group>
        </w:pict>
      </w:r>
      <w:r>
        <w:rPr/>
        <w:pict>
          <v:group style="position:absolute;margin-left:147.619995pt;margin-top:440.569977pt;width:360.7pt;height:.5pt;mso-position-horizontal-relative:page;mso-position-vertical-relative:page;z-index:-1129960" coordorigin="2952,8811" coordsize="7214,10">
            <v:shape style="position:absolute;left:2952;top:8811;width:3851;height:10" type="#_x0000_t75" stroked="false">
              <v:imagedata r:id="rId657" o:title=""/>
            </v:shape>
            <v:shape style="position:absolute;left:6798;top:8811;width:1661;height:10" type="#_x0000_t75" stroked="false">
              <v:imagedata r:id="rId365" o:title=""/>
            </v:shape>
            <v:shape style="position:absolute;left:8454;top:8811;width:1712;height:10" type="#_x0000_t75" stroked="false">
              <v:imagedata r:id="rId452" o:title=""/>
            </v:shape>
            <w10:wrap type="none"/>
          </v:group>
        </w:pict>
      </w:r>
      <w:r>
        <w:rPr/>
        <w:pict>
          <v:group style="position:absolute;margin-left:147.619995pt;margin-top:459.789978pt;width:360.7pt;height:.5pt;mso-position-horizontal-relative:page;mso-position-vertical-relative:page;z-index:-1129936" coordorigin="2952,9196" coordsize="7214,10">
            <v:shape style="position:absolute;left:2952;top:9196;width:3851;height:10" type="#_x0000_t75" stroked="false">
              <v:imagedata r:id="rId657" o:title=""/>
            </v:shape>
            <v:shape style="position:absolute;left:6798;top:9196;width:1661;height:10" type="#_x0000_t75" stroked="false">
              <v:imagedata r:id="rId365" o:title=""/>
            </v:shape>
            <v:shape style="position:absolute;left:8454;top:9196;width:1712;height:10" type="#_x0000_t75" stroked="false">
              <v:imagedata r:id="rId452" o:title=""/>
            </v:shape>
            <w10:wrap type="none"/>
          </v:group>
        </w:pict>
      </w:r>
      <w:r>
        <w:rPr/>
        <w:pict>
          <v:group style="position:absolute;margin-left:147.619995pt;margin-top:478.98999pt;width:360.7pt;height:.5pt;mso-position-horizontal-relative:page;mso-position-vertical-relative:page;z-index:-1129912" coordorigin="2952,9580" coordsize="7214,10">
            <v:shape style="position:absolute;left:2952;top:9580;width:3851;height:10" type="#_x0000_t75" stroked="false">
              <v:imagedata r:id="rId657" o:title=""/>
            </v:shape>
            <v:shape style="position:absolute;left:6798;top:9580;width:1661;height:10" type="#_x0000_t75" stroked="false">
              <v:imagedata r:id="rId365" o:title=""/>
            </v:shape>
            <v:shape style="position:absolute;left:8454;top:9580;width:1712;height:10" type="#_x0000_t75" stroked="false">
              <v:imagedata r:id="rId452" o:title=""/>
            </v:shape>
            <w10:wrap type="none"/>
          </v:group>
        </w:pict>
      </w:r>
      <w:r>
        <w:rPr/>
        <w:pict>
          <v:group style="position:absolute;margin-left:147.619995pt;margin-top:498.189972pt;width:360.7pt;height:.5pt;mso-position-horizontal-relative:page;mso-position-vertical-relative:page;z-index:-1129888" coordorigin="2952,9964" coordsize="7214,10">
            <v:shape style="position:absolute;left:2952;top:9964;width:3851;height:10" type="#_x0000_t75" stroked="false">
              <v:imagedata r:id="rId657" o:title=""/>
            </v:shape>
            <v:shape style="position:absolute;left:6798;top:9964;width:1661;height:10" type="#_x0000_t75" stroked="false">
              <v:imagedata r:id="rId655" o:title=""/>
            </v:shape>
            <v:shape style="position:absolute;left:8454;top:9964;width:1712;height:10" type="#_x0000_t75" stroked="false">
              <v:imagedata r:id="rId656" o:title=""/>
            </v:shape>
            <w10:wrap type="none"/>
          </v:group>
        </w:pict>
      </w:r>
      <w:r>
        <w:rPr/>
        <w:pict>
          <v:group style="position:absolute;margin-left:147.619995pt;margin-top:517.51001pt;width:360.7pt;height:.5pt;mso-position-horizontal-relative:page;mso-position-vertical-relative:page;z-index:-1129864" coordorigin="2952,10350" coordsize="7214,10">
            <v:shape style="position:absolute;left:2952;top:10350;width:3851;height:10" type="#_x0000_t75" stroked="false">
              <v:imagedata r:id="rId657" o:title=""/>
            </v:shape>
            <v:shape style="position:absolute;left:6798;top:10350;width:1661;height:10" type="#_x0000_t75" stroked="false">
              <v:imagedata r:id="rId365" o:title=""/>
            </v:shape>
            <v:shape style="position:absolute;left:8454;top:10350;width:1712;height:10" type="#_x0000_t75" stroked="false">
              <v:imagedata r:id="rId452" o:title=""/>
            </v:shape>
            <w10:wrap type="none"/>
          </v:group>
        </w:pict>
      </w:r>
      <w:r>
        <w:rPr/>
        <w:pict>
          <v:group style="position:absolute;margin-left:147.619995pt;margin-top:536.709961pt;width:360.7pt;height:.5pt;mso-position-horizontal-relative:page;mso-position-vertical-relative:page;z-index:-1129840" coordorigin="2952,10734" coordsize="7214,10">
            <v:shape style="position:absolute;left:2952;top:10734;width:3851;height:10" type="#_x0000_t75" stroked="false">
              <v:imagedata r:id="rId657" o:title=""/>
            </v:shape>
            <v:shape style="position:absolute;left:6798;top:10734;width:1661;height:10" type="#_x0000_t75" stroked="false">
              <v:imagedata r:id="rId365" o:title=""/>
            </v:shape>
            <v:shape style="position:absolute;left:8454;top:10734;width:1712;height:10" type="#_x0000_t75" stroked="false">
              <v:imagedata r:id="rId452" o:title=""/>
            </v:shape>
            <w10:wrap type="none"/>
          </v:group>
        </w:pict>
      </w:r>
      <w:r>
        <w:rPr/>
        <w:pict>
          <v:group style="position:absolute;margin-left:147.619995pt;margin-top:555.909973pt;width:360.7pt;height:.5pt;mso-position-horizontal-relative:page;mso-position-vertical-relative:page;z-index:-1129816" coordorigin="2952,11118" coordsize="7214,10">
            <v:shape style="position:absolute;left:2952;top:11118;width:3851;height:10" type="#_x0000_t75" stroked="false">
              <v:imagedata r:id="rId657" o:title=""/>
            </v:shape>
            <v:shape style="position:absolute;left:6798;top:11118;width:1661;height:10" type="#_x0000_t75" stroked="false">
              <v:imagedata r:id="rId655" o:title=""/>
            </v:shape>
            <v:shape style="position:absolute;left:8454;top:11118;width:1712;height:10" type="#_x0000_t75" stroked="false">
              <v:imagedata r:id="rId656" o:title=""/>
            </v:shape>
            <w10:wrap type="none"/>
          </v:group>
        </w:pict>
      </w:r>
      <w:r>
        <w:rPr/>
        <w:pict>
          <v:group style="position:absolute;margin-left:147.619995pt;margin-top:575.109985pt;width:360.7pt;height:.5pt;mso-position-horizontal-relative:page;mso-position-vertical-relative:page;z-index:-1129792" coordorigin="2952,11502" coordsize="7214,10">
            <v:shape style="position:absolute;left:2952;top:11502;width:3851;height:10" type="#_x0000_t75" stroked="false">
              <v:imagedata r:id="rId657" o:title=""/>
            </v:shape>
            <v:shape style="position:absolute;left:6798;top:11502;width:1661;height:10" type="#_x0000_t75" stroked="false">
              <v:imagedata r:id="rId365" o:title=""/>
            </v:shape>
            <v:shape style="position:absolute;left:8454;top:11502;width:1712;height:10" type="#_x0000_t75" stroked="false">
              <v:imagedata r:id="rId452" o:title=""/>
            </v:shape>
            <w10:wrap type="none"/>
          </v:group>
        </w:pict>
      </w:r>
      <w:r>
        <w:rPr/>
        <w:pict>
          <v:group style="position:absolute;margin-left:147.619995pt;margin-top:594.309998pt;width:360.7pt;height:.5pt;mso-position-horizontal-relative:page;mso-position-vertical-relative:page;z-index:-1129768" coordorigin="2952,11886" coordsize="7214,10">
            <v:shape style="position:absolute;left:2952;top:11886;width:3851;height:10" type="#_x0000_t75" stroked="false">
              <v:imagedata r:id="rId657" o:title=""/>
            </v:shape>
            <v:shape style="position:absolute;left:6798;top:11886;width:1661;height:10" type="#_x0000_t75" stroked="false">
              <v:imagedata r:id="rId365" o:title=""/>
            </v:shape>
            <v:shape style="position:absolute;left:8454;top:11886;width:1712;height:10" type="#_x0000_t75" stroked="false">
              <v:imagedata r:id="rId452" o:title=""/>
            </v:shape>
            <w10:wrap type="none"/>
          </v:group>
        </w:pict>
      </w:r>
      <w:r>
        <w:rPr/>
        <w:pict>
          <v:group style="position:absolute;margin-left:147.619995pt;margin-top:613.51001pt;width:360.7pt;height:.5pt;mso-position-horizontal-relative:page;mso-position-vertical-relative:page;z-index:-1129744" coordorigin="2952,12270" coordsize="7214,10">
            <v:shape style="position:absolute;left:2952;top:12270;width:3851;height:10" type="#_x0000_t75" stroked="false">
              <v:imagedata r:id="rId657" o:title=""/>
            </v:shape>
            <v:shape style="position:absolute;left:6798;top:12270;width:1661;height:10" type="#_x0000_t75" stroked="false">
              <v:imagedata r:id="rId365" o:title=""/>
            </v:shape>
            <v:shape style="position:absolute;left:8454;top:12270;width:1712;height:10" type="#_x0000_t75" stroked="false">
              <v:imagedata r:id="rId452" o:title=""/>
            </v:shape>
            <w10:wrap type="none"/>
          </v:group>
        </w:pict>
      </w:r>
      <w:r>
        <w:rPr/>
        <w:pict>
          <v:group style="position:absolute;margin-left:147.619995pt;margin-top:632.859985pt;width:360.7pt;height:.5pt;mso-position-horizontal-relative:page;mso-position-vertical-relative:page;z-index:-1129720" coordorigin="2952,12657" coordsize="7214,10">
            <v:shape style="position:absolute;left:2952;top:12657;width:3851;height:10" type="#_x0000_t75" stroked="false">
              <v:imagedata r:id="rId657" o:title=""/>
            </v:shape>
            <v:shape style="position:absolute;left:6798;top:12657;width:1661;height:10" type="#_x0000_t75" stroked="false">
              <v:imagedata r:id="rId365" o:title=""/>
            </v:shape>
            <v:shape style="position:absolute;left:8454;top:12657;width:1712;height:10" type="#_x0000_t75" stroked="false">
              <v:imagedata r:id="rId452" o:title=""/>
            </v:shape>
            <w10:wrap type="none"/>
          </v:group>
        </w:pict>
      </w:r>
      <w:r>
        <w:rPr/>
        <w:pict>
          <v:group style="position:absolute;margin-left:147.619995pt;margin-top:652.059998pt;width:360.7pt;height:.5pt;mso-position-horizontal-relative:page;mso-position-vertical-relative:page;z-index:-1129696" coordorigin="2952,13041" coordsize="7214,10">
            <v:shape style="position:absolute;left:2952;top:13041;width:3851;height:10" type="#_x0000_t75" stroked="false">
              <v:imagedata r:id="rId657" o:title=""/>
            </v:shape>
            <v:shape style="position:absolute;left:6798;top:13041;width:1661;height:10" type="#_x0000_t75" stroked="false">
              <v:imagedata r:id="rId365" o:title=""/>
            </v:shape>
            <v:shape style="position:absolute;left:8454;top:13041;width:1712;height:10" type="#_x0000_t75" stroked="false">
              <v:imagedata r:id="rId452" o:title=""/>
            </v:shape>
            <w10:wrap type="none"/>
          </v:group>
        </w:pict>
      </w:r>
      <w:r>
        <w:rPr/>
        <w:pict>
          <v:group style="position:absolute;margin-left:147.619995pt;margin-top:671.259949pt;width:360.7pt;height:.5pt;mso-position-horizontal-relative:page;mso-position-vertical-relative:page;z-index:-1129672" coordorigin="2952,13425" coordsize="7214,10">
            <v:shape style="position:absolute;left:2952;top:13425;width:3851;height:10" type="#_x0000_t75" stroked="false">
              <v:imagedata r:id="rId657" o:title=""/>
            </v:shape>
            <v:shape style="position:absolute;left:6798;top:13425;width:1661;height:10" type="#_x0000_t75" stroked="false">
              <v:imagedata r:id="rId365" o:title=""/>
            </v:shape>
            <v:shape style="position:absolute;left:8454;top:13425;width:1712;height:10" type="#_x0000_t75" stroked="false">
              <v:imagedata r:id="rId452" o:title=""/>
            </v:shape>
            <w10:wrap type="none"/>
          </v:group>
        </w:pict>
      </w:r>
      <w:r>
        <w:rPr/>
        <w:pict>
          <v:group style="position:absolute;margin-left:147.619995pt;margin-top:690.460022pt;width:360.7pt;height:.5pt;mso-position-horizontal-relative:page;mso-position-vertical-relative:page;z-index:-1129648" coordorigin="2952,13809" coordsize="7214,10">
            <v:shape style="position:absolute;left:2952;top:13809;width:3851;height:10" type="#_x0000_t75" stroked="false">
              <v:imagedata r:id="rId657" o:title=""/>
            </v:shape>
            <v:shape style="position:absolute;left:6798;top:13809;width:1661;height:10" type="#_x0000_t75" stroked="false">
              <v:imagedata r:id="rId365" o:title=""/>
            </v:shape>
            <v:shape style="position:absolute;left:8454;top:13809;width:1712;height:10" type="#_x0000_t75" stroked="false">
              <v:imagedata r:id="rId452" o:title=""/>
            </v:shape>
            <w10:wrap type="none"/>
          </v:group>
        </w:pict>
      </w:r>
      <w:r>
        <w:rPr/>
        <w:pict>
          <v:group style="position:absolute;margin-left:147.619995pt;margin-top:709.659973pt;width:360.7pt;height:.5pt;mso-position-horizontal-relative:page;mso-position-vertical-relative:page;z-index:-1129624" coordorigin="2952,14193" coordsize="7214,10">
            <v:shape style="position:absolute;left:2952;top:14193;width:3851;height:10" type="#_x0000_t75" stroked="false">
              <v:imagedata r:id="rId657" o:title=""/>
            </v:shape>
            <v:shape style="position:absolute;left:6798;top:14193;width:1661;height:10" type="#_x0000_t75" stroked="false">
              <v:imagedata r:id="rId655" o:title=""/>
            </v:shape>
            <v:shape style="position:absolute;left:8454;top:14193;width:1712;height:10" type="#_x0000_t75" stroked="false">
              <v:imagedata r:id="rId656" o:title=""/>
            </v:shape>
            <w10:wrap type="none"/>
          </v:group>
        </w:pict>
      </w:r>
    </w:p>
    <w:p>
      <w:pPr>
        <w:spacing w:line="240" w:lineRule="auto" w:before="6"/>
        <w:rPr>
          <w:rFonts w:ascii="宋体" w:hAnsi="宋体" w:cs="宋体" w:eastAsia="宋体" w:hint="default"/>
          <w:b/>
          <w:bCs/>
          <w:sz w:val="27"/>
          <w:szCs w:val="27"/>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340.149994pt;margin-top:39.503674pt;width:.47998pt;height:.12pt;mso-position-horizontal-relative:page;mso-position-vertical-relative:paragraph;z-index:-1130320" type="#_x0000_t75" stroked="false">
            <v:imagedata r:id="rId642" o:title=""/>
          </v:shape>
        </w:pict>
      </w:r>
      <w:r>
        <w:rPr/>
        <w:pict>
          <v:shape style="position:absolute;margin-left:422.950012pt;margin-top:39.503674pt;width:.48001pt;height:.12pt;mso-position-horizontal-relative:page;mso-position-vertical-relative:paragraph;z-index:-1130296" type="#_x0000_t75" stroked="false">
            <v:imagedata r:id="rId642" o:title=""/>
          </v:shape>
        </w:pict>
      </w:r>
      <w:r>
        <w:rPr/>
        <w:pict>
          <v:group style="position:absolute;margin-left:147.619995pt;margin-top:58.343636pt;width:360.7pt;height:.5pt;mso-position-horizontal-relative:page;mso-position-vertical-relative:paragraph;z-index:-1130272" coordorigin="2952,1167" coordsize="7214,10">
            <v:shape style="position:absolute;left:2952;top:1167;width:3851;height:10" type="#_x0000_t75" stroked="false">
              <v:imagedata r:id="rId657" o:title=""/>
            </v:shape>
            <v:shape style="position:absolute;left:6798;top:1167;width:1661;height:10" type="#_x0000_t75" stroked="false">
              <v:imagedata r:id="rId365" o:title=""/>
            </v:shape>
            <v:shape style="position:absolute;left:8454;top:1167;width:1712;height:10" type="#_x0000_t75" stroked="false">
              <v:imagedata r:id="rId452" o:title=""/>
            </v:shape>
            <w10:wrap type="none"/>
          </v:group>
        </w:pict>
      </w:r>
      <w:r>
        <w:rPr/>
        <w:pict>
          <v:group style="position:absolute;margin-left:147.619995pt;margin-top:77.543633pt;width:360.7pt;height:.5pt;mso-position-horizontal-relative:page;mso-position-vertical-relative:paragraph;z-index:-1130248" coordorigin="2952,1551" coordsize="7214,10">
            <v:shape style="position:absolute;left:2952;top:1551;width:3851;height:10" type="#_x0000_t75" stroked="false">
              <v:imagedata r:id="rId657" o:title=""/>
            </v:shape>
            <v:shape style="position:absolute;left:6798;top:1551;width:1661;height:10" type="#_x0000_t75" stroked="false">
              <v:imagedata r:id="rId365" o:title=""/>
            </v:shape>
            <v:shape style="position:absolute;left:8454;top:1551;width:1712;height:10" type="#_x0000_t75" stroked="false">
              <v:imagedata r:id="rId452" o:title=""/>
            </v:shape>
            <w10:wrap type="none"/>
          </v:group>
        </w:pict>
      </w:r>
      <w:r>
        <w:rPr/>
        <w:pict>
          <v:group style="position:absolute;margin-left:147.619995pt;margin-top:96.743698pt;width:360.7pt;height:.5pt;mso-position-horizontal-relative:page;mso-position-vertical-relative:paragraph;z-index:-1130224" coordorigin="2952,1935" coordsize="7214,10">
            <v:shape style="position:absolute;left:2952;top:1935;width:3851;height:10" type="#_x0000_t75" stroked="false">
              <v:imagedata r:id="rId657" o:title=""/>
            </v:shape>
            <v:shape style="position:absolute;left:6798;top:1935;width:1661;height:10" type="#_x0000_t75" stroked="false">
              <v:imagedata r:id="rId365" o:title=""/>
            </v:shape>
            <v:shape style="position:absolute;left:8454;top:1935;width:1712;height:10" type="#_x0000_t75" stroked="false">
              <v:imagedata r:id="rId452" o:title=""/>
            </v:shape>
            <w10:wrap type="none"/>
          </v:group>
        </w:pict>
      </w:r>
      <w:r>
        <w:rPr/>
        <w:pict>
          <v:group style="position:absolute;margin-left:147.619995pt;margin-top:115.943695pt;width:360.7pt;height:.5pt;mso-position-horizontal-relative:page;mso-position-vertical-relative:paragraph;z-index:-1130200" coordorigin="2952,2319" coordsize="7214,10">
            <v:shape style="position:absolute;left:2952;top:2319;width:3851;height:10" type="#_x0000_t75" stroked="false">
              <v:imagedata r:id="rId657" o:title=""/>
            </v:shape>
            <v:shape style="position:absolute;left:6798;top:2319;width:1661;height:10" type="#_x0000_t75" stroked="false">
              <v:imagedata r:id="rId365" o:title=""/>
            </v:shape>
            <v:shape style="position:absolute;left:8454;top:2319;width:1712;height:10" type="#_x0000_t75" stroked="false">
              <v:imagedata r:id="rId452"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937" w:type="dxa"/>
        <w:tblLayout w:type="fixed"/>
        <w:tblCellMar>
          <w:top w:w="0" w:type="dxa"/>
          <w:left w:w="0" w:type="dxa"/>
          <w:bottom w:w="0" w:type="dxa"/>
          <w:right w:w="0" w:type="dxa"/>
        </w:tblCellMar>
        <w:tblLook w:val="01E0"/>
      </w:tblPr>
      <w:tblGrid>
        <w:gridCol w:w="3870"/>
        <w:gridCol w:w="1656"/>
        <w:gridCol w:w="1702"/>
      </w:tblGrid>
      <w:tr>
        <w:trPr>
          <w:trHeight w:val="404" w:hRule="exact"/>
        </w:trPr>
        <w:tc>
          <w:tcPr>
            <w:tcW w:w="3870" w:type="dxa"/>
            <w:tcBorders>
              <w:top w:val="single" w:sz="12" w:space="0" w:color="000000"/>
              <w:left w:val="nil" w:sz="6" w:space="0" w:color="auto"/>
              <w:bottom w:val="nil" w:sz="6" w:space="0" w:color="auto"/>
              <w:right w:val="single" w:sz="4" w:space="0" w:color="000000"/>
            </w:tcBorders>
          </w:tcPr>
          <w:p>
            <w:pPr>
              <w:pStyle w:val="TableParagraph"/>
              <w:tabs>
                <w:tab w:pos="559" w:val="left" w:leader="none"/>
              </w:tabs>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6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98"/>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61"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37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一、将净利润调节为经营活动现金流量</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3"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sz w:val="18"/>
              </w:rPr>
              <w:t>52,735,813.70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Calibri" w:hAnsi="Calibri" w:cs="Calibri" w:eastAsia="Calibri" w:hint="default"/>
                <w:sz w:val="18"/>
                <w:szCs w:val="18"/>
              </w:rPr>
            </w:pPr>
            <w:r>
              <w:rPr>
                <w:rFonts w:ascii="Calibri"/>
                <w:sz w:val="18"/>
              </w:rPr>
              <w:t>39,933,948.20</w:t>
            </w: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1,476,133.30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-105,200.56</w:t>
            </w:r>
          </w:p>
        </w:tc>
      </w:tr>
      <w:tr>
        <w:trPr>
          <w:trHeight w:val="651"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产折旧</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11,899,551.92</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8"/>
              <w:jc w:val="right"/>
              <w:rPr>
                <w:rFonts w:ascii="Calibri" w:hAnsi="Calibri" w:cs="Calibri" w:eastAsia="Calibri" w:hint="default"/>
                <w:sz w:val="18"/>
                <w:szCs w:val="18"/>
              </w:rPr>
            </w:pPr>
            <w:r>
              <w:rPr>
                <w:rFonts w:ascii="Calibri"/>
                <w:sz w:val="18"/>
              </w:rPr>
              <w:t>11,891,960.99</w:t>
            </w:r>
          </w:p>
        </w:tc>
      </w:tr>
      <w:tr>
        <w:trPr>
          <w:trHeight w:val="49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179,395.10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8"/>
              <w:jc w:val="right"/>
              <w:rPr>
                <w:rFonts w:ascii="Calibri" w:hAnsi="Calibri" w:cs="Calibri" w:eastAsia="Calibri" w:hint="default"/>
                <w:sz w:val="18"/>
                <w:szCs w:val="18"/>
              </w:rPr>
            </w:pPr>
            <w:r>
              <w:rPr>
                <w:rFonts w:ascii="Calibri"/>
                <w:spacing w:val="-2"/>
                <w:sz w:val="18"/>
              </w:rPr>
              <w:t>37,745.12</w:t>
            </w: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200,689.68</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200,689.68</w:t>
            </w:r>
          </w:p>
        </w:tc>
      </w:tr>
      <w:tr>
        <w:trPr>
          <w:trHeight w:val="75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381" w:lineRule="auto" w:before="38"/>
              <w:ind w:left="122" w:right="97"/>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-311,502.73</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7"/>
              <w:jc w:val="right"/>
              <w:rPr>
                <w:rFonts w:ascii="Calibri" w:hAnsi="Calibri" w:cs="Calibri" w:eastAsia="Calibri" w:hint="default"/>
                <w:sz w:val="18"/>
                <w:szCs w:val="18"/>
              </w:rPr>
            </w:pPr>
            <w:r>
              <w:rPr>
                <w:rFonts w:ascii="Calibri"/>
                <w:spacing w:val="-1"/>
                <w:sz w:val="18"/>
              </w:rPr>
              <w:t>11,742.16</w:t>
            </w:r>
          </w:p>
        </w:tc>
      </w:tr>
      <w:tr>
        <w:trPr>
          <w:trHeight w:val="38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17,708.19</w:t>
            </w:r>
          </w:p>
        </w:tc>
        <w:tc>
          <w:tcPr>
            <w:tcW w:w="170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6,098,534.02</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8"/>
              <w:jc w:val="right"/>
              <w:rPr>
                <w:rFonts w:ascii="Calibri" w:hAnsi="Calibri" w:cs="Calibri" w:eastAsia="Calibri" w:hint="default"/>
                <w:sz w:val="18"/>
                <w:szCs w:val="18"/>
              </w:rPr>
            </w:pPr>
            <w:r>
              <w:rPr>
                <w:rFonts w:ascii="Calibri"/>
                <w:spacing w:val="-1"/>
                <w:sz w:val="18"/>
              </w:rPr>
              <w:t>7,393,744.04</w:t>
            </w:r>
          </w:p>
        </w:tc>
      </w:tr>
      <w:tr>
        <w:trPr>
          <w:trHeight w:val="385"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-468,450.80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-315,185.79</w:t>
            </w: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932,445.19</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8"/>
              <w:jc w:val="right"/>
              <w:rPr>
                <w:rFonts w:ascii="Calibri" w:hAnsi="Calibri" w:cs="Calibri" w:eastAsia="Calibri" w:hint="default"/>
                <w:sz w:val="18"/>
                <w:szCs w:val="18"/>
              </w:rPr>
            </w:pPr>
            <w:r>
              <w:rPr>
                <w:rFonts w:ascii="Calibri"/>
                <w:spacing w:val="-1"/>
                <w:sz w:val="18"/>
              </w:rPr>
              <w:t>-1,742,679.55</w:t>
            </w: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-4,892,494.54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8"/>
              <w:jc w:val="right"/>
              <w:rPr>
                <w:rFonts w:ascii="Calibri" w:hAnsi="Calibri" w:cs="Calibri" w:eastAsia="Calibri" w:hint="default"/>
                <w:sz w:val="18"/>
                <w:szCs w:val="18"/>
              </w:rPr>
            </w:pPr>
            <w:r>
              <w:rPr>
                <w:rFonts w:ascii="Calibri"/>
                <w:sz w:val="18"/>
              </w:rPr>
              <w:t>-406,445.81</w:t>
            </w: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-60,179,824.88</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8"/>
              <w:jc w:val="right"/>
              <w:rPr>
                <w:rFonts w:ascii="Calibri" w:hAnsi="Calibri" w:cs="Calibri" w:eastAsia="Calibri" w:hint="default"/>
                <w:sz w:val="18"/>
                <w:szCs w:val="18"/>
              </w:rPr>
            </w:pPr>
            <w:r>
              <w:rPr>
                <w:rFonts w:ascii="Calibri"/>
                <w:spacing w:val="-1"/>
                <w:sz w:val="18"/>
              </w:rPr>
              <w:t>17,983,413.79</w:t>
            </w:r>
          </w:p>
        </w:tc>
      </w:tr>
      <w:tr>
        <w:trPr>
          <w:trHeight w:val="385"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10,033,085.14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8"/>
              <w:jc w:val="right"/>
              <w:rPr>
                <w:rFonts w:ascii="Calibri" w:hAnsi="Calibri" w:cs="Calibri" w:eastAsia="Calibri" w:hint="default"/>
                <w:sz w:val="18"/>
                <w:szCs w:val="18"/>
              </w:rPr>
            </w:pPr>
            <w:r>
              <w:rPr>
                <w:rFonts w:ascii="Calibri"/>
                <w:spacing w:val="-1"/>
                <w:sz w:val="18"/>
              </w:rPr>
              <w:t>-420,817.22</w:t>
            </w:r>
          </w:p>
        </w:tc>
      </w:tr>
      <w:tr>
        <w:trPr>
          <w:trHeight w:val="375" w:hRule="exact"/>
        </w:trPr>
        <w:tc>
          <w:tcPr>
            <w:tcW w:w="3870" w:type="dxa"/>
            <w:tcBorders>
              <w:top w:val="nil" w:sz="6" w:space="0" w:color="auto"/>
              <w:left w:val="nil" w:sz="6" w:space="0" w:color="auto"/>
              <w:bottom w:val="nil" w:sz="6" w:space="0" w:color="auto"/>
              <w:right w:val="single" w:sz="4" w:space="0" w:color="000000"/>
            </w:tcBorders>
          </w:tcPr>
          <w:p>
            <w:pPr>
              <w:pStyle w:val="TableParagraph"/>
              <w:tabs>
                <w:tab w:pos="664" w:val="left" w:leader="none"/>
              </w:tabs>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3"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sz w:val="18"/>
              </w:rPr>
              <w:t>17,721,083.29</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Calibri" w:hAnsi="Calibri" w:cs="Calibri" w:eastAsia="Calibri" w:hint="default"/>
                <w:sz w:val="18"/>
                <w:szCs w:val="18"/>
              </w:rPr>
            </w:pPr>
            <w:r>
              <w:rPr>
                <w:rFonts w:ascii="Calibri"/>
                <w:spacing w:val="-1"/>
                <w:sz w:val="18"/>
              </w:rPr>
              <w:t>74,462,915.05</w:t>
            </w:r>
            <w:r>
              <w:rPr>
                <w:rFonts w:ascii="Calibri"/>
                <w:sz w:val="18"/>
              </w:rPr>
            </w:r>
          </w:p>
        </w:tc>
      </w:tr>
      <w:tr>
        <w:trPr>
          <w:trHeight w:val="375"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二、不涉及现金收支的重大投资和筹资活动</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86"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三、现金及现金等价物净变动情况</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3"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sz w:val="18"/>
              </w:rPr>
              <w:t>171,312,769.26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Calibri" w:hAnsi="Calibri" w:cs="Calibri" w:eastAsia="Calibri" w:hint="default"/>
                <w:sz w:val="18"/>
                <w:szCs w:val="18"/>
              </w:rPr>
            </w:pPr>
            <w:r>
              <w:rPr>
                <w:rFonts w:ascii="Calibri"/>
                <w:sz w:val="18"/>
              </w:rPr>
              <w:t>146,532,490.44</w:t>
            </w: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Calibri" w:hAnsi="Calibri" w:cs="Calibri" w:eastAsia="Calibri" w:hint="default"/>
                <w:sz w:val="18"/>
                <w:szCs w:val="18"/>
              </w:rPr>
            </w:pPr>
            <w:r>
              <w:rPr>
                <w:rFonts w:ascii="Calibri"/>
                <w:sz w:val="18"/>
              </w:rPr>
              <w:t>146,532,490.44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z w:val="18"/>
              </w:rPr>
              <w:t>120,808,346.93</w:t>
            </w:r>
          </w:p>
        </w:tc>
      </w:tr>
      <w:tr>
        <w:trPr>
          <w:trHeight w:val="375"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8" w:hRule="exact"/>
        </w:trPr>
        <w:tc>
          <w:tcPr>
            <w:tcW w:w="3870"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6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sz w:val="18"/>
              </w:rPr>
              <w:t>24,780,278.82</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8"/>
              <w:jc w:val="right"/>
              <w:rPr>
                <w:rFonts w:ascii="Calibri" w:hAnsi="Calibri" w:cs="Calibri" w:eastAsia="Calibri" w:hint="default"/>
                <w:sz w:val="18"/>
                <w:szCs w:val="18"/>
              </w:rPr>
            </w:pPr>
            <w:r>
              <w:rPr>
                <w:rFonts w:ascii="Calibri"/>
                <w:spacing w:val="-1"/>
                <w:sz w:val="18"/>
              </w:rPr>
              <w:t>25,724,143.51</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47.619995pt;margin-top:219.020004pt;width:357.7pt;height:.5pt;mso-position-horizontal-relative:page;mso-position-vertical-relative:page;z-index:-1129504" coordorigin="2952,4380" coordsize="7154,10">
            <v:shape style="position:absolute;left:2952;top:4380;width:3663;height:10" type="#_x0000_t75" stroked="false">
              <v:imagedata r:id="rId100" o:title=""/>
            </v:shape>
            <v:shape style="position:absolute;left:6611;top:4380;width:3495;height:10" type="#_x0000_t75" stroked="false">
              <v:imagedata r:id="rId659" o:title=""/>
            </v:shape>
            <w10:wrap type="none"/>
          </v:group>
        </w:pict>
      </w:r>
      <w:r>
        <w:rPr/>
        <w:pict>
          <v:group style="position:absolute;margin-left:147.619995pt;margin-top:241.579956pt;width:357.7pt;height:5.05pt;mso-position-horizontal-relative:page;mso-position-vertical-relative:page;z-index:-1129480" coordorigin="2952,4832" coordsize="7154,101">
            <v:shape style="position:absolute;left:2952;top:4832;width:3683;height:101" type="#_x0000_t75" stroked="false">
              <v:imagedata r:id="rId660" o:title=""/>
            </v:shape>
            <v:shape style="position:absolute;left:6611;top:4923;width:3495;height:10" type="#_x0000_t75" stroked="false">
              <v:imagedata r:id="rId661" o:title=""/>
            </v:shape>
            <w10:wrap type="none"/>
          </v:group>
        </w:pict>
      </w:r>
      <w:r>
        <w:rPr/>
        <w:pict>
          <v:group style="position:absolute;margin-left:147.619995pt;margin-top:273.170013pt;width:357.7pt;height:.5pt;mso-position-horizontal-relative:page;mso-position-vertical-relative:page;z-index:-1129456" coordorigin="2952,5463" coordsize="7154,10">
            <v:shape style="position:absolute;left:2952;top:5463;width:3663;height:10" type="#_x0000_t75" stroked="false">
              <v:imagedata r:id="rId100" o:title=""/>
            </v:shape>
            <v:shape style="position:absolute;left:6611;top:5463;width:3495;height:10" type="#_x0000_t75" stroked="false">
              <v:imagedata r:id="rId661" o:title=""/>
            </v:shape>
            <w10:wrap type="none"/>
          </v:group>
        </w:pict>
      </w:r>
      <w:r>
        <w:rPr/>
        <w:pict>
          <v:group style="position:absolute;margin-left:147.619995pt;margin-top:300.170013pt;width:357.7pt;height:.5pt;mso-position-horizontal-relative:page;mso-position-vertical-relative:page;z-index:-1129432" coordorigin="2952,6003" coordsize="7154,10">
            <v:shape style="position:absolute;left:2952;top:6003;width:3663;height:10" type="#_x0000_t75" stroked="false">
              <v:imagedata r:id="rId100" o:title=""/>
            </v:shape>
            <v:shape style="position:absolute;left:6611;top:6003;width:3495;height:10" type="#_x0000_t75" stroked="false">
              <v:imagedata r:id="rId661" o:title=""/>
            </v:shape>
            <w10:wrap type="none"/>
          </v:group>
        </w:pict>
      </w:r>
    </w:p>
    <w:p>
      <w:pPr>
        <w:spacing w:line="240" w:lineRule="auto" w:before="6"/>
        <w:rPr>
          <w:rFonts w:ascii="宋体" w:hAnsi="宋体" w:cs="宋体" w:eastAsia="宋体" w:hint="default"/>
          <w:b/>
          <w:bCs/>
          <w:sz w:val="27"/>
          <w:szCs w:val="27"/>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330.790009pt;margin-top:43.583675pt;width:.48001pt;height:.12pt;mso-position-horizontal-relative:page;mso-position-vertical-relative:paragraph;z-index:-1129600" type="#_x0000_t75" stroked="false">
            <v:imagedata r:id="rId642" o:title=""/>
          </v:shape>
        </w:pict>
      </w:r>
      <w:r>
        <w:rPr/>
        <w:pict>
          <v:shape style="position:absolute;margin-left:410.950012pt;margin-top:43.583675pt;width:.48001pt;height:.12pt;mso-position-horizontal-relative:page;mso-position-vertical-relative:paragraph;z-index:-1129576" type="#_x0000_t75" stroked="false">
            <v:imagedata r:id="rId642" o:title=""/>
          </v:shape>
        </w:pict>
      </w:r>
      <w:r>
        <w:rPr/>
        <w:pict>
          <v:group style="position:absolute;margin-left:147.619995pt;margin-top:70.103691pt;width:357.7pt;height:.5pt;mso-position-horizontal-relative:page;mso-position-vertical-relative:paragraph;z-index:-1129552" coordorigin="2952,1402" coordsize="7154,10">
            <v:shape style="position:absolute;left:2952;top:1402;width:3663;height:10" type="#_x0000_t75" stroked="false">
              <v:imagedata r:id="rId100" o:title=""/>
            </v:shape>
            <v:shape style="position:absolute;left:6611;top:1402;width:3495;height:10" type="#_x0000_t75" stroked="false">
              <v:imagedata r:id="rId659" o:title=""/>
            </v:shape>
            <w10:wrap type="none"/>
          </v:group>
        </w:pict>
      </w:r>
      <w:r>
        <w:rPr/>
        <w:pict>
          <v:group style="position:absolute;margin-left:147.619995pt;margin-top:97.103691pt;width:357.7pt;height:.5pt;mso-position-horizontal-relative:page;mso-position-vertical-relative:paragraph;z-index:-1129528" coordorigin="2952,1942" coordsize="7154,10">
            <v:shape style="position:absolute;left:2952;top:1942;width:3663;height:10" type="#_x0000_t75" stroked="false">
              <v:imagedata r:id="rId100" o:title=""/>
            </v:shape>
            <v:shape style="position:absolute;left:6611;top:1942;width:3495;height:10" type="#_x0000_t75" stroked="false">
              <v:imagedata r:id="rId659"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现金和现金等价物的构成：</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9"/>
          <w:szCs w:val="19"/>
        </w:rPr>
      </w:pPr>
    </w:p>
    <w:tbl>
      <w:tblPr>
        <w:tblW w:w="0" w:type="auto"/>
        <w:jc w:val="left"/>
        <w:tblInd w:w="2937" w:type="dxa"/>
        <w:tblLayout w:type="fixed"/>
        <w:tblCellMar>
          <w:top w:w="0" w:type="dxa"/>
          <w:left w:w="0" w:type="dxa"/>
          <w:bottom w:w="0" w:type="dxa"/>
          <w:right w:w="0" w:type="dxa"/>
        </w:tblCellMar>
        <w:tblLook w:val="01E0"/>
      </w:tblPr>
      <w:tblGrid>
        <w:gridCol w:w="3683"/>
        <w:gridCol w:w="1603"/>
        <w:gridCol w:w="1882"/>
      </w:tblGrid>
      <w:tr>
        <w:trPr>
          <w:trHeight w:val="596" w:hRule="exact"/>
        </w:trPr>
        <w:tc>
          <w:tcPr>
            <w:tcW w:w="3683" w:type="dxa"/>
            <w:tcBorders>
              <w:top w:val="single" w:sz="12"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tabs>
                <w:tab w:pos="559" w:val="left" w:leader="none"/>
              </w:tabs>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6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8"/>
              <w:ind w:left="79"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2" w:type="dxa"/>
            <w:tcBorders>
              <w:top w:val="single" w:sz="12" w:space="0" w:color="000000"/>
              <w:left w:val="single" w:sz="4" w:space="0" w:color="000000"/>
              <w:bottom w:val="nil" w:sz="6" w:space="0" w:color="auto"/>
              <w:right w:val="nil" w:sz="6" w:space="0" w:color="auto"/>
            </w:tcBorders>
          </w:tcPr>
          <w:p>
            <w:pPr>
              <w:pStyle w:val="TableParagraph"/>
              <w:spacing w:line="240" w:lineRule="auto" w:before="118"/>
              <w:ind w:left="187"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570" w:hRule="exact"/>
        </w:trPr>
        <w:tc>
          <w:tcPr>
            <w:tcW w:w="3683" w:type="dxa"/>
            <w:tcBorders>
              <w:top w:val="nil" w:sz="6" w:space="0" w:color="auto"/>
              <w:left w:val="nil" w:sz="6" w:space="0" w:color="auto"/>
              <w:bottom w:val="nil" w:sz="6" w:space="0" w:color="auto"/>
              <w:right w:val="single" w:sz="4" w:space="0" w:color="000000"/>
            </w:tcBorders>
          </w:tcPr>
          <w:p>
            <w:pPr>
              <w:pStyle w:val="TableParagraph"/>
              <w:tabs>
                <w:tab w:pos="1022" w:val="left" w:leader="none"/>
              </w:tabs>
              <w:spacing w:line="240" w:lineRule="auto" w:before="154"/>
              <w:ind w:left="122"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left="355" w:right="0"/>
              <w:jc w:val="left"/>
              <w:rPr>
                <w:rFonts w:ascii="Calibri" w:hAnsi="Calibri" w:cs="Calibri" w:eastAsia="Calibri" w:hint="default"/>
                <w:sz w:val="18"/>
                <w:szCs w:val="18"/>
              </w:rPr>
            </w:pPr>
            <w:r>
              <w:rPr>
                <w:rFonts w:ascii="Calibri"/>
                <w:sz w:val="18"/>
              </w:rPr>
              <w:t>171,312,769.26</w:t>
            </w: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Calibri" w:hAnsi="Calibri" w:cs="Calibri" w:eastAsia="Calibri" w:hint="default"/>
                <w:sz w:val="18"/>
                <w:szCs w:val="18"/>
              </w:rPr>
            </w:pPr>
            <w:r>
              <w:rPr>
                <w:rFonts w:ascii="Calibri"/>
                <w:sz w:val="18"/>
              </w:rPr>
              <w:t>146,532,490.44</w:t>
            </w:r>
          </w:p>
        </w:tc>
      </w:tr>
      <w:tr>
        <w:trPr>
          <w:trHeight w:val="550"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760" w:right="0"/>
              <w:jc w:val="left"/>
              <w:rPr>
                <w:rFonts w:ascii="Calibri" w:hAnsi="Calibri" w:cs="Calibri" w:eastAsia="Calibri" w:hint="default"/>
                <w:sz w:val="18"/>
                <w:szCs w:val="18"/>
              </w:rPr>
            </w:pPr>
            <w:r>
              <w:rPr>
                <w:rFonts w:ascii="Calibri"/>
                <w:sz w:val="18"/>
              </w:rPr>
              <w:t>75,832.12</w:t>
            </w: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161"/>
              <w:ind w:right="106"/>
              <w:jc w:val="right"/>
              <w:rPr>
                <w:rFonts w:ascii="Calibri" w:hAnsi="Calibri" w:cs="Calibri" w:eastAsia="Calibri" w:hint="default"/>
                <w:sz w:val="18"/>
                <w:szCs w:val="18"/>
              </w:rPr>
            </w:pPr>
            <w:r>
              <w:rPr>
                <w:rFonts w:ascii="Calibri"/>
                <w:sz w:val="18"/>
              </w:rPr>
              <w:t>36,505.75</w:t>
            </w:r>
          </w:p>
        </w:tc>
      </w:tr>
      <w:tr>
        <w:trPr>
          <w:trHeight w:val="361"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left="367" w:right="0"/>
              <w:jc w:val="left"/>
              <w:rPr>
                <w:rFonts w:ascii="Calibri" w:hAnsi="Calibri" w:cs="Calibri" w:eastAsia="Calibri" w:hint="default"/>
                <w:sz w:val="18"/>
                <w:szCs w:val="18"/>
              </w:rPr>
            </w:pPr>
            <w:r>
              <w:rPr>
                <w:rFonts w:ascii="Calibri"/>
                <w:sz w:val="18"/>
              </w:rPr>
              <w:t>163,276,576.58</w:t>
            </w: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right="105"/>
              <w:jc w:val="right"/>
              <w:rPr>
                <w:rFonts w:ascii="Calibri" w:hAnsi="Calibri" w:cs="Calibri" w:eastAsia="Calibri" w:hint="default"/>
                <w:sz w:val="18"/>
                <w:szCs w:val="18"/>
              </w:rPr>
            </w:pPr>
            <w:r>
              <w:rPr>
                <w:rFonts w:ascii="Calibri"/>
                <w:spacing w:val="-1"/>
                <w:sz w:val="18"/>
              </w:rPr>
              <w:t>138,706,847.15</w:t>
            </w:r>
          </w:p>
        </w:tc>
      </w:tr>
      <w:tr>
        <w:trPr>
          <w:trHeight w:val="712"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2"/>
                <w:szCs w:val="22"/>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603" w:type="dxa"/>
            <w:vMerge w:val="restart"/>
            <w:tcBorders>
              <w:top w:val="nil" w:sz="6" w:space="0" w:color="auto"/>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535" w:right="0"/>
              <w:jc w:val="left"/>
              <w:rPr>
                <w:rFonts w:ascii="Calibri" w:hAnsi="Calibri" w:cs="Calibri" w:eastAsia="Calibri" w:hint="default"/>
                <w:sz w:val="18"/>
                <w:szCs w:val="18"/>
              </w:rPr>
            </w:pPr>
            <w:r>
              <w:rPr>
                <w:rFonts w:ascii="Calibri"/>
                <w:sz w:val="18"/>
              </w:rPr>
              <w:t>7,960,360.56</w:t>
            </w: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7,789,137.54</w:t>
            </w:r>
          </w:p>
        </w:tc>
      </w:tr>
      <w:tr>
        <w:trPr>
          <w:trHeight w:val="540"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1603" w:type="dxa"/>
            <w:vMerge/>
            <w:tcBorders>
              <w:left w:val="single" w:sz="4" w:space="0" w:color="000000"/>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540"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603" w:type="dxa"/>
            <w:vMerge/>
            <w:tcBorders>
              <w:left w:val="single" w:sz="4" w:space="0" w:color="000000"/>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540"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1603" w:type="dxa"/>
            <w:vMerge/>
            <w:tcBorders>
              <w:left w:val="single" w:sz="4" w:space="0" w:color="000000"/>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851" w:hRule="exact"/>
        </w:trPr>
        <w:tc>
          <w:tcPr>
            <w:tcW w:w="3683" w:type="dxa"/>
            <w:tcBorders>
              <w:top w:val="nil" w:sz="6" w:space="0" w:color="auto"/>
              <w:left w:val="nil" w:sz="6" w:space="0" w:color="auto"/>
              <w:bottom w:val="single" w:sz="12" w:space="0" w:color="000000"/>
              <w:right w:val="single" w:sz="4" w:space="0" w:color="000000"/>
            </w:tcBorders>
          </w:tcPr>
          <w:p>
            <w:pPr>
              <w:pStyle w:val="TableParagraph"/>
              <w:spacing w:line="381" w:lineRule="auto" w:before="124"/>
              <w:ind w:left="122" w:right="102"/>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现金和现金等价物</w:t>
            </w:r>
          </w:p>
        </w:tc>
        <w:tc>
          <w:tcPr>
            <w:tcW w:w="1603" w:type="dxa"/>
            <w:vMerge/>
            <w:tcBorders>
              <w:left w:val="single" w:sz="4" w:space="0" w:color="000000"/>
              <w:bottom w:val="single" w:sz="12" w:space="0" w:color="000000"/>
              <w:right w:val="single" w:sz="4" w:space="0" w:color="000000"/>
            </w:tcBorders>
          </w:tcPr>
          <w:p>
            <w:pPr/>
          </w:p>
        </w:tc>
        <w:tc>
          <w:tcPr>
            <w:tcW w:w="1882"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23"/>
                <w:szCs w:val="23"/>
              </w:rPr>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2520" w:val="left" w:leader="none"/>
        </w:tabs>
        <w:spacing w:before="36"/>
        <w:ind w:left="1786" w:right="1679" w:firstLine="0"/>
        <w:jc w:val="left"/>
        <w:rPr>
          <w:rFonts w:ascii="黑体" w:hAnsi="黑体" w:cs="黑体" w:eastAsia="黑体" w:hint="default"/>
          <w:sz w:val="21"/>
          <w:szCs w:val="21"/>
        </w:rPr>
      </w:pPr>
      <w:r>
        <w:rPr/>
        <w:pict>
          <v:group style="position:absolute;margin-left:147.619995pt;margin-top:-97.1763pt;width:357.7pt;height:.5pt;mso-position-horizontal-relative:page;mso-position-vertical-relative:paragraph;z-index:-1129408" coordorigin="2952,-1944" coordsize="7154,10">
            <v:shape style="position:absolute;left:2952;top:-1944;width:3663;height:10" type="#_x0000_t75" stroked="false">
              <v:imagedata r:id="rId100" o:title=""/>
            </v:shape>
            <v:shape style="position:absolute;left:6611;top:-1944;width:3495;height:10" type="#_x0000_t75" stroked="false">
              <v:imagedata r:id="rId661" o:title=""/>
            </v:shape>
            <w10:wrap type="none"/>
          </v:group>
        </w:pict>
      </w:r>
      <w:r>
        <w:rPr/>
        <w:pict>
          <v:group style="position:absolute;margin-left:147.619995pt;margin-top:-70.176331pt;width:357.7pt;height:.5pt;mso-position-horizontal-relative:page;mso-position-vertical-relative:paragraph;z-index:-1129384" coordorigin="2952,-1404" coordsize="7154,10">
            <v:shape style="position:absolute;left:2952;top:-1404;width:3663;height:10" type="#_x0000_t75" stroked="false">
              <v:imagedata r:id="rId100" o:title=""/>
            </v:shape>
            <v:shape style="position:absolute;left:6611;top:-1404;width:3495;height:10" type="#_x0000_t75" stroked="false">
              <v:imagedata r:id="rId661" o:title=""/>
            </v:shape>
            <w10:wrap type="none"/>
          </v:group>
        </w:pict>
      </w:r>
      <w:r>
        <w:rPr/>
        <w:pict>
          <v:shape style="position:absolute;margin-left:330.790009pt;margin-top:-24.576309pt;width:.48003pt;height:.24pt;mso-position-horizontal-relative:page;mso-position-vertical-relative:paragraph;z-index:-1129360" type="#_x0000_t75" stroked="false">
            <v:imagedata r:id="rId642" o:title=""/>
          </v:shape>
        </w:pict>
      </w:r>
      <w:r>
        <w:rPr/>
        <w:pict>
          <v:shape style="position:absolute;margin-left:410.950012pt;margin-top:-24.576309pt;width:.48003pt;height:.24pt;mso-position-horizontal-relative:page;mso-position-vertical-relative:paragraph;z-index:-1129336" type="#_x0000_t75" stroked="false">
            <v:imagedata r:id="rId642" o:title=""/>
          </v:shape>
        </w:pict>
      </w:r>
      <w:r>
        <w:rPr>
          <w:rFonts w:ascii="黑体" w:hAnsi="黑体" w:cs="黑体" w:eastAsia="黑体" w:hint="default"/>
          <w:sz w:val="21"/>
          <w:szCs w:val="21"/>
        </w:rPr>
        <w:t>六、</w:t>
        <w:tab/>
        <w:t>关联方及关联交易</w:t>
      </w: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17"/>
          <w:szCs w:val="17"/>
        </w:rPr>
      </w:pPr>
    </w:p>
    <w:p>
      <w:pPr>
        <w:tabs>
          <w:tab w:pos="2513" w:val="left" w:leader="none"/>
        </w:tabs>
        <w:spacing w:before="36"/>
        <w:ind w:left="1786"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关联方情况</w:t>
      </w:r>
      <w:r>
        <w:rPr>
          <w:rFonts w:ascii="宋体" w:hAnsi="宋体" w:cs="宋体" w:eastAsia="宋体" w:hint="default"/>
          <w:sz w:val="21"/>
          <w:szCs w:val="21"/>
        </w:rPr>
      </w:r>
    </w:p>
    <w:p>
      <w:pPr>
        <w:tabs>
          <w:tab w:pos="3055" w:val="left" w:leader="none"/>
          <w:tab w:pos="8115" w:val="left" w:leader="none"/>
        </w:tabs>
        <w:spacing w:before="110"/>
        <w:ind w:left="2518" w:right="1679" w:firstLine="0"/>
        <w:jc w:val="left"/>
        <w:rPr>
          <w:rFonts w:ascii="宋体" w:hAnsi="宋体" w:cs="宋体" w:eastAsia="宋体" w:hint="default"/>
          <w:sz w:val="18"/>
          <w:szCs w:val="18"/>
        </w:rPr>
      </w:pPr>
      <w:r>
        <w:rPr/>
        <w:pict>
          <v:shape style="position:absolute;margin-left:168.139999pt;margin-top:47.283661pt;width:.48pt;height:.12pt;mso-position-horizontal-relative:page;mso-position-vertical-relative:paragraph;z-index:-1129312" type="#_x0000_t75" stroked="false">
            <v:imagedata r:id="rId662" o:title=""/>
          </v:shape>
        </w:pict>
      </w:r>
      <w:r>
        <w:rPr/>
        <w:pict>
          <v:shape style="position:absolute;margin-left:198.529999pt;margin-top:47.283661pt;width:.48pt;height:.12pt;mso-position-horizontal-relative:page;mso-position-vertical-relative:paragraph;z-index:-1129288" type="#_x0000_t75" stroked="false">
            <v:imagedata r:id="rId662" o:title=""/>
          </v:shape>
        </w:pict>
      </w:r>
      <w:r>
        <w:rPr/>
        <w:pict>
          <v:shape style="position:absolute;margin-left:228.770004pt;margin-top:47.283661pt;width:.48pt;height:.12pt;mso-position-horizontal-relative:page;mso-position-vertical-relative:paragraph;z-index:-1129264" type="#_x0000_t75" stroked="false">
            <v:imagedata r:id="rId662" o:title=""/>
          </v:shape>
        </w:pict>
      </w:r>
      <w:r>
        <w:rPr/>
        <w:pict>
          <v:shape style="position:absolute;margin-left:274.489990pt;margin-top:47.283661pt;width:.47998pt;height:.12pt;mso-position-horizontal-relative:page;mso-position-vertical-relative:paragraph;z-index:-1129240" type="#_x0000_t75" stroked="false">
            <v:imagedata r:id="rId662" o:title=""/>
          </v:shape>
        </w:pict>
      </w:r>
      <w:r>
        <w:rPr/>
        <w:pict>
          <v:shape style="position:absolute;margin-left:302.570007pt;margin-top:47.283661pt;width:.48001pt;height:.12pt;mso-position-horizontal-relative:page;mso-position-vertical-relative:paragraph;z-index:-1129216" type="#_x0000_t75" stroked="false">
            <v:imagedata r:id="rId662" o:title=""/>
          </v:shape>
        </w:pict>
      </w:r>
      <w:r>
        <w:rPr/>
        <w:pict>
          <v:shape style="position:absolute;margin-left:321.070007pt;margin-top:47.283661pt;width:.48001pt;height:.12pt;mso-position-horizontal-relative:page;mso-position-vertical-relative:paragraph;z-index:-1129192" type="#_x0000_t75" stroked="false">
            <v:imagedata r:id="rId662" o:title=""/>
          </v:shape>
        </w:pict>
      </w:r>
      <w:r>
        <w:rPr/>
        <w:pict>
          <v:shape style="position:absolute;margin-left:351.429993pt;margin-top:47.283661pt;width:.47998pt;height:.12pt;mso-position-horizontal-relative:page;mso-position-vertical-relative:paragraph;z-index:-1129168" type="#_x0000_t75" stroked="false">
            <v:imagedata r:id="rId662" o:title=""/>
          </v:shape>
        </w:pict>
      </w:r>
      <w:r>
        <w:rPr/>
        <w:pict>
          <v:shape style="position:absolute;margin-left:387.429993pt;margin-top:47.283661pt;width:.47998pt;height:.12pt;mso-position-horizontal-relative:page;mso-position-vertical-relative:paragraph;z-index:-1129144" type="#_x0000_t75" stroked="false">
            <v:imagedata r:id="rId662" o:title=""/>
          </v:shape>
        </w:pict>
      </w:r>
      <w:r>
        <w:rPr/>
        <w:pict>
          <v:shape style="position:absolute;margin-left:429.670013pt;margin-top:47.283661pt;width:.48001pt;height:.12pt;mso-position-horizontal-relative:page;mso-position-vertical-relative:paragraph;z-index:-1129120" type="#_x0000_t75" stroked="false">
            <v:imagedata r:id="rId662" o:title=""/>
          </v:shape>
        </w:pict>
      </w:r>
      <w:r>
        <w:rPr/>
        <w:pict>
          <v:shape style="position:absolute;margin-left:464.980011pt;margin-top:47.283661pt;width:.47998pt;height:.12pt;mso-position-horizontal-relative:page;mso-position-vertical-relative:paragraph;z-index:-1129096" type="#_x0000_t75" stroked="false">
            <v:imagedata r:id="rId662" o:title=""/>
          </v:shape>
        </w:pict>
      </w:r>
      <w:r>
        <w:rPr>
          <w:rFonts w:ascii="宋体" w:hAnsi="宋体" w:cs="宋体" w:eastAsia="宋体"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控制本公司的关联方情况</w:t>
        <w:tab/>
      </w:r>
      <w:r>
        <w:rPr>
          <w:rFonts w:ascii="宋体" w:hAnsi="宋体" w:cs="宋体" w:eastAsia="宋体" w:hint="default"/>
          <w:b/>
          <w:bCs/>
          <w:sz w:val="18"/>
          <w:szCs w:val="18"/>
        </w:rPr>
        <w:t>（金额单位：万元）</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0"/>
          <w:szCs w:val="20"/>
        </w:rPr>
      </w:pPr>
    </w:p>
    <w:tbl>
      <w:tblPr>
        <w:tblW w:w="0" w:type="auto"/>
        <w:jc w:val="left"/>
        <w:tblInd w:w="2395" w:type="dxa"/>
        <w:tblLayout w:type="fixed"/>
        <w:tblCellMar>
          <w:top w:w="0" w:type="dxa"/>
          <w:left w:w="0" w:type="dxa"/>
          <w:bottom w:w="0" w:type="dxa"/>
          <w:right w:w="0" w:type="dxa"/>
        </w:tblCellMar>
        <w:tblLook w:val="01E0"/>
      </w:tblPr>
      <w:tblGrid>
        <w:gridCol w:w="972"/>
        <w:gridCol w:w="608"/>
        <w:gridCol w:w="605"/>
        <w:gridCol w:w="914"/>
        <w:gridCol w:w="562"/>
        <w:gridCol w:w="370"/>
        <w:gridCol w:w="607"/>
        <w:gridCol w:w="720"/>
        <w:gridCol w:w="845"/>
        <w:gridCol w:w="706"/>
        <w:gridCol w:w="902"/>
      </w:tblGrid>
      <w:tr>
        <w:trPr>
          <w:trHeight w:val="1453" w:hRule="exact"/>
        </w:trPr>
        <w:tc>
          <w:tcPr>
            <w:tcW w:w="972"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648" w:lineRule="auto"/>
              <w:ind w:left="343" w:right="245" w:hanging="77"/>
              <w:jc w:val="left"/>
              <w:rPr>
                <w:rFonts w:ascii="宋体" w:hAnsi="宋体" w:cs="宋体" w:eastAsia="宋体" w:hint="default"/>
                <w:sz w:val="15"/>
                <w:szCs w:val="15"/>
              </w:rPr>
            </w:pPr>
            <w:r>
              <w:rPr>
                <w:rFonts w:ascii="宋体" w:hAnsi="宋体" w:cs="宋体" w:eastAsia="宋体" w:hint="default"/>
                <w:sz w:val="15"/>
                <w:szCs w:val="15"/>
              </w:rPr>
              <w:t>母公司</w:t>
            </w:r>
            <w:r>
              <w:rPr>
                <w:rFonts w:ascii="宋体" w:hAnsi="宋体" w:cs="宋体" w:eastAsia="宋体" w:hint="default"/>
                <w:spacing w:val="-72"/>
                <w:sz w:val="15"/>
                <w:szCs w:val="15"/>
              </w:rPr>
              <w:t> </w:t>
            </w:r>
            <w:r>
              <w:rPr>
                <w:rFonts w:ascii="宋体" w:hAnsi="宋体" w:cs="宋体" w:eastAsia="宋体" w:hint="default"/>
                <w:sz w:val="15"/>
                <w:szCs w:val="15"/>
              </w:rPr>
              <w:t>名称</w:t>
            </w:r>
          </w:p>
        </w:tc>
        <w:tc>
          <w:tcPr>
            <w:tcW w:w="60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648" w:lineRule="auto"/>
              <w:ind w:left="-3" w:right="296"/>
              <w:jc w:val="left"/>
              <w:rPr>
                <w:rFonts w:ascii="宋体" w:hAnsi="宋体" w:cs="宋体" w:eastAsia="宋体" w:hint="default"/>
                <w:sz w:val="15"/>
                <w:szCs w:val="15"/>
              </w:rPr>
            </w:pPr>
            <w:r>
              <w:rPr>
                <w:rFonts w:ascii="宋体" w:hAnsi="宋体" w:cs="宋体" w:eastAsia="宋体" w:hint="default"/>
                <w:sz w:val="15"/>
                <w:szCs w:val="15"/>
              </w:rPr>
              <w:t>关联</w:t>
            </w:r>
            <w:r>
              <w:rPr>
                <w:rFonts w:ascii="宋体" w:hAnsi="宋体" w:cs="宋体" w:eastAsia="宋体" w:hint="default"/>
                <w:spacing w:val="-73"/>
                <w:sz w:val="15"/>
                <w:szCs w:val="15"/>
              </w:rPr>
              <w:t> </w:t>
            </w:r>
            <w:r>
              <w:rPr>
                <w:rFonts w:ascii="宋体" w:hAnsi="宋体" w:cs="宋体" w:eastAsia="宋体" w:hint="default"/>
                <w:sz w:val="15"/>
                <w:szCs w:val="15"/>
              </w:rPr>
              <w:t>关系</w:t>
            </w:r>
          </w:p>
        </w:tc>
        <w:tc>
          <w:tcPr>
            <w:tcW w:w="60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4"/>
              <w:ind w:left="-3" w:right="-5"/>
              <w:jc w:val="center"/>
              <w:rPr>
                <w:rFonts w:ascii="宋体" w:hAnsi="宋体" w:cs="宋体" w:eastAsia="宋体" w:hint="default"/>
                <w:sz w:val="15"/>
                <w:szCs w:val="15"/>
              </w:rPr>
            </w:pPr>
            <w:r>
              <w:rPr>
                <w:rFonts w:ascii="宋体" w:hAnsi="宋体" w:cs="宋体" w:eastAsia="宋体" w:hint="default"/>
                <w:sz w:val="15"/>
                <w:szCs w:val="15"/>
              </w:rPr>
              <w:t>企业类型</w:t>
            </w:r>
          </w:p>
        </w:tc>
        <w:tc>
          <w:tcPr>
            <w:tcW w:w="91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4"/>
              <w:ind w:left="225" w:right="0"/>
              <w:jc w:val="left"/>
              <w:rPr>
                <w:rFonts w:ascii="宋体" w:hAnsi="宋体" w:cs="宋体" w:eastAsia="宋体" w:hint="default"/>
                <w:sz w:val="15"/>
                <w:szCs w:val="15"/>
              </w:rPr>
            </w:pPr>
            <w:r>
              <w:rPr>
                <w:rFonts w:ascii="宋体" w:hAnsi="宋体" w:cs="宋体" w:eastAsia="宋体" w:hint="default"/>
                <w:sz w:val="15"/>
                <w:szCs w:val="15"/>
              </w:rPr>
              <w:t>注册地</w:t>
            </w:r>
          </w:p>
        </w:tc>
        <w:tc>
          <w:tcPr>
            <w:tcW w:w="56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458" w:lineRule="auto"/>
              <w:ind w:left="50" w:right="47" w:firstLine="74"/>
              <w:jc w:val="left"/>
              <w:rPr>
                <w:rFonts w:ascii="宋体" w:hAnsi="宋体" w:cs="宋体" w:eastAsia="宋体" w:hint="default"/>
                <w:sz w:val="15"/>
                <w:szCs w:val="15"/>
              </w:rPr>
            </w:pPr>
            <w:r>
              <w:rPr>
                <w:rFonts w:ascii="宋体" w:hAnsi="宋体" w:cs="宋体" w:eastAsia="宋体" w:hint="default"/>
                <w:sz w:val="15"/>
                <w:szCs w:val="15"/>
              </w:rPr>
              <w:t>法定</w:t>
            </w:r>
            <w:r>
              <w:rPr>
                <w:rFonts w:ascii="宋体" w:hAnsi="宋体" w:cs="宋体" w:eastAsia="宋体" w:hint="default"/>
                <w:w w:val="100"/>
                <w:sz w:val="15"/>
                <w:szCs w:val="15"/>
              </w:rPr>
              <w:t> </w:t>
            </w:r>
            <w:r>
              <w:rPr>
                <w:rFonts w:ascii="宋体" w:hAnsi="宋体" w:cs="宋体" w:eastAsia="宋体" w:hint="default"/>
                <w:sz w:val="15"/>
                <w:szCs w:val="15"/>
              </w:rPr>
              <w:t>代表人</w:t>
            </w:r>
          </w:p>
        </w:tc>
        <w:tc>
          <w:tcPr>
            <w:tcW w:w="37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648" w:lineRule="auto"/>
              <w:ind w:left="26" w:right="29"/>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60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648" w:lineRule="auto"/>
              <w:ind w:left="146" w:right="146"/>
              <w:jc w:val="left"/>
              <w:rPr>
                <w:rFonts w:ascii="宋体" w:hAnsi="宋体" w:cs="宋体" w:eastAsia="宋体" w:hint="default"/>
                <w:sz w:val="15"/>
                <w:szCs w:val="15"/>
              </w:rPr>
            </w:pPr>
            <w:r>
              <w:rPr>
                <w:rFonts w:ascii="宋体" w:hAnsi="宋体" w:cs="宋体" w:eastAsia="宋体" w:hint="default"/>
                <w:sz w:val="15"/>
                <w:szCs w:val="15"/>
              </w:rPr>
              <w:t>注册</w:t>
            </w:r>
            <w:r>
              <w:rPr>
                <w:rFonts w:ascii="宋体" w:hAnsi="宋体" w:cs="宋体" w:eastAsia="宋体" w:hint="default"/>
                <w:spacing w:val="-73"/>
                <w:sz w:val="15"/>
                <w:szCs w:val="15"/>
              </w:rPr>
              <w:t> </w:t>
            </w:r>
            <w:r>
              <w:rPr>
                <w:rFonts w:ascii="宋体" w:hAnsi="宋体" w:cs="宋体" w:eastAsia="宋体" w:hint="default"/>
                <w:sz w:val="15"/>
                <w:szCs w:val="15"/>
              </w:rPr>
              <w:t>资本</w:t>
            </w:r>
          </w:p>
        </w:tc>
        <w:tc>
          <w:tcPr>
            <w:tcW w:w="72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458" w:lineRule="auto" w:before="117"/>
              <w:ind w:left="55" w:right="50"/>
              <w:jc w:val="both"/>
              <w:rPr>
                <w:rFonts w:ascii="宋体" w:hAnsi="宋体" w:cs="宋体" w:eastAsia="宋体" w:hint="default"/>
                <w:sz w:val="15"/>
                <w:szCs w:val="15"/>
              </w:rPr>
            </w:pPr>
            <w:r>
              <w:rPr>
                <w:rFonts w:ascii="宋体" w:hAnsi="宋体" w:cs="宋体" w:eastAsia="宋体" w:hint="default"/>
                <w:sz w:val="15"/>
                <w:szCs w:val="15"/>
              </w:rPr>
              <w:t>母公司对</w:t>
            </w:r>
            <w:r>
              <w:rPr>
                <w:rFonts w:ascii="宋体" w:hAnsi="宋体" w:cs="宋体" w:eastAsia="宋体" w:hint="default"/>
                <w:w w:val="100"/>
                <w:sz w:val="15"/>
                <w:szCs w:val="15"/>
              </w:rPr>
              <w:t> </w:t>
            </w:r>
            <w:r>
              <w:rPr>
                <w:rFonts w:ascii="宋体" w:hAnsi="宋体" w:cs="宋体" w:eastAsia="宋体" w:hint="default"/>
                <w:sz w:val="15"/>
                <w:szCs w:val="15"/>
              </w:rPr>
              <w:t>本公司的</w:t>
            </w:r>
            <w:r>
              <w:rPr>
                <w:rFonts w:ascii="宋体" w:hAnsi="宋体" w:cs="宋体" w:eastAsia="宋体" w:hint="default"/>
                <w:w w:val="100"/>
                <w:sz w:val="15"/>
                <w:szCs w:val="15"/>
              </w:rPr>
              <w:t> </w:t>
            </w:r>
            <w:r>
              <w:rPr>
                <w:rFonts w:ascii="宋体" w:hAnsi="宋体" w:cs="宋体" w:eastAsia="宋体" w:hint="default"/>
                <w:sz w:val="15"/>
                <w:szCs w:val="15"/>
              </w:rPr>
              <w:t>持股比例</w:t>
            </w:r>
          </w:p>
        </w:tc>
        <w:tc>
          <w:tcPr>
            <w:tcW w:w="84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40" w:right="0"/>
              <w:jc w:val="left"/>
              <w:rPr>
                <w:rFonts w:ascii="宋体" w:hAnsi="宋体" w:cs="宋体" w:eastAsia="宋体" w:hint="default"/>
                <w:sz w:val="15"/>
                <w:szCs w:val="15"/>
              </w:rPr>
            </w:pPr>
            <w:r>
              <w:rPr>
                <w:rFonts w:ascii="宋体" w:hAnsi="宋体" w:cs="宋体" w:eastAsia="宋体" w:hint="default"/>
                <w:sz w:val="15"/>
                <w:szCs w:val="15"/>
              </w:rPr>
              <w:t>母公司对本</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1"/>
                <w:szCs w:val="11"/>
              </w:rPr>
            </w:pPr>
          </w:p>
          <w:p>
            <w:pPr>
              <w:pStyle w:val="TableParagraph"/>
              <w:spacing w:line="458" w:lineRule="auto"/>
              <w:ind w:left="192" w:right="38" w:hanging="152"/>
              <w:jc w:val="left"/>
              <w:rPr>
                <w:rFonts w:ascii="宋体" w:hAnsi="宋体" w:cs="宋体" w:eastAsia="宋体" w:hint="default"/>
                <w:sz w:val="15"/>
                <w:szCs w:val="15"/>
              </w:rPr>
            </w:pPr>
            <w:r>
              <w:rPr>
                <w:rFonts w:ascii="宋体" w:hAnsi="宋体" w:cs="宋体" w:eastAsia="宋体" w:hint="default"/>
                <w:sz w:val="15"/>
                <w:szCs w:val="15"/>
              </w:rPr>
              <w:t>公司的表决</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权比例</w:t>
            </w:r>
          </w:p>
        </w:tc>
        <w:tc>
          <w:tcPr>
            <w:tcW w:w="70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458" w:lineRule="auto" w:before="117"/>
              <w:ind w:left="122" w:right="118"/>
              <w:jc w:val="both"/>
              <w:rPr>
                <w:rFonts w:ascii="宋体" w:hAnsi="宋体" w:cs="宋体" w:eastAsia="宋体" w:hint="default"/>
                <w:sz w:val="15"/>
                <w:szCs w:val="15"/>
              </w:rPr>
            </w:pPr>
            <w:r>
              <w:rPr>
                <w:rFonts w:ascii="宋体" w:hAnsi="宋体" w:cs="宋体" w:eastAsia="宋体" w:hint="default"/>
                <w:sz w:val="15"/>
                <w:szCs w:val="15"/>
              </w:rPr>
              <w:t>本公司</w:t>
            </w:r>
            <w:r>
              <w:rPr>
                <w:rFonts w:ascii="宋体" w:hAnsi="宋体" w:cs="宋体" w:eastAsia="宋体" w:hint="default"/>
                <w:spacing w:val="-72"/>
                <w:sz w:val="15"/>
                <w:szCs w:val="15"/>
              </w:rPr>
              <w:t> </w:t>
            </w:r>
            <w:r>
              <w:rPr>
                <w:rFonts w:ascii="宋体" w:hAnsi="宋体" w:cs="宋体" w:eastAsia="宋体" w:hint="default"/>
                <w:sz w:val="15"/>
                <w:szCs w:val="15"/>
              </w:rPr>
              <w:t>最终控</w:t>
            </w:r>
            <w:r>
              <w:rPr>
                <w:rFonts w:ascii="宋体" w:hAnsi="宋体" w:cs="宋体" w:eastAsia="宋体" w:hint="default"/>
                <w:spacing w:val="-72"/>
                <w:sz w:val="15"/>
                <w:szCs w:val="15"/>
              </w:rPr>
              <w:t> </w:t>
            </w:r>
            <w:r>
              <w:rPr>
                <w:rFonts w:ascii="宋体" w:hAnsi="宋体" w:cs="宋体" w:eastAsia="宋体" w:hint="default"/>
                <w:sz w:val="15"/>
                <w:szCs w:val="15"/>
              </w:rPr>
              <w:t>制方</w:t>
            </w:r>
          </w:p>
        </w:tc>
        <w:tc>
          <w:tcPr>
            <w:tcW w:w="902"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648" w:lineRule="auto"/>
              <w:ind w:left="144" w:right="149" w:firstLine="151"/>
              <w:jc w:val="left"/>
              <w:rPr>
                <w:rFonts w:ascii="宋体" w:hAnsi="宋体" w:cs="宋体" w:eastAsia="宋体" w:hint="default"/>
                <w:sz w:val="15"/>
                <w:szCs w:val="15"/>
              </w:rPr>
            </w:pPr>
            <w:r>
              <w:rPr>
                <w:rFonts w:ascii="宋体" w:hAnsi="宋体" w:cs="宋体" w:eastAsia="宋体" w:hint="default"/>
                <w:sz w:val="15"/>
                <w:szCs w:val="15"/>
              </w:rPr>
              <w:t>组织</w:t>
            </w:r>
            <w:r>
              <w:rPr>
                <w:rFonts w:ascii="宋体" w:hAnsi="宋体" w:cs="宋体" w:eastAsia="宋体" w:hint="default"/>
                <w:w w:val="100"/>
                <w:sz w:val="15"/>
                <w:szCs w:val="15"/>
              </w:rPr>
              <w:t> </w:t>
            </w:r>
            <w:r>
              <w:rPr>
                <w:rFonts w:ascii="宋体" w:hAnsi="宋体" w:cs="宋体" w:eastAsia="宋体" w:hint="default"/>
                <w:sz w:val="15"/>
                <w:szCs w:val="15"/>
              </w:rPr>
              <w:t>机构代码</w:t>
            </w:r>
          </w:p>
        </w:tc>
      </w:tr>
      <w:tr>
        <w:trPr>
          <w:trHeight w:val="1147" w:hRule="exact"/>
        </w:trPr>
        <w:tc>
          <w:tcPr>
            <w:tcW w:w="972" w:type="dxa"/>
            <w:tcBorders>
              <w:top w:val="nil" w:sz="6" w:space="0" w:color="auto"/>
              <w:left w:val="nil" w:sz="6" w:space="0" w:color="auto"/>
              <w:bottom w:val="single" w:sz="12" w:space="0" w:color="000000"/>
              <w:right w:val="single" w:sz="4" w:space="0" w:color="000000"/>
            </w:tcBorders>
          </w:tcPr>
          <w:p>
            <w:pPr>
              <w:pStyle w:val="TableParagraph"/>
              <w:spacing w:line="458" w:lineRule="auto" w:before="71"/>
              <w:ind w:left="192" w:right="170"/>
              <w:jc w:val="center"/>
              <w:rPr>
                <w:rFonts w:ascii="宋体" w:hAnsi="宋体" w:cs="宋体" w:eastAsia="宋体" w:hint="default"/>
                <w:sz w:val="15"/>
                <w:szCs w:val="15"/>
              </w:rPr>
            </w:pPr>
            <w:r>
              <w:rPr>
                <w:rFonts w:ascii="宋体" w:hAnsi="宋体" w:cs="宋体" w:eastAsia="宋体" w:hint="default"/>
                <w:spacing w:val="-1"/>
                <w:sz w:val="15"/>
                <w:szCs w:val="15"/>
              </w:rPr>
              <w:t>上海万豪</w:t>
            </w:r>
            <w:r>
              <w:rPr>
                <w:rFonts w:ascii="宋体" w:hAnsi="宋体" w:cs="宋体" w:eastAsia="宋体" w:hint="default"/>
                <w:w w:val="100"/>
                <w:sz w:val="15"/>
                <w:szCs w:val="15"/>
              </w:rPr>
              <w:t> </w:t>
            </w:r>
            <w:r>
              <w:rPr>
                <w:rFonts w:ascii="宋体" w:hAnsi="宋体" w:cs="宋体" w:eastAsia="宋体" w:hint="default"/>
                <w:spacing w:val="-1"/>
                <w:sz w:val="15"/>
                <w:szCs w:val="15"/>
              </w:rPr>
              <w:t>投资有限</w:t>
            </w:r>
            <w:r>
              <w:rPr>
                <w:rFonts w:ascii="宋体" w:hAnsi="宋体" w:cs="宋体" w:eastAsia="宋体" w:hint="default"/>
                <w:w w:val="100"/>
                <w:sz w:val="15"/>
                <w:szCs w:val="15"/>
              </w:rPr>
              <w:t> </w:t>
            </w:r>
            <w:r>
              <w:rPr>
                <w:rFonts w:ascii="宋体" w:hAnsi="宋体" w:cs="宋体" w:eastAsia="宋体" w:hint="default"/>
                <w:sz w:val="15"/>
                <w:szCs w:val="15"/>
              </w:rPr>
              <w:t>公司</w:t>
            </w:r>
          </w:p>
        </w:tc>
        <w:tc>
          <w:tcPr>
            <w:tcW w:w="60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母公司</w:t>
            </w:r>
          </w:p>
        </w:tc>
        <w:tc>
          <w:tcPr>
            <w:tcW w:w="60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3" w:right="-5"/>
              <w:jc w:val="center"/>
              <w:rPr>
                <w:rFonts w:ascii="宋体" w:hAnsi="宋体" w:cs="宋体" w:eastAsia="宋体" w:hint="default"/>
                <w:sz w:val="15"/>
                <w:szCs w:val="15"/>
              </w:rPr>
            </w:pPr>
            <w:r>
              <w:rPr>
                <w:rFonts w:ascii="宋体" w:hAnsi="宋体" w:cs="宋体" w:eastAsia="宋体" w:hint="default"/>
                <w:sz w:val="15"/>
                <w:szCs w:val="15"/>
              </w:rPr>
              <w:t>有限公司</w:t>
            </w:r>
          </w:p>
        </w:tc>
        <w:tc>
          <w:tcPr>
            <w:tcW w:w="91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1"/>
                <w:szCs w:val="11"/>
              </w:rPr>
            </w:pPr>
          </w:p>
          <w:p>
            <w:pPr>
              <w:pStyle w:val="TableParagraph"/>
              <w:spacing w:line="458" w:lineRule="auto"/>
              <w:ind w:left="-3" w:right="-3"/>
              <w:jc w:val="left"/>
              <w:rPr>
                <w:rFonts w:ascii="宋体" w:hAnsi="宋体" w:cs="宋体" w:eastAsia="宋体" w:hint="default"/>
                <w:sz w:val="15"/>
                <w:szCs w:val="15"/>
              </w:rPr>
            </w:pPr>
            <w:r>
              <w:rPr>
                <w:rFonts w:ascii="宋体" w:hAnsi="宋体" w:cs="宋体" w:eastAsia="宋体" w:hint="default"/>
                <w:sz w:val="15"/>
                <w:szCs w:val="15"/>
              </w:rPr>
              <w:t>宜山路</w:t>
            </w:r>
            <w:r>
              <w:rPr>
                <w:rFonts w:ascii="宋体" w:hAnsi="宋体" w:cs="宋体" w:eastAsia="宋体" w:hint="default"/>
                <w:spacing w:val="-36"/>
                <w:sz w:val="15"/>
                <w:szCs w:val="15"/>
              </w:rPr>
              <w:t> </w:t>
            </w:r>
            <w:r>
              <w:rPr>
                <w:rFonts w:ascii="宋体" w:hAnsi="宋体" w:cs="宋体" w:eastAsia="宋体" w:hint="default"/>
                <w:sz w:val="15"/>
                <w:szCs w:val="15"/>
              </w:rPr>
              <w:t>705</w:t>
            </w:r>
            <w:r>
              <w:rPr>
                <w:rFonts w:ascii="宋体" w:hAnsi="宋体" w:cs="宋体" w:eastAsia="宋体" w:hint="default"/>
                <w:spacing w:val="-32"/>
                <w:sz w:val="15"/>
                <w:szCs w:val="15"/>
              </w:rPr>
              <w:t> </w:t>
            </w:r>
            <w:r>
              <w:rPr>
                <w:rFonts w:ascii="宋体" w:hAnsi="宋体" w:cs="宋体" w:eastAsia="宋体" w:hint="default"/>
                <w:sz w:val="15"/>
                <w:szCs w:val="15"/>
              </w:rPr>
              <w:t>号</w:t>
            </w:r>
            <w:r>
              <w:rPr>
                <w:rFonts w:ascii="宋体" w:hAnsi="宋体" w:cs="宋体" w:eastAsia="宋体" w:hint="default"/>
                <w:w w:val="100"/>
                <w:sz w:val="15"/>
                <w:szCs w:val="15"/>
              </w:rPr>
              <w:t> </w:t>
            </w:r>
            <w:r>
              <w:rPr>
                <w:rFonts w:ascii="宋体" w:hAnsi="宋体" w:cs="宋体" w:eastAsia="宋体" w:hint="default"/>
                <w:sz w:val="15"/>
                <w:szCs w:val="15"/>
              </w:rPr>
              <w:t>C</w:t>
            </w:r>
            <w:r>
              <w:rPr>
                <w:rFonts w:ascii="宋体" w:hAnsi="宋体" w:cs="宋体" w:eastAsia="宋体" w:hint="default"/>
                <w:spacing w:val="-39"/>
                <w:sz w:val="15"/>
                <w:szCs w:val="15"/>
              </w:rPr>
              <w:t> </w:t>
            </w:r>
            <w:r>
              <w:rPr>
                <w:rFonts w:ascii="宋体" w:hAnsi="宋体" w:cs="宋体" w:eastAsia="宋体" w:hint="default"/>
                <w:sz w:val="15"/>
                <w:szCs w:val="15"/>
              </w:rPr>
              <w:t>座</w:t>
            </w:r>
            <w:r>
              <w:rPr>
                <w:rFonts w:ascii="宋体" w:hAnsi="宋体" w:cs="宋体" w:eastAsia="宋体" w:hint="default"/>
                <w:spacing w:val="-40"/>
                <w:sz w:val="15"/>
                <w:szCs w:val="15"/>
              </w:rPr>
              <w:t> </w:t>
            </w:r>
            <w:r>
              <w:rPr>
                <w:rFonts w:ascii="宋体" w:hAnsi="宋体" w:cs="宋体" w:eastAsia="宋体" w:hint="default"/>
                <w:sz w:val="15"/>
                <w:szCs w:val="15"/>
              </w:rPr>
              <w:t>1102M</w:t>
            </w:r>
          </w:p>
        </w:tc>
        <w:tc>
          <w:tcPr>
            <w:tcW w:w="56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李光亚</w:t>
            </w:r>
          </w:p>
        </w:tc>
        <w:tc>
          <w:tcPr>
            <w:tcW w:w="370" w:type="dxa"/>
            <w:tcBorders>
              <w:top w:val="nil" w:sz="6" w:space="0" w:color="auto"/>
              <w:left w:val="single" w:sz="4" w:space="0" w:color="000000"/>
              <w:bottom w:val="single" w:sz="12" w:space="0" w:color="000000"/>
              <w:right w:val="single" w:sz="4" w:space="0" w:color="000000"/>
            </w:tcBorders>
          </w:tcPr>
          <w:p>
            <w:pPr>
              <w:pStyle w:val="TableParagraph"/>
              <w:spacing w:line="530" w:lineRule="exact" w:before="9"/>
              <w:ind w:left="-5" w:right="60"/>
              <w:jc w:val="left"/>
              <w:rPr>
                <w:rFonts w:ascii="宋体" w:hAnsi="宋体" w:cs="宋体" w:eastAsia="宋体" w:hint="default"/>
                <w:sz w:val="15"/>
                <w:szCs w:val="15"/>
              </w:rPr>
            </w:pPr>
            <w:r>
              <w:rPr>
                <w:rFonts w:ascii="宋体" w:hAnsi="宋体" w:cs="宋体" w:eastAsia="宋体" w:hint="default"/>
                <w:sz w:val="15"/>
                <w:szCs w:val="15"/>
              </w:rPr>
              <w:t>投资</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60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67" w:right="-3"/>
              <w:jc w:val="left"/>
              <w:rPr>
                <w:rFonts w:ascii="Calibri" w:hAnsi="Calibri" w:cs="Calibri" w:eastAsia="Calibri" w:hint="default"/>
                <w:sz w:val="15"/>
                <w:szCs w:val="15"/>
              </w:rPr>
            </w:pPr>
            <w:r>
              <w:rPr>
                <w:rFonts w:ascii="Calibri"/>
                <w:sz w:val="15"/>
              </w:rPr>
              <w:t>4,000.00</w:t>
            </w:r>
          </w:p>
        </w:tc>
        <w:tc>
          <w:tcPr>
            <w:tcW w:w="72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87" w:right="-5"/>
              <w:jc w:val="left"/>
              <w:rPr>
                <w:rFonts w:ascii="Calibri" w:hAnsi="Calibri" w:cs="Calibri" w:eastAsia="Calibri" w:hint="default"/>
                <w:sz w:val="15"/>
                <w:szCs w:val="15"/>
              </w:rPr>
            </w:pPr>
            <w:r>
              <w:rPr>
                <w:rFonts w:ascii="Calibri"/>
                <w:sz w:val="15"/>
              </w:rPr>
              <w:t>35.498%</w:t>
            </w:r>
          </w:p>
        </w:tc>
        <w:tc>
          <w:tcPr>
            <w:tcW w:w="84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312" w:right="-5"/>
              <w:jc w:val="left"/>
              <w:rPr>
                <w:rFonts w:ascii="Calibri" w:hAnsi="Calibri" w:cs="Calibri" w:eastAsia="Calibri" w:hint="default"/>
                <w:sz w:val="15"/>
                <w:szCs w:val="15"/>
              </w:rPr>
            </w:pPr>
            <w:r>
              <w:rPr>
                <w:rFonts w:ascii="Calibri"/>
                <w:sz w:val="15"/>
              </w:rPr>
              <w:t>35.498%</w:t>
            </w:r>
          </w:p>
        </w:tc>
        <w:tc>
          <w:tcPr>
            <w:tcW w:w="70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史一兵</w:t>
            </w:r>
          </w:p>
        </w:tc>
        <w:tc>
          <w:tcPr>
            <w:tcW w:w="902"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3" w:right="0"/>
              <w:jc w:val="left"/>
              <w:rPr>
                <w:rFonts w:ascii="宋体" w:hAnsi="宋体" w:cs="宋体" w:eastAsia="宋体" w:hint="default"/>
                <w:sz w:val="15"/>
                <w:szCs w:val="15"/>
              </w:rPr>
            </w:pPr>
            <w:r>
              <w:rPr>
                <w:rFonts w:ascii="宋体"/>
                <w:sz w:val="15"/>
              </w:rPr>
              <w:t>76879447-7</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3060" w:right="0" w:firstLine="0"/>
        <w:jc w:val="both"/>
        <w:rPr>
          <w:rFonts w:ascii="宋体" w:hAnsi="宋体" w:cs="宋体" w:eastAsia="宋体" w:hint="default"/>
          <w:sz w:val="21"/>
          <w:szCs w:val="21"/>
        </w:rPr>
      </w:pPr>
      <w:r>
        <w:rPr/>
        <w:pict>
          <v:group style="position:absolute;margin-left:120.5pt;margin-top:-81.006371pt;width:389.85pt;height:.5pt;mso-position-horizontal-relative:page;mso-position-vertical-relative:paragraph;z-index:-1129072" coordorigin="2410,-1620" coordsize="7797,10">
            <v:shape style="position:absolute;left:2410;top:-1620;width:1561;height:10" type="#_x0000_t75" stroked="false">
              <v:imagedata r:id="rId663" o:title=""/>
            </v:shape>
            <v:shape style="position:absolute;left:3966;top:-1620;width:610;height:10" type="#_x0000_t75" stroked="false">
              <v:imagedata r:id="rId664" o:title=""/>
            </v:shape>
            <v:shape style="position:absolute;left:4571;top:-1620;width:919;height:10" type="#_x0000_t75" stroked="false">
              <v:imagedata r:id="rId665" o:title=""/>
            </v:shape>
            <v:shape style="position:absolute;left:5485;top:-1620;width:566;height:10" type="#_x0000_t75" stroked="false">
              <v:imagedata r:id="rId666" o:title=""/>
            </v:shape>
            <v:shape style="position:absolute;left:6047;top:-1620;width:375;height:10" type="#_x0000_t75" stroked="false">
              <v:imagedata r:id="rId667" o:title=""/>
            </v:shape>
            <v:shape style="position:absolute;left:6417;top:-1620;width:612;height:10" type="#_x0000_t75" stroked="false">
              <v:imagedata r:id="rId668" o:title=""/>
            </v:shape>
            <v:shape style="position:absolute;left:7024;top:-1620;width:725;height:10" type="#_x0000_t75" stroked="false">
              <v:imagedata r:id="rId669" o:title=""/>
            </v:shape>
            <v:shape style="position:absolute;left:7744;top:-1620;width:850;height:10" type="#_x0000_t75" stroked="false">
              <v:imagedata r:id="rId670" o:title=""/>
            </v:shape>
            <v:shape style="position:absolute;left:8589;top:-1620;width:711;height:10" type="#_x0000_t75" stroked="false">
              <v:imagedata r:id="rId671" o:title=""/>
            </v:shape>
            <v:shape style="position:absolute;left:9295;top:-1620;width:912;height:10" type="#_x0000_t75" stroked="false">
              <v:imagedata r:id="rId672" o:title=""/>
            </v:shape>
            <w10:wrap type="none"/>
          </v:group>
        </w:pict>
      </w:r>
      <w:r>
        <w:rPr>
          <w:rFonts w:ascii="宋体" w:hAnsi="宋体" w:cs="宋体" w:eastAsia="宋体" w:hint="default"/>
          <w:sz w:val="21"/>
          <w:szCs w:val="21"/>
        </w:rPr>
        <w:t>实际控制人情况：</w:t>
      </w:r>
    </w:p>
    <w:p>
      <w:pPr>
        <w:spacing w:line="338" w:lineRule="auto" w:before="126"/>
        <w:ind w:left="3060" w:right="1786" w:firstLine="0"/>
        <w:jc w:val="both"/>
        <w:rPr>
          <w:rFonts w:ascii="宋体" w:hAnsi="宋体" w:cs="宋体" w:eastAsia="宋体" w:hint="default"/>
          <w:sz w:val="21"/>
          <w:szCs w:val="21"/>
        </w:rPr>
      </w:pPr>
      <w:r>
        <w:rPr>
          <w:rFonts w:ascii="宋体" w:hAnsi="宋体" w:cs="宋体" w:eastAsia="宋体" w:hint="default"/>
          <w:spacing w:val="7"/>
          <w:sz w:val="21"/>
          <w:szCs w:val="21"/>
        </w:rPr>
        <w:t>本公司的实际控制人为史一兵先生。史一兵先生，中国国籍，身份证号码</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Times New Roman" w:hAnsi="Times New Roman" w:cs="Times New Roman" w:eastAsia="Times New Roman" w:hint="default"/>
          <w:sz w:val="21"/>
          <w:szCs w:val="21"/>
        </w:rPr>
        <w:t>31010419620505483X</w:t>
      </w:r>
      <w:r>
        <w:rPr>
          <w:rFonts w:ascii="宋体" w:hAnsi="宋体" w:cs="宋体" w:eastAsia="宋体" w:hint="default"/>
          <w:sz w:val="21"/>
          <w:szCs w:val="21"/>
        </w:rPr>
        <w:t>，住所为上海市闵行区沪闵路</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6988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弄</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601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室。史</w:t>
      </w:r>
      <w:r>
        <w:rPr>
          <w:rFonts w:ascii="宋体" w:hAnsi="宋体" w:cs="宋体" w:eastAsia="宋体" w:hint="default"/>
          <w:w w:val="100"/>
          <w:sz w:val="21"/>
          <w:szCs w:val="21"/>
        </w:rPr>
        <w:t> </w:t>
      </w:r>
      <w:r>
        <w:rPr>
          <w:rFonts w:ascii="宋体" w:hAnsi="宋体" w:cs="宋体" w:eastAsia="宋体" w:hint="default"/>
          <w:sz w:val="21"/>
          <w:szCs w:val="21"/>
        </w:rPr>
        <w:t>一兵先生直接持有本公司股份</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918,100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股，占公司总股本的</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1.02%</w:t>
      </w:r>
      <w:r>
        <w:rPr>
          <w:rFonts w:ascii="宋体" w:hAnsi="宋体" w:cs="宋体" w:eastAsia="宋体" w:hint="default"/>
          <w:sz w:val="21"/>
          <w:szCs w:val="21"/>
        </w:rPr>
        <w:t>；同时持有</w:t>
      </w:r>
    </w:p>
    <w:p>
      <w:pPr>
        <w:spacing w:after="0" w:line="338" w:lineRule="auto"/>
        <w:jc w:val="both"/>
        <w:rPr>
          <w:rFonts w:ascii="宋体" w:hAnsi="宋体" w:cs="宋体" w:eastAsia="宋体" w:hint="default"/>
          <w:sz w:val="21"/>
          <w:szCs w:val="21"/>
        </w:rPr>
        <w:sectPr>
          <w:pgSz w:w="11910" w:h="16840"/>
          <w:pgMar w:header="0" w:footer="975" w:top="1260" w:bottom="1160" w:left="0" w:right="0"/>
        </w:sectPr>
      </w:pPr>
    </w:p>
    <w:p>
      <w:pPr>
        <w:spacing w:line="240" w:lineRule="auto" w:before="11"/>
        <w:rPr>
          <w:rFonts w:ascii="宋体" w:hAnsi="宋体" w:cs="宋体" w:eastAsia="宋体" w:hint="default"/>
          <w:sz w:val="16"/>
          <w:szCs w:val="16"/>
        </w:rPr>
      </w:pPr>
    </w:p>
    <w:p>
      <w:pPr>
        <w:spacing w:line="331" w:lineRule="auto" w:before="36"/>
        <w:ind w:left="3060" w:right="179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本公司控股股东上海万豪投资有限公司股份</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61.85%</w:t>
      </w:r>
      <w:r>
        <w:rPr>
          <w:rFonts w:ascii="宋体" w:hAnsi="宋体" w:cs="宋体" w:eastAsia="宋体" w:hint="default"/>
          <w:sz w:val="21"/>
          <w:szCs w:val="21"/>
        </w:rPr>
        <w:t>，并通过上海万豪投资有</w:t>
      </w:r>
      <w:r>
        <w:rPr>
          <w:rFonts w:ascii="宋体" w:hAnsi="宋体" w:cs="宋体" w:eastAsia="宋体" w:hint="default"/>
          <w:w w:val="100"/>
          <w:sz w:val="21"/>
          <w:szCs w:val="21"/>
        </w:rPr>
        <w:t> </w:t>
      </w:r>
      <w:r>
        <w:rPr>
          <w:rFonts w:ascii="宋体" w:hAnsi="宋体" w:cs="宋体" w:eastAsia="宋体" w:hint="default"/>
          <w:sz w:val="21"/>
          <w:szCs w:val="21"/>
        </w:rPr>
        <w:t>限公司间接持有本公司股份 </w:t>
      </w:r>
      <w:r>
        <w:rPr>
          <w:rFonts w:ascii="Times New Roman" w:hAnsi="Times New Roman" w:cs="Times New Roman" w:eastAsia="Times New Roman" w:hint="default"/>
          <w:spacing w:val="-3"/>
          <w:sz w:val="21"/>
          <w:szCs w:val="21"/>
        </w:rPr>
        <w:t>21.96%</w:t>
      </w:r>
      <w:r>
        <w:rPr>
          <w:rFonts w:ascii="宋体" w:hAnsi="宋体" w:cs="宋体" w:eastAsia="宋体" w:hint="default"/>
          <w:spacing w:val="-3"/>
          <w:sz w:val="21"/>
          <w:szCs w:val="21"/>
        </w:rPr>
        <w:t>，直接及间接持有本公司股权共计</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22.98%</w:t>
      </w:r>
    </w:p>
    <w:p>
      <w:pPr>
        <w:spacing w:line="331" w:lineRule="auto" w:before="19"/>
        <w:ind w:left="3060" w:right="1791" w:firstLine="0"/>
        <w:jc w:val="both"/>
        <w:rPr>
          <w:rFonts w:ascii="宋体" w:hAnsi="宋体" w:cs="宋体" w:eastAsia="宋体" w:hint="default"/>
          <w:sz w:val="21"/>
          <w:szCs w:val="21"/>
        </w:rPr>
      </w:pPr>
      <w:r>
        <w:rPr>
          <w:rFonts w:ascii="宋体" w:hAnsi="宋体" w:cs="宋体" w:eastAsia="宋体" w:hint="default"/>
          <w:spacing w:val="-2"/>
          <w:w w:val="100"/>
          <w:sz w:val="21"/>
          <w:szCs w:val="21"/>
        </w:rPr>
        <w:t>（持有本公司具表决权股份</w:t>
      </w:r>
      <w:r>
        <w:rPr>
          <w:rFonts w:ascii="宋体" w:hAnsi="宋体" w:cs="宋体" w:eastAsia="宋体" w:hint="default"/>
          <w:spacing w:val="-44"/>
          <w:w w:val="100"/>
          <w:sz w:val="21"/>
          <w:szCs w:val="21"/>
        </w:rPr>
        <w:t> </w:t>
      </w:r>
      <w:r>
        <w:rPr>
          <w:rFonts w:ascii="Times New Roman" w:hAnsi="Times New Roman" w:cs="Times New Roman" w:eastAsia="Times New Roman" w:hint="default"/>
          <w:spacing w:val="-8"/>
          <w:w w:val="100"/>
          <w:sz w:val="21"/>
          <w:szCs w:val="21"/>
        </w:rPr>
        <w:t>36.52%</w:t>
      </w:r>
      <w:r>
        <w:rPr>
          <w:rFonts w:ascii="宋体" w:hAnsi="宋体" w:cs="宋体" w:eastAsia="宋体" w:hint="default"/>
          <w:spacing w:val="-8"/>
          <w:w w:val="100"/>
          <w:sz w:val="21"/>
          <w:szCs w:val="21"/>
        </w:rPr>
        <w:t>），对本公司拥有实际控制权。史一兵先生</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宋体" w:hAnsi="宋体" w:cs="宋体" w:eastAsia="宋体" w:hint="default"/>
          <w:sz w:val="21"/>
          <w:szCs w:val="21"/>
        </w:rPr>
        <w:t>担任本公司的董事长、总裁，是本公司的法定代表人。</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38" w:lineRule="auto" w:before="0"/>
        <w:ind w:left="306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本公司的控股股东上海万豪投资有限公司除控股本公司外，还控制上海中标信</w:t>
      </w:r>
      <w:r>
        <w:rPr>
          <w:rFonts w:ascii="宋体" w:hAnsi="宋体" w:cs="宋体" w:eastAsia="宋体" w:hint="default"/>
          <w:spacing w:val="-74"/>
          <w:w w:val="100"/>
          <w:sz w:val="21"/>
          <w:szCs w:val="21"/>
        </w:rPr>
        <w:t> </w:t>
      </w:r>
      <w:r>
        <w:rPr>
          <w:rFonts w:ascii="宋体" w:hAnsi="宋体" w:cs="宋体" w:eastAsia="宋体" w:hint="default"/>
          <w:spacing w:val="-74"/>
          <w:w w:val="100"/>
          <w:sz w:val="21"/>
          <w:szCs w:val="21"/>
        </w:rPr>
      </w:r>
      <w:r>
        <w:rPr>
          <w:rFonts w:ascii="宋体" w:hAnsi="宋体" w:cs="宋体" w:eastAsia="宋体" w:hint="default"/>
          <w:spacing w:val="-2"/>
          <w:sz w:val="21"/>
          <w:szCs w:val="21"/>
        </w:rPr>
        <w:t>息工程监理有限公司（持有其</w:t>
      </w:r>
      <w:r>
        <w:rPr>
          <w:rFonts w:ascii="宋体" w:hAnsi="宋体" w:cs="宋体" w:eastAsia="宋体" w:hint="default"/>
          <w:sz w:val="21"/>
          <w:szCs w:val="21"/>
        </w:rPr>
        <w:t> </w:t>
      </w:r>
      <w:r>
        <w:rPr>
          <w:rFonts w:ascii="Times New Roman" w:hAnsi="Times New Roman" w:cs="Times New Roman" w:eastAsia="Times New Roman" w:hint="default"/>
          <w:spacing w:val="-2"/>
          <w:sz w:val="21"/>
          <w:szCs w:val="21"/>
        </w:rPr>
        <w:t>100%</w:t>
      </w:r>
      <w:r>
        <w:rPr>
          <w:rFonts w:ascii="宋体" w:hAnsi="宋体" w:cs="宋体" w:eastAsia="宋体" w:hint="default"/>
          <w:spacing w:val="-2"/>
          <w:sz w:val="21"/>
          <w:szCs w:val="21"/>
        </w:rPr>
        <w:t>的股份）和北京中保天和信息科技有限公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7"/>
          <w:w w:val="100"/>
          <w:sz w:val="21"/>
          <w:szCs w:val="21"/>
        </w:rPr>
        <w:t>司（持有其</w:t>
      </w:r>
      <w:r>
        <w:rPr>
          <w:rFonts w:ascii="宋体" w:hAnsi="宋体" w:cs="宋体" w:eastAsia="宋体" w:hint="default"/>
          <w:spacing w:val="-42"/>
          <w:w w:val="100"/>
          <w:sz w:val="21"/>
          <w:szCs w:val="21"/>
        </w:rPr>
        <w:t> </w:t>
      </w:r>
      <w:r>
        <w:rPr>
          <w:rFonts w:ascii="Times New Roman" w:hAnsi="Times New Roman" w:cs="Times New Roman" w:eastAsia="Times New Roman" w:hint="default"/>
          <w:spacing w:val="-6"/>
          <w:w w:val="100"/>
          <w:sz w:val="21"/>
          <w:szCs w:val="21"/>
        </w:rPr>
        <w:t>64.74%</w:t>
      </w:r>
      <w:r>
        <w:rPr>
          <w:rFonts w:ascii="宋体" w:hAnsi="宋体" w:cs="宋体" w:eastAsia="宋体" w:hint="default"/>
          <w:spacing w:val="-6"/>
          <w:w w:val="100"/>
          <w:sz w:val="21"/>
          <w:szCs w:val="21"/>
        </w:rPr>
        <w:t>的股份）。本公司的实际控制人史一兵先生除直接持有本公</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z w:val="21"/>
          <w:szCs w:val="21"/>
        </w:rPr>
        <w:t>司股份 </w:t>
      </w:r>
      <w:r>
        <w:rPr>
          <w:rFonts w:ascii="Times New Roman" w:hAnsi="Times New Roman" w:cs="Times New Roman" w:eastAsia="Times New Roman" w:hint="default"/>
          <w:sz w:val="21"/>
          <w:szCs w:val="21"/>
        </w:rPr>
        <w:t>918,100 </w:t>
      </w:r>
      <w:r>
        <w:rPr>
          <w:rFonts w:ascii="宋体" w:hAnsi="宋体" w:cs="宋体" w:eastAsia="宋体" w:hint="default"/>
          <w:sz w:val="21"/>
          <w:szCs w:val="21"/>
        </w:rPr>
        <w:t>股外，还直接控制万豪投资，持有其</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61.85%</w:t>
      </w:r>
      <w:r>
        <w:rPr>
          <w:rFonts w:ascii="宋体" w:hAnsi="宋体" w:cs="宋体" w:eastAsia="宋体" w:hint="default"/>
          <w:sz w:val="21"/>
          <w:szCs w:val="21"/>
        </w:rPr>
        <w:t>的股权；通过万</w:t>
      </w:r>
      <w:r>
        <w:rPr>
          <w:rFonts w:ascii="宋体" w:hAnsi="宋体" w:cs="宋体" w:eastAsia="宋体" w:hint="default"/>
          <w:w w:val="100"/>
          <w:sz w:val="21"/>
          <w:szCs w:val="21"/>
        </w:rPr>
        <w:t> </w:t>
      </w:r>
      <w:r>
        <w:rPr>
          <w:rFonts w:ascii="宋体" w:hAnsi="宋体" w:cs="宋体" w:eastAsia="宋体" w:hint="default"/>
          <w:sz w:val="21"/>
          <w:szCs w:val="21"/>
        </w:rPr>
        <w:t>豪投资间接控制上海中标信息工程监理有限公司和北京中保天和信息科技有 </w:t>
      </w:r>
      <w:r>
        <w:rPr>
          <w:rFonts w:ascii="宋体" w:hAnsi="宋体" w:cs="宋体" w:eastAsia="宋体" w:hint="default"/>
          <w:sz w:val="21"/>
          <w:szCs w:val="21"/>
        </w:rPr>
        <w:t>限公司。</w:t>
      </w:r>
    </w:p>
    <w:p>
      <w:pPr>
        <w:spacing w:line="240" w:lineRule="auto" w:before="0"/>
        <w:rPr>
          <w:rFonts w:ascii="宋体" w:hAnsi="宋体" w:cs="宋体" w:eastAsia="宋体" w:hint="default"/>
          <w:sz w:val="20"/>
          <w:szCs w:val="20"/>
        </w:rPr>
      </w:pPr>
    </w:p>
    <w:p>
      <w:pPr>
        <w:spacing w:before="176"/>
        <w:ind w:left="3043" w:right="0" w:firstLine="0"/>
        <w:jc w:val="both"/>
        <w:rPr>
          <w:rFonts w:ascii="宋体" w:hAnsi="宋体" w:cs="宋体" w:eastAsia="宋体" w:hint="default"/>
          <w:sz w:val="21"/>
          <w:szCs w:val="21"/>
        </w:rPr>
      </w:pPr>
      <w:r>
        <w:rPr>
          <w:rFonts w:ascii="宋体" w:hAnsi="宋体" w:cs="宋体" w:eastAsia="宋体" w:hint="default"/>
          <w:sz w:val="21"/>
          <w:szCs w:val="21"/>
        </w:rPr>
        <w:t>本公司的母公司注册资本变化情况：</w:t>
      </w:r>
    </w:p>
    <w:p>
      <w:pPr>
        <w:spacing w:before="142"/>
        <w:ind w:left="7367" w:right="1679" w:firstLine="0"/>
        <w:jc w:val="left"/>
        <w:rPr>
          <w:rFonts w:ascii="宋体" w:hAnsi="宋体" w:cs="宋体" w:eastAsia="宋体" w:hint="default"/>
          <w:sz w:val="18"/>
          <w:szCs w:val="18"/>
        </w:rPr>
      </w:pPr>
      <w:r>
        <w:rPr>
          <w:rFonts w:ascii="宋体" w:hAnsi="宋体" w:cs="宋体" w:eastAsia="宋体" w:hint="default"/>
          <w:sz w:val="18"/>
          <w:szCs w:val="18"/>
        </w:rPr>
        <w:t>（金额单位：万元）</w:t>
      </w:r>
    </w:p>
    <w:p>
      <w:pPr>
        <w:spacing w:line="240" w:lineRule="auto" w:before="2"/>
        <w:rPr>
          <w:rFonts w:ascii="宋体" w:hAnsi="宋体" w:cs="宋体" w:eastAsia="宋体" w:hint="default"/>
          <w:sz w:val="4"/>
          <w:szCs w:val="4"/>
        </w:rPr>
      </w:pPr>
    </w:p>
    <w:p>
      <w:pPr>
        <w:spacing w:line="871" w:lineRule="exact"/>
        <w:ind w:left="2789"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371.15pt;height:43.6pt;mso-position-horizontal-relative:char;mso-position-vertical-relative:line" coordorigin="0,0" coordsize="7423,872">
            <v:group style="position:absolute;left:29;top:14;width:2223;height:2" coordorigin="29,14" coordsize="2223,2">
              <v:shape style="position:absolute;left:29;top:14;width:2223;height:2" coordorigin="29,14" coordsize="2223,0" path="m29,14l2252,14e" filled="false" stroked="true" strokeweight="1.44pt" strokecolor="#000000">
                <v:path arrowok="t"/>
              </v:shape>
              <v:shape style="position:absolute;left:2252;top:29;width:10;height:2" type="#_x0000_t75" stroked="false">
                <v:imagedata r:id="rId673" o:title=""/>
              </v:shape>
            </v:group>
            <v:group style="position:absolute;left:2252;top:14;width:29;height:2" coordorigin="2252,14" coordsize="29,2">
              <v:shape style="position:absolute;left:2252;top:14;width:29;height:2" coordorigin="2252,14" coordsize="29,0" path="m2252,14l2281,14e" filled="false" stroked="true" strokeweight="1.44pt" strokecolor="#000000">
                <v:path arrowok="t"/>
              </v:shape>
            </v:group>
            <v:group style="position:absolute;left:2281;top:14;width:996;height:2" coordorigin="2281,14" coordsize="996,2">
              <v:shape style="position:absolute;left:2281;top:14;width:996;height:2" coordorigin="2281,14" coordsize="996,0" path="m2281,14l3277,14e" filled="false" stroked="true" strokeweight="1.44pt" strokecolor="#000000">
                <v:path arrowok="t"/>
              </v:shape>
              <v:shape style="position:absolute;left:3277;top:29;width:10;height:2" type="#_x0000_t75" stroked="false">
                <v:imagedata r:id="rId673" o:title=""/>
              </v:shape>
            </v:group>
            <v:group style="position:absolute;left:3277;top:14;width:29;height:2" coordorigin="3277,14" coordsize="29,2">
              <v:shape style="position:absolute;left:3277;top:14;width:29;height:2" coordorigin="3277,14" coordsize="29,0" path="m3277,14l3305,14e" filled="false" stroked="true" strokeweight="1.44pt" strokecolor="#000000">
                <v:path arrowok="t"/>
              </v:shape>
            </v:group>
            <v:group style="position:absolute;left:3305;top:14;width:1251;height:2" coordorigin="3305,14" coordsize="1251,2">
              <v:shape style="position:absolute;left:3305;top:14;width:1251;height:2" coordorigin="3305,14" coordsize="1251,0" path="m3305,14l4556,14e" filled="false" stroked="true" strokeweight="1.44pt" strokecolor="#000000">
                <v:path arrowok="t"/>
              </v:shape>
              <v:shape style="position:absolute;left:4556;top:29;width:10;height:2" type="#_x0000_t75" stroked="false">
                <v:imagedata r:id="rId673" o:title=""/>
              </v:shape>
            </v:group>
            <v:group style="position:absolute;left:4556;top:14;width:29;height:2" coordorigin="4556,14" coordsize="29,2">
              <v:shape style="position:absolute;left:4556;top:14;width:29;height:2" coordorigin="4556,14" coordsize="29,0" path="m4556,14l4585,14e" filled="false" stroked="true" strokeweight="1.44pt" strokecolor="#000000">
                <v:path arrowok="t"/>
              </v:shape>
            </v:group>
            <v:group style="position:absolute;left:4585;top:14;width:1246;height:2" coordorigin="4585,14" coordsize="1246,2">
              <v:shape style="position:absolute;left:4585;top:14;width:1246;height:2" coordorigin="4585,14" coordsize="1246,0" path="m4585,14l5831,14e" filled="false" stroked="true" strokeweight="1.44pt" strokecolor="#000000">
                <v:path arrowok="t"/>
              </v:shape>
              <v:shape style="position:absolute;left:5831;top:29;width:10;height:2" type="#_x0000_t75" stroked="false">
                <v:imagedata r:id="rId673" o:title=""/>
              </v:shape>
            </v:group>
            <v:group style="position:absolute;left:5831;top:14;width:29;height:2" coordorigin="5831,14" coordsize="29,2">
              <v:shape style="position:absolute;left:5831;top:14;width:29;height:2" coordorigin="5831,14" coordsize="29,0" path="m5831,14l5859,14e" filled="false" stroked="true" strokeweight="1.44pt" strokecolor="#000000">
                <v:path arrowok="t"/>
              </v:shape>
            </v:group>
            <v:group style="position:absolute;left:5859;top:14;width:1549;height:2" coordorigin="5859,14" coordsize="1549,2">
              <v:shape style="position:absolute;left:5859;top:14;width:1549;height:2" coordorigin="5859,14" coordsize="1549,0" path="m5859,14l7408,14e" filled="false" stroked="true" strokeweight="1.44pt" strokecolor="#000000">
                <v:path arrowok="t"/>
              </v:shape>
            </v:group>
            <v:group style="position:absolute;left:2252;top:31;width:10;height:20" coordorigin="2252,31" coordsize="10,20">
              <v:shape style="position:absolute;left:2252;top:31;width:10;height:20" coordorigin="2252,31" coordsize="10,20" path="m2252,50l2261,50,2261,31,2252,31,2252,50xe" filled="true" fillcolor="#000000" stroked="false">
                <v:path arrowok="t"/>
                <v:fill type="solid"/>
              </v:shape>
            </v:group>
            <v:group style="position:absolute;left:2252;top:50;width:10;height:20" coordorigin="2252,50" coordsize="10,20">
              <v:shape style="position:absolute;left:2252;top:50;width:10;height:20" coordorigin="2252,50" coordsize="10,20" path="m2252,70l2261,70,2261,50,2252,50,2252,70xe" filled="true" fillcolor="#000000" stroked="false">
                <v:path arrowok="t"/>
                <v:fill type="solid"/>
              </v:shape>
            </v:group>
            <v:group style="position:absolute;left:2252;top:70;width:10;height:20" coordorigin="2252,70" coordsize="10,20">
              <v:shape style="position:absolute;left:2252;top:70;width:10;height:20" coordorigin="2252,70" coordsize="10,20" path="m2252,89l2261,89,2261,70,2252,70,2252,89xe" filled="true" fillcolor="#000000" stroked="false">
                <v:path arrowok="t"/>
                <v:fill type="solid"/>
              </v:shape>
            </v:group>
            <v:group style="position:absolute;left:2252;top:89;width:10;height:20" coordorigin="2252,89" coordsize="10,20">
              <v:shape style="position:absolute;left:2252;top:89;width:10;height:20" coordorigin="2252,89" coordsize="10,20" path="m2252,108l2261,108,2261,89,2252,89,2252,108xe" filled="true" fillcolor="#000000" stroked="false">
                <v:path arrowok="t"/>
                <v:fill type="solid"/>
              </v:shape>
            </v:group>
            <v:group style="position:absolute;left:2252;top:108;width:10;height:20" coordorigin="2252,108" coordsize="10,20">
              <v:shape style="position:absolute;left:2252;top:108;width:10;height:20" coordorigin="2252,108" coordsize="10,20" path="m2252,127l2261,127,2261,108,2252,108,2252,127xe" filled="true" fillcolor="#000000" stroked="false">
                <v:path arrowok="t"/>
                <v:fill type="solid"/>
              </v:shape>
            </v:group>
            <v:group style="position:absolute;left:2252;top:127;width:10;height:20" coordorigin="2252,127" coordsize="10,20">
              <v:shape style="position:absolute;left:2252;top:127;width:10;height:20" coordorigin="2252,127" coordsize="10,20" path="m2252,146l2261,146,2261,127,2252,127,2252,146xe" filled="true" fillcolor="#000000" stroked="false">
                <v:path arrowok="t"/>
                <v:fill type="solid"/>
              </v:shape>
            </v:group>
            <v:group style="position:absolute;left:2252;top:146;width:10;height:20" coordorigin="2252,146" coordsize="10,20">
              <v:shape style="position:absolute;left:2252;top:146;width:10;height:20" coordorigin="2252,146" coordsize="10,20" path="m2252,166l2261,166,2261,146,2252,146,2252,166xe" filled="true" fillcolor="#000000" stroked="false">
                <v:path arrowok="t"/>
                <v:fill type="solid"/>
              </v:shape>
            </v:group>
            <v:group style="position:absolute;left:2252;top:166;width:10;height:20" coordorigin="2252,166" coordsize="10,20">
              <v:shape style="position:absolute;left:2252;top:166;width:10;height:20" coordorigin="2252,166" coordsize="10,20" path="m2252,185l2261,185,2261,166,2252,166,2252,185xe" filled="true" fillcolor="#000000" stroked="false">
                <v:path arrowok="t"/>
                <v:fill type="solid"/>
              </v:shape>
            </v:group>
            <v:group style="position:absolute;left:2252;top:185;width:10;height:20" coordorigin="2252,185" coordsize="10,20">
              <v:shape style="position:absolute;left:2252;top:185;width:10;height:20" coordorigin="2252,185" coordsize="10,20" path="m2252,204l2261,204,2261,185,2252,185,2252,204xe" filled="true" fillcolor="#000000" stroked="false">
                <v:path arrowok="t"/>
                <v:fill type="solid"/>
              </v:shape>
            </v:group>
            <v:group style="position:absolute;left:2252;top:204;width:10;height:20" coordorigin="2252,204" coordsize="10,20">
              <v:shape style="position:absolute;left:2252;top:204;width:10;height:20" coordorigin="2252,204" coordsize="10,20" path="m2252,223l2261,223,2261,204,2252,204,2252,223xe" filled="true" fillcolor="#000000" stroked="false">
                <v:path arrowok="t"/>
                <v:fill type="solid"/>
              </v:shape>
            </v:group>
            <v:group style="position:absolute;left:2252;top:223;width:10;height:20" coordorigin="2252,223" coordsize="10,20">
              <v:shape style="position:absolute;left:2252;top:223;width:10;height:20" coordorigin="2252,223" coordsize="10,20" path="m2252,242l2261,242,2261,223,2252,223,2252,242xe" filled="true" fillcolor="#000000" stroked="false">
                <v:path arrowok="t"/>
                <v:fill type="solid"/>
              </v:shape>
            </v:group>
            <v:group style="position:absolute;left:2252;top:242;width:10;height:20" coordorigin="2252,242" coordsize="10,20">
              <v:shape style="position:absolute;left:2252;top:242;width:10;height:20" coordorigin="2252,242" coordsize="10,20" path="m2252,262l2261,262,2261,242,2252,242,2252,262xe" filled="true" fillcolor="#000000" stroked="false">
                <v:path arrowok="t"/>
                <v:fill type="solid"/>
              </v:shape>
            </v:group>
            <v:group style="position:absolute;left:2252;top:262;width:10;height:20" coordorigin="2252,262" coordsize="10,20">
              <v:shape style="position:absolute;left:2252;top:262;width:10;height:20" coordorigin="2252,262" coordsize="10,20" path="m2252,281l2261,281,2261,262,2252,262,2252,281xe" filled="true" fillcolor="#000000" stroked="false">
                <v:path arrowok="t"/>
                <v:fill type="solid"/>
              </v:shape>
            </v:group>
            <v:group style="position:absolute;left:2252;top:281;width:10;height:20" coordorigin="2252,281" coordsize="10,20">
              <v:shape style="position:absolute;left:2252;top:281;width:10;height:20" coordorigin="2252,281" coordsize="10,20" path="m2252,300l2261,300,2261,281,2252,281,2252,300xe" filled="true" fillcolor="#000000" stroked="false">
                <v:path arrowok="t"/>
                <v:fill type="solid"/>
              </v:shape>
            </v:group>
            <v:group style="position:absolute;left:2252;top:300;width:10;height:20" coordorigin="2252,300" coordsize="10,20">
              <v:shape style="position:absolute;left:2252;top:300;width:10;height:20" coordorigin="2252,300" coordsize="10,20" path="m2252,319l2261,319,2261,300,2252,300,2252,319xe" filled="true" fillcolor="#000000" stroked="false">
                <v:path arrowok="t"/>
                <v:fill type="solid"/>
              </v:shape>
            </v:group>
            <v:group style="position:absolute;left:2252;top:319;width:10;height:20" coordorigin="2252,319" coordsize="10,20">
              <v:shape style="position:absolute;left:2252;top:319;width:10;height:20" coordorigin="2252,319" coordsize="10,20" path="m2252,338l2261,338,2261,319,2252,319,2252,338xe" filled="true" fillcolor="#000000" stroked="false">
                <v:path arrowok="t"/>
                <v:fill type="solid"/>
              </v:shape>
            </v:group>
            <v:group style="position:absolute;left:3277;top:31;width:10;height:20" coordorigin="3277,31" coordsize="10,20">
              <v:shape style="position:absolute;left:3277;top:31;width:10;height:20" coordorigin="3277,31" coordsize="10,20" path="m3277,50l3286,50,3286,31,3277,31,3277,50xe" filled="true" fillcolor="#000000" stroked="false">
                <v:path arrowok="t"/>
                <v:fill type="solid"/>
              </v:shape>
            </v:group>
            <v:group style="position:absolute;left:3277;top:50;width:10;height:20" coordorigin="3277,50" coordsize="10,20">
              <v:shape style="position:absolute;left:3277;top:50;width:10;height:20" coordorigin="3277,50" coordsize="10,20" path="m3277,70l3286,70,3286,50,3277,50,3277,70xe" filled="true" fillcolor="#000000" stroked="false">
                <v:path arrowok="t"/>
                <v:fill type="solid"/>
              </v:shape>
            </v:group>
            <v:group style="position:absolute;left:3277;top:70;width:10;height:20" coordorigin="3277,70" coordsize="10,20">
              <v:shape style="position:absolute;left:3277;top:70;width:10;height:20" coordorigin="3277,70" coordsize="10,20" path="m3277,89l3286,89,3286,70,3277,70,3277,89xe" filled="true" fillcolor="#000000" stroked="false">
                <v:path arrowok="t"/>
                <v:fill type="solid"/>
              </v:shape>
            </v:group>
            <v:group style="position:absolute;left:3277;top:89;width:10;height:20" coordorigin="3277,89" coordsize="10,20">
              <v:shape style="position:absolute;left:3277;top:89;width:10;height:20" coordorigin="3277,89" coordsize="10,20" path="m3277,108l3286,108,3286,89,3277,89,3277,108xe" filled="true" fillcolor="#000000" stroked="false">
                <v:path arrowok="t"/>
                <v:fill type="solid"/>
              </v:shape>
            </v:group>
            <v:group style="position:absolute;left:3277;top:108;width:10;height:20" coordorigin="3277,108" coordsize="10,20">
              <v:shape style="position:absolute;left:3277;top:108;width:10;height:20" coordorigin="3277,108" coordsize="10,20" path="m3277,127l3286,127,3286,108,3277,108,3277,127xe" filled="true" fillcolor="#000000" stroked="false">
                <v:path arrowok="t"/>
                <v:fill type="solid"/>
              </v:shape>
            </v:group>
            <v:group style="position:absolute;left:3277;top:127;width:10;height:20" coordorigin="3277,127" coordsize="10,20">
              <v:shape style="position:absolute;left:3277;top:127;width:10;height:20" coordorigin="3277,127" coordsize="10,20" path="m3277,146l3286,146,3286,127,3277,127,3277,146xe" filled="true" fillcolor="#000000" stroked="false">
                <v:path arrowok="t"/>
                <v:fill type="solid"/>
              </v:shape>
            </v:group>
            <v:group style="position:absolute;left:3277;top:146;width:10;height:20" coordorigin="3277,146" coordsize="10,20">
              <v:shape style="position:absolute;left:3277;top:146;width:10;height:20" coordorigin="3277,146" coordsize="10,20" path="m3277,166l3286,166,3286,146,3277,146,3277,166xe" filled="true" fillcolor="#000000" stroked="false">
                <v:path arrowok="t"/>
                <v:fill type="solid"/>
              </v:shape>
            </v:group>
            <v:group style="position:absolute;left:3277;top:166;width:10;height:20" coordorigin="3277,166" coordsize="10,20">
              <v:shape style="position:absolute;left:3277;top:166;width:10;height:20" coordorigin="3277,166" coordsize="10,20" path="m3277,185l3286,185,3286,166,3277,166,3277,185xe" filled="true" fillcolor="#000000" stroked="false">
                <v:path arrowok="t"/>
                <v:fill type="solid"/>
              </v:shape>
            </v:group>
            <v:group style="position:absolute;left:3277;top:185;width:10;height:20" coordorigin="3277,185" coordsize="10,20">
              <v:shape style="position:absolute;left:3277;top:185;width:10;height:20" coordorigin="3277,185" coordsize="10,20" path="m3277,204l3286,204,3286,185,3277,185,3277,204xe" filled="true" fillcolor="#000000" stroked="false">
                <v:path arrowok="t"/>
                <v:fill type="solid"/>
              </v:shape>
            </v:group>
            <v:group style="position:absolute;left:3277;top:204;width:10;height:20" coordorigin="3277,204" coordsize="10,20">
              <v:shape style="position:absolute;left:3277;top:204;width:10;height:20" coordorigin="3277,204" coordsize="10,20" path="m3277,223l3286,223,3286,204,3277,204,3277,223xe" filled="true" fillcolor="#000000" stroked="false">
                <v:path arrowok="t"/>
                <v:fill type="solid"/>
              </v:shape>
            </v:group>
            <v:group style="position:absolute;left:3277;top:223;width:10;height:20" coordorigin="3277,223" coordsize="10,20">
              <v:shape style="position:absolute;left:3277;top:223;width:10;height:20" coordorigin="3277,223" coordsize="10,20" path="m3277,242l3286,242,3286,223,3277,223,3277,242xe" filled="true" fillcolor="#000000" stroked="false">
                <v:path arrowok="t"/>
                <v:fill type="solid"/>
              </v:shape>
            </v:group>
            <v:group style="position:absolute;left:3277;top:242;width:10;height:20" coordorigin="3277,242" coordsize="10,20">
              <v:shape style="position:absolute;left:3277;top:242;width:10;height:20" coordorigin="3277,242" coordsize="10,20" path="m3277,262l3286,262,3286,242,3277,242,3277,262xe" filled="true" fillcolor="#000000" stroked="false">
                <v:path arrowok="t"/>
                <v:fill type="solid"/>
              </v:shape>
            </v:group>
            <v:group style="position:absolute;left:3277;top:262;width:10;height:20" coordorigin="3277,262" coordsize="10,20">
              <v:shape style="position:absolute;left:3277;top:262;width:10;height:20" coordorigin="3277,262" coordsize="10,20" path="m3277,281l3286,281,3286,262,3277,262,3277,281xe" filled="true" fillcolor="#000000" stroked="false">
                <v:path arrowok="t"/>
                <v:fill type="solid"/>
              </v:shape>
            </v:group>
            <v:group style="position:absolute;left:3277;top:281;width:10;height:20" coordorigin="3277,281" coordsize="10,20">
              <v:shape style="position:absolute;left:3277;top:281;width:10;height:20" coordorigin="3277,281" coordsize="10,20" path="m3277,300l3286,300,3286,281,3277,281,3277,300xe" filled="true" fillcolor="#000000" stroked="false">
                <v:path arrowok="t"/>
                <v:fill type="solid"/>
              </v:shape>
            </v:group>
            <v:group style="position:absolute;left:3277;top:300;width:10;height:20" coordorigin="3277,300" coordsize="10,20">
              <v:shape style="position:absolute;left:3277;top:300;width:10;height:20" coordorigin="3277,300" coordsize="10,20" path="m3277,319l3286,319,3286,300,3277,300,3277,319xe" filled="true" fillcolor="#000000" stroked="false">
                <v:path arrowok="t"/>
                <v:fill type="solid"/>
              </v:shape>
            </v:group>
            <v:group style="position:absolute;left:3277;top:319;width:10;height:20" coordorigin="3277,319" coordsize="10,20">
              <v:shape style="position:absolute;left:3277;top:319;width:10;height:20" coordorigin="3277,319" coordsize="10,20" path="m3277,338l3286,338,3286,319,3277,319,3277,338xe" filled="true" fillcolor="#000000" stroked="false">
                <v:path arrowok="t"/>
                <v:fill type="solid"/>
              </v:shape>
            </v:group>
            <v:group style="position:absolute;left:3277;top:338;width:10;height:20" coordorigin="3277,338" coordsize="10,20">
              <v:shape style="position:absolute;left:3277;top:338;width:10;height:20" coordorigin="3277,338" coordsize="10,20" path="m3277,358l3286,358,3286,338,3277,338,3277,358xe" filled="true" fillcolor="#000000" stroked="false">
                <v:path arrowok="t"/>
                <v:fill type="solid"/>
              </v:shape>
            </v:group>
            <v:group style="position:absolute;left:3277;top:358;width:10;height:20" coordorigin="3277,358" coordsize="10,20">
              <v:shape style="position:absolute;left:3277;top:358;width:10;height:20" coordorigin="3277,358" coordsize="10,20" path="m3277,377l3286,377,3286,358,3277,358,3277,377xe" filled="true" fillcolor="#000000" stroked="false">
                <v:path arrowok="t"/>
                <v:fill type="solid"/>
              </v:shape>
            </v:group>
            <v:group style="position:absolute;left:3277;top:377;width:10;height:20" coordorigin="3277,377" coordsize="10,20">
              <v:shape style="position:absolute;left:3277;top:377;width:10;height:20" coordorigin="3277,377" coordsize="10,20" path="m3277,396l3286,396,3286,377,3277,377,3277,396xe" filled="true" fillcolor="#000000" stroked="false">
                <v:path arrowok="t"/>
                <v:fill type="solid"/>
              </v:shape>
            </v:group>
            <v:group style="position:absolute;left:3277;top:396;width:10;height:20" coordorigin="3277,396" coordsize="10,20">
              <v:shape style="position:absolute;left:3277;top:396;width:10;height:20" coordorigin="3277,396" coordsize="10,20" path="m3277,415l3286,415,3286,396,3277,396,3277,415xe" filled="true" fillcolor="#000000" stroked="false">
                <v:path arrowok="t"/>
                <v:fill type="solid"/>
              </v:shape>
            </v:group>
            <v:group style="position:absolute;left:3277;top:424;width:10;height:2" coordorigin="3277,424" coordsize="10,2">
              <v:shape style="position:absolute;left:3277;top:424;width:10;height:2" coordorigin="3277,424" coordsize="10,0" path="m3277,424l3286,424e" filled="false" stroked="true" strokeweight=".84pt" strokecolor="#000000">
                <v:path arrowok="t"/>
              </v:shape>
            </v:group>
            <v:group style="position:absolute;left:4556;top:31;width:10;height:20" coordorigin="4556,31" coordsize="10,20">
              <v:shape style="position:absolute;left:4556;top:31;width:10;height:20" coordorigin="4556,31" coordsize="10,20" path="m4556,50l4566,50,4566,31,4556,31,4556,50xe" filled="true" fillcolor="#000000" stroked="false">
                <v:path arrowok="t"/>
                <v:fill type="solid"/>
              </v:shape>
            </v:group>
            <v:group style="position:absolute;left:4556;top:50;width:10;height:20" coordorigin="4556,50" coordsize="10,20">
              <v:shape style="position:absolute;left:4556;top:50;width:10;height:20" coordorigin="4556,50" coordsize="10,20" path="m4556,70l4566,70,4566,50,4556,50,4556,70xe" filled="true" fillcolor="#000000" stroked="false">
                <v:path arrowok="t"/>
                <v:fill type="solid"/>
              </v:shape>
            </v:group>
            <v:group style="position:absolute;left:4556;top:70;width:10;height:20" coordorigin="4556,70" coordsize="10,20">
              <v:shape style="position:absolute;left:4556;top:70;width:10;height:20" coordorigin="4556,70" coordsize="10,20" path="m4556,89l4566,89,4566,70,4556,70,4556,89xe" filled="true" fillcolor="#000000" stroked="false">
                <v:path arrowok="t"/>
                <v:fill type="solid"/>
              </v:shape>
            </v:group>
            <v:group style="position:absolute;left:4556;top:89;width:10;height:20" coordorigin="4556,89" coordsize="10,20">
              <v:shape style="position:absolute;left:4556;top:89;width:10;height:20" coordorigin="4556,89" coordsize="10,20" path="m4556,108l4566,108,4566,89,4556,89,4556,108xe" filled="true" fillcolor="#000000" stroked="false">
                <v:path arrowok="t"/>
                <v:fill type="solid"/>
              </v:shape>
            </v:group>
            <v:group style="position:absolute;left:4556;top:108;width:10;height:20" coordorigin="4556,108" coordsize="10,20">
              <v:shape style="position:absolute;left:4556;top:108;width:10;height:20" coordorigin="4556,108" coordsize="10,20" path="m4556,127l4566,127,4566,108,4556,108,4556,127xe" filled="true" fillcolor="#000000" stroked="false">
                <v:path arrowok="t"/>
                <v:fill type="solid"/>
              </v:shape>
            </v:group>
            <v:group style="position:absolute;left:4556;top:127;width:10;height:20" coordorigin="4556,127" coordsize="10,20">
              <v:shape style="position:absolute;left:4556;top:127;width:10;height:20" coordorigin="4556,127" coordsize="10,20" path="m4556,146l4566,146,4566,127,4556,127,4556,146xe" filled="true" fillcolor="#000000" stroked="false">
                <v:path arrowok="t"/>
                <v:fill type="solid"/>
              </v:shape>
            </v:group>
            <v:group style="position:absolute;left:4556;top:146;width:10;height:20" coordorigin="4556,146" coordsize="10,20">
              <v:shape style="position:absolute;left:4556;top:146;width:10;height:20" coordorigin="4556,146" coordsize="10,20" path="m4556,166l4566,166,4566,146,4556,146,4556,166xe" filled="true" fillcolor="#000000" stroked="false">
                <v:path arrowok="t"/>
                <v:fill type="solid"/>
              </v:shape>
            </v:group>
            <v:group style="position:absolute;left:4556;top:166;width:10;height:20" coordorigin="4556,166" coordsize="10,20">
              <v:shape style="position:absolute;left:4556;top:166;width:10;height:20" coordorigin="4556,166" coordsize="10,20" path="m4556,185l4566,185,4566,166,4556,166,4556,185xe" filled="true" fillcolor="#000000" stroked="false">
                <v:path arrowok="t"/>
                <v:fill type="solid"/>
              </v:shape>
            </v:group>
            <v:group style="position:absolute;left:4556;top:185;width:10;height:20" coordorigin="4556,185" coordsize="10,20">
              <v:shape style="position:absolute;left:4556;top:185;width:10;height:20" coordorigin="4556,185" coordsize="10,20" path="m4556,204l4566,204,4566,185,4556,185,4556,204xe" filled="true" fillcolor="#000000" stroked="false">
                <v:path arrowok="t"/>
                <v:fill type="solid"/>
              </v:shape>
            </v:group>
            <v:group style="position:absolute;left:4556;top:204;width:10;height:20" coordorigin="4556,204" coordsize="10,20">
              <v:shape style="position:absolute;left:4556;top:204;width:10;height:20" coordorigin="4556,204" coordsize="10,20" path="m4556,223l4566,223,4566,204,4556,204,4556,223xe" filled="true" fillcolor="#000000" stroked="false">
                <v:path arrowok="t"/>
                <v:fill type="solid"/>
              </v:shape>
            </v:group>
            <v:group style="position:absolute;left:4556;top:223;width:10;height:20" coordorigin="4556,223" coordsize="10,20">
              <v:shape style="position:absolute;left:4556;top:223;width:10;height:20" coordorigin="4556,223" coordsize="10,20" path="m4556,242l4566,242,4566,223,4556,223,4556,242xe" filled="true" fillcolor="#000000" stroked="false">
                <v:path arrowok="t"/>
                <v:fill type="solid"/>
              </v:shape>
            </v:group>
            <v:group style="position:absolute;left:4556;top:242;width:10;height:20" coordorigin="4556,242" coordsize="10,20">
              <v:shape style="position:absolute;left:4556;top:242;width:10;height:20" coordorigin="4556,242" coordsize="10,20" path="m4556,262l4566,262,4566,242,4556,242,4556,262xe" filled="true" fillcolor="#000000" stroked="false">
                <v:path arrowok="t"/>
                <v:fill type="solid"/>
              </v:shape>
            </v:group>
            <v:group style="position:absolute;left:4556;top:262;width:10;height:20" coordorigin="4556,262" coordsize="10,20">
              <v:shape style="position:absolute;left:4556;top:262;width:10;height:20" coordorigin="4556,262" coordsize="10,20" path="m4556,281l4566,281,4566,262,4556,262,4556,281xe" filled="true" fillcolor="#000000" stroked="false">
                <v:path arrowok="t"/>
                <v:fill type="solid"/>
              </v:shape>
            </v:group>
            <v:group style="position:absolute;left:4556;top:281;width:10;height:20" coordorigin="4556,281" coordsize="10,20">
              <v:shape style="position:absolute;left:4556;top:281;width:10;height:20" coordorigin="4556,281" coordsize="10,20" path="m4556,300l4566,300,4566,281,4556,281,4556,300xe" filled="true" fillcolor="#000000" stroked="false">
                <v:path arrowok="t"/>
                <v:fill type="solid"/>
              </v:shape>
            </v:group>
            <v:group style="position:absolute;left:4556;top:300;width:10;height:20" coordorigin="4556,300" coordsize="10,20">
              <v:shape style="position:absolute;left:4556;top:300;width:10;height:20" coordorigin="4556,300" coordsize="10,20" path="m4556,319l4566,319,4566,300,4556,300,4556,319xe" filled="true" fillcolor="#000000" stroked="false">
                <v:path arrowok="t"/>
                <v:fill type="solid"/>
              </v:shape>
            </v:group>
            <v:group style="position:absolute;left:4556;top:319;width:10;height:20" coordorigin="4556,319" coordsize="10,20">
              <v:shape style="position:absolute;left:4556;top:319;width:10;height:20" coordorigin="4556,319" coordsize="10,20" path="m4556,338l4566,338,4566,319,4556,319,4556,338xe" filled="true" fillcolor="#000000" stroked="false">
                <v:path arrowok="t"/>
                <v:fill type="solid"/>
              </v:shape>
            </v:group>
            <v:group style="position:absolute;left:4556;top:338;width:10;height:20" coordorigin="4556,338" coordsize="10,20">
              <v:shape style="position:absolute;left:4556;top:338;width:10;height:20" coordorigin="4556,338" coordsize="10,20" path="m4556,358l4566,358,4566,338,4556,338,4556,358xe" filled="true" fillcolor="#000000" stroked="false">
                <v:path arrowok="t"/>
                <v:fill type="solid"/>
              </v:shape>
            </v:group>
            <v:group style="position:absolute;left:4556;top:358;width:10;height:20" coordorigin="4556,358" coordsize="10,20">
              <v:shape style="position:absolute;left:4556;top:358;width:10;height:20" coordorigin="4556,358" coordsize="10,20" path="m4556,377l4566,377,4566,358,4556,358,4556,377xe" filled="true" fillcolor="#000000" stroked="false">
                <v:path arrowok="t"/>
                <v:fill type="solid"/>
              </v:shape>
            </v:group>
            <v:group style="position:absolute;left:4556;top:377;width:10;height:20" coordorigin="4556,377" coordsize="10,20">
              <v:shape style="position:absolute;left:4556;top:377;width:10;height:20" coordorigin="4556,377" coordsize="10,20" path="m4556,396l4566,396,4566,377,4556,377,4556,396xe" filled="true" fillcolor="#000000" stroked="false">
                <v:path arrowok="t"/>
                <v:fill type="solid"/>
              </v:shape>
            </v:group>
            <v:group style="position:absolute;left:4556;top:396;width:10;height:20" coordorigin="4556,396" coordsize="10,20">
              <v:shape style="position:absolute;left:4556;top:396;width:10;height:20" coordorigin="4556,396" coordsize="10,20" path="m4556,415l4566,415,4566,396,4556,396,4556,415xe" filled="true" fillcolor="#000000" stroked="false">
                <v:path arrowok="t"/>
                <v:fill type="solid"/>
              </v:shape>
            </v:group>
            <v:group style="position:absolute;left:4556;top:424;width:10;height:2" coordorigin="4556,424" coordsize="10,2">
              <v:shape style="position:absolute;left:4556;top:424;width:10;height:2" coordorigin="4556,424" coordsize="10,0" path="m4556,424l4566,424e" filled="false" stroked="true" strokeweight=".84pt" strokecolor="#000000">
                <v:path arrowok="t"/>
              </v:shape>
            </v:group>
            <v:group style="position:absolute;left:5831;top:31;width:10;height:20" coordorigin="5831,31" coordsize="10,20">
              <v:shape style="position:absolute;left:5831;top:31;width:10;height:20" coordorigin="5831,31" coordsize="10,20" path="m5831,50l5840,50,5840,31,5831,31,5831,50xe" filled="true" fillcolor="#000000" stroked="false">
                <v:path arrowok="t"/>
                <v:fill type="solid"/>
              </v:shape>
            </v:group>
            <v:group style="position:absolute;left:5831;top:50;width:10;height:20" coordorigin="5831,50" coordsize="10,20">
              <v:shape style="position:absolute;left:5831;top:50;width:10;height:20" coordorigin="5831,50" coordsize="10,20" path="m5831,70l5840,70,5840,50,5831,50,5831,70xe" filled="true" fillcolor="#000000" stroked="false">
                <v:path arrowok="t"/>
                <v:fill type="solid"/>
              </v:shape>
            </v:group>
            <v:group style="position:absolute;left:5831;top:70;width:10;height:20" coordorigin="5831,70" coordsize="10,20">
              <v:shape style="position:absolute;left:5831;top:70;width:10;height:20" coordorigin="5831,70" coordsize="10,20" path="m5831,89l5840,89,5840,70,5831,70,5831,89xe" filled="true" fillcolor="#000000" stroked="false">
                <v:path arrowok="t"/>
                <v:fill type="solid"/>
              </v:shape>
            </v:group>
            <v:group style="position:absolute;left:5831;top:89;width:10;height:20" coordorigin="5831,89" coordsize="10,20">
              <v:shape style="position:absolute;left:5831;top:89;width:10;height:20" coordorigin="5831,89" coordsize="10,20" path="m5831,108l5840,108,5840,89,5831,89,5831,108xe" filled="true" fillcolor="#000000" stroked="false">
                <v:path arrowok="t"/>
                <v:fill type="solid"/>
              </v:shape>
            </v:group>
            <v:group style="position:absolute;left:5831;top:108;width:10;height:20" coordorigin="5831,108" coordsize="10,20">
              <v:shape style="position:absolute;left:5831;top:108;width:10;height:20" coordorigin="5831,108" coordsize="10,20" path="m5831,127l5840,127,5840,108,5831,108,5831,127xe" filled="true" fillcolor="#000000" stroked="false">
                <v:path arrowok="t"/>
                <v:fill type="solid"/>
              </v:shape>
            </v:group>
            <v:group style="position:absolute;left:5831;top:127;width:10;height:20" coordorigin="5831,127" coordsize="10,20">
              <v:shape style="position:absolute;left:5831;top:127;width:10;height:20" coordorigin="5831,127" coordsize="10,20" path="m5831,146l5840,146,5840,127,5831,127,5831,146xe" filled="true" fillcolor="#000000" stroked="false">
                <v:path arrowok="t"/>
                <v:fill type="solid"/>
              </v:shape>
            </v:group>
            <v:group style="position:absolute;left:5831;top:146;width:10;height:20" coordorigin="5831,146" coordsize="10,20">
              <v:shape style="position:absolute;left:5831;top:146;width:10;height:20" coordorigin="5831,146" coordsize="10,20" path="m5831,166l5840,166,5840,146,5831,146,5831,166xe" filled="true" fillcolor="#000000" stroked="false">
                <v:path arrowok="t"/>
                <v:fill type="solid"/>
              </v:shape>
            </v:group>
            <v:group style="position:absolute;left:5831;top:166;width:10;height:20" coordorigin="5831,166" coordsize="10,20">
              <v:shape style="position:absolute;left:5831;top:166;width:10;height:20" coordorigin="5831,166" coordsize="10,20" path="m5831,185l5840,185,5840,166,5831,166,5831,185xe" filled="true" fillcolor="#000000" stroked="false">
                <v:path arrowok="t"/>
                <v:fill type="solid"/>
              </v:shape>
            </v:group>
            <v:group style="position:absolute;left:5831;top:185;width:10;height:20" coordorigin="5831,185" coordsize="10,20">
              <v:shape style="position:absolute;left:5831;top:185;width:10;height:20" coordorigin="5831,185" coordsize="10,20" path="m5831,204l5840,204,5840,185,5831,185,5831,204xe" filled="true" fillcolor="#000000" stroked="false">
                <v:path arrowok="t"/>
                <v:fill type="solid"/>
              </v:shape>
            </v:group>
            <v:group style="position:absolute;left:5831;top:204;width:10;height:20" coordorigin="5831,204" coordsize="10,20">
              <v:shape style="position:absolute;left:5831;top:204;width:10;height:20" coordorigin="5831,204" coordsize="10,20" path="m5831,223l5840,223,5840,204,5831,204,5831,223xe" filled="true" fillcolor="#000000" stroked="false">
                <v:path arrowok="t"/>
                <v:fill type="solid"/>
              </v:shape>
            </v:group>
            <v:group style="position:absolute;left:5831;top:223;width:10;height:20" coordorigin="5831,223" coordsize="10,20">
              <v:shape style="position:absolute;left:5831;top:223;width:10;height:20" coordorigin="5831,223" coordsize="10,20" path="m5831,242l5840,242,5840,223,5831,223,5831,242xe" filled="true" fillcolor="#000000" stroked="false">
                <v:path arrowok="t"/>
                <v:fill type="solid"/>
              </v:shape>
            </v:group>
            <v:group style="position:absolute;left:5831;top:242;width:10;height:20" coordorigin="5831,242" coordsize="10,20">
              <v:shape style="position:absolute;left:5831;top:242;width:10;height:20" coordorigin="5831,242" coordsize="10,20" path="m5831,262l5840,262,5840,242,5831,242,5831,262xe" filled="true" fillcolor="#000000" stroked="false">
                <v:path arrowok="t"/>
                <v:fill type="solid"/>
              </v:shape>
            </v:group>
            <v:group style="position:absolute;left:5831;top:262;width:10;height:20" coordorigin="5831,262" coordsize="10,20">
              <v:shape style="position:absolute;left:5831;top:262;width:10;height:20" coordorigin="5831,262" coordsize="10,20" path="m5831,281l5840,281,5840,262,5831,262,5831,281xe" filled="true" fillcolor="#000000" stroked="false">
                <v:path arrowok="t"/>
                <v:fill type="solid"/>
              </v:shape>
            </v:group>
            <v:group style="position:absolute;left:5831;top:281;width:10;height:20" coordorigin="5831,281" coordsize="10,20">
              <v:shape style="position:absolute;left:5831;top:281;width:10;height:20" coordorigin="5831,281" coordsize="10,20" path="m5831,300l5840,300,5840,281,5831,281,5831,300xe" filled="true" fillcolor="#000000" stroked="false">
                <v:path arrowok="t"/>
                <v:fill type="solid"/>
              </v:shape>
            </v:group>
            <v:group style="position:absolute;left:5831;top:300;width:10;height:20" coordorigin="5831,300" coordsize="10,20">
              <v:shape style="position:absolute;left:5831;top:300;width:10;height:20" coordorigin="5831,300" coordsize="10,20" path="m5831,319l5840,319,5840,300,5831,300,5831,319xe" filled="true" fillcolor="#000000" stroked="false">
                <v:path arrowok="t"/>
                <v:fill type="solid"/>
              </v:shape>
            </v:group>
            <v:group style="position:absolute;left:5831;top:319;width:10;height:20" coordorigin="5831,319" coordsize="10,20">
              <v:shape style="position:absolute;left:5831;top:319;width:10;height:20" coordorigin="5831,319" coordsize="10,20" path="m5831,338l5840,338,5840,319,5831,319,5831,338xe" filled="true" fillcolor="#000000" stroked="false">
                <v:path arrowok="t"/>
                <v:fill type="solid"/>
              </v:shape>
            </v:group>
            <v:group style="position:absolute;left:5831;top:338;width:10;height:20" coordorigin="5831,338" coordsize="10,20">
              <v:shape style="position:absolute;left:5831;top:338;width:10;height:20" coordorigin="5831,338" coordsize="10,20" path="m5831,358l5840,358,5840,338,5831,338,5831,358xe" filled="true" fillcolor="#000000" stroked="false">
                <v:path arrowok="t"/>
                <v:fill type="solid"/>
              </v:shape>
            </v:group>
            <v:group style="position:absolute;left:5831;top:358;width:10;height:20" coordorigin="5831,358" coordsize="10,20">
              <v:shape style="position:absolute;left:5831;top:358;width:10;height:20" coordorigin="5831,358" coordsize="10,20" path="m5831,377l5840,377,5840,358,5831,358,5831,377xe" filled="true" fillcolor="#000000" stroked="false">
                <v:path arrowok="t"/>
                <v:fill type="solid"/>
              </v:shape>
            </v:group>
            <v:group style="position:absolute;left:5831;top:377;width:10;height:20" coordorigin="5831,377" coordsize="10,20">
              <v:shape style="position:absolute;left:5831;top:377;width:10;height:20" coordorigin="5831,377" coordsize="10,20" path="m5831,396l5840,396,5840,377,5831,377,5831,396xe" filled="true" fillcolor="#000000" stroked="false">
                <v:path arrowok="t"/>
                <v:fill type="solid"/>
              </v:shape>
            </v:group>
            <v:group style="position:absolute;left:5831;top:396;width:10;height:20" coordorigin="5831,396" coordsize="10,20">
              <v:shape style="position:absolute;left:5831;top:396;width:10;height:20" coordorigin="5831,396" coordsize="10,20" path="m5831,415l5840,415,5840,396,5831,396,5831,415xe" filled="true" fillcolor="#000000" stroked="false">
                <v:path arrowok="t"/>
                <v:fill type="solid"/>
              </v:shape>
            </v:group>
            <v:group style="position:absolute;left:5831;top:424;width:10;height:2" coordorigin="5831,424" coordsize="10,2">
              <v:shape style="position:absolute;left:5831;top:424;width:10;height:2" coordorigin="5831,424" coordsize="10,0" path="m5831,424l5840,424e" filled="false" stroked="true" strokeweight=".84pt" strokecolor="#000000">
                <v:path arrowok="t"/>
              </v:shape>
              <v:shape style="position:absolute;left:29;top:338;width:2242;height:103" type="#_x0000_t75" stroked="false">
                <v:imagedata r:id="rId578" o:title=""/>
              </v:shape>
              <v:shape style="position:absolute;left:2247;top:432;width:2309;height:10" type="#_x0000_t75" stroked="false">
                <v:imagedata r:id="rId674" o:title=""/>
              </v:shape>
              <v:shape style="position:absolute;left:4551;top:432;width:2857;height:10" type="#_x0000_t75" stroked="false">
                <v:imagedata r:id="rId675" o:title=""/>
              </v:shape>
            </v:group>
            <v:group style="position:absolute;left:2252;top:442;width:10;height:20" coordorigin="2252,442" coordsize="10,20">
              <v:shape style="position:absolute;left:2252;top:442;width:10;height:20" coordorigin="2252,442" coordsize="10,20" path="m2252,461l2261,461,2261,442,2252,442,2252,461xe" filled="true" fillcolor="#000000" stroked="false">
                <v:path arrowok="t"/>
                <v:fill type="solid"/>
              </v:shape>
            </v:group>
            <v:group style="position:absolute;left:2252;top:461;width:10;height:20" coordorigin="2252,461" coordsize="10,20">
              <v:shape style="position:absolute;left:2252;top:461;width:10;height:20" coordorigin="2252,461" coordsize="10,20" path="m2252,480l2261,480,2261,461,2252,461,2252,480xe" filled="true" fillcolor="#000000" stroked="false">
                <v:path arrowok="t"/>
                <v:fill type="solid"/>
              </v:shape>
            </v:group>
            <v:group style="position:absolute;left:2252;top:480;width:10;height:20" coordorigin="2252,480" coordsize="10,20">
              <v:shape style="position:absolute;left:2252;top:480;width:10;height:20" coordorigin="2252,480" coordsize="10,20" path="m2252,499l2261,499,2261,480,2252,480,2252,499xe" filled="true" fillcolor="#000000" stroked="false">
                <v:path arrowok="t"/>
                <v:fill type="solid"/>
              </v:shape>
            </v:group>
            <v:group style="position:absolute;left:2252;top:499;width:10;height:20" coordorigin="2252,499" coordsize="10,20">
              <v:shape style="position:absolute;left:2252;top:499;width:10;height:20" coordorigin="2252,499" coordsize="10,20" path="m2252,518l2261,518,2261,499,2252,499,2252,518xe" filled="true" fillcolor="#000000" stroked="false">
                <v:path arrowok="t"/>
                <v:fill type="solid"/>
              </v:shape>
            </v:group>
            <v:group style="position:absolute;left:2252;top:518;width:10;height:20" coordorigin="2252,518" coordsize="10,20">
              <v:shape style="position:absolute;left:2252;top:518;width:10;height:20" coordorigin="2252,518" coordsize="10,20" path="m2252,538l2261,538,2261,518,2252,518,2252,538xe" filled="true" fillcolor="#000000" stroked="false">
                <v:path arrowok="t"/>
                <v:fill type="solid"/>
              </v:shape>
            </v:group>
            <v:group style="position:absolute;left:2252;top:538;width:10;height:20" coordorigin="2252,538" coordsize="10,20">
              <v:shape style="position:absolute;left:2252;top:538;width:10;height:20" coordorigin="2252,538" coordsize="10,20" path="m2252,557l2261,557,2261,538,2252,538,2252,557xe" filled="true" fillcolor="#000000" stroked="false">
                <v:path arrowok="t"/>
                <v:fill type="solid"/>
              </v:shape>
            </v:group>
            <v:group style="position:absolute;left:2252;top:557;width:10;height:20" coordorigin="2252,557" coordsize="10,20">
              <v:shape style="position:absolute;left:2252;top:557;width:10;height:20" coordorigin="2252,557" coordsize="10,20" path="m2252,576l2261,576,2261,557,2252,557,2252,576xe" filled="true" fillcolor="#000000" stroked="false">
                <v:path arrowok="t"/>
                <v:fill type="solid"/>
              </v:shape>
            </v:group>
            <v:group style="position:absolute;left:2252;top:576;width:10;height:20" coordorigin="2252,576" coordsize="10,20">
              <v:shape style="position:absolute;left:2252;top:576;width:10;height:20" coordorigin="2252,576" coordsize="10,20" path="m2252,595l2261,595,2261,576,2252,576,2252,595xe" filled="true" fillcolor="#000000" stroked="false">
                <v:path arrowok="t"/>
                <v:fill type="solid"/>
              </v:shape>
            </v:group>
            <v:group style="position:absolute;left:2252;top:595;width:10;height:20" coordorigin="2252,595" coordsize="10,20">
              <v:shape style="position:absolute;left:2252;top:595;width:10;height:20" coordorigin="2252,595" coordsize="10,20" path="m2252,614l2261,614,2261,595,2252,595,2252,614xe" filled="true" fillcolor="#000000" stroked="false">
                <v:path arrowok="t"/>
                <v:fill type="solid"/>
              </v:shape>
            </v:group>
            <v:group style="position:absolute;left:2252;top:614;width:10;height:20" coordorigin="2252,614" coordsize="10,20">
              <v:shape style="position:absolute;left:2252;top:614;width:10;height:20" coordorigin="2252,614" coordsize="10,20" path="m2252,634l2261,634,2261,614,2252,614,2252,634xe" filled="true" fillcolor="#000000" stroked="false">
                <v:path arrowok="t"/>
                <v:fill type="solid"/>
              </v:shape>
            </v:group>
            <v:group style="position:absolute;left:2252;top:634;width:10;height:20" coordorigin="2252,634" coordsize="10,20">
              <v:shape style="position:absolute;left:2252;top:634;width:10;height:20" coordorigin="2252,634" coordsize="10,20" path="m2252,653l2261,653,2261,634,2252,634,2252,653xe" filled="true" fillcolor="#000000" stroked="false">
                <v:path arrowok="t"/>
                <v:fill type="solid"/>
              </v:shape>
            </v:group>
            <v:group style="position:absolute;left:2252;top:653;width:10;height:20" coordorigin="2252,653" coordsize="10,20">
              <v:shape style="position:absolute;left:2252;top:653;width:10;height:20" coordorigin="2252,653" coordsize="10,20" path="m2252,672l2261,672,2261,653,2252,653,2252,672xe" filled="true" fillcolor="#000000" stroked="false">
                <v:path arrowok="t"/>
                <v:fill type="solid"/>
              </v:shape>
            </v:group>
            <v:group style="position:absolute;left:2252;top:672;width:10;height:20" coordorigin="2252,672" coordsize="10,20">
              <v:shape style="position:absolute;left:2252;top:672;width:10;height:20" coordorigin="2252,672" coordsize="10,20" path="m2252,691l2261,691,2261,672,2252,672,2252,691xe" filled="true" fillcolor="#000000" stroked="false">
                <v:path arrowok="t"/>
                <v:fill type="solid"/>
              </v:shape>
            </v:group>
            <v:group style="position:absolute;left:2252;top:691;width:10;height:20" coordorigin="2252,691" coordsize="10,20">
              <v:shape style="position:absolute;left:2252;top:691;width:10;height:20" coordorigin="2252,691" coordsize="10,20" path="m2252,710l2261,710,2261,691,2252,691,2252,710xe" filled="true" fillcolor="#000000" stroked="false">
                <v:path arrowok="t"/>
                <v:fill type="solid"/>
              </v:shape>
            </v:group>
            <v:group style="position:absolute;left:2252;top:710;width:10;height:20" coordorigin="2252,710" coordsize="10,20">
              <v:shape style="position:absolute;left:2252;top:710;width:10;height:20" coordorigin="2252,710" coordsize="10,20" path="m2252,730l2261,730,2261,710,2252,710,2252,730xe" filled="true" fillcolor="#000000" stroked="false">
                <v:path arrowok="t"/>
                <v:fill type="solid"/>
              </v:shape>
            </v:group>
            <v:group style="position:absolute;left:2252;top:730;width:10;height:20" coordorigin="2252,730" coordsize="10,20">
              <v:shape style="position:absolute;left:2252;top:730;width:10;height:20" coordorigin="2252,730" coordsize="10,20" path="m2252,749l2261,749,2261,730,2252,730,2252,749xe" filled="true" fillcolor="#000000" stroked="false">
                <v:path arrowok="t"/>
                <v:fill type="solid"/>
              </v:shape>
            </v:group>
            <v:group style="position:absolute;left:2252;top:749;width:10;height:20" coordorigin="2252,749" coordsize="10,20">
              <v:shape style="position:absolute;left:2252;top:749;width:10;height:20" coordorigin="2252,749" coordsize="10,20" path="m2252,768l2261,768,2261,749,2252,749,2252,768xe" filled="true" fillcolor="#000000" stroked="false">
                <v:path arrowok="t"/>
                <v:fill type="solid"/>
              </v:shape>
            </v:group>
            <v:group style="position:absolute;left:14;top:857;width:2238;height:2" coordorigin="14,857" coordsize="2238,2">
              <v:shape style="position:absolute;left:14;top:857;width:2238;height:2" coordorigin="14,857" coordsize="2238,0" path="m14,857l2252,857e" filled="false" stroked="true" strokeweight="1.44pt" strokecolor="#000000">
                <v:path arrowok="t"/>
              </v:shape>
            </v:group>
            <v:group style="position:absolute;left:2252;top:768;width:10;height:20" coordorigin="2252,768" coordsize="10,20">
              <v:shape style="position:absolute;left:2252;top:768;width:10;height:20" coordorigin="2252,768" coordsize="10,20" path="m2252,787l2261,787,2261,768,2252,768,2252,787xe" filled="true" fillcolor="#000000" stroked="false">
                <v:path arrowok="t"/>
                <v:fill type="solid"/>
              </v:shape>
            </v:group>
            <v:group style="position:absolute;left:2252;top:787;width:10;height:20" coordorigin="2252,787" coordsize="10,20">
              <v:shape style="position:absolute;left:2252;top:787;width:10;height:20" coordorigin="2252,787" coordsize="10,20" path="m2252,806l2261,806,2261,787,2252,787,2252,806xe" filled="true" fillcolor="#000000" stroked="false">
                <v:path arrowok="t"/>
                <v:fill type="solid"/>
              </v:shape>
            </v:group>
            <v:group style="position:absolute;left:2252;top:806;width:10;height:20" coordorigin="2252,806" coordsize="10,20">
              <v:shape style="position:absolute;left:2252;top:806;width:10;height:20" coordorigin="2252,806" coordsize="10,20" path="m2252,826l2261,826,2261,806,2252,806,2252,826xe" filled="true" fillcolor="#000000" stroked="false">
                <v:path arrowok="t"/>
                <v:fill type="solid"/>
              </v:shape>
            </v:group>
            <v:group style="position:absolute;left:2252;top:834;width:10;height:2" coordorigin="2252,834" coordsize="10,2">
              <v:shape style="position:absolute;left:2252;top:834;width:10;height:2" coordorigin="2252,834" coordsize="10,0" path="m2252,834l2261,834e" filled="false" stroked="true" strokeweight=".84pt" strokecolor="#000000">
                <v:path arrowok="t"/>
              </v:shape>
            </v:group>
            <v:group style="position:absolute;left:2252;top:857;width:29;height:2" coordorigin="2252,857" coordsize="29,2">
              <v:shape style="position:absolute;left:2252;top:857;width:29;height:2" coordorigin="2252,857" coordsize="29,0" path="m2252,857l2281,857e" filled="false" stroked="true" strokeweight="1.44pt" strokecolor="#000000">
                <v:path arrowok="t"/>
              </v:shape>
            </v:group>
            <v:group style="position:absolute;left:2281;top:857;width:996;height:2" coordorigin="2281,857" coordsize="996,2">
              <v:shape style="position:absolute;left:2281;top:857;width:996;height:2" coordorigin="2281,857" coordsize="996,0" path="m2281,857l3277,857e" filled="false" stroked="true" strokeweight="1.44pt" strokecolor="#000000">
                <v:path arrowok="t"/>
              </v:shape>
            </v:group>
            <v:group style="position:absolute;left:3277;top:442;width:10;height:20" coordorigin="3277,442" coordsize="10,20">
              <v:shape style="position:absolute;left:3277;top:442;width:10;height:20" coordorigin="3277,442" coordsize="10,20" path="m3277,461l3286,461,3286,442,3277,442,3277,461xe" filled="true" fillcolor="#000000" stroked="false">
                <v:path arrowok="t"/>
                <v:fill type="solid"/>
              </v:shape>
            </v:group>
            <v:group style="position:absolute;left:3277;top:461;width:10;height:20" coordorigin="3277,461" coordsize="10,20">
              <v:shape style="position:absolute;left:3277;top:461;width:10;height:20" coordorigin="3277,461" coordsize="10,20" path="m3277,480l3286,480,3286,461,3277,461,3277,480xe" filled="true" fillcolor="#000000" stroked="false">
                <v:path arrowok="t"/>
                <v:fill type="solid"/>
              </v:shape>
            </v:group>
            <v:group style="position:absolute;left:3277;top:480;width:10;height:20" coordorigin="3277,480" coordsize="10,20">
              <v:shape style="position:absolute;left:3277;top:480;width:10;height:20" coordorigin="3277,480" coordsize="10,20" path="m3277,499l3286,499,3286,480,3277,480,3277,499xe" filled="true" fillcolor="#000000" stroked="false">
                <v:path arrowok="t"/>
                <v:fill type="solid"/>
              </v:shape>
            </v:group>
            <v:group style="position:absolute;left:3277;top:499;width:10;height:20" coordorigin="3277,499" coordsize="10,20">
              <v:shape style="position:absolute;left:3277;top:499;width:10;height:20" coordorigin="3277,499" coordsize="10,20" path="m3277,518l3286,518,3286,499,3277,499,3277,518xe" filled="true" fillcolor="#000000" stroked="false">
                <v:path arrowok="t"/>
                <v:fill type="solid"/>
              </v:shape>
            </v:group>
            <v:group style="position:absolute;left:3277;top:518;width:10;height:20" coordorigin="3277,518" coordsize="10,20">
              <v:shape style="position:absolute;left:3277;top:518;width:10;height:20" coordorigin="3277,518" coordsize="10,20" path="m3277,538l3286,538,3286,518,3277,518,3277,538xe" filled="true" fillcolor="#000000" stroked="false">
                <v:path arrowok="t"/>
                <v:fill type="solid"/>
              </v:shape>
            </v:group>
            <v:group style="position:absolute;left:3277;top:538;width:10;height:20" coordorigin="3277,538" coordsize="10,20">
              <v:shape style="position:absolute;left:3277;top:538;width:10;height:20" coordorigin="3277,538" coordsize="10,20" path="m3277,557l3286,557,3286,538,3277,538,3277,557xe" filled="true" fillcolor="#000000" stroked="false">
                <v:path arrowok="t"/>
                <v:fill type="solid"/>
              </v:shape>
            </v:group>
            <v:group style="position:absolute;left:3277;top:557;width:10;height:20" coordorigin="3277,557" coordsize="10,20">
              <v:shape style="position:absolute;left:3277;top:557;width:10;height:20" coordorigin="3277,557" coordsize="10,20" path="m3277,576l3286,576,3286,557,3277,557,3277,576xe" filled="true" fillcolor="#000000" stroked="false">
                <v:path arrowok="t"/>
                <v:fill type="solid"/>
              </v:shape>
            </v:group>
            <v:group style="position:absolute;left:3277;top:576;width:10;height:20" coordorigin="3277,576" coordsize="10,20">
              <v:shape style="position:absolute;left:3277;top:576;width:10;height:20" coordorigin="3277,576" coordsize="10,20" path="m3277,595l3286,595,3286,576,3277,576,3277,595xe" filled="true" fillcolor="#000000" stroked="false">
                <v:path arrowok="t"/>
                <v:fill type="solid"/>
              </v:shape>
            </v:group>
            <v:group style="position:absolute;left:3277;top:595;width:10;height:20" coordorigin="3277,595" coordsize="10,20">
              <v:shape style="position:absolute;left:3277;top:595;width:10;height:20" coordorigin="3277,595" coordsize="10,20" path="m3277,614l3286,614,3286,595,3277,595,3277,614xe" filled="true" fillcolor="#000000" stroked="false">
                <v:path arrowok="t"/>
                <v:fill type="solid"/>
              </v:shape>
            </v:group>
            <v:group style="position:absolute;left:3277;top:614;width:10;height:20" coordorigin="3277,614" coordsize="10,20">
              <v:shape style="position:absolute;left:3277;top:614;width:10;height:20" coordorigin="3277,614" coordsize="10,20" path="m3277,634l3286,634,3286,614,3277,614,3277,634xe" filled="true" fillcolor="#000000" stroked="false">
                <v:path arrowok="t"/>
                <v:fill type="solid"/>
              </v:shape>
            </v:group>
            <v:group style="position:absolute;left:3277;top:634;width:10;height:20" coordorigin="3277,634" coordsize="10,20">
              <v:shape style="position:absolute;left:3277;top:634;width:10;height:20" coordorigin="3277,634" coordsize="10,20" path="m3277,653l3286,653,3286,634,3277,634,3277,653xe" filled="true" fillcolor="#000000" stroked="false">
                <v:path arrowok="t"/>
                <v:fill type="solid"/>
              </v:shape>
            </v:group>
            <v:group style="position:absolute;left:3277;top:653;width:10;height:20" coordorigin="3277,653" coordsize="10,20">
              <v:shape style="position:absolute;left:3277;top:653;width:10;height:20" coordorigin="3277,653" coordsize="10,20" path="m3277,672l3286,672,3286,653,3277,653,3277,672xe" filled="true" fillcolor="#000000" stroked="false">
                <v:path arrowok="t"/>
                <v:fill type="solid"/>
              </v:shape>
            </v:group>
            <v:group style="position:absolute;left:3277;top:672;width:10;height:20" coordorigin="3277,672" coordsize="10,20">
              <v:shape style="position:absolute;left:3277;top:672;width:10;height:20" coordorigin="3277,672" coordsize="10,20" path="m3277,691l3286,691,3286,672,3277,672,3277,691xe" filled="true" fillcolor="#000000" stroked="false">
                <v:path arrowok="t"/>
                <v:fill type="solid"/>
              </v:shape>
            </v:group>
            <v:group style="position:absolute;left:3277;top:691;width:10;height:20" coordorigin="3277,691" coordsize="10,20">
              <v:shape style="position:absolute;left:3277;top:691;width:10;height:20" coordorigin="3277,691" coordsize="10,20" path="m3277,710l3286,710,3286,691,3277,691,3277,710xe" filled="true" fillcolor="#000000" stroked="false">
                <v:path arrowok="t"/>
                <v:fill type="solid"/>
              </v:shape>
            </v:group>
            <v:group style="position:absolute;left:3277;top:710;width:10;height:20" coordorigin="3277,710" coordsize="10,20">
              <v:shape style="position:absolute;left:3277;top:710;width:10;height:20" coordorigin="3277,710" coordsize="10,20" path="m3277,730l3286,730,3286,710,3277,710,3277,730xe" filled="true" fillcolor="#000000" stroked="false">
                <v:path arrowok="t"/>
                <v:fill type="solid"/>
              </v:shape>
            </v:group>
            <v:group style="position:absolute;left:3277;top:730;width:10;height:20" coordorigin="3277,730" coordsize="10,20">
              <v:shape style="position:absolute;left:3277;top:730;width:10;height:20" coordorigin="3277,730" coordsize="10,20" path="m3277,749l3286,749,3286,730,3277,730,3277,749xe" filled="true" fillcolor="#000000" stroked="false">
                <v:path arrowok="t"/>
                <v:fill type="solid"/>
              </v:shape>
            </v:group>
            <v:group style="position:absolute;left:3277;top:749;width:10;height:20" coordorigin="3277,749" coordsize="10,20">
              <v:shape style="position:absolute;left:3277;top:749;width:10;height:20" coordorigin="3277,749" coordsize="10,20" path="m3277,768l3286,768,3286,749,3277,749,3277,768xe" filled="true" fillcolor="#000000" stroked="false">
                <v:path arrowok="t"/>
                <v:fill type="solid"/>
              </v:shape>
            </v:group>
            <v:group style="position:absolute;left:3277;top:768;width:10;height:20" coordorigin="3277,768" coordsize="10,20">
              <v:shape style="position:absolute;left:3277;top:768;width:10;height:20" coordorigin="3277,768" coordsize="10,20" path="m3277,787l3286,787,3286,768,3277,768,3277,787xe" filled="true" fillcolor="#000000" stroked="false">
                <v:path arrowok="t"/>
                <v:fill type="solid"/>
              </v:shape>
            </v:group>
            <v:group style="position:absolute;left:3277;top:787;width:10;height:20" coordorigin="3277,787" coordsize="10,20">
              <v:shape style="position:absolute;left:3277;top:787;width:10;height:20" coordorigin="3277,787" coordsize="10,20" path="m3277,806l3286,806,3286,787,3277,787,3277,806xe" filled="true" fillcolor="#000000" stroked="false">
                <v:path arrowok="t"/>
                <v:fill type="solid"/>
              </v:shape>
            </v:group>
            <v:group style="position:absolute;left:3277;top:806;width:10;height:20" coordorigin="3277,806" coordsize="10,20">
              <v:shape style="position:absolute;left:3277;top:806;width:10;height:20" coordorigin="3277,806" coordsize="10,20" path="m3277,826l3286,826,3286,806,3277,806,3277,826xe" filled="true" fillcolor="#000000" stroked="false">
                <v:path arrowok="t"/>
                <v:fill type="solid"/>
              </v:shape>
            </v:group>
            <v:group style="position:absolute;left:3277;top:834;width:10;height:2" coordorigin="3277,834" coordsize="10,2">
              <v:shape style="position:absolute;left:3277;top:834;width:10;height:2" coordorigin="3277,834" coordsize="10,0" path="m3277,834l3286,834e" filled="false" stroked="true" strokeweight=".84pt" strokecolor="#000000">
                <v:path arrowok="t"/>
              </v:shape>
            </v:group>
            <v:group style="position:absolute;left:3277;top:857;width:29;height:2" coordorigin="3277,857" coordsize="29,2">
              <v:shape style="position:absolute;left:3277;top:857;width:29;height:2" coordorigin="3277,857" coordsize="29,0" path="m3277,857l3305,857e" filled="false" stroked="true" strokeweight="1.44pt" strokecolor="#000000">
                <v:path arrowok="t"/>
              </v:shape>
            </v:group>
            <v:group style="position:absolute;left:3305;top:857;width:1251;height:2" coordorigin="3305,857" coordsize="1251,2">
              <v:shape style="position:absolute;left:3305;top:857;width:1251;height:2" coordorigin="3305,857" coordsize="1251,0" path="m3305,857l4556,857e" filled="false" stroked="true" strokeweight="1.44pt" strokecolor="#000000">
                <v:path arrowok="t"/>
              </v:shape>
            </v:group>
            <v:group style="position:absolute;left:4556;top:442;width:10;height:20" coordorigin="4556,442" coordsize="10,20">
              <v:shape style="position:absolute;left:4556;top:442;width:10;height:20" coordorigin="4556,442" coordsize="10,20" path="m4556,461l4566,461,4566,442,4556,442,4556,461xe" filled="true" fillcolor="#000000" stroked="false">
                <v:path arrowok="t"/>
                <v:fill type="solid"/>
              </v:shape>
            </v:group>
            <v:group style="position:absolute;left:4556;top:461;width:10;height:20" coordorigin="4556,461" coordsize="10,20">
              <v:shape style="position:absolute;left:4556;top:461;width:10;height:20" coordorigin="4556,461" coordsize="10,20" path="m4556,480l4566,480,4566,461,4556,461,4556,480xe" filled="true" fillcolor="#000000" stroked="false">
                <v:path arrowok="t"/>
                <v:fill type="solid"/>
              </v:shape>
            </v:group>
            <v:group style="position:absolute;left:4556;top:480;width:10;height:20" coordorigin="4556,480" coordsize="10,20">
              <v:shape style="position:absolute;left:4556;top:480;width:10;height:20" coordorigin="4556,480" coordsize="10,20" path="m4556,499l4566,499,4566,480,4556,480,4556,499xe" filled="true" fillcolor="#000000" stroked="false">
                <v:path arrowok="t"/>
                <v:fill type="solid"/>
              </v:shape>
            </v:group>
            <v:group style="position:absolute;left:4556;top:499;width:10;height:20" coordorigin="4556,499" coordsize="10,20">
              <v:shape style="position:absolute;left:4556;top:499;width:10;height:20" coordorigin="4556,499" coordsize="10,20" path="m4556,518l4566,518,4566,499,4556,499,4556,518xe" filled="true" fillcolor="#000000" stroked="false">
                <v:path arrowok="t"/>
                <v:fill type="solid"/>
              </v:shape>
            </v:group>
            <v:group style="position:absolute;left:4556;top:518;width:10;height:20" coordorigin="4556,518" coordsize="10,20">
              <v:shape style="position:absolute;left:4556;top:518;width:10;height:20" coordorigin="4556,518" coordsize="10,20" path="m4556,538l4566,538,4566,518,4556,518,4556,538xe" filled="true" fillcolor="#000000" stroked="false">
                <v:path arrowok="t"/>
                <v:fill type="solid"/>
              </v:shape>
            </v:group>
            <v:group style="position:absolute;left:4556;top:538;width:10;height:20" coordorigin="4556,538" coordsize="10,20">
              <v:shape style="position:absolute;left:4556;top:538;width:10;height:20" coordorigin="4556,538" coordsize="10,20" path="m4556,557l4566,557,4566,538,4556,538,4556,557xe" filled="true" fillcolor="#000000" stroked="false">
                <v:path arrowok="t"/>
                <v:fill type="solid"/>
              </v:shape>
            </v:group>
            <v:group style="position:absolute;left:4556;top:557;width:10;height:20" coordorigin="4556,557" coordsize="10,20">
              <v:shape style="position:absolute;left:4556;top:557;width:10;height:20" coordorigin="4556,557" coordsize="10,20" path="m4556,576l4566,576,4566,557,4556,557,4556,576xe" filled="true" fillcolor="#000000" stroked="false">
                <v:path arrowok="t"/>
                <v:fill type="solid"/>
              </v:shape>
            </v:group>
            <v:group style="position:absolute;left:4556;top:576;width:10;height:20" coordorigin="4556,576" coordsize="10,20">
              <v:shape style="position:absolute;left:4556;top:576;width:10;height:20" coordorigin="4556,576" coordsize="10,20" path="m4556,595l4566,595,4566,576,4556,576,4556,595xe" filled="true" fillcolor="#000000" stroked="false">
                <v:path arrowok="t"/>
                <v:fill type="solid"/>
              </v:shape>
            </v:group>
            <v:group style="position:absolute;left:4556;top:595;width:10;height:20" coordorigin="4556,595" coordsize="10,20">
              <v:shape style="position:absolute;left:4556;top:595;width:10;height:20" coordorigin="4556,595" coordsize="10,20" path="m4556,614l4566,614,4566,595,4556,595,4556,614xe" filled="true" fillcolor="#000000" stroked="false">
                <v:path arrowok="t"/>
                <v:fill type="solid"/>
              </v:shape>
            </v:group>
            <v:group style="position:absolute;left:4556;top:614;width:10;height:20" coordorigin="4556,614" coordsize="10,20">
              <v:shape style="position:absolute;left:4556;top:614;width:10;height:20" coordorigin="4556,614" coordsize="10,20" path="m4556,634l4566,634,4566,614,4556,614,4556,634xe" filled="true" fillcolor="#000000" stroked="false">
                <v:path arrowok="t"/>
                <v:fill type="solid"/>
              </v:shape>
            </v:group>
            <v:group style="position:absolute;left:4556;top:634;width:10;height:20" coordorigin="4556,634" coordsize="10,20">
              <v:shape style="position:absolute;left:4556;top:634;width:10;height:20" coordorigin="4556,634" coordsize="10,20" path="m4556,653l4566,653,4566,634,4556,634,4556,653xe" filled="true" fillcolor="#000000" stroked="false">
                <v:path arrowok="t"/>
                <v:fill type="solid"/>
              </v:shape>
            </v:group>
            <v:group style="position:absolute;left:4556;top:653;width:10;height:20" coordorigin="4556,653" coordsize="10,20">
              <v:shape style="position:absolute;left:4556;top:653;width:10;height:20" coordorigin="4556,653" coordsize="10,20" path="m4556,672l4566,672,4566,653,4556,653,4556,672xe" filled="true" fillcolor="#000000" stroked="false">
                <v:path arrowok="t"/>
                <v:fill type="solid"/>
              </v:shape>
            </v:group>
            <v:group style="position:absolute;left:4556;top:672;width:10;height:20" coordorigin="4556,672" coordsize="10,20">
              <v:shape style="position:absolute;left:4556;top:672;width:10;height:20" coordorigin="4556,672" coordsize="10,20" path="m4556,691l4566,691,4566,672,4556,672,4556,691xe" filled="true" fillcolor="#000000" stroked="false">
                <v:path arrowok="t"/>
                <v:fill type="solid"/>
              </v:shape>
            </v:group>
            <v:group style="position:absolute;left:4556;top:691;width:10;height:20" coordorigin="4556,691" coordsize="10,20">
              <v:shape style="position:absolute;left:4556;top:691;width:10;height:20" coordorigin="4556,691" coordsize="10,20" path="m4556,710l4566,710,4566,691,4556,691,4556,710xe" filled="true" fillcolor="#000000" stroked="false">
                <v:path arrowok="t"/>
                <v:fill type="solid"/>
              </v:shape>
            </v:group>
            <v:group style="position:absolute;left:4556;top:710;width:10;height:20" coordorigin="4556,710" coordsize="10,20">
              <v:shape style="position:absolute;left:4556;top:710;width:10;height:20" coordorigin="4556,710" coordsize="10,20" path="m4556,730l4566,730,4566,710,4556,710,4556,730xe" filled="true" fillcolor="#000000" stroked="false">
                <v:path arrowok="t"/>
                <v:fill type="solid"/>
              </v:shape>
            </v:group>
            <v:group style="position:absolute;left:4556;top:730;width:10;height:20" coordorigin="4556,730" coordsize="10,20">
              <v:shape style="position:absolute;left:4556;top:730;width:10;height:20" coordorigin="4556,730" coordsize="10,20" path="m4556,749l4566,749,4566,730,4556,730,4556,749xe" filled="true" fillcolor="#000000" stroked="false">
                <v:path arrowok="t"/>
                <v:fill type="solid"/>
              </v:shape>
            </v:group>
            <v:group style="position:absolute;left:4556;top:749;width:10;height:20" coordorigin="4556,749" coordsize="10,20">
              <v:shape style="position:absolute;left:4556;top:749;width:10;height:20" coordorigin="4556,749" coordsize="10,20" path="m4556,768l4566,768,4566,749,4556,749,4556,768xe" filled="true" fillcolor="#000000" stroked="false">
                <v:path arrowok="t"/>
                <v:fill type="solid"/>
              </v:shape>
            </v:group>
            <v:group style="position:absolute;left:4556;top:768;width:10;height:20" coordorigin="4556,768" coordsize="10,20">
              <v:shape style="position:absolute;left:4556;top:768;width:10;height:20" coordorigin="4556,768" coordsize="10,20" path="m4556,787l4566,787,4566,768,4556,768,4556,787xe" filled="true" fillcolor="#000000" stroked="false">
                <v:path arrowok="t"/>
                <v:fill type="solid"/>
              </v:shape>
            </v:group>
            <v:group style="position:absolute;left:4556;top:787;width:10;height:20" coordorigin="4556,787" coordsize="10,20">
              <v:shape style="position:absolute;left:4556;top:787;width:10;height:20" coordorigin="4556,787" coordsize="10,20" path="m4556,806l4566,806,4566,787,4556,787,4556,806xe" filled="true" fillcolor="#000000" stroked="false">
                <v:path arrowok="t"/>
                <v:fill type="solid"/>
              </v:shape>
            </v:group>
            <v:group style="position:absolute;left:4556;top:806;width:10;height:20" coordorigin="4556,806" coordsize="10,20">
              <v:shape style="position:absolute;left:4556;top:806;width:10;height:20" coordorigin="4556,806" coordsize="10,20" path="m4556,826l4566,826,4566,806,4556,806,4556,826xe" filled="true" fillcolor="#000000" stroked="false">
                <v:path arrowok="t"/>
                <v:fill type="solid"/>
              </v:shape>
            </v:group>
            <v:group style="position:absolute;left:4556;top:834;width:10;height:2" coordorigin="4556,834" coordsize="10,2">
              <v:shape style="position:absolute;left:4556;top:834;width:10;height:2" coordorigin="4556,834" coordsize="10,0" path="m4556,834l4566,834e" filled="false" stroked="true" strokeweight=".84pt" strokecolor="#000000">
                <v:path arrowok="t"/>
              </v:shape>
            </v:group>
            <v:group style="position:absolute;left:4556;top:857;width:29;height:2" coordorigin="4556,857" coordsize="29,2">
              <v:shape style="position:absolute;left:4556;top:857;width:29;height:2" coordorigin="4556,857" coordsize="29,0" path="m4556,857l4585,857e" filled="false" stroked="true" strokeweight="1.44pt" strokecolor="#000000">
                <v:path arrowok="t"/>
              </v:shape>
            </v:group>
            <v:group style="position:absolute;left:4585;top:857;width:1246;height:2" coordorigin="4585,857" coordsize="1246,2">
              <v:shape style="position:absolute;left:4585;top:857;width:1246;height:2" coordorigin="4585,857" coordsize="1246,0" path="m4585,857l5831,857e" filled="false" stroked="true" strokeweight="1.44pt" strokecolor="#000000">
                <v:path arrowok="t"/>
              </v:shape>
            </v:group>
            <v:group style="position:absolute;left:5831;top:442;width:10;height:20" coordorigin="5831,442" coordsize="10,20">
              <v:shape style="position:absolute;left:5831;top:442;width:10;height:20" coordorigin="5831,442" coordsize="10,20" path="m5831,461l5840,461,5840,442,5831,442,5831,461xe" filled="true" fillcolor="#000000" stroked="false">
                <v:path arrowok="t"/>
                <v:fill type="solid"/>
              </v:shape>
            </v:group>
            <v:group style="position:absolute;left:5831;top:461;width:10;height:20" coordorigin="5831,461" coordsize="10,20">
              <v:shape style="position:absolute;left:5831;top:461;width:10;height:20" coordorigin="5831,461" coordsize="10,20" path="m5831,480l5840,480,5840,461,5831,461,5831,480xe" filled="true" fillcolor="#000000" stroked="false">
                <v:path arrowok="t"/>
                <v:fill type="solid"/>
              </v:shape>
            </v:group>
            <v:group style="position:absolute;left:5831;top:480;width:10;height:20" coordorigin="5831,480" coordsize="10,20">
              <v:shape style="position:absolute;left:5831;top:480;width:10;height:20" coordorigin="5831,480" coordsize="10,20" path="m5831,499l5840,499,5840,480,5831,480,5831,499xe" filled="true" fillcolor="#000000" stroked="false">
                <v:path arrowok="t"/>
                <v:fill type="solid"/>
              </v:shape>
            </v:group>
            <v:group style="position:absolute;left:5831;top:499;width:10;height:20" coordorigin="5831,499" coordsize="10,20">
              <v:shape style="position:absolute;left:5831;top:499;width:10;height:20" coordorigin="5831,499" coordsize="10,20" path="m5831,518l5840,518,5840,499,5831,499,5831,518xe" filled="true" fillcolor="#000000" stroked="false">
                <v:path arrowok="t"/>
                <v:fill type="solid"/>
              </v:shape>
            </v:group>
            <v:group style="position:absolute;left:5831;top:518;width:10;height:20" coordorigin="5831,518" coordsize="10,20">
              <v:shape style="position:absolute;left:5831;top:518;width:10;height:20" coordorigin="5831,518" coordsize="10,20" path="m5831,538l5840,538,5840,518,5831,518,5831,538xe" filled="true" fillcolor="#000000" stroked="false">
                <v:path arrowok="t"/>
                <v:fill type="solid"/>
              </v:shape>
            </v:group>
            <v:group style="position:absolute;left:5831;top:538;width:10;height:20" coordorigin="5831,538" coordsize="10,20">
              <v:shape style="position:absolute;left:5831;top:538;width:10;height:20" coordorigin="5831,538" coordsize="10,20" path="m5831,557l5840,557,5840,538,5831,538,5831,557xe" filled="true" fillcolor="#000000" stroked="false">
                <v:path arrowok="t"/>
                <v:fill type="solid"/>
              </v:shape>
            </v:group>
            <v:group style="position:absolute;left:5831;top:557;width:10;height:20" coordorigin="5831,557" coordsize="10,20">
              <v:shape style="position:absolute;left:5831;top:557;width:10;height:20" coordorigin="5831,557" coordsize="10,20" path="m5831,576l5840,576,5840,557,5831,557,5831,576xe" filled="true" fillcolor="#000000" stroked="false">
                <v:path arrowok="t"/>
                <v:fill type="solid"/>
              </v:shape>
            </v:group>
            <v:group style="position:absolute;left:5831;top:576;width:10;height:20" coordorigin="5831,576" coordsize="10,20">
              <v:shape style="position:absolute;left:5831;top:576;width:10;height:20" coordorigin="5831,576" coordsize="10,20" path="m5831,595l5840,595,5840,576,5831,576,5831,595xe" filled="true" fillcolor="#000000" stroked="false">
                <v:path arrowok="t"/>
                <v:fill type="solid"/>
              </v:shape>
            </v:group>
            <v:group style="position:absolute;left:5831;top:595;width:10;height:20" coordorigin="5831,595" coordsize="10,20">
              <v:shape style="position:absolute;left:5831;top:595;width:10;height:20" coordorigin="5831,595" coordsize="10,20" path="m5831,614l5840,614,5840,595,5831,595,5831,614xe" filled="true" fillcolor="#000000" stroked="false">
                <v:path arrowok="t"/>
                <v:fill type="solid"/>
              </v:shape>
            </v:group>
            <v:group style="position:absolute;left:5831;top:614;width:10;height:20" coordorigin="5831,614" coordsize="10,20">
              <v:shape style="position:absolute;left:5831;top:614;width:10;height:20" coordorigin="5831,614" coordsize="10,20" path="m5831,634l5840,634,5840,614,5831,614,5831,634xe" filled="true" fillcolor="#000000" stroked="false">
                <v:path arrowok="t"/>
                <v:fill type="solid"/>
              </v:shape>
            </v:group>
            <v:group style="position:absolute;left:5831;top:634;width:10;height:20" coordorigin="5831,634" coordsize="10,20">
              <v:shape style="position:absolute;left:5831;top:634;width:10;height:20" coordorigin="5831,634" coordsize="10,20" path="m5831,653l5840,653,5840,634,5831,634,5831,653xe" filled="true" fillcolor="#000000" stroked="false">
                <v:path arrowok="t"/>
                <v:fill type="solid"/>
              </v:shape>
            </v:group>
            <v:group style="position:absolute;left:5831;top:653;width:10;height:20" coordorigin="5831,653" coordsize="10,20">
              <v:shape style="position:absolute;left:5831;top:653;width:10;height:20" coordorigin="5831,653" coordsize="10,20" path="m5831,672l5840,672,5840,653,5831,653,5831,672xe" filled="true" fillcolor="#000000" stroked="false">
                <v:path arrowok="t"/>
                <v:fill type="solid"/>
              </v:shape>
            </v:group>
            <v:group style="position:absolute;left:5831;top:672;width:10;height:20" coordorigin="5831,672" coordsize="10,20">
              <v:shape style="position:absolute;left:5831;top:672;width:10;height:20" coordorigin="5831,672" coordsize="10,20" path="m5831,691l5840,691,5840,672,5831,672,5831,691xe" filled="true" fillcolor="#000000" stroked="false">
                <v:path arrowok="t"/>
                <v:fill type="solid"/>
              </v:shape>
            </v:group>
            <v:group style="position:absolute;left:5831;top:691;width:10;height:20" coordorigin="5831,691" coordsize="10,20">
              <v:shape style="position:absolute;left:5831;top:691;width:10;height:20" coordorigin="5831,691" coordsize="10,20" path="m5831,710l5840,710,5840,691,5831,691,5831,710xe" filled="true" fillcolor="#000000" stroked="false">
                <v:path arrowok="t"/>
                <v:fill type="solid"/>
              </v:shape>
            </v:group>
            <v:group style="position:absolute;left:5831;top:710;width:10;height:20" coordorigin="5831,710" coordsize="10,20">
              <v:shape style="position:absolute;left:5831;top:710;width:10;height:20" coordorigin="5831,710" coordsize="10,20" path="m5831,730l5840,730,5840,710,5831,710,5831,730xe" filled="true" fillcolor="#000000" stroked="false">
                <v:path arrowok="t"/>
                <v:fill type="solid"/>
              </v:shape>
            </v:group>
            <v:group style="position:absolute;left:5831;top:730;width:10;height:20" coordorigin="5831,730" coordsize="10,20">
              <v:shape style="position:absolute;left:5831;top:730;width:10;height:20" coordorigin="5831,730" coordsize="10,20" path="m5831,749l5840,749,5840,730,5831,730,5831,749xe" filled="true" fillcolor="#000000" stroked="false">
                <v:path arrowok="t"/>
                <v:fill type="solid"/>
              </v:shape>
            </v:group>
            <v:group style="position:absolute;left:5831;top:749;width:10;height:20" coordorigin="5831,749" coordsize="10,20">
              <v:shape style="position:absolute;left:5831;top:749;width:10;height:20" coordorigin="5831,749" coordsize="10,20" path="m5831,768l5840,768,5840,749,5831,749,5831,768xe" filled="true" fillcolor="#000000" stroked="false">
                <v:path arrowok="t"/>
                <v:fill type="solid"/>
              </v:shape>
            </v:group>
            <v:group style="position:absolute;left:5831;top:768;width:10;height:20" coordorigin="5831,768" coordsize="10,20">
              <v:shape style="position:absolute;left:5831;top:768;width:10;height:20" coordorigin="5831,768" coordsize="10,20" path="m5831,787l5840,787,5840,768,5831,768,5831,787xe" filled="true" fillcolor="#000000" stroked="false">
                <v:path arrowok="t"/>
                <v:fill type="solid"/>
              </v:shape>
            </v:group>
            <v:group style="position:absolute;left:5831;top:787;width:10;height:20" coordorigin="5831,787" coordsize="10,20">
              <v:shape style="position:absolute;left:5831;top:787;width:10;height:20" coordorigin="5831,787" coordsize="10,20" path="m5831,806l5840,806,5840,787,5831,787,5831,806xe" filled="true" fillcolor="#000000" stroked="false">
                <v:path arrowok="t"/>
                <v:fill type="solid"/>
              </v:shape>
            </v:group>
            <v:group style="position:absolute;left:5831;top:806;width:10;height:20" coordorigin="5831,806" coordsize="10,20">
              <v:shape style="position:absolute;left:5831;top:806;width:10;height:20" coordorigin="5831,806" coordsize="10,20" path="m5831,826l5840,826,5840,806,5831,806,5831,826xe" filled="true" fillcolor="#000000" stroked="false">
                <v:path arrowok="t"/>
                <v:fill type="solid"/>
              </v:shape>
            </v:group>
            <v:group style="position:absolute;left:5831;top:834;width:10;height:2" coordorigin="5831,834" coordsize="10,2">
              <v:shape style="position:absolute;left:5831;top:834;width:10;height:2" coordorigin="5831,834" coordsize="10,0" path="m5831,834l5840,834e" filled="false" stroked="true" strokeweight=".84pt" strokecolor="#000000">
                <v:path arrowok="t"/>
              </v:shape>
            </v:group>
            <v:group style="position:absolute;left:5831;top:857;width:29;height:2" coordorigin="5831,857" coordsize="29,2">
              <v:shape style="position:absolute;left:5831;top:857;width:29;height:2" coordorigin="5831,857" coordsize="29,0" path="m5831,857l5859,857e" filled="false" stroked="true" strokeweight="1.44pt" strokecolor="#000000">
                <v:path arrowok="t"/>
              </v:shape>
            </v:group>
            <v:group style="position:absolute;left:5859;top:857;width:1549;height:2" coordorigin="5859,857" coordsize="1549,2">
              <v:shape style="position:absolute;left:5859;top:857;width:1549;height:2" coordorigin="5859,857" coordsize="1549,0" path="m5859,857l7408,857e" filled="false" stroked="true" strokeweight="1.44pt" strokecolor="#000000">
                <v:path arrowok="t"/>
              </v:shape>
              <v:shape style="position:absolute;left:3281;top:14;width:1280;height:843" type="#_x0000_t202" filled="false" stroked="false">
                <v:textbox inset="0,0,0,0">
                  <w:txbxContent>
                    <w:p>
                      <w:pPr>
                        <w:spacing w:before="125"/>
                        <w:ind w:left="278"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4561;top:14;width:1275;height:843" type="#_x0000_t202" filled="false" stroked="false">
                <v:textbox inset="0,0,0,0">
                  <w:txbxContent>
                    <w:p>
                      <w:pPr>
                        <w:spacing w:before="125"/>
                        <w:ind w:left="275"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691;top:19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母公司名称</w:t>
                      </w:r>
                    </w:p>
                  </w:txbxContent>
                </v:textbox>
                <w10:wrap type="none"/>
              </v:shape>
              <v:shape style="position:absolute;left:2365;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261;top:1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137;top:606;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上海万豪投资有限公司</w:t>
                      </w:r>
                    </w:p>
                  </w:txbxContent>
                </v:textbox>
                <w10:wrap type="none"/>
              </v:shape>
              <v:shape style="position:absolute;left:2537;top:626;width:63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4,000.00</w:t>
                      </w:r>
                    </w:p>
                  </w:txbxContent>
                </v:textbox>
                <w10:wrap type="none"/>
              </v:shape>
              <v:shape style="position:absolute;left:6662;top:626;width:63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4,000.00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tabs>
          <w:tab w:pos="3055" w:val="left" w:leader="none"/>
        </w:tabs>
        <w:spacing w:line="328" w:lineRule="auto" w:before="36"/>
        <w:ind w:left="3043" w:right="6739" w:hanging="526"/>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ab/>
      </w:r>
      <w:r>
        <w:rPr>
          <w:rFonts w:ascii="宋体" w:hAnsi="宋体" w:cs="宋体" w:eastAsia="宋体" w:hint="default"/>
          <w:b/>
          <w:bCs/>
          <w:spacing w:val="-1"/>
          <w:sz w:val="21"/>
          <w:szCs w:val="21"/>
        </w:rPr>
        <w:t>本公司的子公司情况：</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z w:val="21"/>
          <w:szCs w:val="21"/>
        </w:rPr>
        <w:t>详见附注四</w:t>
      </w:r>
      <w:r>
        <w:rPr>
          <w:rFonts w:ascii="宋体" w:hAnsi="宋体" w:cs="宋体" w:eastAsia="宋体" w:hint="default"/>
          <w:sz w:val="21"/>
          <w:szCs w:val="21"/>
        </w:rPr>
        <w:t>-1</w:t>
      </w:r>
    </w:p>
    <w:p>
      <w:pPr>
        <w:spacing w:before="48"/>
        <w:ind w:left="3043" w:right="1679" w:firstLine="0"/>
        <w:jc w:val="left"/>
        <w:rPr>
          <w:rFonts w:ascii="宋体" w:hAnsi="宋体" w:cs="宋体" w:eastAsia="宋体" w:hint="default"/>
          <w:sz w:val="21"/>
          <w:szCs w:val="21"/>
        </w:rPr>
      </w:pPr>
      <w:r>
        <w:rPr>
          <w:rFonts w:ascii="宋体" w:hAnsi="宋体" w:cs="宋体" w:eastAsia="宋体" w:hint="default"/>
          <w:sz w:val="21"/>
          <w:szCs w:val="21"/>
        </w:rPr>
        <w:t>本公司的子公司注册资本变化情况：</w:t>
      </w:r>
    </w:p>
    <w:p>
      <w:pPr>
        <w:spacing w:line="240" w:lineRule="auto" w:before="9"/>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0" w:footer="975" w:top="1260" w:bottom="1160" w:left="0" w:right="0"/>
        </w:sectPr>
      </w:pPr>
    </w:p>
    <w:p>
      <w:pPr>
        <w:spacing w:line="240" w:lineRule="auto" w:before="2"/>
        <w:rPr>
          <w:rFonts w:ascii="宋体" w:hAnsi="宋体" w:cs="宋体" w:eastAsia="宋体" w:hint="default"/>
          <w:sz w:val="29"/>
          <w:szCs w:val="29"/>
        </w:rPr>
      </w:pPr>
      <w:r>
        <w:rPr/>
        <w:pict>
          <v:shape style="position:absolute;margin-left:415.029999pt;margin-top:502.029968pt;width:.47998pt;height:.12pt;mso-position-horizontal-relative:page;mso-position-vertical-relative:page;z-index:17800" type="#_x0000_t75" stroked="false">
            <v:imagedata r:id="rId676" o:title=""/>
          </v:shape>
        </w:pict>
      </w:r>
      <w:r>
        <w:rPr/>
        <w:pict>
          <v:shape style="position:absolute;margin-left:464.859985pt;margin-top:502.029968pt;width:.48001pt;height:.12pt;mso-position-horizontal-relative:page;mso-position-vertical-relative:page;z-index:17824" type="#_x0000_t75" stroked="false">
            <v:imagedata r:id="rId676" o:title=""/>
          </v:shape>
        </w:pict>
      </w:r>
      <w:r>
        <w:rPr/>
        <w:pict>
          <v:group style="position:absolute;margin-left:153.860001pt;margin-top:528.549988pt;width:358.05pt;height:.5pt;mso-position-horizontal-relative:page;mso-position-vertical-relative:page;z-index:17848" coordorigin="3077,10571" coordsize="7161,10">
            <v:shape style="position:absolute;left:3077;top:10571;width:4206;height:10" type="#_x0000_t75" stroked="false">
              <v:imagedata r:id="rId677" o:title=""/>
            </v:shape>
            <v:shape style="position:absolute;left:7278;top:10571;width:1022;height:10" type="#_x0000_t75" stroked="false">
              <v:imagedata r:id="rId678" o:title=""/>
            </v:shape>
            <v:shape style="position:absolute;left:8296;top:10571;width:1942;height:10" type="#_x0000_t75" stroked="false">
              <v:imagedata r:id="rId679" o:title=""/>
            </v:shape>
            <w10:wrap type="none"/>
          </v:group>
        </w:pict>
      </w:r>
      <w:r>
        <w:rPr/>
        <w:pict>
          <v:group style="position:absolute;margin-left:153.860001pt;margin-top:547.75pt;width:358.05pt;height:.5pt;mso-position-horizontal-relative:page;mso-position-vertical-relative:page;z-index:17872" coordorigin="3077,10955" coordsize="7161,10">
            <v:shape style="position:absolute;left:3077;top:10955;width:4206;height:10" type="#_x0000_t75" stroked="false">
              <v:imagedata r:id="rId677" o:title=""/>
            </v:shape>
            <v:shape style="position:absolute;left:7278;top:10955;width:1022;height:10" type="#_x0000_t75" stroked="false">
              <v:imagedata r:id="rId680" o:title=""/>
            </v:shape>
            <v:shape style="position:absolute;left:8296;top:10955;width:1942;height:10" type="#_x0000_t75" stroked="false">
              <v:imagedata r:id="rId681" o:title=""/>
            </v:shape>
            <w10:wrap type="none"/>
          </v:group>
        </w:pict>
      </w:r>
      <w:r>
        <w:rPr/>
        <w:pict>
          <v:group style="position:absolute;margin-left:153.860001pt;margin-top:567.070007pt;width:358.05pt;height:.5pt;mso-position-horizontal-relative:page;mso-position-vertical-relative:page;z-index:17896" coordorigin="3077,11341" coordsize="7161,10">
            <v:shape style="position:absolute;left:3077;top:11341;width:4206;height:10" type="#_x0000_t75" stroked="false">
              <v:imagedata r:id="rId677" o:title=""/>
            </v:shape>
            <v:shape style="position:absolute;left:7278;top:11341;width:1022;height:10" type="#_x0000_t75" stroked="false">
              <v:imagedata r:id="rId680" o:title=""/>
            </v:shape>
            <v:shape style="position:absolute;left:8296;top:11341;width:1942;height:10" type="#_x0000_t75" stroked="false">
              <v:imagedata r:id="rId681" o:title=""/>
            </v:shape>
            <w10:wrap type="none"/>
          </v:group>
        </w:pict>
      </w:r>
      <w:r>
        <w:rPr/>
        <w:pict>
          <v:group style="position:absolute;margin-left:153.860001pt;margin-top:600.190002pt;width:358.05pt;height:5.3pt;mso-position-horizontal-relative:page;mso-position-vertical-relative:page;z-index:17920" coordorigin="3077,12004" coordsize="7161,106">
            <v:shape style="position:absolute;left:3077;top:12004;width:4225;height:106" type="#_x0000_t75" stroked="false">
              <v:imagedata r:id="rId682" o:title=""/>
            </v:shape>
            <v:shape style="position:absolute;left:7278;top:12100;width:1022;height:10" type="#_x0000_t75" stroked="false">
              <v:imagedata r:id="rId680" o:title=""/>
            </v:shape>
            <v:shape style="position:absolute;left:8296;top:12100;width:1942;height:10" type="#_x0000_t75" stroked="false">
              <v:imagedata r:id="rId681" o:title=""/>
            </v:shape>
            <w10:wrap type="none"/>
          </v:group>
        </w:pict>
      </w:r>
    </w:p>
    <w:p>
      <w:pPr>
        <w:tabs>
          <w:tab w:pos="7283" w:val="left" w:leader="none"/>
        </w:tabs>
        <w:spacing w:line="20" w:lineRule="exact"/>
        <w:ind w:left="6188" w:right="-17" w:firstLine="0"/>
        <w:rPr>
          <w:rFonts w:ascii="宋体" w:hAnsi="宋体" w:cs="宋体" w:eastAsia="宋体" w:hint="default"/>
          <w:sz w:val="2"/>
          <w:szCs w:val="2"/>
        </w:rPr>
      </w:pPr>
      <w:r>
        <w:rPr>
          <w:rFonts w:ascii="宋体"/>
          <w:sz w:val="2"/>
        </w:rPr>
        <w:drawing>
          <wp:inline distT="0" distB="0" distL="0" distR="0">
            <wp:extent cx="6096" cy="1524"/>
            <wp:effectExtent l="0" t="0" r="0" b="0"/>
            <wp:docPr id="75" name="image582.png" descr=""/>
            <wp:cNvGraphicFramePr>
              <a:graphicFrameLocks noChangeAspect="1"/>
            </wp:cNvGraphicFramePr>
            <a:graphic>
              <a:graphicData uri="http://schemas.openxmlformats.org/drawingml/2006/picture">
                <pic:pic>
                  <pic:nvPicPr>
                    <pic:cNvPr id="76" name="image582.png"/>
                    <pic:cNvPicPr/>
                  </pic:nvPicPr>
                  <pic:blipFill>
                    <a:blip r:embed="rId67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77" name="image582.png" descr=""/>
            <wp:cNvGraphicFramePr>
              <a:graphicFrameLocks noChangeAspect="1"/>
            </wp:cNvGraphicFramePr>
            <a:graphic>
              <a:graphicData uri="http://schemas.openxmlformats.org/drawingml/2006/picture">
                <pic:pic>
                  <pic:nvPicPr>
                    <pic:cNvPr id="78" name="image582.png"/>
                    <pic:cNvPicPr/>
                  </pic:nvPicPr>
                  <pic:blipFill>
                    <a:blip r:embed="rId676"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7"/>
          <w:szCs w:val="27"/>
        </w:rPr>
      </w:pPr>
    </w:p>
    <w:p>
      <w:pPr>
        <w:tabs>
          <w:tab w:pos="3055" w:val="left" w:leader="none"/>
        </w:tabs>
        <w:spacing w:before="0"/>
        <w:ind w:left="2518" w:right="-14" w:firstLine="0"/>
        <w:jc w:val="left"/>
        <w:rPr>
          <w:rFonts w:ascii="宋体" w:hAnsi="宋体" w:cs="宋体" w:eastAsia="宋体" w:hint="default"/>
          <w:sz w:val="21"/>
          <w:szCs w:val="21"/>
        </w:rPr>
      </w:pPr>
      <w:r>
        <w:rPr/>
        <w:pict>
          <v:group style="position:absolute;margin-left:153.860001pt;margin-top:-83.856308pt;width:358.05pt;height:.5pt;mso-position-horizontal-relative:page;mso-position-vertical-relative:paragraph;z-index:17944" coordorigin="3077,-1677" coordsize="7161,10">
            <v:shape style="position:absolute;left:3077;top:-1677;width:4206;height:10" type="#_x0000_t75" stroked="false">
              <v:imagedata r:id="rId677" o:title=""/>
            </v:shape>
            <v:shape style="position:absolute;left:7278;top:-1677;width:1022;height:10" type="#_x0000_t75" stroked="false">
              <v:imagedata r:id="rId678" o:title=""/>
            </v:shape>
            <v:shape style="position:absolute;left:8296;top:-1677;width:1942;height:10" type="#_x0000_t75" stroked="false">
              <v:imagedata r:id="rId679" o:title=""/>
            </v:shape>
            <w10:wrap type="none"/>
          </v:group>
        </w:pict>
      </w:r>
      <w:r>
        <w:rPr/>
        <w:pict>
          <v:group style="position:absolute;margin-left:153.860001pt;margin-top:-64.656303pt;width:358.05pt;height:.5pt;mso-position-horizontal-relative:page;mso-position-vertical-relative:paragraph;z-index:17968" coordorigin="3077,-1293" coordsize="7161,10">
            <v:shape style="position:absolute;left:3077;top:-1293;width:4206;height:10" type="#_x0000_t75" stroked="false">
              <v:imagedata r:id="rId677" o:title=""/>
            </v:shape>
            <v:shape style="position:absolute;left:7278;top:-1293;width:1022;height:10" type="#_x0000_t75" stroked="false">
              <v:imagedata r:id="rId680" o:title=""/>
            </v:shape>
            <v:shape style="position:absolute;left:8296;top:-1293;width:1942;height:10" type="#_x0000_t75" stroked="false">
              <v:imagedata r:id="rId681" o:title=""/>
            </v:shape>
            <w10:wrap type="none"/>
          </v:group>
        </w:pict>
      </w:r>
      <w:r>
        <w:rPr/>
        <w:pict>
          <v:group style="position:absolute;margin-left:153.860001pt;margin-top:-45.456306pt;width:358.05pt;height:.5pt;mso-position-horizontal-relative:page;mso-position-vertical-relative:paragraph;z-index:17992" coordorigin="3077,-909" coordsize="7161,10">
            <v:shape style="position:absolute;left:3077;top:-909;width:4206;height:10" type="#_x0000_t75" stroked="false">
              <v:imagedata r:id="rId677" o:title=""/>
            </v:shape>
            <v:shape style="position:absolute;left:7278;top:-909;width:1022;height:10" type="#_x0000_t75" stroked="false">
              <v:imagedata r:id="rId680" o:title=""/>
            </v:shape>
            <v:shape style="position:absolute;left:8296;top:-909;width:1942;height:10" type="#_x0000_t75" stroked="false">
              <v:imagedata r:id="rId681" o:title=""/>
            </v:shape>
            <w10:wrap type="none"/>
          </v:group>
        </w:pict>
      </w:r>
      <w:r>
        <w:rPr/>
        <w:pict>
          <v:shape style="position:absolute;margin-left:153.139999pt;margin-top:-207.486328pt;width:358.8pt;height:182.8pt;mso-position-horizontal-relative:page;mso-position-vertical-relative:paragraph;z-index:180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30"/>
                    <w:gridCol w:w="1095"/>
                    <w:gridCol w:w="1018"/>
                    <w:gridCol w:w="997"/>
                    <w:gridCol w:w="936"/>
                  </w:tblGrid>
                  <w:tr>
                    <w:trPr>
                      <w:trHeight w:val="547" w:hRule="exact"/>
                    </w:trPr>
                    <w:tc>
                      <w:tcPr>
                        <w:tcW w:w="3130" w:type="dxa"/>
                        <w:tcBorders>
                          <w:top w:val="single" w:sz="12"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2"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0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018" w:type="dxa"/>
                        <w:vMerge w:val="restart"/>
                        <w:tcBorders>
                          <w:top w:val="single" w:sz="12"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44"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997" w:type="dxa"/>
                        <w:vMerge w:val="restart"/>
                        <w:tcBorders>
                          <w:top w:val="single" w:sz="12"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936" w:type="dxa"/>
                        <w:tcBorders>
                          <w:top w:val="single" w:sz="12"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94"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w w:val="95"/>
                            <w:sz w:val="18"/>
                          </w:rPr>
                          <w:t>200</w:t>
                        </w:r>
                        <w:r>
                          <w:rPr>
                            <w:rFonts w:ascii="Calibri"/>
                            <w:w w:val="95"/>
                            <w:sz w:val="18"/>
                          </w:rPr>
                        </w:r>
                      </w:p>
                    </w:tc>
                    <w:tc>
                      <w:tcPr>
                        <w:tcW w:w="1018" w:type="dxa"/>
                        <w:vMerge/>
                        <w:tcBorders>
                          <w:left w:val="single" w:sz="4" w:space="0" w:color="000000"/>
                          <w:right w:val="single" w:sz="4" w:space="0" w:color="000000"/>
                        </w:tcBorders>
                      </w:tcPr>
                      <w:p>
                        <w:pPr/>
                      </w:p>
                    </w:tc>
                    <w:tc>
                      <w:tcPr>
                        <w:tcW w:w="997" w:type="dxa"/>
                        <w:vMerge/>
                        <w:tcBorders>
                          <w:left w:val="single" w:sz="4" w:space="0" w:color="000000"/>
                          <w:right w:val="single" w:sz="4" w:space="0" w:color="000000"/>
                        </w:tcBorders>
                      </w:tcPr>
                      <w:p>
                        <w:pPr/>
                      </w:p>
                    </w:tc>
                    <w:tc>
                      <w:tcPr>
                        <w:tcW w:w="936"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Calibri" w:hAnsi="Calibri" w:cs="Calibri" w:eastAsia="Calibri" w:hint="default"/>
                            <w:sz w:val="18"/>
                            <w:szCs w:val="18"/>
                          </w:rPr>
                        </w:pPr>
                        <w:r>
                          <w:rPr>
                            <w:rFonts w:ascii="Calibri"/>
                            <w:spacing w:val="-1"/>
                            <w:w w:val="95"/>
                            <w:sz w:val="18"/>
                          </w:rPr>
                          <w:t>200</w:t>
                        </w:r>
                        <w:r>
                          <w:rPr>
                            <w:rFonts w:ascii="Calibri"/>
                            <w:w w:val="95"/>
                            <w:sz w:val="18"/>
                          </w:rPr>
                        </w:r>
                      </w:p>
                    </w:tc>
                  </w:tr>
                  <w:tr>
                    <w:trPr>
                      <w:trHeight w:val="385"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pacing w:val="-1"/>
                            <w:w w:val="95"/>
                            <w:sz w:val="18"/>
                          </w:rPr>
                          <w:t>200</w:t>
                        </w:r>
                        <w:r>
                          <w:rPr>
                            <w:rFonts w:ascii="Calibri"/>
                            <w:w w:val="95"/>
                            <w:sz w:val="18"/>
                          </w:rPr>
                        </w:r>
                      </w:p>
                    </w:tc>
                    <w:tc>
                      <w:tcPr>
                        <w:tcW w:w="1018" w:type="dxa"/>
                        <w:vMerge/>
                        <w:tcBorders>
                          <w:left w:val="single" w:sz="4" w:space="0" w:color="000000"/>
                          <w:right w:val="single" w:sz="4" w:space="0" w:color="000000"/>
                        </w:tcBorders>
                      </w:tcPr>
                      <w:p>
                        <w:pPr/>
                      </w:p>
                    </w:tc>
                    <w:tc>
                      <w:tcPr>
                        <w:tcW w:w="997" w:type="dxa"/>
                        <w:vMerge/>
                        <w:tcBorders>
                          <w:left w:val="single" w:sz="4" w:space="0" w:color="000000"/>
                          <w:right w:val="single" w:sz="4" w:space="0" w:color="000000"/>
                        </w:tcBorders>
                      </w:tcPr>
                      <w:p>
                        <w:pPr/>
                      </w:p>
                    </w:tc>
                    <w:tc>
                      <w:tcPr>
                        <w:tcW w:w="936"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8"/>
                            <w:szCs w:val="18"/>
                          </w:rPr>
                        </w:pPr>
                        <w:r>
                          <w:rPr>
                            <w:rFonts w:ascii="Calibri"/>
                            <w:spacing w:val="-1"/>
                            <w:w w:val="95"/>
                            <w:sz w:val="18"/>
                          </w:rPr>
                          <w:t>200</w:t>
                        </w:r>
                        <w:r>
                          <w:rPr>
                            <w:rFonts w:ascii="Calibri"/>
                            <w:w w:val="95"/>
                            <w:sz w:val="18"/>
                          </w:rPr>
                        </w:r>
                      </w:p>
                    </w:tc>
                  </w:tr>
                  <w:tr>
                    <w:trPr>
                      <w:trHeight w:val="651"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Calibri" w:hAnsi="Calibri" w:cs="Calibri" w:eastAsia="Calibri" w:hint="default"/>
                            <w:sz w:val="18"/>
                            <w:szCs w:val="18"/>
                          </w:rPr>
                          <w:t>Wonders Info</w:t>
                        </w:r>
                        <w:r>
                          <w:rPr>
                            <w:rFonts w:ascii="Calibri" w:hAnsi="Calibri" w:cs="Calibri" w:eastAsia="Calibri" w:hint="default"/>
                            <w:spacing w:val="24"/>
                            <w:sz w:val="18"/>
                            <w:szCs w:val="18"/>
                          </w:rPr>
                          <w:t> </w:t>
                        </w:r>
                        <w:r>
                          <w:rPr>
                            <w:rFonts w:ascii="Calibri" w:hAnsi="Calibri" w:cs="Calibri" w:eastAsia="Calibri" w:hint="default"/>
                            <w:sz w:val="18"/>
                            <w:szCs w:val="18"/>
                          </w:rPr>
                          <w:t>Corp.</w:t>
                        </w:r>
                        <w:r>
                          <w:rPr>
                            <w:rFonts w:ascii="宋体" w:hAnsi="宋体" w:cs="宋体" w:eastAsia="宋体" w:hint="default"/>
                            <w:sz w:val="18"/>
                            <w:szCs w:val="18"/>
                          </w:rPr>
                          <w:t>美国万达信息有限</w:t>
                        </w:r>
                      </w:p>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03"/>
                          <w:jc w:val="right"/>
                          <w:rPr>
                            <w:rFonts w:ascii="Calibri" w:hAnsi="Calibri" w:cs="Calibri" w:eastAsia="Calibri" w:hint="default"/>
                            <w:sz w:val="18"/>
                            <w:szCs w:val="18"/>
                          </w:rPr>
                        </w:pPr>
                        <w:r>
                          <w:rPr>
                            <w:rFonts w:ascii="Calibri"/>
                            <w:spacing w:val="-1"/>
                            <w:w w:val="95"/>
                            <w:sz w:val="18"/>
                          </w:rPr>
                          <w:t>USD48</w:t>
                        </w:r>
                        <w:r>
                          <w:rPr>
                            <w:rFonts w:ascii="Calibri"/>
                            <w:w w:val="95"/>
                            <w:sz w:val="18"/>
                          </w:rPr>
                        </w:r>
                      </w:p>
                    </w:tc>
                    <w:tc>
                      <w:tcPr>
                        <w:tcW w:w="1018" w:type="dxa"/>
                        <w:vMerge/>
                        <w:tcBorders>
                          <w:left w:val="single" w:sz="4" w:space="0" w:color="000000"/>
                          <w:bottom w:val="nil" w:sz="6" w:space="0" w:color="auto"/>
                          <w:right w:val="single" w:sz="4" w:space="0" w:color="000000"/>
                        </w:tcBorders>
                      </w:tcPr>
                      <w:p>
                        <w:pPr/>
                      </w:p>
                    </w:tc>
                    <w:tc>
                      <w:tcPr>
                        <w:tcW w:w="997" w:type="dxa"/>
                        <w:vMerge/>
                        <w:tcBorders>
                          <w:left w:val="single" w:sz="4" w:space="0" w:color="000000"/>
                          <w:right w:val="single" w:sz="4" w:space="0" w:color="000000"/>
                        </w:tcBorders>
                      </w:tcPr>
                      <w:p>
                        <w:pPr/>
                      </w:p>
                    </w:tc>
                    <w:tc>
                      <w:tcPr>
                        <w:tcW w:w="93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08"/>
                          <w:jc w:val="right"/>
                          <w:rPr>
                            <w:rFonts w:ascii="Calibri" w:hAnsi="Calibri" w:cs="Calibri" w:eastAsia="Calibri" w:hint="default"/>
                            <w:sz w:val="18"/>
                            <w:szCs w:val="18"/>
                          </w:rPr>
                        </w:pPr>
                        <w:r>
                          <w:rPr>
                            <w:rFonts w:ascii="Calibri"/>
                            <w:spacing w:val="-1"/>
                            <w:w w:val="95"/>
                            <w:sz w:val="18"/>
                          </w:rPr>
                          <w:t>USD48</w:t>
                        </w:r>
                        <w:r>
                          <w:rPr>
                            <w:rFonts w:ascii="Calibri"/>
                            <w:w w:val="95"/>
                            <w:sz w:val="18"/>
                          </w:rPr>
                        </w:r>
                      </w:p>
                    </w:tc>
                  </w:tr>
                  <w:tr>
                    <w:trPr>
                      <w:trHeight w:val="491"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3,000</w:t>
                        </w:r>
                      </w:p>
                    </w:tc>
                    <w:tc>
                      <w:tcPr>
                        <w:tcW w:w="1018" w:type="dxa"/>
                        <w:tcBorders>
                          <w:top w:val="nil" w:sz="6" w:space="0" w:color="auto"/>
                          <w:left w:val="single" w:sz="4" w:space="0" w:color="000000"/>
                          <w:bottom w:val="nil" w:sz="6" w:space="0" w:color="auto"/>
                          <w:right w:val="single" w:sz="4" w:space="0" w:color="000000"/>
                        </w:tcBorders>
                      </w:tcPr>
                      <w:p>
                        <w:pPr/>
                      </w:p>
                    </w:tc>
                    <w:tc>
                      <w:tcPr>
                        <w:tcW w:w="997" w:type="dxa"/>
                        <w:vMerge/>
                        <w:tcBorders>
                          <w:left w:val="single" w:sz="4" w:space="0" w:color="000000"/>
                          <w:right w:val="single" w:sz="4" w:space="0" w:color="000000"/>
                        </w:tcBorders>
                      </w:tcPr>
                      <w:p>
                        <w:pPr/>
                      </w:p>
                    </w:tc>
                    <w:tc>
                      <w:tcPr>
                        <w:tcW w:w="93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3,000</w:t>
                        </w:r>
                      </w:p>
                    </w:tc>
                  </w:tr>
                  <w:tr>
                    <w:trPr>
                      <w:trHeight w:val="384"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深圳市万达计算机软件有限公司</w:t>
                        </w:r>
                      </w:p>
                    </w:tc>
                    <w:tc>
                      <w:tcPr>
                        <w:tcW w:w="1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1,000</w:t>
                        </w:r>
                      </w:p>
                    </w:tc>
                    <w:tc>
                      <w:tcPr>
                        <w:tcW w:w="1018" w:type="dxa"/>
                        <w:tcBorders>
                          <w:top w:val="nil" w:sz="6" w:space="0" w:color="auto"/>
                          <w:left w:val="single" w:sz="4" w:space="0" w:color="000000"/>
                          <w:bottom w:val="nil" w:sz="6" w:space="0" w:color="auto"/>
                          <w:right w:val="single" w:sz="4" w:space="0" w:color="000000"/>
                        </w:tcBorders>
                      </w:tcPr>
                      <w:p>
                        <w:pPr/>
                      </w:p>
                    </w:tc>
                    <w:tc>
                      <w:tcPr>
                        <w:tcW w:w="997" w:type="dxa"/>
                        <w:vMerge/>
                        <w:tcBorders>
                          <w:left w:val="single" w:sz="4" w:space="0" w:color="000000"/>
                          <w:right w:val="single" w:sz="4" w:space="0" w:color="000000"/>
                        </w:tcBorders>
                      </w:tcPr>
                      <w:p>
                        <w:pPr/>
                      </w:p>
                    </w:tc>
                    <w:tc>
                      <w:tcPr>
                        <w:tcW w:w="936"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z w:val="18"/>
                          </w:rPr>
                          <w:t>1,000</w:t>
                        </w:r>
                      </w:p>
                    </w:tc>
                  </w:tr>
                  <w:tr>
                    <w:trPr>
                      <w:trHeight w:val="384" w:hRule="exact"/>
                    </w:trPr>
                    <w:tc>
                      <w:tcPr>
                        <w:tcW w:w="313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w:t>
                        </w:r>
                      </w:p>
                    </w:tc>
                    <w:tc>
                      <w:tcPr>
                        <w:tcW w:w="1095" w:type="dxa"/>
                        <w:tcBorders>
                          <w:top w:val="nil" w:sz="6" w:space="0" w:color="auto"/>
                          <w:left w:val="single" w:sz="4" w:space="0" w:color="000000"/>
                          <w:bottom w:val="nil" w:sz="6" w:space="0" w:color="auto"/>
                          <w:right w:val="single" w:sz="4" w:space="0" w:color="000000"/>
                        </w:tcBorders>
                      </w:tcPr>
                      <w:p>
                        <w:pP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w w:val="95"/>
                            <w:sz w:val="18"/>
                          </w:rPr>
                          <w:t>500</w:t>
                        </w:r>
                        <w:r>
                          <w:rPr>
                            <w:rFonts w:ascii="Calibri"/>
                            <w:w w:val="95"/>
                            <w:sz w:val="18"/>
                          </w:rPr>
                        </w:r>
                      </w:p>
                    </w:tc>
                    <w:tc>
                      <w:tcPr>
                        <w:tcW w:w="997" w:type="dxa"/>
                        <w:vMerge/>
                        <w:tcBorders>
                          <w:left w:val="single" w:sz="4" w:space="0" w:color="000000"/>
                          <w:right w:val="single" w:sz="4" w:space="0" w:color="000000"/>
                        </w:tcBorders>
                      </w:tcPr>
                      <w:p>
                        <w:pPr/>
                      </w:p>
                    </w:tc>
                    <w:tc>
                      <w:tcPr>
                        <w:tcW w:w="936"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7"/>
                          <w:jc w:val="right"/>
                          <w:rPr>
                            <w:rFonts w:ascii="Calibri" w:hAnsi="Calibri" w:cs="Calibri" w:eastAsia="Calibri" w:hint="default"/>
                            <w:sz w:val="18"/>
                            <w:szCs w:val="18"/>
                          </w:rPr>
                        </w:pPr>
                        <w:r>
                          <w:rPr>
                            <w:rFonts w:ascii="Calibri"/>
                            <w:spacing w:val="-1"/>
                            <w:w w:val="95"/>
                            <w:sz w:val="18"/>
                          </w:rPr>
                          <w:t>500</w:t>
                        </w:r>
                        <w:r>
                          <w:rPr>
                            <w:rFonts w:ascii="Calibri"/>
                            <w:w w:val="95"/>
                            <w:sz w:val="18"/>
                          </w:rPr>
                        </w:r>
                      </w:p>
                    </w:tc>
                  </w:tr>
                  <w:tr>
                    <w:trPr>
                      <w:trHeight w:val="390" w:hRule="exact"/>
                    </w:trPr>
                    <w:tc>
                      <w:tcPr>
                        <w:tcW w:w="3130"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南京爱递吉供应链管理服务有限公司</w:t>
                        </w:r>
                      </w:p>
                    </w:tc>
                    <w:tc>
                      <w:tcPr>
                        <w:tcW w:w="1095" w:type="dxa"/>
                        <w:tcBorders>
                          <w:top w:val="nil" w:sz="6" w:space="0" w:color="auto"/>
                          <w:left w:val="single" w:sz="4" w:space="0" w:color="000000"/>
                          <w:bottom w:val="single" w:sz="12" w:space="0" w:color="000000"/>
                          <w:right w:val="single" w:sz="4" w:space="0" w:color="000000"/>
                        </w:tcBorders>
                      </w:tcPr>
                      <w:p>
                        <w:pPr/>
                      </w:p>
                    </w:tc>
                    <w:tc>
                      <w:tcPr>
                        <w:tcW w:w="10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w w:val="95"/>
                            <w:sz w:val="18"/>
                          </w:rPr>
                          <w:t>115</w:t>
                        </w:r>
                        <w:r>
                          <w:rPr>
                            <w:rFonts w:ascii="Calibri"/>
                            <w:w w:val="95"/>
                            <w:sz w:val="18"/>
                          </w:rPr>
                        </w:r>
                      </w:p>
                    </w:tc>
                    <w:tc>
                      <w:tcPr>
                        <w:tcW w:w="997" w:type="dxa"/>
                        <w:vMerge/>
                        <w:tcBorders>
                          <w:left w:val="single" w:sz="4" w:space="0" w:color="000000"/>
                          <w:bottom w:val="single" w:sz="12" w:space="0" w:color="000000"/>
                          <w:right w:val="single" w:sz="4" w:space="0" w:color="000000"/>
                        </w:tcBorders>
                      </w:tcPr>
                      <w:p>
                        <w:pPr/>
                      </w:p>
                    </w:tc>
                    <w:tc>
                      <w:tcPr>
                        <w:tcW w:w="936"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7"/>
                          <w:jc w:val="right"/>
                          <w:rPr>
                            <w:rFonts w:ascii="Calibri" w:hAnsi="Calibri" w:cs="Calibri" w:eastAsia="Calibri" w:hint="default"/>
                            <w:sz w:val="18"/>
                            <w:szCs w:val="18"/>
                          </w:rPr>
                        </w:pPr>
                        <w:r>
                          <w:rPr>
                            <w:rFonts w:ascii="Calibri"/>
                            <w:spacing w:val="-1"/>
                            <w:w w:val="95"/>
                            <w:sz w:val="18"/>
                          </w:rPr>
                          <w:t>115</w:t>
                        </w:r>
                        <w:r>
                          <w:rPr>
                            <w:rFonts w:ascii="Calibri"/>
                            <w:w w:val="95"/>
                            <w:sz w:val="18"/>
                          </w:rPr>
                        </w:r>
                      </w:p>
                    </w:tc>
                  </w:tr>
                </w:tbl>
                <w:p>
                  <w:pPr/>
                </w:p>
              </w:txbxContent>
            </v:textbox>
            <w10:wrap type="none"/>
          </v:shape>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本公司的合营和联营企业情况</w:t>
      </w:r>
      <w:r>
        <w:rPr>
          <w:rFonts w:ascii="宋体" w:hAnsi="宋体" w:cs="宋体" w:eastAsia="宋体" w:hint="default"/>
          <w:spacing w:val="-1"/>
          <w:sz w:val="21"/>
          <w:szCs w:val="21"/>
        </w:rPr>
      </w:r>
    </w:p>
    <w:p>
      <w:pPr>
        <w:spacing w:before="107"/>
        <w:ind w:left="3060" w:right="-14" w:firstLine="0"/>
        <w:jc w:val="left"/>
        <w:rPr>
          <w:rFonts w:ascii="宋体" w:hAnsi="宋体" w:cs="宋体" w:eastAsia="宋体" w:hint="default"/>
          <w:sz w:val="21"/>
          <w:szCs w:val="21"/>
        </w:rPr>
      </w:pPr>
      <w:r>
        <w:rPr>
          <w:rFonts w:ascii="宋体" w:hAnsi="宋体" w:cs="宋体" w:eastAsia="宋体" w:hint="default"/>
          <w:sz w:val="21"/>
          <w:szCs w:val="21"/>
        </w:rPr>
        <w:t>详见附注五</w:t>
      </w:r>
      <w:r>
        <w:rPr>
          <w:rFonts w:ascii="宋体" w:hAnsi="宋体" w:cs="宋体" w:eastAsia="宋体" w:hint="default"/>
          <w:sz w:val="21"/>
          <w:szCs w:val="21"/>
        </w:rPr>
        <w:t>-6-1</w:t>
      </w:r>
      <w:r>
        <w:rPr>
          <w:rFonts w:ascii="宋体" w:hAnsi="宋体" w:cs="宋体" w:eastAsia="宋体" w:hint="default"/>
          <w:spacing w:val="-55"/>
          <w:sz w:val="21"/>
          <w:szCs w:val="21"/>
        </w:rPr>
        <w:t> </w:t>
      </w:r>
      <w:r>
        <w:rPr>
          <w:rFonts w:ascii="宋体" w:hAnsi="宋体" w:cs="宋体" w:eastAsia="宋体" w:hint="default"/>
          <w:sz w:val="21"/>
          <w:szCs w:val="21"/>
        </w:rPr>
        <w:t>合营和联营企业的主要信息。</w:t>
      </w:r>
    </w:p>
    <w:p>
      <w:pPr>
        <w:spacing w:before="44"/>
        <w:ind w:left="10"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（金额单位：万元）</w:t>
      </w:r>
    </w:p>
    <w:p>
      <w:pPr>
        <w:spacing w:after="0"/>
        <w:jc w:val="left"/>
        <w:rPr>
          <w:rFonts w:ascii="宋体" w:hAnsi="宋体" w:cs="宋体" w:eastAsia="宋体" w:hint="default"/>
          <w:sz w:val="18"/>
          <w:szCs w:val="18"/>
        </w:rPr>
        <w:sectPr>
          <w:type w:val="continuous"/>
          <w:pgSz w:w="11910" w:h="16840"/>
          <w:pgMar w:top="760" w:bottom="280" w:left="0" w:right="0"/>
          <w:cols w:num="2" w:equalWidth="0">
            <w:col w:w="7317" w:space="40"/>
            <w:col w:w="4553"/>
          </w:cols>
        </w:sectPr>
      </w:pPr>
    </w:p>
    <w:p>
      <w:pPr>
        <w:spacing w:line="240" w:lineRule="auto" w:before="5"/>
        <w:rPr>
          <w:rFonts w:ascii="宋体" w:hAnsi="宋体" w:cs="宋体" w:eastAsia="宋体" w:hint="default"/>
          <w:sz w:val="15"/>
          <w:szCs w:val="15"/>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88.290009pt;margin-top:39.523693pt;width:.48001pt;height:.12pt;mso-position-horizontal-relative:page;mso-position-vertical-relative:paragraph;z-index:-1128352" type="#_x0000_t75" stroked="false">
            <v:imagedata r:id="rId683" o:title=""/>
          </v:shape>
        </w:pict>
      </w:r>
      <w:r>
        <w:rPr/>
        <w:pict>
          <v:shape style="position:absolute;margin-left:425.230011pt;margin-top:39.523693pt;width:.48001pt;height:.12pt;mso-position-horizontal-relative:page;mso-position-vertical-relative:paragraph;z-index:-1128328" type="#_x0000_t75" stroked="false">
            <v:imagedata r:id="rId683" o:title=""/>
          </v:shape>
        </w:pict>
      </w:r>
      <w:r>
        <w:rPr/>
        <w:pict>
          <v:group style="position:absolute;margin-left:147.619995pt;margin-top:62.083714pt;width:360.7pt;height:.5pt;mso-position-horizontal-relative:page;mso-position-vertical-relative:paragraph;z-index:-1128304" coordorigin="2952,1242" coordsize="7214,10">
            <v:shape style="position:absolute;left:2952;top:1242;width:5552;height:10" type="#_x0000_t75" stroked="false">
              <v:imagedata r:id="rId684" o:title=""/>
            </v:shape>
            <v:shape style="position:absolute;left:8500;top:1242;width:1666;height:10" type="#_x0000_t75" stroked="false">
              <v:imagedata r:id="rId685"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本公司的其他关联方情况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937" w:type="dxa"/>
        <w:tblLayout w:type="fixed"/>
        <w:tblCellMar>
          <w:top w:w="0" w:type="dxa"/>
          <w:left w:w="0" w:type="dxa"/>
          <w:bottom w:w="0" w:type="dxa"/>
          <w:right w:w="0" w:type="dxa"/>
        </w:tblCellMar>
        <w:tblLook w:val="01E0"/>
      </w:tblPr>
      <w:tblGrid>
        <w:gridCol w:w="2833"/>
        <w:gridCol w:w="2739"/>
        <w:gridCol w:w="1656"/>
      </w:tblGrid>
      <w:tr>
        <w:trPr>
          <w:trHeight w:val="514" w:hRule="exact"/>
        </w:trPr>
        <w:tc>
          <w:tcPr>
            <w:tcW w:w="2833" w:type="dxa"/>
            <w:tcBorders>
              <w:top w:val="single" w:sz="12" w:space="0" w:color="000000"/>
              <w:left w:val="nil" w:sz="6" w:space="0" w:color="auto"/>
              <w:bottom w:val="nil" w:sz="6" w:space="0" w:color="auto"/>
              <w:right w:val="single" w:sz="4" w:space="0" w:color="000000"/>
            </w:tcBorders>
          </w:tcPr>
          <w:p>
            <w:pPr>
              <w:pStyle w:val="TableParagraph"/>
              <w:spacing w:line="240" w:lineRule="auto" w:before="135"/>
              <w:ind w:left="791" w:right="0"/>
              <w:jc w:val="left"/>
              <w:rPr>
                <w:rFonts w:ascii="宋体" w:hAnsi="宋体" w:cs="宋体" w:eastAsia="宋体" w:hint="default"/>
                <w:sz w:val="18"/>
                <w:szCs w:val="18"/>
              </w:rPr>
            </w:pPr>
            <w:r>
              <w:rPr>
                <w:rFonts w:ascii="宋体" w:hAnsi="宋体" w:cs="宋体" w:eastAsia="宋体" w:hint="default"/>
                <w:sz w:val="18"/>
                <w:szCs w:val="18"/>
              </w:rPr>
              <w:t>其他关联方名称</w:t>
            </w:r>
          </w:p>
        </w:tc>
        <w:tc>
          <w:tcPr>
            <w:tcW w:w="273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其他关联方与本公司的关系</w:t>
            </w:r>
          </w:p>
        </w:tc>
        <w:tc>
          <w:tcPr>
            <w:tcW w:w="1656" w:type="dxa"/>
            <w:tcBorders>
              <w:top w:val="single" w:sz="12" w:space="0" w:color="000000"/>
              <w:left w:val="single" w:sz="4" w:space="0" w:color="000000"/>
              <w:bottom w:val="nil" w:sz="6" w:space="0" w:color="auto"/>
              <w:right w:val="nil" w:sz="6" w:space="0" w:color="auto"/>
            </w:tcBorders>
          </w:tcPr>
          <w:p>
            <w:pPr>
              <w:pStyle w:val="TableParagraph"/>
              <w:spacing w:line="240" w:lineRule="auto" w:before="135"/>
              <w:ind w:left="283" w:right="0"/>
              <w:jc w:val="left"/>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379" w:hRule="exact"/>
        </w:trPr>
        <w:tc>
          <w:tcPr>
            <w:tcW w:w="2833" w:type="dxa"/>
            <w:tcBorders>
              <w:top w:val="nil" w:sz="6" w:space="0" w:color="auto"/>
              <w:left w:val="nil" w:sz="6" w:space="0" w:color="auto"/>
              <w:bottom w:val="single" w:sz="12" w:space="0" w:color="000000"/>
              <w:right w:val="single" w:sz="4" w:space="0" w:color="000000"/>
            </w:tcBorders>
          </w:tcPr>
          <w:p>
            <w:pPr>
              <w:pStyle w:val="TableParagraph"/>
              <w:spacing w:line="240" w:lineRule="auto" w:before="73"/>
              <w:ind w:left="31" w:right="0"/>
              <w:jc w:val="left"/>
              <w:rPr>
                <w:rFonts w:ascii="宋体" w:hAnsi="宋体" w:cs="宋体" w:eastAsia="宋体" w:hint="default"/>
                <w:sz w:val="18"/>
                <w:szCs w:val="18"/>
              </w:rPr>
            </w:pPr>
            <w:r>
              <w:rPr>
                <w:rFonts w:ascii="宋体" w:hAnsi="宋体" w:cs="宋体" w:eastAsia="宋体" w:hint="default"/>
                <w:sz w:val="18"/>
                <w:szCs w:val="18"/>
              </w:rPr>
              <w:t>上海长安信息技术咨询开发中心</w:t>
            </w:r>
          </w:p>
        </w:tc>
        <w:tc>
          <w:tcPr>
            <w:tcW w:w="27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91"/>
              <w:jc w:val="center"/>
              <w:rPr>
                <w:rFonts w:ascii="宋体" w:hAnsi="宋体" w:cs="宋体" w:eastAsia="宋体" w:hint="default"/>
                <w:sz w:val="18"/>
                <w:szCs w:val="18"/>
              </w:rPr>
            </w:pPr>
            <w:r>
              <w:rPr>
                <w:rFonts w:ascii="宋体" w:hAnsi="宋体" w:cs="宋体" w:eastAsia="宋体" w:hint="default"/>
                <w:sz w:val="18"/>
                <w:szCs w:val="18"/>
              </w:rPr>
              <w:t>参股股东</w:t>
            </w:r>
          </w:p>
        </w:tc>
        <w:tc>
          <w:tcPr>
            <w:tcW w:w="1656" w:type="dxa"/>
            <w:tcBorders>
              <w:top w:val="nil" w:sz="6" w:space="0" w:color="auto"/>
              <w:left w:val="single" w:sz="4" w:space="0" w:color="000000"/>
              <w:bottom w:val="single" w:sz="12" w:space="0" w:color="000000"/>
              <w:right w:val="nil" w:sz="6" w:space="0" w:color="auto"/>
            </w:tcBorders>
          </w:tcPr>
          <w:p>
            <w:pPr>
              <w:pStyle w:val="TableParagraph"/>
              <w:spacing w:line="240" w:lineRule="auto" w:before="111"/>
              <w:ind w:left="670" w:right="0"/>
              <w:jc w:val="left"/>
              <w:rPr>
                <w:rFonts w:ascii="Calibri" w:hAnsi="Calibri" w:cs="Calibri" w:eastAsia="Calibri" w:hint="default"/>
                <w:sz w:val="18"/>
                <w:szCs w:val="18"/>
              </w:rPr>
            </w:pPr>
            <w:r>
              <w:rPr>
                <w:rFonts w:ascii="Calibri"/>
                <w:sz w:val="18"/>
              </w:rPr>
              <w:t>42513513-8</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2513" w:val="left" w:leader="none"/>
        </w:tabs>
        <w:spacing w:before="36"/>
        <w:ind w:left="1786"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关联方交易</w:t>
      </w:r>
      <w:r>
        <w:rPr>
          <w:rFonts w:ascii="宋体" w:hAnsi="宋体" w:cs="宋体" w:eastAsia="宋体" w:hint="default"/>
          <w:sz w:val="21"/>
          <w:szCs w:val="21"/>
        </w:rPr>
      </w:r>
    </w:p>
    <w:p>
      <w:pPr>
        <w:tabs>
          <w:tab w:pos="3055" w:val="left" w:leader="none"/>
        </w:tabs>
        <w:spacing w:line="331" w:lineRule="auto" w:before="110"/>
        <w:ind w:left="3055" w:right="1793"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2"/>
          <w:sz w:val="21"/>
          <w:szCs w:val="21"/>
        </w:rPr>
        <w:t>存在控制关系且已纳入本公司合并会计报表范围的子公司，其相互间交易及</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母子公司间交易已作抵销。</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3055" w:val="left" w:leader="none"/>
        </w:tabs>
        <w:spacing w:before="164"/>
        <w:ind w:left="2518" w:right="1679" w:firstLine="0"/>
        <w:jc w:val="left"/>
        <w:rPr>
          <w:rFonts w:ascii="宋体" w:hAnsi="宋体" w:cs="宋体" w:eastAsia="宋体" w:hint="default"/>
          <w:sz w:val="21"/>
          <w:szCs w:val="21"/>
        </w:rPr>
      </w:pPr>
      <w:r>
        <w:rPr/>
        <w:pict>
          <v:shape style="position:absolute;margin-left:430.869995pt;margin-top:25.983644pt;width:.47998pt;height:.12pt;mso-position-horizontal-relative:page;mso-position-vertical-relative:paragraph;z-index:-1128280" type="#_x0000_t75" stroked="false">
            <v:imagedata r:id="rId683" o:title=""/>
          </v:shape>
        </w:pict>
      </w:r>
      <w:r>
        <w:rPr/>
        <w:pict>
          <v:group style="position:absolute;margin-left:323.229950pt;margin-top:41.463684pt;width:181.5pt;height:5.05pt;mso-position-horizontal-relative:page;mso-position-vertical-relative:paragraph;z-index:-1128256" coordorigin="6465,829" coordsize="3630,101">
            <v:shape style="position:absolute;left:6465;top:829;width:917;height:101" type="#_x0000_t75" stroked="false">
              <v:imagedata r:id="rId686" o:title=""/>
            </v:shape>
            <v:shape style="position:absolute;left:7377;top:920;width:1784;height:10" type="#_x0000_t75" stroked="false">
              <v:imagedata r:id="rId687" o:title=""/>
            </v:shape>
            <v:shape style="position:absolute;left:9156;top:920;width:938;height:10" type="#_x0000_t75" stroked="false">
              <v:imagedata r:id="rId688" o:title=""/>
            </v:shape>
            <w10:wrap type="none"/>
          </v:group>
        </w:pict>
      </w:r>
      <w:r>
        <w:rPr/>
        <w:pict>
          <v:group style="position:absolute;margin-left:120.5pt;margin-top:86.463638pt;width:384.2pt;height:.5pt;mso-position-horizontal-relative:page;mso-position-vertical-relative:paragraph;z-index:-1128232" coordorigin="2410,1729" coordsize="7684,10">
            <v:shape style="position:absolute;left:2410;top:1729;width:1346;height:10" type="#_x0000_t75" stroked="false">
              <v:imagedata r:id="rId689" o:title=""/>
            </v:shape>
            <v:shape style="position:absolute;left:3752;top:1729;width:1573;height:10" type="#_x0000_t75" stroked="false">
              <v:imagedata r:id="rId690" o:title=""/>
            </v:shape>
            <v:shape style="position:absolute;left:5319;top:1729;width:1155;height:10" type="#_x0000_t75" stroked="false">
              <v:imagedata r:id="rId691" o:title=""/>
            </v:shape>
            <v:shape style="position:absolute;left:6469;top:1729;width:912;height:10" type="#_x0000_t75" stroked="false">
              <v:imagedata r:id="rId692" o:title=""/>
            </v:shape>
            <v:shape style="position:absolute;left:7377;top:1729;width:1784;height:10" type="#_x0000_t75" stroked="false">
              <v:imagedata r:id="rId687" o:title=""/>
            </v:shape>
            <v:shape style="position:absolute;left:9156;top:1729;width:938;height:10" type="#_x0000_t75" stroked="false">
              <v:imagedata r:id="rId688"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销售商品、提供劳务的关联交易</w:t>
      </w:r>
      <w:r>
        <w:rPr>
          <w:rFonts w:ascii="宋体" w:hAnsi="宋体" w:cs="宋体" w:eastAsia="宋体" w:hint="default"/>
          <w:spacing w:val="-1"/>
          <w:sz w:val="21"/>
          <w:szCs w:val="21"/>
        </w:rPr>
      </w:r>
    </w:p>
    <w:p>
      <w:pPr>
        <w:spacing w:line="240" w:lineRule="auto" w:before="10"/>
        <w:rPr>
          <w:rFonts w:ascii="宋体" w:hAnsi="宋体" w:cs="宋体" w:eastAsia="宋体" w:hint="default"/>
          <w:b/>
          <w:bCs/>
          <w:sz w:val="2"/>
          <w:szCs w:val="2"/>
        </w:rPr>
      </w:pPr>
    </w:p>
    <w:tbl>
      <w:tblPr>
        <w:tblW w:w="0" w:type="auto"/>
        <w:jc w:val="left"/>
        <w:tblInd w:w="2395" w:type="dxa"/>
        <w:tblLayout w:type="fixed"/>
        <w:tblCellMar>
          <w:top w:w="0" w:type="dxa"/>
          <w:left w:w="0" w:type="dxa"/>
          <w:bottom w:w="0" w:type="dxa"/>
          <w:right w:w="0" w:type="dxa"/>
        </w:tblCellMar>
        <w:tblLook w:val="01E0"/>
      </w:tblPr>
      <w:tblGrid>
        <w:gridCol w:w="1366"/>
        <w:gridCol w:w="1568"/>
        <w:gridCol w:w="1150"/>
        <w:gridCol w:w="907"/>
        <w:gridCol w:w="1236"/>
        <w:gridCol w:w="543"/>
        <w:gridCol w:w="929"/>
      </w:tblGrid>
      <w:tr>
        <w:trPr>
          <w:trHeight w:val="391" w:hRule="exact"/>
        </w:trPr>
        <w:tc>
          <w:tcPr>
            <w:tcW w:w="6227" w:type="dxa"/>
            <w:gridSpan w:val="5"/>
            <w:tcBorders>
              <w:top w:val="single" w:sz="12" w:space="0" w:color="000000"/>
              <w:left w:val="nil" w:sz="6" w:space="0" w:color="auto"/>
              <w:bottom w:val="nil" w:sz="6" w:space="0" w:color="auto"/>
              <w:right w:val="single" w:sz="4" w:space="0" w:color="000000"/>
            </w:tcBorders>
          </w:tcPr>
          <w:p>
            <w:pPr>
              <w:pStyle w:val="TableParagraph"/>
              <w:tabs>
                <w:tab w:pos="2928" w:val="left" w:leader="none"/>
                <w:tab w:pos="4078" w:val="left" w:leader="none"/>
              </w:tabs>
              <w:spacing w:line="20" w:lineRule="exact"/>
              <w:ind w:left="1360" w:right="0"/>
              <w:jc w:val="left"/>
              <w:rPr>
                <w:rFonts w:ascii="宋体" w:hAnsi="宋体" w:cs="宋体" w:eastAsia="宋体" w:hint="default"/>
                <w:sz w:val="2"/>
                <w:szCs w:val="2"/>
              </w:rPr>
            </w:pPr>
            <w:r>
              <w:rPr>
                <w:rFonts w:ascii="宋体"/>
                <w:sz w:val="2"/>
              </w:rPr>
              <w:drawing>
                <wp:inline distT="0" distB="0" distL="0" distR="0">
                  <wp:extent cx="6095" cy="1524"/>
                  <wp:effectExtent l="0" t="0" r="0" b="0"/>
                  <wp:docPr id="79" name="image589.png" descr=""/>
                  <wp:cNvGraphicFramePr>
                    <a:graphicFrameLocks noChangeAspect="1"/>
                  </wp:cNvGraphicFramePr>
                  <a:graphic>
                    <a:graphicData uri="http://schemas.openxmlformats.org/drawingml/2006/picture">
                      <pic:pic>
                        <pic:nvPicPr>
                          <pic:cNvPr id="80" name="image589.png"/>
                          <pic:cNvPicPr/>
                        </pic:nvPicPr>
                        <pic:blipFill>
                          <a:blip r:embed="rId683"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81" name="image589.png" descr=""/>
                  <wp:cNvGraphicFramePr>
                    <a:graphicFrameLocks noChangeAspect="1"/>
                  </wp:cNvGraphicFramePr>
                  <a:graphic>
                    <a:graphicData uri="http://schemas.openxmlformats.org/drawingml/2006/picture">
                      <pic:pic>
                        <pic:nvPicPr>
                          <pic:cNvPr id="82" name="image589.png"/>
                          <pic:cNvPicPr/>
                        </pic:nvPicPr>
                        <pic:blipFill>
                          <a:blip r:embed="rId683"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83" name="image589.png" descr=""/>
                  <wp:cNvGraphicFramePr>
                    <a:graphicFrameLocks noChangeAspect="1"/>
                  </wp:cNvGraphicFramePr>
                  <a:graphic>
                    <a:graphicData uri="http://schemas.openxmlformats.org/drawingml/2006/picture">
                      <pic:pic>
                        <pic:nvPicPr>
                          <pic:cNvPr id="84" name="image589.png"/>
                          <pic:cNvPicPr/>
                        </pic:nvPicPr>
                        <pic:blipFill>
                          <a:blip r:embed="rId683" cstate="print"/>
                          <a:stretch>
                            <a:fillRect/>
                          </a:stretch>
                        </pic:blipFill>
                        <pic:spPr>
                          <a:xfrm>
                            <a:off x="0" y="0"/>
                            <a:ext cx="6095" cy="1524"/>
                          </a:xfrm>
                          <a:prstGeom prst="rect">
                            <a:avLst/>
                          </a:prstGeom>
                        </pic:spPr>
                      </pic:pic>
                    </a:graphicData>
                  </a:graphic>
                </wp:inline>
              </w:drawing>
            </w:r>
            <w:r>
              <w:rPr>
                <w:rFonts w:ascii="宋体"/>
                <w:sz w:val="2"/>
              </w:rPr>
            </w:r>
          </w:p>
          <w:p>
            <w:pPr>
              <w:pStyle w:val="TableParagraph"/>
              <w:spacing w:line="240" w:lineRule="auto" w:before="124"/>
              <w:ind w:right="743"/>
              <w:jc w:val="right"/>
              <w:rPr>
                <w:rFonts w:ascii="宋体" w:hAnsi="宋体" w:cs="宋体" w:eastAsia="宋体" w:hint="default"/>
                <w:sz w:val="15"/>
                <w:szCs w:val="15"/>
              </w:rPr>
            </w:pPr>
            <w:r>
              <w:rPr>
                <w:rFonts w:ascii="Calibri" w:hAnsi="Calibri" w:cs="Calibri" w:eastAsia="Calibri" w:hint="default"/>
                <w:sz w:val="15"/>
                <w:szCs w:val="15"/>
              </w:rPr>
              <w:t>2010</w:t>
            </w:r>
            <w:r>
              <w:rPr>
                <w:rFonts w:ascii="Calibri" w:hAnsi="Calibri" w:cs="Calibri" w:eastAsia="Calibri" w:hint="default"/>
                <w:spacing w:val="3"/>
                <w:sz w:val="15"/>
                <w:szCs w:val="15"/>
              </w:rPr>
              <w:t> </w:t>
            </w:r>
            <w:r>
              <w:rPr>
                <w:rFonts w:ascii="宋体" w:hAnsi="宋体" w:cs="宋体" w:eastAsia="宋体" w:hint="default"/>
                <w:sz w:val="15"/>
                <w:szCs w:val="15"/>
              </w:rPr>
              <w:t>年度</w:t>
            </w:r>
          </w:p>
        </w:tc>
        <w:tc>
          <w:tcPr>
            <w:tcW w:w="1472"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240" w:lineRule="auto"/>
              <w:ind w:left="411" w:right="0"/>
              <w:jc w:val="left"/>
              <w:rPr>
                <w:rFonts w:ascii="宋体" w:hAnsi="宋体" w:cs="宋体" w:eastAsia="宋体" w:hint="default"/>
                <w:sz w:val="15"/>
                <w:szCs w:val="15"/>
              </w:rPr>
            </w:pPr>
            <w:r>
              <w:rPr>
                <w:rFonts w:ascii="Calibri" w:hAnsi="Calibri" w:cs="Calibri" w:eastAsia="Calibri" w:hint="default"/>
                <w:sz w:val="15"/>
                <w:szCs w:val="15"/>
              </w:rPr>
              <w:t>2009</w:t>
            </w:r>
            <w:r>
              <w:rPr>
                <w:rFonts w:ascii="Calibri" w:hAnsi="Calibri" w:cs="Calibri" w:eastAsia="Calibri" w:hint="default"/>
                <w:spacing w:val="6"/>
                <w:sz w:val="15"/>
                <w:szCs w:val="15"/>
              </w:rPr>
              <w:t> </w:t>
            </w:r>
            <w:r>
              <w:rPr>
                <w:rFonts w:ascii="宋体" w:hAnsi="宋体" w:cs="宋体" w:eastAsia="宋体" w:hint="default"/>
                <w:spacing w:val="-3"/>
                <w:sz w:val="15"/>
                <w:szCs w:val="15"/>
              </w:rPr>
              <w:t>年度</w:t>
            </w:r>
            <w:r>
              <w:rPr>
                <w:rFonts w:ascii="宋体" w:hAnsi="宋体" w:cs="宋体" w:eastAsia="宋体" w:hint="default"/>
                <w:sz w:val="15"/>
                <w:szCs w:val="15"/>
              </w:rPr>
            </w:r>
          </w:p>
        </w:tc>
      </w:tr>
      <w:tr>
        <w:trPr>
          <w:trHeight w:val="396" w:hRule="exact"/>
        </w:trPr>
        <w:tc>
          <w:tcPr>
            <w:tcW w:w="1366"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314" w:right="0"/>
              <w:jc w:val="left"/>
              <w:rPr>
                <w:rFonts w:ascii="宋体" w:hAnsi="宋体" w:cs="宋体" w:eastAsia="宋体" w:hint="default"/>
                <w:sz w:val="15"/>
                <w:szCs w:val="15"/>
              </w:rPr>
            </w:pPr>
            <w:r>
              <w:rPr>
                <w:rFonts w:ascii="宋体" w:hAnsi="宋体" w:cs="宋体" w:eastAsia="宋体" w:hint="default"/>
                <w:sz w:val="15"/>
                <w:szCs w:val="15"/>
              </w:rPr>
              <w:t>关联方名称</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关联交易类型</w:t>
            </w:r>
          </w:p>
        </w:tc>
        <w:tc>
          <w:tcPr>
            <w:tcW w:w="1150" w:type="dxa"/>
            <w:vMerge w:val="restart"/>
            <w:tcBorders>
              <w:top w:val="nil" w:sz="6" w:space="0" w:color="auto"/>
              <w:left w:val="single" w:sz="4" w:space="0" w:color="000000"/>
              <w:right w:val="single" w:sz="4" w:space="0" w:color="000000"/>
            </w:tcBorders>
          </w:tcPr>
          <w:p>
            <w:pPr>
              <w:pStyle w:val="TableParagraph"/>
              <w:spacing w:line="170" w:lineRule="exact"/>
              <w:ind w:left="271" w:right="0"/>
              <w:jc w:val="left"/>
              <w:rPr>
                <w:rFonts w:ascii="宋体" w:hAnsi="宋体" w:cs="宋体" w:eastAsia="宋体" w:hint="default"/>
                <w:sz w:val="15"/>
                <w:szCs w:val="15"/>
              </w:rPr>
            </w:pPr>
            <w:r>
              <w:rPr>
                <w:rFonts w:ascii="宋体" w:hAnsi="宋体" w:cs="宋体" w:eastAsia="宋体" w:hint="default"/>
                <w:sz w:val="15"/>
                <w:szCs w:val="15"/>
              </w:rPr>
              <w:t>关联交易</w:t>
            </w: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71" w:right="0"/>
              <w:jc w:val="left"/>
              <w:rPr>
                <w:rFonts w:ascii="宋体" w:hAnsi="宋体" w:cs="宋体" w:eastAsia="宋体" w:hint="default"/>
                <w:sz w:val="15"/>
                <w:szCs w:val="15"/>
              </w:rPr>
            </w:pPr>
            <w:r>
              <w:rPr>
                <w:rFonts w:ascii="宋体" w:hAnsi="宋体" w:cs="宋体" w:eastAsia="宋体" w:hint="default"/>
                <w:sz w:val="15"/>
                <w:szCs w:val="15"/>
              </w:rPr>
              <w:t>定价原则</w:t>
            </w:r>
          </w:p>
        </w:tc>
        <w:tc>
          <w:tcPr>
            <w:tcW w:w="907" w:type="dxa"/>
            <w:tcBorders>
              <w:top w:val="nil" w:sz="6" w:space="0" w:color="auto"/>
              <w:left w:val="single" w:sz="4" w:space="0" w:color="000000"/>
              <w:bottom w:val="nil" w:sz="6" w:space="0" w:color="auto"/>
              <w:right w:val="single" w:sz="4" w:space="0" w:color="000000"/>
            </w:tcBorders>
          </w:tcPr>
          <w:p>
            <w:pPr/>
          </w:p>
        </w:tc>
        <w:tc>
          <w:tcPr>
            <w:tcW w:w="1236" w:type="dxa"/>
            <w:vMerge w:val="restart"/>
            <w:tcBorders>
              <w:top w:val="nil" w:sz="6" w:space="0" w:color="auto"/>
              <w:left w:val="single" w:sz="4" w:space="0" w:color="000000"/>
              <w:right w:val="single" w:sz="4" w:space="0" w:color="000000"/>
            </w:tcBorders>
          </w:tcPr>
          <w:p>
            <w:pPr>
              <w:pStyle w:val="TableParagraph"/>
              <w:spacing w:line="400" w:lineRule="exact" w:before="33"/>
              <w:ind w:left="86" w:right="84" w:firstLine="151"/>
              <w:jc w:val="left"/>
              <w:rPr>
                <w:rFonts w:ascii="宋体" w:hAnsi="宋体" w:cs="宋体" w:eastAsia="宋体" w:hint="default"/>
                <w:sz w:val="15"/>
                <w:szCs w:val="15"/>
              </w:rPr>
            </w:pPr>
            <w:r>
              <w:rPr>
                <w:rFonts w:ascii="宋体" w:hAnsi="宋体" w:cs="宋体" w:eastAsia="宋体" w:hint="default"/>
                <w:sz w:val="15"/>
                <w:szCs w:val="15"/>
              </w:rPr>
              <w:t>占同期同类</w:t>
            </w:r>
            <w:r>
              <w:rPr>
                <w:rFonts w:ascii="宋体" w:hAnsi="宋体" w:cs="宋体" w:eastAsia="宋体" w:hint="default"/>
                <w:w w:val="100"/>
                <w:sz w:val="15"/>
                <w:szCs w:val="15"/>
              </w:rPr>
              <w:t> </w:t>
            </w:r>
            <w:r>
              <w:rPr>
                <w:rFonts w:ascii="宋体" w:hAnsi="宋体" w:cs="宋体" w:eastAsia="宋体" w:hint="default"/>
                <w:sz w:val="15"/>
                <w:szCs w:val="15"/>
              </w:rPr>
              <w:t>交易比例（％）</w:t>
            </w:r>
          </w:p>
        </w:tc>
        <w:tc>
          <w:tcPr>
            <w:tcW w:w="543" w:type="dxa"/>
            <w:vMerge w:val="restart"/>
            <w:tcBorders>
              <w:top w:val="nil" w:sz="6" w:space="0" w:color="auto"/>
              <w:left w:val="single" w:sz="4" w:space="0" w:color="000000"/>
              <w:right w:val="single" w:sz="4" w:space="0" w:color="000000"/>
            </w:tcBorders>
          </w:tcPr>
          <w:p>
            <w:pPr>
              <w:pStyle w:val="TableParagraph"/>
              <w:spacing w:line="400" w:lineRule="exact" w:before="33"/>
              <w:ind w:left="115" w:right="-2" w:hanging="118"/>
              <w:jc w:val="left"/>
              <w:rPr>
                <w:rFonts w:ascii="宋体" w:hAnsi="宋体" w:cs="宋体" w:eastAsia="宋体" w:hint="default"/>
                <w:sz w:val="15"/>
                <w:szCs w:val="15"/>
              </w:rPr>
            </w:pPr>
            <w:r>
              <w:rPr>
                <w:rFonts w:ascii="宋体" w:hAnsi="宋体" w:cs="宋体" w:eastAsia="宋体" w:hint="default"/>
                <w:spacing w:val="-17"/>
                <w:w w:val="100"/>
                <w:sz w:val="15"/>
                <w:szCs w:val="15"/>
              </w:rPr>
              <w:t>金额（万</w:t>
            </w:r>
            <w:r>
              <w:rPr>
                <w:rFonts w:ascii="宋体" w:hAnsi="宋体" w:cs="宋体" w:eastAsia="宋体" w:hint="default"/>
                <w:w w:val="100"/>
                <w:sz w:val="15"/>
                <w:szCs w:val="15"/>
              </w:rPr>
              <w:t> </w:t>
            </w:r>
            <w:r>
              <w:rPr>
                <w:rFonts w:ascii="宋体" w:hAnsi="宋体" w:cs="宋体" w:eastAsia="宋体" w:hint="default"/>
                <w:sz w:val="15"/>
                <w:szCs w:val="15"/>
              </w:rPr>
              <w:t>元）</w:t>
            </w:r>
          </w:p>
        </w:tc>
        <w:tc>
          <w:tcPr>
            <w:tcW w:w="929" w:type="dxa"/>
            <w:vMerge w:val="restart"/>
            <w:tcBorders>
              <w:top w:val="nil" w:sz="6" w:space="0" w:color="auto"/>
              <w:left w:val="single" w:sz="4" w:space="0" w:color="000000"/>
              <w:right w:val="nil" w:sz="6" w:space="0" w:color="auto"/>
            </w:tcBorders>
          </w:tcPr>
          <w:p>
            <w:pPr>
              <w:pStyle w:val="TableParagraph"/>
              <w:spacing w:line="400" w:lineRule="exact" w:before="33"/>
              <w:ind w:left="9" w:right="10"/>
              <w:jc w:val="left"/>
              <w:rPr>
                <w:rFonts w:ascii="宋体" w:hAnsi="宋体" w:cs="宋体" w:eastAsia="宋体" w:hint="default"/>
                <w:sz w:val="15"/>
                <w:szCs w:val="15"/>
              </w:rPr>
            </w:pPr>
            <w:r>
              <w:rPr>
                <w:rFonts w:ascii="宋体" w:hAnsi="宋体" w:cs="宋体" w:eastAsia="宋体" w:hint="default"/>
                <w:spacing w:val="-1"/>
                <w:sz w:val="15"/>
                <w:szCs w:val="15"/>
              </w:rPr>
              <w:t>占同期同类交</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pacing w:val="-1"/>
                <w:sz w:val="15"/>
                <w:szCs w:val="15"/>
              </w:rPr>
              <w:t>易比例（％）</w:t>
            </w:r>
          </w:p>
        </w:tc>
      </w:tr>
      <w:tr>
        <w:trPr>
          <w:trHeight w:val="509" w:hRule="exact"/>
        </w:trPr>
        <w:tc>
          <w:tcPr>
            <w:tcW w:w="1366"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150" w:type="dxa"/>
            <w:vMerge/>
            <w:tcBorders>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177" w:lineRule="exact"/>
              <w:ind w:left="-3" w:right="-3"/>
              <w:jc w:val="right"/>
              <w:rPr>
                <w:rFonts w:ascii="宋体" w:hAnsi="宋体" w:cs="宋体" w:eastAsia="宋体" w:hint="default"/>
                <w:sz w:val="15"/>
                <w:szCs w:val="15"/>
              </w:rPr>
            </w:pPr>
            <w:r>
              <w:rPr>
                <w:rFonts w:ascii="宋体" w:hAnsi="宋体" w:cs="宋体" w:eastAsia="宋体" w:hint="default"/>
                <w:spacing w:val="-1"/>
                <w:sz w:val="15"/>
                <w:szCs w:val="15"/>
              </w:rPr>
              <w:t>金额（万元）</w:t>
            </w:r>
          </w:p>
        </w:tc>
        <w:tc>
          <w:tcPr>
            <w:tcW w:w="1236" w:type="dxa"/>
            <w:vMerge/>
            <w:tcBorders>
              <w:left w:val="single" w:sz="4" w:space="0" w:color="000000"/>
              <w:bottom w:val="nil" w:sz="6" w:space="0" w:color="auto"/>
              <w:right w:val="single" w:sz="4" w:space="0" w:color="000000"/>
            </w:tcBorders>
          </w:tcPr>
          <w:p>
            <w:pPr/>
          </w:p>
        </w:tc>
        <w:tc>
          <w:tcPr>
            <w:tcW w:w="543" w:type="dxa"/>
            <w:vMerge/>
            <w:tcBorders>
              <w:left w:val="single" w:sz="4" w:space="0" w:color="000000"/>
              <w:bottom w:val="nil" w:sz="6" w:space="0" w:color="auto"/>
              <w:right w:val="single" w:sz="4" w:space="0" w:color="000000"/>
            </w:tcBorders>
          </w:tcPr>
          <w:p>
            <w:pPr/>
          </w:p>
        </w:tc>
        <w:tc>
          <w:tcPr>
            <w:tcW w:w="929" w:type="dxa"/>
            <w:vMerge/>
            <w:tcBorders>
              <w:left w:val="single" w:sz="4" w:space="0" w:color="000000"/>
              <w:bottom w:val="nil" w:sz="6" w:space="0" w:color="auto"/>
              <w:right w:val="nil" w:sz="6" w:space="0" w:color="auto"/>
            </w:tcBorders>
          </w:tcPr>
          <w:p>
            <w:pPr/>
          </w:p>
        </w:tc>
      </w:tr>
      <w:tr>
        <w:trPr>
          <w:trHeight w:val="754" w:hRule="exact"/>
        </w:trPr>
        <w:tc>
          <w:tcPr>
            <w:tcW w:w="1366" w:type="dxa"/>
            <w:tcBorders>
              <w:top w:val="nil" w:sz="6" w:space="0" w:color="auto"/>
              <w:left w:val="nil" w:sz="6" w:space="0" w:color="auto"/>
              <w:bottom w:val="single" w:sz="12" w:space="0" w:color="000000"/>
              <w:right w:val="single" w:sz="4" w:space="0" w:color="000000"/>
            </w:tcBorders>
          </w:tcPr>
          <w:p>
            <w:pPr>
              <w:pStyle w:val="TableParagraph"/>
              <w:spacing w:line="240" w:lineRule="auto" w:before="84"/>
              <w:ind w:left="163" w:right="0"/>
              <w:jc w:val="left"/>
              <w:rPr>
                <w:rFonts w:ascii="宋体" w:hAnsi="宋体" w:cs="宋体" w:eastAsia="宋体" w:hint="default"/>
                <w:sz w:val="15"/>
                <w:szCs w:val="15"/>
              </w:rPr>
            </w:pPr>
            <w:r>
              <w:rPr>
                <w:rFonts w:ascii="宋体" w:hAnsi="宋体" w:cs="宋体" w:eastAsia="宋体" w:hint="default"/>
                <w:sz w:val="15"/>
                <w:szCs w:val="15"/>
              </w:rPr>
              <w:t>上海长安信息技</w:t>
            </w: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63" w:right="0"/>
              <w:jc w:val="left"/>
              <w:rPr>
                <w:rFonts w:ascii="宋体" w:hAnsi="宋体" w:cs="宋体" w:eastAsia="宋体" w:hint="default"/>
                <w:sz w:val="15"/>
                <w:szCs w:val="15"/>
              </w:rPr>
            </w:pPr>
            <w:r>
              <w:rPr>
                <w:rFonts w:ascii="宋体" w:hAnsi="宋体" w:cs="宋体" w:eastAsia="宋体" w:hint="default"/>
                <w:sz w:val="15"/>
                <w:szCs w:val="15"/>
              </w:rPr>
              <w:t>术咨询开发中心</w:t>
            </w:r>
          </w:p>
        </w:tc>
        <w:tc>
          <w:tcPr>
            <w:tcW w:w="156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0"/>
              <w:ind w:left="2" w:right="0"/>
              <w:jc w:val="center"/>
              <w:rPr>
                <w:rFonts w:ascii="宋体" w:hAnsi="宋体" w:cs="宋体" w:eastAsia="宋体" w:hint="default"/>
                <w:sz w:val="15"/>
                <w:szCs w:val="15"/>
              </w:rPr>
            </w:pPr>
            <w:r>
              <w:rPr>
                <w:rFonts w:ascii="宋体" w:hAnsi="宋体" w:cs="宋体" w:eastAsia="宋体" w:hint="default"/>
                <w:sz w:val="15"/>
                <w:szCs w:val="15"/>
              </w:rPr>
              <w:t>销售商品、提供劳务</w:t>
            </w:r>
          </w:p>
        </w:tc>
        <w:tc>
          <w:tcPr>
            <w:tcW w:w="115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0"/>
              <w:ind w:left="345" w:right="0"/>
              <w:jc w:val="left"/>
              <w:rPr>
                <w:rFonts w:ascii="宋体" w:hAnsi="宋体" w:cs="宋体" w:eastAsia="宋体" w:hint="default"/>
                <w:sz w:val="15"/>
                <w:szCs w:val="15"/>
              </w:rPr>
            </w:pPr>
            <w:r>
              <w:rPr>
                <w:rFonts w:ascii="宋体" w:hAnsi="宋体" w:cs="宋体" w:eastAsia="宋体" w:hint="default"/>
                <w:sz w:val="15"/>
                <w:szCs w:val="15"/>
              </w:rPr>
              <w:t>市场价</w:t>
            </w:r>
          </w:p>
        </w:tc>
        <w:tc>
          <w:tcPr>
            <w:tcW w:w="90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right="-3"/>
              <w:jc w:val="right"/>
              <w:rPr>
                <w:rFonts w:ascii="Calibri" w:hAnsi="Calibri" w:cs="Calibri" w:eastAsia="Calibri" w:hint="default"/>
                <w:sz w:val="15"/>
                <w:szCs w:val="15"/>
              </w:rPr>
            </w:pPr>
            <w:r>
              <w:rPr>
                <w:rFonts w:ascii="Calibri"/>
                <w:sz w:val="15"/>
              </w:rPr>
              <w:t>49.9</w:t>
            </w:r>
          </w:p>
        </w:tc>
        <w:tc>
          <w:tcPr>
            <w:tcW w:w="123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right="-5"/>
              <w:jc w:val="right"/>
              <w:rPr>
                <w:rFonts w:ascii="Calibri" w:hAnsi="Calibri" w:cs="Calibri" w:eastAsia="Calibri" w:hint="default"/>
                <w:sz w:val="15"/>
                <w:szCs w:val="15"/>
              </w:rPr>
            </w:pPr>
            <w:r>
              <w:rPr>
                <w:rFonts w:ascii="Calibri"/>
                <w:sz w:val="15"/>
              </w:rPr>
              <w:t>0.1</w:t>
            </w:r>
          </w:p>
        </w:tc>
        <w:tc>
          <w:tcPr>
            <w:tcW w:w="54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305" w:right="-3"/>
              <w:jc w:val="left"/>
              <w:rPr>
                <w:rFonts w:ascii="Calibri" w:hAnsi="Calibri" w:cs="Calibri" w:eastAsia="Calibri" w:hint="default"/>
                <w:sz w:val="15"/>
                <w:szCs w:val="15"/>
              </w:rPr>
            </w:pPr>
            <w:r>
              <w:rPr>
                <w:rFonts w:ascii="Calibri"/>
                <w:sz w:val="15"/>
              </w:rPr>
              <w:t>105</w:t>
            </w:r>
          </w:p>
        </w:tc>
        <w:tc>
          <w:tcPr>
            <w:tcW w:w="929"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right="0"/>
              <w:jc w:val="right"/>
              <w:rPr>
                <w:rFonts w:ascii="Calibri" w:hAnsi="Calibri" w:cs="Calibri" w:eastAsia="Calibri" w:hint="default"/>
                <w:sz w:val="15"/>
                <w:szCs w:val="15"/>
              </w:rPr>
            </w:pPr>
            <w:r>
              <w:rPr>
                <w:rFonts w:ascii="Calibri"/>
                <w:spacing w:val="-1"/>
                <w:sz w:val="15"/>
              </w:rPr>
              <w:t>0.26</w:t>
            </w:r>
          </w:p>
        </w:tc>
      </w:tr>
    </w:tbl>
    <w:p>
      <w:pPr>
        <w:spacing w:line="240" w:lineRule="auto" w:before="0"/>
        <w:rPr>
          <w:rFonts w:ascii="宋体" w:hAnsi="宋体" w:cs="宋体" w:eastAsia="宋体" w:hint="default"/>
          <w:b/>
          <w:bCs/>
          <w:sz w:val="22"/>
          <w:szCs w:val="22"/>
        </w:rPr>
      </w:pPr>
    </w:p>
    <w:p>
      <w:pPr>
        <w:tabs>
          <w:tab w:pos="3055" w:val="left" w:leader="none"/>
        </w:tabs>
        <w:spacing w:before="187"/>
        <w:ind w:left="2518"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关联方应收应付款项</w:t>
      </w:r>
      <w:r>
        <w:rPr>
          <w:rFonts w:ascii="宋体" w:hAnsi="宋体" w:cs="宋体" w:eastAsia="宋体" w:hint="default"/>
          <w:sz w:val="21"/>
          <w:szCs w:val="21"/>
        </w:rPr>
      </w:r>
    </w:p>
    <w:p>
      <w:pPr>
        <w:spacing w:line="240" w:lineRule="auto" w:before="10"/>
        <w:rPr>
          <w:rFonts w:ascii="宋体" w:hAnsi="宋体" w:cs="宋体" w:eastAsia="宋体" w:hint="default"/>
          <w:b/>
          <w:bCs/>
          <w:sz w:val="2"/>
          <w:szCs w:val="2"/>
        </w:rPr>
      </w:pPr>
    </w:p>
    <w:p>
      <w:pPr>
        <w:spacing w:line="2489" w:lineRule="exact"/>
        <w:ind w:left="2381"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394.8pt;height:124.5pt;mso-position-horizontal-relative:char;mso-position-vertical-relative:line" coordorigin="0,0" coordsize="7896,2490">
            <v:group style="position:absolute;left:29;top:14;width:802;height:2" coordorigin="29,14" coordsize="802,2">
              <v:shape style="position:absolute;left:29;top:14;width:802;height:2" coordorigin="29,14" coordsize="802,0" path="m29,14l830,14e" filled="false" stroked="true" strokeweight="1.44pt" strokecolor="#000000">
                <v:path arrowok="t"/>
              </v:shape>
              <v:shape style="position:absolute;left:830;top:29;width:10;height:2" type="#_x0000_t75" stroked="false">
                <v:imagedata r:id="rId683" o:title=""/>
              </v:shape>
            </v:group>
            <v:group style="position:absolute;left:830;top:14;width:29;height:2" coordorigin="830,14" coordsize="29,2">
              <v:shape style="position:absolute;left:830;top:14;width:29;height:2" coordorigin="830,14" coordsize="29,0" path="m830,14l859,14e" filled="false" stroked="true" strokeweight="1.44pt" strokecolor="#000000">
                <v:path arrowok="t"/>
              </v:shape>
            </v:group>
            <v:group style="position:absolute;left:859;top:14;width:2247;height:2" coordorigin="859,14" coordsize="2247,2">
              <v:shape style="position:absolute;left:859;top:14;width:2247;height:2" coordorigin="859,14" coordsize="2247,0" path="m859,14l3106,14e" filled="false" stroked="true" strokeweight="1.44pt" strokecolor="#000000">
                <v:path arrowok="t"/>
              </v:shape>
              <v:shape style="position:absolute;left:3106;top:29;width:10;height:2" type="#_x0000_t75" stroked="false">
                <v:imagedata r:id="rId683" o:title=""/>
              </v:shape>
            </v:group>
            <v:group style="position:absolute;left:3106;top:14;width:29;height:2" coordorigin="3106,14" coordsize="29,2">
              <v:shape style="position:absolute;left:3106;top:14;width:29;height:2" coordorigin="3106,14" coordsize="29,0" path="m3106,14l3135,14e" filled="false" stroked="true" strokeweight="1.44pt" strokecolor="#000000">
                <v:path arrowok="t"/>
              </v:shape>
            </v:group>
            <v:group style="position:absolute;left:3135;top:14;width:2377;height:2" coordorigin="3135,14" coordsize="2377,2">
              <v:shape style="position:absolute;left:3135;top:14;width:2377;height:2" coordorigin="3135,14" coordsize="2377,0" path="m3135,14l5511,14e" filled="false" stroked="true" strokeweight="1.44pt" strokecolor="#000000">
                <v:path arrowok="t"/>
              </v:shape>
              <v:shape style="position:absolute;left:5511;top:29;width:10;height:2" type="#_x0000_t75" stroked="false">
                <v:imagedata r:id="rId683" o:title=""/>
              </v:shape>
            </v:group>
            <v:group style="position:absolute;left:5511;top:14;width:29;height:2" coordorigin="5511,14" coordsize="29,2">
              <v:shape style="position:absolute;left:5511;top:14;width:29;height:2" coordorigin="5511,14" coordsize="29,0" path="m5511,14l5540,14e" filled="false" stroked="true" strokeweight="1.44pt" strokecolor="#000000">
                <v:path arrowok="t"/>
              </v:shape>
            </v:group>
            <v:group style="position:absolute;left:5540;top:14;width:2341;height:2" coordorigin="5540,14" coordsize="2341,2">
              <v:shape style="position:absolute;left:5540;top:14;width:2341;height:2" coordorigin="5540,14" coordsize="2341,0" path="m5540,14l7881,14e" filled="false" stroked="true" strokeweight="1.44pt" strokecolor="#000000">
                <v:path arrowok="t"/>
              </v:shape>
            </v:group>
            <v:group style="position:absolute;left:830;top:31;width:10;height:20" coordorigin="830,31" coordsize="10,20">
              <v:shape style="position:absolute;left:830;top:31;width:10;height:20" coordorigin="830,31" coordsize="10,20" path="m830,50l840,50,840,31,830,31,830,50xe" filled="true" fillcolor="#000000" stroked="false">
                <v:path arrowok="t"/>
                <v:fill type="solid"/>
              </v:shape>
            </v:group>
            <v:group style="position:absolute;left:830;top:50;width:10;height:20" coordorigin="830,50" coordsize="10,20">
              <v:shape style="position:absolute;left:830;top:50;width:10;height:20" coordorigin="830,50" coordsize="10,20" path="m830,70l840,70,840,50,830,50,830,70xe" filled="true" fillcolor="#000000" stroked="false">
                <v:path arrowok="t"/>
                <v:fill type="solid"/>
              </v:shape>
            </v:group>
            <v:group style="position:absolute;left:830;top:70;width:10;height:20" coordorigin="830,70" coordsize="10,20">
              <v:shape style="position:absolute;left:830;top:70;width:10;height:20" coordorigin="830,70" coordsize="10,20" path="m830,89l840,89,840,70,830,70,830,89xe" filled="true" fillcolor="#000000" stroked="false">
                <v:path arrowok="t"/>
                <v:fill type="solid"/>
              </v:shape>
            </v:group>
            <v:group style="position:absolute;left:830;top:89;width:10;height:20" coordorigin="830,89" coordsize="10,20">
              <v:shape style="position:absolute;left:830;top:89;width:10;height:20" coordorigin="830,89" coordsize="10,20" path="m830,108l840,108,840,89,830,89,830,108xe" filled="true" fillcolor="#000000" stroked="false">
                <v:path arrowok="t"/>
                <v:fill type="solid"/>
              </v:shape>
            </v:group>
            <v:group style="position:absolute;left:830;top:108;width:10;height:20" coordorigin="830,108" coordsize="10,20">
              <v:shape style="position:absolute;left:830;top:108;width:10;height:20" coordorigin="830,108" coordsize="10,20" path="m830,127l840,127,840,108,830,108,830,127xe" filled="true" fillcolor="#000000" stroked="false">
                <v:path arrowok="t"/>
                <v:fill type="solid"/>
              </v:shape>
            </v:group>
            <v:group style="position:absolute;left:830;top:127;width:10;height:20" coordorigin="830,127" coordsize="10,20">
              <v:shape style="position:absolute;left:830;top:127;width:10;height:20" coordorigin="830,127" coordsize="10,20" path="m830,146l840,146,840,127,830,127,830,146xe" filled="true" fillcolor="#000000" stroked="false">
                <v:path arrowok="t"/>
                <v:fill type="solid"/>
              </v:shape>
            </v:group>
            <v:group style="position:absolute;left:830;top:146;width:10;height:20" coordorigin="830,146" coordsize="10,20">
              <v:shape style="position:absolute;left:830;top:146;width:10;height:20" coordorigin="830,146" coordsize="10,20" path="m830,166l840,166,840,146,830,146,830,166xe" filled="true" fillcolor="#000000" stroked="false">
                <v:path arrowok="t"/>
                <v:fill type="solid"/>
              </v:shape>
            </v:group>
            <v:group style="position:absolute;left:830;top:166;width:10;height:20" coordorigin="830,166" coordsize="10,20">
              <v:shape style="position:absolute;left:830;top:166;width:10;height:20" coordorigin="830,166" coordsize="10,20" path="m830,185l840,185,840,166,830,166,830,185xe" filled="true" fillcolor="#000000" stroked="false">
                <v:path arrowok="t"/>
                <v:fill type="solid"/>
              </v:shape>
            </v:group>
            <v:group style="position:absolute;left:830;top:185;width:10;height:20" coordorigin="830,185" coordsize="10,20">
              <v:shape style="position:absolute;left:830;top:185;width:10;height:20" coordorigin="830,185" coordsize="10,20" path="m830,204l840,204,840,185,830,185,830,204xe" filled="true" fillcolor="#000000" stroked="false">
                <v:path arrowok="t"/>
                <v:fill type="solid"/>
              </v:shape>
            </v:group>
            <v:group style="position:absolute;left:830;top:204;width:10;height:20" coordorigin="830,204" coordsize="10,20">
              <v:shape style="position:absolute;left:830;top:204;width:10;height:20" coordorigin="830,204" coordsize="10,20" path="m830,223l840,223,840,204,830,204,830,223xe" filled="true" fillcolor="#000000" stroked="false">
                <v:path arrowok="t"/>
                <v:fill type="solid"/>
              </v:shape>
            </v:group>
            <v:group style="position:absolute;left:830;top:223;width:10;height:20" coordorigin="830,223" coordsize="10,20">
              <v:shape style="position:absolute;left:830;top:223;width:10;height:20" coordorigin="830,223" coordsize="10,20" path="m830,242l840,242,840,223,830,223,830,242xe" filled="true" fillcolor="#000000" stroked="false">
                <v:path arrowok="t"/>
                <v:fill type="solid"/>
              </v:shape>
            </v:group>
            <v:group style="position:absolute;left:830;top:242;width:10;height:20" coordorigin="830,242" coordsize="10,20">
              <v:shape style="position:absolute;left:830;top:242;width:10;height:20" coordorigin="830,242" coordsize="10,20" path="m830,262l840,262,840,242,830,242,830,262xe" filled="true" fillcolor="#000000" stroked="false">
                <v:path arrowok="t"/>
                <v:fill type="solid"/>
              </v:shape>
            </v:group>
            <v:group style="position:absolute;left:830;top:262;width:10;height:20" coordorigin="830,262" coordsize="10,20">
              <v:shape style="position:absolute;left:830;top:262;width:10;height:20" coordorigin="830,262" coordsize="10,20" path="m830,281l840,281,840,262,830,262,830,281xe" filled="true" fillcolor="#000000" stroked="false">
                <v:path arrowok="t"/>
                <v:fill type="solid"/>
              </v:shape>
            </v:group>
            <v:group style="position:absolute;left:830;top:281;width:10;height:20" coordorigin="830,281" coordsize="10,20">
              <v:shape style="position:absolute;left:830;top:281;width:10;height:20" coordorigin="830,281" coordsize="10,20" path="m830,300l840,300,840,281,830,281,830,300xe" filled="true" fillcolor="#000000" stroked="false">
                <v:path arrowok="t"/>
                <v:fill type="solid"/>
              </v:shape>
            </v:group>
            <v:group style="position:absolute;left:830;top:300;width:10;height:20" coordorigin="830,300" coordsize="10,20">
              <v:shape style="position:absolute;left:830;top:300;width:10;height:20" coordorigin="830,300" coordsize="10,20" path="m830,319l840,319,840,300,830,300,830,319xe" filled="true" fillcolor="#000000" stroked="false">
                <v:path arrowok="t"/>
                <v:fill type="solid"/>
              </v:shape>
            </v:group>
            <v:group style="position:absolute;left:830;top:319;width:10;height:20" coordorigin="830,319" coordsize="10,20">
              <v:shape style="position:absolute;left:830;top:319;width:10;height:20" coordorigin="830,319" coordsize="10,20" path="m830,338l840,338,840,319,830,319,830,338xe" filled="true" fillcolor="#000000" stroked="false">
                <v:path arrowok="t"/>
                <v:fill type="solid"/>
              </v:shape>
            </v:group>
            <v:group style="position:absolute;left:830;top:338;width:10;height:20" coordorigin="830,338" coordsize="10,20">
              <v:shape style="position:absolute;left:830;top:338;width:10;height:20" coordorigin="830,338" coordsize="10,20" path="m830,358l840,358,840,338,830,338,830,358xe" filled="true" fillcolor="#000000" stroked="false">
                <v:path arrowok="t"/>
                <v:fill type="solid"/>
              </v:shape>
            </v:group>
            <v:group style="position:absolute;left:830;top:358;width:10;height:20" coordorigin="830,358" coordsize="10,20">
              <v:shape style="position:absolute;left:830;top:358;width:10;height:20" coordorigin="830,358" coordsize="10,20" path="m830,377l840,377,840,358,830,358,830,377xe" filled="true" fillcolor="#000000" stroked="false">
                <v:path arrowok="t"/>
                <v:fill type="solid"/>
              </v:shape>
            </v:group>
            <v:group style="position:absolute;left:830;top:377;width:10;height:20" coordorigin="830,377" coordsize="10,20">
              <v:shape style="position:absolute;left:830;top:377;width:10;height:20" coordorigin="830,377" coordsize="10,20" path="m830,396l840,396,840,377,830,377,830,396xe" filled="true" fillcolor="#000000" stroked="false">
                <v:path arrowok="t"/>
                <v:fill type="solid"/>
              </v:shape>
            </v:group>
            <v:group style="position:absolute;left:830;top:396;width:10;height:20" coordorigin="830,396" coordsize="10,20">
              <v:shape style="position:absolute;left:830;top:396;width:10;height:20" coordorigin="830,396" coordsize="10,20" path="m830,415l840,415,840,396,830,396,830,415xe" filled="true" fillcolor="#000000" stroked="false">
                <v:path arrowok="t"/>
                <v:fill type="solid"/>
              </v:shape>
            </v:group>
            <v:group style="position:absolute;left:830;top:422;width:10;height:2" coordorigin="830,422" coordsize="10,2">
              <v:shape style="position:absolute;left:830;top:422;width:10;height:2" coordorigin="830,422" coordsize="10,0" path="m830,422l840,422e" filled="false" stroked="true" strokeweight=".72pt" strokecolor="#000000">
                <v:path arrowok="t"/>
              </v:shape>
            </v:group>
            <v:group style="position:absolute;left:3106;top:31;width:10;height:20" coordorigin="3106,31" coordsize="10,20">
              <v:shape style="position:absolute;left:3106;top:31;width:10;height:20" coordorigin="3106,31" coordsize="10,20" path="m3106,50l3116,50,3116,31,3106,31,3106,50xe" filled="true" fillcolor="#000000" stroked="false">
                <v:path arrowok="t"/>
                <v:fill type="solid"/>
              </v:shape>
            </v:group>
            <v:group style="position:absolute;left:3106;top:50;width:10;height:20" coordorigin="3106,50" coordsize="10,20">
              <v:shape style="position:absolute;left:3106;top:50;width:10;height:20" coordorigin="3106,50" coordsize="10,20" path="m3106,70l3116,70,3116,50,3106,50,3106,70xe" filled="true" fillcolor="#000000" stroked="false">
                <v:path arrowok="t"/>
                <v:fill type="solid"/>
              </v:shape>
            </v:group>
            <v:group style="position:absolute;left:3106;top:70;width:10;height:20" coordorigin="3106,70" coordsize="10,20">
              <v:shape style="position:absolute;left:3106;top:70;width:10;height:20" coordorigin="3106,70" coordsize="10,20" path="m3106,89l3116,89,3116,70,3106,70,3106,89xe" filled="true" fillcolor="#000000" stroked="false">
                <v:path arrowok="t"/>
                <v:fill type="solid"/>
              </v:shape>
            </v:group>
            <v:group style="position:absolute;left:3106;top:89;width:10;height:20" coordorigin="3106,89" coordsize="10,20">
              <v:shape style="position:absolute;left:3106;top:89;width:10;height:20" coordorigin="3106,89" coordsize="10,20" path="m3106,108l3116,108,3116,89,3106,89,3106,108xe" filled="true" fillcolor="#000000" stroked="false">
                <v:path arrowok="t"/>
                <v:fill type="solid"/>
              </v:shape>
            </v:group>
            <v:group style="position:absolute;left:3106;top:108;width:10;height:20" coordorigin="3106,108" coordsize="10,20">
              <v:shape style="position:absolute;left:3106;top:108;width:10;height:20" coordorigin="3106,108" coordsize="10,20" path="m3106,127l3116,127,3116,108,3106,108,3106,127xe" filled="true" fillcolor="#000000" stroked="false">
                <v:path arrowok="t"/>
                <v:fill type="solid"/>
              </v:shape>
            </v:group>
            <v:group style="position:absolute;left:3106;top:127;width:10;height:20" coordorigin="3106,127" coordsize="10,20">
              <v:shape style="position:absolute;left:3106;top:127;width:10;height:20" coordorigin="3106,127" coordsize="10,20" path="m3106,146l3116,146,3116,127,3106,127,3106,146xe" filled="true" fillcolor="#000000" stroked="false">
                <v:path arrowok="t"/>
                <v:fill type="solid"/>
              </v:shape>
            </v:group>
            <v:group style="position:absolute;left:3106;top:146;width:10;height:20" coordorigin="3106,146" coordsize="10,20">
              <v:shape style="position:absolute;left:3106;top:146;width:10;height:20" coordorigin="3106,146" coordsize="10,20" path="m3106,166l3116,166,3116,146,3106,146,3106,166xe" filled="true" fillcolor="#000000" stroked="false">
                <v:path arrowok="t"/>
                <v:fill type="solid"/>
              </v:shape>
            </v:group>
            <v:group style="position:absolute;left:3106;top:166;width:10;height:20" coordorigin="3106,166" coordsize="10,20">
              <v:shape style="position:absolute;left:3106;top:166;width:10;height:20" coordorigin="3106,166" coordsize="10,20" path="m3106,185l3116,185,3116,166,3106,166,3106,185xe" filled="true" fillcolor="#000000" stroked="false">
                <v:path arrowok="t"/>
                <v:fill type="solid"/>
              </v:shape>
            </v:group>
            <v:group style="position:absolute;left:3106;top:185;width:10;height:20" coordorigin="3106,185" coordsize="10,20">
              <v:shape style="position:absolute;left:3106;top:185;width:10;height:20" coordorigin="3106,185" coordsize="10,20" path="m3106,204l3116,204,3116,185,3106,185,3106,204xe" filled="true" fillcolor="#000000" stroked="false">
                <v:path arrowok="t"/>
                <v:fill type="solid"/>
              </v:shape>
            </v:group>
            <v:group style="position:absolute;left:3106;top:204;width:10;height:20" coordorigin="3106,204" coordsize="10,20">
              <v:shape style="position:absolute;left:3106;top:204;width:10;height:20" coordorigin="3106,204" coordsize="10,20" path="m3106,223l3116,223,3116,204,3106,204,3106,223xe" filled="true" fillcolor="#000000" stroked="false">
                <v:path arrowok="t"/>
                <v:fill type="solid"/>
              </v:shape>
            </v:group>
            <v:group style="position:absolute;left:3106;top:223;width:10;height:20" coordorigin="3106,223" coordsize="10,20">
              <v:shape style="position:absolute;left:3106;top:223;width:10;height:20" coordorigin="3106,223" coordsize="10,20" path="m3106,242l3116,242,3116,223,3106,223,3106,242xe" filled="true" fillcolor="#000000" stroked="false">
                <v:path arrowok="t"/>
                <v:fill type="solid"/>
              </v:shape>
            </v:group>
            <v:group style="position:absolute;left:3106;top:242;width:10;height:20" coordorigin="3106,242" coordsize="10,20">
              <v:shape style="position:absolute;left:3106;top:242;width:10;height:20" coordorigin="3106,242" coordsize="10,20" path="m3106,262l3116,262,3116,242,3106,242,3106,262xe" filled="true" fillcolor="#000000" stroked="false">
                <v:path arrowok="t"/>
                <v:fill type="solid"/>
              </v:shape>
            </v:group>
            <v:group style="position:absolute;left:3106;top:262;width:10;height:20" coordorigin="3106,262" coordsize="10,20">
              <v:shape style="position:absolute;left:3106;top:262;width:10;height:20" coordorigin="3106,262" coordsize="10,20" path="m3106,281l3116,281,3116,262,3106,262,3106,281xe" filled="true" fillcolor="#000000" stroked="false">
                <v:path arrowok="t"/>
                <v:fill type="solid"/>
              </v:shape>
            </v:group>
            <v:group style="position:absolute;left:3106;top:281;width:10;height:20" coordorigin="3106,281" coordsize="10,20">
              <v:shape style="position:absolute;left:3106;top:281;width:10;height:20" coordorigin="3106,281" coordsize="10,20" path="m3106,300l3116,300,3116,281,3106,281,3106,300xe" filled="true" fillcolor="#000000" stroked="false">
                <v:path arrowok="t"/>
                <v:fill type="solid"/>
              </v:shape>
            </v:group>
            <v:group style="position:absolute;left:3106;top:300;width:10;height:20" coordorigin="3106,300" coordsize="10,20">
              <v:shape style="position:absolute;left:3106;top:300;width:10;height:20" coordorigin="3106,300" coordsize="10,20" path="m3106,319l3116,319,3116,300,3106,300,3106,319xe" filled="true" fillcolor="#000000" stroked="false">
                <v:path arrowok="t"/>
                <v:fill type="solid"/>
              </v:shape>
            </v:group>
            <v:group style="position:absolute;left:3106;top:319;width:10;height:20" coordorigin="3106,319" coordsize="10,20">
              <v:shape style="position:absolute;left:3106;top:319;width:10;height:20" coordorigin="3106,319" coordsize="10,20" path="m3106,338l3116,338,3116,319,3106,319,3106,338xe" filled="true" fillcolor="#000000" stroked="false">
                <v:path arrowok="t"/>
                <v:fill type="solid"/>
              </v:shape>
            </v:group>
            <v:group style="position:absolute;left:5511;top:31;width:10;height:20" coordorigin="5511,31" coordsize="10,20">
              <v:shape style="position:absolute;left:5511;top:31;width:10;height:20" coordorigin="5511,31" coordsize="10,20" path="m5511,50l5521,50,5521,31,5511,31,5511,50xe" filled="true" fillcolor="#000000" stroked="false">
                <v:path arrowok="t"/>
                <v:fill type="solid"/>
              </v:shape>
            </v:group>
            <v:group style="position:absolute;left:5511;top:50;width:10;height:20" coordorigin="5511,50" coordsize="10,20">
              <v:shape style="position:absolute;left:5511;top:50;width:10;height:20" coordorigin="5511,50" coordsize="10,20" path="m5511,70l5521,70,5521,50,5511,50,5511,70xe" filled="true" fillcolor="#000000" stroked="false">
                <v:path arrowok="t"/>
                <v:fill type="solid"/>
              </v:shape>
            </v:group>
            <v:group style="position:absolute;left:5511;top:70;width:10;height:20" coordorigin="5511,70" coordsize="10,20">
              <v:shape style="position:absolute;left:5511;top:70;width:10;height:20" coordorigin="5511,70" coordsize="10,20" path="m5511,89l5521,89,5521,70,5511,70,5511,89xe" filled="true" fillcolor="#000000" stroked="false">
                <v:path arrowok="t"/>
                <v:fill type="solid"/>
              </v:shape>
            </v:group>
            <v:group style="position:absolute;left:5511;top:89;width:10;height:20" coordorigin="5511,89" coordsize="10,20">
              <v:shape style="position:absolute;left:5511;top:89;width:10;height:20" coordorigin="5511,89" coordsize="10,20" path="m5511,108l5521,108,5521,89,5511,89,5511,108xe" filled="true" fillcolor="#000000" stroked="false">
                <v:path arrowok="t"/>
                <v:fill type="solid"/>
              </v:shape>
            </v:group>
            <v:group style="position:absolute;left:5511;top:108;width:10;height:20" coordorigin="5511,108" coordsize="10,20">
              <v:shape style="position:absolute;left:5511;top:108;width:10;height:20" coordorigin="5511,108" coordsize="10,20" path="m5511,127l5521,127,5521,108,5511,108,5511,127xe" filled="true" fillcolor="#000000" stroked="false">
                <v:path arrowok="t"/>
                <v:fill type="solid"/>
              </v:shape>
            </v:group>
            <v:group style="position:absolute;left:5511;top:127;width:10;height:20" coordorigin="5511,127" coordsize="10,20">
              <v:shape style="position:absolute;left:5511;top:127;width:10;height:20" coordorigin="5511,127" coordsize="10,20" path="m5511,146l5521,146,5521,127,5511,127,5511,146xe" filled="true" fillcolor="#000000" stroked="false">
                <v:path arrowok="t"/>
                <v:fill type="solid"/>
              </v:shape>
            </v:group>
            <v:group style="position:absolute;left:5511;top:146;width:10;height:20" coordorigin="5511,146" coordsize="10,20">
              <v:shape style="position:absolute;left:5511;top:146;width:10;height:20" coordorigin="5511,146" coordsize="10,20" path="m5511,166l5521,166,5521,146,5511,146,5511,166xe" filled="true" fillcolor="#000000" stroked="false">
                <v:path arrowok="t"/>
                <v:fill type="solid"/>
              </v:shape>
            </v:group>
            <v:group style="position:absolute;left:5511;top:166;width:10;height:20" coordorigin="5511,166" coordsize="10,20">
              <v:shape style="position:absolute;left:5511;top:166;width:10;height:20" coordorigin="5511,166" coordsize="10,20" path="m5511,185l5521,185,5521,166,5511,166,5511,185xe" filled="true" fillcolor="#000000" stroked="false">
                <v:path arrowok="t"/>
                <v:fill type="solid"/>
              </v:shape>
            </v:group>
            <v:group style="position:absolute;left:5511;top:185;width:10;height:20" coordorigin="5511,185" coordsize="10,20">
              <v:shape style="position:absolute;left:5511;top:185;width:10;height:20" coordorigin="5511,185" coordsize="10,20" path="m5511,204l5521,204,5521,185,5511,185,5511,204xe" filled="true" fillcolor="#000000" stroked="false">
                <v:path arrowok="t"/>
                <v:fill type="solid"/>
              </v:shape>
            </v:group>
            <v:group style="position:absolute;left:5511;top:204;width:10;height:20" coordorigin="5511,204" coordsize="10,20">
              <v:shape style="position:absolute;left:5511;top:204;width:10;height:20" coordorigin="5511,204" coordsize="10,20" path="m5511,223l5521,223,5521,204,5511,204,5511,223xe" filled="true" fillcolor="#000000" stroked="false">
                <v:path arrowok="t"/>
                <v:fill type="solid"/>
              </v:shape>
            </v:group>
            <v:group style="position:absolute;left:5511;top:223;width:10;height:20" coordorigin="5511,223" coordsize="10,20">
              <v:shape style="position:absolute;left:5511;top:223;width:10;height:20" coordorigin="5511,223" coordsize="10,20" path="m5511,242l5521,242,5521,223,5511,223,5511,242xe" filled="true" fillcolor="#000000" stroked="false">
                <v:path arrowok="t"/>
                <v:fill type="solid"/>
              </v:shape>
            </v:group>
            <v:group style="position:absolute;left:5511;top:242;width:10;height:20" coordorigin="5511,242" coordsize="10,20">
              <v:shape style="position:absolute;left:5511;top:242;width:10;height:20" coordorigin="5511,242" coordsize="10,20" path="m5511,262l5521,262,5521,242,5511,242,5511,262xe" filled="true" fillcolor="#000000" stroked="false">
                <v:path arrowok="t"/>
                <v:fill type="solid"/>
              </v:shape>
            </v:group>
            <v:group style="position:absolute;left:5511;top:262;width:10;height:20" coordorigin="5511,262" coordsize="10,20">
              <v:shape style="position:absolute;left:5511;top:262;width:10;height:20" coordorigin="5511,262" coordsize="10,20" path="m5511,281l5521,281,5521,262,5511,262,5511,281xe" filled="true" fillcolor="#000000" stroked="false">
                <v:path arrowok="t"/>
                <v:fill type="solid"/>
              </v:shape>
            </v:group>
            <v:group style="position:absolute;left:5511;top:281;width:10;height:20" coordorigin="5511,281" coordsize="10,20">
              <v:shape style="position:absolute;left:5511;top:281;width:10;height:20" coordorigin="5511,281" coordsize="10,20" path="m5511,300l5521,300,5521,281,5511,281,5511,300xe" filled="true" fillcolor="#000000" stroked="false">
                <v:path arrowok="t"/>
                <v:fill type="solid"/>
              </v:shape>
            </v:group>
            <v:group style="position:absolute;left:5511;top:300;width:10;height:20" coordorigin="5511,300" coordsize="10,20">
              <v:shape style="position:absolute;left:5511;top:300;width:10;height:20" coordorigin="5511,300" coordsize="10,20" path="m5511,319l5521,319,5521,300,5511,300,5511,319xe" filled="true" fillcolor="#000000" stroked="false">
                <v:path arrowok="t"/>
                <v:fill type="solid"/>
              </v:shape>
            </v:group>
            <v:group style="position:absolute;left:5511;top:319;width:10;height:20" coordorigin="5511,319" coordsize="10,20">
              <v:shape style="position:absolute;left:5511;top:319;width:10;height:20" coordorigin="5511,319" coordsize="10,20" path="m5511,338l5521,338,5521,319,5511,319,5511,338xe" filled="true" fillcolor="#000000" stroked="false">
                <v:path arrowok="t"/>
                <v:fill type="solid"/>
              </v:shape>
            </v:group>
            <v:group style="position:absolute;left:5511;top:338;width:10;height:20" coordorigin="5511,338" coordsize="10,20">
              <v:shape style="position:absolute;left:5511;top:338;width:10;height:20" coordorigin="5511,338" coordsize="10,20" path="m5511,358l5521,358,5521,338,5511,338,5511,358xe" filled="true" fillcolor="#000000" stroked="false">
                <v:path arrowok="t"/>
                <v:fill type="solid"/>
              </v:shape>
            </v:group>
            <v:group style="position:absolute;left:5511;top:358;width:10;height:20" coordorigin="5511,358" coordsize="10,20">
              <v:shape style="position:absolute;left:5511;top:358;width:10;height:20" coordorigin="5511,358" coordsize="10,20" path="m5511,377l5521,377,5521,358,5511,358,5511,377xe" filled="true" fillcolor="#000000" stroked="false">
                <v:path arrowok="t"/>
                <v:fill type="solid"/>
              </v:shape>
            </v:group>
            <v:group style="position:absolute;left:5511;top:377;width:10;height:20" coordorigin="5511,377" coordsize="10,20">
              <v:shape style="position:absolute;left:5511;top:377;width:10;height:20" coordorigin="5511,377" coordsize="10,20" path="m5511,396l5521,396,5521,377,5511,377,5511,396xe" filled="true" fillcolor="#000000" stroked="false">
                <v:path arrowok="t"/>
                <v:fill type="solid"/>
              </v:shape>
            </v:group>
            <v:group style="position:absolute;left:5511;top:396;width:10;height:20" coordorigin="5511,396" coordsize="10,20">
              <v:shape style="position:absolute;left:5511;top:396;width:10;height:20" coordorigin="5511,396" coordsize="10,20" path="m5511,415l5521,415,5521,396,5511,396,5511,415xe" filled="true" fillcolor="#000000" stroked="false">
                <v:path arrowok="t"/>
                <v:fill type="solid"/>
              </v:shape>
            </v:group>
            <v:group style="position:absolute;left:5511;top:422;width:10;height:2" coordorigin="5511,422" coordsize="10,2">
              <v:shape style="position:absolute;left:5511;top:422;width:10;height:2" coordorigin="5511,422" coordsize="10,0" path="m5511,422l5521,422e" filled="false" stroked="true" strokeweight=".72pt" strokecolor="#000000">
                <v:path arrowok="t"/>
              </v:shape>
            </v:group>
            <v:group style="position:absolute;left:830;top:434;width:10;height:2" coordorigin="830,434" coordsize="10,2">
              <v:shape style="position:absolute;left:830;top:434;width:10;height:2" coordorigin="830,434" coordsize="10,0" path="m830,434l840,434e" filled="false" stroked="true" strokeweight=".48001pt" strokecolor="#000000">
                <v:path arrowok="t"/>
              </v:shape>
              <v:shape style="position:absolute;left:3097;top:338;width:831;height:101" type="#_x0000_t75" stroked="false">
                <v:imagedata r:id="rId693" o:title=""/>
              </v:shape>
              <v:shape style="position:absolute;left:3923;top:430;width:1022;height:10" type="#_x0000_t75" stroked="false">
                <v:imagedata r:id="rId694" o:title=""/>
              </v:shape>
              <v:shape style="position:absolute;left:4940;top:430;width:1133;height:10" type="#_x0000_t75" stroked="false">
                <v:imagedata r:id="rId695" o:title=""/>
              </v:shape>
              <v:shape style="position:absolute;left:6068;top:430;width:992;height:10" type="#_x0000_t75" stroked="false">
                <v:imagedata r:id="rId696" o:title=""/>
              </v:shape>
              <v:shape style="position:absolute;left:7055;top:430;width:826;height:10" type="#_x0000_t75" stroked="false">
                <v:imagedata r:id="rId697" o:title=""/>
              </v:shape>
            </v:group>
            <v:group style="position:absolute;left:830;top:439;width:10;height:20" coordorigin="830,439" coordsize="10,20">
              <v:shape style="position:absolute;left:830;top:439;width:10;height:20" coordorigin="830,439" coordsize="10,20" path="m830,458l840,458,840,439,830,439,830,458xe" filled="true" fillcolor="#000000" stroked="false">
                <v:path arrowok="t"/>
                <v:fill type="solid"/>
              </v:shape>
            </v:group>
            <v:group style="position:absolute;left:830;top:458;width:10;height:20" coordorigin="830,458" coordsize="10,20">
              <v:shape style="position:absolute;left:830;top:458;width:10;height:20" coordorigin="830,458" coordsize="10,20" path="m830,478l840,478,840,458,830,458,830,478xe" filled="true" fillcolor="#000000" stroked="false">
                <v:path arrowok="t"/>
                <v:fill type="solid"/>
              </v:shape>
            </v:group>
            <v:group style="position:absolute;left:830;top:478;width:10;height:20" coordorigin="830,478" coordsize="10,20">
              <v:shape style="position:absolute;left:830;top:478;width:10;height:20" coordorigin="830,478" coordsize="10,20" path="m830,497l840,497,840,478,830,478,830,497xe" filled="true" fillcolor="#000000" stroked="false">
                <v:path arrowok="t"/>
                <v:fill type="solid"/>
              </v:shape>
            </v:group>
            <v:group style="position:absolute;left:830;top:497;width:10;height:20" coordorigin="830,497" coordsize="10,20">
              <v:shape style="position:absolute;left:830;top:497;width:10;height:20" coordorigin="830,497" coordsize="10,20" path="m830,516l840,516,840,497,830,497,830,516xe" filled="true" fillcolor="#000000" stroked="false">
                <v:path arrowok="t"/>
                <v:fill type="solid"/>
              </v:shape>
            </v:group>
            <v:group style="position:absolute;left:830;top:516;width:10;height:20" coordorigin="830,516" coordsize="10,20">
              <v:shape style="position:absolute;left:830;top:516;width:10;height:20" coordorigin="830,516" coordsize="10,20" path="m830,536l840,536,840,516,830,516,830,536xe" filled="true" fillcolor="#000000" stroked="false">
                <v:path arrowok="t"/>
                <v:fill type="solid"/>
              </v:shape>
            </v:group>
            <v:group style="position:absolute;left:830;top:536;width:10;height:20" coordorigin="830,536" coordsize="10,20">
              <v:shape style="position:absolute;left:830;top:536;width:10;height:20" coordorigin="830,536" coordsize="10,20" path="m830,555l840,555,840,536,830,536,830,555xe" filled="true" fillcolor="#000000" stroked="false">
                <v:path arrowok="t"/>
                <v:fill type="solid"/>
              </v:shape>
            </v:group>
            <v:group style="position:absolute;left:830;top:555;width:10;height:20" coordorigin="830,555" coordsize="10,20">
              <v:shape style="position:absolute;left:830;top:555;width:10;height:20" coordorigin="830,555" coordsize="10,20" path="m830,574l840,574,840,555,830,555,830,574xe" filled="true" fillcolor="#000000" stroked="false">
                <v:path arrowok="t"/>
                <v:fill type="solid"/>
              </v:shape>
            </v:group>
            <v:group style="position:absolute;left:830;top:574;width:10;height:20" coordorigin="830,574" coordsize="10,20">
              <v:shape style="position:absolute;left:830;top:574;width:10;height:20" coordorigin="830,574" coordsize="10,20" path="m830,593l840,593,840,574,830,574,830,593xe" filled="true" fillcolor="#000000" stroked="false">
                <v:path arrowok="t"/>
                <v:fill type="solid"/>
              </v:shape>
            </v:group>
            <v:group style="position:absolute;left:830;top:593;width:10;height:20" coordorigin="830,593" coordsize="10,20">
              <v:shape style="position:absolute;left:830;top:593;width:10;height:20" coordorigin="830,593" coordsize="10,20" path="m830,612l840,612,840,593,830,593,830,612xe" filled="true" fillcolor="#000000" stroked="false">
                <v:path arrowok="t"/>
                <v:fill type="solid"/>
              </v:shape>
            </v:group>
            <v:group style="position:absolute;left:830;top:612;width:10;height:20" coordorigin="830,612" coordsize="10,20">
              <v:shape style="position:absolute;left:830;top:612;width:10;height:20" coordorigin="830,612" coordsize="10,20" path="m830,632l840,632,840,612,830,612,830,632xe" filled="true" fillcolor="#000000" stroked="false">
                <v:path arrowok="t"/>
                <v:fill type="solid"/>
              </v:shape>
            </v:group>
            <v:group style="position:absolute;left:830;top:632;width:10;height:20" coordorigin="830,632" coordsize="10,20">
              <v:shape style="position:absolute;left:830;top:632;width:10;height:20" coordorigin="830,632" coordsize="10,20" path="m830,651l840,651,840,632,830,632,830,651xe" filled="true" fillcolor="#000000" stroked="false">
                <v:path arrowok="t"/>
                <v:fill type="solid"/>
              </v:shape>
            </v:group>
            <v:group style="position:absolute;left:830;top:651;width:10;height:20" coordorigin="830,651" coordsize="10,20">
              <v:shape style="position:absolute;left:830;top:651;width:10;height:20" coordorigin="830,651" coordsize="10,20" path="m830,670l840,670,840,651,830,651,830,670xe" filled="true" fillcolor="#000000" stroked="false">
                <v:path arrowok="t"/>
                <v:fill type="solid"/>
              </v:shape>
            </v:group>
            <v:group style="position:absolute;left:830;top:670;width:10;height:20" coordorigin="830,670" coordsize="10,20">
              <v:shape style="position:absolute;left:830;top:670;width:10;height:20" coordorigin="830,670" coordsize="10,20" path="m830,689l840,689,840,670,830,670,830,689xe" filled="true" fillcolor="#000000" stroked="false">
                <v:path arrowok="t"/>
                <v:fill type="solid"/>
              </v:shape>
            </v:group>
            <v:group style="position:absolute;left:830;top:689;width:10;height:20" coordorigin="830,689" coordsize="10,20">
              <v:shape style="position:absolute;left:830;top:689;width:10;height:20" coordorigin="830,689" coordsize="10,20" path="m830,708l840,708,840,689,830,689,830,708xe" filled="true" fillcolor="#000000" stroked="false">
                <v:path arrowok="t"/>
                <v:fill type="solid"/>
              </v:shape>
            </v:group>
            <v:group style="position:absolute;left:830;top:708;width:10;height:20" coordorigin="830,708" coordsize="10,20">
              <v:shape style="position:absolute;left:830;top:708;width:10;height:20" coordorigin="830,708" coordsize="10,20" path="m830,728l840,728,840,708,830,708,830,728xe" filled="true" fillcolor="#000000" stroked="false">
                <v:path arrowok="t"/>
                <v:fill type="solid"/>
              </v:shape>
            </v:group>
            <v:group style="position:absolute;left:830;top:728;width:10;height:20" coordorigin="830,728" coordsize="10,20">
              <v:shape style="position:absolute;left:830;top:728;width:10;height:20" coordorigin="830,728" coordsize="10,20" path="m830,747l840,747,840,728,830,728,830,747xe" filled="true" fillcolor="#000000" stroked="false">
                <v:path arrowok="t"/>
                <v:fill type="solid"/>
              </v:shape>
            </v:group>
            <v:group style="position:absolute;left:830;top:747;width:10;height:20" coordorigin="830,747" coordsize="10,20">
              <v:shape style="position:absolute;left:830;top:747;width:10;height:20" coordorigin="830,747" coordsize="10,20" path="m830,766l840,766,840,747,830,747,830,766xe" filled="true" fillcolor="#000000" stroked="false">
                <v:path arrowok="t"/>
                <v:fill type="solid"/>
              </v:shape>
            </v:group>
            <v:group style="position:absolute;left:830;top:766;width:10;height:20" coordorigin="830,766" coordsize="10,20">
              <v:shape style="position:absolute;left:830;top:766;width:10;height:20" coordorigin="830,766" coordsize="10,20" path="m830,785l840,785,840,766,830,766,830,785xe" filled="true" fillcolor="#000000" stroked="false">
                <v:path arrowok="t"/>
                <v:fill type="solid"/>
              </v:shape>
            </v:group>
            <v:group style="position:absolute;left:830;top:785;width:10;height:20" coordorigin="830,785" coordsize="10,20">
              <v:shape style="position:absolute;left:830;top:785;width:10;height:20" coordorigin="830,785" coordsize="10,20" path="m830,804l840,804,840,785,830,785,830,804xe" filled="true" fillcolor="#000000" stroked="false">
                <v:path arrowok="t"/>
                <v:fill type="solid"/>
              </v:shape>
            </v:group>
            <v:group style="position:absolute;left:830;top:804;width:10;height:20" coordorigin="830,804" coordsize="10,20">
              <v:shape style="position:absolute;left:830;top:804;width:10;height:20" coordorigin="830,804" coordsize="10,20" path="m830,824l840,824,840,804,830,804,830,824xe" filled="true" fillcolor="#000000" stroked="false">
                <v:path arrowok="t"/>
                <v:fill type="solid"/>
              </v:shape>
            </v:group>
            <v:group style="position:absolute;left:830;top:824;width:10;height:20" coordorigin="830,824" coordsize="10,20">
              <v:shape style="position:absolute;left:830;top:824;width:10;height:20" coordorigin="830,824" coordsize="10,20" path="m830,843l840,843,840,824,830,824,830,843xe" filled="true" fillcolor="#000000" stroked="false">
                <v:path arrowok="t"/>
                <v:fill type="solid"/>
              </v:shape>
            </v:group>
            <v:group style="position:absolute;left:830;top:843;width:10;height:20" coordorigin="830,843" coordsize="10,20">
              <v:shape style="position:absolute;left:830;top:843;width:10;height:20" coordorigin="830,843" coordsize="10,20" path="m830,862l840,862,840,843,830,843,830,862xe" filled="true" fillcolor="#000000" stroked="false">
                <v:path arrowok="t"/>
                <v:fill type="solid"/>
              </v:shape>
            </v:group>
            <v:group style="position:absolute;left:830;top:862;width:10;height:20" coordorigin="830,862" coordsize="10,20">
              <v:shape style="position:absolute;left:830;top:862;width:10;height:20" coordorigin="830,862" coordsize="10,20" path="m830,881l840,881,840,862,830,862,830,881xe" filled="true" fillcolor="#000000" stroked="false">
                <v:path arrowok="t"/>
                <v:fill type="solid"/>
              </v:shape>
            </v:group>
            <v:group style="position:absolute;left:830;top:881;width:10;height:20" coordorigin="830,881" coordsize="10,20">
              <v:shape style="position:absolute;left:830;top:881;width:10;height:20" coordorigin="830,881" coordsize="10,20" path="m830,900l840,900,840,881,830,881,830,900xe" filled="true" fillcolor="#000000" stroked="false">
                <v:path arrowok="t"/>
                <v:fill type="solid"/>
              </v:shape>
            </v:group>
            <v:group style="position:absolute;left:830;top:900;width:10;height:20" coordorigin="830,900" coordsize="10,20">
              <v:shape style="position:absolute;left:830;top:900;width:10;height:20" coordorigin="830,900" coordsize="10,20" path="m830,920l840,920,840,900,830,900,830,920xe" filled="true" fillcolor="#000000" stroked="false">
                <v:path arrowok="t"/>
                <v:fill type="solid"/>
              </v:shape>
            </v:group>
            <v:group style="position:absolute;left:830;top:920;width:10;height:20" coordorigin="830,920" coordsize="10,20">
              <v:shape style="position:absolute;left:830;top:920;width:10;height:20" coordorigin="830,920" coordsize="10,20" path="m830,939l840,939,840,920,830,920,830,939xe" filled="true" fillcolor="#000000" stroked="false">
                <v:path arrowok="t"/>
                <v:fill type="solid"/>
              </v:shape>
            </v:group>
            <v:group style="position:absolute;left:830;top:939;width:10;height:20" coordorigin="830,939" coordsize="10,20">
              <v:shape style="position:absolute;left:830;top:939;width:10;height:20" coordorigin="830,939" coordsize="10,20" path="m830,958l840,958,840,939,830,939,830,958xe" filled="true" fillcolor="#000000" stroked="false">
                <v:path arrowok="t"/>
                <v:fill type="solid"/>
              </v:shape>
            </v:group>
            <v:group style="position:absolute;left:830;top:958;width:10;height:20" coordorigin="830,958" coordsize="10,20">
              <v:shape style="position:absolute;left:830;top:958;width:10;height:20" coordorigin="830,958" coordsize="10,20" path="m830,977l840,977,840,958,830,958,830,977xe" filled="true" fillcolor="#000000" stroked="false">
                <v:path arrowok="t"/>
                <v:fill type="solid"/>
              </v:shape>
            </v:group>
            <v:group style="position:absolute;left:830;top:977;width:10;height:20" coordorigin="830,977" coordsize="10,20">
              <v:shape style="position:absolute;left:830;top:977;width:10;height:20" coordorigin="830,977" coordsize="10,20" path="m830,996l840,996,840,977,830,977,830,996xe" filled="true" fillcolor="#000000" stroked="false">
                <v:path arrowok="t"/>
                <v:fill type="solid"/>
              </v:shape>
            </v:group>
            <v:group style="position:absolute;left:830;top:996;width:10;height:20" coordorigin="830,996" coordsize="10,20">
              <v:shape style="position:absolute;left:830;top:996;width:10;height:20" coordorigin="830,996" coordsize="10,20" path="m830,1016l840,1016,840,996,830,996,830,1016xe" filled="true" fillcolor="#000000" stroked="false">
                <v:path arrowok="t"/>
                <v:fill type="solid"/>
              </v:shape>
            </v:group>
            <v:group style="position:absolute;left:830;top:1016;width:10;height:20" coordorigin="830,1016" coordsize="10,20">
              <v:shape style="position:absolute;left:830;top:1016;width:10;height:20" coordorigin="830,1016" coordsize="10,20" path="m830,1035l840,1035,840,1016,830,1016,830,1035xe" filled="true" fillcolor="#000000" stroked="false">
                <v:path arrowok="t"/>
                <v:fill type="solid"/>
              </v:shape>
            </v:group>
            <v:group style="position:absolute;left:830;top:1035;width:10;height:20" coordorigin="830,1035" coordsize="10,20">
              <v:shape style="position:absolute;left:830;top:1035;width:10;height:20" coordorigin="830,1035" coordsize="10,20" path="m830,1054l840,1054,840,1035,830,1035,830,1054xe" filled="true" fillcolor="#000000" stroked="false">
                <v:path arrowok="t"/>
                <v:fill type="solid"/>
              </v:shape>
            </v:group>
            <v:group style="position:absolute;left:830;top:1054;width:10;height:20" coordorigin="830,1054" coordsize="10,20">
              <v:shape style="position:absolute;left:830;top:1054;width:10;height:20" coordorigin="830,1054" coordsize="10,20" path="m830,1073l840,1073,840,1054,830,1054,830,1073xe" filled="true" fillcolor="#000000" stroked="false">
                <v:path arrowok="t"/>
                <v:fill type="solid"/>
              </v:shape>
            </v:group>
            <v:group style="position:absolute;left:830;top:1073;width:10;height:20" coordorigin="830,1073" coordsize="10,20">
              <v:shape style="position:absolute;left:830;top:1073;width:10;height:20" coordorigin="830,1073" coordsize="10,20" path="m830,1092l840,1092,840,1073,830,1073,830,1092xe" filled="true" fillcolor="#000000" stroked="false">
                <v:path arrowok="t"/>
                <v:fill type="solid"/>
              </v:shape>
            </v:group>
            <v:group style="position:absolute;left:830;top:1092;width:10;height:20" coordorigin="830,1092" coordsize="10,20">
              <v:shape style="position:absolute;left:830;top:1092;width:10;height:20" coordorigin="830,1092" coordsize="10,20" path="m830,1112l840,1112,840,1092,830,1092,830,1112xe" filled="true" fillcolor="#000000" stroked="false">
                <v:path arrowok="t"/>
                <v:fill type="solid"/>
              </v:shape>
            </v:group>
            <v:group style="position:absolute;left:830;top:1112;width:10;height:20" coordorigin="830,1112" coordsize="10,20">
              <v:shape style="position:absolute;left:830;top:1112;width:10;height:20" coordorigin="830,1112" coordsize="10,20" path="m830,1131l840,1131,840,1112,830,1112,830,1131xe" filled="true" fillcolor="#000000" stroked="false">
                <v:path arrowok="t"/>
                <v:fill type="solid"/>
              </v:shape>
            </v:group>
            <v:group style="position:absolute;left:830;top:1131;width:10;height:20" coordorigin="830,1131" coordsize="10,20">
              <v:shape style="position:absolute;left:830;top:1131;width:10;height:20" coordorigin="830,1131" coordsize="10,20" path="m830,1150l840,1150,840,1131,830,1131,830,1150xe" filled="true" fillcolor="#000000" stroked="false">
                <v:path arrowok="t"/>
                <v:fill type="solid"/>
              </v:shape>
            </v:group>
            <v:group style="position:absolute;left:830;top:1150;width:10;height:20" coordorigin="830,1150" coordsize="10,20">
              <v:shape style="position:absolute;left:830;top:1150;width:10;height:20" coordorigin="830,1150" coordsize="10,20" path="m830,1169l840,1169,840,1150,830,1150,830,1169xe" filled="true" fillcolor="#000000" stroked="false">
                <v:path arrowok="t"/>
                <v:fill type="solid"/>
              </v:shape>
            </v:group>
            <v:group style="position:absolute;left:830;top:1169;width:10;height:20" coordorigin="830,1169" coordsize="10,20">
              <v:shape style="position:absolute;left:830;top:1169;width:10;height:20" coordorigin="830,1169" coordsize="10,20" path="m830,1188l840,1188,840,1169,830,1169,830,1188xe" filled="true" fillcolor="#000000" stroked="false">
                <v:path arrowok="t"/>
                <v:fill type="solid"/>
              </v:shape>
            </v:group>
            <v:group style="position:absolute;left:830;top:1188;width:10;height:20" coordorigin="830,1188" coordsize="10,20">
              <v:shape style="position:absolute;left:830;top:1188;width:10;height:20" coordorigin="830,1188" coordsize="10,20" path="m830,1208l840,1208,840,1188,830,1188,830,1208xe" filled="true" fillcolor="#000000" stroked="false">
                <v:path arrowok="t"/>
                <v:fill type="solid"/>
              </v:shape>
            </v:group>
            <v:group style="position:absolute;left:830;top:1208;width:10;height:20" coordorigin="830,1208" coordsize="10,20">
              <v:shape style="position:absolute;left:830;top:1208;width:10;height:20" coordorigin="830,1208" coordsize="10,20" path="m830,1227l840,1227,840,1208,830,1208,830,1227xe" filled="true" fillcolor="#000000" stroked="false">
                <v:path arrowok="t"/>
                <v:fill type="solid"/>
              </v:shape>
            </v:group>
            <v:group style="position:absolute;left:830;top:1227;width:10;height:20" coordorigin="830,1227" coordsize="10,20">
              <v:shape style="position:absolute;left:830;top:1227;width:10;height:20" coordorigin="830,1227" coordsize="10,20" path="m830,1246l840,1246,840,1227,830,1227,830,1246xe" filled="true" fillcolor="#000000" stroked="false">
                <v:path arrowok="t"/>
                <v:fill type="solid"/>
              </v:shape>
            </v:group>
            <v:group style="position:absolute;left:830;top:1246;width:10;height:20" coordorigin="830,1246" coordsize="10,20">
              <v:shape style="position:absolute;left:830;top:1246;width:10;height:20" coordorigin="830,1246" coordsize="10,20" path="m830,1265l840,1265,840,1246,830,1246,830,1265xe" filled="true" fillcolor="#000000" stroked="false">
                <v:path arrowok="t"/>
                <v:fill type="solid"/>
              </v:shape>
            </v:group>
            <v:group style="position:absolute;left:830;top:1265;width:10;height:20" coordorigin="830,1265" coordsize="10,20">
              <v:shape style="position:absolute;left:830;top:1265;width:10;height:20" coordorigin="830,1265" coordsize="10,20" path="m830,1284l840,1284,840,1265,830,1265,830,1284xe" filled="true" fillcolor="#000000" stroked="false">
                <v:path arrowok="t"/>
                <v:fill type="solid"/>
              </v:shape>
            </v:group>
            <v:group style="position:absolute;left:830;top:1284;width:10;height:20" coordorigin="830,1284" coordsize="10,20">
              <v:shape style="position:absolute;left:830;top:1284;width:10;height:20" coordorigin="830,1284" coordsize="10,20" path="m830,1304l840,1304,840,1284,830,1284,830,1304xe" filled="true" fillcolor="#000000" stroked="false">
                <v:path arrowok="t"/>
                <v:fill type="solid"/>
              </v:shape>
            </v:group>
            <v:group style="position:absolute;left:830;top:1304;width:10;height:20" coordorigin="830,1304" coordsize="10,20">
              <v:shape style="position:absolute;left:830;top:1304;width:10;height:20" coordorigin="830,1304" coordsize="10,20" path="m830,1323l840,1323,840,1304,830,1304,830,1323xe" filled="true" fillcolor="#000000" stroked="false">
                <v:path arrowok="t"/>
                <v:fill type="solid"/>
              </v:shape>
            </v:group>
            <v:group style="position:absolute;left:830;top:1323;width:10;height:20" coordorigin="830,1323" coordsize="10,20">
              <v:shape style="position:absolute;left:830;top:1323;width:10;height:20" coordorigin="830,1323" coordsize="10,20" path="m830,1342l840,1342,840,1323,830,1323,830,1342xe" filled="true" fillcolor="#000000" stroked="false">
                <v:path arrowok="t"/>
                <v:fill type="solid"/>
              </v:shape>
            </v:group>
            <v:group style="position:absolute;left:830;top:1342;width:10;height:20" coordorigin="830,1342" coordsize="10,20">
              <v:shape style="position:absolute;left:830;top:1342;width:10;height:20" coordorigin="830,1342" coordsize="10,20" path="m830,1361l840,1361,840,1342,830,1342,830,1361xe" filled="true" fillcolor="#000000" stroked="false">
                <v:path arrowok="t"/>
                <v:fill type="solid"/>
              </v:shape>
            </v:group>
            <v:group style="position:absolute;left:830;top:1361;width:10;height:20" coordorigin="830,1361" coordsize="10,20">
              <v:shape style="position:absolute;left:830;top:1361;width:10;height:20" coordorigin="830,1361" coordsize="10,20" path="m830,1380l840,1380,840,1361,830,1361,830,1380xe" filled="true" fillcolor="#000000" stroked="false">
                <v:path arrowok="t"/>
                <v:fill type="solid"/>
              </v:shape>
            </v:group>
            <v:group style="position:absolute;left:830;top:1380;width:10;height:20" coordorigin="830,1380" coordsize="10,20">
              <v:shape style="position:absolute;left:830;top:1380;width:10;height:20" coordorigin="830,1380" coordsize="10,20" path="m830,1400l840,1400,840,1380,830,1380,830,1400xe" filled="true" fillcolor="#000000" stroked="false">
                <v:path arrowok="t"/>
                <v:fill type="solid"/>
              </v:shape>
            </v:group>
            <v:group style="position:absolute;left:830;top:1400;width:10;height:20" coordorigin="830,1400" coordsize="10,20">
              <v:shape style="position:absolute;left:830;top:1400;width:10;height:20" coordorigin="830,1400" coordsize="10,20" path="m830,1419l840,1419,840,1400,830,1400,830,1419xe" filled="true" fillcolor="#000000" stroked="false">
                <v:path arrowok="t"/>
                <v:fill type="solid"/>
              </v:shape>
            </v:group>
            <v:group style="position:absolute;left:830;top:1419;width:10;height:20" coordorigin="830,1419" coordsize="10,20">
              <v:shape style="position:absolute;left:830;top:1419;width:10;height:20" coordorigin="830,1419" coordsize="10,20" path="m830,1438l840,1438,840,1419,830,1419,830,1438xe" filled="true" fillcolor="#000000" stroked="false">
                <v:path arrowok="t"/>
                <v:fill type="solid"/>
              </v:shape>
            </v:group>
            <v:group style="position:absolute;left:830;top:1438;width:10;height:20" coordorigin="830,1438" coordsize="10,20">
              <v:shape style="position:absolute;left:830;top:1438;width:10;height:20" coordorigin="830,1438" coordsize="10,20" path="m830,1457l840,1457,840,1438,830,1438,830,1457xe" filled="true" fillcolor="#000000" stroked="false">
                <v:path arrowok="t"/>
                <v:fill type="solid"/>
              </v:shape>
            </v:group>
            <v:group style="position:absolute;left:830;top:1457;width:10;height:20" coordorigin="830,1457" coordsize="10,20">
              <v:shape style="position:absolute;left:830;top:1457;width:10;height:20" coordorigin="830,1457" coordsize="10,20" path="m830,1476l840,1476,840,1457,830,1457,830,1476xe" filled="true" fillcolor="#000000" stroked="false">
                <v:path arrowok="t"/>
                <v:fill type="solid"/>
              </v:shape>
            </v:group>
            <v:group style="position:absolute;left:830;top:1476;width:10;height:20" coordorigin="830,1476" coordsize="10,20">
              <v:shape style="position:absolute;left:830;top:1476;width:10;height:20" coordorigin="830,1476" coordsize="10,20" path="m830,1496l840,1496,840,1476,830,1476,830,1496xe" filled="true" fillcolor="#000000" stroked="false">
                <v:path arrowok="t"/>
                <v:fill type="solid"/>
              </v:shape>
            </v:group>
            <v:group style="position:absolute;left:830;top:1496;width:10;height:20" coordorigin="830,1496" coordsize="10,20">
              <v:shape style="position:absolute;left:830;top:1496;width:10;height:20" coordorigin="830,1496" coordsize="10,20" path="m830,1515l840,1515,840,1496,830,1496,830,1515xe" filled="true" fillcolor="#000000" stroked="false">
                <v:path arrowok="t"/>
                <v:fill type="solid"/>
              </v:shape>
            </v:group>
            <v:group style="position:absolute;left:830;top:1515;width:10;height:20" coordorigin="830,1515" coordsize="10,20">
              <v:shape style="position:absolute;left:830;top:1515;width:10;height:20" coordorigin="830,1515" coordsize="10,20" path="m830,1534l840,1534,840,1515,830,1515,830,1534xe" filled="true" fillcolor="#000000" stroked="false">
                <v:path arrowok="t"/>
                <v:fill type="solid"/>
              </v:shape>
            </v:group>
            <v:group style="position:absolute;left:830;top:1534;width:10;height:20" coordorigin="830,1534" coordsize="10,20">
              <v:shape style="position:absolute;left:830;top:1534;width:10;height:20" coordorigin="830,1534" coordsize="10,20" path="m830,1553l840,1553,840,1534,830,1534,830,1553xe" filled="true" fillcolor="#000000" stroked="false">
                <v:path arrowok="t"/>
                <v:fill type="solid"/>
              </v:shape>
            </v:group>
            <v:group style="position:absolute;left:830;top:1553;width:10;height:20" coordorigin="830,1553" coordsize="10,20">
              <v:shape style="position:absolute;left:830;top:1553;width:10;height:20" coordorigin="830,1553" coordsize="10,20" path="m830,1572l840,1572,840,1553,830,1553,830,1572xe" filled="true" fillcolor="#000000" stroked="false">
                <v:path arrowok="t"/>
                <v:fill type="solid"/>
              </v:shape>
            </v:group>
            <v:group style="position:absolute;left:830;top:1572;width:10;height:20" coordorigin="830,1572" coordsize="10,20">
              <v:shape style="position:absolute;left:830;top:1572;width:10;height:20" coordorigin="830,1572" coordsize="10,20" path="m830,1592l840,1592,840,1572,830,1572,830,1592xe" filled="true" fillcolor="#000000" stroked="false">
                <v:path arrowok="t"/>
                <v:fill type="solid"/>
              </v:shape>
            </v:group>
            <v:group style="position:absolute;left:830;top:1592;width:10;height:20" coordorigin="830,1592" coordsize="10,20">
              <v:shape style="position:absolute;left:830;top:1592;width:10;height:20" coordorigin="830,1592" coordsize="10,20" path="m830,1611l840,1611,840,1592,830,1592,830,1611xe" filled="true" fillcolor="#000000" stroked="false">
                <v:path arrowok="t"/>
                <v:fill type="solid"/>
              </v:shape>
            </v:group>
            <v:group style="position:absolute;left:830;top:1611;width:10;height:20" coordorigin="830,1611" coordsize="10,20">
              <v:shape style="position:absolute;left:830;top:1611;width:10;height:20" coordorigin="830,1611" coordsize="10,20" path="m830,1630l840,1630,840,1611,830,1611,830,1630xe" filled="true" fillcolor="#000000" stroked="false">
                <v:path arrowok="t"/>
                <v:fill type="solid"/>
              </v:shape>
            </v:group>
            <v:group style="position:absolute;left:830;top:1635;width:10;height:2" coordorigin="830,1635" coordsize="10,2">
              <v:shape style="position:absolute;left:830;top:1635;width:10;height:2" coordorigin="830,1635" coordsize="10,0" path="m830,1635l840,1635e" filled="false" stroked="true" strokeweight=".47998pt" strokecolor="#000000">
                <v:path arrowok="t"/>
              </v:shape>
            </v:group>
            <v:group style="position:absolute;left:3106;top:439;width:10;height:20" coordorigin="3106,439" coordsize="10,20">
              <v:shape style="position:absolute;left:3106;top:439;width:10;height:20" coordorigin="3106,439" coordsize="10,20" path="m3106,458l3116,458,3116,439,3106,439,3106,458xe" filled="true" fillcolor="#000000" stroked="false">
                <v:path arrowok="t"/>
                <v:fill type="solid"/>
              </v:shape>
            </v:group>
            <v:group style="position:absolute;left:3106;top:458;width:10;height:20" coordorigin="3106,458" coordsize="10,20">
              <v:shape style="position:absolute;left:3106;top:458;width:10;height:20" coordorigin="3106,458" coordsize="10,20" path="m3106,478l3116,478,3116,458,3106,458,3106,478xe" filled="true" fillcolor="#000000" stroked="false">
                <v:path arrowok="t"/>
                <v:fill type="solid"/>
              </v:shape>
            </v:group>
            <v:group style="position:absolute;left:3106;top:478;width:10;height:20" coordorigin="3106,478" coordsize="10,20">
              <v:shape style="position:absolute;left:3106;top:478;width:10;height:20" coordorigin="3106,478" coordsize="10,20" path="m3106,497l3116,497,3116,478,3106,478,3106,497xe" filled="true" fillcolor="#000000" stroked="false">
                <v:path arrowok="t"/>
                <v:fill type="solid"/>
              </v:shape>
            </v:group>
            <v:group style="position:absolute;left:3106;top:497;width:10;height:20" coordorigin="3106,497" coordsize="10,20">
              <v:shape style="position:absolute;left:3106;top:497;width:10;height:20" coordorigin="3106,497" coordsize="10,20" path="m3106,516l3116,516,3116,497,3106,497,3106,516xe" filled="true" fillcolor="#000000" stroked="false">
                <v:path arrowok="t"/>
                <v:fill type="solid"/>
              </v:shape>
            </v:group>
            <v:group style="position:absolute;left:3106;top:516;width:10;height:20" coordorigin="3106,516" coordsize="10,20">
              <v:shape style="position:absolute;left:3106;top:516;width:10;height:20" coordorigin="3106,516" coordsize="10,20" path="m3106,536l3116,536,3116,516,3106,516,3106,536xe" filled="true" fillcolor="#000000" stroked="false">
                <v:path arrowok="t"/>
                <v:fill type="solid"/>
              </v:shape>
            </v:group>
            <v:group style="position:absolute;left:3106;top:536;width:10;height:20" coordorigin="3106,536" coordsize="10,20">
              <v:shape style="position:absolute;left:3106;top:536;width:10;height:20" coordorigin="3106,536" coordsize="10,20" path="m3106,555l3116,555,3116,536,3106,536,3106,555xe" filled="true" fillcolor="#000000" stroked="false">
                <v:path arrowok="t"/>
                <v:fill type="solid"/>
              </v:shape>
            </v:group>
            <v:group style="position:absolute;left:3106;top:555;width:10;height:20" coordorigin="3106,555" coordsize="10,20">
              <v:shape style="position:absolute;left:3106;top:555;width:10;height:20" coordorigin="3106,555" coordsize="10,20" path="m3106,574l3116,574,3116,555,3106,555,3106,574xe" filled="true" fillcolor="#000000" stroked="false">
                <v:path arrowok="t"/>
                <v:fill type="solid"/>
              </v:shape>
            </v:group>
            <v:group style="position:absolute;left:3106;top:574;width:10;height:20" coordorigin="3106,574" coordsize="10,20">
              <v:shape style="position:absolute;left:3106;top:574;width:10;height:20" coordorigin="3106,574" coordsize="10,20" path="m3106,593l3116,593,3116,574,3106,574,3106,593xe" filled="true" fillcolor="#000000" stroked="false">
                <v:path arrowok="t"/>
                <v:fill type="solid"/>
              </v:shape>
            </v:group>
            <v:group style="position:absolute;left:3106;top:593;width:10;height:20" coordorigin="3106,593" coordsize="10,20">
              <v:shape style="position:absolute;left:3106;top:593;width:10;height:20" coordorigin="3106,593" coordsize="10,20" path="m3106,612l3116,612,3116,593,3106,593,3106,612xe" filled="true" fillcolor="#000000" stroked="false">
                <v:path arrowok="t"/>
                <v:fill type="solid"/>
              </v:shape>
            </v:group>
            <v:group style="position:absolute;left:3106;top:612;width:10;height:20" coordorigin="3106,612" coordsize="10,20">
              <v:shape style="position:absolute;left:3106;top:612;width:10;height:20" coordorigin="3106,612" coordsize="10,20" path="m3106,632l3116,632,3116,612,3106,612,3106,632xe" filled="true" fillcolor="#000000" stroked="false">
                <v:path arrowok="t"/>
                <v:fill type="solid"/>
              </v:shape>
            </v:group>
            <v:group style="position:absolute;left:3106;top:632;width:10;height:20" coordorigin="3106,632" coordsize="10,20">
              <v:shape style="position:absolute;left:3106;top:632;width:10;height:20" coordorigin="3106,632" coordsize="10,20" path="m3106,651l3116,651,3116,632,3106,632,3106,651xe" filled="true" fillcolor="#000000" stroked="false">
                <v:path arrowok="t"/>
                <v:fill type="solid"/>
              </v:shape>
            </v:group>
            <v:group style="position:absolute;left:3106;top:651;width:10;height:20" coordorigin="3106,651" coordsize="10,20">
              <v:shape style="position:absolute;left:3106;top:651;width:10;height:20" coordorigin="3106,651" coordsize="10,20" path="m3106,670l3116,670,3116,651,3106,651,3106,670xe" filled="true" fillcolor="#000000" stroked="false">
                <v:path arrowok="t"/>
                <v:fill type="solid"/>
              </v:shape>
            </v:group>
            <v:group style="position:absolute;left:3106;top:670;width:10;height:20" coordorigin="3106,670" coordsize="10,20">
              <v:shape style="position:absolute;left:3106;top:670;width:10;height:20" coordorigin="3106,670" coordsize="10,20" path="m3106,689l3116,689,3116,670,3106,670,3106,689xe" filled="true" fillcolor="#000000" stroked="false">
                <v:path arrowok="t"/>
                <v:fill type="solid"/>
              </v:shape>
            </v:group>
            <v:group style="position:absolute;left:3106;top:689;width:10;height:20" coordorigin="3106,689" coordsize="10,20">
              <v:shape style="position:absolute;left:3106;top:689;width:10;height:20" coordorigin="3106,689" coordsize="10,20" path="m3106,708l3116,708,3116,689,3106,689,3106,708xe" filled="true" fillcolor="#000000" stroked="false">
                <v:path arrowok="t"/>
                <v:fill type="solid"/>
              </v:shape>
            </v:group>
            <v:group style="position:absolute;left:3106;top:708;width:10;height:20" coordorigin="3106,708" coordsize="10,20">
              <v:shape style="position:absolute;left:3106;top:708;width:10;height:20" coordorigin="3106,708" coordsize="10,20" path="m3106,728l3116,728,3116,708,3106,708,3106,728xe" filled="true" fillcolor="#000000" stroked="false">
                <v:path arrowok="t"/>
                <v:fill type="solid"/>
              </v:shape>
            </v:group>
            <v:group style="position:absolute;left:3106;top:728;width:10;height:20" coordorigin="3106,728" coordsize="10,20">
              <v:shape style="position:absolute;left:3106;top:728;width:10;height:20" coordorigin="3106,728" coordsize="10,20" path="m3106,747l3116,747,3116,728,3106,728,3106,747xe" filled="true" fillcolor="#000000" stroked="false">
                <v:path arrowok="t"/>
                <v:fill type="solid"/>
              </v:shape>
            </v:group>
            <v:group style="position:absolute;left:3106;top:747;width:10;height:20" coordorigin="3106,747" coordsize="10,20">
              <v:shape style="position:absolute;left:3106;top:747;width:10;height:20" coordorigin="3106,747" coordsize="10,20" path="m3106,766l3116,766,3116,747,3106,747,3106,766xe" filled="true" fillcolor="#000000" stroked="false">
                <v:path arrowok="t"/>
                <v:fill type="solid"/>
              </v:shape>
            </v:group>
            <v:group style="position:absolute;left:3106;top:766;width:10;height:20" coordorigin="3106,766" coordsize="10,20">
              <v:shape style="position:absolute;left:3106;top:766;width:10;height:20" coordorigin="3106,766" coordsize="10,20" path="m3106,785l3116,785,3116,766,3106,766,3106,785xe" filled="true" fillcolor="#000000" stroked="false">
                <v:path arrowok="t"/>
                <v:fill type="solid"/>
              </v:shape>
            </v:group>
            <v:group style="position:absolute;left:3106;top:785;width:10;height:20" coordorigin="3106,785" coordsize="10,20">
              <v:shape style="position:absolute;left:3106;top:785;width:10;height:20" coordorigin="3106,785" coordsize="10,20" path="m3106,804l3116,804,3116,785,3106,785,3106,804xe" filled="true" fillcolor="#000000" stroked="false">
                <v:path arrowok="t"/>
                <v:fill type="solid"/>
              </v:shape>
            </v:group>
            <v:group style="position:absolute;left:3106;top:804;width:10;height:20" coordorigin="3106,804" coordsize="10,20">
              <v:shape style="position:absolute;left:3106;top:804;width:10;height:20" coordorigin="3106,804" coordsize="10,20" path="m3106,824l3116,824,3116,804,3106,804,3106,824xe" filled="true" fillcolor="#000000" stroked="false">
                <v:path arrowok="t"/>
                <v:fill type="solid"/>
              </v:shape>
            </v:group>
            <v:group style="position:absolute;left:3106;top:824;width:10;height:20" coordorigin="3106,824" coordsize="10,20">
              <v:shape style="position:absolute;left:3106;top:824;width:10;height:20" coordorigin="3106,824" coordsize="10,20" path="m3106,843l3116,843,3116,824,3106,824,3106,843xe" filled="true" fillcolor="#000000" stroked="false">
                <v:path arrowok="t"/>
                <v:fill type="solid"/>
              </v:shape>
            </v:group>
            <v:group style="position:absolute;left:3106;top:843;width:10;height:20" coordorigin="3106,843" coordsize="10,20">
              <v:shape style="position:absolute;left:3106;top:843;width:10;height:20" coordorigin="3106,843" coordsize="10,20" path="m3106,862l3116,862,3116,843,3106,843,3106,862xe" filled="true" fillcolor="#000000" stroked="false">
                <v:path arrowok="t"/>
                <v:fill type="solid"/>
              </v:shape>
            </v:group>
            <v:group style="position:absolute;left:3106;top:862;width:10;height:20" coordorigin="3106,862" coordsize="10,20">
              <v:shape style="position:absolute;left:3106;top:862;width:10;height:20" coordorigin="3106,862" coordsize="10,20" path="m3106,881l3116,881,3116,862,3106,862,3106,881xe" filled="true" fillcolor="#000000" stroked="false">
                <v:path arrowok="t"/>
                <v:fill type="solid"/>
              </v:shape>
            </v:group>
            <v:group style="position:absolute;left:3106;top:881;width:10;height:20" coordorigin="3106,881" coordsize="10,20">
              <v:shape style="position:absolute;left:3106;top:881;width:10;height:20" coordorigin="3106,881" coordsize="10,20" path="m3106,900l3116,900,3116,881,3106,881,3106,900xe" filled="true" fillcolor="#000000" stroked="false">
                <v:path arrowok="t"/>
                <v:fill type="solid"/>
              </v:shape>
            </v:group>
            <v:group style="position:absolute;left:3106;top:900;width:10;height:20" coordorigin="3106,900" coordsize="10,20">
              <v:shape style="position:absolute;left:3106;top:900;width:10;height:20" coordorigin="3106,900" coordsize="10,20" path="m3106,920l3116,920,3116,900,3106,900,3106,920xe" filled="true" fillcolor="#000000" stroked="false">
                <v:path arrowok="t"/>
                <v:fill type="solid"/>
              </v:shape>
            </v:group>
            <v:group style="position:absolute;left:3106;top:920;width:10;height:20" coordorigin="3106,920" coordsize="10,20">
              <v:shape style="position:absolute;left:3106;top:920;width:10;height:20" coordorigin="3106,920" coordsize="10,20" path="m3106,939l3116,939,3116,920,3106,920,3106,939xe" filled="true" fillcolor="#000000" stroked="false">
                <v:path arrowok="t"/>
                <v:fill type="solid"/>
              </v:shape>
            </v:group>
            <v:group style="position:absolute;left:3106;top:939;width:10;height:20" coordorigin="3106,939" coordsize="10,20">
              <v:shape style="position:absolute;left:3106;top:939;width:10;height:20" coordorigin="3106,939" coordsize="10,20" path="m3106,958l3116,958,3116,939,3106,939,3106,958xe" filled="true" fillcolor="#000000" stroked="false">
                <v:path arrowok="t"/>
                <v:fill type="solid"/>
              </v:shape>
            </v:group>
            <v:group style="position:absolute;left:3106;top:958;width:10;height:20" coordorigin="3106,958" coordsize="10,20">
              <v:shape style="position:absolute;left:3106;top:958;width:10;height:20" coordorigin="3106,958" coordsize="10,20" path="m3106,977l3116,977,3116,958,3106,958,3106,977xe" filled="true" fillcolor="#000000" stroked="false">
                <v:path arrowok="t"/>
                <v:fill type="solid"/>
              </v:shape>
            </v:group>
            <v:group style="position:absolute;left:3106;top:977;width:10;height:20" coordorigin="3106,977" coordsize="10,20">
              <v:shape style="position:absolute;left:3106;top:977;width:10;height:20" coordorigin="3106,977" coordsize="10,20" path="m3106,996l3116,996,3116,977,3106,977,3106,996xe" filled="true" fillcolor="#000000" stroked="false">
                <v:path arrowok="t"/>
                <v:fill type="solid"/>
              </v:shape>
            </v:group>
            <v:group style="position:absolute;left:3106;top:996;width:10;height:20" coordorigin="3106,996" coordsize="10,20">
              <v:shape style="position:absolute;left:3106;top:996;width:10;height:20" coordorigin="3106,996" coordsize="10,20" path="m3106,1016l3116,1016,3116,996,3106,996,3106,1016xe" filled="true" fillcolor="#000000" stroked="false">
                <v:path arrowok="t"/>
                <v:fill type="solid"/>
              </v:shape>
            </v:group>
            <v:group style="position:absolute;left:3106;top:1016;width:10;height:20" coordorigin="3106,1016" coordsize="10,20">
              <v:shape style="position:absolute;left:3106;top:1016;width:10;height:20" coordorigin="3106,1016" coordsize="10,20" path="m3106,1035l3116,1035,3116,1016,3106,1016,3106,1035xe" filled="true" fillcolor="#000000" stroked="false">
                <v:path arrowok="t"/>
                <v:fill type="solid"/>
              </v:shape>
            </v:group>
            <v:group style="position:absolute;left:3106;top:1035;width:10;height:20" coordorigin="3106,1035" coordsize="10,20">
              <v:shape style="position:absolute;left:3106;top:1035;width:10;height:20" coordorigin="3106,1035" coordsize="10,20" path="m3106,1054l3116,1054,3116,1035,3106,1035,3106,1054xe" filled="true" fillcolor="#000000" stroked="false">
                <v:path arrowok="t"/>
                <v:fill type="solid"/>
              </v:shape>
            </v:group>
            <v:group style="position:absolute;left:3106;top:1054;width:10;height:20" coordorigin="3106,1054" coordsize="10,20">
              <v:shape style="position:absolute;left:3106;top:1054;width:10;height:20" coordorigin="3106,1054" coordsize="10,20" path="m3106,1073l3116,1073,3116,1054,3106,1054,3106,1073xe" filled="true" fillcolor="#000000" stroked="false">
                <v:path arrowok="t"/>
                <v:fill type="solid"/>
              </v:shape>
            </v:group>
            <v:group style="position:absolute;left:3106;top:1073;width:10;height:20" coordorigin="3106,1073" coordsize="10,20">
              <v:shape style="position:absolute;left:3106;top:1073;width:10;height:20" coordorigin="3106,1073" coordsize="10,20" path="m3106,1092l3116,1092,3116,1073,3106,1073,3106,1092xe" filled="true" fillcolor="#000000" stroked="false">
                <v:path arrowok="t"/>
                <v:fill type="solid"/>
              </v:shape>
            </v:group>
            <v:group style="position:absolute;left:3106;top:1092;width:10;height:20" coordorigin="3106,1092" coordsize="10,20">
              <v:shape style="position:absolute;left:3106;top:1092;width:10;height:20" coordorigin="3106,1092" coordsize="10,20" path="m3106,1112l3116,1112,3116,1092,3106,1092,3106,1112xe" filled="true" fillcolor="#000000" stroked="false">
                <v:path arrowok="t"/>
                <v:fill type="solid"/>
              </v:shape>
            </v:group>
            <v:group style="position:absolute;left:3106;top:1112;width:10;height:20" coordorigin="3106,1112" coordsize="10,20">
              <v:shape style="position:absolute;left:3106;top:1112;width:10;height:20" coordorigin="3106,1112" coordsize="10,20" path="m3106,1131l3116,1131,3116,1112,3106,1112,3106,1131xe" filled="true" fillcolor="#000000" stroked="false">
                <v:path arrowok="t"/>
                <v:fill type="solid"/>
              </v:shape>
            </v:group>
            <v:group style="position:absolute;left:3106;top:1131;width:10;height:20" coordorigin="3106,1131" coordsize="10,20">
              <v:shape style="position:absolute;left:3106;top:1131;width:10;height:20" coordorigin="3106,1131" coordsize="10,20" path="m3106,1150l3116,1150,3116,1131,3106,1131,3106,1150xe" filled="true" fillcolor="#000000" stroked="false">
                <v:path arrowok="t"/>
                <v:fill type="solid"/>
              </v:shape>
            </v:group>
            <v:group style="position:absolute;left:3106;top:1150;width:10;height:20" coordorigin="3106,1150" coordsize="10,20">
              <v:shape style="position:absolute;left:3106;top:1150;width:10;height:20" coordorigin="3106,1150" coordsize="10,20" path="m3106,1169l3116,1169,3116,1150,3106,1150,3106,1169xe" filled="true" fillcolor="#000000" stroked="false">
                <v:path arrowok="t"/>
                <v:fill type="solid"/>
              </v:shape>
            </v:group>
            <v:group style="position:absolute;left:3106;top:1169;width:10;height:20" coordorigin="3106,1169" coordsize="10,20">
              <v:shape style="position:absolute;left:3106;top:1169;width:10;height:20" coordorigin="3106,1169" coordsize="10,20" path="m3106,1188l3116,1188,3116,1169,3106,1169,3106,1188xe" filled="true" fillcolor="#000000" stroked="false">
                <v:path arrowok="t"/>
                <v:fill type="solid"/>
              </v:shape>
            </v:group>
            <v:group style="position:absolute;left:3106;top:1188;width:10;height:20" coordorigin="3106,1188" coordsize="10,20">
              <v:shape style="position:absolute;left:3106;top:1188;width:10;height:20" coordorigin="3106,1188" coordsize="10,20" path="m3106,1208l3116,1208,3116,1188,3106,1188,3106,1208xe" filled="true" fillcolor="#000000" stroked="false">
                <v:path arrowok="t"/>
                <v:fill type="solid"/>
              </v:shape>
            </v:group>
            <v:group style="position:absolute;left:3106;top:1208;width:10;height:20" coordorigin="3106,1208" coordsize="10,20">
              <v:shape style="position:absolute;left:3106;top:1208;width:10;height:20" coordorigin="3106,1208" coordsize="10,20" path="m3106,1227l3116,1227,3116,1208,3106,1208,3106,1227xe" filled="true" fillcolor="#000000" stroked="false">
                <v:path arrowok="t"/>
                <v:fill type="solid"/>
              </v:shape>
            </v:group>
            <v:group style="position:absolute;left:3106;top:1227;width:10;height:20" coordorigin="3106,1227" coordsize="10,20">
              <v:shape style="position:absolute;left:3106;top:1227;width:10;height:20" coordorigin="3106,1227" coordsize="10,20" path="m3106,1246l3116,1246,3116,1227,3106,1227,3106,1246xe" filled="true" fillcolor="#000000" stroked="false">
                <v:path arrowok="t"/>
                <v:fill type="solid"/>
              </v:shape>
            </v:group>
            <v:group style="position:absolute;left:3106;top:1246;width:10;height:20" coordorigin="3106,1246" coordsize="10,20">
              <v:shape style="position:absolute;left:3106;top:1246;width:10;height:20" coordorigin="3106,1246" coordsize="10,20" path="m3106,1265l3116,1265,3116,1246,3106,1246,3106,1265xe" filled="true" fillcolor="#000000" stroked="false">
                <v:path arrowok="t"/>
                <v:fill type="solid"/>
              </v:shape>
            </v:group>
            <v:group style="position:absolute;left:3106;top:1265;width:10;height:20" coordorigin="3106,1265" coordsize="10,20">
              <v:shape style="position:absolute;left:3106;top:1265;width:10;height:20" coordorigin="3106,1265" coordsize="10,20" path="m3106,1284l3116,1284,3116,1265,3106,1265,3106,1284xe" filled="true" fillcolor="#000000" stroked="false">
                <v:path arrowok="t"/>
                <v:fill type="solid"/>
              </v:shape>
            </v:group>
            <v:group style="position:absolute;left:3106;top:1284;width:10;height:20" coordorigin="3106,1284" coordsize="10,20">
              <v:shape style="position:absolute;left:3106;top:1284;width:10;height:20" coordorigin="3106,1284" coordsize="10,20" path="m3106,1304l3116,1304,3116,1284,3106,1284,3106,1304xe" filled="true" fillcolor="#000000" stroked="false">
                <v:path arrowok="t"/>
                <v:fill type="solid"/>
              </v:shape>
            </v:group>
            <v:group style="position:absolute;left:3106;top:1304;width:10;height:20" coordorigin="3106,1304" coordsize="10,20">
              <v:shape style="position:absolute;left:3106;top:1304;width:10;height:20" coordorigin="3106,1304" coordsize="10,20" path="m3106,1323l3116,1323,3116,1304,3106,1304,3106,1323xe" filled="true" fillcolor="#000000" stroked="false">
                <v:path arrowok="t"/>
                <v:fill type="solid"/>
              </v:shape>
            </v:group>
            <v:group style="position:absolute;left:3106;top:1323;width:10;height:20" coordorigin="3106,1323" coordsize="10,20">
              <v:shape style="position:absolute;left:3106;top:1323;width:10;height:20" coordorigin="3106,1323" coordsize="10,20" path="m3106,1342l3116,1342,3116,1323,3106,1323,3106,1342xe" filled="true" fillcolor="#000000" stroked="false">
                <v:path arrowok="t"/>
                <v:fill type="solid"/>
              </v:shape>
            </v:group>
            <v:group style="position:absolute;left:3106;top:1342;width:10;height:20" coordorigin="3106,1342" coordsize="10,20">
              <v:shape style="position:absolute;left:3106;top:1342;width:10;height:20" coordorigin="3106,1342" coordsize="10,20" path="m3106,1361l3116,1361,3116,1342,3106,1342,3106,1361xe" filled="true" fillcolor="#000000" stroked="false">
                <v:path arrowok="t"/>
                <v:fill type="solid"/>
              </v:shape>
            </v:group>
            <v:group style="position:absolute;left:3106;top:1361;width:10;height:20" coordorigin="3106,1361" coordsize="10,20">
              <v:shape style="position:absolute;left:3106;top:1361;width:10;height:20" coordorigin="3106,1361" coordsize="10,20" path="m3106,1380l3116,1380,3116,1361,3106,1361,3106,1380xe" filled="true" fillcolor="#000000" stroked="false">
                <v:path arrowok="t"/>
                <v:fill type="solid"/>
              </v:shape>
            </v:group>
            <v:group style="position:absolute;left:3106;top:1380;width:10;height:20" coordorigin="3106,1380" coordsize="10,20">
              <v:shape style="position:absolute;left:3106;top:1380;width:10;height:20" coordorigin="3106,1380" coordsize="10,20" path="m3106,1400l3116,1400,3116,1380,3106,1380,3106,1400xe" filled="true" fillcolor="#000000" stroked="false">
                <v:path arrowok="t"/>
                <v:fill type="solid"/>
              </v:shape>
            </v:group>
            <v:group style="position:absolute;left:3106;top:1400;width:10;height:20" coordorigin="3106,1400" coordsize="10,20">
              <v:shape style="position:absolute;left:3106;top:1400;width:10;height:20" coordorigin="3106,1400" coordsize="10,20" path="m3106,1419l3116,1419,3116,1400,3106,1400,3106,1419xe" filled="true" fillcolor="#000000" stroked="false">
                <v:path arrowok="t"/>
                <v:fill type="solid"/>
              </v:shape>
            </v:group>
            <v:group style="position:absolute;left:3106;top:1419;width:10;height:20" coordorigin="3106,1419" coordsize="10,20">
              <v:shape style="position:absolute;left:3106;top:1419;width:10;height:20" coordorigin="3106,1419" coordsize="10,20" path="m3106,1438l3116,1438,3116,1419,3106,1419,3106,1438xe" filled="true" fillcolor="#000000" stroked="false">
                <v:path arrowok="t"/>
                <v:fill type="solid"/>
              </v:shape>
            </v:group>
            <v:group style="position:absolute;left:3106;top:1438;width:10;height:20" coordorigin="3106,1438" coordsize="10,20">
              <v:shape style="position:absolute;left:3106;top:1438;width:10;height:20" coordorigin="3106,1438" coordsize="10,20" path="m3106,1457l3116,1457,3116,1438,3106,1438,3106,1457xe" filled="true" fillcolor="#000000" stroked="false">
                <v:path arrowok="t"/>
                <v:fill type="solid"/>
              </v:shape>
            </v:group>
            <v:group style="position:absolute;left:3106;top:1457;width:10;height:20" coordorigin="3106,1457" coordsize="10,20">
              <v:shape style="position:absolute;left:3106;top:1457;width:10;height:20" coordorigin="3106,1457" coordsize="10,20" path="m3106,1476l3116,1476,3116,1457,3106,1457,3106,1476xe" filled="true" fillcolor="#000000" stroked="false">
                <v:path arrowok="t"/>
                <v:fill type="solid"/>
              </v:shape>
            </v:group>
            <v:group style="position:absolute;left:3106;top:1476;width:10;height:20" coordorigin="3106,1476" coordsize="10,20">
              <v:shape style="position:absolute;left:3106;top:1476;width:10;height:20" coordorigin="3106,1476" coordsize="10,20" path="m3106,1496l3116,1496,3116,1476,3106,1476,3106,1496xe" filled="true" fillcolor="#000000" stroked="false">
                <v:path arrowok="t"/>
                <v:fill type="solid"/>
              </v:shape>
            </v:group>
            <v:group style="position:absolute;left:3106;top:1496;width:10;height:20" coordorigin="3106,1496" coordsize="10,20">
              <v:shape style="position:absolute;left:3106;top:1496;width:10;height:20" coordorigin="3106,1496" coordsize="10,20" path="m3106,1515l3116,1515,3116,1496,3106,1496,3106,1515xe" filled="true" fillcolor="#000000" stroked="false">
                <v:path arrowok="t"/>
                <v:fill type="solid"/>
              </v:shape>
            </v:group>
            <v:group style="position:absolute;left:3106;top:1515;width:10;height:20" coordorigin="3106,1515" coordsize="10,20">
              <v:shape style="position:absolute;left:3106;top:1515;width:10;height:20" coordorigin="3106,1515" coordsize="10,20" path="m3106,1534l3116,1534,3116,1515,3106,1515,3106,1534xe" filled="true" fillcolor="#000000" stroked="false">
                <v:path arrowok="t"/>
                <v:fill type="solid"/>
              </v:shape>
            </v:group>
            <v:group style="position:absolute;left:3106;top:1534;width:10;height:20" coordorigin="3106,1534" coordsize="10,20">
              <v:shape style="position:absolute;left:3106;top:1534;width:10;height:20" coordorigin="3106,1534" coordsize="10,20" path="m3106,1553l3116,1553,3116,1534,3106,1534,3106,1553xe" filled="true" fillcolor="#000000" stroked="false">
                <v:path arrowok="t"/>
                <v:fill type="solid"/>
              </v:shape>
            </v:group>
            <v:group style="position:absolute;left:3106;top:1553;width:10;height:20" coordorigin="3106,1553" coordsize="10,20">
              <v:shape style="position:absolute;left:3106;top:1553;width:10;height:20" coordorigin="3106,1553" coordsize="10,20" path="m3106,1572l3116,1572,3116,1553,3106,1553,3106,1572xe" filled="true" fillcolor="#000000" stroked="false">
                <v:path arrowok="t"/>
                <v:fill type="solid"/>
              </v:shape>
            </v:group>
            <v:group style="position:absolute;left:3106;top:1572;width:10;height:20" coordorigin="3106,1572" coordsize="10,20">
              <v:shape style="position:absolute;left:3106;top:1572;width:10;height:20" coordorigin="3106,1572" coordsize="10,20" path="m3106,1592l3116,1592,3116,1572,3106,1572,3106,1592xe" filled="true" fillcolor="#000000" stroked="false">
                <v:path arrowok="t"/>
                <v:fill type="solid"/>
              </v:shape>
            </v:group>
            <v:group style="position:absolute;left:3106;top:1592;width:10;height:20" coordorigin="3106,1592" coordsize="10,20">
              <v:shape style="position:absolute;left:3106;top:1592;width:10;height:20" coordorigin="3106,1592" coordsize="10,20" path="m3106,1611l3116,1611,3116,1592,3106,1592,3106,1611xe" filled="true" fillcolor="#000000" stroked="false">
                <v:path arrowok="t"/>
                <v:fill type="solid"/>
              </v:shape>
            </v:group>
            <v:group style="position:absolute;left:3106;top:1611;width:10;height:20" coordorigin="3106,1611" coordsize="10,20">
              <v:shape style="position:absolute;left:3106;top:1611;width:10;height:20" coordorigin="3106,1611" coordsize="10,20" path="m3106,1630l3116,1630,3116,1611,3106,1611,3106,1630xe" filled="true" fillcolor="#000000" stroked="false">
                <v:path arrowok="t"/>
                <v:fill type="solid"/>
              </v:shape>
            </v:group>
            <v:group style="position:absolute;left:3106;top:1635;width:10;height:2" coordorigin="3106,1635" coordsize="10,2">
              <v:shape style="position:absolute;left:3106;top:1635;width:10;height:2" coordorigin="3106,1635" coordsize="10,0" path="m3106,1635l3116,1635e" filled="false" stroked="true" strokeweight=".47998pt" strokecolor="#000000">
                <v:path arrowok="t"/>
              </v:shape>
            </v:group>
            <v:group style="position:absolute;left:3927;top:439;width:10;height:20" coordorigin="3927,439" coordsize="10,20">
              <v:shape style="position:absolute;left:3927;top:439;width:10;height:20" coordorigin="3927,439" coordsize="10,20" path="m3927,458l3937,458,3937,439,3927,439,3927,458xe" filled="true" fillcolor="#000000" stroked="false">
                <v:path arrowok="t"/>
                <v:fill type="solid"/>
              </v:shape>
            </v:group>
            <v:group style="position:absolute;left:3927;top:458;width:10;height:20" coordorigin="3927,458" coordsize="10,20">
              <v:shape style="position:absolute;left:3927;top:458;width:10;height:20" coordorigin="3927,458" coordsize="10,20" path="m3927,478l3937,478,3937,458,3927,458,3927,478xe" filled="true" fillcolor="#000000" stroked="false">
                <v:path arrowok="t"/>
                <v:fill type="solid"/>
              </v:shape>
            </v:group>
            <v:group style="position:absolute;left:3927;top:478;width:10;height:20" coordorigin="3927,478" coordsize="10,20">
              <v:shape style="position:absolute;left:3927;top:478;width:10;height:20" coordorigin="3927,478" coordsize="10,20" path="m3927,497l3937,497,3937,478,3927,478,3927,497xe" filled="true" fillcolor="#000000" stroked="false">
                <v:path arrowok="t"/>
                <v:fill type="solid"/>
              </v:shape>
            </v:group>
            <v:group style="position:absolute;left:3927;top:497;width:10;height:20" coordorigin="3927,497" coordsize="10,20">
              <v:shape style="position:absolute;left:3927;top:497;width:10;height:20" coordorigin="3927,497" coordsize="10,20" path="m3927,516l3937,516,3937,497,3927,497,3927,516xe" filled="true" fillcolor="#000000" stroked="false">
                <v:path arrowok="t"/>
                <v:fill type="solid"/>
              </v:shape>
            </v:group>
            <v:group style="position:absolute;left:3927;top:516;width:10;height:20" coordorigin="3927,516" coordsize="10,20">
              <v:shape style="position:absolute;left:3927;top:516;width:10;height:20" coordorigin="3927,516" coordsize="10,20" path="m3927,536l3937,536,3937,516,3927,516,3927,536xe" filled="true" fillcolor="#000000" stroked="false">
                <v:path arrowok="t"/>
                <v:fill type="solid"/>
              </v:shape>
            </v:group>
            <v:group style="position:absolute;left:3927;top:536;width:10;height:20" coordorigin="3927,536" coordsize="10,20">
              <v:shape style="position:absolute;left:3927;top:536;width:10;height:20" coordorigin="3927,536" coordsize="10,20" path="m3927,555l3937,555,3937,536,3927,536,3927,555xe" filled="true" fillcolor="#000000" stroked="false">
                <v:path arrowok="t"/>
                <v:fill type="solid"/>
              </v:shape>
            </v:group>
            <v:group style="position:absolute;left:3927;top:555;width:10;height:20" coordorigin="3927,555" coordsize="10,20">
              <v:shape style="position:absolute;left:3927;top:555;width:10;height:20" coordorigin="3927,555" coordsize="10,20" path="m3927,574l3937,574,3937,555,3927,555,3927,574xe" filled="true" fillcolor="#000000" stroked="false">
                <v:path arrowok="t"/>
                <v:fill type="solid"/>
              </v:shape>
            </v:group>
            <v:group style="position:absolute;left:3927;top:574;width:10;height:20" coordorigin="3927,574" coordsize="10,20">
              <v:shape style="position:absolute;left:3927;top:574;width:10;height:20" coordorigin="3927,574" coordsize="10,20" path="m3927,593l3937,593,3937,574,3927,574,3927,593xe" filled="true" fillcolor="#000000" stroked="false">
                <v:path arrowok="t"/>
                <v:fill type="solid"/>
              </v:shape>
            </v:group>
            <v:group style="position:absolute;left:3927;top:593;width:10;height:20" coordorigin="3927,593" coordsize="10,20">
              <v:shape style="position:absolute;left:3927;top:593;width:10;height:20" coordorigin="3927,593" coordsize="10,20" path="m3927,612l3937,612,3937,593,3927,593,3927,612xe" filled="true" fillcolor="#000000" stroked="false">
                <v:path arrowok="t"/>
                <v:fill type="solid"/>
              </v:shape>
            </v:group>
            <v:group style="position:absolute;left:3927;top:612;width:10;height:20" coordorigin="3927,612" coordsize="10,20">
              <v:shape style="position:absolute;left:3927;top:612;width:10;height:20" coordorigin="3927,612" coordsize="10,20" path="m3927,632l3937,632,3937,612,3927,612,3927,632xe" filled="true" fillcolor="#000000" stroked="false">
                <v:path arrowok="t"/>
                <v:fill type="solid"/>
              </v:shape>
            </v:group>
            <v:group style="position:absolute;left:3927;top:632;width:10;height:20" coordorigin="3927,632" coordsize="10,20">
              <v:shape style="position:absolute;left:3927;top:632;width:10;height:20" coordorigin="3927,632" coordsize="10,20" path="m3927,651l3937,651,3937,632,3927,632,3927,651xe" filled="true" fillcolor="#000000" stroked="false">
                <v:path arrowok="t"/>
                <v:fill type="solid"/>
              </v:shape>
            </v:group>
            <v:group style="position:absolute;left:3927;top:651;width:10;height:20" coordorigin="3927,651" coordsize="10,20">
              <v:shape style="position:absolute;left:3927;top:651;width:10;height:20" coordorigin="3927,651" coordsize="10,20" path="m3927,670l3937,670,3937,651,3927,651,3927,670xe" filled="true" fillcolor="#000000" stroked="false">
                <v:path arrowok="t"/>
                <v:fill type="solid"/>
              </v:shape>
            </v:group>
            <v:group style="position:absolute;left:3927;top:670;width:10;height:20" coordorigin="3927,670" coordsize="10,20">
              <v:shape style="position:absolute;left:3927;top:670;width:10;height:20" coordorigin="3927,670" coordsize="10,20" path="m3927,689l3937,689,3937,670,3927,670,3927,689xe" filled="true" fillcolor="#000000" stroked="false">
                <v:path arrowok="t"/>
                <v:fill type="solid"/>
              </v:shape>
            </v:group>
            <v:group style="position:absolute;left:3927;top:689;width:10;height:20" coordorigin="3927,689" coordsize="10,20">
              <v:shape style="position:absolute;left:3927;top:689;width:10;height:20" coordorigin="3927,689" coordsize="10,20" path="m3927,708l3937,708,3937,689,3927,689,3927,708xe" filled="true" fillcolor="#000000" stroked="false">
                <v:path arrowok="t"/>
                <v:fill type="solid"/>
              </v:shape>
            </v:group>
            <v:group style="position:absolute;left:3927;top:708;width:10;height:20" coordorigin="3927,708" coordsize="10,20">
              <v:shape style="position:absolute;left:3927;top:708;width:10;height:20" coordorigin="3927,708" coordsize="10,20" path="m3927,728l3937,728,3937,708,3927,708,3927,728xe" filled="true" fillcolor="#000000" stroked="false">
                <v:path arrowok="t"/>
                <v:fill type="solid"/>
              </v:shape>
            </v:group>
            <v:group style="position:absolute;left:3927;top:728;width:10;height:20" coordorigin="3927,728" coordsize="10,20">
              <v:shape style="position:absolute;left:3927;top:728;width:10;height:20" coordorigin="3927,728" coordsize="10,20" path="m3927,747l3937,747,3937,728,3927,728,3927,747xe" filled="true" fillcolor="#000000" stroked="false">
                <v:path arrowok="t"/>
                <v:fill type="solid"/>
              </v:shape>
            </v:group>
            <v:group style="position:absolute;left:3927;top:747;width:10;height:20" coordorigin="3927,747" coordsize="10,20">
              <v:shape style="position:absolute;left:3927;top:747;width:10;height:20" coordorigin="3927,747" coordsize="10,20" path="m3927,766l3937,766,3937,747,3927,747,3927,766xe" filled="true" fillcolor="#000000" stroked="false">
                <v:path arrowok="t"/>
                <v:fill type="solid"/>
              </v:shape>
            </v:group>
            <v:group style="position:absolute;left:3927;top:766;width:10;height:20" coordorigin="3927,766" coordsize="10,20">
              <v:shape style="position:absolute;left:3927;top:766;width:10;height:20" coordorigin="3927,766" coordsize="10,20" path="m3927,785l3937,785,3937,766,3927,766,3927,785xe" filled="true" fillcolor="#000000" stroked="false">
                <v:path arrowok="t"/>
                <v:fill type="solid"/>
              </v:shape>
            </v:group>
            <v:group style="position:absolute;left:3927;top:785;width:10;height:20" coordorigin="3927,785" coordsize="10,20">
              <v:shape style="position:absolute;left:3927;top:785;width:10;height:20" coordorigin="3927,785" coordsize="10,20" path="m3927,804l3937,804,3937,785,3927,785,3927,804xe" filled="true" fillcolor="#000000" stroked="false">
                <v:path arrowok="t"/>
                <v:fill type="solid"/>
              </v:shape>
            </v:group>
            <v:group style="position:absolute;left:3927;top:804;width:10;height:20" coordorigin="3927,804" coordsize="10,20">
              <v:shape style="position:absolute;left:3927;top:804;width:10;height:20" coordorigin="3927,804" coordsize="10,20" path="m3927,824l3937,824,3937,804,3927,804,3927,824xe" filled="true" fillcolor="#000000" stroked="false">
                <v:path arrowok="t"/>
                <v:fill type="solid"/>
              </v:shape>
            </v:group>
            <v:group style="position:absolute;left:3927;top:824;width:10;height:20" coordorigin="3927,824" coordsize="10,20">
              <v:shape style="position:absolute;left:3927;top:824;width:10;height:20" coordorigin="3927,824" coordsize="10,20" path="m3927,843l3937,843,3937,824,3927,824,3927,843xe" filled="true" fillcolor="#000000" stroked="false">
                <v:path arrowok="t"/>
                <v:fill type="solid"/>
              </v:shape>
            </v:group>
            <v:group style="position:absolute;left:3927;top:843;width:10;height:20" coordorigin="3927,843" coordsize="10,20">
              <v:shape style="position:absolute;left:3927;top:843;width:10;height:20" coordorigin="3927,843" coordsize="10,20" path="m3927,862l3937,862,3937,843,3927,843,3927,862xe" filled="true" fillcolor="#000000" stroked="false">
                <v:path arrowok="t"/>
                <v:fill type="solid"/>
              </v:shape>
            </v:group>
            <v:group style="position:absolute;left:3927;top:862;width:10;height:20" coordorigin="3927,862" coordsize="10,20">
              <v:shape style="position:absolute;left:3927;top:862;width:10;height:20" coordorigin="3927,862" coordsize="10,20" path="m3927,881l3937,881,3937,862,3927,862,3927,881xe" filled="true" fillcolor="#000000" stroked="false">
                <v:path arrowok="t"/>
                <v:fill type="solid"/>
              </v:shape>
            </v:group>
            <v:group style="position:absolute;left:3927;top:881;width:10;height:20" coordorigin="3927,881" coordsize="10,20">
              <v:shape style="position:absolute;left:3927;top:881;width:10;height:20" coordorigin="3927,881" coordsize="10,20" path="m3927,900l3937,900,3937,881,3927,881,3927,900xe" filled="true" fillcolor="#000000" stroked="false">
                <v:path arrowok="t"/>
                <v:fill type="solid"/>
              </v:shape>
            </v:group>
            <v:group style="position:absolute;left:3927;top:900;width:10;height:20" coordorigin="3927,900" coordsize="10,20">
              <v:shape style="position:absolute;left:3927;top:900;width:10;height:20" coordorigin="3927,900" coordsize="10,20" path="m3927,920l3937,920,3937,900,3927,900,3927,920xe" filled="true" fillcolor="#000000" stroked="false">
                <v:path arrowok="t"/>
                <v:fill type="solid"/>
              </v:shape>
            </v:group>
            <v:group style="position:absolute;left:3927;top:920;width:10;height:20" coordorigin="3927,920" coordsize="10,20">
              <v:shape style="position:absolute;left:3927;top:920;width:10;height:20" coordorigin="3927,920" coordsize="10,20" path="m3927,939l3937,939,3937,920,3927,920,3927,939xe" filled="true" fillcolor="#000000" stroked="false">
                <v:path arrowok="t"/>
                <v:fill type="solid"/>
              </v:shape>
            </v:group>
            <v:group style="position:absolute;left:3927;top:939;width:10;height:20" coordorigin="3927,939" coordsize="10,20">
              <v:shape style="position:absolute;left:3927;top:939;width:10;height:20" coordorigin="3927,939" coordsize="10,20" path="m3927,958l3937,958,3937,939,3927,939,3927,958xe" filled="true" fillcolor="#000000" stroked="false">
                <v:path arrowok="t"/>
                <v:fill type="solid"/>
              </v:shape>
            </v:group>
            <v:group style="position:absolute;left:3927;top:958;width:10;height:20" coordorigin="3927,958" coordsize="10,20">
              <v:shape style="position:absolute;left:3927;top:958;width:10;height:20" coordorigin="3927,958" coordsize="10,20" path="m3927,977l3937,977,3937,958,3927,958,3927,977xe" filled="true" fillcolor="#000000" stroked="false">
                <v:path arrowok="t"/>
                <v:fill type="solid"/>
              </v:shape>
            </v:group>
            <v:group style="position:absolute;left:3927;top:977;width:10;height:20" coordorigin="3927,977" coordsize="10,20">
              <v:shape style="position:absolute;left:3927;top:977;width:10;height:20" coordorigin="3927,977" coordsize="10,20" path="m3927,996l3937,996,3937,977,3927,977,3927,996xe" filled="true" fillcolor="#000000" stroked="false">
                <v:path arrowok="t"/>
                <v:fill type="solid"/>
              </v:shape>
            </v:group>
            <v:group style="position:absolute;left:3927;top:996;width:10;height:20" coordorigin="3927,996" coordsize="10,20">
              <v:shape style="position:absolute;left:3927;top:996;width:10;height:20" coordorigin="3927,996" coordsize="10,20" path="m3927,1016l3937,1016,3937,996,3927,996,3927,1016xe" filled="true" fillcolor="#000000" stroked="false">
                <v:path arrowok="t"/>
                <v:fill type="solid"/>
              </v:shape>
            </v:group>
            <v:group style="position:absolute;left:3927;top:1016;width:10;height:20" coordorigin="3927,1016" coordsize="10,20">
              <v:shape style="position:absolute;left:3927;top:1016;width:10;height:20" coordorigin="3927,1016" coordsize="10,20" path="m3927,1035l3937,1035,3937,1016,3927,1016,3927,1035xe" filled="true" fillcolor="#000000" stroked="false">
                <v:path arrowok="t"/>
                <v:fill type="solid"/>
              </v:shape>
            </v:group>
            <v:group style="position:absolute;left:3927;top:1035;width:10;height:20" coordorigin="3927,1035" coordsize="10,20">
              <v:shape style="position:absolute;left:3927;top:1035;width:10;height:20" coordorigin="3927,1035" coordsize="10,20" path="m3927,1054l3937,1054,3937,1035,3927,1035,3927,1054xe" filled="true" fillcolor="#000000" stroked="false">
                <v:path arrowok="t"/>
                <v:fill type="solid"/>
              </v:shape>
            </v:group>
            <v:group style="position:absolute;left:3927;top:1054;width:10;height:20" coordorigin="3927,1054" coordsize="10,20">
              <v:shape style="position:absolute;left:3927;top:1054;width:10;height:20" coordorigin="3927,1054" coordsize="10,20" path="m3927,1073l3937,1073,3937,1054,3927,1054,3927,1073xe" filled="true" fillcolor="#000000" stroked="false">
                <v:path arrowok="t"/>
                <v:fill type="solid"/>
              </v:shape>
            </v:group>
            <v:group style="position:absolute;left:3927;top:1073;width:10;height:20" coordorigin="3927,1073" coordsize="10,20">
              <v:shape style="position:absolute;left:3927;top:1073;width:10;height:20" coordorigin="3927,1073" coordsize="10,20" path="m3927,1092l3937,1092,3937,1073,3927,1073,3927,1092xe" filled="true" fillcolor="#000000" stroked="false">
                <v:path arrowok="t"/>
                <v:fill type="solid"/>
              </v:shape>
            </v:group>
            <v:group style="position:absolute;left:3927;top:1092;width:10;height:20" coordorigin="3927,1092" coordsize="10,20">
              <v:shape style="position:absolute;left:3927;top:1092;width:10;height:20" coordorigin="3927,1092" coordsize="10,20" path="m3927,1112l3937,1112,3937,1092,3927,1092,3927,1112xe" filled="true" fillcolor="#000000" stroked="false">
                <v:path arrowok="t"/>
                <v:fill type="solid"/>
              </v:shape>
            </v:group>
            <v:group style="position:absolute;left:3927;top:1112;width:10;height:20" coordorigin="3927,1112" coordsize="10,20">
              <v:shape style="position:absolute;left:3927;top:1112;width:10;height:20" coordorigin="3927,1112" coordsize="10,20" path="m3927,1131l3937,1131,3937,1112,3927,1112,3927,1131xe" filled="true" fillcolor="#000000" stroked="false">
                <v:path arrowok="t"/>
                <v:fill type="solid"/>
              </v:shape>
            </v:group>
            <v:group style="position:absolute;left:3927;top:1131;width:10;height:20" coordorigin="3927,1131" coordsize="10,20">
              <v:shape style="position:absolute;left:3927;top:1131;width:10;height:20" coordorigin="3927,1131" coordsize="10,20" path="m3927,1150l3937,1150,3937,1131,3927,1131,3927,1150xe" filled="true" fillcolor="#000000" stroked="false">
                <v:path arrowok="t"/>
                <v:fill type="solid"/>
              </v:shape>
            </v:group>
            <v:group style="position:absolute;left:3927;top:1150;width:10;height:20" coordorigin="3927,1150" coordsize="10,20">
              <v:shape style="position:absolute;left:3927;top:1150;width:10;height:20" coordorigin="3927,1150" coordsize="10,20" path="m3927,1169l3937,1169,3937,1150,3927,1150,3927,1169xe" filled="true" fillcolor="#000000" stroked="false">
                <v:path arrowok="t"/>
                <v:fill type="solid"/>
              </v:shape>
            </v:group>
            <v:group style="position:absolute;left:3927;top:1169;width:10;height:20" coordorigin="3927,1169" coordsize="10,20">
              <v:shape style="position:absolute;left:3927;top:1169;width:10;height:20" coordorigin="3927,1169" coordsize="10,20" path="m3927,1188l3937,1188,3937,1169,3927,1169,3927,1188xe" filled="true" fillcolor="#000000" stroked="false">
                <v:path arrowok="t"/>
                <v:fill type="solid"/>
              </v:shape>
            </v:group>
            <v:group style="position:absolute;left:3927;top:1188;width:10;height:20" coordorigin="3927,1188" coordsize="10,20">
              <v:shape style="position:absolute;left:3927;top:1188;width:10;height:20" coordorigin="3927,1188" coordsize="10,20" path="m3927,1208l3937,1208,3937,1188,3927,1188,3927,1208xe" filled="true" fillcolor="#000000" stroked="false">
                <v:path arrowok="t"/>
                <v:fill type="solid"/>
              </v:shape>
            </v:group>
            <v:group style="position:absolute;left:3927;top:1208;width:10;height:20" coordorigin="3927,1208" coordsize="10,20">
              <v:shape style="position:absolute;left:3927;top:1208;width:10;height:20" coordorigin="3927,1208" coordsize="10,20" path="m3927,1227l3937,1227,3937,1208,3927,1208,3927,1227xe" filled="true" fillcolor="#000000" stroked="false">
                <v:path arrowok="t"/>
                <v:fill type="solid"/>
              </v:shape>
            </v:group>
            <v:group style="position:absolute;left:3927;top:1227;width:10;height:20" coordorigin="3927,1227" coordsize="10,20">
              <v:shape style="position:absolute;left:3927;top:1227;width:10;height:20" coordorigin="3927,1227" coordsize="10,20" path="m3927,1246l3937,1246,3937,1227,3927,1227,3927,1246xe" filled="true" fillcolor="#000000" stroked="false">
                <v:path arrowok="t"/>
                <v:fill type="solid"/>
              </v:shape>
            </v:group>
            <v:group style="position:absolute;left:3927;top:1246;width:10;height:20" coordorigin="3927,1246" coordsize="10,20">
              <v:shape style="position:absolute;left:3927;top:1246;width:10;height:20" coordorigin="3927,1246" coordsize="10,20" path="m3927,1265l3937,1265,3937,1246,3927,1246,3927,1265xe" filled="true" fillcolor="#000000" stroked="false">
                <v:path arrowok="t"/>
                <v:fill type="solid"/>
              </v:shape>
            </v:group>
            <v:group style="position:absolute;left:3927;top:1265;width:10;height:20" coordorigin="3927,1265" coordsize="10,20">
              <v:shape style="position:absolute;left:3927;top:1265;width:10;height:20" coordorigin="3927,1265" coordsize="10,20" path="m3927,1284l3937,1284,3937,1265,3927,1265,3927,1284xe" filled="true" fillcolor="#000000" stroked="false">
                <v:path arrowok="t"/>
                <v:fill type="solid"/>
              </v:shape>
            </v:group>
            <v:group style="position:absolute;left:3927;top:1284;width:10;height:20" coordorigin="3927,1284" coordsize="10,20">
              <v:shape style="position:absolute;left:3927;top:1284;width:10;height:20" coordorigin="3927,1284" coordsize="10,20" path="m3927,1304l3937,1304,3937,1284,3927,1284,3927,1304xe" filled="true" fillcolor="#000000" stroked="false">
                <v:path arrowok="t"/>
                <v:fill type="solid"/>
              </v:shape>
            </v:group>
            <v:group style="position:absolute;left:3927;top:1304;width:10;height:20" coordorigin="3927,1304" coordsize="10,20">
              <v:shape style="position:absolute;left:3927;top:1304;width:10;height:20" coordorigin="3927,1304" coordsize="10,20" path="m3927,1323l3937,1323,3937,1304,3927,1304,3927,1323xe" filled="true" fillcolor="#000000" stroked="false">
                <v:path arrowok="t"/>
                <v:fill type="solid"/>
              </v:shape>
            </v:group>
            <v:group style="position:absolute;left:3927;top:1323;width:10;height:20" coordorigin="3927,1323" coordsize="10,20">
              <v:shape style="position:absolute;left:3927;top:1323;width:10;height:20" coordorigin="3927,1323" coordsize="10,20" path="m3927,1342l3937,1342,3937,1323,3927,1323,3927,1342xe" filled="true" fillcolor="#000000" stroked="false">
                <v:path arrowok="t"/>
                <v:fill type="solid"/>
              </v:shape>
            </v:group>
            <v:group style="position:absolute;left:3927;top:1342;width:10;height:20" coordorigin="3927,1342" coordsize="10,20">
              <v:shape style="position:absolute;left:3927;top:1342;width:10;height:20" coordorigin="3927,1342" coordsize="10,20" path="m3927,1361l3937,1361,3937,1342,3927,1342,3927,1361xe" filled="true" fillcolor="#000000" stroked="false">
                <v:path arrowok="t"/>
                <v:fill type="solid"/>
              </v:shape>
            </v:group>
            <v:group style="position:absolute;left:3927;top:1361;width:10;height:20" coordorigin="3927,1361" coordsize="10,20">
              <v:shape style="position:absolute;left:3927;top:1361;width:10;height:20" coordorigin="3927,1361" coordsize="10,20" path="m3927,1380l3937,1380,3937,1361,3927,1361,3927,1380xe" filled="true" fillcolor="#000000" stroked="false">
                <v:path arrowok="t"/>
                <v:fill type="solid"/>
              </v:shape>
            </v:group>
            <v:group style="position:absolute;left:3927;top:1380;width:10;height:20" coordorigin="3927,1380" coordsize="10,20">
              <v:shape style="position:absolute;left:3927;top:1380;width:10;height:20" coordorigin="3927,1380" coordsize="10,20" path="m3927,1400l3937,1400,3937,1380,3927,1380,3927,1400xe" filled="true" fillcolor="#000000" stroked="false">
                <v:path arrowok="t"/>
                <v:fill type="solid"/>
              </v:shape>
            </v:group>
            <v:group style="position:absolute;left:3927;top:1400;width:10;height:20" coordorigin="3927,1400" coordsize="10,20">
              <v:shape style="position:absolute;left:3927;top:1400;width:10;height:20" coordorigin="3927,1400" coordsize="10,20" path="m3927,1419l3937,1419,3937,1400,3927,1400,3927,1419xe" filled="true" fillcolor="#000000" stroked="false">
                <v:path arrowok="t"/>
                <v:fill type="solid"/>
              </v:shape>
            </v:group>
            <v:group style="position:absolute;left:3927;top:1419;width:10;height:20" coordorigin="3927,1419" coordsize="10,20">
              <v:shape style="position:absolute;left:3927;top:1419;width:10;height:20" coordorigin="3927,1419" coordsize="10,20" path="m3927,1438l3937,1438,3937,1419,3927,1419,3927,1438xe" filled="true" fillcolor="#000000" stroked="false">
                <v:path arrowok="t"/>
                <v:fill type="solid"/>
              </v:shape>
            </v:group>
            <v:group style="position:absolute;left:3927;top:1438;width:10;height:20" coordorigin="3927,1438" coordsize="10,20">
              <v:shape style="position:absolute;left:3927;top:1438;width:10;height:20" coordorigin="3927,1438" coordsize="10,20" path="m3927,1457l3937,1457,3937,1438,3927,1438,3927,1457xe" filled="true" fillcolor="#000000" stroked="false">
                <v:path arrowok="t"/>
                <v:fill type="solid"/>
              </v:shape>
            </v:group>
            <v:group style="position:absolute;left:3927;top:1457;width:10;height:20" coordorigin="3927,1457" coordsize="10,20">
              <v:shape style="position:absolute;left:3927;top:1457;width:10;height:20" coordorigin="3927,1457" coordsize="10,20" path="m3927,1476l3937,1476,3937,1457,3927,1457,3927,1476xe" filled="true" fillcolor="#000000" stroked="false">
                <v:path arrowok="t"/>
                <v:fill type="solid"/>
              </v:shape>
            </v:group>
            <v:group style="position:absolute;left:3927;top:1476;width:10;height:20" coordorigin="3927,1476" coordsize="10,20">
              <v:shape style="position:absolute;left:3927;top:1476;width:10;height:20" coordorigin="3927,1476" coordsize="10,20" path="m3927,1496l3937,1496,3937,1476,3927,1476,3927,1496xe" filled="true" fillcolor="#000000" stroked="false">
                <v:path arrowok="t"/>
                <v:fill type="solid"/>
              </v:shape>
            </v:group>
            <v:group style="position:absolute;left:3927;top:1496;width:10;height:20" coordorigin="3927,1496" coordsize="10,20">
              <v:shape style="position:absolute;left:3927;top:1496;width:10;height:20" coordorigin="3927,1496" coordsize="10,20" path="m3927,1515l3937,1515,3937,1496,3927,1496,3927,1515xe" filled="true" fillcolor="#000000" stroked="false">
                <v:path arrowok="t"/>
                <v:fill type="solid"/>
              </v:shape>
            </v:group>
            <v:group style="position:absolute;left:3927;top:1515;width:10;height:20" coordorigin="3927,1515" coordsize="10,20">
              <v:shape style="position:absolute;left:3927;top:1515;width:10;height:20" coordorigin="3927,1515" coordsize="10,20" path="m3927,1534l3937,1534,3937,1515,3927,1515,3927,1534xe" filled="true" fillcolor="#000000" stroked="false">
                <v:path arrowok="t"/>
                <v:fill type="solid"/>
              </v:shape>
            </v:group>
            <v:group style="position:absolute;left:3927;top:1534;width:10;height:20" coordorigin="3927,1534" coordsize="10,20">
              <v:shape style="position:absolute;left:3927;top:1534;width:10;height:20" coordorigin="3927,1534" coordsize="10,20" path="m3927,1553l3937,1553,3937,1534,3927,1534,3927,1553xe" filled="true" fillcolor="#000000" stroked="false">
                <v:path arrowok="t"/>
                <v:fill type="solid"/>
              </v:shape>
            </v:group>
            <v:group style="position:absolute;left:3927;top:1553;width:10;height:20" coordorigin="3927,1553" coordsize="10,20">
              <v:shape style="position:absolute;left:3927;top:1553;width:10;height:20" coordorigin="3927,1553" coordsize="10,20" path="m3927,1572l3937,1572,3937,1553,3927,1553,3927,1572xe" filled="true" fillcolor="#000000" stroked="false">
                <v:path arrowok="t"/>
                <v:fill type="solid"/>
              </v:shape>
            </v:group>
            <v:group style="position:absolute;left:3927;top:1572;width:10;height:20" coordorigin="3927,1572" coordsize="10,20">
              <v:shape style="position:absolute;left:3927;top:1572;width:10;height:20" coordorigin="3927,1572" coordsize="10,20" path="m3927,1592l3937,1592,3937,1572,3927,1572,3927,1592xe" filled="true" fillcolor="#000000" stroked="false">
                <v:path arrowok="t"/>
                <v:fill type="solid"/>
              </v:shape>
            </v:group>
            <v:group style="position:absolute;left:3927;top:1592;width:10;height:20" coordorigin="3927,1592" coordsize="10,20">
              <v:shape style="position:absolute;left:3927;top:1592;width:10;height:20" coordorigin="3927,1592" coordsize="10,20" path="m3927,1611l3937,1611,3937,1592,3927,1592,3927,1611xe" filled="true" fillcolor="#000000" stroked="false">
                <v:path arrowok="t"/>
                <v:fill type="solid"/>
              </v:shape>
            </v:group>
            <v:group style="position:absolute;left:3927;top:1611;width:10;height:20" coordorigin="3927,1611" coordsize="10,20">
              <v:shape style="position:absolute;left:3927;top:1611;width:10;height:20" coordorigin="3927,1611" coordsize="10,20" path="m3927,1630l3937,1630,3937,1611,3927,1611,3927,1630xe" filled="true" fillcolor="#000000" stroked="false">
                <v:path arrowok="t"/>
                <v:fill type="solid"/>
              </v:shape>
            </v:group>
            <v:group style="position:absolute;left:3927;top:1635;width:10;height:2" coordorigin="3927,1635" coordsize="10,2">
              <v:shape style="position:absolute;left:3927;top:1635;width:10;height:2" coordorigin="3927,1635" coordsize="10,0" path="m3927,1635l3937,1635e" filled="false" stroked="true" strokeweight=".47998pt" strokecolor="#000000">
                <v:path arrowok="t"/>
              </v:shape>
            </v:group>
            <v:group style="position:absolute;left:4945;top:439;width:10;height:20" coordorigin="4945,439" coordsize="10,20">
              <v:shape style="position:absolute;left:4945;top:439;width:10;height:20" coordorigin="4945,439" coordsize="10,20" path="m4945,458l4955,458,4955,439,4945,439,4945,458xe" filled="true" fillcolor="#000000" stroked="false">
                <v:path arrowok="t"/>
                <v:fill type="solid"/>
              </v:shape>
            </v:group>
            <v:group style="position:absolute;left:4945;top:458;width:10;height:20" coordorigin="4945,458" coordsize="10,20">
              <v:shape style="position:absolute;left:4945;top:458;width:10;height:20" coordorigin="4945,458" coordsize="10,20" path="m4945,478l4955,478,4955,458,4945,458,4945,478xe" filled="true" fillcolor="#000000" stroked="false">
                <v:path arrowok="t"/>
                <v:fill type="solid"/>
              </v:shape>
            </v:group>
            <v:group style="position:absolute;left:4945;top:478;width:10;height:20" coordorigin="4945,478" coordsize="10,20">
              <v:shape style="position:absolute;left:4945;top:478;width:10;height:20" coordorigin="4945,478" coordsize="10,20" path="m4945,497l4955,497,4955,478,4945,478,4945,497xe" filled="true" fillcolor="#000000" stroked="false">
                <v:path arrowok="t"/>
                <v:fill type="solid"/>
              </v:shape>
            </v:group>
            <v:group style="position:absolute;left:4945;top:497;width:10;height:20" coordorigin="4945,497" coordsize="10,20">
              <v:shape style="position:absolute;left:4945;top:497;width:10;height:20" coordorigin="4945,497" coordsize="10,20" path="m4945,516l4955,516,4955,497,4945,497,4945,516xe" filled="true" fillcolor="#000000" stroked="false">
                <v:path arrowok="t"/>
                <v:fill type="solid"/>
              </v:shape>
            </v:group>
            <v:group style="position:absolute;left:4945;top:516;width:10;height:20" coordorigin="4945,516" coordsize="10,20">
              <v:shape style="position:absolute;left:4945;top:516;width:10;height:20" coordorigin="4945,516" coordsize="10,20" path="m4945,536l4955,536,4955,516,4945,516,4945,536xe" filled="true" fillcolor="#000000" stroked="false">
                <v:path arrowok="t"/>
                <v:fill type="solid"/>
              </v:shape>
            </v:group>
            <v:group style="position:absolute;left:4945;top:536;width:10;height:20" coordorigin="4945,536" coordsize="10,20">
              <v:shape style="position:absolute;left:4945;top:536;width:10;height:20" coordorigin="4945,536" coordsize="10,20" path="m4945,555l4955,555,4955,536,4945,536,4945,555xe" filled="true" fillcolor="#000000" stroked="false">
                <v:path arrowok="t"/>
                <v:fill type="solid"/>
              </v:shape>
            </v:group>
            <v:group style="position:absolute;left:4945;top:555;width:10;height:20" coordorigin="4945,555" coordsize="10,20">
              <v:shape style="position:absolute;left:4945;top:555;width:10;height:20" coordorigin="4945,555" coordsize="10,20" path="m4945,574l4955,574,4955,555,4945,555,4945,574xe" filled="true" fillcolor="#000000" stroked="false">
                <v:path arrowok="t"/>
                <v:fill type="solid"/>
              </v:shape>
            </v:group>
            <v:group style="position:absolute;left:4945;top:574;width:10;height:20" coordorigin="4945,574" coordsize="10,20">
              <v:shape style="position:absolute;left:4945;top:574;width:10;height:20" coordorigin="4945,574" coordsize="10,20" path="m4945,593l4955,593,4955,574,4945,574,4945,593xe" filled="true" fillcolor="#000000" stroked="false">
                <v:path arrowok="t"/>
                <v:fill type="solid"/>
              </v:shape>
            </v:group>
            <v:group style="position:absolute;left:4945;top:593;width:10;height:20" coordorigin="4945,593" coordsize="10,20">
              <v:shape style="position:absolute;left:4945;top:593;width:10;height:20" coordorigin="4945,593" coordsize="10,20" path="m4945,612l4955,612,4955,593,4945,593,4945,612xe" filled="true" fillcolor="#000000" stroked="false">
                <v:path arrowok="t"/>
                <v:fill type="solid"/>
              </v:shape>
            </v:group>
            <v:group style="position:absolute;left:4945;top:612;width:10;height:20" coordorigin="4945,612" coordsize="10,20">
              <v:shape style="position:absolute;left:4945;top:612;width:10;height:20" coordorigin="4945,612" coordsize="10,20" path="m4945,632l4955,632,4955,612,4945,612,4945,632xe" filled="true" fillcolor="#000000" stroked="false">
                <v:path arrowok="t"/>
                <v:fill type="solid"/>
              </v:shape>
            </v:group>
            <v:group style="position:absolute;left:4945;top:632;width:10;height:20" coordorigin="4945,632" coordsize="10,20">
              <v:shape style="position:absolute;left:4945;top:632;width:10;height:20" coordorigin="4945,632" coordsize="10,20" path="m4945,651l4955,651,4955,632,4945,632,4945,651xe" filled="true" fillcolor="#000000" stroked="false">
                <v:path arrowok="t"/>
                <v:fill type="solid"/>
              </v:shape>
            </v:group>
            <v:group style="position:absolute;left:4945;top:651;width:10;height:20" coordorigin="4945,651" coordsize="10,20">
              <v:shape style="position:absolute;left:4945;top:651;width:10;height:20" coordorigin="4945,651" coordsize="10,20" path="m4945,670l4955,670,4955,651,4945,651,4945,670xe" filled="true" fillcolor="#000000" stroked="false">
                <v:path arrowok="t"/>
                <v:fill type="solid"/>
              </v:shape>
            </v:group>
            <v:group style="position:absolute;left:4945;top:670;width:10;height:20" coordorigin="4945,670" coordsize="10,20">
              <v:shape style="position:absolute;left:4945;top:670;width:10;height:20" coordorigin="4945,670" coordsize="10,20" path="m4945,689l4955,689,4955,670,4945,670,4945,689xe" filled="true" fillcolor="#000000" stroked="false">
                <v:path arrowok="t"/>
                <v:fill type="solid"/>
              </v:shape>
            </v:group>
            <v:group style="position:absolute;left:4945;top:689;width:10;height:20" coordorigin="4945,689" coordsize="10,20">
              <v:shape style="position:absolute;left:4945;top:689;width:10;height:20" coordorigin="4945,689" coordsize="10,20" path="m4945,708l4955,708,4955,689,4945,689,4945,708xe" filled="true" fillcolor="#000000" stroked="false">
                <v:path arrowok="t"/>
                <v:fill type="solid"/>
              </v:shape>
            </v:group>
            <v:group style="position:absolute;left:4945;top:708;width:10;height:20" coordorigin="4945,708" coordsize="10,20">
              <v:shape style="position:absolute;left:4945;top:708;width:10;height:20" coordorigin="4945,708" coordsize="10,20" path="m4945,728l4955,728,4955,708,4945,708,4945,728xe" filled="true" fillcolor="#000000" stroked="false">
                <v:path arrowok="t"/>
                <v:fill type="solid"/>
              </v:shape>
            </v:group>
            <v:group style="position:absolute;left:4945;top:728;width:10;height:20" coordorigin="4945,728" coordsize="10,20">
              <v:shape style="position:absolute;left:4945;top:728;width:10;height:20" coordorigin="4945,728" coordsize="10,20" path="m4945,747l4955,747,4955,728,4945,728,4945,747xe" filled="true" fillcolor="#000000" stroked="false">
                <v:path arrowok="t"/>
                <v:fill type="solid"/>
              </v:shape>
            </v:group>
            <v:group style="position:absolute;left:4945;top:747;width:10;height:20" coordorigin="4945,747" coordsize="10,20">
              <v:shape style="position:absolute;left:4945;top:747;width:10;height:20" coordorigin="4945,747" coordsize="10,20" path="m4945,766l4955,766,4955,747,4945,747,4945,766xe" filled="true" fillcolor="#000000" stroked="false">
                <v:path arrowok="t"/>
                <v:fill type="solid"/>
              </v:shape>
            </v:group>
            <v:group style="position:absolute;left:4945;top:766;width:10;height:20" coordorigin="4945,766" coordsize="10,20">
              <v:shape style="position:absolute;left:4945;top:766;width:10;height:20" coordorigin="4945,766" coordsize="10,20" path="m4945,785l4955,785,4955,766,4945,766,4945,785xe" filled="true" fillcolor="#000000" stroked="false">
                <v:path arrowok="t"/>
                <v:fill type="solid"/>
              </v:shape>
            </v:group>
            <v:group style="position:absolute;left:4945;top:785;width:10;height:20" coordorigin="4945,785" coordsize="10,20">
              <v:shape style="position:absolute;left:4945;top:785;width:10;height:20" coordorigin="4945,785" coordsize="10,20" path="m4945,804l4955,804,4955,785,4945,785,4945,804xe" filled="true" fillcolor="#000000" stroked="false">
                <v:path arrowok="t"/>
                <v:fill type="solid"/>
              </v:shape>
            </v:group>
            <v:group style="position:absolute;left:4945;top:804;width:10;height:20" coordorigin="4945,804" coordsize="10,20">
              <v:shape style="position:absolute;left:4945;top:804;width:10;height:20" coordorigin="4945,804" coordsize="10,20" path="m4945,824l4955,824,4955,804,4945,804,4945,824xe" filled="true" fillcolor="#000000" stroked="false">
                <v:path arrowok="t"/>
                <v:fill type="solid"/>
              </v:shape>
            </v:group>
            <v:group style="position:absolute;left:4945;top:824;width:10;height:20" coordorigin="4945,824" coordsize="10,20">
              <v:shape style="position:absolute;left:4945;top:824;width:10;height:20" coordorigin="4945,824" coordsize="10,20" path="m4945,843l4955,843,4955,824,4945,824,4945,843xe" filled="true" fillcolor="#000000" stroked="false">
                <v:path arrowok="t"/>
                <v:fill type="solid"/>
              </v:shape>
            </v:group>
            <v:group style="position:absolute;left:4945;top:843;width:10;height:20" coordorigin="4945,843" coordsize="10,20">
              <v:shape style="position:absolute;left:4945;top:843;width:10;height:20" coordorigin="4945,843" coordsize="10,20" path="m4945,862l4955,862,4955,843,4945,843,4945,862xe" filled="true" fillcolor="#000000" stroked="false">
                <v:path arrowok="t"/>
                <v:fill type="solid"/>
              </v:shape>
            </v:group>
            <v:group style="position:absolute;left:4945;top:862;width:10;height:20" coordorigin="4945,862" coordsize="10,20">
              <v:shape style="position:absolute;left:4945;top:862;width:10;height:20" coordorigin="4945,862" coordsize="10,20" path="m4945,881l4955,881,4955,862,4945,862,4945,881xe" filled="true" fillcolor="#000000" stroked="false">
                <v:path arrowok="t"/>
                <v:fill type="solid"/>
              </v:shape>
            </v:group>
            <v:group style="position:absolute;left:4945;top:881;width:10;height:20" coordorigin="4945,881" coordsize="10,20">
              <v:shape style="position:absolute;left:4945;top:881;width:10;height:20" coordorigin="4945,881" coordsize="10,20" path="m4945,900l4955,900,4955,881,4945,881,4945,900xe" filled="true" fillcolor="#000000" stroked="false">
                <v:path arrowok="t"/>
                <v:fill type="solid"/>
              </v:shape>
            </v:group>
            <v:group style="position:absolute;left:4945;top:900;width:10;height:20" coordorigin="4945,900" coordsize="10,20">
              <v:shape style="position:absolute;left:4945;top:900;width:10;height:20" coordorigin="4945,900" coordsize="10,20" path="m4945,920l4955,920,4955,900,4945,900,4945,920xe" filled="true" fillcolor="#000000" stroked="false">
                <v:path arrowok="t"/>
                <v:fill type="solid"/>
              </v:shape>
            </v:group>
            <v:group style="position:absolute;left:4945;top:920;width:10;height:20" coordorigin="4945,920" coordsize="10,20">
              <v:shape style="position:absolute;left:4945;top:920;width:10;height:20" coordorigin="4945,920" coordsize="10,20" path="m4945,939l4955,939,4955,920,4945,920,4945,939xe" filled="true" fillcolor="#000000" stroked="false">
                <v:path arrowok="t"/>
                <v:fill type="solid"/>
              </v:shape>
            </v:group>
            <v:group style="position:absolute;left:4945;top:939;width:10;height:20" coordorigin="4945,939" coordsize="10,20">
              <v:shape style="position:absolute;left:4945;top:939;width:10;height:20" coordorigin="4945,939" coordsize="10,20" path="m4945,958l4955,958,4955,939,4945,939,4945,958xe" filled="true" fillcolor="#000000" stroked="false">
                <v:path arrowok="t"/>
                <v:fill type="solid"/>
              </v:shape>
            </v:group>
            <v:group style="position:absolute;left:4945;top:958;width:10;height:20" coordorigin="4945,958" coordsize="10,20">
              <v:shape style="position:absolute;left:4945;top:958;width:10;height:20" coordorigin="4945,958" coordsize="10,20" path="m4945,977l4955,977,4955,958,4945,958,4945,977xe" filled="true" fillcolor="#000000" stroked="false">
                <v:path arrowok="t"/>
                <v:fill type="solid"/>
              </v:shape>
            </v:group>
            <v:group style="position:absolute;left:4945;top:977;width:10;height:20" coordorigin="4945,977" coordsize="10,20">
              <v:shape style="position:absolute;left:4945;top:977;width:10;height:20" coordorigin="4945,977" coordsize="10,20" path="m4945,996l4955,996,4955,977,4945,977,4945,996xe" filled="true" fillcolor="#000000" stroked="false">
                <v:path arrowok="t"/>
                <v:fill type="solid"/>
              </v:shape>
            </v:group>
            <v:group style="position:absolute;left:4945;top:996;width:10;height:20" coordorigin="4945,996" coordsize="10,20">
              <v:shape style="position:absolute;left:4945;top:996;width:10;height:20" coordorigin="4945,996" coordsize="10,20" path="m4945,1016l4955,1016,4955,996,4945,996,4945,1016xe" filled="true" fillcolor="#000000" stroked="false">
                <v:path arrowok="t"/>
                <v:fill type="solid"/>
              </v:shape>
            </v:group>
            <v:group style="position:absolute;left:4945;top:1016;width:10;height:20" coordorigin="4945,1016" coordsize="10,20">
              <v:shape style="position:absolute;left:4945;top:1016;width:10;height:20" coordorigin="4945,1016" coordsize="10,20" path="m4945,1035l4955,1035,4955,1016,4945,1016,4945,1035xe" filled="true" fillcolor="#000000" stroked="false">
                <v:path arrowok="t"/>
                <v:fill type="solid"/>
              </v:shape>
            </v:group>
            <v:group style="position:absolute;left:4945;top:1035;width:10;height:20" coordorigin="4945,1035" coordsize="10,20">
              <v:shape style="position:absolute;left:4945;top:1035;width:10;height:20" coordorigin="4945,1035" coordsize="10,20" path="m4945,1054l4955,1054,4955,1035,4945,1035,4945,1054xe" filled="true" fillcolor="#000000" stroked="false">
                <v:path arrowok="t"/>
                <v:fill type="solid"/>
              </v:shape>
            </v:group>
            <v:group style="position:absolute;left:4945;top:1054;width:10;height:20" coordorigin="4945,1054" coordsize="10,20">
              <v:shape style="position:absolute;left:4945;top:1054;width:10;height:20" coordorigin="4945,1054" coordsize="10,20" path="m4945,1073l4955,1073,4955,1054,4945,1054,4945,1073xe" filled="true" fillcolor="#000000" stroked="false">
                <v:path arrowok="t"/>
                <v:fill type="solid"/>
              </v:shape>
            </v:group>
            <v:group style="position:absolute;left:4945;top:1073;width:10;height:20" coordorigin="4945,1073" coordsize="10,20">
              <v:shape style="position:absolute;left:4945;top:1073;width:10;height:20" coordorigin="4945,1073" coordsize="10,20" path="m4945,1092l4955,1092,4955,1073,4945,1073,4945,1092xe" filled="true" fillcolor="#000000" stroked="false">
                <v:path arrowok="t"/>
                <v:fill type="solid"/>
              </v:shape>
            </v:group>
            <v:group style="position:absolute;left:4945;top:1092;width:10;height:20" coordorigin="4945,1092" coordsize="10,20">
              <v:shape style="position:absolute;left:4945;top:1092;width:10;height:20" coordorigin="4945,1092" coordsize="10,20" path="m4945,1112l4955,1112,4955,1092,4945,1092,4945,1112xe" filled="true" fillcolor="#000000" stroked="false">
                <v:path arrowok="t"/>
                <v:fill type="solid"/>
              </v:shape>
            </v:group>
            <v:group style="position:absolute;left:4945;top:1112;width:10;height:20" coordorigin="4945,1112" coordsize="10,20">
              <v:shape style="position:absolute;left:4945;top:1112;width:10;height:20" coordorigin="4945,1112" coordsize="10,20" path="m4945,1131l4955,1131,4955,1112,4945,1112,4945,1131xe" filled="true" fillcolor="#000000" stroked="false">
                <v:path arrowok="t"/>
                <v:fill type="solid"/>
              </v:shape>
            </v:group>
            <v:group style="position:absolute;left:4945;top:1131;width:10;height:20" coordorigin="4945,1131" coordsize="10,20">
              <v:shape style="position:absolute;left:4945;top:1131;width:10;height:20" coordorigin="4945,1131" coordsize="10,20" path="m4945,1150l4955,1150,4955,1131,4945,1131,4945,1150xe" filled="true" fillcolor="#000000" stroked="false">
                <v:path arrowok="t"/>
                <v:fill type="solid"/>
              </v:shape>
            </v:group>
            <v:group style="position:absolute;left:4945;top:1150;width:10;height:20" coordorigin="4945,1150" coordsize="10,20">
              <v:shape style="position:absolute;left:4945;top:1150;width:10;height:20" coordorigin="4945,1150" coordsize="10,20" path="m4945,1169l4955,1169,4955,1150,4945,1150,4945,1169xe" filled="true" fillcolor="#000000" stroked="false">
                <v:path arrowok="t"/>
                <v:fill type="solid"/>
              </v:shape>
            </v:group>
            <v:group style="position:absolute;left:4945;top:1169;width:10;height:20" coordorigin="4945,1169" coordsize="10,20">
              <v:shape style="position:absolute;left:4945;top:1169;width:10;height:20" coordorigin="4945,1169" coordsize="10,20" path="m4945,1188l4955,1188,4955,1169,4945,1169,4945,1188xe" filled="true" fillcolor="#000000" stroked="false">
                <v:path arrowok="t"/>
                <v:fill type="solid"/>
              </v:shape>
            </v:group>
            <v:group style="position:absolute;left:4945;top:1188;width:10;height:20" coordorigin="4945,1188" coordsize="10,20">
              <v:shape style="position:absolute;left:4945;top:1188;width:10;height:20" coordorigin="4945,1188" coordsize="10,20" path="m4945,1208l4955,1208,4955,1188,4945,1188,4945,1208xe" filled="true" fillcolor="#000000" stroked="false">
                <v:path arrowok="t"/>
                <v:fill type="solid"/>
              </v:shape>
            </v:group>
            <v:group style="position:absolute;left:4945;top:1208;width:10;height:20" coordorigin="4945,1208" coordsize="10,20">
              <v:shape style="position:absolute;left:4945;top:1208;width:10;height:20" coordorigin="4945,1208" coordsize="10,20" path="m4945,1227l4955,1227,4955,1208,4945,1208,4945,1227xe" filled="true" fillcolor="#000000" stroked="false">
                <v:path arrowok="t"/>
                <v:fill type="solid"/>
              </v:shape>
            </v:group>
            <v:group style="position:absolute;left:4945;top:1227;width:10;height:20" coordorigin="4945,1227" coordsize="10,20">
              <v:shape style="position:absolute;left:4945;top:1227;width:10;height:20" coordorigin="4945,1227" coordsize="10,20" path="m4945,1246l4955,1246,4955,1227,4945,1227,4945,1246xe" filled="true" fillcolor="#000000" stroked="false">
                <v:path arrowok="t"/>
                <v:fill type="solid"/>
              </v:shape>
            </v:group>
            <v:group style="position:absolute;left:4945;top:1246;width:10;height:20" coordorigin="4945,1246" coordsize="10,20">
              <v:shape style="position:absolute;left:4945;top:1246;width:10;height:20" coordorigin="4945,1246" coordsize="10,20" path="m4945,1265l4955,1265,4955,1246,4945,1246,4945,1265xe" filled="true" fillcolor="#000000" stroked="false">
                <v:path arrowok="t"/>
                <v:fill type="solid"/>
              </v:shape>
            </v:group>
            <v:group style="position:absolute;left:4945;top:1265;width:10;height:20" coordorigin="4945,1265" coordsize="10,20">
              <v:shape style="position:absolute;left:4945;top:1265;width:10;height:20" coordorigin="4945,1265" coordsize="10,20" path="m4945,1284l4955,1284,4955,1265,4945,1265,4945,1284xe" filled="true" fillcolor="#000000" stroked="false">
                <v:path arrowok="t"/>
                <v:fill type="solid"/>
              </v:shape>
            </v:group>
            <v:group style="position:absolute;left:4945;top:1284;width:10;height:20" coordorigin="4945,1284" coordsize="10,20">
              <v:shape style="position:absolute;left:4945;top:1284;width:10;height:20" coordorigin="4945,1284" coordsize="10,20" path="m4945,1304l4955,1304,4955,1284,4945,1284,4945,1304xe" filled="true" fillcolor="#000000" stroked="false">
                <v:path arrowok="t"/>
                <v:fill type="solid"/>
              </v:shape>
            </v:group>
            <v:group style="position:absolute;left:4945;top:1304;width:10;height:20" coordorigin="4945,1304" coordsize="10,20">
              <v:shape style="position:absolute;left:4945;top:1304;width:10;height:20" coordorigin="4945,1304" coordsize="10,20" path="m4945,1323l4955,1323,4955,1304,4945,1304,4945,1323xe" filled="true" fillcolor="#000000" stroked="false">
                <v:path arrowok="t"/>
                <v:fill type="solid"/>
              </v:shape>
            </v:group>
            <v:group style="position:absolute;left:4945;top:1323;width:10;height:20" coordorigin="4945,1323" coordsize="10,20">
              <v:shape style="position:absolute;left:4945;top:1323;width:10;height:20" coordorigin="4945,1323" coordsize="10,20" path="m4945,1342l4955,1342,4955,1323,4945,1323,4945,1342xe" filled="true" fillcolor="#000000" stroked="false">
                <v:path arrowok="t"/>
                <v:fill type="solid"/>
              </v:shape>
            </v:group>
            <v:group style="position:absolute;left:4945;top:1342;width:10;height:20" coordorigin="4945,1342" coordsize="10,20">
              <v:shape style="position:absolute;left:4945;top:1342;width:10;height:20" coordorigin="4945,1342" coordsize="10,20" path="m4945,1361l4955,1361,4955,1342,4945,1342,4945,1361xe" filled="true" fillcolor="#000000" stroked="false">
                <v:path arrowok="t"/>
                <v:fill type="solid"/>
              </v:shape>
            </v:group>
            <v:group style="position:absolute;left:4945;top:1361;width:10;height:20" coordorigin="4945,1361" coordsize="10,20">
              <v:shape style="position:absolute;left:4945;top:1361;width:10;height:20" coordorigin="4945,1361" coordsize="10,20" path="m4945,1380l4955,1380,4955,1361,4945,1361,4945,1380xe" filled="true" fillcolor="#000000" stroked="false">
                <v:path arrowok="t"/>
                <v:fill type="solid"/>
              </v:shape>
            </v:group>
            <v:group style="position:absolute;left:4945;top:1380;width:10;height:20" coordorigin="4945,1380" coordsize="10,20">
              <v:shape style="position:absolute;left:4945;top:1380;width:10;height:20" coordorigin="4945,1380" coordsize="10,20" path="m4945,1400l4955,1400,4955,1380,4945,1380,4945,1400xe" filled="true" fillcolor="#000000" stroked="false">
                <v:path arrowok="t"/>
                <v:fill type="solid"/>
              </v:shape>
            </v:group>
            <v:group style="position:absolute;left:4945;top:1400;width:10;height:20" coordorigin="4945,1400" coordsize="10,20">
              <v:shape style="position:absolute;left:4945;top:1400;width:10;height:20" coordorigin="4945,1400" coordsize="10,20" path="m4945,1419l4955,1419,4955,1400,4945,1400,4945,1419xe" filled="true" fillcolor="#000000" stroked="false">
                <v:path arrowok="t"/>
                <v:fill type="solid"/>
              </v:shape>
            </v:group>
            <v:group style="position:absolute;left:4945;top:1419;width:10;height:20" coordorigin="4945,1419" coordsize="10,20">
              <v:shape style="position:absolute;left:4945;top:1419;width:10;height:20" coordorigin="4945,1419" coordsize="10,20" path="m4945,1438l4955,1438,4955,1419,4945,1419,4945,1438xe" filled="true" fillcolor="#000000" stroked="false">
                <v:path arrowok="t"/>
                <v:fill type="solid"/>
              </v:shape>
            </v:group>
            <v:group style="position:absolute;left:4945;top:1438;width:10;height:20" coordorigin="4945,1438" coordsize="10,20">
              <v:shape style="position:absolute;left:4945;top:1438;width:10;height:20" coordorigin="4945,1438" coordsize="10,20" path="m4945,1457l4955,1457,4955,1438,4945,1438,4945,1457xe" filled="true" fillcolor="#000000" stroked="false">
                <v:path arrowok="t"/>
                <v:fill type="solid"/>
              </v:shape>
            </v:group>
            <v:group style="position:absolute;left:4945;top:1457;width:10;height:20" coordorigin="4945,1457" coordsize="10,20">
              <v:shape style="position:absolute;left:4945;top:1457;width:10;height:20" coordorigin="4945,1457" coordsize="10,20" path="m4945,1476l4955,1476,4955,1457,4945,1457,4945,1476xe" filled="true" fillcolor="#000000" stroked="false">
                <v:path arrowok="t"/>
                <v:fill type="solid"/>
              </v:shape>
            </v:group>
            <v:group style="position:absolute;left:4945;top:1476;width:10;height:20" coordorigin="4945,1476" coordsize="10,20">
              <v:shape style="position:absolute;left:4945;top:1476;width:10;height:20" coordorigin="4945,1476" coordsize="10,20" path="m4945,1496l4955,1496,4955,1476,4945,1476,4945,1496xe" filled="true" fillcolor="#000000" stroked="false">
                <v:path arrowok="t"/>
                <v:fill type="solid"/>
              </v:shape>
            </v:group>
            <v:group style="position:absolute;left:4945;top:1496;width:10;height:20" coordorigin="4945,1496" coordsize="10,20">
              <v:shape style="position:absolute;left:4945;top:1496;width:10;height:20" coordorigin="4945,1496" coordsize="10,20" path="m4945,1515l4955,1515,4955,1496,4945,1496,4945,1515xe" filled="true" fillcolor="#000000" stroked="false">
                <v:path arrowok="t"/>
                <v:fill type="solid"/>
              </v:shape>
            </v:group>
            <v:group style="position:absolute;left:4945;top:1515;width:10;height:20" coordorigin="4945,1515" coordsize="10,20">
              <v:shape style="position:absolute;left:4945;top:1515;width:10;height:20" coordorigin="4945,1515" coordsize="10,20" path="m4945,1534l4955,1534,4955,1515,4945,1515,4945,1534xe" filled="true" fillcolor="#000000" stroked="false">
                <v:path arrowok="t"/>
                <v:fill type="solid"/>
              </v:shape>
            </v:group>
            <v:group style="position:absolute;left:4945;top:1534;width:10;height:20" coordorigin="4945,1534" coordsize="10,20">
              <v:shape style="position:absolute;left:4945;top:1534;width:10;height:20" coordorigin="4945,1534" coordsize="10,20" path="m4945,1553l4955,1553,4955,1534,4945,1534,4945,1553xe" filled="true" fillcolor="#000000" stroked="false">
                <v:path arrowok="t"/>
                <v:fill type="solid"/>
              </v:shape>
            </v:group>
            <v:group style="position:absolute;left:4945;top:1553;width:10;height:20" coordorigin="4945,1553" coordsize="10,20">
              <v:shape style="position:absolute;left:4945;top:1553;width:10;height:20" coordorigin="4945,1553" coordsize="10,20" path="m4945,1572l4955,1572,4955,1553,4945,1553,4945,1572xe" filled="true" fillcolor="#000000" stroked="false">
                <v:path arrowok="t"/>
                <v:fill type="solid"/>
              </v:shape>
            </v:group>
            <v:group style="position:absolute;left:4945;top:1572;width:10;height:20" coordorigin="4945,1572" coordsize="10,20">
              <v:shape style="position:absolute;left:4945;top:1572;width:10;height:20" coordorigin="4945,1572" coordsize="10,20" path="m4945,1592l4955,1592,4955,1572,4945,1572,4945,1592xe" filled="true" fillcolor="#000000" stroked="false">
                <v:path arrowok="t"/>
                <v:fill type="solid"/>
              </v:shape>
            </v:group>
            <v:group style="position:absolute;left:4945;top:1592;width:10;height:20" coordorigin="4945,1592" coordsize="10,20">
              <v:shape style="position:absolute;left:4945;top:1592;width:10;height:20" coordorigin="4945,1592" coordsize="10,20" path="m4945,1611l4955,1611,4955,1592,4945,1592,4945,1611xe" filled="true" fillcolor="#000000" stroked="false">
                <v:path arrowok="t"/>
                <v:fill type="solid"/>
              </v:shape>
            </v:group>
            <v:group style="position:absolute;left:4945;top:1611;width:10;height:20" coordorigin="4945,1611" coordsize="10,20">
              <v:shape style="position:absolute;left:4945;top:1611;width:10;height:20" coordorigin="4945,1611" coordsize="10,20" path="m4945,1630l4955,1630,4955,1611,4945,1611,4945,1630xe" filled="true" fillcolor="#000000" stroked="false">
                <v:path arrowok="t"/>
                <v:fill type="solid"/>
              </v:shape>
            </v:group>
            <v:group style="position:absolute;left:4945;top:1635;width:10;height:2" coordorigin="4945,1635" coordsize="10,2">
              <v:shape style="position:absolute;left:4945;top:1635;width:10;height:2" coordorigin="4945,1635" coordsize="10,0" path="m4945,1635l4955,1635e" filled="false" stroked="true" strokeweight=".47998pt" strokecolor="#000000">
                <v:path arrowok="t"/>
              </v:shape>
            </v:group>
            <v:group style="position:absolute;left:5511;top:439;width:10;height:20" coordorigin="5511,439" coordsize="10,20">
              <v:shape style="position:absolute;left:5511;top:439;width:10;height:20" coordorigin="5511,439" coordsize="10,20" path="m5511,458l5521,458,5521,439,5511,439,5511,458xe" filled="true" fillcolor="#000000" stroked="false">
                <v:path arrowok="t"/>
                <v:fill type="solid"/>
              </v:shape>
            </v:group>
            <v:group style="position:absolute;left:5511;top:458;width:10;height:20" coordorigin="5511,458" coordsize="10,20">
              <v:shape style="position:absolute;left:5511;top:458;width:10;height:20" coordorigin="5511,458" coordsize="10,20" path="m5511,478l5521,478,5521,458,5511,458,5511,478xe" filled="true" fillcolor="#000000" stroked="false">
                <v:path arrowok="t"/>
                <v:fill type="solid"/>
              </v:shape>
            </v:group>
            <v:group style="position:absolute;left:5511;top:478;width:10;height:20" coordorigin="5511,478" coordsize="10,20">
              <v:shape style="position:absolute;left:5511;top:478;width:10;height:20" coordorigin="5511,478" coordsize="10,20" path="m5511,497l5521,497,5521,478,5511,478,5511,497xe" filled="true" fillcolor="#000000" stroked="false">
                <v:path arrowok="t"/>
                <v:fill type="solid"/>
              </v:shape>
            </v:group>
            <v:group style="position:absolute;left:5511;top:497;width:10;height:20" coordorigin="5511,497" coordsize="10,20">
              <v:shape style="position:absolute;left:5511;top:497;width:10;height:20" coordorigin="5511,497" coordsize="10,20" path="m5511,516l5521,516,5521,497,5511,497,5511,516xe" filled="true" fillcolor="#000000" stroked="false">
                <v:path arrowok="t"/>
                <v:fill type="solid"/>
              </v:shape>
            </v:group>
            <v:group style="position:absolute;left:5511;top:516;width:10;height:20" coordorigin="5511,516" coordsize="10,20">
              <v:shape style="position:absolute;left:5511;top:516;width:10;height:20" coordorigin="5511,516" coordsize="10,20" path="m5511,536l5521,536,5521,516,5511,516,5511,536xe" filled="true" fillcolor="#000000" stroked="false">
                <v:path arrowok="t"/>
                <v:fill type="solid"/>
              </v:shape>
            </v:group>
            <v:group style="position:absolute;left:5511;top:536;width:10;height:20" coordorigin="5511,536" coordsize="10,20">
              <v:shape style="position:absolute;left:5511;top:536;width:10;height:20" coordorigin="5511,536" coordsize="10,20" path="m5511,555l5521,555,5521,536,5511,536,5511,555xe" filled="true" fillcolor="#000000" stroked="false">
                <v:path arrowok="t"/>
                <v:fill type="solid"/>
              </v:shape>
            </v:group>
            <v:group style="position:absolute;left:5511;top:555;width:10;height:20" coordorigin="5511,555" coordsize="10,20">
              <v:shape style="position:absolute;left:5511;top:555;width:10;height:20" coordorigin="5511,555" coordsize="10,20" path="m5511,574l5521,574,5521,555,5511,555,5511,574xe" filled="true" fillcolor="#000000" stroked="false">
                <v:path arrowok="t"/>
                <v:fill type="solid"/>
              </v:shape>
            </v:group>
            <v:group style="position:absolute;left:5511;top:574;width:10;height:20" coordorigin="5511,574" coordsize="10,20">
              <v:shape style="position:absolute;left:5511;top:574;width:10;height:20" coordorigin="5511,574" coordsize="10,20" path="m5511,593l5521,593,5521,574,5511,574,5511,593xe" filled="true" fillcolor="#000000" stroked="false">
                <v:path arrowok="t"/>
                <v:fill type="solid"/>
              </v:shape>
            </v:group>
            <v:group style="position:absolute;left:5511;top:593;width:10;height:20" coordorigin="5511,593" coordsize="10,20">
              <v:shape style="position:absolute;left:5511;top:593;width:10;height:20" coordorigin="5511,593" coordsize="10,20" path="m5511,612l5521,612,5521,593,5511,593,5511,612xe" filled="true" fillcolor="#000000" stroked="false">
                <v:path arrowok="t"/>
                <v:fill type="solid"/>
              </v:shape>
            </v:group>
            <v:group style="position:absolute;left:5511;top:612;width:10;height:20" coordorigin="5511,612" coordsize="10,20">
              <v:shape style="position:absolute;left:5511;top:612;width:10;height:20" coordorigin="5511,612" coordsize="10,20" path="m5511,632l5521,632,5521,612,5511,612,5511,632xe" filled="true" fillcolor="#000000" stroked="false">
                <v:path arrowok="t"/>
                <v:fill type="solid"/>
              </v:shape>
            </v:group>
            <v:group style="position:absolute;left:5511;top:632;width:10;height:20" coordorigin="5511,632" coordsize="10,20">
              <v:shape style="position:absolute;left:5511;top:632;width:10;height:20" coordorigin="5511,632" coordsize="10,20" path="m5511,651l5521,651,5521,632,5511,632,5511,651xe" filled="true" fillcolor="#000000" stroked="false">
                <v:path arrowok="t"/>
                <v:fill type="solid"/>
              </v:shape>
            </v:group>
            <v:group style="position:absolute;left:5511;top:651;width:10;height:20" coordorigin="5511,651" coordsize="10,20">
              <v:shape style="position:absolute;left:5511;top:651;width:10;height:20" coordorigin="5511,651" coordsize="10,20" path="m5511,670l5521,670,5521,651,5511,651,5511,670xe" filled="true" fillcolor="#000000" stroked="false">
                <v:path arrowok="t"/>
                <v:fill type="solid"/>
              </v:shape>
            </v:group>
            <v:group style="position:absolute;left:5511;top:670;width:10;height:20" coordorigin="5511,670" coordsize="10,20">
              <v:shape style="position:absolute;left:5511;top:670;width:10;height:20" coordorigin="5511,670" coordsize="10,20" path="m5511,689l5521,689,5521,670,5511,670,5511,689xe" filled="true" fillcolor="#000000" stroked="false">
                <v:path arrowok="t"/>
                <v:fill type="solid"/>
              </v:shape>
            </v:group>
            <v:group style="position:absolute;left:5511;top:689;width:10;height:20" coordorigin="5511,689" coordsize="10,20">
              <v:shape style="position:absolute;left:5511;top:689;width:10;height:20" coordorigin="5511,689" coordsize="10,20" path="m5511,708l5521,708,5521,689,5511,689,5511,708xe" filled="true" fillcolor="#000000" stroked="false">
                <v:path arrowok="t"/>
                <v:fill type="solid"/>
              </v:shape>
            </v:group>
            <v:group style="position:absolute;left:5511;top:708;width:10;height:20" coordorigin="5511,708" coordsize="10,20">
              <v:shape style="position:absolute;left:5511;top:708;width:10;height:20" coordorigin="5511,708" coordsize="10,20" path="m5511,728l5521,728,5521,708,5511,708,5511,728xe" filled="true" fillcolor="#000000" stroked="false">
                <v:path arrowok="t"/>
                <v:fill type="solid"/>
              </v:shape>
            </v:group>
            <v:group style="position:absolute;left:5511;top:728;width:10;height:20" coordorigin="5511,728" coordsize="10,20">
              <v:shape style="position:absolute;left:5511;top:728;width:10;height:20" coordorigin="5511,728" coordsize="10,20" path="m5511,747l5521,747,5521,728,5511,728,5511,747xe" filled="true" fillcolor="#000000" stroked="false">
                <v:path arrowok="t"/>
                <v:fill type="solid"/>
              </v:shape>
            </v:group>
            <v:group style="position:absolute;left:5511;top:747;width:10;height:20" coordorigin="5511,747" coordsize="10,20">
              <v:shape style="position:absolute;left:5511;top:747;width:10;height:20" coordorigin="5511,747" coordsize="10,20" path="m5511,766l5521,766,5521,747,5511,747,5511,766xe" filled="true" fillcolor="#000000" stroked="false">
                <v:path arrowok="t"/>
                <v:fill type="solid"/>
              </v:shape>
            </v:group>
            <v:group style="position:absolute;left:5511;top:766;width:10;height:20" coordorigin="5511,766" coordsize="10,20">
              <v:shape style="position:absolute;left:5511;top:766;width:10;height:20" coordorigin="5511,766" coordsize="10,20" path="m5511,785l5521,785,5521,766,5511,766,5511,785xe" filled="true" fillcolor="#000000" stroked="false">
                <v:path arrowok="t"/>
                <v:fill type="solid"/>
              </v:shape>
            </v:group>
            <v:group style="position:absolute;left:5511;top:785;width:10;height:20" coordorigin="5511,785" coordsize="10,20">
              <v:shape style="position:absolute;left:5511;top:785;width:10;height:20" coordorigin="5511,785" coordsize="10,20" path="m5511,804l5521,804,5521,785,5511,785,5511,804xe" filled="true" fillcolor="#000000" stroked="false">
                <v:path arrowok="t"/>
                <v:fill type="solid"/>
              </v:shape>
            </v:group>
            <v:group style="position:absolute;left:5511;top:804;width:10;height:20" coordorigin="5511,804" coordsize="10,20">
              <v:shape style="position:absolute;left:5511;top:804;width:10;height:20" coordorigin="5511,804" coordsize="10,20" path="m5511,824l5521,824,5521,804,5511,804,5511,824xe" filled="true" fillcolor="#000000" stroked="false">
                <v:path arrowok="t"/>
                <v:fill type="solid"/>
              </v:shape>
            </v:group>
            <v:group style="position:absolute;left:5511;top:824;width:10;height:20" coordorigin="5511,824" coordsize="10,20">
              <v:shape style="position:absolute;left:5511;top:824;width:10;height:20" coordorigin="5511,824" coordsize="10,20" path="m5511,843l5521,843,5521,824,5511,824,5511,843xe" filled="true" fillcolor="#000000" stroked="false">
                <v:path arrowok="t"/>
                <v:fill type="solid"/>
              </v:shape>
            </v:group>
            <v:group style="position:absolute;left:5511;top:843;width:10;height:20" coordorigin="5511,843" coordsize="10,20">
              <v:shape style="position:absolute;left:5511;top:843;width:10;height:20" coordorigin="5511,843" coordsize="10,20" path="m5511,862l5521,862,5521,843,5511,843,5511,862xe" filled="true" fillcolor="#000000" stroked="false">
                <v:path arrowok="t"/>
                <v:fill type="solid"/>
              </v:shape>
            </v:group>
            <v:group style="position:absolute;left:5511;top:862;width:10;height:20" coordorigin="5511,862" coordsize="10,20">
              <v:shape style="position:absolute;left:5511;top:862;width:10;height:20" coordorigin="5511,862" coordsize="10,20" path="m5511,881l5521,881,5521,862,5511,862,5511,881xe" filled="true" fillcolor="#000000" stroked="false">
                <v:path arrowok="t"/>
                <v:fill type="solid"/>
              </v:shape>
            </v:group>
            <v:group style="position:absolute;left:5511;top:881;width:10;height:20" coordorigin="5511,881" coordsize="10,20">
              <v:shape style="position:absolute;left:5511;top:881;width:10;height:20" coordorigin="5511,881" coordsize="10,20" path="m5511,900l5521,900,5521,881,5511,881,5511,900xe" filled="true" fillcolor="#000000" stroked="false">
                <v:path arrowok="t"/>
                <v:fill type="solid"/>
              </v:shape>
            </v:group>
            <v:group style="position:absolute;left:5511;top:900;width:10;height:20" coordorigin="5511,900" coordsize="10,20">
              <v:shape style="position:absolute;left:5511;top:900;width:10;height:20" coordorigin="5511,900" coordsize="10,20" path="m5511,920l5521,920,5521,900,5511,900,5511,920xe" filled="true" fillcolor="#000000" stroked="false">
                <v:path arrowok="t"/>
                <v:fill type="solid"/>
              </v:shape>
            </v:group>
            <v:group style="position:absolute;left:5511;top:920;width:10;height:20" coordorigin="5511,920" coordsize="10,20">
              <v:shape style="position:absolute;left:5511;top:920;width:10;height:20" coordorigin="5511,920" coordsize="10,20" path="m5511,939l5521,939,5521,920,5511,920,5511,939xe" filled="true" fillcolor="#000000" stroked="false">
                <v:path arrowok="t"/>
                <v:fill type="solid"/>
              </v:shape>
            </v:group>
            <v:group style="position:absolute;left:5511;top:939;width:10;height:20" coordorigin="5511,939" coordsize="10,20">
              <v:shape style="position:absolute;left:5511;top:939;width:10;height:20" coordorigin="5511,939" coordsize="10,20" path="m5511,958l5521,958,5521,939,5511,939,5511,958xe" filled="true" fillcolor="#000000" stroked="false">
                <v:path arrowok="t"/>
                <v:fill type="solid"/>
              </v:shape>
            </v:group>
            <v:group style="position:absolute;left:5511;top:958;width:10;height:20" coordorigin="5511,958" coordsize="10,20">
              <v:shape style="position:absolute;left:5511;top:958;width:10;height:20" coordorigin="5511,958" coordsize="10,20" path="m5511,977l5521,977,5521,958,5511,958,5511,977xe" filled="true" fillcolor="#000000" stroked="false">
                <v:path arrowok="t"/>
                <v:fill type="solid"/>
              </v:shape>
            </v:group>
            <v:group style="position:absolute;left:5511;top:977;width:10;height:20" coordorigin="5511,977" coordsize="10,20">
              <v:shape style="position:absolute;left:5511;top:977;width:10;height:20" coordorigin="5511,977" coordsize="10,20" path="m5511,996l5521,996,5521,977,5511,977,5511,996xe" filled="true" fillcolor="#000000" stroked="false">
                <v:path arrowok="t"/>
                <v:fill type="solid"/>
              </v:shape>
            </v:group>
            <v:group style="position:absolute;left:5511;top:996;width:10;height:20" coordorigin="5511,996" coordsize="10,20">
              <v:shape style="position:absolute;left:5511;top:996;width:10;height:20" coordorigin="5511,996" coordsize="10,20" path="m5511,1016l5521,1016,5521,996,5511,996,5511,1016xe" filled="true" fillcolor="#000000" stroked="false">
                <v:path arrowok="t"/>
                <v:fill type="solid"/>
              </v:shape>
            </v:group>
            <v:group style="position:absolute;left:5511;top:1016;width:10;height:20" coordorigin="5511,1016" coordsize="10,20">
              <v:shape style="position:absolute;left:5511;top:1016;width:10;height:20" coordorigin="5511,1016" coordsize="10,20" path="m5511,1035l5521,1035,5521,1016,5511,1016,5511,1035xe" filled="true" fillcolor="#000000" stroked="false">
                <v:path arrowok="t"/>
                <v:fill type="solid"/>
              </v:shape>
            </v:group>
            <v:group style="position:absolute;left:5511;top:1035;width:10;height:20" coordorigin="5511,1035" coordsize="10,20">
              <v:shape style="position:absolute;left:5511;top:1035;width:10;height:20" coordorigin="5511,1035" coordsize="10,20" path="m5511,1054l5521,1054,5521,1035,5511,1035,5511,1054xe" filled="true" fillcolor="#000000" stroked="false">
                <v:path arrowok="t"/>
                <v:fill type="solid"/>
              </v:shape>
            </v:group>
            <v:group style="position:absolute;left:5511;top:1054;width:10;height:20" coordorigin="5511,1054" coordsize="10,20">
              <v:shape style="position:absolute;left:5511;top:1054;width:10;height:20" coordorigin="5511,1054" coordsize="10,20" path="m5511,1073l5521,1073,5521,1054,5511,1054,5511,1073xe" filled="true" fillcolor="#000000" stroked="false">
                <v:path arrowok="t"/>
                <v:fill type="solid"/>
              </v:shape>
            </v:group>
            <v:group style="position:absolute;left:5511;top:1073;width:10;height:20" coordorigin="5511,1073" coordsize="10,20">
              <v:shape style="position:absolute;left:5511;top:1073;width:10;height:20" coordorigin="5511,1073" coordsize="10,20" path="m5511,1092l5521,1092,5521,1073,5511,1073,5511,1092xe" filled="true" fillcolor="#000000" stroked="false">
                <v:path arrowok="t"/>
                <v:fill type="solid"/>
              </v:shape>
            </v:group>
            <v:group style="position:absolute;left:5511;top:1092;width:10;height:20" coordorigin="5511,1092" coordsize="10,20">
              <v:shape style="position:absolute;left:5511;top:1092;width:10;height:20" coordorigin="5511,1092" coordsize="10,20" path="m5511,1112l5521,1112,5521,1092,5511,1092,5511,1112xe" filled="true" fillcolor="#000000" stroked="false">
                <v:path arrowok="t"/>
                <v:fill type="solid"/>
              </v:shape>
            </v:group>
            <v:group style="position:absolute;left:5511;top:1112;width:10;height:20" coordorigin="5511,1112" coordsize="10,20">
              <v:shape style="position:absolute;left:5511;top:1112;width:10;height:20" coordorigin="5511,1112" coordsize="10,20" path="m5511,1131l5521,1131,5521,1112,5511,1112,5511,1131xe" filled="true" fillcolor="#000000" stroked="false">
                <v:path arrowok="t"/>
                <v:fill type="solid"/>
              </v:shape>
            </v:group>
            <v:group style="position:absolute;left:5511;top:1131;width:10;height:20" coordorigin="5511,1131" coordsize="10,20">
              <v:shape style="position:absolute;left:5511;top:1131;width:10;height:20" coordorigin="5511,1131" coordsize="10,20" path="m5511,1150l5521,1150,5521,1131,5511,1131,5511,1150xe" filled="true" fillcolor="#000000" stroked="false">
                <v:path arrowok="t"/>
                <v:fill type="solid"/>
              </v:shape>
            </v:group>
            <v:group style="position:absolute;left:5511;top:1150;width:10;height:20" coordorigin="5511,1150" coordsize="10,20">
              <v:shape style="position:absolute;left:5511;top:1150;width:10;height:20" coordorigin="5511,1150" coordsize="10,20" path="m5511,1169l5521,1169,5521,1150,5511,1150,5511,1169xe" filled="true" fillcolor="#000000" stroked="false">
                <v:path arrowok="t"/>
                <v:fill type="solid"/>
              </v:shape>
            </v:group>
            <v:group style="position:absolute;left:5511;top:1169;width:10;height:20" coordorigin="5511,1169" coordsize="10,20">
              <v:shape style="position:absolute;left:5511;top:1169;width:10;height:20" coordorigin="5511,1169" coordsize="10,20" path="m5511,1188l5521,1188,5521,1169,5511,1169,5511,1188xe" filled="true" fillcolor="#000000" stroked="false">
                <v:path arrowok="t"/>
                <v:fill type="solid"/>
              </v:shape>
            </v:group>
            <v:group style="position:absolute;left:5511;top:1188;width:10;height:20" coordorigin="5511,1188" coordsize="10,20">
              <v:shape style="position:absolute;left:5511;top:1188;width:10;height:20" coordorigin="5511,1188" coordsize="10,20" path="m5511,1208l5521,1208,5521,1188,5511,1188,5511,1208xe" filled="true" fillcolor="#000000" stroked="false">
                <v:path arrowok="t"/>
                <v:fill type="solid"/>
              </v:shape>
            </v:group>
            <v:group style="position:absolute;left:5511;top:1208;width:10;height:20" coordorigin="5511,1208" coordsize="10,20">
              <v:shape style="position:absolute;left:5511;top:1208;width:10;height:20" coordorigin="5511,1208" coordsize="10,20" path="m5511,1227l5521,1227,5521,1208,5511,1208,5511,1227xe" filled="true" fillcolor="#000000" stroked="false">
                <v:path arrowok="t"/>
                <v:fill type="solid"/>
              </v:shape>
            </v:group>
            <v:group style="position:absolute;left:5511;top:1227;width:10;height:20" coordorigin="5511,1227" coordsize="10,20">
              <v:shape style="position:absolute;left:5511;top:1227;width:10;height:20" coordorigin="5511,1227" coordsize="10,20" path="m5511,1246l5521,1246,5521,1227,5511,1227,5511,1246xe" filled="true" fillcolor="#000000" stroked="false">
                <v:path arrowok="t"/>
                <v:fill type="solid"/>
              </v:shape>
            </v:group>
            <v:group style="position:absolute;left:5511;top:1246;width:10;height:20" coordorigin="5511,1246" coordsize="10,20">
              <v:shape style="position:absolute;left:5511;top:1246;width:10;height:20" coordorigin="5511,1246" coordsize="10,20" path="m5511,1265l5521,1265,5521,1246,5511,1246,5511,1265xe" filled="true" fillcolor="#000000" stroked="false">
                <v:path arrowok="t"/>
                <v:fill type="solid"/>
              </v:shape>
            </v:group>
            <v:group style="position:absolute;left:5511;top:1265;width:10;height:20" coordorigin="5511,1265" coordsize="10,20">
              <v:shape style="position:absolute;left:5511;top:1265;width:10;height:20" coordorigin="5511,1265" coordsize="10,20" path="m5511,1284l5521,1284,5521,1265,5511,1265,5511,1284xe" filled="true" fillcolor="#000000" stroked="false">
                <v:path arrowok="t"/>
                <v:fill type="solid"/>
              </v:shape>
            </v:group>
            <v:group style="position:absolute;left:5511;top:1284;width:10;height:20" coordorigin="5511,1284" coordsize="10,20">
              <v:shape style="position:absolute;left:5511;top:1284;width:10;height:20" coordorigin="5511,1284" coordsize="10,20" path="m5511,1304l5521,1304,5521,1284,5511,1284,5511,1304xe" filled="true" fillcolor="#000000" stroked="false">
                <v:path arrowok="t"/>
                <v:fill type="solid"/>
              </v:shape>
            </v:group>
            <v:group style="position:absolute;left:5511;top:1304;width:10;height:20" coordorigin="5511,1304" coordsize="10,20">
              <v:shape style="position:absolute;left:5511;top:1304;width:10;height:20" coordorigin="5511,1304" coordsize="10,20" path="m5511,1323l5521,1323,5521,1304,5511,1304,5511,1323xe" filled="true" fillcolor="#000000" stroked="false">
                <v:path arrowok="t"/>
                <v:fill type="solid"/>
              </v:shape>
            </v:group>
            <v:group style="position:absolute;left:5511;top:1323;width:10;height:20" coordorigin="5511,1323" coordsize="10,20">
              <v:shape style="position:absolute;left:5511;top:1323;width:10;height:20" coordorigin="5511,1323" coordsize="10,20" path="m5511,1342l5521,1342,5521,1323,5511,1323,5511,1342xe" filled="true" fillcolor="#000000" stroked="false">
                <v:path arrowok="t"/>
                <v:fill type="solid"/>
              </v:shape>
            </v:group>
            <v:group style="position:absolute;left:5511;top:1342;width:10;height:20" coordorigin="5511,1342" coordsize="10,20">
              <v:shape style="position:absolute;left:5511;top:1342;width:10;height:20" coordorigin="5511,1342" coordsize="10,20" path="m5511,1361l5521,1361,5521,1342,5511,1342,5511,1361xe" filled="true" fillcolor="#000000" stroked="false">
                <v:path arrowok="t"/>
                <v:fill type="solid"/>
              </v:shape>
            </v:group>
            <v:group style="position:absolute;left:5511;top:1361;width:10;height:20" coordorigin="5511,1361" coordsize="10,20">
              <v:shape style="position:absolute;left:5511;top:1361;width:10;height:20" coordorigin="5511,1361" coordsize="10,20" path="m5511,1380l5521,1380,5521,1361,5511,1361,5511,1380xe" filled="true" fillcolor="#000000" stroked="false">
                <v:path arrowok="t"/>
                <v:fill type="solid"/>
              </v:shape>
            </v:group>
            <v:group style="position:absolute;left:5511;top:1380;width:10;height:20" coordorigin="5511,1380" coordsize="10,20">
              <v:shape style="position:absolute;left:5511;top:1380;width:10;height:20" coordorigin="5511,1380" coordsize="10,20" path="m5511,1400l5521,1400,5521,1380,5511,1380,5511,1400xe" filled="true" fillcolor="#000000" stroked="false">
                <v:path arrowok="t"/>
                <v:fill type="solid"/>
              </v:shape>
            </v:group>
            <v:group style="position:absolute;left:5511;top:1400;width:10;height:20" coordorigin="5511,1400" coordsize="10,20">
              <v:shape style="position:absolute;left:5511;top:1400;width:10;height:20" coordorigin="5511,1400" coordsize="10,20" path="m5511,1419l5521,1419,5521,1400,5511,1400,5511,1419xe" filled="true" fillcolor="#000000" stroked="false">
                <v:path arrowok="t"/>
                <v:fill type="solid"/>
              </v:shape>
            </v:group>
            <v:group style="position:absolute;left:5511;top:1419;width:10;height:20" coordorigin="5511,1419" coordsize="10,20">
              <v:shape style="position:absolute;left:5511;top:1419;width:10;height:20" coordorigin="5511,1419" coordsize="10,20" path="m5511,1438l5521,1438,5521,1419,5511,1419,5511,1438xe" filled="true" fillcolor="#000000" stroked="false">
                <v:path arrowok="t"/>
                <v:fill type="solid"/>
              </v:shape>
            </v:group>
            <v:group style="position:absolute;left:5511;top:1438;width:10;height:20" coordorigin="5511,1438" coordsize="10,20">
              <v:shape style="position:absolute;left:5511;top:1438;width:10;height:20" coordorigin="5511,1438" coordsize="10,20" path="m5511,1457l5521,1457,5521,1438,5511,1438,5511,1457xe" filled="true" fillcolor="#000000" stroked="false">
                <v:path arrowok="t"/>
                <v:fill type="solid"/>
              </v:shape>
            </v:group>
            <v:group style="position:absolute;left:5511;top:1457;width:10;height:20" coordorigin="5511,1457" coordsize="10,20">
              <v:shape style="position:absolute;left:5511;top:1457;width:10;height:20" coordorigin="5511,1457" coordsize="10,20" path="m5511,1476l5521,1476,5521,1457,5511,1457,5511,1476xe" filled="true" fillcolor="#000000" stroked="false">
                <v:path arrowok="t"/>
                <v:fill type="solid"/>
              </v:shape>
            </v:group>
            <v:group style="position:absolute;left:5511;top:1476;width:10;height:20" coordorigin="5511,1476" coordsize="10,20">
              <v:shape style="position:absolute;left:5511;top:1476;width:10;height:20" coordorigin="5511,1476" coordsize="10,20" path="m5511,1496l5521,1496,5521,1476,5511,1476,5511,1496xe" filled="true" fillcolor="#000000" stroked="false">
                <v:path arrowok="t"/>
                <v:fill type="solid"/>
              </v:shape>
            </v:group>
            <v:group style="position:absolute;left:5511;top:1496;width:10;height:20" coordorigin="5511,1496" coordsize="10,20">
              <v:shape style="position:absolute;left:5511;top:1496;width:10;height:20" coordorigin="5511,1496" coordsize="10,20" path="m5511,1515l5521,1515,5521,1496,5511,1496,5511,1515xe" filled="true" fillcolor="#000000" stroked="false">
                <v:path arrowok="t"/>
                <v:fill type="solid"/>
              </v:shape>
            </v:group>
            <v:group style="position:absolute;left:5511;top:1515;width:10;height:20" coordorigin="5511,1515" coordsize="10,20">
              <v:shape style="position:absolute;left:5511;top:1515;width:10;height:20" coordorigin="5511,1515" coordsize="10,20" path="m5511,1534l5521,1534,5521,1515,5511,1515,5511,1534xe" filled="true" fillcolor="#000000" stroked="false">
                <v:path arrowok="t"/>
                <v:fill type="solid"/>
              </v:shape>
            </v:group>
            <v:group style="position:absolute;left:5511;top:1534;width:10;height:20" coordorigin="5511,1534" coordsize="10,20">
              <v:shape style="position:absolute;left:5511;top:1534;width:10;height:20" coordorigin="5511,1534" coordsize="10,20" path="m5511,1553l5521,1553,5521,1534,5511,1534,5511,1553xe" filled="true" fillcolor="#000000" stroked="false">
                <v:path arrowok="t"/>
                <v:fill type="solid"/>
              </v:shape>
            </v:group>
            <v:group style="position:absolute;left:5511;top:1553;width:10;height:20" coordorigin="5511,1553" coordsize="10,20">
              <v:shape style="position:absolute;left:5511;top:1553;width:10;height:20" coordorigin="5511,1553" coordsize="10,20" path="m5511,1572l5521,1572,5521,1553,5511,1553,5511,1572xe" filled="true" fillcolor="#000000" stroked="false">
                <v:path arrowok="t"/>
                <v:fill type="solid"/>
              </v:shape>
            </v:group>
            <v:group style="position:absolute;left:5511;top:1572;width:10;height:20" coordorigin="5511,1572" coordsize="10,20">
              <v:shape style="position:absolute;left:5511;top:1572;width:10;height:20" coordorigin="5511,1572" coordsize="10,20" path="m5511,1592l5521,1592,5521,1572,5511,1572,5511,1592xe" filled="true" fillcolor="#000000" stroked="false">
                <v:path arrowok="t"/>
                <v:fill type="solid"/>
              </v:shape>
            </v:group>
            <v:group style="position:absolute;left:5511;top:1592;width:10;height:20" coordorigin="5511,1592" coordsize="10,20">
              <v:shape style="position:absolute;left:5511;top:1592;width:10;height:20" coordorigin="5511,1592" coordsize="10,20" path="m5511,1611l5521,1611,5521,1592,5511,1592,5511,1611xe" filled="true" fillcolor="#000000" stroked="false">
                <v:path arrowok="t"/>
                <v:fill type="solid"/>
              </v:shape>
            </v:group>
            <v:group style="position:absolute;left:5511;top:1611;width:10;height:20" coordorigin="5511,1611" coordsize="10,20">
              <v:shape style="position:absolute;left:5511;top:1611;width:10;height:20" coordorigin="5511,1611" coordsize="10,20" path="m5511,1630l5521,1630,5521,1611,5511,1611,5511,1630xe" filled="true" fillcolor="#000000" stroked="false">
                <v:path arrowok="t"/>
                <v:fill type="solid"/>
              </v:shape>
            </v:group>
            <v:group style="position:absolute;left:5511;top:1635;width:10;height:2" coordorigin="5511,1635" coordsize="10,2">
              <v:shape style="position:absolute;left:5511;top:1635;width:10;height:2" coordorigin="5511,1635" coordsize="10,0" path="m5511,1635l5521,1635e" filled="false" stroked="true" strokeweight=".47998pt" strokecolor="#000000">
                <v:path arrowok="t"/>
              </v:shape>
            </v:group>
            <v:group style="position:absolute;left:6073;top:439;width:10;height:20" coordorigin="6073,439" coordsize="10,20">
              <v:shape style="position:absolute;left:6073;top:439;width:10;height:20" coordorigin="6073,439" coordsize="10,20" path="m6073,458l6083,458,6083,439,6073,439,6073,458xe" filled="true" fillcolor="#000000" stroked="false">
                <v:path arrowok="t"/>
                <v:fill type="solid"/>
              </v:shape>
            </v:group>
            <v:group style="position:absolute;left:6073;top:458;width:10;height:20" coordorigin="6073,458" coordsize="10,20">
              <v:shape style="position:absolute;left:6073;top:458;width:10;height:20" coordorigin="6073,458" coordsize="10,20" path="m6073,478l6083,478,6083,458,6073,458,6073,478xe" filled="true" fillcolor="#000000" stroked="false">
                <v:path arrowok="t"/>
                <v:fill type="solid"/>
              </v:shape>
            </v:group>
            <v:group style="position:absolute;left:6073;top:478;width:10;height:20" coordorigin="6073,478" coordsize="10,20">
              <v:shape style="position:absolute;left:6073;top:478;width:10;height:20" coordorigin="6073,478" coordsize="10,20" path="m6073,497l6083,497,6083,478,6073,478,6073,497xe" filled="true" fillcolor="#000000" stroked="false">
                <v:path arrowok="t"/>
                <v:fill type="solid"/>
              </v:shape>
            </v:group>
            <v:group style="position:absolute;left:6073;top:497;width:10;height:20" coordorigin="6073,497" coordsize="10,20">
              <v:shape style="position:absolute;left:6073;top:497;width:10;height:20" coordorigin="6073,497" coordsize="10,20" path="m6073,516l6083,516,6083,497,6073,497,6073,516xe" filled="true" fillcolor="#000000" stroked="false">
                <v:path arrowok="t"/>
                <v:fill type="solid"/>
              </v:shape>
            </v:group>
            <v:group style="position:absolute;left:6073;top:516;width:10;height:20" coordorigin="6073,516" coordsize="10,20">
              <v:shape style="position:absolute;left:6073;top:516;width:10;height:20" coordorigin="6073,516" coordsize="10,20" path="m6073,536l6083,536,6083,516,6073,516,6073,536xe" filled="true" fillcolor="#000000" stroked="false">
                <v:path arrowok="t"/>
                <v:fill type="solid"/>
              </v:shape>
            </v:group>
            <v:group style="position:absolute;left:6073;top:536;width:10;height:20" coordorigin="6073,536" coordsize="10,20">
              <v:shape style="position:absolute;left:6073;top:536;width:10;height:20" coordorigin="6073,536" coordsize="10,20" path="m6073,555l6083,555,6083,536,6073,536,6073,555xe" filled="true" fillcolor="#000000" stroked="false">
                <v:path arrowok="t"/>
                <v:fill type="solid"/>
              </v:shape>
            </v:group>
            <v:group style="position:absolute;left:6073;top:555;width:10;height:20" coordorigin="6073,555" coordsize="10,20">
              <v:shape style="position:absolute;left:6073;top:555;width:10;height:20" coordorigin="6073,555" coordsize="10,20" path="m6073,574l6083,574,6083,555,6073,555,6073,574xe" filled="true" fillcolor="#000000" stroked="false">
                <v:path arrowok="t"/>
                <v:fill type="solid"/>
              </v:shape>
            </v:group>
            <v:group style="position:absolute;left:6073;top:574;width:10;height:20" coordorigin="6073,574" coordsize="10,20">
              <v:shape style="position:absolute;left:6073;top:574;width:10;height:20" coordorigin="6073,574" coordsize="10,20" path="m6073,593l6083,593,6083,574,6073,574,6073,593xe" filled="true" fillcolor="#000000" stroked="false">
                <v:path arrowok="t"/>
                <v:fill type="solid"/>
              </v:shape>
            </v:group>
            <v:group style="position:absolute;left:6073;top:593;width:10;height:20" coordorigin="6073,593" coordsize="10,20">
              <v:shape style="position:absolute;left:6073;top:593;width:10;height:20" coordorigin="6073,593" coordsize="10,20" path="m6073,612l6083,612,6083,593,6073,593,6073,612xe" filled="true" fillcolor="#000000" stroked="false">
                <v:path arrowok="t"/>
                <v:fill type="solid"/>
              </v:shape>
            </v:group>
            <v:group style="position:absolute;left:6073;top:612;width:10;height:20" coordorigin="6073,612" coordsize="10,20">
              <v:shape style="position:absolute;left:6073;top:612;width:10;height:20" coordorigin="6073,612" coordsize="10,20" path="m6073,632l6083,632,6083,612,6073,612,6073,632xe" filled="true" fillcolor="#000000" stroked="false">
                <v:path arrowok="t"/>
                <v:fill type="solid"/>
              </v:shape>
            </v:group>
            <v:group style="position:absolute;left:6073;top:632;width:10;height:20" coordorigin="6073,632" coordsize="10,20">
              <v:shape style="position:absolute;left:6073;top:632;width:10;height:20" coordorigin="6073,632" coordsize="10,20" path="m6073,651l6083,651,6083,632,6073,632,6073,651xe" filled="true" fillcolor="#000000" stroked="false">
                <v:path arrowok="t"/>
                <v:fill type="solid"/>
              </v:shape>
            </v:group>
            <v:group style="position:absolute;left:6073;top:651;width:10;height:20" coordorigin="6073,651" coordsize="10,20">
              <v:shape style="position:absolute;left:6073;top:651;width:10;height:20" coordorigin="6073,651" coordsize="10,20" path="m6073,670l6083,670,6083,651,6073,651,6073,670xe" filled="true" fillcolor="#000000" stroked="false">
                <v:path arrowok="t"/>
                <v:fill type="solid"/>
              </v:shape>
            </v:group>
            <v:group style="position:absolute;left:6073;top:670;width:10;height:20" coordorigin="6073,670" coordsize="10,20">
              <v:shape style="position:absolute;left:6073;top:670;width:10;height:20" coordorigin="6073,670" coordsize="10,20" path="m6073,689l6083,689,6083,670,6073,670,6073,689xe" filled="true" fillcolor="#000000" stroked="false">
                <v:path arrowok="t"/>
                <v:fill type="solid"/>
              </v:shape>
            </v:group>
            <v:group style="position:absolute;left:6073;top:689;width:10;height:20" coordorigin="6073,689" coordsize="10,20">
              <v:shape style="position:absolute;left:6073;top:689;width:10;height:20" coordorigin="6073,689" coordsize="10,20" path="m6073,708l6083,708,6083,689,6073,689,6073,708xe" filled="true" fillcolor="#000000" stroked="false">
                <v:path arrowok="t"/>
                <v:fill type="solid"/>
              </v:shape>
            </v:group>
            <v:group style="position:absolute;left:6073;top:708;width:10;height:20" coordorigin="6073,708" coordsize="10,20">
              <v:shape style="position:absolute;left:6073;top:708;width:10;height:20" coordorigin="6073,708" coordsize="10,20" path="m6073,728l6083,728,6083,708,6073,708,6073,728xe" filled="true" fillcolor="#000000" stroked="false">
                <v:path arrowok="t"/>
                <v:fill type="solid"/>
              </v:shape>
            </v:group>
            <v:group style="position:absolute;left:6073;top:728;width:10;height:20" coordorigin="6073,728" coordsize="10,20">
              <v:shape style="position:absolute;left:6073;top:728;width:10;height:20" coordorigin="6073,728" coordsize="10,20" path="m6073,747l6083,747,6083,728,6073,728,6073,747xe" filled="true" fillcolor="#000000" stroked="false">
                <v:path arrowok="t"/>
                <v:fill type="solid"/>
              </v:shape>
            </v:group>
            <v:group style="position:absolute;left:6073;top:747;width:10;height:20" coordorigin="6073,747" coordsize="10,20">
              <v:shape style="position:absolute;left:6073;top:747;width:10;height:20" coordorigin="6073,747" coordsize="10,20" path="m6073,766l6083,766,6083,747,6073,747,6073,766xe" filled="true" fillcolor="#000000" stroked="false">
                <v:path arrowok="t"/>
                <v:fill type="solid"/>
              </v:shape>
            </v:group>
            <v:group style="position:absolute;left:6073;top:766;width:10;height:20" coordorigin="6073,766" coordsize="10,20">
              <v:shape style="position:absolute;left:6073;top:766;width:10;height:20" coordorigin="6073,766" coordsize="10,20" path="m6073,785l6083,785,6083,766,6073,766,6073,785xe" filled="true" fillcolor="#000000" stroked="false">
                <v:path arrowok="t"/>
                <v:fill type="solid"/>
              </v:shape>
            </v:group>
            <v:group style="position:absolute;left:6073;top:785;width:10;height:20" coordorigin="6073,785" coordsize="10,20">
              <v:shape style="position:absolute;left:6073;top:785;width:10;height:20" coordorigin="6073,785" coordsize="10,20" path="m6073,804l6083,804,6083,785,6073,785,6073,804xe" filled="true" fillcolor="#000000" stroked="false">
                <v:path arrowok="t"/>
                <v:fill type="solid"/>
              </v:shape>
            </v:group>
            <v:group style="position:absolute;left:6073;top:804;width:10;height:20" coordorigin="6073,804" coordsize="10,20">
              <v:shape style="position:absolute;left:6073;top:804;width:10;height:20" coordorigin="6073,804" coordsize="10,20" path="m6073,824l6083,824,6083,804,6073,804,6073,824xe" filled="true" fillcolor="#000000" stroked="false">
                <v:path arrowok="t"/>
                <v:fill type="solid"/>
              </v:shape>
            </v:group>
            <v:group style="position:absolute;left:6073;top:824;width:10;height:20" coordorigin="6073,824" coordsize="10,20">
              <v:shape style="position:absolute;left:6073;top:824;width:10;height:20" coordorigin="6073,824" coordsize="10,20" path="m6073,843l6083,843,6083,824,6073,824,6073,843xe" filled="true" fillcolor="#000000" stroked="false">
                <v:path arrowok="t"/>
                <v:fill type="solid"/>
              </v:shape>
            </v:group>
            <v:group style="position:absolute;left:6073;top:843;width:10;height:20" coordorigin="6073,843" coordsize="10,20">
              <v:shape style="position:absolute;left:6073;top:843;width:10;height:20" coordorigin="6073,843" coordsize="10,20" path="m6073,862l6083,862,6083,843,6073,843,6073,862xe" filled="true" fillcolor="#000000" stroked="false">
                <v:path arrowok="t"/>
                <v:fill type="solid"/>
              </v:shape>
            </v:group>
            <v:group style="position:absolute;left:6073;top:862;width:10;height:20" coordorigin="6073,862" coordsize="10,20">
              <v:shape style="position:absolute;left:6073;top:862;width:10;height:20" coordorigin="6073,862" coordsize="10,20" path="m6073,881l6083,881,6083,862,6073,862,6073,881xe" filled="true" fillcolor="#000000" stroked="false">
                <v:path arrowok="t"/>
                <v:fill type="solid"/>
              </v:shape>
            </v:group>
            <v:group style="position:absolute;left:6073;top:881;width:10;height:20" coordorigin="6073,881" coordsize="10,20">
              <v:shape style="position:absolute;left:6073;top:881;width:10;height:20" coordorigin="6073,881" coordsize="10,20" path="m6073,900l6083,900,6083,881,6073,881,6073,900xe" filled="true" fillcolor="#000000" stroked="false">
                <v:path arrowok="t"/>
                <v:fill type="solid"/>
              </v:shape>
            </v:group>
            <v:group style="position:absolute;left:6073;top:900;width:10;height:20" coordorigin="6073,900" coordsize="10,20">
              <v:shape style="position:absolute;left:6073;top:900;width:10;height:20" coordorigin="6073,900" coordsize="10,20" path="m6073,920l6083,920,6083,900,6073,900,6073,920xe" filled="true" fillcolor="#000000" stroked="false">
                <v:path arrowok="t"/>
                <v:fill type="solid"/>
              </v:shape>
            </v:group>
            <v:group style="position:absolute;left:6073;top:920;width:10;height:20" coordorigin="6073,920" coordsize="10,20">
              <v:shape style="position:absolute;left:6073;top:920;width:10;height:20" coordorigin="6073,920" coordsize="10,20" path="m6073,939l6083,939,6083,920,6073,920,6073,939xe" filled="true" fillcolor="#000000" stroked="false">
                <v:path arrowok="t"/>
                <v:fill type="solid"/>
              </v:shape>
            </v:group>
            <v:group style="position:absolute;left:6073;top:939;width:10;height:20" coordorigin="6073,939" coordsize="10,20">
              <v:shape style="position:absolute;left:6073;top:939;width:10;height:20" coordorigin="6073,939" coordsize="10,20" path="m6073,958l6083,958,6083,939,6073,939,6073,958xe" filled="true" fillcolor="#000000" stroked="false">
                <v:path arrowok="t"/>
                <v:fill type="solid"/>
              </v:shape>
            </v:group>
            <v:group style="position:absolute;left:6073;top:958;width:10;height:20" coordorigin="6073,958" coordsize="10,20">
              <v:shape style="position:absolute;left:6073;top:958;width:10;height:20" coordorigin="6073,958" coordsize="10,20" path="m6073,977l6083,977,6083,958,6073,958,6073,977xe" filled="true" fillcolor="#000000" stroked="false">
                <v:path arrowok="t"/>
                <v:fill type="solid"/>
              </v:shape>
            </v:group>
            <v:group style="position:absolute;left:6073;top:977;width:10;height:20" coordorigin="6073,977" coordsize="10,20">
              <v:shape style="position:absolute;left:6073;top:977;width:10;height:20" coordorigin="6073,977" coordsize="10,20" path="m6073,996l6083,996,6083,977,6073,977,6073,996xe" filled="true" fillcolor="#000000" stroked="false">
                <v:path arrowok="t"/>
                <v:fill type="solid"/>
              </v:shape>
            </v:group>
            <v:group style="position:absolute;left:6073;top:996;width:10;height:20" coordorigin="6073,996" coordsize="10,20">
              <v:shape style="position:absolute;left:6073;top:996;width:10;height:20" coordorigin="6073,996" coordsize="10,20" path="m6073,1016l6083,1016,6083,996,6073,996,6073,1016xe" filled="true" fillcolor="#000000" stroked="false">
                <v:path arrowok="t"/>
                <v:fill type="solid"/>
              </v:shape>
            </v:group>
            <v:group style="position:absolute;left:6073;top:1016;width:10;height:20" coordorigin="6073,1016" coordsize="10,20">
              <v:shape style="position:absolute;left:6073;top:1016;width:10;height:20" coordorigin="6073,1016" coordsize="10,20" path="m6073,1035l6083,1035,6083,1016,6073,1016,6073,1035xe" filled="true" fillcolor="#000000" stroked="false">
                <v:path arrowok="t"/>
                <v:fill type="solid"/>
              </v:shape>
            </v:group>
            <v:group style="position:absolute;left:6073;top:1035;width:10;height:20" coordorigin="6073,1035" coordsize="10,20">
              <v:shape style="position:absolute;left:6073;top:1035;width:10;height:20" coordorigin="6073,1035" coordsize="10,20" path="m6073,1054l6083,1054,6083,1035,6073,1035,6073,1054xe" filled="true" fillcolor="#000000" stroked="false">
                <v:path arrowok="t"/>
                <v:fill type="solid"/>
              </v:shape>
            </v:group>
            <v:group style="position:absolute;left:6073;top:1054;width:10;height:20" coordorigin="6073,1054" coordsize="10,20">
              <v:shape style="position:absolute;left:6073;top:1054;width:10;height:20" coordorigin="6073,1054" coordsize="10,20" path="m6073,1073l6083,1073,6083,1054,6073,1054,6073,1073xe" filled="true" fillcolor="#000000" stroked="false">
                <v:path arrowok="t"/>
                <v:fill type="solid"/>
              </v:shape>
            </v:group>
            <v:group style="position:absolute;left:6073;top:1073;width:10;height:20" coordorigin="6073,1073" coordsize="10,20">
              <v:shape style="position:absolute;left:6073;top:1073;width:10;height:20" coordorigin="6073,1073" coordsize="10,20" path="m6073,1092l6083,1092,6083,1073,6073,1073,6073,1092xe" filled="true" fillcolor="#000000" stroked="false">
                <v:path arrowok="t"/>
                <v:fill type="solid"/>
              </v:shape>
            </v:group>
            <v:group style="position:absolute;left:6073;top:1092;width:10;height:20" coordorigin="6073,1092" coordsize="10,20">
              <v:shape style="position:absolute;left:6073;top:1092;width:10;height:20" coordorigin="6073,1092" coordsize="10,20" path="m6073,1112l6083,1112,6083,1092,6073,1092,6073,1112xe" filled="true" fillcolor="#000000" stroked="false">
                <v:path arrowok="t"/>
                <v:fill type="solid"/>
              </v:shape>
            </v:group>
            <v:group style="position:absolute;left:6073;top:1112;width:10;height:20" coordorigin="6073,1112" coordsize="10,20">
              <v:shape style="position:absolute;left:6073;top:1112;width:10;height:20" coordorigin="6073,1112" coordsize="10,20" path="m6073,1131l6083,1131,6083,1112,6073,1112,6073,1131xe" filled="true" fillcolor="#000000" stroked="false">
                <v:path arrowok="t"/>
                <v:fill type="solid"/>
              </v:shape>
            </v:group>
            <v:group style="position:absolute;left:6073;top:1131;width:10;height:20" coordorigin="6073,1131" coordsize="10,20">
              <v:shape style="position:absolute;left:6073;top:1131;width:10;height:20" coordorigin="6073,1131" coordsize="10,20" path="m6073,1150l6083,1150,6083,1131,6073,1131,6073,1150xe" filled="true" fillcolor="#000000" stroked="false">
                <v:path arrowok="t"/>
                <v:fill type="solid"/>
              </v:shape>
            </v:group>
            <v:group style="position:absolute;left:6073;top:1150;width:10;height:20" coordorigin="6073,1150" coordsize="10,20">
              <v:shape style="position:absolute;left:6073;top:1150;width:10;height:20" coordorigin="6073,1150" coordsize="10,20" path="m6073,1169l6083,1169,6083,1150,6073,1150,6073,1169xe" filled="true" fillcolor="#000000" stroked="false">
                <v:path arrowok="t"/>
                <v:fill type="solid"/>
              </v:shape>
            </v:group>
            <v:group style="position:absolute;left:6073;top:1169;width:10;height:20" coordorigin="6073,1169" coordsize="10,20">
              <v:shape style="position:absolute;left:6073;top:1169;width:10;height:20" coordorigin="6073,1169" coordsize="10,20" path="m6073,1188l6083,1188,6083,1169,6073,1169,6073,1188xe" filled="true" fillcolor="#000000" stroked="false">
                <v:path arrowok="t"/>
                <v:fill type="solid"/>
              </v:shape>
            </v:group>
            <v:group style="position:absolute;left:6073;top:1188;width:10;height:20" coordorigin="6073,1188" coordsize="10,20">
              <v:shape style="position:absolute;left:6073;top:1188;width:10;height:20" coordorigin="6073,1188" coordsize="10,20" path="m6073,1208l6083,1208,6083,1188,6073,1188,6073,1208xe" filled="true" fillcolor="#000000" stroked="false">
                <v:path arrowok="t"/>
                <v:fill type="solid"/>
              </v:shape>
            </v:group>
            <v:group style="position:absolute;left:6073;top:1208;width:10;height:20" coordorigin="6073,1208" coordsize="10,20">
              <v:shape style="position:absolute;left:6073;top:1208;width:10;height:20" coordorigin="6073,1208" coordsize="10,20" path="m6073,1227l6083,1227,6083,1208,6073,1208,6073,1227xe" filled="true" fillcolor="#000000" stroked="false">
                <v:path arrowok="t"/>
                <v:fill type="solid"/>
              </v:shape>
            </v:group>
            <v:group style="position:absolute;left:6073;top:1227;width:10;height:20" coordorigin="6073,1227" coordsize="10,20">
              <v:shape style="position:absolute;left:6073;top:1227;width:10;height:20" coordorigin="6073,1227" coordsize="10,20" path="m6073,1246l6083,1246,6083,1227,6073,1227,6073,1246xe" filled="true" fillcolor="#000000" stroked="false">
                <v:path arrowok="t"/>
                <v:fill type="solid"/>
              </v:shape>
            </v:group>
            <v:group style="position:absolute;left:6073;top:1246;width:10;height:20" coordorigin="6073,1246" coordsize="10,20">
              <v:shape style="position:absolute;left:6073;top:1246;width:10;height:20" coordorigin="6073,1246" coordsize="10,20" path="m6073,1265l6083,1265,6083,1246,6073,1246,6073,1265xe" filled="true" fillcolor="#000000" stroked="false">
                <v:path arrowok="t"/>
                <v:fill type="solid"/>
              </v:shape>
            </v:group>
            <v:group style="position:absolute;left:6073;top:1265;width:10;height:20" coordorigin="6073,1265" coordsize="10,20">
              <v:shape style="position:absolute;left:6073;top:1265;width:10;height:20" coordorigin="6073,1265" coordsize="10,20" path="m6073,1284l6083,1284,6083,1265,6073,1265,6073,1284xe" filled="true" fillcolor="#000000" stroked="false">
                <v:path arrowok="t"/>
                <v:fill type="solid"/>
              </v:shape>
            </v:group>
            <v:group style="position:absolute;left:6073;top:1284;width:10;height:20" coordorigin="6073,1284" coordsize="10,20">
              <v:shape style="position:absolute;left:6073;top:1284;width:10;height:20" coordorigin="6073,1284" coordsize="10,20" path="m6073,1304l6083,1304,6083,1284,6073,1284,6073,1304xe" filled="true" fillcolor="#000000" stroked="false">
                <v:path arrowok="t"/>
                <v:fill type="solid"/>
              </v:shape>
            </v:group>
            <v:group style="position:absolute;left:6073;top:1304;width:10;height:20" coordorigin="6073,1304" coordsize="10,20">
              <v:shape style="position:absolute;left:6073;top:1304;width:10;height:20" coordorigin="6073,1304" coordsize="10,20" path="m6073,1323l6083,1323,6083,1304,6073,1304,6073,1323xe" filled="true" fillcolor="#000000" stroked="false">
                <v:path arrowok="t"/>
                <v:fill type="solid"/>
              </v:shape>
            </v:group>
            <v:group style="position:absolute;left:6073;top:1323;width:10;height:20" coordorigin="6073,1323" coordsize="10,20">
              <v:shape style="position:absolute;left:6073;top:1323;width:10;height:20" coordorigin="6073,1323" coordsize="10,20" path="m6073,1342l6083,1342,6083,1323,6073,1323,6073,1342xe" filled="true" fillcolor="#000000" stroked="false">
                <v:path arrowok="t"/>
                <v:fill type="solid"/>
              </v:shape>
            </v:group>
            <v:group style="position:absolute;left:6073;top:1342;width:10;height:20" coordorigin="6073,1342" coordsize="10,20">
              <v:shape style="position:absolute;left:6073;top:1342;width:10;height:20" coordorigin="6073,1342" coordsize="10,20" path="m6073,1361l6083,1361,6083,1342,6073,1342,6073,1361xe" filled="true" fillcolor="#000000" stroked="false">
                <v:path arrowok="t"/>
                <v:fill type="solid"/>
              </v:shape>
            </v:group>
            <v:group style="position:absolute;left:6073;top:1361;width:10;height:20" coordorigin="6073,1361" coordsize="10,20">
              <v:shape style="position:absolute;left:6073;top:1361;width:10;height:20" coordorigin="6073,1361" coordsize="10,20" path="m6073,1380l6083,1380,6083,1361,6073,1361,6073,1380xe" filled="true" fillcolor="#000000" stroked="false">
                <v:path arrowok="t"/>
                <v:fill type="solid"/>
              </v:shape>
            </v:group>
            <v:group style="position:absolute;left:6073;top:1380;width:10;height:20" coordorigin="6073,1380" coordsize="10,20">
              <v:shape style="position:absolute;left:6073;top:1380;width:10;height:20" coordorigin="6073,1380" coordsize="10,20" path="m6073,1400l6083,1400,6083,1380,6073,1380,6073,1400xe" filled="true" fillcolor="#000000" stroked="false">
                <v:path arrowok="t"/>
                <v:fill type="solid"/>
              </v:shape>
            </v:group>
            <v:group style="position:absolute;left:6073;top:1400;width:10;height:20" coordorigin="6073,1400" coordsize="10,20">
              <v:shape style="position:absolute;left:6073;top:1400;width:10;height:20" coordorigin="6073,1400" coordsize="10,20" path="m6073,1419l6083,1419,6083,1400,6073,1400,6073,1419xe" filled="true" fillcolor="#000000" stroked="false">
                <v:path arrowok="t"/>
                <v:fill type="solid"/>
              </v:shape>
            </v:group>
            <v:group style="position:absolute;left:6073;top:1419;width:10;height:20" coordorigin="6073,1419" coordsize="10,20">
              <v:shape style="position:absolute;left:6073;top:1419;width:10;height:20" coordorigin="6073,1419" coordsize="10,20" path="m6073,1438l6083,1438,6083,1419,6073,1419,6073,1438xe" filled="true" fillcolor="#000000" stroked="false">
                <v:path arrowok="t"/>
                <v:fill type="solid"/>
              </v:shape>
            </v:group>
            <v:group style="position:absolute;left:6073;top:1438;width:10;height:20" coordorigin="6073,1438" coordsize="10,20">
              <v:shape style="position:absolute;left:6073;top:1438;width:10;height:20" coordorigin="6073,1438" coordsize="10,20" path="m6073,1457l6083,1457,6083,1438,6073,1438,6073,1457xe" filled="true" fillcolor="#000000" stroked="false">
                <v:path arrowok="t"/>
                <v:fill type="solid"/>
              </v:shape>
            </v:group>
            <v:group style="position:absolute;left:6073;top:1457;width:10;height:20" coordorigin="6073,1457" coordsize="10,20">
              <v:shape style="position:absolute;left:6073;top:1457;width:10;height:20" coordorigin="6073,1457" coordsize="10,20" path="m6073,1476l6083,1476,6083,1457,6073,1457,6073,1476xe" filled="true" fillcolor="#000000" stroked="false">
                <v:path arrowok="t"/>
                <v:fill type="solid"/>
              </v:shape>
            </v:group>
            <v:group style="position:absolute;left:6073;top:1476;width:10;height:20" coordorigin="6073,1476" coordsize="10,20">
              <v:shape style="position:absolute;left:6073;top:1476;width:10;height:20" coordorigin="6073,1476" coordsize="10,20" path="m6073,1496l6083,1496,6083,1476,6073,1476,6073,1496xe" filled="true" fillcolor="#000000" stroked="false">
                <v:path arrowok="t"/>
                <v:fill type="solid"/>
              </v:shape>
            </v:group>
            <v:group style="position:absolute;left:6073;top:1496;width:10;height:20" coordorigin="6073,1496" coordsize="10,20">
              <v:shape style="position:absolute;left:6073;top:1496;width:10;height:20" coordorigin="6073,1496" coordsize="10,20" path="m6073,1515l6083,1515,6083,1496,6073,1496,6073,1515xe" filled="true" fillcolor="#000000" stroked="false">
                <v:path arrowok="t"/>
                <v:fill type="solid"/>
              </v:shape>
            </v:group>
            <v:group style="position:absolute;left:6073;top:1515;width:10;height:20" coordorigin="6073,1515" coordsize="10,20">
              <v:shape style="position:absolute;left:6073;top:1515;width:10;height:20" coordorigin="6073,1515" coordsize="10,20" path="m6073,1534l6083,1534,6083,1515,6073,1515,6073,1534xe" filled="true" fillcolor="#000000" stroked="false">
                <v:path arrowok="t"/>
                <v:fill type="solid"/>
              </v:shape>
            </v:group>
            <v:group style="position:absolute;left:6073;top:1534;width:10;height:20" coordorigin="6073,1534" coordsize="10,20">
              <v:shape style="position:absolute;left:6073;top:1534;width:10;height:20" coordorigin="6073,1534" coordsize="10,20" path="m6073,1553l6083,1553,6083,1534,6073,1534,6073,1553xe" filled="true" fillcolor="#000000" stroked="false">
                <v:path arrowok="t"/>
                <v:fill type="solid"/>
              </v:shape>
            </v:group>
            <v:group style="position:absolute;left:6073;top:1553;width:10;height:20" coordorigin="6073,1553" coordsize="10,20">
              <v:shape style="position:absolute;left:6073;top:1553;width:10;height:20" coordorigin="6073,1553" coordsize="10,20" path="m6073,1572l6083,1572,6083,1553,6073,1553,6073,1572xe" filled="true" fillcolor="#000000" stroked="false">
                <v:path arrowok="t"/>
                <v:fill type="solid"/>
              </v:shape>
            </v:group>
            <v:group style="position:absolute;left:6073;top:1572;width:10;height:20" coordorigin="6073,1572" coordsize="10,20">
              <v:shape style="position:absolute;left:6073;top:1572;width:10;height:20" coordorigin="6073,1572" coordsize="10,20" path="m6073,1592l6083,1592,6083,1572,6073,1572,6073,1592xe" filled="true" fillcolor="#000000" stroked="false">
                <v:path arrowok="t"/>
                <v:fill type="solid"/>
              </v:shape>
            </v:group>
            <v:group style="position:absolute;left:6073;top:1592;width:10;height:20" coordorigin="6073,1592" coordsize="10,20">
              <v:shape style="position:absolute;left:6073;top:1592;width:10;height:20" coordorigin="6073,1592" coordsize="10,20" path="m6073,1611l6083,1611,6083,1592,6073,1592,6073,1611xe" filled="true" fillcolor="#000000" stroked="false">
                <v:path arrowok="t"/>
                <v:fill type="solid"/>
              </v:shape>
            </v:group>
            <v:group style="position:absolute;left:6073;top:1611;width:10;height:20" coordorigin="6073,1611" coordsize="10,20">
              <v:shape style="position:absolute;left:6073;top:1611;width:10;height:20" coordorigin="6073,1611" coordsize="10,20" path="m6073,1630l6083,1630,6083,1611,6073,1611,6073,1630xe" filled="true" fillcolor="#000000" stroked="false">
                <v:path arrowok="t"/>
                <v:fill type="solid"/>
              </v:shape>
            </v:group>
            <v:group style="position:absolute;left:6073;top:1635;width:10;height:2" coordorigin="6073,1635" coordsize="10,2">
              <v:shape style="position:absolute;left:6073;top:1635;width:10;height:2" coordorigin="6073,1635" coordsize="10,0" path="m6073,1635l6083,1635e" filled="false" stroked="true" strokeweight=".47998pt" strokecolor="#000000">
                <v:path arrowok="t"/>
              </v:shape>
            </v:group>
            <v:group style="position:absolute;left:7060;top:439;width:10;height:20" coordorigin="7060,439" coordsize="10,20">
              <v:shape style="position:absolute;left:7060;top:439;width:10;height:20" coordorigin="7060,439" coordsize="10,20" path="m7060,458l7070,458,7070,439,7060,439,7060,458xe" filled="true" fillcolor="#000000" stroked="false">
                <v:path arrowok="t"/>
                <v:fill type="solid"/>
              </v:shape>
            </v:group>
            <v:group style="position:absolute;left:7060;top:458;width:10;height:20" coordorigin="7060,458" coordsize="10,20">
              <v:shape style="position:absolute;left:7060;top:458;width:10;height:20" coordorigin="7060,458" coordsize="10,20" path="m7060,478l7070,478,7070,458,7060,458,7060,478xe" filled="true" fillcolor="#000000" stroked="false">
                <v:path arrowok="t"/>
                <v:fill type="solid"/>
              </v:shape>
            </v:group>
            <v:group style="position:absolute;left:7060;top:478;width:10;height:20" coordorigin="7060,478" coordsize="10,20">
              <v:shape style="position:absolute;left:7060;top:478;width:10;height:20" coordorigin="7060,478" coordsize="10,20" path="m7060,497l7070,497,7070,478,7060,478,7060,497xe" filled="true" fillcolor="#000000" stroked="false">
                <v:path arrowok="t"/>
                <v:fill type="solid"/>
              </v:shape>
            </v:group>
            <v:group style="position:absolute;left:7060;top:497;width:10;height:20" coordorigin="7060,497" coordsize="10,20">
              <v:shape style="position:absolute;left:7060;top:497;width:10;height:20" coordorigin="7060,497" coordsize="10,20" path="m7060,516l7070,516,7070,497,7060,497,7060,516xe" filled="true" fillcolor="#000000" stroked="false">
                <v:path arrowok="t"/>
                <v:fill type="solid"/>
              </v:shape>
            </v:group>
            <v:group style="position:absolute;left:7060;top:516;width:10;height:20" coordorigin="7060,516" coordsize="10,20">
              <v:shape style="position:absolute;left:7060;top:516;width:10;height:20" coordorigin="7060,516" coordsize="10,20" path="m7060,536l7070,536,7070,516,7060,516,7060,536xe" filled="true" fillcolor="#000000" stroked="false">
                <v:path arrowok="t"/>
                <v:fill type="solid"/>
              </v:shape>
            </v:group>
            <v:group style="position:absolute;left:7060;top:536;width:10;height:20" coordorigin="7060,536" coordsize="10,20">
              <v:shape style="position:absolute;left:7060;top:536;width:10;height:20" coordorigin="7060,536" coordsize="10,20" path="m7060,555l7070,555,7070,536,7060,536,7060,555xe" filled="true" fillcolor="#000000" stroked="false">
                <v:path arrowok="t"/>
                <v:fill type="solid"/>
              </v:shape>
            </v:group>
            <v:group style="position:absolute;left:7060;top:555;width:10;height:20" coordorigin="7060,555" coordsize="10,20">
              <v:shape style="position:absolute;left:7060;top:555;width:10;height:20" coordorigin="7060,555" coordsize="10,20" path="m7060,574l7070,574,7070,555,7060,555,7060,574xe" filled="true" fillcolor="#000000" stroked="false">
                <v:path arrowok="t"/>
                <v:fill type="solid"/>
              </v:shape>
            </v:group>
            <v:group style="position:absolute;left:7060;top:574;width:10;height:20" coordorigin="7060,574" coordsize="10,20">
              <v:shape style="position:absolute;left:7060;top:574;width:10;height:20" coordorigin="7060,574" coordsize="10,20" path="m7060,593l7070,593,7070,574,7060,574,7060,593xe" filled="true" fillcolor="#000000" stroked="false">
                <v:path arrowok="t"/>
                <v:fill type="solid"/>
              </v:shape>
            </v:group>
            <v:group style="position:absolute;left:7060;top:593;width:10;height:20" coordorigin="7060,593" coordsize="10,20">
              <v:shape style="position:absolute;left:7060;top:593;width:10;height:20" coordorigin="7060,593" coordsize="10,20" path="m7060,612l7070,612,7070,593,7060,593,7060,612xe" filled="true" fillcolor="#000000" stroked="false">
                <v:path arrowok="t"/>
                <v:fill type="solid"/>
              </v:shape>
            </v:group>
            <v:group style="position:absolute;left:7060;top:612;width:10;height:20" coordorigin="7060,612" coordsize="10,20">
              <v:shape style="position:absolute;left:7060;top:612;width:10;height:20" coordorigin="7060,612" coordsize="10,20" path="m7060,632l7070,632,7070,612,7060,612,7060,632xe" filled="true" fillcolor="#000000" stroked="false">
                <v:path arrowok="t"/>
                <v:fill type="solid"/>
              </v:shape>
            </v:group>
            <v:group style="position:absolute;left:7060;top:632;width:10;height:20" coordorigin="7060,632" coordsize="10,20">
              <v:shape style="position:absolute;left:7060;top:632;width:10;height:20" coordorigin="7060,632" coordsize="10,20" path="m7060,651l7070,651,7070,632,7060,632,7060,651xe" filled="true" fillcolor="#000000" stroked="false">
                <v:path arrowok="t"/>
                <v:fill type="solid"/>
              </v:shape>
            </v:group>
            <v:group style="position:absolute;left:7060;top:651;width:10;height:20" coordorigin="7060,651" coordsize="10,20">
              <v:shape style="position:absolute;left:7060;top:651;width:10;height:20" coordorigin="7060,651" coordsize="10,20" path="m7060,670l7070,670,7070,651,7060,651,7060,670xe" filled="true" fillcolor="#000000" stroked="false">
                <v:path arrowok="t"/>
                <v:fill type="solid"/>
              </v:shape>
            </v:group>
            <v:group style="position:absolute;left:7060;top:670;width:10;height:20" coordorigin="7060,670" coordsize="10,20">
              <v:shape style="position:absolute;left:7060;top:670;width:10;height:20" coordorigin="7060,670" coordsize="10,20" path="m7060,689l7070,689,7070,670,7060,670,7060,689xe" filled="true" fillcolor="#000000" stroked="false">
                <v:path arrowok="t"/>
                <v:fill type="solid"/>
              </v:shape>
            </v:group>
            <v:group style="position:absolute;left:7060;top:689;width:10;height:20" coordorigin="7060,689" coordsize="10,20">
              <v:shape style="position:absolute;left:7060;top:689;width:10;height:20" coordorigin="7060,689" coordsize="10,20" path="m7060,708l7070,708,7070,689,7060,689,7060,708xe" filled="true" fillcolor="#000000" stroked="false">
                <v:path arrowok="t"/>
                <v:fill type="solid"/>
              </v:shape>
            </v:group>
            <v:group style="position:absolute;left:7060;top:708;width:10;height:20" coordorigin="7060,708" coordsize="10,20">
              <v:shape style="position:absolute;left:7060;top:708;width:10;height:20" coordorigin="7060,708" coordsize="10,20" path="m7060,728l7070,728,7070,708,7060,708,7060,728xe" filled="true" fillcolor="#000000" stroked="false">
                <v:path arrowok="t"/>
                <v:fill type="solid"/>
              </v:shape>
            </v:group>
            <v:group style="position:absolute;left:7060;top:728;width:10;height:20" coordorigin="7060,728" coordsize="10,20">
              <v:shape style="position:absolute;left:7060;top:728;width:10;height:20" coordorigin="7060,728" coordsize="10,20" path="m7060,747l7070,747,7070,728,7060,728,7060,747xe" filled="true" fillcolor="#000000" stroked="false">
                <v:path arrowok="t"/>
                <v:fill type="solid"/>
              </v:shape>
            </v:group>
            <v:group style="position:absolute;left:7060;top:747;width:10;height:20" coordorigin="7060,747" coordsize="10,20">
              <v:shape style="position:absolute;left:7060;top:747;width:10;height:20" coordorigin="7060,747" coordsize="10,20" path="m7060,766l7070,766,7070,747,7060,747,7060,766xe" filled="true" fillcolor="#000000" stroked="false">
                <v:path arrowok="t"/>
                <v:fill type="solid"/>
              </v:shape>
            </v:group>
            <v:group style="position:absolute;left:7060;top:766;width:10;height:20" coordorigin="7060,766" coordsize="10,20">
              <v:shape style="position:absolute;left:7060;top:766;width:10;height:20" coordorigin="7060,766" coordsize="10,20" path="m7060,785l7070,785,7070,766,7060,766,7060,785xe" filled="true" fillcolor="#000000" stroked="false">
                <v:path arrowok="t"/>
                <v:fill type="solid"/>
              </v:shape>
            </v:group>
            <v:group style="position:absolute;left:7060;top:785;width:10;height:20" coordorigin="7060,785" coordsize="10,20">
              <v:shape style="position:absolute;left:7060;top:785;width:10;height:20" coordorigin="7060,785" coordsize="10,20" path="m7060,804l7070,804,7070,785,7060,785,7060,804xe" filled="true" fillcolor="#000000" stroked="false">
                <v:path arrowok="t"/>
                <v:fill type="solid"/>
              </v:shape>
            </v:group>
            <v:group style="position:absolute;left:7060;top:804;width:10;height:20" coordorigin="7060,804" coordsize="10,20">
              <v:shape style="position:absolute;left:7060;top:804;width:10;height:20" coordorigin="7060,804" coordsize="10,20" path="m7060,824l7070,824,7070,804,7060,804,7060,824xe" filled="true" fillcolor="#000000" stroked="false">
                <v:path arrowok="t"/>
                <v:fill type="solid"/>
              </v:shape>
            </v:group>
            <v:group style="position:absolute;left:7060;top:824;width:10;height:20" coordorigin="7060,824" coordsize="10,20">
              <v:shape style="position:absolute;left:7060;top:824;width:10;height:20" coordorigin="7060,824" coordsize="10,20" path="m7060,843l7070,843,7070,824,7060,824,7060,843xe" filled="true" fillcolor="#000000" stroked="false">
                <v:path arrowok="t"/>
                <v:fill type="solid"/>
              </v:shape>
            </v:group>
            <v:group style="position:absolute;left:7060;top:843;width:10;height:20" coordorigin="7060,843" coordsize="10,20">
              <v:shape style="position:absolute;left:7060;top:843;width:10;height:20" coordorigin="7060,843" coordsize="10,20" path="m7060,862l7070,862,7070,843,7060,843,7060,862xe" filled="true" fillcolor="#000000" stroked="false">
                <v:path arrowok="t"/>
                <v:fill type="solid"/>
              </v:shape>
            </v:group>
            <v:group style="position:absolute;left:7060;top:862;width:10;height:20" coordorigin="7060,862" coordsize="10,20">
              <v:shape style="position:absolute;left:7060;top:862;width:10;height:20" coordorigin="7060,862" coordsize="10,20" path="m7060,881l7070,881,7070,862,7060,862,7060,881xe" filled="true" fillcolor="#000000" stroked="false">
                <v:path arrowok="t"/>
                <v:fill type="solid"/>
              </v:shape>
            </v:group>
            <v:group style="position:absolute;left:7060;top:881;width:10;height:20" coordorigin="7060,881" coordsize="10,20">
              <v:shape style="position:absolute;left:7060;top:881;width:10;height:20" coordorigin="7060,881" coordsize="10,20" path="m7060,900l7070,900,7070,881,7060,881,7060,900xe" filled="true" fillcolor="#000000" stroked="false">
                <v:path arrowok="t"/>
                <v:fill type="solid"/>
              </v:shape>
            </v:group>
            <v:group style="position:absolute;left:7060;top:900;width:10;height:20" coordorigin="7060,900" coordsize="10,20">
              <v:shape style="position:absolute;left:7060;top:900;width:10;height:20" coordorigin="7060,900" coordsize="10,20" path="m7060,920l7070,920,7070,900,7060,900,7060,920xe" filled="true" fillcolor="#000000" stroked="false">
                <v:path arrowok="t"/>
                <v:fill type="solid"/>
              </v:shape>
            </v:group>
            <v:group style="position:absolute;left:7060;top:920;width:10;height:20" coordorigin="7060,920" coordsize="10,20">
              <v:shape style="position:absolute;left:7060;top:920;width:10;height:20" coordorigin="7060,920" coordsize="10,20" path="m7060,939l7070,939,7070,920,7060,920,7060,939xe" filled="true" fillcolor="#000000" stroked="false">
                <v:path arrowok="t"/>
                <v:fill type="solid"/>
              </v:shape>
            </v:group>
            <v:group style="position:absolute;left:7060;top:939;width:10;height:20" coordorigin="7060,939" coordsize="10,20">
              <v:shape style="position:absolute;left:7060;top:939;width:10;height:20" coordorigin="7060,939" coordsize="10,20" path="m7060,958l7070,958,7070,939,7060,939,7060,958xe" filled="true" fillcolor="#000000" stroked="false">
                <v:path arrowok="t"/>
                <v:fill type="solid"/>
              </v:shape>
            </v:group>
            <v:group style="position:absolute;left:7060;top:958;width:10;height:20" coordorigin="7060,958" coordsize="10,20">
              <v:shape style="position:absolute;left:7060;top:958;width:10;height:20" coordorigin="7060,958" coordsize="10,20" path="m7060,977l7070,977,7070,958,7060,958,7060,977xe" filled="true" fillcolor="#000000" stroked="false">
                <v:path arrowok="t"/>
                <v:fill type="solid"/>
              </v:shape>
            </v:group>
            <v:group style="position:absolute;left:7060;top:977;width:10;height:20" coordorigin="7060,977" coordsize="10,20">
              <v:shape style="position:absolute;left:7060;top:977;width:10;height:20" coordorigin="7060,977" coordsize="10,20" path="m7060,996l7070,996,7070,977,7060,977,7060,996xe" filled="true" fillcolor="#000000" stroked="false">
                <v:path arrowok="t"/>
                <v:fill type="solid"/>
              </v:shape>
            </v:group>
            <v:group style="position:absolute;left:7060;top:996;width:10;height:20" coordorigin="7060,996" coordsize="10,20">
              <v:shape style="position:absolute;left:7060;top:996;width:10;height:20" coordorigin="7060,996" coordsize="10,20" path="m7060,1016l7070,1016,7070,996,7060,996,7060,1016xe" filled="true" fillcolor="#000000" stroked="false">
                <v:path arrowok="t"/>
                <v:fill type="solid"/>
              </v:shape>
            </v:group>
            <v:group style="position:absolute;left:7060;top:1016;width:10;height:20" coordorigin="7060,1016" coordsize="10,20">
              <v:shape style="position:absolute;left:7060;top:1016;width:10;height:20" coordorigin="7060,1016" coordsize="10,20" path="m7060,1035l7070,1035,7070,1016,7060,1016,7060,1035xe" filled="true" fillcolor="#000000" stroked="false">
                <v:path arrowok="t"/>
                <v:fill type="solid"/>
              </v:shape>
            </v:group>
            <v:group style="position:absolute;left:7060;top:1035;width:10;height:20" coordorigin="7060,1035" coordsize="10,20">
              <v:shape style="position:absolute;left:7060;top:1035;width:10;height:20" coordorigin="7060,1035" coordsize="10,20" path="m7060,1054l7070,1054,7070,1035,7060,1035,7060,1054xe" filled="true" fillcolor="#000000" stroked="false">
                <v:path arrowok="t"/>
                <v:fill type="solid"/>
              </v:shape>
            </v:group>
            <v:group style="position:absolute;left:7060;top:1054;width:10;height:20" coordorigin="7060,1054" coordsize="10,20">
              <v:shape style="position:absolute;left:7060;top:1054;width:10;height:20" coordorigin="7060,1054" coordsize="10,20" path="m7060,1073l7070,1073,7070,1054,7060,1054,7060,1073xe" filled="true" fillcolor="#000000" stroked="false">
                <v:path arrowok="t"/>
                <v:fill type="solid"/>
              </v:shape>
            </v:group>
            <v:group style="position:absolute;left:7060;top:1073;width:10;height:20" coordorigin="7060,1073" coordsize="10,20">
              <v:shape style="position:absolute;left:7060;top:1073;width:10;height:20" coordorigin="7060,1073" coordsize="10,20" path="m7060,1092l7070,1092,7070,1073,7060,1073,7060,1092xe" filled="true" fillcolor="#000000" stroked="false">
                <v:path arrowok="t"/>
                <v:fill type="solid"/>
              </v:shape>
            </v:group>
            <v:group style="position:absolute;left:7060;top:1092;width:10;height:20" coordorigin="7060,1092" coordsize="10,20">
              <v:shape style="position:absolute;left:7060;top:1092;width:10;height:20" coordorigin="7060,1092" coordsize="10,20" path="m7060,1112l7070,1112,7070,1092,7060,1092,7060,1112xe" filled="true" fillcolor="#000000" stroked="false">
                <v:path arrowok="t"/>
                <v:fill type="solid"/>
              </v:shape>
            </v:group>
            <v:group style="position:absolute;left:7060;top:1112;width:10;height:20" coordorigin="7060,1112" coordsize="10,20">
              <v:shape style="position:absolute;left:7060;top:1112;width:10;height:20" coordorigin="7060,1112" coordsize="10,20" path="m7060,1131l7070,1131,7070,1112,7060,1112,7060,1131xe" filled="true" fillcolor="#000000" stroked="false">
                <v:path arrowok="t"/>
                <v:fill type="solid"/>
              </v:shape>
            </v:group>
            <v:group style="position:absolute;left:7060;top:1131;width:10;height:20" coordorigin="7060,1131" coordsize="10,20">
              <v:shape style="position:absolute;left:7060;top:1131;width:10;height:20" coordorigin="7060,1131" coordsize="10,20" path="m7060,1150l7070,1150,7070,1131,7060,1131,7060,1150xe" filled="true" fillcolor="#000000" stroked="false">
                <v:path arrowok="t"/>
                <v:fill type="solid"/>
              </v:shape>
            </v:group>
            <v:group style="position:absolute;left:7060;top:1150;width:10;height:20" coordorigin="7060,1150" coordsize="10,20">
              <v:shape style="position:absolute;left:7060;top:1150;width:10;height:20" coordorigin="7060,1150" coordsize="10,20" path="m7060,1169l7070,1169,7070,1150,7060,1150,7060,1169xe" filled="true" fillcolor="#000000" stroked="false">
                <v:path arrowok="t"/>
                <v:fill type="solid"/>
              </v:shape>
            </v:group>
            <v:group style="position:absolute;left:7060;top:1169;width:10;height:20" coordorigin="7060,1169" coordsize="10,20">
              <v:shape style="position:absolute;left:7060;top:1169;width:10;height:20" coordorigin="7060,1169" coordsize="10,20" path="m7060,1188l7070,1188,7070,1169,7060,1169,7060,1188xe" filled="true" fillcolor="#000000" stroked="false">
                <v:path arrowok="t"/>
                <v:fill type="solid"/>
              </v:shape>
            </v:group>
            <v:group style="position:absolute;left:7060;top:1188;width:10;height:20" coordorigin="7060,1188" coordsize="10,20">
              <v:shape style="position:absolute;left:7060;top:1188;width:10;height:20" coordorigin="7060,1188" coordsize="10,20" path="m7060,1208l7070,1208,7070,1188,7060,1188,7060,1208xe" filled="true" fillcolor="#000000" stroked="false">
                <v:path arrowok="t"/>
                <v:fill type="solid"/>
              </v:shape>
            </v:group>
            <v:group style="position:absolute;left:7060;top:1208;width:10;height:20" coordorigin="7060,1208" coordsize="10,20">
              <v:shape style="position:absolute;left:7060;top:1208;width:10;height:20" coordorigin="7060,1208" coordsize="10,20" path="m7060,1227l7070,1227,7070,1208,7060,1208,7060,1227xe" filled="true" fillcolor="#000000" stroked="false">
                <v:path arrowok="t"/>
                <v:fill type="solid"/>
              </v:shape>
            </v:group>
            <v:group style="position:absolute;left:7060;top:1227;width:10;height:20" coordorigin="7060,1227" coordsize="10,20">
              <v:shape style="position:absolute;left:7060;top:1227;width:10;height:20" coordorigin="7060,1227" coordsize="10,20" path="m7060,1246l7070,1246,7070,1227,7060,1227,7060,1246xe" filled="true" fillcolor="#000000" stroked="false">
                <v:path arrowok="t"/>
                <v:fill type="solid"/>
              </v:shape>
            </v:group>
            <v:group style="position:absolute;left:7060;top:1246;width:10;height:20" coordorigin="7060,1246" coordsize="10,20">
              <v:shape style="position:absolute;left:7060;top:1246;width:10;height:20" coordorigin="7060,1246" coordsize="10,20" path="m7060,1265l7070,1265,7070,1246,7060,1246,7060,1265xe" filled="true" fillcolor="#000000" stroked="false">
                <v:path arrowok="t"/>
                <v:fill type="solid"/>
              </v:shape>
            </v:group>
            <v:group style="position:absolute;left:7060;top:1265;width:10;height:20" coordorigin="7060,1265" coordsize="10,20">
              <v:shape style="position:absolute;left:7060;top:1265;width:10;height:20" coordorigin="7060,1265" coordsize="10,20" path="m7060,1284l7070,1284,7070,1265,7060,1265,7060,1284xe" filled="true" fillcolor="#000000" stroked="false">
                <v:path arrowok="t"/>
                <v:fill type="solid"/>
              </v:shape>
            </v:group>
            <v:group style="position:absolute;left:7060;top:1284;width:10;height:20" coordorigin="7060,1284" coordsize="10,20">
              <v:shape style="position:absolute;left:7060;top:1284;width:10;height:20" coordorigin="7060,1284" coordsize="10,20" path="m7060,1304l7070,1304,7070,1284,7060,1284,7060,1304xe" filled="true" fillcolor="#000000" stroked="false">
                <v:path arrowok="t"/>
                <v:fill type="solid"/>
              </v:shape>
            </v:group>
            <v:group style="position:absolute;left:7060;top:1304;width:10;height:20" coordorigin="7060,1304" coordsize="10,20">
              <v:shape style="position:absolute;left:7060;top:1304;width:10;height:20" coordorigin="7060,1304" coordsize="10,20" path="m7060,1323l7070,1323,7070,1304,7060,1304,7060,1323xe" filled="true" fillcolor="#000000" stroked="false">
                <v:path arrowok="t"/>
                <v:fill type="solid"/>
              </v:shape>
            </v:group>
            <v:group style="position:absolute;left:7060;top:1323;width:10;height:20" coordorigin="7060,1323" coordsize="10,20">
              <v:shape style="position:absolute;left:7060;top:1323;width:10;height:20" coordorigin="7060,1323" coordsize="10,20" path="m7060,1342l7070,1342,7070,1323,7060,1323,7060,1342xe" filled="true" fillcolor="#000000" stroked="false">
                <v:path arrowok="t"/>
                <v:fill type="solid"/>
              </v:shape>
            </v:group>
            <v:group style="position:absolute;left:7060;top:1342;width:10;height:20" coordorigin="7060,1342" coordsize="10,20">
              <v:shape style="position:absolute;left:7060;top:1342;width:10;height:20" coordorigin="7060,1342" coordsize="10,20" path="m7060,1361l7070,1361,7070,1342,7060,1342,7060,1361xe" filled="true" fillcolor="#000000" stroked="false">
                <v:path arrowok="t"/>
                <v:fill type="solid"/>
              </v:shape>
            </v:group>
            <v:group style="position:absolute;left:7060;top:1361;width:10;height:20" coordorigin="7060,1361" coordsize="10,20">
              <v:shape style="position:absolute;left:7060;top:1361;width:10;height:20" coordorigin="7060,1361" coordsize="10,20" path="m7060,1380l7070,1380,7070,1361,7060,1361,7060,1380xe" filled="true" fillcolor="#000000" stroked="false">
                <v:path arrowok="t"/>
                <v:fill type="solid"/>
              </v:shape>
            </v:group>
            <v:group style="position:absolute;left:7060;top:1380;width:10;height:20" coordorigin="7060,1380" coordsize="10,20">
              <v:shape style="position:absolute;left:7060;top:1380;width:10;height:20" coordorigin="7060,1380" coordsize="10,20" path="m7060,1400l7070,1400,7070,1380,7060,1380,7060,1400xe" filled="true" fillcolor="#000000" stroked="false">
                <v:path arrowok="t"/>
                <v:fill type="solid"/>
              </v:shape>
            </v:group>
            <v:group style="position:absolute;left:7060;top:1400;width:10;height:20" coordorigin="7060,1400" coordsize="10,20">
              <v:shape style="position:absolute;left:7060;top:1400;width:10;height:20" coordorigin="7060,1400" coordsize="10,20" path="m7060,1419l7070,1419,7070,1400,7060,1400,7060,1419xe" filled="true" fillcolor="#000000" stroked="false">
                <v:path arrowok="t"/>
                <v:fill type="solid"/>
              </v:shape>
            </v:group>
            <v:group style="position:absolute;left:7060;top:1419;width:10;height:20" coordorigin="7060,1419" coordsize="10,20">
              <v:shape style="position:absolute;left:7060;top:1419;width:10;height:20" coordorigin="7060,1419" coordsize="10,20" path="m7060,1438l7070,1438,7070,1419,7060,1419,7060,1438xe" filled="true" fillcolor="#000000" stroked="false">
                <v:path arrowok="t"/>
                <v:fill type="solid"/>
              </v:shape>
            </v:group>
            <v:group style="position:absolute;left:7060;top:1438;width:10;height:20" coordorigin="7060,1438" coordsize="10,20">
              <v:shape style="position:absolute;left:7060;top:1438;width:10;height:20" coordorigin="7060,1438" coordsize="10,20" path="m7060,1457l7070,1457,7070,1438,7060,1438,7060,1457xe" filled="true" fillcolor="#000000" stroked="false">
                <v:path arrowok="t"/>
                <v:fill type="solid"/>
              </v:shape>
            </v:group>
            <v:group style="position:absolute;left:7060;top:1457;width:10;height:20" coordorigin="7060,1457" coordsize="10,20">
              <v:shape style="position:absolute;left:7060;top:1457;width:10;height:20" coordorigin="7060,1457" coordsize="10,20" path="m7060,1476l7070,1476,7070,1457,7060,1457,7060,1476xe" filled="true" fillcolor="#000000" stroked="false">
                <v:path arrowok="t"/>
                <v:fill type="solid"/>
              </v:shape>
            </v:group>
            <v:group style="position:absolute;left:7060;top:1476;width:10;height:20" coordorigin="7060,1476" coordsize="10,20">
              <v:shape style="position:absolute;left:7060;top:1476;width:10;height:20" coordorigin="7060,1476" coordsize="10,20" path="m7060,1496l7070,1496,7070,1476,7060,1476,7060,1496xe" filled="true" fillcolor="#000000" stroked="false">
                <v:path arrowok="t"/>
                <v:fill type="solid"/>
              </v:shape>
            </v:group>
            <v:group style="position:absolute;left:7060;top:1496;width:10;height:20" coordorigin="7060,1496" coordsize="10,20">
              <v:shape style="position:absolute;left:7060;top:1496;width:10;height:20" coordorigin="7060,1496" coordsize="10,20" path="m7060,1515l7070,1515,7070,1496,7060,1496,7060,1515xe" filled="true" fillcolor="#000000" stroked="false">
                <v:path arrowok="t"/>
                <v:fill type="solid"/>
              </v:shape>
            </v:group>
            <v:group style="position:absolute;left:7060;top:1515;width:10;height:20" coordorigin="7060,1515" coordsize="10,20">
              <v:shape style="position:absolute;left:7060;top:1515;width:10;height:20" coordorigin="7060,1515" coordsize="10,20" path="m7060,1534l7070,1534,7070,1515,7060,1515,7060,1534xe" filled="true" fillcolor="#000000" stroked="false">
                <v:path arrowok="t"/>
                <v:fill type="solid"/>
              </v:shape>
            </v:group>
            <v:group style="position:absolute;left:7060;top:1534;width:10;height:20" coordorigin="7060,1534" coordsize="10,20">
              <v:shape style="position:absolute;left:7060;top:1534;width:10;height:20" coordorigin="7060,1534" coordsize="10,20" path="m7060,1553l7070,1553,7070,1534,7060,1534,7060,1553xe" filled="true" fillcolor="#000000" stroked="false">
                <v:path arrowok="t"/>
                <v:fill type="solid"/>
              </v:shape>
            </v:group>
            <v:group style="position:absolute;left:7060;top:1553;width:10;height:20" coordorigin="7060,1553" coordsize="10,20">
              <v:shape style="position:absolute;left:7060;top:1553;width:10;height:20" coordorigin="7060,1553" coordsize="10,20" path="m7060,1572l7070,1572,7070,1553,7060,1553,7060,1572xe" filled="true" fillcolor="#000000" stroked="false">
                <v:path arrowok="t"/>
                <v:fill type="solid"/>
              </v:shape>
            </v:group>
            <v:group style="position:absolute;left:7060;top:1572;width:10;height:20" coordorigin="7060,1572" coordsize="10,20">
              <v:shape style="position:absolute;left:7060;top:1572;width:10;height:20" coordorigin="7060,1572" coordsize="10,20" path="m7060,1592l7070,1592,7070,1572,7060,1572,7060,1592xe" filled="true" fillcolor="#000000" stroked="false">
                <v:path arrowok="t"/>
                <v:fill type="solid"/>
              </v:shape>
            </v:group>
            <v:group style="position:absolute;left:7060;top:1592;width:10;height:20" coordorigin="7060,1592" coordsize="10,20">
              <v:shape style="position:absolute;left:7060;top:1592;width:10;height:20" coordorigin="7060,1592" coordsize="10,20" path="m7060,1611l7070,1611,7070,1592,7060,1592,7060,1611xe" filled="true" fillcolor="#000000" stroked="false">
                <v:path arrowok="t"/>
                <v:fill type="solid"/>
              </v:shape>
            </v:group>
            <v:group style="position:absolute;left:7060;top:1611;width:10;height:20" coordorigin="7060,1611" coordsize="10,20">
              <v:shape style="position:absolute;left:7060;top:1611;width:10;height:20" coordorigin="7060,1611" coordsize="10,20" path="m7060,1630l7070,1630,7070,1611,7060,1611,7060,1630xe" filled="true" fillcolor="#000000" stroked="false">
                <v:path arrowok="t"/>
                <v:fill type="solid"/>
              </v:shape>
            </v:group>
            <v:group style="position:absolute;left:7060;top:1635;width:10;height:2" coordorigin="7060,1635" coordsize="10,2">
              <v:shape style="position:absolute;left:7060;top:1635;width:10;height:2" coordorigin="7060,1635" coordsize="10,0" path="m7060,1635l7070,1635e" filled="false" stroked="true" strokeweight=".47998pt" strokecolor="#000000">
                <v:path arrowok="t"/>
              </v:shape>
              <v:shape style="position:absolute;left:29;top:1640;width:802;height:10" type="#_x0000_t75" stroked="false">
                <v:imagedata r:id="rId698" o:title=""/>
              </v:shape>
              <v:shape style="position:absolute;left:826;top:1640;width:2281;height:10" type="#_x0000_t75" stroked="false">
                <v:imagedata r:id="rId439" o:title=""/>
              </v:shape>
              <v:shape style="position:absolute;left:3101;top:1640;width:826;height:10" type="#_x0000_t75" stroked="false">
                <v:imagedata r:id="rId697" o:title=""/>
              </v:shape>
              <v:shape style="position:absolute;left:3923;top:1640;width:1022;height:10" type="#_x0000_t75" stroked="false">
                <v:imagedata r:id="rId694" o:title=""/>
              </v:shape>
              <v:shape style="position:absolute;left:4940;top:1640;width:1133;height:10" type="#_x0000_t75" stroked="false">
                <v:imagedata r:id="rId695" o:title=""/>
              </v:shape>
              <v:shape style="position:absolute;left:6068;top:1640;width:992;height:10" type="#_x0000_t75" stroked="false">
                <v:imagedata r:id="rId696" o:title=""/>
              </v:shape>
              <v:shape style="position:absolute;left:7055;top:1640;width:826;height:10" type="#_x0000_t75" stroked="false">
                <v:imagedata r:id="rId697" o:title=""/>
              </v:shape>
            </v:group>
            <v:group style="position:absolute;left:830;top:1649;width:10;height:20" coordorigin="830,1649" coordsize="10,20">
              <v:shape style="position:absolute;left:830;top:1649;width:10;height:20" coordorigin="830,1649" coordsize="10,20" path="m830,1668l840,1668,840,1649,830,1649,830,1668xe" filled="true" fillcolor="#000000" stroked="false">
                <v:path arrowok="t"/>
                <v:fill type="solid"/>
              </v:shape>
            </v:group>
            <v:group style="position:absolute;left:830;top:1668;width:10;height:20" coordorigin="830,1668" coordsize="10,20">
              <v:shape style="position:absolute;left:830;top:1668;width:10;height:20" coordorigin="830,1668" coordsize="10,20" path="m830,1688l840,1688,840,1668,830,1668,830,1688xe" filled="true" fillcolor="#000000" stroked="false">
                <v:path arrowok="t"/>
                <v:fill type="solid"/>
              </v:shape>
            </v:group>
            <v:group style="position:absolute;left:830;top:1688;width:10;height:20" coordorigin="830,1688" coordsize="10,20">
              <v:shape style="position:absolute;left:830;top:1688;width:10;height:20" coordorigin="830,1688" coordsize="10,20" path="m830,1707l840,1707,840,1688,830,1688,830,1707xe" filled="true" fillcolor="#000000" stroked="false">
                <v:path arrowok="t"/>
                <v:fill type="solid"/>
              </v:shape>
            </v:group>
            <v:group style="position:absolute;left:830;top:1707;width:10;height:20" coordorigin="830,1707" coordsize="10,20">
              <v:shape style="position:absolute;left:830;top:1707;width:10;height:20" coordorigin="830,1707" coordsize="10,20" path="m830,1726l840,1726,840,1707,830,1707,830,1726xe" filled="true" fillcolor="#000000" stroked="false">
                <v:path arrowok="t"/>
                <v:fill type="solid"/>
              </v:shape>
            </v:group>
            <v:group style="position:absolute;left:830;top:1726;width:10;height:20" coordorigin="830,1726" coordsize="10,20">
              <v:shape style="position:absolute;left:830;top:1726;width:10;height:20" coordorigin="830,1726" coordsize="10,20" path="m830,1745l840,1745,840,1726,830,1726,830,1745xe" filled="true" fillcolor="#000000" stroked="false">
                <v:path arrowok="t"/>
                <v:fill type="solid"/>
              </v:shape>
            </v:group>
            <v:group style="position:absolute;left:830;top:1745;width:10;height:20" coordorigin="830,1745" coordsize="10,20">
              <v:shape style="position:absolute;left:830;top:1745;width:10;height:20" coordorigin="830,1745" coordsize="10,20" path="m830,1764l840,1764,840,1745,830,1745,830,1764xe" filled="true" fillcolor="#000000" stroked="false">
                <v:path arrowok="t"/>
                <v:fill type="solid"/>
              </v:shape>
            </v:group>
            <v:group style="position:absolute;left:830;top:1764;width:10;height:20" coordorigin="830,1764" coordsize="10,20">
              <v:shape style="position:absolute;left:830;top:1764;width:10;height:20" coordorigin="830,1764" coordsize="10,20" path="m830,1784l840,1784,840,1764,830,1764,830,1784xe" filled="true" fillcolor="#000000" stroked="false">
                <v:path arrowok="t"/>
                <v:fill type="solid"/>
              </v:shape>
            </v:group>
            <v:group style="position:absolute;left:830;top:1784;width:10;height:20" coordorigin="830,1784" coordsize="10,20">
              <v:shape style="position:absolute;left:830;top:1784;width:10;height:20" coordorigin="830,1784" coordsize="10,20" path="m830,1803l840,1803,840,1784,830,1784,830,1803xe" filled="true" fillcolor="#000000" stroked="false">
                <v:path arrowok="t"/>
                <v:fill type="solid"/>
              </v:shape>
            </v:group>
            <v:group style="position:absolute;left:830;top:1803;width:10;height:20" coordorigin="830,1803" coordsize="10,20">
              <v:shape style="position:absolute;left:830;top:1803;width:10;height:20" coordorigin="830,1803" coordsize="10,20" path="m830,1822l840,1822,840,1803,830,1803,830,1822xe" filled="true" fillcolor="#000000" stroked="false">
                <v:path arrowok="t"/>
                <v:fill type="solid"/>
              </v:shape>
            </v:group>
            <v:group style="position:absolute;left:830;top:1822;width:10;height:20" coordorigin="830,1822" coordsize="10,20">
              <v:shape style="position:absolute;left:830;top:1822;width:10;height:20" coordorigin="830,1822" coordsize="10,20" path="m830,1841l840,1841,840,1822,830,1822,830,1841xe" filled="true" fillcolor="#000000" stroked="false">
                <v:path arrowok="t"/>
                <v:fill type="solid"/>
              </v:shape>
            </v:group>
            <v:group style="position:absolute;left:830;top:1841;width:10;height:20" coordorigin="830,1841" coordsize="10,20">
              <v:shape style="position:absolute;left:830;top:1841;width:10;height:20" coordorigin="830,1841" coordsize="10,20" path="m830,1860l840,1860,840,1841,830,1841,830,1860xe" filled="true" fillcolor="#000000" stroked="false">
                <v:path arrowok="t"/>
                <v:fill type="solid"/>
              </v:shape>
            </v:group>
            <v:group style="position:absolute;left:830;top:1860;width:10;height:20" coordorigin="830,1860" coordsize="10,20">
              <v:shape style="position:absolute;left:830;top:1860;width:10;height:20" coordorigin="830,1860" coordsize="10,20" path="m830,1880l840,1880,840,1860,830,1860,830,1880xe" filled="true" fillcolor="#000000" stroked="false">
                <v:path arrowok="t"/>
                <v:fill type="solid"/>
              </v:shape>
            </v:group>
            <v:group style="position:absolute;left:830;top:1880;width:10;height:20" coordorigin="830,1880" coordsize="10,20">
              <v:shape style="position:absolute;left:830;top:1880;width:10;height:20" coordorigin="830,1880" coordsize="10,20" path="m830,1899l840,1899,840,1880,830,1880,830,1899xe" filled="true" fillcolor="#000000" stroked="false">
                <v:path arrowok="t"/>
                <v:fill type="solid"/>
              </v:shape>
            </v:group>
            <v:group style="position:absolute;left:830;top:1899;width:10;height:20" coordorigin="830,1899" coordsize="10,20">
              <v:shape style="position:absolute;left:830;top:1899;width:10;height:20" coordorigin="830,1899" coordsize="10,20" path="m830,1918l840,1918,840,1899,830,1899,830,1918xe" filled="true" fillcolor="#000000" stroked="false">
                <v:path arrowok="t"/>
                <v:fill type="solid"/>
              </v:shape>
            </v:group>
            <v:group style="position:absolute;left:830;top:1918;width:10;height:20" coordorigin="830,1918" coordsize="10,20">
              <v:shape style="position:absolute;left:830;top:1918;width:10;height:20" coordorigin="830,1918" coordsize="10,20" path="m830,1937l840,1937,840,1918,830,1918,830,1937xe" filled="true" fillcolor="#000000" stroked="false">
                <v:path arrowok="t"/>
                <v:fill type="solid"/>
              </v:shape>
            </v:group>
            <v:group style="position:absolute;left:830;top:1937;width:10;height:20" coordorigin="830,1937" coordsize="10,20">
              <v:shape style="position:absolute;left:830;top:1937;width:10;height:20" coordorigin="830,1937" coordsize="10,20" path="m830,1956l840,1956,840,1937,830,1937,830,1956xe" filled="true" fillcolor="#000000" stroked="false">
                <v:path arrowok="t"/>
                <v:fill type="solid"/>
              </v:shape>
            </v:group>
            <v:group style="position:absolute;left:3106;top:1649;width:10;height:20" coordorigin="3106,1649" coordsize="10,20">
              <v:shape style="position:absolute;left:3106;top:1649;width:10;height:20" coordorigin="3106,1649" coordsize="10,20" path="m3106,1668l3116,1668,3116,1649,3106,1649,3106,1668xe" filled="true" fillcolor="#000000" stroked="false">
                <v:path arrowok="t"/>
                <v:fill type="solid"/>
              </v:shape>
            </v:group>
            <v:group style="position:absolute;left:3106;top:1668;width:10;height:20" coordorigin="3106,1668" coordsize="10,20">
              <v:shape style="position:absolute;left:3106;top:1668;width:10;height:20" coordorigin="3106,1668" coordsize="10,20" path="m3106,1688l3116,1688,3116,1668,3106,1668,3106,1688xe" filled="true" fillcolor="#000000" stroked="false">
                <v:path arrowok="t"/>
                <v:fill type="solid"/>
              </v:shape>
            </v:group>
            <v:group style="position:absolute;left:3106;top:1688;width:10;height:20" coordorigin="3106,1688" coordsize="10,20">
              <v:shape style="position:absolute;left:3106;top:1688;width:10;height:20" coordorigin="3106,1688" coordsize="10,20" path="m3106,1707l3116,1707,3116,1688,3106,1688,3106,1707xe" filled="true" fillcolor="#000000" stroked="false">
                <v:path arrowok="t"/>
                <v:fill type="solid"/>
              </v:shape>
            </v:group>
            <v:group style="position:absolute;left:3106;top:1707;width:10;height:20" coordorigin="3106,1707" coordsize="10,20">
              <v:shape style="position:absolute;left:3106;top:1707;width:10;height:20" coordorigin="3106,1707" coordsize="10,20" path="m3106,1726l3116,1726,3116,1707,3106,1707,3106,1726xe" filled="true" fillcolor="#000000" stroked="false">
                <v:path arrowok="t"/>
                <v:fill type="solid"/>
              </v:shape>
            </v:group>
            <v:group style="position:absolute;left:3106;top:1726;width:10;height:20" coordorigin="3106,1726" coordsize="10,20">
              <v:shape style="position:absolute;left:3106;top:1726;width:10;height:20" coordorigin="3106,1726" coordsize="10,20" path="m3106,1745l3116,1745,3116,1726,3106,1726,3106,1745xe" filled="true" fillcolor="#000000" stroked="false">
                <v:path arrowok="t"/>
                <v:fill type="solid"/>
              </v:shape>
            </v:group>
            <v:group style="position:absolute;left:3106;top:1745;width:10;height:20" coordorigin="3106,1745" coordsize="10,20">
              <v:shape style="position:absolute;left:3106;top:1745;width:10;height:20" coordorigin="3106,1745" coordsize="10,20" path="m3106,1764l3116,1764,3116,1745,3106,1745,3106,1764xe" filled="true" fillcolor="#000000" stroked="false">
                <v:path arrowok="t"/>
                <v:fill type="solid"/>
              </v:shape>
            </v:group>
            <v:group style="position:absolute;left:3106;top:1764;width:10;height:20" coordorigin="3106,1764" coordsize="10,20">
              <v:shape style="position:absolute;left:3106;top:1764;width:10;height:20" coordorigin="3106,1764" coordsize="10,20" path="m3106,1784l3116,1784,3116,1764,3106,1764,3106,1784xe" filled="true" fillcolor="#000000" stroked="false">
                <v:path arrowok="t"/>
                <v:fill type="solid"/>
              </v:shape>
            </v:group>
            <v:group style="position:absolute;left:3106;top:1784;width:10;height:20" coordorigin="3106,1784" coordsize="10,20">
              <v:shape style="position:absolute;left:3106;top:1784;width:10;height:20" coordorigin="3106,1784" coordsize="10,20" path="m3106,1803l3116,1803,3116,1784,3106,1784,3106,1803xe" filled="true" fillcolor="#000000" stroked="false">
                <v:path arrowok="t"/>
                <v:fill type="solid"/>
              </v:shape>
            </v:group>
            <v:group style="position:absolute;left:3106;top:1803;width:10;height:20" coordorigin="3106,1803" coordsize="10,20">
              <v:shape style="position:absolute;left:3106;top:1803;width:10;height:20" coordorigin="3106,1803" coordsize="10,20" path="m3106,1822l3116,1822,3116,1803,3106,1803,3106,1822xe" filled="true" fillcolor="#000000" stroked="false">
                <v:path arrowok="t"/>
                <v:fill type="solid"/>
              </v:shape>
            </v:group>
            <v:group style="position:absolute;left:3106;top:1822;width:10;height:20" coordorigin="3106,1822" coordsize="10,20">
              <v:shape style="position:absolute;left:3106;top:1822;width:10;height:20" coordorigin="3106,1822" coordsize="10,20" path="m3106,1841l3116,1841,3116,1822,3106,1822,3106,1841xe" filled="true" fillcolor="#000000" stroked="false">
                <v:path arrowok="t"/>
                <v:fill type="solid"/>
              </v:shape>
            </v:group>
            <v:group style="position:absolute;left:3106;top:1841;width:10;height:20" coordorigin="3106,1841" coordsize="10,20">
              <v:shape style="position:absolute;left:3106;top:1841;width:10;height:20" coordorigin="3106,1841" coordsize="10,20" path="m3106,1860l3116,1860,3116,1841,3106,1841,3106,1860xe" filled="true" fillcolor="#000000" stroked="false">
                <v:path arrowok="t"/>
                <v:fill type="solid"/>
              </v:shape>
            </v:group>
            <v:group style="position:absolute;left:3106;top:1860;width:10;height:20" coordorigin="3106,1860" coordsize="10,20">
              <v:shape style="position:absolute;left:3106;top:1860;width:10;height:20" coordorigin="3106,1860" coordsize="10,20" path="m3106,1880l3116,1880,3116,1860,3106,1860,3106,1880xe" filled="true" fillcolor="#000000" stroked="false">
                <v:path arrowok="t"/>
                <v:fill type="solid"/>
              </v:shape>
            </v:group>
            <v:group style="position:absolute;left:3106;top:1880;width:10;height:20" coordorigin="3106,1880" coordsize="10,20">
              <v:shape style="position:absolute;left:3106;top:1880;width:10;height:20" coordorigin="3106,1880" coordsize="10,20" path="m3106,1899l3116,1899,3116,1880,3106,1880,3106,1899xe" filled="true" fillcolor="#000000" stroked="false">
                <v:path arrowok="t"/>
                <v:fill type="solid"/>
              </v:shape>
            </v:group>
            <v:group style="position:absolute;left:3106;top:1899;width:10;height:20" coordorigin="3106,1899" coordsize="10,20">
              <v:shape style="position:absolute;left:3106;top:1899;width:10;height:20" coordorigin="3106,1899" coordsize="10,20" path="m3106,1918l3116,1918,3116,1899,3106,1899,3106,1918xe" filled="true" fillcolor="#000000" stroked="false">
                <v:path arrowok="t"/>
                <v:fill type="solid"/>
              </v:shape>
            </v:group>
            <v:group style="position:absolute;left:3106;top:1918;width:10;height:20" coordorigin="3106,1918" coordsize="10,20">
              <v:shape style="position:absolute;left:3106;top:1918;width:10;height:20" coordorigin="3106,1918" coordsize="10,20" path="m3106,1937l3116,1937,3116,1918,3106,1918,3106,1937xe" filled="true" fillcolor="#000000" stroked="false">
                <v:path arrowok="t"/>
                <v:fill type="solid"/>
              </v:shape>
            </v:group>
            <v:group style="position:absolute;left:3106;top:1937;width:10;height:20" coordorigin="3106,1937" coordsize="10,20">
              <v:shape style="position:absolute;left:3106;top:1937;width:10;height:20" coordorigin="3106,1937" coordsize="10,20" path="m3106,1956l3116,1956,3116,1937,3106,1937,3106,1956xe" filled="true" fillcolor="#000000" stroked="false">
                <v:path arrowok="t"/>
                <v:fill type="solid"/>
              </v:shape>
            </v:group>
            <v:group style="position:absolute;left:3106;top:1956;width:10;height:20" coordorigin="3106,1956" coordsize="10,20">
              <v:shape style="position:absolute;left:3106;top:1956;width:10;height:20" coordorigin="3106,1956" coordsize="10,20" path="m3106,1976l3116,1976,3116,1956,3106,1956,3106,1976xe" filled="true" fillcolor="#000000" stroked="false">
                <v:path arrowok="t"/>
                <v:fill type="solid"/>
              </v:shape>
            </v:group>
            <v:group style="position:absolute;left:3106;top:1976;width:10;height:20" coordorigin="3106,1976" coordsize="10,20">
              <v:shape style="position:absolute;left:3106;top:1976;width:10;height:20" coordorigin="3106,1976" coordsize="10,20" path="m3106,1995l3116,1995,3116,1976,3106,1976,3106,1995xe" filled="true" fillcolor="#000000" stroked="false">
                <v:path arrowok="t"/>
                <v:fill type="solid"/>
              </v:shape>
            </v:group>
            <v:group style="position:absolute;left:3106;top:1995;width:10;height:20" coordorigin="3106,1995" coordsize="10,20">
              <v:shape style="position:absolute;left:3106;top:1995;width:10;height:20" coordorigin="3106,1995" coordsize="10,20" path="m3106,2014l3116,2014,3116,1995,3106,1995,3106,2014xe" filled="true" fillcolor="#000000" stroked="false">
                <v:path arrowok="t"/>
                <v:fill type="solid"/>
              </v:shape>
            </v:group>
            <v:group style="position:absolute;left:3106;top:2014;width:10;height:20" coordorigin="3106,2014" coordsize="10,20">
              <v:shape style="position:absolute;left:3106;top:2014;width:10;height:20" coordorigin="3106,2014" coordsize="10,20" path="m3106,2033l3116,2033,3116,2014,3106,2014,3106,2033xe" filled="true" fillcolor="#000000" stroked="false">
                <v:path arrowok="t"/>
                <v:fill type="solid"/>
              </v:shape>
            </v:group>
            <v:group style="position:absolute;left:3106;top:2042;width:10;height:2" coordorigin="3106,2042" coordsize="10,2">
              <v:shape style="position:absolute;left:3106;top:2042;width:10;height:2" coordorigin="3106,2042" coordsize="10,0" path="m3106,2042l3116,2042e" filled="false" stroked="true" strokeweight=".83997pt" strokecolor="#000000">
                <v:path arrowok="t"/>
              </v:shape>
            </v:group>
            <v:group style="position:absolute;left:3927;top:1649;width:10;height:20" coordorigin="3927,1649" coordsize="10,20">
              <v:shape style="position:absolute;left:3927;top:1649;width:10;height:20" coordorigin="3927,1649" coordsize="10,20" path="m3927,1668l3937,1668,3937,1649,3927,1649,3927,1668xe" filled="true" fillcolor="#000000" stroked="false">
                <v:path arrowok="t"/>
                <v:fill type="solid"/>
              </v:shape>
            </v:group>
            <v:group style="position:absolute;left:3927;top:1668;width:10;height:20" coordorigin="3927,1668" coordsize="10,20">
              <v:shape style="position:absolute;left:3927;top:1668;width:10;height:20" coordorigin="3927,1668" coordsize="10,20" path="m3927,1688l3937,1688,3937,1668,3927,1668,3927,1688xe" filled="true" fillcolor="#000000" stroked="false">
                <v:path arrowok="t"/>
                <v:fill type="solid"/>
              </v:shape>
            </v:group>
            <v:group style="position:absolute;left:3927;top:1688;width:10;height:20" coordorigin="3927,1688" coordsize="10,20">
              <v:shape style="position:absolute;left:3927;top:1688;width:10;height:20" coordorigin="3927,1688" coordsize="10,20" path="m3927,1707l3937,1707,3937,1688,3927,1688,3927,1707xe" filled="true" fillcolor="#000000" stroked="false">
                <v:path arrowok="t"/>
                <v:fill type="solid"/>
              </v:shape>
            </v:group>
            <v:group style="position:absolute;left:3927;top:1707;width:10;height:20" coordorigin="3927,1707" coordsize="10,20">
              <v:shape style="position:absolute;left:3927;top:1707;width:10;height:20" coordorigin="3927,1707" coordsize="10,20" path="m3927,1726l3937,1726,3937,1707,3927,1707,3927,1726xe" filled="true" fillcolor="#000000" stroked="false">
                <v:path arrowok="t"/>
                <v:fill type="solid"/>
              </v:shape>
            </v:group>
            <v:group style="position:absolute;left:3927;top:1726;width:10;height:20" coordorigin="3927,1726" coordsize="10,20">
              <v:shape style="position:absolute;left:3927;top:1726;width:10;height:20" coordorigin="3927,1726" coordsize="10,20" path="m3927,1745l3937,1745,3937,1726,3927,1726,3927,1745xe" filled="true" fillcolor="#000000" stroked="false">
                <v:path arrowok="t"/>
                <v:fill type="solid"/>
              </v:shape>
            </v:group>
            <v:group style="position:absolute;left:3927;top:1745;width:10;height:20" coordorigin="3927,1745" coordsize="10,20">
              <v:shape style="position:absolute;left:3927;top:1745;width:10;height:20" coordorigin="3927,1745" coordsize="10,20" path="m3927,1764l3937,1764,3937,1745,3927,1745,3927,1764xe" filled="true" fillcolor="#000000" stroked="false">
                <v:path arrowok="t"/>
                <v:fill type="solid"/>
              </v:shape>
            </v:group>
            <v:group style="position:absolute;left:3927;top:1764;width:10;height:20" coordorigin="3927,1764" coordsize="10,20">
              <v:shape style="position:absolute;left:3927;top:1764;width:10;height:20" coordorigin="3927,1764" coordsize="10,20" path="m3927,1784l3937,1784,3937,1764,3927,1764,3927,1784xe" filled="true" fillcolor="#000000" stroked="false">
                <v:path arrowok="t"/>
                <v:fill type="solid"/>
              </v:shape>
            </v:group>
            <v:group style="position:absolute;left:3927;top:1784;width:10;height:20" coordorigin="3927,1784" coordsize="10,20">
              <v:shape style="position:absolute;left:3927;top:1784;width:10;height:20" coordorigin="3927,1784" coordsize="10,20" path="m3927,1803l3937,1803,3937,1784,3927,1784,3927,1803xe" filled="true" fillcolor="#000000" stroked="false">
                <v:path arrowok="t"/>
                <v:fill type="solid"/>
              </v:shape>
            </v:group>
            <v:group style="position:absolute;left:3927;top:1803;width:10;height:20" coordorigin="3927,1803" coordsize="10,20">
              <v:shape style="position:absolute;left:3927;top:1803;width:10;height:20" coordorigin="3927,1803" coordsize="10,20" path="m3927,1822l3937,1822,3937,1803,3927,1803,3927,1822xe" filled="true" fillcolor="#000000" stroked="false">
                <v:path arrowok="t"/>
                <v:fill type="solid"/>
              </v:shape>
            </v:group>
            <v:group style="position:absolute;left:3927;top:1822;width:10;height:20" coordorigin="3927,1822" coordsize="10,20">
              <v:shape style="position:absolute;left:3927;top:1822;width:10;height:20" coordorigin="3927,1822" coordsize="10,20" path="m3927,1841l3937,1841,3937,1822,3927,1822,3927,1841xe" filled="true" fillcolor="#000000" stroked="false">
                <v:path arrowok="t"/>
                <v:fill type="solid"/>
              </v:shape>
            </v:group>
            <v:group style="position:absolute;left:3927;top:1841;width:10;height:20" coordorigin="3927,1841" coordsize="10,20">
              <v:shape style="position:absolute;left:3927;top:1841;width:10;height:20" coordorigin="3927,1841" coordsize="10,20" path="m3927,1860l3937,1860,3937,1841,3927,1841,3927,1860xe" filled="true" fillcolor="#000000" stroked="false">
                <v:path arrowok="t"/>
                <v:fill type="solid"/>
              </v:shape>
            </v:group>
            <v:group style="position:absolute;left:3927;top:1860;width:10;height:20" coordorigin="3927,1860" coordsize="10,20">
              <v:shape style="position:absolute;left:3927;top:1860;width:10;height:20" coordorigin="3927,1860" coordsize="10,20" path="m3927,1880l3937,1880,3937,1860,3927,1860,3927,1880xe" filled="true" fillcolor="#000000" stroked="false">
                <v:path arrowok="t"/>
                <v:fill type="solid"/>
              </v:shape>
            </v:group>
            <v:group style="position:absolute;left:3927;top:1880;width:10;height:20" coordorigin="3927,1880" coordsize="10,20">
              <v:shape style="position:absolute;left:3927;top:1880;width:10;height:20" coordorigin="3927,1880" coordsize="10,20" path="m3927,1899l3937,1899,3937,1880,3927,1880,3927,1899xe" filled="true" fillcolor="#000000" stroked="false">
                <v:path arrowok="t"/>
                <v:fill type="solid"/>
              </v:shape>
            </v:group>
            <v:group style="position:absolute;left:3927;top:1899;width:10;height:20" coordorigin="3927,1899" coordsize="10,20">
              <v:shape style="position:absolute;left:3927;top:1899;width:10;height:20" coordorigin="3927,1899" coordsize="10,20" path="m3927,1918l3937,1918,3937,1899,3927,1899,3927,1918xe" filled="true" fillcolor="#000000" stroked="false">
                <v:path arrowok="t"/>
                <v:fill type="solid"/>
              </v:shape>
            </v:group>
            <v:group style="position:absolute;left:3927;top:1918;width:10;height:20" coordorigin="3927,1918" coordsize="10,20">
              <v:shape style="position:absolute;left:3927;top:1918;width:10;height:20" coordorigin="3927,1918" coordsize="10,20" path="m3927,1937l3937,1937,3937,1918,3927,1918,3927,1937xe" filled="true" fillcolor="#000000" stroked="false">
                <v:path arrowok="t"/>
                <v:fill type="solid"/>
              </v:shape>
            </v:group>
            <v:group style="position:absolute;left:3927;top:1937;width:10;height:20" coordorigin="3927,1937" coordsize="10,20">
              <v:shape style="position:absolute;left:3927;top:1937;width:10;height:20" coordorigin="3927,1937" coordsize="10,20" path="m3927,1956l3937,1956,3937,1937,3927,1937,3927,1956xe" filled="true" fillcolor="#000000" stroked="false">
                <v:path arrowok="t"/>
                <v:fill type="solid"/>
              </v:shape>
            </v:group>
            <v:group style="position:absolute;left:3927;top:1956;width:10;height:20" coordorigin="3927,1956" coordsize="10,20">
              <v:shape style="position:absolute;left:3927;top:1956;width:10;height:20" coordorigin="3927,1956" coordsize="10,20" path="m3927,1976l3937,1976,3937,1956,3927,1956,3927,1976xe" filled="true" fillcolor="#000000" stroked="false">
                <v:path arrowok="t"/>
                <v:fill type="solid"/>
              </v:shape>
            </v:group>
            <v:group style="position:absolute;left:3927;top:1976;width:10;height:20" coordorigin="3927,1976" coordsize="10,20">
              <v:shape style="position:absolute;left:3927;top:1976;width:10;height:20" coordorigin="3927,1976" coordsize="10,20" path="m3927,1995l3937,1995,3937,1976,3927,1976,3927,1995xe" filled="true" fillcolor="#000000" stroked="false">
                <v:path arrowok="t"/>
                <v:fill type="solid"/>
              </v:shape>
            </v:group>
            <v:group style="position:absolute;left:3927;top:1995;width:10;height:20" coordorigin="3927,1995" coordsize="10,20">
              <v:shape style="position:absolute;left:3927;top:1995;width:10;height:20" coordorigin="3927,1995" coordsize="10,20" path="m3927,2014l3937,2014,3937,1995,3927,1995,3927,2014xe" filled="true" fillcolor="#000000" stroked="false">
                <v:path arrowok="t"/>
                <v:fill type="solid"/>
              </v:shape>
            </v:group>
            <v:group style="position:absolute;left:3927;top:2014;width:10;height:20" coordorigin="3927,2014" coordsize="10,20">
              <v:shape style="position:absolute;left:3927;top:2014;width:10;height:20" coordorigin="3927,2014" coordsize="10,20" path="m3927,2033l3937,2033,3937,2014,3927,2014,3927,2033xe" filled="true" fillcolor="#000000" stroked="false">
                <v:path arrowok="t"/>
                <v:fill type="solid"/>
              </v:shape>
            </v:group>
            <v:group style="position:absolute;left:3927;top:2042;width:10;height:2" coordorigin="3927,2042" coordsize="10,2">
              <v:shape style="position:absolute;left:3927;top:2042;width:10;height:2" coordorigin="3927,2042" coordsize="10,0" path="m3927,2042l3937,2042e" filled="false" stroked="true" strokeweight=".83997pt" strokecolor="#000000">
                <v:path arrowok="t"/>
              </v:shape>
            </v:group>
            <v:group style="position:absolute;left:4945;top:1649;width:10;height:20" coordorigin="4945,1649" coordsize="10,20">
              <v:shape style="position:absolute;left:4945;top:1649;width:10;height:20" coordorigin="4945,1649" coordsize="10,20" path="m4945,1668l4955,1668,4955,1649,4945,1649,4945,1668xe" filled="true" fillcolor="#000000" stroked="false">
                <v:path arrowok="t"/>
                <v:fill type="solid"/>
              </v:shape>
            </v:group>
            <v:group style="position:absolute;left:4945;top:1668;width:10;height:20" coordorigin="4945,1668" coordsize="10,20">
              <v:shape style="position:absolute;left:4945;top:1668;width:10;height:20" coordorigin="4945,1668" coordsize="10,20" path="m4945,1688l4955,1688,4955,1668,4945,1668,4945,1688xe" filled="true" fillcolor="#000000" stroked="false">
                <v:path arrowok="t"/>
                <v:fill type="solid"/>
              </v:shape>
            </v:group>
            <v:group style="position:absolute;left:4945;top:1688;width:10;height:20" coordorigin="4945,1688" coordsize="10,20">
              <v:shape style="position:absolute;left:4945;top:1688;width:10;height:20" coordorigin="4945,1688" coordsize="10,20" path="m4945,1707l4955,1707,4955,1688,4945,1688,4945,1707xe" filled="true" fillcolor="#000000" stroked="false">
                <v:path arrowok="t"/>
                <v:fill type="solid"/>
              </v:shape>
            </v:group>
            <v:group style="position:absolute;left:4945;top:1707;width:10;height:20" coordorigin="4945,1707" coordsize="10,20">
              <v:shape style="position:absolute;left:4945;top:1707;width:10;height:20" coordorigin="4945,1707" coordsize="10,20" path="m4945,1726l4955,1726,4955,1707,4945,1707,4945,1726xe" filled="true" fillcolor="#000000" stroked="false">
                <v:path arrowok="t"/>
                <v:fill type="solid"/>
              </v:shape>
            </v:group>
            <v:group style="position:absolute;left:4945;top:1726;width:10;height:20" coordorigin="4945,1726" coordsize="10,20">
              <v:shape style="position:absolute;left:4945;top:1726;width:10;height:20" coordorigin="4945,1726" coordsize="10,20" path="m4945,1745l4955,1745,4955,1726,4945,1726,4945,1745xe" filled="true" fillcolor="#000000" stroked="false">
                <v:path arrowok="t"/>
                <v:fill type="solid"/>
              </v:shape>
            </v:group>
            <v:group style="position:absolute;left:4945;top:1745;width:10;height:20" coordorigin="4945,1745" coordsize="10,20">
              <v:shape style="position:absolute;left:4945;top:1745;width:10;height:20" coordorigin="4945,1745" coordsize="10,20" path="m4945,1764l4955,1764,4955,1745,4945,1745,4945,1764xe" filled="true" fillcolor="#000000" stroked="false">
                <v:path arrowok="t"/>
                <v:fill type="solid"/>
              </v:shape>
            </v:group>
            <v:group style="position:absolute;left:4945;top:1764;width:10;height:20" coordorigin="4945,1764" coordsize="10,20">
              <v:shape style="position:absolute;left:4945;top:1764;width:10;height:20" coordorigin="4945,1764" coordsize="10,20" path="m4945,1784l4955,1784,4955,1764,4945,1764,4945,1784xe" filled="true" fillcolor="#000000" stroked="false">
                <v:path arrowok="t"/>
                <v:fill type="solid"/>
              </v:shape>
            </v:group>
            <v:group style="position:absolute;left:4945;top:1784;width:10;height:20" coordorigin="4945,1784" coordsize="10,20">
              <v:shape style="position:absolute;left:4945;top:1784;width:10;height:20" coordorigin="4945,1784" coordsize="10,20" path="m4945,1803l4955,1803,4955,1784,4945,1784,4945,1803xe" filled="true" fillcolor="#000000" stroked="false">
                <v:path arrowok="t"/>
                <v:fill type="solid"/>
              </v:shape>
            </v:group>
            <v:group style="position:absolute;left:4945;top:1803;width:10;height:20" coordorigin="4945,1803" coordsize="10,20">
              <v:shape style="position:absolute;left:4945;top:1803;width:10;height:20" coordorigin="4945,1803" coordsize="10,20" path="m4945,1822l4955,1822,4955,1803,4945,1803,4945,1822xe" filled="true" fillcolor="#000000" stroked="false">
                <v:path arrowok="t"/>
                <v:fill type="solid"/>
              </v:shape>
            </v:group>
            <v:group style="position:absolute;left:4945;top:1822;width:10;height:20" coordorigin="4945,1822" coordsize="10,20">
              <v:shape style="position:absolute;left:4945;top:1822;width:10;height:20" coordorigin="4945,1822" coordsize="10,20" path="m4945,1841l4955,1841,4955,1822,4945,1822,4945,1841xe" filled="true" fillcolor="#000000" stroked="false">
                <v:path arrowok="t"/>
                <v:fill type="solid"/>
              </v:shape>
            </v:group>
            <v:group style="position:absolute;left:4945;top:1841;width:10;height:20" coordorigin="4945,1841" coordsize="10,20">
              <v:shape style="position:absolute;left:4945;top:1841;width:10;height:20" coordorigin="4945,1841" coordsize="10,20" path="m4945,1860l4955,1860,4955,1841,4945,1841,4945,1860xe" filled="true" fillcolor="#000000" stroked="false">
                <v:path arrowok="t"/>
                <v:fill type="solid"/>
              </v:shape>
            </v:group>
            <v:group style="position:absolute;left:4945;top:1860;width:10;height:20" coordorigin="4945,1860" coordsize="10,20">
              <v:shape style="position:absolute;left:4945;top:1860;width:10;height:20" coordorigin="4945,1860" coordsize="10,20" path="m4945,1880l4955,1880,4955,1860,4945,1860,4945,1880xe" filled="true" fillcolor="#000000" stroked="false">
                <v:path arrowok="t"/>
                <v:fill type="solid"/>
              </v:shape>
            </v:group>
            <v:group style="position:absolute;left:4945;top:1880;width:10;height:20" coordorigin="4945,1880" coordsize="10,20">
              <v:shape style="position:absolute;left:4945;top:1880;width:10;height:20" coordorigin="4945,1880" coordsize="10,20" path="m4945,1899l4955,1899,4955,1880,4945,1880,4945,1899xe" filled="true" fillcolor="#000000" stroked="false">
                <v:path arrowok="t"/>
                <v:fill type="solid"/>
              </v:shape>
            </v:group>
            <v:group style="position:absolute;left:4945;top:1899;width:10;height:20" coordorigin="4945,1899" coordsize="10,20">
              <v:shape style="position:absolute;left:4945;top:1899;width:10;height:20" coordorigin="4945,1899" coordsize="10,20" path="m4945,1918l4955,1918,4955,1899,4945,1899,4945,1918xe" filled="true" fillcolor="#000000" stroked="false">
                <v:path arrowok="t"/>
                <v:fill type="solid"/>
              </v:shape>
            </v:group>
            <v:group style="position:absolute;left:4945;top:1918;width:10;height:20" coordorigin="4945,1918" coordsize="10,20">
              <v:shape style="position:absolute;left:4945;top:1918;width:10;height:20" coordorigin="4945,1918" coordsize="10,20" path="m4945,1937l4955,1937,4955,1918,4945,1918,4945,1937xe" filled="true" fillcolor="#000000" stroked="false">
                <v:path arrowok="t"/>
                <v:fill type="solid"/>
              </v:shape>
            </v:group>
            <v:group style="position:absolute;left:4945;top:1937;width:10;height:20" coordorigin="4945,1937" coordsize="10,20">
              <v:shape style="position:absolute;left:4945;top:1937;width:10;height:20" coordorigin="4945,1937" coordsize="10,20" path="m4945,1956l4955,1956,4955,1937,4945,1937,4945,1956xe" filled="true" fillcolor="#000000" stroked="false">
                <v:path arrowok="t"/>
                <v:fill type="solid"/>
              </v:shape>
            </v:group>
            <v:group style="position:absolute;left:4945;top:1956;width:10;height:20" coordorigin="4945,1956" coordsize="10,20">
              <v:shape style="position:absolute;left:4945;top:1956;width:10;height:20" coordorigin="4945,1956" coordsize="10,20" path="m4945,1976l4955,1976,4955,1956,4945,1956,4945,1976xe" filled="true" fillcolor="#000000" stroked="false">
                <v:path arrowok="t"/>
                <v:fill type="solid"/>
              </v:shape>
            </v:group>
            <v:group style="position:absolute;left:4945;top:1976;width:10;height:20" coordorigin="4945,1976" coordsize="10,20">
              <v:shape style="position:absolute;left:4945;top:1976;width:10;height:20" coordorigin="4945,1976" coordsize="10,20" path="m4945,1995l4955,1995,4955,1976,4945,1976,4945,1995xe" filled="true" fillcolor="#000000" stroked="false">
                <v:path arrowok="t"/>
                <v:fill type="solid"/>
              </v:shape>
            </v:group>
            <v:group style="position:absolute;left:4945;top:1995;width:10;height:20" coordorigin="4945,1995" coordsize="10,20">
              <v:shape style="position:absolute;left:4945;top:1995;width:10;height:20" coordorigin="4945,1995" coordsize="10,20" path="m4945,2014l4955,2014,4955,1995,4945,1995,4945,2014xe" filled="true" fillcolor="#000000" stroked="false">
                <v:path arrowok="t"/>
                <v:fill type="solid"/>
              </v:shape>
            </v:group>
            <v:group style="position:absolute;left:4945;top:2014;width:10;height:20" coordorigin="4945,2014" coordsize="10,20">
              <v:shape style="position:absolute;left:4945;top:2014;width:10;height:20" coordorigin="4945,2014" coordsize="10,20" path="m4945,2033l4955,2033,4955,2014,4945,2014,4945,2033xe" filled="true" fillcolor="#000000" stroked="false">
                <v:path arrowok="t"/>
                <v:fill type="solid"/>
              </v:shape>
            </v:group>
            <v:group style="position:absolute;left:4945;top:2042;width:10;height:2" coordorigin="4945,2042" coordsize="10,2">
              <v:shape style="position:absolute;left:4945;top:2042;width:10;height:2" coordorigin="4945,2042" coordsize="10,0" path="m4945,2042l4955,2042e" filled="false" stroked="true" strokeweight=".83997pt" strokecolor="#000000">
                <v:path arrowok="t"/>
              </v:shape>
            </v:group>
            <v:group style="position:absolute;left:5511;top:1649;width:10;height:20" coordorigin="5511,1649" coordsize="10,20">
              <v:shape style="position:absolute;left:5511;top:1649;width:10;height:20" coordorigin="5511,1649" coordsize="10,20" path="m5511,1668l5521,1668,5521,1649,5511,1649,5511,1668xe" filled="true" fillcolor="#000000" stroked="false">
                <v:path arrowok="t"/>
                <v:fill type="solid"/>
              </v:shape>
            </v:group>
            <v:group style="position:absolute;left:5511;top:1668;width:10;height:20" coordorigin="5511,1668" coordsize="10,20">
              <v:shape style="position:absolute;left:5511;top:1668;width:10;height:20" coordorigin="5511,1668" coordsize="10,20" path="m5511,1688l5521,1688,5521,1668,5511,1668,5511,1688xe" filled="true" fillcolor="#000000" stroked="false">
                <v:path arrowok="t"/>
                <v:fill type="solid"/>
              </v:shape>
            </v:group>
            <v:group style="position:absolute;left:5511;top:1688;width:10;height:20" coordorigin="5511,1688" coordsize="10,20">
              <v:shape style="position:absolute;left:5511;top:1688;width:10;height:20" coordorigin="5511,1688" coordsize="10,20" path="m5511,1707l5521,1707,5521,1688,5511,1688,5511,1707xe" filled="true" fillcolor="#000000" stroked="false">
                <v:path arrowok="t"/>
                <v:fill type="solid"/>
              </v:shape>
            </v:group>
            <v:group style="position:absolute;left:5511;top:1707;width:10;height:20" coordorigin="5511,1707" coordsize="10,20">
              <v:shape style="position:absolute;left:5511;top:1707;width:10;height:20" coordorigin="5511,1707" coordsize="10,20" path="m5511,1726l5521,1726,5521,1707,5511,1707,5511,1726xe" filled="true" fillcolor="#000000" stroked="false">
                <v:path arrowok="t"/>
                <v:fill type="solid"/>
              </v:shape>
            </v:group>
            <v:group style="position:absolute;left:5511;top:1726;width:10;height:20" coordorigin="5511,1726" coordsize="10,20">
              <v:shape style="position:absolute;left:5511;top:1726;width:10;height:20" coordorigin="5511,1726" coordsize="10,20" path="m5511,1745l5521,1745,5521,1726,5511,1726,5511,1745xe" filled="true" fillcolor="#000000" stroked="false">
                <v:path arrowok="t"/>
                <v:fill type="solid"/>
              </v:shape>
            </v:group>
            <v:group style="position:absolute;left:5511;top:1745;width:10;height:20" coordorigin="5511,1745" coordsize="10,20">
              <v:shape style="position:absolute;left:5511;top:1745;width:10;height:20" coordorigin="5511,1745" coordsize="10,20" path="m5511,1764l5521,1764,5521,1745,5511,1745,5511,1764xe" filled="true" fillcolor="#000000" stroked="false">
                <v:path arrowok="t"/>
                <v:fill type="solid"/>
              </v:shape>
            </v:group>
            <v:group style="position:absolute;left:5511;top:1764;width:10;height:20" coordorigin="5511,1764" coordsize="10,20">
              <v:shape style="position:absolute;left:5511;top:1764;width:10;height:20" coordorigin="5511,1764" coordsize="10,20" path="m5511,1784l5521,1784,5521,1764,5511,1764,5511,1784xe" filled="true" fillcolor="#000000" stroked="false">
                <v:path arrowok="t"/>
                <v:fill type="solid"/>
              </v:shape>
            </v:group>
            <v:group style="position:absolute;left:5511;top:1784;width:10;height:20" coordorigin="5511,1784" coordsize="10,20">
              <v:shape style="position:absolute;left:5511;top:1784;width:10;height:20" coordorigin="5511,1784" coordsize="10,20" path="m5511,1803l5521,1803,5521,1784,5511,1784,5511,1803xe" filled="true" fillcolor="#000000" stroked="false">
                <v:path arrowok="t"/>
                <v:fill type="solid"/>
              </v:shape>
            </v:group>
            <v:group style="position:absolute;left:5511;top:1803;width:10;height:20" coordorigin="5511,1803" coordsize="10,20">
              <v:shape style="position:absolute;left:5511;top:1803;width:10;height:20" coordorigin="5511,1803" coordsize="10,20" path="m5511,1822l5521,1822,5521,1803,5511,1803,5511,1822xe" filled="true" fillcolor="#000000" stroked="false">
                <v:path arrowok="t"/>
                <v:fill type="solid"/>
              </v:shape>
            </v:group>
            <v:group style="position:absolute;left:5511;top:1822;width:10;height:20" coordorigin="5511,1822" coordsize="10,20">
              <v:shape style="position:absolute;left:5511;top:1822;width:10;height:20" coordorigin="5511,1822" coordsize="10,20" path="m5511,1841l5521,1841,5521,1822,5511,1822,5511,1841xe" filled="true" fillcolor="#000000" stroked="false">
                <v:path arrowok="t"/>
                <v:fill type="solid"/>
              </v:shape>
            </v:group>
            <v:group style="position:absolute;left:5511;top:1841;width:10;height:20" coordorigin="5511,1841" coordsize="10,20">
              <v:shape style="position:absolute;left:5511;top:1841;width:10;height:20" coordorigin="5511,1841" coordsize="10,20" path="m5511,1860l5521,1860,5521,1841,5511,1841,5511,1860xe" filled="true" fillcolor="#000000" stroked="false">
                <v:path arrowok="t"/>
                <v:fill type="solid"/>
              </v:shape>
            </v:group>
            <v:group style="position:absolute;left:5511;top:1860;width:10;height:20" coordorigin="5511,1860" coordsize="10,20">
              <v:shape style="position:absolute;left:5511;top:1860;width:10;height:20" coordorigin="5511,1860" coordsize="10,20" path="m5511,1880l5521,1880,5521,1860,5511,1860,5511,1880xe" filled="true" fillcolor="#000000" stroked="false">
                <v:path arrowok="t"/>
                <v:fill type="solid"/>
              </v:shape>
            </v:group>
            <v:group style="position:absolute;left:5511;top:1880;width:10;height:20" coordorigin="5511,1880" coordsize="10,20">
              <v:shape style="position:absolute;left:5511;top:1880;width:10;height:20" coordorigin="5511,1880" coordsize="10,20" path="m5511,1899l5521,1899,5521,1880,5511,1880,5511,1899xe" filled="true" fillcolor="#000000" stroked="false">
                <v:path arrowok="t"/>
                <v:fill type="solid"/>
              </v:shape>
            </v:group>
            <v:group style="position:absolute;left:5511;top:1899;width:10;height:20" coordorigin="5511,1899" coordsize="10,20">
              <v:shape style="position:absolute;left:5511;top:1899;width:10;height:20" coordorigin="5511,1899" coordsize="10,20" path="m5511,1918l5521,1918,5521,1899,5511,1899,5511,1918xe" filled="true" fillcolor="#000000" stroked="false">
                <v:path arrowok="t"/>
                <v:fill type="solid"/>
              </v:shape>
            </v:group>
            <v:group style="position:absolute;left:5511;top:1918;width:10;height:20" coordorigin="5511,1918" coordsize="10,20">
              <v:shape style="position:absolute;left:5511;top:1918;width:10;height:20" coordorigin="5511,1918" coordsize="10,20" path="m5511,1937l5521,1937,5521,1918,5511,1918,5511,1937xe" filled="true" fillcolor="#000000" stroked="false">
                <v:path arrowok="t"/>
                <v:fill type="solid"/>
              </v:shape>
            </v:group>
            <v:group style="position:absolute;left:5511;top:1937;width:10;height:20" coordorigin="5511,1937" coordsize="10,20">
              <v:shape style="position:absolute;left:5511;top:1937;width:10;height:20" coordorigin="5511,1937" coordsize="10,20" path="m5511,1956l5521,1956,5521,1937,5511,1937,5511,1956xe" filled="true" fillcolor="#000000" stroked="false">
                <v:path arrowok="t"/>
                <v:fill type="solid"/>
              </v:shape>
            </v:group>
            <v:group style="position:absolute;left:5511;top:1956;width:10;height:20" coordorigin="5511,1956" coordsize="10,20">
              <v:shape style="position:absolute;left:5511;top:1956;width:10;height:20" coordorigin="5511,1956" coordsize="10,20" path="m5511,1976l5521,1976,5521,1956,5511,1956,5511,1976xe" filled="true" fillcolor="#000000" stroked="false">
                <v:path arrowok="t"/>
                <v:fill type="solid"/>
              </v:shape>
            </v:group>
            <v:group style="position:absolute;left:5511;top:1976;width:10;height:20" coordorigin="5511,1976" coordsize="10,20">
              <v:shape style="position:absolute;left:5511;top:1976;width:10;height:20" coordorigin="5511,1976" coordsize="10,20" path="m5511,1995l5521,1995,5521,1976,5511,1976,5511,1995xe" filled="true" fillcolor="#000000" stroked="false">
                <v:path arrowok="t"/>
                <v:fill type="solid"/>
              </v:shape>
            </v:group>
            <v:group style="position:absolute;left:5511;top:1995;width:10;height:20" coordorigin="5511,1995" coordsize="10,20">
              <v:shape style="position:absolute;left:5511;top:1995;width:10;height:20" coordorigin="5511,1995" coordsize="10,20" path="m5511,2014l5521,2014,5521,1995,5511,1995,5511,2014xe" filled="true" fillcolor="#000000" stroked="false">
                <v:path arrowok="t"/>
                <v:fill type="solid"/>
              </v:shape>
            </v:group>
            <v:group style="position:absolute;left:5511;top:2014;width:10;height:20" coordorigin="5511,2014" coordsize="10,20">
              <v:shape style="position:absolute;left:5511;top:2014;width:10;height:20" coordorigin="5511,2014" coordsize="10,20" path="m5511,2033l5521,2033,5521,2014,5511,2014,5511,2033xe" filled="true" fillcolor="#000000" stroked="false">
                <v:path arrowok="t"/>
                <v:fill type="solid"/>
              </v:shape>
            </v:group>
            <v:group style="position:absolute;left:5511;top:2042;width:10;height:2" coordorigin="5511,2042" coordsize="10,2">
              <v:shape style="position:absolute;left:5511;top:2042;width:10;height:2" coordorigin="5511,2042" coordsize="10,0" path="m5511,2042l5521,2042e" filled="false" stroked="true" strokeweight=".83997pt" strokecolor="#000000">
                <v:path arrowok="t"/>
              </v:shape>
            </v:group>
            <v:group style="position:absolute;left:6073;top:1649;width:10;height:20" coordorigin="6073,1649" coordsize="10,20">
              <v:shape style="position:absolute;left:6073;top:1649;width:10;height:20" coordorigin="6073,1649" coordsize="10,20" path="m6073,1668l6083,1668,6083,1649,6073,1649,6073,1668xe" filled="true" fillcolor="#000000" stroked="false">
                <v:path arrowok="t"/>
                <v:fill type="solid"/>
              </v:shape>
            </v:group>
            <v:group style="position:absolute;left:6073;top:1668;width:10;height:20" coordorigin="6073,1668" coordsize="10,20">
              <v:shape style="position:absolute;left:6073;top:1668;width:10;height:20" coordorigin="6073,1668" coordsize="10,20" path="m6073,1688l6083,1688,6083,1668,6073,1668,6073,1688xe" filled="true" fillcolor="#000000" stroked="false">
                <v:path arrowok="t"/>
                <v:fill type="solid"/>
              </v:shape>
            </v:group>
            <v:group style="position:absolute;left:6073;top:1688;width:10;height:20" coordorigin="6073,1688" coordsize="10,20">
              <v:shape style="position:absolute;left:6073;top:1688;width:10;height:20" coordorigin="6073,1688" coordsize="10,20" path="m6073,1707l6083,1707,6083,1688,6073,1688,6073,1707xe" filled="true" fillcolor="#000000" stroked="false">
                <v:path arrowok="t"/>
                <v:fill type="solid"/>
              </v:shape>
            </v:group>
            <v:group style="position:absolute;left:6073;top:1707;width:10;height:20" coordorigin="6073,1707" coordsize="10,20">
              <v:shape style="position:absolute;left:6073;top:1707;width:10;height:20" coordorigin="6073,1707" coordsize="10,20" path="m6073,1726l6083,1726,6083,1707,6073,1707,6073,1726xe" filled="true" fillcolor="#000000" stroked="false">
                <v:path arrowok="t"/>
                <v:fill type="solid"/>
              </v:shape>
            </v:group>
            <v:group style="position:absolute;left:6073;top:1726;width:10;height:20" coordorigin="6073,1726" coordsize="10,20">
              <v:shape style="position:absolute;left:6073;top:1726;width:10;height:20" coordorigin="6073,1726" coordsize="10,20" path="m6073,1745l6083,1745,6083,1726,6073,1726,6073,1745xe" filled="true" fillcolor="#000000" stroked="false">
                <v:path arrowok="t"/>
                <v:fill type="solid"/>
              </v:shape>
            </v:group>
            <v:group style="position:absolute;left:6073;top:1745;width:10;height:20" coordorigin="6073,1745" coordsize="10,20">
              <v:shape style="position:absolute;left:6073;top:1745;width:10;height:20" coordorigin="6073,1745" coordsize="10,20" path="m6073,1764l6083,1764,6083,1745,6073,1745,6073,1764xe" filled="true" fillcolor="#000000" stroked="false">
                <v:path arrowok="t"/>
                <v:fill type="solid"/>
              </v:shape>
            </v:group>
            <v:group style="position:absolute;left:6073;top:1764;width:10;height:20" coordorigin="6073,1764" coordsize="10,20">
              <v:shape style="position:absolute;left:6073;top:1764;width:10;height:20" coordorigin="6073,1764" coordsize="10,20" path="m6073,1784l6083,1784,6083,1764,6073,1764,6073,1784xe" filled="true" fillcolor="#000000" stroked="false">
                <v:path arrowok="t"/>
                <v:fill type="solid"/>
              </v:shape>
            </v:group>
            <v:group style="position:absolute;left:6073;top:1784;width:10;height:20" coordorigin="6073,1784" coordsize="10,20">
              <v:shape style="position:absolute;left:6073;top:1784;width:10;height:20" coordorigin="6073,1784" coordsize="10,20" path="m6073,1803l6083,1803,6083,1784,6073,1784,6073,1803xe" filled="true" fillcolor="#000000" stroked="false">
                <v:path arrowok="t"/>
                <v:fill type="solid"/>
              </v:shape>
            </v:group>
            <v:group style="position:absolute;left:6073;top:1803;width:10;height:20" coordorigin="6073,1803" coordsize="10,20">
              <v:shape style="position:absolute;left:6073;top:1803;width:10;height:20" coordorigin="6073,1803" coordsize="10,20" path="m6073,1822l6083,1822,6083,1803,6073,1803,6073,1822xe" filled="true" fillcolor="#000000" stroked="false">
                <v:path arrowok="t"/>
                <v:fill type="solid"/>
              </v:shape>
            </v:group>
            <v:group style="position:absolute;left:6073;top:1822;width:10;height:20" coordorigin="6073,1822" coordsize="10,20">
              <v:shape style="position:absolute;left:6073;top:1822;width:10;height:20" coordorigin="6073,1822" coordsize="10,20" path="m6073,1841l6083,1841,6083,1822,6073,1822,6073,1841xe" filled="true" fillcolor="#000000" stroked="false">
                <v:path arrowok="t"/>
                <v:fill type="solid"/>
              </v:shape>
            </v:group>
            <v:group style="position:absolute;left:6073;top:1841;width:10;height:20" coordorigin="6073,1841" coordsize="10,20">
              <v:shape style="position:absolute;left:6073;top:1841;width:10;height:20" coordorigin="6073,1841" coordsize="10,20" path="m6073,1860l6083,1860,6083,1841,6073,1841,6073,1860xe" filled="true" fillcolor="#000000" stroked="false">
                <v:path arrowok="t"/>
                <v:fill type="solid"/>
              </v:shape>
            </v:group>
            <v:group style="position:absolute;left:6073;top:1860;width:10;height:20" coordorigin="6073,1860" coordsize="10,20">
              <v:shape style="position:absolute;left:6073;top:1860;width:10;height:20" coordorigin="6073,1860" coordsize="10,20" path="m6073,1880l6083,1880,6083,1860,6073,1860,6073,1880xe" filled="true" fillcolor="#000000" stroked="false">
                <v:path arrowok="t"/>
                <v:fill type="solid"/>
              </v:shape>
            </v:group>
            <v:group style="position:absolute;left:6073;top:1880;width:10;height:20" coordorigin="6073,1880" coordsize="10,20">
              <v:shape style="position:absolute;left:6073;top:1880;width:10;height:20" coordorigin="6073,1880" coordsize="10,20" path="m6073,1899l6083,1899,6083,1880,6073,1880,6073,1899xe" filled="true" fillcolor="#000000" stroked="false">
                <v:path arrowok="t"/>
                <v:fill type="solid"/>
              </v:shape>
            </v:group>
            <v:group style="position:absolute;left:6073;top:1899;width:10;height:20" coordorigin="6073,1899" coordsize="10,20">
              <v:shape style="position:absolute;left:6073;top:1899;width:10;height:20" coordorigin="6073,1899" coordsize="10,20" path="m6073,1918l6083,1918,6083,1899,6073,1899,6073,1918xe" filled="true" fillcolor="#000000" stroked="false">
                <v:path arrowok="t"/>
                <v:fill type="solid"/>
              </v:shape>
            </v:group>
            <v:group style="position:absolute;left:6073;top:1918;width:10;height:20" coordorigin="6073,1918" coordsize="10,20">
              <v:shape style="position:absolute;left:6073;top:1918;width:10;height:20" coordorigin="6073,1918" coordsize="10,20" path="m6073,1937l6083,1937,6083,1918,6073,1918,6073,1937xe" filled="true" fillcolor="#000000" stroked="false">
                <v:path arrowok="t"/>
                <v:fill type="solid"/>
              </v:shape>
            </v:group>
            <v:group style="position:absolute;left:6073;top:1937;width:10;height:20" coordorigin="6073,1937" coordsize="10,20">
              <v:shape style="position:absolute;left:6073;top:1937;width:10;height:20" coordorigin="6073,1937" coordsize="10,20" path="m6073,1956l6083,1956,6083,1937,6073,1937,6073,1956xe" filled="true" fillcolor="#000000" stroked="false">
                <v:path arrowok="t"/>
                <v:fill type="solid"/>
              </v:shape>
            </v:group>
            <v:group style="position:absolute;left:6073;top:1956;width:10;height:20" coordorigin="6073,1956" coordsize="10,20">
              <v:shape style="position:absolute;left:6073;top:1956;width:10;height:20" coordorigin="6073,1956" coordsize="10,20" path="m6073,1976l6083,1976,6083,1956,6073,1956,6073,1976xe" filled="true" fillcolor="#000000" stroked="false">
                <v:path arrowok="t"/>
                <v:fill type="solid"/>
              </v:shape>
            </v:group>
            <v:group style="position:absolute;left:6073;top:1976;width:10;height:20" coordorigin="6073,1976" coordsize="10,20">
              <v:shape style="position:absolute;left:6073;top:1976;width:10;height:20" coordorigin="6073,1976" coordsize="10,20" path="m6073,1995l6083,1995,6083,1976,6073,1976,6073,1995xe" filled="true" fillcolor="#000000" stroked="false">
                <v:path arrowok="t"/>
                <v:fill type="solid"/>
              </v:shape>
            </v:group>
            <v:group style="position:absolute;left:6073;top:1995;width:10;height:20" coordorigin="6073,1995" coordsize="10,20">
              <v:shape style="position:absolute;left:6073;top:1995;width:10;height:20" coordorigin="6073,1995" coordsize="10,20" path="m6073,2014l6083,2014,6083,1995,6073,1995,6073,2014xe" filled="true" fillcolor="#000000" stroked="false">
                <v:path arrowok="t"/>
                <v:fill type="solid"/>
              </v:shape>
            </v:group>
            <v:group style="position:absolute;left:6073;top:2014;width:10;height:20" coordorigin="6073,2014" coordsize="10,20">
              <v:shape style="position:absolute;left:6073;top:2014;width:10;height:20" coordorigin="6073,2014" coordsize="10,20" path="m6073,2033l6083,2033,6083,2014,6073,2014,6073,2033xe" filled="true" fillcolor="#000000" stroked="false">
                <v:path arrowok="t"/>
                <v:fill type="solid"/>
              </v:shape>
            </v:group>
            <v:group style="position:absolute;left:6073;top:2042;width:10;height:2" coordorigin="6073,2042" coordsize="10,2">
              <v:shape style="position:absolute;left:6073;top:2042;width:10;height:2" coordorigin="6073,2042" coordsize="10,0" path="m6073,2042l6083,2042e" filled="false" stroked="true" strokeweight=".83997pt" strokecolor="#000000">
                <v:path arrowok="t"/>
              </v:shape>
            </v:group>
            <v:group style="position:absolute;left:7060;top:1649;width:10;height:20" coordorigin="7060,1649" coordsize="10,20">
              <v:shape style="position:absolute;left:7060;top:1649;width:10;height:20" coordorigin="7060,1649" coordsize="10,20" path="m7060,1668l7070,1668,7070,1649,7060,1649,7060,1668xe" filled="true" fillcolor="#000000" stroked="false">
                <v:path arrowok="t"/>
                <v:fill type="solid"/>
              </v:shape>
            </v:group>
            <v:group style="position:absolute;left:7060;top:1668;width:10;height:20" coordorigin="7060,1668" coordsize="10,20">
              <v:shape style="position:absolute;left:7060;top:1668;width:10;height:20" coordorigin="7060,1668" coordsize="10,20" path="m7060,1688l7070,1688,7070,1668,7060,1668,7060,1688xe" filled="true" fillcolor="#000000" stroked="false">
                <v:path arrowok="t"/>
                <v:fill type="solid"/>
              </v:shape>
            </v:group>
            <v:group style="position:absolute;left:7060;top:1688;width:10;height:20" coordorigin="7060,1688" coordsize="10,20">
              <v:shape style="position:absolute;left:7060;top:1688;width:10;height:20" coordorigin="7060,1688" coordsize="10,20" path="m7060,1707l7070,1707,7070,1688,7060,1688,7060,1707xe" filled="true" fillcolor="#000000" stroked="false">
                <v:path arrowok="t"/>
                <v:fill type="solid"/>
              </v:shape>
            </v:group>
            <v:group style="position:absolute;left:7060;top:1707;width:10;height:20" coordorigin="7060,1707" coordsize="10,20">
              <v:shape style="position:absolute;left:7060;top:1707;width:10;height:20" coordorigin="7060,1707" coordsize="10,20" path="m7060,1726l7070,1726,7070,1707,7060,1707,7060,1726xe" filled="true" fillcolor="#000000" stroked="false">
                <v:path arrowok="t"/>
                <v:fill type="solid"/>
              </v:shape>
            </v:group>
            <v:group style="position:absolute;left:7060;top:1726;width:10;height:20" coordorigin="7060,1726" coordsize="10,20">
              <v:shape style="position:absolute;left:7060;top:1726;width:10;height:20" coordorigin="7060,1726" coordsize="10,20" path="m7060,1745l7070,1745,7070,1726,7060,1726,7060,1745xe" filled="true" fillcolor="#000000" stroked="false">
                <v:path arrowok="t"/>
                <v:fill type="solid"/>
              </v:shape>
            </v:group>
            <v:group style="position:absolute;left:7060;top:1745;width:10;height:20" coordorigin="7060,1745" coordsize="10,20">
              <v:shape style="position:absolute;left:7060;top:1745;width:10;height:20" coordorigin="7060,1745" coordsize="10,20" path="m7060,1764l7070,1764,7070,1745,7060,1745,7060,1764xe" filled="true" fillcolor="#000000" stroked="false">
                <v:path arrowok="t"/>
                <v:fill type="solid"/>
              </v:shape>
            </v:group>
            <v:group style="position:absolute;left:7060;top:1764;width:10;height:20" coordorigin="7060,1764" coordsize="10,20">
              <v:shape style="position:absolute;left:7060;top:1764;width:10;height:20" coordorigin="7060,1764" coordsize="10,20" path="m7060,1784l7070,1784,7070,1764,7060,1764,7060,1784xe" filled="true" fillcolor="#000000" stroked="false">
                <v:path arrowok="t"/>
                <v:fill type="solid"/>
              </v:shape>
            </v:group>
            <v:group style="position:absolute;left:7060;top:1784;width:10;height:20" coordorigin="7060,1784" coordsize="10,20">
              <v:shape style="position:absolute;left:7060;top:1784;width:10;height:20" coordorigin="7060,1784" coordsize="10,20" path="m7060,1803l7070,1803,7070,1784,7060,1784,7060,1803xe" filled="true" fillcolor="#000000" stroked="false">
                <v:path arrowok="t"/>
                <v:fill type="solid"/>
              </v:shape>
            </v:group>
            <v:group style="position:absolute;left:7060;top:1803;width:10;height:20" coordorigin="7060,1803" coordsize="10,20">
              <v:shape style="position:absolute;left:7060;top:1803;width:10;height:20" coordorigin="7060,1803" coordsize="10,20" path="m7060,1822l7070,1822,7070,1803,7060,1803,7060,1822xe" filled="true" fillcolor="#000000" stroked="false">
                <v:path arrowok="t"/>
                <v:fill type="solid"/>
              </v:shape>
            </v:group>
            <v:group style="position:absolute;left:7060;top:1822;width:10;height:20" coordorigin="7060,1822" coordsize="10,20">
              <v:shape style="position:absolute;left:7060;top:1822;width:10;height:20" coordorigin="7060,1822" coordsize="10,20" path="m7060,1841l7070,1841,7070,1822,7060,1822,7060,1841xe" filled="true" fillcolor="#000000" stroked="false">
                <v:path arrowok="t"/>
                <v:fill type="solid"/>
              </v:shape>
            </v:group>
            <v:group style="position:absolute;left:7060;top:1841;width:10;height:20" coordorigin="7060,1841" coordsize="10,20">
              <v:shape style="position:absolute;left:7060;top:1841;width:10;height:20" coordorigin="7060,1841" coordsize="10,20" path="m7060,1860l7070,1860,7070,1841,7060,1841,7060,1860xe" filled="true" fillcolor="#000000" stroked="false">
                <v:path arrowok="t"/>
                <v:fill type="solid"/>
              </v:shape>
            </v:group>
            <v:group style="position:absolute;left:7060;top:1860;width:10;height:20" coordorigin="7060,1860" coordsize="10,20">
              <v:shape style="position:absolute;left:7060;top:1860;width:10;height:20" coordorigin="7060,1860" coordsize="10,20" path="m7060,1880l7070,1880,7070,1860,7060,1860,7060,1880xe" filled="true" fillcolor="#000000" stroked="false">
                <v:path arrowok="t"/>
                <v:fill type="solid"/>
              </v:shape>
            </v:group>
            <v:group style="position:absolute;left:7060;top:1880;width:10;height:20" coordorigin="7060,1880" coordsize="10,20">
              <v:shape style="position:absolute;left:7060;top:1880;width:10;height:20" coordorigin="7060,1880" coordsize="10,20" path="m7060,1899l7070,1899,7070,1880,7060,1880,7060,1899xe" filled="true" fillcolor="#000000" stroked="false">
                <v:path arrowok="t"/>
                <v:fill type="solid"/>
              </v:shape>
            </v:group>
            <v:group style="position:absolute;left:7060;top:1899;width:10;height:20" coordorigin="7060,1899" coordsize="10,20">
              <v:shape style="position:absolute;left:7060;top:1899;width:10;height:20" coordorigin="7060,1899" coordsize="10,20" path="m7060,1918l7070,1918,7070,1899,7060,1899,7060,1918xe" filled="true" fillcolor="#000000" stroked="false">
                <v:path arrowok="t"/>
                <v:fill type="solid"/>
              </v:shape>
            </v:group>
            <v:group style="position:absolute;left:7060;top:1918;width:10;height:20" coordorigin="7060,1918" coordsize="10,20">
              <v:shape style="position:absolute;left:7060;top:1918;width:10;height:20" coordorigin="7060,1918" coordsize="10,20" path="m7060,1937l7070,1937,7070,1918,7060,1918,7060,1937xe" filled="true" fillcolor="#000000" stroked="false">
                <v:path arrowok="t"/>
                <v:fill type="solid"/>
              </v:shape>
            </v:group>
            <v:group style="position:absolute;left:7060;top:1937;width:10;height:20" coordorigin="7060,1937" coordsize="10,20">
              <v:shape style="position:absolute;left:7060;top:1937;width:10;height:20" coordorigin="7060,1937" coordsize="10,20" path="m7060,1956l7070,1956,7070,1937,7060,1937,7060,1956xe" filled="true" fillcolor="#000000" stroked="false">
                <v:path arrowok="t"/>
                <v:fill type="solid"/>
              </v:shape>
            </v:group>
            <v:group style="position:absolute;left:7060;top:1956;width:10;height:20" coordorigin="7060,1956" coordsize="10,20">
              <v:shape style="position:absolute;left:7060;top:1956;width:10;height:20" coordorigin="7060,1956" coordsize="10,20" path="m7060,1976l7070,1976,7070,1956,7060,1956,7060,1976xe" filled="true" fillcolor="#000000" stroked="false">
                <v:path arrowok="t"/>
                <v:fill type="solid"/>
              </v:shape>
            </v:group>
            <v:group style="position:absolute;left:7060;top:1976;width:10;height:20" coordorigin="7060,1976" coordsize="10,20">
              <v:shape style="position:absolute;left:7060;top:1976;width:10;height:20" coordorigin="7060,1976" coordsize="10,20" path="m7060,1995l7070,1995,7070,1976,7060,1976,7060,1995xe" filled="true" fillcolor="#000000" stroked="false">
                <v:path arrowok="t"/>
                <v:fill type="solid"/>
              </v:shape>
            </v:group>
            <v:group style="position:absolute;left:7060;top:1995;width:10;height:20" coordorigin="7060,1995" coordsize="10,20">
              <v:shape style="position:absolute;left:7060;top:1995;width:10;height:20" coordorigin="7060,1995" coordsize="10,20" path="m7060,2014l7070,2014,7070,1995,7060,1995,7060,2014xe" filled="true" fillcolor="#000000" stroked="false">
                <v:path arrowok="t"/>
                <v:fill type="solid"/>
              </v:shape>
            </v:group>
            <v:group style="position:absolute;left:7060;top:2014;width:10;height:20" coordorigin="7060,2014" coordsize="10,20">
              <v:shape style="position:absolute;left:7060;top:2014;width:10;height:20" coordorigin="7060,2014" coordsize="10,20" path="m7060,2033l7070,2033,7070,2014,7060,2014,7060,2033xe" filled="true" fillcolor="#000000" stroked="false">
                <v:path arrowok="t"/>
                <v:fill type="solid"/>
              </v:shape>
            </v:group>
            <v:group style="position:absolute;left:7060;top:2042;width:10;height:2" coordorigin="7060,2042" coordsize="10,2">
              <v:shape style="position:absolute;left:7060;top:2042;width:10;height:2" coordorigin="7060,2042" coordsize="10,0" path="m7060,2042l7070,2042e" filled="false" stroked="true" strokeweight=".83997pt" strokecolor="#000000">
                <v:path arrowok="t"/>
              </v:shape>
              <v:shape style="position:absolute;left:29;top:1956;width:821;height:103" type="#_x0000_t75" stroked="false">
                <v:imagedata r:id="rId699" o:title=""/>
              </v:shape>
              <v:shape style="position:absolute;left:826;top:2050;width:2281;height:10" type="#_x0000_t75" stroked="false">
                <v:imagedata r:id="rId439" o:title=""/>
              </v:shape>
              <v:shape style="position:absolute;left:3101;top:2050;width:826;height:10" type="#_x0000_t75" stroked="false">
                <v:imagedata r:id="rId697" o:title=""/>
              </v:shape>
              <v:shape style="position:absolute;left:3923;top:2050;width:1022;height:10" type="#_x0000_t75" stroked="false">
                <v:imagedata r:id="rId694" o:title=""/>
              </v:shape>
              <v:shape style="position:absolute;left:4940;top:2050;width:1133;height:10" type="#_x0000_t75" stroked="false">
                <v:imagedata r:id="rId695" o:title=""/>
              </v:shape>
              <v:shape style="position:absolute;left:6068;top:2050;width:992;height:10" type="#_x0000_t75" stroked="false">
                <v:imagedata r:id="rId696" o:title=""/>
              </v:shape>
              <v:shape style="position:absolute;left:7055;top:2050;width:826;height:10" type="#_x0000_t75" stroked="false">
                <v:imagedata r:id="rId697" o:title=""/>
              </v:shape>
            </v:group>
            <v:group style="position:absolute;left:830;top:2060;width:10;height:20" coordorigin="830,2060" coordsize="10,20">
              <v:shape style="position:absolute;left:830;top:2060;width:10;height:20" coordorigin="830,2060" coordsize="10,20" path="m830,2079l840,2079,840,2060,830,2060,830,2079xe" filled="true" fillcolor="#000000" stroked="false">
                <v:path arrowok="t"/>
                <v:fill type="solid"/>
              </v:shape>
            </v:group>
            <v:group style="position:absolute;left:830;top:2079;width:10;height:20" coordorigin="830,2079" coordsize="10,20">
              <v:shape style="position:absolute;left:830;top:2079;width:10;height:20" coordorigin="830,2079" coordsize="10,20" path="m830,2098l840,2098,840,2079,830,2079,830,2098xe" filled="true" fillcolor="#000000" stroked="false">
                <v:path arrowok="t"/>
                <v:fill type="solid"/>
              </v:shape>
            </v:group>
            <v:group style="position:absolute;left:830;top:2098;width:10;height:20" coordorigin="830,2098" coordsize="10,20">
              <v:shape style="position:absolute;left:830;top:2098;width:10;height:20" coordorigin="830,2098" coordsize="10,20" path="m830,2117l840,2117,840,2098,830,2098,830,2117xe" filled="true" fillcolor="#000000" stroked="false">
                <v:path arrowok="t"/>
                <v:fill type="solid"/>
              </v:shape>
            </v:group>
            <v:group style="position:absolute;left:830;top:2117;width:10;height:20" coordorigin="830,2117" coordsize="10,20">
              <v:shape style="position:absolute;left:830;top:2117;width:10;height:20" coordorigin="830,2117" coordsize="10,20" path="m830,2136l840,2136,840,2117,830,2117,830,2136xe" filled="true" fillcolor="#000000" stroked="false">
                <v:path arrowok="t"/>
                <v:fill type="solid"/>
              </v:shape>
            </v:group>
            <v:group style="position:absolute;left:830;top:2136;width:10;height:20" coordorigin="830,2136" coordsize="10,20">
              <v:shape style="position:absolute;left:830;top:2136;width:10;height:20" coordorigin="830,2136" coordsize="10,20" path="m830,2156l840,2156,840,2136,830,2136,830,2156xe" filled="true" fillcolor="#000000" stroked="false">
                <v:path arrowok="t"/>
                <v:fill type="solid"/>
              </v:shape>
            </v:group>
            <v:group style="position:absolute;left:830;top:2156;width:10;height:20" coordorigin="830,2156" coordsize="10,20">
              <v:shape style="position:absolute;left:830;top:2156;width:10;height:20" coordorigin="830,2156" coordsize="10,20" path="m830,2175l840,2175,840,2156,830,2156,830,2175xe" filled="true" fillcolor="#000000" stroked="false">
                <v:path arrowok="t"/>
                <v:fill type="solid"/>
              </v:shape>
            </v:group>
            <v:group style="position:absolute;left:830;top:2175;width:10;height:20" coordorigin="830,2175" coordsize="10,20">
              <v:shape style="position:absolute;left:830;top:2175;width:10;height:20" coordorigin="830,2175" coordsize="10,20" path="m830,2194l840,2194,840,2175,830,2175,830,2194xe" filled="true" fillcolor="#000000" stroked="false">
                <v:path arrowok="t"/>
                <v:fill type="solid"/>
              </v:shape>
            </v:group>
            <v:group style="position:absolute;left:830;top:2194;width:10;height:20" coordorigin="830,2194" coordsize="10,20">
              <v:shape style="position:absolute;left:830;top:2194;width:10;height:20" coordorigin="830,2194" coordsize="10,20" path="m830,2213l840,2213,840,2194,830,2194,830,2213xe" filled="true" fillcolor="#000000" stroked="false">
                <v:path arrowok="t"/>
                <v:fill type="solid"/>
              </v:shape>
            </v:group>
            <v:group style="position:absolute;left:830;top:2213;width:10;height:20" coordorigin="830,2213" coordsize="10,20">
              <v:shape style="position:absolute;left:830;top:2213;width:10;height:20" coordorigin="830,2213" coordsize="10,20" path="m830,2232l840,2232,840,2213,830,2213,830,2232xe" filled="true" fillcolor="#000000" stroked="false">
                <v:path arrowok="t"/>
                <v:fill type="solid"/>
              </v:shape>
            </v:group>
            <v:group style="position:absolute;left:830;top:2232;width:10;height:20" coordorigin="830,2232" coordsize="10,20">
              <v:shape style="position:absolute;left:830;top:2232;width:10;height:20" coordorigin="830,2232" coordsize="10,20" path="m830,2252l840,2252,840,2232,830,2232,830,2252xe" filled="true" fillcolor="#000000" stroked="false">
                <v:path arrowok="t"/>
                <v:fill type="solid"/>
              </v:shape>
            </v:group>
            <v:group style="position:absolute;left:830;top:2252;width:10;height:20" coordorigin="830,2252" coordsize="10,20">
              <v:shape style="position:absolute;left:830;top:2252;width:10;height:20" coordorigin="830,2252" coordsize="10,20" path="m830,2271l840,2271,840,2252,830,2252,830,2271xe" filled="true" fillcolor="#000000" stroked="false">
                <v:path arrowok="t"/>
                <v:fill type="solid"/>
              </v:shape>
            </v:group>
            <v:group style="position:absolute;left:830;top:2271;width:10;height:20" coordorigin="830,2271" coordsize="10,20">
              <v:shape style="position:absolute;left:830;top:2271;width:10;height:20" coordorigin="830,2271" coordsize="10,20" path="m830,2290l840,2290,840,2271,830,2271,830,2290xe" filled="true" fillcolor="#000000" stroked="false">
                <v:path arrowok="t"/>
                <v:fill type="solid"/>
              </v:shape>
            </v:group>
            <v:group style="position:absolute;left:830;top:2290;width:10;height:20" coordorigin="830,2290" coordsize="10,20">
              <v:shape style="position:absolute;left:830;top:2290;width:10;height:20" coordorigin="830,2290" coordsize="10,20" path="m830,2309l840,2309,840,2290,830,2290,830,2309xe" filled="true" fillcolor="#000000" stroked="false">
                <v:path arrowok="t"/>
                <v:fill type="solid"/>
              </v:shape>
            </v:group>
            <v:group style="position:absolute;left:830;top:2309;width:10;height:20" coordorigin="830,2309" coordsize="10,20">
              <v:shape style="position:absolute;left:830;top:2309;width:10;height:20" coordorigin="830,2309" coordsize="10,20" path="m830,2328l840,2328,840,2309,830,2309,830,2328xe" filled="true" fillcolor="#000000" stroked="false">
                <v:path arrowok="t"/>
                <v:fill type="solid"/>
              </v:shape>
            </v:group>
            <v:group style="position:absolute;left:830;top:2328;width:10;height:20" coordorigin="830,2328" coordsize="10,20">
              <v:shape style="position:absolute;left:830;top:2328;width:10;height:20" coordorigin="830,2328" coordsize="10,20" path="m830,2348l840,2348,840,2328,830,2328,830,2348xe" filled="true" fillcolor="#000000" stroked="false">
                <v:path arrowok="t"/>
                <v:fill type="solid"/>
              </v:shape>
            </v:group>
            <v:group style="position:absolute;left:830;top:2348;width:10;height:20" coordorigin="830,2348" coordsize="10,20">
              <v:shape style="position:absolute;left:830;top:2348;width:10;height:20" coordorigin="830,2348" coordsize="10,20" path="m830,2367l840,2367,840,2348,830,2348,830,2367xe" filled="true" fillcolor="#000000" stroked="false">
                <v:path arrowok="t"/>
                <v:fill type="solid"/>
              </v:shape>
            </v:group>
            <v:group style="position:absolute;left:830;top:2367;width:10;height:20" coordorigin="830,2367" coordsize="10,20">
              <v:shape style="position:absolute;left:830;top:2367;width:10;height:20" coordorigin="830,2367" coordsize="10,20" path="m830,2386l840,2386,840,2367,830,2367,830,2386xe" filled="true" fillcolor="#000000" stroked="false">
                <v:path arrowok="t"/>
                <v:fill type="solid"/>
              </v:shape>
            </v:group>
            <v:group style="position:absolute;left:14;top:2475;width:816;height:2" coordorigin="14,2475" coordsize="816,2">
              <v:shape style="position:absolute;left:14;top:2475;width:816;height:2" coordorigin="14,2475" coordsize="816,0" path="m14,2475l830,2475e" filled="false" stroked="true" strokeweight="1.44pt" strokecolor="#000000">
                <v:path arrowok="t"/>
              </v:shape>
            </v:group>
            <v:group style="position:absolute;left:830;top:2386;width:10;height:20" coordorigin="830,2386" coordsize="10,20">
              <v:shape style="position:absolute;left:830;top:2386;width:10;height:20" coordorigin="830,2386" coordsize="10,20" path="m830,2405l840,2405,840,2386,830,2386,830,2405xe" filled="true" fillcolor="#000000" stroked="false">
                <v:path arrowok="t"/>
                <v:fill type="solid"/>
              </v:shape>
            </v:group>
            <v:group style="position:absolute;left:830;top:2405;width:10;height:20" coordorigin="830,2405" coordsize="10,20">
              <v:shape style="position:absolute;left:830;top:2405;width:10;height:20" coordorigin="830,2405" coordsize="10,20" path="m830,2424l840,2424,840,2405,830,2405,830,2424xe" filled="true" fillcolor="#000000" stroked="false">
                <v:path arrowok="t"/>
                <v:fill type="solid"/>
              </v:shape>
            </v:group>
            <v:group style="position:absolute;left:830;top:2424;width:10;height:20" coordorigin="830,2424" coordsize="10,20">
              <v:shape style="position:absolute;left:830;top:2424;width:10;height:20" coordorigin="830,2424" coordsize="10,20" path="m830,2444l840,2444,840,2424,830,2424,830,2444xe" filled="true" fillcolor="#000000" stroked="false">
                <v:path arrowok="t"/>
                <v:fill type="solid"/>
              </v:shape>
            </v:group>
            <v:group style="position:absolute;left:830;top:2452;width:10;height:2" coordorigin="830,2452" coordsize="10,2">
              <v:shape style="position:absolute;left:830;top:2452;width:10;height:2" coordorigin="830,2452" coordsize="10,0" path="m830,2452l840,2452e" filled="false" stroked="true" strokeweight=".84003pt" strokecolor="#000000">
                <v:path arrowok="t"/>
              </v:shape>
            </v:group>
            <v:group style="position:absolute;left:830;top:2475;width:29;height:2" coordorigin="830,2475" coordsize="29,2">
              <v:shape style="position:absolute;left:830;top:2475;width:29;height:2" coordorigin="830,2475" coordsize="29,0" path="m830,2475l859,2475e" filled="false" stroked="true" strokeweight="1.44pt" strokecolor="#000000">
                <v:path arrowok="t"/>
              </v:shape>
            </v:group>
            <v:group style="position:absolute;left:859;top:2475;width:2247;height:2" coordorigin="859,2475" coordsize="2247,2">
              <v:shape style="position:absolute;left:859;top:2475;width:2247;height:2" coordorigin="859,2475" coordsize="2247,0" path="m859,2475l3106,2475e" filled="false" stroked="true" strokeweight="1.44pt" strokecolor="#000000">
                <v:path arrowok="t"/>
              </v:shape>
            </v:group>
            <v:group style="position:absolute;left:3106;top:2060;width:10;height:20" coordorigin="3106,2060" coordsize="10,20">
              <v:shape style="position:absolute;left:3106;top:2060;width:10;height:20" coordorigin="3106,2060" coordsize="10,20" path="m3106,2079l3116,2079,3116,2060,3106,2060,3106,2079xe" filled="true" fillcolor="#000000" stroked="false">
                <v:path arrowok="t"/>
                <v:fill type="solid"/>
              </v:shape>
            </v:group>
            <v:group style="position:absolute;left:3106;top:2079;width:10;height:20" coordorigin="3106,2079" coordsize="10,20">
              <v:shape style="position:absolute;left:3106;top:2079;width:10;height:20" coordorigin="3106,2079" coordsize="10,20" path="m3106,2098l3116,2098,3116,2079,3106,2079,3106,2098xe" filled="true" fillcolor="#000000" stroked="false">
                <v:path arrowok="t"/>
                <v:fill type="solid"/>
              </v:shape>
            </v:group>
            <v:group style="position:absolute;left:3106;top:2098;width:10;height:20" coordorigin="3106,2098" coordsize="10,20">
              <v:shape style="position:absolute;left:3106;top:2098;width:10;height:20" coordorigin="3106,2098" coordsize="10,20" path="m3106,2117l3116,2117,3116,2098,3106,2098,3106,2117xe" filled="true" fillcolor="#000000" stroked="false">
                <v:path arrowok="t"/>
                <v:fill type="solid"/>
              </v:shape>
            </v:group>
            <v:group style="position:absolute;left:3106;top:2117;width:10;height:20" coordorigin="3106,2117" coordsize="10,20">
              <v:shape style="position:absolute;left:3106;top:2117;width:10;height:20" coordorigin="3106,2117" coordsize="10,20" path="m3106,2136l3116,2136,3116,2117,3106,2117,3106,2136xe" filled="true" fillcolor="#000000" stroked="false">
                <v:path arrowok="t"/>
                <v:fill type="solid"/>
              </v:shape>
            </v:group>
            <v:group style="position:absolute;left:3106;top:2136;width:10;height:20" coordorigin="3106,2136" coordsize="10,20">
              <v:shape style="position:absolute;left:3106;top:2136;width:10;height:20" coordorigin="3106,2136" coordsize="10,20" path="m3106,2156l3116,2156,3116,2136,3106,2136,3106,2156xe" filled="true" fillcolor="#000000" stroked="false">
                <v:path arrowok="t"/>
                <v:fill type="solid"/>
              </v:shape>
            </v:group>
            <v:group style="position:absolute;left:3106;top:2156;width:10;height:20" coordorigin="3106,2156" coordsize="10,20">
              <v:shape style="position:absolute;left:3106;top:2156;width:10;height:20" coordorigin="3106,2156" coordsize="10,20" path="m3106,2175l3116,2175,3116,2156,3106,2156,3106,2175xe" filled="true" fillcolor="#000000" stroked="false">
                <v:path arrowok="t"/>
                <v:fill type="solid"/>
              </v:shape>
            </v:group>
            <v:group style="position:absolute;left:3106;top:2175;width:10;height:20" coordorigin="3106,2175" coordsize="10,20">
              <v:shape style="position:absolute;left:3106;top:2175;width:10;height:20" coordorigin="3106,2175" coordsize="10,20" path="m3106,2194l3116,2194,3116,2175,3106,2175,3106,2194xe" filled="true" fillcolor="#000000" stroked="false">
                <v:path arrowok="t"/>
                <v:fill type="solid"/>
              </v:shape>
            </v:group>
            <v:group style="position:absolute;left:3106;top:2194;width:10;height:20" coordorigin="3106,2194" coordsize="10,20">
              <v:shape style="position:absolute;left:3106;top:2194;width:10;height:20" coordorigin="3106,2194" coordsize="10,20" path="m3106,2213l3116,2213,3116,2194,3106,2194,3106,2213xe" filled="true" fillcolor="#000000" stroked="false">
                <v:path arrowok="t"/>
                <v:fill type="solid"/>
              </v:shape>
            </v:group>
            <v:group style="position:absolute;left:3106;top:2213;width:10;height:20" coordorigin="3106,2213" coordsize="10,20">
              <v:shape style="position:absolute;left:3106;top:2213;width:10;height:20" coordorigin="3106,2213" coordsize="10,20" path="m3106,2232l3116,2232,3116,2213,3106,2213,3106,2232xe" filled="true" fillcolor="#000000" stroked="false">
                <v:path arrowok="t"/>
                <v:fill type="solid"/>
              </v:shape>
            </v:group>
            <v:group style="position:absolute;left:3106;top:2232;width:10;height:20" coordorigin="3106,2232" coordsize="10,20">
              <v:shape style="position:absolute;left:3106;top:2232;width:10;height:20" coordorigin="3106,2232" coordsize="10,20" path="m3106,2252l3116,2252,3116,2232,3106,2232,3106,2252xe" filled="true" fillcolor="#000000" stroked="false">
                <v:path arrowok="t"/>
                <v:fill type="solid"/>
              </v:shape>
            </v:group>
            <v:group style="position:absolute;left:3106;top:2252;width:10;height:20" coordorigin="3106,2252" coordsize="10,20">
              <v:shape style="position:absolute;left:3106;top:2252;width:10;height:20" coordorigin="3106,2252" coordsize="10,20" path="m3106,2271l3116,2271,3116,2252,3106,2252,3106,2271xe" filled="true" fillcolor="#000000" stroked="false">
                <v:path arrowok="t"/>
                <v:fill type="solid"/>
              </v:shape>
            </v:group>
            <v:group style="position:absolute;left:3106;top:2271;width:10;height:20" coordorigin="3106,2271" coordsize="10,20">
              <v:shape style="position:absolute;left:3106;top:2271;width:10;height:20" coordorigin="3106,2271" coordsize="10,20" path="m3106,2290l3116,2290,3116,2271,3106,2271,3106,2290xe" filled="true" fillcolor="#000000" stroked="false">
                <v:path arrowok="t"/>
                <v:fill type="solid"/>
              </v:shape>
            </v:group>
            <v:group style="position:absolute;left:3106;top:2290;width:10;height:20" coordorigin="3106,2290" coordsize="10,20">
              <v:shape style="position:absolute;left:3106;top:2290;width:10;height:20" coordorigin="3106,2290" coordsize="10,20" path="m3106,2309l3116,2309,3116,2290,3106,2290,3106,2309xe" filled="true" fillcolor="#000000" stroked="false">
                <v:path arrowok="t"/>
                <v:fill type="solid"/>
              </v:shape>
            </v:group>
            <v:group style="position:absolute;left:3106;top:2309;width:10;height:20" coordorigin="3106,2309" coordsize="10,20">
              <v:shape style="position:absolute;left:3106;top:2309;width:10;height:20" coordorigin="3106,2309" coordsize="10,20" path="m3106,2328l3116,2328,3116,2309,3106,2309,3106,2328xe" filled="true" fillcolor="#000000" stroked="false">
                <v:path arrowok="t"/>
                <v:fill type="solid"/>
              </v:shape>
            </v:group>
            <v:group style="position:absolute;left:3106;top:2328;width:10;height:20" coordorigin="3106,2328" coordsize="10,20">
              <v:shape style="position:absolute;left:3106;top:2328;width:10;height:20" coordorigin="3106,2328" coordsize="10,20" path="m3106,2348l3116,2348,3116,2328,3106,2328,3106,2348xe" filled="true" fillcolor="#000000" stroked="false">
                <v:path arrowok="t"/>
                <v:fill type="solid"/>
              </v:shape>
            </v:group>
            <v:group style="position:absolute;left:3106;top:2348;width:10;height:20" coordorigin="3106,2348" coordsize="10,20">
              <v:shape style="position:absolute;left:3106;top:2348;width:10;height:20" coordorigin="3106,2348" coordsize="10,20" path="m3106,2367l3116,2367,3116,2348,3106,2348,3106,2367xe" filled="true" fillcolor="#000000" stroked="false">
                <v:path arrowok="t"/>
                <v:fill type="solid"/>
              </v:shape>
            </v:group>
            <v:group style="position:absolute;left:3106;top:2367;width:10;height:20" coordorigin="3106,2367" coordsize="10,20">
              <v:shape style="position:absolute;left:3106;top:2367;width:10;height:20" coordorigin="3106,2367" coordsize="10,20" path="m3106,2386l3116,2386,3116,2367,3106,2367,3106,2386xe" filled="true" fillcolor="#000000" stroked="false">
                <v:path arrowok="t"/>
                <v:fill type="solid"/>
              </v:shape>
            </v:group>
            <v:group style="position:absolute;left:3106;top:2386;width:10;height:20" coordorigin="3106,2386" coordsize="10,20">
              <v:shape style="position:absolute;left:3106;top:2386;width:10;height:20" coordorigin="3106,2386" coordsize="10,20" path="m3106,2405l3116,2405,3116,2386,3106,2386,3106,2405xe" filled="true" fillcolor="#000000" stroked="false">
                <v:path arrowok="t"/>
                <v:fill type="solid"/>
              </v:shape>
            </v:group>
            <v:group style="position:absolute;left:3106;top:2405;width:10;height:20" coordorigin="3106,2405" coordsize="10,20">
              <v:shape style="position:absolute;left:3106;top:2405;width:10;height:20" coordorigin="3106,2405" coordsize="10,20" path="m3106,2424l3116,2424,3116,2405,3106,2405,3106,2424xe" filled="true" fillcolor="#000000" stroked="false">
                <v:path arrowok="t"/>
                <v:fill type="solid"/>
              </v:shape>
            </v:group>
            <v:group style="position:absolute;left:3106;top:2424;width:10;height:20" coordorigin="3106,2424" coordsize="10,20">
              <v:shape style="position:absolute;left:3106;top:2424;width:10;height:20" coordorigin="3106,2424" coordsize="10,20" path="m3106,2444l3116,2444,3116,2424,3106,2424,3106,2444xe" filled="true" fillcolor="#000000" stroked="false">
                <v:path arrowok="t"/>
                <v:fill type="solid"/>
              </v:shape>
            </v:group>
            <v:group style="position:absolute;left:3106;top:2452;width:10;height:2" coordorigin="3106,2452" coordsize="10,2">
              <v:shape style="position:absolute;left:3106;top:2452;width:10;height:2" coordorigin="3106,2452" coordsize="10,0" path="m3106,2452l3116,2452e" filled="false" stroked="true" strokeweight=".84003pt" strokecolor="#000000">
                <v:path arrowok="t"/>
              </v:shape>
            </v:group>
            <v:group style="position:absolute;left:3106;top:2475;width:29;height:2" coordorigin="3106,2475" coordsize="29,2">
              <v:shape style="position:absolute;left:3106;top:2475;width:29;height:2" coordorigin="3106,2475" coordsize="29,0" path="m3106,2475l3135,2475e" filled="false" stroked="true" strokeweight="1.44pt" strokecolor="#000000">
                <v:path arrowok="t"/>
              </v:shape>
            </v:group>
            <v:group style="position:absolute;left:3135;top:2475;width:793;height:2" coordorigin="3135,2475" coordsize="793,2">
              <v:shape style="position:absolute;left:3135;top:2475;width:793;height:2" coordorigin="3135,2475" coordsize="793,0" path="m3135,2475l3927,2475e" filled="false" stroked="true" strokeweight="1.44pt" strokecolor="#000000">
                <v:path arrowok="t"/>
              </v:shape>
            </v:group>
            <v:group style="position:absolute;left:3927;top:2060;width:10;height:20" coordorigin="3927,2060" coordsize="10,20">
              <v:shape style="position:absolute;left:3927;top:2060;width:10;height:20" coordorigin="3927,2060" coordsize="10,20" path="m3927,2079l3937,2079,3937,2060,3927,2060,3927,2079xe" filled="true" fillcolor="#000000" stroked="false">
                <v:path arrowok="t"/>
                <v:fill type="solid"/>
              </v:shape>
            </v:group>
            <v:group style="position:absolute;left:3927;top:2079;width:10;height:20" coordorigin="3927,2079" coordsize="10,20">
              <v:shape style="position:absolute;left:3927;top:2079;width:10;height:20" coordorigin="3927,2079" coordsize="10,20" path="m3927,2098l3937,2098,3937,2079,3927,2079,3927,2098xe" filled="true" fillcolor="#000000" stroked="false">
                <v:path arrowok="t"/>
                <v:fill type="solid"/>
              </v:shape>
            </v:group>
            <v:group style="position:absolute;left:3927;top:2098;width:10;height:20" coordorigin="3927,2098" coordsize="10,20">
              <v:shape style="position:absolute;left:3927;top:2098;width:10;height:20" coordorigin="3927,2098" coordsize="10,20" path="m3927,2117l3937,2117,3937,2098,3927,2098,3927,2117xe" filled="true" fillcolor="#000000" stroked="false">
                <v:path arrowok="t"/>
                <v:fill type="solid"/>
              </v:shape>
            </v:group>
            <v:group style="position:absolute;left:3927;top:2117;width:10;height:20" coordorigin="3927,2117" coordsize="10,20">
              <v:shape style="position:absolute;left:3927;top:2117;width:10;height:20" coordorigin="3927,2117" coordsize="10,20" path="m3927,2136l3937,2136,3937,2117,3927,2117,3927,2136xe" filled="true" fillcolor="#000000" stroked="false">
                <v:path arrowok="t"/>
                <v:fill type="solid"/>
              </v:shape>
            </v:group>
            <v:group style="position:absolute;left:3927;top:2136;width:10;height:20" coordorigin="3927,2136" coordsize="10,20">
              <v:shape style="position:absolute;left:3927;top:2136;width:10;height:20" coordorigin="3927,2136" coordsize="10,20" path="m3927,2156l3937,2156,3937,2136,3927,2136,3927,2156xe" filled="true" fillcolor="#000000" stroked="false">
                <v:path arrowok="t"/>
                <v:fill type="solid"/>
              </v:shape>
            </v:group>
            <v:group style="position:absolute;left:3927;top:2156;width:10;height:20" coordorigin="3927,2156" coordsize="10,20">
              <v:shape style="position:absolute;left:3927;top:2156;width:10;height:20" coordorigin="3927,2156" coordsize="10,20" path="m3927,2175l3937,2175,3937,2156,3927,2156,3927,2175xe" filled="true" fillcolor="#000000" stroked="false">
                <v:path arrowok="t"/>
                <v:fill type="solid"/>
              </v:shape>
            </v:group>
            <v:group style="position:absolute;left:3927;top:2175;width:10;height:20" coordorigin="3927,2175" coordsize="10,20">
              <v:shape style="position:absolute;left:3927;top:2175;width:10;height:20" coordorigin="3927,2175" coordsize="10,20" path="m3927,2194l3937,2194,3937,2175,3927,2175,3927,2194xe" filled="true" fillcolor="#000000" stroked="false">
                <v:path arrowok="t"/>
                <v:fill type="solid"/>
              </v:shape>
            </v:group>
            <v:group style="position:absolute;left:3927;top:2194;width:10;height:20" coordorigin="3927,2194" coordsize="10,20">
              <v:shape style="position:absolute;left:3927;top:2194;width:10;height:20" coordorigin="3927,2194" coordsize="10,20" path="m3927,2213l3937,2213,3937,2194,3927,2194,3927,2213xe" filled="true" fillcolor="#000000" stroked="false">
                <v:path arrowok="t"/>
                <v:fill type="solid"/>
              </v:shape>
            </v:group>
            <v:group style="position:absolute;left:3927;top:2213;width:10;height:20" coordorigin="3927,2213" coordsize="10,20">
              <v:shape style="position:absolute;left:3927;top:2213;width:10;height:20" coordorigin="3927,2213" coordsize="10,20" path="m3927,2232l3937,2232,3937,2213,3927,2213,3927,2232xe" filled="true" fillcolor="#000000" stroked="false">
                <v:path arrowok="t"/>
                <v:fill type="solid"/>
              </v:shape>
            </v:group>
            <v:group style="position:absolute;left:3927;top:2232;width:10;height:20" coordorigin="3927,2232" coordsize="10,20">
              <v:shape style="position:absolute;left:3927;top:2232;width:10;height:20" coordorigin="3927,2232" coordsize="10,20" path="m3927,2252l3937,2252,3937,2232,3927,2232,3927,2252xe" filled="true" fillcolor="#000000" stroked="false">
                <v:path arrowok="t"/>
                <v:fill type="solid"/>
              </v:shape>
            </v:group>
            <v:group style="position:absolute;left:3927;top:2252;width:10;height:20" coordorigin="3927,2252" coordsize="10,20">
              <v:shape style="position:absolute;left:3927;top:2252;width:10;height:20" coordorigin="3927,2252" coordsize="10,20" path="m3927,2271l3937,2271,3937,2252,3927,2252,3927,2271xe" filled="true" fillcolor="#000000" stroked="false">
                <v:path arrowok="t"/>
                <v:fill type="solid"/>
              </v:shape>
            </v:group>
            <v:group style="position:absolute;left:3927;top:2271;width:10;height:20" coordorigin="3927,2271" coordsize="10,20">
              <v:shape style="position:absolute;left:3927;top:2271;width:10;height:20" coordorigin="3927,2271" coordsize="10,20" path="m3927,2290l3937,2290,3937,2271,3927,2271,3927,2290xe" filled="true" fillcolor="#000000" stroked="false">
                <v:path arrowok="t"/>
                <v:fill type="solid"/>
              </v:shape>
            </v:group>
            <v:group style="position:absolute;left:3927;top:2290;width:10;height:20" coordorigin="3927,2290" coordsize="10,20">
              <v:shape style="position:absolute;left:3927;top:2290;width:10;height:20" coordorigin="3927,2290" coordsize="10,20" path="m3927,2309l3937,2309,3937,2290,3927,2290,3927,2309xe" filled="true" fillcolor="#000000" stroked="false">
                <v:path arrowok="t"/>
                <v:fill type="solid"/>
              </v:shape>
            </v:group>
            <v:group style="position:absolute;left:3927;top:2309;width:10;height:20" coordorigin="3927,2309" coordsize="10,20">
              <v:shape style="position:absolute;left:3927;top:2309;width:10;height:20" coordorigin="3927,2309" coordsize="10,20" path="m3927,2328l3937,2328,3937,2309,3927,2309,3927,2328xe" filled="true" fillcolor="#000000" stroked="false">
                <v:path arrowok="t"/>
                <v:fill type="solid"/>
              </v:shape>
            </v:group>
            <v:group style="position:absolute;left:3927;top:2328;width:10;height:20" coordorigin="3927,2328" coordsize="10,20">
              <v:shape style="position:absolute;left:3927;top:2328;width:10;height:20" coordorigin="3927,2328" coordsize="10,20" path="m3927,2348l3937,2348,3937,2328,3927,2328,3927,2348xe" filled="true" fillcolor="#000000" stroked="false">
                <v:path arrowok="t"/>
                <v:fill type="solid"/>
              </v:shape>
            </v:group>
            <v:group style="position:absolute;left:3927;top:2348;width:10;height:20" coordorigin="3927,2348" coordsize="10,20">
              <v:shape style="position:absolute;left:3927;top:2348;width:10;height:20" coordorigin="3927,2348" coordsize="10,20" path="m3927,2367l3937,2367,3937,2348,3927,2348,3927,2367xe" filled="true" fillcolor="#000000" stroked="false">
                <v:path arrowok="t"/>
                <v:fill type="solid"/>
              </v:shape>
            </v:group>
            <v:group style="position:absolute;left:3927;top:2367;width:10;height:20" coordorigin="3927,2367" coordsize="10,20">
              <v:shape style="position:absolute;left:3927;top:2367;width:10;height:20" coordorigin="3927,2367" coordsize="10,20" path="m3927,2386l3937,2386,3937,2367,3927,2367,3927,2386xe" filled="true" fillcolor="#000000" stroked="false">
                <v:path arrowok="t"/>
                <v:fill type="solid"/>
              </v:shape>
            </v:group>
            <v:group style="position:absolute;left:3927;top:2386;width:10;height:20" coordorigin="3927,2386" coordsize="10,20">
              <v:shape style="position:absolute;left:3927;top:2386;width:10;height:20" coordorigin="3927,2386" coordsize="10,20" path="m3927,2405l3937,2405,3937,2386,3927,2386,3927,2405xe" filled="true" fillcolor="#000000" stroked="false">
                <v:path arrowok="t"/>
                <v:fill type="solid"/>
              </v:shape>
            </v:group>
            <v:group style="position:absolute;left:3927;top:2405;width:10;height:20" coordorigin="3927,2405" coordsize="10,20">
              <v:shape style="position:absolute;left:3927;top:2405;width:10;height:20" coordorigin="3927,2405" coordsize="10,20" path="m3927,2424l3937,2424,3937,2405,3927,2405,3927,2424xe" filled="true" fillcolor="#000000" stroked="false">
                <v:path arrowok="t"/>
                <v:fill type="solid"/>
              </v:shape>
            </v:group>
            <v:group style="position:absolute;left:3927;top:2424;width:10;height:20" coordorigin="3927,2424" coordsize="10,20">
              <v:shape style="position:absolute;left:3927;top:2424;width:10;height:20" coordorigin="3927,2424" coordsize="10,20" path="m3927,2444l3937,2444,3937,2424,3927,2424,3927,2444xe" filled="true" fillcolor="#000000" stroked="false">
                <v:path arrowok="t"/>
                <v:fill type="solid"/>
              </v:shape>
            </v:group>
            <v:group style="position:absolute;left:3927;top:2452;width:10;height:2" coordorigin="3927,2452" coordsize="10,2">
              <v:shape style="position:absolute;left:3927;top:2452;width:10;height:2" coordorigin="3927,2452" coordsize="10,0" path="m3927,2452l3937,2452e" filled="false" stroked="true" strokeweight=".84003pt" strokecolor="#000000">
                <v:path arrowok="t"/>
              </v:shape>
            </v:group>
            <v:group style="position:absolute;left:3927;top:2475;width:29;height:2" coordorigin="3927,2475" coordsize="29,2">
              <v:shape style="position:absolute;left:3927;top:2475;width:29;height:2" coordorigin="3927,2475" coordsize="29,0" path="m3927,2475l3956,2475e" filled="false" stroked="true" strokeweight="1.44pt" strokecolor="#000000">
                <v:path arrowok="t"/>
              </v:shape>
            </v:group>
            <v:group style="position:absolute;left:3956;top:2475;width:989;height:2" coordorigin="3956,2475" coordsize="989,2">
              <v:shape style="position:absolute;left:3956;top:2475;width:989;height:2" coordorigin="3956,2475" coordsize="989,0" path="m3956,2475l4945,2475e" filled="false" stroked="true" strokeweight="1.44pt" strokecolor="#000000">
                <v:path arrowok="t"/>
              </v:shape>
            </v:group>
            <v:group style="position:absolute;left:4945;top:2060;width:10;height:20" coordorigin="4945,2060" coordsize="10,20">
              <v:shape style="position:absolute;left:4945;top:2060;width:10;height:20" coordorigin="4945,2060" coordsize="10,20" path="m4945,2079l4955,2079,4955,2060,4945,2060,4945,2079xe" filled="true" fillcolor="#000000" stroked="false">
                <v:path arrowok="t"/>
                <v:fill type="solid"/>
              </v:shape>
            </v:group>
            <v:group style="position:absolute;left:4945;top:2079;width:10;height:20" coordorigin="4945,2079" coordsize="10,20">
              <v:shape style="position:absolute;left:4945;top:2079;width:10;height:20" coordorigin="4945,2079" coordsize="10,20" path="m4945,2098l4955,2098,4955,2079,4945,2079,4945,2098xe" filled="true" fillcolor="#000000" stroked="false">
                <v:path arrowok="t"/>
                <v:fill type="solid"/>
              </v:shape>
            </v:group>
            <v:group style="position:absolute;left:4945;top:2098;width:10;height:20" coordorigin="4945,2098" coordsize="10,20">
              <v:shape style="position:absolute;left:4945;top:2098;width:10;height:20" coordorigin="4945,2098" coordsize="10,20" path="m4945,2117l4955,2117,4955,2098,4945,2098,4945,2117xe" filled="true" fillcolor="#000000" stroked="false">
                <v:path arrowok="t"/>
                <v:fill type="solid"/>
              </v:shape>
            </v:group>
            <v:group style="position:absolute;left:4945;top:2117;width:10;height:20" coordorigin="4945,2117" coordsize="10,20">
              <v:shape style="position:absolute;left:4945;top:2117;width:10;height:20" coordorigin="4945,2117" coordsize="10,20" path="m4945,2136l4955,2136,4955,2117,4945,2117,4945,2136xe" filled="true" fillcolor="#000000" stroked="false">
                <v:path arrowok="t"/>
                <v:fill type="solid"/>
              </v:shape>
            </v:group>
            <v:group style="position:absolute;left:4945;top:2136;width:10;height:20" coordorigin="4945,2136" coordsize="10,20">
              <v:shape style="position:absolute;left:4945;top:2136;width:10;height:20" coordorigin="4945,2136" coordsize="10,20" path="m4945,2156l4955,2156,4955,2136,4945,2136,4945,2156xe" filled="true" fillcolor="#000000" stroked="false">
                <v:path arrowok="t"/>
                <v:fill type="solid"/>
              </v:shape>
            </v:group>
            <v:group style="position:absolute;left:4945;top:2156;width:10;height:20" coordorigin="4945,2156" coordsize="10,20">
              <v:shape style="position:absolute;left:4945;top:2156;width:10;height:20" coordorigin="4945,2156" coordsize="10,20" path="m4945,2175l4955,2175,4955,2156,4945,2156,4945,2175xe" filled="true" fillcolor="#000000" stroked="false">
                <v:path arrowok="t"/>
                <v:fill type="solid"/>
              </v:shape>
            </v:group>
            <v:group style="position:absolute;left:4945;top:2175;width:10;height:20" coordorigin="4945,2175" coordsize="10,20">
              <v:shape style="position:absolute;left:4945;top:2175;width:10;height:20" coordorigin="4945,2175" coordsize="10,20" path="m4945,2194l4955,2194,4955,2175,4945,2175,4945,2194xe" filled="true" fillcolor="#000000" stroked="false">
                <v:path arrowok="t"/>
                <v:fill type="solid"/>
              </v:shape>
            </v:group>
            <v:group style="position:absolute;left:4945;top:2194;width:10;height:20" coordorigin="4945,2194" coordsize="10,20">
              <v:shape style="position:absolute;left:4945;top:2194;width:10;height:20" coordorigin="4945,2194" coordsize="10,20" path="m4945,2213l4955,2213,4955,2194,4945,2194,4945,2213xe" filled="true" fillcolor="#000000" stroked="false">
                <v:path arrowok="t"/>
                <v:fill type="solid"/>
              </v:shape>
            </v:group>
            <v:group style="position:absolute;left:4945;top:2213;width:10;height:20" coordorigin="4945,2213" coordsize="10,20">
              <v:shape style="position:absolute;left:4945;top:2213;width:10;height:20" coordorigin="4945,2213" coordsize="10,20" path="m4945,2232l4955,2232,4955,2213,4945,2213,4945,2232xe" filled="true" fillcolor="#000000" stroked="false">
                <v:path arrowok="t"/>
                <v:fill type="solid"/>
              </v:shape>
            </v:group>
            <v:group style="position:absolute;left:4945;top:2232;width:10;height:20" coordorigin="4945,2232" coordsize="10,20">
              <v:shape style="position:absolute;left:4945;top:2232;width:10;height:20" coordorigin="4945,2232" coordsize="10,20" path="m4945,2252l4955,2252,4955,2232,4945,2232,4945,2252xe" filled="true" fillcolor="#000000" stroked="false">
                <v:path arrowok="t"/>
                <v:fill type="solid"/>
              </v:shape>
            </v:group>
            <v:group style="position:absolute;left:4945;top:2252;width:10;height:20" coordorigin="4945,2252" coordsize="10,20">
              <v:shape style="position:absolute;left:4945;top:2252;width:10;height:20" coordorigin="4945,2252" coordsize="10,20" path="m4945,2271l4955,2271,4955,2252,4945,2252,4945,2271xe" filled="true" fillcolor="#000000" stroked="false">
                <v:path arrowok="t"/>
                <v:fill type="solid"/>
              </v:shape>
            </v:group>
            <v:group style="position:absolute;left:4945;top:2271;width:10;height:20" coordorigin="4945,2271" coordsize="10,20">
              <v:shape style="position:absolute;left:4945;top:2271;width:10;height:20" coordorigin="4945,2271" coordsize="10,20" path="m4945,2290l4955,2290,4955,2271,4945,2271,4945,2290xe" filled="true" fillcolor="#000000" stroked="false">
                <v:path arrowok="t"/>
                <v:fill type="solid"/>
              </v:shape>
            </v:group>
            <v:group style="position:absolute;left:4945;top:2290;width:10;height:20" coordorigin="4945,2290" coordsize="10,20">
              <v:shape style="position:absolute;left:4945;top:2290;width:10;height:20" coordorigin="4945,2290" coordsize="10,20" path="m4945,2309l4955,2309,4955,2290,4945,2290,4945,2309xe" filled="true" fillcolor="#000000" stroked="false">
                <v:path arrowok="t"/>
                <v:fill type="solid"/>
              </v:shape>
            </v:group>
            <v:group style="position:absolute;left:4945;top:2309;width:10;height:20" coordorigin="4945,2309" coordsize="10,20">
              <v:shape style="position:absolute;left:4945;top:2309;width:10;height:20" coordorigin="4945,2309" coordsize="10,20" path="m4945,2328l4955,2328,4955,2309,4945,2309,4945,2328xe" filled="true" fillcolor="#000000" stroked="false">
                <v:path arrowok="t"/>
                <v:fill type="solid"/>
              </v:shape>
            </v:group>
            <v:group style="position:absolute;left:4945;top:2328;width:10;height:20" coordorigin="4945,2328" coordsize="10,20">
              <v:shape style="position:absolute;left:4945;top:2328;width:10;height:20" coordorigin="4945,2328" coordsize="10,20" path="m4945,2348l4955,2348,4955,2328,4945,2328,4945,2348xe" filled="true" fillcolor="#000000" stroked="false">
                <v:path arrowok="t"/>
                <v:fill type="solid"/>
              </v:shape>
            </v:group>
            <v:group style="position:absolute;left:4945;top:2348;width:10;height:20" coordorigin="4945,2348" coordsize="10,20">
              <v:shape style="position:absolute;left:4945;top:2348;width:10;height:20" coordorigin="4945,2348" coordsize="10,20" path="m4945,2367l4955,2367,4955,2348,4945,2348,4945,2367xe" filled="true" fillcolor="#000000" stroked="false">
                <v:path arrowok="t"/>
                <v:fill type="solid"/>
              </v:shape>
            </v:group>
            <v:group style="position:absolute;left:4945;top:2367;width:10;height:20" coordorigin="4945,2367" coordsize="10,20">
              <v:shape style="position:absolute;left:4945;top:2367;width:10;height:20" coordorigin="4945,2367" coordsize="10,20" path="m4945,2386l4955,2386,4955,2367,4945,2367,4945,2386xe" filled="true" fillcolor="#000000" stroked="false">
                <v:path arrowok="t"/>
                <v:fill type="solid"/>
              </v:shape>
            </v:group>
            <v:group style="position:absolute;left:4945;top:2386;width:10;height:20" coordorigin="4945,2386" coordsize="10,20">
              <v:shape style="position:absolute;left:4945;top:2386;width:10;height:20" coordorigin="4945,2386" coordsize="10,20" path="m4945,2405l4955,2405,4955,2386,4945,2386,4945,2405xe" filled="true" fillcolor="#000000" stroked="false">
                <v:path arrowok="t"/>
                <v:fill type="solid"/>
              </v:shape>
            </v:group>
            <v:group style="position:absolute;left:4945;top:2405;width:10;height:20" coordorigin="4945,2405" coordsize="10,20">
              <v:shape style="position:absolute;left:4945;top:2405;width:10;height:20" coordorigin="4945,2405" coordsize="10,20" path="m4945,2424l4955,2424,4955,2405,4945,2405,4945,2424xe" filled="true" fillcolor="#000000" stroked="false">
                <v:path arrowok="t"/>
                <v:fill type="solid"/>
              </v:shape>
            </v:group>
            <v:group style="position:absolute;left:4945;top:2424;width:10;height:20" coordorigin="4945,2424" coordsize="10,20">
              <v:shape style="position:absolute;left:4945;top:2424;width:10;height:20" coordorigin="4945,2424" coordsize="10,20" path="m4945,2444l4955,2444,4955,2424,4945,2424,4945,2444xe" filled="true" fillcolor="#000000" stroked="false">
                <v:path arrowok="t"/>
                <v:fill type="solid"/>
              </v:shape>
            </v:group>
            <v:group style="position:absolute;left:4945;top:2452;width:10;height:2" coordorigin="4945,2452" coordsize="10,2">
              <v:shape style="position:absolute;left:4945;top:2452;width:10;height:2" coordorigin="4945,2452" coordsize="10,0" path="m4945,2452l4955,2452e" filled="false" stroked="true" strokeweight=".84003pt" strokecolor="#000000">
                <v:path arrowok="t"/>
              </v:shape>
            </v:group>
            <v:group style="position:absolute;left:4945;top:2475;width:29;height:2" coordorigin="4945,2475" coordsize="29,2">
              <v:shape style="position:absolute;left:4945;top:2475;width:29;height:2" coordorigin="4945,2475" coordsize="29,0" path="m4945,2475l4974,2475e" filled="false" stroked="true" strokeweight="1.44pt" strokecolor="#000000">
                <v:path arrowok="t"/>
              </v:shape>
            </v:group>
            <v:group style="position:absolute;left:4974;top:2475;width:538;height:2" coordorigin="4974,2475" coordsize="538,2">
              <v:shape style="position:absolute;left:4974;top:2475;width:538;height:2" coordorigin="4974,2475" coordsize="538,0" path="m4974,2475l5511,2475e" filled="false" stroked="true" strokeweight="1.44pt" strokecolor="#000000">
                <v:path arrowok="t"/>
              </v:shape>
            </v:group>
            <v:group style="position:absolute;left:5511;top:2060;width:10;height:20" coordorigin="5511,2060" coordsize="10,20">
              <v:shape style="position:absolute;left:5511;top:2060;width:10;height:20" coordorigin="5511,2060" coordsize="10,20" path="m5511,2079l5521,2079,5521,2060,5511,2060,5511,2079xe" filled="true" fillcolor="#000000" stroked="false">
                <v:path arrowok="t"/>
                <v:fill type="solid"/>
              </v:shape>
            </v:group>
            <v:group style="position:absolute;left:5511;top:2079;width:10;height:20" coordorigin="5511,2079" coordsize="10,20">
              <v:shape style="position:absolute;left:5511;top:2079;width:10;height:20" coordorigin="5511,2079" coordsize="10,20" path="m5511,2098l5521,2098,5521,2079,5511,2079,5511,2098xe" filled="true" fillcolor="#000000" stroked="false">
                <v:path arrowok="t"/>
                <v:fill type="solid"/>
              </v:shape>
            </v:group>
            <v:group style="position:absolute;left:5511;top:2098;width:10;height:20" coordorigin="5511,2098" coordsize="10,20">
              <v:shape style="position:absolute;left:5511;top:2098;width:10;height:20" coordorigin="5511,2098" coordsize="10,20" path="m5511,2117l5521,2117,5521,2098,5511,2098,5511,2117xe" filled="true" fillcolor="#000000" stroked="false">
                <v:path arrowok="t"/>
                <v:fill type="solid"/>
              </v:shape>
            </v:group>
            <v:group style="position:absolute;left:5511;top:2117;width:10;height:20" coordorigin="5511,2117" coordsize="10,20">
              <v:shape style="position:absolute;left:5511;top:2117;width:10;height:20" coordorigin="5511,2117" coordsize="10,20" path="m5511,2136l5521,2136,5521,2117,5511,2117,5511,2136xe" filled="true" fillcolor="#000000" stroked="false">
                <v:path arrowok="t"/>
                <v:fill type="solid"/>
              </v:shape>
            </v:group>
            <v:group style="position:absolute;left:5511;top:2136;width:10;height:20" coordorigin="5511,2136" coordsize="10,20">
              <v:shape style="position:absolute;left:5511;top:2136;width:10;height:20" coordorigin="5511,2136" coordsize="10,20" path="m5511,2156l5521,2156,5521,2136,5511,2136,5511,2156xe" filled="true" fillcolor="#000000" stroked="false">
                <v:path arrowok="t"/>
                <v:fill type="solid"/>
              </v:shape>
            </v:group>
            <v:group style="position:absolute;left:5511;top:2156;width:10;height:20" coordorigin="5511,2156" coordsize="10,20">
              <v:shape style="position:absolute;left:5511;top:2156;width:10;height:20" coordorigin="5511,2156" coordsize="10,20" path="m5511,2175l5521,2175,5521,2156,5511,2156,5511,2175xe" filled="true" fillcolor="#000000" stroked="false">
                <v:path arrowok="t"/>
                <v:fill type="solid"/>
              </v:shape>
            </v:group>
            <v:group style="position:absolute;left:5511;top:2175;width:10;height:20" coordorigin="5511,2175" coordsize="10,20">
              <v:shape style="position:absolute;left:5511;top:2175;width:10;height:20" coordorigin="5511,2175" coordsize="10,20" path="m5511,2194l5521,2194,5521,2175,5511,2175,5511,2194xe" filled="true" fillcolor="#000000" stroked="false">
                <v:path arrowok="t"/>
                <v:fill type="solid"/>
              </v:shape>
            </v:group>
            <v:group style="position:absolute;left:5511;top:2194;width:10;height:20" coordorigin="5511,2194" coordsize="10,20">
              <v:shape style="position:absolute;left:5511;top:2194;width:10;height:20" coordorigin="5511,2194" coordsize="10,20" path="m5511,2213l5521,2213,5521,2194,5511,2194,5511,2213xe" filled="true" fillcolor="#000000" stroked="false">
                <v:path arrowok="t"/>
                <v:fill type="solid"/>
              </v:shape>
            </v:group>
            <v:group style="position:absolute;left:5511;top:2213;width:10;height:20" coordorigin="5511,2213" coordsize="10,20">
              <v:shape style="position:absolute;left:5511;top:2213;width:10;height:20" coordorigin="5511,2213" coordsize="10,20" path="m5511,2232l5521,2232,5521,2213,5511,2213,5511,2232xe" filled="true" fillcolor="#000000" stroked="false">
                <v:path arrowok="t"/>
                <v:fill type="solid"/>
              </v:shape>
            </v:group>
            <v:group style="position:absolute;left:5511;top:2232;width:10;height:20" coordorigin="5511,2232" coordsize="10,20">
              <v:shape style="position:absolute;left:5511;top:2232;width:10;height:20" coordorigin="5511,2232" coordsize="10,20" path="m5511,2252l5521,2252,5521,2232,5511,2232,5511,2252xe" filled="true" fillcolor="#000000" stroked="false">
                <v:path arrowok="t"/>
                <v:fill type="solid"/>
              </v:shape>
            </v:group>
            <v:group style="position:absolute;left:5511;top:2252;width:10;height:20" coordorigin="5511,2252" coordsize="10,20">
              <v:shape style="position:absolute;left:5511;top:2252;width:10;height:20" coordorigin="5511,2252" coordsize="10,20" path="m5511,2271l5521,2271,5521,2252,5511,2252,5511,2271xe" filled="true" fillcolor="#000000" stroked="false">
                <v:path arrowok="t"/>
                <v:fill type="solid"/>
              </v:shape>
            </v:group>
            <v:group style="position:absolute;left:5511;top:2271;width:10;height:20" coordorigin="5511,2271" coordsize="10,20">
              <v:shape style="position:absolute;left:5511;top:2271;width:10;height:20" coordorigin="5511,2271" coordsize="10,20" path="m5511,2290l5521,2290,5521,2271,5511,2271,5511,2290xe" filled="true" fillcolor="#000000" stroked="false">
                <v:path arrowok="t"/>
                <v:fill type="solid"/>
              </v:shape>
            </v:group>
            <v:group style="position:absolute;left:5511;top:2290;width:10;height:20" coordorigin="5511,2290" coordsize="10,20">
              <v:shape style="position:absolute;left:5511;top:2290;width:10;height:20" coordorigin="5511,2290" coordsize="10,20" path="m5511,2309l5521,2309,5521,2290,5511,2290,5511,2309xe" filled="true" fillcolor="#000000" stroked="false">
                <v:path arrowok="t"/>
                <v:fill type="solid"/>
              </v:shape>
            </v:group>
            <v:group style="position:absolute;left:5511;top:2309;width:10;height:20" coordorigin="5511,2309" coordsize="10,20">
              <v:shape style="position:absolute;left:5511;top:2309;width:10;height:20" coordorigin="5511,2309" coordsize="10,20" path="m5511,2328l5521,2328,5521,2309,5511,2309,5511,2328xe" filled="true" fillcolor="#000000" stroked="false">
                <v:path arrowok="t"/>
                <v:fill type="solid"/>
              </v:shape>
            </v:group>
            <v:group style="position:absolute;left:5511;top:2328;width:10;height:20" coordorigin="5511,2328" coordsize="10,20">
              <v:shape style="position:absolute;left:5511;top:2328;width:10;height:20" coordorigin="5511,2328" coordsize="10,20" path="m5511,2348l5521,2348,5521,2328,5511,2328,5511,2348xe" filled="true" fillcolor="#000000" stroked="false">
                <v:path arrowok="t"/>
                <v:fill type="solid"/>
              </v:shape>
            </v:group>
            <v:group style="position:absolute;left:5511;top:2348;width:10;height:20" coordorigin="5511,2348" coordsize="10,20">
              <v:shape style="position:absolute;left:5511;top:2348;width:10;height:20" coordorigin="5511,2348" coordsize="10,20" path="m5511,2367l5521,2367,5521,2348,5511,2348,5511,2367xe" filled="true" fillcolor="#000000" stroked="false">
                <v:path arrowok="t"/>
                <v:fill type="solid"/>
              </v:shape>
            </v:group>
            <v:group style="position:absolute;left:5511;top:2367;width:10;height:20" coordorigin="5511,2367" coordsize="10,20">
              <v:shape style="position:absolute;left:5511;top:2367;width:10;height:20" coordorigin="5511,2367" coordsize="10,20" path="m5511,2386l5521,2386,5521,2367,5511,2367,5511,2386xe" filled="true" fillcolor="#000000" stroked="false">
                <v:path arrowok="t"/>
                <v:fill type="solid"/>
              </v:shape>
            </v:group>
            <v:group style="position:absolute;left:5511;top:2386;width:10;height:20" coordorigin="5511,2386" coordsize="10,20">
              <v:shape style="position:absolute;left:5511;top:2386;width:10;height:20" coordorigin="5511,2386" coordsize="10,20" path="m5511,2405l5521,2405,5521,2386,5511,2386,5511,2405xe" filled="true" fillcolor="#000000" stroked="false">
                <v:path arrowok="t"/>
                <v:fill type="solid"/>
              </v:shape>
            </v:group>
            <v:group style="position:absolute;left:5511;top:2405;width:10;height:20" coordorigin="5511,2405" coordsize="10,20">
              <v:shape style="position:absolute;left:5511;top:2405;width:10;height:20" coordorigin="5511,2405" coordsize="10,20" path="m5511,2424l5521,2424,5521,2405,5511,2405,5511,2424xe" filled="true" fillcolor="#000000" stroked="false">
                <v:path arrowok="t"/>
                <v:fill type="solid"/>
              </v:shape>
            </v:group>
            <v:group style="position:absolute;left:5511;top:2424;width:10;height:20" coordorigin="5511,2424" coordsize="10,20">
              <v:shape style="position:absolute;left:5511;top:2424;width:10;height:20" coordorigin="5511,2424" coordsize="10,20" path="m5511,2444l5521,2444,5521,2424,5511,2424,5511,2444xe" filled="true" fillcolor="#000000" stroked="false">
                <v:path arrowok="t"/>
                <v:fill type="solid"/>
              </v:shape>
            </v:group>
            <v:group style="position:absolute;left:5511;top:2452;width:10;height:2" coordorigin="5511,2452" coordsize="10,2">
              <v:shape style="position:absolute;left:5511;top:2452;width:10;height:2" coordorigin="5511,2452" coordsize="10,0" path="m5511,2452l5521,2452e" filled="false" stroked="true" strokeweight=".84003pt" strokecolor="#000000">
                <v:path arrowok="t"/>
              </v:shape>
            </v:group>
            <v:group style="position:absolute;left:5511;top:2475;width:29;height:2" coordorigin="5511,2475" coordsize="29,2">
              <v:shape style="position:absolute;left:5511;top:2475;width:29;height:2" coordorigin="5511,2475" coordsize="29,0" path="m5511,2475l5540,2475e" filled="false" stroked="true" strokeweight="1.44pt" strokecolor="#000000">
                <v:path arrowok="t"/>
              </v:shape>
            </v:group>
            <v:group style="position:absolute;left:5540;top:2475;width:533;height:2" coordorigin="5540,2475" coordsize="533,2">
              <v:shape style="position:absolute;left:5540;top:2475;width:533;height:2" coordorigin="5540,2475" coordsize="533,0" path="m5540,2475l6073,2475e" filled="false" stroked="true" strokeweight="1.44pt" strokecolor="#000000">
                <v:path arrowok="t"/>
              </v:shape>
            </v:group>
            <v:group style="position:absolute;left:6073;top:2060;width:10;height:20" coordorigin="6073,2060" coordsize="10,20">
              <v:shape style="position:absolute;left:6073;top:2060;width:10;height:20" coordorigin="6073,2060" coordsize="10,20" path="m6073,2079l6083,2079,6083,2060,6073,2060,6073,2079xe" filled="true" fillcolor="#000000" stroked="false">
                <v:path arrowok="t"/>
                <v:fill type="solid"/>
              </v:shape>
            </v:group>
            <v:group style="position:absolute;left:6073;top:2079;width:10;height:20" coordorigin="6073,2079" coordsize="10,20">
              <v:shape style="position:absolute;left:6073;top:2079;width:10;height:20" coordorigin="6073,2079" coordsize="10,20" path="m6073,2098l6083,2098,6083,2079,6073,2079,6073,2098xe" filled="true" fillcolor="#000000" stroked="false">
                <v:path arrowok="t"/>
                <v:fill type="solid"/>
              </v:shape>
            </v:group>
            <v:group style="position:absolute;left:6073;top:2098;width:10;height:20" coordorigin="6073,2098" coordsize="10,20">
              <v:shape style="position:absolute;left:6073;top:2098;width:10;height:20" coordorigin="6073,2098" coordsize="10,20" path="m6073,2117l6083,2117,6083,2098,6073,2098,6073,2117xe" filled="true" fillcolor="#000000" stroked="false">
                <v:path arrowok="t"/>
                <v:fill type="solid"/>
              </v:shape>
            </v:group>
            <v:group style="position:absolute;left:6073;top:2117;width:10;height:20" coordorigin="6073,2117" coordsize="10,20">
              <v:shape style="position:absolute;left:6073;top:2117;width:10;height:20" coordorigin="6073,2117" coordsize="10,20" path="m6073,2136l6083,2136,6083,2117,6073,2117,6073,2136xe" filled="true" fillcolor="#000000" stroked="false">
                <v:path arrowok="t"/>
                <v:fill type="solid"/>
              </v:shape>
            </v:group>
            <v:group style="position:absolute;left:6073;top:2136;width:10;height:20" coordorigin="6073,2136" coordsize="10,20">
              <v:shape style="position:absolute;left:6073;top:2136;width:10;height:20" coordorigin="6073,2136" coordsize="10,20" path="m6073,2156l6083,2156,6083,2136,6073,2136,6073,2156xe" filled="true" fillcolor="#000000" stroked="false">
                <v:path arrowok="t"/>
                <v:fill type="solid"/>
              </v:shape>
            </v:group>
            <v:group style="position:absolute;left:6073;top:2156;width:10;height:20" coordorigin="6073,2156" coordsize="10,20">
              <v:shape style="position:absolute;left:6073;top:2156;width:10;height:20" coordorigin="6073,2156" coordsize="10,20" path="m6073,2175l6083,2175,6083,2156,6073,2156,6073,2175xe" filled="true" fillcolor="#000000" stroked="false">
                <v:path arrowok="t"/>
                <v:fill type="solid"/>
              </v:shape>
            </v:group>
            <v:group style="position:absolute;left:6073;top:2175;width:10;height:20" coordorigin="6073,2175" coordsize="10,20">
              <v:shape style="position:absolute;left:6073;top:2175;width:10;height:20" coordorigin="6073,2175" coordsize="10,20" path="m6073,2194l6083,2194,6083,2175,6073,2175,6073,2194xe" filled="true" fillcolor="#000000" stroked="false">
                <v:path arrowok="t"/>
                <v:fill type="solid"/>
              </v:shape>
            </v:group>
            <v:group style="position:absolute;left:6073;top:2194;width:10;height:20" coordorigin="6073,2194" coordsize="10,20">
              <v:shape style="position:absolute;left:6073;top:2194;width:10;height:20" coordorigin="6073,2194" coordsize="10,20" path="m6073,2213l6083,2213,6083,2194,6073,2194,6073,2213xe" filled="true" fillcolor="#000000" stroked="false">
                <v:path arrowok="t"/>
                <v:fill type="solid"/>
              </v:shape>
            </v:group>
            <v:group style="position:absolute;left:6073;top:2213;width:10;height:20" coordorigin="6073,2213" coordsize="10,20">
              <v:shape style="position:absolute;left:6073;top:2213;width:10;height:20" coordorigin="6073,2213" coordsize="10,20" path="m6073,2232l6083,2232,6083,2213,6073,2213,6073,2232xe" filled="true" fillcolor="#000000" stroked="false">
                <v:path arrowok="t"/>
                <v:fill type="solid"/>
              </v:shape>
            </v:group>
            <v:group style="position:absolute;left:6073;top:2232;width:10;height:20" coordorigin="6073,2232" coordsize="10,20">
              <v:shape style="position:absolute;left:6073;top:2232;width:10;height:20" coordorigin="6073,2232" coordsize="10,20" path="m6073,2252l6083,2252,6083,2232,6073,2232,6073,2252xe" filled="true" fillcolor="#000000" stroked="false">
                <v:path arrowok="t"/>
                <v:fill type="solid"/>
              </v:shape>
            </v:group>
            <v:group style="position:absolute;left:6073;top:2252;width:10;height:20" coordorigin="6073,2252" coordsize="10,20">
              <v:shape style="position:absolute;left:6073;top:2252;width:10;height:20" coordorigin="6073,2252" coordsize="10,20" path="m6073,2271l6083,2271,6083,2252,6073,2252,6073,2271xe" filled="true" fillcolor="#000000" stroked="false">
                <v:path arrowok="t"/>
                <v:fill type="solid"/>
              </v:shape>
            </v:group>
            <v:group style="position:absolute;left:6073;top:2271;width:10;height:20" coordorigin="6073,2271" coordsize="10,20">
              <v:shape style="position:absolute;left:6073;top:2271;width:10;height:20" coordorigin="6073,2271" coordsize="10,20" path="m6073,2290l6083,2290,6083,2271,6073,2271,6073,2290xe" filled="true" fillcolor="#000000" stroked="false">
                <v:path arrowok="t"/>
                <v:fill type="solid"/>
              </v:shape>
            </v:group>
            <v:group style="position:absolute;left:6073;top:2290;width:10;height:20" coordorigin="6073,2290" coordsize="10,20">
              <v:shape style="position:absolute;left:6073;top:2290;width:10;height:20" coordorigin="6073,2290" coordsize="10,20" path="m6073,2309l6083,2309,6083,2290,6073,2290,6073,2309xe" filled="true" fillcolor="#000000" stroked="false">
                <v:path arrowok="t"/>
                <v:fill type="solid"/>
              </v:shape>
            </v:group>
            <v:group style="position:absolute;left:6073;top:2309;width:10;height:20" coordorigin="6073,2309" coordsize="10,20">
              <v:shape style="position:absolute;left:6073;top:2309;width:10;height:20" coordorigin="6073,2309" coordsize="10,20" path="m6073,2328l6083,2328,6083,2309,6073,2309,6073,2328xe" filled="true" fillcolor="#000000" stroked="false">
                <v:path arrowok="t"/>
                <v:fill type="solid"/>
              </v:shape>
            </v:group>
            <v:group style="position:absolute;left:6073;top:2328;width:10;height:20" coordorigin="6073,2328" coordsize="10,20">
              <v:shape style="position:absolute;left:6073;top:2328;width:10;height:20" coordorigin="6073,2328" coordsize="10,20" path="m6073,2348l6083,2348,6083,2328,6073,2328,6073,2348xe" filled="true" fillcolor="#000000" stroked="false">
                <v:path arrowok="t"/>
                <v:fill type="solid"/>
              </v:shape>
            </v:group>
            <v:group style="position:absolute;left:6073;top:2348;width:10;height:20" coordorigin="6073,2348" coordsize="10,20">
              <v:shape style="position:absolute;left:6073;top:2348;width:10;height:20" coordorigin="6073,2348" coordsize="10,20" path="m6073,2367l6083,2367,6083,2348,6073,2348,6073,2367xe" filled="true" fillcolor="#000000" stroked="false">
                <v:path arrowok="t"/>
                <v:fill type="solid"/>
              </v:shape>
            </v:group>
            <v:group style="position:absolute;left:6073;top:2367;width:10;height:20" coordorigin="6073,2367" coordsize="10,20">
              <v:shape style="position:absolute;left:6073;top:2367;width:10;height:20" coordorigin="6073,2367" coordsize="10,20" path="m6073,2386l6083,2386,6083,2367,6073,2367,6073,2386xe" filled="true" fillcolor="#000000" stroked="false">
                <v:path arrowok="t"/>
                <v:fill type="solid"/>
              </v:shape>
            </v:group>
            <v:group style="position:absolute;left:6073;top:2386;width:10;height:20" coordorigin="6073,2386" coordsize="10,20">
              <v:shape style="position:absolute;left:6073;top:2386;width:10;height:20" coordorigin="6073,2386" coordsize="10,20" path="m6073,2405l6083,2405,6083,2386,6073,2386,6073,2405xe" filled="true" fillcolor="#000000" stroked="false">
                <v:path arrowok="t"/>
                <v:fill type="solid"/>
              </v:shape>
            </v:group>
            <v:group style="position:absolute;left:6073;top:2405;width:10;height:20" coordorigin="6073,2405" coordsize="10,20">
              <v:shape style="position:absolute;left:6073;top:2405;width:10;height:20" coordorigin="6073,2405" coordsize="10,20" path="m6073,2424l6083,2424,6083,2405,6073,2405,6073,2424xe" filled="true" fillcolor="#000000" stroked="false">
                <v:path arrowok="t"/>
                <v:fill type="solid"/>
              </v:shape>
            </v:group>
            <v:group style="position:absolute;left:6073;top:2424;width:10;height:20" coordorigin="6073,2424" coordsize="10,20">
              <v:shape style="position:absolute;left:6073;top:2424;width:10;height:20" coordorigin="6073,2424" coordsize="10,20" path="m6073,2444l6083,2444,6083,2424,6073,2424,6073,2444xe" filled="true" fillcolor="#000000" stroked="false">
                <v:path arrowok="t"/>
                <v:fill type="solid"/>
              </v:shape>
            </v:group>
            <v:group style="position:absolute;left:6073;top:2452;width:10;height:2" coordorigin="6073,2452" coordsize="10,2">
              <v:shape style="position:absolute;left:6073;top:2452;width:10;height:2" coordorigin="6073,2452" coordsize="10,0" path="m6073,2452l6083,2452e" filled="false" stroked="true" strokeweight=".84003pt" strokecolor="#000000">
                <v:path arrowok="t"/>
              </v:shape>
            </v:group>
            <v:group style="position:absolute;left:6073;top:2475;width:29;height:2" coordorigin="6073,2475" coordsize="29,2">
              <v:shape style="position:absolute;left:6073;top:2475;width:29;height:2" coordorigin="6073,2475" coordsize="29,0" path="m6073,2475l6102,2475e" filled="false" stroked="true" strokeweight="1.44pt" strokecolor="#000000">
                <v:path arrowok="t"/>
              </v:shape>
            </v:group>
            <v:group style="position:absolute;left:6102;top:2475;width:959;height:2" coordorigin="6102,2475" coordsize="959,2">
              <v:shape style="position:absolute;left:6102;top:2475;width:959;height:2" coordorigin="6102,2475" coordsize="959,0" path="m6102,2475l7060,2475e" filled="false" stroked="true" strokeweight="1.44pt" strokecolor="#000000">
                <v:path arrowok="t"/>
              </v:shape>
            </v:group>
            <v:group style="position:absolute;left:7060;top:2060;width:10;height:20" coordorigin="7060,2060" coordsize="10,20">
              <v:shape style="position:absolute;left:7060;top:2060;width:10;height:20" coordorigin="7060,2060" coordsize="10,20" path="m7060,2079l7070,2079,7070,2060,7060,2060,7060,2079xe" filled="true" fillcolor="#000000" stroked="false">
                <v:path arrowok="t"/>
                <v:fill type="solid"/>
              </v:shape>
            </v:group>
            <v:group style="position:absolute;left:7060;top:2079;width:10;height:20" coordorigin="7060,2079" coordsize="10,20">
              <v:shape style="position:absolute;left:7060;top:2079;width:10;height:20" coordorigin="7060,2079" coordsize="10,20" path="m7060,2098l7070,2098,7070,2079,7060,2079,7060,2098xe" filled="true" fillcolor="#000000" stroked="false">
                <v:path arrowok="t"/>
                <v:fill type="solid"/>
              </v:shape>
            </v:group>
            <v:group style="position:absolute;left:7060;top:2098;width:10;height:20" coordorigin="7060,2098" coordsize="10,20">
              <v:shape style="position:absolute;left:7060;top:2098;width:10;height:20" coordorigin="7060,2098" coordsize="10,20" path="m7060,2117l7070,2117,7070,2098,7060,2098,7060,2117xe" filled="true" fillcolor="#000000" stroked="false">
                <v:path arrowok="t"/>
                <v:fill type="solid"/>
              </v:shape>
            </v:group>
            <v:group style="position:absolute;left:7060;top:2117;width:10;height:20" coordorigin="7060,2117" coordsize="10,20">
              <v:shape style="position:absolute;left:7060;top:2117;width:10;height:20" coordorigin="7060,2117" coordsize="10,20" path="m7060,2136l7070,2136,7070,2117,7060,2117,7060,2136xe" filled="true" fillcolor="#000000" stroked="false">
                <v:path arrowok="t"/>
                <v:fill type="solid"/>
              </v:shape>
            </v:group>
            <v:group style="position:absolute;left:7060;top:2136;width:10;height:20" coordorigin="7060,2136" coordsize="10,20">
              <v:shape style="position:absolute;left:7060;top:2136;width:10;height:20" coordorigin="7060,2136" coordsize="10,20" path="m7060,2156l7070,2156,7070,2136,7060,2136,7060,2156xe" filled="true" fillcolor="#000000" stroked="false">
                <v:path arrowok="t"/>
                <v:fill type="solid"/>
              </v:shape>
            </v:group>
            <v:group style="position:absolute;left:7060;top:2156;width:10;height:20" coordorigin="7060,2156" coordsize="10,20">
              <v:shape style="position:absolute;left:7060;top:2156;width:10;height:20" coordorigin="7060,2156" coordsize="10,20" path="m7060,2175l7070,2175,7070,2156,7060,2156,7060,2175xe" filled="true" fillcolor="#000000" stroked="false">
                <v:path arrowok="t"/>
                <v:fill type="solid"/>
              </v:shape>
            </v:group>
            <v:group style="position:absolute;left:7060;top:2175;width:10;height:20" coordorigin="7060,2175" coordsize="10,20">
              <v:shape style="position:absolute;left:7060;top:2175;width:10;height:20" coordorigin="7060,2175" coordsize="10,20" path="m7060,2194l7070,2194,7070,2175,7060,2175,7060,2194xe" filled="true" fillcolor="#000000" stroked="false">
                <v:path arrowok="t"/>
                <v:fill type="solid"/>
              </v:shape>
            </v:group>
            <v:group style="position:absolute;left:7060;top:2194;width:10;height:20" coordorigin="7060,2194" coordsize="10,20">
              <v:shape style="position:absolute;left:7060;top:2194;width:10;height:20" coordorigin="7060,2194" coordsize="10,20" path="m7060,2213l7070,2213,7070,2194,7060,2194,7060,2213xe" filled="true" fillcolor="#000000" stroked="false">
                <v:path arrowok="t"/>
                <v:fill type="solid"/>
              </v:shape>
            </v:group>
            <v:group style="position:absolute;left:7060;top:2213;width:10;height:20" coordorigin="7060,2213" coordsize="10,20">
              <v:shape style="position:absolute;left:7060;top:2213;width:10;height:20" coordorigin="7060,2213" coordsize="10,20" path="m7060,2232l7070,2232,7070,2213,7060,2213,7060,2232xe" filled="true" fillcolor="#000000" stroked="false">
                <v:path arrowok="t"/>
                <v:fill type="solid"/>
              </v:shape>
            </v:group>
            <v:group style="position:absolute;left:7060;top:2232;width:10;height:20" coordorigin="7060,2232" coordsize="10,20">
              <v:shape style="position:absolute;left:7060;top:2232;width:10;height:20" coordorigin="7060,2232" coordsize="10,20" path="m7060,2252l7070,2252,7070,2232,7060,2232,7060,2252xe" filled="true" fillcolor="#000000" stroked="false">
                <v:path arrowok="t"/>
                <v:fill type="solid"/>
              </v:shape>
            </v:group>
            <v:group style="position:absolute;left:7060;top:2252;width:10;height:20" coordorigin="7060,2252" coordsize="10,20">
              <v:shape style="position:absolute;left:7060;top:2252;width:10;height:20" coordorigin="7060,2252" coordsize="10,20" path="m7060,2271l7070,2271,7070,2252,7060,2252,7060,2271xe" filled="true" fillcolor="#000000" stroked="false">
                <v:path arrowok="t"/>
                <v:fill type="solid"/>
              </v:shape>
            </v:group>
            <v:group style="position:absolute;left:7060;top:2271;width:10;height:20" coordorigin="7060,2271" coordsize="10,20">
              <v:shape style="position:absolute;left:7060;top:2271;width:10;height:20" coordorigin="7060,2271" coordsize="10,20" path="m7060,2290l7070,2290,7070,2271,7060,2271,7060,2290xe" filled="true" fillcolor="#000000" stroked="false">
                <v:path arrowok="t"/>
                <v:fill type="solid"/>
              </v:shape>
            </v:group>
            <v:group style="position:absolute;left:7060;top:2290;width:10;height:20" coordorigin="7060,2290" coordsize="10,20">
              <v:shape style="position:absolute;left:7060;top:2290;width:10;height:20" coordorigin="7060,2290" coordsize="10,20" path="m7060,2309l7070,2309,7070,2290,7060,2290,7060,2309xe" filled="true" fillcolor="#000000" stroked="false">
                <v:path arrowok="t"/>
                <v:fill type="solid"/>
              </v:shape>
            </v:group>
            <v:group style="position:absolute;left:7060;top:2309;width:10;height:20" coordorigin="7060,2309" coordsize="10,20">
              <v:shape style="position:absolute;left:7060;top:2309;width:10;height:20" coordorigin="7060,2309" coordsize="10,20" path="m7060,2328l7070,2328,7070,2309,7060,2309,7060,2328xe" filled="true" fillcolor="#000000" stroked="false">
                <v:path arrowok="t"/>
                <v:fill type="solid"/>
              </v:shape>
            </v:group>
            <v:group style="position:absolute;left:7060;top:2328;width:10;height:20" coordorigin="7060,2328" coordsize="10,20">
              <v:shape style="position:absolute;left:7060;top:2328;width:10;height:20" coordorigin="7060,2328" coordsize="10,20" path="m7060,2348l7070,2348,7070,2328,7060,2328,7060,2348xe" filled="true" fillcolor="#000000" stroked="false">
                <v:path arrowok="t"/>
                <v:fill type="solid"/>
              </v:shape>
            </v:group>
            <v:group style="position:absolute;left:7060;top:2348;width:10;height:20" coordorigin="7060,2348" coordsize="10,20">
              <v:shape style="position:absolute;left:7060;top:2348;width:10;height:20" coordorigin="7060,2348" coordsize="10,20" path="m7060,2367l7070,2367,7070,2348,7060,2348,7060,2367xe" filled="true" fillcolor="#000000" stroked="false">
                <v:path arrowok="t"/>
                <v:fill type="solid"/>
              </v:shape>
            </v:group>
            <v:group style="position:absolute;left:7060;top:2367;width:10;height:20" coordorigin="7060,2367" coordsize="10,20">
              <v:shape style="position:absolute;left:7060;top:2367;width:10;height:20" coordorigin="7060,2367" coordsize="10,20" path="m7060,2386l7070,2386,7070,2367,7060,2367,7060,2386xe" filled="true" fillcolor="#000000" stroked="false">
                <v:path arrowok="t"/>
                <v:fill type="solid"/>
              </v:shape>
            </v:group>
            <v:group style="position:absolute;left:7060;top:2386;width:10;height:20" coordorigin="7060,2386" coordsize="10,20">
              <v:shape style="position:absolute;left:7060;top:2386;width:10;height:20" coordorigin="7060,2386" coordsize="10,20" path="m7060,2405l7070,2405,7070,2386,7060,2386,7060,2405xe" filled="true" fillcolor="#000000" stroked="false">
                <v:path arrowok="t"/>
                <v:fill type="solid"/>
              </v:shape>
            </v:group>
            <v:group style="position:absolute;left:7060;top:2405;width:10;height:20" coordorigin="7060,2405" coordsize="10,20">
              <v:shape style="position:absolute;left:7060;top:2405;width:10;height:20" coordorigin="7060,2405" coordsize="10,20" path="m7060,2424l7070,2424,7070,2405,7060,2405,7060,2424xe" filled="true" fillcolor="#000000" stroked="false">
                <v:path arrowok="t"/>
                <v:fill type="solid"/>
              </v:shape>
            </v:group>
            <v:group style="position:absolute;left:7060;top:2424;width:10;height:20" coordorigin="7060,2424" coordsize="10,20">
              <v:shape style="position:absolute;left:7060;top:2424;width:10;height:20" coordorigin="7060,2424" coordsize="10,20" path="m7060,2444l7070,2444,7070,2424,7060,2424,7060,2444xe" filled="true" fillcolor="#000000" stroked="false">
                <v:path arrowok="t"/>
                <v:fill type="solid"/>
              </v:shape>
            </v:group>
            <v:group style="position:absolute;left:7060;top:2452;width:10;height:2" coordorigin="7060,2452" coordsize="10,2">
              <v:shape style="position:absolute;left:7060;top:2452;width:10;height:2" coordorigin="7060,2452" coordsize="10,0" path="m7060,2452l7070,2452e" filled="false" stroked="true" strokeweight=".84003pt" strokecolor="#000000">
                <v:path arrowok="t"/>
              </v:shape>
            </v:group>
            <v:group style="position:absolute;left:7060;top:2475;width:29;height:2" coordorigin="7060,2475" coordsize="29,2">
              <v:shape style="position:absolute;left:7060;top:2475;width:29;height:2" coordorigin="7060,2475" coordsize="29,0" path="m7060,2475l7089,2475e" filled="false" stroked="true" strokeweight="1.44pt" strokecolor="#000000">
                <v:path arrowok="t"/>
              </v:shape>
            </v:group>
            <v:group style="position:absolute;left:7089;top:2475;width:792;height:2" coordorigin="7089,2475" coordsize="792,2">
              <v:shape style="position:absolute;left:7089;top:2475;width:792;height:2" coordorigin="7089,2475" coordsize="792,0" path="m7089,2475l7881,2475e" filled="false" stroked="true" strokeweight="1.44pt" strokecolor="#000000">
                <v:path arrowok="t"/>
              </v:shape>
              <v:shape style="position:absolute;left:3711;top:218;width:12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年末余额（万元）</w:t>
                      </w:r>
                    </w:p>
                  </w:txbxContent>
                </v:textbox>
                <w10:wrap type="none"/>
              </v:shape>
              <v:shape style="position:absolute;left:6097;top:218;width:12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年初余额（万元）</w:t>
                      </w:r>
                    </w:p>
                  </w:txbxContent>
                </v:textbox>
                <w10:wrap type="none"/>
              </v:shape>
              <v:shape style="position:absolute;left:3990;top:629;width:9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占所属科目全</w:t>
                      </w:r>
                    </w:p>
                  </w:txbxContent>
                </v:textbox>
                <w10:wrap type="none"/>
              </v:shape>
              <v:shape style="position:absolute;left:6195;top:629;width:754;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占所属科目</w:t>
                      </w:r>
                    </w:p>
                  </w:txbxContent>
                </v:textbox>
                <w10:wrap type="none"/>
              </v:shape>
              <v:shape style="position:absolute;left:204;top:823;width:452;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  目</w:t>
                      </w:r>
                    </w:p>
                  </w:txbxContent>
                </v:textbox>
                <w10:wrap type="none"/>
              </v:shape>
              <v:shape style="position:absolute;left:1748;top:823;width:454;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关联方</w:t>
                      </w:r>
                    </w:p>
                  </w:txbxContent>
                </v:textbox>
                <w10:wrap type="none"/>
              </v:shape>
              <v:shape style="position:absolute;left:3370;top:828;width:4405;height:768" type="#_x0000_t202" filled="false" stroked="false">
                <v:textbox inset="0,0,0,0">
                  <w:txbxContent>
                    <w:p>
                      <w:pPr>
                        <w:tabs>
                          <w:tab w:pos="1711" w:val="left" w:leader="none"/>
                          <w:tab w:pos="2275" w:val="left" w:leader="none"/>
                        </w:tabs>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w:t>
                        <w:tab/>
                        <w:t>坏账</w:t>
                        <w:tab/>
                        <w:t>账面</w:t>
                      </w:r>
                    </w:p>
                    <w:p>
                      <w:pPr>
                        <w:tabs>
                          <w:tab w:pos="1711" w:val="left" w:leader="none"/>
                          <w:tab w:pos="2275" w:val="left" w:leader="none"/>
                          <w:tab w:pos="2825" w:val="left" w:leader="none"/>
                          <w:tab w:pos="3802" w:val="left" w:leader="none"/>
                        </w:tabs>
                        <w:spacing w:line="242" w:lineRule="auto" w:before="5"/>
                        <w:ind w:left="0" w:right="0" w:firstLine="619"/>
                        <w:jc w:val="left"/>
                        <w:rPr>
                          <w:rFonts w:ascii="宋体" w:hAnsi="宋体" w:cs="宋体" w:eastAsia="宋体" w:hint="default"/>
                          <w:sz w:val="15"/>
                          <w:szCs w:val="15"/>
                        </w:rPr>
                      </w:pPr>
                      <w:r>
                        <w:rPr>
                          <w:rFonts w:ascii="宋体" w:hAnsi="宋体" w:cs="宋体" w:eastAsia="宋体" w:hint="default"/>
                          <w:spacing w:val="-1"/>
                          <w:sz w:val="15"/>
                          <w:szCs w:val="15"/>
                        </w:rPr>
                        <w:t>部余额的比重</w:t>
                        <w:tab/>
                        <w:tab/>
                        <w:tab/>
                        <w:t>全部余额的</w:t>
                        <w:tab/>
                        <w:t>坏账准备</w:t>
                      </w:r>
                      <w:r>
                        <w:rPr>
                          <w:rFonts w:ascii="宋体" w:hAnsi="宋体" w:cs="宋体" w:eastAsia="宋体" w:hint="default"/>
                          <w:w w:val="100"/>
                          <w:sz w:val="15"/>
                          <w:szCs w:val="15"/>
                        </w:rPr>
                        <w:t> </w:t>
                      </w:r>
                      <w:r>
                        <w:rPr>
                          <w:rFonts w:ascii="宋体" w:hAnsi="宋体" w:cs="宋体" w:eastAsia="宋体" w:hint="default"/>
                          <w:sz w:val="15"/>
                          <w:szCs w:val="15"/>
                        </w:rPr>
                        <w:t>余额</w:t>
                        <w:tab/>
                        <w:t>准备</w:t>
                        <w:tab/>
                        <w:t>余额</w:t>
                      </w:r>
                    </w:p>
                    <w:p>
                      <w:pPr>
                        <w:tabs>
                          <w:tab w:pos="2846" w:val="left" w:leader="none"/>
                        </w:tabs>
                        <w:spacing w:line="213" w:lineRule="exact" w:before="1"/>
                        <w:ind w:left="866" w:right="0" w:firstLine="0"/>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Calibri" w:hAnsi="Calibri" w:cs="Calibri" w:eastAsia="Calibri" w:hint="default"/>
                          <w:spacing w:val="-1"/>
                          <w:sz w:val="15"/>
                          <w:szCs w:val="15"/>
                        </w:rPr>
                        <w:t>%</w:t>
                      </w:r>
                      <w:r>
                        <w:rPr>
                          <w:rFonts w:ascii="宋体" w:hAnsi="宋体" w:cs="宋体" w:eastAsia="宋体" w:hint="default"/>
                          <w:spacing w:val="-1"/>
                          <w:sz w:val="15"/>
                          <w:szCs w:val="15"/>
                        </w:rPr>
                        <w:t>）</w:t>
                        <w:tab/>
                        <w:t>比重（</w:t>
                      </w:r>
                      <w:r>
                        <w:rPr>
                          <w:rFonts w:ascii="Calibri" w:hAnsi="Calibri" w:cs="Calibri" w:eastAsia="Calibri" w:hint="default"/>
                          <w:spacing w:val="-1"/>
                          <w:sz w:val="15"/>
                          <w:szCs w:val="15"/>
                        </w:rPr>
                        <w:t>%</w:t>
                      </w:r>
                      <w:r>
                        <w:rPr>
                          <w:rFonts w:ascii="宋体" w:hAnsi="宋体" w:cs="宋体" w:eastAsia="宋体" w:hint="default"/>
                          <w:spacing w:val="-1"/>
                          <w:sz w:val="15"/>
                          <w:szCs w:val="15"/>
                        </w:rPr>
                        <w:t>）</w:t>
                      </w:r>
                    </w:p>
                  </w:txbxContent>
                </v:textbox>
                <w10:wrap type="none"/>
              </v:shape>
              <v:shape style="position:absolute;left:84;top:1838;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应收账款</w:t>
                      </w:r>
                    </w:p>
                  </w:txbxContent>
                </v:textbox>
                <w10:wrap type="none"/>
              </v:shape>
              <v:shape style="position:absolute;left:890;top:2249;width:21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上海长安信息技术咨询开发中心</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2513" w:val="left" w:leader="none"/>
        </w:tabs>
        <w:spacing w:before="36"/>
        <w:ind w:left="1786" w:right="1679" w:firstLine="0"/>
        <w:jc w:val="left"/>
        <w:rPr>
          <w:rFonts w:ascii="黑体" w:hAnsi="黑体" w:cs="黑体" w:eastAsia="黑体" w:hint="default"/>
          <w:sz w:val="21"/>
          <w:szCs w:val="21"/>
        </w:rPr>
      </w:pPr>
      <w:r>
        <w:rPr>
          <w:rFonts w:ascii="黑体" w:hAnsi="黑体" w:cs="黑体" w:eastAsia="黑体" w:hint="default"/>
          <w:sz w:val="21"/>
          <w:szCs w:val="21"/>
        </w:rPr>
        <w:t>七、</w:t>
        <w:tab/>
        <w:t>或有事项</w:t>
      </w:r>
    </w:p>
    <w:p>
      <w:pPr>
        <w:spacing w:before="126"/>
        <w:ind w:left="2518" w:right="1679" w:firstLine="0"/>
        <w:jc w:val="left"/>
        <w:rPr>
          <w:rFonts w:ascii="宋体" w:hAnsi="宋体" w:cs="宋体" w:eastAsia="宋体" w:hint="default"/>
          <w:sz w:val="21"/>
          <w:szCs w:val="21"/>
        </w:rPr>
      </w:pPr>
      <w:r>
        <w:rPr>
          <w:rFonts w:ascii="宋体" w:hAnsi="宋体" w:cs="宋体" w:eastAsia="宋体" w:hint="default"/>
          <w:sz w:val="21"/>
          <w:szCs w:val="21"/>
        </w:rPr>
        <w:t>报告期本公司无需要披露的或有事项。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2513" w:val="left" w:leader="none"/>
        </w:tabs>
        <w:spacing w:before="0"/>
        <w:ind w:left="1786" w:right="1679" w:firstLine="0"/>
        <w:jc w:val="left"/>
        <w:rPr>
          <w:rFonts w:ascii="黑体" w:hAnsi="黑体" w:cs="黑体" w:eastAsia="黑体" w:hint="default"/>
          <w:sz w:val="21"/>
          <w:szCs w:val="21"/>
        </w:rPr>
      </w:pPr>
      <w:r>
        <w:rPr>
          <w:rFonts w:ascii="黑体" w:hAnsi="黑体" w:cs="黑体" w:eastAsia="黑体" w:hint="default"/>
          <w:sz w:val="21"/>
          <w:szCs w:val="21"/>
        </w:rPr>
        <w:t>八、</w:t>
        <w:tab/>
        <w:t>承诺事项</w:t>
      </w:r>
    </w:p>
    <w:p>
      <w:pPr>
        <w:spacing w:before="126"/>
        <w:ind w:left="1800" w:right="1679" w:firstLine="0"/>
        <w:jc w:val="left"/>
        <w:rPr>
          <w:rFonts w:ascii="宋体" w:hAnsi="宋体" w:cs="宋体" w:eastAsia="宋体" w:hint="default"/>
          <w:sz w:val="21"/>
          <w:szCs w:val="21"/>
        </w:rPr>
      </w:pPr>
      <w:r>
        <w:rPr>
          <w:rFonts w:ascii="宋体" w:hAnsi="宋体" w:cs="宋体" w:eastAsia="宋体" w:hint="default"/>
          <w:b/>
          <w:bCs/>
          <w:sz w:val="21"/>
          <w:szCs w:val="21"/>
        </w:rPr>
        <w:t>（一）截止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3"/>
          <w:sz w:val="21"/>
          <w:szCs w:val="21"/>
        </w:rPr>
        <w:t> </w:t>
      </w:r>
      <w:r>
        <w:rPr>
          <w:rFonts w:ascii="宋体" w:hAnsi="宋体" w:cs="宋体" w:eastAsia="宋体" w:hint="default"/>
          <w:b/>
          <w:bCs/>
          <w:sz w:val="21"/>
          <w:szCs w:val="21"/>
        </w:rPr>
        <w:t>月</w:t>
      </w:r>
      <w:r>
        <w:rPr>
          <w:rFonts w:ascii="宋体" w:hAnsi="宋体" w:cs="宋体" w:eastAsia="宋体" w:hint="default"/>
          <w:b/>
          <w:bCs/>
          <w:spacing w:val="-56"/>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日公司无需披露的对外经济担保事项。</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7"/>
          <w:szCs w:val="27"/>
        </w:rPr>
      </w:pPr>
    </w:p>
    <w:p>
      <w:pPr>
        <w:spacing w:before="36"/>
        <w:ind w:left="1800" w:right="1679" w:firstLine="0"/>
        <w:jc w:val="left"/>
        <w:rPr>
          <w:rFonts w:ascii="宋体" w:hAnsi="宋体" w:cs="宋体" w:eastAsia="宋体" w:hint="default"/>
          <w:sz w:val="21"/>
          <w:szCs w:val="21"/>
        </w:rPr>
      </w:pPr>
      <w:r>
        <w:rPr>
          <w:rFonts w:ascii="宋体" w:hAnsi="宋体" w:cs="宋体" w:eastAsia="宋体" w:hint="default"/>
          <w:b/>
          <w:bCs/>
          <w:sz w:val="21"/>
          <w:szCs w:val="21"/>
        </w:rPr>
        <w:t>（二）其他重大财务承诺事项</w:t>
      </w:r>
      <w:r>
        <w:rPr>
          <w:rFonts w:ascii="宋体" w:hAnsi="宋体" w:cs="宋体" w:eastAsia="宋体" w:hint="default"/>
          <w:sz w:val="21"/>
          <w:szCs w:val="21"/>
        </w:rPr>
      </w:r>
    </w:p>
    <w:p>
      <w:pPr>
        <w:spacing w:before="123"/>
        <w:ind w:left="2534" w:right="0" w:firstLine="0"/>
        <w:jc w:val="both"/>
        <w:rPr>
          <w:rFonts w:ascii="宋体" w:hAnsi="宋体" w:cs="宋体" w:eastAsia="宋体" w:hint="default"/>
          <w:sz w:val="21"/>
          <w:szCs w:val="21"/>
        </w:rPr>
      </w:pPr>
      <w:r>
        <w:rPr>
          <w:rFonts w:ascii="宋体" w:hAnsi="宋体" w:cs="宋体" w:eastAsia="宋体" w:hint="default"/>
          <w:sz w:val="21"/>
          <w:szCs w:val="21"/>
        </w:rPr>
        <w:t>公司以账面原值共计</w:t>
      </w:r>
      <w:r>
        <w:rPr>
          <w:rFonts w:ascii="宋体" w:hAnsi="宋体" w:cs="宋体" w:eastAsia="宋体" w:hint="default"/>
          <w:spacing w:val="-52"/>
          <w:sz w:val="21"/>
          <w:szCs w:val="21"/>
        </w:rPr>
        <w:t> </w:t>
      </w:r>
      <w:r>
        <w:rPr>
          <w:rFonts w:ascii="宋体" w:hAnsi="宋体" w:cs="宋体" w:eastAsia="宋体" w:hint="default"/>
          <w:sz w:val="21"/>
          <w:szCs w:val="21"/>
        </w:rPr>
        <w:t>10,871.51</w:t>
      </w:r>
      <w:r>
        <w:rPr>
          <w:rFonts w:ascii="宋体" w:hAnsi="宋体" w:cs="宋体" w:eastAsia="宋体" w:hint="default"/>
          <w:spacing w:val="-53"/>
          <w:sz w:val="21"/>
          <w:szCs w:val="21"/>
        </w:rPr>
        <w:t> </w:t>
      </w:r>
      <w:r>
        <w:rPr>
          <w:rFonts w:ascii="宋体" w:hAnsi="宋体" w:cs="宋体" w:eastAsia="宋体" w:hint="default"/>
          <w:sz w:val="21"/>
          <w:szCs w:val="21"/>
        </w:rPr>
        <w:t>万元</w:t>
      </w:r>
      <w:r>
        <w:rPr>
          <w:rFonts w:ascii="宋体" w:hAnsi="宋体" w:cs="宋体" w:eastAsia="宋体" w:hint="default"/>
          <w:sz w:val="21"/>
          <w:szCs w:val="21"/>
        </w:rPr>
        <w:t>(</w:t>
      </w:r>
      <w:r>
        <w:rPr>
          <w:rFonts w:ascii="宋体" w:hAnsi="宋体" w:cs="宋体" w:eastAsia="宋体" w:hint="default"/>
          <w:sz w:val="21"/>
          <w:szCs w:val="21"/>
        </w:rPr>
        <w:t>评估值</w:t>
      </w:r>
      <w:r>
        <w:rPr>
          <w:rFonts w:ascii="宋体" w:hAnsi="宋体" w:cs="宋体" w:eastAsia="宋体" w:hint="default"/>
          <w:spacing w:val="-50"/>
          <w:sz w:val="21"/>
          <w:szCs w:val="21"/>
        </w:rPr>
        <w:t> </w:t>
      </w:r>
      <w:r>
        <w:rPr>
          <w:rFonts w:ascii="宋体" w:hAnsi="宋体" w:cs="宋体" w:eastAsia="宋体" w:hint="default"/>
          <w:sz w:val="21"/>
          <w:szCs w:val="21"/>
        </w:rPr>
        <w:t>8,900</w:t>
      </w:r>
      <w:r>
        <w:rPr>
          <w:rFonts w:ascii="宋体" w:hAnsi="宋体" w:cs="宋体" w:eastAsia="宋体" w:hint="default"/>
          <w:spacing w:val="-53"/>
          <w:sz w:val="21"/>
          <w:szCs w:val="21"/>
        </w:rPr>
        <w:t> </w:t>
      </w:r>
      <w:r>
        <w:rPr>
          <w:rFonts w:ascii="宋体" w:hAnsi="宋体" w:cs="宋体" w:eastAsia="宋体" w:hint="default"/>
          <w:sz w:val="21"/>
          <w:szCs w:val="21"/>
        </w:rPr>
        <w:t>万元</w:t>
      </w:r>
      <w:r>
        <w:rPr>
          <w:rFonts w:ascii="宋体" w:hAnsi="宋体" w:cs="宋体" w:eastAsia="宋体" w:hint="default"/>
          <w:sz w:val="21"/>
          <w:szCs w:val="21"/>
        </w:rPr>
        <w:t>)</w:t>
      </w:r>
      <w:r>
        <w:rPr>
          <w:rFonts w:ascii="宋体" w:hAnsi="宋体" w:cs="宋体" w:eastAsia="宋体" w:hint="default"/>
          <w:sz w:val="21"/>
          <w:szCs w:val="21"/>
        </w:rPr>
        <w:t>的办公用房抵押，向中国</w:t>
      </w:r>
    </w:p>
    <w:p>
      <w:pPr>
        <w:spacing w:before="126"/>
        <w:ind w:left="2534" w:right="0" w:firstLine="0"/>
        <w:jc w:val="both"/>
        <w:rPr>
          <w:rFonts w:ascii="宋体" w:hAnsi="宋体" w:cs="宋体" w:eastAsia="宋体" w:hint="default"/>
          <w:sz w:val="21"/>
          <w:szCs w:val="21"/>
        </w:rPr>
      </w:pPr>
      <w:r>
        <w:rPr>
          <w:rFonts w:ascii="宋体" w:hAnsi="宋体" w:cs="宋体" w:eastAsia="宋体" w:hint="default"/>
          <w:sz w:val="21"/>
          <w:szCs w:val="21"/>
        </w:rPr>
        <w:t>银行闸北支行借款人民币</w:t>
      </w:r>
      <w:r>
        <w:rPr>
          <w:rFonts w:ascii="宋体" w:hAnsi="宋体" w:cs="宋体" w:eastAsia="宋体" w:hint="default"/>
          <w:spacing w:val="-49"/>
          <w:sz w:val="21"/>
          <w:szCs w:val="21"/>
        </w:rPr>
        <w:t> </w:t>
      </w:r>
      <w:r>
        <w:rPr>
          <w:rFonts w:ascii="宋体" w:hAnsi="宋体" w:cs="宋体" w:eastAsia="宋体" w:hint="default"/>
          <w:sz w:val="21"/>
          <w:szCs w:val="21"/>
        </w:rPr>
        <w:t>5,000</w:t>
      </w:r>
      <w:r>
        <w:rPr>
          <w:rFonts w:ascii="宋体" w:hAnsi="宋体" w:cs="宋体" w:eastAsia="宋体" w:hint="default"/>
          <w:spacing w:val="-47"/>
          <w:sz w:val="21"/>
          <w:szCs w:val="21"/>
        </w:rPr>
        <w:t> </w:t>
      </w:r>
      <w:r>
        <w:rPr>
          <w:rFonts w:ascii="宋体" w:hAnsi="宋体" w:cs="宋体" w:eastAsia="宋体" w:hint="default"/>
          <w:sz w:val="21"/>
          <w:szCs w:val="21"/>
        </w:rPr>
        <w:t>万元，借款期限为</w:t>
      </w:r>
      <w:r>
        <w:rPr>
          <w:rFonts w:ascii="宋体" w:hAnsi="宋体" w:cs="宋体" w:eastAsia="宋体" w:hint="default"/>
          <w:spacing w:val="-47"/>
          <w:sz w:val="21"/>
          <w:szCs w:val="21"/>
        </w:rPr>
        <w:t> </w:t>
      </w:r>
      <w:r>
        <w:rPr>
          <w:rFonts w:ascii="宋体" w:hAnsi="宋体" w:cs="宋体" w:eastAsia="宋体" w:hint="default"/>
          <w:sz w:val="21"/>
          <w:szCs w:val="21"/>
        </w:rPr>
        <w:t>2007</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4</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宋体" w:hAnsi="宋体" w:cs="宋体" w:eastAsia="宋体" w:hint="default"/>
          <w:sz w:val="21"/>
          <w:szCs w:val="21"/>
        </w:rPr>
        <w:t>20</w:t>
      </w:r>
      <w:r>
        <w:rPr>
          <w:rFonts w:ascii="宋体" w:hAnsi="宋体" w:cs="宋体" w:eastAsia="宋体" w:hint="default"/>
          <w:spacing w:val="-49"/>
          <w:sz w:val="21"/>
          <w:szCs w:val="21"/>
        </w:rPr>
        <w:t> </w:t>
      </w:r>
      <w:r>
        <w:rPr>
          <w:rFonts w:ascii="宋体" w:hAnsi="宋体" w:cs="宋体" w:eastAsia="宋体" w:hint="default"/>
          <w:sz w:val="21"/>
          <w:szCs w:val="21"/>
        </w:rPr>
        <w:t>日至</w:t>
      </w:r>
      <w:r>
        <w:rPr>
          <w:rFonts w:ascii="宋体" w:hAnsi="宋体" w:cs="宋体" w:eastAsia="宋体" w:hint="default"/>
          <w:spacing w:val="-46"/>
          <w:sz w:val="21"/>
          <w:szCs w:val="21"/>
        </w:rPr>
        <w:t> </w:t>
      </w:r>
      <w:r>
        <w:rPr>
          <w:rFonts w:ascii="宋体" w:hAnsi="宋体" w:cs="宋体" w:eastAsia="宋体" w:hint="default"/>
          <w:sz w:val="21"/>
          <w:szCs w:val="21"/>
        </w:rPr>
        <w:t>2011</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12</w:t>
      </w:r>
    </w:p>
    <w:p>
      <w:pPr>
        <w:spacing w:line="348" w:lineRule="auto" w:before="126"/>
        <w:ind w:left="2534" w:right="1679" w:firstLine="0"/>
        <w:jc w:val="left"/>
        <w:rPr>
          <w:rFonts w:ascii="宋体" w:hAnsi="宋体" w:cs="宋体" w:eastAsia="宋体" w:hint="default"/>
          <w:sz w:val="21"/>
          <w:szCs w:val="21"/>
        </w:rPr>
      </w:pPr>
      <w:r>
        <w:rPr>
          <w:rFonts w:ascii="宋体" w:hAnsi="宋体" w:cs="宋体" w:eastAsia="宋体" w:hint="default"/>
          <w:w w:val="100"/>
          <w:sz w:val="21"/>
          <w:szCs w:val="21"/>
        </w:rPr>
        <w:t>月</w:t>
      </w:r>
      <w:r>
        <w:rPr>
          <w:rFonts w:ascii="宋体" w:hAnsi="宋体" w:cs="宋体" w:eastAsia="宋体" w:hint="default"/>
          <w:spacing w:val="-53"/>
          <w:w w:val="100"/>
          <w:sz w:val="21"/>
          <w:szCs w:val="21"/>
        </w:rPr>
        <w:t> </w:t>
      </w:r>
      <w:r>
        <w:rPr>
          <w:rFonts w:ascii="宋体" w:hAnsi="宋体" w:cs="宋体" w:eastAsia="宋体" w:hint="default"/>
          <w:w w:val="100"/>
          <w:sz w:val="21"/>
          <w:szCs w:val="21"/>
        </w:rPr>
        <w:t>20</w:t>
      </w:r>
      <w:r>
        <w:rPr>
          <w:rFonts w:ascii="宋体" w:hAnsi="宋体" w:cs="宋体" w:eastAsia="宋体" w:hint="default"/>
          <w:spacing w:val="-55"/>
          <w:w w:val="100"/>
          <w:sz w:val="21"/>
          <w:szCs w:val="21"/>
        </w:rPr>
        <w:t> </w:t>
      </w:r>
      <w:r>
        <w:rPr>
          <w:rFonts w:ascii="宋体" w:hAnsi="宋体" w:cs="宋体" w:eastAsia="宋体" w:hint="default"/>
          <w:spacing w:val="-16"/>
          <w:w w:val="100"/>
          <w:sz w:val="21"/>
          <w:szCs w:val="21"/>
        </w:rPr>
        <w:t>日，分四期归还（每期归还</w:t>
      </w:r>
      <w:r>
        <w:rPr>
          <w:rFonts w:ascii="宋体" w:hAnsi="宋体" w:cs="宋体" w:eastAsia="宋体" w:hint="default"/>
          <w:spacing w:val="-52"/>
          <w:w w:val="100"/>
          <w:sz w:val="21"/>
          <w:szCs w:val="21"/>
        </w:rPr>
        <w:t> </w:t>
      </w:r>
      <w:r>
        <w:rPr>
          <w:rFonts w:ascii="宋体" w:hAnsi="宋体" w:cs="宋体" w:eastAsia="宋体" w:hint="default"/>
          <w:spacing w:val="-1"/>
          <w:w w:val="100"/>
          <w:sz w:val="21"/>
          <w:szCs w:val="21"/>
        </w:rPr>
        <w:t>1,250</w:t>
      </w:r>
      <w:r>
        <w:rPr>
          <w:rFonts w:ascii="宋体" w:hAnsi="宋体" w:cs="宋体" w:eastAsia="宋体" w:hint="default"/>
          <w:spacing w:val="-53"/>
          <w:w w:val="100"/>
          <w:sz w:val="21"/>
          <w:szCs w:val="21"/>
        </w:rPr>
        <w:t> </w:t>
      </w:r>
      <w:r>
        <w:rPr>
          <w:rFonts w:ascii="宋体" w:hAnsi="宋体" w:cs="宋体" w:eastAsia="宋体" w:hint="default"/>
          <w:spacing w:val="-33"/>
          <w:w w:val="100"/>
          <w:sz w:val="21"/>
          <w:szCs w:val="21"/>
        </w:rPr>
        <w:t>万元），截止</w:t>
      </w:r>
      <w:r>
        <w:rPr>
          <w:rFonts w:ascii="宋体" w:hAnsi="宋体" w:cs="宋体" w:eastAsia="宋体" w:hint="default"/>
          <w:spacing w:val="-55"/>
          <w:w w:val="100"/>
          <w:sz w:val="21"/>
          <w:szCs w:val="21"/>
        </w:rPr>
        <w:t> </w:t>
      </w:r>
      <w:r>
        <w:rPr>
          <w:rFonts w:ascii="宋体" w:hAnsi="宋体" w:cs="宋体" w:eastAsia="宋体" w:hint="default"/>
          <w:w w:val="100"/>
          <w:sz w:val="21"/>
          <w:szCs w:val="21"/>
        </w:rPr>
        <w:t>2010</w:t>
      </w:r>
      <w:r>
        <w:rPr>
          <w:rFonts w:ascii="宋体" w:hAnsi="宋体" w:cs="宋体" w:eastAsia="宋体" w:hint="default"/>
          <w:spacing w:val="-55"/>
          <w:w w:val="100"/>
          <w:sz w:val="21"/>
          <w:szCs w:val="21"/>
        </w:rPr>
        <w:t> </w:t>
      </w:r>
      <w:r>
        <w:rPr>
          <w:rFonts w:ascii="宋体" w:hAnsi="宋体" w:cs="宋体" w:eastAsia="宋体" w:hint="default"/>
          <w:w w:val="100"/>
          <w:sz w:val="21"/>
          <w:szCs w:val="21"/>
        </w:rPr>
        <w:t>年</w:t>
      </w:r>
      <w:r>
        <w:rPr>
          <w:rFonts w:ascii="宋体" w:hAnsi="宋体" w:cs="宋体" w:eastAsia="宋体" w:hint="default"/>
          <w:spacing w:val="-53"/>
          <w:w w:val="100"/>
          <w:sz w:val="21"/>
          <w:szCs w:val="21"/>
        </w:rPr>
        <w:t> </w:t>
      </w:r>
      <w:r>
        <w:rPr>
          <w:rFonts w:ascii="宋体" w:hAnsi="宋体" w:cs="宋体" w:eastAsia="宋体" w:hint="default"/>
          <w:w w:val="100"/>
          <w:sz w:val="21"/>
          <w:szCs w:val="21"/>
        </w:rPr>
        <w:t>12</w:t>
      </w:r>
      <w:r>
        <w:rPr>
          <w:rFonts w:ascii="宋体" w:hAnsi="宋体" w:cs="宋体" w:eastAsia="宋体" w:hint="default"/>
          <w:spacing w:val="-55"/>
          <w:w w:val="100"/>
          <w:sz w:val="21"/>
          <w:szCs w:val="21"/>
        </w:rPr>
        <w:t> </w:t>
      </w:r>
      <w:r>
        <w:rPr>
          <w:rFonts w:ascii="宋体" w:hAnsi="宋体" w:cs="宋体" w:eastAsia="宋体" w:hint="default"/>
          <w:w w:val="100"/>
          <w:sz w:val="21"/>
          <w:szCs w:val="21"/>
        </w:rPr>
        <w:t>月</w:t>
      </w:r>
      <w:r>
        <w:rPr>
          <w:rFonts w:ascii="宋体" w:hAnsi="宋体" w:cs="宋体" w:eastAsia="宋体" w:hint="default"/>
          <w:spacing w:val="-53"/>
          <w:w w:val="100"/>
          <w:sz w:val="21"/>
          <w:szCs w:val="21"/>
        </w:rPr>
        <w:t> </w:t>
      </w:r>
      <w:r>
        <w:rPr>
          <w:rFonts w:ascii="宋体" w:hAnsi="宋体" w:cs="宋体" w:eastAsia="宋体" w:hint="default"/>
          <w:spacing w:val="-2"/>
          <w:w w:val="100"/>
          <w:sz w:val="21"/>
          <w:szCs w:val="21"/>
        </w:rPr>
        <w:t>31</w:t>
      </w:r>
      <w:r>
        <w:rPr>
          <w:rFonts w:ascii="宋体" w:hAnsi="宋体" w:cs="宋体" w:eastAsia="宋体" w:hint="default"/>
          <w:spacing w:val="-53"/>
          <w:w w:val="100"/>
          <w:sz w:val="21"/>
          <w:szCs w:val="21"/>
        </w:rPr>
        <w:t> </w:t>
      </w:r>
      <w:r>
        <w:rPr>
          <w:rFonts w:ascii="宋体" w:hAnsi="宋体" w:cs="宋体" w:eastAsia="宋体" w:hint="default"/>
          <w:spacing w:val="-2"/>
          <w:w w:val="100"/>
          <w:sz w:val="21"/>
          <w:szCs w:val="21"/>
        </w:rPr>
        <w:t>日已归还</w:t>
      </w:r>
      <w:r>
        <w:rPr>
          <w:rFonts w:ascii="宋体" w:hAnsi="宋体" w:cs="宋体" w:eastAsia="宋体" w:hint="default"/>
          <w:spacing w:val="-55"/>
          <w:w w:val="100"/>
          <w:sz w:val="21"/>
          <w:szCs w:val="21"/>
        </w:rPr>
        <w:t> </w:t>
      </w:r>
      <w:r>
        <w:rPr>
          <w:rFonts w:ascii="宋体" w:hAnsi="宋体" w:cs="宋体" w:eastAsia="宋体" w:hint="default"/>
          <w:w w:val="100"/>
          <w:sz w:val="21"/>
          <w:szCs w:val="21"/>
        </w:rPr>
        <w:t>3,750 </w:t>
      </w:r>
      <w:r>
        <w:rPr>
          <w:rFonts w:ascii="宋体" w:hAnsi="宋体" w:cs="宋体" w:eastAsia="宋体" w:hint="default"/>
          <w:sz w:val="21"/>
          <w:szCs w:val="21"/>
        </w:rPr>
        <w:t>万元。</w:t>
      </w:r>
    </w:p>
    <w:p>
      <w:pPr>
        <w:spacing w:line="240" w:lineRule="auto" w:before="0"/>
        <w:rPr>
          <w:rFonts w:ascii="宋体" w:hAnsi="宋体" w:cs="宋体" w:eastAsia="宋体" w:hint="default"/>
          <w:sz w:val="20"/>
          <w:szCs w:val="20"/>
        </w:rPr>
      </w:pPr>
    </w:p>
    <w:p>
      <w:pPr>
        <w:tabs>
          <w:tab w:pos="2513" w:val="left" w:leader="none"/>
        </w:tabs>
        <w:spacing w:before="170"/>
        <w:ind w:left="1786" w:right="1679" w:firstLine="0"/>
        <w:jc w:val="left"/>
        <w:rPr>
          <w:rFonts w:ascii="黑体" w:hAnsi="黑体" w:cs="黑体" w:eastAsia="黑体" w:hint="default"/>
          <w:sz w:val="21"/>
          <w:szCs w:val="21"/>
        </w:rPr>
      </w:pPr>
      <w:r>
        <w:rPr>
          <w:rFonts w:ascii="黑体" w:hAnsi="黑体" w:cs="黑体" w:eastAsia="黑体" w:hint="default"/>
          <w:sz w:val="21"/>
          <w:szCs w:val="21"/>
        </w:rPr>
        <w:t>九、</w:t>
        <w:tab/>
        <w:t>资产负债表日后事项</w:t>
      </w:r>
    </w:p>
    <w:p>
      <w:pPr>
        <w:tabs>
          <w:tab w:pos="2513" w:val="left" w:leader="none"/>
        </w:tabs>
        <w:spacing w:line="800" w:lineRule="atLeast" w:before="0"/>
        <w:ind w:left="2518" w:right="6439" w:hanging="732"/>
        <w:jc w:val="left"/>
        <w:rPr>
          <w:rFonts w:ascii="宋体" w:hAnsi="宋体" w:cs="宋体" w:eastAsia="宋体" w:hint="default"/>
          <w:sz w:val="21"/>
          <w:szCs w:val="21"/>
        </w:rPr>
      </w:pP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一</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重要的资产负债表日后事项说明</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z w:val="21"/>
          <w:szCs w:val="21"/>
        </w:rPr>
        <w:t>股票发行：</w:t>
      </w:r>
    </w:p>
    <w:p>
      <w:pPr>
        <w:spacing w:line="343" w:lineRule="auto" w:before="126"/>
        <w:ind w:left="2518" w:right="1791" w:firstLine="0"/>
        <w:jc w:val="both"/>
        <w:rPr>
          <w:rFonts w:ascii="宋体" w:hAnsi="宋体" w:cs="宋体" w:eastAsia="宋体" w:hint="default"/>
          <w:sz w:val="21"/>
          <w:szCs w:val="21"/>
        </w:rPr>
      </w:pPr>
      <w:r>
        <w:rPr>
          <w:rFonts w:ascii="宋体" w:hAnsi="宋体" w:cs="宋体" w:eastAsia="宋体" w:hint="default"/>
          <w:sz w:val="21"/>
          <w:szCs w:val="21"/>
        </w:rPr>
        <w:t>经中国证券监督管理委员会证监许可</w:t>
      </w:r>
      <w:r>
        <w:rPr>
          <w:rFonts w:ascii="Times New Roman" w:hAnsi="Times New Roman" w:cs="Times New Roman" w:eastAsia="Times New Roman" w:hint="default"/>
          <w:sz w:val="21"/>
          <w:szCs w:val="21"/>
        </w:rPr>
        <w:t>[2010]1905</w:t>
      </w:r>
      <w:r>
        <w:rPr>
          <w:rFonts w:ascii="Times New Roman" w:hAnsi="Times New Roman" w:cs="Times New Roman" w:eastAsia="Times New Roman" w:hint="default"/>
          <w:spacing w:val="42"/>
          <w:sz w:val="21"/>
          <w:szCs w:val="21"/>
        </w:rPr>
        <w:t> </w:t>
      </w:r>
      <w:r>
        <w:rPr>
          <w:rFonts w:ascii="宋体" w:hAnsi="宋体" w:cs="宋体" w:eastAsia="宋体" w:hint="default"/>
          <w:sz w:val="21"/>
          <w:szCs w:val="21"/>
        </w:rPr>
        <w:t>号文《关于核准万达信息股份有限</w:t>
      </w:r>
      <w:r>
        <w:rPr>
          <w:rFonts w:ascii="宋体" w:hAnsi="宋体" w:cs="宋体" w:eastAsia="宋体" w:hint="default"/>
          <w:w w:val="100"/>
          <w:sz w:val="21"/>
          <w:szCs w:val="21"/>
        </w:rPr>
        <w:t> </w:t>
      </w:r>
      <w:r>
        <w:rPr>
          <w:rFonts w:ascii="宋体" w:hAnsi="宋体" w:cs="宋体" w:eastAsia="宋体" w:hint="default"/>
          <w:spacing w:val="-1"/>
          <w:sz w:val="21"/>
          <w:szCs w:val="21"/>
        </w:rPr>
        <w:t>公司首次公开发行股票并在创业板上市的批复》的核准，公司采用网下向股票配售</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对象询价配售发行与网上向社会公众投资者定价发行相结合的方式向社会公开发行</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Times New Roman" w:hAnsi="Times New Roman" w:cs="Times New Roman" w:eastAsia="Times New Roman" w:hint="default"/>
          <w:sz w:val="21"/>
          <w:szCs w:val="21"/>
        </w:rPr>
        <w:t>3,000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万股普通股并于</w:t>
      </w:r>
      <w:r>
        <w:rPr>
          <w:rFonts w:ascii="宋体" w:hAnsi="宋体" w:cs="宋体" w:eastAsia="宋体" w:hint="default"/>
          <w:spacing w:val="-48"/>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4"/>
          <w:sz w:val="21"/>
          <w:szCs w:val="21"/>
        </w:rPr>
        <w:t> </w:t>
      </w:r>
      <w:r>
        <w:rPr>
          <w:rFonts w:ascii="宋体" w:hAnsi="宋体" w:cs="宋体" w:eastAsia="宋体" w:hint="default"/>
          <w:spacing w:val="-5"/>
          <w:sz w:val="21"/>
          <w:szCs w:val="21"/>
        </w:rPr>
        <w:t>日起在深圳证券交易所上市交易，发行价格为</w:t>
      </w:r>
    </w:p>
    <w:p>
      <w:pPr>
        <w:spacing w:before="10"/>
        <w:ind w:left="2518" w:right="0" w:firstLine="0"/>
        <w:jc w:val="both"/>
        <w:rPr>
          <w:rFonts w:ascii="宋体" w:hAnsi="宋体" w:cs="宋体" w:eastAsia="宋体" w:hint="default"/>
          <w:sz w:val="21"/>
          <w:szCs w:val="21"/>
        </w:rPr>
      </w:pPr>
      <w:r>
        <w:rPr>
          <w:rFonts w:ascii="宋体" w:hAnsi="宋体" w:cs="宋体" w:eastAsia="宋体" w:hint="default"/>
          <w:sz w:val="21"/>
          <w:szCs w:val="21"/>
        </w:rPr>
        <w:t>每股</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28.00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元，募集资金总额为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84,000</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万元。扣除发行费用</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6,387.50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w:t>
      </w:r>
      <w:r>
        <w:rPr>
          <w:rFonts w:ascii="宋体" w:hAnsi="宋体" w:cs="宋体" w:eastAsia="宋体" w:hint="default"/>
          <w:sz w:val="21"/>
          <w:szCs w:val="21"/>
        </w:rPr>
        <w:t>实际募集</w:t>
      </w:r>
    </w:p>
    <w:p>
      <w:pPr>
        <w:spacing w:before="107"/>
        <w:ind w:left="2518" w:right="0" w:firstLine="0"/>
        <w:jc w:val="both"/>
        <w:rPr>
          <w:rFonts w:ascii="宋体" w:hAnsi="宋体" w:cs="宋体" w:eastAsia="宋体" w:hint="default"/>
          <w:sz w:val="21"/>
          <w:szCs w:val="21"/>
        </w:rPr>
      </w:pPr>
      <w:r>
        <w:rPr>
          <w:rFonts w:ascii="宋体" w:hAnsi="宋体" w:cs="宋体" w:eastAsia="宋体" w:hint="default"/>
          <w:sz w:val="21"/>
          <w:szCs w:val="21"/>
        </w:rPr>
        <w:t>资金净额为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77,612.50</w:t>
      </w:r>
      <w:r>
        <w:rPr>
          <w:rFonts w:ascii="Times New Roman" w:hAnsi="Times New Roman" w:cs="Times New Roman" w:eastAsia="Times New Roman" w:hint="default"/>
          <w:spacing w:val="4"/>
          <w:sz w:val="21"/>
          <w:szCs w:val="21"/>
        </w:rPr>
        <w:t> </w:t>
      </w:r>
      <w:r>
        <w:rPr>
          <w:rFonts w:ascii="宋体" w:hAnsi="宋体" w:cs="宋体" w:eastAsia="宋体" w:hint="default"/>
          <w:spacing w:val="-6"/>
          <w:sz w:val="21"/>
          <w:szCs w:val="21"/>
        </w:rPr>
        <w:t>万元。立信会计师事务所有限公司已于</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19 </w:t>
      </w:r>
      <w:r>
        <w:rPr>
          <w:rFonts w:ascii="宋体" w:hAnsi="宋体" w:cs="宋体" w:eastAsia="宋体" w:hint="default"/>
          <w:sz w:val="21"/>
          <w:szCs w:val="21"/>
        </w:rPr>
        <w:t>日对公</w:t>
      </w:r>
    </w:p>
    <w:p>
      <w:pPr>
        <w:spacing w:before="110"/>
        <w:ind w:left="2518"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司本次发行募集资金到位情况进行了审验，并出具了信会师报字（</w:t>
      </w:r>
      <w:r>
        <w:rPr>
          <w:rFonts w:ascii="Times New Roman" w:hAnsi="Times New Roman" w:cs="Times New Roman" w:eastAsia="Times New Roman" w:hint="default"/>
          <w:sz w:val="21"/>
          <w:szCs w:val="21"/>
        </w:rPr>
        <w:t>2011</w:t>
      </w:r>
      <w:r>
        <w:rPr>
          <w:rFonts w:ascii="宋体" w:hAnsi="宋体" w:cs="宋体" w:eastAsia="宋体" w:hint="default"/>
          <w:sz w:val="21"/>
          <w:szCs w:val="21"/>
        </w:rPr>
        <w:t>）第</w:t>
      </w:r>
      <w:r>
        <w:rPr>
          <w:rFonts w:ascii="宋体" w:hAnsi="宋体" w:cs="宋体" w:eastAsia="宋体" w:hint="default"/>
          <w:spacing w:val="33"/>
          <w:sz w:val="21"/>
          <w:szCs w:val="21"/>
        </w:rPr>
        <w:t> </w:t>
      </w:r>
      <w:r>
        <w:rPr>
          <w:rFonts w:ascii="Times New Roman" w:hAnsi="Times New Roman" w:cs="Times New Roman" w:eastAsia="Times New Roman" w:hint="default"/>
          <w:sz w:val="21"/>
          <w:szCs w:val="21"/>
        </w:rPr>
        <w:t>10154</w:t>
      </w:r>
    </w:p>
    <w:p>
      <w:pPr>
        <w:spacing w:before="110"/>
        <w:ind w:left="2518" w:right="0" w:firstLine="0"/>
        <w:jc w:val="both"/>
        <w:rPr>
          <w:rFonts w:ascii="宋体" w:hAnsi="宋体" w:cs="宋体" w:eastAsia="宋体" w:hint="default"/>
          <w:sz w:val="21"/>
          <w:szCs w:val="21"/>
        </w:rPr>
      </w:pPr>
      <w:r>
        <w:rPr>
          <w:rFonts w:ascii="宋体" w:hAnsi="宋体" w:cs="宋体" w:eastAsia="宋体" w:hint="default"/>
          <w:w w:val="100"/>
          <w:sz w:val="21"/>
          <w:szCs w:val="21"/>
        </w:rPr>
        <w:t>号《</w:t>
      </w:r>
      <w:r>
        <w:rPr>
          <w:rFonts w:ascii="宋体" w:hAnsi="宋体" w:cs="宋体" w:eastAsia="宋体" w:hint="default"/>
          <w:spacing w:val="-3"/>
          <w:w w:val="100"/>
          <w:sz w:val="21"/>
          <w:szCs w:val="21"/>
        </w:rPr>
        <w:t>验</w:t>
      </w:r>
      <w:r>
        <w:rPr>
          <w:rFonts w:ascii="宋体" w:hAnsi="宋体" w:cs="宋体" w:eastAsia="宋体" w:hint="default"/>
          <w:w w:val="100"/>
          <w:sz w:val="21"/>
          <w:szCs w:val="21"/>
        </w:rPr>
        <w:t>资</w:t>
      </w:r>
      <w:r>
        <w:rPr>
          <w:rFonts w:ascii="宋体" w:hAnsi="宋体" w:cs="宋体" w:eastAsia="宋体" w:hint="default"/>
          <w:spacing w:val="-3"/>
          <w:w w:val="100"/>
          <w:sz w:val="21"/>
          <w:szCs w:val="21"/>
        </w:rPr>
        <w:t>报</w:t>
      </w:r>
      <w:r>
        <w:rPr>
          <w:rFonts w:ascii="宋体" w:hAnsi="宋体" w:cs="宋体" w:eastAsia="宋体" w:hint="default"/>
          <w:w w:val="100"/>
          <w:sz w:val="21"/>
          <w:szCs w:val="21"/>
        </w:rPr>
        <w:t>告</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0"/>
        <w:ind w:left="1786" w:right="1679" w:firstLine="0"/>
        <w:jc w:val="left"/>
        <w:rPr>
          <w:rFonts w:ascii="宋体" w:hAnsi="宋体" w:cs="宋体" w:eastAsia="宋体" w:hint="default"/>
          <w:sz w:val="21"/>
          <w:szCs w:val="21"/>
        </w:rPr>
      </w:pPr>
      <w:r>
        <w:rPr>
          <w:rFonts w:ascii="宋体" w:hAnsi="宋体" w:cs="宋体" w:eastAsia="宋体" w:hint="default"/>
          <w:b/>
          <w:bCs/>
          <w:sz w:val="21"/>
          <w:szCs w:val="21"/>
        </w:rPr>
        <w:t>（二）资产负债表日后利润分配情况说明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2518" w:right="0" w:firstLine="0"/>
        <w:jc w:val="both"/>
        <w:rPr>
          <w:rFonts w:ascii="宋体" w:hAnsi="宋体" w:cs="宋体" w:eastAsia="宋体" w:hint="default"/>
          <w:sz w:val="21"/>
          <w:szCs w:val="21"/>
        </w:rPr>
      </w:pPr>
      <w:r>
        <w:rPr>
          <w:rFonts w:ascii="宋体" w:hAnsi="宋体" w:cs="宋体" w:eastAsia="宋体" w:hint="default"/>
          <w:sz w:val="21"/>
          <w:szCs w:val="21"/>
        </w:rPr>
        <w:t>经公司</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日召开的第四届董事会第二次会议决议，</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年度公司的利</w:t>
      </w:r>
    </w:p>
    <w:p>
      <w:pPr>
        <w:spacing w:before="110"/>
        <w:ind w:left="2518" w:right="0" w:firstLine="0"/>
        <w:jc w:val="both"/>
        <w:rPr>
          <w:rFonts w:ascii="宋体" w:hAnsi="宋体" w:cs="宋体" w:eastAsia="宋体" w:hint="default"/>
          <w:sz w:val="21"/>
          <w:szCs w:val="21"/>
        </w:rPr>
      </w:pPr>
      <w:r>
        <w:rPr>
          <w:rFonts w:ascii="宋体" w:hAnsi="宋体" w:cs="宋体" w:eastAsia="宋体" w:hint="default"/>
          <w:sz w:val="21"/>
          <w:szCs w:val="21"/>
        </w:rPr>
        <w:t>润分配方案为：以向社会公开发行后的</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12,000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万股普通股为基数，拟按每</w:t>
      </w:r>
      <w:r>
        <w:rPr>
          <w:rFonts w:ascii="宋体" w:hAnsi="宋体" w:cs="宋体" w:eastAsia="宋体" w:hint="default"/>
          <w:spacing w:val="-3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股派</w:t>
      </w:r>
    </w:p>
    <w:p>
      <w:pPr>
        <w:spacing w:before="110"/>
        <w:ind w:left="2518" w:right="0" w:firstLine="0"/>
        <w:jc w:val="both"/>
        <w:rPr>
          <w:rFonts w:ascii="Times New Roman" w:hAnsi="Times New Roman" w:cs="Times New Roman" w:eastAsia="Times New Roman" w:hint="default"/>
          <w:sz w:val="21"/>
          <w:szCs w:val="21"/>
        </w:rPr>
      </w:pPr>
      <w:r>
        <w:rPr>
          <w:rFonts w:ascii="宋体" w:hAnsi="宋体" w:cs="宋体" w:eastAsia="宋体" w:hint="default"/>
          <w:w w:val="100"/>
          <w:sz w:val="21"/>
          <w:szCs w:val="21"/>
        </w:rPr>
        <w:t>发现</w:t>
      </w:r>
      <w:r>
        <w:rPr>
          <w:rFonts w:ascii="宋体" w:hAnsi="宋体" w:cs="宋体" w:eastAsia="宋体" w:hint="default"/>
          <w:spacing w:val="-3"/>
          <w:w w:val="100"/>
          <w:sz w:val="21"/>
          <w:szCs w:val="21"/>
        </w:rPr>
        <w:t>金</w:t>
      </w:r>
      <w:r>
        <w:rPr>
          <w:rFonts w:ascii="宋体" w:hAnsi="宋体" w:cs="宋体" w:eastAsia="宋体" w:hint="default"/>
          <w:w w:val="100"/>
          <w:sz w:val="21"/>
          <w:szCs w:val="21"/>
        </w:rPr>
        <w:t>股</w:t>
      </w:r>
      <w:r>
        <w:rPr>
          <w:rFonts w:ascii="宋体" w:hAnsi="宋体" w:cs="宋体" w:eastAsia="宋体" w:hint="default"/>
          <w:spacing w:val="-3"/>
          <w:w w:val="100"/>
          <w:sz w:val="21"/>
          <w:szCs w:val="21"/>
        </w:rPr>
        <w:t>利</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pacing w:val="-96"/>
          <w:w w:val="100"/>
          <w:sz w:val="21"/>
          <w:szCs w:val="21"/>
        </w:rPr>
        <w:t>元</w:t>
      </w:r>
      <w:r>
        <w:rPr>
          <w:rFonts w:ascii="宋体" w:hAnsi="宋体" w:cs="宋体" w:eastAsia="宋体" w:hint="default"/>
          <w:spacing w:val="-3"/>
          <w:w w:val="100"/>
          <w:sz w:val="21"/>
          <w:szCs w:val="21"/>
        </w:rPr>
        <w:t>（含</w:t>
      </w:r>
      <w:r>
        <w:rPr>
          <w:rFonts w:ascii="宋体" w:hAnsi="宋体" w:cs="宋体" w:eastAsia="宋体" w:hint="default"/>
          <w:w w:val="100"/>
          <w:sz w:val="21"/>
          <w:szCs w:val="21"/>
        </w:rPr>
        <w:t>税</w:t>
      </w:r>
      <w:r>
        <w:rPr>
          <w:rFonts w:ascii="宋体" w:hAnsi="宋体" w:cs="宋体" w:eastAsia="宋体" w:hint="default"/>
          <w:spacing w:val="-106"/>
          <w:w w:val="100"/>
          <w:sz w:val="21"/>
          <w:szCs w:val="21"/>
        </w:rPr>
        <w:t>）</w:t>
      </w:r>
      <w:r>
        <w:rPr>
          <w:rFonts w:ascii="宋体" w:hAnsi="宋体" w:cs="宋体" w:eastAsia="宋体" w:hint="default"/>
          <w:spacing w:val="-99"/>
          <w:w w:val="100"/>
          <w:sz w:val="21"/>
          <w:szCs w:val="21"/>
        </w:rPr>
        <w:t>，</w:t>
      </w:r>
      <w:r>
        <w:rPr>
          <w:rFonts w:ascii="宋体" w:hAnsi="宋体" w:cs="宋体" w:eastAsia="宋体" w:hint="default"/>
          <w:w w:val="100"/>
          <w:sz w:val="21"/>
          <w:szCs w:val="21"/>
        </w:rPr>
        <w:t>共计</w:t>
      </w:r>
      <w:r>
        <w:rPr>
          <w:rFonts w:ascii="宋体" w:hAnsi="宋体" w:cs="宋体" w:eastAsia="宋体" w:hint="default"/>
          <w:spacing w:val="-53"/>
          <w:sz w:val="21"/>
          <w:szCs w:val="21"/>
        </w:rPr>
        <w:t> </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,200</w:t>
      </w:r>
      <w:r>
        <w:rPr>
          <w:rFonts w:ascii="Times New Roman" w:hAnsi="Times New Roman" w:cs="Times New Roman" w:eastAsia="Times New Roman" w:hint="default"/>
          <w:spacing w:val="-2"/>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spacing w:val="-97"/>
          <w:w w:val="100"/>
          <w:sz w:val="21"/>
          <w:szCs w:val="21"/>
        </w:rPr>
        <w:t>。</w:t>
      </w:r>
      <w:r>
        <w:rPr>
          <w:rFonts w:ascii="宋体" w:hAnsi="宋体" w:cs="宋体" w:eastAsia="宋体" w:hint="default"/>
          <w:spacing w:val="-3"/>
          <w:w w:val="100"/>
          <w:sz w:val="21"/>
          <w:szCs w:val="21"/>
        </w:rPr>
        <w:t>该利</w:t>
      </w:r>
      <w:r>
        <w:rPr>
          <w:rFonts w:ascii="宋体" w:hAnsi="宋体" w:cs="宋体" w:eastAsia="宋体" w:hint="default"/>
          <w:w w:val="100"/>
          <w:sz w:val="21"/>
          <w:szCs w:val="21"/>
        </w:rPr>
        <w:t>润分</w:t>
      </w:r>
      <w:r>
        <w:rPr>
          <w:rFonts w:ascii="宋体" w:hAnsi="宋体" w:cs="宋体" w:eastAsia="宋体" w:hint="default"/>
          <w:spacing w:val="-3"/>
          <w:w w:val="100"/>
          <w:sz w:val="21"/>
          <w:szCs w:val="21"/>
        </w:rPr>
        <w:t>配</w:t>
      </w:r>
      <w:r>
        <w:rPr>
          <w:rFonts w:ascii="宋体" w:hAnsi="宋体" w:cs="宋体" w:eastAsia="宋体" w:hint="default"/>
          <w:w w:val="100"/>
          <w:sz w:val="21"/>
          <w:szCs w:val="21"/>
        </w:rPr>
        <w:t>预</w:t>
      </w:r>
      <w:r>
        <w:rPr>
          <w:rFonts w:ascii="宋体" w:hAnsi="宋体" w:cs="宋体" w:eastAsia="宋体" w:hint="default"/>
          <w:spacing w:val="-3"/>
          <w:w w:val="100"/>
          <w:sz w:val="21"/>
          <w:szCs w:val="21"/>
        </w:rPr>
        <w:t>案</w:t>
      </w:r>
      <w:r>
        <w:rPr>
          <w:rFonts w:ascii="宋体" w:hAnsi="宋体" w:cs="宋体" w:eastAsia="宋体" w:hint="default"/>
          <w:w w:val="100"/>
          <w:sz w:val="21"/>
          <w:szCs w:val="21"/>
        </w:rPr>
        <w:t>尚</w:t>
      </w:r>
      <w:r>
        <w:rPr>
          <w:rFonts w:ascii="宋体" w:hAnsi="宋体" w:cs="宋体" w:eastAsia="宋体" w:hint="default"/>
          <w:spacing w:val="-3"/>
          <w:w w:val="100"/>
          <w:sz w:val="21"/>
          <w:szCs w:val="21"/>
        </w:rPr>
        <w:t>需</w:t>
      </w:r>
      <w:r>
        <w:rPr>
          <w:rFonts w:ascii="宋体" w:hAnsi="宋体" w:cs="宋体" w:eastAsia="宋体" w:hint="default"/>
          <w:w w:val="100"/>
          <w:sz w:val="21"/>
          <w:szCs w:val="21"/>
        </w:rPr>
        <w:t>提</w:t>
      </w:r>
      <w:r>
        <w:rPr>
          <w:rFonts w:ascii="宋体" w:hAnsi="宋体" w:cs="宋体" w:eastAsia="宋体" w:hint="default"/>
          <w:spacing w:val="-3"/>
          <w:w w:val="100"/>
          <w:sz w:val="21"/>
          <w:szCs w:val="21"/>
        </w:rPr>
        <w:t>交公</w:t>
      </w:r>
      <w:r>
        <w:rPr>
          <w:rFonts w:ascii="宋体" w:hAnsi="宋体" w:cs="宋体" w:eastAsia="宋体" w:hint="default"/>
          <w:w w:val="100"/>
          <w:sz w:val="21"/>
          <w:szCs w:val="21"/>
        </w:rPr>
        <w:t>司</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2010</w:t>
      </w:r>
    </w:p>
    <w:p>
      <w:pPr>
        <w:spacing w:before="107"/>
        <w:ind w:left="2518" w:right="0" w:firstLine="0"/>
        <w:jc w:val="both"/>
        <w:rPr>
          <w:rFonts w:ascii="宋体" w:hAnsi="宋体" w:cs="宋体" w:eastAsia="宋体" w:hint="default"/>
          <w:sz w:val="21"/>
          <w:szCs w:val="21"/>
        </w:rPr>
      </w:pPr>
      <w:r>
        <w:rPr>
          <w:rFonts w:ascii="宋体" w:hAnsi="宋体" w:cs="宋体" w:eastAsia="宋体" w:hint="default"/>
          <w:sz w:val="21"/>
          <w:szCs w:val="21"/>
        </w:rPr>
        <w:t>年度股东大会审议。</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tabs>
          <w:tab w:pos="2513" w:val="left" w:leader="none"/>
        </w:tabs>
        <w:spacing w:before="0"/>
        <w:ind w:left="1786" w:right="1679" w:firstLine="0"/>
        <w:jc w:val="left"/>
        <w:rPr>
          <w:rFonts w:ascii="黑体" w:hAnsi="黑体" w:cs="黑体" w:eastAsia="黑体" w:hint="default"/>
          <w:sz w:val="21"/>
          <w:szCs w:val="21"/>
        </w:rPr>
      </w:pPr>
      <w:r>
        <w:rPr>
          <w:rFonts w:ascii="黑体" w:hAnsi="黑体" w:cs="黑体" w:eastAsia="黑体" w:hint="default"/>
          <w:sz w:val="21"/>
          <w:szCs w:val="21"/>
        </w:rPr>
        <w:t>十、</w:t>
        <w:tab/>
        <w:t>其他重要事项说明</w:t>
      </w:r>
    </w:p>
    <w:p>
      <w:pPr>
        <w:spacing w:before="123"/>
        <w:ind w:left="2518" w:right="0" w:firstLine="0"/>
        <w:jc w:val="both"/>
        <w:rPr>
          <w:rFonts w:ascii="宋体" w:hAnsi="宋体" w:cs="宋体" w:eastAsia="宋体" w:hint="default"/>
          <w:sz w:val="21"/>
          <w:szCs w:val="21"/>
        </w:rPr>
      </w:pPr>
      <w:r>
        <w:rPr>
          <w:rFonts w:ascii="宋体" w:hAnsi="宋体" w:cs="宋体" w:eastAsia="宋体" w:hint="default"/>
          <w:sz w:val="21"/>
          <w:szCs w:val="21"/>
        </w:rPr>
        <w:t>报告期内本公司无需要披露的其他重要事项。</w:t>
      </w:r>
    </w:p>
    <w:p>
      <w:pPr>
        <w:spacing w:after="0"/>
        <w:jc w:val="both"/>
        <w:rPr>
          <w:rFonts w:ascii="宋体" w:hAnsi="宋体" w:cs="宋体" w:eastAsia="宋体"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36"/>
        <w:ind w:left="1800" w:right="1679" w:firstLine="0"/>
        <w:jc w:val="left"/>
        <w:rPr>
          <w:rFonts w:ascii="黑体" w:hAnsi="黑体" w:cs="黑体" w:eastAsia="黑体" w:hint="default"/>
          <w:sz w:val="21"/>
          <w:szCs w:val="21"/>
        </w:rPr>
      </w:pPr>
      <w:r>
        <w:rPr>
          <w:rFonts w:ascii="黑体" w:hAnsi="黑体" w:cs="黑体" w:eastAsia="黑体" w:hint="default"/>
          <w:sz w:val="21"/>
          <w:szCs w:val="21"/>
        </w:rPr>
        <w:t>十一、</w:t>
      </w:r>
      <w:r>
        <w:rPr>
          <w:rFonts w:ascii="黑体" w:hAnsi="黑体" w:cs="黑体" w:eastAsia="黑体" w:hint="default"/>
          <w:spacing w:val="-22"/>
          <w:sz w:val="21"/>
          <w:szCs w:val="21"/>
        </w:rPr>
        <w:t> </w:t>
      </w:r>
      <w:r>
        <w:rPr>
          <w:rFonts w:ascii="黑体" w:hAnsi="黑体" w:cs="黑体" w:eastAsia="黑体" w:hint="default"/>
          <w:sz w:val="21"/>
          <w:szCs w:val="21"/>
        </w:rPr>
        <w:t>母公司财务报表主要项目注释</w:t>
      </w: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0"/>
          <w:szCs w:val="20"/>
        </w:rPr>
      </w:pPr>
    </w:p>
    <w:p>
      <w:pPr>
        <w:spacing w:before="0"/>
        <w:ind w:left="2083"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6"/>
        <w:rPr>
          <w:rFonts w:ascii="宋体" w:hAnsi="宋体" w:cs="宋体" w:eastAsia="宋体" w:hint="default"/>
          <w:b/>
          <w:bCs/>
          <w:sz w:val="27"/>
          <w:szCs w:val="27"/>
        </w:rPr>
      </w:pPr>
    </w:p>
    <w:p>
      <w:pPr>
        <w:tabs>
          <w:tab w:pos="3055" w:val="left" w:leader="none"/>
        </w:tabs>
        <w:spacing w:before="0"/>
        <w:ind w:left="2518" w:right="1679" w:firstLine="0"/>
        <w:jc w:val="left"/>
        <w:rPr>
          <w:rFonts w:ascii="宋体" w:hAnsi="宋体" w:cs="宋体" w:eastAsia="宋体" w:hint="default"/>
          <w:sz w:val="21"/>
          <w:szCs w:val="21"/>
        </w:rPr>
      </w:pPr>
      <w:r>
        <w:rPr/>
        <w:pict>
          <v:shape style="position:absolute;margin-left:376.390015pt;margin-top:35.303696pt;width:.48001pt;height:.12pt;mso-position-horizontal-relative:page;mso-position-vertical-relative:paragraph;z-index:-1126480" type="#_x0000_t75" stroked="false">
            <v:imagedata r:id="rId683" o:title=""/>
          </v:shape>
        </w:pict>
      </w:r>
      <w:r>
        <w:rPr/>
        <w:pict>
          <v:group style="position:absolute;margin-left:210.050003pt;margin-top:54.023712pt;width:329.7pt;height:.5pt;mso-position-horizontal-relative:page;mso-position-vertical-relative:paragraph;z-index:-1126456" coordorigin="4201,1080" coordsize="6594,10">
            <v:shape style="position:absolute;left:4201;top:1080;width:1769;height:10" type="#_x0000_t75" stroked="false">
              <v:imagedata r:id="rId700" o:title=""/>
            </v:shape>
            <v:shape style="position:absolute;left:5965;top:1080;width:1563;height:10" type="#_x0000_t75" stroked="false">
              <v:imagedata r:id="rId701" o:title=""/>
            </v:shape>
            <v:shape style="position:absolute;left:7523;top:1080;width:1707;height:10" type="#_x0000_t75" stroked="false">
              <v:imagedata r:id="rId185" o:title=""/>
            </v:shape>
            <v:shape style="position:absolute;left:9225;top:1080;width:1570;height:10" type="#_x0000_t75" stroked="false">
              <v:imagedata r:id="rId345"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2937" w:type="dxa"/>
        <w:tblLayout w:type="fixed"/>
        <w:tblCellMar>
          <w:top w:w="0" w:type="dxa"/>
          <w:left w:w="0" w:type="dxa"/>
          <w:bottom w:w="0" w:type="dxa"/>
          <w:right w:w="0" w:type="dxa"/>
        </w:tblCellMar>
        <w:tblLook w:val="01E0"/>
      </w:tblPr>
      <w:tblGrid>
        <w:gridCol w:w="1258"/>
        <w:gridCol w:w="1163"/>
        <w:gridCol w:w="616"/>
        <w:gridCol w:w="1050"/>
        <w:gridCol w:w="508"/>
        <w:gridCol w:w="1109"/>
        <w:gridCol w:w="593"/>
        <w:gridCol w:w="926"/>
        <w:gridCol w:w="634"/>
      </w:tblGrid>
      <w:tr>
        <w:trPr>
          <w:trHeight w:val="398" w:hRule="exact"/>
        </w:trPr>
        <w:tc>
          <w:tcPr>
            <w:tcW w:w="4087" w:type="dxa"/>
            <w:gridSpan w:val="4"/>
            <w:tcBorders>
              <w:top w:val="single" w:sz="12" w:space="0" w:color="000000"/>
              <w:left w:val="nil" w:sz="6" w:space="0" w:color="auto"/>
              <w:bottom w:val="nil" w:sz="6" w:space="0" w:color="auto"/>
              <w:right w:val="nil" w:sz="6" w:space="0" w:color="auto"/>
            </w:tcBorders>
          </w:tcPr>
          <w:p>
            <w:pPr>
              <w:pStyle w:val="TableParagraph"/>
              <w:spacing w:line="20" w:lineRule="exact"/>
              <w:ind w:left="125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85" name="image589.png" descr=""/>
                  <wp:cNvGraphicFramePr>
                    <a:graphicFrameLocks noChangeAspect="1"/>
                  </wp:cNvGraphicFramePr>
                  <a:graphic>
                    <a:graphicData uri="http://schemas.openxmlformats.org/drawingml/2006/picture">
                      <pic:pic>
                        <pic:nvPicPr>
                          <pic:cNvPr id="86" name="image589.png"/>
                          <pic:cNvPicPr/>
                        </pic:nvPicPr>
                        <pic:blipFill>
                          <a:blip r:embed="rId683"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8"/>
              <w:ind w:left="2383" w:right="0"/>
              <w:jc w:val="left"/>
              <w:rPr>
                <w:rFonts w:ascii="宋体" w:hAnsi="宋体" w:cs="宋体" w:eastAsia="宋体" w:hint="default"/>
                <w:sz w:val="13"/>
                <w:szCs w:val="13"/>
              </w:rPr>
            </w:pPr>
            <w:r>
              <w:rPr>
                <w:rFonts w:ascii="Calibri" w:hAnsi="Calibri" w:cs="Calibri" w:eastAsia="Calibri" w:hint="default"/>
                <w:sz w:val="13"/>
                <w:szCs w:val="13"/>
              </w:rPr>
              <w:t>2010</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c>
        <w:tc>
          <w:tcPr>
            <w:tcW w:w="508"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2629"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78"/>
              <w:ind w:left="1084" w:right="0"/>
              <w:jc w:val="left"/>
              <w:rPr>
                <w:rFonts w:ascii="宋体" w:hAnsi="宋体" w:cs="宋体" w:eastAsia="宋体" w:hint="default"/>
                <w:sz w:val="13"/>
                <w:szCs w:val="13"/>
              </w:rPr>
            </w:pPr>
            <w:r>
              <w:rPr>
                <w:rFonts w:ascii="Calibri" w:hAnsi="Calibri" w:cs="Calibri" w:eastAsia="Calibri" w:hint="default"/>
                <w:sz w:val="13"/>
                <w:szCs w:val="13"/>
              </w:rPr>
              <w:t>2009</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c>
        <w:tc>
          <w:tcPr>
            <w:tcW w:w="634" w:type="dxa"/>
            <w:tcBorders>
              <w:top w:val="single" w:sz="12" w:space="0" w:color="000000"/>
              <w:left w:val="nil" w:sz="6" w:space="0" w:color="auto"/>
              <w:bottom w:val="nil" w:sz="6" w:space="0" w:color="auto"/>
              <w:right w:val="nil" w:sz="6" w:space="0" w:color="auto"/>
            </w:tcBorders>
          </w:tcPr>
          <w:p>
            <w:pPr/>
          </w:p>
        </w:tc>
      </w:tr>
      <w:tr>
        <w:trPr>
          <w:trHeight w:val="277" w:hRule="exact"/>
        </w:trPr>
        <w:tc>
          <w:tcPr>
            <w:tcW w:w="1258" w:type="dxa"/>
            <w:tcBorders>
              <w:top w:val="nil" w:sz="6" w:space="0" w:color="auto"/>
              <w:left w:val="nil" w:sz="6" w:space="0" w:color="auto"/>
              <w:bottom w:val="nil" w:sz="6" w:space="0" w:color="auto"/>
              <w:right w:val="single" w:sz="4" w:space="0" w:color="000000"/>
            </w:tcBorders>
          </w:tcPr>
          <w:p>
            <w:pPr/>
          </w:p>
        </w:tc>
        <w:tc>
          <w:tcPr>
            <w:tcW w:w="1163"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621"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616"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514"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08"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585"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593" w:type="dxa"/>
            <w:tcBorders>
              <w:top w:val="nil" w:sz="6" w:space="0" w:color="auto"/>
              <w:left w:val="nil" w:sz="6" w:space="0" w:color="auto"/>
              <w:bottom w:val="nil" w:sz="6" w:space="0" w:color="auto"/>
              <w:right w:val="single" w:sz="4" w:space="0" w:color="000000"/>
            </w:tcBorders>
          </w:tcPr>
          <w:p>
            <w:pPr/>
          </w:p>
        </w:tc>
        <w:tc>
          <w:tcPr>
            <w:tcW w:w="1560"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78"/>
              <w:ind w:left="513" w:right="0"/>
              <w:jc w:val="left"/>
              <w:rPr>
                <w:rFonts w:ascii="宋体" w:hAnsi="宋体" w:cs="宋体" w:eastAsia="宋体" w:hint="default"/>
                <w:sz w:val="13"/>
                <w:szCs w:val="13"/>
              </w:rPr>
            </w:pPr>
            <w:r>
              <w:rPr>
                <w:rFonts w:ascii="宋体" w:hAnsi="宋体" w:cs="宋体" w:eastAsia="宋体" w:hint="default"/>
                <w:sz w:val="13"/>
                <w:szCs w:val="13"/>
              </w:rPr>
              <w:t>坏账准备</w:t>
            </w:r>
          </w:p>
        </w:tc>
      </w:tr>
      <w:tr>
        <w:trPr>
          <w:trHeight w:val="158"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158" w:lineRule="exact"/>
              <w:ind w:left="18" w:right="0"/>
              <w:jc w:val="center"/>
              <w:rPr>
                <w:rFonts w:ascii="宋体" w:hAnsi="宋体" w:cs="宋体" w:eastAsia="宋体" w:hint="default"/>
                <w:sz w:val="13"/>
                <w:szCs w:val="13"/>
              </w:rPr>
            </w:pPr>
            <w:r>
              <w:rPr>
                <w:rFonts w:ascii="宋体" w:hAnsi="宋体" w:cs="宋体" w:eastAsia="宋体" w:hint="default"/>
                <w:sz w:val="13"/>
                <w:szCs w:val="13"/>
              </w:rPr>
              <w:t>种类</w:t>
            </w:r>
          </w:p>
        </w:tc>
        <w:tc>
          <w:tcPr>
            <w:tcW w:w="1163" w:type="dxa"/>
            <w:tcBorders>
              <w:top w:val="nil" w:sz="6" w:space="0" w:color="auto"/>
              <w:left w:val="single" w:sz="4" w:space="0" w:color="000000"/>
              <w:bottom w:val="nil" w:sz="6" w:space="0" w:color="auto"/>
              <w:right w:val="nil" w:sz="6" w:space="0" w:color="auto"/>
            </w:tcBorders>
          </w:tcPr>
          <w:p>
            <w:pPr/>
          </w:p>
        </w:tc>
        <w:tc>
          <w:tcPr>
            <w:tcW w:w="616"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08"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602" w:hRule="exact"/>
        </w:trPr>
        <w:tc>
          <w:tcPr>
            <w:tcW w:w="1258" w:type="dxa"/>
            <w:tcBorders>
              <w:top w:val="nil" w:sz="6" w:space="0" w:color="auto"/>
              <w:left w:val="nil" w:sz="6" w:space="0" w:color="auto"/>
              <w:bottom w:val="nil" w:sz="6" w:space="0" w:color="auto"/>
              <w:right w:val="single" w:sz="4" w:space="0" w:color="000000"/>
            </w:tcBorders>
          </w:tcPr>
          <w:p>
            <w:pPr/>
          </w:p>
        </w:tc>
        <w:tc>
          <w:tcPr>
            <w:tcW w:w="1163"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0"/>
              <w:jc w:val="center"/>
              <w:rPr>
                <w:rFonts w:ascii="宋体" w:hAnsi="宋体" w:cs="宋体" w:eastAsia="宋体" w:hint="default"/>
                <w:sz w:val="13"/>
                <w:szCs w:val="13"/>
              </w:rPr>
            </w:pPr>
            <w:r>
              <w:rPr>
                <w:rFonts w:ascii="宋体" w:hAnsi="宋体" w:cs="宋体" w:eastAsia="宋体" w:hint="default"/>
                <w:sz w:val="13"/>
                <w:szCs w:val="13"/>
              </w:rPr>
              <w:t>金额</w:t>
            </w:r>
          </w:p>
        </w:tc>
        <w:tc>
          <w:tcPr>
            <w:tcW w:w="616"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20"/>
              <w:jc w:val="center"/>
              <w:rPr>
                <w:rFonts w:ascii="宋体" w:hAnsi="宋体" w:cs="宋体" w:eastAsia="宋体" w:hint="default"/>
                <w:sz w:val="13"/>
                <w:szCs w:val="13"/>
              </w:rPr>
            </w:pPr>
            <w:r>
              <w:rPr>
                <w:rFonts w:ascii="宋体" w:hAnsi="宋体" w:cs="宋体" w:eastAsia="宋体" w:hint="default"/>
                <w:w w:val="99"/>
                <w:sz w:val="13"/>
                <w:szCs w:val="13"/>
              </w:rPr>
              <w:t>比</w:t>
            </w:r>
            <w:r>
              <w:rPr>
                <w:rFonts w:ascii="宋体" w:hAnsi="宋体" w:cs="宋体" w:eastAsia="宋体" w:hint="default"/>
                <w:spacing w:val="-60"/>
                <w:w w:val="99"/>
                <w:sz w:val="13"/>
                <w:szCs w:val="13"/>
              </w:rPr>
              <w:t>例</w:t>
            </w:r>
            <w:r>
              <w:rPr>
                <w:rFonts w:ascii="宋体" w:hAnsi="宋体" w:cs="宋体" w:eastAsia="宋体" w:hint="default"/>
                <w:w w:val="99"/>
                <w:sz w:val="13"/>
                <w:szCs w:val="13"/>
              </w:rPr>
              <w:t>（</w:t>
            </w:r>
            <w:r>
              <w:rPr>
                <w:rFonts w:ascii="Calibri" w:hAnsi="Calibri" w:cs="Calibri" w:eastAsia="Calibri"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c>
        <w:tc>
          <w:tcPr>
            <w:tcW w:w="105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26"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08"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61"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41"/>
              <w:jc w:val="center"/>
              <w:rPr>
                <w:rFonts w:ascii="宋体" w:hAnsi="宋体" w:cs="宋体" w:eastAsia="宋体" w:hint="default"/>
                <w:sz w:val="13"/>
                <w:szCs w:val="13"/>
              </w:rPr>
            </w:pPr>
            <w:r>
              <w:rPr>
                <w:rFonts w:ascii="宋体" w:hAnsi="宋体" w:cs="宋体" w:eastAsia="宋体" w:hint="default"/>
                <w:sz w:val="13"/>
                <w:szCs w:val="13"/>
              </w:rPr>
              <w:t>金额</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79"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34"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2"/>
              <w:jc w:val="center"/>
              <w:rPr>
                <w:rFonts w:ascii="宋体" w:hAnsi="宋体" w:cs="宋体" w:eastAsia="宋体" w:hint="default"/>
                <w:sz w:val="13"/>
                <w:szCs w:val="13"/>
              </w:rPr>
            </w:pPr>
            <w:r>
              <w:rPr>
                <w:rFonts w:ascii="宋体" w:hAnsi="宋体" w:cs="宋体" w:eastAsia="宋体" w:hint="default"/>
                <w:sz w:val="13"/>
                <w:szCs w:val="13"/>
              </w:rPr>
              <w:t>金额</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left="180"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34"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106" w:hRule="exact"/>
        </w:trPr>
        <w:tc>
          <w:tcPr>
            <w:tcW w:w="1258" w:type="dxa"/>
            <w:tcBorders>
              <w:top w:val="nil" w:sz="6" w:space="0" w:color="auto"/>
              <w:left w:val="nil" w:sz="6" w:space="0" w:color="auto"/>
              <w:bottom w:val="nil" w:sz="6" w:space="0" w:color="auto"/>
              <w:right w:val="nil" w:sz="6" w:space="0" w:color="auto"/>
            </w:tcBorders>
          </w:tcPr>
          <w:p>
            <w:pPr/>
          </w:p>
        </w:tc>
        <w:tc>
          <w:tcPr>
            <w:tcW w:w="1163" w:type="dxa"/>
            <w:tcBorders>
              <w:top w:val="nil" w:sz="6" w:space="0" w:color="auto"/>
              <w:left w:val="nil" w:sz="6" w:space="0" w:color="auto"/>
              <w:bottom w:val="nil" w:sz="6" w:space="0" w:color="auto"/>
              <w:right w:val="nil" w:sz="6" w:space="0" w:color="auto"/>
            </w:tcBorders>
          </w:tcPr>
          <w:p>
            <w:pPr/>
          </w:p>
        </w:tc>
        <w:tc>
          <w:tcPr>
            <w:tcW w:w="616"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08"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1127"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528" w:lineRule="auto" w:before="81"/>
              <w:ind w:left="122" w:right="105"/>
              <w:jc w:val="left"/>
              <w:rPr>
                <w:rFonts w:ascii="宋体" w:hAnsi="宋体" w:cs="宋体" w:eastAsia="宋体" w:hint="default"/>
                <w:sz w:val="13"/>
                <w:szCs w:val="13"/>
              </w:rPr>
            </w:pP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金</w:t>
            </w:r>
            <w:r>
              <w:rPr>
                <w:rFonts w:ascii="宋体" w:hAnsi="宋体" w:cs="宋体" w:eastAsia="宋体" w:hint="default"/>
                <w:spacing w:val="-47"/>
                <w:sz w:val="13"/>
                <w:szCs w:val="13"/>
              </w:rPr>
              <w:t> </w:t>
            </w:r>
            <w:r>
              <w:rPr>
                <w:rFonts w:ascii="宋体" w:hAnsi="宋体" w:cs="宋体" w:eastAsia="宋体" w:hint="default"/>
                <w:sz w:val="13"/>
                <w:szCs w:val="13"/>
              </w:rPr>
              <w:t>额</w:t>
            </w:r>
            <w:r>
              <w:rPr>
                <w:rFonts w:ascii="宋体" w:hAnsi="宋体" w:cs="宋体" w:eastAsia="宋体" w:hint="default"/>
                <w:spacing w:val="-47"/>
                <w:sz w:val="13"/>
                <w:szCs w:val="13"/>
              </w:rPr>
              <w:t> </w:t>
            </w:r>
            <w:r>
              <w:rPr>
                <w:rFonts w:ascii="宋体" w:hAnsi="宋体" w:cs="宋体" w:eastAsia="宋体" w:hint="default"/>
                <w:sz w:val="13"/>
                <w:szCs w:val="13"/>
              </w:rPr>
              <w:t>重</w:t>
            </w:r>
            <w:r>
              <w:rPr>
                <w:rFonts w:ascii="宋体" w:hAnsi="宋体" w:cs="宋体" w:eastAsia="宋体" w:hint="default"/>
                <w:spacing w:val="-47"/>
                <w:sz w:val="13"/>
                <w:szCs w:val="13"/>
              </w:rPr>
              <w:t> </w:t>
            </w:r>
            <w:r>
              <w:rPr>
                <w:rFonts w:ascii="宋体" w:hAnsi="宋体" w:cs="宋体" w:eastAsia="宋体" w:hint="default"/>
                <w:sz w:val="13"/>
                <w:szCs w:val="13"/>
              </w:rPr>
              <w:t>大</w:t>
            </w:r>
            <w:r>
              <w:rPr>
                <w:rFonts w:ascii="宋体" w:hAnsi="宋体" w:cs="宋体" w:eastAsia="宋体" w:hint="default"/>
                <w:spacing w:val="-45"/>
                <w:sz w:val="13"/>
                <w:szCs w:val="13"/>
              </w:rPr>
              <w:t> </w:t>
            </w:r>
            <w:r>
              <w:rPr>
                <w:rFonts w:ascii="宋体" w:hAnsi="宋体" w:cs="宋体" w:eastAsia="宋体" w:hint="default"/>
                <w:sz w:val="13"/>
                <w:szCs w:val="13"/>
              </w:rPr>
              <w:t>并</w:t>
            </w:r>
            <w:r>
              <w:rPr>
                <w:rFonts w:ascii="宋体" w:hAnsi="宋体" w:cs="宋体" w:eastAsia="宋体" w:hint="default"/>
                <w:w w:val="99"/>
                <w:sz w:val="13"/>
                <w:szCs w:val="13"/>
              </w:rPr>
              <w:t> </w:t>
            </w: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7"/>
                <w:sz w:val="13"/>
                <w:szCs w:val="13"/>
              </w:rPr>
              <w:t> </w:t>
            </w:r>
            <w:r>
              <w:rPr>
                <w:rFonts w:ascii="宋体" w:hAnsi="宋体" w:cs="宋体" w:eastAsia="宋体" w:hint="default"/>
                <w:sz w:val="13"/>
                <w:szCs w:val="13"/>
              </w:rPr>
              <w:t>坏</w:t>
            </w:r>
            <w:r>
              <w:rPr>
                <w:rFonts w:ascii="宋体" w:hAnsi="宋体" w:cs="宋体" w:eastAsia="宋体" w:hint="default"/>
                <w:spacing w:val="-47"/>
                <w:sz w:val="13"/>
                <w:szCs w:val="13"/>
              </w:rPr>
              <w:t> </w:t>
            </w:r>
            <w:r>
              <w:rPr>
                <w:rFonts w:ascii="宋体" w:hAnsi="宋体" w:cs="宋体" w:eastAsia="宋体" w:hint="default"/>
                <w:sz w:val="13"/>
                <w:szCs w:val="13"/>
              </w:rPr>
              <w:t>账</w:t>
            </w:r>
            <w:r>
              <w:rPr>
                <w:rFonts w:ascii="宋体" w:hAnsi="宋体" w:cs="宋体" w:eastAsia="宋体" w:hint="default"/>
                <w:spacing w:val="-45"/>
                <w:sz w:val="13"/>
                <w:szCs w:val="13"/>
              </w:rPr>
              <w:t> </w:t>
            </w:r>
            <w:r>
              <w:rPr>
                <w:rFonts w:ascii="宋体" w:hAnsi="宋体" w:cs="宋体" w:eastAsia="宋体" w:hint="default"/>
                <w:sz w:val="13"/>
                <w:szCs w:val="13"/>
              </w:rPr>
              <w:t>准</w:t>
            </w:r>
          </w:p>
          <w:p>
            <w:pPr>
              <w:pStyle w:val="TableParagraph"/>
              <w:spacing w:line="240" w:lineRule="auto" w:before="48"/>
              <w:ind w:left="122" w:right="0"/>
              <w:jc w:val="left"/>
              <w:rPr>
                <w:rFonts w:ascii="宋体" w:hAnsi="宋体" w:cs="宋体" w:eastAsia="宋体" w:hint="default"/>
                <w:sz w:val="13"/>
                <w:szCs w:val="13"/>
              </w:rPr>
            </w:pPr>
            <w:r>
              <w:rPr>
                <w:rFonts w:ascii="宋体" w:hAnsi="宋体" w:cs="宋体" w:eastAsia="宋体" w:hint="default"/>
                <w:sz w:val="13"/>
                <w:szCs w:val="13"/>
              </w:rPr>
              <w:t>备的应收账款</w:t>
            </w:r>
          </w:p>
        </w:tc>
        <w:tc>
          <w:tcPr>
            <w:tcW w:w="1163" w:type="dxa"/>
            <w:tcBorders>
              <w:top w:val="nil" w:sz="6" w:space="0" w:color="auto"/>
              <w:left w:val="single" w:sz="4" w:space="0" w:color="000000"/>
              <w:bottom w:val="nil" w:sz="6" w:space="0" w:color="auto"/>
              <w:right w:val="nil" w:sz="6" w:space="0" w:color="auto"/>
            </w:tcBorders>
          </w:tcPr>
          <w:p>
            <w:pPr/>
          </w:p>
        </w:tc>
        <w:tc>
          <w:tcPr>
            <w:tcW w:w="616"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08"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661"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left="122" w:right="0"/>
              <w:jc w:val="left"/>
              <w:rPr>
                <w:rFonts w:ascii="宋体" w:hAnsi="宋体" w:cs="宋体" w:eastAsia="宋体" w:hint="default"/>
                <w:sz w:val="13"/>
                <w:szCs w:val="13"/>
              </w:rPr>
            </w:pPr>
            <w:r>
              <w:rPr>
                <w:rFonts w:ascii="宋体" w:hAnsi="宋体" w:cs="宋体" w:eastAsia="宋体" w:hint="default"/>
                <w:sz w:val="13"/>
                <w:szCs w:val="13"/>
              </w:rPr>
              <w:t>按</w:t>
            </w:r>
            <w:r>
              <w:rPr>
                <w:rFonts w:ascii="宋体" w:hAnsi="宋体" w:cs="宋体" w:eastAsia="宋体" w:hint="default"/>
                <w:spacing w:val="-47"/>
                <w:sz w:val="13"/>
                <w:szCs w:val="13"/>
              </w:rPr>
              <w:t> </w:t>
            </w:r>
            <w:r>
              <w:rPr>
                <w:rFonts w:ascii="宋体" w:hAnsi="宋体" w:cs="宋体" w:eastAsia="宋体" w:hint="default"/>
                <w:sz w:val="13"/>
                <w:szCs w:val="13"/>
              </w:rPr>
              <w:t>组</w:t>
            </w:r>
            <w:r>
              <w:rPr>
                <w:rFonts w:ascii="宋体" w:hAnsi="宋体" w:cs="宋体" w:eastAsia="宋体" w:hint="default"/>
                <w:spacing w:val="-47"/>
                <w:sz w:val="13"/>
                <w:szCs w:val="13"/>
              </w:rPr>
              <w:t> </w:t>
            </w:r>
            <w:r>
              <w:rPr>
                <w:rFonts w:ascii="宋体" w:hAnsi="宋体" w:cs="宋体" w:eastAsia="宋体" w:hint="default"/>
                <w:sz w:val="13"/>
                <w:szCs w:val="13"/>
              </w:rPr>
              <w:t>合</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7"/>
                <w:sz w:val="13"/>
                <w:szCs w:val="13"/>
              </w:rPr>
              <w:t> </w:t>
            </w:r>
            <w:r>
              <w:rPr>
                <w:rFonts w:ascii="宋体" w:hAnsi="宋体" w:cs="宋体" w:eastAsia="宋体" w:hint="default"/>
                <w:sz w:val="13"/>
                <w:szCs w:val="13"/>
              </w:rPr>
              <w:t>坏</w:t>
            </w:r>
            <w:r>
              <w:rPr>
                <w:rFonts w:ascii="宋体" w:hAnsi="宋体" w:cs="宋体" w:eastAsia="宋体" w:hint="default"/>
                <w:spacing w:val="-45"/>
                <w:sz w:val="13"/>
                <w:szCs w:val="13"/>
              </w:rPr>
              <w:t> </w:t>
            </w:r>
            <w:r>
              <w:rPr>
                <w:rFonts w:ascii="宋体" w:hAnsi="宋体" w:cs="宋体" w:eastAsia="宋体" w:hint="default"/>
                <w:sz w:val="13"/>
                <w:szCs w:val="13"/>
              </w:rPr>
              <w:t>账</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准备的应收账款</w:t>
            </w:r>
          </w:p>
        </w:tc>
        <w:tc>
          <w:tcPr>
            <w:tcW w:w="116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201" w:right="0"/>
              <w:jc w:val="left"/>
              <w:rPr>
                <w:rFonts w:ascii="Calibri" w:hAnsi="Calibri" w:cs="Calibri" w:eastAsia="Calibri" w:hint="default"/>
                <w:sz w:val="13"/>
                <w:szCs w:val="13"/>
              </w:rPr>
            </w:pPr>
            <w:r>
              <w:rPr>
                <w:rFonts w:ascii="Calibri"/>
                <w:sz w:val="13"/>
              </w:rPr>
              <w:t>98,408,739.05</w:t>
            </w:r>
          </w:p>
        </w:tc>
        <w:tc>
          <w:tcPr>
            <w:tcW w:w="61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40" w:right="0"/>
              <w:jc w:val="center"/>
              <w:rPr>
                <w:rFonts w:ascii="Calibri" w:hAnsi="Calibri" w:cs="Calibri" w:eastAsia="Calibri" w:hint="default"/>
                <w:sz w:val="13"/>
                <w:szCs w:val="13"/>
              </w:rPr>
            </w:pPr>
            <w:r>
              <w:rPr>
                <w:rFonts w:ascii="Calibri"/>
                <w:sz w:val="13"/>
              </w:rPr>
              <w:t>100.00</w:t>
            </w:r>
          </w:p>
        </w:tc>
        <w:tc>
          <w:tcPr>
            <w:tcW w:w="105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22" w:right="0"/>
              <w:jc w:val="left"/>
              <w:rPr>
                <w:rFonts w:ascii="Calibri" w:hAnsi="Calibri" w:cs="Calibri" w:eastAsia="Calibri" w:hint="default"/>
                <w:sz w:val="13"/>
                <w:szCs w:val="13"/>
              </w:rPr>
            </w:pPr>
            <w:r>
              <w:rPr>
                <w:rFonts w:ascii="Calibri"/>
                <w:sz w:val="13"/>
              </w:rPr>
              <w:t>2,853,946.82</w:t>
            </w:r>
          </w:p>
        </w:tc>
        <w:tc>
          <w:tcPr>
            <w:tcW w:w="50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2.90</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199" w:right="0"/>
              <w:jc w:val="left"/>
              <w:rPr>
                <w:rFonts w:ascii="Calibri" w:hAnsi="Calibri" w:cs="Calibri" w:eastAsia="Calibri" w:hint="default"/>
                <w:sz w:val="13"/>
                <w:szCs w:val="13"/>
              </w:rPr>
            </w:pPr>
            <w:r>
              <w:rPr>
                <w:rFonts w:ascii="Calibri"/>
                <w:sz w:val="13"/>
              </w:rPr>
              <w:t>48,947,349.08</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62"/>
              <w:jc w:val="right"/>
              <w:rPr>
                <w:rFonts w:ascii="Calibri" w:hAnsi="Calibri" w:cs="Calibri" w:eastAsia="Calibri" w:hint="default"/>
                <w:sz w:val="13"/>
                <w:szCs w:val="13"/>
              </w:rPr>
            </w:pPr>
            <w:r>
              <w:rPr>
                <w:rFonts w:ascii="Calibri"/>
                <w:spacing w:val="-1"/>
                <w:sz w:val="13"/>
              </w:rPr>
              <w:t>100.00</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12" w:right="0"/>
              <w:jc w:val="center"/>
              <w:rPr>
                <w:rFonts w:ascii="Calibri" w:hAnsi="Calibri" w:cs="Calibri" w:eastAsia="Calibri" w:hint="default"/>
                <w:sz w:val="13"/>
                <w:szCs w:val="13"/>
              </w:rPr>
            </w:pPr>
            <w:r>
              <w:rPr>
                <w:rFonts w:ascii="Calibri"/>
                <w:sz w:val="13"/>
              </w:rPr>
              <w:t>1,821,388.32</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3.72</w:t>
            </w:r>
          </w:p>
        </w:tc>
      </w:tr>
      <w:tr>
        <w:trPr>
          <w:trHeight w:val="106" w:hRule="exact"/>
        </w:trPr>
        <w:tc>
          <w:tcPr>
            <w:tcW w:w="1258" w:type="dxa"/>
            <w:tcBorders>
              <w:top w:val="nil" w:sz="6" w:space="0" w:color="auto"/>
              <w:left w:val="nil" w:sz="6" w:space="0" w:color="auto"/>
              <w:bottom w:val="nil" w:sz="6" w:space="0" w:color="auto"/>
              <w:right w:val="nil" w:sz="6" w:space="0" w:color="auto"/>
            </w:tcBorders>
          </w:tcPr>
          <w:p>
            <w:pPr/>
          </w:p>
        </w:tc>
        <w:tc>
          <w:tcPr>
            <w:tcW w:w="1163" w:type="dxa"/>
            <w:tcBorders>
              <w:top w:val="nil" w:sz="6" w:space="0" w:color="auto"/>
              <w:left w:val="nil" w:sz="6" w:space="0" w:color="auto"/>
              <w:bottom w:val="nil" w:sz="6" w:space="0" w:color="auto"/>
              <w:right w:val="nil" w:sz="6" w:space="0" w:color="auto"/>
            </w:tcBorders>
          </w:tcPr>
          <w:p>
            <w:pPr/>
          </w:p>
        </w:tc>
        <w:tc>
          <w:tcPr>
            <w:tcW w:w="616"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08"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406"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22" w:right="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1</w:t>
            </w:r>
          </w:p>
        </w:tc>
        <w:tc>
          <w:tcPr>
            <w:tcW w:w="1163"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left="201" w:right="0"/>
              <w:jc w:val="left"/>
              <w:rPr>
                <w:rFonts w:ascii="Calibri" w:hAnsi="Calibri" w:cs="Calibri" w:eastAsia="Calibri" w:hint="default"/>
                <w:sz w:val="13"/>
                <w:szCs w:val="13"/>
              </w:rPr>
            </w:pPr>
            <w:r>
              <w:rPr>
                <w:rFonts w:ascii="Calibri"/>
                <w:sz w:val="13"/>
              </w:rPr>
              <w:t>98,408,739.05</w:t>
            </w:r>
          </w:p>
        </w:tc>
        <w:tc>
          <w:tcPr>
            <w:tcW w:w="616" w:type="dxa"/>
            <w:tcBorders>
              <w:top w:val="nil" w:sz="6" w:space="0" w:color="auto"/>
              <w:left w:val="nil" w:sz="6" w:space="0" w:color="auto"/>
              <w:bottom w:val="nil" w:sz="6" w:space="0" w:color="auto"/>
              <w:right w:val="single" w:sz="4" w:space="0" w:color="000000"/>
            </w:tcBorders>
          </w:tcPr>
          <w:p>
            <w:pPr>
              <w:pStyle w:val="TableParagraph"/>
              <w:spacing w:line="240" w:lineRule="auto" w:before="106"/>
              <w:ind w:left="40" w:right="0"/>
              <w:jc w:val="center"/>
              <w:rPr>
                <w:rFonts w:ascii="Calibri" w:hAnsi="Calibri" w:cs="Calibri" w:eastAsia="Calibri" w:hint="default"/>
                <w:sz w:val="13"/>
                <w:szCs w:val="13"/>
              </w:rPr>
            </w:pPr>
            <w:r>
              <w:rPr>
                <w:rFonts w:ascii="Calibri"/>
                <w:sz w:val="13"/>
              </w:rPr>
              <w:t>100.00</w:t>
            </w:r>
          </w:p>
        </w:tc>
        <w:tc>
          <w:tcPr>
            <w:tcW w:w="1050"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left="122" w:right="0"/>
              <w:jc w:val="left"/>
              <w:rPr>
                <w:rFonts w:ascii="Calibri" w:hAnsi="Calibri" w:cs="Calibri" w:eastAsia="Calibri" w:hint="default"/>
                <w:sz w:val="13"/>
                <w:szCs w:val="13"/>
              </w:rPr>
            </w:pPr>
            <w:r>
              <w:rPr>
                <w:rFonts w:ascii="Calibri"/>
                <w:sz w:val="13"/>
              </w:rPr>
              <w:t>2,853,946.82</w:t>
            </w:r>
          </w:p>
        </w:tc>
        <w:tc>
          <w:tcPr>
            <w:tcW w:w="508" w:type="dxa"/>
            <w:tcBorders>
              <w:top w:val="nil" w:sz="6" w:space="0" w:color="auto"/>
              <w:left w:val="nil" w:sz="6" w:space="0" w:color="auto"/>
              <w:bottom w:val="nil" w:sz="6" w:space="0" w:color="auto"/>
              <w:right w:val="single" w:sz="4" w:space="0" w:color="000000"/>
            </w:tcBorders>
          </w:tcPr>
          <w:p>
            <w:pPr>
              <w:pStyle w:val="TableParagraph"/>
              <w:spacing w:line="240" w:lineRule="auto" w:before="106"/>
              <w:ind w:right="102"/>
              <w:jc w:val="right"/>
              <w:rPr>
                <w:rFonts w:ascii="Calibri" w:hAnsi="Calibri" w:cs="Calibri" w:eastAsia="Calibri" w:hint="default"/>
                <w:sz w:val="13"/>
                <w:szCs w:val="13"/>
              </w:rPr>
            </w:pPr>
            <w:r>
              <w:rPr>
                <w:rFonts w:ascii="Calibri"/>
                <w:spacing w:val="-1"/>
                <w:sz w:val="13"/>
              </w:rPr>
              <w:t>2.90</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left="199" w:right="0"/>
              <w:jc w:val="left"/>
              <w:rPr>
                <w:rFonts w:ascii="Calibri" w:hAnsi="Calibri" w:cs="Calibri" w:eastAsia="Calibri" w:hint="default"/>
                <w:sz w:val="13"/>
                <w:szCs w:val="13"/>
              </w:rPr>
            </w:pPr>
            <w:r>
              <w:rPr>
                <w:rFonts w:ascii="Calibri"/>
                <w:sz w:val="13"/>
              </w:rPr>
              <w:t>48,947,349.08</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right="62"/>
              <w:jc w:val="right"/>
              <w:rPr>
                <w:rFonts w:ascii="Calibri" w:hAnsi="Calibri" w:cs="Calibri" w:eastAsia="Calibri" w:hint="default"/>
                <w:sz w:val="13"/>
                <w:szCs w:val="13"/>
              </w:rPr>
            </w:pPr>
            <w:r>
              <w:rPr>
                <w:rFonts w:ascii="Calibri"/>
                <w:spacing w:val="-1"/>
                <w:sz w:val="13"/>
              </w:rPr>
              <w:t>100.00</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left="12" w:right="0"/>
              <w:jc w:val="center"/>
              <w:rPr>
                <w:rFonts w:ascii="Calibri" w:hAnsi="Calibri" w:cs="Calibri" w:eastAsia="Calibri" w:hint="default"/>
                <w:sz w:val="13"/>
                <w:szCs w:val="13"/>
              </w:rPr>
            </w:pPr>
            <w:r>
              <w:rPr>
                <w:rFonts w:ascii="Calibri"/>
                <w:sz w:val="13"/>
              </w:rPr>
              <w:t>1,821,388.32</w:t>
            </w:r>
          </w:p>
        </w:tc>
        <w:tc>
          <w:tcPr>
            <w:tcW w:w="63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3.72</w:t>
            </w:r>
          </w:p>
        </w:tc>
      </w:tr>
      <w:tr>
        <w:trPr>
          <w:trHeight w:val="1380"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528" w:lineRule="auto" w:before="57"/>
              <w:ind w:left="122" w:right="105"/>
              <w:jc w:val="both"/>
              <w:rPr>
                <w:rFonts w:ascii="宋体" w:hAnsi="宋体" w:cs="宋体" w:eastAsia="宋体" w:hint="default"/>
                <w:sz w:val="13"/>
                <w:szCs w:val="13"/>
              </w:rPr>
            </w:pP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金</w:t>
            </w:r>
            <w:r>
              <w:rPr>
                <w:rFonts w:ascii="宋体" w:hAnsi="宋体" w:cs="宋体" w:eastAsia="宋体" w:hint="default"/>
                <w:spacing w:val="-47"/>
                <w:sz w:val="13"/>
                <w:szCs w:val="13"/>
              </w:rPr>
              <w:t> </w:t>
            </w:r>
            <w:r>
              <w:rPr>
                <w:rFonts w:ascii="宋体" w:hAnsi="宋体" w:cs="宋体" w:eastAsia="宋体" w:hint="default"/>
                <w:sz w:val="13"/>
                <w:szCs w:val="13"/>
              </w:rPr>
              <w:t>额</w:t>
            </w:r>
            <w:r>
              <w:rPr>
                <w:rFonts w:ascii="宋体" w:hAnsi="宋体" w:cs="宋体" w:eastAsia="宋体" w:hint="default"/>
                <w:spacing w:val="-47"/>
                <w:sz w:val="13"/>
                <w:szCs w:val="13"/>
              </w:rPr>
              <w:t> </w:t>
            </w:r>
            <w:r>
              <w:rPr>
                <w:rFonts w:ascii="宋体" w:hAnsi="宋体" w:cs="宋体" w:eastAsia="宋体" w:hint="default"/>
                <w:sz w:val="13"/>
                <w:szCs w:val="13"/>
              </w:rPr>
              <w:t>虽</w:t>
            </w:r>
            <w:r>
              <w:rPr>
                <w:rFonts w:ascii="宋体" w:hAnsi="宋体" w:cs="宋体" w:eastAsia="宋体" w:hint="default"/>
                <w:spacing w:val="-47"/>
                <w:sz w:val="13"/>
                <w:szCs w:val="13"/>
              </w:rPr>
              <w:t> </w:t>
            </w:r>
            <w:r>
              <w:rPr>
                <w:rFonts w:ascii="宋体" w:hAnsi="宋体" w:cs="宋体" w:eastAsia="宋体" w:hint="default"/>
                <w:sz w:val="13"/>
                <w:szCs w:val="13"/>
              </w:rPr>
              <w:t>不</w:t>
            </w:r>
            <w:r>
              <w:rPr>
                <w:rFonts w:ascii="宋体" w:hAnsi="宋体" w:cs="宋体" w:eastAsia="宋体" w:hint="default"/>
                <w:spacing w:val="-45"/>
                <w:sz w:val="13"/>
                <w:szCs w:val="13"/>
              </w:rPr>
              <w:t> </w:t>
            </w:r>
            <w:r>
              <w:rPr>
                <w:rFonts w:ascii="宋体" w:hAnsi="宋体" w:cs="宋体" w:eastAsia="宋体" w:hint="default"/>
                <w:sz w:val="13"/>
                <w:szCs w:val="13"/>
              </w:rPr>
              <w:t>重</w:t>
            </w:r>
            <w:r>
              <w:rPr>
                <w:rFonts w:ascii="宋体" w:hAnsi="宋体" w:cs="宋体" w:eastAsia="宋体" w:hint="default"/>
                <w:w w:val="99"/>
                <w:sz w:val="13"/>
                <w:szCs w:val="13"/>
              </w:rPr>
              <w:t> </w:t>
            </w:r>
            <w:r>
              <w:rPr>
                <w:rFonts w:ascii="宋体" w:hAnsi="宋体" w:cs="宋体" w:eastAsia="宋体" w:hint="default"/>
                <w:sz w:val="13"/>
                <w:szCs w:val="13"/>
              </w:rPr>
              <w:t>大</w:t>
            </w:r>
            <w:r>
              <w:rPr>
                <w:rFonts w:ascii="宋体" w:hAnsi="宋体" w:cs="宋体" w:eastAsia="宋体" w:hint="default"/>
                <w:spacing w:val="-47"/>
                <w:sz w:val="13"/>
                <w:szCs w:val="13"/>
              </w:rPr>
              <w:t> </w:t>
            </w:r>
            <w:r>
              <w:rPr>
                <w:rFonts w:ascii="宋体" w:hAnsi="宋体" w:cs="宋体" w:eastAsia="宋体" w:hint="default"/>
                <w:sz w:val="13"/>
                <w:szCs w:val="13"/>
              </w:rPr>
              <w:t>但</w:t>
            </w:r>
            <w:r>
              <w:rPr>
                <w:rFonts w:ascii="宋体" w:hAnsi="宋体" w:cs="宋体" w:eastAsia="宋体" w:hint="default"/>
                <w:spacing w:val="-47"/>
                <w:sz w:val="13"/>
                <w:szCs w:val="13"/>
              </w:rPr>
              <w:t> </w:t>
            </w: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5"/>
                <w:sz w:val="13"/>
                <w:szCs w:val="13"/>
              </w:rPr>
              <w:t> </w:t>
            </w:r>
            <w:r>
              <w:rPr>
                <w:rFonts w:ascii="宋体" w:hAnsi="宋体" w:cs="宋体" w:eastAsia="宋体" w:hint="default"/>
                <w:sz w:val="13"/>
                <w:szCs w:val="13"/>
              </w:rPr>
              <w:t>坏</w:t>
            </w:r>
            <w:r>
              <w:rPr>
                <w:rFonts w:ascii="宋体" w:hAnsi="宋体" w:cs="宋体" w:eastAsia="宋体" w:hint="default"/>
                <w:w w:val="99"/>
                <w:sz w:val="13"/>
                <w:szCs w:val="13"/>
              </w:rPr>
              <w:t> </w:t>
            </w:r>
            <w:r>
              <w:rPr>
                <w:rFonts w:ascii="宋体" w:hAnsi="宋体" w:cs="宋体" w:eastAsia="宋体" w:hint="default"/>
                <w:sz w:val="13"/>
                <w:szCs w:val="13"/>
              </w:rPr>
              <w:t>账</w:t>
            </w:r>
            <w:r>
              <w:rPr>
                <w:rFonts w:ascii="宋体" w:hAnsi="宋体" w:cs="宋体" w:eastAsia="宋体" w:hint="default"/>
                <w:spacing w:val="-47"/>
                <w:sz w:val="13"/>
                <w:szCs w:val="13"/>
              </w:rPr>
              <w:t> </w:t>
            </w:r>
            <w:r>
              <w:rPr>
                <w:rFonts w:ascii="宋体" w:hAnsi="宋体" w:cs="宋体" w:eastAsia="宋体" w:hint="default"/>
                <w:sz w:val="13"/>
                <w:szCs w:val="13"/>
              </w:rPr>
              <w:t>准</w:t>
            </w:r>
            <w:r>
              <w:rPr>
                <w:rFonts w:ascii="宋体" w:hAnsi="宋体" w:cs="宋体" w:eastAsia="宋体" w:hint="default"/>
                <w:spacing w:val="-47"/>
                <w:sz w:val="13"/>
                <w:szCs w:val="13"/>
              </w:rPr>
              <w:t> </w:t>
            </w:r>
            <w:r>
              <w:rPr>
                <w:rFonts w:ascii="宋体" w:hAnsi="宋体" w:cs="宋体" w:eastAsia="宋体" w:hint="default"/>
                <w:sz w:val="13"/>
                <w:szCs w:val="13"/>
              </w:rPr>
              <w:t>备</w:t>
            </w:r>
            <w:r>
              <w:rPr>
                <w:rFonts w:ascii="宋体" w:hAnsi="宋体" w:cs="宋体" w:eastAsia="宋体" w:hint="default"/>
                <w:spacing w:val="-47"/>
                <w:sz w:val="13"/>
                <w:szCs w:val="13"/>
              </w:rPr>
              <w:t> </w:t>
            </w:r>
            <w:r>
              <w:rPr>
                <w:rFonts w:ascii="宋体" w:hAnsi="宋体" w:cs="宋体" w:eastAsia="宋体" w:hint="default"/>
                <w:sz w:val="13"/>
                <w:szCs w:val="13"/>
              </w:rPr>
              <w:t>的</w:t>
            </w:r>
            <w:r>
              <w:rPr>
                <w:rFonts w:ascii="宋体" w:hAnsi="宋体" w:cs="宋体" w:eastAsia="宋体" w:hint="default"/>
                <w:spacing w:val="-47"/>
                <w:sz w:val="13"/>
                <w:szCs w:val="13"/>
              </w:rPr>
              <w:t> </w:t>
            </w:r>
            <w:r>
              <w:rPr>
                <w:rFonts w:ascii="宋体" w:hAnsi="宋体" w:cs="宋体" w:eastAsia="宋体" w:hint="default"/>
                <w:sz w:val="13"/>
                <w:szCs w:val="13"/>
              </w:rPr>
              <w:t>应</w:t>
            </w:r>
            <w:r>
              <w:rPr>
                <w:rFonts w:ascii="宋体" w:hAnsi="宋体" w:cs="宋体" w:eastAsia="宋体" w:hint="default"/>
                <w:spacing w:val="-47"/>
                <w:sz w:val="13"/>
                <w:szCs w:val="13"/>
              </w:rPr>
              <w:t> </w:t>
            </w:r>
            <w:r>
              <w:rPr>
                <w:rFonts w:ascii="宋体" w:hAnsi="宋体" w:cs="宋体" w:eastAsia="宋体" w:hint="default"/>
                <w:sz w:val="13"/>
                <w:szCs w:val="13"/>
              </w:rPr>
              <w:t>收</w:t>
            </w:r>
            <w:r>
              <w:rPr>
                <w:rFonts w:ascii="宋体" w:hAnsi="宋体" w:cs="宋体" w:eastAsia="宋体" w:hint="default"/>
                <w:spacing w:val="-45"/>
                <w:sz w:val="13"/>
                <w:szCs w:val="13"/>
              </w:rPr>
              <w:t> </w:t>
            </w:r>
            <w:r>
              <w:rPr>
                <w:rFonts w:ascii="宋体" w:hAnsi="宋体" w:cs="宋体" w:eastAsia="宋体" w:hint="default"/>
                <w:sz w:val="13"/>
                <w:szCs w:val="13"/>
              </w:rPr>
              <w:t>账</w:t>
            </w:r>
          </w:p>
          <w:p>
            <w:pPr>
              <w:pStyle w:val="TableParagraph"/>
              <w:spacing w:line="240" w:lineRule="auto" w:before="48"/>
              <w:ind w:left="122" w:right="0"/>
              <w:jc w:val="both"/>
              <w:rPr>
                <w:rFonts w:ascii="宋体" w:hAnsi="宋体" w:cs="宋体" w:eastAsia="宋体" w:hint="default"/>
                <w:sz w:val="13"/>
                <w:szCs w:val="13"/>
              </w:rPr>
            </w:pPr>
            <w:r>
              <w:rPr>
                <w:rFonts w:ascii="宋体" w:hAnsi="宋体" w:cs="宋体" w:eastAsia="宋体" w:hint="default"/>
                <w:w w:val="99"/>
                <w:sz w:val="13"/>
                <w:szCs w:val="13"/>
              </w:rPr>
              <w:t>款</w:t>
            </w:r>
            <w:r>
              <w:rPr>
                <w:rFonts w:ascii="宋体" w:hAnsi="宋体" w:cs="宋体" w:eastAsia="宋体" w:hint="default"/>
                <w:sz w:val="13"/>
                <w:szCs w:val="13"/>
              </w:rPr>
            </w:r>
          </w:p>
        </w:tc>
        <w:tc>
          <w:tcPr>
            <w:tcW w:w="1163" w:type="dxa"/>
            <w:tcBorders>
              <w:top w:val="nil" w:sz="6" w:space="0" w:color="auto"/>
              <w:left w:val="single" w:sz="4" w:space="0" w:color="000000"/>
              <w:bottom w:val="nil" w:sz="6" w:space="0" w:color="auto"/>
              <w:right w:val="nil" w:sz="6" w:space="0" w:color="auto"/>
            </w:tcBorders>
          </w:tcPr>
          <w:p>
            <w:pPr/>
          </w:p>
        </w:tc>
        <w:tc>
          <w:tcPr>
            <w:tcW w:w="616"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08"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106" w:hRule="exact"/>
        </w:trPr>
        <w:tc>
          <w:tcPr>
            <w:tcW w:w="1258" w:type="dxa"/>
            <w:tcBorders>
              <w:top w:val="nil" w:sz="6" w:space="0" w:color="auto"/>
              <w:left w:val="nil" w:sz="6" w:space="0" w:color="auto"/>
              <w:bottom w:val="nil" w:sz="6" w:space="0" w:color="auto"/>
              <w:right w:val="nil" w:sz="6" w:space="0" w:color="auto"/>
            </w:tcBorders>
          </w:tcPr>
          <w:p>
            <w:pPr/>
          </w:p>
        </w:tc>
        <w:tc>
          <w:tcPr>
            <w:tcW w:w="1163" w:type="dxa"/>
            <w:tcBorders>
              <w:top w:val="nil" w:sz="6" w:space="0" w:color="auto"/>
              <w:left w:val="nil" w:sz="6" w:space="0" w:color="auto"/>
              <w:bottom w:val="nil" w:sz="6" w:space="0" w:color="auto"/>
              <w:right w:val="nil" w:sz="6" w:space="0" w:color="auto"/>
            </w:tcBorders>
          </w:tcPr>
          <w:p>
            <w:pPr/>
          </w:p>
        </w:tc>
        <w:tc>
          <w:tcPr>
            <w:tcW w:w="616"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08"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634"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258" w:type="dxa"/>
            <w:tcBorders>
              <w:top w:val="nil" w:sz="6" w:space="0" w:color="auto"/>
              <w:left w:val="nil" w:sz="6" w:space="0" w:color="auto"/>
              <w:bottom w:val="single" w:sz="12" w:space="0" w:color="000000"/>
              <w:right w:val="single" w:sz="4" w:space="0" w:color="000000"/>
            </w:tcBorders>
          </w:tcPr>
          <w:p>
            <w:pPr>
              <w:pStyle w:val="TableParagraph"/>
              <w:spacing w:line="240" w:lineRule="auto" w:before="78"/>
              <w:ind w:left="18"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1163" w:type="dxa"/>
            <w:tcBorders>
              <w:top w:val="nil" w:sz="6" w:space="0" w:color="auto"/>
              <w:left w:val="single" w:sz="4" w:space="0" w:color="000000"/>
              <w:bottom w:val="single" w:sz="12" w:space="0" w:color="000000"/>
              <w:right w:val="nil" w:sz="6" w:space="0" w:color="auto"/>
            </w:tcBorders>
          </w:tcPr>
          <w:p>
            <w:pPr>
              <w:pStyle w:val="TableParagraph"/>
              <w:spacing w:line="240" w:lineRule="auto" w:before="106"/>
              <w:ind w:left="201" w:right="0"/>
              <w:jc w:val="left"/>
              <w:rPr>
                <w:rFonts w:ascii="Calibri" w:hAnsi="Calibri" w:cs="Calibri" w:eastAsia="Calibri" w:hint="default"/>
                <w:sz w:val="13"/>
                <w:szCs w:val="13"/>
              </w:rPr>
            </w:pPr>
            <w:r>
              <w:rPr>
                <w:rFonts w:ascii="Calibri"/>
                <w:sz w:val="13"/>
              </w:rPr>
              <w:t>98,408,739.05</w:t>
            </w:r>
          </w:p>
        </w:tc>
        <w:tc>
          <w:tcPr>
            <w:tcW w:w="6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06"/>
              <w:ind w:left="40" w:right="0"/>
              <w:jc w:val="center"/>
              <w:rPr>
                <w:rFonts w:ascii="Calibri" w:hAnsi="Calibri" w:cs="Calibri" w:eastAsia="Calibri" w:hint="default"/>
                <w:sz w:val="13"/>
                <w:szCs w:val="13"/>
              </w:rPr>
            </w:pPr>
            <w:r>
              <w:rPr>
                <w:rFonts w:ascii="Calibri"/>
                <w:sz w:val="13"/>
              </w:rPr>
              <w:t>100.00</w:t>
            </w:r>
          </w:p>
        </w:tc>
        <w:tc>
          <w:tcPr>
            <w:tcW w:w="105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6"/>
              <w:ind w:left="122" w:right="0"/>
              <w:jc w:val="left"/>
              <w:rPr>
                <w:rFonts w:ascii="Calibri" w:hAnsi="Calibri" w:cs="Calibri" w:eastAsia="Calibri" w:hint="default"/>
                <w:sz w:val="13"/>
                <w:szCs w:val="13"/>
              </w:rPr>
            </w:pPr>
            <w:r>
              <w:rPr>
                <w:rFonts w:ascii="Calibri"/>
                <w:sz w:val="13"/>
              </w:rPr>
              <w:t>2,853,946.82</w:t>
            </w:r>
          </w:p>
        </w:tc>
        <w:tc>
          <w:tcPr>
            <w:tcW w:w="508" w:type="dxa"/>
            <w:tcBorders>
              <w:top w:val="nil" w:sz="6" w:space="0" w:color="auto"/>
              <w:left w:val="nil" w:sz="6" w:space="0" w:color="auto"/>
              <w:bottom w:val="single" w:sz="12" w:space="0" w:color="000000"/>
              <w:right w:val="single" w:sz="4" w:space="0" w:color="000000"/>
            </w:tcBorders>
          </w:tcPr>
          <w:p>
            <w:pPr>
              <w:pStyle w:val="TableParagraph"/>
              <w:spacing w:line="240" w:lineRule="auto" w:before="106"/>
              <w:ind w:right="102"/>
              <w:jc w:val="right"/>
              <w:rPr>
                <w:rFonts w:ascii="Calibri" w:hAnsi="Calibri" w:cs="Calibri" w:eastAsia="Calibri" w:hint="default"/>
                <w:sz w:val="13"/>
                <w:szCs w:val="13"/>
              </w:rPr>
            </w:pPr>
            <w:r>
              <w:rPr>
                <w:rFonts w:ascii="Calibri"/>
                <w:spacing w:val="-1"/>
                <w:sz w:val="13"/>
              </w:rPr>
              <w:t>2.90</w:t>
            </w:r>
          </w:p>
        </w:tc>
        <w:tc>
          <w:tcPr>
            <w:tcW w:w="11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left="199" w:right="0"/>
              <w:jc w:val="left"/>
              <w:rPr>
                <w:rFonts w:ascii="Calibri" w:hAnsi="Calibri" w:cs="Calibri" w:eastAsia="Calibri" w:hint="default"/>
                <w:sz w:val="13"/>
                <w:szCs w:val="13"/>
              </w:rPr>
            </w:pPr>
            <w:r>
              <w:rPr>
                <w:rFonts w:ascii="Calibri"/>
                <w:sz w:val="13"/>
              </w:rPr>
              <w:t>48,947,349.08</w:t>
            </w:r>
          </w:p>
        </w:tc>
        <w:tc>
          <w:tcPr>
            <w:tcW w:w="5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right="62"/>
              <w:jc w:val="right"/>
              <w:rPr>
                <w:rFonts w:ascii="Calibri" w:hAnsi="Calibri" w:cs="Calibri" w:eastAsia="Calibri" w:hint="default"/>
                <w:sz w:val="13"/>
                <w:szCs w:val="13"/>
              </w:rPr>
            </w:pPr>
            <w:r>
              <w:rPr>
                <w:rFonts w:ascii="Calibri"/>
                <w:spacing w:val="-1"/>
                <w:sz w:val="13"/>
              </w:rPr>
              <w:t>100.00</w:t>
            </w:r>
          </w:p>
        </w:tc>
        <w:tc>
          <w:tcPr>
            <w:tcW w:w="9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left="12" w:right="0"/>
              <w:jc w:val="center"/>
              <w:rPr>
                <w:rFonts w:ascii="Calibri" w:hAnsi="Calibri" w:cs="Calibri" w:eastAsia="Calibri" w:hint="default"/>
                <w:sz w:val="13"/>
                <w:szCs w:val="13"/>
              </w:rPr>
            </w:pPr>
            <w:r>
              <w:rPr>
                <w:rFonts w:ascii="Calibri"/>
                <w:sz w:val="13"/>
              </w:rPr>
              <w:t>1,821,388.32</w:t>
            </w:r>
          </w:p>
        </w:tc>
        <w:tc>
          <w:tcPr>
            <w:tcW w:w="634"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3.72</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3055" w:val="left" w:leader="none"/>
        </w:tabs>
        <w:spacing w:before="0"/>
        <w:ind w:left="2518" w:right="1679" w:firstLine="0"/>
        <w:jc w:val="left"/>
        <w:rPr>
          <w:rFonts w:ascii="宋体" w:hAnsi="宋体" w:cs="宋体" w:eastAsia="宋体" w:hint="default"/>
          <w:sz w:val="21"/>
          <w:szCs w:val="21"/>
        </w:rPr>
      </w:pPr>
      <w:r>
        <w:rPr/>
        <w:pict>
          <v:group style="position:absolute;margin-left:147.619995pt;margin-top:-271.586304pt;width:392.15pt;height:245.95pt;mso-position-horizontal-relative:page;mso-position-vertical-relative:paragraph;z-index:-1126432" coordorigin="2952,-5432" coordsize="7843,4919">
            <v:shape style="position:absolute;left:4201;top:-5432;width:1063;height:10" type="#_x0000_t75" stroked="false">
              <v:imagedata r:id="rId702" o:title=""/>
            </v:shape>
            <v:shape style="position:absolute;left:5259;top:-5432;width:710;height:10" type="#_x0000_t75" stroked="false">
              <v:imagedata r:id="rId703" o:title=""/>
            </v:shape>
            <v:shape style="position:absolute;left:5965;top:-5432;width:929;height:10" type="#_x0000_t75" stroked="false">
              <v:imagedata r:id="rId241" o:title=""/>
            </v:shape>
            <v:shape style="position:absolute;left:6889;top:-5432;width:638;height:10" type="#_x0000_t75" stroked="false">
              <v:imagedata r:id="rId704" o:title=""/>
            </v:shape>
            <v:shape style="position:absolute;left:7523;top:-5432;width:1073;height:10" type="#_x0000_t75" stroked="false">
              <v:imagedata r:id="rId705" o:title=""/>
            </v:shape>
            <v:shape style="position:absolute;left:8591;top:-5432;width:639;height:10" type="#_x0000_t75" stroked="false">
              <v:imagedata r:id="rId706" o:title=""/>
            </v:shape>
            <v:shape style="position:absolute;left:9225;top:-5432;width:931;height:10" type="#_x0000_t75" stroked="false">
              <v:imagedata r:id="rId161" o:title=""/>
            </v:shape>
            <v:shape style="position:absolute;left:10152;top:-5432;width:643;height:10" type="#_x0000_t75" stroked="false">
              <v:imagedata r:id="rId707" o:title=""/>
            </v:shape>
            <v:group style="position:absolute;left:5264;top:-5422;width:10;height:20" coordorigin="5264,-5422" coordsize="10,20">
              <v:shape style="position:absolute;left:5264;top:-5422;width:10;height:20" coordorigin="5264,-5422" coordsize="10,20" path="m5264,-5403l5274,-5403,5274,-5422,5264,-5422,5264,-5403xe" filled="true" fillcolor="#000000" stroked="false">
                <v:path arrowok="t"/>
                <v:fill type="solid"/>
              </v:shape>
            </v:group>
            <v:group style="position:absolute;left:5264;top:-5403;width:10;height:20" coordorigin="5264,-5403" coordsize="10,20">
              <v:shape style="position:absolute;left:5264;top:-5403;width:10;height:20" coordorigin="5264,-5403" coordsize="10,20" path="m5264,-5384l5274,-5384,5274,-5403,5264,-5403,5264,-5384xe" filled="true" fillcolor="#000000" stroked="false">
                <v:path arrowok="t"/>
                <v:fill type="solid"/>
              </v:shape>
            </v:group>
            <v:group style="position:absolute;left:5264;top:-5384;width:10;height:20" coordorigin="5264,-5384" coordsize="10,20">
              <v:shape style="position:absolute;left:5264;top:-5384;width:10;height:20" coordorigin="5264,-5384" coordsize="10,20" path="m5264,-5365l5274,-5365,5274,-5384,5264,-5384,5264,-5365xe" filled="true" fillcolor="#000000" stroked="false">
                <v:path arrowok="t"/>
                <v:fill type="solid"/>
              </v:shape>
            </v:group>
            <v:group style="position:absolute;left:5264;top:-5365;width:10;height:20" coordorigin="5264,-5365" coordsize="10,20">
              <v:shape style="position:absolute;left:5264;top:-5365;width:10;height:20" coordorigin="5264,-5365" coordsize="10,20" path="m5264,-5345l5274,-5345,5274,-5365,5264,-5365,5264,-5345xe" filled="true" fillcolor="#000000" stroked="false">
                <v:path arrowok="t"/>
                <v:fill type="solid"/>
              </v:shape>
            </v:group>
            <v:group style="position:absolute;left:5264;top:-5345;width:10;height:20" coordorigin="5264,-5345" coordsize="10,20">
              <v:shape style="position:absolute;left:5264;top:-5345;width:10;height:20" coordorigin="5264,-5345" coordsize="10,20" path="m5264,-5326l5274,-5326,5274,-5345,5264,-5345,5264,-5326xe" filled="true" fillcolor="#000000" stroked="false">
                <v:path arrowok="t"/>
                <v:fill type="solid"/>
              </v:shape>
            </v:group>
            <v:group style="position:absolute;left:5264;top:-5326;width:10;height:20" coordorigin="5264,-5326" coordsize="10,20">
              <v:shape style="position:absolute;left:5264;top:-5326;width:10;height:20" coordorigin="5264,-5326" coordsize="10,20" path="m5264,-5307l5274,-5307,5274,-5326,5264,-5326,5264,-5307xe" filled="true" fillcolor="#000000" stroked="false">
                <v:path arrowok="t"/>
                <v:fill type="solid"/>
              </v:shape>
            </v:group>
            <v:group style="position:absolute;left:5264;top:-5307;width:10;height:20" coordorigin="5264,-5307" coordsize="10,20">
              <v:shape style="position:absolute;left:5264;top:-5307;width:10;height:20" coordorigin="5264,-5307" coordsize="10,20" path="m5264,-5288l5274,-5288,5274,-5307,5264,-5307,5264,-5288xe" filled="true" fillcolor="#000000" stroked="false">
                <v:path arrowok="t"/>
                <v:fill type="solid"/>
              </v:shape>
            </v:group>
            <v:group style="position:absolute;left:5264;top:-5288;width:10;height:20" coordorigin="5264,-5288" coordsize="10,20">
              <v:shape style="position:absolute;left:5264;top:-5288;width:10;height:20" coordorigin="5264,-5288" coordsize="10,20" path="m5264,-5269l5274,-5269,5274,-5288,5264,-5288,5264,-5269xe" filled="true" fillcolor="#000000" stroked="false">
                <v:path arrowok="t"/>
                <v:fill type="solid"/>
              </v:shape>
            </v:group>
            <v:group style="position:absolute;left:5264;top:-5269;width:10;height:20" coordorigin="5264,-5269" coordsize="10,20">
              <v:shape style="position:absolute;left:5264;top:-5269;width:10;height:20" coordorigin="5264,-5269" coordsize="10,20" path="m5264,-5249l5274,-5249,5274,-5269,5264,-5269,5264,-5249xe" filled="true" fillcolor="#000000" stroked="false">
                <v:path arrowok="t"/>
                <v:fill type="solid"/>
              </v:shape>
            </v:group>
            <v:group style="position:absolute;left:5264;top:-5249;width:10;height:20" coordorigin="5264,-5249" coordsize="10,20">
              <v:shape style="position:absolute;left:5264;top:-5249;width:10;height:20" coordorigin="5264,-5249" coordsize="10,20" path="m5264,-5230l5274,-5230,5274,-5249,5264,-5249,5264,-5230xe" filled="true" fillcolor="#000000" stroked="false">
                <v:path arrowok="t"/>
                <v:fill type="solid"/>
              </v:shape>
            </v:group>
            <v:group style="position:absolute;left:5264;top:-5230;width:10;height:20" coordorigin="5264,-5230" coordsize="10,20">
              <v:shape style="position:absolute;left:5264;top:-5230;width:10;height:20" coordorigin="5264,-5230" coordsize="10,20" path="m5264,-5211l5274,-5211,5274,-5230,5264,-5230,5264,-5211xe" filled="true" fillcolor="#000000" stroked="false">
                <v:path arrowok="t"/>
                <v:fill type="solid"/>
              </v:shape>
            </v:group>
            <v:group style="position:absolute;left:5264;top:-5211;width:10;height:20" coordorigin="5264,-5211" coordsize="10,20">
              <v:shape style="position:absolute;left:5264;top:-5211;width:10;height:20" coordorigin="5264,-5211" coordsize="10,20" path="m5264,-5192l5274,-5192,5274,-5211,5264,-5211,5264,-5192xe" filled="true" fillcolor="#000000" stroked="false">
                <v:path arrowok="t"/>
                <v:fill type="solid"/>
              </v:shape>
            </v:group>
            <v:group style="position:absolute;left:5264;top:-5192;width:10;height:20" coordorigin="5264,-5192" coordsize="10,20">
              <v:shape style="position:absolute;left:5264;top:-5192;width:10;height:20" coordorigin="5264,-5192" coordsize="10,20" path="m5264,-5173l5274,-5173,5274,-5192,5264,-5192,5264,-5173xe" filled="true" fillcolor="#000000" stroked="false">
                <v:path arrowok="t"/>
                <v:fill type="solid"/>
              </v:shape>
            </v:group>
            <v:group style="position:absolute;left:5264;top:-5173;width:10;height:20" coordorigin="5264,-5173" coordsize="10,20">
              <v:shape style="position:absolute;left:5264;top:-5173;width:10;height:20" coordorigin="5264,-5173" coordsize="10,20" path="m5264,-5153l5274,-5153,5274,-5173,5264,-5173,5264,-5153xe" filled="true" fillcolor="#000000" stroked="false">
                <v:path arrowok="t"/>
                <v:fill type="solid"/>
              </v:shape>
            </v:group>
            <v:group style="position:absolute;left:5264;top:-5153;width:10;height:20" coordorigin="5264,-5153" coordsize="10,20">
              <v:shape style="position:absolute;left:5264;top:-5153;width:10;height:20" coordorigin="5264,-5153" coordsize="10,20" path="m5264,-5134l5274,-5134,5274,-5153,5264,-5153,5264,-5134xe" filled="true" fillcolor="#000000" stroked="false">
                <v:path arrowok="t"/>
                <v:fill type="solid"/>
              </v:shape>
            </v:group>
            <v:group style="position:absolute;left:5264;top:-5134;width:10;height:20" coordorigin="5264,-5134" coordsize="10,20">
              <v:shape style="position:absolute;left:5264;top:-5134;width:10;height:20" coordorigin="5264,-5134" coordsize="10,20" path="m5264,-5115l5274,-5115,5274,-5134,5264,-5134,5264,-5115xe" filled="true" fillcolor="#000000" stroked="false">
                <v:path arrowok="t"/>
                <v:fill type="solid"/>
              </v:shape>
            </v:group>
            <v:group style="position:absolute;left:5264;top:-5115;width:10;height:20" coordorigin="5264,-5115" coordsize="10,20">
              <v:shape style="position:absolute;left:5264;top:-5115;width:10;height:20" coordorigin="5264,-5115" coordsize="10,20" path="m5264,-5096l5274,-5096,5274,-5115,5264,-5115,5264,-5096xe" filled="true" fillcolor="#000000" stroked="false">
                <v:path arrowok="t"/>
                <v:fill type="solid"/>
              </v:shape>
            </v:group>
            <v:group style="position:absolute;left:5264;top:-5096;width:10;height:20" coordorigin="5264,-5096" coordsize="10,20">
              <v:shape style="position:absolute;left:5264;top:-5096;width:10;height:20" coordorigin="5264,-5096" coordsize="10,20" path="m5264,-5077l5274,-5077,5274,-5096,5264,-5096,5264,-5077xe" filled="true" fillcolor="#000000" stroked="false">
                <v:path arrowok="t"/>
                <v:fill type="solid"/>
              </v:shape>
            </v:group>
            <v:group style="position:absolute;left:5264;top:-5077;width:10;height:20" coordorigin="5264,-5077" coordsize="10,20">
              <v:shape style="position:absolute;left:5264;top:-5077;width:10;height:20" coordorigin="5264,-5077" coordsize="10,20" path="m5264,-5057l5274,-5057,5274,-5077,5264,-5077,5264,-5057xe" filled="true" fillcolor="#000000" stroked="false">
                <v:path arrowok="t"/>
                <v:fill type="solid"/>
              </v:shape>
            </v:group>
            <v:group style="position:absolute;left:5264;top:-5057;width:10;height:20" coordorigin="5264,-5057" coordsize="10,20">
              <v:shape style="position:absolute;left:5264;top:-5057;width:10;height:20" coordorigin="5264,-5057" coordsize="10,20" path="m5264,-5038l5274,-5038,5274,-5057,5264,-5057,5264,-5038xe" filled="true" fillcolor="#000000" stroked="false">
                <v:path arrowok="t"/>
                <v:fill type="solid"/>
              </v:shape>
            </v:group>
            <v:group style="position:absolute;left:5264;top:-5038;width:10;height:20" coordorigin="5264,-5038" coordsize="10,20">
              <v:shape style="position:absolute;left:5264;top:-5038;width:10;height:20" coordorigin="5264,-5038" coordsize="10,20" path="m5264,-5019l5274,-5019,5274,-5038,5264,-5038,5264,-5019xe" filled="true" fillcolor="#000000" stroked="false">
                <v:path arrowok="t"/>
                <v:fill type="solid"/>
              </v:shape>
            </v:group>
            <v:group style="position:absolute;left:5264;top:-5019;width:10;height:20" coordorigin="5264,-5019" coordsize="10,20">
              <v:shape style="position:absolute;left:5264;top:-5019;width:10;height:20" coordorigin="5264,-5019" coordsize="10,20" path="m5264,-5000l5274,-5000,5274,-5019,5264,-5019,5264,-5000xe" filled="true" fillcolor="#000000" stroked="false">
                <v:path arrowok="t"/>
                <v:fill type="solid"/>
              </v:shape>
            </v:group>
            <v:group style="position:absolute;left:5264;top:-5000;width:10;height:20" coordorigin="5264,-5000" coordsize="10,20">
              <v:shape style="position:absolute;left:5264;top:-5000;width:10;height:20" coordorigin="5264,-5000" coordsize="10,20" path="m5264,-4981l5274,-4981,5274,-5000,5264,-5000,5264,-4981xe" filled="true" fillcolor="#000000" stroked="false">
                <v:path arrowok="t"/>
                <v:fill type="solid"/>
              </v:shape>
            </v:group>
            <v:group style="position:absolute;left:5264;top:-4981;width:10;height:20" coordorigin="5264,-4981" coordsize="10,20">
              <v:shape style="position:absolute;left:5264;top:-4981;width:10;height:20" coordorigin="5264,-4981" coordsize="10,20" path="m5264,-4961l5274,-4961,5274,-4981,5264,-4981,5264,-4961xe" filled="true" fillcolor="#000000" stroked="false">
                <v:path arrowok="t"/>
                <v:fill type="solid"/>
              </v:shape>
            </v:group>
            <v:group style="position:absolute;left:5264;top:-4961;width:10;height:20" coordorigin="5264,-4961" coordsize="10,20">
              <v:shape style="position:absolute;left:5264;top:-4961;width:10;height:20" coordorigin="5264,-4961" coordsize="10,20" path="m5264,-4942l5274,-4942,5274,-4961,5264,-4961,5264,-4942xe" filled="true" fillcolor="#000000" stroked="false">
                <v:path arrowok="t"/>
                <v:fill type="solid"/>
              </v:shape>
            </v:group>
            <v:group style="position:absolute;left:5264;top:-4942;width:10;height:20" coordorigin="5264,-4942" coordsize="10,20">
              <v:shape style="position:absolute;left:5264;top:-4942;width:10;height:20" coordorigin="5264,-4942" coordsize="10,20" path="m5264,-4922l5274,-4922,5274,-4942,5264,-4942,5264,-4922xe" filled="true" fillcolor="#000000" stroked="false">
                <v:path arrowok="t"/>
                <v:fill type="solid"/>
              </v:shape>
            </v:group>
            <v:group style="position:absolute;left:5264;top:-4922;width:10;height:20" coordorigin="5264,-4922" coordsize="10,20">
              <v:shape style="position:absolute;left:5264;top:-4922;width:10;height:20" coordorigin="5264,-4922" coordsize="10,20" path="m5264,-4903l5274,-4903,5274,-4922,5264,-4922,5264,-4903xe" filled="true" fillcolor="#000000" stroked="false">
                <v:path arrowok="t"/>
                <v:fill type="solid"/>
              </v:shape>
            </v:group>
            <v:group style="position:absolute;left:5264;top:-4903;width:10;height:20" coordorigin="5264,-4903" coordsize="10,20">
              <v:shape style="position:absolute;left:5264;top:-4903;width:10;height:20" coordorigin="5264,-4903" coordsize="10,20" path="m5264,-4884l5274,-4884,5274,-4903,5264,-4903,5264,-4884xe" filled="true" fillcolor="#000000" stroked="false">
                <v:path arrowok="t"/>
                <v:fill type="solid"/>
              </v:shape>
            </v:group>
            <v:group style="position:absolute;left:5264;top:-4884;width:10;height:20" coordorigin="5264,-4884" coordsize="10,20">
              <v:shape style="position:absolute;left:5264;top:-4884;width:10;height:20" coordorigin="5264,-4884" coordsize="10,20" path="m5264,-4865l5274,-4865,5274,-4884,5264,-4884,5264,-4865xe" filled="true" fillcolor="#000000" stroked="false">
                <v:path arrowok="t"/>
                <v:fill type="solid"/>
              </v:shape>
            </v:group>
            <v:group style="position:absolute;left:5264;top:-4865;width:10;height:20" coordorigin="5264,-4865" coordsize="10,20">
              <v:shape style="position:absolute;left:5264;top:-4865;width:10;height:20" coordorigin="5264,-4865" coordsize="10,20" path="m5264,-4846l5274,-4846,5274,-4865,5264,-4865,5264,-4846xe" filled="true" fillcolor="#000000" stroked="false">
                <v:path arrowok="t"/>
                <v:fill type="solid"/>
              </v:shape>
            </v:group>
            <v:group style="position:absolute;left:5264;top:-4846;width:10;height:20" coordorigin="5264,-4846" coordsize="10,20">
              <v:shape style="position:absolute;left:5264;top:-4846;width:10;height:20" coordorigin="5264,-4846" coordsize="10,20" path="m5264,-4826l5274,-4826,5274,-4846,5264,-4846,5264,-4826xe" filled="true" fillcolor="#000000" stroked="false">
                <v:path arrowok="t"/>
                <v:fill type="solid"/>
              </v:shape>
            </v:group>
            <v:group style="position:absolute;left:5264;top:-4826;width:10;height:20" coordorigin="5264,-4826" coordsize="10,20">
              <v:shape style="position:absolute;left:5264;top:-4826;width:10;height:20" coordorigin="5264,-4826" coordsize="10,20" path="m5264,-4807l5274,-4807,5274,-4826,5264,-4826,5264,-4807xe" filled="true" fillcolor="#000000" stroked="false">
                <v:path arrowok="t"/>
                <v:fill type="solid"/>
              </v:shape>
            </v:group>
            <v:group style="position:absolute;left:5264;top:-4807;width:10;height:20" coordorigin="5264,-4807" coordsize="10,20">
              <v:shape style="position:absolute;left:5264;top:-4807;width:10;height:20" coordorigin="5264,-4807" coordsize="10,20" path="m5264,-4788l5274,-4788,5274,-4807,5264,-4807,5264,-4788xe" filled="true" fillcolor="#000000" stroked="false">
                <v:path arrowok="t"/>
                <v:fill type="solid"/>
              </v:shape>
            </v:group>
            <v:group style="position:absolute;left:5264;top:-4788;width:10;height:20" coordorigin="5264,-4788" coordsize="10,20">
              <v:shape style="position:absolute;left:5264;top:-4788;width:10;height:20" coordorigin="5264,-4788" coordsize="10,20" path="m5264,-4769l5274,-4769,5274,-4788,5264,-4788,5264,-4769xe" filled="true" fillcolor="#000000" stroked="false">
                <v:path arrowok="t"/>
                <v:fill type="solid"/>
              </v:shape>
            </v:group>
            <v:group style="position:absolute;left:5264;top:-4769;width:10;height:20" coordorigin="5264,-4769" coordsize="10,20">
              <v:shape style="position:absolute;left:5264;top:-4769;width:10;height:20" coordorigin="5264,-4769" coordsize="10,20" path="m5264,-4750l5274,-4750,5274,-4769,5264,-4769,5264,-4750xe" filled="true" fillcolor="#000000" stroked="false">
                <v:path arrowok="t"/>
                <v:fill type="solid"/>
              </v:shape>
            </v:group>
            <v:group style="position:absolute;left:5264;top:-4750;width:10;height:20" coordorigin="5264,-4750" coordsize="10,20">
              <v:shape style="position:absolute;left:5264;top:-4750;width:10;height:20" coordorigin="5264,-4750" coordsize="10,20" path="m5264,-4730l5274,-4730,5274,-4750,5264,-4750,5264,-4730xe" filled="true" fillcolor="#000000" stroked="false">
                <v:path arrowok="t"/>
                <v:fill type="solid"/>
              </v:shape>
            </v:group>
            <v:group style="position:absolute;left:5264;top:-4730;width:10;height:20" coordorigin="5264,-4730" coordsize="10,20">
              <v:shape style="position:absolute;left:5264;top:-4730;width:10;height:20" coordorigin="5264,-4730" coordsize="10,20" path="m5264,-4711l5274,-4711,5274,-4730,5264,-4730,5264,-4711xe" filled="true" fillcolor="#000000" stroked="false">
                <v:path arrowok="t"/>
                <v:fill type="solid"/>
              </v:shape>
            </v:group>
            <v:group style="position:absolute;left:5264;top:-4711;width:10;height:20" coordorigin="5264,-4711" coordsize="10,20">
              <v:shape style="position:absolute;left:5264;top:-4711;width:10;height:20" coordorigin="5264,-4711" coordsize="10,20" path="m5264,-4692l5274,-4692,5274,-4711,5264,-4711,5264,-4692xe" filled="true" fillcolor="#000000" stroked="false">
                <v:path arrowok="t"/>
                <v:fill type="solid"/>
              </v:shape>
            </v:group>
            <v:group style="position:absolute;left:5264;top:-4692;width:10;height:20" coordorigin="5264,-4692" coordsize="10,20">
              <v:shape style="position:absolute;left:5264;top:-4692;width:10;height:20" coordorigin="5264,-4692" coordsize="10,20" path="m5264,-4673l5274,-4673,5274,-4692,5264,-4692,5264,-4673xe" filled="true" fillcolor="#000000" stroked="false">
                <v:path arrowok="t"/>
                <v:fill type="solid"/>
              </v:shape>
            </v:group>
            <v:group style="position:absolute;left:6894;top:-5422;width:10;height:20" coordorigin="6894,-5422" coordsize="10,20">
              <v:shape style="position:absolute;left:6894;top:-5422;width:10;height:20" coordorigin="6894,-5422" coordsize="10,20" path="m6894,-5403l6904,-5403,6904,-5422,6894,-5422,6894,-5403xe" filled="true" fillcolor="#000000" stroked="false">
                <v:path arrowok="t"/>
                <v:fill type="solid"/>
              </v:shape>
            </v:group>
            <v:group style="position:absolute;left:6894;top:-5403;width:10;height:20" coordorigin="6894,-5403" coordsize="10,20">
              <v:shape style="position:absolute;left:6894;top:-5403;width:10;height:20" coordorigin="6894,-5403" coordsize="10,20" path="m6894,-5384l6904,-5384,6904,-5403,6894,-5403,6894,-5384xe" filled="true" fillcolor="#000000" stroked="false">
                <v:path arrowok="t"/>
                <v:fill type="solid"/>
              </v:shape>
            </v:group>
            <v:group style="position:absolute;left:6894;top:-5384;width:10;height:20" coordorigin="6894,-5384" coordsize="10,20">
              <v:shape style="position:absolute;left:6894;top:-5384;width:10;height:20" coordorigin="6894,-5384" coordsize="10,20" path="m6894,-5365l6904,-5365,6904,-5384,6894,-5384,6894,-5365xe" filled="true" fillcolor="#000000" stroked="false">
                <v:path arrowok="t"/>
                <v:fill type="solid"/>
              </v:shape>
            </v:group>
            <v:group style="position:absolute;left:6894;top:-5365;width:10;height:20" coordorigin="6894,-5365" coordsize="10,20">
              <v:shape style="position:absolute;left:6894;top:-5365;width:10;height:20" coordorigin="6894,-5365" coordsize="10,20" path="m6894,-5345l6904,-5345,6904,-5365,6894,-5365,6894,-5345xe" filled="true" fillcolor="#000000" stroked="false">
                <v:path arrowok="t"/>
                <v:fill type="solid"/>
              </v:shape>
            </v:group>
            <v:group style="position:absolute;left:6894;top:-5345;width:10;height:20" coordorigin="6894,-5345" coordsize="10,20">
              <v:shape style="position:absolute;left:6894;top:-5345;width:10;height:20" coordorigin="6894,-5345" coordsize="10,20" path="m6894,-5326l6904,-5326,6904,-5345,6894,-5345,6894,-5326xe" filled="true" fillcolor="#000000" stroked="false">
                <v:path arrowok="t"/>
                <v:fill type="solid"/>
              </v:shape>
            </v:group>
            <v:group style="position:absolute;left:6894;top:-5326;width:10;height:20" coordorigin="6894,-5326" coordsize="10,20">
              <v:shape style="position:absolute;left:6894;top:-5326;width:10;height:20" coordorigin="6894,-5326" coordsize="10,20" path="m6894,-5307l6904,-5307,6904,-5326,6894,-5326,6894,-5307xe" filled="true" fillcolor="#000000" stroked="false">
                <v:path arrowok="t"/>
                <v:fill type="solid"/>
              </v:shape>
            </v:group>
            <v:group style="position:absolute;left:6894;top:-5307;width:10;height:20" coordorigin="6894,-5307" coordsize="10,20">
              <v:shape style="position:absolute;left:6894;top:-5307;width:10;height:20" coordorigin="6894,-5307" coordsize="10,20" path="m6894,-5288l6904,-5288,6904,-5307,6894,-5307,6894,-5288xe" filled="true" fillcolor="#000000" stroked="false">
                <v:path arrowok="t"/>
                <v:fill type="solid"/>
              </v:shape>
            </v:group>
            <v:group style="position:absolute;left:6894;top:-5288;width:10;height:20" coordorigin="6894,-5288" coordsize="10,20">
              <v:shape style="position:absolute;left:6894;top:-5288;width:10;height:20" coordorigin="6894,-5288" coordsize="10,20" path="m6894,-5269l6904,-5269,6904,-5288,6894,-5288,6894,-5269xe" filled="true" fillcolor="#000000" stroked="false">
                <v:path arrowok="t"/>
                <v:fill type="solid"/>
              </v:shape>
            </v:group>
            <v:group style="position:absolute;left:6894;top:-5269;width:10;height:20" coordorigin="6894,-5269" coordsize="10,20">
              <v:shape style="position:absolute;left:6894;top:-5269;width:10;height:20" coordorigin="6894,-5269" coordsize="10,20" path="m6894,-5249l6904,-5249,6904,-5269,6894,-5269,6894,-5249xe" filled="true" fillcolor="#000000" stroked="false">
                <v:path arrowok="t"/>
                <v:fill type="solid"/>
              </v:shape>
            </v:group>
            <v:group style="position:absolute;left:6894;top:-5249;width:10;height:20" coordorigin="6894,-5249" coordsize="10,20">
              <v:shape style="position:absolute;left:6894;top:-5249;width:10;height:20" coordorigin="6894,-5249" coordsize="10,20" path="m6894,-5230l6904,-5230,6904,-5249,6894,-5249,6894,-5230xe" filled="true" fillcolor="#000000" stroked="false">
                <v:path arrowok="t"/>
                <v:fill type="solid"/>
              </v:shape>
            </v:group>
            <v:group style="position:absolute;left:6894;top:-5230;width:10;height:20" coordorigin="6894,-5230" coordsize="10,20">
              <v:shape style="position:absolute;left:6894;top:-5230;width:10;height:20" coordorigin="6894,-5230" coordsize="10,20" path="m6894,-5211l6904,-5211,6904,-5230,6894,-5230,6894,-5211xe" filled="true" fillcolor="#000000" stroked="false">
                <v:path arrowok="t"/>
                <v:fill type="solid"/>
              </v:shape>
            </v:group>
            <v:group style="position:absolute;left:6894;top:-5211;width:10;height:20" coordorigin="6894,-5211" coordsize="10,20">
              <v:shape style="position:absolute;left:6894;top:-5211;width:10;height:20" coordorigin="6894,-5211" coordsize="10,20" path="m6894,-5192l6904,-5192,6904,-5211,6894,-5211,6894,-5192xe" filled="true" fillcolor="#000000" stroked="false">
                <v:path arrowok="t"/>
                <v:fill type="solid"/>
              </v:shape>
            </v:group>
            <v:group style="position:absolute;left:6894;top:-5192;width:10;height:20" coordorigin="6894,-5192" coordsize="10,20">
              <v:shape style="position:absolute;left:6894;top:-5192;width:10;height:20" coordorigin="6894,-5192" coordsize="10,20" path="m6894,-5173l6904,-5173,6904,-5192,6894,-5192,6894,-5173xe" filled="true" fillcolor="#000000" stroked="false">
                <v:path arrowok="t"/>
                <v:fill type="solid"/>
              </v:shape>
            </v:group>
            <v:group style="position:absolute;left:6894;top:-5173;width:10;height:20" coordorigin="6894,-5173" coordsize="10,20">
              <v:shape style="position:absolute;left:6894;top:-5173;width:10;height:20" coordorigin="6894,-5173" coordsize="10,20" path="m6894,-5153l6904,-5153,6904,-5173,6894,-5173,6894,-5153xe" filled="true" fillcolor="#000000" stroked="false">
                <v:path arrowok="t"/>
                <v:fill type="solid"/>
              </v:shape>
            </v:group>
            <v:group style="position:absolute;left:6894;top:-5153;width:10;height:20" coordorigin="6894,-5153" coordsize="10,20">
              <v:shape style="position:absolute;left:6894;top:-5153;width:10;height:20" coordorigin="6894,-5153" coordsize="10,20" path="m6894,-5134l6904,-5134,6904,-5153,6894,-5153,6894,-5134xe" filled="true" fillcolor="#000000" stroked="false">
                <v:path arrowok="t"/>
                <v:fill type="solid"/>
              </v:shape>
            </v:group>
            <v:group style="position:absolute;left:6894;top:-5134;width:10;height:20" coordorigin="6894,-5134" coordsize="10,20">
              <v:shape style="position:absolute;left:6894;top:-5134;width:10;height:20" coordorigin="6894,-5134" coordsize="10,20" path="m6894,-5115l6904,-5115,6904,-5134,6894,-5134,6894,-5115xe" filled="true" fillcolor="#000000" stroked="false">
                <v:path arrowok="t"/>
                <v:fill type="solid"/>
              </v:shape>
            </v:group>
            <v:group style="position:absolute;left:6894;top:-5115;width:10;height:20" coordorigin="6894,-5115" coordsize="10,20">
              <v:shape style="position:absolute;left:6894;top:-5115;width:10;height:20" coordorigin="6894,-5115" coordsize="10,20" path="m6894,-5096l6904,-5096,6904,-5115,6894,-5115,6894,-5096xe" filled="true" fillcolor="#000000" stroked="false">
                <v:path arrowok="t"/>
                <v:fill type="solid"/>
              </v:shape>
            </v:group>
            <v:group style="position:absolute;left:6894;top:-5096;width:10;height:20" coordorigin="6894,-5096" coordsize="10,20">
              <v:shape style="position:absolute;left:6894;top:-5096;width:10;height:20" coordorigin="6894,-5096" coordsize="10,20" path="m6894,-5077l6904,-5077,6904,-5096,6894,-5096,6894,-5077xe" filled="true" fillcolor="#000000" stroked="false">
                <v:path arrowok="t"/>
                <v:fill type="solid"/>
              </v:shape>
            </v:group>
            <v:group style="position:absolute;left:6894;top:-5077;width:10;height:20" coordorigin="6894,-5077" coordsize="10,20">
              <v:shape style="position:absolute;left:6894;top:-5077;width:10;height:20" coordorigin="6894,-5077" coordsize="10,20" path="m6894,-5057l6904,-5057,6904,-5077,6894,-5077,6894,-5057xe" filled="true" fillcolor="#000000" stroked="false">
                <v:path arrowok="t"/>
                <v:fill type="solid"/>
              </v:shape>
            </v:group>
            <v:group style="position:absolute;left:6894;top:-5057;width:10;height:20" coordorigin="6894,-5057" coordsize="10,20">
              <v:shape style="position:absolute;left:6894;top:-5057;width:10;height:20" coordorigin="6894,-5057" coordsize="10,20" path="m6894,-5038l6904,-5038,6904,-5057,6894,-5057,6894,-5038xe" filled="true" fillcolor="#000000" stroked="false">
                <v:path arrowok="t"/>
                <v:fill type="solid"/>
              </v:shape>
            </v:group>
            <v:group style="position:absolute;left:6894;top:-5038;width:10;height:20" coordorigin="6894,-5038" coordsize="10,20">
              <v:shape style="position:absolute;left:6894;top:-5038;width:10;height:20" coordorigin="6894,-5038" coordsize="10,20" path="m6894,-5019l6904,-5019,6904,-5038,6894,-5038,6894,-5019xe" filled="true" fillcolor="#000000" stroked="false">
                <v:path arrowok="t"/>
                <v:fill type="solid"/>
              </v:shape>
            </v:group>
            <v:group style="position:absolute;left:6894;top:-5019;width:10;height:20" coordorigin="6894,-5019" coordsize="10,20">
              <v:shape style="position:absolute;left:6894;top:-5019;width:10;height:20" coordorigin="6894,-5019" coordsize="10,20" path="m6894,-5000l6904,-5000,6904,-5019,6894,-5019,6894,-5000xe" filled="true" fillcolor="#000000" stroked="false">
                <v:path arrowok="t"/>
                <v:fill type="solid"/>
              </v:shape>
            </v:group>
            <v:group style="position:absolute;left:6894;top:-5000;width:10;height:20" coordorigin="6894,-5000" coordsize="10,20">
              <v:shape style="position:absolute;left:6894;top:-5000;width:10;height:20" coordorigin="6894,-5000" coordsize="10,20" path="m6894,-4981l6904,-4981,6904,-5000,6894,-5000,6894,-4981xe" filled="true" fillcolor="#000000" stroked="false">
                <v:path arrowok="t"/>
                <v:fill type="solid"/>
              </v:shape>
            </v:group>
            <v:group style="position:absolute;left:6894;top:-4981;width:10;height:20" coordorigin="6894,-4981" coordsize="10,20">
              <v:shape style="position:absolute;left:6894;top:-4981;width:10;height:20" coordorigin="6894,-4981" coordsize="10,20" path="m6894,-4961l6904,-4961,6904,-4981,6894,-4981,6894,-4961xe" filled="true" fillcolor="#000000" stroked="false">
                <v:path arrowok="t"/>
                <v:fill type="solid"/>
              </v:shape>
            </v:group>
            <v:group style="position:absolute;left:6894;top:-4961;width:10;height:20" coordorigin="6894,-4961" coordsize="10,20">
              <v:shape style="position:absolute;left:6894;top:-4961;width:10;height:20" coordorigin="6894,-4961" coordsize="10,20" path="m6894,-4942l6904,-4942,6904,-4961,6894,-4961,6894,-4942xe" filled="true" fillcolor="#000000" stroked="false">
                <v:path arrowok="t"/>
                <v:fill type="solid"/>
              </v:shape>
            </v:group>
            <v:group style="position:absolute;left:6894;top:-4942;width:10;height:20" coordorigin="6894,-4942" coordsize="10,20">
              <v:shape style="position:absolute;left:6894;top:-4942;width:10;height:20" coordorigin="6894,-4942" coordsize="10,20" path="m6894,-4922l6904,-4922,6904,-4942,6894,-4942,6894,-4922xe" filled="true" fillcolor="#000000" stroked="false">
                <v:path arrowok="t"/>
                <v:fill type="solid"/>
              </v:shape>
            </v:group>
            <v:group style="position:absolute;left:6894;top:-4922;width:10;height:20" coordorigin="6894,-4922" coordsize="10,20">
              <v:shape style="position:absolute;left:6894;top:-4922;width:10;height:20" coordorigin="6894,-4922" coordsize="10,20" path="m6894,-4903l6904,-4903,6904,-4922,6894,-4922,6894,-4903xe" filled="true" fillcolor="#000000" stroked="false">
                <v:path arrowok="t"/>
                <v:fill type="solid"/>
              </v:shape>
            </v:group>
            <v:group style="position:absolute;left:6894;top:-4903;width:10;height:20" coordorigin="6894,-4903" coordsize="10,20">
              <v:shape style="position:absolute;left:6894;top:-4903;width:10;height:20" coordorigin="6894,-4903" coordsize="10,20" path="m6894,-4884l6904,-4884,6904,-4903,6894,-4903,6894,-4884xe" filled="true" fillcolor="#000000" stroked="false">
                <v:path arrowok="t"/>
                <v:fill type="solid"/>
              </v:shape>
            </v:group>
            <v:group style="position:absolute;left:6894;top:-4884;width:10;height:20" coordorigin="6894,-4884" coordsize="10,20">
              <v:shape style="position:absolute;left:6894;top:-4884;width:10;height:20" coordorigin="6894,-4884" coordsize="10,20" path="m6894,-4865l6904,-4865,6904,-4884,6894,-4884,6894,-4865xe" filled="true" fillcolor="#000000" stroked="false">
                <v:path arrowok="t"/>
                <v:fill type="solid"/>
              </v:shape>
            </v:group>
            <v:group style="position:absolute;left:6894;top:-4865;width:10;height:20" coordorigin="6894,-4865" coordsize="10,20">
              <v:shape style="position:absolute;left:6894;top:-4865;width:10;height:20" coordorigin="6894,-4865" coordsize="10,20" path="m6894,-4846l6904,-4846,6904,-4865,6894,-4865,6894,-4846xe" filled="true" fillcolor="#000000" stroked="false">
                <v:path arrowok="t"/>
                <v:fill type="solid"/>
              </v:shape>
            </v:group>
            <v:group style="position:absolute;left:6894;top:-4846;width:10;height:20" coordorigin="6894,-4846" coordsize="10,20">
              <v:shape style="position:absolute;left:6894;top:-4846;width:10;height:20" coordorigin="6894,-4846" coordsize="10,20" path="m6894,-4826l6904,-4826,6904,-4846,6894,-4846,6894,-4826xe" filled="true" fillcolor="#000000" stroked="false">
                <v:path arrowok="t"/>
                <v:fill type="solid"/>
              </v:shape>
            </v:group>
            <v:group style="position:absolute;left:6894;top:-4826;width:10;height:20" coordorigin="6894,-4826" coordsize="10,20">
              <v:shape style="position:absolute;left:6894;top:-4826;width:10;height:20" coordorigin="6894,-4826" coordsize="10,20" path="m6894,-4807l6904,-4807,6904,-4826,6894,-4826,6894,-4807xe" filled="true" fillcolor="#000000" stroked="false">
                <v:path arrowok="t"/>
                <v:fill type="solid"/>
              </v:shape>
            </v:group>
            <v:group style="position:absolute;left:6894;top:-4807;width:10;height:20" coordorigin="6894,-4807" coordsize="10,20">
              <v:shape style="position:absolute;left:6894;top:-4807;width:10;height:20" coordorigin="6894,-4807" coordsize="10,20" path="m6894,-4788l6904,-4788,6904,-4807,6894,-4807,6894,-4788xe" filled="true" fillcolor="#000000" stroked="false">
                <v:path arrowok="t"/>
                <v:fill type="solid"/>
              </v:shape>
            </v:group>
            <v:group style="position:absolute;left:6894;top:-4788;width:10;height:20" coordorigin="6894,-4788" coordsize="10,20">
              <v:shape style="position:absolute;left:6894;top:-4788;width:10;height:20" coordorigin="6894,-4788" coordsize="10,20" path="m6894,-4769l6904,-4769,6904,-4788,6894,-4788,6894,-4769xe" filled="true" fillcolor="#000000" stroked="false">
                <v:path arrowok="t"/>
                <v:fill type="solid"/>
              </v:shape>
            </v:group>
            <v:group style="position:absolute;left:6894;top:-4769;width:10;height:20" coordorigin="6894,-4769" coordsize="10,20">
              <v:shape style="position:absolute;left:6894;top:-4769;width:10;height:20" coordorigin="6894,-4769" coordsize="10,20" path="m6894,-4750l6904,-4750,6904,-4769,6894,-4769,6894,-4750xe" filled="true" fillcolor="#000000" stroked="false">
                <v:path arrowok="t"/>
                <v:fill type="solid"/>
              </v:shape>
            </v:group>
            <v:group style="position:absolute;left:6894;top:-4750;width:10;height:20" coordorigin="6894,-4750" coordsize="10,20">
              <v:shape style="position:absolute;left:6894;top:-4750;width:10;height:20" coordorigin="6894,-4750" coordsize="10,20" path="m6894,-4730l6904,-4730,6904,-4750,6894,-4750,6894,-4730xe" filled="true" fillcolor="#000000" stroked="false">
                <v:path arrowok="t"/>
                <v:fill type="solid"/>
              </v:shape>
            </v:group>
            <v:group style="position:absolute;left:6894;top:-4730;width:10;height:20" coordorigin="6894,-4730" coordsize="10,20">
              <v:shape style="position:absolute;left:6894;top:-4730;width:10;height:20" coordorigin="6894,-4730" coordsize="10,20" path="m6894,-4711l6904,-4711,6904,-4730,6894,-4730,6894,-4711xe" filled="true" fillcolor="#000000" stroked="false">
                <v:path arrowok="t"/>
                <v:fill type="solid"/>
              </v:shape>
            </v:group>
            <v:group style="position:absolute;left:6894;top:-4711;width:10;height:20" coordorigin="6894,-4711" coordsize="10,20">
              <v:shape style="position:absolute;left:6894;top:-4711;width:10;height:20" coordorigin="6894,-4711" coordsize="10,20" path="m6894,-4692l6904,-4692,6904,-4711,6894,-4711,6894,-4692xe" filled="true" fillcolor="#000000" stroked="false">
                <v:path arrowok="t"/>
                <v:fill type="solid"/>
              </v:shape>
            </v:group>
            <v:group style="position:absolute;left:6894;top:-4692;width:10;height:20" coordorigin="6894,-4692" coordsize="10,20">
              <v:shape style="position:absolute;left:6894;top:-4692;width:10;height:20" coordorigin="6894,-4692" coordsize="10,20" path="m6894,-4673l6904,-4673,6904,-4692,6894,-4692,6894,-4673xe" filled="true" fillcolor="#000000" stroked="false">
                <v:path arrowok="t"/>
                <v:fill type="solid"/>
              </v:shape>
              <v:shape style="position:absolute;left:2952;top:-4769;width:1258;height:106" type="#_x0000_t75" stroked="false">
                <v:imagedata r:id="rId708" o:title=""/>
              </v:shape>
              <v:shape style="position:absolute;left:4187;top:-4673;width:1078;height:10" type="#_x0000_t75" stroked="false">
                <v:imagedata r:id="rId709" o:title=""/>
              </v:shape>
              <v:shape style="position:absolute;left:5259;top:-4673;width:710;height:10" type="#_x0000_t75" stroked="false">
                <v:imagedata r:id="rId671" o:title=""/>
              </v:shape>
              <v:shape style="position:absolute;left:5965;top:-4673;width:929;height:10" type="#_x0000_t75" stroked="false">
                <v:imagedata r:id="rId246" o:title=""/>
              </v:shape>
              <v:shape style="position:absolute;left:6889;top:-4673;width:638;height:10" type="#_x0000_t75" stroked="false">
                <v:imagedata r:id="rId710" o:title=""/>
              </v:shape>
              <v:shape style="position:absolute;left:7523;top:-4673;width:1073;height:10" type="#_x0000_t75" stroked="false">
                <v:imagedata r:id="rId711" o:title=""/>
              </v:shape>
              <v:shape style="position:absolute;left:8591;top:-4673;width:639;height:10" type="#_x0000_t75" stroked="false">
                <v:imagedata r:id="rId712" o:title=""/>
              </v:shape>
              <v:shape style="position:absolute;left:9225;top:-4673;width:931;height:10" type="#_x0000_t75" stroked="false">
                <v:imagedata r:id="rId156" o:title=""/>
              </v:shape>
              <v:shape style="position:absolute;left:10152;top:-4673;width:643;height:10" type="#_x0000_t75" stroked="false">
                <v:imagedata r:id="rId713" o:title=""/>
              </v:shape>
            </v:group>
            <v:group style="position:absolute;left:5264;top:-4663;width:10;height:20" coordorigin="5264,-4663" coordsize="10,20">
              <v:shape style="position:absolute;left:5264;top:-4663;width:10;height:20" coordorigin="5264,-4663" coordsize="10,20" path="m5264,-4644l5274,-4644,5274,-4663,5264,-4663,5264,-4644xe" filled="true" fillcolor="#000000" stroked="false">
                <v:path arrowok="t"/>
                <v:fill type="solid"/>
              </v:shape>
            </v:group>
            <v:group style="position:absolute;left:5264;top:-4644;width:10;height:20" coordorigin="5264,-4644" coordsize="10,20">
              <v:shape style="position:absolute;left:5264;top:-4644;width:10;height:20" coordorigin="5264,-4644" coordsize="10,20" path="m5264,-4625l5274,-4625,5274,-4644,5264,-4644,5264,-4625xe" filled="true" fillcolor="#000000" stroked="false">
                <v:path arrowok="t"/>
                <v:fill type="solid"/>
              </v:shape>
            </v:group>
            <v:group style="position:absolute;left:5264;top:-4625;width:10;height:20" coordorigin="5264,-4625" coordsize="10,20">
              <v:shape style="position:absolute;left:5264;top:-4625;width:10;height:20" coordorigin="5264,-4625" coordsize="10,20" path="m5264,-4606l5274,-4606,5274,-4625,5264,-4625,5264,-4606xe" filled="true" fillcolor="#000000" stroked="false">
                <v:path arrowok="t"/>
                <v:fill type="solid"/>
              </v:shape>
            </v:group>
            <v:group style="position:absolute;left:5264;top:-4606;width:10;height:20" coordorigin="5264,-4606" coordsize="10,20">
              <v:shape style="position:absolute;left:5264;top:-4606;width:10;height:20" coordorigin="5264,-4606" coordsize="10,20" path="m5264,-4586l5274,-4586,5274,-4606,5264,-4606,5264,-4586xe" filled="true" fillcolor="#000000" stroked="false">
                <v:path arrowok="t"/>
                <v:fill type="solid"/>
              </v:shape>
            </v:group>
            <v:group style="position:absolute;left:5264;top:-4586;width:10;height:20" coordorigin="5264,-4586" coordsize="10,20">
              <v:shape style="position:absolute;left:5264;top:-4586;width:10;height:20" coordorigin="5264,-4586" coordsize="10,20" path="m5264,-4567l5274,-4567,5274,-4586,5264,-4586,5264,-4567xe" filled="true" fillcolor="#000000" stroked="false">
                <v:path arrowok="t"/>
                <v:fill type="solid"/>
              </v:shape>
            </v:group>
            <v:group style="position:absolute;left:5264;top:-4567;width:10;height:20" coordorigin="5264,-4567" coordsize="10,20">
              <v:shape style="position:absolute;left:5264;top:-4567;width:10;height:20" coordorigin="5264,-4567" coordsize="10,20" path="m5264,-4548l5274,-4548,5274,-4567,5264,-4567,5264,-4548xe" filled="true" fillcolor="#000000" stroked="false">
                <v:path arrowok="t"/>
                <v:fill type="solid"/>
              </v:shape>
            </v:group>
            <v:group style="position:absolute;left:5264;top:-4548;width:10;height:20" coordorigin="5264,-4548" coordsize="10,20">
              <v:shape style="position:absolute;left:5264;top:-4548;width:10;height:20" coordorigin="5264,-4548" coordsize="10,20" path="m5264,-4529l5274,-4529,5274,-4548,5264,-4548,5264,-4529xe" filled="true" fillcolor="#000000" stroked="false">
                <v:path arrowok="t"/>
                <v:fill type="solid"/>
              </v:shape>
            </v:group>
            <v:group style="position:absolute;left:5264;top:-4529;width:10;height:20" coordorigin="5264,-4529" coordsize="10,20">
              <v:shape style="position:absolute;left:5264;top:-4529;width:10;height:20" coordorigin="5264,-4529" coordsize="10,20" path="m5264,-4510l5274,-4510,5274,-4529,5264,-4529,5264,-4510xe" filled="true" fillcolor="#000000" stroked="false">
                <v:path arrowok="t"/>
                <v:fill type="solid"/>
              </v:shape>
            </v:group>
            <v:group style="position:absolute;left:5264;top:-4510;width:10;height:20" coordorigin="5264,-4510" coordsize="10,20">
              <v:shape style="position:absolute;left:5264;top:-4510;width:10;height:20" coordorigin="5264,-4510" coordsize="10,20" path="m5264,-4490l5274,-4490,5274,-4510,5264,-4510,5264,-4490xe" filled="true" fillcolor="#000000" stroked="false">
                <v:path arrowok="t"/>
                <v:fill type="solid"/>
              </v:shape>
            </v:group>
            <v:group style="position:absolute;left:5264;top:-4490;width:10;height:20" coordorigin="5264,-4490" coordsize="10,20">
              <v:shape style="position:absolute;left:5264;top:-4490;width:10;height:20" coordorigin="5264,-4490" coordsize="10,20" path="m5264,-4471l5274,-4471,5274,-4490,5264,-4490,5264,-4471xe" filled="true" fillcolor="#000000" stroked="false">
                <v:path arrowok="t"/>
                <v:fill type="solid"/>
              </v:shape>
            </v:group>
            <v:group style="position:absolute;left:5264;top:-4471;width:10;height:20" coordorigin="5264,-4471" coordsize="10,20">
              <v:shape style="position:absolute;left:5264;top:-4471;width:10;height:20" coordorigin="5264,-4471" coordsize="10,20" path="m5264,-4452l5274,-4452,5274,-4471,5264,-4471,5264,-4452xe" filled="true" fillcolor="#000000" stroked="false">
                <v:path arrowok="t"/>
                <v:fill type="solid"/>
              </v:shape>
            </v:group>
            <v:group style="position:absolute;left:5264;top:-4452;width:10;height:20" coordorigin="5264,-4452" coordsize="10,20">
              <v:shape style="position:absolute;left:5264;top:-4452;width:10;height:20" coordorigin="5264,-4452" coordsize="10,20" path="m5264,-4433l5274,-4433,5274,-4452,5264,-4452,5264,-4433xe" filled="true" fillcolor="#000000" stroked="false">
                <v:path arrowok="t"/>
                <v:fill type="solid"/>
              </v:shape>
            </v:group>
            <v:group style="position:absolute;left:5264;top:-4433;width:10;height:20" coordorigin="5264,-4433" coordsize="10,20">
              <v:shape style="position:absolute;left:5264;top:-4433;width:10;height:20" coordorigin="5264,-4433" coordsize="10,20" path="m5264,-4414l5274,-4414,5274,-4433,5264,-4433,5264,-4414xe" filled="true" fillcolor="#000000" stroked="false">
                <v:path arrowok="t"/>
                <v:fill type="solid"/>
              </v:shape>
            </v:group>
            <v:group style="position:absolute;left:5264;top:-4414;width:10;height:20" coordorigin="5264,-4414" coordsize="10,20">
              <v:shape style="position:absolute;left:5264;top:-4414;width:10;height:20" coordorigin="5264,-4414" coordsize="10,20" path="m5264,-4394l5274,-4394,5274,-4414,5264,-4414,5264,-4394xe" filled="true" fillcolor="#000000" stroked="false">
                <v:path arrowok="t"/>
                <v:fill type="solid"/>
              </v:shape>
            </v:group>
            <v:group style="position:absolute;left:5264;top:-4394;width:10;height:20" coordorigin="5264,-4394" coordsize="10,20">
              <v:shape style="position:absolute;left:5264;top:-4394;width:10;height:20" coordorigin="5264,-4394" coordsize="10,20" path="m5264,-4375l5274,-4375,5274,-4394,5264,-4394,5264,-4375xe" filled="true" fillcolor="#000000" stroked="false">
                <v:path arrowok="t"/>
                <v:fill type="solid"/>
              </v:shape>
            </v:group>
            <v:group style="position:absolute;left:5264;top:-4375;width:10;height:20" coordorigin="5264,-4375" coordsize="10,20">
              <v:shape style="position:absolute;left:5264;top:-4375;width:10;height:20" coordorigin="5264,-4375" coordsize="10,20" path="m5264,-4356l5274,-4356,5274,-4375,5264,-4375,5264,-4356xe" filled="true" fillcolor="#000000" stroked="false">
                <v:path arrowok="t"/>
                <v:fill type="solid"/>
              </v:shape>
            </v:group>
            <v:group style="position:absolute;left:5264;top:-4356;width:10;height:20" coordorigin="5264,-4356" coordsize="10,20">
              <v:shape style="position:absolute;left:5264;top:-4356;width:10;height:20" coordorigin="5264,-4356" coordsize="10,20" path="m5264,-4337l5274,-4337,5274,-4356,5264,-4356,5264,-4337xe" filled="true" fillcolor="#000000" stroked="false">
                <v:path arrowok="t"/>
                <v:fill type="solid"/>
              </v:shape>
            </v:group>
            <v:group style="position:absolute;left:5264;top:-4337;width:10;height:20" coordorigin="5264,-4337" coordsize="10,20">
              <v:shape style="position:absolute;left:5264;top:-4337;width:10;height:20" coordorigin="5264,-4337" coordsize="10,20" path="m5264,-4318l5274,-4318,5274,-4337,5264,-4337,5264,-4318xe" filled="true" fillcolor="#000000" stroked="false">
                <v:path arrowok="t"/>
                <v:fill type="solid"/>
              </v:shape>
            </v:group>
            <v:group style="position:absolute;left:5264;top:-4318;width:10;height:20" coordorigin="5264,-4318" coordsize="10,20">
              <v:shape style="position:absolute;left:5264;top:-4318;width:10;height:20" coordorigin="5264,-4318" coordsize="10,20" path="m5264,-4298l5274,-4298,5274,-4318,5264,-4318,5264,-4298xe" filled="true" fillcolor="#000000" stroked="false">
                <v:path arrowok="t"/>
                <v:fill type="solid"/>
              </v:shape>
            </v:group>
            <v:group style="position:absolute;left:5264;top:-4298;width:10;height:20" coordorigin="5264,-4298" coordsize="10,20">
              <v:shape style="position:absolute;left:5264;top:-4298;width:10;height:20" coordorigin="5264,-4298" coordsize="10,20" path="m5264,-4279l5274,-4279,5274,-4298,5264,-4298,5264,-4279xe" filled="true" fillcolor="#000000" stroked="false">
                <v:path arrowok="t"/>
                <v:fill type="solid"/>
              </v:shape>
            </v:group>
            <v:group style="position:absolute;left:5264;top:-4279;width:10;height:20" coordorigin="5264,-4279" coordsize="10,20">
              <v:shape style="position:absolute;left:5264;top:-4279;width:10;height:20" coordorigin="5264,-4279" coordsize="10,20" path="m5264,-4260l5274,-4260,5274,-4279,5264,-4279,5264,-4260xe" filled="true" fillcolor="#000000" stroked="false">
                <v:path arrowok="t"/>
                <v:fill type="solid"/>
              </v:shape>
            </v:group>
            <v:group style="position:absolute;left:5264;top:-4260;width:10;height:20" coordorigin="5264,-4260" coordsize="10,20">
              <v:shape style="position:absolute;left:5264;top:-4260;width:10;height:20" coordorigin="5264,-4260" coordsize="10,20" path="m5264,-4241l5274,-4241,5274,-4260,5264,-4260,5264,-4241xe" filled="true" fillcolor="#000000" stroked="false">
                <v:path arrowok="t"/>
                <v:fill type="solid"/>
              </v:shape>
            </v:group>
            <v:group style="position:absolute;left:5264;top:-4241;width:10;height:20" coordorigin="5264,-4241" coordsize="10,20">
              <v:shape style="position:absolute;left:5264;top:-4241;width:10;height:20" coordorigin="5264,-4241" coordsize="10,20" path="m5264,-4222l5274,-4222,5274,-4241,5264,-4241,5264,-4222xe" filled="true" fillcolor="#000000" stroked="false">
                <v:path arrowok="t"/>
                <v:fill type="solid"/>
              </v:shape>
            </v:group>
            <v:group style="position:absolute;left:5264;top:-4222;width:10;height:20" coordorigin="5264,-4222" coordsize="10,20">
              <v:shape style="position:absolute;left:5264;top:-4222;width:10;height:20" coordorigin="5264,-4222" coordsize="10,20" path="m5264,-4202l5274,-4202,5274,-4222,5264,-4222,5264,-4202xe" filled="true" fillcolor="#000000" stroked="false">
                <v:path arrowok="t"/>
                <v:fill type="solid"/>
              </v:shape>
            </v:group>
            <v:group style="position:absolute;left:5264;top:-4202;width:10;height:20" coordorigin="5264,-4202" coordsize="10,20">
              <v:shape style="position:absolute;left:5264;top:-4202;width:10;height:20" coordorigin="5264,-4202" coordsize="10,20" path="m5264,-4183l5274,-4183,5274,-4202,5264,-4202,5264,-4183xe" filled="true" fillcolor="#000000" stroked="false">
                <v:path arrowok="t"/>
                <v:fill type="solid"/>
              </v:shape>
            </v:group>
            <v:group style="position:absolute;left:5264;top:-4183;width:10;height:20" coordorigin="5264,-4183" coordsize="10,20">
              <v:shape style="position:absolute;left:5264;top:-4183;width:10;height:20" coordorigin="5264,-4183" coordsize="10,20" path="m5264,-4164l5274,-4164,5274,-4183,5264,-4183,5264,-4164xe" filled="true" fillcolor="#000000" stroked="false">
                <v:path arrowok="t"/>
                <v:fill type="solid"/>
              </v:shape>
            </v:group>
            <v:group style="position:absolute;left:5264;top:-4164;width:10;height:20" coordorigin="5264,-4164" coordsize="10,20">
              <v:shape style="position:absolute;left:5264;top:-4164;width:10;height:20" coordorigin="5264,-4164" coordsize="10,20" path="m5264,-4145l5274,-4145,5274,-4164,5264,-4164,5264,-4145xe" filled="true" fillcolor="#000000" stroked="false">
                <v:path arrowok="t"/>
                <v:fill type="solid"/>
              </v:shape>
            </v:group>
            <v:group style="position:absolute;left:5264;top:-4145;width:10;height:20" coordorigin="5264,-4145" coordsize="10,20">
              <v:shape style="position:absolute;left:5264;top:-4145;width:10;height:20" coordorigin="5264,-4145" coordsize="10,20" path="m5264,-4126l5274,-4126,5274,-4145,5264,-4145,5264,-4126xe" filled="true" fillcolor="#000000" stroked="false">
                <v:path arrowok="t"/>
                <v:fill type="solid"/>
              </v:shape>
            </v:group>
            <v:group style="position:absolute;left:5264;top:-4126;width:10;height:20" coordorigin="5264,-4126" coordsize="10,20">
              <v:shape style="position:absolute;left:5264;top:-4126;width:10;height:20" coordorigin="5264,-4126" coordsize="10,20" path="m5264,-4106l5274,-4106,5274,-4126,5264,-4126,5264,-4106xe" filled="true" fillcolor="#000000" stroked="false">
                <v:path arrowok="t"/>
                <v:fill type="solid"/>
              </v:shape>
            </v:group>
            <v:group style="position:absolute;left:5264;top:-4106;width:10;height:20" coordorigin="5264,-4106" coordsize="10,20">
              <v:shape style="position:absolute;left:5264;top:-4106;width:10;height:20" coordorigin="5264,-4106" coordsize="10,20" path="m5264,-4087l5274,-4087,5274,-4106,5264,-4106,5264,-4087xe" filled="true" fillcolor="#000000" stroked="false">
                <v:path arrowok="t"/>
                <v:fill type="solid"/>
              </v:shape>
            </v:group>
            <v:group style="position:absolute;left:5264;top:-4087;width:10;height:20" coordorigin="5264,-4087" coordsize="10,20">
              <v:shape style="position:absolute;left:5264;top:-4087;width:10;height:20" coordorigin="5264,-4087" coordsize="10,20" path="m5264,-4068l5274,-4068,5274,-4087,5264,-4087,5264,-4068xe" filled="true" fillcolor="#000000" stroked="false">
                <v:path arrowok="t"/>
                <v:fill type="solid"/>
              </v:shape>
            </v:group>
            <v:group style="position:absolute;left:5264;top:-4068;width:10;height:20" coordorigin="5264,-4068" coordsize="10,20">
              <v:shape style="position:absolute;left:5264;top:-4068;width:10;height:20" coordorigin="5264,-4068" coordsize="10,20" path="m5264,-4049l5274,-4049,5274,-4068,5264,-4068,5264,-4049xe" filled="true" fillcolor="#000000" stroked="false">
                <v:path arrowok="t"/>
                <v:fill type="solid"/>
              </v:shape>
            </v:group>
            <v:group style="position:absolute;left:5264;top:-4049;width:10;height:20" coordorigin="5264,-4049" coordsize="10,20">
              <v:shape style="position:absolute;left:5264;top:-4049;width:10;height:20" coordorigin="5264,-4049" coordsize="10,20" path="m5264,-4030l5274,-4030,5274,-4049,5264,-4049,5264,-4030xe" filled="true" fillcolor="#000000" stroked="false">
                <v:path arrowok="t"/>
                <v:fill type="solid"/>
              </v:shape>
            </v:group>
            <v:group style="position:absolute;left:5264;top:-4030;width:10;height:20" coordorigin="5264,-4030" coordsize="10,20">
              <v:shape style="position:absolute;left:5264;top:-4030;width:10;height:20" coordorigin="5264,-4030" coordsize="10,20" path="m5264,-4010l5274,-4010,5274,-4030,5264,-4030,5264,-4010xe" filled="true" fillcolor="#000000" stroked="false">
                <v:path arrowok="t"/>
                <v:fill type="solid"/>
              </v:shape>
            </v:group>
            <v:group style="position:absolute;left:5264;top:-4010;width:10;height:20" coordorigin="5264,-4010" coordsize="10,20">
              <v:shape style="position:absolute;left:5264;top:-4010;width:10;height:20" coordorigin="5264,-4010" coordsize="10,20" path="m5264,-3991l5274,-3991,5274,-4010,5264,-4010,5264,-3991xe" filled="true" fillcolor="#000000" stroked="false">
                <v:path arrowok="t"/>
                <v:fill type="solid"/>
              </v:shape>
            </v:group>
            <v:group style="position:absolute;left:5264;top:-3991;width:10;height:20" coordorigin="5264,-3991" coordsize="10,20">
              <v:shape style="position:absolute;left:5264;top:-3991;width:10;height:20" coordorigin="5264,-3991" coordsize="10,20" path="m5264,-3972l5274,-3972,5274,-3991,5264,-3991,5264,-3972xe" filled="true" fillcolor="#000000" stroked="false">
                <v:path arrowok="t"/>
                <v:fill type="solid"/>
              </v:shape>
            </v:group>
            <v:group style="position:absolute;left:5264;top:-3972;width:10;height:20" coordorigin="5264,-3972" coordsize="10,20">
              <v:shape style="position:absolute;left:5264;top:-3972;width:10;height:20" coordorigin="5264,-3972" coordsize="10,20" path="m5264,-3953l5274,-3953,5274,-3972,5264,-3972,5264,-3953xe" filled="true" fillcolor="#000000" stroked="false">
                <v:path arrowok="t"/>
                <v:fill type="solid"/>
              </v:shape>
            </v:group>
            <v:group style="position:absolute;left:5264;top:-3953;width:10;height:20" coordorigin="5264,-3953" coordsize="10,20">
              <v:shape style="position:absolute;left:5264;top:-3953;width:10;height:20" coordorigin="5264,-3953" coordsize="10,20" path="m5264,-3934l5274,-3934,5274,-3953,5264,-3953,5264,-3934xe" filled="true" fillcolor="#000000" stroked="false">
                <v:path arrowok="t"/>
                <v:fill type="solid"/>
              </v:shape>
            </v:group>
            <v:group style="position:absolute;left:5264;top:-3934;width:10;height:20" coordorigin="5264,-3934" coordsize="10,20">
              <v:shape style="position:absolute;left:5264;top:-3934;width:10;height:20" coordorigin="5264,-3934" coordsize="10,20" path="m5264,-3914l5274,-3914,5274,-3934,5264,-3934,5264,-3914xe" filled="true" fillcolor="#000000" stroked="false">
                <v:path arrowok="t"/>
                <v:fill type="solid"/>
              </v:shape>
            </v:group>
            <v:group style="position:absolute;left:5264;top:-3914;width:10;height:20" coordorigin="5264,-3914" coordsize="10,20">
              <v:shape style="position:absolute;left:5264;top:-3914;width:10;height:20" coordorigin="5264,-3914" coordsize="10,20" path="m5264,-3895l5274,-3895,5274,-3914,5264,-3914,5264,-3895xe" filled="true" fillcolor="#000000" stroked="false">
                <v:path arrowok="t"/>
                <v:fill type="solid"/>
              </v:shape>
            </v:group>
            <v:group style="position:absolute;left:5264;top:-3895;width:10;height:20" coordorigin="5264,-3895" coordsize="10,20">
              <v:shape style="position:absolute;left:5264;top:-3895;width:10;height:20" coordorigin="5264,-3895" coordsize="10,20" path="m5264,-3876l5274,-3876,5274,-3895,5264,-3895,5264,-3876xe" filled="true" fillcolor="#000000" stroked="false">
                <v:path arrowok="t"/>
                <v:fill type="solid"/>
              </v:shape>
            </v:group>
            <v:group style="position:absolute;left:5264;top:-3876;width:10;height:20" coordorigin="5264,-3876" coordsize="10,20">
              <v:shape style="position:absolute;left:5264;top:-3876;width:10;height:20" coordorigin="5264,-3876" coordsize="10,20" path="m5264,-3857l5274,-3857,5274,-3876,5264,-3876,5264,-3857xe" filled="true" fillcolor="#000000" stroked="false">
                <v:path arrowok="t"/>
                <v:fill type="solid"/>
              </v:shape>
            </v:group>
            <v:group style="position:absolute;left:5264;top:-3857;width:10;height:20" coordorigin="5264,-3857" coordsize="10,20">
              <v:shape style="position:absolute;left:5264;top:-3857;width:10;height:20" coordorigin="5264,-3857" coordsize="10,20" path="m5264,-3838l5274,-3838,5274,-3857,5264,-3857,5264,-3838xe" filled="true" fillcolor="#000000" stroked="false">
                <v:path arrowok="t"/>
                <v:fill type="solid"/>
              </v:shape>
            </v:group>
            <v:group style="position:absolute;left:5264;top:-3838;width:10;height:20" coordorigin="5264,-3838" coordsize="10,20">
              <v:shape style="position:absolute;left:5264;top:-3838;width:10;height:20" coordorigin="5264,-3838" coordsize="10,20" path="m5264,-3818l5274,-3818,5274,-3838,5264,-3838,5264,-3818xe" filled="true" fillcolor="#000000" stroked="false">
                <v:path arrowok="t"/>
                <v:fill type="solid"/>
              </v:shape>
            </v:group>
            <v:group style="position:absolute;left:5264;top:-3818;width:10;height:20" coordorigin="5264,-3818" coordsize="10,20">
              <v:shape style="position:absolute;left:5264;top:-3818;width:10;height:20" coordorigin="5264,-3818" coordsize="10,20" path="m5264,-3799l5274,-3799,5274,-3818,5264,-3818,5264,-3799xe" filled="true" fillcolor="#000000" stroked="false">
                <v:path arrowok="t"/>
                <v:fill type="solid"/>
              </v:shape>
            </v:group>
            <v:group style="position:absolute;left:5264;top:-3799;width:10;height:20" coordorigin="5264,-3799" coordsize="10,20">
              <v:shape style="position:absolute;left:5264;top:-3799;width:10;height:20" coordorigin="5264,-3799" coordsize="10,20" path="m5264,-3780l5274,-3780,5274,-3799,5264,-3799,5264,-3780xe" filled="true" fillcolor="#000000" stroked="false">
                <v:path arrowok="t"/>
                <v:fill type="solid"/>
              </v:shape>
            </v:group>
            <v:group style="position:absolute;left:5264;top:-3780;width:10;height:20" coordorigin="5264,-3780" coordsize="10,20">
              <v:shape style="position:absolute;left:5264;top:-3780;width:10;height:20" coordorigin="5264,-3780" coordsize="10,20" path="m5264,-3761l5274,-3761,5274,-3780,5264,-3780,5264,-3761xe" filled="true" fillcolor="#000000" stroked="false">
                <v:path arrowok="t"/>
                <v:fill type="solid"/>
              </v:shape>
            </v:group>
            <v:group style="position:absolute;left:5264;top:-3761;width:10;height:20" coordorigin="5264,-3761" coordsize="10,20">
              <v:shape style="position:absolute;left:5264;top:-3761;width:10;height:20" coordorigin="5264,-3761" coordsize="10,20" path="m5264,-3742l5274,-3742,5274,-3761,5264,-3761,5264,-3742xe" filled="true" fillcolor="#000000" stroked="false">
                <v:path arrowok="t"/>
                <v:fill type="solid"/>
              </v:shape>
            </v:group>
            <v:group style="position:absolute;left:5264;top:-3742;width:10;height:20" coordorigin="5264,-3742" coordsize="10,20">
              <v:shape style="position:absolute;left:5264;top:-3742;width:10;height:20" coordorigin="5264,-3742" coordsize="10,20" path="m5264,-3722l5274,-3722,5274,-3742,5264,-3742,5264,-3722xe" filled="true" fillcolor="#000000" stroked="false">
                <v:path arrowok="t"/>
                <v:fill type="solid"/>
              </v:shape>
            </v:group>
            <v:group style="position:absolute;left:5264;top:-3722;width:10;height:20" coordorigin="5264,-3722" coordsize="10,20">
              <v:shape style="position:absolute;left:5264;top:-3722;width:10;height:20" coordorigin="5264,-3722" coordsize="10,20" path="m5264,-3703l5274,-3703,5274,-3722,5264,-3722,5264,-3703xe" filled="true" fillcolor="#000000" stroked="false">
                <v:path arrowok="t"/>
                <v:fill type="solid"/>
              </v:shape>
            </v:group>
            <v:group style="position:absolute;left:5264;top:-3703;width:10;height:20" coordorigin="5264,-3703" coordsize="10,20">
              <v:shape style="position:absolute;left:5264;top:-3703;width:10;height:20" coordorigin="5264,-3703" coordsize="10,20" path="m5264,-3684l5274,-3684,5274,-3703,5264,-3703,5264,-3684xe" filled="true" fillcolor="#000000" stroked="false">
                <v:path arrowok="t"/>
                <v:fill type="solid"/>
              </v:shape>
            </v:group>
            <v:group style="position:absolute;left:5264;top:-3684;width:10;height:20" coordorigin="5264,-3684" coordsize="10,20">
              <v:shape style="position:absolute;left:5264;top:-3684;width:10;height:20" coordorigin="5264,-3684" coordsize="10,20" path="m5264,-3665l5274,-3665,5274,-3684,5264,-3684,5264,-3665xe" filled="true" fillcolor="#000000" stroked="false">
                <v:path arrowok="t"/>
                <v:fill type="solid"/>
              </v:shape>
            </v:group>
            <v:group style="position:absolute;left:5264;top:-3665;width:10;height:20" coordorigin="5264,-3665" coordsize="10,20">
              <v:shape style="position:absolute;left:5264;top:-3665;width:10;height:20" coordorigin="5264,-3665" coordsize="10,20" path="m5264,-3646l5274,-3646,5274,-3665,5264,-3665,5264,-3646xe" filled="true" fillcolor="#000000" stroked="false">
                <v:path arrowok="t"/>
                <v:fill type="solid"/>
              </v:shape>
            </v:group>
            <v:group style="position:absolute;left:5264;top:-3646;width:10;height:20" coordorigin="5264,-3646" coordsize="10,20">
              <v:shape style="position:absolute;left:5264;top:-3646;width:10;height:20" coordorigin="5264,-3646" coordsize="10,20" path="m5264,-3626l5274,-3626,5274,-3646,5264,-3646,5264,-3626xe" filled="true" fillcolor="#000000" stroked="false">
                <v:path arrowok="t"/>
                <v:fill type="solid"/>
              </v:shape>
            </v:group>
            <v:group style="position:absolute;left:5264;top:-3626;width:10;height:20" coordorigin="5264,-3626" coordsize="10,20">
              <v:shape style="position:absolute;left:5264;top:-3626;width:10;height:20" coordorigin="5264,-3626" coordsize="10,20" path="m5264,-3607l5274,-3607,5274,-3626,5264,-3626,5264,-3607xe" filled="true" fillcolor="#000000" stroked="false">
                <v:path arrowok="t"/>
                <v:fill type="solid"/>
              </v:shape>
            </v:group>
            <v:group style="position:absolute;left:5264;top:-3607;width:10;height:20" coordorigin="5264,-3607" coordsize="10,20">
              <v:shape style="position:absolute;left:5264;top:-3607;width:10;height:20" coordorigin="5264,-3607" coordsize="10,20" path="m5264,-3588l5274,-3588,5274,-3607,5264,-3607,5264,-3588xe" filled="true" fillcolor="#000000" stroked="false">
                <v:path arrowok="t"/>
                <v:fill type="solid"/>
              </v:shape>
            </v:group>
            <v:group style="position:absolute;left:5264;top:-3588;width:10;height:20" coordorigin="5264,-3588" coordsize="10,20">
              <v:shape style="position:absolute;left:5264;top:-3588;width:10;height:20" coordorigin="5264,-3588" coordsize="10,20" path="m5264,-3569l5274,-3569,5274,-3588,5264,-3588,5264,-3569xe" filled="true" fillcolor="#000000" stroked="false">
                <v:path arrowok="t"/>
                <v:fill type="solid"/>
              </v:shape>
            </v:group>
            <v:group style="position:absolute;left:5264;top:-3569;width:10;height:20" coordorigin="5264,-3569" coordsize="10,20">
              <v:shape style="position:absolute;left:5264;top:-3569;width:10;height:20" coordorigin="5264,-3569" coordsize="10,20" path="m5264,-3550l5274,-3550,5274,-3569,5264,-3569,5264,-3550xe" filled="true" fillcolor="#000000" stroked="false">
                <v:path arrowok="t"/>
                <v:fill type="solid"/>
              </v:shape>
            </v:group>
            <v:group style="position:absolute;left:5264;top:-3544;width:10;height:2" coordorigin="5264,-3544" coordsize="10,2">
              <v:shape style="position:absolute;left:5264;top:-3544;width:10;height:2" coordorigin="5264,-3544" coordsize="10,0" path="m5264,-3544l5274,-3544e" filled="false" stroked="true" strokeweight=".599980pt" strokecolor="#000000">
                <v:path arrowok="t"/>
              </v:shape>
            </v:group>
            <v:group style="position:absolute;left:6894;top:-4663;width:10;height:20" coordorigin="6894,-4663" coordsize="10,20">
              <v:shape style="position:absolute;left:6894;top:-4663;width:10;height:20" coordorigin="6894,-4663" coordsize="10,20" path="m6894,-4644l6904,-4644,6904,-4663,6894,-4663,6894,-4644xe" filled="true" fillcolor="#000000" stroked="false">
                <v:path arrowok="t"/>
                <v:fill type="solid"/>
              </v:shape>
            </v:group>
            <v:group style="position:absolute;left:6894;top:-4644;width:10;height:20" coordorigin="6894,-4644" coordsize="10,20">
              <v:shape style="position:absolute;left:6894;top:-4644;width:10;height:20" coordorigin="6894,-4644" coordsize="10,20" path="m6894,-4625l6904,-4625,6904,-4644,6894,-4644,6894,-4625xe" filled="true" fillcolor="#000000" stroked="false">
                <v:path arrowok="t"/>
                <v:fill type="solid"/>
              </v:shape>
            </v:group>
            <v:group style="position:absolute;left:6894;top:-4625;width:10;height:20" coordorigin="6894,-4625" coordsize="10,20">
              <v:shape style="position:absolute;left:6894;top:-4625;width:10;height:20" coordorigin="6894,-4625" coordsize="10,20" path="m6894,-4606l6904,-4606,6904,-4625,6894,-4625,6894,-4606xe" filled="true" fillcolor="#000000" stroked="false">
                <v:path arrowok="t"/>
                <v:fill type="solid"/>
              </v:shape>
            </v:group>
            <v:group style="position:absolute;left:6894;top:-4606;width:10;height:20" coordorigin="6894,-4606" coordsize="10,20">
              <v:shape style="position:absolute;left:6894;top:-4606;width:10;height:20" coordorigin="6894,-4606" coordsize="10,20" path="m6894,-4586l6904,-4586,6904,-4606,6894,-4606,6894,-4586xe" filled="true" fillcolor="#000000" stroked="false">
                <v:path arrowok="t"/>
                <v:fill type="solid"/>
              </v:shape>
            </v:group>
            <v:group style="position:absolute;left:6894;top:-4586;width:10;height:20" coordorigin="6894,-4586" coordsize="10,20">
              <v:shape style="position:absolute;left:6894;top:-4586;width:10;height:20" coordorigin="6894,-4586" coordsize="10,20" path="m6894,-4567l6904,-4567,6904,-4586,6894,-4586,6894,-4567xe" filled="true" fillcolor="#000000" stroked="false">
                <v:path arrowok="t"/>
                <v:fill type="solid"/>
              </v:shape>
            </v:group>
            <v:group style="position:absolute;left:6894;top:-4567;width:10;height:20" coordorigin="6894,-4567" coordsize="10,20">
              <v:shape style="position:absolute;left:6894;top:-4567;width:10;height:20" coordorigin="6894,-4567" coordsize="10,20" path="m6894,-4548l6904,-4548,6904,-4567,6894,-4567,6894,-4548xe" filled="true" fillcolor="#000000" stroked="false">
                <v:path arrowok="t"/>
                <v:fill type="solid"/>
              </v:shape>
            </v:group>
            <v:group style="position:absolute;left:6894;top:-4548;width:10;height:20" coordorigin="6894,-4548" coordsize="10,20">
              <v:shape style="position:absolute;left:6894;top:-4548;width:10;height:20" coordorigin="6894,-4548" coordsize="10,20" path="m6894,-4529l6904,-4529,6904,-4548,6894,-4548,6894,-4529xe" filled="true" fillcolor="#000000" stroked="false">
                <v:path arrowok="t"/>
                <v:fill type="solid"/>
              </v:shape>
            </v:group>
            <v:group style="position:absolute;left:6894;top:-4529;width:10;height:20" coordorigin="6894,-4529" coordsize="10,20">
              <v:shape style="position:absolute;left:6894;top:-4529;width:10;height:20" coordorigin="6894,-4529" coordsize="10,20" path="m6894,-4510l6904,-4510,6904,-4529,6894,-4529,6894,-4510xe" filled="true" fillcolor="#000000" stroked="false">
                <v:path arrowok="t"/>
                <v:fill type="solid"/>
              </v:shape>
            </v:group>
            <v:group style="position:absolute;left:6894;top:-4510;width:10;height:20" coordorigin="6894,-4510" coordsize="10,20">
              <v:shape style="position:absolute;left:6894;top:-4510;width:10;height:20" coordorigin="6894,-4510" coordsize="10,20" path="m6894,-4490l6904,-4490,6904,-4510,6894,-4510,6894,-4490xe" filled="true" fillcolor="#000000" stroked="false">
                <v:path arrowok="t"/>
                <v:fill type="solid"/>
              </v:shape>
            </v:group>
            <v:group style="position:absolute;left:6894;top:-4490;width:10;height:20" coordorigin="6894,-4490" coordsize="10,20">
              <v:shape style="position:absolute;left:6894;top:-4490;width:10;height:20" coordorigin="6894,-4490" coordsize="10,20" path="m6894,-4471l6904,-4471,6904,-4490,6894,-4490,6894,-4471xe" filled="true" fillcolor="#000000" stroked="false">
                <v:path arrowok="t"/>
                <v:fill type="solid"/>
              </v:shape>
            </v:group>
            <v:group style="position:absolute;left:6894;top:-4471;width:10;height:20" coordorigin="6894,-4471" coordsize="10,20">
              <v:shape style="position:absolute;left:6894;top:-4471;width:10;height:20" coordorigin="6894,-4471" coordsize="10,20" path="m6894,-4452l6904,-4452,6904,-4471,6894,-4471,6894,-4452xe" filled="true" fillcolor="#000000" stroked="false">
                <v:path arrowok="t"/>
                <v:fill type="solid"/>
              </v:shape>
            </v:group>
            <v:group style="position:absolute;left:6894;top:-4452;width:10;height:20" coordorigin="6894,-4452" coordsize="10,20">
              <v:shape style="position:absolute;left:6894;top:-4452;width:10;height:20" coordorigin="6894,-4452" coordsize="10,20" path="m6894,-4433l6904,-4433,6904,-4452,6894,-4452,6894,-4433xe" filled="true" fillcolor="#000000" stroked="false">
                <v:path arrowok="t"/>
                <v:fill type="solid"/>
              </v:shape>
            </v:group>
            <v:group style="position:absolute;left:6894;top:-4433;width:10;height:20" coordorigin="6894,-4433" coordsize="10,20">
              <v:shape style="position:absolute;left:6894;top:-4433;width:10;height:20" coordorigin="6894,-4433" coordsize="10,20" path="m6894,-4414l6904,-4414,6904,-4433,6894,-4433,6894,-4414xe" filled="true" fillcolor="#000000" stroked="false">
                <v:path arrowok="t"/>
                <v:fill type="solid"/>
              </v:shape>
            </v:group>
            <v:group style="position:absolute;left:6894;top:-4414;width:10;height:20" coordorigin="6894,-4414" coordsize="10,20">
              <v:shape style="position:absolute;left:6894;top:-4414;width:10;height:20" coordorigin="6894,-4414" coordsize="10,20" path="m6894,-4394l6904,-4394,6904,-4414,6894,-4414,6894,-4394xe" filled="true" fillcolor="#000000" stroked="false">
                <v:path arrowok="t"/>
                <v:fill type="solid"/>
              </v:shape>
            </v:group>
            <v:group style="position:absolute;left:6894;top:-4394;width:10;height:20" coordorigin="6894,-4394" coordsize="10,20">
              <v:shape style="position:absolute;left:6894;top:-4394;width:10;height:20" coordorigin="6894,-4394" coordsize="10,20" path="m6894,-4375l6904,-4375,6904,-4394,6894,-4394,6894,-4375xe" filled="true" fillcolor="#000000" stroked="false">
                <v:path arrowok="t"/>
                <v:fill type="solid"/>
              </v:shape>
            </v:group>
            <v:group style="position:absolute;left:6894;top:-4375;width:10;height:20" coordorigin="6894,-4375" coordsize="10,20">
              <v:shape style="position:absolute;left:6894;top:-4375;width:10;height:20" coordorigin="6894,-4375" coordsize="10,20" path="m6894,-4356l6904,-4356,6904,-4375,6894,-4375,6894,-4356xe" filled="true" fillcolor="#000000" stroked="false">
                <v:path arrowok="t"/>
                <v:fill type="solid"/>
              </v:shape>
            </v:group>
            <v:group style="position:absolute;left:6894;top:-4356;width:10;height:20" coordorigin="6894,-4356" coordsize="10,20">
              <v:shape style="position:absolute;left:6894;top:-4356;width:10;height:20" coordorigin="6894,-4356" coordsize="10,20" path="m6894,-4337l6904,-4337,6904,-4356,6894,-4356,6894,-4337xe" filled="true" fillcolor="#000000" stroked="false">
                <v:path arrowok="t"/>
                <v:fill type="solid"/>
              </v:shape>
            </v:group>
            <v:group style="position:absolute;left:6894;top:-4337;width:10;height:20" coordorigin="6894,-4337" coordsize="10,20">
              <v:shape style="position:absolute;left:6894;top:-4337;width:10;height:20" coordorigin="6894,-4337" coordsize="10,20" path="m6894,-4318l6904,-4318,6904,-4337,6894,-4337,6894,-4318xe" filled="true" fillcolor="#000000" stroked="false">
                <v:path arrowok="t"/>
                <v:fill type="solid"/>
              </v:shape>
            </v:group>
            <v:group style="position:absolute;left:6894;top:-4318;width:10;height:20" coordorigin="6894,-4318" coordsize="10,20">
              <v:shape style="position:absolute;left:6894;top:-4318;width:10;height:20" coordorigin="6894,-4318" coordsize="10,20" path="m6894,-4298l6904,-4298,6904,-4318,6894,-4318,6894,-4298xe" filled="true" fillcolor="#000000" stroked="false">
                <v:path arrowok="t"/>
                <v:fill type="solid"/>
              </v:shape>
            </v:group>
            <v:group style="position:absolute;left:6894;top:-4298;width:10;height:20" coordorigin="6894,-4298" coordsize="10,20">
              <v:shape style="position:absolute;left:6894;top:-4298;width:10;height:20" coordorigin="6894,-4298" coordsize="10,20" path="m6894,-4279l6904,-4279,6904,-4298,6894,-4298,6894,-4279xe" filled="true" fillcolor="#000000" stroked="false">
                <v:path arrowok="t"/>
                <v:fill type="solid"/>
              </v:shape>
            </v:group>
            <v:group style="position:absolute;left:6894;top:-4279;width:10;height:20" coordorigin="6894,-4279" coordsize="10,20">
              <v:shape style="position:absolute;left:6894;top:-4279;width:10;height:20" coordorigin="6894,-4279" coordsize="10,20" path="m6894,-4260l6904,-4260,6904,-4279,6894,-4279,6894,-4260xe" filled="true" fillcolor="#000000" stroked="false">
                <v:path arrowok="t"/>
                <v:fill type="solid"/>
              </v:shape>
            </v:group>
            <v:group style="position:absolute;left:6894;top:-4260;width:10;height:20" coordorigin="6894,-4260" coordsize="10,20">
              <v:shape style="position:absolute;left:6894;top:-4260;width:10;height:20" coordorigin="6894,-4260" coordsize="10,20" path="m6894,-4241l6904,-4241,6904,-4260,6894,-4260,6894,-4241xe" filled="true" fillcolor="#000000" stroked="false">
                <v:path arrowok="t"/>
                <v:fill type="solid"/>
              </v:shape>
            </v:group>
            <v:group style="position:absolute;left:6894;top:-4241;width:10;height:20" coordorigin="6894,-4241" coordsize="10,20">
              <v:shape style="position:absolute;left:6894;top:-4241;width:10;height:20" coordorigin="6894,-4241" coordsize="10,20" path="m6894,-4222l6904,-4222,6904,-4241,6894,-4241,6894,-4222xe" filled="true" fillcolor="#000000" stroked="false">
                <v:path arrowok="t"/>
                <v:fill type="solid"/>
              </v:shape>
            </v:group>
            <v:group style="position:absolute;left:6894;top:-4222;width:10;height:20" coordorigin="6894,-4222" coordsize="10,20">
              <v:shape style="position:absolute;left:6894;top:-4222;width:10;height:20" coordorigin="6894,-4222" coordsize="10,20" path="m6894,-4202l6904,-4202,6904,-4222,6894,-4222,6894,-4202xe" filled="true" fillcolor="#000000" stroked="false">
                <v:path arrowok="t"/>
                <v:fill type="solid"/>
              </v:shape>
            </v:group>
            <v:group style="position:absolute;left:6894;top:-4202;width:10;height:20" coordorigin="6894,-4202" coordsize="10,20">
              <v:shape style="position:absolute;left:6894;top:-4202;width:10;height:20" coordorigin="6894,-4202" coordsize="10,20" path="m6894,-4183l6904,-4183,6904,-4202,6894,-4202,6894,-4183xe" filled="true" fillcolor="#000000" stroked="false">
                <v:path arrowok="t"/>
                <v:fill type="solid"/>
              </v:shape>
            </v:group>
            <v:group style="position:absolute;left:6894;top:-4183;width:10;height:20" coordorigin="6894,-4183" coordsize="10,20">
              <v:shape style="position:absolute;left:6894;top:-4183;width:10;height:20" coordorigin="6894,-4183" coordsize="10,20" path="m6894,-4164l6904,-4164,6904,-4183,6894,-4183,6894,-4164xe" filled="true" fillcolor="#000000" stroked="false">
                <v:path arrowok="t"/>
                <v:fill type="solid"/>
              </v:shape>
            </v:group>
            <v:group style="position:absolute;left:6894;top:-4164;width:10;height:20" coordorigin="6894,-4164" coordsize="10,20">
              <v:shape style="position:absolute;left:6894;top:-4164;width:10;height:20" coordorigin="6894,-4164" coordsize="10,20" path="m6894,-4145l6904,-4145,6904,-4164,6894,-4164,6894,-4145xe" filled="true" fillcolor="#000000" stroked="false">
                <v:path arrowok="t"/>
                <v:fill type="solid"/>
              </v:shape>
            </v:group>
            <v:group style="position:absolute;left:6894;top:-4145;width:10;height:20" coordorigin="6894,-4145" coordsize="10,20">
              <v:shape style="position:absolute;left:6894;top:-4145;width:10;height:20" coordorigin="6894,-4145" coordsize="10,20" path="m6894,-4126l6904,-4126,6904,-4145,6894,-4145,6894,-4126xe" filled="true" fillcolor="#000000" stroked="false">
                <v:path arrowok="t"/>
                <v:fill type="solid"/>
              </v:shape>
            </v:group>
            <v:group style="position:absolute;left:6894;top:-4126;width:10;height:20" coordorigin="6894,-4126" coordsize="10,20">
              <v:shape style="position:absolute;left:6894;top:-4126;width:10;height:20" coordorigin="6894,-4126" coordsize="10,20" path="m6894,-4106l6904,-4106,6904,-4126,6894,-4126,6894,-4106xe" filled="true" fillcolor="#000000" stroked="false">
                <v:path arrowok="t"/>
                <v:fill type="solid"/>
              </v:shape>
            </v:group>
            <v:group style="position:absolute;left:6894;top:-4106;width:10;height:20" coordorigin="6894,-4106" coordsize="10,20">
              <v:shape style="position:absolute;left:6894;top:-4106;width:10;height:20" coordorigin="6894,-4106" coordsize="10,20" path="m6894,-4087l6904,-4087,6904,-4106,6894,-4106,6894,-4087xe" filled="true" fillcolor="#000000" stroked="false">
                <v:path arrowok="t"/>
                <v:fill type="solid"/>
              </v:shape>
            </v:group>
            <v:group style="position:absolute;left:6894;top:-4087;width:10;height:20" coordorigin="6894,-4087" coordsize="10,20">
              <v:shape style="position:absolute;left:6894;top:-4087;width:10;height:20" coordorigin="6894,-4087" coordsize="10,20" path="m6894,-4068l6904,-4068,6904,-4087,6894,-4087,6894,-4068xe" filled="true" fillcolor="#000000" stroked="false">
                <v:path arrowok="t"/>
                <v:fill type="solid"/>
              </v:shape>
            </v:group>
            <v:group style="position:absolute;left:6894;top:-4068;width:10;height:20" coordorigin="6894,-4068" coordsize="10,20">
              <v:shape style="position:absolute;left:6894;top:-4068;width:10;height:20" coordorigin="6894,-4068" coordsize="10,20" path="m6894,-4049l6904,-4049,6904,-4068,6894,-4068,6894,-4049xe" filled="true" fillcolor="#000000" stroked="false">
                <v:path arrowok="t"/>
                <v:fill type="solid"/>
              </v:shape>
            </v:group>
            <v:group style="position:absolute;left:6894;top:-4049;width:10;height:20" coordorigin="6894,-4049" coordsize="10,20">
              <v:shape style="position:absolute;left:6894;top:-4049;width:10;height:20" coordorigin="6894,-4049" coordsize="10,20" path="m6894,-4030l6904,-4030,6904,-4049,6894,-4049,6894,-4030xe" filled="true" fillcolor="#000000" stroked="false">
                <v:path arrowok="t"/>
                <v:fill type="solid"/>
              </v:shape>
            </v:group>
            <v:group style="position:absolute;left:6894;top:-4030;width:10;height:20" coordorigin="6894,-4030" coordsize="10,20">
              <v:shape style="position:absolute;left:6894;top:-4030;width:10;height:20" coordorigin="6894,-4030" coordsize="10,20" path="m6894,-4010l6904,-4010,6904,-4030,6894,-4030,6894,-4010xe" filled="true" fillcolor="#000000" stroked="false">
                <v:path arrowok="t"/>
                <v:fill type="solid"/>
              </v:shape>
            </v:group>
            <v:group style="position:absolute;left:6894;top:-4010;width:10;height:20" coordorigin="6894,-4010" coordsize="10,20">
              <v:shape style="position:absolute;left:6894;top:-4010;width:10;height:20" coordorigin="6894,-4010" coordsize="10,20" path="m6894,-3991l6904,-3991,6904,-4010,6894,-4010,6894,-3991xe" filled="true" fillcolor="#000000" stroked="false">
                <v:path arrowok="t"/>
                <v:fill type="solid"/>
              </v:shape>
            </v:group>
            <v:group style="position:absolute;left:6894;top:-3991;width:10;height:20" coordorigin="6894,-3991" coordsize="10,20">
              <v:shape style="position:absolute;left:6894;top:-3991;width:10;height:20" coordorigin="6894,-3991" coordsize="10,20" path="m6894,-3972l6904,-3972,6904,-3991,6894,-3991,6894,-3972xe" filled="true" fillcolor="#000000" stroked="false">
                <v:path arrowok="t"/>
                <v:fill type="solid"/>
              </v:shape>
            </v:group>
            <v:group style="position:absolute;left:6894;top:-3972;width:10;height:20" coordorigin="6894,-3972" coordsize="10,20">
              <v:shape style="position:absolute;left:6894;top:-3972;width:10;height:20" coordorigin="6894,-3972" coordsize="10,20" path="m6894,-3953l6904,-3953,6904,-3972,6894,-3972,6894,-3953xe" filled="true" fillcolor="#000000" stroked="false">
                <v:path arrowok="t"/>
                <v:fill type="solid"/>
              </v:shape>
            </v:group>
            <v:group style="position:absolute;left:6894;top:-3953;width:10;height:20" coordorigin="6894,-3953" coordsize="10,20">
              <v:shape style="position:absolute;left:6894;top:-3953;width:10;height:20" coordorigin="6894,-3953" coordsize="10,20" path="m6894,-3934l6904,-3934,6904,-3953,6894,-3953,6894,-3934xe" filled="true" fillcolor="#000000" stroked="false">
                <v:path arrowok="t"/>
                <v:fill type="solid"/>
              </v:shape>
            </v:group>
            <v:group style="position:absolute;left:6894;top:-3934;width:10;height:20" coordorigin="6894,-3934" coordsize="10,20">
              <v:shape style="position:absolute;left:6894;top:-3934;width:10;height:20" coordorigin="6894,-3934" coordsize="10,20" path="m6894,-3914l6904,-3914,6904,-3934,6894,-3934,6894,-3914xe" filled="true" fillcolor="#000000" stroked="false">
                <v:path arrowok="t"/>
                <v:fill type="solid"/>
              </v:shape>
            </v:group>
            <v:group style="position:absolute;left:6894;top:-3914;width:10;height:20" coordorigin="6894,-3914" coordsize="10,20">
              <v:shape style="position:absolute;left:6894;top:-3914;width:10;height:20" coordorigin="6894,-3914" coordsize="10,20" path="m6894,-3895l6904,-3895,6904,-3914,6894,-3914,6894,-3895xe" filled="true" fillcolor="#000000" stroked="false">
                <v:path arrowok="t"/>
                <v:fill type="solid"/>
              </v:shape>
            </v:group>
            <v:group style="position:absolute;left:6894;top:-3895;width:10;height:20" coordorigin="6894,-3895" coordsize="10,20">
              <v:shape style="position:absolute;left:6894;top:-3895;width:10;height:20" coordorigin="6894,-3895" coordsize="10,20" path="m6894,-3876l6904,-3876,6904,-3895,6894,-3895,6894,-3876xe" filled="true" fillcolor="#000000" stroked="false">
                <v:path arrowok="t"/>
                <v:fill type="solid"/>
              </v:shape>
            </v:group>
            <v:group style="position:absolute;left:6894;top:-3876;width:10;height:20" coordorigin="6894,-3876" coordsize="10,20">
              <v:shape style="position:absolute;left:6894;top:-3876;width:10;height:20" coordorigin="6894,-3876" coordsize="10,20" path="m6894,-3857l6904,-3857,6904,-3876,6894,-3876,6894,-3857xe" filled="true" fillcolor="#000000" stroked="false">
                <v:path arrowok="t"/>
                <v:fill type="solid"/>
              </v:shape>
            </v:group>
            <v:group style="position:absolute;left:6894;top:-3857;width:10;height:20" coordorigin="6894,-3857" coordsize="10,20">
              <v:shape style="position:absolute;left:6894;top:-3857;width:10;height:20" coordorigin="6894,-3857" coordsize="10,20" path="m6894,-3838l6904,-3838,6904,-3857,6894,-3857,6894,-3838xe" filled="true" fillcolor="#000000" stroked="false">
                <v:path arrowok="t"/>
                <v:fill type="solid"/>
              </v:shape>
            </v:group>
            <v:group style="position:absolute;left:6894;top:-3838;width:10;height:20" coordorigin="6894,-3838" coordsize="10,20">
              <v:shape style="position:absolute;left:6894;top:-3838;width:10;height:20" coordorigin="6894,-3838" coordsize="10,20" path="m6894,-3818l6904,-3818,6904,-3838,6894,-3838,6894,-3818xe" filled="true" fillcolor="#000000" stroked="false">
                <v:path arrowok="t"/>
                <v:fill type="solid"/>
              </v:shape>
            </v:group>
            <v:group style="position:absolute;left:6894;top:-3818;width:10;height:20" coordorigin="6894,-3818" coordsize="10,20">
              <v:shape style="position:absolute;left:6894;top:-3818;width:10;height:20" coordorigin="6894,-3818" coordsize="10,20" path="m6894,-3799l6904,-3799,6904,-3818,6894,-3818,6894,-3799xe" filled="true" fillcolor="#000000" stroked="false">
                <v:path arrowok="t"/>
                <v:fill type="solid"/>
              </v:shape>
            </v:group>
            <v:group style="position:absolute;left:6894;top:-3799;width:10;height:20" coordorigin="6894,-3799" coordsize="10,20">
              <v:shape style="position:absolute;left:6894;top:-3799;width:10;height:20" coordorigin="6894,-3799" coordsize="10,20" path="m6894,-3780l6904,-3780,6904,-3799,6894,-3799,6894,-3780xe" filled="true" fillcolor="#000000" stroked="false">
                <v:path arrowok="t"/>
                <v:fill type="solid"/>
              </v:shape>
            </v:group>
            <v:group style="position:absolute;left:6894;top:-3780;width:10;height:20" coordorigin="6894,-3780" coordsize="10,20">
              <v:shape style="position:absolute;left:6894;top:-3780;width:10;height:20" coordorigin="6894,-3780" coordsize="10,20" path="m6894,-3761l6904,-3761,6904,-3780,6894,-3780,6894,-3761xe" filled="true" fillcolor="#000000" stroked="false">
                <v:path arrowok="t"/>
                <v:fill type="solid"/>
              </v:shape>
            </v:group>
            <v:group style="position:absolute;left:6894;top:-3761;width:10;height:20" coordorigin="6894,-3761" coordsize="10,20">
              <v:shape style="position:absolute;left:6894;top:-3761;width:10;height:20" coordorigin="6894,-3761" coordsize="10,20" path="m6894,-3742l6904,-3742,6904,-3761,6894,-3761,6894,-3742xe" filled="true" fillcolor="#000000" stroked="false">
                <v:path arrowok="t"/>
                <v:fill type="solid"/>
              </v:shape>
            </v:group>
            <v:group style="position:absolute;left:6894;top:-3742;width:10;height:20" coordorigin="6894,-3742" coordsize="10,20">
              <v:shape style="position:absolute;left:6894;top:-3742;width:10;height:20" coordorigin="6894,-3742" coordsize="10,20" path="m6894,-3722l6904,-3722,6904,-3742,6894,-3742,6894,-3722xe" filled="true" fillcolor="#000000" stroked="false">
                <v:path arrowok="t"/>
                <v:fill type="solid"/>
              </v:shape>
            </v:group>
            <v:group style="position:absolute;left:6894;top:-3722;width:10;height:20" coordorigin="6894,-3722" coordsize="10,20">
              <v:shape style="position:absolute;left:6894;top:-3722;width:10;height:20" coordorigin="6894,-3722" coordsize="10,20" path="m6894,-3703l6904,-3703,6904,-3722,6894,-3722,6894,-3703xe" filled="true" fillcolor="#000000" stroked="false">
                <v:path arrowok="t"/>
                <v:fill type="solid"/>
              </v:shape>
            </v:group>
            <v:group style="position:absolute;left:6894;top:-3703;width:10;height:20" coordorigin="6894,-3703" coordsize="10,20">
              <v:shape style="position:absolute;left:6894;top:-3703;width:10;height:20" coordorigin="6894,-3703" coordsize="10,20" path="m6894,-3684l6904,-3684,6904,-3703,6894,-3703,6894,-3684xe" filled="true" fillcolor="#000000" stroked="false">
                <v:path arrowok="t"/>
                <v:fill type="solid"/>
              </v:shape>
            </v:group>
            <v:group style="position:absolute;left:6894;top:-3684;width:10;height:20" coordorigin="6894,-3684" coordsize="10,20">
              <v:shape style="position:absolute;left:6894;top:-3684;width:10;height:20" coordorigin="6894,-3684" coordsize="10,20" path="m6894,-3665l6904,-3665,6904,-3684,6894,-3684,6894,-3665xe" filled="true" fillcolor="#000000" stroked="false">
                <v:path arrowok="t"/>
                <v:fill type="solid"/>
              </v:shape>
            </v:group>
            <v:group style="position:absolute;left:6894;top:-3665;width:10;height:20" coordorigin="6894,-3665" coordsize="10,20">
              <v:shape style="position:absolute;left:6894;top:-3665;width:10;height:20" coordorigin="6894,-3665" coordsize="10,20" path="m6894,-3646l6904,-3646,6904,-3665,6894,-3665,6894,-3646xe" filled="true" fillcolor="#000000" stroked="false">
                <v:path arrowok="t"/>
                <v:fill type="solid"/>
              </v:shape>
            </v:group>
            <v:group style="position:absolute;left:6894;top:-3646;width:10;height:20" coordorigin="6894,-3646" coordsize="10,20">
              <v:shape style="position:absolute;left:6894;top:-3646;width:10;height:20" coordorigin="6894,-3646" coordsize="10,20" path="m6894,-3626l6904,-3626,6904,-3646,6894,-3646,6894,-3626xe" filled="true" fillcolor="#000000" stroked="false">
                <v:path arrowok="t"/>
                <v:fill type="solid"/>
              </v:shape>
            </v:group>
            <v:group style="position:absolute;left:6894;top:-3626;width:10;height:20" coordorigin="6894,-3626" coordsize="10,20">
              <v:shape style="position:absolute;left:6894;top:-3626;width:10;height:20" coordorigin="6894,-3626" coordsize="10,20" path="m6894,-3607l6904,-3607,6904,-3626,6894,-3626,6894,-3607xe" filled="true" fillcolor="#000000" stroked="false">
                <v:path arrowok="t"/>
                <v:fill type="solid"/>
              </v:shape>
            </v:group>
            <v:group style="position:absolute;left:6894;top:-3607;width:10;height:20" coordorigin="6894,-3607" coordsize="10,20">
              <v:shape style="position:absolute;left:6894;top:-3607;width:10;height:20" coordorigin="6894,-3607" coordsize="10,20" path="m6894,-3588l6904,-3588,6904,-3607,6894,-3607,6894,-3588xe" filled="true" fillcolor="#000000" stroked="false">
                <v:path arrowok="t"/>
                <v:fill type="solid"/>
              </v:shape>
            </v:group>
            <v:group style="position:absolute;left:6894;top:-3588;width:10;height:20" coordorigin="6894,-3588" coordsize="10,20">
              <v:shape style="position:absolute;left:6894;top:-3588;width:10;height:20" coordorigin="6894,-3588" coordsize="10,20" path="m6894,-3569l6904,-3569,6904,-3588,6894,-3588,6894,-3569xe" filled="true" fillcolor="#000000" stroked="false">
                <v:path arrowok="t"/>
                <v:fill type="solid"/>
              </v:shape>
            </v:group>
            <v:group style="position:absolute;left:6894;top:-3569;width:10;height:20" coordorigin="6894,-3569" coordsize="10,20">
              <v:shape style="position:absolute;left:6894;top:-3569;width:10;height:20" coordorigin="6894,-3569" coordsize="10,20" path="m6894,-3550l6904,-3550,6904,-3569,6894,-3569,6894,-3550xe" filled="true" fillcolor="#000000" stroked="false">
                <v:path arrowok="t"/>
                <v:fill type="solid"/>
              </v:shape>
            </v:group>
            <v:group style="position:absolute;left:6894;top:-3544;width:10;height:2" coordorigin="6894,-3544" coordsize="10,2">
              <v:shape style="position:absolute;left:6894;top:-3544;width:10;height:2" coordorigin="6894,-3544" coordsize="10,0" path="m6894,-3544l6904,-3544e" filled="false" stroked="true" strokeweight=".599980pt" strokecolor="#000000">
                <v:path arrowok="t"/>
              </v:shape>
              <v:shape style="position:absolute;left:2952;top:-3538;width:1239;height:10" type="#_x0000_t75" stroked="false">
                <v:imagedata r:id="rId714" o:title=""/>
              </v:shape>
              <v:shape style="position:absolute;left:4187;top:-3538;width:1078;height:10" type="#_x0000_t75" stroked="false">
                <v:imagedata r:id="rId709" o:title=""/>
              </v:shape>
              <v:shape style="position:absolute;left:5259;top:-3538;width:710;height:10" type="#_x0000_t75" stroked="false">
                <v:imagedata r:id="rId671" o:title=""/>
              </v:shape>
              <v:shape style="position:absolute;left:5965;top:-3538;width:929;height:10" type="#_x0000_t75" stroked="false">
                <v:imagedata r:id="rId246" o:title=""/>
              </v:shape>
              <v:shape style="position:absolute;left:6889;top:-3538;width:638;height:10" type="#_x0000_t75" stroked="false">
                <v:imagedata r:id="rId710" o:title=""/>
              </v:shape>
              <v:shape style="position:absolute;left:7523;top:-3538;width:1073;height:10" type="#_x0000_t75" stroked="false">
                <v:imagedata r:id="rId711" o:title=""/>
              </v:shape>
              <v:shape style="position:absolute;left:8591;top:-3538;width:639;height:10" type="#_x0000_t75" stroked="false">
                <v:imagedata r:id="rId712" o:title=""/>
              </v:shape>
              <v:shape style="position:absolute;left:9225;top:-3538;width:931;height:10" type="#_x0000_t75" stroked="false">
                <v:imagedata r:id="rId156" o:title=""/>
              </v:shape>
              <v:shape style="position:absolute;left:10152;top:-3538;width:643;height:10" type="#_x0000_t75" stroked="false">
                <v:imagedata r:id="rId713" o:title=""/>
              </v:shape>
            </v:group>
            <v:group style="position:absolute;left:5264;top:-3528;width:10;height:20" coordorigin="5264,-3528" coordsize="10,20">
              <v:shape style="position:absolute;left:5264;top:-3528;width:10;height:20" coordorigin="5264,-3528" coordsize="10,20" path="m5264,-3509l5274,-3509,5274,-3528,5264,-3528,5264,-3509xe" filled="true" fillcolor="#000000" stroked="false">
                <v:path arrowok="t"/>
                <v:fill type="solid"/>
              </v:shape>
            </v:group>
            <v:group style="position:absolute;left:5264;top:-3509;width:10;height:20" coordorigin="5264,-3509" coordsize="10,20">
              <v:shape style="position:absolute;left:5264;top:-3509;width:10;height:20" coordorigin="5264,-3509" coordsize="10,20" path="m5264,-3490l5274,-3490,5274,-3509,5264,-3509,5264,-3490xe" filled="true" fillcolor="#000000" stroked="false">
                <v:path arrowok="t"/>
                <v:fill type="solid"/>
              </v:shape>
            </v:group>
            <v:group style="position:absolute;left:5264;top:-3490;width:10;height:20" coordorigin="5264,-3490" coordsize="10,20">
              <v:shape style="position:absolute;left:5264;top:-3490;width:10;height:20" coordorigin="5264,-3490" coordsize="10,20" path="m5264,-3470l5274,-3470,5274,-3490,5264,-3490,5264,-3470xe" filled="true" fillcolor="#000000" stroked="false">
                <v:path arrowok="t"/>
                <v:fill type="solid"/>
              </v:shape>
            </v:group>
            <v:group style="position:absolute;left:5264;top:-3470;width:10;height:20" coordorigin="5264,-3470" coordsize="10,20">
              <v:shape style="position:absolute;left:5264;top:-3470;width:10;height:20" coordorigin="5264,-3470" coordsize="10,20" path="m5264,-3451l5274,-3451,5274,-3470,5264,-3470,5264,-3451xe" filled="true" fillcolor="#000000" stroked="false">
                <v:path arrowok="t"/>
                <v:fill type="solid"/>
              </v:shape>
            </v:group>
            <v:group style="position:absolute;left:5264;top:-3451;width:10;height:20" coordorigin="5264,-3451" coordsize="10,20">
              <v:shape style="position:absolute;left:5264;top:-3451;width:10;height:20" coordorigin="5264,-3451" coordsize="10,20" path="m5264,-3432l5274,-3432,5274,-3451,5264,-3451,5264,-3432xe" filled="true" fillcolor="#000000" stroked="false">
                <v:path arrowok="t"/>
                <v:fill type="solid"/>
              </v:shape>
            </v:group>
            <v:group style="position:absolute;left:5264;top:-3432;width:10;height:20" coordorigin="5264,-3432" coordsize="10,20">
              <v:shape style="position:absolute;left:5264;top:-3432;width:10;height:20" coordorigin="5264,-3432" coordsize="10,20" path="m5264,-3413l5274,-3413,5274,-3432,5264,-3432,5264,-3413xe" filled="true" fillcolor="#000000" stroked="false">
                <v:path arrowok="t"/>
                <v:fill type="solid"/>
              </v:shape>
            </v:group>
            <v:group style="position:absolute;left:5264;top:-3413;width:10;height:20" coordorigin="5264,-3413" coordsize="10,20">
              <v:shape style="position:absolute;left:5264;top:-3413;width:10;height:20" coordorigin="5264,-3413" coordsize="10,20" path="m5264,-3394l5274,-3394,5274,-3413,5264,-3413,5264,-3394xe" filled="true" fillcolor="#000000" stroked="false">
                <v:path arrowok="t"/>
                <v:fill type="solid"/>
              </v:shape>
            </v:group>
            <v:group style="position:absolute;left:5264;top:-3394;width:10;height:20" coordorigin="5264,-3394" coordsize="10,20">
              <v:shape style="position:absolute;left:5264;top:-3394;width:10;height:20" coordorigin="5264,-3394" coordsize="10,20" path="m5264,-3374l5274,-3374,5274,-3394,5264,-3394,5264,-3374xe" filled="true" fillcolor="#000000" stroked="false">
                <v:path arrowok="t"/>
                <v:fill type="solid"/>
              </v:shape>
            </v:group>
            <v:group style="position:absolute;left:5264;top:-3374;width:10;height:20" coordorigin="5264,-3374" coordsize="10,20">
              <v:shape style="position:absolute;left:5264;top:-3374;width:10;height:20" coordorigin="5264,-3374" coordsize="10,20" path="m5264,-3355l5274,-3355,5274,-3374,5264,-3374,5264,-3355xe" filled="true" fillcolor="#000000" stroked="false">
                <v:path arrowok="t"/>
                <v:fill type="solid"/>
              </v:shape>
            </v:group>
            <v:group style="position:absolute;left:5264;top:-3355;width:10;height:20" coordorigin="5264,-3355" coordsize="10,20">
              <v:shape style="position:absolute;left:5264;top:-3355;width:10;height:20" coordorigin="5264,-3355" coordsize="10,20" path="m5264,-3336l5274,-3336,5274,-3355,5264,-3355,5264,-3336xe" filled="true" fillcolor="#000000" stroked="false">
                <v:path arrowok="t"/>
                <v:fill type="solid"/>
              </v:shape>
            </v:group>
            <v:group style="position:absolute;left:5264;top:-3336;width:10;height:20" coordorigin="5264,-3336" coordsize="10,20">
              <v:shape style="position:absolute;left:5264;top:-3336;width:10;height:20" coordorigin="5264,-3336" coordsize="10,20" path="m5264,-3317l5274,-3317,5274,-3336,5264,-3336,5264,-3317xe" filled="true" fillcolor="#000000" stroked="false">
                <v:path arrowok="t"/>
                <v:fill type="solid"/>
              </v:shape>
            </v:group>
            <v:group style="position:absolute;left:5264;top:-3317;width:10;height:20" coordorigin="5264,-3317" coordsize="10,20">
              <v:shape style="position:absolute;left:5264;top:-3317;width:10;height:20" coordorigin="5264,-3317" coordsize="10,20" path="m5264,-3298l5274,-3298,5274,-3317,5264,-3317,5264,-3298xe" filled="true" fillcolor="#000000" stroked="false">
                <v:path arrowok="t"/>
                <v:fill type="solid"/>
              </v:shape>
            </v:group>
            <v:group style="position:absolute;left:5264;top:-3298;width:10;height:20" coordorigin="5264,-3298" coordsize="10,20">
              <v:shape style="position:absolute;left:5264;top:-3298;width:10;height:20" coordorigin="5264,-3298" coordsize="10,20" path="m5264,-3278l5274,-3278,5274,-3298,5264,-3298,5264,-3278xe" filled="true" fillcolor="#000000" stroked="false">
                <v:path arrowok="t"/>
                <v:fill type="solid"/>
              </v:shape>
            </v:group>
            <v:group style="position:absolute;left:5264;top:-3278;width:10;height:20" coordorigin="5264,-3278" coordsize="10,20">
              <v:shape style="position:absolute;left:5264;top:-3278;width:10;height:20" coordorigin="5264,-3278" coordsize="10,20" path="m5264,-3259l5274,-3259,5274,-3278,5264,-3278,5264,-3259xe" filled="true" fillcolor="#000000" stroked="false">
                <v:path arrowok="t"/>
                <v:fill type="solid"/>
              </v:shape>
            </v:group>
            <v:group style="position:absolute;left:5264;top:-3259;width:10;height:20" coordorigin="5264,-3259" coordsize="10,20">
              <v:shape style="position:absolute;left:5264;top:-3259;width:10;height:20" coordorigin="5264,-3259" coordsize="10,20" path="m5264,-3240l5274,-3240,5274,-3259,5264,-3259,5264,-3240xe" filled="true" fillcolor="#000000" stroked="false">
                <v:path arrowok="t"/>
                <v:fill type="solid"/>
              </v:shape>
            </v:group>
            <v:group style="position:absolute;left:5264;top:-3240;width:10;height:20" coordorigin="5264,-3240" coordsize="10,20">
              <v:shape style="position:absolute;left:5264;top:-3240;width:10;height:20" coordorigin="5264,-3240" coordsize="10,20" path="m5264,-3221l5274,-3221,5274,-3240,5264,-3240,5264,-3221xe" filled="true" fillcolor="#000000" stroked="false">
                <v:path arrowok="t"/>
                <v:fill type="solid"/>
              </v:shape>
            </v:group>
            <v:group style="position:absolute;left:5264;top:-3221;width:10;height:20" coordorigin="5264,-3221" coordsize="10,20">
              <v:shape style="position:absolute;left:5264;top:-3221;width:10;height:20" coordorigin="5264,-3221" coordsize="10,20" path="m5264,-3202l5274,-3202,5274,-3221,5264,-3221,5264,-3202xe" filled="true" fillcolor="#000000" stroked="false">
                <v:path arrowok="t"/>
                <v:fill type="solid"/>
              </v:shape>
            </v:group>
            <v:group style="position:absolute;left:5264;top:-3202;width:10;height:20" coordorigin="5264,-3202" coordsize="10,20">
              <v:shape style="position:absolute;left:5264;top:-3202;width:10;height:20" coordorigin="5264,-3202" coordsize="10,20" path="m5264,-3182l5274,-3182,5274,-3202,5264,-3202,5264,-3182xe" filled="true" fillcolor="#000000" stroked="false">
                <v:path arrowok="t"/>
                <v:fill type="solid"/>
              </v:shape>
            </v:group>
            <v:group style="position:absolute;left:5264;top:-3182;width:10;height:20" coordorigin="5264,-3182" coordsize="10,20">
              <v:shape style="position:absolute;left:5264;top:-3182;width:10;height:20" coordorigin="5264,-3182" coordsize="10,20" path="m5264,-3163l5274,-3163,5274,-3182,5264,-3182,5264,-3163xe" filled="true" fillcolor="#000000" stroked="false">
                <v:path arrowok="t"/>
                <v:fill type="solid"/>
              </v:shape>
            </v:group>
            <v:group style="position:absolute;left:5264;top:-3163;width:10;height:20" coordorigin="5264,-3163" coordsize="10,20">
              <v:shape style="position:absolute;left:5264;top:-3163;width:10;height:20" coordorigin="5264,-3163" coordsize="10,20" path="m5264,-3144l5274,-3144,5274,-3163,5264,-3163,5264,-3144xe" filled="true" fillcolor="#000000" stroked="false">
                <v:path arrowok="t"/>
                <v:fill type="solid"/>
              </v:shape>
            </v:group>
            <v:group style="position:absolute;left:5264;top:-3144;width:10;height:20" coordorigin="5264,-3144" coordsize="10,20">
              <v:shape style="position:absolute;left:5264;top:-3144;width:10;height:20" coordorigin="5264,-3144" coordsize="10,20" path="m5264,-3125l5274,-3125,5274,-3144,5264,-3144,5264,-3125xe" filled="true" fillcolor="#000000" stroked="false">
                <v:path arrowok="t"/>
                <v:fill type="solid"/>
              </v:shape>
            </v:group>
            <v:group style="position:absolute;left:5264;top:-3125;width:10;height:20" coordorigin="5264,-3125" coordsize="10,20">
              <v:shape style="position:absolute;left:5264;top:-3125;width:10;height:20" coordorigin="5264,-3125" coordsize="10,20" path="m5264,-3106l5274,-3106,5274,-3125,5264,-3125,5264,-3106xe" filled="true" fillcolor="#000000" stroked="false">
                <v:path arrowok="t"/>
                <v:fill type="solid"/>
              </v:shape>
            </v:group>
            <v:group style="position:absolute;left:5264;top:-3106;width:10;height:20" coordorigin="5264,-3106" coordsize="10,20">
              <v:shape style="position:absolute;left:5264;top:-3106;width:10;height:20" coordorigin="5264,-3106" coordsize="10,20" path="m5264,-3086l5274,-3086,5274,-3106,5264,-3106,5264,-3086xe" filled="true" fillcolor="#000000" stroked="false">
                <v:path arrowok="t"/>
                <v:fill type="solid"/>
              </v:shape>
            </v:group>
            <v:group style="position:absolute;left:5264;top:-3086;width:10;height:20" coordorigin="5264,-3086" coordsize="10,20">
              <v:shape style="position:absolute;left:5264;top:-3086;width:10;height:20" coordorigin="5264,-3086" coordsize="10,20" path="m5264,-3067l5274,-3067,5274,-3086,5264,-3086,5264,-3067xe" filled="true" fillcolor="#000000" stroked="false">
                <v:path arrowok="t"/>
                <v:fill type="solid"/>
              </v:shape>
            </v:group>
            <v:group style="position:absolute;left:5264;top:-3067;width:10;height:20" coordorigin="5264,-3067" coordsize="10,20">
              <v:shape style="position:absolute;left:5264;top:-3067;width:10;height:20" coordorigin="5264,-3067" coordsize="10,20" path="m5264,-3048l5274,-3048,5274,-3067,5264,-3067,5264,-3048xe" filled="true" fillcolor="#000000" stroked="false">
                <v:path arrowok="t"/>
                <v:fill type="solid"/>
              </v:shape>
            </v:group>
            <v:group style="position:absolute;left:5264;top:-3048;width:10;height:20" coordorigin="5264,-3048" coordsize="10,20">
              <v:shape style="position:absolute;left:5264;top:-3048;width:10;height:20" coordorigin="5264,-3048" coordsize="10,20" path="m5264,-3029l5274,-3029,5274,-3048,5264,-3048,5264,-3029xe" filled="true" fillcolor="#000000" stroked="false">
                <v:path arrowok="t"/>
                <v:fill type="solid"/>
              </v:shape>
            </v:group>
            <v:group style="position:absolute;left:5264;top:-3029;width:10;height:20" coordorigin="5264,-3029" coordsize="10,20">
              <v:shape style="position:absolute;left:5264;top:-3029;width:10;height:20" coordorigin="5264,-3029" coordsize="10,20" path="m5264,-3010l5274,-3010,5274,-3029,5264,-3029,5264,-3010xe" filled="true" fillcolor="#000000" stroked="false">
                <v:path arrowok="t"/>
                <v:fill type="solid"/>
              </v:shape>
            </v:group>
            <v:group style="position:absolute;left:5264;top:-3010;width:10;height:20" coordorigin="5264,-3010" coordsize="10,20">
              <v:shape style="position:absolute;left:5264;top:-3010;width:10;height:20" coordorigin="5264,-3010" coordsize="10,20" path="m5264,-2990l5274,-2990,5274,-3010,5264,-3010,5264,-2990xe" filled="true" fillcolor="#000000" stroked="false">
                <v:path arrowok="t"/>
                <v:fill type="solid"/>
              </v:shape>
            </v:group>
            <v:group style="position:absolute;left:5264;top:-2990;width:10;height:20" coordorigin="5264,-2990" coordsize="10,20">
              <v:shape style="position:absolute;left:5264;top:-2990;width:10;height:20" coordorigin="5264,-2990" coordsize="10,20" path="m5264,-2971l5274,-2971,5274,-2990,5264,-2990,5264,-2971xe" filled="true" fillcolor="#000000" stroked="false">
                <v:path arrowok="t"/>
                <v:fill type="solid"/>
              </v:shape>
            </v:group>
            <v:group style="position:absolute;left:5264;top:-2971;width:10;height:20" coordorigin="5264,-2971" coordsize="10,20">
              <v:shape style="position:absolute;left:5264;top:-2971;width:10;height:20" coordorigin="5264,-2971" coordsize="10,20" path="m5264,-2952l5274,-2952,5274,-2971,5264,-2971,5264,-2952xe" filled="true" fillcolor="#000000" stroked="false">
                <v:path arrowok="t"/>
                <v:fill type="solid"/>
              </v:shape>
            </v:group>
            <v:group style="position:absolute;left:5264;top:-2952;width:10;height:20" coordorigin="5264,-2952" coordsize="10,20">
              <v:shape style="position:absolute;left:5264;top:-2952;width:10;height:20" coordorigin="5264,-2952" coordsize="10,20" path="m5264,-2933l5274,-2933,5274,-2952,5264,-2952,5264,-2933xe" filled="true" fillcolor="#000000" stroked="false">
                <v:path arrowok="t"/>
                <v:fill type="solid"/>
              </v:shape>
            </v:group>
            <v:group style="position:absolute;left:5264;top:-2933;width:10;height:20" coordorigin="5264,-2933" coordsize="10,20">
              <v:shape style="position:absolute;left:5264;top:-2933;width:10;height:20" coordorigin="5264,-2933" coordsize="10,20" path="m5264,-2914l5274,-2914,5274,-2933,5264,-2933,5264,-2914xe" filled="true" fillcolor="#000000" stroked="false">
                <v:path arrowok="t"/>
                <v:fill type="solid"/>
              </v:shape>
            </v:group>
            <v:group style="position:absolute;left:5264;top:-2914;width:10;height:20" coordorigin="5264,-2914" coordsize="10,20">
              <v:shape style="position:absolute;left:5264;top:-2914;width:10;height:20" coordorigin="5264,-2914" coordsize="10,20" path="m5264,-2894l5274,-2894,5274,-2914,5264,-2914,5264,-2894xe" filled="true" fillcolor="#000000" stroked="false">
                <v:path arrowok="t"/>
                <v:fill type="solid"/>
              </v:shape>
            </v:group>
            <v:group style="position:absolute;left:5264;top:-2894;width:10;height:20" coordorigin="5264,-2894" coordsize="10,20">
              <v:shape style="position:absolute;left:5264;top:-2894;width:10;height:20" coordorigin="5264,-2894" coordsize="10,20" path="m5264,-2875l5274,-2875,5274,-2894,5264,-2894,5264,-2875xe" filled="true" fillcolor="#000000" stroked="false">
                <v:path arrowok="t"/>
                <v:fill type="solid"/>
              </v:shape>
            </v:group>
            <v:group style="position:absolute;left:5264;top:-2875;width:10;height:20" coordorigin="5264,-2875" coordsize="10,20">
              <v:shape style="position:absolute;left:5264;top:-2875;width:10;height:20" coordorigin="5264,-2875" coordsize="10,20" path="m5264,-2856l5274,-2856,5274,-2875,5264,-2875,5264,-2856xe" filled="true" fillcolor="#000000" stroked="false">
                <v:path arrowok="t"/>
                <v:fill type="solid"/>
              </v:shape>
            </v:group>
            <v:group style="position:absolute;left:5264;top:-2856;width:10;height:20" coordorigin="5264,-2856" coordsize="10,20">
              <v:shape style="position:absolute;left:5264;top:-2856;width:10;height:20" coordorigin="5264,-2856" coordsize="10,20" path="m5264,-2837l5274,-2837,5274,-2856,5264,-2856,5264,-2837xe" filled="true" fillcolor="#000000" stroked="false">
                <v:path arrowok="t"/>
                <v:fill type="solid"/>
              </v:shape>
            </v:group>
            <v:group style="position:absolute;left:5264;top:-2837;width:10;height:20" coordorigin="5264,-2837" coordsize="10,20">
              <v:shape style="position:absolute;left:5264;top:-2837;width:10;height:20" coordorigin="5264,-2837" coordsize="10,20" path="m5264,-2818l5274,-2818,5274,-2837,5264,-2837,5264,-2818xe" filled="true" fillcolor="#000000" stroked="false">
                <v:path arrowok="t"/>
                <v:fill type="solid"/>
              </v:shape>
            </v:group>
            <v:group style="position:absolute;left:5264;top:-2818;width:10;height:20" coordorigin="5264,-2818" coordsize="10,20">
              <v:shape style="position:absolute;left:5264;top:-2818;width:10;height:20" coordorigin="5264,-2818" coordsize="10,20" path="m5264,-2798l5274,-2798,5274,-2818,5264,-2818,5264,-2798xe" filled="true" fillcolor="#000000" stroked="false">
                <v:path arrowok="t"/>
                <v:fill type="solid"/>
              </v:shape>
            </v:group>
            <v:group style="position:absolute;left:5264;top:-2798;width:10;height:20" coordorigin="5264,-2798" coordsize="10,20">
              <v:shape style="position:absolute;left:5264;top:-2798;width:10;height:20" coordorigin="5264,-2798" coordsize="10,20" path="m5264,-2779l5274,-2779,5274,-2798,5264,-2798,5264,-2779xe" filled="true" fillcolor="#000000" stroked="false">
                <v:path arrowok="t"/>
                <v:fill type="solid"/>
              </v:shape>
            </v:group>
            <v:group style="position:absolute;left:6894;top:-3528;width:10;height:20" coordorigin="6894,-3528" coordsize="10,20">
              <v:shape style="position:absolute;left:6894;top:-3528;width:10;height:20" coordorigin="6894,-3528" coordsize="10,20" path="m6894,-3509l6904,-3509,6904,-3528,6894,-3528,6894,-3509xe" filled="true" fillcolor="#000000" stroked="false">
                <v:path arrowok="t"/>
                <v:fill type="solid"/>
              </v:shape>
            </v:group>
            <v:group style="position:absolute;left:6894;top:-3509;width:10;height:20" coordorigin="6894,-3509" coordsize="10,20">
              <v:shape style="position:absolute;left:6894;top:-3509;width:10;height:20" coordorigin="6894,-3509" coordsize="10,20" path="m6894,-3490l6904,-3490,6904,-3509,6894,-3509,6894,-3490xe" filled="true" fillcolor="#000000" stroked="false">
                <v:path arrowok="t"/>
                <v:fill type="solid"/>
              </v:shape>
            </v:group>
            <v:group style="position:absolute;left:6894;top:-3490;width:10;height:20" coordorigin="6894,-3490" coordsize="10,20">
              <v:shape style="position:absolute;left:6894;top:-3490;width:10;height:20" coordorigin="6894,-3490" coordsize="10,20" path="m6894,-3470l6904,-3470,6904,-3490,6894,-3490,6894,-3470xe" filled="true" fillcolor="#000000" stroked="false">
                <v:path arrowok="t"/>
                <v:fill type="solid"/>
              </v:shape>
            </v:group>
            <v:group style="position:absolute;left:6894;top:-3470;width:10;height:20" coordorigin="6894,-3470" coordsize="10,20">
              <v:shape style="position:absolute;left:6894;top:-3470;width:10;height:20" coordorigin="6894,-3470" coordsize="10,20" path="m6894,-3451l6904,-3451,6904,-3470,6894,-3470,6894,-3451xe" filled="true" fillcolor="#000000" stroked="false">
                <v:path arrowok="t"/>
                <v:fill type="solid"/>
              </v:shape>
            </v:group>
            <v:group style="position:absolute;left:6894;top:-3451;width:10;height:20" coordorigin="6894,-3451" coordsize="10,20">
              <v:shape style="position:absolute;left:6894;top:-3451;width:10;height:20" coordorigin="6894,-3451" coordsize="10,20" path="m6894,-3432l6904,-3432,6904,-3451,6894,-3451,6894,-3432xe" filled="true" fillcolor="#000000" stroked="false">
                <v:path arrowok="t"/>
                <v:fill type="solid"/>
              </v:shape>
            </v:group>
            <v:group style="position:absolute;left:6894;top:-3432;width:10;height:20" coordorigin="6894,-3432" coordsize="10,20">
              <v:shape style="position:absolute;left:6894;top:-3432;width:10;height:20" coordorigin="6894,-3432" coordsize="10,20" path="m6894,-3413l6904,-3413,6904,-3432,6894,-3432,6894,-3413xe" filled="true" fillcolor="#000000" stroked="false">
                <v:path arrowok="t"/>
                <v:fill type="solid"/>
              </v:shape>
            </v:group>
            <v:group style="position:absolute;left:6894;top:-3413;width:10;height:20" coordorigin="6894,-3413" coordsize="10,20">
              <v:shape style="position:absolute;left:6894;top:-3413;width:10;height:20" coordorigin="6894,-3413" coordsize="10,20" path="m6894,-3394l6904,-3394,6904,-3413,6894,-3413,6894,-3394xe" filled="true" fillcolor="#000000" stroked="false">
                <v:path arrowok="t"/>
                <v:fill type="solid"/>
              </v:shape>
            </v:group>
            <v:group style="position:absolute;left:6894;top:-3394;width:10;height:20" coordorigin="6894,-3394" coordsize="10,20">
              <v:shape style="position:absolute;left:6894;top:-3394;width:10;height:20" coordorigin="6894,-3394" coordsize="10,20" path="m6894,-3374l6904,-3374,6904,-3394,6894,-3394,6894,-3374xe" filled="true" fillcolor="#000000" stroked="false">
                <v:path arrowok="t"/>
                <v:fill type="solid"/>
              </v:shape>
            </v:group>
            <v:group style="position:absolute;left:6894;top:-3374;width:10;height:20" coordorigin="6894,-3374" coordsize="10,20">
              <v:shape style="position:absolute;left:6894;top:-3374;width:10;height:20" coordorigin="6894,-3374" coordsize="10,20" path="m6894,-3355l6904,-3355,6904,-3374,6894,-3374,6894,-3355xe" filled="true" fillcolor="#000000" stroked="false">
                <v:path arrowok="t"/>
                <v:fill type="solid"/>
              </v:shape>
            </v:group>
            <v:group style="position:absolute;left:6894;top:-3355;width:10;height:20" coordorigin="6894,-3355" coordsize="10,20">
              <v:shape style="position:absolute;left:6894;top:-3355;width:10;height:20" coordorigin="6894,-3355" coordsize="10,20" path="m6894,-3336l6904,-3336,6904,-3355,6894,-3355,6894,-3336xe" filled="true" fillcolor="#000000" stroked="false">
                <v:path arrowok="t"/>
                <v:fill type="solid"/>
              </v:shape>
            </v:group>
            <v:group style="position:absolute;left:6894;top:-3336;width:10;height:20" coordorigin="6894,-3336" coordsize="10,20">
              <v:shape style="position:absolute;left:6894;top:-3336;width:10;height:20" coordorigin="6894,-3336" coordsize="10,20" path="m6894,-3317l6904,-3317,6904,-3336,6894,-3336,6894,-3317xe" filled="true" fillcolor="#000000" stroked="false">
                <v:path arrowok="t"/>
                <v:fill type="solid"/>
              </v:shape>
            </v:group>
            <v:group style="position:absolute;left:6894;top:-3317;width:10;height:20" coordorigin="6894,-3317" coordsize="10,20">
              <v:shape style="position:absolute;left:6894;top:-3317;width:10;height:20" coordorigin="6894,-3317" coordsize="10,20" path="m6894,-3298l6904,-3298,6904,-3317,6894,-3317,6894,-3298xe" filled="true" fillcolor="#000000" stroked="false">
                <v:path arrowok="t"/>
                <v:fill type="solid"/>
              </v:shape>
            </v:group>
            <v:group style="position:absolute;left:6894;top:-3298;width:10;height:20" coordorigin="6894,-3298" coordsize="10,20">
              <v:shape style="position:absolute;left:6894;top:-3298;width:10;height:20" coordorigin="6894,-3298" coordsize="10,20" path="m6894,-3278l6904,-3278,6904,-3298,6894,-3298,6894,-3278xe" filled="true" fillcolor="#000000" stroked="false">
                <v:path arrowok="t"/>
                <v:fill type="solid"/>
              </v:shape>
            </v:group>
            <v:group style="position:absolute;left:6894;top:-3278;width:10;height:20" coordorigin="6894,-3278" coordsize="10,20">
              <v:shape style="position:absolute;left:6894;top:-3278;width:10;height:20" coordorigin="6894,-3278" coordsize="10,20" path="m6894,-3259l6904,-3259,6904,-3278,6894,-3278,6894,-3259xe" filled="true" fillcolor="#000000" stroked="false">
                <v:path arrowok="t"/>
                <v:fill type="solid"/>
              </v:shape>
            </v:group>
            <v:group style="position:absolute;left:6894;top:-3259;width:10;height:20" coordorigin="6894,-3259" coordsize="10,20">
              <v:shape style="position:absolute;left:6894;top:-3259;width:10;height:20" coordorigin="6894,-3259" coordsize="10,20" path="m6894,-3240l6904,-3240,6904,-3259,6894,-3259,6894,-3240xe" filled="true" fillcolor="#000000" stroked="false">
                <v:path arrowok="t"/>
                <v:fill type="solid"/>
              </v:shape>
            </v:group>
            <v:group style="position:absolute;left:6894;top:-3240;width:10;height:20" coordorigin="6894,-3240" coordsize="10,20">
              <v:shape style="position:absolute;left:6894;top:-3240;width:10;height:20" coordorigin="6894,-3240" coordsize="10,20" path="m6894,-3221l6904,-3221,6904,-3240,6894,-3240,6894,-3221xe" filled="true" fillcolor="#000000" stroked="false">
                <v:path arrowok="t"/>
                <v:fill type="solid"/>
              </v:shape>
            </v:group>
            <v:group style="position:absolute;left:6894;top:-3221;width:10;height:20" coordorigin="6894,-3221" coordsize="10,20">
              <v:shape style="position:absolute;left:6894;top:-3221;width:10;height:20" coordorigin="6894,-3221" coordsize="10,20" path="m6894,-3202l6904,-3202,6904,-3221,6894,-3221,6894,-3202xe" filled="true" fillcolor="#000000" stroked="false">
                <v:path arrowok="t"/>
                <v:fill type="solid"/>
              </v:shape>
            </v:group>
            <v:group style="position:absolute;left:6894;top:-3202;width:10;height:20" coordorigin="6894,-3202" coordsize="10,20">
              <v:shape style="position:absolute;left:6894;top:-3202;width:10;height:20" coordorigin="6894,-3202" coordsize="10,20" path="m6894,-3182l6904,-3182,6904,-3202,6894,-3202,6894,-3182xe" filled="true" fillcolor="#000000" stroked="false">
                <v:path arrowok="t"/>
                <v:fill type="solid"/>
              </v:shape>
            </v:group>
            <v:group style="position:absolute;left:6894;top:-3182;width:10;height:20" coordorigin="6894,-3182" coordsize="10,20">
              <v:shape style="position:absolute;left:6894;top:-3182;width:10;height:20" coordorigin="6894,-3182" coordsize="10,20" path="m6894,-3163l6904,-3163,6904,-3182,6894,-3182,6894,-3163xe" filled="true" fillcolor="#000000" stroked="false">
                <v:path arrowok="t"/>
                <v:fill type="solid"/>
              </v:shape>
            </v:group>
            <v:group style="position:absolute;left:6894;top:-3163;width:10;height:20" coordorigin="6894,-3163" coordsize="10,20">
              <v:shape style="position:absolute;left:6894;top:-3163;width:10;height:20" coordorigin="6894,-3163" coordsize="10,20" path="m6894,-3144l6904,-3144,6904,-3163,6894,-3163,6894,-3144xe" filled="true" fillcolor="#000000" stroked="false">
                <v:path arrowok="t"/>
                <v:fill type="solid"/>
              </v:shape>
            </v:group>
            <v:group style="position:absolute;left:6894;top:-3144;width:10;height:20" coordorigin="6894,-3144" coordsize="10,20">
              <v:shape style="position:absolute;left:6894;top:-3144;width:10;height:20" coordorigin="6894,-3144" coordsize="10,20" path="m6894,-3125l6904,-3125,6904,-3144,6894,-3144,6894,-3125xe" filled="true" fillcolor="#000000" stroked="false">
                <v:path arrowok="t"/>
                <v:fill type="solid"/>
              </v:shape>
            </v:group>
            <v:group style="position:absolute;left:6894;top:-3125;width:10;height:20" coordorigin="6894,-3125" coordsize="10,20">
              <v:shape style="position:absolute;left:6894;top:-3125;width:10;height:20" coordorigin="6894,-3125" coordsize="10,20" path="m6894,-3106l6904,-3106,6904,-3125,6894,-3125,6894,-3106xe" filled="true" fillcolor="#000000" stroked="false">
                <v:path arrowok="t"/>
                <v:fill type="solid"/>
              </v:shape>
            </v:group>
            <v:group style="position:absolute;left:6894;top:-3106;width:10;height:20" coordorigin="6894,-3106" coordsize="10,20">
              <v:shape style="position:absolute;left:6894;top:-3106;width:10;height:20" coordorigin="6894,-3106" coordsize="10,20" path="m6894,-3086l6904,-3086,6904,-3106,6894,-3106,6894,-3086xe" filled="true" fillcolor="#000000" stroked="false">
                <v:path arrowok="t"/>
                <v:fill type="solid"/>
              </v:shape>
            </v:group>
            <v:group style="position:absolute;left:6894;top:-3086;width:10;height:20" coordorigin="6894,-3086" coordsize="10,20">
              <v:shape style="position:absolute;left:6894;top:-3086;width:10;height:20" coordorigin="6894,-3086" coordsize="10,20" path="m6894,-3067l6904,-3067,6904,-3086,6894,-3086,6894,-3067xe" filled="true" fillcolor="#000000" stroked="false">
                <v:path arrowok="t"/>
                <v:fill type="solid"/>
              </v:shape>
            </v:group>
            <v:group style="position:absolute;left:6894;top:-3067;width:10;height:20" coordorigin="6894,-3067" coordsize="10,20">
              <v:shape style="position:absolute;left:6894;top:-3067;width:10;height:20" coordorigin="6894,-3067" coordsize="10,20" path="m6894,-3048l6904,-3048,6904,-3067,6894,-3067,6894,-3048xe" filled="true" fillcolor="#000000" stroked="false">
                <v:path arrowok="t"/>
                <v:fill type="solid"/>
              </v:shape>
            </v:group>
            <v:group style="position:absolute;left:6894;top:-3048;width:10;height:20" coordorigin="6894,-3048" coordsize="10,20">
              <v:shape style="position:absolute;left:6894;top:-3048;width:10;height:20" coordorigin="6894,-3048" coordsize="10,20" path="m6894,-3029l6904,-3029,6904,-3048,6894,-3048,6894,-3029xe" filled="true" fillcolor="#000000" stroked="false">
                <v:path arrowok="t"/>
                <v:fill type="solid"/>
              </v:shape>
            </v:group>
            <v:group style="position:absolute;left:6894;top:-3029;width:10;height:20" coordorigin="6894,-3029" coordsize="10,20">
              <v:shape style="position:absolute;left:6894;top:-3029;width:10;height:20" coordorigin="6894,-3029" coordsize="10,20" path="m6894,-3010l6904,-3010,6904,-3029,6894,-3029,6894,-3010xe" filled="true" fillcolor="#000000" stroked="false">
                <v:path arrowok="t"/>
                <v:fill type="solid"/>
              </v:shape>
            </v:group>
            <v:group style="position:absolute;left:6894;top:-3010;width:10;height:20" coordorigin="6894,-3010" coordsize="10,20">
              <v:shape style="position:absolute;left:6894;top:-3010;width:10;height:20" coordorigin="6894,-3010" coordsize="10,20" path="m6894,-2990l6904,-2990,6904,-3010,6894,-3010,6894,-2990xe" filled="true" fillcolor="#000000" stroked="false">
                <v:path arrowok="t"/>
                <v:fill type="solid"/>
              </v:shape>
            </v:group>
            <v:group style="position:absolute;left:6894;top:-2990;width:10;height:20" coordorigin="6894,-2990" coordsize="10,20">
              <v:shape style="position:absolute;left:6894;top:-2990;width:10;height:20" coordorigin="6894,-2990" coordsize="10,20" path="m6894,-2971l6904,-2971,6904,-2990,6894,-2990,6894,-2971xe" filled="true" fillcolor="#000000" stroked="false">
                <v:path arrowok="t"/>
                <v:fill type="solid"/>
              </v:shape>
            </v:group>
            <v:group style="position:absolute;left:6894;top:-2971;width:10;height:20" coordorigin="6894,-2971" coordsize="10,20">
              <v:shape style="position:absolute;left:6894;top:-2971;width:10;height:20" coordorigin="6894,-2971" coordsize="10,20" path="m6894,-2952l6904,-2952,6904,-2971,6894,-2971,6894,-2952xe" filled="true" fillcolor="#000000" stroked="false">
                <v:path arrowok="t"/>
                <v:fill type="solid"/>
              </v:shape>
            </v:group>
            <v:group style="position:absolute;left:6894;top:-2952;width:10;height:20" coordorigin="6894,-2952" coordsize="10,20">
              <v:shape style="position:absolute;left:6894;top:-2952;width:10;height:20" coordorigin="6894,-2952" coordsize="10,20" path="m6894,-2933l6904,-2933,6904,-2952,6894,-2952,6894,-2933xe" filled="true" fillcolor="#000000" stroked="false">
                <v:path arrowok="t"/>
                <v:fill type="solid"/>
              </v:shape>
            </v:group>
            <v:group style="position:absolute;left:6894;top:-2933;width:10;height:20" coordorigin="6894,-2933" coordsize="10,20">
              <v:shape style="position:absolute;left:6894;top:-2933;width:10;height:20" coordorigin="6894,-2933" coordsize="10,20" path="m6894,-2914l6904,-2914,6904,-2933,6894,-2933,6894,-2914xe" filled="true" fillcolor="#000000" stroked="false">
                <v:path arrowok="t"/>
                <v:fill type="solid"/>
              </v:shape>
            </v:group>
            <v:group style="position:absolute;left:6894;top:-2914;width:10;height:20" coordorigin="6894,-2914" coordsize="10,20">
              <v:shape style="position:absolute;left:6894;top:-2914;width:10;height:20" coordorigin="6894,-2914" coordsize="10,20" path="m6894,-2894l6904,-2894,6904,-2914,6894,-2914,6894,-2894xe" filled="true" fillcolor="#000000" stroked="false">
                <v:path arrowok="t"/>
                <v:fill type="solid"/>
              </v:shape>
            </v:group>
            <v:group style="position:absolute;left:6894;top:-2894;width:10;height:20" coordorigin="6894,-2894" coordsize="10,20">
              <v:shape style="position:absolute;left:6894;top:-2894;width:10;height:20" coordorigin="6894,-2894" coordsize="10,20" path="m6894,-2875l6904,-2875,6904,-2894,6894,-2894,6894,-2875xe" filled="true" fillcolor="#000000" stroked="false">
                <v:path arrowok="t"/>
                <v:fill type="solid"/>
              </v:shape>
            </v:group>
            <v:group style="position:absolute;left:6894;top:-2875;width:10;height:20" coordorigin="6894,-2875" coordsize="10,20">
              <v:shape style="position:absolute;left:6894;top:-2875;width:10;height:20" coordorigin="6894,-2875" coordsize="10,20" path="m6894,-2856l6904,-2856,6904,-2875,6894,-2875,6894,-2856xe" filled="true" fillcolor="#000000" stroked="false">
                <v:path arrowok="t"/>
                <v:fill type="solid"/>
              </v:shape>
            </v:group>
            <v:group style="position:absolute;left:6894;top:-2856;width:10;height:20" coordorigin="6894,-2856" coordsize="10,20">
              <v:shape style="position:absolute;left:6894;top:-2856;width:10;height:20" coordorigin="6894,-2856" coordsize="10,20" path="m6894,-2837l6904,-2837,6904,-2856,6894,-2856,6894,-2837xe" filled="true" fillcolor="#000000" stroked="false">
                <v:path arrowok="t"/>
                <v:fill type="solid"/>
              </v:shape>
            </v:group>
            <v:group style="position:absolute;left:6894;top:-2837;width:10;height:20" coordorigin="6894,-2837" coordsize="10,20">
              <v:shape style="position:absolute;left:6894;top:-2837;width:10;height:20" coordorigin="6894,-2837" coordsize="10,20" path="m6894,-2818l6904,-2818,6904,-2837,6894,-2837,6894,-2818xe" filled="true" fillcolor="#000000" stroked="false">
                <v:path arrowok="t"/>
                <v:fill type="solid"/>
              </v:shape>
            </v:group>
            <v:group style="position:absolute;left:6894;top:-2818;width:10;height:20" coordorigin="6894,-2818" coordsize="10,20">
              <v:shape style="position:absolute;left:6894;top:-2818;width:10;height:20" coordorigin="6894,-2818" coordsize="10,20" path="m6894,-2798l6904,-2798,6904,-2818,6894,-2818,6894,-2798xe" filled="true" fillcolor="#000000" stroked="false">
                <v:path arrowok="t"/>
                <v:fill type="solid"/>
              </v:shape>
            </v:group>
            <v:group style="position:absolute;left:6894;top:-2798;width:10;height:20" coordorigin="6894,-2798" coordsize="10,20">
              <v:shape style="position:absolute;left:6894;top:-2798;width:10;height:20" coordorigin="6894,-2798" coordsize="10,20" path="m6894,-2779l6904,-2779,6904,-2798,6894,-2798,6894,-2779xe" filled="true" fillcolor="#000000" stroked="false">
                <v:path arrowok="t"/>
                <v:fill type="solid"/>
              </v:shape>
              <v:shape style="position:absolute;left:2952;top:-2875;width:1258;height:106" type="#_x0000_t75" stroked="false">
                <v:imagedata r:id="rId708" o:title=""/>
              </v:shape>
              <v:shape style="position:absolute;left:4187;top:-2779;width:1078;height:10" type="#_x0000_t75" stroked="false">
                <v:imagedata r:id="rId709" o:title=""/>
              </v:shape>
              <v:shape style="position:absolute;left:5259;top:-2779;width:710;height:10" type="#_x0000_t75" stroked="false">
                <v:imagedata r:id="rId671" o:title=""/>
              </v:shape>
              <v:shape style="position:absolute;left:5965;top:-2779;width:929;height:10" type="#_x0000_t75" stroked="false">
                <v:imagedata r:id="rId246" o:title=""/>
              </v:shape>
              <v:shape style="position:absolute;left:6889;top:-2779;width:638;height:10" type="#_x0000_t75" stroked="false">
                <v:imagedata r:id="rId710" o:title=""/>
              </v:shape>
              <v:shape style="position:absolute;left:7523;top:-2779;width:1073;height:10" type="#_x0000_t75" stroked="false">
                <v:imagedata r:id="rId711" o:title=""/>
              </v:shape>
              <v:shape style="position:absolute;left:8591;top:-2779;width:639;height:10" type="#_x0000_t75" stroked="false">
                <v:imagedata r:id="rId712" o:title=""/>
              </v:shape>
              <v:shape style="position:absolute;left:9225;top:-2779;width:931;height:10" type="#_x0000_t75" stroked="false">
                <v:imagedata r:id="rId156" o:title=""/>
              </v:shape>
              <v:shape style="position:absolute;left:10152;top:-2779;width:643;height:10" type="#_x0000_t75" stroked="false">
                <v:imagedata r:id="rId713" o:title=""/>
              </v:shape>
            </v:group>
            <v:group style="position:absolute;left:5264;top:-2770;width:10;height:20" coordorigin="5264,-2770" coordsize="10,20">
              <v:shape style="position:absolute;left:5264;top:-2770;width:10;height:20" coordorigin="5264,-2770" coordsize="10,20" path="m5264,-2750l5274,-2750,5274,-2770,5264,-2770,5264,-2750xe" filled="true" fillcolor="#000000" stroked="false">
                <v:path arrowok="t"/>
                <v:fill type="solid"/>
              </v:shape>
            </v:group>
            <v:group style="position:absolute;left:5264;top:-2750;width:10;height:20" coordorigin="5264,-2750" coordsize="10,20">
              <v:shape style="position:absolute;left:5264;top:-2750;width:10;height:20" coordorigin="5264,-2750" coordsize="10,20" path="m5264,-2731l5274,-2731,5274,-2750,5264,-2750,5264,-2731xe" filled="true" fillcolor="#000000" stroked="false">
                <v:path arrowok="t"/>
                <v:fill type="solid"/>
              </v:shape>
            </v:group>
            <v:group style="position:absolute;left:5264;top:-2731;width:10;height:20" coordorigin="5264,-2731" coordsize="10,20">
              <v:shape style="position:absolute;left:5264;top:-2731;width:10;height:20" coordorigin="5264,-2731" coordsize="10,20" path="m5264,-2712l5274,-2712,5274,-2731,5264,-2731,5264,-2712xe" filled="true" fillcolor="#000000" stroked="false">
                <v:path arrowok="t"/>
                <v:fill type="solid"/>
              </v:shape>
            </v:group>
            <v:group style="position:absolute;left:5264;top:-2712;width:10;height:20" coordorigin="5264,-2712" coordsize="10,20">
              <v:shape style="position:absolute;left:5264;top:-2712;width:10;height:20" coordorigin="5264,-2712" coordsize="10,20" path="m5264,-2693l5274,-2693,5274,-2712,5264,-2712,5264,-2693xe" filled="true" fillcolor="#000000" stroked="false">
                <v:path arrowok="t"/>
                <v:fill type="solid"/>
              </v:shape>
            </v:group>
            <v:group style="position:absolute;left:5264;top:-2693;width:10;height:20" coordorigin="5264,-2693" coordsize="10,20">
              <v:shape style="position:absolute;left:5264;top:-2693;width:10;height:20" coordorigin="5264,-2693" coordsize="10,20" path="m5264,-2674l5274,-2674,5274,-2693,5264,-2693,5264,-2674xe" filled="true" fillcolor="#000000" stroked="false">
                <v:path arrowok="t"/>
                <v:fill type="solid"/>
              </v:shape>
            </v:group>
            <v:group style="position:absolute;left:5264;top:-2674;width:10;height:20" coordorigin="5264,-2674" coordsize="10,20">
              <v:shape style="position:absolute;left:5264;top:-2674;width:10;height:20" coordorigin="5264,-2674" coordsize="10,20" path="m5264,-2654l5274,-2654,5274,-2674,5264,-2674,5264,-2654xe" filled="true" fillcolor="#000000" stroked="false">
                <v:path arrowok="t"/>
                <v:fill type="solid"/>
              </v:shape>
            </v:group>
            <v:group style="position:absolute;left:5264;top:-2654;width:10;height:20" coordorigin="5264,-2654" coordsize="10,20">
              <v:shape style="position:absolute;left:5264;top:-2654;width:10;height:20" coordorigin="5264,-2654" coordsize="10,20" path="m5264,-2635l5274,-2635,5274,-2654,5264,-2654,5264,-2635xe" filled="true" fillcolor="#000000" stroked="false">
                <v:path arrowok="t"/>
                <v:fill type="solid"/>
              </v:shape>
            </v:group>
            <v:group style="position:absolute;left:5264;top:-2635;width:10;height:20" coordorigin="5264,-2635" coordsize="10,20">
              <v:shape style="position:absolute;left:5264;top:-2635;width:10;height:20" coordorigin="5264,-2635" coordsize="10,20" path="m5264,-2616l5274,-2616,5274,-2635,5264,-2635,5264,-2616xe" filled="true" fillcolor="#000000" stroked="false">
                <v:path arrowok="t"/>
                <v:fill type="solid"/>
              </v:shape>
            </v:group>
            <v:group style="position:absolute;left:5264;top:-2616;width:10;height:20" coordorigin="5264,-2616" coordsize="10,20">
              <v:shape style="position:absolute;left:5264;top:-2616;width:10;height:20" coordorigin="5264,-2616" coordsize="10,20" path="m5264,-2597l5274,-2597,5274,-2616,5264,-2616,5264,-2597xe" filled="true" fillcolor="#000000" stroked="false">
                <v:path arrowok="t"/>
                <v:fill type="solid"/>
              </v:shape>
            </v:group>
            <v:group style="position:absolute;left:5264;top:-2597;width:10;height:20" coordorigin="5264,-2597" coordsize="10,20">
              <v:shape style="position:absolute;left:5264;top:-2597;width:10;height:20" coordorigin="5264,-2597" coordsize="10,20" path="m5264,-2578l5274,-2578,5274,-2597,5264,-2597,5264,-2578xe" filled="true" fillcolor="#000000" stroked="false">
                <v:path arrowok="t"/>
                <v:fill type="solid"/>
              </v:shape>
            </v:group>
            <v:group style="position:absolute;left:5264;top:-2578;width:10;height:20" coordorigin="5264,-2578" coordsize="10,20">
              <v:shape style="position:absolute;left:5264;top:-2578;width:10;height:20" coordorigin="5264,-2578" coordsize="10,20" path="m5264,-2558l5274,-2558,5274,-2578,5264,-2578,5264,-2558xe" filled="true" fillcolor="#000000" stroked="false">
                <v:path arrowok="t"/>
                <v:fill type="solid"/>
              </v:shape>
            </v:group>
            <v:group style="position:absolute;left:5264;top:-2558;width:10;height:20" coordorigin="5264,-2558" coordsize="10,20">
              <v:shape style="position:absolute;left:5264;top:-2558;width:10;height:20" coordorigin="5264,-2558" coordsize="10,20" path="m5264,-2539l5274,-2539,5274,-2558,5264,-2558,5264,-2539xe" filled="true" fillcolor="#000000" stroked="false">
                <v:path arrowok="t"/>
                <v:fill type="solid"/>
              </v:shape>
            </v:group>
            <v:group style="position:absolute;left:5264;top:-2539;width:10;height:20" coordorigin="5264,-2539" coordsize="10,20">
              <v:shape style="position:absolute;left:5264;top:-2539;width:10;height:20" coordorigin="5264,-2539" coordsize="10,20" path="m5264,-2520l5274,-2520,5274,-2539,5264,-2539,5264,-2520xe" filled="true" fillcolor="#000000" stroked="false">
                <v:path arrowok="t"/>
                <v:fill type="solid"/>
              </v:shape>
            </v:group>
            <v:group style="position:absolute;left:5264;top:-2520;width:10;height:20" coordorigin="5264,-2520" coordsize="10,20">
              <v:shape style="position:absolute;left:5264;top:-2520;width:10;height:20" coordorigin="5264,-2520" coordsize="10,20" path="m5264,-2501l5274,-2501,5274,-2520,5264,-2520,5264,-2501xe" filled="true" fillcolor="#000000" stroked="false">
                <v:path arrowok="t"/>
                <v:fill type="solid"/>
              </v:shape>
            </v:group>
            <v:group style="position:absolute;left:5264;top:-2501;width:10;height:20" coordorigin="5264,-2501" coordsize="10,20">
              <v:shape style="position:absolute;left:5264;top:-2501;width:10;height:20" coordorigin="5264,-2501" coordsize="10,20" path="m5264,-2482l5274,-2482,5274,-2501,5264,-2501,5264,-2482xe" filled="true" fillcolor="#000000" stroked="false">
                <v:path arrowok="t"/>
                <v:fill type="solid"/>
              </v:shape>
            </v:group>
            <v:group style="position:absolute;left:5264;top:-2482;width:10;height:20" coordorigin="5264,-2482" coordsize="10,20">
              <v:shape style="position:absolute;left:5264;top:-2482;width:10;height:20" coordorigin="5264,-2482" coordsize="10,20" path="m5264,-2462l5274,-2462,5274,-2482,5264,-2482,5264,-2462xe" filled="true" fillcolor="#000000" stroked="false">
                <v:path arrowok="t"/>
                <v:fill type="solid"/>
              </v:shape>
            </v:group>
            <v:group style="position:absolute;left:5264;top:-2462;width:10;height:20" coordorigin="5264,-2462" coordsize="10,20">
              <v:shape style="position:absolute;left:5264;top:-2462;width:10;height:20" coordorigin="5264,-2462" coordsize="10,20" path="m5264,-2443l5274,-2443,5274,-2462,5264,-2462,5264,-2443xe" filled="true" fillcolor="#000000" stroked="false">
                <v:path arrowok="t"/>
                <v:fill type="solid"/>
              </v:shape>
            </v:group>
            <v:group style="position:absolute;left:5264;top:-2443;width:10;height:20" coordorigin="5264,-2443" coordsize="10,20">
              <v:shape style="position:absolute;left:5264;top:-2443;width:10;height:20" coordorigin="5264,-2443" coordsize="10,20" path="m5264,-2424l5274,-2424,5274,-2443,5264,-2443,5264,-2424xe" filled="true" fillcolor="#000000" stroked="false">
                <v:path arrowok="t"/>
                <v:fill type="solid"/>
              </v:shape>
            </v:group>
            <v:group style="position:absolute;left:5264;top:-2424;width:10;height:20" coordorigin="5264,-2424" coordsize="10,20">
              <v:shape style="position:absolute;left:5264;top:-2424;width:10;height:20" coordorigin="5264,-2424" coordsize="10,20" path="m5264,-2405l5274,-2405,5274,-2424,5264,-2424,5264,-2405xe" filled="true" fillcolor="#000000" stroked="false">
                <v:path arrowok="t"/>
                <v:fill type="solid"/>
              </v:shape>
            </v:group>
            <v:group style="position:absolute;left:5264;top:-2400;width:10;height:2" coordorigin="5264,-2400" coordsize="10,2">
              <v:shape style="position:absolute;left:5264;top:-2400;width:10;height:2" coordorigin="5264,-2400" coordsize="10,0" path="m5264,-2400l5274,-2400e" filled="false" stroked="true" strokeweight=".47998pt" strokecolor="#000000">
                <v:path arrowok="t"/>
              </v:shape>
            </v:group>
            <v:group style="position:absolute;left:6894;top:-2770;width:10;height:20" coordorigin="6894,-2770" coordsize="10,20">
              <v:shape style="position:absolute;left:6894;top:-2770;width:10;height:20" coordorigin="6894,-2770" coordsize="10,20" path="m6894,-2750l6904,-2750,6904,-2770,6894,-2770,6894,-2750xe" filled="true" fillcolor="#000000" stroked="false">
                <v:path arrowok="t"/>
                <v:fill type="solid"/>
              </v:shape>
            </v:group>
            <v:group style="position:absolute;left:6894;top:-2750;width:10;height:20" coordorigin="6894,-2750" coordsize="10,20">
              <v:shape style="position:absolute;left:6894;top:-2750;width:10;height:20" coordorigin="6894,-2750" coordsize="10,20" path="m6894,-2731l6904,-2731,6904,-2750,6894,-2750,6894,-2731xe" filled="true" fillcolor="#000000" stroked="false">
                <v:path arrowok="t"/>
                <v:fill type="solid"/>
              </v:shape>
            </v:group>
            <v:group style="position:absolute;left:6894;top:-2731;width:10;height:20" coordorigin="6894,-2731" coordsize="10,20">
              <v:shape style="position:absolute;left:6894;top:-2731;width:10;height:20" coordorigin="6894,-2731" coordsize="10,20" path="m6894,-2712l6904,-2712,6904,-2731,6894,-2731,6894,-2712xe" filled="true" fillcolor="#000000" stroked="false">
                <v:path arrowok="t"/>
                <v:fill type="solid"/>
              </v:shape>
            </v:group>
            <v:group style="position:absolute;left:6894;top:-2712;width:10;height:20" coordorigin="6894,-2712" coordsize="10,20">
              <v:shape style="position:absolute;left:6894;top:-2712;width:10;height:20" coordorigin="6894,-2712" coordsize="10,20" path="m6894,-2693l6904,-2693,6904,-2712,6894,-2712,6894,-2693xe" filled="true" fillcolor="#000000" stroked="false">
                <v:path arrowok="t"/>
                <v:fill type="solid"/>
              </v:shape>
            </v:group>
            <v:group style="position:absolute;left:6894;top:-2693;width:10;height:20" coordorigin="6894,-2693" coordsize="10,20">
              <v:shape style="position:absolute;left:6894;top:-2693;width:10;height:20" coordorigin="6894,-2693" coordsize="10,20" path="m6894,-2674l6904,-2674,6904,-2693,6894,-2693,6894,-2674xe" filled="true" fillcolor="#000000" stroked="false">
                <v:path arrowok="t"/>
                <v:fill type="solid"/>
              </v:shape>
            </v:group>
            <v:group style="position:absolute;left:6894;top:-2674;width:10;height:20" coordorigin="6894,-2674" coordsize="10,20">
              <v:shape style="position:absolute;left:6894;top:-2674;width:10;height:20" coordorigin="6894,-2674" coordsize="10,20" path="m6894,-2654l6904,-2654,6904,-2674,6894,-2674,6894,-2654xe" filled="true" fillcolor="#000000" stroked="false">
                <v:path arrowok="t"/>
                <v:fill type="solid"/>
              </v:shape>
            </v:group>
            <v:group style="position:absolute;left:6894;top:-2654;width:10;height:20" coordorigin="6894,-2654" coordsize="10,20">
              <v:shape style="position:absolute;left:6894;top:-2654;width:10;height:20" coordorigin="6894,-2654" coordsize="10,20" path="m6894,-2635l6904,-2635,6904,-2654,6894,-2654,6894,-2635xe" filled="true" fillcolor="#000000" stroked="false">
                <v:path arrowok="t"/>
                <v:fill type="solid"/>
              </v:shape>
            </v:group>
            <v:group style="position:absolute;left:6894;top:-2635;width:10;height:20" coordorigin="6894,-2635" coordsize="10,20">
              <v:shape style="position:absolute;left:6894;top:-2635;width:10;height:20" coordorigin="6894,-2635" coordsize="10,20" path="m6894,-2616l6904,-2616,6904,-2635,6894,-2635,6894,-2616xe" filled="true" fillcolor="#000000" stroked="false">
                <v:path arrowok="t"/>
                <v:fill type="solid"/>
              </v:shape>
            </v:group>
            <v:group style="position:absolute;left:6894;top:-2616;width:10;height:20" coordorigin="6894,-2616" coordsize="10,20">
              <v:shape style="position:absolute;left:6894;top:-2616;width:10;height:20" coordorigin="6894,-2616" coordsize="10,20" path="m6894,-2597l6904,-2597,6904,-2616,6894,-2616,6894,-2597xe" filled="true" fillcolor="#000000" stroked="false">
                <v:path arrowok="t"/>
                <v:fill type="solid"/>
              </v:shape>
            </v:group>
            <v:group style="position:absolute;left:6894;top:-2597;width:10;height:20" coordorigin="6894,-2597" coordsize="10,20">
              <v:shape style="position:absolute;left:6894;top:-2597;width:10;height:20" coordorigin="6894,-2597" coordsize="10,20" path="m6894,-2578l6904,-2578,6904,-2597,6894,-2597,6894,-2578xe" filled="true" fillcolor="#000000" stroked="false">
                <v:path arrowok="t"/>
                <v:fill type="solid"/>
              </v:shape>
            </v:group>
            <v:group style="position:absolute;left:6894;top:-2578;width:10;height:20" coordorigin="6894,-2578" coordsize="10,20">
              <v:shape style="position:absolute;left:6894;top:-2578;width:10;height:20" coordorigin="6894,-2578" coordsize="10,20" path="m6894,-2558l6904,-2558,6904,-2578,6894,-2578,6894,-2558xe" filled="true" fillcolor="#000000" stroked="false">
                <v:path arrowok="t"/>
                <v:fill type="solid"/>
              </v:shape>
            </v:group>
            <v:group style="position:absolute;left:6894;top:-2558;width:10;height:20" coordorigin="6894,-2558" coordsize="10,20">
              <v:shape style="position:absolute;left:6894;top:-2558;width:10;height:20" coordorigin="6894,-2558" coordsize="10,20" path="m6894,-2539l6904,-2539,6904,-2558,6894,-2558,6894,-2539xe" filled="true" fillcolor="#000000" stroked="false">
                <v:path arrowok="t"/>
                <v:fill type="solid"/>
              </v:shape>
            </v:group>
            <v:group style="position:absolute;left:6894;top:-2539;width:10;height:20" coordorigin="6894,-2539" coordsize="10,20">
              <v:shape style="position:absolute;left:6894;top:-2539;width:10;height:20" coordorigin="6894,-2539" coordsize="10,20" path="m6894,-2520l6904,-2520,6904,-2539,6894,-2539,6894,-2520xe" filled="true" fillcolor="#000000" stroked="false">
                <v:path arrowok="t"/>
                <v:fill type="solid"/>
              </v:shape>
            </v:group>
            <v:group style="position:absolute;left:6894;top:-2520;width:10;height:20" coordorigin="6894,-2520" coordsize="10,20">
              <v:shape style="position:absolute;left:6894;top:-2520;width:10;height:20" coordorigin="6894,-2520" coordsize="10,20" path="m6894,-2501l6904,-2501,6904,-2520,6894,-2520,6894,-2501xe" filled="true" fillcolor="#000000" stroked="false">
                <v:path arrowok="t"/>
                <v:fill type="solid"/>
              </v:shape>
            </v:group>
            <v:group style="position:absolute;left:6894;top:-2501;width:10;height:20" coordorigin="6894,-2501" coordsize="10,20">
              <v:shape style="position:absolute;left:6894;top:-2501;width:10;height:20" coordorigin="6894,-2501" coordsize="10,20" path="m6894,-2482l6904,-2482,6904,-2501,6894,-2501,6894,-2482xe" filled="true" fillcolor="#000000" stroked="false">
                <v:path arrowok="t"/>
                <v:fill type="solid"/>
              </v:shape>
            </v:group>
            <v:group style="position:absolute;left:6894;top:-2482;width:10;height:20" coordorigin="6894,-2482" coordsize="10,20">
              <v:shape style="position:absolute;left:6894;top:-2482;width:10;height:20" coordorigin="6894,-2482" coordsize="10,20" path="m6894,-2462l6904,-2462,6904,-2482,6894,-2482,6894,-2462xe" filled="true" fillcolor="#000000" stroked="false">
                <v:path arrowok="t"/>
                <v:fill type="solid"/>
              </v:shape>
            </v:group>
            <v:group style="position:absolute;left:6894;top:-2462;width:10;height:20" coordorigin="6894,-2462" coordsize="10,20">
              <v:shape style="position:absolute;left:6894;top:-2462;width:10;height:20" coordorigin="6894,-2462" coordsize="10,20" path="m6894,-2443l6904,-2443,6904,-2462,6894,-2462,6894,-2443xe" filled="true" fillcolor="#000000" stroked="false">
                <v:path arrowok="t"/>
                <v:fill type="solid"/>
              </v:shape>
            </v:group>
            <v:group style="position:absolute;left:6894;top:-2443;width:10;height:20" coordorigin="6894,-2443" coordsize="10,20">
              <v:shape style="position:absolute;left:6894;top:-2443;width:10;height:20" coordorigin="6894,-2443" coordsize="10,20" path="m6894,-2424l6904,-2424,6904,-2443,6894,-2443,6894,-2424xe" filled="true" fillcolor="#000000" stroked="false">
                <v:path arrowok="t"/>
                <v:fill type="solid"/>
              </v:shape>
            </v:group>
            <v:group style="position:absolute;left:6894;top:-2424;width:10;height:20" coordorigin="6894,-2424" coordsize="10,20">
              <v:shape style="position:absolute;left:6894;top:-2424;width:10;height:20" coordorigin="6894,-2424" coordsize="10,20" path="m6894,-2405l6904,-2405,6904,-2424,6894,-2424,6894,-2405xe" filled="true" fillcolor="#000000" stroked="false">
                <v:path arrowok="t"/>
                <v:fill type="solid"/>
              </v:shape>
            </v:group>
            <v:group style="position:absolute;left:6894;top:-2400;width:10;height:2" coordorigin="6894,-2400" coordsize="10,2">
              <v:shape style="position:absolute;left:6894;top:-2400;width:10;height:2" coordorigin="6894,-2400" coordsize="10,0" path="m6894,-2400l6904,-2400e" filled="false" stroked="true" strokeweight=".47998pt" strokecolor="#000000">
                <v:path arrowok="t"/>
              </v:shape>
              <v:shape style="position:absolute;left:2952;top:-2395;width:1239;height:10" type="#_x0000_t75" stroked="false">
                <v:imagedata r:id="rId714" o:title=""/>
              </v:shape>
              <v:shape style="position:absolute;left:4187;top:-2395;width:1078;height:10" type="#_x0000_t75" stroked="false">
                <v:imagedata r:id="rId709" o:title=""/>
              </v:shape>
              <v:shape style="position:absolute;left:5259;top:-2395;width:710;height:10" type="#_x0000_t75" stroked="false">
                <v:imagedata r:id="rId671" o:title=""/>
              </v:shape>
              <v:shape style="position:absolute;left:5965;top:-2395;width:929;height:10" type="#_x0000_t75" stroked="false">
                <v:imagedata r:id="rId246" o:title=""/>
              </v:shape>
              <v:shape style="position:absolute;left:6889;top:-2395;width:638;height:10" type="#_x0000_t75" stroked="false">
                <v:imagedata r:id="rId710" o:title=""/>
              </v:shape>
              <v:shape style="position:absolute;left:7523;top:-2395;width:1073;height:10" type="#_x0000_t75" stroked="false">
                <v:imagedata r:id="rId711" o:title=""/>
              </v:shape>
              <v:shape style="position:absolute;left:8591;top:-2395;width:639;height:10" type="#_x0000_t75" stroked="false">
                <v:imagedata r:id="rId712" o:title=""/>
              </v:shape>
              <v:shape style="position:absolute;left:9225;top:-2395;width:931;height:10" type="#_x0000_t75" stroked="false">
                <v:imagedata r:id="rId156" o:title=""/>
              </v:shape>
              <v:shape style="position:absolute;left:10152;top:-2395;width:643;height:10" type="#_x0000_t75" stroked="false">
                <v:imagedata r:id="rId713" o:title=""/>
              </v:shape>
            </v:group>
            <v:group style="position:absolute;left:5264;top:-2386;width:10;height:20" coordorigin="5264,-2386" coordsize="10,20">
              <v:shape style="position:absolute;left:5264;top:-2386;width:10;height:20" coordorigin="5264,-2386" coordsize="10,20" path="m5264,-2366l5274,-2366,5274,-2386,5264,-2386,5264,-2366xe" filled="true" fillcolor="#000000" stroked="false">
                <v:path arrowok="t"/>
                <v:fill type="solid"/>
              </v:shape>
            </v:group>
            <v:group style="position:absolute;left:5264;top:-2366;width:10;height:20" coordorigin="5264,-2366" coordsize="10,20">
              <v:shape style="position:absolute;left:5264;top:-2366;width:10;height:20" coordorigin="5264,-2366" coordsize="10,20" path="m5264,-2347l5274,-2347,5274,-2366,5264,-2366,5264,-2347xe" filled="true" fillcolor="#000000" stroked="false">
                <v:path arrowok="t"/>
                <v:fill type="solid"/>
              </v:shape>
            </v:group>
            <v:group style="position:absolute;left:5264;top:-2347;width:10;height:20" coordorigin="5264,-2347" coordsize="10,20">
              <v:shape style="position:absolute;left:5264;top:-2347;width:10;height:20" coordorigin="5264,-2347" coordsize="10,20" path="m5264,-2328l5274,-2328,5274,-2347,5264,-2347,5264,-2328xe" filled="true" fillcolor="#000000" stroked="false">
                <v:path arrowok="t"/>
                <v:fill type="solid"/>
              </v:shape>
            </v:group>
            <v:group style="position:absolute;left:5264;top:-2328;width:10;height:20" coordorigin="5264,-2328" coordsize="10,20">
              <v:shape style="position:absolute;left:5264;top:-2328;width:10;height:20" coordorigin="5264,-2328" coordsize="10,20" path="m5264,-2309l5274,-2309,5274,-2328,5264,-2328,5264,-2309xe" filled="true" fillcolor="#000000" stroked="false">
                <v:path arrowok="t"/>
                <v:fill type="solid"/>
              </v:shape>
            </v:group>
            <v:group style="position:absolute;left:5264;top:-2309;width:10;height:20" coordorigin="5264,-2309" coordsize="10,20">
              <v:shape style="position:absolute;left:5264;top:-2309;width:10;height:20" coordorigin="5264,-2309" coordsize="10,20" path="m5264,-2290l5274,-2290,5274,-2309,5264,-2309,5264,-2290xe" filled="true" fillcolor="#000000" stroked="false">
                <v:path arrowok="t"/>
                <v:fill type="solid"/>
              </v:shape>
            </v:group>
            <v:group style="position:absolute;left:5264;top:-2290;width:10;height:20" coordorigin="5264,-2290" coordsize="10,20">
              <v:shape style="position:absolute;left:5264;top:-2290;width:10;height:20" coordorigin="5264,-2290" coordsize="10,20" path="m5264,-2270l5274,-2270,5274,-2290,5264,-2290,5264,-2270xe" filled="true" fillcolor="#000000" stroked="false">
                <v:path arrowok="t"/>
                <v:fill type="solid"/>
              </v:shape>
            </v:group>
            <v:group style="position:absolute;left:5264;top:-2270;width:10;height:20" coordorigin="5264,-2270" coordsize="10,20">
              <v:shape style="position:absolute;left:5264;top:-2270;width:10;height:20" coordorigin="5264,-2270" coordsize="10,20" path="m5264,-2251l5274,-2251,5274,-2270,5264,-2270,5264,-2251xe" filled="true" fillcolor="#000000" stroked="false">
                <v:path arrowok="t"/>
                <v:fill type="solid"/>
              </v:shape>
            </v:group>
            <v:group style="position:absolute;left:5264;top:-2251;width:10;height:20" coordorigin="5264,-2251" coordsize="10,20">
              <v:shape style="position:absolute;left:5264;top:-2251;width:10;height:20" coordorigin="5264,-2251" coordsize="10,20" path="m5264,-2232l5274,-2232,5274,-2251,5264,-2251,5264,-2232xe" filled="true" fillcolor="#000000" stroked="false">
                <v:path arrowok="t"/>
                <v:fill type="solid"/>
              </v:shape>
            </v:group>
            <v:group style="position:absolute;left:5264;top:-2232;width:10;height:20" coordorigin="5264,-2232" coordsize="10,20">
              <v:shape style="position:absolute;left:5264;top:-2232;width:10;height:20" coordorigin="5264,-2232" coordsize="10,20" path="m5264,-2213l5274,-2213,5274,-2232,5264,-2232,5264,-2213xe" filled="true" fillcolor="#000000" stroked="false">
                <v:path arrowok="t"/>
                <v:fill type="solid"/>
              </v:shape>
            </v:group>
            <v:group style="position:absolute;left:5264;top:-2213;width:10;height:20" coordorigin="5264,-2213" coordsize="10,20">
              <v:shape style="position:absolute;left:5264;top:-2213;width:10;height:20" coordorigin="5264,-2213" coordsize="10,20" path="m5264,-2194l5274,-2194,5274,-2213,5264,-2213,5264,-2194xe" filled="true" fillcolor="#000000" stroked="false">
                <v:path arrowok="t"/>
                <v:fill type="solid"/>
              </v:shape>
            </v:group>
            <v:group style="position:absolute;left:5264;top:-2194;width:10;height:20" coordorigin="5264,-2194" coordsize="10,20">
              <v:shape style="position:absolute;left:5264;top:-2194;width:10;height:20" coordorigin="5264,-2194" coordsize="10,20" path="m5264,-2174l5274,-2174,5274,-2194,5264,-2194,5264,-2174xe" filled="true" fillcolor="#000000" stroked="false">
                <v:path arrowok="t"/>
                <v:fill type="solid"/>
              </v:shape>
            </v:group>
            <v:group style="position:absolute;left:5264;top:-2174;width:10;height:20" coordorigin="5264,-2174" coordsize="10,20">
              <v:shape style="position:absolute;left:5264;top:-2174;width:10;height:20" coordorigin="5264,-2174" coordsize="10,20" path="m5264,-2155l5274,-2155,5274,-2174,5264,-2174,5264,-2155xe" filled="true" fillcolor="#000000" stroked="false">
                <v:path arrowok="t"/>
                <v:fill type="solid"/>
              </v:shape>
            </v:group>
            <v:group style="position:absolute;left:5264;top:-2155;width:10;height:20" coordorigin="5264,-2155" coordsize="10,20">
              <v:shape style="position:absolute;left:5264;top:-2155;width:10;height:20" coordorigin="5264,-2155" coordsize="10,20" path="m5264,-2136l5274,-2136,5274,-2155,5264,-2155,5264,-2136xe" filled="true" fillcolor="#000000" stroked="false">
                <v:path arrowok="t"/>
                <v:fill type="solid"/>
              </v:shape>
            </v:group>
            <v:group style="position:absolute;left:5264;top:-2136;width:10;height:20" coordorigin="5264,-2136" coordsize="10,20">
              <v:shape style="position:absolute;left:5264;top:-2136;width:10;height:20" coordorigin="5264,-2136" coordsize="10,20" path="m5264,-2117l5274,-2117,5274,-2136,5264,-2136,5264,-2117xe" filled="true" fillcolor="#000000" stroked="false">
                <v:path arrowok="t"/>
                <v:fill type="solid"/>
              </v:shape>
            </v:group>
            <v:group style="position:absolute;left:5264;top:-2117;width:10;height:20" coordorigin="5264,-2117" coordsize="10,20">
              <v:shape style="position:absolute;left:5264;top:-2117;width:10;height:20" coordorigin="5264,-2117" coordsize="10,20" path="m5264,-2098l5274,-2098,5274,-2117,5264,-2117,5264,-2098xe" filled="true" fillcolor="#000000" stroked="false">
                <v:path arrowok="t"/>
                <v:fill type="solid"/>
              </v:shape>
            </v:group>
            <v:group style="position:absolute;left:5264;top:-2098;width:10;height:20" coordorigin="5264,-2098" coordsize="10,20">
              <v:shape style="position:absolute;left:5264;top:-2098;width:10;height:20" coordorigin="5264,-2098" coordsize="10,20" path="m5264,-2078l5274,-2078,5274,-2098,5264,-2098,5264,-2078xe" filled="true" fillcolor="#000000" stroked="false">
                <v:path arrowok="t"/>
                <v:fill type="solid"/>
              </v:shape>
            </v:group>
            <v:group style="position:absolute;left:5264;top:-2078;width:10;height:20" coordorigin="5264,-2078" coordsize="10,20">
              <v:shape style="position:absolute;left:5264;top:-2078;width:10;height:20" coordorigin="5264,-2078" coordsize="10,20" path="m5264,-2059l5274,-2059,5274,-2078,5264,-2078,5264,-2059xe" filled="true" fillcolor="#000000" stroked="false">
                <v:path arrowok="t"/>
                <v:fill type="solid"/>
              </v:shape>
            </v:group>
            <v:group style="position:absolute;left:5264;top:-2059;width:10;height:20" coordorigin="5264,-2059" coordsize="10,20">
              <v:shape style="position:absolute;left:5264;top:-2059;width:10;height:20" coordorigin="5264,-2059" coordsize="10,20" path="m5264,-2040l5274,-2040,5274,-2059,5264,-2059,5264,-2040xe" filled="true" fillcolor="#000000" stroked="false">
                <v:path arrowok="t"/>
                <v:fill type="solid"/>
              </v:shape>
            </v:group>
            <v:group style="position:absolute;left:5264;top:-2040;width:10;height:20" coordorigin="5264,-2040" coordsize="10,20">
              <v:shape style="position:absolute;left:5264;top:-2040;width:10;height:20" coordorigin="5264,-2040" coordsize="10,20" path="m5264,-2021l5274,-2021,5274,-2040,5264,-2040,5264,-2021xe" filled="true" fillcolor="#000000" stroked="false">
                <v:path arrowok="t"/>
                <v:fill type="solid"/>
              </v:shape>
            </v:group>
            <v:group style="position:absolute;left:5264;top:-2021;width:10;height:20" coordorigin="5264,-2021" coordsize="10,20">
              <v:shape style="position:absolute;left:5264;top:-2021;width:10;height:20" coordorigin="5264,-2021" coordsize="10,20" path="m5264,-2002l5274,-2002,5274,-2021,5264,-2021,5264,-2002xe" filled="true" fillcolor="#000000" stroked="false">
                <v:path arrowok="t"/>
                <v:fill type="solid"/>
              </v:shape>
            </v:group>
            <v:group style="position:absolute;left:5264;top:-2002;width:10;height:20" coordorigin="5264,-2002" coordsize="10,20">
              <v:shape style="position:absolute;left:5264;top:-2002;width:10;height:20" coordorigin="5264,-2002" coordsize="10,20" path="m5264,-1982l5274,-1982,5274,-2002,5264,-2002,5264,-1982xe" filled="true" fillcolor="#000000" stroked="false">
                <v:path arrowok="t"/>
                <v:fill type="solid"/>
              </v:shape>
            </v:group>
            <v:group style="position:absolute;left:5264;top:-1982;width:10;height:20" coordorigin="5264,-1982" coordsize="10,20">
              <v:shape style="position:absolute;left:5264;top:-1982;width:10;height:20" coordorigin="5264,-1982" coordsize="10,20" path="m5264,-1963l5274,-1963,5274,-1982,5264,-1982,5264,-1963xe" filled="true" fillcolor="#000000" stroked="false">
                <v:path arrowok="t"/>
                <v:fill type="solid"/>
              </v:shape>
            </v:group>
            <v:group style="position:absolute;left:5264;top:-1963;width:10;height:20" coordorigin="5264,-1963" coordsize="10,20">
              <v:shape style="position:absolute;left:5264;top:-1963;width:10;height:20" coordorigin="5264,-1963" coordsize="10,20" path="m5264,-1944l5274,-1944,5274,-1963,5264,-1963,5264,-1944xe" filled="true" fillcolor="#000000" stroked="false">
                <v:path arrowok="t"/>
                <v:fill type="solid"/>
              </v:shape>
            </v:group>
            <v:group style="position:absolute;left:5264;top:-1944;width:10;height:20" coordorigin="5264,-1944" coordsize="10,20">
              <v:shape style="position:absolute;left:5264;top:-1944;width:10;height:20" coordorigin="5264,-1944" coordsize="10,20" path="m5264,-1925l5274,-1925,5274,-1944,5264,-1944,5264,-1925xe" filled="true" fillcolor="#000000" stroked="false">
                <v:path arrowok="t"/>
                <v:fill type="solid"/>
              </v:shape>
            </v:group>
            <v:group style="position:absolute;left:5264;top:-1925;width:10;height:20" coordorigin="5264,-1925" coordsize="10,20">
              <v:shape style="position:absolute;left:5264;top:-1925;width:10;height:20" coordorigin="5264,-1925" coordsize="10,20" path="m5264,-1906l5274,-1906,5274,-1925,5264,-1925,5264,-1906xe" filled="true" fillcolor="#000000" stroked="false">
                <v:path arrowok="t"/>
                <v:fill type="solid"/>
              </v:shape>
            </v:group>
            <v:group style="position:absolute;left:5264;top:-1906;width:10;height:20" coordorigin="5264,-1906" coordsize="10,20">
              <v:shape style="position:absolute;left:5264;top:-1906;width:10;height:20" coordorigin="5264,-1906" coordsize="10,20" path="m5264,-1886l5274,-1886,5274,-1906,5264,-1906,5264,-1886xe" filled="true" fillcolor="#000000" stroked="false">
                <v:path arrowok="t"/>
                <v:fill type="solid"/>
              </v:shape>
            </v:group>
            <v:group style="position:absolute;left:5264;top:-1886;width:10;height:20" coordorigin="5264,-1886" coordsize="10,20">
              <v:shape style="position:absolute;left:5264;top:-1886;width:10;height:20" coordorigin="5264,-1886" coordsize="10,20" path="m5264,-1867l5274,-1867,5274,-1886,5264,-1886,5264,-1867xe" filled="true" fillcolor="#000000" stroked="false">
                <v:path arrowok="t"/>
                <v:fill type="solid"/>
              </v:shape>
            </v:group>
            <v:group style="position:absolute;left:5264;top:-1867;width:10;height:20" coordorigin="5264,-1867" coordsize="10,20">
              <v:shape style="position:absolute;left:5264;top:-1867;width:10;height:20" coordorigin="5264,-1867" coordsize="10,20" path="m5264,-1848l5274,-1848,5274,-1867,5264,-1867,5264,-1848xe" filled="true" fillcolor="#000000" stroked="false">
                <v:path arrowok="t"/>
                <v:fill type="solid"/>
              </v:shape>
            </v:group>
            <v:group style="position:absolute;left:5264;top:-1848;width:10;height:20" coordorigin="5264,-1848" coordsize="10,20">
              <v:shape style="position:absolute;left:5264;top:-1848;width:10;height:20" coordorigin="5264,-1848" coordsize="10,20" path="m5264,-1829l5274,-1829,5274,-1848,5264,-1848,5264,-1829xe" filled="true" fillcolor="#000000" stroked="false">
                <v:path arrowok="t"/>
                <v:fill type="solid"/>
              </v:shape>
            </v:group>
            <v:group style="position:absolute;left:5264;top:-1829;width:10;height:20" coordorigin="5264,-1829" coordsize="10,20">
              <v:shape style="position:absolute;left:5264;top:-1829;width:10;height:20" coordorigin="5264,-1829" coordsize="10,20" path="m5264,-1810l5274,-1810,5274,-1829,5264,-1829,5264,-1810xe" filled="true" fillcolor="#000000" stroked="false">
                <v:path arrowok="t"/>
                <v:fill type="solid"/>
              </v:shape>
            </v:group>
            <v:group style="position:absolute;left:5264;top:-1810;width:10;height:20" coordorigin="5264,-1810" coordsize="10,20">
              <v:shape style="position:absolute;left:5264;top:-1810;width:10;height:20" coordorigin="5264,-1810" coordsize="10,20" path="m5264,-1790l5274,-1790,5274,-1810,5264,-1810,5264,-1790xe" filled="true" fillcolor="#000000" stroked="false">
                <v:path arrowok="t"/>
                <v:fill type="solid"/>
              </v:shape>
            </v:group>
            <v:group style="position:absolute;left:5264;top:-1790;width:10;height:20" coordorigin="5264,-1790" coordsize="10,20">
              <v:shape style="position:absolute;left:5264;top:-1790;width:10;height:20" coordorigin="5264,-1790" coordsize="10,20" path="m5264,-1771l5274,-1771,5274,-1790,5264,-1790,5264,-1771xe" filled="true" fillcolor="#000000" stroked="false">
                <v:path arrowok="t"/>
                <v:fill type="solid"/>
              </v:shape>
            </v:group>
            <v:group style="position:absolute;left:5264;top:-1771;width:10;height:20" coordorigin="5264,-1771" coordsize="10,20">
              <v:shape style="position:absolute;left:5264;top:-1771;width:10;height:20" coordorigin="5264,-1771" coordsize="10,20" path="m5264,-1752l5274,-1752,5274,-1771,5264,-1771,5264,-1752xe" filled="true" fillcolor="#000000" stroked="false">
                <v:path arrowok="t"/>
                <v:fill type="solid"/>
              </v:shape>
            </v:group>
            <v:group style="position:absolute;left:5264;top:-1752;width:10;height:20" coordorigin="5264,-1752" coordsize="10,20">
              <v:shape style="position:absolute;left:5264;top:-1752;width:10;height:20" coordorigin="5264,-1752" coordsize="10,20" path="m5264,-1733l5274,-1733,5274,-1752,5264,-1752,5264,-1733xe" filled="true" fillcolor="#000000" stroked="false">
                <v:path arrowok="t"/>
                <v:fill type="solid"/>
              </v:shape>
            </v:group>
            <v:group style="position:absolute;left:5264;top:-1733;width:10;height:20" coordorigin="5264,-1733" coordsize="10,20">
              <v:shape style="position:absolute;left:5264;top:-1733;width:10;height:20" coordorigin="5264,-1733" coordsize="10,20" path="m5264,-1714l5274,-1714,5274,-1733,5264,-1733,5264,-1714xe" filled="true" fillcolor="#000000" stroked="false">
                <v:path arrowok="t"/>
                <v:fill type="solid"/>
              </v:shape>
            </v:group>
            <v:group style="position:absolute;left:5264;top:-1714;width:10;height:20" coordorigin="5264,-1714" coordsize="10,20">
              <v:shape style="position:absolute;left:5264;top:-1714;width:10;height:20" coordorigin="5264,-1714" coordsize="10,20" path="m5264,-1694l5274,-1694,5274,-1714,5264,-1714,5264,-1694xe" filled="true" fillcolor="#000000" stroked="false">
                <v:path arrowok="t"/>
                <v:fill type="solid"/>
              </v:shape>
            </v:group>
            <v:group style="position:absolute;left:5264;top:-1694;width:10;height:20" coordorigin="5264,-1694" coordsize="10,20">
              <v:shape style="position:absolute;left:5264;top:-1694;width:10;height:20" coordorigin="5264,-1694" coordsize="10,20" path="m5264,-1675l5274,-1675,5274,-1694,5264,-1694,5264,-1675xe" filled="true" fillcolor="#000000" stroked="false">
                <v:path arrowok="t"/>
                <v:fill type="solid"/>
              </v:shape>
            </v:group>
            <v:group style="position:absolute;left:5264;top:-1675;width:10;height:20" coordorigin="5264,-1675" coordsize="10,20">
              <v:shape style="position:absolute;left:5264;top:-1675;width:10;height:20" coordorigin="5264,-1675" coordsize="10,20" path="m5264,-1656l5274,-1656,5274,-1675,5264,-1675,5264,-1656xe" filled="true" fillcolor="#000000" stroked="false">
                <v:path arrowok="t"/>
                <v:fill type="solid"/>
              </v:shape>
            </v:group>
            <v:group style="position:absolute;left:5264;top:-1656;width:10;height:20" coordorigin="5264,-1656" coordsize="10,20">
              <v:shape style="position:absolute;left:5264;top:-1656;width:10;height:20" coordorigin="5264,-1656" coordsize="10,20" path="m5264,-1637l5274,-1637,5274,-1656,5264,-1656,5264,-1637xe" filled="true" fillcolor="#000000" stroked="false">
                <v:path arrowok="t"/>
                <v:fill type="solid"/>
              </v:shape>
            </v:group>
            <v:group style="position:absolute;left:5264;top:-1637;width:10;height:20" coordorigin="5264,-1637" coordsize="10,20">
              <v:shape style="position:absolute;left:5264;top:-1637;width:10;height:20" coordorigin="5264,-1637" coordsize="10,20" path="m5264,-1618l5274,-1618,5274,-1637,5264,-1637,5264,-1618xe" filled="true" fillcolor="#000000" stroked="false">
                <v:path arrowok="t"/>
                <v:fill type="solid"/>
              </v:shape>
            </v:group>
            <v:group style="position:absolute;left:5264;top:-1618;width:10;height:20" coordorigin="5264,-1618" coordsize="10,20">
              <v:shape style="position:absolute;left:5264;top:-1618;width:10;height:20" coordorigin="5264,-1618" coordsize="10,20" path="m5264,-1598l5274,-1598,5274,-1618,5264,-1618,5264,-1598xe" filled="true" fillcolor="#000000" stroked="false">
                <v:path arrowok="t"/>
                <v:fill type="solid"/>
              </v:shape>
            </v:group>
            <v:group style="position:absolute;left:5264;top:-1598;width:10;height:20" coordorigin="5264,-1598" coordsize="10,20">
              <v:shape style="position:absolute;left:5264;top:-1598;width:10;height:20" coordorigin="5264,-1598" coordsize="10,20" path="m5264,-1579l5274,-1579,5274,-1598,5264,-1598,5264,-1579xe" filled="true" fillcolor="#000000" stroked="false">
                <v:path arrowok="t"/>
                <v:fill type="solid"/>
              </v:shape>
            </v:group>
            <v:group style="position:absolute;left:5264;top:-1579;width:10;height:20" coordorigin="5264,-1579" coordsize="10,20">
              <v:shape style="position:absolute;left:5264;top:-1579;width:10;height:20" coordorigin="5264,-1579" coordsize="10,20" path="m5264,-1560l5274,-1560,5274,-1579,5264,-1579,5264,-1560xe" filled="true" fillcolor="#000000" stroked="false">
                <v:path arrowok="t"/>
                <v:fill type="solid"/>
              </v:shape>
            </v:group>
            <v:group style="position:absolute;left:5264;top:-1560;width:10;height:20" coordorigin="5264,-1560" coordsize="10,20">
              <v:shape style="position:absolute;left:5264;top:-1560;width:10;height:20" coordorigin="5264,-1560" coordsize="10,20" path="m5264,-1541l5274,-1541,5274,-1560,5264,-1560,5264,-1541xe" filled="true" fillcolor="#000000" stroked="false">
                <v:path arrowok="t"/>
                <v:fill type="solid"/>
              </v:shape>
            </v:group>
            <v:group style="position:absolute;left:5264;top:-1541;width:10;height:20" coordorigin="5264,-1541" coordsize="10,20">
              <v:shape style="position:absolute;left:5264;top:-1541;width:10;height:20" coordorigin="5264,-1541" coordsize="10,20" path="m5264,-1522l5274,-1522,5274,-1541,5264,-1541,5264,-1522xe" filled="true" fillcolor="#000000" stroked="false">
                <v:path arrowok="t"/>
                <v:fill type="solid"/>
              </v:shape>
            </v:group>
            <v:group style="position:absolute;left:5264;top:-1522;width:10;height:20" coordorigin="5264,-1522" coordsize="10,20">
              <v:shape style="position:absolute;left:5264;top:-1522;width:10;height:20" coordorigin="5264,-1522" coordsize="10,20" path="m5264,-1502l5274,-1502,5274,-1522,5264,-1522,5264,-1502xe" filled="true" fillcolor="#000000" stroked="false">
                <v:path arrowok="t"/>
                <v:fill type="solid"/>
              </v:shape>
            </v:group>
            <v:group style="position:absolute;left:5264;top:-1502;width:10;height:20" coordorigin="5264,-1502" coordsize="10,20">
              <v:shape style="position:absolute;left:5264;top:-1502;width:10;height:20" coordorigin="5264,-1502" coordsize="10,20" path="m5264,-1483l5274,-1483,5274,-1502,5264,-1502,5264,-1483xe" filled="true" fillcolor="#000000" stroked="false">
                <v:path arrowok="t"/>
                <v:fill type="solid"/>
              </v:shape>
            </v:group>
            <v:group style="position:absolute;left:5264;top:-1483;width:10;height:20" coordorigin="5264,-1483" coordsize="10,20">
              <v:shape style="position:absolute;left:5264;top:-1483;width:10;height:20" coordorigin="5264,-1483" coordsize="10,20" path="m5264,-1464l5274,-1464,5274,-1483,5264,-1483,5264,-1464xe" filled="true" fillcolor="#000000" stroked="false">
                <v:path arrowok="t"/>
                <v:fill type="solid"/>
              </v:shape>
            </v:group>
            <v:group style="position:absolute;left:5264;top:-1464;width:10;height:20" coordorigin="5264,-1464" coordsize="10,20">
              <v:shape style="position:absolute;left:5264;top:-1464;width:10;height:20" coordorigin="5264,-1464" coordsize="10,20" path="m5264,-1445l5274,-1445,5274,-1464,5264,-1464,5264,-1445xe" filled="true" fillcolor="#000000" stroked="false">
                <v:path arrowok="t"/>
                <v:fill type="solid"/>
              </v:shape>
            </v:group>
            <v:group style="position:absolute;left:5264;top:-1445;width:10;height:20" coordorigin="5264,-1445" coordsize="10,20">
              <v:shape style="position:absolute;left:5264;top:-1445;width:10;height:20" coordorigin="5264,-1445" coordsize="10,20" path="m5264,-1426l5274,-1426,5274,-1445,5264,-1445,5264,-1426xe" filled="true" fillcolor="#000000" stroked="false">
                <v:path arrowok="t"/>
                <v:fill type="solid"/>
              </v:shape>
            </v:group>
            <v:group style="position:absolute;left:5264;top:-1426;width:10;height:20" coordorigin="5264,-1426" coordsize="10,20">
              <v:shape style="position:absolute;left:5264;top:-1426;width:10;height:20" coordorigin="5264,-1426" coordsize="10,20" path="m5264,-1406l5274,-1406,5274,-1426,5264,-1426,5264,-1406xe" filled="true" fillcolor="#000000" stroked="false">
                <v:path arrowok="t"/>
                <v:fill type="solid"/>
              </v:shape>
            </v:group>
            <v:group style="position:absolute;left:5264;top:-1406;width:10;height:20" coordorigin="5264,-1406" coordsize="10,20">
              <v:shape style="position:absolute;left:5264;top:-1406;width:10;height:20" coordorigin="5264,-1406" coordsize="10,20" path="m5264,-1387l5274,-1387,5274,-1406,5264,-1406,5264,-1387xe" filled="true" fillcolor="#000000" stroked="false">
                <v:path arrowok="t"/>
                <v:fill type="solid"/>
              </v:shape>
            </v:group>
            <v:group style="position:absolute;left:5264;top:-1387;width:10;height:20" coordorigin="5264,-1387" coordsize="10,20">
              <v:shape style="position:absolute;left:5264;top:-1387;width:10;height:20" coordorigin="5264,-1387" coordsize="10,20" path="m5264,-1368l5274,-1368,5274,-1387,5264,-1387,5264,-1368xe" filled="true" fillcolor="#000000" stroked="false">
                <v:path arrowok="t"/>
                <v:fill type="solid"/>
              </v:shape>
            </v:group>
            <v:group style="position:absolute;left:5264;top:-1368;width:10;height:20" coordorigin="5264,-1368" coordsize="10,20">
              <v:shape style="position:absolute;left:5264;top:-1368;width:10;height:20" coordorigin="5264,-1368" coordsize="10,20" path="m5264,-1348l5274,-1348,5274,-1368,5264,-1368,5264,-1348xe" filled="true" fillcolor="#000000" stroked="false">
                <v:path arrowok="t"/>
                <v:fill type="solid"/>
              </v:shape>
            </v:group>
            <v:group style="position:absolute;left:5264;top:-1348;width:10;height:20" coordorigin="5264,-1348" coordsize="10,20">
              <v:shape style="position:absolute;left:5264;top:-1348;width:10;height:20" coordorigin="5264,-1348" coordsize="10,20" path="m5264,-1329l5274,-1329,5274,-1348,5264,-1348,5264,-1329xe" filled="true" fillcolor="#000000" stroked="false">
                <v:path arrowok="t"/>
                <v:fill type="solid"/>
              </v:shape>
            </v:group>
            <v:group style="position:absolute;left:5264;top:-1329;width:10;height:20" coordorigin="5264,-1329" coordsize="10,20">
              <v:shape style="position:absolute;left:5264;top:-1329;width:10;height:20" coordorigin="5264,-1329" coordsize="10,20" path="m5264,-1310l5274,-1310,5274,-1329,5264,-1329,5264,-1310xe" filled="true" fillcolor="#000000" stroked="false">
                <v:path arrowok="t"/>
                <v:fill type="solid"/>
              </v:shape>
            </v:group>
            <v:group style="position:absolute;left:5264;top:-1310;width:10;height:20" coordorigin="5264,-1310" coordsize="10,20">
              <v:shape style="position:absolute;left:5264;top:-1310;width:10;height:20" coordorigin="5264,-1310" coordsize="10,20" path="m5264,-1291l5274,-1291,5274,-1310,5264,-1310,5264,-1291xe" filled="true" fillcolor="#000000" stroked="false">
                <v:path arrowok="t"/>
                <v:fill type="solid"/>
              </v:shape>
            </v:group>
            <v:group style="position:absolute;left:5264;top:-1291;width:10;height:20" coordorigin="5264,-1291" coordsize="10,20">
              <v:shape style="position:absolute;left:5264;top:-1291;width:10;height:20" coordorigin="5264,-1291" coordsize="10,20" path="m5264,-1272l5274,-1272,5274,-1291,5264,-1291,5264,-1272xe" filled="true" fillcolor="#000000" stroked="false">
                <v:path arrowok="t"/>
                <v:fill type="solid"/>
              </v:shape>
            </v:group>
            <v:group style="position:absolute;left:5264;top:-1272;width:10;height:20" coordorigin="5264,-1272" coordsize="10,20">
              <v:shape style="position:absolute;left:5264;top:-1272;width:10;height:20" coordorigin="5264,-1272" coordsize="10,20" path="m5264,-1252l5274,-1252,5274,-1272,5264,-1272,5264,-1252xe" filled="true" fillcolor="#000000" stroked="false">
                <v:path arrowok="t"/>
                <v:fill type="solid"/>
              </v:shape>
            </v:group>
            <v:group style="position:absolute;left:5264;top:-1252;width:10;height:20" coordorigin="5264,-1252" coordsize="10,20">
              <v:shape style="position:absolute;left:5264;top:-1252;width:10;height:20" coordorigin="5264,-1252" coordsize="10,20" path="m5264,-1233l5274,-1233,5274,-1252,5264,-1252,5264,-1233xe" filled="true" fillcolor="#000000" stroked="false">
                <v:path arrowok="t"/>
                <v:fill type="solid"/>
              </v:shape>
            </v:group>
            <v:group style="position:absolute;left:5264;top:-1233;width:10;height:20" coordorigin="5264,-1233" coordsize="10,20">
              <v:shape style="position:absolute;left:5264;top:-1233;width:10;height:20" coordorigin="5264,-1233" coordsize="10,20" path="m5264,-1214l5274,-1214,5274,-1233,5264,-1233,5264,-1214xe" filled="true" fillcolor="#000000" stroked="false">
                <v:path arrowok="t"/>
                <v:fill type="solid"/>
              </v:shape>
            </v:group>
            <v:group style="position:absolute;left:5264;top:-1214;width:10;height:20" coordorigin="5264,-1214" coordsize="10,20">
              <v:shape style="position:absolute;left:5264;top:-1214;width:10;height:20" coordorigin="5264,-1214" coordsize="10,20" path="m5264,-1195l5274,-1195,5274,-1214,5264,-1214,5264,-1195xe" filled="true" fillcolor="#000000" stroked="false">
                <v:path arrowok="t"/>
                <v:fill type="solid"/>
              </v:shape>
            </v:group>
            <v:group style="position:absolute;left:5264;top:-1195;width:10;height:20" coordorigin="5264,-1195" coordsize="10,20">
              <v:shape style="position:absolute;left:5264;top:-1195;width:10;height:20" coordorigin="5264,-1195" coordsize="10,20" path="m5264,-1176l5274,-1176,5274,-1195,5264,-1195,5264,-1176xe" filled="true" fillcolor="#000000" stroked="false">
                <v:path arrowok="t"/>
                <v:fill type="solid"/>
              </v:shape>
            </v:group>
            <v:group style="position:absolute;left:5264;top:-1176;width:10;height:20" coordorigin="5264,-1176" coordsize="10,20">
              <v:shape style="position:absolute;left:5264;top:-1176;width:10;height:20" coordorigin="5264,-1176" coordsize="10,20" path="m5264,-1156l5274,-1156,5274,-1176,5264,-1176,5264,-1156xe" filled="true" fillcolor="#000000" stroked="false">
                <v:path arrowok="t"/>
                <v:fill type="solid"/>
              </v:shape>
            </v:group>
            <v:group style="position:absolute;left:5264;top:-1156;width:10;height:20" coordorigin="5264,-1156" coordsize="10,20">
              <v:shape style="position:absolute;left:5264;top:-1156;width:10;height:20" coordorigin="5264,-1156" coordsize="10,20" path="m5264,-1137l5274,-1137,5274,-1156,5264,-1156,5264,-1137xe" filled="true" fillcolor="#000000" stroked="false">
                <v:path arrowok="t"/>
                <v:fill type="solid"/>
              </v:shape>
            </v:group>
            <v:group style="position:absolute;left:5264;top:-1137;width:10;height:20" coordorigin="5264,-1137" coordsize="10,20">
              <v:shape style="position:absolute;left:5264;top:-1137;width:10;height:20" coordorigin="5264,-1137" coordsize="10,20" path="m5264,-1118l5274,-1118,5274,-1137,5264,-1137,5264,-1118xe" filled="true" fillcolor="#000000" stroked="false">
                <v:path arrowok="t"/>
                <v:fill type="solid"/>
              </v:shape>
            </v:group>
            <v:group style="position:absolute;left:5264;top:-1118;width:10;height:20" coordorigin="5264,-1118" coordsize="10,20">
              <v:shape style="position:absolute;left:5264;top:-1118;width:10;height:20" coordorigin="5264,-1118" coordsize="10,20" path="m5264,-1099l5274,-1099,5274,-1118,5264,-1118,5264,-1099xe" filled="true" fillcolor="#000000" stroked="false">
                <v:path arrowok="t"/>
                <v:fill type="solid"/>
              </v:shape>
            </v:group>
            <v:group style="position:absolute;left:5264;top:-1099;width:10;height:20" coordorigin="5264,-1099" coordsize="10,20">
              <v:shape style="position:absolute;left:5264;top:-1099;width:10;height:20" coordorigin="5264,-1099" coordsize="10,20" path="m5264,-1080l5274,-1080,5274,-1099,5264,-1099,5264,-1080xe" filled="true" fillcolor="#000000" stroked="false">
                <v:path arrowok="t"/>
                <v:fill type="solid"/>
              </v:shape>
            </v:group>
            <v:group style="position:absolute;left:5264;top:-1080;width:10;height:20" coordorigin="5264,-1080" coordsize="10,20">
              <v:shape style="position:absolute;left:5264;top:-1080;width:10;height:20" coordorigin="5264,-1080" coordsize="10,20" path="m5264,-1060l5274,-1060,5274,-1080,5264,-1080,5264,-1060xe" filled="true" fillcolor="#000000" stroked="false">
                <v:path arrowok="t"/>
                <v:fill type="solid"/>
              </v:shape>
            </v:group>
            <v:group style="position:absolute;left:5264;top:-1060;width:10;height:20" coordorigin="5264,-1060" coordsize="10,20">
              <v:shape style="position:absolute;left:5264;top:-1060;width:10;height:20" coordorigin="5264,-1060" coordsize="10,20" path="m5264,-1041l5274,-1041,5274,-1060,5264,-1060,5264,-1041xe" filled="true" fillcolor="#000000" stroked="false">
                <v:path arrowok="t"/>
                <v:fill type="solid"/>
              </v:shape>
            </v:group>
            <v:group style="position:absolute;left:5264;top:-1041;width:10;height:20" coordorigin="5264,-1041" coordsize="10,20">
              <v:shape style="position:absolute;left:5264;top:-1041;width:10;height:20" coordorigin="5264,-1041" coordsize="10,20" path="m5264,-1022l5274,-1022,5274,-1041,5264,-1041,5264,-1022xe" filled="true" fillcolor="#000000" stroked="false">
                <v:path arrowok="t"/>
                <v:fill type="solid"/>
              </v:shape>
            </v:group>
            <v:group style="position:absolute;left:5264;top:-1022;width:10;height:20" coordorigin="5264,-1022" coordsize="10,20">
              <v:shape style="position:absolute;left:5264;top:-1022;width:10;height:20" coordorigin="5264,-1022" coordsize="10,20" path="m5264,-1003l5274,-1003,5274,-1022,5264,-1022,5264,-1003xe" filled="true" fillcolor="#000000" stroked="false">
                <v:path arrowok="t"/>
                <v:fill type="solid"/>
              </v:shape>
            </v:group>
            <v:group style="position:absolute;left:5264;top:-1003;width:10;height:20" coordorigin="5264,-1003" coordsize="10,20">
              <v:shape style="position:absolute;left:5264;top:-1003;width:10;height:20" coordorigin="5264,-1003" coordsize="10,20" path="m5264,-984l5274,-984,5274,-1003,5264,-1003,5264,-984xe" filled="true" fillcolor="#000000" stroked="false">
                <v:path arrowok="t"/>
                <v:fill type="solid"/>
              </v:shape>
            </v:group>
            <v:group style="position:absolute;left:5264;top:-984;width:10;height:20" coordorigin="5264,-984" coordsize="10,20">
              <v:shape style="position:absolute;left:5264;top:-984;width:10;height:20" coordorigin="5264,-984" coordsize="10,20" path="m5264,-964l5274,-964,5274,-984,5264,-984,5264,-964xe" filled="true" fillcolor="#000000" stroked="false">
                <v:path arrowok="t"/>
                <v:fill type="solid"/>
              </v:shape>
            </v:group>
            <v:group style="position:absolute;left:5264;top:-964;width:10;height:20" coordorigin="5264,-964" coordsize="10,20">
              <v:shape style="position:absolute;left:5264;top:-964;width:10;height:20" coordorigin="5264,-964" coordsize="10,20" path="m5264,-945l5274,-945,5274,-964,5264,-964,5264,-945xe" filled="true" fillcolor="#000000" stroked="false">
                <v:path arrowok="t"/>
                <v:fill type="solid"/>
              </v:shape>
            </v:group>
            <v:group style="position:absolute;left:5264;top:-945;width:10;height:20" coordorigin="5264,-945" coordsize="10,20">
              <v:shape style="position:absolute;left:5264;top:-945;width:10;height:20" coordorigin="5264,-945" coordsize="10,20" path="m5264,-926l5274,-926,5274,-945,5264,-945,5264,-926xe" filled="true" fillcolor="#000000" stroked="false">
                <v:path arrowok="t"/>
                <v:fill type="solid"/>
              </v:shape>
            </v:group>
            <v:group style="position:absolute;left:5264;top:-926;width:10;height:20" coordorigin="5264,-926" coordsize="10,20">
              <v:shape style="position:absolute;left:5264;top:-926;width:10;height:20" coordorigin="5264,-926" coordsize="10,20" path="m5264,-907l5274,-907,5274,-926,5264,-926,5264,-907xe" filled="true" fillcolor="#000000" stroked="false">
                <v:path arrowok="t"/>
                <v:fill type="solid"/>
              </v:shape>
            </v:group>
            <v:group style="position:absolute;left:5264;top:-907;width:10;height:20" coordorigin="5264,-907" coordsize="10,20">
              <v:shape style="position:absolute;left:5264;top:-907;width:10;height:20" coordorigin="5264,-907" coordsize="10,20" path="m5264,-888l5274,-888,5274,-907,5264,-907,5264,-888xe" filled="true" fillcolor="#000000" stroked="false">
                <v:path arrowok="t"/>
                <v:fill type="solid"/>
              </v:shape>
            </v:group>
            <v:group style="position:absolute;left:6894;top:-2386;width:10;height:20" coordorigin="6894,-2386" coordsize="10,20">
              <v:shape style="position:absolute;left:6894;top:-2386;width:10;height:20" coordorigin="6894,-2386" coordsize="10,20" path="m6894,-2366l6904,-2366,6904,-2386,6894,-2386,6894,-2366xe" filled="true" fillcolor="#000000" stroked="false">
                <v:path arrowok="t"/>
                <v:fill type="solid"/>
              </v:shape>
            </v:group>
            <v:group style="position:absolute;left:6894;top:-2366;width:10;height:20" coordorigin="6894,-2366" coordsize="10,20">
              <v:shape style="position:absolute;left:6894;top:-2366;width:10;height:20" coordorigin="6894,-2366" coordsize="10,20" path="m6894,-2347l6904,-2347,6904,-2366,6894,-2366,6894,-2347xe" filled="true" fillcolor="#000000" stroked="false">
                <v:path arrowok="t"/>
                <v:fill type="solid"/>
              </v:shape>
            </v:group>
            <v:group style="position:absolute;left:6894;top:-2347;width:10;height:20" coordorigin="6894,-2347" coordsize="10,20">
              <v:shape style="position:absolute;left:6894;top:-2347;width:10;height:20" coordorigin="6894,-2347" coordsize="10,20" path="m6894,-2328l6904,-2328,6904,-2347,6894,-2347,6894,-2328xe" filled="true" fillcolor="#000000" stroked="false">
                <v:path arrowok="t"/>
                <v:fill type="solid"/>
              </v:shape>
            </v:group>
            <v:group style="position:absolute;left:6894;top:-2328;width:10;height:20" coordorigin="6894,-2328" coordsize="10,20">
              <v:shape style="position:absolute;left:6894;top:-2328;width:10;height:20" coordorigin="6894,-2328" coordsize="10,20" path="m6894,-2309l6904,-2309,6904,-2328,6894,-2328,6894,-2309xe" filled="true" fillcolor="#000000" stroked="false">
                <v:path arrowok="t"/>
                <v:fill type="solid"/>
              </v:shape>
            </v:group>
            <v:group style="position:absolute;left:6894;top:-2309;width:10;height:20" coordorigin="6894,-2309" coordsize="10,20">
              <v:shape style="position:absolute;left:6894;top:-2309;width:10;height:20" coordorigin="6894,-2309" coordsize="10,20" path="m6894,-2290l6904,-2290,6904,-2309,6894,-2309,6894,-2290xe" filled="true" fillcolor="#000000" stroked="false">
                <v:path arrowok="t"/>
                <v:fill type="solid"/>
              </v:shape>
            </v:group>
            <v:group style="position:absolute;left:6894;top:-2290;width:10;height:20" coordorigin="6894,-2290" coordsize="10,20">
              <v:shape style="position:absolute;left:6894;top:-2290;width:10;height:20" coordorigin="6894,-2290" coordsize="10,20" path="m6894,-2270l6904,-2270,6904,-2290,6894,-2290,6894,-2270xe" filled="true" fillcolor="#000000" stroked="false">
                <v:path arrowok="t"/>
                <v:fill type="solid"/>
              </v:shape>
            </v:group>
            <v:group style="position:absolute;left:6894;top:-2270;width:10;height:20" coordorigin="6894,-2270" coordsize="10,20">
              <v:shape style="position:absolute;left:6894;top:-2270;width:10;height:20" coordorigin="6894,-2270" coordsize="10,20" path="m6894,-2251l6904,-2251,6904,-2270,6894,-2270,6894,-2251xe" filled="true" fillcolor="#000000" stroked="false">
                <v:path arrowok="t"/>
                <v:fill type="solid"/>
              </v:shape>
            </v:group>
            <v:group style="position:absolute;left:6894;top:-2251;width:10;height:20" coordorigin="6894,-2251" coordsize="10,20">
              <v:shape style="position:absolute;left:6894;top:-2251;width:10;height:20" coordorigin="6894,-2251" coordsize="10,20" path="m6894,-2232l6904,-2232,6904,-2251,6894,-2251,6894,-2232xe" filled="true" fillcolor="#000000" stroked="false">
                <v:path arrowok="t"/>
                <v:fill type="solid"/>
              </v:shape>
            </v:group>
            <v:group style="position:absolute;left:6894;top:-2232;width:10;height:20" coordorigin="6894,-2232" coordsize="10,20">
              <v:shape style="position:absolute;left:6894;top:-2232;width:10;height:20" coordorigin="6894,-2232" coordsize="10,20" path="m6894,-2213l6904,-2213,6904,-2232,6894,-2232,6894,-2213xe" filled="true" fillcolor="#000000" stroked="false">
                <v:path arrowok="t"/>
                <v:fill type="solid"/>
              </v:shape>
            </v:group>
            <v:group style="position:absolute;left:6894;top:-2213;width:10;height:20" coordorigin="6894,-2213" coordsize="10,20">
              <v:shape style="position:absolute;left:6894;top:-2213;width:10;height:20" coordorigin="6894,-2213" coordsize="10,20" path="m6894,-2194l6904,-2194,6904,-2213,6894,-2213,6894,-2194xe" filled="true" fillcolor="#000000" stroked="false">
                <v:path arrowok="t"/>
                <v:fill type="solid"/>
              </v:shape>
            </v:group>
            <v:group style="position:absolute;left:6894;top:-2194;width:10;height:20" coordorigin="6894,-2194" coordsize="10,20">
              <v:shape style="position:absolute;left:6894;top:-2194;width:10;height:20" coordorigin="6894,-2194" coordsize="10,20" path="m6894,-2174l6904,-2174,6904,-2194,6894,-2194,6894,-2174xe" filled="true" fillcolor="#000000" stroked="false">
                <v:path arrowok="t"/>
                <v:fill type="solid"/>
              </v:shape>
            </v:group>
            <v:group style="position:absolute;left:6894;top:-2174;width:10;height:20" coordorigin="6894,-2174" coordsize="10,20">
              <v:shape style="position:absolute;left:6894;top:-2174;width:10;height:20" coordorigin="6894,-2174" coordsize="10,20" path="m6894,-2155l6904,-2155,6904,-2174,6894,-2174,6894,-2155xe" filled="true" fillcolor="#000000" stroked="false">
                <v:path arrowok="t"/>
                <v:fill type="solid"/>
              </v:shape>
            </v:group>
            <v:group style="position:absolute;left:6894;top:-2155;width:10;height:20" coordorigin="6894,-2155" coordsize="10,20">
              <v:shape style="position:absolute;left:6894;top:-2155;width:10;height:20" coordorigin="6894,-2155" coordsize="10,20" path="m6894,-2136l6904,-2136,6904,-2155,6894,-2155,6894,-2136xe" filled="true" fillcolor="#000000" stroked="false">
                <v:path arrowok="t"/>
                <v:fill type="solid"/>
              </v:shape>
            </v:group>
            <v:group style="position:absolute;left:6894;top:-2136;width:10;height:20" coordorigin="6894,-2136" coordsize="10,20">
              <v:shape style="position:absolute;left:6894;top:-2136;width:10;height:20" coordorigin="6894,-2136" coordsize="10,20" path="m6894,-2117l6904,-2117,6904,-2136,6894,-2136,6894,-2117xe" filled="true" fillcolor="#000000" stroked="false">
                <v:path arrowok="t"/>
                <v:fill type="solid"/>
              </v:shape>
            </v:group>
            <v:group style="position:absolute;left:6894;top:-2117;width:10;height:20" coordorigin="6894,-2117" coordsize="10,20">
              <v:shape style="position:absolute;left:6894;top:-2117;width:10;height:20" coordorigin="6894,-2117" coordsize="10,20" path="m6894,-2098l6904,-2098,6904,-2117,6894,-2117,6894,-2098xe" filled="true" fillcolor="#000000" stroked="false">
                <v:path arrowok="t"/>
                <v:fill type="solid"/>
              </v:shape>
            </v:group>
            <v:group style="position:absolute;left:6894;top:-2098;width:10;height:20" coordorigin="6894,-2098" coordsize="10,20">
              <v:shape style="position:absolute;left:6894;top:-2098;width:10;height:20" coordorigin="6894,-2098" coordsize="10,20" path="m6894,-2078l6904,-2078,6904,-2098,6894,-2098,6894,-2078xe" filled="true" fillcolor="#000000" stroked="false">
                <v:path arrowok="t"/>
                <v:fill type="solid"/>
              </v:shape>
            </v:group>
            <v:group style="position:absolute;left:6894;top:-2078;width:10;height:20" coordorigin="6894,-2078" coordsize="10,20">
              <v:shape style="position:absolute;left:6894;top:-2078;width:10;height:20" coordorigin="6894,-2078" coordsize="10,20" path="m6894,-2059l6904,-2059,6904,-2078,6894,-2078,6894,-2059xe" filled="true" fillcolor="#000000" stroked="false">
                <v:path arrowok="t"/>
                <v:fill type="solid"/>
              </v:shape>
            </v:group>
            <v:group style="position:absolute;left:6894;top:-2059;width:10;height:20" coordorigin="6894,-2059" coordsize="10,20">
              <v:shape style="position:absolute;left:6894;top:-2059;width:10;height:20" coordorigin="6894,-2059" coordsize="10,20" path="m6894,-2040l6904,-2040,6904,-2059,6894,-2059,6894,-2040xe" filled="true" fillcolor="#000000" stroked="false">
                <v:path arrowok="t"/>
                <v:fill type="solid"/>
              </v:shape>
            </v:group>
            <v:group style="position:absolute;left:6894;top:-2040;width:10;height:20" coordorigin="6894,-2040" coordsize="10,20">
              <v:shape style="position:absolute;left:6894;top:-2040;width:10;height:20" coordorigin="6894,-2040" coordsize="10,20" path="m6894,-2021l6904,-2021,6904,-2040,6894,-2040,6894,-2021xe" filled="true" fillcolor="#000000" stroked="false">
                <v:path arrowok="t"/>
                <v:fill type="solid"/>
              </v:shape>
            </v:group>
            <v:group style="position:absolute;left:6894;top:-2021;width:10;height:20" coordorigin="6894,-2021" coordsize="10,20">
              <v:shape style="position:absolute;left:6894;top:-2021;width:10;height:20" coordorigin="6894,-2021" coordsize="10,20" path="m6894,-2002l6904,-2002,6904,-2021,6894,-2021,6894,-2002xe" filled="true" fillcolor="#000000" stroked="false">
                <v:path arrowok="t"/>
                <v:fill type="solid"/>
              </v:shape>
            </v:group>
            <v:group style="position:absolute;left:6894;top:-2002;width:10;height:20" coordorigin="6894,-2002" coordsize="10,20">
              <v:shape style="position:absolute;left:6894;top:-2002;width:10;height:20" coordorigin="6894,-2002" coordsize="10,20" path="m6894,-1982l6904,-1982,6904,-2002,6894,-2002,6894,-1982xe" filled="true" fillcolor="#000000" stroked="false">
                <v:path arrowok="t"/>
                <v:fill type="solid"/>
              </v:shape>
            </v:group>
            <v:group style="position:absolute;left:6894;top:-1982;width:10;height:20" coordorigin="6894,-1982" coordsize="10,20">
              <v:shape style="position:absolute;left:6894;top:-1982;width:10;height:20" coordorigin="6894,-1982" coordsize="10,20" path="m6894,-1963l6904,-1963,6904,-1982,6894,-1982,6894,-1963xe" filled="true" fillcolor="#000000" stroked="false">
                <v:path arrowok="t"/>
                <v:fill type="solid"/>
              </v:shape>
            </v:group>
            <v:group style="position:absolute;left:6894;top:-1963;width:10;height:20" coordorigin="6894,-1963" coordsize="10,20">
              <v:shape style="position:absolute;left:6894;top:-1963;width:10;height:20" coordorigin="6894,-1963" coordsize="10,20" path="m6894,-1944l6904,-1944,6904,-1963,6894,-1963,6894,-1944xe" filled="true" fillcolor="#000000" stroked="false">
                <v:path arrowok="t"/>
                <v:fill type="solid"/>
              </v:shape>
            </v:group>
            <v:group style="position:absolute;left:6894;top:-1944;width:10;height:20" coordorigin="6894,-1944" coordsize="10,20">
              <v:shape style="position:absolute;left:6894;top:-1944;width:10;height:20" coordorigin="6894,-1944" coordsize="10,20" path="m6894,-1925l6904,-1925,6904,-1944,6894,-1944,6894,-1925xe" filled="true" fillcolor="#000000" stroked="false">
                <v:path arrowok="t"/>
                <v:fill type="solid"/>
              </v:shape>
            </v:group>
            <v:group style="position:absolute;left:6894;top:-1925;width:10;height:20" coordorigin="6894,-1925" coordsize="10,20">
              <v:shape style="position:absolute;left:6894;top:-1925;width:10;height:20" coordorigin="6894,-1925" coordsize="10,20" path="m6894,-1906l6904,-1906,6904,-1925,6894,-1925,6894,-1906xe" filled="true" fillcolor="#000000" stroked="false">
                <v:path arrowok="t"/>
                <v:fill type="solid"/>
              </v:shape>
            </v:group>
            <v:group style="position:absolute;left:6894;top:-1906;width:10;height:20" coordorigin="6894,-1906" coordsize="10,20">
              <v:shape style="position:absolute;left:6894;top:-1906;width:10;height:20" coordorigin="6894,-1906" coordsize="10,20" path="m6894,-1886l6904,-1886,6904,-1906,6894,-1906,6894,-1886xe" filled="true" fillcolor="#000000" stroked="false">
                <v:path arrowok="t"/>
                <v:fill type="solid"/>
              </v:shape>
            </v:group>
            <v:group style="position:absolute;left:6894;top:-1886;width:10;height:20" coordorigin="6894,-1886" coordsize="10,20">
              <v:shape style="position:absolute;left:6894;top:-1886;width:10;height:20" coordorigin="6894,-1886" coordsize="10,20" path="m6894,-1867l6904,-1867,6904,-1886,6894,-1886,6894,-1867xe" filled="true" fillcolor="#000000" stroked="false">
                <v:path arrowok="t"/>
                <v:fill type="solid"/>
              </v:shape>
            </v:group>
            <v:group style="position:absolute;left:6894;top:-1867;width:10;height:20" coordorigin="6894,-1867" coordsize="10,20">
              <v:shape style="position:absolute;left:6894;top:-1867;width:10;height:20" coordorigin="6894,-1867" coordsize="10,20" path="m6894,-1848l6904,-1848,6904,-1867,6894,-1867,6894,-1848xe" filled="true" fillcolor="#000000" stroked="false">
                <v:path arrowok="t"/>
                <v:fill type="solid"/>
              </v:shape>
            </v:group>
            <v:group style="position:absolute;left:6894;top:-1848;width:10;height:20" coordorigin="6894,-1848" coordsize="10,20">
              <v:shape style="position:absolute;left:6894;top:-1848;width:10;height:20" coordorigin="6894,-1848" coordsize="10,20" path="m6894,-1829l6904,-1829,6904,-1848,6894,-1848,6894,-1829xe" filled="true" fillcolor="#000000" stroked="false">
                <v:path arrowok="t"/>
                <v:fill type="solid"/>
              </v:shape>
            </v:group>
            <v:group style="position:absolute;left:6894;top:-1829;width:10;height:20" coordorigin="6894,-1829" coordsize="10,20">
              <v:shape style="position:absolute;left:6894;top:-1829;width:10;height:20" coordorigin="6894,-1829" coordsize="10,20" path="m6894,-1810l6904,-1810,6904,-1829,6894,-1829,6894,-1810xe" filled="true" fillcolor="#000000" stroked="false">
                <v:path arrowok="t"/>
                <v:fill type="solid"/>
              </v:shape>
            </v:group>
            <v:group style="position:absolute;left:6894;top:-1810;width:10;height:20" coordorigin="6894,-1810" coordsize="10,20">
              <v:shape style="position:absolute;left:6894;top:-1810;width:10;height:20" coordorigin="6894,-1810" coordsize="10,20" path="m6894,-1790l6904,-1790,6904,-1810,6894,-1810,6894,-1790xe" filled="true" fillcolor="#000000" stroked="false">
                <v:path arrowok="t"/>
                <v:fill type="solid"/>
              </v:shape>
            </v:group>
            <v:group style="position:absolute;left:6894;top:-1790;width:10;height:20" coordorigin="6894,-1790" coordsize="10,20">
              <v:shape style="position:absolute;left:6894;top:-1790;width:10;height:20" coordorigin="6894,-1790" coordsize="10,20" path="m6894,-1771l6904,-1771,6904,-1790,6894,-1790,6894,-1771xe" filled="true" fillcolor="#000000" stroked="false">
                <v:path arrowok="t"/>
                <v:fill type="solid"/>
              </v:shape>
            </v:group>
            <v:group style="position:absolute;left:6894;top:-1771;width:10;height:20" coordorigin="6894,-1771" coordsize="10,20">
              <v:shape style="position:absolute;left:6894;top:-1771;width:10;height:20" coordorigin="6894,-1771" coordsize="10,20" path="m6894,-1752l6904,-1752,6904,-1771,6894,-1771,6894,-1752xe" filled="true" fillcolor="#000000" stroked="false">
                <v:path arrowok="t"/>
                <v:fill type="solid"/>
              </v:shape>
            </v:group>
            <v:group style="position:absolute;left:6894;top:-1752;width:10;height:20" coordorigin="6894,-1752" coordsize="10,20">
              <v:shape style="position:absolute;left:6894;top:-1752;width:10;height:20" coordorigin="6894,-1752" coordsize="10,20" path="m6894,-1733l6904,-1733,6904,-1752,6894,-1752,6894,-1733xe" filled="true" fillcolor="#000000" stroked="false">
                <v:path arrowok="t"/>
                <v:fill type="solid"/>
              </v:shape>
            </v:group>
            <v:group style="position:absolute;left:6894;top:-1733;width:10;height:20" coordorigin="6894,-1733" coordsize="10,20">
              <v:shape style="position:absolute;left:6894;top:-1733;width:10;height:20" coordorigin="6894,-1733" coordsize="10,20" path="m6894,-1714l6904,-1714,6904,-1733,6894,-1733,6894,-1714xe" filled="true" fillcolor="#000000" stroked="false">
                <v:path arrowok="t"/>
                <v:fill type="solid"/>
              </v:shape>
            </v:group>
            <v:group style="position:absolute;left:6894;top:-1714;width:10;height:20" coordorigin="6894,-1714" coordsize="10,20">
              <v:shape style="position:absolute;left:6894;top:-1714;width:10;height:20" coordorigin="6894,-1714" coordsize="10,20" path="m6894,-1694l6904,-1694,6904,-1714,6894,-1714,6894,-1694xe" filled="true" fillcolor="#000000" stroked="false">
                <v:path arrowok="t"/>
                <v:fill type="solid"/>
              </v:shape>
            </v:group>
            <v:group style="position:absolute;left:6894;top:-1694;width:10;height:20" coordorigin="6894,-1694" coordsize="10,20">
              <v:shape style="position:absolute;left:6894;top:-1694;width:10;height:20" coordorigin="6894,-1694" coordsize="10,20" path="m6894,-1675l6904,-1675,6904,-1694,6894,-1694,6894,-1675xe" filled="true" fillcolor="#000000" stroked="false">
                <v:path arrowok="t"/>
                <v:fill type="solid"/>
              </v:shape>
            </v:group>
            <v:group style="position:absolute;left:6894;top:-1675;width:10;height:20" coordorigin="6894,-1675" coordsize="10,20">
              <v:shape style="position:absolute;left:6894;top:-1675;width:10;height:20" coordorigin="6894,-1675" coordsize="10,20" path="m6894,-1656l6904,-1656,6904,-1675,6894,-1675,6894,-1656xe" filled="true" fillcolor="#000000" stroked="false">
                <v:path arrowok="t"/>
                <v:fill type="solid"/>
              </v:shape>
            </v:group>
            <v:group style="position:absolute;left:6894;top:-1656;width:10;height:20" coordorigin="6894,-1656" coordsize="10,20">
              <v:shape style="position:absolute;left:6894;top:-1656;width:10;height:20" coordorigin="6894,-1656" coordsize="10,20" path="m6894,-1637l6904,-1637,6904,-1656,6894,-1656,6894,-1637xe" filled="true" fillcolor="#000000" stroked="false">
                <v:path arrowok="t"/>
                <v:fill type="solid"/>
              </v:shape>
            </v:group>
            <v:group style="position:absolute;left:6894;top:-1637;width:10;height:20" coordorigin="6894,-1637" coordsize="10,20">
              <v:shape style="position:absolute;left:6894;top:-1637;width:10;height:20" coordorigin="6894,-1637" coordsize="10,20" path="m6894,-1618l6904,-1618,6904,-1637,6894,-1637,6894,-1618xe" filled="true" fillcolor="#000000" stroked="false">
                <v:path arrowok="t"/>
                <v:fill type="solid"/>
              </v:shape>
            </v:group>
            <v:group style="position:absolute;left:6894;top:-1618;width:10;height:20" coordorigin="6894,-1618" coordsize="10,20">
              <v:shape style="position:absolute;left:6894;top:-1618;width:10;height:20" coordorigin="6894,-1618" coordsize="10,20" path="m6894,-1598l6904,-1598,6904,-1618,6894,-1618,6894,-1598xe" filled="true" fillcolor="#000000" stroked="false">
                <v:path arrowok="t"/>
                <v:fill type="solid"/>
              </v:shape>
            </v:group>
            <v:group style="position:absolute;left:6894;top:-1598;width:10;height:20" coordorigin="6894,-1598" coordsize="10,20">
              <v:shape style="position:absolute;left:6894;top:-1598;width:10;height:20" coordorigin="6894,-1598" coordsize="10,20" path="m6894,-1579l6904,-1579,6904,-1598,6894,-1598,6894,-1579xe" filled="true" fillcolor="#000000" stroked="false">
                <v:path arrowok="t"/>
                <v:fill type="solid"/>
              </v:shape>
            </v:group>
            <v:group style="position:absolute;left:6894;top:-1579;width:10;height:20" coordorigin="6894,-1579" coordsize="10,20">
              <v:shape style="position:absolute;left:6894;top:-1579;width:10;height:20" coordorigin="6894,-1579" coordsize="10,20" path="m6894,-1560l6904,-1560,6904,-1579,6894,-1579,6894,-1560xe" filled="true" fillcolor="#000000" stroked="false">
                <v:path arrowok="t"/>
                <v:fill type="solid"/>
              </v:shape>
            </v:group>
            <v:group style="position:absolute;left:6894;top:-1560;width:10;height:20" coordorigin="6894,-1560" coordsize="10,20">
              <v:shape style="position:absolute;left:6894;top:-1560;width:10;height:20" coordorigin="6894,-1560" coordsize="10,20" path="m6894,-1541l6904,-1541,6904,-1560,6894,-1560,6894,-1541xe" filled="true" fillcolor="#000000" stroked="false">
                <v:path arrowok="t"/>
                <v:fill type="solid"/>
              </v:shape>
            </v:group>
            <v:group style="position:absolute;left:6894;top:-1541;width:10;height:20" coordorigin="6894,-1541" coordsize="10,20">
              <v:shape style="position:absolute;left:6894;top:-1541;width:10;height:20" coordorigin="6894,-1541" coordsize="10,20" path="m6894,-1522l6904,-1522,6904,-1541,6894,-1541,6894,-1522xe" filled="true" fillcolor="#000000" stroked="false">
                <v:path arrowok="t"/>
                <v:fill type="solid"/>
              </v:shape>
            </v:group>
            <v:group style="position:absolute;left:6894;top:-1522;width:10;height:20" coordorigin="6894,-1522" coordsize="10,20">
              <v:shape style="position:absolute;left:6894;top:-1522;width:10;height:20" coordorigin="6894,-1522" coordsize="10,20" path="m6894,-1502l6904,-1502,6904,-1522,6894,-1522,6894,-1502xe" filled="true" fillcolor="#000000" stroked="false">
                <v:path arrowok="t"/>
                <v:fill type="solid"/>
              </v:shape>
            </v:group>
            <v:group style="position:absolute;left:6894;top:-1502;width:10;height:20" coordorigin="6894,-1502" coordsize="10,20">
              <v:shape style="position:absolute;left:6894;top:-1502;width:10;height:20" coordorigin="6894,-1502" coordsize="10,20" path="m6894,-1483l6904,-1483,6904,-1502,6894,-1502,6894,-1483xe" filled="true" fillcolor="#000000" stroked="false">
                <v:path arrowok="t"/>
                <v:fill type="solid"/>
              </v:shape>
            </v:group>
            <v:group style="position:absolute;left:6894;top:-1483;width:10;height:20" coordorigin="6894,-1483" coordsize="10,20">
              <v:shape style="position:absolute;left:6894;top:-1483;width:10;height:20" coordorigin="6894,-1483" coordsize="10,20" path="m6894,-1464l6904,-1464,6904,-1483,6894,-1483,6894,-1464xe" filled="true" fillcolor="#000000" stroked="false">
                <v:path arrowok="t"/>
                <v:fill type="solid"/>
              </v:shape>
            </v:group>
            <v:group style="position:absolute;left:6894;top:-1464;width:10;height:20" coordorigin="6894,-1464" coordsize="10,20">
              <v:shape style="position:absolute;left:6894;top:-1464;width:10;height:20" coordorigin="6894,-1464" coordsize="10,20" path="m6894,-1445l6904,-1445,6904,-1464,6894,-1464,6894,-1445xe" filled="true" fillcolor="#000000" stroked="false">
                <v:path arrowok="t"/>
                <v:fill type="solid"/>
              </v:shape>
            </v:group>
            <v:group style="position:absolute;left:6894;top:-1445;width:10;height:20" coordorigin="6894,-1445" coordsize="10,20">
              <v:shape style="position:absolute;left:6894;top:-1445;width:10;height:20" coordorigin="6894,-1445" coordsize="10,20" path="m6894,-1426l6904,-1426,6904,-1445,6894,-1445,6894,-1426xe" filled="true" fillcolor="#000000" stroked="false">
                <v:path arrowok="t"/>
                <v:fill type="solid"/>
              </v:shape>
            </v:group>
            <v:group style="position:absolute;left:6894;top:-1426;width:10;height:20" coordorigin="6894,-1426" coordsize="10,20">
              <v:shape style="position:absolute;left:6894;top:-1426;width:10;height:20" coordorigin="6894,-1426" coordsize="10,20" path="m6894,-1406l6904,-1406,6904,-1426,6894,-1426,6894,-1406xe" filled="true" fillcolor="#000000" stroked="false">
                <v:path arrowok="t"/>
                <v:fill type="solid"/>
              </v:shape>
            </v:group>
            <v:group style="position:absolute;left:6894;top:-1406;width:10;height:20" coordorigin="6894,-1406" coordsize="10,20">
              <v:shape style="position:absolute;left:6894;top:-1406;width:10;height:20" coordorigin="6894,-1406" coordsize="10,20" path="m6894,-1387l6904,-1387,6904,-1406,6894,-1406,6894,-1387xe" filled="true" fillcolor="#000000" stroked="false">
                <v:path arrowok="t"/>
                <v:fill type="solid"/>
              </v:shape>
            </v:group>
            <v:group style="position:absolute;left:6894;top:-1387;width:10;height:20" coordorigin="6894,-1387" coordsize="10,20">
              <v:shape style="position:absolute;left:6894;top:-1387;width:10;height:20" coordorigin="6894,-1387" coordsize="10,20" path="m6894,-1368l6904,-1368,6904,-1387,6894,-1387,6894,-1368xe" filled="true" fillcolor="#000000" stroked="false">
                <v:path arrowok="t"/>
                <v:fill type="solid"/>
              </v:shape>
            </v:group>
            <v:group style="position:absolute;left:6894;top:-1368;width:10;height:20" coordorigin="6894,-1368" coordsize="10,20">
              <v:shape style="position:absolute;left:6894;top:-1368;width:10;height:20" coordorigin="6894,-1368" coordsize="10,20" path="m6894,-1348l6904,-1348,6904,-1368,6894,-1368,6894,-1348xe" filled="true" fillcolor="#000000" stroked="false">
                <v:path arrowok="t"/>
                <v:fill type="solid"/>
              </v:shape>
            </v:group>
            <v:group style="position:absolute;left:6894;top:-1348;width:10;height:20" coordorigin="6894,-1348" coordsize="10,20">
              <v:shape style="position:absolute;left:6894;top:-1348;width:10;height:20" coordorigin="6894,-1348" coordsize="10,20" path="m6894,-1329l6904,-1329,6904,-1348,6894,-1348,6894,-1329xe" filled="true" fillcolor="#000000" stroked="false">
                <v:path arrowok="t"/>
                <v:fill type="solid"/>
              </v:shape>
            </v:group>
            <v:group style="position:absolute;left:6894;top:-1329;width:10;height:20" coordorigin="6894,-1329" coordsize="10,20">
              <v:shape style="position:absolute;left:6894;top:-1329;width:10;height:20" coordorigin="6894,-1329" coordsize="10,20" path="m6894,-1310l6904,-1310,6904,-1329,6894,-1329,6894,-1310xe" filled="true" fillcolor="#000000" stroked="false">
                <v:path arrowok="t"/>
                <v:fill type="solid"/>
              </v:shape>
            </v:group>
            <v:group style="position:absolute;left:6894;top:-1310;width:10;height:20" coordorigin="6894,-1310" coordsize="10,20">
              <v:shape style="position:absolute;left:6894;top:-1310;width:10;height:20" coordorigin="6894,-1310" coordsize="10,20" path="m6894,-1291l6904,-1291,6904,-1310,6894,-1310,6894,-1291xe" filled="true" fillcolor="#000000" stroked="false">
                <v:path arrowok="t"/>
                <v:fill type="solid"/>
              </v:shape>
            </v:group>
            <v:group style="position:absolute;left:6894;top:-1291;width:10;height:20" coordorigin="6894,-1291" coordsize="10,20">
              <v:shape style="position:absolute;left:6894;top:-1291;width:10;height:20" coordorigin="6894,-1291" coordsize="10,20" path="m6894,-1272l6904,-1272,6904,-1291,6894,-1291,6894,-1272xe" filled="true" fillcolor="#000000" stroked="false">
                <v:path arrowok="t"/>
                <v:fill type="solid"/>
              </v:shape>
            </v:group>
            <v:group style="position:absolute;left:6894;top:-1272;width:10;height:20" coordorigin="6894,-1272" coordsize="10,20">
              <v:shape style="position:absolute;left:6894;top:-1272;width:10;height:20" coordorigin="6894,-1272" coordsize="10,20" path="m6894,-1252l6904,-1252,6904,-1272,6894,-1272,6894,-1252xe" filled="true" fillcolor="#000000" stroked="false">
                <v:path arrowok="t"/>
                <v:fill type="solid"/>
              </v:shape>
            </v:group>
            <v:group style="position:absolute;left:6894;top:-1252;width:10;height:20" coordorigin="6894,-1252" coordsize="10,20">
              <v:shape style="position:absolute;left:6894;top:-1252;width:10;height:20" coordorigin="6894,-1252" coordsize="10,20" path="m6894,-1233l6904,-1233,6904,-1252,6894,-1252,6894,-1233xe" filled="true" fillcolor="#000000" stroked="false">
                <v:path arrowok="t"/>
                <v:fill type="solid"/>
              </v:shape>
            </v:group>
            <v:group style="position:absolute;left:6894;top:-1233;width:10;height:20" coordorigin="6894,-1233" coordsize="10,20">
              <v:shape style="position:absolute;left:6894;top:-1233;width:10;height:20" coordorigin="6894,-1233" coordsize="10,20" path="m6894,-1214l6904,-1214,6904,-1233,6894,-1233,6894,-1214xe" filled="true" fillcolor="#000000" stroked="false">
                <v:path arrowok="t"/>
                <v:fill type="solid"/>
              </v:shape>
            </v:group>
            <v:group style="position:absolute;left:6894;top:-1214;width:10;height:20" coordorigin="6894,-1214" coordsize="10,20">
              <v:shape style="position:absolute;left:6894;top:-1214;width:10;height:20" coordorigin="6894,-1214" coordsize="10,20" path="m6894,-1195l6904,-1195,6904,-1214,6894,-1214,6894,-1195xe" filled="true" fillcolor="#000000" stroked="false">
                <v:path arrowok="t"/>
                <v:fill type="solid"/>
              </v:shape>
            </v:group>
            <v:group style="position:absolute;left:6894;top:-1195;width:10;height:20" coordorigin="6894,-1195" coordsize="10,20">
              <v:shape style="position:absolute;left:6894;top:-1195;width:10;height:20" coordorigin="6894,-1195" coordsize="10,20" path="m6894,-1176l6904,-1176,6904,-1195,6894,-1195,6894,-1176xe" filled="true" fillcolor="#000000" stroked="false">
                <v:path arrowok="t"/>
                <v:fill type="solid"/>
              </v:shape>
            </v:group>
            <v:group style="position:absolute;left:6894;top:-1176;width:10;height:20" coordorigin="6894,-1176" coordsize="10,20">
              <v:shape style="position:absolute;left:6894;top:-1176;width:10;height:20" coordorigin="6894,-1176" coordsize="10,20" path="m6894,-1156l6904,-1156,6904,-1176,6894,-1176,6894,-1156xe" filled="true" fillcolor="#000000" stroked="false">
                <v:path arrowok="t"/>
                <v:fill type="solid"/>
              </v:shape>
            </v:group>
            <v:group style="position:absolute;left:6894;top:-1156;width:10;height:20" coordorigin="6894,-1156" coordsize="10,20">
              <v:shape style="position:absolute;left:6894;top:-1156;width:10;height:20" coordorigin="6894,-1156" coordsize="10,20" path="m6894,-1137l6904,-1137,6904,-1156,6894,-1156,6894,-1137xe" filled="true" fillcolor="#000000" stroked="false">
                <v:path arrowok="t"/>
                <v:fill type="solid"/>
              </v:shape>
            </v:group>
            <v:group style="position:absolute;left:6894;top:-1137;width:10;height:20" coordorigin="6894,-1137" coordsize="10,20">
              <v:shape style="position:absolute;left:6894;top:-1137;width:10;height:20" coordorigin="6894,-1137" coordsize="10,20" path="m6894,-1118l6904,-1118,6904,-1137,6894,-1137,6894,-1118xe" filled="true" fillcolor="#000000" stroked="false">
                <v:path arrowok="t"/>
                <v:fill type="solid"/>
              </v:shape>
            </v:group>
            <v:group style="position:absolute;left:6894;top:-1118;width:10;height:20" coordorigin="6894,-1118" coordsize="10,20">
              <v:shape style="position:absolute;left:6894;top:-1118;width:10;height:20" coordorigin="6894,-1118" coordsize="10,20" path="m6894,-1099l6904,-1099,6904,-1118,6894,-1118,6894,-1099xe" filled="true" fillcolor="#000000" stroked="false">
                <v:path arrowok="t"/>
                <v:fill type="solid"/>
              </v:shape>
            </v:group>
            <v:group style="position:absolute;left:6894;top:-1099;width:10;height:20" coordorigin="6894,-1099" coordsize="10,20">
              <v:shape style="position:absolute;left:6894;top:-1099;width:10;height:20" coordorigin="6894,-1099" coordsize="10,20" path="m6894,-1080l6904,-1080,6904,-1099,6894,-1099,6894,-1080xe" filled="true" fillcolor="#000000" stroked="false">
                <v:path arrowok="t"/>
                <v:fill type="solid"/>
              </v:shape>
            </v:group>
            <v:group style="position:absolute;left:6894;top:-1080;width:10;height:20" coordorigin="6894,-1080" coordsize="10,20">
              <v:shape style="position:absolute;left:6894;top:-1080;width:10;height:20" coordorigin="6894,-1080" coordsize="10,20" path="m6894,-1060l6904,-1060,6904,-1080,6894,-1080,6894,-1060xe" filled="true" fillcolor="#000000" stroked="false">
                <v:path arrowok="t"/>
                <v:fill type="solid"/>
              </v:shape>
            </v:group>
            <v:group style="position:absolute;left:6894;top:-1060;width:10;height:20" coordorigin="6894,-1060" coordsize="10,20">
              <v:shape style="position:absolute;left:6894;top:-1060;width:10;height:20" coordorigin="6894,-1060" coordsize="10,20" path="m6894,-1041l6904,-1041,6904,-1060,6894,-1060,6894,-1041xe" filled="true" fillcolor="#000000" stroked="false">
                <v:path arrowok="t"/>
                <v:fill type="solid"/>
              </v:shape>
            </v:group>
            <v:group style="position:absolute;left:6894;top:-1041;width:10;height:20" coordorigin="6894,-1041" coordsize="10,20">
              <v:shape style="position:absolute;left:6894;top:-1041;width:10;height:20" coordorigin="6894,-1041" coordsize="10,20" path="m6894,-1022l6904,-1022,6904,-1041,6894,-1041,6894,-1022xe" filled="true" fillcolor="#000000" stroked="false">
                <v:path arrowok="t"/>
                <v:fill type="solid"/>
              </v:shape>
            </v:group>
            <v:group style="position:absolute;left:6894;top:-1022;width:10;height:20" coordorigin="6894,-1022" coordsize="10,20">
              <v:shape style="position:absolute;left:6894;top:-1022;width:10;height:20" coordorigin="6894,-1022" coordsize="10,20" path="m6894,-1003l6904,-1003,6904,-1022,6894,-1022,6894,-1003xe" filled="true" fillcolor="#000000" stroked="false">
                <v:path arrowok="t"/>
                <v:fill type="solid"/>
              </v:shape>
            </v:group>
            <v:group style="position:absolute;left:6894;top:-1003;width:10;height:20" coordorigin="6894,-1003" coordsize="10,20">
              <v:shape style="position:absolute;left:6894;top:-1003;width:10;height:20" coordorigin="6894,-1003" coordsize="10,20" path="m6894,-984l6904,-984,6904,-1003,6894,-1003,6894,-984xe" filled="true" fillcolor="#000000" stroked="false">
                <v:path arrowok="t"/>
                <v:fill type="solid"/>
              </v:shape>
            </v:group>
            <v:group style="position:absolute;left:6894;top:-984;width:10;height:20" coordorigin="6894,-984" coordsize="10,20">
              <v:shape style="position:absolute;left:6894;top:-984;width:10;height:20" coordorigin="6894,-984" coordsize="10,20" path="m6894,-964l6904,-964,6904,-984,6894,-984,6894,-964xe" filled="true" fillcolor="#000000" stroked="false">
                <v:path arrowok="t"/>
                <v:fill type="solid"/>
              </v:shape>
            </v:group>
            <v:group style="position:absolute;left:6894;top:-964;width:10;height:20" coordorigin="6894,-964" coordsize="10,20">
              <v:shape style="position:absolute;left:6894;top:-964;width:10;height:20" coordorigin="6894,-964" coordsize="10,20" path="m6894,-945l6904,-945,6904,-964,6894,-964,6894,-945xe" filled="true" fillcolor="#000000" stroked="false">
                <v:path arrowok="t"/>
                <v:fill type="solid"/>
              </v:shape>
            </v:group>
            <v:group style="position:absolute;left:6894;top:-945;width:10;height:20" coordorigin="6894,-945" coordsize="10,20">
              <v:shape style="position:absolute;left:6894;top:-945;width:10;height:20" coordorigin="6894,-945" coordsize="10,20" path="m6894,-926l6904,-926,6904,-945,6894,-945,6894,-926xe" filled="true" fillcolor="#000000" stroked="false">
                <v:path arrowok="t"/>
                <v:fill type="solid"/>
              </v:shape>
            </v:group>
            <v:group style="position:absolute;left:6894;top:-926;width:10;height:20" coordorigin="6894,-926" coordsize="10,20">
              <v:shape style="position:absolute;left:6894;top:-926;width:10;height:20" coordorigin="6894,-926" coordsize="10,20" path="m6894,-907l6904,-907,6904,-926,6894,-926,6894,-907xe" filled="true" fillcolor="#000000" stroked="false">
                <v:path arrowok="t"/>
                <v:fill type="solid"/>
              </v:shape>
            </v:group>
            <v:group style="position:absolute;left:6894;top:-907;width:10;height:20" coordorigin="6894,-907" coordsize="10,20">
              <v:shape style="position:absolute;left:6894;top:-907;width:10;height:20" coordorigin="6894,-907" coordsize="10,20" path="m6894,-888l6904,-888,6904,-907,6894,-907,6894,-888xe" filled="true" fillcolor="#000000" stroked="false">
                <v:path arrowok="t"/>
                <v:fill type="solid"/>
              </v:shape>
              <v:shape style="position:absolute;left:2952;top:-984;width:1258;height:106" type="#_x0000_t75" stroked="false">
                <v:imagedata r:id="rId715" o:title=""/>
              </v:shape>
              <v:shape style="position:absolute;left:4187;top:-888;width:1078;height:10" type="#_x0000_t75" stroked="false">
                <v:imagedata r:id="rId716" o:title=""/>
              </v:shape>
              <v:shape style="position:absolute;left:5259;top:-888;width:710;height:10" type="#_x0000_t75" stroked="false">
                <v:imagedata r:id="rId703" o:title=""/>
              </v:shape>
              <v:shape style="position:absolute;left:5965;top:-888;width:929;height:10" type="#_x0000_t75" stroked="false">
                <v:imagedata r:id="rId241" o:title=""/>
              </v:shape>
              <v:shape style="position:absolute;left:6889;top:-888;width:638;height:10" type="#_x0000_t75" stroked="false">
                <v:imagedata r:id="rId704" o:title=""/>
              </v:shape>
              <v:shape style="position:absolute;left:7523;top:-888;width:1073;height:10" type="#_x0000_t75" stroked="false">
                <v:imagedata r:id="rId705" o:title=""/>
              </v:shape>
              <v:shape style="position:absolute;left:8591;top:-888;width:639;height:10" type="#_x0000_t75" stroked="false">
                <v:imagedata r:id="rId706" o:title=""/>
              </v:shape>
              <v:shape style="position:absolute;left:9225;top:-888;width:931;height:10" type="#_x0000_t75" stroked="false">
                <v:imagedata r:id="rId161" o:title=""/>
              </v:shape>
              <v:shape style="position:absolute;left:10152;top:-888;width:643;height:10" type="#_x0000_t75" stroked="false">
                <v:imagedata r:id="rId707" o:title=""/>
              </v:shape>
            </v:group>
            <v:group style="position:absolute;left:5264;top:-878;width:10;height:20" coordorigin="5264,-878" coordsize="10,20">
              <v:shape style="position:absolute;left:5264;top:-878;width:10;height:20" coordorigin="5264,-878" coordsize="10,20" path="m5264,-859l5274,-859,5274,-878,5264,-878,5264,-859xe" filled="true" fillcolor="#000000" stroked="false">
                <v:path arrowok="t"/>
                <v:fill type="solid"/>
              </v:shape>
            </v:group>
            <v:group style="position:absolute;left:5264;top:-859;width:10;height:20" coordorigin="5264,-859" coordsize="10,20">
              <v:shape style="position:absolute;left:5264;top:-859;width:10;height:20" coordorigin="5264,-859" coordsize="10,20" path="m5264,-840l5274,-840,5274,-859,5264,-859,5264,-840xe" filled="true" fillcolor="#000000" stroked="false">
                <v:path arrowok="t"/>
                <v:fill type="solid"/>
              </v:shape>
            </v:group>
            <v:group style="position:absolute;left:5264;top:-840;width:10;height:20" coordorigin="5264,-840" coordsize="10,20">
              <v:shape style="position:absolute;left:5264;top:-840;width:10;height:20" coordorigin="5264,-840" coordsize="10,20" path="m5264,-820l5274,-820,5274,-840,5264,-840,5264,-820xe" filled="true" fillcolor="#000000" stroked="false">
                <v:path arrowok="t"/>
                <v:fill type="solid"/>
              </v:shape>
            </v:group>
            <v:group style="position:absolute;left:5264;top:-820;width:10;height:20" coordorigin="5264,-820" coordsize="10,20">
              <v:shape style="position:absolute;left:5264;top:-820;width:10;height:20" coordorigin="5264,-820" coordsize="10,20" path="m5264,-801l5274,-801,5274,-820,5264,-820,5264,-801xe" filled="true" fillcolor="#000000" stroked="false">
                <v:path arrowok="t"/>
                <v:fill type="solid"/>
              </v:shape>
            </v:group>
            <v:group style="position:absolute;left:5264;top:-801;width:10;height:20" coordorigin="5264,-801" coordsize="10,20">
              <v:shape style="position:absolute;left:5264;top:-801;width:10;height:20" coordorigin="5264,-801" coordsize="10,20" path="m5264,-782l5274,-782,5274,-801,5264,-801,5264,-782xe" filled="true" fillcolor="#000000" stroked="false">
                <v:path arrowok="t"/>
                <v:fill type="solid"/>
              </v:shape>
            </v:group>
            <v:group style="position:absolute;left:5264;top:-782;width:10;height:20" coordorigin="5264,-782" coordsize="10,20">
              <v:shape style="position:absolute;left:5264;top:-782;width:10;height:20" coordorigin="5264,-782" coordsize="10,20" path="m5264,-763l5274,-763,5274,-782,5264,-782,5264,-763xe" filled="true" fillcolor="#000000" stroked="false">
                <v:path arrowok="t"/>
                <v:fill type="solid"/>
              </v:shape>
            </v:group>
            <v:group style="position:absolute;left:5264;top:-763;width:10;height:20" coordorigin="5264,-763" coordsize="10,20">
              <v:shape style="position:absolute;left:5264;top:-763;width:10;height:20" coordorigin="5264,-763" coordsize="10,20" path="m5264,-744l5274,-744,5274,-763,5264,-763,5264,-744xe" filled="true" fillcolor="#000000" stroked="false">
                <v:path arrowok="t"/>
                <v:fill type="solid"/>
              </v:shape>
            </v:group>
            <v:group style="position:absolute;left:5264;top:-744;width:10;height:20" coordorigin="5264,-744" coordsize="10,20">
              <v:shape style="position:absolute;left:5264;top:-744;width:10;height:20" coordorigin="5264,-744" coordsize="10,20" path="m5264,-724l5274,-724,5274,-744,5264,-744,5264,-724xe" filled="true" fillcolor="#000000" stroked="false">
                <v:path arrowok="t"/>
                <v:fill type="solid"/>
              </v:shape>
            </v:group>
            <v:group style="position:absolute;left:5264;top:-724;width:10;height:20" coordorigin="5264,-724" coordsize="10,20">
              <v:shape style="position:absolute;left:5264;top:-724;width:10;height:20" coordorigin="5264,-724" coordsize="10,20" path="m5264,-705l5274,-705,5274,-724,5264,-724,5264,-705xe" filled="true" fillcolor="#000000" stroked="false">
                <v:path arrowok="t"/>
                <v:fill type="solid"/>
              </v:shape>
            </v:group>
            <v:group style="position:absolute;left:5264;top:-705;width:10;height:20" coordorigin="5264,-705" coordsize="10,20">
              <v:shape style="position:absolute;left:5264;top:-705;width:10;height:20" coordorigin="5264,-705" coordsize="10,20" path="m5264,-686l5274,-686,5274,-705,5264,-705,5264,-686xe" filled="true" fillcolor="#000000" stroked="false">
                <v:path arrowok="t"/>
                <v:fill type="solid"/>
              </v:shape>
            </v:group>
            <v:group style="position:absolute;left:5264;top:-686;width:10;height:20" coordorigin="5264,-686" coordsize="10,20">
              <v:shape style="position:absolute;left:5264;top:-686;width:10;height:20" coordorigin="5264,-686" coordsize="10,20" path="m5264,-667l5274,-667,5274,-686,5264,-686,5264,-667xe" filled="true" fillcolor="#000000" stroked="false">
                <v:path arrowok="t"/>
                <v:fill type="solid"/>
              </v:shape>
            </v:group>
            <v:group style="position:absolute;left:5264;top:-667;width:10;height:20" coordorigin="5264,-667" coordsize="10,20">
              <v:shape style="position:absolute;left:5264;top:-667;width:10;height:20" coordorigin="5264,-667" coordsize="10,20" path="m5264,-648l5274,-648,5274,-667,5264,-667,5264,-648xe" filled="true" fillcolor="#000000" stroked="false">
                <v:path arrowok="t"/>
                <v:fill type="solid"/>
              </v:shape>
            </v:group>
            <v:group style="position:absolute;left:5264;top:-648;width:10;height:20" coordorigin="5264,-648" coordsize="10,20">
              <v:shape style="position:absolute;left:5264;top:-648;width:10;height:20" coordorigin="5264,-648" coordsize="10,20" path="m5264,-628l5274,-628,5274,-648,5264,-648,5264,-628xe" filled="true" fillcolor="#000000" stroked="false">
                <v:path arrowok="t"/>
                <v:fill type="solid"/>
              </v:shape>
            </v:group>
            <v:group style="position:absolute;left:5264;top:-628;width:10;height:20" coordorigin="5264,-628" coordsize="10,20">
              <v:shape style="position:absolute;left:5264;top:-628;width:10;height:20" coordorigin="5264,-628" coordsize="10,20" path="m5264,-609l5274,-609,5274,-628,5264,-628,5264,-609xe" filled="true" fillcolor="#000000" stroked="false">
                <v:path arrowok="t"/>
                <v:fill type="solid"/>
              </v:shape>
            </v:group>
            <v:group style="position:absolute;left:5264;top:-609;width:10;height:20" coordorigin="5264,-609" coordsize="10,20">
              <v:shape style="position:absolute;left:5264;top:-609;width:10;height:20" coordorigin="5264,-609" coordsize="10,20" path="m5264,-590l5274,-590,5274,-609,5264,-609,5264,-590xe" filled="true" fillcolor="#000000" stroked="false">
                <v:path arrowok="t"/>
                <v:fill type="solid"/>
              </v:shape>
            </v:group>
            <v:group style="position:absolute;left:5264;top:-590;width:10;height:20" coordorigin="5264,-590" coordsize="10,20">
              <v:shape style="position:absolute;left:5264;top:-590;width:10;height:20" coordorigin="5264,-590" coordsize="10,20" path="m5264,-571l5274,-571,5274,-590,5264,-590,5264,-571xe" filled="true" fillcolor="#000000" stroked="false">
                <v:path arrowok="t"/>
                <v:fill type="solid"/>
              </v:shape>
            </v:group>
            <v:group style="position:absolute;left:5264;top:-571;width:10;height:20" coordorigin="5264,-571" coordsize="10,20">
              <v:shape style="position:absolute;left:5264;top:-571;width:10;height:20" coordorigin="5264,-571" coordsize="10,20" path="m5264,-552l5274,-552,5274,-571,5264,-571,5264,-552xe" filled="true" fillcolor="#000000" stroked="false">
                <v:path arrowok="t"/>
                <v:fill type="solid"/>
              </v:shape>
            </v:group>
            <v:group style="position:absolute;left:5264;top:-552;width:10;height:20" coordorigin="5264,-552" coordsize="10,20">
              <v:shape style="position:absolute;left:5264;top:-552;width:10;height:20" coordorigin="5264,-552" coordsize="10,20" path="m5264,-532l5274,-532,5274,-552,5264,-552,5264,-532xe" filled="true" fillcolor="#000000" stroked="false">
                <v:path arrowok="t"/>
                <v:fill type="solid"/>
              </v:shape>
            </v:group>
            <v:group style="position:absolute;left:5264;top:-532;width:10;height:20" coordorigin="5264,-532" coordsize="10,20">
              <v:shape style="position:absolute;left:5264;top:-532;width:10;height:20" coordorigin="5264,-532" coordsize="10,20" path="m5264,-513l5274,-513,5274,-532,5264,-532,5264,-513xe" filled="true" fillcolor="#000000" stroked="false">
                <v:path arrowok="t"/>
                <v:fill type="solid"/>
              </v:shape>
            </v:group>
            <v:group style="position:absolute;left:6894;top:-878;width:10;height:20" coordorigin="6894,-878" coordsize="10,20">
              <v:shape style="position:absolute;left:6894;top:-878;width:10;height:20" coordorigin="6894,-878" coordsize="10,20" path="m6894,-859l6904,-859,6904,-878,6894,-878,6894,-859xe" filled="true" fillcolor="#000000" stroked="false">
                <v:path arrowok="t"/>
                <v:fill type="solid"/>
              </v:shape>
            </v:group>
            <v:group style="position:absolute;left:6894;top:-859;width:10;height:20" coordorigin="6894,-859" coordsize="10,20">
              <v:shape style="position:absolute;left:6894;top:-859;width:10;height:20" coordorigin="6894,-859" coordsize="10,20" path="m6894,-840l6904,-840,6904,-859,6894,-859,6894,-840xe" filled="true" fillcolor="#000000" stroked="false">
                <v:path arrowok="t"/>
                <v:fill type="solid"/>
              </v:shape>
            </v:group>
            <v:group style="position:absolute;left:6894;top:-840;width:10;height:20" coordorigin="6894,-840" coordsize="10,20">
              <v:shape style="position:absolute;left:6894;top:-840;width:10;height:20" coordorigin="6894,-840" coordsize="10,20" path="m6894,-820l6904,-820,6904,-840,6894,-840,6894,-820xe" filled="true" fillcolor="#000000" stroked="false">
                <v:path arrowok="t"/>
                <v:fill type="solid"/>
              </v:shape>
            </v:group>
            <v:group style="position:absolute;left:6894;top:-820;width:10;height:20" coordorigin="6894,-820" coordsize="10,20">
              <v:shape style="position:absolute;left:6894;top:-820;width:10;height:20" coordorigin="6894,-820" coordsize="10,20" path="m6894,-801l6904,-801,6904,-820,6894,-820,6894,-801xe" filled="true" fillcolor="#000000" stroked="false">
                <v:path arrowok="t"/>
                <v:fill type="solid"/>
              </v:shape>
            </v:group>
            <v:group style="position:absolute;left:6894;top:-801;width:10;height:20" coordorigin="6894,-801" coordsize="10,20">
              <v:shape style="position:absolute;left:6894;top:-801;width:10;height:20" coordorigin="6894,-801" coordsize="10,20" path="m6894,-782l6904,-782,6904,-801,6894,-801,6894,-782xe" filled="true" fillcolor="#000000" stroked="false">
                <v:path arrowok="t"/>
                <v:fill type="solid"/>
              </v:shape>
            </v:group>
            <v:group style="position:absolute;left:6894;top:-782;width:10;height:20" coordorigin="6894,-782" coordsize="10,20">
              <v:shape style="position:absolute;left:6894;top:-782;width:10;height:20" coordorigin="6894,-782" coordsize="10,20" path="m6894,-763l6904,-763,6904,-782,6894,-782,6894,-763xe" filled="true" fillcolor="#000000" stroked="false">
                <v:path arrowok="t"/>
                <v:fill type="solid"/>
              </v:shape>
            </v:group>
            <v:group style="position:absolute;left:6894;top:-763;width:10;height:20" coordorigin="6894,-763" coordsize="10,20">
              <v:shape style="position:absolute;left:6894;top:-763;width:10;height:20" coordorigin="6894,-763" coordsize="10,20" path="m6894,-744l6904,-744,6904,-763,6894,-763,6894,-744xe" filled="true" fillcolor="#000000" stroked="false">
                <v:path arrowok="t"/>
                <v:fill type="solid"/>
              </v:shape>
            </v:group>
            <v:group style="position:absolute;left:6894;top:-744;width:10;height:20" coordorigin="6894,-744" coordsize="10,20">
              <v:shape style="position:absolute;left:6894;top:-744;width:10;height:20" coordorigin="6894,-744" coordsize="10,20" path="m6894,-724l6904,-724,6904,-744,6894,-744,6894,-724xe" filled="true" fillcolor="#000000" stroked="false">
                <v:path arrowok="t"/>
                <v:fill type="solid"/>
              </v:shape>
            </v:group>
            <v:group style="position:absolute;left:6894;top:-724;width:10;height:20" coordorigin="6894,-724" coordsize="10,20">
              <v:shape style="position:absolute;left:6894;top:-724;width:10;height:20" coordorigin="6894,-724" coordsize="10,20" path="m6894,-705l6904,-705,6904,-724,6894,-724,6894,-705xe" filled="true" fillcolor="#000000" stroked="false">
                <v:path arrowok="t"/>
                <v:fill type="solid"/>
              </v:shape>
            </v:group>
            <v:group style="position:absolute;left:6894;top:-705;width:10;height:20" coordorigin="6894,-705" coordsize="10,20">
              <v:shape style="position:absolute;left:6894;top:-705;width:10;height:20" coordorigin="6894,-705" coordsize="10,20" path="m6894,-686l6904,-686,6904,-705,6894,-705,6894,-686xe" filled="true" fillcolor="#000000" stroked="false">
                <v:path arrowok="t"/>
                <v:fill type="solid"/>
              </v:shape>
            </v:group>
            <v:group style="position:absolute;left:6894;top:-686;width:10;height:20" coordorigin="6894,-686" coordsize="10,20">
              <v:shape style="position:absolute;left:6894;top:-686;width:10;height:20" coordorigin="6894,-686" coordsize="10,20" path="m6894,-667l6904,-667,6904,-686,6894,-686,6894,-667xe" filled="true" fillcolor="#000000" stroked="false">
                <v:path arrowok="t"/>
                <v:fill type="solid"/>
              </v:shape>
            </v:group>
            <v:group style="position:absolute;left:6894;top:-667;width:10;height:20" coordorigin="6894,-667" coordsize="10,20">
              <v:shape style="position:absolute;left:6894;top:-667;width:10;height:20" coordorigin="6894,-667" coordsize="10,20" path="m6894,-648l6904,-648,6904,-667,6894,-667,6894,-648xe" filled="true" fillcolor="#000000" stroked="false">
                <v:path arrowok="t"/>
                <v:fill type="solid"/>
              </v:shape>
            </v:group>
            <v:group style="position:absolute;left:6894;top:-648;width:10;height:20" coordorigin="6894,-648" coordsize="10,20">
              <v:shape style="position:absolute;left:6894;top:-648;width:10;height:20" coordorigin="6894,-648" coordsize="10,20" path="m6894,-628l6904,-628,6904,-648,6894,-648,6894,-628xe" filled="true" fillcolor="#000000" stroked="false">
                <v:path arrowok="t"/>
                <v:fill type="solid"/>
              </v:shape>
            </v:group>
            <v:group style="position:absolute;left:6894;top:-628;width:10;height:20" coordorigin="6894,-628" coordsize="10,20">
              <v:shape style="position:absolute;left:6894;top:-628;width:10;height:20" coordorigin="6894,-628" coordsize="10,20" path="m6894,-609l6904,-609,6904,-628,6894,-628,6894,-609xe" filled="true" fillcolor="#000000" stroked="false">
                <v:path arrowok="t"/>
                <v:fill type="solid"/>
              </v:shape>
            </v:group>
            <v:group style="position:absolute;left:6894;top:-609;width:10;height:20" coordorigin="6894,-609" coordsize="10,20">
              <v:shape style="position:absolute;left:6894;top:-609;width:10;height:20" coordorigin="6894,-609" coordsize="10,20" path="m6894,-590l6904,-590,6904,-609,6894,-609,6894,-590xe" filled="true" fillcolor="#000000" stroked="false">
                <v:path arrowok="t"/>
                <v:fill type="solid"/>
              </v:shape>
            </v:group>
            <v:group style="position:absolute;left:6894;top:-590;width:10;height:20" coordorigin="6894,-590" coordsize="10,20">
              <v:shape style="position:absolute;left:6894;top:-590;width:10;height:20" coordorigin="6894,-590" coordsize="10,20" path="m6894,-571l6904,-571,6904,-590,6894,-590,6894,-571xe" filled="true" fillcolor="#000000" stroked="false">
                <v:path arrowok="t"/>
                <v:fill type="solid"/>
              </v:shape>
            </v:group>
            <v:group style="position:absolute;left:6894;top:-571;width:10;height:20" coordorigin="6894,-571" coordsize="10,20">
              <v:shape style="position:absolute;left:6894;top:-571;width:10;height:20" coordorigin="6894,-571" coordsize="10,20" path="m6894,-552l6904,-552,6904,-571,6894,-571,6894,-552xe" filled="true" fillcolor="#000000" stroked="false">
                <v:path arrowok="t"/>
                <v:fill type="solid"/>
              </v:shape>
            </v:group>
            <v:group style="position:absolute;left:6894;top:-552;width:10;height:20" coordorigin="6894,-552" coordsize="10,20">
              <v:shape style="position:absolute;left:6894;top:-552;width:10;height:20" coordorigin="6894,-552" coordsize="10,20" path="m6894,-532l6904,-532,6904,-552,6894,-552,6894,-532xe" filled="true" fillcolor="#000000" stroked="false">
                <v:path arrowok="t"/>
                <v:fill type="solid"/>
              </v:shape>
            </v:group>
            <v:group style="position:absolute;left:6894;top:-532;width:10;height:20" coordorigin="6894,-532" coordsize="10,20">
              <v:shape style="position:absolute;left:6894;top:-532;width:10;height:20" coordorigin="6894,-532" coordsize="10,20" path="m6894,-513l6904,-513,6904,-532,6894,-532,6894,-513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组合</w:t>
      </w:r>
      <w:r>
        <w:rPr>
          <w:rFonts w:ascii="宋体" w:hAnsi="宋体" w:cs="宋体" w:eastAsia="宋体" w:hint="default"/>
          <w:b/>
          <w:bCs/>
          <w:spacing w:val="-44"/>
          <w:sz w:val="21"/>
          <w:szCs w:val="21"/>
        </w:rPr>
        <w:t> </w:t>
      </w:r>
      <w:r>
        <w:rPr>
          <w:rFonts w:ascii="宋体" w:hAnsi="宋体" w:cs="宋体" w:eastAsia="宋体" w:hint="default"/>
          <w:b/>
          <w:bCs/>
          <w:sz w:val="21"/>
          <w:szCs w:val="21"/>
        </w:rPr>
        <w:t>1</w:t>
      </w:r>
      <w:r>
        <w:rPr>
          <w:rFonts w:ascii="宋体" w:hAnsi="宋体" w:cs="宋体" w:eastAsia="宋体" w:hint="default"/>
          <w:b/>
          <w:bCs/>
          <w:spacing w:val="-44"/>
          <w:sz w:val="21"/>
          <w:szCs w:val="21"/>
        </w:rPr>
        <w:t> </w:t>
      </w:r>
      <w:r>
        <w:rPr>
          <w:rFonts w:ascii="宋体" w:hAnsi="宋体" w:cs="宋体" w:eastAsia="宋体" w:hint="default"/>
          <w:b/>
          <w:bCs/>
          <w:spacing w:val="-1"/>
          <w:sz w:val="21"/>
          <w:szCs w:val="21"/>
        </w:rPr>
        <w:t>中，采用账龄分析法计提坏账准备的应收账款：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3"/>
          <w:szCs w:val="13"/>
        </w:rPr>
      </w:pPr>
    </w:p>
    <w:p>
      <w:pPr>
        <w:spacing w:line="3790" w:lineRule="exact"/>
        <w:ind w:left="2923"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397.05pt;height:189.55pt;mso-position-horizontal-relative:char;mso-position-vertical-relative:line" coordorigin="0,0" coordsize="7941,3791">
            <v:group style="position:absolute;left:29;top:14;width:802;height:2" coordorigin="29,14" coordsize="802,2">
              <v:shape style="position:absolute;left:29;top:14;width:802;height:2" coordorigin="29,14" coordsize="802,0" path="m29,14l830,14e" filled="false" stroked="true" strokeweight="1.44pt" strokecolor="#000000">
                <v:path arrowok="t"/>
              </v:shape>
              <v:shape style="position:absolute;left:830;top:29;width:10;height:2" type="#_x0000_t75" stroked="false">
                <v:imagedata r:id="rId717" o:title=""/>
              </v:shape>
            </v:group>
            <v:group style="position:absolute;left:830;top:14;width:30;height:2" coordorigin="830,14" coordsize="30,2">
              <v:shape style="position:absolute;left:830;top:14;width:30;height:2" coordorigin="830,14" coordsize="30,0" path="m830,14l860,14e" filled="false" stroked="true" strokeweight="1.44pt" strokecolor="#000000">
                <v:path arrowok="t"/>
              </v:shape>
            </v:group>
            <v:group style="position:absolute;left:860;top:14;width:3536;height:2" coordorigin="860,14" coordsize="3536,2">
              <v:shape style="position:absolute;left:860;top:14;width:3536;height:2" coordorigin="860,14" coordsize="3536,0" path="m860,14l4395,14e" filled="false" stroked="true" strokeweight="1.44pt" strokecolor="#000000">
                <v:path arrowok="t"/>
              </v:shape>
              <v:shape style="position:absolute;left:4395;top:29;width:10;height:2" type="#_x0000_t75" stroked="false">
                <v:imagedata r:id="rId717" o:title=""/>
              </v:shape>
            </v:group>
            <v:group style="position:absolute;left:4395;top:14;width:29;height:2" coordorigin="4395,14" coordsize="29,2">
              <v:shape style="position:absolute;left:4395;top:14;width:29;height:2" coordorigin="4395,14" coordsize="29,0" path="m4395,14l4424,14e" filled="false" stroked="true" strokeweight="1.44pt" strokecolor="#000000">
                <v:path arrowok="t"/>
              </v:shape>
            </v:group>
            <v:group style="position:absolute;left:4424;top:14;width:3502;height:2" coordorigin="4424,14" coordsize="3502,2">
              <v:shape style="position:absolute;left:4424;top:14;width:3502;height:2" coordorigin="4424,14" coordsize="3502,0" path="m4424,14l7926,14e" filled="false" stroked="true" strokeweight="1.44pt" strokecolor="#000000">
                <v:path arrowok="t"/>
              </v:shape>
            </v:group>
            <v:group style="position:absolute;left:830;top:31;width:10;height:20" coordorigin="830,31" coordsize="10,20">
              <v:shape style="position:absolute;left:830;top:31;width:10;height:20" coordorigin="830,31" coordsize="10,20" path="m830,50l840,50,840,31,830,31,830,50xe" filled="true" fillcolor="#000000" stroked="false">
                <v:path arrowok="t"/>
                <v:fill type="solid"/>
              </v:shape>
            </v:group>
            <v:group style="position:absolute;left:830;top:50;width:10;height:20" coordorigin="830,50" coordsize="10,20">
              <v:shape style="position:absolute;left:830;top:50;width:10;height:20" coordorigin="830,50" coordsize="10,20" path="m830,70l840,70,840,50,830,50,830,70xe" filled="true" fillcolor="#000000" stroked="false">
                <v:path arrowok="t"/>
                <v:fill type="solid"/>
              </v:shape>
            </v:group>
            <v:group style="position:absolute;left:830;top:70;width:10;height:20" coordorigin="830,70" coordsize="10,20">
              <v:shape style="position:absolute;left:830;top:70;width:10;height:20" coordorigin="830,70" coordsize="10,20" path="m830,89l840,89,840,70,830,70,830,89xe" filled="true" fillcolor="#000000" stroked="false">
                <v:path arrowok="t"/>
                <v:fill type="solid"/>
              </v:shape>
            </v:group>
            <v:group style="position:absolute;left:830;top:89;width:10;height:20" coordorigin="830,89" coordsize="10,20">
              <v:shape style="position:absolute;left:830;top:89;width:10;height:20" coordorigin="830,89" coordsize="10,20" path="m830,108l840,108,840,89,830,89,830,108xe" filled="true" fillcolor="#000000" stroked="false">
                <v:path arrowok="t"/>
                <v:fill type="solid"/>
              </v:shape>
            </v:group>
            <v:group style="position:absolute;left:830;top:108;width:10;height:20" coordorigin="830,108" coordsize="10,20">
              <v:shape style="position:absolute;left:830;top:108;width:10;height:20" coordorigin="830,108" coordsize="10,20" path="m830,127l840,127,840,108,830,108,830,127xe" filled="true" fillcolor="#000000" stroked="false">
                <v:path arrowok="t"/>
                <v:fill type="solid"/>
              </v:shape>
            </v:group>
            <v:group style="position:absolute;left:830;top:127;width:10;height:20" coordorigin="830,127" coordsize="10,20">
              <v:shape style="position:absolute;left:830;top:127;width:10;height:20" coordorigin="830,127" coordsize="10,20" path="m830,146l840,146,840,127,830,127,830,146xe" filled="true" fillcolor="#000000" stroked="false">
                <v:path arrowok="t"/>
                <v:fill type="solid"/>
              </v:shape>
            </v:group>
            <v:group style="position:absolute;left:830;top:146;width:10;height:20" coordorigin="830,146" coordsize="10,20">
              <v:shape style="position:absolute;left:830;top:146;width:10;height:20" coordorigin="830,146" coordsize="10,20" path="m830,166l840,166,840,146,830,146,830,166xe" filled="true" fillcolor="#000000" stroked="false">
                <v:path arrowok="t"/>
                <v:fill type="solid"/>
              </v:shape>
            </v:group>
            <v:group style="position:absolute;left:830;top:166;width:10;height:20" coordorigin="830,166" coordsize="10,20">
              <v:shape style="position:absolute;left:830;top:166;width:10;height:20" coordorigin="830,166" coordsize="10,20" path="m830,185l840,185,840,166,830,166,830,185xe" filled="true" fillcolor="#000000" stroked="false">
                <v:path arrowok="t"/>
                <v:fill type="solid"/>
              </v:shape>
            </v:group>
            <v:group style="position:absolute;left:830;top:185;width:10;height:20" coordorigin="830,185" coordsize="10,20">
              <v:shape style="position:absolute;left:830;top:185;width:10;height:20" coordorigin="830,185" coordsize="10,20" path="m830,204l840,204,840,185,830,185,830,204xe" filled="true" fillcolor="#000000" stroked="false">
                <v:path arrowok="t"/>
                <v:fill type="solid"/>
              </v:shape>
            </v:group>
            <v:group style="position:absolute;left:830;top:204;width:10;height:20" coordorigin="830,204" coordsize="10,20">
              <v:shape style="position:absolute;left:830;top:204;width:10;height:20" coordorigin="830,204" coordsize="10,20" path="m830,223l840,223,840,204,830,204,830,223xe" filled="true" fillcolor="#000000" stroked="false">
                <v:path arrowok="t"/>
                <v:fill type="solid"/>
              </v:shape>
            </v:group>
            <v:group style="position:absolute;left:830;top:223;width:10;height:20" coordorigin="830,223" coordsize="10,20">
              <v:shape style="position:absolute;left:830;top:223;width:10;height:20" coordorigin="830,223" coordsize="10,20" path="m830,242l840,242,840,223,830,223,830,242xe" filled="true" fillcolor="#000000" stroked="false">
                <v:path arrowok="t"/>
                <v:fill type="solid"/>
              </v:shape>
            </v:group>
            <v:group style="position:absolute;left:830;top:242;width:10;height:20" coordorigin="830,242" coordsize="10,20">
              <v:shape style="position:absolute;left:830;top:242;width:10;height:20" coordorigin="830,242" coordsize="10,20" path="m830,262l840,262,840,242,830,242,830,262xe" filled="true" fillcolor="#000000" stroked="false">
                <v:path arrowok="t"/>
                <v:fill type="solid"/>
              </v:shape>
            </v:group>
            <v:group style="position:absolute;left:830;top:262;width:10;height:20" coordorigin="830,262" coordsize="10,20">
              <v:shape style="position:absolute;left:830;top:262;width:10;height:20" coordorigin="830,262" coordsize="10,20" path="m830,281l840,281,840,262,830,262,830,281xe" filled="true" fillcolor="#000000" stroked="false">
                <v:path arrowok="t"/>
                <v:fill type="solid"/>
              </v:shape>
            </v:group>
            <v:group style="position:absolute;left:830;top:281;width:10;height:20" coordorigin="830,281" coordsize="10,20">
              <v:shape style="position:absolute;left:830;top:281;width:10;height:20" coordorigin="830,281" coordsize="10,20" path="m830,300l840,300,840,281,830,281,830,300xe" filled="true" fillcolor="#000000" stroked="false">
                <v:path arrowok="t"/>
                <v:fill type="solid"/>
              </v:shape>
            </v:group>
            <v:group style="position:absolute;left:830;top:300;width:10;height:20" coordorigin="830,300" coordsize="10,20">
              <v:shape style="position:absolute;left:830;top:300;width:10;height:20" coordorigin="830,300" coordsize="10,20" path="m830,319l840,319,840,300,830,300,830,319xe" filled="true" fillcolor="#000000" stroked="false">
                <v:path arrowok="t"/>
                <v:fill type="solid"/>
              </v:shape>
            </v:group>
            <v:group style="position:absolute;left:830;top:319;width:10;height:20" coordorigin="830,319" coordsize="10,20">
              <v:shape style="position:absolute;left:830;top:319;width:10;height:20" coordorigin="830,319" coordsize="10,20" path="m830,338l840,338,840,319,830,319,830,338xe" filled="true" fillcolor="#000000" stroked="false">
                <v:path arrowok="t"/>
                <v:fill type="solid"/>
              </v:shape>
            </v:group>
            <v:group style="position:absolute;left:830;top:344;width:10;height:2" coordorigin="830,344" coordsize="10,2">
              <v:shape style="position:absolute;left:830;top:344;width:10;height:2" coordorigin="830,344" coordsize="10,0" path="m830,344l840,344e" filled="false" stroked="true" strokeweight=".599980pt" strokecolor="#000000">
                <v:path arrowok="t"/>
              </v:shape>
            </v:group>
            <v:group style="position:absolute;left:4395;top:31;width:10;height:20" coordorigin="4395,31" coordsize="10,20">
              <v:shape style="position:absolute;left:4395;top:31;width:10;height:20" coordorigin="4395,31" coordsize="10,20" path="m4395,50l4405,50,4405,31,4395,31,4395,50xe" filled="true" fillcolor="#000000" stroked="false">
                <v:path arrowok="t"/>
                <v:fill type="solid"/>
              </v:shape>
            </v:group>
            <v:group style="position:absolute;left:4395;top:50;width:10;height:20" coordorigin="4395,50" coordsize="10,20">
              <v:shape style="position:absolute;left:4395;top:50;width:10;height:20" coordorigin="4395,50" coordsize="10,20" path="m4395,70l4405,70,4405,50,4395,50,4395,70xe" filled="true" fillcolor="#000000" stroked="false">
                <v:path arrowok="t"/>
                <v:fill type="solid"/>
              </v:shape>
            </v:group>
            <v:group style="position:absolute;left:4395;top:70;width:10;height:20" coordorigin="4395,70" coordsize="10,20">
              <v:shape style="position:absolute;left:4395;top:70;width:10;height:20" coordorigin="4395,70" coordsize="10,20" path="m4395,89l4405,89,4405,70,4395,70,4395,89xe" filled="true" fillcolor="#000000" stroked="false">
                <v:path arrowok="t"/>
                <v:fill type="solid"/>
              </v:shape>
            </v:group>
            <v:group style="position:absolute;left:4395;top:89;width:10;height:20" coordorigin="4395,89" coordsize="10,20">
              <v:shape style="position:absolute;left:4395;top:89;width:10;height:20" coordorigin="4395,89" coordsize="10,20" path="m4395,108l4405,108,4405,89,4395,89,4395,108xe" filled="true" fillcolor="#000000" stroked="false">
                <v:path arrowok="t"/>
                <v:fill type="solid"/>
              </v:shape>
            </v:group>
            <v:group style="position:absolute;left:4395;top:108;width:10;height:20" coordorigin="4395,108" coordsize="10,20">
              <v:shape style="position:absolute;left:4395;top:108;width:10;height:20" coordorigin="4395,108" coordsize="10,20" path="m4395,127l4405,127,4405,108,4395,108,4395,127xe" filled="true" fillcolor="#000000" stroked="false">
                <v:path arrowok="t"/>
                <v:fill type="solid"/>
              </v:shape>
            </v:group>
            <v:group style="position:absolute;left:4395;top:127;width:10;height:20" coordorigin="4395,127" coordsize="10,20">
              <v:shape style="position:absolute;left:4395;top:127;width:10;height:20" coordorigin="4395,127" coordsize="10,20" path="m4395,146l4405,146,4405,127,4395,127,4395,146xe" filled="true" fillcolor="#000000" stroked="false">
                <v:path arrowok="t"/>
                <v:fill type="solid"/>
              </v:shape>
            </v:group>
            <v:group style="position:absolute;left:4395;top:146;width:10;height:20" coordorigin="4395,146" coordsize="10,20">
              <v:shape style="position:absolute;left:4395;top:146;width:10;height:20" coordorigin="4395,146" coordsize="10,20" path="m4395,166l4405,166,4405,146,4395,146,4395,166xe" filled="true" fillcolor="#000000" stroked="false">
                <v:path arrowok="t"/>
                <v:fill type="solid"/>
              </v:shape>
            </v:group>
            <v:group style="position:absolute;left:4395;top:166;width:10;height:20" coordorigin="4395,166" coordsize="10,20">
              <v:shape style="position:absolute;left:4395;top:166;width:10;height:20" coordorigin="4395,166" coordsize="10,20" path="m4395,185l4405,185,4405,166,4395,166,4395,185xe" filled="true" fillcolor="#000000" stroked="false">
                <v:path arrowok="t"/>
                <v:fill type="solid"/>
              </v:shape>
            </v:group>
            <v:group style="position:absolute;left:4395;top:185;width:10;height:20" coordorigin="4395,185" coordsize="10,20">
              <v:shape style="position:absolute;left:4395;top:185;width:10;height:20" coordorigin="4395,185" coordsize="10,20" path="m4395,204l4405,204,4405,185,4395,185,4395,204xe" filled="true" fillcolor="#000000" stroked="false">
                <v:path arrowok="t"/>
                <v:fill type="solid"/>
              </v:shape>
            </v:group>
            <v:group style="position:absolute;left:4395;top:204;width:10;height:20" coordorigin="4395,204" coordsize="10,20">
              <v:shape style="position:absolute;left:4395;top:204;width:10;height:20" coordorigin="4395,204" coordsize="10,20" path="m4395,223l4405,223,4405,204,4395,204,4395,223xe" filled="true" fillcolor="#000000" stroked="false">
                <v:path arrowok="t"/>
                <v:fill type="solid"/>
              </v:shape>
            </v:group>
            <v:group style="position:absolute;left:4395;top:223;width:10;height:20" coordorigin="4395,223" coordsize="10,20">
              <v:shape style="position:absolute;left:4395;top:223;width:10;height:20" coordorigin="4395,223" coordsize="10,20" path="m4395,242l4405,242,4405,223,4395,223,4395,242xe" filled="true" fillcolor="#000000" stroked="false">
                <v:path arrowok="t"/>
                <v:fill type="solid"/>
              </v:shape>
            </v:group>
            <v:group style="position:absolute;left:4395;top:242;width:10;height:20" coordorigin="4395,242" coordsize="10,20">
              <v:shape style="position:absolute;left:4395;top:242;width:10;height:20" coordorigin="4395,242" coordsize="10,20" path="m4395,262l4405,262,4405,242,4395,242,4395,262xe" filled="true" fillcolor="#000000" stroked="false">
                <v:path arrowok="t"/>
                <v:fill type="solid"/>
              </v:shape>
            </v:group>
            <v:group style="position:absolute;left:4395;top:262;width:10;height:20" coordorigin="4395,262" coordsize="10,20">
              <v:shape style="position:absolute;left:4395;top:262;width:10;height:20" coordorigin="4395,262" coordsize="10,20" path="m4395,281l4405,281,4405,262,4395,262,4395,281xe" filled="true" fillcolor="#000000" stroked="false">
                <v:path arrowok="t"/>
                <v:fill type="solid"/>
              </v:shape>
            </v:group>
            <v:group style="position:absolute;left:4395;top:281;width:10;height:20" coordorigin="4395,281" coordsize="10,20">
              <v:shape style="position:absolute;left:4395;top:281;width:10;height:20" coordorigin="4395,281" coordsize="10,20" path="m4395,300l4405,300,4405,281,4395,281,4395,300xe" filled="true" fillcolor="#000000" stroked="false">
                <v:path arrowok="t"/>
                <v:fill type="solid"/>
              </v:shape>
            </v:group>
            <v:group style="position:absolute;left:4395;top:300;width:10;height:20" coordorigin="4395,300" coordsize="10,20">
              <v:shape style="position:absolute;left:4395;top:300;width:10;height:20" coordorigin="4395,300" coordsize="10,20" path="m4395,319l4405,319,4405,300,4395,300,4395,319xe" filled="true" fillcolor="#000000" stroked="false">
                <v:path arrowok="t"/>
                <v:fill type="solid"/>
              </v:shape>
            </v:group>
            <v:group style="position:absolute;left:4395;top:319;width:10;height:20" coordorigin="4395,319" coordsize="10,20">
              <v:shape style="position:absolute;left:4395;top:319;width:10;height:20" coordorigin="4395,319" coordsize="10,20" path="m4395,338l4405,338,4405,319,4395,319,4395,338xe" filled="true" fillcolor="#000000" stroked="false">
                <v:path arrowok="t"/>
                <v:fill type="solid"/>
              </v:shape>
            </v:group>
            <v:group style="position:absolute;left:4395;top:344;width:10;height:2" coordorigin="4395,344" coordsize="10,2">
              <v:shape style="position:absolute;left:4395;top:344;width:10;height:2" coordorigin="4395,344" coordsize="10,0" path="m4395,344l4405,344e" filled="false" stroked="true" strokeweight=".599980pt" strokecolor="#000000">
                <v:path arrowok="t"/>
              </v:shape>
            </v:group>
            <v:group style="position:absolute;left:830;top:355;width:10;height:2" coordorigin="830,355" coordsize="10,2">
              <v:shape style="position:absolute;left:830;top:355;width:10;height:2" coordorigin="830,355" coordsize="10,0" path="m830,355l840,355e" filled="false" stroked="true" strokeweight=".48004pt" strokecolor="#000000">
                <v:path arrowok="t"/>
              </v:shape>
              <v:shape style="position:absolute;left:840;top:350;width:1069;height:10" type="#_x0000_t75" stroked="false">
                <v:imagedata r:id="rId698" o:title=""/>
              </v:shape>
              <v:shape style="position:absolute;left:1904;top:350;width:1673;height:10" type="#_x0000_t75" stroked="false">
                <v:imagedata r:id="rId718" o:title=""/>
              </v:shape>
              <v:shape style="position:absolute;left:3572;top:350;width:823;height:10" type="#_x0000_t75" stroked="false">
                <v:imagedata r:id="rId719" o:title=""/>
              </v:shape>
              <v:shape style="position:absolute;left:4391;top:350;width:1082;height:10" type="#_x0000_t75" stroked="false">
                <v:imagedata r:id="rId720" o:title=""/>
              </v:shape>
              <v:shape style="position:absolute;left:5468;top:350;width:1745;height:10" type="#_x0000_t75" stroked="false">
                <v:imagedata r:id="rId721" o:title=""/>
              </v:shape>
              <v:shape style="position:absolute;left:7209;top:350;width:718;height:10" type="#_x0000_t75" stroked="false">
                <v:imagedata r:id="rId722" o:title=""/>
              </v:shape>
            </v:group>
            <v:group style="position:absolute;left:830;top:360;width:10;height:20" coordorigin="830,360" coordsize="10,20">
              <v:shape style="position:absolute;left:830;top:360;width:10;height:20" coordorigin="830,360" coordsize="10,20" path="m830,379l840,379,840,360,830,360,830,379xe" filled="true" fillcolor="#000000" stroked="false">
                <v:path arrowok="t"/>
                <v:fill type="solid"/>
              </v:shape>
            </v:group>
            <v:group style="position:absolute;left:830;top:379;width:10;height:20" coordorigin="830,379" coordsize="10,20">
              <v:shape style="position:absolute;left:830;top:379;width:10;height:20" coordorigin="830,379" coordsize="10,20" path="m830,398l840,398,840,379,830,379,830,398xe" filled="true" fillcolor="#000000" stroked="false">
                <v:path arrowok="t"/>
                <v:fill type="solid"/>
              </v:shape>
            </v:group>
            <v:group style="position:absolute;left:830;top:398;width:10;height:20" coordorigin="830,398" coordsize="10,20">
              <v:shape style="position:absolute;left:830;top:398;width:10;height:20" coordorigin="830,398" coordsize="10,20" path="m830,418l840,418,840,398,830,398,830,418xe" filled="true" fillcolor="#000000" stroked="false">
                <v:path arrowok="t"/>
                <v:fill type="solid"/>
              </v:shape>
            </v:group>
            <v:group style="position:absolute;left:830;top:418;width:10;height:20" coordorigin="830,418" coordsize="10,20">
              <v:shape style="position:absolute;left:830;top:418;width:10;height:20" coordorigin="830,418" coordsize="10,20" path="m830,437l840,437,840,418,830,418,830,437xe" filled="true" fillcolor="#000000" stroked="false">
                <v:path arrowok="t"/>
                <v:fill type="solid"/>
              </v:shape>
            </v:group>
            <v:group style="position:absolute;left:830;top:437;width:10;height:20" coordorigin="830,437" coordsize="10,20">
              <v:shape style="position:absolute;left:830;top:437;width:10;height:20" coordorigin="830,437" coordsize="10,20" path="m830,456l840,456,840,437,830,437,830,456xe" filled="true" fillcolor="#000000" stroked="false">
                <v:path arrowok="t"/>
                <v:fill type="solid"/>
              </v:shape>
            </v:group>
            <v:group style="position:absolute;left:830;top:456;width:10;height:20" coordorigin="830,456" coordsize="10,20">
              <v:shape style="position:absolute;left:830;top:456;width:10;height:20" coordorigin="830,456" coordsize="10,20" path="m830,475l840,475,840,456,830,456,830,475xe" filled="true" fillcolor="#000000" stroked="false">
                <v:path arrowok="t"/>
                <v:fill type="solid"/>
              </v:shape>
            </v:group>
            <v:group style="position:absolute;left:830;top:475;width:10;height:20" coordorigin="830,475" coordsize="10,20">
              <v:shape style="position:absolute;left:830;top:475;width:10;height:20" coordorigin="830,475" coordsize="10,20" path="m830,494l840,494,840,475,830,475,830,494xe" filled="true" fillcolor="#000000" stroked="false">
                <v:path arrowok="t"/>
                <v:fill type="solid"/>
              </v:shape>
            </v:group>
            <v:group style="position:absolute;left:830;top:494;width:10;height:20" coordorigin="830,494" coordsize="10,20">
              <v:shape style="position:absolute;left:830;top:494;width:10;height:20" coordorigin="830,494" coordsize="10,20" path="m830,514l840,514,840,494,830,494,830,514xe" filled="true" fillcolor="#000000" stroked="false">
                <v:path arrowok="t"/>
                <v:fill type="solid"/>
              </v:shape>
            </v:group>
            <v:group style="position:absolute;left:830;top:514;width:10;height:20" coordorigin="830,514" coordsize="10,20">
              <v:shape style="position:absolute;left:830;top:514;width:10;height:20" coordorigin="830,514" coordsize="10,20" path="m830,533l840,533,840,514,830,514,830,533xe" filled="true" fillcolor="#000000" stroked="false">
                <v:path arrowok="t"/>
                <v:fill type="solid"/>
              </v:shape>
            </v:group>
            <v:group style="position:absolute;left:830;top:533;width:10;height:20" coordorigin="830,533" coordsize="10,20">
              <v:shape style="position:absolute;left:830;top:533;width:10;height:20" coordorigin="830,533" coordsize="10,20" path="m830,552l840,552,840,533,830,533,830,552xe" filled="true" fillcolor="#000000" stroked="false">
                <v:path arrowok="t"/>
                <v:fill type="solid"/>
              </v:shape>
            </v:group>
            <v:group style="position:absolute;left:830;top:552;width:10;height:20" coordorigin="830,552" coordsize="10,20">
              <v:shape style="position:absolute;left:830;top:552;width:10;height:20" coordorigin="830,552" coordsize="10,20" path="m830,571l840,571,840,552,830,552,830,571xe" filled="true" fillcolor="#000000" stroked="false">
                <v:path arrowok="t"/>
                <v:fill type="solid"/>
              </v:shape>
            </v:group>
            <v:group style="position:absolute;left:830;top:571;width:10;height:20" coordorigin="830,571" coordsize="10,20">
              <v:shape style="position:absolute;left:830;top:571;width:10;height:20" coordorigin="830,571" coordsize="10,20" path="m830,590l840,590,840,571,830,571,830,590xe" filled="true" fillcolor="#000000" stroked="false">
                <v:path arrowok="t"/>
                <v:fill type="solid"/>
              </v:shape>
            </v:group>
            <v:group style="position:absolute;left:830;top:590;width:10;height:20" coordorigin="830,590" coordsize="10,20">
              <v:shape style="position:absolute;left:830;top:590;width:10;height:20" coordorigin="830,590" coordsize="10,20" path="m830,610l840,610,840,590,830,590,830,610xe" filled="true" fillcolor="#000000" stroked="false">
                <v:path arrowok="t"/>
                <v:fill type="solid"/>
              </v:shape>
            </v:group>
            <v:group style="position:absolute;left:830;top:610;width:10;height:20" coordorigin="830,610" coordsize="10,20">
              <v:shape style="position:absolute;left:830;top:610;width:10;height:20" coordorigin="830,610" coordsize="10,20" path="m830,629l840,629,840,610,830,610,830,629xe" filled="true" fillcolor="#000000" stroked="false">
                <v:path arrowok="t"/>
                <v:fill type="solid"/>
              </v:shape>
            </v:group>
            <v:group style="position:absolute;left:830;top:629;width:10;height:20" coordorigin="830,629" coordsize="10,20">
              <v:shape style="position:absolute;left:830;top:629;width:10;height:20" coordorigin="830,629" coordsize="10,20" path="m830,648l840,648,840,629,830,629,830,648xe" filled="true" fillcolor="#000000" stroked="false">
                <v:path arrowok="t"/>
                <v:fill type="solid"/>
              </v:shape>
            </v:group>
            <v:group style="position:absolute;left:830;top:648;width:10;height:20" coordorigin="830,648" coordsize="10,20">
              <v:shape style="position:absolute;left:830;top:648;width:10;height:20" coordorigin="830,648" coordsize="10,20" path="m830,667l840,667,840,648,830,648,830,667xe" filled="true" fillcolor="#000000" stroked="false">
                <v:path arrowok="t"/>
                <v:fill type="solid"/>
              </v:shape>
            </v:group>
            <v:group style="position:absolute;left:830;top:667;width:10;height:20" coordorigin="830,667" coordsize="10,20">
              <v:shape style="position:absolute;left:830;top:667;width:10;height:20" coordorigin="830,667" coordsize="10,20" path="m830,686l840,686,840,667,830,667,830,686xe" filled="true" fillcolor="#000000" stroked="false">
                <v:path arrowok="t"/>
                <v:fill type="solid"/>
              </v:shape>
            </v:group>
            <v:group style="position:absolute;left:830;top:686;width:10;height:20" coordorigin="830,686" coordsize="10,20">
              <v:shape style="position:absolute;left:830;top:686;width:10;height:20" coordorigin="830,686" coordsize="10,20" path="m830,706l840,706,840,686,830,686,830,706xe" filled="true" fillcolor="#000000" stroked="false">
                <v:path arrowok="t"/>
                <v:fill type="solid"/>
              </v:shape>
            </v:group>
            <v:group style="position:absolute;left:830;top:706;width:10;height:20" coordorigin="830,706" coordsize="10,20">
              <v:shape style="position:absolute;left:830;top:706;width:10;height:20" coordorigin="830,706" coordsize="10,20" path="m830,725l840,725,840,706,830,706,830,725xe" filled="true" fillcolor="#000000" stroked="false">
                <v:path arrowok="t"/>
                <v:fill type="solid"/>
              </v:shape>
            </v:group>
            <v:group style="position:absolute;left:830;top:725;width:10;height:20" coordorigin="830,725" coordsize="10,20">
              <v:shape style="position:absolute;left:830;top:725;width:10;height:20" coordorigin="830,725" coordsize="10,20" path="m830,744l840,744,840,725,830,725,830,744xe" filled="true" fillcolor="#000000" stroked="false">
                <v:path arrowok="t"/>
                <v:fill type="solid"/>
              </v:shape>
            </v:group>
            <v:group style="position:absolute;left:830;top:744;width:10;height:20" coordorigin="830,744" coordsize="10,20">
              <v:shape style="position:absolute;left:830;top:744;width:10;height:20" coordorigin="830,744" coordsize="10,20" path="m830,763l840,763,840,744,830,744,830,763xe" filled="true" fillcolor="#000000" stroked="false">
                <v:path arrowok="t"/>
                <v:fill type="solid"/>
              </v:shape>
            </v:group>
            <v:group style="position:absolute;left:830;top:763;width:10;height:20" coordorigin="830,763" coordsize="10,20">
              <v:shape style="position:absolute;left:830;top:763;width:10;height:20" coordorigin="830,763" coordsize="10,20" path="m830,782l840,782,840,763,830,763,830,782xe" filled="true" fillcolor="#000000" stroked="false">
                <v:path arrowok="t"/>
                <v:fill type="solid"/>
              </v:shape>
            </v:group>
            <v:group style="position:absolute;left:830;top:782;width:10;height:20" coordorigin="830,782" coordsize="10,20">
              <v:shape style="position:absolute;left:830;top:782;width:10;height:20" coordorigin="830,782" coordsize="10,20" path="m830,802l840,802,840,782,830,782,830,802xe" filled="true" fillcolor="#000000" stroked="false">
                <v:path arrowok="t"/>
                <v:fill type="solid"/>
              </v:shape>
            </v:group>
            <v:group style="position:absolute;left:830;top:802;width:10;height:20" coordorigin="830,802" coordsize="10,20">
              <v:shape style="position:absolute;left:830;top:802;width:10;height:20" coordorigin="830,802" coordsize="10,20" path="m830,821l840,821,840,802,830,802,830,821xe" filled="true" fillcolor="#000000" stroked="false">
                <v:path arrowok="t"/>
                <v:fill type="solid"/>
              </v:shape>
            </v:group>
            <v:group style="position:absolute;left:830;top:821;width:10;height:20" coordorigin="830,821" coordsize="10,20">
              <v:shape style="position:absolute;left:830;top:821;width:10;height:20" coordorigin="830,821" coordsize="10,20" path="m830,840l840,840,840,821,830,821,830,840xe" filled="true" fillcolor="#000000" stroked="false">
                <v:path arrowok="t"/>
                <v:fill type="solid"/>
              </v:shape>
            </v:group>
            <v:group style="position:absolute;left:830;top:840;width:10;height:20" coordorigin="830,840" coordsize="10,20">
              <v:shape style="position:absolute;left:830;top:840;width:10;height:20" coordorigin="830,840" coordsize="10,20" path="m830,859l840,859,840,840,830,840,830,859xe" filled="true" fillcolor="#000000" stroked="false">
                <v:path arrowok="t"/>
                <v:fill type="solid"/>
              </v:shape>
            </v:group>
            <v:group style="position:absolute;left:830;top:859;width:10;height:20" coordorigin="830,859" coordsize="10,20">
              <v:shape style="position:absolute;left:830;top:859;width:10;height:20" coordorigin="830,859" coordsize="10,20" path="m830,878l840,878,840,859,830,859,830,878xe" filled="true" fillcolor="#000000" stroked="false">
                <v:path arrowok="t"/>
                <v:fill type="solid"/>
              </v:shape>
            </v:group>
            <v:group style="position:absolute;left:830;top:878;width:10;height:20" coordorigin="830,878" coordsize="10,20">
              <v:shape style="position:absolute;left:830;top:878;width:10;height:20" coordorigin="830,878" coordsize="10,20" path="m830,898l840,898,840,878,830,878,830,898xe" filled="true" fillcolor="#000000" stroked="false">
                <v:path arrowok="t"/>
                <v:fill type="solid"/>
              </v:shape>
            </v:group>
            <v:group style="position:absolute;left:830;top:898;width:10;height:20" coordorigin="830,898" coordsize="10,20">
              <v:shape style="position:absolute;left:830;top:898;width:10;height:20" coordorigin="830,898" coordsize="10,20" path="m830,917l840,917,840,898,830,898,830,917xe" filled="true" fillcolor="#000000" stroked="false">
                <v:path arrowok="t"/>
                <v:fill type="solid"/>
              </v:shape>
            </v:group>
            <v:group style="position:absolute;left:830;top:917;width:10;height:20" coordorigin="830,917" coordsize="10,20">
              <v:shape style="position:absolute;left:830;top:917;width:10;height:20" coordorigin="830,917" coordsize="10,20" path="m830,936l840,936,840,917,830,917,830,936xe" filled="true" fillcolor="#000000" stroked="false">
                <v:path arrowok="t"/>
                <v:fill type="solid"/>
              </v:shape>
            </v:group>
            <v:group style="position:absolute;left:830;top:936;width:10;height:20" coordorigin="830,936" coordsize="10,20">
              <v:shape style="position:absolute;left:830;top:936;width:10;height:20" coordorigin="830,936" coordsize="10,20" path="m830,955l840,955,840,936,830,936,830,955xe" filled="true" fillcolor="#000000" stroked="false">
                <v:path arrowok="t"/>
                <v:fill type="solid"/>
              </v:shape>
            </v:group>
            <v:group style="position:absolute;left:830;top:955;width:10;height:20" coordorigin="830,955" coordsize="10,20">
              <v:shape style="position:absolute;left:830;top:955;width:10;height:20" coordorigin="830,955" coordsize="10,20" path="m830,974l840,974,840,955,830,955,830,974xe" filled="true" fillcolor="#000000" stroked="false">
                <v:path arrowok="t"/>
                <v:fill type="solid"/>
              </v:shape>
            </v:group>
            <v:group style="position:absolute;left:830;top:974;width:10;height:20" coordorigin="830,974" coordsize="10,20">
              <v:shape style="position:absolute;left:830;top:974;width:10;height:20" coordorigin="830,974" coordsize="10,20" path="m830,994l840,994,840,974,830,974,830,994xe" filled="true" fillcolor="#000000" stroked="false">
                <v:path arrowok="t"/>
                <v:fill type="solid"/>
              </v:shape>
            </v:group>
            <v:group style="position:absolute;left:830;top:994;width:10;height:20" coordorigin="830,994" coordsize="10,20">
              <v:shape style="position:absolute;left:830;top:994;width:10;height:20" coordorigin="830,994" coordsize="10,20" path="m830,1013l840,1013,840,994,830,994,830,1013xe" filled="true" fillcolor="#000000" stroked="false">
                <v:path arrowok="t"/>
                <v:fill type="solid"/>
              </v:shape>
            </v:group>
            <v:group style="position:absolute;left:830;top:1013;width:10;height:20" coordorigin="830,1013" coordsize="10,20">
              <v:shape style="position:absolute;left:830;top:1013;width:10;height:20" coordorigin="830,1013" coordsize="10,20" path="m830,1032l840,1032,840,1013,830,1013,830,1032xe" filled="true" fillcolor="#000000" stroked="false">
                <v:path arrowok="t"/>
                <v:fill type="solid"/>
              </v:shape>
            </v:group>
            <v:group style="position:absolute;left:830;top:1032;width:10;height:20" coordorigin="830,1032" coordsize="10,20">
              <v:shape style="position:absolute;left:830;top:1032;width:10;height:20" coordorigin="830,1032" coordsize="10,20" path="m830,1051l840,1051,840,1032,830,1032,830,1051xe" filled="true" fillcolor="#000000" stroked="false">
                <v:path arrowok="t"/>
                <v:fill type="solid"/>
              </v:shape>
            </v:group>
            <v:group style="position:absolute;left:830;top:1051;width:10;height:20" coordorigin="830,1051" coordsize="10,20">
              <v:shape style="position:absolute;left:830;top:1051;width:10;height:20" coordorigin="830,1051" coordsize="10,20" path="m830,1070l840,1070,840,1051,830,1051,830,1070xe" filled="true" fillcolor="#000000" stroked="false">
                <v:path arrowok="t"/>
                <v:fill type="solid"/>
              </v:shape>
            </v:group>
            <v:group style="position:absolute;left:830;top:1070;width:10;height:20" coordorigin="830,1070" coordsize="10,20">
              <v:shape style="position:absolute;left:830;top:1070;width:10;height:20" coordorigin="830,1070" coordsize="10,20" path="m830,1090l840,1090,840,1070,830,1070,830,1090xe" filled="true" fillcolor="#000000" stroked="false">
                <v:path arrowok="t"/>
                <v:fill type="solid"/>
              </v:shape>
            </v:group>
            <v:group style="position:absolute;left:830;top:1090;width:10;height:20" coordorigin="830,1090" coordsize="10,20">
              <v:shape style="position:absolute;left:830;top:1090;width:10;height:20" coordorigin="830,1090" coordsize="10,20" path="m830,1109l840,1109,840,1090,830,1090,830,1109xe" filled="true" fillcolor="#000000" stroked="false">
                <v:path arrowok="t"/>
                <v:fill type="solid"/>
              </v:shape>
            </v:group>
            <v:group style="position:absolute;left:830;top:1114;width:10;height:2" coordorigin="830,1114" coordsize="10,2">
              <v:shape style="position:absolute;left:830;top:1114;width:10;height:2" coordorigin="830,1114" coordsize="10,0" path="m830,1114l840,1114e" filled="false" stroked="true" strokeweight=".48004pt" strokecolor="#000000">
                <v:path arrowok="t"/>
              </v:shape>
            </v:group>
            <v:group style="position:absolute;left:1909;top:360;width:10;height:20" coordorigin="1909,360" coordsize="10,20">
              <v:shape style="position:absolute;left:1909;top:360;width:10;height:20" coordorigin="1909,360" coordsize="10,20" path="m1909,379l1918,379,1918,360,1909,360,1909,379xe" filled="true" fillcolor="#000000" stroked="false">
                <v:path arrowok="t"/>
                <v:fill type="solid"/>
              </v:shape>
            </v:group>
            <v:group style="position:absolute;left:1909;top:379;width:10;height:20" coordorigin="1909,379" coordsize="10,20">
              <v:shape style="position:absolute;left:1909;top:379;width:10;height:20" coordorigin="1909,379" coordsize="10,20" path="m1909,398l1918,398,1918,379,1909,379,1909,398xe" filled="true" fillcolor="#000000" stroked="false">
                <v:path arrowok="t"/>
                <v:fill type="solid"/>
              </v:shape>
            </v:group>
            <v:group style="position:absolute;left:1909;top:398;width:10;height:20" coordorigin="1909,398" coordsize="10,20">
              <v:shape style="position:absolute;left:1909;top:398;width:10;height:20" coordorigin="1909,398" coordsize="10,20" path="m1909,418l1918,418,1918,398,1909,398,1909,418xe" filled="true" fillcolor="#000000" stroked="false">
                <v:path arrowok="t"/>
                <v:fill type="solid"/>
              </v:shape>
            </v:group>
            <v:group style="position:absolute;left:1909;top:418;width:10;height:20" coordorigin="1909,418" coordsize="10,20">
              <v:shape style="position:absolute;left:1909;top:418;width:10;height:20" coordorigin="1909,418" coordsize="10,20" path="m1909,437l1918,437,1918,418,1909,418,1909,437xe" filled="true" fillcolor="#000000" stroked="false">
                <v:path arrowok="t"/>
                <v:fill type="solid"/>
              </v:shape>
            </v:group>
            <v:group style="position:absolute;left:1909;top:437;width:10;height:20" coordorigin="1909,437" coordsize="10,20">
              <v:shape style="position:absolute;left:1909;top:437;width:10;height:20" coordorigin="1909,437" coordsize="10,20" path="m1909,456l1918,456,1918,437,1909,437,1909,456xe" filled="true" fillcolor="#000000" stroked="false">
                <v:path arrowok="t"/>
                <v:fill type="solid"/>
              </v:shape>
            </v:group>
            <v:group style="position:absolute;left:1909;top:456;width:10;height:20" coordorigin="1909,456" coordsize="10,20">
              <v:shape style="position:absolute;left:1909;top:456;width:10;height:20" coordorigin="1909,456" coordsize="10,20" path="m1909,475l1918,475,1918,456,1909,456,1909,475xe" filled="true" fillcolor="#000000" stroked="false">
                <v:path arrowok="t"/>
                <v:fill type="solid"/>
              </v:shape>
            </v:group>
            <v:group style="position:absolute;left:1909;top:475;width:10;height:20" coordorigin="1909,475" coordsize="10,20">
              <v:shape style="position:absolute;left:1909;top:475;width:10;height:20" coordorigin="1909,475" coordsize="10,20" path="m1909,494l1918,494,1918,475,1909,475,1909,494xe" filled="true" fillcolor="#000000" stroked="false">
                <v:path arrowok="t"/>
                <v:fill type="solid"/>
              </v:shape>
            </v:group>
            <v:group style="position:absolute;left:1909;top:494;width:10;height:20" coordorigin="1909,494" coordsize="10,20">
              <v:shape style="position:absolute;left:1909;top:494;width:10;height:20" coordorigin="1909,494" coordsize="10,20" path="m1909,514l1918,514,1918,494,1909,494,1909,514xe" filled="true" fillcolor="#000000" stroked="false">
                <v:path arrowok="t"/>
                <v:fill type="solid"/>
              </v:shape>
            </v:group>
            <v:group style="position:absolute;left:1909;top:514;width:10;height:20" coordorigin="1909,514" coordsize="10,20">
              <v:shape style="position:absolute;left:1909;top:514;width:10;height:20" coordorigin="1909,514" coordsize="10,20" path="m1909,533l1918,533,1918,514,1909,514,1909,533xe" filled="true" fillcolor="#000000" stroked="false">
                <v:path arrowok="t"/>
                <v:fill type="solid"/>
              </v:shape>
            </v:group>
            <v:group style="position:absolute;left:1909;top:533;width:10;height:20" coordorigin="1909,533" coordsize="10,20">
              <v:shape style="position:absolute;left:1909;top:533;width:10;height:20" coordorigin="1909,533" coordsize="10,20" path="m1909,552l1918,552,1918,533,1909,533,1909,552xe" filled="true" fillcolor="#000000" stroked="false">
                <v:path arrowok="t"/>
                <v:fill type="solid"/>
              </v:shape>
            </v:group>
            <v:group style="position:absolute;left:1909;top:552;width:10;height:20" coordorigin="1909,552" coordsize="10,20">
              <v:shape style="position:absolute;left:1909;top:552;width:10;height:20" coordorigin="1909,552" coordsize="10,20" path="m1909,571l1918,571,1918,552,1909,552,1909,571xe" filled="true" fillcolor="#000000" stroked="false">
                <v:path arrowok="t"/>
                <v:fill type="solid"/>
              </v:shape>
            </v:group>
            <v:group style="position:absolute;left:1909;top:571;width:10;height:20" coordorigin="1909,571" coordsize="10,20">
              <v:shape style="position:absolute;left:1909;top:571;width:10;height:20" coordorigin="1909,571" coordsize="10,20" path="m1909,590l1918,590,1918,571,1909,571,1909,590xe" filled="true" fillcolor="#000000" stroked="false">
                <v:path arrowok="t"/>
                <v:fill type="solid"/>
              </v:shape>
            </v:group>
            <v:group style="position:absolute;left:1909;top:590;width:10;height:20" coordorigin="1909,590" coordsize="10,20">
              <v:shape style="position:absolute;left:1909;top:590;width:10;height:20" coordorigin="1909,590" coordsize="10,20" path="m1909,610l1918,610,1918,590,1909,590,1909,610xe" filled="true" fillcolor="#000000" stroked="false">
                <v:path arrowok="t"/>
                <v:fill type="solid"/>
              </v:shape>
            </v:group>
            <v:group style="position:absolute;left:1909;top:610;width:10;height:20" coordorigin="1909,610" coordsize="10,20">
              <v:shape style="position:absolute;left:1909;top:610;width:10;height:20" coordorigin="1909,610" coordsize="10,20" path="m1909,629l1918,629,1918,610,1909,610,1909,629xe" filled="true" fillcolor="#000000" stroked="false">
                <v:path arrowok="t"/>
                <v:fill type="solid"/>
              </v:shape>
            </v:group>
            <v:group style="position:absolute;left:1909;top:629;width:10;height:20" coordorigin="1909,629" coordsize="10,20">
              <v:shape style="position:absolute;left:1909;top:629;width:10;height:20" coordorigin="1909,629" coordsize="10,20" path="m1909,648l1918,648,1918,629,1909,629,1909,648xe" filled="true" fillcolor="#000000" stroked="false">
                <v:path arrowok="t"/>
                <v:fill type="solid"/>
              </v:shape>
            </v:group>
            <v:group style="position:absolute;left:1909;top:648;width:10;height:20" coordorigin="1909,648" coordsize="10,20">
              <v:shape style="position:absolute;left:1909;top:648;width:10;height:20" coordorigin="1909,648" coordsize="10,20" path="m1909,667l1918,667,1918,648,1909,648,1909,667xe" filled="true" fillcolor="#000000" stroked="false">
                <v:path arrowok="t"/>
                <v:fill type="solid"/>
              </v:shape>
            </v:group>
            <v:group style="position:absolute;left:1909;top:667;width:10;height:20" coordorigin="1909,667" coordsize="10,20">
              <v:shape style="position:absolute;left:1909;top:667;width:10;height:20" coordorigin="1909,667" coordsize="10,20" path="m1909,686l1918,686,1918,667,1909,667,1909,686xe" filled="true" fillcolor="#000000" stroked="false">
                <v:path arrowok="t"/>
                <v:fill type="solid"/>
              </v:shape>
            </v:group>
            <v:group style="position:absolute;left:1909;top:686;width:10;height:20" coordorigin="1909,686" coordsize="10,20">
              <v:shape style="position:absolute;left:1909;top:686;width:10;height:20" coordorigin="1909,686" coordsize="10,20" path="m1909,706l1918,706,1918,686,1909,686,1909,706xe" filled="true" fillcolor="#000000" stroked="false">
                <v:path arrowok="t"/>
                <v:fill type="solid"/>
              </v:shape>
            </v:group>
            <v:group style="position:absolute;left:1909;top:706;width:10;height:20" coordorigin="1909,706" coordsize="10,20">
              <v:shape style="position:absolute;left:1909;top:706;width:10;height:20" coordorigin="1909,706" coordsize="10,20" path="m1909,725l1918,725,1918,706,1909,706,1909,725xe" filled="true" fillcolor="#000000" stroked="false">
                <v:path arrowok="t"/>
                <v:fill type="solid"/>
              </v:shape>
            </v:group>
            <v:group style="position:absolute;left:1909;top:725;width:10;height:20" coordorigin="1909,725" coordsize="10,20">
              <v:shape style="position:absolute;left:1909;top:725;width:10;height:20" coordorigin="1909,725" coordsize="10,20" path="m1909,744l1918,744,1918,725,1909,725,1909,744xe" filled="true" fillcolor="#000000" stroked="false">
                <v:path arrowok="t"/>
                <v:fill type="solid"/>
              </v:shape>
            </v:group>
            <v:group style="position:absolute;left:1909;top:744;width:10;height:20" coordorigin="1909,744" coordsize="10,20">
              <v:shape style="position:absolute;left:1909;top:744;width:10;height:20" coordorigin="1909,744" coordsize="10,20" path="m1909,763l1918,763,1918,744,1909,744,1909,763xe" filled="true" fillcolor="#000000" stroked="false">
                <v:path arrowok="t"/>
                <v:fill type="solid"/>
              </v:shape>
            </v:group>
            <v:group style="position:absolute;left:1909;top:763;width:10;height:20" coordorigin="1909,763" coordsize="10,20">
              <v:shape style="position:absolute;left:1909;top:763;width:10;height:20" coordorigin="1909,763" coordsize="10,20" path="m1909,782l1918,782,1918,763,1909,763,1909,782xe" filled="true" fillcolor="#000000" stroked="false">
                <v:path arrowok="t"/>
                <v:fill type="solid"/>
              </v:shape>
            </v:group>
            <v:group style="position:absolute;left:1909;top:782;width:10;height:20" coordorigin="1909,782" coordsize="10,20">
              <v:shape style="position:absolute;left:1909;top:782;width:10;height:20" coordorigin="1909,782" coordsize="10,20" path="m1909,802l1918,802,1918,782,1909,782,1909,802xe" filled="true" fillcolor="#000000" stroked="false">
                <v:path arrowok="t"/>
                <v:fill type="solid"/>
              </v:shape>
            </v:group>
            <v:group style="position:absolute;left:1909;top:802;width:10;height:20" coordorigin="1909,802" coordsize="10,20">
              <v:shape style="position:absolute;left:1909;top:802;width:10;height:20" coordorigin="1909,802" coordsize="10,20" path="m1909,821l1918,821,1918,802,1909,802,1909,821xe" filled="true" fillcolor="#000000" stroked="false">
                <v:path arrowok="t"/>
                <v:fill type="solid"/>
              </v:shape>
            </v:group>
            <v:group style="position:absolute;left:1909;top:821;width:10;height:20" coordorigin="1909,821" coordsize="10,20">
              <v:shape style="position:absolute;left:1909;top:821;width:10;height:20" coordorigin="1909,821" coordsize="10,20" path="m1909,840l1918,840,1918,821,1909,821,1909,840xe" filled="true" fillcolor="#000000" stroked="false">
                <v:path arrowok="t"/>
                <v:fill type="solid"/>
              </v:shape>
            </v:group>
            <v:group style="position:absolute;left:1909;top:840;width:10;height:20" coordorigin="1909,840" coordsize="10,20">
              <v:shape style="position:absolute;left:1909;top:840;width:10;height:20" coordorigin="1909,840" coordsize="10,20" path="m1909,859l1918,859,1918,840,1909,840,1909,859xe" filled="true" fillcolor="#000000" stroked="false">
                <v:path arrowok="t"/>
                <v:fill type="solid"/>
              </v:shape>
            </v:group>
            <v:group style="position:absolute;left:1909;top:859;width:10;height:20" coordorigin="1909,859" coordsize="10,20">
              <v:shape style="position:absolute;left:1909;top:859;width:10;height:20" coordorigin="1909,859" coordsize="10,20" path="m1909,878l1918,878,1918,859,1909,859,1909,878xe" filled="true" fillcolor="#000000" stroked="false">
                <v:path arrowok="t"/>
                <v:fill type="solid"/>
              </v:shape>
            </v:group>
            <v:group style="position:absolute;left:1909;top:878;width:10;height:20" coordorigin="1909,878" coordsize="10,20">
              <v:shape style="position:absolute;left:1909;top:878;width:10;height:20" coordorigin="1909,878" coordsize="10,20" path="m1909,898l1918,898,1918,878,1909,878,1909,898xe" filled="true" fillcolor="#000000" stroked="false">
                <v:path arrowok="t"/>
                <v:fill type="solid"/>
              </v:shape>
            </v:group>
            <v:group style="position:absolute;left:1909;top:898;width:10;height:20" coordorigin="1909,898" coordsize="10,20">
              <v:shape style="position:absolute;left:1909;top:898;width:10;height:20" coordorigin="1909,898" coordsize="10,20" path="m1909,917l1918,917,1918,898,1909,898,1909,917xe" filled="true" fillcolor="#000000" stroked="false">
                <v:path arrowok="t"/>
                <v:fill type="solid"/>
              </v:shape>
            </v:group>
            <v:group style="position:absolute;left:1909;top:917;width:10;height:20" coordorigin="1909,917" coordsize="10,20">
              <v:shape style="position:absolute;left:1909;top:917;width:10;height:20" coordorigin="1909,917" coordsize="10,20" path="m1909,936l1918,936,1918,917,1909,917,1909,936xe" filled="true" fillcolor="#000000" stroked="false">
                <v:path arrowok="t"/>
                <v:fill type="solid"/>
              </v:shape>
            </v:group>
            <v:group style="position:absolute;left:1909;top:936;width:10;height:20" coordorigin="1909,936" coordsize="10,20">
              <v:shape style="position:absolute;left:1909;top:936;width:10;height:20" coordorigin="1909,936" coordsize="10,20" path="m1909,955l1918,955,1918,936,1909,936,1909,955xe" filled="true" fillcolor="#000000" stroked="false">
                <v:path arrowok="t"/>
                <v:fill type="solid"/>
              </v:shape>
            </v:group>
            <v:group style="position:absolute;left:1909;top:955;width:10;height:20" coordorigin="1909,955" coordsize="10,20">
              <v:shape style="position:absolute;left:1909;top:955;width:10;height:20" coordorigin="1909,955" coordsize="10,20" path="m1909,974l1918,974,1918,955,1909,955,1909,974xe" filled="true" fillcolor="#000000" stroked="false">
                <v:path arrowok="t"/>
                <v:fill type="solid"/>
              </v:shape>
            </v:group>
            <v:group style="position:absolute;left:1909;top:974;width:10;height:20" coordorigin="1909,974" coordsize="10,20">
              <v:shape style="position:absolute;left:1909;top:974;width:10;height:20" coordorigin="1909,974" coordsize="10,20" path="m1909,994l1918,994,1918,974,1909,974,1909,994xe" filled="true" fillcolor="#000000" stroked="false">
                <v:path arrowok="t"/>
                <v:fill type="solid"/>
              </v:shape>
            </v:group>
            <v:group style="position:absolute;left:1909;top:994;width:10;height:20" coordorigin="1909,994" coordsize="10,20">
              <v:shape style="position:absolute;left:1909;top:994;width:10;height:20" coordorigin="1909,994" coordsize="10,20" path="m1909,1013l1918,1013,1918,994,1909,994,1909,1013xe" filled="true" fillcolor="#000000" stroked="false">
                <v:path arrowok="t"/>
                <v:fill type="solid"/>
              </v:shape>
            </v:group>
            <v:group style="position:absolute;left:1909;top:1013;width:10;height:20" coordorigin="1909,1013" coordsize="10,20">
              <v:shape style="position:absolute;left:1909;top:1013;width:10;height:20" coordorigin="1909,1013" coordsize="10,20" path="m1909,1032l1918,1032,1918,1013,1909,1013,1909,1032xe" filled="true" fillcolor="#000000" stroked="false">
                <v:path arrowok="t"/>
                <v:fill type="solid"/>
              </v:shape>
            </v:group>
            <v:group style="position:absolute;left:1909;top:1032;width:10;height:20" coordorigin="1909,1032" coordsize="10,20">
              <v:shape style="position:absolute;left:1909;top:1032;width:10;height:20" coordorigin="1909,1032" coordsize="10,20" path="m1909,1051l1918,1051,1918,1032,1909,1032,1909,1051xe" filled="true" fillcolor="#000000" stroked="false">
                <v:path arrowok="t"/>
                <v:fill type="solid"/>
              </v:shape>
            </v:group>
            <v:group style="position:absolute;left:1909;top:1051;width:10;height:20" coordorigin="1909,1051" coordsize="10,20">
              <v:shape style="position:absolute;left:1909;top:1051;width:10;height:20" coordorigin="1909,1051" coordsize="10,20" path="m1909,1070l1918,1070,1918,1051,1909,1051,1909,1070xe" filled="true" fillcolor="#000000" stroked="false">
                <v:path arrowok="t"/>
                <v:fill type="solid"/>
              </v:shape>
            </v:group>
            <v:group style="position:absolute;left:1909;top:1070;width:10;height:20" coordorigin="1909,1070" coordsize="10,20">
              <v:shape style="position:absolute;left:1909;top:1070;width:10;height:20" coordorigin="1909,1070" coordsize="10,20" path="m1909,1090l1918,1090,1918,1070,1909,1070,1909,1090xe" filled="true" fillcolor="#000000" stroked="false">
                <v:path arrowok="t"/>
                <v:fill type="solid"/>
              </v:shape>
            </v:group>
            <v:group style="position:absolute;left:1909;top:1090;width:10;height:20" coordorigin="1909,1090" coordsize="10,20">
              <v:shape style="position:absolute;left:1909;top:1090;width:10;height:20" coordorigin="1909,1090" coordsize="10,20" path="m1909,1109l1918,1109,1918,1090,1909,1090,1909,1109xe" filled="true" fillcolor="#000000" stroked="false">
                <v:path arrowok="t"/>
                <v:fill type="solid"/>
              </v:shape>
            </v:group>
            <v:group style="position:absolute;left:1909;top:1114;width:10;height:2" coordorigin="1909,1114" coordsize="10,2">
              <v:shape style="position:absolute;left:1909;top:1114;width:10;height:2" coordorigin="1909,1114" coordsize="10,0" path="m1909,1114l1918,1114e" filled="false" stroked="true" strokeweight=".48004pt" strokecolor="#000000">
                <v:path arrowok="t"/>
              </v:shape>
            </v:group>
            <v:group style="position:absolute;left:2672;top:360;width:10;height:20" coordorigin="2672,360" coordsize="10,20">
              <v:shape style="position:absolute;left:2672;top:360;width:10;height:20" coordorigin="2672,360" coordsize="10,20" path="m2672,379l2681,379,2681,360,2672,360,2672,379xe" filled="true" fillcolor="#000000" stroked="false">
                <v:path arrowok="t"/>
                <v:fill type="solid"/>
              </v:shape>
            </v:group>
            <v:group style="position:absolute;left:2672;top:379;width:10;height:20" coordorigin="2672,379" coordsize="10,20">
              <v:shape style="position:absolute;left:2672;top:379;width:10;height:20" coordorigin="2672,379" coordsize="10,20" path="m2672,398l2681,398,2681,379,2672,379,2672,398xe" filled="true" fillcolor="#000000" stroked="false">
                <v:path arrowok="t"/>
                <v:fill type="solid"/>
              </v:shape>
            </v:group>
            <v:group style="position:absolute;left:2672;top:398;width:10;height:20" coordorigin="2672,398" coordsize="10,20">
              <v:shape style="position:absolute;left:2672;top:398;width:10;height:20" coordorigin="2672,398" coordsize="10,20" path="m2672,418l2681,418,2681,398,2672,398,2672,418xe" filled="true" fillcolor="#000000" stroked="false">
                <v:path arrowok="t"/>
                <v:fill type="solid"/>
              </v:shape>
            </v:group>
            <v:group style="position:absolute;left:2672;top:418;width:10;height:20" coordorigin="2672,418" coordsize="10,20">
              <v:shape style="position:absolute;left:2672;top:418;width:10;height:20" coordorigin="2672,418" coordsize="10,20" path="m2672,437l2681,437,2681,418,2672,418,2672,437xe" filled="true" fillcolor="#000000" stroked="false">
                <v:path arrowok="t"/>
                <v:fill type="solid"/>
              </v:shape>
            </v:group>
            <v:group style="position:absolute;left:2672;top:437;width:10;height:20" coordorigin="2672,437" coordsize="10,20">
              <v:shape style="position:absolute;left:2672;top:437;width:10;height:20" coordorigin="2672,437" coordsize="10,20" path="m2672,456l2681,456,2681,437,2672,437,2672,456xe" filled="true" fillcolor="#000000" stroked="false">
                <v:path arrowok="t"/>
                <v:fill type="solid"/>
              </v:shape>
            </v:group>
            <v:group style="position:absolute;left:2672;top:456;width:10;height:20" coordorigin="2672,456" coordsize="10,20">
              <v:shape style="position:absolute;left:2672;top:456;width:10;height:20" coordorigin="2672,456" coordsize="10,20" path="m2672,475l2681,475,2681,456,2672,456,2672,475xe" filled="true" fillcolor="#000000" stroked="false">
                <v:path arrowok="t"/>
                <v:fill type="solid"/>
              </v:shape>
            </v:group>
            <v:group style="position:absolute;left:2672;top:475;width:10;height:20" coordorigin="2672,475" coordsize="10,20">
              <v:shape style="position:absolute;left:2672;top:475;width:10;height:20" coordorigin="2672,475" coordsize="10,20" path="m2672,494l2681,494,2681,475,2672,475,2672,494xe" filled="true" fillcolor="#000000" stroked="false">
                <v:path arrowok="t"/>
                <v:fill type="solid"/>
              </v:shape>
            </v:group>
            <v:group style="position:absolute;left:2672;top:494;width:10;height:20" coordorigin="2672,494" coordsize="10,20">
              <v:shape style="position:absolute;left:2672;top:494;width:10;height:20" coordorigin="2672,494" coordsize="10,20" path="m2672,514l2681,514,2681,494,2672,494,2672,514xe" filled="true" fillcolor="#000000" stroked="false">
                <v:path arrowok="t"/>
                <v:fill type="solid"/>
              </v:shape>
            </v:group>
            <v:group style="position:absolute;left:2672;top:514;width:10;height:20" coordorigin="2672,514" coordsize="10,20">
              <v:shape style="position:absolute;left:2672;top:514;width:10;height:20" coordorigin="2672,514" coordsize="10,20" path="m2672,533l2681,533,2681,514,2672,514,2672,533xe" filled="true" fillcolor="#000000" stroked="false">
                <v:path arrowok="t"/>
                <v:fill type="solid"/>
              </v:shape>
            </v:group>
            <v:group style="position:absolute;left:2672;top:533;width:10;height:20" coordorigin="2672,533" coordsize="10,20">
              <v:shape style="position:absolute;left:2672;top:533;width:10;height:20" coordorigin="2672,533" coordsize="10,20" path="m2672,552l2681,552,2681,533,2672,533,2672,552xe" filled="true" fillcolor="#000000" stroked="false">
                <v:path arrowok="t"/>
                <v:fill type="solid"/>
              </v:shape>
            </v:group>
            <v:group style="position:absolute;left:2672;top:552;width:10;height:20" coordorigin="2672,552" coordsize="10,20">
              <v:shape style="position:absolute;left:2672;top:552;width:10;height:20" coordorigin="2672,552" coordsize="10,20" path="m2672,571l2681,571,2681,552,2672,552,2672,571xe" filled="true" fillcolor="#000000" stroked="false">
                <v:path arrowok="t"/>
                <v:fill type="solid"/>
              </v:shape>
            </v:group>
            <v:group style="position:absolute;left:2672;top:571;width:10;height:20" coordorigin="2672,571" coordsize="10,20">
              <v:shape style="position:absolute;left:2672;top:571;width:10;height:20" coordorigin="2672,571" coordsize="10,20" path="m2672,590l2681,590,2681,571,2672,571,2672,590xe" filled="true" fillcolor="#000000" stroked="false">
                <v:path arrowok="t"/>
                <v:fill type="solid"/>
              </v:shape>
            </v:group>
            <v:group style="position:absolute;left:2672;top:590;width:10;height:20" coordorigin="2672,590" coordsize="10,20">
              <v:shape style="position:absolute;left:2672;top:590;width:10;height:20" coordorigin="2672,590" coordsize="10,20" path="m2672,610l2681,610,2681,590,2672,590,2672,610xe" filled="true" fillcolor="#000000" stroked="false">
                <v:path arrowok="t"/>
                <v:fill type="solid"/>
              </v:shape>
            </v:group>
            <v:group style="position:absolute;left:2672;top:610;width:10;height:20" coordorigin="2672,610" coordsize="10,20">
              <v:shape style="position:absolute;left:2672;top:610;width:10;height:20" coordorigin="2672,610" coordsize="10,20" path="m2672,629l2681,629,2681,610,2672,610,2672,629xe" filled="true" fillcolor="#000000" stroked="false">
                <v:path arrowok="t"/>
                <v:fill type="solid"/>
              </v:shape>
            </v:group>
            <v:group style="position:absolute;left:2672;top:629;width:10;height:20" coordorigin="2672,629" coordsize="10,20">
              <v:shape style="position:absolute;left:2672;top:629;width:10;height:20" coordorigin="2672,629" coordsize="10,20" path="m2672,648l2681,648,2681,629,2672,629,2672,648xe" filled="true" fillcolor="#000000" stroked="false">
                <v:path arrowok="t"/>
                <v:fill type="solid"/>
              </v:shape>
            </v:group>
            <v:group style="position:absolute;left:2672;top:648;width:10;height:20" coordorigin="2672,648" coordsize="10,20">
              <v:shape style="position:absolute;left:2672;top:648;width:10;height:20" coordorigin="2672,648" coordsize="10,20" path="m2672,667l2681,667,2681,648,2672,648,2672,667xe" filled="true" fillcolor="#000000" stroked="false">
                <v:path arrowok="t"/>
                <v:fill type="solid"/>
              </v:shape>
            </v:group>
            <v:group style="position:absolute;left:2672;top:667;width:10;height:20" coordorigin="2672,667" coordsize="10,20">
              <v:shape style="position:absolute;left:2672;top:667;width:10;height:20" coordorigin="2672,667" coordsize="10,20" path="m2672,686l2681,686,2681,667,2672,667,2672,686xe" filled="true" fillcolor="#000000" stroked="false">
                <v:path arrowok="t"/>
                <v:fill type="solid"/>
              </v:shape>
            </v:group>
            <v:group style="position:absolute;left:2672;top:686;width:10;height:20" coordorigin="2672,686" coordsize="10,20">
              <v:shape style="position:absolute;left:2672;top:686;width:10;height:20" coordorigin="2672,686" coordsize="10,20" path="m2672,706l2681,706,2681,686,2672,686,2672,706xe" filled="true" fillcolor="#000000" stroked="false">
                <v:path arrowok="t"/>
                <v:fill type="solid"/>
              </v:shape>
            </v:group>
            <v:group style="position:absolute;left:2672;top:706;width:10;height:20" coordorigin="2672,706" coordsize="10,20">
              <v:shape style="position:absolute;left:2672;top:706;width:10;height:20" coordorigin="2672,706" coordsize="10,20" path="m2672,725l2681,725,2681,706,2672,706,2672,725xe" filled="true" fillcolor="#000000" stroked="false">
                <v:path arrowok="t"/>
                <v:fill type="solid"/>
              </v:shape>
            </v:group>
            <v:group style="position:absolute;left:2672;top:725;width:10;height:20" coordorigin="2672,725" coordsize="10,20">
              <v:shape style="position:absolute;left:2672;top:725;width:10;height:20" coordorigin="2672,725" coordsize="10,20" path="m2672,744l2681,744,2681,725,2672,725,2672,744xe" filled="true" fillcolor="#000000" stroked="false">
                <v:path arrowok="t"/>
                <v:fill type="solid"/>
              </v:shape>
            </v:group>
            <v:group style="position:absolute;left:2672;top:744;width:10;height:20" coordorigin="2672,744" coordsize="10,20">
              <v:shape style="position:absolute;left:2672;top:744;width:10;height:20" coordorigin="2672,744" coordsize="10,20" path="m2672,763l2681,763,2681,744,2672,744,2672,763xe" filled="true" fillcolor="#000000" stroked="false">
                <v:path arrowok="t"/>
                <v:fill type="solid"/>
              </v:shape>
            </v:group>
            <v:group style="position:absolute;left:2672;top:763;width:10;height:20" coordorigin="2672,763" coordsize="10,20">
              <v:shape style="position:absolute;left:2672;top:763;width:10;height:20" coordorigin="2672,763" coordsize="10,20" path="m2672,782l2681,782,2681,763,2672,763,2672,782xe" filled="true" fillcolor="#000000" stroked="false">
                <v:path arrowok="t"/>
                <v:fill type="solid"/>
              </v:shape>
            </v:group>
            <v:group style="position:absolute;left:2672;top:782;width:10;height:20" coordorigin="2672,782" coordsize="10,20">
              <v:shape style="position:absolute;left:2672;top:782;width:10;height:20" coordorigin="2672,782" coordsize="10,20" path="m2672,802l2681,802,2681,782,2672,782,2672,802xe" filled="true" fillcolor="#000000" stroked="false">
                <v:path arrowok="t"/>
                <v:fill type="solid"/>
              </v:shape>
            </v:group>
            <v:group style="position:absolute;left:2672;top:802;width:10;height:20" coordorigin="2672,802" coordsize="10,20">
              <v:shape style="position:absolute;left:2672;top:802;width:10;height:20" coordorigin="2672,802" coordsize="10,20" path="m2672,821l2681,821,2681,802,2672,802,2672,821xe" filled="true" fillcolor="#000000" stroked="false">
                <v:path arrowok="t"/>
                <v:fill type="solid"/>
              </v:shape>
            </v:group>
            <v:group style="position:absolute;left:2672;top:821;width:10;height:20" coordorigin="2672,821" coordsize="10,20">
              <v:shape style="position:absolute;left:2672;top:821;width:10;height:20" coordorigin="2672,821" coordsize="10,20" path="m2672,840l2681,840,2681,821,2672,821,2672,840xe" filled="true" fillcolor="#000000" stroked="false">
                <v:path arrowok="t"/>
                <v:fill type="solid"/>
              </v:shape>
            </v:group>
            <v:group style="position:absolute;left:2672;top:840;width:10;height:20" coordorigin="2672,840" coordsize="10,20">
              <v:shape style="position:absolute;left:2672;top:840;width:10;height:20" coordorigin="2672,840" coordsize="10,20" path="m2672,859l2681,859,2681,840,2672,840,2672,859xe" filled="true" fillcolor="#000000" stroked="false">
                <v:path arrowok="t"/>
                <v:fill type="solid"/>
              </v:shape>
            </v:group>
            <v:group style="position:absolute;left:2672;top:859;width:10;height:20" coordorigin="2672,859" coordsize="10,20">
              <v:shape style="position:absolute;left:2672;top:859;width:10;height:20" coordorigin="2672,859" coordsize="10,20" path="m2672,878l2681,878,2681,859,2672,859,2672,878xe" filled="true" fillcolor="#000000" stroked="false">
                <v:path arrowok="t"/>
                <v:fill type="solid"/>
              </v:shape>
            </v:group>
            <v:group style="position:absolute;left:2672;top:878;width:10;height:20" coordorigin="2672,878" coordsize="10,20">
              <v:shape style="position:absolute;left:2672;top:878;width:10;height:20" coordorigin="2672,878" coordsize="10,20" path="m2672,898l2681,898,2681,878,2672,878,2672,898xe" filled="true" fillcolor="#000000" stroked="false">
                <v:path arrowok="t"/>
                <v:fill type="solid"/>
              </v:shape>
            </v:group>
            <v:group style="position:absolute;left:2672;top:898;width:10;height:20" coordorigin="2672,898" coordsize="10,20">
              <v:shape style="position:absolute;left:2672;top:898;width:10;height:20" coordorigin="2672,898" coordsize="10,20" path="m2672,917l2681,917,2681,898,2672,898,2672,917xe" filled="true" fillcolor="#000000" stroked="false">
                <v:path arrowok="t"/>
                <v:fill type="solid"/>
              </v:shape>
            </v:group>
            <v:group style="position:absolute;left:2672;top:917;width:10;height:20" coordorigin="2672,917" coordsize="10,20">
              <v:shape style="position:absolute;left:2672;top:917;width:10;height:20" coordorigin="2672,917" coordsize="10,20" path="m2672,936l2681,936,2681,917,2672,917,2672,936xe" filled="true" fillcolor="#000000" stroked="false">
                <v:path arrowok="t"/>
                <v:fill type="solid"/>
              </v:shape>
            </v:group>
            <v:group style="position:absolute;left:2672;top:936;width:10;height:20" coordorigin="2672,936" coordsize="10,20">
              <v:shape style="position:absolute;left:2672;top:936;width:10;height:20" coordorigin="2672,936" coordsize="10,20" path="m2672,955l2681,955,2681,936,2672,936,2672,955xe" filled="true" fillcolor="#000000" stroked="false">
                <v:path arrowok="t"/>
                <v:fill type="solid"/>
              </v:shape>
            </v:group>
            <v:group style="position:absolute;left:2672;top:955;width:10;height:20" coordorigin="2672,955" coordsize="10,20">
              <v:shape style="position:absolute;left:2672;top:955;width:10;height:20" coordorigin="2672,955" coordsize="10,20" path="m2672,974l2681,974,2681,955,2672,955,2672,974xe" filled="true" fillcolor="#000000" stroked="false">
                <v:path arrowok="t"/>
                <v:fill type="solid"/>
              </v:shape>
            </v:group>
            <v:group style="position:absolute;left:2672;top:974;width:10;height:20" coordorigin="2672,974" coordsize="10,20">
              <v:shape style="position:absolute;left:2672;top:974;width:10;height:20" coordorigin="2672,974" coordsize="10,20" path="m2672,994l2681,994,2681,974,2672,974,2672,994xe" filled="true" fillcolor="#000000" stroked="false">
                <v:path arrowok="t"/>
                <v:fill type="solid"/>
              </v:shape>
            </v:group>
            <v:group style="position:absolute;left:2672;top:994;width:10;height:20" coordorigin="2672,994" coordsize="10,20">
              <v:shape style="position:absolute;left:2672;top:994;width:10;height:20" coordorigin="2672,994" coordsize="10,20" path="m2672,1013l2681,1013,2681,994,2672,994,2672,1013xe" filled="true" fillcolor="#000000" stroked="false">
                <v:path arrowok="t"/>
                <v:fill type="solid"/>
              </v:shape>
            </v:group>
            <v:group style="position:absolute;left:2672;top:1013;width:10;height:20" coordorigin="2672,1013" coordsize="10,20">
              <v:shape style="position:absolute;left:2672;top:1013;width:10;height:20" coordorigin="2672,1013" coordsize="10,20" path="m2672,1032l2681,1032,2681,1013,2672,1013,2672,1032xe" filled="true" fillcolor="#000000" stroked="false">
                <v:path arrowok="t"/>
                <v:fill type="solid"/>
              </v:shape>
            </v:group>
            <v:group style="position:absolute;left:2672;top:1032;width:10;height:20" coordorigin="2672,1032" coordsize="10,20">
              <v:shape style="position:absolute;left:2672;top:1032;width:10;height:20" coordorigin="2672,1032" coordsize="10,20" path="m2672,1051l2681,1051,2681,1032,2672,1032,2672,1051xe" filled="true" fillcolor="#000000" stroked="false">
                <v:path arrowok="t"/>
                <v:fill type="solid"/>
              </v:shape>
            </v:group>
            <v:group style="position:absolute;left:2672;top:1051;width:10;height:20" coordorigin="2672,1051" coordsize="10,20">
              <v:shape style="position:absolute;left:2672;top:1051;width:10;height:20" coordorigin="2672,1051" coordsize="10,20" path="m2672,1070l2681,1070,2681,1051,2672,1051,2672,1070xe" filled="true" fillcolor="#000000" stroked="false">
                <v:path arrowok="t"/>
                <v:fill type="solid"/>
              </v:shape>
            </v:group>
            <v:group style="position:absolute;left:2672;top:1070;width:10;height:20" coordorigin="2672,1070" coordsize="10,20">
              <v:shape style="position:absolute;left:2672;top:1070;width:10;height:20" coordorigin="2672,1070" coordsize="10,20" path="m2672,1090l2681,1090,2681,1070,2672,1070,2672,1090xe" filled="true" fillcolor="#000000" stroked="false">
                <v:path arrowok="t"/>
                <v:fill type="solid"/>
              </v:shape>
            </v:group>
            <v:group style="position:absolute;left:2672;top:1090;width:10;height:20" coordorigin="2672,1090" coordsize="10,20">
              <v:shape style="position:absolute;left:2672;top:1090;width:10;height:20" coordorigin="2672,1090" coordsize="10,20" path="m2672,1109l2681,1109,2681,1090,2672,1090,2672,1109xe" filled="true" fillcolor="#000000" stroked="false">
                <v:path arrowok="t"/>
                <v:fill type="solid"/>
              </v:shape>
            </v:group>
            <v:group style="position:absolute;left:2672;top:1114;width:10;height:2" coordorigin="2672,1114" coordsize="10,2">
              <v:shape style="position:absolute;left:2672;top:1114;width:10;height:2" coordorigin="2672,1114" coordsize="10,0" path="m2672,1114l2681,1114e" filled="false" stroked="true" strokeweight=".48004pt" strokecolor="#000000">
                <v:path arrowok="t"/>
              </v:shape>
            </v:group>
            <v:group style="position:absolute;left:3577;top:360;width:10;height:20" coordorigin="3577,360" coordsize="10,20">
              <v:shape style="position:absolute;left:3577;top:360;width:10;height:20" coordorigin="3577,360" coordsize="10,20" path="m3577,379l3587,379,3587,360,3577,360,3577,379xe" filled="true" fillcolor="#000000" stroked="false">
                <v:path arrowok="t"/>
                <v:fill type="solid"/>
              </v:shape>
            </v:group>
            <v:group style="position:absolute;left:3577;top:379;width:10;height:20" coordorigin="3577,379" coordsize="10,20">
              <v:shape style="position:absolute;left:3577;top:379;width:10;height:20" coordorigin="3577,379" coordsize="10,20" path="m3577,398l3587,398,3587,379,3577,379,3577,398xe" filled="true" fillcolor="#000000" stroked="false">
                <v:path arrowok="t"/>
                <v:fill type="solid"/>
              </v:shape>
            </v:group>
            <v:group style="position:absolute;left:3577;top:398;width:10;height:20" coordorigin="3577,398" coordsize="10,20">
              <v:shape style="position:absolute;left:3577;top:398;width:10;height:20" coordorigin="3577,398" coordsize="10,20" path="m3577,418l3587,418,3587,398,3577,398,3577,418xe" filled="true" fillcolor="#000000" stroked="false">
                <v:path arrowok="t"/>
                <v:fill type="solid"/>
              </v:shape>
            </v:group>
            <v:group style="position:absolute;left:3577;top:418;width:10;height:20" coordorigin="3577,418" coordsize="10,20">
              <v:shape style="position:absolute;left:3577;top:418;width:10;height:20" coordorigin="3577,418" coordsize="10,20" path="m3577,437l3587,437,3587,418,3577,418,3577,437xe" filled="true" fillcolor="#000000" stroked="false">
                <v:path arrowok="t"/>
                <v:fill type="solid"/>
              </v:shape>
            </v:group>
            <v:group style="position:absolute;left:3577;top:437;width:10;height:20" coordorigin="3577,437" coordsize="10,20">
              <v:shape style="position:absolute;left:3577;top:437;width:10;height:20" coordorigin="3577,437" coordsize="10,20" path="m3577,456l3587,456,3587,437,3577,437,3577,456xe" filled="true" fillcolor="#000000" stroked="false">
                <v:path arrowok="t"/>
                <v:fill type="solid"/>
              </v:shape>
            </v:group>
            <v:group style="position:absolute;left:3577;top:456;width:10;height:20" coordorigin="3577,456" coordsize="10,20">
              <v:shape style="position:absolute;left:3577;top:456;width:10;height:20" coordorigin="3577,456" coordsize="10,20" path="m3577,475l3587,475,3587,456,3577,456,3577,475xe" filled="true" fillcolor="#000000" stroked="false">
                <v:path arrowok="t"/>
                <v:fill type="solid"/>
              </v:shape>
            </v:group>
            <v:group style="position:absolute;left:3577;top:475;width:10;height:20" coordorigin="3577,475" coordsize="10,20">
              <v:shape style="position:absolute;left:3577;top:475;width:10;height:20" coordorigin="3577,475" coordsize="10,20" path="m3577,494l3587,494,3587,475,3577,475,3577,494xe" filled="true" fillcolor="#000000" stroked="false">
                <v:path arrowok="t"/>
                <v:fill type="solid"/>
              </v:shape>
            </v:group>
            <v:group style="position:absolute;left:3577;top:494;width:10;height:20" coordorigin="3577,494" coordsize="10,20">
              <v:shape style="position:absolute;left:3577;top:494;width:10;height:20" coordorigin="3577,494" coordsize="10,20" path="m3577,514l3587,514,3587,494,3577,494,3577,514xe" filled="true" fillcolor="#000000" stroked="false">
                <v:path arrowok="t"/>
                <v:fill type="solid"/>
              </v:shape>
            </v:group>
            <v:group style="position:absolute;left:3577;top:514;width:10;height:20" coordorigin="3577,514" coordsize="10,20">
              <v:shape style="position:absolute;left:3577;top:514;width:10;height:20" coordorigin="3577,514" coordsize="10,20" path="m3577,533l3587,533,3587,514,3577,514,3577,533xe" filled="true" fillcolor="#000000" stroked="false">
                <v:path arrowok="t"/>
                <v:fill type="solid"/>
              </v:shape>
            </v:group>
            <v:group style="position:absolute;left:3577;top:533;width:10;height:20" coordorigin="3577,533" coordsize="10,20">
              <v:shape style="position:absolute;left:3577;top:533;width:10;height:20" coordorigin="3577,533" coordsize="10,20" path="m3577,552l3587,552,3587,533,3577,533,3577,552xe" filled="true" fillcolor="#000000" stroked="false">
                <v:path arrowok="t"/>
                <v:fill type="solid"/>
              </v:shape>
            </v:group>
            <v:group style="position:absolute;left:3577;top:552;width:10;height:20" coordorigin="3577,552" coordsize="10,20">
              <v:shape style="position:absolute;left:3577;top:552;width:10;height:20" coordorigin="3577,552" coordsize="10,20" path="m3577,571l3587,571,3587,552,3577,552,3577,571xe" filled="true" fillcolor="#000000" stroked="false">
                <v:path arrowok="t"/>
                <v:fill type="solid"/>
              </v:shape>
            </v:group>
            <v:group style="position:absolute;left:3577;top:571;width:10;height:20" coordorigin="3577,571" coordsize="10,20">
              <v:shape style="position:absolute;left:3577;top:571;width:10;height:20" coordorigin="3577,571" coordsize="10,20" path="m3577,590l3587,590,3587,571,3577,571,3577,590xe" filled="true" fillcolor="#000000" stroked="false">
                <v:path arrowok="t"/>
                <v:fill type="solid"/>
              </v:shape>
            </v:group>
            <v:group style="position:absolute;left:3577;top:590;width:10;height:20" coordorigin="3577,590" coordsize="10,20">
              <v:shape style="position:absolute;left:3577;top:590;width:10;height:20" coordorigin="3577,590" coordsize="10,20" path="m3577,610l3587,610,3587,590,3577,590,3577,610xe" filled="true" fillcolor="#000000" stroked="false">
                <v:path arrowok="t"/>
                <v:fill type="solid"/>
              </v:shape>
            </v:group>
            <v:group style="position:absolute;left:3577;top:610;width:10;height:20" coordorigin="3577,610" coordsize="10,20">
              <v:shape style="position:absolute;left:3577;top:610;width:10;height:20" coordorigin="3577,610" coordsize="10,20" path="m3577,629l3587,629,3587,610,3577,610,3577,629xe" filled="true" fillcolor="#000000" stroked="false">
                <v:path arrowok="t"/>
                <v:fill type="solid"/>
              </v:shape>
            </v:group>
            <v:group style="position:absolute;left:3577;top:629;width:10;height:20" coordorigin="3577,629" coordsize="10,20">
              <v:shape style="position:absolute;left:3577;top:629;width:10;height:20" coordorigin="3577,629" coordsize="10,20" path="m3577,648l3587,648,3587,629,3577,629,3577,648xe" filled="true" fillcolor="#000000" stroked="false">
                <v:path arrowok="t"/>
                <v:fill type="solid"/>
              </v:shape>
            </v:group>
            <v:group style="position:absolute;left:3577;top:648;width:10;height:20" coordorigin="3577,648" coordsize="10,20">
              <v:shape style="position:absolute;left:3577;top:648;width:10;height:20" coordorigin="3577,648" coordsize="10,20" path="m3577,667l3587,667,3587,648,3577,648,3577,667xe" filled="true" fillcolor="#000000" stroked="false">
                <v:path arrowok="t"/>
                <v:fill type="solid"/>
              </v:shape>
            </v:group>
            <v:group style="position:absolute;left:3577;top:667;width:10;height:20" coordorigin="3577,667" coordsize="10,20">
              <v:shape style="position:absolute;left:3577;top:667;width:10;height:20" coordorigin="3577,667" coordsize="10,20" path="m3577,686l3587,686,3587,667,3577,667,3577,686xe" filled="true" fillcolor="#000000" stroked="false">
                <v:path arrowok="t"/>
                <v:fill type="solid"/>
              </v:shape>
            </v:group>
            <v:group style="position:absolute;left:3577;top:686;width:10;height:20" coordorigin="3577,686" coordsize="10,20">
              <v:shape style="position:absolute;left:3577;top:686;width:10;height:20" coordorigin="3577,686" coordsize="10,20" path="m3577,706l3587,706,3587,686,3577,686,3577,706xe" filled="true" fillcolor="#000000" stroked="false">
                <v:path arrowok="t"/>
                <v:fill type="solid"/>
              </v:shape>
            </v:group>
            <v:group style="position:absolute;left:3577;top:706;width:10;height:20" coordorigin="3577,706" coordsize="10,20">
              <v:shape style="position:absolute;left:3577;top:706;width:10;height:20" coordorigin="3577,706" coordsize="10,20" path="m3577,725l3587,725,3587,706,3577,706,3577,725xe" filled="true" fillcolor="#000000" stroked="false">
                <v:path arrowok="t"/>
                <v:fill type="solid"/>
              </v:shape>
            </v:group>
            <v:group style="position:absolute;left:3577;top:725;width:10;height:20" coordorigin="3577,725" coordsize="10,20">
              <v:shape style="position:absolute;left:3577;top:725;width:10;height:20" coordorigin="3577,725" coordsize="10,20" path="m3577,744l3587,744,3587,725,3577,725,3577,744xe" filled="true" fillcolor="#000000" stroked="false">
                <v:path arrowok="t"/>
                <v:fill type="solid"/>
              </v:shape>
            </v:group>
            <v:group style="position:absolute;left:3577;top:744;width:10;height:20" coordorigin="3577,744" coordsize="10,20">
              <v:shape style="position:absolute;left:3577;top:744;width:10;height:20" coordorigin="3577,744" coordsize="10,20" path="m3577,763l3587,763,3587,744,3577,744,3577,763xe" filled="true" fillcolor="#000000" stroked="false">
                <v:path arrowok="t"/>
                <v:fill type="solid"/>
              </v:shape>
            </v:group>
            <v:group style="position:absolute;left:3577;top:763;width:10;height:20" coordorigin="3577,763" coordsize="10,20">
              <v:shape style="position:absolute;left:3577;top:763;width:10;height:20" coordorigin="3577,763" coordsize="10,20" path="m3577,782l3587,782,3587,763,3577,763,3577,782xe" filled="true" fillcolor="#000000" stroked="false">
                <v:path arrowok="t"/>
                <v:fill type="solid"/>
              </v:shape>
            </v:group>
            <v:group style="position:absolute;left:3577;top:782;width:10;height:20" coordorigin="3577,782" coordsize="10,20">
              <v:shape style="position:absolute;left:3577;top:782;width:10;height:20" coordorigin="3577,782" coordsize="10,20" path="m3577,802l3587,802,3587,782,3577,782,3577,802xe" filled="true" fillcolor="#000000" stroked="false">
                <v:path arrowok="t"/>
                <v:fill type="solid"/>
              </v:shape>
            </v:group>
            <v:group style="position:absolute;left:3577;top:802;width:10;height:20" coordorigin="3577,802" coordsize="10,20">
              <v:shape style="position:absolute;left:3577;top:802;width:10;height:20" coordorigin="3577,802" coordsize="10,20" path="m3577,821l3587,821,3587,802,3577,802,3577,821xe" filled="true" fillcolor="#000000" stroked="false">
                <v:path arrowok="t"/>
                <v:fill type="solid"/>
              </v:shape>
            </v:group>
            <v:group style="position:absolute;left:3577;top:821;width:10;height:20" coordorigin="3577,821" coordsize="10,20">
              <v:shape style="position:absolute;left:3577;top:821;width:10;height:20" coordorigin="3577,821" coordsize="10,20" path="m3577,840l3587,840,3587,821,3577,821,3577,840xe" filled="true" fillcolor="#000000" stroked="false">
                <v:path arrowok="t"/>
                <v:fill type="solid"/>
              </v:shape>
            </v:group>
            <v:group style="position:absolute;left:3577;top:840;width:10;height:20" coordorigin="3577,840" coordsize="10,20">
              <v:shape style="position:absolute;left:3577;top:840;width:10;height:20" coordorigin="3577,840" coordsize="10,20" path="m3577,859l3587,859,3587,840,3577,840,3577,859xe" filled="true" fillcolor="#000000" stroked="false">
                <v:path arrowok="t"/>
                <v:fill type="solid"/>
              </v:shape>
            </v:group>
            <v:group style="position:absolute;left:3577;top:859;width:10;height:20" coordorigin="3577,859" coordsize="10,20">
              <v:shape style="position:absolute;left:3577;top:859;width:10;height:20" coordorigin="3577,859" coordsize="10,20" path="m3577,878l3587,878,3587,859,3577,859,3577,878xe" filled="true" fillcolor="#000000" stroked="false">
                <v:path arrowok="t"/>
                <v:fill type="solid"/>
              </v:shape>
            </v:group>
            <v:group style="position:absolute;left:3577;top:878;width:10;height:20" coordorigin="3577,878" coordsize="10,20">
              <v:shape style="position:absolute;left:3577;top:878;width:10;height:20" coordorigin="3577,878" coordsize="10,20" path="m3577,898l3587,898,3587,878,3577,878,3577,898xe" filled="true" fillcolor="#000000" stroked="false">
                <v:path arrowok="t"/>
                <v:fill type="solid"/>
              </v:shape>
            </v:group>
            <v:group style="position:absolute;left:3577;top:898;width:10;height:20" coordorigin="3577,898" coordsize="10,20">
              <v:shape style="position:absolute;left:3577;top:898;width:10;height:20" coordorigin="3577,898" coordsize="10,20" path="m3577,917l3587,917,3587,898,3577,898,3577,917xe" filled="true" fillcolor="#000000" stroked="false">
                <v:path arrowok="t"/>
                <v:fill type="solid"/>
              </v:shape>
            </v:group>
            <v:group style="position:absolute;left:3577;top:917;width:10;height:20" coordorigin="3577,917" coordsize="10,20">
              <v:shape style="position:absolute;left:3577;top:917;width:10;height:20" coordorigin="3577,917" coordsize="10,20" path="m3577,936l3587,936,3587,917,3577,917,3577,936xe" filled="true" fillcolor="#000000" stroked="false">
                <v:path arrowok="t"/>
                <v:fill type="solid"/>
              </v:shape>
            </v:group>
            <v:group style="position:absolute;left:3577;top:936;width:10;height:20" coordorigin="3577,936" coordsize="10,20">
              <v:shape style="position:absolute;left:3577;top:936;width:10;height:20" coordorigin="3577,936" coordsize="10,20" path="m3577,955l3587,955,3587,936,3577,936,3577,955xe" filled="true" fillcolor="#000000" stroked="false">
                <v:path arrowok="t"/>
                <v:fill type="solid"/>
              </v:shape>
            </v:group>
            <v:group style="position:absolute;left:3577;top:955;width:10;height:20" coordorigin="3577,955" coordsize="10,20">
              <v:shape style="position:absolute;left:3577;top:955;width:10;height:20" coordorigin="3577,955" coordsize="10,20" path="m3577,974l3587,974,3587,955,3577,955,3577,974xe" filled="true" fillcolor="#000000" stroked="false">
                <v:path arrowok="t"/>
                <v:fill type="solid"/>
              </v:shape>
            </v:group>
            <v:group style="position:absolute;left:3577;top:974;width:10;height:20" coordorigin="3577,974" coordsize="10,20">
              <v:shape style="position:absolute;left:3577;top:974;width:10;height:20" coordorigin="3577,974" coordsize="10,20" path="m3577,994l3587,994,3587,974,3577,974,3577,994xe" filled="true" fillcolor="#000000" stroked="false">
                <v:path arrowok="t"/>
                <v:fill type="solid"/>
              </v:shape>
            </v:group>
            <v:group style="position:absolute;left:3577;top:994;width:10;height:20" coordorigin="3577,994" coordsize="10,20">
              <v:shape style="position:absolute;left:3577;top:994;width:10;height:20" coordorigin="3577,994" coordsize="10,20" path="m3577,1013l3587,1013,3587,994,3577,994,3577,1013xe" filled="true" fillcolor="#000000" stroked="false">
                <v:path arrowok="t"/>
                <v:fill type="solid"/>
              </v:shape>
            </v:group>
            <v:group style="position:absolute;left:3577;top:1013;width:10;height:20" coordorigin="3577,1013" coordsize="10,20">
              <v:shape style="position:absolute;left:3577;top:1013;width:10;height:20" coordorigin="3577,1013" coordsize="10,20" path="m3577,1032l3587,1032,3587,1013,3577,1013,3577,1032xe" filled="true" fillcolor="#000000" stroked="false">
                <v:path arrowok="t"/>
                <v:fill type="solid"/>
              </v:shape>
            </v:group>
            <v:group style="position:absolute;left:3577;top:1032;width:10;height:20" coordorigin="3577,1032" coordsize="10,20">
              <v:shape style="position:absolute;left:3577;top:1032;width:10;height:20" coordorigin="3577,1032" coordsize="10,20" path="m3577,1051l3587,1051,3587,1032,3577,1032,3577,1051xe" filled="true" fillcolor="#000000" stroked="false">
                <v:path arrowok="t"/>
                <v:fill type="solid"/>
              </v:shape>
            </v:group>
            <v:group style="position:absolute;left:3577;top:1051;width:10;height:20" coordorigin="3577,1051" coordsize="10,20">
              <v:shape style="position:absolute;left:3577;top:1051;width:10;height:20" coordorigin="3577,1051" coordsize="10,20" path="m3577,1070l3587,1070,3587,1051,3577,1051,3577,1070xe" filled="true" fillcolor="#000000" stroked="false">
                <v:path arrowok="t"/>
                <v:fill type="solid"/>
              </v:shape>
            </v:group>
            <v:group style="position:absolute;left:3577;top:1070;width:10;height:20" coordorigin="3577,1070" coordsize="10,20">
              <v:shape style="position:absolute;left:3577;top:1070;width:10;height:20" coordorigin="3577,1070" coordsize="10,20" path="m3577,1090l3587,1090,3587,1070,3577,1070,3577,1090xe" filled="true" fillcolor="#000000" stroked="false">
                <v:path arrowok="t"/>
                <v:fill type="solid"/>
              </v:shape>
            </v:group>
            <v:group style="position:absolute;left:3577;top:1090;width:10;height:20" coordorigin="3577,1090" coordsize="10,20">
              <v:shape style="position:absolute;left:3577;top:1090;width:10;height:20" coordorigin="3577,1090" coordsize="10,20" path="m3577,1109l3587,1109,3587,1090,3577,1090,3577,1109xe" filled="true" fillcolor="#000000" stroked="false">
                <v:path arrowok="t"/>
                <v:fill type="solid"/>
              </v:shape>
            </v:group>
            <v:group style="position:absolute;left:3577;top:1114;width:10;height:2" coordorigin="3577,1114" coordsize="10,2">
              <v:shape style="position:absolute;left:3577;top:1114;width:10;height:2" coordorigin="3577,1114" coordsize="10,0" path="m3577,1114l3587,1114e" filled="false" stroked="true" strokeweight=".48004pt" strokecolor="#000000">
                <v:path arrowok="t"/>
              </v:shape>
            </v:group>
            <v:group style="position:absolute;left:4395;top:360;width:10;height:20" coordorigin="4395,360" coordsize="10,20">
              <v:shape style="position:absolute;left:4395;top:360;width:10;height:20" coordorigin="4395,360" coordsize="10,20" path="m4395,379l4405,379,4405,360,4395,360,4395,379xe" filled="true" fillcolor="#000000" stroked="false">
                <v:path arrowok="t"/>
                <v:fill type="solid"/>
              </v:shape>
            </v:group>
            <v:group style="position:absolute;left:4395;top:379;width:10;height:20" coordorigin="4395,379" coordsize="10,20">
              <v:shape style="position:absolute;left:4395;top:379;width:10;height:20" coordorigin="4395,379" coordsize="10,20" path="m4395,398l4405,398,4405,379,4395,379,4395,398xe" filled="true" fillcolor="#000000" stroked="false">
                <v:path arrowok="t"/>
                <v:fill type="solid"/>
              </v:shape>
            </v:group>
            <v:group style="position:absolute;left:4395;top:398;width:10;height:20" coordorigin="4395,398" coordsize="10,20">
              <v:shape style="position:absolute;left:4395;top:398;width:10;height:20" coordorigin="4395,398" coordsize="10,20" path="m4395,418l4405,418,4405,398,4395,398,4395,418xe" filled="true" fillcolor="#000000" stroked="false">
                <v:path arrowok="t"/>
                <v:fill type="solid"/>
              </v:shape>
            </v:group>
            <v:group style="position:absolute;left:4395;top:418;width:10;height:20" coordorigin="4395,418" coordsize="10,20">
              <v:shape style="position:absolute;left:4395;top:418;width:10;height:20" coordorigin="4395,418" coordsize="10,20" path="m4395,437l4405,437,4405,418,4395,418,4395,437xe" filled="true" fillcolor="#000000" stroked="false">
                <v:path arrowok="t"/>
                <v:fill type="solid"/>
              </v:shape>
            </v:group>
            <v:group style="position:absolute;left:4395;top:437;width:10;height:20" coordorigin="4395,437" coordsize="10,20">
              <v:shape style="position:absolute;left:4395;top:437;width:10;height:20" coordorigin="4395,437" coordsize="10,20" path="m4395,456l4405,456,4405,437,4395,437,4395,456xe" filled="true" fillcolor="#000000" stroked="false">
                <v:path arrowok="t"/>
                <v:fill type="solid"/>
              </v:shape>
            </v:group>
            <v:group style="position:absolute;left:4395;top:456;width:10;height:20" coordorigin="4395,456" coordsize="10,20">
              <v:shape style="position:absolute;left:4395;top:456;width:10;height:20" coordorigin="4395,456" coordsize="10,20" path="m4395,475l4405,475,4405,456,4395,456,4395,475xe" filled="true" fillcolor="#000000" stroked="false">
                <v:path arrowok="t"/>
                <v:fill type="solid"/>
              </v:shape>
            </v:group>
            <v:group style="position:absolute;left:4395;top:475;width:10;height:20" coordorigin="4395,475" coordsize="10,20">
              <v:shape style="position:absolute;left:4395;top:475;width:10;height:20" coordorigin="4395,475" coordsize="10,20" path="m4395,494l4405,494,4405,475,4395,475,4395,494xe" filled="true" fillcolor="#000000" stroked="false">
                <v:path arrowok="t"/>
                <v:fill type="solid"/>
              </v:shape>
            </v:group>
            <v:group style="position:absolute;left:4395;top:494;width:10;height:20" coordorigin="4395,494" coordsize="10,20">
              <v:shape style="position:absolute;left:4395;top:494;width:10;height:20" coordorigin="4395,494" coordsize="10,20" path="m4395,514l4405,514,4405,494,4395,494,4395,514xe" filled="true" fillcolor="#000000" stroked="false">
                <v:path arrowok="t"/>
                <v:fill type="solid"/>
              </v:shape>
            </v:group>
            <v:group style="position:absolute;left:4395;top:514;width:10;height:20" coordorigin="4395,514" coordsize="10,20">
              <v:shape style="position:absolute;left:4395;top:514;width:10;height:20" coordorigin="4395,514" coordsize="10,20" path="m4395,533l4405,533,4405,514,4395,514,4395,533xe" filled="true" fillcolor="#000000" stroked="false">
                <v:path arrowok="t"/>
                <v:fill type="solid"/>
              </v:shape>
            </v:group>
            <v:group style="position:absolute;left:4395;top:533;width:10;height:20" coordorigin="4395,533" coordsize="10,20">
              <v:shape style="position:absolute;left:4395;top:533;width:10;height:20" coordorigin="4395,533" coordsize="10,20" path="m4395,552l4405,552,4405,533,4395,533,4395,552xe" filled="true" fillcolor="#000000" stroked="false">
                <v:path arrowok="t"/>
                <v:fill type="solid"/>
              </v:shape>
            </v:group>
            <v:group style="position:absolute;left:4395;top:552;width:10;height:20" coordorigin="4395,552" coordsize="10,20">
              <v:shape style="position:absolute;left:4395;top:552;width:10;height:20" coordorigin="4395,552" coordsize="10,20" path="m4395,571l4405,571,4405,552,4395,552,4395,571xe" filled="true" fillcolor="#000000" stroked="false">
                <v:path arrowok="t"/>
                <v:fill type="solid"/>
              </v:shape>
            </v:group>
            <v:group style="position:absolute;left:4395;top:571;width:10;height:20" coordorigin="4395,571" coordsize="10,20">
              <v:shape style="position:absolute;left:4395;top:571;width:10;height:20" coordorigin="4395,571" coordsize="10,20" path="m4395,590l4405,590,4405,571,4395,571,4395,590xe" filled="true" fillcolor="#000000" stroked="false">
                <v:path arrowok="t"/>
                <v:fill type="solid"/>
              </v:shape>
            </v:group>
            <v:group style="position:absolute;left:4395;top:590;width:10;height:20" coordorigin="4395,590" coordsize="10,20">
              <v:shape style="position:absolute;left:4395;top:590;width:10;height:20" coordorigin="4395,590" coordsize="10,20" path="m4395,610l4405,610,4405,590,4395,590,4395,610xe" filled="true" fillcolor="#000000" stroked="false">
                <v:path arrowok="t"/>
                <v:fill type="solid"/>
              </v:shape>
            </v:group>
            <v:group style="position:absolute;left:4395;top:610;width:10;height:20" coordorigin="4395,610" coordsize="10,20">
              <v:shape style="position:absolute;left:4395;top:610;width:10;height:20" coordorigin="4395,610" coordsize="10,20" path="m4395,629l4405,629,4405,610,4395,610,4395,629xe" filled="true" fillcolor="#000000" stroked="false">
                <v:path arrowok="t"/>
                <v:fill type="solid"/>
              </v:shape>
            </v:group>
            <v:group style="position:absolute;left:4395;top:629;width:10;height:20" coordorigin="4395,629" coordsize="10,20">
              <v:shape style="position:absolute;left:4395;top:629;width:10;height:20" coordorigin="4395,629" coordsize="10,20" path="m4395,648l4405,648,4405,629,4395,629,4395,648xe" filled="true" fillcolor="#000000" stroked="false">
                <v:path arrowok="t"/>
                <v:fill type="solid"/>
              </v:shape>
            </v:group>
            <v:group style="position:absolute;left:4395;top:648;width:10;height:20" coordorigin="4395,648" coordsize="10,20">
              <v:shape style="position:absolute;left:4395;top:648;width:10;height:20" coordorigin="4395,648" coordsize="10,20" path="m4395,667l4405,667,4405,648,4395,648,4395,667xe" filled="true" fillcolor="#000000" stroked="false">
                <v:path arrowok="t"/>
                <v:fill type="solid"/>
              </v:shape>
            </v:group>
            <v:group style="position:absolute;left:4395;top:667;width:10;height:20" coordorigin="4395,667" coordsize="10,20">
              <v:shape style="position:absolute;left:4395;top:667;width:10;height:20" coordorigin="4395,667" coordsize="10,20" path="m4395,686l4405,686,4405,667,4395,667,4395,686xe" filled="true" fillcolor="#000000" stroked="false">
                <v:path arrowok="t"/>
                <v:fill type="solid"/>
              </v:shape>
            </v:group>
            <v:group style="position:absolute;left:4395;top:686;width:10;height:20" coordorigin="4395,686" coordsize="10,20">
              <v:shape style="position:absolute;left:4395;top:686;width:10;height:20" coordorigin="4395,686" coordsize="10,20" path="m4395,706l4405,706,4405,686,4395,686,4395,706xe" filled="true" fillcolor="#000000" stroked="false">
                <v:path arrowok="t"/>
                <v:fill type="solid"/>
              </v:shape>
            </v:group>
            <v:group style="position:absolute;left:4395;top:706;width:10;height:20" coordorigin="4395,706" coordsize="10,20">
              <v:shape style="position:absolute;left:4395;top:706;width:10;height:20" coordorigin="4395,706" coordsize="10,20" path="m4395,725l4405,725,4405,706,4395,706,4395,725xe" filled="true" fillcolor="#000000" stroked="false">
                <v:path arrowok="t"/>
                <v:fill type="solid"/>
              </v:shape>
            </v:group>
            <v:group style="position:absolute;left:4395;top:725;width:10;height:20" coordorigin="4395,725" coordsize="10,20">
              <v:shape style="position:absolute;left:4395;top:725;width:10;height:20" coordorigin="4395,725" coordsize="10,20" path="m4395,744l4405,744,4405,725,4395,725,4395,744xe" filled="true" fillcolor="#000000" stroked="false">
                <v:path arrowok="t"/>
                <v:fill type="solid"/>
              </v:shape>
            </v:group>
            <v:group style="position:absolute;left:4395;top:744;width:10;height:20" coordorigin="4395,744" coordsize="10,20">
              <v:shape style="position:absolute;left:4395;top:744;width:10;height:20" coordorigin="4395,744" coordsize="10,20" path="m4395,763l4405,763,4405,744,4395,744,4395,763xe" filled="true" fillcolor="#000000" stroked="false">
                <v:path arrowok="t"/>
                <v:fill type="solid"/>
              </v:shape>
            </v:group>
            <v:group style="position:absolute;left:4395;top:763;width:10;height:20" coordorigin="4395,763" coordsize="10,20">
              <v:shape style="position:absolute;left:4395;top:763;width:10;height:20" coordorigin="4395,763" coordsize="10,20" path="m4395,782l4405,782,4405,763,4395,763,4395,782xe" filled="true" fillcolor="#000000" stroked="false">
                <v:path arrowok="t"/>
                <v:fill type="solid"/>
              </v:shape>
            </v:group>
            <v:group style="position:absolute;left:4395;top:782;width:10;height:20" coordorigin="4395,782" coordsize="10,20">
              <v:shape style="position:absolute;left:4395;top:782;width:10;height:20" coordorigin="4395,782" coordsize="10,20" path="m4395,802l4405,802,4405,782,4395,782,4395,802xe" filled="true" fillcolor="#000000" stroked="false">
                <v:path arrowok="t"/>
                <v:fill type="solid"/>
              </v:shape>
            </v:group>
            <v:group style="position:absolute;left:4395;top:802;width:10;height:20" coordorigin="4395,802" coordsize="10,20">
              <v:shape style="position:absolute;left:4395;top:802;width:10;height:20" coordorigin="4395,802" coordsize="10,20" path="m4395,821l4405,821,4405,802,4395,802,4395,821xe" filled="true" fillcolor="#000000" stroked="false">
                <v:path arrowok="t"/>
                <v:fill type="solid"/>
              </v:shape>
            </v:group>
            <v:group style="position:absolute;left:4395;top:821;width:10;height:20" coordorigin="4395,821" coordsize="10,20">
              <v:shape style="position:absolute;left:4395;top:821;width:10;height:20" coordorigin="4395,821" coordsize="10,20" path="m4395,840l4405,840,4405,821,4395,821,4395,840xe" filled="true" fillcolor="#000000" stroked="false">
                <v:path arrowok="t"/>
                <v:fill type="solid"/>
              </v:shape>
            </v:group>
            <v:group style="position:absolute;left:4395;top:840;width:10;height:20" coordorigin="4395,840" coordsize="10,20">
              <v:shape style="position:absolute;left:4395;top:840;width:10;height:20" coordorigin="4395,840" coordsize="10,20" path="m4395,859l4405,859,4405,840,4395,840,4395,859xe" filled="true" fillcolor="#000000" stroked="false">
                <v:path arrowok="t"/>
                <v:fill type="solid"/>
              </v:shape>
            </v:group>
            <v:group style="position:absolute;left:4395;top:859;width:10;height:20" coordorigin="4395,859" coordsize="10,20">
              <v:shape style="position:absolute;left:4395;top:859;width:10;height:20" coordorigin="4395,859" coordsize="10,20" path="m4395,878l4405,878,4405,859,4395,859,4395,878xe" filled="true" fillcolor="#000000" stroked="false">
                <v:path arrowok="t"/>
                <v:fill type="solid"/>
              </v:shape>
            </v:group>
            <v:group style="position:absolute;left:4395;top:878;width:10;height:20" coordorigin="4395,878" coordsize="10,20">
              <v:shape style="position:absolute;left:4395;top:878;width:10;height:20" coordorigin="4395,878" coordsize="10,20" path="m4395,898l4405,898,4405,878,4395,878,4395,898xe" filled="true" fillcolor="#000000" stroked="false">
                <v:path arrowok="t"/>
                <v:fill type="solid"/>
              </v:shape>
            </v:group>
            <v:group style="position:absolute;left:4395;top:898;width:10;height:20" coordorigin="4395,898" coordsize="10,20">
              <v:shape style="position:absolute;left:4395;top:898;width:10;height:20" coordorigin="4395,898" coordsize="10,20" path="m4395,917l4405,917,4405,898,4395,898,4395,917xe" filled="true" fillcolor="#000000" stroked="false">
                <v:path arrowok="t"/>
                <v:fill type="solid"/>
              </v:shape>
            </v:group>
            <v:group style="position:absolute;left:4395;top:917;width:10;height:20" coordorigin="4395,917" coordsize="10,20">
              <v:shape style="position:absolute;left:4395;top:917;width:10;height:20" coordorigin="4395,917" coordsize="10,20" path="m4395,936l4405,936,4405,917,4395,917,4395,936xe" filled="true" fillcolor="#000000" stroked="false">
                <v:path arrowok="t"/>
                <v:fill type="solid"/>
              </v:shape>
            </v:group>
            <v:group style="position:absolute;left:4395;top:936;width:10;height:20" coordorigin="4395,936" coordsize="10,20">
              <v:shape style="position:absolute;left:4395;top:936;width:10;height:20" coordorigin="4395,936" coordsize="10,20" path="m4395,955l4405,955,4405,936,4395,936,4395,955xe" filled="true" fillcolor="#000000" stroked="false">
                <v:path arrowok="t"/>
                <v:fill type="solid"/>
              </v:shape>
            </v:group>
            <v:group style="position:absolute;left:4395;top:955;width:10;height:20" coordorigin="4395,955" coordsize="10,20">
              <v:shape style="position:absolute;left:4395;top:955;width:10;height:20" coordorigin="4395,955" coordsize="10,20" path="m4395,974l4405,974,4405,955,4395,955,4395,974xe" filled="true" fillcolor="#000000" stroked="false">
                <v:path arrowok="t"/>
                <v:fill type="solid"/>
              </v:shape>
            </v:group>
            <v:group style="position:absolute;left:4395;top:974;width:10;height:20" coordorigin="4395,974" coordsize="10,20">
              <v:shape style="position:absolute;left:4395;top:974;width:10;height:20" coordorigin="4395,974" coordsize="10,20" path="m4395,994l4405,994,4405,974,4395,974,4395,994xe" filled="true" fillcolor="#000000" stroked="false">
                <v:path arrowok="t"/>
                <v:fill type="solid"/>
              </v:shape>
            </v:group>
            <v:group style="position:absolute;left:4395;top:994;width:10;height:20" coordorigin="4395,994" coordsize="10,20">
              <v:shape style="position:absolute;left:4395;top:994;width:10;height:20" coordorigin="4395,994" coordsize="10,20" path="m4395,1013l4405,1013,4405,994,4395,994,4395,1013xe" filled="true" fillcolor="#000000" stroked="false">
                <v:path arrowok="t"/>
                <v:fill type="solid"/>
              </v:shape>
            </v:group>
            <v:group style="position:absolute;left:4395;top:1013;width:10;height:20" coordorigin="4395,1013" coordsize="10,20">
              <v:shape style="position:absolute;left:4395;top:1013;width:10;height:20" coordorigin="4395,1013" coordsize="10,20" path="m4395,1032l4405,1032,4405,1013,4395,1013,4395,1032xe" filled="true" fillcolor="#000000" stroked="false">
                <v:path arrowok="t"/>
                <v:fill type="solid"/>
              </v:shape>
            </v:group>
            <v:group style="position:absolute;left:4395;top:1032;width:10;height:20" coordorigin="4395,1032" coordsize="10,20">
              <v:shape style="position:absolute;left:4395;top:1032;width:10;height:20" coordorigin="4395,1032" coordsize="10,20" path="m4395,1051l4405,1051,4405,1032,4395,1032,4395,1051xe" filled="true" fillcolor="#000000" stroked="false">
                <v:path arrowok="t"/>
                <v:fill type="solid"/>
              </v:shape>
            </v:group>
            <v:group style="position:absolute;left:4395;top:1051;width:10;height:20" coordorigin="4395,1051" coordsize="10,20">
              <v:shape style="position:absolute;left:4395;top:1051;width:10;height:20" coordorigin="4395,1051" coordsize="10,20" path="m4395,1070l4405,1070,4405,1051,4395,1051,4395,1070xe" filled="true" fillcolor="#000000" stroked="false">
                <v:path arrowok="t"/>
                <v:fill type="solid"/>
              </v:shape>
            </v:group>
            <v:group style="position:absolute;left:4395;top:1070;width:10;height:20" coordorigin="4395,1070" coordsize="10,20">
              <v:shape style="position:absolute;left:4395;top:1070;width:10;height:20" coordorigin="4395,1070" coordsize="10,20" path="m4395,1090l4405,1090,4405,1070,4395,1070,4395,1090xe" filled="true" fillcolor="#000000" stroked="false">
                <v:path arrowok="t"/>
                <v:fill type="solid"/>
              </v:shape>
            </v:group>
            <v:group style="position:absolute;left:4395;top:1090;width:10;height:20" coordorigin="4395,1090" coordsize="10,20">
              <v:shape style="position:absolute;left:4395;top:1090;width:10;height:20" coordorigin="4395,1090" coordsize="10,20" path="m4395,1109l4405,1109,4405,1090,4395,1090,4395,1109xe" filled="true" fillcolor="#000000" stroked="false">
                <v:path arrowok="t"/>
                <v:fill type="solid"/>
              </v:shape>
            </v:group>
            <v:group style="position:absolute;left:4395;top:1114;width:10;height:2" coordorigin="4395,1114" coordsize="10,2">
              <v:shape style="position:absolute;left:4395;top:1114;width:10;height:2" coordorigin="4395,1114" coordsize="10,0" path="m4395,1114l4405,1114e" filled="false" stroked="true" strokeweight=".48004pt" strokecolor="#000000">
                <v:path arrowok="t"/>
              </v:shape>
            </v:group>
            <v:group style="position:absolute;left:5473;top:360;width:10;height:20" coordorigin="5473,360" coordsize="10,20">
              <v:shape style="position:absolute;left:5473;top:360;width:10;height:20" coordorigin="5473,360" coordsize="10,20" path="m5473,379l5483,379,5483,360,5473,360,5473,379xe" filled="true" fillcolor="#000000" stroked="false">
                <v:path arrowok="t"/>
                <v:fill type="solid"/>
              </v:shape>
            </v:group>
            <v:group style="position:absolute;left:5473;top:379;width:10;height:20" coordorigin="5473,379" coordsize="10,20">
              <v:shape style="position:absolute;left:5473;top:379;width:10;height:20" coordorigin="5473,379" coordsize="10,20" path="m5473,398l5483,398,5483,379,5473,379,5473,398xe" filled="true" fillcolor="#000000" stroked="false">
                <v:path arrowok="t"/>
                <v:fill type="solid"/>
              </v:shape>
            </v:group>
            <v:group style="position:absolute;left:5473;top:398;width:10;height:20" coordorigin="5473,398" coordsize="10,20">
              <v:shape style="position:absolute;left:5473;top:398;width:10;height:20" coordorigin="5473,398" coordsize="10,20" path="m5473,418l5483,418,5483,398,5473,398,5473,418xe" filled="true" fillcolor="#000000" stroked="false">
                <v:path arrowok="t"/>
                <v:fill type="solid"/>
              </v:shape>
            </v:group>
            <v:group style="position:absolute;left:5473;top:418;width:10;height:20" coordorigin="5473,418" coordsize="10,20">
              <v:shape style="position:absolute;left:5473;top:418;width:10;height:20" coordorigin="5473,418" coordsize="10,20" path="m5473,437l5483,437,5483,418,5473,418,5473,437xe" filled="true" fillcolor="#000000" stroked="false">
                <v:path arrowok="t"/>
                <v:fill type="solid"/>
              </v:shape>
            </v:group>
            <v:group style="position:absolute;left:5473;top:437;width:10;height:20" coordorigin="5473,437" coordsize="10,20">
              <v:shape style="position:absolute;left:5473;top:437;width:10;height:20" coordorigin="5473,437" coordsize="10,20" path="m5473,456l5483,456,5483,437,5473,437,5473,456xe" filled="true" fillcolor="#000000" stroked="false">
                <v:path arrowok="t"/>
                <v:fill type="solid"/>
              </v:shape>
            </v:group>
            <v:group style="position:absolute;left:5473;top:456;width:10;height:20" coordorigin="5473,456" coordsize="10,20">
              <v:shape style="position:absolute;left:5473;top:456;width:10;height:20" coordorigin="5473,456" coordsize="10,20" path="m5473,475l5483,475,5483,456,5473,456,5473,475xe" filled="true" fillcolor="#000000" stroked="false">
                <v:path arrowok="t"/>
                <v:fill type="solid"/>
              </v:shape>
            </v:group>
            <v:group style="position:absolute;left:5473;top:475;width:10;height:20" coordorigin="5473,475" coordsize="10,20">
              <v:shape style="position:absolute;left:5473;top:475;width:10;height:20" coordorigin="5473,475" coordsize="10,20" path="m5473,494l5483,494,5483,475,5473,475,5473,494xe" filled="true" fillcolor="#000000" stroked="false">
                <v:path arrowok="t"/>
                <v:fill type="solid"/>
              </v:shape>
            </v:group>
            <v:group style="position:absolute;left:5473;top:494;width:10;height:20" coordorigin="5473,494" coordsize="10,20">
              <v:shape style="position:absolute;left:5473;top:494;width:10;height:20" coordorigin="5473,494" coordsize="10,20" path="m5473,514l5483,514,5483,494,5473,494,5473,514xe" filled="true" fillcolor="#000000" stroked="false">
                <v:path arrowok="t"/>
                <v:fill type="solid"/>
              </v:shape>
            </v:group>
            <v:group style="position:absolute;left:5473;top:514;width:10;height:20" coordorigin="5473,514" coordsize="10,20">
              <v:shape style="position:absolute;left:5473;top:514;width:10;height:20" coordorigin="5473,514" coordsize="10,20" path="m5473,533l5483,533,5483,514,5473,514,5473,533xe" filled="true" fillcolor="#000000" stroked="false">
                <v:path arrowok="t"/>
                <v:fill type="solid"/>
              </v:shape>
            </v:group>
            <v:group style="position:absolute;left:5473;top:533;width:10;height:20" coordorigin="5473,533" coordsize="10,20">
              <v:shape style="position:absolute;left:5473;top:533;width:10;height:20" coordorigin="5473,533" coordsize="10,20" path="m5473,552l5483,552,5483,533,5473,533,5473,552xe" filled="true" fillcolor="#000000" stroked="false">
                <v:path arrowok="t"/>
                <v:fill type="solid"/>
              </v:shape>
            </v:group>
            <v:group style="position:absolute;left:5473;top:552;width:10;height:20" coordorigin="5473,552" coordsize="10,20">
              <v:shape style="position:absolute;left:5473;top:552;width:10;height:20" coordorigin="5473,552" coordsize="10,20" path="m5473,571l5483,571,5483,552,5473,552,5473,571xe" filled="true" fillcolor="#000000" stroked="false">
                <v:path arrowok="t"/>
                <v:fill type="solid"/>
              </v:shape>
            </v:group>
            <v:group style="position:absolute;left:5473;top:571;width:10;height:20" coordorigin="5473,571" coordsize="10,20">
              <v:shape style="position:absolute;left:5473;top:571;width:10;height:20" coordorigin="5473,571" coordsize="10,20" path="m5473,590l5483,590,5483,571,5473,571,5473,590xe" filled="true" fillcolor="#000000" stroked="false">
                <v:path arrowok="t"/>
                <v:fill type="solid"/>
              </v:shape>
            </v:group>
            <v:group style="position:absolute;left:5473;top:590;width:10;height:20" coordorigin="5473,590" coordsize="10,20">
              <v:shape style="position:absolute;left:5473;top:590;width:10;height:20" coordorigin="5473,590" coordsize="10,20" path="m5473,610l5483,610,5483,590,5473,590,5473,610xe" filled="true" fillcolor="#000000" stroked="false">
                <v:path arrowok="t"/>
                <v:fill type="solid"/>
              </v:shape>
            </v:group>
            <v:group style="position:absolute;left:5473;top:610;width:10;height:20" coordorigin="5473,610" coordsize="10,20">
              <v:shape style="position:absolute;left:5473;top:610;width:10;height:20" coordorigin="5473,610" coordsize="10,20" path="m5473,629l5483,629,5483,610,5473,610,5473,629xe" filled="true" fillcolor="#000000" stroked="false">
                <v:path arrowok="t"/>
                <v:fill type="solid"/>
              </v:shape>
            </v:group>
            <v:group style="position:absolute;left:5473;top:629;width:10;height:20" coordorigin="5473,629" coordsize="10,20">
              <v:shape style="position:absolute;left:5473;top:629;width:10;height:20" coordorigin="5473,629" coordsize="10,20" path="m5473,648l5483,648,5483,629,5473,629,5473,648xe" filled="true" fillcolor="#000000" stroked="false">
                <v:path arrowok="t"/>
                <v:fill type="solid"/>
              </v:shape>
            </v:group>
            <v:group style="position:absolute;left:5473;top:648;width:10;height:20" coordorigin="5473,648" coordsize="10,20">
              <v:shape style="position:absolute;left:5473;top:648;width:10;height:20" coordorigin="5473,648" coordsize="10,20" path="m5473,667l5483,667,5483,648,5473,648,5473,667xe" filled="true" fillcolor="#000000" stroked="false">
                <v:path arrowok="t"/>
                <v:fill type="solid"/>
              </v:shape>
            </v:group>
            <v:group style="position:absolute;left:5473;top:667;width:10;height:20" coordorigin="5473,667" coordsize="10,20">
              <v:shape style="position:absolute;left:5473;top:667;width:10;height:20" coordorigin="5473,667" coordsize="10,20" path="m5473,686l5483,686,5483,667,5473,667,5473,686xe" filled="true" fillcolor="#000000" stroked="false">
                <v:path arrowok="t"/>
                <v:fill type="solid"/>
              </v:shape>
            </v:group>
            <v:group style="position:absolute;left:5473;top:686;width:10;height:20" coordorigin="5473,686" coordsize="10,20">
              <v:shape style="position:absolute;left:5473;top:686;width:10;height:20" coordorigin="5473,686" coordsize="10,20" path="m5473,706l5483,706,5483,686,5473,686,5473,706xe" filled="true" fillcolor="#000000" stroked="false">
                <v:path arrowok="t"/>
                <v:fill type="solid"/>
              </v:shape>
            </v:group>
            <v:group style="position:absolute;left:5473;top:706;width:10;height:20" coordorigin="5473,706" coordsize="10,20">
              <v:shape style="position:absolute;left:5473;top:706;width:10;height:20" coordorigin="5473,706" coordsize="10,20" path="m5473,725l5483,725,5483,706,5473,706,5473,725xe" filled="true" fillcolor="#000000" stroked="false">
                <v:path arrowok="t"/>
                <v:fill type="solid"/>
              </v:shape>
            </v:group>
            <v:group style="position:absolute;left:5473;top:725;width:10;height:20" coordorigin="5473,725" coordsize="10,20">
              <v:shape style="position:absolute;left:5473;top:725;width:10;height:20" coordorigin="5473,725" coordsize="10,20" path="m5473,744l5483,744,5483,725,5473,725,5473,744xe" filled="true" fillcolor="#000000" stroked="false">
                <v:path arrowok="t"/>
                <v:fill type="solid"/>
              </v:shape>
            </v:group>
            <v:group style="position:absolute;left:5473;top:744;width:10;height:20" coordorigin="5473,744" coordsize="10,20">
              <v:shape style="position:absolute;left:5473;top:744;width:10;height:20" coordorigin="5473,744" coordsize="10,20" path="m5473,763l5483,763,5483,744,5473,744,5473,763xe" filled="true" fillcolor="#000000" stroked="false">
                <v:path arrowok="t"/>
                <v:fill type="solid"/>
              </v:shape>
            </v:group>
            <v:group style="position:absolute;left:5473;top:763;width:10;height:20" coordorigin="5473,763" coordsize="10,20">
              <v:shape style="position:absolute;left:5473;top:763;width:10;height:20" coordorigin="5473,763" coordsize="10,20" path="m5473,782l5483,782,5483,763,5473,763,5473,782xe" filled="true" fillcolor="#000000" stroked="false">
                <v:path arrowok="t"/>
                <v:fill type="solid"/>
              </v:shape>
            </v:group>
            <v:group style="position:absolute;left:5473;top:782;width:10;height:20" coordorigin="5473,782" coordsize="10,20">
              <v:shape style="position:absolute;left:5473;top:782;width:10;height:20" coordorigin="5473,782" coordsize="10,20" path="m5473,802l5483,802,5483,782,5473,782,5473,802xe" filled="true" fillcolor="#000000" stroked="false">
                <v:path arrowok="t"/>
                <v:fill type="solid"/>
              </v:shape>
            </v:group>
            <v:group style="position:absolute;left:5473;top:802;width:10;height:20" coordorigin="5473,802" coordsize="10,20">
              <v:shape style="position:absolute;left:5473;top:802;width:10;height:20" coordorigin="5473,802" coordsize="10,20" path="m5473,821l5483,821,5483,802,5473,802,5473,821xe" filled="true" fillcolor="#000000" stroked="false">
                <v:path arrowok="t"/>
                <v:fill type="solid"/>
              </v:shape>
            </v:group>
            <v:group style="position:absolute;left:5473;top:821;width:10;height:20" coordorigin="5473,821" coordsize="10,20">
              <v:shape style="position:absolute;left:5473;top:821;width:10;height:20" coordorigin="5473,821" coordsize="10,20" path="m5473,840l5483,840,5483,821,5473,821,5473,840xe" filled="true" fillcolor="#000000" stroked="false">
                <v:path arrowok="t"/>
                <v:fill type="solid"/>
              </v:shape>
            </v:group>
            <v:group style="position:absolute;left:5473;top:840;width:10;height:20" coordorigin="5473,840" coordsize="10,20">
              <v:shape style="position:absolute;left:5473;top:840;width:10;height:20" coordorigin="5473,840" coordsize="10,20" path="m5473,859l5483,859,5483,840,5473,840,5473,859xe" filled="true" fillcolor="#000000" stroked="false">
                <v:path arrowok="t"/>
                <v:fill type="solid"/>
              </v:shape>
            </v:group>
            <v:group style="position:absolute;left:5473;top:859;width:10;height:20" coordorigin="5473,859" coordsize="10,20">
              <v:shape style="position:absolute;left:5473;top:859;width:10;height:20" coordorigin="5473,859" coordsize="10,20" path="m5473,878l5483,878,5483,859,5473,859,5473,878xe" filled="true" fillcolor="#000000" stroked="false">
                <v:path arrowok="t"/>
                <v:fill type="solid"/>
              </v:shape>
            </v:group>
            <v:group style="position:absolute;left:5473;top:878;width:10;height:20" coordorigin="5473,878" coordsize="10,20">
              <v:shape style="position:absolute;left:5473;top:878;width:10;height:20" coordorigin="5473,878" coordsize="10,20" path="m5473,898l5483,898,5483,878,5473,878,5473,898xe" filled="true" fillcolor="#000000" stroked="false">
                <v:path arrowok="t"/>
                <v:fill type="solid"/>
              </v:shape>
            </v:group>
            <v:group style="position:absolute;left:5473;top:898;width:10;height:20" coordorigin="5473,898" coordsize="10,20">
              <v:shape style="position:absolute;left:5473;top:898;width:10;height:20" coordorigin="5473,898" coordsize="10,20" path="m5473,917l5483,917,5483,898,5473,898,5473,917xe" filled="true" fillcolor="#000000" stroked="false">
                <v:path arrowok="t"/>
                <v:fill type="solid"/>
              </v:shape>
            </v:group>
            <v:group style="position:absolute;left:5473;top:917;width:10;height:20" coordorigin="5473,917" coordsize="10,20">
              <v:shape style="position:absolute;left:5473;top:917;width:10;height:20" coordorigin="5473,917" coordsize="10,20" path="m5473,936l5483,936,5483,917,5473,917,5473,936xe" filled="true" fillcolor="#000000" stroked="false">
                <v:path arrowok="t"/>
                <v:fill type="solid"/>
              </v:shape>
            </v:group>
            <v:group style="position:absolute;left:5473;top:936;width:10;height:20" coordorigin="5473,936" coordsize="10,20">
              <v:shape style="position:absolute;left:5473;top:936;width:10;height:20" coordorigin="5473,936" coordsize="10,20" path="m5473,955l5483,955,5483,936,5473,936,5473,955xe" filled="true" fillcolor="#000000" stroked="false">
                <v:path arrowok="t"/>
                <v:fill type="solid"/>
              </v:shape>
            </v:group>
            <v:group style="position:absolute;left:5473;top:955;width:10;height:20" coordorigin="5473,955" coordsize="10,20">
              <v:shape style="position:absolute;left:5473;top:955;width:10;height:20" coordorigin="5473,955" coordsize="10,20" path="m5473,974l5483,974,5483,955,5473,955,5473,974xe" filled="true" fillcolor="#000000" stroked="false">
                <v:path arrowok="t"/>
                <v:fill type="solid"/>
              </v:shape>
            </v:group>
            <v:group style="position:absolute;left:5473;top:974;width:10;height:20" coordorigin="5473,974" coordsize="10,20">
              <v:shape style="position:absolute;left:5473;top:974;width:10;height:20" coordorigin="5473,974" coordsize="10,20" path="m5473,994l5483,994,5483,974,5473,974,5473,994xe" filled="true" fillcolor="#000000" stroked="false">
                <v:path arrowok="t"/>
                <v:fill type="solid"/>
              </v:shape>
            </v:group>
            <v:group style="position:absolute;left:5473;top:994;width:10;height:20" coordorigin="5473,994" coordsize="10,20">
              <v:shape style="position:absolute;left:5473;top:994;width:10;height:20" coordorigin="5473,994" coordsize="10,20" path="m5473,1013l5483,1013,5483,994,5473,994,5473,1013xe" filled="true" fillcolor="#000000" stroked="false">
                <v:path arrowok="t"/>
                <v:fill type="solid"/>
              </v:shape>
            </v:group>
            <v:group style="position:absolute;left:5473;top:1013;width:10;height:20" coordorigin="5473,1013" coordsize="10,20">
              <v:shape style="position:absolute;left:5473;top:1013;width:10;height:20" coordorigin="5473,1013" coordsize="10,20" path="m5473,1032l5483,1032,5483,1013,5473,1013,5473,1032xe" filled="true" fillcolor="#000000" stroked="false">
                <v:path arrowok="t"/>
                <v:fill type="solid"/>
              </v:shape>
            </v:group>
            <v:group style="position:absolute;left:5473;top:1032;width:10;height:20" coordorigin="5473,1032" coordsize="10,20">
              <v:shape style="position:absolute;left:5473;top:1032;width:10;height:20" coordorigin="5473,1032" coordsize="10,20" path="m5473,1051l5483,1051,5483,1032,5473,1032,5473,1051xe" filled="true" fillcolor="#000000" stroked="false">
                <v:path arrowok="t"/>
                <v:fill type="solid"/>
              </v:shape>
            </v:group>
            <v:group style="position:absolute;left:5473;top:1051;width:10;height:20" coordorigin="5473,1051" coordsize="10,20">
              <v:shape style="position:absolute;left:5473;top:1051;width:10;height:20" coordorigin="5473,1051" coordsize="10,20" path="m5473,1070l5483,1070,5483,1051,5473,1051,5473,1070xe" filled="true" fillcolor="#000000" stroked="false">
                <v:path arrowok="t"/>
                <v:fill type="solid"/>
              </v:shape>
            </v:group>
            <v:group style="position:absolute;left:5473;top:1070;width:10;height:20" coordorigin="5473,1070" coordsize="10,20">
              <v:shape style="position:absolute;left:5473;top:1070;width:10;height:20" coordorigin="5473,1070" coordsize="10,20" path="m5473,1090l5483,1090,5483,1070,5473,1070,5473,1090xe" filled="true" fillcolor="#000000" stroked="false">
                <v:path arrowok="t"/>
                <v:fill type="solid"/>
              </v:shape>
            </v:group>
            <v:group style="position:absolute;left:5473;top:1090;width:10;height:20" coordorigin="5473,1090" coordsize="10,20">
              <v:shape style="position:absolute;left:5473;top:1090;width:10;height:20" coordorigin="5473,1090" coordsize="10,20" path="m5473,1109l5483,1109,5483,1090,5473,1090,5473,1109xe" filled="true" fillcolor="#000000" stroked="false">
                <v:path arrowok="t"/>
                <v:fill type="solid"/>
              </v:shape>
            </v:group>
            <v:group style="position:absolute;left:5473;top:1114;width:10;height:2" coordorigin="5473,1114" coordsize="10,2">
              <v:shape style="position:absolute;left:5473;top:1114;width:10;height:2" coordorigin="5473,1114" coordsize="10,0" path="m5473,1114l5483,1114e" filled="false" stroked="true" strokeweight=".48004pt" strokecolor="#000000">
                <v:path arrowok="t"/>
              </v:shape>
            </v:group>
            <v:group style="position:absolute;left:6280;top:360;width:10;height:20" coordorigin="6280,360" coordsize="10,20">
              <v:shape style="position:absolute;left:6280;top:360;width:10;height:20" coordorigin="6280,360" coordsize="10,20" path="m6280,379l6290,379,6290,360,6280,360,6280,379xe" filled="true" fillcolor="#000000" stroked="false">
                <v:path arrowok="t"/>
                <v:fill type="solid"/>
              </v:shape>
            </v:group>
            <v:group style="position:absolute;left:6280;top:379;width:10;height:20" coordorigin="6280,379" coordsize="10,20">
              <v:shape style="position:absolute;left:6280;top:379;width:10;height:20" coordorigin="6280,379" coordsize="10,20" path="m6280,398l6290,398,6290,379,6280,379,6280,398xe" filled="true" fillcolor="#000000" stroked="false">
                <v:path arrowok="t"/>
                <v:fill type="solid"/>
              </v:shape>
            </v:group>
            <v:group style="position:absolute;left:6280;top:398;width:10;height:20" coordorigin="6280,398" coordsize="10,20">
              <v:shape style="position:absolute;left:6280;top:398;width:10;height:20" coordorigin="6280,398" coordsize="10,20" path="m6280,418l6290,418,6290,398,6280,398,6280,418xe" filled="true" fillcolor="#000000" stroked="false">
                <v:path arrowok="t"/>
                <v:fill type="solid"/>
              </v:shape>
            </v:group>
            <v:group style="position:absolute;left:6280;top:418;width:10;height:20" coordorigin="6280,418" coordsize="10,20">
              <v:shape style="position:absolute;left:6280;top:418;width:10;height:20" coordorigin="6280,418" coordsize="10,20" path="m6280,437l6290,437,6290,418,6280,418,6280,437xe" filled="true" fillcolor="#000000" stroked="false">
                <v:path arrowok="t"/>
                <v:fill type="solid"/>
              </v:shape>
            </v:group>
            <v:group style="position:absolute;left:6280;top:437;width:10;height:20" coordorigin="6280,437" coordsize="10,20">
              <v:shape style="position:absolute;left:6280;top:437;width:10;height:20" coordorigin="6280,437" coordsize="10,20" path="m6280,456l6290,456,6290,437,6280,437,6280,456xe" filled="true" fillcolor="#000000" stroked="false">
                <v:path arrowok="t"/>
                <v:fill type="solid"/>
              </v:shape>
            </v:group>
            <v:group style="position:absolute;left:6280;top:456;width:10;height:20" coordorigin="6280,456" coordsize="10,20">
              <v:shape style="position:absolute;left:6280;top:456;width:10;height:20" coordorigin="6280,456" coordsize="10,20" path="m6280,475l6290,475,6290,456,6280,456,6280,475xe" filled="true" fillcolor="#000000" stroked="false">
                <v:path arrowok="t"/>
                <v:fill type="solid"/>
              </v:shape>
            </v:group>
            <v:group style="position:absolute;left:6280;top:475;width:10;height:20" coordorigin="6280,475" coordsize="10,20">
              <v:shape style="position:absolute;left:6280;top:475;width:10;height:20" coordorigin="6280,475" coordsize="10,20" path="m6280,494l6290,494,6290,475,6280,475,6280,494xe" filled="true" fillcolor="#000000" stroked="false">
                <v:path arrowok="t"/>
                <v:fill type="solid"/>
              </v:shape>
            </v:group>
            <v:group style="position:absolute;left:6280;top:494;width:10;height:20" coordorigin="6280,494" coordsize="10,20">
              <v:shape style="position:absolute;left:6280;top:494;width:10;height:20" coordorigin="6280,494" coordsize="10,20" path="m6280,514l6290,514,6290,494,6280,494,6280,514xe" filled="true" fillcolor="#000000" stroked="false">
                <v:path arrowok="t"/>
                <v:fill type="solid"/>
              </v:shape>
            </v:group>
            <v:group style="position:absolute;left:6280;top:514;width:10;height:20" coordorigin="6280,514" coordsize="10,20">
              <v:shape style="position:absolute;left:6280;top:514;width:10;height:20" coordorigin="6280,514" coordsize="10,20" path="m6280,533l6290,533,6290,514,6280,514,6280,533xe" filled="true" fillcolor="#000000" stroked="false">
                <v:path arrowok="t"/>
                <v:fill type="solid"/>
              </v:shape>
            </v:group>
            <v:group style="position:absolute;left:6280;top:533;width:10;height:20" coordorigin="6280,533" coordsize="10,20">
              <v:shape style="position:absolute;left:6280;top:533;width:10;height:20" coordorigin="6280,533" coordsize="10,20" path="m6280,552l6290,552,6290,533,6280,533,6280,552xe" filled="true" fillcolor="#000000" stroked="false">
                <v:path arrowok="t"/>
                <v:fill type="solid"/>
              </v:shape>
            </v:group>
            <v:group style="position:absolute;left:6280;top:552;width:10;height:20" coordorigin="6280,552" coordsize="10,20">
              <v:shape style="position:absolute;left:6280;top:552;width:10;height:20" coordorigin="6280,552" coordsize="10,20" path="m6280,571l6290,571,6290,552,6280,552,6280,571xe" filled="true" fillcolor="#000000" stroked="false">
                <v:path arrowok="t"/>
                <v:fill type="solid"/>
              </v:shape>
            </v:group>
            <v:group style="position:absolute;left:6280;top:571;width:10;height:20" coordorigin="6280,571" coordsize="10,20">
              <v:shape style="position:absolute;left:6280;top:571;width:10;height:20" coordorigin="6280,571" coordsize="10,20" path="m6280,590l6290,590,6290,571,6280,571,6280,590xe" filled="true" fillcolor="#000000" stroked="false">
                <v:path arrowok="t"/>
                <v:fill type="solid"/>
              </v:shape>
            </v:group>
            <v:group style="position:absolute;left:6280;top:590;width:10;height:20" coordorigin="6280,590" coordsize="10,20">
              <v:shape style="position:absolute;left:6280;top:590;width:10;height:20" coordorigin="6280,590" coordsize="10,20" path="m6280,610l6290,610,6290,590,6280,590,6280,610xe" filled="true" fillcolor="#000000" stroked="false">
                <v:path arrowok="t"/>
                <v:fill type="solid"/>
              </v:shape>
            </v:group>
            <v:group style="position:absolute;left:6280;top:610;width:10;height:20" coordorigin="6280,610" coordsize="10,20">
              <v:shape style="position:absolute;left:6280;top:610;width:10;height:20" coordorigin="6280,610" coordsize="10,20" path="m6280,629l6290,629,6290,610,6280,610,6280,629xe" filled="true" fillcolor="#000000" stroked="false">
                <v:path arrowok="t"/>
                <v:fill type="solid"/>
              </v:shape>
            </v:group>
            <v:group style="position:absolute;left:6280;top:629;width:10;height:20" coordorigin="6280,629" coordsize="10,20">
              <v:shape style="position:absolute;left:6280;top:629;width:10;height:20" coordorigin="6280,629" coordsize="10,20" path="m6280,648l6290,648,6290,629,6280,629,6280,648xe" filled="true" fillcolor="#000000" stroked="false">
                <v:path arrowok="t"/>
                <v:fill type="solid"/>
              </v:shape>
            </v:group>
            <v:group style="position:absolute;left:6280;top:648;width:10;height:20" coordorigin="6280,648" coordsize="10,20">
              <v:shape style="position:absolute;left:6280;top:648;width:10;height:20" coordorigin="6280,648" coordsize="10,20" path="m6280,667l6290,667,6290,648,6280,648,6280,667xe" filled="true" fillcolor="#000000" stroked="false">
                <v:path arrowok="t"/>
                <v:fill type="solid"/>
              </v:shape>
            </v:group>
            <v:group style="position:absolute;left:6280;top:667;width:10;height:20" coordorigin="6280,667" coordsize="10,20">
              <v:shape style="position:absolute;left:6280;top:667;width:10;height:20" coordorigin="6280,667" coordsize="10,20" path="m6280,686l6290,686,6290,667,6280,667,6280,686xe" filled="true" fillcolor="#000000" stroked="false">
                <v:path arrowok="t"/>
                <v:fill type="solid"/>
              </v:shape>
            </v:group>
            <v:group style="position:absolute;left:6280;top:686;width:10;height:20" coordorigin="6280,686" coordsize="10,20">
              <v:shape style="position:absolute;left:6280;top:686;width:10;height:20" coordorigin="6280,686" coordsize="10,20" path="m6280,706l6290,706,6290,686,6280,686,6280,706xe" filled="true" fillcolor="#000000" stroked="false">
                <v:path arrowok="t"/>
                <v:fill type="solid"/>
              </v:shape>
            </v:group>
            <v:group style="position:absolute;left:6280;top:706;width:10;height:20" coordorigin="6280,706" coordsize="10,20">
              <v:shape style="position:absolute;left:6280;top:706;width:10;height:20" coordorigin="6280,706" coordsize="10,20" path="m6280,725l6290,725,6290,706,6280,706,6280,725xe" filled="true" fillcolor="#000000" stroked="false">
                <v:path arrowok="t"/>
                <v:fill type="solid"/>
              </v:shape>
            </v:group>
            <v:group style="position:absolute;left:6280;top:725;width:10;height:20" coordorigin="6280,725" coordsize="10,20">
              <v:shape style="position:absolute;left:6280;top:725;width:10;height:20" coordorigin="6280,725" coordsize="10,20" path="m6280,744l6290,744,6290,725,6280,725,6280,744xe" filled="true" fillcolor="#000000" stroked="false">
                <v:path arrowok="t"/>
                <v:fill type="solid"/>
              </v:shape>
            </v:group>
            <v:group style="position:absolute;left:6280;top:744;width:10;height:20" coordorigin="6280,744" coordsize="10,20">
              <v:shape style="position:absolute;left:6280;top:744;width:10;height:20" coordorigin="6280,744" coordsize="10,20" path="m6280,763l6290,763,6290,744,6280,744,6280,763xe" filled="true" fillcolor="#000000" stroked="false">
                <v:path arrowok="t"/>
                <v:fill type="solid"/>
              </v:shape>
            </v:group>
            <v:group style="position:absolute;left:6280;top:763;width:10;height:20" coordorigin="6280,763" coordsize="10,20">
              <v:shape style="position:absolute;left:6280;top:763;width:10;height:20" coordorigin="6280,763" coordsize="10,20" path="m6280,782l6290,782,6290,763,6280,763,6280,782xe" filled="true" fillcolor="#000000" stroked="false">
                <v:path arrowok="t"/>
                <v:fill type="solid"/>
              </v:shape>
            </v:group>
            <v:group style="position:absolute;left:6280;top:782;width:10;height:20" coordorigin="6280,782" coordsize="10,20">
              <v:shape style="position:absolute;left:6280;top:782;width:10;height:20" coordorigin="6280,782" coordsize="10,20" path="m6280,802l6290,802,6290,782,6280,782,6280,802xe" filled="true" fillcolor="#000000" stroked="false">
                <v:path arrowok="t"/>
                <v:fill type="solid"/>
              </v:shape>
            </v:group>
            <v:group style="position:absolute;left:6280;top:802;width:10;height:20" coordorigin="6280,802" coordsize="10,20">
              <v:shape style="position:absolute;left:6280;top:802;width:10;height:20" coordorigin="6280,802" coordsize="10,20" path="m6280,821l6290,821,6290,802,6280,802,6280,821xe" filled="true" fillcolor="#000000" stroked="false">
                <v:path arrowok="t"/>
                <v:fill type="solid"/>
              </v:shape>
            </v:group>
            <v:group style="position:absolute;left:6280;top:821;width:10;height:20" coordorigin="6280,821" coordsize="10,20">
              <v:shape style="position:absolute;left:6280;top:821;width:10;height:20" coordorigin="6280,821" coordsize="10,20" path="m6280,840l6290,840,6290,821,6280,821,6280,840xe" filled="true" fillcolor="#000000" stroked="false">
                <v:path arrowok="t"/>
                <v:fill type="solid"/>
              </v:shape>
            </v:group>
            <v:group style="position:absolute;left:6280;top:840;width:10;height:20" coordorigin="6280,840" coordsize="10,20">
              <v:shape style="position:absolute;left:6280;top:840;width:10;height:20" coordorigin="6280,840" coordsize="10,20" path="m6280,859l6290,859,6290,840,6280,840,6280,859xe" filled="true" fillcolor="#000000" stroked="false">
                <v:path arrowok="t"/>
                <v:fill type="solid"/>
              </v:shape>
            </v:group>
            <v:group style="position:absolute;left:6280;top:859;width:10;height:20" coordorigin="6280,859" coordsize="10,20">
              <v:shape style="position:absolute;left:6280;top:859;width:10;height:20" coordorigin="6280,859" coordsize="10,20" path="m6280,878l6290,878,6290,859,6280,859,6280,878xe" filled="true" fillcolor="#000000" stroked="false">
                <v:path arrowok="t"/>
                <v:fill type="solid"/>
              </v:shape>
            </v:group>
            <v:group style="position:absolute;left:6280;top:878;width:10;height:20" coordorigin="6280,878" coordsize="10,20">
              <v:shape style="position:absolute;left:6280;top:878;width:10;height:20" coordorigin="6280,878" coordsize="10,20" path="m6280,898l6290,898,6290,878,6280,878,6280,898xe" filled="true" fillcolor="#000000" stroked="false">
                <v:path arrowok="t"/>
                <v:fill type="solid"/>
              </v:shape>
            </v:group>
            <v:group style="position:absolute;left:6280;top:898;width:10;height:20" coordorigin="6280,898" coordsize="10,20">
              <v:shape style="position:absolute;left:6280;top:898;width:10;height:20" coordorigin="6280,898" coordsize="10,20" path="m6280,917l6290,917,6290,898,6280,898,6280,917xe" filled="true" fillcolor="#000000" stroked="false">
                <v:path arrowok="t"/>
                <v:fill type="solid"/>
              </v:shape>
            </v:group>
            <v:group style="position:absolute;left:6280;top:917;width:10;height:20" coordorigin="6280,917" coordsize="10,20">
              <v:shape style="position:absolute;left:6280;top:917;width:10;height:20" coordorigin="6280,917" coordsize="10,20" path="m6280,936l6290,936,6290,917,6280,917,6280,936xe" filled="true" fillcolor="#000000" stroked="false">
                <v:path arrowok="t"/>
                <v:fill type="solid"/>
              </v:shape>
            </v:group>
            <v:group style="position:absolute;left:6280;top:936;width:10;height:20" coordorigin="6280,936" coordsize="10,20">
              <v:shape style="position:absolute;left:6280;top:936;width:10;height:20" coordorigin="6280,936" coordsize="10,20" path="m6280,955l6290,955,6290,936,6280,936,6280,955xe" filled="true" fillcolor="#000000" stroked="false">
                <v:path arrowok="t"/>
                <v:fill type="solid"/>
              </v:shape>
            </v:group>
            <v:group style="position:absolute;left:6280;top:955;width:10;height:20" coordorigin="6280,955" coordsize="10,20">
              <v:shape style="position:absolute;left:6280;top:955;width:10;height:20" coordorigin="6280,955" coordsize="10,20" path="m6280,974l6290,974,6290,955,6280,955,6280,974xe" filled="true" fillcolor="#000000" stroked="false">
                <v:path arrowok="t"/>
                <v:fill type="solid"/>
              </v:shape>
            </v:group>
            <v:group style="position:absolute;left:6280;top:974;width:10;height:20" coordorigin="6280,974" coordsize="10,20">
              <v:shape style="position:absolute;left:6280;top:974;width:10;height:20" coordorigin="6280,974" coordsize="10,20" path="m6280,994l6290,994,6290,974,6280,974,6280,994xe" filled="true" fillcolor="#000000" stroked="false">
                <v:path arrowok="t"/>
                <v:fill type="solid"/>
              </v:shape>
            </v:group>
            <v:group style="position:absolute;left:6280;top:994;width:10;height:20" coordorigin="6280,994" coordsize="10,20">
              <v:shape style="position:absolute;left:6280;top:994;width:10;height:20" coordorigin="6280,994" coordsize="10,20" path="m6280,1013l6290,1013,6290,994,6280,994,6280,1013xe" filled="true" fillcolor="#000000" stroked="false">
                <v:path arrowok="t"/>
                <v:fill type="solid"/>
              </v:shape>
            </v:group>
            <v:group style="position:absolute;left:6280;top:1013;width:10;height:20" coordorigin="6280,1013" coordsize="10,20">
              <v:shape style="position:absolute;left:6280;top:1013;width:10;height:20" coordorigin="6280,1013" coordsize="10,20" path="m6280,1032l6290,1032,6290,1013,6280,1013,6280,1032xe" filled="true" fillcolor="#000000" stroked="false">
                <v:path arrowok="t"/>
                <v:fill type="solid"/>
              </v:shape>
            </v:group>
            <v:group style="position:absolute;left:6280;top:1032;width:10;height:20" coordorigin="6280,1032" coordsize="10,20">
              <v:shape style="position:absolute;left:6280;top:1032;width:10;height:20" coordorigin="6280,1032" coordsize="10,20" path="m6280,1051l6290,1051,6290,1032,6280,1032,6280,1051xe" filled="true" fillcolor="#000000" stroked="false">
                <v:path arrowok="t"/>
                <v:fill type="solid"/>
              </v:shape>
            </v:group>
            <v:group style="position:absolute;left:6280;top:1051;width:10;height:20" coordorigin="6280,1051" coordsize="10,20">
              <v:shape style="position:absolute;left:6280;top:1051;width:10;height:20" coordorigin="6280,1051" coordsize="10,20" path="m6280,1070l6290,1070,6290,1051,6280,1051,6280,1070xe" filled="true" fillcolor="#000000" stroked="false">
                <v:path arrowok="t"/>
                <v:fill type="solid"/>
              </v:shape>
            </v:group>
            <v:group style="position:absolute;left:6280;top:1070;width:10;height:20" coordorigin="6280,1070" coordsize="10,20">
              <v:shape style="position:absolute;left:6280;top:1070;width:10;height:20" coordorigin="6280,1070" coordsize="10,20" path="m6280,1090l6290,1090,6290,1070,6280,1070,6280,1090xe" filled="true" fillcolor="#000000" stroked="false">
                <v:path arrowok="t"/>
                <v:fill type="solid"/>
              </v:shape>
            </v:group>
            <v:group style="position:absolute;left:6280;top:1090;width:10;height:20" coordorigin="6280,1090" coordsize="10,20">
              <v:shape style="position:absolute;left:6280;top:1090;width:10;height:20" coordorigin="6280,1090" coordsize="10,20" path="m6280,1109l6290,1109,6290,1090,6280,1090,6280,1109xe" filled="true" fillcolor="#000000" stroked="false">
                <v:path arrowok="t"/>
                <v:fill type="solid"/>
              </v:shape>
            </v:group>
            <v:group style="position:absolute;left:6280;top:1114;width:10;height:2" coordorigin="6280,1114" coordsize="10,2">
              <v:shape style="position:absolute;left:6280;top:1114;width:10;height:2" coordorigin="6280,1114" coordsize="10,0" path="m6280,1114l6290,1114e" filled="false" stroked="true" strokeweight=".48004pt" strokecolor="#000000">
                <v:path arrowok="t"/>
              </v:shape>
            </v:group>
            <v:group style="position:absolute;left:7214;top:360;width:10;height:20" coordorigin="7214,360" coordsize="10,20">
              <v:shape style="position:absolute;left:7214;top:360;width:10;height:20" coordorigin="7214,360" coordsize="10,20" path="m7214,379l7223,379,7223,360,7214,360,7214,379xe" filled="true" fillcolor="#000000" stroked="false">
                <v:path arrowok="t"/>
                <v:fill type="solid"/>
              </v:shape>
            </v:group>
            <v:group style="position:absolute;left:7214;top:379;width:10;height:20" coordorigin="7214,379" coordsize="10,20">
              <v:shape style="position:absolute;left:7214;top:379;width:10;height:20" coordorigin="7214,379" coordsize="10,20" path="m7214,398l7223,398,7223,379,7214,379,7214,398xe" filled="true" fillcolor="#000000" stroked="false">
                <v:path arrowok="t"/>
                <v:fill type="solid"/>
              </v:shape>
            </v:group>
            <v:group style="position:absolute;left:7214;top:398;width:10;height:20" coordorigin="7214,398" coordsize="10,20">
              <v:shape style="position:absolute;left:7214;top:398;width:10;height:20" coordorigin="7214,398" coordsize="10,20" path="m7214,418l7223,418,7223,398,7214,398,7214,418xe" filled="true" fillcolor="#000000" stroked="false">
                <v:path arrowok="t"/>
                <v:fill type="solid"/>
              </v:shape>
            </v:group>
            <v:group style="position:absolute;left:7214;top:418;width:10;height:20" coordorigin="7214,418" coordsize="10,20">
              <v:shape style="position:absolute;left:7214;top:418;width:10;height:20" coordorigin="7214,418" coordsize="10,20" path="m7214,437l7223,437,7223,418,7214,418,7214,437xe" filled="true" fillcolor="#000000" stroked="false">
                <v:path arrowok="t"/>
                <v:fill type="solid"/>
              </v:shape>
            </v:group>
            <v:group style="position:absolute;left:7214;top:437;width:10;height:20" coordorigin="7214,437" coordsize="10,20">
              <v:shape style="position:absolute;left:7214;top:437;width:10;height:20" coordorigin="7214,437" coordsize="10,20" path="m7214,456l7223,456,7223,437,7214,437,7214,456xe" filled="true" fillcolor="#000000" stroked="false">
                <v:path arrowok="t"/>
                <v:fill type="solid"/>
              </v:shape>
            </v:group>
            <v:group style="position:absolute;left:7214;top:456;width:10;height:20" coordorigin="7214,456" coordsize="10,20">
              <v:shape style="position:absolute;left:7214;top:456;width:10;height:20" coordorigin="7214,456" coordsize="10,20" path="m7214,475l7223,475,7223,456,7214,456,7214,475xe" filled="true" fillcolor="#000000" stroked="false">
                <v:path arrowok="t"/>
                <v:fill type="solid"/>
              </v:shape>
            </v:group>
            <v:group style="position:absolute;left:7214;top:475;width:10;height:20" coordorigin="7214,475" coordsize="10,20">
              <v:shape style="position:absolute;left:7214;top:475;width:10;height:20" coordorigin="7214,475" coordsize="10,20" path="m7214,494l7223,494,7223,475,7214,475,7214,494xe" filled="true" fillcolor="#000000" stroked="false">
                <v:path arrowok="t"/>
                <v:fill type="solid"/>
              </v:shape>
            </v:group>
            <v:group style="position:absolute;left:7214;top:494;width:10;height:20" coordorigin="7214,494" coordsize="10,20">
              <v:shape style="position:absolute;left:7214;top:494;width:10;height:20" coordorigin="7214,494" coordsize="10,20" path="m7214,514l7223,514,7223,494,7214,494,7214,514xe" filled="true" fillcolor="#000000" stroked="false">
                <v:path arrowok="t"/>
                <v:fill type="solid"/>
              </v:shape>
            </v:group>
            <v:group style="position:absolute;left:7214;top:514;width:10;height:20" coordorigin="7214,514" coordsize="10,20">
              <v:shape style="position:absolute;left:7214;top:514;width:10;height:20" coordorigin="7214,514" coordsize="10,20" path="m7214,533l7223,533,7223,514,7214,514,7214,533xe" filled="true" fillcolor="#000000" stroked="false">
                <v:path arrowok="t"/>
                <v:fill type="solid"/>
              </v:shape>
            </v:group>
            <v:group style="position:absolute;left:7214;top:533;width:10;height:20" coordorigin="7214,533" coordsize="10,20">
              <v:shape style="position:absolute;left:7214;top:533;width:10;height:20" coordorigin="7214,533" coordsize="10,20" path="m7214,552l7223,552,7223,533,7214,533,7214,552xe" filled="true" fillcolor="#000000" stroked="false">
                <v:path arrowok="t"/>
                <v:fill type="solid"/>
              </v:shape>
            </v:group>
            <v:group style="position:absolute;left:7214;top:552;width:10;height:20" coordorigin="7214,552" coordsize="10,20">
              <v:shape style="position:absolute;left:7214;top:552;width:10;height:20" coordorigin="7214,552" coordsize="10,20" path="m7214,571l7223,571,7223,552,7214,552,7214,571xe" filled="true" fillcolor="#000000" stroked="false">
                <v:path arrowok="t"/>
                <v:fill type="solid"/>
              </v:shape>
            </v:group>
            <v:group style="position:absolute;left:7214;top:571;width:10;height:20" coordorigin="7214,571" coordsize="10,20">
              <v:shape style="position:absolute;left:7214;top:571;width:10;height:20" coordorigin="7214,571" coordsize="10,20" path="m7214,590l7223,590,7223,571,7214,571,7214,590xe" filled="true" fillcolor="#000000" stroked="false">
                <v:path arrowok="t"/>
                <v:fill type="solid"/>
              </v:shape>
            </v:group>
            <v:group style="position:absolute;left:7214;top:590;width:10;height:20" coordorigin="7214,590" coordsize="10,20">
              <v:shape style="position:absolute;left:7214;top:590;width:10;height:20" coordorigin="7214,590" coordsize="10,20" path="m7214,610l7223,610,7223,590,7214,590,7214,610xe" filled="true" fillcolor="#000000" stroked="false">
                <v:path arrowok="t"/>
                <v:fill type="solid"/>
              </v:shape>
            </v:group>
            <v:group style="position:absolute;left:7214;top:610;width:10;height:20" coordorigin="7214,610" coordsize="10,20">
              <v:shape style="position:absolute;left:7214;top:610;width:10;height:20" coordorigin="7214,610" coordsize="10,20" path="m7214,629l7223,629,7223,610,7214,610,7214,629xe" filled="true" fillcolor="#000000" stroked="false">
                <v:path arrowok="t"/>
                <v:fill type="solid"/>
              </v:shape>
            </v:group>
            <v:group style="position:absolute;left:7214;top:629;width:10;height:20" coordorigin="7214,629" coordsize="10,20">
              <v:shape style="position:absolute;left:7214;top:629;width:10;height:20" coordorigin="7214,629" coordsize="10,20" path="m7214,648l7223,648,7223,629,7214,629,7214,648xe" filled="true" fillcolor="#000000" stroked="false">
                <v:path arrowok="t"/>
                <v:fill type="solid"/>
              </v:shape>
            </v:group>
            <v:group style="position:absolute;left:7214;top:648;width:10;height:20" coordorigin="7214,648" coordsize="10,20">
              <v:shape style="position:absolute;left:7214;top:648;width:10;height:20" coordorigin="7214,648" coordsize="10,20" path="m7214,667l7223,667,7223,648,7214,648,7214,667xe" filled="true" fillcolor="#000000" stroked="false">
                <v:path arrowok="t"/>
                <v:fill type="solid"/>
              </v:shape>
            </v:group>
            <v:group style="position:absolute;left:7214;top:667;width:10;height:20" coordorigin="7214,667" coordsize="10,20">
              <v:shape style="position:absolute;left:7214;top:667;width:10;height:20" coordorigin="7214,667" coordsize="10,20" path="m7214,686l7223,686,7223,667,7214,667,7214,686xe" filled="true" fillcolor="#000000" stroked="false">
                <v:path arrowok="t"/>
                <v:fill type="solid"/>
              </v:shape>
            </v:group>
            <v:group style="position:absolute;left:7214;top:686;width:10;height:20" coordorigin="7214,686" coordsize="10,20">
              <v:shape style="position:absolute;left:7214;top:686;width:10;height:20" coordorigin="7214,686" coordsize="10,20" path="m7214,706l7223,706,7223,686,7214,686,7214,706xe" filled="true" fillcolor="#000000" stroked="false">
                <v:path arrowok="t"/>
                <v:fill type="solid"/>
              </v:shape>
            </v:group>
            <v:group style="position:absolute;left:7214;top:706;width:10;height:20" coordorigin="7214,706" coordsize="10,20">
              <v:shape style="position:absolute;left:7214;top:706;width:10;height:20" coordorigin="7214,706" coordsize="10,20" path="m7214,725l7223,725,7223,706,7214,706,7214,725xe" filled="true" fillcolor="#000000" stroked="false">
                <v:path arrowok="t"/>
                <v:fill type="solid"/>
              </v:shape>
            </v:group>
            <v:group style="position:absolute;left:7214;top:725;width:10;height:20" coordorigin="7214,725" coordsize="10,20">
              <v:shape style="position:absolute;left:7214;top:725;width:10;height:20" coordorigin="7214,725" coordsize="10,20" path="m7214,744l7223,744,7223,725,7214,725,7214,744xe" filled="true" fillcolor="#000000" stroked="false">
                <v:path arrowok="t"/>
                <v:fill type="solid"/>
              </v:shape>
            </v:group>
            <v:group style="position:absolute;left:7214;top:744;width:10;height:20" coordorigin="7214,744" coordsize="10,20">
              <v:shape style="position:absolute;left:7214;top:744;width:10;height:20" coordorigin="7214,744" coordsize="10,20" path="m7214,763l7223,763,7223,744,7214,744,7214,763xe" filled="true" fillcolor="#000000" stroked="false">
                <v:path arrowok="t"/>
                <v:fill type="solid"/>
              </v:shape>
            </v:group>
            <v:group style="position:absolute;left:7214;top:763;width:10;height:20" coordorigin="7214,763" coordsize="10,20">
              <v:shape style="position:absolute;left:7214;top:763;width:10;height:20" coordorigin="7214,763" coordsize="10,20" path="m7214,782l7223,782,7223,763,7214,763,7214,782xe" filled="true" fillcolor="#000000" stroked="false">
                <v:path arrowok="t"/>
                <v:fill type="solid"/>
              </v:shape>
            </v:group>
            <v:group style="position:absolute;left:7214;top:782;width:10;height:20" coordorigin="7214,782" coordsize="10,20">
              <v:shape style="position:absolute;left:7214;top:782;width:10;height:20" coordorigin="7214,782" coordsize="10,20" path="m7214,802l7223,802,7223,782,7214,782,7214,802xe" filled="true" fillcolor="#000000" stroked="false">
                <v:path arrowok="t"/>
                <v:fill type="solid"/>
              </v:shape>
            </v:group>
            <v:group style="position:absolute;left:7214;top:802;width:10;height:20" coordorigin="7214,802" coordsize="10,20">
              <v:shape style="position:absolute;left:7214;top:802;width:10;height:20" coordorigin="7214,802" coordsize="10,20" path="m7214,821l7223,821,7223,802,7214,802,7214,821xe" filled="true" fillcolor="#000000" stroked="false">
                <v:path arrowok="t"/>
                <v:fill type="solid"/>
              </v:shape>
            </v:group>
            <v:group style="position:absolute;left:7214;top:821;width:10;height:20" coordorigin="7214,821" coordsize="10,20">
              <v:shape style="position:absolute;left:7214;top:821;width:10;height:20" coordorigin="7214,821" coordsize="10,20" path="m7214,840l7223,840,7223,821,7214,821,7214,840xe" filled="true" fillcolor="#000000" stroked="false">
                <v:path arrowok="t"/>
                <v:fill type="solid"/>
              </v:shape>
            </v:group>
            <v:group style="position:absolute;left:7214;top:840;width:10;height:20" coordorigin="7214,840" coordsize="10,20">
              <v:shape style="position:absolute;left:7214;top:840;width:10;height:20" coordorigin="7214,840" coordsize="10,20" path="m7214,859l7223,859,7223,840,7214,840,7214,859xe" filled="true" fillcolor="#000000" stroked="false">
                <v:path arrowok="t"/>
                <v:fill type="solid"/>
              </v:shape>
            </v:group>
            <v:group style="position:absolute;left:7214;top:859;width:10;height:20" coordorigin="7214,859" coordsize="10,20">
              <v:shape style="position:absolute;left:7214;top:859;width:10;height:20" coordorigin="7214,859" coordsize="10,20" path="m7214,878l7223,878,7223,859,7214,859,7214,878xe" filled="true" fillcolor="#000000" stroked="false">
                <v:path arrowok="t"/>
                <v:fill type="solid"/>
              </v:shape>
            </v:group>
            <v:group style="position:absolute;left:7214;top:878;width:10;height:20" coordorigin="7214,878" coordsize="10,20">
              <v:shape style="position:absolute;left:7214;top:878;width:10;height:20" coordorigin="7214,878" coordsize="10,20" path="m7214,898l7223,898,7223,878,7214,878,7214,898xe" filled="true" fillcolor="#000000" stroked="false">
                <v:path arrowok="t"/>
                <v:fill type="solid"/>
              </v:shape>
            </v:group>
            <v:group style="position:absolute;left:7214;top:898;width:10;height:20" coordorigin="7214,898" coordsize="10,20">
              <v:shape style="position:absolute;left:7214;top:898;width:10;height:20" coordorigin="7214,898" coordsize="10,20" path="m7214,917l7223,917,7223,898,7214,898,7214,917xe" filled="true" fillcolor="#000000" stroked="false">
                <v:path arrowok="t"/>
                <v:fill type="solid"/>
              </v:shape>
            </v:group>
            <v:group style="position:absolute;left:7214;top:917;width:10;height:20" coordorigin="7214,917" coordsize="10,20">
              <v:shape style="position:absolute;left:7214;top:917;width:10;height:20" coordorigin="7214,917" coordsize="10,20" path="m7214,936l7223,936,7223,917,7214,917,7214,936xe" filled="true" fillcolor="#000000" stroked="false">
                <v:path arrowok="t"/>
                <v:fill type="solid"/>
              </v:shape>
            </v:group>
            <v:group style="position:absolute;left:7214;top:936;width:10;height:20" coordorigin="7214,936" coordsize="10,20">
              <v:shape style="position:absolute;left:7214;top:936;width:10;height:20" coordorigin="7214,936" coordsize="10,20" path="m7214,955l7223,955,7223,936,7214,936,7214,955xe" filled="true" fillcolor="#000000" stroked="false">
                <v:path arrowok="t"/>
                <v:fill type="solid"/>
              </v:shape>
            </v:group>
            <v:group style="position:absolute;left:7214;top:955;width:10;height:20" coordorigin="7214,955" coordsize="10,20">
              <v:shape style="position:absolute;left:7214;top:955;width:10;height:20" coordorigin="7214,955" coordsize="10,20" path="m7214,974l7223,974,7223,955,7214,955,7214,974xe" filled="true" fillcolor="#000000" stroked="false">
                <v:path arrowok="t"/>
                <v:fill type="solid"/>
              </v:shape>
            </v:group>
            <v:group style="position:absolute;left:7214;top:974;width:10;height:20" coordorigin="7214,974" coordsize="10,20">
              <v:shape style="position:absolute;left:7214;top:974;width:10;height:20" coordorigin="7214,974" coordsize="10,20" path="m7214,994l7223,994,7223,974,7214,974,7214,994xe" filled="true" fillcolor="#000000" stroked="false">
                <v:path arrowok="t"/>
                <v:fill type="solid"/>
              </v:shape>
            </v:group>
            <v:group style="position:absolute;left:7214;top:994;width:10;height:20" coordorigin="7214,994" coordsize="10,20">
              <v:shape style="position:absolute;left:7214;top:994;width:10;height:20" coordorigin="7214,994" coordsize="10,20" path="m7214,1013l7223,1013,7223,994,7214,994,7214,1013xe" filled="true" fillcolor="#000000" stroked="false">
                <v:path arrowok="t"/>
                <v:fill type="solid"/>
              </v:shape>
            </v:group>
            <v:group style="position:absolute;left:7214;top:1013;width:10;height:20" coordorigin="7214,1013" coordsize="10,20">
              <v:shape style="position:absolute;left:7214;top:1013;width:10;height:20" coordorigin="7214,1013" coordsize="10,20" path="m7214,1032l7223,1032,7223,1013,7214,1013,7214,1032xe" filled="true" fillcolor="#000000" stroked="false">
                <v:path arrowok="t"/>
                <v:fill type="solid"/>
              </v:shape>
            </v:group>
            <v:group style="position:absolute;left:7214;top:1032;width:10;height:20" coordorigin="7214,1032" coordsize="10,20">
              <v:shape style="position:absolute;left:7214;top:1032;width:10;height:20" coordorigin="7214,1032" coordsize="10,20" path="m7214,1051l7223,1051,7223,1032,7214,1032,7214,1051xe" filled="true" fillcolor="#000000" stroked="false">
                <v:path arrowok="t"/>
                <v:fill type="solid"/>
              </v:shape>
            </v:group>
            <v:group style="position:absolute;left:7214;top:1051;width:10;height:20" coordorigin="7214,1051" coordsize="10,20">
              <v:shape style="position:absolute;left:7214;top:1051;width:10;height:20" coordorigin="7214,1051" coordsize="10,20" path="m7214,1070l7223,1070,7223,1051,7214,1051,7214,1070xe" filled="true" fillcolor="#000000" stroked="false">
                <v:path arrowok="t"/>
                <v:fill type="solid"/>
              </v:shape>
            </v:group>
            <v:group style="position:absolute;left:7214;top:1070;width:10;height:20" coordorigin="7214,1070" coordsize="10,20">
              <v:shape style="position:absolute;left:7214;top:1070;width:10;height:20" coordorigin="7214,1070" coordsize="10,20" path="m7214,1090l7223,1090,7223,1070,7214,1070,7214,1090xe" filled="true" fillcolor="#000000" stroked="false">
                <v:path arrowok="t"/>
                <v:fill type="solid"/>
              </v:shape>
            </v:group>
            <v:group style="position:absolute;left:7214;top:1090;width:10;height:20" coordorigin="7214,1090" coordsize="10,20">
              <v:shape style="position:absolute;left:7214;top:1090;width:10;height:20" coordorigin="7214,1090" coordsize="10,20" path="m7214,1109l7223,1109,7223,1090,7214,1090,7214,1109xe" filled="true" fillcolor="#000000" stroked="false">
                <v:path arrowok="t"/>
                <v:fill type="solid"/>
              </v:shape>
            </v:group>
            <v:group style="position:absolute;left:7214;top:1114;width:10;height:2" coordorigin="7214,1114" coordsize="10,2">
              <v:shape style="position:absolute;left:7214;top:1114;width:10;height:2" coordorigin="7214,1114" coordsize="10,0" path="m7214,1114l7223,1114e" filled="false" stroked="true" strokeweight=".48004pt" strokecolor="#000000">
                <v:path arrowok="t"/>
              </v:shape>
              <v:shape style="position:absolute;left:29;top:1118;width:802;height:10" type="#_x0000_t75" stroked="false">
                <v:imagedata r:id="rId698" o:title=""/>
              </v:shape>
              <v:shape style="position:absolute;left:826;top:1118;width:1083;height:10" type="#_x0000_t75" stroked="false">
                <v:imagedata r:id="rId723" o:title=""/>
              </v:shape>
              <v:shape style="position:absolute;left:1904;top:1118;width:1673;height:10" type="#_x0000_t75" stroked="false">
                <v:imagedata r:id="rId724" o:title=""/>
              </v:shape>
              <v:shape style="position:absolute;left:3572;top:1118;width:823;height:10" type="#_x0000_t75" stroked="false">
                <v:imagedata r:id="rId277" o:title=""/>
              </v:shape>
              <v:shape style="position:absolute;left:4391;top:1118;width:1082;height:10" type="#_x0000_t75" stroked="false">
                <v:imagedata r:id="rId725" o:title=""/>
              </v:shape>
              <v:shape style="position:absolute;left:5468;top:1118;width:1745;height:10" type="#_x0000_t75" stroked="false">
                <v:imagedata r:id="rId726" o:title=""/>
              </v:shape>
              <v:shape style="position:absolute;left:7209;top:1118;width:718;height:10" type="#_x0000_t75" stroked="false">
                <v:imagedata r:id="rId727" o:title=""/>
              </v:shape>
            </v:group>
            <v:group style="position:absolute;left:830;top:1128;width:10;height:20" coordorigin="830,1128" coordsize="10,20">
              <v:shape style="position:absolute;left:830;top:1128;width:10;height:20" coordorigin="830,1128" coordsize="10,20" path="m830,1147l840,1147,840,1128,830,1128,830,1147xe" filled="true" fillcolor="#000000" stroked="false">
                <v:path arrowok="t"/>
                <v:fill type="solid"/>
              </v:shape>
            </v:group>
            <v:group style="position:absolute;left:830;top:1147;width:10;height:20" coordorigin="830,1147" coordsize="10,20">
              <v:shape style="position:absolute;left:830;top:1147;width:10;height:20" coordorigin="830,1147" coordsize="10,20" path="m830,1166l840,1166,840,1147,830,1147,830,1166xe" filled="true" fillcolor="#000000" stroked="false">
                <v:path arrowok="t"/>
                <v:fill type="solid"/>
              </v:shape>
            </v:group>
            <v:group style="position:absolute;left:830;top:1166;width:10;height:20" coordorigin="830,1166" coordsize="10,20">
              <v:shape style="position:absolute;left:830;top:1166;width:10;height:20" coordorigin="830,1166" coordsize="10,20" path="m830,1186l840,1186,840,1166,830,1166,830,1186xe" filled="true" fillcolor="#000000" stroked="false">
                <v:path arrowok="t"/>
                <v:fill type="solid"/>
              </v:shape>
            </v:group>
            <v:group style="position:absolute;left:830;top:1186;width:10;height:20" coordorigin="830,1186" coordsize="10,20">
              <v:shape style="position:absolute;left:830;top:1186;width:10;height:20" coordorigin="830,1186" coordsize="10,20" path="m830,1205l840,1205,840,1186,830,1186,830,1205xe" filled="true" fillcolor="#000000" stroked="false">
                <v:path arrowok="t"/>
                <v:fill type="solid"/>
              </v:shape>
            </v:group>
            <v:group style="position:absolute;left:830;top:1205;width:10;height:20" coordorigin="830,1205" coordsize="10,20">
              <v:shape style="position:absolute;left:830;top:1205;width:10;height:20" coordorigin="830,1205" coordsize="10,20" path="m830,1224l840,1224,840,1205,830,1205,830,1224xe" filled="true" fillcolor="#000000" stroked="false">
                <v:path arrowok="t"/>
                <v:fill type="solid"/>
              </v:shape>
            </v:group>
            <v:group style="position:absolute;left:830;top:1224;width:10;height:20" coordorigin="830,1224" coordsize="10,20">
              <v:shape style="position:absolute;left:830;top:1224;width:10;height:20" coordorigin="830,1224" coordsize="10,20" path="m830,1243l840,1243,840,1224,830,1224,830,1243xe" filled="true" fillcolor="#000000" stroked="false">
                <v:path arrowok="t"/>
                <v:fill type="solid"/>
              </v:shape>
            </v:group>
            <v:group style="position:absolute;left:830;top:1243;width:10;height:20" coordorigin="830,1243" coordsize="10,20">
              <v:shape style="position:absolute;left:830;top:1243;width:10;height:20" coordorigin="830,1243" coordsize="10,20" path="m830,1262l840,1262,840,1243,830,1243,830,1262xe" filled="true" fillcolor="#000000" stroked="false">
                <v:path arrowok="t"/>
                <v:fill type="solid"/>
              </v:shape>
            </v:group>
            <v:group style="position:absolute;left:830;top:1262;width:10;height:20" coordorigin="830,1262" coordsize="10,20">
              <v:shape style="position:absolute;left:830;top:1262;width:10;height:20" coordorigin="830,1262" coordsize="10,20" path="m830,1282l840,1282,840,1262,830,1262,830,1282xe" filled="true" fillcolor="#000000" stroked="false">
                <v:path arrowok="t"/>
                <v:fill type="solid"/>
              </v:shape>
            </v:group>
            <v:group style="position:absolute;left:830;top:1282;width:10;height:20" coordorigin="830,1282" coordsize="10,20">
              <v:shape style="position:absolute;left:830;top:1282;width:10;height:20" coordorigin="830,1282" coordsize="10,20" path="m830,1301l840,1301,840,1282,830,1282,830,1301xe" filled="true" fillcolor="#000000" stroked="false">
                <v:path arrowok="t"/>
                <v:fill type="solid"/>
              </v:shape>
            </v:group>
            <v:group style="position:absolute;left:830;top:1301;width:10;height:20" coordorigin="830,1301" coordsize="10,20">
              <v:shape style="position:absolute;left:830;top:1301;width:10;height:20" coordorigin="830,1301" coordsize="10,20" path="m830,1320l840,1320,840,1301,830,1301,830,1320xe" filled="true" fillcolor="#000000" stroked="false">
                <v:path arrowok="t"/>
                <v:fill type="solid"/>
              </v:shape>
            </v:group>
            <v:group style="position:absolute;left:830;top:1320;width:10;height:20" coordorigin="830,1320" coordsize="10,20">
              <v:shape style="position:absolute;left:830;top:1320;width:10;height:20" coordorigin="830,1320" coordsize="10,20" path="m830,1339l840,1339,840,1320,830,1320,830,1339xe" filled="true" fillcolor="#000000" stroked="false">
                <v:path arrowok="t"/>
                <v:fill type="solid"/>
              </v:shape>
            </v:group>
            <v:group style="position:absolute;left:830;top:1339;width:10;height:20" coordorigin="830,1339" coordsize="10,20">
              <v:shape style="position:absolute;left:830;top:1339;width:10;height:20" coordorigin="830,1339" coordsize="10,20" path="m830,1358l840,1358,840,1339,830,1339,830,1358xe" filled="true" fillcolor="#000000" stroked="false">
                <v:path arrowok="t"/>
                <v:fill type="solid"/>
              </v:shape>
            </v:group>
            <v:group style="position:absolute;left:1909;top:1128;width:10;height:20" coordorigin="1909,1128" coordsize="10,20">
              <v:shape style="position:absolute;left:1909;top:1128;width:10;height:20" coordorigin="1909,1128" coordsize="10,20" path="m1909,1147l1918,1147,1918,1128,1909,1128,1909,1147xe" filled="true" fillcolor="#000000" stroked="false">
                <v:path arrowok="t"/>
                <v:fill type="solid"/>
              </v:shape>
            </v:group>
            <v:group style="position:absolute;left:1909;top:1147;width:10;height:20" coordorigin="1909,1147" coordsize="10,20">
              <v:shape style="position:absolute;left:1909;top:1147;width:10;height:20" coordorigin="1909,1147" coordsize="10,20" path="m1909,1166l1918,1166,1918,1147,1909,1147,1909,1166xe" filled="true" fillcolor="#000000" stroked="false">
                <v:path arrowok="t"/>
                <v:fill type="solid"/>
              </v:shape>
            </v:group>
            <v:group style="position:absolute;left:1909;top:1166;width:10;height:20" coordorigin="1909,1166" coordsize="10,20">
              <v:shape style="position:absolute;left:1909;top:1166;width:10;height:20" coordorigin="1909,1166" coordsize="10,20" path="m1909,1186l1918,1186,1918,1166,1909,1166,1909,1186xe" filled="true" fillcolor="#000000" stroked="false">
                <v:path arrowok="t"/>
                <v:fill type="solid"/>
              </v:shape>
            </v:group>
            <v:group style="position:absolute;left:1909;top:1186;width:10;height:20" coordorigin="1909,1186" coordsize="10,20">
              <v:shape style="position:absolute;left:1909;top:1186;width:10;height:20" coordorigin="1909,1186" coordsize="10,20" path="m1909,1205l1918,1205,1918,1186,1909,1186,1909,1205xe" filled="true" fillcolor="#000000" stroked="false">
                <v:path arrowok="t"/>
                <v:fill type="solid"/>
              </v:shape>
            </v:group>
            <v:group style="position:absolute;left:1909;top:1205;width:10;height:20" coordorigin="1909,1205" coordsize="10,20">
              <v:shape style="position:absolute;left:1909;top:1205;width:10;height:20" coordorigin="1909,1205" coordsize="10,20" path="m1909,1224l1918,1224,1918,1205,1909,1205,1909,1224xe" filled="true" fillcolor="#000000" stroked="false">
                <v:path arrowok="t"/>
                <v:fill type="solid"/>
              </v:shape>
            </v:group>
            <v:group style="position:absolute;left:1909;top:1224;width:10;height:20" coordorigin="1909,1224" coordsize="10,20">
              <v:shape style="position:absolute;left:1909;top:1224;width:10;height:20" coordorigin="1909,1224" coordsize="10,20" path="m1909,1243l1918,1243,1918,1224,1909,1224,1909,1243xe" filled="true" fillcolor="#000000" stroked="false">
                <v:path arrowok="t"/>
                <v:fill type="solid"/>
              </v:shape>
            </v:group>
            <v:group style="position:absolute;left:1909;top:1243;width:10;height:20" coordorigin="1909,1243" coordsize="10,20">
              <v:shape style="position:absolute;left:1909;top:1243;width:10;height:20" coordorigin="1909,1243" coordsize="10,20" path="m1909,1262l1918,1262,1918,1243,1909,1243,1909,1262xe" filled="true" fillcolor="#000000" stroked="false">
                <v:path arrowok="t"/>
                <v:fill type="solid"/>
              </v:shape>
            </v:group>
            <v:group style="position:absolute;left:1909;top:1262;width:10;height:20" coordorigin="1909,1262" coordsize="10,20">
              <v:shape style="position:absolute;left:1909;top:1262;width:10;height:20" coordorigin="1909,1262" coordsize="10,20" path="m1909,1282l1918,1282,1918,1262,1909,1262,1909,1282xe" filled="true" fillcolor="#000000" stroked="false">
                <v:path arrowok="t"/>
                <v:fill type="solid"/>
              </v:shape>
            </v:group>
            <v:group style="position:absolute;left:1909;top:1282;width:10;height:20" coordorigin="1909,1282" coordsize="10,20">
              <v:shape style="position:absolute;left:1909;top:1282;width:10;height:20" coordorigin="1909,1282" coordsize="10,20" path="m1909,1301l1918,1301,1918,1282,1909,1282,1909,1301xe" filled="true" fillcolor="#000000" stroked="false">
                <v:path arrowok="t"/>
                <v:fill type="solid"/>
              </v:shape>
            </v:group>
            <v:group style="position:absolute;left:1909;top:1301;width:10;height:20" coordorigin="1909,1301" coordsize="10,20">
              <v:shape style="position:absolute;left:1909;top:1301;width:10;height:20" coordorigin="1909,1301" coordsize="10,20" path="m1909,1320l1918,1320,1918,1301,1909,1301,1909,1320xe" filled="true" fillcolor="#000000" stroked="false">
                <v:path arrowok="t"/>
                <v:fill type="solid"/>
              </v:shape>
            </v:group>
            <v:group style="position:absolute;left:1909;top:1320;width:10;height:20" coordorigin="1909,1320" coordsize="10,20">
              <v:shape style="position:absolute;left:1909;top:1320;width:10;height:20" coordorigin="1909,1320" coordsize="10,20" path="m1909,1339l1918,1339,1918,1320,1909,1320,1909,1339xe" filled="true" fillcolor="#000000" stroked="false">
                <v:path arrowok="t"/>
                <v:fill type="solid"/>
              </v:shape>
            </v:group>
            <v:group style="position:absolute;left:1909;top:1339;width:10;height:20" coordorigin="1909,1339" coordsize="10,20">
              <v:shape style="position:absolute;left:1909;top:1339;width:10;height:20" coordorigin="1909,1339" coordsize="10,20" path="m1909,1358l1918,1358,1918,1339,1909,1339,1909,1358xe" filled="true" fillcolor="#000000" stroked="false">
                <v:path arrowok="t"/>
                <v:fill type="solid"/>
              </v:shape>
            </v:group>
            <v:group style="position:absolute;left:1909;top:1358;width:10;height:20" coordorigin="1909,1358" coordsize="10,20">
              <v:shape style="position:absolute;left:1909;top:1358;width:10;height:20" coordorigin="1909,1358" coordsize="10,20" path="m1909,1378l1918,1378,1918,1358,1909,1358,1909,1378xe" filled="true" fillcolor="#000000" stroked="false">
                <v:path arrowok="t"/>
                <v:fill type="solid"/>
              </v:shape>
            </v:group>
            <v:group style="position:absolute;left:1909;top:1378;width:10;height:20" coordorigin="1909,1378" coordsize="10,20">
              <v:shape style="position:absolute;left:1909;top:1378;width:10;height:20" coordorigin="1909,1378" coordsize="10,20" path="m1909,1397l1918,1397,1918,1378,1909,1378,1909,1397xe" filled="true" fillcolor="#000000" stroked="false">
                <v:path arrowok="t"/>
                <v:fill type="solid"/>
              </v:shape>
            </v:group>
            <v:group style="position:absolute;left:1909;top:1397;width:10;height:20" coordorigin="1909,1397" coordsize="10,20">
              <v:shape style="position:absolute;left:1909;top:1397;width:10;height:20" coordorigin="1909,1397" coordsize="10,20" path="m1909,1416l1918,1416,1918,1397,1909,1397,1909,1416xe" filled="true" fillcolor="#000000" stroked="false">
                <v:path arrowok="t"/>
                <v:fill type="solid"/>
              </v:shape>
            </v:group>
            <v:group style="position:absolute;left:1909;top:1416;width:10;height:20" coordorigin="1909,1416" coordsize="10,20">
              <v:shape style="position:absolute;left:1909;top:1416;width:10;height:20" coordorigin="1909,1416" coordsize="10,20" path="m1909,1435l1918,1435,1918,1416,1909,1416,1909,1435xe" filled="true" fillcolor="#000000" stroked="false">
                <v:path arrowok="t"/>
                <v:fill type="solid"/>
              </v:shape>
            </v:group>
            <v:group style="position:absolute;left:1909;top:1435;width:10;height:15" coordorigin="1909,1435" coordsize="10,15">
              <v:shape style="position:absolute;left:1909;top:1435;width:10;height:15" coordorigin="1909,1435" coordsize="10,15" path="m1909,1450l1918,1450,1918,1435,1909,1435,1909,1450xe" filled="true" fillcolor="#000000" stroked="false">
                <v:path arrowok="t"/>
                <v:fill type="solid"/>
              </v:shape>
            </v:group>
            <v:group style="position:absolute;left:2672;top:1128;width:10;height:20" coordorigin="2672,1128" coordsize="10,20">
              <v:shape style="position:absolute;left:2672;top:1128;width:10;height:20" coordorigin="2672,1128" coordsize="10,20" path="m2672,1147l2681,1147,2681,1128,2672,1128,2672,1147xe" filled="true" fillcolor="#000000" stroked="false">
                <v:path arrowok="t"/>
                <v:fill type="solid"/>
              </v:shape>
            </v:group>
            <v:group style="position:absolute;left:2672;top:1147;width:10;height:20" coordorigin="2672,1147" coordsize="10,20">
              <v:shape style="position:absolute;left:2672;top:1147;width:10;height:20" coordorigin="2672,1147" coordsize="10,20" path="m2672,1166l2681,1166,2681,1147,2672,1147,2672,1166xe" filled="true" fillcolor="#000000" stroked="false">
                <v:path arrowok="t"/>
                <v:fill type="solid"/>
              </v:shape>
            </v:group>
            <v:group style="position:absolute;left:2672;top:1166;width:10;height:20" coordorigin="2672,1166" coordsize="10,20">
              <v:shape style="position:absolute;left:2672;top:1166;width:10;height:20" coordorigin="2672,1166" coordsize="10,20" path="m2672,1186l2681,1186,2681,1166,2672,1166,2672,1186xe" filled="true" fillcolor="#000000" stroked="false">
                <v:path arrowok="t"/>
                <v:fill type="solid"/>
              </v:shape>
            </v:group>
            <v:group style="position:absolute;left:2672;top:1186;width:10;height:20" coordorigin="2672,1186" coordsize="10,20">
              <v:shape style="position:absolute;left:2672;top:1186;width:10;height:20" coordorigin="2672,1186" coordsize="10,20" path="m2672,1205l2681,1205,2681,1186,2672,1186,2672,1205xe" filled="true" fillcolor="#000000" stroked="false">
                <v:path arrowok="t"/>
                <v:fill type="solid"/>
              </v:shape>
            </v:group>
            <v:group style="position:absolute;left:2672;top:1205;width:10;height:20" coordorigin="2672,1205" coordsize="10,20">
              <v:shape style="position:absolute;left:2672;top:1205;width:10;height:20" coordorigin="2672,1205" coordsize="10,20" path="m2672,1224l2681,1224,2681,1205,2672,1205,2672,1224xe" filled="true" fillcolor="#000000" stroked="false">
                <v:path arrowok="t"/>
                <v:fill type="solid"/>
              </v:shape>
            </v:group>
            <v:group style="position:absolute;left:2672;top:1224;width:10;height:20" coordorigin="2672,1224" coordsize="10,20">
              <v:shape style="position:absolute;left:2672;top:1224;width:10;height:20" coordorigin="2672,1224" coordsize="10,20" path="m2672,1243l2681,1243,2681,1224,2672,1224,2672,1243xe" filled="true" fillcolor="#000000" stroked="false">
                <v:path arrowok="t"/>
                <v:fill type="solid"/>
              </v:shape>
            </v:group>
            <v:group style="position:absolute;left:2672;top:1243;width:10;height:20" coordorigin="2672,1243" coordsize="10,20">
              <v:shape style="position:absolute;left:2672;top:1243;width:10;height:20" coordorigin="2672,1243" coordsize="10,20" path="m2672,1262l2681,1262,2681,1243,2672,1243,2672,1262xe" filled="true" fillcolor="#000000" stroked="false">
                <v:path arrowok="t"/>
                <v:fill type="solid"/>
              </v:shape>
            </v:group>
            <v:group style="position:absolute;left:2672;top:1262;width:10;height:20" coordorigin="2672,1262" coordsize="10,20">
              <v:shape style="position:absolute;left:2672;top:1262;width:10;height:20" coordorigin="2672,1262" coordsize="10,20" path="m2672,1282l2681,1282,2681,1262,2672,1262,2672,1282xe" filled="true" fillcolor="#000000" stroked="false">
                <v:path arrowok="t"/>
                <v:fill type="solid"/>
              </v:shape>
            </v:group>
            <v:group style="position:absolute;left:2672;top:1282;width:10;height:20" coordorigin="2672,1282" coordsize="10,20">
              <v:shape style="position:absolute;left:2672;top:1282;width:10;height:20" coordorigin="2672,1282" coordsize="10,20" path="m2672,1301l2681,1301,2681,1282,2672,1282,2672,1301xe" filled="true" fillcolor="#000000" stroked="false">
                <v:path arrowok="t"/>
                <v:fill type="solid"/>
              </v:shape>
            </v:group>
            <v:group style="position:absolute;left:2672;top:1301;width:10;height:20" coordorigin="2672,1301" coordsize="10,20">
              <v:shape style="position:absolute;left:2672;top:1301;width:10;height:20" coordorigin="2672,1301" coordsize="10,20" path="m2672,1320l2681,1320,2681,1301,2672,1301,2672,1320xe" filled="true" fillcolor="#000000" stroked="false">
                <v:path arrowok="t"/>
                <v:fill type="solid"/>
              </v:shape>
            </v:group>
            <v:group style="position:absolute;left:2672;top:1320;width:10;height:20" coordorigin="2672,1320" coordsize="10,20">
              <v:shape style="position:absolute;left:2672;top:1320;width:10;height:20" coordorigin="2672,1320" coordsize="10,20" path="m2672,1339l2681,1339,2681,1320,2672,1320,2672,1339xe" filled="true" fillcolor="#000000" stroked="false">
                <v:path arrowok="t"/>
                <v:fill type="solid"/>
              </v:shape>
            </v:group>
            <v:group style="position:absolute;left:2672;top:1339;width:10;height:20" coordorigin="2672,1339" coordsize="10,20">
              <v:shape style="position:absolute;left:2672;top:1339;width:10;height:20" coordorigin="2672,1339" coordsize="10,20" path="m2672,1358l2681,1358,2681,1339,2672,1339,2672,1358xe" filled="true" fillcolor="#000000" stroked="false">
                <v:path arrowok="t"/>
                <v:fill type="solid"/>
              </v:shape>
            </v:group>
            <v:group style="position:absolute;left:2672;top:1358;width:10;height:20" coordorigin="2672,1358" coordsize="10,20">
              <v:shape style="position:absolute;left:2672;top:1358;width:10;height:20" coordorigin="2672,1358" coordsize="10,20" path="m2672,1378l2681,1378,2681,1358,2672,1358,2672,1378xe" filled="true" fillcolor="#000000" stroked="false">
                <v:path arrowok="t"/>
                <v:fill type="solid"/>
              </v:shape>
            </v:group>
            <v:group style="position:absolute;left:2672;top:1378;width:10;height:20" coordorigin="2672,1378" coordsize="10,20">
              <v:shape style="position:absolute;left:2672;top:1378;width:10;height:20" coordorigin="2672,1378" coordsize="10,20" path="m2672,1397l2681,1397,2681,1378,2672,1378,2672,1397xe" filled="true" fillcolor="#000000" stroked="false">
                <v:path arrowok="t"/>
                <v:fill type="solid"/>
              </v:shape>
            </v:group>
            <v:group style="position:absolute;left:2672;top:1397;width:10;height:20" coordorigin="2672,1397" coordsize="10,20">
              <v:shape style="position:absolute;left:2672;top:1397;width:10;height:20" coordorigin="2672,1397" coordsize="10,20" path="m2672,1416l2681,1416,2681,1397,2672,1397,2672,1416xe" filled="true" fillcolor="#000000" stroked="false">
                <v:path arrowok="t"/>
                <v:fill type="solid"/>
              </v:shape>
            </v:group>
            <v:group style="position:absolute;left:2672;top:1416;width:10;height:20" coordorigin="2672,1416" coordsize="10,20">
              <v:shape style="position:absolute;left:2672;top:1416;width:10;height:20" coordorigin="2672,1416" coordsize="10,20" path="m2672,1435l2681,1435,2681,1416,2672,1416,2672,1435xe" filled="true" fillcolor="#000000" stroked="false">
                <v:path arrowok="t"/>
                <v:fill type="solid"/>
              </v:shape>
            </v:group>
            <v:group style="position:absolute;left:2672;top:1435;width:10;height:15" coordorigin="2672,1435" coordsize="10,15">
              <v:shape style="position:absolute;left:2672;top:1435;width:10;height:15" coordorigin="2672,1435" coordsize="10,15" path="m2672,1450l2681,1450,2681,1435,2672,1435,2672,1450xe" filled="true" fillcolor="#000000" stroked="false">
                <v:path arrowok="t"/>
                <v:fill type="solid"/>
              </v:shape>
            </v:group>
            <v:group style="position:absolute;left:3577;top:1128;width:10;height:20" coordorigin="3577,1128" coordsize="10,20">
              <v:shape style="position:absolute;left:3577;top:1128;width:10;height:20" coordorigin="3577,1128" coordsize="10,20" path="m3577,1147l3587,1147,3587,1128,3577,1128,3577,1147xe" filled="true" fillcolor="#000000" stroked="false">
                <v:path arrowok="t"/>
                <v:fill type="solid"/>
              </v:shape>
            </v:group>
            <v:group style="position:absolute;left:3577;top:1147;width:10;height:20" coordorigin="3577,1147" coordsize="10,20">
              <v:shape style="position:absolute;left:3577;top:1147;width:10;height:20" coordorigin="3577,1147" coordsize="10,20" path="m3577,1166l3587,1166,3587,1147,3577,1147,3577,1166xe" filled="true" fillcolor="#000000" stroked="false">
                <v:path arrowok="t"/>
                <v:fill type="solid"/>
              </v:shape>
            </v:group>
            <v:group style="position:absolute;left:3577;top:1166;width:10;height:20" coordorigin="3577,1166" coordsize="10,20">
              <v:shape style="position:absolute;left:3577;top:1166;width:10;height:20" coordorigin="3577,1166" coordsize="10,20" path="m3577,1186l3587,1186,3587,1166,3577,1166,3577,1186xe" filled="true" fillcolor="#000000" stroked="false">
                <v:path arrowok="t"/>
                <v:fill type="solid"/>
              </v:shape>
            </v:group>
            <v:group style="position:absolute;left:3577;top:1186;width:10;height:20" coordorigin="3577,1186" coordsize="10,20">
              <v:shape style="position:absolute;left:3577;top:1186;width:10;height:20" coordorigin="3577,1186" coordsize="10,20" path="m3577,1205l3587,1205,3587,1186,3577,1186,3577,1205xe" filled="true" fillcolor="#000000" stroked="false">
                <v:path arrowok="t"/>
                <v:fill type="solid"/>
              </v:shape>
            </v:group>
            <v:group style="position:absolute;left:3577;top:1205;width:10;height:20" coordorigin="3577,1205" coordsize="10,20">
              <v:shape style="position:absolute;left:3577;top:1205;width:10;height:20" coordorigin="3577,1205" coordsize="10,20" path="m3577,1224l3587,1224,3587,1205,3577,1205,3577,1224xe" filled="true" fillcolor="#000000" stroked="false">
                <v:path arrowok="t"/>
                <v:fill type="solid"/>
              </v:shape>
            </v:group>
            <v:group style="position:absolute;left:3577;top:1224;width:10;height:20" coordorigin="3577,1224" coordsize="10,20">
              <v:shape style="position:absolute;left:3577;top:1224;width:10;height:20" coordorigin="3577,1224" coordsize="10,20" path="m3577,1243l3587,1243,3587,1224,3577,1224,3577,1243xe" filled="true" fillcolor="#000000" stroked="false">
                <v:path arrowok="t"/>
                <v:fill type="solid"/>
              </v:shape>
            </v:group>
            <v:group style="position:absolute;left:3577;top:1243;width:10;height:20" coordorigin="3577,1243" coordsize="10,20">
              <v:shape style="position:absolute;left:3577;top:1243;width:10;height:20" coordorigin="3577,1243" coordsize="10,20" path="m3577,1262l3587,1262,3587,1243,3577,1243,3577,1262xe" filled="true" fillcolor="#000000" stroked="false">
                <v:path arrowok="t"/>
                <v:fill type="solid"/>
              </v:shape>
            </v:group>
            <v:group style="position:absolute;left:3577;top:1262;width:10;height:20" coordorigin="3577,1262" coordsize="10,20">
              <v:shape style="position:absolute;left:3577;top:1262;width:10;height:20" coordorigin="3577,1262" coordsize="10,20" path="m3577,1282l3587,1282,3587,1262,3577,1262,3577,1282xe" filled="true" fillcolor="#000000" stroked="false">
                <v:path arrowok="t"/>
                <v:fill type="solid"/>
              </v:shape>
            </v:group>
            <v:group style="position:absolute;left:3577;top:1282;width:10;height:20" coordorigin="3577,1282" coordsize="10,20">
              <v:shape style="position:absolute;left:3577;top:1282;width:10;height:20" coordorigin="3577,1282" coordsize="10,20" path="m3577,1301l3587,1301,3587,1282,3577,1282,3577,1301xe" filled="true" fillcolor="#000000" stroked="false">
                <v:path arrowok="t"/>
                <v:fill type="solid"/>
              </v:shape>
            </v:group>
            <v:group style="position:absolute;left:3577;top:1301;width:10;height:20" coordorigin="3577,1301" coordsize="10,20">
              <v:shape style="position:absolute;left:3577;top:1301;width:10;height:20" coordorigin="3577,1301" coordsize="10,20" path="m3577,1320l3587,1320,3587,1301,3577,1301,3577,1320xe" filled="true" fillcolor="#000000" stroked="false">
                <v:path arrowok="t"/>
                <v:fill type="solid"/>
              </v:shape>
            </v:group>
            <v:group style="position:absolute;left:3577;top:1320;width:10;height:20" coordorigin="3577,1320" coordsize="10,20">
              <v:shape style="position:absolute;left:3577;top:1320;width:10;height:20" coordorigin="3577,1320" coordsize="10,20" path="m3577,1339l3587,1339,3587,1320,3577,1320,3577,1339xe" filled="true" fillcolor="#000000" stroked="false">
                <v:path arrowok="t"/>
                <v:fill type="solid"/>
              </v:shape>
            </v:group>
            <v:group style="position:absolute;left:3577;top:1339;width:10;height:20" coordorigin="3577,1339" coordsize="10,20">
              <v:shape style="position:absolute;left:3577;top:1339;width:10;height:20" coordorigin="3577,1339" coordsize="10,20" path="m3577,1358l3587,1358,3587,1339,3577,1339,3577,1358xe" filled="true" fillcolor="#000000" stroked="false">
                <v:path arrowok="t"/>
                <v:fill type="solid"/>
              </v:shape>
            </v:group>
            <v:group style="position:absolute;left:3577;top:1358;width:10;height:20" coordorigin="3577,1358" coordsize="10,20">
              <v:shape style="position:absolute;left:3577;top:1358;width:10;height:20" coordorigin="3577,1358" coordsize="10,20" path="m3577,1378l3587,1378,3587,1358,3577,1358,3577,1378xe" filled="true" fillcolor="#000000" stroked="false">
                <v:path arrowok="t"/>
                <v:fill type="solid"/>
              </v:shape>
            </v:group>
            <v:group style="position:absolute;left:3577;top:1378;width:10;height:20" coordorigin="3577,1378" coordsize="10,20">
              <v:shape style="position:absolute;left:3577;top:1378;width:10;height:20" coordorigin="3577,1378" coordsize="10,20" path="m3577,1397l3587,1397,3587,1378,3577,1378,3577,1397xe" filled="true" fillcolor="#000000" stroked="false">
                <v:path arrowok="t"/>
                <v:fill type="solid"/>
              </v:shape>
            </v:group>
            <v:group style="position:absolute;left:3577;top:1397;width:10;height:20" coordorigin="3577,1397" coordsize="10,20">
              <v:shape style="position:absolute;left:3577;top:1397;width:10;height:20" coordorigin="3577,1397" coordsize="10,20" path="m3577,1416l3587,1416,3587,1397,3577,1397,3577,1416xe" filled="true" fillcolor="#000000" stroked="false">
                <v:path arrowok="t"/>
                <v:fill type="solid"/>
              </v:shape>
            </v:group>
            <v:group style="position:absolute;left:3577;top:1416;width:10;height:20" coordorigin="3577,1416" coordsize="10,20">
              <v:shape style="position:absolute;left:3577;top:1416;width:10;height:20" coordorigin="3577,1416" coordsize="10,20" path="m3577,1435l3587,1435,3587,1416,3577,1416,3577,1435xe" filled="true" fillcolor="#000000" stroked="false">
                <v:path arrowok="t"/>
                <v:fill type="solid"/>
              </v:shape>
            </v:group>
            <v:group style="position:absolute;left:3577;top:1435;width:10;height:15" coordorigin="3577,1435" coordsize="10,15">
              <v:shape style="position:absolute;left:3577;top:1435;width:10;height:15" coordorigin="3577,1435" coordsize="10,15" path="m3577,1450l3587,1450,3587,1435,3577,1435,3577,1450xe" filled="true" fillcolor="#000000" stroked="false">
                <v:path arrowok="t"/>
                <v:fill type="solid"/>
              </v:shape>
            </v:group>
            <v:group style="position:absolute;left:4395;top:1128;width:10;height:20" coordorigin="4395,1128" coordsize="10,20">
              <v:shape style="position:absolute;left:4395;top:1128;width:10;height:20" coordorigin="4395,1128" coordsize="10,20" path="m4395,1147l4405,1147,4405,1128,4395,1128,4395,1147xe" filled="true" fillcolor="#000000" stroked="false">
                <v:path arrowok="t"/>
                <v:fill type="solid"/>
              </v:shape>
            </v:group>
            <v:group style="position:absolute;left:4395;top:1147;width:10;height:20" coordorigin="4395,1147" coordsize="10,20">
              <v:shape style="position:absolute;left:4395;top:1147;width:10;height:20" coordorigin="4395,1147" coordsize="10,20" path="m4395,1166l4405,1166,4405,1147,4395,1147,4395,1166xe" filled="true" fillcolor="#000000" stroked="false">
                <v:path arrowok="t"/>
                <v:fill type="solid"/>
              </v:shape>
            </v:group>
            <v:group style="position:absolute;left:4395;top:1166;width:10;height:20" coordorigin="4395,1166" coordsize="10,20">
              <v:shape style="position:absolute;left:4395;top:1166;width:10;height:20" coordorigin="4395,1166" coordsize="10,20" path="m4395,1186l4405,1186,4405,1166,4395,1166,4395,1186xe" filled="true" fillcolor="#000000" stroked="false">
                <v:path arrowok="t"/>
                <v:fill type="solid"/>
              </v:shape>
            </v:group>
            <v:group style="position:absolute;left:4395;top:1186;width:10;height:20" coordorigin="4395,1186" coordsize="10,20">
              <v:shape style="position:absolute;left:4395;top:1186;width:10;height:20" coordorigin="4395,1186" coordsize="10,20" path="m4395,1205l4405,1205,4405,1186,4395,1186,4395,1205xe" filled="true" fillcolor="#000000" stroked="false">
                <v:path arrowok="t"/>
                <v:fill type="solid"/>
              </v:shape>
            </v:group>
            <v:group style="position:absolute;left:4395;top:1205;width:10;height:20" coordorigin="4395,1205" coordsize="10,20">
              <v:shape style="position:absolute;left:4395;top:1205;width:10;height:20" coordorigin="4395,1205" coordsize="10,20" path="m4395,1224l4405,1224,4405,1205,4395,1205,4395,1224xe" filled="true" fillcolor="#000000" stroked="false">
                <v:path arrowok="t"/>
                <v:fill type="solid"/>
              </v:shape>
            </v:group>
            <v:group style="position:absolute;left:4395;top:1224;width:10;height:20" coordorigin="4395,1224" coordsize="10,20">
              <v:shape style="position:absolute;left:4395;top:1224;width:10;height:20" coordorigin="4395,1224" coordsize="10,20" path="m4395,1243l4405,1243,4405,1224,4395,1224,4395,1243xe" filled="true" fillcolor="#000000" stroked="false">
                <v:path arrowok="t"/>
                <v:fill type="solid"/>
              </v:shape>
            </v:group>
            <v:group style="position:absolute;left:4395;top:1243;width:10;height:20" coordorigin="4395,1243" coordsize="10,20">
              <v:shape style="position:absolute;left:4395;top:1243;width:10;height:20" coordorigin="4395,1243" coordsize="10,20" path="m4395,1262l4405,1262,4405,1243,4395,1243,4395,1262xe" filled="true" fillcolor="#000000" stroked="false">
                <v:path arrowok="t"/>
                <v:fill type="solid"/>
              </v:shape>
            </v:group>
            <v:group style="position:absolute;left:4395;top:1262;width:10;height:20" coordorigin="4395,1262" coordsize="10,20">
              <v:shape style="position:absolute;left:4395;top:1262;width:10;height:20" coordorigin="4395,1262" coordsize="10,20" path="m4395,1282l4405,1282,4405,1262,4395,1262,4395,1282xe" filled="true" fillcolor="#000000" stroked="false">
                <v:path arrowok="t"/>
                <v:fill type="solid"/>
              </v:shape>
            </v:group>
            <v:group style="position:absolute;left:4395;top:1282;width:10;height:20" coordorigin="4395,1282" coordsize="10,20">
              <v:shape style="position:absolute;left:4395;top:1282;width:10;height:20" coordorigin="4395,1282" coordsize="10,20" path="m4395,1301l4405,1301,4405,1282,4395,1282,4395,1301xe" filled="true" fillcolor="#000000" stroked="false">
                <v:path arrowok="t"/>
                <v:fill type="solid"/>
              </v:shape>
            </v:group>
            <v:group style="position:absolute;left:4395;top:1301;width:10;height:20" coordorigin="4395,1301" coordsize="10,20">
              <v:shape style="position:absolute;left:4395;top:1301;width:10;height:20" coordorigin="4395,1301" coordsize="10,20" path="m4395,1320l4405,1320,4405,1301,4395,1301,4395,1320xe" filled="true" fillcolor="#000000" stroked="false">
                <v:path arrowok="t"/>
                <v:fill type="solid"/>
              </v:shape>
            </v:group>
            <v:group style="position:absolute;left:4395;top:1320;width:10;height:20" coordorigin="4395,1320" coordsize="10,20">
              <v:shape style="position:absolute;left:4395;top:1320;width:10;height:20" coordorigin="4395,1320" coordsize="10,20" path="m4395,1339l4405,1339,4405,1320,4395,1320,4395,1339xe" filled="true" fillcolor="#000000" stroked="false">
                <v:path arrowok="t"/>
                <v:fill type="solid"/>
              </v:shape>
            </v:group>
            <v:group style="position:absolute;left:4395;top:1339;width:10;height:20" coordorigin="4395,1339" coordsize="10,20">
              <v:shape style="position:absolute;left:4395;top:1339;width:10;height:20" coordorigin="4395,1339" coordsize="10,20" path="m4395,1358l4405,1358,4405,1339,4395,1339,4395,1358xe" filled="true" fillcolor="#000000" stroked="false">
                <v:path arrowok="t"/>
                <v:fill type="solid"/>
              </v:shape>
            </v:group>
            <v:group style="position:absolute;left:4395;top:1358;width:10;height:20" coordorigin="4395,1358" coordsize="10,20">
              <v:shape style="position:absolute;left:4395;top:1358;width:10;height:20" coordorigin="4395,1358" coordsize="10,20" path="m4395,1378l4405,1378,4405,1358,4395,1358,4395,1378xe" filled="true" fillcolor="#000000" stroked="false">
                <v:path arrowok="t"/>
                <v:fill type="solid"/>
              </v:shape>
            </v:group>
            <v:group style="position:absolute;left:4395;top:1378;width:10;height:20" coordorigin="4395,1378" coordsize="10,20">
              <v:shape style="position:absolute;left:4395;top:1378;width:10;height:20" coordorigin="4395,1378" coordsize="10,20" path="m4395,1397l4405,1397,4405,1378,4395,1378,4395,1397xe" filled="true" fillcolor="#000000" stroked="false">
                <v:path arrowok="t"/>
                <v:fill type="solid"/>
              </v:shape>
            </v:group>
            <v:group style="position:absolute;left:4395;top:1397;width:10;height:20" coordorigin="4395,1397" coordsize="10,20">
              <v:shape style="position:absolute;left:4395;top:1397;width:10;height:20" coordorigin="4395,1397" coordsize="10,20" path="m4395,1416l4405,1416,4405,1397,4395,1397,4395,1416xe" filled="true" fillcolor="#000000" stroked="false">
                <v:path arrowok="t"/>
                <v:fill type="solid"/>
              </v:shape>
            </v:group>
            <v:group style="position:absolute;left:4395;top:1416;width:10;height:20" coordorigin="4395,1416" coordsize="10,20">
              <v:shape style="position:absolute;left:4395;top:1416;width:10;height:20" coordorigin="4395,1416" coordsize="10,20" path="m4395,1435l4405,1435,4405,1416,4395,1416,4395,1435xe" filled="true" fillcolor="#000000" stroked="false">
                <v:path arrowok="t"/>
                <v:fill type="solid"/>
              </v:shape>
            </v:group>
            <v:group style="position:absolute;left:4395;top:1435;width:10;height:15" coordorigin="4395,1435" coordsize="10,15">
              <v:shape style="position:absolute;left:4395;top:1435;width:10;height:15" coordorigin="4395,1435" coordsize="10,15" path="m4395,1450l4405,1450,4405,1435,4395,1435,4395,1450xe" filled="true" fillcolor="#000000" stroked="false">
                <v:path arrowok="t"/>
                <v:fill type="solid"/>
              </v:shape>
            </v:group>
            <v:group style="position:absolute;left:5473;top:1128;width:10;height:20" coordorigin="5473,1128" coordsize="10,20">
              <v:shape style="position:absolute;left:5473;top:1128;width:10;height:20" coordorigin="5473,1128" coordsize="10,20" path="m5473,1147l5483,1147,5483,1128,5473,1128,5473,1147xe" filled="true" fillcolor="#000000" stroked="false">
                <v:path arrowok="t"/>
                <v:fill type="solid"/>
              </v:shape>
            </v:group>
            <v:group style="position:absolute;left:5473;top:1147;width:10;height:20" coordorigin="5473,1147" coordsize="10,20">
              <v:shape style="position:absolute;left:5473;top:1147;width:10;height:20" coordorigin="5473,1147" coordsize="10,20" path="m5473,1166l5483,1166,5483,1147,5473,1147,5473,1166xe" filled="true" fillcolor="#000000" stroked="false">
                <v:path arrowok="t"/>
                <v:fill type="solid"/>
              </v:shape>
            </v:group>
            <v:group style="position:absolute;left:5473;top:1166;width:10;height:20" coordorigin="5473,1166" coordsize="10,20">
              <v:shape style="position:absolute;left:5473;top:1166;width:10;height:20" coordorigin="5473,1166" coordsize="10,20" path="m5473,1186l5483,1186,5483,1166,5473,1166,5473,1186xe" filled="true" fillcolor="#000000" stroked="false">
                <v:path arrowok="t"/>
                <v:fill type="solid"/>
              </v:shape>
            </v:group>
            <v:group style="position:absolute;left:5473;top:1186;width:10;height:20" coordorigin="5473,1186" coordsize="10,20">
              <v:shape style="position:absolute;left:5473;top:1186;width:10;height:20" coordorigin="5473,1186" coordsize="10,20" path="m5473,1205l5483,1205,5483,1186,5473,1186,5473,1205xe" filled="true" fillcolor="#000000" stroked="false">
                <v:path arrowok="t"/>
                <v:fill type="solid"/>
              </v:shape>
            </v:group>
            <v:group style="position:absolute;left:5473;top:1205;width:10;height:20" coordorigin="5473,1205" coordsize="10,20">
              <v:shape style="position:absolute;left:5473;top:1205;width:10;height:20" coordorigin="5473,1205" coordsize="10,20" path="m5473,1224l5483,1224,5483,1205,5473,1205,5473,1224xe" filled="true" fillcolor="#000000" stroked="false">
                <v:path arrowok="t"/>
                <v:fill type="solid"/>
              </v:shape>
            </v:group>
            <v:group style="position:absolute;left:5473;top:1224;width:10;height:20" coordorigin="5473,1224" coordsize="10,20">
              <v:shape style="position:absolute;left:5473;top:1224;width:10;height:20" coordorigin="5473,1224" coordsize="10,20" path="m5473,1243l5483,1243,5483,1224,5473,1224,5473,1243xe" filled="true" fillcolor="#000000" stroked="false">
                <v:path arrowok="t"/>
                <v:fill type="solid"/>
              </v:shape>
            </v:group>
            <v:group style="position:absolute;left:5473;top:1243;width:10;height:20" coordorigin="5473,1243" coordsize="10,20">
              <v:shape style="position:absolute;left:5473;top:1243;width:10;height:20" coordorigin="5473,1243" coordsize="10,20" path="m5473,1262l5483,1262,5483,1243,5473,1243,5473,1262xe" filled="true" fillcolor="#000000" stroked="false">
                <v:path arrowok="t"/>
                <v:fill type="solid"/>
              </v:shape>
            </v:group>
            <v:group style="position:absolute;left:5473;top:1262;width:10;height:20" coordorigin="5473,1262" coordsize="10,20">
              <v:shape style="position:absolute;left:5473;top:1262;width:10;height:20" coordorigin="5473,1262" coordsize="10,20" path="m5473,1282l5483,1282,5483,1262,5473,1262,5473,1282xe" filled="true" fillcolor="#000000" stroked="false">
                <v:path arrowok="t"/>
                <v:fill type="solid"/>
              </v:shape>
            </v:group>
            <v:group style="position:absolute;left:5473;top:1282;width:10;height:20" coordorigin="5473,1282" coordsize="10,20">
              <v:shape style="position:absolute;left:5473;top:1282;width:10;height:20" coordorigin="5473,1282" coordsize="10,20" path="m5473,1301l5483,1301,5483,1282,5473,1282,5473,1301xe" filled="true" fillcolor="#000000" stroked="false">
                <v:path arrowok="t"/>
                <v:fill type="solid"/>
              </v:shape>
            </v:group>
            <v:group style="position:absolute;left:5473;top:1301;width:10;height:20" coordorigin="5473,1301" coordsize="10,20">
              <v:shape style="position:absolute;left:5473;top:1301;width:10;height:20" coordorigin="5473,1301" coordsize="10,20" path="m5473,1320l5483,1320,5483,1301,5473,1301,5473,1320xe" filled="true" fillcolor="#000000" stroked="false">
                <v:path arrowok="t"/>
                <v:fill type="solid"/>
              </v:shape>
            </v:group>
            <v:group style="position:absolute;left:5473;top:1320;width:10;height:20" coordorigin="5473,1320" coordsize="10,20">
              <v:shape style="position:absolute;left:5473;top:1320;width:10;height:20" coordorigin="5473,1320" coordsize="10,20" path="m5473,1339l5483,1339,5483,1320,5473,1320,5473,1339xe" filled="true" fillcolor="#000000" stroked="false">
                <v:path arrowok="t"/>
                <v:fill type="solid"/>
              </v:shape>
            </v:group>
            <v:group style="position:absolute;left:5473;top:1339;width:10;height:20" coordorigin="5473,1339" coordsize="10,20">
              <v:shape style="position:absolute;left:5473;top:1339;width:10;height:20" coordorigin="5473,1339" coordsize="10,20" path="m5473,1358l5483,1358,5483,1339,5473,1339,5473,1358xe" filled="true" fillcolor="#000000" stroked="false">
                <v:path arrowok="t"/>
                <v:fill type="solid"/>
              </v:shape>
            </v:group>
            <v:group style="position:absolute;left:5473;top:1358;width:10;height:20" coordorigin="5473,1358" coordsize="10,20">
              <v:shape style="position:absolute;left:5473;top:1358;width:10;height:20" coordorigin="5473,1358" coordsize="10,20" path="m5473,1378l5483,1378,5483,1358,5473,1358,5473,1378xe" filled="true" fillcolor="#000000" stroked="false">
                <v:path arrowok="t"/>
                <v:fill type="solid"/>
              </v:shape>
            </v:group>
            <v:group style="position:absolute;left:5473;top:1378;width:10;height:20" coordorigin="5473,1378" coordsize="10,20">
              <v:shape style="position:absolute;left:5473;top:1378;width:10;height:20" coordorigin="5473,1378" coordsize="10,20" path="m5473,1397l5483,1397,5483,1378,5473,1378,5473,1397xe" filled="true" fillcolor="#000000" stroked="false">
                <v:path arrowok="t"/>
                <v:fill type="solid"/>
              </v:shape>
            </v:group>
            <v:group style="position:absolute;left:5473;top:1397;width:10;height:20" coordorigin="5473,1397" coordsize="10,20">
              <v:shape style="position:absolute;left:5473;top:1397;width:10;height:20" coordorigin="5473,1397" coordsize="10,20" path="m5473,1416l5483,1416,5483,1397,5473,1397,5473,1416xe" filled="true" fillcolor="#000000" stroked="false">
                <v:path arrowok="t"/>
                <v:fill type="solid"/>
              </v:shape>
            </v:group>
            <v:group style="position:absolute;left:5473;top:1416;width:10;height:20" coordorigin="5473,1416" coordsize="10,20">
              <v:shape style="position:absolute;left:5473;top:1416;width:10;height:20" coordorigin="5473,1416" coordsize="10,20" path="m5473,1435l5483,1435,5483,1416,5473,1416,5473,1435xe" filled="true" fillcolor="#000000" stroked="false">
                <v:path arrowok="t"/>
                <v:fill type="solid"/>
              </v:shape>
            </v:group>
            <v:group style="position:absolute;left:5473;top:1435;width:10;height:15" coordorigin="5473,1435" coordsize="10,15">
              <v:shape style="position:absolute;left:5473;top:1435;width:10;height:15" coordorigin="5473,1435" coordsize="10,15" path="m5473,1450l5483,1450,5483,1435,5473,1435,5473,1450xe" filled="true" fillcolor="#000000" stroked="false">
                <v:path arrowok="t"/>
                <v:fill type="solid"/>
              </v:shape>
            </v:group>
            <v:group style="position:absolute;left:6280;top:1128;width:10;height:20" coordorigin="6280,1128" coordsize="10,20">
              <v:shape style="position:absolute;left:6280;top:1128;width:10;height:20" coordorigin="6280,1128" coordsize="10,20" path="m6280,1147l6290,1147,6290,1128,6280,1128,6280,1147xe" filled="true" fillcolor="#000000" stroked="false">
                <v:path arrowok="t"/>
                <v:fill type="solid"/>
              </v:shape>
            </v:group>
            <v:group style="position:absolute;left:6280;top:1147;width:10;height:20" coordorigin="6280,1147" coordsize="10,20">
              <v:shape style="position:absolute;left:6280;top:1147;width:10;height:20" coordorigin="6280,1147" coordsize="10,20" path="m6280,1166l6290,1166,6290,1147,6280,1147,6280,1166xe" filled="true" fillcolor="#000000" stroked="false">
                <v:path arrowok="t"/>
                <v:fill type="solid"/>
              </v:shape>
            </v:group>
            <v:group style="position:absolute;left:6280;top:1166;width:10;height:20" coordorigin="6280,1166" coordsize="10,20">
              <v:shape style="position:absolute;left:6280;top:1166;width:10;height:20" coordorigin="6280,1166" coordsize="10,20" path="m6280,1186l6290,1186,6290,1166,6280,1166,6280,1186xe" filled="true" fillcolor="#000000" stroked="false">
                <v:path arrowok="t"/>
                <v:fill type="solid"/>
              </v:shape>
            </v:group>
            <v:group style="position:absolute;left:6280;top:1186;width:10;height:20" coordorigin="6280,1186" coordsize="10,20">
              <v:shape style="position:absolute;left:6280;top:1186;width:10;height:20" coordorigin="6280,1186" coordsize="10,20" path="m6280,1205l6290,1205,6290,1186,6280,1186,6280,1205xe" filled="true" fillcolor="#000000" stroked="false">
                <v:path arrowok="t"/>
                <v:fill type="solid"/>
              </v:shape>
            </v:group>
            <v:group style="position:absolute;left:6280;top:1205;width:10;height:20" coordorigin="6280,1205" coordsize="10,20">
              <v:shape style="position:absolute;left:6280;top:1205;width:10;height:20" coordorigin="6280,1205" coordsize="10,20" path="m6280,1224l6290,1224,6290,1205,6280,1205,6280,1224xe" filled="true" fillcolor="#000000" stroked="false">
                <v:path arrowok="t"/>
                <v:fill type="solid"/>
              </v:shape>
            </v:group>
            <v:group style="position:absolute;left:6280;top:1224;width:10;height:20" coordorigin="6280,1224" coordsize="10,20">
              <v:shape style="position:absolute;left:6280;top:1224;width:10;height:20" coordorigin="6280,1224" coordsize="10,20" path="m6280,1243l6290,1243,6290,1224,6280,1224,6280,1243xe" filled="true" fillcolor="#000000" stroked="false">
                <v:path arrowok="t"/>
                <v:fill type="solid"/>
              </v:shape>
            </v:group>
            <v:group style="position:absolute;left:6280;top:1243;width:10;height:20" coordorigin="6280,1243" coordsize="10,20">
              <v:shape style="position:absolute;left:6280;top:1243;width:10;height:20" coordorigin="6280,1243" coordsize="10,20" path="m6280,1262l6290,1262,6290,1243,6280,1243,6280,1262xe" filled="true" fillcolor="#000000" stroked="false">
                <v:path arrowok="t"/>
                <v:fill type="solid"/>
              </v:shape>
            </v:group>
            <v:group style="position:absolute;left:6280;top:1262;width:10;height:20" coordorigin="6280,1262" coordsize="10,20">
              <v:shape style="position:absolute;left:6280;top:1262;width:10;height:20" coordorigin="6280,1262" coordsize="10,20" path="m6280,1282l6290,1282,6290,1262,6280,1262,6280,1282xe" filled="true" fillcolor="#000000" stroked="false">
                <v:path arrowok="t"/>
                <v:fill type="solid"/>
              </v:shape>
            </v:group>
            <v:group style="position:absolute;left:6280;top:1282;width:10;height:20" coordorigin="6280,1282" coordsize="10,20">
              <v:shape style="position:absolute;left:6280;top:1282;width:10;height:20" coordorigin="6280,1282" coordsize="10,20" path="m6280,1301l6290,1301,6290,1282,6280,1282,6280,1301xe" filled="true" fillcolor="#000000" stroked="false">
                <v:path arrowok="t"/>
                <v:fill type="solid"/>
              </v:shape>
            </v:group>
            <v:group style="position:absolute;left:6280;top:1301;width:10;height:20" coordorigin="6280,1301" coordsize="10,20">
              <v:shape style="position:absolute;left:6280;top:1301;width:10;height:20" coordorigin="6280,1301" coordsize="10,20" path="m6280,1320l6290,1320,6290,1301,6280,1301,6280,1320xe" filled="true" fillcolor="#000000" stroked="false">
                <v:path arrowok="t"/>
                <v:fill type="solid"/>
              </v:shape>
            </v:group>
            <v:group style="position:absolute;left:6280;top:1320;width:10;height:20" coordorigin="6280,1320" coordsize="10,20">
              <v:shape style="position:absolute;left:6280;top:1320;width:10;height:20" coordorigin="6280,1320" coordsize="10,20" path="m6280,1339l6290,1339,6290,1320,6280,1320,6280,1339xe" filled="true" fillcolor="#000000" stroked="false">
                <v:path arrowok="t"/>
                <v:fill type="solid"/>
              </v:shape>
            </v:group>
            <v:group style="position:absolute;left:6280;top:1339;width:10;height:20" coordorigin="6280,1339" coordsize="10,20">
              <v:shape style="position:absolute;left:6280;top:1339;width:10;height:20" coordorigin="6280,1339" coordsize="10,20" path="m6280,1358l6290,1358,6290,1339,6280,1339,6280,1358xe" filled="true" fillcolor="#000000" stroked="false">
                <v:path arrowok="t"/>
                <v:fill type="solid"/>
              </v:shape>
            </v:group>
            <v:group style="position:absolute;left:6280;top:1358;width:10;height:20" coordorigin="6280,1358" coordsize="10,20">
              <v:shape style="position:absolute;left:6280;top:1358;width:10;height:20" coordorigin="6280,1358" coordsize="10,20" path="m6280,1378l6290,1378,6290,1358,6280,1358,6280,1378xe" filled="true" fillcolor="#000000" stroked="false">
                <v:path arrowok="t"/>
                <v:fill type="solid"/>
              </v:shape>
            </v:group>
            <v:group style="position:absolute;left:6280;top:1378;width:10;height:20" coordorigin="6280,1378" coordsize="10,20">
              <v:shape style="position:absolute;left:6280;top:1378;width:10;height:20" coordorigin="6280,1378" coordsize="10,20" path="m6280,1397l6290,1397,6290,1378,6280,1378,6280,1397xe" filled="true" fillcolor="#000000" stroked="false">
                <v:path arrowok="t"/>
                <v:fill type="solid"/>
              </v:shape>
            </v:group>
            <v:group style="position:absolute;left:6280;top:1397;width:10;height:20" coordorigin="6280,1397" coordsize="10,20">
              <v:shape style="position:absolute;left:6280;top:1397;width:10;height:20" coordorigin="6280,1397" coordsize="10,20" path="m6280,1416l6290,1416,6290,1397,6280,1397,6280,1416xe" filled="true" fillcolor="#000000" stroked="false">
                <v:path arrowok="t"/>
                <v:fill type="solid"/>
              </v:shape>
            </v:group>
            <v:group style="position:absolute;left:6280;top:1416;width:10;height:20" coordorigin="6280,1416" coordsize="10,20">
              <v:shape style="position:absolute;left:6280;top:1416;width:10;height:20" coordorigin="6280,1416" coordsize="10,20" path="m6280,1435l6290,1435,6290,1416,6280,1416,6280,1435xe" filled="true" fillcolor="#000000" stroked="false">
                <v:path arrowok="t"/>
                <v:fill type="solid"/>
              </v:shape>
            </v:group>
            <v:group style="position:absolute;left:6280;top:1435;width:10;height:15" coordorigin="6280,1435" coordsize="10,15">
              <v:shape style="position:absolute;left:6280;top:1435;width:10;height:15" coordorigin="6280,1435" coordsize="10,15" path="m6280,1450l6290,1450,6290,1435,6280,1435,6280,1450xe" filled="true" fillcolor="#000000" stroked="false">
                <v:path arrowok="t"/>
                <v:fill type="solid"/>
              </v:shape>
            </v:group>
            <v:group style="position:absolute;left:7214;top:1128;width:10;height:20" coordorigin="7214,1128" coordsize="10,20">
              <v:shape style="position:absolute;left:7214;top:1128;width:10;height:20" coordorigin="7214,1128" coordsize="10,20" path="m7214,1147l7223,1147,7223,1128,7214,1128,7214,1147xe" filled="true" fillcolor="#000000" stroked="false">
                <v:path arrowok="t"/>
                <v:fill type="solid"/>
              </v:shape>
            </v:group>
            <v:group style="position:absolute;left:7214;top:1147;width:10;height:20" coordorigin="7214,1147" coordsize="10,20">
              <v:shape style="position:absolute;left:7214;top:1147;width:10;height:20" coordorigin="7214,1147" coordsize="10,20" path="m7214,1166l7223,1166,7223,1147,7214,1147,7214,1166xe" filled="true" fillcolor="#000000" stroked="false">
                <v:path arrowok="t"/>
                <v:fill type="solid"/>
              </v:shape>
            </v:group>
            <v:group style="position:absolute;left:7214;top:1166;width:10;height:20" coordorigin="7214,1166" coordsize="10,20">
              <v:shape style="position:absolute;left:7214;top:1166;width:10;height:20" coordorigin="7214,1166" coordsize="10,20" path="m7214,1186l7223,1186,7223,1166,7214,1166,7214,1186xe" filled="true" fillcolor="#000000" stroked="false">
                <v:path arrowok="t"/>
                <v:fill type="solid"/>
              </v:shape>
            </v:group>
            <v:group style="position:absolute;left:7214;top:1186;width:10;height:20" coordorigin="7214,1186" coordsize="10,20">
              <v:shape style="position:absolute;left:7214;top:1186;width:10;height:20" coordorigin="7214,1186" coordsize="10,20" path="m7214,1205l7223,1205,7223,1186,7214,1186,7214,1205xe" filled="true" fillcolor="#000000" stroked="false">
                <v:path arrowok="t"/>
                <v:fill type="solid"/>
              </v:shape>
            </v:group>
            <v:group style="position:absolute;left:7214;top:1205;width:10;height:20" coordorigin="7214,1205" coordsize="10,20">
              <v:shape style="position:absolute;left:7214;top:1205;width:10;height:20" coordorigin="7214,1205" coordsize="10,20" path="m7214,1224l7223,1224,7223,1205,7214,1205,7214,1224xe" filled="true" fillcolor="#000000" stroked="false">
                <v:path arrowok="t"/>
                <v:fill type="solid"/>
              </v:shape>
            </v:group>
            <v:group style="position:absolute;left:7214;top:1224;width:10;height:20" coordorigin="7214,1224" coordsize="10,20">
              <v:shape style="position:absolute;left:7214;top:1224;width:10;height:20" coordorigin="7214,1224" coordsize="10,20" path="m7214,1243l7223,1243,7223,1224,7214,1224,7214,1243xe" filled="true" fillcolor="#000000" stroked="false">
                <v:path arrowok="t"/>
                <v:fill type="solid"/>
              </v:shape>
            </v:group>
            <v:group style="position:absolute;left:7214;top:1243;width:10;height:20" coordorigin="7214,1243" coordsize="10,20">
              <v:shape style="position:absolute;left:7214;top:1243;width:10;height:20" coordorigin="7214,1243" coordsize="10,20" path="m7214,1262l7223,1262,7223,1243,7214,1243,7214,1262xe" filled="true" fillcolor="#000000" stroked="false">
                <v:path arrowok="t"/>
                <v:fill type="solid"/>
              </v:shape>
            </v:group>
            <v:group style="position:absolute;left:7214;top:1262;width:10;height:20" coordorigin="7214,1262" coordsize="10,20">
              <v:shape style="position:absolute;left:7214;top:1262;width:10;height:20" coordorigin="7214,1262" coordsize="10,20" path="m7214,1282l7223,1282,7223,1262,7214,1262,7214,1282xe" filled="true" fillcolor="#000000" stroked="false">
                <v:path arrowok="t"/>
                <v:fill type="solid"/>
              </v:shape>
            </v:group>
            <v:group style="position:absolute;left:7214;top:1282;width:10;height:20" coordorigin="7214,1282" coordsize="10,20">
              <v:shape style="position:absolute;left:7214;top:1282;width:10;height:20" coordorigin="7214,1282" coordsize="10,20" path="m7214,1301l7223,1301,7223,1282,7214,1282,7214,1301xe" filled="true" fillcolor="#000000" stroked="false">
                <v:path arrowok="t"/>
                <v:fill type="solid"/>
              </v:shape>
            </v:group>
            <v:group style="position:absolute;left:7214;top:1301;width:10;height:20" coordorigin="7214,1301" coordsize="10,20">
              <v:shape style="position:absolute;left:7214;top:1301;width:10;height:20" coordorigin="7214,1301" coordsize="10,20" path="m7214,1320l7223,1320,7223,1301,7214,1301,7214,1320xe" filled="true" fillcolor="#000000" stroked="false">
                <v:path arrowok="t"/>
                <v:fill type="solid"/>
              </v:shape>
            </v:group>
            <v:group style="position:absolute;left:7214;top:1320;width:10;height:20" coordorigin="7214,1320" coordsize="10,20">
              <v:shape style="position:absolute;left:7214;top:1320;width:10;height:20" coordorigin="7214,1320" coordsize="10,20" path="m7214,1339l7223,1339,7223,1320,7214,1320,7214,1339xe" filled="true" fillcolor="#000000" stroked="false">
                <v:path arrowok="t"/>
                <v:fill type="solid"/>
              </v:shape>
            </v:group>
            <v:group style="position:absolute;left:7214;top:1339;width:10;height:20" coordorigin="7214,1339" coordsize="10,20">
              <v:shape style="position:absolute;left:7214;top:1339;width:10;height:20" coordorigin="7214,1339" coordsize="10,20" path="m7214,1358l7223,1358,7223,1339,7214,1339,7214,1358xe" filled="true" fillcolor="#000000" stroked="false">
                <v:path arrowok="t"/>
                <v:fill type="solid"/>
              </v:shape>
            </v:group>
            <v:group style="position:absolute;left:7214;top:1358;width:10;height:20" coordorigin="7214,1358" coordsize="10,20">
              <v:shape style="position:absolute;left:7214;top:1358;width:10;height:20" coordorigin="7214,1358" coordsize="10,20" path="m7214,1378l7223,1378,7223,1358,7214,1358,7214,1378xe" filled="true" fillcolor="#000000" stroked="false">
                <v:path arrowok="t"/>
                <v:fill type="solid"/>
              </v:shape>
            </v:group>
            <v:group style="position:absolute;left:7214;top:1378;width:10;height:20" coordorigin="7214,1378" coordsize="10,20">
              <v:shape style="position:absolute;left:7214;top:1378;width:10;height:20" coordorigin="7214,1378" coordsize="10,20" path="m7214,1397l7223,1397,7223,1378,7214,1378,7214,1397xe" filled="true" fillcolor="#000000" stroked="false">
                <v:path arrowok="t"/>
                <v:fill type="solid"/>
              </v:shape>
            </v:group>
            <v:group style="position:absolute;left:7214;top:1397;width:10;height:20" coordorigin="7214,1397" coordsize="10,20">
              <v:shape style="position:absolute;left:7214;top:1397;width:10;height:20" coordorigin="7214,1397" coordsize="10,20" path="m7214,1416l7223,1416,7223,1397,7214,1397,7214,1416xe" filled="true" fillcolor="#000000" stroked="false">
                <v:path arrowok="t"/>
                <v:fill type="solid"/>
              </v:shape>
            </v:group>
            <v:group style="position:absolute;left:7214;top:1416;width:10;height:20" coordorigin="7214,1416" coordsize="10,20">
              <v:shape style="position:absolute;left:7214;top:1416;width:10;height:20" coordorigin="7214,1416" coordsize="10,20" path="m7214,1435l7223,1435,7223,1416,7214,1416,7214,1435xe" filled="true" fillcolor="#000000" stroked="false">
                <v:path arrowok="t"/>
                <v:fill type="solid"/>
              </v:shape>
            </v:group>
            <v:group style="position:absolute;left:7214;top:1435;width:10;height:15" coordorigin="7214,1435" coordsize="10,15">
              <v:shape style="position:absolute;left:7214;top:1435;width:10;height:15" coordorigin="7214,1435" coordsize="10,15" path="m7214,1450l7223,1450,7223,1435,7214,1435,7214,1450xe" filled="true" fillcolor="#000000" stroked="false">
                <v:path arrowok="t"/>
                <v:fill type="solid"/>
              </v:shape>
              <v:shape style="position:absolute;left:29;top:1358;width:821;height:101" type="#_x0000_t75" stroked="false">
                <v:imagedata r:id="rId728" o:title=""/>
              </v:shape>
              <v:shape style="position:absolute;left:826;top:1450;width:1083;height:10" type="#_x0000_t75" stroked="false">
                <v:imagedata r:id="rId723" o:title=""/>
              </v:shape>
              <v:shape style="position:absolute;left:1904;top:1450;width:1673;height:10" type="#_x0000_t75" stroked="false">
                <v:imagedata r:id="rId724" o:title=""/>
              </v:shape>
              <v:shape style="position:absolute;left:3572;top:1450;width:823;height:10" type="#_x0000_t75" stroked="false">
                <v:imagedata r:id="rId277" o:title=""/>
              </v:shape>
              <v:shape style="position:absolute;left:4391;top:1450;width:1082;height:10" type="#_x0000_t75" stroked="false">
                <v:imagedata r:id="rId725" o:title=""/>
              </v:shape>
              <v:shape style="position:absolute;left:5468;top:1450;width:1745;height:10" type="#_x0000_t75" stroked="false">
                <v:imagedata r:id="rId726" o:title=""/>
              </v:shape>
              <v:shape style="position:absolute;left:7209;top:1450;width:718;height:10" type="#_x0000_t75" stroked="false">
                <v:imagedata r:id="rId727" o:title=""/>
              </v:shape>
            </v:group>
            <v:group style="position:absolute;left:830;top:1459;width:10;height:20" coordorigin="830,1459" coordsize="10,20">
              <v:shape style="position:absolute;left:830;top:1459;width:10;height:20" coordorigin="830,1459" coordsize="10,20" path="m830,1479l840,1479,840,1459,830,1459,830,1479xe" filled="true" fillcolor="#000000" stroked="false">
                <v:path arrowok="t"/>
                <v:fill type="solid"/>
              </v:shape>
            </v:group>
            <v:group style="position:absolute;left:830;top:1479;width:10;height:20" coordorigin="830,1479" coordsize="10,20">
              <v:shape style="position:absolute;left:830;top:1479;width:10;height:20" coordorigin="830,1479" coordsize="10,20" path="m830,1498l840,1498,840,1479,830,1479,830,1498xe" filled="true" fillcolor="#000000" stroked="false">
                <v:path arrowok="t"/>
                <v:fill type="solid"/>
              </v:shape>
            </v:group>
            <v:group style="position:absolute;left:830;top:1498;width:10;height:20" coordorigin="830,1498" coordsize="10,20">
              <v:shape style="position:absolute;left:830;top:1498;width:10;height:20" coordorigin="830,1498" coordsize="10,20" path="m830,1517l840,1517,840,1498,830,1498,830,1517xe" filled="true" fillcolor="#000000" stroked="false">
                <v:path arrowok="t"/>
                <v:fill type="solid"/>
              </v:shape>
            </v:group>
            <v:group style="position:absolute;left:830;top:1517;width:10;height:20" coordorigin="830,1517" coordsize="10,20">
              <v:shape style="position:absolute;left:830;top:1517;width:10;height:20" coordorigin="830,1517" coordsize="10,20" path="m830,1537l840,1537,840,1517,830,1517,830,1537xe" filled="true" fillcolor="#000000" stroked="false">
                <v:path arrowok="t"/>
                <v:fill type="solid"/>
              </v:shape>
            </v:group>
            <v:group style="position:absolute;left:830;top:1537;width:10;height:20" coordorigin="830,1537" coordsize="10,20">
              <v:shape style="position:absolute;left:830;top:1537;width:10;height:20" coordorigin="830,1537" coordsize="10,20" path="m830,1556l840,1556,840,1537,830,1537,830,1556xe" filled="true" fillcolor="#000000" stroked="false">
                <v:path arrowok="t"/>
                <v:fill type="solid"/>
              </v:shape>
            </v:group>
            <v:group style="position:absolute;left:830;top:1556;width:10;height:20" coordorigin="830,1556" coordsize="10,20">
              <v:shape style="position:absolute;left:830;top:1556;width:10;height:20" coordorigin="830,1556" coordsize="10,20" path="m830,1575l840,1575,840,1556,830,1556,830,1575xe" filled="true" fillcolor="#000000" stroked="false">
                <v:path arrowok="t"/>
                <v:fill type="solid"/>
              </v:shape>
            </v:group>
            <v:group style="position:absolute;left:830;top:1575;width:10;height:20" coordorigin="830,1575" coordsize="10,20">
              <v:shape style="position:absolute;left:830;top:1575;width:10;height:20" coordorigin="830,1575" coordsize="10,20" path="m830,1594l840,1594,840,1575,830,1575,830,1594xe" filled="true" fillcolor="#000000" stroked="false">
                <v:path arrowok="t"/>
                <v:fill type="solid"/>
              </v:shape>
            </v:group>
            <v:group style="position:absolute;left:830;top:1594;width:10;height:20" coordorigin="830,1594" coordsize="10,20">
              <v:shape style="position:absolute;left:830;top:1594;width:10;height:20" coordorigin="830,1594" coordsize="10,20" path="m830,1613l840,1613,840,1594,830,1594,830,1613xe" filled="true" fillcolor="#000000" stroked="false">
                <v:path arrowok="t"/>
                <v:fill type="solid"/>
              </v:shape>
            </v:group>
            <v:group style="position:absolute;left:830;top:1613;width:10;height:20" coordorigin="830,1613" coordsize="10,20">
              <v:shape style="position:absolute;left:830;top:1613;width:10;height:20" coordorigin="830,1613" coordsize="10,20" path="m830,1633l840,1633,840,1613,830,1613,830,1633xe" filled="true" fillcolor="#000000" stroked="false">
                <v:path arrowok="t"/>
                <v:fill type="solid"/>
              </v:shape>
            </v:group>
            <v:group style="position:absolute;left:830;top:1633;width:10;height:20" coordorigin="830,1633" coordsize="10,20">
              <v:shape style="position:absolute;left:830;top:1633;width:10;height:20" coordorigin="830,1633" coordsize="10,20" path="m830,1652l840,1652,840,1633,830,1633,830,1652xe" filled="true" fillcolor="#000000" stroked="false">
                <v:path arrowok="t"/>
                <v:fill type="solid"/>
              </v:shape>
            </v:group>
            <v:group style="position:absolute;left:830;top:1652;width:10;height:20" coordorigin="830,1652" coordsize="10,20">
              <v:shape style="position:absolute;left:830;top:1652;width:10;height:20" coordorigin="830,1652" coordsize="10,20" path="m830,1671l840,1671,840,1652,830,1652,830,1671xe" filled="true" fillcolor="#000000" stroked="false">
                <v:path arrowok="t"/>
                <v:fill type="solid"/>
              </v:shape>
            </v:group>
            <v:group style="position:absolute;left:830;top:1671;width:10;height:20" coordorigin="830,1671" coordsize="10,20">
              <v:shape style="position:absolute;left:830;top:1671;width:10;height:20" coordorigin="830,1671" coordsize="10,20" path="m830,1690l840,1690,840,1671,830,1671,830,1690xe" filled="true" fillcolor="#000000" stroked="false">
                <v:path arrowok="t"/>
                <v:fill type="solid"/>
              </v:shape>
            </v:group>
            <v:group style="position:absolute;left:830;top:1690;width:10;height:20" coordorigin="830,1690" coordsize="10,20">
              <v:shape style="position:absolute;left:830;top:1690;width:10;height:20" coordorigin="830,1690" coordsize="10,20" path="m830,1709l840,1709,840,1690,830,1690,830,1709xe" filled="true" fillcolor="#000000" stroked="false">
                <v:path arrowok="t"/>
                <v:fill type="solid"/>
              </v:shape>
            </v:group>
            <v:group style="position:absolute;left:830;top:1709;width:10;height:20" coordorigin="830,1709" coordsize="10,20">
              <v:shape style="position:absolute;left:830;top:1709;width:10;height:20" coordorigin="830,1709" coordsize="10,20" path="m830,1729l840,1729,840,1709,830,1709,830,1729xe" filled="true" fillcolor="#000000" stroked="false">
                <v:path arrowok="t"/>
                <v:fill type="solid"/>
              </v:shape>
            </v:group>
            <v:group style="position:absolute;left:830;top:1729;width:10;height:20" coordorigin="830,1729" coordsize="10,20">
              <v:shape style="position:absolute;left:830;top:1729;width:10;height:20" coordorigin="830,1729" coordsize="10,20" path="m830,1748l840,1748,840,1729,830,1729,830,1748xe" filled="true" fillcolor="#000000" stroked="false">
                <v:path arrowok="t"/>
                <v:fill type="solid"/>
              </v:shape>
            </v:group>
            <v:group style="position:absolute;left:830;top:1748;width:10;height:20" coordorigin="830,1748" coordsize="10,20">
              <v:shape style="position:absolute;left:830;top:1748;width:10;height:20" coordorigin="830,1748" coordsize="10,20" path="m830,1767l840,1767,840,1748,830,1748,830,1767xe" filled="true" fillcolor="#000000" stroked="false">
                <v:path arrowok="t"/>
                <v:fill type="solid"/>
              </v:shape>
            </v:group>
            <v:group style="position:absolute;left:830;top:1773;width:10;height:2" coordorigin="830,1773" coordsize="10,2">
              <v:shape style="position:absolute;left:830;top:1773;width:10;height:2" coordorigin="830,1773" coordsize="10,0" path="m830,1773l840,1773e" filled="false" stroked="true" strokeweight=".599980pt" strokecolor="#000000">
                <v:path arrowok="t"/>
              </v:shape>
            </v:group>
            <v:group style="position:absolute;left:1909;top:1459;width:10;height:20" coordorigin="1909,1459" coordsize="10,20">
              <v:shape style="position:absolute;left:1909;top:1459;width:10;height:20" coordorigin="1909,1459" coordsize="10,20" path="m1909,1479l1918,1479,1918,1459,1909,1459,1909,1479xe" filled="true" fillcolor="#000000" stroked="false">
                <v:path arrowok="t"/>
                <v:fill type="solid"/>
              </v:shape>
            </v:group>
            <v:group style="position:absolute;left:1909;top:1479;width:10;height:20" coordorigin="1909,1479" coordsize="10,20">
              <v:shape style="position:absolute;left:1909;top:1479;width:10;height:20" coordorigin="1909,1479" coordsize="10,20" path="m1909,1498l1918,1498,1918,1479,1909,1479,1909,1498xe" filled="true" fillcolor="#000000" stroked="false">
                <v:path arrowok="t"/>
                <v:fill type="solid"/>
              </v:shape>
            </v:group>
            <v:group style="position:absolute;left:1909;top:1498;width:10;height:20" coordorigin="1909,1498" coordsize="10,20">
              <v:shape style="position:absolute;left:1909;top:1498;width:10;height:20" coordorigin="1909,1498" coordsize="10,20" path="m1909,1517l1918,1517,1918,1498,1909,1498,1909,1517xe" filled="true" fillcolor="#000000" stroked="false">
                <v:path arrowok="t"/>
                <v:fill type="solid"/>
              </v:shape>
            </v:group>
            <v:group style="position:absolute;left:1909;top:1517;width:10;height:20" coordorigin="1909,1517" coordsize="10,20">
              <v:shape style="position:absolute;left:1909;top:1517;width:10;height:20" coordorigin="1909,1517" coordsize="10,20" path="m1909,1537l1918,1537,1918,1517,1909,1517,1909,1537xe" filled="true" fillcolor="#000000" stroked="false">
                <v:path arrowok="t"/>
                <v:fill type="solid"/>
              </v:shape>
            </v:group>
            <v:group style="position:absolute;left:1909;top:1537;width:10;height:20" coordorigin="1909,1537" coordsize="10,20">
              <v:shape style="position:absolute;left:1909;top:1537;width:10;height:20" coordorigin="1909,1537" coordsize="10,20" path="m1909,1556l1918,1556,1918,1537,1909,1537,1909,1556xe" filled="true" fillcolor="#000000" stroked="false">
                <v:path arrowok="t"/>
                <v:fill type="solid"/>
              </v:shape>
            </v:group>
            <v:group style="position:absolute;left:1909;top:1556;width:10;height:20" coordorigin="1909,1556" coordsize="10,20">
              <v:shape style="position:absolute;left:1909;top:1556;width:10;height:20" coordorigin="1909,1556" coordsize="10,20" path="m1909,1575l1918,1575,1918,1556,1909,1556,1909,1575xe" filled="true" fillcolor="#000000" stroked="false">
                <v:path arrowok="t"/>
                <v:fill type="solid"/>
              </v:shape>
            </v:group>
            <v:group style="position:absolute;left:1909;top:1575;width:10;height:20" coordorigin="1909,1575" coordsize="10,20">
              <v:shape style="position:absolute;left:1909;top:1575;width:10;height:20" coordorigin="1909,1575" coordsize="10,20" path="m1909,1594l1918,1594,1918,1575,1909,1575,1909,1594xe" filled="true" fillcolor="#000000" stroked="false">
                <v:path arrowok="t"/>
                <v:fill type="solid"/>
              </v:shape>
            </v:group>
            <v:group style="position:absolute;left:1909;top:1594;width:10;height:20" coordorigin="1909,1594" coordsize="10,20">
              <v:shape style="position:absolute;left:1909;top:1594;width:10;height:20" coordorigin="1909,1594" coordsize="10,20" path="m1909,1613l1918,1613,1918,1594,1909,1594,1909,1613xe" filled="true" fillcolor="#000000" stroked="false">
                <v:path arrowok="t"/>
                <v:fill type="solid"/>
              </v:shape>
            </v:group>
            <v:group style="position:absolute;left:1909;top:1613;width:10;height:20" coordorigin="1909,1613" coordsize="10,20">
              <v:shape style="position:absolute;left:1909;top:1613;width:10;height:20" coordorigin="1909,1613" coordsize="10,20" path="m1909,1633l1918,1633,1918,1613,1909,1613,1909,1633xe" filled="true" fillcolor="#000000" stroked="false">
                <v:path arrowok="t"/>
                <v:fill type="solid"/>
              </v:shape>
            </v:group>
            <v:group style="position:absolute;left:1909;top:1633;width:10;height:20" coordorigin="1909,1633" coordsize="10,20">
              <v:shape style="position:absolute;left:1909;top:1633;width:10;height:20" coordorigin="1909,1633" coordsize="10,20" path="m1909,1652l1918,1652,1918,1633,1909,1633,1909,1652xe" filled="true" fillcolor="#000000" stroked="false">
                <v:path arrowok="t"/>
                <v:fill type="solid"/>
              </v:shape>
            </v:group>
            <v:group style="position:absolute;left:1909;top:1652;width:10;height:20" coordorigin="1909,1652" coordsize="10,20">
              <v:shape style="position:absolute;left:1909;top:1652;width:10;height:20" coordorigin="1909,1652" coordsize="10,20" path="m1909,1671l1918,1671,1918,1652,1909,1652,1909,1671xe" filled="true" fillcolor="#000000" stroked="false">
                <v:path arrowok="t"/>
                <v:fill type="solid"/>
              </v:shape>
            </v:group>
            <v:group style="position:absolute;left:1909;top:1671;width:10;height:20" coordorigin="1909,1671" coordsize="10,20">
              <v:shape style="position:absolute;left:1909;top:1671;width:10;height:20" coordorigin="1909,1671" coordsize="10,20" path="m1909,1690l1918,1690,1918,1671,1909,1671,1909,1690xe" filled="true" fillcolor="#000000" stroked="false">
                <v:path arrowok="t"/>
                <v:fill type="solid"/>
              </v:shape>
            </v:group>
            <v:group style="position:absolute;left:1909;top:1690;width:10;height:20" coordorigin="1909,1690" coordsize="10,20">
              <v:shape style="position:absolute;left:1909;top:1690;width:10;height:20" coordorigin="1909,1690" coordsize="10,20" path="m1909,1709l1918,1709,1918,1690,1909,1690,1909,1709xe" filled="true" fillcolor="#000000" stroked="false">
                <v:path arrowok="t"/>
                <v:fill type="solid"/>
              </v:shape>
            </v:group>
            <v:group style="position:absolute;left:1909;top:1709;width:10;height:20" coordorigin="1909,1709" coordsize="10,20">
              <v:shape style="position:absolute;left:1909;top:1709;width:10;height:20" coordorigin="1909,1709" coordsize="10,20" path="m1909,1729l1918,1729,1918,1709,1909,1709,1909,1729xe" filled="true" fillcolor="#000000" stroked="false">
                <v:path arrowok="t"/>
                <v:fill type="solid"/>
              </v:shape>
            </v:group>
            <v:group style="position:absolute;left:1909;top:1729;width:10;height:20" coordorigin="1909,1729" coordsize="10,20">
              <v:shape style="position:absolute;left:1909;top:1729;width:10;height:20" coordorigin="1909,1729" coordsize="10,20" path="m1909,1748l1918,1748,1918,1729,1909,1729,1909,1748xe" filled="true" fillcolor="#000000" stroked="false">
                <v:path arrowok="t"/>
                <v:fill type="solid"/>
              </v:shape>
            </v:group>
            <v:group style="position:absolute;left:1909;top:1748;width:10;height:20" coordorigin="1909,1748" coordsize="10,20">
              <v:shape style="position:absolute;left:1909;top:1748;width:10;height:20" coordorigin="1909,1748" coordsize="10,20" path="m1909,1767l1918,1767,1918,1748,1909,1748,1909,1767xe" filled="true" fillcolor="#000000" stroked="false">
                <v:path arrowok="t"/>
                <v:fill type="solid"/>
              </v:shape>
            </v:group>
            <v:group style="position:absolute;left:1909;top:1773;width:10;height:2" coordorigin="1909,1773" coordsize="10,2">
              <v:shape style="position:absolute;left:1909;top:1773;width:10;height:2" coordorigin="1909,1773" coordsize="10,0" path="m1909,1773l1918,1773e" filled="false" stroked="true" strokeweight=".599980pt" strokecolor="#000000">
                <v:path arrowok="t"/>
              </v:shape>
            </v:group>
            <v:group style="position:absolute;left:2672;top:1459;width:10;height:20" coordorigin="2672,1459" coordsize="10,20">
              <v:shape style="position:absolute;left:2672;top:1459;width:10;height:20" coordorigin="2672,1459" coordsize="10,20" path="m2672,1479l2681,1479,2681,1459,2672,1459,2672,1479xe" filled="true" fillcolor="#000000" stroked="false">
                <v:path arrowok="t"/>
                <v:fill type="solid"/>
              </v:shape>
            </v:group>
            <v:group style="position:absolute;left:2672;top:1479;width:10;height:20" coordorigin="2672,1479" coordsize="10,20">
              <v:shape style="position:absolute;left:2672;top:1479;width:10;height:20" coordorigin="2672,1479" coordsize="10,20" path="m2672,1498l2681,1498,2681,1479,2672,1479,2672,1498xe" filled="true" fillcolor="#000000" stroked="false">
                <v:path arrowok="t"/>
                <v:fill type="solid"/>
              </v:shape>
            </v:group>
            <v:group style="position:absolute;left:2672;top:1498;width:10;height:20" coordorigin="2672,1498" coordsize="10,20">
              <v:shape style="position:absolute;left:2672;top:1498;width:10;height:20" coordorigin="2672,1498" coordsize="10,20" path="m2672,1517l2681,1517,2681,1498,2672,1498,2672,1517xe" filled="true" fillcolor="#000000" stroked="false">
                <v:path arrowok="t"/>
                <v:fill type="solid"/>
              </v:shape>
            </v:group>
            <v:group style="position:absolute;left:2672;top:1517;width:10;height:20" coordorigin="2672,1517" coordsize="10,20">
              <v:shape style="position:absolute;left:2672;top:1517;width:10;height:20" coordorigin="2672,1517" coordsize="10,20" path="m2672,1537l2681,1537,2681,1517,2672,1517,2672,1537xe" filled="true" fillcolor="#000000" stroked="false">
                <v:path arrowok="t"/>
                <v:fill type="solid"/>
              </v:shape>
            </v:group>
            <v:group style="position:absolute;left:2672;top:1537;width:10;height:20" coordorigin="2672,1537" coordsize="10,20">
              <v:shape style="position:absolute;left:2672;top:1537;width:10;height:20" coordorigin="2672,1537" coordsize="10,20" path="m2672,1556l2681,1556,2681,1537,2672,1537,2672,1556xe" filled="true" fillcolor="#000000" stroked="false">
                <v:path arrowok="t"/>
                <v:fill type="solid"/>
              </v:shape>
            </v:group>
            <v:group style="position:absolute;left:2672;top:1556;width:10;height:20" coordorigin="2672,1556" coordsize="10,20">
              <v:shape style="position:absolute;left:2672;top:1556;width:10;height:20" coordorigin="2672,1556" coordsize="10,20" path="m2672,1575l2681,1575,2681,1556,2672,1556,2672,1575xe" filled="true" fillcolor="#000000" stroked="false">
                <v:path arrowok="t"/>
                <v:fill type="solid"/>
              </v:shape>
            </v:group>
            <v:group style="position:absolute;left:2672;top:1575;width:10;height:20" coordorigin="2672,1575" coordsize="10,20">
              <v:shape style="position:absolute;left:2672;top:1575;width:10;height:20" coordorigin="2672,1575" coordsize="10,20" path="m2672,1594l2681,1594,2681,1575,2672,1575,2672,1594xe" filled="true" fillcolor="#000000" stroked="false">
                <v:path arrowok="t"/>
                <v:fill type="solid"/>
              </v:shape>
            </v:group>
            <v:group style="position:absolute;left:2672;top:1594;width:10;height:20" coordorigin="2672,1594" coordsize="10,20">
              <v:shape style="position:absolute;left:2672;top:1594;width:10;height:20" coordorigin="2672,1594" coordsize="10,20" path="m2672,1613l2681,1613,2681,1594,2672,1594,2672,1613xe" filled="true" fillcolor="#000000" stroked="false">
                <v:path arrowok="t"/>
                <v:fill type="solid"/>
              </v:shape>
            </v:group>
            <v:group style="position:absolute;left:2672;top:1613;width:10;height:20" coordorigin="2672,1613" coordsize="10,20">
              <v:shape style="position:absolute;left:2672;top:1613;width:10;height:20" coordorigin="2672,1613" coordsize="10,20" path="m2672,1633l2681,1633,2681,1613,2672,1613,2672,1633xe" filled="true" fillcolor="#000000" stroked="false">
                <v:path arrowok="t"/>
                <v:fill type="solid"/>
              </v:shape>
            </v:group>
            <v:group style="position:absolute;left:2672;top:1633;width:10;height:20" coordorigin="2672,1633" coordsize="10,20">
              <v:shape style="position:absolute;left:2672;top:1633;width:10;height:20" coordorigin="2672,1633" coordsize="10,20" path="m2672,1652l2681,1652,2681,1633,2672,1633,2672,1652xe" filled="true" fillcolor="#000000" stroked="false">
                <v:path arrowok="t"/>
                <v:fill type="solid"/>
              </v:shape>
            </v:group>
            <v:group style="position:absolute;left:2672;top:1652;width:10;height:20" coordorigin="2672,1652" coordsize="10,20">
              <v:shape style="position:absolute;left:2672;top:1652;width:10;height:20" coordorigin="2672,1652" coordsize="10,20" path="m2672,1671l2681,1671,2681,1652,2672,1652,2672,1671xe" filled="true" fillcolor="#000000" stroked="false">
                <v:path arrowok="t"/>
                <v:fill type="solid"/>
              </v:shape>
            </v:group>
            <v:group style="position:absolute;left:2672;top:1671;width:10;height:20" coordorigin="2672,1671" coordsize="10,20">
              <v:shape style="position:absolute;left:2672;top:1671;width:10;height:20" coordorigin="2672,1671" coordsize="10,20" path="m2672,1690l2681,1690,2681,1671,2672,1671,2672,1690xe" filled="true" fillcolor="#000000" stroked="false">
                <v:path arrowok="t"/>
                <v:fill type="solid"/>
              </v:shape>
            </v:group>
            <v:group style="position:absolute;left:2672;top:1690;width:10;height:20" coordorigin="2672,1690" coordsize="10,20">
              <v:shape style="position:absolute;left:2672;top:1690;width:10;height:20" coordorigin="2672,1690" coordsize="10,20" path="m2672,1709l2681,1709,2681,1690,2672,1690,2672,1709xe" filled="true" fillcolor="#000000" stroked="false">
                <v:path arrowok="t"/>
                <v:fill type="solid"/>
              </v:shape>
            </v:group>
            <v:group style="position:absolute;left:2672;top:1709;width:10;height:20" coordorigin="2672,1709" coordsize="10,20">
              <v:shape style="position:absolute;left:2672;top:1709;width:10;height:20" coordorigin="2672,1709" coordsize="10,20" path="m2672,1729l2681,1729,2681,1709,2672,1709,2672,1729xe" filled="true" fillcolor="#000000" stroked="false">
                <v:path arrowok="t"/>
                <v:fill type="solid"/>
              </v:shape>
            </v:group>
            <v:group style="position:absolute;left:2672;top:1729;width:10;height:20" coordorigin="2672,1729" coordsize="10,20">
              <v:shape style="position:absolute;left:2672;top:1729;width:10;height:20" coordorigin="2672,1729" coordsize="10,20" path="m2672,1748l2681,1748,2681,1729,2672,1729,2672,1748xe" filled="true" fillcolor="#000000" stroked="false">
                <v:path arrowok="t"/>
                <v:fill type="solid"/>
              </v:shape>
            </v:group>
            <v:group style="position:absolute;left:2672;top:1748;width:10;height:20" coordorigin="2672,1748" coordsize="10,20">
              <v:shape style="position:absolute;left:2672;top:1748;width:10;height:20" coordorigin="2672,1748" coordsize="10,20" path="m2672,1767l2681,1767,2681,1748,2672,1748,2672,1767xe" filled="true" fillcolor="#000000" stroked="false">
                <v:path arrowok="t"/>
                <v:fill type="solid"/>
              </v:shape>
            </v:group>
            <v:group style="position:absolute;left:2672;top:1773;width:10;height:2" coordorigin="2672,1773" coordsize="10,2">
              <v:shape style="position:absolute;left:2672;top:1773;width:10;height:2" coordorigin="2672,1773" coordsize="10,0" path="m2672,1773l2681,1773e" filled="false" stroked="true" strokeweight=".599980pt" strokecolor="#000000">
                <v:path arrowok="t"/>
              </v:shape>
            </v:group>
            <v:group style="position:absolute;left:3577;top:1459;width:10;height:20" coordorigin="3577,1459" coordsize="10,20">
              <v:shape style="position:absolute;left:3577;top:1459;width:10;height:20" coordorigin="3577,1459" coordsize="10,20" path="m3577,1479l3587,1479,3587,1459,3577,1459,3577,1479xe" filled="true" fillcolor="#000000" stroked="false">
                <v:path arrowok="t"/>
                <v:fill type="solid"/>
              </v:shape>
            </v:group>
            <v:group style="position:absolute;left:3577;top:1479;width:10;height:20" coordorigin="3577,1479" coordsize="10,20">
              <v:shape style="position:absolute;left:3577;top:1479;width:10;height:20" coordorigin="3577,1479" coordsize="10,20" path="m3577,1498l3587,1498,3587,1479,3577,1479,3577,1498xe" filled="true" fillcolor="#000000" stroked="false">
                <v:path arrowok="t"/>
                <v:fill type="solid"/>
              </v:shape>
            </v:group>
            <v:group style="position:absolute;left:3577;top:1498;width:10;height:20" coordorigin="3577,1498" coordsize="10,20">
              <v:shape style="position:absolute;left:3577;top:1498;width:10;height:20" coordorigin="3577,1498" coordsize="10,20" path="m3577,1517l3587,1517,3587,1498,3577,1498,3577,1517xe" filled="true" fillcolor="#000000" stroked="false">
                <v:path arrowok="t"/>
                <v:fill type="solid"/>
              </v:shape>
            </v:group>
            <v:group style="position:absolute;left:3577;top:1517;width:10;height:20" coordorigin="3577,1517" coordsize="10,20">
              <v:shape style="position:absolute;left:3577;top:1517;width:10;height:20" coordorigin="3577,1517" coordsize="10,20" path="m3577,1537l3587,1537,3587,1517,3577,1517,3577,1537xe" filled="true" fillcolor="#000000" stroked="false">
                <v:path arrowok="t"/>
                <v:fill type="solid"/>
              </v:shape>
            </v:group>
            <v:group style="position:absolute;left:3577;top:1537;width:10;height:20" coordorigin="3577,1537" coordsize="10,20">
              <v:shape style="position:absolute;left:3577;top:1537;width:10;height:20" coordorigin="3577,1537" coordsize="10,20" path="m3577,1556l3587,1556,3587,1537,3577,1537,3577,1556xe" filled="true" fillcolor="#000000" stroked="false">
                <v:path arrowok="t"/>
                <v:fill type="solid"/>
              </v:shape>
            </v:group>
            <v:group style="position:absolute;left:3577;top:1556;width:10;height:20" coordorigin="3577,1556" coordsize="10,20">
              <v:shape style="position:absolute;left:3577;top:1556;width:10;height:20" coordorigin="3577,1556" coordsize="10,20" path="m3577,1575l3587,1575,3587,1556,3577,1556,3577,1575xe" filled="true" fillcolor="#000000" stroked="false">
                <v:path arrowok="t"/>
                <v:fill type="solid"/>
              </v:shape>
            </v:group>
            <v:group style="position:absolute;left:3577;top:1575;width:10;height:20" coordorigin="3577,1575" coordsize="10,20">
              <v:shape style="position:absolute;left:3577;top:1575;width:10;height:20" coordorigin="3577,1575" coordsize="10,20" path="m3577,1594l3587,1594,3587,1575,3577,1575,3577,1594xe" filled="true" fillcolor="#000000" stroked="false">
                <v:path arrowok="t"/>
                <v:fill type="solid"/>
              </v:shape>
            </v:group>
            <v:group style="position:absolute;left:3577;top:1594;width:10;height:20" coordorigin="3577,1594" coordsize="10,20">
              <v:shape style="position:absolute;left:3577;top:1594;width:10;height:20" coordorigin="3577,1594" coordsize="10,20" path="m3577,1613l3587,1613,3587,1594,3577,1594,3577,1613xe" filled="true" fillcolor="#000000" stroked="false">
                <v:path arrowok="t"/>
                <v:fill type="solid"/>
              </v:shape>
            </v:group>
            <v:group style="position:absolute;left:3577;top:1613;width:10;height:20" coordorigin="3577,1613" coordsize="10,20">
              <v:shape style="position:absolute;left:3577;top:1613;width:10;height:20" coordorigin="3577,1613" coordsize="10,20" path="m3577,1633l3587,1633,3587,1613,3577,1613,3577,1633xe" filled="true" fillcolor="#000000" stroked="false">
                <v:path arrowok="t"/>
                <v:fill type="solid"/>
              </v:shape>
            </v:group>
            <v:group style="position:absolute;left:3577;top:1633;width:10;height:20" coordorigin="3577,1633" coordsize="10,20">
              <v:shape style="position:absolute;left:3577;top:1633;width:10;height:20" coordorigin="3577,1633" coordsize="10,20" path="m3577,1652l3587,1652,3587,1633,3577,1633,3577,1652xe" filled="true" fillcolor="#000000" stroked="false">
                <v:path arrowok="t"/>
                <v:fill type="solid"/>
              </v:shape>
            </v:group>
            <v:group style="position:absolute;left:3577;top:1652;width:10;height:20" coordorigin="3577,1652" coordsize="10,20">
              <v:shape style="position:absolute;left:3577;top:1652;width:10;height:20" coordorigin="3577,1652" coordsize="10,20" path="m3577,1671l3587,1671,3587,1652,3577,1652,3577,1671xe" filled="true" fillcolor="#000000" stroked="false">
                <v:path arrowok="t"/>
                <v:fill type="solid"/>
              </v:shape>
            </v:group>
            <v:group style="position:absolute;left:3577;top:1671;width:10;height:20" coordorigin="3577,1671" coordsize="10,20">
              <v:shape style="position:absolute;left:3577;top:1671;width:10;height:20" coordorigin="3577,1671" coordsize="10,20" path="m3577,1690l3587,1690,3587,1671,3577,1671,3577,1690xe" filled="true" fillcolor="#000000" stroked="false">
                <v:path arrowok="t"/>
                <v:fill type="solid"/>
              </v:shape>
            </v:group>
            <v:group style="position:absolute;left:3577;top:1690;width:10;height:20" coordorigin="3577,1690" coordsize="10,20">
              <v:shape style="position:absolute;left:3577;top:1690;width:10;height:20" coordorigin="3577,1690" coordsize="10,20" path="m3577,1709l3587,1709,3587,1690,3577,1690,3577,1709xe" filled="true" fillcolor="#000000" stroked="false">
                <v:path arrowok="t"/>
                <v:fill type="solid"/>
              </v:shape>
            </v:group>
            <v:group style="position:absolute;left:3577;top:1709;width:10;height:20" coordorigin="3577,1709" coordsize="10,20">
              <v:shape style="position:absolute;left:3577;top:1709;width:10;height:20" coordorigin="3577,1709" coordsize="10,20" path="m3577,1729l3587,1729,3587,1709,3577,1709,3577,1729xe" filled="true" fillcolor="#000000" stroked="false">
                <v:path arrowok="t"/>
                <v:fill type="solid"/>
              </v:shape>
            </v:group>
            <v:group style="position:absolute;left:3577;top:1729;width:10;height:20" coordorigin="3577,1729" coordsize="10,20">
              <v:shape style="position:absolute;left:3577;top:1729;width:10;height:20" coordorigin="3577,1729" coordsize="10,20" path="m3577,1748l3587,1748,3587,1729,3577,1729,3577,1748xe" filled="true" fillcolor="#000000" stroked="false">
                <v:path arrowok="t"/>
                <v:fill type="solid"/>
              </v:shape>
            </v:group>
            <v:group style="position:absolute;left:3577;top:1748;width:10;height:20" coordorigin="3577,1748" coordsize="10,20">
              <v:shape style="position:absolute;left:3577;top:1748;width:10;height:20" coordorigin="3577,1748" coordsize="10,20" path="m3577,1767l3587,1767,3587,1748,3577,1748,3577,1767xe" filled="true" fillcolor="#000000" stroked="false">
                <v:path arrowok="t"/>
                <v:fill type="solid"/>
              </v:shape>
            </v:group>
            <v:group style="position:absolute;left:3577;top:1773;width:10;height:2" coordorigin="3577,1773" coordsize="10,2">
              <v:shape style="position:absolute;left:3577;top:1773;width:10;height:2" coordorigin="3577,1773" coordsize="10,0" path="m3577,1773l3587,1773e" filled="false" stroked="true" strokeweight=".599980pt" strokecolor="#000000">
                <v:path arrowok="t"/>
              </v:shape>
            </v:group>
            <v:group style="position:absolute;left:4395;top:1459;width:10;height:20" coordorigin="4395,1459" coordsize="10,20">
              <v:shape style="position:absolute;left:4395;top:1459;width:10;height:20" coordorigin="4395,1459" coordsize="10,20" path="m4395,1479l4405,1479,4405,1459,4395,1459,4395,1479xe" filled="true" fillcolor="#000000" stroked="false">
                <v:path arrowok="t"/>
                <v:fill type="solid"/>
              </v:shape>
            </v:group>
            <v:group style="position:absolute;left:4395;top:1479;width:10;height:20" coordorigin="4395,1479" coordsize="10,20">
              <v:shape style="position:absolute;left:4395;top:1479;width:10;height:20" coordorigin="4395,1479" coordsize="10,20" path="m4395,1498l4405,1498,4405,1479,4395,1479,4395,1498xe" filled="true" fillcolor="#000000" stroked="false">
                <v:path arrowok="t"/>
                <v:fill type="solid"/>
              </v:shape>
            </v:group>
            <v:group style="position:absolute;left:4395;top:1498;width:10;height:20" coordorigin="4395,1498" coordsize="10,20">
              <v:shape style="position:absolute;left:4395;top:1498;width:10;height:20" coordorigin="4395,1498" coordsize="10,20" path="m4395,1517l4405,1517,4405,1498,4395,1498,4395,1517xe" filled="true" fillcolor="#000000" stroked="false">
                <v:path arrowok="t"/>
                <v:fill type="solid"/>
              </v:shape>
            </v:group>
            <v:group style="position:absolute;left:4395;top:1517;width:10;height:20" coordorigin="4395,1517" coordsize="10,20">
              <v:shape style="position:absolute;left:4395;top:1517;width:10;height:20" coordorigin="4395,1517" coordsize="10,20" path="m4395,1537l4405,1537,4405,1517,4395,1517,4395,1537xe" filled="true" fillcolor="#000000" stroked="false">
                <v:path arrowok="t"/>
                <v:fill type="solid"/>
              </v:shape>
            </v:group>
            <v:group style="position:absolute;left:4395;top:1537;width:10;height:20" coordorigin="4395,1537" coordsize="10,20">
              <v:shape style="position:absolute;left:4395;top:1537;width:10;height:20" coordorigin="4395,1537" coordsize="10,20" path="m4395,1556l4405,1556,4405,1537,4395,1537,4395,1556xe" filled="true" fillcolor="#000000" stroked="false">
                <v:path arrowok="t"/>
                <v:fill type="solid"/>
              </v:shape>
            </v:group>
            <v:group style="position:absolute;left:4395;top:1556;width:10;height:20" coordorigin="4395,1556" coordsize="10,20">
              <v:shape style="position:absolute;left:4395;top:1556;width:10;height:20" coordorigin="4395,1556" coordsize="10,20" path="m4395,1575l4405,1575,4405,1556,4395,1556,4395,1575xe" filled="true" fillcolor="#000000" stroked="false">
                <v:path arrowok="t"/>
                <v:fill type="solid"/>
              </v:shape>
            </v:group>
            <v:group style="position:absolute;left:4395;top:1575;width:10;height:20" coordorigin="4395,1575" coordsize="10,20">
              <v:shape style="position:absolute;left:4395;top:1575;width:10;height:20" coordorigin="4395,1575" coordsize="10,20" path="m4395,1594l4405,1594,4405,1575,4395,1575,4395,1594xe" filled="true" fillcolor="#000000" stroked="false">
                <v:path arrowok="t"/>
                <v:fill type="solid"/>
              </v:shape>
            </v:group>
            <v:group style="position:absolute;left:4395;top:1594;width:10;height:20" coordorigin="4395,1594" coordsize="10,20">
              <v:shape style="position:absolute;left:4395;top:1594;width:10;height:20" coordorigin="4395,1594" coordsize="10,20" path="m4395,1613l4405,1613,4405,1594,4395,1594,4395,1613xe" filled="true" fillcolor="#000000" stroked="false">
                <v:path arrowok="t"/>
                <v:fill type="solid"/>
              </v:shape>
            </v:group>
            <v:group style="position:absolute;left:4395;top:1613;width:10;height:20" coordorigin="4395,1613" coordsize="10,20">
              <v:shape style="position:absolute;left:4395;top:1613;width:10;height:20" coordorigin="4395,1613" coordsize="10,20" path="m4395,1633l4405,1633,4405,1613,4395,1613,4395,1633xe" filled="true" fillcolor="#000000" stroked="false">
                <v:path arrowok="t"/>
                <v:fill type="solid"/>
              </v:shape>
            </v:group>
            <v:group style="position:absolute;left:4395;top:1633;width:10;height:20" coordorigin="4395,1633" coordsize="10,20">
              <v:shape style="position:absolute;left:4395;top:1633;width:10;height:20" coordorigin="4395,1633" coordsize="10,20" path="m4395,1652l4405,1652,4405,1633,4395,1633,4395,1652xe" filled="true" fillcolor="#000000" stroked="false">
                <v:path arrowok="t"/>
                <v:fill type="solid"/>
              </v:shape>
            </v:group>
            <v:group style="position:absolute;left:4395;top:1652;width:10;height:20" coordorigin="4395,1652" coordsize="10,20">
              <v:shape style="position:absolute;left:4395;top:1652;width:10;height:20" coordorigin="4395,1652" coordsize="10,20" path="m4395,1671l4405,1671,4405,1652,4395,1652,4395,1671xe" filled="true" fillcolor="#000000" stroked="false">
                <v:path arrowok="t"/>
                <v:fill type="solid"/>
              </v:shape>
            </v:group>
            <v:group style="position:absolute;left:4395;top:1671;width:10;height:20" coordorigin="4395,1671" coordsize="10,20">
              <v:shape style="position:absolute;left:4395;top:1671;width:10;height:20" coordorigin="4395,1671" coordsize="10,20" path="m4395,1690l4405,1690,4405,1671,4395,1671,4395,1690xe" filled="true" fillcolor="#000000" stroked="false">
                <v:path arrowok="t"/>
                <v:fill type="solid"/>
              </v:shape>
            </v:group>
            <v:group style="position:absolute;left:4395;top:1690;width:10;height:20" coordorigin="4395,1690" coordsize="10,20">
              <v:shape style="position:absolute;left:4395;top:1690;width:10;height:20" coordorigin="4395,1690" coordsize="10,20" path="m4395,1709l4405,1709,4405,1690,4395,1690,4395,1709xe" filled="true" fillcolor="#000000" stroked="false">
                <v:path arrowok="t"/>
                <v:fill type="solid"/>
              </v:shape>
            </v:group>
            <v:group style="position:absolute;left:4395;top:1709;width:10;height:20" coordorigin="4395,1709" coordsize="10,20">
              <v:shape style="position:absolute;left:4395;top:1709;width:10;height:20" coordorigin="4395,1709" coordsize="10,20" path="m4395,1729l4405,1729,4405,1709,4395,1709,4395,1729xe" filled="true" fillcolor="#000000" stroked="false">
                <v:path arrowok="t"/>
                <v:fill type="solid"/>
              </v:shape>
            </v:group>
            <v:group style="position:absolute;left:4395;top:1729;width:10;height:20" coordorigin="4395,1729" coordsize="10,20">
              <v:shape style="position:absolute;left:4395;top:1729;width:10;height:20" coordorigin="4395,1729" coordsize="10,20" path="m4395,1748l4405,1748,4405,1729,4395,1729,4395,1748xe" filled="true" fillcolor="#000000" stroked="false">
                <v:path arrowok="t"/>
                <v:fill type="solid"/>
              </v:shape>
            </v:group>
            <v:group style="position:absolute;left:4395;top:1748;width:10;height:20" coordorigin="4395,1748" coordsize="10,20">
              <v:shape style="position:absolute;left:4395;top:1748;width:10;height:20" coordorigin="4395,1748" coordsize="10,20" path="m4395,1767l4405,1767,4405,1748,4395,1748,4395,1767xe" filled="true" fillcolor="#000000" stroked="false">
                <v:path arrowok="t"/>
                <v:fill type="solid"/>
              </v:shape>
            </v:group>
            <v:group style="position:absolute;left:4395;top:1773;width:10;height:2" coordorigin="4395,1773" coordsize="10,2">
              <v:shape style="position:absolute;left:4395;top:1773;width:10;height:2" coordorigin="4395,1773" coordsize="10,0" path="m4395,1773l4405,1773e" filled="false" stroked="true" strokeweight=".599980pt" strokecolor="#000000">
                <v:path arrowok="t"/>
              </v:shape>
            </v:group>
            <v:group style="position:absolute;left:5473;top:1459;width:10;height:20" coordorigin="5473,1459" coordsize="10,20">
              <v:shape style="position:absolute;left:5473;top:1459;width:10;height:20" coordorigin="5473,1459" coordsize="10,20" path="m5473,1479l5483,1479,5483,1459,5473,1459,5473,1479xe" filled="true" fillcolor="#000000" stroked="false">
                <v:path arrowok="t"/>
                <v:fill type="solid"/>
              </v:shape>
            </v:group>
            <v:group style="position:absolute;left:5473;top:1479;width:10;height:20" coordorigin="5473,1479" coordsize="10,20">
              <v:shape style="position:absolute;left:5473;top:1479;width:10;height:20" coordorigin="5473,1479" coordsize="10,20" path="m5473,1498l5483,1498,5483,1479,5473,1479,5473,1498xe" filled="true" fillcolor="#000000" stroked="false">
                <v:path arrowok="t"/>
                <v:fill type="solid"/>
              </v:shape>
            </v:group>
            <v:group style="position:absolute;left:5473;top:1498;width:10;height:20" coordorigin="5473,1498" coordsize="10,20">
              <v:shape style="position:absolute;left:5473;top:1498;width:10;height:20" coordorigin="5473,1498" coordsize="10,20" path="m5473,1517l5483,1517,5483,1498,5473,1498,5473,1517xe" filled="true" fillcolor="#000000" stroked="false">
                <v:path arrowok="t"/>
                <v:fill type="solid"/>
              </v:shape>
            </v:group>
            <v:group style="position:absolute;left:5473;top:1517;width:10;height:20" coordorigin="5473,1517" coordsize="10,20">
              <v:shape style="position:absolute;left:5473;top:1517;width:10;height:20" coordorigin="5473,1517" coordsize="10,20" path="m5473,1537l5483,1537,5483,1517,5473,1517,5473,1537xe" filled="true" fillcolor="#000000" stroked="false">
                <v:path arrowok="t"/>
                <v:fill type="solid"/>
              </v:shape>
            </v:group>
            <v:group style="position:absolute;left:5473;top:1537;width:10;height:20" coordorigin="5473,1537" coordsize="10,20">
              <v:shape style="position:absolute;left:5473;top:1537;width:10;height:20" coordorigin="5473,1537" coordsize="10,20" path="m5473,1556l5483,1556,5483,1537,5473,1537,5473,1556xe" filled="true" fillcolor="#000000" stroked="false">
                <v:path arrowok="t"/>
                <v:fill type="solid"/>
              </v:shape>
            </v:group>
            <v:group style="position:absolute;left:5473;top:1556;width:10;height:20" coordorigin="5473,1556" coordsize="10,20">
              <v:shape style="position:absolute;left:5473;top:1556;width:10;height:20" coordorigin="5473,1556" coordsize="10,20" path="m5473,1575l5483,1575,5483,1556,5473,1556,5473,1575xe" filled="true" fillcolor="#000000" stroked="false">
                <v:path arrowok="t"/>
                <v:fill type="solid"/>
              </v:shape>
            </v:group>
            <v:group style="position:absolute;left:5473;top:1575;width:10;height:20" coordorigin="5473,1575" coordsize="10,20">
              <v:shape style="position:absolute;left:5473;top:1575;width:10;height:20" coordorigin="5473,1575" coordsize="10,20" path="m5473,1594l5483,1594,5483,1575,5473,1575,5473,1594xe" filled="true" fillcolor="#000000" stroked="false">
                <v:path arrowok="t"/>
                <v:fill type="solid"/>
              </v:shape>
            </v:group>
            <v:group style="position:absolute;left:5473;top:1594;width:10;height:20" coordorigin="5473,1594" coordsize="10,20">
              <v:shape style="position:absolute;left:5473;top:1594;width:10;height:20" coordorigin="5473,1594" coordsize="10,20" path="m5473,1613l5483,1613,5483,1594,5473,1594,5473,1613xe" filled="true" fillcolor="#000000" stroked="false">
                <v:path arrowok="t"/>
                <v:fill type="solid"/>
              </v:shape>
            </v:group>
            <v:group style="position:absolute;left:5473;top:1613;width:10;height:20" coordorigin="5473,1613" coordsize="10,20">
              <v:shape style="position:absolute;left:5473;top:1613;width:10;height:20" coordorigin="5473,1613" coordsize="10,20" path="m5473,1633l5483,1633,5483,1613,5473,1613,5473,1633xe" filled="true" fillcolor="#000000" stroked="false">
                <v:path arrowok="t"/>
                <v:fill type="solid"/>
              </v:shape>
            </v:group>
            <v:group style="position:absolute;left:5473;top:1633;width:10;height:20" coordorigin="5473,1633" coordsize="10,20">
              <v:shape style="position:absolute;left:5473;top:1633;width:10;height:20" coordorigin="5473,1633" coordsize="10,20" path="m5473,1652l5483,1652,5483,1633,5473,1633,5473,1652xe" filled="true" fillcolor="#000000" stroked="false">
                <v:path arrowok="t"/>
                <v:fill type="solid"/>
              </v:shape>
            </v:group>
            <v:group style="position:absolute;left:5473;top:1652;width:10;height:20" coordorigin="5473,1652" coordsize="10,20">
              <v:shape style="position:absolute;left:5473;top:1652;width:10;height:20" coordorigin="5473,1652" coordsize="10,20" path="m5473,1671l5483,1671,5483,1652,5473,1652,5473,1671xe" filled="true" fillcolor="#000000" stroked="false">
                <v:path arrowok="t"/>
                <v:fill type="solid"/>
              </v:shape>
            </v:group>
            <v:group style="position:absolute;left:5473;top:1671;width:10;height:20" coordorigin="5473,1671" coordsize="10,20">
              <v:shape style="position:absolute;left:5473;top:1671;width:10;height:20" coordorigin="5473,1671" coordsize="10,20" path="m5473,1690l5483,1690,5483,1671,5473,1671,5473,1690xe" filled="true" fillcolor="#000000" stroked="false">
                <v:path arrowok="t"/>
                <v:fill type="solid"/>
              </v:shape>
            </v:group>
            <v:group style="position:absolute;left:5473;top:1690;width:10;height:20" coordorigin="5473,1690" coordsize="10,20">
              <v:shape style="position:absolute;left:5473;top:1690;width:10;height:20" coordorigin="5473,1690" coordsize="10,20" path="m5473,1709l5483,1709,5483,1690,5473,1690,5473,1709xe" filled="true" fillcolor="#000000" stroked="false">
                <v:path arrowok="t"/>
                <v:fill type="solid"/>
              </v:shape>
            </v:group>
            <v:group style="position:absolute;left:5473;top:1709;width:10;height:20" coordorigin="5473,1709" coordsize="10,20">
              <v:shape style="position:absolute;left:5473;top:1709;width:10;height:20" coordorigin="5473,1709" coordsize="10,20" path="m5473,1729l5483,1729,5483,1709,5473,1709,5473,1729xe" filled="true" fillcolor="#000000" stroked="false">
                <v:path arrowok="t"/>
                <v:fill type="solid"/>
              </v:shape>
            </v:group>
            <v:group style="position:absolute;left:5473;top:1729;width:10;height:20" coordorigin="5473,1729" coordsize="10,20">
              <v:shape style="position:absolute;left:5473;top:1729;width:10;height:20" coordorigin="5473,1729" coordsize="10,20" path="m5473,1748l5483,1748,5483,1729,5473,1729,5473,1748xe" filled="true" fillcolor="#000000" stroked="false">
                <v:path arrowok="t"/>
                <v:fill type="solid"/>
              </v:shape>
            </v:group>
            <v:group style="position:absolute;left:5473;top:1748;width:10;height:20" coordorigin="5473,1748" coordsize="10,20">
              <v:shape style="position:absolute;left:5473;top:1748;width:10;height:20" coordorigin="5473,1748" coordsize="10,20" path="m5473,1767l5483,1767,5483,1748,5473,1748,5473,1767xe" filled="true" fillcolor="#000000" stroked="false">
                <v:path arrowok="t"/>
                <v:fill type="solid"/>
              </v:shape>
            </v:group>
            <v:group style="position:absolute;left:5473;top:1773;width:10;height:2" coordorigin="5473,1773" coordsize="10,2">
              <v:shape style="position:absolute;left:5473;top:1773;width:10;height:2" coordorigin="5473,1773" coordsize="10,0" path="m5473,1773l5483,1773e" filled="false" stroked="true" strokeweight=".599980pt" strokecolor="#000000">
                <v:path arrowok="t"/>
              </v:shape>
            </v:group>
            <v:group style="position:absolute;left:6280;top:1459;width:10;height:20" coordorigin="6280,1459" coordsize="10,20">
              <v:shape style="position:absolute;left:6280;top:1459;width:10;height:20" coordorigin="6280,1459" coordsize="10,20" path="m6280,1479l6290,1479,6290,1459,6280,1459,6280,1479xe" filled="true" fillcolor="#000000" stroked="false">
                <v:path arrowok="t"/>
                <v:fill type="solid"/>
              </v:shape>
            </v:group>
            <v:group style="position:absolute;left:6280;top:1479;width:10;height:20" coordorigin="6280,1479" coordsize="10,20">
              <v:shape style="position:absolute;left:6280;top:1479;width:10;height:20" coordorigin="6280,1479" coordsize="10,20" path="m6280,1498l6290,1498,6290,1479,6280,1479,6280,1498xe" filled="true" fillcolor="#000000" stroked="false">
                <v:path arrowok="t"/>
                <v:fill type="solid"/>
              </v:shape>
            </v:group>
            <v:group style="position:absolute;left:6280;top:1498;width:10;height:20" coordorigin="6280,1498" coordsize="10,20">
              <v:shape style="position:absolute;left:6280;top:1498;width:10;height:20" coordorigin="6280,1498" coordsize="10,20" path="m6280,1517l6290,1517,6290,1498,6280,1498,6280,1517xe" filled="true" fillcolor="#000000" stroked="false">
                <v:path arrowok="t"/>
                <v:fill type="solid"/>
              </v:shape>
            </v:group>
            <v:group style="position:absolute;left:6280;top:1517;width:10;height:20" coordorigin="6280,1517" coordsize="10,20">
              <v:shape style="position:absolute;left:6280;top:1517;width:10;height:20" coordorigin="6280,1517" coordsize="10,20" path="m6280,1537l6290,1537,6290,1517,6280,1517,6280,1537xe" filled="true" fillcolor="#000000" stroked="false">
                <v:path arrowok="t"/>
                <v:fill type="solid"/>
              </v:shape>
            </v:group>
            <v:group style="position:absolute;left:6280;top:1537;width:10;height:20" coordorigin="6280,1537" coordsize="10,20">
              <v:shape style="position:absolute;left:6280;top:1537;width:10;height:20" coordorigin="6280,1537" coordsize="10,20" path="m6280,1556l6290,1556,6290,1537,6280,1537,6280,1556xe" filled="true" fillcolor="#000000" stroked="false">
                <v:path arrowok="t"/>
                <v:fill type="solid"/>
              </v:shape>
            </v:group>
            <v:group style="position:absolute;left:6280;top:1556;width:10;height:20" coordorigin="6280,1556" coordsize="10,20">
              <v:shape style="position:absolute;left:6280;top:1556;width:10;height:20" coordorigin="6280,1556" coordsize="10,20" path="m6280,1575l6290,1575,6290,1556,6280,1556,6280,1575xe" filled="true" fillcolor="#000000" stroked="false">
                <v:path arrowok="t"/>
                <v:fill type="solid"/>
              </v:shape>
            </v:group>
            <v:group style="position:absolute;left:6280;top:1575;width:10;height:20" coordorigin="6280,1575" coordsize="10,20">
              <v:shape style="position:absolute;left:6280;top:1575;width:10;height:20" coordorigin="6280,1575" coordsize="10,20" path="m6280,1594l6290,1594,6290,1575,6280,1575,6280,1594xe" filled="true" fillcolor="#000000" stroked="false">
                <v:path arrowok="t"/>
                <v:fill type="solid"/>
              </v:shape>
            </v:group>
            <v:group style="position:absolute;left:6280;top:1594;width:10;height:20" coordorigin="6280,1594" coordsize="10,20">
              <v:shape style="position:absolute;left:6280;top:1594;width:10;height:20" coordorigin="6280,1594" coordsize="10,20" path="m6280,1613l6290,1613,6290,1594,6280,1594,6280,1613xe" filled="true" fillcolor="#000000" stroked="false">
                <v:path arrowok="t"/>
                <v:fill type="solid"/>
              </v:shape>
            </v:group>
            <v:group style="position:absolute;left:6280;top:1613;width:10;height:20" coordorigin="6280,1613" coordsize="10,20">
              <v:shape style="position:absolute;left:6280;top:1613;width:10;height:20" coordorigin="6280,1613" coordsize="10,20" path="m6280,1633l6290,1633,6290,1613,6280,1613,6280,1633xe" filled="true" fillcolor="#000000" stroked="false">
                <v:path arrowok="t"/>
                <v:fill type="solid"/>
              </v:shape>
            </v:group>
            <v:group style="position:absolute;left:6280;top:1633;width:10;height:20" coordorigin="6280,1633" coordsize="10,20">
              <v:shape style="position:absolute;left:6280;top:1633;width:10;height:20" coordorigin="6280,1633" coordsize="10,20" path="m6280,1652l6290,1652,6290,1633,6280,1633,6280,1652xe" filled="true" fillcolor="#000000" stroked="false">
                <v:path arrowok="t"/>
                <v:fill type="solid"/>
              </v:shape>
            </v:group>
            <v:group style="position:absolute;left:6280;top:1652;width:10;height:20" coordorigin="6280,1652" coordsize="10,20">
              <v:shape style="position:absolute;left:6280;top:1652;width:10;height:20" coordorigin="6280,1652" coordsize="10,20" path="m6280,1671l6290,1671,6290,1652,6280,1652,6280,1671xe" filled="true" fillcolor="#000000" stroked="false">
                <v:path arrowok="t"/>
                <v:fill type="solid"/>
              </v:shape>
            </v:group>
            <v:group style="position:absolute;left:6280;top:1671;width:10;height:20" coordorigin="6280,1671" coordsize="10,20">
              <v:shape style="position:absolute;left:6280;top:1671;width:10;height:20" coordorigin="6280,1671" coordsize="10,20" path="m6280,1690l6290,1690,6290,1671,6280,1671,6280,1690xe" filled="true" fillcolor="#000000" stroked="false">
                <v:path arrowok="t"/>
                <v:fill type="solid"/>
              </v:shape>
            </v:group>
            <v:group style="position:absolute;left:6280;top:1690;width:10;height:20" coordorigin="6280,1690" coordsize="10,20">
              <v:shape style="position:absolute;left:6280;top:1690;width:10;height:20" coordorigin="6280,1690" coordsize="10,20" path="m6280,1709l6290,1709,6290,1690,6280,1690,6280,1709xe" filled="true" fillcolor="#000000" stroked="false">
                <v:path arrowok="t"/>
                <v:fill type="solid"/>
              </v:shape>
            </v:group>
            <v:group style="position:absolute;left:6280;top:1709;width:10;height:20" coordorigin="6280,1709" coordsize="10,20">
              <v:shape style="position:absolute;left:6280;top:1709;width:10;height:20" coordorigin="6280,1709" coordsize="10,20" path="m6280,1729l6290,1729,6290,1709,6280,1709,6280,1729xe" filled="true" fillcolor="#000000" stroked="false">
                <v:path arrowok="t"/>
                <v:fill type="solid"/>
              </v:shape>
            </v:group>
            <v:group style="position:absolute;left:6280;top:1729;width:10;height:20" coordorigin="6280,1729" coordsize="10,20">
              <v:shape style="position:absolute;left:6280;top:1729;width:10;height:20" coordorigin="6280,1729" coordsize="10,20" path="m6280,1748l6290,1748,6290,1729,6280,1729,6280,1748xe" filled="true" fillcolor="#000000" stroked="false">
                <v:path arrowok="t"/>
                <v:fill type="solid"/>
              </v:shape>
            </v:group>
            <v:group style="position:absolute;left:6280;top:1748;width:10;height:20" coordorigin="6280,1748" coordsize="10,20">
              <v:shape style="position:absolute;left:6280;top:1748;width:10;height:20" coordorigin="6280,1748" coordsize="10,20" path="m6280,1767l6290,1767,6290,1748,6280,1748,6280,1767xe" filled="true" fillcolor="#000000" stroked="false">
                <v:path arrowok="t"/>
                <v:fill type="solid"/>
              </v:shape>
            </v:group>
            <v:group style="position:absolute;left:6280;top:1773;width:10;height:2" coordorigin="6280,1773" coordsize="10,2">
              <v:shape style="position:absolute;left:6280;top:1773;width:10;height:2" coordorigin="6280,1773" coordsize="10,0" path="m6280,1773l6290,1773e" filled="false" stroked="true" strokeweight=".599980pt" strokecolor="#000000">
                <v:path arrowok="t"/>
              </v:shape>
            </v:group>
            <v:group style="position:absolute;left:7214;top:1459;width:10;height:20" coordorigin="7214,1459" coordsize="10,20">
              <v:shape style="position:absolute;left:7214;top:1459;width:10;height:20" coordorigin="7214,1459" coordsize="10,20" path="m7214,1479l7223,1479,7223,1459,7214,1459,7214,1479xe" filled="true" fillcolor="#000000" stroked="false">
                <v:path arrowok="t"/>
                <v:fill type="solid"/>
              </v:shape>
            </v:group>
            <v:group style="position:absolute;left:7214;top:1479;width:10;height:20" coordorigin="7214,1479" coordsize="10,20">
              <v:shape style="position:absolute;left:7214;top:1479;width:10;height:20" coordorigin="7214,1479" coordsize="10,20" path="m7214,1498l7223,1498,7223,1479,7214,1479,7214,1498xe" filled="true" fillcolor="#000000" stroked="false">
                <v:path arrowok="t"/>
                <v:fill type="solid"/>
              </v:shape>
            </v:group>
            <v:group style="position:absolute;left:7214;top:1498;width:10;height:20" coordorigin="7214,1498" coordsize="10,20">
              <v:shape style="position:absolute;left:7214;top:1498;width:10;height:20" coordorigin="7214,1498" coordsize="10,20" path="m7214,1517l7223,1517,7223,1498,7214,1498,7214,1517xe" filled="true" fillcolor="#000000" stroked="false">
                <v:path arrowok="t"/>
                <v:fill type="solid"/>
              </v:shape>
            </v:group>
            <v:group style="position:absolute;left:7214;top:1517;width:10;height:20" coordorigin="7214,1517" coordsize="10,20">
              <v:shape style="position:absolute;left:7214;top:1517;width:10;height:20" coordorigin="7214,1517" coordsize="10,20" path="m7214,1537l7223,1537,7223,1517,7214,1517,7214,1537xe" filled="true" fillcolor="#000000" stroked="false">
                <v:path arrowok="t"/>
                <v:fill type="solid"/>
              </v:shape>
            </v:group>
            <v:group style="position:absolute;left:7214;top:1537;width:10;height:20" coordorigin="7214,1537" coordsize="10,20">
              <v:shape style="position:absolute;left:7214;top:1537;width:10;height:20" coordorigin="7214,1537" coordsize="10,20" path="m7214,1556l7223,1556,7223,1537,7214,1537,7214,1556xe" filled="true" fillcolor="#000000" stroked="false">
                <v:path arrowok="t"/>
                <v:fill type="solid"/>
              </v:shape>
            </v:group>
            <v:group style="position:absolute;left:7214;top:1556;width:10;height:20" coordorigin="7214,1556" coordsize="10,20">
              <v:shape style="position:absolute;left:7214;top:1556;width:10;height:20" coordorigin="7214,1556" coordsize="10,20" path="m7214,1575l7223,1575,7223,1556,7214,1556,7214,1575xe" filled="true" fillcolor="#000000" stroked="false">
                <v:path arrowok="t"/>
                <v:fill type="solid"/>
              </v:shape>
            </v:group>
            <v:group style="position:absolute;left:7214;top:1575;width:10;height:20" coordorigin="7214,1575" coordsize="10,20">
              <v:shape style="position:absolute;left:7214;top:1575;width:10;height:20" coordorigin="7214,1575" coordsize="10,20" path="m7214,1594l7223,1594,7223,1575,7214,1575,7214,1594xe" filled="true" fillcolor="#000000" stroked="false">
                <v:path arrowok="t"/>
                <v:fill type="solid"/>
              </v:shape>
            </v:group>
            <v:group style="position:absolute;left:7214;top:1594;width:10;height:20" coordorigin="7214,1594" coordsize="10,20">
              <v:shape style="position:absolute;left:7214;top:1594;width:10;height:20" coordorigin="7214,1594" coordsize="10,20" path="m7214,1613l7223,1613,7223,1594,7214,1594,7214,1613xe" filled="true" fillcolor="#000000" stroked="false">
                <v:path arrowok="t"/>
                <v:fill type="solid"/>
              </v:shape>
            </v:group>
            <v:group style="position:absolute;left:7214;top:1613;width:10;height:20" coordorigin="7214,1613" coordsize="10,20">
              <v:shape style="position:absolute;left:7214;top:1613;width:10;height:20" coordorigin="7214,1613" coordsize="10,20" path="m7214,1633l7223,1633,7223,1613,7214,1613,7214,1633xe" filled="true" fillcolor="#000000" stroked="false">
                <v:path arrowok="t"/>
                <v:fill type="solid"/>
              </v:shape>
            </v:group>
            <v:group style="position:absolute;left:7214;top:1633;width:10;height:20" coordorigin="7214,1633" coordsize="10,20">
              <v:shape style="position:absolute;left:7214;top:1633;width:10;height:20" coordorigin="7214,1633" coordsize="10,20" path="m7214,1652l7223,1652,7223,1633,7214,1633,7214,1652xe" filled="true" fillcolor="#000000" stroked="false">
                <v:path arrowok="t"/>
                <v:fill type="solid"/>
              </v:shape>
            </v:group>
            <v:group style="position:absolute;left:7214;top:1652;width:10;height:20" coordorigin="7214,1652" coordsize="10,20">
              <v:shape style="position:absolute;left:7214;top:1652;width:10;height:20" coordorigin="7214,1652" coordsize="10,20" path="m7214,1671l7223,1671,7223,1652,7214,1652,7214,1671xe" filled="true" fillcolor="#000000" stroked="false">
                <v:path arrowok="t"/>
                <v:fill type="solid"/>
              </v:shape>
            </v:group>
            <v:group style="position:absolute;left:7214;top:1671;width:10;height:20" coordorigin="7214,1671" coordsize="10,20">
              <v:shape style="position:absolute;left:7214;top:1671;width:10;height:20" coordorigin="7214,1671" coordsize="10,20" path="m7214,1690l7223,1690,7223,1671,7214,1671,7214,1690xe" filled="true" fillcolor="#000000" stroked="false">
                <v:path arrowok="t"/>
                <v:fill type="solid"/>
              </v:shape>
            </v:group>
            <v:group style="position:absolute;left:7214;top:1690;width:10;height:20" coordorigin="7214,1690" coordsize="10,20">
              <v:shape style="position:absolute;left:7214;top:1690;width:10;height:20" coordorigin="7214,1690" coordsize="10,20" path="m7214,1709l7223,1709,7223,1690,7214,1690,7214,1709xe" filled="true" fillcolor="#000000" stroked="false">
                <v:path arrowok="t"/>
                <v:fill type="solid"/>
              </v:shape>
            </v:group>
            <v:group style="position:absolute;left:7214;top:1709;width:10;height:20" coordorigin="7214,1709" coordsize="10,20">
              <v:shape style="position:absolute;left:7214;top:1709;width:10;height:20" coordorigin="7214,1709" coordsize="10,20" path="m7214,1729l7223,1729,7223,1709,7214,1709,7214,1729xe" filled="true" fillcolor="#000000" stroked="false">
                <v:path arrowok="t"/>
                <v:fill type="solid"/>
              </v:shape>
            </v:group>
            <v:group style="position:absolute;left:7214;top:1729;width:10;height:20" coordorigin="7214,1729" coordsize="10,20">
              <v:shape style="position:absolute;left:7214;top:1729;width:10;height:20" coordorigin="7214,1729" coordsize="10,20" path="m7214,1748l7223,1748,7223,1729,7214,1729,7214,1748xe" filled="true" fillcolor="#000000" stroked="false">
                <v:path arrowok="t"/>
                <v:fill type="solid"/>
              </v:shape>
            </v:group>
            <v:group style="position:absolute;left:7214;top:1748;width:10;height:20" coordorigin="7214,1748" coordsize="10,20">
              <v:shape style="position:absolute;left:7214;top:1748;width:10;height:20" coordorigin="7214,1748" coordsize="10,20" path="m7214,1767l7223,1767,7223,1748,7214,1748,7214,1767xe" filled="true" fillcolor="#000000" stroked="false">
                <v:path arrowok="t"/>
                <v:fill type="solid"/>
              </v:shape>
            </v:group>
            <v:group style="position:absolute;left:7214;top:1773;width:10;height:2" coordorigin="7214,1773" coordsize="10,2">
              <v:shape style="position:absolute;left:7214;top:1773;width:10;height:2" coordorigin="7214,1773" coordsize="10,0" path="m7214,1773l7223,1773e" filled="false" stroked="true" strokeweight=".599980pt" strokecolor="#000000">
                <v:path arrowok="t"/>
              </v:shape>
              <v:shape style="position:absolute;left:29;top:1779;width:802;height:10" type="#_x0000_t75" stroked="false">
                <v:imagedata r:id="rId698" o:title=""/>
              </v:shape>
              <v:shape style="position:absolute;left:826;top:1779;width:1083;height:10" type="#_x0000_t75" stroked="false">
                <v:imagedata r:id="rId723" o:title=""/>
              </v:shape>
              <v:shape style="position:absolute;left:1904;top:1779;width:1673;height:10" type="#_x0000_t75" stroked="false">
                <v:imagedata r:id="rId724" o:title=""/>
              </v:shape>
              <v:shape style="position:absolute;left:3572;top:1779;width:823;height:10" type="#_x0000_t75" stroked="false">
                <v:imagedata r:id="rId277" o:title=""/>
              </v:shape>
              <v:shape style="position:absolute;left:4391;top:1779;width:1082;height:10" type="#_x0000_t75" stroked="false">
                <v:imagedata r:id="rId725" o:title=""/>
              </v:shape>
              <v:shape style="position:absolute;left:5468;top:1779;width:1745;height:10" type="#_x0000_t75" stroked="false">
                <v:imagedata r:id="rId726" o:title=""/>
              </v:shape>
              <v:shape style="position:absolute;left:7209;top:1779;width:718;height:10" type="#_x0000_t75" stroked="false">
                <v:imagedata r:id="rId727" o:title=""/>
              </v:shape>
            </v:group>
            <v:group style="position:absolute;left:830;top:1789;width:10;height:20" coordorigin="830,1789" coordsize="10,20">
              <v:shape style="position:absolute;left:830;top:1789;width:10;height:20" coordorigin="830,1789" coordsize="10,20" path="m830,1808l840,1808,840,1789,830,1789,830,1808xe" filled="true" fillcolor="#000000" stroked="false">
                <v:path arrowok="t"/>
                <v:fill type="solid"/>
              </v:shape>
            </v:group>
            <v:group style="position:absolute;left:830;top:1808;width:10;height:20" coordorigin="830,1808" coordsize="10,20">
              <v:shape style="position:absolute;left:830;top:1808;width:10;height:20" coordorigin="830,1808" coordsize="10,20" path="m830,1827l840,1827,840,1808,830,1808,830,1827xe" filled="true" fillcolor="#000000" stroked="false">
                <v:path arrowok="t"/>
                <v:fill type="solid"/>
              </v:shape>
            </v:group>
            <v:group style="position:absolute;left:830;top:1827;width:10;height:20" coordorigin="830,1827" coordsize="10,20">
              <v:shape style="position:absolute;left:830;top:1827;width:10;height:20" coordorigin="830,1827" coordsize="10,20" path="m830,1846l840,1846,840,1827,830,1827,830,1846xe" filled="true" fillcolor="#000000" stroked="false">
                <v:path arrowok="t"/>
                <v:fill type="solid"/>
              </v:shape>
            </v:group>
            <v:group style="position:absolute;left:830;top:1846;width:10;height:20" coordorigin="830,1846" coordsize="10,20">
              <v:shape style="position:absolute;left:830;top:1846;width:10;height:20" coordorigin="830,1846" coordsize="10,20" path="m830,1865l840,1865,840,1846,830,1846,830,1865xe" filled="true" fillcolor="#000000" stroked="false">
                <v:path arrowok="t"/>
                <v:fill type="solid"/>
              </v:shape>
            </v:group>
            <v:group style="position:absolute;left:830;top:1865;width:10;height:20" coordorigin="830,1865" coordsize="10,20">
              <v:shape style="position:absolute;left:830;top:1865;width:10;height:20" coordorigin="830,1865" coordsize="10,20" path="m830,1885l840,1885,840,1865,830,1865,830,1885xe" filled="true" fillcolor="#000000" stroked="false">
                <v:path arrowok="t"/>
                <v:fill type="solid"/>
              </v:shape>
            </v:group>
            <v:group style="position:absolute;left:830;top:1885;width:10;height:20" coordorigin="830,1885" coordsize="10,20">
              <v:shape style="position:absolute;left:830;top:1885;width:10;height:20" coordorigin="830,1885" coordsize="10,20" path="m830,1904l840,1904,840,1885,830,1885,830,1904xe" filled="true" fillcolor="#000000" stroked="false">
                <v:path arrowok="t"/>
                <v:fill type="solid"/>
              </v:shape>
            </v:group>
            <v:group style="position:absolute;left:830;top:1904;width:10;height:20" coordorigin="830,1904" coordsize="10,20">
              <v:shape style="position:absolute;left:830;top:1904;width:10;height:20" coordorigin="830,1904" coordsize="10,20" path="m830,1923l840,1923,840,1904,830,1904,830,1923xe" filled="true" fillcolor="#000000" stroked="false">
                <v:path arrowok="t"/>
                <v:fill type="solid"/>
              </v:shape>
            </v:group>
            <v:group style="position:absolute;left:830;top:1923;width:10;height:20" coordorigin="830,1923" coordsize="10,20">
              <v:shape style="position:absolute;left:830;top:1923;width:10;height:20" coordorigin="830,1923" coordsize="10,20" path="m830,1942l840,1942,840,1923,830,1923,830,1942xe" filled="true" fillcolor="#000000" stroked="false">
                <v:path arrowok="t"/>
                <v:fill type="solid"/>
              </v:shape>
            </v:group>
            <v:group style="position:absolute;left:830;top:1942;width:10;height:20" coordorigin="830,1942" coordsize="10,20">
              <v:shape style="position:absolute;left:830;top:1942;width:10;height:20" coordorigin="830,1942" coordsize="10,20" path="m830,1961l840,1961,840,1942,830,1942,830,1961xe" filled="true" fillcolor="#000000" stroked="false">
                <v:path arrowok="t"/>
                <v:fill type="solid"/>
              </v:shape>
            </v:group>
            <v:group style="position:absolute;left:830;top:1961;width:10;height:20" coordorigin="830,1961" coordsize="10,20">
              <v:shape style="position:absolute;left:830;top:1961;width:10;height:20" coordorigin="830,1961" coordsize="10,20" path="m830,1981l840,1981,840,1961,830,1961,830,1981xe" filled="true" fillcolor="#000000" stroked="false">
                <v:path arrowok="t"/>
                <v:fill type="solid"/>
              </v:shape>
            </v:group>
            <v:group style="position:absolute;left:830;top:1981;width:10;height:20" coordorigin="830,1981" coordsize="10,20">
              <v:shape style="position:absolute;left:830;top:1981;width:10;height:20" coordorigin="830,1981" coordsize="10,20" path="m830,2000l840,2000,840,1981,830,1981,830,2000xe" filled="true" fillcolor="#000000" stroked="false">
                <v:path arrowok="t"/>
                <v:fill type="solid"/>
              </v:shape>
            </v:group>
            <v:group style="position:absolute;left:830;top:2000;width:10;height:20" coordorigin="830,2000" coordsize="10,20">
              <v:shape style="position:absolute;left:830;top:2000;width:10;height:20" coordorigin="830,2000" coordsize="10,20" path="m830,2019l840,2019,840,2000,830,2000,830,2019xe" filled="true" fillcolor="#000000" stroked="false">
                <v:path arrowok="t"/>
                <v:fill type="solid"/>
              </v:shape>
            </v:group>
            <v:group style="position:absolute;left:1909;top:1789;width:10;height:20" coordorigin="1909,1789" coordsize="10,20">
              <v:shape style="position:absolute;left:1909;top:1789;width:10;height:20" coordorigin="1909,1789" coordsize="10,20" path="m1909,1808l1918,1808,1918,1789,1909,1789,1909,1808xe" filled="true" fillcolor="#000000" stroked="false">
                <v:path arrowok="t"/>
                <v:fill type="solid"/>
              </v:shape>
            </v:group>
            <v:group style="position:absolute;left:1909;top:1808;width:10;height:20" coordorigin="1909,1808" coordsize="10,20">
              <v:shape style="position:absolute;left:1909;top:1808;width:10;height:20" coordorigin="1909,1808" coordsize="10,20" path="m1909,1827l1918,1827,1918,1808,1909,1808,1909,1827xe" filled="true" fillcolor="#000000" stroked="false">
                <v:path arrowok="t"/>
                <v:fill type="solid"/>
              </v:shape>
            </v:group>
            <v:group style="position:absolute;left:1909;top:1827;width:10;height:20" coordorigin="1909,1827" coordsize="10,20">
              <v:shape style="position:absolute;left:1909;top:1827;width:10;height:20" coordorigin="1909,1827" coordsize="10,20" path="m1909,1846l1918,1846,1918,1827,1909,1827,1909,1846xe" filled="true" fillcolor="#000000" stroked="false">
                <v:path arrowok="t"/>
                <v:fill type="solid"/>
              </v:shape>
            </v:group>
            <v:group style="position:absolute;left:1909;top:1846;width:10;height:20" coordorigin="1909,1846" coordsize="10,20">
              <v:shape style="position:absolute;left:1909;top:1846;width:10;height:20" coordorigin="1909,1846" coordsize="10,20" path="m1909,1865l1918,1865,1918,1846,1909,1846,1909,1865xe" filled="true" fillcolor="#000000" stroked="false">
                <v:path arrowok="t"/>
                <v:fill type="solid"/>
              </v:shape>
            </v:group>
            <v:group style="position:absolute;left:1909;top:1865;width:10;height:20" coordorigin="1909,1865" coordsize="10,20">
              <v:shape style="position:absolute;left:1909;top:1865;width:10;height:20" coordorigin="1909,1865" coordsize="10,20" path="m1909,1885l1918,1885,1918,1865,1909,1865,1909,1885xe" filled="true" fillcolor="#000000" stroked="false">
                <v:path arrowok="t"/>
                <v:fill type="solid"/>
              </v:shape>
            </v:group>
            <v:group style="position:absolute;left:1909;top:1885;width:10;height:20" coordorigin="1909,1885" coordsize="10,20">
              <v:shape style="position:absolute;left:1909;top:1885;width:10;height:20" coordorigin="1909,1885" coordsize="10,20" path="m1909,1904l1918,1904,1918,1885,1909,1885,1909,1904xe" filled="true" fillcolor="#000000" stroked="false">
                <v:path arrowok="t"/>
                <v:fill type="solid"/>
              </v:shape>
            </v:group>
            <v:group style="position:absolute;left:1909;top:1904;width:10;height:20" coordorigin="1909,1904" coordsize="10,20">
              <v:shape style="position:absolute;left:1909;top:1904;width:10;height:20" coordorigin="1909,1904" coordsize="10,20" path="m1909,1923l1918,1923,1918,1904,1909,1904,1909,1923xe" filled="true" fillcolor="#000000" stroked="false">
                <v:path arrowok="t"/>
                <v:fill type="solid"/>
              </v:shape>
            </v:group>
            <v:group style="position:absolute;left:1909;top:1923;width:10;height:20" coordorigin="1909,1923" coordsize="10,20">
              <v:shape style="position:absolute;left:1909;top:1923;width:10;height:20" coordorigin="1909,1923" coordsize="10,20" path="m1909,1942l1918,1942,1918,1923,1909,1923,1909,1942xe" filled="true" fillcolor="#000000" stroked="false">
                <v:path arrowok="t"/>
                <v:fill type="solid"/>
              </v:shape>
            </v:group>
            <v:group style="position:absolute;left:1909;top:1942;width:10;height:20" coordorigin="1909,1942" coordsize="10,20">
              <v:shape style="position:absolute;left:1909;top:1942;width:10;height:20" coordorigin="1909,1942" coordsize="10,20" path="m1909,1961l1918,1961,1918,1942,1909,1942,1909,1961xe" filled="true" fillcolor="#000000" stroked="false">
                <v:path arrowok="t"/>
                <v:fill type="solid"/>
              </v:shape>
            </v:group>
            <v:group style="position:absolute;left:1909;top:1961;width:10;height:20" coordorigin="1909,1961" coordsize="10,20">
              <v:shape style="position:absolute;left:1909;top:1961;width:10;height:20" coordorigin="1909,1961" coordsize="10,20" path="m1909,1981l1918,1981,1918,1961,1909,1961,1909,1981xe" filled="true" fillcolor="#000000" stroked="false">
                <v:path arrowok="t"/>
                <v:fill type="solid"/>
              </v:shape>
            </v:group>
            <v:group style="position:absolute;left:1909;top:1981;width:10;height:20" coordorigin="1909,1981" coordsize="10,20">
              <v:shape style="position:absolute;left:1909;top:1981;width:10;height:20" coordorigin="1909,1981" coordsize="10,20" path="m1909,2000l1918,2000,1918,1981,1909,1981,1909,2000xe" filled="true" fillcolor="#000000" stroked="false">
                <v:path arrowok="t"/>
                <v:fill type="solid"/>
              </v:shape>
            </v:group>
            <v:group style="position:absolute;left:1909;top:2000;width:10;height:20" coordorigin="1909,2000" coordsize="10,20">
              <v:shape style="position:absolute;left:1909;top:2000;width:10;height:20" coordorigin="1909,2000" coordsize="10,20" path="m1909,2019l1918,2019,1918,2000,1909,2000,1909,2019xe" filled="true" fillcolor="#000000" stroked="false">
                <v:path arrowok="t"/>
                <v:fill type="solid"/>
              </v:shape>
            </v:group>
            <v:group style="position:absolute;left:1909;top:2019;width:10;height:20" coordorigin="1909,2019" coordsize="10,20">
              <v:shape style="position:absolute;left:1909;top:2019;width:10;height:20" coordorigin="1909,2019" coordsize="10,20" path="m1909,2038l1918,2038,1918,2019,1909,2019,1909,2038xe" filled="true" fillcolor="#000000" stroked="false">
                <v:path arrowok="t"/>
                <v:fill type="solid"/>
              </v:shape>
            </v:group>
            <v:group style="position:absolute;left:1909;top:2038;width:10;height:20" coordorigin="1909,2038" coordsize="10,20">
              <v:shape style="position:absolute;left:1909;top:2038;width:10;height:20" coordorigin="1909,2038" coordsize="10,20" path="m1909,2057l1918,2057,1918,2038,1909,2038,1909,2057xe" filled="true" fillcolor="#000000" stroked="false">
                <v:path arrowok="t"/>
                <v:fill type="solid"/>
              </v:shape>
            </v:group>
            <v:group style="position:absolute;left:1909;top:2057;width:10;height:20" coordorigin="1909,2057" coordsize="10,20">
              <v:shape style="position:absolute;left:1909;top:2057;width:10;height:20" coordorigin="1909,2057" coordsize="10,20" path="m1909,2077l1918,2077,1918,2057,1909,2057,1909,2077xe" filled="true" fillcolor="#000000" stroked="false">
                <v:path arrowok="t"/>
                <v:fill type="solid"/>
              </v:shape>
            </v:group>
            <v:group style="position:absolute;left:1909;top:2077;width:10;height:20" coordorigin="1909,2077" coordsize="10,20">
              <v:shape style="position:absolute;left:1909;top:2077;width:10;height:20" coordorigin="1909,2077" coordsize="10,20" path="m1909,2096l1918,2096,1918,2077,1909,2077,1909,2096xe" filled="true" fillcolor="#000000" stroked="false">
                <v:path arrowok="t"/>
                <v:fill type="solid"/>
              </v:shape>
            </v:group>
            <v:group style="position:absolute;left:1909;top:2096;width:10;height:15" coordorigin="1909,2096" coordsize="10,15">
              <v:shape style="position:absolute;left:1909;top:2096;width:10;height:15" coordorigin="1909,2096" coordsize="10,15" path="m1909,2110l1918,2110,1918,2096,1909,2096,1909,2110xe" filled="true" fillcolor="#000000" stroked="false">
                <v:path arrowok="t"/>
                <v:fill type="solid"/>
              </v:shape>
            </v:group>
            <v:group style="position:absolute;left:2672;top:1789;width:10;height:20" coordorigin="2672,1789" coordsize="10,20">
              <v:shape style="position:absolute;left:2672;top:1789;width:10;height:20" coordorigin="2672,1789" coordsize="10,20" path="m2672,1808l2681,1808,2681,1789,2672,1789,2672,1808xe" filled="true" fillcolor="#000000" stroked="false">
                <v:path arrowok="t"/>
                <v:fill type="solid"/>
              </v:shape>
            </v:group>
            <v:group style="position:absolute;left:2672;top:1808;width:10;height:20" coordorigin="2672,1808" coordsize="10,20">
              <v:shape style="position:absolute;left:2672;top:1808;width:10;height:20" coordorigin="2672,1808" coordsize="10,20" path="m2672,1827l2681,1827,2681,1808,2672,1808,2672,1827xe" filled="true" fillcolor="#000000" stroked="false">
                <v:path arrowok="t"/>
                <v:fill type="solid"/>
              </v:shape>
            </v:group>
            <v:group style="position:absolute;left:2672;top:1827;width:10;height:20" coordorigin="2672,1827" coordsize="10,20">
              <v:shape style="position:absolute;left:2672;top:1827;width:10;height:20" coordorigin="2672,1827" coordsize="10,20" path="m2672,1846l2681,1846,2681,1827,2672,1827,2672,1846xe" filled="true" fillcolor="#000000" stroked="false">
                <v:path arrowok="t"/>
                <v:fill type="solid"/>
              </v:shape>
            </v:group>
            <v:group style="position:absolute;left:2672;top:1846;width:10;height:20" coordorigin="2672,1846" coordsize="10,20">
              <v:shape style="position:absolute;left:2672;top:1846;width:10;height:20" coordorigin="2672,1846" coordsize="10,20" path="m2672,1865l2681,1865,2681,1846,2672,1846,2672,1865xe" filled="true" fillcolor="#000000" stroked="false">
                <v:path arrowok="t"/>
                <v:fill type="solid"/>
              </v:shape>
            </v:group>
            <v:group style="position:absolute;left:2672;top:1865;width:10;height:20" coordorigin="2672,1865" coordsize="10,20">
              <v:shape style="position:absolute;left:2672;top:1865;width:10;height:20" coordorigin="2672,1865" coordsize="10,20" path="m2672,1885l2681,1885,2681,1865,2672,1865,2672,1885xe" filled="true" fillcolor="#000000" stroked="false">
                <v:path arrowok="t"/>
                <v:fill type="solid"/>
              </v:shape>
            </v:group>
            <v:group style="position:absolute;left:2672;top:1885;width:10;height:20" coordorigin="2672,1885" coordsize="10,20">
              <v:shape style="position:absolute;left:2672;top:1885;width:10;height:20" coordorigin="2672,1885" coordsize="10,20" path="m2672,1904l2681,1904,2681,1885,2672,1885,2672,1904xe" filled="true" fillcolor="#000000" stroked="false">
                <v:path arrowok="t"/>
                <v:fill type="solid"/>
              </v:shape>
            </v:group>
            <v:group style="position:absolute;left:2672;top:1904;width:10;height:20" coordorigin="2672,1904" coordsize="10,20">
              <v:shape style="position:absolute;left:2672;top:1904;width:10;height:20" coordorigin="2672,1904" coordsize="10,20" path="m2672,1923l2681,1923,2681,1904,2672,1904,2672,1923xe" filled="true" fillcolor="#000000" stroked="false">
                <v:path arrowok="t"/>
                <v:fill type="solid"/>
              </v:shape>
            </v:group>
            <v:group style="position:absolute;left:2672;top:1923;width:10;height:20" coordorigin="2672,1923" coordsize="10,20">
              <v:shape style="position:absolute;left:2672;top:1923;width:10;height:20" coordorigin="2672,1923" coordsize="10,20" path="m2672,1942l2681,1942,2681,1923,2672,1923,2672,1942xe" filled="true" fillcolor="#000000" stroked="false">
                <v:path arrowok="t"/>
                <v:fill type="solid"/>
              </v:shape>
            </v:group>
            <v:group style="position:absolute;left:2672;top:1942;width:10;height:20" coordorigin="2672,1942" coordsize="10,20">
              <v:shape style="position:absolute;left:2672;top:1942;width:10;height:20" coordorigin="2672,1942" coordsize="10,20" path="m2672,1961l2681,1961,2681,1942,2672,1942,2672,1961xe" filled="true" fillcolor="#000000" stroked="false">
                <v:path arrowok="t"/>
                <v:fill type="solid"/>
              </v:shape>
            </v:group>
            <v:group style="position:absolute;left:2672;top:1961;width:10;height:20" coordorigin="2672,1961" coordsize="10,20">
              <v:shape style="position:absolute;left:2672;top:1961;width:10;height:20" coordorigin="2672,1961" coordsize="10,20" path="m2672,1981l2681,1981,2681,1961,2672,1961,2672,1981xe" filled="true" fillcolor="#000000" stroked="false">
                <v:path arrowok="t"/>
                <v:fill type="solid"/>
              </v:shape>
            </v:group>
            <v:group style="position:absolute;left:2672;top:1981;width:10;height:20" coordorigin="2672,1981" coordsize="10,20">
              <v:shape style="position:absolute;left:2672;top:1981;width:10;height:20" coordorigin="2672,1981" coordsize="10,20" path="m2672,2000l2681,2000,2681,1981,2672,1981,2672,2000xe" filled="true" fillcolor="#000000" stroked="false">
                <v:path arrowok="t"/>
                <v:fill type="solid"/>
              </v:shape>
            </v:group>
            <v:group style="position:absolute;left:2672;top:2000;width:10;height:20" coordorigin="2672,2000" coordsize="10,20">
              <v:shape style="position:absolute;left:2672;top:2000;width:10;height:20" coordorigin="2672,2000" coordsize="10,20" path="m2672,2019l2681,2019,2681,2000,2672,2000,2672,2019xe" filled="true" fillcolor="#000000" stroked="false">
                <v:path arrowok="t"/>
                <v:fill type="solid"/>
              </v:shape>
            </v:group>
            <v:group style="position:absolute;left:2672;top:2019;width:10;height:20" coordorigin="2672,2019" coordsize="10,20">
              <v:shape style="position:absolute;left:2672;top:2019;width:10;height:20" coordorigin="2672,2019" coordsize="10,20" path="m2672,2038l2681,2038,2681,2019,2672,2019,2672,2038xe" filled="true" fillcolor="#000000" stroked="false">
                <v:path arrowok="t"/>
                <v:fill type="solid"/>
              </v:shape>
            </v:group>
            <v:group style="position:absolute;left:2672;top:2038;width:10;height:20" coordorigin="2672,2038" coordsize="10,20">
              <v:shape style="position:absolute;left:2672;top:2038;width:10;height:20" coordorigin="2672,2038" coordsize="10,20" path="m2672,2057l2681,2057,2681,2038,2672,2038,2672,2057xe" filled="true" fillcolor="#000000" stroked="false">
                <v:path arrowok="t"/>
                <v:fill type="solid"/>
              </v:shape>
            </v:group>
            <v:group style="position:absolute;left:2672;top:2057;width:10;height:20" coordorigin="2672,2057" coordsize="10,20">
              <v:shape style="position:absolute;left:2672;top:2057;width:10;height:20" coordorigin="2672,2057" coordsize="10,20" path="m2672,2077l2681,2077,2681,2057,2672,2057,2672,2077xe" filled="true" fillcolor="#000000" stroked="false">
                <v:path arrowok="t"/>
                <v:fill type="solid"/>
              </v:shape>
            </v:group>
            <v:group style="position:absolute;left:2672;top:2077;width:10;height:20" coordorigin="2672,2077" coordsize="10,20">
              <v:shape style="position:absolute;left:2672;top:2077;width:10;height:20" coordorigin="2672,2077" coordsize="10,20" path="m2672,2096l2681,2096,2681,2077,2672,2077,2672,2096xe" filled="true" fillcolor="#000000" stroked="false">
                <v:path arrowok="t"/>
                <v:fill type="solid"/>
              </v:shape>
            </v:group>
            <v:group style="position:absolute;left:2672;top:2096;width:10;height:15" coordorigin="2672,2096" coordsize="10,15">
              <v:shape style="position:absolute;left:2672;top:2096;width:10;height:15" coordorigin="2672,2096" coordsize="10,15" path="m2672,2110l2681,2110,2681,2096,2672,2096,2672,2110xe" filled="true" fillcolor="#000000" stroked="false">
                <v:path arrowok="t"/>
                <v:fill type="solid"/>
              </v:shape>
            </v:group>
            <v:group style="position:absolute;left:3577;top:1789;width:10;height:20" coordorigin="3577,1789" coordsize="10,20">
              <v:shape style="position:absolute;left:3577;top:1789;width:10;height:20" coordorigin="3577,1789" coordsize="10,20" path="m3577,1808l3587,1808,3587,1789,3577,1789,3577,1808xe" filled="true" fillcolor="#000000" stroked="false">
                <v:path arrowok="t"/>
                <v:fill type="solid"/>
              </v:shape>
            </v:group>
            <v:group style="position:absolute;left:3577;top:1808;width:10;height:20" coordorigin="3577,1808" coordsize="10,20">
              <v:shape style="position:absolute;left:3577;top:1808;width:10;height:20" coordorigin="3577,1808" coordsize="10,20" path="m3577,1827l3587,1827,3587,1808,3577,1808,3577,1827xe" filled="true" fillcolor="#000000" stroked="false">
                <v:path arrowok="t"/>
                <v:fill type="solid"/>
              </v:shape>
            </v:group>
            <v:group style="position:absolute;left:3577;top:1827;width:10;height:20" coordorigin="3577,1827" coordsize="10,20">
              <v:shape style="position:absolute;left:3577;top:1827;width:10;height:20" coordorigin="3577,1827" coordsize="10,20" path="m3577,1846l3587,1846,3587,1827,3577,1827,3577,1846xe" filled="true" fillcolor="#000000" stroked="false">
                <v:path arrowok="t"/>
                <v:fill type="solid"/>
              </v:shape>
            </v:group>
            <v:group style="position:absolute;left:3577;top:1846;width:10;height:20" coordorigin="3577,1846" coordsize="10,20">
              <v:shape style="position:absolute;left:3577;top:1846;width:10;height:20" coordorigin="3577,1846" coordsize="10,20" path="m3577,1865l3587,1865,3587,1846,3577,1846,3577,1865xe" filled="true" fillcolor="#000000" stroked="false">
                <v:path arrowok="t"/>
                <v:fill type="solid"/>
              </v:shape>
            </v:group>
            <v:group style="position:absolute;left:3577;top:1865;width:10;height:20" coordorigin="3577,1865" coordsize="10,20">
              <v:shape style="position:absolute;left:3577;top:1865;width:10;height:20" coordorigin="3577,1865" coordsize="10,20" path="m3577,1885l3587,1885,3587,1865,3577,1865,3577,1885xe" filled="true" fillcolor="#000000" stroked="false">
                <v:path arrowok="t"/>
                <v:fill type="solid"/>
              </v:shape>
            </v:group>
            <v:group style="position:absolute;left:3577;top:1885;width:10;height:20" coordorigin="3577,1885" coordsize="10,20">
              <v:shape style="position:absolute;left:3577;top:1885;width:10;height:20" coordorigin="3577,1885" coordsize="10,20" path="m3577,1904l3587,1904,3587,1885,3577,1885,3577,1904xe" filled="true" fillcolor="#000000" stroked="false">
                <v:path arrowok="t"/>
                <v:fill type="solid"/>
              </v:shape>
            </v:group>
            <v:group style="position:absolute;left:3577;top:1904;width:10;height:20" coordorigin="3577,1904" coordsize="10,20">
              <v:shape style="position:absolute;left:3577;top:1904;width:10;height:20" coordorigin="3577,1904" coordsize="10,20" path="m3577,1923l3587,1923,3587,1904,3577,1904,3577,1923xe" filled="true" fillcolor="#000000" stroked="false">
                <v:path arrowok="t"/>
                <v:fill type="solid"/>
              </v:shape>
            </v:group>
            <v:group style="position:absolute;left:3577;top:1923;width:10;height:20" coordorigin="3577,1923" coordsize="10,20">
              <v:shape style="position:absolute;left:3577;top:1923;width:10;height:20" coordorigin="3577,1923" coordsize="10,20" path="m3577,1942l3587,1942,3587,1923,3577,1923,3577,1942xe" filled="true" fillcolor="#000000" stroked="false">
                <v:path arrowok="t"/>
                <v:fill type="solid"/>
              </v:shape>
            </v:group>
            <v:group style="position:absolute;left:3577;top:1942;width:10;height:20" coordorigin="3577,1942" coordsize="10,20">
              <v:shape style="position:absolute;left:3577;top:1942;width:10;height:20" coordorigin="3577,1942" coordsize="10,20" path="m3577,1961l3587,1961,3587,1942,3577,1942,3577,1961xe" filled="true" fillcolor="#000000" stroked="false">
                <v:path arrowok="t"/>
                <v:fill type="solid"/>
              </v:shape>
            </v:group>
            <v:group style="position:absolute;left:3577;top:1961;width:10;height:20" coordorigin="3577,1961" coordsize="10,20">
              <v:shape style="position:absolute;left:3577;top:1961;width:10;height:20" coordorigin="3577,1961" coordsize="10,20" path="m3577,1981l3587,1981,3587,1961,3577,1961,3577,1981xe" filled="true" fillcolor="#000000" stroked="false">
                <v:path arrowok="t"/>
                <v:fill type="solid"/>
              </v:shape>
            </v:group>
            <v:group style="position:absolute;left:3577;top:1981;width:10;height:20" coordorigin="3577,1981" coordsize="10,20">
              <v:shape style="position:absolute;left:3577;top:1981;width:10;height:20" coordorigin="3577,1981" coordsize="10,20" path="m3577,2000l3587,2000,3587,1981,3577,1981,3577,2000xe" filled="true" fillcolor="#000000" stroked="false">
                <v:path arrowok="t"/>
                <v:fill type="solid"/>
              </v:shape>
            </v:group>
            <v:group style="position:absolute;left:3577;top:2000;width:10;height:20" coordorigin="3577,2000" coordsize="10,20">
              <v:shape style="position:absolute;left:3577;top:2000;width:10;height:20" coordorigin="3577,2000" coordsize="10,20" path="m3577,2019l3587,2019,3587,2000,3577,2000,3577,2019xe" filled="true" fillcolor="#000000" stroked="false">
                <v:path arrowok="t"/>
                <v:fill type="solid"/>
              </v:shape>
            </v:group>
            <v:group style="position:absolute;left:3577;top:2019;width:10;height:20" coordorigin="3577,2019" coordsize="10,20">
              <v:shape style="position:absolute;left:3577;top:2019;width:10;height:20" coordorigin="3577,2019" coordsize="10,20" path="m3577,2038l3587,2038,3587,2019,3577,2019,3577,2038xe" filled="true" fillcolor="#000000" stroked="false">
                <v:path arrowok="t"/>
                <v:fill type="solid"/>
              </v:shape>
            </v:group>
            <v:group style="position:absolute;left:3577;top:2038;width:10;height:20" coordorigin="3577,2038" coordsize="10,20">
              <v:shape style="position:absolute;left:3577;top:2038;width:10;height:20" coordorigin="3577,2038" coordsize="10,20" path="m3577,2057l3587,2057,3587,2038,3577,2038,3577,2057xe" filled="true" fillcolor="#000000" stroked="false">
                <v:path arrowok="t"/>
                <v:fill type="solid"/>
              </v:shape>
            </v:group>
            <v:group style="position:absolute;left:3577;top:2057;width:10;height:20" coordorigin="3577,2057" coordsize="10,20">
              <v:shape style="position:absolute;left:3577;top:2057;width:10;height:20" coordorigin="3577,2057" coordsize="10,20" path="m3577,2077l3587,2077,3587,2057,3577,2057,3577,2077xe" filled="true" fillcolor="#000000" stroked="false">
                <v:path arrowok="t"/>
                <v:fill type="solid"/>
              </v:shape>
            </v:group>
            <v:group style="position:absolute;left:3577;top:2077;width:10;height:20" coordorigin="3577,2077" coordsize="10,20">
              <v:shape style="position:absolute;left:3577;top:2077;width:10;height:20" coordorigin="3577,2077" coordsize="10,20" path="m3577,2096l3587,2096,3587,2077,3577,2077,3577,2096xe" filled="true" fillcolor="#000000" stroked="false">
                <v:path arrowok="t"/>
                <v:fill type="solid"/>
              </v:shape>
            </v:group>
            <v:group style="position:absolute;left:3577;top:2096;width:10;height:15" coordorigin="3577,2096" coordsize="10,15">
              <v:shape style="position:absolute;left:3577;top:2096;width:10;height:15" coordorigin="3577,2096" coordsize="10,15" path="m3577,2110l3587,2110,3587,2096,3577,2096,3577,2110xe" filled="true" fillcolor="#000000" stroked="false">
                <v:path arrowok="t"/>
                <v:fill type="solid"/>
              </v:shape>
            </v:group>
            <v:group style="position:absolute;left:4395;top:1789;width:10;height:20" coordorigin="4395,1789" coordsize="10,20">
              <v:shape style="position:absolute;left:4395;top:1789;width:10;height:20" coordorigin="4395,1789" coordsize="10,20" path="m4395,1808l4405,1808,4405,1789,4395,1789,4395,1808xe" filled="true" fillcolor="#000000" stroked="false">
                <v:path arrowok="t"/>
                <v:fill type="solid"/>
              </v:shape>
            </v:group>
            <v:group style="position:absolute;left:4395;top:1808;width:10;height:20" coordorigin="4395,1808" coordsize="10,20">
              <v:shape style="position:absolute;left:4395;top:1808;width:10;height:20" coordorigin="4395,1808" coordsize="10,20" path="m4395,1827l4405,1827,4405,1808,4395,1808,4395,1827xe" filled="true" fillcolor="#000000" stroked="false">
                <v:path arrowok="t"/>
                <v:fill type="solid"/>
              </v:shape>
            </v:group>
            <v:group style="position:absolute;left:4395;top:1827;width:10;height:20" coordorigin="4395,1827" coordsize="10,20">
              <v:shape style="position:absolute;left:4395;top:1827;width:10;height:20" coordorigin="4395,1827" coordsize="10,20" path="m4395,1846l4405,1846,4405,1827,4395,1827,4395,1846xe" filled="true" fillcolor="#000000" stroked="false">
                <v:path arrowok="t"/>
                <v:fill type="solid"/>
              </v:shape>
            </v:group>
            <v:group style="position:absolute;left:4395;top:1846;width:10;height:20" coordorigin="4395,1846" coordsize="10,20">
              <v:shape style="position:absolute;left:4395;top:1846;width:10;height:20" coordorigin="4395,1846" coordsize="10,20" path="m4395,1865l4405,1865,4405,1846,4395,1846,4395,1865xe" filled="true" fillcolor="#000000" stroked="false">
                <v:path arrowok="t"/>
                <v:fill type="solid"/>
              </v:shape>
            </v:group>
            <v:group style="position:absolute;left:4395;top:1865;width:10;height:20" coordorigin="4395,1865" coordsize="10,20">
              <v:shape style="position:absolute;left:4395;top:1865;width:10;height:20" coordorigin="4395,1865" coordsize="10,20" path="m4395,1885l4405,1885,4405,1865,4395,1865,4395,1885xe" filled="true" fillcolor="#000000" stroked="false">
                <v:path arrowok="t"/>
                <v:fill type="solid"/>
              </v:shape>
            </v:group>
            <v:group style="position:absolute;left:4395;top:1885;width:10;height:20" coordorigin="4395,1885" coordsize="10,20">
              <v:shape style="position:absolute;left:4395;top:1885;width:10;height:20" coordorigin="4395,1885" coordsize="10,20" path="m4395,1904l4405,1904,4405,1885,4395,1885,4395,1904xe" filled="true" fillcolor="#000000" stroked="false">
                <v:path arrowok="t"/>
                <v:fill type="solid"/>
              </v:shape>
            </v:group>
            <v:group style="position:absolute;left:4395;top:1904;width:10;height:20" coordorigin="4395,1904" coordsize="10,20">
              <v:shape style="position:absolute;left:4395;top:1904;width:10;height:20" coordorigin="4395,1904" coordsize="10,20" path="m4395,1923l4405,1923,4405,1904,4395,1904,4395,1923xe" filled="true" fillcolor="#000000" stroked="false">
                <v:path arrowok="t"/>
                <v:fill type="solid"/>
              </v:shape>
            </v:group>
            <v:group style="position:absolute;left:4395;top:1923;width:10;height:20" coordorigin="4395,1923" coordsize="10,20">
              <v:shape style="position:absolute;left:4395;top:1923;width:10;height:20" coordorigin="4395,1923" coordsize="10,20" path="m4395,1942l4405,1942,4405,1923,4395,1923,4395,1942xe" filled="true" fillcolor="#000000" stroked="false">
                <v:path arrowok="t"/>
                <v:fill type="solid"/>
              </v:shape>
            </v:group>
            <v:group style="position:absolute;left:4395;top:1942;width:10;height:20" coordorigin="4395,1942" coordsize="10,20">
              <v:shape style="position:absolute;left:4395;top:1942;width:10;height:20" coordorigin="4395,1942" coordsize="10,20" path="m4395,1961l4405,1961,4405,1942,4395,1942,4395,1961xe" filled="true" fillcolor="#000000" stroked="false">
                <v:path arrowok="t"/>
                <v:fill type="solid"/>
              </v:shape>
            </v:group>
            <v:group style="position:absolute;left:4395;top:1961;width:10;height:20" coordorigin="4395,1961" coordsize="10,20">
              <v:shape style="position:absolute;left:4395;top:1961;width:10;height:20" coordorigin="4395,1961" coordsize="10,20" path="m4395,1981l4405,1981,4405,1961,4395,1961,4395,1981xe" filled="true" fillcolor="#000000" stroked="false">
                <v:path arrowok="t"/>
                <v:fill type="solid"/>
              </v:shape>
            </v:group>
            <v:group style="position:absolute;left:4395;top:1981;width:10;height:20" coordorigin="4395,1981" coordsize="10,20">
              <v:shape style="position:absolute;left:4395;top:1981;width:10;height:20" coordorigin="4395,1981" coordsize="10,20" path="m4395,2000l4405,2000,4405,1981,4395,1981,4395,2000xe" filled="true" fillcolor="#000000" stroked="false">
                <v:path arrowok="t"/>
                <v:fill type="solid"/>
              </v:shape>
            </v:group>
            <v:group style="position:absolute;left:4395;top:2000;width:10;height:20" coordorigin="4395,2000" coordsize="10,20">
              <v:shape style="position:absolute;left:4395;top:2000;width:10;height:20" coordorigin="4395,2000" coordsize="10,20" path="m4395,2019l4405,2019,4405,2000,4395,2000,4395,2019xe" filled="true" fillcolor="#000000" stroked="false">
                <v:path arrowok="t"/>
                <v:fill type="solid"/>
              </v:shape>
            </v:group>
            <v:group style="position:absolute;left:4395;top:2019;width:10;height:20" coordorigin="4395,2019" coordsize="10,20">
              <v:shape style="position:absolute;left:4395;top:2019;width:10;height:20" coordorigin="4395,2019" coordsize="10,20" path="m4395,2038l4405,2038,4405,2019,4395,2019,4395,2038xe" filled="true" fillcolor="#000000" stroked="false">
                <v:path arrowok="t"/>
                <v:fill type="solid"/>
              </v:shape>
            </v:group>
            <v:group style="position:absolute;left:4395;top:2038;width:10;height:20" coordorigin="4395,2038" coordsize="10,20">
              <v:shape style="position:absolute;left:4395;top:2038;width:10;height:20" coordorigin="4395,2038" coordsize="10,20" path="m4395,2057l4405,2057,4405,2038,4395,2038,4395,2057xe" filled="true" fillcolor="#000000" stroked="false">
                <v:path arrowok="t"/>
                <v:fill type="solid"/>
              </v:shape>
            </v:group>
            <v:group style="position:absolute;left:4395;top:2057;width:10;height:20" coordorigin="4395,2057" coordsize="10,20">
              <v:shape style="position:absolute;left:4395;top:2057;width:10;height:20" coordorigin="4395,2057" coordsize="10,20" path="m4395,2077l4405,2077,4405,2057,4395,2057,4395,2077xe" filled="true" fillcolor="#000000" stroked="false">
                <v:path arrowok="t"/>
                <v:fill type="solid"/>
              </v:shape>
            </v:group>
            <v:group style="position:absolute;left:4395;top:2077;width:10;height:20" coordorigin="4395,2077" coordsize="10,20">
              <v:shape style="position:absolute;left:4395;top:2077;width:10;height:20" coordorigin="4395,2077" coordsize="10,20" path="m4395,2096l4405,2096,4405,2077,4395,2077,4395,2096xe" filled="true" fillcolor="#000000" stroked="false">
                <v:path arrowok="t"/>
                <v:fill type="solid"/>
              </v:shape>
            </v:group>
            <v:group style="position:absolute;left:4395;top:2096;width:10;height:15" coordorigin="4395,2096" coordsize="10,15">
              <v:shape style="position:absolute;left:4395;top:2096;width:10;height:15" coordorigin="4395,2096" coordsize="10,15" path="m4395,2110l4405,2110,4405,2096,4395,2096,4395,2110xe" filled="true" fillcolor="#000000" stroked="false">
                <v:path arrowok="t"/>
                <v:fill type="solid"/>
              </v:shape>
            </v:group>
            <v:group style="position:absolute;left:5473;top:1789;width:10;height:20" coordorigin="5473,1789" coordsize="10,20">
              <v:shape style="position:absolute;left:5473;top:1789;width:10;height:20" coordorigin="5473,1789" coordsize="10,20" path="m5473,1808l5483,1808,5483,1789,5473,1789,5473,1808xe" filled="true" fillcolor="#000000" stroked="false">
                <v:path arrowok="t"/>
                <v:fill type="solid"/>
              </v:shape>
            </v:group>
            <v:group style="position:absolute;left:5473;top:1808;width:10;height:20" coordorigin="5473,1808" coordsize="10,20">
              <v:shape style="position:absolute;left:5473;top:1808;width:10;height:20" coordorigin="5473,1808" coordsize="10,20" path="m5473,1827l5483,1827,5483,1808,5473,1808,5473,1827xe" filled="true" fillcolor="#000000" stroked="false">
                <v:path arrowok="t"/>
                <v:fill type="solid"/>
              </v:shape>
            </v:group>
            <v:group style="position:absolute;left:5473;top:1827;width:10;height:20" coordorigin="5473,1827" coordsize="10,20">
              <v:shape style="position:absolute;left:5473;top:1827;width:10;height:20" coordorigin="5473,1827" coordsize="10,20" path="m5473,1846l5483,1846,5483,1827,5473,1827,5473,1846xe" filled="true" fillcolor="#000000" stroked="false">
                <v:path arrowok="t"/>
                <v:fill type="solid"/>
              </v:shape>
            </v:group>
            <v:group style="position:absolute;left:5473;top:1846;width:10;height:20" coordorigin="5473,1846" coordsize="10,20">
              <v:shape style="position:absolute;left:5473;top:1846;width:10;height:20" coordorigin="5473,1846" coordsize="10,20" path="m5473,1865l5483,1865,5483,1846,5473,1846,5473,1865xe" filled="true" fillcolor="#000000" stroked="false">
                <v:path arrowok="t"/>
                <v:fill type="solid"/>
              </v:shape>
            </v:group>
            <v:group style="position:absolute;left:5473;top:1865;width:10;height:20" coordorigin="5473,1865" coordsize="10,20">
              <v:shape style="position:absolute;left:5473;top:1865;width:10;height:20" coordorigin="5473,1865" coordsize="10,20" path="m5473,1885l5483,1885,5483,1865,5473,1865,5473,1885xe" filled="true" fillcolor="#000000" stroked="false">
                <v:path arrowok="t"/>
                <v:fill type="solid"/>
              </v:shape>
            </v:group>
            <v:group style="position:absolute;left:5473;top:1885;width:10;height:20" coordorigin="5473,1885" coordsize="10,20">
              <v:shape style="position:absolute;left:5473;top:1885;width:10;height:20" coordorigin="5473,1885" coordsize="10,20" path="m5473,1904l5483,1904,5483,1885,5473,1885,5473,1904xe" filled="true" fillcolor="#000000" stroked="false">
                <v:path arrowok="t"/>
                <v:fill type="solid"/>
              </v:shape>
            </v:group>
            <v:group style="position:absolute;left:5473;top:1904;width:10;height:20" coordorigin="5473,1904" coordsize="10,20">
              <v:shape style="position:absolute;left:5473;top:1904;width:10;height:20" coordorigin="5473,1904" coordsize="10,20" path="m5473,1923l5483,1923,5483,1904,5473,1904,5473,1923xe" filled="true" fillcolor="#000000" stroked="false">
                <v:path arrowok="t"/>
                <v:fill type="solid"/>
              </v:shape>
            </v:group>
            <v:group style="position:absolute;left:5473;top:1923;width:10;height:20" coordorigin="5473,1923" coordsize="10,20">
              <v:shape style="position:absolute;left:5473;top:1923;width:10;height:20" coordorigin="5473,1923" coordsize="10,20" path="m5473,1942l5483,1942,5483,1923,5473,1923,5473,1942xe" filled="true" fillcolor="#000000" stroked="false">
                <v:path arrowok="t"/>
                <v:fill type="solid"/>
              </v:shape>
            </v:group>
            <v:group style="position:absolute;left:5473;top:1942;width:10;height:20" coordorigin="5473,1942" coordsize="10,20">
              <v:shape style="position:absolute;left:5473;top:1942;width:10;height:20" coordorigin="5473,1942" coordsize="10,20" path="m5473,1961l5483,1961,5483,1942,5473,1942,5473,1961xe" filled="true" fillcolor="#000000" stroked="false">
                <v:path arrowok="t"/>
                <v:fill type="solid"/>
              </v:shape>
            </v:group>
            <v:group style="position:absolute;left:5473;top:1961;width:10;height:20" coordorigin="5473,1961" coordsize="10,20">
              <v:shape style="position:absolute;left:5473;top:1961;width:10;height:20" coordorigin="5473,1961" coordsize="10,20" path="m5473,1981l5483,1981,5483,1961,5473,1961,5473,1981xe" filled="true" fillcolor="#000000" stroked="false">
                <v:path arrowok="t"/>
                <v:fill type="solid"/>
              </v:shape>
            </v:group>
            <v:group style="position:absolute;left:5473;top:1981;width:10;height:20" coordorigin="5473,1981" coordsize="10,20">
              <v:shape style="position:absolute;left:5473;top:1981;width:10;height:20" coordorigin="5473,1981" coordsize="10,20" path="m5473,2000l5483,2000,5483,1981,5473,1981,5473,2000xe" filled="true" fillcolor="#000000" stroked="false">
                <v:path arrowok="t"/>
                <v:fill type="solid"/>
              </v:shape>
            </v:group>
            <v:group style="position:absolute;left:5473;top:2000;width:10;height:20" coordorigin="5473,2000" coordsize="10,20">
              <v:shape style="position:absolute;left:5473;top:2000;width:10;height:20" coordorigin="5473,2000" coordsize="10,20" path="m5473,2019l5483,2019,5483,2000,5473,2000,5473,2019xe" filled="true" fillcolor="#000000" stroked="false">
                <v:path arrowok="t"/>
                <v:fill type="solid"/>
              </v:shape>
            </v:group>
            <v:group style="position:absolute;left:5473;top:2019;width:10;height:20" coordorigin="5473,2019" coordsize="10,20">
              <v:shape style="position:absolute;left:5473;top:2019;width:10;height:20" coordorigin="5473,2019" coordsize="10,20" path="m5473,2038l5483,2038,5483,2019,5473,2019,5473,2038xe" filled="true" fillcolor="#000000" stroked="false">
                <v:path arrowok="t"/>
                <v:fill type="solid"/>
              </v:shape>
            </v:group>
            <v:group style="position:absolute;left:5473;top:2038;width:10;height:20" coordorigin="5473,2038" coordsize="10,20">
              <v:shape style="position:absolute;left:5473;top:2038;width:10;height:20" coordorigin="5473,2038" coordsize="10,20" path="m5473,2057l5483,2057,5483,2038,5473,2038,5473,2057xe" filled="true" fillcolor="#000000" stroked="false">
                <v:path arrowok="t"/>
                <v:fill type="solid"/>
              </v:shape>
            </v:group>
            <v:group style="position:absolute;left:5473;top:2057;width:10;height:20" coordorigin="5473,2057" coordsize="10,20">
              <v:shape style="position:absolute;left:5473;top:2057;width:10;height:20" coordorigin="5473,2057" coordsize="10,20" path="m5473,2077l5483,2077,5483,2057,5473,2057,5473,2077xe" filled="true" fillcolor="#000000" stroked="false">
                <v:path arrowok="t"/>
                <v:fill type="solid"/>
              </v:shape>
            </v:group>
            <v:group style="position:absolute;left:5473;top:2077;width:10;height:20" coordorigin="5473,2077" coordsize="10,20">
              <v:shape style="position:absolute;left:5473;top:2077;width:10;height:20" coordorigin="5473,2077" coordsize="10,20" path="m5473,2096l5483,2096,5483,2077,5473,2077,5473,2096xe" filled="true" fillcolor="#000000" stroked="false">
                <v:path arrowok="t"/>
                <v:fill type="solid"/>
              </v:shape>
            </v:group>
            <v:group style="position:absolute;left:5473;top:2096;width:10;height:15" coordorigin="5473,2096" coordsize="10,15">
              <v:shape style="position:absolute;left:5473;top:2096;width:10;height:15" coordorigin="5473,2096" coordsize="10,15" path="m5473,2110l5483,2110,5483,2096,5473,2096,5473,2110xe" filled="true" fillcolor="#000000" stroked="false">
                <v:path arrowok="t"/>
                <v:fill type="solid"/>
              </v:shape>
            </v:group>
            <v:group style="position:absolute;left:6280;top:1789;width:10;height:20" coordorigin="6280,1789" coordsize="10,20">
              <v:shape style="position:absolute;left:6280;top:1789;width:10;height:20" coordorigin="6280,1789" coordsize="10,20" path="m6280,1808l6290,1808,6290,1789,6280,1789,6280,1808xe" filled="true" fillcolor="#000000" stroked="false">
                <v:path arrowok="t"/>
                <v:fill type="solid"/>
              </v:shape>
            </v:group>
            <v:group style="position:absolute;left:6280;top:1808;width:10;height:20" coordorigin="6280,1808" coordsize="10,20">
              <v:shape style="position:absolute;left:6280;top:1808;width:10;height:20" coordorigin="6280,1808" coordsize="10,20" path="m6280,1827l6290,1827,6290,1808,6280,1808,6280,1827xe" filled="true" fillcolor="#000000" stroked="false">
                <v:path arrowok="t"/>
                <v:fill type="solid"/>
              </v:shape>
            </v:group>
            <v:group style="position:absolute;left:6280;top:1827;width:10;height:20" coordorigin="6280,1827" coordsize="10,20">
              <v:shape style="position:absolute;left:6280;top:1827;width:10;height:20" coordorigin="6280,1827" coordsize="10,20" path="m6280,1846l6290,1846,6290,1827,6280,1827,6280,1846xe" filled="true" fillcolor="#000000" stroked="false">
                <v:path arrowok="t"/>
                <v:fill type="solid"/>
              </v:shape>
            </v:group>
            <v:group style="position:absolute;left:6280;top:1846;width:10;height:20" coordorigin="6280,1846" coordsize="10,20">
              <v:shape style="position:absolute;left:6280;top:1846;width:10;height:20" coordorigin="6280,1846" coordsize="10,20" path="m6280,1865l6290,1865,6290,1846,6280,1846,6280,1865xe" filled="true" fillcolor="#000000" stroked="false">
                <v:path arrowok="t"/>
                <v:fill type="solid"/>
              </v:shape>
            </v:group>
            <v:group style="position:absolute;left:6280;top:1865;width:10;height:20" coordorigin="6280,1865" coordsize="10,20">
              <v:shape style="position:absolute;left:6280;top:1865;width:10;height:20" coordorigin="6280,1865" coordsize="10,20" path="m6280,1885l6290,1885,6290,1865,6280,1865,6280,1885xe" filled="true" fillcolor="#000000" stroked="false">
                <v:path arrowok="t"/>
                <v:fill type="solid"/>
              </v:shape>
            </v:group>
            <v:group style="position:absolute;left:6280;top:1885;width:10;height:20" coordorigin="6280,1885" coordsize="10,20">
              <v:shape style="position:absolute;left:6280;top:1885;width:10;height:20" coordorigin="6280,1885" coordsize="10,20" path="m6280,1904l6290,1904,6290,1885,6280,1885,6280,1904xe" filled="true" fillcolor="#000000" stroked="false">
                <v:path arrowok="t"/>
                <v:fill type="solid"/>
              </v:shape>
            </v:group>
            <v:group style="position:absolute;left:6280;top:1904;width:10;height:20" coordorigin="6280,1904" coordsize="10,20">
              <v:shape style="position:absolute;left:6280;top:1904;width:10;height:20" coordorigin="6280,1904" coordsize="10,20" path="m6280,1923l6290,1923,6290,1904,6280,1904,6280,1923xe" filled="true" fillcolor="#000000" stroked="false">
                <v:path arrowok="t"/>
                <v:fill type="solid"/>
              </v:shape>
            </v:group>
            <v:group style="position:absolute;left:6280;top:1923;width:10;height:20" coordorigin="6280,1923" coordsize="10,20">
              <v:shape style="position:absolute;left:6280;top:1923;width:10;height:20" coordorigin="6280,1923" coordsize="10,20" path="m6280,1942l6290,1942,6290,1923,6280,1923,6280,1942xe" filled="true" fillcolor="#000000" stroked="false">
                <v:path arrowok="t"/>
                <v:fill type="solid"/>
              </v:shape>
            </v:group>
            <v:group style="position:absolute;left:6280;top:1942;width:10;height:20" coordorigin="6280,1942" coordsize="10,20">
              <v:shape style="position:absolute;left:6280;top:1942;width:10;height:20" coordorigin="6280,1942" coordsize="10,20" path="m6280,1961l6290,1961,6290,1942,6280,1942,6280,1961xe" filled="true" fillcolor="#000000" stroked="false">
                <v:path arrowok="t"/>
                <v:fill type="solid"/>
              </v:shape>
            </v:group>
            <v:group style="position:absolute;left:6280;top:1961;width:10;height:20" coordorigin="6280,1961" coordsize="10,20">
              <v:shape style="position:absolute;left:6280;top:1961;width:10;height:20" coordorigin="6280,1961" coordsize="10,20" path="m6280,1981l6290,1981,6290,1961,6280,1961,6280,1981xe" filled="true" fillcolor="#000000" stroked="false">
                <v:path arrowok="t"/>
                <v:fill type="solid"/>
              </v:shape>
            </v:group>
            <v:group style="position:absolute;left:6280;top:1981;width:10;height:20" coordorigin="6280,1981" coordsize="10,20">
              <v:shape style="position:absolute;left:6280;top:1981;width:10;height:20" coordorigin="6280,1981" coordsize="10,20" path="m6280,2000l6290,2000,6290,1981,6280,1981,6280,2000xe" filled="true" fillcolor="#000000" stroked="false">
                <v:path arrowok="t"/>
                <v:fill type="solid"/>
              </v:shape>
            </v:group>
            <v:group style="position:absolute;left:6280;top:2000;width:10;height:20" coordorigin="6280,2000" coordsize="10,20">
              <v:shape style="position:absolute;left:6280;top:2000;width:10;height:20" coordorigin="6280,2000" coordsize="10,20" path="m6280,2019l6290,2019,6290,2000,6280,2000,6280,2019xe" filled="true" fillcolor="#000000" stroked="false">
                <v:path arrowok="t"/>
                <v:fill type="solid"/>
              </v:shape>
            </v:group>
            <v:group style="position:absolute;left:6280;top:2019;width:10;height:20" coordorigin="6280,2019" coordsize="10,20">
              <v:shape style="position:absolute;left:6280;top:2019;width:10;height:20" coordorigin="6280,2019" coordsize="10,20" path="m6280,2038l6290,2038,6290,2019,6280,2019,6280,2038xe" filled="true" fillcolor="#000000" stroked="false">
                <v:path arrowok="t"/>
                <v:fill type="solid"/>
              </v:shape>
            </v:group>
            <v:group style="position:absolute;left:6280;top:2038;width:10;height:20" coordorigin="6280,2038" coordsize="10,20">
              <v:shape style="position:absolute;left:6280;top:2038;width:10;height:20" coordorigin="6280,2038" coordsize="10,20" path="m6280,2057l6290,2057,6290,2038,6280,2038,6280,2057xe" filled="true" fillcolor="#000000" stroked="false">
                <v:path arrowok="t"/>
                <v:fill type="solid"/>
              </v:shape>
            </v:group>
            <v:group style="position:absolute;left:6280;top:2057;width:10;height:20" coordorigin="6280,2057" coordsize="10,20">
              <v:shape style="position:absolute;left:6280;top:2057;width:10;height:20" coordorigin="6280,2057" coordsize="10,20" path="m6280,2077l6290,2077,6290,2057,6280,2057,6280,2077xe" filled="true" fillcolor="#000000" stroked="false">
                <v:path arrowok="t"/>
                <v:fill type="solid"/>
              </v:shape>
            </v:group>
            <v:group style="position:absolute;left:6280;top:2077;width:10;height:20" coordorigin="6280,2077" coordsize="10,20">
              <v:shape style="position:absolute;left:6280;top:2077;width:10;height:20" coordorigin="6280,2077" coordsize="10,20" path="m6280,2096l6290,2096,6290,2077,6280,2077,6280,2096xe" filled="true" fillcolor="#000000" stroked="false">
                <v:path arrowok="t"/>
                <v:fill type="solid"/>
              </v:shape>
            </v:group>
            <v:group style="position:absolute;left:6280;top:2096;width:10;height:15" coordorigin="6280,2096" coordsize="10,15">
              <v:shape style="position:absolute;left:6280;top:2096;width:10;height:15" coordorigin="6280,2096" coordsize="10,15" path="m6280,2110l6290,2110,6290,2096,6280,2096,6280,2110xe" filled="true" fillcolor="#000000" stroked="false">
                <v:path arrowok="t"/>
                <v:fill type="solid"/>
              </v:shape>
            </v:group>
            <v:group style="position:absolute;left:7214;top:1789;width:10;height:20" coordorigin="7214,1789" coordsize="10,20">
              <v:shape style="position:absolute;left:7214;top:1789;width:10;height:20" coordorigin="7214,1789" coordsize="10,20" path="m7214,1808l7223,1808,7223,1789,7214,1789,7214,1808xe" filled="true" fillcolor="#000000" stroked="false">
                <v:path arrowok="t"/>
                <v:fill type="solid"/>
              </v:shape>
            </v:group>
            <v:group style="position:absolute;left:7214;top:1808;width:10;height:20" coordorigin="7214,1808" coordsize="10,20">
              <v:shape style="position:absolute;left:7214;top:1808;width:10;height:20" coordorigin="7214,1808" coordsize="10,20" path="m7214,1827l7223,1827,7223,1808,7214,1808,7214,1827xe" filled="true" fillcolor="#000000" stroked="false">
                <v:path arrowok="t"/>
                <v:fill type="solid"/>
              </v:shape>
            </v:group>
            <v:group style="position:absolute;left:7214;top:1827;width:10;height:20" coordorigin="7214,1827" coordsize="10,20">
              <v:shape style="position:absolute;left:7214;top:1827;width:10;height:20" coordorigin="7214,1827" coordsize="10,20" path="m7214,1846l7223,1846,7223,1827,7214,1827,7214,1846xe" filled="true" fillcolor="#000000" stroked="false">
                <v:path arrowok="t"/>
                <v:fill type="solid"/>
              </v:shape>
            </v:group>
            <v:group style="position:absolute;left:7214;top:1846;width:10;height:20" coordorigin="7214,1846" coordsize="10,20">
              <v:shape style="position:absolute;left:7214;top:1846;width:10;height:20" coordorigin="7214,1846" coordsize="10,20" path="m7214,1865l7223,1865,7223,1846,7214,1846,7214,1865xe" filled="true" fillcolor="#000000" stroked="false">
                <v:path arrowok="t"/>
                <v:fill type="solid"/>
              </v:shape>
            </v:group>
            <v:group style="position:absolute;left:7214;top:1865;width:10;height:20" coordorigin="7214,1865" coordsize="10,20">
              <v:shape style="position:absolute;left:7214;top:1865;width:10;height:20" coordorigin="7214,1865" coordsize="10,20" path="m7214,1885l7223,1885,7223,1865,7214,1865,7214,1885xe" filled="true" fillcolor="#000000" stroked="false">
                <v:path arrowok="t"/>
                <v:fill type="solid"/>
              </v:shape>
            </v:group>
            <v:group style="position:absolute;left:7214;top:1885;width:10;height:20" coordorigin="7214,1885" coordsize="10,20">
              <v:shape style="position:absolute;left:7214;top:1885;width:10;height:20" coordorigin="7214,1885" coordsize="10,20" path="m7214,1904l7223,1904,7223,1885,7214,1885,7214,1904xe" filled="true" fillcolor="#000000" stroked="false">
                <v:path arrowok="t"/>
                <v:fill type="solid"/>
              </v:shape>
            </v:group>
            <v:group style="position:absolute;left:7214;top:1904;width:10;height:20" coordorigin="7214,1904" coordsize="10,20">
              <v:shape style="position:absolute;left:7214;top:1904;width:10;height:20" coordorigin="7214,1904" coordsize="10,20" path="m7214,1923l7223,1923,7223,1904,7214,1904,7214,1923xe" filled="true" fillcolor="#000000" stroked="false">
                <v:path arrowok="t"/>
                <v:fill type="solid"/>
              </v:shape>
            </v:group>
            <v:group style="position:absolute;left:7214;top:1923;width:10;height:20" coordorigin="7214,1923" coordsize="10,20">
              <v:shape style="position:absolute;left:7214;top:1923;width:10;height:20" coordorigin="7214,1923" coordsize="10,20" path="m7214,1942l7223,1942,7223,1923,7214,1923,7214,1942xe" filled="true" fillcolor="#000000" stroked="false">
                <v:path arrowok="t"/>
                <v:fill type="solid"/>
              </v:shape>
            </v:group>
            <v:group style="position:absolute;left:7214;top:1942;width:10;height:20" coordorigin="7214,1942" coordsize="10,20">
              <v:shape style="position:absolute;left:7214;top:1942;width:10;height:20" coordorigin="7214,1942" coordsize="10,20" path="m7214,1961l7223,1961,7223,1942,7214,1942,7214,1961xe" filled="true" fillcolor="#000000" stroked="false">
                <v:path arrowok="t"/>
                <v:fill type="solid"/>
              </v:shape>
            </v:group>
            <v:group style="position:absolute;left:7214;top:1961;width:10;height:20" coordorigin="7214,1961" coordsize="10,20">
              <v:shape style="position:absolute;left:7214;top:1961;width:10;height:20" coordorigin="7214,1961" coordsize="10,20" path="m7214,1981l7223,1981,7223,1961,7214,1961,7214,1981xe" filled="true" fillcolor="#000000" stroked="false">
                <v:path arrowok="t"/>
                <v:fill type="solid"/>
              </v:shape>
            </v:group>
            <v:group style="position:absolute;left:7214;top:1981;width:10;height:20" coordorigin="7214,1981" coordsize="10,20">
              <v:shape style="position:absolute;left:7214;top:1981;width:10;height:20" coordorigin="7214,1981" coordsize="10,20" path="m7214,2000l7223,2000,7223,1981,7214,1981,7214,2000xe" filled="true" fillcolor="#000000" stroked="false">
                <v:path arrowok="t"/>
                <v:fill type="solid"/>
              </v:shape>
            </v:group>
            <v:group style="position:absolute;left:7214;top:2000;width:10;height:20" coordorigin="7214,2000" coordsize="10,20">
              <v:shape style="position:absolute;left:7214;top:2000;width:10;height:20" coordorigin="7214,2000" coordsize="10,20" path="m7214,2019l7223,2019,7223,2000,7214,2000,7214,2019xe" filled="true" fillcolor="#000000" stroked="false">
                <v:path arrowok="t"/>
                <v:fill type="solid"/>
              </v:shape>
            </v:group>
            <v:group style="position:absolute;left:7214;top:2019;width:10;height:20" coordorigin="7214,2019" coordsize="10,20">
              <v:shape style="position:absolute;left:7214;top:2019;width:10;height:20" coordorigin="7214,2019" coordsize="10,20" path="m7214,2038l7223,2038,7223,2019,7214,2019,7214,2038xe" filled="true" fillcolor="#000000" stroked="false">
                <v:path arrowok="t"/>
                <v:fill type="solid"/>
              </v:shape>
            </v:group>
            <v:group style="position:absolute;left:7214;top:2038;width:10;height:20" coordorigin="7214,2038" coordsize="10,20">
              <v:shape style="position:absolute;left:7214;top:2038;width:10;height:20" coordorigin="7214,2038" coordsize="10,20" path="m7214,2057l7223,2057,7223,2038,7214,2038,7214,2057xe" filled="true" fillcolor="#000000" stroked="false">
                <v:path arrowok="t"/>
                <v:fill type="solid"/>
              </v:shape>
            </v:group>
            <v:group style="position:absolute;left:7214;top:2057;width:10;height:20" coordorigin="7214,2057" coordsize="10,20">
              <v:shape style="position:absolute;left:7214;top:2057;width:10;height:20" coordorigin="7214,2057" coordsize="10,20" path="m7214,2077l7223,2077,7223,2057,7214,2057,7214,2077xe" filled="true" fillcolor="#000000" stroked="false">
                <v:path arrowok="t"/>
                <v:fill type="solid"/>
              </v:shape>
            </v:group>
            <v:group style="position:absolute;left:7214;top:2077;width:10;height:20" coordorigin="7214,2077" coordsize="10,20">
              <v:shape style="position:absolute;left:7214;top:2077;width:10;height:20" coordorigin="7214,2077" coordsize="10,20" path="m7214,2096l7223,2096,7223,2077,7214,2077,7214,2096xe" filled="true" fillcolor="#000000" stroked="false">
                <v:path arrowok="t"/>
                <v:fill type="solid"/>
              </v:shape>
            </v:group>
            <v:group style="position:absolute;left:7214;top:2096;width:10;height:15" coordorigin="7214,2096" coordsize="10,15">
              <v:shape style="position:absolute;left:7214;top:2096;width:10;height:15" coordorigin="7214,2096" coordsize="10,15" path="m7214,2110l7223,2110,7223,2096,7214,2096,7214,2110xe" filled="true" fillcolor="#000000" stroked="false">
                <v:path arrowok="t"/>
                <v:fill type="solid"/>
              </v:shape>
              <v:shape style="position:absolute;left:29;top:2019;width:821;height:101" type="#_x0000_t75" stroked="false">
                <v:imagedata r:id="rId728" o:title=""/>
              </v:shape>
              <v:shape style="position:absolute;left:826;top:2110;width:1083;height:10" type="#_x0000_t75" stroked="false">
                <v:imagedata r:id="rId723" o:title=""/>
              </v:shape>
              <v:shape style="position:absolute;left:1904;top:2110;width:1673;height:10" type="#_x0000_t75" stroked="false">
                <v:imagedata r:id="rId724" o:title=""/>
              </v:shape>
              <v:shape style="position:absolute;left:3572;top:2110;width:823;height:10" type="#_x0000_t75" stroked="false">
                <v:imagedata r:id="rId277" o:title=""/>
              </v:shape>
              <v:shape style="position:absolute;left:4391;top:2110;width:1082;height:10" type="#_x0000_t75" stroked="false">
                <v:imagedata r:id="rId725" o:title=""/>
              </v:shape>
              <v:shape style="position:absolute;left:5468;top:2110;width:1745;height:10" type="#_x0000_t75" stroked="false">
                <v:imagedata r:id="rId726" o:title=""/>
              </v:shape>
              <v:shape style="position:absolute;left:7209;top:2110;width:718;height:10" type="#_x0000_t75" stroked="false">
                <v:imagedata r:id="rId727" o:title=""/>
              </v:shape>
            </v:group>
            <v:group style="position:absolute;left:830;top:2120;width:10;height:20" coordorigin="830,2120" coordsize="10,20">
              <v:shape style="position:absolute;left:830;top:2120;width:10;height:20" coordorigin="830,2120" coordsize="10,20" path="m830,2139l840,2139,840,2120,830,2120,830,2139xe" filled="true" fillcolor="#000000" stroked="false">
                <v:path arrowok="t"/>
                <v:fill type="solid"/>
              </v:shape>
            </v:group>
            <v:group style="position:absolute;left:830;top:2139;width:10;height:20" coordorigin="830,2139" coordsize="10,20">
              <v:shape style="position:absolute;left:830;top:2139;width:10;height:20" coordorigin="830,2139" coordsize="10,20" path="m830,2158l840,2158,840,2139,830,2139,830,2158xe" filled="true" fillcolor="#000000" stroked="false">
                <v:path arrowok="t"/>
                <v:fill type="solid"/>
              </v:shape>
            </v:group>
            <v:group style="position:absolute;left:830;top:2158;width:10;height:20" coordorigin="830,2158" coordsize="10,20">
              <v:shape style="position:absolute;left:830;top:2158;width:10;height:20" coordorigin="830,2158" coordsize="10,20" path="m830,2177l840,2177,840,2158,830,2158,830,2177xe" filled="true" fillcolor="#000000" stroked="false">
                <v:path arrowok="t"/>
                <v:fill type="solid"/>
              </v:shape>
            </v:group>
            <v:group style="position:absolute;left:830;top:2177;width:10;height:20" coordorigin="830,2177" coordsize="10,20">
              <v:shape style="position:absolute;left:830;top:2177;width:10;height:20" coordorigin="830,2177" coordsize="10,20" path="m830,2197l840,2197,840,2177,830,2177,830,2197xe" filled="true" fillcolor="#000000" stroked="false">
                <v:path arrowok="t"/>
                <v:fill type="solid"/>
              </v:shape>
            </v:group>
            <v:group style="position:absolute;left:830;top:2197;width:10;height:20" coordorigin="830,2197" coordsize="10,20">
              <v:shape style="position:absolute;left:830;top:2197;width:10;height:20" coordorigin="830,2197" coordsize="10,20" path="m830,2216l840,2216,840,2197,830,2197,830,2216xe" filled="true" fillcolor="#000000" stroked="false">
                <v:path arrowok="t"/>
                <v:fill type="solid"/>
              </v:shape>
            </v:group>
            <v:group style="position:absolute;left:830;top:2216;width:10;height:20" coordorigin="830,2216" coordsize="10,20">
              <v:shape style="position:absolute;left:830;top:2216;width:10;height:20" coordorigin="830,2216" coordsize="10,20" path="m830,2235l840,2235,840,2216,830,2216,830,2235xe" filled="true" fillcolor="#000000" stroked="false">
                <v:path arrowok="t"/>
                <v:fill type="solid"/>
              </v:shape>
            </v:group>
            <v:group style="position:absolute;left:830;top:2235;width:10;height:20" coordorigin="830,2235" coordsize="10,20">
              <v:shape style="position:absolute;left:830;top:2235;width:10;height:20" coordorigin="830,2235" coordsize="10,20" path="m830,2254l840,2254,840,2235,830,2235,830,2254xe" filled="true" fillcolor="#000000" stroked="false">
                <v:path arrowok="t"/>
                <v:fill type="solid"/>
              </v:shape>
            </v:group>
            <v:group style="position:absolute;left:830;top:2254;width:10;height:20" coordorigin="830,2254" coordsize="10,20">
              <v:shape style="position:absolute;left:830;top:2254;width:10;height:20" coordorigin="830,2254" coordsize="10,20" path="m830,2273l840,2273,840,2254,830,2254,830,2273xe" filled="true" fillcolor="#000000" stroked="false">
                <v:path arrowok="t"/>
                <v:fill type="solid"/>
              </v:shape>
            </v:group>
            <v:group style="position:absolute;left:830;top:2273;width:10;height:20" coordorigin="830,2273" coordsize="10,20">
              <v:shape style="position:absolute;left:830;top:2273;width:10;height:20" coordorigin="830,2273" coordsize="10,20" path="m830,2293l840,2293,840,2273,830,2273,830,2293xe" filled="true" fillcolor="#000000" stroked="false">
                <v:path arrowok="t"/>
                <v:fill type="solid"/>
              </v:shape>
            </v:group>
            <v:group style="position:absolute;left:830;top:2293;width:10;height:20" coordorigin="830,2293" coordsize="10,20">
              <v:shape style="position:absolute;left:830;top:2293;width:10;height:20" coordorigin="830,2293" coordsize="10,20" path="m830,2312l840,2312,840,2293,830,2293,830,2312xe" filled="true" fillcolor="#000000" stroked="false">
                <v:path arrowok="t"/>
                <v:fill type="solid"/>
              </v:shape>
            </v:group>
            <v:group style="position:absolute;left:830;top:2312;width:10;height:20" coordorigin="830,2312" coordsize="10,20">
              <v:shape style="position:absolute;left:830;top:2312;width:10;height:20" coordorigin="830,2312" coordsize="10,20" path="m830,2331l840,2331,840,2312,830,2312,830,2331xe" filled="true" fillcolor="#000000" stroked="false">
                <v:path arrowok="t"/>
                <v:fill type="solid"/>
              </v:shape>
            </v:group>
            <v:group style="position:absolute;left:830;top:2331;width:10;height:20" coordorigin="830,2331" coordsize="10,20">
              <v:shape style="position:absolute;left:830;top:2331;width:10;height:20" coordorigin="830,2331" coordsize="10,20" path="m830,2350l840,2350,840,2331,830,2331,830,2350xe" filled="true" fillcolor="#000000" stroked="false">
                <v:path arrowok="t"/>
                <v:fill type="solid"/>
              </v:shape>
            </v:group>
            <v:group style="position:absolute;left:830;top:2350;width:10;height:20" coordorigin="830,2350" coordsize="10,20">
              <v:shape style="position:absolute;left:830;top:2350;width:10;height:20" coordorigin="830,2350" coordsize="10,20" path="m830,2369l840,2369,840,2350,830,2350,830,2369xe" filled="true" fillcolor="#000000" stroked="false">
                <v:path arrowok="t"/>
                <v:fill type="solid"/>
              </v:shape>
            </v:group>
            <v:group style="position:absolute;left:830;top:2369;width:10;height:20" coordorigin="830,2369" coordsize="10,20">
              <v:shape style="position:absolute;left:830;top:2369;width:10;height:20" coordorigin="830,2369" coordsize="10,20" path="m830,2389l840,2389,840,2369,830,2369,830,2389xe" filled="true" fillcolor="#000000" stroked="false">
                <v:path arrowok="t"/>
                <v:fill type="solid"/>
              </v:shape>
            </v:group>
            <v:group style="position:absolute;left:830;top:2389;width:10;height:20" coordorigin="830,2389" coordsize="10,20">
              <v:shape style="position:absolute;left:830;top:2389;width:10;height:20" coordorigin="830,2389" coordsize="10,20" path="m830,2408l840,2408,840,2389,830,2389,830,2408xe" filled="true" fillcolor="#000000" stroked="false">
                <v:path arrowok="t"/>
                <v:fill type="solid"/>
              </v:shape>
            </v:group>
            <v:group style="position:absolute;left:830;top:2408;width:10;height:20" coordorigin="830,2408" coordsize="10,20">
              <v:shape style="position:absolute;left:830;top:2408;width:10;height:20" coordorigin="830,2408" coordsize="10,20" path="m830,2427l840,2427,840,2408,830,2408,830,2427xe" filled="true" fillcolor="#000000" stroked="false">
                <v:path arrowok="t"/>
                <v:fill type="solid"/>
              </v:shape>
            </v:group>
            <v:group style="position:absolute;left:830;top:2433;width:10;height:2" coordorigin="830,2433" coordsize="10,2">
              <v:shape style="position:absolute;left:830;top:2433;width:10;height:2" coordorigin="830,2433" coordsize="10,0" path="m830,2433l840,2433e" filled="false" stroked="true" strokeweight=".599980pt" strokecolor="#000000">
                <v:path arrowok="t"/>
              </v:shape>
            </v:group>
            <v:group style="position:absolute;left:1909;top:2120;width:10;height:20" coordorigin="1909,2120" coordsize="10,20">
              <v:shape style="position:absolute;left:1909;top:2120;width:10;height:20" coordorigin="1909,2120" coordsize="10,20" path="m1909,2139l1918,2139,1918,2120,1909,2120,1909,2139xe" filled="true" fillcolor="#000000" stroked="false">
                <v:path arrowok="t"/>
                <v:fill type="solid"/>
              </v:shape>
            </v:group>
            <v:group style="position:absolute;left:1909;top:2139;width:10;height:20" coordorigin="1909,2139" coordsize="10,20">
              <v:shape style="position:absolute;left:1909;top:2139;width:10;height:20" coordorigin="1909,2139" coordsize="10,20" path="m1909,2158l1918,2158,1918,2139,1909,2139,1909,2158xe" filled="true" fillcolor="#000000" stroked="false">
                <v:path arrowok="t"/>
                <v:fill type="solid"/>
              </v:shape>
            </v:group>
            <v:group style="position:absolute;left:1909;top:2158;width:10;height:20" coordorigin="1909,2158" coordsize="10,20">
              <v:shape style="position:absolute;left:1909;top:2158;width:10;height:20" coordorigin="1909,2158" coordsize="10,20" path="m1909,2177l1918,2177,1918,2158,1909,2158,1909,2177xe" filled="true" fillcolor="#000000" stroked="false">
                <v:path arrowok="t"/>
                <v:fill type="solid"/>
              </v:shape>
            </v:group>
            <v:group style="position:absolute;left:1909;top:2177;width:10;height:20" coordorigin="1909,2177" coordsize="10,20">
              <v:shape style="position:absolute;left:1909;top:2177;width:10;height:20" coordorigin="1909,2177" coordsize="10,20" path="m1909,2197l1918,2197,1918,2177,1909,2177,1909,2197xe" filled="true" fillcolor="#000000" stroked="false">
                <v:path arrowok="t"/>
                <v:fill type="solid"/>
              </v:shape>
            </v:group>
            <v:group style="position:absolute;left:1909;top:2197;width:10;height:20" coordorigin="1909,2197" coordsize="10,20">
              <v:shape style="position:absolute;left:1909;top:2197;width:10;height:20" coordorigin="1909,2197" coordsize="10,20" path="m1909,2216l1918,2216,1918,2197,1909,2197,1909,2216xe" filled="true" fillcolor="#000000" stroked="false">
                <v:path arrowok="t"/>
                <v:fill type="solid"/>
              </v:shape>
            </v:group>
            <v:group style="position:absolute;left:1909;top:2216;width:10;height:20" coordorigin="1909,2216" coordsize="10,20">
              <v:shape style="position:absolute;left:1909;top:2216;width:10;height:20" coordorigin="1909,2216" coordsize="10,20" path="m1909,2235l1918,2235,1918,2216,1909,2216,1909,2235xe" filled="true" fillcolor="#000000" stroked="false">
                <v:path arrowok="t"/>
                <v:fill type="solid"/>
              </v:shape>
            </v:group>
            <v:group style="position:absolute;left:1909;top:2235;width:10;height:20" coordorigin="1909,2235" coordsize="10,20">
              <v:shape style="position:absolute;left:1909;top:2235;width:10;height:20" coordorigin="1909,2235" coordsize="10,20" path="m1909,2254l1918,2254,1918,2235,1909,2235,1909,2254xe" filled="true" fillcolor="#000000" stroked="false">
                <v:path arrowok="t"/>
                <v:fill type="solid"/>
              </v:shape>
            </v:group>
            <v:group style="position:absolute;left:1909;top:2254;width:10;height:20" coordorigin="1909,2254" coordsize="10,20">
              <v:shape style="position:absolute;left:1909;top:2254;width:10;height:20" coordorigin="1909,2254" coordsize="10,20" path="m1909,2273l1918,2273,1918,2254,1909,2254,1909,2273xe" filled="true" fillcolor="#000000" stroked="false">
                <v:path arrowok="t"/>
                <v:fill type="solid"/>
              </v:shape>
            </v:group>
            <v:group style="position:absolute;left:1909;top:2273;width:10;height:20" coordorigin="1909,2273" coordsize="10,20">
              <v:shape style="position:absolute;left:1909;top:2273;width:10;height:20" coordorigin="1909,2273" coordsize="10,20" path="m1909,2293l1918,2293,1918,2273,1909,2273,1909,2293xe" filled="true" fillcolor="#000000" stroked="false">
                <v:path arrowok="t"/>
                <v:fill type="solid"/>
              </v:shape>
            </v:group>
            <v:group style="position:absolute;left:1909;top:2293;width:10;height:20" coordorigin="1909,2293" coordsize="10,20">
              <v:shape style="position:absolute;left:1909;top:2293;width:10;height:20" coordorigin="1909,2293" coordsize="10,20" path="m1909,2312l1918,2312,1918,2293,1909,2293,1909,2312xe" filled="true" fillcolor="#000000" stroked="false">
                <v:path arrowok="t"/>
                <v:fill type="solid"/>
              </v:shape>
            </v:group>
            <v:group style="position:absolute;left:1909;top:2312;width:10;height:20" coordorigin="1909,2312" coordsize="10,20">
              <v:shape style="position:absolute;left:1909;top:2312;width:10;height:20" coordorigin="1909,2312" coordsize="10,20" path="m1909,2331l1918,2331,1918,2312,1909,2312,1909,2331xe" filled="true" fillcolor="#000000" stroked="false">
                <v:path arrowok="t"/>
                <v:fill type="solid"/>
              </v:shape>
            </v:group>
            <v:group style="position:absolute;left:1909;top:2331;width:10;height:20" coordorigin="1909,2331" coordsize="10,20">
              <v:shape style="position:absolute;left:1909;top:2331;width:10;height:20" coordorigin="1909,2331" coordsize="10,20" path="m1909,2350l1918,2350,1918,2331,1909,2331,1909,2350xe" filled="true" fillcolor="#000000" stroked="false">
                <v:path arrowok="t"/>
                <v:fill type="solid"/>
              </v:shape>
            </v:group>
            <v:group style="position:absolute;left:1909;top:2350;width:10;height:20" coordorigin="1909,2350" coordsize="10,20">
              <v:shape style="position:absolute;left:1909;top:2350;width:10;height:20" coordorigin="1909,2350" coordsize="10,20" path="m1909,2369l1918,2369,1918,2350,1909,2350,1909,2369xe" filled="true" fillcolor="#000000" stroked="false">
                <v:path arrowok="t"/>
                <v:fill type="solid"/>
              </v:shape>
            </v:group>
            <v:group style="position:absolute;left:1909;top:2369;width:10;height:20" coordorigin="1909,2369" coordsize="10,20">
              <v:shape style="position:absolute;left:1909;top:2369;width:10;height:20" coordorigin="1909,2369" coordsize="10,20" path="m1909,2389l1918,2389,1918,2369,1909,2369,1909,2389xe" filled="true" fillcolor="#000000" stroked="false">
                <v:path arrowok="t"/>
                <v:fill type="solid"/>
              </v:shape>
            </v:group>
            <v:group style="position:absolute;left:1909;top:2389;width:10;height:20" coordorigin="1909,2389" coordsize="10,20">
              <v:shape style="position:absolute;left:1909;top:2389;width:10;height:20" coordorigin="1909,2389" coordsize="10,20" path="m1909,2408l1918,2408,1918,2389,1909,2389,1909,2408xe" filled="true" fillcolor="#000000" stroked="false">
                <v:path arrowok="t"/>
                <v:fill type="solid"/>
              </v:shape>
            </v:group>
            <v:group style="position:absolute;left:1909;top:2408;width:10;height:20" coordorigin="1909,2408" coordsize="10,20">
              <v:shape style="position:absolute;left:1909;top:2408;width:10;height:20" coordorigin="1909,2408" coordsize="10,20" path="m1909,2427l1918,2427,1918,2408,1909,2408,1909,2427xe" filled="true" fillcolor="#000000" stroked="false">
                <v:path arrowok="t"/>
                <v:fill type="solid"/>
              </v:shape>
            </v:group>
            <v:group style="position:absolute;left:1909;top:2433;width:10;height:2" coordorigin="1909,2433" coordsize="10,2">
              <v:shape style="position:absolute;left:1909;top:2433;width:10;height:2" coordorigin="1909,2433" coordsize="10,0" path="m1909,2433l1918,2433e" filled="false" stroked="true" strokeweight=".599980pt" strokecolor="#000000">
                <v:path arrowok="t"/>
              </v:shape>
            </v:group>
            <v:group style="position:absolute;left:2672;top:2120;width:10;height:20" coordorigin="2672,2120" coordsize="10,20">
              <v:shape style="position:absolute;left:2672;top:2120;width:10;height:20" coordorigin="2672,2120" coordsize="10,20" path="m2672,2139l2681,2139,2681,2120,2672,2120,2672,2139xe" filled="true" fillcolor="#000000" stroked="false">
                <v:path arrowok="t"/>
                <v:fill type="solid"/>
              </v:shape>
            </v:group>
            <v:group style="position:absolute;left:2672;top:2139;width:10;height:20" coordorigin="2672,2139" coordsize="10,20">
              <v:shape style="position:absolute;left:2672;top:2139;width:10;height:20" coordorigin="2672,2139" coordsize="10,20" path="m2672,2158l2681,2158,2681,2139,2672,2139,2672,2158xe" filled="true" fillcolor="#000000" stroked="false">
                <v:path arrowok="t"/>
                <v:fill type="solid"/>
              </v:shape>
            </v:group>
            <v:group style="position:absolute;left:2672;top:2158;width:10;height:20" coordorigin="2672,2158" coordsize="10,20">
              <v:shape style="position:absolute;left:2672;top:2158;width:10;height:20" coordorigin="2672,2158" coordsize="10,20" path="m2672,2177l2681,2177,2681,2158,2672,2158,2672,2177xe" filled="true" fillcolor="#000000" stroked="false">
                <v:path arrowok="t"/>
                <v:fill type="solid"/>
              </v:shape>
            </v:group>
            <v:group style="position:absolute;left:2672;top:2177;width:10;height:20" coordorigin="2672,2177" coordsize="10,20">
              <v:shape style="position:absolute;left:2672;top:2177;width:10;height:20" coordorigin="2672,2177" coordsize="10,20" path="m2672,2197l2681,2197,2681,2177,2672,2177,2672,2197xe" filled="true" fillcolor="#000000" stroked="false">
                <v:path arrowok="t"/>
                <v:fill type="solid"/>
              </v:shape>
            </v:group>
            <v:group style="position:absolute;left:2672;top:2197;width:10;height:20" coordorigin="2672,2197" coordsize="10,20">
              <v:shape style="position:absolute;left:2672;top:2197;width:10;height:20" coordorigin="2672,2197" coordsize="10,20" path="m2672,2216l2681,2216,2681,2197,2672,2197,2672,2216xe" filled="true" fillcolor="#000000" stroked="false">
                <v:path arrowok="t"/>
                <v:fill type="solid"/>
              </v:shape>
            </v:group>
            <v:group style="position:absolute;left:2672;top:2216;width:10;height:20" coordorigin="2672,2216" coordsize="10,20">
              <v:shape style="position:absolute;left:2672;top:2216;width:10;height:20" coordorigin="2672,2216" coordsize="10,20" path="m2672,2235l2681,2235,2681,2216,2672,2216,2672,2235xe" filled="true" fillcolor="#000000" stroked="false">
                <v:path arrowok="t"/>
                <v:fill type="solid"/>
              </v:shape>
            </v:group>
            <v:group style="position:absolute;left:2672;top:2235;width:10;height:20" coordorigin="2672,2235" coordsize="10,20">
              <v:shape style="position:absolute;left:2672;top:2235;width:10;height:20" coordorigin="2672,2235" coordsize="10,20" path="m2672,2254l2681,2254,2681,2235,2672,2235,2672,2254xe" filled="true" fillcolor="#000000" stroked="false">
                <v:path arrowok="t"/>
                <v:fill type="solid"/>
              </v:shape>
            </v:group>
            <v:group style="position:absolute;left:2672;top:2254;width:10;height:20" coordorigin="2672,2254" coordsize="10,20">
              <v:shape style="position:absolute;left:2672;top:2254;width:10;height:20" coordorigin="2672,2254" coordsize="10,20" path="m2672,2273l2681,2273,2681,2254,2672,2254,2672,2273xe" filled="true" fillcolor="#000000" stroked="false">
                <v:path arrowok="t"/>
                <v:fill type="solid"/>
              </v:shape>
            </v:group>
            <v:group style="position:absolute;left:2672;top:2273;width:10;height:20" coordorigin="2672,2273" coordsize="10,20">
              <v:shape style="position:absolute;left:2672;top:2273;width:10;height:20" coordorigin="2672,2273" coordsize="10,20" path="m2672,2293l2681,2293,2681,2273,2672,2273,2672,2293xe" filled="true" fillcolor="#000000" stroked="false">
                <v:path arrowok="t"/>
                <v:fill type="solid"/>
              </v:shape>
            </v:group>
            <v:group style="position:absolute;left:2672;top:2293;width:10;height:20" coordorigin="2672,2293" coordsize="10,20">
              <v:shape style="position:absolute;left:2672;top:2293;width:10;height:20" coordorigin="2672,2293" coordsize="10,20" path="m2672,2312l2681,2312,2681,2293,2672,2293,2672,2312xe" filled="true" fillcolor="#000000" stroked="false">
                <v:path arrowok="t"/>
                <v:fill type="solid"/>
              </v:shape>
            </v:group>
            <v:group style="position:absolute;left:2672;top:2312;width:10;height:20" coordorigin="2672,2312" coordsize="10,20">
              <v:shape style="position:absolute;left:2672;top:2312;width:10;height:20" coordorigin="2672,2312" coordsize="10,20" path="m2672,2331l2681,2331,2681,2312,2672,2312,2672,2331xe" filled="true" fillcolor="#000000" stroked="false">
                <v:path arrowok="t"/>
                <v:fill type="solid"/>
              </v:shape>
            </v:group>
            <v:group style="position:absolute;left:2672;top:2331;width:10;height:20" coordorigin="2672,2331" coordsize="10,20">
              <v:shape style="position:absolute;left:2672;top:2331;width:10;height:20" coordorigin="2672,2331" coordsize="10,20" path="m2672,2350l2681,2350,2681,2331,2672,2331,2672,2350xe" filled="true" fillcolor="#000000" stroked="false">
                <v:path arrowok="t"/>
                <v:fill type="solid"/>
              </v:shape>
            </v:group>
            <v:group style="position:absolute;left:2672;top:2350;width:10;height:20" coordorigin="2672,2350" coordsize="10,20">
              <v:shape style="position:absolute;left:2672;top:2350;width:10;height:20" coordorigin="2672,2350" coordsize="10,20" path="m2672,2369l2681,2369,2681,2350,2672,2350,2672,2369xe" filled="true" fillcolor="#000000" stroked="false">
                <v:path arrowok="t"/>
                <v:fill type="solid"/>
              </v:shape>
            </v:group>
            <v:group style="position:absolute;left:2672;top:2369;width:10;height:20" coordorigin="2672,2369" coordsize="10,20">
              <v:shape style="position:absolute;left:2672;top:2369;width:10;height:20" coordorigin="2672,2369" coordsize="10,20" path="m2672,2389l2681,2389,2681,2369,2672,2369,2672,2389xe" filled="true" fillcolor="#000000" stroked="false">
                <v:path arrowok="t"/>
                <v:fill type="solid"/>
              </v:shape>
            </v:group>
            <v:group style="position:absolute;left:2672;top:2389;width:10;height:20" coordorigin="2672,2389" coordsize="10,20">
              <v:shape style="position:absolute;left:2672;top:2389;width:10;height:20" coordorigin="2672,2389" coordsize="10,20" path="m2672,2408l2681,2408,2681,2389,2672,2389,2672,2408xe" filled="true" fillcolor="#000000" stroked="false">
                <v:path arrowok="t"/>
                <v:fill type="solid"/>
              </v:shape>
            </v:group>
            <v:group style="position:absolute;left:2672;top:2408;width:10;height:20" coordorigin="2672,2408" coordsize="10,20">
              <v:shape style="position:absolute;left:2672;top:2408;width:10;height:20" coordorigin="2672,2408" coordsize="10,20" path="m2672,2427l2681,2427,2681,2408,2672,2408,2672,2427xe" filled="true" fillcolor="#000000" stroked="false">
                <v:path arrowok="t"/>
                <v:fill type="solid"/>
              </v:shape>
            </v:group>
            <v:group style="position:absolute;left:2672;top:2433;width:10;height:2" coordorigin="2672,2433" coordsize="10,2">
              <v:shape style="position:absolute;left:2672;top:2433;width:10;height:2" coordorigin="2672,2433" coordsize="10,0" path="m2672,2433l2681,2433e" filled="false" stroked="true" strokeweight=".599980pt" strokecolor="#000000">
                <v:path arrowok="t"/>
              </v:shape>
            </v:group>
            <v:group style="position:absolute;left:3577;top:2120;width:10;height:20" coordorigin="3577,2120" coordsize="10,20">
              <v:shape style="position:absolute;left:3577;top:2120;width:10;height:20" coordorigin="3577,2120" coordsize="10,20" path="m3577,2139l3587,2139,3587,2120,3577,2120,3577,2139xe" filled="true" fillcolor="#000000" stroked="false">
                <v:path arrowok="t"/>
                <v:fill type="solid"/>
              </v:shape>
            </v:group>
            <v:group style="position:absolute;left:3577;top:2139;width:10;height:20" coordorigin="3577,2139" coordsize="10,20">
              <v:shape style="position:absolute;left:3577;top:2139;width:10;height:20" coordorigin="3577,2139" coordsize="10,20" path="m3577,2158l3587,2158,3587,2139,3577,2139,3577,2158xe" filled="true" fillcolor="#000000" stroked="false">
                <v:path arrowok="t"/>
                <v:fill type="solid"/>
              </v:shape>
            </v:group>
            <v:group style="position:absolute;left:3577;top:2158;width:10;height:20" coordorigin="3577,2158" coordsize="10,20">
              <v:shape style="position:absolute;left:3577;top:2158;width:10;height:20" coordorigin="3577,2158" coordsize="10,20" path="m3577,2177l3587,2177,3587,2158,3577,2158,3577,2177xe" filled="true" fillcolor="#000000" stroked="false">
                <v:path arrowok="t"/>
                <v:fill type="solid"/>
              </v:shape>
            </v:group>
            <v:group style="position:absolute;left:3577;top:2177;width:10;height:20" coordorigin="3577,2177" coordsize="10,20">
              <v:shape style="position:absolute;left:3577;top:2177;width:10;height:20" coordorigin="3577,2177" coordsize="10,20" path="m3577,2197l3587,2197,3587,2177,3577,2177,3577,2197xe" filled="true" fillcolor="#000000" stroked="false">
                <v:path arrowok="t"/>
                <v:fill type="solid"/>
              </v:shape>
            </v:group>
            <v:group style="position:absolute;left:3577;top:2197;width:10;height:20" coordorigin="3577,2197" coordsize="10,20">
              <v:shape style="position:absolute;left:3577;top:2197;width:10;height:20" coordorigin="3577,2197" coordsize="10,20" path="m3577,2216l3587,2216,3587,2197,3577,2197,3577,2216xe" filled="true" fillcolor="#000000" stroked="false">
                <v:path arrowok="t"/>
                <v:fill type="solid"/>
              </v:shape>
            </v:group>
            <v:group style="position:absolute;left:3577;top:2216;width:10;height:20" coordorigin="3577,2216" coordsize="10,20">
              <v:shape style="position:absolute;left:3577;top:2216;width:10;height:20" coordorigin="3577,2216" coordsize="10,20" path="m3577,2235l3587,2235,3587,2216,3577,2216,3577,2235xe" filled="true" fillcolor="#000000" stroked="false">
                <v:path arrowok="t"/>
                <v:fill type="solid"/>
              </v:shape>
            </v:group>
            <v:group style="position:absolute;left:3577;top:2235;width:10;height:20" coordorigin="3577,2235" coordsize="10,20">
              <v:shape style="position:absolute;left:3577;top:2235;width:10;height:20" coordorigin="3577,2235" coordsize="10,20" path="m3577,2254l3587,2254,3587,2235,3577,2235,3577,2254xe" filled="true" fillcolor="#000000" stroked="false">
                <v:path arrowok="t"/>
                <v:fill type="solid"/>
              </v:shape>
            </v:group>
            <v:group style="position:absolute;left:3577;top:2254;width:10;height:20" coordorigin="3577,2254" coordsize="10,20">
              <v:shape style="position:absolute;left:3577;top:2254;width:10;height:20" coordorigin="3577,2254" coordsize="10,20" path="m3577,2273l3587,2273,3587,2254,3577,2254,3577,2273xe" filled="true" fillcolor="#000000" stroked="false">
                <v:path arrowok="t"/>
                <v:fill type="solid"/>
              </v:shape>
            </v:group>
            <v:group style="position:absolute;left:3577;top:2273;width:10;height:20" coordorigin="3577,2273" coordsize="10,20">
              <v:shape style="position:absolute;left:3577;top:2273;width:10;height:20" coordorigin="3577,2273" coordsize="10,20" path="m3577,2293l3587,2293,3587,2273,3577,2273,3577,2293xe" filled="true" fillcolor="#000000" stroked="false">
                <v:path arrowok="t"/>
                <v:fill type="solid"/>
              </v:shape>
            </v:group>
            <v:group style="position:absolute;left:3577;top:2293;width:10;height:20" coordorigin="3577,2293" coordsize="10,20">
              <v:shape style="position:absolute;left:3577;top:2293;width:10;height:20" coordorigin="3577,2293" coordsize="10,20" path="m3577,2312l3587,2312,3587,2293,3577,2293,3577,2312xe" filled="true" fillcolor="#000000" stroked="false">
                <v:path arrowok="t"/>
                <v:fill type="solid"/>
              </v:shape>
            </v:group>
            <v:group style="position:absolute;left:3577;top:2312;width:10;height:20" coordorigin="3577,2312" coordsize="10,20">
              <v:shape style="position:absolute;left:3577;top:2312;width:10;height:20" coordorigin="3577,2312" coordsize="10,20" path="m3577,2331l3587,2331,3587,2312,3577,2312,3577,2331xe" filled="true" fillcolor="#000000" stroked="false">
                <v:path arrowok="t"/>
                <v:fill type="solid"/>
              </v:shape>
            </v:group>
            <v:group style="position:absolute;left:3577;top:2331;width:10;height:20" coordorigin="3577,2331" coordsize="10,20">
              <v:shape style="position:absolute;left:3577;top:2331;width:10;height:20" coordorigin="3577,2331" coordsize="10,20" path="m3577,2350l3587,2350,3587,2331,3577,2331,3577,2350xe" filled="true" fillcolor="#000000" stroked="false">
                <v:path arrowok="t"/>
                <v:fill type="solid"/>
              </v:shape>
            </v:group>
            <v:group style="position:absolute;left:3577;top:2350;width:10;height:20" coordorigin="3577,2350" coordsize="10,20">
              <v:shape style="position:absolute;left:3577;top:2350;width:10;height:20" coordorigin="3577,2350" coordsize="10,20" path="m3577,2369l3587,2369,3587,2350,3577,2350,3577,2369xe" filled="true" fillcolor="#000000" stroked="false">
                <v:path arrowok="t"/>
                <v:fill type="solid"/>
              </v:shape>
            </v:group>
            <v:group style="position:absolute;left:3577;top:2369;width:10;height:20" coordorigin="3577,2369" coordsize="10,20">
              <v:shape style="position:absolute;left:3577;top:2369;width:10;height:20" coordorigin="3577,2369" coordsize="10,20" path="m3577,2389l3587,2389,3587,2369,3577,2369,3577,2389xe" filled="true" fillcolor="#000000" stroked="false">
                <v:path arrowok="t"/>
                <v:fill type="solid"/>
              </v:shape>
            </v:group>
            <v:group style="position:absolute;left:3577;top:2389;width:10;height:20" coordorigin="3577,2389" coordsize="10,20">
              <v:shape style="position:absolute;left:3577;top:2389;width:10;height:20" coordorigin="3577,2389" coordsize="10,20" path="m3577,2408l3587,2408,3587,2389,3577,2389,3577,2408xe" filled="true" fillcolor="#000000" stroked="false">
                <v:path arrowok="t"/>
                <v:fill type="solid"/>
              </v:shape>
            </v:group>
            <v:group style="position:absolute;left:3577;top:2408;width:10;height:20" coordorigin="3577,2408" coordsize="10,20">
              <v:shape style="position:absolute;left:3577;top:2408;width:10;height:20" coordorigin="3577,2408" coordsize="10,20" path="m3577,2427l3587,2427,3587,2408,3577,2408,3577,2427xe" filled="true" fillcolor="#000000" stroked="false">
                <v:path arrowok="t"/>
                <v:fill type="solid"/>
              </v:shape>
            </v:group>
            <v:group style="position:absolute;left:3577;top:2433;width:10;height:2" coordorigin="3577,2433" coordsize="10,2">
              <v:shape style="position:absolute;left:3577;top:2433;width:10;height:2" coordorigin="3577,2433" coordsize="10,0" path="m3577,2433l3587,2433e" filled="false" stroked="true" strokeweight=".599980pt" strokecolor="#000000">
                <v:path arrowok="t"/>
              </v:shape>
            </v:group>
            <v:group style="position:absolute;left:4395;top:2120;width:10;height:20" coordorigin="4395,2120" coordsize="10,20">
              <v:shape style="position:absolute;left:4395;top:2120;width:10;height:20" coordorigin="4395,2120" coordsize="10,20" path="m4395,2139l4405,2139,4405,2120,4395,2120,4395,2139xe" filled="true" fillcolor="#000000" stroked="false">
                <v:path arrowok="t"/>
                <v:fill type="solid"/>
              </v:shape>
            </v:group>
            <v:group style="position:absolute;left:4395;top:2139;width:10;height:20" coordorigin="4395,2139" coordsize="10,20">
              <v:shape style="position:absolute;left:4395;top:2139;width:10;height:20" coordorigin="4395,2139" coordsize="10,20" path="m4395,2158l4405,2158,4405,2139,4395,2139,4395,2158xe" filled="true" fillcolor="#000000" stroked="false">
                <v:path arrowok="t"/>
                <v:fill type="solid"/>
              </v:shape>
            </v:group>
            <v:group style="position:absolute;left:4395;top:2158;width:10;height:20" coordorigin="4395,2158" coordsize="10,20">
              <v:shape style="position:absolute;left:4395;top:2158;width:10;height:20" coordorigin="4395,2158" coordsize="10,20" path="m4395,2177l4405,2177,4405,2158,4395,2158,4395,2177xe" filled="true" fillcolor="#000000" stroked="false">
                <v:path arrowok="t"/>
                <v:fill type="solid"/>
              </v:shape>
            </v:group>
            <v:group style="position:absolute;left:4395;top:2177;width:10;height:20" coordorigin="4395,2177" coordsize="10,20">
              <v:shape style="position:absolute;left:4395;top:2177;width:10;height:20" coordorigin="4395,2177" coordsize="10,20" path="m4395,2197l4405,2197,4405,2177,4395,2177,4395,2197xe" filled="true" fillcolor="#000000" stroked="false">
                <v:path arrowok="t"/>
                <v:fill type="solid"/>
              </v:shape>
            </v:group>
            <v:group style="position:absolute;left:4395;top:2197;width:10;height:20" coordorigin="4395,2197" coordsize="10,20">
              <v:shape style="position:absolute;left:4395;top:2197;width:10;height:20" coordorigin="4395,2197" coordsize="10,20" path="m4395,2216l4405,2216,4405,2197,4395,2197,4395,2216xe" filled="true" fillcolor="#000000" stroked="false">
                <v:path arrowok="t"/>
                <v:fill type="solid"/>
              </v:shape>
            </v:group>
            <v:group style="position:absolute;left:4395;top:2216;width:10;height:20" coordorigin="4395,2216" coordsize="10,20">
              <v:shape style="position:absolute;left:4395;top:2216;width:10;height:20" coordorigin="4395,2216" coordsize="10,20" path="m4395,2235l4405,2235,4405,2216,4395,2216,4395,2235xe" filled="true" fillcolor="#000000" stroked="false">
                <v:path arrowok="t"/>
                <v:fill type="solid"/>
              </v:shape>
            </v:group>
            <v:group style="position:absolute;left:4395;top:2235;width:10;height:20" coordorigin="4395,2235" coordsize="10,20">
              <v:shape style="position:absolute;left:4395;top:2235;width:10;height:20" coordorigin="4395,2235" coordsize="10,20" path="m4395,2254l4405,2254,4405,2235,4395,2235,4395,2254xe" filled="true" fillcolor="#000000" stroked="false">
                <v:path arrowok="t"/>
                <v:fill type="solid"/>
              </v:shape>
            </v:group>
            <v:group style="position:absolute;left:4395;top:2254;width:10;height:20" coordorigin="4395,2254" coordsize="10,20">
              <v:shape style="position:absolute;left:4395;top:2254;width:10;height:20" coordorigin="4395,2254" coordsize="10,20" path="m4395,2273l4405,2273,4405,2254,4395,2254,4395,2273xe" filled="true" fillcolor="#000000" stroked="false">
                <v:path arrowok="t"/>
                <v:fill type="solid"/>
              </v:shape>
            </v:group>
            <v:group style="position:absolute;left:4395;top:2273;width:10;height:20" coordorigin="4395,2273" coordsize="10,20">
              <v:shape style="position:absolute;left:4395;top:2273;width:10;height:20" coordorigin="4395,2273" coordsize="10,20" path="m4395,2293l4405,2293,4405,2273,4395,2273,4395,2293xe" filled="true" fillcolor="#000000" stroked="false">
                <v:path arrowok="t"/>
                <v:fill type="solid"/>
              </v:shape>
            </v:group>
            <v:group style="position:absolute;left:4395;top:2293;width:10;height:20" coordorigin="4395,2293" coordsize="10,20">
              <v:shape style="position:absolute;left:4395;top:2293;width:10;height:20" coordorigin="4395,2293" coordsize="10,20" path="m4395,2312l4405,2312,4405,2293,4395,2293,4395,2312xe" filled="true" fillcolor="#000000" stroked="false">
                <v:path arrowok="t"/>
                <v:fill type="solid"/>
              </v:shape>
            </v:group>
            <v:group style="position:absolute;left:4395;top:2312;width:10;height:20" coordorigin="4395,2312" coordsize="10,20">
              <v:shape style="position:absolute;left:4395;top:2312;width:10;height:20" coordorigin="4395,2312" coordsize="10,20" path="m4395,2331l4405,2331,4405,2312,4395,2312,4395,2331xe" filled="true" fillcolor="#000000" stroked="false">
                <v:path arrowok="t"/>
                <v:fill type="solid"/>
              </v:shape>
            </v:group>
            <v:group style="position:absolute;left:4395;top:2331;width:10;height:20" coordorigin="4395,2331" coordsize="10,20">
              <v:shape style="position:absolute;left:4395;top:2331;width:10;height:20" coordorigin="4395,2331" coordsize="10,20" path="m4395,2350l4405,2350,4405,2331,4395,2331,4395,2350xe" filled="true" fillcolor="#000000" stroked="false">
                <v:path arrowok="t"/>
                <v:fill type="solid"/>
              </v:shape>
            </v:group>
            <v:group style="position:absolute;left:4395;top:2350;width:10;height:20" coordorigin="4395,2350" coordsize="10,20">
              <v:shape style="position:absolute;left:4395;top:2350;width:10;height:20" coordorigin="4395,2350" coordsize="10,20" path="m4395,2369l4405,2369,4405,2350,4395,2350,4395,2369xe" filled="true" fillcolor="#000000" stroked="false">
                <v:path arrowok="t"/>
                <v:fill type="solid"/>
              </v:shape>
            </v:group>
            <v:group style="position:absolute;left:4395;top:2369;width:10;height:20" coordorigin="4395,2369" coordsize="10,20">
              <v:shape style="position:absolute;left:4395;top:2369;width:10;height:20" coordorigin="4395,2369" coordsize="10,20" path="m4395,2389l4405,2389,4405,2369,4395,2369,4395,2389xe" filled="true" fillcolor="#000000" stroked="false">
                <v:path arrowok="t"/>
                <v:fill type="solid"/>
              </v:shape>
            </v:group>
            <v:group style="position:absolute;left:4395;top:2389;width:10;height:20" coordorigin="4395,2389" coordsize="10,20">
              <v:shape style="position:absolute;left:4395;top:2389;width:10;height:20" coordorigin="4395,2389" coordsize="10,20" path="m4395,2408l4405,2408,4405,2389,4395,2389,4395,2408xe" filled="true" fillcolor="#000000" stroked="false">
                <v:path arrowok="t"/>
                <v:fill type="solid"/>
              </v:shape>
            </v:group>
            <v:group style="position:absolute;left:4395;top:2408;width:10;height:20" coordorigin="4395,2408" coordsize="10,20">
              <v:shape style="position:absolute;left:4395;top:2408;width:10;height:20" coordorigin="4395,2408" coordsize="10,20" path="m4395,2427l4405,2427,4405,2408,4395,2408,4395,2427xe" filled="true" fillcolor="#000000" stroked="false">
                <v:path arrowok="t"/>
                <v:fill type="solid"/>
              </v:shape>
            </v:group>
            <v:group style="position:absolute;left:4395;top:2433;width:10;height:2" coordorigin="4395,2433" coordsize="10,2">
              <v:shape style="position:absolute;left:4395;top:2433;width:10;height:2" coordorigin="4395,2433" coordsize="10,0" path="m4395,2433l4405,2433e" filled="false" stroked="true" strokeweight=".599980pt" strokecolor="#000000">
                <v:path arrowok="t"/>
              </v:shape>
            </v:group>
            <v:group style="position:absolute;left:5473;top:2120;width:10;height:20" coordorigin="5473,2120" coordsize="10,20">
              <v:shape style="position:absolute;left:5473;top:2120;width:10;height:20" coordorigin="5473,2120" coordsize="10,20" path="m5473,2139l5483,2139,5483,2120,5473,2120,5473,2139xe" filled="true" fillcolor="#000000" stroked="false">
                <v:path arrowok="t"/>
                <v:fill type="solid"/>
              </v:shape>
            </v:group>
            <v:group style="position:absolute;left:5473;top:2139;width:10;height:20" coordorigin="5473,2139" coordsize="10,20">
              <v:shape style="position:absolute;left:5473;top:2139;width:10;height:20" coordorigin="5473,2139" coordsize="10,20" path="m5473,2158l5483,2158,5483,2139,5473,2139,5473,2158xe" filled="true" fillcolor="#000000" stroked="false">
                <v:path arrowok="t"/>
                <v:fill type="solid"/>
              </v:shape>
            </v:group>
            <v:group style="position:absolute;left:5473;top:2158;width:10;height:20" coordorigin="5473,2158" coordsize="10,20">
              <v:shape style="position:absolute;left:5473;top:2158;width:10;height:20" coordorigin="5473,2158" coordsize="10,20" path="m5473,2177l5483,2177,5483,2158,5473,2158,5473,2177xe" filled="true" fillcolor="#000000" stroked="false">
                <v:path arrowok="t"/>
                <v:fill type="solid"/>
              </v:shape>
            </v:group>
            <v:group style="position:absolute;left:5473;top:2177;width:10;height:20" coordorigin="5473,2177" coordsize="10,20">
              <v:shape style="position:absolute;left:5473;top:2177;width:10;height:20" coordorigin="5473,2177" coordsize="10,20" path="m5473,2197l5483,2197,5483,2177,5473,2177,5473,2197xe" filled="true" fillcolor="#000000" stroked="false">
                <v:path arrowok="t"/>
                <v:fill type="solid"/>
              </v:shape>
            </v:group>
            <v:group style="position:absolute;left:5473;top:2197;width:10;height:20" coordorigin="5473,2197" coordsize="10,20">
              <v:shape style="position:absolute;left:5473;top:2197;width:10;height:20" coordorigin="5473,2197" coordsize="10,20" path="m5473,2216l5483,2216,5483,2197,5473,2197,5473,2216xe" filled="true" fillcolor="#000000" stroked="false">
                <v:path arrowok="t"/>
                <v:fill type="solid"/>
              </v:shape>
            </v:group>
            <v:group style="position:absolute;left:5473;top:2216;width:10;height:20" coordorigin="5473,2216" coordsize="10,20">
              <v:shape style="position:absolute;left:5473;top:2216;width:10;height:20" coordorigin="5473,2216" coordsize="10,20" path="m5473,2235l5483,2235,5483,2216,5473,2216,5473,2235xe" filled="true" fillcolor="#000000" stroked="false">
                <v:path arrowok="t"/>
                <v:fill type="solid"/>
              </v:shape>
            </v:group>
            <v:group style="position:absolute;left:5473;top:2235;width:10;height:20" coordorigin="5473,2235" coordsize="10,20">
              <v:shape style="position:absolute;left:5473;top:2235;width:10;height:20" coordorigin="5473,2235" coordsize="10,20" path="m5473,2254l5483,2254,5483,2235,5473,2235,5473,2254xe" filled="true" fillcolor="#000000" stroked="false">
                <v:path arrowok="t"/>
                <v:fill type="solid"/>
              </v:shape>
            </v:group>
            <v:group style="position:absolute;left:5473;top:2254;width:10;height:20" coordorigin="5473,2254" coordsize="10,20">
              <v:shape style="position:absolute;left:5473;top:2254;width:10;height:20" coordorigin="5473,2254" coordsize="10,20" path="m5473,2273l5483,2273,5483,2254,5473,2254,5473,2273xe" filled="true" fillcolor="#000000" stroked="false">
                <v:path arrowok="t"/>
                <v:fill type="solid"/>
              </v:shape>
            </v:group>
            <v:group style="position:absolute;left:5473;top:2273;width:10;height:20" coordorigin="5473,2273" coordsize="10,20">
              <v:shape style="position:absolute;left:5473;top:2273;width:10;height:20" coordorigin="5473,2273" coordsize="10,20" path="m5473,2293l5483,2293,5483,2273,5473,2273,5473,2293xe" filled="true" fillcolor="#000000" stroked="false">
                <v:path arrowok="t"/>
                <v:fill type="solid"/>
              </v:shape>
            </v:group>
            <v:group style="position:absolute;left:5473;top:2293;width:10;height:20" coordorigin="5473,2293" coordsize="10,20">
              <v:shape style="position:absolute;left:5473;top:2293;width:10;height:20" coordorigin="5473,2293" coordsize="10,20" path="m5473,2312l5483,2312,5483,2293,5473,2293,5473,2312xe" filled="true" fillcolor="#000000" stroked="false">
                <v:path arrowok="t"/>
                <v:fill type="solid"/>
              </v:shape>
            </v:group>
            <v:group style="position:absolute;left:5473;top:2312;width:10;height:20" coordorigin="5473,2312" coordsize="10,20">
              <v:shape style="position:absolute;left:5473;top:2312;width:10;height:20" coordorigin="5473,2312" coordsize="10,20" path="m5473,2331l5483,2331,5483,2312,5473,2312,5473,2331xe" filled="true" fillcolor="#000000" stroked="false">
                <v:path arrowok="t"/>
                <v:fill type="solid"/>
              </v:shape>
            </v:group>
            <v:group style="position:absolute;left:5473;top:2331;width:10;height:20" coordorigin="5473,2331" coordsize="10,20">
              <v:shape style="position:absolute;left:5473;top:2331;width:10;height:20" coordorigin="5473,2331" coordsize="10,20" path="m5473,2350l5483,2350,5483,2331,5473,2331,5473,2350xe" filled="true" fillcolor="#000000" stroked="false">
                <v:path arrowok="t"/>
                <v:fill type="solid"/>
              </v:shape>
            </v:group>
            <v:group style="position:absolute;left:5473;top:2350;width:10;height:20" coordorigin="5473,2350" coordsize="10,20">
              <v:shape style="position:absolute;left:5473;top:2350;width:10;height:20" coordorigin="5473,2350" coordsize="10,20" path="m5473,2369l5483,2369,5483,2350,5473,2350,5473,2369xe" filled="true" fillcolor="#000000" stroked="false">
                <v:path arrowok="t"/>
                <v:fill type="solid"/>
              </v:shape>
            </v:group>
            <v:group style="position:absolute;left:5473;top:2369;width:10;height:20" coordorigin="5473,2369" coordsize="10,20">
              <v:shape style="position:absolute;left:5473;top:2369;width:10;height:20" coordorigin="5473,2369" coordsize="10,20" path="m5473,2389l5483,2389,5483,2369,5473,2369,5473,2389xe" filled="true" fillcolor="#000000" stroked="false">
                <v:path arrowok="t"/>
                <v:fill type="solid"/>
              </v:shape>
            </v:group>
            <v:group style="position:absolute;left:5473;top:2389;width:10;height:20" coordorigin="5473,2389" coordsize="10,20">
              <v:shape style="position:absolute;left:5473;top:2389;width:10;height:20" coordorigin="5473,2389" coordsize="10,20" path="m5473,2408l5483,2408,5483,2389,5473,2389,5473,2408xe" filled="true" fillcolor="#000000" stroked="false">
                <v:path arrowok="t"/>
                <v:fill type="solid"/>
              </v:shape>
            </v:group>
            <v:group style="position:absolute;left:5473;top:2408;width:10;height:20" coordorigin="5473,2408" coordsize="10,20">
              <v:shape style="position:absolute;left:5473;top:2408;width:10;height:20" coordorigin="5473,2408" coordsize="10,20" path="m5473,2427l5483,2427,5483,2408,5473,2408,5473,2427xe" filled="true" fillcolor="#000000" stroked="false">
                <v:path arrowok="t"/>
                <v:fill type="solid"/>
              </v:shape>
            </v:group>
            <v:group style="position:absolute;left:5473;top:2433;width:10;height:2" coordorigin="5473,2433" coordsize="10,2">
              <v:shape style="position:absolute;left:5473;top:2433;width:10;height:2" coordorigin="5473,2433" coordsize="10,0" path="m5473,2433l5483,2433e" filled="false" stroked="true" strokeweight=".599980pt" strokecolor="#000000">
                <v:path arrowok="t"/>
              </v:shape>
            </v:group>
            <v:group style="position:absolute;left:6280;top:2120;width:10;height:20" coordorigin="6280,2120" coordsize="10,20">
              <v:shape style="position:absolute;left:6280;top:2120;width:10;height:20" coordorigin="6280,2120" coordsize="10,20" path="m6280,2139l6290,2139,6290,2120,6280,2120,6280,2139xe" filled="true" fillcolor="#000000" stroked="false">
                <v:path arrowok="t"/>
                <v:fill type="solid"/>
              </v:shape>
            </v:group>
            <v:group style="position:absolute;left:6280;top:2139;width:10;height:20" coordorigin="6280,2139" coordsize="10,20">
              <v:shape style="position:absolute;left:6280;top:2139;width:10;height:20" coordorigin="6280,2139" coordsize="10,20" path="m6280,2158l6290,2158,6290,2139,6280,2139,6280,2158xe" filled="true" fillcolor="#000000" stroked="false">
                <v:path arrowok="t"/>
                <v:fill type="solid"/>
              </v:shape>
            </v:group>
            <v:group style="position:absolute;left:6280;top:2158;width:10;height:20" coordorigin="6280,2158" coordsize="10,20">
              <v:shape style="position:absolute;left:6280;top:2158;width:10;height:20" coordorigin="6280,2158" coordsize="10,20" path="m6280,2177l6290,2177,6290,2158,6280,2158,6280,2177xe" filled="true" fillcolor="#000000" stroked="false">
                <v:path arrowok="t"/>
                <v:fill type="solid"/>
              </v:shape>
            </v:group>
            <v:group style="position:absolute;left:6280;top:2177;width:10;height:20" coordorigin="6280,2177" coordsize="10,20">
              <v:shape style="position:absolute;left:6280;top:2177;width:10;height:20" coordorigin="6280,2177" coordsize="10,20" path="m6280,2197l6290,2197,6290,2177,6280,2177,6280,2197xe" filled="true" fillcolor="#000000" stroked="false">
                <v:path arrowok="t"/>
                <v:fill type="solid"/>
              </v:shape>
            </v:group>
            <v:group style="position:absolute;left:6280;top:2197;width:10;height:20" coordorigin="6280,2197" coordsize="10,20">
              <v:shape style="position:absolute;left:6280;top:2197;width:10;height:20" coordorigin="6280,2197" coordsize="10,20" path="m6280,2216l6290,2216,6290,2197,6280,2197,6280,2216xe" filled="true" fillcolor="#000000" stroked="false">
                <v:path arrowok="t"/>
                <v:fill type="solid"/>
              </v:shape>
            </v:group>
            <v:group style="position:absolute;left:6280;top:2216;width:10;height:20" coordorigin="6280,2216" coordsize="10,20">
              <v:shape style="position:absolute;left:6280;top:2216;width:10;height:20" coordorigin="6280,2216" coordsize="10,20" path="m6280,2235l6290,2235,6290,2216,6280,2216,6280,2235xe" filled="true" fillcolor="#000000" stroked="false">
                <v:path arrowok="t"/>
                <v:fill type="solid"/>
              </v:shape>
            </v:group>
            <v:group style="position:absolute;left:6280;top:2235;width:10;height:20" coordorigin="6280,2235" coordsize="10,20">
              <v:shape style="position:absolute;left:6280;top:2235;width:10;height:20" coordorigin="6280,2235" coordsize="10,20" path="m6280,2254l6290,2254,6290,2235,6280,2235,6280,2254xe" filled="true" fillcolor="#000000" stroked="false">
                <v:path arrowok="t"/>
                <v:fill type="solid"/>
              </v:shape>
            </v:group>
            <v:group style="position:absolute;left:6280;top:2254;width:10;height:20" coordorigin="6280,2254" coordsize="10,20">
              <v:shape style="position:absolute;left:6280;top:2254;width:10;height:20" coordorigin="6280,2254" coordsize="10,20" path="m6280,2273l6290,2273,6290,2254,6280,2254,6280,2273xe" filled="true" fillcolor="#000000" stroked="false">
                <v:path arrowok="t"/>
                <v:fill type="solid"/>
              </v:shape>
            </v:group>
            <v:group style="position:absolute;left:6280;top:2273;width:10;height:20" coordorigin="6280,2273" coordsize="10,20">
              <v:shape style="position:absolute;left:6280;top:2273;width:10;height:20" coordorigin="6280,2273" coordsize="10,20" path="m6280,2293l6290,2293,6290,2273,6280,2273,6280,2293xe" filled="true" fillcolor="#000000" stroked="false">
                <v:path arrowok="t"/>
                <v:fill type="solid"/>
              </v:shape>
            </v:group>
            <v:group style="position:absolute;left:6280;top:2293;width:10;height:20" coordorigin="6280,2293" coordsize="10,20">
              <v:shape style="position:absolute;left:6280;top:2293;width:10;height:20" coordorigin="6280,2293" coordsize="10,20" path="m6280,2312l6290,2312,6290,2293,6280,2293,6280,2312xe" filled="true" fillcolor="#000000" stroked="false">
                <v:path arrowok="t"/>
                <v:fill type="solid"/>
              </v:shape>
            </v:group>
            <v:group style="position:absolute;left:6280;top:2312;width:10;height:20" coordorigin="6280,2312" coordsize="10,20">
              <v:shape style="position:absolute;left:6280;top:2312;width:10;height:20" coordorigin="6280,2312" coordsize="10,20" path="m6280,2331l6290,2331,6290,2312,6280,2312,6280,2331xe" filled="true" fillcolor="#000000" stroked="false">
                <v:path arrowok="t"/>
                <v:fill type="solid"/>
              </v:shape>
            </v:group>
            <v:group style="position:absolute;left:6280;top:2331;width:10;height:20" coordorigin="6280,2331" coordsize="10,20">
              <v:shape style="position:absolute;left:6280;top:2331;width:10;height:20" coordorigin="6280,2331" coordsize="10,20" path="m6280,2350l6290,2350,6290,2331,6280,2331,6280,2350xe" filled="true" fillcolor="#000000" stroked="false">
                <v:path arrowok="t"/>
                <v:fill type="solid"/>
              </v:shape>
            </v:group>
            <v:group style="position:absolute;left:6280;top:2350;width:10;height:20" coordorigin="6280,2350" coordsize="10,20">
              <v:shape style="position:absolute;left:6280;top:2350;width:10;height:20" coordorigin="6280,2350" coordsize="10,20" path="m6280,2369l6290,2369,6290,2350,6280,2350,6280,2369xe" filled="true" fillcolor="#000000" stroked="false">
                <v:path arrowok="t"/>
                <v:fill type="solid"/>
              </v:shape>
            </v:group>
            <v:group style="position:absolute;left:6280;top:2369;width:10;height:20" coordorigin="6280,2369" coordsize="10,20">
              <v:shape style="position:absolute;left:6280;top:2369;width:10;height:20" coordorigin="6280,2369" coordsize="10,20" path="m6280,2389l6290,2389,6290,2369,6280,2369,6280,2389xe" filled="true" fillcolor="#000000" stroked="false">
                <v:path arrowok="t"/>
                <v:fill type="solid"/>
              </v:shape>
            </v:group>
            <v:group style="position:absolute;left:6280;top:2389;width:10;height:20" coordorigin="6280,2389" coordsize="10,20">
              <v:shape style="position:absolute;left:6280;top:2389;width:10;height:20" coordorigin="6280,2389" coordsize="10,20" path="m6280,2408l6290,2408,6290,2389,6280,2389,6280,2408xe" filled="true" fillcolor="#000000" stroked="false">
                <v:path arrowok="t"/>
                <v:fill type="solid"/>
              </v:shape>
            </v:group>
            <v:group style="position:absolute;left:6280;top:2408;width:10;height:20" coordorigin="6280,2408" coordsize="10,20">
              <v:shape style="position:absolute;left:6280;top:2408;width:10;height:20" coordorigin="6280,2408" coordsize="10,20" path="m6280,2427l6290,2427,6290,2408,6280,2408,6280,2427xe" filled="true" fillcolor="#000000" stroked="false">
                <v:path arrowok="t"/>
                <v:fill type="solid"/>
              </v:shape>
            </v:group>
            <v:group style="position:absolute;left:6280;top:2433;width:10;height:2" coordorigin="6280,2433" coordsize="10,2">
              <v:shape style="position:absolute;left:6280;top:2433;width:10;height:2" coordorigin="6280,2433" coordsize="10,0" path="m6280,2433l6290,2433e" filled="false" stroked="true" strokeweight=".599980pt" strokecolor="#000000">
                <v:path arrowok="t"/>
              </v:shape>
            </v:group>
            <v:group style="position:absolute;left:7214;top:2120;width:10;height:20" coordorigin="7214,2120" coordsize="10,20">
              <v:shape style="position:absolute;left:7214;top:2120;width:10;height:20" coordorigin="7214,2120" coordsize="10,20" path="m7214,2139l7223,2139,7223,2120,7214,2120,7214,2139xe" filled="true" fillcolor="#000000" stroked="false">
                <v:path arrowok="t"/>
                <v:fill type="solid"/>
              </v:shape>
            </v:group>
            <v:group style="position:absolute;left:7214;top:2139;width:10;height:20" coordorigin="7214,2139" coordsize="10,20">
              <v:shape style="position:absolute;left:7214;top:2139;width:10;height:20" coordorigin="7214,2139" coordsize="10,20" path="m7214,2158l7223,2158,7223,2139,7214,2139,7214,2158xe" filled="true" fillcolor="#000000" stroked="false">
                <v:path arrowok="t"/>
                <v:fill type="solid"/>
              </v:shape>
            </v:group>
            <v:group style="position:absolute;left:7214;top:2158;width:10;height:20" coordorigin="7214,2158" coordsize="10,20">
              <v:shape style="position:absolute;left:7214;top:2158;width:10;height:20" coordorigin="7214,2158" coordsize="10,20" path="m7214,2177l7223,2177,7223,2158,7214,2158,7214,2177xe" filled="true" fillcolor="#000000" stroked="false">
                <v:path arrowok="t"/>
                <v:fill type="solid"/>
              </v:shape>
            </v:group>
            <v:group style="position:absolute;left:7214;top:2177;width:10;height:20" coordorigin="7214,2177" coordsize="10,20">
              <v:shape style="position:absolute;left:7214;top:2177;width:10;height:20" coordorigin="7214,2177" coordsize="10,20" path="m7214,2197l7223,2197,7223,2177,7214,2177,7214,2197xe" filled="true" fillcolor="#000000" stroked="false">
                <v:path arrowok="t"/>
                <v:fill type="solid"/>
              </v:shape>
            </v:group>
            <v:group style="position:absolute;left:7214;top:2197;width:10;height:20" coordorigin="7214,2197" coordsize="10,20">
              <v:shape style="position:absolute;left:7214;top:2197;width:10;height:20" coordorigin="7214,2197" coordsize="10,20" path="m7214,2216l7223,2216,7223,2197,7214,2197,7214,2216xe" filled="true" fillcolor="#000000" stroked="false">
                <v:path arrowok="t"/>
                <v:fill type="solid"/>
              </v:shape>
            </v:group>
            <v:group style="position:absolute;left:7214;top:2216;width:10;height:20" coordorigin="7214,2216" coordsize="10,20">
              <v:shape style="position:absolute;left:7214;top:2216;width:10;height:20" coordorigin="7214,2216" coordsize="10,20" path="m7214,2235l7223,2235,7223,2216,7214,2216,7214,2235xe" filled="true" fillcolor="#000000" stroked="false">
                <v:path arrowok="t"/>
                <v:fill type="solid"/>
              </v:shape>
            </v:group>
            <v:group style="position:absolute;left:7214;top:2235;width:10;height:20" coordorigin="7214,2235" coordsize="10,20">
              <v:shape style="position:absolute;left:7214;top:2235;width:10;height:20" coordorigin="7214,2235" coordsize="10,20" path="m7214,2254l7223,2254,7223,2235,7214,2235,7214,2254xe" filled="true" fillcolor="#000000" stroked="false">
                <v:path arrowok="t"/>
                <v:fill type="solid"/>
              </v:shape>
            </v:group>
            <v:group style="position:absolute;left:7214;top:2254;width:10;height:20" coordorigin="7214,2254" coordsize="10,20">
              <v:shape style="position:absolute;left:7214;top:2254;width:10;height:20" coordorigin="7214,2254" coordsize="10,20" path="m7214,2273l7223,2273,7223,2254,7214,2254,7214,2273xe" filled="true" fillcolor="#000000" stroked="false">
                <v:path arrowok="t"/>
                <v:fill type="solid"/>
              </v:shape>
            </v:group>
            <v:group style="position:absolute;left:7214;top:2273;width:10;height:20" coordorigin="7214,2273" coordsize="10,20">
              <v:shape style="position:absolute;left:7214;top:2273;width:10;height:20" coordorigin="7214,2273" coordsize="10,20" path="m7214,2293l7223,2293,7223,2273,7214,2273,7214,2293xe" filled="true" fillcolor="#000000" stroked="false">
                <v:path arrowok="t"/>
                <v:fill type="solid"/>
              </v:shape>
            </v:group>
            <v:group style="position:absolute;left:7214;top:2293;width:10;height:20" coordorigin="7214,2293" coordsize="10,20">
              <v:shape style="position:absolute;left:7214;top:2293;width:10;height:20" coordorigin="7214,2293" coordsize="10,20" path="m7214,2312l7223,2312,7223,2293,7214,2293,7214,2312xe" filled="true" fillcolor="#000000" stroked="false">
                <v:path arrowok="t"/>
                <v:fill type="solid"/>
              </v:shape>
            </v:group>
            <v:group style="position:absolute;left:7214;top:2312;width:10;height:20" coordorigin="7214,2312" coordsize="10,20">
              <v:shape style="position:absolute;left:7214;top:2312;width:10;height:20" coordorigin="7214,2312" coordsize="10,20" path="m7214,2331l7223,2331,7223,2312,7214,2312,7214,2331xe" filled="true" fillcolor="#000000" stroked="false">
                <v:path arrowok="t"/>
                <v:fill type="solid"/>
              </v:shape>
            </v:group>
            <v:group style="position:absolute;left:7214;top:2331;width:10;height:20" coordorigin="7214,2331" coordsize="10,20">
              <v:shape style="position:absolute;left:7214;top:2331;width:10;height:20" coordorigin="7214,2331" coordsize="10,20" path="m7214,2350l7223,2350,7223,2331,7214,2331,7214,2350xe" filled="true" fillcolor="#000000" stroked="false">
                <v:path arrowok="t"/>
                <v:fill type="solid"/>
              </v:shape>
            </v:group>
            <v:group style="position:absolute;left:7214;top:2350;width:10;height:20" coordorigin="7214,2350" coordsize="10,20">
              <v:shape style="position:absolute;left:7214;top:2350;width:10;height:20" coordorigin="7214,2350" coordsize="10,20" path="m7214,2369l7223,2369,7223,2350,7214,2350,7214,2369xe" filled="true" fillcolor="#000000" stroked="false">
                <v:path arrowok="t"/>
                <v:fill type="solid"/>
              </v:shape>
            </v:group>
            <v:group style="position:absolute;left:7214;top:2369;width:10;height:20" coordorigin="7214,2369" coordsize="10,20">
              <v:shape style="position:absolute;left:7214;top:2369;width:10;height:20" coordorigin="7214,2369" coordsize="10,20" path="m7214,2389l7223,2389,7223,2369,7214,2369,7214,2389xe" filled="true" fillcolor="#000000" stroked="false">
                <v:path arrowok="t"/>
                <v:fill type="solid"/>
              </v:shape>
            </v:group>
            <v:group style="position:absolute;left:7214;top:2389;width:10;height:20" coordorigin="7214,2389" coordsize="10,20">
              <v:shape style="position:absolute;left:7214;top:2389;width:10;height:20" coordorigin="7214,2389" coordsize="10,20" path="m7214,2408l7223,2408,7223,2389,7214,2389,7214,2408xe" filled="true" fillcolor="#000000" stroked="false">
                <v:path arrowok="t"/>
                <v:fill type="solid"/>
              </v:shape>
            </v:group>
            <v:group style="position:absolute;left:7214;top:2408;width:10;height:20" coordorigin="7214,2408" coordsize="10,20">
              <v:shape style="position:absolute;left:7214;top:2408;width:10;height:20" coordorigin="7214,2408" coordsize="10,20" path="m7214,2427l7223,2427,7223,2408,7214,2408,7214,2427xe" filled="true" fillcolor="#000000" stroked="false">
                <v:path arrowok="t"/>
                <v:fill type="solid"/>
              </v:shape>
            </v:group>
            <v:group style="position:absolute;left:7214;top:2433;width:10;height:2" coordorigin="7214,2433" coordsize="10,2">
              <v:shape style="position:absolute;left:7214;top:2433;width:10;height:2" coordorigin="7214,2433" coordsize="10,0" path="m7214,2433l7223,2433e" filled="false" stroked="true" strokeweight=".599980pt" strokecolor="#000000">
                <v:path arrowok="t"/>
              </v:shape>
              <v:shape style="position:absolute;left:29;top:2439;width:802;height:10" type="#_x0000_t75" stroked="false">
                <v:imagedata r:id="rId698" o:title=""/>
              </v:shape>
              <v:shape style="position:absolute;left:826;top:2439;width:1083;height:10" type="#_x0000_t75" stroked="false">
                <v:imagedata r:id="rId723" o:title=""/>
              </v:shape>
              <v:shape style="position:absolute;left:1904;top:2439;width:1673;height:10" type="#_x0000_t75" stroked="false">
                <v:imagedata r:id="rId724" o:title=""/>
              </v:shape>
              <v:shape style="position:absolute;left:3572;top:2439;width:823;height:10" type="#_x0000_t75" stroked="false">
                <v:imagedata r:id="rId277" o:title=""/>
              </v:shape>
              <v:shape style="position:absolute;left:4391;top:2439;width:1082;height:10" type="#_x0000_t75" stroked="false">
                <v:imagedata r:id="rId725" o:title=""/>
              </v:shape>
              <v:shape style="position:absolute;left:5468;top:2439;width:1745;height:10" type="#_x0000_t75" stroked="false">
                <v:imagedata r:id="rId726" o:title=""/>
              </v:shape>
              <v:shape style="position:absolute;left:7209;top:2439;width:718;height:10" type="#_x0000_t75" stroked="false">
                <v:imagedata r:id="rId727" o:title=""/>
              </v:shape>
            </v:group>
            <v:group style="position:absolute;left:830;top:2449;width:10;height:20" coordorigin="830,2449" coordsize="10,20">
              <v:shape style="position:absolute;left:830;top:2449;width:10;height:20" coordorigin="830,2449" coordsize="10,20" path="m830,2468l840,2468,840,2449,830,2449,830,2468xe" filled="true" fillcolor="#000000" stroked="false">
                <v:path arrowok="t"/>
                <v:fill type="solid"/>
              </v:shape>
            </v:group>
            <v:group style="position:absolute;left:830;top:2468;width:10;height:20" coordorigin="830,2468" coordsize="10,20">
              <v:shape style="position:absolute;left:830;top:2468;width:10;height:20" coordorigin="830,2468" coordsize="10,20" path="m830,2487l840,2487,840,2468,830,2468,830,2487xe" filled="true" fillcolor="#000000" stroked="false">
                <v:path arrowok="t"/>
                <v:fill type="solid"/>
              </v:shape>
            </v:group>
            <v:group style="position:absolute;left:830;top:2487;width:10;height:20" coordorigin="830,2487" coordsize="10,20">
              <v:shape style="position:absolute;left:830;top:2487;width:10;height:20" coordorigin="830,2487" coordsize="10,20" path="m830,2506l840,2506,840,2487,830,2487,830,2506xe" filled="true" fillcolor="#000000" stroked="false">
                <v:path arrowok="t"/>
                <v:fill type="solid"/>
              </v:shape>
            </v:group>
            <v:group style="position:absolute;left:830;top:2506;width:10;height:20" coordorigin="830,2506" coordsize="10,20">
              <v:shape style="position:absolute;left:830;top:2506;width:10;height:20" coordorigin="830,2506" coordsize="10,20" path="m830,2525l840,2525,840,2506,830,2506,830,2525xe" filled="true" fillcolor="#000000" stroked="false">
                <v:path arrowok="t"/>
                <v:fill type="solid"/>
              </v:shape>
            </v:group>
            <v:group style="position:absolute;left:830;top:2525;width:10;height:20" coordorigin="830,2525" coordsize="10,20">
              <v:shape style="position:absolute;left:830;top:2525;width:10;height:20" coordorigin="830,2525" coordsize="10,20" path="m830,2545l840,2545,840,2525,830,2525,830,2545xe" filled="true" fillcolor="#000000" stroked="false">
                <v:path arrowok="t"/>
                <v:fill type="solid"/>
              </v:shape>
            </v:group>
            <v:group style="position:absolute;left:830;top:2545;width:10;height:20" coordorigin="830,2545" coordsize="10,20">
              <v:shape style="position:absolute;left:830;top:2545;width:10;height:20" coordorigin="830,2545" coordsize="10,20" path="m830,2564l840,2564,840,2545,830,2545,830,2564xe" filled="true" fillcolor="#000000" stroked="false">
                <v:path arrowok="t"/>
                <v:fill type="solid"/>
              </v:shape>
            </v:group>
            <v:group style="position:absolute;left:830;top:2564;width:10;height:20" coordorigin="830,2564" coordsize="10,20">
              <v:shape style="position:absolute;left:830;top:2564;width:10;height:20" coordorigin="830,2564" coordsize="10,20" path="m830,2583l840,2583,840,2564,830,2564,830,2583xe" filled="true" fillcolor="#000000" stroked="false">
                <v:path arrowok="t"/>
                <v:fill type="solid"/>
              </v:shape>
            </v:group>
            <v:group style="position:absolute;left:830;top:2583;width:10;height:20" coordorigin="830,2583" coordsize="10,20">
              <v:shape style="position:absolute;left:830;top:2583;width:10;height:20" coordorigin="830,2583" coordsize="10,20" path="m830,2602l840,2602,840,2583,830,2583,830,2602xe" filled="true" fillcolor="#000000" stroked="false">
                <v:path arrowok="t"/>
                <v:fill type="solid"/>
              </v:shape>
            </v:group>
            <v:group style="position:absolute;left:830;top:2602;width:10;height:20" coordorigin="830,2602" coordsize="10,20">
              <v:shape style="position:absolute;left:830;top:2602;width:10;height:20" coordorigin="830,2602" coordsize="10,20" path="m830,2621l840,2621,840,2602,830,2602,830,2621xe" filled="true" fillcolor="#000000" stroked="false">
                <v:path arrowok="t"/>
                <v:fill type="solid"/>
              </v:shape>
            </v:group>
            <v:group style="position:absolute;left:830;top:2621;width:10;height:20" coordorigin="830,2621" coordsize="10,20">
              <v:shape style="position:absolute;left:830;top:2621;width:10;height:20" coordorigin="830,2621" coordsize="10,20" path="m830,2641l840,2641,840,2621,830,2621,830,2641xe" filled="true" fillcolor="#000000" stroked="false">
                <v:path arrowok="t"/>
                <v:fill type="solid"/>
              </v:shape>
            </v:group>
            <v:group style="position:absolute;left:830;top:2641;width:10;height:20" coordorigin="830,2641" coordsize="10,20">
              <v:shape style="position:absolute;left:830;top:2641;width:10;height:20" coordorigin="830,2641" coordsize="10,20" path="m830,2660l840,2660,840,2641,830,2641,830,2660xe" filled="true" fillcolor="#000000" stroked="false">
                <v:path arrowok="t"/>
                <v:fill type="solid"/>
              </v:shape>
            </v:group>
            <v:group style="position:absolute;left:830;top:2660;width:10;height:20" coordorigin="830,2660" coordsize="10,20">
              <v:shape style="position:absolute;left:830;top:2660;width:10;height:20" coordorigin="830,2660" coordsize="10,20" path="m830,2679l840,2679,840,2660,830,2660,830,2679xe" filled="true" fillcolor="#000000" stroked="false">
                <v:path arrowok="t"/>
                <v:fill type="solid"/>
              </v:shape>
            </v:group>
            <v:group style="position:absolute;left:1909;top:2449;width:10;height:20" coordorigin="1909,2449" coordsize="10,20">
              <v:shape style="position:absolute;left:1909;top:2449;width:10;height:20" coordorigin="1909,2449" coordsize="10,20" path="m1909,2468l1918,2468,1918,2449,1909,2449,1909,2468xe" filled="true" fillcolor="#000000" stroked="false">
                <v:path arrowok="t"/>
                <v:fill type="solid"/>
              </v:shape>
            </v:group>
            <v:group style="position:absolute;left:1909;top:2468;width:10;height:20" coordorigin="1909,2468" coordsize="10,20">
              <v:shape style="position:absolute;left:1909;top:2468;width:10;height:20" coordorigin="1909,2468" coordsize="10,20" path="m1909,2487l1918,2487,1918,2468,1909,2468,1909,2487xe" filled="true" fillcolor="#000000" stroked="false">
                <v:path arrowok="t"/>
                <v:fill type="solid"/>
              </v:shape>
            </v:group>
            <v:group style="position:absolute;left:1909;top:2487;width:10;height:20" coordorigin="1909,2487" coordsize="10,20">
              <v:shape style="position:absolute;left:1909;top:2487;width:10;height:20" coordorigin="1909,2487" coordsize="10,20" path="m1909,2506l1918,2506,1918,2487,1909,2487,1909,2506xe" filled="true" fillcolor="#000000" stroked="false">
                <v:path arrowok="t"/>
                <v:fill type="solid"/>
              </v:shape>
            </v:group>
            <v:group style="position:absolute;left:1909;top:2506;width:10;height:20" coordorigin="1909,2506" coordsize="10,20">
              <v:shape style="position:absolute;left:1909;top:2506;width:10;height:20" coordorigin="1909,2506" coordsize="10,20" path="m1909,2525l1918,2525,1918,2506,1909,2506,1909,2525xe" filled="true" fillcolor="#000000" stroked="false">
                <v:path arrowok="t"/>
                <v:fill type="solid"/>
              </v:shape>
            </v:group>
            <v:group style="position:absolute;left:1909;top:2525;width:10;height:20" coordorigin="1909,2525" coordsize="10,20">
              <v:shape style="position:absolute;left:1909;top:2525;width:10;height:20" coordorigin="1909,2525" coordsize="10,20" path="m1909,2545l1918,2545,1918,2525,1909,2525,1909,2545xe" filled="true" fillcolor="#000000" stroked="false">
                <v:path arrowok="t"/>
                <v:fill type="solid"/>
              </v:shape>
            </v:group>
            <v:group style="position:absolute;left:1909;top:2545;width:10;height:20" coordorigin="1909,2545" coordsize="10,20">
              <v:shape style="position:absolute;left:1909;top:2545;width:10;height:20" coordorigin="1909,2545" coordsize="10,20" path="m1909,2564l1918,2564,1918,2545,1909,2545,1909,2564xe" filled="true" fillcolor="#000000" stroked="false">
                <v:path arrowok="t"/>
                <v:fill type="solid"/>
              </v:shape>
            </v:group>
            <v:group style="position:absolute;left:1909;top:2564;width:10;height:20" coordorigin="1909,2564" coordsize="10,20">
              <v:shape style="position:absolute;left:1909;top:2564;width:10;height:20" coordorigin="1909,2564" coordsize="10,20" path="m1909,2583l1918,2583,1918,2564,1909,2564,1909,2583xe" filled="true" fillcolor="#000000" stroked="false">
                <v:path arrowok="t"/>
                <v:fill type="solid"/>
              </v:shape>
            </v:group>
            <v:group style="position:absolute;left:1909;top:2583;width:10;height:20" coordorigin="1909,2583" coordsize="10,20">
              <v:shape style="position:absolute;left:1909;top:2583;width:10;height:20" coordorigin="1909,2583" coordsize="10,20" path="m1909,2602l1918,2602,1918,2583,1909,2583,1909,2602xe" filled="true" fillcolor="#000000" stroked="false">
                <v:path arrowok="t"/>
                <v:fill type="solid"/>
              </v:shape>
            </v:group>
            <v:group style="position:absolute;left:1909;top:2602;width:10;height:20" coordorigin="1909,2602" coordsize="10,20">
              <v:shape style="position:absolute;left:1909;top:2602;width:10;height:20" coordorigin="1909,2602" coordsize="10,20" path="m1909,2621l1918,2621,1918,2602,1909,2602,1909,2621xe" filled="true" fillcolor="#000000" stroked="false">
                <v:path arrowok="t"/>
                <v:fill type="solid"/>
              </v:shape>
            </v:group>
            <v:group style="position:absolute;left:1909;top:2621;width:10;height:20" coordorigin="1909,2621" coordsize="10,20">
              <v:shape style="position:absolute;left:1909;top:2621;width:10;height:20" coordorigin="1909,2621" coordsize="10,20" path="m1909,2641l1918,2641,1918,2621,1909,2621,1909,2641xe" filled="true" fillcolor="#000000" stroked="false">
                <v:path arrowok="t"/>
                <v:fill type="solid"/>
              </v:shape>
            </v:group>
            <v:group style="position:absolute;left:1909;top:2641;width:10;height:20" coordorigin="1909,2641" coordsize="10,20">
              <v:shape style="position:absolute;left:1909;top:2641;width:10;height:20" coordorigin="1909,2641" coordsize="10,20" path="m1909,2660l1918,2660,1918,2641,1909,2641,1909,2660xe" filled="true" fillcolor="#000000" stroked="false">
                <v:path arrowok="t"/>
                <v:fill type="solid"/>
              </v:shape>
            </v:group>
            <v:group style="position:absolute;left:1909;top:2660;width:10;height:20" coordorigin="1909,2660" coordsize="10,20">
              <v:shape style="position:absolute;left:1909;top:2660;width:10;height:20" coordorigin="1909,2660" coordsize="10,20" path="m1909,2679l1918,2679,1918,2660,1909,2660,1909,2679xe" filled="true" fillcolor="#000000" stroked="false">
                <v:path arrowok="t"/>
                <v:fill type="solid"/>
              </v:shape>
            </v:group>
            <v:group style="position:absolute;left:1909;top:2679;width:10;height:20" coordorigin="1909,2679" coordsize="10,20">
              <v:shape style="position:absolute;left:1909;top:2679;width:10;height:20" coordorigin="1909,2679" coordsize="10,20" path="m1909,2698l1918,2698,1918,2679,1909,2679,1909,2698xe" filled="true" fillcolor="#000000" stroked="false">
                <v:path arrowok="t"/>
                <v:fill type="solid"/>
              </v:shape>
            </v:group>
            <v:group style="position:absolute;left:1909;top:2698;width:10;height:20" coordorigin="1909,2698" coordsize="10,20">
              <v:shape style="position:absolute;left:1909;top:2698;width:10;height:20" coordorigin="1909,2698" coordsize="10,20" path="m1909,2717l1918,2717,1918,2698,1909,2698,1909,2717xe" filled="true" fillcolor="#000000" stroked="false">
                <v:path arrowok="t"/>
                <v:fill type="solid"/>
              </v:shape>
            </v:group>
            <v:group style="position:absolute;left:1909;top:2717;width:10;height:20" coordorigin="1909,2717" coordsize="10,20">
              <v:shape style="position:absolute;left:1909;top:2717;width:10;height:20" coordorigin="1909,2717" coordsize="10,20" path="m1909,2737l1918,2737,1918,2717,1909,2717,1909,2737xe" filled="true" fillcolor="#000000" stroked="false">
                <v:path arrowok="t"/>
                <v:fill type="solid"/>
              </v:shape>
            </v:group>
            <v:group style="position:absolute;left:1909;top:2737;width:10;height:20" coordorigin="1909,2737" coordsize="10,20">
              <v:shape style="position:absolute;left:1909;top:2737;width:10;height:20" coordorigin="1909,2737" coordsize="10,20" path="m1909,2756l1918,2756,1918,2737,1909,2737,1909,2756xe" filled="true" fillcolor="#000000" stroked="false">
                <v:path arrowok="t"/>
                <v:fill type="solid"/>
              </v:shape>
            </v:group>
            <v:group style="position:absolute;left:1909;top:2756;width:10;height:15" coordorigin="1909,2756" coordsize="10,15">
              <v:shape style="position:absolute;left:1909;top:2756;width:10;height:15" coordorigin="1909,2756" coordsize="10,15" path="m1909,2770l1918,2770,1918,2756,1909,2756,1909,2770xe" filled="true" fillcolor="#000000" stroked="false">
                <v:path arrowok="t"/>
                <v:fill type="solid"/>
              </v:shape>
            </v:group>
            <v:group style="position:absolute;left:2672;top:2449;width:10;height:20" coordorigin="2672,2449" coordsize="10,20">
              <v:shape style="position:absolute;left:2672;top:2449;width:10;height:20" coordorigin="2672,2449" coordsize="10,20" path="m2672,2468l2681,2468,2681,2449,2672,2449,2672,2468xe" filled="true" fillcolor="#000000" stroked="false">
                <v:path arrowok="t"/>
                <v:fill type="solid"/>
              </v:shape>
            </v:group>
            <v:group style="position:absolute;left:2672;top:2468;width:10;height:20" coordorigin="2672,2468" coordsize="10,20">
              <v:shape style="position:absolute;left:2672;top:2468;width:10;height:20" coordorigin="2672,2468" coordsize="10,20" path="m2672,2487l2681,2487,2681,2468,2672,2468,2672,2487xe" filled="true" fillcolor="#000000" stroked="false">
                <v:path arrowok="t"/>
                <v:fill type="solid"/>
              </v:shape>
            </v:group>
            <v:group style="position:absolute;left:2672;top:2487;width:10;height:20" coordorigin="2672,2487" coordsize="10,20">
              <v:shape style="position:absolute;left:2672;top:2487;width:10;height:20" coordorigin="2672,2487" coordsize="10,20" path="m2672,2506l2681,2506,2681,2487,2672,2487,2672,2506xe" filled="true" fillcolor="#000000" stroked="false">
                <v:path arrowok="t"/>
                <v:fill type="solid"/>
              </v:shape>
            </v:group>
            <v:group style="position:absolute;left:2672;top:2506;width:10;height:20" coordorigin="2672,2506" coordsize="10,20">
              <v:shape style="position:absolute;left:2672;top:2506;width:10;height:20" coordorigin="2672,2506" coordsize="10,20" path="m2672,2525l2681,2525,2681,2506,2672,2506,2672,2525xe" filled="true" fillcolor="#000000" stroked="false">
                <v:path arrowok="t"/>
                <v:fill type="solid"/>
              </v:shape>
            </v:group>
            <v:group style="position:absolute;left:2672;top:2525;width:10;height:20" coordorigin="2672,2525" coordsize="10,20">
              <v:shape style="position:absolute;left:2672;top:2525;width:10;height:20" coordorigin="2672,2525" coordsize="10,20" path="m2672,2545l2681,2545,2681,2525,2672,2525,2672,2545xe" filled="true" fillcolor="#000000" stroked="false">
                <v:path arrowok="t"/>
                <v:fill type="solid"/>
              </v:shape>
            </v:group>
            <v:group style="position:absolute;left:2672;top:2545;width:10;height:20" coordorigin="2672,2545" coordsize="10,20">
              <v:shape style="position:absolute;left:2672;top:2545;width:10;height:20" coordorigin="2672,2545" coordsize="10,20" path="m2672,2564l2681,2564,2681,2545,2672,2545,2672,2564xe" filled="true" fillcolor="#000000" stroked="false">
                <v:path arrowok="t"/>
                <v:fill type="solid"/>
              </v:shape>
            </v:group>
            <v:group style="position:absolute;left:2672;top:2564;width:10;height:20" coordorigin="2672,2564" coordsize="10,20">
              <v:shape style="position:absolute;left:2672;top:2564;width:10;height:20" coordorigin="2672,2564" coordsize="10,20" path="m2672,2583l2681,2583,2681,2564,2672,2564,2672,2583xe" filled="true" fillcolor="#000000" stroked="false">
                <v:path arrowok="t"/>
                <v:fill type="solid"/>
              </v:shape>
            </v:group>
            <v:group style="position:absolute;left:2672;top:2583;width:10;height:20" coordorigin="2672,2583" coordsize="10,20">
              <v:shape style="position:absolute;left:2672;top:2583;width:10;height:20" coordorigin="2672,2583" coordsize="10,20" path="m2672,2602l2681,2602,2681,2583,2672,2583,2672,2602xe" filled="true" fillcolor="#000000" stroked="false">
                <v:path arrowok="t"/>
                <v:fill type="solid"/>
              </v:shape>
            </v:group>
            <v:group style="position:absolute;left:2672;top:2602;width:10;height:20" coordorigin="2672,2602" coordsize="10,20">
              <v:shape style="position:absolute;left:2672;top:2602;width:10;height:20" coordorigin="2672,2602" coordsize="10,20" path="m2672,2621l2681,2621,2681,2602,2672,2602,2672,2621xe" filled="true" fillcolor="#000000" stroked="false">
                <v:path arrowok="t"/>
                <v:fill type="solid"/>
              </v:shape>
            </v:group>
            <v:group style="position:absolute;left:2672;top:2621;width:10;height:20" coordorigin="2672,2621" coordsize="10,20">
              <v:shape style="position:absolute;left:2672;top:2621;width:10;height:20" coordorigin="2672,2621" coordsize="10,20" path="m2672,2641l2681,2641,2681,2621,2672,2621,2672,2641xe" filled="true" fillcolor="#000000" stroked="false">
                <v:path arrowok="t"/>
                <v:fill type="solid"/>
              </v:shape>
            </v:group>
            <v:group style="position:absolute;left:2672;top:2641;width:10;height:20" coordorigin="2672,2641" coordsize="10,20">
              <v:shape style="position:absolute;left:2672;top:2641;width:10;height:20" coordorigin="2672,2641" coordsize="10,20" path="m2672,2660l2681,2660,2681,2641,2672,2641,2672,2660xe" filled="true" fillcolor="#000000" stroked="false">
                <v:path arrowok="t"/>
                <v:fill type="solid"/>
              </v:shape>
            </v:group>
            <v:group style="position:absolute;left:2672;top:2660;width:10;height:20" coordorigin="2672,2660" coordsize="10,20">
              <v:shape style="position:absolute;left:2672;top:2660;width:10;height:20" coordorigin="2672,2660" coordsize="10,20" path="m2672,2679l2681,2679,2681,2660,2672,2660,2672,2679xe" filled="true" fillcolor="#000000" stroked="false">
                <v:path arrowok="t"/>
                <v:fill type="solid"/>
              </v:shape>
            </v:group>
            <v:group style="position:absolute;left:2672;top:2679;width:10;height:20" coordorigin="2672,2679" coordsize="10,20">
              <v:shape style="position:absolute;left:2672;top:2679;width:10;height:20" coordorigin="2672,2679" coordsize="10,20" path="m2672,2698l2681,2698,2681,2679,2672,2679,2672,2698xe" filled="true" fillcolor="#000000" stroked="false">
                <v:path arrowok="t"/>
                <v:fill type="solid"/>
              </v:shape>
            </v:group>
            <v:group style="position:absolute;left:2672;top:2698;width:10;height:20" coordorigin="2672,2698" coordsize="10,20">
              <v:shape style="position:absolute;left:2672;top:2698;width:10;height:20" coordorigin="2672,2698" coordsize="10,20" path="m2672,2717l2681,2717,2681,2698,2672,2698,2672,2717xe" filled="true" fillcolor="#000000" stroked="false">
                <v:path arrowok="t"/>
                <v:fill type="solid"/>
              </v:shape>
            </v:group>
            <v:group style="position:absolute;left:2672;top:2717;width:10;height:20" coordorigin="2672,2717" coordsize="10,20">
              <v:shape style="position:absolute;left:2672;top:2717;width:10;height:20" coordorigin="2672,2717" coordsize="10,20" path="m2672,2737l2681,2737,2681,2717,2672,2717,2672,2737xe" filled="true" fillcolor="#000000" stroked="false">
                <v:path arrowok="t"/>
                <v:fill type="solid"/>
              </v:shape>
            </v:group>
            <v:group style="position:absolute;left:2672;top:2737;width:10;height:20" coordorigin="2672,2737" coordsize="10,20">
              <v:shape style="position:absolute;left:2672;top:2737;width:10;height:20" coordorigin="2672,2737" coordsize="10,20" path="m2672,2756l2681,2756,2681,2737,2672,2737,2672,2756xe" filled="true" fillcolor="#000000" stroked="false">
                <v:path arrowok="t"/>
                <v:fill type="solid"/>
              </v:shape>
            </v:group>
            <v:group style="position:absolute;left:2672;top:2756;width:10;height:15" coordorigin="2672,2756" coordsize="10,15">
              <v:shape style="position:absolute;left:2672;top:2756;width:10;height:15" coordorigin="2672,2756" coordsize="10,15" path="m2672,2770l2681,2770,2681,2756,2672,2756,2672,2770xe" filled="true" fillcolor="#000000" stroked="false">
                <v:path arrowok="t"/>
                <v:fill type="solid"/>
              </v:shape>
            </v:group>
            <v:group style="position:absolute;left:3577;top:2449;width:10;height:20" coordorigin="3577,2449" coordsize="10,20">
              <v:shape style="position:absolute;left:3577;top:2449;width:10;height:20" coordorigin="3577,2449" coordsize="10,20" path="m3577,2468l3587,2468,3587,2449,3577,2449,3577,2468xe" filled="true" fillcolor="#000000" stroked="false">
                <v:path arrowok="t"/>
                <v:fill type="solid"/>
              </v:shape>
            </v:group>
            <v:group style="position:absolute;left:3577;top:2468;width:10;height:20" coordorigin="3577,2468" coordsize="10,20">
              <v:shape style="position:absolute;left:3577;top:2468;width:10;height:20" coordorigin="3577,2468" coordsize="10,20" path="m3577,2487l3587,2487,3587,2468,3577,2468,3577,2487xe" filled="true" fillcolor="#000000" stroked="false">
                <v:path arrowok="t"/>
                <v:fill type="solid"/>
              </v:shape>
            </v:group>
            <v:group style="position:absolute;left:3577;top:2487;width:10;height:20" coordorigin="3577,2487" coordsize="10,20">
              <v:shape style="position:absolute;left:3577;top:2487;width:10;height:20" coordorigin="3577,2487" coordsize="10,20" path="m3577,2506l3587,2506,3587,2487,3577,2487,3577,2506xe" filled="true" fillcolor="#000000" stroked="false">
                <v:path arrowok="t"/>
                <v:fill type="solid"/>
              </v:shape>
            </v:group>
            <v:group style="position:absolute;left:3577;top:2506;width:10;height:20" coordorigin="3577,2506" coordsize="10,20">
              <v:shape style="position:absolute;left:3577;top:2506;width:10;height:20" coordorigin="3577,2506" coordsize="10,20" path="m3577,2525l3587,2525,3587,2506,3577,2506,3577,2525xe" filled="true" fillcolor="#000000" stroked="false">
                <v:path arrowok="t"/>
                <v:fill type="solid"/>
              </v:shape>
            </v:group>
            <v:group style="position:absolute;left:3577;top:2525;width:10;height:20" coordorigin="3577,2525" coordsize="10,20">
              <v:shape style="position:absolute;left:3577;top:2525;width:10;height:20" coordorigin="3577,2525" coordsize="10,20" path="m3577,2545l3587,2545,3587,2525,3577,2525,3577,2545xe" filled="true" fillcolor="#000000" stroked="false">
                <v:path arrowok="t"/>
                <v:fill type="solid"/>
              </v:shape>
            </v:group>
            <v:group style="position:absolute;left:3577;top:2545;width:10;height:20" coordorigin="3577,2545" coordsize="10,20">
              <v:shape style="position:absolute;left:3577;top:2545;width:10;height:20" coordorigin="3577,2545" coordsize="10,20" path="m3577,2564l3587,2564,3587,2545,3577,2545,3577,2564xe" filled="true" fillcolor="#000000" stroked="false">
                <v:path arrowok="t"/>
                <v:fill type="solid"/>
              </v:shape>
            </v:group>
            <v:group style="position:absolute;left:3577;top:2564;width:10;height:20" coordorigin="3577,2564" coordsize="10,20">
              <v:shape style="position:absolute;left:3577;top:2564;width:10;height:20" coordorigin="3577,2564" coordsize="10,20" path="m3577,2583l3587,2583,3587,2564,3577,2564,3577,2583xe" filled="true" fillcolor="#000000" stroked="false">
                <v:path arrowok="t"/>
                <v:fill type="solid"/>
              </v:shape>
            </v:group>
            <v:group style="position:absolute;left:3577;top:2583;width:10;height:20" coordorigin="3577,2583" coordsize="10,20">
              <v:shape style="position:absolute;left:3577;top:2583;width:10;height:20" coordorigin="3577,2583" coordsize="10,20" path="m3577,2602l3587,2602,3587,2583,3577,2583,3577,2602xe" filled="true" fillcolor="#000000" stroked="false">
                <v:path arrowok="t"/>
                <v:fill type="solid"/>
              </v:shape>
            </v:group>
            <v:group style="position:absolute;left:3577;top:2602;width:10;height:20" coordorigin="3577,2602" coordsize="10,20">
              <v:shape style="position:absolute;left:3577;top:2602;width:10;height:20" coordorigin="3577,2602" coordsize="10,20" path="m3577,2621l3587,2621,3587,2602,3577,2602,3577,2621xe" filled="true" fillcolor="#000000" stroked="false">
                <v:path arrowok="t"/>
                <v:fill type="solid"/>
              </v:shape>
            </v:group>
            <v:group style="position:absolute;left:3577;top:2621;width:10;height:20" coordorigin="3577,2621" coordsize="10,20">
              <v:shape style="position:absolute;left:3577;top:2621;width:10;height:20" coordorigin="3577,2621" coordsize="10,20" path="m3577,2641l3587,2641,3587,2621,3577,2621,3577,2641xe" filled="true" fillcolor="#000000" stroked="false">
                <v:path arrowok="t"/>
                <v:fill type="solid"/>
              </v:shape>
            </v:group>
            <v:group style="position:absolute;left:3577;top:2641;width:10;height:20" coordorigin="3577,2641" coordsize="10,20">
              <v:shape style="position:absolute;left:3577;top:2641;width:10;height:20" coordorigin="3577,2641" coordsize="10,20" path="m3577,2660l3587,2660,3587,2641,3577,2641,3577,2660xe" filled="true" fillcolor="#000000" stroked="false">
                <v:path arrowok="t"/>
                <v:fill type="solid"/>
              </v:shape>
            </v:group>
            <v:group style="position:absolute;left:3577;top:2660;width:10;height:20" coordorigin="3577,2660" coordsize="10,20">
              <v:shape style="position:absolute;left:3577;top:2660;width:10;height:20" coordorigin="3577,2660" coordsize="10,20" path="m3577,2679l3587,2679,3587,2660,3577,2660,3577,2679xe" filled="true" fillcolor="#000000" stroked="false">
                <v:path arrowok="t"/>
                <v:fill type="solid"/>
              </v:shape>
            </v:group>
            <v:group style="position:absolute;left:3577;top:2679;width:10;height:20" coordorigin="3577,2679" coordsize="10,20">
              <v:shape style="position:absolute;left:3577;top:2679;width:10;height:20" coordorigin="3577,2679" coordsize="10,20" path="m3577,2698l3587,2698,3587,2679,3577,2679,3577,2698xe" filled="true" fillcolor="#000000" stroked="false">
                <v:path arrowok="t"/>
                <v:fill type="solid"/>
              </v:shape>
            </v:group>
            <v:group style="position:absolute;left:3577;top:2698;width:10;height:20" coordorigin="3577,2698" coordsize="10,20">
              <v:shape style="position:absolute;left:3577;top:2698;width:10;height:20" coordorigin="3577,2698" coordsize="10,20" path="m3577,2717l3587,2717,3587,2698,3577,2698,3577,2717xe" filled="true" fillcolor="#000000" stroked="false">
                <v:path arrowok="t"/>
                <v:fill type="solid"/>
              </v:shape>
            </v:group>
            <v:group style="position:absolute;left:3577;top:2717;width:10;height:20" coordorigin="3577,2717" coordsize="10,20">
              <v:shape style="position:absolute;left:3577;top:2717;width:10;height:20" coordorigin="3577,2717" coordsize="10,20" path="m3577,2737l3587,2737,3587,2717,3577,2717,3577,2737xe" filled="true" fillcolor="#000000" stroked="false">
                <v:path arrowok="t"/>
                <v:fill type="solid"/>
              </v:shape>
            </v:group>
            <v:group style="position:absolute;left:3577;top:2737;width:10;height:20" coordorigin="3577,2737" coordsize="10,20">
              <v:shape style="position:absolute;left:3577;top:2737;width:10;height:20" coordorigin="3577,2737" coordsize="10,20" path="m3577,2756l3587,2756,3587,2737,3577,2737,3577,2756xe" filled="true" fillcolor="#000000" stroked="false">
                <v:path arrowok="t"/>
                <v:fill type="solid"/>
              </v:shape>
            </v:group>
            <v:group style="position:absolute;left:3577;top:2756;width:10;height:15" coordorigin="3577,2756" coordsize="10,15">
              <v:shape style="position:absolute;left:3577;top:2756;width:10;height:15" coordorigin="3577,2756" coordsize="10,15" path="m3577,2770l3587,2770,3587,2756,3577,2756,3577,2770xe" filled="true" fillcolor="#000000" stroked="false">
                <v:path arrowok="t"/>
                <v:fill type="solid"/>
              </v:shape>
            </v:group>
            <v:group style="position:absolute;left:4395;top:2449;width:10;height:20" coordorigin="4395,2449" coordsize="10,20">
              <v:shape style="position:absolute;left:4395;top:2449;width:10;height:20" coordorigin="4395,2449" coordsize="10,20" path="m4395,2468l4405,2468,4405,2449,4395,2449,4395,2468xe" filled="true" fillcolor="#000000" stroked="false">
                <v:path arrowok="t"/>
                <v:fill type="solid"/>
              </v:shape>
            </v:group>
            <v:group style="position:absolute;left:4395;top:2468;width:10;height:20" coordorigin="4395,2468" coordsize="10,20">
              <v:shape style="position:absolute;left:4395;top:2468;width:10;height:20" coordorigin="4395,2468" coordsize="10,20" path="m4395,2487l4405,2487,4405,2468,4395,2468,4395,2487xe" filled="true" fillcolor="#000000" stroked="false">
                <v:path arrowok="t"/>
                <v:fill type="solid"/>
              </v:shape>
            </v:group>
            <v:group style="position:absolute;left:4395;top:2487;width:10;height:20" coordorigin="4395,2487" coordsize="10,20">
              <v:shape style="position:absolute;left:4395;top:2487;width:10;height:20" coordorigin="4395,2487" coordsize="10,20" path="m4395,2506l4405,2506,4405,2487,4395,2487,4395,2506xe" filled="true" fillcolor="#000000" stroked="false">
                <v:path arrowok="t"/>
                <v:fill type="solid"/>
              </v:shape>
            </v:group>
            <v:group style="position:absolute;left:4395;top:2506;width:10;height:20" coordorigin="4395,2506" coordsize="10,20">
              <v:shape style="position:absolute;left:4395;top:2506;width:10;height:20" coordorigin="4395,2506" coordsize="10,20" path="m4395,2525l4405,2525,4405,2506,4395,2506,4395,2525xe" filled="true" fillcolor="#000000" stroked="false">
                <v:path arrowok="t"/>
                <v:fill type="solid"/>
              </v:shape>
            </v:group>
            <v:group style="position:absolute;left:4395;top:2525;width:10;height:20" coordorigin="4395,2525" coordsize="10,20">
              <v:shape style="position:absolute;left:4395;top:2525;width:10;height:20" coordorigin="4395,2525" coordsize="10,20" path="m4395,2545l4405,2545,4405,2525,4395,2525,4395,2545xe" filled="true" fillcolor="#000000" stroked="false">
                <v:path arrowok="t"/>
                <v:fill type="solid"/>
              </v:shape>
            </v:group>
            <v:group style="position:absolute;left:4395;top:2545;width:10;height:20" coordorigin="4395,2545" coordsize="10,20">
              <v:shape style="position:absolute;left:4395;top:2545;width:10;height:20" coordorigin="4395,2545" coordsize="10,20" path="m4395,2564l4405,2564,4405,2545,4395,2545,4395,2564xe" filled="true" fillcolor="#000000" stroked="false">
                <v:path arrowok="t"/>
                <v:fill type="solid"/>
              </v:shape>
            </v:group>
            <v:group style="position:absolute;left:4395;top:2564;width:10;height:20" coordorigin="4395,2564" coordsize="10,20">
              <v:shape style="position:absolute;left:4395;top:2564;width:10;height:20" coordorigin="4395,2564" coordsize="10,20" path="m4395,2583l4405,2583,4405,2564,4395,2564,4395,2583xe" filled="true" fillcolor="#000000" stroked="false">
                <v:path arrowok="t"/>
                <v:fill type="solid"/>
              </v:shape>
            </v:group>
            <v:group style="position:absolute;left:4395;top:2583;width:10;height:20" coordorigin="4395,2583" coordsize="10,20">
              <v:shape style="position:absolute;left:4395;top:2583;width:10;height:20" coordorigin="4395,2583" coordsize="10,20" path="m4395,2602l4405,2602,4405,2583,4395,2583,4395,2602xe" filled="true" fillcolor="#000000" stroked="false">
                <v:path arrowok="t"/>
                <v:fill type="solid"/>
              </v:shape>
            </v:group>
            <v:group style="position:absolute;left:4395;top:2602;width:10;height:20" coordorigin="4395,2602" coordsize="10,20">
              <v:shape style="position:absolute;left:4395;top:2602;width:10;height:20" coordorigin="4395,2602" coordsize="10,20" path="m4395,2621l4405,2621,4405,2602,4395,2602,4395,2621xe" filled="true" fillcolor="#000000" stroked="false">
                <v:path arrowok="t"/>
                <v:fill type="solid"/>
              </v:shape>
            </v:group>
            <v:group style="position:absolute;left:4395;top:2621;width:10;height:20" coordorigin="4395,2621" coordsize="10,20">
              <v:shape style="position:absolute;left:4395;top:2621;width:10;height:20" coordorigin="4395,2621" coordsize="10,20" path="m4395,2641l4405,2641,4405,2621,4395,2621,4395,2641xe" filled="true" fillcolor="#000000" stroked="false">
                <v:path arrowok="t"/>
                <v:fill type="solid"/>
              </v:shape>
            </v:group>
            <v:group style="position:absolute;left:4395;top:2641;width:10;height:20" coordorigin="4395,2641" coordsize="10,20">
              <v:shape style="position:absolute;left:4395;top:2641;width:10;height:20" coordorigin="4395,2641" coordsize="10,20" path="m4395,2660l4405,2660,4405,2641,4395,2641,4395,2660xe" filled="true" fillcolor="#000000" stroked="false">
                <v:path arrowok="t"/>
                <v:fill type="solid"/>
              </v:shape>
            </v:group>
            <v:group style="position:absolute;left:4395;top:2660;width:10;height:20" coordorigin="4395,2660" coordsize="10,20">
              <v:shape style="position:absolute;left:4395;top:2660;width:10;height:20" coordorigin="4395,2660" coordsize="10,20" path="m4395,2679l4405,2679,4405,2660,4395,2660,4395,2679xe" filled="true" fillcolor="#000000" stroked="false">
                <v:path arrowok="t"/>
                <v:fill type="solid"/>
              </v:shape>
            </v:group>
            <v:group style="position:absolute;left:4395;top:2679;width:10;height:20" coordorigin="4395,2679" coordsize="10,20">
              <v:shape style="position:absolute;left:4395;top:2679;width:10;height:20" coordorigin="4395,2679" coordsize="10,20" path="m4395,2698l4405,2698,4405,2679,4395,2679,4395,2698xe" filled="true" fillcolor="#000000" stroked="false">
                <v:path arrowok="t"/>
                <v:fill type="solid"/>
              </v:shape>
            </v:group>
            <v:group style="position:absolute;left:4395;top:2698;width:10;height:20" coordorigin="4395,2698" coordsize="10,20">
              <v:shape style="position:absolute;left:4395;top:2698;width:10;height:20" coordorigin="4395,2698" coordsize="10,20" path="m4395,2717l4405,2717,4405,2698,4395,2698,4395,2717xe" filled="true" fillcolor="#000000" stroked="false">
                <v:path arrowok="t"/>
                <v:fill type="solid"/>
              </v:shape>
            </v:group>
            <v:group style="position:absolute;left:4395;top:2717;width:10;height:20" coordorigin="4395,2717" coordsize="10,20">
              <v:shape style="position:absolute;left:4395;top:2717;width:10;height:20" coordorigin="4395,2717" coordsize="10,20" path="m4395,2737l4405,2737,4405,2717,4395,2717,4395,2737xe" filled="true" fillcolor="#000000" stroked="false">
                <v:path arrowok="t"/>
                <v:fill type="solid"/>
              </v:shape>
            </v:group>
            <v:group style="position:absolute;left:4395;top:2737;width:10;height:20" coordorigin="4395,2737" coordsize="10,20">
              <v:shape style="position:absolute;left:4395;top:2737;width:10;height:20" coordorigin="4395,2737" coordsize="10,20" path="m4395,2756l4405,2756,4405,2737,4395,2737,4395,2756xe" filled="true" fillcolor="#000000" stroked="false">
                <v:path arrowok="t"/>
                <v:fill type="solid"/>
              </v:shape>
            </v:group>
            <v:group style="position:absolute;left:4395;top:2756;width:10;height:15" coordorigin="4395,2756" coordsize="10,15">
              <v:shape style="position:absolute;left:4395;top:2756;width:10;height:15" coordorigin="4395,2756" coordsize="10,15" path="m4395,2770l4405,2770,4405,2756,4395,2756,4395,2770xe" filled="true" fillcolor="#000000" stroked="false">
                <v:path arrowok="t"/>
                <v:fill type="solid"/>
              </v:shape>
            </v:group>
            <v:group style="position:absolute;left:5473;top:2449;width:10;height:20" coordorigin="5473,2449" coordsize="10,20">
              <v:shape style="position:absolute;left:5473;top:2449;width:10;height:20" coordorigin="5473,2449" coordsize="10,20" path="m5473,2468l5483,2468,5483,2449,5473,2449,5473,2468xe" filled="true" fillcolor="#000000" stroked="false">
                <v:path arrowok="t"/>
                <v:fill type="solid"/>
              </v:shape>
            </v:group>
            <v:group style="position:absolute;left:5473;top:2468;width:10;height:20" coordorigin="5473,2468" coordsize="10,20">
              <v:shape style="position:absolute;left:5473;top:2468;width:10;height:20" coordorigin="5473,2468" coordsize="10,20" path="m5473,2487l5483,2487,5483,2468,5473,2468,5473,2487xe" filled="true" fillcolor="#000000" stroked="false">
                <v:path arrowok="t"/>
                <v:fill type="solid"/>
              </v:shape>
            </v:group>
            <v:group style="position:absolute;left:5473;top:2487;width:10;height:20" coordorigin="5473,2487" coordsize="10,20">
              <v:shape style="position:absolute;left:5473;top:2487;width:10;height:20" coordorigin="5473,2487" coordsize="10,20" path="m5473,2506l5483,2506,5483,2487,5473,2487,5473,2506xe" filled="true" fillcolor="#000000" stroked="false">
                <v:path arrowok="t"/>
                <v:fill type="solid"/>
              </v:shape>
            </v:group>
            <v:group style="position:absolute;left:5473;top:2506;width:10;height:20" coordorigin="5473,2506" coordsize="10,20">
              <v:shape style="position:absolute;left:5473;top:2506;width:10;height:20" coordorigin="5473,2506" coordsize="10,20" path="m5473,2525l5483,2525,5483,2506,5473,2506,5473,2525xe" filled="true" fillcolor="#000000" stroked="false">
                <v:path arrowok="t"/>
                <v:fill type="solid"/>
              </v:shape>
            </v:group>
            <v:group style="position:absolute;left:5473;top:2525;width:10;height:20" coordorigin="5473,2525" coordsize="10,20">
              <v:shape style="position:absolute;left:5473;top:2525;width:10;height:20" coordorigin="5473,2525" coordsize="10,20" path="m5473,2545l5483,2545,5483,2525,5473,2525,5473,2545xe" filled="true" fillcolor="#000000" stroked="false">
                <v:path arrowok="t"/>
                <v:fill type="solid"/>
              </v:shape>
            </v:group>
            <v:group style="position:absolute;left:5473;top:2545;width:10;height:20" coordorigin="5473,2545" coordsize="10,20">
              <v:shape style="position:absolute;left:5473;top:2545;width:10;height:20" coordorigin="5473,2545" coordsize="10,20" path="m5473,2564l5483,2564,5483,2545,5473,2545,5473,2564xe" filled="true" fillcolor="#000000" stroked="false">
                <v:path arrowok="t"/>
                <v:fill type="solid"/>
              </v:shape>
            </v:group>
            <v:group style="position:absolute;left:5473;top:2564;width:10;height:20" coordorigin="5473,2564" coordsize="10,20">
              <v:shape style="position:absolute;left:5473;top:2564;width:10;height:20" coordorigin="5473,2564" coordsize="10,20" path="m5473,2583l5483,2583,5483,2564,5473,2564,5473,2583xe" filled="true" fillcolor="#000000" stroked="false">
                <v:path arrowok="t"/>
                <v:fill type="solid"/>
              </v:shape>
            </v:group>
            <v:group style="position:absolute;left:5473;top:2583;width:10;height:20" coordorigin="5473,2583" coordsize="10,20">
              <v:shape style="position:absolute;left:5473;top:2583;width:10;height:20" coordorigin="5473,2583" coordsize="10,20" path="m5473,2602l5483,2602,5483,2583,5473,2583,5473,2602xe" filled="true" fillcolor="#000000" stroked="false">
                <v:path arrowok="t"/>
                <v:fill type="solid"/>
              </v:shape>
            </v:group>
            <v:group style="position:absolute;left:5473;top:2602;width:10;height:20" coordorigin="5473,2602" coordsize="10,20">
              <v:shape style="position:absolute;left:5473;top:2602;width:10;height:20" coordorigin="5473,2602" coordsize="10,20" path="m5473,2621l5483,2621,5483,2602,5473,2602,5473,2621xe" filled="true" fillcolor="#000000" stroked="false">
                <v:path arrowok="t"/>
                <v:fill type="solid"/>
              </v:shape>
            </v:group>
            <v:group style="position:absolute;left:5473;top:2621;width:10;height:20" coordorigin="5473,2621" coordsize="10,20">
              <v:shape style="position:absolute;left:5473;top:2621;width:10;height:20" coordorigin="5473,2621" coordsize="10,20" path="m5473,2641l5483,2641,5483,2621,5473,2621,5473,2641xe" filled="true" fillcolor="#000000" stroked="false">
                <v:path arrowok="t"/>
                <v:fill type="solid"/>
              </v:shape>
            </v:group>
            <v:group style="position:absolute;left:5473;top:2641;width:10;height:20" coordorigin="5473,2641" coordsize="10,20">
              <v:shape style="position:absolute;left:5473;top:2641;width:10;height:20" coordorigin="5473,2641" coordsize="10,20" path="m5473,2660l5483,2660,5483,2641,5473,2641,5473,2660xe" filled="true" fillcolor="#000000" stroked="false">
                <v:path arrowok="t"/>
                <v:fill type="solid"/>
              </v:shape>
            </v:group>
            <v:group style="position:absolute;left:5473;top:2660;width:10;height:20" coordorigin="5473,2660" coordsize="10,20">
              <v:shape style="position:absolute;left:5473;top:2660;width:10;height:20" coordorigin="5473,2660" coordsize="10,20" path="m5473,2679l5483,2679,5483,2660,5473,2660,5473,2679xe" filled="true" fillcolor="#000000" stroked="false">
                <v:path arrowok="t"/>
                <v:fill type="solid"/>
              </v:shape>
            </v:group>
            <v:group style="position:absolute;left:5473;top:2679;width:10;height:20" coordorigin="5473,2679" coordsize="10,20">
              <v:shape style="position:absolute;left:5473;top:2679;width:10;height:20" coordorigin="5473,2679" coordsize="10,20" path="m5473,2698l5483,2698,5483,2679,5473,2679,5473,2698xe" filled="true" fillcolor="#000000" stroked="false">
                <v:path arrowok="t"/>
                <v:fill type="solid"/>
              </v:shape>
            </v:group>
            <v:group style="position:absolute;left:5473;top:2698;width:10;height:20" coordorigin="5473,2698" coordsize="10,20">
              <v:shape style="position:absolute;left:5473;top:2698;width:10;height:20" coordorigin="5473,2698" coordsize="10,20" path="m5473,2717l5483,2717,5483,2698,5473,2698,5473,2717xe" filled="true" fillcolor="#000000" stroked="false">
                <v:path arrowok="t"/>
                <v:fill type="solid"/>
              </v:shape>
            </v:group>
            <v:group style="position:absolute;left:5473;top:2717;width:10;height:20" coordorigin="5473,2717" coordsize="10,20">
              <v:shape style="position:absolute;left:5473;top:2717;width:10;height:20" coordorigin="5473,2717" coordsize="10,20" path="m5473,2737l5483,2737,5483,2717,5473,2717,5473,2737xe" filled="true" fillcolor="#000000" stroked="false">
                <v:path arrowok="t"/>
                <v:fill type="solid"/>
              </v:shape>
            </v:group>
            <v:group style="position:absolute;left:5473;top:2737;width:10;height:20" coordorigin="5473,2737" coordsize="10,20">
              <v:shape style="position:absolute;left:5473;top:2737;width:10;height:20" coordorigin="5473,2737" coordsize="10,20" path="m5473,2756l5483,2756,5483,2737,5473,2737,5473,2756xe" filled="true" fillcolor="#000000" stroked="false">
                <v:path arrowok="t"/>
                <v:fill type="solid"/>
              </v:shape>
            </v:group>
            <v:group style="position:absolute;left:5473;top:2756;width:10;height:15" coordorigin="5473,2756" coordsize="10,15">
              <v:shape style="position:absolute;left:5473;top:2756;width:10;height:15" coordorigin="5473,2756" coordsize="10,15" path="m5473,2770l5483,2770,5483,2756,5473,2756,5473,2770xe" filled="true" fillcolor="#000000" stroked="false">
                <v:path arrowok="t"/>
                <v:fill type="solid"/>
              </v:shape>
            </v:group>
            <v:group style="position:absolute;left:6280;top:2449;width:10;height:20" coordorigin="6280,2449" coordsize="10,20">
              <v:shape style="position:absolute;left:6280;top:2449;width:10;height:20" coordorigin="6280,2449" coordsize="10,20" path="m6280,2468l6290,2468,6290,2449,6280,2449,6280,2468xe" filled="true" fillcolor="#000000" stroked="false">
                <v:path arrowok="t"/>
                <v:fill type="solid"/>
              </v:shape>
            </v:group>
            <v:group style="position:absolute;left:6280;top:2468;width:10;height:20" coordorigin="6280,2468" coordsize="10,20">
              <v:shape style="position:absolute;left:6280;top:2468;width:10;height:20" coordorigin="6280,2468" coordsize="10,20" path="m6280,2487l6290,2487,6290,2468,6280,2468,6280,2487xe" filled="true" fillcolor="#000000" stroked="false">
                <v:path arrowok="t"/>
                <v:fill type="solid"/>
              </v:shape>
            </v:group>
            <v:group style="position:absolute;left:6280;top:2487;width:10;height:20" coordorigin="6280,2487" coordsize="10,20">
              <v:shape style="position:absolute;left:6280;top:2487;width:10;height:20" coordorigin="6280,2487" coordsize="10,20" path="m6280,2506l6290,2506,6290,2487,6280,2487,6280,2506xe" filled="true" fillcolor="#000000" stroked="false">
                <v:path arrowok="t"/>
                <v:fill type="solid"/>
              </v:shape>
            </v:group>
            <v:group style="position:absolute;left:6280;top:2506;width:10;height:20" coordorigin="6280,2506" coordsize="10,20">
              <v:shape style="position:absolute;left:6280;top:2506;width:10;height:20" coordorigin="6280,2506" coordsize="10,20" path="m6280,2525l6290,2525,6290,2506,6280,2506,6280,2525xe" filled="true" fillcolor="#000000" stroked="false">
                <v:path arrowok="t"/>
                <v:fill type="solid"/>
              </v:shape>
            </v:group>
            <v:group style="position:absolute;left:6280;top:2525;width:10;height:20" coordorigin="6280,2525" coordsize="10,20">
              <v:shape style="position:absolute;left:6280;top:2525;width:10;height:20" coordorigin="6280,2525" coordsize="10,20" path="m6280,2545l6290,2545,6290,2525,6280,2525,6280,2545xe" filled="true" fillcolor="#000000" stroked="false">
                <v:path arrowok="t"/>
                <v:fill type="solid"/>
              </v:shape>
            </v:group>
            <v:group style="position:absolute;left:6280;top:2545;width:10;height:20" coordorigin="6280,2545" coordsize="10,20">
              <v:shape style="position:absolute;left:6280;top:2545;width:10;height:20" coordorigin="6280,2545" coordsize="10,20" path="m6280,2564l6290,2564,6290,2545,6280,2545,6280,2564xe" filled="true" fillcolor="#000000" stroked="false">
                <v:path arrowok="t"/>
                <v:fill type="solid"/>
              </v:shape>
            </v:group>
            <v:group style="position:absolute;left:6280;top:2564;width:10;height:20" coordorigin="6280,2564" coordsize="10,20">
              <v:shape style="position:absolute;left:6280;top:2564;width:10;height:20" coordorigin="6280,2564" coordsize="10,20" path="m6280,2583l6290,2583,6290,2564,6280,2564,6280,2583xe" filled="true" fillcolor="#000000" stroked="false">
                <v:path arrowok="t"/>
                <v:fill type="solid"/>
              </v:shape>
            </v:group>
            <v:group style="position:absolute;left:6280;top:2583;width:10;height:20" coordorigin="6280,2583" coordsize="10,20">
              <v:shape style="position:absolute;left:6280;top:2583;width:10;height:20" coordorigin="6280,2583" coordsize="10,20" path="m6280,2602l6290,2602,6290,2583,6280,2583,6280,2602xe" filled="true" fillcolor="#000000" stroked="false">
                <v:path arrowok="t"/>
                <v:fill type="solid"/>
              </v:shape>
            </v:group>
            <v:group style="position:absolute;left:6280;top:2602;width:10;height:20" coordorigin="6280,2602" coordsize="10,20">
              <v:shape style="position:absolute;left:6280;top:2602;width:10;height:20" coordorigin="6280,2602" coordsize="10,20" path="m6280,2621l6290,2621,6290,2602,6280,2602,6280,2621xe" filled="true" fillcolor="#000000" stroked="false">
                <v:path arrowok="t"/>
                <v:fill type="solid"/>
              </v:shape>
            </v:group>
            <v:group style="position:absolute;left:6280;top:2621;width:10;height:20" coordorigin="6280,2621" coordsize="10,20">
              <v:shape style="position:absolute;left:6280;top:2621;width:10;height:20" coordorigin="6280,2621" coordsize="10,20" path="m6280,2641l6290,2641,6290,2621,6280,2621,6280,2641xe" filled="true" fillcolor="#000000" stroked="false">
                <v:path arrowok="t"/>
                <v:fill type="solid"/>
              </v:shape>
            </v:group>
            <v:group style="position:absolute;left:6280;top:2641;width:10;height:20" coordorigin="6280,2641" coordsize="10,20">
              <v:shape style="position:absolute;left:6280;top:2641;width:10;height:20" coordorigin="6280,2641" coordsize="10,20" path="m6280,2660l6290,2660,6290,2641,6280,2641,6280,2660xe" filled="true" fillcolor="#000000" stroked="false">
                <v:path arrowok="t"/>
                <v:fill type="solid"/>
              </v:shape>
            </v:group>
            <v:group style="position:absolute;left:6280;top:2660;width:10;height:20" coordorigin="6280,2660" coordsize="10,20">
              <v:shape style="position:absolute;left:6280;top:2660;width:10;height:20" coordorigin="6280,2660" coordsize="10,20" path="m6280,2679l6290,2679,6290,2660,6280,2660,6280,2679xe" filled="true" fillcolor="#000000" stroked="false">
                <v:path arrowok="t"/>
                <v:fill type="solid"/>
              </v:shape>
            </v:group>
            <v:group style="position:absolute;left:6280;top:2679;width:10;height:20" coordorigin="6280,2679" coordsize="10,20">
              <v:shape style="position:absolute;left:6280;top:2679;width:10;height:20" coordorigin="6280,2679" coordsize="10,20" path="m6280,2698l6290,2698,6290,2679,6280,2679,6280,2698xe" filled="true" fillcolor="#000000" stroked="false">
                <v:path arrowok="t"/>
                <v:fill type="solid"/>
              </v:shape>
            </v:group>
            <v:group style="position:absolute;left:6280;top:2698;width:10;height:20" coordorigin="6280,2698" coordsize="10,20">
              <v:shape style="position:absolute;left:6280;top:2698;width:10;height:20" coordorigin="6280,2698" coordsize="10,20" path="m6280,2717l6290,2717,6290,2698,6280,2698,6280,2717xe" filled="true" fillcolor="#000000" stroked="false">
                <v:path arrowok="t"/>
                <v:fill type="solid"/>
              </v:shape>
            </v:group>
            <v:group style="position:absolute;left:6280;top:2717;width:10;height:20" coordorigin="6280,2717" coordsize="10,20">
              <v:shape style="position:absolute;left:6280;top:2717;width:10;height:20" coordorigin="6280,2717" coordsize="10,20" path="m6280,2737l6290,2737,6290,2717,6280,2717,6280,2737xe" filled="true" fillcolor="#000000" stroked="false">
                <v:path arrowok="t"/>
                <v:fill type="solid"/>
              </v:shape>
            </v:group>
            <v:group style="position:absolute;left:6280;top:2737;width:10;height:20" coordorigin="6280,2737" coordsize="10,20">
              <v:shape style="position:absolute;left:6280;top:2737;width:10;height:20" coordorigin="6280,2737" coordsize="10,20" path="m6280,2756l6290,2756,6290,2737,6280,2737,6280,2756xe" filled="true" fillcolor="#000000" stroked="false">
                <v:path arrowok="t"/>
                <v:fill type="solid"/>
              </v:shape>
            </v:group>
            <v:group style="position:absolute;left:6280;top:2756;width:10;height:15" coordorigin="6280,2756" coordsize="10,15">
              <v:shape style="position:absolute;left:6280;top:2756;width:10;height:15" coordorigin="6280,2756" coordsize="10,15" path="m6280,2770l6290,2770,6290,2756,6280,2756,6280,2770xe" filled="true" fillcolor="#000000" stroked="false">
                <v:path arrowok="t"/>
                <v:fill type="solid"/>
              </v:shape>
            </v:group>
            <v:group style="position:absolute;left:7214;top:2449;width:10;height:20" coordorigin="7214,2449" coordsize="10,20">
              <v:shape style="position:absolute;left:7214;top:2449;width:10;height:20" coordorigin="7214,2449" coordsize="10,20" path="m7214,2468l7223,2468,7223,2449,7214,2449,7214,2468xe" filled="true" fillcolor="#000000" stroked="false">
                <v:path arrowok="t"/>
                <v:fill type="solid"/>
              </v:shape>
            </v:group>
            <v:group style="position:absolute;left:7214;top:2468;width:10;height:20" coordorigin="7214,2468" coordsize="10,20">
              <v:shape style="position:absolute;left:7214;top:2468;width:10;height:20" coordorigin="7214,2468" coordsize="10,20" path="m7214,2487l7223,2487,7223,2468,7214,2468,7214,2487xe" filled="true" fillcolor="#000000" stroked="false">
                <v:path arrowok="t"/>
                <v:fill type="solid"/>
              </v:shape>
            </v:group>
            <v:group style="position:absolute;left:7214;top:2487;width:10;height:20" coordorigin="7214,2487" coordsize="10,20">
              <v:shape style="position:absolute;left:7214;top:2487;width:10;height:20" coordorigin="7214,2487" coordsize="10,20" path="m7214,2506l7223,2506,7223,2487,7214,2487,7214,2506xe" filled="true" fillcolor="#000000" stroked="false">
                <v:path arrowok="t"/>
                <v:fill type="solid"/>
              </v:shape>
            </v:group>
            <v:group style="position:absolute;left:7214;top:2506;width:10;height:20" coordorigin="7214,2506" coordsize="10,20">
              <v:shape style="position:absolute;left:7214;top:2506;width:10;height:20" coordorigin="7214,2506" coordsize="10,20" path="m7214,2525l7223,2525,7223,2506,7214,2506,7214,2525xe" filled="true" fillcolor="#000000" stroked="false">
                <v:path arrowok="t"/>
                <v:fill type="solid"/>
              </v:shape>
            </v:group>
            <v:group style="position:absolute;left:7214;top:2525;width:10;height:20" coordorigin="7214,2525" coordsize="10,20">
              <v:shape style="position:absolute;left:7214;top:2525;width:10;height:20" coordorigin="7214,2525" coordsize="10,20" path="m7214,2545l7223,2545,7223,2525,7214,2525,7214,2545xe" filled="true" fillcolor="#000000" stroked="false">
                <v:path arrowok="t"/>
                <v:fill type="solid"/>
              </v:shape>
            </v:group>
            <v:group style="position:absolute;left:7214;top:2545;width:10;height:20" coordorigin="7214,2545" coordsize="10,20">
              <v:shape style="position:absolute;left:7214;top:2545;width:10;height:20" coordorigin="7214,2545" coordsize="10,20" path="m7214,2564l7223,2564,7223,2545,7214,2545,7214,2564xe" filled="true" fillcolor="#000000" stroked="false">
                <v:path arrowok="t"/>
                <v:fill type="solid"/>
              </v:shape>
            </v:group>
            <v:group style="position:absolute;left:7214;top:2564;width:10;height:20" coordorigin="7214,2564" coordsize="10,20">
              <v:shape style="position:absolute;left:7214;top:2564;width:10;height:20" coordorigin="7214,2564" coordsize="10,20" path="m7214,2583l7223,2583,7223,2564,7214,2564,7214,2583xe" filled="true" fillcolor="#000000" stroked="false">
                <v:path arrowok="t"/>
                <v:fill type="solid"/>
              </v:shape>
            </v:group>
            <v:group style="position:absolute;left:7214;top:2583;width:10;height:20" coordorigin="7214,2583" coordsize="10,20">
              <v:shape style="position:absolute;left:7214;top:2583;width:10;height:20" coordorigin="7214,2583" coordsize="10,20" path="m7214,2602l7223,2602,7223,2583,7214,2583,7214,2602xe" filled="true" fillcolor="#000000" stroked="false">
                <v:path arrowok="t"/>
                <v:fill type="solid"/>
              </v:shape>
            </v:group>
            <v:group style="position:absolute;left:7214;top:2602;width:10;height:20" coordorigin="7214,2602" coordsize="10,20">
              <v:shape style="position:absolute;left:7214;top:2602;width:10;height:20" coordorigin="7214,2602" coordsize="10,20" path="m7214,2621l7223,2621,7223,2602,7214,2602,7214,2621xe" filled="true" fillcolor="#000000" stroked="false">
                <v:path arrowok="t"/>
                <v:fill type="solid"/>
              </v:shape>
            </v:group>
            <v:group style="position:absolute;left:7214;top:2621;width:10;height:20" coordorigin="7214,2621" coordsize="10,20">
              <v:shape style="position:absolute;left:7214;top:2621;width:10;height:20" coordorigin="7214,2621" coordsize="10,20" path="m7214,2641l7223,2641,7223,2621,7214,2621,7214,2641xe" filled="true" fillcolor="#000000" stroked="false">
                <v:path arrowok="t"/>
                <v:fill type="solid"/>
              </v:shape>
            </v:group>
            <v:group style="position:absolute;left:7214;top:2641;width:10;height:20" coordorigin="7214,2641" coordsize="10,20">
              <v:shape style="position:absolute;left:7214;top:2641;width:10;height:20" coordorigin="7214,2641" coordsize="10,20" path="m7214,2660l7223,2660,7223,2641,7214,2641,7214,2660xe" filled="true" fillcolor="#000000" stroked="false">
                <v:path arrowok="t"/>
                <v:fill type="solid"/>
              </v:shape>
            </v:group>
            <v:group style="position:absolute;left:7214;top:2660;width:10;height:20" coordorigin="7214,2660" coordsize="10,20">
              <v:shape style="position:absolute;left:7214;top:2660;width:10;height:20" coordorigin="7214,2660" coordsize="10,20" path="m7214,2679l7223,2679,7223,2660,7214,2660,7214,2679xe" filled="true" fillcolor="#000000" stroked="false">
                <v:path arrowok="t"/>
                <v:fill type="solid"/>
              </v:shape>
            </v:group>
            <v:group style="position:absolute;left:7214;top:2679;width:10;height:20" coordorigin="7214,2679" coordsize="10,20">
              <v:shape style="position:absolute;left:7214;top:2679;width:10;height:20" coordorigin="7214,2679" coordsize="10,20" path="m7214,2698l7223,2698,7223,2679,7214,2679,7214,2698xe" filled="true" fillcolor="#000000" stroked="false">
                <v:path arrowok="t"/>
                <v:fill type="solid"/>
              </v:shape>
            </v:group>
            <v:group style="position:absolute;left:7214;top:2698;width:10;height:20" coordorigin="7214,2698" coordsize="10,20">
              <v:shape style="position:absolute;left:7214;top:2698;width:10;height:20" coordorigin="7214,2698" coordsize="10,20" path="m7214,2717l7223,2717,7223,2698,7214,2698,7214,2717xe" filled="true" fillcolor="#000000" stroked="false">
                <v:path arrowok="t"/>
                <v:fill type="solid"/>
              </v:shape>
            </v:group>
            <v:group style="position:absolute;left:7214;top:2717;width:10;height:20" coordorigin="7214,2717" coordsize="10,20">
              <v:shape style="position:absolute;left:7214;top:2717;width:10;height:20" coordorigin="7214,2717" coordsize="10,20" path="m7214,2737l7223,2737,7223,2717,7214,2717,7214,2737xe" filled="true" fillcolor="#000000" stroked="false">
                <v:path arrowok="t"/>
                <v:fill type="solid"/>
              </v:shape>
            </v:group>
            <v:group style="position:absolute;left:7214;top:2737;width:10;height:20" coordorigin="7214,2737" coordsize="10,20">
              <v:shape style="position:absolute;left:7214;top:2737;width:10;height:20" coordorigin="7214,2737" coordsize="10,20" path="m7214,2756l7223,2756,7223,2737,7214,2737,7214,2756xe" filled="true" fillcolor="#000000" stroked="false">
                <v:path arrowok="t"/>
                <v:fill type="solid"/>
              </v:shape>
            </v:group>
            <v:group style="position:absolute;left:7214;top:2756;width:10;height:15" coordorigin="7214,2756" coordsize="10,15">
              <v:shape style="position:absolute;left:7214;top:2756;width:10;height:15" coordorigin="7214,2756" coordsize="10,15" path="m7214,2770l7223,2770,7223,2756,7214,2756,7214,2770xe" filled="true" fillcolor="#000000" stroked="false">
                <v:path arrowok="t"/>
                <v:fill type="solid"/>
              </v:shape>
              <v:shape style="position:absolute;left:29;top:2679;width:821;height:101" type="#_x0000_t75" stroked="false">
                <v:imagedata r:id="rId728" o:title=""/>
              </v:shape>
              <v:shape style="position:absolute;left:826;top:2770;width:1083;height:10" type="#_x0000_t75" stroked="false">
                <v:imagedata r:id="rId723" o:title=""/>
              </v:shape>
              <v:shape style="position:absolute;left:1904;top:2770;width:1673;height:10" type="#_x0000_t75" stroked="false">
                <v:imagedata r:id="rId724" o:title=""/>
              </v:shape>
              <v:shape style="position:absolute;left:3572;top:2770;width:823;height:10" type="#_x0000_t75" stroked="false">
                <v:imagedata r:id="rId277" o:title=""/>
              </v:shape>
              <v:shape style="position:absolute;left:4391;top:2770;width:1082;height:10" type="#_x0000_t75" stroked="false">
                <v:imagedata r:id="rId725" o:title=""/>
              </v:shape>
              <v:shape style="position:absolute;left:5468;top:2770;width:1745;height:10" type="#_x0000_t75" stroked="false">
                <v:imagedata r:id="rId726" o:title=""/>
              </v:shape>
              <v:shape style="position:absolute;left:7209;top:2770;width:718;height:10" type="#_x0000_t75" stroked="false">
                <v:imagedata r:id="rId727" o:title=""/>
              </v:shape>
            </v:group>
            <v:group style="position:absolute;left:830;top:2780;width:10;height:20" coordorigin="830,2780" coordsize="10,20">
              <v:shape style="position:absolute;left:830;top:2780;width:10;height:20" coordorigin="830,2780" coordsize="10,20" path="m830,2799l840,2799,840,2780,830,2780,830,2799xe" filled="true" fillcolor="#000000" stroked="false">
                <v:path arrowok="t"/>
                <v:fill type="solid"/>
              </v:shape>
            </v:group>
            <v:group style="position:absolute;left:830;top:2799;width:10;height:20" coordorigin="830,2799" coordsize="10,20">
              <v:shape style="position:absolute;left:830;top:2799;width:10;height:20" coordorigin="830,2799" coordsize="10,20" path="m830,2818l840,2818,840,2799,830,2799,830,2818xe" filled="true" fillcolor="#000000" stroked="false">
                <v:path arrowok="t"/>
                <v:fill type="solid"/>
              </v:shape>
            </v:group>
            <v:group style="position:absolute;left:830;top:2818;width:10;height:20" coordorigin="830,2818" coordsize="10,20">
              <v:shape style="position:absolute;left:830;top:2818;width:10;height:20" coordorigin="830,2818" coordsize="10,20" path="m830,2837l840,2837,840,2818,830,2818,830,2837xe" filled="true" fillcolor="#000000" stroked="false">
                <v:path arrowok="t"/>
                <v:fill type="solid"/>
              </v:shape>
            </v:group>
            <v:group style="position:absolute;left:830;top:2837;width:10;height:20" coordorigin="830,2837" coordsize="10,20">
              <v:shape style="position:absolute;left:830;top:2837;width:10;height:20" coordorigin="830,2837" coordsize="10,20" path="m830,2857l840,2857,840,2837,830,2837,830,2857xe" filled="true" fillcolor="#000000" stroked="false">
                <v:path arrowok="t"/>
                <v:fill type="solid"/>
              </v:shape>
            </v:group>
            <v:group style="position:absolute;left:830;top:2857;width:10;height:20" coordorigin="830,2857" coordsize="10,20">
              <v:shape style="position:absolute;left:830;top:2857;width:10;height:20" coordorigin="830,2857" coordsize="10,20" path="m830,2876l840,2876,840,2857,830,2857,830,2876xe" filled="true" fillcolor="#000000" stroked="false">
                <v:path arrowok="t"/>
                <v:fill type="solid"/>
              </v:shape>
            </v:group>
            <v:group style="position:absolute;left:830;top:2876;width:10;height:20" coordorigin="830,2876" coordsize="10,20">
              <v:shape style="position:absolute;left:830;top:2876;width:10;height:20" coordorigin="830,2876" coordsize="10,20" path="m830,2895l840,2895,840,2876,830,2876,830,2895xe" filled="true" fillcolor="#000000" stroked="false">
                <v:path arrowok="t"/>
                <v:fill type="solid"/>
              </v:shape>
            </v:group>
            <v:group style="position:absolute;left:830;top:2895;width:10;height:20" coordorigin="830,2895" coordsize="10,20">
              <v:shape style="position:absolute;left:830;top:2895;width:10;height:20" coordorigin="830,2895" coordsize="10,20" path="m830,2914l840,2914,840,2895,830,2895,830,2914xe" filled="true" fillcolor="#000000" stroked="false">
                <v:path arrowok="t"/>
                <v:fill type="solid"/>
              </v:shape>
            </v:group>
            <v:group style="position:absolute;left:830;top:2914;width:10;height:20" coordorigin="830,2914" coordsize="10,20">
              <v:shape style="position:absolute;left:830;top:2914;width:10;height:20" coordorigin="830,2914" coordsize="10,20" path="m830,2933l840,2933,840,2914,830,2914,830,2933xe" filled="true" fillcolor="#000000" stroked="false">
                <v:path arrowok="t"/>
                <v:fill type="solid"/>
              </v:shape>
            </v:group>
            <v:group style="position:absolute;left:830;top:2933;width:10;height:20" coordorigin="830,2933" coordsize="10,20">
              <v:shape style="position:absolute;left:830;top:2933;width:10;height:20" coordorigin="830,2933" coordsize="10,20" path="m830,2953l840,2953,840,2933,830,2933,830,2953xe" filled="true" fillcolor="#000000" stroked="false">
                <v:path arrowok="t"/>
                <v:fill type="solid"/>
              </v:shape>
            </v:group>
            <v:group style="position:absolute;left:830;top:2953;width:10;height:20" coordorigin="830,2953" coordsize="10,20">
              <v:shape style="position:absolute;left:830;top:2953;width:10;height:20" coordorigin="830,2953" coordsize="10,20" path="m830,2972l840,2972,840,2953,830,2953,830,2972xe" filled="true" fillcolor="#000000" stroked="false">
                <v:path arrowok="t"/>
                <v:fill type="solid"/>
              </v:shape>
            </v:group>
            <v:group style="position:absolute;left:830;top:2972;width:10;height:20" coordorigin="830,2972" coordsize="10,20">
              <v:shape style="position:absolute;left:830;top:2972;width:10;height:20" coordorigin="830,2972" coordsize="10,20" path="m830,2991l840,2991,840,2972,830,2972,830,2991xe" filled="true" fillcolor="#000000" stroked="false">
                <v:path arrowok="t"/>
                <v:fill type="solid"/>
              </v:shape>
            </v:group>
            <v:group style="position:absolute;left:830;top:2991;width:10;height:20" coordorigin="830,2991" coordsize="10,20">
              <v:shape style="position:absolute;left:830;top:2991;width:10;height:20" coordorigin="830,2991" coordsize="10,20" path="m830,3010l840,3010,840,2991,830,2991,830,3010xe" filled="true" fillcolor="#000000" stroked="false">
                <v:path arrowok="t"/>
                <v:fill type="solid"/>
              </v:shape>
            </v:group>
            <v:group style="position:absolute;left:830;top:3010;width:10;height:20" coordorigin="830,3010" coordsize="10,20">
              <v:shape style="position:absolute;left:830;top:3010;width:10;height:20" coordorigin="830,3010" coordsize="10,20" path="m830,3029l840,3029,840,3010,830,3010,830,3029xe" filled="true" fillcolor="#000000" stroked="false">
                <v:path arrowok="t"/>
                <v:fill type="solid"/>
              </v:shape>
            </v:group>
            <v:group style="position:absolute;left:830;top:3029;width:10;height:20" coordorigin="830,3029" coordsize="10,20">
              <v:shape style="position:absolute;left:830;top:3029;width:10;height:20" coordorigin="830,3029" coordsize="10,20" path="m830,3049l840,3049,840,3029,830,3029,830,3049xe" filled="true" fillcolor="#000000" stroked="false">
                <v:path arrowok="t"/>
                <v:fill type="solid"/>
              </v:shape>
            </v:group>
            <v:group style="position:absolute;left:830;top:3049;width:10;height:20" coordorigin="830,3049" coordsize="10,20">
              <v:shape style="position:absolute;left:830;top:3049;width:10;height:20" coordorigin="830,3049" coordsize="10,20" path="m830,3068l840,3068,840,3049,830,3049,830,3068xe" filled="true" fillcolor="#000000" stroked="false">
                <v:path arrowok="t"/>
                <v:fill type="solid"/>
              </v:shape>
            </v:group>
            <v:group style="position:absolute;left:830;top:3068;width:10;height:20" coordorigin="830,3068" coordsize="10,20">
              <v:shape style="position:absolute;left:830;top:3068;width:10;height:20" coordorigin="830,3068" coordsize="10,20" path="m830,3087l840,3087,840,3068,830,3068,830,3087xe" filled="true" fillcolor="#000000" stroked="false">
                <v:path arrowok="t"/>
                <v:fill type="solid"/>
              </v:shape>
            </v:group>
            <v:group style="position:absolute;left:830;top:3093;width:10;height:2" coordorigin="830,3093" coordsize="10,2">
              <v:shape style="position:absolute;left:830;top:3093;width:10;height:2" coordorigin="830,3093" coordsize="10,0" path="m830,3093l840,3093e" filled="false" stroked="true" strokeweight=".599980pt" strokecolor="#000000">
                <v:path arrowok="t"/>
              </v:shape>
            </v:group>
            <v:group style="position:absolute;left:1909;top:2780;width:10;height:20" coordorigin="1909,2780" coordsize="10,20">
              <v:shape style="position:absolute;left:1909;top:2780;width:10;height:20" coordorigin="1909,2780" coordsize="10,20" path="m1909,2799l1918,2799,1918,2780,1909,2780,1909,2799xe" filled="true" fillcolor="#000000" stroked="false">
                <v:path arrowok="t"/>
                <v:fill type="solid"/>
              </v:shape>
            </v:group>
            <v:group style="position:absolute;left:1909;top:2799;width:10;height:20" coordorigin="1909,2799" coordsize="10,20">
              <v:shape style="position:absolute;left:1909;top:2799;width:10;height:20" coordorigin="1909,2799" coordsize="10,20" path="m1909,2818l1918,2818,1918,2799,1909,2799,1909,2818xe" filled="true" fillcolor="#000000" stroked="false">
                <v:path arrowok="t"/>
                <v:fill type="solid"/>
              </v:shape>
            </v:group>
            <v:group style="position:absolute;left:1909;top:2818;width:10;height:20" coordorigin="1909,2818" coordsize="10,20">
              <v:shape style="position:absolute;left:1909;top:2818;width:10;height:20" coordorigin="1909,2818" coordsize="10,20" path="m1909,2837l1918,2837,1918,2818,1909,2818,1909,2837xe" filled="true" fillcolor="#000000" stroked="false">
                <v:path arrowok="t"/>
                <v:fill type="solid"/>
              </v:shape>
            </v:group>
            <v:group style="position:absolute;left:1909;top:2837;width:10;height:20" coordorigin="1909,2837" coordsize="10,20">
              <v:shape style="position:absolute;left:1909;top:2837;width:10;height:20" coordorigin="1909,2837" coordsize="10,20" path="m1909,2857l1918,2857,1918,2837,1909,2837,1909,2857xe" filled="true" fillcolor="#000000" stroked="false">
                <v:path arrowok="t"/>
                <v:fill type="solid"/>
              </v:shape>
            </v:group>
            <v:group style="position:absolute;left:1909;top:2857;width:10;height:20" coordorigin="1909,2857" coordsize="10,20">
              <v:shape style="position:absolute;left:1909;top:2857;width:10;height:20" coordorigin="1909,2857" coordsize="10,20" path="m1909,2876l1918,2876,1918,2857,1909,2857,1909,2876xe" filled="true" fillcolor="#000000" stroked="false">
                <v:path arrowok="t"/>
                <v:fill type="solid"/>
              </v:shape>
            </v:group>
            <v:group style="position:absolute;left:1909;top:2876;width:10;height:20" coordorigin="1909,2876" coordsize="10,20">
              <v:shape style="position:absolute;left:1909;top:2876;width:10;height:20" coordorigin="1909,2876" coordsize="10,20" path="m1909,2895l1918,2895,1918,2876,1909,2876,1909,2895xe" filled="true" fillcolor="#000000" stroked="false">
                <v:path arrowok="t"/>
                <v:fill type="solid"/>
              </v:shape>
            </v:group>
            <v:group style="position:absolute;left:1909;top:2895;width:10;height:20" coordorigin="1909,2895" coordsize="10,20">
              <v:shape style="position:absolute;left:1909;top:2895;width:10;height:20" coordorigin="1909,2895" coordsize="10,20" path="m1909,2914l1918,2914,1918,2895,1909,2895,1909,2914xe" filled="true" fillcolor="#000000" stroked="false">
                <v:path arrowok="t"/>
                <v:fill type="solid"/>
              </v:shape>
            </v:group>
            <v:group style="position:absolute;left:1909;top:2914;width:10;height:20" coordorigin="1909,2914" coordsize="10,20">
              <v:shape style="position:absolute;left:1909;top:2914;width:10;height:20" coordorigin="1909,2914" coordsize="10,20" path="m1909,2933l1918,2933,1918,2914,1909,2914,1909,2933xe" filled="true" fillcolor="#000000" stroked="false">
                <v:path arrowok="t"/>
                <v:fill type="solid"/>
              </v:shape>
            </v:group>
            <v:group style="position:absolute;left:1909;top:2933;width:10;height:20" coordorigin="1909,2933" coordsize="10,20">
              <v:shape style="position:absolute;left:1909;top:2933;width:10;height:20" coordorigin="1909,2933" coordsize="10,20" path="m1909,2953l1918,2953,1918,2933,1909,2933,1909,2953xe" filled="true" fillcolor="#000000" stroked="false">
                <v:path arrowok="t"/>
                <v:fill type="solid"/>
              </v:shape>
            </v:group>
            <v:group style="position:absolute;left:1909;top:2953;width:10;height:20" coordorigin="1909,2953" coordsize="10,20">
              <v:shape style="position:absolute;left:1909;top:2953;width:10;height:20" coordorigin="1909,2953" coordsize="10,20" path="m1909,2972l1918,2972,1918,2953,1909,2953,1909,2972xe" filled="true" fillcolor="#000000" stroked="false">
                <v:path arrowok="t"/>
                <v:fill type="solid"/>
              </v:shape>
            </v:group>
            <v:group style="position:absolute;left:1909;top:2972;width:10;height:20" coordorigin="1909,2972" coordsize="10,20">
              <v:shape style="position:absolute;left:1909;top:2972;width:10;height:20" coordorigin="1909,2972" coordsize="10,20" path="m1909,2991l1918,2991,1918,2972,1909,2972,1909,2991xe" filled="true" fillcolor="#000000" stroked="false">
                <v:path arrowok="t"/>
                <v:fill type="solid"/>
              </v:shape>
            </v:group>
            <v:group style="position:absolute;left:1909;top:2991;width:10;height:20" coordorigin="1909,2991" coordsize="10,20">
              <v:shape style="position:absolute;left:1909;top:2991;width:10;height:20" coordorigin="1909,2991" coordsize="10,20" path="m1909,3010l1918,3010,1918,2991,1909,2991,1909,3010xe" filled="true" fillcolor="#000000" stroked="false">
                <v:path arrowok="t"/>
                <v:fill type="solid"/>
              </v:shape>
            </v:group>
            <v:group style="position:absolute;left:1909;top:3010;width:10;height:20" coordorigin="1909,3010" coordsize="10,20">
              <v:shape style="position:absolute;left:1909;top:3010;width:10;height:20" coordorigin="1909,3010" coordsize="10,20" path="m1909,3029l1918,3029,1918,3010,1909,3010,1909,3029xe" filled="true" fillcolor="#000000" stroked="false">
                <v:path arrowok="t"/>
                <v:fill type="solid"/>
              </v:shape>
            </v:group>
            <v:group style="position:absolute;left:1909;top:3029;width:10;height:20" coordorigin="1909,3029" coordsize="10,20">
              <v:shape style="position:absolute;left:1909;top:3029;width:10;height:20" coordorigin="1909,3029" coordsize="10,20" path="m1909,3049l1918,3049,1918,3029,1909,3029,1909,3049xe" filled="true" fillcolor="#000000" stroked="false">
                <v:path arrowok="t"/>
                <v:fill type="solid"/>
              </v:shape>
            </v:group>
            <v:group style="position:absolute;left:1909;top:3049;width:10;height:20" coordorigin="1909,3049" coordsize="10,20">
              <v:shape style="position:absolute;left:1909;top:3049;width:10;height:20" coordorigin="1909,3049" coordsize="10,20" path="m1909,3068l1918,3068,1918,3049,1909,3049,1909,3068xe" filled="true" fillcolor="#000000" stroked="false">
                <v:path arrowok="t"/>
                <v:fill type="solid"/>
              </v:shape>
            </v:group>
            <v:group style="position:absolute;left:1909;top:3068;width:10;height:20" coordorigin="1909,3068" coordsize="10,20">
              <v:shape style="position:absolute;left:1909;top:3068;width:10;height:20" coordorigin="1909,3068" coordsize="10,20" path="m1909,3087l1918,3087,1918,3068,1909,3068,1909,3087xe" filled="true" fillcolor="#000000" stroked="false">
                <v:path arrowok="t"/>
                <v:fill type="solid"/>
              </v:shape>
            </v:group>
            <v:group style="position:absolute;left:1909;top:3093;width:10;height:2" coordorigin="1909,3093" coordsize="10,2">
              <v:shape style="position:absolute;left:1909;top:3093;width:10;height:2" coordorigin="1909,3093" coordsize="10,0" path="m1909,3093l1918,3093e" filled="false" stroked="true" strokeweight=".599980pt" strokecolor="#000000">
                <v:path arrowok="t"/>
              </v:shape>
            </v:group>
            <v:group style="position:absolute;left:2672;top:2780;width:10;height:20" coordorigin="2672,2780" coordsize="10,20">
              <v:shape style="position:absolute;left:2672;top:2780;width:10;height:20" coordorigin="2672,2780" coordsize="10,20" path="m2672,2799l2681,2799,2681,2780,2672,2780,2672,2799xe" filled="true" fillcolor="#000000" stroked="false">
                <v:path arrowok="t"/>
                <v:fill type="solid"/>
              </v:shape>
            </v:group>
            <v:group style="position:absolute;left:2672;top:2799;width:10;height:20" coordorigin="2672,2799" coordsize="10,20">
              <v:shape style="position:absolute;left:2672;top:2799;width:10;height:20" coordorigin="2672,2799" coordsize="10,20" path="m2672,2818l2681,2818,2681,2799,2672,2799,2672,2818xe" filled="true" fillcolor="#000000" stroked="false">
                <v:path arrowok="t"/>
                <v:fill type="solid"/>
              </v:shape>
            </v:group>
            <v:group style="position:absolute;left:2672;top:2818;width:10;height:20" coordorigin="2672,2818" coordsize="10,20">
              <v:shape style="position:absolute;left:2672;top:2818;width:10;height:20" coordorigin="2672,2818" coordsize="10,20" path="m2672,2837l2681,2837,2681,2818,2672,2818,2672,2837xe" filled="true" fillcolor="#000000" stroked="false">
                <v:path arrowok="t"/>
                <v:fill type="solid"/>
              </v:shape>
            </v:group>
            <v:group style="position:absolute;left:2672;top:2837;width:10;height:20" coordorigin="2672,2837" coordsize="10,20">
              <v:shape style="position:absolute;left:2672;top:2837;width:10;height:20" coordorigin="2672,2837" coordsize="10,20" path="m2672,2857l2681,2857,2681,2837,2672,2837,2672,2857xe" filled="true" fillcolor="#000000" stroked="false">
                <v:path arrowok="t"/>
                <v:fill type="solid"/>
              </v:shape>
            </v:group>
            <v:group style="position:absolute;left:2672;top:2857;width:10;height:20" coordorigin="2672,2857" coordsize="10,20">
              <v:shape style="position:absolute;left:2672;top:2857;width:10;height:20" coordorigin="2672,2857" coordsize="10,20" path="m2672,2876l2681,2876,2681,2857,2672,2857,2672,2876xe" filled="true" fillcolor="#000000" stroked="false">
                <v:path arrowok="t"/>
                <v:fill type="solid"/>
              </v:shape>
            </v:group>
            <v:group style="position:absolute;left:2672;top:2876;width:10;height:20" coordorigin="2672,2876" coordsize="10,20">
              <v:shape style="position:absolute;left:2672;top:2876;width:10;height:20" coordorigin="2672,2876" coordsize="10,20" path="m2672,2895l2681,2895,2681,2876,2672,2876,2672,2895xe" filled="true" fillcolor="#000000" stroked="false">
                <v:path arrowok="t"/>
                <v:fill type="solid"/>
              </v:shape>
            </v:group>
            <v:group style="position:absolute;left:2672;top:2895;width:10;height:20" coordorigin="2672,2895" coordsize="10,20">
              <v:shape style="position:absolute;left:2672;top:2895;width:10;height:20" coordorigin="2672,2895" coordsize="10,20" path="m2672,2914l2681,2914,2681,2895,2672,2895,2672,2914xe" filled="true" fillcolor="#000000" stroked="false">
                <v:path arrowok="t"/>
                <v:fill type="solid"/>
              </v:shape>
            </v:group>
            <v:group style="position:absolute;left:2672;top:2914;width:10;height:20" coordorigin="2672,2914" coordsize="10,20">
              <v:shape style="position:absolute;left:2672;top:2914;width:10;height:20" coordorigin="2672,2914" coordsize="10,20" path="m2672,2933l2681,2933,2681,2914,2672,2914,2672,2933xe" filled="true" fillcolor="#000000" stroked="false">
                <v:path arrowok="t"/>
                <v:fill type="solid"/>
              </v:shape>
            </v:group>
            <v:group style="position:absolute;left:2672;top:2933;width:10;height:20" coordorigin="2672,2933" coordsize="10,20">
              <v:shape style="position:absolute;left:2672;top:2933;width:10;height:20" coordorigin="2672,2933" coordsize="10,20" path="m2672,2953l2681,2953,2681,2933,2672,2933,2672,2953xe" filled="true" fillcolor="#000000" stroked="false">
                <v:path arrowok="t"/>
                <v:fill type="solid"/>
              </v:shape>
            </v:group>
            <v:group style="position:absolute;left:2672;top:2953;width:10;height:20" coordorigin="2672,2953" coordsize="10,20">
              <v:shape style="position:absolute;left:2672;top:2953;width:10;height:20" coordorigin="2672,2953" coordsize="10,20" path="m2672,2972l2681,2972,2681,2953,2672,2953,2672,2972xe" filled="true" fillcolor="#000000" stroked="false">
                <v:path arrowok="t"/>
                <v:fill type="solid"/>
              </v:shape>
            </v:group>
            <v:group style="position:absolute;left:2672;top:2972;width:10;height:20" coordorigin="2672,2972" coordsize="10,20">
              <v:shape style="position:absolute;left:2672;top:2972;width:10;height:20" coordorigin="2672,2972" coordsize="10,20" path="m2672,2991l2681,2991,2681,2972,2672,2972,2672,2991xe" filled="true" fillcolor="#000000" stroked="false">
                <v:path arrowok="t"/>
                <v:fill type="solid"/>
              </v:shape>
            </v:group>
            <v:group style="position:absolute;left:2672;top:2991;width:10;height:20" coordorigin="2672,2991" coordsize="10,20">
              <v:shape style="position:absolute;left:2672;top:2991;width:10;height:20" coordorigin="2672,2991" coordsize="10,20" path="m2672,3010l2681,3010,2681,2991,2672,2991,2672,3010xe" filled="true" fillcolor="#000000" stroked="false">
                <v:path arrowok="t"/>
                <v:fill type="solid"/>
              </v:shape>
            </v:group>
            <v:group style="position:absolute;left:2672;top:3010;width:10;height:20" coordorigin="2672,3010" coordsize="10,20">
              <v:shape style="position:absolute;left:2672;top:3010;width:10;height:20" coordorigin="2672,3010" coordsize="10,20" path="m2672,3029l2681,3029,2681,3010,2672,3010,2672,3029xe" filled="true" fillcolor="#000000" stroked="false">
                <v:path arrowok="t"/>
                <v:fill type="solid"/>
              </v:shape>
            </v:group>
            <v:group style="position:absolute;left:2672;top:3029;width:10;height:20" coordorigin="2672,3029" coordsize="10,20">
              <v:shape style="position:absolute;left:2672;top:3029;width:10;height:20" coordorigin="2672,3029" coordsize="10,20" path="m2672,3049l2681,3049,2681,3029,2672,3029,2672,3049xe" filled="true" fillcolor="#000000" stroked="false">
                <v:path arrowok="t"/>
                <v:fill type="solid"/>
              </v:shape>
            </v:group>
            <v:group style="position:absolute;left:2672;top:3049;width:10;height:20" coordorigin="2672,3049" coordsize="10,20">
              <v:shape style="position:absolute;left:2672;top:3049;width:10;height:20" coordorigin="2672,3049" coordsize="10,20" path="m2672,3068l2681,3068,2681,3049,2672,3049,2672,3068xe" filled="true" fillcolor="#000000" stroked="false">
                <v:path arrowok="t"/>
                <v:fill type="solid"/>
              </v:shape>
            </v:group>
            <v:group style="position:absolute;left:2672;top:3068;width:10;height:20" coordorigin="2672,3068" coordsize="10,20">
              <v:shape style="position:absolute;left:2672;top:3068;width:10;height:20" coordorigin="2672,3068" coordsize="10,20" path="m2672,3087l2681,3087,2681,3068,2672,3068,2672,3087xe" filled="true" fillcolor="#000000" stroked="false">
                <v:path arrowok="t"/>
                <v:fill type="solid"/>
              </v:shape>
            </v:group>
            <v:group style="position:absolute;left:2672;top:3093;width:10;height:2" coordorigin="2672,3093" coordsize="10,2">
              <v:shape style="position:absolute;left:2672;top:3093;width:10;height:2" coordorigin="2672,3093" coordsize="10,0" path="m2672,3093l2681,3093e" filled="false" stroked="true" strokeweight=".599980pt" strokecolor="#000000">
                <v:path arrowok="t"/>
              </v:shape>
            </v:group>
            <v:group style="position:absolute;left:3577;top:2780;width:10;height:20" coordorigin="3577,2780" coordsize="10,20">
              <v:shape style="position:absolute;left:3577;top:2780;width:10;height:20" coordorigin="3577,2780" coordsize="10,20" path="m3577,2799l3587,2799,3587,2780,3577,2780,3577,2799xe" filled="true" fillcolor="#000000" stroked="false">
                <v:path arrowok="t"/>
                <v:fill type="solid"/>
              </v:shape>
            </v:group>
            <v:group style="position:absolute;left:3577;top:2799;width:10;height:20" coordorigin="3577,2799" coordsize="10,20">
              <v:shape style="position:absolute;left:3577;top:2799;width:10;height:20" coordorigin="3577,2799" coordsize="10,20" path="m3577,2818l3587,2818,3587,2799,3577,2799,3577,2818xe" filled="true" fillcolor="#000000" stroked="false">
                <v:path arrowok="t"/>
                <v:fill type="solid"/>
              </v:shape>
            </v:group>
            <v:group style="position:absolute;left:3577;top:2818;width:10;height:20" coordorigin="3577,2818" coordsize="10,20">
              <v:shape style="position:absolute;left:3577;top:2818;width:10;height:20" coordorigin="3577,2818" coordsize="10,20" path="m3577,2837l3587,2837,3587,2818,3577,2818,3577,2837xe" filled="true" fillcolor="#000000" stroked="false">
                <v:path arrowok="t"/>
                <v:fill type="solid"/>
              </v:shape>
            </v:group>
            <v:group style="position:absolute;left:3577;top:2837;width:10;height:20" coordorigin="3577,2837" coordsize="10,20">
              <v:shape style="position:absolute;left:3577;top:2837;width:10;height:20" coordorigin="3577,2837" coordsize="10,20" path="m3577,2857l3587,2857,3587,2837,3577,2837,3577,2857xe" filled="true" fillcolor="#000000" stroked="false">
                <v:path arrowok="t"/>
                <v:fill type="solid"/>
              </v:shape>
            </v:group>
            <v:group style="position:absolute;left:3577;top:2857;width:10;height:20" coordorigin="3577,2857" coordsize="10,20">
              <v:shape style="position:absolute;left:3577;top:2857;width:10;height:20" coordorigin="3577,2857" coordsize="10,20" path="m3577,2876l3587,2876,3587,2857,3577,2857,3577,2876xe" filled="true" fillcolor="#000000" stroked="false">
                <v:path arrowok="t"/>
                <v:fill type="solid"/>
              </v:shape>
            </v:group>
            <v:group style="position:absolute;left:3577;top:2876;width:10;height:20" coordorigin="3577,2876" coordsize="10,20">
              <v:shape style="position:absolute;left:3577;top:2876;width:10;height:20" coordorigin="3577,2876" coordsize="10,20" path="m3577,2895l3587,2895,3587,2876,3577,2876,3577,2895xe" filled="true" fillcolor="#000000" stroked="false">
                <v:path arrowok="t"/>
                <v:fill type="solid"/>
              </v:shape>
            </v:group>
            <v:group style="position:absolute;left:3577;top:2895;width:10;height:20" coordorigin="3577,2895" coordsize="10,20">
              <v:shape style="position:absolute;left:3577;top:2895;width:10;height:20" coordorigin="3577,2895" coordsize="10,20" path="m3577,2914l3587,2914,3587,2895,3577,2895,3577,2914xe" filled="true" fillcolor="#000000" stroked="false">
                <v:path arrowok="t"/>
                <v:fill type="solid"/>
              </v:shape>
            </v:group>
            <v:group style="position:absolute;left:3577;top:2914;width:10;height:20" coordorigin="3577,2914" coordsize="10,20">
              <v:shape style="position:absolute;left:3577;top:2914;width:10;height:20" coordorigin="3577,2914" coordsize="10,20" path="m3577,2933l3587,2933,3587,2914,3577,2914,3577,2933xe" filled="true" fillcolor="#000000" stroked="false">
                <v:path arrowok="t"/>
                <v:fill type="solid"/>
              </v:shape>
            </v:group>
            <v:group style="position:absolute;left:3577;top:2933;width:10;height:20" coordorigin="3577,2933" coordsize="10,20">
              <v:shape style="position:absolute;left:3577;top:2933;width:10;height:20" coordorigin="3577,2933" coordsize="10,20" path="m3577,2953l3587,2953,3587,2933,3577,2933,3577,2953xe" filled="true" fillcolor="#000000" stroked="false">
                <v:path arrowok="t"/>
                <v:fill type="solid"/>
              </v:shape>
            </v:group>
            <v:group style="position:absolute;left:3577;top:2953;width:10;height:20" coordorigin="3577,2953" coordsize="10,20">
              <v:shape style="position:absolute;left:3577;top:2953;width:10;height:20" coordorigin="3577,2953" coordsize="10,20" path="m3577,2972l3587,2972,3587,2953,3577,2953,3577,2972xe" filled="true" fillcolor="#000000" stroked="false">
                <v:path arrowok="t"/>
                <v:fill type="solid"/>
              </v:shape>
            </v:group>
            <v:group style="position:absolute;left:3577;top:2972;width:10;height:20" coordorigin="3577,2972" coordsize="10,20">
              <v:shape style="position:absolute;left:3577;top:2972;width:10;height:20" coordorigin="3577,2972" coordsize="10,20" path="m3577,2991l3587,2991,3587,2972,3577,2972,3577,2991xe" filled="true" fillcolor="#000000" stroked="false">
                <v:path arrowok="t"/>
                <v:fill type="solid"/>
              </v:shape>
            </v:group>
            <v:group style="position:absolute;left:3577;top:2991;width:10;height:20" coordorigin="3577,2991" coordsize="10,20">
              <v:shape style="position:absolute;left:3577;top:2991;width:10;height:20" coordorigin="3577,2991" coordsize="10,20" path="m3577,3010l3587,3010,3587,2991,3577,2991,3577,3010xe" filled="true" fillcolor="#000000" stroked="false">
                <v:path arrowok="t"/>
                <v:fill type="solid"/>
              </v:shape>
            </v:group>
            <v:group style="position:absolute;left:3577;top:3010;width:10;height:20" coordorigin="3577,3010" coordsize="10,20">
              <v:shape style="position:absolute;left:3577;top:3010;width:10;height:20" coordorigin="3577,3010" coordsize="10,20" path="m3577,3029l3587,3029,3587,3010,3577,3010,3577,3029xe" filled="true" fillcolor="#000000" stroked="false">
                <v:path arrowok="t"/>
                <v:fill type="solid"/>
              </v:shape>
            </v:group>
            <v:group style="position:absolute;left:3577;top:3029;width:10;height:20" coordorigin="3577,3029" coordsize="10,20">
              <v:shape style="position:absolute;left:3577;top:3029;width:10;height:20" coordorigin="3577,3029" coordsize="10,20" path="m3577,3049l3587,3049,3587,3029,3577,3029,3577,3049xe" filled="true" fillcolor="#000000" stroked="false">
                <v:path arrowok="t"/>
                <v:fill type="solid"/>
              </v:shape>
            </v:group>
            <v:group style="position:absolute;left:3577;top:3049;width:10;height:20" coordorigin="3577,3049" coordsize="10,20">
              <v:shape style="position:absolute;left:3577;top:3049;width:10;height:20" coordorigin="3577,3049" coordsize="10,20" path="m3577,3068l3587,3068,3587,3049,3577,3049,3577,3068xe" filled="true" fillcolor="#000000" stroked="false">
                <v:path arrowok="t"/>
                <v:fill type="solid"/>
              </v:shape>
            </v:group>
            <v:group style="position:absolute;left:3577;top:3068;width:10;height:20" coordorigin="3577,3068" coordsize="10,20">
              <v:shape style="position:absolute;left:3577;top:3068;width:10;height:20" coordorigin="3577,3068" coordsize="10,20" path="m3577,3087l3587,3087,3587,3068,3577,3068,3577,3087xe" filled="true" fillcolor="#000000" stroked="false">
                <v:path arrowok="t"/>
                <v:fill type="solid"/>
              </v:shape>
            </v:group>
            <v:group style="position:absolute;left:3577;top:3093;width:10;height:2" coordorigin="3577,3093" coordsize="10,2">
              <v:shape style="position:absolute;left:3577;top:3093;width:10;height:2" coordorigin="3577,3093" coordsize="10,0" path="m3577,3093l3587,3093e" filled="false" stroked="true" strokeweight=".599980pt" strokecolor="#000000">
                <v:path arrowok="t"/>
              </v:shape>
            </v:group>
            <v:group style="position:absolute;left:4395;top:2780;width:10;height:20" coordorigin="4395,2780" coordsize="10,20">
              <v:shape style="position:absolute;left:4395;top:2780;width:10;height:20" coordorigin="4395,2780" coordsize="10,20" path="m4395,2799l4405,2799,4405,2780,4395,2780,4395,2799xe" filled="true" fillcolor="#000000" stroked="false">
                <v:path arrowok="t"/>
                <v:fill type="solid"/>
              </v:shape>
            </v:group>
            <v:group style="position:absolute;left:4395;top:2799;width:10;height:20" coordorigin="4395,2799" coordsize="10,20">
              <v:shape style="position:absolute;left:4395;top:2799;width:10;height:20" coordorigin="4395,2799" coordsize="10,20" path="m4395,2818l4405,2818,4405,2799,4395,2799,4395,2818xe" filled="true" fillcolor="#000000" stroked="false">
                <v:path arrowok="t"/>
                <v:fill type="solid"/>
              </v:shape>
            </v:group>
            <v:group style="position:absolute;left:4395;top:2818;width:10;height:20" coordorigin="4395,2818" coordsize="10,20">
              <v:shape style="position:absolute;left:4395;top:2818;width:10;height:20" coordorigin="4395,2818" coordsize="10,20" path="m4395,2837l4405,2837,4405,2818,4395,2818,4395,2837xe" filled="true" fillcolor="#000000" stroked="false">
                <v:path arrowok="t"/>
                <v:fill type="solid"/>
              </v:shape>
            </v:group>
            <v:group style="position:absolute;left:4395;top:2837;width:10;height:20" coordorigin="4395,2837" coordsize="10,20">
              <v:shape style="position:absolute;left:4395;top:2837;width:10;height:20" coordorigin="4395,2837" coordsize="10,20" path="m4395,2857l4405,2857,4405,2837,4395,2837,4395,2857xe" filled="true" fillcolor="#000000" stroked="false">
                <v:path arrowok="t"/>
                <v:fill type="solid"/>
              </v:shape>
            </v:group>
            <v:group style="position:absolute;left:4395;top:2857;width:10;height:20" coordorigin="4395,2857" coordsize="10,20">
              <v:shape style="position:absolute;left:4395;top:2857;width:10;height:20" coordorigin="4395,2857" coordsize="10,20" path="m4395,2876l4405,2876,4405,2857,4395,2857,4395,2876xe" filled="true" fillcolor="#000000" stroked="false">
                <v:path arrowok="t"/>
                <v:fill type="solid"/>
              </v:shape>
            </v:group>
            <v:group style="position:absolute;left:4395;top:2876;width:10;height:20" coordorigin="4395,2876" coordsize="10,20">
              <v:shape style="position:absolute;left:4395;top:2876;width:10;height:20" coordorigin="4395,2876" coordsize="10,20" path="m4395,2895l4405,2895,4405,2876,4395,2876,4395,2895xe" filled="true" fillcolor="#000000" stroked="false">
                <v:path arrowok="t"/>
                <v:fill type="solid"/>
              </v:shape>
            </v:group>
            <v:group style="position:absolute;left:4395;top:2895;width:10;height:20" coordorigin="4395,2895" coordsize="10,20">
              <v:shape style="position:absolute;left:4395;top:2895;width:10;height:20" coordorigin="4395,2895" coordsize="10,20" path="m4395,2914l4405,2914,4405,2895,4395,2895,4395,2914xe" filled="true" fillcolor="#000000" stroked="false">
                <v:path arrowok="t"/>
                <v:fill type="solid"/>
              </v:shape>
            </v:group>
            <v:group style="position:absolute;left:4395;top:2914;width:10;height:20" coordorigin="4395,2914" coordsize="10,20">
              <v:shape style="position:absolute;left:4395;top:2914;width:10;height:20" coordorigin="4395,2914" coordsize="10,20" path="m4395,2933l4405,2933,4405,2914,4395,2914,4395,2933xe" filled="true" fillcolor="#000000" stroked="false">
                <v:path arrowok="t"/>
                <v:fill type="solid"/>
              </v:shape>
            </v:group>
            <v:group style="position:absolute;left:4395;top:2933;width:10;height:20" coordorigin="4395,2933" coordsize="10,20">
              <v:shape style="position:absolute;left:4395;top:2933;width:10;height:20" coordorigin="4395,2933" coordsize="10,20" path="m4395,2953l4405,2953,4405,2933,4395,2933,4395,2953xe" filled="true" fillcolor="#000000" stroked="false">
                <v:path arrowok="t"/>
                <v:fill type="solid"/>
              </v:shape>
            </v:group>
            <v:group style="position:absolute;left:4395;top:2953;width:10;height:20" coordorigin="4395,2953" coordsize="10,20">
              <v:shape style="position:absolute;left:4395;top:2953;width:10;height:20" coordorigin="4395,2953" coordsize="10,20" path="m4395,2972l4405,2972,4405,2953,4395,2953,4395,2972xe" filled="true" fillcolor="#000000" stroked="false">
                <v:path arrowok="t"/>
                <v:fill type="solid"/>
              </v:shape>
            </v:group>
            <v:group style="position:absolute;left:4395;top:2972;width:10;height:20" coordorigin="4395,2972" coordsize="10,20">
              <v:shape style="position:absolute;left:4395;top:2972;width:10;height:20" coordorigin="4395,2972" coordsize="10,20" path="m4395,2991l4405,2991,4405,2972,4395,2972,4395,2991xe" filled="true" fillcolor="#000000" stroked="false">
                <v:path arrowok="t"/>
                <v:fill type="solid"/>
              </v:shape>
            </v:group>
            <v:group style="position:absolute;left:4395;top:2991;width:10;height:20" coordorigin="4395,2991" coordsize="10,20">
              <v:shape style="position:absolute;left:4395;top:2991;width:10;height:20" coordorigin="4395,2991" coordsize="10,20" path="m4395,3010l4405,3010,4405,2991,4395,2991,4395,3010xe" filled="true" fillcolor="#000000" stroked="false">
                <v:path arrowok="t"/>
                <v:fill type="solid"/>
              </v:shape>
            </v:group>
            <v:group style="position:absolute;left:4395;top:3010;width:10;height:20" coordorigin="4395,3010" coordsize="10,20">
              <v:shape style="position:absolute;left:4395;top:3010;width:10;height:20" coordorigin="4395,3010" coordsize="10,20" path="m4395,3029l4405,3029,4405,3010,4395,3010,4395,3029xe" filled="true" fillcolor="#000000" stroked="false">
                <v:path arrowok="t"/>
                <v:fill type="solid"/>
              </v:shape>
            </v:group>
            <v:group style="position:absolute;left:4395;top:3029;width:10;height:20" coordorigin="4395,3029" coordsize="10,20">
              <v:shape style="position:absolute;left:4395;top:3029;width:10;height:20" coordorigin="4395,3029" coordsize="10,20" path="m4395,3049l4405,3049,4405,3029,4395,3029,4395,3049xe" filled="true" fillcolor="#000000" stroked="false">
                <v:path arrowok="t"/>
                <v:fill type="solid"/>
              </v:shape>
            </v:group>
            <v:group style="position:absolute;left:4395;top:3049;width:10;height:20" coordorigin="4395,3049" coordsize="10,20">
              <v:shape style="position:absolute;left:4395;top:3049;width:10;height:20" coordorigin="4395,3049" coordsize="10,20" path="m4395,3068l4405,3068,4405,3049,4395,3049,4395,3068xe" filled="true" fillcolor="#000000" stroked="false">
                <v:path arrowok="t"/>
                <v:fill type="solid"/>
              </v:shape>
            </v:group>
            <v:group style="position:absolute;left:4395;top:3068;width:10;height:20" coordorigin="4395,3068" coordsize="10,20">
              <v:shape style="position:absolute;left:4395;top:3068;width:10;height:20" coordorigin="4395,3068" coordsize="10,20" path="m4395,3087l4405,3087,4405,3068,4395,3068,4395,3087xe" filled="true" fillcolor="#000000" stroked="false">
                <v:path arrowok="t"/>
                <v:fill type="solid"/>
              </v:shape>
            </v:group>
            <v:group style="position:absolute;left:4395;top:3093;width:10;height:2" coordorigin="4395,3093" coordsize="10,2">
              <v:shape style="position:absolute;left:4395;top:3093;width:10;height:2" coordorigin="4395,3093" coordsize="10,0" path="m4395,3093l4405,3093e" filled="false" stroked="true" strokeweight=".599980pt" strokecolor="#000000">
                <v:path arrowok="t"/>
              </v:shape>
            </v:group>
            <v:group style="position:absolute;left:5473;top:2780;width:10;height:20" coordorigin="5473,2780" coordsize="10,20">
              <v:shape style="position:absolute;left:5473;top:2780;width:10;height:20" coordorigin="5473,2780" coordsize="10,20" path="m5473,2799l5483,2799,5483,2780,5473,2780,5473,2799xe" filled="true" fillcolor="#000000" stroked="false">
                <v:path arrowok="t"/>
                <v:fill type="solid"/>
              </v:shape>
            </v:group>
            <v:group style="position:absolute;left:5473;top:2799;width:10;height:20" coordorigin="5473,2799" coordsize="10,20">
              <v:shape style="position:absolute;left:5473;top:2799;width:10;height:20" coordorigin="5473,2799" coordsize="10,20" path="m5473,2818l5483,2818,5483,2799,5473,2799,5473,2818xe" filled="true" fillcolor="#000000" stroked="false">
                <v:path arrowok="t"/>
                <v:fill type="solid"/>
              </v:shape>
            </v:group>
            <v:group style="position:absolute;left:5473;top:2818;width:10;height:20" coordorigin="5473,2818" coordsize="10,20">
              <v:shape style="position:absolute;left:5473;top:2818;width:10;height:20" coordorigin="5473,2818" coordsize="10,20" path="m5473,2837l5483,2837,5483,2818,5473,2818,5473,2837xe" filled="true" fillcolor="#000000" stroked="false">
                <v:path arrowok="t"/>
                <v:fill type="solid"/>
              </v:shape>
            </v:group>
            <v:group style="position:absolute;left:5473;top:2837;width:10;height:20" coordorigin="5473,2837" coordsize="10,20">
              <v:shape style="position:absolute;left:5473;top:2837;width:10;height:20" coordorigin="5473,2837" coordsize="10,20" path="m5473,2857l5483,2857,5483,2837,5473,2837,5473,2857xe" filled="true" fillcolor="#000000" stroked="false">
                <v:path arrowok="t"/>
                <v:fill type="solid"/>
              </v:shape>
            </v:group>
            <v:group style="position:absolute;left:5473;top:2857;width:10;height:20" coordorigin="5473,2857" coordsize="10,20">
              <v:shape style="position:absolute;left:5473;top:2857;width:10;height:20" coordorigin="5473,2857" coordsize="10,20" path="m5473,2876l5483,2876,5483,2857,5473,2857,5473,2876xe" filled="true" fillcolor="#000000" stroked="false">
                <v:path arrowok="t"/>
                <v:fill type="solid"/>
              </v:shape>
            </v:group>
            <v:group style="position:absolute;left:5473;top:2876;width:10;height:20" coordorigin="5473,2876" coordsize="10,20">
              <v:shape style="position:absolute;left:5473;top:2876;width:10;height:20" coordorigin="5473,2876" coordsize="10,20" path="m5473,2895l5483,2895,5483,2876,5473,2876,5473,2895xe" filled="true" fillcolor="#000000" stroked="false">
                <v:path arrowok="t"/>
                <v:fill type="solid"/>
              </v:shape>
            </v:group>
            <v:group style="position:absolute;left:5473;top:2895;width:10;height:20" coordorigin="5473,2895" coordsize="10,20">
              <v:shape style="position:absolute;left:5473;top:2895;width:10;height:20" coordorigin="5473,2895" coordsize="10,20" path="m5473,2914l5483,2914,5483,2895,5473,2895,5473,2914xe" filled="true" fillcolor="#000000" stroked="false">
                <v:path arrowok="t"/>
                <v:fill type="solid"/>
              </v:shape>
            </v:group>
            <v:group style="position:absolute;left:5473;top:2914;width:10;height:20" coordorigin="5473,2914" coordsize="10,20">
              <v:shape style="position:absolute;left:5473;top:2914;width:10;height:20" coordorigin="5473,2914" coordsize="10,20" path="m5473,2933l5483,2933,5483,2914,5473,2914,5473,2933xe" filled="true" fillcolor="#000000" stroked="false">
                <v:path arrowok="t"/>
                <v:fill type="solid"/>
              </v:shape>
            </v:group>
            <v:group style="position:absolute;left:5473;top:2933;width:10;height:20" coordorigin="5473,2933" coordsize="10,20">
              <v:shape style="position:absolute;left:5473;top:2933;width:10;height:20" coordorigin="5473,2933" coordsize="10,20" path="m5473,2953l5483,2953,5483,2933,5473,2933,5473,2953xe" filled="true" fillcolor="#000000" stroked="false">
                <v:path arrowok="t"/>
                <v:fill type="solid"/>
              </v:shape>
            </v:group>
            <v:group style="position:absolute;left:5473;top:2953;width:10;height:20" coordorigin="5473,2953" coordsize="10,20">
              <v:shape style="position:absolute;left:5473;top:2953;width:10;height:20" coordorigin="5473,2953" coordsize="10,20" path="m5473,2972l5483,2972,5483,2953,5473,2953,5473,2972xe" filled="true" fillcolor="#000000" stroked="false">
                <v:path arrowok="t"/>
                <v:fill type="solid"/>
              </v:shape>
            </v:group>
            <v:group style="position:absolute;left:5473;top:2972;width:10;height:20" coordorigin="5473,2972" coordsize="10,20">
              <v:shape style="position:absolute;left:5473;top:2972;width:10;height:20" coordorigin="5473,2972" coordsize="10,20" path="m5473,2991l5483,2991,5483,2972,5473,2972,5473,2991xe" filled="true" fillcolor="#000000" stroked="false">
                <v:path arrowok="t"/>
                <v:fill type="solid"/>
              </v:shape>
            </v:group>
            <v:group style="position:absolute;left:5473;top:2991;width:10;height:20" coordorigin="5473,2991" coordsize="10,20">
              <v:shape style="position:absolute;left:5473;top:2991;width:10;height:20" coordorigin="5473,2991" coordsize="10,20" path="m5473,3010l5483,3010,5483,2991,5473,2991,5473,3010xe" filled="true" fillcolor="#000000" stroked="false">
                <v:path arrowok="t"/>
                <v:fill type="solid"/>
              </v:shape>
            </v:group>
            <v:group style="position:absolute;left:5473;top:3010;width:10;height:20" coordorigin="5473,3010" coordsize="10,20">
              <v:shape style="position:absolute;left:5473;top:3010;width:10;height:20" coordorigin="5473,3010" coordsize="10,20" path="m5473,3029l5483,3029,5483,3010,5473,3010,5473,3029xe" filled="true" fillcolor="#000000" stroked="false">
                <v:path arrowok="t"/>
                <v:fill type="solid"/>
              </v:shape>
            </v:group>
            <v:group style="position:absolute;left:5473;top:3029;width:10;height:20" coordorigin="5473,3029" coordsize="10,20">
              <v:shape style="position:absolute;left:5473;top:3029;width:10;height:20" coordorigin="5473,3029" coordsize="10,20" path="m5473,3049l5483,3049,5483,3029,5473,3029,5473,3049xe" filled="true" fillcolor="#000000" stroked="false">
                <v:path arrowok="t"/>
                <v:fill type="solid"/>
              </v:shape>
            </v:group>
            <v:group style="position:absolute;left:5473;top:3049;width:10;height:20" coordorigin="5473,3049" coordsize="10,20">
              <v:shape style="position:absolute;left:5473;top:3049;width:10;height:20" coordorigin="5473,3049" coordsize="10,20" path="m5473,3068l5483,3068,5483,3049,5473,3049,5473,3068xe" filled="true" fillcolor="#000000" stroked="false">
                <v:path arrowok="t"/>
                <v:fill type="solid"/>
              </v:shape>
            </v:group>
            <v:group style="position:absolute;left:5473;top:3068;width:10;height:20" coordorigin="5473,3068" coordsize="10,20">
              <v:shape style="position:absolute;left:5473;top:3068;width:10;height:20" coordorigin="5473,3068" coordsize="10,20" path="m5473,3087l5483,3087,5483,3068,5473,3068,5473,3087xe" filled="true" fillcolor="#000000" stroked="false">
                <v:path arrowok="t"/>
                <v:fill type="solid"/>
              </v:shape>
            </v:group>
            <v:group style="position:absolute;left:5473;top:3093;width:10;height:2" coordorigin="5473,3093" coordsize="10,2">
              <v:shape style="position:absolute;left:5473;top:3093;width:10;height:2" coordorigin="5473,3093" coordsize="10,0" path="m5473,3093l5483,3093e" filled="false" stroked="true" strokeweight=".599980pt" strokecolor="#000000">
                <v:path arrowok="t"/>
              </v:shape>
            </v:group>
            <v:group style="position:absolute;left:6280;top:2780;width:10;height:20" coordorigin="6280,2780" coordsize="10,20">
              <v:shape style="position:absolute;left:6280;top:2780;width:10;height:20" coordorigin="6280,2780" coordsize="10,20" path="m6280,2799l6290,2799,6290,2780,6280,2780,6280,2799xe" filled="true" fillcolor="#000000" stroked="false">
                <v:path arrowok="t"/>
                <v:fill type="solid"/>
              </v:shape>
            </v:group>
            <v:group style="position:absolute;left:6280;top:2799;width:10;height:20" coordorigin="6280,2799" coordsize="10,20">
              <v:shape style="position:absolute;left:6280;top:2799;width:10;height:20" coordorigin="6280,2799" coordsize="10,20" path="m6280,2818l6290,2818,6290,2799,6280,2799,6280,2818xe" filled="true" fillcolor="#000000" stroked="false">
                <v:path arrowok="t"/>
                <v:fill type="solid"/>
              </v:shape>
            </v:group>
            <v:group style="position:absolute;left:6280;top:2818;width:10;height:20" coordorigin="6280,2818" coordsize="10,20">
              <v:shape style="position:absolute;left:6280;top:2818;width:10;height:20" coordorigin="6280,2818" coordsize="10,20" path="m6280,2837l6290,2837,6290,2818,6280,2818,6280,2837xe" filled="true" fillcolor="#000000" stroked="false">
                <v:path arrowok="t"/>
                <v:fill type="solid"/>
              </v:shape>
            </v:group>
            <v:group style="position:absolute;left:6280;top:2837;width:10;height:20" coordorigin="6280,2837" coordsize="10,20">
              <v:shape style="position:absolute;left:6280;top:2837;width:10;height:20" coordorigin="6280,2837" coordsize="10,20" path="m6280,2857l6290,2857,6290,2837,6280,2837,6280,2857xe" filled="true" fillcolor="#000000" stroked="false">
                <v:path arrowok="t"/>
                <v:fill type="solid"/>
              </v:shape>
            </v:group>
            <v:group style="position:absolute;left:6280;top:2857;width:10;height:20" coordorigin="6280,2857" coordsize="10,20">
              <v:shape style="position:absolute;left:6280;top:2857;width:10;height:20" coordorigin="6280,2857" coordsize="10,20" path="m6280,2876l6290,2876,6290,2857,6280,2857,6280,2876xe" filled="true" fillcolor="#000000" stroked="false">
                <v:path arrowok="t"/>
                <v:fill type="solid"/>
              </v:shape>
            </v:group>
            <v:group style="position:absolute;left:6280;top:2876;width:10;height:20" coordorigin="6280,2876" coordsize="10,20">
              <v:shape style="position:absolute;left:6280;top:2876;width:10;height:20" coordorigin="6280,2876" coordsize="10,20" path="m6280,2895l6290,2895,6290,2876,6280,2876,6280,2895xe" filled="true" fillcolor="#000000" stroked="false">
                <v:path arrowok="t"/>
                <v:fill type="solid"/>
              </v:shape>
            </v:group>
            <v:group style="position:absolute;left:6280;top:2895;width:10;height:20" coordorigin="6280,2895" coordsize="10,20">
              <v:shape style="position:absolute;left:6280;top:2895;width:10;height:20" coordorigin="6280,2895" coordsize="10,20" path="m6280,2914l6290,2914,6290,2895,6280,2895,6280,2914xe" filled="true" fillcolor="#000000" stroked="false">
                <v:path arrowok="t"/>
                <v:fill type="solid"/>
              </v:shape>
            </v:group>
            <v:group style="position:absolute;left:6280;top:2914;width:10;height:20" coordorigin="6280,2914" coordsize="10,20">
              <v:shape style="position:absolute;left:6280;top:2914;width:10;height:20" coordorigin="6280,2914" coordsize="10,20" path="m6280,2933l6290,2933,6290,2914,6280,2914,6280,2933xe" filled="true" fillcolor="#000000" stroked="false">
                <v:path arrowok="t"/>
                <v:fill type="solid"/>
              </v:shape>
            </v:group>
            <v:group style="position:absolute;left:6280;top:2933;width:10;height:20" coordorigin="6280,2933" coordsize="10,20">
              <v:shape style="position:absolute;left:6280;top:2933;width:10;height:20" coordorigin="6280,2933" coordsize="10,20" path="m6280,2953l6290,2953,6290,2933,6280,2933,6280,2953xe" filled="true" fillcolor="#000000" stroked="false">
                <v:path arrowok="t"/>
                <v:fill type="solid"/>
              </v:shape>
            </v:group>
            <v:group style="position:absolute;left:6280;top:2953;width:10;height:20" coordorigin="6280,2953" coordsize="10,20">
              <v:shape style="position:absolute;left:6280;top:2953;width:10;height:20" coordorigin="6280,2953" coordsize="10,20" path="m6280,2972l6290,2972,6290,2953,6280,2953,6280,2972xe" filled="true" fillcolor="#000000" stroked="false">
                <v:path arrowok="t"/>
                <v:fill type="solid"/>
              </v:shape>
            </v:group>
            <v:group style="position:absolute;left:6280;top:2972;width:10;height:20" coordorigin="6280,2972" coordsize="10,20">
              <v:shape style="position:absolute;left:6280;top:2972;width:10;height:20" coordorigin="6280,2972" coordsize="10,20" path="m6280,2991l6290,2991,6290,2972,6280,2972,6280,2991xe" filled="true" fillcolor="#000000" stroked="false">
                <v:path arrowok="t"/>
                <v:fill type="solid"/>
              </v:shape>
            </v:group>
            <v:group style="position:absolute;left:6280;top:2991;width:10;height:20" coordorigin="6280,2991" coordsize="10,20">
              <v:shape style="position:absolute;left:6280;top:2991;width:10;height:20" coordorigin="6280,2991" coordsize="10,20" path="m6280,3010l6290,3010,6290,2991,6280,2991,6280,3010xe" filled="true" fillcolor="#000000" stroked="false">
                <v:path arrowok="t"/>
                <v:fill type="solid"/>
              </v:shape>
            </v:group>
            <v:group style="position:absolute;left:6280;top:3010;width:10;height:20" coordorigin="6280,3010" coordsize="10,20">
              <v:shape style="position:absolute;left:6280;top:3010;width:10;height:20" coordorigin="6280,3010" coordsize="10,20" path="m6280,3029l6290,3029,6290,3010,6280,3010,6280,3029xe" filled="true" fillcolor="#000000" stroked="false">
                <v:path arrowok="t"/>
                <v:fill type="solid"/>
              </v:shape>
            </v:group>
            <v:group style="position:absolute;left:6280;top:3029;width:10;height:20" coordorigin="6280,3029" coordsize="10,20">
              <v:shape style="position:absolute;left:6280;top:3029;width:10;height:20" coordorigin="6280,3029" coordsize="10,20" path="m6280,3049l6290,3049,6290,3029,6280,3029,6280,3049xe" filled="true" fillcolor="#000000" stroked="false">
                <v:path arrowok="t"/>
                <v:fill type="solid"/>
              </v:shape>
            </v:group>
            <v:group style="position:absolute;left:6280;top:3049;width:10;height:20" coordorigin="6280,3049" coordsize="10,20">
              <v:shape style="position:absolute;left:6280;top:3049;width:10;height:20" coordorigin="6280,3049" coordsize="10,20" path="m6280,3068l6290,3068,6290,3049,6280,3049,6280,3068xe" filled="true" fillcolor="#000000" stroked="false">
                <v:path arrowok="t"/>
                <v:fill type="solid"/>
              </v:shape>
            </v:group>
            <v:group style="position:absolute;left:6280;top:3068;width:10;height:20" coordorigin="6280,3068" coordsize="10,20">
              <v:shape style="position:absolute;left:6280;top:3068;width:10;height:20" coordorigin="6280,3068" coordsize="10,20" path="m6280,3087l6290,3087,6290,3068,6280,3068,6280,3087xe" filled="true" fillcolor="#000000" stroked="false">
                <v:path arrowok="t"/>
                <v:fill type="solid"/>
              </v:shape>
            </v:group>
            <v:group style="position:absolute;left:6280;top:3093;width:10;height:2" coordorigin="6280,3093" coordsize="10,2">
              <v:shape style="position:absolute;left:6280;top:3093;width:10;height:2" coordorigin="6280,3093" coordsize="10,0" path="m6280,3093l6290,3093e" filled="false" stroked="true" strokeweight=".599980pt" strokecolor="#000000">
                <v:path arrowok="t"/>
              </v:shape>
            </v:group>
            <v:group style="position:absolute;left:7214;top:2780;width:10;height:20" coordorigin="7214,2780" coordsize="10,20">
              <v:shape style="position:absolute;left:7214;top:2780;width:10;height:20" coordorigin="7214,2780" coordsize="10,20" path="m7214,2799l7223,2799,7223,2780,7214,2780,7214,2799xe" filled="true" fillcolor="#000000" stroked="false">
                <v:path arrowok="t"/>
                <v:fill type="solid"/>
              </v:shape>
            </v:group>
            <v:group style="position:absolute;left:7214;top:2799;width:10;height:20" coordorigin="7214,2799" coordsize="10,20">
              <v:shape style="position:absolute;left:7214;top:2799;width:10;height:20" coordorigin="7214,2799" coordsize="10,20" path="m7214,2818l7223,2818,7223,2799,7214,2799,7214,2818xe" filled="true" fillcolor="#000000" stroked="false">
                <v:path arrowok="t"/>
                <v:fill type="solid"/>
              </v:shape>
            </v:group>
            <v:group style="position:absolute;left:7214;top:2818;width:10;height:20" coordorigin="7214,2818" coordsize="10,20">
              <v:shape style="position:absolute;left:7214;top:2818;width:10;height:20" coordorigin="7214,2818" coordsize="10,20" path="m7214,2837l7223,2837,7223,2818,7214,2818,7214,2837xe" filled="true" fillcolor="#000000" stroked="false">
                <v:path arrowok="t"/>
                <v:fill type="solid"/>
              </v:shape>
            </v:group>
            <v:group style="position:absolute;left:7214;top:2837;width:10;height:20" coordorigin="7214,2837" coordsize="10,20">
              <v:shape style="position:absolute;left:7214;top:2837;width:10;height:20" coordorigin="7214,2837" coordsize="10,20" path="m7214,2857l7223,2857,7223,2837,7214,2837,7214,2857xe" filled="true" fillcolor="#000000" stroked="false">
                <v:path arrowok="t"/>
                <v:fill type="solid"/>
              </v:shape>
            </v:group>
            <v:group style="position:absolute;left:7214;top:2857;width:10;height:20" coordorigin="7214,2857" coordsize="10,20">
              <v:shape style="position:absolute;left:7214;top:2857;width:10;height:20" coordorigin="7214,2857" coordsize="10,20" path="m7214,2876l7223,2876,7223,2857,7214,2857,7214,2876xe" filled="true" fillcolor="#000000" stroked="false">
                <v:path arrowok="t"/>
                <v:fill type="solid"/>
              </v:shape>
            </v:group>
            <v:group style="position:absolute;left:7214;top:2876;width:10;height:20" coordorigin="7214,2876" coordsize="10,20">
              <v:shape style="position:absolute;left:7214;top:2876;width:10;height:20" coordorigin="7214,2876" coordsize="10,20" path="m7214,2895l7223,2895,7223,2876,7214,2876,7214,2895xe" filled="true" fillcolor="#000000" stroked="false">
                <v:path arrowok="t"/>
                <v:fill type="solid"/>
              </v:shape>
            </v:group>
            <v:group style="position:absolute;left:7214;top:2895;width:10;height:20" coordorigin="7214,2895" coordsize="10,20">
              <v:shape style="position:absolute;left:7214;top:2895;width:10;height:20" coordorigin="7214,2895" coordsize="10,20" path="m7214,2914l7223,2914,7223,2895,7214,2895,7214,2914xe" filled="true" fillcolor="#000000" stroked="false">
                <v:path arrowok="t"/>
                <v:fill type="solid"/>
              </v:shape>
            </v:group>
            <v:group style="position:absolute;left:7214;top:2914;width:10;height:20" coordorigin="7214,2914" coordsize="10,20">
              <v:shape style="position:absolute;left:7214;top:2914;width:10;height:20" coordorigin="7214,2914" coordsize="10,20" path="m7214,2933l7223,2933,7223,2914,7214,2914,7214,2933xe" filled="true" fillcolor="#000000" stroked="false">
                <v:path arrowok="t"/>
                <v:fill type="solid"/>
              </v:shape>
            </v:group>
            <v:group style="position:absolute;left:7214;top:2933;width:10;height:20" coordorigin="7214,2933" coordsize="10,20">
              <v:shape style="position:absolute;left:7214;top:2933;width:10;height:20" coordorigin="7214,2933" coordsize="10,20" path="m7214,2953l7223,2953,7223,2933,7214,2933,7214,2953xe" filled="true" fillcolor="#000000" stroked="false">
                <v:path arrowok="t"/>
                <v:fill type="solid"/>
              </v:shape>
            </v:group>
            <v:group style="position:absolute;left:7214;top:2953;width:10;height:20" coordorigin="7214,2953" coordsize="10,20">
              <v:shape style="position:absolute;left:7214;top:2953;width:10;height:20" coordorigin="7214,2953" coordsize="10,20" path="m7214,2972l7223,2972,7223,2953,7214,2953,7214,2972xe" filled="true" fillcolor="#000000" stroked="false">
                <v:path arrowok="t"/>
                <v:fill type="solid"/>
              </v:shape>
            </v:group>
            <v:group style="position:absolute;left:7214;top:2972;width:10;height:20" coordorigin="7214,2972" coordsize="10,20">
              <v:shape style="position:absolute;left:7214;top:2972;width:10;height:20" coordorigin="7214,2972" coordsize="10,20" path="m7214,2991l7223,2991,7223,2972,7214,2972,7214,2991xe" filled="true" fillcolor="#000000" stroked="false">
                <v:path arrowok="t"/>
                <v:fill type="solid"/>
              </v:shape>
            </v:group>
            <v:group style="position:absolute;left:7214;top:2991;width:10;height:20" coordorigin="7214,2991" coordsize="10,20">
              <v:shape style="position:absolute;left:7214;top:2991;width:10;height:20" coordorigin="7214,2991" coordsize="10,20" path="m7214,3010l7223,3010,7223,2991,7214,2991,7214,3010xe" filled="true" fillcolor="#000000" stroked="false">
                <v:path arrowok="t"/>
                <v:fill type="solid"/>
              </v:shape>
            </v:group>
            <v:group style="position:absolute;left:7214;top:3010;width:10;height:20" coordorigin="7214,3010" coordsize="10,20">
              <v:shape style="position:absolute;left:7214;top:3010;width:10;height:20" coordorigin="7214,3010" coordsize="10,20" path="m7214,3029l7223,3029,7223,3010,7214,3010,7214,3029xe" filled="true" fillcolor="#000000" stroked="false">
                <v:path arrowok="t"/>
                <v:fill type="solid"/>
              </v:shape>
            </v:group>
            <v:group style="position:absolute;left:7214;top:3029;width:10;height:20" coordorigin="7214,3029" coordsize="10,20">
              <v:shape style="position:absolute;left:7214;top:3029;width:10;height:20" coordorigin="7214,3029" coordsize="10,20" path="m7214,3049l7223,3049,7223,3029,7214,3029,7214,3049xe" filled="true" fillcolor="#000000" stroked="false">
                <v:path arrowok="t"/>
                <v:fill type="solid"/>
              </v:shape>
            </v:group>
            <v:group style="position:absolute;left:7214;top:3049;width:10;height:20" coordorigin="7214,3049" coordsize="10,20">
              <v:shape style="position:absolute;left:7214;top:3049;width:10;height:20" coordorigin="7214,3049" coordsize="10,20" path="m7214,3068l7223,3068,7223,3049,7214,3049,7214,3068xe" filled="true" fillcolor="#000000" stroked="false">
                <v:path arrowok="t"/>
                <v:fill type="solid"/>
              </v:shape>
            </v:group>
            <v:group style="position:absolute;left:7214;top:3068;width:10;height:20" coordorigin="7214,3068" coordsize="10,20">
              <v:shape style="position:absolute;left:7214;top:3068;width:10;height:20" coordorigin="7214,3068" coordsize="10,20" path="m7214,3087l7223,3087,7223,3068,7214,3068,7214,3087xe" filled="true" fillcolor="#000000" stroked="false">
                <v:path arrowok="t"/>
                <v:fill type="solid"/>
              </v:shape>
            </v:group>
            <v:group style="position:absolute;left:7214;top:3093;width:10;height:2" coordorigin="7214,3093" coordsize="10,2">
              <v:shape style="position:absolute;left:7214;top:3093;width:10;height:2" coordorigin="7214,3093" coordsize="10,0" path="m7214,3093l7223,3093e" filled="false" stroked="true" strokeweight=".599980pt" strokecolor="#000000">
                <v:path arrowok="t"/>
              </v:shape>
              <v:shape style="position:absolute;left:29;top:3099;width:802;height:10" type="#_x0000_t75" stroked="false">
                <v:imagedata r:id="rId698" o:title=""/>
              </v:shape>
              <v:shape style="position:absolute;left:826;top:3099;width:1083;height:10" type="#_x0000_t75" stroked="false">
                <v:imagedata r:id="rId723" o:title=""/>
              </v:shape>
              <v:shape style="position:absolute;left:1904;top:3099;width:1673;height:10" type="#_x0000_t75" stroked="false">
                <v:imagedata r:id="rId724" o:title=""/>
              </v:shape>
              <v:shape style="position:absolute;left:3572;top:3099;width:823;height:10" type="#_x0000_t75" stroked="false">
                <v:imagedata r:id="rId277" o:title=""/>
              </v:shape>
              <v:shape style="position:absolute;left:4391;top:3099;width:1082;height:10" type="#_x0000_t75" stroked="false">
                <v:imagedata r:id="rId725" o:title=""/>
              </v:shape>
              <v:shape style="position:absolute;left:5468;top:3099;width:1745;height:10" type="#_x0000_t75" stroked="false">
                <v:imagedata r:id="rId726" o:title=""/>
              </v:shape>
              <v:shape style="position:absolute;left:7209;top:3099;width:718;height:10" type="#_x0000_t75" stroked="false">
                <v:imagedata r:id="rId727" o:title=""/>
              </v:shape>
            </v:group>
            <v:group style="position:absolute;left:830;top:3109;width:10;height:20" coordorigin="830,3109" coordsize="10,20">
              <v:shape style="position:absolute;left:830;top:3109;width:10;height:20" coordorigin="830,3109" coordsize="10,20" path="m830,3128l840,3128,840,3109,830,3109,830,3128xe" filled="true" fillcolor="#000000" stroked="false">
                <v:path arrowok="t"/>
                <v:fill type="solid"/>
              </v:shape>
            </v:group>
            <v:group style="position:absolute;left:830;top:3128;width:10;height:20" coordorigin="830,3128" coordsize="10,20">
              <v:shape style="position:absolute;left:830;top:3128;width:10;height:20" coordorigin="830,3128" coordsize="10,20" path="m830,3147l840,3147,840,3128,830,3128,830,3147xe" filled="true" fillcolor="#000000" stroked="false">
                <v:path arrowok="t"/>
                <v:fill type="solid"/>
              </v:shape>
            </v:group>
            <v:group style="position:absolute;left:830;top:3147;width:10;height:20" coordorigin="830,3147" coordsize="10,20">
              <v:shape style="position:absolute;left:830;top:3147;width:10;height:20" coordorigin="830,3147" coordsize="10,20" path="m830,3166l840,3166,840,3147,830,3147,830,3166xe" filled="true" fillcolor="#000000" stroked="false">
                <v:path arrowok="t"/>
                <v:fill type="solid"/>
              </v:shape>
            </v:group>
            <v:group style="position:absolute;left:830;top:3166;width:10;height:20" coordorigin="830,3166" coordsize="10,20">
              <v:shape style="position:absolute;left:830;top:3166;width:10;height:20" coordorigin="830,3166" coordsize="10,20" path="m830,3185l840,3185,840,3166,830,3166,830,3185xe" filled="true" fillcolor="#000000" stroked="false">
                <v:path arrowok="t"/>
                <v:fill type="solid"/>
              </v:shape>
            </v:group>
            <v:group style="position:absolute;left:830;top:3185;width:10;height:20" coordorigin="830,3185" coordsize="10,20">
              <v:shape style="position:absolute;left:830;top:3185;width:10;height:20" coordorigin="830,3185" coordsize="10,20" path="m830,3205l840,3205,840,3185,830,3185,830,3205xe" filled="true" fillcolor="#000000" stroked="false">
                <v:path arrowok="t"/>
                <v:fill type="solid"/>
              </v:shape>
            </v:group>
            <v:group style="position:absolute;left:830;top:3205;width:10;height:20" coordorigin="830,3205" coordsize="10,20">
              <v:shape style="position:absolute;left:830;top:3205;width:10;height:20" coordorigin="830,3205" coordsize="10,20" path="m830,3224l840,3224,840,3205,830,3205,830,3224xe" filled="true" fillcolor="#000000" stroked="false">
                <v:path arrowok="t"/>
                <v:fill type="solid"/>
              </v:shape>
            </v:group>
            <v:group style="position:absolute;left:830;top:3224;width:10;height:20" coordorigin="830,3224" coordsize="10,20">
              <v:shape style="position:absolute;left:830;top:3224;width:10;height:20" coordorigin="830,3224" coordsize="10,20" path="m830,3243l840,3243,840,3224,830,3224,830,3243xe" filled="true" fillcolor="#000000" stroked="false">
                <v:path arrowok="t"/>
                <v:fill type="solid"/>
              </v:shape>
            </v:group>
            <v:group style="position:absolute;left:830;top:3243;width:10;height:20" coordorigin="830,3243" coordsize="10,20">
              <v:shape style="position:absolute;left:830;top:3243;width:10;height:20" coordorigin="830,3243" coordsize="10,20" path="m830,3262l840,3262,840,3243,830,3243,830,3262xe" filled="true" fillcolor="#000000" stroked="false">
                <v:path arrowok="t"/>
                <v:fill type="solid"/>
              </v:shape>
            </v:group>
            <v:group style="position:absolute;left:830;top:3262;width:10;height:20" coordorigin="830,3262" coordsize="10,20">
              <v:shape style="position:absolute;left:830;top:3262;width:10;height:20" coordorigin="830,3262" coordsize="10,20" path="m830,3281l840,3281,840,3262,830,3262,830,3281xe" filled="true" fillcolor="#000000" stroked="false">
                <v:path arrowok="t"/>
                <v:fill type="solid"/>
              </v:shape>
            </v:group>
            <v:group style="position:absolute;left:830;top:3281;width:10;height:20" coordorigin="830,3281" coordsize="10,20">
              <v:shape style="position:absolute;left:830;top:3281;width:10;height:20" coordorigin="830,3281" coordsize="10,20" path="m830,3301l840,3301,840,3281,830,3281,830,3301xe" filled="true" fillcolor="#000000" stroked="false">
                <v:path arrowok="t"/>
                <v:fill type="solid"/>
              </v:shape>
            </v:group>
            <v:group style="position:absolute;left:830;top:3301;width:10;height:20" coordorigin="830,3301" coordsize="10,20">
              <v:shape style="position:absolute;left:830;top:3301;width:10;height:20" coordorigin="830,3301" coordsize="10,20" path="m830,3320l840,3320,840,3301,830,3301,830,3320xe" filled="true" fillcolor="#000000" stroked="false">
                <v:path arrowok="t"/>
                <v:fill type="solid"/>
              </v:shape>
            </v:group>
            <v:group style="position:absolute;left:830;top:3320;width:10;height:20" coordorigin="830,3320" coordsize="10,20">
              <v:shape style="position:absolute;left:830;top:3320;width:10;height:20" coordorigin="830,3320" coordsize="10,20" path="m830,3339l840,3339,840,3320,830,3320,830,3339xe" filled="true" fillcolor="#000000" stroked="false">
                <v:path arrowok="t"/>
                <v:fill type="solid"/>
              </v:shape>
            </v:group>
            <v:group style="position:absolute;left:1909;top:3109;width:10;height:20" coordorigin="1909,3109" coordsize="10,20">
              <v:shape style="position:absolute;left:1909;top:3109;width:10;height:20" coordorigin="1909,3109" coordsize="10,20" path="m1909,3128l1918,3128,1918,3109,1909,3109,1909,3128xe" filled="true" fillcolor="#000000" stroked="false">
                <v:path arrowok="t"/>
                <v:fill type="solid"/>
              </v:shape>
            </v:group>
            <v:group style="position:absolute;left:1909;top:3128;width:10;height:20" coordorigin="1909,3128" coordsize="10,20">
              <v:shape style="position:absolute;left:1909;top:3128;width:10;height:20" coordorigin="1909,3128" coordsize="10,20" path="m1909,3147l1918,3147,1918,3128,1909,3128,1909,3147xe" filled="true" fillcolor="#000000" stroked="false">
                <v:path arrowok="t"/>
                <v:fill type="solid"/>
              </v:shape>
            </v:group>
            <v:group style="position:absolute;left:1909;top:3147;width:10;height:20" coordorigin="1909,3147" coordsize="10,20">
              <v:shape style="position:absolute;left:1909;top:3147;width:10;height:20" coordorigin="1909,3147" coordsize="10,20" path="m1909,3166l1918,3166,1918,3147,1909,3147,1909,3166xe" filled="true" fillcolor="#000000" stroked="false">
                <v:path arrowok="t"/>
                <v:fill type="solid"/>
              </v:shape>
            </v:group>
            <v:group style="position:absolute;left:1909;top:3166;width:10;height:20" coordorigin="1909,3166" coordsize="10,20">
              <v:shape style="position:absolute;left:1909;top:3166;width:10;height:20" coordorigin="1909,3166" coordsize="10,20" path="m1909,3185l1918,3185,1918,3166,1909,3166,1909,3185xe" filled="true" fillcolor="#000000" stroked="false">
                <v:path arrowok="t"/>
                <v:fill type="solid"/>
              </v:shape>
            </v:group>
            <v:group style="position:absolute;left:1909;top:3185;width:10;height:20" coordorigin="1909,3185" coordsize="10,20">
              <v:shape style="position:absolute;left:1909;top:3185;width:10;height:20" coordorigin="1909,3185" coordsize="10,20" path="m1909,3205l1918,3205,1918,3185,1909,3185,1909,3205xe" filled="true" fillcolor="#000000" stroked="false">
                <v:path arrowok="t"/>
                <v:fill type="solid"/>
              </v:shape>
            </v:group>
            <v:group style="position:absolute;left:1909;top:3205;width:10;height:20" coordorigin="1909,3205" coordsize="10,20">
              <v:shape style="position:absolute;left:1909;top:3205;width:10;height:20" coordorigin="1909,3205" coordsize="10,20" path="m1909,3224l1918,3224,1918,3205,1909,3205,1909,3224xe" filled="true" fillcolor="#000000" stroked="false">
                <v:path arrowok="t"/>
                <v:fill type="solid"/>
              </v:shape>
            </v:group>
            <v:group style="position:absolute;left:1909;top:3224;width:10;height:20" coordorigin="1909,3224" coordsize="10,20">
              <v:shape style="position:absolute;left:1909;top:3224;width:10;height:20" coordorigin="1909,3224" coordsize="10,20" path="m1909,3243l1918,3243,1918,3224,1909,3224,1909,3243xe" filled="true" fillcolor="#000000" stroked="false">
                <v:path arrowok="t"/>
                <v:fill type="solid"/>
              </v:shape>
            </v:group>
            <v:group style="position:absolute;left:1909;top:3243;width:10;height:20" coordorigin="1909,3243" coordsize="10,20">
              <v:shape style="position:absolute;left:1909;top:3243;width:10;height:20" coordorigin="1909,3243" coordsize="10,20" path="m1909,3262l1918,3262,1918,3243,1909,3243,1909,3262xe" filled="true" fillcolor="#000000" stroked="false">
                <v:path arrowok="t"/>
                <v:fill type="solid"/>
              </v:shape>
            </v:group>
            <v:group style="position:absolute;left:1909;top:3262;width:10;height:20" coordorigin="1909,3262" coordsize="10,20">
              <v:shape style="position:absolute;left:1909;top:3262;width:10;height:20" coordorigin="1909,3262" coordsize="10,20" path="m1909,3281l1918,3281,1918,3262,1909,3262,1909,3281xe" filled="true" fillcolor="#000000" stroked="false">
                <v:path arrowok="t"/>
                <v:fill type="solid"/>
              </v:shape>
            </v:group>
            <v:group style="position:absolute;left:1909;top:3281;width:10;height:20" coordorigin="1909,3281" coordsize="10,20">
              <v:shape style="position:absolute;left:1909;top:3281;width:10;height:20" coordorigin="1909,3281" coordsize="10,20" path="m1909,3301l1918,3301,1918,3281,1909,3281,1909,3301xe" filled="true" fillcolor="#000000" stroked="false">
                <v:path arrowok="t"/>
                <v:fill type="solid"/>
              </v:shape>
            </v:group>
            <v:group style="position:absolute;left:1909;top:3301;width:10;height:20" coordorigin="1909,3301" coordsize="10,20">
              <v:shape style="position:absolute;left:1909;top:3301;width:10;height:20" coordorigin="1909,3301" coordsize="10,20" path="m1909,3320l1918,3320,1918,3301,1909,3301,1909,3320xe" filled="true" fillcolor="#000000" stroked="false">
                <v:path arrowok="t"/>
                <v:fill type="solid"/>
              </v:shape>
            </v:group>
            <v:group style="position:absolute;left:1909;top:3320;width:10;height:20" coordorigin="1909,3320" coordsize="10,20">
              <v:shape style="position:absolute;left:1909;top:3320;width:10;height:20" coordorigin="1909,3320" coordsize="10,20" path="m1909,3339l1918,3339,1918,3320,1909,3320,1909,3339xe" filled="true" fillcolor="#000000" stroked="false">
                <v:path arrowok="t"/>
                <v:fill type="solid"/>
              </v:shape>
            </v:group>
            <v:group style="position:absolute;left:1909;top:3339;width:10;height:20" coordorigin="1909,3339" coordsize="10,20">
              <v:shape style="position:absolute;left:1909;top:3339;width:10;height:20" coordorigin="1909,3339" coordsize="10,20" path="m1909,3358l1918,3358,1918,3339,1909,3339,1909,3358xe" filled="true" fillcolor="#000000" stroked="false">
                <v:path arrowok="t"/>
                <v:fill type="solid"/>
              </v:shape>
            </v:group>
            <v:group style="position:absolute;left:1909;top:3358;width:10;height:20" coordorigin="1909,3358" coordsize="10,20">
              <v:shape style="position:absolute;left:1909;top:3358;width:10;height:20" coordorigin="1909,3358" coordsize="10,20" path="m1909,3377l1918,3377,1918,3358,1909,3358,1909,3377xe" filled="true" fillcolor="#000000" stroked="false">
                <v:path arrowok="t"/>
                <v:fill type="solid"/>
              </v:shape>
            </v:group>
            <v:group style="position:absolute;left:1909;top:3377;width:10;height:20" coordorigin="1909,3377" coordsize="10,20">
              <v:shape style="position:absolute;left:1909;top:3377;width:10;height:20" coordorigin="1909,3377" coordsize="10,20" path="m1909,3397l1918,3397,1918,3377,1909,3377,1909,3397xe" filled="true" fillcolor="#000000" stroked="false">
                <v:path arrowok="t"/>
                <v:fill type="solid"/>
              </v:shape>
            </v:group>
            <v:group style="position:absolute;left:1909;top:3397;width:10;height:20" coordorigin="1909,3397" coordsize="10,20">
              <v:shape style="position:absolute;left:1909;top:3397;width:10;height:20" coordorigin="1909,3397" coordsize="10,20" path="m1909,3416l1918,3416,1918,3397,1909,3397,1909,3416xe" filled="true" fillcolor="#000000" stroked="false">
                <v:path arrowok="t"/>
                <v:fill type="solid"/>
              </v:shape>
            </v:group>
            <v:group style="position:absolute;left:1909;top:3416;width:10;height:15" coordorigin="1909,3416" coordsize="10,15">
              <v:shape style="position:absolute;left:1909;top:3416;width:10;height:15" coordorigin="1909,3416" coordsize="10,15" path="m1909,3430l1918,3430,1918,3416,1909,3416,1909,3430xe" filled="true" fillcolor="#000000" stroked="false">
                <v:path arrowok="t"/>
                <v:fill type="solid"/>
              </v:shape>
            </v:group>
            <v:group style="position:absolute;left:2672;top:3109;width:10;height:20" coordorigin="2672,3109" coordsize="10,20">
              <v:shape style="position:absolute;left:2672;top:3109;width:10;height:20" coordorigin="2672,3109" coordsize="10,20" path="m2672,3128l2681,3128,2681,3109,2672,3109,2672,3128xe" filled="true" fillcolor="#000000" stroked="false">
                <v:path arrowok="t"/>
                <v:fill type="solid"/>
              </v:shape>
            </v:group>
            <v:group style="position:absolute;left:2672;top:3128;width:10;height:20" coordorigin="2672,3128" coordsize="10,20">
              <v:shape style="position:absolute;left:2672;top:3128;width:10;height:20" coordorigin="2672,3128" coordsize="10,20" path="m2672,3147l2681,3147,2681,3128,2672,3128,2672,3147xe" filled="true" fillcolor="#000000" stroked="false">
                <v:path arrowok="t"/>
                <v:fill type="solid"/>
              </v:shape>
            </v:group>
            <v:group style="position:absolute;left:2672;top:3147;width:10;height:20" coordorigin="2672,3147" coordsize="10,20">
              <v:shape style="position:absolute;left:2672;top:3147;width:10;height:20" coordorigin="2672,3147" coordsize="10,20" path="m2672,3166l2681,3166,2681,3147,2672,3147,2672,3166xe" filled="true" fillcolor="#000000" stroked="false">
                <v:path arrowok="t"/>
                <v:fill type="solid"/>
              </v:shape>
            </v:group>
            <v:group style="position:absolute;left:2672;top:3166;width:10;height:20" coordorigin="2672,3166" coordsize="10,20">
              <v:shape style="position:absolute;left:2672;top:3166;width:10;height:20" coordorigin="2672,3166" coordsize="10,20" path="m2672,3185l2681,3185,2681,3166,2672,3166,2672,3185xe" filled="true" fillcolor="#000000" stroked="false">
                <v:path arrowok="t"/>
                <v:fill type="solid"/>
              </v:shape>
            </v:group>
            <v:group style="position:absolute;left:2672;top:3185;width:10;height:20" coordorigin="2672,3185" coordsize="10,20">
              <v:shape style="position:absolute;left:2672;top:3185;width:10;height:20" coordorigin="2672,3185" coordsize="10,20" path="m2672,3205l2681,3205,2681,3185,2672,3185,2672,3205xe" filled="true" fillcolor="#000000" stroked="false">
                <v:path arrowok="t"/>
                <v:fill type="solid"/>
              </v:shape>
            </v:group>
            <v:group style="position:absolute;left:2672;top:3205;width:10;height:20" coordorigin="2672,3205" coordsize="10,20">
              <v:shape style="position:absolute;left:2672;top:3205;width:10;height:20" coordorigin="2672,3205" coordsize="10,20" path="m2672,3224l2681,3224,2681,3205,2672,3205,2672,3224xe" filled="true" fillcolor="#000000" stroked="false">
                <v:path arrowok="t"/>
                <v:fill type="solid"/>
              </v:shape>
            </v:group>
            <v:group style="position:absolute;left:2672;top:3224;width:10;height:20" coordorigin="2672,3224" coordsize="10,20">
              <v:shape style="position:absolute;left:2672;top:3224;width:10;height:20" coordorigin="2672,3224" coordsize="10,20" path="m2672,3243l2681,3243,2681,3224,2672,3224,2672,3243xe" filled="true" fillcolor="#000000" stroked="false">
                <v:path arrowok="t"/>
                <v:fill type="solid"/>
              </v:shape>
            </v:group>
            <v:group style="position:absolute;left:2672;top:3243;width:10;height:20" coordorigin="2672,3243" coordsize="10,20">
              <v:shape style="position:absolute;left:2672;top:3243;width:10;height:20" coordorigin="2672,3243" coordsize="10,20" path="m2672,3262l2681,3262,2681,3243,2672,3243,2672,3262xe" filled="true" fillcolor="#000000" stroked="false">
                <v:path arrowok="t"/>
                <v:fill type="solid"/>
              </v:shape>
            </v:group>
            <v:group style="position:absolute;left:2672;top:3262;width:10;height:20" coordorigin="2672,3262" coordsize="10,20">
              <v:shape style="position:absolute;left:2672;top:3262;width:10;height:20" coordorigin="2672,3262" coordsize="10,20" path="m2672,3281l2681,3281,2681,3262,2672,3262,2672,3281xe" filled="true" fillcolor="#000000" stroked="false">
                <v:path arrowok="t"/>
                <v:fill type="solid"/>
              </v:shape>
            </v:group>
            <v:group style="position:absolute;left:2672;top:3281;width:10;height:20" coordorigin="2672,3281" coordsize="10,20">
              <v:shape style="position:absolute;left:2672;top:3281;width:10;height:20" coordorigin="2672,3281" coordsize="10,20" path="m2672,3301l2681,3301,2681,3281,2672,3281,2672,3301xe" filled="true" fillcolor="#000000" stroked="false">
                <v:path arrowok="t"/>
                <v:fill type="solid"/>
              </v:shape>
            </v:group>
            <v:group style="position:absolute;left:2672;top:3301;width:10;height:20" coordorigin="2672,3301" coordsize="10,20">
              <v:shape style="position:absolute;left:2672;top:3301;width:10;height:20" coordorigin="2672,3301" coordsize="10,20" path="m2672,3320l2681,3320,2681,3301,2672,3301,2672,3320xe" filled="true" fillcolor="#000000" stroked="false">
                <v:path arrowok="t"/>
                <v:fill type="solid"/>
              </v:shape>
            </v:group>
            <v:group style="position:absolute;left:2672;top:3320;width:10;height:20" coordorigin="2672,3320" coordsize="10,20">
              <v:shape style="position:absolute;left:2672;top:3320;width:10;height:20" coordorigin="2672,3320" coordsize="10,20" path="m2672,3339l2681,3339,2681,3320,2672,3320,2672,3339xe" filled="true" fillcolor="#000000" stroked="false">
                <v:path arrowok="t"/>
                <v:fill type="solid"/>
              </v:shape>
            </v:group>
            <v:group style="position:absolute;left:2672;top:3339;width:10;height:20" coordorigin="2672,3339" coordsize="10,20">
              <v:shape style="position:absolute;left:2672;top:3339;width:10;height:20" coordorigin="2672,3339" coordsize="10,20" path="m2672,3358l2681,3358,2681,3339,2672,3339,2672,3358xe" filled="true" fillcolor="#000000" stroked="false">
                <v:path arrowok="t"/>
                <v:fill type="solid"/>
              </v:shape>
            </v:group>
            <v:group style="position:absolute;left:2672;top:3358;width:10;height:20" coordorigin="2672,3358" coordsize="10,20">
              <v:shape style="position:absolute;left:2672;top:3358;width:10;height:20" coordorigin="2672,3358" coordsize="10,20" path="m2672,3377l2681,3377,2681,3358,2672,3358,2672,3377xe" filled="true" fillcolor="#000000" stroked="false">
                <v:path arrowok="t"/>
                <v:fill type="solid"/>
              </v:shape>
            </v:group>
            <v:group style="position:absolute;left:2672;top:3377;width:10;height:20" coordorigin="2672,3377" coordsize="10,20">
              <v:shape style="position:absolute;left:2672;top:3377;width:10;height:20" coordorigin="2672,3377" coordsize="10,20" path="m2672,3397l2681,3397,2681,3377,2672,3377,2672,3397xe" filled="true" fillcolor="#000000" stroked="false">
                <v:path arrowok="t"/>
                <v:fill type="solid"/>
              </v:shape>
            </v:group>
            <v:group style="position:absolute;left:2672;top:3397;width:10;height:20" coordorigin="2672,3397" coordsize="10,20">
              <v:shape style="position:absolute;left:2672;top:3397;width:10;height:20" coordorigin="2672,3397" coordsize="10,20" path="m2672,3416l2681,3416,2681,3397,2672,3397,2672,3416xe" filled="true" fillcolor="#000000" stroked="false">
                <v:path arrowok="t"/>
                <v:fill type="solid"/>
              </v:shape>
            </v:group>
            <v:group style="position:absolute;left:2672;top:3416;width:10;height:15" coordorigin="2672,3416" coordsize="10,15">
              <v:shape style="position:absolute;left:2672;top:3416;width:10;height:15" coordorigin="2672,3416" coordsize="10,15" path="m2672,3430l2681,3430,2681,3416,2672,3416,2672,3430xe" filled="true" fillcolor="#000000" stroked="false">
                <v:path arrowok="t"/>
                <v:fill type="solid"/>
              </v:shape>
            </v:group>
            <v:group style="position:absolute;left:3577;top:3109;width:10;height:20" coordorigin="3577,3109" coordsize="10,20">
              <v:shape style="position:absolute;left:3577;top:3109;width:10;height:20" coordorigin="3577,3109" coordsize="10,20" path="m3577,3128l3587,3128,3587,3109,3577,3109,3577,3128xe" filled="true" fillcolor="#000000" stroked="false">
                <v:path arrowok="t"/>
                <v:fill type="solid"/>
              </v:shape>
            </v:group>
            <v:group style="position:absolute;left:3577;top:3128;width:10;height:20" coordorigin="3577,3128" coordsize="10,20">
              <v:shape style="position:absolute;left:3577;top:3128;width:10;height:20" coordorigin="3577,3128" coordsize="10,20" path="m3577,3147l3587,3147,3587,3128,3577,3128,3577,3147xe" filled="true" fillcolor="#000000" stroked="false">
                <v:path arrowok="t"/>
                <v:fill type="solid"/>
              </v:shape>
            </v:group>
            <v:group style="position:absolute;left:3577;top:3147;width:10;height:20" coordorigin="3577,3147" coordsize="10,20">
              <v:shape style="position:absolute;left:3577;top:3147;width:10;height:20" coordorigin="3577,3147" coordsize="10,20" path="m3577,3166l3587,3166,3587,3147,3577,3147,3577,3166xe" filled="true" fillcolor="#000000" stroked="false">
                <v:path arrowok="t"/>
                <v:fill type="solid"/>
              </v:shape>
            </v:group>
            <v:group style="position:absolute;left:3577;top:3166;width:10;height:20" coordorigin="3577,3166" coordsize="10,20">
              <v:shape style="position:absolute;left:3577;top:3166;width:10;height:20" coordorigin="3577,3166" coordsize="10,20" path="m3577,3185l3587,3185,3587,3166,3577,3166,3577,3185xe" filled="true" fillcolor="#000000" stroked="false">
                <v:path arrowok="t"/>
                <v:fill type="solid"/>
              </v:shape>
            </v:group>
            <v:group style="position:absolute;left:3577;top:3185;width:10;height:20" coordorigin="3577,3185" coordsize="10,20">
              <v:shape style="position:absolute;left:3577;top:3185;width:10;height:20" coordorigin="3577,3185" coordsize="10,20" path="m3577,3205l3587,3205,3587,3185,3577,3185,3577,3205xe" filled="true" fillcolor="#000000" stroked="false">
                <v:path arrowok="t"/>
                <v:fill type="solid"/>
              </v:shape>
            </v:group>
            <v:group style="position:absolute;left:3577;top:3205;width:10;height:20" coordorigin="3577,3205" coordsize="10,20">
              <v:shape style="position:absolute;left:3577;top:3205;width:10;height:20" coordorigin="3577,3205" coordsize="10,20" path="m3577,3224l3587,3224,3587,3205,3577,3205,3577,3224xe" filled="true" fillcolor="#000000" stroked="false">
                <v:path arrowok="t"/>
                <v:fill type="solid"/>
              </v:shape>
            </v:group>
            <v:group style="position:absolute;left:3577;top:3224;width:10;height:20" coordorigin="3577,3224" coordsize="10,20">
              <v:shape style="position:absolute;left:3577;top:3224;width:10;height:20" coordorigin="3577,3224" coordsize="10,20" path="m3577,3243l3587,3243,3587,3224,3577,3224,3577,3243xe" filled="true" fillcolor="#000000" stroked="false">
                <v:path arrowok="t"/>
                <v:fill type="solid"/>
              </v:shape>
            </v:group>
            <v:group style="position:absolute;left:3577;top:3243;width:10;height:20" coordorigin="3577,3243" coordsize="10,20">
              <v:shape style="position:absolute;left:3577;top:3243;width:10;height:20" coordorigin="3577,3243" coordsize="10,20" path="m3577,3262l3587,3262,3587,3243,3577,3243,3577,3262xe" filled="true" fillcolor="#000000" stroked="false">
                <v:path arrowok="t"/>
                <v:fill type="solid"/>
              </v:shape>
            </v:group>
            <v:group style="position:absolute;left:3577;top:3262;width:10;height:20" coordorigin="3577,3262" coordsize="10,20">
              <v:shape style="position:absolute;left:3577;top:3262;width:10;height:20" coordorigin="3577,3262" coordsize="10,20" path="m3577,3281l3587,3281,3587,3262,3577,3262,3577,3281xe" filled="true" fillcolor="#000000" stroked="false">
                <v:path arrowok="t"/>
                <v:fill type="solid"/>
              </v:shape>
            </v:group>
            <v:group style="position:absolute;left:3577;top:3281;width:10;height:20" coordorigin="3577,3281" coordsize="10,20">
              <v:shape style="position:absolute;left:3577;top:3281;width:10;height:20" coordorigin="3577,3281" coordsize="10,20" path="m3577,3301l3587,3301,3587,3281,3577,3281,3577,3301xe" filled="true" fillcolor="#000000" stroked="false">
                <v:path arrowok="t"/>
                <v:fill type="solid"/>
              </v:shape>
            </v:group>
            <v:group style="position:absolute;left:3577;top:3301;width:10;height:20" coordorigin="3577,3301" coordsize="10,20">
              <v:shape style="position:absolute;left:3577;top:3301;width:10;height:20" coordorigin="3577,3301" coordsize="10,20" path="m3577,3320l3587,3320,3587,3301,3577,3301,3577,3320xe" filled="true" fillcolor="#000000" stroked="false">
                <v:path arrowok="t"/>
                <v:fill type="solid"/>
              </v:shape>
            </v:group>
            <v:group style="position:absolute;left:3577;top:3320;width:10;height:20" coordorigin="3577,3320" coordsize="10,20">
              <v:shape style="position:absolute;left:3577;top:3320;width:10;height:20" coordorigin="3577,3320" coordsize="10,20" path="m3577,3339l3587,3339,3587,3320,3577,3320,3577,3339xe" filled="true" fillcolor="#000000" stroked="false">
                <v:path arrowok="t"/>
                <v:fill type="solid"/>
              </v:shape>
            </v:group>
            <v:group style="position:absolute;left:3577;top:3339;width:10;height:20" coordorigin="3577,3339" coordsize="10,20">
              <v:shape style="position:absolute;left:3577;top:3339;width:10;height:20" coordorigin="3577,3339" coordsize="10,20" path="m3577,3358l3587,3358,3587,3339,3577,3339,3577,3358xe" filled="true" fillcolor="#000000" stroked="false">
                <v:path arrowok="t"/>
                <v:fill type="solid"/>
              </v:shape>
            </v:group>
            <v:group style="position:absolute;left:3577;top:3358;width:10;height:20" coordorigin="3577,3358" coordsize="10,20">
              <v:shape style="position:absolute;left:3577;top:3358;width:10;height:20" coordorigin="3577,3358" coordsize="10,20" path="m3577,3377l3587,3377,3587,3358,3577,3358,3577,3377xe" filled="true" fillcolor="#000000" stroked="false">
                <v:path arrowok="t"/>
                <v:fill type="solid"/>
              </v:shape>
            </v:group>
            <v:group style="position:absolute;left:3577;top:3377;width:10;height:20" coordorigin="3577,3377" coordsize="10,20">
              <v:shape style="position:absolute;left:3577;top:3377;width:10;height:20" coordorigin="3577,3377" coordsize="10,20" path="m3577,3397l3587,3397,3587,3377,3577,3377,3577,3397xe" filled="true" fillcolor="#000000" stroked="false">
                <v:path arrowok="t"/>
                <v:fill type="solid"/>
              </v:shape>
            </v:group>
            <v:group style="position:absolute;left:3577;top:3397;width:10;height:20" coordorigin="3577,3397" coordsize="10,20">
              <v:shape style="position:absolute;left:3577;top:3397;width:10;height:20" coordorigin="3577,3397" coordsize="10,20" path="m3577,3416l3587,3416,3587,3397,3577,3397,3577,3416xe" filled="true" fillcolor="#000000" stroked="false">
                <v:path arrowok="t"/>
                <v:fill type="solid"/>
              </v:shape>
            </v:group>
            <v:group style="position:absolute;left:3577;top:3416;width:10;height:15" coordorigin="3577,3416" coordsize="10,15">
              <v:shape style="position:absolute;left:3577;top:3416;width:10;height:15" coordorigin="3577,3416" coordsize="10,15" path="m3577,3430l3587,3430,3587,3416,3577,3416,3577,3430xe" filled="true" fillcolor="#000000" stroked="false">
                <v:path arrowok="t"/>
                <v:fill type="solid"/>
              </v:shape>
            </v:group>
            <v:group style="position:absolute;left:4395;top:3109;width:10;height:20" coordorigin="4395,3109" coordsize="10,20">
              <v:shape style="position:absolute;left:4395;top:3109;width:10;height:20" coordorigin="4395,3109" coordsize="10,20" path="m4395,3128l4405,3128,4405,3109,4395,3109,4395,3128xe" filled="true" fillcolor="#000000" stroked="false">
                <v:path arrowok="t"/>
                <v:fill type="solid"/>
              </v:shape>
            </v:group>
            <v:group style="position:absolute;left:4395;top:3128;width:10;height:20" coordorigin="4395,3128" coordsize="10,20">
              <v:shape style="position:absolute;left:4395;top:3128;width:10;height:20" coordorigin="4395,3128" coordsize="10,20" path="m4395,3147l4405,3147,4405,3128,4395,3128,4395,3147xe" filled="true" fillcolor="#000000" stroked="false">
                <v:path arrowok="t"/>
                <v:fill type="solid"/>
              </v:shape>
            </v:group>
            <v:group style="position:absolute;left:4395;top:3147;width:10;height:20" coordorigin="4395,3147" coordsize="10,20">
              <v:shape style="position:absolute;left:4395;top:3147;width:10;height:20" coordorigin="4395,3147" coordsize="10,20" path="m4395,3166l4405,3166,4405,3147,4395,3147,4395,3166xe" filled="true" fillcolor="#000000" stroked="false">
                <v:path arrowok="t"/>
                <v:fill type="solid"/>
              </v:shape>
            </v:group>
            <v:group style="position:absolute;left:4395;top:3166;width:10;height:20" coordorigin="4395,3166" coordsize="10,20">
              <v:shape style="position:absolute;left:4395;top:3166;width:10;height:20" coordorigin="4395,3166" coordsize="10,20" path="m4395,3185l4405,3185,4405,3166,4395,3166,4395,3185xe" filled="true" fillcolor="#000000" stroked="false">
                <v:path arrowok="t"/>
                <v:fill type="solid"/>
              </v:shape>
            </v:group>
            <v:group style="position:absolute;left:4395;top:3185;width:10;height:20" coordorigin="4395,3185" coordsize="10,20">
              <v:shape style="position:absolute;left:4395;top:3185;width:10;height:20" coordorigin="4395,3185" coordsize="10,20" path="m4395,3205l4405,3205,4405,3185,4395,3185,4395,3205xe" filled="true" fillcolor="#000000" stroked="false">
                <v:path arrowok="t"/>
                <v:fill type="solid"/>
              </v:shape>
            </v:group>
            <v:group style="position:absolute;left:4395;top:3205;width:10;height:20" coordorigin="4395,3205" coordsize="10,20">
              <v:shape style="position:absolute;left:4395;top:3205;width:10;height:20" coordorigin="4395,3205" coordsize="10,20" path="m4395,3224l4405,3224,4405,3205,4395,3205,4395,3224xe" filled="true" fillcolor="#000000" stroked="false">
                <v:path arrowok="t"/>
                <v:fill type="solid"/>
              </v:shape>
            </v:group>
            <v:group style="position:absolute;left:4395;top:3224;width:10;height:20" coordorigin="4395,3224" coordsize="10,20">
              <v:shape style="position:absolute;left:4395;top:3224;width:10;height:20" coordorigin="4395,3224" coordsize="10,20" path="m4395,3243l4405,3243,4405,3224,4395,3224,4395,3243xe" filled="true" fillcolor="#000000" stroked="false">
                <v:path arrowok="t"/>
                <v:fill type="solid"/>
              </v:shape>
            </v:group>
            <v:group style="position:absolute;left:4395;top:3243;width:10;height:20" coordorigin="4395,3243" coordsize="10,20">
              <v:shape style="position:absolute;left:4395;top:3243;width:10;height:20" coordorigin="4395,3243" coordsize="10,20" path="m4395,3262l4405,3262,4405,3243,4395,3243,4395,3262xe" filled="true" fillcolor="#000000" stroked="false">
                <v:path arrowok="t"/>
                <v:fill type="solid"/>
              </v:shape>
            </v:group>
            <v:group style="position:absolute;left:4395;top:3262;width:10;height:20" coordorigin="4395,3262" coordsize="10,20">
              <v:shape style="position:absolute;left:4395;top:3262;width:10;height:20" coordorigin="4395,3262" coordsize="10,20" path="m4395,3281l4405,3281,4405,3262,4395,3262,4395,3281xe" filled="true" fillcolor="#000000" stroked="false">
                <v:path arrowok="t"/>
                <v:fill type="solid"/>
              </v:shape>
            </v:group>
            <v:group style="position:absolute;left:4395;top:3281;width:10;height:20" coordorigin="4395,3281" coordsize="10,20">
              <v:shape style="position:absolute;left:4395;top:3281;width:10;height:20" coordorigin="4395,3281" coordsize="10,20" path="m4395,3301l4405,3301,4405,3281,4395,3281,4395,3301xe" filled="true" fillcolor="#000000" stroked="false">
                <v:path arrowok="t"/>
                <v:fill type="solid"/>
              </v:shape>
            </v:group>
            <v:group style="position:absolute;left:4395;top:3301;width:10;height:20" coordorigin="4395,3301" coordsize="10,20">
              <v:shape style="position:absolute;left:4395;top:3301;width:10;height:20" coordorigin="4395,3301" coordsize="10,20" path="m4395,3320l4405,3320,4405,3301,4395,3301,4395,3320xe" filled="true" fillcolor="#000000" stroked="false">
                <v:path arrowok="t"/>
                <v:fill type="solid"/>
              </v:shape>
            </v:group>
            <v:group style="position:absolute;left:4395;top:3320;width:10;height:20" coordorigin="4395,3320" coordsize="10,20">
              <v:shape style="position:absolute;left:4395;top:3320;width:10;height:20" coordorigin="4395,3320" coordsize="10,20" path="m4395,3339l4405,3339,4405,3320,4395,3320,4395,3339xe" filled="true" fillcolor="#000000" stroked="false">
                <v:path arrowok="t"/>
                <v:fill type="solid"/>
              </v:shape>
            </v:group>
            <v:group style="position:absolute;left:4395;top:3339;width:10;height:20" coordorigin="4395,3339" coordsize="10,20">
              <v:shape style="position:absolute;left:4395;top:3339;width:10;height:20" coordorigin="4395,3339" coordsize="10,20" path="m4395,3358l4405,3358,4405,3339,4395,3339,4395,3358xe" filled="true" fillcolor="#000000" stroked="false">
                <v:path arrowok="t"/>
                <v:fill type="solid"/>
              </v:shape>
            </v:group>
            <v:group style="position:absolute;left:4395;top:3358;width:10;height:20" coordorigin="4395,3358" coordsize="10,20">
              <v:shape style="position:absolute;left:4395;top:3358;width:10;height:20" coordorigin="4395,3358" coordsize="10,20" path="m4395,3377l4405,3377,4405,3358,4395,3358,4395,3377xe" filled="true" fillcolor="#000000" stroked="false">
                <v:path arrowok="t"/>
                <v:fill type="solid"/>
              </v:shape>
            </v:group>
            <v:group style="position:absolute;left:4395;top:3377;width:10;height:20" coordorigin="4395,3377" coordsize="10,20">
              <v:shape style="position:absolute;left:4395;top:3377;width:10;height:20" coordorigin="4395,3377" coordsize="10,20" path="m4395,3397l4405,3397,4405,3377,4395,3377,4395,3397xe" filled="true" fillcolor="#000000" stroked="false">
                <v:path arrowok="t"/>
                <v:fill type="solid"/>
              </v:shape>
            </v:group>
            <v:group style="position:absolute;left:4395;top:3397;width:10;height:20" coordorigin="4395,3397" coordsize="10,20">
              <v:shape style="position:absolute;left:4395;top:3397;width:10;height:20" coordorigin="4395,3397" coordsize="10,20" path="m4395,3416l4405,3416,4405,3397,4395,3397,4395,3416xe" filled="true" fillcolor="#000000" stroked="false">
                <v:path arrowok="t"/>
                <v:fill type="solid"/>
              </v:shape>
            </v:group>
            <v:group style="position:absolute;left:4395;top:3416;width:10;height:15" coordorigin="4395,3416" coordsize="10,15">
              <v:shape style="position:absolute;left:4395;top:3416;width:10;height:15" coordorigin="4395,3416" coordsize="10,15" path="m4395,3430l4405,3430,4405,3416,4395,3416,4395,3430xe" filled="true" fillcolor="#000000" stroked="false">
                <v:path arrowok="t"/>
                <v:fill type="solid"/>
              </v:shape>
            </v:group>
            <v:group style="position:absolute;left:5473;top:3109;width:10;height:20" coordorigin="5473,3109" coordsize="10,20">
              <v:shape style="position:absolute;left:5473;top:3109;width:10;height:20" coordorigin="5473,3109" coordsize="10,20" path="m5473,3128l5483,3128,5483,3109,5473,3109,5473,3128xe" filled="true" fillcolor="#000000" stroked="false">
                <v:path arrowok="t"/>
                <v:fill type="solid"/>
              </v:shape>
            </v:group>
            <v:group style="position:absolute;left:5473;top:3128;width:10;height:20" coordorigin="5473,3128" coordsize="10,20">
              <v:shape style="position:absolute;left:5473;top:3128;width:10;height:20" coordorigin="5473,3128" coordsize="10,20" path="m5473,3147l5483,3147,5483,3128,5473,3128,5473,3147xe" filled="true" fillcolor="#000000" stroked="false">
                <v:path arrowok="t"/>
                <v:fill type="solid"/>
              </v:shape>
            </v:group>
            <v:group style="position:absolute;left:5473;top:3147;width:10;height:20" coordorigin="5473,3147" coordsize="10,20">
              <v:shape style="position:absolute;left:5473;top:3147;width:10;height:20" coordorigin="5473,3147" coordsize="10,20" path="m5473,3166l5483,3166,5483,3147,5473,3147,5473,3166xe" filled="true" fillcolor="#000000" stroked="false">
                <v:path arrowok="t"/>
                <v:fill type="solid"/>
              </v:shape>
            </v:group>
            <v:group style="position:absolute;left:5473;top:3166;width:10;height:20" coordorigin="5473,3166" coordsize="10,20">
              <v:shape style="position:absolute;left:5473;top:3166;width:10;height:20" coordorigin="5473,3166" coordsize="10,20" path="m5473,3185l5483,3185,5483,3166,5473,3166,5473,3185xe" filled="true" fillcolor="#000000" stroked="false">
                <v:path arrowok="t"/>
                <v:fill type="solid"/>
              </v:shape>
            </v:group>
            <v:group style="position:absolute;left:5473;top:3185;width:10;height:20" coordorigin="5473,3185" coordsize="10,20">
              <v:shape style="position:absolute;left:5473;top:3185;width:10;height:20" coordorigin="5473,3185" coordsize="10,20" path="m5473,3205l5483,3205,5483,3185,5473,3185,5473,3205xe" filled="true" fillcolor="#000000" stroked="false">
                <v:path arrowok="t"/>
                <v:fill type="solid"/>
              </v:shape>
            </v:group>
            <v:group style="position:absolute;left:5473;top:3205;width:10;height:20" coordorigin="5473,3205" coordsize="10,20">
              <v:shape style="position:absolute;left:5473;top:3205;width:10;height:20" coordorigin="5473,3205" coordsize="10,20" path="m5473,3224l5483,3224,5483,3205,5473,3205,5473,3224xe" filled="true" fillcolor="#000000" stroked="false">
                <v:path arrowok="t"/>
                <v:fill type="solid"/>
              </v:shape>
            </v:group>
            <v:group style="position:absolute;left:5473;top:3224;width:10;height:20" coordorigin="5473,3224" coordsize="10,20">
              <v:shape style="position:absolute;left:5473;top:3224;width:10;height:20" coordorigin="5473,3224" coordsize="10,20" path="m5473,3243l5483,3243,5483,3224,5473,3224,5473,3243xe" filled="true" fillcolor="#000000" stroked="false">
                <v:path arrowok="t"/>
                <v:fill type="solid"/>
              </v:shape>
            </v:group>
            <v:group style="position:absolute;left:5473;top:3243;width:10;height:20" coordorigin="5473,3243" coordsize="10,20">
              <v:shape style="position:absolute;left:5473;top:3243;width:10;height:20" coordorigin="5473,3243" coordsize="10,20" path="m5473,3262l5483,3262,5483,3243,5473,3243,5473,3262xe" filled="true" fillcolor="#000000" stroked="false">
                <v:path arrowok="t"/>
                <v:fill type="solid"/>
              </v:shape>
            </v:group>
            <v:group style="position:absolute;left:5473;top:3262;width:10;height:20" coordorigin="5473,3262" coordsize="10,20">
              <v:shape style="position:absolute;left:5473;top:3262;width:10;height:20" coordorigin="5473,3262" coordsize="10,20" path="m5473,3281l5483,3281,5483,3262,5473,3262,5473,3281xe" filled="true" fillcolor="#000000" stroked="false">
                <v:path arrowok="t"/>
                <v:fill type="solid"/>
              </v:shape>
            </v:group>
            <v:group style="position:absolute;left:5473;top:3281;width:10;height:20" coordorigin="5473,3281" coordsize="10,20">
              <v:shape style="position:absolute;left:5473;top:3281;width:10;height:20" coordorigin="5473,3281" coordsize="10,20" path="m5473,3301l5483,3301,5483,3281,5473,3281,5473,3301xe" filled="true" fillcolor="#000000" stroked="false">
                <v:path arrowok="t"/>
                <v:fill type="solid"/>
              </v:shape>
            </v:group>
            <v:group style="position:absolute;left:5473;top:3301;width:10;height:20" coordorigin="5473,3301" coordsize="10,20">
              <v:shape style="position:absolute;left:5473;top:3301;width:10;height:20" coordorigin="5473,3301" coordsize="10,20" path="m5473,3320l5483,3320,5483,3301,5473,3301,5473,3320xe" filled="true" fillcolor="#000000" stroked="false">
                <v:path arrowok="t"/>
                <v:fill type="solid"/>
              </v:shape>
            </v:group>
            <v:group style="position:absolute;left:5473;top:3320;width:10;height:20" coordorigin="5473,3320" coordsize="10,20">
              <v:shape style="position:absolute;left:5473;top:3320;width:10;height:20" coordorigin="5473,3320" coordsize="10,20" path="m5473,3339l5483,3339,5483,3320,5473,3320,5473,3339xe" filled="true" fillcolor="#000000" stroked="false">
                <v:path arrowok="t"/>
                <v:fill type="solid"/>
              </v:shape>
            </v:group>
            <v:group style="position:absolute;left:5473;top:3339;width:10;height:20" coordorigin="5473,3339" coordsize="10,20">
              <v:shape style="position:absolute;left:5473;top:3339;width:10;height:20" coordorigin="5473,3339" coordsize="10,20" path="m5473,3358l5483,3358,5483,3339,5473,3339,5473,3358xe" filled="true" fillcolor="#000000" stroked="false">
                <v:path arrowok="t"/>
                <v:fill type="solid"/>
              </v:shape>
            </v:group>
            <v:group style="position:absolute;left:5473;top:3358;width:10;height:20" coordorigin="5473,3358" coordsize="10,20">
              <v:shape style="position:absolute;left:5473;top:3358;width:10;height:20" coordorigin="5473,3358" coordsize="10,20" path="m5473,3377l5483,3377,5483,3358,5473,3358,5473,3377xe" filled="true" fillcolor="#000000" stroked="false">
                <v:path arrowok="t"/>
                <v:fill type="solid"/>
              </v:shape>
            </v:group>
            <v:group style="position:absolute;left:5473;top:3377;width:10;height:20" coordorigin="5473,3377" coordsize="10,20">
              <v:shape style="position:absolute;left:5473;top:3377;width:10;height:20" coordorigin="5473,3377" coordsize="10,20" path="m5473,3397l5483,3397,5483,3377,5473,3377,5473,3397xe" filled="true" fillcolor="#000000" stroked="false">
                <v:path arrowok="t"/>
                <v:fill type="solid"/>
              </v:shape>
            </v:group>
            <v:group style="position:absolute;left:5473;top:3397;width:10;height:20" coordorigin="5473,3397" coordsize="10,20">
              <v:shape style="position:absolute;left:5473;top:3397;width:10;height:20" coordorigin="5473,3397" coordsize="10,20" path="m5473,3416l5483,3416,5483,3397,5473,3397,5473,3416xe" filled="true" fillcolor="#000000" stroked="false">
                <v:path arrowok="t"/>
                <v:fill type="solid"/>
              </v:shape>
            </v:group>
            <v:group style="position:absolute;left:5473;top:3416;width:10;height:15" coordorigin="5473,3416" coordsize="10,15">
              <v:shape style="position:absolute;left:5473;top:3416;width:10;height:15" coordorigin="5473,3416" coordsize="10,15" path="m5473,3430l5483,3430,5483,3416,5473,3416,5473,3430xe" filled="true" fillcolor="#000000" stroked="false">
                <v:path arrowok="t"/>
                <v:fill type="solid"/>
              </v:shape>
            </v:group>
            <v:group style="position:absolute;left:6280;top:3109;width:10;height:20" coordorigin="6280,3109" coordsize="10,20">
              <v:shape style="position:absolute;left:6280;top:3109;width:10;height:20" coordorigin="6280,3109" coordsize="10,20" path="m6280,3128l6290,3128,6290,3109,6280,3109,6280,3128xe" filled="true" fillcolor="#000000" stroked="false">
                <v:path arrowok="t"/>
                <v:fill type="solid"/>
              </v:shape>
            </v:group>
            <v:group style="position:absolute;left:6280;top:3128;width:10;height:20" coordorigin="6280,3128" coordsize="10,20">
              <v:shape style="position:absolute;left:6280;top:3128;width:10;height:20" coordorigin="6280,3128" coordsize="10,20" path="m6280,3147l6290,3147,6290,3128,6280,3128,6280,3147xe" filled="true" fillcolor="#000000" stroked="false">
                <v:path arrowok="t"/>
                <v:fill type="solid"/>
              </v:shape>
            </v:group>
            <v:group style="position:absolute;left:6280;top:3147;width:10;height:20" coordorigin="6280,3147" coordsize="10,20">
              <v:shape style="position:absolute;left:6280;top:3147;width:10;height:20" coordorigin="6280,3147" coordsize="10,20" path="m6280,3166l6290,3166,6290,3147,6280,3147,6280,3166xe" filled="true" fillcolor="#000000" stroked="false">
                <v:path arrowok="t"/>
                <v:fill type="solid"/>
              </v:shape>
            </v:group>
            <v:group style="position:absolute;left:6280;top:3166;width:10;height:20" coordorigin="6280,3166" coordsize="10,20">
              <v:shape style="position:absolute;left:6280;top:3166;width:10;height:20" coordorigin="6280,3166" coordsize="10,20" path="m6280,3185l6290,3185,6290,3166,6280,3166,6280,3185xe" filled="true" fillcolor="#000000" stroked="false">
                <v:path arrowok="t"/>
                <v:fill type="solid"/>
              </v:shape>
            </v:group>
            <v:group style="position:absolute;left:6280;top:3185;width:10;height:20" coordorigin="6280,3185" coordsize="10,20">
              <v:shape style="position:absolute;left:6280;top:3185;width:10;height:20" coordorigin="6280,3185" coordsize="10,20" path="m6280,3205l6290,3205,6290,3185,6280,3185,6280,3205xe" filled="true" fillcolor="#000000" stroked="false">
                <v:path arrowok="t"/>
                <v:fill type="solid"/>
              </v:shape>
            </v:group>
            <v:group style="position:absolute;left:6280;top:3205;width:10;height:20" coordorigin="6280,3205" coordsize="10,20">
              <v:shape style="position:absolute;left:6280;top:3205;width:10;height:20" coordorigin="6280,3205" coordsize="10,20" path="m6280,3224l6290,3224,6290,3205,6280,3205,6280,3224xe" filled="true" fillcolor="#000000" stroked="false">
                <v:path arrowok="t"/>
                <v:fill type="solid"/>
              </v:shape>
            </v:group>
            <v:group style="position:absolute;left:6280;top:3224;width:10;height:20" coordorigin="6280,3224" coordsize="10,20">
              <v:shape style="position:absolute;left:6280;top:3224;width:10;height:20" coordorigin="6280,3224" coordsize="10,20" path="m6280,3243l6290,3243,6290,3224,6280,3224,6280,3243xe" filled="true" fillcolor="#000000" stroked="false">
                <v:path arrowok="t"/>
                <v:fill type="solid"/>
              </v:shape>
            </v:group>
            <v:group style="position:absolute;left:6280;top:3243;width:10;height:20" coordorigin="6280,3243" coordsize="10,20">
              <v:shape style="position:absolute;left:6280;top:3243;width:10;height:20" coordorigin="6280,3243" coordsize="10,20" path="m6280,3262l6290,3262,6290,3243,6280,3243,6280,3262xe" filled="true" fillcolor="#000000" stroked="false">
                <v:path arrowok="t"/>
                <v:fill type="solid"/>
              </v:shape>
            </v:group>
            <v:group style="position:absolute;left:6280;top:3262;width:10;height:20" coordorigin="6280,3262" coordsize="10,20">
              <v:shape style="position:absolute;left:6280;top:3262;width:10;height:20" coordorigin="6280,3262" coordsize="10,20" path="m6280,3281l6290,3281,6290,3262,6280,3262,6280,3281xe" filled="true" fillcolor="#000000" stroked="false">
                <v:path arrowok="t"/>
                <v:fill type="solid"/>
              </v:shape>
            </v:group>
            <v:group style="position:absolute;left:6280;top:3281;width:10;height:20" coordorigin="6280,3281" coordsize="10,20">
              <v:shape style="position:absolute;left:6280;top:3281;width:10;height:20" coordorigin="6280,3281" coordsize="10,20" path="m6280,3301l6290,3301,6290,3281,6280,3281,6280,3301xe" filled="true" fillcolor="#000000" stroked="false">
                <v:path arrowok="t"/>
                <v:fill type="solid"/>
              </v:shape>
            </v:group>
            <v:group style="position:absolute;left:6280;top:3301;width:10;height:20" coordorigin="6280,3301" coordsize="10,20">
              <v:shape style="position:absolute;left:6280;top:3301;width:10;height:20" coordorigin="6280,3301" coordsize="10,20" path="m6280,3320l6290,3320,6290,3301,6280,3301,6280,3320xe" filled="true" fillcolor="#000000" stroked="false">
                <v:path arrowok="t"/>
                <v:fill type="solid"/>
              </v:shape>
            </v:group>
            <v:group style="position:absolute;left:6280;top:3320;width:10;height:20" coordorigin="6280,3320" coordsize="10,20">
              <v:shape style="position:absolute;left:6280;top:3320;width:10;height:20" coordorigin="6280,3320" coordsize="10,20" path="m6280,3339l6290,3339,6290,3320,6280,3320,6280,3339xe" filled="true" fillcolor="#000000" stroked="false">
                <v:path arrowok="t"/>
                <v:fill type="solid"/>
              </v:shape>
            </v:group>
            <v:group style="position:absolute;left:6280;top:3339;width:10;height:20" coordorigin="6280,3339" coordsize="10,20">
              <v:shape style="position:absolute;left:6280;top:3339;width:10;height:20" coordorigin="6280,3339" coordsize="10,20" path="m6280,3358l6290,3358,6290,3339,6280,3339,6280,3358xe" filled="true" fillcolor="#000000" stroked="false">
                <v:path arrowok="t"/>
                <v:fill type="solid"/>
              </v:shape>
            </v:group>
            <v:group style="position:absolute;left:6280;top:3358;width:10;height:20" coordorigin="6280,3358" coordsize="10,20">
              <v:shape style="position:absolute;left:6280;top:3358;width:10;height:20" coordorigin="6280,3358" coordsize="10,20" path="m6280,3377l6290,3377,6290,3358,6280,3358,6280,3377xe" filled="true" fillcolor="#000000" stroked="false">
                <v:path arrowok="t"/>
                <v:fill type="solid"/>
              </v:shape>
            </v:group>
            <v:group style="position:absolute;left:6280;top:3377;width:10;height:20" coordorigin="6280,3377" coordsize="10,20">
              <v:shape style="position:absolute;left:6280;top:3377;width:10;height:20" coordorigin="6280,3377" coordsize="10,20" path="m6280,3397l6290,3397,6290,3377,6280,3377,6280,3397xe" filled="true" fillcolor="#000000" stroked="false">
                <v:path arrowok="t"/>
                <v:fill type="solid"/>
              </v:shape>
            </v:group>
            <v:group style="position:absolute;left:6280;top:3397;width:10;height:20" coordorigin="6280,3397" coordsize="10,20">
              <v:shape style="position:absolute;left:6280;top:3397;width:10;height:20" coordorigin="6280,3397" coordsize="10,20" path="m6280,3416l6290,3416,6290,3397,6280,3397,6280,3416xe" filled="true" fillcolor="#000000" stroked="false">
                <v:path arrowok="t"/>
                <v:fill type="solid"/>
              </v:shape>
            </v:group>
            <v:group style="position:absolute;left:6280;top:3416;width:10;height:15" coordorigin="6280,3416" coordsize="10,15">
              <v:shape style="position:absolute;left:6280;top:3416;width:10;height:15" coordorigin="6280,3416" coordsize="10,15" path="m6280,3430l6290,3430,6290,3416,6280,3416,6280,3430xe" filled="true" fillcolor="#000000" stroked="false">
                <v:path arrowok="t"/>
                <v:fill type="solid"/>
              </v:shape>
            </v:group>
            <v:group style="position:absolute;left:7214;top:3109;width:10;height:20" coordorigin="7214,3109" coordsize="10,20">
              <v:shape style="position:absolute;left:7214;top:3109;width:10;height:20" coordorigin="7214,3109" coordsize="10,20" path="m7214,3128l7223,3128,7223,3109,7214,3109,7214,3128xe" filled="true" fillcolor="#000000" stroked="false">
                <v:path arrowok="t"/>
                <v:fill type="solid"/>
              </v:shape>
            </v:group>
            <v:group style="position:absolute;left:7214;top:3128;width:10;height:20" coordorigin="7214,3128" coordsize="10,20">
              <v:shape style="position:absolute;left:7214;top:3128;width:10;height:20" coordorigin="7214,3128" coordsize="10,20" path="m7214,3147l7223,3147,7223,3128,7214,3128,7214,3147xe" filled="true" fillcolor="#000000" stroked="false">
                <v:path arrowok="t"/>
                <v:fill type="solid"/>
              </v:shape>
            </v:group>
            <v:group style="position:absolute;left:7214;top:3147;width:10;height:20" coordorigin="7214,3147" coordsize="10,20">
              <v:shape style="position:absolute;left:7214;top:3147;width:10;height:20" coordorigin="7214,3147" coordsize="10,20" path="m7214,3166l7223,3166,7223,3147,7214,3147,7214,3166xe" filled="true" fillcolor="#000000" stroked="false">
                <v:path arrowok="t"/>
                <v:fill type="solid"/>
              </v:shape>
            </v:group>
            <v:group style="position:absolute;left:7214;top:3166;width:10;height:20" coordorigin="7214,3166" coordsize="10,20">
              <v:shape style="position:absolute;left:7214;top:3166;width:10;height:20" coordorigin="7214,3166" coordsize="10,20" path="m7214,3185l7223,3185,7223,3166,7214,3166,7214,3185xe" filled="true" fillcolor="#000000" stroked="false">
                <v:path arrowok="t"/>
                <v:fill type="solid"/>
              </v:shape>
            </v:group>
            <v:group style="position:absolute;left:7214;top:3185;width:10;height:20" coordorigin="7214,3185" coordsize="10,20">
              <v:shape style="position:absolute;left:7214;top:3185;width:10;height:20" coordorigin="7214,3185" coordsize="10,20" path="m7214,3205l7223,3205,7223,3185,7214,3185,7214,3205xe" filled="true" fillcolor="#000000" stroked="false">
                <v:path arrowok="t"/>
                <v:fill type="solid"/>
              </v:shape>
            </v:group>
            <v:group style="position:absolute;left:7214;top:3205;width:10;height:20" coordorigin="7214,3205" coordsize="10,20">
              <v:shape style="position:absolute;left:7214;top:3205;width:10;height:20" coordorigin="7214,3205" coordsize="10,20" path="m7214,3224l7223,3224,7223,3205,7214,3205,7214,3224xe" filled="true" fillcolor="#000000" stroked="false">
                <v:path arrowok="t"/>
                <v:fill type="solid"/>
              </v:shape>
            </v:group>
            <v:group style="position:absolute;left:7214;top:3224;width:10;height:20" coordorigin="7214,3224" coordsize="10,20">
              <v:shape style="position:absolute;left:7214;top:3224;width:10;height:20" coordorigin="7214,3224" coordsize="10,20" path="m7214,3243l7223,3243,7223,3224,7214,3224,7214,3243xe" filled="true" fillcolor="#000000" stroked="false">
                <v:path arrowok="t"/>
                <v:fill type="solid"/>
              </v:shape>
            </v:group>
            <v:group style="position:absolute;left:7214;top:3243;width:10;height:20" coordorigin="7214,3243" coordsize="10,20">
              <v:shape style="position:absolute;left:7214;top:3243;width:10;height:20" coordorigin="7214,3243" coordsize="10,20" path="m7214,3262l7223,3262,7223,3243,7214,3243,7214,3262xe" filled="true" fillcolor="#000000" stroked="false">
                <v:path arrowok="t"/>
                <v:fill type="solid"/>
              </v:shape>
            </v:group>
            <v:group style="position:absolute;left:7214;top:3262;width:10;height:20" coordorigin="7214,3262" coordsize="10,20">
              <v:shape style="position:absolute;left:7214;top:3262;width:10;height:20" coordorigin="7214,3262" coordsize="10,20" path="m7214,3281l7223,3281,7223,3262,7214,3262,7214,3281xe" filled="true" fillcolor="#000000" stroked="false">
                <v:path arrowok="t"/>
                <v:fill type="solid"/>
              </v:shape>
            </v:group>
            <v:group style="position:absolute;left:7214;top:3281;width:10;height:20" coordorigin="7214,3281" coordsize="10,20">
              <v:shape style="position:absolute;left:7214;top:3281;width:10;height:20" coordorigin="7214,3281" coordsize="10,20" path="m7214,3301l7223,3301,7223,3281,7214,3281,7214,3301xe" filled="true" fillcolor="#000000" stroked="false">
                <v:path arrowok="t"/>
                <v:fill type="solid"/>
              </v:shape>
            </v:group>
            <v:group style="position:absolute;left:7214;top:3301;width:10;height:20" coordorigin="7214,3301" coordsize="10,20">
              <v:shape style="position:absolute;left:7214;top:3301;width:10;height:20" coordorigin="7214,3301" coordsize="10,20" path="m7214,3320l7223,3320,7223,3301,7214,3301,7214,3320xe" filled="true" fillcolor="#000000" stroked="false">
                <v:path arrowok="t"/>
                <v:fill type="solid"/>
              </v:shape>
            </v:group>
            <v:group style="position:absolute;left:7214;top:3320;width:10;height:20" coordorigin="7214,3320" coordsize="10,20">
              <v:shape style="position:absolute;left:7214;top:3320;width:10;height:20" coordorigin="7214,3320" coordsize="10,20" path="m7214,3339l7223,3339,7223,3320,7214,3320,7214,3339xe" filled="true" fillcolor="#000000" stroked="false">
                <v:path arrowok="t"/>
                <v:fill type="solid"/>
              </v:shape>
            </v:group>
            <v:group style="position:absolute;left:7214;top:3339;width:10;height:20" coordorigin="7214,3339" coordsize="10,20">
              <v:shape style="position:absolute;left:7214;top:3339;width:10;height:20" coordorigin="7214,3339" coordsize="10,20" path="m7214,3358l7223,3358,7223,3339,7214,3339,7214,3358xe" filled="true" fillcolor="#000000" stroked="false">
                <v:path arrowok="t"/>
                <v:fill type="solid"/>
              </v:shape>
            </v:group>
            <v:group style="position:absolute;left:7214;top:3358;width:10;height:20" coordorigin="7214,3358" coordsize="10,20">
              <v:shape style="position:absolute;left:7214;top:3358;width:10;height:20" coordorigin="7214,3358" coordsize="10,20" path="m7214,3377l7223,3377,7223,3358,7214,3358,7214,3377xe" filled="true" fillcolor="#000000" stroked="false">
                <v:path arrowok="t"/>
                <v:fill type="solid"/>
              </v:shape>
            </v:group>
            <v:group style="position:absolute;left:7214;top:3377;width:10;height:20" coordorigin="7214,3377" coordsize="10,20">
              <v:shape style="position:absolute;left:7214;top:3377;width:10;height:20" coordorigin="7214,3377" coordsize="10,20" path="m7214,3397l7223,3397,7223,3377,7214,3377,7214,3397xe" filled="true" fillcolor="#000000" stroked="false">
                <v:path arrowok="t"/>
                <v:fill type="solid"/>
              </v:shape>
            </v:group>
            <v:group style="position:absolute;left:7214;top:3397;width:10;height:20" coordorigin="7214,3397" coordsize="10,20">
              <v:shape style="position:absolute;left:7214;top:3397;width:10;height:20" coordorigin="7214,3397" coordsize="10,20" path="m7214,3416l7223,3416,7223,3397,7214,3397,7214,3416xe" filled="true" fillcolor="#000000" stroked="false">
                <v:path arrowok="t"/>
                <v:fill type="solid"/>
              </v:shape>
            </v:group>
            <v:group style="position:absolute;left:7214;top:3416;width:10;height:15" coordorigin="7214,3416" coordsize="10,15">
              <v:shape style="position:absolute;left:7214;top:3416;width:10;height:15" coordorigin="7214,3416" coordsize="10,15" path="m7214,3430l7223,3430,7223,3416,7214,3416,7214,3430xe" filled="true" fillcolor="#000000" stroked="false">
                <v:path arrowok="t"/>
                <v:fill type="solid"/>
              </v:shape>
              <v:shape style="position:absolute;left:29;top:3339;width:821;height:101" type="#_x0000_t75" stroked="false">
                <v:imagedata r:id="rId728" o:title=""/>
              </v:shape>
              <v:shape style="position:absolute;left:826;top:3430;width:1083;height:10" type="#_x0000_t75" stroked="false">
                <v:imagedata r:id="rId723" o:title=""/>
              </v:shape>
              <v:shape style="position:absolute;left:1904;top:3430;width:1673;height:10" type="#_x0000_t75" stroked="false">
                <v:imagedata r:id="rId724" o:title=""/>
              </v:shape>
              <v:shape style="position:absolute;left:3572;top:3430;width:823;height:10" type="#_x0000_t75" stroked="false">
                <v:imagedata r:id="rId277" o:title=""/>
              </v:shape>
              <v:shape style="position:absolute;left:4391;top:3430;width:1082;height:10" type="#_x0000_t75" stroked="false">
                <v:imagedata r:id="rId725" o:title=""/>
              </v:shape>
              <v:shape style="position:absolute;left:5468;top:3430;width:1745;height:10" type="#_x0000_t75" stroked="false">
                <v:imagedata r:id="rId726" o:title=""/>
              </v:shape>
              <v:shape style="position:absolute;left:7209;top:3430;width:718;height:10" type="#_x0000_t75" stroked="false">
                <v:imagedata r:id="rId727" o:title=""/>
              </v:shape>
            </v:group>
            <v:group style="position:absolute;left:830;top:3440;width:10;height:20" coordorigin="830,3440" coordsize="10,20">
              <v:shape style="position:absolute;left:830;top:3440;width:10;height:20" coordorigin="830,3440" coordsize="10,20" path="m830,3459l840,3459,840,3440,830,3440,830,3459xe" filled="true" fillcolor="#000000" stroked="false">
                <v:path arrowok="t"/>
                <v:fill type="solid"/>
              </v:shape>
            </v:group>
            <v:group style="position:absolute;left:830;top:3459;width:10;height:20" coordorigin="830,3459" coordsize="10,20">
              <v:shape style="position:absolute;left:830;top:3459;width:10;height:20" coordorigin="830,3459" coordsize="10,20" path="m830,3478l840,3478,840,3459,830,3459,830,3478xe" filled="true" fillcolor="#000000" stroked="false">
                <v:path arrowok="t"/>
                <v:fill type="solid"/>
              </v:shape>
            </v:group>
            <v:group style="position:absolute;left:830;top:3478;width:10;height:20" coordorigin="830,3478" coordsize="10,20">
              <v:shape style="position:absolute;left:830;top:3478;width:10;height:20" coordorigin="830,3478" coordsize="10,20" path="m830,3497l840,3497,840,3478,830,3478,830,3497xe" filled="true" fillcolor="#000000" stroked="false">
                <v:path arrowok="t"/>
                <v:fill type="solid"/>
              </v:shape>
            </v:group>
            <v:group style="position:absolute;left:830;top:3497;width:10;height:20" coordorigin="830,3497" coordsize="10,20">
              <v:shape style="position:absolute;left:830;top:3497;width:10;height:20" coordorigin="830,3497" coordsize="10,20" path="m830,3517l840,3517,840,3497,830,3497,830,3517xe" filled="true" fillcolor="#000000" stroked="false">
                <v:path arrowok="t"/>
                <v:fill type="solid"/>
              </v:shape>
            </v:group>
            <v:group style="position:absolute;left:830;top:3517;width:10;height:20" coordorigin="830,3517" coordsize="10,20">
              <v:shape style="position:absolute;left:830;top:3517;width:10;height:20" coordorigin="830,3517" coordsize="10,20" path="m830,3536l840,3536,840,3517,830,3517,830,3536xe" filled="true" fillcolor="#000000" stroked="false">
                <v:path arrowok="t"/>
                <v:fill type="solid"/>
              </v:shape>
            </v:group>
            <v:group style="position:absolute;left:830;top:3536;width:10;height:20" coordorigin="830,3536" coordsize="10,20">
              <v:shape style="position:absolute;left:830;top:3536;width:10;height:20" coordorigin="830,3536" coordsize="10,20" path="m830,3555l840,3555,840,3536,830,3536,830,3555xe" filled="true" fillcolor="#000000" stroked="false">
                <v:path arrowok="t"/>
                <v:fill type="solid"/>
              </v:shape>
            </v:group>
            <v:group style="position:absolute;left:830;top:3555;width:10;height:20" coordorigin="830,3555" coordsize="10,20">
              <v:shape style="position:absolute;left:830;top:3555;width:10;height:20" coordorigin="830,3555" coordsize="10,20" path="m830,3574l840,3574,840,3555,830,3555,830,3574xe" filled="true" fillcolor="#000000" stroked="false">
                <v:path arrowok="t"/>
                <v:fill type="solid"/>
              </v:shape>
            </v:group>
            <v:group style="position:absolute;left:830;top:3574;width:10;height:20" coordorigin="830,3574" coordsize="10,20">
              <v:shape style="position:absolute;left:830;top:3574;width:10;height:20" coordorigin="830,3574" coordsize="10,20" path="m830,3593l840,3593,840,3574,830,3574,830,3593xe" filled="true" fillcolor="#000000" stroked="false">
                <v:path arrowok="t"/>
                <v:fill type="solid"/>
              </v:shape>
            </v:group>
            <v:group style="position:absolute;left:830;top:3593;width:10;height:20" coordorigin="830,3593" coordsize="10,20">
              <v:shape style="position:absolute;left:830;top:3593;width:10;height:20" coordorigin="830,3593" coordsize="10,20" path="m830,3613l840,3613,840,3593,830,3593,830,3613xe" filled="true" fillcolor="#000000" stroked="false">
                <v:path arrowok="t"/>
                <v:fill type="solid"/>
              </v:shape>
            </v:group>
            <v:group style="position:absolute;left:830;top:3613;width:10;height:20" coordorigin="830,3613" coordsize="10,20">
              <v:shape style="position:absolute;left:830;top:3613;width:10;height:20" coordorigin="830,3613" coordsize="10,20" path="m830,3632l840,3632,840,3613,830,3613,830,3632xe" filled="true" fillcolor="#000000" stroked="false">
                <v:path arrowok="t"/>
                <v:fill type="solid"/>
              </v:shape>
            </v:group>
            <v:group style="position:absolute;left:830;top:3632;width:10;height:20" coordorigin="830,3632" coordsize="10,20">
              <v:shape style="position:absolute;left:830;top:3632;width:10;height:20" coordorigin="830,3632" coordsize="10,20" path="m830,3651l840,3651,840,3632,830,3632,830,3651xe" filled="true" fillcolor="#000000" stroked="false">
                <v:path arrowok="t"/>
                <v:fill type="solid"/>
              </v:shape>
            </v:group>
            <v:group style="position:absolute;left:830;top:3651;width:10;height:20" coordorigin="830,3651" coordsize="10,20">
              <v:shape style="position:absolute;left:830;top:3651;width:10;height:20" coordorigin="830,3651" coordsize="10,20" path="m830,3670l840,3670,840,3651,830,3651,830,3670xe" filled="true" fillcolor="#000000" stroked="false">
                <v:path arrowok="t"/>
                <v:fill type="solid"/>
              </v:shape>
            </v:group>
            <v:group style="position:absolute;left:830;top:3670;width:10;height:20" coordorigin="830,3670" coordsize="10,20">
              <v:shape style="position:absolute;left:830;top:3670;width:10;height:20" coordorigin="830,3670" coordsize="10,20" path="m830,3689l840,3689,840,3670,830,3670,830,3689xe" filled="true" fillcolor="#000000" stroked="false">
                <v:path arrowok="t"/>
                <v:fill type="solid"/>
              </v:shape>
            </v:group>
            <v:group style="position:absolute;left:14;top:3776;width:816;height:2" coordorigin="14,3776" coordsize="816,2">
              <v:shape style="position:absolute;left:14;top:3776;width:816;height:2" coordorigin="14,3776" coordsize="816,0" path="m14,3776l830,3776e" filled="false" stroked="true" strokeweight="1.44pt" strokecolor="#000000">
                <v:path arrowok="t"/>
              </v:shape>
            </v:group>
            <v:group style="position:absolute;left:830;top:3689;width:10;height:20" coordorigin="830,3689" coordsize="10,20">
              <v:shape style="position:absolute;left:830;top:3689;width:10;height:20" coordorigin="830,3689" coordsize="10,20" path="m830,3709l840,3709,840,3689,830,3689,830,3709xe" filled="true" fillcolor="#000000" stroked="false">
                <v:path arrowok="t"/>
                <v:fill type="solid"/>
              </v:shape>
            </v:group>
            <v:group style="position:absolute;left:830;top:3709;width:10;height:20" coordorigin="830,3709" coordsize="10,20">
              <v:shape style="position:absolute;left:830;top:3709;width:10;height:20" coordorigin="830,3709" coordsize="10,20" path="m830,3728l840,3728,840,3709,830,3709,830,3728xe" filled="true" fillcolor="#000000" stroked="false">
                <v:path arrowok="t"/>
                <v:fill type="solid"/>
              </v:shape>
            </v:group>
            <v:group style="position:absolute;left:830;top:3728;width:10;height:20" coordorigin="830,3728" coordsize="10,20">
              <v:shape style="position:absolute;left:830;top:3728;width:10;height:20" coordorigin="830,3728" coordsize="10,20" path="m830,3747l840,3747,840,3728,830,3728,830,3747xe" filled="true" fillcolor="#000000" stroked="false">
                <v:path arrowok="t"/>
                <v:fill type="solid"/>
              </v:shape>
            </v:group>
            <v:group style="position:absolute;left:830;top:3747;width:10;height:15" coordorigin="830,3747" coordsize="10,15">
              <v:shape style="position:absolute;left:830;top:3747;width:10;height:15" coordorigin="830,3747" coordsize="10,15" path="m830,3761l840,3761,840,3747,830,3747,830,3761xe" filled="true" fillcolor="#000000" stroked="false">
                <v:path arrowok="t"/>
                <v:fill type="solid"/>
              </v:shape>
            </v:group>
            <v:group style="position:absolute;left:830;top:3776;width:30;height:2" coordorigin="830,3776" coordsize="30,2">
              <v:shape style="position:absolute;left:830;top:3776;width:30;height:2" coordorigin="830,3776" coordsize="30,0" path="m830,3776l860,3776e" filled="false" stroked="true" strokeweight="1.44pt" strokecolor="#000000">
                <v:path arrowok="t"/>
              </v:shape>
            </v:group>
            <v:group style="position:absolute;left:860;top:3776;width:1049;height:2" coordorigin="860,3776" coordsize="1049,2">
              <v:shape style="position:absolute;left:860;top:3776;width:1049;height:2" coordorigin="860,3776" coordsize="1049,0" path="m860,3776l1909,3776e" filled="false" stroked="true" strokeweight="1.44pt" strokecolor="#000000">
                <v:path arrowok="t"/>
              </v:shape>
            </v:group>
            <v:group style="position:absolute;left:1909;top:3440;width:10;height:20" coordorigin="1909,3440" coordsize="10,20">
              <v:shape style="position:absolute;left:1909;top:3440;width:10;height:20" coordorigin="1909,3440" coordsize="10,20" path="m1909,3459l1918,3459,1918,3440,1909,3440,1909,3459xe" filled="true" fillcolor="#000000" stroked="false">
                <v:path arrowok="t"/>
                <v:fill type="solid"/>
              </v:shape>
            </v:group>
            <v:group style="position:absolute;left:1909;top:3459;width:10;height:20" coordorigin="1909,3459" coordsize="10,20">
              <v:shape style="position:absolute;left:1909;top:3459;width:10;height:20" coordorigin="1909,3459" coordsize="10,20" path="m1909,3478l1918,3478,1918,3459,1909,3459,1909,3478xe" filled="true" fillcolor="#000000" stroked="false">
                <v:path arrowok="t"/>
                <v:fill type="solid"/>
              </v:shape>
            </v:group>
            <v:group style="position:absolute;left:1909;top:3478;width:10;height:20" coordorigin="1909,3478" coordsize="10,20">
              <v:shape style="position:absolute;left:1909;top:3478;width:10;height:20" coordorigin="1909,3478" coordsize="10,20" path="m1909,3497l1918,3497,1918,3478,1909,3478,1909,3497xe" filled="true" fillcolor="#000000" stroked="false">
                <v:path arrowok="t"/>
                <v:fill type="solid"/>
              </v:shape>
            </v:group>
            <v:group style="position:absolute;left:1909;top:3497;width:10;height:20" coordorigin="1909,3497" coordsize="10,20">
              <v:shape style="position:absolute;left:1909;top:3497;width:10;height:20" coordorigin="1909,3497" coordsize="10,20" path="m1909,3517l1918,3517,1918,3497,1909,3497,1909,3517xe" filled="true" fillcolor="#000000" stroked="false">
                <v:path arrowok="t"/>
                <v:fill type="solid"/>
              </v:shape>
            </v:group>
            <v:group style="position:absolute;left:1909;top:3517;width:10;height:20" coordorigin="1909,3517" coordsize="10,20">
              <v:shape style="position:absolute;left:1909;top:3517;width:10;height:20" coordorigin="1909,3517" coordsize="10,20" path="m1909,3536l1918,3536,1918,3517,1909,3517,1909,3536xe" filled="true" fillcolor="#000000" stroked="false">
                <v:path arrowok="t"/>
                <v:fill type="solid"/>
              </v:shape>
            </v:group>
            <v:group style="position:absolute;left:1909;top:3536;width:10;height:20" coordorigin="1909,3536" coordsize="10,20">
              <v:shape style="position:absolute;left:1909;top:3536;width:10;height:20" coordorigin="1909,3536" coordsize="10,20" path="m1909,3555l1918,3555,1918,3536,1909,3536,1909,3555xe" filled="true" fillcolor="#000000" stroked="false">
                <v:path arrowok="t"/>
                <v:fill type="solid"/>
              </v:shape>
            </v:group>
            <v:group style="position:absolute;left:1909;top:3555;width:10;height:20" coordorigin="1909,3555" coordsize="10,20">
              <v:shape style="position:absolute;left:1909;top:3555;width:10;height:20" coordorigin="1909,3555" coordsize="10,20" path="m1909,3574l1918,3574,1918,3555,1909,3555,1909,3574xe" filled="true" fillcolor="#000000" stroked="false">
                <v:path arrowok="t"/>
                <v:fill type="solid"/>
              </v:shape>
            </v:group>
            <v:group style="position:absolute;left:1909;top:3574;width:10;height:20" coordorigin="1909,3574" coordsize="10,20">
              <v:shape style="position:absolute;left:1909;top:3574;width:10;height:20" coordorigin="1909,3574" coordsize="10,20" path="m1909,3593l1918,3593,1918,3574,1909,3574,1909,3593xe" filled="true" fillcolor="#000000" stroked="false">
                <v:path arrowok="t"/>
                <v:fill type="solid"/>
              </v:shape>
            </v:group>
            <v:group style="position:absolute;left:1909;top:3593;width:10;height:20" coordorigin="1909,3593" coordsize="10,20">
              <v:shape style="position:absolute;left:1909;top:3593;width:10;height:20" coordorigin="1909,3593" coordsize="10,20" path="m1909,3613l1918,3613,1918,3593,1909,3593,1909,3613xe" filled="true" fillcolor="#000000" stroked="false">
                <v:path arrowok="t"/>
                <v:fill type="solid"/>
              </v:shape>
            </v:group>
            <v:group style="position:absolute;left:1909;top:3613;width:10;height:20" coordorigin="1909,3613" coordsize="10,20">
              <v:shape style="position:absolute;left:1909;top:3613;width:10;height:20" coordorigin="1909,3613" coordsize="10,20" path="m1909,3632l1918,3632,1918,3613,1909,3613,1909,3632xe" filled="true" fillcolor="#000000" stroked="false">
                <v:path arrowok="t"/>
                <v:fill type="solid"/>
              </v:shape>
            </v:group>
            <v:group style="position:absolute;left:1909;top:3632;width:10;height:20" coordorigin="1909,3632" coordsize="10,20">
              <v:shape style="position:absolute;left:1909;top:3632;width:10;height:20" coordorigin="1909,3632" coordsize="10,20" path="m1909,3651l1918,3651,1918,3632,1909,3632,1909,3651xe" filled="true" fillcolor="#000000" stroked="false">
                <v:path arrowok="t"/>
                <v:fill type="solid"/>
              </v:shape>
            </v:group>
            <v:group style="position:absolute;left:1909;top:3651;width:10;height:20" coordorigin="1909,3651" coordsize="10,20">
              <v:shape style="position:absolute;left:1909;top:3651;width:10;height:20" coordorigin="1909,3651" coordsize="10,20" path="m1909,3670l1918,3670,1918,3651,1909,3651,1909,3670xe" filled="true" fillcolor="#000000" stroked="false">
                <v:path arrowok="t"/>
                <v:fill type="solid"/>
              </v:shape>
            </v:group>
            <v:group style="position:absolute;left:1909;top:3670;width:10;height:20" coordorigin="1909,3670" coordsize="10,20">
              <v:shape style="position:absolute;left:1909;top:3670;width:10;height:20" coordorigin="1909,3670" coordsize="10,20" path="m1909,3689l1918,3689,1918,3670,1909,3670,1909,3689xe" filled="true" fillcolor="#000000" stroked="false">
                <v:path arrowok="t"/>
                <v:fill type="solid"/>
              </v:shape>
            </v:group>
            <v:group style="position:absolute;left:1909;top:3689;width:10;height:20" coordorigin="1909,3689" coordsize="10,20">
              <v:shape style="position:absolute;left:1909;top:3689;width:10;height:20" coordorigin="1909,3689" coordsize="10,20" path="m1909,3709l1918,3709,1918,3689,1909,3689,1909,3709xe" filled="true" fillcolor="#000000" stroked="false">
                <v:path arrowok="t"/>
                <v:fill type="solid"/>
              </v:shape>
            </v:group>
            <v:group style="position:absolute;left:1909;top:3709;width:10;height:20" coordorigin="1909,3709" coordsize="10,20">
              <v:shape style="position:absolute;left:1909;top:3709;width:10;height:20" coordorigin="1909,3709" coordsize="10,20" path="m1909,3728l1918,3728,1918,3709,1909,3709,1909,3728xe" filled="true" fillcolor="#000000" stroked="false">
                <v:path arrowok="t"/>
                <v:fill type="solid"/>
              </v:shape>
            </v:group>
            <v:group style="position:absolute;left:1909;top:3728;width:10;height:20" coordorigin="1909,3728" coordsize="10,20">
              <v:shape style="position:absolute;left:1909;top:3728;width:10;height:20" coordorigin="1909,3728" coordsize="10,20" path="m1909,3747l1918,3747,1918,3728,1909,3728,1909,3747xe" filled="true" fillcolor="#000000" stroked="false">
                <v:path arrowok="t"/>
                <v:fill type="solid"/>
              </v:shape>
            </v:group>
            <v:group style="position:absolute;left:1909;top:3747;width:10;height:15" coordorigin="1909,3747" coordsize="10,15">
              <v:shape style="position:absolute;left:1909;top:3747;width:10;height:15" coordorigin="1909,3747" coordsize="10,15" path="m1909,3761l1918,3761,1918,3747,1909,3747,1909,3761xe" filled="true" fillcolor="#000000" stroked="false">
                <v:path arrowok="t"/>
                <v:fill type="solid"/>
              </v:shape>
            </v:group>
            <v:group style="position:absolute;left:1909;top:3776;width:29;height:2" coordorigin="1909,3776" coordsize="29,2">
              <v:shape style="position:absolute;left:1909;top:3776;width:29;height:2" coordorigin="1909,3776" coordsize="29,0" path="m1909,3776l1937,3776e" filled="false" stroked="true" strokeweight="1.44pt" strokecolor="#000000">
                <v:path arrowok="t"/>
              </v:shape>
            </v:group>
            <v:group style="position:absolute;left:1937;top:3776;width:735;height:2" coordorigin="1937,3776" coordsize="735,2">
              <v:shape style="position:absolute;left:1937;top:3776;width:735;height:2" coordorigin="1937,3776" coordsize="735,0" path="m1937,3776l2672,3776e" filled="false" stroked="true" strokeweight="1.44pt" strokecolor="#000000">
                <v:path arrowok="t"/>
              </v:shape>
            </v:group>
            <v:group style="position:absolute;left:2672;top:3440;width:10;height:20" coordorigin="2672,3440" coordsize="10,20">
              <v:shape style="position:absolute;left:2672;top:3440;width:10;height:20" coordorigin="2672,3440" coordsize="10,20" path="m2672,3459l2681,3459,2681,3440,2672,3440,2672,3459xe" filled="true" fillcolor="#000000" stroked="false">
                <v:path arrowok="t"/>
                <v:fill type="solid"/>
              </v:shape>
            </v:group>
            <v:group style="position:absolute;left:2672;top:3459;width:10;height:20" coordorigin="2672,3459" coordsize="10,20">
              <v:shape style="position:absolute;left:2672;top:3459;width:10;height:20" coordorigin="2672,3459" coordsize="10,20" path="m2672,3478l2681,3478,2681,3459,2672,3459,2672,3478xe" filled="true" fillcolor="#000000" stroked="false">
                <v:path arrowok="t"/>
                <v:fill type="solid"/>
              </v:shape>
            </v:group>
            <v:group style="position:absolute;left:2672;top:3478;width:10;height:20" coordorigin="2672,3478" coordsize="10,20">
              <v:shape style="position:absolute;left:2672;top:3478;width:10;height:20" coordorigin="2672,3478" coordsize="10,20" path="m2672,3497l2681,3497,2681,3478,2672,3478,2672,3497xe" filled="true" fillcolor="#000000" stroked="false">
                <v:path arrowok="t"/>
                <v:fill type="solid"/>
              </v:shape>
            </v:group>
            <v:group style="position:absolute;left:2672;top:3497;width:10;height:20" coordorigin="2672,3497" coordsize="10,20">
              <v:shape style="position:absolute;left:2672;top:3497;width:10;height:20" coordorigin="2672,3497" coordsize="10,20" path="m2672,3517l2681,3517,2681,3497,2672,3497,2672,3517xe" filled="true" fillcolor="#000000" stroked="false">
                <v:path arrowok="t"/>
                <v:fill type="solid"/>
              </v:shape>
            </v:group>
            <v:group style="position:absolute;left:2672;top:3517;width:10;height:20" coordorigin="2672,3517" coordsize="10,20">
              <v:shape style="position:absolute;left:2672;top:3517;width:10;height:20" coordorigin="2672,3517" coordsize="10,20" path="m2672,3536l2681,3536,2681,3517,2672,3517,2672,3536xe" filled="true" fillcolor="#000000" stroked="false">
                <v:path arrowok="t"/>
                <v:fill type="solid"/>
              </v:shape>
            </v:group>
            <v:group style="position:absolute;left:2672;top:3536;width:10;height:20" coordorigin="2672,3536" coordsize="10,20">
              <v:shape style="position:absolute;left:2672;top:3536;width:10;height:20" coordorigin="2672,3536" coordsize="10,20" path="m2672,3555l2681,3555,2681,3536,2672,3536,2672,3555xe" filled="true" fillcolor="#000000" stroked="false">
                <v:path arrowok="t"/>
                <v:fill type="solid"/>
              </v:shape>
            </v:group>
            <v:group style="position:absolute;left:2672;top:3555;width:10;height:20" coordorigin="2672,3555" coordsize="10,20">
              <v:shape style="position:absolute;left:2672;top:3555;width:10;height:20" coordorigin="2672,3555" coordsize="10,20" path="m2672,3574l2681,3574,2681,3555,2672,3555,2672,3574xe" filled="true" fillcolor="#000000" stroked="false">
                <v:path arrowok="t"/>
                <v:fill type="solid"/>
              </v:shape>
            </v:group>
            <v:group style="position:absolute;left:2672;top:3574;width:10;height:20" coordorigin="2672,3574" coordsize="10,20">
              <v:shape style="position:absolute;left:2672;top:3574;width:10;height:20" coordorigin="2672,3574" coordsize="10,20" path="m2672,3593l2681,3593,2681,3574,2672,3574,2672,3593xe" filled="true" fillcolor="#000000" stroked="false">
                <v:path arrowok="t"/>
                <v:fill type="solid"/>
              </v:shape>
            </v:group>
            <v:group style="position:absolute;left:2672;top:3593;width:10;height:20" coordorigin="2672,3593" coordsize="10,20">
              <v:shape style="position:absolute;left:2672;top:3593;width:10;height:20" coordorigin="2672,3593" coordsize="10,20" path="m2672,3613l2681,3613,2681,3593,2672,3593,2672,3613xe" filled="true" fillcolor="#000000" stroked="false">
                <v:path arrowok="t"/>
                <v:fill type="solid"/>
              </v:shape>
            </v:group>
            <v:group style="position:absolute;left:2672;top:3613;width:10;height:20" coordorigin="2672,3613" coordsize="10,20">
              <v:shape style="position:absolute;left:2672;top:3613;width:10;height:20" coordorigin="2672,3613" coordsize="10,20" path="m2672,3632l2681,3632,2681,3613,2672,3613,2672,3632xe" filled="true" fillcolor="#000000" stroked="false">
                <v:path arrowok="t"/>
                <v:fill type="solid"/>
              </v:shape>
            </v:group>
            <v:group style="position:absolute;left:2672;top:3632;width:10;height:20" coordorigin="2672,3632" coordsize="10,20">
              <v:shape style="position:absolute;left:2672;top:3632;width:10;height:20" coordorigin="2672,3632" coordsize="10,20" path="m2672,3651l2681,3651,2681,3632,2672,3632,2672,3651xe" filled="true" fillcolor="#000000" stroked="false">
                <v:path arrowok="t"/>
                <v:fill type="solid"/>
              </v:shape>
            </v:group>
            <v:group style="position:absolute;left:2672;top:3651;width:10;height:20" coordorigin="2672,3651" coordsize="10,20">
              <v:shape style="position:absolute;left:2672;top:3651;width:10;height:20" coordorigin="2672,3651" coordsize="10,20" path="m2672,3670l2681,3670,2681,3651,2672,3651,2672,3670xe" filled="true" fillcolor="#000000" stroked="false">
                <v:path arrowok="t"/>
                <v:fill type="solid"/>
              </v:shape>
            </v:group>
            <v:group style="position:absolute;left:2672;top:3670;width:10;height:20" coordorigin="2672,3670" coordsize="10,20">
              <v:shape style="position:absolute;left:2672;top:3670;width:10;height:20" coordorigin="2672,3670" coordsize="10,20" path="m2672,3689l2681,3689,2681,3670,2672,3670,2672,3689xe" filled="true" fillcolor="#000000" stroked="false">
                <v:path arrowok="t"/>
                <v:fill type="solid"/>
              </v:shape>
            </v:group>
            <v:group style="position:absolute;left:2672;top:3689;width:10;height:20" coordorigin="2672,3689" coordsize="10,20">
              <v:shape style="position:absolute;left:2672;top:3689;width:10;height:20" coordorigin="2672,3689" coordsize="10,20" path="m2672,3709l2681,3709,2681,3689,2672,3689,2672,3709xe" filled="true" fillcolor="#000000" stroked="false">
                <v:path arrowok="t"/>
                <v:fill type="solid"/>
              </v:shape>
            </v:group>
            <v:group style="position:absolute;left:2672;top:3709;width:10;height:20" coordorigin="2672,3709" coordsize="10,20">
              <v:shape style="position:absolute;left:2672;top:3709;width:10;height:20" coordorigin="2672,3709" coordsize="10,20" path="m2672,3728l2681,3728,2681,3709,2672,3709,2672,3728xe" filled="true" fillcolor="#000000" stroked="false">
                <v:path arrowok="t"/>
                <v:fill type="solid"/>
              </v:shape>
            </v:group>
            <v:group style="position:absolute;left:2672;top:3728;width:10;height:20" coordorigin="2672,3728" coordsize="10,20">
              <v:shape style="position:absolute;left:2672;top:3728;width:10;height:20" coordorigin="2672,3728" coordsize="10,20" path="m2672,3747l2681,3747,2681,3728,2672,3728,2672,3747xe" filled="true" fillcolor="#000000" stroked="false">
                <v:path arrowok="t"/>
                <v:fill type="solid"/>
              </v:shape>
            </v:group>
            <v:group style="position:absolute;left:2672;top:3747;width:10;height:15" coordorigin="2672,3747" coordsize="10,15">
              <v:shape style="position:absolute;left:2672;top:3747;width:10;height:15" coordorigin="2672,3747" coordsize="10,15" path="m2672,3761l2681,3761,2681,3747,2672,3747,2672,3761xe" filled="true" fillcolor="#000000" stroked="false">
                <v:path arrowok="t"/>
                <v:fill type="solid"/>
              </v:shape>
            </v:group>
            <v:group style="position:absolute;left:2672;top:3776;width:29;height:2" coordorigin="2672,3776" coordsize="29,2">
              <v:shape style="position:absolute;left:2672;top:3776;width:29;height:2" coordorigin="2672,3776" coordsize="29,0" path="m2672,3776l2701,3776e" filled="false" stroked="true" strokeweight="1.44pt" strokecolor="#000000">
                <v:path arrowok="t"/>
              </v:shape>
            </v:group>
            <v:group style="position:absolute;left:2701;top:3776;width:877;height:2" coordorigin="2701,3776" coordsize="877,2">
              <v:shape style="position:absolute;left:2701;top:3776;width:877;height:2" coordorigin="2701,3776" coordsize="877,0" path="m2701,3776l3577,3776e" filled="false" stroked="true" strokeweight="1.44pt" strokecolor="#000000">
                <v:path arrowok="t"/>
              </v:shape>
            </v:group>
            <v:group style="position:absolute;left:3577;top:3440;width:10;height:20" coordorigin="3577,3440" coordsize="10,20">
              <v:shape style="position:absolute;left:3577;top:3440;width:10;height:20" coordorigin="3577,3440" coordsize="10,20" path="m3577,3459l3587,3459,3587,3440,3577,3440,3577,3459xe" filled="true" fillcolor="#000000" stroked="false">
                <v:path arrowok="t"/>
                <v:fill type="solid"/>
              </v:shape>
            </v:group>
            <v:group style="position:absolute;left:3577;top:3459;width:10;height:20" coordorigin="3577,3459" coordsize="10,20">
              <v:shape style="position:absolute;left:3577;top:3459;width:10;height:20" coordorigin="3577,3459" coordsize="10,20" path="m3577,3478l3587,3478,3587,3459,3577,3459,3577,3478xe" filled="true" fillcolor="#000000" stroked="false">
                <v:path arrowok="t"/>
                <v:fill type="solid"/>
              </v:shape>
            </v:group>
            <v:group style="position:absolute;left:3577;top:3478;width:10;height:20" coordorigin="3577,3478" coordsize="10,20">
              <v:shape style="position:absolute;left:3577;top:3478;width:10;height:20" coordorigin="3577,3478" coordsize="10,20" path="m3577,3497l3587,3497,3587,3478,3577,3478,3577,3497xe" filled="true" fillcolor="#000000" stroked="false">
                <v:path arrowok="t"/>
                <v:fill type="solid"/>
              </v:shape>
            </v:group>
            <v:group style="position:absolute;left:3577;top:3497;width:10;height:20" coordorigin="3577,3497" coordsize="10,20">
              <v:shape style="position:absolute;left:3577;top:3497;width:10;height:20" coordorigin="3577,3497" coordsize="10,20" path="m3577,3517l3587,3517,3587,3497,3577,3497,3577,3517xe" filled="true" fillcolor="#000000" stroked="false">
                <v:path arrowok="t"/>
                <v:fill type="solid"/>
              </v:shape>
            </v:group>
            <v:group style="position:absolute;left:3577;top:3517;width:10;height:20" coordorigin="3577,3517" coordsize="10,20">
              <v:shape style="position:absolute;left:3577;top:3517;width:10;height:20" coordorigin="3577,3517" coordsize="10,20" path="m3577,3536l3587,3536,3587,3517,3577,3517,3577,3536xe" filled="true" fillcolor="#000000" stroked="false">
                <v:path arrowok="t"/>
                <v:fill type="solid"/>
              </v:shape>
            </v:group>
            <v:group style="position:absolute;left:3577;top:3536;width:10;height:20" coordorigin="3577,3536" coordsize="10,20">
              <v:shape style="position:absolute;left:3577;top:3536;width:10;height:20" coordorigin="3577,3536" coordsize="10,20" path="m3577,3555l3587,3555,3587,3536,3577,3536,3577,3555xe" filled="true" fillcolor="#000000" stroked="false">
                <v:path arrowok="t"/>
                <v:fill type="solid"/>
              </v:shape>
            </v:group>
            <v:group style="position:absolute;left:3577;top:3555;width:10;height:20" coordorigin="3577,3555" coordsize="10,20">
              <v:shape style="position:absolute;left:3577;top:3555;width:10;height:20" coordorigin="3577,3555" coordsize="10,20" path="m3577,3574l3587,3574,3587,3555,3577,3555,3577,3574xe" filled="true" fillcolor="#000000" stroked="false">
                <v:path arrowok="t"/>
                <v:fill type="solid"/>
              </v:shape>
            </v:group>
            <v:group style="position:absolute;left:3577;top:3574;width:10;height:20" coordorigin="3577,3574" coordsize="10,20">
              <v:shape style="position:absolute;left:3577;top:3574;width:10;height:20" coordorigin="3577,3574" coordsize="10,20" path="m3577,3593l3587,3593,3587,3574,3577,3574,3577,3593xe" filled="true" fillcolor="#000000" stroked="false">
                <v:path arrowok="t"/>
                <v:fill type="solid"/>
              </v:shape>
            </v:group>
            <v:group style="position:absolute;left:3577;top:3593;width:10;height:20" coordorigin="3577,3593" coordsize="10,20">
              <v:shape style="position:absolute;left:3577;top:3593;width:10;height:20" coordorigin="3577,3593" coordsize="10,20" path="m3577,3613l3587,3613,3587,3593,3577,3593,3577,3613xe" filled="true" fillcolor="#000000" stroked="false">
                <v:path arrowok="t"/>
                <v:fill type="solid"/>
              </v:shape>
            </v:group>
            <v:group style="position:absolute;left:3577;top:3613;width:10;height:20" coordorigin="3577,3613" coordsize="10,20">
              <v:shape style="position:absolute;left:3577;top:3613;width:10;height:20" coordorigin="3577,3613" coordsize="10,20" path="m3577,3632l3587,3632,3587,3613,3577,3613,3577,3632xe" filled="true" fillcolor="#000000" stroked="false">
                <v:path arrowok="t"/>
                <v:fill type="solid"/>
              </v:shape>
            </v:group>
            <v:group style="position:absolute;left:3577;top:3632;width:10;height:20" coordorigin="3577,3632" coordsize="10,20">
              <v:shape style="position:absolute;left:3577;top:3632;width:10;height:20" coordorigin="3577,3632" coordsize="10,20" path="m3577,3651l3587,3651,3587,3632,3577,3632,3577,3651xe" filled="true" fillcolor="#000000" stroked="false">
                <v:path arrowok="t"/>
                <v:fill type="solid"/>
              </v:shape>
            </v:group>
            <v:group style="position:absolute;left:3577;top:3651;width:10;height:20" coordorigin="3577,3651" coordsize="10,20">
              <v:shape style="position:absolute;left:3577;top:3651;width:10;height:20" coordorigin="3577,3651" coordsize="10,20" path="m3577,3670l3587,3670,3587,3651,3577,3651,3577,3670xe" filled="true" fillcolor="#000000" stroked="false">
                <v:path arrowok="t"/>
                <v:fill type="solid"/>
              </v:shape>
            </v:group>
            <v:group style="position:absolute;left:3577;top:3670;width:10;height:20" coordorigin="3577,3670" coordsize="10,20">
              <v:shape style="position:absolute;left:3577;top:3670;width:10;height:20" coordorigin="3577,3670" coordsize="10,20" path="m3577,3689l3587,3689,3587,3670,3577,3670,3577,3689xe" filled="true" fillcolor="#000000" stroked="false">
                <v:path arrowok="t"/>
                <v:fill type="solid"/>
              </v:shape>
            </v:group>
            <v:group style="position:absolute;left:3577;top:3689;width:10;height:20" coordorigin="3577,3689" coordsize="10,20">
              <v:shape style="position:absolute;left:3577;top:3689;width:10;height:20" coordorigin="3577,3689" coordsize="10,20" path="m3577,3709l3587,3709,3587,3689,3577,3689,3577,3709xe" filled="true" fillcolor="#000000" stroked="false">
                <v:path arrowok="t"/>
                <v:fill type="solid"/>
              </v:shape>
            </v:group>
            <v:group style="position:absolute;left:3577;top:3709;width:10;height:20" coordorigin="3577,3709" coordsize="10,20">
              <v:shape style="position:absolute;left:3577;top:3709;width:10;height:20" coordorigin="3577,3709" coordsize="10,20" path="m3577,3728l3587,3728,3587,3709,3577,3709,3577,3728xe" filled="true" fillcolor="#000000" stroked="false">
                <v:path arrowok="t"/>
                <v:fill type="solid"/>
              </v:shape>
            </v:group>
            <v:group style="position:absolute;left:3577;top:3728;width:10;height:20" coordorigin="3577,3728" coordsize="10,20">
              <v:shape style="position:absolute;left:3577;top:3728;width:10;height:20" coordorigin="3577,3728" coordsize="10,20" path="m3577,3747l3587,3747,3587,3728,3577,3728,3577,3747xe" filled="true" fillcolor="#000000" stroked="false">
                <v:path arrowok="t"/>
                <v:fill type="solid"/>
              </v:shape>
            </v:group>
            <v:group style="position:absolute;left:3577;top:3747;width:10;height:15" coordorigin="3577,3747" coordsize="10,15">
              <v:shape style="position:absolute;left:3577;top:3747;width:10;height:15" coordorigin="3577,3747" coordsize="10,15" path="m3577,3761l3587,3761,3587,3747,3577,3747,3577,3761xe" filled="true" fillcolor="#000000" stroked="false">
                <v:path arrowok="t"/>
                <v:fill type="solid"/>
              </v:shape>
            </v:group>
            <v:group style="position:absolute;left:3577;top:3776;width:29;height:2" coordorigin="3577,3776" coordsize="29,2">
              <v:shape style="position:absolute;left:3577;top:3776;width:29;height:2" coordorigin="3577,3776" coordsize="29,0" path="m3577,3776l3606,3776e" filled="false" stroked="true" strokeweight="1.44pt" strokecolor="#000000">
                <v:path arrowok="t"/>
              </v:shape>
            </v:group>
            <v:group style="position:absolute;left:3606;top:3776;width:790;height:2" coordorigin="3606,3776" coordsize="790,2">
              <v:shape style="position:absolute;left:3606;top:3776;width:790;height:2" coordorigin="3606,3776" coordsize="790,0" path="m3606,3776l4395,3776e" filled="false" stroked="true" strokeweight="1.44pt" strokecolor="#000000">
                <v:path arrowok="t"/>
              </v:shape>
            </v:group>
            <v:group style="position:absolute;left:4395;top:3440;width:10;height:20" coordorigin="4395,3440" coordsize="10,20">
              <v:shape style="position:absolute;left:4395;top:3440;width:10;height:20" coordorigin="4395,3440" coordsize="10,20" path="m4395,3459l4405,3459,4405,3440,4395,3440,4395,3459xe" filled="true" fillcolor="#000000" stroked="false">
                <v:path arrowok="t"/>
                <v:fill type="solid"/>
              </v:shape>
            </v:group>
            <v:group style="position:absolute;left:4395;top:3459;width:10;height:20" coordorigin="4395,3459" coordsize="10,20">
              <v:shape style="position:absolute;left:4395;top:3459;width:10;height:20" coordorigin="4395,3459" coordsize="10,20" path="m4395,3478l4405,3478,4405,3459,4395,3459,4395,3478xe" filled="true" fillcolor="#000000" stroked="false">
                <v:path arrowok="t"/>
                <v:fill type="solid"/>
              </v:shape>
            </v:group>
            <v:group style="position:absolute;left:4395;top:3478;width:10;height:20" coordorigin="4395,3478" coordsize="10,20">
              <v:shape style="position:absolute;left:4395;top:3478;width:10;height:20" coordorigin="4395,3478" coordsize="10,20" path="m4395,3497l4405,3497,4405,3478,4395,3478,4395,3497xe" filled="true" fillcolor="#000000" stroked="false">
                <v:path arrowok="t"/>
                <v:fill type="solid"/>
              </v:shape>
            </v:group>
            <v:group style="position:absolute;left:4395;top:3497;width:10;height:20" coordorigin="4395,3497" coordsize="10,20">
              <v:shape style="position:absolute;left:4395;top:3497;width:10;height:20" coordorigin="4395,3497" coordsize="10,20" path="m4395,3517l4405,3517,4405,3497,4395,3497,4395,3517xe" filled="true" fillcolor="#000000" stroked="false">
                <v:path arrowok="t"/>
                <v:fill type="solid"/>
              </v:shape>
            </v:group>
            <v:group style="position:absolute;left:4395;top:3517;width:10;height:20" coordorigin="4395,3517" coordsize="10,20">
              <v:shape style="position:absolute;left:4395;top:3517;width:10;height:20" coordorigin="4395,3517" coordsize="10,20" path="m4395,3536l4405,3536,4405,3517,4395,3517,4395,3536xe" filled="true" fillcolor="#000000" stroked="false">
                <v:path arrowok="t"/>
                <v:fill type="solid"/>
              </v:shape>
            </v:group>
            <v:group style="position:absolute;left:4395;top:3536;width:10;height:20" coordorigin="4395,3536" coordsize="10,20">
              <v:shape style="position:absolute;left:4395;top:3536;width:10;height:20" coordorigin="4395,3536" coordsize="10,20" path="m4395,3555l4405,3555,4405,3536,4395,3536,4395,3555xe" filled="true" fillcolor="#000000" stroked="false">
                <v:path arrowok="t"/>
                <v:fill type="solid"/>
              </v:shape>
            </v:group>
            <v:group style="position:absolute;left:4395;top:3555;width:10;height:20" coordorigin="4395,3555" coordsize="10,20">
              <v:shape style="position:absolute;left:4395;top:3555;width:10;height:20" coordorigin="4395,3555" coordsize="10,20" path="m4395,3574l4405,3574,4405,3555,4395,3555,4395,3574xe" filled="true" fillcolor="#000000" stroked="false">
                <v:path arrowok="t"/>
                <v:fill type="solid"/>
              </v:shape>
            </v:group>
            <v:group style="position:absolute;left:4395;top:3574;width:10;height:20" coordorigin="4395,3574" coordsize="10,20">
              <v:shape style="position:absolute;left:4395;top:3574;width:10;height:20" coordorigin="4395,3574" coordsize="10,20" path="m4395,3593l4405,3593,4405,3574,4395,3574,4395,3593xe" filled="true" fillcolor="#000000" stroked="false">
                <v:path arrowok="t"/>
                <v:fill type="solid"/>
              </v:shape>
            </v:group>
            <v:group style="position:absolute;left:4395;top:3593;width:10;height:20" coordorigin="4395,3593" coordsize="10,20">
              <v:shape style="position:absolute;left:4395;top:3593;width:10;height:20" coordorigin="4395,3593" coordsize="10,20" path="m4395,3613l4405,3613,4405,3593,4395,3593,4395,3613xe" filled="true" fillcolor="#000000" stroked="false">
                <v:path arrowok="t"/>
                <v:fill type="solid"/>
              </v:shape>
            </v:group>
            <v:group style="position:absolute;left:4395;top:3613;width:10;height:20" coordorigin="4395,3613" coordsize="10,20">
              <v:shape style="position:absolute;left:4395;top:3613;width:10;height:20" coordorigin="4395,3613" coordsize="10,20" path="m4395,3632l4405,3632,4405,3613,4395,3613,4395,3632xe" filled="true" fillcolor="#000000" stroked="false">
                <v:path arrowok="t"/>
                <v:fill type="solid"/>
              </v:shape>
            </v:group>
            <v:group style="position:absolute;left:4395;top:3632;width:10;height:20" coordorigin="4395,3632" coordsize="10,20">
              <v:shape style="position:absolute;left:4395;top:3632;width:10;height:20" coordorigin="4395,3632" coordsize="10,20" path="m4395,3651l4405,3651,4405,3632,4395,3632,4395,3651xe" filled="true" fillcolor="#000000" stroked="false">
                <v:path arrowok="t"/>
                <v:fill type="solid"/>
              </v:shape>
            </v:group>
            <v:group style="position:absolute;left:4395;top:3651;width:10;height:20" coordorigin="4395,3651" coordsize="10,20">
              <v:shape style="position:absolute;left:4395;top:3651;width:10;height:20" coordorigin="4395,3651" coordsize="10,20" path="m4395,3670l4405,3670,4405,3651,4395,3651,4395,3670xe" filled="true" fillcolor="#000000" stroked="false">
                <v:path arrowok="t"/>
                <v:fill type="solid"/>
              </v:shape>
            </v:group>
            <v:group style="position:absolute;left:4395;top:3670;width:10;height:20" coordorigin="4395,3670" coordsize="10,20">
              <v:shape style="position:absolute;left:4395;top:3670;width:10;height:20" coordorigin="4395,3670" coordsize="10,20" path="m4395,3689l4405,3689,4405,3670,4395,3670,4395,3689xe" filled="true" fillcolor="#000000" stroked="false">
                <v:path arrowok="t"/>
                <v:fill type="solid"/>
              </v:shape>
            </v:group>
            <v:group style="position:absolute;left:4395;top:3689;width:10;height:20" coordorigin="4395,3689" coordsize="10,20">
              <v:shape style="position:absolute;left:4395;top:3689;width:10;height:20" coordorigin="4395,3689" coordsize="10,20" path="m4395,3709l4405,3709,4405,3689,4395,3689,4395,3709xe" filled="true" fillcolor="#000000" stroked="false">
                <v:path arrowok="t"/>
                <v:fill type="solid"/>
              </v:shape>
            </v:group>
            <v:group style="position:absolute;left:4395;top:3709;width:10;height:20" coordorigin="4395,3709" coordsize="10,20">
              <v:shape style="position:absolute;left:4395;top:3709;width:10;height:20" coordorigin="4395,3709" coordsize="10,20" path="m4395,3728l4405,3728,4405,3709,4395,3709,4395,3728xe" filled="true" fillcolor="#000000" stroked="false">
                <v:path arrowok="t"/>
                <v:fill type="solid"/>
              </v:shape>
            </v:group>
            <v:group style="position:absolute;left:4395;top:3728;width:10;height:20" coordorigin="4395,3728" coordsize="10,20">
              <v:shape style="position:absolute;left:4395;top:3728;width:10;height:20" coordorigin="4395,3728" coordsize="10,20" path="m4395,3747l4405,3747,4405,3728,4395,3728,4395,3747xe" filled="true" fillcolor="#000000" stroked="false">
                <v:path arrowok="t"/>
                <v:fill type="solid"/>
              </v:shape>
            </v:group>
            <v:group style="position:absolute;left:4395;top:3747;width:10;height:15" coordorigin="4395,3747" coordsize="10,15">
              <v:shape style="position:absolute;left:4395;top:3747;width:10;height:15" coordorigin="4395,3747" coordsize="10,15" path="m4395,3761l4405,3761,4405,3747,4395,3747,4395,3761xe" filled="true" fillcolor="#000000" stroked="false">
                <v:path arrowok="t"/>
                <v:fill type="solid"/>
              </v:shape>
            </v:group>
            <v:group style="position:absolute;left:4395;top:3776;width:29;height:2" coordorigin="4395,3776" coordsize="29,2">
              <v:shape style="position:absolute;left:4395;top:3776;width:29;height:2" coordorigin="4395,3776" coordsize="29,0" path="m4395,3776l4424,3776e" filled="false" stroked="true" strokeweight="1.44pt" strokecolor="#000000">
                <v:path arrowok="t"/>
              </v:shape>
            </v:group>
            <v:group style="position:absolute;left:4424;top:3776;width:1049;height:2" coordorigin="4424,3776" coordsize="1049,2">
              <v:shape style="position:absolute;left:4424;top:3776;width:1049;height:2" coordorigin="4424,3776" coordsize="1049,0" path="m4424,3776l5473,3776e" filled="false" stroked="true" strokeweight="1.44pt" strokecolor="#000000">
                <v:path arrowok="t"/>
              </v:shape>
            </v:group>
            <v:group style="position:absolute;left:5473;top:3440;width:10;height:20" coordorigin="5473,3440" coordsize="10,20">
              <v:shape style="position:absolute;left:5473;top:3440;width:10;height:20" coordorigin="5473,3440" coordsize="10,20" path="m5473,3459l5483,3459,5483,3440,5473,3440,5473,3459xe" filled="true" fillcolor="#000000" stroked="false">
                <v:path arrowok="t"/>
                <v:fill type="solid"/>
              </v:shape>
            </v:group>
            <v:group style="position:absolute;left:5473;top:3459;width:10;height:20" coordorigin="5473,3459" coordsize="10,20">
              <v:shape style="position:absolute;left:5473;top:3459;width:10;height:20" coordorigin="5473,3459" coordsize="10,20" path="m5473,3478l5483,3478,5483,3459,5473,3459,5473,3478xe" filled="true" fillcolor="#000000" stroked="false">
                <v:path arrowok="t"/>
                <v:fill type="solid"/>
              </v:shape>
            </v:group>
            <v:group style="position:absolute;left:5473;top:3478;width:10;height:20" coordorigin="5473,3478" coordsize="10,20">
              <v:shape style="position:absolute;left:5473;top:3478;width:10;height:20" coordorigin="5473,3478" coordsize="10,20" path="m5473,3497l5483,3497,5483,3478,5473,3478,5473,3497xe" filled="true" fillcolor="#000000" stroked="false">
                <v:path arrowok="t"/>
                <v:fill type="solid"/>
              </v:shape>
            </v:group>
            <v:group style="position:absolute;left:5473;top:3497;width:10;height:20" coordorigin="5473,3497" coordsize="10,20">
              <v:shape style="position:absolute;left:5473;top:3497;width:10;height:20" coordorigin="5473,3497" coordsize="10,20" path="m5473,3517l5483,3517,5483,3497,5473,3497,5473,3517xe" filled="true" fillcolor="#000000" stroked="false">
                <v:path arrowok="t"/>
                <v:fill type="solid"/>
              </v:shape>
            </v:group>
            <v:group style="position:absolute;left:5473;top:3517;width:10;height:20" coordorigin="5473,3517" coordsize="10,20">
              <v:shape style="position:absolute;left:5473;top:3517;width:10;height:20" coordorigin="5473,3517" coordsize="10,20" path="m5473,3536l5483,3536,5483,3517,5473,3517,5473,3536xe" filled="true" fillcolor="#000000" stroked="false">
                <v:path arrowok="t"/>
                <v:fill type="solid"/>
              </v:shape>
            </v:group>
            <v:group style="position:absolute;left:5473;top:3536;width:10;height:20" coordorigin="5473,3536" coordsize="10,20">
              <v:shape style="position:absolute;left:5473;top:3536;width:10;height:20" coordorigin="5473,3536" coordsize="10,20" path="m5473,3555l5483,3555,5483,3536,5473,3536,5473,3555xe" filled="true" fillcolor="#000000" stroked="false">
                <v:path arrowok="t"/>
                <v:fill type="solid"/>
              </v:shape>
            </v:group>
            <v:group style="position:absolute;left:5473;top:3555;width:10;height:20" coordorigin="5473,3555" coordsize="10,20">
              <v:shape style="position:absolute;left:5473;top:3555;width:10;height:20" coordorigin="5473,3555" coordsize="10,20" path="m5473,3574l5483,3574,5483,3555,5473,3555,5473,3574xe" filled="true" fillcolor="#000000" stroked="false">
                <v:path arrowok="t"/>
                <v:fill type="solid"/>
              </v:shape>
            </v:group>
            <v:group style="position:absolute;left:5473;top:3574;width:10;height:20" coordorigin="5473,3574" coordsize="10,20">
              <v:shape style="position:absolute;left:5473;top:3574;width:10;height:20" coordorigin="5473,3574" coordsize="10,20" path="m5473,3593l5483,3593,5483,3574,5473,3574,5473,3593xe" filled="true" fillcolor="#000000" stroked="false">
                <v:path arrowok="t"/>
                <v:fill type="solid"/>
              </v:shape>
            </v:group>
            <v:group style="position:absolute;left:5473;top:3593;width:10;height:20" coordorigin="5473,3593" coordsize="10,20">
              <v:shape style="position:absolute;left:5473;top:3593;width:10;height:20" coordorigin="5473,3593" coordsize="10,20" path="m5473,3613l5483,3613,5483,3593,5473,3593,5473,3613xe" filled="true" fillcolor="#000000" stroked="false">
                <v:path arrowok="t"/>
                <v:fill type="solid"/>
              </v:shape>
            </v:group>
            <v:group style="position:absolute;left:5473;top:3613;width:10;height:20" coordorigin="5473,3613" coordsize="10,20">
              <v:shape style="position:absolute;left:5473;top:3613;width:10;height:20" coordorigin="5473,3613" coordsize="10,20" path="m5473,3632l5483,3632,5483,3613,5473,3613,5473,3632xe" filled="true" fillcolor="#000000" stroked="false">
                <v:path arrowok="t"/>
                <v:fill type="solid"/>
              </v:shape>
            </v:group>
            <v:group style="position:absolute;left:5473;top:3632;width:10;height:20" coordorigin="5473,3632" coordsize="10,20">
              <v:shape style="position:absolute;left:5473;top:3632;width:10;height:20" coordorigin="5473,3632" coordsize="10,20" path="m5473,3651l5483,3651,5483,3632,5473,3632,5473,3651xe" filled="true" fillcolor="#000000" stroked="false">
                <v:path arrowok="t"/>
                <v:fill type="solid"/>
              </v:shape>
            </v:group>
            <v:group style="position:absolute;left:5473;top:3651;width:10;height:20" coordorigin="5473,3651" coordsize="10,20">
              <v:shape style="position:absolute;left:5473;top:3651;width:10;height:20" coordorigin="5473,3651" coordsize="10,20" path="m5473,3670l5483,3670,5483,3651,5473,3651,5473,3670xe" filled="true" fillcolor="#000000" stroked="false">
                <v:path arrowok="t"/>
                <v:fill type="solid"/>
              </v:shape>
            </v:group>
            <v:group style="position:absolute;left:5473;top:3670;width:10;height:20" coordorigin="5473,3670" coordsize="10,20">
              <v:shape style="position:absolute;left:5473;top:3670;width:10;height:20" coordorigin="5473,3670" coordsize="10,20" path="m5473,3689l5483,3689,5483,3670,5473,3670,5473,3689xe" filled="true" fillcolor="#000000" stroked="false">
                <v:path arrowok="t"/>
                <v:fill type="solid"/>
              </v:shape>
            </v:group>
            <v:group style="position:absolute;left:5473;top:3689;width:10;height:20" coordorigin="5473,3689" coordsize="10,20">
              <v:shape style="position:absolute;left:5473;top:3689;width:10;height:20" coordorigin="5473,3689" coordsize="10,20" path="m5473,3709l5483,3709,5483,3689,5473,3689,5473,3709xe" filled="true" fillcolor="#000000" stroked="false">
                <v:path arrowok="t"/>
                <v:fill type="solid"/>
              </v:shape>
            </v:group>
            <v:group style="position:absolute;left:5473;top:3709;width:10;height:20" coordorigin="5473,3709" coordsize="10,20">
              <v:shape style="position:absolute;left:5473;top:3709;width:10;height:20" coordorigin="5473,3709" coordsize="10,20" path="m5473,3728l5483,3728,5483,3709,5473,3709,5473,3728xe" filled="true" fillcolor="#000000" stroked="false">
                <v:path arrowok="t"/>
                <v:fill type="solid"/>
              </v:shape>
            </v:group>
            <v:group style="position:absolute;left:5473;top:3728;width:10;height:20" coordorigin="5473,3728" coordsize="10,20">
              <v:shape style="position:absolute;left:5473;top:3728;width:10;height:20" coordorigin="5473,3728" coordsize="10,20" path="m5473,3747l5483,3747,5483,3728,5473,3728,5473,3747xe" filled="true" fillcolor="#000000" stroked="false">
                <v:path arrowok="t"/>
                <v:fill type="solid"/>
              </v:shape>
            </v:group>
            <v:group style="position:absolute;left:5473;top:3747;width:10;height:15" coordorigin="5473,3747" coordsize="10,15">
              <v:shape style="position:absolute;left:5473;top:3747;width:10;height:15" coordorigin="5473,3747" coordsize="10,15" path="m5473,3761l5483,3761,5483,3747,5473,3747,5473,3761xe" filled="true" fillcolor="#000000" stroked="false">
                <v:path arrowok="t"/>
                <v:fill type="solid"/>
              </v:shape>
            </v:group>
            <v:group style="position:absolute;left:5473;top:3776;width:29;height:2" coordorigin="5473,3776" coordsize="29,2">
              <v:shape style="position:absolute;left:5473;top:3776;width:29;height:2" coordorigin="5473,3776" coordsize="29,0" path="m5473,3776l5502,3776e" filled="false" stroked="true" strokeweight="1.44pt" strokecolor="#000000">
                <v:path arrowok="t"/>
              </v:shape>
            </v:group>
            <v:group style="position:absolute;left:5502;top:3776;width:779;height:2" coordorigin="5502,3776" coordsize="779,2">
              <v:shape style="position:absolute;left:5502;top:3776;width:779;height:2" coordorigin="5502,3776" coordsize="779,0" path="m5502,3776l6280,3776e" filled="false" stroked="true" strokeweight="1.44pt" strokecolor="#000000">
                <v:path arrowok="t"/>
              </v:shape>
            </v:group>
            <v:group style="position:absolute;left:6280;top:3440;width:10;height:20" coordorigin="6280,3440" coordsize="10,20">
              <v:shape style="position:absolute;left:6280;top:3440;width:10;height:20" coordorigin="6280,3440" coordsize="10,20" path="m6280,3459l6290,3459,6290,3440,6280,3440,6280,3459xe" filled="true" fillcolor="#000000" stroked="false">
                <v:path arrowok="t"/>
                <v:fill type="solid"/>
              </v:shape>
            </v:group>
            <v:group style="position:absolute;left:6280;top:3459;width:10;height:20" coordorigin="6280,3459" coordsize="10,20">
              <v:shape style="position:absolute;left:6280;top:3459;width:10;height:20" coordorigin="6280,3459" coordsize="10,20" path="m6280,3478l6290,3478,6290,3459,6280,3459,6280,3478xe" filled="true" fillcolor="#000000" stroked="false">
                <v:path arrowok="t"/>
                <v:fill type="solid"/>
              </v:shape>
            </v:group>
            <v:group style="position:absolute;left:6280;top:3478;width:10;height:20" coordorigin="6280,3478" coordsize="10,20">
              <v:shape style="position:absolute;left:6280;top:3478;width:10;height:20" coordorigin="6280,3478" coordsize="10,20" path="m6280,3497l6290,3497,6290,3478,6280,3478,6280,3497xe" filled="true" fillcolor="#000000" stroked="false">
                <v:path arrowok="t"/>
                <v:fill type="solid"/>
              </v:shape>
            </v:group>
            <v:group style="position:absolute;left:6280;top:3497;width:10;height:20" coordorigin="6280,3497" coordsize="10,20">
              <v:shape style="position:absolute;left:6280;top:3497;width:10;height:20" coordorigin="6280,3497" coordsize="10,20" path="m6280,3517l6290,3517,6290,3497,6280,3497,6280,3517xe" filled="true" fillcolor="#000000" stroked="false">
                <v:path arrowok="t"/>
                <v:fill type="solid"/>
              </v:shape>
            </v:group>
            <v:group style="position:absolute;left:6280;top:3517;width:10;height:20" coordorigin="6280,3517" coordsize="10,20">
              <v:shape style="position:absolute;left:6280;top:3517;width:10;height:20" coordorigin="6280,3517" coordsize="10,20" path="m6280,3536l6290,3536,6290,3517,6280,3517,6280,3536xe" filled="true" fillcolor="#000000" stroked="false">
                <v:path arrowok="t"/>
                <v:fill type="solid"/>
              </v:shape>
            </v:group>
            <v:group style="position:absolute;left:6280;top:3536;width:10;height:20" coordorigin="6280,3536" coordsize="10,20">
              <v:shape style="position:absolute;left:6280;top:3536;width:10;height:20" coordorigin="6280,3536" coordsize="10,20" path="m6280,3555l6290,3555,6290,3536,6280,3536,6280,3555xe" filled="true" fillcolor="#000000" stroked="false">
                <v:path arrowok="t"/>
                <v:fill type="solid"/>
              </v:shape>
            </v:group>
            <v:group style="position:absolute;left:6280;top:3555;width:10;height:20" coordorigin="6280,3555" coordsize="10,20">
              <v:shape style="position:absolute;left:6280;top:3555;width:10;height:20" coordorigin="6280,3555" coordsize="10,20" path="m6280,3574l6290,3574,6290,3555,6280,3555,6280,3574xe" filled="true" fillcolor="#000000" stroked="false">
                <v:path arrowok="t"/>
                <v:fill type="solid"/>
              </v:shape>
            </v:group>
            <v:group style="position:absolute;left:6280;top:3574;width:10;height:20" coordorigin="6280,3574" coordsize="10,20">
              <v:shape style="position:absolute;left:6280;top:3574;width:10;height:20" coordorigin="6280,3574" coordsize="10,20" path="m6280,3593l6290,3593,6290,3574,6280,3574,6280,3593xe" filled="true" fillcolor="#000000" stroked="false">
                <v:path arrowok="t"/>
                <v:fill type="solid"/>
              </v:shape>
            </v:group>
            <v:group style="position:absolute;left:6280;top:3593;width:10;height:20" coordorigin="6280,3593" coordsize="10,20">
              <v:shape style="position:absolute;left:6280;top:3593;width:10;height:20" coordorigin="6280,3593" coordsize="10,20" path="m6280,3613l6290,3613,6290,3593,6280,3593,6280,3613xe" filled="true" fillcolor="#000000" stroked="false">
                <v:path arrowok="t"/>
                <v:fill type="solid"/>
              </v:shape>
            </v:group>
            <v:group style="position:absolute;left:6280;top:3613;width:10;height:20" coordorigin="6280,3613" coordsize="10,20">
              <v:shape style="position:absolute;left:6280;top:3613;width:10;height:20" coordorigin="6280,3613" coordsize="10,20" path="m6280,3632l6290,3632,6290,3613,6280,3613,6280,3632xe" filled="true" fillcolor="#000000" stroked="false">
                <v:path arrowok="t"/>
                <v:fill type="solid"/>
              </v:shape>
            </v:group>
            <v:group style="position:absolute;left:6280;top:3632;width:10;height:20" coordorigin="6280,3632" coordsize="10,20">
              <v:shape style="position:absolute;left:6280;top:3632;width:10;height:20" coordorigin="6280,3632" coordsize="10,20" path="m6280,3651l6290,3651,6290,3632,6280,3632,6280,3651xe" filled="true" fillcolor="#000000" stroked="false">
                <v:path arrowok="t"/>
                <v:fill type="solid"/>
              </v:shape>
            </v:group>
            <v:group style="position:absolute;left:6280;top:3651;width:10;height:20" coordorigin="6280,3651" coordsize="10,20">
              <v:shape style="position:absolute;left:6280;top:3651;width:10;height:20" coordorigin="6280,3651" coordsize="10,20" path="m6280,3670l6290,3670,6290,3651,6280,3651,6280,3670xe" filled="true" fillcolor="#000000" stroked="false">
                <v:path arrowok="t"/>
                <v:fill type="solid"/>
              </v:shape>
            </v:group>
            <v:group style="position:absolute;left:6280;top:3670;width:10;height:20" coordorigin="6280,3670" coordsize="10,20">
              <v:shape style="position:absolute;left:6280;top:3670;width:10;height:20" coordorigin="6280,3670" coordsize="10,20" path="m6280,3689l6290,3689,6290,3670,6280,3670,6280,3689xe" filled="true" fillcolor="#000000" stroked="false">
                <v:path arrowok="t"/>
                <v:fill type="solid"/>
              </v:shape>
            </v:group>
            <v:group style="position:absolute;left:6280;top:3689;width:10;height:20" coordorigin="6280,3689" coordsize="10,20">
              <v:shape style="position:absolute;left:6280;top:3689;width:10;height:20" coordorigin="6280,3689" coordsize="10,20" path="m6280,3709l6290,3709,6290,3689,6280,3689,6280,3709xe" filled="true" fillcolor="#000000" stroked="false">
                <v:path arrowok="t"/>
                <v:fill type="solid"/>
              </v:shape>
            </v:group>
            <v:group style="position:absolute;left:6280;top:3709;width:10;height:20" coordorigin="6280,3709" coordsize="10,20">
              <v:shape style="position:absolute;left:6280;top:3709;width:10;height:20" coordorigin="6280,3709" coordsize="10,20" path="m6280,3728l6290,3728,6290,3709,6280,3709,6280,3728xe" filled="true" fillcolor="#000000" stroked="false">
                <v:path arrowok="t"/>
                <v:fill type="solid"/>
              </v:shape>
            </v:group>
            <v:group style="position:absolute;left:6280;top:3728;width:10;height:20" coordorigin="6280,3728" coordsize="10,20">
              <v:shape style="position:absolute;left:6280;top:3728;width:10;height:20" coordorigin="6280,3728" coordsize="10,20" path="m6280,3747l6290,3747,6290,3728,6280,3728,6280,3747xe" filled="true" fillcolor="#000000" stroked="false">
                <v:path arrowok="t"/>
                <v:fill type="solid"/>
              </v:shape>
            </v:group>
            <v:group style="position:absolute;left:6280;top:3747;width:10;height:15" coordorigin="6280,3747" coordsize="10,15">
              <v:shape style="position:absolute;left:6280;top:3747;width:10;height:15" coordorigin="6280,3747" coordsize="10,15" path="m6280,3761l6290,3761,6290,3747,6280,3747,6280,3761xe" filled="true" fillcolor="#000000" stroked="false">
                <v:path arrowok="t"/>
                <v:fill type="solid"/>
              </v:shape>
            </v:group>
            <v:group style="position:absolute;left:6280;top:3776;width:29;height:2" coordorigin="6280,3776" coordsize="29,2">
              <v:shape style="position:absolute;left:6280;top:3776;width:29;height:2" coordorigin="6280,3776" coordsize="29,0" path="m6280,3776l6309,3776e" filled="false" stroked="true" strokeweight="1.44pt" strokecolor="#000000">
                <v:path arrowok="t"/>
              </v:shape>
            </v:group>
            <v:group style="position:absolute;left:6309;top:3776;width:905;height:2" coordorigin="6309,3776" coordsize="905,2">
              <v:shape style="position:absolute;left:6309;top:3776;width:905;height:2" coordorigin="6309,3776" coordsize="905,0" path="m6309,3776l7214,3776e" filled="false" stroked="true" strokeweight="1.44pt" strokecolor="#000000">
                <v:path arrowok="t"/>
              </v:shape>
            </v:group>
            <v:group style="position:absolute;left:7214;top:3440;width:10;height:20" coordorigin="7214,3440" coordsize="10,20">
              <v:shape style="position:absolute;left:7214;top:3440;width:10;height:20" coordorigin="7214,3440" coordsize="10,20" path="m7214,3459l7223,3459,7223,3440,7214,3440,7214,3459xe" filled="true" fillcolor="#000000" stroked="false">
                <v:path arrowok="t"/>
                <v:fill type="solid"/>
              </v:shape>
            </v:group>
            <v:group style="position:absolute;left:7214;top:3459;width:10;height:20" coordorigin="7214,3459" coordsize="10,20">
              <v:shape style="position:absolute;left:7214;top:3459;width:10;height:20" coordorigin="7214,3459" coordsize="10,20" path="m7214,3478l7223,3478,7223,3459,7214,3459,7214,3478xe" filled="true" fillcolor="#000000" stroked="false">
                <v:path arrowok="t"/>
                <v:fill type="solid"/>
              </v:shape>
            </v:group>
            <v:group style="position:absolute;left:7214;top:3478;width:10;height:20" coordorigin="7214,3478" coordsize="10,20">
              <v:shape style="position:absolute;left:7214;top:3478;width:10;height:20" coordorigin="7214,3478" coordsize="10,20" path="m7214,3497l7223,3497,7223,3478,7214,3478,7214,3497xe" filled="true" fillcolor="#000000" stroked="false">
                <v:path arrowok="t"/>
                <v:fill type="solid"/>
              </v:shape>
            </v:group>
            <v:group style="position:absolute;left:7214;top:3497;width:10;height:20" coordorigin="7214,3497" coordsize="10,20">
              <v:shape style="position:absolute;left:7214;top:3497;width:10;height:20" coordorigin="7214,3497" coordsize="10,20" path="m7214,3517l7223,3517,7223,3497,7214,3497,7214,3517xe" filled="true" fillcolor="#000000" stroked="false">
                <v:path arrowok="t"/>
                <v:fill type="solid"/>
              </v:shape>
            </v:group>
            <v:group style="position:absolute;left:7214;top:3517;width:10;height:20" coordorigin="7214,3517" coordsize="10,20">
              <v:shape style="position:absolute;left:7214;top:3517;width:10;height:20" coordorigin="7214,3517" coordsize="10,20" path="m7214,3536l7223,3536,7223,3517,7214,3517,7214,3536xe" filled="true" fillcolor="#000000" stroked="false">
                <v:path arrowok="t"/>
                <v:fill type="solid"/>
              </v:shape>
            </v:group>
            <v:group style="position:absolute;left:7214;top:3536;width:10;height:20" coordorigin="7214,3536" coordsize="10,20">
              <v:shape style="position:absolute;left:7214;top:3536;width:10;height:20" coordorigin="7214,3536" coordsize="10,20" path="m7214,3555l7223,3555,7223,3536,7214,3536,7214,3555xe" filled="true" fillcolor="#000000" stroked="false">
                <v:path arrowok="t"/>
                <v:fill type="solid"/>
              </v:shape>
            </v:group>
            <v:group style="position:absolute;left:7214;top:3555;width:10;height:20" coordorigin="7214,3555" coordsize="10,20">
              <v:shape style="position:absolute;left:7214;top:3555;width:10;height:20" coordorigin="7214,3555" coordsize="10,20" path="m7214,3574l7223,3574,7223,3555,7214,3555,7214,3574xe" filled="true" fillcolor="#000000" stroked="false">
                <v:path arrowok="t"/>
                <v:fill type="solid"/>
              </v:shape>
            </v:group>
            <v:group style="position:absolute;left:7214;top:3574;width:10;height:20" coordorigin="7214,3574" coordsize="10,20">
              <v:shape style="position:absolute;left:7214;top:3574;width:10;height:20" coordorigin="7214,3574" coordsize="10,20" path="m7214,3593l7223,3593,7223,3574,7214,3574,7214,3593xe" filled="true" fillcolor="#000000" stroked="false">
                <v:path arrowok="t"/>
                <v:fill type="solid"/>
              </v:shape>
            </v:group>
            <v:group style="position:absolute;left:7214;top:3593;width:10;height:20" coordorigin="7214,3593" coordsize="10,20">
              <v:shape style="position:absolute;left:7214;top:3593;width:10;height:20" coordorigin="7214,3593" coordsize="10,20" path="m7214,3613l7223,3613,7223,3593,7214,3593,7214,3613xe" filled="true" fillcolor="#000000" stroked="false">
                <v:path arrowok="t"/>
                <v:fill type="solid"/>
              </v:shape>
            </v:group>
            <v:group style="position:absolute;left:7214;top:3613;width:10;height:20" coordorigin="7214,3613" coordsize="10,20">
              <v:shape style="position:absolute;left:7214;top:3613;width:10;height:20" coordorigin="7214,3613" coordsize="10,20" path="m7214,3632l7223,3632,7223,3613,7214,3613,7214,3632xe" filled="true" fillcolor="#000000" stroked="false">
                <v:path arrowok="t"/>
                <v:fill type="solid"/>
              </v:shape>
            </v:group>
            <v:group style="position:absolute;left:7214;top:3632;width:10;height:20" coordorigin="7214,3632" coordsize="10,20">
              <v:shape style="position:absolute;left:7214;top:3632;width:10;height:20" coordorigin="7214,3632" coordsize="10,20" path="m7214,3651l7223,3651,7223,3632,7214,3632,7214,3651xe" filled="true" fillcolor="#000000" stroked="false">
                <v:path arrowok="t"/>
                <v:fill type="solid"/>
              </v:shape>
            </v:group>
            <v:group style="position:absolute;left:7214;top:3651;width:10;height:20" coordorigin="7214,3651" coordsize="10,20">
              <v:shape style="position:absolute;left:7214;top:3651;width:10;height:20" coordorigin="7214,3651" coordsize="10,20" path="m7214,3670l7223,3670,7223,3651,7214,3651,7214,3670xe" filled="true" fillcolor="#000000" stroked="false">
                <v:path arrowok="t"/>
                <v:fill type="solid"/>
              </v:shape>
            </v:group>
            <v:group style="position:absolute;left:7214;top:3670;width:10;height:20" coordorigin="7214,3670" coordsize="10,20">
              <v:shape style="position:absolute;left:7214;top:3670;width:10;height:20" coordorigin="7214,3670" coordsize="10,20" path="m7214,3689l7223,3689,7223,3670,7214,3670,7214,3689xe" filled="true" fillcolor="#000000" stroked="false">
                <v:path arrowok="t"/>
                <v:fill type="solid"/>
              </v:shape>
            </v:group>
            <v:group style="position:absolute;left:7214;top:3689;width:10;height:20" coordorigin="7214,3689" coordsize="10,20">
              <v:shape style="position:absolute;left:7214;top:3689;width:10;height:20" coordorigin="7214,3689" coordsize="10,20" path="m7214,3709l7223,3709,7223,3689,7214,3689,7214,3709xe" filled="true" fillcolor="#000000" stroked="false">
                <v:path arrowok="t"/>
                <v:fill type="solid"/>
              </v:shape>
            </v:group>
            <v:group style="position:absolute;left:7214;top:3709;width:10;height:20" coordorigin="7214,3709" coordsize="10,20">
              <v:shape style="position:absolute;left:7214;top:3709;width:10;height:20" coordorigin="7214,3709" coordsize="10,20" path="m7214,3728l7223,3728,7223,3709,7214,3709,7214,3728xe" filled="true" fillcolor="#000000" stroked="false">
                <v:path arrowok="t"/>
                <v:fill type="solid"/>
              </v:shape>
            </v:group>
            <v:group style="position:absolute;left:7214;top:3728;width:10;height:20" coordorigin="7214,3728" coordsize="10,20">
              <v:shape style="position:absolute;left:7214;top:3728;width:10;height:20" coordorigin="7214,3728" coordsize="10,20" path="m7214,3747l7223,3747,7223,3728,7214,3728,7214,3747xe" filled="true" fillcolor="#000000" stroked="false">
                <v:path arrowok="t"/>
                <v:fill type="solid"/>
              </v:shape>
            </v:group>
            <v:group style="position:absolute;left:7214;top:3747;width:10;height:15" coordorigin="7214,3747" coordsize="10,15">
              <v:shape style="position:absolute;left:7214;top:3747;width:10;height:15" coordorigin="7214,3747" coordsize="10,15" path="m7214,3761l7223,3761,7223,3747,7214,3747,7214,3761xe" filled="true" fillcolor="#000000" stroked="false">
                <v:path arrowok="t"/>
                <v:fill type="solid"/>
              </v:shape>
            </v:group>
            <v:group style="position:absolute;left:7214;top:3776;width:29;height:2" coordorigin="7214,3776" coordsize="29,2">
              <v:shape style="position:absolute;left:7214;top:3776;width:29;height:2" coordorigin="7214,3776" coordsize="29,0" path="m7214,3776l7242,3776e" filled="false" stroked="true" strokeweight="1.44pt" strokecolor="#000000">
                <v:path arrowok="t"/>
              </v:shape>
            </v:group>
            <v:group style="position:absolute;left:7242;top:3776;width:684;height:2" coordorigin="7242,3776" coordsize="684,2">
              <v:shape style="position:absolute;left:7242;top:3776;width:684;height:2" coordorigin="7242,3776" coordsize="684,0" path="m7242,3776l7926,3776e" filled="false" stroked="true" strokeweight="1.44pt" strokecolor="#000000">
                <v:path arrowok="t"/>
              </v:shape>
              <v:shape style="position:absolute;left:2077;top:174;width:1078;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2010</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xbxContent>
                </v:textbox>
                <w10:wrap type="none"/>
              </v:shape>
              <v:shape style="position:absolute;left:5622;top:174;width:1079;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2009</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xbxContent>
                </v:textbox>
                <w10:wrap type="none"/>
              </v:shape>
              <v:shape style="position:absolute;left:204;top:561;width:45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账 </w:t>
                      </w:r>
                      <w:r>
                        <w:rPr>
                          <w:rFonts w:ascii="宋体" w:hAnsi="宋体" w:cs="宋体" w:eastAsia="宋体" w:hint="default"/>
                          <w:spacing w:val="63"/>
                          <w:sz w:val="13"/>
                          <w:szCs w:val="13"/>
                        </w:rPr>
                        <w:t> </w:t>
                      </w:r>
                      <w:r>
                        <w:rPr>
                          <w:rFonts w:ascii="宋体" w:hAnsi="宋体" w:cs="宋体" w:eastAsia="宋体" w:hint="default"/>
                          <w:sz w:val="13"/>
                          <w:szCs w:val="13"/>
                        </w:rPr>
                        <w:t>龄</w:t>
                      </w:r>
                    </w:p>
                  </w:txbxContent>
                </v:textbox>
                <w10:wrap type="none"/>
              </v:shape>
              <v:shape style="position:absolute;left:2098;top:565;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占总额</w:t>
                      </w:r>
                      <w:r>
                        <w:rPr>
                          <w:rFonts w:ascii="宋体" w:hAnsi="宋体" w:cs="宋体" w:eastAsia="宋体" w:hint="default"/>
                          <w:sz w:val="13"/>
                          <w:szCs w:val="13"/>
                        </w:rPr>
                      </w:r>
                    </w:p>
                  </w:txbxContent>
                </v:textbox>
                <w10:wrap type="none"/>
              </v:shape>
              <v:shape style="position:absolute;left:3783;top:5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5684;top:565;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占总额</w:t>
                      </w:r>
                      <w:r>
                        <w:rPr>
                          <w:rFonts w:ascii="宋体" w:hAnsi="宋体" w:cs="宋体" w:eastAsia="宋体" w:hint="default"/>
                          <w:sz w:val="13"/>
                          <w:szCs w:val="13"/>
                        </w:rPr>
                      </w:r>
                    </w:p>
                  </w:txbxContent>
                </v:textbox>
                <w10:wrap type="none"/>
              </v:shape>
              <v:shape style="position:absolute;left:7365;top:5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1114;top:724;width:6640;height:291" type="#_x0000_t202" filled="false" stroked="false">
                <v:textbox inset="0,0,0,0">
                  <w:txbxContent>
                    <w:p>
                      <w:pPr>
                        <w:tabs>
                          <w:tab w:pos="1807" w:val="left" w:leader="none"/>
                          <w:tab w:pos="3564" w:val="left" w:leader="none"/>
                          <w:tab w:pos="5429" w:val="left" w:leader="none"/>
                        </w:tabs>
                        <w:spacing w:line="125"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tab/>
                        <w:t>坏账准备</w:t>
                        <w:tab/>
                        <w:t>账面余额</w:t>
                        <w:tab/>
                      </w:r>
                      <w:r>
                        <w:rPr>
                          <w:rFonts w:ascii="宋体" w:hAnsi="宋体" w:cs="宋体" w:eastAsia="宋体" w:hint="default"/>
                          <w:sz w:val="13"/>
                          <w:szCs w:val="13"/>
                        </w:rPr>
                        <w:t>坏账准备</w:t>
                      </w:r>
                    </w:p>
                    <w:p>
                      <w:pPr>
                        <w:tabs>
                          <w:tab w:pos="2798" w:val="left" w:leader="none"/>
                          <w:tab w:pos="4637" w:val="left" w:leader="none"/>
                          <w:tab w:pos="6380" w:val="left" w:leader="none"/>
                        </w:tabs>
                        <w:spacing w:line="165" w:lineRule="exact" w:before="0"/>
                        <w:ind w:left="1051" w:right="0" w:firstLine="0"/>
                        <w:jc w:val="left"/>
                        <w:rPr>
                          <w:rFonts w:ascii="宋体" w:hAnsi="宋体" w:cs="宋体" w:eastAsia="宋体" w:hint="default"/>
                          <w:sz w:val="13"/>
                          <w:szCs w:val="13"/>
                        </w:rPr>
                      </w:pPr>
                      <w:r>
                        <w:rPr>
                          <w:rFonts w:ascii="宋体" w:hAnsi="宋体" w:cs="宋体" w:eastAsia="宋体" w:hint="default"/>
                          <w:w w:val="95"/>
                          <w:sz w:val="13"/>
                          <w:szCs w:val="13"/>
                        </w:rPr>
                        <w:t>比例</w:t>
                        <w:tab/>
                        <w:t>比例</w:t>
                        <w:tab/>
                        <w:t>比例</w:t>
                        <w:tab/>
                        <w:t>比例</w:t>
                      </w:r>
                      <w:r>
                        <w:rPr>
                          <w:rFonts w:ascii="宋体" w:hAnsi="宋体" w:cs="宋体" w:eastAsia="宋体" w:hint="default"/>
                          <w:sz w:val="13"/>
                          <w:szCs w:val="13"/>
                        </w:rPr>
                      </w:r>
                    </w:p>
                  </w:txbxContent>
                </v:textbox>
                <w10:wrap type="none"/>
              </v:shape>
              <v:shape style="position:absolute;left:137;top:1276;width:617;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3</w:t>
                      </w:r>
                      <w:r>
                        <w:rPr>
                          <w:rFonts w:ascii="Calibri" w:hAnsi="Calibri" w:cs="Calibri" w:eastAsia="Calibri" w:hint="default"/>
                          <w:spacing w:val="1"/>
                          <w:sz w:val="13"/>
                          <w:szCs w:val="13"/>
                        </w:rPr>
                        <w:t> </w:t>
                      </w:r>
                      <w:r>
                        <w:rPr>
                          <w:rFonts w:ascii="宋体" w:hAnsi="宋体" w:cs="宋体" w:eastAsia="宋体" w:hint="default"/>
                          <w:sz w:val="13"/>
                          <w:szCs w:val="13"/>
                        </w:rPr>
                        <w:t>个月以内</w:t>
                      </w:r>
                    </w:p>
                  </w:txbxContent>
                </v:textbox>
                <w10:wrap type="none"/>
              </v:shape>
              <v:shape style="position:absolute;left:1049;top:1290;width:757;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w w:val="95"/>
                          <w:sz w:val="13"/>
                        </w:rPr>
                        <w:t>67,716,000.50</w:t>
                      </w:r>
                      <w:r>
                        <w:rPr>
                          <w:rFonts w:ascii="Calibri"/>
                          <w:sz w:val="13"/>
                        </w:rPr>
                      </w:r>
                    </w:p>
                  </w:txbxContent>
                </v:textbox>
                <w10:wrap type="none"/>
              </v:shape>
              <v:shape style="position:absolute;left:2180;top:1290;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68.81%</w:t>
                      </w:r>
                    </w:p>
                  </w:txbxContent>
                </v:textbox>
                <w10:wrap type="none"/>
              </v:shape>
              <v:shape style="position:absolute;left:4616;top:1290;width:752;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32,197,965.60</w:t>
                      </w:r>
                    </w:p>
                  </w:txbxContent>
                </v:textbox>
                <w10:wrap type="none"/>
              </v:shape>
              <v:shape style="position:absolute;left:5787;top:1290;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65.78%</w:t>
                      </w:r>
                    </w:p>
                  </w:txbxContent>
                </v:textbox>
                <w10:wrap type="none"/>
              </v:shape>
              <v:shape style="position:absolute;left:137;top:1605;width:617;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个月</w:t>
                      </w:r>
                    </w:p>
                  </w:txbxContent>
                </v:textbox>
                <w10:wrap type="none"/>
              </v:shape>
              <v:shape style="position:absolute;left:1054;top:1619;width:752;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20,334,449.70</w:t>
                      </w:r>
                    </w:p>
                  </w:txbxContent>
                </v:textbox>
                <w10:wrap type="none"/>
              </v:shape>
              <v:shape style="position:absolute;left:2180;top:1619;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20.66%</w:t>
                      </w:r>
                    </w:p>
                  </w:txbxContent>
                </v:textbox>
                <w10:wrap type="none"/>
              </v:shape>
              <v:shape style="position:absolute;left:2885;top:1619;width:59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610,033.50</w:t>
                      </w:r>
                    </w:p>
                  </w:txbxContent>
                </v:textbox>
                <w10:wrap type="none"/>
              </v:shape>
              <v:shape style="position:absolute;left:3966;top:1619;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3.00%</w:t>
                      </w:r>
                    </w:p>
                  </w:txbxContent>
                </v:textbox>
                <w10:wrap type="none"/>
              </v:shape>
              <v:shape style="position:absolute;left:4681;top:1619;width:687;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3,202,215.59</w:t>
                      </w:r>
                    </w:p>
                  </w:txbxContent>
                </v:textbox>
                <w10:wrap type="none"/>
              </v:shape>
              <v:shape style="position:absolute;left:5852;top:1619;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6.54%</w:t>
                      </w:r>
                    </w:p>
                  </w:txbxContent>
                </v:textbox>
                <w10:wrap type="none"/>
              </v:shape>
              <v:shape style="position:absolute;left:6590;top:1619;width:522;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96,066.47</w:t>
                      </w:r>
                    </w:p>
                  </w:txbxContent>
                </v:textbox>
                <w10:wrap type="none"/>
              </v:shape>
              <v:shape style="position:absolute;left:7492;top:1619;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3.00%</w:t>
                      </w:r>
                    </w:p>
                  </w:txbxContent>
                </v:textbox>
                <w10:wrap type="none"/>
              </v:shape>
              <v:shape style="position:absolute;left:137;top:1936;width:423;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r>
                    </w:p>
                  </w:txbxContent>
                </v:textbox>
                <w10:wrap type="none"/>
              </v:shape>
              <v:shape style="position:absolute;left:1117;top:1951;width:690;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1,994,319.61</w:t>
                      </w:r>
                    </w:p>
                  </w:txbxContent>
                </v:textbox>
                <w10:wrap type="none"/>
              </v:shape>
              <v:shape style="position:absolute;left:2245;top:1951;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2.03%</w:t>
                      </w:r>
                    </w:p>
                  </w:txbxContent>
                </v:textbox>
                <w10:wrap type="none"/>
              </v:shape>
              <v:shape style="position:absolute;left:2950;top:1951;width:527;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w w:val="95"/>
                          <w:sz w:val="13"/>
                        </w:rPr>
                        <w:t>99,715.98</w:t>
                      </w:r>
                      <w:r>
                        <w:rPr>
                          <w:rFonts w:ascii="Calibri"/>
                          <w:sz w:val="13"/>
                        </w:rPr>
                      </w:r>
                    </w:p>
                  </w:txbxContent>
                </v:textbox>
                <w10:wrap type="none"/>
              </v:shape>
              <v:shape style="position:absolute;left:3966;top:1951;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5.00%</w:t>
                      </w:r>
                    </w:p>
                  </w:txbxContent>
                </v:textbox>
                <w10:wrap type="none"/>
              </v:shape>
              <v:shape style="position:absolute;left:4679;top:1951;width:690;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9,790,019.03</w:t>
                      </w:r>
                    </w:p>
                  </w:txbxContent>
                </v:textbox>
                <w10:wrap type="none"/>
              </v:shape>
              <v:shape style="position:absolute;left:5787;top:1951;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20.00%</w:t>
                      </w:r>
                    </w:p>
                  </w:txbxContent>
                </v:textbox>
                <w10:wrap type="none"/>
              </v:shape>
              <v:shape style="position:absolute;left:6520;top:1951;width:59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489,500.95</w:t>
                      </w:r>
                    </w:p>
                  </w:txbxContent>
                </v:textbox>
                <w10:wrap type="none"/>
              </v:shape>
              <v:shape style="position:absolute;left:7492;top:1951;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5.00%</w:t>
                      </w:r>
                    </w:p>
                  </w:txbxContent>
                </v:textbox>
                <w10:wrap type="none"/>
              </v:shape>
              <v:shape style="position:absolute;left:137;top:2265;width:423;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r>
                    </w:p>
                  </w:txbxContent>
                </v:textbox>
                <w10:wrap type="none"/>
              </v:shape>
              <v:shape style="position:absolute;left:1124;top:2279;width:683;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5,748,076.40</w:t>
                      </w:r>
                    </w:p>
                  </w:txbxContent>
                </v:textbox>
                <w10:wrap type="none"/>
              </v:shape>
              <v:shape style="position:absolute;left:2245;top:2279;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5.84%</w:t>
                      </w:r>
                    </w:p>
                  </w:txbxContent>
                </v:textbox>
                <w10:wrap type="none"/>
              </v:shape>
              <v:shape style="position:absolute;left:2893;top:2279;width:584;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2"/>
                          <w:sz w:val="13"/>
                        </w:rPr>
                        <w:t>574,807.64</w:t>
                      </w:r>
                    </w:p>
                  </w:txbxContent>
                </v:textbox>
                <w10:wrap type="none"/>
              </v:shape>
              <v:shape style="position:absolute;left:3901;top:2279;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10.00%</w:t>
                      </w:r>
                    </w:p>
                  </w:txbxContent>
                </v:textbox>
                <w10:wrap type="none"/>
              </v:shape>
              <v:shape style="position:absolute;left:4779;top:2279;width:589;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258,677.70</w:t>
                      </w:r>
                    </w:p>
                  </w:txbxContent>
                </v:textbox>
                <w10:wrap type="none"/>
              </v:shape>
              <v:shape style="position:absolute;left:5855;top:2279;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0.53%</w:t>
                      </w:r>
                    </w:p>
                  </w:txbxContent>
                </v:textbox>
                <w10:wrap type="none"/>
              </v:shape>
              <v:shape style="position:absolute;left:6587;top:2279;width:524;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25,867.77</w:t>
                      </w:r>
                    </w:p>
                  </w:txbxContent>
                </v:textbox>
                <w10:wrap type="none"/>
              </v:shape>
              <v:shape style="position:absolute;left:7427;top:2279;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10.00%</w:t>
                      </w:r>
                    </w:p>
                  </w:txbxContent>
                </v:textbox>
                <w10:wrap type="none"/>
              </v:shape>
              <v:shape style="position:absolute;left:137;top:2596;width:423;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r>
                    </w:p>
                  </w:txbxContent>
                </v:textbox>
                <w10:wrap type="none"/>
              </v:shape>
              <v:shape style="position:absolute;left:1217;top:2611;width:589;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241,020.06</w:t>
                      </w:r>
                    </w:p>
                  </w:txbxContent>
                </v:textbox>
                <w10:wrap type="none"/>
              </v:shape>
              <v:shape style="position:absolute;left:2245;top:2611;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0.24%</w:t>
                      </w:r>
                    </w:p>
                  </w:txbxContent>
                </v:textbox>
                <w10:wrap type="none"/>
              </v:shape>
              <v:shape style="position:absolute;left:2953;top:2611;width:524;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48,204.00</w:t>
                      </w:r>
                    </w:p>
                  </w:txbxContent>
                </v:textbox>
                <w10:wrap type="none"/>
              </v:shape>
              <v:shape style="position:absolute;left:3901;top:2611;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20.00%</w:t>
                      </w:r>
                    </w:p>
                  </w:txbxContent>
                </v:textbox>
                <w10:wrap type="none"/>
              </v:shape>
              <v:shape style="position:absolute;left:4683;top:2611;width:685;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2,830,972.54</w:t>
                      </w:r>
                    </w:p>
                  </w:txbxContent>
                </v:textbox>
                <w10:wrap type="none"/>
              </v:shape>
              <v:shape style="position:absolute;left:5855;top:2611;width:318;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2"/>
                          <w:sz w:val="13"/>
                        </w:rPr>
                        <w:t>5.78%</w:t>
                      </w:r>
                    </w:p>
                  </w:txbxContent>
                </v:textbox>
                <w10:wrap type="none"/>
              </v:shape>
              <v:shape style="position:absolute;left:6522;top:2611;width:589;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566,194.51</w:t>
                      </w:r>
                    </w:p>
                  </w:txbxContent>
                </v:textbox>
                <w10:wrap type="none"/>
              </v:shape>
              <v:shape style="position:absolute;left:7427;top:2611;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20.00%</w:t>
                      </w:r>
                    </w:p>
                  </w:txbxContent>
                </v:textbox>
                <w10:wrap type="none"/>
              </v:shape>
              <v:shape style="position:absolute;left:137;top:2925;width:423;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r>
                    </w:p>
                  </w:txbxContent>
                </v:textbox>
                <w10:wrap type="none"/>
              </v:shape>
              <v:shape style="position:absolute;left:1126;top:2939;width:680;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2"/>
                          <w:sz w:val="13"/>
                        </w:rPr>
                        <w:t>1,707,374.16</w:t>
                      </w:r>
                    </w:p>
                  </w:txbxContent>
                </v:textbox>
                <w10:wrap type="none"/>
              </v:shape>
              <v:shape style="position:absolute;left:2247;top:2939;width:319;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2"/>
                          <w:sz w:val="13"/>
                        </w:rPr>
                        <w:t>1.74%</w:t>
                      </w:r>
                    </w:p>
                  </w:txbxContent>
                </v:textbox>
                <w10:wrap type="none"/>
              </v:shape>
              <v:shape style="position:absolute;left:2888;top:2939;width:589;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853,687.08</w:t>
                      </w:r>
                    </w:p>
                  </w:txbxContent>
                </v:textbox>
                <w10:wrap type="none"/>
              </v:shape>
              <v:shape style="position:absolute;left:3901;top:2939;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50.00%</w:t>
                      </w:r>
                    </w:p>
                  </w:txbxContent>
                </v:textbox>
                <w10:wrap type="none"/>
              </v:shape>
              <v:shape style="position:absolute;left:4847;top:2939;width:522;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47,480.00</w:t>
                      </w:r>
                    </w:p>
                  </w:txbxContent>
                </v:textbox>
                <w10:wrap type="none"/>
              </v:shape>
              <v:shape style="position:absolute;left:5852;top:2939;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0.10%</w:t>
                      </w:r>
                    </w:p>
                  </w:txbxContent>
                </v:textbox>
                <w10:wrap type="none"/>
              </v:shape>
              <v:shape style="position:absolute;left:6590;top:2939;width:522;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23,740.00</w:t>
                      </w:r>
                    </w:p>
                  </w:txbxContent>
                </v:textbox>
                <w10:wrap type="none"/>
              </v:shape>
              <v:shape style="position:absolute;left:7427;top:2939;width:386;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50.00%</w:t>
                      </w:r>
                    </w:p>
                  </w:txbxContent>
                </v:textbox>
                <w10:wrap type="none"/>
              </v:shape>
              <v:shape style="position:absolute;left:137;top:3256;width:488;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r>
                    </w:p>
                  </w:txbxContent>
                </v:textbox>
                <w10:wrap type="none"/>
              </v:shape>
              <v:shape style="position:absolute;left:1217;top:3271;width:589;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667,498.62</w:t>
                      </w:r>
                    </w:p>
                  </w:txbxContent>
                </v:textbox>
                <w10:wrap type="none"/>
              </v:shape>
              <v:shape style="position:absolute;left:2245;top:3271;width:321;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0.68%</w:t>
                      </w:r>
                    </w:p>
                  </w:txbxContent>
                </v:textbox>
                <w10:wrap type="none"/>
              </v:shape>
              <v:shape style="position:absolute;left:2888;top:3271;width:589;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667,498.62</w:t>
                      </w:r>
                    </w:p>
                  </w:txbxContent>
                </v:textbox>
                <w10:wrap type="none"/>
              </v:shape>
              <v:shape style="position:absolute;left:3834;top:3271;width:453;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100.00%</w:t>
                      </w:r>
                    </w:p>
                  </w:txbxContent>
                </v:textbox>
                <w10:wrap type="none"/>
              </v:shape>
              <v:shape style="position:absolute;left:4779;top:3271;width:589;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620,018.62</w:t>
                      </w:r>
                    </w:p>
                  </w:txbxContent>
                </v:textbox>
                <w10:wrap type="none"/>
              </v:shape>
              <v:shape style="position:absolute;left:5857;top:3271;width:318;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2"/>
                          <w:sz w:val="13"/>
                        </w:rPr>
                        <w:t>1.27%</w:t>
                      </w:r>
                    </w:p>
                  </w:txbxContent>
                </v:textbox>
                <w10:wrap type="none"/>
              </v:shape>
              <v:shape style="position:absolute;left:6522;top:3271;width:1291;height:130" type="#_x0000_t202" filled="false" stroked="false">
                <v:textbox inset="0,0,0,0">
                  <w:txbxContent>
                    <w:p>
                      <w:pPr>
                        <w:tabs>
                          <w:tab w:pos="837" w:val="left" w:leader="none"/>
                        </w:tabs>
                        <w:spacing w:line="130" w:lineRule="exact" w:before="0"/>
                        <w:ind w:left="0" w:right="0" w:firstLine="0"/>
                        <w:jc w:val="left"/>
                        <w:rPr>
                          <w:rFonts w:ascii="Calibri" w:hAnsi="Calibri" w:cs="Calibri" w:eastAsia="Calibri" w:hint="default"/>
                          <w:sz w:val="13"/>
                          <w:szCs w:val="13"/>
                        </w:rPr>
                      </w:pPr>
                      <w:r>
                        <w:rPr>
                          <w:rFonts w:ascii="Calibri"/>
                          <w:spacing w:val="-1"/>
                          <w:sz w:val="13"/>
                        </w:rPr>
                        <w:t>620,018.62</w:t>
                        <w:tab/>
                        <w:t>100.00%</w:t>
                      </w:r>
                    </w:p>
                  </w:txbxContent>
                </v:textbox>
                <w10:wrap type="none"/>
              </v:shape>
              <v:shape style="position:absolute;left:204;top:3585;width:45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合 </w:t>
                      </w:r>
                      <w:r>
                        <w:rPr>
                          <w:rFonts w:ascii="宋体" w:hAnsi="宋体" w:cs="宋体" w:eastAsia="宋体" w:hint="default"/>
                          <w:spacing w:val="63"/>
                          <w:sz w:val="13"/>
                          <w:szCs w:val="13"/>
                        </w:rPr>
                        <w:t> </w:t>
                      </w:r>
                      <w:r>
                        <w:rPr>
                          <w:rFonts w:ascii="宋体" w:hAnsi="宋体" w:cs="宋体" w:eastAsia="宋体" w:hint="default"/>
                          <w:sz w:val="13"/>
                          <w:szCs w:val="13"/>
                        </w:rPr>
                        <w:t>计</w:t>
                      </w:r>
                    </w:p>
                  </w:txbxContent>
                </v:textbox>
                <w10:wrap type="none"/>
              </v:shape>
              <v:shape style="position:absolute;left:1052;top:3599;width:754;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98,408,739.05</w:t>
                      </w:r>
                    </w:p>
                  </w:txbxContent>
                </v:textbox>
                <w10:wrap type="none"/>
              </v:shape>
              <v:shape style="position:absolute;left:2113;top:3599;width:1364;height:130" type="#_x0000_t202" filled="false" stroked="false">
                <v:textbox inset="0,0,0,0">
                  <w:txbxContent>
                    <w:p>
                      <w:pPr>
                        <w:tabs>
                          <w:tab w:pos="676" w:val="left" w:leader="none"/>
                        </w:tabs>
                        <w:spacing w:line="130" w:lineRule="exact" w:before="0"/>
                        <w:ind w:left="0" w:right="0" w:firstLine="0"/>
                        <w:jc w:val="left"/>
                        <w:rPr>
                          <w:rFonts w:ascii="Calibri" w:hAnsi="Calibri" w:cs="Calibri" w:eastAsia="Calibri" w:hint="default"/>
                          <w:sz w:val="13"/>
                          <w:szCs w:val="13"/>
                        </w:rPr>
                      </w:pPr>
                      <w:r>
                        <w:rPr>
                          <w:rFonts w:ascii="Calibri"/>
                          <w:spacing w:val="-1"/>
                          <w:sz w:val="13"/>
                        </w:rPr>
                        <w:t>100.00%</w:t>
                        <w:tab/>
                        <w:t>2,853,946.82</w:t>
                      </w:r>
                      <w:r>
                        <w:rPr>
                          <w:rFonts w:ascii="Calibri"/>
                          <w:sz w:val="13"/>
                        </w:rPr>
                      </w:r>
                    </w:p>
                  </w:txbxContent>
                </v:textbox>
                <w10:wrap type="none"/>
              </v:shape>
              <v:shape style="position:absolute;left:4616;top:3599;width:752;height:130" type="#_x0000_t202" filled="false" stroked="false">
                <v:textbox inset="0,0,0,0">
                  <w:txbxContent>
                    <w:p>
                      <w:pPr>
                        <w:spacing w:line="130" w:lineRule="exact" w:before="0"/>
                        <w:ind w:left="0" w:right="0" w:firstLine="0"/>
                        <w:jc w:val="left"/>
                        <w:rPr>
                          <w:rFonts w:ascii="Calibri" w:hAnsi="Calibri" w:cs="Calibri" w:eastAsia="Calibri" w:hint="default"/>
                          <w:sz w:val="13"/>
                          <w:szCs w:val="13"/>
                        </w:rPr>
                      </w:pPr>
                      <w:r>
                        <w:rPr>
                          <w:rFonts w:ascii="Calibri"/>
                          <w:spacing w:val="-1"/>
                          <w:sz w:val="13"/>
                        </w:rPr>
                        <w:t>48,947,349.08</w:t>
                      </w:r>
                    </w:p>
                  </w:txbxContent>
                </v:textbox>
                <w10:wrap type="none"/>
              </v:shape>
              <v:shape style="position:absolute;left:5720;top:3599;width:1391;height:130" type="#_x0000_t202" filled="false" stroked="false">
                <v:textbox inset="0,0,0,0">
                  <w:txbxContent>
                    <w:p>
                      <w:pPr>
                        <w:tabs>
                          <w:tab w:pos="701" w:val="left" w:leader="none"/>
                        </w:tabs>
                        <w:spacing w:line="130" w:lineRule="exact" w:before="0"/>
                        <w:ind w:left="0" w:right="0" w:firstLine="0"/>
                        <w:jc w:val="left"/>
                        <w:rPr>
                          <w:rFonts w:ascii="Calibri" w:hAnsi="Calibri" w:cs="Calibri" w:eastAsia="Calibri" w:hint="default"/>
                          <w:sz w:val="13"/>
                          <w:szCs w:val="13"/>
                        </w:rPr>
                      </w:pPr>
                      <w:r>
                        <w:rPr>
                          <w:rFonts w:ascii="Calibri"/>
                          <w:spacing w:val="-1"/>
                          <w:sz w:val="13"/>
                        </w:rPr>
                        <w:t>100.00%</w:t>
                        <w:tab/>
                        <w:t>1,821,388.32</w:t>
                      </w:r>
                    </w:p>
                  </w:txbxContent>
                </v:textbox>
                <w10:wrap type="none"/>
              </v:shape>
            </v:group>
          </v:group>
        </w:pict>
      </w:r>
      <w:r>
        <w:rPr>
          <w:rFonts w:ascii="宋体" w:hAnsi="宋体" w:cs="宋体" w:eastAsia="宋体" w:hint="default"/>
          <w:position w:val="-75"/>
          <w:sz w:val="20"/>
          <w:szCs w:val="20"/>
        </w:rPr>
      </w:r>
    </w:p>
    <w:p>
      <w:pPr>
        <w:spacing w:after="0" w:line="3790" w:lineRule="exact"/>
        <w:rPr>
          <w:rFonts w:ascii="宋体" w:hAnsi="宋体" w:cs="宋体" w:eastAsia="宋体" w:hint="default"/>
          <w:sz w:val="20"/>
          <w:szCs w:val="20"/>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7"/>
          <w:szCs w:val="27"/>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189.050003pt;margin-top:38.543674pt;width:.48pt;height:.12pt;mso-position-horizontal-relative:page;mso-position-vertical-relative:paragraph;z-index:-1126408" type="#_x0000_t75" stroked="false">
            <v:imagedata r:id="rId730" o:title=""/>
          </v:shape>
        </w:pict>
      </w:r>
      <w:r>
        <w:rPr/>
        <w:pict>
          <v:shape style="position:absolute;margin-left:266.690002pt;margin-top:38.543674pt;width:.48001pt;height:.12pt;mso-position-horizontal-relative:page;mso-position-vertical-relative:paragraph;z-index:-1126384" type="#_x0000_t75" stroked="false">
            <v:imagedata r:id="rId730" o:title=""/>
          </v:shape>
        </w:pict>
      </w:r>
      <w:r>
        <w:rPr/>
        <w:pict>
          <v:shape style="position:absolute;margin-left:336.190002pt;margin-top:38.543674pt;width:.48001pt;height:.12pt;mso-position-horizontal-relative:page;mso-position-vertical-relative:paragraph;z-index:-1126360" type="#_x0000_t75" stroked="false">
            <v:imagedata r:id="rId730" o:title=""/>
          </v:shape>
        </w:pict>
      </w:r>
      <w:r>
        <w:rPr/>
        <w:pict>
          <v:shape style="position:absolute;margin-left:441.220001pt;margin-top:38.543674pt;width:.48001pt;height:.12pt;mso-position-horizontal-relative:page;mso-position-vertical-relative:paragraph;z-index:-1126336" type="#_x0000_t75" stroked="false">
            <v:imagedata r:id="rId730" o:title=""/>
          </v:shape>
        </w:pict>
      </w:r>
      <w:r>
        <w:rPr/>
        <w:pict>
          <v:shape style="position:absolute;margin-left:336.670013pt;margin-top:57.263695pt;width:104.548356pt;height:.48pt;mso-position-horizontal-relative:page;mso-position-vertical-relative:paragraph;z-index:20320" type="#_x0000_t75" stroked="false">
            <v:imagedata r:id="rId731" o:title=""/>
          </v:shape>
        </w:pict>
      </w:r>
      <w:r>
        <w:rPr/>
        <w:pict>
          <v:group style="position:absolute;margin-left:147.619995pt;margin-top:76.583633pt;width:367.8pt;height:.5pt;mso-position-horizontal-relative:page;mso-position-vertical-relative:paragraph;z-index:-1126288" coordorigin="2952,1532" coordsize="7356,10">
            <v:shape style="position:absolute;left:2952;top:1532;width:3771;height:10" type="#_x0000_t75" stroked="false">
              <v:imagedata r:id="rId732" o:title=""/>
            </v:shape>
            <v:shape style="position:absolute;left:6719;top:1532;width:3589;height:10" type="#_x0000_t75" stroked="false">
              <v:imagedata r:id="rId733"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应收账款坏账准备的变动如下：</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937" w:type="dxa"/>
        <w:tblLayout w:type="fixed"/>
        <w:tblCellMar>
          <w:top w:w="0" w:type="dxa"/>
          <w:left w:w="0" w:type="dxa"/>
          <w:bottom w:w="0" w:type="dxa"/>
          <w:right w:w="0" w:type="dxa"/>
        </w:tblCellMar>
        <w:tblLook w:val="01E0"/>
      </w:tblPr>
      <w:tblGrid>
        <w:gridCol w:w="848"/>
        <w:gridCol w:w="1553"/>
        <w:gridCol w:w="1390"/>
        <w:gridCol w:w="1104"/>
        <w:gridCol w:w="997"/>
        <w:gridCol w:w="1478"/>
      </w:tblGrid>
      <w:tr>
        <w:trPr>
          <w:trHeight w:val="389" w:hRule="exact"/>
        </w:trPr>
        <w:tc>
          <w:tcPr>
            <w:tcW w:w="848"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8"/>
                <w:szCs w:val="28"/>
              </w:rPr>
            </w:pPr>
          </w:p>
        </w:tc>
        <w:tc>
          <w:tcPr>
            <w:tcW w:w="1553" w:type="dxa"/>
            <w:vMerge w:val="restart"/>
            <w:tcBorders>
              <w:top w:val="single" w:sz="12"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1390" w:type="dxa"/>
            <w:vMerge w:val="restart"/>
            <w:tcBorders>
              <w:top w:val="single" w:sz="12"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39"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10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92" w:right="0"/>
              <w:jc w:val="left"/>
              <w:rPr>
                <w:rFonts w:ascii="宋体" w:hAnsi="宋体" w:cs="宋体" w:eastAsia="宋体" w:hint="default"/>
                <w:sz w:val="18"/>
                <w:szCs w:val="18"/>
              </w:rPr>
            </w:pPr>
            <w:r>
              <w:rPr>
                <w:rFonts w:ascii="宋体" w:hAnsi="宋体" w:cs="宋体" w:eastAsia="宋体" w:hint="default"/>
                <w:sz w:val="18"/>
                <w:szCs w:val="18"/>
              </w:rPr>
              <w:t>本年减少额</w:t>
            </w:r>
          </w:p>
        </w:tc>
        <w:tc>
          <w:tcPr>
            <w:tcW w:w="1478" w:type="dxa"/>
            <w:vMerge w:val="restart"/>
            <w:tcBorders>
              <w:top w:val="single" w:sz="12" w:space="0" w:color="000000"/>
              <w:left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91" w:right="0"/>
              <w:jc w:val="lef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95" w:hRule="exact"/>
        </w:trPr>
        <w:tc>
          <w:tcPr>
            <w:tcW w:w="848" w:type="dxa"/>
            <w:tcBorders>
              <w:top w:val="nil" w:sz="6" w:space="0" w:color="auto"/>
              <w:left w:val="nil" w:sz="6" w:space="0" w:color="auto"/>
              <w:bottom w:val="nil" w:sz="6" w:space="0" w:color="auto"/>
              <w:right w:val="single" w:sz="4" w:space="0" w:color="000000"/>
            </w:tcBorders>
          </w:tcPr>
          <w:p>
            <w:pPr/>
          </w:p>
        </w:tc>
        <w:tc>
          <w:tcPr>
            <w:tcW w:w="1553" w:type="dxa"/>
            <w:vMerge/>
            <w:tcBorders>
              <w:left w:val="single" w:sz="4" w:space="0" w:color="000000"/>
              <w:bottom w:val="nil" w:sz="6" w:space="0" w:color="auto"/>
              <w:right w:val="single" w:sz="4" w:space="0" w:color="000000"/>
            </w:tcBorders>
          </w:tcPr>
          <w:p>
            <w:pPr/>
          </w:p>
        </w:tc>
        <w:tc>
          <w:tcPr>
            <w:tcW w:w="1390" w:type="dxa"/>
            <w:vMerge/>
            <w:tcBorders>
              <w:left w:val="single" w:sz="4" w:space="0" w:color="000000"/>
              <w:bottom w:val="nil" w:sz="6" w:space="0" w:color="auto"/>
              <w:right w:val="single" w:sz="4" w:space="0" w:color="000000"/>
            </w:tcBorders>
          </w:tcPr>
          <w:p>
            <w:pPr/>
          </w:p>
        </w:tc>
        <w:tc>
          <w:tcPr>
            <w:tcW w:w="1104" w:type="dxa"/>
            <w:vMerge w:val="restart"/>
            <w:tcBorders>
              <w:top w:val="nil" w:sz="6" w:space="0" w:color="auto"/>
              <w:left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转回</w:t>
            </w:r>
          </w:p>
        </w:tc>
        <w:tc>
          <w:tcPr>
            <w:tcW w:w="997" w:type="dxa"/>
            <w:vMerge w:val="restart"/>
            <w:tcBorders>
              <w:top w:val="nil" w:sz="6" w:space="0" w:color="auto"/>
              <w:left w:val="single" w:sz="4" w:space="0" w:color="000000"/>
              <w:right w:val="single" w:sz="4" w:space="0" w:color="000000"/>
            </w:tcBorders>
          </w:tcPr>
          <w:p>
            <w:pPr>
              <w:pStyle w:val="TableParagraph"/>
              <w:spacing w:line="240" w:lineRule="auto" w:before="51"/>
              <w:ind w:left="311" w:right="0"/>
              <w:jc w:val="left"/>
              <w:rPr>
                <w:rFonts w:ascii="宋体" w:hAnsi="宋体" w:cs="宋体" w:eastAsia="宋体" w:hint="default"/>
                <w:sz w:val="18"/>
                <w:szCs w:val="18"/>
              </w:rPr>
            </w:pPr>
            <w:r>
              <w:rPr>
                <w:rFonts w:ascii="宋体" w:hAnsi="宋体" w:cs="宋体" w:eastAsia="宋体" w:hint="default"/>
                <w:sz w:val="18"/>
                <w:szCs w:val="18"/>
              </w:rPr>
              <w:t>转销</w:t>
            </w:r>
          </w:p>
        </w:tc>
        <w:tc>
          <w:tcPr>
            <w:tcW w:w="1478" w:type="dxa"/>
            <w:vMerge/>
            <w:tcBorders>
              <w:left w:val="single" w:sz="4" w:space="0" w:color="000000"/>
              <w:bottom w:val="nil" w:sz="6" w:space="0" w:color="auto"/>
              <w:right w:val="nil" w:sz="6" w:space="0" w:color="auto"/>
            </w:tcBorders>
          </w:tcPr>
          <w:p>
            <w:pPr/>
          </w:p>
        </w:tc>
      </w:tr>
      <w:tr>
        <w:trPr>
          <w:trHeight w:val="688" w:hRule="exact"/>
        </w:trPr>
        <w:tc>
          <w:tcPr>
            <w:tcW w:w="848"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right="5"/>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101"/>
              <w:jc w:val="right"/>
              <w:rPr>
                <w:rFonts w:ascii="Calibri" w:hAnsi="Calibri" w:cs="Calibri" w:eastAsia="Calibri" w:hint="default"/>
                <w:sz w:val="18"/>
                <w:szCs w:val="18"/>
              </w:rPr>
            </w:pPr>
            <w:r>
              <w:rPr>
                <w:rFonts w:ascii="Calibri"/>
                <w:spacing w:val="-1"/>
                <w:sz w:val="18"/>
              </w:rPr>
              <w:t>1,344,492.58</w:t>
            </w:r>
          </w:p>
        </w:tc>
        <w:tc>
          <w:tcPr>
            <w:tcW w:w="13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99"/>
              <w:jc w:val="right"/>
              <w:rPr>
                <w:rFonts w:ascii="Calibri" w:hAnsi="Calibri" w:cs="Calibri" w:eastAsia="Calibri" w:hint="default"/>
                <w:sz w:val="18"/>
                <w:szCs w:val="18"/>
              </w:rPr>
            </w:pPr>
            <w:r>
              <w:rPr>
                <w:rFonts w:ascii="Calibri"/>
                <w:spacing w:val="-2"/>
                <w:sz w:val="18"/>
              </w:rPr>
              <w:t>476,895.74</w:t>
            </w:r>
          </w:p>
        </w:tc>
        <w:tc>
          <w:tcPr>
            <w:tcW w:w="1104" w:type="dxa"/>
            <w:vMerge/>
            <w:tcBorders>
              <w:left w:val="single" w:sz="4" w:space="0" w:color="000000"/>
              <w:right w:val="single" w:sz="4" w:space="0" w:color="000000"/>
            </w:tcBorders>
          </w:tcPr>
          <w:p>
            <w:pPr/>
          </w:p>
        </w:tc>
        <w:tc>
          <w:tcPr>
            <w:tcW w:w="997" w:type="dxa"/>
            <w:vMerge/>
            <w:tcBorders>
              <w:left w:val="single" w:sz="4" w:space="0" w:color="000000"/>
              <w:right w:val="single" w:sz="4" w:space="0" w:color="000000"/>
            </w:tcBorders>
          </w:tcPr>
          <w:p>
            <w:pPr/>
          </w:p>
        </w:tc>
        <w:tc>
          <w:tcPr>
            <w:tcW w:w="147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1"/>
              <w:ind w:right="106"/>
              <w:jc w:val="right"/>
              <w:rPr>
                <w:rFonts w:ascii="Calibri" w:hAnsi="Calibri" w:cs="Calibri" w:eastAsia="Calibri" w:hint="default"/>
                <w:sz w:val="18"/>
                <w:szCs w:val="18"/>
              </w:rPr>
            </w:pPr>
            <w:r>
              <w:rPr>
                <w:rFonts w:ascii="Calibri"/>
                <w:sz w:val="18"/>
              </w:rPr>
              <w:t>1,821,388.32</w:t>
            </w:r>
          </w:p>
        </w:tc>
      </w:tr>
      <w:tr>
        <w:trPr>
          <w:trHeight w:val="386" w:hRule="exact"/>
        </w:trPr>
        <w:tc>
          <w:tcPr>
            <w:tcW w:w="848"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right="5"/>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98"/>
              <w:jc w:val="right"/>
              <w:rPr>
                <w:rFonts w:ascii="Calibri" w:hAnsi="Calibri" w:cs="Calibri" w:eastAsia="Calibri" w:hint="default"/>
                <w:sz w:val="18"/>
                <w:szCs w:val="18"/>
              </w:rPr>
            </w:pPr>
            <w:r>
              <w:rPr>
                <w:rFonts w:ascii="Calibri"/>
                <w:sz w:val="18"/>
              </w:rPr>
              <w:t>1,821,388.32</w:t>
            </w:r>
          </w:p>
        </w:tc>
        <w:tc>
          <w:tcPr>
            <w:tcW w:w="13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96"/>
              <w:jc w:val="right"/>
              <w:rPr>
                <w:rFonts w:ascii="Calibri" w:hAnsi="Calibri" w:cs="Calibri" w:eastAsia="Calibri" w:hint="default"/>
                <w:sz w:val="18"/>
                <w:szCs w:val="18"/>
              </w:rPr>
            </w:pPr>
            <w:r>
              <w:rPr>
                <w:rFonts w:ascii="Calibri"/>
                <w:sz w:val="18"/>
              </w:rPr>
              <w:t>1,032,558.50</w:t>
            </w:r>
          </w:p>
        </w:tc>
        <w:tc>
          <w:tcPr>
            <w:tcW w:w="1104" w:type="dxa"/>
            <w:vMerge/>
            <w:tcBorders>
              <w:left w:val="single" w:sz="4" w:space="0" w:color="000000"/>
              <w:bottom w:val="single" w:sz="12" w:space="0" w:color="000000"/>
              <w:right w:val="single" w:sz="4" w:space="0" w:color="000000"/>
            </w:tcBorders>
          </w:tcPr>
          <w:p>
            <w:pPr/>
          </w:p>
        </w:tc>
        <w:tc>
          <w:tcPr>
            <w:tcW w:w="997" w:type="dxa"/>
            <w:vMerge/>
            <w:tcBorders>
              <w:left w:val="single" w:sz="4" w:space="0" w:color="000000"/>
              <w:bottom w:val="single" w:sz="12" w:space="0" w:color="000000"/>
              <w:right w:val="single" w:sz="4" w:space="0" w:color="000000"/>
            </w:tcBorders>
          </w:tcPr>
          <w:p>
            <w:pPr/>
          </w:p>
        </w:tc>
        <w:tc>
          <w:tcPr>
            <w:tcW w:w="1478" w:type="dxa"/>
            <w:tcBorders>
              <w:top w:val="nil" w:sz="6" w:space="0" w:color="auto"/>
              <w:left w:val="single" w:sz="4" w:space="0" w:color="000000"/>
              <w:bottom w:val="single" w:sz="12" w:space="0" w:color="000000"/>
              <w:right w:val="nil" w:sz="6" w:space="0" w:color="auto"/>
            </w:tcBorders>
          </w:tcPr>
          <w:p>
            <w:pPr>
              <w:pStyle w:val="TableParagraph"/>
              <w:spacing w:line="240" w:lineRule="auto" w:before="138"/>
              <w:ind w:right="106"/>
              <w:jc w:val="right"/>
              <w:rPr>
                <w:rFonts w:ascii="Calibri" w:hAnsi="Calibri" w:cs="Calibri" w:eastAsia="Calibri" w:hint="default"/>
                <w:sz w:val="18"/>
                <w:szCs w:val="18"/>
              </w:rPr>
            </w:pPr>
            <w:r>
              <w:rPr>
                <w:rFonts w:ascii="Calibri"/>
                <w:sz w:val="18"/>
              </w:rPr>
              <w:t>2,853,946.82</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3055" w:val="left" w:leader="none"/>
        </w:tabs>
        <w:spacing w:line="331" w:lineRule="auto" w:before="36"/>
        <w:ind w:left="3055" w:right="1796" w:hanging="538"/>
        <w:jc w:val="left"/>
        <w:rPr>
          <w:rFonts w:ascii="宋体" w:hAnsi="宋体" w:cs="宋体" w:eastAsia="宋体" w:hint="default"/>
          <w:sz w:val="21"/>
          <w:szCs w:val="21"/>
        </w:rPr>
      </w:pPr>
      <w:r>
        <w:rPr/>
        <w:pict>
          <v:group style="position:absolute;margin-left:147.619995pt;margin-top:-43.536373pt;width:367.8pt;height:.5pt;mso-position-horizontal-relative:page;mso-position-vertical-relative:paragraph;z-index:-1126264" coordorigin="2952,-871" coordsize="7356,10">
            <v:shape style="position:absolute;left:2952;top:-871;width:3771;height:10" type="#_x0000_t75" stroked="false">
              <v:imagedata r:id="rId732" o:title=""/>
            </v:shape>
            <v:shape style="position:absolute;left:6719;top:-871;width:3589;height:10" type="#_x0000_t75" stroked="false">
              <v:imagedata r:id="rId734"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截止</w:t>
      </w:r>
      <w:r>
        <w:rPr>
          <w:rFonts w:ascii="宋体" w:hAnsi="宋体" w:cs="宋体" w:eastAsia="宋体" w:hint="default"/>
          <w:b/>
          <w:bCs/>
          <w:spacing w:val="-49"/>
          <w:sz w:val="21"/>
          <w:szCs w:val="21"/>
        </w:rPr>
        <w:t> </w:t>
      </w:r>
      <w:r>
        <w:rPr>
          <w:rFonts w:ascii="Times New Roman" w:hAnsi="Times New Roman" w:cs="Times New Roman" w:eastAsia="Times New Roman" w:hint="default"/>
          <w:b/>
          <w:bCs/>
          <w:spacing w:val="-1"/>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 </w:t>
      </w:r>
      <w:r>
        <w:rPr>
          <w:rFonts w:ascii="宋体" w:hAnsi="宋体" w:cs="宋体" w:eastAsia="宋体" w:hint="default"/>
          <w:b/>
          <w:bCs/>
          <w:spacing w:val="-1"/>
          <w:sz w:val="21"/>
          <w:szCs w:val="21"/>
        </w:rPr>
        <w:t>日无单项金额重大或虽不重大但单独计提减值准备的应</w:t>
      </w:r>
      <w:r>
        <w:rPr>
          <w:rFonts w:ascii="宋体" w:hAnsi="宋体" w:cs="宋体" w:eastAsia="宋体" w:hint="default"/>
          <w:b/>
          <w:bCs/>
          <w:w w:val="100"/>
          <w:sz w:val="21"/>
          <w:szCs w:val="21"/>
        </w:rPr>
        <w:t> </w:t>
      </w:r>
      <w:r>
        <w:rPr>
          <w:rFonts w:ascii="宋体" w:hAnsi="宋体" w:cs="宋体" w:eastAsia="宋体" w:hint="default"/>
          <w:b/>
          <w:bCs/>
          <w:sz w:val="21"/>
          <w:szCs w:val="21"/>
        </w:rPr>
        <w:t>收款项。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3055" w:val="left" w:leader="none"/>
        </w:tabs>
        <w:spacing w:line="331" w:lineRule="auto" w:before="0"/>
        <w:ind w:left="3055" w:right="1794" w:hanging="538"/>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截止</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日无以前年度已全额或大比例计提坏账准备，本年又全</w:t>
      </w:r>
      <w:r>
        <w:rPr>
          <w:rFonts w:ascii="宋体" w:hAnsi="宋体" w:cs="宋体" w:eastAsia="宋体" w:hint="default"/>
          <w:b/>
          <w:bCs/>
          <w:w w:val="100"/>
          <w:sz w:val="21"/>
          <w:szCs w:val="21"/>
        </w:rPr>
        <w:t> </w:t>
      </w:r>
      <w:r>
        <w:rPr>
          <w:rFonts w:ascii="宋体" w:hAnsi="宋体" w:cs="宋体" w:eastAsia="宋体" w:hint="default"/>
          <w:b/>
          <w:bCs/>
          <w:sz w:val="21"/>
          <w:szCs w:val="21"/>
        </w:rPr>
        <w:t>额或部分收回的应收账款。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6</w:t>
      </w:r>
      <w:r>
        <w:rPr>
          <w:rFonts w:ascii="宋体" w:hAnsi="宋体" w:cs="宋体" w:eastAsia="宋体" w:hint="default"/>
          <w:b/>
          <w:bCs/>
          <w:sz w:val="21"/>
          <w:szCs w:val="21"/>
        </w:rPr>
        <w:t>、</w:t>
        <w:tab/>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日无实际核销的应收账款。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3055" w:val="left" w:leader="none"/>
        </w:tabs>
        <w:spacing w:line="331" w:lineRule="auto" w:before="0"/>
        <w:ind w:left="3055" w:right="1798" w:hanging="538"/>
        <w:jc w:val="left"/>
        <w:rPr>
          <w:rFonts w:ascii="宋体" w:hAnsi="宋体" w:cs="宋体" w:eastAsia="宋体" w:hint="default"/>
          <w:sz w:val="21"/>
          <w:szCs w:val="21"/>
        </w:rPr>
      </w:pPr>
      <w:r>
        <w:rPr>
          <w:rFonts w:ascii="宋体" w:hAnsi="宋体" w:cs="宋体" w:eastAsia="宋体" w:hint="default"/>
          <w:b/>
          <w:bCs/>
          <w:sz w:val="21"/>
          <w:szCs w:val="21"/>
        </w:rPr>
        <w:t>7</w:t>
      </w:r>
      <w:r>
        <w:rPr>
          <w:rFonts w:ascii="宋体" w:hAnsi="宋体" w:cs="宋体" w:eastAsia="宋体" w:hint="default"/>
          <w:b/>
          <w:bCs/>
          <w:sz w:val="21"/>
          <w:szCs w:val="21"/>
        </w:rPr>
        <w:t>、</w:t>
        <w:tab/>
        <w:t>截止</w:t>
      </w:r>
      <w:r>
        <w:rPr>
          <w:rFonts w:ascii="宋体" w:hAnsi="宋体" w:cs="宋体" w:eastAsia="宋体" w:hint="default"/>
          <w:b/>
          <w:bCs/>
          <w:spacing w:val="-42"/>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0"/>
          <w:sz w:val="21"/>
          <w:szCs w:val="21"/>
        </w:rPr>
        <w:t> </w:t>
      </w:r>
      <w:r>
        <w:rPr>
          <w:rFonts w:ascii="宋体" w:hAnsi="宋体" w:cs="宋体" w:eastAsia="宋体" w:hint="default"/>
          <w:b/>
          <w:bCs/>
          <w:sz w:val="21"/>
          <w:szCs w:val="21"/>
        </w:rPr>
        <w:t>年</w:t>
      </w:r>
      <w:r>
        <w:rPr>
          <w:rFonts w:ascii="宋体" w:hAnsi="宋体" w:cs="宋体" w:eastAsia="宋体" w:hint="default"/>
          <w:b/>
          <w:bCs/>
          <w:spacing w:val="-42"/>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月</w:t>
      </w:r>
      <w:r>
        <w:rPr>
          <w:rFonts w:ascii="宋体" w:hAnsi="宋体" w:cs="宋体" w:eastAsia="宋体" w:hint="default"/>
          <w:b/>
          <w:bCs/>
          <w:spacing w:val="-39"/>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日应收账款中无持本公司</w:t>
      </w:r>
      <w:r>
        <w:rPr>
          <w:rFonts w:ascii="宋体" w:hAnsi="宋体" w:cs="宋体" w:eastAsia="宋体" w:hint="default"/>
          <w:b/>
          <w:bCs/>
          <w:spacing w:val="-42"/>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42"/>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w:t>
      </w:r>
      <w:r>
        <w:rPr>
          <w:rFonts w:ascii="宋体" w:hAnsi="宋体" w:cs="宋体" w:eastAsia="宋体" w:hint="default"/>
          <w:b/>
          <w:bCs/>
          <w:w w:val="100"/>
          <w:sz w:val="21"/>
          <w:szCs w:val="21"/>
        </w:rPr>
        <w:t> </w:t>
      </w:r>
      <w:r>
        <w:rPr>
          <w:rFonts w:ascii="宋体" w:hAnsi="宋体" w:cs="宋体" w:eastAsia="宋体" w:hint="default"/>
          <w:b/>
          <w:bCs/>
          <w:sz w:val="21"/>
          <w:szCs w:val="21"/>
        </w:rPr>
        <w:t>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w:t>
        <w:tab/>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日无应收关联方账款。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1"/>
          <w:szCs w:val="21"/>
        </w:rPr>
      </w:pPr>
    </w:p>
    <w:p>
      <w:pPr>
        <w:tabs>
          <w:tab w:pos="3055" w:val="left" w:leader="none"/>
        </w:tabs>
        <w:spacing w:before="0"/>
        <w:ind w:left="2518" w:right="1679" w:firstLine="0"/>
        <w:jc w:val="left"/>
        <w:rPr>
          <w:rFonts w:ascii="宋体" w:hAnsi="宋体" w:cs="宋体" w:eastAsia="宋体" w:hint="default"/>
          <w:sz w:val="21"/>
          <w:szCs w:val="21"/>
        </w:rPr>
      </w:pPr>
      <w:r>
        <w:rPr/>
        <w:pict>
          <v:shape style="position:absolute;margin-left:202.369995pt;margin-top:36.743671pt;width:.48001pt;height:.12pt;mso-position-horizontal-relative:page;mso-position-vertical-relative:paragraph;z-index:-1126240" type="#_x0000_t75" stroked="false">
            <v:imagedata r:id="rId730" o:title=""/>
          </v:shape>
        </w:pict>
      </w:r>
      <w:r>
        <w:rPr/>
        <w:pict>
          <v:shape style="position:absolute;margin-left:344.829987pt;margin-top:36.743671pt;width:.48001pt;height:.12pt;mso-position-horizontal-relative:page;mso-position-vertical-relative:paragraph;z-index:-1126216" type="#_x0000_t75" stroked="false">
            <v:imagedata r:id="rId730" o:title=""/>
          </v:shape>
        </w:pict>
      </w:r>
      <w:r>
        <w:rPr/>
        <w:pict>
          <v:shape style="position:absolute;margin-left:414.670013pt;margin-top:36.743671pt;width:.48001pt;height:.12pt;mso-position-horizontal-relative:page;mso-position-vertical-relative:paragraph;z-index:-1126192" type="#_x0000_t75" stroked="false">
            <v:imagedata r:id="rId730" o:title=""/>
          </v:shape>
        </w:pict>
      </w:r>
      <w:r>
        <w:rPr/>
        <w:pict>
          <v:shape style="position:absolute;margin-left:465.459991pt;margin-top:36.743671pt;width:.48001pt;height:.12pt;mso-position-horizontal-relative:page;mso-position-vertical-relative:paragraph;z-index:-1126168" type="#_x0000_t75" stroked="false">
            <v:imagedata r:id="rId730" o:title=""/>
          </v:shape>
        </w:pict>
      </w:r>
      <w:r>
        <w:rPr/>
        <w:pict>
          <v:group style="position:absolute;margin-left:147.619995pt;margin-top:76.823692pt;width:367.8pt;height:.5pt;mso-position-horizontal-relative:page;mso-position-vertical-relative:paragraph;z-index:-1126144" coordorigin="2952,1536" coordsize="7356,10">
            <v:shape style="position:absolute;left:2952;top:1536;width:3944;height:10" type="#_x0000_t75" stroked="false">
              <v:imagedata r:id="rId735" o:title=""/>
            </v:shape>
            <v:shape style="position:absolute;left:6892;top:1536;width:3416;height:10" type="#_x0000_t75" stroked="false">
              <v:imagedata r:id="rId736" o:title=""/>
            </v:shape>
            <w10:wrap type="none"/>
          </v:group>
        </w:pict>
      </w:r>
      <w:r>
        <w:rPr/>
        <w:pict>
          <v:group style="position:absolute;margin-left:147.619995pt;margin-top:92.663651pt;width:367.8pt;height:5.2pt;mso-position-horizontal-relative:page;mso-position-vertical-relative:paragraph;z-index:-1126120" coordorigin="2952,1853" coordsize="7356,104">
            <v:shape style="position:absolute;left:2952;top:1853;width:3963;height:103" type="#_x0000_t75" stroked="false">
              <v:imagedata r:id="rId737" o:title=""/>
            </v:shape>
            <v:shape style="position:absolute;left:6892;top:1947;width:3416;height:10" type="#_x0000_t75" stroked="false">
              <v:imagedata r:id="rId738" o:title=""/>
            </v:shape>
            <w10:wrap type="none"/>
          </v:group>
        </w:pict>
      </w:r>
      <w:r>
        <w:rPr>
          <w:rFonts w:ascii="宋体" w:hAnsi="宋体" w:cs="宋体" w:eastAsia="宋体" w:hint="default"/>
          <w:b/>
          <w:bCs/>
          <w:sz w:val="21"/>
          <w:szCs w:val="21"/>
        </w:rPr>
        <w:t>9</w:t>
      </w:r>
      <w:r>
        <w:rPr>
          <w:rFonts w:ascii="宋体" w:hAnsi="宋体" w:cs="宋体" w:eastAsia="宋体" w:hint="default"/>
          <w:b/>
          <w:bCs/>
          <w:sz w:val="21"/>
          <w:szCs w:val="21"/>
        </w:rPr>
        <w:t>、</w:t>
        <w:tab/>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日应收账款中欠款金额前五名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2937" w:type="dxa"/>
        <w:tblLayout w:type="fixed"/>
        <w:tblCellMar>
          <w:top w:w="0" w:type="dxa"/>
          <w:left w:w="0" w:type="dxa"/>
          <w:bottom w:w="0" w:type="dxa"/>
          <w:right w:w="0" w:type="dxa"/>
        </w:tblCellMar>
        <w:tblLook w:val="01E0"/>
      </w:tblPr>
      <w:tblGrid>
        <w:gridCol w:w="1114"/>
        <w:gridCol w:w="2849"/>
        <w:gridCol w:w="1397"/>
        <w:gridCol w:w="1016"/>
        <w:gridCol w:w="994"/>
      </w:tblGrid>
      <w:tr>
        <w:trPr>
          <w:trHeight w:val="859" w:hRule="exact"/>
        </w:trPr>
        <w:tc>
          <w:tcPr>
            <w:tcW w:w="111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18" w:right="0"/>
              <w:jc w:val="center"/>
              <w:rPr>
                <w:rFonts w:ascii="宋体" w:hAnsi="宋体" w:cs="宋体" w:eastAsia="宋体" w:hint="default"/>
                <w:sz w:val="15"/>
                <w:szCs w:val="15"/>
              </w:rPr>
            </w:pPr>
            <w:r>
              <w:rPr>
                <w:rFonts w:ascii="宋体" w:hAnsi="宋体" w:cs="宋体" w:eastAsia="宋体" w:hint="default"/>
                <w:sz w:val="15"/>
                <w:szCs w:val="15"/>
              </w:rPr>
              <w:t>债务人名称</w:t>
            </w:r>
          </w:p>
        </w:tc>
        <w:tc>
          <w:tcPr>
            <w:tcW w:w="284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客户名称</w:t>
            </w:r>
          </w:p>
        </w:tc>
        <w:tc>
          <w:tcPr>
            <w:tcW w:w="139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393" w:right="0"/>
              <w:jc w:val="left"/>
              <w:rPr>
                <w:rFonts w:ascii="宋体" w:hAnsi="宋体" w:cs="宋体" w:eastAsia="宋体" w:hint="default"/>
                <w:sz w:val="15"/>
                <w:szCs w:val="15"/>
              </w:rPr>
            </w:pPr>
            <w:r>
              <w:rPr>
                <w:rFonts w:ascii="宋体" w:hAnsi="宋体" w:cs="宋体" w:eastAsia="宋体" w:hint="default"/>
                <w:sz w:val="15"/>
                <w:szCs w:val="15"/>
              </w:rPr>
              <w:t>欠款金额</w:t>
            </w:r>
          </w:p>
        </w:tc>
        <w:tc>
          <w:tcPr>
            <w:tcW w:w="101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账龄</w:t>
            </w:r>
          </w:p>
        </w:tc>
        <w:tc>
          <w:tcPr>
            <w:tcW w:w="994" w:type="dxa"/>
            <w:tcBorders>
              <w:top w:val="single" w:sz="12" w:space="0" w:color="000000"/>
              <w:left w:val="single" w:sz="4" w:space="0" w:color="000000"/>
              <w:bottom w:val="nil" w:sz="6" w:space="0" w:color="auto"/>
              <w:right w:val="nil" w:sz="6" w:space="0" w:color="auto"/>
            </w:tcBorders>
          </w:tcPr>
          <w:p>
            <w:pPr>
              <w:pStyle w:val="TableParagraph"/>
              <w:spacing w:line="398" w:lineRule="exact" w:before="3"/>
              <w:ind w:left="115" w:right="118"/>
              <w:jc w:val="left"/>
              <w:rPr>
                <w:rFonts w:ascii="宋体" w:hAnsi="宋体" w:cs="宋体" w:eastAsia="宋体" w:hint="default"/>
                <w:sz w:val="15"/>
                <w:szCs w:val="15"/>
              </w:rPr>
            </w:pPr>
            <w:r>
              <w:rPr>
                <w:rFonts w:ascii="宋体" w:hAnsi="宋体" w:cs="宋体" w:eastAsia="宋体" w:hint="default"/>
                <w:sz w:val="15"/>
                <w:szCs w:val="15"/>
              </w:rPr>
              <w:t>占应收账款</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总额的比例</w:t>
            </w:r>
          </w:p>
        </w:tc>
      </w:tr>
      <w:tr>
        <w:trPr>
          <w:trHeight w:val="274" w:hRule="exact"/>
        </w:trPr>
        <w:tc>
          <w:tcPr>
            <w:tcW w:w="1114"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21" w:right="0"/>
              <w:jc w:val="center"/>
              <w:rPr>
                <w:rFonts w:ascii="宋体" w:hAnsi="宋体" w:cs="宋体" w:eastAsia="宋体" w:hint="default"/>
                <w:sz w:val="15"/>
                <w:szCs w:val="15"/>
              </w:rPr>
            </w:pPr>
            <w:r>
              <w:rPr>
                <w:rFonts w:ascii="宋体" w:hAnsi="宋体" w:cs="宋体" w:eastAsia="宋体" w:hint="default"/>
                <w:sz w:val="15"/>
                <w:szCs w:val="15"/>
              </w:rPr>
              <w:t>第一名</w:t>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left="100" w:right="0"/>
              <w:jc w:val="left"/>
              <w:rPr>
                <w:rFonts w:ascii="宋体" w:hAnsi="宋体" w:cs="宋体" w:eastAsia="宋体" w:hint="default"/>
                <w:sz w:val="15"/>
                <w:szCs w:val="15"/>
              </w:rPr>
            </w:pPr>
            <w:r>
              <w:rPr>
                <w:rFonts w:ascii="宋体" w:hAnsi="宋体" w:cs="宋体" w:eastAsia="宋体" w:hint="default"/>
                <w:sz w:val="15"/>
                <w:szCs w:val="15"/>
              </w:rPr>
              <w:t>中国工商银行股份有限公司青岛市分行</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9"/>
              <w:jc w:val="right"/>
              <w:rPr>
                <w:rFonts w:ascii="Calibri" w:hAnsi="Calibri" w:cs="Calibri" w:eastAsia="Calibri" w:hint="default"/>
                <w:sz w:val="15"/>
                <w:szCs w:val="15"/>
              </w:rPr>
            </w:pPr>
            <w:r>
              <w:rPr>
                <w:rFonts w:ascii="Calibri"/>
                <w:spacing w:val="-1"/>
                <w:sz w:val="15"/>
              </w:rPr>
              <w:t>10,544,500.00</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03" w:lineRule="exact" w:before="111"/>
              <w:ind w:left="103"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个月内</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0"/>
              <w:jc w:val="center"/>
              <w:rPr>
                <w:rFonts w:ascii="Calibri" w:hAnsi="Calibri" w:cs="Calibri" w:eastAsia="Calibri" w:hint="default"/>
                <w:sz w:val="15"/>
                <w:szCs w:val="15"/>
              </w:rPr>
            </w:pPr>
            <w:r>
              <w:rPr>
                <w:rFonts w:ascii="Calibri"/>
                <w:sz w:val="15"/>
              </w:rPr>
              <w:t>10.72%</w:t>
            </w:r>
          </w:p>
        </w:tc>
      </w:tr>
      <w:tr>
        <w:trPr>
          <w:trHeight w:val="460" w:hRule="exact"/>
        </w:trPr>
        <w:tc>
          <w:tcPr>
            <w:tcW w:w="1114"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1" w:right="0"/>
              <w:jc w:val="center"/>
              <w:rPr>
                <w:rFonts w:ascii="宋体" w:hAnsi="宋体" w:cs="宋体" w:eastAsia="宋体" w:hint="default"/>
                <w:sz w:val="15"/>
                <w:szCs w:val="15"/>
              </w:rPr>
            </w:pPr>
            <w:r>
              <w:rPr>
                <w:rFonts w:ascii="宋体" w:hAnsi="宋体" w:cs="宋体" w:eastAsia="宋体" w:hint="default"/>
                <w:sz w:val="15"/>
                <w:szCs w:val="15"/>
              </w:rPr>
              <w:t>第二名</w:t>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0" w:right="0"/>
              <w:jc w:val="left"/>
              <w:rPr>
                <w:rFonts w:ascii="宋体" w:hAnsi="宋体" w:cs="宋体" w:eastAsia="宋体" w:hint="default"/>
                <w:sz w:val="15"/>
                <w:szCs w:val="15"/>
              </w:rPr>
            </w:pPr>
            <w:r>
              <w:rPr>
                <w:rFonts w:ascii="宋体" w:hAnsi="宋体" w:cs="宋体" w:eastAsia="宋体" w:hint="default"/>
                <w:sz w:val="15"/>
                <w:szCs w:val="15"/>
              </w:rPr>
              <w:t>上海市劳动和社会保障局信息中心</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99"/>
              <w:jc w:val="right"/>
              <w:rPr>
                <w:rFonts w:ascii="Calibri" w:hAnsi="Calibri" w:cs="Calibri" w:eastAsia="Calibri" w:hint="default"/>
                <w:sz w:val="15"/>
                <w:szCs w:val="15"/>
              </w:rPr>
            </w:pPr>
            <w:r>
              <w:rPr>
                <w:rFonts w:ascii="Calibri"/>
                <w:spacing w:val="-2"/>
                <w:sz w:val="15"/>
              </w:rPr>
              <w:t>9,757,400.00</w:t>
            </w:r>
            <w:r>
              <w:rPr>
                <w:rFonts w:ascii="Calibri"/>
                <w:sz w:val="15"/>
              </w:rPr>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个月内</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2"/>
              <w:jc w:val="center"/>
              <w:rPr>
                <w:rFonts w:ascii="Calibri" w:hAnsi="Calibri" w:cs="Calibri" w:eastAsia="Calibri" w:hint="default"/>
                <w:sz w:val="15"/>
                <w:szCs w:val="15"/>
              </w:rPr>
            </w:pPr>
            <w:r>
              <w:rPr>
                <w:rFonts w:ascii="Calibri"/>
                <w:sz w:val="15"/>
              </w:rPr>
              <w:t>9.92%</w:t>
            </w:r>
          </w:p>
        </w:tc>
      </w:tr>
      <w:tr>
        <w:trPr>
          <w:trHeight w:val="53" w:hRule="exact"/>
        </w:trPr>
        <w:tc>
          <w:tcPr>
            <w:tcW w:w="1114" w:type="dxa"/>
            <w:tcBorders>
              <w:top w:val="nil" w:sz="6" w:space="0" w:color="auto"/>
              <w:left w:val="nil" w:sz="6" w:space="0" w:color="auto"/>
              <w:bottom w:val="nil" w:sz="6" w:space="0" w:color="auto"/>
              <w:right w:val="single" w:sz="4" w:space="0" w:color="000000"/>
            </w:tcBorders>
          </w:tcPr>
          <w:p>
            <w:pPr/>
          </w:p>
        </w:tc>
        <w:tc>
          <w:tcPr>
            <w:tcW w:w="2849" w:type="dxa"/>
            <w:tcBorders>
              <w:top w:val="nil" w:sz="6" w:space="0" w:color="auto"/>
              <w:left w:val="single" w:sz="4" w:space="0" w:color="000000"/>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single" w:sz="4" w:space="0" w:color="000000"/>
            </w:tcBorders>
          </w:tcPr>
          <w:p>
            <w:pPr/>
          </w:p>
        </w:tc>
        <w:tc>
          <w:tcPr>
            <w:tcW w:w="1016"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nil" w:sz="6" w:space="0" w:color="auto"/>
            </w:tcBorders>
          </w:tcPr>
          <w:p>
            <w:pPr/>
          </w:p>
        </w:tc>
      </w:tr>
      <w:tr>
        <w:trPr>
          <w:trHeight w:val="358" w:hRule="exact"/>
        </w:trPr>
        <w:tc>
          <w:tcPr>
            <w:tcW w:w="1114"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21" w:right="0"/>
              <w:jc w:val="center"/>
              <w:rPr>
                <w:rFonts w:ascii="宋体" w:hAnsi="宋体" w:cs="宋体" w:eastAsia="宋体" w:hint="default"/>
                <w:sz w:val="15"/>
                <w:szCs w:val="15"/>
              </w:rPr>
            </w:pPr>
            <w:r>
              <w:rPr>
                <w:rFonts w:ascii="宋体" w:hAnsi="宋体" w:cs="宋体" w:eastAsia="宋体" w:hint="default"/>
                <w:sz w:val="15"/>
                <w:szCs w:val="15"/>
              </w:rPr>
              <w:t>第三名</w:t>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00" w:right="0"/>
              <w:jc w:val="left"/>
              <w:rPr>
                <w:rFonts w:ascii="宋体" w:hAnsi="宋体" w:cs="宋体" w:eastAsia="宋体" w:hint="default"/>
                <w:sz w:val="15"/>
                <w:szCs w:val="15"/>
              </w:rPr>
            </w:pPr>
            <w:r>
              <w:rPr>
                <w:rFonts w:ascii="宋体" w:hAnsi="宋体" w:cs="宋体" w:eastAsia="宋体" w:hint="default"/>
                <w:sz w:val="15"/>
                <w:szCs w:val="15"/>
              </w:rPr>
              <w:t>鄂尔多斯市东胜区信息化委员会</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99"/>
              <w:jc w:val="right"/>
              <w:rPr>
                <w:rFonts w:ascii="Calibri" w:hAnsi="Calibri" w:cs="Calibri" w:eastAsia="Calibri" w:hint="default"/>
                <w:sz w:val="15"/>
                <w:szCs w:val="15"/>
              </w:rPr>
            </w:pPr>
            <w:r>
              <w:rPr>
                <w:rFonts w:ascii="Calibri"/>
                <w:spacing w:val="-1"/>
                <w:sz w:val="15"/>
              </w:rPr>
              <w:t>8,899,200.00</w:t>
            </w:r>
            <w:r>
              <w:rPr>
                <w:rFonts w:ascii="Calibri"/>
                <w:sz w:val="15"/>
              </w:rPr>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个月内</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2"/>
              <w:jc w:val="center"/>
              <w:rPr>
                <w:rFonts w:ascii="Calibri" w:hAnsi="Calibri" w:cs="Calibri" w:eastAsia="Calibri" w:hint="default"/>
                <w:sz w:val="15"/>
                <w:szCs w:val="15"/>
              </w:rPr>
            </w:pPr>
            <w:r>
              <w:rPr>
                <w:rFonts w:ascii="Calibri"/>
                <w:sz w:val="15"/>
              </w:rPr>
              <w:t>9.04%</w:t>
            </w:r>
          </w:p>
        </w:tc>
      </w:tr>
      <w:tr>
        <w:trPr>
          <w:trHeight w:val="51" w:hRule="exact"/>
        </w:trPr>
        <w:tc>
          <w:tcPr>
            <w:tcW w:w="1114" w:type="dxa"/>
            <w:tcBorders>
              <w:top w:val="nil" w:sz="6" w:space="0" w:color="auto"/>
              <w:left w:val="nil" w:sz="6" w:space="0" w:color="auto"/>
              <w:bottom w:val="nil" w:sz="6" w:space="0" w:color="auto"/>
              <w:right w:val="single" w:sz="4" w:space="0" w:color="000000"/>
            </w:tcBorders>
          </w:tcPr>
          <w:p>
            <w:pPr/>
          </w:p>
        </w:tc>
        <w:tc>
          <w:tcPr>
            <w:tcW w:w="2849" w:type="dxa"/>
            <w:tcBorders>
              <w:top w:val="nil" w:sz="6" w:space="0" w:color="auto"/>
              <w:left w:val="single" w:sz="4" w:space="0" w:color="000000"/>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single" w:sz="4" w:space="0" w:color="000000"/>
            </w:tcBorders>
          </w:tcPr>
          <w:p>
            <w:pPr/>
          </w:p>
        </w:tc>
        <w:tc>
          <w:tcPr>
            <w:tcW w:w="1016"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nil" w:sz="6" w:space="0" w:color="auto"/>
            </w:tcBorders>
          </w:tcPr>
          <w:p>
            <w:pPr/>
          </w:p>
        </w:tc>
      </w:tr>
      <w:tr>
        <w:trPr>
          <w:trHeight w:val="410" w:hRule="exact"/>
        </w:trPr>
        <w:tc>
          <w:tcPr>
            <w:tcW w:w="1114"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21" w:right="0"/>
              <w:jc w:val="center"/>
              <w:rPr>
                <w:rFonts w:ascii="宋体" w:hAnsi="宋体" w:cs="宋体" w:eastAsia="宋体" w:hint="default"/>
                <w:sz w:val="15"/>
                <w:szCs w:val="15"/>
              </w:rPr>
            </w:pPr>
            <w:r>
              <w:rPr>
                <w:rFonts w:ascii="宋体" w:hAnsi="宋体" w:cs="宋体" w:eastAsia="宋体" w:hint="default"/>
                <w:sz w:val="15"/>
                <w:szCs w:val="15"/>
              </w:rPr>
              <w:t>第四名</w:t>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00" w:right="0"/>
              <w:jc w:val="left"/>
              <w:rPr>
                <w:rFonts w:ascii="宋体" w:hAnsi="宋体" w:cs="宋体" w:eastAsia="宋体" w:hint="default"/>
                <w:sz w:val="15"/>
                <w:szCs w:val="15"/>
              </w:rPr>
            </w:pPr>
            <w:r>
              <w:rPr>
                <w:rFonts w:ascii="宋体" w:hAnsi="宋体" w:cs="宋体" w:eastAsia="宋体" w:hint="default"/>
                <w:sz w:val="15"/>
                <w:szCs w:val="15"/>
              </w:rPr>
              <w:t>上海市环境保护局</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99"/>
              <w:jc w:val="right"/>
              <w:rPr>
                <w:rFonts w:ascii="Calibri" w:hAnsi="Calibri" w:cs="Calibri" w:eastAsia="Calibri" w:hint="default"/>
                <w:sz w:val="15"/>
                <w:szCs w:val="15"/>
              </w:rPr>
            </w:pPr>
            <w:r>
              <w:rPr>
                <w:rFonts w:ascii="Calibri"/>
                <w:spacing w:val="-1"/>
                <w:sz w:val="15"/>
              </w:rPr>
              <w:t>5,445,000.00</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4 </w:t>
            </w:r>
            <w:r>
              <w:rPr>
                <w:rFonts w:ascii="宋体" w:hAnsi="宋体" w:cs="宋体" w:eastAsia="宋体" w:hint="default"/>
                <w:sz w:val="15"/>
                <w:szCs w:val="15"/>
              </w:rPr>
              <w:t>个月</w:t>
            </w:r>
            <w:r>
              <w:rPr>
                <w:rFonts w:ascii="Calibri" w:hAnsi="Calibri" w:cs="Calibri" w:eastAsia="Calibri" w:hint="default"/>
                <w:sz w:val="15"/>
                <w:szCs w:val="15"/>
              </w:rPr>
              <w:t>-1</w:t>
            </w:r>
            <w:r>
              <w:rPr>
                <w:rFonts w:ascii="Calibri" w:hAnsi="Calibri" w:cs="Calibri" w:eastAsia="Calibri" w:hint="default"/>
                <w:spacing w:val="7"/>
                <w:sz w:val="15"/>
                <w:szCs w:val="15"/>
              </w:rPr>
              <w:t> </w:t>
            </w:r>
            <w:r>
              <w:rPr>
                <w:rFonts w:ascii="宋体" w:hAnsi="宋体" w:cs="宋体" w:eastAsia="宋体" w:hint="default"/>
                <w:sz w:val="15"/>
                <w:szCs w:val="15"/>
              </w:rPr>
              <w:t>年</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2"/>
              <w:jc w:val="center"/>
              <w:rPr>
                <w:rFonts w:ascii="Calibri" w:hAnsi="Calibri" w:cs="Calibri" w:eastAsia="Calibri" w:hint="default"/>
                <w:sz w:val="15"/>
                <w:szCs w:val="15"/>
              </w:rPr>
            </w:pPr>
            <w:r>
              <w:rPr>
                <w:rFonts w:ascii="Calibri"/>
                <w:sz w:val="15"/>
              </w:rPr>
              <w:t>5.53%</w:t>
            </w:r>
          </w:p>
        </w:tc>
      </w:tr>
      <w:tr>
        <w:trPr>
          <w:trHeight w:val="418" w:hRule="exact"/>
        </w:trPr>
        <w:tc>
          <w:tcPr>
            <w:tcW w:w="1114"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240" w:lineRule="auto"/>
              <w:ind w:left="21" w:right="0"/>
              <w:jc w:val="center"/>
              <w:rPr>
                <w:rFonts w:ascii="宋体" w:hAnsi="宋体" w:cs="宋体" w:eastAsia="宋体" w:hint="default"/>
                <w:sz w:val="15"/>
                <w:szCs w:val="15"/>
              </w:rPr>
            </w:pPr>
            <w:r>
              <w:rPr>
                <w:rFonts w:ascii="宋体" w:hAnsi="宋体" w:cs="宋体" w:eastAsia="宋体" w:hint="default"/>
                <w:sz w:val="15"/>
                <w:szCs w:val="15"/>
              </w:rPr>
              <w:t>第五名</w:t>
            </w:r>
          </w:p>
        </w:tc>
        <w:tc>
          <w:tcPr>
            <w:tcW w:w="284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240" w:lineRule="auto"/>
              <w:ind w:left="100" w:right="0"/>
              <w:jc w:val="left"/>
              <w:rPr>
                <w:rFonts w:ascii="宋体" w:hAnsi="宋体" w:cs="宋体" w:eastAsia="宋体" w:hint="default"/>
                <w:sz w:val="15"/>
                <w:szCs w:val="15"/>
              </w:rPr>
            </w:pPr>
            <w:r>
              <w:rPr>
                <w:rFonts w:ascii="宋体" w:hAnsi="宋体" w:cs="宋体" w:eastAsia="宋体" w:hint="default"/>
                <w:sz w:val="15"/>
                <w:szCs w:val="15"/>
              </w:rPr>
              <w:t>上海市卫生局</w:t>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9"/>
              <w:ind w:right="99"/>
              <w:jc w:val="right"/>
              <w:rPr>
                <w:rFonts w:ascii="Calibri" w:hAnsi="Calibri" w:cs="Calibri" w:eastAsia="Calibri" w:hint="default"/>
                <w:sz w:val="15"/>
                <w:szCs w:val="15"/>
              </w:rPr>
            </w:pPr>
            <w:r>
              <w:rPr>
                <w:rFonts w:ascii="Calibri"/>
                <w:spacing w:val="-1"/>
                <w:sz w:val="15"/>
              </w:rPr>
              <w:t>4,290,000.00</w:t>
            </w:r>
          </w:p>
        </w:tc>
        <w:tc>
          <w:tcPr>
            <w:tcW w:w="101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1"/>
                <w:szCs w:val="11"/>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个月内</w:t>
            </w:r>
          </w:p>
        </w:tc>
        <w:tc>
          <w:tcPr>
            <w:tcW w:w="994" w:type="dxa"/>
            <w:tcBorders>
              <w:top w:val="nil" w:sz="6" w:space="0" w:color="auto"/>
              <w:left w:val="single" w:sz="4" w:space="0" w:color="000000"/>
              <w:bottom w:val="single" w:sz="12" w:space="0" w:color="000000"/>
              <w:right w:val="nil" w:sz="6" w:space="0" w:color="auto"/>
            </w:tcBorders>
          </w:tcPr>
          <w:p>
            <w:pPr>
              <w:pStyle w:val="TableParagraph"/>
              <w:spacing w:line="240" w:lineRule="auto" w:before="109"/>
              <w:ind w:right="2"/>
              <w:jc w:val="center"/>
              <w:rPr>
                <w:rFonts w:ascii="Calibri" w:hAnsi="Calibri" w:cs="Calibri" w:eastAsia="Calibri" w:hint="default"/>
                <w:sz w:val="15"/>
                <w:szCs w:val="15"/>
              </w:rPr>
            </w:pPr>
            <w:r>
              <w:rPr>
                <w:rFonts w:ascii="Calibri"/>
                <w:sz w:val="15"/>
              </w:rPr>
              <w:t>4.36%</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2518" w:right="1679" w:firstLine="0"/>
        <w:jc w:val="left"/>
        <w:rPr>
          <w:rFonts w:ascii="宋体" w:hAnsi="宋体" w:cs="宋体" w:eastAsia="宋体" w:hint="default"/>
          <w:sz w:val="21"/>
          <w:szCs w:val="21"/>
        </w:rPr>
      </w:pPr>
      <w:r>
        <w:rPr/>
        <w:pict>
          <v:group style="position:absolute;margin-left:147.619995pt;margin-top:-90.48629pt;width:367.8pt;height:5.2pt;mso-position-horizontal-relative:page;mso-position-vertical-relative:paragraph;z-index:-1126096" coordorigin="2952,-1810" coordsize="7356,104">
            <v:shape style="position:absolute;left:2952;top:-1810;width:3963;height:103" type="#_x0000_t75" stroked="false">
              <v:imagedata r:id="rId739" o:title=""/>
            </v:shape>
            <v:shape style="position:absolute;left:6892;top:-1716;width:3416;height:10" type="#_x0000_t75" stroked="false">
              <v:imagedata r:id="rId736" o:title=""/>
            </v:shape>
            <w10:wrap type="none"/>
          </v:group>
        </w:pict>
      </w:r>
      <w:r>
        <w:rPr/>
        <w:pict>
          <v:group style="position:absolute;margin-left:147.619995pt;margin-top:-69.936287pt;width:367.8pt;height:5.05pt;mso-position-horizontal-relative:page;mso-position-vertical-relative:paragraph;z-index:-1126072" coordorigin="2952,-1399" coordsize="7356,101">
            <v:shape style="position:absolute;left:2952;top:-1399;width:3963;height:101" type="#_x0000_t75" stroked="false">
              <v:imagedata r:id="rId740" o:title=""/>
            </v:shape>
            <v:shape style="position:absolute;left:6892;top:-1308;width:3416;height:10" type="#_x0000_t75" stroked="false">
              <v:imagedata r:id="rId736" o:title=""/>
            </v:shape>
            <w10:wrap type="none"/>
          </v:group>
        </w:pict>
      </w:r>
      <w:r>
        <w:rPr/>
        <w:pict>
          <v:group style="position:absolute;margin-left:147.619995pt;margin-top:-49.53635pt;width:367.8pt;height:5.2pt;mso-position-horizontal-relative:page;mso-position-vertical-relative:paragraph;z-index:-1126048" coordorigin="2952,-991" coordsize="7356,104">
            <v:shape style="position:absolute;left:2952;top:-991;width:3963;height:103" type="#_x0000_t75" stroked="false">
              <v:imagedata r:id="rId737" o:title=""/>
            </v:shape>
            <v:shape style="position:absolute;left:6892;top:-897;width:3416;height:10" type="#_x0000_t75" stroked="false">
              <v:imagedata r:id="rId738" o:title=""/>
            </v:shape>
            <w10:wrap type="none"/>
          </v:group>
        </w:pict>
      </w: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11"/>
          <w:sz w:val="21"/>
          <w:szCs w:val="21"/>
        </w:rPr>
        <w:t> </w:t>
      </w:r>
      <w:r>
        <w:rPr>
          <w:rFonts w:ascii="宋体" w:hAnsi="宋体" w:cs="宋体" w:eastAsia="宋体" w:hint="default"/>
          <w:b/>
          <w:bCs/>
          <w:sz w:val="21"/>
          <w:szCs w:val="21"/>
        </w:rPr>
        <w:t>截止</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日无不符合终止确认条件的应收账款的转移。</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729"/>
          <w:pgSz w:w="11910" w:h="16840"/>
          <w:pgMar w:footer="975" w:header="0" w:top="1260" w:bottom="1160" w:left="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7"/>
          <w:szCs w:val="27"/>
        </w:rPr>
      </w:pPr>
    </w:p>
    <w:p>
      <w:pPr>
        <w:spacing w:line="328" w:lineRule="auto" w:before="36"/>
        <w:ind w:left="3055" w:right="1790" w:hanging="538"/>
        <w:jc w:val="left"/>
        <w:rPr>
          <w:rFonts w:ascii="宋体" w:hAnsi="宋体" w:cs="宋体" w:eastAsia="宋体" w:hint="default"/>
          <w:sz w:val="21"/>
          <w:szCs w:val="21"/>
        </w:rPr>
      </w:pPr>
      <w:r>
        <w:rPr>
          <w:rFonts w:ascii="宋体" w:hAnsi="宋体" w:cs="宋体" w:eastAsia="宋体" w:hint="default"/>
          <w:b/>
          <w:bCs/>
          <w:sz w:val="21"/>
          <w:szCs w:val="21"/>
        </w:rPr>
        <w:t>11</w:t>
      </w:r>
      <w:r>
        <w:rPr>
          <w:rFonts w:ascii="宋体" w:hAnsi="宋体" w:cs="宋体" w:eastAsia="宋体" w:hint="default"/>
          <w:b/>
          <w:bCs/>
          <w:sz w:val="21"/>
          <w:szCs w:val="21"/>
        </w:rPr>
        <w:t>、</w:t>
      </w:r>
      <w:r>
        <w:rPr>
          <w:rFonts w:ascii="宋体" w:hAnsi="宋体" w:cs="宋体" w:eastAsia="宋体" w:hint="default"/>
          <w:b/>
          <w:bCs/>
          <w:spacing w:val="9"/>
          <w:sz w:val="21"/>
          <w:szCs w:val="21"/>
        </w:rPr>
        <w:t> </w:t>
      </w:r>
      <w:r>
        <w:rPr>
          <w:rFonts w:ascii="宋体" w:hAnsi="宋体" w:cs="宋体" w:eastAsia="宋体" w:hint="default"/>
          <w:b/>
          <w:bCs/>
          <w:sz w:val="21"/>
          <w:szCs w:val="21"/>
        </w:rPr>
        <w:t>截止</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6"/>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日不存在以应收账款为标的资产进行资产证券化的交易</w:t>
      </w:r>
      <w:r>
        <w:rPr>
          <w:rFonts w:ascii="宋体" w:hAnsi="宋体" w:cs="宋体" w:eastAsia="宋体" w:hint="default"/>
          <w:b/>
          <w:bCs/>
          <w:w w:val="100"/>
          <w:sz w:val="21"/>
          <w:szCs w:val="21"/>
        </w:rPr>
        <w:t> </w:t>
      </w:r>
      <w:r>
        <w:rPr>
          <w:rFonts w:ascii="宋体" w:hAnsi="宋体" w:cs="宋体" w:eastAsia="宋体" w:hint="default"/>
          <w:b/>
          <w:bCs/>
          <w:sz w:val="21"/>
          <w:szCs w:val="21"/>
        </w:rPr>
        <w:t>安排。</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before="168"/>
        <w:ind w:left="2510" w:right="1679" w:firstLine="0"/>
        <w:jc w:val="left"/>
        <w:rPr>
          <w:rFonts w:ascii="宋体" w:hAnsi="宋体" w:cs="宋体" w:eastAsia="宋体" w:hint="default"/>
          <w:sz w:val="21"/>
          <w:szCs w:val="21"/>
        </w:rPr>
      </w:pPr>
      <w:r>
        <w:rPr>
          <w:rFonts w:ascii="宋体" w:hAnsi="宋体" w:cs="宋体" w:eastAsia="宋体" w:hint="default"/>
          <w:b/>
          <w:bCs/>
          <w:sz w:val="21"/>
          <w:szCs w:val="21"/>
        </w:rPr>
        <w:t>12</w:t>
      </w:r>
      <w:r>
        <w:rPr>
          <w:rFonts w:ascii="宋体" w:hAnsi="宋体" w:cs="宋体" w:eastAsia="宋体" w:hint="default"/>
          <w:b/>
          <w:bCs/>
          <w:sz w:val="21"/>
          <w:szCs w:val="21"/>
        </w:rPr>
        <w:t>、</w:t>
      </w:r>
      <w:r>
        <w:rPr>
          <w:rFonts w:ascii="宋体" w:hAnsi="宋体" w:cs="宋体" w:eastAsia="宋体" w:hint="default"/>
          <w:b/>
          <w:bCs/>
          <w:spacing w:val="21"/>
          <w:sz w:val="21"/>
          <w:szCs w:val="21"/>
        </w:rPr>
        <w:t> </w:t>
      </w:r>
      <w:r>
        <w:rPr>
          <w:rFonts w:ascii="宋体" w:hAnsi="宋体" w:cs="宋体" w:eastAsia="宋体" w:hint="default"/>
          <w:b/>
          <w:bCs/>
          <w:sz w:val="21"/>
          <w:szCs w:val="21"/>
        </w:rPr>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日应收账款较年初增加</w:t>
      </w:r>
      <w:r>
        <w:rPr>
          <w:rFonts w:ascii="宋体" w:hAnsi="宋体" w:cs="宋体" w:eastAsia="宋体" w:hint="default"/>
          <w:b/>
          <w:bCs/>
          <w:spacing w:val="-53"/>
          <w:sz w:val="21"/>
          <w:szCs w:val="21"/>
        </w:rPr>
        <w:t> </w:t>
      </w:r>
      <w:r>
        <w:rPr>
          <w:rFonts w:ascii="宋体" w:hAnsi="宋体" w:cs="宋体" w:eastAsia="宋体" w:hint="default"/>
          <w:b/>
          <w:bCs/>
          <w:sz w:val="21"/>
          <w:szCs w:val="21"/>
        </w:rPr>
        <w:t>49,461,389.97</w:t>
      </w:r>
      <w:r>
        <w:rPr>
          <w:rFonts w:ascii="宋体" w:hAnsi="宋体" w:cs="宋体" w:eastAsia="宋体" w:hint="default"/>
          <w:b/>
          <w:bCs/>
          <w:spacing w:val="-53"/>
          <w:sz w:val="21"/>
          <w:szCs w:val="21"/>
        </w:rPr>
        <w:t> </w:t>
      </w:r>
      <w:r>
        <w:rPr>
          <w:rFonts w:ascii="宋体" w:hAnsi="宋体" w:cs="宋体" w:eastAsia="宋体" w:hint="default"/>
          <w:b/>
          <w:bCs/>
          <w:spacing w:val="-4"/>
          <w:sz w:val="21"/>
          <w:szCs w:val="21"/>
        </w:rPr>
        <w:t>元，增加比例为</w:t>
      </w:r>
      <w:r>
        <w:rPr>
          <w:rFonts w:ascii="宋体" w:hAnsi="宋体" w:cs="宋体" w:eastAsia="宋体" w:hint="default"/>
          <w:spacing w:val="-4"/>
          <w:sz w:val="21"/>
          <w:szCs w:val="21"/>
        </w:rPr>
      </w:r>
    </w:p>
    <w:p>
      <w:pPr>
        <w:spacing w:before="123"/>
        <w:ind w:left="2923" w:right="1679" w:firstLine="0"/>
        <w:jc w:val="left"/>
        <w:rPr>
          <w:rFonts w:ascii="宋体" w:hAnsi="宋体" w:cs="宋体" w:eastAsia="宋体" w:hint="default"/>
          <w:sz w:val="21"/>
          <w:szCs w:val="21"/>
        </w:rPr>
      </w:pPr>
      <w:r>
        <w:rPr>
          <w:rFonts w:ascii="宋体" w:hAnsi="宋体" w:cs="宋体" w:eastAsia="宋体" w:hint="default"/>
          <w:b/>
          <w:bCs/>
          <w:sz w:val="21"/>
          <w:szCs w:val="21"/>
        </w:rPr>
        <w:t>101.05%</w:t>
      </w:r>
      <w:r>
        <w:rPr>
          <w:rFonts w:ascii="宋体" w:hAnsi="宋体" w:cs="宋体" w:eastAsia="宋体" w:hint="default"/>
          <w:b/>
          <w:bCs/>
          <w:sz w:val="21"/>
          <w:szCs w:val="21"/>
        </w:rPr>
        <w:t>，增加主要原因为公司主要客户尚在信用期内未到收款结算时点。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1"/>
          <w:szCs w:val="21"/>
        </w:rPr>
      </w:pPr>
    </w:p>
    <w:p>
      <w:pPr>
        <w:tabs>
          <w:tab w:pos="2513" w:val="left" w:leader="none"/>
        </w:tabs>
        <w:spacing w:before="0"/>
        <w:ind w:left="1786" w:right="167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3055" w:val="left" w:leader="none"/>
        </w:tabs>
        <w:spacing w:before="170"/>
        <w:ind w:left="2518" w:right="1679" w:firstLine="0"/>
        <w:jc w:val="left"/>
        <w:rPr>
          <w:rFonts w:ascii="宋体" w:hAnsi="宋体" w:cs="宋体" w:eastAsia="宋体" w:hint="default"/>
          <w:sz w:val="21"/>
          <w:szCs w:val="21"/>
        </w:rPr>
      </w:pPr>
      <w:r>
        <w:rPr/>
        <w:pict>
          <v:shape style="position:absolute;margin-left:376.630005pt;margin-top:43.833672pt;width:.48001pt;height:.12pt;mso-position-horizontal-relative:page;mso-position-vertical-relative:paragraph;z-index:-1126024" type="#_x0000_t75" stroked="false">
            <v:imagedata r:id="rId730" o:title=""/>
          </v:shape>
        </w:pict>
      </w:r>
      <w:r>
        <w:rPr/>
        <w:pict>
          <v:group style="position:absolute;margin-left:210.050003pt;margin-top:62.553692pt;width:329.85pt;height:.5pt;mso-position-horizontal-relative:page;mso-position-vertical-relative:paragraph;z-index:-1126000" coordorigin="4201,1251" coordsize="6597,10">
            <v:shape style="position:absolute;left:4201;top:1251;width:3332;height:10" type="#_x0000_t75" stroked="false">
              <v:imagedata r:id="rId742" o:title=""/>
            </v:shape>
            <v:shape style="position:absolute;left:7528;top:1251;width:1707;height:10" type="#_x0000_t75" stroked="false">
              <v:imagedata r:id="rId743" o:title=""/>
            </v:shape>
            <v:shape style="position:absolute;left:9230;top:1251;width:1567;height:10" type="#_x0000_t75" stroked="false">
              <v:imagedata r:id="rId236" o:title=""/>
            </v:shape>
            <w10:wrap type="none"/>
          </v:group>
        </w:pict>
      </w:r>
      <w:r>
        <w:rPr/>
        <w:pict>
          <v:group style="position:absolute;margin-left:147.619995pt;margin-top:81.873695pt;width:392.25pt;height:303.05pt;mso-position-horizontal-relative:page;mso-position-vertical-relative:paragraph;z-index:-1125976" coordorigin="2952,1637" coordsize="7845,6061">
            <v:shape style="position:absolute;left:4201;top:1637;width:1063;height:10" type="#_x0000_t75" stroked="false">
              <v:imagedata r:id="rId702" o:title=""/>
            </v:shape>
            <v:shape style="position:absolute;left:5259;top:1637;width:713;height:10" type="#_x0000_t75" stroked="false">
              <v:imagedata r:id="rId744" o:title=""/>
            </v:shape>
            <v:shape style="position:absolute;left:5967;top:1637;width:929;height:10" type="#_x0000_t75" stroked="false">
              <v:imagedata r:id="rId241" o:title=""/>
            </v:shape>
            <v:shape style="position:absolute;left:6892;top:1637;width:1632;height:10" type="#_x0000_t75" stroked="false">
              <v:imagedata r:id="rId745" o:title=""/>
            </v:shape>
            <v:shape style="position:absolute;left:8519;top:1637;width:1707;height:10" type="#_x0000_t75" stroked="false">
              <v:imagedata r:id="rId746" o:title=""/>
            </v:shape>
            <v:shape style="position:absolute;left:10221;top:1637;width:576;height:10" type="#_x0000_t75" stroked="false">
              <v:imagedata r:id="rId204" o:title=""/>
            </v:shape>
            <v:group style="position:absolute;left:6897;top:1647;width:10;height:20" coordorigin="6897,1647" coordsize="10,20">
              <v:shape style="position:absolute;left:6897;top:1647;width:10;height:20" coordorigin="6897,1647" coordsize="10,20" path="m6897,1666l6906,1666,6906,1647,6897,1647,6897,1666xe" filled="true" fillcolor="#000000" stroked="false">
                <v:path arrowok="t"/>
                <v:fill type="solid"/>
              </v:shape>
            </v:group>
            <v:group style="position:absolute;left:6897;top:1666;width:10;height:20" coordorigin="6897,1666" coordsize="10,20">
              <v:shape style="position:absolute;left:6897;top:1666;width:10;height:20" coordorigin="6897,1666" coordsize="10,20" path="m6897,1685l6906,1685,6906,1666,6897,1666,6897,1685xe" filled="true" fillcolor="#000000" stroked="false">
                <v:path arrowok="t"/>
                <v:fill type="solid"/>
              </v:shape>
            </v:group>
            <v:group style="position:absolute;left:6897;top:1685;width:10;height:20" coordorigin="6897,1685" coordsize="10,20">
              <v:shape style="position:absolute;left:6897;top:1685;width:10;height:20" coordorigin="6897,1685" coordsize="10,20" path="m6897,1705l6906,1705,6906,1685,6897,1685,6897,1705xe" filled="true" fillcolor="#000000" stroked="false">
                <v:path arrowok="t"/>
                <v:fill type="solid"/>
              </v:shape>
            </v:group>
            <v:group style="position:absolute;left:6897;top:1705;width:10;height:20" coordorigin="6897,1705" coordsize="10,20">
              <v:shape style="position:absolute;left:6897;top:1705;width:10;height:20" coordorigin="6897,1705" coordsize="10,20" path="m6897,1724l6906,1724,6906,1705,6897,1705,6897,1724xe" filled="true" fillcolor="#000000" stroked="false">
                <v:path arrowok="t"/>
                <v:fill type="solid"/>
              </v:shape>
            </v:group>
            <v:group style="position:absolute;left:6897;top:1724;width:10;height:20" coordorigin="6897,1724" coordsize="10,20">
              <v:shape style="position:absolute;left:6897;top:1724;width:10;height:20" coordorigin="6897,1724" coordsize="10,20" path="m6897,1743l6906,1743,6906,1724,6897,1724,6897,1743xe" filled="true" fillcolor="#000000" stroked="false">
                <v:path arrowok="t"/>
                <v:fill type="solid"/>
              </v:shape>
            </v:group>
            <v:group style="position:absolute;left:6897;top:1743;width:10;height:20" coordorigin="6897,1743" coordsize="10,20">
              <v:shape style="position:absolute;left:6897;top:1743;width:10;height:20" coordorigin="6897,1743" coordsize="10,20" path="m6897,1762l6906,1762,6906,1743,6897,1743,6897,1762xe" filled="true" fillcolor="#000000" stroked="false">
                <v:path arrowok="t"/>
                <v:fill type="solid"/>
              </v:shape>
            </v:group>
            <v:group style="position:absolute;left:6897;top:1762;width:10;height:20" coordorigin="6897,1762" coordsize="10,20">
              <v:shape style="position:absolute;left:6897;top:1762;width:10;height:20" coordorigin="6897,1762" coordsize="10,20" path="m6897,1781l6906,1781,6906,1762,6897,1762,6897,1781xe" filled="true" fillcolor="#000000" stroked="false">
                <v:path arrowok="t"/>
                <v:fill type="solid"/>
              </v:shape>
            </v:group>
            <v:group style="position:absolute;left:6897;top:1781;width:10;height:20" coordorigin="6897,1781" coordsize="10,20">
              <v:shape style="position:absolute;left:6897;top:1781;width:10;height:20" coordorigin="6897,1781" coordsize="10,20" path="m6897,1801l6906,1801,6906,1781,6897,1781,6897,1801xe" filled="true" fillcolor="#000000" stroked="false">
                <v:path arrowok="t"/>
                <v:fill type="solid"/>
              </v:shape>
            </v:group>
            <v:group style="position:absolute;left:6897;top:1801;width:10;height:20" coordorigin="6897,1801" coordsize="10,20">
              <v:shape style="position:absolute;left:6897;top:1801;width:10;height:20" coordorigin="6897,1801" coordsize="10,20" path="m6897,1820l6906,1820,6906,1801,6897,1801,6897,1820xe" filled="true" fillcolor="#000000" stroked="false">
                <v:path arrowok="t"/>
                <v:fill type="solid"/>
              </v:shape>
            </v:group>
            <v:group style="position:absolute;left:6897;top:1820;width:10;height:20" coordorigin="6897,1820" coordsize="10,20">
              <v:shape style="position:absolute;left:6897;top:1820;width:10;height:20" coordorigin="6897,1820" coordsize="10,20" path="m6897,1839l6906,1839,6906,1820,6897,1820,6897,1839xe" filled="true" fillcolor="#000000" stroked="false">
                <v:path arrowok="t"/>
                <v:fill type="solid"/>
              </v:shape>
            </v:group>
            <v:group style="position:absolute;left:6897;top:1839;width:10;height:20" coordorigin="6897,1839" coordsize="10,20">
              <v:shape style="position:absolute;left:6897;top:1839;width:10;height:20" coordorigin="6897,1839" coordsize="10,20" path="m6897,1858l6906,1858,6906,1839,6897,1839,6897,1858xe" filled="true" fillcolor="#000000" stroked="false">
                <v:path arrowok="t"/>
                <v:fill type="solid"/>
              </v:shape>
            </v:group>
            <v:group style="position:absolute;left:6897;top:1858;width:10;height:20" coordorigin="6897,1858" coordsize="10,20">
              <v:shape style="position:absolute;left:6897;top:1858;width:10;height:20" coordorigin="6897,1858" coordsize="10,20" path="m6897,1877l6906,1877,6906,1858,6897,1858,6897,1877xe" filled="true" fillcolor="#000000" stroked="false">
                <v:path arrowok="t"/>
                <v:fill type="solid"/>
              </v:shape>
            </v:group>
            <v:group style="position:absolute;left:6897;top:1877;width:10;height:20" coordorigin="6897,1877" coordsize="10,20">
              <v:shape style="position:absolute;left:6897;top:1877;width:10;height:20" coordorigin="6897,1877" coordsize="10,20" path="m6897,1897l6906,1897,6906,1877,6897,1877,6897,1897xe" filled="true" fillcolor="#000000" stroked="false">
                <v:path arrowok="t"/>
                <v:fill type="solid"/>
              </v:shape>
            </v:group>
            <v:group style="position:absolute;left:6897;top:1897;width:10;height:20" coordorigin="6897,1897" coordsize="10,20">
              <v:shape style="position:absolute;left:6897;top:1897;width:10;height:20" coordorigin="6897,1897" coordsize="10,20" path="m6897,1916l6906,1916,6906,1897,6897,1897,6897,1916xe" filled="true" fillcolor="#000000" stroked="false">
                <v:path arrowok="t"/>
                <v:fill type="solid"/>
              </v:shape>
            </v:group>
            <v:group style="position:absolute;left:6897;top:1916;width:10;height:20" coordorigin="6897,1916" coordsize="10,20">
              <v:shape style="position:absolute;left:6897;top:1916;width:10;height:20" coordorigin="6897,1916" coordsize="10,20" path="m6897,1935l6906,1935,6906,1916,6897,1916,6897,1935xe" filled="true" fillcolor="#000000" stroked="false">
                <v:path arrowok="t"/>
                <v:fill type="solid"/>
              </v:shape>
            </v:group>
            <v:group style="position:absolute;left:6897;top:1935;width:10;height:20" coordorigin="6897,1935" coordsize="10,20">
              <v:shape style="position:absolute;left:6897;top:1935;width:10;height:20" coordorigin="6897,1935" coordsize="10,20" path="m6897,1954l6906,1954,6906,1935,6897,1935,6897,1954xe" filled="true" fillcolor="#000000" stroked="false">
                <v:path arrowok="t"/>
                <v:fill type="solid"/>
              </v:shape>
            </v:group>
            <v:group style="position:absolute;left:6897;top:1954;width:10;height:20" coordorigin="6897,1954" coordsize="10,20">
              <v:shape style="position:absolute;left:6897;top:1954;width:10;height:20" coordorigin="6897,1954" coordsize="10,20" path="m6897,1973l6906,1973,6906,1954,6897,1954,6897,1973xe" filled="true" fillcolor="#000000" stroked="false">
                <v:path arrowok="t"/>
                <v:fill type="solid"/>
              </v:shape>
            </v:group>
            <v:group style="position:absolute;left:6897;top:1973;width:10;height:20" coordorigin="6897,1973" coordsize="10,20">
              <v:shape style="position:absolute;left:6897;top:1973;width:10;height:20" coordorigin="6897,1973" coordsize="10,20" path="m6897,1993l6906,1993,6906,1973,6897,1973,6897,1993xe" filled="true" fillcolor="#000000" stroked="false">
                <v:path arrowok="t"/>
                <v:fill type="solid"/>
              </v:shape>
            </v:group>
            <v:group style="position:absolute;left:6897;top:1993;width:10;height:20" coordorigin="6897,1993" coordsize="10,20">
              <v:shape style="position:absolute;left:6897;top:1993;width:10;height:20" coordorigin="6897,1993" coordsize="10,20" path="m6897,2012l6906,2012,6906,1993,6897,1993,6897,2012xe" filled="true" fillcolor="#000000" stroked="false">
                <v:path arrowok="t"/>
                <v:fill type="solid"/>
              </v:shape>
            </v:group>
            <v:group style="position:absolute;left:6897;top:2012;width:10;height:20" coordorigin="6897,2012" coordsize="10,20">
              <v:shape style="position:absolute;left:6897;top:2012;width:10;height:20" coordorigin="6897,2012" coordsize="10,20" path="m6897,2031l6906,2031,6906,2012,6897,2012,6897,2031xe" filled="true" fillcolor="#000000" stroked="false">
                <v:path arrowok="t"/>
                <v:fill type="solid"/>
              </v:shape>
            </v:group>
            <v:group style="position:absolute;left:6897;top:2031;width:10;height:20" coordorigin="6897,2031" coordsize="10,20">
              <v:shape style="position:absolute;left:6897;top:2031;width:10;height:20" coordorigin="6897,2031" coordsize="10,20" path="m6897,2050l6906,2050,6906,2031,6897,2031,6897,2050xe" filled="true" fillcolor="#000000" stroked="false">
                <v:path arrowok="t"/>
                <v:fill type="solid"/>
              </v:shape>
            </v:group>
            <v:group style="position:absolute;left:6897;top:2050;width:10;height:20" coordorigin="6897,2050" coordsize="10,20">
              <v:shape style="position:absolute;left:6897;top:2050;width:10;height:20" coordorigin="6897,2050" coordsize="10,20" path="m6897,2069l6906,2069,6906,2050,6897,2050,6897,2069xe" filled="true" fillcolor="#000000" stroked="false">
                <v:path arrowok="t"/>
                <v:fill type="solid"/>
              </v:shape>
            </v:group>
            <v:group style="position:absolute;left:6897;top:2069;width:10;height:20" coordorigin="6897,2069" coordsize="10,20">
              <v:shape style="position:absolute;left:6897;top:2069;width:10;height:20" coordorigin="6897,2069" coordsize="10,20" path="m6897,2089l6906,2089,6906,2069,6897,2069,6897,2089xe" filled="true" fillcolor="#000000" stroked="false">
                <v:path arrowok="t"/>
                <v:fill type="solid"/>
              </v:shape>
            </v:group>
            <v:group style="position:absolute;left:6897;top:2089;width:10;height:20" coordorigin="6897,2089" coordsize="10,20">
              <v:shape style="position:absolute;left:6897;top:2089;width:10;height:20" coordorigin="6897,2089" coordsize="10,20" path="m6897,2108l6906,2108,6906,2089,6897,2089,6897,2108xe" filled="true" fillcolor="#000000" stroked="false">
                <v:path arrowok="t"/>
                <v:fill type="solid"/>
              </v:shape>
            </v:group>
            <v:group style="position:absolute;left:6897;top:2108;width:10;height:20" coordorigin="6897,2108" coordsize="10,20">
              <v:shape style="position:absolute;left:6897;top:2108;width:10;height:20" coordorigin="6897,2108" coordsize="10,20" path="m6897,2127l6906,2127,6906,2108,6897,2108,6897,2127xe" filled="true" fillcolor="#000000" stroked="false">
                <v:path arrowok="t"/>
                <v:fill type="solid"/>
              </v:shape>
            </v:group>
            <v:group style="position:absolute;left:6897;top:2127;width:10;height:20" coordorigin="6897,2127" coordsize="10,20">
              <v:shape style="position:absolute;left:6897;top:2127;width:10;height:20" coordorigin="6897,2127" coordsize="10,20" path="m6897,2146l6906,2146,6906,2127,6897,2127,6897,2146xe" filled="true" fillcolor="#000000" stroked="false">
                <v:path arrowok="t"/>
                <v:fill type="solid"/>
              </v:shape>
            </v:group>
            <v:group style="position:absolute;left:6897;top:2146;width:10;height:20" coordorigin="6897,2146" coordsize="10,20">
              <v:shape style="position:absolute;left:6897;top:2146;width:10;height:20" coordorigin="6897,2146" coordsize="10,20" path="m6897,2165l6906,2165,6906,2146,6897,2146,6897,2165xe" filled="true" fillcolor="#000000" stroked="false">
                <v:path arrowok="t"/>
                <v:fill type="solid"/>
              </v:shape>
            </v:group>
            <v:group style="position:absolute;left:6897;top:2165;width:10;height:20" coordorigin="6897,2165" coordsize="10,20">
              <v:shape style="position:absolute;left:6897;top:2165;width:10;height:20" coordorigin="6897,2165" coordsize="10,20" path="m6897,2185l6906,2185,6906,2165,6897,2165,6897,2185xe" filled="true" fillcolor="#000000" stroked="false">
                <v:path arrowok="t"/>
                <v:fill type="solid"/>
              </v:shape>
            </v:group>
            <v:group style="position:absolute;left:6897;top:2185;width:10;height:20" coordorigin="6897,2185" coordsize="10,20">
              <v:shape style="position:absolute;left:6897;top:2185;width:10;height:20" coordorigin="6897,2185" coordsize="10,20" path="m6897,2204l6906,2204,6906,2185,6897,2185,6897,2204xe" filled="true" fillcolor="#000000" stroked="false">
                <v:path arrowok="t"/>
                <v:fill type="solid"/>
              </v:shape>
            </v:group>
            <v:group style="position:absolute;left:6897;top:2204;width:10;height:20" coordorigin="6897,2204" coordsize="10,20">
              <v:shape style="position:absolute;left:6897;top:2204;width:10;height:20" coordorigin="6897,2204" coordsize="10,20" path="m6897,2223l6906,2223,6906,2204,6897,2204,6897,2223xe" filled="true" fillcolor="#000000" stroked="false">
                <v:path arrowok="t"/>
                <v:fill type="solid"/>
              </v:shape>
            </v:group>
            <v:group style="position:absolute;left:6897;top:2223;width:10;height:20" coordorigin="6897,2223" coordsize="10,20">
              <v:shape style="position:absolute;left:6897;top:2223;width:10;height:20" coordorigin="6897,2223" coordsize="10,20" path="m6897,2242l6906,2242,6906,2223,6897,2223,6897,2242xe" filled="true" fillcolor="#000000" stroked="false">
                <v:path arrowok="t"/>
                <v:fill type="solid"/>
              </v:shape>
            </v:group>
            <v:group style="position:absolute;left:6897;top:2242;width:10;height:20" coordorigin="6897,2242" coordsize="10,20">
              <v:shape style="position:absolute;left:6897;top:2242;width:10;height:20" coordorigin="6897,2242" coordsize="10,20" path="m6897,2261l6906,2261,6906,2242,6897,2242,6897,2261xe" filled="true" fillcolor="#000000" stroked="false">
                <v:path arrowok="t"/>
                <v:fill type="solid"/>
              </v:shape>
            </v:group>
            <v:group style="position:absolute;left:6897;top:2261;width:10;height:20" coordorigin="6897,2261" coordsize="10,20">
              <v:shape style="position:absolute;left:6897;top:2261;width:10;height:20" coordorigin="6897,2261" coordsize="10,20" path="m6897,2281l6906,2281,6906,2261,6897,2261,6897,2281xe" filled="true" fillcolor="#000000" stroked="false">
                <v:path arrowok="t"/>
                <v:fill type="solid"/>
              </v:shape>
            </v:group>
            <v:group style="position:absolute;left:6897;top:2281;width:10;height:20" coordorigin="6897,2281" coordsize="10,20">
              <v:shape style="position:absolute;left:6897;top:2281;width:10;height:20" coordorigin="6897,2281" coordsize="10,20" path="m6897,2300l6906,2300,6906,2281,6897,2281,6897,2300xe" filled="true" fillcolor="#000000" stroked="false">
                <v:path arrowok="t"/>
                <v:fill type="solid"/>
              </v:shape>
            </v:group>
            <v:group style="position:absolute;left:6897;top:2300;width:10;height:20" coordorigin="6897,2300" coordsize="10,20">
              <v:shape style="position:absolute;left:6897;top:2300;width:10;height:20" coordorigin="6897,2300" coordsize="10,20" path="m6897,2319l6906,2319,6906,2300,6897,2300,6897,2319xe" filled="true" fillcolor="#000000" stroked="false">
                <v:path arrowok="t"/>
                <v:fill type="solid"/>
              </v:shape>
            </v:group>
            <v:group style="position:absolute;left:6897;top:2319;width:10;height:20" coordorigin="6897,2319" coordsize="10,20">
              <v:shape style="position:absolute;left:6897;top:2319;width:10;height:20" coordorigin="6897,2319" coordsize="10,20" path="m6897,2338l6906,2338,6906,2319,6897,2319,6897,2338xe" filled="true" fillcolor="#000000" stroked="false">
                <v:path arrowok="t"/>
                <v:fill type="solid"/>
              </v:shape>
            </v:group>
            <v:group style="position:absolute;left:6897;top:2338;width:10;height:20" coordorigin="6897,2338" coordsize="10,20">
              <v:shape style="position:absolute;left:6897;top:2338;width:10;height:20" coordorigin="6897,2338" coordsize="10,20" path="m6897,2357l6906,2357,6906,2338,6897,2338,6897,2357xe" filled="true" fillcolor="#000000" stroked="false">
                <v:path arrowok="t"/>
                <v:fill type="solid"/>
              </v:shape>
            </v:group>
            <v:group style="position:absolute;left:6897;top:2357;width:10;height:20" coordorigin="6897,2357" coordsize="10,20">
              <v:shape style="position:absolute;left:6897;top:2357;width:10;height:20" coordorigin="6897,2357" coordsize="10,20" path="m6897,2377l6906,2377,6906,2357,6897,2357,6897,2377xe" filled="true" fillcolor="#000000" stroked="false">
                <v:path arrowok="t"/>
                <v:fill type="solid"/>
              </v:shape>
            </v:group>
            <v:group style="position:absolute;left:6897;top:2377;width:10;height:20" coordorigin="6897,2377" coordsize="10,20">
              <v:shape style="position:absolute;left:6897;top:2377;width:10;height:20" coordorigin="6897,2377" coordsize="10,20" path="m6897,2396l6906,2396,6906,2377,6897,2377,6897,2396xe" filled="true" fillcolor="#000000" stroked="false">
                <v:path arrowok="t"/>
                <v:fill type="solid"/>
              </v:shape>
            </v:group>
            <v:group style="position:absolute;left:8524;top:1647;width:10;height:20" coordorigin="8524,1647" coordsize="10,20">
              <v:shape style="position:absolute;left:8524;top:1647;width:10;height:20" coordorigin="8524,1647" coordsize="10,20" path="m8524,1666l8533,1666,8533,1647,8524,1647,8524,1666xe" filled="true" fillcolor="#000000" stroked="false">
                <v:path arrowok="t"/>
                <v:fill type="solid"/>
              </v:shape>
            </v:group>
            <v:group style="position:absolute;left:8524;top:1666;width:10;height:20" coordorigin="8524,1666" coordsize="10,20">
              <v:shape style="position:absolute;left:8524;top:1666;width:10;height:20" coordorigin="8524,1666" coordsize="10,20" path="m8524,1685l8533,1685,8533,1666,8524,1666,8524,1685xe" filled="true" fillcolor="#000000" stroked="false">
                <v:path arrowok="t"/>
                <v:fill type="solid"/>
              </v:shape>
            </v:group>
            <v:group style="position:absolute;left:8524;top:1685;width:10;height:20" coordorigin="8524,1685" coordsize="10,20">
              <v:shape style="position:absolute;left:8524;top:1685;width:10;height:20" coordorigin="8524,1685" coordsize="10,20" path="m8524,1705l8533,1705,8533,1685,8524,1685,8524,1705xe" filled="true" fillcolor="#000000" stroked="false">
                <v:path arrowok="t"/>
                <v:fill type="solid"/>
              </v:shape>
            </v:group>
            <v:group style="position:absolute;left:8524;top:1705;width:10;height:20" coordorigin="8524,1705" coordsize="10,20">
              <v:shape style="position:absolute;left:8524;top:1705;width:10;height:20" coordorigin="8524,1705" coordsize="10,20" path="m8524,1724l8533,1724,8533,1705,8524,1705,8524,1724xe" filled="true" fillcolor="#000000" stroked="false">
                <v:path arrowok="t"/>
                <v:fill type="solid"/>
              </v:shape>
            </v:group>
            <v:group style="position:absolute;left:8524;top:1724;width:10;height:20" coordorigin="8524,1724" coordsize="10,20">
              <v:shape style="position:absolute;left:8524;top:1724;width:10;height:20" coordorigin="8524,1724" coordsize="10,20" path="m8524,1743l8533,1743,8533,1724,8524,1724,8524,1743xe" filled="true" fillcolor="#000000" stroked="false">
                <v:path arrowok="t"/>
                <v:fill type="solid"/>
              </v:shape>
            </v:group>
            <v:group style="position:absolute;left:8524;top:1743;width:10;height:20" coordorigin="8524,1743" coordsize="10,20">
              <v:shape style="position:absolute;left:8524;top:1743;width:10;height:20" coordorigin="8524,1743" coordsize="10,20" path="m8524,1762l8533,1762,8533,1743,8524,1743,8524,1762xe" filled="true" fillcolor="#000000" stroked="false">
                <v:path arrowok="t"/>
                <v:fill type="solid"/>
              </v:shape>
            </v:group>
            <v:group style="position:absolute;left:8524;top:1762;width:10;height:20" coordorigin="8524,1762" coordsize="10,20">
              <v:shape style="position:absolute;left:8524;top:1762;width:10;height:20" coordorigin="8524,1762" coordsize="10,20" path="m8524,1781l8533,1781,8533,1762,8524,1762,8524,1781xe" filled="true" fillcolor="#000000" stroked="false">
                <v:path arrowok="t"/>
                <v:fill type="solid"/>
              </v:shape>
            </v:group>
            <v:group style="position:absolute;left:8524;top:1781;width:10;height:20" coordorigin="8524,1781" coordsize="10,20">
              <v:shape style="position:absolute;left:8524;top:1781;width:10;height:20" coordorigin="8524,1781" coordsize="10,20" path="m8524,1801l8533,1801,8533,1781,8524,1781,8524,1801xe" filled="true" fillcolor="#000000" stroked="false">
                <v:path arrowok="t"/>
                <v:fill type="solid"/>
              </v:shape>
            </v:group>
            <v:group style="position:absolute;left:8524;top:1801;width:10;height:20" coordorigin="8524,1801" coordsize="10,20">
              <v:shape style="position:absolute;left:8524;top:1801;width:10;height:20" coordorigin="8524,1801" coordsize="10,20" path="m8524,1820l8533,1820,8533,1801,8524,1801,8524,1820xe" filled="true" fillcolor="#000000" stroked="false">
                <v:path arrowok="t"/>
                <v:fill type="solid"/>
              </v:shape>
            </v:group>
            <v:group style="position:absolute;left:8524;top:1820;width:10;height:20" coordorigin="8524,1820" coordsize="10,20">
              <v:shape style="position:absolute;left:8524;top:1820;width:10;height:20" coordorigin="8524,1820" coordsize="10,20" path="m8524,1839l8533,1839,8533,1820,8524,1820,8524,1839xe" filled="true" fillcolor="#000000" stroked="false">
                <v:path arrowok="t"/>
                <v:fill type="solid"/>
              </v:shape>
            </v:group>
            <v:group style="position:absolute;left:8524;top:1839;width:10;height:20" coordorigin="8524,1839" coordsize="10,20">
              <v:shape style="position:absolute;left:8524;top:1839;width:10;height:20" coordorigin="8524,1839" coordsize="10,20" path="m8524,1858l8533,1858,8533,1839,8524,1839,8524,1858xe" filled="true" fillcolor="#000000" stroked="false">
                <v:path arrowok="t"/>
                <v:fill type="solid"/>
              </v:shape>
            </v:group>
            <v:group style="position:absolute;left:8524;top:1858;width:10;height:20" coordorigin="8524,1858" coordsize="10,20">
              <v:shape style="position:absolute;left:8524;top:1858;width:10;height:20" coordorigin="8524,1858" coordsize="10,20" path="m8524,1877l8533,1877,8533,1858,8524,1858,8524,1877xe" filled="true" fillcolor="#000000" stroked="false">
                <v:path arrowok="t"/>
                <v:fill type="solid"/>
              </v:shape>
            </v:group>
            <v:group style="position:absolute;left:8524;top:1877;width:10;height:20" coordorigin="8524,1877" coordsize="10,20">
              <v:shape style="position:absolute;left:8524;top:1877;width:10;height:20" coordorigin="8524,1877" coordsize="10,20" path="m8524,1897l8533,1897,8533,1877,8524,1877,8524,1897xe" filled="true" fillcolor="#000000" stroked="false">
                <v:path arrowok="t"/>
                <v:fill type="solid"/>
              </v:shape>
            </v:group>
            <v:group style="position:absolute;left:8524;top:1897;width:10;height:20" coordorigin="8524,1897" coordsize="10,20">
              <v:shape style="position:absolute;left:8524;top:1897;width:10;height:20" coordorigin="8524,1897" coordsize="10,20" path="m8524,1916l8533,1916,8533,1897,8524,1897,8524,1916xe" filled="true" fillcolor="#000000" stroked="false">
                <v:path arrowok="t"/>
                <v:fill type="solid"/>
              </v:shape>
            </v:group>
            <v:group style="position:absolute;left:8524;top:1916;width:10;height:20" coordorigin="8524,1916" coordsize="10,20">
              <v:shape style="position:absolute;left:8524;top:1916;width:10;height:20" coordorigin="8524,1916" coordsize="10,20" path="m8524,1935l8533,1935,8533,1916,8524,1916,8524,1935xe" filled="true" fillcolor="#000000" stroked="false">
                <v:path arrowok="t"/>
                <v:fill type="solid"/>
              </v:shape>
            </v:group>
            <v:group style="position:absolute;left:8524;top:1935;width:10;height:20" coordorigin="8524,1935" coordsize="10,20">
              <v:shape style="position:absolute;left:8524;top:1935;width:10;height:20" coordorigin="8524,1935" coordsize="10,20" path="m8524,1954l8533,1954,8533,1935,8524,1935,8524,1954xe" filled="true" fillcolor="#000000" stroked="false">
                <v:path arrowok="t"/>
                <v:fill type="solid"/>
              </v:shape>
            </v:group>
            <v:group style="position:absolute;left:8524;top:1954;width:10;height:20" coordorigin="8524,1954" coordsize="10,20">
              <v:shape style="position:absolute;left:8524;top:1954;width:10;height:20" coordorigin="8524,1954" coordsize="10,20" path="m8524,1973l8533,1973,8533,1954,8524,1954,8524,1973xe" filled="true" fillcolor="#000000" stroked="false">
                <v:path arrowok="t"/>
                <v:fill type="solid"/>
              </v:shape>
            </v:group>
            <v:group style="position:absolute;left:8524;top:1973;width:10;height:20" coordorigin="8524,1973" coordsize="10,20">
              <v:shape style="position:absolute;left:8524;top:1973;width:10;height:20" coordorigin="8524,1973" coordsize="10,20" path="m8524,1993l8533,1993,8533,1973,8524,1973,8524,1993xe" filled="true" fillcolor="#000000" stroked="false">
                <v:path arrowok="t"/>
                <v:fill type="solid"/>
              </v:shape>
            </v:group>
            <v:group style="position:absolute;left:8524;top:1993;width:10;height:20" coordorigin="8524,1993" coordsize="10,20">
              <v:shape style="position:absolute;left:8524;top:1993;width:10;height:20" coordorigin="8524,1993" coordsize="10,20" path="m8524,2012l8533,2012,8533,1993,8524,1993,8524,2012xe" filled="true" fillcolor="#000000" stroked="false">
                <v:path arrowok="t"/>
                <v:fill type="solid"/>
              </v:shape>
            </v:group>
            <v:group style="position:absolute;left:8524;top:2012;width:10;height:20" coordorigin="8524,2012" coordsize="10,20">
              <v:shape style="position:absolute;left:8524;top:2012;width:10;height:20" coordorigin="8524,2012" coordsize="10,20" path="m8524,2031l8533,2031,8533,2012,8524,2012,8524,2031xe" filled="true" fillcolor="#000000" stroked="false">
                <v:path arrowok="t"/>
                <v:fill type="solid"/>
              </v:shape>
            </v:group>
            <v:group style="position:absolute;left:8524;top:2031;width:10;height:20" coordorigin="8524,2031" coordsize="10,20">
              <v:shape style="position:absolute;left:8524;top:2031;width:10;height:20" coordorigin="8524,2031" coordsize="10,20" path="m8524,2050l8533,2050,8533,2031,8524,2031,8524,2050xe" filled="true" fillcolor="#000000" stroked="false">
                <v:path arrowok="t"/>
                <v:fill type="solid"/>
              </v:shape>
            </v:group>
            <v:group style="position:absolute;left:8524;top:2050;width:10;height:20" coordorigin="8524,2050" coordsize="10,20">
              <v:shape style="position:absolute;left:8524;top:2050;width:10;height:20" coordorigin="8524,2050" coordsize="10,20" path="m8524,2069l8533,2069,8533,2050,8524,2050,8524,2069xe" filled="true" fillcolor="#000000" stroked="false">
                <v:path arrowok="t"/>
                <v:fill type="solid"/>
              </v:shape>
            </v:group>
            <v:group style="position:absolute;left:8524;top:2069;width:10;height:20" coordorigin="8524,2069" coordsize="10,20">
              <v:shape style="position:absolute;left:8524;top:2069;width:10;height:20" coordorigin="8524,2069" coordsize="10,20" path="m8524,2089l8533,2089,8533,2069,8524,2069,8524,2089xe" filled="true" fillcolor="#000000" stroked="false">
                <v:path arrowok="t"/>
                <v:fill type="solid"/>
              </v:shape>
            </v:group>
            <v:group style="position:absolute;left:8524;top:2089;width:10;height:20" coordorigin="8524,2089" coordsize="10,20">
              <v:shape style="position:absolute;left:8524;top:2089;width:10;height:20" coordorigin="8524,2089" coordsize="10,20" path="m8524,2108l8533,2108,8533,2089,8524,2089,8524,2108xe" filled="true" fillcolor="#000000" stroked="false">
                <v:path arrowok="t"/>
                <v:fill type="solid"/>
              </v:shape>
            </v:group>
            <v:group style="position:absolute;left:8524;top:2108;width:10;height:20" coordorigin="8524,2108" coordsize="10,20">
              <v:shape style="position:absolute;left:8524;top:2108;width:10;height:20" coordorigin="8524,2108" coordsize="10,20" path="m8524,2127l8533,2127,8533,2108,8524,2108,8524,2127xe" filled="true" fillcolor="#000000" stroked="false">
                <v:path arrowok="t"/>
                <v:fill type="solid"/>
              </v:shape>
            </v:group>
            <v:group style="position:absolute;left:8524;top:2127;width:10;height:20" coordorigin="8524,2127" coordsize="10,20">
              <v:shape style="position:absolute;left:8524;top:2127;width:10;height:20" coordorigin="8524,2127" coordsize="10,20" path="m8524,2146l8533,2146,8533,2127,8524,2127,8524,2146xe" filled="true" fillcolor="#000000" stroked="false">
                <v:path arrowok="t"/>
                <v:fill type="solid"/>
              </v:shape>
            </v:group>
            <v:group style="position:absolute;left:8524;top:2146;width:10;height:20" coordorigin="8524,2146" coordsize="10,20">
              <v:shape style="position:absolute;left:8524;top:2146;width:10;height:20" coordorigin="8524,2146" coordsize="10,20" path="m8524,2165l8533,2165,8533,2146,8524,2146,8524,2165xe" filled="true" fillcolor="#000000" stroked="false">
                <v:path arrowok="t"/>
                <v:fill type="solid"/>
              </v:shape>
            </v:group>
            <v:group style="position:absolute;left:8524;top:2165;width:10;height:20" coordorigin="8524,2165" coordsize="10,20">
              <v:shape style="position:absolute;left:8524;top:2165;width:10;height:20" coordorigin="8524,2165" coordsize="10,20" path="m8524,2185l8533,2185,8533,2165,8524,2165,8524,2185xe" filled="true" fillcolor="#000000" stroked="false">
                <v:path arrowok="t"/>
                <v:fill type="solid"/>
              </v:shape>
            </v:group>
            <v:group style="position:absolute;left:8524;top:2185;width:10;height:20" coordorigin="8524,2185" coordsize="10,20">
              <v:shape style="position:absolute;left:8524;top:2185;width:10;height:20" coordorigin="8524,2185" coordsize="10,20" path="m8524,2204l8533,2204,8533,2185,8524,2185,8524,2204xe" filled="true" fillcolor="#000000" stroked="false">
                <v:path arrowok="t"/>
                <v:fill type="solid"/>
              </v:shape>
            </v:group>
            <v:group style="position:absolute;left:8524;top:2204;width:10;height:20" coordorigin="8524,2204" coordsize="10,20">
              <v:shape style="position:absolute;left:8524;top:2204;width:10;height:20" coordorigin="8524,2204" coordsize="10,20" path="m8524,2223l8533,2223,8533,2204,8524,2204,8524,2223xe" filled="true" fillcolor="#000000" stroked="false">
                <v:path arrowok="t"/>
                <v:fill type="solid"/>
              </v:shape>
            </v:group>
            <v:group style="position:absolute;left:8524;top:2223;width:10;height:20" coordorigin="8524,2223" coordsize="10,20">
              <v:shape style="position:absolute;left:8524;top:2223;width:10;height:20" coordorigin="8524,2223" coordsize="10,20" path="m8524,2242l8533,2242,8533,2223,8524,2223,8524,2242xe" filled="true" fillcolor="#000000" stroked="false">
                <v:path arrowok="t"/>
                <v:fill type="solid"/>
              </v:shape>
            </v:group>
            <v:group style="position:absolute;left:8524;top:2242;width:10;height:20" coordorigin="8524,2242" coordsize="10,20">
              <v:shape style="position:absolute;left:8524;top:2242;width:10;height:20" coordorigin="8524,2242" coordsize="10,20" path="m8524,2261l8533,2261,8533,2242,8524,2242,8524,2261xe" filled="true" fillcolor="#000000" stroked="false">
                <v:path arrowok="t"/>
                <v:fill type="solid"/>
              </v:shape>
            </v:group>
            <v:group style="position:absolute;left:8524;top:2261;width:10;height:20" coordorigin="8524,2261" coordsize="10,20">
              <v:shape style="position:absolute;left:8524;top:2261;width:10;height:20" coordorigin="8524,2261" coordsize="10,20" path="m8524,2281l8533,2281,8533,2261,8524,2261,8524,2281xe" filled="true" fillcolor="#000000" stroked="false">
                <v:path arrowok="t"/>
                <v:fill type="solid"/>
              </v:shape>
            </v:group>
            <v:group style="position:absolute;left:8524;top:2281;width:10;height:20" coordorigin="8524,2281" coordsize="10,20">
              <v:shape style="position:absolute;left:8524;top:2281;width:10;height:20" coordorigin="8524,2281" coordsize="10,20" path="m8524,2300l8533,2300,8533,2281,8524,2281,8524,2300xe" filled="true" fillcolor="#000000" stroked="false">
                <v:path arrowok="t"/>
                <v:fill type="solid"/>
              </v:shape>
            </v:group>
            <v:group style="position:absolute;left:8524;top:2300;width:10;height:20" coordorigin="8524,2300" coordsize="10,20">
              <v:shape style="position:absolute;left:8524;top:2300;width:10;height:20" coordorigin="8524,2300" coordsize="10,20" path="m8524,2319l8533,2319,8533,2300,8524,2300,8524,2319xe" filled="true" fillcolor="#000000" stroked="false">
                <v:path arrowok="t"/>
                <v:fill type="solid"/>
              </v:shape>
            </v:group>
            <v:group style="position:absolute;left:8524;top:2319;width:10;height:20" coordorigin="8524,2319" coordsize="10,20">
              <v:shape style="position:absolute;left:8524;top:2319;width:10;height:20" coordorigin="8524,2319" coordsize="10,20" path="m8524,2338l8533,2338,8533,2319,8524,2319,8524,2338xe" filled="true" fillcolor="#000000" stroked="false">
                <v:path arrowok="t"/>
                <v:fill type="solid"/>
              </v:shape>
            </v:group>
            <v:group style="position:absolute;left:8524;top:2338;width:10;height:20" coordorigin="8524,2338" coordsize="10,20">
              <v:shape style="position:absolute;left:8524;top:2338;width:10;height:20" coordorigin="8524,2338" coordsize="10,20" path="m8524,2357l8533,2357,8533,2338,8524,2338,8524,2357xe" filled="true" fillcolor="#000000" stroked="false">
                <v:path arrowok="t"/>
                <v:fill type="solid"/>
              </v:shape>
            </v:group>
            <v:group style="position:absolute;left:8524;top:2357;width:10;height:20" coordorigin="8524,2357" coordsize="10,20">
              <v:shape style="position:absolute;left:8524;top:2357;width:10;height:20" coordorigin="8524,2357" coordsize="10,20" path="m8524,2377l8533,2377,8533,2357,8524,2357,8524,2377xe" filled="true" fillcolor="#000000" stroked="false">
                <v:path arrowok="t"/>
                <v:fill type="solid"/>
              </v:shape>
            </v:group>
            <v:group style="position:absolute;left:8524;top:2377;width:10;height:20" coordorigin="8524,2377" coordsize="10,20">
              <v:shape style="position:absolute;left:8524;top:2377;width:10;height:20" coordorigin="8524,2377" coordsize="10,20" path="m8524,2396l8533,2396,8533,2377,8524,2377,8524,2396xe" filled="true" fillcolor="#000000" stroked="false">
                <v:path arrowok="t"/>
                <v:fill type="solid"/>
              </v:shape>
              <v:shape style="position:absolute;left:2952;top:2300;width:1258;height:106" type="#_x0000_t75" stroked="false">
                <v:imagedata r:id="rId708" o:title=""/>
              </v:shape>
              <v:shape style="position:absolute;left:4187;top:2396;width:1078;height:10" type="#_x0000_t75" stroked="false">
                <v:imagedata r:id="rId716" o:title=""/>
              </v:shape>
              <v:shape style="position:absolute;left:5259;top:2396;width:713;height:10" type="#_x0000_t75" stroked="false">
                <v:imagedata r:id="rId744" o:title=""/>
              </v:shape>
              <v:shape style="position:absolute;left:5967;top:2396;width:929;height:10" type="#_x0000_t75" stroked="false">
                <v:imagedata r:id="rId241" o:title=""/>
              </v:shape>
              <v:shape style="position:absolute;left:6892;top:2396;width:1632;height:10" type="#_x0000_t75" stroked="false">
                <v:imagedata r:id="rId745" o:title=""/>
              </v:shape>
              <v:shape style="position:absolute;left:8519;top:2396;width:1707;height:10" type="#_x0000_t75" stroked="false">
                <v:imagedata r:id="rId746" o:title=""/>
              </v:shape>
              <v:shape style="position:absolute;left:10221;top:2396;width:576;height:10" type="#_x0000_t75" stroked="false">
                <v:imagedata r:id="rId204" o:title=""/>
              </v:shape>
            </v:group>
            <v:group style="position:absolute;left:6897;top:2405;width:10;height:20" coordorigin="6897,2405" coordsize="10,20">
              <v:shape style="position:absolute;left:6897;top:2405;width:10;height:20" coordorigin="6897,2405" coordsize="10,20" path="m6897,2425l6906,2425,6906,2405,6897,2405,6897,2425xe" filled="true" fillcolor="#000000" stroked="false">
                <v:path arrowok="t"/>
                <v:fill type="solid"/>
              </v:shape>
            </v:group>
            <v:group style="position:absolute;left:6897;top:2425;width:10;height:20" coordorigin="6897,2425" coordsize="10,20">
              <v:shape style="position:absolute;left:6897;top:2425;width:10;height:20" coordorigin="6897,2425" coordsize="10,20" path="m6897,2444l6906,2444,6906,2425,6897,2425,6897,2444xe" filled="true" fillcolor="#000000" stroked="false">
                <v:path arrowok="t"/>
                <v:fill type="solid"/>
              </v:shape>
            </v:group>
            <v:group style="position:absolute;left:6897;top:2444;width:10;height:20" coordorigin="6897,2444" coordsize="10,20">
              <v:shape style="position:absolute;left:6897;top:2444;width:10;height:20" coordorigin="6897,2444" coordsize="10,20" path="m6897,2463l6906,2463,6906,2444,6897,2444,6897,2463xe" filled="true" fillcolor="#000000" stroked="false">
                <v:path arrowok="t"/>
                <v:fill type="solid"/>
              </v:shape>
            </v:group>
            <v:group style="position:absolute;left:6897;top:2463;width:10;height:20" coordorigin="6897,2463" coordsize="10,20">
              <v:shape style="position:absolute;left:6897;top:2463;width:10;height:20" coordorigin="6897,2463" coordsize="10,20" path="m6897,2482l6906,2482,6906,2463,6897,2463,6897,2482xe" filled="true" fillcolor="#000000" stroked="false">
                <v:path arrowok="t"/>
                <v:fill type="solid"/>
              </v:shape>
            </v:group>
            <v:group style="position:absolute;left:6897;top:2482;width:10;height:20" coordorigin="6897,2482" coordsize="10,20">
              <v:shape style="position:absolute;left:6897;top:2482;width:10;height:20" coordorigin="6897,2482" coordsize="10,20" path="m6897,2501l6906,2501,6906,2482,6897,2482,6897,2501xe" filled="true" fillcolor="#000000" stroked="false">
                <v:path arrowok="t"/>
                <v:fill type="solid"/>
              </v:shape>
            </v:group>
            <v:group style="position:absolute;left:6897;top:2501;width:10;height:20" coordorigin="6897,2501" coordsize="10,20">
              <v:shape style="position:absolute;left:6897;top:2501;width:10;height:20" coordorigin="6897,2501" coordsize="10,20" path="m6897,2521l6906,2521,6906,2501,6897,2501,6897,2521xe" filled="true" fillcolor="#000000" stroked="false">
                <v:path arrowok="t"/>
                <v:fill type="solid"/>
              </v:shape>
            </v:group>
            <v:group style="position:absolute;left:6897;top:2521;width:10;height:20" coordorigin="6897,2521" coordsize="10,20">
              <v:shape style="position:absolute;left:6897;top:2521;width:10;height:20" coordorigin="6897,2521" coordsize="10,20" path="m6897,2540l6906,2540,6906,2521,6897,2521,6897,2540xe" filled="true" fillcolor="#000000" stroked="false">
                <v:path arrowok="t"/>
                <v:fill type="solid"/>
              </v:shape>
            </v:group>
            <v:group style="position:absolute;left:6897;top:2540;width:10;height:20" coordorigin="6897,2540" coordsize="10,20">
              <v:shape style="position:absolute;left:6897;top:2540;width:10;height:20" coordorigin="6897,2540" coordsize="10,20" path="m6897,2559l6906,2559,6906,2540,6897,2540,6897,2559xe" filled="true" fillcolor="#000000" stroked="false">
                <v:path arrowok="t"/>
                <v:fill type="solid"/>
              </v:shape>
            </v:group>
            <v:group style="position:absolute;left:6897;top:2559;width:10;height:20" coordorigin="6897,2559" coordsize="10,20">
              <v:shape style="position:absolute;left:6897;top:2559;width:10;height:20" coordorigin="6897,2559" coordsize="10,20" path="m6897,2578l6906,2578,6906,2559,6897,2559,6897,2578xe" filled="true" fillcolor="#000000" stroked="false">
                <v:path arrowok="t"/>
                <v:fill type="solid"/>
              </v:shape>
            </v:group>
            <v:group style="position:absolute;left:6897;top:2578;width:10;height:20" coordorigin="6897,2578" coordsize="10,20">
              <v:shape style="position:absolute;left:6897;top:2578;width:10;height:20" coordorigin="6897,2578" coordsize="10,20" path="m6897,2597l6906,2597,6906,2578,6897,2578,6897,2597xe" filled="true" fillcolor="#000000" stroked="false">
                <v:path arrowok="t"/>
                <v:fill type="solid"/>
              </v:shape>
            </v:group>
            <v:group style="position:absolute;left:6897;top:2597;width:10;height:20" coordorigin="6897,2597" coordsize="10,20">
              <v:shape style="position:absolute;left:6897;top:2597;width:10;height:20" coordorigin="6897,2597" coordsize="10,20" path="m6897,2617l6906,2617,6906,2597,6897,2597,6897,2617xe" filled="true" fillcolor="#000000" stroked="false">
                <v:path arrowok="t"/>
                <v:fill type="solid"/>
              </v:shape>
            </v:group>
            <v:group style="position:absolute;left:6897;top:2617;width:10;height:20" coordorigin="6897,2617" coordsize="10,20">
              <v:shape style="position:absolute;left:6897;top:2617;width:10;height:20" coordorigin="6897,2617" coordsize="10,20" path="m6897,2636l6906,2636,6906,2617,6897,2617,6897,2636xe" filled="true" fillcolor="#000000" stroked="false">
                <v:path arrowok="t"/>
                <v:fill type="solid"/>
              </v:shape>
            </v:group>
            <v:group style="position:absolute;left:6897;top:2636;width:10;height:20" coordorigin="6897,2636" coordsize="10,20">
              <v:shape style="position:absolute;left:6897;top:2636;width:10;height:20" coordorigin="6897,2636" coordsize="10,20" path="m6897,2655l6906,2655,6906,2636,6897,2636,6897,2655xe" filled="true" fillcolor="#000000" stroked="false">
                <v:path arrowok="t"/>
                <v:fill type="solid"/>
              </v:shape>
            </v:group>
            <v:group style="position:absolute;left:6897;top:2655;width:10;height:20" coordorigin="6897,2655" coordsize="10,20">
              <v:shape style="position:absolute;left:6897;top:2655;width:10;height:20" coordorigin="6897,2655" coordsize="10,20" path="m6897,2674l6906,2674,6906,2655,6897,2655,6897,2674xe" filled="true" fillcolor="#000000" stroked="false">
                <v:path arrowok="t"/>
                <v:fill type="solid"/>
              </v:shape>
            </v:group>
            <v:group style="position:absolute;left:6897;top:2674;width:10;height:20" coordorigin="6897,2674" coordsize="10,20">
              <v:shape style="position:absolute;left:6897;top:2674;width:10;height:20" coordorigin="6897,2674" coordsize="10,20" path="m6897,2693l6906,2693,6906,2674,6897,2674,6897,2693xe" filled="true" fillcolor="#000000" stroked="false">
                <v:path arrowok="t"/>
                <v:fill type="solid"/>
              </v:shape>
            </v:group>
            <v:group style="position:absolute;left:6897;top:2693;width:10;height:20" coordorigin="6897,2693" coordsize="10,20">
              <v:shape style="position:absolute;left:6897;top:2693;width:10;height:20" coordorigin="6897,2693" coordsize="10,20" path="m6897,2713l6906,2713,6906,2693,6897,2693,6897,2713xe" filled="true" fillcolor="#000000" stroked="false">
                <v:path arrowok="t"/>
                <v:fill type="solid"/>
              </v:shape>
            </v:group>
            <v:group style="position:absolute;left:6897;top:2713;width:10;height:20" coordorigin="6897,2713" coordsize="10,20">
              <v:shape style="position:absolute;left:6897;top:2713;width:10;height:20" coordorigin="6897,2713" coordsize="10,20" path="m6897,2732l6906,2732,6906,2713,6897,2713,6897,2732xe" filled="true" fillcolor="#000000" stroked="false">
                <v:path arrowok="t"/>
                <v:fill type="solid"/>
              </v:shape>
            </v:group>
            <v:group style="position:absolute;left:6897;top:2732;width:10;height:20" coordorigin="6897,2732" coordsize="10,20">
              <v:shape style="position:absolute;left:6897;top:2732;width:10;height:20" coordorigin="6897,2732" coordsize="10,20" path="m6897,2751l6906,2751,6906,2732,6897,2732,6897,2751xe" filled="true" fillcolor="#000000" stroked="false">
                <v:path arrowok="t"/>
                <v:fill type="solid"/>
              </v:shape>
            </v:group>
            <v:group style="position:absolute;left:6897;top:2751;width:10;height:20" coordorigin="6897,2751" coordsize="10,20">
              <v:shape style="position:absolute;left:6897;top:2751;width:10;height:20" coordorigin="6897,2751" coordsize="10,20" path="m6897,2770l6906,2770,6906,2751,6897,2751,6897,2770xe" filled="true" fillcolor="#000000" stroked="false">
                <v:path arrowok="t"/>
                <v:fill type="solid"/>
              </v:shape>
            </v:group>
            <v:group style="position:absolute;left:6897;top:2770;width:10;height:20" coordorigin="6897,2770" coordsize="10,20">
              <v:shape style="position:absolute;left:6897;top:2770;width:10;height:20" coordorigin="6897,2770" coordsize="10,20" path="m6897,2789l6906,2789,6906,2770,6897,2770,6897,2789xe" filled="true" fillcolor="#000000" stroked="false">
                <v:path arrowok="t"/>
                <v:fill type="solid"/>
              </v:shape>
            </v:group>
            <v:group style="position:absolute;left:6897;top:2789;width:10;height:20" coordorigin="6897,2789" coordsize="10,20">
              <v:shape style="position:absolute;left:6897;top:2789;width:10;height:20" coordorigin="6897,2789" coordsize="10,20" path="m6897,2809l6906,2809,6906,2789,6897,2789,6897,2809xe" filled="true" fillcolor="#000000" stroked="false">
                <v:path arrowok="t"/>
                <v:fill type="solid"/>
              </v:shape>
            </v:group>
            <v:group style="position:absolute;left:6897;top:2809;width:10;height:20" coordorigin="6897,2809" coordsize="10,20">
              <v:shape style="position:absolute;left:6897;top:2809;width:10;height:20" coordorigin="6897,2809" coordsize="10,20" path="m6897,2828l6906,2828,6906,2809,6897,2809,6897,2828xe" filled="true" fillcolor="#000000" stroked="false">
                <v:path arrowok="t"/>
                <v:fill type="solid"/>
              </v:shape>
            </v:group>
            <v:group style="position:absolute;left:6897;top:2828;width:10;height:20" coordorigin="6897,2828" coordsize="10,20">
              <v:shape style="position:absolute;left:6897;top:2828;width:10;height:20" coordorigin="6897,2828" coordsize="10,20" path="m6897,2847l6906,2847,6906,2828,6897,2828,6897,2847xe" filled="true" fillcolor="#000000" stroked="false">
                <v:path arrowok="t"/>
                <v:fill type="solid"/>
              </v:shape>
            </v:group>
            <v:group style="position:absolute;left:6897;top:2847;width:10;height:20" coordorigin="6897,2847" coordsize="10,20">
              <v:shape style="position:absolute;left:6897;top:2847;width:10;height:20" coordorigin="6897,2847" coordsize="10,20" path="m6897,2866l6906,2866,6906,2847,6897,2847,6897,2866xe" filled="true" fillcolor="#000000" stroked="false">
                <v:path arrowok="t"/>
                <v:fill type="solid"/>
              </v:shape>
            </v:group>
            <v:group style="position:absolute;left:6897;top:2866;width:10;height:20" coordorigin="6897,2866" coordsize="10,20">
              <v:shape style="position:absolute;left:6897;top:2866;width:10;height:20" coordorigin="6897,2866" coordsize="10,20" path="m6897,2885l6906,2885,6906,2866,6897,2866,6897,2885xe" filled="true" fillcolor="#000000" stroked="false">
                <v:path arrowok="t"/>
                <v:fill type="solid"/>
              </v:shape>
            </v:group>
            <v:group style="position:absolute;left:6897;top:2885;width:10;height:20" coordorigin="6897,2885" coordsize="10,20">
              <v:shape style="position:absolute;left:6897;top:2885;width:10;height:20" coordorigin="6897,2885" coordsize="10,20" path="m6897,2905l6906,2905,6906,2885,6897,2885,6897,2905xe" filled="true" fillcolor="#000000" stroked="false">
                <v:path arrowok="t"/>
                <v:fill type="solid"/>
              </v:shape>
            </v:group>
            <v:group style="position:absolute;left:6897;top:2905;width:10;height:20" coordorigin="6897,2905" coordsize="10,20">
              <v:shape style="position:absolute;left:6897;top:2905;width:10;height:20" coordorigin="6897,2905" coordsize="10,20" path="m6897,2924l6906,2924,6906,2905,6897,2905,6897,2924xe" filled="true" fillcolor="#000000" stroked="false">
                <v:path arrowok="t"/>
                <v:fill type="solid"/>
              </v:shape>
            </v:group>
            <v:group style="position:absolute;left:6897;top:2924;width:10;height:20" coordorigin="6897,2924" coordsize="10,20">
              <v:shape style="position:absolute;left:6897;top:2924;width:10;height:20" coordorigin="6897,2924" coordsize="10,20" path="m6897,2943l6906,2943,6906,2924,6897,2924,6897,2943xe" filled="true" fillcolor="#000000" stroked="false">
                <v:path arrowok="t"/>
                <v:fill type="solid"/>
              </v:shape>
            </v:group>
            <v:group style="position:absolute;left:6897;top:2943;width:10;height:20" coordorigin="6897,2943" coordsize="10,20">
              <v:shape style="position:absolute;left:6897;top:2943;width:10;height:20" coordorigin="6897,2943" coordsize="10,20" path="m6897,2962l6906,2962,6906,2943,6897,2943,6897,2962xe" filled="true" fillcolor="#000000" stroked="false">
                <v:path arrowok="t"/>
                <v:fill type="solid"/>
              </v:shape>
            </v:group>
            <v:group style="position:absolute;left:6897;top:2962;width:10;height:20" coordorigin="6897,2962" coordsize="10,20">
              <v:shape style="position:absolute;left:6897;top:2962;width:10;height:20" coordorigin="6897,2962" coordsize="10,20" path="m6897,2981l6906,2981,6906,2962,6897,2962,6897,2981xe" filled="true" fillcolor="#000000" stroked="false">
                <v:path arrowok="t"/>
                <v:fill type="solid"/>
              </v:shape>
            </v:group>
            <v:group style="position:absolute;left:6897;top:2981;width:10;height:20" coordorigin="6897,2981" coordsize="10,20">
              <v:shape style="position:absolute;left:6897;top:2981;width:10;height:20" coordorigin="6897,2981" coordsize="10,20" path="m6897,3001l6906,3001,6906,2981,6897,2981,6897,3001xe" filled="true" fillcolor="#000000" stroked="false">
                <v:path arrowok="t"/>
                <v:fill type="solid"/>
              </v:shape>
            </v:group>
            <v:group style="position:absolute;left:6897;top:3001;width:10;height:20" coordorigin="6897,3001" coordsize="10,20">
              <v:shape style="position:absolute;left:6897;top:3001;width:10;height:20" coordorigin="6897,3001" coordsize="10,20" path="m6897,3020l6906,3020,6906,3001,6897,3001,6897,3020xe" filled="true" fillcolor="#000000" stroked="false">
                <v:path arrowok="t"/>
                <v:fill type="solid"/>
              </v:shape>
            </v:group>
            <v:group style="position:absolute;left:6897;top:3020;width:10;height:20" coordorigin="6897,3020" coordsize="10,20">
              <v:shape style="position:absolute;left:6897;top:3020;width:10;height:20" coordorigin="6897,3020" coordsize="10,20" path="m6897,3039l6906,3039,6906,3020,6897,3020,6897,3039xe" filled="true" fillcolor="#000000" stroked="false">
                <v:path arrowok="t"/>
                <v:fill type="solid"/>
              </v:shape>
            </v:group>
            <v:group style="position:absolute;left:6897;top:3039;width:10;height:20" coordorigin="6897,3039" coordsize="10,20">
              <v:shape style="position:absolute;left:6897;top:3039;width:10;height:20" coordorigin="6897,3039" coordsize="10,20" path="m6897,3058l6906,3058,6906,3039,6897,3039,6897,3058xe" filled="true" fillcolor="#000000" stroked="false">
                <v:path arrowok="t"/>
                <v:fill type="solid"/>
              </v:shape>
            </v:group>
            <v:group style="position:absolute;left:6897;top:3058;width:10;height:20" coordorigin="6897,3058" coordsize="10,20">
              <v:shape style="position:absolute;left:6897;top:3058;width:10;height:20" coordorigin="6897,3058" coordsize="10,20" path="m6897,3077l6906,3077,6906,3058,6897,3058,6897,3077xe" filled="true" fillcolor="#000000" stroked="false">
                <v:path arrowok="t"/>
                <v:fill type="solid"/>
              </v:shape>
            </v:group>
            <v:group style="position:absolute;left:6897;top:3077;width:10;height:20" coordorigin="6897,3077" coordsize="10,20">
              <v:shape style="position:absolute;left:6897;top:3077;width:10;height:20" coordorigin="6897,3077" coordsize="10,20" path="m6897,3097l6906,3097,6906,3077,6897,3077,6897,3097xe" filled="true" fillcolor="#000000" stroked="false">
                <v:path arrowok="t"/>
                <v:fill type="solid"/>
              </v:shape>
            </v:group>
            <v:group style="position:absolute;left:6897;top:3097;width:10;height:20" coordorigin="6897,3097" coordsize="10,20">
              <v:shape style="position:absolute;left:6897;top:3097;width:10;height:20" coordorigin="6897,3097" coordsize="10,20" path="m6897,3116l6906,3116,6906,3097,6897,3097,6897,3116xe" filled="true" fillcolor="#000000" stroked="false">
                <v:path arrowok="t"/>
                <v:fill type="solid"/>
              </v:shape>
            </v:group>
            <v:group style="position:absolute;left:6897;top:3116;width:10;height:20" coordorigin="6897,3116" coordsize="10,20">
              <v:shape style="position:absolute;left:6897;top:3116;width:10;height:20" coordorigin="6897,3116" coordsize="10,20" path="m6897,3135l6906,3135,6906,3116,6897,3116,6897,3135xe" filled="true" fillcolor="#000000" stroked="false">
                <v:path arrowok="t"/>
                <v:fill type="solid"/>
              </v:shape>
            </v:group>
            <v:group style="position:absolute;left:6897;top:3135;width:10;height:20" coordorigin="6897,3135" coordsize="10,20">
              <v:shape style="position:absolute;left:6897;top:3135;width:10;height:20" coordorigin="6897,3135" coordsize="10,20" path="m6897,3154l6906,3154,6906,3135,6897,3135,6897,3154xe" filled="true" fillcolor="#000000" stroked="false">
                <v:path arrowok="t"/>
                <v:fill type="solid"/>
              </v:shape>
            </v:group>
            <v:group style="position:absolute;left:6897;top:3154;width:10;height:20" coordorigin="6897,3154" coordsize="10,20">
              <v:shape style="position:absolute;left:6897;top:3154;width:10;height:20" coordorigin="6897,3154" coordsize="10,20" path="m6897,3173l6906,3173,6906,3154,6897,3154,6897,3173xe" filled="true" fillcolor="#000000" stroked="false">
                <v:path arrowok="t"/>
                <v:fill type="solid"/>
              </v:shape>
            </v:group>
            <v:group style="position:absolute;left:6897;top:3173;width:10;height:20" coordorigin="6897,3173" coordsize="10,20">
              <v:shape style="position:absolute;left:6897;top:3173;width:10;height:20" coordorigin="6897,3173" coordsize="10,20" path="m6897,3193l6906,3193,6906,3173,6897,3173,6897,3193xe" filled="true" fillcolor="#000000" stroked="false">
                <v:path arrowok="t"/>
                <v:fill type="solid"/>
              </v:shape>
            </v:group>
            <v:group style="position:absolute;left:6897;top:3193;width:10;height:20" coordorigin="6897,3193" coordsize="10,20">
              <v:shape style="position:absolute;left:6897;top:3193;width:10;height:20" coordorigin="6897,3193" coordsize="10,20" path="m6897,3212l6906,3212,6906,3193,6897,3193,6897,3212xe" filled="true" fillcolor="#000000" stroked="false">
                <v:path arrowok="t"/>
                <v:fill type="solid"/>
              </v:shape>
            </v:group>
            <v:group style="position:absolute;left:6897;top:3212;width:10;height:20" coordorigin="6897,3212" coordsize="10,20">
              <v:shape style="position:absolute;left:6897;top:3212;width:10;height:20" coordorigin="6897,3212" coordsize="10,20" path="m6897,3231l6906,3231,6906,3212,6897,3212,6897,3231xe" filled="true" fillcolor="#000000" stroked="false">
                <v:path arrowok="t"/>
                <v:fill type="solid"/>
              </v:shape>
            </v:group>
            <v:group style="position:absolute;left:6897;top:3231;width:10;height:20" coordorigin="6897,3231" coordsize="10,20">
              <v:shape style="position:absolute;left:6897;top:3231;width:10;height:20" coordorigin="6897,3231" coordsize="10,20" path="m6897,3250l6906,3250,6906,3231,6897,3231,6897,3250xe" filled="true" fillcolor="#000000" stroked="false">
                <v:path arrowok="t"/>
                <v:fill type="solid"/>
              </v:shape>
            </v:group>
            <v:group style="position:absolute;left:6897;top:3250;width:10;height:20" coordorigin="6897,3250" coordsize="10,20">
              <v:shape style="position:absolute;left:6897;top:3250;width:10;height:20" coordorigin="6897,3250" coordsize="10,20" path="m6897,3269l6906,3269,6906,3250,6897,3250,6897,3269xe" filled="true" fillcolor="#000000" stroked="false">
                <v:path arrowok="t"/>
                <v:fill type="solid"/>
              </v:shape>
            </v:group>
            <v:group style="position:absolute;left:6897;top:3269;width:10;height:20" coordorigin="6897,3269" coordsize="10,20">
              <v:shape style="position:absolute;left:6897;top:3269;width:10;height:20" coordorigin="6897,3269" coordsize="10,20" path="m6897,3289l6906,3289,6906,3269,6897,3269,6897,3289xe" filled="true" fillcolor="#000000" stroked="false">
                <v:path arrowok="t"/>
                <v:fill type="solid"/>
              </v:shape>
            </v:group>
            <v:group style="position:absolute;left:6897;top:3289;width:10;height:20" coordorigin="6897,3289" coordsize="10,20">
              <v:shape style="position:absolute;left:6897;top:3289;width:10;height:20" coordorigin="6897,3289" coordsize="10,20" path="m6897,3308l6906,3308,6906,3289,6897,3289,6897,3308xe" filled="true" fillcolor="#000000" stroked="false">
                <v:path arrowok="t"/>
                <v:fill type="solid"/>
              </v:shape>
            </v:group>
            <v:group style="position:absolute;left:6897;top:3308;width:10;height:20" coordorigin="6897,3308" coordsize="10,20">
              <v:shape style="position:absolute;left:6897;top:3308;width:10;height:20" coordorigin="6897,3308" coordsize="10,20" path="m6897,3327l6906,3327,6906,3308,6897,3308,6897,3327xe" filled="true" fillcolor="#000000" stroked="false">
                <v:path arrowok="t"/>
                <v:fill type="solid"/>
              </v:shape>
            </v:group>
            <v:group style="position:absolute;left:6897;top:3327;width:10;height:20" coordorigin="6897,3327" coordsize="10,20">
              <v:shape style="position:absolute;left:6897;top:3327;width:10;height:20" coordorigin="6897,3327" coordsize="10,20" path="m6897,3346l6906,3346,6906,3327,6897,3327,6897,3346xe" filled="true" fillcolor="#000000" stroked="false">
                <v:path arrowok="t"/>
                <v:fill type="solid"/>
              </v:shape>
            </v:group>
            <v:group style="position:absolute;left:6897;top:3346;width:10;height:20" coordorigin="6897,3346" coordsize="10,20">
              <v:shape style="position:absolute;left:6897;top:3346;width:10;height:20" coordorigin="6897,3346" coordsize="10,20" path="m6897,3365l6906,3365,6906,3346,6897,3346,6897,3365xe" filled="true" fillcolor="#000000" stroked="false">
                <v:path arrowok="t"/>
                <v:fill type="solid"/>
              </v:shape>
            </v:group>
            <v:group style="position:absolute;left:6897;top:3365;width:10;height:20" coordorigin="6897,3365" coordsize="10,20">
              <v:shape style="position:absolute;left:6897;top:3365;width:10;height:20" coordorigin="6897,3365" coordsize="10,20" path="m6897,3385l6906,3385,6906,3365,6897,3365,6897,3385xe" filled="true" fillcolor="#000000" stroked="false">
                <v:path arrowok="t"/>
                <v:fill type="solid"/>
              </v:shape>
            </v:group>
            <v:group style="position:absolute;left:6897;top:3385;width:10;height:20" coordorigin="6897,3385" coordsize="10,20">
              <v:shape style="position:absolute;left:6897;top:3385;width:10;height:20" coordorigin="6897,3385" coordsize="10,20" path="m6897,3404l6906,3404,6906,3385,6897,3385,6897,3404xe" filled="true" fillcolor="#000000" stroked="false">
                <v:path arrowok="t"/>
                <v:fill type="solid"/>
              </v:shape>
            </v:group>
            <v:group style="position:absolute;left:6897;top:3404;width:10;height:20" coordorigin="6897,3404" coordsize="10,20">
              <v:shape style="position:absolute;left:6897;top:3404;width:10;height:20" coordorigin="6897,3404" coordsize="10,20" path="m6897,3423l6906,3423,6906,3404,6897,3404,6897,3423xe" filled="true" fillcolor="#000000" stroked="false">
                <v:path arrowok="t"/>
                <v:fill type="solid"/>
              </v:shape>
            </v:group>
            <v:group style="position:absolute;left:6897;top:3423;width:10;height:20" coordorigin="6897,3423" coordsize="10,20">
              <v:shape style="position:absolute;left:6897;top:3423;width:10;height:20" coordorigin="6897,3423" coordsize="10,20" path="m6897,3442l6906,3442,6906,3423,6897,3423,6897,3442xe" filled="true" fillcolor="#000000" stroked="false">
                <v:path arrowok="t"/>
                <v:fill type="solid"/>
              </v:shape>
            </v:group>
            <v:group style="position:absolute;left:6897;top:3442;width:10;height:20" coordorigin="6897,3442" coordsize="10,20">
              <v:shape style="position:absolute;left:6897;top:3442;width:10;height:20" coordorigin="6897,3442" coordsize="10,20" path="m6897,3461l6906,3461,6906,3442,6897,3442,6897,3461xe" filled="true" fillcolor="#000000" stroked="false">
                <v:path arrowok="t"/>
                <v:fill type="solid"/>
              </v:shape>
            </v:group>
            <v:group style="position:absolute;left:6897;top:3461;width:10;height:20" coordorigin="6897,3461" coordsize="10,20">
              <v:shape style="position:absolute;left:6897;top:3461;width:10;height:20" coordorigin="6897,3461" coordsize="10,20" path="m6897,3481l6906,3481,6906,3461,6897,3461,6897,3481xe" filled="true" fillcolor="#000000" stroked="false">
                <v:path arrowok="t"/>
                <v:fill type="solid"/>
              </v:shape>
            </v:group>
            <v:group style="position:absolute;left:6897;top:3481;width:10;height:20" coordorigin="6897,3481" coordsize="10,20">
              <v:shape style="position:absolute;left:6897;top:3481;width:10;height:20" coordorigin="6897,3481" coordsize="10,20" path="m6897,3500l6906,3500,6906,3481,6897,3481,6897,3500xe" filled="true" fillcolor="#000000" stroked="false">
                <v:path arrowok="t"/>
                <v:fill type="solid"/>
              </v:shape>
            </v:group>
            <v:group style="position:absolute;left:6897;top:3500;width:10;height:20" coordorigin="6897,3500" coordsize="10,20">
              <v:shape style="position:absolute;left:6897;top:3500;width:10;height:20" coordorigin="6897,3500" coordsize="10,20" path="m6897,3519l6906,3519,6906,3500,6897,3500,6897,3519xe" filled="true" fillcolor="#000000" stroked="false">
                <v:path arrowok="t"/>
                <v:fill type="solid"/>
              </v:shape>
            </v:group>
            <v:group style="position:absolute;left:6897;top:3524;width:10;height:2" coordorigin="6897,3524" coordsize="10,2">
              <v:shape style="position:absolute;left:6897;top:3524;width:10;height:2" coordorigin="6897,3524" coordsize="10,0" path="m6897,3524l6906,3524e" filled="false" stroked="true" strokeweight=".48001pt" strokecolor="#000000">
                <v:path arrowok="t"/>
              </v:shape>
            </v:group>
            <v:group style="position:absolute;left:8524;top:2405;width:10;height:20" coordorigin="8524,2405" coordsize="10,20">
              <v:shape style="position:absolute;left:8524;top:2405;width:10;height:20" coordorigin="8524,2405" coordsize="10,20" path="m8524,2425l8533,2425,8533,2405,8524,2405,8524,2425xe" filled="true" fillcolor="#000000" stroked="false">
                <v:path arrowok="t"/>
                <v:fill type="solid"/>
              </v:shape>
            </v:group>
            <v:group style="position:absolute;left:8524;top:2425;width:10;height:20" coordorigin="8524,2425" coordsize="10,20">
              <v:shape style="position:absolute;left:8524;top:2425;width:10;height:20" coordorigin="8524,2425" coordsize="10,20" path="m8524,2444l8533,2444,8533,2425,8524,2425,8524,2444xe" filled="true" fillcolor="#000000" stroked="false">
                <v:path arrowok="t"/>
                <v:fill type="solid"/>
              </v:shape>
            </v:group>
            <v:group style="position:absolute;left:8524;top:2444;width:10;height:20" coordorigin="8524,2444" coordsize="10,20">
              <v:shape style="position:absolute;left:8524;top:2444;width:10;height:20" coordorigin="8524,2444" coordsize="10,20" path="m8524,2463l8533,2463,8533,2444,8524,2444,8524,2463xe" filled="true" fillcolor="#000000" stroked="false">
                <v:path arrowok="t"/>
                <v:fill type="solid"/>
              </v:shape>
            </v:group>
            <v:group style="position:absolute;left:8524;top:2463;width:10;height:20" coordorigin="8524,2463" coordsize="10,20">
              <v:shape style="position:absolute;left:8524;top:2463;width:10;height:20" coordorigin="8524,2463" coordsize="10,20" path="m8524,2482l8533,2482,8533,2463,8524,2463,8524,2482xe" filled="true" fillcolor="#000000" stroked="false">
                <v:path arrowok="t"/>
                <v:fill type="solid"/>
              </v:shape>
            </v:group>
            <v:group style="position:absolute;left:8524;top:2482;width:10;height:20" coordorigin="8524,2482" coordsize="10,20">
              <v:shape style="position:absolute;left:8524;top:2482;width:10;height:20" coordorigin="8524,2482" coordsize="10,20" path="m8524,2501l8533,2501,8533,2482,8524,2482,8524,2501xe" filled="true" fillcolor="#000000" stroked="false">
                <v:path arrowok="t"/>
                <v:fill type="solid"/>
              </v:shape>
            </v:group>
            <v:group style="position:absolute;left:8524;top:2501;width:10;height:20" coordorigin="8524,2501" coordsize="10,20">
              <v:shape style="position:absolute;left:8524;top:2501;width:10;height:20" coordorigin="8524,2501" coordsize="10,20" path="m8524,2521l8533,2521,8533,2501,8524,2501,8524,2521xe" filled="true" fillcolor="#000000" stroked="false">
                <v:path arrowok="t"/>
                <v:fill type="solid"/>
              </v:shape>
            </v:group>
            <v:group style="position:absolute;left:8524;top:2521;width:10;height:20" coordorigin="8524,2521" coordsize="10,20">
              <v:shape style="position:absolute;left:8524;top:2521;width:10;height:20" coordorigin="8524,2521" coordsize="10,20" path="m8524,2540l8533,2540,8533,2521,8524,2521,8524,2540xe" filled="true" fillcolor="#000000" stroked="false">
                <v:path arrowok="t"/>
                <v:fill type="solid"/>
              </v:shape>
            </v:group>
            <v:group style="position:absolute;left:8524;top:2540;width:10;height:20" coordorigin="8524,2540" coordsize="10,20">
              <v:shape style="position:absolute;left:8524;top:2540;width:10;height:20" coordorigin="8524,2540" coordsize="10,20" path="m8524,2559l8533,2559,8533,2540,8524,2540,8524,2559xe" filled="true" fillcolor="#000000" stroked="false">
                <v:path arrowok="t"/>
                <v:fill type="solid"/>
              </v:shape>
            </v:group>
            <v:group style="position:absolute;left:8524;top:2559;width:10;height:20" coordorigin="8524,2559" coordsize="10,20">
              <v:shape style="position:absolute;left:8524;top:2559;width:10;height:20" coordorigin="8524,2559" coordsize="10,20" path="m8524,2578l8533,2578,8533,2559,8524,2559,8524,2578xe" filled="true" fillcolor="#000000" stroked="false">
                <v:path arrowok="t"/>
                <v:fill type="solid"/>
              </v:shape>
            </v:group>
            <v:group style="position:absolute;left:8524;top:2578;width:10;height:20" coordorigin="8524,2578" coordsize="10,20">
              <v:shape style="position:absolute;left:8524;top:2578;width:10;height:20" coordorigin="8524,2578" coordsize="10,20" path="m8524,2597l8533,2597,8533,2578,8524,2578,8524,2597xe" filled="true" fillcolor="#000000" stroked="false">
                <v:path arrowok="t"/>
                <v:fill type="solid"/>
              </v:shape>
            </v:group>
            <v:group style="position:absolute;left:8524;top:2597;width:10;height:20" coordorigin="8524,2597" coordsize="10,20">
              <v:shape style="position:absolute;left:8524;top:2597;width:10;height:20" coordorigin="8524,2597" coordsize="10,20" path="m8524,2617l8533,2617,8533,2597,8524,2597,8524,2617xe" filled="true" fillcolor="#000000" stroked="false">
                <v:path arrowok="t"/>
                <v:fill type="solid"/>
              </v:shape>
            </v:group>
            <v:group style="position:absolute;left:8524;top:2617;width:10;height:20" coordorigin="8524,2617" coordsize="10,20">
              <v:shape style="position:absolute;left:8524;top:2617;width:10;height:20" coordorigin="8524,2617" coordsize="10,20" path="m8524,2636l8533,2636,8533,2617,8524,2617,8524,2636xe" filled="true" fillcolor="#000000" stroked="false">
                <v:path arrowok="t"/>
                <v:fill type="solid"/>
              </v:shape>
            </v:group>
            <v:group style="position:absolute;left:8524;top:2636;width:10;height:20" coordorigin="8524,2636" coordsize="10,20">
              <v:shape style="position:absolute;left:8524;top:2636;width:10;height:20" coordorigin="8524,2636" coordsize="10,20" path="m8524,2655l8533,2655,8533,2636,8524,2636,8524,2655xe" filled="true" fillcolor="#000000" stroked="false">
                <v:path arrowok="t"/>
                <v:fill type="solid"/>
              </v:shape>
            </v:group>
            <v:group style="position:absolute;left:8524;top:2655;width:10;height:20" coordorigin="8524,2655" coordsize="10,20">
              <v:shape style="position:absolute;left:8524;top:2655;width:10;height:20" coordorigin="8524,2655" coordsize="10,20" path="m8524,2674l8533,2674,8533,2655,8524,2655,8524,2674xe" filled="true" fillcolor="#000000" stroked="false">
                <v:path arrowok="t"/>
                <v:fill type="solid"/>
              </v:shape>
            </v:group>
            <v:group style="position:absolute;left:8524;top:2674;width:10;height:20" coordorigin="8524,2674" coordsize="10,20">
              <v:shape style="position:absolute;left:8524;top:2674;width:10;height:20" coordorigin="8524,2674" coordsize="10,20" path="m8524,2693l8533,2693,8533,2674,8524,2674,8524,2693xe" filled="true" fillcolor="#000000" stroked="false">
                <v:path arrowok="t"/>
                <v:fill type="solid"/>
              </v:shape>
            </v:group>
            <v:group style="position:absolute;left:8524;top:2693;width:10;height:20" coordorigin="8524,2693" coordsize="10,20">
              <v:shape style="position:absolute;left:8524;top:2693;width:10;height:20" coordorigin="8524,2693" coordsize="10,20" path="m8524,2713l8533,2713,8533,2693,8524,2693,8524,2713xe" filled="true" fillcolor="#000000" stroked="false">
                <v:path arrowok="t"/>
                <v:fill type="solid"/>
              </v:shape>
            </v:group>
            <v:group style="position:absolute;left:8524;top:2713;width:10;height:20" coordorigin="8524,2713" coordsize="10,20">
              <v:shape style="position:absolute;left:8524;top:2713;width:10;height:20" coordorigin="8524,2713" coordsize="10,20" path="m8524,2732l8533,2732,8533,2713,8524,2713,8524,2732xe" filled="true" fillcolor="#000000" stroked="false">
                <v:path arrowok="t"/>
                <v:fill type="solid"/>
              </v:shape>
            </v:group>
            <v:group style="position:absolute;left:8524;top:2732;width:10;height:20" coordorigin="8524,2732" coordsize="10,20">
              <v:shape style="position:absolute;left:8524;top:2732;width:10;height:20" coordorigin="8524,2732" coordsize="10,20" path="m8524,2751l8533,2751,8533,2732,8524,2732,8524,2751xe" filled="true" fillcolor="#000000" stroked="false">
                <v:path arrowok="t"/>
                <v:fill type="solid"/>
              </v:shape>
            </v:group>
            <v:group style="position:absolute;left:8524;top:2751;width:10;height:20" coordorigin="8524,2751" coordsize="10,20">
              <v:shape style="position:absolute;left:8524;top:2751;width:10;height:20" coordorigin="8524,2751" coordsize="10,20" path="m8524,2770l8533,2770,8533,2751,8524,2751,8524,2770xe" filled="true" fillcolor="#000000" stroked="false">
                <v:path arrowok="t"/>
                <v:fill type="solid"/>
              </v:shape>
            </v:group>
            <v:group style="position:absolute;left:8524;top:2770;width:10;height:20" coordorigin="8524,2770" coordsize="10,20">
              <v:shape style="position:absolute;left:8524;top:2770;width:10;height:20" coordorigin="8524,2770" coordsize="10,20" path="m8524,2789l8533,2789,8533,2770,8524,2770,8524,2789xe" filled="true" fillcolor="#000000" stroked="false">
                <v:path arrowok="t"/>
                <v:fill type="solid"/>
              </v:shape>
            </v:group>
            <v:group style="position:absolute;left:8524;top:2789;width:10;height:20" coordorigin="8524,2789" coordsize="10,20">
              <v:shape style="position:absolute;left:8524;top:2789;width:10;height:20" coordorigin="8524,2789" coordsize="10,20" path="m8524,2809l8533,2809,8533,2789,8524,2789,8524,2809xe" filled="true" fillcolor="#000000" stroked="false">
                <v:path arrowok="t"/>
                <v:fill type="solid"/>
              </v:shape>
            </v:group>
            <v:group style="position:absolute;left:8524;top:2809;width:10;height:20" coordorigin="8524,2809" coordsize="10,20">
              <v:shape style="position:absolute;left:8524;top:2809;width:10;height:20" coordorigin="8524,2809" coordsize="10,20" path="m8524,2828l8533,2828,8533,2809,8524,2809,8524,2828xe" filled="true" fillcolor="#000000" stroked="false">
                <v:path arrowok="t"/>
                <v:fill type="solid"/>
              </v:shape>
            </v:group>
            <v:group style="position:absolute;left:8524;top:2828;width:10;height:20" coordorigin="8524,2828" coordsize="10,20">
              <v:shape style="position:absolute;left:8524;top:2828;width:10;height:20" coordorigin="8524,2828" coordsize="10,20" path="m8524,2847l8533,2847,8533,2828,8524,2828,8524,2847xe" filled="true" fillcolor="#000000" stroked="false">
                <v:path arrowok="t"/>
                <v:fill type="solid"/>
              </v:shape>
            </v:group>
            <v:group style="position:absolute;left:8524;top:2847;width:10;height:20" coordorigin="8524,2847" coordsize="10,20">
              <v:shape style="position:absolute;left:8524;top:2847;width:10;height:20" coordorigin="8524,2847" coordsize="10,20" path="m8524,2866l8533,2866,8533,2847,8524,2847,8524,2866xe" filled="true" fillcolor="#000000" stroked="false">
                <v:path arrowok="t"/>
                <v:fill type="solid"/>
              </v:shape>
            </v:group>
            <v:group style="position:absolute;left:8524;top:2866;width:10;height:20" coordorigin="8524,2866" coordsize="10,20">
              <v:shape style="position:absolute;left:8524;top:2866;width:10;height:20" coordorigin="8524,2866" coordsize="10,20" path="m8524,2885l8533,2885,8533,2866,8524,2866,8524,2885xe" filled="true" fillcolor="#000000" stroked="false">
                <v:path arrowok="t"/>
                <v:fill type="solid"/>
              </v:shape>
            </v:group>
            <v:group style="position:absolute;left:8524;top:2885;width:10;height:20" coordorigin="8524,2885" coordsize="10,20">
              <v:shape style="position:absolute;left:8524;top:2885;width:10;height:20" coordorigin="8524,2885" coordsize="10,20" path="m8524,2905l8533,2905,8533,2885,8524,2885,8524,2905xe" filled="true" fillcolor="#000000" stroked="false">
                <v:path arrowok="t"/>
                <v:fill type="solid"/>
              </v:shape>
            </v:group>
            <v:group style="position:absolute;left:8524;top:2905;width:10;height:20" coordorigin="8524,2905" coordsize="10,20">
              <v:shape style="position:absolute;left:8524;top:2905;width:10;height:20" coordorigin="8524,2905" coordsize="10,20" path="m8524,2924l8533,2924,8533,2905,8524,2905,8524,2924xe" filled="true" fillcolor="#000000" stroked="false">
                <v:path arrowok="t"/>
                <v:fill type="solid"/>
              </v:shape>
            </v:group>
            <v:group style="position:absolute;left:8524;top:2924;width:10;height:20" coordorigin="8524,2924" coordsize="10,20">
              <v:shape style="position:absolute;left:8524;top:2924;width:10;height:20" coordorigin="8524,2924" coordsize="10,20" path="m8524,2943l8533,2943,8533,2924,8524,2924,8524,2943xe" filled="true" fillcolor="#000000" stroked="false">
                <v:path arrowok="t"/>
                <v:fill type="solid"/>
              </v:shape>
            </v:group>
            <v:group style="position:absolute;left:8524;top:2943;width:10;height:20" coordorigin="8524,2943" coordsize="10,20">
              <v:shape style="position:absolute;left:8524;top:2943;width:10;height:20" coordorigin="8524,2943" coordsize="10,20" path="m8524,2962l8533,2962,8533,2943,8524,2943,8524,2962xe" filled="true" fillcolor="#000000" stroked="false">
                <v:path arrowok="t"/>
                <v:fill type="solid"/>
              </v:shape>
            </v:group>
            <v:group style="position:absolute;left:8524;top:2962;width:10;height:20" coordorigin="8524,2962" coordsize="10,20">
              <v:shape style="position:absolute;left:8524;top:2962;width:10;height:20" coordorigin="8524,2962" coordsize="10,20" path="m8524,2981l8533,2981,8533,2962,8524,2962,8524,2981xe" filled="true" fillcolor="#000000" stroked="false">
                <v:path arrowok="t"/>
                <v:fill type="solid"/>
              </v:shape>
            </v:group>
            <v:group style="position:absolute;left:8524;top:2981;width:10;height:20" coordorigin="8524,2981" coordsize="10,20">
              <v:shape style="position:absolute;left:8524;top:2981;width:10;height:20" coordorigin="8524,2981" coordsize="10,20" path="m8524,3001l8533,3001,8533,2981,8524,2981,8524,3001xe" filled="true" fillcolor="#000000" stroked="false">
                <v:path arrowok="t"/>
                <v:fill type="solid"/>
              </v:shape>
            </v:group>
            <v:group style="position:absolute;left:8524;top:3001;width:10;height:20" coordorigin="8524,3001" coordsize="10,20">
              <v:shape style="position:absolute;left:8524;top:3001;width:10;height:20" coordorigin="8524,3001" coordsize="10,20" path="m8524,3020l8533,3020,8533,3001,8524,3001,8524,3020xe" filled="true" fillcolor="#000000" stroked="false">
                <v:path arrowok="t"/>
                <v:fill type="solid"/>
              </v:shape>
            </v:group>
            <v:group style="position:absolute;left:8524;top:3020;width:10;height:20" coordorigin="8524,3020" coordsize="10,20">
              <v:shape style="position:absolute;left:8524;top:3020;width:10;height:20" coordorigin="8524,3020" coordsize="10,20" path="m8524,3039l8533,3039,8533,3020,8524,3020,8524,3039xe" filled="true" fillcolor="#000000" stroked="false">
                <v:path arrowok="t"/>
                <v:fill type="solid"/>
              </v:shape>
            </v:group>
            <v:group style="position:absolute;left:8524;top:3039;width:10;height:20" coordorigin="8524,3039" coordsize="10,20">
              <v:shape style="position:absolute;left:8524;top:3039;width:10;height:20" coordorigin="8524,3039" coordsize="10,20" path="m8524,3058l8533,3058,8533,3039,8524,3039,8524,3058xe" filled="true" fillcolor="#000000" stroked="false">
                <v:path arrowok="t"/>
                <v:fill type="solid"/>
              </v:shape>
            </v:group>
            <v:group style="position:absolute;left:8524;top:3058;width:10;height:20" coordorigin="8524,3058" coordsize="10,20">
              <v:shape style="position:absolute;left:8524;top:3058;width:10;height:20" coordorigin="8524,3058" coordsize="10,20" path="m8524,3077l8533,3077,8533,3058,8524,3058,8524,3077xe" filled="true" fillcolor="#000000" stroked="false">
                <v:path arrowok="t"/>
                <v:fill type="solid"/>
              </v:shape>
            </v:group>
            <v:group style="position:absolute;left:8524;top:3077;width:10;height:20" coordorigin="8524,3077" coordsize="10,20">
              <v:shape style="position:absolute;left:8524;top:3077;width:10;height:20" coordorigin="8524,3077" coordsize="10,20" path="m8524,3097l8533,3097,8533,3077,8524,3077,8524,3097xe" filled="true" fillcolor="#000000" stroked="false">
                <v:path arrowok="t"/>
                <v:fill type="solid"/>
              </v:shape>
            </v:group>
            <v:group style="position:absolute;left:8524;top:3097;width:10;height:20" coordorigin="8524,3097" coordsize="10,20">
              <v:shape style="position:absolute;left:8524;top:3097;width:10;height:20" coordorigin="8524,3097" coordsize="10,20" path="m8524,3116l8533,3116,8533,3097,8524,3097,8524,3116xe" filled="true" fillcolor="#000000" stroked="false">
                <v:path arrowok="t"/>
                <v:fill type="solid"/>
              </v:shape>
            </v:group>
            <v:group style="position:absolute;left:8524;top:3116;width:10;height:20" coordorigin="8524,3116" coordsize="10,20">
              <v:shape style="position:absolute;left:8524;top:3116;width:10;height:20" coordorigin="8524,3116" coordsize="10,20" path="m8524,3135l8533,3135,8533,3116,8524,3116,8524,3135xe" filled="true" fillcolor="#000000" stroked="false">
                <v:path arrowok="t"/>
                <v:fill type="solid"/>
              </v:shape>
            </v:group>
            <v:group style="position:absolute;left:8524;top:3135;width:10;height:20" coordorigin="8524,3135" coordsize="10,20">
              <v:shape style="position:absolute;left:8524;top:3135;width:10;height:20" coordorigin="8524,3135" coordsize="10,20" path="m8524,3154l8533,3154,8533,3135,8524,3135,8524,3154xe" filled="true" fillcolor="#000000" stroked="false">
                <v:path arrowok="t"/>
                <v:fill type="solid"/>
              </v:shape>
            </v:group>
            <v:group style="position:absolute;left:8524;top:3154;width:10;height:20" coordorigin="8524,3154" coordsize="10,20">
              <v:shape style="position:absolute;left:8524;top:3154;width:10;height:20" coordorigin="8524,3154" coordsize="10,20" path="m8524,3173l8533,3173,8533,3154,8524,3154,8524,3173xe" filled="true" fillcolor="#000000" stroked="false">
                <v:path arrowok="t"/>
                <v:fill type="solid"/>
              </v:shape>
            </v:group>
            <v:group style="position:absolute;left:8524;top:3173;width:10;height:20" coordorigin="8524,3173" coordsize="10,20">
              <v:shape style="position:absolute;left:8524;top:3173;width:10;height:20" coordorigin="8524,3173" coordsize="10,20" path="m8524,3193l8533,3193,8533,3173,8524,3173,8524,3193xe" filled="true" fillcolor="#000000" stroked="false">
                <v:path arrowok="t"/>
                <v:fill type="solid"/>
              </v:shape>
            </v:group>
            <v:group style="position:absolute;left:8524;top:3193;width:10;height:20" coordorigin="8524,3193" coordsize="10,20">
              <v:shape style="position:absolute;left:8524;top:3193;width:10;height:20" coordorigin="8524,3193" coordsize="10,20" path="m8524,3212l8533,3212,8533,3193,8524,3193,8524,3212xe" filled="true" fillcolor="#000000" stroked="false">
                <v:path arrowok="t"/>
                <v:fill type="solid"/>
              </v:shape>
            </v:group>
            <v:group style="position:absolute;left:8524;top:3212;width:10;height:20" coordorigin="8524,3212" coordsize="10,20">
              <v:shape style="position:absolute;left:8524;top:3212;width:10;height:20" coordorigin="8524,3212" coordsize="10,20" path="m8524,3231l8533,3231,8533,3212,8524,3212,8524,3231xe" filled="true" fillcolor="#000000" stroked="false">
                <v:path arrowok="t"/>
                <v:fill type="solid"/>
              </v:shape>
            </v:group>
            <v:group style="position:absolute;left:8524;top:3231;width:10;height:20" coordorigin="8524,3231" coordsize="10,20">
              <v:shape style="position:absolute;left:8524;top:3231;width:10;height:20" coordorigin="8524,3231" coordsize="10,20" path="m8524,3250l8533,3250,8533,3231,8524,3231,8524,3250xe" filled="true" fillcolor="#000000" stroked="false">
                <v:path arrowok="t"/>
                <v:fill type="solid"/>
              </v:shape>
            </v:group>
            <v:group style="position:absolute;left:8524;top:3250;width:10;height:20" coordorigin="8524,3250" coordsize="10,20">
              <v:shape style="position:absolute;left:8524;top:3250;width:10;height:20" coordorigin="8524,3250" coordsize="10,20" path="m8524,3269l8533,3269,8533,3250,8524,3250,8524,3269xe" filled="true" fillcolor="#000000" stroked="false">
                <v:path arrowok="t"/>
                <v:fill type="solid"/>
              </v:shape>
            </v:group>
            <v:group style="position:absolute;left:8524;top:3269;width:10;height:20" coordorigin="8524,3269" coordsize="10,20">
              <v:shape style="position:absolute;left:8524;top:3269;width:10;height:20" coordorigin="8524,3269" coordsize="10,20" path="m8524,3289l8533,3289,8533,3269,8524,3269,8524,3289xe" filled="true" fillcolor="#000000" stroked="false">
                <v:path arrowok="t"/>
                <v:fill type="solid"/>
              </v:shape>
            </v:group>
            <v:group style="position:absolute;left:8524;top:3289;width:10;height:20" coordorigin="8524,3289" coordsize="10,20">
              <v:shape style="position:absolute;left:8524;top:3289;width:10;height:20" coordorigin="8524,3289" coordsize="10,20" path="m8524,3308l8533,3308,8533,3289,8524,3289,8524,3308xe" filled="true" fillcolor="#000000" stroked="false">
                <v:path arrowok="t"/>
                <v:fill type="solid"/>
              </v:shape>
            </v:group>
            <v:group style="position:absolute;left:8524;top:3308;width:10;height:20" coordorigin="8524,3308" coordsize="10,20">
              <v:shape style="position:absolute;left:8524;top:3308;width:10;height:20" coordorigin="8524,3308" coordsize="10,20" path="m8524,3327l8533,3327,8533,3308,8524,3308,8524,3327xe" filled="true" fillcolor="#000000" stroked="false">
                <v:path arrowok="t"/>
                <v:fill type="solid"/>
              </v:shape>
            </v:group>
            <v:group style="position:absolute;left:8524;top:3327;width:10;height:20" coordorigin="8524,3327" coordsize="10,20">
              <v:shape style="position:absolute;left:8524;top:3327;width:10;height:20" coordorigin="8524,3327" coordsize="10,20" path="m8524,3346l8533,3346,8533,3327,8524,3327,8524,3346xe" filled="true" fillcolor="#000000" stroked="false">
                <v:path arrowok="t"/>
                <v:fill type="solid"/>
              </v:shape>
            </v:group>
            <v:group style="position:absolute;left:8524;top:3346;width:10;height:20" coordorigin="8524,3346" coordsize="10,20">
              <v:shape style="position:absolute;left:8524;top:3346;width:10;height:20" coordorigin="8524,3346" coordsize="10,20" path="m8524,3365l8533,3365,8533,3346,8524,3346,8524,3365xe" filled="true" fillcolor="#000000" stroked="false">
                <v:path arrowok="t"/>
                <v:fill type="solid"/>
              </v:shape>
            </v:group>
            <v:group style="position:absolute;left:8524;top:3365;width:10;height:20" coordorigin="8524,3365" coordsize="10,20">
              <v:shape style="position:absolute;left:8524;top:3365;width:10;height:20" coordorigin="8524,3365" coordsize="10,20" path="m8524,3385l8533,3385,8533,3365,8524,3365,8524,3385xe" filled="true" fillcolor="#000000" stroked="false">
                <v:path arrowok="t"/>
                <v:fill type="solid"/>
              </v:shape>
            </v:group>
            <v:group style="position:absolute;left:8524;top:3385;width:10;height:20" coordorigin="8524,3385" coordsize="10,20">
              <v:shape style="position:absolute;left:8524;top:3385;width:10;height:20" coordorigin="8524,3385" coordsize="10,20" path="m8524,3404l8533,3404,8533,3385,8524,3385,8524,3404xe" filled="true" fillcolor="#000000" stroked="false">
                <v:path arrowok="t"/>
                <v:fill type="solid"/>
              </v:shape>
            </v:group>
            <v:group style="position:absolute;left:8524;top:3404;width:10;height:20" coordorigin="8524,3404" coordsize="10,20">
              <v:shape style="position:absolute;left:8524;top:3404;width:10;height:20" coordorigin="8524,3404" coordsize="10,20" path="m8524,3423l8533,3423,8533,3404,8524,3404,8524,3423xe" filled="true" fillcolor="#000000" stroked="false">
                <v:path arrowok="t"/>
                <v:fill type="solid"/>
              </v:shape>
            </v:group>
            <v:group style="position:absolute;left:8524;top:3423;width:10;height:20" coordorigin="8524,3423" coordsize="10,20">
              <v:shape style="position:absolute;left:8524;top:3423;width:10;height:20" coordorigin="8524,3423" coordsize="10,20" path="m8524,3442l8533,3442,8533,3423,8524,3423,8524,3442xe" filled="true" fillcolor="#000000" stroked="false">
                <v:path arrowok="t"/>
                <v:fill type="solid"/>
              </v:shape>
            </v:group>
            <v:group style="position:absolute;left:8524;top:3442;width:10;height:20" coordorigin="8524,3442" coordsize="10,20">
              <v:shape style="position:absolute;left:8524;top:3442;width:10;height:20" coordorigin="8524,3442" coordsize="10,20" path="m8524,3461l8533,3461,8533,3442,8524,3442,8524,3461xe" filled="true" fillcolor="#000000" stroked="false">
                <v:path arrowok="t"/>
                <v:fill type="solid"/>
              </v:shape>
            </v:group>
            <v:group style="position:absolute;left:8524;top:3461;width:10;height:20" coordorigin="8524,3461" coordsize="10,20">
              <v:shape style="position:absolute;left:8524;top:3461;width:10;height:20" coordorigin="8524,3461" coordsize="10,20" path="m8524,3481l8533,3481,8533,3461,8524,3461,8524,3481xe" filled="true" fillcolor="#000000" stroked="false">
                <v:path arrowok="t"/>
                <v:fill type="solid"/>
              </v:shape>
            </v:group>
            <v:group style="position:absolute;left:8524;top:3481;width:10;height:20" coordorigin="8524,3481" coordsize="10,20">
              <v:shape style="position:absolute;left:8524;top:3481;width:10;height:20" coordorigin="8524,3481" coordsize="10,20" path="m8524,3500l8533,3500,8533,3481,8524,3481,8524,3500xe" filled="true" fillcolor="#000000" stroked="false">
                <v:path arrowok="t"/>
                <v:fill type="solid"/>
              </v:shape>
            </v:group>
            <v:group style="position:absolute;left:8524;top:3500;width:10;height:20" coordorigin="8524,3500" coordsize="10,20">
              <v:shape style="position:absolute;left:8524;top:3500;width:10;height:20" coordorigin="8524,3500" coordsize="10,20" path="m8524,3519l8533,3519,8533,3500,8524,3500,8524,3519xe" filled="true" fillcolor="#000000" stroked="false">
                <v:path arrowok="t"/>
                <v:fill type="solid"/>
              </v:shape>
            </v:group>
            <v:group style="position:absolute;left:8524;top:3524;width:10;height:2" coordorigin="8524,3524" coordsize="10,2">
              <v:shape style="position:absolute;left:8524;top:3524;width:10;height:2" coordorigin="8524,3524" coordsize="10,0" path="m8524,3524l8533,3524e" filled="false" stroked="true" strokeweight=".48001pt" strokecolor="#000000">
                <v:path arrowok="t"/>
              </v:shape>
              <v:shape style="position:absolute;left:2952;top:3529;width:1239;height:10" type="#_x0000_t75" stroked="false">
                <v:imagedata r:id="rId714" o:title=""/>
              </v:shape>
              <v:shape style="position:absolute;left:4187;top:3529;width:1078;height:10" type="#_x0000_t75" stroked="false">
                <v:imagedata r:id="rId716" o:title=""/>
              </v:shape>
              <v:shape style="position:absolute;left:5259;top:3529;width:713;height:10" type="#_x0000_t75" stroked="false">
                <v:imagedata r:id="rId744" o:title=""/>
              </v:shape>
              <v:shape style="position:absolute;left:5967;top:3529;width:929;height:10" type="#_x0000_t75" stroked="false">
                <v:imagedata r:id="rId241" o:title=""/>
              </v:shape>
              <v:shape style="position:absolute;left:6892;top:3529;width:1632;height:10" type="#_x0000_t75" stroked="false">
                <v:imagedata r:id="rId745" o:title=""/>
              </v:shape>
              <v:shape style="position:absolute;left:8519;top:3529;width:1707;height:10" type="#_x0000_t75" stroked="false">
                <v:imagedata r:id="rId746" o:title=""/>
              </v:shape>
              <v:shape style="position:absolute;left:10221;top:3529;width:576;height:10" type="#_x0000_t75" stroked="false">
                <v:imagedata r:id="rId204" o:title=""/>
              </v:shape>
            </v:group>
            <v:group style="position:absolute;left:6897;top:3538;width:10;height:20" coordorigin="6897,3538" coordsize="10,20">
              <v:shape style="position:absolute;left:6897;top:3538;width:10;height:20" coordorigin="6897,3538" coordsize="10,20" path="m6897,3557l6906,3557,6906,3538,6897,3538,6897,3557xe" filled="true" fillcolor="#000000" stroked="false">
                <v:path arrowok="t"/>
                <v:fill type="solid"/>
              </v:shape>
            </v:group>
            <v:group style="position:absolute;left:6897;top:3557;width:10;height:20" coordorigin="6897,3557" coordsize="10,20">
              <v:shape style="position:absolute;left:6897;top:3557;width:10;height:20" coordorigin="6897,3557" coordsize="10,20" path="m6897,3577l6906,3577,6906,3557,6897,3557,6897,3577xe" filled="true" fillcolor="#000000" stroked="false">
                <v:path arrowok="t"/>
                <v:fill type="solid"/>
              </v:shape>
            </v:group>
            <v:group style="position:absolute;left:6897;top:3577;width:10;height:20" coordorigin="6897,3577" coordsize="10,20">
              <v:shape style="position:absolute;left:6897;top:3577;width:10;height:20" coordorigin="6897,3577" coordsize="10,20" path="m6897,3596l6906,3596,6906,3577,6897,3577,6897,3596xe" filled="true" fillcolor="#000000" stroked="false">
                <v:path arrowok="t"/>
                <v:fill type="solid"/>
              </v:shape>
            </v:group>
            <v:group style="position:absolute;left:6897;top:3596;width:10;height:20" coordorigin="6897,3596" coordsize="10,20">
              <v:shape style="position:absolute;left:6897;top:3596;width:10;height:20" coordorigin="6897,3596" coordsize="10,20" path="m6897,3615l6906,3615,6906,3596,6897,3596,6897,3615xe" filled="true" fillcolor="#000000" stroked="false">
                <v:path arrowok="t"/>
                <v:fill type="solid"/>
              </v:shape>
            </v:group>
            <v:group style="position:absolute;left:6897;top:3615;width:10;height:20" coordorigin="6897,3615" coordsize="10,20">
              <v:shape style="position:absolute;left:6897;top:3615;width:10;height:20" coordorigin="6897,3615" coordsize="10,20" path="m6897,3634l6906,3634,6906,3615,6897,3615,6897,3634xe" filled="true" fillcolor="#000000" stroked="false">
                <v:path arrowok="t"/>
                <v:fill type="solid"/>
              </v:shape>
            </v:group>
            <v:group style="position:absolute;left:6897;top:3634;width:10;height:20" coordorigin="6897,3634" coordsize="10,20">
              <v:shape style="position:absolute;left:6897;top:3634;width:10;height:20" coordorigin="6897,3634" coordsize="10,20" path="m6897,3653l6906,3653,6906,3634,6897,3634,6897,3653xe" filled="true" fillcolor="#000000" stroked="false">
                <v:path arrowok="t"/>
                <v:fill type="solid"/>
              </v:shape>
            </v:group>
            <v:group style="position:absolute;left:6897;top:3653;width:10;height:20" coordorigin="6897,3653" coordsize="10,20">
              <v:shape style="position:absolute;left:6897;top:3653;width:10;height:20" coordorigin="6897,3653" coordsize="10,20" path="m6897,3673l6906,3673,6906,3653,6897,3653,6897,3673xe" filled="true" fillcolor="#000000" stroked="false">
                <v:path arrowok="t"/>
                <v:fill type="solid"/>
              </v:shape>
            </v:group>
            <v:group style="position:absolute;left:6897;top:3673;width:10;height:20" coordorigin="6897,3673" coordsize="10,20">
              <v:shape style="position:absolute;left:6897;top:3673;width:10;height:20" coordorigin="6897,3673" coordsize="10,20" path="m6897,3692l6906,3692,6906,3673,6897,3673,6897,3692xe" filled="true" fillcolor="#000000" stroked="false">
                <v:path arrowok="t"/>
                <v:fill type="solid"/>
              </v:shape>
            </v:group>
            <v:group style="position:absolute;left:6897;top:3692;width:10;height:20" coordorigin="6897,3692" coordsize="10,20">
              <v:shape style="position:absolute;left:6897;top:3692;width:10;height:20" coordorigin="6897,3692" coordsize="10,20" path="m6897,3711l6906,3711,6906,3692,6897,3692,6897,3711xe" filled="true" fillcolor="#000000" stroked="false">
                <v:path arrowok="t"/>
                <v:fill type="solid"/>
              </v:shape>
            </v:group>
            <v:group style="position:absolute;left:6897;top:3711;width:10;height:20" coordorigin="6897,3711" coordsize="10,20">
              <v:shape style="position:absolute;left:6897;top:3711;width:10;height:20" coordorigin="6897,3711" coordsize="10,20" path="m6897,3730l6906,3730,6906,3711,6897,3711,6897,3730xe" filled="true" fillcolor="#000000" stroked="false">
                <v:path arrowok="t"/>
                <v:fill type="solid"/>
              </v:shape>
            </v:group>
            <v:group style="position:absolute;left:6897;top:3730;width:10;height:20" coordorigin="6897,3730" coordsize="10,20">
              <v:shape style="position:absolute;left:6897;top:3730;width:10;height:20" coordorigin="6897,3730" coordsize="10,20" path="m6897,3749l6906,3749,6906,3730,6897,3730,6897,3749xe" filled="true" fillcolor="#000000" stroked="false">
                <v:path arrowok="t"/>
                <v:fill type="solid"/>
              </v:shape>
            </v:group>
            <v:group style="position:absolute;left:6897;top:3749;width:10;height:20" coordorigin="6897,3749" coordsize="10,20">
              <v:shape style="position:absolute;left:6897;top:3749;width:10;height:20" coordorigin="6897,3749" coordsize="10,20" path="m6897,3769l6906,3769,6906,3749,6897,3749,6897,3769xe" filled="true" fillcolor="#000000" stroked="false">
                <v:path arrowok="t"/>
                <v:fill type="solid"/>
              </v:shape>
            </v:group>
            <v:group style="position:absolute;left:6897;top:3769;width:10;height:20" coordorigin="6897,3769" coordsize="10,20">
              <v:shape style="position:absolute;left:6897;top:3769;width:10;height:20" coordorigin="6897,3769" coordsize="10,20" path="m6897,3788l6906,3788,6906,3769,6897,3769,6897,3788xe" filled="true" fillcolor="#000000" stroked="false">
                <v:path arrowok="t"/>
                <v:fill type="solid"/>
              </v:shape>
            </v:group>
            <v:group style="position:absolute;left:6897;top:3788;width:10;height:20" coordorigin="6897,3788" coordsize="10,20">
              <v:shape style="position:absolute;left:6897;top:3788;width:10;height:20" coordorigin="6897,3788" coordsize="10,20" path="m6897,3807l6906,3807,6906,3788,6897,3788,6897,3807xe" filled="true" fillcolor="#000000" stroked="false">
                <v:path arrowok="t"/>
                <v:fill type="solid"/>
              </v:shape>
            </v:group>
            <v:group style="position:absolute;left:6897;top:3807;width:10;height:20" coordorigin="6897,3807" coordsize="10,20">
              <v:shape style="position:absolute;left:6897;top:3807;width:10;height:20" coordorigin="6897,3807" coordsize="10,20" path="m6897,3826l6906,3826,6906,3807,6897,3807,6897,3826xe" filled="true" fillcolor="#000000" stroked="false">
                <v:path arrowok="t"/>
                <v:fill type="solid"/>
              </v:shape>
            </v:group>
            <v:group style="position:absolute;left:6897;top:3826;width:10;height:20" coordorigin="6897,3826" coordsize="10,20">
              <v:shape style="position:absolute;left:6897;top:3826;width:10;height:20" coordorigin="6897,3826" coordsize="10,20" path="m6897,3845l6906,3845,6906,3826,6897,3826,6897,3845xe" filled="true" fillcolor="#000000" stroked="false">
                <v:path arrowok="t"/>
                <v:fill type="solid"/>
              </v:shape>
            </v:group>
            <v:group style="position:absolute;left:6897;top:3845;width:10;height:20" coordorigin="6897,3845" coordsize="10,20">
              <v:shape style="position:absolute;left:6897;top:3845;width:10;height:20" coordorigin="6897,3845" coordsize="10,20" path="m6897,3865l6906,3865,6906,3845,6897,3845,6897,3865xe" filled="true" fillcolor="#000000" stroked="false">
                <v:path arrowok="t"/>
                <v:fill type="solid"/>
              </v:shape>
            </v:group>
            <v:group style="position:absolute;left:6897;top:3865;width:10;height:20" coordorigin="6897,3865" coordsize="10,20">
              <v:shape style="position:absolute;left:6897;top:3865;width:10;height:20" coordorigin="6897,3865" coordsize="10,20" path="m6897,3884l6906,3884,6906,3865,6897,3865,6897,3884xe" filled="true" fillcolor="#000000" stroked="false">
                <v:path arrowok="t"/>
                <v:fill type="solid"/>
              </v:shape>
            </v:group>
            <v:group style="position:absolute;left:6897;top:3884;width:10;height:20" coordorigin="6897,3884" coordsize="10,20">
              <v:shape style="position:absolute;left:6897;top:3884;width:10;height:20" coordorigin="6897,3884" coordsize="10,20" path="m6897,3903l6906,3903,6906,3884,6897,3884,6897,3903xe" filled="true" fillcolor="#000000" stroked="false">
                <v:path arrowok="t"/>
                <v:fill type="solid"/>
              </v:shape>
            </v:group>
            <v:group style="position:absolute;left:6897;top:3903;width:10;height:20" coordorigin="6897,3903" coordsize="10,20">
              <v:shape style="position:absolute;left:6897;top:3903;width:10;height:20" coordorigin="6897,3903" coordsize="10,20" path="m6897,3922l6906,3922,6906,3903,6897,3903,6897,3922xe" filled="true" fillcolor="#000000" stroked="false">
                <v:path arrowok="t"/>
                <v:fill type="solid"/>
              </v:shape>
            </v:group>
            <v:group style="position:absolute;left:6897;top:3922;width:10;height:20" coordorigin="6897,3922" coordsize="10,20">
              <v:shape style="position:absolute;left:6897;top:3922;width:10;height:20" coordorigin="6897,3922" coordsize="10,20" path="m6897,3941l6906,3941,6906,3922,6897,3922,6897,3941xe" filled="true" fillcolor="#000000" stroked="false">
                <v:path arrowok="t"/>
                <v:fill type="solid"/>
              </v:shape>
            </v:group>
            <v:group style="position:absolute;left:6897;top:3941;width:10;height:20" coordorigin="6897,3941" coordsize="10,20">
              <v:shape style="position:absolute;left:6897;top:3941;width:10;height:20" coordorigin="6897,3941" coordsize="10,20" path="m6897,3961l6906,3961,6906,3941,6897,3941,6897,3961xe" filled="true" fillcolor="#000000" stroked="false">
                <v:path arrowok="t"/>
                <v:fill type="solid"/>
              </v:shape>
            </v:group>
            <v:group style="position:absolute;left:6897;top:3961;width:10;height:20" coordorigin="6897,3961" coordsize="10,20">
              <v:shape style="position:absolute;left:6897;top:3961;width:10;height:20" coordorigin="6897,3961" coordsize="10,20" path="m6897,3980l6906,3980,6906,3961,6897,3961,6897,3980xe" filled="true" fillcolor="#000000" stroked="false">
                <v:path arrowok="t"/>
                <v:fill type="solid"/>
              </v:shape>
            </v:group>
            <v:group style="position:absolute;left:6897;top:3980;width:10;height:20" coordorigin="6897,3980" coordsize="10,20">
              <v:shape style="position:absolute;left:6897;top:3980;width:10;height:20" coordorigin="6897,3980" coordsize="10,20" path="m6897,3999l6906,3999,6906,3980,6897,3980,6897,3999xe" filled="true" fillcolor="#000000" stroked="false">
                <v:path arrowok="t"/>
                <v:fill type="solid"/>
              </v:shape>
            </v:group>
            <v:group style="position:absolute;left:6897;top:3999;width:10;height:20" coordorigin="6897,3999" coordsize="10,20">
              <v:shape style="position:absolute;left:6897;top:3999;width:10;height:20" coordorigin="6897,3999" coordsize="10,20" path="m6897,4019l6906,4019,6906,3999,6897,3999,6897,4019xe" filled="true" fillcolor="#000000" stroked="false">
                <v:path arrowok="t"/>
                <v:fill type="solid"/>
              </v:shape>
            </v:group>
            <v:group style="position:absolute;left:6897;top:4019;width:10;height:20" coordorigin="6897,4019" coordsize="10,20">
              <v:shape style="position:absolute;left:6897;top:4019;width:10;height:20" coordorigin="6897,4019" coordsize="10,20" path="m6897,4038l6906,4038,6906,4019,6897,4019,6897,4038xe" filled="true" fillcolor="#000000" stroked="false">
                <v:path arrowok="t"/>
                <v:fill type="solid"/>
              </v:shape>
            </v:group>
            <v:group style="position:absolute;left:6897;top:4038;width:10;height:20" coordorigin="6897,4038" coordsize="10,20">
              <v:shape style="position:absolute;left:6897;top:4038;width:10;height:20" coordorigin="6897,4038" coordsize="10,20" path="m6897,4057l6906,4057,6906,4038,6897,4038,6897,4057xe" filled="true" fillcolor="#000000" stroked="false">
                <v:path arrowok="t"/>
                <v:fill type="solid"/>
              </v:shape>
            </v:group>
            <v:group style="position:absolute;left:6897;top:4057;width:10;height:20" coordorigin="6897,4057" coordsize="10,20">
              <v:shape style="position:absolute;left:6897;top:4057;width:10;height:20" coordorigin="6897,4057" coordsize="10,20" path="m6897,4076l6906,4076,6906,4057,6897,4057,6897,4076xe" filled="true" fillcolor="#000000" stroked="false">
                <v:path arrowok="t"/>
                <v:fill type="solid"/>
              </v:shape>
            </v:group>
            <v:group style="position:absolute;left:6897;top:4076;width:10;height:20" coordorigin="6897,4076" coordsize="10,20">
              <v:shape style="position:absolute;left:6897;top:4076;width:10;height:20" coordorigin="6897,4076" coordsize="10,20" path="m6897,4095l6906,4095,6906,4076,6897,4076,6897,4095xe" filled="true" fillcolor="#000000" stroked="false">
                <v:path arrowok="t"/>
                <v:fill type="solid"/>
              </v:shape>
            </v:group>
            <v:group style="position:absolute;left:6897;top:4095;width:10;height:20" coordorigin="6897,4095" coordsize="10,20">
              <v:shape style="position:absolute;left:6897;top:4095;width:10;height:20" coordorigin="6897,4095" coordsize="10,20" path="m6897,4115l6906,4115,6906,4095,6897,4095,6897,4115xe" filled="true" fillcolor="#000000" stroked="false">
                <v:path arrowok="t"/>
                <v:fill type="solid"/>
              </v:shape>
            </v:group>
            <v:group style="position:absolute;left:6897;top:4115;width:10;height:20" coordorigin="6897,4115" coordsize="10,20">
              <v:shape style="position:absolute;left:6897;top:4115;width:10;height:20" coordorigin="6897,4115" coordsize="10,20" path="m6897,4134l6906,4134,6906,4115,6897,4115,6897,4134xe" filled="true" fillcolor="#000000" stroked="false">
                <v:path arrowok="t"/>
                <v:fill type="solid"/>
              </v:shape>
            </v:group>
            <v:group style="position:absolute;left:6897;top:4134;width:10;height:20" coordorigin="6897,4134" coordsize="10,20">
              <v:shape style="position:absolute;left:6897;top:4134;width:10;height:20" coordorigin="6897,4134" coordsize="10,20" path="m6897,4153l6906,4153,6906,4134,6897,4134,6897,4153xe" filled="true" fillcolor="#000000" stroked="false">
                <v:path arrowok="t"/>
                <v:fill type="solid"/>
              </v:shape>
            </v:group>
            <v:group style="position:absolute;left:6897;top:4153;width:10;height:20" coordorigin="6897,4153" coordsize="10,20">
              <v:shape style="position:absolute;left:6897;top:4153;width:10;height:20" coordorigin="6897,4153" coordsize="10,20" path="m6897,4172l6906,4172,6906,4153,6897,4153,6897,4172xe" filled="true" fillcolor="#000000" stroked="false">
                <v:path arrowok="t"/>
                <v:fill type="solid"/>
              </v:shape>
            </v:group>
            <v:group style="position:absolute;left:6897;top:4172;width:10;height:20" coordorigin="6897,4172" coordsize="10,20">
              <v:shape style="position:absolute;left:6897;top:4172;width:10;height:20" coordorigin="6897,4172" coordsize="10,20" path="m6897,4191l6906,4191,6906,4172,6897,4172,6897,4191xe" filled="true" fillcolor="#000000" stroked="false">
                <v:path arrowok="t"/>
                <v:fill type="solid"/>
              </v:shape>
            </v:group>
            <v:group style="position:absolute;left:6897;top:4191;width:10;height:20" coordorigin="6897,4191" coordsize="10,20">
              <v:shape style="position:absolute;left:6897;top:4191;width:10;height:20" coordorigin="6897,4191" coordsize="10,20" path="m6897,4211l6906,4211,6906,4191,6897,4191,6897,4211xe" filled="true" fillcolor="#000000" stroked="false">
                <v:path arrowok="t"/>
                <v:fill type="solid"/>
              </v:shape>
            </v:group>
            <v:group style="position:absolute;left:6897;top:4211;width:10;height:20" coordorigin="6897,4211" coordsize="10,20">
              <v:shape style="position:absolute;left:6897;top:4211;width:10;height:20" coordorigin="6897,4211" coordsize="10,20" path="m6897,4230l6906,4230,6906,4211,6897,4211,6897,4230xe" filled="true" fillcolor="#000000" stroked="false">
                <v:path arrowok="t"/>
                <v:fill type="solid"/>
              </v:shape>
            </v:group>
            <v:group style="position:absolute;left:6897;top:4230;width:10;height:20" coordorigin="6897,4230" coordsize="10,20">
              <v:shape style="position:absolute;left:6897;top:4230;width:10;height:20" coordorigin="6897,4230" coordsize="10,20" path="m6897,4249l6906,4249,6906,4230,6897,4230,6897,4249xe" filled="true" fillcolor="#000000" stroked="false">
                <v:path arrowok="t"/>
                <v:fill type="solid"/>
              </v:shape>
            </v:group>
            <v:group style="position:absolute;left:6897;top:4249;width:10;height:20" coordorigin="6897,4249" coordsize="10,20">
              <v:shape style="position:absolute;left:6897;top:4249;width:10;height:20" coordorigin="6897,4249" coordsize="10,20" path="m6897,4268l6906,4268,6906,4249,6897,4249,6897,4268xe" filled="true" fillcolor="#000000" stroked="false">
                <v:path arrowok="t"/>
                <v:fill type="solid"/>
              </v:shape>
            </v:group>
            <v:group style="position:absolute;left:6897;top:4268;width:10;height:20" coordorigin="6897,4268" coordsize="10,20">
              <v:shape style="position:absolute;left:6897;top:4268;width:10;height:20" coordorigin="6897,4268" coordsize="10,20" path="m6897,4287l6906,4287,6906,4268,6897,4268,6897,4287xe" filled="true" fillcolor="#000000" stroked="false">
                <v:path arrowok="t"/>
                <v:fill type="solid"/>
              </v:shape>
            </v:group>
            <v:group style="position:absolute;left:6897;top:4287;width:10;height:20" coordorigin="6897,4287" coordsize="10,20">
              <v:shape style="position:absolute;left:6897;top:4287;width:10;height:20" coordorigin="6897,4287" coordsize="10,20" path="m6897,4307l6906,4307,6906,4287,6897,4287,6897,4307xe" filled="true" fillcolor="#000000" stroked="false">
                <v:path arrowok="t"/>
                <v:fill type="solid"/>
              </v:shape>
            </v:group>
            <v:group style="position:absolute;left:6897;top:4307;width:10;height:20" coordorigin="6897,4307" coordsize="10,20">
              <v:shape style="position:absolute;left:6897;top:4307;width:10;height:20" coordorigin="6897,4307" coordsize="10,20" path="m6897,4326l6906,4326,6906,4307,6897,4307,6897,4326xe" filled="true" fillcolor="#000000" stroked="false">
                <v:path arrowok="t"/>
                <v:fill type="solid"/>
              </v:shape>
            </v:group>
            <v:group style="position:absolute;left:6897;top:4326;width:10;height:20" coordorigin="6897,4326" coordsize="10,20">
              <v:shape style="position:absolute;left:6897;top:4326;width:10;height:20" coordorigin="6897,4326" coordsize="10,20" path="m6897,4345l6906,4345,6906,4326,6897,4326,6897,4345xe" filled="true" fillcolor="#000000" stroked="false">
                <v:path arrowok="t"/>
                <v:fill type="solid"/>
              </v:shape>
            </v:group>
            <v:group style="position:absolute;left:6897;top:4345;width:10;height:20" coordorigin="6897,4345" coordsize="10,20">
              <v:shape style="position:absolute;left:6897;top:4345;width:10;height:20" coordorigin="6897,4345" coordsize="10,20" path="m6897,4364l6906,4364,6906,4345,6897,4345,6897,4364xe" filled="true" fillcolor="#000000" stroked="false">
                <v:path arrowok="t"/>
                <v:fill type="solid"/>
              </v:shape>
            </v:group>
            <v:group style="position:absolute;left:6897;top:4364;width:10;height:20" coordorigin="6897,4364" coordsize="10,20">
              <v:shape style="position:absolute;left:6897;top:4364;width:10;height:20" coordorigin="6897,4364" coordsize="10,20" path="m6897,4383l6906,4383,6906,4364,6897,4364,6897,4383xe" filled="true" fillcolor="#000000" stroked="false">
                <v:path arrowok="t"/>
                <v:fill type="solid"/>
              </v:shape>
            </v:group>
            <v:group style="position:absolute;left:6897;top:4383;width:10;height:20" coordorigin="6897,4383" coordsize="10,20">
              <v:shape style="position:absolute;left:6897;top:4383;width:10;height:20" coordorigin="6897,4383" coordsize="10,20" path="m6897,4403l6906,4403,6906,4383,6897,4383,6897,4403xe" filled="true" fillcolor="#000000" stroked="false">
                <v:path arrowok="t"/>
                <v:fill type="solid"/>
              </v:shape>
            </v:group>
            <v:group style="position:absolute;left:6897;top:4403;width:10;height:20" coordorigin="6897,4403" coordsize="10,20">
              <v:shape style="position:absolute;left:6897;top:4403;width:10;height:20" coordorigin="6897,4403" coordsize="10,20" path="m6897,4422l6906,4422,6906,4403,6897,4403,6897,4422xe" filled="true" fillcolor="#000000" stroked="false">
                <v:path arrowok="t"/>
                <v:fill type="solid"/>
              </v:shape>
            </v:group>
            <v:group style="position:absolute;left:6897;top:4422;width:10;height:20" coordorigin="6897,4422" coordsize="10,20">
              <v:shape style="position:absolute;left:6897;top:4422;width:10;height:20" coordorigin="6897,4422" coordsize="10,20" path="m6897,4441l6906,4441,6906,4422,6897,4422,6897,4441xe" filled="true" fillcolor="#000000" stroked="false">
                <v:path arrowok="t"/>
                <v:fill type="solid"/>
              </v:shape>
            </v:group>
            <v:group style="position:absolute;left:6897;top:4441;width:10;height:20" coordorigin="6897,4441" coordsize="10,20">
              <v:shape style="position:absolute;left:6897;top:4441;width:10;height:20" coordorigin="6897,4441" coordsize="10,20" path="m6897,4460l6906,4460,6906,4441,6897,4441,6897,4460xe" filled="true" fillcolor="#000000" stroked="false">
                <v:path arrowok="t"/>
                <v:fill type="solid"/>
              </v:shape>
            </v:group>
            <v:group style="position:absolute;left:6897;top:4460;width:10;height:20" coordorigin="6897,4460" coordsize="10,20">
              <v:shape style="position:absolute;left:6897;top:4460;width:10;height:20" coordorigin="6897,4460" coordsize="10,20" path="m6897,4479l6906,4479,6906,4460,6897,4460,6897,4479xe" filled="true" fillcolor="#000000" stroked="false">
                <v:path arrowok="t"/>
                <v:fill type="solid"/>
              </v:shape>
            </v:group>
            <v:group style="position:absolute;left:6897;top:4479;width:10;height:20" coordorigin="6897,4479" coordsize="10,20">
              <v:shape style="position:absolute;left:6897;top:4479;width:10;height:20" coordorigin="6897,4479" coordsize="10,20" path="m6897,4499l6906,4499,6906,4479,6897,4479,6897,4499xe" filled="true" fillcolor="#000000" stroked="false">
                <v:path arrowok="t"/>
                <v:fill type="solid"/>
              </v:shape>
            </v:group>
            <v:group style="position:absolute;left:6897;top:4499;width:10;height:20" coordorigin="6897,4499" coordsize="10,20">
              <v:shape style="position:absolute;left:6897;top:4499;width:10;height:20" coordorigin="6897,4499" coordsize="10,20" path="m6897,4518l6906,4518,6906,4499,6897,4499,6897,4518xe" filled="true" fillcolor="#000000" stroked="false">
                <v:path arrowok="t"/>
                <v:fill type="solid"/>
              </v:shape>
            </v:group>
            <v:group style="position:absolute;left:6897;top:4518;width:10;height:20" coordorigin="6897,4518" coordsize="10,20">
              <v:shape style="position:absolute;left:6897;top:4518;width:10;height:20" coordorigin="6897,4518" coordsize="10,20" path="m6897,4537l6906,4537,6906,4518,6897,4518,6897,4537xe" filled="true" fillcolor="#000000" stroked="false">
                <v:path arrowok="t"/>
                <v:fill type="solid"/>
              </v:shape>
            </v:group>
            <v:group style="position:absolute;left:6897;top:4537;width:10;height:20" coordorigin="6897,4537" coordsize="10,20">
              <v:shape style="position:absolute;left:6897;top:4537;width:10;height:20" coordorigin="6897,4537" coordsize="10,20" path="m6897,4556l6906,4556,6906,4537,6897,4537,6897,4556xe" filled="true" fillcolor="#000000" stroked="false">
                <v:path arrowok="t"/>
                <v:fill type="solid"/>
              </v:shape>
            </v:group>
            <v:group style="position:absolute;left:6897;top:4556;width:10;height:20" coordorigin="6897,4556" coordsize="10,20">
              <v:shape style="position:absolute;left:6897;top:4556;width:10;height:20" coordorigin="6897,4556" coordsize="10,20" path="m6897,4575l6906,4575,6906,4556,6897,4556,6897,4575xe" filled="true" fillcolor="#000000" stroked="false">
                <v:path arrowok="t"/>
                <v:fill type="solid"/>
              </v:shape>
            </v:group>
            <v:group style="position:absolute;left:6897;top:4575;width:10;height:20" coordorigin="6897,4575" coordsize="10,20">
              <v:shape style="position:absolute;left:6897;top:4575;width:10;height:20" coordorigin="6897,4575" coordsize="10,20" path="m6897,4595l6906,4595,6906,4575,6897,4575,6897,4595xe" filled="true" fillcolor="#000000" stroked="false">
                <v:path arrowok="t"/>
                <v:fill type="solid"/>
              </v:shape>
            </v:group>
            <v:group style="position:absolute;left:6897;top:4595;width:10;height:20" coordorigin="6897,4595" coordsize="10,20">
              <v:shape style="position:absolute;left:6897;top:4595;width:10;height:20" coordorigin="6897,4595" coordsize="10,20" path="m6897,4614l6906,4614,6906,4595,6897,4595,6897,4614xe" filled="true" fillcolor="#000000" stroked="false">
                <v:path arrowok="t"/>
                <v:fill type="solid"/>
              </v:shape>
            </v:group>
            <v:group style="position:absolute;left:6897;top:4614;width:10;height:20" coordorigin="6897,4614" coordsize="10,20">
              <v:shape style="position:absolute;left:6897;top:4614;width:10;height:20" coordorigin="6897,4614" coordsize="10,20" path="m6897,4633l6906,4633,6906,4614,6897,4614,6897,4633xe" filled="true" fillcolor="#000000" stroked="false">
                <v:path arrowok="t"/>
                <v:fill type="solid"/>
              </v:shape>
            </v:group>
            <v:group style="position:absolute;left:6897;top:4633;width:10;height:20" coordorigin="6897,4633" coordsize="10,20">
              <v:shape style="position:absolute;left:6897;top:4633;width:10;height:20" coordorigin="6897,4633" coordsize="10,20" path="m6897,4652l6906,4652,6906,4633,6897,4633,6897,4652xe" filled="true" fillcolor="#000000" stroked="false">
                <v:path arrowok="t"/>
                <v:fill type="solid"/>
              </v:shape>
            </v:group>
            <v:group style="position:absolute;left:6897;top:4657;width:10;height:2" coordorigin="6897,4657" coordsize="10,2">
              <v:shape style="position:absolute;left:6897;top:4657;width:10;height:2" coordorigin="6897,4657" coordsize="10,0" path="m6897,4657l6906,4657e" filled="false" stroked="true" strokeweight=".48001pt" strokecolor="#000000">
                <v:path arrowok="t"/>
              </v:shape>
            </v:group>
            <v:group style="position:absolute;left:8524;top:3538;width:10;height:20" coordorigin="8524,3538" coordsize="10,20">
              <v:shape style="position:absolute;left:8524;top:3538;width:10;height:20" coordorigin="8524,3538" coordsize="10,20" path="m8524,3557l8533,3557,8533,3538,8524,3538,8524,3557xe" filled="true" fillcolor="#000000" stroked="false">
                <v:path arrowok="t"/>
                <v:fill type="solid"/>
              </v:shape>
            </v:group>
            <v:group style="position:absolute;left:8524;top:3557;width:10;height:20" coordorigin="8524,3557" coordsize="10,20">
              <v:shape style="position:absolute;left:8524;top:3557;width:10;height:20" coordorigin="8524,3557" coordsize="10,20" path="m8524,3577l8533,3577,8533,3557,8524,3557,8524,3577xe" filled="true" fillcolor="#000000" stroked="false">
                <v:path arrowok="t"/>
                <v:fill type="solid"/>
              </v:shape>
            </v:group>
            <v:group style="position:absolute;left:8524;top:3577;width:10;height:20" coordorigin="8524,3577" coordsize="10,20">
              <v:shape style="position:absolute;left:8524;top:3577;width:10;height:20" coordorigin="8524,3577" coordsize="10,20" path="m8524,3596l8533,3596,8533,3577,8524,3577,8524,3596xe" filled="true" fillcolor="#000000" stroked="false">
                <v:path arrowok="t"/>
                <v:fill type="solid"/>
              </v:shape>
            </v:group>
            <v:group style="position:absolute;left:8524;top:3596;width:10;height:20" coordorigin="8524,3596" coordsize="10,20">
              <v:shape style="position:absolute;left:8524;top:3596;width:10;height:20" coordorigin="8524,3596" coordsize="10,20" path="m8524,3615l8533,3615,8533,3596,8524,3596,8524,3615xe" filled="true" fillcolor="#000000" stroked="false">
                <v:path arrowok="t"/>
                <v:fill type="solid"/>
              </v:shape>
            </v:group>
            <v:group style="position:absolute;left:8524;top:3615;width:10;height:20" coordorigin="8524,3615" coordsize="10,20">
              <v:shape style="position:absolute;left:8524;top:3615;width:10;height:20" coordorigin="8524,3615" coordsize="10,20" path="m8524,3634l8533,3634,8533,3615,8524,3615,8524,3634xe" filled="true" fillcolor="#000000" stroked="false">
                <v:path arrowok="t"/>
                <v:fill type="solid"/>
              </v:shape>
            </v:group>
            <v:group style="position:absolute;left:8524;top:3634;width:10;height:20" coordorigin="8524,3634" coordsize="10,20">
              <v:shape style="position:absolute;left:8524;top:3634;width:10;height:20" coordorigin="8524,3634" coordsize="10,20" path="m8524,3653l8533,3653,8533,3634,8524,3634,8524,3653xe" filled="true" fillcolor="#000000" stroked="false">
                <v:path arrowok="t"/>
                <v:fill type="solid"/>
              </v:shape>
            </v:group>
            <v:group style="position:absolute;left:8524;top:3653;width:10;height:20" coordorigin="8524,3653" coordsize="10,20">
              <v:shape style="position:absolute;left:8524;top:3653;width:10;height:20" coordorigin="8524,3653" coordsize="10,20" path="m8524,3673l8533,3673,8533,3653,8524,3653,8524,3673xe" filled="true" fillcolor="#000000" stroked="false">
                <v:path arrowok="t"/>
                <v:fill type="solid"/>
              </v:shape>
            </v:group>
            <v:group style="position:absolute;left:8524;top:3673;width:10;height:20" coordorigin="8524,3673" coordsize="10,20">
              <v:shape style="position:absolute;left:8524;top:3673;width:10;height:20" coordorigin="8524,3673" coordsize="10,20" path="m8524,3692l8533,3692,8533,3673,8524,3673,8524,3692xe" filled="true" fillcolor="#000000" stroked="false">
                <v:path arrowok="t"/>
                <v:fill type="solid"/>
              </v:shape>
            </v:group>
            <v:group style="position:absolute;left:8524;top:3692;width:10;height:20" coordorigin="8524,3692" coordsize="10,20">
              <v:shape style="position:absolute;left:8524;top:3692;width:10;height:20" coordorigin="8524,3692" coordsize="10,20" path="m8524,3711l8533,3711,8533,3692,8524,3692,8524,3711xe" filled="true" fillcolor="#000000" stroked="false">
                <v:path arrowok="t"/>
                <v:fill type="solid"/>
              </v:shape>
            </v:group>
            <v:group style="position:absolute;left:8524;top:3711;width:10;height:20" coordorigin="8524,3711" coordsize="10,20">
              <v:shape style="position:absolute;left:8524;top:3711;width:10;height:20" coordorigin="8524,3711" coordsize="10,20" path="m8524,3730l8533,3730,8533,3711,8524,3711,8524,3730xe" filled="true" fillcolor="#000000" stroked="false">
                <v:path arrowok="t"/>
                <v:fill type="solid"/>
              </v:shape>
            </v:group>
            <v:group style="position:absolute;left:8524;top:3730;width:10;height:20" coordorigin="8524,3730" coordsize="10,20">
              <v:shape style="position:absolute;left:8524;top:3730;width:10;height:20" coordorigin="8524,3730" coordsize="10,20" path="m8524,3749l8533,3749,8533,3730,8524,3730,8524,3749xe" filled="true" fillcolor="#000000" stroked="false">
                <v:path arrowok="t"/>
                <v:fill type="solid"/>
              </v:shape>
            </v:group>
            <v:group style="position:absolute;left:8524;top:3749;width:10;height:20" coordorigin="8524,3749" coordsize="10,20">
              <v:shape style="position:absolute;left:8524;top:3749;width:10;height:20" coordorigin="8524,3749" coordsize="10,20" path="m8524,3769l8533,3769,8533,3749,8524,3749,8524,3769xe" filled="true" fillcolor="#000000" stroked="false">
                <v:path arrowok="t"/>
                <v:fill type="solid"/>
              </v:shape>
            </v:group>
            <v:group style="position:absolute;left:8524;top:3769;width:10;height:20" coordorigin="8524,3769" coordsize="10,20">
              <v:shape style="position:absolute;left:8524;top:3769;width:10;height:20" coordorigin="8524,3769" coordsize="10,20" path="m8524,3788l8533,3788,8533,3769,8524,3769,8524,3788xe" filled="true" fillcolor="#000000" stroked="false">
                <v:path arrowok="t"/>
                <v:fill type="solid"/>
              </v:shape>
            </v:group>
            <v:group style="position:absolute;left:8524;top:3788;width:10;height:20" coordorigin="8524,3788" coordsize="10,20">
              <v:shape style="position:absolute;left:8524;top:3788;width:10;height:20" coordorigin="8524,3788" coordsize="10,20" path="m8524,3807l8533,3807,8533,3788,8524,3788,8524,3807xe" filled="true" fillcolor="#000000" stroked="false">
                <v:path arrowok="t"/>
                <v:fill type="solid"/>
              </v:shape>
            </v:group>
            <v:group style="position:absolute;left:8524;top:3807;width:10;height:20" coordorigin="8524,3807" coordsize="10,20">
              <v:shape style="position:absolute;left:8524;top:3807;width:10;height:20" coordorigin="8524,3807" coordsize="10,20" path="m8524,3826l8533,3826,8533,3807,8524,3807,8524,3826xe" filled="true" fillcolor="#000000" stroked="false">
                <v:path arrowok="t"/>
                <v:fill type="solid"/>
              </v:shape>
            </v:group>
            <v:group style="position:absolute;left:8524;top:3826;width:10;height:20" coordorigin="8524,3826" coordsize="10,20">
              <v:shape style="position:absolute;left:8524;top:3826;width:10;height:20" coordorigin="8524,3826" coordsize="10,20" path="m8524,3845l8533,3845,8533,3826,8524,3826,8524,3845xe" filled="true" fillcolor="#000000" stroked="false">
                <v:path arrowok="t"/>
                <v:fill type="solid"/>
              </v:shape>
            </v:group>
            <v:group style="position:absolute;left:8524;top:3845;width:10;height:20" coordorigin="8524,3845" coordsize="10,20">
              <v:shape style="position:absolute;left:8524;top:3845;width:10;height:20" coordorigin="8524,3845" coordsize="10,20" path="m8524,3865l8533,3865,8533,3845,8524,3845,8524,3865xe" filled="true" fillcolor="#000000" stroked="false">
                <v:path arrowok="t"/>
                <v:fill type="solid"/>
              </v:shape>
            </v:group>
            <v:group style="position:absolute;left:8524;top:3865;width:10;height:20" coordorigin="8524,3865" coordsize="10,20">
              <v:shape style="position:absolute;left:8524;top:3865;width:10;height:20" coordorigin="8524,3865" coordsize="10,20" path="m8524,3884l8533,3884,8533,3865,8524,3865,8524,3884xe" filled="true" fillcolor="#000000" stroked="false">
                <v:path arrowok="t"/>
                <v:fill type="solid"/>
              </v:shape>
            </v:group>
            <v:group style="position:absolute;left:8524;top:3884;width:10;height:20" coordorigin="8524,3884" coordsize="10,20">
              <v:shape style="position:absolute;left:8524;top:3884;width:10;height:20" coordorigin="8524,3884" coordsize="10,20" path="m8524,3903l8533,3903,8533,3884,8524,3884,8524,3903xe" filled="true" fillcolor="#000000" stroked="false">
                <v:path arrowok="t"/>
                <v:fill type="solid"/>
              </v:shape>
            </v:group>
            <v:group style="position:absolute;left:8524;top:3903;width:10;height:20" coordorigin="8524,3903" coordsize="10,20">
              <v:shape style="position:absolute;left:8524;top:3903;width:10;height:20" coordorigin="8524,3903" coordsize="10,20" path="m8524,3922l8533,3922,8533,3903,8524,3903,8524,3922xe" filled="true" fillcolor="#000000" stroked="false">
                <v:path arrowok="t"/>
                <v:fill type="solid"/>
              </v:shape>
            </v:group>
            <v:group style="position:absolute;left:8524;top:3922;width:10;height:20" coordorigin="8524,3922" coordsize="10,20">
              <v:shape style="position:absolute;left:8524;top:3922;width:10;height:20" coordorigin="8524,3922" coordsize="10,20" path="m8524,3941l8533,3941,8533,3922,8524,3922,8524,3941xe" filled="true" fillcolor="#000000" stroked="false">
                <v:path arrowok="t"/>
                <v:fill type="solid"/>
              </v:shape>
            </v:group>
            <v:group style="position:absolute;left:8524;top:3941;width:10;height:20" coordorigin="8524,3941" coordsize="10,20">
              <v:shape style="position:absolute;left:8524;top:3941;width:10;height:20" coordorigin="8524,3941" coordsize="10,20" path="m8524,3961l8533,3961,8533,3941,8524,3941,8524,3961xe" filled="true" fillcolor="#000000" stroked="false">
                <v:path arrowok="t"/>
                <v:fill type="solid"/>
              </v:shape>
            </v:group>
            <v:group style="position:absolute;left:8524;top:3961;width:10;height:20" coordorigin="8524,3961" coordsize="10,20">
              <v:shape style="position:absolute;left:8524;top:3961;width:10;height:20" coordorigin="8524,3961" coordsize="10,20" path="m8524,3980l8533,3980,8533,3961,8524,3961,8524,3980xe" filled="true" fillcolor="#000000" stroked="false">
                <v:path arrowok="t"/>
                <v:fill type="solid"/>
              </v:shape>
            </v:group>
            <v:group style="position:absolute;left:8524;top:3980;width:10;height:20" coordorigin="8524,3980" coordsize="10,20">
              <v:shape style="position:absolute;left:8524;top:3980;width:10;height:20" coordorigin="8524,3980" coordsize="10,20" path="m8524,3999l8533,3999,8533,3980,8524,3980,8524,3999xe" filled="true" fillcolor="#000000" stroked="false">
                <v:path arrowok="t"/>
                <v:fill type="solid"/>
              </v:shape>
            </v:group>
            <v:group style="position:absolute;left:8524;top:3999;width:10;height:20" coordorigin="8524,3999" coordsize="10,20">
              <v:shape style="position:absolute;left:8524;top:3999;width:10;height:20" coordorigin="8524,3999" coordsize="10,20" path="m8524,4019l8533,4019,8533,3999,8524,3999,8524,4019xe" filled="true" fillcolor="#000000" stroked="false">
                <v:path arrowok="t"/>
                <v:fill type="solid"/>
              </v:shape>
            </v:group>
            <v:group style="position:absolute;left:8524;top:4019;width:10;height:20" coordorigin="8524,4019" coordsize="10,20">
              <v:shape style="position:absolute;left:8524;top:4019;width:10;height:20" coordorigin="8524,4019" coordsize="10,20" path="m8524,4038l8533,4038,8533,4019,8524,4019,8524,4038xe" filled="true" fillcolor="#000000" stroked="false">
                <v:path arrowok="t"/>
                <v:fill type="solid"/>
              </v:shape>
            </v:group>
            <v:group style="position:absolute;left:8524;top:4038;width:10;height:20" coordorigin="8524,4038" coordsize="10,20">
              <v:shape style="position:absolute;left:8524;top:4038;width:10;height:20" coordorigin="8524,4038" coordsize="10,20" path="m8524,4057l8533,4057,8533,4038,8524,4038,8524,4057xe" filled="true" fillcolor="#000000" stroked="false">
                <v:path arrowok="t"/>
                <v:fill type="solid"/>
              </v:shape>
            </v:group>
            <v:group style="position:absolute;left:8524;top:4057;width:10;height:20" coordorigin="8524,4057" coordsize="10,20">
              <v:shape style="position:absolute;left:8524;top:4057;width:10;height:20" coordorigin="8524,4057" coordsize="10,20" path="m8524,4076l8533,4076,8533,4057,8524,4057,8524,4076xe" filled="true" fillcolor="#000000" stroked="false">
                <v:path arrowok="t"/>
                <v:fill type="solid"/>
              </v:shape>
            </v:group>
            <v:group style="position:absolute;left:8524;top:4076;width:10;height:20" coordorigin="8524,4076" coordsize="10,20">
              <v:shape style="position:absolute;left:8524;top:4076;width:10;height:20" coordorigin="8524,4076" coordsize="10,20" path="m8524,4095l8533,4095,8533,4076,8524,4076,8524,4095xe" filled="true" fillcolor="#000000" stroked="false">
                <v:path arrowok="t"/>
                <v:fill type="solid"/>
              </v:shape>
            </v:group>
            <v:group style="position:absolute;left:8524;top:4095;width:10;height:20" coordorigin="8524,4095" coordsize="10,20">
              <v:shape style="position:absolute;left:8524;top:4095;width:10;height:20" coordorigin="8524,4095" coordsize="10,20" path="m8524,4115l8533,4115,8533,4095,8524,4095,8524,4115xe" filled="true" fillcolor="#000000" stroked="false">
                <v:path arrowok="t"/>
                <v:fill type="solid"/>
              </v:shape>
            </v:group>
            <v:group style="position:absolute;left:8524;top:4115;width:10;height:20" coordorigin="8524,4115" coordsize="10,20">
              <v:shape style="position:absolute;left:8524;top:4115;width:10;height:20" coordorigin="8524,4115" coordsize="10,20" path="m8524,4134l8533,4134,8533,4115,8524,4115,8524,4134xe" filled="true" fillcolor="#000000" stroked="false">
                <v:path arrowok="t"/>
                <v:fill type="solid"/>
              </v:shape>
            </v:group>
            <v:group style="position:absolute;left:8524;top:4134;width:10;height:20" coordorigin="8524,4134" coordsize="10,20">
              <v:shape style="position:absolute;left:8524;top:4134;width:10;height:20" coordorigin="8524,4134" coordsize="10,20" path="m8524,4153l8533,4153,8533,4134,8524,4134,8524,4153xe" filled="true" fillcolor="#000000" stroked="false">
                <v:path arrowok="t"/>
                <v:fill type="solid"/>
              </v:shape>
            </v:group>
            <v:group style="position:absolute;left:8524;top:4153;width:10;height:20" coordorigin="8524,4153" coordsize="10,20">
              <v:shape style="position:absolute;left:8524;top:4153;width:10;height:20" coordorigin="8524,4153" coordsize="10,20" path="m8524,4172l8533,4172,8533,4153,8524,4153,8524,4172xe" filled="true" fillcolor="#000000" stroked="false">
                <v:path arrowok="t"/>
                <v:fill type="solid"/>
              </v:shape>
            </v:group>
            <v:group style="position:absolute;left:8524;top:4172;width:10;height:20" coordorigin="8524,4172" coordsize="10,20">
              <v:shape style="position:absolute;left:8524;top:4172;width:10;height:20" coordorigin="8524,4172" coordsize="10,20" path="m8524,4191l8533,4191,8533,4172,8524,4172,8524,4191xe" filled="true" fillcolor="#000000" stroked="false">
                <v:path arrowok="t"/>
                <v:fill type="solid"/>
              </v:shape>
            </v:group>
            <v:group style="position:absolute;left:8524;top:4191;width:10;height:20" coordorigin="8524,4191" coordsize="10,20">
              <v:shape style="position:absolute;left:8524;top:4191;width:10;height:20" coordorigin="8524,4191" coordsize="10,20" path="m8524,4211l8533,4211,8533,4191,8524,4191,8524,4211xe" filled="true" fillcolor="#000000" stroked="false">
                <v:path arrowok="t"/>
                <v:fill type="solid"/>
              </v:shape>
            </v:group>
            <v:group style="position:absolute;left:8524;top:4211;width:10;height:20" coordorigin="8524,4211" coordsize="10,20">
              <v:shape style="position:absolute;left:8524;top:4211;width:10;height:20" coordorigin="8524,4211" coordsize="10,20" path="m8524,4230l8533,4230,8533,4211,8524,4211,8524,4230xe" filled="true" fillcolor="#000000" stroked="false">
                <v:path arrowok="t"/>
                <v:fill type="solid"/>
              </v:shape>
            </v:group>
            <v:group style="position:absolute;left:8524;top:4230;width:10;height:20" coordorigin="8524,4230" coordsize="10,20">
              <v:shape style="position:absolute;left:8524;top:4230;width:10;height:20" coordorigin="8524,4230" coordsize="10,20" path="m8524,4249l8533,4249,8533,4230,8524,4230,8524,4249xe" filled="true" fillcolor="#000000" stroked="false">
                <v:path arrowok="t"/>
                <v:fill type="solid"/>
              </v:shape>
            </v:group>
            <v:group style="position:absolute;left:8524;top:4249;width:10;height:20" coordorigin="8524,4249" coordsize="10,20">
              <v:shape style="position:absolute;left:8524;top:4249;width:10;height:20" coordorigin="8524,4249" coordsize="10,20" path="m8524,4268l8533,4268,8533,4249,8524,4249,8524,4268xe" filled="true" fillcolor="#000000" stroked="false">
                <v:path arrowok="t"/>
                <v:fill type="solid"/>
              </v:shape>
            </v:group>
            <v:group style="position:absolute;left:8524;top:4268;width:10;height:20" coordorigin="8524,4268" coordsize="10,20">
              <v:shape style="position:absolute;left:8524;top:4268;width:10;height:20" coordorigin="8524,4268" coordsize="10,20" path="m8524,4287l8533,4287,8533,4268,8524,4268,8524,4287xe" filled="true" fillcolor="#000000" stroked="false">
                <v:path arrowok="t"/>
                <v:fill type="solid"/>
              </v:shape>
            </v:group>
            <v:group style="position:absolute;left:8524;top:4287;width:10;height:20" coordorigin="8524,4287" coordsize="10,20">
              <v:shape style="position:absolute;left:8524;top:4287;width:10;height:20" coordorigin="8524,4287" coordsize="10,20" path="m8524,4307l8533,4307,8533,4287,8524,4287,8524,4307xe" filled="true" fillcolor="#000000" stroked="false">
                <v:path arrowok="t"/>
                <v:fill type="solid"/>
              </v:shape>
            </v:group>
            <v:group style="position:absolute;left:8524;top:4307;width:10;height:20" coordorigin="8524,4307" coordsize="10,20">
              <v:shape style="position:absolute;left:8524;top:4307;width:10;height:20" coordorigin="8524,4307" coordsize="10,20" path="m8524,4326l8533,4326,8533,4307,8524,4307,8524,4326xe" filled="true" fillcolor="#000000" stroked="false">
                <v:path arrowok="t"/>
                <v:fill type="solid"/>
              </v:shape>
            </v:group>
            <v:group style="position:absolute;left:8524;top:4326;width:10;height:20" coordorigin="8524,4326" coordsize="10,20">
              <v:shape style="position:absolute;left:8524;top:4326;width:10;height:20" coordorigin="8524,4326" coordsize="10,20" path="m8524,4345l8533,4345,8533,4326,8524,4326,8524,4345xe" filled="true" fillcolor="#000000" stroked="false">
                <v:path arrowok="t"/>
                <v:fill type="solid"/>
              </v:shape>
            </v:group>
            <v:group style="position:absolute;left:8524;top:4345;width:10;height:20" coordorigin="8524,4345" coordsize="10,20">
              <v:shape style="position:absolute;left:8524;top:4345;width:10;height:20" coordorigin="8524,4345" coordsize="10,20" path="m8524,4364l8533,4364,8533,4345,8524,4345,8524,4364xe" filled="true" fillcolor="#000000" stroked="false">
                <v:path arrowok="t"/>
                <v:fill type="solid"/>
              </v:shape>
            </v:group>
            <v:group style="position:absolute;left:8524;top:4364;width:10;height:20" coordorigin="8524,4364" coordsize="10,20">
              <v:shape style="position:absolute;left:8524;top:4364;width:10;height:20" coordorigin="8524,4364" coordsize="10,20" path="m8524,4383l8533,4383,8533,4364,8524,4364,8524,4383xe" filled="true" fillcolor="#000000" stroked="false">
                <v:path arrowok="t"/>
                <v:fill type="solid"/>
              </v:shape>
            </v:group>
            <v:group style="position:absolute;left:8524;top:4383;width:10;height:20" coordorigin="8524,4383" coordsize="10,20">
              <v:shape style="position:absolute;left:8524;top:4383;width:10;height:20" coordorigin="8524,4383" coordsize="10,20" path="m8524,4403l8533,4403,8533,4383,8524,4383,8524,4403xe" filled="true" fillcolor="#000000" stroked="false">
                <v:path arrowok="t"/>
                <v:fill type="solid"/>
              </v:shape>
            </v:group>
            <v:group style="position:absolute;left:8524;top:4403;width:10;height:20" coordorigin="8524,4403" coordsize="10,20">
              <v:shape style="position:absolute;left:8524;top:4403;width:10;height:20" coordorigin="8524,4403" coordsize="10,20" path="m8524,4422l8533,4422,8533,4403,8524,4403,8524,4422xe" filled="true" fillcolor="#000000" stroked="false">
                <v:path arrowok="t"/>
                <v:fill type="solid"/>
              </v:shape>
            </v:group>
            <v:group style="position:absolute;left:8524;top:4422;width:10;height:20" coordorigin="8524,4422" coordsize="10,20">
              <v:shape style="position:absolute;left:8524;top:4422;width:10;height:20" coordorigin="8524,4422" coordsize="10,20" path="m8524,4441l8533,4441,8533,4422,8524,4422,8524,4441xe" filled="true" fillcolor="#000000" stroked="false">
                <v:path arrowok="t"/>
                <v:fill type="solid"/>
              </v:shape>
            </v:group>
            <v:group style="position:absolute;left:8524;top:4441;width:10;height:20" coordorigin="8524,4441" coordsize="10,20">
              <v:shape style="position:absolute;left:8524;top:4441;width:10;height:20" coordorigin="8524,4441" coordsize="10,20" path="m8524,4460l8533,4460,8533,4441,8524,4441,8524,4460xe" filled="true" fillcolor="#000000" stroked="false">
                <v:path arrowok="t"/>
                <v:fill type="solid"/>
              </v:shape>
            </v:group>
            <v:group style="position:absolute;left:8524;top:4460;width:10;height:20" coordorigin="8524,4460" coordsize="10,20">
              <v:shape style="position:absolute;left:8524;top:4460;width:10;height:20" coordorigin="8524,4460" coordsize="10,20" path="m8524,4479l8533,4479,8533,4460,8524,4460,8524,4479xe" filled="true" fillcolor="#000000" stroked="false">
                <v:path arrowok="t"/>
                <v:fill type="solid"/>
              </v:shape>
            </v:group>
            <v:group style="position:absolute;left:8524;top:4479;width:10;height:20" coordorigin="8524,4479" coordsize="10,20">
              <v:shape style="position:absolute;left:8524;top:4479;width:10;height:20" coordorigin="8524,4479" coordsize="10,20" path="m8524,4499l8533,4499,8533,4479,8524,4479,8524,4499xe" filled="true" fillcolor="#000000" stroked="false">
                <v:path arrowok="t"/>
                <v:fill type="solid"/>
              </v:shape>
            </v:group>
            <v:group style="position:absolute;left:8524;top:4499;width:10;height:20" coordorigin="8524,4499" coordsize="10,20">
              <v:shape style="position:absolute;left:8524;top:4499;width:10;height:20" coordorigin="8524,4499" coordsize="10,20" path="m8524,4518l8533,4518,8533,4499,8524,4499,8524,4518xe" filled="true" fillcolor="#000000" stroked="false">
                <v:path arrowok="t"/>
                <v:fill type="solid"/>
              </v:shape>
            </v:group>
            <v:group style="position:absolute;left:8524;top:4518;width:10;height:20" coordorigin="8524,4518" coordsize="10,20">
              <v:shape style="position:absolute;left:8524;top:4518;width:10;height:20" coordorigin="8524,4518" coordsize="10,20" path="m8524,4537l8533,4537,8533,4518,8524,4518,8524,4537xe" filled="true" fillcolor="#000000" stroked="false">
                <v:path arrowok="t"/>
                <v:fill type="solid"/>
              </v:shape>
            </v:group>
            <v:group style="position:absolute;left:8524;top:4537;width:10;height:20" coordorigin="8524,4537" coordsize="10,20">
              <v:shape style="position:absolute;left:8524;top:4537;width:10;height:20" coordorigin="8524,4537" coordsize="10,20" path="m8524,4556l8533,4556,8533,4537,8524,4537,8524,4556xe" filled="true" fillcolor="#000000" stroked="false">
                <v:path arrowok="t"/>
                <v:fill type="solid"/>
              </v:shape>
            </v:group>
            <v:group style="position:absolute;left:8524;top:4556;width:10;height:20" coordorigin="8524,4556" coordsize="10,20">
              <v:shape style="position:absolute;left:8524;top:4556;width:10;height:20" coordorigin="8524,4556" coordsize="10,20" path="m8524,4575l8533,4575,8533,4556,8524,4556,8524,4575xe" filled="true" fillcolor="#000000" stroked="false">
                <v:path arrowok="t"/>
                <v:fill type="solid"/>
              </v:shape>
            </v:group>
            <v:group style="position:absolute;left:8524;top:4575;width:10;height:20" coordorigin="8524,4575" coordsize="10,20">
              <v:shape style="position:absolute;left:8524;top:4575;width:10;height:20" coordorigin="8524,4575" coordsize="10,20" path="m8524,4595l8533,4595,8533,4575,8524,4575,8524,4595xe" filled="true" fillcolor="#000000" stroked="false">
                <v:path arrowok="t"/>
                <v:fill type="solid"/>
              </v:shape>
            </v:group>
            <v:group style="position:absolute;left:8524;top:4595;width:10;height:20" coordorigin="8524,4595" coordsize="10,20">
              <v:shape style="position:absolute;left:8524;top:4595;width:10;height:20" coordorigin="8524,4595" coordsize="10,20" path="m8524,4614l8533,4614,8533,4595,8524,4595,8524,4614xe" filled="true" fillcolor="#000000" stroked="false">
                <v:path arrowok="t"/>
                <v:fill type="solid"/>
              </v:shape>
            </v:group>
            <v:group style="position:absolute;left:8524;top:4614;width:10;height:20" coordorigin="8524,4614" coordsize="10,20">
              <v:shape style="position:absolute;left:8524;top:4614;width:10;height:20" coordorigin="8524,4614" coordsize="10,20" path="m8524,4633l8533,4633,8533,4614,8524,4614,8524,4633xe" filled="true" fillcolor="#000000" stroked="false">
                <v:path arrowok="t"/>
                <v:fill type="solid"/>
              </v:shape>
            </v:group>
            <v:group style="position:absolute;left:8524;top:4633;width:10;height:20" coordorigin="8524,4633" coordsize="10,20">
              <v:shape style="position:absolute;left:8524;top:4633;width:10;height:20" coordorigin="8524,4633" coordsize="10,20" path="m8524,4652l8533,4652,8533,4633,8524,4633,8524,4652xe" filled="true" fillcolor="#000000" stroked="false">
                <v:path arrowok="t"/>
                <v:fill type="solid"/>
              </v:shape>
            </v:group>
            <v:group style="position:absolute;left:8524;top:4657;width:10;height:2" coordorigin="8524,4657" coordsize="10,2">
              <v:shape style="position:absolute;left:8524;top:4657;width:10;height:2" coordorigin="8524,4657" coordsize="10,0" path="m8524,4657l8533,4657e" filled="false" stroked="true" strokeweight=".48001pt" strokecolor="#000000">
                <v:path arrowok="t"/>
              </v:shape>
              <v:shape style="position:absolute;left:2952;top:4662;width:1239;height:10" type="#_x0000_t75" stroked="false">
                <v:imagedata r:id="rId714" o:title=""/>
              </v:shape>
              <v:shape style="position:absolute;left:4187;top:4662;width:1078;height:10" type="#_x0000_t75" stroked="false">
                <v:imagedata r:id="rId709" o:title=""/>
              </v:shape>
              <v:shape style="position:absolute;left:5259;top:4662;width:713;height:10" type="#_x0000_t75" stroked="false">
                <v:imagedata r:id="rId747" o:title=""/>
              </v:shape>
              <v:shape style="position:absolute;left:5967;top:4662;width:929;height:10" type="#_x0000_t75" stroked="false">
                <v:imagedata r:id="rId246" o:title=""/>
              </v:shape>
              <v:shape style="position:absolute;left:6892;top:4662;width:1632;height:10" type="#_x0000_t75" stroked="false">
                <v:imagedata r:id="rId748" o:title=""/>
              </v:shape>
              <v:shape style="position:absolute;left:8519;top:4662;width:1707;height:10" type="#_x0000_t75" stroked="false">
                <v:imagedata r:id="rId749" o:title=""/>
              </v:shape>
              <v:shape style="position:absolute;left:10221;top:4662;width:576;height:10" type="#_x0000_t75" stroked="false">
                <v:imagedata r:id="rId191" o:title=""/>
              </v:shape>
            </v:group>
            <v:group style="position:absolute;left:6897;top:4671;width:10;height:20" coordorigin="6897,4671" coordsize="10,20">
              <v:shape style="position:absolute;left:6897;top:4671;width:10;height:20" coordorigin="6897,4671" coordsize="10,20" path="m6897,4691l6906,4691,6906,4671,6897,4671,6897,4691xe" filled="true" fillcolor="#000000" stroked="false">
                <v:path arrowok="t"/>
                <v:fill type="solid"/>
              </v:shape>
            </v:group>
            <v:group style="position:absolute;left:6897;top:4691;width:10;height:20" coordorigin="6897,4691" coordsize="10,20">
              <v:shape style="position:absolute;left:6897;top:4691;width:10;height:20" coordorigin="6897,4691" coordsize="10,20" path="m6897,4710l6906,4710,6906,4691,6897,4691,6897,4710xe" filled="true" fillcolor="#000000" stroked="false">
                <v:path arrowok="t"/>
                <v:fill type="solid"/>
              </v:shape>
            </v:group>
            <v:group style="position:absolute;left:6897;top:4710;width:10;height:20" coordorigin="6897,4710" coordsize="10,20">
              <v:shape style="position:absolute;left:6897;top:4710;width:10;height:20" coordorigin="6897,4710" coordsize="10,20" path="m6897,4729l6906,4729,6906,4710,6897,4710,6897,4729xe" filled="true" fillcolor="#000000" stroked="false">
                <v:path arrowok="t"/>
                <v:fill type="solid"/>
              </v:shape>
            </v:group>
            <v:group style="position:absolute;left:6897;top:4729;width:10;height:20" coordorigin="6897,4729" coordsize="10,20">
              <v:shape style="position:absolute;left:6897;top:4729;width:10;height:20" coordorigin="6897,4729" coordsize="10,20" path="m6897,4748l6906,4748,6906,4729,6897,4729,6897,4748xe" filled="true" fillcolor="#000000" stroked="false">
                <v:path arrowok="t"/>
                <v:fill type="solid"/>
              </v:shape>
            </v:group>
            <v:group style="position:absolute;left:6897;top:4748;width:10;height:20" coordorigin="6897,4748" coordsize="10,20">
              <v:shape style="position:absolute;left:6897;top:4748;width:10;height:20" coordorigin="6897,4748" coordsize="10,20" path="m6897,4767l6906,4767,6906,4748,6897,4748,6897,4767xe" filled="true" fillcolor="#000000" stroked="false">
                <v:path arrowok="t"/>
                <v:fill type="solid"/>
              </v:shape>
            </v:group>
            <v:group style="position:absolute;left:6897;top:4767;width:10;height:20" coordorigin="6897,4767" coordsize="10,20">
              <v:shape style="position:absolute;left:6897;top:4767;width:10;height:20" coordorigin="6897,4767" coordsize="10,20" path="m6897,4787l6906,4787,6906,4767,6897,4767,6897,4787xe" filled="true" fillcolor="#000000" stroked="false">
                <v:path arrowok="t"/>
                <v:fill type="solid"/>
              </v:shape>
            </v:group>
            <v:group style="position:absolute;left:6897;top:4787;width:10;height:20" coordorigin="6897,4787" coordsize="10,20">
              <v:shape style="position:absolute;left:6897;top:4787;width:10;height:20" coordorigin="6897,4787" coordsize="10,20" path="m6897,4806l6906,4806,6906,4787,6897,4787,6897,4806xe" filled="true" fillcolor="#000000" stroked="false">
                <v:path arrowok="t"/>
                <v:fill type="solid"/>
              </v:shape>
            </v:group>
            <v:group style="position:absolute;left:6897;top:4806;width:10;height:20" coordorigin="6897,4806" coordsize="10,20">
              <v:shape style="position:absolute;left:6897;top:4806;width:10;height:20" coordorigin="6897,4806" coordsize="10,20" path="m6897,4825l6906,4825,6906,4806,6897,4806,6897,4825xe" filled="true" fillcolor="#000000" stroked="false">
                <v:path arrowok="t"/>
                <v:fill type="solid"/>
              </v:shape>
            </v:group>
            <v:group style="position:absolute;left:6897;top:4825;width:10;height:20" coordorigin="6897,4825" coordsize="10,20">
              <v:shape style="position:absolute;left:6897;top:4825;width:10;height:20" coordorigin="6897,4825" coordsize="10,20" path="m6897,4844l6906,4844,6906,4825,6897,4825,6897,4844xe" filled="true" fillcolor="#000000" stroked="false">
                <v:path arrowok="t"/>
                <v:fill type="solid"/>
              </v:shape>
            </v:group>
            <v:group style="position:absolute;left:6897;top:4844;width:10;height:20" coordorigin="6897,4844" coordsize="10,20">
              <v:shape style="position:absolute;left:6897;top:4844;width:10;height:20" coordorigin="6897,4844" coordsize="10,20" path="m6897,4863l6906,4863,6906,4844,6897,4844,6897,4863xe" filled="true" fillcolor="#000000" stroked="false">
                <v:path arrowok="t"/>
                <v:fill type="solid"/>
              </v:shape>
            </v:group>
            <v:group style="position:absolute;left:6897;top:4863;width:10;height:20" coordorigin="6897,4863" coordsize="10,20">
              <v:shape style="position:absolute;left:6897;top:4863;width:10;height:20" coordorigin="6897,4863" coordsize="10,20" path="m6897,4883l6906,4883,6906,4863,6897,4863,6897,4883xe" filled="true" fillcolor="#000000" stroked="false">
                <v:path arrowok="t"/>
                <v:fill type="solid"/>
              </v:shape>
            </v:group>
            <v:group style="position:absolute;left:6897;top:4883;width:10;height:20" coordorigin="6897,4883" coordsize="10,20">
              <v:shape style="position:absolute;left:6897;top:4883;width:10;height:20" coordorigin="6897,4883" coordsize="10,20" path="m6897,4902l6906,4902,6906,4883,6897,4883,6897,4902xe" filled="true" fillcolor="#000000" stroked="false">
                <v:path arrowok="t"/>
                <v:fill type="solid"/>
              </v:shape>
            </v:group>
            <v:group style="position:absolute;left:6897;top:4902;width:10;height:20" coordorigin="6897,4902" coordsize="10,20">
              <v:shape style="position:absolute;left:6897;top:4902;width:10;height:20" coordorigin="6897,4902" coordsize="10,20" path="m6897,4921l6906,4921,6906,4902,6897,4902,6897,4921xe" filled="true" fillcolor="#000000" stroked="false">
                <v:path arrowok="t"/>
                <v:fill type="solid"/>
              </v:shape>
            </v:group>
            <v:group style="position:absolute;left:6897;top:4921;width:10;height:20" coordorigin="6897,4921" coordsize="10,20">
              <v:shape style="position:absolute;left:6897;top:4921;width:10;height:20" coordorigin="6897,4921" coordsize="10,20" path="m6897,4940l6906,4940,6906,4921,6897,4921,6897,4940xe" filled="true" fillcolor="#000000" stroked="false">
                <v:path arrowok="t"/>
                <v:fill type="solid"/>
              </v:shape>
            </v:group>
            <v:group style="position:absolute;left:6897;top:4940;width:10;height:20" coordorigin="6897,4940" coordsize="10,20">
              <v:shape style="position:absolute;left:6897;top:4940;width:10;height:20" coordorigin="6897,4940" coordsize="10,20" path="m6897,4959l6906,4959,6906,4940,6897,4940,6897,4959xe" filled="true" fillcolor="#000000" stroked="false">
                <v:path arrowok="t"/>
                <v:fill type="solid"/>
              </v:shape>
            </v:group>
            <v:group style="position:absolute;left:6897;top:4959;width:10;height:20" coordorigin="6897,4959" coordsize="10,20">
              <v:shape style="position:absolute;left:6897;top:4959;width:10;height:20" coordorigin="6897,4959" coordsize="10,20" path="m6897,4979l6906,4979,6906,4959,6897,4959,6897,4979xe" filled="true" fillcolor="#000000" stroked="false">
                <v:path arrowok="t"/>
                <v:fill type="solid"/>
              </v:shape>
            </v:group>
            <v:group style="position:absolute;left:6897;top:4979;width:10;height:20" coordorigin="6897,4979" coordsize="10,20">
              <v:shape style="position:absolute;left:6897;top:4979;width:10;height:20" coordorigin="6897,4979" coordsize="10,20" path="m6897,4998l6906,4998,6906,4979,6897,4979,6897,4998xe" filled="true" fillcolor="#000000" stroked="false">
                <v:path arrowok="t"/>
                <v:fill type="solid"/>
              </v:shape>
            </v:group>
            <v:group style="position:absolute;left:6897;top:4998;width:10;height:20" coordorigin="6897,4998" coordsize="10,20">
              <v:shape style="position:absolute;left:6897;top:4998;width:10;height:20" coordorigin="6897,4998" coordsize="10,20" path="m6897,5017l6906,5017,6906,4998,6897,4998,6897,5017xe" filled="true" fillcolor="#000000" stroked="false">
                <v:path arrowok="t"/>
                <v:fill type="solid"/>
              </v:shape>
            </v:group>
            <v:group style="position:absolute;left:6897;top:5017;width:10;height:20" coordorigin="6897,5017" coordsize="10,20">
              <v:shape style="position:absolute;left:6897;top:5017;width:10;height:20" coordorigin="6897,5017" coordsize="10,20" path="m6897,5036l6906,5036,6906,5017,6897,5017,6897,5036xe" filled="true" fillcolor="#000000" stroked="false">
                <v:path arrowok="t"/>
                <v:fill type="solid"/>
              </v:shape>
            </v:group>
            <v:group style="position:absolute;left:6897;top:5041;width:10;height:2" coordorigin="6897,5041" coordsize="10,2">
              <v:shape style="position:absolute;left:6897;top:5041;width:10;height:2" coordorigin="6897,5041" coordsize="10,0" path="m6897,5041l6906,5041e" filled="false" stroked="true" strokeweight=".48001pt" strokecolor="#000000">
                <v:path arrowok="t"/>
              </v:shape>
            </v:group>
            <v:group style="position:absolute;left:8524;top:4671;width:10;height:20" coordorigin="8524,4671" coordsize="10,20">
              <v:shape style="position:absolute;left:8524;top:4671;width:10;height:20" coordorigin="8524,4671" coordsize="10,20" path="m8524,4691l8533,4691,8533,4671,8524,4671,8524,4691xe" filled="true" fillcolor="#000000" stroked="false">
                <v:path arrowok="t"/>
                <v:fill type="solid"/>
              </v:shape>
            </v:group>
            <v:group style="position:absolute;left:8524;top:4691;width:10;height:20" coordorigin="8524,4691" coordsize="10,20">
              <v:shape style="position:absolute;left:8524;top:4691;width:10;height:20" coordorigin="8524,4691" coordsize="10,20" path="m8524,4710l8533,4710,8533,4691,8524,4691,8524,4710xe" filled="true" fillcolor="#000000" stroked="false">
                <v:path arrowok="t"/>
                <v:fill type="solid"/>
              </v:shape>
            </v:group>
            <v:group style="position:absolute;left:8524;top:4710;width:10;height:20" coordorigin="8524,4710" coordsize="10,20">
              <v:shape style="position:absolute;left:8524;top:4710;width:10;height:20" coordorigin="8524,4710" coordsize="10,20" path="m8524,4729l8533,4729,8533,4710,8524,4710,8524,4729xe" filled="true" fillcolor="#000000" stroked="false">
                <v:path arrowok="t"/>
                <v:fill type="solid"/>
              </v:shape>
            </v:group>
            <v:group style="position:absolute;left:8524;top:4729;width:10;height:20" coordorigin="8524,4729" coordsize="10,20">
              <v:shape style="position:absolute;left:8524;top:4729;width:10;height:20" coordorigin="8524,4729" coordsize="10,20" path="m8524,4748l8533,4748,8533,4729,8524,4729,8524,4748xe" filled="true" fillcolor="#000000" stroked="false">
                <v:path arrowok="t"/>
                <v:fill type="solid"/>
              </v:shape>
            </v:group>
            <v:group style="position:absolute;left:8524;top:4748;width:10;height:20" coordorigin="8524,4748" coordsize="10,20">
              <v:shape style="position:absolute;left:8524;top:4748;width:10;height:20" coordorigin="8524,4748" coordsize="10,20" path="m8524,4767l8533,4767,8533,4748,8524,4748,8524,4767xe" filled="true" fillcolor="#000000" stroked="false">
                <v:path arrowok="t"/>
                <v:fill type="solid"/>
              </v:shape>
            </v:group>
            <v:group style="position:absolute;left:8524;top:4767;width:10;height:20" coordorigin="8524,4767" coordsize="10,20">
              <v:shape style="position:absolute;left:8524;top:4767;width:10;height:20" coordorigin="8524,4767" coordsize="10,20" path="m8524,4787l8533,4787,8533,4767,8524,4767,8524,4787xe" filled="true" fillcolor="#000000" stroked="false">
                <v:path arrowok="t"/>
                <v:fill type="solid"/>
              </v:shape>
            </v:group>
            <v:group style="position:absolute;left:8524;top:4787;width:10;height:20" coordorigin="8524,4787" coordsize="10,20">
              <v:shape style="position:absolute;left:8524;top:4787;width:10;height:20" coordorigin="8524,4787" coordsize="10,20" path="m8524,4806l8533,4806,8533,4787,8524,4787,8524,4806xe" filled="true" fillcolor="#000000" stroked="false">
                <v:path arrowok="t"/>
                <v:fill type="solid"/>
              </v:shape>
            </v:group>
            <v:group style="position:absolute;left:8524;top:4806;width:10;height:20" coordorigin="8524,4806" coordsize="10,20">
              <v:shape style="position:absolute;left:8524;top:4806;width:10;height:20" coordorigin="8524,4806" coordsize="10,20" path="m8524,4825l8533,4825,8533,4806,8524,4806,8524,4825xe" filled="true" fillcolor="#000000" stroked="false">
                <v:path arrowok="t"/>
                <v:fill type="solid"/>
              </v:shape>
            </v:group>
            <v:group style="position:absolute;left:8524;top:4825;width:10;height:20" coordorigin="8524,4825" coordsize="10,20">
              <v:shape style="position:absolute;left:8524;top:4825;width:10;height:20" coordorigin="8524,4825" coordsize="10,20" path="m8524,4844l8533,4844,8533,4825,8524,4825,8524,4844xe" filled="true" fillcolor="#000000" stroked="false">
                <v:path arrowok="t"/>
                <v:fill type="solid"/>
              </v:shape>
            </v:group>
            <v:group style="position:absolute;left:8524;top:4844;width:10;height:20" coordorigin="8524,4844" coordsize="10,20">
              <v:shape style="position:absolute;left:8524;top:4844;width:10;height:20" coordorigin="8524,4844" coordsize="10,20" path="m8524,4863l8533,4863,8533,4844,8524,4844,8524,4863xe" filled="true" fillcolor="#000000" stroked="false">
                <v:path arrowok="t"/>
                <v:fill type="solid"/>
              </v:shape>
            </v:group>
            <v:group style="position:absolute;left:8524;top:4863;width:10;height:20" coordorigin="8524,4863" coordsize="10,20">
              <v:shape style="position:absolute;left:8524;top:4863;width:10;height:20" coordorigin="8524,4863" coordsize="10,20" path="m8524,4883l8533,4883,8533,4863,8524,4863,8524,4883xe" filled="true" fillcolor="#000000" stroked="false">
                <v:path arrowok="t"/>
                <v:fill type="solid"/>
              </v:shape>
            </v:group>
            <v:group style="position:absolute;left:8524;top:4883;width:10;height:20" coordorigin="8524,4883" coordsize="10,20">
              <v:shape style="position:absolute;left:8524;top:4883;width:10;height:20" coordorigin="8524,4883" coordsize="10,20" path="m8524,4902l8533,4902,8533,4883,8524,4883,8524,4902xe" filled="true" fillcolor="#000000" stroked="false">
                <v:path arrowok="t"/>
                <v:fill type="solid"/>
              </v:shape>
            </v:group>
            <v:group style="position:absolute;left:8524;top:4902;width:10;height:20" coordorigin="8524,4902" coordsize="10,20">
              <v:shape style="position:absolute;left:8524;top:4902;width:10;height:20" coordorigin="8524,4902" coordsize="10,20" path="m8524,4921l8533,4921,8533,4902,8524,4902,8524,4921xe" filled="true" fillcolor="#000000" stroked="false">
                <v:path arrowok="t"/>
                <v:fill type="solid"/>
              </v:shape>
            </v:group>
            <v:group style="position:absolute;left:8524;top:4921;width:10;height:20" coordorigin="8524,4921" coordsize="10,20">
              <v:shape style="position:absolute;left:8524;top:4921;width:10;height:20" coordorigin="8524,4921" coordsize="10,20" path="m8524,4940l8533,4940,8533,4921,8524,4921,8524,4940xe" filled="true" fillcolor="#000000" stroked="false">
                <v:path arrowok="t"/>
                <v:fill type="solid"/>
              </v:shape>
            </v:group>
            <v:group style="position:absolute;left:8524;top:4940;width:10;height:20" coordorigin="8524,4940" coordsize="10,20">
              <v:shape style="position:absolute;left:8524;top:4940;width:10;height:20" coordorigin="8524,4940" coordsize="10,20" path="m8524,4959l8533,4959,8533,4940,8524,4940,8524,4959xe" filled="true" fillcolor="#000000" stroked="false">
                <v:path arrowok="t"/>
                <v:fill type="solid"/>
              </v:shape>
            </v:group>
            <v:group style="position:absolute;left:8524;top:4959;width:10;height:20" coordorigin="8524,4959" coordsize="10,20">
              <v:shape style="position:absolute;left:8524;top:4959;width:10;height:20" coordorigin="8524,4959" coordsize="10,20" path="m8524,4979l8533,4979,8533,4959,8524,4959,8524,4979xe" filled="true" fillcolor="#000000" stroked="false">
                <v:path arrowok="t"/>
                <v:fill type="solid"/>
              </v:shape>
            </v:group>
            <v:group style="position:absolute;left:8524;top:4979;width:10;height:20" coordorigin="8524,4979" coordsize="10,20">
              <v:shape style="position:absolute;left:8524;top:4979;width:10;height:20" coordorigin="8524,4979" coordsize="10,20" path="m8524,4998l8533,4998,8533,4979,8524,4979,8524,4998xe" filled="true" fillcolor="#000000" stroked="false">
                <v:path arrowok="t"/>
                <v:fill type="solid"/>
              </v:shape>
            </v:group>
            <v:group style="position:absolute;left:8524;top:4998;width:10;height:20" coordorigin="8524,4998" coordsize="10,20">
              <v:shape style="position:absolute;left:8524;top:4998;width:10;height:20" coordorigin="8524,4998" coordsize="10,20" path="m8524,5017l8533,5017,8533,4998,8524,4998,8524,5017xe" filled="true" fillcolor="#000000" stroked="false">
                <v:path arrowok="t"/>
                <v:fill type="solid"/>
              </v:shape>
            </v:group>
            <v:group style="position:absolute;left:8524;top:5017;width:10;height:20" coordorigin="8524,5017" coordsize="10,20">
              <v:shape style="position:absolute;left:8524;top:5017;width:10;height:20" coordorigin="8524,5017" coordsize="10,20" path="m8524,5036l8533,5036,8533,5017,8524,5017,8524,5036xe" filled="true" fillcolor="#000000" stroked="false">
                <v:path arrowok="t"/>
                <v:fill type="solid"/>
              </v:shape>
            </v:group>
            <v:group style="position:absolute;left:8524;top:5041;width:10;height:2" coordorigin="8524,5041" coordsize="10,2">
              <v:shape style="position:absolute;left:8524;top:5041;width:10;height:2" coordorigin="8524,5041" coordsize="10,0" path="m8524,5041l8533,5041e" filled="false" stroked="true" strokeweight=".48001pt" strokecolor="#000000">
                <v:path arrowok="t"/>
              </v:shape>
              <v:shape style="position:absolute;left:2952;top:5046;width:1239;height:10" type="#_x0000_t75" stroked="false">
                <v:imagedata r:id="rId714" o:title=""/>
              </v:shape>
              <v:shape style="position:absolute;left:4187;top:5046;width:1078;height:10" type="#_x0000_t75" stroked="false">
                <v:imagedata r:id="rId709" o:title=""/>
              </v:shape>
              <v:shape style="position:absolute;left:5259;top:5046;width:713;height:10" type="#_x0000_t75" stroked="false">
                <v:imagedata r:id="rId747" o:title=""/>
              </v:shape>
              <v:shape style="position:absolute;left:5967;top:5046;width:929;height:10" type="#_x0000_t75" stroked="false">
                <v:imagedata r:id="rId246" o:title=""/>
              </v:shape>
              <v:shape style="position:absolute;left:6892;top:5046;width:1632;height:10" type="#_x0000_t75" stroked="false">
                <v:imagedata r:id="rId748" o:title=""/>
              </v:shape>
              <v:shape style="position:absolute;left:8519;top:5046;width:1707;height:10" type="#_x0000_t75" stroked="false">
                <v:imagedata r:id="rId749" o:title=""/>
              </v:shape>
              <v:shape style="position:absolute;left:10221;top:5046;width:576;height:10" type="#_x0000_t75" stroked="false">
                <v:imagedata r:id="rId191" o:title=""/>
              </v:shape>
            </v:group>
            <v:group style="position:absolute;left:6897;top:5055;width:10;height:20" coordorigin="6897,5055" coordsize="10,20">
              <v:shape style="position:absolute;left:6897;top:5055;width:10;height:20" coordorigin="6897,5055" coordsize="10,20" path="m6897,5075l6906,5075,6906,5055,6897,5055,6897,5075xe" filled="true" fillcolor="#000000" stroked="false">
                <v:path arrowok="t"/>
                <v:fill type="solid"/>
              </v:shape>
            </v:group>
            <v:group style="position:absolute;left:6897;top:5075;width:10;height:20" coordorigin="6897,5075" coordsize="10,20">
              <v:shape style="position:absolute;left:6897;top:5075;width:10;height:20" coordorigin="6897,5075" coordsize="10,20" path="m6897,5094l6906,5094,6906,5075,6897,5075,6897,5094xe" filled="true" fillcolor="#000000" stroked="false">
                <v:path arrowok="t"/>
                <v:fill type="solid"/>
              </v:shape>
            </v:group>
            <v:group style="position:absolute;left:6897;top:5094;width:10;height:20" coordorigin="6897,5094" coordsize="10,20">
              <v:shape style="position:absolute;left:6897;top:5094;width:10;height:20" coordorigin="6897,5094" coordsize="10,20" path="m6897,5113l6906,5113,6906,5094,6897,5094,6897,5113xe" filled="true" fillcolor="#000000" stroked="false">
                <v:path arrowok="t"/>
                <v:fill type="solid"/>
              </v:shape>
            </v:group>
            <v:group style="position:absolute;left:6897;top:5113;width:10;height:20" coordorigin="6897,5113" coordsize="10,20">
              <v:shape style="position:absolute;left:6897;top:5113;width:10;height:20" coordorigin="6897,5113" coordsize="10,20" path="m6897,5132l6906,5132,6906,5113,6897,5113,6897,5132xe" filled="true" fillcolor="#000000" stroked="false">
                <v:path arrowok="t"/>
                <v:fill type="solid"/>
              </v:shape>
            </v:group>
            <v:group style="position:absolute;left:6897;top:5132;width:10;height:20" coordorigin="6897,5132" coordsize="10,20">
              <v:shape style="position:absolute;left:6897;top:5132;width:10;height:20" coordorigin="6897,5132" coordsize="10,20" path="m6897,5151l6906,5151,6906,5132,6897,5132,6897,5151xe" filled="true" fillcolor="#000000" stroked="false">
                <v:path arrowok="t"/>
                <v:fill type="solid"/>
              </v:shape>
            </v:group>
            <v:group style="position:absolute;left:6897;top:5151;width:10;height:20" coordorigin="6897,5151" coordsize="10,20">
              <v:shape style="position:absolute;left:6897;top:5151;width:10;height:20" coordorigin="6897,5151" coordsize="10,20" path="m6897,5171l6906,5171,6906,5151,6897,5151,6897,5171xe" filled="true" fillcolor="#000000" stroked="false">
                <v:path arrowok="t"/>
                <v:fill type="solid"/>
              </v:shape>
            </v:group>
            <v:group style="position:absolute;left:6897;top:5171;width:10;height:20" coordorigin="6897,5171" coordsize="10,20">
              <v:shape style="position:absolute;left:6897;top:5171;width:10;height:20" coordorigin="6897,5171" coordsize="10,20" path="m6897,5190l6906,5190,6906,5171,6897,5171,6897,5190xe" filled="true" fillcolor="#000000" stroked="false">
                <v:path arrowok="t"/>
                <v:fill type="solid"/>
              </v:shape>
            </v:group>
            <v:group style="position:absolute;left:6897;top:5190;width:10;height:20" coordorigin="6897,5190" coordsize="10,20">
              <v:shape style="position:absolute;left:6897;top:5190;width:10;height:20" coordorigin="6897,5190" coordsize="10,20" path="m6897,5209l6906,5209,6906,5190,6897,5190,6897,5209xe" filled="true" fillcolor="#000000" stroked="false">
                <v:path arrowok="t"/>
                <v:fill type="solid"/>
              </v:shape>
            </v:group>
            <v:group style="position:absolute;left:6897;top:5209;width:10;height:20" coordorigin="6897,5209" coordsize="10,20">
              <v:shape style="position:absolute;left:6897;top:5209;width:10;height:20" coordorigin="6897,5209" coordsize="10,20" path="m6897,5228l6906,5228,6906,5209,6897,5209,6897,5228xe" filled="true" fillcolor="#000000" stroked="false">
                <v:path arrowok="t"/>
                <v:fill type="solid"/>
              </v:shape>
            </v:group>
            <v:group style="position:absolute;left:6897;top:5228;width:10;height:20" coordorigin="6897,5228" coordsize="10,20">
              <v:shape style="position:absolute;left:6897;top:5228;width:10;height:20" coordorigin="6897,5228" coordsize="10,20" path="m6897,5247l6906,5247,6906,5228,6897,5228,6897,5247xe" filled="true" fillcolor="#000000" stroked="false">
                <v:path arrowok="t"/>
                <v:fill type="solid"/>
              </v:shape>
            </v:group>
            <v:group style="position:absolute;left:6897;top:5247;width:10;height:20" coordorigin="6897,5247" coordsize="10,20">
              <v:shape style="position:absolute;left:6897;top:5247;width:10;height:20" coordorigin="6897,5247" coordsize="10,20" path="m6897,5267l6906,5267,6906,5247,6897,5247,6897,5267xe" filled="true" fillcolor="#000000" stroked="false">
                <v:path arrowok="t"/>
                <v:fill type="solid"/>
              </v:shape>
            </v:group>
            <v:group style="position:absolute;left:6897;top:5267;width:10;height:20" coordorigin="6897,5267" coordsize="10,20">
              <v:shape style="position:absolute;left:6897;top:5267;width:10;height:20" coordorigin="6897,5267" coordsize="10,20" path="m6897,5286l6906,5286,6906,5267,6897,5267,6897,5286xe" filled="true" fillcolor="#000000" stroked="false">
                <v:path arrowok="t"/>
                <v:fill type="solid"/>
              </v:shape>
            </v:group>
            <v:group style="position:absolute;left:6897;top:5286;width:10;height:20" coordorigin="6897,5286" coordsize="10,20">
              <v:shape style="position:absolute;left:6897;top:5286;width:10;height:20" coordorigin="6897,5286" coordsize="10,20" path="m6897,5305l6906,5305,6906,5286,6897,5286,6897,5305xe" filled="true" fillcolor="#000000" stroked="false">
                <v:path arrowok="t"/>
                <v:fill type="solid"/>
              </v:shape>
            </v:group>
            <v:group style="position:absolute;left:6897;top:5305;width:10;height:20" coordorigin="6897,5305" coordsize="10,20">
              <v:shape style="position:absolute;left:6897;top:5305;width:10;height:20" coordorigin="6897,5305" coordsize="10,20" path="m6897,5324l6906,5324,6906,5305,6897,5305,6897,5324xe" filled="true" fillcolor="#000000" stroked="false">
                <v:path arrowok="t"/>
                <v:fill type="solid"/>
              </v:shape>
            </v:group>
            <v:group style="position:absolute;left:6897;top:5324;width:10;height:20" coordorigin="6897,5324" coordsize="10,20">
              <v:shape style="position:absolute;left:6897;top:5324;width:10;height:20" coordorigin="6897,5324" coordsize="10,20" path="m6897,5343l6906,5343,6906,5324,6897,5324,6897,5343xe" filled="true" fillcolor="#000000" stroked="false">
                <v:path arrowok="t"/>
                <v:fill type="solid"/>
              </v:shape>
            </v:group>
            <v:group style="position:absolute;left:6897;top:5343;width:10;height:20" coordorigin="6897,5343" coordsize="10,20">
              <v:shape style="position:absolute;left:6897;top:5343;width:10;height:20" coordorigin="6897,5343" coordsize="10,20" path="m6897,5363l6906,5363,6906,5343,6897,5343,6897,5363xe" filled="true" fillcolor="#000000" stroked="false">
                <v:path arrowok="t"/>
                <v:fill type="solid"/>
              </v:shape>
            </v:group>
            <v:group style="position:absolute;left:6897;top:5363;width:10;height:20" coordorigin="6897,5363" coordsize="10,20">
              <v:shape style="position:absolute;left:6897;top:5363;width:10;height:20" coordorigin="6897,5363" coordsize="10,20" path="m6897,5382l6906,5382,6906,5363,6897,5363,6897,5382xe" filled="true" fillcolor="#000000" stroked="false">
                <v:path arrowok="t"/>
                <v:fill type="solid"/>
              </v:shape>
            </v:group>
            <v:group style="position:absolute;left:6897;top:5382;width:10;height:20" coordorigin="6897,5382" coordsize="10,20">
              <v:shape style="position:absolute;left:6897;top:5382;width:10;height:20" coordorigin="6897,5382" coordsize="10,20" path="m6897,5401l6906,5401,6906,5382,6897,5382,6897,5401xe" filled="true" fillcolor="#000000" stroked="false">
                <v:path arrowok="t"/>
                <v:fill type="solid"/>
              </v:shape>
            </v:group>
            <v:group style="position:absolute;left:6897;top:5401;width:10;height:20" coordorigin="6897,5401" coordsize="10,20">
              <v:shape style="position:absolute;left:6897;top:5401;width:10;height:20" coordorigin="6897,5401" coordsize="10,20" path="m6897,5420l6906,5420,6906,5401,6897,5401,6897,5420xe" filled="true" fillcolor="#000000" stroked="false">
                <v:path arrowok="t"/>
                <v:fill type="solid"/>
              </v:shape>
            </v:group>
            <v:group style="position:absolute;left:6897;top:5425;width:10;height:2" coordorigin="6897,5425" coordsize="10,2">
              <v:shape style="position:absolute;left:6897;top:5425;width:10;height:2" coordorigin="6897,5425" coordsize="10,0" path="m6897,5425l6906,5425e" filled="false" stroked="true" strokeweight=".47998pt" strokecolor="#000000">
                <v:path arrowok="t"/>
              </v:shape>
            </v:group>
            <v:group style="position:absolute;left:8524;top:5055;width:10;height:20" coordorigin="8524,5055" coordsize="10,20">
              <v:shape style="position:absolute;left:8524;top:5055;width:10;height:20" coordorigin="8524,5055" coordsize="10,20" path="m8524,5075l8533,5075,8533,5055,8524,5055,8524,5075xe" filled="true" fillcolor="#000000" stroked="false">
                <v:path arrowok="t"/>
                <v:fill type="solid"/>
              </v:shape>
            </v:group>
            <v:group style="position:absolute;left:8524;top:5075;width:10;height:20" coordorigin="8524,5075" coordsize="10,20">
              <v:shape style="position:absolute;left:8524;top:5075;width:10;height:20" coordorigin="8524,5075" coordsize="10,20" path="m8524,5094l8533,5094,8533,5075,8524,5075,8524,5094xe" filled="true" fillcolor="#000000" stroked="false">
                <v:path arrowok="t"/>
                <v:fill type="solid"/>
              </v:shape>
            </v:group>
            <v:group style="position:absolute;left:8524;top:5094;width:10;height:20" coordorigin="8524,5094" coordsize="10,20">
              <v:shape style="position:absolute;left:8524;top:5094;width:10;height:20" coordorigin="8524,5094" coordsize="10,20" path="m8524,5113l8533,5113,8533,5094,8524,5094,8524,5113xe" filled="true" fillcolor="#000000" stroked="false">
                <v:path arrowok="t"/>
                <v:fill type="solid"/>
              </v:shape>
            </v:group>
            <v:group style="position:absolute;left:8524;top:5113;width:10;height:20" coordorigin="8524,5113" coordsize="10,20">
              <v:shape style="position:absolute;left:8524;top:5113;width:10;height:20" coordorigin="8524,5113" coordsize="10,20" path="m8524,5132l8533,5132,8533,5113,8524,5113,8524,5132xe" filled="true" fillcolor="#000000" stroked="false">
                <v:path arrowok="t"/>
                <v:fill type="solid"/>
              </v:shape>
            </v:group>
            <v:group style="position:absolute;left:8524;top:5132;width:10;height:20" coordorigin="8524,5132" coordsize="10,20">
              <v:shape style="position:absolute;left:8524;top:5132;width:10;height:20" coordorigin="8524,5132" coordsize="10,20" path="m8524,5151l8533,5151,8533,5132,8524,5132,8524,5151xe" filled="true" fillcolor="#000000" stroked="false">
                <v:path arrowok="t"/>
                <v:fill type="solid"/>
              </v:shape>
            </v:group>
            <v:group style="position:absolute;left:8524;top:5151;width:10;height:20" coordorigin="8524,5151" coordsize="10,20">
              <v:shape style="position:absolute;left:8524;top:5151;width:10;height:20" coordorigin="8524,5151" coordsize="10,20" path="m8524,5171l8533,5171,8533,5151,8524,5151,8524,5171xe" filled="true" fillcolor="#000000" stroked="false">
                <v:path arrowok="t"/>
                <v:fill type="solid"/>
              </v:shape>
            </v:group>
            <v:group style="position:absolute;left:8524;top:5171;width:10;height:20" coordorigin="8524,5171" coordsize="10,20">
              <v:shape style="position:absolute;left:8524;top:5171;width:10;height:20" coordorigin="8524,5171" coordsize="10,20" path="m8524,5190l8533,5190,8533,5171,8524,5171,8524,5190xe" filled="true" fillcolor="#000000" stroked="false">
                <v:path arrowok="t"/>
                <v:fill type="solid"/>
              </v:shape>
            </v:group>
            <v:group style="position:absolute;left:8524;top:5190;width:10;height:20" coordorigin="8524,5190" coordsize="10,20">
              <v:shape style="position:absolute;left:8524;top:5190;width:10;height:20" coordorigin="8524,5190" coordsize="10,20" path="m8524,5209l8533,5209,8533,5190,8524,5190,8524,5209xe" filled="true" fillcolor="#000000" stroked="false">
                <v:path arrowok="t"/>
                <v:fill type="solid"/>
              </v:shape>
            </v:group>
            <v:group style="position:absolute;left:8524;top:5209;width:10;height:20" coordorigin="8524,5209" coordsize="10,20">
              <v:shape style="position:absolute;left:8524;top:5209;width:10;height:20" coordorigin="8524,5209" coordsize="10,20" path="m8524,5228l8533,5228,8533,5209,8524,5209,8524,5228xe" filled="true" fillcolor="#000000" stroked="false">
                <v:path arrowok="t"/>
                <v:fill type="solid"/>
              </v:shape>
            </v:group>
            <v:group style="position:absolute;left:8524;top:5228;width:10;height:20" coordorigin="8524,5228" coordsize="10,20">
              <v:shape style="position:absolute;left:8524;top:5228;width:10;height:20" coordorigin="8524,5228" coordsize="10,20" path="m8524,5247l8533,5247,8533,5228,8524,5228,8524,5247xe" filled="true" fillcolor="#000000" stroked="false">
                <v:path arrowok="t"/>
                <v:fill type="solid"/>
              </v:shape>
            </v:group>
            <v:group style="position:absolute;left:8524;top:5247;width:10;height:20" coordorigin="8524,5247" coordsize="10,20">
              <v:shape style="position:absolute;left:8524;top:5247;width:10;height:20" coordorigin="8524,5247" coordsize="10,20" path="m8524,5267l8533,5267,8533,5247,8524,5247,8524,5267xe" filled="true" fillcolor="#000000" stroked="false">
                <v:path arrowok="t"/>
                <v:fill type="solid"/>
              </v:shape>
            </v:group>
            <v:group style="position:absolute;left:8524;top:5267;width:10;height:20" coordorigin="8524,5267" coordsize="10,20">
              <v:shape style="position:absolute;left:8524;top:5267;width:10;height:20" coordorigin="8524,5267" coordsize="10,20" path="m8524,5286l8533,5286,8533,5267,8524,5267,8524,5286xe" filled="true" fillcolor="#000000" stroked="false">
                <v:path arrowok="t"/>
                <v:fill type="solid"/>
              </v:shape>
            </v:group>
            <v:group style="position:absolute;left:8524;top:5286;width:10;height:20" coordorigin="8524,5286" coordsize="10,20">
              <v:shape style="position:absolute;left:8524;top:5286;width:10;height:20" coordorigin="8524,5286" coordsize="10,20" path="m8524,5305l8533,5305,8533,5286,8524,5286,8524,5305xe" filled="true" fillcolor="#000000" stroked="false">
                <v:path arrowok="t"/>
                <v:fill type="solid"/>
              </v:shape>
            </v:group>
            <v:group style="position:absolute;left:8524;top:5305;width:10;height:20" coordorigin="8524,5305" coordsize="10,20">
              <v:shape style="position:absolute;left:8524;top:5305;width:10;height:20" coordorigin="8524,5305" coordsize="10,20" path="m8524,5324l8533,5324,8533,5305,8524,5305,8524,5324xe" filled="true" fillcolor="#000000" stroked="false">
                <v:path arrowok="t"/>
                <v:fill type="solid"/>
              </v:shape>
            </v:group>
            <v:group style="position:absolute;left:8524;top:5324;width:10;height:20" coordorigin="8524,5324" coordsize="10,20">
              <v:shape style="position:absolute;left:8524;top:5324;width:10;height:20" coordorigin="8524,5324" coordsize="10,20" path="m8524,5343l8533,5343,8533,5324,8524,5324,8524,5343xe" filled="true" fillcolor="#000000" stroked="false">
                <v:path arrowok="t"/>
                <v:fill type="solid"/>
              </v:shape>
            </v:group>
            <v:group style="position:absolute;left:8524;top:5343;width:10;height:20" coordorigin="8524,5343" coordsize="10,20">
              <v:shape style="position:absolute;left:8524;top:5343;width:10;height:20" coordorigin="8524,5343" coordsize="10,20" path="m8524,5363l8533,5363,8533,5343,8524,5343,8524,5363xe" filled="true" fillcolor="#000000" stroked="false">
                <v:path arrowok="t"/>
                <v:fill type="solid"/>
              </v:shape>
            </v:group>
            <v:group style="position:absolute;left:8524;top:5363;width:10;height:20" coordorigin="8524,5363" coordsize="10,20">
              <v:shape style="position:absolute;left:8524;top:5363;width:10;height:20" coordorigin="8524,5363" coordsize="10,20" path="m8524,5382l8533,5382,8533,5363,8524,5363,8524,5382xe" filled="true" fillcolor="#000000" stroked="false">
                <v:path arrowok="t"/>
                <v:fill type="solid"/>
              </v:shape>
            </v:group>
            <v:group style="position:absolute;left:8524;top:5382;width:10;height:20" coordorigin="8524,5382" coordsize="10,20">
              <v:shape style="position:absolute;left:8524;top:5382;width:10;height:20" coordorigin="8524,5382" coordsize="10,20" path="m8524,5401l8533,5401,8533,5382,8524,5382,8524,5401xe" filled="true" fillcolor="#000000" stroked="false">
                <v:path arrowok="t"/>
                <v:fill type="solid"/>
              </v:shape>
            </v:group>
            <v:group style="position:absolute;left:8524;top:5401;width:10;height:20" coordorigin="8524,5401" coordsize="10,20">
              <v:shape style="position:absolute;left:8524;top:5401;width:10;height:20" coordorigin="8524,5401" coordsize="10,20" path="m8524,5420l8533,5420,8533,5401,8524,5401,8524,5420xe" filled="true" fillcolor="#000000" stroked="false">
                <v:path arrowok="t"/>
                <v:fill type="solid"/>
              </v:shape>
            </v:group>
            <v:group style="position:absolute;left:8524;top:5425;width:10;height:2" coordorigin="8524,5425" coordsize="10,2">
              <v:shape style="position:absolute;left:8524;top:5425;width:10;height:2" coordorigin="8524,5425" coordsize="10,0" path="m8524,5425l8533,5425e" filled="false" stroked="true" strokeweight=".47998pt" strokecolor="#000000">
                <v:path arrowok="t"/>
              </v:shape>
              <v:shape style="position:absolute;left:2952;top:5430;width:1239;height:10" type="#_x0000_t75" stroked="false">
                <v:imagedata r:id="rId714" o:title=""/>
              </v:shape>
              <v:shape style="position:absolute;left:4187;top:5430;width:1078;height:10" type="#_x0000_t75" stroked="false">
                <v:imagedata r:id="rId709" o:title=""/>
              </v:shape>
              <v:shape style="position:absolute;left:5259;top:5430;width:713;height:10" type="#_x0000_t75" stroked="false">
                <v:imagedata r:id="rId747" o:title=""/>
              </v:shape>
              <v:shape style="position:absolute;left:5967;top:5430;width:929;height:10" type="#_x0000_t75" stroked="false">
                <v:imagedata r:id="rId246" o:title=""/>
              </v:shape>
              <v:shape style="position:absolute;left:6892;top:5430;width:1632;height:10" type="#_x0000_t75" stroked="false">
                <v:imagedata r:id="rId748" o:title=""/>
              </v:shape>
              <v:shape style="position:absolute;left:8519;top:5430;width:1707;height:10" type="#_x0000_t75" stroked="false">
                <v:imagedata r:id="rId749" o:title=""/>
              </v:shape>
              <v:shape style="position:absolute;left:10221;top:5430;width:576;height:10" type="#_x0000_t75" stroked="false">
                <v:imagedata r:id="rId191" o:title=""/>
              </v:shape>
            </v:group>
            <v:group style="position:absolute;left:6897;top:5439;width:10;height:20" coordorigin="6897,5439" coordsize="10,20">
              <v:shape style="position:absolute;left:6897;top:5439;width:10;height:20" coordorigin="6897,5439" coordsize="10,20" path="m6897,5459l6906,5459,6906,5439,6897,5439,6897,5459xe" filled="true" fillcolor="#000000" stroked="false">
                <v:path arrowok="t"/>
                <v:fill type="solid"/>
              </v:shape>
            </v:group>
            <v:group style="position:absolute;left:6897;top:5459;width:10;height:20" coordorigin="6897,5459" coordsize="10,20">
              <v:shape style="position:absolute;left:6897;top:5459;width:10;height:20" coordorigin="6897,5459" coordsize="10,20" path="m6897,5478l6906,5478,6906,5459,6897,5459,6897,5478xe" filled="true" fillcolor="#000000" stroked="false">
                <v:path arrowok="t"/>
                <v:fill type="solid"/>
              </v:shape>
            </v:group>
            <v:group style="position:absolute;left:6897;top:5478;width:10;height:20" coordorigin="6897,5478" coordsize="10,20">
              <v:shape style="position:absolute;left:6897;top:5478;width:10;height:20" coordorigin="6897,5478" coordsize="10,20" path="m6897,5497l6906,5497,6906,5478,6897,5478,6897,5497xe" filled="true" fillcolor="#000000" stroked="false">
                <v:path arrowok="t"/>
                <v:fill type="solid"/>
              </v:shape>
            </v:group>
            <v:group style="position:absolute;left:6897;top:5497;width:10;height:20" coordorigin="6897,5497" coordsize="10,20">
              <v:shape style="position:absolute;left:6897;top:5497;width:10;height:20" coordorigin="6897,5497" coordsize="10,20" path="m6897,5516l6906,5516,6906,5497,6897,5497,6897,5516xe" filled="true" fillcolor="#000000" stroked="false">
                <v:path arrowok="t"/>
                <v:fill type="solid"/>
              </v:shape>
            </v:group>
            <v:group style="position:absolute;left:6897;top:5516;width:10;height:20" coordorigin="6897,5516" coordsize="10,20">
              <v:shape style="position:absolute;left:6897;top:5516;width:10;height:20" coordorigin="6897,5516" coordsize="10,20" path="m6897,5535l6906,5535,6906,5516,6897,5516,6897,5535xe" filled="true" fillcolor="#000000" stroked="false">
                <v:path arrowok="t"/>
                <v:fill type="solid"/>
              </v:shape>
            </v:group>
            <v:group style="position:absolute;left:6897;top:5535;width:10;height:20" coordorigin="6897,5535" coordsize="10,20">
              <v:shape style="position:absolute;left:6897;top:5535;width:10;height:20" coordorigin="6897,5535" coordsize="10,20" path="m6897,5555l6906,5555,6906,5535,6897,5535,6897,5555xe" filled="true" fillcolor="#000000" stroked="false">
                <v:path arrowok="t"/>
                <v:fill type="solid"/>
              </v:shape>
            </v:group>
            <v:group style="position:absolute;left:6897;top:5555;width:10;height:20" coordorigin="6897,5555" coordsize="10,20">
              <v:shape style="position:absolute;left:6897;top:5555;width:10;height:20" coordorigin="6897,5555" coordsize="10,20" path="m6897,5574l6906,5574,6906,5555,6897,5555,6897,5574xe" filled="true" fillcolor="#000000" stroked="false">
                <v:path arrowok="t"/>
                <v:fill type="solid"/>
              </v:shape>
            </v:group>
            <v:group style="position:absolute;left:6897;top:5574;width:10;height:20" coordorigin="6897,5574" coordsize="10,20">
              <v:shape style="position:absolute;left:6897;top:5574;width:10;height:20" coordorigin="6897,5574" coordsize="10,20" path="m6897,5593l6906,5593,6906,5574,6897,5574,6897,5593xe" filled="true" fillcolor="#000000" stroked="false">
                <v:path arrowok="t"/>
                <v:fill type="solid"/>
              </v:shape>
            </v:group>
            <v:group style="position:absolute;left:6897;top:5593;width:10;height:20" coordorigin="6897,5593" coordsize="10,20">
              <v:shape style="position:absolute;left:6897;top:5593;width:10;height:20" coordorigin="6897,5593" coordsize="10,20" path="m6897,5612l6906,5612,6906,5593,6897,5593,6897,5612xe" filled="true" fillcolor="#000000" stroked="false">
                <v:path arrowok="t"/>
                <v:fill type="solid"/>
              </v:shape>
            </v:group>
            <v:group style="position:absolute;left:6897;top:5612;width:10;height:20" coordorigin="6897,5612" coordsize="10,20">
              <v:shape style="position:absolute;left:6897;top:5612;width:10;height:20" coordorigin="6897,5612" coordsize="10,20" path="m6897,5631l6906,5631,6906,5612,6897,5612,6897,5631xe" filled="true" fillcolor="#000000" stroked="false">
                <v:path arrowok="t"/>
                <v:fill type="solid"/>
              </v:shape>
            </v:group>
            <v:group style="position:absolute;left:6897;top:5631;width:10;height:20" coordorigin="6897,5631" coordsize="10,20">
              <v:shape style="position:absolute;left:6897;top:5631;width:10;height:20" coordorigin="6897,5631" coordsize="10,20" path="m6897,5651l6906,5651,6906,5631,6897,5631,6897,5651xe" filled="true" fillcolor="#000000" stroked="false">
                <v:path arrowok="t"/>
                <v:fill type="solid"/>
              </v:shape>
            </v:group>
            <v:group style="position:absolute;left:6897;top:5651;width:10;height:20" coordorigin="6897,5651" coordsize="10,20">
              <v:shape style="position:absolute;left:6897;top:5651;width:10;height:20" coordorigin="6897,5651" coordsize="10,20" path="m6897,5670l6906,5670,6906,5651,6897,5651,6897,5670xe" filled="true" fillcolor="#000000" stroked="false">
                <v:path arrowok="t"/>
                <v:fill type="solid"/>
              </v:shape>
            </v:group>
            <v:group style="position:absolute;left:6897;top:5670;width:10;height:20" coordorigin="6897,5670" coordsize="10,20">
              <v:shape style="position:absolute;left:6897;top:5670;width:10;height:20" coordorigin="6897,5670" coordsize="10,20" path="m6897,5689l6906,5689,6906,5670,6897,5670,6897,5689xe" filled="true" fillcolor="#000000" stroked="false">
                <v:path arrowok="t"/>
                <v:fill type="solid"/>
              </v:shape>
            </v:group>
            <v:group style="position:absolute;left:6897;top:5689;width:10;height:20" coordorigin="6897,5689" coordsize="10,20">
              <v:shape style="position:absolute;left:6897;top:5689;width:10;height:20" coordorigin="6897,5689" coordsize="10,20" path="m6897,5708l6906,5708,6906,5689,6897,5689,6897,5708xe" filled="true" fillcolor="#000000" stroked="false">
                <v:path arrowok="t"/>
                <v:fill type="solid"/>
              </v:shape>
            </v:group>
            <v:group style="position:absolute;left:6897;top:5708;width:10;height:20" coordorigin="6897,5708" coordsize="10,20">
              <v:shape style="position:absolute;left:6897;top:5708;width:10;height:20" coordorigin="6897,5708" coordsize="10,20" path="m6897,5727l6906,5727,6906,5708,6897,5708,6897,5727xe" filled="true" fillcolor="#000000" stroked="false">
                <v:path arrowok="t"/>
                <v:fill type="solid"/>
              </v:shape>
            </v:group>
            <v:group style="position:absolute;left:6897;top:5727;width:10;height:20" coordorigin="6897,5727" coordsize="10,20">
              <v:shape style="position:absolute;left:6897;top:5727;width:10;height:20" coordorigin="6897,5727" coordsize="10,20" path="m6897,5747l6906,5747,6906,5727,6897,5727,6897,5747xe" filled="true" fillcolor="#000000" stroked="false">
                <v:path arrowok="t"/>
                <v:fill type="solid"/>
              </v:shape>
            </v:group>
            <v:group style="position:absolute;left:6897;top:5747;width:10;height:20" coordorigin="6897,5747" coordsize="10,20">
              <v:shape style="position:absolute;left:6897;top:5747;width:10;height:20" coordorigin="6897,5747" coordsize="10,20" path="m6897,5766l6906,5766,6906,5747,6897,5747,6897,5766xe" filled="true" fillcolor="#000000" stroked="false">
                <v:path arrowok="t"/>
                <v:fill type="solid"/>
              </v:shape>
            </v:group>
            <v:group style="position:absolute;left:6897;top:5766;width:10;height:20" coordorigin="6897,5766" coordsize="10,20">
              <v:shape style="position:absolute;left:6897;top:5766;width:10;height:20" coordorigin="6897,5766" coordsize="10,20" path="m6897,5785l6906,5785,6906,5766,6897,5766,6897,5785xe" filled="true" fillcolor="#000000" stroked="false">
                <v:path arrowok="t"/>
                <v:fill type="solid"/>
              </v:shape>
            </v:group>
            <v:group style="position:absolute;left:6897;top:5785;width:10;height:20" coordorigin="6897,5785" coordsize="10,20">
              <v:shape style="position:absolute;left:6897;top:5785;width:10;height:20" coordorigin="6897,5785" coordsize="10,20" path="m6897,5804l6906,5804,6906,5785,6897,5785,6897,5804xe" filled="true" fillcolor="#000000" stroked="false">
                <v:path arrowok="t"/>
                <v:fill type="solid"/>
              </v:shape>
            </v:group>
            <v:group style="position:absolute;left:6897;top:5810;width:10;height:2" coordorigin="6897,5810" coordsize="10,2">
              <v:shape style="position:absolute;left:6897;top:5810;width:10;height:2" coordorigin="6897,5810" coordsize="10,0" path="m6897,5810l6906,5810e" filled="false" stroked="true" strokeweight=".599980pt" strokecolor="#000000">
                <v:path arrowok="t"/>
              </v:shape>
            </v:group>
            <v:group style="position:absolute;left:8524;top:5439;width:10;height:20" coordorigin="8524,5439" coordsize="10,20">
              <v:shape style="position:absolute;left:8524;top:5439;width:10;height:20" coordorigin="8524,5439" coordsize="10,20" path="m8524,5459l8533,5459,8533,5439,8524,5439,8524,5459xe" filled="true" fillcolor="#000000" stroked="false">
                <v:path arrowok="t"/>
                <v:fill type="solid"/>
              </v:shape>
            </v:group>
            <v:group style="position:absolute;left:8524;top:5459;width:10;height:20" coordorigin="8524,5459" coordsize="10,20">
              <v:shape style="position:absolute;left:8524;top:5459;width:10;height:20" coordorigin="8524,5459" coordsize="10,20" path="m8524,5478l8533,5478,8533,5459,8524,5459,8524,5478xe" filled="true" fillcolor="#000000" stroked="false">
                <v:path arrowok="t"/>
                <v:fill type="solid"/>
              </v:shape>
            </v:group>
            <v:group style="position:absolute;left:8524;top:5478;width:10;height:20" coordorigin="8524,5478" coordsize="10,20">
              <v:shape style="position:absolute;left:8524;top:5478;width:10;height:20" coordorigin="8524,5478" coordsize="10,20" path="m8524,5497l8533,5497,8533,5478,8524,5478,8524,5497xe" filled="true" fillcolor="#000000" stroked="false">
                <v:path arrowok="t"/>
                <v:fill type="solid"/>
              </v:shape>
            </v:group>
            <v:group style="position:absolute;left:8524;top:5497;width:10;height:20" coordorigin="8524,5497" coordsize="10,20">
              <v:shape style="position:absolute;left:8524;top:5497;width:10;height:20" coordorigin="8524,5497" coordsize="10,20" path="m8524,5516l8533,5516,8533,5497,8524,5497,8524,5516xe" filled="true" fillcolor="#000000" stroked="false">
                <v:path arrowok="t"/>
                <v:fill type="solid"/>
              </v:shape>
            </v:group>
            <v:group style="position:absolute;left:8524;top:5516;width:10;height:20" coordorigin="8524,5516" coordsize="10,20">
              <v:shape style="position:absolute;left:8524;top:5516;width:10;height:20" coordorigin="8524,5516" coordsize="10,20" path="m8524,5535l8533,5535,8533,5516,8524,5516,8524,5535xe" filled="true" fillcolor="#000000" stroked="false">
                <v:path arrowok="t"/>
                <v:fill type="solid"/>
              </v:shape>
            </v:group>
            <v:group style="position:absolute;left:8524;top:5535;width:10;height:20" coordorigin="8524,5535" coordsize="10,20">
              <v:shape style="position:absolute;left:8524;top:5535;width:10;height:20" coordorigin="8524,5535" coordsize="10,20" path="m8524,5555l8533,5555,8533,5535,8524,5535,8524,5555xe" filled="true" fillcolor="#000000" stroked="false">
                <v:path arrowok="t"/>
                <v:fill type="solid"/>
              </v:shape>
            </v:group>
            <v:group style="position:absolute;left:8524;top:5555;width:10;height:20" coordorigin="8524,5555" coordsize="10,20">
              <v:shape style="position:absolute;left:8524;top:5555;width:10;height:20" coordorigin="8524,5555" coordsize="10,20" path="m8524,5574l8533,5574,8533,5555,8524,5555,8524,5574xe" filled="true" fillcolor="#000000" stroked="false">
                <v:path arrowok="t"/>
                <v:fill type="solid"/>
              </v:shape>
            </v:group>
            <v:group style="position:absolute;left:8524;top:5574;width:10;height:20" coordorigin="8524,5574" coordsize="10,20">
              <v:shape style="position:absolute;left:8524;top:5574;width:10;height:20" coordorigin="8524,5574" coordsize="10,20" path="m8524,5593l8533,5593,8533,5574,8524,5574,8524,5593xe" filled="true" fillcolor="#000000" stroked="false">
                <v:path arrowok="t"/>
                <v:fill type="solid"/>
              </v:shape>
            </v:group>
            <v:group style="position:absolute;left:8524;top:5593;width:10;height:20" coordorigin="8524,5593" coordsize="10,20">
              <v:shape style="position:absolute;left:8524;top:5593;width:10;height:20" coordorigin="8524,5593" coordsize="10,20" path="m8524,5612l8533,5612,8533,5593,8524,5593,8524,5612xe" filled="true" fillcolor="#000000" stroked="false">
                <v:path arrowok="t"/>
                <v:fill type="solid"/>
              </v:shape>
            </v:group>
            <v:group style="position:absolute;left:8524;top:5612;width:10;height:20" coordorigin="8524,5612" coordsize="10,20">
              <v:shape style="position:absolute;left:8524;top:5612;width:10;height:20" coordorigin="8524,5612" coordsize="10,20" path="m8524,5631l8533,5631,8533,5612,8524,5612,8524,5631xe" filled="true" fillcolor="#000000" stroked="false">
                <v:path arrowok="t"/>
                <v:fill type="solid"/>
              </v:shape>
            </v:group>
            <v:group style="position:absolute;left:8524;top:5631;width:10;height:20" coordorigin="8524,5631" coordsize="10,20">
              <v:shape style="position:absolute;left:8524;top:5631;width:10;height:20" coordorigin="8524,5631" coordsize="10,20" path="m8524,5651l8533,5651,8533,5631,8524,5631,8524,5651xe" filled="true" fillcolor="#000000" stroked="false">
                <v:path arrowok="t"/>
                <v:fill type="solid"/>
              </v:shape>
            </v:group>
            <v:group style="position:absolute;left:8524;top:5651;width:10;height:20" coordorigin="8524,5651" coordsize="10,20">
              <v:shape style="position:absolute;left:8524;top:5651;width:10;height:20" coordorigin="8524,5651" coordsize="10,20" path="m8524,5670l8533,5670,8533,5651,8524,5651,8524,5670xe" filled="true" fillcolor="#000000" stroked="false">
                <v:path arrowok="t"/>
                <v:fill type="solid"/>
              </v:shape>
            </v:group>
            <v:group style="position:absolute;left:8524;top:5670;width:10;height:20" coordorigin="8524,5670" coordsize="10,20">
              <v:shape style="position:absolute;left:8524;top:5670;width:10;height:20" coordorigin="8524,5670" coordsize="10,20" path="m8524,5689l8533,5689,8533,5670,8524,5670,8524,5689xe" filled="true" fillcolor="#000000" stroked="false">
                <v:path arrowok="t"/>
                <v:fill type="solid"/>
              </v:shape>
            </v:group>
            <v:group style="position:absolute;left:8524;top:5689;width:10;height:20" coordorigin="8524,5689" coordsize="10,20">
              <v:shape style="position:absolute;left:8524;top:5689;width:10;height:20" coordorigin="8524,5689" coordsize="10,20" path="m8524,5708l8533,5708,8533,5689,8524,5689,8524,5708xe" filled="true" fillcolor="#000000" stroked="false">
                <v:path arrowok="t"/>
                <v:fill type="solid"/>
              </v:shape>
            </v:group>
            <v:group style="position:absolute;left:8524;top:5708;width:10;height:20" coordorigin="8524,5708" coordsize="10,20">
              <v:shape style="position:absolute;left:8524;top:5708;width:10;height:20" coordorigin="8524,5708" coordsize="10,20" path="m8524,5727l8533,5727,8533,5708,8524,5708,8524,5727xe" filled="true" fillcolor="#000000" stroked="false">
                <v:path arrowok="t"/>
                <v:fill type="solid"/>
              </v:shape>
            </v:group>
            <v:group style="position:absolute;left:8524;top:5727;width:10;height:20" coordorigin="8524,5727" coordsize="10,20">
              <v:shape style="position:absolute;left:8524;top:5727;width:10;height:20" coordorigin="8524,5727" coordsize="10,20" path="m8524,5747l8533,5747,8533,5727,8524,5727,8524,5747xe" filled="true" fillcolor="#000000" stroked="false">
                <v:path arrowok="t"/>
                <v:fill type="solid"/>
              </v:shape>
            </v:group>
            <v:group style="position:absolute;left:8524;top:5747;width:10;height:20" coordorigin="8524,5747" coordsize="10,20">
              <v:shape style="position:absolute;left:8524;top:5747;width:10;height:20" coordorigin="8524,5747" coordsize="10,20" path="m8524,5766l8533,5766,8533,5747,8524,5747,8524,5766xe" filled="true" fillcolor="#000000" stroked="false">
                <v:path arrowok="t"/>
                <v:fill type="solid"/>
              </v:shape>
            </v:group>
            <v:group style="position:absolute;left:8524;top:5766;width:10;height:20" coordorigin="8524,5766" coordsize="10,20">
              <v:shape style="position:absolute;left:8524;top:5766;width:10;height:20" coordorigin="8524,5766" coordsize="10,20" path="m8524,5785l8533,5785,8533,5766,8524,5766,8524,5785xe" filled="true" fillcolor="#000000" stroked="false">
                <v:path arrowok="t"/>
                <v:fill type="solid"/>
              </v:shape>
            </v:group>
            <v:group style="position:absolute;left:8524;top:5785;width:10;height:20" coordorigin="8524,5785" coordsize="10,20">
              <v:shape style="position:absolute;left:8524;top:5785;width:10;height:20" coordorigin="8524,5785" coordsize="10,20" path="m8524,5804l8533,5804,8533,5785,8524,5785,8524,5804xe" filled="true" fillcolor="#000000" stroked="false">
                <v:path arrowok="t"/>
                <v:fill type="solid"/>
              </v:shape>
            </v:group>
            <v:group style="position:absolute;left:8524;top:5810;width:10;height:2" coordorigin="8524,5810" coordsize="10,2">
              <v:shape style="position:absolute;left:8524;top:5810;width:10;height:2" coordorigin="8524,5810" coordsize="10,0" path="m8524,5810l8533,5810e" filled="false" stroked="true" strokeweight=".599980pt" strokecolor="#000000">
                <v:path arrowok="t"/>
              </v:shape>
              <v:shape style="position:absolute;left:2952;top:5816;width:1239;height:10" type="#_x0000_t75" stroked="false">
                <v:imagedata r:id="rId714" o:title=""/>
              </v:shape>
              <v:shape style="position:absolute;left:4187;top:5816;width:1078;height:10" type="#_x0000_t75" stroked="false">
                <v:imagedata r:id="rId716" o:title=""/>
              </v:shape>
              <v:shape style="position:absolute;left:5259;top:5816;width:713;height:10" type="#_x0000_t75" stroked="false">
                <v:imagedata r:id="rId744" o:title=""/>
              </v:shape>
              <v:shape style="position:absolute;left:5967;top:5816;width:929;height:10" type="#_x0000_t75" stroked="false">
                <v:imagedata r:id="rId241" o:title=""/>
              </v:shape>
              <v:shape style="position:absolute;left:6892;top:5816;width:1632;height:10" type="#_x0000_t75" stroked="false">
                <v:imagedata r:id="rId745" o:title=""/>
              </v:shape>
              <v:shape style="position:absolute;left:8519;top:5816;width:1707;height:10" type="#_x0000_t75" stroked="false">
                <v:imagedata r:id="rId746" o:title=""/>
              </v:shape>
              <v:shape style="position:absolute;left:10221;top:5816;width:576;height:10" type="#_x0000_t75" stroked="false">
                <v:imagedata r:id="rId204" o:title=""/>
              </v:shape>
            </v:group>
            <v:group style="position:absolute;left:6897;top:5826;width:10;height:20" coordorigin="6897,5826" coordsize="10,20">
              <v:shape style="position:absolute;left:6897;top:5826;width:10;height:20" coordorigin="6897,5826" coordsize="10,20" path="m6897,5845l6906,5845,6906,5826,6897,5826,6897,5845xe" filled="true" fillcolor="#000000" stroked="false">
                <v:path arrowok="t"/>
                <v:fill type="solid"/>
              </v:shape>
            </v:group>
            <v:group style="position:absolute;left:6897;top:5845;width:10;height:20" coordorigin="6897,5845" coordsize="10,20">
              <v:shape style="position:absolute;left:6897;top:5845;width:10;height:20" coordorigin="6897,5845" coordsize="10,20" path="m6897,5864l6906,5864,6906,5845,6897,5845,6897,5864xe" filled="true" fillcolor="#000000" stroked="false">
                <v:path arrowok="t"/>
                <v:fill type="solid"/>
              </v:shape>
            </v:group>
            <v:group style="position:absolute;left:6897;top:5864;width:10;height:20" coordorigin="6897,5864" coordsize="10,20">
              <v:shape style="position:absolute;left:6897;top:5864;width:10;height:20" coordorigin="6897,5864" coordsize="10,20" path="m6897,5883l6906,5883,6906,5864,6897,5864,6897,5883xe" filled="true" fillcolor="#000000" stroked="false">
                <v:path arrowok="t"/>
                <v:fill type="solid"/>
              </v:shape>
            </v:group>
            <v:group style="position:absolute;left:6897;top:5883;width:10;height:20" coordorigin="6897,5883" coordsize="10,20">
              <v:shape style="position:absolute;left:6897;top:5883;width:10;height:20" coordorigin="6897,5883" coordsize="10,20" path="m6897,5903l6906,5903,6906,5883,6897,5883,6897,5903xe" filled="true" fillcolor="#000000" stroked="false">
                <v:path arrowok="t"/>
                <v:fill type="solid"/>
              </v:shape>
            </v:group>
            <v:group style="position:absolute;left:6897;top:5903;width:10;height:20" coordorigin="6897,5903" coordsize="10,20">
              <v:shape style="position:absolute;left:6897;top:5903;width:10;height:20" coordorigin="6897,5903" coordsize="10,20" path="m6897,5922l6906,5922,6906,5903,6897,5903,6897,5922xe" filled="true" fillcolor="#000000" stroked="false">
                <v:path arrowok="t"/>
                <v:fill type="solid"/>
              </v:shape>
            </v:group>
            <v:group style="position:absolute;left:6897;top:5922;width:10;height:20" coordorigin="6897,5922" coordsize="10,20">
              <v:shape style="position:absolute;left:6897;top:5922;width:10;height:20" coordorigin="6897,5922" coordsize="10,20" path="m6897,5941l6906,5941,6906,5922,6897,5922,6897,5941xe" filled="true" fillcolor="#000000" stroked="false">
                <v:path arrowok="t"/>
                <v:fill type="solid"/>
              </v:shape>
            </v:group>
            <v:group style="position:absolute;left:6897;top:5941;width:10;height:20" coordorigin="6897,5941" coordsize="10,20">
              <v:shape style="position:absolute;left:6897;top:5941;width:10;height:20" coordorigin="6897,5941" coordsize="10,20" path="m6897,5960l6906,5960,6906,5941,6897,5941,6897,5960xe" filled="true" fillcolor="#000000" stroked="false">
                <v:path arrowok="t"/>
                <v:fill type="solid"/>
              </v:shape>
            </v:group>
            <v:group style="position:absolute;left:6897;top:5960;width:10;height:20" coordorigin="6897,5960" coordsize="10,20">
              <v:shape style="position:absolute;left:6897;top:5960;width:10;height:20" coordorigin="6897,5960" coordsize="10,20" path="m6897,5979l6906,5979,6906,5960,6897,5960,6897,5979xe" filled="true" fillcolor="#000000" stroked="false">
                <v:path arrowok="t"/>
                <v:fill type="solid"/>
              </v:shape>
            </v:group>
            <v:group style="position:absolute;left:6897;top:5979;width:10;height:20" coordorigin="6897,5979" coordsize="10,20">
              <v:shape style="position:absolute;left:6897;top:5979;width:10;height:20" coordorigin="6897,5979" coordsize="10,20" path="m6897,5999l6906,5999,6906,5979,6897,5979,6897,5999xe" filled="true" fillcolor="#000000" stroked="false">
                <v:path arrowok="t"/>
                <v:fill type="solid"/>
              </v:shape>
            </v:group>
            <v:group style="position:absolute;left:6897;top:5999;width:10;height:20" coordorigin="6897,5999" coordsize="10,20">
              <v:shape style="position:absolute;left:6897;top:5999;width:10;height:20" coordorigin="6897,5999" coordsize="10,20" path="m6897,6018l6906,6018,6906,5999,6897,5999,6897,6018xe" filled="true" fillcolor="#000000" stroked="false">
                <v:path arrowok="t"/>
                <v:fill type="solid"/>
              </v:shape>
            </v:group>
            <v:group style="position:absolute;left:6897;top:6018;width:10;height:20" coordorigin="6897,6018" coordsize="10,20">
              <v:shape style="position:absolute;left:6897;top:6018;width:10;height:20" coordorigin="6897,6018" coordsize="10,20" path="m6897,6037l6906,6037,6906,6018,6897,6018,6897,6037xe" filled="true" fillcolor="#000000" stroked="false">
                <v:path arrowok="t"/>
                <v:fill type="solid"/>
              </v:shape>
            </v:group>
            <v:group style="position:absolute;left:6897;top:6037;width:10;height:20" coordorigin="6897,6037" coordsize="10,20">
              <v:shape style="position:absolute;left:6897;top:6037;width:10;height:20" coordorigin="6897,6037" coordsize="10,20" path="m6897,6056l6906,6056,6906,6037,6897,6037,6897,6056xe" filled="true" fillcolor="#000000" stroked="false">
                <v:path arrowok="t"/>
                <v:fill type="solid"/>
              </v:shape>
            </v:group>
            <v:group style="position:absolute;left:6897;top:6056;width:10;height:20" coordorigin="6897,6056" coordsize="10,20">
              <v:shape style="position:absolute;left:6897;top:6056;width:10;height:20" coordorigin="6897,6056" coordsize="10,20" path="m6897,6075l6906,6075,6906,6056,6897,6056,6897,6075xe" filled="true" fillcolor="#000000" stroked="false">
                <v:path arrowok="t"/>
                <v:fill type="solid"/>
              </v:shape>
            </v:group>
            <v:group style="position:absolute;left:6897;top:6075;width:10;height:20" coordorigin="6897,6075" coordsize="10,20">
              <v:shape style="position:absolute;left:6897;top:6075;width:10;height:20" coordorigin="6897,6075" coordsize="10,20" path="m6897,6095l6906,6095,6906,6075,6897,6075,6897,6095xe" filled="true" fillcolor="#000000" stroked="false">
                <v:path arrowok="t"/>
                <v:fill type="solid"/>
              </v:shape>
            </v:group>
            <v:group style="position:absolute;left:6897;top:6095;width:10;height:20" coordorigin="6897,6095" coordsize="10,20">
              <v:shape style="position:absolute;left:6897;top:6095;width:10;height:20" coordorigin="6897,6095" coordsize="10,20" path="m6897,6114l6906,6114,6906,6095,6897,6095,6897,6114xe" filled="true" fillcolor="#000000" stroked="false">
                <v:path arrowok="t"/>
                <v:fill type="solid"/>
              </v:shape>
            </v:group>
            <v:group style="position:absolute;left:6897;top:6114;width:10;height:20" coordorigin="6897,6114" coordsize="10,20">
              <v:shape style="position:absolute;left:6897;top:6114;width:10;height:20" coordorigin="6897,6114" coordsize="10,20" path="m6897,6133l6906,6133,6906,6114,6897,6114,6897,6133xe" filled="true" fillcolor="#000000" stroked="false">
                <v:path arrowok="t"/>
                <v:fill type="solid"/>
              </v:shape>
            </v:group>
            <v:group style="position:absolute;left:6897;top:6133;width:10;height:20" coordorigin="6897,6133" coordsize="10,20">
              <v:shape style="position:absolute;left:6897;top:6133;width:10;height:20" coordorigin="6897,6133" coordsize="10,20" path="m6897,6152l6906,6152,6906,6133,6897,6133,6897,6152xe" filled="true" fillcolor="#000000" stroked="false">
                <v:path arrowok="t"/>
                <v:fill type="solid"/>
              </v:shape>
            </v:group>
            <v:group style="position:absolute;left:6897;top:6152;width:10;height:20" coordorigin="6897,6152" coordsize="10,20">
              <v:shape style="position:absolute;left:6897;top:6152;width:10;height:20" coordorigin="6897,6152" coordsize="10,20" path="m6897,6171l6906,6171,6906,6152,6897,6152,6897,6171xe" filled="true" fillcolor="#000000" stroked="false">
                <v:path arrowok="t"/>
                <v:fill type="solid"/>
              </v:shape>
            </v:group>
            <v:group style="position:absolute;left:6897;top:6171;width:10;height:20" coordorigin="6897,6171" coordsize="10,20">
              <v:shape style="position:absolute;left:6897;top:6171;width:10;height:20" coordorigin="6897,6171" coordsize="10,20" path="m6897,6191l6906,6191,6906,6171,6897,6171,6897,6191xe" filled="true" fillcolor="#000000" stroked="false">
                <v:path arrowok="t"/>
                <v:fill type="solid"/>
              </v:shape>
            </v:group>
            <v:group style="position:absolute;left:6897;top:6191;width:10;height:20" coordorigin="6897,6191" coordsize="10,20">
              <v:shape style="position:absolute;left:6897;top:6191;width:10;height:20" coordorigin="6897,6191" coordsize="10,20" path="m6897,6210l6906,6210,6906,6191,6897,6191,6897,6210xe" filled="true" fillcolor="#000000" stroked="false">
                <v:path arrowok="t"/>
                <v:fill type="solid"/>
              </v:shape>
            </v:group>
            <v:group style="position:absolute;left:6897;top:6210;width:10;height:20" coordorigin="6897,6210" coordsize="10,20">
              <v:shape style="position:absolute;left:6897;top:6210;width:10;height:20" coordorigin="6897,6210" coordsize="10,20" path="m6897,6229l6906,6229,6906,6210,6897,6210,6897,6229xe" filled="true" fillcolor="#000000" stroked="false">
                <v:path arrowok="t"/>
                <v:fill type="solid"/>
              </v:shape>
            </v:group>
            <v:group style="position:absolute;left:6897;top:6229;width:10;height:20" coordorigin="6897,6229" coordsize="10,20">
              <v:shape style="position:absolute;left:6897;top:6229;width:10;height:20" coordorigin="6897,6229" coordsize="10,20" path="m6897,6248l6906,6248,6906,6229,6897,6229,6897,6248xe" filled="true" fillcolor="#000000" stroked="false">
                <v:path arrowok="t"/>
                <v:fill type="solid"/>
              </v:shape>
            </v:group>
            <v:group style="position:absolute;left:6897;top:6248;width:10;height:20" coordorigin="6897,6248" coordsize="10,20">
              <v:shape style="position:absolute;left:6897;top:6248;width:10;height:20" coordorigin="6897,6248" coordsize="10,20" path="m6897,6267l6906,6267,6906,6248,6897,6248,6897,6267xe" filled="true" fillcolor="#000000" stroked="false">
                <v:path arrowok="t"/>
                <v:fill type="solid"/>
              </v:shape>
            </v:group>
            <v:group style="position:absolute;left:6897;top:6267;width:10;height:20" coordorigin="6897,6267" coordsize="10,20">
              <v:shape style="position:absolute;left:6897;top:6267;width:10;height:20" coordorigin="6897,6267" coordsize="10,20" path="m6897,6287l6906,6287,6906,6267,6897,6267,6897,6287xe" filled="true" fillcolor="#000000" stroked="false">
                <v:path arrowok="t"/>
                <v:fill type="solid"/>
              </v:shape>
            </v:group>
            <v:group style="position:absolute;left:6897;top:6287;width:10;height:20" coordorigin="6897,6287" coordsize="10,20">
              <v:shape style="position:absolute;left:6897;top:6287;width:10;height:20" coordorigin="6897,6287" coordsize="10,20" path="m6897,6306l6906,6306,6906,6287,6897,6287,6897,6306xe" filled="true" fillcolor="#000000" stroked="false">
                <v:path arrowok="t"/>
                <v:fill type="solid"/>
              </v:shape>
            </v:group>
            <v:group style="position:absolute;left:6897;top:6306;width:10;height:20" coordorigin="6897,6306" coordsize="10,20">
              <v:shape style="position:absolute;left:6897;top:6306;width:10;height:20" coordorigin="6897,6306" coordsize="10,20" path="m6897,6325l6906,6325,6906,6306,6897,6306,6897,6325xe" filled="true" fillcolor="#000000" stroked="false">
                <v:path arrowok="t"/>
                <v:fill type="solid"/>
              </v:shape>
            </v:group>
            <v:group style="position:absolute;left:6897;top:6325;width:10;height:20" coordorigin="6897,6325" coordsize="10,20">
              <v:shape style="position:absolute;left:6897;top:6325;width:10;height:20" coordorigin="6897,6325" coordsize="10,20" path="m6897,6344l6906,6344,6906,6325,6897,6325,6897,6344xe" filled="true" fillcolor="#000000" stroked="false">
                <v:path arrowok="t"/>
                <v:fill type="solid"/>
              </v:shape>
            </v:group>
            <v:group style="position:absolute;left:6897;top:6344;width:10;height:20" coordorigin="6897,6344" coordsize="10,20">
              <v:shape style="position:absolute;left:6897;top:6344;width:10;height:20" coordorigin="6897,6344" coordsize="10,20" path="m6897,6363l6906,6363,6906,6344,6897,6344,6897,6363xe" filled="true" fillcolor="#000000" stroked="false">
                <v:path arrowok="t"/>
                <v:fill type="solid"/>
              </v:shape>
            </v:group>
            <v:group style="position:absolute;left:6897;top:6363;width:10;height:20" coordorigin="6897,6363" coordsize="10,20">
              <v:shape style="position:absolute;left:6897;top:6363;width:10;height:20" coordorigin="6897,6363" coordsize="10,20" path="m6897,6383l6906,6383,6906,6363,6897,6363,6897,6383xe" filled="true" fillcolor="#000000" stroked="false">
                <v:path arrowok="t"/>
                <v:fill type="solid"/>
              </v:shape>
            </v:group>
            <v:group style="position:absolute;left:6897;top:6383;width:10;height:20" coordorigin="6897,6383" coordsize="10,20">
              <v:shape style="position:absolute;left:6897;top:6383;width:10;height:20" coordorigin="6897,6383" coordsize="10,20" path="m6897,6402l6906,6402,6906,6383,6897,6383,6897,6402xe" filled="true" fillcolor="#000000" stroked="false">
                <v:path arrowok="t"/>
                <v:fill type="solid"/>
              </v:shape>
            </v:group>
            <v:group style="position:absolute;left:6897;top:6402;width:10;height:20" coordorigin="6897,6402" coordsize="10,20">
              <v:shape style="position:absolute;left:6897;top:6402;width:10;height:20" coordorigin="6897,6402" coordsize="10,20" path="m6897,6421l6906,6421,6906,6402,6897,6402,6897,6421xe" filled="true" fillcolor="#000000" stroked="false">
                <v:path arrowok="t"/>
                <v:fill type="solid"/>
              </v:shape>
            </v:group>
            <v:group style="position:absolute;left:6897;top:6421;width:10;height:20" coordorigin="6897,6421" coordsize="10,20">
              <v:shape style="position:absolute;left:6897;top:6421;width:10;height:20" coordorigin="6897,6421" coordsize="10,20" path="m6897,6440l6906,6440,6906,6421,6897,6421,6897,6440xe" filled="true" fillcolor="#000000" stroked="false">
                <v:path arrowok="t"/>
                <v:fill type="solid"/>
              </v:shape>
            </v:group>
            <v:group style="position:absolute;left:6897;top:6440;width:10;height:20" coordorigin="6897,6440" coordsize="10,20">
              <v:shape style="position:absolute;left:6897;top:6440;width:10;height:20" coordorigin="6897,6440" coordsize="10,20" path="m6897,6459l6906,6459,6906,6440,6897,6440,6897,6459xe" filled="true" fillcolor="#000000" stroked="false">
                <v:path arrowok="t"/>
                <v:fill type="solid"/>
              </v:shape>
            </v:group>
            <v:group style="position:absolute;left:6897;top:6459;width:10;height:20" coordorigin="6897,6459" coordsize="10,20">
              <v:shape style="position:absolute;left:6897;top:6459;width:10;height:20" coordorigin="6897,6459" coordsize="10,20" path="m6897,6479l6906,6479,6906,6459,6897,6459,6897,6479xe" filled="true" fillcolor="#000000" stroked="false">
                <v:path arrowok="t"/>
                <v:fill type="solid"/>
              </v:shape>
            </v:group>
            <v:group style="position:absolute;left:6897;top:6479;width:10;height:20" coordorigin="6897,6479" coordsize="10,20">
              <v:shape style="position:absolute;left:6897;top:6479;width:10;height:20" coordorigin="6897,6479" coordsize="10,20" path="m6897,6498l6906,6498,6906,6479,6897,6479,6897,6498xe" filled="true" fillcolor="#000000" stroked="false">
                <v:path arrowok="t"/>
                <v:fill type="solid"/>
              </v:shape>
            </v:group>
            <v:group style="position:absolute;left:6897;top:6498;width:10;height:20" coordorigin="6897,6498" coordsize="10,20">
              <v:shape style="position:absolute;left:6897;top:6498;width:10;height:20" coordorigin="6897,6498" coordsize="10,20" path="m6897,6517l6906,6517,6906,6498,6897,6498,6897,6517xe" filled="true" fillcolor="#000000" stroked="false">
                <v:path arrowok="t"/>
                <v:fill type="solid"/>
              </v:shape>
            </v:group>
            <v:group style="position:absolute;left:6897;top:6517;width:10;height:20" coordorigin="6897,6517" coordsize="10,20">
              <v:shape style="position:absolute;left:6897;top:6517;width:10;height:20" coordorigin="6897,6517" coordsize="10,20" path="m6897,6536l6906,6536,6906,6517,6897,6517,6897,6536xe" filled="true" fillcolor="#000000" stroked="false">
                <v:path arrowok="t"/>
                <v:fill type="solid"/>
              </v:shape>
            </v:group>
            <v:group style="position:absolute;left:6897;top:6536;width:10;height:20" coordorigin="6897,6536" coordsize="10,20">
              <v:shape style="position:absolute;left:6897;top:6536;width:10;height:20" coordorigin="6897,6536" coordsize="10,20" path="m6897,6555l6906,6555,6906,6536,6897,6536,6897,6555xe" filled="true" fillcolor="#000000" stroked="false">
                <v:path arrowok="t"/>
                <v:fill type="solid"/>
              </v:shape>
            </v:group>
            <v:group style="position:absolute;left:6897;top:6555;width:10;height:20" coordorigin="6897,6555" coordsize="10,20">
              <v:shape style="position:absolute;left:6897;top:6555;width:10;height:20" coordorigin="6897,6555" coordsize="10,20" path="m6897,6575l6906,6575,6906,6555,6897,6555,6897,6575xe" filled="true" fillcolor="#000000" stroked="false">
                <v:path arrowok="t"/>
                <v:fill type="solid"/>
              </v:shape>
            </v:group>
            <v:group style="position:absolute;left:6897;top:6575;width:10;height:20" coordorigin="6897,6575" coordsize="10,20">
              <v:shape style="position:absolute;left:6897;top:6575;width:10;height:20" coordorigin="6897,6575" coordsize="10,20" path="m6897,6594l6906,6594,6906,6575,6897,6575,6897,6594xe" filled="true" fillcolor="#000000" stroked="false">
                <v:path arrowok="t"/>
                <v:fill type="solid"/>
              </v:shape>
            </v:group>
            <v:group style="position:absolute;left:6897;top:6594;width:10;height:20" coordorigin="6897,6594" coordsize="10,20">
              <v:shape style="position:absolute;left:6897;top:6594;width:10;height:20" coordorigin="6897,6594" coordsize="10,20" path="m6897,6613l6906,6613,6906,6594,6897,6594,6897,6613xe" filled="true" fillcolor="#000000" stroked="false">
                <v:path arrowok="t"/>
                <v:fill type="solid"/>
              </v:shape>
            </v:group>
            <v:group style="position:absolute;left:6897;top:6613;width:10;height:20" coordorigin="6897,6613" coordsize="10,20">
              <v:shape style="position:absolute;left:6897;top:6613;width:10;height:20" coordorigin="6897,6613" coordsize="10,20" path="m6897,6632l6906,6632,6906,6613,6897,6613,6897,6632xe" filled="true" fillcolor="#000000" stroked="false">
                <v:path arrowok="t"/>
                <v:fill type="solid"/>
              </v:shape>
            </v:group>
            <v:group style="position:absolute;left:6897;top:6632;width:10;height:20" coordorigin="6897,6632" coordsize="10,20">
              <v:shape style="position:absolute;left:6897;top:6632;width:10;height:20" coordorigin="6897,6632" coordsize="10,20" path="m6897,6651l6906,6651,6906,6632,6897,6632,6897,6651xe" filled="true" fillcolor="#000000" stroked="false">
                <v:path arrowok="t"/>
                <v:fill type="solid"/>
              </v:shape>
            </v:group>
            <v:group style="position:absolute;left:6897;top:6651;width:10;height:20" coordorigin="6897,6651" coordsize="10,20">
              <v:shape style="position:absolute;left:6897;top:6651;width:10;height:20" coordorigin="6897,6651" coordsize="10,20" path="m6897,6671l6906,6671,6906,6651,6897,6651,6897,6671xe" filled="true" fillcolor="#000000" stroked="false">
                <v:path arrowok="t"/>
                <v:fill type="solid"/>
              </v:shape>
            </v:group>
            <v:group style="position:absolute;left:6897;top:6671;width:10;height:20" coordorigin="6897,6671" coordsize="10,20">
              <v:shape style="position:absolute;left:6897;top:6671;width:10;height:20" coordorigin="6897,6671" coordsize="10,20" path="m6897,6690l6906,6690,6906,6671,6897,6671,6897,6690xe" filled="true" fillcolor="#000000" stroked="false">
                <v:path arrowok="t"/>
                <v:fill type="solid"/>
              </v:shape>
            </v:group>
            <v:group style="position:absolute;left:6897;top:6690;width:10;height:20" coordorigin="6897,6690" coordsize="10,20">
              <v:shape style="position:absolute;left:6897;top:6690;width:10;height:20" coordorigin="6897,6690" coordsize="10,20" path="m6897,6709l6906,6709,6906,6690,6897,6690,6897,6709xe" filled="true" fillcolor="#000000" stroked="false">
                <v:path arrowok="t"/>
                <v:fill type="solid"/>
              </v:shape>
            </v:group>
            <v:group style="position:absolute;left:6897;top:6709;width:10;height:20" coordorigin="6897,6709" coordsize="10,20">
              <v:shape style="position:absolute;left:6897;top:6709;width:10;height:20" coordorigin="6897,6709" coordsize="10,20" path="m6897,6728l6906,6728,6906,6709,6897,6709,6897,6728xe" filled="true" fillcolor="#000000" stroked="false">
                <v:path arrowok="t"/>
                <v:fill type="solid"/>
              </v:shape>
            </v:group>
            <v:group style="position:absolute;left:6897;top:6728;width:10;height:20" coordorigin="6897,6728" coordsize="10,20">
              <v:shape style="position:absolute;left:6897;top:6728;width:10;height:20" coordorigin="6897,6728" coordsize="10,20" path="m6897,6747l6906,6747,6906,6728,6897,6728,6897,6747xe" filled="true" fillcolor="#000000" stroked="false">
                <v:path arrowok="t"/>
                <v:fill type="solid"/>
              </v:shape>
            </v:group>
            <v:group style="position:absolute;left:6897;top:6747;width:10;height:20" coordorigin="6897,6747" coordsize="10,20">
              <v:shape style="position:absolute;left:6897;top:6747;width:10;height:20" coordorigin="6897,6747" coordsize="10,20" path="m6897,6767l6906,6767,6906,6747,6897,6747,6897,6767xe" filled="true" fillcolor="#000000" stroked="false">
                <v:path arrowok="t"/>
                <v:fill type="solid"/>
              </v:shape>
            </v:group>
            <v:group style="position:absolute;left:6897;top:6767;width:10;height:20" coordorigin="6897,6767" coordsize="10,20">
              <v:shape style="position:absolute;left:6897;top:6767;width:10;height:20" coordorigin="6897,6767" coordsize="10,20" path="m6897,6786l6906,6786,6906,6767,6897,6767,6897,6786xe" filled="true" fillcolor="#000000" stroked="false">
                <v:path arrowok="t"/>
                <v:fill type="solid"/>
              </v:shape>
            </v:group>
            <v:group style="position:absolute;left:6897;top:6786;width:10;height:20" coordorigin="6897,6786" coordsize="10,20">
              <v:shape style="position:absolute;left:6897;top:6786;width:10;height:20" coordorigin="6897,6786" coordsize="10,20" path="m6897,6805l6906,6805,6906,6786,6897,6786,6897,6805xe" filled="true" fillcolor="#000000" stroked="false">
                <v:path arrowok="t"/>
                <v:fill type="solid"/>
              </v:shape>
            </v:group>
            <v:group style="position:absolute;left:6897;top:6805;width:10;height:20" coordorigin="6897,6805" coordsize="10,20">
              <v:shape style="position:absolute;left:6897;top:6805;width:10;height:20" coordorigin="6897,6805" coordsize="10,20" path="m6897,6824l6906,6824,6906,6805,6897,6805,6897,6824xe" filled="true" fillcolor="#000000" stroked="false">
                <v:path arrowok="t"/>
                <v:fill type="solid"/>
              </v:shape>
            </v:group>
            <v:group style="position:absolute;left:6897;top:6824;width:10;height:20" coordorigin="6897,6824" coordsize="10,20">
              <v:shape style="position:absolute;left:6897;top:6824;width:10;height:20" coordorigin="6897,6824" coordsize="10,20" path="m6897,6843l6906,6843,6906,6824,6897,6824,6897,6843xe" filled="true" fillcolor="#000000" stroked="false">
                <v:path arrowok="t"/>
                <v:fill type="solid"/>
              </v:shape>
            </v:group>
            <v:group style="position:absolute;left:6897;top:6843;width:10;height:20" coordorigin="6897,6843" coordsize="10,20">
              <v:shape style="position:absolute;left:6897;top:6843;width:10;height:20" coordorigin="6897,6843" coordsize="10,20" path="m6897,6863l6906,6863,6906,6843,6897,6843,6897,6863xe" filled="true" fillcolor="#000000" stroked="false">
                <v:path arrowok="t"/>
                <v:fill type="solid"/>
              </v:shape>
            </v:group>
            <v:group style="position:absolute;left:6897;top:6863;width:10;height:20" coordorigin="6897,6863" coordsize="10,20">
              <v:shape style="position:absolute;left:6897;top:6863;width:10;height:20" coordorigin="6897,6863" coordsize="10,20" path="m6897,6882l6906,6882,6906,6863,6897,6863,6897,6882xe" filled="true" fillcolor="#000000" stroked="false">
                <v:path arrowok="t"/>
                <v:fill type="solid"/>
              </v:shape>
            </v:group>
            <v:group style="position:absolute;left:6897;top:6882;width:10;height:20" coordorigin="6897,6882" coordsize="10,20">
              <v:shape style="position:absolute;left:6897;top:6882;width:10;height:20" coordorigin="6897,6882" coordsize="10,20" path="m6897,6901l6906,6901,6906,6882,6897,6882,6897,6901xe" filled="true" fillcolor="#000000" stroked="false">
                <v:path arrowok="t"/>
                <v:fill type="solid"/>
              </v:shape>
            </v:group>
            <v:group style="position:absolute;left:6897;top:6901;width:10;height:20" coordorigin="6897,6901" coordsize="10,20">
              <v:shape style="position:absolute;left:6897;top:6901;width:10;height:20" coordorigin="6897,6901" coordsize="10,20" path="m6897,6920l6906,6920,6906,6901,6897,6901,6897,6920xe" filled="true" fillcolor="#000000" stroked="false">
                <v:path arrowok="t"/>
                <v:fill type="solid"/>
              </v:shape>
            </v:group>
            <v:group style="position:absolute;left:6897;top:6920;width:10;height:20" coordorigin="6897,6920" coordsize="10,20">
              <v:shape style="position:absolute;left:6897;top:6920;width:10;height:20" coordorigin="6897,6920" coordsize="10,20" path="m6897,6939l6906,6939,6906,6920,6897,6920,6897,6939xe" filled="true" fillcolor="#000000" stroked="false">
                <v:path arrowok="t"/>
                <v:fill type="solid"/>
              </v:shape>
            </v:group>
            <v:group style="position:absolute;left:6897;top:6939;width:10;height:20" coordorigin="6897,6939" coordsize="10,20">
              <v:shape style="position:absolute;left:6897;top:6939;width:10;height:20" coordorigin="6897,6939" coordsize="10,20" path="m6897,6959l6906,6959,6906,6939,6897,6939,6897,6959xe" filled="true" fillcolor="#000000" stroked="false">
                <v:path arrowok="t"/>
                <v:fill type="solid"/>
              </v:shape>
            </v:group>
            <v:group style="position:absolute;left:6897;top:6959;width:10;height:20" coordorigin="6897,6959" coordsize="10,20">
              <v:shape style="position:absolute;left:6897;top:6959;width:10;height:20" coordorigin="6897,6959" coordsize="10,20" path="m6897,6978l6906,6978,6906,6959,6897,6959,6897,6978xe" filled="true" fillcolor="#000000" stroked="false">
                <v:path arrowok="t"/>
                <v:fill type="solid"/>
              </v:shape>
            </v:group>
            <v:group style="position:absolute;left:6897;top:6978;width:10;height:20" coordorigin="6897,6978" coordsize="10,20">
              <v:shape style="position:absolute;left:6897;top:6978;width:10;height:20" coordorigin="6897,6978" coordsize="10,20" path="m6897,6997l6906,6997,6906,6978,6897,6978,6897,6997xe" filled="true" fillcolor="#000000" stroked="false">
                <v:path arrowok="t"/>
                <v:fill type="solid"/>
              </v:shape>
            </v:group>
            <v:group style="position:absolute;left:6897;top:6997;width:10;height:20" coordorigin="6897,6997" coordsize="10,20">
              <v:shape style="position:absolute;left:6897;top:6997;width:10;height:20" coordorigin="6897,6997" coordsize="10,20" path="m6897,7016l6906,7016,6906,6997,6897,6997,6897,7016xe" filled="true" fillcolor="#000000" stroked="false">
                <v:path arrowok="t"/>
                <v:fill type="solid"/>
              </v:shape>
            </v:group>
            <v:group style="position:absolute;left:6897;top:7016;width:10;height:20" coordorigin="6897,7016" coordsize="10,20">
              <v:shape style="position:absolute;left:6897;top:7016;width:10;height:20" coordorigin="6897,7016" coordsize="10,20" path="m6897,7035l6906,7035,6906,7016,6897,7016,6897,7035xe" filled="true" fillcolor="#000000" stroked="false">
                <v:path arrowok="t"/>
                <v:fill type="solid"/>
              </v:shape>
            </v:group>
            <v:group style="position:absolute;left:6897;top:7035;width:10;height:20" coordorigin="6897,7035" coordsize="10,20">
              <v:shape style="position:absolute;left:6897;top:7035;width:10;height:20" coordorigin="6897,7035" coordsize="10,20" path="m6897,7055l6906,7055,6906,7035,6897,7035,6897,7055xe" filled="true" fillcolor="#000000" stroked="false">
                <v:path arrowok="t"/>
                <v:fill type="solid"/>
              </v:shape>
            </v:group>
            <v:group style="position:absolute;left:6897;top:7055;width:10;height:20" coordorigin="6897,7055" coordsize="10,20">
              <v:shape style="position:absolute;left:6897;top:7055;width:10;height:20" coordorigin="6897,7055" coordsize="10,20" path="m6897,7074l6906,7074,6906,7055,6897,7055,6897,7074xe" filled="true" fillcolor="#000000" stroked="false">
                <v:path arrowok="t"/>
                <v:fill type="solid"/>
              </v:shape>
            </v:group>
            <v:group style="position:absolute;left:6897;top:7074;width:10;height:20" coordorigin="6897,7074" coordsize="10,20">
              <v:shape style="position:absolute;left:6897;top:7074;width:10;height:20" coordorigin="6897,7074" coordsize="10,20" path="m6897,7093l6906,7093,6906,7074,6897,7074,6897,7093xe" filled="true" fillcolor="#000000" stroked="false">
                <v:path arrowok="t"/>
                <v:fill type="solid"/>
              </v:shape>
            </v:group>
            <v:group style="position:absolute;left:6897;top:7093;width:10;height:20" coordorigin="6897,7093" coordsize="10,20">
              <v:shape style="position:absolute;left:6897;top:7093;width:10;height:20" coordorigin="6897,7093" coordsize="10,20" path="m6897,7112l6906,7112,6906,7093,6897,7093,6897,7112xe" filled="true" fillcolor="#000000" stroked="false">
                <v:path arrowok="t"/>
                <v:fill type="solid"/>
              </v:shape>
            </v:group>
            <v:group style="position:absolute;left:6897;top:7112;width:10;height:20" coordorigin="6897,7112" coordsize="10,20">
              <v:shape style="position:absolute;left:6897;top:7112;width:10;height:20" coordorigin="6897,7112" coordsize="10,20" path="m6897,7131l6906,7131,6906,7112,6897,7112,6897,7131xe" filled="true" fillcolor="#000000" stroked="false">
                <v:path arrowok="t"/>
                <v:fill type="solid"/>
              </v:shape>
            </v:group>
            <v:group style="position:absolute;left:6897;top:7131;width:10;height:20" coordorigin="6897,7131" coordsize="10,20">
              <v:shape style="position:absolute;left:6897;top:7131;width:10;height:20" coordorigin="6897,7131" coordsize="10,20" path="m6897,7151l6906,7151,6906,7131,6897,7131,6897,7151xe" filled="true" fillcolor="#000000" stroked="false">
                <v:path arrowok="t"/>
                <v:fill type="solid"/>
              </v:shape>
            </v:group>
            <v:group style="position:absolute;left:6897;top:7151;width:10;height:20" coordorigin="6897,7151" coordsize="10,20">
              <v:shape style="position:absolute;left:6897;top:7151;width:10;height:20" coordorigin="6897,7151" coordsize="10,20" path="m6897,7170l6906,7170,6906,7151,6897,7151,6897,7170xe" filled="true" fillcolor="#000000" stroked="false">
                <v:path arrowok="t"/>
                <v:fill type="solid"/>
              </v:shape>
            </v:group>
            <v:group style="position:absolute;left:6897;top:7170;width:10;height:20" coordorigin="6897,7170" coordsize="10,20">
              <v:shape style="position:absolute;left:6897;top:7170;width:10;height:20" coordorigin="6897,7170" coordsize="10,20" path="m6897,7189l6906,7189,6906,7170,6897,7170,6897,7189xe" filled="true" fillcolor="#000000" stroked="false">
                <v:path arrowok="t"/>
                <v:fill type="solid"/>
              </v:shape>
            </v:group>
            <v:group style="position:absolute;left:6897;top:7189;width:10;height:20" coordorigin="6897,7189" coordsize="10,20">
              <v:shape style="position:absolute;left:6897;top:7189;width:10;height:20" coordorigin="6897,7189" coordsize="10,20" path="m6897,7208l6906,7208,6906,7189,6897,7189,6897,7208xe" filled="true" fillcolor="#000000" stroked="false">
                <v:path arrowok="t"/>
                <v:fill type="solid"/>
              </v:shape>
            </v:group>
            <v:group style="position:absolute;left:6897;top:7208;width:10;height:20" coordorigin="6897,7208" coordsize="10,20">
              <v:shape style="position:absolute;left:6897;top:7208;width:10;height:20" coordorigin="6897,7208" coordsize="10,20" path="m6897,7227l6906,7227,6906,7208,6897,7208,6897,7227xe" filled="true" fillcolor="#000000" stroked="false">
                <v:path arrowok="t"/>
                <v:fill type="solid"/>
              </v:shape>
            </v:group>
            <v:group style="position:absolute;left:6897;top:7227;width:10;height:20" coordorigin="6897,7227" coordsize="10,20">
              <v:shape style="position:absolute;left:6897;top:7227;width:10;height:20" coordorigin="6897,7227" coordsize="10,20" path="m6897,7247l6906,7247,6906,7227,6897,7227,6897,7247xe" filled="true" fillcolor="#000000" stroked="false">
                <v:path arrowok="t"/>
                <v:fill type="solid"/>
              </v:shape>
            </v:group>
            <v:group style="position:absolute;left:6897;top:7247;width:10;height:20" coordorigin="6897,7247" coordsize="10,20">
              <v:shape style="position:absolute;left:6897;top:7247;width:10;height:20" coordorigin="6897,7247" coordsize="10,20" path="m6897,7266l6906,7266,6906,7247,6897,7247,6897,7266xe" filled="true" fillcolor="#000000" stroked="false">
                <v:path arrowok="t"/>
                <v:fill type="solid"/>
              </v:shape>
            </v:group>
            <v:group style="position:absolute;left:6897;top:7266;width:10;height:20" coordorigin="6897,7266" coordsize="10,20">
              <v:shape style="position:absolute;left:6897;top:7266;width:10;height:20" coordorigin="6897,7266" coordsize="10,20" path="m6897,7285l6906,7285,6906,7266,6897,7266,6897,7285xe" filled="true" fillcolor="#000000" stroked="false">
                <v:path arrowok="t"/>
                <v:fill type="solid"/>
              </v:shape>
            </v:group>
            <v:group style="position:absolute;left:6897;top:7285;width:10;height:20" coordorigin="6897,7285" coordsize="10,20">
              <v:shape style="position:absolute;left:6897;top:7285;width:10;height:20" coordorigin="6897,7285" coordsize="10,20" path="m6897,7304l6906,7304,6906,7285,6897,7285,6897,7304xe" filled="true" fillcolor="#000000" stroked="false">
                <v:path arrowok="t"/>
                <v:fill type="solid"/>
              </v:shape>
            </v:group>
            <v:group style="position:absolute;left:6897;top:7304;width:10;height:20" coordorigin="6897,7304" coordsize="10,20">
              <v:shape style="position:absolute;left:6897;top:7304;width:10;height:20" coordorigin="6897,7304" coordsize="10,20" path="m6897,7323l6906,7323,6906,7304,6897,7304,6897,7323xe" filled="true" fillcolor="#000000" stroked="false">
                <v:path arrowok="t"/>
                <v:fill type="solid"/>
              </v:shape>
            </v:group>
            <v:group style="position:absolute;left:8524;top:5826;width:10;height:20" coordorigin="8524,5826" coordsize="10,20">
              <v:shape style="position:absolute;left:8524;top:5826;width:10;height:20" coordorigin="8524,5826" coordsize="10,20" path="m8524,5845l8533,5845,8533,5826,8524,5826,8524,5845xe" filled="true" fillcolor="#000000" stroked="false">
                <v:path arrowok="t"/>
                <v:fill type="solid"/>
              </v:shape>
            </v:group>
            <v:group style="position:absolute;left:8524;top:5845;width:10;height:20" coordorigin="8524,5845" coordsize="10,20">
              <v:shape style="position:absolute;left:8524;top:5845;width:10;height:20" coordorigin="8524,5845" coordsize="10,20" path="m8524,5864l8533,5864,8533,5845,8524,5845,8524,5864xe" filled="true" fillcolor="#000000" stroked="false">
                <v:path arrowok="t"/>
                <v:fill type="solid"/>
              </v:shape>
            </v:group>
            <v:group style="position:absolute;left:8524;top:5864;width:10;height:20" coordorigin="8524,5864" coordsize="10,20">
              <v:shape style="position:absolute;left:8524;top:5864;width:10;height:20" coordorigin="8524,5864" coordsize="10,20" path="m8524,5883l8533,5883,8533,5864,8524,5864,8524,5883xe" filled="true" fillcolor="#000000" stroked="false">
                <v:path arrowok="t"/>
                <v:fill type="solid"/>
              </v:shape>
            </v:group>
            <v:group style="position:absolute;left:8524;top:5883;width:10;height:20" coordorigin="8524,5883" coordsize="10,20">
              <v:shape style="position:absolute;left:8524;top:5883;width:10;height:20" coordorigin="8524,5883" coordsize="10,20" path="m8524,5903l8533,5903,8533,5883,8524,5883,8524,5903xe" filled="true" fillcolor="#000000" stroked="false">
                <v:path arrowok="t"/>
                <v:fill type="solid"/>
              </v:shape>
            </v:group>
            <v:group style="position:absolute;left:8524;top:5903;width:10;height:20" coordorigin="8524,5903" coordsize="10,20">
              <v:shape style="position:absolute;left:8524;top:5903;width:10;height:20" coordorigin="8524,5903" coordsize="10,20" path="m8524,5922l8533,5922,8533,5903,8524,5903,8524,5922xe" filled="true" fillcolor="#000000" stroked="false">
                <v:path arrowok="t"/>
                <v:fill type="solid"/>
              </v:shape>
            </v:group>
            <v:group style="position:absolute;left:8524;top:5922;width:10;height:20" coordorigin="8524,5922" coordsize="10,20">
              <v:shape style="position:absolute;left:8524;top:5922;width:10;height:20" coordorigin="8524,5922" coordsize="10,20" path="m8524,5941l8533,5941,8533,5922,8524,5922,8524,5941xe" filled="true" fillcolor="#000000" stroked="false">
                <v:path arrowok="t"/>
                <v:fill type="solid"/>
              </v:shape>
            </v:group>
            <v:group style="position:absolute;left:8524;top:5941;width:10;height:20" coordorigin="8524,5941" coordsize="10,20">
              <v:shape style="position:absolute;left:8524;top:5941;width:10;height:20" coordorigin="8524,5941" coordsize="10,20" path="m8524,5960l8533,5960,8533,5941,8524,5941,8524,5960xe" filled="true" fillcolor="#000000" stroked="false">
                <v:path arrowok="t"/>
                <v:fill type="solid"/>
              </v:shape>
            </v:group>
            <v:group style="position:absolute;left:8524;top:5960;width:10;height:20" coordorigin="8524,5960" coordsize="10,20">
              <v:shape style="position:absolute;left:8524;top:5960;width:10;height:20" coordorigin="8524,5960" coordsize="10,20" path="m8524,5979l8533,5979,8533,5960,8524,5960,8524,5979xe" filled="true" fillcolor="#000000" stroked="false">
                <v:path arrowok="t"/>
                <v:fill type="solid"/>
              </v:shape>
            </v:group>
            <v:group style="position:absolute;left:8524;top:5979;width:10;height:20" coordorigin="8524,5979" coordsize="10,20">
              <v:shape style="position:absolute;left:8524;top:5979;width:10;height:20" coordorigin="8524,5979" coordsize="10,20" path="m8524,5999l8533,5999,8533,5979,8524,5979,8524,5999xe" filled="true" fillcolor="#000000" stroked="false">
                <v:path arrowok="t"/>
                <v:fill type="solid"/>
              </v:shape>
            </v:group>
            <v:group style="position:absolute;left:8524;top:5999;width:10;height:20" coordorigin="8524,5999" coordsize="10,20">
              <v:shape style="position:absolute;left:8524;top:5999;width:10;height:20" coordorigin="8524,5999" coordsize="10,20" path="m8524,6018l8533,6018,8533,5999,8524,5999,8524,6018xe" filled="true" fillcolor="#000000" stroked="false">
                <v:path arrowok="t"/>
                <v:fill type="solid"/>
              </v:shape>
            </v:group>
            <v:group style="position:absolute;left:8524;top:6018;width:10;height:20" coordorigin="8524,6018" coordsize="10,20">
              <v:shape style="position:absolute;left:8524;top:6018;width:10;height:20" coordorigin="8524,6018" coordsize="10,20" path="m8524,6037l8533,6037,8533,6018,8524,6018,8524,6037xe" filled="true" fillcolor="#000000" stroked="false">
                <v:path arrowok="t"/>
                <v:fill type="solid"/>
              </v:shape>
            </v:group>
            <v:group style="position:absolute;left:8524;top:6037;width:10;height:20" coordorigin="8524,6037" coordsize="10,20">
              <v:shape style="position:absolute;left:8524;top:6037;width:10;height:20" coordorigin="8524,6037" coordsize="10,20" path="m8524,6056l8533,6056,8533,6037,8524,6037,8524,6056xe" filled="true" fillcolor="#000000" stroked="false">
                <v:path arrowok="t"/>
                <v:fill type="solid"/>
              </v:shape>
            </v:group>
            <v:group style="position:absolute;left:8524;top:6056;width:10;height:20" coordorigin="8524,6056" coordsize="10,20">
              <v:shape style="position:absolute;left:8524;top:6056;width:10;height:20" coordorigin="8524,6056" coordsize="10,20" path="m8524,6075l8533,6075,8533,6056,8524,6056,8524,6075xe" filled="true" fillcolor="#000000" stroked="false">
                <v:path arrowok="t"/>
                <v:fill type="solid"/>
              </v:shape>
            </v:group>
            <v:group style="position:absolute;left:8524;top:6075;width:10;height:20" coordorigin="8524,6075" coordsize="10,20">
              <v:shape style="position:absolute;left:8524;top:6075;width:10;height:20" coordorigin="8524,6075" coordsize="10,20" path="m8524,6095l8533,6095,8533,6075,8524,6075,8524,6095xe" filled="true" fillcolor="#000000" stroked="false">
                <v:path arrowok="t"/>
                <v:fill type="solid"/>
              </v:shape>
            </v:group>
            <v:group style="position:absolute;left:8524;top:6095;width:10;height:20" coordorigin="8524,6095" coordsize="10,20">
              <v:shape style="position:absolute;left:8524;top:6095;width:10;height:20" coordorigin="8524,6095" coordsize="10,20" path="m8524,6114l8533,6114,8533,6095,8524,6095,8524,6114xe" filled="true" fillcolor="#000000" stroked="false">
                <v:path arrowok="t"/>
                <v:fill type="solid"/>
              </v:shape>
            </v:group>
            <v:group style="position:absolute;left:8524;top:6114;width:10;height:20" coordorigin="8524,6114" coordsize="10,20">
              <v:shape style="position:absolute;left:8524;top:6114;width:10;height:20" coordorigin="8524,6114" coordsize="10,20" path="m8524,6133l8533,6133,8533,6114,8524,6114,8524,6133xe" filled="true" fillcolor="#000000" stroked="false">
                <v:path arrowok="t"/>
                <v:fill type="solid"/>
              </v:shape>
            </v:group>
            <v:group style="position:absolute;left:8524;top:6133;width:10;height:20" coordorigin="8524,6133" coordsize="10,20">
              <v:shape style="position:absolute;left:8524;top:6133;width:10;height:20" coordorigin="8524,6133" coordsize="10,20" path="m8524,6152l8533,6152,8533,6133,8524,6133,8524,6152xe" filled="true" fillcolor="#000000" stroked="false">
                <v:path arrowok="t"/>
                <v:fill type="solid"/>
              </v:shape>
            </v:group>
            <v:group style="position:absolute;left:8524;top:6152;width:10;height:20" coordorigin="8524,6152" coordsize="10,20">
              <v:shape style="position:absolute;left:8524;top:6152;width:10;height:20" coordorigin="8524,6152" coordsize="10,20" path="m8524,6171l8533,6171,8533,6152,8524,6152,8524,6171xe" filled="true" fillcolor="#000000" stroked="false">
                <v:path arrowok="t"/>
                <v:fill type="solid"/>
              </v:shape>
            </v:group>
            <v:group style="position:absolute;left:8524;top:6171;width:10;height:20" coordorigin="8524,6171" coordsize="10,20">
              <v:shape style="position:absolute;left:8524;top:6171;width:10;height:20" coordorigin="8524,6171" coordsize="10,20" path="m8524,6191l8533,6191,8533,6171,8524,6171,8524,6191xe" filled="true" fillcolor="#000000" stroked="false">
                <v:path arrowok="t"/>
                <v:fill type="solid"/>
              </v:shape>
            </v:group>
            <v:group style="position:absolute;left:8524;top:6191;width:10;height:20" coordorigin="8524,6191" coordsize="10,20">
              <v:shape style="position:absolute;left:8524;top:6191;width:10;height:20" coordorigin="8524,6191" coordsize="10,20" path="m8524,6210l8533,6210,8533,6191,8524,6191,8524,6210xe" filled="true" fillcolor="#000000" stroked="false">
                <v:path arrowok="t"/>
                <v:fill type="solid"/>
              </v:shape>
            </v:group>
            <v:group style="position:absolute;left:8524;top:6210;width:10;height:20" coordorigin="8524,6210" coordsize="10,20">
              <v:shape style="position:absolute;left:8524;top:6210;width:10;height:20" coordorigin="8524,6210" coordsize="10,20" path="m8524,6229l8533,6229,8533,6210,8524,6210,8524,6229xe" filled="true" fillcolor="#000000" stroked="false">
                <v:path arrowok="t"/>
                <v:fill type="solid"/>
              </v:shape>
            </v:group>
            <v:group style="position:absolute;left:8524;top:6229;width:10;height:20" coordorigin="8524,6229" coordsize="10,20">
              <v:shape style="position:absolute;left:8524;top:6229;width:10;height:20" coordorigin="8524,6229" coordsize="10,20" path="m8524,6248l8533,6248,8533,6229,8524,6229,8524,6248xe" filled="true" fillcolor="#000000" stroked="false">
                <v:path arrowok="t"/>
                <v:fill type="solid"/>
              </v:shape>
            </v:group>
            <v:group style="position:absolute;left:8524;top:6248;width:10;height:20" coordorigin="8524,6248" coordsize="10,20">
              <v:shape style="position:absolute;left:8524;top:6248;width:10;height:20" coordorigin="8524,6248" coordsize="10,20" path="m8524,6267l8533,6267,8533,6248,8524,6248,8524,6267xe" filled="true" fillcolor="#000000" stroked="false">
                <v:path arrowok="t"/>
                <v:fill type="solid"/>
              </v:shape>
            </v:group>
            <v:group style="position:absolute;left:8524;top:6267;width:10;height:20" coordorigin="8524,6267" coordsize="10,20">
              <v:shape style="position:absolute;left:8524;top:6267;width:10;height:20" coordorigin="8524,6267" coordsize="10,20" path="m8524,6287l8533,6287,8533,6267,8524,6267,8524,6287xe" filled="true" fillcolor="#000000" stroked="false">
                <v:path arrowok="t"/>
                <v:fill type="solid"/>
              </v:shape>
            </v:group>
            <v:group style="position:absolute;left:8524;top:6287;width:10;height:20" coordorigin="8524,6287" coordsize="10,20">
              <v:shape style="position:absolute;left:8524;top:6287;width:10;height:20" coordorigin="8524,6287" coordsize="10,20" path="m8524,6306l8533,6306,8533,6287,8524,6287,8524,6306xe" filled="true" fillcolor="#000000" stroked="false">
                <v:path arrowok="t"/>
                <v:fill type="solid"/>
              </v:shape>
            </v:group>
            <v:group style="position:absolute;left:8524;top:6306;width:10;height:20" coordorigin="8524,6306" coordsize="10,20">
              <v:shape style="position:absolute;left:8524;top:6306;width:10;height:20" coordorigin="8524,6306" coordsize="10,20" path="m8524,6325l8533,6325,8533,6306,8524,6306,8524,6325xe" filled="true" fillcolor="#000000" stroked="false">
                <v:path arrowok="t"/>
                <v:fill type="solid"/>
              </v:shape>
            </v:group>
            <v:group style="position:absolute;left:8524;top:6325;width:10;height:20" coordorigin="8524,6325" coordsize="10,20">
              <v:shape style="position:absolute;left:8524;top:6325;width:10;height:20" coordorigin="8524,6325" coordsize="10,20" path="m8524,6344l8533,6344,8533,6325,8524,6325,8524,6344xe" filled="true" fillcolor="#000000" stroked="false">
                <v:path arrowok="t"/>
                <v:fill type="solid"/>
              </v:shape>
            </v:group>
            <v:group style="position:absolute;left:8524;top:6344;width:10;height:20" coordorigin="8524,6344" coordsize="10,20">
              <v:shape style="position:absolute;left:8524;top:6344;width:10;height:20" coordorigin="8524,6344" coordsize="10,20" path="m8524,6363l8533,6363,8533,6344,8524,6344,8524,6363xe" filled="true" fillcolor="#000000" stroked="false">
                <v:path arrowok="t"/>
                <v:fill type="solid"/>
              </v:shape>
            </v:group>
            <v:group style="position:absolute;left:8524;top:6363;width:10;height:20" coordorigin="8524,6363" coordsize="10,20">
              <v:shape style="position:absolute;left:8524;top:6363;width:10;height:20" coordorigin="8524,6363" coordsize="10,20" path="m8524,6383l8533,6383,8533,6363,8524,6363,8524,6383xe" filled="true" fillcolor="#000000" stroked="false">
                <v:path arrowok="t"/>
                <v:fill type="solid"/>
              </v:shape>
            </v:group>
            <v:group style="position:absolute;left:8524;top:6383;width:10;height:20" coordorigin="8524,6383" coordsize="10,20">
              <v:shape style="position:absolute;left:8524;top:6383;width:10;height:20" coordorigin="8524,6383" coordsize="10,20" path="m8524,6402l8533,6402,8533,6383,8524,6383,8524,6402xe" filled="true" fillcolor="#000000" stroked="false">
                <v:path arrowok="t"/>
                <v:fill type="solid"/>
              </v:shape>
            </v:group>
            <v:group style="position:absolute;left:8524;top:6402;width:10;height:20" coordorigin="8524,6402" coordsize="10,20">
              <v:shape style="position:absolute;left:8524;top:6402;width:10;height:20" coordorigin="8524,6402" coordsize="10,20" path="m8524,6421l8533,6421,8533,6402,8524,6402,8524,6421xe" filled="true" fillcolor="#000000" stroked="false">
                <v:path arrowok="t"/>
                <v:fill type="solid"/>
              </v:shape>
            </v:group>
            <v:group style="position:absolute;left:8524;top:6421;width:10;height:20" coordorigin="8524,6421" coordsize="10,20">
              <v:shape style="position:absolute;left:8524;top:6421;width:10;height:20" coordorigin="8524,6421" coordsize="10,20" path="m8524,6440l8533,6440,8533,6421,8524,6421,8524,6440xe" filled="true" fillcolor="#000000" stroked="false">
                <v:path arrowok="t"/>
                <v:fill type="solid"/>
              </v:shape>
            </v:group>
            <v:group style="position:absolute;left:8524;top:6440;width:10;height:20" coordorigin="8524,6440" coordsize="10,20">
              <v:shape style="position:absolute;left:8524;top:6440;width:10;height:20" coordorigin="8524,6440" coordsize="10,20" path="m8524,6459l8533,6459,8533,6440,8524,6440,8524,6459xe" filled="true" fillcolor="#000000" stroked="false">
                <v:path arrowok="t"/>
                <v:fill type="solid"/>
              </v:shape>
            </v:group>
            <v:group style="position:absolute;left:8524;top:6459;width:10;height:20" coordorigin="8524,6459" coordsize="10,20">
              <v:shape style="position:absolute;left:8524;top:6459;width:10;height:20" coordorigin="8524,6459" coordsize="10,20" path="m8524,6479l8533,6479,8533,6459,8524,6459,8524,6479xe" filled="true" fillcolor="#000000" stroked="false">
                <v:path arrowok="t"/>
                <v:fill type="solid"/>
              </v:shape>
            </v:group>
            <v:group style="position:absolute;left:8524;top:6479;width:10;height:20" coordorigin="8524,6479" coordsize="10,20">
              <v:shape style="position:absolute;left:8524;top:6479;width:10;height:20" coordorigin="8524,6479" coordsize="10,20" path="m8524,6498l8533,6498,8533,6479,8524,6479,8524,6498xe" filled="true" fillcolor="#000000" stroked="false">
                <v:path arrowok="t"/>
                <v:fill type="solid"/>
              </v:shape>
            </v:group>
            <v:group style="position:absolute;left:8524;top:6498;width:10;height:20" coordorigin="8524,6498" coordsize="10,20">
              <v:shape style="position:absolute;left:8524;top:6498;width:10;height:20" coordorigin="8524,6498" coordsize="10,20" path="m8524,6517l8533,6517,8533,6498,8524,6498,8524,6517xe" filled="true" fillcolor="#000000" stroked="false">
                <v:path arrowok="t"/>
                <v:fill type="solid"/>
              </v:shape>
            </v:group>
            <v:group style="position:absolute;left:8524;top:6517;width:10;height:20" coordorigin="8524,6517" coordsize="10,20">
              <v:shape style="position:absolute;left:8524;top:6517;width:10;height:20" coordorigin="8524,6517" coordsize="10,20" path="m8524,6536l8533,6536,8533,6517,8524,6517,8524,6536xe" filled="true" fillcolor="#000000" stroked="false">
                <v:path arrowok="t"/>
                <v:fill type="solid"/>
              </v:shape>
            </v:group>
            <v:group style="position:absolute;left:8524;top:6536;width:10;height:20" coordorigin="8524,6536" coordsize="10,20">
              <v:shape style="position:absolute;left:8524;top:6536;width:10;height:20" coordorigin="8524,6536" coordsize="10,20" path="m8524,6555l8533,6555,8533,6536,8524,6536,8524,6555xe" filled="true" fillcolor="#000000" stroked="false">
                <v:path arrowok="t"/>
                <v:fill type="solid"/>
              </v:shape>
            </v:group>
            <v:group style="position:absolute;left:8524;top:6555;width:10;height:20" coordorigin="8524,6555" coordsize="10,20">
              <v:shape style="position:absolute;left:8524;top:6555;width:10;height:20" coordorigin="8524,6555" coordsize="10,20" path="m8524,6575l8533,6575,8533,6555,8524,6555,8524,6575xe" filled="true" fillcolor="#000000" stroked="false">
                <v:path arrowok="t"/>
                <v:fill type="solid"/>
              </v:shape>
            </v:group>
            <v:group style="position:absolute;left:8524;top:6575;width:10;height:20" coordorigin="8524,6575" coordsize="10,20">
              <v:shape style="position:absolute;left:8524;top:6575;width:10;height:20" coordorigin="8524,6575" coordsize="10,20" path="m8524,6594l8533,6594,8533,6575,8524,6575,8524,6594xe" filled="true" fillcolor="#000000" stroked="false">
                <v:path arrowok="t"/>
                <v:fill type="solid"/>
              </v:shape>
            </v:group>
            <v:group style="position:absolute;left:8524;top:6594;width:10;height:20" coordorigin="8524,6594" coordsize="10,20">
              <v:shape style="position:absolute;left:8524;top:6594;width:10;height:20" coordorigin="8524,6594" coordsize="10,20" path="m8524,6613l8533,6613,8533,6594,8524,6594,8524,6613xe" filled="true" fillcolor="#000000" stroked="false">
                <v:path arrowok="t"/>
                <v:fill type="solid"/>
              </v:shape>
            </v:group>
            <v:group style="position:absolute;left:8524;top:6613;width:10;height:20" coordorigin="8524,6613" coordsize="10,20">
              <v:shape style="position:absolute;left:8524;top:6613;width:10;height:20" coordorigin="8524,6613" coordsize="10,20" path="m8524,6632l8533,6632,8533,6613,8524,6613,8524,6632xe" filled="true" fillcolor="#000000" stroked="false">
                <v:path arrowok="t"/>
                <v:fill type="solid"/>
              </v:shape>
            </v:group>
            <v:group style="position:absolute;left:8524;top:6632;width:10;height:20" coordorigin="8524,6632" coordsize="10,20">
              <v:shape style="position:absolute;left:8524;top:6632;width:10;height:20" coordorigin="8524,6632" coordsize="10,20" path="m8524,6651l8533,6651,8533,6632,8524,6632,8524,6651xe" filled="true" fillcolor="#000000" stroked="false">
                <v:path arrowok="t"/>
                <v:fill type="solid"/>
              </v:shape>
            </v:group>
            <v:group style="position:absolute;left:8524;top:6651;width:10;height:20" coordorigin="8524,6651" coordsize="10,20">
              <v:shape style="position:absolute;left:8524;top:6651;width:10;height:20" coordorigin="8524,6651" coordsize="10,20" path="m8524,6671l8533,6671,8533,6651,8524,6651,8524,6671xe" filled="true" fillcolor="#000000" stroked="false">
                <v:path arrowok="t"/>
                <v:fill type="solid"/>
              </v:shape>
            </v:group>
            <v:group style="position:absolute;left:8524;top:6671;width:10;height:20" coordorigin="8524,6671" coordsize="10,20">
              <v:shape style="position:absolute;left:8524;top:6671;width:10;height:20" coordorigin="8524,6671" coordsize="10,20" path="m8524,6690l8533,6690,8533,6671,8524,6671,8524,6690xe" filled="true" fillcolor="#000000" stroked="false">
                <v:path arrowok="t"/>
                <v:fill type="solid"/>
              </v:shape>
            </v:group>
            <v:group style="position:absolute;left:8524;top:6690;width:10;height:20" coordorigin="8524,6690" coordsize="10,20">
              <v:shape style="position:absolute;left:8524;top:6690;width:10;height:20" coordorigin="8524,6690" coordsize="10,20" path="m8524,6709l8533,6709,8533,6690,8524,6690,8524,6709xe" filled="true" fillcolor="#000000" stroked="false">
                <v:path arrowok="t"/>
                <v:fill type="solid"/>
              </v:shape>
            </v:group>
            <v:group style="position:absolute;left:8524;top:6709;width:10;height:20" coordorigin="8524,6709" coordsize="10,20">
              <v:shape style="position:absolute;left:8524;top:6709;width:10;height:20" coordorigin="8524,6709" coordsize="10,20" path="m8524,6728l8533,6728,8533,6709,8524,6709,8524,6728xe" filled="true" fillcolor="#000000" stroked="false">
                <v:path arrowok="t"/>
                <v:fill type="solid"/>
              </v:shape>
            </v:group>
            <v:group style="position:absolute;left:8524;top:6728;width:10;height:20" coordorigin="8524,6728" coordsize="10,20">
              <v:shape style="position:absolute;left:8524;top:6728;width:10;height:20" coordorigin="8524,6728" coordsize="10,20" path="m8524,6747l8533,6747,8533,6728,8524,6728,8524,6747xe" filled="true" fillcolor="#000000" stroked="false">
                <v:path arrowok="t"/>
                <v:fill type="solid"/>
              </v:shape>
            </v:group>
            <v:group style="position:absolute;left:8524;top:6747;width:10;height:20" coordorigin="8524,6747" coordsize="10,20">
              <v:shape style="position:absolute;left:8524;top:6747;width:10;height:20" coordorigin="8524,6747" coordsize="10,20" path="m8524,6767l8533,6767,8533,6747,8524,6747,8524,6767xe" filled="true" fillcolor="#000000" stroked="false">
                <v:path arrowok="t"/>
                <v:fill type="solid"/>
              </v:shape>
            </v:group>
            <v:group style="position:absolute;left:8524;top:6767;width:10;height:20" coordorigin="8524,6767" coordsize="10,20">
              <v:shape style="position:absolute;left:8524;top:6767;width:10;height:20" coordorigin="8524,6767" coordsize="10,20" path="m8524,6786l8533,6786,8533,6767,8524,6767,8524,6786xe" filled="true" fillcolor="#000000" stroked="false">
                <v:path arrowok="t"/>
                <v:fill type="solid"/>
              </v:shape>
            </v:group>
            <v:group style="position:absolute;left:8524;top:6786;width:10;height:20" coordorigin="8524,6786" coordsize="10,20">
              <v:shape style="position:absolute;left:8524;top:6786;width:10;height:20" coordorigin="8524,6786" coordsize="10,20" path="m8524,6805l8533,6805,8533,6786,8524,6786,8524,6805xe" filled="true" fillcolor="#000000" stroked="false">
                <v:path arrowok="t"/>
                <v:fill type="solid"/>
              </v:shape>
            </v:group>
            <v:group style="position:absolute;left:8524;top:6805;width:10;height:20" coordorigin="8524,6805" coordsize="10,20">
              <v:shape style="position:absolute;left:8524;top:6805;width:10;height:20" coordorigin="8524,6805" coordsize="10,20" path="m8524,6824l8533,6824,8533,6805,8524,6805,8524,6824xe" filled="true" fillcolor="#000000" stroked="false">
                <v:path arrowok="t"/>
                <v:fill type="solid"/>
              </v:shape>
            </v:group>
            <v:group style="position:absolute;left:8524;top:6824;width:10;height:20" coordorigin="8524,6824" coordsize="10,20">
              <v:shape style="position:absolute;left:8524;top:6824;width:10;height:20" coordorigin="8524,6824" coordsize="10,20" path="m8524,6843l8533,6843,8533,6824,8524,6824,8524,6843xe" filled="true" fillcolor="#000000" stroked="false">
                <v:path arrowok="t"/>
                <v:fill type="solid"/>
              </v:shape>
            </v:group>
            <v:group style="position:absolute;left:8524;top:6843;width:10;height:20" coordorigin="8524,6843" coordsize="10,20">
              <v:shape style="position:absolute;left:8524;top:6843;width:10;height:20" coordorigin="8524,6843" coordsize="10,20" path="m8524,6863l8533,6863,8533,6843,8524,6843,8524,6863xe" filled="true" fillcolor="#000000" stroked="false">
                <v:path arrowok="t"/>
                <v:fill type="solid"/>
              </v:shape>
            </v:group>
            <v:group style="position:absolute;left:8524;top:6863;width:10;height:20" coordorigin="8524,6863" coordsize="10,20">
              <v:shape style="position:absolute;left:8524;top:6863;width:10;height:20" coordorigin="8524,6863" coordsize="10,20" path="m8524,6882l8533,6882,8533,6863,8524,6863,8524,6882xe" filled="true" fillcolor="#000000" stroked="false">
                <v:path arrowok="t"/>
                <v:fill type="solid"/>
              </v:shape>
            </v:group>
            <v:group style="position:absolute;left:8524;top:6882;width:10;height:20" coordorigin="8524,6882" coordsize="10,20">
              <v:shape style="position:absolute;left:8524;top:6882;width:10;height:20" coordorigin="8524,6882" coordsize="10,20" path="m8524,6901l8533,6901,8533,6882,8524,6882,8524,6901xe" filled="true" fillcolor="#000000" stroked="false">
                <v:path arrowok="t"/>
                <v:fill type="solid"/>
              </v:shape>
            </v:group>
            <v:group style="position:absolute;left:8524;top:6901;width:10;height:20" coordorigin="8524,6901" coordsize="10,20">
              <v:shape style="position:absolute;left:8524;top:6901;width:10;height:20" coordorigin="8524,6901" coordsize="10,20" path="m8524,6920l8533,6920,8533,6901,8524,6901,8524,6920xe" filled="true" fillcolor="#000000" stroked="false">
                <v:path arrowok="t"/>
                <v:fill type="solid"/>
              </v:shape>
            </v:group>
            <v:group style="position:absolute;left:8524;top:6920;width:10;height:20" coordorigin="8524,6920" coordsize="10,20">
              <v:shape style="position:absolute;left:8524;top:6920;width:10;height:20" coordorigin="8524,6920" coordsize="10,20" path="m8524,6939l8533,6939,8533,6920,8524,6920,8524,6939xe" filled="true" fillcolor="#000000" stroked="false">
                <v:path arrowok="t"/>
                <v:fill type="solid"/>
              </v:shape>
            </v:group>
            <v:group style="position:absolute;left:8524;top:6939;width:10;height:20" coordorigin="8524,6939" coordsize="10,20">
              <v:shape style="position:absolute;left:8524;top:6939;width:10;height:20" coordorigin="8524,6939" coordsize="10,20" path="m8524,6959l8533,6959,8533,6939,8524,6939,8524,6959xe" filled="true" fillcolor="#000000" stroked="false">
                <v:path arrowok="t"/>
                <v:fill type="solid"/>
              </v:shape>
            </v:group>
            <v:group style="position:absolute;left:8524;top:6959;width:10;height:20" coordorigin="8524,6959" coordsize="10,20">
              <v:shape style="position:absolute;left:8524;top:6959;width:10;height:20" coordorigin="8524,6959" coordsize="10,20" path="m8524,6978l8533,6978,8533,6959,8524,6959,8524,6978xe" filled="true" fillcolor="#000000" stroked="false">
                <v:path arrowok="t"/>
                <v:fill type="solid"/>
              </v:shape>
            </v:group>
            <v:group style="position:absolute;left:8524;top:6978;width:10;height:20" coordorigin="8524,6978" coordsize="10,20">
              <v:shape style="position:absolute;left:8524;top:6978;width:10;height:20" coordorigin="8524,6978" coordsize="10,20" path="m8524,6997l8533,6997,8533,6978,8524,6978,8524,6997xe" filled="true" fillcolor="#000000" stroked="false">
                <v:path arrowok="t"/>
                <v:fill type="solid"/>
              </v:shape>
            </v:group>
            <v:group style="position:absolute;left:8524;top:6997;width:10;height:20" coordorigin="8524,6997" coordsize="10,20">
              <v:shape style="position:absolute;left:8524;top:6997;width:10;height:20" coordorigin="8524,6997" coordsize="10,20" path="m8524,7016l8533,7016,8533,6997,8524,6997,8524,7016xe" filled="true" fillcolor="#000000" stroked="false">
                <v:path arrowok="t"/>
                <v:fill type="solid"/>
              </v:shape>
            </v:group>
            <v:group style="position:absolute;left:8524;top:7016;width:10;height:20" coordorigin="8524,7016" coordsize="10,20">
              <v:shape style="position:absolute;left:8524;top:7016;width:10;height:20" coordorigin="8524,7016" coordsize="10,20" path="m8524,7035l8533,7035,8533,7016,8524,7016,8524,7035xe" filled="true" fillcolor="#000000" stroked="false">
                <v:path arrowok="t"/>
                <v:fill type="solid"/>
              </v:shape>
            </v:group>
            <v:group style="position:absolute;left:8524;top:7035;width:10;height:20" coordorigin="8524,7035" coordsize="10,20">
              <v:shape style="position:absolute;left:8524;top:7035;width:10;height:20" coordorigin="8524,7035" coordsize="10,20" path="m8524,7055l8533,7055,8533,7035,8524,7035,8524,7055xe" filled="true" fillcolor="#000000" stroked="false">
                <v:path arrowok="t"/>
                <v:fill type="solid"/>
              </v:shape>
            </v:group>
            <v:group style="position:absolute;left:8524;top:7055;width:10;height:20" coordorigin="8524,7055" coordsize="10,20">
              <v:shape style="position:absolute;left:8524;top:7055;width:10;height:20" coordorigin="8524,7055" coordsize="10,20" path="m8524,7074l8533,7074,8533,7055,8524,7055,8524,7074xe" filled="true" fillcolor="#000000" stroked="false">
                <v:path arrowok="t"/>
                <v:fill type="solid"/>
              </v:shape>
            </v:group>
            <v:group style="position:absolute;left:8524;top:7074;width:10;height:20" coordorigin="8524,7074" coordsize="10,20">
              <v:shape style="position:absolute;left:8524;top:7074;width:10;height:20" coordorigin="8524,7074" coordsize="10,20" path="m8524,7093l8533,7093,8533,7074,8524,7074,8524,7093xe" filled="true" fillcolor="#000000" stroked="false">
                <v:path arrowok="t"/>
                <v:fill type="solid"/>
              </v:shape>
            </v:group>
            <v:group style="position:absolute;left:8524;top:7093;width:10;height:20" coordorigin="8524,7093" coordsize="10,20">
              <v:shape style="position:absolute;left:8524;top:7093;width:10;height:20" coordorigin="8524,7093" coordsize="10,20" path="m8524,7112l8533,7112,8533,7093,8524,7093,8524,7112xe" filled="true" fillcolor="#000000" stroked="false">
                <v:path arrowok="t"/>
                <v:fill type="solid"/>
              </v:shape>
            </v:group>
            <v:group style="position:absolute;left:8524;top:7112;width:10;height:20" coordorigin="8524,7112" coordsize="10,20">
              <v:shape style="position:absolute;left:8524;top:7112;width:10;height:20" coordorigin="8524,7112" coordsize="10,20" path="m8524,7131l8533,7131,8533,7112,8524,7112,8524,7131xe" filled="true" fillcolor="#000000" stroked="false">
                <v:path arrowok="t"/>
                <v:fill type="solid"/>
              </v:shape>
            </v:group>
            <v:group style="position:absolute;left:8524;top:7131;width:10;height:20" coordorigin="8524,7131" coordsize="10,20">
              <v:shape style="position:absolute;left:8524;top:7131;width:10;height:20" coordorigin="8524,7131" coordsize="10,20" path="m8524,7151l8533,7151,8533,7131,8524,7131,8524,7151xe" filled="true" fillcolor="#000000" stroked="false">
                <v:path arrowok="t"/>
                <v:fill type="solid"/>
              </v:shape>
            </v:group>
            <v:group style="position:absolute;left:8524;top:7151;width:10;height:20" coordorigin="8524,7151" coordsize="10,20">
              <v:shape style="position:absolute;left:8524;top:7151;width:10;height:20" coordorigin="8524,7151" coordsize="10,20" path="m8524,7170l8533,7170,8533,7151,8524,7151,8524,7170xe" filled="true" fillcolor="#000000" stroked="false">
                <v:path arrowok="t"/>
                <v:fill type="solid"/>
              </v:shape>
            </v:group>
            <v:group style="position:absolute;left:8524;top:7170;width:10;height:20" coordorigin="8524,7170" coordsize="10,20">
              <v:shape style="position:absolute;left:8524;top:7170;width:10;height:20" coordorigin="8524,7170" coordsize="10,20" path="m8524,7189l8533,7189,8533,7170,8524,7170,8524,7189xe" filled="true" fillcolor="#000000" stroked="false">
                <v:path arrowok="t"/>
                <v:fill type="solid"/>
              </v:shape>
            </v:group>
            <v:group style="position:absolute;left:8524;top:7189;width:10;height:20" coordorigin="8524,7189" coordsize="10,20">
              <v:shape style="position:absolute;left:8524;top:7189;width:10;height:20" coordorigin="8524,7189" coordsize="10,20" path="m8524,7208l8533,7208,8533,7189,8524,7189,8524,7208xe" filled="true" fillcolor="#000000" stroked="false">
                <v:path arrowok="t"/>
                <v:fill type="solid"/>
              </v:shape>
            </v:group>
            <v:group style="position:absolute;left:8524;top:7208;width:10;height:20" coordorigin="8524,7208" coordsize="10,20">
              <v:shape style="position:absolute;left:8524;top:7208;width:10;height:20" coordorigin="8524,7208" coordsize="10,20" path="m8524,7227l8533,7227,8533,7208,8524,7208,8524,7227xe" filled="true" fillcolor="#000000" stroked="false">
                <v:path arrowok="t"/>
                <v:fill type="solid"/>
              </v:shape>
            </v:group>
            <v:group style="position:absolute;left:8524;top:7227;width:10;height:20" coordorigin="8524,7227" coordsize="10,20">
              <v:shape style="position:absolute;left:8524;top:7227;width:10;height:20" coordorigin="8524,7227" coordsize="10,20" path="m8524,7247l8533,7247,8533,7227,8524,7227,8524,7247xe" filled="true" fillcolor="#000000" stroked="false">
                <v:path arrowok="t"/>
                <v:fill type="solid"/>
              </v:shape>
            </v:group>
            <v:group style="position:absolute;left:8524;top:7247;width:10;height:20" coordorigin="8524,7247" coordsize="10,20">
              <v:shape style="position:absolute;left:8524;top:7247;width:10;height:20" coordorigin="8524,7247" coordsize="10,20" path="m8524,7266l8533,7266,8533,7247,8524,7247,8524,7266xe" filled="true" fillcolor="#000000" stroked="false">
                <v:path arrowok="t"/>
                <v:fill type="solid"/>
              </v:shape>
            </v:group>
            <v:group style="position:absolute;left:8524;top:7266;width:10;height:20" coordorigin="8524,7266" coordsize="10,20">
              <v:shape style="position:absolute;left:8524;top:7266;width:10;height:20" coordorigin="8524,7266" coordsize="10,20" path="m8524,7285l8533,7285,8533,7266,8524,7266,8524,7285xe" filled="true" fillcolor="#000000" stroked="false">
                <v:path arrowok="t"/>
                <v:fill type="solid"/>
              </v:shape>
            </v:group>
            <v:group style="position:absolute;left:8524;top:7285;width:10;height:20" coordorigin="8524,7285" coordsize="10,20">
              <v:shape style="position:absolute;left:8524;top:7285;width:10;height:20" coordorigin="8524,7285" coordsize="10,20" path="m8524,7304l8533,7304,8533,7285,8524,7285,8524,7304xe" filled="true" fillcolor="#000000" stroked="false">
                <v:path arrowok="t"/>
                <v:fill type="solid"/>
              </v:shape>
            </v:group>
            <v:group style="position:absolute;left:8524;top:7304;width:10;height:20" coordorigin="8524,7304" coordsize="10,20">
              <v:shape style="position:absolute;left:8524;top:7304;width:10;height:20" coordorigin="8524,7304" coordsize="10,20" path="m8524,7323l8533,7323,8533,7304,8524,7304,8524,7323xe" filled="true" fillcolor="#000000" stroked="false">
                <v:path arrowok="t"/>
                <v:fill type="solid"/>
              </v:shape>
              <v:shape style="position:absolute;left:2952;top:7227;width:1258;height:106" type="#_x0000_t75" stroked="false">
                <v:imagedata r:id="rId708" o:title=""/>
              </v:shape>
              <v:shape style="position:absolute;left:4187;top:7323;width:1078;height:10" type="#_x0000_t75" stroked="false">
                <v:imagedata r:id="rId716" o:title=""/>
              </v:shape>
              <v:shape style="position:absolute;left:5259;top:7323;width:713;height:10" type="#_x0000_t75" stroked="false">
                <v:imagedata r:id="rId744" o:title=""/>
              </v:shape>
              <v:shape style="position:absolute;left:5967;top:7323;width:929;height:10" type="#_x0000_t75" stroked="false">
                <v:imagedata r:id="rId241" o:title=""/>
              </v:shape>
              <v:shape style="position:absolute;left:6892;top:7323;width:1632;height:10" type="#_x0000_t75" stroked="false">
                <v:imagedata r:id="rId745" o:title=""/>
              </v:shape>
              <v:shape style="position:absolute;left:8519;top:7323;width:1707;height:10" type="#_x0000_t75" stroked="false">
                <v:imagedata r:id="rId746" o:title=""/>
              </v:shape>
              <v:shape style="position:absolute;left:10221;top:7323;width:576;height:10" type="#_x0000_t75" stroked="false">
                <v:imagedata r:id="rId204" o:title=""/>
              </v:shape>
            </v:group>
            <v:group style="position:absolute;left:6897;top:7333;width:10;height:20" coordorigin="6897,7333" coordsize="10,20">
              <v:shape style="position:absolute;left:6897;top:7333;width:10;height:20" coordorigin="6897,7333" coordsize="10,20" path="m6897,7352l6906,7352,6906,7333,6897,7333,6897,7352xe" filled="true" fillcolor="#000000" stroked="false">
                <v:path arrowok="t"/>
                <v:fill type="solid"/>
              </v:shape>
            </v:group>
            <v:group style="position:absolute;left:6897;top:7352;width:10;height:20" coordorigin="6897,7352" coordsize="10,20">
              <v:shape style="position:absolute;left:6897;top:7352;width:10;height:20" coordorigin="6897,7352" coordsize="10,20" path="m6897,7371l6906,7371,6906,7352,6897,7352,6897,7371xe" filled="true" fillcolor="#000000" stroked="false">
                <v:path arrowok="t"/>
                <v:fill type="solid"/>
              </v:shape>
            </v:group>
            <v:group style="position:absolute;left:6897;top:7371;width:10;height:20" coordorigin="6897,7371" coordsize="10,20">
              <v:shape style="position:absolute;left:6897;top:7371;width:10;height:20" coordorigin="6897,7371" coordsize="10,20" path="m6897,7391l6906,7391,6906,7371,6897,7371,6897,7391xe" filled="true" fillcolor="#000000" stroked="false">
                <v:path arrowok="t"/>
                <v:fill type="solid"/>
              </v:shape>
            </v:group>
            <v:group style="position:absolute;left:6897;top:7391;width:10;height:20" coordorigin="6897,7391" coordsize="10,20">
              <v:shape style="position:absolute;left:6897;top:7391;width:10;height:20" coordorigin="6897,7391" coordsize="10,20" path="m6897,7410l6906,7410,6906,7391,6897,7391,6897,7410xe" filled="true" fillcolor="#000000" stroked="false">
                <v:path arrowok="t"/>
                <v:fill type="solid"/>
              </v:shape>
            </v:group>
            <v:group style="position:absolute;left:6897;top:7410;width:10;height:20" coordorigin="6897,7410" coordsize="10,20">
              <v:shape style="position:absolute;left:6897;top:7410;width:10;height:20" coordorigin="6897,7410" coordsize="10,20" path="m6897,7429l6906,7429,6906,7410,6897,7410,6897,7429xe" filled="true" fillcolor="#000000" stroked="false">
                <v:path arrowok="t"/>
                <v:fill type="solid"/>
              </v:shape>
            </v:group>
            <v:group style="position:absolute;left:6897;top:7429;width:10;height:20" coordorigin="6897,7429" coordsize="10,20">
              <v:shape style="position:absolute;left:6897;top:7429;width:10;height:20" coordorigin="6897,7429" coordsize="10,20" path="m6897,7448l6906,7448,6906,7429,6897,7429,6897,7448xe" filled="true" fillcolor="#000000" stroked="false">
                <v:path arrowok="t"/>
                <v:fill type="solid"/>
              </v:shape>
            </v:group>
            <v:group style="position:absolute;left:6897;top:7448;width:10;height:20" coordorigin="6897,7448" coordsize="10,20">
              <v:shape style="position:absolute;left:6897;top:7448;width:10;height:20" coordorigin="6897,7448" coordsize="10,20" path="m6897,7467l6906,7467,6906,7448,6897,7448,6897,7467xe" filled="true" fillcolor="#000000" stroked="false">
                <v:path arrowok="t"/>
                <v:fill type="solid"/>
              </v:shape>
            </v:group>
            <v:group style="position:absolute;left:6897;top:7467;width:10;height:20" coordorigin="6897,7467" coordsize="10,20">
              <v:shape style="position:absolute;left:6897;top:7467;width:10;height:20" coordorigin="6897,7467" coordsize="10,20" path="m6897,7487l6906,7487,6906,7467,6897,7467,6897,7487xe" filled="true" fillcolor="#000000" stroked="false">
                <v:path arrowok="t"/>
                <v:fill type="solid"/>
              </v:shape>
            </v:group>
            <v:group style="position:absolute;left:6897;top:7487;width:10;height:20" coordorigin="6897,7487" coordsize="10,20">
              <v:shape style="position:absolute;left:6897;top:7487;width:10;height:20" coordorigin="6897,7487" coordsize="10,20" path="m6897,7506l6906,7506,6906,7487,6897,7487,6897,7506xe" filled="true" fillcolor="#000000" stroked="false">
                <v:path arrowok="t"/>
                <v:fill type="solid"/>
              </v:shape>
            </v:group>
            <v:group style="position:absolute;left:6897;top:7506;width:10;height:20" coordorigin="6897,7506" coordsize="10,20">
              <v:shape style="position:absolute;left:6897;top:7506;width:10;height:20" coordorigin="6897,7506" coordsize="10,20" path="m6897,7525l6906,7525,6906,7506,6897,7506,6897,7525xe" filled="true" fillcolor="#000000" stroked="false">
                <v:path arrowok="t"/>
                <v:fill type="solid"/>
              </v:shape>
            </v:group>
            <v:group style="position:absolute;left:6897;top:7525;width:10;height:20" coordorigin="6897,7525" coordsize="10,20">
              <v:shape style="position:absolute;left:6897;top:7525;width:10;height:20" coordorigin="6897,7525" coordsize="10,20" path="m6897,7544l6906,7544,6906,7525,6897,7525,6897,7544xe" filled="true" fillcolor="#000000" stroked="false">
                <v:path arrowok="t"/>
                <v:fill type="solid"/>
              </v:shape>
            </v:group>
            <v:group style="position:absolute;left:6897;top:7544;width:10;height:20" coordorigin="6897,7544" coordsize="10,20">
              <v:shape style="position:absolute;left:6897;top:7544;width:10;height:20" coordorigin="6897,7544" coordsize="10,20" path="m6897,7563l6906,7563,6906,7544,6897,7544,6897,7563xe" filled="true" fillcolor="#000000" stroked="false">
                <v:path arrowok="t"/>
                <v:fill type="solid"/>
              </v:shape>
            </v:group>
            <v:group style="position:absolute;left:6897;top:7564;width:10;height:20" coordorigin="6897,7564" coordsize="10,20">
              <v:shape style="position:absolute;left:6897;top:7564;width:10;height:20" coordorigin="6897,7564" coordsize="10,20" path="m6897,7583l6906,7583,6906,7564,6897,7564,6897,7583xe" filled="true" fillcolor="#000000" stroked="false">
                <v:path arrowok="t"/>
                <v:fill type="solid"/>
              </v:shape>
            </v:group>
            <v:group style="position:absolute;left:6897;top:7583;width:10;height:20" coordorigin="6897,7583" coordsize="10,20">
              <v:shape style="position:absolute;left:6897;top:7583;width:10;height:20" coordorigin="6897,7583" coordsize="10,20" path="m6897,7602l6906,7602,6906,7583,6897,7583,6897,7602xe" filled="true" fillcolor="#000000" stroked="false">
                <v:path arrowok="t"/>
                <v:fill type="solid"/>
              </v:shape>
            </v:group>
            <v:group style="position:absolute;left:6897;top:7602;width:10;height:20" coordorigin="6897,7602" coordsize="10,20">
              <v:shape style="position:absolute;left:6897;top:7602;width:10;height:20" coordorigin="6897,7602" coordsize="10,20" path="m6897,7622l6906,7622,6906,7602,6897,7602,6897,7622xe" filled="true" fillcolor="#000000" stroked="false">
                <v:path arrowok="t"/>
                <v:fill type="solid"/>
              </v:shape>
            </v:group>
            <v:group style="position:absolute;left:6897;top:7622;width:10;height:20" coordorigin="6897,7622" coordsize="10,20">
              <v:shape style="position:absolute;left:6897;top:7622;width:10;height:20" coordorigin="6897,7622" coordsize="10,20" path="m6897,7641l6906,7641,6906,7622,6897,7622,6897,7641xe" filled="true" fillcolor="#000000" stroked="false">
                <v:path arrowok="t"/>
                <v:fill type="solid"/>
              </v:shape>
            </v:group>
            <v:group style="position:absolute;left:6897;top:7641;width:10;height:20" coordorigin="6897,7641" coordsize="10,20">
              <v:shape style="position:absolute;left:6897;top:7641;width:10;height:20" coordorigin="6897,7641" coordsize="10,20" path="m6897,7660l6906,7660,6906,7641,6897,7641,6897,7660xe" filled="true" fillcolor="#000000" stroked="false">
                <v:path arrowok="t"/>
                <v:fill type="solid"/>
              </v:shape>
            </v:group>
            <v:group style="position:absolute;left:6897;top:7660;width:10;height:20" coordorigin="6897,7660" coordsize="10,20">
              <v:shape style="position:absolute;left:6897;top:7660;width:10;height:20" coordorigin="6897,7660" coordsize="10,20" path="m6897,7679l6906,7679,6906,7660,6897,7660,6897,7679xe" filled="true" fillcolor="#000000" stroked="false">
                <v:path arrowok="t"/>
                <v:fill type="solid"/>
              </v:shape>
            </v:group>
            <v:group style="position:absolute;left:6897;top:7679;width:10;height:20" coordorigin="6897,7679" coordsize="10,20">
              <v:shape style="position:absolute;left:6897;top:7679;width:10;height:20" coordorigin="6897,7679" coordsize="10,20" path="m6897,7698l6906,7698,6906,7679,6897,7679,6897,7698xe" filled="true" fillcolor="#000000" stroked="false">
                <v:path arrowok="t"/>
                <v:fill type="solid"/>
              </v:shape>
            </v:group>
            <v:group style="position:absolute;left:8524;top:7333;width:10;height:20" coordorigin="8524,7333" coordsize="10,20">
              <v:shape style="position:absolute;left:8524;top:7333;width:10;height:20" coordorigin="8524,7333" coordsize="10,20" path="m8524,7352l8533,7352,8533,7333,8524,7333,8524,7352xe" filled="true" fillcolor="#000000" stroked="false">
                <v:path arrowok="t"/>
                <v:fill type="solid"/>
              </v:shape>
            </v:group>
            <v:group style="position:absolute;left:8524;top:7352;width:10;height:20" coordorigin="8524,7352" coordsize="10,20">
              <v:shape style="position:absolute;left:8524;top:7352;width:10;height:20" coordorigin="8524,7352" coordsize="10,20" path="m8524,7371l8533,7371,8533,7352,8524,7352,8524,7371xe" filled="true" fillcolor="#000000" stroked="false">
                <v:path arrowok="t"/>
                <v:fill type="solid"/>
              </v:shape>
            </v:group>
            <v:group style="position:absolute;left:8524;top:7371;width:10;height:20" coordorigin="8524,7371" coordsize="10,20">
              <v:shape style="position:absolute;left:8524;top:7371;width:10;height:20" coordorigin="8524,7371" coordsize="10,20" path="m8524,7391l8533,7391,8533,7371,8524,7371,8524,7391xe" filled="true" fillcolor="#000000" stroked="false">
                <v:path arrowok="t"/>
                <v:fill type="solid"/>
              </v:shape>
            </v:group>
            <v:group style="position:absolute;left:8524;top:7391;width:10;height:20" coordorigin="8524,7391" coordsize="10,20">
              <v:shape style="position:absolute;left:8524;top:7391;width:10;height:20" coordorigin="8524,7391" coordsize="10,20" path="m8524,7410l8533,7410,8533,7391,8524,7391,8524,7410xe" filled="true" fillcolor="#000000" stroked="false">
                <v:path arrowok="t"/>
                <v:fill type="solid"/>
              </v:shape>
            </v:group>
            <v:group style="position:absolute;left:8524;top:7410;width:10;height:20" coordorigin="8524,7410" coordsize="10,20">
              <v:shape style="position:absolute;left:8524;top:7410;width:10;height:20" coordorigin="8524,7410" coordsize="10,20" path="m8524,7429l8533,7429,8533,7410,8524,7410,8524,7429xe" filled="true" fillcolor="#000000" stroked="false">
                <v:path arrowok="t"/>
                <v:fill type="solid"/>
              </v:shape>
            </v:group>
            <v:group style="position:absolute;left:8524;top:7429;width:10;height:20" coordorigin="8524,7429" coordsize="10,20">
              <v:shape style="position:absolute;left:8524;top:7429;width:10;height:20" coordorigin="8524,7429" coordsize="10,20" path="m8524,7448l8533,7448,8533,7429,8524,7429,8524,7448xe" filled="true" fillcolor="#000000" stroked="false">
                <v:path arrowok="t"/>
                <v:fill type="solid"/>
              </v:shape>
            </v:group>
            <v:group style="position:absolute;left:8524;top:7448;width:10;height:20" coordorigin="8524,7448" coordsize="10,20">
              <v:shape style="position:absolute;left:8524;top:7448;width:10;height:20" coordorigin="8524,7448" coordsize="10,20" path="m8524,7467l8533,7467,8533,7448,8524,7448,8524,7467xe" filled="true" fillcolor="#000000" stroked="false">
                <v:path arrowok="t"/>
                <v:fill type="solid"/>
              </v:shape>
            </v:group>
            <v:group style="position:absolute;left:8524;top:7467;width:10;height:20" coordorigin="8524,7467" coordsize="10,20">
              <v:shape style="position:absolute;left:8524;top:7467;width:10;height:20" coordorigin="8524,7467" coordsize="10,20" path="m8524,7487l8533,7487,8533,7467,8524,7467,8524,7487xe" filled="true" fillcolor="#000000" stroked="false">
                <v:path arrowok="t"/>
                <v:fill type="solid"/>
              </v:shape>
            </v:group>
            <v:group style="position:absolute;left:8524;top:7487;width:10;height:20" coordorigin="8524,7487" coordsize="10,20">
              <v:shape style="position:absolute;left:8524;top:7487;width:10;height:20" coordorigin="8524,7487" coordsize="10,20" path="m8524,7506l8533,7506,8533,7487,8524,7487,8524,7506xe" filled="true" fillcolor="#000000" stroked="false">
                <v:path arrowok="t"/>
                <v:fill type="solid"/>
              </v:shape>
            </v:group>
            <v:group style="position:absolute;left:8524;top:7506;width:10;height:20" coordorigin="8524,7506" coordsize="10,20">
              <v:shape style="position:absolute;left:8524;top:7506;width:10;height:20" coordorigin="8524,7506" coordsize="10,20" path="m8524,7525l8533,7525,8533,7506,8524,7506,8524,7525xe" filled="true" fillcolor="#000000" stroked="false">
                <v:path arrowok="t"/>
                <v:fill type="solid"/>
              </v:shape>
            </v:group>
            <v:group style="position:absolute;left:8524;top:7525;width:10;height:20" coordorigin="8524,7525" coordsize="10,20">
              <v:shape style="position:absolute;left:8524;top:7525;width:10;height:20" coordorigin="8524,7525" coordsize="10,20" path="m8524,7544l8533,7544,8533,7525,8524,7525,8524,7544xe" filled="true" fillcolor="#000000" stroked="false">
                <v:path arrowok="t"/>
                <v:fill type="solid"/>
              </v:shape>
            </v:group>
            <v:group style="position:absolute;left:8524;top:7544;width:10;height:20" coordorigin="8524,7544" coordsize="10,20">
              <v:shape style="position:absolute;left:8524;top:7544;width:10;height:20" coordorigin="8524,7544" coordsize="10,20" path="m8524,7563l8533,7563,8533,7544,8524,7544,8524,7563xe" filled="true" fillcolor="#000000" stroked="false">
                <v:path arrowok="t"/>
                <v:fill type="solid"/>
              </v:shape>
            </v:group>
            <v:group style="position:absolute;left:8524;top:7564;width:10;height:20" coordorigin="8524,7564" coordsize="10,20">
              <v:shape style="position:absolute;left:8524;top:7564;width:10;height:20" coordorigin="8524,7564" coordsize="10,20" path="m8524,7583l8533,7583,8533,7564,8524,7564,8524,7583xe" filled="true" fillcolor="#000000" stroked="false">
                <v:path arrowok="t"/>
                <v:fill type="solid"/>
              </v:shape>
            </v:group>
            <v:group style="position:absolute;left:8524;top:7583;width:10;height:20" coordorigin="8524,7583" coordsize="10,20">
              <v:shape style="position:absolute;left:8524;top:7583;width:10;height:20" coordorigin="8524,7583" coordsize="10,20" path="m8524,7602l8533,7602,8533,7583,8524,7583,8524,7602xe" filled="true" fillcolor="#000000" stroked="false">
                <v:path arrowok="t"/>
                <v:fill type="solid"/>
              </v:shape>
            </v:group>
            <v:group style="position:absolute;left:8524;top:7602;width:10;height:20" coordorigin="8524,7602" coordsize="10,20">
              <v:shape style="position:absolute;left:8524;top:7602;width:10;height:20" coordorigin="8524,7602" coordsize="10,20" path="m8524,7622l8533,7622,8533,7602,8524,7602,8524,7622xe" filled="true" fillcolor="#000000" stroked="false">
                <v:path arrowok="t"/>
                <v:fill type="solid"/>
              </v:shape>
            </v:group>
            <v:group style="position:absolute;left:8524;top:7622;width:10;height:20" coordorigin="8524,7622" coordsize="10,20">
              <v:shape style="position:absolute;left:8524;top:7622;width:10;height:20" coordorigin="8524,7622" coordsize="10,20" path="m8524,7641l8533,7641,8533,7622,8524,7622,8524,7641xe" filled="true" fillcolor="#000000" stroked="false">
                <v:path arrowok="t"/>
                <v:fill type="solid"/>
              </v:shape>
            </v:group>
            <v:group style="position:absolute;left:8524;top:7641;width:10;height:20" coordorigin="8524,7641" coordsize="10,20">
              <v:shape style="position:absolute;left:8524;top:7641;width:10;height:20" coordorigin="8524,7641" coordsize="10,20" path="m8524,7660l8533,7660,8533,7641,8524,7641,8524,7660xe" filled="true" fillcolor="#000000" stroked="false">
                <v:path arrowok="t"/>
                <v:fill type="solid"/>
              </v:shape>
            </v:group>
            <v:group style="position:absolute;left:8524;top:7660;width:10;height:20" coordorigin="8524,7660" coordsize="10,20">
              <v:shape style="position:absolute;left:8524;top:7660;width:10;height:20" coordorigin="8524,7660" coordsize="10,20" path="m8524,7679l8533,7679,8533,7660,8524,7660,8524,7679xe" filled="true" fillcolor="#000000" stroked="false">
                <v:path arrowok="t"/>
                <v:fill type="solid"/>
              </v:shape>
            </v:group>
            <v:group style="position:absolute;left:8524;top:7679;width:10;height:20" coordorigin="8524,7679" coordsize="10,20">
              <v:shape style="position:absolute;left:8524;top:7679;width:10;height:20" coordorigin="8524,7679" coordsize="10,20" path="m8524,7698l8533,7698,8533,7679,8524,7679,8524,7698xe" filled="true" fillcolor="#000000" stroked="false">
                <v:path arrowok="t"/>
                <v:fill type="solid"/>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其他应收款按种类披露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2937" w:type="dxa"/>
        <w:tblLayout w:type="fixed"/>
        <w:tblCellMar>
          <w:top w:w="0" w:type="dxa"/>
          <w:left w:w="0" w:type="dxa"/>
          <w:bottom w:w="0" w:type="dxa"/>
          <w:right w:w="0" w:type="dxa"/>
        </w:tblCellMar>
        <w:tblLook w:val="01E0"/>
      </w:tblPr>
      <w:tblGrid>
        <w:gridCol w:w="1258"/>
        <w:gridCol w:w="1073"/>
        <w:gridCol w:w="708"/>
        <w:gridCol w:w="1052"/>
        <w:gridCol w:w="509"/>
        <w:gridCol w:w="1139"/>
        <w:gridCol w:w="563"/>
        <w:gridCol w:w="991"/>
        <w:gridCol w:w="566"/>
      </w:tblGrid>
      <w:tr>
        <w:trPr>
          <w:trHeight w:val="389" w:hRule="exact"/>
        </w:trPr>
        <w:tc>
          <w:tcPr>
            <w:tcW w:w="4091" w:type="dxa"/>
            <w:gridSpan w:val="4"/>
            <w:tcBorders>
              <w:top w:val="single" w:sz="12" w:space="0" w:color="000000"/>
              <w:left w:val="nil" w:sz="6" w:space="0" w:color="auto"/>
              <w:bottom w:val="nil" w:sz="6" w:space="0" w:color="auto"/>
              <w:right w:val="nil" w:sz="6" w:space="0" w:color="auto"/>
            </w:tcBorders>
          </w:tcPr>
          <w:p>
            <w:pPr>
              <w:pStyle w:val="TableParagraph"/>
              <w:spacing w:line="20" w:lineRule="exact"/>
              <w:ind w:left="125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87" name="image635.png" descr=""/>
                  <wp:cNvGraphicFramePr>
                    <a:graphicFrameLocks noChangeAspect="1"/>
                  </wp:cNvGraphicFramePr>
                  <a:graphic>
                    <a:graphicData uri="http://schemas.openxmlformats.org/drawingml/2006/picture">
                      <pic:pic>
                        <pic:nvPicPr>
                          <pic:cNvPr id="88" name="image635.png"/>
                          <pic:cNvPicPr/>
                        </pic:nvPicPr>
                        <pic:blipFill>
                          <a:blip r:embed="rId730"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61"/>
              <w:ind w:left="2386" w:right="0"/>
              <w:jc w:val="left"/>
              <w:rPr>
                <w:rFonts w:ascii="宋体" w:hAnsi="宋体" w:cs="宋体" w:eastAsia="宋体" w:hint="default"/>
                <w:sz w:val="13"/>
                <w:szCs w:val="13"/>
              </w:rPr>
            </w:pPr>
            <w:r>
              <w:rPr>
                <w:rFonts w:ascii="Calibri" w:hAnsi="Calibri" w:cs="Calibri" w:eastAsia="Calibri" w:hint="default"/>
                <w:sz w:val="13"/>
                <w:szCs w:val="13"/>
              </w:rPr>
              <w:t>2010</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c>
        <w:tc>
          <w:tcPr>
            <w:tcW w:w="509"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8"/>
                <w:szCs w:val="28"/>
              </w:rPr>
            </w:pPr>
          </w:p>
        </w:tc>
        <w:tc>
          <w:tcPr>
            <w:tcW w:w="1139"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right="-16"/>
              <w:jc w:val="right"/>
              <w:rPr>
                <w:rFonts w:ascii="Calibri" w:hAnsi="Calibri" w:cs="Calibri" w:eastAsia="Calibri" w:hint="default"/>
                <w:sz w:val="13"/>
                <w:szCs w:val="13"/>
              </w:rPr>
            </w:pPr>
            <w:r>
              <w:rPr>
                <w:rFonts w:ascii="Calibri"/>
                <w:spacing w:val="-1"/>
                <w:w w:val="99"/>
                <w:sz w:val="13"/>
              </w:rPr>
              <w:t>2</w:t>
            </w:r>
            <w:r>
              <w:rPr>
                <w:rFonts w:ascii="Calibri"/>
                <w:sz w:val="13"/>
              </w:rPr>
            </w:r>
          </w:p>
        </w:tc>
        <w:tc>
          <w:tcPr>
            <w:tcW w:w="1555"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1"/>
              <w:ind w:left="15" w:right="0"/>
              <w:jc w:val="left"/>
              <w:rPr>
                <w:rFonts w:ascii="宋体" w:hAnsi="宋体" w:cs="宋体" w:eastAsia="宋体" w:hint="default"/>
                <w:sz w:val="13"/>
                <w:szCs w:val="13"/>
              </w:rPr>
            </w:pPr>
            <w:r>
              <w:rPr>
                <w:rFonts w:ascii="Calibri" w:hAnsi="Calibri" w:cs="Calibri" w:eastAsia="Calibri" w:hint="default"/>
                <w:sz w:val="13"/>
                <w:szCs w:val="13"/>
              </w:rPr>
              <w:t>009</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c>
        <w:tc>
          <w:tcPr>
            <w:tcW w:w="566" w:type="dxa"/>
            <w:tcBorders>
              <w:top w:val="single" w:sz="12" w:space="0" w:color="000000"/>
              <w:left w:val="nil" w:sz="6" w:space="0" w:color="auto"/>
              <w:bottom w:val="nil" w:sz="6" w:space="0" w:color="auto"/>
              <w:right w:val="nil" w:sz="6" w:space="0" w:color="auto"/>
            </w:tcBorders>
          </w:tcPr>
          <w:p>
            <w:pPr/>
          </w:p>
        </w:tc>
      </w:tr>
      <w:tr>
        <w:trPr>
          <w:trHeight w:val="318" w:hRule="exact"/>
        </w:trPr>
        <w:tc>
          <w:tcPr>
            <w:tcW w:w="1258" w:type="dxa"/>
            <w:tcBorders>
              <w:top w:val="nil" w:sz="6" w:space="0" w:color="auto"/>
              <w:left w:val="nil" w:sz="6" w:space="0" w:color="auto"/>
              <w:bottom w:val="nil" w:sz="6" w:space="0" w:color="auto"/>
              <w:right w:val="single" w:sz="4" w:space="0" w:color="000000"/>
            </w:tcBorders>
          </w:tcPr>
          <w:p>
            <w:pPr/>
          </w:p>
        </w:tc>
        <w:tc>
          <w:tcPr>
            <w:tcW w:w="178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2"/>
              <w:jc w:val="center"/>
              <w:rPr>
                <w:rFonts w:ascii="宋体" w:hAnsi="宋体" w:cs="宋体" w:eastAsia="宋体" w:hint="default"/>
                <w:sz w:val="13"/>
                <w:szCs w:val="13"/>
              </w:rPr>
            </w:pPr>
            <w:r>
              <w:rPr>
                <w:rFonts w:ascii="宋体" w:hAnsi="宋体" w:cs="宋体" w:eastAsia="宋体" w:hint="default"/>
                <w:sz w:val="13"/>
                <w:szCs w:val="13"/>
              </w:rPr>
              <w:t>账面余额</w:t>
            </w:r>
          </w:p>
        </w:tc>
        <w:tc>
          <w:tcPr>
            <w:tcW w:w="1052"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513"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09" w:type="dxa"/>
            <w:tcBorders>
              <w:top w:val="nil" w:sz="6" w:space="0" w:color="auto"/>
              <w:left w:val="nil" w:sz="6" w:space="0" w:color="auto"/>
              <w:bottom w:val="nil" w:sz="6" w:space="0" w:color="auto"/>
              <w:right w:val="single" w:sz="4" w:space="0" w:color="000000"/>
            </w:tcBorders>
          </w:tcPr>
          <w:p>
            <w:pPr/>
          </w:p>
        </w:tc>
        <w:tc>
          <w:tcPr>
            <w:tcW w:w="1139"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29"/>
              <w:jc w:val="righ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c>
        <w:tc>
          <w:tcPr>
            <w:tcW w:w="563"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82"/>
              <w:jc w:val="right"/>
              <w:rPr>
                <w:rFonts w:ascii="宋体" w:hAnsi="宋体" w:cs="宋体" w:eastAsia="宋体" w:hint="default"/>
                <w:sz w:val="13"/>
                <w:szCs w:val="13"/>
              </w:rPr>
            </w:pPr>
            <w:r>
              <w:rPr>
                <w:rFonts w:ascii="宋体" w:hAnsi="宋体" w:cs="宋体" w:eastAsia="宋体" w:hint="default"/>
                <w:w w:val="95"/>
                <w:sz w:val="13"/>
                <w:szCs w:val="13"/>
              </w:rPr>
              <w:t>坏账准</w:t>
            </w:r>
            <w:r>
              <w:rPr>
                <w:rFonts w:ascii="宋体" w:hAnsi="宋体" w:cs="宋体" w:eastAsia="宋体" w:hint="default"/>
                <w:sz w:val="13"/>
                <w:szCs w:val="13"/>
              </w:rPr>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90"/>
              <w:ind w:left="-85" w:right="0"/>
              <w:jc w:val="left"/>
              <w:rPr>
                <w:rFonts w:ascii="宋体" w:hAnsi="宋体" w:cs="宋体" w:eastAsia="宋体" w:hint="default"/>
                <w:sz w:val="13"/>
                <w:szCs w:val="13"/>
              </w:rPr>
            </w:pPr>
            <w:r>
              <w:rPr>
                <w:rFonts w:ascii="宋体" w:hAnsi="宋体" w:cs="宋体" w:eastAsia="宋体" w:hint="default"/>
                <w:w w:val="99"/>
                <w:sz w:val="13"/>
                <w:szCs w:val="13"/>
              </w:rPr>
              <w:t>备</w:t>
            </w:r>
            <w:r>
              <w:rPr>
                <w:rFonts w:ascii="宋体" w:hAnsi="宋体" w:cs="宋体" w:eastAsia="宋体" w:hint="default"/>
                <w:sz w:val="13"/>
                <w:szCs w:val="13"/>
              </w:rPr>
            </w:r>
          </w:p>
        </w:tc>
      </w:tr>
      <w:tr>
        <w:trPr>
          <w:trHeight w:val="163"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130" w:lineRule="exact"/>
              <w:ind w:left="18" w:right="0"/>
              <w:jc w:val="center"/>
              <w:rPr>
                <w:rFonts w:ascii="宋体" w:hAnsi="宋体" w:cs="宋体" w:eastAsia="宋体" w:hint="default"/>
                <w:sz w:val="13"/>
                <w:szCs w:val="13"/>
              </w:rPr>
            </w:pPr>
            <w:r>
              <w:rPr>
                <w:rFonts w:ascii="宋体" w:hAnsi="宋体" w:cs="宋体" w:eastAsia="宋体" w:hint="default"/>
                <w:sz w:val="13"/>
                <w:szCs w:val="13"/>
              </w:rPr>
              <w:t>种类</w:t>
            </w:r>
          </w:p>
        </w:tc>
        <w:tc>
          <w:tcPr>
            <w:tcW w:w="1073"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39" w:type="dxa"/>
            <w:tcBorders>
              <w:top w:val="nil" w:sz="6" w:space="0" w:color="auto"/>
              <w:left w:val="single" w:sz="4" w:space="0" w:color="000000"/>
              <w:bottom w:val="nil" w:sz="6" w:space="0" w:color="auto"/>
              <w:right w:val="nil" w:sz="6" w:space="0" w:color="auto"/>
            </w:tcBorders>
          </w:tcPr>
          <w:p>
            <w:pPr/>
          </w:p>
        </w:tc>
        <w:tc>
          <w:tcPr>
            <w:tcW w:w="563"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567" w:hRule="exact"/>
        </w:trPr>
        <w:tc>
          <w:tcPr>
            <w:tcW w:w="1258" w:type="dxa"/>
            <w:tcBorders>
              <w:top w:val="nil" w:sz="6" w:space="0" w:color="auto"/>
              <w:left w:val="nil" w:sz="6" w:space="0" w:color="auto"/>
              <w:bottom w:val="nil" w:sz="6" w:space="0" w:color="auto"/>
              <w:right w:val="single" w:sz="4" w:space="0" w:color="000000"/>
            </w:tcBorders>
          </w:tcPr>
          <w:p>
            <w:pPr/>
          </w:p>
        </w:tc>
        <w:tc>
          <w:tcPr>
            <w:tcW w:w="107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5"/>
              <w:jc w:val="center"/>
              <w:rPr>
                <w:rFonts w:ascii="宋体" w:hAnsi="宋体" w:cs="宋体" w:eastAsia="宋体" w:hint="default"/>
                <w:sz w:val="13"/>
                <w:szCs w:val="13"/>
              </w:rPr>
            </w:pPr>
            <w:r>
              <w:rPr>
                <w:rFonts w:ascii="宋体" w:hAnsi="宋体" w:cs="宋体" w:eastAsia="宋体" w:hint="default"/>
                <w:sz w:val="13"/>
                <w:szCs w:val="13"/>
              </w:rPr>
              <w:t>金额</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64" w:right="0"/>
              <w:jc w:val="center"/>
              <w:rPr>
                <w:rFonts w:ascii="宋体" w:hAnsi="宋体" w:cs="宋体" w:eastAsia="宋体" w:hint="default"/>
                <w:sz w:val="13"/>
                <w:szCs w:val="13"/>
              </w:rPr>
            </w:pPr>
            <w:r>
              <w:rPr>
                <w:rFonts w:ascii="宋体" w:hAnsi="宋体" w:cs="宋体" w:eastAsia="宋体" w:hint="default"/>
                <w:w w:val="99"/>
                <w:sz w:val="13"/>
                <w:szCs w:val="13"/>
              </w:rPr>
              <w:t>比</w:t>
            </w:r>
            <w:r>
              <w:rPr>
                <w:rFonts w:ascii="宋体" w:hAnsi="宋体" w:cs="宋体" w:eastAsia="宋体" w:hint="default"/>
                <w:spacing w:val="-56"/>
                <w:w w:val="99"/>
                <w:sz w:val="13"/>
                <w:szCs w:val="13"/>
              </w:rPr>
              <w:t>例</w:t>
            </w:r>
            <w:r>
              <w:rPr>
                <w:rFonts w:ascii="宋体" w:hAnsi="宋体" w:cs="宋体" w:eastAsia="宋体" w:hint="default"/>
                <w:w w:val="99"/>
                <w:sz w:val="13"/>
                <w:szCs w:val="13"/>
              </w:rPr>
              <w:t>（</w:t>
            </w:r>
            <w:r>
              <w:rPr>
                <w:rFonts w:ascii="Calibri" w:hAnsi="Calibri" w:cs="Calibri" w:eastAsia="Calibri"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c>
        <w:tc>
          <w:tcPr>
            <w:tcW w:w="105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326"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09" w:type="dxa"/>
            <w:tcBorders>
              <w:top w:val="nil" w:sz="6" w:space="0" w:color="auto"/>
              <w:left w:val="nil" w:sz="6" w:space="0" w:color="auto"/>
              <w:bottom w:val="nil" w:sz="6" w:space="0" w:color="auto"/>
              <w:right w:val="single" w:sz="4" w:space="0" w:color="000000"/>
            </w:tcBorders>
          </w:tcPr>
          <w:p>
            <w:pPr>
              <w:pStyle w:val="TableParagraph"/>
              <w:spacing w:line="163" w:lineRule="exact"/>
              <w:ind w:left="59"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4"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113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359"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63" w:type="dxa"/>
            <w:tcBorders>
              <w:top w:val="nil" w:sz="6" w:space="0" w:color="auto"/>
              <w:left w:val="nil" w:sz="6" w:space="0" w:color="auto"/>
              <w:bottom w:val="nil" w:sz="6" w:space="0" w:color="auto"/>
              <w:right w:val="single" w:sz="4" w:space="0" w:color="000000"/>
            </w:tcBorders>
          </w:tcPr>
          <w:p>
            <w:pPr>
              <w:pStyle w:val="TableParagraph"/>
              <w:spacing w:line="163" w:lineRule="exact"/>
              <w:ind w:left="75"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9"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566" w:type="dxa"/>
            <w:tcBorders>
              <w:top w:val="nil" w:sz="6" w:space="0" w:color="auto"/>
              <w:left w:val="single" w:sz="4" w:space="0" w:color="000000"/>
              <w:bottom w:val="nil" w:sz="6" w:space="0" w:color="auto"/>
              <w:right w:val="nil" w:sz="6" w:space="0" w:color="auto"/>
            </w:tcBorders>
          </w:tcPr>
          <w:p>
            <w:pPr>
              <w:pStyle w:val="TableParagraph"/>
              <w:spacing w:line="163" w:lineRule="exact"/>
              <w:ind w:left="148"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106" w:hRule="exact"/>
        </w:trPr>
        <w:tc>
          <w:tcPr>
            <w:tcW w:w="1258"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39" w:type="dxa"/>
            <w:tcBorders>
              <w:top w:val="nil" w:sz="6" w:space="0" w:color="auto"/>
              <w:left w:val="single" w:sz="4" w:space="0" w:color="000000"/>
              <w:bottom w:val="nil" w:sz="6" w:space="0" w:color="auto"/>
              <w:right w:val="nil" w:sz="6" w:space="0" w:color="auto"/>
            </w:tcBorders>
          </w:tcPr>
          <w:p>
            <w:pPr/>
          </w:p>
        </w:tc>
        <w:tc>
          <w:tcPr>
            <w:tcW w:w="563"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125"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528" w:lineRule="auto" w:before="78"/>
              <w:ind w:left="122" w:right="105"/>
              <w:jc w:val="left"/>
              <w:rPr>
                <w:rFonts w:ascii="宋体" w:hAnsi="宋体" w:cs="宋体" w:eastAsia="宋体" w:hint="default"/>
                <w:sz w:val="13"/>
                <w:szCs w:val="13"/>
              </w:rPr>
            </w:pP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金</w:t>
            </w:r>
            <w:r>
              <w:rPr>
                <w:rFonts w:ascii="宋体" w:hAnsi="宋体" w:cs="宋体" w:eastAsia="宋体" w:hint="default"/>
                <w:spacing w:val="-47"/>
                <w:sz w:val="13"/>
                <w:szCs w:val="13"/>
              </w:rPr>
              <w:t> </w:t>
            </w:r>
            <w:r>
              <w:rPr>
                <w:rFonts w:ascii="宋体" w:hAnsi="宋体" w:cs="宋体" w:eastAsia="宋体" w:hint="default"/>
                <w:sz w:val="13"/>
                <w:szCs w:val="13"/>
              </w:rPr>
              <w:t>额</w:t>
            </w:r>
            <w:r>
              <w:rPr>
                <w:rFonts w:ascii="宋体" w:hAnsi="宋体" w:cs="宋体" w:eastAsia="宋体" w:hint="default"/>
                <w:spacing w:val="-47"/>
                <w:sz w:val="13"/>
                <w:szCs w:val="13"/>
              </w:rPr>
              <w:t> </w:t>
            </w:r>
            <w:r>
              <w:rPr>
                <w:rFonts w:ascii="宋体" w:hAnsi="宋体" w:cs="宋体" w:eastAsia="宋体" w:hint="default"/>
                <w:sz w:val="13"/>
                <w:szCs w:val="13"/>
              </w:rPr>
              <w:t>重</w:t>
            </w:r>
            <w:r>
              <w:rPr>
                <w:rFonts w:ascii="宋体" w:hAnsi="宋体" w:cs="宋体" w:eastAsia="宋体" w:hint="default"/>
                <w:spacing w:val="-47"/>
                <w:sz w:val="13"/>
                <w:szCs w:val="13"/>
              </w:rPr>
              <w:t> </w:t>
            </w:r>
            <w:r>
              <w:rPr>
                <w:rFonts w:ascii="宋体" w:hAnsi="宋体" w:cs="宋体" w:eastAsia="宋体" w:hint="default"/>
                <w:sz w:val="13"/>
                <w:szCs w:val="13"/>
              </w:rPr>
              <w:t>大</w:t>
            </w:r>
            <w:r>
              <w:rPr>
                <w:rFonts w:ascii="宋体" w:hAnsi="宋体" w:cs="宋体" w:eastAsia="宋体" w:hint="default"/>
                <w:spacing w:val="-45"/>
                <w:sz w:val="13"/>
                <w:szCs w:val="13"/>
              </w:rPr>
              <w:t> </w:t>
            </w:r>
            <w:r>
              <w:rPr>
                <w:rFonts w:ascii="宋体" w:hAnsi="宋体" w:cs="宋体" w:eastAsia="宋体" w:hint="default"/>
                <w:sz w:val="13"/>
                <w:szCs w:val="13"/>
              </w:rPr>
              <w:t>并</w:t>
            </w:r>
            <w:r>
              <w:rPr>
                <w:rFonts w:ascii="宋体" w:hAnsi="宋体" w:cs="宋体" w:eastAsia="宋体" w:hint="default"/>
                <w:w w:val="99"/>
                <w:sz w:val="13"/>
                <w:szCs w:val="13"/>
              </w:rPr>
              <w:t> </w:t>
            </w: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7"/>
                <w:sz w:val="13"/>
                <w:szCs w:val="13"/>
              </w:rPr>
              <w:t> </w:t>
            </w:r>
            <w:r>
              <w:rPr>
                <w:rFonts w:ascii="宋体" w:hAnsi="宋体" w:cs="宋体" w:eastAsia="宋体" w:hint="default"/>
                <w:sz w:val="13"/>
                <w:szCs w:val="13"/>
              </w:rPr>
              <w:t>坏</w:t>
            </w:r>
            <w:r>
              <w:rPr>
                <w:rFonts w:ascii="宋体" w:hAnsi="宋体" w:cs="宋体" w:eastAsia="宋体" w:hint="default"/>
                <w:spacing w:val="-47"/>
                <w:sz w:val="13"/>
                <w:szCs w:val="13"/>
              </w:rPr>
              <w:t> </w:t>
            </w:r>
            <w:r>
              <w:rPr>
                <w:rFonts w:ascii="宋体" w:hAnsi="宋体" w:cs="宋体" w:eastAsia="宋体" w:hint="default"/>
                <w:sz w:val="13"/>
                <w:szCs w:val="13"/>
              </w:rPr>
              <w:t>账</w:t>
            </w:r>
            <w:r>
              <w:rPr>
                <w:rFonts w:ascii="宋体" w:hAnsi="宋体" w:cs="宋体" w:eastAsia="宋体" w:hint="default"/>
                <w:spacing w:val="-45"/>
                <w:sz w:val="13"/>
                <w:szCs w:val="13"/>
              </w:rPr>
              <w:t> </w:t>
            </w:r>
            <w:r>
              <w:rPr>
                <w:rFonts w:ascii="宋体" w:hAnsi="宋体" w:cs="宋体" w:eastAsia="宋体" w:hint="default"/>
                <w:sz w:val="13"/>
                <w:szCs w:val="13"/>
              </w:rPr>
              <w:t>准</w:t>
            </w:r>
          </w:p>
          <w:p>
            <w:pPr>
              <w:pStyle w:val="TableParagraph"/>
              <w:spacing w:line="240" w:lineRule="auto" w:before="48"/>
              <w:ind w:left="122" w:right="0"/>
              <w:jc w:val="left"/>
              <w:rPr>
                <w:rFonts w:ascii="宋体" w:hAnsi="宋体" w:cs="宋体" w:eastAsia="宋体" w:hint="default"/>
                <w:sz w:val="13"/>
                <w:szCs w:val="13"/>
              </w:rPr>
            </w:pPr>
            <w:r>
              <w:rPr>
                <w:rFonts w:ascii="宋体" w:hAnsi="宋体" w:cs="宋体" w:eastAsia="宋体" w:hint="default"/>
                <w:sz w:val="13"/>
                <w:szCs w:val="13"/>
              </w:rPr>
              <w:t>备的其他应收款</w:t>
            </w:r>
          </w:p>
        </w:tc>
        <w:tc>
          <w:tcPr>
            <w:tcW w:w="1073"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39" w:type="dxa"/>
            <w:tcBorders>
              <w:top w:val="nil" w:sz="6" w:space="0" w:color="auto"/>
              <w:left w:val="single" w:sz="4" w:space="0" w:color="000000"/>
              <w:bottom w:val="nil" w:sz="6" w:space="0" w:color="auto"/>
              <w:right w:val="nil" w:sz="6" w:space="0" w:color="auto"/>
            </w:tcBorders>
          </w:tcPr>
          <w:p>
            <w:pPr/>
          </w:p>
        </w:tc>
        <w:tc>
          <w:tcPr>
            <w:tcW w:w="563"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133"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left="122" w:right="0"/>
              <w:jc w:val="left"/>
              <w:rPr>
                <w:rFonts w:ascii="宋体" w:hAnsi="宋体" w:cs="宋体" w:eastAsia="宋体" w:hint="default"/>
                <w:sz w:val="13"/>
                <w:szCs w:val="13"/>
              </w:rPr>
            </w:pPr>
            <w:r>
              <w:rPr>
                <w:rFonts w:ascii="宋体" w:hAnsi="宋体" w:cs="宋体" w:eastAsia="宋体" w:hint="default"/>
                <w:sz w:val="13"/>
                <w:szCs w:val="13"/>
              </w:rPr>
              <w:t>按</w:t>
            </w:r>
            <w:r>
              <w:rPr>
                <w:rFonts w:ascii="宋体" w:hAnsi="宋体" w:cs="宋体" w:eastAsia="宋体" w:hint="default"/>
                <w:spacing w:val="-47"/>
                <w:sz w:val="13"/>
                <w:szCs w:val="13"/>
              </w:rPr>
              <w:t> </w:t>
            </w:r>
            <w:r>
              <w:rPr>
                <w:rFonts w:ascii="宋体" w:hAnsi="宋体" w:cs="宋体" w:eastAsia="宋体" w:hint="default"/>
                <w:sz w:val="13"/>
                <w:szCs w:val="13"/>
              </w:rPr>
              <w:t>组</w:t>
            </w:r>
            <w:r>
              <w:rPr>
                <w:rFonts w:ascii="宋体" w:hAnsi="宋体" w:cs="宋体" w:eastAsia="宋体" w:hint="default"/>
                <w:spacing w:val="-47"/>
                <w:sz w:val="13"/>
                <w:szCs w:val="13"/>
              </w:rPr>
              <w:t> </w:t>
            </w:r>
            <w:r>
              <w:rPr>
                <w:rFonts w:ascii="宋体" w:hAnsi="宋体" w:cs="宋体" w:eastAsia="宋体" w:hint="default"/>
                <w:sz w:val="13"/>
                <w:szCs w:val="13"/>
              </w:rPr>
              <w:t>合</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7"/>
                <w:sz w:val="13"/>
                <w:szCs w:val="13"/>
              </w:rPr>
              <w:t> </w:t>
            </w:r>
            <w:r>
              <w:rPr>
                <w:rFonts w:ascii="宋体" w:hAnsi="宋体" w:cs="宋体" w:eastAsia="宋体" w:hint="default"/>
                <w:sz w:val="13"/>
                <w:szCs w:val="13"/>
              </w:rPr>
              <w:t>坏</w:t>
            </w:r>
            <w:r>
              <w:rPr>
                <w:rFonts w:ascii="宋体" w:hAnsi="宋体" w:cs="宋体" w:eastAsia="宋体" w:hint="default"/>
                <w:spacing w:val="-45"/>
                <w:sz w:val="13"/>
                <w:szCs w:val="13"/>
              </w:rPr>
              <w:t> </w:t>
            </w:r>
            <w:r>
              <w:rPr>
                <w:rFonts w:ascii="宋体" w:hAnsi="宋体" w:cs="宋体" w:eastAsia="宋体" w:hint="default"/>
                <w:sz w:val="13"/>
                <w:szCs w:val="13"/>
              </w:rPr>
              <w:t>账</w:t>
            </w:r>
          </w:p>
          <w:p>
            <w:pPr>
              <w:pStyle w:val="TableParagraph"/>
              <w:spacing w:line="370" w:lineRule="atLeast" w:before="4"/>
              <w:ind w:left="122" w:right="105"/>
              <w:jc w:val="left"/>
              <w:rPr>
                <w:rFonts w:ascii="宋体" w:hAnsi="宋体" w:cs="宋体" w:eastAsia="宋体" w:hint="default"/>
                <w:sz w:val="13"/>
                <w:szCs w:val="13"/>
              </w:rPr>
            </w:pPr>
            <w:r>
              <w:rPr>
                <w:rFonts w:ascii="宋体" w:hAnsi="宋体" w:cs="宋体" w:eastAsia="宋体" w:hint="default"/>
                <w:sz w:val="13"/>
                <w:szCs w:val="13"/>
              </w:rPr>
              <w:t>准</w:t>
            </w:r>
            <w:r>
              <w:rPr>
                <w:rFonts w:ascii="宋体" w:hAnsi="宋体" w:cs="宋体" w:eastAsia="宋体" w:hint="default"/>
                <w:spacing w:val="-47"/>
                <w:sz w:val="13"/>
                <w:szCs w:val="13"/>
              </w:rPr>
              <w:t> </w:t>
            </w:r>
            <w:r>
              <w:rPr>
                <w:rFonts w:ascii="宋体" w:hAnsi="宋体" w:cs="宋体" w:eastAsia="宋体" w:hint="default"/>
                <w:sz w:val="13"/>
                <w:szCs w:val="13"/>
              </w:rPr>
              <w:t>备</w:t>
            </w:r>
            <w:r>
              <w:rPr>
                <w:rFonts w:ascii="宋体" w:hAnsi="宋体" w:cs="宋体" w:eastAsia="宋体" w:hint="default"/>
                <w:spacing w:val="-47"/>
                <w:sz w:val="13"/>
                <w:szCs w:val="13"/>
              </w:rPr>
              <w:t> </w:t>
            </w:r>
            <w:r>
              <w:rPr>
                <w:rFonts w:ascii="宋体" w:hAnsi="宋体" w:cs="宋体" w:eastAsia="宋体" w:hint="default"/>
                <w:sz w:val="13"/>
                <w:szCs w:val="13"/>
              </w:rPr>
              <w:t>的</w:t>
            </w:r>
            <w:r>
              <w:rPr>
                <w:rFonts w:ascii="宋体" w:hAnsi="宋体" w:cs="宋体" w:eastAsia="宋体" w:hint="default"/>
                <w:spacing w:val="-47"/>
                <w:sz w:val="13"/>
                <w:szCs w:val="13"/>
              </w:rPr>
              <w:t> </w:t>
            </w:r>
            <w:r>
              <w:rPr>
                <w:rFonts w:ascii="宋体" w:hAnsi="宋体" w:cs="宋体" w:eastAsia="宋体" w:hint="default"/>
                <w:sz w:val="13"/>
                <w:szCs w:val="13"/>
              </w:rPr>
              <w:t>其</w:t>
            </w:r>
            <w:r>
              <w:rPr>
                <w:rFonts w:ascii="宋体" w:hAnsi="宋体" w:cs="宋体" w:eastAsia="宋体" w:hint="default"/>
                <w:spacing w:val="-47"/>
                <w:sz w:val="13"/>
                <w:szCs w:val="13"/>
              </w:rPr>
              <w:t> </w:t>
            </w:r>
            <w:r>
              <w:rPr>
                <w:rFonts w:ascii="宋体" w:hAnsi="宋体" w:cs="宋体" w:eastAsia="宋体" w:hint="default"/>
                <w:sz w:val="13"/>
                <w:szCs w:val="13"/>
              </w:rPr>
              <w:t>他</w:t>
            </w:r>
            <w:r>
              <w:rPr>
                <w:rFonts w:ascii="宋体" w:hAnsi="宋体" w:cs="宋体" w:eastAsia="宋体" w:hint="default"/>
                <w:spacing w:val="-47"/>
                <w:sz w:val="13"/>
                <w:szCs w:val="13"/>
              </w:rPr>
              <w:t> </w:t>
            </w:r>
            <w:r>
              <w:rPr>
                <w:rFonts w:ascii="宋体" w:hAnsi="宋体" w:cs="宋体" w:eastAsia="宋体" w:hint="default"/>
                <w:sz w:val="13"/>
                <w:szCs w:val="13"/>
              </w:rPr>
              <w:t>应</w:t>
            </w:r>
            <w:r>
              <w:rPr>
                <w:rFonts w:ascii="宋体" w:hAnsi="宋体" w:cs="宋体" w:eastAsia="宋体" w:hint="default"/>
                <w:spacing w:val="-45"/>
                <w:sz w:val="13"/>
                <w:szCs w:val="13"/>
              </w:rPr>
              <w:t> </w:t>
            </w:r>
            <w:r>
              <w:rPr>
                <w:rFonts w:ascii="宋体" w:hAnsi="宋体" w:cs="宋体" w:eastAsia="宋体" w:hint="default"/>
                <w:sz w:val="13"/>
                <w:szCs w:val="13"/>
              </w:rPr>
              <w:t>收</w:t>
            </w:r>
            <w:r>
              <w:rPr>
                <w:rFonts w:ascii="宋体" w:hAnsi="宋体" w:cs="宋体" w:eastAsia="宋体" w:hint="default"/>
                <w:w w:val="99"/>
                <w:sz w:val="13"/>
                <w:szCs w:val="13"/>
              </w:rPr>
              <w:t> </w:t>
            </w:r>
            <w:r>
              <w:rPr>
                <w:rFonts w:ascii="宋体" w:hAnsi="宋体" w:cs="宋体" w:eastAsia="宋体" w:hint="default"/>
                <w:sz w:val="13"/>
                <w:szCs w:val="13"/>
              </w:rPr>
              <w:t>款</w:t>
            </w:r>
          </w:p>
        </w:tc>
        <w:tc>
          <w:tcPr>
            <w:tcW w:w="107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25,693,826.88</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27" w:right="0"/>
              <w:jc w:val="center"/>
              <w:rPr>
                <w:rFonts w:ascii="Calibri" w:hAnsi="Calibri" w:cs="Calibri" w:eastAsia="Calibri" w:hint="default"/>
                <w:sz w:val="13"/>
                <w:szCs w:val="13"/>
              </w:rPr>
            </w:pPr>
            <w:r>
              <w:rPr>
                <w:rFonts w:ascii="Calibri"/>
                <w:sz w:val="13"/>
              </w:rPr>
              <w:t>100.00</w:t>
            </w:r>
          </w:p>
        </w:tc>
        <w:tc>
          <w:tcPr>
            <w:tcW w:w="105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218" w:right="0"/>
              <w:jc w:val="left"/>
              <w:rPr>
                <w:rFonts w:ascii="Calibri" w:hAnsi="Calibri" w:cs="Calibri" w:eastAsia="Calibri" w:hint="default"/>
                <w:sz w:val="13"/>
                <w:szCs w:val="13"/>
              </w:rPr>
            </w:pPr>
            <w:r>
              <w:rPr>
                <w:rFonts w:ascii="Calibri"/>
                <w:sz w:val="13"/>
              </w:rPr>
              <w:t>898,994.55</w:t>
            </w:r>
          </w:p>
        </w:tc>
        <w:tc>
          <w:tcPr>
            <w:tcW w:w="50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3.50</w:t>
            </w:r>
          </w:p>
        </w:tc>
        <w:tc>
          <w:tcPr>
            <w:tcW w:w="113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22" w:right="0"/>
              <w:jc w:val="left"/>
              <w:rPr>
                <w:rFonts w:ascii="Calibri" w:hAnsi="Calibri" w:cs="Calibri" w:eastAsia="Calibri" w:hint="default"/>
                <w:sz w:val="13"/>
                <w:szCs w:val="13"/>
              </w:rPr>
            </w:pPr>
            <w:r>
              <w:rPr>
                <w:rFonts w:ascii="Calibri"/>
                <w:sz w:val="13"/>
              </w:rPr>
              <w:t>30,122,256.73</w:t>
            </w:r>
          </w:p>
        </w:tc>
        <w:tc>
          <w:tcPr>
            <w:tcW w:w="56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100.00</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520,736.83</w:t>
            </w:r>
          </w:p>
        </w:tc>
        <w:tc>
          <w:tcPr>
            <w:tcW w:w="56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1.73</w:t>
            </w:r>
          </w:p>
        </w:tc>
      </w:tr>
      <w:tr>
        <w:trPr>
          <w:trHeight w:val="391"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left="122" w:right="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1</w:t>
            </w:r>
          </w:p>
        </w:tc>
        <w:tc>
          <w:tcPr>
            <w:tcW w:w="107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15,452,624.47</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left="192" w:right="0"/>
              <w:jc w:val="center"/>
              <w:rPr>
                <w:rFonts w:ascii="Calibri" w:hAnsi="Calibri" w:cs="Calibri" w:eastAsia="Calibri" w:hint="default"/>
                <w:sz w:val="13"/>
                <w:szCs w:val="13"/>
              </w:rPr>
            </w:pPr>
            <w:r>
              <w:rPr>
                <w:rFonts w:ascii="Calibri"/>
                <w:sz w:val="13"/>
              </w:rPr>
              <w:t>60.14</w:t>
            </w:r>
          </w:p>
        </w:tc>
        <w:tc>
          <w:tcPr>
            <w:tcW w:w="105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left="218" w:right="0"/>
              <w:jc w:val="left"/>
              <w:rPr>
                <w:rFonts w:ascii="Calibri" w:hAnsi="Calibri" w:cs="Calibri" w:eastAsia="Calibri" w:hint="default"/>
                <w:sz w:val="13"/>
                <w:szCs w:val="13"/>
              </w:rPr>
            </w:pPr>
            <w:r>
              <w:rPr>
                <w:rFonts w:ascii="Calibri"/>
                <w:sz w:val="13"/>
              </w:rPr>
              <w:t>898,994.55</w:t>
            </w:r>
          </w:p>
        </w:tc>
        <w:tc>
          <w:tcPr>
            <w:tcW w:w="50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5.82</w:t>
            </w:r>
          </w:p>
        </w:tc>
        <w:tc>
          <w:tcPr>
            <w:tcW w:w="113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left="122" w:right="0"/>
              <w:jc w:val="left"/>
              <w:rPr>
                <w:rFonts w:ascii="Calibri" w:hAnsi="Calibri" w:cs="Calibri" w:eastAsia="Calibri" w:hint="default"/>
                <w:sz w:val="13"/>
                <w:szCs w:val="13"/>
              </w:rPr>
            </w:pPr>
            <w:r>
              <w:rPr>
                <w:rFonts w:ascii="Calibri"/>
                <w:sz w:val="13"/>
              </w:rPr>
              <w:t>11,882,429.42</w:t>
            </w:r>
          </w:p>
        </w:tc>
        <w:tc>
          <w:tcPr>
            <w:tcW w:w="56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39.45</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520,736.83</w:t>
            </w:r>
          </w:p>
        </w:tc>
        <w:tc>
          <w:tcPr>
            <w:tcW w:w="56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4.38</w:t>
            </w:r>
          </w:p>
        </w:tc>
      </w:tr>
      <w:tr>
        <w:trPr>
          <w:trHeight w:val="385"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79"/>
              <w:ind w:left="122" w:right="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2</w:t>
            </w:r>
          </w:p>
        </w:tc>
        <w:tc>
          <w:tcPr>
            <w:tcW w:w="1073"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5"/>
              <w:jc w:val="right"/>
              <w:rPr>
                <w:rFonts w:ascii="Calibri" w:hAnsi="Calibri" w:cs="Calibri" w:eastAsia="Calibri" w:hint="default"/>
                <w:sz w:val="13"/>
                <w:szCs w:val="13"/>
              </w:rPr>
            </w:pPr>
            <w:r>
              <w:rPr>
                <w:rFonts w:ascii="Calibri"/>
                <w:spacing w:val="-1"/>
                <w:sz w:val="13"/>
              </w:rPr>
              <w:t>2,085,680.96</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left="259" w:right="0"/>
              <w:jc w:val="center"/>
              <w:rPr>
                <w:rFonts w:ascii="Calibri" w:hAnsi="Calibri" w:cs="Calibri" w:eastAsia="Calibri" w:hint="default"/>
                <w:sz w:val="13"/>
                <w:szCs w:val="13"/>
              </w:rPr>
            </w:pPr>
            <w:r>
              <w:rPr>
                <w:rFonts w:ascii="Calibri"/>
                <w:sz w:val="13"/>
              </w:rPr>
              <w:t>8.12</w:t>
            </w:r>
          </w:p>
        </w:tc>
        <w:tc>
          <w:tcPr>
            <w:tcW w:w="1052" w:type="dxa"/>
            <w:tcBorders>
              <w:top w:val="nil" w:sz="6" w:space="0" w:color="auto"/>
              <w:left w:val="single" w:sz="4" w:space="0" w:color="000000"/>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39"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left="127" w:right="0"/>
              <w:jc w:val="left"/>
              <w:rPr>
                <w:rFonts w:ascii="Calibri" w:hAnsi="Calibri" w:cs="Calibri" w:eastAsia="Calibri" w:hint="default"/>
                <w:sz w:val="13"/>
                <w:szCs w:val="13"/>
              </w:rPr>
            </w:pPr>
            <w:r>
              <w:rPr>
                <w:rFonts w:ascii="Calibri"/>
                <w:sz w:val="13"/>
              </w:rPr>
              <w:t>11,987,637.54</w:t>
            </w:r>
          </w:p>
        </w:tc>
        <w:tc>
          <w:tcPr>
            <w:tcW w:w="563" w:type="dxa"/>
            <w:tcBorders>
              <w:top w:val="nil" w:sz="6" w:space="0" w:color="auto"/>
              <w:left w:val="nil" w:sz="6" w:space="0" w:color="auto"/>
              <w:bottom w:val="nil" w:sz="6" w:space="0" w:color="auto"/>
              <w:right w:val="single" w:sz="4" w:space="0" w:color="000000"/>
            </w:tcBorders>
          </w:tcPr>
          <w:p>
            <w:pPr>
              <w:pStyle w:val="TableParagraph"/>
              <w:spacing w:line="240" w:lineRule="auto" w:before="107"/>
              <w:ind w:right="105"/>
              <w:jc w:val="right"/>
              <w:rPr>
                <w:rFonts w:ascii="Calibri" w:hAnsi="Calibri" w:cs="Calibri" w:eastAsia="Calibri" w:hint="default"/>
                <w:sz w:val="13"/>
                <w:szCs w:val="13"/>
              </w:rPr>
            </w:pPr>
            <w:r>
              <w:rPr>
                <w:rFonts w:ascii="Calibri"/>
                <w:spacing w:val="-1"/>
                <w:sz w:val="13"/>
              </w:rPr>
              <w:t>39.80</w:t>
            </w:r>
          </w:p>
        </w:tc>
        <w:tc>
          <w:tcPr>
            <w:tcW w:w="991"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left="122" w:right="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3</w:t>
            </w:r>
          </w:p>
        </w:tc>
        <w:tc>
          <w:tcPr>
            <w:tcW w:w="107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8,155,521.45</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left="197" w:right="0"/>
              <w:jc w:val="center"/>
              <w:rPr>
                <w:rFonts w:ascii="Calibri" w:hAnsi="Calibri" w:cs="Calibri" w:eastAsia="Calibri" w:hint="default"/>
                <w:sz w:val="13"/>
                <w:szCs w:val="13"/>
              </w:rPr>
            </w:pPr>
            <w:r>
              <w:rPr>
                <w:rFonts w:ascii="Calibri"/>
                <w:sz w:val="13"/>
              </w:rPr>
              <w:t>31.74</w:t>
            </w:r>
          </w:p>
        </w:tc>
        <w:tc>
          <w:tcPr>
            <w:tcW w:w="1052" w:type="dxa"/>
            <w:tcBorders>
              <w:top w:val="nil" w:sz="6" w:space="0" w:color="auto"/>
              <w:left w:val="single" w:sz="4" w:space="0" w:color="000000"/>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39"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left="189" w:right="0"/>
              <w:jc w:val="left"/>
              <w:rPr>
                <w:rFonts w:ascii="Calibri" w:hAnsi="Calibri" w:cs="Calibri" w:eastAsia="Calibri" w:hint="default"/>
                <w:sz w:val="13"/>
                <w:szCs w:val="13"/>
              </w:rPr>
            </w:pPr>
            <w:r>
              <w:rPr>
                <w:rFonts w:ascii="Calibri"/>
                <w:sz w:val="13"/>
              </w:rPr>
              <w:t>6,252,189.77</w:t>
            </w:r>
          </w:p>
        </w:tc>
        <w:tc>
          <w:tcPr>
            <w:tcW w:w="563"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right="105"/>
              <w:jc w:val="right"/>
              <w:rPr>
                <w:rFonts w:ascii="Calibri" w:hAnsi="Calibri" w:cs="Calibri" w:eastAsia="Calibri" w:hint="default"/>
                <w:sz w:val="13"/>
                <w:szCs w:val="13"/>
              </w:rPr>
            </w:pPr>
            <w:r>
              <w:rPr>
                <w:rFonts w:ascii="Calibri"/>
                <w:spacing w:val="-2"/>
                <w:sz w:val="13"/>
              </w:rPr>
              <w:t>20.76</w:t>
            </w:r>
          </w:p>
        </w:tc>
        <w:tc>
          <w:tcPr>
            <w:tcW w:w="991"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403" w:hRule="exact"/>
        </w:trPr>
        <w:tc>
          <w:tcPr>
            <w:tcW w:w="1258" w:type="dxa"/>
            <w:tcBorders>
              <w:top w:val="nil" w:sz="6" w:space="0" w:color="auto"/>
              <w:left w:val="nil" w:sz="6" w:space="0" w:color="auto"/>
              <w:bottom w:val="nil" w:sz="6" w:space="0" w:color="auto"/>
              <w:right w:val="single" w:sz="4" w:space="0" w:color="000000"/>
            </w:tcBorders>
          </w:tcPr>
          <w:p>
            <w:pPr>
              <w:pStyle w:val="TableParagraph"/>
              <w:spacing w:line="528" w:lineRule="auto" w:before="79"/>
              <w:ind w:left="122" w:right="105"/>
              <w:jc w:val="both"/>
              <w:rPr>
                <w:rFonts w:ascii="宋体" w:hAnsi="宋体" w:cs="宋体" w:eastAsia="宋体" w:hint="default"/>
                <w:sz w:val="13"/>
                <w:szCs w:val="13"/>
              </w:rPr>
            </w:pP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金</w:t>
            </w:r>
            <w:r>
              <w:rPr>
                <w:rFonts w:ascii="宋体" w:hAnsi="宋体" w:cs="宋体" w:eastAsia="宋体" w:hint="default"/>
                <w:spacing w:val="-47"/>
                <w:sz w:val="13"/>
                <w:szCs w:val="13"/>
              </w:rPr>
              <w:t> </w:t>
            </w:r>
            <w:r>
              <w:rPr>
                <w:rFonts w:ascii="宋体" w:hAnsi="宋体" w:cs="宋体" w:eastAsia="宋体" w:hint="default"/>
                <w:sz w:val="13"/>
                <w:szCs w:val="13"/>
              </w:rPr>
              <w:t>额</w:t>
            </w:r>
            <w:r>
              <w:rPr>
                <w:rFonts w:ascii="宋体" w:hAnsi="宋体" w:cs="宋体" w:eastAsia="宋体" w:hint="default"/>
                <w:spacing w:val="-47"/>
                <w:sz w:val="13"/>
                <w:szCs w:val="13"/>
              </w:rPr>
              <w:t> </w:t>
            </w:r>
            <w:r>
              <w:rPr>
                <w:rFonts w:ascii="宋体" w:hAnsi="宋体" w:cs="宋体" w:eastAsia="宋体" w:hint="default"/>
                <w:sz w:val="13"/>
                <w:szCs w:val="13"/>
              </w:rPr>
              <w:t>虽</w:t>
            </w:r>
            <w:r>
              <w:rPr>
                <w:rFonts w:ascii="宋体" w:hAnsi="宋体" w:cs="宋体" w:eastAsia="宋体" w:hint="default"/>
                <w:spacing w:val="-47"/>
                <w:sz w:val="13"/>
                <w:szCs w:val="13"/>
              </w:rPr>
              <w:t> </w:t>
            </w:r>
            <w:r>
              <w:rPr>
                <w:rFonts w:ascii="宋体" w:hAnsi="宋体" w:cs="宋体" w:eastAsia="宋体" w:hint="default"/>
                <w:sz w:val="13"/>
                <w:szCs w:val="13"/>
              </w:rPr>
              <w:t>不</w:t>
            </w:r>
            <w:r>
              <w:rPr>
                <w:rFonts w:ascii="宋体" w:hAnsi="宋体" w:cs="宋体" w:eastAsia="宋体" w:hint="default"/>
                <w:spacing w:val="-45"/>
                <w:sz w:val="13"/>
                <w:szCs w:val="13"/>
              </w:rPr>
              <w:t> </w:t>
            </w:r>
            <w:r>
              <w:rPr>
                <w:rFonts w:ascii="宋体" w:hAnsi="宋体" w:cs="宋体" w:eastAsia="宋体" w:hint="default"/>
                <w:sz w:val="13"/>
                <w:szCs w:val="13"/>
              </w:rPr>
              <w:t>重</w:t>
            </w:r>
            <w:r>
              <w:rPr>
                <w:rFonts w:ascii="宋体" w:hAnsi="宋体" w:cs="宋体" w:eastAsia="宋体" w:hint="default"/>
                <w:w w:val="99"/>
                <w:sz w:val="13"/>
                <w:szCs w:val="13"/>
              </w:rPr>
              <w:t> </w:t>
            </w:r>
            <w:r>
              <w:rPr>
                <w:rFonts w:ascii="宋体" w:hAnsi="宋体" w:cs="宋体" w:eastAsia="宋体" w:hint="default"/>
                <w:sz w:val="13"/>
                <w:szCs w:val="13"/>
              </w:rPr>
              <w:t>大</w:t>
            </w:r>
            <w:r>
              <w:rPr>
                <w:rFonts w:ascii="宋体" w:hAnsi="宋体" w:cs="宋体" w:eastAsia="宋体" w:hint="default"/>
                <w:spacing w:val="-47"/>
                <w:sz w:val="13"/>
                <w:szCs w:val="13"/>
              </w:rPr>
              <w:t> </w:t>
            </w:r>
            <w:r>
              <w:rPr>
                <w:rFonts w:ascii="宋体" w:hAnsi="宋体" w:cs="宋体" w:eastAsia="宋体" w:hint="default"/>
                <w:sz w:val="13"/>
                <w:szCs w:val="13"/>
              </w:rPr>
              <w:t>但</w:t>
            </w:r>
            <w:r>
              <w:rPr>
                <w:rFonts w:ascii="宋体" w:hAnsi="宋体" w:cs="宋体" w:eastAsia="宋体" w:hint="default"/>
                <w:spacing w:val="-47"/>
                <w:sz w:val="13"/>
                <w:szCs w:val="13"/>
              </w:rPr>
              <w:t> </w:t>
            </w: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5"/>
                <w:sz w:val="13"/>
                <w:szCs w:val="13"/>
              </w:rPr>
              <w:t> </w:t>
            </w:r>
            <w:r>
              <w:rPr>
                <w:rFonts w:ascii="宋体" w:hAnsi="宋体" w:cs="宋体" w:eastAsia="宋体" w:hint="default"/>
                <w:sz w:val="13"/>
                <w:szCs w:val="13"/>
              </w:rPr>
              <w:t>坏</w:t>
            </w:r>
            <w:r>
              <w:rPr>
                <w:rFonts w:ascii="宋体" w:hAnsi="宋体" w:cs="宋体" w:eastAsia="宋体" w:hint="default"/>
                <w:w w:val="99"/>
                <w:sz w:val="13"/>
                <w:szCs w:val="13"/>
              </w:rPr>
              <w:t> </w:t>
            </w:r>
            <w:r>
              <w:rPr>
                <w:rFonts w:ascii="宋体" w:hAnsi="宋体" w:cs="宋体" w:eastAsia="宋体" w:hint="default"/>
                <w:sz w:val="13"/>
                <w:szCs w:val="13"/>
              </w:rPr>
              <w:t>账</w:t>
            </w:r>
            <w:r>
              <w:rPr>
                <w:rFonts w:ascii="宋体" w:hAnsi="宋体" w:cs="宋体" w:eastAsia="宋体" w:hint="default"/>
                <w:spacing w:val="-47"/>
                <w:sz w:val="13"/>
                <w:szCs w:val="13"/>
              </w:rPr>
              <w:t> </w:t>
            </w:r>
            <w:r>
              <w:rPr>
                <w:rFonts w:ascii="宋体" w:hAnsi="宋体" w:cs="宋体" w:eastAsia="宋体" w:hint="default"/>
                <w:sz w:val="13"/>
                <w:szCs w:val="13"/>
              </w:rPr>
              <w:t>准</w:t>
            </w:r>
            <w:r>
              <w:rPr>
                <w:rFonts w:ascii="宋体" w:hAnsi="宋体" w:cs="宋体" w:eastAsia="宋体" w:hint="default"/>
                <w:spacing w:val="-47"/>
                <w:sz w:val="13"/>
                <w:szCs w:val="13"/>
              </w:rPr>
              <w:t> </w:t>
            </w:r>
            <w:r>
              <w:rPr>
                <w:rFonts w:ascii="宋体" w:hAnsi="宋体" w:cs="宋体" w:eastAsia="宋体" w:hint="default"/>
                <w:sz w:val="13"/>
                <w:szCs w:val="13"/>
              </w:rPr>
              <w:t>备</w:t>
            </w:r>
            <w:r>
              <w:rPr>
                <w:rFonts w:ascii="宋体" w:hAnsi="宋体" w:cs="宋体" w:eastAsia="宋体" w:hint="default"/>
                <w:spacing w:val="-47"/>
                <w:sz w:val="13"/>
                <w:szCs w:val="13"/>
              </w:rPr>
              <w:t> </w:t>
            </w:r>
            <w:r>
              <w:rPr>
                <w:rFonts w:ascii="宋体" w:hAnsi="宋体" w:cs="宋体" w:eastAsia="宋体" w:hint="default"/>
                <w:sz w:val="13"/>
                <w:szCs w:val="13"/>
              </w:rPr>
              <w:t>的</w:t>
            </w:r>
            <w:r>
              <w:rPr>
                <w:rFonts w:ascii="宋体" w:hAnsi="宋体" w:cs="宋体" w:eastAsia="宋体" w:hint="default"/>
                <w:spacing w:val="-47"/>
                <w:sz w:val="13"/>
                <w:szCs w:val="13"/>
              </w:rPr>
              <w:t> </w:t>
            </w:r>
            <w:r>
              <w:rPr>
                <w:rFonts w:ascii="宋体" w:hAnsi="宋体" w:cs="宋体" w:eastAsia="宋体" w:hint="default"/>
                <w:sz w:val="13"/>
                <w:szCs w:val="13"/>
              </w:rPr>
              <w:t>其</w:t>
            </w:r>
            <w:r>
              <w:rPr>
                <w:rFonts w:ascii="宋体" w:hAnsi="宋体" w:cs="宋体" w:eastAsia="宋体" w:hint="default"/>
                <w:spacing w:val="-47"/>
                <w:sz w:val="13"/>
                <w:szCs w:val="13"/>
              </w:rPr>
              <w:t> </w:t>
            </w:r>
            <w:r>
              <w:rPr>
                <w:rFonts w:ascii="宋体" w:hAnsi="宋体" w:cs="宋体" w:eastAsia="宋体" w:hint="default"/>
                <w:sz w:val="13"/>
                <w:szCs w:val="13"/>
              </w:rPr>
              <w:t>他</w:t>
            </w:r>
            <w:r>
              <w:rPr>
                <w:rFonts w:ascii="宋体" w:hAnsi="宋体" w:cs="宋体" w:eastAsia="宋体" w:hint="default"/>
                <w:spacing w:val="-45"/>
                <w:sz w:val="13"/>
                <w:szCs w:val="13"/>
              </w:rPr>
              <w:t> </w:t>
            </w:r>
            <w:r>
              <w:rPr>
                <w:rFonts w:ascii="宋体" w:hAnsi="宋体" w:cs="宋体" w:eastAsia="宋体" w:hint="default"/>
                <w:sz w:val="13"/>
                <w:szCs w:val="13"/>
              </w:rPr>
              <w:t>应</w:t>
            </w:r>
          </w:p>
          <w:p>
            <w:pPr>
              <w:pStyle w:val="TableParagraph"/>
              <w:spacing w:line="240" w:lineRule="auto" w:before="48"/>
              <w:ind w:left="122" w:right="0"/>
              <w:jc w:val="both"/>
              <w:rPr>
                <w:rFonts w:ascii="宋体" w:hAnsi="宋体" w:cs="宋体" w:eastAsia="宋体" w:hint="default"/>
                <w:sz w:val="13"/>
                <w:szCs w:val="13"/>
              </w:rPr>
            </w:pPr>
            <w:r>
              <w:rPr>
                <w:rFonts w:ascii="宋体" w:hAnsi="宋体" w:cs="宋体" w:eastAsia="宋体" w:hint="default"/>
                <w:sz w:val="13"/>
                <w:szCs w:val="13"/>
              </w:rPr>
              <w:t>收款</w:t>
            </w:r>
          </w:p>
        </w:tc>
        <w:tc>
          <w:tcPr>
            <w:tcW w:w="1073"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39" w:type="dxa"/>
            <w:tcBorders>
              <w:top w:val="nil" w:sz="6" w:space="0" w:color="auto"/>
              <w:left w:val="single" w:sz="4" w:space="0" w:color="000000"/>
              <w:bottom w:val="nil" w:sz="6" w:space="0" w:color="auto"/>
              <w:right w:val="nil" w:sz="6" w:space="0" w:color="auto"/>
            </w:tcBorders>
          </w:tcPr>
          <w:p>
            <w:pPr/>
          </w:p>
        </w:tc>
        <w:tc>
          <w:tcPr>
            <w:tcW w:w="563"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06" w:hRule="exact"/>
        </w:trPr>
        <w:tc>
          <w:tcPr>
            <w:tcW w:w="1258"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1052" w:type="dxa"/>
            <w:tcBorders>
              <w:top w:val="nil" w:sz="6" w:space="0" w:color="auto"/>
              <w:left w:val="single" w:sz="4" w:space="0" w:color="000000"/>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39" w:type="dxa"/>
            <w:tcBorders>
              <w:top w:val="nil" w:sz="6" w:space="0" w:color="auto"/>
              <w:left w:val="single" w:sz="4" w:space="0" w:color="000000"/>
              <w:bottom w:val="nil" w:sz="6" w:space="0" w:color="auto"/>
              <w:right w:val="nil" w:sz="6" w:space="0" w:color="auto"/>
            </w:tcBorders>
          </w:tcPr>
          <w:p>
            <w:pPr/>
          </w:p>
        </w:tc>
        <w:tc>
          <w:tcPr>
            <w:tcW w:w="563" w:type="dxa"/>
            <w:tcBorders>
              <w:top w:val="nil" w:sz="6" w:space="0" w:color="auto"/>
              <w:left w:val="nil" w:sz="6" w:space="0" w:color="auto"/>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389" w:hRule="exact"/>
        </w:trPr>
        <w:tc>
          <w:tcPr>
            <w:tcW w:w="1258" w:type="dxa"/>
            <w:tcBorders>
              <w:top w:val="nil" w:sz="6" w:space="0" w:color="auto"/>
              <w:left w:val="nil" w:sz="6" w:space="0" w:color="auto"/>
              <w:bottom w:val="single" w:sz="12" w:space="0" w:color="000000"/>
              <w:right w:val="single" w:sz="4" w:space="0" w:color="000000"/>
            </w:tcBorders>
          </w:tcPr>
          <w:p>
            <w:pPr>
              <w:pStyle w:val="TableParagraph"/>
              <w:spacing w:line="240" w:lineRule="auto" w:before="78"/>
              <w:ind w:left="18"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10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6"/>
              <w:ind w:right="105"/>
              <w:jc w:val="right"/>
              <w:rPr>
                <w:rFonts w:ascii="Calibri" w:hAnsi="Calibri" w:cs="Calibri" w:eastAsia="Calibri" w:hint="default"/>
                <w:sz w:val="13"/>
                <w:szCs w:val="13"/>
              </w:rPr>
            </w:pPr>
            <w:r>
              <w:rPr>
                <w:rFonts w:ascii="Calibri"/>
                <w:spacing w:val="-1"/>
                <w:sz w:val="13"/>
              </w:rPr>
              <w:t>25,693,826.88</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6"/>
              <w:ind w:left="127" w:right="0"/>
              <w:jc w:val="center"/>
              <w:rPr>
                <w:rFonts w:ascii="Calibri" w:hAnsi="Calibri" w:cs="Calibri" w:eastAsia="Calibri" w:hint="default"/>
                <w:sz w:val="13"/>
                <w:szCs w:val="13"/>
              </w:rPr>
            </w:pPr>
            <w:r>
              <w:rPr>
                <w:rFonts w:ascii="Calibri"/>
                <w:sz w:val="13"/>
              </w:rPr>
              <w:t>100.00</w:t>
            </w:r>
          </w:p>
        </w:tc>
        <w:tc>
          <w:tcPr>
            <w:tcW w:w="1052" w:type="dxa"/>
            <w:tcBorders>
              <w:top w:val="nil" w:sz="6" w:space="0" w:color="auto"/>
              <w:left w:val="single" w:sz="4" w:space="0" w:color="000000"/>
              <w:bottom w:val="single" w:sz="12" w:space="0" w:color="000000"/>
              <w:right w:val="nil" w:sz="6" w:space="0" w:color="auto"/>
            </w:tcBorders>
          </w:tcPr>
          <w:p>
            <w:pPr>
              <w:pStyle w:val="TableParagraph"/>
              <w:spacing w:line="240" w:lineRule="auto" w:before="106"/>
              <w:ind w:left="218" w:right="0"/>
              <w:jc w:val="left"/>
              <w:rPr>
                <w:rFonts w:ascii="Calibri" w:hAnsi="Calibri" w:cs="Calibri" w:eastAsia="Calibri" w:hint="default"/>
                <w:sz w:val="13"/>
                <w:szCs w:val="13"/>
              </w:rPr>
            </w:pPr>
            <w:r>
              <w:rPr>
                <w:rFonts w:ascii="Calibri"/>
                <w:sz w:val="13"/>
              </w:rPr>
              <w:t>898,994.55</w:t>
            </w:r>
          </w:p>
        </w:tc>
        <w:tc>
          <w:tcPr>
            <w:tcW w:w="50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6"/>
              <w:ind w:right="102"/>
              <w:jc w:val="right"/>
              <w:rPr>
                <w:rFonts w:ascii="Calibri" w:hAnsi="Calibri" w:cs="Calibri" w:eastAsia="Calibri" w:hint="default"/>
                <w:sz w:val="13"/>
                <w:szCs w:val="13"/>
              </w:rPr>
            </w:pPr>
            <w:r>
              <w:rPr>
                <w:rFonts w:ascii="Calibri"/>
                <w:spacing w:val="-1"/>
                <w:sz w:val="13"/>
              </w:rPr>
              <w:t>3.50</w:t>
            </w:r>
          </w:p>
        </w:tc>
        <w:tc>
          <w:tcPr>
            <w:tcW w:w="1139" w:type="dxa"/>
            <w:tcBorders>
              <w:top w:val="nil" w:sz="6" w:space="0" w:color="auto"/>
              <w:left w:val="single" w:sz="4" w:space="0" w:color="000000"/>
              <w:bottom w:val="single" w:sz="12" w:space="0" w:color="000000"/>
              <w:right w:val="nil" w:sz="6" w:space="0" w:color="auto"/>
            </w:tcBorders>
          </w:tcPr>
          <w:p>
            <w:pPr>
              <w:pStyle w:val="TableParagraph"/>
              <w:spacing w:line="240" w:lineRule="auto" w:before="106"/>
              <w:ind w:left="122" w:right="0"/>
              <w:jc w:val="left"/>
              <w:rPr>
                <w:rFonts w:ascii="Calibri" w:hAnsi="Calibri" w:cs="Calibri" w:eastAsia="Calibri" w:hint="default"/>
                <w:sz w:val="13"/>
                <w:szCs w:val="13"/>
              </w:rPr>
            </w:pPr>
            <w:r>
              <w:rPr>
                <w:rFonts w:ascii="Calibri"/>
                <w:sz w:val="13"/>
              </w:rPr>
              <w:t>30,122,256.73</w:t>
            </w:r>
          </w:p>
        </w:tc>
        <w:tc>
          <w:tcPr>
            <w:tcW w:w="56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6"/>
              <w:ind w:right="105"/>
              <w:jc w:val="right"/>
              <w:rPr>
                <w:rFonts w:ascii="Calibri" w:hAnsi="Calibri" w:cs="Calibri" w:eastAsia="Calibri" w:hint="default"/>
                <w:sz w:val="13"/>
                <w:szCs w:val="13"/>
              </w:rPr>
            </w:pPr>
            <w:r>
              <w:rPr>
                <w:rFonts w:ascii="Calibri"/>
                <w:spacing w:val="-1"/>
                <w:sz w:val="13"/>
              </w:rPr>
              <w:t>100.00</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6"/>
              <w:ind w:right="103"/>
              <w:jc w:val="right"/>
              <w:rPr>
                <w:rFonts w:ascii="Calibri" w:hAnsi="Calibri" w:cs="Calibri" w:eastAsia="Calibri" w:hint="default"/>
                <w:sz w:val="13"/>
                <w:szCs w:val="13"/>
              </w:rPr>
            </w:pPr>
            <w:r>
              <w:rPr>
                <w:rFonts w:ascii="Calibri"/>
                <w:spacing w:val="-1"/>
                <w:sz w:val="13"/>
              </w:rPr>
              <w:t>520,736.83</w:t>
            </w:r>
          </w:p>
        </w:tc>
        <w:tc>
          <w:tcPr>
            <w:tcW w:w="566" w:type="dxa"/>
            <w:tcBorders>
              <w:top w:val="nil" w:sz="6" w:space="0" w:color="auto"/>
              <w:left w:val="single" w:sz="4" w:space="0" w:color="000000"/>
              <w:bottom w:val="single" w:sz="12" w:space="0" w:color="000000"/>
              <w:right w:val="nil" w:sz="6" w:space="0" w:color="auto"/>
            </w:tcBorders>
          </w:tcPr>
          <w:p>
            <w:pPr>
              <w:pStyle w:val="TableParagraph"/>
              <w:spacing w:line="240" w:lineRule="auto" w:before="106"/>
              <w:ind w:right="107"/>
              <w:jc w:val="right"/>
              <w:rPr>
                <w:rFonts w:ascii="Calibri" w:hAnsi="Calibri" w:cs="Calibri" w:eastAsia="Calibri" w:hint="default"/>
                <w:sz w:val="13"/>
                <w:szCs w:val="13"/>
              </w:rPr>
            </w:pPr>
            <w:r>
              <w:rPr>
                <w:rFonts w:ascii="Calibri"/>
                <w:spacing w:val="-1"/>
                <w:sz w:val="13"/>
              </w:rPr>
              <w:t>1.73</w:t>
            </w:r>
          </w:p>
        </w:tc>
      </w:tr>
    </w:tbl>
    <w:p>
      <w:pPr>
        <w:spacing w:after="0" w:line="240" w:lineRule="auto"/>
        <w:jc w:val="right"/>
        <w:rPr>
          <w:rFonts w:ascii="Calibri" w:hAnsi="Calibri" w:cs="Calibri" w:eastAsia="Calibri" w:hint="default"/>
          <w:sz w:val="13"/>
          <w:szCs w:val="13"/>
        </w:rPr>
        <w:sectPr>
          <w:footerReference w:type="default" r:id="rId741"/>
          <w:pgSz w:w="11910" w:h="16840"/>
          <w:pgMar w:footer="975" w:header="0" w:top="1260" w:bottom="1160" w:left="0" w:right="0"/>
          <w:pgNumType w:start="131"/>
        </w:sectPr>
      </w:pPr>
    </w:p>
    <w:p>
      <w:pPr>
        <w:spacing w:line="240" w:lineRule="auto" w:before="0"/>
        <w:rPr>
          <w:rFonts w:ascii="宋体" w:hAnsi="宋体" w:cs="宋体" w:eastAsia="宋体" w:hint="default"/>
          <w:b/>
          <w:bCs/>
          <w:sz w:val="20"/>
          <w:szCs w:val="20"/>
        </w:rPr>
      </w:pPr>
      <w:r>
        <w:rPr/>
        <w:pict>
          <v:group style="position:absolute;margin-left:147.619995pt;margin-top:626.859985pt;width:373.9pt;height:.5pt;mso-position-horizontal-relative:page;mso-position-vertical-relative:page;z-index:-1125592" coordorigin="2952,12537" coordsize="7478,10">
            <v:shape style="position:absolute;left:2952;top:12537;width:3219;height:10" type="#_x0000_t75" stroked="false">
              <v:imagedata r:id="rId750" o:title=""/>
            </v:shape>
            <v:shape style="position:absolute;left:6167;top:12537;width:2578;height:10" type="#_x0000_t75" stroked="false">
              <v:imagedata r:id="rId751" o:title=""/>
            </v:shape>
            <v:shape style="position:absolute;left:8740;top:12537;width:855;height:10" type="#_x0000_t75" stroked="false">
              <v:imagedata r:id="rId752" o:title=""/>
            </v:shape>
            <v:shape style="position:absolute;left:9590;top:12537;width:840;height:10" type="#_x0000_t75" stroked="false">
              <v:imagedata r:id="rId753" o:title=""/>
            </v:shape>
            <w10:wrap type="none"/>
          </v:group>
        </w:pict>
      </w:r>
      <w:r>
        <w:rPr/>
        <w:pict>
          <v:group style="position:absolute;margin-left:147.619995pt;margin-top:646.059998pt;width:373.9pt;height:.5pt;mso-position-horizontal-relative:page;mso-position-vertical-relative:page;z-index:-1125568" coordorigin="2952,12921" coordsize="7478,10">
            <v:shape style="position:absolute;left:2952;top:12921;width:3219;height:10" type="#_x0000_t75" stroked="false">
              <v:imagedata r:id="rId750" o:title=""/>
            </v:shape>
            <v:shape style="position:absolute;left:6167;top:12921;width:2578;height:10" type="#_x0000_t75" stroked="false">
              <v:imagedata r:id="rId751" o:title=""/>
            </v:shape>
            <v:shape style="position:absolute;left:8740;top:12921;width:855;height:10" type="#_x0000_t75" stroked="false">
              <v:imagedata r:id="rId752" o:title=""/>
            </v:shape>
            <v:shape style="position:absolute;left:9590;top:12921;width:840;height:10" type="#_x0000_t75" stroked="false">
              <v:imagedata r:id="rId753" o:title=""/>
            </v:shape>
            <w10:wrap type="none"/>
          </v:group>
        </w:pict>
      </w:r>
      <w:r>
        <w:rPr/>
        <w:pict>
          <v:group style="position:absolute;margin-left:147.619995pt;margin-top:665.259949pt;width:373.9pt;height:.5pt;mso-position-horizontal-relative:page;mso-position-vertical-relative:page;z-index:-1125544" coordorigin="2952,13305" coordsize="7478,10">
            <v:shape style="position:absolute;left:2952;top:13305;width:3219;height:10" type="#_x0000_t75" stroked="false">
              <v:imagedata r:id="rId750" o:title=""/>
            </v:shape>
            <v:shape style="position:absolute;left:6167;top:13305;width:2578;height:10" type="#_x0000_t75" stroked="false">
              <v:imagedata r:id="rId751" o:title=""/>
            </v:shape>
            <v:shape style="position:absolute;left:8740;top:13305;width:855;height:10" type="#_x0000_t75" stroked="false">
              <v:imagedata r:id="rId752" o:title=""/>
            </v:shape>
            <v:shape style="position:absolute;left:9590;top:13305;width:840;height:10" type="#_x0000_t75" stroked="false">
              <v:imagedata r:id="rId753" o:title=""/>
            </v:shape>
            <w10:wrap type="none"/>
          </v:group>
        </w:pict>
      </w:r>
    </w:p>
    <w:p>
      <w:pPr>
        <w:spacing w:line="240" w:lineRule="auto" w:before="0"/>
        <w:rPr>
          <w:rFonts w:ascii="宋体" w:hAnsi="宋体" w:cs="宋体" w:eastAsia="宋体" w:hint="default"/>
          <w:b/>
          <w:bCs/>
          <w:sz w:val="26"/>
          <w:szCs w:val="26"/>
        </w:rPr>
      </w:pPr>
    </w:p>
    <w:p>
      <w:pPr>
        <w:tabs>
          <w:tab w:pos="3055" w:val="left" w:leader="none"/>
        </w:tabs>
        <w:spacing w:before="36"/>
        <w:ind w:left="2518" w:right="1679" w:firstLine="0"/>
        <w:jc w:val="left"/>
        <w:rPr>
          <w:rFonts w:ascii="宋体" w:hAnsi="宋体" w:cs="宋体" w:eastAsia="宋体" w:hint="default"/>
          <w:sz w:val="21"/>
          <w:szCs w:val="21"/>
        </w:rPr>
      </w:pPr>
      <w:r>
        <w:rPr/>
        <w:pict>
          <v:group style="position:absolute;margin-left:119.059998pt;margin-top:38.063698pt;width:404.15pt;height:187.35pt;mso-position-horizontal-relative:page;mso-position-vertical-relative:paragraph;z-index:-1125904" coordorigin="2381,761" coordsize="8083,3747">
            <v:group style="position:absolute;left:2410;top:776;width:948;height:2" coordorigin="2410,776" coordsize="948,2">
              <v:shape style="position:absolute;left:2410;top:776;width:948;height:2" coordorigin="2410,776" coordsize="948,0" path="m2410,776l3358,776e" filled="false" stroked="true" strokeweight="1.44pt" strokecolor="#000000">
                <v:path arrowok="t"/>
              </v:shape>
              <v:shape style="position:absolute;left:3358;top:790;width:10;height:2" type="#_x0000_t75" stroked="false">
                <v:imagedata r:id="rId730" o:title=""/>
              </v:shape>
            </v:group>
            <v:group style="position:absolute;left:3358;top:776;width:29;height:2" coordorigin="3358,776" coordsize="29,2">
              <v:shape style="position:absolute;left:3358;top:776;width:29;height:2" coordorigin="3358,776" coordsize="29,0" path="m3358,776l3387,776e" filled="false" stroked="true" strokeweight="1.44pt" strokecolor="#000000">
                <v:path arrowok="t"/>
              </v:shape>
            </v:group>
            <v:group style="position:absolute;left:3387;top:776;width:3371;height:2" coordorigin="3387,776" coordsize="3371,2">
              <v:shape style="position:absolute;left:3387;top:776;width:3371;height:2" coordorigin="3387,776" coordsize="3371,0" path="m3387,776l6757,776e" filled="false" stroked="true" strokeweight="1.44pt" strokecolor="#000000">
                <v:path arrowok="t"/>
              </v:shape>
              <v:shape style="position:absolute;left:6757;top:790;width:10;height:2" type="#_x0000_t75" stroked="false">
                <v:imagedata r:id="rId730" o:title=""/>
              </v:shape>
            </v:group>
            <v:group style="position:absolute;left:6757;top:776;width:29;height:2" coordorigin="6757,776" coordsize="29,2">
              <v:shape style="position:absolute;left:6757;top:776;width:29;height:2" coordorigin="6757,776" coordsize="29,0" path="m6757,776l6786,776e" filled="false" stroked="true" strokeweight="1.44pt" strokecolor="#000000">
                <v:path arrowok="t"/>
              </v:shape>
            </v:group>
            <v:group style="position:absolute;left:6786;top:776;width:3663;height:2" coordorigin="6786,776" coordsize="3663,2">
              <v:shape style="position:absolute;left:6786;top:776;width:3663;height:2" coordorigin="6786,776" coordsize="3663,0" path="m6786,776l10449,776e" filled="false" stroked="true" strokeweight="1.44pt" strokecolor="#000000">
                <v:path arrowok="t"/>
              </v:shape>
            </v:group>
            <v:group style="position:absolute;left:3358;top:792;width:10;height:20" coordorigin="3358,792" coordsize="10,20">
              <v:shape style="position:absolute;left:3358;top:792;width:10;height:20" coordorigin="3358,792" coordsize="10,20" path="m3358,812l3368,812,3368,792,3358,792,3358,812xe" filled="true" fillcolor="#000000" stroked="false">
                <v:path arrowok="t"/>
                <v:fill type="solid"/>
              </v:shape>
            </v:group>
            <v:group style="position:absolute;left:3358;top:812;width:10;height:20" coordorigin="3358,812" coordsize="10,20">
              <v:shape style="position:absolute;left:3358;top:812;width:10;height:20" coordorigin="3358,812" coordsize="10,20" path="m3358,831l3368,831,3368,812,3358,812,3358,831xe" filled="true" fillcolor="#000000" stroked="false">
                <v:path arrowok="t"/>
                <v:fill type="solid"/>
              </v:shape>
            </v:group>
            <v:group style="position:absolute;left:3358;top:831;width:10;height:20" coordorigin="3358,831" coordsize="10,20">
              <v:shape style="position:absolute;left:3358;top:831;width:10;height:20" coordorigin="3358,831" coordsize="10,20" path="m3358,850l3368,850,3368,831,3358,831,3358,850xe" filled="true" fillcolor="#000000" stroked="false">
                <v:path arrowok="t"/>
                <v:fill type="solid"/>
              </v:shape>
            </v:group>
            <v:group style="position:absolute;left:3358;top:850;width:10;height:20" coordorigin="3358,850" coordsize="10,20">
              <v:shape style="position:absolute;left:3358;top:850;width:10;height:20" coordorigin="3358,850" coordsize="10,20" path="m3358,869l3368,869,3368,850,3358,850,3358,869xe" filled="true" fillcolor="#000000" stroked="false">
                <v:path arrowok="t"/>
                <v:fill type="solid"/>
              </v:shape>
            </v:group>
            <v:group style="position:absolute;left:3358;top:869;width:10;height:20" coordorigin="3358,869" coordsize="10,20">
              <v:shape style="position:absolute;left:3358;top:869;width:10;height:20" coordorigin="3358,869" coordsize="10,20" path="m3358,888l3368,888,3368,869,3358,869,3358,888xe" filled="true" fillcolor="#000000" stroked="false">
                <v:path arrowok="t"/>
                <v:fill type="solid"/>
              </v:shape>
            </v:group>
            <v:group style="position:absolute;left:3358;top:888;width:10;height:20" coordorigin="3358,888" coordsize="10,20">
              <v:shape style="position:absolute;left:3358;top:888;width:10;height:20" coordorigin="3358,888" coordsize="10,20" path="m3358,908l3368,908,3368,888,3358,888,3358,908xe" filled="true" fillcolor="#000000" stroked="false">
                <v:path arrowok="t"/>
                <v:fill type="solid"/>
              </v:shape>
            </v:group>
            <v:group style="position:absolute;left:3358;top:908;width:10;height:20" coordorigin="3358,908" coordsize="10,20">
              <v:shape style="position:absolute;left:3358;top:908;width:10;height:20" coordorigin="3358,908" coordsize="10,20" path="m3358,927l3368,927,3368,908,3358,908,3358,927xe" filled="true" fillcolor="#000000" stroked="false">
                <v:path arrowok="t"/>
                <v:fill type="solid"/>
              </v:shape>
            </v:group>
            <v:group style="position:absolute;left:3358;top:927;width:10;height:20" coordorigin="3358,927" coordsize="10,20">
              <v:shape style="position:absolute;left:3358;top:927;width:10;height:20" coordorigin="3358,927" coordsize="10,20" path="m3358,946l3368,946,3368,927,3358,927,3358,946xe" filled="true" fillcolor="#000000" stroked="false">
                <v:path arrowok="t"/>
                <v:fill type="solid"/>
              </v:shape>
            </v:group>
            <v:group style="position:absolute;left:3358;top:946;width:10;height:20" coordorigin="3358,946" coordsize="10,20">
              <v:shape style="position:absolute;left:3358;top:946;width:10;height:20" coordorigin="3358,946" coordsize="10,20" path="m3358,965l3368,965,3368,946,3358,946,3358,965xe" filled="true" fillcolor="#000000" stroked="false">
                <v:path arrowok="t"/>
                <v:fill type="solid"/>
              </v:shape>
            </v:group>
            <v:group style="position:absolute;left:3358;top:965;width:10;height:20" coordorigin="3358,965" coordsize="10,20">
              <v:shape style="position:absolute;left:3358;top:965;width:10;height:20" coordorigin="3358,965" coordsize="10,20" path="m3358,984l3368,984,3368,965,3358,965,3358,984xe" filled="true" fillcolor="#000000" stroked="false">
                <v:path arrowok="t"/>
                <v:fill type="solid"/>
              </v:shape>
            </v:group>
            <v:group style="position:absolute;left:3358;top:984;width:10;height:20" coordorigin="3358,984" coordsize="10,20">
              <v:shape style="position:absolute;left:3358;top:984;width:10;height:20" coordorigin="3358,984" coordsize="10,20" path="m3358,1004l3368,1004,3368,984,3358,984,3358,1004xe" filled="true" fillcolor="#000000" stroked="false">
                <v:path arrowok="t"/>
                <v:fill type="solid"/>
              </v:shape>
            </v:group>
            <v:group style="position:absolute;left:3358;top:1004;width:10;height:20" coordorigin="3358,1004" coordsize="10,20">
              <v:shape style="position:absolute;left:3358;top:1004;width:10;height:20" coordorigin="3358,1004" coordsize="10,20" path="m3358,1023l3368,1023,3368,1004,3358,1004,3358,1023xe" filled="true" fillcolor="#000000" stroked="false">
                <v:path arrowok="t"/>
                <v:fill type="solid"/>
              </v:shape>
            </v:group>
            <v:group style="position:absolute;left:3358;top:1023;width:10;height:20" coordorigin="3358,1023" coordsize="10,20">
              <v:shape style="position:absolute;left:3358;top:1023;width:10;height:20" coordorigin="3358,1023" coordsize="10,20" path="m3358,1042l3368,1042,3368,1023,3358,1023,3358,1042xe" filled="true" fillcolor="#000000" stroked="false">
                <v:path arrowok="t"/>
                <v:fill type="solid"/>
              </v:shape>
            </v:group>
            <v:group style="position:absolute;left:3358;top:1042;width:10;height:20" coordorigin="3358,1042" coordsize="10,20">
              <v:shape style="position:absolute;left:3358;top:1042;width:10;height:20" coordorigin="3358,1042" coordsize="10,20" path="m3358,1061l3368,1061,3368,1042,3358,1042,3358,1061xe" filled="true" fillcolor="#000000" stroked="false">
                <v:path arrowok="t"/>
                <v:fill type="solid"/>
              </v:shape>
            </v:group>
            <v:group style="position:absolute;left:3358;top:1061;width:10;height:20" coordorigin="3358,1061" coordsize="10,20">
              <v:shape style="position:absolute;left:3358;top:1061;width:10;height:20" coordorigin="3358,1061" coordsize="10,20" path="m3358,1080l3368,1080,3368,1061,3358,1061,3358,1080xe" filled="true" fillcolor="#000000" stroked="false">
                <v:path arrowok="t"/>
                <v:fill type="solid"/>
              </v:shape>
            </v:group>
            <v:group style="position:absolute;left:3358;top:1086;width:10;height:2" coordorigin="3358,1086" coordsize="10,2">
              <v:shape style="position:absolute;left:3358;top:1086;width:10;height:2" coordorigin="3358,1086" coordsize="10,0" path="m3358,1086l3368,1086e" filled="false" stroked="true" strokeweight=".599980pt" strokecolor="#000000">
                <v:path arrowok="t"/>
              </v:shape>
            </v:group>
            <v:group style="position:absolute;left:6757;top:792;width:10;height:20" coordorigin="6757,792" coordsize="10,20">
              <v:shape style="position:absolute;left:6757;top:792;width:10;height:20" coordorigin="6757,792" coordsize="10,20" path="m6757,812l6767,812,6767,792,6757,792,6757,812xe" filled="true" fillcolor="#000000" stroked="false">
                <v:path arrowok="t"/>
                <v:fill type="solid"/>
              </v:shape>
            </v:group>
            <v:group style="position:absolute;left:6757;top:812;width:10;height:20" coordorigin="6757,812" coordsize="10,20">
              <v:shape style="position:absolute;left:6757;top:812;width:10;height:20" coordorigin="6757,812" coordsize="10,20" path="m6757,831l6767,831,6767,812,6757,812,6757,831xe" filled="true" fillcolor="#000000" stroked="false">
                <v:path arrowok="t"/>
                <v:fill type="solid"/>
              </v:shape>
            </v:group>
            <v:group style="position:absolute;left:6757;top:831;width:10;height:20" coordorigin="6757,831" coordsize="10,20">
              <v:shape style="position:absolute;left:6757;top:831;width:10;height:20" coordorigin="6757,831" coordsize="10,20" path="m6757,850l6767,850,6767,831,6757,831,6757,850xe" filled="true" fillcolor="#000000" stroked="false">
                <v:path arrowok="t"/>
                <v:fill type="solid"/>
              </v:shape>
            </v:group>
            <v:group style="position:absolute;left:6757;top:850;width:10;height:20" coordorigin="6757,850" coordsize="10,20">
              <v:shape style="position:absolute;left:6757;top:850;width:10;height:20" coordorigin="6757,850" coordsize="10,20" path="m6757,869l6767,869,6767,850,6757,850,6757,869xe" filled="true" fillcolor="#000000" stroked="false">
                <v:path arrowok="t"/>
                <v:fill type="solid"/>
              </v:shape>
            </v:group>
            <v:group style="position:absolute;left:6757;top:869;width:10;height:20" coordorigin="6757,869" coordsize="10,20">
              <v:shape style="position:absolute;left:6757;top:869;width:10;height:20" coordorigin="6757,869" coordsize="10,20" path="m6757,888l6767,888,6767,869,6757,869,6757,888xe" filled="true" fillcolor="#000000" stroked="false">
                <v:path arrowok="t"/>
                <v:fill type="solid"/>
              </v:shape>
            </v:group>
            <v:group style="position:absolute;left:6757;top:888;width:10;height:20" coordorigin="6757,888" coordsize="10,20">
              <v:shape style="position:absolute;left:6757;top:888;width:10;height:20" coordorigin="6757,888" coordsize="10,20" path="m6757,908l6767,908,6767,888,6757,888,6757,908xe" filled="true" fillcolor="#000000" stroked="false">
                <v:path arrowok="t"/>
                <v:fill type="solid"/>
              </v:shape>
            </v:group>
            <v:group style="position:absolute;left:6757;top:908;width:10;height:20" coordorigin="6757,908" coordsize="10,20">
              <v:shape style="position:absolute;left:6757;top:908;width:10;height:20" coordorigin="6757,908" coordsize="10,20" path="m6757,927l6767,927,6767,908,6757,908,6757,927xe" filled="true" fillcolor="#000000" stroked="false">
                <v:path arrowok="t"/>
                <v:fill type="solid"/>
              </v:shape>
            </v:group>
            <v:group style="position:absolute;left:6757;top:927;width:10;height:20" coordorigin="6757,927" coordsize="10,20">
              <v:shape style="position:absolute;left:6757;top:927;width:10;height:20" coordorigin="6757,927" coordsize="10,20" path="m6757,946l6767,946,6767,927,6757,927,6757,946xe" filled="true" fillcolor="#000000" stroked="false">
                <v:path arrowok="t"/>
                <v:fill type="solid"/>
              </v:shape>
            </v:group>
            <v:group style="position:absolute;left:6757;top:946;width:10;height:20" coordorigin="6757,946" coordsize="10,20">
              <v:shape style="position:absolute;left:6757;top:946;width:10;height:20" coordorigin="6757,946" coordsize="10,20" path="m6757,965l6767,965,6767,946,6757,946,6757,965xe" filled="true" fillcolor="#000000" stroked="false">
                <v:path arrowok="t"/>
                <v:fill type="solid"/>
              </v:shape>
            </v:group>
            <v:group style="position:absolute;left:6757;top:965;width:10;height:20" coordorigin="6757,965" coordsize="10,20">
              <v:shape style="position:absolute;left:6757;top:965;width:10;height:20" coordorigin="6757,965" coordsize="10,20" path="m6757,984l6767,984,6767,965,6757,965,6757,984xe" filled="true" fillcolor="#000000" stroked="false">
                <v:path arrowok="t"/>
                <v:fill type="solid"/>
              </v:shape>
            </v:group>
            <v:group style="position:absolute;left:6757;top:984;width:10;height:20" coordorigin="6757,984" coordsize="10,20">
              <v:shape style="position:absolute;left:6757;top:984;width:10;height:20" coordorigin="6757,984" coordsize="10,20" path="m6757,1004l6767,1004,6767,984,6757,984,6757,1004xe" filled="true" fillcolor="#000000" stroked="false">
                <v:path arrowok="t"/>
                <v:fill type="solid"/>
              </v:shape>
            </v:group>
            <v:group style="position:absolute;left:6757;top:1004;width:10;height:20" coordorigin="6757,1004" coordsize="10,20">
              <v:shape style="position:absolute;left:6757;top:1004;width:10;height:20" coordorigin="6757,1004" coordsize="10,20" path="m6757,1023l6767,1023,6767,1004,6757,1004,6757,1023xe" filled="true" fillcolor="#000000" stroked="false">
                <v:path arrowok="t"/>
                <v:fill type="solid"/>
              </v:shape>
            </v:group>
            <v:group style="position:absolute;left:6757;top:1023;width:10;height:20" coordorigin="6757,1023" coordsize="10,20">
              <v:shape style="position:absolute;left:6757;top:1023;width:10;height:20" coordorigin="6757,1023" coordsize="10,20" path="m6757,1042l6767,1042,6767,1023,6757,1023,6757,1042xe" filled="true" fillcolor="#000000" stroked="false">
                <v:path arrowok="t"/>
                <v:fill type="solid"/>
              </v:shape>
            </v:group>
            <v:group style="position:absolute;left:6757;top:1042;width:10;height:20" coordorigin="6757,1042" coordsize="10,20">
              <v:shape style="position:absolute;left:6757;top:1042;width:10;height:20" coordorigin="6757,1042" coordsize="10,20" path="m6757,1061l6767,1061,6767,1042,6757,1042,6757,1061xe" filled="true" fillcolor="#000000" stroked="false">
                <v:path arrowok="t"/>
                <v:fill type="solid"/>
              </v:shape>
            </v:group>
            <v:group style="position:absolute;left:6757;top:1061;width:10;height:20" coordorigin="6757,1061" coordsize="10,20">
              <v:shape style="position:absolute;left:6757;top:1061;width:10;height:20" coordorigin="6757,1061" coordsize="10,20" path="m6757,1080l6767,1080,6767,1061,6757,1061,6757,1080xe" filled="true" fillcolor="#000000" stroked="false">
                <v:path arrowok="t"/>
                <v:fill type="solid"/>
              </v:shape>
            </v:group>
            <v:group style="position:absolute;left:6757;top:1086;width:10;height:2" coordorigin="6757,1086" coordsize="10,2">
              <v:shape style="position:absolute;left:6757;top:1086;width:10;height:2" coordorigin="6757,1086" coordsize="10,0" path="m6757,1086l6767,1086e" filled="false" stroked="true" strokeweight=".599980pt" strokecolor="#000000">
                <v:path arrowok="t"/>
              </v:shape>
            </v:group>
            <v:group style="position:absolute;left:3358;top:1097;width:10;height:2" coordorigin="3358,1097" coordsize="10,2">
              <v:shape style="position:absolute;left:3358;top:1097;width:10;height:2" coordorigin="3358,1097" coordsize="10,0" path="m3358,1097l3368,1097e" filled="false" stroked="true" strokeweight=".48004pt" strokecolor="#000000">
                <v:path arrowok="t"/>
              </v:shape>
              <v:shape style="position:absolute;left:3368;top:1092;width:985;height:10" type="#_x0000_t75" stroked="false">
                <v:imagedata r:id="rId107" o:title=""/>
              </v:shape>
              <v:shape style="position:absolute;left:4347;top:1092;width:2410;height:10" type="#_x0000_t75" stroked="false">
                <v:imagedata r:id="rId754" o:title=""/>
              </v:shape>
              <v:shape style="position:absolute;left:6753;top:1092;width:1193;height:10" type="#_x0000_t75" stroked="false">
                <v:imagedata r:id="rId755" o:title=""/>
              </v:shape>
              <v:shape style="position:absolute;left:7941;top:1092;width:828;height:10" type="#_x0000_t75" stroked="false">
                <v:imagedata r:id="rId756" o:title=""/>
              </v:shape>
              <v:shape style="position:absolute;left:8764;top:1092;width:1685;height:10" type="#_x0000_t75" stroked="false">
                <v:imagedata r:id="rId757" o:title=""/>
              </v:shape>
            </v:group>
            <v:group style="position:absolute;left:3358;top:1102;width:10;height:20" coordorigin="3358,1102" coordsize="10,20">
              <v:shape style="position:absolute;left:3358;top:1102;width:10;height:20" coordorigin="3358,1102" coordsize="10,20" path="m3358,1121l3368,1121,3368,1102,3358,1102,3358,1121xe" filled="true" fillcolor="#000000" stroked="false">
                <v:path arrowok="t"/>
                <v:fill type="solid"/>
              </v:shape>
            </v:group>
            <v:group style="position:absolute;left:3358;top:1121;width:10;height:20" coordorigin="3358,1121" coordsize="10,20">
              <v:shape style="position:absolute;left:3358;top:1121;width:10;height:20" coordorigin="3358,1121" coordsize="10,20" path="m3358,1140l3368,1140,3368,1121,3358,1121,3358,1140xe" filled="true" fillcolor="#000000" stroked="false">
                <v:path arrowok="t"/>
                <v:fill type="solid"/>
              </v:shape>
            </v:group>
            <v:group style="position:absolute;left:3358;top:1140;width:10;height:20" coordorigin="3358,1140" coordsize="10,20">
              <v:shape style="position:absolute;left:3358;top:1140;width:10;height:20" coordorigin="3358,1140" coordsize="10,20" path="m3358,1160l3368,1160,3368,1140,3358,1140,3358,1160xe" filled="true" fillcolor="#000000" stroked="false">
                <v:path arrowok="t"/>
                <v:fill type="solid"/>
              </v:shape>
            </v:group>
            <v:group style="position:absolute;left:3358;top:1160;width:10;height:20" coordorigin="3358,1160" coordsize="10,20">
              <v:shape style="position:absolute;left:3358;top:1160;width:10;height:20" coordorigin="3358,1160" coordsize="10,20" path="m3358,1179l3368,1179,3368,1160,3358,1160,3358,1179xe" filled="true" fillcolor="#000000" stroked="false">
                <v:path arrowok="t"/>
                <v:fill type="solid"/>
              </v:shape>
            </v:group>
            <v:group style="position:absolute;left:3358;top:1179;width:10;height:20" coordorigin="3358,1179" coordsize="10,20">
              <v:shape style="position:absolute;left:3358;top:1179;width:10;height:20" coordorigin="3358,1179" coordsize="10,20" path="m3358,1198l3368,1198,3368,1179,3358,1179,3358,1198xe" filled="true" fillcolor="#000000" stroked="false">
                <v:path arrowok="t"/>
                <v:fill type="solid"/>
              </v:shape>
            </v:group>
            <v:group style="position:absolute;left:3358;top:1198;width:10;height:20" coordorigin="3358,1198" coordsize="10,20">
              <v:shape style="position:absolute;left:3358;top:1198;width:10;height:20" coordorigin="3358,1198" coordsize="10,20" path="m3358,1217l3368,1217,3368,1198,3358,1198,3358,1217xe" filled="true" fillcolor="#000000" stroked="false">
                <v:path arrowok="t"/>
                <v:fill type="solid"/>
              </v:shape>
            </v:group>
            <v:group style="position:absolute;left:3358;top:1217;width:10;height:20" coordorigin="3358,1217" coordsize="10,20">
              <v:shape style="position:absolute;left:3358;top:1217;width:10;height:20" coordorigin="3358,1217" coordsize="10,20" path="m3358,1236l3368,1236,3368,1217,3358,1217,3358,1236xe" filled="true" fillcolor="#000000" stroked="false">
                <v:path arrowok="t"/>
                <v:fill type="solid"/>
              </v:shape>
            </v:group>
            <v:group style="position:absolute;left:3358;top:1236;width:10;height:20" coordorigin="3358,1236" coordsize="10,20">
              <v:shape style="position:absolute;left:3358;top:1236;width:10;height:20" coordorigin="3358,1236" coordsize="10,20" path="m3358,1256l3368,1256,3368,1236,3358,1236,3358,1256xe" filled="true" fillcolor="#000000" stroked="false">
                <v:path arrowok="t"/>
                <v:fill type="solid"/>
              </v:shape>
            </v:group>
            <v:group style="position:absolute;left:3358;top:1256;width:10;height:20" coordorigin="3358,1256" coordsize="10,20">
              <v:shape style="position:absolute;left:3358;top:1256;width:10;height:20" coordorigin="3358,1256" coordsize="10,20" path="m3358,1275l3368,1275,3368,1256,3358,1256,3358,1275xe" filled="true" fillcolor="#000000" stroked="false">
                <v:path arrowok="t"/>
                <v:fill type="solid"/>
              </v:shape>
            </v:group>
            <v:group style="position:absolute;left:3358;top:1275;width:10;height:20" coordorigin="3358,1275" coordsize="10,20">
              <v:shape style="position:absolute;left:3358;top:1275;width:10;height:20" coordorigin="3358,1275" coordsize="10,20" path="m3358,1294l3368,1294,3368,1275,3358,1275,3358,1294xe" filled="true" fillcolor="#000000" stroked="false">
                <v:path arrowok="t"/>
                <v:fill type="solid"/>
              </v:shape>
            </v:group>
            <v:group style="position:absolute;left:3358;top:1294;width:10;height:20" coordorigin="3358,1294" coordsize="10,20">
              <v:shape style="position:absolute;left:3358;top:1294;width:10;height:20" coordorigin="3358,1294" coordsize="10,20" path="m3358,1313l3368,1313,3368,1294,3358,1294,3358,1313xe" filled="true" fillcolor="#000000" stroked="false">
                <v:path arrowok="t"/>
                <v:fill type="solid"/>
              </v:shape>
            </v:group>
            <v:group style="position:absolute;left:3358;top:1313;width:10;height:20" coordorigin="3358,1313" coordsize="10,20">
              <v:shape style="position:absolute;left:3358;top:1313;width:10;height:20" coordorigin="3358,1313" coordsize="10,20" path="m3358,1332l3368,1332,3368,1313,3358,1313,3358,1332xe" filled="true" fillcolor="#000000" stroked="false">
                <v:path arrowok="t"/>
                <v:fill type="solid"/>
              </v:shape>
            </v:group>
            <v:group style="position:absolute;left:3358;top:1332;width:10;height:20" coordorigin="3358,1332" coordsize="10,20">
              <v:shape style="position:absolute;left:3358;top:1332;width:10;height:20" coordorigin="3358,1332" coordsize="10,20" path="m3358,1352l3368,1352,3368,1332,3358,1332,3358,1352xe" filled="true" fillcolor="#000000" stroked="false">
                <v:path arrowok="t"/>
                <v:fill type="solid"/>
              </v:shape>
            </v:group>
            <v:group style="position:absolute;left:3358;top:1352;width:10;height:20" coordorigin="3358,1352" coordsize="10,20">
              <v:shape style="position:absolute;left:3358;top:1352;width:10;height:20" coordorigin="3358,1352" coordsize="10,20" path="m3358,1371l3368,1371,3368,1352,3358,1352,3358,1371xe" filled="true" fillcolor="#000000" stroked="false">
                <v:path arrowok="t"/>
                <v:fill type="solid"/>
              </v:shape>
            </v:group>
            <v:group style="position:absolute;left:3358;top:1371;width:10;height:20" coordorigin="3358,1371" coordsize="10,20">
              <v:shape style="position:absolute;left:3358;top:1371;width:10;height:20" coordorigin="3358,1371" coordsize="10,20" path="m3358,1390l3368,1390,3368,1371,3358,1371,3358,1390xe" filled="true" fillcolor="#000000" stroked="false">
                <v:path arrowok="t"/>
                <v:fill type="solid"/>
              </v:shape>
            </v:group>
            <v:group style="position:absolute;left:3358;top:1390;width:10;height:20" coordorigin="3358,1390" coordsize="10,20">
              <v:shape style="position:absolute;left:3358;top:1390;width:10;height:20" coordorigin="3358,1390" coordsize="10,20" path="m3358,1409l3368,1409,3368,1390,3358,1390,3358,1409xe" filled="true" fillcolor="#000000" stroked="false">
                <v:path arrowok="t"/>
                <v:fill type="solid"/>
              </v:shape>
            </v:group>
            <v:group style="position:absolute;left:3358;top:1409;width:10;height:20" coordorigin="3358,1409" coordsize="10,20">
              <v:shape style="position:absolute;left:3358;top:1409;width:10;height:20" coordorigin="3358,1409" coordsize="10,20" path="m3358,1428l3368,1428,3368,1409,3358,1409,3358,1428xe" filled="true" fillcolor="#000000" stroked="false">
                <v:path arrowok="t"/>
                <v:fill type="solid"/>
              </v:shape>
            </v:group>
            <v:group style="position:absolute;left:3358;top:1428;width:10;height:20" coordorigin="3358,1428" coordsize="10,20">
              <v:shape style="position:absolute;left:3358;top:1428;width:10;height:20" coordorigin="3358,1428" coordsize="10,20" path="m3358,1448l3368,1448,3368,1428,3358,1428,3358,1448xe" filled="true" fillcolor="#000000" stroked="false">
                <v:path arrowok="t"/>
                <v:fill type="solid"/>
              </v:shape>
            </v:group>
            <v:group style="position:absolute;left:3358;top:1448;width:10;height:20" coordorigin="3358,1448" coordsize="10,20">
              <v:shape style="position:absolute;left:3358;top:1448;width:10;height:20" coordorigin="3358,1448" coordsize="10,20" path="m3358,1467l3368,1467,3368,1448,3358,1448,3358,1467xe" filled="true" fillcolor="#000000" stroked="false">
                <v:path arrowok="t"/>
                <v:fill type="solid"/>
              </v:shape>
            </v:group>
            <v:group style="position:absolute;left:3358;top:1467;width:10;height:20" coordorigin="3358,1467" coordsize="10,20">
              <v:shape style="position:absolute;left:3358;top:1467;width:10;height:20" coordorigin="3358,1467" coordsize="10,20" path="m3358,1486l3368,1486,3368,1467,3358,1467,3358,1486xe" filled="true" fillcolor="#000000" stroked="false">
                <v:path arrowok="t"/>
                <v:fill type="solid"/>
              </v:shape>
            </v:group>
            <v:group style="position:absolute;left:3358;top:1486;width:10;height:20" coordorigin="3358,1486" coordsize="10,20">
              <v:shape style="position:absolute;left:3358;top:1486;width:10;height:20" coordorigin="3358,1486" coordsize="10,20" path="m3358,1505l3368,1505,3368,1486,3358,1486,3358,1505xe" filled="true" fillcolor="#000000" stroked="false">
                <v:path arrowok="t"/>
                <v:fill type="solid"/>
              </v:shape>
            </v:group>
            <v:group style="position:absolute;left:3358;top:1505;width:10;height:20" coordorigin="3358,1505" coordsize="10,20">
              <v:shape style="position:absolute;left:3358;top:1505;width:10;height:20" coordorigin="3358,1505" coordsize="10,20" path="m3358,1524l3368,1524,3368,1505,3358,1505,3358,1524xe" filled="true" fillcolor="#000000" stroked="false">
                <v:path arrowok="t"/>
                <v:fill type="solid"/>
              </v:shape>
            </v:group>
            <v:group style="position:absolute;left:3358;top:1524;width:10;height:20" coordorigin="3358,1524" coordsize="10,20">
              <v:shape style="position:absolute;left:3358;top:1524;width:10;height:20" coordorigin="3358,1524" coordsize="10,20" path="m3358,1544l3368,1544,3368,1524,3358,1524,3358,1544xe" filled="true" fillcolor="#000000" stroked="false">
                <v:path arrowok="t"/>
                <v:fill type="solid"/>
              </v:shape>
            </v:group>
            <v:group style="position:absolute;left:3358;top:1544;width:10;height:20" coordorigin="3358,1544" coordsize="10,20">
              <v:shape style="position:absolute;left:3358;top:1544;width:10;height:20" coordorigin="3358,1544" coordsize="10,20" path="m3358,1563l3368,1563,3368,1544,3358,1544,3358,1563xe" filled="true" fillcolor="#000000" stroked="false">
                <v:path arrowok="t"/>
                <v:fill type="solid"/>
              </v:shape>
            </v:group>
            <v:group style="position:absolute;left:3358;top:1563;width:10;height:20" coordorigin="3358,1563" coordsize="10,20">
              <v:shape style="position:absolute;left:3358;top:1563;width:10;height:20" coordorigin="3358,1563" coordsize="10,20" path="m3358,1582l3368,1582,3368,1563,3358,1563,3358,1582xe" filled="true" fillcolor="#000000" stroked="false">
                <v:path arrowok="t"/>
                <v:fill type="solid"/>
              </v:shape>
            </v:group>
            <v:group style="position:absolute;left:3358;top:1582;width:10;height:20" coordorigin="3358,1582" coordsize="10,20">
              <v:shape style="position:absolute;left:3358;top:1582;width:10;height:20" coordorigin="3358,1582" coordsize="10,20" path="m3358,1601l3368,1601,3368,1582,3358,1582,3358,1601xe" filled="true" fillcolor="#000000" stroked="false">
                <v:path arrowok="t"/>
                <v:fill type="solid"/>
              </v:shape>
            </v:group>
            <v:group style="position:absolute;left:3358;top:1601;width:10;height:20" coordorigin="3358,1601" coordsize="10,20">
              <v:shape style="position:absolute;left:3358;top:1601;width:10;height:20" coordorigin="3358,1601" coordsize="10,20" path="m3358,1620l3368,1620,3368,1601,3358,1601,3358,1620xe" filled="true" fillcolor="#000000" stroked="false">
                <v:path arrowok="t"/>
                <v:fill type="solid"/>
              </v:shape>
            </v:group>
            <v:group style="position:absolute;left:3358;top:1620;width:10;height:20" coordorigin="3358,1620" coordsize="10,20">
              <v:shape style="position:absolute;left:3358;top:1620;width:10;height:20" coordorigin="3358,1620" coordsize="10,20" path="m3358,1640l3368,1640,3368,1620,3358,1620,3358,1640xe" filled="true" fillcolor="#000000" stroked="false">
                <v:path arrowok="t"/>
                <v:fill type="solid"/>
              </v:shape>
            </v:group>
            <v:group style="position:absolute;left:3358;top:1640;width:10;height:20" coordorigin="3358,1640" coordsize="10,20">
              <v:shape style="position:absolute;left:3358;top:1640;width:10;height:20" coordorigin="3358,1640" coordsize="10,20" path="m3358,1659l3368,1659,3368,1640,3358,1640,3358,1659xe" filled="true" fillcolor="#000000" stroked="false">
                <v:path arrowok="t"/>
                <v:fill type="solid"/>
              </v:shape>
            </v:group>
            <v:group style="position:absolute;left:3358;top:1659;width:10;height:20" coordorigin="3358,1659" coordsize="10,20">
              <v:shape style="position:absolute;left:3358;top:1659;width:10;height:20" coordorigin="3358,1659" coordsize="10,20" path="m3358,1678l3368,1678,3368,1659,3358,1659,3358,1678xe" filled="true" fillcolor="#000000" stroked="false">
                <v:path arrowok="t"/>
                <v:fill type="solid"/>
              </v:shape>
            </v:group>
            <v:group style="position:absolute;left:3358;top:1678;width:10;height:20" coordorigin="3358,1678" coordsize="10,20">
              <v:shape style="position:absolute;left:3358;top:1678;width:10;height:20" coordorigin="3358,1678" coordsize="10,20" path="m3358,1697l3368,1697,3368,1678,3358,1678,3358,1697xe" filled="true" fillcolor="#000000" stroked="false">
                <v:path arrowok="t"/>
                <v:fill type="solid"/>
              </v:shape>
            </v:group>
            <v:group style="position:absolute;left:3358;top:1697;width:10;height:20" coordorigin="3358,1697" coordsize="10,20">
              <v:shape style="position:absolute;left:3358;top:1697;width:10;height:20" coordorigin="3358,1697" coordsize="10,20" path="m3358,1716l3368,1716,3368,1697,3358,1697,3358,1716xe" filled="true" fillcolor="#000000" stroked="false">
                <v:path arrowok="t"/>
                <v:fill type="solid"/>
              </v:shape>
            </v:group>
            <v:group style="position:absolute;left:3358;top:1716;width:10;height:20" coordorigin="3358,1716" coordsize="10,20">
              <v:shape style="position:absolute;left:3358;top:1716;width:10;height:20" coordorigin="3358,1716" coordsize="10,20" path="m3358,1736l3368,1736,3368,1716,3358,1716,3358,1736xe" filled="true" fillcolor="#000000" stroked="false">
                <v:path arrowok="t"/>
                <v:fill type="solid"/>
              </v:shape>
            </v:group>
            <v:group style="position:absolute;left:3358;top:1736;width:10;height:20" coordorigin="3358,1736" coordsize="10,20">
              <v:shape style="position:absolute;left:3358;top:1736;width:10;height:20" coordorigin="3358,1736" coordsize="10,20" path="m3358,1755l3368,1755,3368,1736,3358,1736,3358,1755xe" filled="true" fillcolor="#000000" stroked="false">
                <v:path arrowok="t"/>
                <v:fill type="solid"/>
              </v:shape>
            </v:group>
            <v:group style="position:absolute;left:3358;top:1755;width:10;height:20" coordorigin="3358,1755" coordsize="10,20">
              <v:shape style="position:absolute;left:3358;top:1755;width:10;height:20" coordorigin="3358,1755" coordsize="10,20" path="m3358,1774l3368,1774,3368,1755,3358,1755,3358,1774xe" filled="true" fillcolor="#000000" stroked="false">
                <v:path arrowok="t"/>
                <v:fill type="solid"/>
              </v:shape>
            </v:group>
            <v:group style="position:absolute;left:3358;top:1774;width:10;height:20" coordorigin="3358,1774" coordsize="10,20">
              <v:shape style="position:absolute;left:3358;top:1774;width:10;height:20" coordorigin="3358,1774" coordsize="10,20" path="m3358,1793l3368,1793,3368,1774,3358,1774,3358,1793xe" filled="true" fillcolor="#000000" stroked="false">
                <v:path arrowok="t"/>
                <v:fill type="solid"/>
              </v:shape>
            </v:group>
            <v:group style="position:absolute;left:3358;top:1793;width:10;height:20" coordorigin="3358,1793" coordsize="10,20">
              <v:shape style="position:absolute;left:3358;top:1793;width:10;height:20" coordorigin="3358,1793" coordsize="10,20" path="m3358,1812l3368,1812,3368,1793,3358,1793,3358,1812xe" filled="true" fillcolor="#000000" stroked="false">
                <v:path arrowok="t"/>
                <v:fill type="solid"/>
              </v:shape>
            </v:group>
            <v:group style="position:absolute;left:3358;top:1812;width:10;height:20" coordorigin="3358,1812" coordsize="10,20">
              <v:shape style="position:absolute;left:3358;top:1812;width:10;height:20" coordorigin="3358,1812" coordsize="10,20" path="m3358,1832l3368,1832,3368,1812,3358,1812,3358,1832xe" filled="true" fillcolor="#000000" stroked="false">
                <v:path arrowok="t"/>
                <v:fill type="solid"/>
              </v:shape>
            </v:group>
            <v:group style="position:absolute;left:3358;top:1832;width:10;height:20" coordorigin="3358,1832" coordsize="10,20">
              <v:shape style="position:absolute;left:3358;top:1832;width:10;height:20" coordorigin="3358,1832" coordsize="10,20" path="m3358,1851l3368,1851,3368,1832,3358,1832,3358,1851xe" filled="true" fillcolor="#000000" stroked="false">
                <v:path arrowok="t"/>
                <v:fill type="solid"/>
              </v:shape>
            </v:group>
            <v:group style="position:absolute;left:3358;top:1851;width:10;height:20" coordorigin="3358,1851" coordsize="10,20">
              <v:shape style="position:absolute;left:3358;top:1851;width:10;height:20" coordorigin="3358,1851" coordsize="10,20" path="m3358,1870l3368,1870,3368,1851,3358,1851,3358,1870xe" filled="true" fillcolor="#000000" stroked="false">
                <v:path arrowok="t"/>
                <v:fill type="solid"/>
              </v:shape>
            </v:group>
            <v:group style="position:absolute;left:3358;top:1870;width:10;height:20" coordorigin="3358,1870" coordsize="10,20">
              <v:shape style="position:absolute;left:3358;top:1870;width:10;height:20" coordorigin="3358,1870" coordsize="10,20" path="m3358,1889l3368,1889,3368,1870,3358,1870,3358,1889xe" filled="true" fillcolor="#000000" stroked="false">
                <v:path arrowok="t"/>
                <v:fill type="solid"/>
              </v:shape>
            </v:group>
            <v:group style="position:absolute;left:3358;top:1895;width:10;height:2" coordorigin="3358,1895" coordsize="10,2">
              <v:shape style="position:absolute;left:3358;top:1895;width:10;height:2" coordorigin="3358,1895" coordsize="10,0" path="m3358,1895l3368,1895e" filled="false" stroked="true" strokeweight=".599980pt" strokecolor="#000000">
                <v:path arrowok="t"/>
              </v:shape>
            </v:group>
            <v:group style="position:absolute;left:4352;top:1102;width:10;height:20" coordorigin="4352,1102" coordsize="10,20">
              <v:shape style="position:absolute;left:4352;top:1102;width:10;height:20" coordorigin="4352,1102" coordsize="10,20" path="m4352,1121l4362,1121,4362,1102,4352,1102,4352,1121xe" filled="true" fillcolor="#000000" stroked="false">
                <v:path arrowok="t"/>
                <v:fill type="solid"/>
              </v:shape>
            </v:group>
            <v:group style="position:absolute;left:4352;top:1121;width:10;height:20" coordorigin="4352,1121" coordsize="10,20">
              <v:shape style="position:absolute;left:4352;top:1121;width:10;height:20" coordorigin="4352,1121" coordsize="10,20" path="m4352,1140l4362,1140,4362,1121,4352,1121,4352,1140xe" filled="true" fillcolor="#000000" stroked="false">
                <v:path arrowok="t"/>
                <v:fill type="solid"/>
              </v:shape>
            </v:group>
            <v:group style="position:absolute;left:4352;top:1140;width:10;height:20" coordorigin="4352,1140" coordsize="10,20">
              <v:shape style="position:absolute;left:4352;top:1140;width:10;height:20" coordorigin="4352,1140" coordsize="10,20" path="m4352,1160l4362,1160,4362,1140,4352,1140,4352,1160xe" filled="true" fillcolor="#000000" stroked="false">
                <v:path arrowok="t"/>
                <v:fill type="solid"/>
              </v:shape>
            </v:group>
            <v:group style="position:absolute;left:4352;top:1160;width:10;height:20" coordorigin="4352,1160" coordsize="10,20">
              <v:shape style="position:absolute;left:4352;top:1160;width:10;height:20" coordorigin="4352,1160" coordsize="10,20" path="m4352,1179l4362,1179,4362,1160,4352,1160,4352,1179xe" filled="true" fillcolor="#000000" stroked="false">
                <v:path arrowok="t"/>
                <v:fill type="solid"/>
              </v:shape>
            </v:group>
            <v:group style="position:absolute;left:4352;top:1179;width:10;height:20" coordorigin="4352,1179" coordsize="10,20">
              <v:shape style="position:absolute;left:4352;top:1179;width:10;height:20" coordorigin="4352,1179" coordsize="10,20" path="m4352,1198l4362,1198,4362,1179,4352,1179,4352,1198xe" filled="true" fillcolor="#000000" stroked="false">
                <v:path arrowok="t"/>
                <v:fill type="solid"/>
              </v:shape>
            </v:group>
            <v:group style="position:absolute;left:4352;top:1198;width:10;height:20" coordorigin="4352,1198" coordsize="10,20">
              <v:shape style="position:absolute;left:4352;top:1198;width:10;height:20" coordorigin="4352,1198" coordsize="10,20" path="m4352,1217l4362,1217,4362,1198,4352,1198,4352,1217xe" filled="true" fillcolor="#000000" stroked="false">
                <v:path arrowok="t"/>
                <v:fill type="solid"/>
              </v:shape>
            </v:group>
            <v:group style="position:absolute;left:4352;top:1217;width:10;height:20" coordorigin="4352,1217" coordsize="10,20">
              <v:shape style="position:absolute;left:4352;top:1217;width:10;height:20" coordorigin="4352,1217" coordsize="10,20" path="m4352,1236l4362,1236,4362,1217,4352,1217,4352,1236xe" filled="true" fillcolor="#000000" stroked="false">
                <v:path arrowok="t"/>
                <v:fill type="solid"/>
              </v:shape>
            </v:group>
            <v:group style="position:absolute;left:4352;top:1236;width:10;height:20" coordorigin="4352,1236" coordsize="10,20">
              <v:shape style="position:absolute;left:4352;top:1236;width:10;height:20" coordorigin="4352,1236" coordsize="10,20" path="m4352,1256l4362,1256,4362,1236,4352,1236,4352,1256xe" filled="true" fillcolor="#000000" stroked="false">
                <v:path arrowok="t"/>
                <v:fill type="solid"/>
              </v:shape>
            </v:group>
            <v:group style="position:absolute;left:4352;top:1256;width:10;height:20" coordorigin="4352,1256" coordsize="10,20">
              <v:shape style="position:absolute;left:4352;top:1256;width:10;height:20" coordorigin="4352,1256" coordsize="10,20" path="m4352,1275l4362,1275,4362,1256,4352,1256,4352,1275xe" filled="true" fillcolor="#000000" stroked="false">
                <v:path arrowok="t"/>
                <v:fill type="solid"/>
              </v:shape>
            </v:group>
            <v:group style="position:absolute;left:4352;top:1275;width:10;height:20" coordorigin="4352,1275" coordsize="10,20">
              <v:shape style="position:absolute;left:4352;top:1275;width:10;height:20" coordorigin="4352,1275" coordsize="10,20" path="m4352,1294l4362,1294,4362,1275,4352,1275,4352,1294xe" filled="true" fillcolor="#000000" stroked="false">
                <v:path arrowok="t"/>
                <v:fill type="solid"/>
              </v:shape>
            </v:group>
            <v:group style="position:absolute;left:4352;top:1294;width:10;height:20" coordorigin="4352,1294" coordsize="10,20">
              <v:shape style="position:absolute;left:4352;top:1294;width:10;height:20" coordorigin="4352,1294" coordsize="10,20" path="m4352,1313l4362,1313,4362,1294,4352,1294,4352,1313xe" filled="true" fillcolor="#000000" stroked="false">
                <v:path arrowok="t"/>
                <v:fill type="solid"/>
              </v:shape>
            </v:group>
            <v:group style="position:absolute;left:4352;top:1313;width:10;height:20" coordorigin="4352,1313" coordsize="10,20">
              <v:shape style="position:absolute;left:4352;top:1313;width:10;height:20" coordorigin="4352,1313" coordsize="10,20" path="m4352,1332l4362,1332,4362,1313,4352,1313,4352,1332xe" filled="true" fillcolor="#000000" stroked="false">
                <v:path arrowok="t"/>
                <v:fill type="solid"/>
              </v:shape>
            </v:group>
            <v:group style="position:absolute;left:4352;top:1332;width:10;height:20" coordorigin="4352,1332" coordsize="10,20">
              <v:shape style="position:absolute;left:4352;top:1332;width:10;height:20" coordorigin="4352,1332" coordsize="10,20" path="m4352,1352l4362,1352,4362,1332,4352,1332,4352,1352xe" filled="true" fillcolor="#000000" stroked="false">
                <v:path arrowok="t"/>
                <v:fill type="solid"/>
              </v:shape>
            </v:group>
            <v:group style="position:absolute;left:4352;top:1352;width:10;height:20" coordorigin="4352,1352" coordsize="10,20">
              <v:shape style="position:absolute;left:4352;top:1352;width:10;height:20" coordorigin="4352,1352" coordsize="10,20" path="m4352,1371l4362,1371,4362,1352,4352,1352,4352,1371xe" filled="true" fillcolor="#000000" stroked="false">
                <v:path arrowok="t"/>
                <v:fill type="solid"/>
              </v:shape>
            </v:group>
            <v:group style="position:absolute;left:4352;top:1371;width:10;height:20" coordorigin="4352,1371" coordsize="10,20">
              <v:shape style="position:absolute;left:4352;top:1371;width:10;height:20" coordorigin="4352,1371" coordsize="10,20" path="m4352,1390l4362,1390,4362,1371,4352,1371,4352,1390xe" filled="true" fillcolor="#000000" stroked="false">
                <v:path arrowok="t"/>
                <v:fill type="solid"/>
              </v:shape>
            </v:group>
            <v:group style="position:absolute;left:4352;top:1390;width:10;height:20" coordorigin="4352,1390" coordsize="10,20">
              <v:shape style="position:absolute;left:4352;top:1390;width:10;height:20" coordorigin="4352,1390" coordsize="10,20" path="m4352,1409l4362,1409,4362,1390,4352,1390,4352,1409xe" filled="true" fillcolor="#000000" stroked="false">
                <v:path arrowok="t"/>
                <v:fill type="solid"/>
              </v:shape>
            </v:group>
            <v:group style="position:absolute;left:4352;top:1409;width:10;height:20" coordorigin="4352,1409" coordsize="10,20">
              <v:shape style="position:absolute;left:4352;top:1409;width:10;height:20" coordorigin="4352,1409" coordsize="10,20" path="m4352,1428l4362,1428,4362,1409,4352,1409,4352,1428xe" filled="true" fillcolor="#000000" stroked="false">
                <v:path arrowok="t"/>
                <v:fill type="solid"/>
              </v:shape>
            </v:group>
            <v:group style="position:absolute;left:4352;top:1428;width:10;height:20" coordorigin="4352,1428" coordsize="10,20">
              <v:shape style="position:absolute;left:4352;top:1428;width:10;height:20" coordorigin="4352,1428" coordsize="10,20" path="m4352,1448l4362,1448,4362,1428,4352,1428,4352,1448xe" filled="true" fillcolor="#000000" stroked="false">
                <v:path arrowok="t"/>
                <v:fill type="solid"/>
              </v:shape>
            </v:group>
            <v:group style="position:absolute;left:4352;top:1448;width:10;height:20" coordorigin="4352,1448" coordsize="10,20">
              <v:shape style="position:absolute;left:4352;top:1448;width:10;height:20" coordorigin="4352,1448" coordsize="10,20" path="m4352,1467l4362,1467,4362,1448,4352,1448,4352,1467xe" filled="true" fillcolor="#000000" stroked="false">
                <v:path arrowok="t"/>
                <v:fill type="solid"/>
              </v:shape>
            </v:group>
            <v:group style="position:absolute;left:4352;top:1467;width:10;height:20" coordorigin="4352,1467" coordsize="10,20">
              <v:shape style="position:absolute;left:4352;top:1467;width:10;height:20" coordorigin="4352,1467" coordsize="10,20" path="m4352,1486l4362,1486,4362,1467,4352,1467,4352,1486xe" filled="true" fillcolor="#000000" stroked="false">
                <v:path arrowok="t"/>
                <v:fill type="solid"/>
              </v:shape>
            </v:group>
            <v:group style="position:absolute;left:4352;top:1486;width:10;height:20" coordorigin="4352,1486" coordsize="10,20">
              <v:shape style="position:absolute;left:4352;top:1486;width:10;height:20" coordorigin="4352,1486" coordsize="10,20" path="m4352,1505l4362,1505,4362,1486,4352,1486,4352,1505xe" filled="true" fillcolor="#000000" stroked="false">
                <v:path arrowok="t"/>
                <v:fill type="solid"/>
              </v:shape>
            </v:group>
            <v:group style="position:absolute;left:4352;top:1505;width:10;height:20" coordorigin="4352,1505" coordsize="10,20">
              <v:shape style="position:absolute;left:4352;top:1505;width:10;height:20" coordorigin="4352,1505" coordsize="10,20" path="m4352,1524l4362,1524,4362,1505,4352,1505,4352,1524xe" filled="true" fillcolor="#000000" stroked="false">
                <v:path arrowok="t"/>
                <v:fill type="solid"/>
              </v:shape>
            </v:group>
            <v:group style="position:absolute;left:4352;top:1524;width:10;height:20" coordorigin="4352,1524" coordsize="10,20">
              <v:shape style="position:absolute;left:4352;top:1524;width:10;height:20" coordorigin="4352,1524" coordsize="10,20" path="m4352,1544l4362,1544,4362,1524,4352,1524,4352,1544xe" filled="true" fillcolor="#000000" stroked="false">
                <v:path arrowok="t"/>
                <v:fill type="solid"/>
              </v:shape>
            </v:group>
            <v:group style="position:absolute;left:4352;top:1544;width:10;height:20" coordorigin="4352,1544" coordsize="10,20">
              <v:shape style="position:absolute;left:4352;top:1544;width:10;height:20" coordorigin="4352,1544" coordsize="10,20" path="m4352,1563l4362,1563,4362,1544,4352,1544,4352,1563xe" filled="true" fillcolor="#000000" stroked="false">
                <v:path arrowok="t"/>
                <v:fill type="solid"/>
              </v:shape>
            </v:group>
            <v:group style="position:absolute;left:4352;top:1563;width:10;height:20" coordorigin="4352,1563" coordsize="10,20">
              <v:shape style="position:absolute;left:4352;top:1563;width:10;height:20" coordorigin="4352,1563" coordsize="10,20" path="m4352,1582l4362,1582,4362,1563,4352,1563,4352,1582xe" filled="true" fillcolor="#000000" stroked="false">
                <v:path arrowok="t"/>
                <v:fill type="solid"/>
              </v:shape>
            </v:group>
            <v:group style="position:absolute;left:4352;top:1582;width:10;height:20" coordorigin="4352,1582" coordsize="10,20">
              <v:shape style="position:absolute;left:4352;top:1582;width:10;height:20" coordorigin="4352,1582" coordsize="10,20" path="m4352,1601l4362,1601,4362,1582,4352,1582,4352,1601xe" filled="true" fillcolor="#000000" stroked="false">
                <v:path arrowok="t"/>
                <v:fill type="solid"/>
              </v:shape>
            </v:group>
            <v:group style="position:absolute;left:4352;top:1601;width:10;height:20" coordorigin="4352,1601" coordsize="10,20">
              <v:shape style="position:absolute;left:4352;top:1601;width:10;height:20" coordorigin="4352,1601" coordsize="10,20" path="m4352,1620l4362,1620,4362,1601,4352,1601,4352,1620xe" filled="true" fillcolor="#000000" stroked="false">
                <v:path arrowok="t"/>
                <v:fill type="solid"/>
              </v:shape>
            </v:group>
            <v:group style="position:absolute;left:4352;top:1620;width:10;height:20" coordorigin="4352,1620" coordsize="10,20">
              <v:shape style="position:absolute;left:4352;top:1620;width:10;height:20" coordorigin="4352,1620" coordsize="10,20" path="m4352,1640l4362,1640,4362,1620,4352,1620,4352,1640xe" filled="true" fillcolor="#000000" stroked="false">
                <v:path arrowok="t"/>
                <v:fill type="solid"/>
              </v:shape>
            </v:group>
            <v:group style="position:absolute;left:4352;top:1640;width:10;height:20" coordorigin="4352,1640" coordsize="10,20">
              <v:shape style="position:absolute;left:4352;top:1640;width:10;height:20" coordorigin="4352,1640" coordsize="10,20" path="m4352,1659l4362,1659,4362,1640,4352,1640,4352,1659xe" filled="true" fillcolor="#000000" stroked="false">
                <v:path arrowok="t"/>
                <v:fill type="solid"/>
              </v:shape>
            </v:group>
            <v:group style="position:absolute;left:4352;top:1659;width:10;height:20" coordorigin="4352,1659" coordsize="10,20">
              <v:shape style="position:absolute;left:4352;top:1659;width:10;height:20" coordorigin="4352,1659" coordsize="10,20" path="m4352,1678l4362,1678,4362,1659,4352,1659,4352,1678xe" filled="true" fillcolor="#000000" stroked="false">
                <v:path arrowok="t"/>
                <v:fill type="solid"/>
              </v:shape>
            </v:group>
            <v:group style="position:absolute;left:4352;top:1678;width:10;height:20" coordorigin="4352,1678" coordsize="10,20">
              <v:shape style="position:absolute;left:4352;top:1678;width:10;height:20" coordorigin="4352,1678" coordsize="10,20" path="m4352,1697l4362,1697,4362,1678,4352,1678,4352,1697xe" filled="true" fillcolor="#000000" stroked="false">
                <v:path arrowok="t"/>
                <v:fill type="solid"/>
              </v:shape>
            </v:group>
            <v:group style="position:absolute;left:4352;top:1697;width:10;height:20" coordorigin="4352,1697" coordsize="10,20">
              <v:shape style="position:absolute;left:4352;top:1697;width:10;height:20" coordorigin="4352,1697" coordsize="10,20" path="m4352,1716l4362,1716,4362,1697,4352,1697,4352,1716xe" filled="true" fillcolor="#000000" stroked="false">
                <v:path arrowok="t"/>
                <v:fill type="solid"/>
              </v:shape>
            </v:group>
            <v:group style="position:absolute;left:4352;top:1716;width:10;height:20" coordorigin="4352,1716" coordsize="10,20">
              <v:shape style="position:absolute;left:4352;top:1716;width:10;height:20" coordorigin="4352,1716" coordsize="10,20" path="m4352,1736l4362,1736,4362,1716,4352,1716,4352,1736xe" filled="true" fillcolor="#000000" stroked="false">
                <v:path arrowok="t"/>
                <v:fill type="solid"/>
              </v:shape>
            </v:group>
            <v:group style="position:absolute;left:4352;top:1736;width:10;height:20" coordorigin="4352,1736" coordsize="10,20">
              <v:shape style="position:absolute;left:4352;top:1736;width:10;height:20" coordorigin="4352,1736" coordsize="10,20" path="m4352,1755l4362,1755,4362,1736,4352,1736,4352,1755xe" filled="true" fillcolor="#000000" stroked="false">
                <v:path arrowok="t"/>
                <v:fill type="solid"/>
              </v:shape>
            </v:group>
            <v:group style="position:absolute;left:4352;top:1755;width:10;height:20" coordorigin="4352,1755" coordsize="10,20">
              <v:shape style="position:absolute;left:4352;top:1755;width:10;height:20" coordorigin="4352,1755" coordsize="10,20" path="m4352,1774l4362,1774,4362,1755,4352,1755,4352,1774xe" filled="true" fillcolor="#000000" stroked="false">
                <v:path arrowok="t"/>
                <v:fill type="solid"/>
              </v:shape>
            </v:group>
            <v:group style="position:absolute;left:4352;top:1774;width:10;height:20" coordorigin="4352,1774" coordsize="10,20">
              <v:shape style="position:absolute;left:4352;top:1774;width:10;height:20" coordorigin="4352,1774" coordsize="10,20" path="m4352,1793l4362,1793,4362,1774,4352,1774,4352,1793xe" filled="true" fillcolor="#000000" stroked="false">
                <v:path arrowok="t"/>
                <v:fill type="solid"/>
              </v:shape>
            </v:group>
            <v:group style="position:absolute;left:4352;top:1793;width:10;height:20" coordorigin="4352,1793" coordsize="10,20">
              <v:shape style="position:absolute;left:4352;top:1793;width:10;height:20" coordorigin="4352,1793" coordsize="10,20" path="m4352,1812l4362,1812,4362,1793,4352,1793,4352,1812xe" filled="true" fillcolor="#000000" stroked="false">
                <v:path arrowok="t"/>
                <v:fill type="solid"/>
              </v:shape>
            </v:group>
            <v:group style="position:absolute;left:4352;top:1812;width:10;height:20" coordorigin="4352,1812" coordsize="10,20">
              <v:shape style="position:absolute;left:4352;top:1812;width:10;height:20" coordorigin="4352,1812" coordsize="10,20" path="m4352,1832l4362,1832,4362,1812,4352,1812,4352,1832xe" filled="true" fillcolor="#000000" stroked="false">
                <v:path arrowok="t"/>
                <v:fill type="solid"/>
              </v:shape>
            </v:group>
            <v:group style="position:absolute;left:4352;top:1832;width:10;height:20" coordorigin="4352,1832" coordsize="10,20">
              <v:shape style="position:absolute;left:4352;top:1832;width:10;height:20" coordorigin="4352,1832" coordsize="10,20" path="m4352,1851l4362,1851,4362,1832,4352,1832,4352,1851xe" filled="true" fillcolor="#000000" stroked="false">
                <v:path arrowok="t"/>
                <v:fill type="solid"/>
              </v:shape>
            </v:group>
            <v:group style="position:absolute;left:4352;top:1851;width:10;height:20" coordorigin="4352,1851" coordsize="10,20">
              <v:shape style="position:absolute;left:4352;top:1851;width:10;height:20" coordorigin="4352,1851" coordsize="10,20" path="m4352,1870l4362,1870,4362,1851,4352,1851,4352,1870xe" filled="true" fillcolor="#000000" stroked="false">
                <v:path arrowok="t"/>
                <v:fill type="solid"/>
              </v:shape>
            </v:group>
            <v:group style="position:absolute;left:4352;top:1870;width:10;height:20" coordorigin="4352,1870" coordsize="10,20">
              <v:shape style="position:absolute;left:4352;top:1870;width:10;height:20" coordorigin="4352,1870" coordsize="10,20" path="m4352,1889l4362,1889,4362,1870,4352,1870,4352,1889xe" filled="true" fillcolor="#000000" stroked="false">
                <v:path arrowok="t"/>
                <v:fill type="solid"/>
              </v:shape>
            </v:group>
            <v:group style="position:absolute;left:4352;top:1895;width:10;height:2" coordorigin="4352,1895" coordsize="10,2">
              <v:shape style="position:absolute;left:4352;top:1895;width:10;height:2" coordorigin="4352,1895" coordsize="10,0" path="m4352,1895l4362,1895e" filled="false" stroked="true" strokeweight=".599980pt" strokecolor="#000000">
                <v:path arrowok="t"/>
              </v:shape>
            </v:group>
            <v:group style="position:absolute;left:5168;top:1102;width:10;height:20" coordorigin="5168,1102" coordsize="10,20">
              <v:shape style="position:absolute;left:5168;top:1102;width:10;height:20" coordorigin="5168,1102" coordsize="10,20" path="m5168,1121l5178,1121,5178,1102,5168,1102,5168,1121xe" filled="true" fillcolor="#000000" stroked="false">
                <v:path arrowok="t"/>
                <v:fill type="solid"/>
              </v:shape>
            </v:group>
            <v:group style="position:absolute;left:5168;top:1121;width:10;height:20" coordorigin="5168,1121" coordsize="10,20">
              <v:shape style="position:absolute;left:5168;top:1121;width:10;height:20" coordorigin="5168,1121" coordsize="10,20" path="m5168,1140l5178,1140,5178,1121,5168,1121,5168,1140xe" filled="true" fillcolor="#000000" stroked="false">
                <v:path arrowok="t"/>
                <v:fill type="solid"/>
              </v:shape>
            </v:group>
            <v:group style="position:absolute;left:5168;top:1140;width:10;height:20" coordorigin="5168,1140" coordsize="10,20">
              <v:shape style="position:absolute;left:5168;top:1140;width:10;height:20" coordorigin="5168,1140" coordsize="10,20" path="m5168,1160l5178,1160,5178,1140,5168,1140,5168,1160xe" filled="true" fillcolor="#000000" stroked="false">
                <v:path arrowok="t"/>
                <v:fill type="solid"/>
              </v:shape>
            </v:group>
            <v:group style="position:absolute;left:5168;top:1160;width:10;height:20" coordorigin="5168,1160" coordsize="10,20">
              <v:shape style="position:absolute;left:5168;top:1160;width:10;height:20" coordorigin="5168,1160" coordsize="10,20" path="m5168,1179l5178,1179,5178,1160,5168,1160,5168,1179xe" filled="true" fillcolor="#000000" stroked="false">
                <v:path arrowok="t"/>
                <v:fill type="solid"/>
              </v:shape>
            </v:group>
            <v:group style="position:absolute;left:5168;top:1179;width:10;height:20" coordorigin="5168,1179" coordsize="10,20">
              <v:shape style="position:absolute;left:5168;top:1179;width:10;height:20" coordorigin="5168,1179" coordsize="10,20" path="m5168,1198l5178,1198,5178,1179,5168,1179,5168,1198xe" filled="true" fillcolor="#000000" stroked="false">
                <v:path arrowok="t"/>
                <v:fill type="solid"/>
              </v:shape>
            </v:group>
            <v:group style="position:absolute;left:5168;top:1198;width:10;height:20" coordorigin="5168,1198" coordsize="10,20">
              <v:shape style="position:absolute;left:5168;top:1198;width:10;height:20" coordorigin="5168,1198" coordsize="10,20" path="m5168,1217l5178,1217,5178,1198,5168,1198,5168,1217xe" filled="true" fillcolor="#000000" stroked="false">
                <v:path arrowok="t"/>
                <v:fill type="solid"/>
              </v:shape>
            </v:group>
            <v:group style="position:absolute;left:5168;top:1217;width:10;height:20" coordorigin="5168,1217" coordsize="10,20">
              <v:shape style="position:absolute;left:5168;top:1217;width:10;height:20" coordorigin="5168,1217" coordsize="10,20" path="m5168,1236l5178,1236,5178,1217,5168,1217,5168,1236xe" filled="true" fillcolor="#000000" stroked="false">
                <v:path arrowok="t"/>
                <v:fill type="solid"/>
              </v:shape>
            </v:group>
            <v:group style="position:absolute;left:5168;top:1236;width:10;height:20" coordorigin="5168,1236" coordsize="10,20">
              <v:shape style="position:absolute;left:5168;top:1236;width:10;height:20" coordorigin="5168,1236" coordsize="10,20" path="m5168,1256l5178,1256,5178,1236,5168,1236,5168,1256xe" filled="true" fillcolor="#000000" stroked="false">
                <v:path arrowok="t"/>
                <v:fill type="solid"/>
              </v:shape>
            </v:group>
            <v:group style="position:absolute;left:5168;top:1256;width:10;height:20" coordorigin="5168,1256" coordsize="10,20">
              <v:shape style="position:absolute;left:5168;top:1256;width:10;height:20" coordorigin="5168,1256" coordsize="10,20" path="m5168,1275l5178,1275,5178,1256,5168,1256,5168,1275xe" filled="true" fillcolor="#000000" stroked="false">
                <v:path arrowok="t"/>
                <v:fill type="solid"/>
              </v:shape>
            </v:group>
            <v:group style="position:absolute;left:5168;top:1275;width:10;height:20" coordorigin="5168,1275" coordsize="10,20">
              <v:shape style="position:absolute;left:5168;top:1275;width:10;height:20" coordorigin="5168,1275" coordsize="10,20" path="m5168,1294l5178,1294,5178,1275,5168,1275,5168,1294xe" filled="true" fillcolor="#000000" stroked="false">
                <v:path arrowok="t"/>
                <v:fill type="solid"/>
              </v:shape>
            </v:group>
            <v:group style="position:absolute;left:5168;top:1294;width:10;height:20" coordorigin="5168,1294" coordsize="10,20">
              <v:shape style="position:absolute;left:5168;top:1294;width:10;height:20" coordorigin="5168,1294" coordsize="10,20" path="m5168,1313l5178,1313,5178,1294,5168,1294,5168,1313xe" filled="true" fillcolor="#000000" stroked="false">
                <v:path arrowok="t"/>
                <v:fill type="solid"/>
              </v:shape>
            </v:group>
            <v:group style="position:absolute;left:5168;top:1313;width:10;height:20" coordorigin="5168,1313" coordsize="10,20">
              <v:shape style="position:absolute;left:5168;top:1313;width:10;height:20" coordorigin="5168,1313" coordsize="10,20" path="m5168,1332l5178,1332,5178,1313,5168,1313,5168,1332xe" filled="true" fillcolor="#000000" stroked="false">
                <v:path arrowok="t"/>
                <v:fill type="solid"/>
              </v:shape>
            </v:group>
            <v:group style="position:absolute;left:5168;top:1332;width:10;height:20" coordorigin="5168,1332" coordsize="10,20">
              <v:shape style="position:absolute;left:5168;top:1332;width:10;height:20" coordorigin="5168,1332" coordsize="10,20" path="m5168,1352l5178,1352,5178,1332,5168,1332,5168,1352xe" filled="true" fillcolor="#000000" stroked="false">
                <v:path arrowok="t"/>
                <v:fill type="solid"/>
              </v:shape>
            </v:group>
            <v:group style="position:absolute;left:5168;top:1352;width:10;height:20" coordorigin="5168,1352" coordsize="10,20">
              <v:shape style="position:absolute;left:5168;top:1352;width:10;height:20" coordorigin="5168,1352" coordsize="10,20" path="m5168,1371l5178,1371,5178,1352,5168,1352,5168,1371xe" filled="true" fillcolor="#000000" stroked="false">
                <v:path arrowok="t"/>
                <v:fill type="solid"/>
              </v:shape>
            </v:group>
            <v:group style="position:absolute;left:5168;top:1371;width:10;height:20" coordorigin="5168,1371" coordsize="10,20">
              <v:shape style="position:absolute;left:5168;top:1371;width:10;height:20" coordorigin="5168,1371" coordsize="10,20" path="m5168,1390l5178,1390,5178,1371,5168,1371,5168,1390xe" filled="true" fillcolor="#000000" stroked="false">
                <v:path arrowok="t"/>
                <v:fill type="solid"/>
              </v:shape>
            </v:group>
            <v:group style="position:absolute;left:5168;top:1390;width:10;height:20" coordorigin="5168,1390" coordsize="10,20">
              <v:shape style="position:absolute;left:5168;top:1390;width:10;height:20" coordorigin="5168,1390" coordsize="10,20" path="m5168,1409l5178,1409,5178,1390,5168,1390,5168,1409xe" filled="true" fillcolor="#000000" stroked="false">
                <v:path arrowok="t"/>
                <v:fill type="solid"/>
              </v:shape>
            </v:group>
            <v:group style="position:absolute;left:5168;top:1409;width:10;height:20" coordorigin="5168,1409" coordsize="10,20">
              <v:shape style="position:absolute;left:5168;top:1409;width:10;height:20" coordorigin="5168,1409" coordsize="10,20" path="m5168,1428l5178,1428,5178,1409,5168,1409,5168,1428xe" filled="true" fillcolor="#000000" stroked="false">
                <v:path arrowok="t"/>
                <v:fill type="solid"/>
              </v:shape>
            </v:group>
            <v:group style="position:absolute;left:5168;top:1428;width:10;height:20" coordorigin="5168,1428" coordsize="10,20">
              <v:shape style="position:absolute;left:5168;top:1428;width:10;height:20" coordorigin="5168,1428" coordsize="10,20" path="m5168,1448l5178,1448,5178,1428,5168,1428,5168,1448xe" filled="true" fillcolor="#000000" stroked="false">
                <v:path arrowok="t"/>
                <v:fill type="solid"/>
              </v:shape>
            </v:group>
            <v:group style="position:absolute;left:5168;top:1448;width:10;height:20" coordorigin="5168,1448" coordsize="10,20">
              <v:shape style="position:absolute;left:5168;top:1448;width:10;height:20" coordorigin="5168,1448" coordsize="10,20" path="m5168,1467l5178,1467,5178,1448,5168,1448,5168,1467xe" filled="true" fillcolor="#000000" stroked="false">
                <v:path arrowok="t"/>
                <v:fill type="solid"/>
              </v:shape>
            </v:group>
            <v:group style="position:absolute;left:5168;top:1467;width:10;height:20" coordorigin="5168,1467" coordsize="10,20">
              <v:shape style="position:absolute;left:5168;top:1467;width:10;height:20" coordorigin="5168,1467" coordsize="10,20" path="m5168,1486l5178,1486,5178,1467,5168,1467,5168,1486xe" filled="true" fillcolor="#000000" stroked="false">
                <v:path arrowok="t"/>
                <v:fill type="solid"/>
              </v:shape>
            </v:group>
            <v:group style="position:absolute;left:5168;top:1486;width:10;height:20" coordorigin="5168,1486" coordsize="10,20">
              <v:shape style="position:absolute;left:5168;top:1486;width:10;height:20" coordorigin="5168,1486" coordsize="10,20" path="m5168,1505l5178,1505,5178,1486,5168,1486,5168,1505xe" filled="true" fillcolor="#000000" stroked="false">
                <v:path arrowok="t"/>
                <v:fill type="solid"/>
              </v:shape>
            </v:group>
            <v:group style="position:absolute;left:5168;top:1505;width:10;height:20" coordorigin="5168,1505" coordsize="10,20">
              <v:shape style="position:absolute;left:5168;top:1505;width:10;height:20" coordorigin="5168,1505" coordsize="10,20" path="m5168,1524l5178,1524,5178,1505,5168,1505,5168,1524xe" filled="true" fillcolor="#000000" stroked="false">
                <v:path arrowok="t"/>
                <v:fill type="solid"/>
              </v:shape>
            </v:group>
            <v:group style="position:absolute;left:5168;top:1524;width:10;height:20" coordorigin="5168,1524" coordsize="10,20">
              <v:shape style="position:absolute;left:5168;top:1524;width:10;height:20" coordorigin="5168,1524" coordsize="10,20" path="m5168,1544l5178,1544,5178,1524,5168,1524,5168,1544xe" filled="true" fillcolor="#000000" stroked="false">
                <v:path arrowok="t"/>
                <v:fill type="solid"/>
              </v:shape>
            </v:group>
            <v:group style="position:absolute;left:5168;top:1544;width:10;height:20" coordorigin="5168,1544" coordsize="10,20">
              <v:shape style="position:absolute;left:5168;top:1544;width:10;height:20" coordorigin="5168,1544" coordsize="10,20" path="m5168,1563l5178,1563,5178,1544,5168,1544,5168,1563xe" filled="true" fillcolor="#000000" stroked="false">
                <v:path arrowok="t"/>
                <v:fill type="solid"/>
              </v:shape>
            </v:group>
            <v:group style="position:absolute;left:5168;top:1563;width:10;height:20" coordorigin="5168,1563" coordsize="10,20">
              <v:shape style="position:absolute;left:5168;top:1563;width:10;height:20" coordorigin="5168,1563" coordsize="10,20" path="m5168,1582l5178,1582,5178,1563,5168,1563,5168,1582xe" filled="true" fillcolor="#000000" stroked="false">
                <v:path arrowok="t"/>
                <v:fill type="solid"/>
              </v:shape>
            </v:group>
            <v:group style="position:absolute;left:5168;top:1582;width:10;height:20" coordorigin="5168,1582" coordsize="10,20">
              <v:shape style="position:absolute;left:5168;top:1582;width:10;height:20" coordorigin="5168,1582" coordsize="10,20" path="m5168,1601l5178,1601,5178,1582,5168,1582,5168,1601xe" filled="true" fillcolor="#000000" stroked="false">
                <v:path arrowok="t"/>
                <v:fill type="solid"/>
              </v:shape>
            </v:group>
            <v:group style="position:absolute;left:5168;top:1601;width:10;height:20" coordorigin="5168,1601" coordsize="10,20">
              <v:shape style="position:absolute;left:5168;top:1601;width:10;height:20" coordorigin="5168,1601" coordsize="10,20" path="m5168,1620l5178,1620,5178,1601,5168,1601,5168,1620xe" filled="true" fillcolor="#000000" stroked="false">
                <v:path arrowok="t"/>
                <v:fill type="solid"/>
              </v:shape>
            </v:group>
            <v:group style="position:absolute;left:5168;top:1620;width:10;height:20" coordorigin="5168,1620" coordsize="10,20">
              <v:shape style="position:absolute;left:5168;top:1620;width:10;height:20" coordorigin="5168,1620" coordsize="10,20" path="m5168,1640l5178,1640,5178,1620,5168,1620,5168,1640xe" filled="true" fillcolor="#000000" stroked="false">
                <v:path arrowok="t"/>
                <v:fill type="solid"/>
              </v:shape>
            </v:group>
            <v:group style="position:absolute;left:5168;top:1640;width:10;height:20" coordorigin="5168,1640" coordsize="10,20">
              <v:shape style="position:absolute;left:5168;top:1640;width:10;height:20" coordorigin="5168,1640" coordsize="10,20" path="m5168,1659l5178,1659,5178,1640,5168,1640,5168,1659xe" filled="true" fillcolor="#000000" stroked="false">
                <v:path arrowok="t"/>
                <v:fill type="solid"/>
              </v:shape>
            </v:group>
            <v:group style="position:absolute;left:5168;top:1659;width:10;height:20" coordorigin="5168,1659" coordsize="10,20">
              <v:shape style="position:absolute;left:5168;top:1659;width:10;height:20" coordorigin="5168,1659" coordsize="10,20" path="m5168,1678l5178,1678,5178,1659,5168,1659,5168,1678xe" filled="true" fillcolor="#000000" stroked="false">
                <v:path arrowok="t"/>
                <v:fill type="solid"/>
              </v:shape>
            </v:group>
            <v:group style="position:absolute;left:5168;top:1678;width:10;height:20" coordorigin="5168,1678" coordsize="10,20">
              <v:shape style="position:absolute;left:5168;top:1678;width:10;height:20" coordorigin="5168,1678" coordsize="10,20" path="m5168,1697l5178,1697,5178,1678,5168,1678,5168,1697xe" filled="true" fillcolor="#000000" stroked="false">
                <v:path arrowok="t"/>
                <v:fill type="solid"/>
              </v:shape>
            </v:group>
            <v:group style="position:absolute;left:5168;top:1697;width:10;height:20" coordorigin="5168,1697" coordsize="10,20">
              <v:shape style="position:absolute;left:5168;top:1697;width:10;height:20" coordorigin="5168,1697" coordsize="10,20" path="m5168,1716l5178,1716,5178,1697,5168,1697,5168,1716xe" filled="true" fillcolor="#000000" stroked="false">
                <v:path arrowok="t"/>
                <v:fill type="solid"/>
              </v:shape>
            </v:group>
            <v:group style="position:absolute;left:5168;top:1716;width:10;height:20" coordorigin="5168,1716" coordsize="10,20">
              <v:shape style="position:absolute;left:5168;top:1716;width:10;height:20" coordorigin="5168,1716" coordsize="10,20" path="m5168,1736l5178,1736,5178,1716,5168,1716,5168,1736xe" filled="true" fillcolor="#000000" stroked="false">
                <v:path arrowok="t"/>
                <v:fill type="solid"/>
              </v:shape>
            </v:group>
            <v:group style="position:absolute;left:5168;top:1736;width:10;height:20" coordorigin="5168,1736" coordsize="10,20">
              <v:shape style="position:absolute;left:5168;top:1736;width:10;height:20" coordorigin="5168,1736" coordsize="10,20" path="m5168,1755l5178,1755,5178,1736,5168,1736,5168,1755xe" filled="true" fillcolor="#000000" stroked="false">
                <v:path arrowok="t"/>
                <v:fill type="solid"/>
              </v:shape>
            </v:group>
            <v:group style="position:absolute;left:5168;top:1755;width:10;height:20" coordorigin="5168,1755" coordsize="10,20">
              <v:shape style="position:absolute;left:5168;top:1755;width:10;height:20" coordorigin="5168,1755" coordsize="10,20" path="m5168,1774l5178,1774,5178,1755,5168,1755,5168,1774xe" filled="true" fillcolor="#000000" stroked="false">
                <v:path arrowok="t"/>
                <v:fill type="solid"/>
              </v:shape>
            </v:group>
            <v:group style="position:absolute;left:5168;top:1774;width:10;height:20" coordorigin="5168,1774" coordsize="10,20">
              <v:shape style="position:absolute;left:5168;top:1774;width:10;height:20" coordorigin="5168,1774" coordsize="10,20" path="m5168,1793l5178,1793,5178,1774,5168,1774,5168,1793xe" filled="true" fillcolor="#000000" stroked="false">
                <v:path arrowok="t"/>
                <v:fill type="solid"/>
              </v:shape>
            </v:group>
            <v:group style="position:absolute;left:5168;top:1793;width:10;height:20" coordorigin="5168,1793" coordsize="10,20">
              <v:shape style="position:absolute;left:5168;top:1793;width:10;height:20" coordorigin="5168,1793" coordsize="10,20" path="m5168,1812l5178,1812,5178,1793,5168,1793,5168,1812xe" filled="true" fillcolor="#000000" stroked="false">
                <v:path arrowok="t"/>
                <v:fill type="solid"/>
              </v:shape>
            </v:group>
            <v:group style="position:absolute;left:5168;top:1812;width:10;height:20" coordorigin="5168,1812" coordsize="10,20">
              <v:shape style="position:absolute;left:5168;top:1812;width:10;height:20" coordorigin="5168,1812" coordsize="10,20" path="m5168,1832l5178,1832,5178,1812,5168,1812,5168,1832xe" filled="true" fillcolor="#000000" stroked="false">
                <v:path arrowok="t"/>
                <v:fill type="solid"/>
              </v:shape>
            </v:group>
            <v:group style="position:absolute;left:5168;top:1832;width:10;height:20" coordorigin="5168,1832" coordsize="10,20">
              <v:shape style="position:absolute;left:5168;top:1832;width:10;height:20" coordorigin="5168,1832" coordsize="10,20" path="m5168,1851l5178,1851,5178,1832,5168,1832,5168,1851xe" filled="true" fillcolor="#000000" stroked="false">
                <v:path arrowok="t"/>
                <v:fill type="solid"/>
              </v:shape>
            </v:group>
            <v:group style="position:absolute;left:5168;top:1851;width:10;height:20" coordorigin="5168,1851" coordsize="10,20">
              <v:shape style="position:absolute;left:5168;top:1851;width:10;height:20" coordorigin="5168,1851" coordsize="10,20" path="m5168,1870l5178,1870,5178,1851,5168,1851,5168,1870xe" filled="true" fillcolor="#000000" stroked="false">
                <v:path arrowok="t"/>
                <v:fill type="solid"/>
              </v:shape>
            </v:group>
            <v:group style="position:absolute;left:5168;top:1870;width:10;height:20" coordorigin="5168,1870" coordsize="10,20">
              <v:shape style="position:absolute;left:5168;top:1870;width:10;height:20" coordorigin="5168,1870" coordsize="10,20" path="m5168,1889l5178,1889,5178,1870,5168,1870,5168,1889xe" filled="true" fillcolor="#000000" stroked="false">
                <v:path arrowok="t"/>
                <v:fill type="solid"/>
              </v:shape>
            </v:group>
            <v:group style="position:absolute;left:5168;top:1895;width:10;height:2" coordorigin="5168,1895" coordsize="10,2">
              <v:shape style="position:absolute;left:5168;top:1895;width:10;height:2" coordorigin="5168,1895" coordsize="10,0" path="m5168,1895l5178,1895e" filled="false" stroked="true" strokeweight=".599980pt" strokecolor="#000000">
                <v:path arrowok="t"/>
              </v:shape>
            </v:group>
            <v:group style="position:absolute;left:6051;top:1102;width:10;height:20" coordorigin="6051,1102" coordsize="10,20">
              <v:shape style="position:absolute;left:6051;top:1102;width:10;height:20" coordorigin="6051,1102" coordsize="10,20" path="m6051,1121l6061,1121,6061,1102,6051,1102,6051,1121xe" filled="true" fillcolor="#000000" stroked="false">
                <v:path arrowok="t"/>
                <v:fill type="solid"/>
              </v:shape>
            </v:group>
            <v:group style="position:absolute;left:6051;top:1121;width:10;height:20" coordorigin="6051,1121" coordsize="10,20">
              <v:shape style="position:absolute;left:6051;top:1121;width:10;height:20" coordorigin="6051,1121" coordsize="10,20" path="m6051,1140l6061,1140,6061,1121,6051,1121,6051,1140xe" filled="true" fillcolor="#000000" stroked="false">
                <v:path arrowok="t"/>
                <v:fill type="solid"/>
              </v:shape>
            </v:group>
            <v:group style="position:absolute;left:6051;top:1140;width:10;height:20" coordorigin="6051,1140" coordsize="10,20">
              <v:shape style="position:absolute;left:6051;top:1140;width:10;height:20" coordorigin="6051,1140" coordsize="10,20" path="m6051,1160l6061,1160,6061,1140,6051,1140,6051,1160xe" filled="true" fillcolor="#000000" stroked="false">
                <v:path arrowok="t"/>
                <v:fill type="solid"/>
              </v:shape>
            </v:group>
            <v:group style="position:absolute;left:6051;top:1160;width:10;height:20" coordorigin="6051,1160" coordsize="10,20">
              <v:shape style="position:absolute;left:6051;top:1160;width:10;height:20" coordorigin="6051,1160" coordsize="10,20" path="m6051,1179l6061,1179,6061,1160,6051,1160,6051,1179xe" filled="true" fillcolor="#000000" stroked="false">
                <v:path arrowok="t"/>
                <v:fill type="solid"/>
              </v:shape>
            </v:group>
            <v:group style="position:absolute;left:6051;top:1179;width:10;height:20" coordorigin="6051,1179" coordsize="10,20">
              <v:shape style="position:absolute;left:6051;top:1179;width:10;height:20" coordorigin="6051,1179" coordsize="10,20" path="m6051,1198l6061,1198,6061,1179,6051,1179,6051,1198xe" filled="true" fillcolor="#000000" stroked="false">
                <v:path arrowok="t"/>
                <v:fill type="solid"/>
              </v:shape>
            </v:group>
            <v:group style="position:absolute;left:6051;top:1198;width:10;height:20" coordorigin="6051,1198" coordsize="10,20">
              <v:shape style="position:absolute;left:6051;top:1198;width:10;height:20" coordorigin="6051,1198" coordsize="10,20" path="m6051,1217l6061,1217,6061,1198,6051,1198,6051,1217xe" filled="true" fillcolor="#000000" stroked="false">
                <v:path arrowok="t"/>
                <v:fill type="solid"/>
              </v:shape>
            </v:group>
            <v:group style="position:absolute;left:6051;top:1217;width:10;height:20" coordorigin="6051,1217" coordsize="10,20">
              <v:shape style="position:absolute;left:6051;top:1217;width:10;height:20" coordorigin="6051,1217" coordsize="10,20" path="m6051,1236l6061,1236,6061,1217,6051,1217,6051,1236xe" filled="true" fillcolor="#000000" stroked="false">
                <v:path arrowok="t"/>
                <v:fill type="solid"/>
              </v:shape>
            </v:group>
            <v:group style="position:absolute;left:6051;top:1236;width:10;height:20" coordorigin="6051,1236" coordsize="10,20">
              <v:shape style="position:absolute;left:6051;top:1236;width:10;height:20" coordorigin="6051,1236" coordsize="10,20" path="m6051,1256l6061,1256,6061,1236,6051,1236,6051,1256xe" filled="true" fillcolor="#000000" stroked="false">
                <v:path arrowok="t"/>
                <v:fill type="solid"/>
              </v:shape>
            </v:group>
            <v:group style="position:absolute;left:6051;top:1256;width:10;height:20" coordorigin="6051,1256" coordsize="10,20">
              <v:shape style="position:absolute;left:6051;top:1256;width:10;height:20" coordorigin="6051,1256" coordsize="10,20" path="m6051,1275l6061,1275,6061,1256,6051,1256,6051,1275xe" filled="true" fillcolor="#000000" stroked="false">
                <v:path arrowok="t"/>
                <v:fill type="solid"/>
              </v:shape>
            </v:group>
            <v:group style="position:absolute;left:6051;top:1275;width:10;height:20" coordorigin="6051,1275" coordsize="10,20">
              <v:shape style="position:absolute;left:6051;top:1275;width:10;height:20" coordorigin="6051,1275" coordsize="10,20" path="m6051,1294l6061,1294,6061,1275,6051,1275,6051,1294xe" filled="true" fillcolor="#000000" stroked="false">
                <v:path arrowok="t"/>
                <v:fill type="solid"/>
              </v:shape>
            </v:group>
            <v:group style="position:absolute;left:6051;top:1294;width:10;height:20" coordorigin="6051,1294" coordsize="10,20">
              <v:shape style="position:absolute;left:6051;top:1294;width:10;height:20" coordorigin="6051,1294" coordsize="10,20" path="m6051,1313l6061,1313,6061,1294,6051,1294,6051,1313xe" filled="true" fillcolor="#000000" stroked="false">
                <v:path arrowok="t"/>
                <v:fill type="solid"/>
              </v:shape>
            </v:group>
            <v:group style="position:absolute;left:6051;top:1313;width:10;height:20" coordorigin="6051,1313" coordsize="10,20">
              <v:shape style="position:absolute;left:6051;top:1313;width:10;height:20" coordorigin="6051,1313" coordsize="10,20" path="m6051,1332l6061,1332,6061,1313,6051,1313,6051,1332xe" filled="true" fillcolor="#000000" stroked="false">
                <v:path arrowok="t"/>
                <v:fill type="solid"/>
              </v:shape>
            </v:group>
            <v:group style="position:absolute;left:6051;top:1332;width:10;height:20" coordorigin="6051,1332" coordsize="10,20">
              <v:shape style="position:absolute;left:6051;top:1332;width:10;height:20" coordorigin="6051,1332" coordsize="10,20" path="m6051,1352l6061,1352,6061,1332,6051,1332,6051,1352xe" filled="true" fillcolor="#000000" stroked="false">
                <v:path arrowok="t"/>
                <v:fill type="solid"/>
              </v:shape>
            </v:group>
            <v:group style="position:absolute;left:6051;top:1352;width:10;height:20" coordorigin="6051,1352" coordsize="10,20">
              <v:shape style="position:absolute;left:6051;top:1352;width:10;height:20" coordorigin="6051,1352" coordsize="10,20" path="m6051,1371l6061,1371,6061,1352,6051,1352,6051,1371xe" filled="true" fillcolor="#000000" stroked="false">
                <v:path arrowok="t"/>
                <v:fill type="solid"/>
              </v:shape>
            </v:group>
            <v:group style="position:absolute;left:6051;top:1371;width:10;height:20" coordorigin="6051,1371" coordsize="10,20">
              <v:shape style="position:absolute;left:6051;top:1371;width:10;height:20" coordorigin="6051,1371" coordsize="10,20" path="m6051,1390l6061,1390,6061,1371,6051,1371,6051,1390xe" filled="true" fillcolor="#000000" stroked="false">
                <v:path arrowok="t"/>
                <v:fill type="solid"/>
              </v:shape>
            </v:group>
            <v:group style="position:absolute;left:6051;top:1390;width:10;height:20" coordorigin="6051,1390" coordsize="10,20">
              <v:shape style="position:absolute;left:6051;top:1390;width:10;height:20" coordorigin="6051,1390" coordsize="10,20" path="m6051,1409l6061,1409,6061,1390,6051,1390,6051,1409xe" filled="true" fillcolor="#000000" stroked="false">
                <v:path arrowok="t"/>
                <v:fill type="solid"/>
              </v:shape>
            </v:group>
            <v:group style="position:absolute;left:6051;top:1409;width:10;height:20" coordorigin="6051,1409" coordsize="10,20">
              <v:shape style="position:absolute;left:6051;top:1409;width:10;height:20" coordorigin="6051,1409" coordsize="10,20" path="m6051,1428l6061,1428,6061,1409,6051,1409,6051,1428xe" filled="true" fillcolor="#000000" stroked="false">
                <v:path arrowok="t"/>
                <v:fill type="solid"/>
              </v:shape>
            </v:group>
            <v:group style="position:absolute;left:6051;top:1428;width:10;height:20" coordorigin="6051,1428" coordsize="10,20">
              <v:shape style="position:absolute;left:6051;top:1428;width:10;height:20" coordorigin="6051,1428" coordsize="10,20" path="m6051,1448l6061,1448,6061,1428,6051,1428,6051,1448xe" filled="true" fillcolor="#000000" stroked="false">
                <v:path arrowok="t"/>
                <v:fill type="solid"/>
              </v:shape>
            </v:group>
            <v:group style="position:absolute;left:6051;top:1448;width:10;height:20" coordorigin="6051,1448" coordsize="10,20">
              <v:shape style="position:absolute;left:6051;top:1448;width:10;height:20" coordorigin="6051,1448" coordsize="10,20" path="m6051,1467l6061,1467,6061,1448,6051,1448,6051,1467xe" filled="true" fillcolor="#000000" stroked="false">
                <v:path arrowok="t"/>
                <v:fill type="solid"/>
              </v:shape>
            </v:group>
            <v:group style="position:absolute;left:6051;top:1467;width:10;height:20" coordorigin="6051,1467" coordsize="10,20">
              <v:shape style="position:absolute;left:6051;top:1467;width:10;height:20" coordorigin="6051,1467" coordsize="10,20" path="m6051,1486l6061,1486,6061,1467,6051,1467,6051,1486xe" filled="true" fillcolor="#000000" stroked="false">
                <v:path arrowok="t"/>
                <v:fill type="solid"/>
              </v:shape>
            </v:group>
            <v:group style="position:absolute;left:6051;top:1486;width:10;height:20" coordorigin="6051,1486" coordsize="10,20">
              <v:shape style="position:absolute;left:6051;top:1486;width:10;height:20" coordorigin="6051,1486" coordsize="10,20" path="m6051,1505l6061,1505,6061,1486,6051,1486,6051,1505xe" filled="true" fillcolor="#000000" stroked="false">
                <v:path arrowok="t"/>
                <v:fill type="solid"/>
              </v:shape>
            </v:group>
            <v:group style="position:absolute;left:6051;top:1505;width:10;height:20" coordorigin="6051,1505" coordsize="10,20">
              <v:shape style="position:absolute;left:6051;top:1505;width:10;height:20" coordorigin="6051,1505" coordsize="10,20" path="m6051,1524l6061,1524,6061,1505,6051,1505,6051,1524xe" filled="true" fillcolor="#000000" stroked="false">
                <v:path arrowok="t"/>
                <v:fill type="solid"/>
              </v:shape>
            </v:group>
            <v:group style="position:absolute;left:6051;top:1524;width:10;height:20" coordorigin="6051,1524" coordsize="10,20">
              <v:shape style="position:absolute;left:6051;top:1524;width:10;height:20" coordorigin="6051,1524" coordsize="10,20" path="m6051,1544l6061,1544,6061,1524,6051,1524,6051,1544xe" filled="true" fillcolor="#000000" stroked="false">
                <v:path arrowok="t"/>
                <v:fill type="solid"/>
              </v:shape>
            </v:group>
            <v:group style="position:absolute;left:6051;top:1544;width:10;height:20" coordorigin="6051,1544" coordsize="10,20">
              <v:shape style="position:absolute;left:6051;top:1544;width:10;height:20" coordorigin="6051,1544" coordsize="10,20" path="m6051,1563l6061,1563,6061,1544,6051,1544,6051,1563xe" filled="true" fillcolor="#000000" stroked="false">
                <v:path arrowok="t"/>
                <v:fill type="solid"/>
              </v:shape>
            </v:group>
            <v:group style="position:absolute;left:6051;top:1563;width:10;height:20" coordorigin="6051,1563" coordsize="10,20">
              <v:shape style="position:absolute;left:6051;top:1563;width:10;height:20" coordorigin="6051,1563" coordsize="10,20" path="m6051,1582l6061,1582,6061,1563,6051,1563,6051,1582xe" filled="true" fillcolor="#000000" stroked="false">
                <v:path arrowok="t"/>
                <v:fill type="solid"/>
              </v:shape>
            </v:group>
            <v:group style="position:absolute;left:6051;top:1582;width:10;height:20" coordorigin="6051,1582" coordsize="10,20">
              <v:shape style="position:absolute;left:6051;top:1582;width:10;height:20" coordorigin="6051,1582" coordsize="10,20" path="m6051,1601l6061,1601,6061,1582,6051,1582,6051,1601xe" filled="true" fillcolor="#000000" stroked="false">
                <v:path arrowok="t"/>
                <v:fill type="solid"/>
              </v:shape>
            </v:group>
            <v:group style="position:absolute;left:6051;top:1601;width:10;height:20" coordorigin="6051,1601" coordsize="10,20">
              <v:shape style="position:absolute;left:6051;top:1601;width:10;height:20" coordorigin="6051,1601" coordsize="10,20" path="m6051,1620l6061,1620,6061,1601,6051,1601,6051,1620xe" filled="true" fillcolor="#000000" stroked="false">
                <v:path arrowok="t"/>
                <v:fill type="solid"/>
              </v:shape>
            </v:group>
            <v:group style="position:absolute;left:6051;top:1620;width:10;height:20" coordorigin="6051,1620" coordsize="10,20">
              <v:shape style="position:absolute;left:6051;top:1620;width:10;height:20" coordorigin="6051,1620" coordsize="10,20" path="m6051,1640l6061,1640,6061,1620,6051,1620,6051,1640xe" filled="true" fillcolor="#000000" stroked="false">
                <v:path arrowok="t"/>
                <v:fill type="solid"/>
              </v:shape>
            </v:group>
            <v:group style="position:absolute;left:6051;top:1640;width:10;height:20" coordorigin="6051,1640" coordsize="10,20">
              <v:shape style="position:absolute;left:6051;top:1640;width:10;height:20" coordorigin="6051,1640" coordsize="10,20" path="m6051,1659l6061,1659,6061,1640,6051,1640,6051,1659xe" filled="true" fillcolor="#000000" stroked="false">
                <v:path arrowok="t"/>
                <v:fill type="solid"/>
              </v:shape>
            </v:group>
            <v:group style="position:absolute;left:6051;top:1659;width:10;height:20" coordorigin="6051,1659" coordsize="10,20">
              <v:shape style="position:absolute;left:6051;top:1659;width:10;height:20" coordorigin="6051,1659" coordsize="10,20" path="m6051,1678l6061,1678,6061,1659,6051,1659,6051,1678xe" filled="true" fillcolor="#000000" stroked="false">
                <v:path arrowok="t"/>
                <v:fill type="solid"/>
              </v:shape>
            </v:group>
            <v:group style="position:absolute;left:6051;top:1678;width:10;height:20" coordorigin="6051,1678" coordsize="10,20">
              <v:shape style="position:absolute;left:6051;top:1678;width:10;height:20" coordorigin="6051,1678" coordsize="10,20" path="m6051,1697l6061,1697,6061,1678,6051,1678,6051,1697xe" filled="true" fillcolor="#000000" stroked="false">
                <v:path arrowok="t"/>
                <v:fill type="solid"/>
              </v:shape>
            </v:group>
            <v:group style="position:absolute;left:6051;top:1697;width:10;height:20" coordorigin="6051,1697" coordsize="10,20">
              <v:shape style="position:absolute;left:6051;top:1697;width:10;height:20" coordorigin="6051,1697" coordsize="10,20" path="m6051,1716l6061,1716,6061,1697,6051,1697,6051,1716xe" filled="true" fillcolor="#000000" stroked="false">
                <v:path arrowok="t"/>
                <v:fill type="solid"/>
              </v:shape>
            </v:group>
            <v:group style="position:absolute;left:6051;top:1716;width:10;height:20" coordorigin="6051,1716" coordsize="10,20">
              <v:shape style="position:absolute;left:6051;top:1716;width:10;height:20" coordorigin="6051,1716" coordsize="10,20" path="m6051,1736l6061,1736,6061,1716,6051,1716,6051,1736xe" filled="true" fillcolor="#000000" stroked="false">
                <v:path arrowok="t"/>
                <v:fill type="solid"/>
              </v:shape>
            </v:group>
            <v:group style="position:absolute;left:6051;top:1736;width:10;height:20" coordorigin="6051,1736" coordsize="10,20">
              <v:shape style="position:absolute;left:6051;top:1736;width:10;height:20" coordorigin="6051,1736" coordsize="10,20" path="m6051,1755l6061,1755,6061,1736,6051,1736,6051,1755xe" filled="true" fillcolor="#000000" stroked="false">
                <v:path arrowok="t"/>
                <v:fill type="solid"/>
              </v:shape>
            </v:group>
            <v:group style="position:absolute;left:6051;top:1755;width:10;height:20" coordorigin="6051,1755" coordsize="10,20">
              <v:shape style="position:absolute;left:6051;top:1755;width:10;height:20" coordorigin="6051,1755" coordsize="10,20" path="m6051,1774l6061,1774,6061,1755,6051,1755,6051,1774xe" filled="true" fillcolor="#000000" stroked="false">
                <v:path arrowok="t"/>
                <v:fill type="solid"/>
              </v:shape>
            </v:group>
            <v:group style="position:absolute;left:6051;top:1774;width:10;height:20" coordorigin="6051,1774" coordsize="10,20">
              <v:shape style="position:absolute;left:6051;top:1774;width:10;height:20" coordorigin="6051,1774" coordsize="10,20" path="m6051,1793l6061,1793,6061,1774,6051,1774,6051,1793xe" filled="true" fillcolor="#000000" stroked="false">
                <v:path arrowok="t"/>
                <v:fill type="solid"/>
              </v:shape>
            </v:group>
            <v:group style="position:absolute;left:6051;top:1793;width:10;height:20" coordorigin="6051,1793" coordsize="10,20">
              <v:shape style="position:absolute;left:6051;top:1793;width:10;height:20" coordorigin="6051,1793" coordsize="10,20" path="m6051,1812l6061,1812,6061,1793,6051,1793,6051,1812xe" filled="true" fillcolor="#000000" stroked="false">
                <v:path arrowok="t"/>
                <v:fill type="solid"/>
              </v:shape>
            </v:group>
            <v:group style="position:absolute;left:6051;top:1812;width:10;height:20" coordorigin="6051,1812" coordsize="10,20">
              <v:shape style="position:absolute;left:6051;top:1812;width:10;height:20" coordorigin="6051,1812" coordsize="10,20" path="m6051,1832l6061,1832,6061,1812,6051,1812,6051,1832xe" filled="true" fillcolor="#000000" stroked="false">
                <v:path arrowok="t"/>
                <v:fill type="solid"/>
              </v:shape>
            </v:group>
            <v:group style="position:absolute;left:6051;top:1832;width:10;height:20" coordorigin="6051,1832" coordsize="10,20">
              <v:shape style="position:absolute;left:6051;top:1832;width:10;height:20" coordorigin="6051,1832" coordsize="10,20" path="m6051,1851l6061,1851,6061,1832,6051,1832,6051,1851xe" filled="true" fillcolor="#000000" stroked="false">
                <v:path arrowok="t"/>
                <v:fill type="solid"/>
              </v:shape>
            </v:group>
            <v:group style="position:absolute;left:6051;top:1851;width:10;height:20" coordorigin="6051,1851" coordsize="10,20">
              <v:shape style="position:absolute;left:6051;top:1851;width:10;height:20" coordorigin="6051,1851" coordsize="10,20" path="m6051,1870l6061,1870,6061,1851,6051,1851,6051,1870xe" filled="true" fillcolor="#000000" stroked="false">
                <v:path arrowok="t"/>
                <v:fill type="solid"/>
              </v:shape>
            </v:group>
            <v:group style="position:absolute;left:6051;top:1870;width:10;height:20" coordorigin="6051,1870" coordsize="10,20">
              <v:shape style="position:absolute;left:6051;top:1870;width:10;height:20" coordorigin="6051,1870" coordsize="10,20" path="m6051,1889l6061,1889,6061,1870,6051,1870,6051,1889xe" filled="true" fillcolor="#000000" stroked="false">
                <v:path arrowok="t"/>
                <v:fill type="solid"/>
              </v:shape>
            </v:group>
            <v:group style="position:absolute;left:6051;top:1895;width:10;height:2" coordorigin="6051,1895" coordsize="10,2">
              <v:shape style="position:absolute;left:6051;top:1895;width:10;height:2" coordorigin="6051,1895" coordsize="10,0" path="m6051,1895l6061,1895e" filled="false" stroked="true" strokeweight=".599980pt" strokecolor="#000000">
                <v:path arrowok="t"/>
              </v:shape>
            </v:group>
            <v:group style="position:absolute;left:6757;top:1102;width:10;height:20" coordorigin="6757,1102" coordsize="10,20">
              <v:shape style="position:absolute;left:6757;top:1102;width:10;height:20" coordorigin="6757,1102" coordsize="10,20" path="m6757,1121l6767,1121,6767,1102,6757,1102,6757,1121xe" filled="true" fillcolor="#000000" stroked="false">
                <v:path arrowok="t"/>
                <v:fill type="solid"/>
              </v:shape>
            </v:group>
            <v:group style="position:absolute;left:6757;top:1121;width:10;height:20" coordorigin="6757,1121" coordsize="10,20">
              <v:shape style="position:absolute;left:6757;top:1121;width:10;height:20" coordorigin="6757,1121" coordsize="10,20" path="m6757,1140l6767,1140,6767,1121,6757,1121,6757,1140xe" filled="true" fillcolor="#000000" stroked="false">
                <v:path arrowok="t"/>
                <v:fill type="solid"/>
              </v:shape>
            </v:group>
            <v:group style="position:absolute;left:6757;top:1140;width:10;height:20" coordorigin="6757,1140" coordsize="10,20">
              <v:shape style="position:absolute;left:6757;top:1140;width:10;height:20" coordorigin="6757,1140" coordsize="10,20" path="m6757,1160l6767,1160,6767,1140,6757,1140,6757,1160xe" filled="true" fillcolor="#000000" stroked="false">
                <v:path arrowok="t"/>
                <v:fill type="solid"/>
              </v:shape>
            </v:group>
            <v:group style="position:absolute;left:6757;top:1160;width:10;height:20" coordorigin="6757,1160" coordsize="10,20">
              <v:shape style="position:absolute;left:6757;top:1160;width:10;height:20" coordorigin="6757,1160" coordsize="10,20" path="m6757,1179l6767,1179,6767,1160,6757,1160,6757,1179xe" filled="true" fillcolor="#000000" stroked="false">
                <v:path arrowok="t"/>
                <v:fill type="solid"/>
              </v:shape>
            </v:group>
            <v:group style="position:absolute;left:6757;top:1179;width:10;height:20" coordorigin="6757,1179" coordsize="10,20">
              <v:shape style="position:absolute;left:6757;top:1179;width:10;height:20" coordorigin="6757,1179" coordsize="10,20" path="m6757,1198l6767,1198,6767,1179,6757,1179,6757,1198xe" filled="true" fillcolor="#000000" stroked="false">
                <v:path arrowok="t"/>
                <v:fill type="solid"/>
              </v:shape>
            </v:group>
            <v:group style="position:absolute;left:6757;top:1198;width:10;height:20" coordorigin="6757,1198" coordsize="10,20">
              <v:shape style="position:absolute;left:6757;top:1198;width:10;height:20" coordorigin="6757,1198" coordsize="10,20" path="m6757,1217l6767,1217,6767,1198,6757,1198,6757,1217xe" filled="true" fillcolor="#000000" stroked="false">
                <v:path arrowok="t"/>
                <v:fill type="solid"/>
              </v:shape>
            </v:group>
            <v:group style="position:absolute;left:6757;top:1217;width:10;height:20" coordorigin="6757,1217" coordsize="10,20">
              <v:shape style="position:absolute;left:6757;top:1217;width:10;height:20" coordorigin="6757,1217" coordsize="10,20" path="m6757,1236l6767,1236,6767,1217,6757,1217,6757,1236xe" filled="true" fillcolor="#000000" stroked="false">
                <v:path arrowok="t"/>
                <v:fill type="solid"/>
              </v:shape>
            </v:group>
            <v:group style="position:absolute;left:6757;top:1236;width:10;height:20" coordorigin="6757,1236" coordsize="10,20">
              <v:shape style="position:absolute;left:6757;top:1236;width:10;height:20" coordorigin="6757,1236" coordsize="10,20" path="m6757,1256l6767,1256,6767,1236,6757,1236,6757,1256xe" filled="true" fillcolor="#000000" stroked="false">
                <v:path arrowok="t"/>
                <v:fill type="solid"/>
              </v:shape>
            </v:group>
            <v:group style="position:absolute;left:6757;top:1256;width:10;height:20" coordorigin="6757,1256" coordsize="10,20">
              <v:shape style="position:absolute;left:6757;top:1256;width:10;height:20" coordorigin="6757,1256" coordsize="10,20" path="m6757,1275l6767,1275,6767,1256,6757,1256,6757,1275xe" filled="true" fillcolor="#000000" stroked="false">
                <v:path arrowok="t"/>
                <v:fill type="solid"/>
              </v:shape>
            </v:group>
            <v:group style="position:absolute;left:6757;top:1275;width:10;height:20" coordorigin="6757,1275" coordsize="10,20">
              <v:shape style="position:absolute;left:6757;top:1275;width:10;height:20" coordorigin="6757,1275" coordsize="10,20" path="m6757,1294l6767,1294,6767,1275,6757,1275,6757,1294xe" filled="true" fillcolor="#000000" stroked="false">
                <v:path arrowok="t"/>
                <v:fill type="solid"/>
              </v:shape>
            </v:group>
            <v:group style="position:absolute;left:6757;top:1294;width:10;height:20" coordorigin="6757,1294" coordsize="10,20">
              <v:shape style="position:absolute;left:6757;top:1294;width:10;height:20" coordorigin="6757,1294" coordsize="10,20" path="m6757,1313l6767,1313,6767,1294,6757,1294,6757,1313xe" filled="true" fillcolor="#000000" stroked="false">
                <v:path arrowok="t"/>
                <v:fill type="solid"/>
              </v:shape>
            </v:group>
            <v:group style="position:absolute;left:6757;top:1313;width:10;height:20" coordorigin="6757,1313" coordsize="10,20">
              <v:shape style="position:absolute;left:6757;top:1313;width:10;height:20" coordorigin="6757,1313" coordsize="10,20" path="m6757,1332l6767,1332,6767,1313,6757,1313,6757,1332xe" filled="true" fillcolor="#000000" stroked="false">
                <v:path arrowok="t"/>
                <v:fill type="solid"/>
              </v:shape>
            </v:group>
            <v:group style="position:absolute;left:6757;top:1332;width:10;height:20" coordorigin="6757,1332" coordsize="10,20">
              <v:shape style="position:absolute;left:6757;top:1332;width:10;height:20" coordorigin="6757,1332" coordsize="10,20" path="m6757,1352l6767,1352,6767,1332,6757,1332,6757,1352xe" filled="true" fillcolor="#000000" stroked="false">
                <v:path arrowok="t"/>
                <v:fill type="solid"/>
              </v:shape>
            </v:group>
            <v:group style="position:absolute;left:6757;top:1352;width:10;height:20" coordorigin="6757,1352" coordsize="10,20">
              <v:shape style="position:absolute;left:6757;top:1352;width:10;height:20" coordorigin="6757,1352" coordsize="10,20" path="m6757,1371l6767,1371,6767,1352,6757,1352,6757,1371xe" filled="true" fillcolor="#000000" stroked="false">
                <v:path arrowok="t"/>
                <v:fill type="solid"/>
              </v:shape>
            </v:group>
            <v:group style="position:absolute;left:6757;top:1371;width:10;height:20" coordorigin="6757,1371" coordsize="10,20">
              <v:shape style="position:absolute;left:6757;top:1371;width:10;height:20" coordorigin="6757,1371" coordsize="10,20" path="m6757,1390l6767,1390,6767,1371,6757,1371,6757,1390xe" filled="true" fillcolor="#000000" stroked="false">
                <v:path arrowok="t"/>
                <v:fill type="solid"/>
              </v:shape>
            </v:group>
            <v:group style="position:absolute;left:6757;top:1390;width:10;height:20" coordorigin="6757,1390" coordsize="10,20">
              <v:shape style="position:absolute;left:6757;top:1390;width:10;height:20" coordorigin="6757,1390" coordsize="10,20" path="m6757,1409l6767,1409,6767,1390,6757,1390,6757,1409xe" filled="true" fillcolor="#000000" stroked="false">
                <v:path arrowok="t"/>
                <v:fill type="solid"/>
              </v:shape>
            </v:group>
            <v:group style="position:absolute;left:6757;top:1409;width:10;height:20" coordorigin="6757,1409" coordsize="10,20">
              <v:shape style="position:absolute;left:6757;top:1409;width:10;height:20" coordorigin="6757,1409" coordsize="10,20" path="m6757,1428l6767,1428,6767,1409,6757,1409,6757,1428xe" filled="true" fillcolor="#000000" stroked="false">
                <v:path arrowok="t"/>
                <v:fill type="solid"/>
              </v:shape>
            </v:group>
            <v:group style="position:absolute;left:6757;top:1428;width:10;height:20" coordorigin="6757,1428" coordsize="10,20">
              <v:shape style="position:absolute;left:6757;top:1428;width:10;height:20" coordorigin="6757,1428" coordsize="10,20" path="m6757,1448l6767,1448,6767,1428,6757,1428,6757,1448xe" filled="true" fillcolor="#000000" stroked="false">
                <v:path arrowok="t"/>
                <v:fill type="solid"/>
              </v:shape>
            </v:group>
            <v:group style="position:absolute;left:6757;top:1448;width:10;height:20" coordorigin="6757,1448" coordsize="10,20">
              <v:shape style="position:absolute;left:6757;top:1448;width:10;height:20" coordorigin="6757,1448" coordsize="10,20" path="m6757,1467l6767,1467,6767,1448,6757,1448,6757,1467xe" filled="true" fillcolor="#000000" stroked="false">
                <v:path arrowok="t"/>
                <v:fill type="solid"/>
              </v:shape>
            </v:group>
            <v:group style="position:absolute;left:6757;top:1467;width:10;height:20" coordorigin="6757,1467" coordsize="10,20">
              <v:shape style="position:absolute;left:6757;top:1467;width:10;height:20" coordorigin="6757,1467" coordsize="10,20" path="m6757,1486l6767,1486,6767,1467,6757,1467,6757,1486xe" filled="true" fillcolor="#000000" stroked="false">
                <v:path arrowok="t"/>
                <v:fill type="solid"/>
              </v:shape>
            </v:group>
            <v:group style="position:absolute;left:6757;top:1486;width:10;height:20" coordorigin="6757,1486" coordsize="10,20">
              <v:shape style="position:absolute;left:6757;top:1486;width:10;height:20" coordorigin="6757,1486" coordsize="10,20" path="m6757,1505l6767,1505,6767,1486,6757,1486,6757,1505xe" filled="true" fillcolor="#000000" stroked="false">
                <v:path arrowok="t"/>
                <v:fill type="solid"/>
              </v:shape>
            </v:group>
            <v:group style="position:absolute;left:6757;top:1505;width:10;height:20" coordorigin="6757,1505" coordsize="10,20">
              <v:shape style="position:absolute;left:6757;top:1505;width:10;height:20" coordorigin="6757,1505" coordsize="10,20" path="m6757,1524l6767,1524,6767,1505,6757,1505,6757,1524xe" filled="true" fillcolor="#000000" stroked="false">
                <v:path arrowok="t"/>
                <v:fill type="solid"/>
              </v:shape>
            </v:group>
            <v:group style="position:absolute;left:6757;top:1524;width:10;height:20" coordorigin="6757,1524" coordsize="10,20">
              <v:shape style="position:absolute;left:6757;top:1524;width:10;height:20" coordorigin="6757,1524" coordsize="10,20" path="m6757,1544l6767,1544,6767,1524,6757,1524,6757,1544xe" filled="true" fillcolor="#000000" stroked="false">
                <v:path arrowok="t"/>
                <v:fill type="solid"/>
              </v:shape>
            </v:group>
            <v:group style="position:absolute;left:6757;top:1544;width:10;height:20" coordorigin="6757,1544" coordsize="10,20">
              <v:shape style="position:absolute;left:6757;top:1544;width:10;height:20" coordorigin="6757,1544" coordsize="10,20" path="m6757,1563l6767,1563,6767,1544,6757,1544,6757,1563xe" filled="true" fillcolor="#000000" stroked="false">
                <v:path arrowok="t"/>
                <v:fill type="solid"/>
              </v:shape>
            </v:group>
            <v:group style="position:absolute;left:6757;top:1563;width:10;height:20" coordorigin="6757,1563" coordsize="10,20">
              <v:shape style="position:absolute;left:6757;top:1563;width:10;height:20" coordorigin="6757,1563" coordsize="10,20" path="m6757,1582l6767,1582,6767,1563,6757,1563,6757,1582xe" filled="true" fillcolor="#000000" stroked="false">
                <v:path arrowok="t"/>
                <v:fill type="solid"/>
              </v:shape>
            </v:group>
            <v:group style="position:absolute;left:6757;top:1582;width:10;height:20" coordorigin="6757,1582" coordsize="10,20">
              <v:shape style="position:absolute;left:6757;top:1582;width:10;height:20" coordorigin="6757,1582" coordsize="10,20" path="m6757,1601l6767,1601,6767,1582,6757,1582,6757,1601xe" filled="true" fillcolor="#000000" stroked="false">
                <v:path arrowok="t"/>
                <v:fill type="solid"/>
              </v:shape>
            </v:group>
            <v:group style="position:absolute;left:6757;top:1601;width:10;height:20" coordorigin="6757,1601" coordsize="10,20">
              <v:shape style="position:absolute;left:6757;top:1601;width:10;height:20" coordorigin="6757,1601" coordsize="10,20" path="m6757,1620l6767,1620,6767,1601,6757,1601,6757,1620xe" filled="true" fillcolor="#000000" stroked="false">
                <v:path arrowok="t"/>
                <v:fill type="solid"/>
              </v:shape>
            </v:group>
            <v:group style="position:absolute;left:6757;top:1620;width:10;height:20" coordorigin="6757,1620" coordsize="10,20">
              <v:shape style="position:absolute;left:6757;top:1620;width:10;height:20" coordorigin="6757,1620" coordsize="10,20" path="m6757,1640l6767,1640,6767,1620,6757,1620,6757,1640xe" filled="true" fillcolor="#000000" stroked="false">
                <v:path arrowok="t"/>
                <v:fill type="solid"/>
              </v:shape>
            </v:group>
            <v:group style="position:absolute;left:6757;top:1640;width:10;height:20" coordorigin="6757,1640" coordsize="10,20">
              <v:shape style="position:absolute;left:6757;top:1640;width:10;height:20" coordorigin="6757,1640" coordsize="10,20" path="m6757,1659l6767,1659,6767,1640,6757,1640,6757,1659xe" filled="true" fillcolor="#000000" stroked="false">
                <v:path arrowok="t"/>
                <v:fill type="solid"/>
              </v:shape>
            </v:group>
            <v:group style="position:absolute;left:6757;top:1659;width:10;height:20" coordorigin="6757,1659" coordsize="10,20">
              <v:shape style="position:absolute;left:6757;top:1659;width:10;height:20" coordorigin="6757,1659" coordsize="10,20" path="m6757,1678l6767,1678,6767,1659,6757,1659,6757,1678xe" filled="true" fillcolor="#000000" stroked="false">
                <v:path arrowok="t"/>
                <v:fill type="solid"/>
              </v:shape>
            </v:group>
            <v:group style="position:absolute;left:6757;top:1678;width:10;height:20" coordorigin="6757,1678" coordsize="10,20">
              <v:shape style="position:absolute;left:6757;top:1678;width:10;height:20" coordorigin="6757,1678" coordsize="10,20" path="m6757,1697l6767,1697,6767,1678,6757,1678,6757,1697xe" filled="true" fillcolor="#000000" stroked="false">
                <v:path arrowok="t"/>
                <v:fill type="solid"/>
              </v:shape>
            </v:group>
            <v:group style="position:absolute;left:6757;top:1697;width:10;height:20" coordorigin="6757,1697" coordsize="10,20">
              <v:shape style="position:absolute;left:6757;top:1697;width:10;height:20" coordorigin="6757,1697" coordsize="10,20" path="m6757,1716l6767,1716,6767,1697,6757,1697,6757,1716xe" filled="true" fillcolor="#000000" stroked="false">
                <v:path arrowok="t"/>
                <v:fill type="solid"/>
              </v:shape>
            </v:group>
            <v:group style="position:absolute;left:6757;top:1716;width:10;height:20" coordorigin="6757,1716" coordsize="10,20">
              <v:shape style="position:absolute;left:6757;top:1716;width:10;height:20" coordorigin="6757,1716" coordsize="10,20" path="m6757,1736l6767,1736,6767,1716,6757,1716,6757,1736xe" filled="true" fillcolor="#000000" stroked="false">
                <v:path arrowok="t"/>
                <v:fill type="solid"/>
              </v:shape>
            </v:group>
            <v:group style="position:absolute;left:6757;top:1736;width:10;height:20" coordorigin="6757,1736" coordsize="10,20">
              <v:shape style="position:absolute;left:6757;top:1736;width:10;height:20" coordorigin="6757,1736" coordsize="10,20" path="m6757,1755l6767,1755,6767,1736,6757,1736,6757,1755xe" filled="true" fillcolor="#000000" stroked="false">
                <v:path arrowok="t"/>
                <v:fill type="solid"/>
              </v:shape>
            </v:group>
            <v:group style="position:absolute;left:6757;top:1755;width:10;height:20" coordorigin="6757,1755" coordsize="10,20">
              <v:shape style="position:absolute;left:6757;top:1755;width:10;height:20" coordorigin="6757,1755" coordsize="10,20" path="m6757,1774l6767,1774,6767,1755,6757,1755,6757,1774xe" filled="true" fillcolor="#000000" stroked="false">
                <v:path arrowok="t"/>
                <v:fill type="solid"/>
              </v:shape>
            </v:group>
            <v:group style="position:absolute;left:6757;top:1774;width:10;height:20" coordorigin="6757,1774" coordsize="10,20">
              <v:shape style="position:absolute;left:6757;top:1774;width:10;height:20" coordorigin="6757,1774" coordsize="10,20" path="m6757,1793l6767,1793,6767,1774,6757,1774,6757,1793xe" filled="true" fillcolor="#000000" stroked="false">
                <v:path arrowok="t"/>
                <v:fill type="solid"/>
              </v:shape>
            </v:group>
            <v:group style="position:absolute;left:6757;top:1793;width:10;height:20" coordorigin="6757,1793" coordsize="10,20">
              <v:shape style="position:absolute;left:6757;top:1793;width:10;height:20" coordorigin="6757,1793" coordsize="10,20" path="m6757,1812l6767,1812,6767,1793,6757,1793,6757,1812xe" filled="true" fillcolor="#000000" stroked="false">
                <v:path arrowok="t"/>
                <v:fill type="solid"/>
              </v:shape>
            </v:group>
            <v:group style="position:absolute;left:6757;top:1812;width:10;height:20" coordorigin="6757,1812" coordsize="10,20">
              <v:shape style="position:absolute;left:6757;top:1812;width:10;height:20" coordorigin="6757,1812" coordsize="10,20" path="m6757,1832l6767,1832,6767,1812,6757,1812,6757,1832xe" filled="true" fillcolor="#000000" stroked="false">
                <v:path arrowok="t"/>
                <v:fill type="solid"/>
              </v:shape>
            </v:group>
            <v:group style="position:absolute;left:6757;top:1832;width:10;height:20" coordorigin="6757,1832" coordsize="10,20">
              <v:shape style="position:absolute;left:6757;top:1832;width:10;height:20" coordorigin="6757,1832" coordsize="10,20" path="m6757,1851l6767,1851,6767,1832,6757,1832,6757,1851xe" filled="true" fillcolor="#000000" stroked="false">
                <v:path arrowok="t"/>
                <v:fill type="solid"/>
              </v:shape>
            </v:group>
            <v:group style="position:absolute;left:6757;top:1851;width:10;height:20" coordorigin="6757,1851" coordsize="10,20">
              <v:shape style="position:absolute;left:6757;top:1851;width:10;height:20" coordorigin="6757,1851" coordsize="10,20" path="m6757,1870l6767,1870,6767,1851,6757,1851,6757,1870xe" filled="true" fillcolor="#000000" stroked="false">
                <v:path arrowok="t"/>
                <v:fill type="solid"/>
              </v:shape>
            </v:group>
            <v:group style="position:absolute;left:6757;top:1870;width:10;height:20" coordorigin="6757,1870" coordsize="10,20">
              <v:shape style="position:absolute;left:6757;top:1870;width:10;height:20" coordorigin="6757,1870" coordsize="10,20" path="m6757,1889l6767,1889,6767,1870,6757,1870,6757,1889xe" filled="true" fillcolor="#000000" stroked="false">
                <v:path arrowok="t"/>
                <v:fill type="solid"/>
              </v:shape>
            </v:group>
            <v:group style="position:absolute;left:6757;top:1895;width:10;height:2" coordorigin="6757,1895" coordsize="10,2">
              <v:shape style="position:absolute;left:6757;top:1895;width:10;height:2" coordorigin="6757,1895" coordsize="10,0" path="m6757,1895l6767,1895e" filled="false" stroked="true" strokeweight=".599980pt" strokecolor="#000000">
                <v:path arrowok="t"/>
              </v:shape>
            </v:group>
            <v:group style="position:absolute;left:7945;top:1102;width:10;height:20" coordorigin="7945,1102" coordsize="10,20">
              <v:shape style="position:absolute;left:7945;top:1102;width:10;height:20" coordorigin="7945,1102" coordsize="10,20" path="m7945,1121l7955,1121,7955,1102,7945,1102,7945,1121xe" filled="true" fillcolor="#000000" stroked="false">
                <v:path arrowok="t"/>
                <v:fill type="solid"/>
              </v:shape>
            </v:group>
            <v:group style="position:absolute;left:7945;top:1121;width:10;height:20" coordorigin="7945,1121" coordsize="10,20">
              <v:shape style="position:absolute;left:7945;top:1121;width:10;height:20" coordorigin="7945,1121" coordsize="10,20" path="m7945,1140l7955,1140,7955,1121,7945,1121,7945,1140xe" filled="true" fillcolor="#000000" stroked="false">
                <v:path arrowok="t"/>
                <v:fill type="solid"/>
              </v:shape>
            </v:group>
            <v:group style="position:absolute;left:7945;top:1140;width:10;height:20" coordorigin="7945,1140" coordsize="10,20">
              <v:shape style="position:absolute;left:7945;top:1140;width:10;height:20" coordorigin="7945,1140" coordsize="10,20" path="m7945,1160l7955,1160,7955,1140,7945,1140,7945,1160xe" filled="true" fillcolor="#000000" stroked="false">
                <v:path arrowok="t"/>
                <v:fill type="solid"/>
              </v:shape>
            </v:group>
            <v:group style="position:absolute;left:7945;top:1160;width:10;height:20" coordorigin="7945,1160" coordsize="10,20">
              <v:shape style="position:absolute;left:7945;top:1160;width:10;height:20" coordorigin="7945,1160" coordsize="10,20" path="m7945,1179l7955,1179,7955,1160,7945,1160,7945,1179xe" filled="true" fillcolor="#000000" stroked="false">
                <v:path arrowok="t"/>
                <v:fill type="solid"/>
              </v:shape>
            </v:group>
            <v:group style="position:absolute;left:7945;top:1179;width:10;height:20" coordorigin="7945,1179" coordsize="10,20">
              <v:shape style="position:absolute;left:7945;top:1179;width:10;height:20" coordorigin="7945,1179" coordsize="10,20" path="m7945,1198l7955,1198,7955,1179,7945,1179,7945,1198xe" filled="true" fillcolor="#000000" stroked="false">
                <v:path arrowok="t"/>
                <v:fill type="solid"/>
              </v:shape>
            </v:group>
            <v:group style="position:absolute;left:7945;top:1198;width:10;height:20" coordorigin="7945,1198" coordsize="10,20">
              <v:shape style="position:absolute;left:7945;top:1198;width:10;height:20" coordorigin="7945,1198" coordsize="10,20" path="m7945,1217l7955,1217,7955,1198,7945,1198,7945,1217xe" filled="true" fillcolor="#000000" stroked="false">
                <v:path arrowok="t"/>
                <v:fill type="solid"/>
              </v:shape>
            </v:group>
            <v:group style="position:absolute;left:7945;top:1217;width:10;height:20" coordorigin="7945,1217" coordsize="10,20">
              <v:shape style="position:absolute;left:7945;top:1217;width:10;height:20" coordorigin="7945,1217" coordsize="10,20" path="m7945,1236l7955,1236,7955,1217,7945,1217,7945,1236xe" filled="true" fillcolor="#000000" stroked="false">
                <v:path arrowok="t"/>
                <v:fill type="solid"/>
              </v:shape>
            </v:group>
            <v:group style="position:absolute;left:7945;top:1236;width:10;height:20" coordorigin="7945,1236" coordsize="10,20">
              <v:shape style="position:absolute;left:7945;top:1236;width:10;height:20" coordorigin="7945,1236" coordsize="10,20" path="m7945,1256l7955,1256,7955,1236,7945,1236,7945,1256xe" filled="true" fillcolor="#000000" stroked="false">
                <v:path arrowok="t"/>
                <v:fill type="solid"/>
              </v:shape>
            </v:group>
            <v:group style="position:absolute;left:7945;top:1256;width:10;height:20" coordorigin="7945,1256" coordsize="10,20">
              <v:shape style="position:absolute;left:7945;top:1256;width:10;height:20" coordorigin="7945,1256" coordsize="10,20" path="m7945,1275l7955,1275,7955,1256,7945,1256,7945,1275xe" filled="true" fillcolor="#000000" stroked="false">
                <v:path arrowok="t"/>
                <v:fill type="solid"/>
              </v:shape>
            </v:group>
            <v:group style="position:absolute;left:7945;top:1275;width:10;height:20" coordorigin="7945,1275" coordsize="10,20">
              <v:shape style="position:absolute;left:7945;top:1275;width:10;height:20" coordorigin="7945,1275" coordsize="10,20" path="m7945,1294l7955,1294,7955,1275,7945,1275,7945,1294xe" filled="true" fillcolor="#000000" stroked="false">
                <v:path arrowok="t"/>
                <v:fill type="solid"/>
              </v:shape>
            </v:group>
            <v:group style="position:absolute;left:7945;top:1294;width:10;height:20" coordorigin="7945,1294" coordsize="10,20">
              <v:shape style="position:absolute;left:7945;top:1294;width:10;height:20" coordorigin="7945,1294" coordsize="10,20" path="m7945,1313l7955,1313,7955,1294,7945,1294,7945,1313xe" filled="true" fillcolor="#000000" stroked="false">
                <v:path arrowok="t"/>
                <v:fill type="solid"/>
              </v:shape>
            </v:group>
            <v:group style="position:absolute;left:7945;top:1313;width:10;height:20" coordorigin="7945,1313" coordsize="10,20">
              <v:shape style="position:absolute;left:7945;top:1313;width:10;height:20" coordorigin="7945,1313" coordsize="10,20" path="m7945,1332l7955,1332,7955,1313,7945,1313,7945,1332xe" filled="true" fillcolor="#000000" stroked="false">
                <v:path arrowok="t"/>
                <v:fill type="solid"/>
              </v:shape>
            </v:group>
            <v:group style="position:absolute;left:7945;top:1332;width:10;height:20" coordorigin="7945,1332" coordsize="10,20">
              <v:shape style="position:absolute;left:7945;top:1332;width:10;height:20" coordorigin="7945,1332" coordsize="10,20" path="m7945,1352l7955,1352,7955,1332,7945,1332,7945,1352xe" filled="true" fillcolor="#000000" stroked="false">
                <v:path arrowok="t"/>
                <v:fill type="solid"/>
              </v:shape>
            </v:group>
            <v:group style="position:absolute;left:7945;top:1352;width:10;height:20" coordorigin="7945,1352" coordsize="10,20">
              <v:shape style="position:absolute;left:7945;top:1352;width:10;height:20" coordorigin="7945,1352" coordsize="10,20" path="m7945,1371l7955,1371,7955,1352,7945,1352,7945,1371xe" filled="true" fillcolor="#000000" stroked="false">
                <v:path arrowok="t"/>
                <v:fill type="solid"/>
              </v:shape>
            </v:group>
            <v:group style="position:absolute;left:7945;top:1371;width:10;height:20" coordorigin="7945,1371" coordsize="10,20">
              <v:shape style="position:absolute;left:7945;top:1371;width:10;height:20" coordorigin="7945,1371" coordsize="10,20" path="m7945,1390l7955,1390,7955,1371,7945,1371,7945,1390xe" filled="true" fillcolor="#000000" stroked="false">
                <v:path arrowok="t"/>
                <v:fill type="solid"/>
              </v:shape>
            </v:group>
            <v:group style="position:absolute;left:7945;top:1390;width:10;height:20" coordorigin="7945,1390" coordsize="10,20">
              <v:shape style="position:absolute;left:7945;top:1390;width:10;height:20" coordorigin="7945,1390" coordsize="10,20" path="m7945,1409l7955,1409,7955,1390,7945,1390,7945,1409xe" filled="true" fillcolor="#000000" stroked="false">
                <v:path arrowok="t"/>
                <v:fill type="solid"/>
              </v:shape>
            </v:group>
            <v:group style="position:absolute;left:7945;top:1409;width:10;height:20" coordorigin="7945,1409" coordsize="10,20">
              <v:shape style="position:absolute;left:7945;top:1409;width:10;height:20" coordorigin="7945,1409" coordsize="10,20" path="m7945,1428l7955,1428,7955,1409,7945,1409,7945,1428xe" filled="true" fillcolor="#000000" stroked="false">
                <v:path arrowok="t"/>
                <v:fill type="solid"/>
              </v:shape>
            </v:group>
            <v:group style="position:absolute;left:7945;top:1428;width:10;height:20" coordorigin="7945,1428" coordsize="10,20">
              <v:shape style="position:absolute;left:7945;top:1428;width:10;height:20" coordorigin="7945,1428" coordsize="10,20" path="m7945,1448l7955,1448,7955,1428,7945,1428,7945,1448xe" filled="true" fillcolor="#000000" stroked="false">
                <v:path arrowok="t"/>
                <v:fill type="solid"/>
              </v:shape>
            </v:group>
            <v:group style="position:absolute;left:7945;top:1448;width:10;height:20" coordorigin="7945,1448" coordsize="10,20">
              <v:shape style="position:absolute;left:7945;top:1448;width:10;height:20" coordorigin="7945,1448" coordsize="10,20" path="m7945,1467l7955,1467,7955,1448,7945,1448,7945,1467xe" filled="true" fillcolor="#000000" stroked="false">
                <v:path arrowok="t"/>
                <v:fill type="solid"/>
              </v:shape>
            </v:group>
            <v:group style="position:absolute;left:7945;top:1467;width:10;height:20" coordorigin="7945,1467" coordsize="10,20">
              <v:shape style="position:absolute;left:7945;top:1467;width:10;height:20" coordorigin="7945,1467" coordsize="10,20" path="m7945,1486l7955,1486,7955,1467,7945,1467,7945,1486xe" filled="true" fillcolor="#000000" stroked="false">
                <v:path arrowok="t"/>
                <v:fill type="solid"/>
              </v:shape>
            </v:group>
            <v:group style="position:absolute;left:7945;top:1486;width:10;height:20" coordorigin="7945,1486" coordsize="10,20">
              <v:shape style="position:absolute;left:7945;top:1486;width:10;height:20" coordorigin="7945,1486" coordsize="10,20" path="m7945,1505l7955,1505,7955,1486,7945,1486,7945,1505xe" filled="true" fillcolor="#000000" stroked="false">
                <v:path arrowok="t"/>
                <v:fill type="solid"/>
              </v:shape>
            </v:group>
            <v:group style="position:absolute;left:7945;top:1505;width:10;height:20" coordorigin="7945,1505" coordsize="10,20">
              <v:shape style="position:absolute;left:7945;top:1505;width:10;height:20" coordorigin="7945,1505" coordsize="10,20" path="m7945,1524l7955,1524,7955,1505,7945,1505,7945,1524xe" filled="true" fillcolor="#000000" stroked="false">
                <v:path arrowok="t"/>
                <v:fill type="solid"/>
              </v:shape>
            </v:group>
            <v:group style="position:absolute;left:7945;top:1524;width:10;height:20" coordorigin="7945,1524" coordsize="10,20">
              <v:shape style="position:absolute;left:7945;top:1524;width:10;height:20" coordorigin="7945,1524" coordsize="10,20" path="m7945,1544l7955,1544,7955,1524,7945,1524,7945,1544xe" filled="true" fillcolor="#000000" stroked="false">
                <v:path arrowok="t"/>
                <v:fill type="solid"/>
              </v:shape>
            </v:group>
            <v:group style="position:absolute;left:7945;top:1544;width:10;height:20" coordorigin="7945,1544" coordsize="10,20">
              <v:shape style="position:absolute;left:7945;top:1544;width:10;height:20" coordorigin="7945,1544" coordsize="10,20" path="m7945,1563l7955,1563,7955,1544,7945,1544,7945,1563xe" filled="true" fillcolor="#000000" stroked="false">
                <v:path arrowok="t"/>
                <v:fill type="solid"/>
              </v:shape>
            </v:group>
            <v:group style="position:absolute;left:7945;top:1563;width:10;height:20" coordorigin="7945,1563" coordsize="10,20">
              <v:shape style="position:absolute;left:7945;top:1563;width:10;height:20" coordorigin="7945,1563" coordsize="10,20" path="m7945,1582l7955,1582,7955,1563,7945,1563,7945,1582xe" filled="true" fillcolor="#000000" stroked="false">
                <v:path arrowok="t"/>
                <v:fill type="solid"/>
              </v:shape>
            </v:group>
            <v:group style="position:absolute;left:7945;top:1582;width:10;height:20" coordorigin="7945,1582" coordsize="10,20">
              <v:shape style="position:absolute;left:7945;top:1582;width:10;height:20" coordorigin="7945,1582" coordsize="10,20" path="m7945,1601l7955,1601,7955,1582,7945,1582,7945,1601xe" filled="true" fillcolor="#000000" stroked="false">
                <v:path arrowok="t"/>
                <v:fill type="solid"/>
              </v:shape>
            </v:group>
            <v:group style="position:absolute;left:7945;top:1601;width:10;height:20" coordorigin="7945,1601" coordsize="10,20">
              <v:shape style="position:absolute;left:7945;top:1601;width:10;height:20" coordorigin="7945,1601" coordsize="10,20" path="m7945,1620l7955,1620,7955,1601,7945,1601,7945,1620xe" filled="true" fillcolor="#000000" stroked="false">
                <v:path arrowok="t"/>
                <v:fill type="solid"/>
              </v:shape>
            </v:group>
            <v:group style="position:absolute;left:7945;top:1620;width:10;height:20" coordorigin="7945,1620" coordsize="10,20">
              <v:shape style="position:absolute;left:7945;top:1620;width:10;height:20" coordorigin="7945,1620" coordsize="10,20" path="m7945,1640l7955,1640,7955,1620,7945,1620,7945,1640xe" filled="true" fillcolor="#000000" stroked="false">
                <v:path arrowok="t"/>
                <v:fill type="solid"/>
              </v:shape>
            </v:group>
            <v:group style="position:absolute;left:7945;top:1640;width:10;height:20" coordorigin="7945,1640" coordsize="10,20">
              <v:shape style="position:absolute;left:7945;top:1640;width:10;height:20" coordorigin="7945,1640" coordsize="10,20" path="m7945,1659l7955,1659,7955,1640,7945,1640,7945,1659xe" filled="true" fillcolor="#000000" stroked="false">
                <v:path arrowok="t"/>
                <v:fill type="solid"/>
              </v:shape>
            </v:group>
            <v:group style="position:absolute;left:7945;top:1659;width:10;height:20" coordorigin="7945,1659" coordsize="10,20">
              <v:shape style="position:absolute;left:7945;top:1659;width:10;height:20" coordorigin="7945,1659" coordsize="10,20" path="m7945,1678l7955,1678,7955,1659,7945,1659,7945,1678xe" filled="true" fillcolor="#000000" stroked="false">
                <v:path arrowok="t"/>
                <v:fill type="solid"/>
              </v:shape>
            </v:group>
            <v:group style="position:absolute;left:7945;top:1678;width:10;height:20" coordorigin="7945,1678" coordsize="10,20">
              <v:shape style="position:absolute;left:7945;top:1678;width:10;height:20" coordorigin="7945,1678" coordsize="10,20" path="m7945,1697l7955,1697,7955,1678,7945,1678,7945,1697xe" filled="true" fillcolor="#000000" stroked="false">
                <v:path arrowok="t"/>
                <v:fill type="solid"/>
              </v:shape>
            </v:group>
            <v:group style="position:absolute;left:7945;top:1697;width:10;height:20" coordorigin="7945,1697" coordsize="10,20">
              <v:shape style="position:absolute;left:7945;top:1697;width:10;height:20" coordorigin="7945,1697" coordsize="10,20" path="m7945,1716l7955,1716,7955,1697,7945,1697,7945,1716xe" filled="true" fillcolor="#000000" stroked="false">
                <v:path arrowok="t"/>
                <v:fill type="solid"/>
              </v:shape>
            </v:group>
            <v:group style="position:absolute;left:7945;top:1716;width:10;height:20" coordorigin="7945,1716" coordsize="10,20">
              <v:shape style="position:absolute;left:7945;top:1716;width:10;height:20" coordorigin="7945,1716" coordsize="10,20" path="m7945,1736l7955,1736,7955,1716,7945,1716,7945,1736xe" filled="true" fillcolor="#000000" stroked="false">
                <v:path arrowok="t"/>
                <v:fill type="solid"/>
              </v:shape>
            </v:group>
            <v:group style="position:absolute;left:7945;top:1736;width:10;height:20" coordorigin="7945,1736" coordsize="10,20">
              <v:shape style="position:absolute;left:7945;top:1736;width:10;height:20" coordorigin="7945,1736" coordsize="10,20" path="m7945,1755l7955,1755,7955,1736,7945,1736,7945,1755xe" filled="true" fillcolor="#000000" stroked="false">
                <v:path arrowok="t"/>
                <v:fill type="solid"/>
              </v:shape>
            </v:group>
            <v:group style="position:absolute;left:7945;top:1755;width:10;height:20" coordorigin="7945,1755" coordsize="10,20">
              <v:shape style="position:absolute;left:7945;top:1755;width:10;height:20" coordorigin="7945,1755" coordsize="10,20" path="m7945,1774l7955,1774,7955,1755,7945,1755,7945,1774xe" filled="true" fillcolor="#000000" stroked="false">
                <v:path arrowok="t"/>
                <v:fill type="solid"/>
              </v:shape>
            </v:group>
            <v:group style="position:absolute;left:7945;top:1774;width:10;height:20" coordorigin="7945,1774" coordsize="10,20">
              <v:shape style="position:absolute;left:7945;top:1774;width:10;height:20" coordorigin="7945,1774" coordsize="10,20" path="m7945,1793l7955,1793,7955,1774,7945,1774,7945,1793xe" filled="true" fillcolor="#000000" stroked="false">
                <v:path arrowok="t"/>
                <v:fill type="solid"/>
              </v:shape>
            </v:group>
            <v:group style="position:absolute;left:7945;top:1793;width:10;height:20" coordorigin="7945,1793" coordsize="10,20">
              <v:shape style="position:absolute;left:7945;top:1793;width:10;height:20" coordorigin="7945,1793" coordsize="10,20" path="m7945,1812l7955,1812,7955,1793,7945,1793,7945,1812xe" filled="true" fillcolor="#000000" stroked="false">
                <v:path arrowok="t"/>
                <v:fill type="solid"/>
              </v:shape>
            </v:group>
            <v:group style="position:absolute;left:7945;top:1812;width:10;height:20" coordorigin="7945,1812" coordsize="10,20">
              <v:shape style="position:absolute;left:7945;top:1812;width:10;height:20" coordorigin="7945,1812" coordsize="10,20" path="m7945,1832l7955,1832,7955,1812,7945,1812,7945,1832xe" filled="true" fillcolor="#000000" stroked="false">
                <v:path arrowok="t"/>
                <v:fill type="solid"/>
              </v:shape>
            </v:group>
            <v:group style="position:absolute;left:7945;top:1832;width:10;height:20" coordorigin="7945,1832" coordsize="10,20">
              <v:shape style="position:absolute;left:7945;top:1832;width:10;height:20" coordorigin="7945,1832" coordsize="10,20" path="m7945,1851l7955,1851,7955,1832,7945,1832,7945,1851xe" filled="true" fillcolor="#000000" stroked="false">
                <v:path arrowok="t"/>
                <v:fill type="solid"/>
              </v:shape>
            </v:group>
            <v:group style="position:absolute;left:7945;top:1851;width:10;height:20" coordorigin="7945,1851" coordsize="10,20">
              <v:shape style="position:absolute;left:7945;top:1851;width:10;height:20" coordorigin="7945,1851" coordsize="10,20" path="m7945,1870l7955,1870,7955,1851,7945,1851,7945,1870xe" filled="true" fillcolor="#000000" stroked="false">
                <v:path arrowok="t"/>
                <v:fill type="solid"/>
              </v:shape>
            </v:group>
            <v:group style="position:absolute;left:7945;top:1870;width:10;height:20" coordorigin="7945,1870" coordsize="10,20">
              <v:shape style="position:absolute;left:7945;top:1870;width:10;height:20" coordorigin="7945,1870" coordsize="10,20" path="m7945,1889l7955,1889,7955,1870,7945,1870,7945,1889xe" filled="true" fillcolor="#000000" stroked="false">
                <v:path arrowok="t"/>
                <v:fill type="solid"/>
              </v:shape>
            </v:group>
            <v:group style="position:absolute;left:7945;top:1895;width:10;height:2" coordorigin="7945,1895" coordsize="10,2">
              <v:shape style="position:absolute;left:7945;top:1895;width:10;height:2" coordorigin="7945,1895" coordsize="10,0" path="m7945,1895l7955,1895e" filled="false" stroked="true" strokeweight=".599980pt" strokecolor="#000000">
                <v:path arrowok="t"/>
              </v:shape>
            </v:group>
            <v:group style="position:absolute;left:8769;top:1102;width:10;height:20" coordorigin="8769,1102" coordsize="10,20">
              <v:shape style="position:absolute;left:8769;top:1102;width:10;height:20" coordorigin="8769,1102" coordsize="10,20" path="m8769,1121l8778,1121,8778,1102,8769,1102,8769,1121xe" filled="true" fillcolor="#000000" stroked="false">
                <v:path arrowok="t"/>
                <v:fill type="solid"/>
              </v:shape>
            </v:group>
            <v:group style="position:absolute;left:8769;top:1121;width:10;height:20" coordorigin="8769,1121" coordsize="10,20">
              <v:shape style="position:absolute;left:8769;top:1121;width:10;height:20" coordorigin="8769,1121" coordsize="10,20" path="m8769,1140l8778,1140,8778,1121,8769,1121,8769,1140xe" filled="true" fillcolor="#000000" stroked="false">
                <v:path arrowok="t"/>
                <v:fill type="solid"/>
              </v:shape>
            </v:group>
            <v:group style="position:absolute;left:8769;top:1140;width:10;height:20" coordorigin="8769,1140" coordsize="10,20">
              <v:shape style="position:absolute;left:8769;top:1140;width:10;height:20" coordorigin="8769,1140" coordsize="10,20" path="m8769,1160l8778,1160,8778,1140,8769,1140,8769,1160xe" filled="true" fillcolor="#000000" stroked="false">
                <v:path arrowok="t"/>
                <v:fill type="solid"/>
              </v:shape>
            </v:group>
            <v:group style="position:absolute;left:8769;top:1160;width:10;height:20" coordorigin="8769,1160" coordsize="10,20">
              <v:shape style="position:absolute;left:8769;top:1160;width:10;height:20" coordorigin="8769,1160" coordsize="10,20" path="m8769,1179l8778,1179,8778,1160,8769,1160,8769,1179xe" filled="true" fillcolor="#000000" stroked="false">
                <v:path arrowok="t"/>
                <v:fill type="solid"/>
              </v:shape>
            </v:group>
            <v:group style="position:absolute;left:8769;top:1179;width:10;height:20" coordorigin="8769,1179" coordsize="10,20">
              <v:shape style="position:absolute;left:8769;top:1179;width:10;height:20" coordorigin="8769,1179" coordsize="10,20" path="m8769,1198l8778,1198,8778,1179,8769,1179,8769,1198xe" filled="true" fillcolor="#000000" stroked="false">
                <v:path arrowok="t"/>
                <v:fill type="solid"/>
              </v:shape>
            </v:group>
            <v:group style="position:absolute;left:8769;top:1198;width:10;height:20" coordorigin="8769,1198" coordsize="10,20">
              <v:shape style="position:absolute;left:8769;top:1198;width:10;height:20" coordorigin="8769,1198" coordsize="10,20" path="m8769,1217l8778,1217,8778,1198,8769,1198,8769,1217xe" filled="true" fillcolor="#000000" stroked="false">
                <v:path arrowok="t"/>
                <v:fill type="solid"/>
              </v:shape>
            </v:group>
            <v:group style="position:absolute;left:8769;top:1217;width:10;height:20" coordorigin="8769,1217" coordsize="10,20">
              <v:shape style="position:absolute;left:8769;top:1217;width:10;height:20" coordorigin="8769,1217" coordsize="10,20" path="m8769,1236l8778,1236,8778,1217,8769,1217,8769,1236xe" filled="true" fillcolor="#000000" stroked="false">
                <v:path arrowok="t"/>
                <v:fill type="solid"/>
              </v:shape>
            </v:group>
            <v:group style="position:absolute;left:8769;top:1236;width:10;height:20" coordorigin="8769,1236" coordsize="10,20">
              <v:shape style="position:absolute;left:8769;top:1236;width:10;height:20" coordorigin="8769,1236" coordsize="10,20" path="m8769,1256l8778,1256,8778,1236,8769,1236,8769,1256xe" filled="true" fillcolor="#000000" stroked="false">
                <v:path arrowok="t"/>
                <v:fill type="solid"/>
              </v:shape>
            </v:group>
            <v:group style="position:absolute;left:8769;top:1256;width:10;height:20" coordorigin="8769,1256" coordsize="10,20">
              <v:shape style="position:absolute;left:8769;top:1256;width:10;height:20" coordorigin="8769,1256" coordsize="10,20" path="m8769,1275l8778,1275,8778,1256,8769,1256,8769,1275xe" filled="true" fillcolor="#000000" stroked="false">
                <v:path arrowok="t"/>
                <v:fill type="solid"/>
              </v:shape>
            </v:group>
            <v:group style="position:absolute;left:8769;top:1275;width:10;height:20" coordorigin="8769,1275" coordsize="10,20">
              <v:shape style="position:absolute;left:8769;top:1275;width:10;height:20" coordorigin="8769,1275" coordsize="10,20" path="m8769,1294l8778,1294,8778,1275,8769,1275,8769,1294xe" filled="true" fillcolor="#000000" stroked="false">
                <v:path arrowok="t"/>
                <v:fill type="solid"/>
              </v:shape>
            </v:group>
            <v:group style="position:absolute;left:8769;top:1294;width:10;height:20" coordorigin="8769,1294" coordsize="10,20">
              <v:shape style="position:absolute;left:8769;top:1294;width:10;height:20" coordorigin="8769,1294" coordsize="10,20" path="m8769,1313l8778,1313,8778,1294,8769,1294,8769,1313xe" filled="true" fillcolor="#000000" stroked="false">
                <v:path arrowok="t"/>
                <v:fill type="solid"/>
              </v:shape>
            </v:group>
            <v:group style="position:absolute;left:8769;top:1313;width:10;height:20" coordorigin="8769,1313" coordsize="10,20">
              <v:shape style="position:absolute;left:8769;top:1313;width:10;height:20" coordorigin="8769,1313" coordsize="10,20" path="m8769,1332l8778,1332,8778,1313,8769,1313,8769,1332xe" filled="true" fillcolor="#000000" stroked="false">
                <v:path arrowok="t"/>
                <v:fill type="solid"/>
              </v:shape>
            </v:group>
            <v:group style="position:absolute;left:8769;top:1332;width:10;height:20" coordorigin="8769,1332" coordsize="10,20">
              <v:shape style="position:absolute;left:8769;top:1332;width:10;height:20" coordorigin="8769,1332" coordsize="10,20" path="m8769,1352l8778,1352,8778,1332,8769,1332,8769,1352xe" filled="true" fillcolor="#000000" stroked="false">
                <v:path arrowok="t"/>
                <v:fill type="solid"/>
              </v:shape>
            </v:group>
            <v:group style="position:absolute;left:8769;top:1352;width:10;height:20" coordorigin="8769,1352" coordsize="10,20">
              <v:shape style="position:absolute;left:8769;top:1352;width:10;height:20" coordorigin="8769,1352" coordsize="10,20" path="m8769,1371l8778,1371,8778,1352,8769,1352,8769,1371xe" filled="true" fillcolor="#000000" stroked="false">
                <v:path arrowok="t"/>
                <v:fill type="solid"/>
              </v:shape>
            </v:group>
            <v:group style="position:absolute;left:8769;top:1371;width:10;height:20" coordorigin="8769,1371" coordsize="10,20">
              <v:shape style="position:absolute;left:8769;top:1371;width:10;height:20" coordorigin="8769,1371" coordsize="10,20" path="m8769,1390l8778,1390,8778,1371,8769,1371,8769,1390xe" filled="true" fillcolor="#000000" stroked="false">
                <v:path arrowok="t"/>
                <v:fill type="solid"/>
              </v:shape>
            </v:group>
            <v:group style="position:absolute;left:8769;top:1390;width:10;height:20" coordorigin="8769,1390" coordsize="10,20">
              <v:shape style="position:absolute;left:8769;top:1390;width:10;height:20" coordorigin="8769,1390" coordsize="10,20" path="m8769,1409l8778,1409,8778,1390,8769,1390,8769,1409xe" filled="true" fillcolor="#000000" stroked="false">
                <v:path arrowok="t"/>
                <v:fill type="solid"/>
              </v:shape>
            </v:group>
            <v:group style="position:absolute;left:8769;top:1409;width:10;height:20" coordorigin="8769,1409" coordsize="10,20">
              <v:shape style="position:absolute;left:8769;top:1409;width:10;height:20" coordorigin="8769,1409" coordsize="10,20" path="m8769,1428l8778,1428,8778,1409,8769,1409,8769,1428xe" filled="true" fillcolor="#000000" stroked="false">
                <v:path arrowok="t"/>
                <v:fill type="solid"/>
              </v:shape>
            </v:group>
            <v:group style="position:absolute;left:8769;top:1428;width:10;height:20" coordorigin="8769,1428" coordsize="10,20">
              <v:shape style="position:absolute;left:8769;top:1428;width:10;height:20" coordorigin="8769,1428" coordsize="10,20" path="m8769,1448l8778,1448,8778,1428,8769,1428,8769,1448xe" filled="true" fillcolor="#000000" stroked="false">
                <v:path arrowok="t"/>
                <v:fill type="solid"/>
              </v:shape>
            </v:group>
            <v:group style="position:absolute;left:8769;top:1448;width:10;height:20" coordorigin="8769,1448" coordsize="10,20">
              <v:shape style="position:absolute;left:8769;top:1448;width:10;height:20" coordorigin="8769,1448" coordsize="10,20" path="m8769,1467l8778,1467,8778,1448,8769,1448,8769,1467xe" filled="true" fillcolor="#000000" stroked="false">
                <v:path arrowok="t"/>
                <v:fill type="solid"/>
              </v:shape>
            </v:group>
            <v:group style="position:absolute;left:8769;top:1467;width:10;height:20" coordorigin="8769,1467" coordsize="10,20">
              <v:shape style="position:absolute;left:8769;top:1467;width:10;height:20" coordorigin="8769,1467" coordsize="10,20" path="m8769,1486l8778,1486,8778,1467,8769,1467,8769,1486xe" filled="true" fillcolor="#000000" stroked="false">
                <v:path arrowok="t"/>
                <v:fill type="solid"/>
              </v:shape>
            </v:group>
            <v:group style="position:absolute;left:8769;top:1486;width:10;height:20" coordorigin="8769,1486" coordsize="10,20">
              <v:shape style="position:absolute;left:8769;top:1486;width:10;height:20" coordorigin="8769,1486" coordsize="10,20" path="m8769,1505l8778,1505,8778,1486,8769,1486,8769,1505xe" filled="true" fillcolor="#000000" stroked="false">
                <v:path arrowok="t"/>
                <v:fill type="solid"/>
              </v:shape>
            </v:group>
            <v:group style="position:absolute;left:8769;top:1505;width:10;height:20" coordorigin="8769,1505" coordsize="10,20">
              <v:shape style="position:absolute;left:8769;top:1505;width:10;height:20" coordorigin="8769,1505" coordsize="10,20" path="m8769,1524l8778,1524,8778,1505,8769,1505,8769,1524xe" filled="true" fillcolor="#000000" stroked="false">
                <v:path arrowok="t"/>
                <v:fill type="solid"/>
              </v:shape>
            </v:group>
            <v:group style="position:absolute;left:8769;top:1524;width:10;height:20" coordorigin="8769,1524" coordsize="10,20">
              <v:shape style="position:absolute;left:8769;top:1524;width:10;height:20" coordorigin="8769,1524" coordsize="10,20" path="m8769,1544l8778,1544,8778,1524,8769,1524,8769,1544xe" filled="true" fillcolor="#000000" stroked="false">
                <v:path arrowok="t"/>
                <v:fill type="solid"/>
              </v:shape>
            </v:group>
            <v:group style="position:absolute;left:8769;top:1544;width:10;height:20" coordorigin="8769,1544" coordsize="10,20">
              <v:shape style="position:absolute;left:8769;top:1544;width:10;height:20" coordorigin="8769,1544" coordsize="10,20" path="m8769,1563l8778,1563,8778,1544,8769,1544,8769,1563xe" filled="true" fillcolor="#000000" stroked="false">
                <v:path arrowok="t"/>
                <v:fill type="solid"/>
              </v:shape>
            </v:group>
            <v:group style="position:absolute;left:8769;top:1563;width:10;height:20" coordorigin="8769,1563" coordsize="10,20">
              <v:shape style="position:absolute;left:8769;top:1563;width:10;height:20" coordorigin="8769,1563" coordsize="10,20" path="m8769,1582l8778,1582,8778,1563,8769,1563,8769,1582xe" filled="true" fillcolor="#000000" stroked="false">
                <v:path arrowok="t"/>
                <v:fill type="solid"/>
              </v:shape>
            </v:group>
            <v:group style="position:absolute;left:8769;top:1582;width:10;height:20" coordorigin="8769,1582" coordsize="10,20">
              <v:shape style="position:absolute;left:8769;top:1582;width:10;height:20" coordorigin="8769,1582" coordsize="10,20" path="m8769,1601l8778,1601,8778,1582,8769,1582,8769,1601xe" filled="true" fillcolor="#000000" stroked="false">
                <v:path arrowok="t"/>
                <v:fill type="solid"/>
              </v:shape>
            </v:group>
            <v:group style="position:absolute;left:8769;top:1601;width:10;height:20" coordorigin="8769,1601" coordsize="10,20">
              <v:shape style="position:absolute;left:8769;top:1601;width:10;height:20" coordorigin="8769,1601" coordsize="10,20" path="m8769,1620l8778,1620,8778,1601,8769,1601,8769,1620xe" filled="true" fillcolor="#000000" stroked="false">
                <v:path arrowok="t"/>
                <v:fill type="solid"/>
              </v:shape>
            </v:group>
            <v:group style="position:absolute;left:8769;top:1620;width:10;height:20" coordorigin="8769,1620" coordsize="10,20">
              <v:shape style="position:absolute;left:8769;top:1620;width:10;height:20" coordorigin="8769,1620" coordsize="10,20" path="m8769,1640l8778,1640,8778,1620,8769,1620,8769,1640xe" filled="true" fillcolor="#000000" stroked="false">
                <v:path arrowok="t"/>
                <v:fill type="solid"/>
              </v:shape>
            </v:group>
            <v:group style="position:absolute;left:8769;top:1640;width:10;height:20" coordorigin="8769,1640" coordsize="10,20">
              <v:shape style="position:absolute;left:8769;top:1640;width:10;height:20" coordorigin="8769,1640" coordsize="10,20" path="m8769,1659l8778,1659,8778,1640,8769,1640,8769,1659xe" filled="true" fillcolor="#000000" stroked="false">
                <v:path arrowok="t"/>
                <v:fill type="solid"/>
              </v:shape>
            </v:group>
            <v:group style="position:absolute;left:8769;top:1659;width:10;height:20" coordorigin="8769,1659" coordsize="10,20">
              <v:shape style="position:absolute;left:8769;top:1659;width:10;height:20" coordorigin="8769,1659" coordsize="10,20" path="m8769,1678l8778,1678,8778,1659,8769,1659,8769,1678xe" filled="true" fillcolor="#000000" stroked="false">
                <v:path arrowok="t"/>
                <v:fill type="solid"/>
              </v:shape>
            </v:group>
            <v:group style="position:absolute;left:8769;top:1678;width:10;height:20" coordorigin="8769,1678" coordsize="10,20">
              <v:shape style="position:absolute;left:8769;top:1678;width:10;height:20" coordorigin="8769,1678" coordsize="10,20" path="m8769,1697l8778,1697,8778,1678,8769,1678,8769,1697xe" filled="true" fillcolor="#000000" stroked="false">
                <v:path arrowok="t"/>
                <v:fill type="solid"/>
              </v:shape>
            </v:group>
            <v:group style="position:absolute;left:8769;top:1697;width:10;height:20" coordorigin="8769,1697" coordsize="10,20">
              <v:shape style="position:absolute;left:8769;top:1697;width:10;height:20" coordorigin="8769,1697" coordsize="10,20" path="m8769,1716l8778,1716,8778,1697,8769,1697,8769,1716xe" filled="true" fillcolor="#000000" stroked="false">
                <v:path arrowok="t"/>
                <v:fill type="solid"/>
              </v:shape>
            </v:group>
            <v:group style="position:absolute;left:8769;top:1716;width:10;height:20" coordorigin="8769,1716" coordsize="10,20">
              <v:shape style="position:absolute;left:8769;top:1716;width:10;height:20" coordorigin="8769,1716" coordsize="10,20" path="m8769,1736l8778,1736,8778,1716,8769,1716,8769,1736xe" filled="true" fillcolor="#000000" stroked="false">
                <v:path arrowok="t"/>
                <v:fill type="solid"/>
              </v:shape>
            </v:group>
            <v:group style="position:absolute;left:8769;top:1736;width:10;height:20" coordorigin="8769,1736" coordsize="10,20">
              <v:shape style="position:absolute;left:8769;top:1736;width:10;height:20" coordorigin="8769,1736" coordsize="10,20" path="m8769,1755l8778,1755,8778,1736,8769,1736,8769,1755xe" filled="true" fillcolor="#000000" stroked="false">
                <v:path arrowok="t"/>
                <v:fill type="solid"/>
              </v:shape>
            </v:group>
            <v:group style="position:absolute;left:8769;top:1755;width:10;height:20" coordorigin="8769,1755" coordsize="10,20">
              <v:shape style="position:absolute;left:8769;top:1755;width:10;height:20" coordorigin="8769,1755" coordsize="10,20" path="m8769,1774l8778,1774,8778,1755,8769,1755,8769,1774xe" filled="true" fillcolor="#000000" stroked="false">
                <v:path arrowok="t"/>
                <v:fill type="solid"/>
              </v:shape>
            </v:group>
            <v:group style="position:absolute;left:8769;top:1774;width:10;height:20" coordorigin="8769,1774" coordsize="10,20">
              <v:shape style="position:absolute;left:8769;top:1774;width:10;height:20" coordorigin="8769,1774" coordsize="10,20" path="m8769,1793l8778,1793,8778,1774,8769,1774,8769,1793xe" filled="true" fillcolor="#000000" stroked="false">
                <v:path arrowok="t"/>
                <v:fill type="solid"/>
              </v:shape>
            </v:group>
            <v:group style="position:absolute;left:8769;top:1793;width:10;height:20" coordorigin="8769,1793" coordsize="10,20">
              <v:shape style="position:absolute;left:8769;top:1793;width:10;height:20" coordorigin="8769,1793" coordsize="10,20" path="m8769,1812l8778,1812,8778,1793,8769,1793,8769,1812xe" filled="true" fillcolor="#000000" stroked="false">
                <v:path arrowok="t"/>
                <v:fill type="solid"/>
              </v:shape>
            </v:group>
            <v:group style="position:absolute;left:8769;top:1812;width:10;height:20" coordorigin="8769,1812" coordsize="10,20">
              <v:shape style="position:absolute;left:8769;top:1812;width:10;height:20" coordorigin="8769,1812" coordsize="10,20" path="m8769,1832l8778,1832,8778,1812,8769,1812,8769,1832xe" filled="true" fillcolor="#000000" stroked="false">
                <v:path arrowok="t"/>
                <v:fill type="solid"/>
              </v:shape>
            </v:group>
            <v:group style="position:absolute;left:8769;top:1832;width:10;height:20" coordorigin="8769,1832" coordsize="10,20">
              <v:shape style="position:absolute;left:8769;top:1832;width:10;height:20" coordorigin="8769,1832" coordsize="10,20" path="m8769,1851l8778,1851,8778,1832,8769,1832,8769,1851xe" filled="true" fillcolor="#000000" stroked="false">
                <v:path arrowok="t"/>
                <v:fill type="solid"/>
              </v:shape>
            </v:group>
            <v:group style="position:absolute;left:8769;top:1851;width:10;height:20" coordorigin="8769,1851" coordsize="10,20">
              <v:shape style="position:absolute;left:8769;top:1851;width:10;height:20" coordorigin="8769,1851" coordsize="10,20" path="m8769,1870l8778,1870,8778,1851,8769,1851,8769,1870xe" filled="true" fillcolor="#000000" stroked="false">
                <v:path arrowok="t"/>
                <v:fill type="solid"/>
              </v:shape>
            </v:group>
            <v:group style="position:absolute;left:8769;top:1870;width:10;height:20" coordorigin="8769,1870" coordsize="10,20">
              <v:shape style="position:absolute;left:8769;top:1870;width:10;height:20" coordorigin="8769,1870" coordsize="10,20" path="m8769,1889l8778,1889,8778,1870,8769,1870,8769,1889xe" filled="true" fillcolor="#000000" stroked="false">
                <v:path arrowok="t"/>
                <v:fill type="solid"/>
              </v:shape>
            </v:group>
            <v:group style="position:absolute;left:8769;top:1895;width:10;height:2" coordorigin="8769,1895" coordsize="10,2">
              <v:shape style="position:absolute;left:8769;top:1895;width:10;height:2" coordorigin="8769,1895" coordsize="10,0" path="m8769,1895l8778,1895e" filled="false" stroked="true" strokeweight=".599980pt" strokecolor="#000000">
                <v:path arrowok="t"/>
              </v:shape>
            </v:group>
            <v:group style="position:absolute;left:9729;top:1102;width:10;height:20" coordorigin="9729,1102" coordsize="10,20">
              <v:shape style="position:absolute;left:9729;top:1102;width:10;height:20" coordorigin="9729,1102" coordsize="10,20" path="m9729,1121l9739,1121,9739,1102,9729,1102,9729,1121xe" filled="true" fillcolor="#000000" stroked="false">
                <v:path arrowok="t"/>
                <v:fill type="solid"/>
              </v:shape>
            </v:group>
            <v:group style="position:absolute;left:9729;top:1121;width:10;height:20" coordorigin="9729,1121" coordsize="10,20">
              <v:shape style="position:absolute;left:9729;top:1121;width:10;height:20" coordorigin="9729,1121" coordsize="10,20" path="m9729,1140l9739,1140,9739,1121,9729,1121,9729,1140xe" filled="true" fillcolor="#000000" stroked="false">
                <v:path arrowok="t"/>
                <v:fill type="solid"/>
              </v:shape>
            </v:group>
            <v:group style="position:absolute;left:9729;top:1140;width:10;height:20" coordorigin="9729,1140" coordsize="10,20">
              <v:shape style="position:absolute;left:9729;top:1140;width:10;height:20" coordorigin="9729,1140" coordsize="10,20" path="m9729,1160l9739,1160,9739,1140,9729,1140,9729,1160xe" filled="true" fillcolor="#000000" stroked="false">
                <v:path arrowok="t"/>
                <v:fill type="solid"/>
              </v:shape>
            </v:group>
            <v:group style="position:absolute;left:9729;top:1160;width:10;height:20" coordorigin="9729,1160" coordsize="10,20">
              <v:shape style="position:absolute;left:9729;top:1160;width:10;height:20" coordorigin="9729,1160" coordsize="10,20" path="m9729,1179l9739,1179,9739,1160,9729,1160,9729,1179xe" filled="true" fillcolor="#000000" stroked="false">
                <v:path arrowok="t"/>
                <v:fill type="solid"/>
              </v:shape>
            </v:group>
            <v:group style="position:absolute;left:9729;top:1179;width:10;height:20" coordorigin="9729,1179" coordsize="10,20">
              <v:shape style="position:absolute;left:9729;top:1179;width:10;height:20" coordorigin="9729,1179" coordsize="10,20" path="m9729,1198l9739,1198,9739,1179,9729,1179,9729,1198xe" filled="true" fillcolor="#000000" stroked="false">
                <v:path arrowok="t"/>
                <v:fill type="solid"/>
              </v:shape>
            </v:group>
            <v:group style="position:absolute;left:9729;top:1198;width:10;height:20" coordorigin="9729,1198" coordsize="10,20">
              <v:shape style="position:absolute;left:9729;top:1198;width:10;height:20" coordorigin="9729,1198" coordsize="10,20" path="m9729,1217l9739,1217,9739,1198,9729,1198,9729,1217xe" filled="true" fillcolor="#000000" stroked="false">
                <v:path arrowok="t"/>
                <v:fill type="solid"/>
              </v:shape>
            </v:group>
            <v:group style="position:absolute;left:9729;top:1217;width:10;height:20" coordorigin="9729,1217" coordsize="10,20">
              <v:shape style="position:absolute;left:9729;top:1217;width:10;height:20" coordorigin="9729,1217" coordsize="10,20" path="m9729,1236l9739,1236,9739,1217,9729,1217,9729,1236xe" filled="true" fillcolor="#000000" stroked="false">
                <v:path arrowok="t"/>
                <v:fill type="solid"/>
              </v:shape>
            </v:group>
            <v:group style="position:absolute;left:9729;top:1236;width:10;height:20" coordorigin="9729,1236" coordsize="10,20">
              <v:shape style="position:absolute;left:9729;top:1236;width:10;height:20" coordorigin="9729,1236" coordsize="10,20" path="m9729,1256l9739,1256,9739,1236,9729,1236,9729,1256xe" filled="true" fillcolor="#000000" stroked="false">
                <v:path arrowok="t"/>
                <v:fill type="solid"/>
              </v:shape>
            </v:group>
            <v:group style="position:absolute;left:9729;top:1256;width:10;height:20" coordorigin="9729,1256" coordsize="10,20">
              <v:shape style="position:absolute;left:9729;top:1256;width:10;height:20" coordorigin="9729,1256" coordsize="10,20" path="m9729,1275l9739,1275,9739,1256,9729,1256,9729,1275xe" filled="true" fillcolor="#000000" stroked="false">
                <v:path arrowok="t"/>
                <v:fill type="solid"/>
              </v:shape>
            </v:group>
            <v:group style="position:absolute;left:9729;top:1275;width:10;height:20" coordorigin="9729,1275" coordsize="10,20">
              <v:shape style="position:absolute;left:9729;top:1275;width:10;height:20" coordorigin="9729,1275" coordsize="10,20" path="m9729,1294l9739,1294,9739,1275,9729,1275,9729,1294xe" filled="true" fillcolor="#000000" stroked="false">
                <v:path arrowok="t"/>
                <v:fill type="solid"/>
              </v:shape>
            </v:group>
            <v:group style="position:absolute;left:9729;top:1294;width:10;height:20" coordorigin="9729,1294" coordsize="10,20">
              <v:shape style="position:absolute;left:9729;top:1294;width:10;height:20" coordorigin="9729,1294" coordsize="10,20" path="m9729,1313l9739,1313,9739,1294,9729,1294,9729,1313xe" filled="true" fillcolor="#000000" stroked="false">
                <v:path arrowok="t"/>
                <v:fill type="solid"/>
              </v:shape>
            </v:group>
            <v:group style="position:absolute;left:9729;top:1313;width:10;height:20" coordorigin="9729,1313" coordsize="10,20">
              <v:shape style="position:absolute;left:9729;top:1313;width:10;height:20" coordorigin="9729,1313" coordsize="10,20" path="m9729,1332l9739,1332,9739,1313,9729,1313,9729,1332xe" filled="true" fillcolor="#000000" stroked="false">
                <v:path arrowok="t"/>
                <v:fill type="solid"/>
              </v:shape>
            </v:group>
            <v:group style="position:absolute;left:9729;top:1332;width:10;height:20" coordorigin="9729,1332" coordsize="10,20">
              <v:shape style="position:absolute;left:9729;top:1332;width:10;height:20" coordorigin="9729,1332" coordsize="10,20" path="m9729,1352l9739,1352,9739,1332,9729,1332,9729,1352xe" filled="true" fillcolor="#000000" stroked="false">
                <v:path arrowok="t"/>
                <v:fill type="solid"/>
              </v:shape>
            </v:group>
            <v:group style="position:absolute;left:9729;top:1352;width:10;height:20" coordorigin="9729,1352" coordsize="10,20">
              <v:shape style="position:absolute;left:9729;top:1352;width:10;height:20" coordorigin="9729,1352" coordsize="10,20" path="m9729,1371l9739,1371,9739,1352,9729,1352,9729,1371xe" filled="true" fillcolor="#000000" stroked="false">
                <v:path arrowok="t"/>
                <v:fill type="solid"/>
              </v:shape>
            </v:group>
            <v:group style="position:absolute;left:9729;top:1371;width:10;height:20" coordorigin="9729,1371" coordsize="10,20">
              <v:shape style="position:absolute;left:9729;top:1371;width:10;height:20" coordorigin="9729,1371" coordsize="10,20" path="m9729,1390l9739,1390,9739,1371,9729,1371,9729,1390xe" filled="true" fillcolor="#000000" stroked="false">
                <v:path arrowok="t"/>
                <v:fill type="solid"/>
              </v:shape>
            </v:group>
            <v:group style="position:absolute;left:9729;top:1390;width:10;height:20" coordorigin="9729,1390" coordsize="10,20">
              <v:shape style="position:absolute;left:9729;top:1390;width:10;height:20" coordorigin="9729,1390" coordsize="10,20" path="m9729,1409l9739,1409,9739,1390,9729,1390,9729,1409xe" filled="true" fillcolor="#000000" stroked="false">
                <v:path arrowok="t"/>
                <v:fill type="solid"/>
              </v:shape>
            </v:group>
            <v:group style="position:absolute;left:9729;top:1409;width:10;height:20" coordorigin="9729,1409" coordsize="10,20">
              <v:shape style="position:absolute;left:9729;top:1409;width:10;height:20" coordorigin="9729,1409" coordsize="10,20" path="m9729,1428l9739,1428,9739,1409,9729,1409,9729,1428xe" filled="true" fillcolor="#000000" stroked="false">
                <v:path arrowok="t"/>
                <v:fill type="solid"/>
              </v:shape>
            </v:group>
            <v:group style="position:absolute;left:9729;top:1428;width:10;height:20" coordorigin="9729,1428" coordsize="10,20">
              <v:shape style="position:absolute;left:9729;top:1428;width:10;height:20" coordorigin="9729,1428" coordsize="10,20" path="m9729,1448l9739,1448,9739,1428,9729,1428,9729,1448xe" filled="true" fillcolor="#000000" stroked="false">
                <v:path arrowok="t"/>
                <v:fill type="solid"/>
              </v:shape>
            </v:group>
            <v:group style="position:absolute;left:9729;top:1448;width:10;height:20" coordorigin="9729,1448" coordsize="10,20">
              <v:shape style="position:absolute;left:9729;top:1448;width:10;height:20" coordorigin="9729,1448" coordsize="10,20" path="m9729,1467l9739,1467,9739,1448,9729,1448,9729,1467xe" filled="true" fillcolor="#000000" stroked="false">
                <v:path arrowok="t"/>
                <v:fill type="solid"/>
              </v:shape>
            </v:group>
            <v:group style="position:absolute;left:9729;top:1467;width:10;height:20" coordorigin="9729,1467" coordsize="10,20">
              <v:shape style="position:absolute;left:9729;top:1467;width:10;height:20" coordorigin="9729,1467" coordsize="10,20" path="m9729,1486l9739,1486,9739,1467,9729,1467,9729,1486xe" filled="true" fillcolor="#000000" stroked="false">
                <v:path arrowok="t"/>
                <v:fill type="solid"/>
              </v:shape>
            </v:group>
            <v:group style="position:absolute;left:9729;top:1486;width:10;height:20" coordorigin="9729,1486" coordsize="10,20">
              <v:shape style="position:absolute;left:9729;top:1486;width:10;height:20" coordorigin="9729,1486" coordsize="10,20" path="m9729,1505l9739,1505,9739,1486,9729,1486,9729,1505xe" filled="true" fillcolor="#000000" stroked="false">
                <v:path arrowok="t"/>
                <v:fill type="solid"/>
              </v:shape>
            </v:group>
            <v:group style="position:absolute;left:9729;top:1505;width:10;height:20" coordorigin="9729,1505" coordsize="10,20">
              <v:shape style="position:absolute;left:9729;top:1505;width:10;height:20" coordorigin="9729,1505" coordsize="10,20" path="m9729,1524l9739,1524,9739,1505,9729,1505,9729,1524xe" filled="true" fillcolor="#000000" stroked="false">
                <v:path arrowok="t"/>
                <v:fill type="solid"/>
              </v:shape>
            </v:group>
            <v:group style="position:absolute;left:9729;top:1524;width:10;height:20" coordorigin="9729,1524" coordsize="10,20">
              <v:shape style="position:absolute;left:9729;top:1524;width:10;height:20" coordorigin="9729,1524" coordsize="10,20" path="m9729,1544l9739,1544,9739,1524,9729,1524,9729,1544xe" filled="true" fillcolor="#000000" stroked="false">
                <v:path arrowok="t"/>
                <v:fill type="solid"/>
              </v:shape>
            </v:group>
            <v:group style="position:absolute;left:9729;top:1544;width:10;height:20" coordorigin="9729,1544" coordsize="10,20">
              <v:shape style="position:absolute;left:9729;top:1544;width:10;height:20" coordorigin="9729,1544" coordsize="10,20" path="m9729,1563l9739,1563,9739,1544,9729,1544,9729,1563xe" filled="true" fillcolor="#000000" stroked="false">
                <v:path arrowok="t"/>
                <v:fill type="solid"/>
              </v:shape>
            </v:group>
            <v:group style="position:absolute;left:9729;top:1563;width:10;height:20" coordorigin="9729,1563" coordsize="10,20">
              <v:shape style="position:absolute;left:9729;top:1563;width:10;height:20" coordorigin="9729,1563" coordsize="10,20" path="m9729,1582l9739,1582,9739,1563,9729,1563,9729,1582xe" filled="true" fillcolor="#000000" stroked="false">
                <v:path arrowok="t"/>
                <v:fill type="solid"/>
              </v:shape>
            </v:group>
            <v:group style="position:absolute;left:9729;top:1582;width:10;height:20" coordorigin="9729,1582" coordsize="10,20">
              <v:shape style="position:absolute;left:9729;top:1582;width:10;height:20" coordorigin="9729,1582" coordsize="10,20" path="m9729,1601l9739,1601,9739,1582,9729,1582,9729,1601xe" filled="true" fillcolor="#000000" stroked="false">
                <v:path arrowok="t"/>
                <v:fill type="solid"/>
              </v:shape>
            </v:group>
            <v:group style="position:absolute;left:9729;top:1601;width:10;height:20" coordorigin="9729,1601" coordsize="10,20">
              <v:shape style="position:absolute;left:9729;top:1601;width:10;height:20" coordorigin="9729,1601" coordsize="10,20" path="m9729,1620l9739,1620,9739,1601,9729,1601,9729,1620xe" filled="true" fillcolor="#000000" stroked="false">
                <v:path arrowok="t"/>
                <v:fill type="solid"/>
              </v:shape>
            </v:group>
            <v:group style="position:absolute;left:9729;top:1620;width:10;height:20" coordorigin="9729,1620" coordsize="10,20">
              <v:shape style="position:absolute;left:9729;top:1620;width:10;height:20" coordorigin="9729,1620" coordsize="10,20" path="m9729,1640l9739,1640,9739,1620,9729,1620,9729,1640xe" filled="true" fillcolor="#000000" stroked="false">
                <v:path arrowok="t"/>
                <v:fill type="solid"/>
              </v:shape>
            </v:group>
            <v:group style="position:absolute;left:9729;top:1640;width:10;height:20" coordorigin="9729,1640" coordsize="10,20">
              <v:shape style="position:absolute;left:9729;top:1640;width:10;height:20" coordorigin="9729,1640" coordsize="10,20" path="m9729,1659l9739,1659,9739,1640,9729,1640,9729,1659xe" filled="true" fillcolor="#000000" stroked="false">
                <v:path arrowok="t"/>
                <v:fill type="solid"/>
              </v:shape>
            </v:group>
            <v:group style="position:absolute;left:9729;top:1659;width:10;height:20" coordorigin="9729,1659" coordsize="10,20">
              <v:shape style="position:absolute;left:9729;top:1659;width:10;height:20" coordorigin="9729,1659" coordsize="10,20" path="m9729,1678l9739,1678,9739,1659,9729,1659,9729,1678xe" filled="true" fillcolor="#000000" stroked="false">
                <v:path arrowok="t"/>
                <v:fill type="solid"/>
              </v:shape>
            </v:group>
            <v:group style="position:absolute;left:9729;top:1678;width:10;height:20" coordorigin="9729,1678" coordsize="10,20">
              <v:shape style="position:absolute;left:9729;top:1678;width:10;height:20" coordorigin="9729,1678" coordsize="10,20" path="m9729,1697l9739,1697,9739,1678,9729,1678,9729,1697xe" filled="true" fillcolor="#000000" stroked="false">
                <v:path arrowok="t"/>
                <v:fill type="solid"/>
              </v:shape>
            </v:group>
            <v:group style="position:absolute;left:9729;top:1697;width:10;height:20" coordorigin="9729,1697" coordsize="10,20">
              <v:shape style="position:absolute;left:9729;top:1697;width:10;height:20" coordorigin="9729,1697" coordsize="10,20" path="m9729,1716l9739,1716,9739,1697,9729,1697,9729,1716xe" filled="true" fillcolor="#000000" stroked="false">
                <v:path arrowok="t"/>
                <v:fill type="solid"/>
              </v:shape>
            </v:group>
            <v:group style="position:absolute;left:9729;top:1716;width:10;height:20" coordorigin="9729,1716" coordsize="10,20">
              <v:shape style="position:absolute;left:9729;top:1716;width:10;height:20" coordorigin="9729,1716" coordsize="10,20" path="m9729,1736l9739,1736,9739,1716,9729,1716,9729,1736xe" filled="true" fillcolor="#000000" stroked="false">
                <v:path arrowok="t"/>
                <v:fill type="solid"/>
              </v:shape>
            </v:group>
            <v:group style="position:absolute;left:9729;top:1736;width:10;height:20" coordorigin="9729,1736" coordsize="10,20">
              <v:shape style="position:absolute;left:9729;top:1736;width:10;height:20" coordorigin="9729,1736" coordsize="10,20" path="m9729,1755l9739,1755,9739,1736,9729,1736,9729,1755xe" filled="true" fillcolor="#000000" stroked="false">
                <v:path arrowok="t"/>
                <v:fill type="solid"/>
              </v:shape>
            </v:group>
            <v:group style="position:absolute;left:9729;top:1755;width:10;height:20" coordorigin="9729,1755" coordsize="10,20">
              <v:shape style="position:absolute;left:9729;top:1755;width:10;height:20" coordorigin="9729,1755" coordsize="10,20" path="m9729,1774l9739,1774,9739,1755,9729,1755,9729,1774xe" filled="true" fillcolor="#000000" stroked="false">
                <v:path arrowok="t"/>
                <v:fill type="solid"/>
              </v:shape>
            </v:group>
            <v:group style="position:absolute;left:9729;top:1774;width:10;height:20" coordorigin="9729,1774" coordsize="10,20">
              <v:shape style="position:absolute;left:9729;top:1774;width:10;height:20" coordorigin="9729,1774" coordsize="10,20" path="m9729,1793l9739,1793,9739,1774,9729,1774,9729,1793xe" filled="true" fillcolor="#000000" stroked="false">
                <v:path arrowok="t"/>
                <v:fill type="solid"/>
              </v:shape>
            </v:group>
            <v:group style="position:absolute;left:9729;top:1793;width:10;height:20" coordorigin="9729,1793" coordsize="10,20">
              <v:shape style="position:absolute;left:9729;top:1793;width:10;height:20" coordorigin="9729,1793" coordsize="10,20" path="m9729,1812l9739,1812,9739,1793,9729,1793,9729,1812xe" filled="true" fillcolor="#000000" stroked="false">
                <v:path arrowok="t"/>
                <v:fill type="solid"/>
              </v:shape>
            </v:group>
            <v:group style="position:absolute;left:9729;top:1812;width:10;height:20" coordorigin="9729,1812" coordsize="10,20">
              <v:shape style="position:absolute;left:9729;top:1812;width:10;height:20" coordorigin="9729,1812" coordsize="10,20" path="m9729,1832l9739,1832,9739,1812,9729,1812,9729,1832xe" filled="true" fillcolor="#000000" stroked="false">
                <v:path arrowok="t"/>
                <v:fill type="solid"/>
              </v:shape>
            </v:group>
            <v:group style="position:absolute;left:9729;top:1832;width:10;height:20" coordorigin="9729,1832" coordsize="10,20">
              <v:shape style="position:absolute;left:9729;top:1832;width:10;height:20" coordorigin="9729,1832" coordsize="10,20" path="m9729,1851l9739,1851,9739,1832,9729,1832,9729,1851xe" filled="true" fillcolor="#000000" stroked="false">
                <v:path arrowok="t"/>
                <v:fill type="solid"/>
              </v:shape>
            </v:group>
            <v:group style="position:absolute;left:9729;top:1851;width:10;height:20" coordorigin="9729,1851" coordsize="10,20">
              <v:shape style="position:absolute;left:9729;top:1851;width:10;height:20" coordorigin="9729,1851" coordsize="10,20" path="m9729,1870l9739,1870,9739,1851,9729,1851,9729,1870xe" filled="true" fillcolor="#000000" stroked="false">
                <v:path arrowok="t"/>
                <v:fill type="solid"/>
              </v:shape>
            </v:group>
            <v:group style="position:absolute;left:9729;top:1870;width:10;height:20" coordorigin="9729,1870" coordsize="10,20">
              <v:shape style="position:absolute;left:9729;top:1870;width:10;height:20" coordorigin="9729,1870" coordsize="10,20" path="m9729,1889l9739,1889,9739,1870,9729,1870,9729,1889xe" filled="true" fillcolor="#000000" stroked="false">
                <v:path arrowok="t"/>
                <v:fill type="solid"/>
              </v:shape>
            </v:group>
            <v:group style="position:absolute;left:9729;top:1895;width:10;height:2" coordorigin="9729,1895" coordsize="10,2">
              <v:shape style="position:absolute;left:9729;top:1895;width:10;height:2" coordorigin="9729,1895" coordsize="10,0" path="m9729,1895l9739,1895e" filled="false" stroked="true" strokeweight=".599980pt" strokecolor="#000000">
                <v:path arrowok="t"/>
              </v:shape>
              <v:shape style="position:absolute;left:2410;top:1901;width:948;height:10" type="#_x0000_t75" stroked="false">
                <v:imagedata r:id="rId202" o:title=""/>
              </v:shape>
              <v:shape style="position:absolute;left:3353;top:1901;width:999;height:10" type="#_x0000_t75" stroked="false">
                <v:imagedata r:id="rId211" o:title=""/>
              </v:shape>
              <v:shape style="position:absolute;left:4347;top:1901;width:2410;height:10" type="#_x0000_t75" stroked="false">
                <v:imagedata r:id="rId754" o:title=""/>
              </v:shape>
              <v:shape style="position:absolute;left:6753;top:1901;width:1193;height:10" type="#_x0000_t75" stroked="false">
                <v:imagedata r:id="rId755" o:title=""/>
              </v:shape>
              <v:shape style="position:absolute;left:7941;top:1901;width:828;height:10" type="#_x0000_t75" stroked="false">
                <v:imagedata r:id="rId756" o:title=""/>
              </v:shape>
              <v:shape style="position:absolute;left:8764;top:1901;width:1685;height:10" type="#_x0000_t75" stroked="false">
                <v:imagedata r:id="rId757" o:title=""/>
              </v:shape>
            </v:group>
            <v:group style="position:absolute;left:3358;top:1911;width:10;height:20" coordorigin="3358,1911" coordsize="10,20">
              <v:shape style="position:absolute;left:3358;top:1911;width:10;height:20" coordorigin="3358,1911" coordsize="10,20" path="m3358,1930l3368,1930,3368,1911,3358,1911,3358,1930xe" filled="true" fillcolor="#000000" stroked="false">
                <v:path arrowok="t"/>
                <v:fill type="solid"/>
              </v:shape>
            </v:group>
            <v:group style="position:absolute;left:3358;top:1930;width:10;height:20" coordorigin="3358,1930" coordsize="10,20">
              <v:shape style="position:absolute;left:3358;top:1930;width:10;height:20" coordorigin="3358,1930" coordsize="10,20" path="m3358,1949l3368,1949,3368,1930,3358,1930,3358,1949xe" filled="true" fillcolor="#000000" stroked="false">
                <v:path arrowok="t"/>
                <v:fill type="solid"/>
              </v:shape>
            </v:group>
            <v:group style="position:absolute;left:3358;top:1949;width:10;height:20" coordorigin="3358,1949" coordsize="10,20">
              <v:shape style="position:absolute;left:3358;top:1949;width:10;height:20" coordorigin="3358,1949" coordsize="10,20" path="m3358,1968l3368,1968,3368,1949,3358,1949,3358,1968xe" filled="true" fillcolor="#000000" stroked="false">
                <v:path arrowok="t"/>
                <v:fill type="solid"/>
              </v:shape>
            </v:group>
            <v:group style="position:absolute;left:3358;top:1968;width:10;height:20" coordorigin="3358,1968" coordsize="10,20">
              <v:shape style="position:absolute;left:3358;top:1968;width:10;height:20" coordorigin="3358,1968" coordsize="10,20" path="m3358,1988l3368,1988,3368,1968,3358,1968,3358,1988xe" filled="true" fillcolor="#000000" stroked="false">
                <v:path arrowok="t"/>
                <v:fill type="solid"/>
              </v:shape>
            </v:group>
            <v:group style="position:absolute;left:3358;top:1988;width:10;height:20" coordorigin="3358,1988" coordsize="10,20">
              <v:shape style="position:absolute;left:3358;top:1988;width:10;height:20" coordorigin="3358,1988" coordsize="10,20" path="m3358,2007l3368,2007,3368,1988,3358,1988,3358,2007xe" filled="true" fillcolor="#000000" stroked="false">
                <v:path arrowok="t"/>
                <v:fill type="solid"/>
              </v:shape>
            </v:group>
            <v:group style="position:absolute;left:3358;top:2007;width:10;height:20" coordorigin="3358,2007" coordsize="10,20">
              <v:shape style="position:absolute;left:3358;top:2007;width:10;height:20" coordorigin="3358,2007" coordsize="10,20" path="m3358,2026l3368,2026,3368,2007,3358,2007,3358,2026xe" filled="true" fillcolor="#000000" stroked="false">
                <v:path arrowok="t"/>
                <v:fill type="solid"/>
              </v:shape>
            </v:group>
            <v:group style="position:absolute;left:3358;top:2026;width:10;height:20" coordorigin="3358,2026" coordsize="10,20">
              <v:shape style="position:absolute;left:3358;top:2026;width:10;height:20" coordorigin="3358,2026" coordsize="10,20" path="m3358,2045l3368,2045,3368,2026,3358,2026,3358,2045xe" filled="true" fillcolor="#000000" stroked="false">
                <v:path arrowok="t"/>
                <v:fill type="solid"/>
              </v:shape>
            </v:group>
            <v:group style="position:absolute;left:3358;top:2045;width:10;height:20" coordorigin="3358,2045" coordsize="10,20">
              <v:shape style="position:absolute;left:3358;top:2045;width:10;height:20" coordorigin="3358,2045" coordsize="10,20" path="m3358,2064l3368,2064,3368,2045,3358,2045,3358,2064xe" filled="true" fillcolor="#000000" stroked="false">
                <v:path arrowok="t"/>
                <v:fill type="solid"/>
              </v:shape>
            </v:group>
            <v:group style="position:absolute;left:3358;top:2064;width:10;height:20" coordorigin="3358,2064" coordsize="10,20">
              <v:shape style="position:absolute;left:3358;top:2064;width:10;height:20" coordorigin="3358,2064" coordsize="10,20" path="m3358,2084l3368,2084,3368,2064,3358,2064,3358,2084xe" filled="true" fillcolor="#000000" stroked="false">
                <v:path arrowok="t"/>
                <v:fill type="solid"/>
              </v:shape>
            </v:group>
            <v:group style="position:absolute;left:3358;top:2084;width:10;height:20" coordorigin="3358,2084" coordsize="10,20">
              <v:shape style="position:absolute;left:3358;top:2084;width:10;height:20" coordorigin="3358,2084" coordsize="10,20" path="m3358,2103l3368,2103,3368,2084,3358,2084,3358,2103xe" filled="true" fillcolor="#000000" stroked="false">
                <v:path arrowok="t"/>
                <v:fill type="solid"/>
              </v:shape>
            </v:group>
            <v:group style="position:absolute;left:3358;top:2103;width:10;height:20" coordorigin="3358,2103" coordsize="10,20">
              <v:shape style="position:absolute;left:3358;top:2103;width:10;height:20" coordorigin="3358,2103" coordsize="10,20" path="m3358,2122l3368,2122,3368,2103,3358,2103,3358,2122xe" filled="true" fillcolor="#000000" stroked="false">
                <v:path arrowok="t"/>
                <v:fill type="solid"/>
              </v:shape>
            </v:group>
            <v:group style="position:absolute;left:4352;top:1911;width:10;height:20" coordorigin="4352,1911" coordsize="10,20">
              <v:shape style="position:absolute;left:4352;top:1911;width:10;height:20" coordorigin="4352,1911" coordsize="10,20" path="m4352,1930l4362,1930,4362,1911,4352,1911,4352,1930xe" filled="true" fillcolor="#000000" stroked="false">
                <v:path arrowok="t"/>
                <v:fill type="solid"/>
              </v:shape>
            </v:group>
            <v:group style="position:absolute;left:4352;top:1930;width:10;height:20" coordorigin="4352,1930" coordsize="10,20">
              <v:shape style="position:absolute;left:4352;top:1930;width:10;height:20" coordorigin="4352,1930" coordsize="10,20" path="m4352,1949l4362,1949,4362,1930,4352,1930,4352,1949xe" filled="true" fillcolor="#000000" stroked="false">
                <v:path arrowok="t"/>
                <v:fill type="solid"/>
              </v:shape>
            </v:group>
            <v:group style="position:absolute;left:4352;top:1949;width:10;height:20" coordorigin="4352,1949" coordsize="10,20">
              <v:shape style="position:absolute;left:4352;top:1949;width:10;height:20" coordorigin="4352,1949" coordsize="10,20" path="m4352,1968l4362,1968,4362,1949,4352,1949,4352,1968xe" filled="true" fillcolor="#000000" stroked="false">
                <v:path arrowok="t"/>
                <v:fill type="solid"/>
              </v:shape>
            </v:group>
            <v:group style="position:absolute;left:4352;top:1968;width:10;height:20" coordorigin="4352,1968" coordsize="10,20">
              <v:shape style="position:absolute;left:4352;top:1968;width:10;height:20" coordorigin="4352,1968" coordsize="10,20" path="m4352,1988l4362,1988,4362,1968,4352,1968,4352,1988xe" filled="true" fillcolor="#000000" stroked="false">
                <v:path arrowok="t"/>
                <v:fill type="solid"/>
              </v:shape>
            </v:group>
            <v:group style="position:absolute;left:4352;top:1988;width:10;height:20" coordorigin="4352,1988" coordsize="10,20">
              <v:shape style="position:absolute;left:4352;top:1988;width:10;height:20" coordorigin="4352,1988" coordsize="10,20" path="m4352,2007l4362,2007,4362,1988,4352,1988,4352,2007xe" filled="true" fillcolor="#000000" stroked="false">
                <v:path arrowok="t"/>
                <v:fill type="solid"/>
              </v:shape>
            </v:group>
            <v:group style="position:absolute;left:4352;top:2007;width:10;height:20" coordorigin="4352,2007" coordsize="10,20">
              <v:shape style="position:absolute;left:4352;top:2007;width:10;height:20" coordorigin="4352,2007" coordsize="10,20" path="m4352,2026l4362,2026,4362,2007,4352,2007,4352,2026xe" filled="true" fillcolor="#000000" stroked="false">
                <v:path arrowok="t"/>
                <v:fill type="solid"/>
              </v:shape>
            </v:group>
            <v:group style="position:absolute;left:4352;top:2026;width:10;height:20" coordorigin="4352,2026" coordsize="10,20">
              <v:shape style="position:absolute;left:4352;top:2026;width:10;height:20" coordorigin="4352,2026" coordsize="10,20" path="m4352,2045l4362,2045,4362,2026,4352,2026,4352,2045xe" filled="true" fillcolor="#000000" stroked="false">
                <v:path arrowok="t"/>
                <v:fill type="solid"/>
              </v:shape>
            </v:group>
            <v:group style="position:absolute;left:4352;top:2045;width:10;height:20" coordorigin="4352,2045" coordsize="10,20">
              <v:shape style="position:absolute;left:4352;top:2045;width:10;height:20" coordorigin="4352,2045" coordsize="10,20" path="m4352,2064l4362,2064,4362,2045,4352,2045,4352,2064xe" filled="true" fillcolor="#000000" stroked="false">
                <v:path arrowok="t"/>
                <v:fill type="solid"/>
              </v:shape>
            </v:group>
            <v:group style="position:absolute;left:4352;top:2064;width:10;height:20" coordorigin="4352,2064" coordsize="10,20">
              <v:shape style="position:absolute;left:4352;top:2064;width:10;height:20" coordorigin="4352,2064" coordsize="10,20" path="m4352,2084l4362,2084,4362,2064,4352,2064,4352,2084xe" filled="true" fillcolor="#000000" stroked="false">
                <v:path arrowok="t"/>
                <v:fill type="solid"/>
              </v:shape>
            </v:group>
            <v:group style="position:absolute;left:4352;top:2084;width:10;height:20" coordorigin="4352,2084" coordsize="10,20">
              <v:shape style="position:absolute;left:4352;top:2084;width:10;height:20" coordorigin="4352,2084" coordsize="10,20" path="m4352,2103l4362,2103,4362,2084,4352,2084,4352,2103xe" filled="true" fillcolor="#000000" stroked="false">
                <v:path arrowok="t"/>
                <v:fill type="solid"/>
              </v:shape>
            </v:group>
            <v:group style="position:absolute;left:4352;top:2103;width:10;height:20" coordorigin="4352,2103" coordsize="10,20">
              <v:shape style="position:absolute;left:4352;top:2103;width:10;height:20" coordorigin="4352,2103" coordsize="10,20" path="m4352,2122l4362,2122,4362,2103,4352,2103,4352,2122xe" filled="true" fillcolor="#000000" stroked="false">
                <v:path arrowok="t"/>
                <v:fill type="solid"/>
              </v:shape>
            </v:group>
            <v:group style="position:absolute;left:4352;top:2122;width:10;height:20" coordorigin="4352,2122" coordsize="10,20">
              <v:shape style="position:absolute;left:4352;top:2122;width:10;height:20" coordorigin="4352,2122" coordsize="10,20" path="m4352,2141l4362,2141,4362,2122,4352,2122,4352,2141xe" filled="true" fillcolor="#000000" stroked="false">
                <v:path arrowok="t"/>
                <v:fill type="solid"/>
              </v:shape>
            </v:group>
            <v:group style="position:absolute;left:4352;top:2141;width:10;height:20" coordorigin="4352,2141" coordsize="10,20">
              <v:shape style="position:absolute;left:4352;top:2141;width:10;height:20" coordorigin="4352,2141" coordsize="10,20" path="m4352,2160l4362,2160,4362,2141,4352,2141,4352,2160xe" filled="true" fillcolor="#000000" stroked="false">
                <v:path arrowok="t"/>
                <v:fill type="solid"/>
              </v:shape>
            </v:group>
            <v:group style="position:absolute;left:4352;top:2160;width:10;height:20" coordorigin="4352,2160" coordsize="10,20">
              <v:shape style="position:absolute;left:4352;top:2160;width:10;height:20" coordorigin="4352,2160" coordsize="10,20" path="m4352,2180l4362,2180,4362,2160,4352,2160,4352,2180xe" filled="true" fillcolor="#000000" stroked="false">
                <v:path arrowok="t"/>
                <v:fill type="solid"/>
              </v:shape>
            </v:group>
            <v:group style="position:absolute;left:4352;top:2180;width:10;height:20" coordorigin="4352,2180" coordsize="10,20">
              <v:shape style="position:absolute;left:4352;top:2180;width:10;height:20" coordorigin="4352,2180" coordsize="10,20" path="m4352,2199l4362,2199,4362,2180,4352,2180,4352,2199xe" filled="true" fillcolor="#000000" stroked="false">
                <v:path arrowok="t"/>
                <v:fill type="solid"/>
              </v:shape>
            </v:group>
            <v:group style="position:absolute;left:4352;top:2199;width:10;height:20" coordorigin="4352,2199" coordsize="10,20">
              <v:shape style="position:absolute;left:4352;top:2199;width:10;height:20" coordorigin="4352,2199" coordsize="10,20" path="m4352,2218l4362,2218,4362,2199,4352,2199,4352,2218xe" filled="true" fillcolor="#000000" stroked="false">
                <v:path arrowok="t"/>
                <v:fill type="solid"/>
              </v:shape>
            </v:group>
            <v:group style="position:absolute;left:5168;top:1911;width:10;height:20" coordorigin="5168,1911" coordsize="10,20">
              <v:shape style="position:absolute;left:5168;top:1911;width:10;height:20" coordorigin="5168,1911" coordsize="10,20" path="m5168,1930l5178,1930,5178,1911,5168,1911,5168,1930xe" filled="true" fillcolor="#000000" stroked="false">
                <v:path arrowok="t"/>
                <v:fill type="solid"/>
              </v:shape>
            </v:group>
            <v:group style="position:absolute;left:5168;top:1930;width:10;height:20" coordorigin="5168,1930" coordsize="10,20">
              <v:shape style="position:absolute;left:5168;top:1930;width:10;height:20" coordorigin="5168,1930" coordsize="10,20" path="m5168,1949l5178,1949,5178,1930,5168,1930,5168,1949xe" filled="true" fillcolor="#000000" stroked="false">
                <v:path arrowok="t"/>
                <v:fill type="solid"/>
              </v:shape>
            </v:group>
            <v:group style="position:absolute;left:5168;top:1949;width:10;height:20" coordorigin="5168,1949" coordsize="10,20">
              <v:shape style="position:absolute;left:5168;top:1949;width:10;height:20" coordorigin="5168,1949" coordsize="10,20" path="m5168,1968l5178,1968,5178,1949,5168,1949,5168,1968xe" filled="true" fillcolor="#000000" stroked="false">
                <v:path arrowok="t"/>
                <v:fill type="solid"/>
              </v:shape>
            </v:group>
            <v:group style="position:absolute;left:5168;top:1968;width:10;height:20" coordorigin="5168,1968" coordsize="10,20">
              <v:shape style="position:absolute;left:5168;top:1968;width:10;height:20" coordorigin="5168,1968" coordsize="10,20" path="m5168,1988l5178,1988,5178,1968,5168,1968,5168,1988xe" filled="true" fillcolor="#000000" stroked="false">
                <v:path arrowok="t"/>
                <v:fill type="solid"/>
              </v:shape>
            </v:group>
            <v:group style="position:absolute;left:5168;top:1988;width:10;height:20" coordorigin="5168,1988" coordsize="10,20">
              <v:shape style="position:absolute;left:5168;top:1988;width:10;height:20" coordorigin="5168,1988" coordsize="10,20" path="m5168,2007l5178,2007,5178,1988,5168,1988,5168,2007xe" filled="true" fillcolor="#000000" stroked="false">
                <v:path arrowok="t"/>
                <v:fill type="solid"/>
              </v:shape>
            </v:group>
            <v:group style="position:absolute;left:5168;top:2007;width:10;height:20" coordorigin="5168,2007" coordsize="10,20">
              <v:shape style="position:absolute;left:5168;top:2007;width:10;height:20" coordorigin="5168,2007" coordsize="10,20" path="m5168,2026l5178,2026,5178,2007,5168,2007,5168,2026xe" filled="true" fillcolor="#000000" stroked="false">
                <v:path arrowok="t"/>
                <v:fill type="solid"/>
              </v:shape>
            </v:group>
            <v:group style="position:absolute;left:5168;top:2026;width:10;height:20" coordorigin="5168,2026" coordsize="10,20">
              <v:shape style="position:absolute;left:5168;top:2026;width:10;height:20" coordorigin="5168,2026" coordsize="10,20" path="m5168,2045l5178,2045,5178,2026,5168,2026,5168,2045xe" filled="true" fillcolor="#000000" stroked="false">
                <v:path arrowok="t"/>
                <v:fill type="solid"/>
              </v:shape>
            </v:group>
            <v:group style="position:absolute;left:5168;top:2045;width:10;height:20" coordorigin="5168,2045" coordsize="10,20">
              <v:shape style="position:absolute;left:5168;top:2045;width:10;height:20" coordorigin="5168,2045" coordsize="10,20" path="m5168,2064l5178,2064,5178,2045,5168,2045,5168,2064xe" filled="true" fillcolor="#000000" stroked="false">
                <v:path arrowok="t"/>
                <v:fill type="solid"/>
              </v:shape>
            </v:group>
            <v:group style="position:absolute;left:5168;top:2064;width:10;height:20" coordorigin="5168,2064" coordsize="10,20">
              <v:shape style="position:absolute;left:5168;top:2064;width:10;height:20" coordorigin="5168,2064" coordsize="10,20" path="m5168,2084l5178,2084,5178,2064,5168,2064,5168,2084xe" filled="true" fillcolor="#000000" stroked="false">
                <v:path arrowok="t"/>
                <v:fill type="solid"/>
              </v:shape>
            </v:group>
            <v:group style="position:absolute;left:5168;top:2084;width:10;height:20" coordorigin="5168,2084" coordsize="10,20">
              <v:shape style="position:absolute;left:5168;top:2084;width:10;height:20" coordorigin="5168,2084" coordsize="10,20" path="m5168,2103l5178,2103,5178,2084,5168,2084,5168,2103xe" filled="true" fillcolor="#000000" stroked="false">
                <v:path arrowok="t"/>
                <v:fill type="solid"/>
              </v:shape>
            </v:group>
            <v:group style="position:absolute;left:5168;top:2103;width:10;height:20" coordorigin="5168,2103" coordsize="10,20">
              <v:shape style="position:absolute;left:5168;top:2103;width:10;height:20" coordorigin="5168,2103" coordsize="10,20" path="m5168,2122l5178,2122,5178,2103,5168,2103,5168,2122xe" filled="true" fillcolor="#000000" stroked="false">
                <v:path arrowok="t"/>
                <v:fill type="solid"/>
              </v:shape>
            </v:group>
            <v:group style="position:absolute;left:5168;top:2122;width:10;height:20" coordorigin="5168,2122" coordsize="10,20">
              <v:shape style="position:absolute;left:5168;top:2122;width:10;height:20" coordorigin="5168,2122" coordsize="10,20" path="m5168,2141l5178,2141,5178,2122,5168,2122,5168,2141xe" filled="true" fillcolor="#000000" stroked="false">
                <v:path arrowok="t"/>
                <v:fill type="solid"/>
              </v:shape>
            </v:group>
            <v:group style="position:absolute;left:5168;top:2141;width:10;height:20" coordorigin="5168,2141" coordsize="10,20">
              <v:shape style="position:absolute;left:5168;top:2141;width:10;height:20" coordorigin="5168,2141" coordsize="10,20" path="m5168,2160l5178,2160,5178,2141,5168,2141,5168,2160xe" filled="true" fillcolor="#000000" stroked="false">
                <v:path arrowok="t"/>
                <v:fill type="solid"/>
              </v:shape>
            </v:group>
            <v:group style="position:absolute;left:5168;top:2160;width:10;height:20" coordorigin="5168,2160" coordsize="10,20">
              <v:shape style="position:absolute;left:5168;top:2160;width:10;height:20" coordorigin="5168,2160" coordsize="10,20" path="m5168,2180l5178,2180,5178,2160,5168,2160,5168,2180xe" filled="true" fillcolor="#000000" stroked="false">
                <v:path arrowok="t"/>
                <v:fill type="solid"/>
              </v:shape>
            </v:group>
            <v:group style="position:absolute;left:5168;top:2180;width:10;height:20" coordorigin="5168,2180" coordsize="10,20">
              <v:shape style="position:absolute;left:5168;top:2180;width:10;height:20" coordorigin="5168,2180" coordsize="10,20" path="m5168,2199l5178,2199,5178,2180,5168,2180,5168,2199xe" filled="true" fillcolor="#000000" stroked="false">
                <v:path arrowok="t"/>
                <v:fill type="solid"/>
              </v:shape>
            </v:group>
            <v:group style="position:absolute;left:5168;top:2199;width:10;height:20" coordorigin="5168,2199" coordsize="10,20">
              <v:shape style="position:absolute;left:5168;top:2199;width:10;height:20" coordorigin="5168,2199" coordsize="10,20" path="m5168,2218l5178,2218,5178,2199,5168,2199,5168,2218xe" filled="true" fillcolor="#000000" stroked="false">
                <v:path arrowok="t"/>
                <v:fill type="solid"/>
              </v:shape>
            </v:group>
            <v:group style="position:absolute;left:6051;top:1911;width:10;height:20" coordorigin="6051,1911" coordsize="10,20">
              <v:shape style="position:absolute;left:6051;top:1911;width:10;height:20" coordorigin="6051,1911" coordsize="10,20" path="m6051,1930l6061,1930,6061,1911,6051,1911,6051,1930xe" filled="true" fillcolor="#000000" stroked="false">
                <v:path arrowok="t"/>
                <v:fill type="solid"/>
              </v:shape>
            </v:group>
            <v:group style="position:absolute;left:6051;top:1930;width:10;height:20" coordorigin="6051,1930" coordsize="10,20">
              <v:shape style="position:absolute;left:6051;top:1930;width:10;height:20" coordorigin="6051,1930" coordsize="10,20" path="m6051,1949l6061,1949,6061,1930,6051,1930,6051,1949xe" filled="true" fillcolor="#000000" stroked="false">
                <v:path arrowok="t"/>
                <v:fill type="solid"/>
              </v:shape>
            </v:group>
            <v:group style="position:absolute;left:6051;top:1949;width:10;height:20" coordorigin="6051,1949" coordsize="10,20">
              <v:shape style="position:absolute;left:6051;top:1949;width:10;height:20" coordorigin="6051,1949" coordsize="10,20" path="m6051,1968l6061,1968,6061,1949,6051,1949,6051,1968xe" filled="true" fillcolor="#000000" stroked="false">
                <v:path arrowok="t"/>
                <v:fill type="solid"/>
              </v:shape>
            </v:group>
            <v:group style="position:absolute;left:6051;top:1968;width:10;height:20" coordorigin="6051,1968" coordsize="10,20">
              <v:shape style="position:absolute;left:6051;top:1968;width:10;height:20" coordorigin="6051,1968" coordsize="10,20" path="m6051,1988l6061,1988,6061,1968,6051,1968,6051,1988xe" filled="true" fillcolor="#000000" stroked="false">
                <v:path arrowok="t"/>
                <v:fill type="solid"/>
              </v:shape>
            </v:group>
            <v:group style="position:absolute;left:6051;top:1988;width:10;height:20" coordorigin="6051,1988" coordsize="10,20">
              <v:shape style="position:absolute;left:6051;top:1988;width:10;height:20" coordorigin="6051,1988" coordsize="10,20" path="m6051,2007l6061,2007,6061,1988,6051,1988,6051,2007xe" filled="true" fillcolor="#000000" stroked="false">
                <v:path arrowok="t"/>
                <v:fill type="solid"/>
              </v:shape>
            </v:group>
            <v:group style="position:absolute;left:6051;top:2007;width:10;height:20" coordorigin="6051,2007" coordsize="10,20">
              <v:shape style="position:absolute;left:6051;top:2007;width:10;height:20" coordorigin="6051,2007" coordsize="10,20" path="m6051,2026l6061,2026,6061,2007,6051,2007,6051,2026xe" filled="true" fillcolor="#000000" stroked="false">
                <v:path arrowok="t"/>
                <v:fill type="solid"/>
              </v:shape>
            </v:group>
            <v:group style="position:absolute;left:6051;top:2026;width:10;height:20" coordorigin="6051,2026" coordsize="10,20">
              <v:shape style="position:absolute;left:6051;top:2026;width:10;height:20" coordorigin="6051,2026" coordsize="10,20" path="m6051,2045l6061,2045,6061,2026,6051,2026,6051,2045xe" filled="true" fillcolor="#000000" stroked="false">
                <v:path arrowok="t"/>
                <v:fill type="solid"/>
              </v:shape>
            </v:group>
            <v:group style="position:absolute;left:6051;top:2045;width:10;height:20" coordorigin="6051,2045" coordsize="10,20">
              <v:shape style="position:absolute;left:6051;top:2045;width:10;height:20" coordorigin="6051,2045" coordsize="10,20" path="m6051,2064l6061,2064,6061,2045,6051,2045,6051,2064xe" filled="true" fillcolor="#000000" stroked="false">
                <v:path arrowok="t"/>
                <v:fill type="solid"/>
              </v:shape>
            </v:group>
            <v:group style="position:absolute;left:6051;top:2064;width:10;height:20" coordorigin="6051,2064" coordsize="10,20">
              <v:shape style="position:absolute;left:6051;top:2064;width:10;height:20" coordorigin="6051,2064" coordsize="10,20" path="m6051,2084l6061,2084,6061,2064,6051,2064,6051,2084xe" filled="true" fillcolor="#000000" stroked="false">
                <v:path arrowok="t"/>
                <v:fill type="solid"/>
              </v:shape>
            </v:group>
            <v:group style="position:absolute;left:6051;top:2084;width:10;height:20" coordorigin="6051,2084" coordsize="10,20">
              <v:shape style="position:absolute;left:6051;top:2084;width:10;height:20" coordorigin="6051,2084" coordsize="10,20" path="m6051,2103l6061,2103,6061,2084,6051,2084,6051,2103xe" filled="true" fillcolor="#000000" stroked="false">
                <v:path arrowok="t"/>
                <v:fill type="solid"/>
              </v:shape>
            </v:group>
            <v:group style="position:absolute;left:6051;top:2103;width:10;height:20" coordorigin="6051,2103" coordsize="10,20">
              <v:shape style="position:absolute;left:6051;top:2103;width:10;height:20" coordorigin="6051,2103" coordsize="10,20" path="m6051,2122l6061,2122,6061,2103,6051,2103,6051,2122xe" filled="true" fillcolor="#000000" stroked="false">
                <v:path arrowok="t"/>
                <v:fill type="solid"/>
              </v:shape>
            </v:group>
            <v:group style="position:absolute;left:6051;top:2122;width:10;height:20" coordorigin="6051,2122" coordsize="10,20">
              <v:shape style="position:absolute;left:6051;top:2122;width:10;height:20" coordorigin="6051,2122" coordsize="10,20" path="m6051,2141l6061,2141,6061,2122,6051,2122,6051,2141xe" filled="true" fillcolor="#000000" stroked="false">
                <v:path arrowok="t"/>
                <v:fill type="solid"/>
              </v:shape>
            </v:group>
            <v:group style="position:absolute;left:6051;top:2141;width:10;height:20" coordorigin="6051,2141" coordsize="10,20">
              <v:shape style="position:absolute;left:6051;top:2141;width:10;height:20" coordorigin="6051,2141" coordsize="10,20" path="m6051,2160l6061,2160,6061,2141,6051,2141,6051,2160xe" filled="true" fillcolor="#000000" stroked="false">
                <v:path arrowok="t"/>
                <v:fill type="solid"/>
              </v:shape>
            </v:group>
            <v:group style="position:absolute;left:6051;top:2160;width:10;height:20" coordorigin="6051,2160" coordsize="10,20">
              <v:shape style="position:absolute;left:6051;top:2160;width:10;height:20" coordorigin="6051,2160" coordsize="10,20" path="m6051,2180l6061,2180,6061,2160,6051,2160,6051,2180xe" filled="true" fillcolor="#000000" stroked="false">
                <v:path arrowok="t"/>
                <v:fill type="solid"/>
              </v:shape>
            </v:group>
            <v:group style="position:absolute;left:6051;top:2180;width:10;height:20" coordorigin="6051,2180" coordsize="10,20">
              <v:shape style="position:absolute;left:6051;top:2180;width:10;height:20" coordorigin="6051,2180" coordsize="10,20" path="m6051,2199l6061,2199,6061,2180,6051,2180,6051,2199xe" filled="true" fillcolor="#000000" stroked="false">
                <v:path arrowok="t"/>
                <v:fill type="solid"/>
              </v:shape>
            </v:group>
            <v:group style="position:absolute;left:6051;top:2199;width:10;height:20" coordorigin="6051,2199" coordsize="10,20">
              <v:shape style="position:absolute;left:6051;top:2199;width:10;height:20" coordorigin="6051,2199" coordsize="10,20" path="m6051,2218l6061,2218,6061,2199,6051,2199,6051,2218xe" filled="true" fillcolor="#000000" stroked="false">
                <v:path arrowok="t"/>
                <v:fill type="solid"/>
              </v:shape>
            </v:group>
            <v:group style="position:absolute;left:6757;top:1911;width:10;height:20" coordorigin="6757,1911" coordsize="10,20">
              <v:shape style="position:absolute;left:6757;top:1911;width:10;height:20" coordorigin="6757,1911" coordsize="10,20" path="m6757,1930l6767,1930,6767,1911,6757,1911,6757,1930xe" filled="true" fillcolor="#000000" stroked="false">
                <v:path arrowok="t"/>
                <v:fill type="solid"/>
              </v:shape>
            </v:group>
            <v:group style="position:absolute;left:6757;top:1930;width:10;height:20" coordorigin="6757,1930" coordsize="10,20">
              <v:shape style="position:absolute;left:6757;top:1930;width:10;height:20" coordorigin="6757,1930" coordsize="10,20" path="m6757,1949l6767,1949,6767,1930,6757,1930,6757,1949xe" filled="true" fillcolor="#000000" stroked="false">
                <v:path arrowok="t"/>
                <v:fill type="solid"/>
              </v:shape>
            </v:group>
            <v:group style="position:absolute;left:6757;top:1949;width:10;height:20" coordorigin="6757,1949" coordsize="10,20">
              <v:shape style="position:absolute;left:6757;top:1949;width:10;height:20" coordorigin="6757,1949" coordsize="10,20" path="m6757,1968l6767,1968,6767,1949,6757,1949,6757,1968xe" filled="true" fillcolor="#000000" stroked="false">
                <v:path arrowok="t"/>
                <v:fill type="solid"/>
              </v:shape>
            </v:group>
            <v:group style="position:absolute;left:6757;top:1968;width:10;height:20" coordorigin="6757,1968" coordsize="10,20">
              <v:shape style="position:absolute;left:6757;top:1968;width:10;height:20" coordorigin="6757,1968" coordsize="10,20" path="m6757,1988l6767,1988,6767,1968,6757,1968,6757,1988xe" filled="true" fillcolor="#000000" stroked="false">
                <v:path arrowok="t"/>
                <v:fill type="solid"/>
              </v:shape>
            </v:group>
            <v:group style="position:absolute;left:6757;top:1988;width:10;height:20" coordorigin="6757,1988" coordsize="10,20">
              <v:shape style="position:absolute;left:6757;top:1988;width:10;height:20" coordorigin="6757,1988" coordsize="10,20" path="m6757,2007l6767,2007,6767,1988,6757,1988,6757,2007xe" filled="true" fillcolor="#000000" stroked="false">
                <v:path arrowok="t"/>
                <v:fill type="solid"/>
              </v:shape>
            </v:group>
            <v:group style="position:absolute;left:6757;top:2007;width:10;height:20" coordorigin="6757,2007" coordsize="10,20">
              <v:shape style="position:absolute;left:6757;top:2007;width:10;height:20" coordorigin="6757,2007" coordsize="10,20" path="m6757,2026l6767,2026,6767,2007,6757,2007,6757,2026xe" filled="true" fillcolor="#000000" stroked="false">
                <v:path arrowok="t"/>
                <v:fill type="solid"/>
              </v:shape>
            </v:group>
            <v:group style="position:absolute;left:6757;top:2026;width:10;height:20" coordorigin="6757,2026" coordsize="10,20">
              <v:shape style="position:absolute;left:6757;top:2026;width:10;height:20" coordorigin="6757,2026" coordsize="10,20" path="m6757,2045l6767,2045,6767,2026,6757,2026,6757,2045xe" filled="true" fillcolor="#000000" stroked="false">
                <v:path arrowok="t"/>
                <v:fill type="solid"/>
              </v:shape>
            </v:group>
            <v:group style="position:absolute;left:6757;top:2045;width:10;height:20" coordorigin="6757,2045" coordsize="10,20">
              <v:shape style="position:absolute;left:6757;top:2045;width:10;height:20" coordorigin="6757,2045" coordsize="10,20" path="m6757,2064l6767,2064,6767,2045,6757,2045,6757,2064xe" filled="true" fillcolor="#000000" stroked="false">
                <v:path arrowok="t"/>
                <v:fill type="solid"/>
              </v:shape>
            </v:group>
            <v:group style="position:absolute;left:6757;top:2064;width:10;height:20" coordorigin="6757,2064" coordsize="10,20">
              <v:shape style="position:absolute;left:6757;top:2064;width:10;height:20" coordorigin="6757,2064" coordsize="10,20" path="m6757,2084l6767,2084,6767,2064,6757,2064,6757,2084xe" filled="true" fillcolor="#000000" stroked="false">
                <v:path arrowok="t"/>
                <v:fill type="solid"/>
              </v:shape>
            </v:group>
            <v:group style="position:absolute;left:6757;top:2084;width:10;height:20" coordorigin="6757,2084" coordsize="10,20">
              <v:shape style="position:absolute;left:6757;top:2084;width:10;height:20" coordorigin="6757,2084" coordsize="10,20" path="m6757,2103l6767,2103,6767,2084,6757,2084,6757,2103xe" filled="true" fillcolor="#000000" stroked="false">
                <v:path arrowok="t"/>
                <v:fill type="solid"/>
              </v:shape>
            </v:group>
            <v:group style="position:absolute;left:6757;top:2103;width:10;height:20" coordorigin="6757,2103" coordsize="10,20">
              <v:shape style="position:absolute;left:6757;top:2103;width:10;height:20" coordorigin="6757,2103" coordsize="10,20" path="m6757,2122l6767,2122,6767,2103,6757,2103,6757,2122xe" filled="true" fillcolor="#000000" stroked="false">
                <v:path arrowok="t"/>
                <v:fill type="solid"/>
              </v:shape>
            </v:group>
            <v:group style="position:absolute;left:6757;top:2122;width:10;height:20" coordorigin="6757,2122" coordsize="10,20">
              <v:shape style="position:absolute;left:6757;top:2122;width:10;height:20" coordorigin="6757,2122" coordsize="10,20" path="m6757,2141l6767,2141,6767,2122,6757,2122,6757,2141xe" filled="true" fillcolor="#000000" stroked="false">
                <v:path arrowok="t"/>
                <v:fill type="solid"/>
              </v:shape>
            </v:group>
            <v:group style="position:absolute;left:6757;top:2141;width:10;height:20" coordorigin="6757,2141" coordsize="10,20">
              <v:shape style="position:absolute;left:6757;top:2141;width:10;height:20" coordorigin="6757,2141" coordsize="10,20" path="m6757,2160l6767,2160,6767,2141,6757,2141,6757,2160xe" filled="true" fillcolor="#000000" stroked="false">
                <v:path arrowok="t"/>
                <v:fill type="solid"/>
              </v:shape>
            </v:group>
            <v:group style="position:absolute;left:6757;top:2160;width:10;height:20" coordorigin="6757,2160" coordsize="10,20">
              <v:shape style="position:absolute;left:6757;top:2160;width:10;height:20" coordorigin="6757,2160" coordsize="10,20" path="m6757,2180l6767,2180,6767,2160,6757,2160,6757,2180xe" filled="true" fillcolor="#000000" stroked="false">
                <v:path arrowok="t"/>
                <v:fill type="solid"/>
              </v:shape>
            </v:group>
            <v:group style="position:absolute;left:6757;top:2180;width:10;height:20" coordorigin="6757,2180" coordsize="10,20">
              <v:shape style="position:absolute;left:6757;top:2180;width:10;height:20" coordorigin="6757,2180" coordsize="10,20" path="m6757,2199l6767,2199,6767,2180,6757,2180,6757,2199xe" filled="true" fillcolor="#000000" stroked="false">
                <v:path arrowok="t"/>
                <v:fill type="solid"/>
              </v:shape>
            </v:group>
            <v:group style="position:absolute;left:6757;top:2199;width:10;height:20" coordorigin="6757,2199" coordsize="10,20">
              <v:shape style="position:absolute;left:6757;top:2199;width:10;height:20" coordorigin="6757,2199" coordsize="10,20" path="m6757,2218l6767,2218,6767,2199,6757,2199,6757,2218xe" filled="true" fillcolor="#000000" stroked="false">
                <v:path arrowok="t"/>
                <v:fill type="solid"/>
              </v:shape>
            </v:group>
            <v:group style="position:absolute;left:6757;top:2220;width:10;height:2" coordorigin="6757,2220" coordsize="10,2">
              <v:shape style="position:absolute;left:6757;top:2220;width:10;height:2" coordorigin="6757,2220" coordsize="10,0" path="m6757,2220l6767,2220e" filled="false" stroked="true" strokeweight=".23999pt" strokecolor="#000000">
                <v:path arrowok="t"/>
              </v:shape>
            </v:group>
            <v:group style="position:absolute;left:7945;top:1911;width:10;height:20" coordorigin="7945,1911" coordsize="10,20">
              <v:shape style="position:absolute;left:7945;top:1911;width:10;height:20" coordorigin="7945,1911" coordsize="10,20" path="m7945,1930l7955,1930,7955,1911,7945,1911,7945,1930xe" filled="true" fillcolor="#000000" stroked="false">
                <v:path arrowok="t"/>
                <v:fill type="solid"/>
              </v:shape>
            </v:group>
            <v:group style="position:absolute;left:7945;top:1930;width:10;height:20" coordorigin="7945,1930" coordsize="10,20">
              <v:shape style="position:absolute;left:7945;top:1930;width:10;height:20" coordorigin="7945,1930" coordsize="10,20" path="m7945,1949l7955,1949,7955,1930,7945,1930,7945,1949xe" filled="true" fillcolor="#000000" stroked="false">
                <v:path arrowok="t"/>
                <v:fill type="solid"/>
              </v:shape>
            </v:group>
            <v:group style="position:absolute;left:7945;top:1949;width:10;height:20" coordorigin="7945,1949" coordsize="10,20">
              <v:shape style="position:absolute;left:7945;top:1949;width:10;height:20" coordorigin="7945,1949" coordsize="10,20" path="m7945,1968l7955,1968,7955,1949,7945,1949,7945,1968xe" filled="true" fillcolor="#000000" stroked="false">
                <v:path arrowok="t"/>
                <v:fill type="solid"/>
              </v:shape>
            </v:group>
            <v:group style="position:absolute;left:7945;top:1968;width:10;height:20" coordorigin="7945,1968" coordsize="10,20">
              <v:shape style="position:absolute;left:7945;top:1968;width:10;height:20" coordorigin="7945,1968" coordsize="10,20" path="m7945,1988l7955,1988,7955,1968,7945,1968,7945,1988xe" filled="true" fillcolor="#000000" stroked="false">
                <v:path arrowok="t"/>
                <v:fill type="solid"/>
              </v:shape>
            </v:group>
            <v:group style="position:absolute;left:7945;top:1988;width:10;height:20" coordorigin="7945,1988" coordsize="10,20">
              <v:shape style="position:absolute;left:7945;top:1988;width:10;height:20" coordorigin="7945,1988" coordsize="10,20" path="m7945,2007l7955,2007,7955,1988,7945,1988,7945,2007xe" filled="true" fillcolor="#000000" stroked="false">
                <v:path arrowok="t"/>
                <v:fill type="solid"/>
              </v:shape>
            </v:group>
            <v:group style="position:absolute;left:7945;top:2007;width:10;height:20" coordorigin="7945,2007" coordsize="10,20">
              <v:shape style="position:absolute;left:7945;top:2007;width:10;height:20" coordorigin="7945,2007" coordsize="10,20" path="m7945,2026l7955,2026,7955,2007,7945,2007,7945,2026xe" filled="true" fillcolor="#000000" stroked="false">
                <v:path arrowok="t"/>
                <v:fill type="solid"/>
              </v:shape>
            </v:group>
            <v:group style="position:absolute;left:7945;top:2026;width:10;height:20" coordorigin="7945,2026" coordsize="10,20">
              <v:shape style="position:absolute;left:7945;top:2026;width:10;height:20" coordorigin="7945,2026" coordsize="10,20" path="m7945,2045l7955,2045,7955,2026,7945,2026,7945,2045xe" filled="true" fillcolor="#000000" stroked="false">
                <v:path arrowok="t"/>
                <v:fill type="solid"/>
              </v:shape>
            </v:group>
            <v:group style="position:absolute;left:7945;top:2045;width:10;height:20" coordorigin="7945,2045" coordsize="10,20">
              <v:shape style="position:absolute;left:7945;top:2045;width:10;height:20" coordorigin="7945,2045" coordsize="10,20" path="m7945,2064l7955,2064,7955,2045,7945,2045,7945,2064xe" filled="true" fillcolor="#000000" stroked="false">
                <v:path arrowok="t"/>
                <v:fill type="solid"/>
              </v:shape>
            </v:group>
            <v:group style="position:absolute;left:7945;top:2064;width:10;height:20" coordorigin="7945,2064" coordsize="10,20">
              <v:shape style="position:absolute;left:7945;top:2064;width:10;height:20" coordorigin="7945,2064" coordsize="10,20" path="m7945,2084l7955,2084,7955,2064,7945,2064,7945,2084xe" filled="true" fillcolor="#000000" stroked="false">
                <v:path arrowok="t"/>
                <v:fill type="solid"/>
              </v:shape>
            </v:group>
            <v:group style="position:absolute;left:7945;top:2084;width:10;height:20" coordorigin="7945,2084" coordsize="10,20">
              <v:shape style="position:absolute;left:7945;top:2084;width:10;height:20" coordorigin="7945,2084" coordsize="10,20" path="m7945,2103l7955,2103,7955,2084,7945,2084,7945,2103xe" filled="true" fillcolor="#000000" stroked="false">
                <v:path arrowok="t"/>
                <v:fill type="solid"/>
              </v:shape>
            </v:group>
            <v:group style="position:absolute;left:7945;top:2103;width:10;height:20" coordorigin="7945,2103" coordsize="10,20">
              <v:shape style="position:absolute;left:7945;top:2103;width:10;height:20" coordorigin="7945,2103" coordsize="10,20" path="m7945,2122l7955,2122,7955,2103,7945,2103,7945,2122xe" filled="true" fillcolor="#000000" stroked="false">
                <v:path arrowok="t"/>
                <v:fill type="solid"/>
              </v:shape>
            </v:group>
            <v:group style="position:absolute;left:7945;top:2122;width:10;height:20" coordorigin="7945,2122" coordsize="10,20">
              <v:shape style="position:absolute;left:7945;top:2122;width:10;height:20" coordorigin="7945,2122" coordsize="10,20" path="m7945,2141l7955,2141,7955,2122,7945,2122,7945,2141xe" filled="true" fillcolor="#000000" stroked="false">
                <v:path arrowok="t"/>
                <v:fill type="solid"/>
              </v:shape>
            </v:group>
            <v:group style="position:absolute;left:7945;top:2141;width:10;height:20" coordorigin="7945,2141" coordsize="10,20">
              <v:shape style="position:absolute;left:7945;top:2141;width:10;height:20" coordorigin="7945,2141" coordsize="10,20" path="m7945,2160l7955,2160,7955,2141,7945,2141,7945,2160xe" filled="true" fillcolor="#000000" stroked="false">
                <v:path arrowok="t"/>
                <v:fill type="solid"/>
              </v:shape>
            </v:group>
            <v:group style="position:absolute;left:7945;top:2160;width:10;height:20" coordorigin="7945,2160" coordsize="10,20">
              <v:shape style="position:absolute;left:7945;top:2160;width:10;height:20" coordorigin="7945,2160" coordsize="10,20" path="m7945,2180l7955,2180,7955,2160,7945,2160,7945,2180xe" filled="true" fillcolor="#000000" stroked="false">
                <v:path arrowok="t"/>
                <v:fill type="solid"/>
              </v:shape>
            </v:group>
            <v:group style="position:absolute;left:7945;top:2180;width:10;height:20" coordorigin="7945,2180" coordsize="10,20">
              <v:shape style="position:absolute;left:7945;top:2180;width:10;height:20" coordorigin="7945,2180" coordsize="10,20" path="m7945,2199l7955,2199,7955,2180,7945,2180,7945,2199xe" filled="true" fillcolor="#000000" stroked="false">
                <v:path arrowok="t"/>
                <v:fill type="solid"/>
              </v:shape>
            </v:group>
            <v:group style="position:absolute;left:7945;top:2199;width:10;height:20" coordorigin="7945,2199" coordsize="10,20">
              <v:shape style="position:absolute;left:7945;top:2199;width:10;height:20" coordorigin="7945,2199" coordsize="10,20" path="m7945,2218l7955,2218,7955,2199,7945,2199,7945,2218xe" filled="true" fillcolor="#000000" stroked="false">
                <v:path arrowok="t"/>
                <v:fill type="solid"/>
              </v:shape>
            </v:group>
            <v:group style="position:absolute;left:8769;top:1911;width:10;height:20" coordorigin="8769,1911" coordsize="10,20">
              <v:shape style="position:absolute;left:8769;top:1911;width:10;height:20" coordorigin="8769,1911" coordsize="10,20" path="m8769,1930l8778,1930,8778,1911,8769,1911,8769,1930xe" filled="true" fillcolor="#000000" stroked="false">
                <v:path arrowok="t"/>
                <v:fill type="solid"/>
              </v:shape>
            </v:group>
            <v:group style="position:absolute;left:8769;top:1930;width:10;height:20" coordorigin="8769,1930" coordsize="10,20">
              <v:shape style="position:absolute;left:8769;top:1930;width:10;height:20" coordorigin="8769,1930" coordsize="10,20" path="m8769,1949l8778,1949,8778,1930,8769,1930,8769,1949xe" filled="true" fillcolor="#000000" stroked="false">
                <v:path arrowok="t"/>
                <v:fill type="solid"/>
              </v:shape>
            </v:group>
            <v:group style="position:absolute;left:8769;top:1949;width:10;height:20" coordorigin="8769,1949" coordsize="10,20">
              <v:shape style="position:absolute;left:8769;top:1949;width:10;height:20" coordorigin="8769,1949" coordsize="10,20" path="m8769,1968l8778,1968,8778,1949,8769,1949,8769,1968xe" filled="true" fillcolor="#000000" stroked="false">
                <v:path arrowok="t"/>
                <v:fill type="solid"/>
              </v:shape>
            </v:group>
            <v:group style="position:absolute;left:8769;top:1968;width:10;height:20" coordorigin="8769,1968" coordsize="10,20">
              <v:shape style="position:absolute;left:8769;top:1968;width:10;height:20" coordorigin="8769,1968" coordsize="10,20" path="m8769,1988l8778,1988,8778,1968,8769,1968,8769,1988xe" filled="true" fillcolor="#000000" stroked="false">
                <v:path arrowok="t"/>
                <v:fill type="solid"/>
              </v:shape>
            </v:group>
            <v:group style="position:absolute;left:8769;top:1988;width:10;height:20" coordorigin="8769,1988" coordsize="10,20">
              <v:shape style="position:absolute;left:8769;top:1988;width:10;height:20" coordorigin="8769,1988" coordsize="10,20" path="m8769,2007l8778,2007,8778,1988,8769,1988,8769,2007xe" filled="true" fillcolor="#000000" stroked="false">
                <v:path arrowok="t"/>
                <v:fill type="solid"/>
              </v:shape>
            </v:group>
            <v:group style="position:absolute;left:8769;top:2007;width:10;height:20" coordorigin="8769,2007" coordsize="10,20">
              <v:shape style="position:absolute;left:8769;top:2007;width:10;height:20" coordorigin="8769,2007" coordsize="10,20" path="m8769,2026l8778,2026,8778,2007,8769,2007,8769,2026xe" filled="true" fillcolor="#000000" stroked="false">
                <v:path arrowok="t"/>
                <v:fill type="solid"/>
              </v:shape>
            </v:group>
            <v:group style="position:absolute;left:8769;top:2026;width:10;height:20" coordorigin="8769,2026" coordsize="10,20">
              <v:shape style="position:absolute;left:8769;top:2026;width:10;height:20" coordorigin="8769,2026" coordsize="10,20" path="m8769,2045l8778,2045,8778,2026,8769,2026,8769,2045xe" filled="true" fillcolor="#000000" stroked="false">
                <v:path arrowok="t"/>
                <v:fill type="solid"/>
              </v:shape>
            </v:group>
            <v:group style="position:absolute;left:8769;top:2045;width:10;height:20" coordorigin="8769,2045" coordsize="10,20">
              <v:shape style="position:absolute;left:8769;top:2045;width:10;height:20" coordorigin="8769,2045" coordsize="10,20" path="m8769,2064l8778,2064,8778,2045,8769,2045,8769,2064xe" filled="true" fillcolor="#000000" stroked="false">
                <v:path arrowok="t"/>
                <v:fill type="solid"/>
              </v:shape>
            </v:group>
            <v:group style="position:absolute;left:8769;top:2064;width:10;height:20" coordorigin="8769,2064" coordsize="10,20">
              <v:shape style="position:absolute;left:8769;top:2064;width:10;height:20" coordorigin="8769,2064" coordsize="10,20" path="m8769,2084l8778,2084,8778,2064,8769,2064,8769,2084xe" filled="true" fillcolor="#000000" stroked="false">
                <v:path arrowok="t"/>
                <v:fill type="solid"/>
              </v:shape>
            </v:group>
            <v:group style="position:absolute;left:8769;top:2084;width:10;height:20" coordorigin="8769,2084" coordsize="10,20">
              <v:shape style="position:absolute;left:8769;top:2084;width:10;height:20" coordorigin="8769,2084" coordsize="10,20" path="m8769,2103l8778,2103,8778,2084,8769,2084,8769,2103xe" filled="true" fillcolor="#000000" stroked="false">
                <v:path arrowok="t"/>
                <v:fill type="solid"/>
              </v:shape>
            </v:group>
            <v:group style="position:absolute;left:8769;top:2103;width:10;height:20" coordorigin="8769,2103" coordsize="10,20">
              <v:shape style="position:absolute;left:8769;top:2103;width:10;height:20" coordorigin="8769,2103" coordsize="10,20" path="m8769,2122l8778,2122,8778,2103,8769,2103,8769,2122xe" filled="true" fillcolor="#000000" stroked="false">
                <v:path arrowok="t"/>
                <v:fill type="solid"/>
              </v:shape>
            </v:group>
            <v:group style="position:absolute;left:8769;top:2122;width:10;height:20" coordorigin="8769,2122" coordsize="10,20">
              <v:shape style="position:absolute;left:8769;top:2122;width:10;height:20" coordorigin="8769,2122" coordsize="10,20" path="m8769,2141l8778,2141,8778,2122,8769,2122,8769,2141xe" filled="true" fillcolor="#000000" stroked="false">
                <v:path arrowok="t"/>
                <v:fill type="solid"/>
              </v:shape>
            </v:group>
            <v:group style="position:absolute;left:8769;top:2141;width:10;height:20" coordorigin="8769,2141" coordsize="10,20">
              <v:shape style="position:absolute;left:8769;top:2141;width:10;height:20" coordorigin="8769,2141" coordsize="10,20" path="m8769,2160l8778,2160,8778,2141,8769,2141,8769,2160xe" filled="true" fillcolor="#000000" stroked="false">
                <v:path arrowok="t"/>
                <v:fill type="solid"/>
              </v:shape>
            </v:group>
            <v:group style="position:absolute;left:8769;top:2160;width:10;height:20" coordorigin="8769,2160" coordsize="10,20">
              <v:shape style="position:absolute;left:8769;top:2160;width:10;height:20" coordorigin="8769,2160" coordsize="10,20" path="m8769,2180l8778,2180,8778,2160,8769,2160,8769,2180xe" filled="true" fillcolor="#000000" stroked="false">
                <v:path arrowok="t"/>
                <v:fill type="solid"/>
              </v:shape>
            </v:group>
            <v:group style="position:absolute;left:8769;top:2180;width:10;height:20" coordorigin="8769,2180" coordsize="10,20">
              <v:shape style="position:absolute;left:8769;top:2180;width:10;height:20" coordorigin="8769,2180" coordsize="10,20" path="m8769,2199l8778,2199,8778,2180,8769,2180,8769,2199xe" filled="true" fillcolor="#000000" stroked="false">
                <v:path arrowok="t"/>
                <v:fill type="solid"/>
              </v:shape>
            </v:group>
            <v:group style="position:absolute;left:8769;top:2199;width:10;height:20" coordorigin="8769,2199" coordsize="10,20">
              <v:shape style="position:absolute;left:8769;top:2199;width:10;height:20" coordorigin="8769,2199" coordsize="10,20" path="m8769,2218l8778,2218,8778,2199,8769,2199,8769,2218xe" filled="true" fillcolor="#000000" stroked="false">
                <v:path arrowok="t"/>
                <v:fill type="solid"/>
              </v:shape>
            </v:group>
            <v:group style="position:absolute;left:8769;top:2220;width:10;height:2" coordorigin="8769,2220" coordsize="10,2">
              <v:shape style="position:absolute;left:8769;top:2220;width:10;height:2" coordorigin="8769,2220" coordsize="10,0" path="m8769,2220l8778,2220e" filled="false" stroked="true" strokeweight=".23999pt" strokecolor="#000000">
                <v:path arrowok="t"/>
              </v:shape>
            </v:group>
            <v:group style="position:absolute;left:9729;top:1911;width:10;height:20" coordorigin="9729,1911" coordsize="10,20">
              <v:shape style="position:absolute;left:9729;top:1911;width:10;height:20" coordorigin="9729,1911" coordsize="10,20" path="m9729,1930l9739,1930,9739,1911,9729,1911,9729,1930xe" filled="true" fillcolor="#000000" stroked="false">
                <v:path arrowok="t"/>
                <v:fill type="solid"/>
              </v:shape>
            </v:group>
            <v:group style="position:absolute;left:9729;top:1930;width:10;height:20" coordorigin="9729,1930" coordsize="10,20">
              <v:shape style="position:absolute;left:9729;top:1930;width:10;height:20" coordorigin="9729,1930" coordsize="10,20" path="m9729,1949l9739,1949,9739,1930,9729,1930,9729,1949xe" filled="true" fillcolor="#000000" stroked="false">
                <v:path arrowok="t"/>
                <v:fill type="solid"/>
              </v:shape>
            </v:group>
            <v:group style="position:absolute;left:9729;top:1949;width:10;height:20" coordorigin="9729,1949" coordsize="10,20">
              <v:shape style="position:absolute;left:9729;top:1949;width:10;height:20" coordorigin="9729,1949" coordsize="10,20" path="m9729,1968l9739,1968,9739,1949,9729,1949,9729,1968xe" filled="true" fillcolor="#000000" stroked="false">
                <v:path arrowok="t"/>
                <v:fill type="solid"/>
              </v:shape>
            </v:group>
            <v:group style="position:absolute;left:9729;top:1968;width:10;height:20" coordorigin="9729,1968" coordsize="10,20">
              <v:shape style="position:absolute;left:9729;top:1968;width:10;height:20" coordorigin="9729,1968" coordsize="10,20" path="m9729,1988l9739,1988,9739,1968,9729,1968,9729,1988xe" filled="true" fillcolor="#000000" stroked="false">
                <v:path arrowok="t"/>
                <v:fill type="solid"/>
              </v:shape>
            </v:group>
            <v:group style="position:absolute;left:9729;top:1988;width:10;height:20" coordorigin="9729,1988" coordsize="10,20">
              <v:shape style="position:absolute;left:9729;top:1988;width:10;height:20" coordorigin="9729,1988" coordsize="10,20" path="m9729,2007l9739,2007,9739,1988,9729,1988,9729,2007xe" filled="true" fillcolor="#000000" stroked="false">
                <v:path arrowok="t"/>
                <v:fill type="solid"/>
              </v:shape>
            </v:group>
            <v:group style="position:absolute;left:9729;top:2007;width:10;height:20" coordorigin="9729,2007" coordsize="10,20">
              <v:shape style="position:absolute;left:9729;top:2007;width:10;height:20" coordorigin="9729,2007" coordsize="10,20" path="m9729,2026l9739,2026,9739,2007,9729,2007,9729,2026xe" filled="true" fillcolor="#000000" stroked="false">
                <v:path arrowok="t"/>
                <v:fill type="solid"/>
              </v:shape>
            </v:group>
            <v:group style="position:absolute;left:9729;top:2026;width:10;height:20" coordorigin="9729,2026" coordsize="10,20">
              <v:shape style="position:absolute;left:9729;top:2026;width:10;height:20" coordorigin="9729,2026" coordsize="10,20" path="m9729,2045l9739,2045,9739,2026,9729,2026,9729,2045xe" filled="true" fillcolor="#000000" stroked="false">
                <v:path arrowok="t"/>
                <v:fill type="solid"/>
              </v:shape>
            </v:group>
            <v:group style="position:absolute;left:9729;top:2045;width:10;height:20" coordorigin="9729,2045" coordsize="10,20">
              <v:shape style="position:absolute;left:9729;top:2045;width:10;height:20" coordorigin="9729,2045" coordsize="10,20" path="m9729,2064l9739,2064,9739,2045,9729,2045,9729,2064xe" filled="true" fillcolor="#000000" stroked="false">
                <v:path arrowok="t"/>
                <v:fill type="solid"/>
              </v:shape>
            </v:group>
            <v:group style="position:absolute;left:9729;top:2064;width:10;height:20" coordorigin="9729,2064" coordsize="10,20">
              <v:shape style="position:absolute;left:9729;top:2064;width:10;height:20" coordorigin="9729,2064" coordsize="10,20" path="m9729,2084l9739,2084,9739,2064,9729,2064,9729,2084xe" filled="true" fillcolor="#000000" stroked="false">
                <v:path arrowok="t"/>
                <v:fill type="solid"/>
              </v:shape>
            </v:group>
            <v:group style="position:absolute;left:9729;top:2084;width:10;height:20" coordorigin="9729,2084" coordsize="10,20">
              <v:shape style="position:absolute;left:9729;top:2084;width:10;height:20" coordorigin="9729,2084" coordsize="10,20" path="m9729,2103l9739,2103,9739,2084,9729,2084,9729,2103xe" filled="true" fillcolor="#000000" stroked="false">
                <v:path arrowok="t"/>
                <v:fill type="solid"/>
              </v:shape>
            </v:group>
            <v:group style="position:absolute;left:9729;top:2103;width:10;height:20" coordorigin="9729,2103" coordsize="10,20">
              <v:shape style="position:absolute;left:9729;top:2103;width:10;height:20" coordorigin="9729,2103" coordsize="10,20" path="m9729,2122l9739,2122,9739,2103,9729,2103,9729,2122xe" filled="true" fillcolor="#000000" stroked="false">
                <v:path arrowok="t"/>
                <v:fill type="solid"/>
              </v:shape>
            </v:group>
            <v:group style="position:absolute;left:9729;top:2122;width:10;height:20" coordorigin="9729,2122" coordsize="10,20">
              <v:shape style="position:absolute;left:9729;top:2122;width:10;height:20" coordorigin="9729,2122" coordsize="10,20" path="m9729,2141l9739,2141,9739,2122,9729,2122,9729,2141xe" filled="true" fillcolor="#000000" stroked="false">
                <v:path arrowok="t"/>
                <v:fill type="solid"/>
              </v:shape>
            </v:group>
            <v:group style="position:absolute;left:9729;top:2141;width:10;height:20" coordorigin="9729,2141" coordsize="10,20">
              <v:shape style="position:absolute;left:9729;top:2141;width:10;height:20" coordorigin="9729,2141" coordsize="10,20" path="m9729,2160l9739,2160,9739,2141,9729,2141,9729,2160xe" filled="true" fillcolor="#000000" stroked="false">
                <v:path arrowok="t"/>
                <v:fill type="solid"/>
              </v:shape>
            </v:group>
            <v:group style="position:absolute;left:9729;top:2160;width:10;height:20" coordorigin="9729,2160" coordsize="10,20">
              <v:shape style="position:absolute;left:9729;top:2160;width:10;height:20" coordorigin="9729,2160" coordsize="10,20" path="m9729,2180l9739,2180,9739,2160,9729,2160,9729,2180xe" filled="true" fillcolor="#000000" stroked="false">
                <v:path arrowok="t"/>
                <v:fill type="solid"/>
              </v:shape>
            </v:group>
            <v:group style="position:absolute;left:9729;top:2180;width:10;height:20" coordorigin="9729,2180" coordsize="10,20">
              <v:shape style="position:absolute;left:9729;top:2180;width:10;height:20" coordorigin="9729,2180" coordsize="10,20" path="m9729,2199l9739,2199,9739,2180,9729,2180,9729,2199xe" filled="true" fillcolor="#000000" stroked="false">
                <v:path arrowok="t"/>
                <v:fill type="solid"/>
              </v:shape>
            </v:group>
            <v:group style="position:absolute;left:9729;top:2199;width:10;height:20" coordorigin="9729,2199" coordsize="10,20">
              <v:shape style="position:absolute;left:9729;top:2199;width:10;height:20" coordorigin="9729,2199" coordsize="10,20" path="m9729,2218l9739,2218,9739,2199,9729,2199,9729,2218xe" filled="true" fillcolor="#000000" stroked="false">
                <v:path arrowok="t"/>
                <v:fill type="solid"/>
              </v:shape>
              <v:shape style="position:absolute;left:2410;top:2122;width:967;height:110" type="#_x0000_t75" stroked="false">
                <v:imagedata r:id="rId758" o:title=""/>
              </v:shape>
              <v:shape style="position:absolute;left:3353;top:2218;width:1009;height:14" type="#_x0000_t75" stroked="false">
                <v:imagedata r:id="rId759" o:title=""/>
              </v:shape>
              <v:shape style="position:absolute;left:4347;top:2218;width:830;height:14" type="#_x0000_t75" stroked="false">
                <v:imagedata r:id="rId760" o:title=""/>
              </v:shape>
              <v:shape style="position:absolute;left:5163;top:2218;width:898;height:14" type="#_x0000_t75" stroked="false">
                <v:imagedata r:id="rId761" o:title=""/>
              </v:shape>
              <v:shape style="position:absolute;left:6047;top:2223;width:711;height:10" type="#_x0000_t75" stroked="false">
                <v:imagedata r:id="rId671" o:title=""/>
              </v:shape>
              <v:shape style="position:absolute;left:6753;top:2218;width:1202;height:14" type="#_x0000_t75" stroked="false">
                <v:imagedata r:id="rId762" o:title=""/>
              </v:shape>
              <v:shape style="position:absolute;left:7941;top:2223;width:828;height:10" type="#_x0000_t75" stroked="false">
                <v:imagedata r:id="rId756" o:title=""/>
              </v:shape>
              <v:shape style="position:absolute;left:8764;top:2218;width:975;height:14" type="#_x0000_t75" stroked="false">
                <v:imagedata r:id="rId763" o:title=""/>
              </v:shape>
              <v:shape style="position:absolute;left:9724;top:2223;width:725;height:10" type="#_x0000_t75" stroked="false">
                <v:imagedata r:id="rId669" o:title=""/>
              </v:shape>
            </v:group>
            <v:group style="position:absolute;left:4352;top:2232;width:10;height:20" coordorigin="4352,2232" coordsize="10,20">
              <v:shape style="position:absolute;left:4352;top:2232;width:10;height:20" coordorigin="4352,2232" coordsize="10,20" path="m4352,2252l4362,2252,4362,2232,4352,2232,4352,2252xe" filled="true" fillcolor="#000000" stroked="false">
                <v:path arrowok="t"/>
                <v:fill type="solid"/>
              </v:shape>
            </v:group>
            <v:group style="position:absolute;left:4352;top:2252;width:10;height:20" coordorigin="4352,2252" coordsize="10,20">
              <v:shape style="position:absolute;left:4352;top:2252;width:10;height:20" coordorigin="4352,2252" coordsize="10,20" path="m4352,2271l4362,2271,4362,2252,4352,2252,4352,2271xe" filled="true" fillcolor="#000000" stroked="false">
                <v:path arrowok="t"/>
                <v:fill type="solid"/>
              </v:shape>
            </v:group>
            <v:group style="position:absolute;left:4352;top:2271;width:10;height:20" coordorigin="4352,2271" coordsize="10,20">
              <v:shape style="position:absolute;left:4352;top:2271;width:10;height:20" coordorigin="4352,2271" coordsize="10,20" path="m4352,2290l4362,2290,4362,2271,4352,2271,4352,2290xe" filled="true" fillcolor="#000000" stroked="false">
                <v:path arrowok="t"/>
                <v:fill type="solid"/>
              </v:shape>
            </v:group>
            <v:group style="position:absolute;left:4352;top:2290;width:10;height:20" coordorigin="4352,2290" coordsize="10,20">
              <v:shape style="position:absolute;left:4352;top:2290;width:10;height:20" coordorigin="4352,2290" coordsize="10,20" path="m4352,2309l4362,2309,4362,2290,4352,2290,4352,2309xe" filled="true" fillcolor="#000000" stroked="false">
                <v:path arrowok="t"/>
                <v:fill type="solid"/>
              </v:shape>
            </v:group>
            <v:group style="position:absolute;left:4352;top:2309;width:10;height:20" coordorigin="4352,2309" coordsize="10,20">
              <v:shape style="position:absolute;left:4352;top:2309;width:10;height:20" coordorigin="4352,2309" coordsize="10,20" path="m4352,2328l4362,2328,4362,2309,4352,2309,4352,2328xe" filled="true" fillcolor="#000000" stroked="false">
                <v:path arrowok="t"/>
                <v:fill type="solid"/>
              </v:shape>
            </v:group>
            <v:group style="position:absolute;left:4352;top:2328;width:10;height:20" coordorigin="4352,2328" coordsize="10,20">
              <v:shape style="position:absolute;left:4352;top:2328;width:10;height:20" coordorigin="4352,2328" coordsize="10,20" path="m4352,2348l4362,2348,4362,2328,4352,2328,4352,2348xe" filled="true" fillcolor="#000000" stroked="false">
                <v:path arrowok="t"/>
                <v:fill type="solid"/>
              </v:shape>
            </v:group>
            <v:group style="position:absolute;left:4352;top:2348;width:10;height:20" coordorigin="4352,2348" coordsize="10,20">
              <v:shape style="position:absolute;left:4352;top:2348;width:10;height:20" coordorigin="4352,2348" coordsize="10,20" path="m4352,2367l4362,2367,4362,2348,4352,2348,4352,2367xe" filled="true" fillcolor="#000000" stroked="false">
                <v:path arrowok="t"/>
                <v:fill type="solid"/>
              </v:shape>
            </v:group>
            <v:group style="position:absolute;left:4352;top:2367;width:10;height:20" coordorigin="4352,2367" coordsize="10,20">
              <v:shape style="position:absolute;left:4352;top:2367;width:10;height:20" coordorigin="4352,2367" coordsize="10,20" path="m4352,2386l4362,2386,4362,2367,4352,2367,4352,2386xe" filled="true" fillcolor="#000000" stroked="false">
                <v:path arrowok="t"/>
                <v:fill type="solid"/>
              </v:shape>
            </v:group>
            <v:group style="position:absolute;left:4352;top:2386;width:10;height:20" coordorigin="4352,2386" coordsize="10,20">
              <v:shape style="position:absolute;left:4352;top:2386;width:10;height:20" coordorigin="4352,2386" coordsize="10,20" path="m4352,2405l4362,2405,4362,2386,4352,2386,4352,2405xe" filled="true" fillcolor="#000000" stroked="false">
                <v:path arrowok="t"/>
                <v:fill type="solid"/>
              </v:shape>
            </v:group>
            <v:group style="position:absolute;left:4352;top:2405;width:10;height:20" coordorigin="4352,2405" coordsize="10,20">
              <v:shape style="position:absolute;left:4352;top:2405;width:10;height:20" coordorigin="4352,2405" coordsize="10,20" path="m4352,2424l4362,2424,4362,2405,4352,2405,4352,2424xe" filled="true" fillcolor="#000000" stroked="false">
                <v:path arrowok="t"/>
                <v:fill type="solid"/>
              </v:shape>
            </v:group>
            <v:group style="position:absolute;left:4352;top:2424;width:10;height:20" coordorigin="4352,2424" coordsize="10,20">
              <v:shape style="position:absolute;left:4352;top:2424;width:10;height:20" coordorigin="4352,2424" coordsize="10,20" path="m4352,2444l4362,2444,4362,2424,4352,2424,4352,2444xe" filled="true" fillcolor="#000000" stroked="false">
                <v:path arrowok="t"/>
                <v:fill type="solid"/>
              </v:shape>
            </v:group>
            <v:group style="position:absolute;left:4352;top:2444;width:10;height:20" coordorigin="4352,2444" coordsize="10,20">
              <v:shape style="position:absolute;left:4352;top:2444;width:10;height:20" coordorigin="4352,2444" coordsize="10,20" path="m4352,2463l4362,2463,4362,2444,4352,2444,4352,2463xe" filled="true" fillcolor="#000000" stroked="false">
                <v:path arrowok="t"/>
                <v:fill type="solid"/>
              </v:shape>
            </v:group>
            <v:group style="position:absolute;left:4352;top:2463;width:10;height:20" coordorigin="4352,2463" coordsize="10,20">
              <v:shape style="position:absolute;left:4352;top:2463;width:10;height:20" coordorigin="4352,2463" coordsize="10,20" path="m4352,2482l4362,2482,4362,2463,4352,2463,4352,2482xe" filled="true" fillcolor="#000000" stroked="false">
                <v:path arrowok="t"/>
                <v:fill type="solid"/>
              </v:shape>
            </v:group>
            <v:group style="position:absolute;left:4352;top:2482;width:10;height:20" coordorigin="4352,2482" coordsize="10,20">
              <v:shape style="position:absolute;left:4352;top:2482;width:10;height:20" coordorigin="4352,2482" coordsize="10,20" path="m4352,2501l4362,2501,4362,2482,4352,2482,4352,2501xe" filled="true" fillcolor="#000000" stroked="false">
                <v:path arrowok="t"/>
                <v:fill type="solid"/>
              </v:shape>
            </v:group>
            <v:group style="position:absolute;left:4352;top:2501;width:10;height:20" coordorigin="4352,2501" coordsize="10,20">
              <v:shape style="position:absolute;left:4352;top:2501;width:10;height:20" coordorigin="4352,2501" coordsize="10,20" path="m4352,2520l4362,2520,4362,2501,4352,2501,4352,2520xe" filled="true" fillcolor="#000000" stroked="false">
                <v:path arrowok="t"/>
                <v:fill type="solid"/>
              </v:shape>
            </v:group>
            <v:group style="position:absolute;left:4352;top:2520;width:10;height:20" coordorigin="4352,2520" coordsize="10,20">
              <v:shape style="position:absolute;left:4352;top:2520;width:10;height:20" coordorigin="4352,2520" coordsize="10,20" path="m4352,2540l4362,2540,4362,2520,4352,2520,4352,2540xe" filled="true" fillcolor="#000000" stroked="false">
                <v:path arrowok="t"/>
                <v:fill type="solid"/>
              </v:shape>
            </v:group>
            <v:group style="position:absolute;left:5168;top:2232;width:10;height:20" coordorigin="5168,2232" coordsize="10,20">
              <v:shape style="position:absolute;left:5168;top:2232;width:10;height:20" coordorigin="5168,2232" coordsize="10,20" path="m5168,2252l5178,2252,5178,2232,5168,2232,5168,2252xe" filled="true" fillcolor="#000000" stroked="false">
                <v:path arrowok="t"/>
                <v:fill type="solid"/>
              </v:shape>
            </v:group>
            <v:group style="position:absolute;left:5168;top:2252;width:10;height:20" coordorigin="5168,2252" coordsize="10,20">
              <v:shape style="position:absolute;left:5168;top:2252;width:10;height:20" coordorigin="5168,2252" coordsize="10,20" path="m5168,2271l5178,2271,5178,2252,5168,2252,5168,2271xe" filled="true" fillcolor="#000000" stroked="false">
                <v:path arrowok="t"/>
                <v:fill type="solid"/>
              </v:shape>
            </v:group>
            <v:group style="position:absolute;left:5168;top:2271;width:10;height:20" coordorigin="5168,2271" coordsize="10,20">
              <v:shape style="position:absolute;left:5168;top:2271;width:10;height:20" coordorigin="5168,2271" coordsize="10,20" path="m5168,2290l5178,2290,5178,2271,5168,2271,5168,2290xe" filled="true" fillcolor="#000000" stroked="false">
                <v:path arrowok="t"/>
                <v:fill type="solid"/>
              </v:shape>
            </v:group>
            <v:group style="position:absolute;left:5168;top:2290;width:10;height:20" coordorigin="5168,2290" coordsize="10,20">
              <v:shape style="position:absolute;left:5168;top:2290;width:10;height:20" coordorigin="5168,2290" coordsize="10,20" path="m5168,2309l5178,2309,5178,2290,5168,2290,5168,2309xe" filled="true" fillcolor="#000000" stroked="false">
                <v:path arrowok="t"/>
                <v:fill type="solid"/>
              </v:shape>
            </v:group>
            <v:group style="position:absolute;left:5168;top:2309;width:10;height:20" coordorigin="5168,2309" coordsize="10,20">
              <v:shape style="position:absolute;left:5168;top:2309;width:10;height:20" coordorigin="5168,2309" coordsize="10,20" path="m5168,2328l5178,2328,5178,2309,5168,2309,5168,2328xe" filled="true" fillcolor="#000000" stroked="false">
                <v:path arrowok="t"/>
                <v:fill type="solid"/>
              </v:shape>
            </v:group>
            <v:group style="position:absolute;left:5168;top:2328;width:10;height:20" coordorigin="5168,2328" coordsize="10,20">
              <v:shape style="position:absolute;left:5168;top:2328;width:10;height:20" coordorigin="5168,2328" coordsize="10,20" path="m5168,2348l5178,2348,5178,2328,5168,2328,5168,2348xe" filled="true" fillcolor="#000000" stroked="false">
                <v:path arrowok="t"/>
                <v:fill type="solid"/>
              </v:shape>
            </v:group>
            <v:group style="position:absolute;left:5168;top:2348;width:10;height:20" coordorigin="5168,2348" coordsize="10,20">
              <v:shape style="position:absolute;left:5168;top:2348;width:10;height:20" coordorigin="5168,2348" coordsize="10,20" path="m5168,2367l5178,2367,5178,2348,5168,2348,5168,2367xe" filled="true" fillcolor="#000000" stroked="false">
                <v:path arrowok="t"/>
                <v:fill type="solid"/>
              </v:shape>
            </v:group>
            <v:group style="position:absolute;left:5168;top:2367;width:10;height:20" coordorigin="5168,2367" coordsize="10,20">
              <v:shape style="position:absolute;left:5168;top:2367;width:10;height:20" coordorigin="5168,2367" coordsize="10,20" path="m5168,2386l5178,2386,5178,2367,5168,2367,5168,2386xe" filled="true" fillcolor="#000000" stroked="false">
                <v:path arrowok="t"/>
                <v:fill type="solid"/>
              </v:shape>
            </v:group>
            <v:group style="position:absolute;left:5168;top:2386;width:10;height:20" coordorigin="5168,2386" coordsize="10,20">
              <v:shape style="position:absolute;left:5168;top:2386;width:10;height:20" coordorigin="5168,2386" coordsize="10,20" path="m5168,2405l5178,2405,5178,2386,5168,2386,5168,2405xe" filled="true" fillcolor="#000000" stroked="false">
                <v:path arrowok="t"/>
                <v:fill type="solid"/>
              </v:shape>
            </v:group>
            <v:group style="position:absolute;left:5168;top:2405;width:10;height:20" coordorigin="5168,2405" coordsize="10,20">
              <v:shape style="position:absolute;left:5168;top:2405;width:10;height:20" coordorigin="5168,2405" coordsize="10,20" path="m5168,2424l5178,2424,5178,2405,5168,2405,5168,2424xe" filled="true" fillcolor="#000000" stroked="false">
                <v:path arrowok="t"/>
                <v:fill type="solid"/>
              </v:shape>
            </v:group>
            <v:group style="position:absolute;left:5168;top:2424;width:10;height:20" coordorigin="5168,2424" coordsize="10,20">
              <v:shape style="position:absolute;left:5168;top:2424;width:10;height:20" coordorigin="5168,2424" coordsize="10,20" path="m5168,2444l5178,2444,5178,2424,5168,2424,5168,2444xe" filled="true" fillcolor="#000000" stroked="false">
                <v:path arrowok="t"/>
                <v:fill type="solid"/>
              </v:shape>
            </v:group>
            <v:group style="position:absolute;left:5168;top:2444;width:10;height:20" coordorigin="5168,2444" coordsize="10,20">
              <v:shape style="position:absolute;left:5168;top:2444;width:10;height:20" coordorigin="5168,2444" coordsize="10,20" path="m5168,2463l5178,2463,5178,2444,5168,2444,5168,2463xe" filled="true" fillcolor="#000000" stroked="false">
                <v:path arrowok="t"/>
                <v:fill type="solid"/>
              </v:shape>
            </v:group>
            <v:group style="position:absolute;left:5168;top:2463;width:10;height:20" coordorigin="5168,2463" coordsize="10,20">
              <v:shape style="position:absolute;left:5168;top:2463;width:10;height:20" coordorigin="5168,2463" coordsize="10,20" path="m5168,2482l5178,2482,5178,2463,5168,2463,5168,2482xe" filled="true" fillcolor="#000000" stroked="false">
                <v:path arrowok="t"/>
                <v:fill type="solid"/>
              </v:shape>
            </v:group>
            <v:group style="position:absolute;left:5168;top:2482;width:10;height:20" coordorigin="5168,2482" coordsize="10,20">
              <v:shape style="position:absolute;left:5168;top:2482;width:10;height:20" coordorigin="5168,2482" coordsize="10,20" path="m5168,2501l5178,2501,5178,2482,5168,2482,5168,2501xe" filled="true" fillcolor="#000000" stroked="false">
                <v:path arrowok="t"/>
                <v:fill type="solid"/>
              </v:shape>
            </v:group>
            <v:group style="position:absolute;left:5168;top:2501;width:10;height:20" coordorigin="5168,2501" coordsize="10,20">
              <v:shape style="position:absolute;left:5168;top:2501;width:10;height:20" coordorigin="5168,2501" coordsize="10,20" path="m5168,2520l5178,2520,5178,2501,5168,2501,5168,2520xe" filled="true" fillcolor="#000000" stroked="false">
                <v:path arrowok="t"/>
                <v:fill type="solid"/>
              </v:shape>
            </v:group>
            <v:group style="position:absolute;left:5168;top:2520;width:10;height:20" coordorigin="5168,2520" coordsize="10,20">
              <v:shape style="position:absolute;left:5168;top:2520;width:10;height:20" coordorigin="5168,2520" coordsize="10,20" path="m5168,2540l5178,2540,5178,2520,5168,2520,5168,2540xe" filled="true" fillcolor="#000000" stroked="false">
                <v:path arrowok="t"/>
                <v:fill type="solid"/>
              </v:shape>
            </v:group>
            <v:group style="position:absolute;left:6051;top:2232;width:10;height:20" coordorigin="6051,2232" coordsize="10,20">
              <v:shape style="position:absolute;left:6051;top:2232;width:10;height:20" coordorigin="6051,2232" coordsize="10,20" path="m6051,2252l6061,2252,6061,2232,6051,2232,6051,2252xe" filled="true" fillcolor="#000000" stroked="false">
                <v:path arrowok="t"/>
                <v:fill type="solid"/>
              </v:shape>
            </v:group>
            <v:group style="position:absolute;left:6051;top:2252;width:10;height:20" coordorigin="6051,2252" coordsize="10,20">
              <v:shape style="position:absolute;left:6051;top:2252;width:10;height:20" coordorigin="6051,2252" coordsize="10,20" path="m6051,2271l6061,2271,6061,2252,6051,2252,6051,2271xe" filled="true" fillcolor="#000000" stroked="false">
                <v:path arrowok="t"/>
                <v:fill type="solid"/>
              </v:shape>
            </v:group>
            <v:group style="position:absolute;left:6051;top:2271;width:10;height:20" coordorigin="6051,2271" coordsize="10,20">
              <v:shape style="position:absolute;left:6051;top:2271;width:10;height:20" coordorigin="6051,2271" coordsize="10,20" path="m6051,2290l6061,2290,6061,2271,6051,2271,6051,2290xe" filled="true" fillcolor="#000000" stroked="false">
                <v:path arrowok="t"/>
                <v:fill type="solid"/>
              </v:shape>
            </v:group>
            <v:group style="position:absolute;left:6051;top:2290;width:10;height:20" coordorigin="6051,2290" coordsize="10,20">
              <v:shape style="position:absolute;left:6051;top:2290;width:10;height:20" coordorigin="6051,2290" coordsize="10,20" path="m6051,2309l6061,2309,6061,2290,6051,2290,6051,2309xe" filled="true" fillcolor="#000000" stroked="false">
                <v:path arrowok="t"/>
                <v:fill type="solid"/>
              </v:shape>
            </v:group>
            <v:group style="position:absolute;left:6051;top:2309;width:10;height:20" coordorigin="6051,2309" coordsize="10,20">
              <v:shape style="position:absolute;left:6051;top:2309;width:10;height:20" coordorigin="6051,2309" coordsize="10,20" path="m6051,2328l6061,2328,6061,2309,6051,2309,6051,2328xe" filled="true" fillcolor="#000000" stroked="false">
                <v:path arrowok="t"/>
                <v:fill type="solid"/>
              </v:shape>
            </v:group>
            <v:group style="position:absolute;left:6051;top:2328;width:10;height:20" coordorigin="6051,2328" coordsize="10,20">
              <v:shape style="position:absolute;left:6051;top:2328;width:10;height:20" coordorigin="6051,2328" coordsize="10,20" path="m6051,2348l6061,2348,6061,2328,6051,2328,6051,2348xe" filled="true" fillcolor="#000000" stroked="false">
                <v:path arrowok="t"/>
                <v:fill type="solid"/>
              </v:shape>
            </v:group>
            <v:group style="position:absolute;left:6051;top:2348;width:10;height:20" coordorigin="6051,2348" coordsize="10,20">
              <v:shape style="position:absolute;left:6051;top:2348;width:10;height:20" coordorigin="6051,2348" coordsize="10,20" path="m6051,2367l6061,2367,6061,2348,6051,2348,6051,2367xe" filled="true" fillcolor="#000000" stroked="false">
                <v:path arrowok="t"/>
                <v:fill type="solid"/>
              </v:shape>
            </v:group>
            <v:group style="position:absolute;left:6051;top:2367;width:10;height:20" coordorigin="6051,2367" coordsize="10,20">
              <v:shape style="position:absolute;left:6051;top:2367;width:10;height:20" coordorigin="6051,2367" coordsize="10,20" path="m6051,2386l6061,2386,6061,2367,6051,2367,6051,2386xe" filled="true" fillcolor="#000000" stroked="false">
                <v:path arrowok="t"/>
                <v:fill type="solid"/>
              </v:shape>
            </v:group>
            <v:group style="position:absolute;left:6051;top:2386;width:10;height:20" coordorigin="6051,2386" coordsize="10,20">
              <v:shape style="position:absolute;left:6051;top:2386;width:10;height:20" coordorigin="6051,2386" coordsize="10,20" path="m6051,2405l6061,2405,6061,2386,6051,2386,6051,2405xe" filled="true" fillcolor="#000000" stroked="false">
                <v:path arrowok="t"/>
                <v:fill type="solid"/>
              </v:shape>
            </v:group>
            <v:group style="position:absolute;left:6051;top:2405;width:10;height:20" coordorigin="6051,2405" coordsize="10,20">
              <v:shape style="position:absolute;left:6051;top:2405;width:10;height:20" coordorigin="6051,2405" coordsize="10,20" path="m6051,2424l6061,2424,6061,2405,6051,2405,6051,2424xe" filled="true" fillcolor="#000000" stroked="false">
                <v:path arrowok="t"/>
                <v:fill type="solid"/>
              </v:shape>
            </v:group>
            <v:group style="position:absolute;left:6051;top:2424;width:10;height:20" coordorigin="6051,2424" coordsize="10,20">
              <v:shape style="position:absolute;left:6051;top:2424;width:10;height:20" coordorigin="6051,2424" coordsize="10,20" path="m6051,2444l6061,2444,6061,2424,6051,2424,6051,2444xe" filled="true" fillcolor="#000000" stroked="false">
                <v:path arrowok="t"/>
                <v:fill type="solid"/>
              </v:shape>
            </v:group>
            <v:group style="position:absolute;left:6051;top:2444;width:10;height:20" coordorigin="6051,2444" coordsize="10,20">
              <v:shape style="position:absolute;left:6051;top:2444;width:10;height:20" coordorigin="6051,2444" coordsize="10,20" path="m6051,2463l6061,2463,6061,2444,6051,2444,6051,2463xe" filled="true" fillcolor="#000000" stroked="false">
                <v:path arrowok="t"/>
                <v:fill type="solid"/>
              </v:shape>
            </v:group>
            <v:group style="position:absolute;left:6051;top:2463;width:10;height:20" coordorigin="6051,2463" coordsize="10,20">
              <v:shape style="position:absolute;left:6051;top:2463;width:10;height:20" coordorigin="6051,2463" coordsize="10,20" path="m6051,2482l6061,2482,6061,2463,6051,2463,6051,2482xe" filled="true" fillcolor="#000000" stroked="false">
                <v:path arrowok="t"/>
                <v:fill type="solid"/>
              </v:shape>
            </v:group>
            <v:group style="position:absolute;left:6051;top:2482;width:10;height:20" coordorigin="6051,2482" coordsize="10,20">
              <v:shape style="position:absolute;left:6051;top:2482;width:10;height:20" coordorigin="6051,2482" coordsize="10,20" path="m6051,2501l6061,2501,6061,2482,6051,2482,6051,2501xe" filled="true" fillcolor="#000000" stroked="false">
                <v:path arrowok="t"/>
                <v:fill type="solid"/>
              </v:shape>
            </v:group>
            <v:group style="position:absolute;left:6051;top:2501;width:10;height:20" coordorigin="6051,2501" coordsize="10,20">
              <v:shape style="position:absolute;left:6051;top:2501;width:10;height:20" coordorigin="6051,2501" coordsize="10,20" path="m6051,2520l6061,2520,6061,2501,6051,2501,6051,2520xe" filled="true" fillcolor="#000000" stroked="false">
                <v:path arrowok="t"/>
                <v:fill type="solid"/>
              </v:shape>
            </v:group>
            <v:group style="position:absolute;left:6051;top:2520;width:10;height:20" coordorigin="6051,2520" coordsize="10,20">
              <v:shape style="position:absolute;left:6051;top:2520;width:10;height:20" coordorigin="6051,2520" coordsize="10,20" path="m6051,2540l6061,2540,6061,2520,6051,2520,6051,2540xe" filled="true" fillcolor="#000000" stroked="false">
                <v:path arrowok="t"/>
                <v:fill type="solid"/>
              </v:shape>
            </v:group>
            <v:group style="position:absolute;left:6757;top:2232;width:10;height:20" coordorigin="6757,2232" coordsize="10,20">
              <v:shape style="position:absolute;left:6757;top:2232;width:10;height:20" coordorigin="6757,2232" coordsize="10,20" path="m6757,2252l6767,2252,6767,2232,6757,2232,6757,2252xe" filled="true" fillcolor="#000000" stroked="false">
                <v:path arrowok="t"/>
                <v:fill type="solid"/>
              </v:shape>
            </v:group>
            <v:group style="position:absolute;left:6757;top:2252;width:10;height:20" coordorigin="6757,2252" coordsize="10,20">
              <v:shape style="position:absolute;left:6757;top:2252;width:10;height:20" coordorigin="6757,2252" coordsize="10,20" path="m6757,2271l6767,2271,6767,2252,6757,2252,6757,2271xe" filled="true" fillcolor="#000000" stroked="false">
                <v:path arrowok="t"/>
                <v:fill type="solid"/>
              </v:shape>
            </v:group>
            <v:group style="position:absolute;left:6757;top:2271;width:10;height:20" coordorigin="6757,2271" coordsize="10,20">
              <v:shape style="position:absolute;left:6757;top:2271;width:10;height:20" coordorigin="6757,2271" coordsize="10,20" path="m6757,2290l6767,2290,6767,2271,6757,2271,6757,2290xe" filled="true" fillcolor="#000000" stroked="false">
                <v:path arrowok="t"/>
                <v:fill type="solid"/>
              </v:shape>
            </v:group>
            <v:group style="position:absolute;left:6757;top:2290;width:10;height:20" coordorigin="6757,2290" coordsize="10,20">
              <v:shape style="position:absolute;left:6757;top:2290;width:10;height:20" coordorigin="6757,2290" coordsize="10,20" path="m6757,2309l6767,2309,6767,2290,6757,2290,6757,2309xe" filled="true" fillcolor="#000000" stroked="false">
                <v:path arrowok="t"/>
                <v:fill type="solid"/>
              </v:shape>
            </v:group>
            <v:group style="position:absolute;left:6757;top:2309;width:10;height:20" coordorigin="6757,2309" coordsize="10,20">
              <v:shape style="position:absolute;left:6757;top:2309;width:10;height:20" coordorigin="6757,2309" coordsize="10,20" path="m6757,2328l6767,2328,6767,2309,6757,2309,6757,2328xe" filled="true" fillcolor="#000000" stroked="false">
                <v:path arrowok="t"/>
                <v:fill type="solid"/>
              </v:shape>
            </v:group>
            <v:group style="position:absolute;left:6757;top:2328;width:10;height:20" coordorigin="6757,2328" coordsize="10,20">
              <v:shape style="position:absolute;left:6757;top:2328;width:10;height:20" coordorigin="6757,2328" coordsize="10,20" path="m6757,2348l6767,2348,6767,2328,6757,2328,6757,2348xe" filled="true" fillcolor="#000000" stroked="false">
                <v:path arrowok="t"/>
                <v:fill type="solid"/>
              </v:shape>
            </v:group>
            <v:group style="position:absolute;left:6757;top:2348;width:10;height:20" coordorigin="6757,2348" coordsize="10,20">
              <v:shape style="position:absolute;left:6757;top:2348;width:10;height:20" coordorigin="6757,2348" coordsize="10,20" path="m6757,2367l6767,2367,6767,2348,6757,2348,6757,2367xe" filled="true" fillcolor="#000000" stroked="false">
                <v:path arrowok="t"/>
                <v:fill type="solid"/>
              </v:shape>
            </v:group>
            <v:group style="position:absolute;left:6757;top:2367;width:10;height:20" coordorigin="6757,2367" coordsize="10,20">
              <v:shape style="position:absolute;left:6757;top:2367;width:10;height:20" coordorigin="6757,2367" coordsize="10,20" path="m6757,2386l6767,2386,6767,2367,6757,2367,6757,2386xe" filled="true" fillcolor="#000000" stroked="false">
                <v:path arrowok="t"/>
                <v:fill type="solid"/>
              </v:shape>
            </v:group>
            <v:group style="position:absolute;left:6757;top:2386;width:10;height:20" coordorigin="6757,2386" coordsize="10,20">
              <v:shape style="position:absolute;left:6757;top:2386;width:10;height:20" coordorigin="6757,2386" coordsize="10,20" path="m6757,2405l6767,2405,6767,2386,6757,2386,6757,2405xe" filled="true" fillcolor="#000000" stroked="false">
                <v:path arrowok="t"/>
                <v:fill type="solid"/>
              </v:shape>
            </v:group>
            <v:group style="position:absolute;left:6757;top:2405;width:10;height:20" coordorigin="6757,2405" coordsize="10,20">
              <v:shape style="position:absolute;left:6757;top:2405;width:10;height:20" coordorigin="6757,2405" coordsize="10,20" path="m6757,2424l6767,2424,6767,2405,6757,2405,6757,2424xe" filled="true" fillcolor="#000000" stroked="false">
                <v:path arrowok="t"/>
                <v:fill type="solid"/>
              </v:shape>
            </v:group>
            <v:group style="position:absolute;left:6757;top:2424;width:10;height:20" coordorigin="6757,2424" coordsize="10,20">
              <v:shape style="position:absolute;left:6757;top:2424;width:10;height:20" coordorigin="6757,2424" coordsize="10,20" path="m6757,2444l6767,2444,6767,2424,6757,2424,6757,2444xe" filled="true" fillcolor="#000000" stroked="false">
                <v:path arrowok="t"/>
                <v:fill type="solid"/>
              </v:shape>
            </v:group>
            <v:group style="position:absolute;left:6757;top:2444;width:10;height:20" coordorigin="6757,2444" coordsize="10,20">
              <v:shape style="position:absolute;left:6757;top:2444;width:10;height:20" coordorigin="6757,2444" coordsize="10,20" path="m6757,2463l6767,2463,6767,2444,6757,2444,6757,2463xe" filled="true" fillcolor="#000000" stroked="false">
                <v:path arrowok="t"/>
                <v:fill type="solid"/>
              </v:shape>
            </v:group>
            <v:group style="position:absolute;left:6757;top:2463;width:10;height:20" coordorigin="6757,2463" coordsize="10,20">
              <v:shape style="position:absolute;left:6757;top:2463;width:10;height:20" coordorigin="6757,2463" coordsize="10,20" path="m6757,2482l6767,2482,6767,2463,6757,2463,6757,2482xe" filled="true" fillcolor="#000000" stroked="false">
                <v:path arrowok="t"/>
                <v:fill type="solid"/>
              </v:shape>
            </v:group>
            <v:group style="position:absolute;left:6757;top:2482;width:10;height:20" coordorigin="6757,2482" coordsize="10,20">
              <v:shape style="position:absolute;left:6757;top:2482;width:10;height:20" coordorigin="6757,2482" coordsize="10,20" path="m6757,2501l6767,2501,6767,2482,6757,2482,6757,2501xe" filled="true" fillcolor="#000000" stroked="false">
                <v:path arrowok="t"/>
                <v:fill type="solid"/>
              </v:shape>
            </v:group>
            <v:group style="position:absolute;left:6757;top:2501;width:10;height:20" coordorigin="6757,2501" coordsize="10,20">
              <v:shape style="position:absolute;left:6757;top:2501;width:10;height:20" coordorigin="6757,2501" coordsize="10,20" path="m6757,2520l6767,2520,6767,2501,6757,2501,6757,2520xe" filled="true" fillcolor="#000000" stroked="false">
                <v:path arrowok="t"/>
                <v:fill type="solid"/>
              </v:shape>
            </v:group>
            <v:group style="position:absolute;left:6757;top:2520;width:10;height:20" coordorigin="6757,2520" coordsize="10,20">
              <v:shape style="position:absolute;left:6757;top:2520;width:10;height:20" coordorigin="6757,2520" coordsize="10,20" path="m6757,2540l6767,2540,6767,2520,6757,2520,6757,2540xe" filled="true" fillcolor="#000000" stroked="false">
                <v:path arrowok="t"/>
                <v:fill type="solid"/>
              </v:shape>
            </v:group>
            <v:group style="position:absolute;left:6757;top:2542;width:10;height:2" coordorigin="6757,2542" coordsize="10,2">
              <v:shape style="position:absolute;left:6757;top:2542;width:10;height:2" coordorigin="6757,2542" coordsize="10,0" path="m6757,2542l6767,2542e" filled="false" stroked="true" strokeweight=".23999pt" strokecolor="#000000">
                <v:path arrowok="t"/>
              </v:shape>
            </v:group>
            <v:group style="position:absolute;left:7945;top:2232;width:10;height:20" coordorigin="7945,2232" coordsize="10,20">
              <v:shape style="position:absolute;left:7945;top:2232;width:10;height:20" coordorigin="7945,2232" coordsize="10,20" path="m7945,2252l7955,2252,7955,2232,7945,2232,7945,2252xe" filled="true" fillcolor="#000000" stroked="false">
                <v:path arrowok="t"/>
                <v:fill type="solid"/>
              </v:shape>
            </v:group>
            <v:group style="position:absolute;left:7945;top:2252;width:10;height:20" coordorigin="7945,2252" coordsize="10,20">
              <v:shape style="position:absolute;left:7945;top:2252;width:10;height:20" coordorigin="7945,2252" coordsize="10,20" path="m7945,2271l7955,2271,7955,2252,7945,2252,7945,2271xe" filled="true" fillcolor="#000000" stroked="false">
                <v:path arrowok="t"/>
                <v:fill type="solid"/>
              </v:shape>
            </v:group>
            <v:group style="position:absolute;left:7945;top:2271;width:10;height:20" coordorigin="7945,2271" coordsize="10,20">
              <v:shape style="position:absolute;left:7945;top:2271;width:10;height:20" coordorigin="7945,2271" coordsize="10,20" path="m7945,2290l7955,2290,7955,2271,7945,2271,7945,2290xe" filled="true" fillcolor="#000000" stroked="false">
                <v:path arrowok="t"/>
                <v:fill type="solid"/>
              </v:shape>
            </v:group>
            <v:group style="position:absolute;left:7945;top:2290;width:10;height:20" coordorigin="7945,2290" coordsize="10,20">
              <v:shape style="position:absolute;left:7945;top:2290;width:10;height:20" coordorigin="7945,2290" coordsize="10,20" path="m7945,2309l7955,2309,7955,2290,7945,2290,7945,2309xe" filled="true" fillcolor="#000000" stroked="false">
                <v:path arrowok="t"/>
                <v:fill type="solid"/>
              </v:shape>
            </v:group>
            <v:group style="position:absolute;left:7945;top:2309;width:10;height:20" coordorigin="7945,2309" coordsize="10,20">
              <v:shape style="position:absolute;left:7945;top:2309;width:10;height:20" coordorigin="7945,2309" coordsize="10,20" path="m7945,2328l7955,2328,7955,2309,7945,2309,7945,2328xe" filled="true" fillcolor="#000000" stroked="false">
                <v:path arrowok="t"/>
                <v:fill type="solid"/>
              </v:shape>
            </v:group>
            <v:group style="position:absolute;left:7945;top:2328;width:10;height:20" coordorigin="7945,2328" coordsize="10,20">
              <v:shape style="position:absolute;left:7945;top:2328;width:10;height:20" coordorigin="7945,2328" coordsize="10,20" path="m7945,2348l7955,2348,7955,2328,7945,2328,7945,2348xe" filled="true" fillcolor="#000000" stroked="false">
                <v:path arrowok="t"/>
                <v:fill type="solid"/>
              </v:shape>
            </v:group>
            <v:group style="position:absolute;left:7945;top:2348;width:10;height:20" coordorigin="7945,2348" coordsize="10,20">
              <v:shape style="position:absolute;left:7945;top:2348;width:10;height:20" coordorigin="7945,2348" coordsize="10,20" path="m7945,2367l7955,2367,7955,2348,7945,2348,7945,2367xe" filled="true" fillcolor="#000000" stroked="false">
                <v:path arrowok="t"/>
                <v:fill type="solid"/>
              </v:shape>
            </v:group>
            <v:group style="position:absolute;left:7945;top:2367;width:10;height:20" coordorigin="7945,2367" coordsize="10,20">
              <v:shape style="position:absolute;left:7945;top:2367;width:10;height:20" coordorigin="7945,2367" coordsize="10,20" path="m7945,2386l7955,2386,7955,2367,7945,2367,7945,2386xe" filled="true" fillcolor="#000000" stroked="false">
                <v:path arrowok="t"/>
                <v:fill type="solid"/>
              </v:shape>
            </v:group>
            <v:group style="position:absolute;left:7945;top:2386;width:10;height:20" coordorigin="7945,2386" coordsize="10,20">
              <v:shape style="position:absolute;left:7945;top:2386;width:10;height:20" coordorigin="7945,2386" coordsize="10,20" path="m7945,2405l7955,2405,7955,2386,7945,2386,7945,2405xe" filled="true" fillcolor="#000000" stroked="false">
                <v:path arrowok="t"/>
                <v:fill type="solid"/>
              </v:shape>
            </v:group>
            <v:group style="position:absolute;left:7945;top:2405;width:10;height:20" coordorigin="7945,2405" coordsize="10,20">
              <v:shape style="position:absolute;left:7945;top:2405;width:10;height:20" coordorigin="7945,2405" coordsize="10,20" path="m7945,2424l7955,2424,7955,2405,7945,2405,7945,2424xe" filled="true" fillcolor="#000000" stroked="false">
                <v:path arrowok="t"/>
                <v:fill type="solid"/>
              </v:shape>
            </v:group>
            <v:group style="position:absolute;left:7945;top:2424;width:10;height:20" coordorigin="7945,2424" coordsize="10,20">
              <v:shape style="position:absolute;left:7945;top:2424;width:10;height:20" coordorigin="7945,2424" coordsize="10,20" path="m7945,2444l7955,2444,7955,2424,7945,2424,7945,2444xe" filled="true" fillcolor="#000000" stroked="false">
                <v:path arrowok="t"/>
                <v:fill type="solid"/>
              </v:shape>
            </v:group>
            <v:group style="position:absolute;left:7945;top:2444;width:10;height:20" coordorigin="7945,2444" coordsize="10,20">
              <v:shape style="position:absolute;left:7945;top:2444;width:10;height:20" coordorigin="7945,2444" coordsize="10,20" path="m7945,2463l7955,2463,7955,2444,7945,2444,7945,2463xe" filled="true" fillcolor="#000000" stroked="false">
                <v:path arrowok="t"/>
                <v:fill type="solid"/>
              </v:shape>
            </v:group>
            <v:group style="position:absolute;left:7945;top:2463;width:10;height:20" coordorigin="7945,2463" coordsize="10,20">
              <v:shape style="position:absolute;left:7945;top:2463;width:10;height:20" coordorigin="7945,2463" coordsize="10,20" path="m7945,2482l7955,2482,7955,2463,7945,2463,7945,2482xe" filled="true" fillcolor="#000000" stroked="false">
                <v:path arrowok="t"/>
                <v:fill type="solid"/>
              </v:shape>
            </v:group>
            <v:group style="position:absolute;left:7945;top:2482;width:10;height:20" coordorigin="7945,2482" coordsize="10,20">
              <v:shape style="position:absolute;left:7945;top:2482;width:10;height:20" coordorigin="7945,2482" coordsize="10,20" path="m7945,2501l7955,2501,7955,2482,7945,2482,7945,2501xe" filled="true" fillcolor="#000000" stroked="false">
                <v:path arrowok="t"/>
                <v:fill type="solid"/>
              </v:shape>
            </v:group>
            <v:group style="position:absolute;left:7945;top:2501;width:10;height:20" coordorigin="7945,2501" coordsize="10,20">
              <v:shape style="position:absolute;left:7945;top:2501;width:10;height:20" coordorigin="7945,2501" coordsize="10,20" path="m7945,2520l7955,2520,7955,2501,7945,2501,7945,2520xe" filled="true" fillcolor="#000000" stroked="false">
                <v:path arrowok="t"/>
                <v:fill type="solid"/>
              </v:shape>
            </v:group>
            <v:group style="position:absolute;left:7945;top:2520;width:10;height:20" coordorigin="7945,2520" coordsize="10,20">
              <v:shape style="position:absolute;left:7945;top:2520;width:10;height:20" coordorigin="7945,2520" coordsize="10,20" path="m7945,2540l7955,2540,7955,2520,7945,2520,7945,2540xe" filled="true" fillcolor="#000000" stroked="false">
                <v:path arrowok="t"/>
                <v:fill type="solid"/>
              </v:shape>
            </v:group>
            <v:group style="position:absolute;left:8769;top:2232;width:10;height:20" coordorigin="8769,2232" coordsize="10,20">
              <v:shape style="position:absolute;left:8769;top:2232;width:10;height:20" coordorigin="8769,2232" coordsize="10,20" path="m8769,2252l8778,2252,8778,2232,8769,2232,8769,2252xe" filled="true" fillcolor="#000000" stroked="false">
                <v:path arrowok="t"/>
                <v:fill type="solid"/>
              </v:shape>
            </v:group>
            <v:group style="position:absolute;left:8769;top:2252;width:10;height:20" coordorigin="8769,2252" coordsize="10,20">
              <v:shape style="position:absolute;left:8769;top:2252;width:10;height:20" coordorigin="8769,2252" coordsize="10,20" path="m8769,2271l8778,2271,8778,2252,8769,2252,8769,2271xe" filled="true" fillcolor="#000000" stroked="false">
                <v:path arrowok="t"/>
                <v:fill type="solid"/>
              </v:shape>
            </v:group>
            <v:group style="position:absolute;left:8769;top:2271;width:10;height:20" coordorigin="8769,2271" coordsize="10,20">
              <v:shape style="position:absolute;left:8769;top:2271;width:10;height:20" coordorigin="8769,2271" coordsize="10,20" path="m8769,2290l8778,2290,8778,2271,8769,2271,8769,2290xe" filled="true" fillcolor="#000000" stroked="false">
                <v:path arrowok="t"/>
                <v:fill type="solid"/>
              </v:shape>
            </v:group>
            <v:group style="position:absolute;left:8769;top:2290;width:10;height:20" coordorigin="8769,2290" coordsize="10,20">
              <v:shape style="position:absolute;left:8769;top:2290;width:10;height:20" coordorigin="8769,2290" coordsize="10,20" path="m8769,2309l8778,2309,8778,2290,8769,2290,8769,2309xe" filled="true" fillcolor="#000000" stroked="false">
                <v:path arrowok="t"/>
                <v:fill type="solid"/>
              </v:shape>
            </v:group>
            <v:group style="position:absolute;left:8769;top:2309;width:10;height:20" coordorigin="8769,2309" coordsize="10,20">
              <v:shape style="position:absolute;left:8769;top:2309;width:10;height:20" coordorigin="8769,2309" coordsize="10,20" path="m8769,2328l8778,2328,8778,2309,8769,2309,8769,2328xe" filled="true" fillcolor="#000000" stroked="false">
                <v:path arrowok="t"/>
                <v:fill type="solid"/>
              </v:shape>
            </v:group>
            <v:group style="position:absolute;left:8769;top:2328;width:10;height:20" coordorigin="8769,2328" coordsize="10,20">
              <v:shape style="position:absolute;left:8769;top:2328;width:10;height:20" coordorigin="8769,2328" coordsize="10,20" path="m8769,2348l8778,2348,8778,2328,8769,2328,8769,2348xe" filled="true" fillcolor="#000000" stroked="false">
                <v:path arrowok="t"/>
                <v:fill type="solid"/>
              </v:shape>
            </v:group>
            <v:group style="position:absolute;left:8769;top:2348;width:10;height:20" coordorigin="8769,2348" coordsize="10,20">
              <v:shape style="position:absolute;left:8769;top:2348;width:10;height:20" coordorigin="8769,2348" coordsize="10,20" path="m8769,2367l8778,2367,8778,2348,8769,2348,8769,2367xe" filled="true" fillcolor="#000000" stroked="false">
                <v:path arrowok="t"/>
                <v:fill type="solid"/>
              </v:shape>
            </v:group>
            <v:group style="position:absolute;left:8769;top:2367;width:10;height:20" coordorigin="8769,2367" coordsize="10,20">
              <v:shape style="position:absolute;left:8769;top:2367;width:10;height:20" coordorigin="8769,2367" coordsize="10,20" path="m8769,2386l8778,2386,8778,2367,8769,2367,8769,2386xe" filled="true" fillcolor="#000000" stroked="false">
                <v:path arrowok="t"/>
                <v:fill type="solid"/>
              </v:shape>
            </v:group>
            <v:group style="position:absolute;left:8769;top:2386;width:10;height:20" coordorigin="8769,2386" coordsize="10,20">
              <v:shape style="position:absolute;left:8769;top:2386;width:10;height:20" coordorigin="8769,2386" coordsize="10,20" path="m8769,2405l8778,2405,8778,2386,8769,2386,8769,2405xe" filled="true" fillcolor="#000000" stroked="false">
                <v:path arrowok="t"/>
                <v:fill type="solid"/>
              </v:shape>
            </v:group>
            <v:group style="position:absolute;left:8769;top:2405;width:10;height:20" coordorigin="8769,2405" coordsize="10,20">
              <v:shape style="position:absolute;left:8769;top:2405;width:10;height:20" coordorigin="8769,2405" coordsize="10,20" path="m8769,2424l8778,2424,8778,2405,8769,2405,8769,2424xe" filled="true" fillcolor="#000000" stroked="false">
                <v:path arrowok="t"/>
                <v:fill type="solid"/>
              </v:shape>
            </v:group>
            <v:group style="position:absolute;left:8769;top:2424;width:10;height:20" coordorigin="8769,2424" coordsize="10,20">
              <v:shape style="position:absolute;left:8769;top:2424;width:10;height:20" coordorigin="8769,2424" coordsize="10,20" path="m8769,2444l8778,2444,8778,2424,8769,2424,8769,2444xe" filled="true" fillcolor="#000000" stroked="false">
                <v:path arrowok="t"/>
                <v:fill type="solid"/>
              </v:shape>
            </v:group>
            <v:group style="position:absolute;left:8769;top:2444;width:10;height:20" coordorigin="8769,2444" coordsize="10,20">
              <v:shape style="position:absolute;left:8769;top:2444;width:10;height:20" coordorigin="8769,2444" coordsize="10,20" path="m8769,2463l8778,2463,8778,2444,8769,2444,8769,2463xe" filled="true" fillcolor="#000000" stroked="false">
                <v:path arrowok="t"/>
                <v:fill type="solid"/>
              </v:shape>
            </v:group>
            <v:group style="position:absolute;left:8769;top:2463;width:10;height:20" coordorigin="8769,2463" coordsize="10,20">
              <v:shape style="position:absolute;left:8769;top:2463;width:10;height:20" coordorigin="8769,2463" coordsize="10,20" path="m8769,2482l8778,2482,8778,2463,8769,2463,8769,2482xe" filled="true" fillcolor="#000000" stroked="false">
                <v:path arrowok="t"/>
                <v:fill type="solid"/>
              </v:shape>
            </v:group>
            <v:group style="position:absolute;left:8769;top:2482;width:10;height:20" coordorigin="8769,2482" coordsize="10,20">
              <v:shape style="position:absolute;left:8769;top:2482;width:10;height:20" coordorigin="8769,2482" coordsize="10,20" path="m8769,2501l8778,2501,8778,2482,8769,2482,8769,2501xe" filled="true" fillcolor="#000000" stroked="false">
                <v:path arrowok="t"/>
                <v:fill type="solid"/>
              </v:shape>
            </v:group>
            <v:group style="position:absolute;left:8769;top:2501;width:10;height:20" coordorigin="8769,2501" coordsize="10,20">
              <v:shape style="position:absolute;left:8769;top:2501;width:10;height:20" coordorigin="8769,2501" coordsize="10,20" path="m8769,2520l8778,2520,8778,2501,8769,2501,8769,2520xe" filled="true" fillcolor="#000000" stroked="false">
                <v:path arrowok="t"/>
                <v:fill type="solid"/>
              </v:shape>
            </v:group>
            <v:group style="position:absolute;left:8769;top:2520;width:10;height:20" coordorigin="8769,2520" coordsize="10,20">
              <v:shape style="position:absolute;left:8769;top:2520;width:10;height:20" coordorigin="8769,2520" coordsize="10,20" path="m8769,2540l8778,2540,8778,2520,8769,2520,8769,2540xe" filled="true" fillcolor="#000000" stroked="false">
                <v:path arrowok="t"/>
                <v:fill type="solid"/>
              </v:shape>
            </v:group>
            <v:group style="position:absolute;left:8769;top:2542;width:10;height:2" coordorigin="8769,2542" coordsize="10,2">
              <v:shape style="position:absolute;left:8769;top:2542;width:10;height:2" coordorigin="8769,2542" coordsize="10,0" path="m8769,2542l8778,2542e" filled="false" stroked="true" strokeweight=".23999pt" strokecolor="#000000">
                <v:path arrowok="t"/>
              </v:shape>
            </v:group>
            <v:group style="position:absolute;left:9729;top:2232;width:10;height:20" coordorigin="9729,2232" coordsize="10,20">
              <v:shape style="position:absolute;left:9729;top:2232;width:10;height:20" coordorigin="9729,2232" coordsize="10,20" path="m9729,2252l9739,2252,9739,2232,9729,2232,9729,2252xe" filled="true" fillcolor="#000000" stroked="false">
                <v:path arrowok="t"/>
                <v:fill type="solid"/>
              </v:shape>
            </v:group>
            <v:group style="position:absolute;left:9729;top:2252;width:10;height:20" coordorigin="9729,2252" coordsize="10,20">
              <v:shape style="position:absolute;left:9729;top:2252;width:10;height:20" coordorigin="9729,2252" coordsize="10,20" path="m9729,2271l9739,2271,9739,2252,9729,2252,9729,2271xe" filled="true" fillcolor="#000000" stroked="false">
                <v:path arrowok="t"/>
                <v:fill type="solid"/>
              </v:shape>
            </v:group>
            <v:group style="position:absolute;left:9729;top:2271;width:10;height:20" coordorigin="9729,2271" coordsize="10,20">
              <v:shape style="position:absolute;left:9729;top:2271;width:10;height:20" coordorigin="9729,2271" coordsize="10,20" path="m9729,2290l9739,2290,9739,2271,9729,2271,9729,2290xe" filled="true" fillcolor="#000000" stroked="false">
                <v:path arrowok="t"/>
                <v:fill type="solid"/>
              </v:shape>
            </v:group>
            <v:group style="position:absolute;left:9729;top:2290;width:10;height:20" coordorigin="9729,2290" coordsize="10,20">
              <v:shape style="position:absolute;left:9729;top:2290;width:10;height:20" coordorigin="9729,2290" coordsize="10,20" path="m9729,2309l9739,2309,9739,2290,9729,2290,9729,2309xe" filled="true" fillcolor="#000000" stroked="false">
                <v:path arrowok="t"/>
                <v:fill type="solid"/>
              </v:shape>
            </v:group>
            <v:group style="position:absolute;left:9729;top:2309;width:10;height:20" coordorigin="9729,2309" coordsize="10,20">
              <v:shape style="position:absolute;left:9729;top:2309;width:10;height:20" coordorigin="9729,2309" coordsize="10,20" path="m9729,2328l9739,2328,9739,2309,9729,2309,9729,2328xe" filled="true" fillcolor="#000000" stroked="false">
                <v:path arrowok="t"/>
                <v:fill type="solid"/>
              </v:shape>
            </v:group>
            <v:group style="position:absolute;left:9729;top:2328;width:10;height:20" coordorigin="9729,2328" coordsize="10,20">
              <v:shape style="position:absolute;left:9729;top:2328;width:10;height:20" coordorigin="9729,2328" coordsize="10,20" path="m9729,2348l9739,2348,9739,2328,9729,2328,9729,2348xe" filled="true" fillcolor="#000000" stroked="false">
                <v:path arrowok="t"/>
                <v:fill type="solid"/>
              </v:shape>
            </v:group>
            <v:group style="position:absolute;left:9729;top:2348;width:10;height:20" coordorigin="9729,2348" coordsize="10,20">
              <v:shape style="position:absolute;left:9729;top:2348;width:10;height:20" coordorigin="9729,2348" coordsize="10,20" path="m9729,2367l9739,2367,9739,2348,9729,2348,9729,2367xe" filled="true" fillcolor="#000000" stroked="false">
                <v:path arrowok="t"/>
                <v:fill type="solid"/>
              </v:shape>
            </v:group>
            <v:group style="position:absolute;left:9729;top:2367;width:10;height:20" coordorigin="9729,2367" coordsize="10,20">
              <v:shape style="position:absolute;left:9729;top:2367;width:10;height:20" coordorigin="9729,2367" coordsize="10,20" path="m9729,2386l9739,2386,9739,2367,9729,2367,9729,2386xe" filled="true" fillcolor="#000000" stroked="false">
                <v:path arrowok="t"/>
                <v:fill type="solid"/>
              </v:shape>
            </v:group>
            <v:group style="position:absolute;left:9729;top:2386;width:10;height:20" coordorigin="9729,2386" coordsize="10,20">
              <v:shape style="position:absolute;left:9729;top:2386;width:10;height:20" coordorigin="9729,2386" coordsize="10,20" path="m9729,2405l9739,2405,9739,2386,9729,2386,9729,2405xe" filled="true" fillcolor="#000000" stroked="false">
                <v:path arrowok="t"/>
                <v:fill type="solid"/>
              </v:shape>
            </v:group>
            <v:group style="position:absolute;left:9729;top:2405;width:10;height:20" coordorigin="9729,2405" coordsize="10,20">
              <v:shape style="position:absolute;left:9729;top:2405;width:10;height:20" coordorigin="9729,2405" coordsize="10,20" path="m9729,2424l9739,2424,9739,2405,9729,2405,9729,2424xe" filled="true" fillcolor="#000000" stroked="false">
                <v:path arrowok="t"/>
                <v:fill type="solid"/>
              </v:shape>
            </v:group>
            <v:group style="position:absolute;left:9729;top:2424;width:10;height:20" coordorigin="9729,2424" coordsize="10,20">
              <v:shape style="position:absolute;left:9729;top:2424;width:10;height:20" coordorigin="9729,2424" coordsize="10,20" path="m9729,2444l9739,2444,9739,2424,9729,2424,9729,2444xe" filled="true" fillcolor="#000000" stroked="false">
                <v:path arrowok="t"/>
                <v:fill type="solid"/>
              </v:shape>
            </v:group>
            <v:group style="position:absolute;left:9729;top:2444;width:10;height:20" coordorigin="9729,2444" coordsize="10,20">
              <v:shape style="position:absolute;left:9729;top:2444;width:10;height:20" coordorigin="9729,2444" coordsize="10,20" path="m9729,2463l9739,2463,9739,2444,9729,2444,9729,2463xe" filled="true" fillcolor="#000000" stroked="false">
                <v:path arrowok="t"/>
                <v:fill type="solid"/>
              </v:shape>
            </v:group>
            <v:group style="position:absolute;left:9729;top:2463;width:10;height:20" coordorigin="9729,2463" coordsize="10,20">
              <v:shape style="position:absolute;left:9729;top:2463;width:10;height:20" coordorigin="9729,2463" coordsize="10,20" path="m9729,2482l9739,2482,9739,2463,9729,2463,9729,2482xe" filled="true" fillcolor="#000000" stroked="false">
                <v:path arrowok="t"/>
                <v:fill type="solid"/>
              </v:shape>
            </v:group>
            <v:group style="position:absolute;left:9729;top:2482;width:10;height:20" coordorigin="9729,2482" coordsize="10,20">
              <v:shape style="position:absolute;left:9729;top:2482;width:10;height:20" coordorigin="9729,2482" coordsize="10,20" path="m9729,2501l9739,2501,9739,2482,9729,2482,9729,2501xe" filled="true" fillcolor="#000000" stroked="false">
                <v:path arrowok="t"/>
                <v:fill type="solid"/>
              </v:shape>
            </v:group>
            <v:group style="position:absolute;left:9729;top:2501;width:10;height:20" coordorigin="9729,2501" coordsize="10,20">
              <v:shape style="position:absolute;left:9729;top:2501;width:10;height:20" coordorigin="9729,2501" coordsize="10,20" path="m9729,2520l9739,2520,9739,2501,9729,2501,9729,2520xe" filled="true" fillcolor="#000000" stroked="false">
                <v:path arrowok="t"/>
                <v:fill type="solid"/>
              </v:shape>
            </v:group>
            <v:group style="position:absolute;left:9729;top:2520;width:10;height:20" coordorigin="9729,2520" coordsize="10,20">
              <v:shape style="position:absolute;left:9729;top:2520;width:10;height:20" coordorigin="9729,2520" coordsize="10,20" path="m9729,2540l9739,2540,9739,2520,9729,2520,9729,2540xe" filled="true" fillcolor="#000000" stroked="false">
                <v:path arrowok="t"/>
                <v:fill type="solid"/>
              </v:shape>
              <v:shape style="position:absolute;left:2410;top:2444;width:967;height:110" type="#_x0000_t75" stroked="false">
                <v:imagedata r:id="rId758" o:title=""/>
              </v:shape>
              <v:shape style="position:absolute;left:3353;top:2540;width:1009;height:14" type="#_x0000_t75" stroked="false">
                <v:imagedata r:id="rId764" o:title=""/>
              </v:shape>
              <v:shape style="position:absolute;left:4347;top:2540;width:830;height:14" type="#_x0000_t75" stroked="false">
                <v:imagedata r:id="rId760" o:title=""/>
              </v:shape>
              <v:shape style="position:absolute;left:5163;top:2540;width:898;height:14" type="#_x0000_t75" stroked="false">
                <v:imagedata r:id="rId765" o:title=""/>
              </v:shape>
              <v:shape style="position:absolute;left:6047;top:2544;width:711;height:10" type="#_x0000_t75" stroked="false">
                <v:imagedata r:id="rId671" o:title=""/>
              </v:shape>
              <v:shape style="position:absolute;left:6753;top:2540;width:1202;height:14" type="#_x0000_t75" stroked="false">
                <v:imagedata r:id="rId762" o:title=""/>
              </v:shape>
              <v:shape style="position:absolute;left:7941;top:2544;width:828;height:10" type="#_x0000_t75" stroked="false">
                <v:imagedata r:id="rId756" o:title=""/>
              </v:shape>
              <v:shape style="position:absolute;left:8764;top:2540;width:975;height:14" type="#_x0000_t75" stroked="false">
                <v:imagedata r:id="rId763" o:title=""/>
              </v:shape>
              <v:shape style="position:absolute;left:9724;top:2544;width:725;height:10" type="#_x0000_t75" stroked="false">
                <v:imagedata r:id="rId669" o:title=""/>
              </v:shape>
            </v:group>
            <v:group style="position:absolute;left:4352;top:2554;width:10;height:20" coordorigin="4352,2554" coordsize="10,20">
              <v:shape style="position:absolute;left:4352;top:2554;width:10;height:20" coordorigin="4352,2554" coordsize="10,20" path="m4352,2573l4362,2573,4362,2554,4352,2554,4352,2573xe" filled="true" fillcolor="#000000" stroked="false">
                <v:path arrowok="t"/>
                <v:fill type="solid"/>
              </v:shape>
            </v:group>
            <v:group style="position:absolute;left:4352;top:2573;width:10;height:20" coordorigin="4352,2573" coordsize="10,20">
              <v:shape style="position:absolute;left:4352;top:2573;width:10;height:20" coordorigin="4352,2573" coordsize="10,20" path="m4352,2592l4362,2592,4362,2573,4352,2573,4352,2592xe" filled="true" fillcolor="#000000" stroked="false">
                <v:path arrowok="t"/>
                <v:fill type="solid"/>
              </v:shape>
            </v:group>
            <v:group style="position:absolute;left:4352;top:2592;width:10;height:20" coordorigin="4352,2592" coordsize="10,20">
              <v:shape style="position:absolute;left:4352;top:2592;width:10;height:20" coordorigin="4352,2592" coordsize="10,20" path="m4352,2612l4362,2612,4362,2592,4352,2592,4352,2612xe" filled="true" fillcolor="#000000" stroked="false">
                <v:path arrowok="t"/>
                <v:fill type="solid"/>
              </v:shape>
            </v:group>
            <v:group style="position:absolute;left:4352;top:2612;width:10;height:20" coordorigin="4352,2612" coordsize="10,20">
              <v:shape style="position:absolute;left:4352;top:2612;width:10;height:20" coordorigin="4352,2612" coordsize="10,20" path="m4352,2631l4362,2631,4362,2612,4352,2612,4352,2631xe" filled="true" fillcolor="#000000" stroked="false">
                <v:path arrowok="t"/>
                <v:fill type="solid"/>
              </v:shape>
            </v:group>
            <v:group style="position:absolute;left:4352;top:2631;width:10;height:20" coordorigin="4352,2631" coordsize="10,20">
              <v:shape style="position:absolute;left:4352;top:2631;width:10;height:20" coordorigin="4352,2631" coordsize="10,20" path="m4352,2650l4362,2650,4362,2631,4352,2631,4352,2650xe" filled="true" fillcolor="#000000" stroked="false">
                <v:path arrowok="t"/>
                <v:fill type="solid"/>
              </v:shape>
            </v:group>
            <v:group style="position:absolute;left:4352;top:2650;width:10;height:20" coordorigin="4352,2650" coordsize="10,20">
              <v:shape style="position:absolute;left:4352;top:2650;width:10;height:20" coordorigin="4352,2650" coordsize="10,20" path="m4352,2669l4362,2669,4362,2650,4352,2650,4352,2669xe" filled="true" fillcolor="#000000" stroked="false">
                <v:path arrowok="t"/>
                <v:fill type="solid"/>
              </v:shape>
            </v:group>
            <v:group style="position:absolute;left:4352;top:2669;width:10;height:20" coordorigin="4352,2669" coordsize="10,20">
              <v:shape style="position:absolute;left:4352;top:2669;width:10;height:20" coordorigin="4352,2669" coordsize="10,20" path="m4352,2688l4362,2688,4362,2669,4352,2669,4352,2688xe" filled="true" fillcolor="#000000" stroked="false">
                <v:path arrowok="t"/>
                <v:fill type="solid"/>
              </v:shape>
            </v:group>
            <v:group style="position:absolute;left:4352;top:2688;width:10;height:20" coordorigin="4352,2688" coordsize="10,20">
              <v:shape style="position:absolute;left:4352;top:2688;width:10;height:20" coordorigin="4352,2688" coordsize="10,20" path="m4352,2708l4362,2708,4362,2688,4352,2688,4352,2708xe" filled="true" fillcolor="#000000" stroked="false">
                <v:path arrowok="t"/>
                <v:fill type="solid"/>
              </v:shape>
            </v:group>
            <v:group style="position:absolute;left:4352;top:2708;width:10;height:20" coordorigin="4352,2708" coordsize="10,20">
              <v:shape style="position:absolute;left:4352;top:2708;width:10;height:20" coordorigin="4352,2708" coordsize="10,20" path="m4352,2727l4362,2727,4362,2708,4352,2708,4352,2727xe" filled="true" fillcolor="#000000" stroked="false">
                <v:path arrowok="t"/>
                <v:fill type="solid"/>
              </v:shape>
            </v:group>
            <v:group style="position:absolute;left:4352;top:2727;width:10;height:20" coordorigin="4352,2727" coordsize="10,20">
              <v:shape style="position:absolute;left:4352;top:2727;width:10;height:20" coordorigin="4352,2727" coordsize="10,20" path="m4352,2746l4362,2746,4362,2727,4352,2727,4352,2746xe" filled="true" fillcolor="#000000" stroked="false">
                <v:path arrowok="t"/>
                <v:fill type="solid"/>
              </v:shape>
            </v:group>
            <v:group style="position:absolute;left:4352;top:2746;width:10;height:20" coordorigin="4352,2746" coordsize="10,20">
              <v:shape style="position:absolute;left:4352;top:2746;width:10;height:20" coordorigin="4352,2746" coordsize="10,20" path="m4352,2765l4362,2765,4362,2746,4352,2746,4352,2765xe" filled="true" fillcolor="#000000" stroked="false">
                <v:path arrowok="t"/>
                <v:fill type="solid"/>
              </v:shape>
            </v:group>
            <v:group style="position:absolute;left:4352;top:2765;width:10;height:20" coordorigin="4352,2765" coordsize="10,20">
              <v:shape style="position:absolute;left:4352;top:2765;width:10;height:20" coordorigin="4352,2765" coordsize="10,20" path="m4352,2784l4362,2784,4362,2765,4352,2765,4352,2784xe" filled="true" fillcolor="#000000" stroked="false">
                <v:path arrowok="t"/>
                <v:fill type="solid"/>
              </v:shape>
            </v:group>
            <v:group style="position:absolute;left:4352;top:2784;width:10;height:20" coordorigin="4352,2784" coordsize="10,20">
              <v:shape style="position:absolute;left:4352;top:2784;width:10;height:20" coordorigin="4352,2784" coordsize="10,20" path="m4352,2804l4362,2804,4362,2784,4352,2784,4352,2804xe" filled="true" fillcolor="#000000" stroked="false">
                <v:path arrowok="t"/>
                <v:fill type="solid"/>
              </v:shape>
            </v:group>
            <v:group style="position:absolute;left:4352;top:2804;width:10;height:20" coordorigin="4352,2804" coordsize="10,20">
              <v:shape style="position:absolute;left:4352;top:2804;width:10;height:20" coordorigin="4352,2804" coordsize="10,20" path="m4352,2823l4362,2823,4362,2804,4352,2804,4352,2823xe" filled="true" fillcolor="#000000" stroked="false">
                <v:path arrowok="t"/>
                <v:fill type="solid"/>
              </v:shape>
            </v:group>
            <v:group style="position:absolute;left:4352;top:2823;width:10;height:20" coordorigin="4352,2823" coordsize="10,20">
              <v:shape style="position:absolute;left:4352;top:2823;width:10;height:20" coordorigin="4352,2823" coordsize="10,20" path="m4352,2842l4362,2842,4362,2823,4352,2823,4352,2842xe" filled="true" fillcolor="#000000" stroked="false">
                <v:path arrowok="t"/>
                <v:fill type="solid"/>
              </v:shape>
            </v:group>
            <v:group style="position:absolute;left:4352;top:2842;width:10;height:20" coordorigin="4352,2842" coordsize="10,20">
              <v:shape style="position:absolute;left:4352;top:2842;width:10;height:20" coordorigin="4352,2842" coordsize="10,20" path="m4352,2861l4362,2861,4362,2842,4352,2842,4352,2861xe" filled="true" fillcolor="#000000" stroked="false">
                <v:path arrowok="t"/>
                <v:fill type="solid"/>
              </v:shape>
            </v:group>
            <v:group style="position:absolute;left:5168;top:2554;width:10;height:20" coordorigin="5168,2554" coordsize="10,20">
              <v:shape style="position:absolute;left:5168;top:2554;width:10;height:20" coordorigin="5168,2554" coordsize="10,20" path="m5168,2573l5178,2573,5178,2554,5168,2554,5168,2573xe" filled="true" fillcolor="#000000" stroked="false">
                <v:path arrowok="t"/>
                <v:fill type="solid"/>
              </v:shape>
            </v:group>
            <v:group style="position:absolute;left:5168;top:2573;width:10;height:20" coordorigin="5168,2573" coordsize="10,20">
              <v:shape style="position:absolute;left:5168;top:2573;width:10;height:20" coordorigin="5168,2573" coordsize="10,20" path="m5168,2592l5178,2592,5178,2573,5168,2573,5168,2592xe" filled="true" fillcolor="#000000" stroked="false">
                <v:path arrowok="t"/>
                <v:fill type="solid"/>
              </v:shape>
            </v:group>
            <v:group style="position:absolute;left:5168;top:2592;width:10;height:20" coordorigin="5168,2592" coordsize="10,20">
              <v:shape style="position:absolute;left:5168;top:2592;width:10;height:20" coordorigin="5168,2592" coordsize="10,20" path="m5168,2612l5178,2612,5178,2592,5168,2592,5168,2612xe" filled="true" fillcolor="#000000" stroked="false">
                <v:path arrowok="t"/>
                <v:fill type="solid"/>
              </v:shape>
            </v:group>
            <v:group style="position:absolute;left:5168;top:2612;width:10;height:20" coordorigin="5168,2612" coordsize="10,20">
              <v:shape style="position:absolute;left:5168;top:2612;width:10;height:20" coordorigin="5168,2612" coordsize="10,20" path="m5168,2631l5178,2631,5178,2612,5168,2612,5168,2631xe" filled="true" fillcolor="#000000" stroked="false">
                <v:path arrowok="t"/>
                <v:fill type="solid"/>
              </v:shape>
            </v:group>
            <v:group style="position:absolute;left:5168;top:2631;width:10;height:20" coordorigin="5168,2631" coordsize="10,20">
              <v:shape style="position:absolute;left:5168;top:2631;width:10;height:20" coordorigin="5168,2631" coordsize="10,20" path="m5168,2650l5178,2650,5178,2631,5168,2631,5168,2650xe" filled="true" fillcolor="#000000" stroked="false">
                <v:path arrowok="t"/>
                <v:fill type="solid"/>
              </v:shape>
            </v:group>
            <v:group style="position:absolute;left:5168;top:2650;width:10;height:20" coordorigin="5168,2650" coordsize="10,20">
              <v:shape style="position:absolute;left:5168;top:2650;width:10;height:20" coordorigin="5168,2650" coordsize="10,20" path="m5168,2669l5178,2669,5178,2650,5168,2650,5168,2669xe" filled="true" fillcolor="#000000" stroked="false">
                <v:path arrowok="t"/>
                <v:fill type="solid"/>
              </v:shape>
            </v:group>
            <v:group style="position:absolute;left:5168;top:2669;width:10;height:20" coordorigin="5168,2669" coordsize="10,20">
              <v:shape style="position:absolute;left:5168;top:2669;width:10;height:20" coordorigin="5168,2669" coordsize="10,20" path="m5168,2688l5178,2688,5178,2669,5168,2669,5168,2688xe" filled="true" fillcolor="#000000" stroked="false">
                <v:path arrowok="t"/>
                <v:fill type="solid"/>
              </v:shape>
            </v:group>
            <v:group style="position:absolute;left:5168;top:2688;width:10;height:20" coordorigin="5168,2688" coordsize="10,20">
              <v:shape style="position:absolute;left:5168;top:2688;width:10;height:20" coordorigin="5168,2688" coordsize="10,20" path="m5168,2708l5178,2708,5178,2688,5168,2688,5168,2708xe" filled="true" fillcolor="#000000" stroked="false">
                <v:path arrowok="t"/>
                <v:fill type="solid"/>
              </v:shape>
            </v:group>
            <v:group style="position:absolute;left:5168;top:2708;width:10;height:20" coordorigin="5168,2708" coordsize="10,20">
              <v:shape style="position:absolute;left:5168;top:2708;width:10;height:20" coordorigin="5168,2708" coordsize="10,20" path="m5168,2727l5178,2727,5178,2708,5168,2708,5168,2727xe" filled="true" fillcolor="#000000" stroked="false">
                <v:path arrowok="t"/>
                <v:fill type="solid"/>
              </v:shape>
            </v:group>
            <v:group style="position:absolute;left:5168;top:2727;width:10;height:20" coordorigin="5168,2727" coordsize="10,20">
              <v:shape style="position:absolute;left:5168;top:2727;width:10;height:20" coordorigin="5168,2727" coordsize="10,20" path="m5168,2746l5178,2746,5178,2727,5168,2727,5168,2746xe" filled="true" fillcolor="#000000" stroked="false">
                <v:path arrowok="t"/>
                <v:fill type="solid"/>
              </v:shape>
            </v:group>
            <v:group style="position:absolute;left:5168;top:2746;width:10;height:20" coordorigin="5168,2746" coordsize="10,20">
              <v:shape style="position:absolute;left:5168;top:2746;width:10;height:20" coordorigin="5168,2746" coordsize="10,20" path="m5168,2765l5178,2765,5178,2746,5168,2746,5168,2765xe" filled="true" fillcolor="#000000" stroked="false">
                <v:path arrowok="t"/>
                <v:fill type="solid"/>
              </v:shape>
            </v:group>
            <v:group style="position:absolute;left:5168;top:2765;width:10;height:20" coordorigin="5168,2765" coordsize="10,20">
              <v:shape style="position:absolute;left:5168;top:2765;width:10;height:20" coordorigin="5168,2765" coordsize="10,20" path="m5168,2784l5178,2784,5178,2765,5168,2765,5168,2784xe" filled="true" fillcolor="#000000" stroked="false">
                <v:path arrowok="t"/>
                <v:fill type="solid"/>
              </v:shape>
            </v:group>
            <v:group style="position:absolute;left:5168;top:2784;width:10;height:20" coordorigin="5168,2784" coordsize="10,20">
              <v:shape style="position:absolute;left:5168;top:2784;width:10;height:20" coordorigin="5168,2784" coordsize="10,20" path="m5168,2804l5178,2804,5178,2784,5168,2784,5168,2804xe" filled="true" fillcolor="#000000" stroked="false">
                <v:path arrowok="t"/>
                <v:fill type="solid"/>
              </v:shape>
            </v:group>
            <v:group style="position:absolute;left:5168;top:2804;width:10;height:20" coordorigin="5168,2804" coordsize="10,20">
              <v:shape style="position:absolute;left:5168;top:2804;width:10;height:20" coordorigin="5168,2804" coordsize="10,20" path="m5168,2823l5178,2823,5178,2804,5168,2804,5168,2823xe" filled="true" fillcolor="#000000" stroked="false">
                <v:path arrowok="t"/>
                <v:fill type="solid"/>
              </v:shape>
            </v:group>
            <v:group style="position:absolute;left:5168;top:2823;width:10;height:20" coordorigin="5168,2823" coordsize="10,20">
              <v:shape style="position:absolute;left:5168;top:2823;width:10;height:20" coordorigin="5168,2823" coordsize="10,20" path="m5168,2842l5178,2842,5178,2823,5168,2823,5168,2842xe" filled="true" fillcolor="#000000" stroked="false">
                <v:path arrowok="t"/>
                <v:fill type="solid"/>
              </v:shape>
            </v:group>
            <v:group style="position:absolute;left:5168;top:2842;width:10;height:20" coordorigin="5168,2842" coordsize="10,20">
              <v:shape style="position:absolute;left:5168;top:2842;width:10;height:20" coordorigin="5168,2842" coordsize="10,20" path="m5168,2861l5178,2861,5178,2842,5168,2842,5168,2861xe" filled="true" fillcolor="#000000" stroked="false">
                <v:path arrowok="t"/>
                <v:fill type="solid"/>
              </v:shape>
            </v:group>
            <v:group style="position:absolute;left:6051;top:2554;width:10;height:20" coordorigin="6051,2554" coordsize="10,20">
              <v:shape style="position:absolute;left:6051;top:2554;width:10;height:20" coordorigin="6051,2554" coordsize="10,20" path="m6051,2573l6061,2573,6061,2554,6051,2554,6051,2573xe" filled="true" fillcolor="#000000" stroked="false">
                <v:path arrowok="t"/>
                <v:fill type="solid"/>
              </v:shape>
            </v:group>
            <v:group style="position:absolute;left:6051;top:2573;width:10;height:20" coordorigin="6051,2573" coordsize="10,20">
              <v:shape style="position:absolute;left:6051;top:2573;width:10;height:20" coordorigin="6051,2573" coordsize="10,20" path="m6051,2592l6061,2592,6061,2573,6051,2573,6051,2592xe" filled="true" fillcolor="#000000" stroked="false">
                <v:path arrowok="t"/>
                <v:fill type="solid"/>
              </v:shape>
            </v:group>
            <v:group style="position:absolute;left:6051;top:2592;width:10;height:20" coordorigin="6051,2592" coordsize="10,20">
              <v:shape style="position:absolute;left:6051;top:2592;width:10;height:20" coordorigin="6051,2592" coordsize="10,20" path="m6051,2612l6061,2612,6061,2592,6051,2592,6051,2612xe" filled="true" fillcolor="#000000" stroked="false">
                <v:path arrowok="t"/>
                <v:fill type="solid"/>
              </v:shape>
            </v:group>
            <v:group style="position:absolute;left:6051;top:2612;width:10;height:20" coordorigin="6051,2612" coordsize="10,20">
              <v:shape style="position:absolute;left:6051;top:2612;width:10;height:20" coordorigin="6051,2612" coordsize="10,20" path="m6051,2631l6061,2631,6061,2612,6051,2612,6051,2631xe" filled="true" fillcolor="#000000" stroked="false">
                <v:path arrowok="t"/>
                <v:fill type="solid"/>
              </v:shape>
            </v:group>
            <v:group style="position:absolute;left:6051;top:2631;width:10;height:20" coordorigin="6051,2631" coordsize="10,20">
              <v:shape style="position:absolute;left:6051;top:2631;width:10;height:20" coordorigin="6051,2631" coordsize="10,20" path="m6051,2650l6061,2650,6061,2631,6051,2631,6051,2650xe" filled="true" fillcolor="#000000" stroked="false">
                <v:path arrowok="t"/>
                <v:fill type="solid"/>
              </v:shape>
            </v:group>
            <v:group style="position:absolute;left:6051;top:2650;width:10;height:20" coordorigin="6051,2650" coordsize="10,20">
              <v:shape style="position:absolute;left:6051;top:2650;width:10;height:20" coordorigin="6051,2650" coordsize="10,20" path="m6051,2669l6061,2669,6061,2650,6051,2650,6051,2669xe" filled="true" fillcolor="#000000" stroked="false">
                <v:path arrowok="t"/>
                <v:fill type="solid"/>
              </v:shape>
            </v:group>
            <v:group style="position:absolute;left:6051;top:2669;width:10;height:20" coordorigin="6051,2669" coordsize="10,20">
              <v:shape style="position:absolute;left:6051;top:2669;width:10;height:20" coordorigin="6051,2669" coordsize="10,20" path="m6051,2688l6061,2688,6061,2669,6051,2669,6051,2688xe" filled="true" fillcolor="#000000" stroked="false">
                <v:path arrowok="t"/>
                <v:fill type="solid"/>
              </v:shape>
            </v:group>
            <v:group style="position:absolute;left:6051;top:2688;width:10;height:20" coordorigin="6051,2688" coordsize="10,20">
              <v:shape style="position:absolute;left:6051;top:2688;width:10;height:20" coordorigin="6051,2688" coordsize="10,20" path="m6051,2708l6061,2708,6061,2688,6051,2688,6051,2708xe" filled="true" fillcolor="#000000" stroked="false">
                <v:path arrowok="t"/>
                <v:fill type="solid"/>
              </v:shape>
            </v:group>
            <v:group style="position:absolute;left:6051;top:2708;width:10;height:20" coordorigin="6051,2708" coordsize="10,20">
              <v:shape style="position:absolute;left:6051;top:2708;width:10;height:20" coordorigin="6051,2708" coordsize="10,20" path="m6051,2727l6061,2727,6061,2708,6051,2708,6051,2727xe" filled="true" fillcolor="#000000" stroked="false">
                <v:path arrowok="t"/>
                <v:fill type="solid"/>
              </v:shape>
            </v:group>
            <v:group style="position:absolute;left:6051;top:2727;width:10;height:20" coordorigin="6051,2727" coordsize="10,20">
              <v:shape style="position:absolute;left:6051;top:2727;width:10;height:20" coordorigin="6051,2727" coordsize="10,20" path="m6051,2746l6061,2746,6061,2727,6051,2727,6051,2746xe" filled="true" fillcolor="#000000" stroked="false">
                <v:path arrowok="t"/>
                <v:fill type="solid"/>
              </v:shape>
            </v:group>
            <v:group style="position:absolute;left:6051;top:2746;width:10;height:20" coordorigin="6051,2746" coordsize="10,20">
              <v:shape style="position:absolute;left:6051;top:2746;width:10;height:20" coordorigin="6051,2746" coordsize="10,20" path="m6051,2765l6061,2765,6061,2746,6051,2746,6051,2765xe" filled="true" fillcolor="#000000" stroked="false">
                <v:path arrowok="t"/>
                <v:fill type="solid"/>
              </v:shape>
            </v:group>
            <v:group style="position:absolute;left:6051;top:2765;width:10;height:20" coordorigin="6051,2765" coordsize="10,20">
              <v:shape style="position:absolute;left:6051;top:2765;width:10;height:20" coordorigin="6051,2765" coordsize="10,20" path="m6051,2784l6061,2784,6061,2765,6051,2765,6051,2784xe" filled="true" fillcolor="#000000" stroked="false">
                <v:path arrowok="t"/>
                <v:fill type="solid"/>
              </v:shape>
            </v:group>
            <v:group style="position:absolute;left:6051;top:2784;width:10;height:20" coordorigin="6051,2784" coordsize="10,20">
              <v:shape style="position:absolute;left:6051;top:2784;width:10;height:20" coordorigin="6051,2784" coordsize="10,20" path="m6051,2804l6061,2804,6061,2784,6051,2784,6051,2804xe" filled="true" fillcolor="#000000" stroked="false">
                <v:path arrowok="t"/>
                <v:fill type="solid"/>
              </v:shape>
            </v:group>
            <v:group style="position:absolute;left:6051;top:2804;width:10;height:20" coordorigin="6051,2804" coordsize="10,20">
              <v:shape style="position:absolute;left:6051;top:2804;width:10;height:20" coordorigin="6051,2804" coordsize="10,20" path="m6051,2823l6061,2823,6061,2804,6051,2804,6051,2823xe" filled="true" fillcolor="#000000" stroked="false">
                <v:path arrowok="t"/>
                <v:fill type="solid"/>
              </v:shape>
            </v:group>
            <v:group style="position:absolute;left:6051;top:2823;width:10;height:20" coordorigin="6051,2823" coordsize="10,20">
              <v:shape style="position:absolute;left:6051;top:2823;width:10;height:20" coordorigin="6051,2823" coordsize="10,20" path="m6051,2842l6061,2842,6061,2823,6051,2823,6051,2842xe" filled="true" fillcolor="#000000" stroked="false">
                <v:path arrowok="t"/>
                <v:fill type="solid"/>
              </v:shape>
            </v:group>
            <v:group style="position:absolute;left:6051;top:2842;width:10;height:20" coordorigin="6051,2842" coordsize="10,20">
              <v:shape style="position:absolute;left:6051;top:2842;width:10;height:20" coordorigin="6051,2842" coordsize="10,20" path="m6051,2861l6061,2861,6061,2842,6051,2842,6051,2861xe" filled="true" fillcolor="#000000" stroked="false">
                <v:path arrowok="t"/>
                <v:fill type="solid"/>
              </v:shape>
            </v:group>
            <v:group style="position:absolute;left:6757;top:2554;width:10;height:20" coordorigin="6757,2554" coordsize="10,20">
              <v:shape style="position:absolute;left:6757;top:2554;width:10;height:20" coordorigin="6757,2554" coordsize="10,20" path="m6757,2573l6767,2573,6767,2554,6757,2554,6757,2573xe" filled="true" fillcolor="#000000" stroked="false">
                <v:path arrowok="t"/>
                <v:fill type="solid"/>
              </v:shape>
            </v:group>
            <v:group style="position:absolute;left:6757;top:2573;width:10;height:20" coordorigin="6757,2573" coordsize="10,20">
              <v:shape style="position:absolute;left:6757;top:2573;width:10;height:20" coordorigin="6757,2573" coordsize="10,20" path="m6757,2592l6767,2592,6767,2573,6757,2573,6757,2592xe" filled="true" fillcolor="#000000" stroked="false">
                <v:path arrowok="t"/>
                <v:fill type="solid"/>
              </v:shape>
            </v:group>
            <v:group style="position:absolute;left:6757;top:2592;width:10;height:20" coordorigin="6757,2592" coordsize="10,20">
              <v:shape style="position:absolute;left:6757;top:2592;width:10;height:20" coordorigin="6757,2592" coordsize="10,20" path="m6757,2612l6767,2612,6767,2592,6757,2592,6757,2612xe" filled="true" fillcolor="#000000" stroked="false">
                <v:path arrowok="t"/>
                <v:fill type="solid"/>
              </v:shape>
            </v:group>
            <v:group style="position:absolute;left:6757;top:2612;width:10;height:20" coordorigin="6757,2612" coordsize="10,20">
              <v:shape style="position:absolute;left:6757;top:2612;width:10;height:20" coordorigin="6757,2612" coordsize="10,20" path="m6757,2631l6767,2631,6767,2612,6757,2612,6757,2631xe" filled="true" fillcolor="#000000" stroked="false">
                <v:path arrowok="t"/>
                <v:fill type="solid"/>
              </v:shape>
            </v:group>
            <v:group style="position:absolute;left:6757;top:2631;width:10;height:20" coordorigin="6757,2631" coordsize="10,20">
              <v:shape style="position:absolute;left:6757;top:2631;width:10;height:20" coordorigin="6757,2631" coordsize="10,20" path="m6757,2650l6767,2650,6767,2631,6757,2631,6757,2650xe" filled="true" fillcolor="#000000" stroked="false">
                <v:path arrowok="t"/>
                <v:fill type="solid"/>
              </v:shape>
            </v:group>
            <v:group style="position:absolute;left:6757;top:2650;width:10;height:20" coordorigin="6757,2650" coordsize="10,20">
              <v:shape style="position:absolute;left:6757;top:2650;width:10;height:20" coordorigin="6757,2650" coordsize="10,20" path="m6757,2669l6767,2669,6767,2650,6757,2650,6757,2669xe" filled="true" fillcolor="#000000" stroked="false">
                <v:path arrowok="t"/>
                <v:fill type="solid"/>
              </v:shape>
            </v:group>
            <v:group style="position:absolute;left:6757;top:2669;width:10;height:20" coordorigin="6757,2669" coordsize="10,20">
              <v:shape style="position:absolute;left:6757;top:2669;width:10;height:20" coordorigin="6757,2669" coordsize="10,20" path="m6757,2688l6767,2688,6767,2669,6757,2669,6757,2688xe" filled="true" fillcolor="#000000" stroked="false">
                <v:path arrowok="t"/>
                <v:fill type="solid"/>
              </v:shape>
            </v:group>
            <v:group style="position:absolute;left:6757;top:2688;width:10;height:20" coordorigin="6757,2688" coordsize="10,20">
              <v:shape style="position:absolute;left:6757;top:2688;width:10;height:20" coordorigin="6757,2688" coordsize="10,20" path="m6757,2708l6767,2708,6767,2688,6757,2688,6757,2708xe" filled="true" fillcolor="#000000" stroked="false">
                <v:path arrowok="t"/>
                <v:fill type="solid"/>
              </v:shape>
            </v:group>
            <v:group style="position:absolute;left:6757;top:2708;width:10;height:20" coordorigin="6757,2708" coordsize="10,20">
              <v:shape style="position:absolute;left:6757;top:2708;width:10;height:20" coordorigin="6757,2708" coordsize="10,20" path="m6757,2727l6767,2727,6767,2708,6757,2708,6757,2727xe" filled="true" fillcolor="#000000" stroked="false">
                <v:path arrowok="t"/>
                <v:fill type="solid"/>
              </v:shape>
            </v:group>
            <v:group style="position:absolute;left:6757;top:2727;width:10;height:20" coordorigin="6757,2727" coordsize="10,20">
              <v:shape style="position:absolute;left:6757;top:2727;width:10;height:20" coordorigin="6757,2727" coordsize="10,20" path="m6757,2746l6767,2746,6767,2727,6757,2727,6757,2746xe" filled="true" fillcolor="#000000" stroked="false">
                <v:path arrowok="t"/>
                <v:fill type="solid"/>
              </v:shape>
            </v:group>
            <v:group style="position:absolute;left:6757;top:2746;width:10;height:20" coordorigin="6757,2746" coordsize="10,20">
              <v:shape style="position:absolute;left:6757;top:2746;width:10;height:20" coordorigin="6757,2746" coordsize="10,20" path="m6757,2765l6767,2765,6767,2746,6757,2746,6757,2765xe" filled="true" fillcolor="#000000" stroked="false">
                <v:path arrowok="t"/>
                <v:fill type="solid"/>
              </v:shape>
            </v:group>
            <v:group style="position:absolute;left:6757;top:2765;width:10;height:20" coordorigin="6757,2765" coordsize="10,20">
              <v:shape style="position:absolute;left:6757;top:2765;width:10;height:20" coordorigin="6757,2765" coordsize="10,20" path="m6757,2784l6767,2784,6767,2765,6757,2765,6757,2784xe" filled="true" fillcolor="#000000" stroked="false">
                <v:path arrowok="t"/>
                <v:fill type="solid"/>
              </v:shape>
            </v:group>
            <v:group style="position:absolute;left:6757;top:2784;width:10;height:20" coordorigin="6757,2784" coordsize="10,20">
              <v:shape style="position:absolute;left:6757;top:2784;width:10;height:20" coordorigin="6757,2784" coordsize="10,20" path="m6757,2804l6767,2804,6767,2784,6757,2784,6757,2804xe" filled="true" fillcolor="#000000" stroked="false">
                <v:path arrowok="t"/>
                <v:fill type="solid"/>
              </v:shape>
            </v:group>
            <v:group style="position:absolute;left:6757;top:2804;width:10;height:20" coordorigin="6757,2804" coordsize="10,20">
              <v:shape style="position:absolute;left:6757;top:2804;width:10;height:20" coordorigin="6757,2804" coordsize="10,20" path="m6757,2823l6767,2823,6767,2804,6757,2804,6757,2823xe" filled="true" fillcolor="#000000" stroked="false">
                <v:path arrowok="t"/>
                <v:fill type="solid"/>
              </v:shape>
            </v:group>
            <v:group style="position:absolute;left:6757;top:2823;width:10;height:20" coordorigin="6757,2823" coordsize="10,20">
              <v:shape style="position:absolute;left:6757;top:2823;width:10;height:20" coordorigin="6757,2823" coordsize="10,20" path="m6757,2842l6767,2842,6767,2823,6757,2823,6757,2842xe" filled="true" fillcolor="#000000" stroked="false">
                <v:path arrowok="t"/>
                <v:fill type="solid"/>
              </v:shape>
            </v:group>
            <v:group style="position:absolute;left:6757;top:2842;width:10;height:20" coordorigin="6757,2842" coordsize="10,20">
              <v:shape style="position:absolute;left:6757;top:2842;width:10;height:20" coordorigin="6757,2842" coordsize="10,20" path="m6757,2861l6767,2861,6767,2842,6757,2842,6757,2861xe" filled="true" fillcolor="#000000" stroked="false">
                <v:path arrowok="t"/>
                <v:fill type="solid"/>
              </v:shape>
            </v:group>
            <v:group style="position:absolute;left:6757;top:2864;width:10;height:2" coordorigin="6757,2864" coordsize="10,2">
              <v:shape style="position:absolute;left:6757;top:2864;width:10;height:2" coordorigin="6757,2864" coordsize="10,0" path="m6757,2864l6767,2864e" filled="false" stroked="true" strokeweight=".23999pt" strokecolor="#000000">
                <v:path arrowok="t"/>
              </v:shape>
            </v:group>
            <v:group style="position:absolute;left:7945;top:2554;width:10;height:20" coordorigin="7945,2554" coordsize="10,20">
              <v:shape style="position:absolute;left:7945;top:2554;width:10;height:20" coordorigin="7945,2554" coordsize="10,20" path="m7945,2573l7955,2573,7955,2554,7945,2554,7945,2573xe" filled="true" fillcolor="#000000" stroked="false">
                <v:path arrowok="t"/>
                <v:fill type="solid"/>
              </v:shape>
            </v:group>
            <v:group style="position:absolute;left:7945;top:2573;width:10;height:20" coordorigin="7945,2573" coordsize="10,20">
              <v:shape style="position:absolute;left:7945;top:2573;width:10;height:20" coordorigin="7945,2573" coordsize="10,20" path="m7945,2592l7955,2592,7955,2573,7945,2573,7945,2592xe" filled="true" fillcolor="#000000" stroked="false">
                <v:path arrowok="t"/>
                <v:fill type="solid"/>
              </v:shape>
            </v:group>
            <v:group style="position:absolute;left:7945;top:2592;width:10;height:20" coordorigin="7945,2592" coordsize="10,20">
              <v:shape style="position:absolute;left:7945;top:2592;width:10;height:20" coordorigin="7945,2592" coordsize="10,20" path="m7945,2612l7955,2612,7955,2592,7945,2592,7945,2612xe" filled="true" fillcolor="#000000" stroked="false">
                <v:path arrowok="t"/>
                <v:fill type="solid"/>
              </v:shape>
            </v:group>
            <v:group style="position:absolute;left:7945;top:2612;width:10;height:20" coordorigin="7945,2612" coordsize="10,20">
              <v:shape style="position:absolute;left:7945;top:2612;width:10;height:20" coordorigin="7945,2612" coordsize="10,20" path="m7945,2631l7955,2631,7955,2612,7945,2612,7945,2631xe" filled="true" fillcolor="#000000" stroked="false">
                <v:path arrowok="t"/>
                <v:fill type="solid"/>
              </v:shape>
            </v:group>
            <v:group style="position:absolute;left:7945;top:2631;width:10;height:20" coordorigin="7945,2631" coordsize="10,20">
              <v:shape style="position:absolute;left:7945;top:2631;width:10;height:20" coordorigin="7945,2631" coordsize="10,20" path="m7945,2650l7955,2650,7955,2631,7945,2631,7945,2650xe" filled="true" fillcolor="#000000" stroked="false">
                <v:path arrowok="t"/>
                <v:fill type="solid"/>
              </v:shape>
            </v:group>
            <v:group style="position:absolute;left:7945;top:2650;width:10;height:20" coordorigin="7945,2650" coordsize="10,20">
              <v:shape style="position:absolute;left:7945;top:2650;width:10;height:20" coordorigin="7945,2650" coordsize="10,20" path="m7945,2669l7955,2669,7955,2650,7945,2650,7945,2669xe" filled="true" fillcolor="#000000" stroked="false">
                <v:path arrowok="t"/>
                <v:fill type="solid"/>
              </v:shape>
            </v:group>
            <v:group style="position:absolute;left:7945;top:2669;width:10;height:20" coordorigin="7945,2669" coordsize="10,20">
              <v:shape style="position:absolute;left:7945;top:2669;width:10;height:20" coordorigin="7945,2669" coordsize="10,20" path="m7945,2688l7955,2688,7955,2669,7945,2669,7945,2688xe" filled="true" fillcolor="#000000" stroked="false">
                <v:path arrowok="t"/>
                <v:fill type="solid"/>
              </v:shape>
            </v:group>
            <v:group style="position:absolute;left:7945;top:2688;width:10;height:20" coordorigin="7945,2688" coordsize="10,20">
              <v:shape style="position:absolute;left:7945;top:2688;width:10;height:20" coordorigin="7945,2688" coordsize="10,20" path="m7945,2708l7955,2708,7955,2688,7945,2688,7945,2708xe" filled="true" fillcolor="#000000" stroked="false">
                <v:path arrowok="t"/>
                <v:fill type="solid"/>
              </v:shape>
            </v:group>
            <v:group style="position:absolute;left:7945;top:2708;width:10;height:20" coordorigin="7945,2708" coordsize="10,20">
              <v:shape style="position:absolute;left:7945;top:2708;width:10;height:20" coordorigin="7945,2708" coordsize="10,20" path="m7945,2727l7955,2727,7955,2708,7945,2708,7945,2727xe" filled="true" fillcolor="#000000" stroked="false">
                <v:path arrowok="t"/>
                <v:fill type="solid"/>
              </v:shape>
            </v:group>
            <v:group style="position:absolute;left:7945;top:2727;width:10;height:20" coordorigin="7945,2727" coordsize="10,20">
              <v:shape style="position:absolute;left:7945;top:2727;width:10;height:20" coordorigin="7945,2727" coordsize="10,20" path="m7945,2746l7955,2746,7955,2727,7945,2727,7945,2746xe" filled="true" fillcolor="#000000" stroked="false">
                <v:path arrowok="t"/>
                <v:fill type="solid"/>
              </v:shape>
            </v:group>
            <v:group style="position:absolute;left:7945;top:2746;width:10;height:20" coordorigin="7945,2746" coordsize="10,20">
              <v:shape style="position:absolute;left:7945;top:2746;width:10;height:20" coordorigin="7945,2746" coordsize="10,20" path="m7945,2765l7955,2765,7955,2746,7945,2746,7945,2765xe" filled="true" fillcolor="#000000" stroked="false">
                <v:path arrowok="t"/>
                <v:fill type="solid"/>
              </v:shape>
            </v:group>
            <v:group style="position:absolute;left:7945;top:2765;width:10;height:20" coordorigin="7945,2765" coordsize="10,20">
              <v:shape style="position:absolute;left:7945;top:2765;width:10;height:20" coordorigin="7945,2765" coordsize="10,20" path="m7945,2784l7955,2784,7955,2765,7945,2765,7945,2784xe" filled="true" fillcolor="#000000" stroked="false">
                <v:path arrowok="t"/>
                <v:fill type="solid"/>
              </v:shape>
            </v:group>
            <v:group style="position:absolute;left:7945;top:2784;width:10;height:20" coordorigin="7945,2784" coordsize="10,20">
              <v:shape style="position:absolute;left:7945;top:2784;width:10;height:20" coordorigin="7945,2784" coordsize="10,20" path="m7945,2804l7955,2804,7955,2784,7945,2784,7945,2804xe" filled="true" fillcolor="#000000" stroked="false">
                <v:path arrowok="t"/>
                <v:fill type="solid"/>
              </v:shape>
            </v:group>
            <v:group style="position:absolute;left:7945;top:2804;width:10;height:20" coordorigin="7945,2804" coordsize="10,20">
              <v:shape style="position:absolute;left:7945;top:2804;width:10;height:20" coordorigin="7945,2804" coordsize="10,20" path="m7945,2823l7955,2823,7955,2804,7945,2804,7945,2823xe" filled="true" fillcolor="#000000" stroked="false">
                <v:path arrowok="t"/>
                <v:fill type="solid"/>
              </v:shape>
            </v:group>
            <v:group style="position:absolute;left:7945;top:2823;width:10;height:20" coordorigin="7945,2823" coordsize="10,20">
              <v:shape style="position:absolute;left:7945;top:2823;width:10;height:20" coordorigin="7945,2823" coordsize="10,20" path="m7945,2842l7955,2842,7955,2823,7945,2823,7945,2842xe" filled="true" fillcolor="#000000" stroked="false">
                <v:path arrowok="t"/>
                <v:fill type="solid"/>
              </v:shape>
            </v:group>
            <v:group style="position:absolute;left:7945;top:2842;width:10;height:20" coordorigin="7945,2842" coordsize="10,20">
              <v:shape style="position:absolute;left:7945;top:2842;width:10;height:20" coordorigin="7945,2842" coordsize="10,20" path="m7945,2861l7955,2861,7955,2842,7945,2842,7945,2861xe" filled="true" fillcolor="#000000" stroked="false">
                <v:path arrowok="t"/>
                <v:fill type="solid"/>
              </v:shape>
            </v:group>
            <v:group style="position:absolute;left:8769;top:2554;width:10;height:20" coordorigin="8769,2554" coordsize="10,20">
              <v:shape style="position:absolute;left:8769;top:2554;width:10;height:20" coordorigin="8769,2554" coordsize="10,20" path="m8769,2573l8778,2573,8778,2554,8769,2554,8769,2573xe" filled="true" fillcolor="#000000" stroked="false">
                <v:path arrowok="t"/>
                <v:fill type="solid"/>
              </v:shape>
            </v:group>
            <v:group style="position:absolute;left:8769;top:2573;width:10;height:20" coordorigin="8769,2573" coordsize="10,20">
              <v:shape style="position:absolute;left:8769;top:2573;width:10;height:20" coordorigin="8769,2573" coordsize="10,20" path="m8769,2592l8778,2592,8778,2573,8769,2573,8769,2592xe" filled="true" fillcolor="#000000" stroked="false">
                <v:path arrowok="t"/>
                <v:fill type="solid"/>
              </v:shape>
            </v:group>
            <v:group style="position:absolute;left:8769;top:2592;width:10;height:20" coordorigin="8769,2592" coordsize="10,20">
              <v:shape style="position:absolute;left:8769;top:2592;width:10;height:20" coordorigin="8769,2592" coordsize="10,20" path="m8769,2612l8778,2612,8778,2592,8769,2592,8769,2612xe" filled="true" fillcolor="#000000" stroked="false">
                <v:path arrowok="t"/>
                <v:fill type="solid"/>
              </v:shape>
            </v:group>
            <v:group style="position:absolute;left:8769;top:2612;width:10;height:20" coordorigin="8769,2612" coordsize="10,20">
              <v:shape style="position:absolute;left:8769;top:2612;width:10;height:20" coordorigin="8769,2612" coordsize="10,20" path="m8769,2631l8778,2631,8778,2612,8769,2612,8769,2631xe" filled="true" fillcolor="#000000" stroked="false">
                <v:path arrowok="t"/>
                <v:fill type="solid"/>
              </v:shape>
            </v:group>
            <v:group style="position:absolute;left:8769;top:2631;width:10;height:20" coordorigin="8769,2631" coordsize="10,20">
              <v:shape style="position:absolute;left:8769;top:2631;width:10;height:20" coordorigin="8769,2631" coordsize="10,20" path="m8769,2650l8778,2650,8778,2631,8769,2631,8769,2650xe" filled="true" fillcolor="#000000" stroked="false">
                <v:path arrowok="t"/>
                <v:fill type="solid"/>
              </v:shape>
            </v:group>
            <v:group style="position:absolute;left:8769;top:2650;width:10;height:20" coordorigin="8769,2650" coordsize="10,20">
              <v:shape style="position:absolute;left:8769;top:2650;width:10;height:20" coordorigin="8769,2650" coordsize="10,20" path="m8769,2669l8778,2669,8778,2650,8769,2650,8769,2669xe" filled="true" fillcolor="#000000" stroked="false">
                <v:path arrowok="t"/>
                <v:fill type="solid"/>
              </v:shape>
            </v:group>
            <v:group style="position:absolute;left:8769;top:2669;width:10;height:20" coordorigin="8769,2669" coordsize="10,20">
              <v:shape style="position:absolute;left:8769;top:2669;width:10;height:20" coordorigin="8769,2669" coordsize="10,20" path="m8769,2688l8778,2688,8778,2669,8769,2669,8769,2688xe" filled="true" fillcolor="#000000" stroked="false">
                <v:path arrowok="t"/>
                <v:fill type="solid"/>
              </v:shape>
            </v:group>
            <v:group style="position:absolute;left:8769;top:2688;width:10;height:20" coordorigin="8769,2688" coordsize="10,20">
              <v:shape style="position:absolute;left:8769;top:2688;width:10;height:20" coordorigin="8769,2688" coordsize="10,20" path="m8769,2708l8778,2708,8778,2688,8769,2688,8769,2708xe" filled="true" fillcolor="#000000" stroked="false">
                <v:path arrowok="t"/>
                <v:fill type="solid"/>
              </v:shape>
            </v:group>
            <v:group style="position:absolute;left:8769;top:2708;width:10;height:20" coordorigin="8769,2708" coordsize="10,20">
              <v:shape style="position:absolute;left:8769;top:2708;width:10;height:20" coordorigin="8769,2708" coordsize="10,20" path="m8769,2727l8778,2727,8778,2708,8769,2708,8769,2727xe" filled="true" fillcolor="#000000" stroked="false">
                <v:path arrowok="t"/>
                <v:fill type="solid"/>
              </v:shape>
            </v:group>
            <v:group style="position:absolute;left:8769;top:2727;width:10;height:20" coordorigin="8769,2727" coordsize="10,20">
              <v:shape style="position:absolute;left:8769;top:2727;width:10;height:20" coordorigin="8769,2727" coordsize="10,20" path="m8769,2746l8778,2746,8778,2727,8769,2727,8769,2746xe" filled="true" fillcolor="#000000" stroked="false">
                <v:path arrowok="t"/>
                <v:fill type="solid"/>
              </v:shape>
            </v:group>
            <v:group style="position:absolute;left:8769;top:2746;width:10;height:20" coordorigin="8769,2746" coordsize="10,20">
              <v:shape style="position:absolute;left:8769;top:2746;width:10;height:20" coordorigin="8769,2746" coordsize="10,20" path="m8769,2765l8778,2765,8778,2746,8769,2746,8769,2765xe" filled="true" fillcolor="#000000" stroked="false">
                <v:path arrowok="t"/>
                <v:fill type="solid"/>
              </v:shape>
            </v:group>
            <v:group style="position:absolute;left:8769;top:2765;width:10;height:20" coordorigin="8769,2765" coordsize="10,20">
              <v:shape style="position:absolute;left:8769;top:2765;width:10;height:20" coordorigin="8769,2765" coordsize="10,20" path="m8769,2784l8778,2784,8778,2765,8769,2765,8769,2784xe" filled="true" fillcolor="#000000" stroked="false">
                <v:path arrowok="t"/>
                <v:fill type="solid"/>
              </v:shape>
            </v:group>
            <v:group style="position:absolute;left:8769;top:2784;width:10;height:20" coordorigin="8769,2784" coordsize="10,20">
              <v:shape style="position:absolute;left:8769;top:2784;width:10;height:20" coordorigin="8769,2784" coordsize="10,20" path="m8769,2804l8778,2804,8778,2784,8769,2784,8769,2804xe" filled="true" fillcolor="#000000" stroked="false">
                <v:path arrowok="t"/>
                <v:fill type="solid"/>
              </v:shape>
            </v:group>
            <v:group style="position:absolute;left:8769;top:2804;width:10;height:20" coordorigin="8769,2804" coordsize="10,20">
              <v:shape style="position:absolute;left:8769;top:2804;width:10;height:20" coordorigin="8769,2804" coordsize="10,20" path="m8769,2823l8778,2823,8778,2804,8769,2804,8769,2823xe" filled="true" fillcolor="#000000" stroked="false">
                <v:path arrowok="t"/>
                <v:fill type="solid"/>
              </v:shape>
            </v:group>
            <v:group style="position:absolute;left:8769;top:2823;width:10;height:20" coordorigin="8769,2823" coordsize="10,20">
              <v:shape style="position:absolute;left:8769;top:2823;width:10;height:20" coordorigin="8769,2823" coordsize="10,20" path="m8769,2842l8778,2842,8778,2823,8769,2823,8769,2842xe" filled="true" fillcolor="#000000" stroked="false">
                <v:path arrowok="t"/>
                <v:fill type="solid"/>
              </v:shape>
            </v:group>
            <v:group style="position:absolute;left:8769;top:2842;width:10;height:20" coordorigin="8769,2842" coordsize="10,20">
              <v:shape style="position:absolute;left:8769;top:2842;width:10;height:20" coordorigin="8769,2842" coordsize="10,20" path="m8769,2861l8778,2861,8778,2842,8769,2842,8769,2861xe" filled="true" fillcolor="#000000" stroked="false">
                <v:path arrowok="t"/>
                <v:fill type="solid"/>
              </v:shape>
            </v:group>
            <v:group style="position:absolute;left:8769;top:2864;width:10;height:2" coordorigin="8769,2864" coordsize="10,2">
              <v:shape style="position:absolute;left:8769;top:2864;width:10;height:2" coordorigin="8769,2864" coordsize="10,0" path="m8769,2864l8778,2864e" filled="false" stroked="true" strokeweight=".23999pt" strokecolor="#000000">
                <v:path arrowok="t"/>
              </v:shape>
            </v:group>
            <v:group style="position:absolute;left:9729;top:2554;width:10;height:20" coordorigin="9729,2554" coordsize="10,20">
              <v:shape style="position:absolute;left:9729;top:2554;width:10;height:20" coordorigin="9729,2554" coordsize="10,20" path="m9729,2573l9739,2573,9739,2554,9729,2554,9729,2573xe" filled="true" fillcolor="#000000" stroked="false">
                <v:path arrowok="t"/>
                <v:fill type="solid"/>
              </v:shape>
            </v:group>
            <v:group style="position:absolute;left:9729;top:2573;width:10;height:20" coordorigin="9729,2573" coordsize="10,20">
              <v:shape style="position:absolute;left:9729;top:2573;width:10;height:20" coordorigin="9729,2573" coordsize="10,20" path="m9729,2592l9739,2592,9739,2573,9729,2573,9729,2592xe" filled="true" fillcolor="#000000" stroked="false">
                <v:path arrowok="t"/>
                <v:fill type="solid"/>
              </v:shape>
            </v:group>
            <v:group style="position:absolute;left:9729;top:2592;width:10;height:20" coordorigin="9729,2592" coordsize="10,20">
              <v:shape style="position:absolute;left:9729;top:2592;width:10;height:20" coordorigin="9729,2592" coordsize="10,20" path="m9729,2612l9739,2612,9739,2592,9729,2592,9729,2612xe" filled="true" fillcolor="#000000" stroked="false">
                <v:path arrowok="t"/>
                <v:fill type="solid"/>
              </v:shape>
            </v:group>
            <v:group style="position:absolute;left:9729;top:2612;width:10;height:20" coordorigin="9729,2612" coordsize="10,20">
              <v:shape style="position:absolute;left:9729;top:2612;width:10;height:20" coordorigin="9729,2612" coordsize="10,20" path="m9729,2631l9739,2631,9739,2612,9729,2612,9729,2631xe" filled="true" fillcolor="#000000" stroked="false">
                <v:path arrowok="t"/>
                <v:fill type="solid"/>
              </v:shape>
            </v:group>
            <v:group style="position:absolute;left:9729;top:2631;width:10;height:20" coordorigin="9729,2631" coordsize="10,20">
              <v:shape style="position:absolute;left:9729;top:2631;width:10;height:20" coordorigin="9729,2631" coordsize="10,20" path="m9729,2650l9739,2650,9739,2631,9729,2631,9729,2650xe" filled="true" fillcolor="#000000" stroked="false">
                <v:path arrowok="t"/>
                <v:fill type="solid"/>
              </v:shape>
            </v:group>
            <v:group style="position:absolute;left:9729;top:2650;width:10;height:20" coordorigin="9729,2650" coordsize="10,20">
              <v:shape style="position:absolute;left:9729;top:2650;width:10;height:20" coordorigin="9729,2650" coordsize="10,20" path="m9729,2669l9739,2669,9739,2650,9729,2650,9729,2669xe" filled="true" fillcolor="#000000" stroked="false">
                <v:path arrowok="t"/>
                <v:fill type="solid"/>
              </v:shape>
            </v:group>
            <v:group style="position:absolute;left:9729;top:2669;width:10;height:20" coordorigin="9729,2669" coordsize="10,20">
              <v:shape style="position:absolute;left:9729;top:2669;width:10;height:20" coordorigin="9729,2669" coordsize="10,20" path="m9729,2688l9739,2688,9739,2669,9729,2669,9729,2688xe" filled="true" fillcolor="#000000" stroked="false">
                <v:path arrowok="t"/>
                <v:fill type="solid"/>
              </v:shape>
            </v:group>
            <v:group style="position:absolute;left:9729;top:2688;width:10;height:20" coordorigin="9729,2688" coordsize="10,20">
              <v:shape style="position:absolute;left:9729;top:2688;width:10;height:20" coordorigin="9729,2688" coordsize="10,20" path="m9729,2708l9739,2708,9739,2688,9729,2688,9729,2708xe" filled="true" fillcolor="#000000" stroked="false">
                <v:path arrowok="t"/>
                <v:fill type="solid"/>
              </v:shape>
            </v:group>
            <v:group style="position:absolute;left:9729;top:2708;width:10;height:20" coordorigin="9729,2708" coordsize="10,20">
              <v:shape style="position:absolute;left:9729;top:2708;width:10;height:20" coordorigin="9729,2708" coordsize="10,20" path="m9729,2727l9739,2727,9739,2708,9729,2708,9729,2727xe" filled="true" fillcolor="#000000" stroked="false">
                <v:path arrowok="t"/>
                <v:fill type="solid"/>
              </v:shape>
            </v:group>
            <v:group style="position:absolute;left:9729;top:2727;width:10;height:20" coordorigin="9729,2727" coordsize="10,20">
              <v:shape style="position:absolute;left:9729;top:2727;width:10;height:20" coordorigin="9729,2727" coordsize="10,20" path="m9729,2746l9739,2746,9739,2727,9729,2727,9729,2746xe" filled="true" fillcolor="#000000" stroked="false">
                <v:path arrowok="t"/>
                <v:fill type="solid"/>
              </v:shape>
            </v:group>
            <v:group style="position:absolute;left:9729;top:2746;width:10;height:20" coordorigin="9729,2746" coordsize="10,20">
              <v:shape style="position:absolute;left:9729;top:2746;width:10;height:20" coordorigin="9729,2746" coordsize="10,20" path="m9729,2765l9739,2765,9739,2746,9729,2746,9729,2765xe" filled="true" fillcolor="#000000" stroked="false">
                <v:path arrowok="t"/>
                <v:fill type="solid"/>
              </v:shape>
            </v:group>
            <v:group style="position:absolute;left:9729;top:2765;width:10;height:20" coordorigin="9729,2765" coordsize="10,20">
              <v:shape style="position:absolute;left:9729;top:2765;width:10;height:20" coordorigin="9729,2765" coordsize="10,20" path="m9729,2784l9739,2784,9739,2765,9729,2765,9729,2784xe" filled="true" fillcolor="#000000" stroked="false">
                <v:path arrowok="t"/>
                <v:fill type="solid"/>
              </v:shape>
            </v:group>
            <v:group style="position:absolute;left:9729;top:2784;width:10;height:20" coordorigin="9729,2784" coordsize="10,20">
              <v:shape style="position:absolute;left:9729;top:2784;width:10;height:20" coordorigin="9729,2784" coordsize="10,20" path="m9729,2804l9739,2804,9739,2784,9729,2784,9729,2804xe" filled="true" fillcolor="#000000" stroked="false">
                <v:path arrowok="t"/>
                <v:fill type="solid"/>
              </v:shape>
            </v:group>
            <v:group style="position:absolute;left:9729;top:2804;width:10;height:20" coordorigin="9729,2804" coordsize="10,20">
              <v:shape style="position:absolute;left:9729;top:2804;width:10;height:20" coordorigin="9729,2804" coordsize="10,20" path="m9729,2823l9739,2823,9739,2804,9729,2804,9729,2823xe" filled="true" fillcolor="#000000" stroked="false">
                <v:path arrowok="t"/>
                <v:fill type="solid"/>
              </v:shape>
            </v:group>
            <v:group style="position:absolute;left:9729;top:2823;width:10;height:20" coordorigin="9729,2823" coordsize="10,20">
              <v:shape style="position:absolute;left:9729;top:2823;width:10;height:20" coordorigin="9729,2823" coordsize="10,20" path="m9729,2842l9739,2842,9739,2823,9729,2823,9729,2842xe" filled="true" fillcolor="#000000" stroked="false">
                <v:path arrowok="t"/>
                <v:fill type="solid"/>
              </v:shape>
            </v:group>
            <v:group style="position:absolute;left:9729;top:2842;width:10;height:20" coordorigin="9729,2842" coordsize="10,20">
              <v:shape style="position:absolute;left:9729;top:2842;width:10;height:20" coordorigin="9729,2842" coordsize="10,20" path="m9729,2861l9739,2861,9739,2842,9729,2842,9729,2861xe" filled="true" fillcolor="#000000" stroked="false">
                <v:path arrowok="t"/>
                <v:fill type="solid"/>
              </v:shape>
              <v:shape style="position:absolute;left:2410;top:2765;width:967;height:110" type="#_x0000_t75" stroked="false">
                <v:imagedata r:id="rId758" o:title=""/>
              </v:shape>
              <v:shape style="position:absolute;left:3353;top:2861;width:1009;height:14" type="#_x0000_t75" stroked="false">
                <v:imagedata r:id="rId766" o:title=""/>
              </v:shape>
              <v:shape style="position:absolute;left:4347;top:2861;width:830;height:14" type="#_x0000_t75" stroked="false">
                <v:imagedata r:id="rId760" o:title=""/>
              </v:shape>
              <v:shape style="position:absolute;left:5163;top:2861;width:898;height:14" type="#_x0000_t75" stroked="false">
                <v:imagedata r:id="rId765" o:title=""/>
              </v:shape>
              <v:shape style="position:absolute;left:6047;top:2866;width:711;height:10" type="#_x0000_t75" stroked="false">
                <v:imagedata r:id="rId671" o:title=""/>
              </v:shape>
              <v:shape style="position:absolute;left:6753;top:2861;width:1202;height:14" type="#_x0000_t75" stroked="false">
                <v:imagedata r:id="rId762" o:title=""/>
              </v:shape>
              <v:shape style="position:absolute;left:7941;top:2866;width:828;height:10" type="#_x0000_t75" stroked="false">
                <v:imagedata r:id="rId756" o:title=""/>
              </v:shape>
              <v:shape style="position:absolute;left:8764;top:2861;width:975;height:14" type="#_x0000_t75" stroked="false">
                <v:imagedata r:id="rId767" o:title=""/>
              </v:shape>
              <v:shape style="position:absolute;left:9724;top:2866;width:725;height:10" type="#_x0000_t75" stroked="false">
                <v:imagedata r:id="rId669" o:title=""/>
              </v:shape>
            </v:group>
            <v:group style="position:absolute;left:4352;top:2876;width:10;height:20" coordorigin="4352,2876" coordsize="10,20">
              <v:shape style="position:absolute;left:4352;top:2876;width:10;height:20" coordorigin="4352,2876" coordsize="10,20" path="m4352,2895l4362,2895,4362,2876,4352,2876,4352,2895xe" filled="true" fillcolor="#000000" stroked="false">
                <v:path arrowok="t"/>
                <v:fill type="solid"/>
              </v:shape>
            </v:group>
            <v:group style="position:absolute;left:4352;top:2895;width:10;height:20" coordorigin="4352,2895" coordsize="10,20">
              <v:shape style="position:absolute;left:4352;top:2895;width:10;height:20" coordorigin="4352,2895" coordsize="10,20" path="m4352,2914l4362,2914,4362,2895,4352,2895,4352,2914xe" filled="true" fillcolor="#000000" stroked="false">
                <v:path arrowok="t"/>
                <v:fill type="solid"/>
              </v:shape>
            </v:group>
            <v:group style="position:absolute;left:4352;top:2914;width:10;height:20" coordorigin="4352,2914" coordsize="10,20">
              <v:shape style="position:absolute;left:4352;top:2914;width:10;height:20" coordorigin="4352,2914" coordsize="10,20" path="m4352,2933l4362,2933,4362,2914,4352,2914,4352,2933xe" filled="true" fillcolor="#000000" stroked="false">
                <v:path arrowok="t"/>
                <v:fill type="solid"/>
              </v:shape>
            </v:group>
            <v:group style="position:absolute;left:4352;top:2933;width:10;height:20" coordorigin="4352,2933" coordsize="10,20">
              <v:shape style="position:absolute;left:4352;top:2933;width:10;height:20" coordorigin="4352,2933" coordsize="10,20" path="m4352,2952l4362,2952,4362,2933,4352,2933,4352,2952xe" filled="true" fillcolor="#000000" stroked="false">
                <v:path arrowok="t"/>
                <v:fill type="solid"/>
              </v:shape>
            </v:group>
            <v:group style="position:absolute;left:4352;top:2952;width:10;height:20" coordorigin="4352,2952" coordsize="10,20">
              <v:shape style="position:absolute;left:4352;top:2952;width:10;height:20" coordorigin="4352,2952" coordsize="10,20" path="m4352,2972l4362,2972,4362,2952,4352,2952,4352,2972xe" filled="true" fillcolor="#000000" stroked="false">
                <v:path arrowok="t"/>
                <v:fill type="solid"/>
              </v:shape>
            </v:group>
            <v:group style="position:absolute;left:4352;top:2972;width:10;height:20" coordorigin="4352,2972" coordsize="10,20">
              <v:shape style="position:absolute;left:4352;top:2972;width:10;height:20" coordorigin="4352,2972" coordsize="10,20" path="m4352,2991l4362,2991,4362,2972,4352,2972,4352,2991xe" filled="true" fillcolor="#000000" stroked="false">
                <v:path arrowok="t"/>
                <v:fill type="solid"/>
              </v:shape>
            </v:group>
            <v:group style="position:absolute;left:4352;top:2991;width:10;height:20" coordorigin="4352,2991" coordsize="10,20">
              <v:shape style="position:absolute;left:4352;top:2991;width:10;height:20" coordorigin="4352,2991" coordsize="10,20" path="m4352,3010l4362,3010,4362,2991,4352,2991,4352,3010xe" filled="true" fillcolor="#000000" stroked="false">
                <v:path arrowok="t"/>
                <v:fill type="solid"/>
              </v:shape>
            </v:group>
            <v:group style="position:absolute;left:4352;top:3010;width:10;height:20" coordorigin="4352,3010" coordsize="10,20">
              <v:shape style="position:absolute;left:4352;top:3010;width:10;height:20" coordorigin="4352,3010" coordsize="10,20" path="m4352,3029l4362,3029,4362,3010,4352,3010,4352,3029xe" filled="true" fillcolor="#000000" stroked="false">
                <v:path arrowok="t"/>
                <v:fill type="solid"/>
              </v:shape>
            </v:group>
            <v:group style="position:absolute;left:4352;top:3029;width:10;height:20" coordorigin="4352,3029" coordsize="10,20">
              <v:shape style="position:absolute;left:4352;top:3029;width:10;height:20" coordorigin="4352,3029" coordsize="10,20" path="m4352,3048l4362,3048,4362,3029,4352,3029,4352,3048xe" filled="true" fillcolor="#000000" stroked="false">
                <v:path arrowok="t"/>
                <v:fill type="solid"/>
              </v:shape>
            </v:group>
            <v:group style="position:absolute;left:4352;top:3048;width:10;height:20" coordorigin="4352,3048" coordsize="10,20">
              <v:shape style="position:absolute;left:4352;top:3048;width:10;height:20" coordorigin="4352,3048" coordsize="10,20" path="m4352,3068l4362,3068,4362,3048,4352,3048,4352,3068xe" filled="true" fillcolor="#000000" stroked="false">
                <v:path arrowok="t"/>
                <v:fill type="solid"/>
              </v:shape>
            </v:group>
            <v:group style="position:absolute;left:4352;top:3068;width:10;height:20" coordorigin="4352,3068" coordsize="10,20">
              <v:shape style="position:absolute;left:4352;top:3068;width:10;height:20" coordorigin="4352,3068" coordsize="10,20" path="m4352,3087l4362,3087,4362,3068,4352,3068,4352,3087xe" filled="true" fillcolor="#000000" stroked="false">
                <v:path arrowok="t"/>
                <v:fill type="solid"/>
              </v:shape>
            </v:group>
            <v:group style="position:absolute;left:4352;top:3087;width:10;height:20" coordorigin="4352,3087" coordsize="10,20">
              <v:shape style="position:absolute;left:4352;top:3087;width:10;height:20" coordorigin="4352,3087" coordsize="10,20" path="m4352,3106l4362,3106,4362,3087,4352,3087,4352,3106xe" filled="true" fillcolor="#000000" stroked="false">
                <v:path arrowok="t"/>
                <v:fill type="solid"/>
              </v:shape>
            </v:group>
            <v:group style="position:absolute;left:4352;top:3106;width:10;height:20" coordorigin="4352,3106" coordsize="10,20">
              <v:shape style="position:absolute;left:4352;top:3106;width:10;height:20" coordorigin="4352,3106" coordsize="10,20" path="m4352,3125l4362,3125,4362,3106,4352,3106,4352,3125xe" filled="true" fillcolor="#000000" stroked="false">
                <v:path arrowok="t"/>
                <v:fill type="solid"/>
              </v:shape>
            </v:group>
            <v:group style="position:absolute;left:4352;top:3125;width:10;height:20" coordorigin="4352,3125" coordsize="10,20">
              <v:shape style="position:absolute;left:4352;top:3125;width:10;height:20" coordorigin="4352,3125" coordsize="10,20" path="m4352,3144l4362,3144,4362,3125,4352,3125,4352,3144xe" filled="true" fillcolor="#000000" stroked="false">
                <v:path arrowok="t"/>
                <v:fill type="solid"/>
              </v:shape>
            </v:group>
            <v:group style="position:absolute;left:4352;top:3144;width:10;height:20" coordorigin="4352,3144" coordsize="10,20">
              <v:shape style="position:absolute;left:4352;top:3144;width:10;height:20" coordorigin="4352,3144" coordsize="10,20" path="m4352,3164l4362,3164,4362,3144,4352,3144,4352,3164xe" filled="true" fillcolor="#000000" stroked="false">
                <v:path arrowok="t"/>
                <v:fill type="solid"/>
              </v:shape>
            </v:group>
            <v:group style="position:absolute;left:4352;top:3164;width:10;height:20" coordorigin="4352,3164" coordsize="10,20">
              <v:shape style="position:absolute;left:4352;top:3164;width:10;height:20" coordorigin="4352,3164" coordsize="10,20" path="m4352,3183l4362,3183,4362,3164,4352,3164,4352,3183xe" filled="true" fillcolor="#000000" stroked="false">
                <v:path arrowok="t"/>
                <v:fill type="solid"/>
              </v:shape>
            </v:group>
            <v:group style="position:absolute;left:4352;top:3186;width:10;height:2" coordorigin="4352,3186" coordsize="10,2">
              <v:shape style="position:absolute;left:4352;top:3186;width:10;height:2" coordorigin="4352,3186" coordsize="10,0" path="m4352,3186l4362,3186e" filled="false" stroked="true" strokeweight=".35999pt" strokecolor="#000000">
                <v:path arrowok="t"/>
              </v:shape>
            </v:group>
            <v:group style="position:absolute;left:5168;top:2876;width:10;height:20" coordorigin="5168,2876" coordsize="10,20">
              <v:shape style="position:absolute;left:5168;top:2876;width:10;height:20" coordorigin="5168,2876" coordsize="10,20" path="m5168,2895l5178,2895,5178,2876,5168,2876,5168,2895xe" filled="true" fillcolor="#000000" stroked="false">
                <v:path arrowok="t"/>
                <v:fill type="solid"/>
              </v:shape>
            </v:group>
            <v:group style="position:absolute;left:5168;top:2895;width:10;height:20" coordorigin="5168,2895" coordsize="10,20">
              <v:shape style="position:absolute;left:5168;top:2895;width:10;height:20" coordorigin="5168,2895" coordsize="10,20" path="m5168,2914l5178,2914,5178,2895,5168,2895,5168,2914xe" filled="true" fillcolor="#000000" stroked="false">
                <v:path arrowok="t"/>
                <v:fill type="solid"/>
              </v:shape>
            </v:group>
            <v:group style="position:absolute;left:5168;top:2914;width:10;height:20" coordorigin="5168,2914" coordsize="10,20">
              <v:shape style="position:absolute;left:5168;top:2914;width:10;height:20" coordorigin="5168,2914" coordsize="10,20" path="m5168,2933l5178,2933,5178,2914,5168,2914,5168,2933xe" filled="true" fillcolor="#000000" stroked="false">
                <v:path arrowok="t"/>
                <v:fill type="solid"/>
              </v:shape>
            </v:group>
            <v:group style="position:absolute;left:5168;top:2933;width:10;height:20" coordorigin="5168,2933" coordsize="10,20">
              <v:shape style="position:absolute;left:5168;top:2933;width:10;height:20" coordorigin="5168,2933" coordsize="10,20" path="m5168,2952l5178,2952,5178,2933,5168,2933,5168,2952xe" filled="true" fillcolor="#000000" stroked="false">
                <v:path arrowok="t"/>
                <v:fill type="solid"/>
              </v:shape>
            </v:group>
            <v:group style="position:absolute;left:5168;top:2952;width:10;height:20" coordorigin="5168,2952" coordsize="10,20">
              <v:shape style="position:absolute;left:5168;top:2952;width:10;height:20" coordorigin="5168,2952" coordsize="10,20" path="m5168,2972l5178,2972,5178,2952,5168,2952,5168,2972xe" filled="true" fillcolor="#000000" stroked="false">
                <v:path arrowok="t"/>
                <v:fill type="solid"/>
              </v:shape>
            </v:group>
            <v:group style="position:absolute;left:5168;top:2972;width:10;height:20" coordorigin="5168,2972" coordsize="10,20">
              <v:shape style="position:absolute;left:5168;top:2972;width:10;height:20" coordorigin="5168,2972" coordsize="10,20" path="m5168,2991l5178,2991,5178,2972,5168,2972,5168,2991xe" filled="true" fillcolor="#000000" stroked="false">
                <v:path arrowok="t"/>
                <v:fill type="solid"/>
              </v:shape>
            </v:group>
            <v:group style="position:absolute;left:5168;top:2991;width:10;height:20" coordorigin="5168,2991" coordsize="10,20">
              <v:shape style="position:absolute;left:5168;top:2991;width:10;height:20" coordorigin="5168,2991" coordsize="10,20" path="m5168,3010l5178,3010,5178,2991,5168,2991,5168,3010xe" filled="true" fillcolor="#000000" stroked="false">
                <v:path arrowok="t"/>
                <v:fill type="solid"/>
              </v:shape>
            </v:group>
            <v:group style="position:absolute;left:5168;top:3010;width:10;height:20" coordorigin="5168,3010" coordsize="10,20">
              <v:shape style="position:absolute;left:5168;top:3010;width:10;height:20" coordorigin="5168,3010" coordsize="10,20" path="m5168,3029l5178,3029,5178,3010,5168,3010,5168,3029xe" filled="true" fillcolor="#000000" stroked="false">
                <v:path arrowok="t"/>
                <v:fill type="solid"/>
              </v:shape>
            </v:group>
            <v:group style="position:absolute;left:5168;top:3029;width:10;height:20" coordorigin="5168,3029" coordsize="10,20">
              <v:shape style="position:absolute;left:5168;top:3029;width:10;height:20" coordorigin="5168,3029" coordsize="10,20" path="m5168,3048l5178,3048,5178,3029,5168,3029,5168,3048xe" filled="true" fillcolor="#000000" stroked="false">
                <v:path arrowok="t"/>
                <v:fill type="solid"/>
              </v:shape>
            </v:group>
            <v:group style="position:absolute;left:5168;top:3048;width:10;height:20" coordorigin="5168,3048" coordsize="10,20">
              <v:shape style="position:absolute;left:5168;top:3048;width:10;height:20" coordorigin="5168,3048" coordsize="10,20" path="m5168,3068l5178,3068,5178,3048,5168,3048,5168,3068xe" filled="true" fillcolor="#000000" stroked="false">
                <v:path arrowok="t"/>
                <v:fill type="solid"/>
              </v:shape>
            </v:group>
            <v:group style="position:absolute;left:5168;top:3068;width:10;height:20" coordorigin="5168,3068" coordsize="10,20">
              <v:shape style="position:absolute;left:5168;top:3068;width:10;height:20" coordorigin="5168,3068" coordsize="10,20" path="m5168,3087l5178,3087,5178,3068,5168,3068,5168,3087xe" filled="true" fillcolor="#000000" stroked="false">
                <v:path arrowok="t"/>
                <v:fill type="solid"/>
              </v:shape>
            </v:group>
            <v:group style="position:absolute;left:5168;top:3087;width:10;height:20" coordorigin="5168,3087" coordsize="10,20">
              <v:shape style="position:absolute;left:5168;top:3087;width:10;height:20" coordorigin="5168,3087" coordsize="10,20" path="m5168,3106l5178,3106,5178,3087,5168,3087,5168,3106xe" filled="true" fillcolor="#000000" stroked="false">
                <v:path arrowok="t"/>
                <v:fill type="solid"/>
              </v:shape>
            </v:group>
            <v:group style="position:absolute;left:5168;top:3106;width:10;height:20" coordorigin="5168,3106" coordsize="10,20">
              <v:shape style="position:absolute;left:5168;top:3106;width:10;height:20" coordorigin="5168,3106" coordsize="10,20" path="m5168,3125l5178,3125,5178,3106,5168,3106,5168,3125xe" filled="true" fillcolor="#000000" stroked="false">
                <v:path arrowok="t"/>
                <v:fill type="solid"/>
              </v:shape>
            </v:group>
            <v:group style="position:absolute;left:5168;top:3125;width:10;height:20" coordorigin="5168,3125" coordsize="10,20">
              <v:shape style="position:absolute;left:5168;top:3125;width:10;height:20" coordorigin="5168,3125" coordsize="10,20" path="m5168,3144l5178,3144,5178,3125,5168,3125,5168,3144xe" filled="true" fillcolor="#000000" stroked="false">
                <v:path arrowok="t"/>
                <v:fill type="solid"/>
              </v:shape>
            </v:group>
            <v:group style="position:absolute;left:5168;top:3144;width:10;height:20" coordorigin="5168,3144" coordsize="10,20">
              <v:shape style="position:absolute;left:5168;top:3144;width:10;height:20" coordorigin="5168,3144" coordsize="10,20" path="m5168,3164l5178,3164,5178,3144,5168,3144,5168,3164xe" filled="true" fillcolor="#000000" stroked="false">
                <v:path arrowok="t"/>
                <v:fill type="solid"/>
              </v:shape>
            </v:group>
            <v:group style="position:absolute;left:5168;top:3164;width:10;height:20" coordorigin="5168,3164" coordsize="10,20">
              <v:shape style="position:absolute;left:5168;top:3164;width:10;height:20" coordorigin="5168,3164" coordsize="10,20" path="m5168,3183l5178,3183,5178,3164,5168,3164,5168,3183xe" filled="true" fillcolor="#000000" stroked="false">
                <v:path arrowok="t"/>
                <v:fill type="solid"/>
              </v:shape>
            </v:group>
            <v:group style="position:absolute;left:5168;top:3186;width:10;height:2" coordorigin="5168,3186" coordsize="10,2">
              <v:shape style="position:absolute;left:5168;top:3186;width:10;height:2" coordorigin="5168,3186" coordsize="10,0" path="m5168,3186l5178,3186e" filled="false" stroked="true" strokeweight=".35999pt" strokecolor="#000000">
                <v:path arrowok="t"/>
              </v:shape>
            </v:group>
            <v:group style="position:absolute;left:6051;top:2876;width:10;height:20" coordorigin="6051,2876" coordsize="10,20">
              <v:shape style="position:absolute;left:6051;top:2876;width:10;height:20" coordorigin="6051,2876" coordsize="10,20" path="m6051,2895l6061,2895,6061,2876,6051,2876,6051,2895xe" filled="true" fillcolor="#000000" stroked="false">
                <v:path arrowok="t"/>
                <v:fill type="solid"/>
              </v:shape>
            </v:group>
            <v:group style="position:absolute;left:6051;top:2895;width:10;height:20" coordorigin="6051,2895" coordsize="10,20">
              <v:shape style="position:absolute;left:6051;top:2895;width:10;height:20" coordorigin="6051,2895" coordsize="10,20" path="m6051,2914l6061,2914,6061,2895,6051,2895,6051,2914xe" filled="true" fillcolor="#000000" stroked="false">
                <v:path arrowok="t"/>
                <v:fill type="solid"/>
              </v:shape>
            </v:group>
            <v:group style="position:absolute;left:6051;top:2914;width:10;height:20" coordorigin="6051,2914" coordsize="10,20">
              <v:shape style="position:absolute;left:6051;top:2914;width:10;height:20" coordorigin="6051,2914" coordsize="10,20" path="m6051,2933l6061,2933,6061,2914,6051,2914,6051,2933xe" filled="true" fillcolor="#000000" stroked="false">
                <v:path arrowok="t"/>
                <v:fill type="solid"/>
              </v:shape>
            </v:group>
            <v:group style="position:absolute;left:6051;top:2933;width:10;height:20" coordorigin="6051,2933" coordsize="10,20">
              <v:shape style="position:absolute;left:6051;top:2933;width:10;height:20" coordorigin="6051,2933" coordsize="10,20" path="m6051,2952l6061,2952,6061,2933,6051,2933,6051,2952xe" filled="true" fillcolor="#000000" stroked="false">
                <v:path arrowok="t"/>
                <v:fill type="solid"/>
              </v:shape>
            </v:group>
            <v:group style="position:absolute;left:6051;top:2952;width:10;height:20" coordorigin="6051,2952" coordsize="10,20">
              <v:shape style="position:absolute;left:6051;top:2952;width:10;height:20" coordorigin="6051,2952" coordsize="10,20" path="m6051,2972l6061,2972,6061,2952,6051,2952,6051,2972xe" filled="true" fillcolor="#000000" stroked="false">
                <v:path arrowok="t"/>
                <v:fill type="solid"/>
              </v:shape>
            </v:group>
            <v:group style="position:absolute;left:6051;top:2972;width:10;height:20" coordorigin="6051,2972" coordsize="10,20">
              <v:shape style="position:absolute;left:6051;top:2972;width:10;height:20" coordorigin="6051,2972" coordsize="10,20" path="m6051,2991l6061,2991,6061,2972,6051,2972,6051,2991xe" filled="true" fillcolor="#000000" stroked="false">
                <v:path arrowok="t"/>
                <v:fill type="solid"/>
              </v:shape>
            </v:group>
            <v:group style="position:absolute;left:6051;top:2991;width:10;height:20" coordorigin="6051,2991" coordsize="10,20">
              <v:shape style="position:absolute;left:6051;top:2991;width:10;height:20" coordorigin="6051,2991" coordsize="10,20" path="m6051,3010l6061,3010,6061,2991,6051,2991,6051,3010xe" filled="true" fillcolor="#000000" stroked="false">
                <v:path arrowok="t"/>
                <v:fill type="solid"/>
              </v:shape>
            </v:group>
            <v:group style="position:absolute;left:6051;top:3010;width:10;height:20" coordorigin="6051,3010" coordsize="10,20">
              <v:shape style="position:absolute;left:6051;top:3010;width:10;height:20" coordorigin="6051,3010" coordsize="10,20" path="m6051,3029l6061,3029,6061,3010,6051,3010,6051,3029xe" filled="true" fillcolor="#000000" stroked="false">
                <v:path arrowok="t"/>
                <v:fill type="solid"/>
              </v:shape>
            </v:group>
            <v:group style="position:absolute;left:6051;top:3029;width:10;height:20" coordorigin="6051,3029" coordsize="10,20">
              <v:shape style="position:absolute;left:6051;top:3029;width:10;height:20" coordorigin="6051,3029" coordsize="10,20" path="m6051,3048l6061,3048,6061,3029,6051,3029,6051,3048xe" filled="true" fillcolor="#000000" stroked="false">
                <v:path arrowok="t"/>
                <v:fill type="solid"/>
              </v:shape>
            </v:group>
            <v:group style="position:absolute;left:6051;top:3048;width:10;height:20" coordorigin="6051,3048" coordsize="10,20">
              <v:shape style="position:absolute;left:6051;top:3048;width:10;height:20" coordorigin="6051,3048" coordsize="10,20" path="m6051,3068l6061,3068,6061,3048,6051,3048,6051,3068xe" filled="true" fillcolor="#000000" stroked="false">
                <v:path arrowok="t"/>
                <v:fill type="solid"/>
              </v:shape>
            </v:group>
            <v:group style="position:absolute;left:6051;top:3068;width:10;height:20" coordorigin="6051,3068" coordsize="10,20">
              <v:shape style="position:absolute;left:6051;top:3068;width:10;height:20" coordorigin="6051,3068" coordsize="10,20" path="m6051,3087l6061,3087,6061,3068,6051,3068,6051,3087xe" filled="true" fillcolor="#000000" stroked="false">
                <v:path arrowok="t"/>
                <v:fill type="solid"/>
              </v:shape>
            </v:group>
            <v:group style="position:absolute;left:6051;top:3087;width:10;height:20" coordorigin="6051,3087" coordsize="10,20">
              <v:shape style="position:absolute;left:6051;top:3087;width:10;height:20" coordorigin="6051,3087" coordsize="10,20" path="m6051,3106l6061,3106,6061,3087,6051,3087,6051,3106xe" filled="true" fillcolor="#000000" stroked="false">
                <v:path arrowok="t"/>
                <v:fill type="solid"/>
              </v:shape>
            </v:group>
            <v:group style="position:absolute;left:6051;top:3106;width:10;height:20" coordorigin="6051,3106" coordsize="10,20">
              <v:shape style="position:absolute;left:6051;top:3106;width:10;height:20" coordorigin="6051,3106" coordsize="10,20" path="m6051,3125l6061,3125,6061,3106,6051,3106,6051,3125xe" filled="true" fillcolor="#000000" stroked="false">
                <v:path arrowok="t"/>
                <v:fill type="solid"/>
              </v:shape>
            </v:group>
            <v:group style="position:absolute;left:6051;top:3125;width:10;height:20" coordorigin="6051,3125" coordsize="10,20">
              <v:shape style="position:absolute;left:6051;top:3125;width:10;height:20" coordorigin="6051,3125" coordsize="10,20" path="m6051,3144l6061,3144,6061,3125,6051,3125,6051,3144xe" filled="true" fillcolor="#000000" stroked="false">
                <v:path arrowok="t"/>
                <v:fill type="solid"/>
              </v:shape>
            </v:group>
            <v:group style="position:absolute;left:6051;top:3144;width:10;height:20" coordorigin="6051,3144" coordsize="10,20">
              <v:shape style="position:absolute;left:6051;top:3144;width:10;height:20" coordorigin="6051,3144" coordsize="10,20" path="m6051,3164l6061,3164,6061,3144,6051,3144,6051,3164xe" filled="true" fillcolor="#000000" stroked="false">
                <v:path arrowok="t"/>
                <v:fill type="solid"/>
              </v:shape>
            </v:group>
            <v:group style="position:absolute;left:6051;top:3164;width:10;height:20" coordorigin="6051,3164" coordsize="10,20">
              <v:shape style="position:absolute;left:6051;top:3164;width:10;height:20" coordorigin="6051,3164" coordsize="10,20" path="m6051,3183l6061,3183,6061,3164,6051,3164,6051,3183xe" filled="true" fillcolor="#000000" stroked="false">
                <v:path arrowok="t"/>
                <v:fill type="solid"/>
              </v:shape>
            </v:group>
            <v:group style="position:absolute;left:6051;top:3186;width:10;height:2" coordorigin="6051,3186" coordsize="10,2">
              <v:shape style="position:absolute;left:6051;top:3186;width:10;height:2" coordorigin="6051,3186" coordsize="10,0" path="m6051,3186l6061,3186e" filled="false" stroked="true" strokeweight=".35999pt" strokecolor="#000000">
                <v:path arrowok="t"/>
              </v:shape>
            </v:group>
            <v:group style="position:absolute;left:6757;top:2876;width:10;height:20" coordorigin="6757,2876" coordsize="10,20">
              <v:shape style="position:absolute;left:6757;top:2876;width:10;height:20" coordorigin="6757,2876" coordsize="10,20" path="m6757,2895l6767,2895,6767,2876,6757,2876,6757,2895xe" filled="true" fillcolor="#000000" stroked="false">
                <v:path arrowok="t"/>
                <v:fill type="solid"/>
              </v:shape>
            </v:group>
            <v:group style="position:absolute;left:6757;top:2895;width:10;height:20" coordorigin="6757,2895" coordsize="10,20">
              <v:shape style="position:absolute;left:6757;top:2895;width:10;height:20" coordorigin="6757,2895" coordsize="10,20" path="m6757,2914l6767,2914,6767,2895,6757,2895,6757,2914xe" filled="true" fillcolor="#000000" stroked="false">
                <v:path arrowok="t"/>
                <v:fill type="solid"/>
              </v:shape>
            </v:group>
            <v:group style="position:absolute;left:6757;top:2914;width:10;height:20" coordorigin="6757,2914" coordsize="10,20">
              <v:shape style="position:absolute;left:6757;top:2914;width:10;height:20" coordorigin="6757,2914" coordsize="10,20" path="m6757,2933l6767,2933,6767,2914,6757,2914,6757,2933xe" filled="true" fillcolor="#000000" stroked="false">
                <v:path arrowok="t"/>
                <v:fill type="solid"/>
              </v:shape>
            </v:group>
            <v:group style="position:absolute;left:6757;top:2933;width:10;height:20" coordorigin="6757,2933" coordsize="10,20">
              <v:shape style="position:absolute;left:6757;top:2933;width:10;height:20" coordorigin="6757,2933" coordsize="10,20" path="m6757,2952l6767,2952,6767,2933,6757,2933,6757,2952xe" filled="true" fillcolor="#000000" stroked="false">
                <v:path arrowok="t"/>
                <v:fill type="solid"/>
              </v:shape>
            </v:group>
            <v:group style="position:absolute;left:6757;top:2952;width:10;height:20" coordorigin="6757,2952" coordsize="10,20">
              <v:shape style="position:absolute;left:6757;top:2952;width:10;height:20" coordorigin="6757,2952" coordsize="10,20" path="m6757,2972l6767,2972,6767,2952,6757,2952,6757,2972xe" filled="true" fillcolor="#000000" stroked="false">
                <v:path arrowok="t"/>
                <v:fill type="solid"/>
              </v:shape>
            </v:group>
            <v:group style="position:absolute;left:6757;top:2972;width:10;height:20" coordorigin="6757,2972" coordsize="10,20">
              <v:shape style="position:absolute;left:6757;top:2972;width:10;height:20" coordorigin="6757,2972" coordsize="10,20" path="m6757,2991l6767,2991,6767,2972,6757,2972,6757,2991xe" filled="true" fillcolor="#000000" stroked="false">
                <v:path arrowok="t"/>
                <v:fill type="solid"/>
              </v:shape>
            </v:group>
            <v:group style="position:absolute;left:6757;top:2991;width:10;height:20" coordorigin="6757,2991" coordsize="10,20">
              <v:shape style="position:absolute;left:6757;top:2991;width:10;height:20" coordorigin="6757,2991" coordsize="10,20" path="m6757,3010l6767,3010,6767,2991,6757,2991,6757,3010xe" filled="true" fillcolor="#000000" stroked="false">
                <v:path arrowok="t"/>
                <v:fill type="solid"/>
              </v:shape>
            </v:group>
            <v:group style="position:absolute;left:6757;top:3010;width:10;height:20" coordorigin="6757,3010" coordsize="10,20">
              <v:shape style="position:absolute;left:6757;top:3010;width:10;height:20" coordorigin="6757,3010" coordsize="10,20" path="m6757,3029l6767,3029,6767,3010,6757,3010,6757,3029xe" filled="true" fillcolor="#000000" stroked="false">
                <v:path arrowok="t"/>
                <v:fill type="solid"/>
              </v:shape>
            </v:group>
            <v:group style="position:absolute;left:6757;top:3029;width:10;height:20" coordorigin="6757,3029" coordsize="10,20">
              <v:shape style="position:absolute;left:6757;top:3029;width:10;height:20" coordorigin="6757,3029" coordsize="10,20" path="m6757,3048l6767,3048,6767,3029,6757,3029,6757,3048xe" filled="true" fillcolor="#000000" stroked="false">
                <v:path arrowok="t"/>
                <v:fill type="solid"/>
              </v:shape>
            </v:group>
            <v:group style="position:absolute;left:6757;top:3048;width:10;height:20" coordorigin="6757,3048" coordsize="10,20">
              <v:shape style="position:absolute;left:6757;top:3048;width:10;height:20" coordorigin="6757,3048" coordsize="10,20" path="m6757,3068l6767,3068,6767,3048,6757,3048,6757,3068xe" filled="true" fillcolor="#000000" stroked="false">
                <v:path arrowok="t"/>
                <v:fill type="solid"/>
              </v:shape>
            </v:group>
            <v:group style="position:absolute;left:6757;top:3068;width:10;height:20" coordorigin="6757,3068" coordsize="10,20">
              <v:shape style="position:absolute;left:6757;top:3068;width:10;height:20" coordorigin="6757,3068" coordsize="10,20" path="m6757,3087l6767,3087,6767,3068,6757,3068,6757,3087xe" filled="true" fillcolor="#000000" stroked="false">
                <v:path arrowok="t"/>
                <v:fill type="solid"/>
              </v:shape>
            </v:group>
            <v:group style="position:absolute;left:6757;top:3087;width:10;height:20" coordorigin="6757,3087" coordsize="10,20">
              <v:shape style="position:absolute;left:6757;top:3087;width:10;height:20" coordorigin="6757,3087" coordsize="10,20" path="m6757,3106l6767,3106,6767,3087,6757,3087,6757,3106xe" filled="true" fillcolor="#000000" stroked="false">
                <v:path arrowok="t"/>
                <v:fill type="solid"/>
              </v:shape>
            </v:group>
            <v:group style="position:absolute;left:6757;top:3106;width:10;height:20" coordorigin="6757,3106" coordsize="10,20">
              <v:shape style="position:absolute;left:6757;top:3106;width:10;height:20" coordorigin="6757,3106" coordsize="10,20" path="m6757,3125l6767,3125,6767,3106,6757,3106,6757,3125xe" filled="true" fillcolor="#000000" stroked="false">
                <v:path arrowok="t"/>
                <v:fill type="solid"/>
              </v:shape>
            </v:group>
            <v:group style="position:absolute;left:6757;top:3125;width:10;height:20" coordorigin="6757,3125" coordsize="10,20">
              <v:shape style="position:absolute;left:6757;top:3125;width:10;height:20" coordorigin="6757,3125" coordsize="10,20" path="m6757,3144l6767,3144,6767,3125,6757,3125,6757,3144xe" filled="true" fillcolor="#000000" stroked="false">
                <v:path arrowok="t"/>
                <v:fill type="solid"/>
              </v:shape>
            </v:group>
            <v:group style="position:absolute;left:6757;top:3144;width:10;height:20" coordorigin="6757,3144" coordsize="10,20">
              <v:shape style="position:absolute;left:6757;top:3144;width:10;height:20" coordorigin="6757,3144" coordsize="10,20" path="m6757,3164l6767,3164,6767,3144,6757,3144,6757,3164xe" filled="true" fillcolor="#000000" stroked="false">
                <v:path arrowok="t"/>
                <v:fill type="solid"/>
              </v:shape>
            </v:group>
            <v:group style="position:absolute;left:6757;top:3164;width:10;height:20" coordorigin="6757,3164" coordsize="10,20">
              <v:shape style="position:absolute;left:6757;top:3164;width:10;height:20" coordorigin="6757,3164" coordsize="10,20" path="m6757,3183l6767,3183,6767,3164,6757,3164,6757,3183xe" filled="true" fillcolor="#000000" stroked="false">
                <v:path arrowok="t"/>
                <v:fill type="solid"/>
              </v:shape>
            </v:group>
            <v:group style="position:absolute;left:6757;top:3186;width:10;height:2" coordorigin="6757,3186" coordsize="10,2">
              <v:shape style="position:absolute;left:6757;top:3186;width:10;height:2" coordorigin="6757,3186" coordsize="10,0" path="m6757,3186l6767,3186e" filled="false" stroked="true" strokeweight=".35999pt" strokecolor="#000000">
                <v:path arrowok="t"/>
              </v:shape>
            </v:group>
            <v:group style="position:absolute;left:7945;top:2876;width:10;height:20" coordorigin="7945,2876" coordsize="10,20">
              <v:shape style="position:absolute;left:7945;top:2876;width:10;height:20" coordorigin="7945,2876" coordsize="10,20" path="m7945,2895l7955,2895,7955,2876,7945,2876,7945,2895xe" filled="true" fillcolor="#000000" stroked="false">
                <v:path arrowok="t"/>
                <v:fill type="solid"/>
              </v:shape>
            </v:group>
            <v:group style="position:absolute;left:7945;top:2895;width:10;height:20" coordorigin="7945,2895" coordsize="10,20">
              <v:shape style="position:absolute;left:7945;top:2895;width:10;height:20" coordorigin="7945,2895" coordsize="10,20" path="m7945,2914l7955,2914,7955,2895,7945,2895,7945,2914xe" filled="true" fillcolor="#000000" stroked="false">
                <v:path arrowok="t"/>
                <v:fill type="solid"/>
              </v:shape>
            </v:group>
            <v:group style="position:absolute;left:7945;top:2914;width:10;height:20" coordorigin="7945,2914" coordsize="10,20">
              <v:shape style="position:absolute;left:7945;top:2914;width:10;height:20" coordorigin="7945,2914" coordsize="10,20" path="m7945,2933l7955,2933,7955,2914,7945,2914,7945,2933xe" filled="true" fillcolor="#000000" stroked="false">
                <v:path arrowok="t"/>
                <v:fill type="solid"/>
              </v:shape>
            </v:group>
            <v:group style="position:absolute;left:7945;top:2933;width:10;height:20" coordorigin="7945,2933" coordsize="10,20">
              <v:shape style="position:absolute;left:7945;top:2933;width:10;height:20" coordorigin="7945,2933" coordsize="10,20" path="m7945,2952l7955,2952,7955,2933,7945,2933,7945,2952xe" filled="true" fillcolor="#000000" stroked="false">
                <v:path arrowok="t"/>
                <v:fill type="solid"/>
              </v:shape>
            </v:group>
            <v:group style="position:absolute;left:7945;top:2952;width:10;height:20" coordorigin="7945,2952" coordsize="10,20">
              <v:shape style="position:absolute;left:7945;top:2952;width:10;height:20" coordorigin="7945,2952" coordsize="10,20" path="m7945,2972l7955,2972,7955,2952,7945,2952,7945,2972xe" filled="true" fillcolor="#000000" stroked="false">
                <v:path arrowok="t"/>
                <v:fill type="solid"/>
              </v:shape>
            </v:group>
            <v:group style="position:absolute;left:7945;top:2972;width:10;height:20" coordorigin="7945,2972" coordsize="10,20">
              <v:shape style="position:absolute;left:7945;top:2972;width:10;height:20" coordorigin="7945,2972" coordsize="10,20" path="m7945,2991l7955,2991,7955,2972,7945,2972,7945,2991xe" filled="true" fillcolor="#000000" stroked="false">
                <v:path arrowok="t"/>
                <v:fill type="solid"/>
              </v:shape>
            </v:group>
            <v:group style="position:absolute;left:7945;top:2991;width:10;height:20" coordorigin="7945,2991" coordsize="10,20">
              <v:shape style="position:absolute;left:7945;top:2991;width:10;height:20" coordorigin="7945,2991" coordsize="10,20" path="m7945,3010l7955,3010,7955,2991,7945,2991,7945,3010xe" filled="true" fillcolor="#000000" stroked="false">
                <v:path arrowok="t"/>
                <v:fill type="solid"/>
              </v:shape>
            </v:group>
            <v:group style="position:absolute;left:7945;top:3010;width:10;height:20" coordorigin="7945,3010" coordsize="10,20">
              <v:shape style="position:absolute;left:7945;top:3010;width:10;height:20" coordorigin="7945,3010" coordsize="10,20" path="m7945,3029l7955,3029,7955,3010,7945,3010,7945,3029xe" filled="true" fillcolor="#000000" stroked="false">
                <v:path arrowok="t"/>
                <v:fill type="solid"/>
              </v:shape>
            </v:group>
            <v:group style="position:absolute;left:7945;top:3029;width:10;height:20" coordorigin="7945,3029" coordsize="10,20">
              <v:shape style="position:absolute;left:7945;top:3029;width:10;height:20" coordorigin="7945,3029" coordsize="10,20" path="m7945,3048l7955,3048,7955,3029,7945,3029,7945,3048xe" filled="true" fillcolor="#000000" stroked="false">
                <v:path arrowok="t"/>
                <v:fill type="solid"/>
              </v:shape>
            </v:group>
            <v:group style="position:absolute;left:7945;top:3048;width:10;height:20" coordorigin="7945,3048" coordsize="10,20">
              <v:shape style="position:absolute;left:7945;top:3048;width:10;height:20" coordorigin="7945,3048" coordsize="10,20" path="m7945,3068l7955,3068,7955,3048,7945,3048,7945,3068xe" filled="true" fillcolor="#000000" stroked="false">
                <v:path arrowok="t"/>
                <v:fill type="solid"/>
              </v:shape>
            </v:group>
            <v:group style="position:absolute;left:7945;top:3068;width:10;height:20" coordorigin="7945,3068" coordsize="10,20">
              <v:shape style="position:absolute;left:7945;top:3068;width:10;height:20" coordorigin="7945,3068" coordsize="10,20" path="m7945,3087l7955,3087,7955,3068,7945,3068,7945,3087xe" filled="true" fillcolor="#000000" stroked="false">
                <v:path arrowok="t"/>
                <v:fill type="solid"/>
              </v:shape>
            </v:group>
            <v:group style="position:absolute;left:7945;top:3087;width:10;height:20" coordorigin="7945,3087" coordsize="10,20">
              <v:shape style="position:absolute;left:7945;top:3087;width:10;height:20" coordorigin="7945,3087" coordsize="10,20" path="m7945,3106l7955,3106,7955,3087,7945,3087,7945,3106xe" filled="true" fillcolor="#000000" stroked="false">
                <v:path arrowok="t"/>
                <v:fill type="solid"/>
              </v:shape>
            </v:group>
            <v:group style="position:absolute;left:7945;top:3106;width:10;height:20" coordorigin="7945,3106" coordsize="10,20">
              <v:shape style="position:absolute;left:7945;top:3106;width:10;height:20" coordorigin="7945,3106" coordsize="10,20" path="m7945,3125l7955,3125,7955,3106,7945,3106,7945,3125xe" filled="true" fillcolor="#000000" stroked="false">
                <v:path arrowok="t"/>
                <v:fill type="solid"/>
              </v:shape>
            </v:group>
            <v:group style="position:absolute;left:7945;top:3125;width:10;height:20" coordorigin="7945,3125" coordsize="10,20">
              <v:shape style="position:absolute;left:7945;top:3125;width:10;height:20" coordorigin="7945,3125" coordsize="10,20" path="m7945,3144l7955,3144,7955,3125,7945,3125,7945,3144xe" filled="true" fillcolor="#000000" stroked="false">
                <v:path arrowok="t"/>
                <v:fill type="solid"/>
              </v:shape>
            </v:group>
            <v:group style="position:absolute;left:7945;top:3144;width:10;height:20" coordorigin="7945,3144" coordsize="10,20">
              <v:shape style="position:absolute;left:7945;top:3144;width:10;height:20" coordorigin="7945,3144" coordsize="10,20" path="m7945,3164l7955,3164,7955,3144,7945,3144,7945,3164xe" filled="true" fillcolor="#000000" stroked="false">
                <v:path arrowok="t"/>
                <v:fill type="solid"/>
              </v:shape>
            </v:group>
            <v:group style="position:absolute;left:7945;top:3164;width:10;height:20" coordorigin="7945,3164" coordsize="10,20">
              <v:shape style="position:absolute;left:7945;top:3164;width:10;height:20" coordorigin="7945,3164" coordsize="10,20" path="m7945,3183l7955,3183,7955,3164,7945,3164,7945,3183xe" filled="true" fillcolor="#000000" stroked="false">
                <v:path arrowok="t"/>
                <v:fill type="solid"/>
              </v:shape>
            </v:group>
            <v:group style="position:absolute;left:7945;top:3186;width:10;height:2" coordorigin="7945,3186" coordsize="10,2">
              <v:shape style="position:absolute;left:7945;top:3186;width:10;height:2" coordorigin="7945,3186" coordsize="10,0" path="m7945,3186l7955,3186e" filled="false" stroked="true" strokeweight=".35999pt" strokecolor="#000000">
                <v:path arrowok="t"/>
              </v:shape>
            </v:group>
            <v:group style="position:absolute;left:8769;top:2876;width:10;height:20" coordorigin="8769,2876" coordsize="10,20">
              <v:shape style="position:absolute;left:8769;top:2876;width:10;height:20" coordorigin="8769,2876" coordsize="10,20" path="m8769,2895l8778,2895,8778,2876,8769,2876,8769,2895xe" filled="true" fillcolor="#000000" stroked="false">
                <v:path arrowok="t"/>
                <v:fill type="solid"/>
              </v:shape>
            </v:group>
            <v:group style="position:absolute;left:8769;top:2895;width:10;height:20" coordorigin="8769,2895" coordsize="10,20">
              <v:shape style="position:absolute;left:8769;top:2895;width:10;height:20" coordorigin="8769,2895" coordsize="10,20" path="m8769,2914l8778,2914,8778,2895,8769,2895,8769,2914xe" filled="true" fillcolor="#000000" stroked="false">
                <v:path arrowok="t"/>
                <v:fill type="solid"/>
              </v:shape>
            </v:group>
            <v:group style="position:absolute;left:8769;top:2914;width:10;height:20" coordorigin="8769,2914" coordsize="10,20">
              <v:shape style="position:absolute;left:8769;top:2914;width:10;height:20" coordorigin="8769,2914" coordsize="10,20" path="m8769,2933l8778,2933,8778,2914,8769,2914,8769,2933xe" filled="true" fillcolor="#000000" stroked="false">
                <v:path arrowok="t"/>
                <v:fill type="solid"/>
              </v:shape>
            </v:group>
            <v:group style="position:absolute;left:8769;top:2933;width:10;height:20" coordorigin="8769,2933" coordsize="10,20">
              <v:shape style="position:absolute;left:8769;top:2933;width:10;height:20" coordorigin="8769,2933" coordsize="10,20" path="m8769,2952l8778,2952,8778,2933,8769,2933,8769,2952xe" filled="true" fillcolor="#000000" stroked="false">
                <v:path arrowok="t"/>
                <v:fill type="solid"/>
              </v:shape>
            </v:group>
            <v:group style="position:absolute;left:8769;top:2952;width:10;height:20" coordorigin="8769,2952" coordsize="10,20">
              <v:shape style="position:absolute;left:8769;top:2952;width:10;height:20" coordorigin="8769,2952" coordsize="10,20" path="m8769,2972l8778,2972,8778,2952,8769,2952,8769,2972xe" filled="true" fillcolor="#000000" stroked="false">
                <v:path arrowok="t"/>
                <v:fill type="solid"/>
              </v:shape>
            </v:group>
            <v:group style="position:absolute;left:8769;top:2972;width:10;height:20" coordorigin="8769,2972" coordsize="10,20">
              <v:shape style="position:absolute;left:8769;top:2972;width:10;height:20" coordorigin="8769,2972" coordsize="10,20" path="m8769,2991l8778,2991,8778,2972,8769,2972,8769,2991xe" filled="true" fillcolor="#000000" stroked="false">
                <v:path arrowok="t"/>
                <v:fill type="solid"/>
              </v:shape>
            </v:group>
            <v:group style="position:absolute;left:8769;top:2991;width:10;height:20" coordorigin="8769,2991" coordsize="10,20">
              <v:shape style="position:absolute;left:8769;top:2991;width:10;height:20" coordorigin="8769,2991" coordsize="10,20" path="m8769,3010l8778,3010,8778,2991,8769,2991,8769,3010xe" filled="true" fillcolor="#000000" stroked="false">
                <v:path arrowok="t"/>
                <v:fill type="solid"/>
              </v:shape>
            </v:group>
            <v:group style="position:absolute;left:8769;top:3010;width:10;height:20" coordorigin="8769,3010" coordsize="10,20">
              <v:shape style="position:absolute;left:8769;top:3010;width:10;height:20" coordorigin="8769,3010" coordsize="10,20" path="m8769,3029l8778,3029,8778,3010,8769,3010,8769,3029xe" filled="true" fillcolor="#000000" stroked="false">
                <v:path arrowok="t"/>
                <v:fill type="solid"/>
              </v:shape>
            </v:group>
            <v:group style="position:absolute;left:8769;top:3029;width:10;height:20" coordorigin="8769,3029" coordsize="10,20">
              <v:shape style="position:absolute;left:8769;top:3029;width:10;height:20" coordorigin="8769,3029" coordsize="10,20" path="m8769,3048l8778,3048,8778,3029,8769,3029,8769,3048xe" filled="true" fillcolor="#000000" stroked="false">
                <v:path arrowok="t"/>
                <v:fill type="solid"/>
              </v:shape>
            </v:group>
            <v:group style="position:absolute;left:8769;top:3048;width:10;height:20" coordorigin="8769,3048" coordsize="10,20">
              <v:shape style="position:absolute;left:8769;top:3048;width:10;height:20" coordorigin="8769,3048" coordsize="10,20" path="m8769,3068l8778,3068,8778,3048,8769,3048,8769,3068xe" filled="true" fillcolor="#000000" stroked="false">
                <v:path arrowok="t"/>
                <v:fill type="solid"/>
              </v:shape>
            </v:group>
            <v:group style="position:absolute;left:8769;top:3068;width:10;height:20" coordorigin="8769,3068" coordsize="10,20">
              <v:shape style="position:absolute;left:8769;top:3068;width:10;height:20" coordorigin="8769,3068" coordsize="10,20" path="m8769,3087l8778,3087,8778,3068,8769,3068,8769,3087xe" filled="true" fillcolor="#000000" stroked="false">
                <v:path arrowok="t"/>
                <v:fill type="solid"/>
              </v:shape>
            </v:group>
            <v:group style="position:absolute;left:8769;top:3087;width:10;height:20" coordorigin="8769,3087" coordsize="10,20">
              <v:shape style="position:absolute;left:8769;top:3087;width:10;height:20" coordorigin="8769,3087" coordsize="10,20" path="m8769,3106l8778,3106,8778,3087,8769,3087,8769,3106xe" filled="true" fillcolor="#000000" stroked="false">
                <v:path arrowok="t"/>
                <v:fill type="solid"/>
              </v:shape>
            </v:group>
            <v:group style="position:absolute;left:8769;top:3106;width:10;height:20" coordorigin="8769,3106" coordsize="10,20">
              <v:shape style="position:absolute;left:8769;top:3106;width:10;height:20" coordorigin="8769,3106" coordsize="10,20" path="m8769,3125l8778,3125,8778,3106,8769,3106,8769,3125xe" filled="true" fillcolor="#000000" stroked="false">
                <v:path arrowok="t"/>
                <v:fill type="solid"/>
              </v:shape>
            </v:group>
            <v:group style="position:absolute;left:8769;top:3125;width:10;height:20" coordorigin="8769,3125" coordsize="10,20">
              <v:shape style="position:absolute;left:8769;top:3125;width:10;height:20" coordorigin="8769,3125" coordsize="10,20" path="m8769,3144l8778,3144,8778,3125,8769,3125,8769,3144xe" filled="true" fillcolor="#000000" stroked="false">
                <v:path arrowok="t"/>
                <v:fill type="solid"/>
              </v:shape>
            </v:group>
            <v:group style="position:absolute;left:8769;top:3144;width:10;height:20" coordorigin="8769,3144" coordsize="10,20">
              <v:shape style="position:absolute;left:8769;top:3144;width:10;height:20" coordorigin="8769,3144" coordsize="10,20" path="m8769,3164l8778,3164,8778,3144,8769,3144,8769,3164xe" filled="true" fillcolor="#000000" stroked="false">
                <v:path arrowok="t"/>
                <v:fill type="solid"/>
              </v:shape>
            </v:group>
            <v:group style="position:absolute;left:8769;top:3164;width:10;height:20" coordorigin="8769,3164" coordsize="10,20">
              <v:shape style="position:absolute;left:8769;top:3164;width:10;height:20" coordorigin="8769,3164" coordsize="10,20" path="m8769,3183l8778,3183,8778,3164,8769,3164,8769,3183xe" filled="true" fillcolor="#000000" stroked="false">
                <v:path arrowok="t"/>
                <v:fill type="solid"/>
              </v:shape>
            </v:group>
            <v:group style="position:absolute;left:8769;top:3186;width:10;height:2" coordorigin="8769,3186" coordsize="10,2">
              <v:shape style="position:absolute;left:8769;top:3186;width:10;height:2" coordorigin="8769,3186" coordsize="10,0" path="m8769,3186l8778,3186e" filled="false" stroked="true" strokeweight=".35999pt" strokecolor="#000000">
                <v:path arrowok="t"/>
              </v:shape>
            </v:group>
            <v:group style="position:absolute;left:9729;top:2876;width:10;height:20" coordorigin="9729,2876" coordsize="10,20">
              <v:shape style="position:absolute;left:9729;top:2876;width:10;height:20" coordorigin="9729,2876" coordsize="10,20" path="m9729,2895l9739,2895,9739,2876,9729,2876,9729,2895xe" filled="true" fillcolor="#000000" stroked="false">
                <v:path arrowok="t"/>
                <v:fill type="solid"/>
              </v:shape>
            </v:group>
            <v:group style="position:absolute;left:9729;top:2895;width:10;height:20" coordorigin="9729,2895" coordsize="10,20">
              <v:shape style="position:absolute;left:9729;top:2895;width:10;height:20" coordorigin="9729,2895" coordsize="10,20" path="m9729,2914l9739,2914,9739,2895,9729,2895,9729,2914xe" filled="true" fillcolor="#000000" stroked="false">
                <v:path arrowok="t"/>
                <v:fill type="solid"/>
              </v:shape>
            </v:group>
            <v:group style="position:absolute;left:9729;top:2914;width:10;height:20" coordorigin="9729,2914" coordsize="10,20">
              <v:shape style="position:absolute;left:9729;top:2914;width:10;height:20" coordorigin="9729,2914" coordsize="10,20" path="m9729,2933l9739,2933,9739,2914,9729,2914,9729,2933xe" filled="true" fillcolor="#000000" stroked="false">
                <v:path arrowok="t"/>
                <v:fill type="solid"/>
              </v:shape>
            </v:group>
            <v:group style="position:absolute;left:9729;top:2933;width:10;height:20" coordorigin="9729,2933" coordsize="10,20">
              <v:shape style="position:absolute;left:9729;top:2933;width:10;height:20" coordorigin="9729,2933" coordsize="10,20" path="m9729,2952l9739,2952,9739,2933,9729,2933,9729,2952xe" filled="true" fillcolor="#000000" stroked="false">
                <v:path arrowok="t"/>
                <v:fill type="solid"/>
              </v:shape>
            </v:group>
            <v:group style="position:absolute;left:9729;top:2952;width:10;height:20" coordorigin="9729,2952" coordsize="10,20">
              <v:shape style="position:absolute;left:9729;top:2952;width:10;height:20" coordorigin="9729,2952" coordsize="10,20" path="m9729,2972l9739,2972,9739,2952,9729,2952,9729,2972xe" filled="true" fillcolor="#000000" stroked="false">
                <v:path arrowok="t"/>
                <v:fill type="solid"/>
              </v:shape>
            </v:group>
            <v:group style="position:absolute;left:9729;top:2972;width:10;height:20" coordorigin="9729,2972" coordsize="10,20">
              <v:shape style="position:absolute;left:9729;top:2972;width:10;height:20" coordorigin="9729,2972" coordsize="10,20" path="m9729,2991l9739,2991,9739,2972,9729,2972,9729,2991xe" filled="true" fillcolor="#000000" stroked="false">
                <v:path arrowok="t"/>
                <v:fill type="solid"/>
              </v:shape>
            </v:group>
            <v:group style="position:absolute;left:9729;top:2991;width:10;height:20" coordorigin="9729,2991" coordsize="10,20">
              <v:shape style="position:absolute;left:9729;top:2991;width:10;height:20" coordorigin="9729,2991" coordsize="10,20" path="m9729,3010l9739,3010,9739,2991,9729,2991,9729,3010xe" filled="true" fillcolor="#000000" stroked="false">
                <v:path arrowok="t"/>
                <v:fill type="solid"/>
              </v:shape>
            </v:group>
            <v:group style="position:absolute;left:9729;top:3010;width:10;height:20" coordorigin="9729,3010" coordsize="10,20">
              <v:shape style="position:absolute;left:9729;top:3010;width:10;height:20" coordorigin="9729,3010" coordsize="10,20" path="m9729,3029l9739,3029,9739,3010,9729,3010,9729,3029xe" filled="true" fillcolor="#000000" stroked="false">
                <v:path arrowok="t"/>
                <v:fill type="solid"/>
              </v:shape>
            </v:group>
            <v:group style="position:absolute;left:9729;top:3029;width:10;height:20" coordorigin="9729,3029" coordsize="10,20">
              <v:shape style="position:absolute;left:9729;top:3029;width:10;height:20" coordorigin="9729,3029" coordsize="10,20" path="m9729,3048l9739,3048,9739,3029,9729,3029,9729,3048xe" filled="true" fillcolor="#000000" stroked="false">
                <v:path arrowok="t"/>
                <v:fill type="solid"/>
              </v:shape>
            </v:group>
            <v:group style="position:absolute;left:9729;top:3048;width:10;height:20" coordorigin="9729,3048" coordsize="10,20">
              <v:shape style="position:absolute;left:9729;top:3048;width:10;height:20" coordorigin="9729,3048" coordsize="10,20" path="m9729,3068l9739,3068,9739,3048,9729,3048,9729,3068xe" filled="true" fillcolor="#000000" stroked="false">
                <v:path arrowok="t"/>
                <v:fill type="solid"/>
              </v:shape>
            </v:group>
            <v:group style="position:absolute;left:9729;top:3068;width:10;height:20" coordorigin="9729,3068" coordsize="10,20">
              <v:shape style="position:absolute;left:9729;top:3068;width:10;height:20" coordorigin="9729,3068" coordsize="10,20" path="m9729,3087l9739,3087,9739,3068,9729,3068,9729,3087xe" filled="true" fillcolor="#000000" stroked="false">
                <v:path arrowok="t"/>
                <v:fill type="solid"/>
              </v:shape>
            </v:group>
            <v:group style="position:absolute;left:9729;top:3087;width:10;height:20" coordorigin="9729,3087" coordsize="10,20">
              <v:shape style="position:absolute;left:9729;top:3087;width:10;height:20" coordorigin="9729,3087" coordsize="10,20" path="m9729,3106l9739,3106,9739,3087,9729,3087,9729,3106xe" filled="true" fillcolor="#000000" stroked="false">
                <v:path arrowok="t"/>
                <v:fill type="solid"/>
              </v:shape>
            </v:group>
            <v:group style="position:absolute;left:9729;top:3106;width:10;height:20" coordorigin="9729,3106" coordsize="10,20">
              <v:shape style="position:absolute;left:9729;top:3106;width:10;height:20" coordorigin="9729,3106" coordsize="10,20" path="m9729,3125l9739,3125,9739,3106,9729,3106,9729,3125xe" filled="true" fillcolor="#000000" stroked="false">
                <v:path arrowok="t"/>
                <v:fill type="solid"/>
              </v:shape>
            </v:group>
            <v:group style="position:absolute;left:9729;top:3125;width:10;height:20" coordorigin="9729,3125" coordsize="10,20">
              <v:shape style="position:absolute;left:9729;top:3125;width:10;height:20" coordorigin="9729,3125" coordsize="10,20" path="m9729,3144l9739,3144,9739,3125,9729,3125,9729,3144xe" filled="true" fillcolor="#000000" stroked="false">
                <v:path arrowok="t"/>
                <v:fill type="solid"/>
              </v:shape>
            </v:group>
            <v:group style="position:absolute;left:9729;top:3144;width:10;height:20" coordorigin="9729,3144" coordsize="10,20">
              <v:shape style="position:absolute;left:9729;top:3144;width:10;height:20" coordorigin="9729,3144" coordsize="10,20" path="m9729,3164l9739,3164,9739,3144,9729,3144,9729,3164xe" filled="true" fillcolor="#000000" stroked="false">
                <v:path arrowok="t"/>
                <v:fill type="solid"/>
              </v:shape>
            </v:group>
            <v:group style="position:absolute;left:9729;top:3164;width:10;height:20" coordorigin="9729,3164" coordsize="10,20">
              <v:shape style="position:absolute;left:9729;top:3164;width:10;height:20" coordorigin="9729,3164" coordsize="10,20" path="m9729,3183l9739,3183,9739,3164,9729,3164,9729,3183xe" filled="true" fillcolor="#000000" stroked="false">
                <v:path arrowok="t"/>
                <v:fill type="solid"/>
              </v:shape>
            </v:group>
            <v:group style="position:absolute;left:9729;top:3186;width:10;height:2" coordorigin="9729,3186" coordsize="10,2">
              <v:shape style="position:absolute;left:9729;top:3186;width:10;height:2" coordorigin="9729,3186" coordsize="10,0" path="m9729,3186l9739,3186e" filled="false" stroked="true" strokeweight=".35999pt" strokecolor="#000000">
                <v:path arrowok="t"/>
              </v:shape>
              <v:shape style="position:absolute;left:2410;top:3190;width:948;height:10" type="#_x0000_t75" stroked="false">
                <v:imagedata r:id="rId202" o:title=""/>
              </v:shape>
              <v:shape style="position:absolute;left:3353;top:3190;width:999;height:10" type="#_x0000_t75" stroked="false">
                <v:imagedata r:id="rId211" o:title=""/>
              </v:shape>
              <v:shape style="position:absolute;left:4347;top:3190;width:2410;height:10" type="#_x0000_t75" stroked="false">
                <v:imagedata r:id="rId754" o:title=""/>
              </v:shape>
              <v:shape style="position:absolute;left:6753;top:3190;width:1193;height:10" type="#_x0000_t75" stroked="false">
                <v:imagedata r:id="rId755" o:title=""/>
              </v:shape>
              <v:shape style="position:absolute;left:7941;top:3190;width:828;height:10" type="#_x0000_t75" stroked="false">
                <v:imagedata r:id="rId756" o:title=""/>
              </v:shape>
              <v:shape style="position:absolute;left:8764;top:3190;width:1685;height:10" type="#_x0000_t75" stroked="false">
                <v:imagedata r:id="rId757" o:title=""/>
              </v:shape>
            </v:group>
            <v:group style="position:absolute;left:4352;top:3200;width:10;height:20" coordorigin="4352,3200" coordsize="10,20">
              <v:shape style="position:absolute;left:4352;top:3200;width:10;height:20" coordorigin="4352,3200" coordsize="10,20" path="m4352,3219l4362,3219,4362,3200,4352,3200,4352,3219xe" filled="true" fillcolor="#000000" stroked="false">
                <v:path arrowok="t"/>
                <v:fill type="solid"/>
              </v:shape>
            </v:group>
            <v:group style="position:absolute;left:4352;top:3219;width:10;height:20" coordorigin="4352,3219" coordsize="10,20">
              <v:shape style="position:absolute;left:4352;top:3219;width:10;height:20" coordorigin="4352,3219" coordsize="10,20" path="m4352,3238l4362,3238,4362,3219,4352,3219,4352,3238xe" filled="true" fillcolor="#000000" stroked="false">
                <v:path arrowok="t"/>
                <v:fill type="solid"/>
              </v:shape>
            </v:group>
            <v:group style="position:absolute;left:4352;top:3238;width:10;height:20" coordorigin="4352,3238" coordsize="10,20">
              <v:shape style="position:absolute;left:4352;top:3238;width:10;height:20" coordorigin="4352,3238" coordsize="10,20" path="m4352,3257l4362,3257,4362,3238,4352,3238,4352,3257xe" filled="true" fillcolor="#000000" stroked="false">
                <v:path arrowok="t"/>
                <v:fill type="solid"/>
              </v:shape>
            </v:group>
            <v:group style="position:absolute;left:4352;top:3257;width:10;height:20" coordorigin="4352,3257" coordsize="10,20">
              <v:shape style="position:absolute;left:4352;top:3257;width:10;height:20" coordorigin="4352,3257" coordsize="10,20" path="m4352,3276l4362,3276,4362,3257,4352,3257,4352,3276xe" filled="true" fillcolor="#000000" stroked="false">
                <v:path arrowok="t"/>
                <v:fill type="solid"/>
              </v:shape>
            </v:group>
            <v:group style="position:absolute;left:4352;top:3276;width:10;height:20" coordorigin="4352,3276" coordsize="10,20">
              <v:shape style="position:absolute;left:4352;top:3276;width:10;height:20" coordorigin="4352,3276" coordsize="10,20" path="m4352,3296l4362,3296,4362,3276,4352,3276,4352,3296xe" filled="true" fillcolor="#000000" stroked="false">
                <v:path arrowok="t"/>
                <v:fill type="solid"/>
              </v:shape>
            </v:group>
            <v:group style="position:absolute;left:4352;top:3296;width:10;height:20" coordorigin="4352,3296" coordsize="10,20">
              <v:shape style="position:absolute;left:4352;top:3296;width:10;height:20" coordorigin="4352,3296" coordsize="10,20" path="m4352,3315l4362,3315,4362,3296,4352,3296,4352,3315xe" filled="true" fillcolor="#000000" stroked="false">
                <v:path arrowok="t"/>
                <v:fill type="solid"/>
              </v:shape>
            </v:group>
            <v:group style="position:absolute;left:4352;top:3315;width:10;height:20" coordorigin="4352,3315" coordsize="10,20">
              <v:shape style="position:absolute;left:4352;top:3315;width:10;height:20" coordorigin="4352,3315" coordsize="10,20" path="m4352,3334l4362,3334,4362,3315,4352,3315,4352,3334xe" filled="true" fillcolor="#000000" stroked="false">
                <v:path arrowok="t"/>
                <v:fill type="solid"/>
              </v:shape>
            </v:group>
            <v:group style="position:absolute;left:4352;top:3334;width:10;height:20" coordorigin="4352,3334" coordsize="10,20">
              <v:shape style="position:absolute;left:4352;top:3334;width:10;height:20" coordorigin="4352,3334" coordsize="10,20" path="m4352,3353l4362,3353,4362,3334,4352,3334,4352,3353xe" filled="true" fillcolor="#000000" stroked="false">
                <v:path arrowok="t"/>
                <v:fill type="solid"/>
              </v:shape>
            </v:group>
            <v:group style="position:absolute;left:4352;top:3353;width:10;height:20" coordorigin="4352,3353" coordsize="10,20">
              <v:shape style="position:absolute;left:4352;top:3353;width:10;height:20" coordorigin="4352,3353" coordsize="10,20" path="m4352,3372l4362,3372,4362,3353,4352,3353,4352,3372xe" filled="true" fillcolor="#000000" stroked="false">
                <v:path arrowok="t"/>
                <v:fill type="solid"/>
              </v:shape>
            </v:group>
            <v:group style="position:absolute;left:4352;top:3372;width:10;height:20" coordorigin="4352,3372" coordsize="10,20">
              <v:shape style="position:absolute;left:4352;top:3372;width:10;height:20" coordorigin="4352,3372" coordsize="10,20" path="m4352,3392l4362,3392,4362,3372,4352,3372,4352,3392xe" filled="true" fillcolor="#000000" stroked="false">
                <v:path arrowok="t"/>
                <v:fill type="solid"/>
              </v:shape>
            </v:group>
            <v:group style="position:absolute;left:4352;top:3392;width:10;height:20" coordorigin="4352,3392" coordsize="10,20">
              <v:shape style="position:absolute;left:4352;top:3392;width:10;height:20" coordorigin="4352,3392" coordsize="10,20" path="m4352,3411l4362,3411,4362,3392,4352,3392,4352,3411xe" filled="true" fillcolor="#000000" stroked="false">
                <v:path arrowok="t"/>
                <v:fill type="solid"/>
              </v:shape>
            </v:group>
            <v:group style="position:absolute;left:4352;top:3411;width:10;height:20" coordorigin="4352,3411" coordsize="10,20">
              <v:shape style="position:absolute;left:4352;top:3411;width:10;height:20" coordorigin="4352,3411" coordsize="10,20" path="m4352,3430l4362,3430,4362,3411,4352,3411,4352,3430xe" filled="true" fillcolor="#000000" stroked="false">
                <v:path arrowok="t"/>
                <v:fill type="solid"/>
              </v:shape>
            </v:group>
            <v:group style="position:absolute;left:4352;top:3430;width:10;height:20" coordorigin="4352,3430" coordsize="10,20">
              <v:shape style="position:absolute;left:4352;top:3430;width:10;height:20" coordorigin="4352,3430" coordsize="10,20" path="m4352,3449l4362,3449,4362,3430,4352,3430,4352,3449xe" filled="true" fillcolor="#000000" stroked="false">
                <v:path arrowok="t"/>
                <v:fill type="solid"/>
              </v:shape>
            </v:group>
            <v:group style="position:absolute;left:4352;top:3449;width:10;height:20" coordorigin="4352,3449" coordsize="10,20">
              <v:shape style="position:absolute;left:4352;top:3449;width:10;height:20" coordorigin="4352,3449" coordsize="10,20" path="m4352,3469l4362,3469,4362,3449,4352,3449,4352,3469xe" filled="true" fillcolor="#000000" stroked="false">
                <v:path arrowok="t"/>
                <v:fill type="solid"/>
              </v:shape>
            </v:group>
            <v:group style="position:absolute;left:4352;top:3469;width:10;height:20" coordorigin="4352,3469" coordsize="10,20">
              <v:shape style="position:absolute;left:4352;top:3469;width:10;height:20" coordorigin="4352,3469" coordsize="10,20" path="m4352,3488l4362,3488,4362,3469,4352,3469,4352,3488xe" filled="true" fillcolor="#000000" stroked="false">
                <v:path arrowok="t"/>
                <v:fill type="solid"/>
              </v:shape>
            </v:group>
            <v:group style="position:absolute;left:4352;top:3488;width:10;height:20" coordorigin="4352,3488" coordsize="10,20">
              <v:shape style="position:absolute;left:4352;top:3488;width:10;height:20" coordorigin="4352,3488" coordsize="10,20" path="m4352,3507l4362,3507,4362,3488,4352,3488,4352,3507xe" filled="true" fillcolor="#000000" stroked="false">
                <v:path arrowok="t"/>
                <v:fill type="solid"/>
              </v:shape>
            </v:group>
            <v:group style="position:absolute;left:5168;top:3200;width:10;height:20" coordorigin="5168,3200" coordsize="10,20">
              <v:shape style="position:absolute;left:5168;top:3200;width:10;height:20" coordorigin="5168,3200" coordsize="10,20" path="m5168,3219l5178,3219,5178,3200,5168,3200,5168,3219xe" filled="true" fillcolor="#000000" stroked="false">
                <v:path arrowok="t"/>
                <v:fill type="solid"/>
              </v:shape>
            </v:group>
            <v:group style="position:absolute;left:5168;top:3219;width:10;height:20" coordorigin="5168,3219" coordsize="10,20">
              <v:shape style="position:absolute;left:5168;top:3219;width:10;height:20" coordorigin="5168,3219" coordsize="10,20" path="m5168,3238l5178,3238,5178,3219,5168,3219,5168,3238xe" filled="true" fillcolor="#000000" stroked="false">
                <v:path arrowok="t"/>
                <v:fill type="solid"/>
              </v:shape>
            </v:group>
            <v:group style="position:absolute;left:5168;top:3238;width:10;height:20" coordorigin="5168,3238" coordsize="10,20">
              <v:shape style="position:absolute;left:5168;top:3238;width:10;height:20" coordorigin="5168,3238" coordsize="10,20" path="m5168,3257l5178,3257,5178,3238,5168,3238,5168,3257xe" filled="true" fillcolor="#000000" stroked="false">
                <v:path arrowok="t"/>
                <v:fill type="solid"/>
              </v:shape>
            </v:group>
            <v:group style="position:absolute;left:5168;top:3257;width:10;height:20" coordorigin="5168,3257" coordsize="10,20">
              <v:shape style="position:absolute;left:5168;top:3257;width:10;height:20" coordorigin="5168,3257" coordsize="10,20" path="m5168,3276l5178,3276,5178,3257,5168,3257,5168,3276xe" filled="true" fillcolor="#000000" stroked="false">
                <v:path arrowok="t"/>
                <v:fill type="solid"/>
              </v:shape>
            </v:group>
            <v:group style="position:absolute;left:5168;top:3276;width:10;height:20" coordorigin="5168,3276" coordsize="10,20">
              <v:shape style="position:absolute;left:5168;top:3276;width:10;height:20" coordorigin="5168,3276" coordsize="10,20" path="m5168,3296l5178,3296,5178,3276,5168,3276,5168,3296xe" filled="true" fillcolor="#000000" stroked="false">
                <v:path arrowok="t"/>
                <v:fill type="solid"/>
              </v:shape>
            </v:group>
            <v:group style="position:absolute;left:5168;top:3296;width:10;height:20" coordorigin="5168,3296" coordsize="10,20">
              <v:shape style="position:absolute;left:5168;top:3296;width:10;height:20" coordorigin="5168,3296" coordsize="10,20" path="m5168,3315l5178,3315,5178,3296,5168,3296,5168,3315xe" filled="true" fillcolor="#000000" stroked="false">
                <v:path arrowok="t"/>
                <v:fill type="solid"/>
              </v:shape>
            </v:group>
            <v:group style="position:absolute;left:5168;top:3315;width:10;height:20" coordorigin="5168,3315" coordsize="10,20">
              <v:shape style="position:absolute;left:5168;top:3315;width:10;height:20" coordorigin="5168,3315" coordsize="10,20" path="m5168,3334l5178,3334,5178,3315,5168,3315,5168,3334xe" filled="true" fillcolor="#000000" stroked="false">
                <v:path arrowok="t"/>
                <v:fill type="solid"/>
              </v:shape>
            </v:group>
            <v:group style="position:absolute;left:5168;top:3334;width:10;height:20" coordorigin="5168,3334" coordsize="10,20">
              <v:shape style="position:absolute;left:5168;top:3334;width:10;height:20" coordorigin="5168,3334" coordsize="10,20" path="m5168,3353l5178,3353,5178,3334,5168,3334,5168,3353xe" filled="true" fillcolor="#000000" stroked="false">
                <v:path arrowok="t"/>
                <v:fill type="solid"/>
              </v:shape>
            </v:group>
            <v:group style="position:absolute;left:5168;top:3353;width:10;height:20" coordorigin="5168,3353" coordsize="10,20">
              <v:shape style="position:absolute;left:5168;top:3353;width:10;height:20" coordorigin="5168,3353" coordsize="10,20" path="m5168,3372l5178,3372,5178,3353,5168,3353,5168,3372xe" filled="true" fillcolor="#000000" stroked="false">
                <v:path arrowok="t"/>
                <v:fill type="solid"/>
              </v:shape>
            </v:group>
            <v:group style="position:absolute;left:5168;top:3372;width:10;height:20" coordorigin="5168,3372" coordsize="10,20">
              <v:shape style="position:absolute;left:5168;top:3372;width:10;height:20" coordorigin="5168,3372" coordsize="10,20" path="m5168,3392l5178,3392,5178,3372,5168,3372,5168,3392xe" filled="true" fillcolor="#000000" stroked="false">
                <v:path arrowok="t"/>
                <v:fill type="solid"/>
              </v:shape>
            </v:group>
            <v:group style="position:absolute;left:5168;top:3392;width:10;height:20" coordorigin="5168,3392" coordsize="10,20">
              <v:shape style="position:absolute;left:5168;top:3392;width:10;height:20" coordorigin="5168,3392" coordsize="10,20" path="m5168,3411l5178,3411,5178,3392,5168,3392,5168,3411xe" filled="true" fillcolor="#000000" stroked="false">
                <v:path arrowok="t"/>
                <v:fill type="solid"/>
              </v:shape>
            </v:group>
            <v:group style="position:absolute;left:5168;top:3411;width:10;height:20" coordorigin="5168,3411" coordsize="10,20">
              <v:shape style="position:absolute;left:5168;top:3411;width:10;height:20" coordorigin="5168,3411" coordsize="10,20" path="m5168,3430l5178,3430,5178,3411,5168,3411,5168,3430xe" filled="true" fillcolor="#000000" stroked="false">
                <v:path arrowok="t"/>
                <v:fill type="solid"/>
              </v:shape>
            </v:group>
            <v:group style="position:absolute;left:5168;top:3430;width:10;height:20" coordorigin="5168,3430" coordsize="10,20">
              <v:shape style="position:absolute;left:5168;top:3430;width:10;height:20" coordorigin="5168,3430" coordsize="10,20" path="m5168,3449l5178,3449,5178,3430,5168,3430,5168,3449xe" filled="true" fillcolor="#000000" stroked="false">
                <v:path arrowok="t"/>
                <v:fill type="solid"/>
              </v:shape>
            </v:group>
            <v:group style="position:absolute;left:5168;top:3449;width:10;height:20" coordorigin="5168,3449" coordsize="10,20">
              <v:shape style="position:absolute;left:5168;top:3449;width:10;height:20" coordorigin="5168,3449" coordsize="10,20" path="m5168,3469l5178,3469,5178,3449,5168,3449,5168,3469xe" filled="true" fillcolor="#000000" stroked="false">
                <v:path arrowok="t"/>
                <v:fill type="solid"/>
              </v:shape>
            </v:group>
            <v:group style="position:absolute;left:5168;top:3469;width:10;height:20" coordorigin="5168,3469" coordsize="10,20">
              <v:shape style="position:absolute;left:5168;top:3469;width:10;height:20" coordorigin="5168,3469" coordsize="10,20" path="m5168,3488l5178,3488,5178,3469,5168,3469,5168,3488xe" filled="true" fillcolor="#000000" stroked="false">
                <v:path arrowok="t"/>
                <v:fill type="solid"/>
              </v:shape>
            </v:group>
            <v:group style="position:absolute;left:5168;top:3488;width:10;height:20" coordorigin="5168,3488" coordsize="10,20">
              <v:shape style="position:absolute;left:5168;top:3488;width:10;height:20" coordorigin="5168,3488" coordsize="10,20" path="m5168,3507l5178,3507,5178,3488,5168,3488,5168,3507xe" filled="true" fillcolor="#000000" stroked="false">
                <v:path arrowok="t"/>
                <v:fill type="solid"/>
              </v:shape>
            </v:group>
            <v:group style="position:absolute;left:6051;top:3200;width:10;height:20" coordorigin="6051,3200" coordsize="10,20">
              <v:shape style="position:absolute;left:6051;top:3200;width:10;height:20" coordorigin="6051,3200" coordsize="10,20" path="m6051,3219l6061,3219,6061,3200,6051,3200,6051,3219xe" filled="true" fillcolor="#000000" stroked="false">
                <v:path arrowok="t"/>
                <v:fill type="solid"/>
              </v:shape>
            </v:group>
            <v:group style="position:absolute;left:6051;top:3219;width:10;height:20" coordorigin="6051,3219" coordsize="10,20">
              <v:shape style="position:absolute;left:6051;top:3219;width:10;height:20" coordorigin="6051,3219" coordsize="10,20" path="m6051,3238l6061,3238,6061,3219,6051,3219,6051,3238xe" filled="true" fillcolor="#000000" stroked="false">
                <v:path arrowok="t"/>
                <v:fill type="solid"/>
              </v:shape>
            </v:group>
            <v:group style="position:absolute;left:6051;top:3238;width:10;height:20" coordorigin="6051,3238" coordsize="10,20">
              <v:shape style="position:absolute;left:6051;top:3238;width:10;height:20" coordorigin="6051,3238" coordsize="10,20" path="m6051,3257l6061,3257,6061,3238,6051,3238,6051,3257xe" filled="true" fillcolor="#000000" stroked="false">
                <v:path arrowok="t"/>
                <v:fill type="solid"/>
              </v:shape>
            </v:group>
            <v:group style="position:absolute;left:6051;top:3257;width:10;height:20" coordorigin="6051,3257" coordsize="10,20">
              <v:shape style="position:absolute;left:6051;top:3257;width:10;height:20" coordorigin="6051,3257" coordsize="10,20" path="m6051,3276l6061,3276,6061,3257,6051,3257,6051,3276xe" filled="true" fillcolor="#000000" stroked="false">
                <v:path arrowok="t"/>
                <v:fill type="solid"/>
              </v:shape>
            </v:group>
            <v:group style="position:absolute;left:6051;top:3276;width:10;height:20" coordorigin="6051,3276" coordsize="10,20">
              <v:shape style="position:absolute;left:6051;top:3276;width:10;height:20" coordorigin="6051,3276" coordsize="10,20" path="m6051,3296l6061,3296,6061,3276,6051,3276,6051,3296xe" filled="true" fillcolor="#000000" stroked="false">
                <v:path arrowok="t"/>
                <v:fill type="solid"/>
              </v:shape>
            </v:group>
            <v:group style="position:absolute;left:6051;top:3296;width:10;height:20" coordorigin="6051,3296" coordsize="10,20">
              <v:shape style="position:absolute;left:6051;top:3296;width:10;height:20" coordorigin="6051,3296" coordsize="10,20" path="m6051,3315l6061,3315,6061,3296,6051,3296,6051,3315xe" filled="true" fillcolor="#000000" stroked="false">
                <v:path arrowok="t"/>
                <v:fill type="solid"/>
              </v:shape>
            </v:group>
            <v:group style="position:absolute;left:6051;top:3315;width:10;height:20" coordorigin="6051,3315" coordsize="10,20">
              <v:shape style="position:absolute;left:6051;top:3315;width:10;height:20" coordorigin="6051,3315" coordsize="10,20" path="m6051,3334l6061,3334,6061,3315,6051,3315,6051,3334xe" filled="true" fillcolor="#000000" stroked="false">
                <v:path arrowok="t"/>
                <v:fill type="solid"/>
              </v:shape>
            </v:group>
            <v:group style="position:absolute;left:6051;top:3334;width:10;height:20" coordorigin="6051,3334" coordsize="10,20">
              <v:shape style="position:absolute;left:6051;top:3334;width:10;height:20" coordorigin="6051,3334" coordsize="10,20" path="m6051,3353l6061,3353,6061,3334,6051,3334,6051,3353xe" filled="true" fillcolor="#000000" stroked="false">
                <v:path arrowok="t"/>
                <v:fill type="solid"/>
              </v:shape>
            </v:group>
            <v:group style="position:absolute;left:6051;top:3353;width:10;height:20" coordorigin="6051,3353" coordsize="10,20">
              <v:shape style="position:absolute;left:6051;top:3353;width:10;height:20" coordorigin="6051,3353" coordsize="10,20" path="m6051,3372l6061,3372,6061,3353,6051,3353,6051,3372xe" filled="true" fillcolor="#000000" stroked="false">
                <v:path arrowok="t"/>
                <v:fill type="solid"/>
              </v:shape>
            </v:group>
            <v:group style="position:absolute;left:6051;top:3372;width:10;height:20" coordorigin="6051,3372" coordsize="10,20">
              <v:shape style="position:absolute;left:6051;top:3372;width:10;height:20" coordorigin="6051,3372" coordsize="10,20" path="m6051,3392l6061,3392,6061,3372,6051,3372,6051,3392xe" filled="true" fillcolor="#000000" stroked="false">
                <v:path arrowok="t"/>
                <v:fill type="solid"/>
              </v:shape>
            </v:group>
            <v:group style="position:absolute;left:6051;top:3392;width:10;height:20" coordorigin="6051,3392" coordsize="10,20">
              <v:shape style="position:absolute;left:6051;top:3392;width:10;height:20" coordorigin="6051,3392" coordsize="10,20" path="m6051,3411l6061,3411,6061,3392,6051,3392,6051,3411xe" filled="true" fillcolor="#000000" stroked="false">
                <v:path arrowok="t"/>
                <v:fill type="solid"/>
              </v:shape>
            </v:group>
            <v:group style="position:absolute;left:6051;top:3411;width:10;height:20" coordorigin="6051,3411" coordsize="10,20">
              <v:shape style="position:absolute;left:6051;top:3411;width:10;height:20" coordorigin="6051,3411" coordsize="10,20" path="m6051,3430l6061,3430,6061,3411,6051,3411,6051,3430xe" filled="true" fillcolor="#000000" stroked="false">
                <v:path arrowok="t"/>
                <v:fill type="solid"/>
              </v:shape>
            </v:group>
            <v:group style="position:absolute;left:6051;top:3430;width:10;height:20" coordorigin="6051,3430" coordsize="10,20">
              <v:shape style="position:absolute;left:6051;top:3430;width:10;height:20" coordorigin="6051,3430" coordsize="10,20" path="m6051,3449l6061,3449,6061,3430,6051,3430,6051,3449xe" filled="true" fillcolor="#000000" stroked="false">
                <v:path arrowok="t"/>
                <v:fill type="solid"/>
              </v:shape>
            </v:group>
            <v:group style="position:absolute;left:6051;top:3449;width:10;height:20" coordorigin="6051,3449" coordsize="10,20">
              <v:shape style="position:absolute;left:6051;top:3449;width:10;height:20" coordorigin="6051,3449" coordsize="10,20" path="m6051,3469l6061,3469,6061,3449,6051,3449,6051,3469xe" filled="true" fillcolor="#000000" stroked="false">
                <v:path arrowok="t"/>
                <v:fill type="solid"/>
              </v:shape>
            </v:group>
            <v:group style="position:absolute;left:6051;top:3469;width:10;height:20" coordorigin="6051,3469" coordsize="10,20">
              <v:shape style="position:absolute;left:6051;top:3469;width:10;height:20" coordorigin="6051,3469" coordsize="10,20" path="m6051,3488l6061,3488,6061,3469,6051,3469,6051,3488xe" filled="true" fillcolor="#000000" stroked="false">
                <v:path arrowok="t"/>
                <v:fill type="solid"/>
              </v:shape>
            </v:group>
            <v:group style="position:absolute;left:6051;top:3488;width:10;height:20" coordorigin="6051,3488" coordsize="10,20">
              <v:shape style="position:absolute;left:6051;top:3488;width:10;height:20" coordorigin="6051,3488" coordsize="10,20" path="m6051,3507l6061,3507,6061,3488,6051,3488,6051,3507xe" filled="true" fillcolor="#000000" stroked="false">
                <v:path arrowok="t"/>
                <v:fill type="solid"/>
              </v:shape>
            </v:group>
            <v:group style="position:absolute;left:6757;top:3200;width:10;height:20" coordorigin="6757,3200" coordsize="10,20">
              <v:shape style="position:absolute;left:6757;top:3200;width:10;height:20" coordorigin="6757,3200" coordsize="10,20" path="m6757,3219l6767,3219,6767,3200,6757,3200,6757,3219xe" filled="true" fillcolor="#000000" stroked="false">
                <v:path arrowok="t"/>
                <v:fill type="solid"/>
              </v:shape>
            </v:group>
            <v:group style="position:absolute;left:6757;top:3219;width:10;height:20" coordorigin="6757,3219" coordsize="10,20">
              <v:shape style="position:absolute;left:6757;top:3219;width:10;height:20" coordorigin="6757,3219" coordsize="10,20" path="m6757,3238l6767,3238,6767,3219,6757,3219,6757,3238xe" filled="true" fillcolor="#000000" stroked="false">
                <v:path arrowok="t"/>
                <v:fill type="solid"/>
              </v:shape>
            </v:group>
            <v:group style="position:absolute;left:6757;top:3238;width:10;height:20" coordorigin="6757,3238" coordsize="10,20">
              <v:shape style="position:absolute;left:6757;top:3238;width:10;height:20" coordorigin="6757,3238" coordsize="10,20" path="m6757,3257l6767,3257,6767,3238,6757,3238,6757,3257xe" filled="true" fillcolor="#000000" stroked="false">
                <v:path arrowok="t"/>
                <v:fill type="solid"/>
              </v:shape>
            </v:group>
            <v:group style="position:absolute;left:6757;top:3257;width:10;height:20" coordorigin="6757,3257" coordsize="10,20">
              <v:shape style="position:absolute;left:6757;top:3257;width:10;height:20" coordorigin="6757,3257" coordsize="10,20" path="m6757,3276l6767,3276,6767,3257,6757,3257,6757,3276xe" filled="true" fillcolor="#000000" stroked="false">
                <v:path arrowok="t"/>
                <v:fill type="solid"/>
              </v:shape>
            </v:group>
            <v:group style="position:absolute;left:6757;top:3276;width:10;height:20" coordorigin="6757,3276" coordsize="10,20">
              <v:shape style="position:absolute;left:6757;top:3276;width:10;height:20" coordorigin="6757,3276" coordsize="10,20" path="m6757,3296l6767,3296,6767,3276,6757,3276,6757,3296xe" filled="true" fillcolor="#000000" stroked="false">
                <v:path arrowok="t"/>
                <v:fill type="solid"/>
              </v:shape>
            </v:group>
            <v:group style="position:absolute;left:6757;top:3296;width:10;height:20" coordorigin="6757,3296" coordsize="10,20">
              <v:shape style="position:absolute;left:6757;top:3296;width:10;height:20" coordorigin="6757,3296" coordsize="10,20" path="m6757,3315l6767,3315,6767,3296,6757,3296,6757,3315xe" filled="true" fillcolor="#000000" stroked="false">
                <v:path arrowok="t"/>
                <v:fill type="solid"/>
              </v:shape>
            </v:group>
            <v:group style="position:absolute;left:6757;top:3315;width:10;height:20" coordorigin="6757,3315" coordsize="10,20">
              <v:shape style="position:absolute;left:6757;top:3315;width:10;height:20" coordorigin="6757,3315" coordsize="10,20" path="m6757,3334l6767,3334,6767,3315,6757,3315,6757,3334xe" filled="true" fillcolor="#000000" stroked="false">
                <v:path arrowok="t"/>
                <v:fill type="solid"/>
              </v:shape>
            </v:group>
            <v:group style="position:absolute;left:6757;top:3334;width:10;height:20" coordorigin="6757,3334" coordsize="10,20">
              <v:shape style="position:absolute;left:6757;top:3334;width:10;height:20" coordorigin="6757,3334" coordsize="10,20" path="m6757,3353l6767,3353,6767,3334,6757,3334,6757,3353xe" filled="true" fillcolor="#000000" stroked="false">
                <v:path arrowok="t"/>
                <v:fill type="solid"/>
              </v:shape>
            </v:group>
            <v:group style="position:absolute;left:6757;top:3353;width:10;height:20" coordorigin="6757,3353" coordsize="10,20">
              <v:shape style="position:absolute;left:6757;top:3353;width:10;height:20" coordorigin="6757,3353" coordsize="10,20" path="m6757,3372l6767,3372,6767,3353,6757,3353,6757,3372xe" filled="true" fillcolor="#000000" stroked="false">
                <v:path arrowok="t"/>
                <v:fill type="solid"/>
              </v:shape>
            </v:group>
            <v:group style="position:absolute;left:6757;top:3372;width:10;height:20" coordorigin="6757,3372" coordsize="10,20">
              <v:shape style="position:absolute;left:6757;top:3372;width:10;height:20" coordorigin="6757,3372" coordsize="10,20" path="m6757,3392l6767,3392,6767,3372,6757,3372,6757,3392xe" filled="true" fillcolor="#000000" stroked="false">
                <v:path arrowok="t"/>
                <v:fill type="solid"/>
              </v:shape>
            </v:group>
            <v:group style="position:absolute;left:6757;top:3392;width:10;height:20" coordorigin="6757,3392" coordsize="10,20">
              <v:shape style="position:absolute;left:6757;top:3392;width:10;height:20" coordorigin="6757,3392" coordsize="10,20" path="m6757,3411l6767,3411,6767,3392,6757,3392,6757,3411xe" filled="true" fillcolor="#000000" stroked="false">
                <v:path arrowok="t"/>
                <v:fill type="solid"/>
              </v:shape>
            </v:group>
            <v:group style="position:absolute;left:6757;top:3411;width:10;height:20" coordorigin="6757,3411" coordsize="10,20">
              <v:shape style="position:absolute;left:6757;top:3411;width:10;height:20" coordorigin="6757,3411" coordsize="10,20" path="m6757,3430l6767,3430,6767,3411,6757,3411,6757,3430xe" filled="true" fillcolor="#000000" stroked="false">
                <v:path arrowok="t"/>
                <v:fill type="solid"/>
              </v:shape>
            </v:group>
            <v:group style="position:absolute;left:6757;top:3430;width:10;height:20" coordorigin="6757,3430" coordsize="10,20">
              <v:shape style="position:absolute;left:6757;top:3430;width:10;height:20" coordorigin="6757,3430" coordsize="10,20" path="m6757,3449l6767,3449,6767,3430,6757,3430,6757,3449xe" filled="true" fillcolor="#000000" stroked="false">
                <v:path arrowok="t"/>
                <v:fill type="solid"/>
              </v:shape>
            </v:group>
            <v:group style="position:absolute;left:6757;top:3449;width:10;height:20" coordorigin="6757,3449" coordsize="10,20">
              <v:shape style="position:absolute;left:6757;top:3449;width:10;height:20" coordorigin="6757,3449" coordsize="10,20" path="m6757,3469l6767,3469,6767,3449,6757,3449,6757,3469xe" filled="true" fillcolor="#000000" stroked="false">
                <v:path arrowok="t"/>
                <v:fill type="solid"/>
              </v:shape>
            </v:group>
            <v:group style="position:absolute;left:6757;top:3469;width:10;height:20" coordorigin="6757,3469" coordsize="10,20">
              <v:shape style="position:absolute;left:6757;top:3469;width:10;height:20" coordorigin="6757,3469" coordsize="10,20" path="m6757,3488l6767,3488,6767,3469,6757,3469,6757,3488xe" filled="true" fillcolor="#000000" stroked="false">
                <v:path arrowok="t"/>
                <v:fill type="solid"/>
              </v:shape>
            </v:group>
            <v:group style="position:absolute;left:6757;top:3488;width:10;height:20" coordorigin="6757,3488" coordsize="10,20">
              <v:shape style="position:absolute;left:6757;top:3488;width:10;height:20" coordorigin="6757,3488" coordsize="10,20" path="m6757,3507l6767,3507,6767,3488,6757,3488,6757,3507xe" filled="true" fillcolor="#000000" stroked="false">
                <v:path arrowok="t"/>
                <v:fill type="solid"/>
              </v:shape>
            </v:group>
            <v:group style="position:absolute;left:6757;top:3510;width:10;height:2" coordorigin="6757,3510" coordsize="10,2">
              <v:shape style="position:absolute;left:6757;top:3510;width:10;height:2" coordorigin="6757,3510" coordsize="10,0" path="m6757,3510l6767,3510e" filled="false" stroked="true" strokeweight=".23999pt" strokecolor="#000000">
                <v:path arrowok="t"/>
              </v:shape>
            </v:group>
            <v:group style="position:absolute;left:7945;top:3200;width:10;height:20" coordorigin="7945,3200" coordsize="10,20">
              <v:shape style="position:absolute;left:7945;top:3200;width:10;height:20" coordorigin="7945,3200" coordsize="10,20" path="m7945,3219l7955,3219,7955,3200,7945,3200,7945,3219xe" filled="true" fillcolor="#000000" stroked="false">
                <v:path arrowok="t"/>
                <v:fill type="solid"/>
              </v:shape>
            </v:group>
            <v:group style="position:absolute;left:7945;top:3219;width:10;height:20" coordorigin="7945,3219" coordsize="10,20">
              <v:shape style="position:absolute;left:7945;top:3219;width:10;height:20" coordorigin="7945,3219" coordsize="10,20" path="m7945,3238l7955,3238,7955,3219,7945,3219,7945,3238xe" filled="true" fillcolor="#000000" stroked="false">
                <v:path arrowok="t"/>
                <v:fill type="solid"/>
              </v:shape>
            </v:group>
            <v:group style="position:absolute;left:7945;top:3238;width:10;height:20" coordorigin="7945,3238" coordsize="10,20">
              <v:shape style="position:absolute;left:7945;top:3238;width:10;height:20" coordorigin="7945,3238" coordsize="10,20" path="m7945,3257l7955,3257,7955,3238,7945,3238,7945,3257xe" filled="true" fillcolor="#000000" stroked="false">
                <v:path arrowok="t"/>
                <v:fill type="solid"/>
              </v:shape>
            </v:group>
            <v:group style="position:absolute;left:7945;top:3257;width:10;height:20" coordorigin="7945,3257" coordsize="10,20">
              <v:shape style="position:absolute;left:7945;top:3257;width:10;height:20" coordorigin="7945,3257" coordsize="10,20" path="m7945,3276l7955,3276,7955,3257,7945,3257,7945,3276xe" filled="true" fillcolor="#000000" stroked="false">
                <v:path arrowok="t"/>
                <v:fill type="solid"/>
              </v:shape>
            </v:group>
            <v:group style="position:absolute;left:7945;top:3276;width:10;height:20" coordorigin="7945,3276" coordsize="10,20">
              <v:shape style="position:absolute;left:7945;top:3276;width:10;height:20" coordorigin="7945,3276" coordsize="10,20" path="m7945,3296l7955,3296,7955,3276,7945,3276,7945,3296xe" filled="true" fillcolor="#000000" stroked="false">
                <v:path arrowok="t"/>
                <v:fill type="solid"/>
              </v:shape>
            </v:group>
            <v:group style="position:absolute;left:7945;top:3296;width:10;height:20" coordorigin="7945,3296" coordsize="10,20">
              <v:shape style="position:absolute;left:7945;top:3296;width:10;height:20" coordorigin="7945,3296" coordsize="10,20" path="m7945,3315l7955,3315,7955,3296,7945,3296,7945,3315xe" filled="true" fillcolor="#000000" stroked="false">
                <v:path arrowok="t"/>
                <v:fill type="solid"/>
              </v:shape>
            </v:group>
            <v:group style="position:absolute;left:7945;top:3315;width:10;height:20" coordorigin="7945,3315" coordsize="10,20">
              <v:shape style="position:absolute;left:7945;top:3315;width:10;height:20" coordorigin="7945,3315" coordsize="10,20" path="m7945,3334l7955,3334,7955,3315,7945,3315,7945,3334xe" filled="true" fillcolor="#000000" stroked="false">
                <v:path arrowok="t"/>
                <v:fill type="solid"/>
              </v:shape>
            </v:group>
            <v:group style="position:absolute;left:7945;top:3334;width:10;height:20" coordorigin="7945,3334" coordsize="10,20">
              <v:shape style="position:absolute;left:7945;top:3334;width:10;height:20" coordorigin="7945,3334" coordsize="10,20" path="m7945,3353l7955,3353,7955,3334,7945,3334,7945,3353xe" filled="true" fillcolor="#000000" stroked="false">
                <v:path arrowok="t"/>
                <v:fill type="solid"/>
              </v:shape>
            </v:group>
            <v:group style="position:absolute;left:7945;top:3353;width:10;height:20" coordorigin="7945,3353" coordsize="10,20">
              <v:shape style="position:absolute;left:7945;top:3353;width:10;height:20" coordorigin="7945,3353" coordsize="10,20" path="m7945,3372l7955,3372,7955,3353,7945,3353,7945,3372xe" filled="true" fillcolor="#000000" stroked="false">
                <v:path arrowok="t"/>
                <v:fill type="solid"/>
              </v:shape>
            </v:group>
            <v:group style="position:absolute;left:7945;top:3372;width:10;height:20" coordorigin="7945,3372" coordsize="10,20">
              <v:shape style="position:absolute;left:7945;top:3372;width:10;height:20" coordorigin="7945,3372" coordsize="10,20" path="m7945,3392l7955,3392,7955,3372,7945,3372,7945,3392xe" filled="true" fillcolor="#000000" stroked="false">
                <v:path arrowok="t"/>
                <v:fill type="solid"/>
              </v:shape>
            </v:group>
            <v:group style="position:absolute;left:7945;top:3392;width:10;height:20" coordorigin="7945,3392" coordsize="10,20">
              <v:shape style="position:absolute;left:7945;top:3392;width:10;height:20" coordorigin="7945,3392" coordsize="10,20" path="m7945,3411l7955,3411,7955,3392,7945,3392,7945,3411xe" filled="true" fillcolor="#000000" stroked="false">
                <v:path arrowok="t"/>
                <v:fill type="solid"/>
              </v:shape>
            </v:group>
            <v:group style="position:absolute;left:7945;top:3411;width:10;height:20" coordorigin="7945,3411" coordsize="10,20">
              <v:shape style="position:absolute;left:7945;top:3411;width:10;height:20" coordorigin="7945,3411" coordsize="10,20" path="m7945,3430l7955,3430,7955,3411,7945,3411,7945,3430xe" filled="true" fillcolor="#000000" stroked="false">
                <v:path arrowok="t"/>
                <v:fill type="solid"/>
              </v:shape>
            </v:group>
            <v:group style="position:absolute;left:7945;top:3430;width:10;height:20" coordorigin="7945,3430" coordsize="10,20">
              <v:shape style="position:absolute;left:7945;top:3430;width:10;height:20" coordorigin="7945,3430" coordsize="10,20" path="m7945,3449l7955,3449,7955,3430,7945,3430,7945,3449xe" filled="true" fillcolor="#000000" stroked="false">
                <v:path arrowok="t"/>
                <v:fill type="solid"/>
              </v:shape>
            </v:group>
            <v:group style="position:absolute;left:7945;top:3449;width:10;height:20" coordorigin="7945,3449" coordsize="10,20">
              <v:shape style="position:absolute;left:7945;top:3449;width:10;height:20" coordorigin="7945,3449" coordsize="10,20" path="m7945,3469l7955,3469,7955,3449,7945,3449,7945,3469xe" filled="true" fillcolor="#000000" stroked="false">
                <v:path arrowok="t"/>
                <v:fill type="solid"/>
              </v:shape>
            </v:group>
            <v:group style="position:absolute;left:7945;top:3469;width:10;height:20" coordorigin="7945,3469" coordsize="10,20">
              <v:shape style="position:absolute;left:7945;top:3469;width:10;height:20" coordorigin="7945,3469" coordsize="10,20" path="m7945,3488l7955,3488,7955,3469,7945,3469,7945,3488xe" filled="true" fillcolor="#000000" stroked="false">
                <v:path arrowok="t"/>
                <v:fill type="solid"/>
              </v:shape>
            </v:group>
            <v:group style="position:absolute;left:7945;top:3488;width:10;height:20" coordorigin="7945,3488" coordsize="10,20">
              <v:shape style="position:absolute;left:7945;top:3488;width:10;height:20" coordorigin="7945,3488" coordsize="10,20" path="m7945,3507l7955,3507,7955,3488,7945,3488,7945,3507xe" filled="true" fillcolor="#000000" stroked="false">
                <v:path arrowok="t"/>
                <v:fill type="solid"/>
              </v:shape>
            </v:group>
            <v:group style="position:absolute;left:8769;top:3200;width:10;height:20" coordorigin="8769,3200" coordsize="10,20">
              <v:shape style="position:absolute;left:8769;top:3200;width:10;height:20" coordorigin="8769,3200" coordsize="10,20" path="m8769,3219l8778,3219,8778,3200,8769,3200,8769,3219xe" filled="true" fillcolor="#000000" stroked="false">
                <v:path arrowok="t"/>
                <v:fill type="solid"/>
              </v:shape>
            </v:group>
            <v:group style="position:absolute;left:8769;top:3219;width:10;height:20" coordorigin="8769,3219" coordsize="10,20">
              <v:shape style="position:absolute;left:8769;top:3219;width:10;height:20" coordorigin="8769,3219" coordsize="10,20" path="m8769,3238l8778,3238,8778,3219,8769,3219,8769,3238xe" filled="true" fillcolor="#000000" stroked="false">
                <v:path arrowok="t"/>
                <v:fill type="solid"/>
              </v:shape>
            </v:group>
            <v:group style="position:absolute;left:8769;top:3238;width:10;height:20" coordorigin="8769,3238" coordsize="10,20">
              <v:shape style="position:absolute;left:8769;top:3238;width:10;height:20" coordorigin="8769,3238" coordsize="10,20" path="m8769,3257l8778,3257,8778,3238,8769,3238,8769,3257xe" filled="true" fillcolor="#000000" stroked="false">
                <v:path arrowok="t"/>
                <v:fill type="solid"/>
              </v:shape>
            </v:group>
            <v:group style="position:absolute;left:8769;top:3257;width:10;height:20" coordorigin="8769,3257" coordsize="10,20">
              <v:shape style="position:absolute;left:8769;top:3257;width:10;height:20" coordorigin="8769,3257" coordsize="10,20" path="m8769,3276l8778,3276,8778,3257,8769,3257,8769,3276xe" filled="true" fillcolor="#000000" stroked="false">
                <v:path arrowok="t"/>
                <v:fill type="solid"/>
              </v:shape>
            </v:group>
            <v:group style="position:absolute;left:8769;top:3276;width:10;height:20" coordorigin="8769,3276" coordsize="10,20">
              <v:shape style="position:absolute;left:8769;top:3276;width:10;height:20" coordorigin="8769,3276" coordsize="10,20" path="m8769,3296l8778,3296,8778,3276,8769,3276,8769,3296xe" filled="true" fillcolor="#000000" stroked="false">
                <v:path arrowok="t"/>
                <v:fill type="solid"/>
              </v:shape>
            </v:group>
            <v:group style="position:absolute;left:8769;top:3296;width:10;height:20" coordorigin="8769,3296" coordsize="10,20">
              <v:shape style="position:absolute;left:8769;top:3296;width:10;height:20" coordorigin="8769,3296" coordsize="10,20" path="m8769,3315l8778,3315,8778,3296,8769,3296,8769,3315xe" filled="true" fillcolor="#000000" stroked="false">
                <v:path arrowok="t"/>
                <v:fill type="solid"/>
              </v:shape>
            </v:group>
            <v:group style="position:absolute;left:8769;top:3315;width:10;height:20" coordorigin="8769,3315" coordsize="10,20">
              <v:shape style="position:absolute;left:8769;top:3315;width:10;height:20" coordorigin="8769,3315" coordsize="10,20" path="m8769,3334l8778,3334,8778,3315,8769,3315,8769,3334xe" filled="true" fillcolor="#000000" stroked="false">
                <v:path arrowok="t"/>
                <v:fill type="solid"/>
              </v:shape>
            </v:group>
            <v:group style="position:absolute;left:8769;top:3334;width:10;height:20" coordorigin="8769,3334" coordsize="10,20">
              <v:shape style="position:absolute;left:8769;top:3334;width:10;height:20" coordorigin="8769,3334" coordsize="10,20" path="m8769,3353l8778,3353,8778,3334,8769,3334,8769,3353xe" filled="true" fillcolor="#000000" stroked="false">
                <v:path arrowok="t"/>
                <v:fill type="solid"/>
              </v:shape>
            </v:group>
            <v:group style="position:absolute;left:8769;top:3353;width:10;height:20" coordorigin="8769,3353" coordsize="10,20">
              <v:shape style="position:absolute;left:8769;top:3353;width:10;height:20" coordorigin="8769,3353" coordsize="10,20" path="m8769,3372l8778,3372,8778,3353,8769,3353,8769,3372xe" filled="true" fillcolor="#000000" stroked="false">
                <v:path arrowok="t"/>
                <v:fill type="solid"/>
              </v:shape>
            </v:group>
            <v:group style="position:absolute;left:8769;top:3372;width:10;height:20" coordorigin="8769,3372" coordsize="10,20">
              <v:shape style="position:absolute;left:8769;top:3372;width:10;height:20" coordorigin="8769,3372" coordsize="10,20" path="m8769,3392l8778,3392,8778,3372,8769,3372,8769,3392xe" filled="true" fillcolor="#000000" stroked="false">
                <v:path arrowok="t"/>
                <v:fill type="solid"/>
              </v:shape>
            </v:group>
            <v:group style="position:absolute;left:8769;top:3392;width:10;height:20" coordorigin="8769,3392" coordsize="10,20">
              <v:shape style="position:absolute;left:8769;top:3392;width:10;height:20" coordorigin="8769,3392" coordsize="10,20" path="m8769,3411l8778,3411,8778,3392,8769,3392,8769,3411xe" filled="true" fillcolor="#000000" stroked="false">
                <v:path arrowok="t"/>
                <v:fill type="solid"/>
              </v:shape>
            </v:group>
            <v:group style="position:absolute;left:8769;top:3411;width:10;height:20" coordorigin="8769,3411" coordsize="10,20">
              <v:shape style="position:absolute;left:8769;top:3411;width:10;height:20" coordorigin="8769,3411" coordsize="10,20" path="m8769,3430l8778,3430,8778,3411,8769,3411,8769,3430xe" filled="true" fillcolor="#000000" stroked="false">
                <v:path arrowok="t"/>
                <v:fill type="solid"/>
              </v:shape>
            </v:group>
            <v:group style="position:absolute;left:8769;top:3430;width:10;height:20" coordorigin="8769,3430" coordsize="10,20">
              <v:shape style="position:absolute;left:8769;top:3430;width:10;height:20" coordorigin="8769,3430" coordsize="10,20" path="m8769,3449l8778,3449,8778,3430,8769,3430,8769,3449xe" filled="true" fillcolor="#000000" stroked="false">
                <v:path arrowok="t"/>
                <v:fill type="solid"/>
              </v:shape>
            </v:group>
            <v:group style="position:absolute;left:8769;top:3449;width:10;height:20" coordorigin="8769,3449" coordsize="10,20">
              <v:shape style="position:absolute;left:8769;top:3449;width:10;height:20" coordorigin="8769,3449" coordsize="10,20" path="m8769,3469l8778,3469,8778,3449,8769,3449,8769,3469xe" filled="true" fillcolor="#000000" stroked="false">
                <v:path arrowok="t"/>
                <v:fill type="solid"/>
              </v:shape>
            </v:group>
            <v:group style="position:absolute;left:8769;top:3469;width:10;height:20" coordorigin="8769,3469" coordsize="10,20">
              <v:shape style="position:absolute;left:8769;top:3469;width:10;height:20" coordorigin="8769,3469" coordsize="10,20" path="m8769,3488l8778,3488,8778,3469,8769,3469,8769,3488xe" filled="true" fillcolor="#000000" stroked="false">
                <v:path arrowok="t"/>
                <v:fill type="solid"/>
              </v:shape>
            </v:group>
            <v:group style="position:absolute;left:8769;top:3488;width:10;height:20" coordorigin="8769,3488" coordsize="10,20">
              <v:shape style="position:absolute;left:8769;top:3488;width:10;height:20" coordorigin="8769,3488" coordsize="10,20" path="m8769,3507l8778,3507,8778,3488,8769,3488,8769,3507xe" filled="true" fillcolor="#000000" stroked="false">
                <v:path arrowok="t"/>
                <v:fill type="solid"/>
              </v:shape>
            </v:group>
            <v:group style="position:absolute;left:8769;top:3510;width:10;height:2" coordorigin="8769,3510" coordsize="10,2">
              <v:shape style="position:absolute;left:8769;top:3510;width:10;height:2" coordorigin="8769,3510" coordsize="10,0" path="m8769,3510l8778,3510e" filled="false" stroked="true" strokeweight=".23999pt" strokecolor="#000000">
                <v:path arrowok="t"/>
              </v:shape>
            </v:group>
            <v:group style="position:absolute;left:9729;top:3200;width:10;height:20" coordorigin="9729,3200" coordsize="10,20">
              <v:shape style="position:absolute;left:9729;top:3200;width:10;height:20" coordorigin="9729,3200" coordsize="10,20" path="m9729,3219l9739,3219,9739,3200,9729,3200,9729,3219xe" filled="true" fillcolor="#000000" stroked="false">
                <v:path arrowok="t"/>
                <v:fill type="solid"/>
              </v:shape>
            </v:group>
            <v:group style="position:absolute;left:9729;top:3219;width:10;height:20" coordorigin="9729,3219" coordsize="10,20">
              <v:shape style="position:absolute;left:9729;top:3219;width:10;height:20" coordorigin="9729,3219" coordsize="10,20" path="m9729,3238l9739,3238,9739,3219,9729,3219,9729,3238xe" filled="true" fillcolor="#000000" stroked="false">
                <v:path arrowok="t"/>
                <v:fill type="solid"/>
              </v:shape>
            </v:group>
            <v:group style="position:absolute;left:9729;top:3238;width:10;height:20" coordorigin="9729,3238" coordsize="10,20">
              <v:shape style="position:absolute;left:9729;top:3238;width:10;height:20" coordorigin="9729,3238" coordsize="10,20" path="m9729,3257l9739,3257,9739,3238,9729,3238,9729,3257xe" filled="true" fillcolor="#000000" stroked="false">
                <v:path arrowok="t"/>
                <v:fill type="solid"/>
              </v:shape>
            </v:group>
            <v:group style="position:absolute;left:9729;top:3257;width:10;height:20" coordorigin="9729,3257" coordsize="10,20">
              <v:shape style="position:absolute;left:9729;top:3257;width:10;height:20" coordorigin="9729,3257" coordsize="10,20" path="m9729,3276l9739,3276,9739,3257,9729,3257,9729,3276xe" filled="true" fillcolor="#000000" stroked="false">
                <v:path arrowok="t"/>
                <v:fill type="solid"/>
              </v:shape>
            </v:group>
            <v:group style="position:absolute;left:9729;top:3276;width:10;height:20" coordorigin="9729,3276" coordsize="10,20">
              <v:shape style="position:absolute;left:9729;top:3276;width:10;height:20" coordorigin="9729,3276" coordsize="10,20" path="m9729,3296l9739,3296,9739,3276,9729,3276,9729,3296xe" filled="true" fillcolor="#000000" stroked="false">
                <v:path arrowok="t"/>
                <v:fill type="solid"/>
              </v:shape>
            </v:group>
            <v:group style="position:absolute;left:9729;top:3296;width:10;height:20" coordorigin="9729,3296" coordsize="10,20">
              <v:shape style="position:absolute;left:9729;top:3296;width:10;height:20" coordorigin="9729,3296" coordsize="10,20" path="m9729,3315l9739,3315,9739,3296,9729,3296,9729,3315xe" filled="true" fillcolor="#000000" stroked="false">
                <v:path arrowok="t"/>
                <v:fill type="solid"/>
              </v:shape>
            </v:group>
            <v:group style="position:absolute;left:9729;top:3315;width:10;height:20" coordorigin="9729,3315" coordsize="10,20">
              <v:shape style="position:absolute;left:9729;top:3315;width:10;height:20" coordorigin="9729,3315" coordsize="10,20" path="m9729,3334l9739,3334,9739,3315,9729,3315,9729,3334xe" filled="true" fillcolor="#000000" stroked="false">
                <v:path arrowok="t"/>
                <v:fill type="solid"/>
              </v:shape>
            </v:group>
            <v:group style="position:absolute;left:9729;top:3334;width:10;height:20" coordorigin="9729,3334" coordsize="10,20">
              <v:shape style="position:absolute;left:9729;top:3334;width:10;height:20" coordorigin="9729,3334" coordsize="10,20" path="m9729,3353l9739,3353,9739,3334,9729,3334,9729,3353xe" filled="true" fillcolor="#000000" stroked="false">
                <v:path arrowok="t"/>
                <v:fill type="solid"/>
              </v:shape>
            </v:group>
            <v:group style="position:absolute;left:9729;top:3353;width:10;height:20" coordorigin="9729,3353" coordsize="10,20">
              <v:shape style="position:absolute;left:9729;top:3353;width:10;height:20" coordorigin="9729,3353" coordsize="10,20" path="m9729,3372l9739,3372,9739,3353,9729,3353,9729,3372xe" filled="true" fillcolor="#000000" stroked="false">
                <v:path arrowok="t"/>
                <v:fill type="solid"/>
              </v:shape>
            </v:group>
            <v:group style="position:absolute;left:9729;top:3372;width:10;height:20" coordorigin="9729,3372" coordsize="10,20">
              <v:shape style="position:absolute;left:9729;top:3372;width:10;height:20" coordorigin="9729,3372" coordsize="10,20" path="m9729,3392l9739,3392,9739,3372,9729,3372,9729,3392xe" filled="true" fillcolor="#000000" stroked="false">
                <v:path arrowok="t"/>
                <v:fill type="solid"/>
              </v:shape>
            </v:group>
            <v:group style="position:absolute;left:9729;top:3392;width:10;height:20" coordorigin="9729,3392" coordsize="10,20">
              <v:shape style="position:absolute;left:9729;top:3392;width:10;height:20" coordorigin="9729,3392" coordsize="10,20" path="m9729,3411l9739,3411,9739,3392,9729,3392,9729,3411xe" filled="true" fillcolor="#000000" stroked="false">
                <v:path arrowok="t"/>
                <v:fill type="solid"/>
              </v:shape>
            </v:group>
            <v:group style="position:absolute;left:9729;top:3411;width:10;height:20" coordorigin="9729,3411" coordsize="10,20">
              <v:shape style="position:absolute;left:9729;top:3411;width:10;height:20" coordorigin="9729,3411" coordsize="10,20" path="m9729,3430l9739,3430,9739,3411,9729,3411,9729,3430xe" filled="true" fillcolor="#000000" stroked="false">
                <v:path arrowok="t"/>
                <v:fill type="solid"/>
              </v:shape>
            </v:group>
            <v:group style="position:absolute;left:9729;top:3430;width:10;height:20" coordorigin="9729,3430" coordsize="10,20">
              <v:shape style="position:absolute;left:9729;top:3430;width:10;height:20" coordorigin="9729,3430" coordsize="10,20" path="m9729,3449l9739,3449,9739,3430,9729,3430,9729,3449xe" filled="true" fillcolor="#000000" stroked="false">
                <v:path arrowok="t"/>
                <v:fill type="solid"/>
              </v:shape>
            </v:group>
            <v:group style="position:absolute;left:9729;top:3449;width:10;height:20" coordorigin="9729,3449" coordsize="10,20">
              <v:shape style="position:absolute;left:9729;top:3449;width:10;height:20" coordorigin="9729,3449" coordsize="10,20" path="m9729,3469l9739,3469,9739,3449,9729,3449,9729,3469xe" filled="true" fillcolor="#000000" stroked="false">
                <v:path arrowok="t"/>
                <v:fill type="solid"/>
              </v:shape>
            </v:group>
            <v:group style="position:absolute;left:9729;top:3469;width:10;height:20" coordorigin="9729,3469" coordsize="10,20">
              <v:shape style="position:absolute;left:9729;top:3469;width:10;height:20" coordorigin="9729,3469" coordsize="10,20" path="m9729,3488l9739,3488,9739,3469,9729,3469,9729,3488xe" filled="true" fillcolor="#000000" stroked="false">
                <v:path arrowok="t"/>
                <v:fill type="solid"/>
              </v:shape>
            </v:group>
            <v:group style="position:absolute;left:9729;top:3488;width:10;height:20" coordorigin="9729,3488" coordsize="10,20">
              <v:shape style="position:absolute;left:9729;top:3488;width:10;height:20" coordorigin="9729,3488" coordsize="10,20" path="m9729,3507l9739,3507,9739,3488,9729,3488,9729,3507xe" filled="true" fillcolor="#000000" stroked="false">
                <v:path arrowok="t"/>
                <v:fill type="solid"/>
              </v:shape>
              <v:shape style="position:absolute;left:2410;top:3411;width:967;height:111" type="#_x0000_t75" stroked="false">
                <v:imagedata r:id="rId768" o:title=""/>
              </v:shape>
              <v:shape style="position:absolute;left:3353;top:3507;width:1009;height:14" type="#_x0000_t75" stroked="false">
                <v:imagedata r:id="rId769" o:title=""/>
              </v:shape>
              <v:shape style="position:absolute;left:4347;top:3507;width:830;height:14" type="#_x0000_t75" stroked="false">
                <v:imagedata r:id="rId760" o:title=""/>
              </v:shape>
              <v:shape style="position:absolute;left:5163;top:3507;width:898;height:14" type="#_x0000_t75" stroked="false">
                <v:imagedata r:id="rId765" o:title=""/>
              </v:shape>
              <v:shape style="position:absolute;left:6047;top:3512;width:711;height:10" type="#_x0000_t75" stroked="false">
                <v:imagedata r:id="rId671" o:title=""/>
              </v:shape>
              <v:shape style="position:absolute;left:6753;top:3507;width:1202;height:14" type="#_x0000_t75" stroked="false">
                <v:imagedata r:id="rId770" o:title=""/>
              </v:shape>
              <v:shape style="position:absolute;left:7941;top:3512;width:828;height:10" type="#_x0000_t75" stroked="false">
                <v:imagedata r:id="rId756" o:title=""/>
              </v:shape>
              <v:shape style="position:absolute;left:8764;top:3507;width:975;height:14" type="#_x0000_t75" stroked="false">
                <v:imagedata r:id="rId767" o:title=""/>
              </v:shape>
              <v:shape style="position:absolute;left:9724;top:3512;width:725;height:10" type="#_x0000_t75" stroked="false">
                <v:imagedata r:id="rId669" o:title=""/>
              </v:shape>
            </v:group>
            <v:group style="position:absolute;left:4352;top:3522;width:10;height:20" coordorigin="4352,3522" coordsize="10,20">
              <v:shape style="position:absolute;left:4352;top:3522;width:10;height:20" coordorigin="4352,3522" coordsize="10,20" path="m4352,3541l4362,3541,4362,3522,4352,3522,4352,3541xe" filled="true" fillcolor="#000000" stroked="false">
                <v:path arrowok="t"/>
                <v:fill type="solid"/>
              </v:shape>
            </v:group>
            <v:group style="position:absolute;left:4352;top:3541;width:10;height:20" coordorigin="4352,3541" coordsize="10,20">
              <v:shape style="position:absolute;left:4352;top:3541;width:10;height:20" coordorigin="4352,3541" coordsize="10,20" path="m4352,3560l4362,3560,4362,3541,4352,3541,4352,3560xe" filled="true" fillcolor="#000000" stroked="false">
                <v:path arrowok="t"/>
                <v:fill type="solid"/>
              </v:shape>
            </v:group>
            <v:group style="position:absolute;left:4352;top:3560;width:10;height:20" coordorigin="4352,3560" coordsize="10,20">
              <v:shape style="position:absolute;left:4352;top:3560;width:10;height:20" coordorigin="4352,3560" coordsize="10,20" path="m4352,3579l4362,3579,4362,3560,4352,3560,4352,3579xe" filled="true" fillcolor="#000000" stroked="false">
                <v:path arrowok="t"/>
                <v:fill type="solid"/>
              </v:shape>
            </v:group>
            <v:group style="position:absolute;left:4352;top:3579;width:10;height:20" coordorigin="4352,3579" coordsize="10,20">
              <v:shape style="position:absolute;left:4352;top:3579;width:10;height:20" coordorigin="4352,3579" coordsize="10,20" path="m4352,3599l4362,3599,4362,3579,4352,3579,4352,3599xe" filled="true" fillcolor="#000000" stroked="false">
                <v:path arrowok="t"/>
                <v:fill type="solid"/>
              </v:shape>
            </v:group>
            <v:group style="position:absolute;left:4352;top:3599;width:10;height:20" coordorigin="4352,3599" coordsize="10,20">
              <v:shape style="position:absolute;left:4352;top:3599;width:10;height:20" coordorigin="4352,3599" coordsize="10,20" path="m4352,3618l4362,3618,4362,3599,4352,3599,4352,3618xe" filled="true" fillcolor="#000000" stroked="false">
                <v:path arrowok="t"/>
                <v:fill type="solid"/>
              </v:shape>
            </v:group>
            <v:group style="position:absolute;left:4352;top:3618;width:10;height:20" coordorigin="4352,3618" coordsize="10,20">
              <v:shape style="position:absolute;left:4352;top:3618;width:10;height:20" coordorigin="4352,3618" coordsize="10,20" path="m4352,3637l4362,3637,4362,3618,4352,3618,4352,3637xe" filled="true" fillcolor="#000000" stroked="false">
                <v:path arrowok="t"/>
                <v:fill type="solid"/>
              </v:shape>
            </v:group>
            <v:group style="position:absolute;left:4352;top:3637;width:10;height:20" coordorigin="4352,3637" coordsize="10,20">
              <v:shape style="position:absolute;left:4352;top:3637;width:10;height:20" coordorigin="4352,3637" coordsize="10,20" path="m4352,3656l4362,3656,4362,3637,4352,3637,4352,3656xe" filled="true" fillcolor="#000000" stroked="false">
                <v:path arrowok="t"/>
                <v:fill type="solid"/>
              </v:shape>
            </v:group>
            <v:group style="position:absolute;left:4352;top:3656;width:10;height:20" coordorigin="4352,3656" coordsize="10,20">
              <v:shape style="position:absolute;left:4352;top:3656;width:10;height:20" coordorigin="4352,3656" coordsize="10,20" path="m4352,3675l4362,3675,4362,3656,4352,3656,4352,3675xe" filled="true" fillcolor="#000000" stroked="false">
                <v:path arrowok="t"/>
                <v:fill type="solid"/>
              </v:shape>
            </v:group>
            <v:group style="position:absolute;left:4352;top:3675;width:10;height:20" coordorigin="4352,3675" coordsize="10,20">
              <v:shape style="position:absolute;left:4352;top:3675;width:10;height:20" coordorigin="4352,3675" coordsize="10,20" path="m4352,3695l4362,3695,4362,3675,4352,3675,4352,3695xe" filled="true" fillcolor="#000000" stroked="false">
                <v:path arrowok="t"/>
                <v:fill type="solid"/>
              </v:shape>
            </v:group>
            <v:group style="position:absolute;left:4352;top:3695;width:10;height:20" coordorigin="4352,3695" coordsize="10,20">
              <v:shape style="position:absolute;left:4352;top:3695;width:10;height:20" coordorigin="4352,3695" coordsize="10,20" path="m4352,3714l4362,3714,4362,3695,4352,3695,4352,3714xe" filled="true" fillcolor="#000000" stroked="false">
                <v:path arrowok="t"/>
                <v:fill type="solid"/>
              </v:shape>
            </v:group>
            <v:group style="position:absolute;left:4352;top:3714;width:10;height:20" coordorigin="4352,3714" coordsize="10,20">
              <v:shape style="position:absolute;left:4352;top:3714;width:10;height:20" coordorigin="4352,3714" coordsize="10,20" path="m4352,3733l4362,3733,4362,3714,4352,3714,4352,3733xe" filled="true" fillcolor="#000000" stroked="false">
                <v:path arrowok="t"/>
                <v:fill type="solid"/>
              </v:shape>
            </v:group>
            <v:group style="position:absolute;left:4352;top:3733;width:10;height:20" coordorigin="4352,3733" coordsize="10,20">
              <v:shape style="position:absolute;left:4352;top:3733;width:10;height:20" coordorigin="4352,3733" coordsize="10,20" path="m4352,3752l4362,3752,4362,3733,4352,3733,4352,3752xe" filled="true" fillcolor="#000000" stroked="false">
                <v:path arrowok="t"/>
                <v:fill type="solid"/>
              </v:shape>
            </v:group>
            <v:group style="position:absolute;left:4352;top:3752;width:10;height:20" coordorigin="4352,3752" coordsize="10,20">
              <v:shape style="position:absolute;left:4352;top:3752;width:10;height:20" coordorigin="4352,3752" coordsize="10,20" path="m4352,3771l4362,3771,4362,3752,4352,3752,4352,3771xe" filled="true" fillcolor="#000000" stroked="false">
                <v:path arrowok="t"/>
                <v:fill type="solid"/>
              </v:shape>
            </v:group>
            <v:group style="position:absolute;left:4352;top:3771;width:10;height:20" coordorigin="4352,3771" coordsize="10,20">
              <v:shape style="position:absolute;left:4352;top:3771;width:10;height:20" coordorigin="4352,3771" coordsize="10,20" path="m4352,3791l4362,3791,4362,3771,4352,3771,4352,3791xe" filled="true" fillcolor="#000000" stroked="false">
                <v:path arrowok="t"/>
                <v:fill type="solid"/>
              </v:shape>
            </v:group>
            <v:group style="position:absolute;left:4352;top:3791;width:10;height:20" coordorigin="4352,3791" coordsize="10,20">
              <v:shape style="position:absolute;left:4352;top:3791;width:10;height:20" coordorigin="4352,3791" coordsize="10,20" path="m4352,3810l4362,3810,4362,3791,4352,3791,4352,3810xe" filled="true" fillcolor="#000000" stroked="false">
                <v:path arrowok="t"/>
                <v:fill type="solid"/>
              </v:shape>
            </v:group>
            <v:group style="position:absolute;left:4352;top:3810;width:10;height:20" coordorigin="4352,3810" coordsize="10,20">
              <v:shape style="position:absolute;left:4352;top:3810;width:10;height:20" coordorigin="4352,3810" coordsize="10,20" path="m4352,3829l4362,3829,4362,3810,4352,3810,4352,3829xe" filled="true" fillcolor="#000000" stroked="false">
                <v:path arrowok="t"/>
                <v:fill type="solid"/>
              </v:shape>
            </v:group>
            <v:group style="position:absolute;left:5168;top:3522;width:10;height:20" coordorigin="5168,3522" coordsize="10,20">
              <v:shape style="position:absolute;left:5168;top:3522;width:10;height:20" coordorigin="5168,3522" coordsize="10,20" path="m5168,3541l5178,3541,5178,3522,5168,3522,5168,3541xe" filled="true" fillcolor="#000000" stroked="false">
                <v:path arrowok="t"/>
                <v:fill type="solid"/>
              </v:shape>
            </v:group>
            <v:group style="position:absolute;left:5168;top:3541;width:10;height:20" coordorigin="5168,3541" coordsize="10,20">
              <v:shape style="position:absolute;left:5168;top:3541;width:10;height:20" coordorigin="5168,3541" coordsize="10,20" path="m5168,3560l5178,3560,5178,3541,5168,3541,5168,3560xe" filled="true" fillcolor="#000000" stroked="false">
                <v:path arrowok="t"/>
                <v:fill type="solid"/>
              </v:shape>
            </v:group>
            <v:group style="position:absolute;left:5168;top:3560;width:10;height:20" coordorigin="5168,3560" coordsize="10,20">
              <v:shape style="position:absolute;left:5168;top:3560;width:10;height:20" coordorigin="5168,3560" coordsize="10,20" path="m5168,3579l5178,3579,5178,3560,5168,3560,5168,3579xe" filled="true" fillcolor="#000000" stroked="false">
                <v:path arrowok="t"/>
                <v:fill type="solid"/>
              </v:shape>
            </v:group>
            <v:group style="position:absolute;left:5168;top:3579;width:10;height:20" coordorigin="5168,3579" coordsize="10,20">
              <v:shape style="position:absolute;left:5168;top:3579;width:10;height:20" coordorigin="5168,3579" coordsize="10,20" path="m5168,3599l5178,3599,5178,3579,5168,3579,5168,3599xe" filled="true" fillcolor="#000000" stroked="false">
                <v:path arrowok="t"/>
                <v:fill type="solid"/>
              </v:shape>
            </v:group>
            <v:group style="position:absolute;left:5168;top:3599;width:10;height:20" coordorigin="5168,3599" coordsize="10,20">
              <v:shape style="position:absolute;left:5168;top:3599;width:10;height:20" coordorigin="5168,3599" coordsize="10,20" path="m5168,3618l5178,3618,5178,3599,5168,3599,5168,3618xe" filled="true" fillcolor="#000000" stroked="false">
                <v:path arrowok="t"/>
                <v:fill type="solid"/>
              </v:shape>
            </v:group>
            <v:group style="position:absolute;left:5168;top:3618;width:10;height:20" coordorigin="5168,3618" coordsize="10,20">
              <v:shape style="position:absolute;left:5168;top:3618;width:10;height:20" coordorigin="5168,3618" coordsize="10,20" path="m5168,3637l5178,3637,5178,3618,5168,3618,5168,3637xe" filled="true" fillcolor="#000000" stroked="false">
                <v:path arrowok="t"/>
                <v:fill type="solid"/>
              </v:shape>
            </v:group>
            <v:group style="position:absolute;left:5168;top:3637;width:10;height:20" coordorigin="5168,3637" coordsize="10,20">
              <v:shape style="position:absolute;left:5168;top:3637;width:10;height:20" coordorigin="5168,3637" coordsize="10,20" path="m5168,3656l5178,3656,5178,3637,5168,3637,5168,3656xe" filled="true" fillcolor="#000000" stroked="false">
                <v:path arrowok="t"/>
                <v:fill type="solid"/>
              </v:shape>
            </v:group>
            <v:group style="position:absolute;left:5168;top:3656;width:10;height:20" coordorigin="5168,3656" coordsize="10,20">
              <v:shape style="position:absolute;left:5168;top:3656;width:10;height:20" coordorigin="5168,3656" coordsize="10,20" path="m5168,3675l5178,3675,5178,3656,5168,3656,5168,3675xe" filled="true" fillcolor="#000000" stroked="false">
                <v:path arrowok="t"/>
                <v:fill type="solid"/>
              </v:shape>
            </v:group>
            <v:group style="position:absolute;left:5168;top:3675;width:10;height:20" coordorigin="5168,3675" coordsize="10,20">
              <v:shape style="position:absolute;left:5168;top:3675;width:10;height:20" coordorigin="5168,3675" coordsize="10,20" path="m5168,3695l5178,3695,5178,3675,5168,3675,5168,3695xe" filled="true" fillcolor="#000000" stroked="false">
                <v:path arrowok="t"/>
                <v:fill type="solid"/>
              </v:shape>
            </v:group>
            <v:group style="position:absolute;left:5168;top:3695;width:10;height:20" coordorigin="5168,3695" coordsize="10,20">
              <v:shape style="position:absolute;left:5168;top:3695;width:10;height:20" coordorigin="5168,3695" coordsize="10,20" path="m5168,3714l5178,3714,5178,3695,5168,3695,5168,3714xe" filled="true" fillcolor="#000000" stroked="false">
                <v:path arrowok="t"/>
                <v:fill type="solid"/>
              </v:shape>
            </v:group>
            <v:group style="position:absolute;left:5168;top:3714;width:10;height:20" coordorigin="5168,3714" coordsize="10,20">
              <v:shape style="position:absolute;left:5168;top:3714;width:10;height:20" coordorigin="5168,3714" coordsize="10,20" path="m5168,3733l5178,3733,5178,3714,5168,3714,5168,3733xe" filled="true" fillcolor="#000000" stroked="false">
                <v:path arrowok="t"/>
                <v:fill type="solid"/>
              </v:shape>
            </v:group>
            <v:group style="position:absolute;left:5168;top:3733;width:10;height:20" coordorigin="5168,3733" coordsize="10,20">
              <v:shape style="position:absolute;left:5168;top:3733;width:10;height:20" coordorigin="5168,3733" coordsize="10,20" path="m5168,3752l5178,3752,5178,3733,5168,3733,5168,3752xe" filled="true" fillcolor="#000000" stroked="false">
                <v:path arrowok="t"/>
                <v:fill type="solid"/>
              </v:shape>
            </v:group>
            <v:group style="position:absolute;left:5168;top:3752;width:10;height:20" coordorigin="5168,3752" coordsize="10,20">
              <v:shape style="position:absolute;left:5168;top:3752;width:10;height:20" coordorigin="5168,3752" coordsize="10,20" path="m5168,3771l5178,3771,5178,3752,5168,3752,5168,3771xe" filled="true" fillcolor="#000000" stroked="false">
                <v:path arrowok="t"/>
                <v:fill type="solid"/>
              </v:shape>
            </v:group>
            <v:group style="position:absolute;left:5168;top:3771;width:10;height:20" coordorigin="5168,3771" coordsize="10,20">
              <v:shape style="position:absolute;left:5168;top:3771;width:10;height:20" coordorigin="5168,3771" coordsize="10,20" path="m5168,3791l5178,3791,5178,3771,5168,3771,5168,3791xe" filled="true" fillcolor="#000000" stroked="false">
                <v:path arrowok="t"/>
                <v:fill type="solid"/>
              </v:shape>
            </v:group>
            <v:group style="position:absolute;left:5168;top:3791;width:10;height:20" coordorigin="5168,3791" coordsize="10,20">
              <v:shape style="position:absolute;left:5168;top:3791;width:10;height:20" coordorigin="5168,3791" coordsize="10,20" path="m5168,3810l5178,3810,5178,3791,5168,3791,5168,3810xe" filled="true" fillcolor="#000000" stroked="false">
                <v:path arrowok="t"/>
                <v:fill type="solid"/>
              </v:shape>
            </v:group>
            <v:group style="position:absolute;left:5168;top:3810;width:10;height:20" coordorigin="5168,3810" coordsize="10,20">
              <v:shape style="position:absolute;left:5168;top:3810;width:10;height:20" coordorigin="5168,3810" coordsize="10,20" path="m5168,3829l5178,3829,5178,3810,5168,3810,5168,3829xe" filled="true" fillcolor="#000000" stroked="false">
                <v:path arrowok="t"/>
                <v:fill type="solid"/>
              </v:shape>
            </v:group>
            <v:group style="position:absolute;left:6051;top:3522;width:10;height:20" coordorigin="6051,3522" coordsize="10,20">
              <v:shape style="position:absolute;left:6051;top:3522;width:10;height:20" coordorigin="6051,3522" coordsize="10,20" path="m6051,3541l6061,3541,6061,3522,6051,3522,6051,3541xe" filled="true" fillcolor="#000000" stroked="false">
                <v:path arrowok="t"/>
                <v:fill type="solid"/>
              </v:shape>
            </v:group>
            <v:group style="position:absolute;left:6051;top:3541;width:10;height:20" coordorigin="6051,3541" coordsize="10,20">
              <v:shape style="position:absolute;left:6051;top:3541;width:10;height:20" coordorigin="6051,3541" coordsize="10,20" path="m6051,3560l6061,3560,6061,3541,6051,3541,6051,3560xe" filled="true" fillcolor="#000000" stroked="false">
                <v:path arrowok="t"/>
                <v:fill type="solid"/>
              </v:shape>
            </v:group>
            <v:group style="position:absolute;left:6051;top:3560;width:10;height:20" coordorigin="6051,3560" coordsize="10,20">
              <v:shape style="position:absolute;left:6051;top:3560;width:10;height:20" coordorigin="6051,3560" coordsize="10,20" path="m6051,3579l6061,3579,6061,3560,6051,3560,6051,3579xe" filled="true" fillcolor="#000000" stroked="false">
                <v:path arrowok="t"/>
                <v:fill type="solid"/>
              </v:shape>
            </v:group>
            <v:group style="position:absolute;left:6051;top:3579;width:10;height:20" coordorigin="6051,3579" coordsize="10,20">
              <v:shape style="position:absolute;left:6051;top:3579;width:10;height:20" coordorigin="6051,3579" coordsize="10,20" path="m6051,3599l6061,3599,6061,3579,6051,3579,6051,3599xe" filled="true" fillcolor="#000000" stroked="false">
                <v:path arrowok="t"/>
                <v:fill type="solid"/>
              </v:shape>
            </v:group>
            <v:group style="position:absolute;left:6051;top:3599;width:10;height:20" coordorigin="6051,3599" coordsize="10,20">
              <v:shape style="position:absolute;left:6051;top:3599;width:10;height:20" coordorigin="6051,3599" coordsize="10,20" path="m6051,3618l6061,3618,6061,3599,6051,3599,6051,3618xe" filled="true" fillcolor="#000000" stroked="false">
                <v:path arrowok="t"/>
                <v:fill type="solid"/>
              </v:shape>
            </v:group>
            <v:group style="position:absolute;left:6051;top:3618;width:10;height:20" coordorigin="6051,3618" coordsize="10,20">
              <v:shape style="position:absolute;left:6051;top:3618;width:10;height:20" coordorigin="6051,3618" coordsize="10,20" path="m6051,3637l6061,3637,6061,3618,6051,3618,6051,3637xe" filled="true" fillcolor="#000000" stroked="false">
                <v:path arrowok="t"/>
                <v:fill type="solid"/>
              </v:shape>
            </v:group>
            <v:group style="position:absolute;left:6051;top:3637;width:10;height:20" coordorigin="6051,3637" coordsize="10,20">
              <v:shape style="position:absolute;left:6051;top:3637;width:10;height:20" coordorigin="6051,3637" coordsize="10,20" path="m6051,3656l6061,3656,6061,3637,6051,3637,6051,3656xe" filled="true" fillcolor="#000000" stroked="false">
                <v:path arrowok="t"/>
                <v:fill type="solid"/>
              </v:shape>
            </v:group>
            <v:group style="position:absolute;left:6051;top:3656;width:10;height:20" coordorigin="6051,3656" coordsize="10,20">
              <v:shape style="position:absolute;left:6051;top:3656;width:10;height:20" coordorigin="6051,3656" coordsize="10,20" path="m6051,3675l6061,3675,6061,3656,6051,3656,6051,3675xe" filled="true" fillcolor="#000000" stroked="false">
                <v:path arrowok="t"/>
                <v:fill type="solid"/>
              </v:shape>
            </v:group>
            <v:group style="position:absolute;left:6051;top:3675;width:10;height:20" coordorigin="6051,3675" coordsize="10,20">
              <v:shape style="position:absolute;left:6051;top:3675;width:10;height:20" coordorigin="6051,3675" coordsize="10,20" path="m6051,3695l6061,3695,6061,3675,6051,3675,6051,3695xe" filled="true" fillcolor="#000000" stroked="false">
                <v:path arrowok="t"/>
                <v:fill type="solid"/>
              </v:shape>
            </v:group>
            <v:group style="position:absolute;left:6051;top:3695;width:10;height:20" coordorigin="6051,3695" coordsize="10,20">
              <v:shape style="position:absolute;left:6051;top:3695;width:10;height:20" coordorigin="6051,3695" coordsize="10,20" path="m6051,3714l6061,3714,6061,3695,6051,3695,6051,3714xe" filled="true" fillcolor="#000000" stroked="false">
                <v:path arrowok="t"/>
                <v:fill type="solid"/>
              </v:shape>
            </v:group>
            <v:group style="position:absolute;left:6051;top:3714;width:10;height:20" coordorigin="6051,3714" coordsize="10,20">
              <v:shape style="position:absolute;left:6051;top:3714;width:10;height:20" coordorigin="6051,3714" coordsize="10,20" path="m6051,3733l6061,3733,6061,3714,6051,3714,6051,3733xe" filled="true" fillcolor="#000000" stroked="false">
                <v:path arrowok="t"/>
                <v:fill type="solid"/>
              </v:shape>
            </v:group>
            <v:group style="position:absolute;left:6051;top:3733;width:10;height:20" coordorigin="6051,3733" coordsize="10,20">
              <v:shape style="position:absolute;left:6051;top:3733;width:10;height:20" coordorigin="6051,3733" coordsize="10,20" path="m6051,3752l6061,3752,6061,3733,6051,3733,6051,3752xe" filled="true" fillcolor="#000000" stroked="false">
                <v:path arrowok="t"/>
                <v:fill type="solid"/>
              </v:shape>
            </v:group>
            <v:group style="position:absolute;left:6051;top:3752;width:10;height:20" coordorigin="6051,3752" coordsize="10,20">
              <v:shape style="position:absolute;left:6051;top:3752;width:10;height:20" coordorigin="6051,3752" coordsize="10,20" path="m6051,3771l6061,3771,6061,3752,6051,3752,6051,3771xe" filled="true" fillcolor="#000000" stroked="false">
                <v:path arrowok="t"/>
                <v:fill type="solid"/>
              </v:shape>
            </v:group>
            <v:group style="position:absolute;left:6051;top:3771;width:10;height:20" coordorigin="6051,3771" coordsize="10,20">
              <v:shape style="position:absolute;left:6051;top:3771;width:10;height:20" coordorigin="6051,3771" coordsize="10,20" path="m6051,3791l6061,3791,6061,3771,6051,3771,6051,3791xe" filled="true" fillcolor="#000000" stroked="false">
                <v:path arrowok="t"/>
                <v:fill type="solid"/>
              </v:shape>
            </v:group>
            <v:group style="position:absolute;left:6051;top:3791;width:10;height:20" coordorigin="6051,3791" coordsize="10,20">
              <v:shape style="position:absolute;left:6051;top:3791;width:10;height:20" coordorigin="6051,3791" coordsize="10,20" path="m6051,3810l6061,3810,6061,3791,6051,3791,6051,3810xe" filled="true" fillcolor="#000000" stroked="false">
                <v:path arrowok="t"/>
                <v:fill type="solid"/>
              </v:shape>
            </v:group>
            <v:group style="position:absolute;left:6051;top:3810;width:10;height:20" coordorigin="6051,3810" coordsize="10,20">
              <v:shape style="position:absolute;left:6051;top:3810;width:10;height:20" coordorigin="6051,3810" coordsize="10,20" path="m6051,3829l6061,3829,6061,3810,6051,3810,6051,3829xe" filled="true" fillcolor="#000000" stroked="false">
                <v:path arrowok="t"/>
                <v:fill type="solid"/>
              </v:shape>
            </v:group>
            <v:group style="position:absolute;left:6757;top:3522;width:10;height:20" coordorigin="6757,3522" coordsize="10,20">
              <v:shape style="position:absolute;left:6757;top:3522;width:10;height:20" coordorigin="6757,3522" coordsize="10,20" path="m6757,3541l6767,3541,6767,3522,6757,3522,6757,3541xe" filled="true" fillcolor="#000000" stroked="false">
                <v:path arrowok="t"/>
                <v:fill type="solid"/>
              </v:shape>
            </v:group>
            <v:group style="position:absolute;left:6757;top:3541;width:10;height:20" coordorigin="6757,3541" coordsize="10,20">
              <v:shape style="position:absolute;left:6757;top:3541;width:10;height:20" coordorigin="6757,3541" coordsize="10,20" path="m6757,3560l6767,3560,6767,3541,6757,3541,6757,3560xe" filled="true" fillcolor="#000000" stroked="false">
                <v:path arrowok="t"/>
                <v:fill type="solid"/>
              </v:shape>
            </v:group>
            <v:group style="position:absolute;left:6757;top:3560;width:10;height:20" coordorigin="6757,3560" coordsize="10,20">
              <v:shape style="position:absolute;left:6757;top:3560;width:10;height:20" coordorigin="6757,3560" coordsize="10,20" path="m6757,3579l6767,3579,6767,3560,6757,3560,6757,3579xe" filled="true" fillcolor="#000000" stroked="false">
                <v:path arrowok="t"/>
                <v:fill type="solid"/>
              </v:shape>
            </v:group>
            <v:group style="position:absolute;left:6757;top:3579;width:10;height:20" coordorigin="6757,3579" coordsize="10,20">
              <v:shape style="position:absolute;left:6757;top:3579;width:10;height:20" coordorigin="6757,3579" coordsize="10,20" path="m6757,3599l6767,3599,6767,3579,6757,3579,6757,3599xe" filled="true" fillcolor="#000000" stroked="false">
                <v:path arrowok="t"/>
                <v:fill type="solid"/>
              </v:shape>
            </v:group>
            <v:group style="position:absolute;left:6757;top:3599;width:10;height:20" coordorigin="6757,3599" coordsize="10,20">
              <v:shape style="position:absolute;left:6757;top:3599;width:10;height:20" coordorigin="6757,3599" coordsize="10,20" path="m6757,3618l6767,3618,6767,3599,6757,3599,6757,3618xe" filled="true" fillcolor="#000000" stroked="false">
                <v:path arrowok="t"/>
                <v:fill type="solid"/>
              </v:shape>
            </v:group>
            <v:group style="position:absolute;left:6757;top:3618;width:10;height:20" coordorigin="6757,3618" coordsize="10,20">
              <v:shape style="position:absolute;left:6757;top:3618;width:10;height:20" coordorigin="6757,3618" coordsize="10,20" path="m6757,3637l6767,3637,6767,3618,6757,3618,6757,3637xe" filled="true" fillcolor="#000000" stroked="false">
                <v:path arrowok="t"/>
                <v:fill type="solid"/>
              </v:shape>
            </v:group>
            <v:group style="position:absolute;left:6757;top:3637;width:10;height:20" coordorigin="6757,3637" coordsize="10,20">
              <v:shape style="position:absolute;left:6757;top:3637;width:10;height:20" coordorigin="6757,3637" coordsize="10,20" path="m6757,3656l6767,3656,6767,3637,6757,3637,6757,3656xe" filled="true" fillcolor="#000000" stroked="false">
                <v:path arrowok="t"/>
                <v:fill type="solid"/>
              </v:shape>
            </v:group>
            <v:group style="position:absolute;left:6757;top:3656;width:10;height:20" coordorigin="6757,3656" coordsize="10,20">
              <v:shape style="position:absolute;left:6757;top:3656;width:10;height:20" coordorigin="6757,3656" coordsize="10,20" path="m6757,3675l6767,3675,6767,3656,6757,3656,6757,3675xe" filled="true" fillcolor="#000000" stroked="false">
                <v:path arrowok="t"/>
                <v:fill type="solid"/>
              </v:shape>
            </v:group>
            <v:group style="position:absolute;left:6757;top:3675;width:10;height:20" coordorigin="6757,3675" coordsize="10,20">
              <v:shape style="position:absolute;left:6757;top:3675;width:10;height:20" coordorigin="6757,3675" coordsize="10,20" path="m6757,3695l6767,3695,6767,3675,6757,3675,6757,3695xe" filled="true" fillcolor="#000000" stroked="false">
                <v:path arrowok="t"/>
                <v:fill type="solid"/>
              </v:shape>
            </v:group>
            <v:group style="position:absolute;left:6757;top:3695;width:10;height:20" coordorigin="6757,3695" coordsize="10,20">
              <v:shape style="position:absolute;left:6757;top:3695;width:10;height:20" coordorigin="6757,3695" coordsize="10,20" path="m6757,3714l6767,3714,6767,3695,6757,3695,6757,3714xe" filled="true" fillcolor="#000000" stroked="false">
                <v:path arrowok="t"/>
                <v:fill type="solid"/>
              </v:shape>
            </v:group>
            <v:group style="position:absolute;left:6757;top:3714;width:10;height:20" coordorigin="6757,3714" coordsize="10,20">
              <v:shape style="position:absolute;left:6757;top:3714;width:10;height:20" coordorigin="6757,3714" coordsize="10,20" path="m6757,3733l6767,3733,6767,3714,6757,3714,6757,3733xe" filled="true" fillcolor="#000000" stroked="false">
                <v:path arrowok="t"/>
                <v:fill type="solid"/>
              </v:shape>
            </v:group>
            <v:group style="position:absolute;left:6757;top:3733;width:10;height:20" coordorigin="6757,3733" coordsize="10,20">
              <v:shape style="position:absolute;left:6757;top:3733;width:10;height:20" coordorigin="6757,3733" coordsize="10,20" path="m6757,3752l6767,3752,6767,3733,6757,3733,6757,3752xe" filled="true" fillcolor="#000000" stroked="false">
                <v:path arrowok="t"/>
                <v:fill type="solid"/>
              </v:shape>
            </v:group>
            <v:group style="position:absolute;left:6757;top:3752;width:10;height:20" coordorigin="6757,3752" coordsize="10,20">
              <v:shape style="position:absolute;left:6757;top:3752;width:10;height:20" coordorigin="6757,3752" coordsize="10,20" path="m6757,3771l6767,3771,6767,3752,6757,3752,6757,3771xe" filled="true" fillcolor="#000000" stroked="false">
                <v:path arrowok="t"/>
                <v:fill type="solid"/>
              </v:shape>
            </v:group>
            <v:group style="position:absolute;left:6757;top:3771;width:10;height:20" coordorigin="6757,3771" coordsize="10,20">
              <v:shape style="position:absolute;left:6757;top:3771;width:10;height:20" coordorigin="6757,3771" coordsize="10,20" path="m6757,3791l6767,3791,6767,3771,6757,3771,6757,3791xe" filled="true" fillcolor="#000000" stroked="false">
                <v:path arrowok="t"/>
                <v:fill type="solid"/>
              </v:shape>
            </v:group>
            <v:group style="position:absolute;left:6757;top:3791;width:10;height:20" coordorigin="6757,3791" coordsize="10,20">
              <v:shape style="position:absolute;left:6757;top:3791;width:10;height:20" coordorigin="6757,3791" coordsize="10,20" path="m6757,3810l6767,3810,6767,3791,6757,3791,6757,3810xe" filled="true" fillcolor="#000000" stroked="false">
                <v:path arrowok="t"/>
                <v:fill type="solid"/>
              </v:shape>
            </v:group>
            <v:group style="position:absolute;left:6757;top:3810;width:10;height:20" coordorigin="6757,3810" coordsize="10,20">
              <v:shape style="position:absolute;left:6757;top:3810;width:10;height:20" coordorigin="6757,3810" coordsize="10,20" path="m6757,3829l6767,3829,6767,3810,6757,3810,6757,3829xe" filled="true" fillcolor="#000000" stroked="false">
                <v:path arrowok="t"/>
                <v:fill type="solid"/>
              </v:shape>
            </v:group>
            <v:group style="position:absolute;left:6757;top:3831;width:10;height:2" coordorigin="6757,3831" coordsize="10,2">
              <v:shape style="position:absolute;left:6757;top:3831;width:10;height:2" coordorigin="6757,3831" coordsize="10,0" path="m6757,3831l6767,3831e" filled="false" stroked="true" strokeweight=".23999pt" strokecolor="#000000">
                <v:path arrowok="t"/>
              </v:shape>
            </v:group>
            <v:group style="position:absolute;left:7945;top:3522;width:10;height:20" coordorigin="7945,3522" coordsize="10,20">
              <v:shape style="position:absolute;left:7945;top:3522;width:10;height:20" coordorigin="7945,3522" coordsize="10,20" path="m7945,3541l7955,3541,7955,3522,7945,3522,7945,3541xe" filled="true" fillcolor="#000000" stroked="false">
                <v:path arrowok="t"/>
                <v:fill type="solid"/>
              </v:shape>
            </v:group>
            <v:group style="position:absolute;left:7945;top:3541;width:10;height:20" coordorigin="7945,3541" coordsize="10,20">
              <v:shape style="position:absolute;left:7945;top:3541;width:10;height:20" coordorigin="7945,3541" coordsize="10,20" path="m7945,3560l7955,3560,7955,3541,7945,3541,7945,3560xe" filled="true" fillcolor="#000000" stroked="false">
                <v:path arrowok="t"/>
                <v:fill type="solid"/>
              </v:shape>
            </v:group>
            <v:group style="position:absolute;left:7945;top:3560;width:10;height:20" coordorigin="7945,3560" coordsize="10,20">
              <v:shape style="position:absolute;left:7945;top:3560;width:10;height:20" coordorigin="7945,3560" coordsize="10,20" path="m7945,3579l7955,3579,7955,3560,7945,3560,7945,3579xe" filled="true" fillcolor="#000000" stroked="false">
                <v:path arrowok="t"/>
                <v:fill type="solid"/>
              </v:shape>
            </v:group>
            <v:group style="position:absolute;left:7945;top:3579;width:10;height:20" coordorigin="7945,3579" coordsize="10,20">
              <v:shape style="position:absolute;left:7945;top:3579;width:10;height:20" coordorigin="7945,3579" coordsize="10,20" path="m7945,3599l7955,3599,7955,3579,7945,3579,7945,3599xe" filled="true" fillcolor="#000000" stroked="false">
                <v:path arrowok="t"/>
                <v:fill type="solid"/>
              </v:shape>
            </v:group>
            <v:group style="position:absolute;left:7945;top:3599;width:10;height:20" coordorigin="7945,3599" coordsize="10,20">
              <v:shape style="position:absolute;left:7945;top:3599;width:10;height:20" coordorigin="7945,3599" coordsize="10,20" path="m7945,3618l7955,3618,7955,3599,7945,3599,7945,3618xe" filled="true" fillcolor="#000000" stroked="false">
                <v:path arrowok="t"/>
                <v:fill type="solid"/>
              </v:shape>
            </v:group>
            <v:group style="position:absolute;left:7945;top:3618;width:10;height:20" coordorigin="7945,3618" coordsize="10,20">
              <v:shape style="position:absolute;left:7945;top:3618;width:10;height:20" coordorigin="7945,3618" coordsize="10,20" path="m7945,3637l7955,3637,7955,3618,7945,3618,7945,3637xe" filled="true" fillcolor="#000000" stroked="false">
                <v:path arrowok="t"/>
                <v:fill type="solid"/>
              </v:shape>
            </v:group>
            <v:group style="position:absolute;left:7945;top:3637;width:10;height:20" coordorigin="7945,3637" coordsize="10,20">
              <v:shape style="position:absolute;left:7945;top:3637;width:10;height:20" coordorigin="7945,3637" coordsize="10,20" path="m7945,3656l7955,3656,7955,3637,7945,3637,7945,3656xe" filled="true" fillcolor="#000000" stroked="false">
                <v:path arrowok="t"/>
                <v:fill type="solid"/>
              </v:shape>
            </v:group>
            <v:group style="position:absolute;left:7945;top:3656;width:10;height:20" coordorigin="7945,3656" coordsize="10,20">
              <v:shape style="position:absolute;left:7945;top:3656;width:10;height:20" coordorigin="7945,3656" coordsize="10,20" path="m7945,3675l7955,3675,7955,3656,7945,3656,7945,3675xe" filled="true" fillcolor="#000000" stroked="false">
                <v:path arrowok="t"/>
                <v:fill type="solid"/>
              </v:shape>
            </v:group>
            <v:group style="position:absolute;left:7945;top:3675;width:10;height:20" coordorigin="7945,3675" coordsize="10,20">
              <v:shape style="position:absolute;left:7945;top:3675;width:10;height:20" coordorigin="7945,3675" coordsize="10,20" path="m7945,3695l7955,3695,7955,3675,7945,3675,7945,3695xe" filled="true" fillcolor="#000000" stroked="false">
                <v:path arrowok="t"/>
                <v:fill type="solid"/>
              </v:shape>
            </v:group>
            <v:group style="position:absolute;left:7945;top:3695;width:10;height:20" coordorigin="7945,3695" coordsize="10,20">
              <v:shape style="position:absolute;left:7945;top:3695;width:10;height:20" coordorigin="7945,3695" coordsize="10,20" path="m7945,3714l7955,3714,7955,3695,7945,3695,7945,3714xe" filled="true" fillcolor="#000000" stroked="false">
                <v:path arrowok="t"/>
                <v:fill type="solid"/>
              </v:shape>
            </v:group>
            <v:group style="position:absolute;left:7945;top:3714;width:10;height:20" coordorigin="7945,3714" coordsize="10,20">
              <v:shape style="position:absolute;left:7945;top:3714;width:10;height:20" coordorigin="7945,3714" coordsize="10,20" path="m7945,3733l7955,3733,7955,3714,7945,3714,7945,3733xe" filled="true" fillcolor="#000000" stroked="false">
                <v:path arrowok="t"/>
                <v:fill type="solid"/>
              </v:shape>
            </v:group>
            <v:group style="position:absolute;left:7945;top:3733;width:10;height:20" coordorigin="7945,3733" coordsize="10,20">
              <v:shape style="position:absolute;left:7945;top:3733;width:10;height:20" coordorigin="7945,3733" coordsize="10,20" path="m7945,3752l7955,3752,7955,3733,7945,3733,7945,3752xe" filled="true" fillcolor="#000000" stroked="false">
                <v:path arrowok="t"/>
                <v:fill type="solid"/>
              </v:shape>
            </v:group>
            <v:group style="position:absolute;left:7945;top:3752;width:10;height:20" coordorigin="7945,3752" coordsize="10,20">
              <v:shape style="position:absolute;left:7945;top:3752;width:10;height:20" coordorigin="7945,3752" coordsize="10,20" path="m7945,3771l7955,3771,7955,3752,7945,3752,7945,3771xe" filled="true" fillcolor="#000000" stroked="false">
                <v:path arrowok="t"/>
                <v:fill type="solid"/>
              </v:shape>
            </v:group>
            <v:group style="position:absolute;left:7945;top:3771;width:10;height:20" coordorigin="7945,3771" coordsize="10,20">
              <v:shape style="position:absolute;left:7945;top:3771;width:10;height:20" coordorigin="7945,3771" coordsize="10,20" path="m7945,3791l7955,3791,7955,3771,7945,3771,7945,3791xe" filled="true" fillcolor="#000000" stroked="false">
                <v:path arrowok="t"/>
                <v:fill type="solid"/>
              </v:shape>
            </v:group>
            <v:group style="position:absolute;left:7945;top:3791;width:10;height:20" coordorigin="7945,3791" coordsize="10,20">
              <v:shape style="position:absolute;left:7945;top:3791;width:10;height:20" coordorigin="7945,3791" coordsize="10,20" path="m7945,3810l7955,3810,7955,3791,7945,3791,7945,3810xe" filled="true" fillcolor="#000000" stroked="false">
                <v:path arrowok="t"/>
                <v:fill type="solid"/>
              </v:shape>
            </v:group>
            <v:group style="position:absolute;left:7945;top:3810;width:10;height:20" coordorigin="7945,3810" coordsize="10,20">
              <v:shape style="position:absolute;left:7945;top:3810;width:10;height:20" coordorigin="7945,3810" coordsize="10,20" path="m7945,3829l7955,3829,7955,3810,7945,3810,7945,3829xe" filled="true" fillcolor="#000000" stroked="false">
                <v:path arrowok="t"/>
                <v:fill type="solid"/>
              </v:shape>
            </v:group>
            <v:group style="position:absolute;left:8769;top:3522;width:10;height:20" coordorigin="8769,3522" coordsize="10,20">
              <v:shape style="position:absolute;left:8769;top:3522;width:10;height:20" coordorigin="8769,3522" coordsize="10,20" path="m8769,3541l8778,3541,8778,3522,8769,3522,8769,3541xe" filled="true" fillcolor="#000000" stroked="false">
                <v:path arrowok="t"/>
                <v:fill type="solid"/>
              </v:shape>
            </v:group>
            <v:group style="position:absolute;left:8769;top:3541;width:10;height:20" coordorigin="8769,3541" coordsize="10,20">
              <v:shape style="position:absolute;left:8769;top:3541;width:10;height:20" coordorigin="8769,3541" coordsize="10,20" path="m8769,3560l8778,3560,8778,3541,8769,3541,8769,3560xe" filled="true" fillcolor="#000000" stroked="false">
                <v:path arrowok="t"/>
                <v:fill type="solid"/>
              </v:shape>
            </v:group>
            <v:group style="position:absolute;left:8769;top:3560;width:10;height:20" coordorigin="8769,3560" coordsize="10,20">
              <v:shape style="position:absolute;left:8769;top:3560;width:10;height:20" coordorigin="8769,3560" coordsize="10,20" path="m8769,3579l8778,3579,8778,3560,8769,3560,8769,3579xe" filled="true" fillcolor="#000000" stroked="false">
                <v:path arrowok="t"/>
                <v:fill type="solid"/>
              </v:shape>
            </v:group>
            <v:group style="position:absolute;left:8769;top:3579;width:10;height:20" coordorigin="8769,3579" coordsize="10,20">
              <v:shape style="position:absolute;left:8769;top:3579;width:10;height:20" coordorigin="8769,3579" coordsize="10,20" path="m8769,3599l8778,3599,8778,3579,8769,3579,8769,3599xe" filled="true" fillcolor="#000000" stroked="false">
                <v:path arrowok="t"/>
                <v:fill type="solid"/>
              </v:shape>
            </v:group>
            <v:group style="position:absolute;left:8769;top:3599;width:10;height:20" coordorigin="8769,3599" coordsize="10,20">
              <v:shape style="position:absolute;left:8769;top:3599;width:10;height:20" coordorigin="8769,3599" coordsize="10,20" path="m8769,3618l8778,3618,8778,3599,8769,3599,8769,3618xe" filled="true" fillcolor="#000000" stroked="false">
                <v:path arrowok="t"/>
                <v:fill type="solid"/>
              </v:shape>
            </v:group>
            <v:group style="position:absolute;left:8769;top:3618;width:10;height:20" coordorigin="8769,3618" coordsize="10,20">
              <v:shape style="position:absolute;left:8769;top:3618;width:10;height:20" coordorigin="8769,3618" coordsize="10,20" path="m8769,3637l8778,3637,8778,3618,8769,3618,8769,3637xe" filled="true" fillcolor="#000000" stroked="false">
                <v:path arrowok="t"/>
                <v:fill type="solid"/>
              </v:shape>
            </v:group>
            <v:group style="position:absolute;left:8769;top:3637;width:10;height:20" coordorigin="8769,3637" coordsize="10,20">
              <v:shape style="position:absolute;left:8769;top:3637;width:10;height:20" coordorigin="8769,3637" coordsize="10,20" path="m8769,3656l8778,3656,8778,3637,8769,3637,8769,3656xe" filled="true" fillcolor="#000000" stroked="false">
                <v:path arrowok="t"/>
                <v:fill type="solid"/>
              </v:shape>
            </v:group>
            <v:group style="position:absolute;left:8769;top:3656;width:10;height:20" coordorigin="8769,3656" coordsize="10,20">
              <v:shape style="position:absolute;left:8769;top:3656;width:10;height:20" coordorigin="8769,3656" coordsize="10,20" path="m8769,3675l8778,3675,8778,3656,8769,3656,8769,3675xe" filled="true" fillcolor="#000000" stroked="false">
                <v:path arrowok="t"/>
                <v:fill type="solid"/>
              </v:shape>
            </v:group>
            <v:group style="position:absolute;left:8769;top:3675;width:10;height:20" coordorigin="8769,3675" coordsize="10,20">
              <v:shape style="position:absolute;left:8769;top:3675;width:10;height:20" coordorigin="8769,3675" coordsize="10,20" path="m8769,3695l8778,3695,8778,3675,8769,3675,8769,3695xe" filled="true" fillcolor="#000000" stroked="false">
                <v:path arrowok="t"/>
                <v:fill type="solid"/>
              </v:shape>
            </v:group>
            <v:group style="position:absolute;left:8769;top:3695;width:10;height:20" coordorigin="8769,3695" coordsize="10,20">
              <v:shape style="position:absolute;left:8769;top:3695;width:10;height:20" coordorigin="8769,3695" coordsize="10,20" path="m8769,3714l8778,3714,8778,3695,8769,3695,8769,3714xe" filled="true" fillcolor="#000000" stroked="false">
                <v:path arrowok="t"/>
                <v:fill type="solid"/>
              </v:shape>
            </v:group>
            <v:group style="position:absolute;left:8769;top:3714;width:10;height:20" coordorigin="8769,3714" coordsize="10,20">
              <v:shape style="position:absolute;left:8769;top:3714;width:10;height:20" coordorigin="8769,3714" coordsize="10,20" path="m8769,3733l8778,3733,8778,3714,8769,3714,8769,3733xe" filled="true" fillcolor="#000000" stroked="false">
                <v:path arrowok="t"/>
                <v:fill type="solid"/>
              </v:shape>
            </v:group>
            <v:group style="position:absolute;left:8769;top:3733;width:10;height:20" coordorigin="8769,3733" coordsize="10,20">
              <v:shape style="position:absolute;left:8769;top:3733;width:10;height:20" coordorigin="8769,3733" coordsize="10,20" path="m8769,3752l8778,3752,8778,3733,8769,3733,8769,3752xe" filled="true" fillcolor="#000000" stroked="false">
                <v:path arrowok="t"/>
                <v:fill type="solid"/>
              </v:shape>
            </v:group>
            <v:group style="position:absolute;left:8769;top:3752;width:10;height:20" coordorigin="8769,3752" coordsize="10,20">
              <v:shape style="position:absolute;left:8769;top:3752;width:10;height:20" coordorigin="8769,3752" coordsize="10,20" path="m8769,3771l8778,3771,8778,3752,8769,3752,8769,3771xe" filled="true" fillcolor="#000000" stroked="false">
                <v:path arrowok="t"/>
                <v:fill type="solid"/>
              </v:shape>
            </v:group>
            <v:group style="position:absolute;left:8769;top:3771;width:10;height:20" coordorigin="8769,3771" coordsize="10,20">
              <v:shape style="position:absolute;left:8769;top:3771;width:10;height:20" coordorigin="8769,3771" coordsize="10,20" path="m8769,3791l8778,3791,8778,3771,8769,3771,8769,3791xe" filled="true" fillcolor="#000000" stroked="false">
                <v:path arrowok="t"/>
                <v:fill type="solid"/>
              </v:shape>
            </v:group>
            <v:group style="position:absolute;left:8769;top:3791;width:10;height:20" coordorigin="8769,3791" coordsize="10,20">
              <v:shape style="position:absolute;left:8769;top:3791;width:10;height:20" coordorigin="8769,3791" coordsize="10,20" path="m8769,3810l8778,3810,8778,3791,8769,3791,8769,3810xe" filled="true" fillcolor="#000000" stroked="false">
                <v:path arrowok="t"/>
                <v:fill type="solid"/>
              </v:shape>
            </v:group>
            <v:group style="position:absolute;left:8769;top:3810;width:10;height:20" coordorigin="8769,3810" coordsize="10,20">
              <v:shape style="position:absolute;left:8769;top:3810;width:10;height:20" coordorigin="8769,3810" coordsize="10,20" path="m8769,3829l8778,3829,8778,3810,8769,3810,8769,3829xe" filled="true" fillcolor="#000000" stroked="false">
                <v:path arrowok="t"/>
                <v:fill type="solid"/>
              </v:shape>
            </v:group>
            <v:group style="position:absolute;left:8769;top:3831;width:10;height:2" coordorigin="8769,3831" coordsize="10,2">
              <v:shape style="position:absolute;left:8769;top:3831;width:10;height:2" coordorigin="8769,3831" coordsize="10,0" path="m8769,3831l8778,3831e" filled="false" stroked="true" strokeweight=".23999pt" strokecolor="#000000">
                <v:path arrowok="t"/>
              </v:shape>
            </v:group>
            <v:group style="position:absolute;left:9729;top:3522;width:10;height:20" coordorigin="9729,3522" coordsize="10,20">
              <v:shape style="position:absolute;left:9729;top:3522;width:10;height:20" coordorigin="9729,3522" coordsize="10,20" path="m9729,3541l9739,3541,9739,3522,9729,3522,9729,3541xe" filled="true" fillcolor="#000000" stroked="false">
                <v:path arrowok="t"/>
                <v:fill type="solid"/>
              </v:shape>
            </v:group>
            <v:group style="position:absolute;left:9729;top:3541;width:10;height:20" coordorigin="9729,3541" coordsize="10,20">
              <v:shape style="position:absolute;left:9729;top:3541;width:10;height:20" coordorigin="9729,3541" coordsize="10,20" path="m9729,3560l9739,3560,9739,3541,9729,3541,9729,3560xe" filled="true" fillcolor="#000000" stroked="false">
                <v:path arrowok="t"/>
                <v:fill type="solid"/>
              </v:shape>
            </v:group>
            <v:group style="position:absolute;left:9729;top:3560;width:10;height:20" coordorigin="9729,3560" coordsize="10,20">
              <v:shape style="position:absolute;left:9729;top:3560;width:10;height:20" coordorigin="9729,3560" coordsize="10,20" path="m9729,3579l9739,3579,9739,3560,9729,3560,9729,3579xe" filled="true" fillcolor="#000000" stroked="false">
                <v:path arrowok="t"/>
                <v:fill type="solid"/>
              </v:shape>
            </v:group>
            <v:group style="position:absolute;left:9729;top:3579;width:10;height:20" coordorigin="9729,3579" coordsize="10,20">
              <v:shape style="position:absolute;left:9729;top:3579;width:10;height:20" coordorigin="9729,3579" coordsize="10,20" path="m9729,3599l9739,3599,9739,3579,9729,3579,9729,3599xe" filled="true" fillcolor="#000000" stroked="false">
                <v:path arrowok="t"/>
                <v:fill type="solid"/>
              </v:shape>
            </v:group>
            <v:group style="position:absolute;left:9729;top:3599;width:10;height:20" coordorigin="9729,3599" coordsize="10,20">
              <v:shape style="position:absolute;left:9729;top:3599;width:10;height:20" coordorigin="9729,3599" coordsize="10,20" path="m9729,3618l9739,3618,9739,3599,9729,3599,9729,3618xe" filled="true" fillcolor="#000000" stroked="false">
                <v:path arrowok="t"/>
                <v:fill type="solid"/>
              </v:shape>
            </v:group>
            <v:group style="position:absolute;left:9729;top:3618;width:10;height:20" coordorigin="9729,3618" coordsize="10,20">
              <v:shape style="position:absolute;left:9729;top:3618;width:10;height:20" coordorigin="9729,3618" coordsize="10,20" path="m9729,3637l9739,3637,9739,3618,9729,3618,9729,3637xe" filled="true" fillcolor="#000000" stroked="false">
                <v:path arrowok="t"/>
                <v:fill type="solid"/>
              </v:shape>
            </v:group>
            <v:group style="position:absolute;left:9729;top:3637;width:10;height:20" coordorigin="9729,3637" coordsize="10,20">
              <v:shape style="position:absolute;left:9729;top:3637;width:10;height:20" coordorigin="9729,3637" coordsize="10,20" path="m9729,3656l9739,3656,9739,3637,9729,3637,9729,3656xe" filled="true" fillcolor="#000000" stroked="false">
                <v:path arrowok="t"/>
                <v:fill type="solid"/>
              </v:shape>
            </v:group>
            <v:group style="position:absolute;left:9729;top:3656;width:10;height:20" coordorigin="9729,3656" coordsize="10,20">
              <v:shape style="position:absolute;left:9729;top:3656;width:10;height:20" coordorigin="9729,3656" coordsize="10,20" path="m9729,3675l9739,3675,9739,3656,9729,3656,9729,3675xe" filled="true" fillcolor="#000000" stroked="false">
                <v:path arrowok="t"/>
                <v:fill type="solid"/>
              </v:shape>
            </v:group>
            <v:group style="position:absolute;left:9729;top:3675;width:10;height:20" coordorigin="9729,3675" coordsize="10,20">
              <v:shape style="position:absolute;left:9729;top:3675;width:10;height:20" coordorigin="9729,3675" coordsize="10,20" path="m9729,3695l9739,3695,9739,3675,9729,3675,9729,3695xe" filled="true" fillcolor="#000000" stroked="false">
                <v:path arrowok="t"/>
                <v:fill type="solid"/>
              </v:shape>
            </v:group>
            <v:group style="position:absolute;left:9729;top:3695;width:10;height:20" coordorigin="9729,3695" coordsize="10,20">
              <v:shape style="position:absolute;left:9729;top:3695;width:10;height:20" coordorigin="9729,3695" coordsize="10,20" path="m9729,3714l9739,3714,9739,3695,9729,3695,9729,3714xe" filled="true" fillcolor="#000000" stroked="false">
                <v:path arrowok="t"/>
                <v:fill type="solid"/>
              </v:shape>
            </v:group>
            <v:group style="position:absolute;left:9729;top:3714;width:10;height:20" coordorigin="9729,3714" coordsize="10,20">
              <v:shape style="position:absolute;left:9729;top:3714;width:10;height:20" coordorigin="9729,3714" coordsize="10,20" path="m9729,3733l9739,3733,9739,3714,9729,3714,9729,3733xe" filled="true" fillcolor="#000000" stroked="false">
                <v:path arrowok="t"/>
                <v:fill type="solid"/>
              </v:shape>
            </v:group>
            <v:group style="position:absolute;left:9729;top:3733;width:10;height:20" coordorigin="9729,3733" coordsize="10,20">
              <v:shape style="position:absolute;left:9729;top:3733;width:10;height:20" coordorigin="9729,3733" coordsize="10,20" path="m9729,3752l9739,3752,9739,3733,9729,3733,9729,3752xe" filled="true" fillcolor="#000000" stroked="false">
                <v:path arrowok="t"/>
                <v:fill type="solid"/>
              </v:shape>
            </v:group>
            <v:group style="position:absolute;left:9729;top:3752;width:10;height:20" coordorigin="9729,3752" coordsize="10,20">
              <v:shape style="position:absolute;left:9729;top:3752;width:10;height:20" coordorigin="9729,3752" coordsize="10,20" path="m9729,3771l9739,3771,9739,3752,9729,3752,9729,3771xe" filled="true" fillcolor="#000000" stroked="false">
                <v:path arrowok="t"/>
                <v:fill type="solid"/>
              </v:shape>
            </v:group>
            <v:group style="position:absolute;left:9729;top:3771;width:10;height:20" coordorigin="9729,3771" coordsize="10,20">
              <v:shape style="position:absolute;left:9729;top:3771;width:10;height:20" coordorigin="9729,3771" coordsize="10,20" path="m9729,3791l9739,3791,9739,3771,9729,3771,9729,3791xe" filled="true" fillcolor="#000000" stroked="false">
                <v:path arrowok="t"/>
                <v:fill type="solid"/>
              </v:shape>
            </v:group>
            <v:group style="position:absolute;left:9729;top:3791;width:10;height:20" coordorigin="9729,3791" coordsize="10,20">
              <v:shape style="position:absolute;left:9729;top:3791;width:10;height:20" coordorigin="9729,3791" coordsize="10,20" path="m9729,3810l9739,3810,9739,3791,9729,3791,9729,3810xe" filled="true" fillcolor="#000000" stroked="false">
                <v:path arrowok="t"/>
                <v:fill type="solid"/>
              </v:shape>
            </v:group>
            <v:group style="position:absolute;left:9729;top:3810;width:10;height:20" coordorigin="9729,3810" coordsize="10,20">
              <v:shape style="position:absolute;left:9729;top:3810;width:10;height:20" coordorigin="9729,3810" coordsize="10,20" path="m9729,3829l9739,3829,9739,3810,9729,3810,9729,3829xe" filled="true" fillcolor="#000000" stroked="false">
                <v:path arrowok="t"/>
                <v:fill type="solid"/>
              </v:shape>
              <v:shape style="position:absolute;left:2410;top:3733;width:967;height:110" type="#_x0000_t75" stroked="false">
                <v:imagedata r:id="rId758" o:title=""/>
              </v:shape>
              <v:shape style="position:absolute;left:3353;top:3829;width:1009;height:14" type="#_x0000_t75" stroked="false">
                <v:imagedata r:id="rId771" o:title=""/>
              </v:shape>
              <v:shape style="position:absolute;left:4347;top:3829;width:830;height:14" type="#_x0000_t75" stroked="false">
                <v:imagedata r:id="rId760" o:title=""/>
              </v:shape>
              <v:shape style="position:absolute;left:5163;top:3829;width:898;height:14" type="#_x0000_t75" stroked="false">
                <v:imagedata r:id="rId765" o:title=""/>
              </v:shape>
              <v:shape style="position:absolute;left:6047;top:3834;width:711;height:10" type="#_x0000_t75" stroked="false">
                <v:imagedata r:id="rId671" o:title=""/>
              </v:shape>
              <v:shape style="position:absolute;left:6753;top:3829;width:1202;height:14" type="#_x0000_t75" stroked="false">
                <v:imagedata r:id="rId772" o:title=""/>
              </v:shape>
              <v:shape style="position:absolute;left:7941;top:3834;width:828;height:10" type="#_x0000_t75" stroked="false">
                <v:imagedata r:id="rId756" o:title=""/>
              </v:shape>
              <v:shape style="position:absolute;left:8764;top:3829;width:975;height:14" type="#_x0000_t75" stroked="false">
                <v:imagedata r:id="rId773" o:title=""/>
              </v:shape>
              <v:shape style="position:absolute;left:9724;top:3834;width:725;height:10" type="#_x0000_t75" stroked="false">
                <v:imagedata r:id="rId669" o:title=""/>
              </v:shape>
            </v:group>
            <v:group style="position:absolute;left:4352;top:3843;width:10;height:20" coordorigin="4352,3843" coordsize="10,20">
              <v:shape style="position:absolute;left:4352;top:3843;width:10;height:20" coordorigin="4352,3843" coordsize="10,20" path="m4352,3863l4362,3863,4362,3843,4352,3843,4352,3863xe" filled="true" fillcolor="#000000" stroked="false">
                <v:path arrowok="t"/>
                <v:fill type="solid"/>
              </v:shape>
            </v:group>
            <v:group style="position:absolute;left:4352;top:3863;width:10;height:20" coordorigin="4352,3863" coordsize="10,20">
              <v:shape style="position:absolute;left:4352;top:3863;width:10;height:20" coordorigin="4352,3863" coordsize="10,20" path="m4352,3882l4362,3882,4362,3863,4352,3863,4352,3882xe" filled="true" fillcolor="#000000" stroked="false">
                <v:path arrowok="t"/>
                <v:fill type="solid"/>
              </v:shape>
            </v:group>
            <v:group style="position:absolute;left:4352;top:3882;width:10;height:20" coordorigin="4352,3882" coordsize="10,20">
              <v:shape style="position:absolute;left:4352;top:3882;width:10;height:20" coordorigin="4352,3882" coordsize="10,20" path="m4352,3901l4362,3901,4362,3882,4352,3882,4352,3901xe" filled="true" fillcolor="#000000" stroked="false">
                <v:path arrowok="t"/>
                <v:fill type="solid"/>
              </v:shape>
            </v:group>
            <v:group style="position:absolute;left:4352;top:3901;width:10;height:20" coordorigin="4352,3901" coordsize="10,20">
              <v:shape style="position:absolute;left:4352;top:3901;width:10;height:20" coordorigin="4352,3901" coordsize="10,20" path="m4352,3920l4362,3920,4362,3901,4352,3901,4352,3920xe" filled="true" fillcolor="#000000" stroked="false">
                <v:path arrowok="t"/>
                <v:fill type="solid"/>
              </v:shape>
            </v:group>
            <v:group style="position:absolute;left:4352;top:3920;width:10;height:20" coordorigin="4352,3920" coordsize="10,20">
              <v:shape style="position:absolute;left:4352;top:3920;width:10;height:20" coordorigin="4352,3920" coordsize="10,20" path="m4352,3939l4362,3939,4362,3920,4352,3920,4352,3939xe" filled="true" fillcolor="#000000" stroked="false">
                <v:path arrowok="t"/>
                <v:fill type="solid"/>
              </v:shape>
            </v:group>
            <v:group style="position:absolute;left:4352;top:3939;width:10;height:20" coordorigin="4352,3939" coordsize="10,20">
              <v:shape style="position:absolute;left:4352;top:3939;width:10;height:20" coordorigin="4352,3939" coordsize="10,20" path="m4352,3959l4362,3959,4362,3939,4352,3939,4352,3959xe" filled="true" fillcolor="#000000" stroked="false">
                <v:path arrowok="t"/>
                <v:fill type="solid"/>
              </v:shape>
            </v:group>
            <v:group style="position:absolute;left:4352;top:3959;width:10;height:20" coordorigin="4352,3959" coordsize="10,20">
              <v:shape style="position:absolute;left:4352;top:3959;width:10;height:20" coordorigin="4352,3959" coordsize="10,20" path="m4352,3978l4362,3978,4362,3959,4352,3959,4352,3978xe" filled="true" fillcolor="#000000" stroked="false">
                <v:path arrowok="t"/>
                <v:fill type="solid"/>
              </v:shape>
            </v:group>
            <v:group style="position:absolute;left:4352;top:3978;width:10;height:20" coordorigin="4352,3978" coordsize="10,20">
              <v:shape style="position:absolute;left:4352;top:3978;width:10;height:20" coordorigin="4352,3978" coordsize="10,20" path="m4352,3997l4362,3997,4362,3978,4352,3978,4352,3997xe" filled="true" fillcolor="#000000" stroked="false">
                <v:path arrowok="t"/>
                <v:fill type="solid"/>
              </v:shape>
            </v:group>
            <v:group style="position:absolute;left:4352;top:3997;width:10;height:20" coordorigin="4352,3997" coordsize="10,20">
              <v:shape style="position:absolute;left:4352;top:3997;width:10;height:20" coordorigin="4352,3997" coordsize="10,20" path="m4352,4016l4362,4016,4362,3997,4352,3997,4352,4016xe" filled="true" fillcolor="#000000" stroked="false">
                <v:path arrowok="t"/>
                <v:fill type="solid"/>
              </v:shape>
            </v:group>
            <v:group style="position:absolute;left:4352;top:4016;width:10;height:20" coordorigin="4352,4016" coordsize="10,20">
              <v:shape style="position:absolute;left:4352;top:4016;width:10;height:20" coordorigin="4352,4016" coordsize="10,20" path="m4352,4035l4362,4035,4362,4016,4352,4016,4352,4035xe" filled="true" fillcolor="#000000" stroked="false">
                <v:path arrowok="t"/>
                <v:fill type="solid"/>
              </v:shape>
            </v:group>
            <v:group style="position:absolute;left:4352;top:4035;width:10;height:20" coordorigin="4352,4035" coordsize="10,20">
              <v:shape style="position:absolute;left:4352;top:4035;width:10;height:20" coordorigin="4352,4035" coordsize="10,20" path="m4352,4055l4362,4055,4362,4035,4352,4035,4352,4055xe" filled="true" fillcolor="#000000" stroked="false">
                <v:path arrowok="t"/>
                <v:fill type="solid"/>
              </v:shape>
            </v:group>
            <v:group style="position:absolute;left:4352;top:4055;width:10;height:20" coordorigin="4352,4055" coordsize="10,20">
              <v:shape style="position:absolute;left:4352;top:4055;width:10;height:20" coordorigin="4352,4055" coordsize="10,20" path="m4352,4074l4362,4074,4362,4055,4352,4055,4352,4074xe" filled="true" fillcolor="#000000" stroked="false">
                <v:path arrowok="t"/>
                <v:fill type="solid"/>
              </v:shape>
            </v:group>
            <v:group style="position:absolute;left:4352;top:4074;width:10;height:20" coordorigin="4352,4074" coordsize="10,20">
              <v:shape style="position:absolute;left:4352;top:4074;width:10;height:20" coordorigin="4352,4074" coordsize="10,20" path="m4352,4093l4362,4093,4362,4074,4352,4074,4352,4093xe" filled="true" fillcolor="#000000" stroked="false">
                <v:path arrowok="t"/>
                <v:fill type="solid"/>
              </v:shape>
            </v:group>
            <v:group style="position:absolute;left:4352;top:4093;width:10;height:20" coordorigin="4352,4093" coordsize="10,20">
              <v:shape style="position:absolute;left:4352;top:4093;width:10;height:20" coordorigin="4352,4093" coordsize="10,20" path="m4352,4112l4362,4112,4362,4093,4352,4093,4352,4112xe" filled="true" fillcolor="#000000" stroked="false">
                <v:path arrowok="t"/>
                <v:fill type="solid"/>
              </v:shape>
            </v:group>
            <v:group style="position:absolute;left:4352;top:4112;width:10;height:20" coordorigin="4352,4112" coordsize="10,20">
              <v:shape style="position:absolute;left:4352;top:4112;width:10;height:20" coordorigin="4352,4112" coordsize="10,20" path="m4352,4131l4362,4131,4362,4112,4352,4112,4352,4131xe" filled="true" fillcolor="#000000" stroked="false">
                <v:path arrowok="t"/>
                <v:fill type="solid"/>
              </v:shape>
            </v:group>
            <v:group style="position:absolute;left:4352;top:4131;width:10;height:20" coordorigin="4352,4131" coordsize="10,20">
              <v:shape style="position:absolute;left:4352;top:4131;width:10;height:20" coordorigin="4352,4131" coordsize="10,20" path="m4352,4151l4362,4151,4362,4131,4352,4131,4352,4151xe" filled="true" fillcolor="#000000" stroked="false">
                <v:path arrowok="t"/>
                <v:fill type="solid"/>
              </v:shape>
            </v:group>
            <v:group style="position:absolute;left:5168;top:3843;width:10;height:20" coordorigin="5168,3843" coordsize="10,20">
              <v:shape style="position:absolute;left:5168;top:3843;width:10;height:20" coordorigin="5168,3843" coordsize="10,20" path="m5168,3863l5178,3863,5178,3843,5168,3843,5168,3863xe" filled="true" fillcolor="#000000" stroked="false">
                <v:path arrowok="t"/>
                <v:fill type="solid"/>
              </v:shape>
            </v:group>
            <v:group style="position:absolute;left:5168;top:3863;width:10;height:20" coordorigin="5168,3863" coordsize="10,20">
              <v:shape style="position:absolute;left:5168;top:3863;width:10;height:20" coordorigin="5168,3863" coordsize="10,20" path="m5168,3882l5178,3882,5178,3863,5168,3863,5168,3882xe" filled="true" fillcolor="#000000" stroked="false">
                <v:path arrowok="t"/>
                <v:fill type="solid"/>
              </v:shape>
            </v:group>
            <v:group style="position:absolute;left:5168;top:3882;width:10;height:20" coordorigin="5168,3882" coordsize="10,20">
              <v:shape style="position:absolute;left:5168;top:3882;width:10;height:20" coordorigin="5168,3882" coordsize="10,20" path="m5168,3901l5178,3901,5178,3882,5168,3882,5168,3901xe" filled="true" fillcolor="#000000" stroked="false">
                <v:path arrowok="t"/>
                <v:fill type="solid"/>
              </v:shape>
            </v:group>
            <v:group style="position:absolute;left:5168;top:3901;width:10;height:20" coordorigin="5168,3901" coordsize="10,20">
              <v:shape style="position:absolute;left:5168;top:3901;width:10;height:20" coordorigin="5168,3901" coordsize="10,20" path="m5168,3920l5178,3920,5178,3901,5168,3901,5168,3920xe" filled="true" fillcolor="#000000" stroked="false">
                <v:path arrowok="t"/>
                <v:fill type="solid"/>
              </v:shape>
            </v:group>
            <v:group style="position:absolute;left:5168;top:3920;width:10;height:20" coordorigin="5168,3920" coordsize="10,20">
              <v:shape style="position:absolute;left:5168;top:3920;width:10;height:20" coordorigin="5168,3920" coordsize="10,20" path="m5168,3939l5178,3939,5178,3920,5168,3920,5168,3939xe" filled="true" fillcolor="#000000" stroked="false">
                <v:path arrowok="t"/>
                <v:fill type="solid"/>
              </v:shape>
            </v:group>
            <v:group style="position:absolute;left:5168;top:3939;width:10;height:20" coordorigin="5168,3939" coordsize="10,20">
              <v:shape style="position:absolute;left:5168;top:3939;width:10;height:20" coordorigin="5168,3939" coordsize="10,20" path="m5168,3959l5178,3959,5178,3939,5168,3939,5168,3959xe" filled="true" fillcolor="#000000" stroked="false">
                <v:path arrowok="t"/>
                <v:fill type="solid"/>
              </v:shape>
            </v:group>
            <v:group style="position:absolute;left:5168;top:3959;width:10;height:20" coordorigin="5168,3959" coordsize="10,20">
              <v:shape style="position:absolute;left:5168;top:3959;width:10;height:20" coordorigin="5168,3959" coordsize="10,20" path="m5168,3978l5178,3978,5178,3959,5168,3959,5168,3978xe" filled="true" fillcolor="#000000" stroked="false">
                <v:path arrowok="t"/>
                <v:fill type="solid"/>
              </v:shape>
            </v:group>
            <v:group style="position:absolute;left:5168;top:3978;width:10;height:20" coordorigin="5168,3978" coordsize="10,20">
              <v:shape style="position:absolute;left:5168;top:3978;width:10;height:20" coordorigin="5168,3978" coordsize="10,20" path="m5168,3997l5178,3997,5178,3978,5168,3978,5168,3997xe" filled="true" fillcolor="#000000" stroked="false">
                <v:path arrowok="t"/>
                <v:fill type="solid"/>
              </v:shape>
            </v:group>
            <v:group style="position:absolute;left:5168;top:3997;width:10;height:20" coordorigin="5168,3997" coordsize="10,20">
              <v:shape style="position:absolute;left:5168;top:3997;width:10;height:20" coordorigin="5168,3997" coordsize="10,20" path="m5168,4016l5178,4016,5178,3997,5168,3997,5168,4016xe" filled="true" fillcolor="#000000" stroked="false">
                <v:path arrowok="t"/>
                <v:fill type="solid"/>
              </v:shape>
            </v:group>
            <v:group style="position:absolute;left:5168;top:4016;width:10;height:20" coordorigin="5168,4016" coordsize="10,20">
              <v:shape style="position:absolute;left:5168;top:4016;width:10;height:20" coordorigin="5168,4016" coordsize="10,20" path="m5168,4035l5178,4035,5178,4016,5168,4016,5168,4035xe" filled="true" fillcolor="#000000" stroked="false">
                <v:path arrowok="t"/>
                <v:fill type="solid"/>
              </v:shape>
            </v:group>
            <v:group style="position:absolute;left:5168;top:4035;width:10;height:20" coordorigin="5168,4035" coordsize="10,20">
              <v:shape style="position:absolute;left:5168;top:4035;width:10;height:20" coordorigin="5168,4035" coordsize="10,20" path="m5168,4055l5178,4055,5178,4035,5168,4035,5168,4055xe" filled="true" fillcolor="#000000" stroked="false">
                <v:path arrowok="t"/>
                <v:fill type="solid"/>
              </v:shape>
            </v:group>
            <v:group style="position:absolute;left:5168;top:4055;width:10;height:20" coordorigin="5168,4055" coordsize="10,20">
              <v:shape style="position:absolute;left:5168;top:4055;width:10;height:20" coordorigin="5168,4055" coordsize="10,20" path="m5168,4074l5178,4074,5178,4055,5168,4055,5168,4074xe" filled="true" fillcolor="#000000" stroked="false">
                <v:path arrowok="t"/>
                <v:fill type="solid"/>
              </v:shape>
            </v:group>
            <v:group style="position:absolute;left:5168;top:4074;width:10;height:20" coordorigin="5168,4074" coordsize="10,20">
              <v:shape style="position:absolute;left:5168;top:4074;width:10;height:20" coordorigin="5168,4074" coordsize="10,20" path="m5168,4093l5178,4093,5178,4074,5168,4074,5168,4093xe" filled="true" fillcolor="#000000" stroked="false">
                <v:path arrowok="t"/>
                <v:fill type="solid"/>
              </v:shape>
            </v:group>
            <v:group style="position:absolute;left:5168;top:4093;width:10;height:20" coordorigin="5168,4093" coordsize="10,20">
              <v:shape style="position:absolute;left:5168;top:4093;width:10;height:20" coordorigin="5168,4093" coordsize="10,20" path="m5168,4112l5178,4112,5178,4093,5168,4093,5168,4112xe" filled="true" fillcolor="#000000" stroked="false">
                <v:path arrowok="t"/>
                <v:fill type="solid"/>
              </v:shape>
            </v:group>
            <v:group style="position:absolute;left:5168;top:4112;width:10;height:20" coordorigin="5168,4112" coordsize="10,20">
              <v:shape style="position:absolute;left:5168;top:4112;width:10;height:20" coordorigin="5168,4112" coordsize="10,20" path="m5168,4131l5178,4131,5178,4112,5168,4112,5168,4131xe" filled="true" fillcolor="#000000" stroked="false">
                <v:path arrowok="t"/>
                <v:fill type="solid"/>
              </v:shape>
            </v:group>
            <v:group style="position:absolute;left:5168;top:4131;width:10;height:20" coordorigin="5168,4131" coordsize="10,20">
              <v:shape style="position:absolute;left:5168;top:4131;width:10;height:20" coordorigin="5168,4131" coordsize="10,20" path="m5168,4151l5178,4151,5178,4131,5168,4131,5168,4151xe" filled="true" fillcolor="#000000" stroked="false">
                <v:path arrowok="t"/>
                <v:fill type="solid"/>
              </v:shape>
            </v:group>
            <v:group style="position:absolute;left:6051;top:3843;width:10;height:20" coordorigin="6051,3843" coordsize="10,20">
              <v:shape style="position:absolute;left:6051;top:3843;width:10;height:20" coordorigin="6051,3843" coordsize="10,20" path="m6051,3863l6061,3863,6061,3843,6051,3843,6051,3863xe" filled="true" fillcolor="#000000" stroked="false">
                <v:path arrowok="t"/>
                <v:fill type="solid"/>
              </v:shape>
            </v:group>
            <v:group style="position:absolute;left:6051;top:3863;width:10;height:20" coordorigin="6051,3863" coordsize="10,20">
              <v:shape style="position:absolute;left:6051;top:3863;width:10;height:20" coordorigin="6051,3863" coordsize="10,20" path="m6051,3882l6061,3882,6061,3863,6051,3863,6051,3882xe" filled="true" fillcolor="#000000" stroked="false">
                <v:path arrowok="t"/>
                <v:fill type="solid"/>
              </v:shape>
            </v:group>
            <v:group style="position:absolute;left:6051;top:3882;width:10;height:20" coordorigin="6051,3882" coordsize="10,20">
              <v:shape style="position:absolute;left:6051;top:3882;width:10;height:20" coordorigin="6051,3882" coordsize="10,20" path="m6051,3901l6061,3901,6061,3882,6051,3882,6051,3901xe" filled="true" fillcolor="#000000" stroked="false">
                <v:path arrowok="t"/>
                <v:fill type="solid"/>
              </v:shape>
            </v:group>
            <v:group style="position:absolute;left:6051;top:3901;width:10;height:20" coordorigin="6051,3901" coordsize="10,20">
              <v:shape style="position:absolute;left:6051;top:3901;width:10;height:20" coordorigin="6051,3901" coordsize="10,20" path="m6051,3920l6061,3920,6061,3901,6051,3901,6051,3920xe" filled="true" fillcolor="#000000" stroked="false">
                <v:path arrowok="t"/>
                <v:fill type="solid"/>
              </v:shape>
            </v:group>
            <v:group style="position:absolute;left:6051;top:3920;width:10;height:20" coordorigin="6051,3920" coordsize="10,20">
              <v:shape style="position:absolute;left:6051;top:3920;width:10;height:20" coordorigin="6051,3920" coordsize="10,20" path="m6051,3939l6061,3939,6061,3920,6051,3920,6051,3939xe" filled="true" fillcolor="#000000" stroked="false">
                <v:path arrowok="t"/>
                <v:fill type="solid"/>
              </v:shape>
            </v:group>
            <v:group style="position:absolute;left:6051;top:3939;width:10;height:20" coordorigin="6051,3939" coordsize="10,20">
              <v:shape style="position:absolute;left:6051;top:3939;width:10;height:20" coordorigin="6051,3939" coordsize="10,20" path="m6051,3959l6061,3959,6061,3939,6051,3939,6051,3959xe" filled="true" fillcolor="#000000" stroked="false">
                <v:path arrowok="t"/>
                <v:fill type="solid"/>
              </v:shape>
            </v:group>
            <v:group style="position:absolute;left:6051;top:3959;width:10;height:20" coordorigin="6051,3959" coordsize="10,20">
              <v:shape style="position:absolute;left:6051;top:3959;width:10;height:20" coordorigin="6051,3959" coordsize="10,20" path="m6051,3978l6061,3978,6061,3959,6051,3959,6051,3978xe" filled="true" fillcolor="#000000" stroked="false">
                <v:path arrowok="t"/>
                <v:fill type="solid"/>
              </v:shape>
            </v:group>
            <v:group style="position:absolute;left:6051;top:3978;width:10;height:20" coordorigin="6051,3978" coordsize="10,20">
              <v:shape style="position:absolute;left:6051;top:3978;width:10;height:20" coordorigin="6051,3978" coordsize="10,20" path="m6051,3997l6061,3997,6061,3978,6051,3978,6051,3997xe" filled="true" fillcolor="#000000" stroked="false">
                <v:path arrowok="t"/>
                <v:fill type="solid"/>
              </v:shape>
            </v:group>
            <v:group style="position:absolute;left:6051;top:3997;width:10;height:20" coordorigin="6051,3997" coordsize="10,20">
              <v:shape style="position:absolute;left:6051;top:3997;width:10;height:20" coordorigin="6051,3997" coordsize="10,20" path="m6051,4016l6061,4016,6061,3997,6051,3997,6051,4016xe" filled="true" fillcolor="#000000" stroked="false">
                <v:path arrowok="t"/>
                <v:fill type="solid"/>
              </v:shape>
            </v:group>
            <v:group style="position:absolute;left:6051;top:4016;width:10;height:20" coordorigin="6051,4016" coordsize="10,20">
              <v:shape style="position:absolute;left:6051;top:4016;width:10;height:20" coordorigin="6051,4016" coordsize="10,20" path="m6051,4035l6061,4035,6061,4016,6051,4016,6051,4035xe" filled="true" fillcolor="#000000" stroked="false">
                <v:path arrowok="t"/>
                <v:fill type="solid"/>
              </v:shape>
            </v:group>
            <v:group style="position:absolute;left:6051;top:4035;width:10;height:20" coordorigin="6051,4035" coordsize="10,20">
              <v:shape style="position:absolute;left:6051;top:4035;width:10;height:20" coordorigin="6051,4035" coordsize="10,20" path="m6051,4055l6061,4055,6061,4035,6051,4035,6051,4055xe" filled="true" fillcolor="#000000" stroked="false">
                <v:path arrowok="t"/>
                <v:fill type="solid"/>
              </v:shape>
            </v:group>
            <v:group style="position:absolute;left:6051;top:4055;width:10;height:20" coordorigin="6051,4055" coordsize="10,20">
              <v:shape style="position:absolute;left:6051;top:4055;width:10;height:20" coordorigin="6051,4055" coordsize="10,20" path="m6051,4074l6061,4074,6061,4055,6051,4055,6051,4074xe" filled="true" fillcolor="#000000" stroked="false">
                <v:path arrowok="t"/>
                <v:fill type="solid"/>
              </v:shape>
            </v:group>
            <v:group style="position:absolute;left:6051;top:4074;width:10;height:20" coordorigin="6051,4074" coordsize="10,20">
              <v:shape style="position:absolute;left:6051;top:4074;width:10;height:20" coordorigin="6051,4074" coordsize="10,20" path="m6051,4093l6061,4093,6061,4074,6051,4074,6051,4093xe" filled="true" fillcolor="#000000" stroked="false">
                <v:path arrowok="t"/>
                <v:fill type="solid"/>
              </v:shape>
            </v:group>
            <v:group style="position:absolute;left:6051;top:4093;width:10;height:20" coordorigin="6051,4093" coordsize="10,20">
              <v:shape style="position:absolute;left:6051;top:4093;width:10;height:20" coordorigin="6051,4093" coordsize="10,20" path="m6051,4112l6061,4112,6061,4093,6051,4093,6051,4112xe" filled="true" fillcolor="#000000" stroked="false">
                <v:path arrowok="t"/>
                <v:fill type="solid"/>
              </v:shape>
            </v:group>
            <v:group style="position:absolute;left:6051;top:4112;width:10;height:20" coordorigin="6051,4112" coordsize="10,20">
              <v:shape style="position:absolute;left:6051;top:4112;width:10;height:20" coordorigin="6051,4112" coordsize="10,20" path="m6051,4131l6061,4131,6061,4112,6051,4112,6051,4131xe" filled="true" fillcolor="#000000" stroked="false">
                <v:path arrowok="t"/>
                <v:fill type="solid"/>
              </v:shape>
            </v:group>
            <v:group style="position:absolute;left:6051;top:4131;width:10;height:20" coordorigin="6051,4131" coordsize="10,20">
              <v:shape style="position:absolute;left:6051;top:4131;width:10;height:20" coordorigin="6051,4131" coordsize="10,20" path="m6051,4151l6061,4151,6061,4131,6051,4131,6051,4151xe" filled="true" fillcolor="#000000" stroked="false">
                <v:path arrowok="t"/>
                <v:fill type="solid"/>
              </v:shape>
            </v:group>
            <v:group style="position:absolute;left:6757;top:3843;width:10;height:20" coordorigin="6757,3843" coordsize="10,20">
              <v:shape style="position:absolute;left:6757;top:3843;width:10;height:20" coordorigin="6757,3843" coordsize="10,20" path="m6757,3863l6767,3863,6767,3843,6757,3843,6757,3863xe" filled="true" fillcolor="#000000" stroked="false">
                <v:path arrowok="t"/>
                <v:fill type="solid"/>
              </v:shape>
            </v:group>
            <v:group style="position:absolute;left:6757;top:3863;width:10;height:20" coordorigin="6757,3863" coordsize="10,20">
              <v:shape style="position:absolute;left:6757;top:3863;width:10;height:20" coordorigin="6757,3863" coordsize="10,20" path="m6757,3882l6767,3882,6767,3863,6757,3863,6757,3882xe" filled="true" fillcolor="#000000" stroked="false">
                <v:path arrowok="t"/>
                <v:fill type="solid"/>
              </v:shape>
            </v:group>
            <v:group style="position:absolute;left:6757;top:3882;width:10;height:20" coordorigin="6757,3882" coordsize="10,20">
              <v:shape style="position:absolute;left:6757;top:3882;width:10;height:20" coordorigin="6757,3882" coordsize="10,20" path="m6757,3901l6767,3901,6767,3882,6757,3882,6757,3901xe" filled="true" fillcolor="#000000" stroked="false">
                <v:path arrowok="t"/>
                <v:fill type="solid"/>
              </v:shape>
            </v:group>
            <v:group style="position:absolute;left:6757;top:3901;width:10;height:20" coordorigin="6757,3901" coordsize="10,20">
              <v:shape style="position:absolute;left:6757;top:3901;width:10;height:20" coordorigin="6757,3901" coordsize="10,20" path="m6757,3920l6767,3920,6767,3901,6757,3901,6757,3920xe" filled="true" fillcolor="#000000" stroked="false">
                <v:path arrowok="t"/>
                <v:fill type="solid"/>
              </v:shape>
            </v:group>
            <v:group style="position:absolute;left:6757;top:3920;width:10;height:20" coordorigin="6757,3920" coordsize="10,20">
              <v:shape style="position:absolute;left:6757;top:3920;width:10;height:20" coordorigin="6757,3920" coordsize="10,20" path="m6757,3939l6767,3939,6767,3920,6757,3920,6757,3939xe" filled="true" fillcolor="#000000" stroked="false">
                <v:path arrowok="t"/>
                <v:fill type="solid"/>
              </v:shape>
            </v:group>
            <v:group style="position:absolute;left:6757;top:3939;width:10;height:20" coordorigin="6757,3939" coordsize="10,20">
              <v:shape style="position:absolute;left:6757;top:3939;width:10;height:20" coordorigin="6757,3939" coordsize="10,20" path="m6757,3959l6767,3959,6767,3939,6757,3939,6757,3959xe" filled="true" fillcolor="#000000" stroked="false">
                <v:path arrowok="t"/>
                <v:fill type="solid"/>
              </v:shape>
            </v:group>
            <v:group style="position:absolute;left:6757;top:3959;width:10;height:20" coordorigin="6757,3959" coordsize="10,20">
              <v:shape style="position:absolute;left:6757;top:3959;width:10;height:20" coordorigin="6757,3959" coordsize="10,20" path="m6757,3978l6767,3978,6767,3959,6757,3959,6757,3978xe" filled="true" fillcolor="#000000" stroked="false">
                <v:path arrowok="t"/>
                <v:fill type="solid"/>
              </v:shape>
            </v:group>
            <v:group style="position:absolute;left:6757;top:3978;width:10;height:20" coordorigin="6757,3978" coordsize="10,20">
              <v:shape style="position:absolute;left:6757;top:3978;width:10;height:20" coordorigin="6757,3978" coordsize="10,20" path="m6757,3997l6767,3997,6767,3978,6757,3978,6757,3997xe" filled="true" fillcolor="#000000" stroked="false">
                <v:path arrowok="t"/>
                <v:fill type="solid"/>
              </v:shape>
            </v:group>
            <v:group style="position:absolute;left:6757;top:3997;width:10;height:20" coordorigin="6757,3997" coordsize="10,20">
              <v:shape style="position:absolute;left:6757;top:3997;width:10;height:20" coordorigin="6757,3997" coordsize="10,20" path="m6757,4016l6767,4016,6767,3997,6757,3997,6757,4016xe" filled="true" fillcolor="#000000" stroked="false">
                <v:path arrowok="t"/>
                <v:fill type="solid"/>
              </v:shape>
            </v:group>
            <v:group style="position:absolute;left:6757;top:4016;width:10;height:20" coordorigin="6757,4016" coordsize="10,20">
              <v:shape style="position:absolute;left:6757;top:4016;width:10;height:20" coordorigin="6757,4016" coordsize="10,20" path="m6757,4035l6767,4035,6767,4016,6757,4016,6757,4035xe" filled="true" fillcolor="#000000" stroked="false">
                <v:path arrowok="t"/>
                <v:fill type="solid"/>
              </v:shape>
            </v:group>
            <v:group style="position:absolute;left:6757;top:4035;width:10;height:20" coordorigin="6757,4035" coordsize="10,20">
              <v:shape style="position:absolute;left:6757;top:4035;width:10;height:20" coordorigin="6757,4035" coordsize="10,20" path="m6757,4055l6767,4055,6767,4035,6757,4035,6757,4055xe" filled="true" fillcolor="#000000" stroked="false">
                <v:path arrowok="t"/>
                <v:fill type="solid"/>
              </v:shape>
            </v:group>
            <v:group style="position:absolute;left:6757;top:4055;width:10;height:20" coordorigin="6757,4055" coordsize="10,20">
              <v:shape style="position:absolute;left:6757;top:4055;width:10;height:20" coordorigin="6757,4055" coordsize="10,20" path="m6757,4074l6767,4074,6767,4055,6757,4055,6757,4074xe" filled="true" fillcolor="#000000" stroked="false">
                <v:path arrowok="t"/>
                <v:fill type="solid"/>
              </v:shape>
            </v:group>
            <v:group style="position:absolute;left:6757;top:4074;width:10;height:20" coordorigin="6757,4074" coordsize="10,20">
              <v:shape style="position:absolute;left:6757;top:4074;width:10;height:20" coordorigin="6757,4074" coordsize="10,20" path="m6757,4093l6767,4093,6767,4074,6757,4074,6757,4093xe" filled="true" fillcolor="#000000" stroked="false">
                <v:path arrowok="t"/>
                <v:fill type="solid"/>
              </v:shape>
            </v:group>
            <v:group style="position:absolute;left:6757;top:4093;width:10;height:20" coordorigin="6757,4093" coordsize="10,20">
              <v:shape style="position:absolute;left:6757;top:4093;width:10;height:20" coordorigin="6757,4093" coordsize="10,20" path="m6757,4112l6767,4112,6767,4093,6757,4093,6757,4112xe" filled="true" fillcolor="#000000" stroked="false">
                <v:path arrowok="t"/>
                <v:fill type="solid"/>
              </v:shape>
            </v:group>
            <v:group style="position:absolute;left:6757;top:4112;width:10;height:20" coordorigin="6757,4112" coordsize="10,20">
              <v:shape style="position:absolute;left:6757;top:4112;width:10;height:20" coordorigin="6757,4112" coordsize="10,20" path="m6757,4131l6767,4131,6767,4112,6757,4112,6757,4131xe" filled="true" fillcolor="#000000" stroked="false">
                <v:path arrowok="t"/>
                <v:fill type="solid"/>
              </v:shape>
            </v:group>
            <v:group style="position:absolute;left:6757;top:4131;width:10;height:20" coordorigin="6757,4131" coordsize="10,20">
              <v:shape style="position:absolute;left:6757;top:4131;width:10;height:20" coordorigin="6757,4131" coordsize="10,20" path="m6757,4151l6767,4151,6767,4131,6757,4131,6757,4151xe" filled="true" fillcolor="#000000" stroked="false">
                <v:path arrowok="t"/>
                <v:fill type="solid"/>
              </v:shape>
            </v:group>
            <v:group style="position:absolute;left:6757;top:4153;width:10;height:2" coordorigin="6757,4153" coordsize="10,2">
              <v:shape style="position:absolute;left:6757;top:4153;width:10;height:2" coordorigin="6757,4153" coordsize="10,0" path="m6757,4153l6767,4153e" filled="false" stroked="true" strokeweight=".23999pt" strokecolor="#000000">
                <v:path arrowok="t"/>
              </v:shape>
            </v:group>
            <v:group style="position:absolute;left:7945;top:3843;width:10;height:20" coordorigin="7945,3843" coordsize="10,20">
              <v:shape style="position:absolute;left:7945;top:3843;width:10;height:20" coordorigin="7945,3843" coordsize="10,20" path="m7945,3863l7955,3863,7955,3843,7945,3843,7945,3863xe" filled="true" fillcolor="#000000" stroked="false">
                <v:path arrowok="t"/>
                <v:fill type="solid"/>
              </v:shape>
            </v:group>
            <v:group style="position:absolute;left:7945;top:3863;width:10;height:20" coordorigin="7945,3863" coordsize="10,20">
              <v:shape style="position:absolute;left:7945;top:3863;width:10;height:20" coordorigin="7945,3863" coordsize="10,20" path="m7945,3882l7955,3882,7955,3863,7945,3863,7945,3882xe" filled="true" fillcolor="#000000" stroked="false">
                <v:path arrowok="t"/>
                <v:fill type="solid"/>
              </v:shape>
            </v:group>
            <v:group style="position:absolute;left:7945;top:3882;width:10;height:20" coordorigin="7945,3882" coordsize="10,20">
              <v:shape style="position:absolute;left:7945;top:3882;width:10;height:20" coordorigin="7945,3882" coordsize="10,20" path="m7945,3901l7955,3901,7955,3882,7945,3882,7945,3901xe" filled="true" fillcolor="#000000" stroked="false">
                <v:path arrowok="t"/>
                <v:fill type="solid"/>
              </v:shape>
            </v:group>
            <v:group style="position:absolute;left:7945;top:3901;width:10;height:20" coordorigin="7945,3901" coordsize="10,20">
              <v:shape style="position:absolute;left:7945;top:3901;width:10;height:20" coordorigin="7945,3901" coordsize="10,20" path="m7945,3920l7955,3920,7955,3901,7945,3901,7945,3920xe" filled="true" fillcolor="#000000" stroked="false">
                <v:path arrowok="t"/>
                <v:fill type="solid"/>
              </v:shape>
            </v:group>
            <v:group style="position:absolute;left:7945;top:3920;width:10;height:20" coordorigin="7945,3920" coordsize="10,20">
              <v:shape style="position:absolute;left:7945;top:3920;width:10;height:20" coordorigin="7945,3920" coordsize="10,20" path="m7945,3939l7955,3939,7955,3920,7945,3920,7945,3939xe" filled="true" fillcolor="#000000" stroked="false">
                <v:path arrowok="t"/>
                <v:fill type="solid"/>
              </v:shape>
            </v:group>
            <v:group style="position:absolute;left:7945;top:3939;width:10;height:20" coordorigin="7945,3939" coordsize="10,20">
              <v:shape style="position:absolute;left:7945;top:3939;width:10;height:20" coordorigin="7945,3939" coordsize="10,20" path="m7945,3959l7955,3959,7955,3939,7945,3939,7945,3959xe" filled="true" fillcolor="#000000" stroked="false">
                <v:path arrowok="t"/>
                <v:fill type="solid"/>
              </v:shape>
            </v:group>
            <v:group style="position:absolute;left:7945;top:3959;width:10;height:20" coordorigin="7945,3959" coordsize="10,20">
              <v:shape style="position:absolute;left:7945;top:3959;width:10;height:20" coordorigin="7945,3959" coordsize="10,20" path="m7945,3978l7955,3978,7955,3959,7945,3959,7945,3978xe" filled="true" fillcolor="#000000" stroked="false">
                <v:path arrowok="t"/>
                <v:fill type="solid"/>
              </v:shape>
            </v:group>
            <v:group style="position:absolute;left:7945;top:3978;width:10;height:20" coordorigin="7945,3978" coordsize="10,20">
              <v:shape style="position:absolute;left:7945;top:3978;width:10;height:20" coordorigin="7945,3978" coordsize="10,20" path="m7945,3997l7955,3997,7955,3978,7945,3978,7945,3997xe" filled="true" fillcolor="#000000" stroked="false">
                <v:path arrowok="t"/>
                <v:fill type="solid"/>
              </v:shape>
            </v:group>
            <v:group style="position:absolute;left:7945;top:3997;width:10;height:20" coordorigin="7945,3997" coordsize="10,20">
              <v:shape style="position:absolute;left:7945;top:3997;width:10;height:20" coordorigin="7945,3997" coordsize="10,20" path="m7945,4016l7955,4016,7955,3997,7945,3997,7945,4016xe" filled="true" fillcolor="#000000" stroked="false">
                <v:path arrowok="t"/>
                <v:fill type="solid"/>
              </v:shape>
            </v:group>
            <v:group style="position:absolute;left:7945;top:4016;width:10;height:20" coordorigin="7945,4016" coordsize="10,20">
              <v:shape style="position:absolute;left:7945;top:4016;width:10;height:20" coordorigin="7945,4016" coordsize="10,20" path="m7945,4035l7955,4035,7955,4016,7945,4016,7945,4035xe" filled="true" fillcolor="#000000" stroked="false">
                <v:path arrowok="t"/>
                <v:fill type="solid"/>
              </v:shape>
            </v:group>
            <v:group style="position:absolute;left:7945;top:4035;width:10;height:20" coordorigin="7945,4035" coordsize="10,20">
              <v:shape style="position:absolute;left:7945;top:4035;width:10;height:20" coordorigin="7945,4035" coordsize="10,20" path="m7945,4055l7955,4055,7955,4035,7945,4035,7945,4055xe" filled="true" fillcolor="#000000" stroked="false">
                <v:path arrowok="t"/>
                <v:fill type="solid"/>
              </v:shape>
            </v:group>
            <v:group style="position:absolute;left:7945;top:4055;width:10;height:20" coordorigin="7945,4055" coordsize="10,20">
              <v:shape style="position:absolute;left:7945;top:4055;width:10;height:20" coordorigin="7945,4055" coordsize="10,20" path="m7945,4074l7955,4074,7955,4055,7945,4055,7945,4074xe" filled="true" fillcolor="#000000" stroked="false">
                <v:path arrowok="t"/>
                <v:fill type="solid"/>
              </v:shape>
            </v:group>
            <v:group style="position:absolute;left:7945;top:4074;width:10;height:20" coordorigin="7945,4074" coordsize="10,20">
              <v:shape style="position:absolute;left:7945;top:4074;width:10;height:20" coordorigin="7945,4074" coordsize="10,20" path="m7945,4093l7955,4093,7955,4074,7945,4074,7945,4093xe" filled="true" fillcolor="#000000" stroked="false">
                <v:path arrowok="t"/>
                <v:fill type="solid"/>
              </v:shape>
            </v:group>
            <v:group style="position:absolute;left:7945;top:4093;width:10;height:20" coordorigin="7945,4093" coordsize="10,20">
              <v:shape style="position:absolute;left:7945;top:4093;width:10;height:20" coordorigin="7945,4093" coordsize="10,20" path="m7945,4112l7955,4112,7955,4093,7945,4093,7945,4112xe" filled="true" fillcolor="#000000" stroked="false">
                <v:path arrowok="t"/>
                <v:fill type="solid"/>
              </v:shape>
            </v:group>
            <v:group style="position:absolute;left:7945;top:4112;width:10;height:20" coordorigin="7945,4112" coordsize="10,20">
              <v:shape style="position:absolute;left:7945;top:4112;width:10;height:20" coordorigin="7945,4112" coordsize="10,20" path="m7945,4131l7955,4131,7955,4112,7945,4112,7945,4131xe" filled="true" fillcolor="#000000" stroked="false">
                <v:path arrowok="t"/>
                <v:fill type="solid"/>
              </v:shape>
            </v:group>
            <v:group style="position:absolute;left:7945;top:4131;width:10;height:20" coordorigin="7945,4131" coordsize="10,20">
              <v:shape style="position:absolute;left:7945;top:4131;width:10;height:20" coordorigin="7945,4131" coordsize="10,20" path="m7945,4151l7955,4151,7955,4131,7945,4131,7945,4151xe" filled="true" fillcolor="#000000" stroked="false">
                <v:path arrowok="t"/>
                <v:fill type="solid"/>
              </v:shape>
            </v:group>
            <v:group style="position:absolute;left:8769;top:3843;width:10;height:20" coordorigin="8769,3843" coordsize="10,20">
              <v:shape style="position:absolute;left:8769;top:3843;width:10;height:20" coordorigin="8769,3843" coordsize="10,20" path="m8769,3863l8778,3863,8778,3843,8769,3843,8769,3863xe" filled="true" fillcolor="#000000" stroked="false">
                <v:path arrowok="t"/>
                <v:fill type="solid"/>
              </v:shape>
            </v:group>
            <v:group style="position:absolute;left:8769;top:3863;width:10;height:20" coordorigin="8769,3863" coordsize="10,20">
              <v:shape style="position:absolute;left:8769;top:3863;width:10;height:20" coordorigin="8769,3863" coordsize="10,20" path="m8769,3882l8778,3882,8778,3863,8769,3863,8769,3882xe" filled="true" fillcolor="#000000" stroked="false">
                <v:path arrowok="t"/>
                <v:fill type="solid"/>
              </v:shape>
            </v:group>
            <v:group style="position:absolute;left:8769;top:3882;width:10;height:20" coordorigin="8769,3882" coordsize="10,20">
              <v:shape style="position:absolute;left:8769;top:3882;width:10;height:20" coordorigin="8769,3882" coordsize="10,20" path="m8769,3901l8778,3901,8778,3882,8769,3882,8769,3901xe" filled="true" fillcolor="#000000" stroked="false">
                <v:path arrowok="t"/>
                <v:fill type="solid"/>
              </v:shape>
            </v:group>
            <v:group style="position:absolute;left:8769;top:3901;width:10;height:20" coordorigin="8769,3901" coordsize="10,20">
              <v:shape style="position:absolute;left:8769;top:3901;width:10;height:20" coordorigin="8769,3901" coordsize="10,20" path="m8769,3920l8778,3920,8778,3901,8769,3901,8769,3920xe" filled="true" fillcolor="#000000" stroked="false">
                <v:path arrowok="t"/>
                <v:fill type="solid"/>
              </v:shape>
            </v:group>
            <v:group style="position:absolute;left:8769;top:3920;width:10;height:20" coordorigin="8769,3920" coordsize="10,20">
              <v:shape style="position:absolute;left:8769;top:3920;width:10;height:20" coordorigin="8769,3920" coordsize="10,20" path="m8769,3939l8778,3939,8778,3920,8769,3920,8769,3939xe" filled="true" fillcolor="#000000" stroked="false">
                <v:path arrowok="t"/>
                <v:fill type="solid"/>
              </v:shape>
            </v:group>
            <v:group style="position:absolute;left:8769;top:3939;width:10;height:20" coordorigin="8769,3939" coordsize="10,20">
              <v:shape style="position:absolute;left:8769;top:3939;width:10;height:20" coordorigin="8769,3939" coordsize="10,20" path="m8769,3959l8778,3959,8778,3939,8769,3939,8769,3959xe" filled="true" fillcolor="#000000" stroked="false">
                <v:path arrowok="t"/>
                <v:fill type="solid"/>
              </v:shape>
            </v:group>
            <v:group style="position:absolute;left:8769;top:3959;width:10;height:20" coordorigin="8769,3959" coordsize="10,20">
              <v:shape style="position:absolute;left:8769;top:3959;width:10;height:20" coordorigin="8769,3959" coordsize="10,20" path="m8769,3978l8778,3978,8778,3959,8769,3959,8769,3978xe" filled="true" fillcolor="#000000" stroked="false">
                <v:path arrowok="t"/>
                <v:fill type="solid"/>
              </v:shape>
            </v:group>
            <v:group style="position:absolute;left:8769;top:3978;width:10;height:20" coordorigin="8769,3978" coordsize="10,20">
              <v:shape style="position:absolute;left:8769;top:3978;width:10;height:20" coordorigin="8769,3978" coordsize="10,20" path="m8769,3997l8778,3997,8778,3978,8769,3978,8769,3997xe" filled="true" fillcolor="#000000" stroked="false">
                <v:path arrowok="t"/>
                <v:fill type="solid"/>
              </v:shape>
            </v:group>
            <v:group style="position:absolute;left:8769;top:3997;width:10;height:20" coordorigin="8769,3997" coordsize="10,20">
              <v:shape style="position:absolute;left:8769;top:3997;width:10;height:20" coordorigin="8769,3997" coordsize="10,20" path="m8769,4016l8778,4016,8778,3997,8769,3997,8769,4016xe" filled="true" fillcolor="#000000" stroked="false">
                <v:path arrowok="t"/>
                <v:fill type="solid"/>
              </v:shape>
            </v:group>
            <v:group style="position:absolute;left:8769;top:4016;width:10;height:20" coordorigin="8769,4016" coordsize="10,20">
              <v:shape style="position:absolute;left:8769;top:4016;width:10;height:20" coordorigin="8769,4016" coordsize="10,20" path="m8769,4035l8778,4035,8778,4016,8769,4016,8769,4035xe" filled="true" fillcolor="#000000" stroked="false">
                <v:path arrowok="t"/>
                <v:fill type="solid"/>
              </v:shape>
            </v:group>
            <v:group style="position:absolute;left:8769;top:4035;width:10;height:20" coordorigin="8769,4035" coordsize="10,20">
              <v:shape style="position:absolute;left:8769;top:4035;width:10;height:20" coordorigin="8769,4035" coordsize="10,20" path="m8769,4055l8778,4055,8778,4035,8769,4035,8769,4055xe" filled="true" fillcolor="#000000" stroked="false">
                <v:path arrowok="t"/>
                <v:fill type="solid"/>
              </v:shape>
            </v:group>
            <v:group style="position:absolute;left:8769;top:4055;width:10;height:20" coordorigin="8769,4055" coordsize="10,20">
              <v:shape style="position:absolute;left:8769;top:4055;width:10;height:20" coordorigin="8769,4055" coordsize="10,20" path="m8769,4074l8778,4074,8778,4055,8769,4055,8769,4074xe" filled="true" fillcolor="#000000" stroked="false">
                <v:path arrowok="t"/>
                <v:fill type="solid"/>
              </v:shape>
            </v:group>
            <v:group style="position:absolute;left:8769;top:4074;width:10;height:20" coordorigin="8769,4074" coordsize="10,20">
              <v:shape style="position:absolute;left:8769;top:4074;width:10;height:20" coordorigin="8769,4074" coordsize="10,20" path="m8769,4093l8778,4093,8778,4074,8769,4074,8769,4093xe" filled="true" fillcolor="#000000" stroked="false">
                <v:path arrowok="t"/>
                <v:fill type="solid"/>
              </v:shape>
            </v:group>
            <v:group style="position:absolute;left:8769;top:4093;width:10;height:20" coordorigin="8769,4093" coordsize="10,20">
              <v:shape style="position:absolute;left:8769;top:4093;width:10;height:20" coordorigin="8769,4093" coordsize="10,20" path="m8769,4112l8778,4112,8778,4093,8769,4093,8769,4112xe" filled="true" fillcolor="#000000" stroked="false">
                <v:path arrowok="t"/>
                <v:fill type="solid"/>
              </v:shape>
            </v:group>
            <v:group style="position:absolute;left:8769;top:4112;width:10;height:20" coordorigin="8769,4112" coordsize="10,20">
              <v:shape style="position:absolute;left:8769;top:4112;width:10;height:20" coordorigin="8769,4112" coordsize="10,20" path="m8769,4131l8778,4131,8778,4112,8769,4112,8769,4131xe" filled="true" fillcolor="#000000" stroked="false">
                <v:path arrowok="t"/>
                <v:fill type="solid"/>
              </v:shape>
            </v:group>
            <v:group style="position:absolute;left:8769;top:4131;width:10;height:20" coordorigin="8769,4131" coordsize="10,20">
              <v:shape style="position:absolute;left:8769;top:4131;width:10;height:20" coordorigin="8769,4131" coordsize="10,20" path="m8769,4151l8778,4151,8778,4131,8769,4131,8769,4151xe" filled="true" fillcolor="#000000" stroked="false">
                <v:path arrowok="t"/>
                <v:fill type="solid"/>
              </v:shape>
            </v:group>
            <v:group style="position:absolute;left:8769;top:4153;width:10;height:2" coordorigin="8769,4153" coordsize="10,2">
              <v:shape style="position:absolute;left:8769;top:4153;width:10;height:2" coordorigin="8769,4153" coordsize="10,0" path="m8769,4153l8778,4153e" filled="false" stroked="true" strokeweight=".23999pt" strokecolor="#000000">
                <v:path arrowok="t"/>
              </v:shape>
            </v:group>
            <v:group style="position:absolute;left:9729;top:3843;width:10;height:20" coordorigin="9729,3843" coordsize="10,20">
              <v:shape style="position:absolute;left:9729;top:3843;width:10;height:20" coordorigin="9729,3843" coordsize="10,20" path="m9729,3863l9739,3863,9739,3843,9729,3843,9729,3863xe" filled="true" fillcolor="#000000" stroked="false">
                <v:path arrowok="t"/>
                <v:fill type="solid"/>
              </v:shape>
            </v:group>
            <v:group style="position:absolute;left:9729;top:3863;width:10;height:20" coordorigin="9729,3863" coordsize="10,20">
              <v:shape style="position:absolute;left:9729;top:3863;width:10;height:20" coordorigin="9729,3863" coordsize="10,20" path="m9729,3882l9739,3882,9739,3863,9729,3863,9729,3882xe" filled="true" fillcolor="#000000" stroked="false">
                <v:path arrowok="t"/>
                <v:fill type="solid"/>
              </v:shape>
            </v:group>
            <v:group style="position:absolute;left:9729;top:3882;width:10;height:20" coordorigin="9729,3882" coordsize="10,20">
              <v:shape style="position:absolute;left:9729;top:3882;width:10;height:20" coordorigin="9729,3882" coordsize="10,20" path="m9729,3901l9739,3901,9739,3882,9729,3882,9729,3901xe" filled="true" fillcolor="#000000" stroked="false">
                <v:path arrowok="t"/>
                <v:fill type="solid"/>
              </v:shape>
            </v:group>
            <v:group style="position:absolute;left:9729;top:3901;width:10;height:20" coordorigin="9729,3901" coordsize="10,20">
              <v:shape style="position:absolute;left:9729;top:3901;width:10;height:20" coordorigin="9729,3901" coordsize="10,20" path="m9729,3920l9739,3920,9739,3901,9729,3901,9729,3920xe" filled="true" fillcolor="#000000" stroked="false">
                <v:path arrowok="t"/>
                <v:fill type="solid"/>
              </v:shape>
            </v:group>
            <v:group style="position:absolute;left:9729;top:3920;width:10;height:20" coordorigin="9729,3920" coordsize="10,20">
              <v:shape style="position:absolute;left:9729;top:3920;width:10;height:20" coordorigin="9729,3920" coordsize="10,20" path="m9729,3939l9739,3939,9739,3920,9729,3920,9729,3939xe" filled="true" fillcolor="#000000" stroked="false">
                <v:path arrowok="t"/>
                <v:fill type="solid"/>
              </v:shape>
            </v:group>
            <v:group style="position:absolute;left:9729;top:3939;width:10;height:20" coordorigin="9729,3939" coordsize="10,20">
              <v:shape style="position:absolute;left:9729;top:3939;width:10;height:20" coordorigin="9729,3939" coordsize="10,20" path="m9729,3959l9739,3959,9739,3939,9729,3939,9729,3959xe" filled="true" fillcolor="#000000" stroked="false">
                <v:path arrowok="t"/>
                <v:fill type="solid"/>
              </v:shape>
            </v:group>
            <v:group style="position:absolute;left:9729;top:3959;width:10;height:20" coordorigin="9729,3959" coordsize="10,20">
              <v:shape style="position:absolute;left:9729;top:3959;width:10;height:20" coordorigin="9729,3959" coordsize="10,20" path="m9729,3978l9739,3978,9739,3959,9729,3959,9729,3978xe" filled="true" fillcolor="#000000" stroked="false">
                <v:path arrowok="t"/>
                <v:fill type="solid"/>
              </v:shape>
            </v:group>
            <v:group style="position:absolute;left:9729;top:3978;width:10;height:20" coordorigin="9729,3978" coordsize="10,20">
              <v:shape style="position:absolute;left:9729;top:3978;width:10;height:20" coordorigin="9729,3978" coordsize="10,20" path="m9729,3997l9739,3997,9739,3978,9729,3978,9729,3997xe" filled="true" fillcolor="#000000" stroked="false">
                <v:path arrowok="t"/>
                <v:fill type="solid"/>
              </v:shape>
            </v:group>
            <v:group style="position:absolute;left:9729;top:3997;width:10;height:20" coordorigin="9729,3997" coordsize="10,20">
              <v:shape style="position:absolute;left:9729;top:3997;width:10;height:20" coordorigin="9729,3997" coordsize="10,20" path="m9729,4016l9739,4016,9739,3997,9729,3997,9729,4016xe" filled="true" fillcolor="#000000" stroked="false">
                <v:path arrowok="t"/>
                <v:fill type="solid"/>
              </v:shape>
            </v:group>
            <v:group style="position:absolute;left:9729;top:4016;width:10;height:20" coordorigin="9729,4016" coordsize="10,20">
              <v:shape style="position:absolute;left:9729;top:4016;width:10;height:20" coordorigin="9729,4016" coordsize="10,20" path="m9729,4035l9739,4035,9739,4016,9729,4016,9729,4035xe" filled="true" fillcolor="#000000" stroked="false">
                <v:path arrowok="t"/>
                <v:fill type="solid"/>
              </v:shape>
            </v:group>
            <v:group style="position:absolute;left:9729;top:4035;width:10;height:20" coordorigin="9729,4035" coordsize="10,20">
              <v:shape style="position:absolute;left:9729;top:4035;width:10;height:20" coordorigin="9729,4035" coordsize="10,20" path="m9729,4055l9739,4055,9739,4035,9729,4035,9729,4055xe" filled="true" fillcolor="#000000" stroked="false">
                <v:path arrowok="t"/>
                <v:fill type="solid"/>
              </v:shape>
            </v:group>
            <v:group style="position:absolute;left:9729;top:4055;width:10;height:20" coordorigin="9729,4055" coordsize="10,20">
              <v:shape style="position:absolute;left:9729;top:4055;width:10;height:20" coordorigin="9729,4055" coordsize="10,20" path="m9729,4074l9739,4074,9739,4055,9729,4055,9729,4074xe" filled="true" fillcolor="#000000" stroked="false">
                <v:path arrowok="t"/>
                <v:fill type="solid"/>
              </v:shape>
            </v:group>
            <v:group style="position:absolute;left:9729;top:4074;width:10;height:20" coordorigin="9729,4074" coordsize="10,20">
              <v:shape style="position:absolute;left:9729;top:4074;width:10;height:20" coordorigin="9729,4074" coordsize="10,20" path="m9729,4093l9739,4093,9739,4074,9729,4074,9729,4093xe" filled="true" fillcolor="#000000" stroked="false">
                <v:path arrowok="t"/>
                <v:fill type="solid"/>
              </v:shape>
            </v:group>
            <v:group style="position:absolute;left:9729;top:4093;width:10;height:20" coordorigin="9729,4093" coordsize="10,20">
              <v:shape style="position:absolute;left:9729;top:4093;width:10;height:20" coordorigin="9729,4093" coordsize="10,20" path="m9729,4112l9739,4112,9739,4093,9729,4093,9729,4112xe" filled="true" fillcolor="#000000" stroked="false">
                <v:path arrowok="t"/>
                <v:fill type="solid"/>
              </v:shape>
            </v:group>
            <v:group style="position:absolute;left:9729;top:4112;width:10;height:20" coordorigin="9729,4112" coordsize="10,20">
              <v:shape style="position:absolute;left:9729;top:4112;width:10;height:20" coordorigin="9729,4112" coordsize="10,20" path="m9729,4131l9739,4131,9739,4112,9729,4112,9729,4131xe" filled="true" fillcolor="#000000" stroked="false">
                <v:path arrowok="t"/>
                <v:fill type="solid"/>
              </v:shape>
            </v:group>
            <v:group style="position:absolute;left:9729;top:4131;width:10;height:20" coordorigin="9729,4131" coordsize="10,20">
              <v:shape style="position:absolute;left:9729;top:4131;width:10;height:20" coordorigin="9729,4131" coordsize="10,20" path="m9729,4151l9739,4151,9739,4131,9729,4131,9729,4151xe" filled="true" fillcolor="#000000" stroked="false">
                <v:path arrowok="t"/>
                <v:fill type="solid"/>
              </v:shape>
              <v:shape style="position:absolute;left:2410;top:4055;width:967;height:110" type="#_x0000_t75" stroked="false">
                <v:imagedata r:id="rId758" o:title=""/>
              </v:shape>
              <v:shape style="position:absolute;left:3353;top:4151;width:1009;height:14" type="#_x0000_t75" stroked="false">
                <v:imagedata r:id="rId774" o:title=""/>
              </v:shape>
              <v:shape style="position:absolute;left:4347;top:4151;width:830;height:14" type="#_x0000_t75" stroked="false">
                <v:imagedata r:id="rId760" o:title=""/>
              </v:shape>
              <v:shape style="position:absolute;left:5163;top:4151;width:898;height:14" type="#_x0000_t75" stroked="false">
                <v:imagedata r:id="rId765" o:title=""/>
              </v:shape>
              <v:shape style="position:absolute;left:6047;top:4155;width:711;height:10" type="#_x0000_t75" stroked="false">
                <v:imagedata r:id="rId703" o:title=""/>
              </v:shape>
              <v:shape style="position:absolute;left:6753;top:4151;width:1202;height:14" type="#_x0000_t75" stroked="false">
                <v:imagedata r:id="rId775" o:title=""/>
              </v:shape>
              <v:shape style="position:absolute;left:7941;top:4155;width:828;height:10" type="#_x0000_t75" stroked="false">
                <v:imagedata r:id="rId776" o:title=""/>
              </v:shape>
              <v:shape style="position:absolute;left:8764;top:4151;width:975;height:14" type="#_x0000_t75" stroked="false">
                <v:imagedata r:id="rId777" o:title=""/>
              </v:shape>
              <v:shape style="position:absolute;left:9724;top:4155;width:725;height:10" type="#_x0000_t75" stroked="false">
                <v:imagedata r:id="rId778" o:title=""/>
              </v:shape>
            </v:group>
            <v:group style="position:absolute;left:4352;top:4165;width:10;height:20" coordorigin="4352,4165" coordsize="10,20">
              <v:shape style="position:absolute;left:4352;top:4165;width:10;height:20" coordorigin="4352,4165" coordsize="10,20" path="m4352,4184l4362,4184,4362,4165,4352,4165,4352,4184xe" filled="true" fillcolor="#000000" stroked="false">
                <v:path arrowok="t"/>
                <v:fill type="solid"/>
              </v:shape>
            </v:group>
            <v:group style="position:absolute;left:4352;top:4184;width:10;height:20" coordorigin="4352,4184" coordsize="10,20">
              <v:shape style="position:absolute;left:4352;top:4184;width:10;height:20" coordorigin="4352,4184" coordsize="10,20" path="m4352,4203l4362,4203,4362,4184,4352,4184,4352,4203xe" filled="true" fillcolor="#000000" stroked="false">
                <v:path arrowok="t"/>
                <v:fill type="solid"/>
              </v:shape>
            </v:group>
            <v:group style="position:absolute;left:4352;top:4203;width:10;height:20" coordorigin="4352,4203" coordsize="10,20">
              <v:shape style="position:absolute;left:4352;top:4203;width:10;height:20" coordorigin="4352,4203" coordsize="10,20" path="m4352,4223l4362,4223,4362,4203,4352,4203,4352,4223xe" filled="true" fillcolor="#000000" stroked="false">
                <v:path arrowok="t"/>
                <v:fill type="solid"/>
              </v:shape>
            </v:group>
            <v:group style="position:absolute;left:4352;top:4223;width:10;height:20" coordorigin="4352,4223" coordsize="10,20">
              <v:shape style="position:absolute;left:4352;top:4223;width:10;height:20" coordorigin="4352,4223" coordsize="10,20" path="m4352,4242l4362,4242,4362,4223,4352,4223,4352,4242xe" filled="true" fillcolor="#000000" stroked="false">
                <v:path arrowok="t"/>
                <v:fill type="solid"/>
              </v:shape>
            </v:group>
            <v:group style="position:absolute;left:4352;top:4242;width:10;height:20" coordorigin="4352,4242" coordsize="10,20">
              <v:shape style="position:absolute;left:4352;top:4242;width:10;height:20" coordorigin="4352,4242" coordsize="10,20" path="m4352,4261l4362,4261,4362,4242,4352,4242,4352,4261xe" filled="true" fillcolor="#000000" stroked="false">
                <v:path arrowok="t"/>
                <v:fill type="solid"/>
              </v:shape>
            </v:group>
            <v:group style="position:absolute;left:4352;top:4261;width:10;height:20" coordorigin="4352,4261" coordsize="10,20">
              <v:shape style="position:absolute;left:4352;top:4261;width:10;height:20" coordorigin="4352,4261" coordsize="10,20" path="m4352,4280l4362,4280,4362,4261,4352,4261,4352,4280xe" filled="true" fillcolor="#000000" stroked="false">
                <v:path arrowok="t"/>
                <v:fill type="solid"/>
              </v:shape>
            </v:group>
            <v:group style="position:absolute;left:4352;top:4280;width:10;height:20" coordorigin="4352,4280" coordsize="10,20">
              <v:shape style="position:absolute;left:4352;top:4280;width:10;height:20" coordorigin="4352,4280" coordsize="10,20" path="m4352,4299l4362,4299,4362,4280,4352,4280,4352,4299xe" filled="true" fillcolor="#000000" stroked="false">
                <v:path arrowok="t"/>
                <v:fill type="solid"/>
              </v:shape>
            </v:group>
            <v:group style="position:absolute;left:4352;top:4299;width:10;height:20" coordorigin="4352,4299" coordsize="10,20">
              <v:shape style="position:absolute;left:4352;top:4299;width:10;height:20" coordorigin="4352,4299" coordsize="10,20" path="m4352,4319l4362,4319,4362,4299,4352,4299,4352,4319xe" filled="true" fillcolor="#000000" stroked="false">
                <v:path arrowok="t"/>
                <v:fill type="solid"/>
              </v:shape>
            </v:group>
            <v:group style="position:absolute;left:4352;top:4319;width:10;height:20" coordorigin="4352,4319" coordsize="10,20">
              <v:shape style="position:absolute;left:4352;top:4319;width:10;height:20" coordorigin="4352,4319" coordsize="10,20" path="m4352,4338l4362,4338,4362,4319,4352,4319,4352,4338xe" filled="true" fillcolor="#000000" stroked="false">
                <v:path arrowok="t"/>
                <v:fill type="solid"/>
              </v:shape>
            </v:group>
            <v:group style="position:absolute;left:4352;top:4338;width:10;height:20" coordorigin="4352,4338" coordsize="10,20">
              <v:shape style="position:absolute;left:4352;top:4338;width:10;height:20" coordorigin="4352,4338" coordsize="10,20" path="m4352,4357l4362,4357,4362,4338,4352,4338,4352,4357xe" filled="true" fillcolor="#000000" stroked="false">
                <v:path arrowok="t"/>
                <v:fill type="solid"/>
              </v:shape>
            </v:group>
            <v:group style="position:absolute;left:4352;top:4357;width:10;height:20" coordorigin="4352,4357" coordsize="10,20">
              <v:shape style="position:absolute;left:4352;top:4357;width:10;height:20" coordorigin="4352,4357" coordsize="10,20" path="m4352,4376l4362,4376,4362,4357,4352,4357,4352,4376xe" filled="true" fillcolor="#000000" stroked="false">
                <v:path arrowok="t"/>
                <v:fill type="solid"/>
              </v:shape>
            </v:group>
            <v:group style="position:absolute;left:4352;top:4376;width:10;height:20" coordorigin="4352,4376" coordsize="10,20">
              <v:shape style="position:absolute;left:4352;top:4376;width:10;height:20" coordorigin="4352,4376" coordsize="10,20" path="m4352,4395l4362,4395,4362,4376,4352,4376,4352,4395xe" filled="true" fillcolor="#000000" stroked="false">
                <v:path arrowok="t"/>
                <v:fill type="solid"/>
              </v:shape>
            </v:group>
            <v:group style="position:absolute;left:2396;top:4494;width:963;height:2" coordorigin="2396,4494" coordsize="963,2">
              <v:shape style="position:absolute;left:2396;top:4494;width:963;height:2" coordorigin="2396,4494" coordsize="963,0" path="m2396,4494l3358,4494e" filled="false" stroked="true" strokeweight="1.44pt" strokecolor="#000000">
                <v:path arrowok="t"/>
              </v:shape>
            </v:group>
            <v:group style="position:absolute;left:3358;top:4476;width:10;height:2" coordorigin="3358,4476" coordsize="10,2">
              <v:shape style="position:absolute;left:3358;top:4476;width:10;height:2" coordorigin="3358,4476" coordsize="10,0" path="m3358,4476l3368,4476e" filled="false" stroked="true" strokeweight=".36005pt" strokecolor="#000000">
                <v:path arrowok="t"/>
              </v:shape>
            </v:group>
            <v:group style="position:absolute;left:3358;top:4494;width:29;height:2" coordorigin="3358,4494" coordsize="29,2">
              <v:shape style="position:absolute;left:3358;top:4494;width:29;height:2" coordorigin="3358,4494" coordsize="29,0" path="m3358,4494l3387,4494e" filled="false" stroked="true" strokeweight="1.44pt" strokecolor="#000000">
                <v:path arrowok="t"/>
              </v:shape>
            </v:group>
            <v:group style="position:absolute;left:3387;top:4494;width:966;height:2" coordorigin="3387,4494" coordsize="966,2">
              <v:shape style="position:absolute;left:3387;top:4494;width:966;height:2" coordorigin="3387,4494" coordsize="966,0" path="m3387,4494l4352,4494e" filled="false" stroked="true" strokeweight="1.44pt" strokecolor="#000000">
                <v:path arrowok="t"/>
              </v:shape>
            </v:group>
            <v:group style="position:absolute;left:4352;top:4395;width:10;height:20" coordorigin="4352,4395" coordsize="10,20">
              <v:shape style="position:absolute;left:4352;top:4395;width:10;height:20" coordorigin="4352,4395" coordsize="10,20" path="m4352,4415l4362,4415,4362,4395,4352,4395,4352,4415xe" filled="true" fillcolor="#000000" stroked="false">
                <v:path arrowok="t"/>
                <v:fill type="solid"/>
              </v:shape>
            </v:group>
            <v:group style="position:absolute;left:4352;top:4415;width:10;height:20" coordorigin="4352,4415" coordsize="10,20">
              <v:shape style="position:absolute;left:4352;top:4415;width:10;height:20" coordorigin="4352,4415" coordsize="10,20" path="m4352,4434l4362,4434,4362,4415,4352,4415,4352,4434xe" filled="true" fillcolor="#000000" stroked="false">
                <v:path arrowok="t"/>
                <v:fill type="solid"/>
              </v:shape>
            </v:group>
            <v:group style="position:absolute;left:4352;top:4434;width:10;height:20" coordorigin="4352,4434" coordsize="10,20">
              <v:shape style="position:absolute;left:4352;top:4434;width:10;height:20" coordorigin="4352,4434" coordsize="10,20" path="m4352,4453l4362,4453,4362,4434,4352,4434,4352,4453xe" filled="true" fillcolor="#000000" stroked="false">
                <v:path arrowok="t"/>
                <v:fill type="solid"/>
              </v:shape>
            </v:group>
            <v:group style="position:absolute;left:4352;top:4453;width:10;height:20" coordorigin="4352,4453" coordsize="10,20">
              <v:shape style="position:absolute;left:4352;top:4453;width:10;height:20" coordorigin="4352,4453" coordsize="10,20" path="m4352,4472l4362,4472,4362,4453,4352,4453,4352,4472xe" filled="true" fillcolor="#000000" stroked="false">
                <v:path arrowok="t"/>
                <v:fill type="solid"/>
              </v:shape>
            </v:group>
            <v:group style="position:absolute;left:4352;top:4476;width:10;height:2" coordorigin="4352,4476" coordsize="10,2">
              <v:shape style="position:absolute;left:4352;top:4476;width:10;height:2" coordorigin="4352,4476" coordsize="10,0" path="m4352,4476l4362,4476e" filled="false" stroked="true" strokeweight=".36005pt" strokecolor="#000000">
                <v:path arrowok="t"/>
              </v:shape>
            </v:group>
            <v:group style="position:absolute;left:4352;top:4494;width:29;height:2" coordorigin="4352,4494" coordsize="29,2">
              <v:shape style="position:absolute;left:4352;top:4494;width:29;height:2" coordorigin="4352,4494" coordsize="29,0" path="m4352,4494l4381,4494e" filled="false" stroked="true" strokeweight="1.44pt" strokecolor="#000000">
                <v:path arrowok="t"/>
              </v:shape>
            </v:group>
            <v:group style="position:absolute;left:4381;top:4494;width:788;height:2" coordorigin="4381,4494" coordsize="788,2">
              <v:shape style="position:absolute;left:4381;top:4494;width:788;height:2" coordorigin="4381,4494" coordsize="788,0" path="m4381,4494l5168,4494e" filled="false" stroked="true" strokeweight="1.44pt" strokecolor="#000000">
                <v:path arrowok="t"/>
              </v:shape>
            </v:group>
            <v:group style="position:absolute;left:5168;top:4165;width:10;height:20" coordorigin="5168,4165" coordsize="10,20">
              <v:shape style="position:absolute;left:5168;top:4165;width:10;height:20" coordorigin="5168,4165" coordsize="10,20" path="m5168,4184l5178,4184,5178,4165,5168,4165,5168,4184xe" filled="true" fillcolor="#000000" stroked="false">
                <v:path arrowok="t"/>
                <v:fill type="solid"/>
              </v:shape>
            </v:group>
            <v:group style="position:absolute;left:5168;top:4184;width:10;height:20" coordorigin="5168,4184" coordsize="10,20">
              <v:shape style="position:absolute;left:5168;top:4184;width:10;height:20" coordorigin="5168,4184" coordsize="10,20" path="m5168,4203l5178,4203,5178,4184,5168,4184,5168,4203xe" filled="true" fillcolor="#000000" stroked="false">
                <v:path arrowok="t"/>
                <v:fill type="solid"/>
              </v:shape>
            </v:group>
            <v:group style="position:absolute;left:5168;top:4203;width:10;height:20" coordorigin="5168,4203" coordsize="10,20">
              <v:shape style="position:absolute;left:5168;top:4203;width:10;height:20" coordorigin="5168,4203" coordsize="10,20" path="m5168,4223l5178,4223,5178,4203,5168,4203,5168,4223xe" filled="true" fillcolor="#000000" stroked="false">
                <v:path arrowok="t"/>
                <v:fill type="solid"/>
              </v:shape>
            </v:group>
            <v:group style="position:absolute;left:5168;top:4223;width:10;height:20" coordorigin="5168,4223" coordsize="10,20">
              <v:shape style="position:absolute;left:5168;top:4223;width:10;height:20" coordorigin="5168,4223" coordsize="10,20" path="m5168,4242l5178,4242,5178,4223,5168,4223,5168,4242xe" filled="true" fillcolor="#000000" stroked="false">
                <v:path arrowok="t"/>
                <v:fill type="solid"/>
              </v:shape>
            </v:group>
            <v:group style="position:absolute;left:5168;top:4242;width:10;height:20" coordorigin="5168,4242" coordsize="10,20">
              <v:shape style="position:absolute;left:5168;top:4242;width:10;height:20" coordorigin="5168,4242" coordsize="10,20" path="m5168,4261l5178,4261,5178,4242,5168,4242,5168,4261xe" filled="true" fillcolor="#000000" stroked="false">
                <v:path arrowok="t"/>
                <v:fill type="solid"/>
              </v:shape>
            </v:group>
            <v:group style="position:absolute;left:5168;top:4261;width:10;height:20" coordorigin="5168,4261" coordsize="10,20">
              <v:shape style="position:absolute;left:5168;top:4261;width:10;height:20" coordorigin="5168,4261" coordsize="10,20" path="m5168,4280l5178,4280,5178,4261,5168,4261,5168,4280xe" filled="true" fillcolor="#000000" stroked="false">
                <v:path arrowok="t"/>
                <v:fill type="solid"/>
              </v:shape>
            </v:group>
            <v:group style="position:absolute;left:5168;top:4280;width:10;height:20" coordorigin="5168,4280" coordsize="10,20">
              <v:shape style="position:absolute;left:5168;top:4280;width:10;height:20" coordorigin="5168,4280" coordsize="10,20" path="m5168,4299l5178,4299,5178,4280,5168,4280,5168,4299xe" filled="true" fillcolor="#000000" stroked="false">
                <v:path arrowok="t"/>
                <v:fill type="solid"/>
              </v:shape>
            </v:group>
            <v:group style="position:absolute;left:5168;top:4299;width:10;height:20" coordorigin="5168,4299" coordsize="10,20">
              <v:shape style="position:absolute;left:5168;top:4299;width:10;height:20" coordorigin="5168,4299" coordsize="10,20" path="m5168,4319l5178,4319,5178,4299,5168,4299,5168,4319xe" filled="true" fillcolor="#000000" stroked="false">
                <v:path arrowok="t"/>
                <v:fill type="solid"/>
              </v:shape>
            </v:group>
            <v:group style="position:absolute;left:5168;top:4319;width:10;height:20" coordorigin="5168,4319" coordsize="10,20">
              <v:shape style="position:absolute;left:5168;top:4319;width:10;height:20" coordorigin="5168,4319" coordsize="10,20" path="m5168,4338l5178,4338,5178,4319,5168,4319,5168,4338xe" filled="true" fillcolor="#000000" stroked="false">
                <v:path arrowok="t"/>
                <v:fill type="solid"/>
              </v:shape>
            </v:group>
            <v:group style="position:absolute;left:5168;top:4338;width:10;height:20" coordorigin="5168,4338" coordsize="10,20">
              <v:shape style="position:absolute;left:5168;top:4338;width:10;height:20" coordorigin="5168,4338" coordsize="10,20" path="m5168,4357l5178,4357,5178,4338,5168,4338,5168,4357xe" filled="true" fillcolor="#000000" stroked="false">
                <v:path arrowok="t"/>
                <v:fill type="solid"/>
              </v:shape>
            </v:group>
            <v:group style="position:absolute;left:5168;top:4357;width:10;height:20" coordorigin="5168,4357" coordsize="10,20">
              <v:shape style="position:absolute;left:5168;top:4357;width:10;height:20" coordorigin="5168,4357" coordsize="10,20" path="m5168,4376l5178,4376,5178,4357,5168,4357,5168,4376xe" filled="true" fillcolor="#000000" stroked="false">
                <v:path arrowok="t"/>
                <v:fill type="solid"/>
              </v:shape>
            </v:group>
            <v:group style="position:absolute;left:5168;top:4376;width:10;height:20" coordorigin="5168,4376" coordsize="10,20">
              <v:shape style="position:absolute;left:5168;top:4376;width:10;height:20" coordorigin="5168,4376" coordsize="10,20" path="m5168,4395l5178,4395,5178,4376,5168,4376,5168,4395xe" filled="true" fillcolor="#000000" stroked="false">
                <v:path arrowok="t"/>
                <v:fill type="solid"/>
              </v:shape>
            </v:group>
            <v:group style="position:absolute;left:5168;top:4395;width:10;height:20" coordorigin="5168,4395" coordsize="10,20">
              <v:shape style="position:absolute;left:5168;top:4395;width:10;height:20" coordorigin="5168,4395" coordsize="10,20" path="m5168,4415l5178,4415,5178,4395,5168,4395,5168,4415xe" filled="true" fillcolor="#000000" stroked="false">
                <v:path arrowok="t"/>
                <v:fill type="solid"/>
              </v:shape>
            </v:group>
            <v:group style="position:absolute;left:5168;top:4415;width:10;height:20" coordorigin="5168,4415" coordsize="10,20">
              <v:shape style="position:absolute;left:5168;top:4415;width:10;height:20" coordorigin="5168,4415" coordsize="10,20" path="m5168,4434l5178,4434,5178,4415,5168,4415,5168,4434xe" filled="true" fillcolor="#000000" stroked="false">
                <v:path arrowok="t"/>
                <v:fill type="solid"/>
              </v:shape>
            </v:group>
            <v:group style="position:absolute;left:5168;top:4434;width:10;height:20" coordorigin="5168,4434" coordsize="10,20">
              <v:shape style="position:absolute;left:5168;top:4434;width:10;height:20" coordorigin="5168,4434" coordsize="10,20" path="m5168,4453l5178,4453,5178,4434,5168,4434,5168,4453xe" filled="true" fillcolor="#000000" stroked="false">
                <v:path arrowok="t"/>
                <v:fill type="solid"/>
              </v:shape>
            </v:group>
            <v:group style="position:absolute;left:5168;top:4453;width:10;height:20" coordorigin="5168,4453" coordsize="10,20">
              <v:shape style="position:absolute;left:5168;top:4453;width:10;height:20" coordorigin="5168,4453" coordsize="10,20" path="m5168,4472l5178,4472,5178,4453,5168,4453,5168,4472xe" filled="true" fillcolor="#000000" stroked="false">
                <v:path arrowok="t"/>
                <v:fill type="solid"/>
              </v:shape>
            </v:group>
            <v:group style="position:absolute;left:5168;top:4476;width:10;height:2" coordorigin="5168,4476" coordsize="10,2">
              <v:shape style="position:absolute;left:5168;top:4476;width:10;height:2" coordorigin="5168,4476" coordsize="10,0" path="m5168,4476l5178,4476e" filled="false" stroked="true" strokeweight=".36005pt" strokecolor="#000000">
                <v:path arrowok="t"/>
              </v:shape>
            </v:group>
            <v:group style="position:absolute;left:5168;top:4494;width:29;height:2" coordorigin="5168,4494" coordsize="29,2">
              <v:shape style="position:absolute;left:5168;top:4494;width:29;height:2" coordorigin="5168,4494" coordsize="29,0" path="m5168,4494l5197,4494e" filled="false" stroked="true" strokeweight="1.44pt" strokecolor="#000000">
                <v:path arrowok="t"/>
              </v:shape>
            </v:group>
            <v:group style="position:absolute;left:5197;top:4494;width:855;height:2" coordorigin="5197,4494" coordsize="855,2">
              <v:shape style="position:absolute;left:5197;top:4494;width:855;height:2" coordorigin="5197,4494" coordsize="855,0" path="m5197,4494l6051,4494e" filled="false" stroked="true" strokeweight="1.44pt" strokecolor="#000000">
                <v:path arrowok="t"/>
              </v:shape>
            </v:group>
            <v:group style="position:absolute;left:6051;top:4165;width:10;height:20" coordorigin="6051,4165" coordsize="10,20">
              <v:shape style="position:absolute;left:6051;top:4165;width:10;height:20" coordorigin="6051,4165" coordsize="10,20" path="m6051,4184l6061,4184,6061,4165,6051,4165,6051,4184xe" filled="true" fillcolor="#000000" stroked="false">
                <v:path arrowok="t"/>
                <v:fill type="solid"/>
              </v:shape>
            </v:group>
            <v:group style="position:absolute;left:6051;top:4184;width:10;height:20" coordorigin="6051,4184" coordsize="10,20">
              <v:shape style="position:absolute;left:6051;top:4184;width:10;height:20" coordorigin="6051,4184" coordsize="10,20" path="m6051,4203l6061,4203,6061,4184,6051,4184,6051,4203xe" filled="true" fillcolor="#000000" stroked="false">
                <v:path arrowok="t"/>
                <v:fill type="solid"/>
              </v:shape>
            </v:group>
            <v:group style="position:absolute;left:6051;top:4203;width:10;height:20" coordorigin="6051,4203" coordsize="10,20">
              <v:shape style="position:absolute;left:6051;top:4203;width:10;height:20" coordorigin="6051,4203" coordsize="10,20" path="m6051,4223l6061,4223,6061,4203,6051,4203,6051,4223xe" filled="true" fillcolor="#000000" stroked="false">
                <v:path arrowok="t"/>
                <v:fill type="solid"/>
              </v:shape>
            </v:group>
            <v:group style="position:absolute;left:6051;top:4223;width:10;height:20" coordorigin="6051,4223" coordsize="10,20">
              <v:shape style="position:absolute;left:6051;top:4223;width:10;height:20" coordorigin="6051,4223" coordsize="10,20" path="m6051,4242l6061,4242,6061,4223,6051,4223,6051,4242xe" filled="true" fillcolor="#000000" stroked="false">
                <v:path arrowok="t"/>
                <v:fill type="solid"/>
              </v:shape>
            </v:group>
            <v:group style="position:absolute;left:6051;top:4242;width:10;height:20" coordorigin="6051,4242" coordsize="10,20">
              <v:shape style="position:absolute;left:6051;top:4242;width:10;height:20" coordorigin="6051,4242" coordsize="10,20" path="m6051,4261l6061,4261,6061,4242,6051,4242,6051,4261xe" filled="true" fillcolor="#000000" stroked="false">
                <v:path arrowok="t"/>
                <v:fill type="solid"/>
              </v:shape>
            </v:group>
            <v:group style="position:absolute;left:6051;top:4261;width:10;height:20" coordorigin="6051,4261" coordsize="10,20">
              <v:shape style="position:absolute;left:6051;top:4261;width:10;height:20" coordorigin="6051,4261" coordsize="10,20" path="m6051,4280l6061,4280,6061,4261,6051,4261,6051,4280xe" filled="true" fillcolor="#000000" stroked="false">
                <v:path arrowok="t"/>
                <v:fill type="solid"/>
              </v:shape>
            </v:group>
            <v:group style="position:absolute;left:6051;top:4280;width:10;height:20" coordorigin="6051,4280" coordsize="10,20">
              <v:shape style="position:absolute;left:6051;top:4280;width:10;height:20" coordorigin="6051,4280" coordsize="10,20" path="m6051,4299l6061,4299,6061,4280,6051,4280,6051,4299xe" filled="true" fillcolor="#000000" stroked="false">
                <v:path arrowok="t"/>
                <v:fill type="solid"/>
              </v:shape>
            </v:group>
            <v:group style="position:absolute;left:6051;top:4299;width:10;height:20" coordorigin="6051,4299" coordsize="10,20">
              <v:shape style="position:absolute;left:6051;top:4299;width:10;height:20" coordorigin="6051,4299" coordsize="10,20" path="m6051,4319l6061,4319,6061,4299,6051,4299,6051,4319xe" filled="true" fillcolor="#000000" stroked="false">
                <v:path arrowok="t"/>
                <v:fill type="solid"/>
              </v:shape>
            </v:group>
            <v:group style="position:absolute;left:6051;top:4319;width:10;height:20" coordorigin="6051,4319" coordsize="10,20">
              <v:shape style="position:absolute;left:6051;top:4319;width:10;height:20" coordorigin="6051,4319" coordsize="10,20" path="m6051,4338l6061,4338,6061,4319,6051,4319,6051,4338xe" filled="true" fillcolor="#000000" stroked="false">
                <v:path arrowok="t"/>
                <v:fill type="solid"/>
              </v:shape>
            </v:group>
            <v:group style="position:absolute;left:6051;top:4338;width:10;height:20" coordorigin="6051,4338" coordsize="10,20">
              <v:shape style="position:absolute;left:6051;top:4338;width:10;height:20" coordorigin="6051,4338" coordsize="10,20" path="m6051,4357l6061,4357,6061,4338,6051,4338,6051,4357xe" filled="true" fillcolor="#000000" stroked="false">
                <v:path arrowok="t"/>
                <v:fill type="solid"/>
              </v:shape>
            </v:group>
            <v:group style="position:absolute;left:6051;top:4357;width:10;height:20" coordorigin="6051,4357" coordsize="10,20">
              <v:shape style="position:absolute;left:6051;top:4357;width:10;height:20" coordorigin="6051,4357" coordsize="10,20" path="m6051,4376l6061,4376,6061,4357,6051,4357,6051,4376xe" filled="true" fillcolor="#000000" stroked="false">
                <v:path arrowok="t"/>
                <v:fill type="solid"/>
              </v:shape>
            </v:group>
            <v:group style="position:absolute;left:6051;top:4376;width:10;height:20" coordorigin="6051,4376" coordsize="10,20">
              <v:shape style="position:absolute;left:6051;top:4376;width:10;height:20" coordorigin="6051,4376" coordsize="10,20" path="m6051,4395l6061,4395,6061,4376,6051,4376,6051,4395xe" filled="true" fillcolor="#000000" stroked="false">
                <v:path arrowok="t"/>
                <v:fill type="solid"/>
              </v:shape>
            </v:group>
            <v:group style="position:absolute;left:6051;top:4395;width:10;height:20" coordorigin="6051,4395" coordsize="10,20">
              <v:shape style="position:absolute;left:6051;top:4395;width:10;height:20" coordorigin="6051,4395" coordsize="10,20" path="m6051,4415l6061,4415,6061,4395,6051,4395,6051,4415xe" filled="true" fillcolor="#000000" stroked="false">
                <v:path arrowok="t"/>
                <v:fill type="solid"/>
              </v:shape>
            </v:group>
            <v:group style="position:absolute;left:6051;top:4415;width:10;height:20" coordorigin="6051,4415" coordsize="10,20">
              <v:shape style="position:absolute;left:6051;top:4415;width:10;height:20" coordorigin="6051,4415" coordsize="10,20" path="m6051,4434l6061,4434,6061,4415,6051,4415,6051,4434xe" filled="true" fillcolor="#000000" stroked="false">
                <v:path arrowok="t"/>
                <v:fill type="solid"/>
              </v:shape>
            </v:group>
            <v:group style="position:absolute;left:6051;top:4434;width:10;height:20" coordorigin="6051,4434" coordsize="10,20">
              <v:shape style="position:absolute;left:6051;top:4434;width:10;height:20" coordorigin="6051,4434" coordsize="10,20" path="m6051,4453l6061,4453,6061,4434,6051,4434,6051,4453xe" filled="true" fillcolor="#000000" stroked="false">
                <v:path arrowok="t"/>
                <v:fill type="solid"/>
              </v:shape>
            </v:group>
            <v:group style="position:absolute;left:6051;top:4453;width:10;height:20" coordorigin="6051,4453" coordsize="10,20">
              <v:shape style="position:absolute;left:6051;top:4453;width:10;height:20" coordorigin="6051,4453" coordsize="10,20" path="m6051,4472l6061,4472,6061,4453,6051,4453,6051,4472xe" filled="true" fillcolor="#000000" stroked="false">
                <v:path arrowok="t"/>
                <v:fill type="solid"/>
              </v:shape>
            </v:group>
            <v:group style="position:absolute;left:6051;top:4476;width:10;height:2" coordorigin="6051,4476" coordsize="10,2">
              <v:shape style="position:absolute;left:6051;top:4476;width:10;height:2" coordorigin="6051,4476" coordsize="10,0" path="m6051,4476l6061,4476e" filled="false" stroked="true" strokeweight=".36005pt" strokecolor="#000000">
                <v:path arrowok="t"/>
              </v:shape>
            </v:group>
            <v:group style="position:absolute;left:6051;top:4494;width:29;height:2" coordorigin="6051,4494" coordsize="29,2">
              <v:shape style="position:absolute;left:6051;top:4494;width:29;height:2" coordorigin="6051,4494" coordsize="29,0" path="m6051,4494l6080,4494e" filled="false" stroked="true" strokeweight="1.44pt" strokecolor="#000000">
                <v:path arrowok="t"/>
              </v:shape>
            </v:group>
            <v:group style="position:absolute;left:6080;top:4494;width:678;height:2" coordorigin="6080,4494" coordsize="678,2">
              <v:shape style="position:absolute;left:6080;top:4494;width:678;height:2" coordorigin="6080,4494" coordsize="678,0" path="m6080,4494l6757,4494e" filled="false" stroked="true" strokeweight="1.44pt" strokecolor="#000000">
                <v:path arrowok="t"/>
              </v:shape>
            </v:group>
            <v:group style="position:absolute;left:6757;top:4165;width:10;height:20" coordorigin="6757,4165" coordsize="10,20">
              <v:shape style="position:absolute;left:6757;top:4165;width:10;height:20" coordorigin="6757,4165" coordsize="10,20" path="m6757,4184l6767,4184,6767,4165,6757,4165,6757,4184xe" filled="true" fillcolor="#000000" stroked="false">
                <v:path arrowok="t"/>
                <v:fill type="solid"/>
              </v:shape>
            </v:group>
            <v:group style="position:absolute;left:6757;top:4184;width:10;height:20" coordorigin="6757,4184" coordsize="10,20">
              <v:shape style="position:absolute;left:6757;top:4184;width:10;height:20" coordorigin="6757,4184" coordsize="10,20" path="m6757,4203l6767,4203,6767,4184,6757,4184,6757,4203xe" filled="true" fillcolor="#000000" stroked="false">
                <v:path arrowok="t"/>
                <v:fill type="solid"/>
              </v:shape>
            </v:group>
            <v:group style="position:absolute;left:6757;top:4203;width:10;height:20" coordorigin="6757,4203" coordsize="10,20">
              <v:shape style="position:absolute;left:6757;top:4203;width:10;height:20" coordorigin="6757,4203" coordsize="10,20" path="m6757,4223l6767,4223,6767,4203,6757,4203,6757,4223xe" filled="true" fillcolor="#000000" stroked="false">
                <v:path arrowok="t"/>
                <v:fill type="solid"/>
              </v:shape>
            </v:group>
            <v:group style="position:absolute;left:6757;top:4223;width:10;height:20" coordorigin="6757,4223" coordsize="10,20">
              <v:shape style="position:absolute;left:6757;top:4223;width:10;height:20" coordorigin="6757,4223" coordsize="10,20" path="m6757,4242l6767,4242,6767,4223,6757,4223,6757,4242xe" filled="true" fillcolor="#000000" stroked="false">
                <v:path arrowok="t"/>
                <v:fill type="solid"/>
              </v:shape>
            </v:group>
            <v:group style="position:absolute;left:6757;top:4242;width:10;height:20" coordorigin="6757,4242" coordsize="10,20">
              <v:shape style="position:absolute;left:6757;top:4242;width:10;height:20" coordorigin="6757,4242" coordsize="10,20" path="m6757,4261l6767,4261,6767,4242,6757,4242,6757,4261xe" filled="true" fillcolor="#000000" stroked="false">
                <v:path arrowok="t"/>
                <v:fill type="solid"/>
              </v:shape>
            </v:group>
            <v:group style="position:absolute;left:6757;top:4261;width:10;height:20" coordorigin="6757,4261" coordsize="10,20">
              <v:shape style="position:absolute;left:6757;top:4261;width:10;height:20" coordorigin="6757,4261" coordsize="10,20" path="m6757,4280l6767,4280,6767,4261,6757,4261,6757,4280xe" filled="true" fillcolor="#000000" stroked="false">
                <v:path arrowok="t"/>
                <v:fill type="solid"/>
              </v:shape>
            </v:group>
            <v:group style="position:absolute;left:6757;top:4280;width:10;height:20" coordorigin="6757,4280" coordsize="10,20">
              <v:shape style="position:absolute;left:6757;top:4280;width:10;height:20" coordorigin="6757,4280" coordsize="10,20" path="m6757,4299l6767,4299,6767,4280,6757,4280,6757,4299xe" filled="true" fillcolor="#000000" stroked="false">
                <v:path arrowok="t"/>
                <v:fill type="solid"/>
              </v:shape>
            </v:group>
            <v:group style="position:absolute;left:6757;top:4299;width:10;height:20" coordorigin="6757,4299" coordsize="10,20">
              <v:shape style="position:absolute;left:6757;top:4299;width:10;height:20" coordorigin="6757,4299" coordsize="10,20" path="m6757,4319l6767,4319,6767,4299,6757,4299,6757,4319xe" filled="true" fillcolor="#000000" stroked="false">
                <v:path arrowok="t"/>
                <v:fill type="solid"/>
              </v:shape>
            </v:group>
            <v:group style="position:absolute;left:6757;top:4319;width:10;height:20" coordorigin="6757,4319" coordsize="10,20">
              <v:shape style="position:absolute;left:6757;top:4319;width:10;height:20" coordorigin="6757,4319" coordsize="10,20" path="m6757,4338l6767,4338,6767,4319,6757,4319,6757,4338xe" filled="true" fillcolor="#000000" stroked="false">
                <v:path arrowok="t"/>
                <v:fill type="solid"/>
              </v:shape>
            </v:group>
            <v:group style="position:absolute;left:6757;top:4338;width:10;height:20" coordorigin="6757,4338" coordsize="10,20">
              <v:shape style="position:absolute;left:6757;top:4338;width:10;height:20" coordorigin="6757,4338" coordsize="10,20" path="m6757,4357l6767,4357,6767,4338,6757,4338,6757,4357xe" filled="true" fillcolor="#000000" stroked="false">
                <v:path arrowok="t"/>
                <v:fill type="solid"/>
              </v:shape>
            </v:group>
            <v:group style="position:absolute;left:6757;top:4357;width:10;height:20" coordorigin="6757,4357" coordsize="10,20">
              <v:shape style="position:absolute;left:6757;top:4357;width:10;height:20" coordorigin="6757,4357" coordsize="10,20" path="m6757,4376l6767,4376,6767,4357,6757,4357,6757,4376xe" filled="true" fillcolor="#000000" stroked="false">
                <v:path arrowok="t"/>
                <v:fill type="solid"/>
              </v:shape>
            </v:group>
            <v:group style="position:absolute;left:6757;top:4376;width:10;height:20" coordorigin="6757,4376" coordsize="10,20">
              <v:shape style="position:absolute;left:6757;top:4376;width:10;height:20" coordorigin="6757,4376" coordsize="10,20" path="m6757,4395l6767,4395,6767,4376,6757,4376,6757,4395xe" filled="true" fillcolor="#000000" stroked="false">
                <v:path arrowok="t"/>
                <v:fill type="solid"/>
              </v:shape>
            </v:group>
            <v:group style="position:absolute;left:6757;top:4395;width:10;height:20" coordorigin="6757,4395" coordsize="10,20">
              <v:shape style="position:absolute;left:6757;top:4395;width:10;height:20" coordorigin="6757,4395" coordsize="10,20" path="m6757,4415l6767,4415,6767,4395,6757,4395,6757,4415xe" filled="true" fillcolor="#000000" stroked="false">
                <v:path arrowok="t"/>
                <v:fill type="solid"/>
              </v:shape>
            </v:group>
            <v:group style="position:absolute;left:6757;top:4415;width:10;height:20" coordorigin="6757,4415" coordsize="10,20">
              <v:shape style="position:absolute;left:6757;top:4415;width:10;height:20" coordorigin="6757,4415" coordsize="10,20" path="m6757,4434l6767,4434,6767,4415,6757,4415,6757,4434xe" filled="true" fillcolor="#000000" stroked="false">
                <v:path arrowok="t"/>
                <v:fill type="solid"/>
              </v:shape>
            </v:group>
            <v:group style="position:absolute;left:6757;top:4434;width:10;height:20" coordorigin="6757,4434" coordsize="10,20">
              <v:shape style="position:absolute;left:6757;top:4434;width:10;height:20" coordorigin="6757,4434" coordsize="10,20" path="m6757,4453l6767,4453,6767,4434,6757,4434,6757,4453xe" filled="true" fillcolor="#000000" stroked="false">
                <v:path arrowok="t"/>
                <v:fill type="solid"/>
              </v:shape>
            </v:group>
            <v:group style="position:absolute;left:6757;top:4453;width:10;height:20" coordorigin="6757,4453" coordsize="10,20">
              <v:shape style="position:absolute;left:6757;top:4453;width:10;height:20" coordorigin="6757,4453" coordsize="10,20" path="m6757,4472l6767,4472,6767,4453,6757,4453,6757,4472xe" filled="true" fillcolor="#000000" stroked="false">
                <v:path arrowok="t"/>
                <v:fill type="solid"/>
              </v:shape>
            </v:group>
            <v:group style="position:absolute;left:6757;top:4476;width:10;height:2" coordorigin="6757,4476" coordsize="10,2">
              <v:shape style="position:absolute;left:6757;top:4476;width:10;height:2" coordorigin="6757,4476" coordsize="10,0" path="m6757,4476l6767,4476e" filled="false" stroked="true" strokeweight=".36005pt" strokecolor="#000000">
                <v:path arrowok="t"/>
              </v:shape>
            </v:group>
            <v:group style="position:absolute;left:6757;top:4494;width:29;height:2" coordorigin="6757,4494" coordsize="29,2">
              <v:shape style="position:absolute;left:6757;top:4494;width:29;height:2" coordorigin="6757,4494" coordsize="29,0" path="m6757,4494l6786,4494e" filled="false" stroked="true" strokeweight="1.44pt" strokecolor="#000000">
                <v:path arrowok="t"/>
              </v:shape>
            </v:group>
            <v:group style="position:absolute;left:6786;top:4494;width:1160;height:2" coordorigin="6786,4494" coordsize="1160,2">
              <v:shape style="position:absolute;left:6786;top:4494;width:1160;height:2" coordorigin="6786,4494" coordsize="1160,0" path="m6786,4494l7945,4494e" filled="false" stroked="true" strokeweight="1.44pt" strokecolor="#000000">
                <v:path arrowok="t"/>
              </v:shape>
            </v:group>
            <v:group style="position:absolute;left:7945;top:4165;width:10;height:20" coordorigin="7945,4165" coordsize="10,20">
              <v:shape style="position:absolute;left:7945;top:4165;width:10;height:20" coordorigin="7945,4165" coordsize="10,20" path="m7945,4184l7955,4184,7955,4165,7945,4165,7945,4184xe" filled="true" fillcolor="#000000" stroked="false">
                <v:path arrowok="t"/>
                <v:fill type="solid"/>
              </v:shape>
            </v:group>
            <v:group style="position:absolute;left:7945;top:4184;width:10;height:20" coordorigin="7945,4184" coordsize="10,20">
              <v:shape style="position:absolute;left:7945;top:4184;width:10;height:20" coordorigin="7945,4184" coordsize="10,20" path="m7945,4203l7955,4203,7955,4184,7945,4184,7945,4203xe" filled="true" fillcolor="#000000" stroked="false">
                <v:path arrowok="t"/>
                <v:fill type="solid"/>
              </v:shape>
            </v:group>
            <v:group style="position:absolute;left:7945;top:4203;width:10;height:20" coordorigin="7945,4203" coordsize="10,20">
              <v:shape style="position:absolute;left:7945;top:4203;width:10;height:20" coordorigin="7945,4203" coordsize="10,20" path="m7945,4223l7955,4223,7955,4203,7945,4203,7945,4223xe" filled="true" fillcolor="#000000" stroked="false">
                <v:path arrowok="t"/>
                <v:fill type="solid"/>
              </v:shape>
            </v:group>
            <v:group style="position:absolute;left:7945;top:4223;width:10;height:20" coordorigin="7945,4223" coordsize="10,20">
              <v:shape style="position:absolute;left:7945;top:4223;width:10;height:20" coordorigin="7945,4223" coordsize="10,20" path="m7945,4242l7955,4242,7955,4223,7945,4223,7945,4242xe" filled="true" fillcolor="#000000" stroked="false">
                <v:path arrowok="t"/>
                <v:fill type="solid"/>
              </v:shape>
            </v:group>
            <v:group style="position:absolute;left:7945;top:4242;width:10;height:20" coordorigin="7945,4242" coordsize="10,20">
              <v:shape style="position:absolute;left:7945;top:4242;width:10;height:20" coordorigin="7945,4242" coordsize="10,20" path="m7945,4261l7955,4261,7955,4242,7945,4242,7945,4261xe" filled="true" fillcolor="#000000" stroked="false">
                <v:path arrowok="t"/>
                <v:fill type="solid"/>
              </v:shape>
            </v:group>
            <v:group style="position:absolute;left:7945;top:4261;width:10;height:20" coordorigin="7945,4261" coordsize="10,20">
              <v:shape style="position:absolute;left:7945;top:4261;width:10;height:20" coordorigin="7945,4261" coordsize="10,20" path="m7945,4280l7955,4280,7955,4261,7945,4261,7945,4280xe" filled="true" fillcolor="#000000" stroked="false">
                <v:path arrowok="t"/>
                <v:fill type="solid"/>
              </v:shape>
            </v:group>
            <v:group style="position:absolute;left:7945;top:4280;width:10;height:20" coordorigin="7945,4280" coordsize="10,20">
              <v:shape style="position:absolute;left:7945;top:4280;width:10;height:20" coordorigin="7945,4280" coordsize="10,20" path="m7945,4299l7955,4299,7955,4280,7945,4280,7945,4299xe" filled="true" fillcolor="#000000" stroked="false">
                <v:path arrowok="t"/>
                <v:fill type="solid"/>
              </v:shape>
            </v:group>
            <v:group style="position:absolute;left:7945;top:4299;width:10;height:20" coordorigin="7945,4299" coordsize="10,20">
              <v:shape style="position:absolute;left:7945;top:4299;width:10;height:20" coordorigin="7945,4299" coordsize="10,20" path="m7945,4319l7955,4319,7955,4299,7945,4299,7945,4319xe" filled="true" fillcolor="#000000" stroked="false">
                <v:path arrowok="t"/>
                <v:fill type="solid"/>
              </v:shape>
            </v:group>
            <v:group style="position:absolute;left:7945;top:4319;width:10;height:20" coordorigin="7945,4319" coordsize="10,20">
              <v:shape style="position:absolute;left:7945;top:4319;width:10;height:20" coordorigin="7945,4319" coordsize="10,20" path="m7945,4338l7955,4338,7955,4319,7945,4319,7945,4338xe" filled="true" fillcolor="#000000" stroked="false">
                <v:path arrowok="t"/>
                <v:fill type="solid"/>
              </v:shape>
            </v:group>
            <v:group style="position:absolute;left:7945;top:4338;width:10;height:20" coordorigin="7945,4338" coordsize="10,20">
              <v:shape style="position:absolute;left:7945;top:4338;width:10;height:20" coordorigin="7945,4338" coordsize="10,20" path="m7945,4357l7955,4357,7955,4338,7945,4338,7945,4357xe" filled="true" fillcolor="#000000" stroked="false">
                <v:path arrowok="t"/>
                <v:fill type="solid"/>
              </v:shape>
            </v:group>
            <v:group style="position:absolute;left:7945;top:4357;width:10;height:20" coordorigin="7945,4357" coordsize="10,20">
              <v:shape style="position:absolute;left:7945;top:4357;width:10;height:20" coordorigin="7945,4357" coordsize="10,20" path="m7945,4376l7955,4376,7955,4357,7945,4357,7945,4376xe" filled="true" fillcolor="#000000" stroked="false">
                <v:path arrowok="t"/>
                <v:fill type="solid"/>
              </v:shape>
            </v:group>
            <v:group style="position:absolute;left:7945;top:4376;width:10;height:20" coordorigin="7945,4376" coordsize="10,20">
              <v:shape style="position:absolute;left:7945;top:4376;width:10;height:20" coordorigin="7945,4376" coordsize="10,20" path="m7945,4395l7955,4395,7955,4376,7945,4376,7945,4395xe" filled="true" fillcolor="#000000" stroked="false">
                <v:path arrowok="t"/>
                <v:fill type="solid"/>
              </v:shape>
            </v:group>
            <v:group style="position:absolute;left:7945;top:4395;width:10;height:20" coordorigin="7945,4395" coordsize="10,20">
              <v:shape style="position:absolute;left:7945;top:4395;width:10;height:20" coordorigin="7945,4395" coordsize="10,20" path="m7945,4415l7955,4415,7955,4395,7945,4395,7945,4415xe" filled="true" fillcolor="#000000" stroked="false">
                <v:path arrowok="t"/>
                <v:fill type="solid"/>
              </v:shape>
            </v:group>
            <v:group style="position:absolute;left:7945;top:4415;width:10;height:20" coordorigin="7945,4415" coordsize="10,20">
              <v:shape style="position:absolute;left:7945;top:4415;width:10;height:20" coordorigin="7945,4415" coordsize="10,20" path="m7945,4434l7955,4434,7955,4415,7945,4415,7945,4434xe" filled="true" fillcolor="#000000" stroked="false">
                <v:path arrowok="t"/>
                <v:fill type="solid"/>
              </v:shape>
            </v:group>
            <v:group style="position:absolute;left:7945;top:4434;width:10;height:20" coordorigin="7945,4434" coordsize="10,20">
              <v:shape style="position:absolute;left:7945;top:4434;width:10;height:20" coordorigin="7945,4434" coordsize="10,20" path="m7945,4453l7955,4453,7955,4434,7945,4434,7945,4453xe" filled="true" fillcolor="#000000" stroked="false">
                <v:path arrowok="t"/>
                <v:fill type="solid"/>
              </v:shape>
            </v:group>
            <v:group style="position:absolute;left:7945;top:4453;width:10;height:20" coordorigin="7945,4453" coordsize="10,20">
              <v:shape style="position:absolute;left:7945;top:4453;width:10;height:20" coordorigin="7945,4453" coordsize="10,20" path="m7945,4472l7955,4472,7955,4453,7945,4453,7945,4472xe" filled="true" fillcolor="#000000" stroked="false">
                <v:path arrowok="t"/>
                <v:fill type="solid"/>
              </v:shape>
            </v:group>
            <v:group style="position:absolute;left:7945;top:4476;width:10;height:2" coordorigin="7945,4476" coordsize="10,2">
              <v:shape style="position:absolute;left:7945;top:4476;width:10;height:2" coordorigin="7945,4476" coordsize="10,0" path="m7945,4476l7955,4476e" filled="false" stroked="true" strokeweight=".36005pt" strokecolor="#000000">
                <v:path arrowok="t"/>
              </v:shape>
            </v:group>
            <v:group style="position:absolute;left:7945;top:4494;width:29;height:2" coordorigin="7945,4494" coordsize="29,2">
              <v:shape style="position:absolute;left:7945;top:4494;width:29;height:2" coordorigin="7945,4494" coordsize="29,0" path="m7945,4494l7974,4494e" filled="false" stroked="true" strokeweight="1.44pt" strokecolor="#000000">
                <v:path arrowok="t"/>
              </v:shape>
            </v:group>
            <v:group style="position:absolute;left:7974;top:4494;width:795;height:2" coordorigin="7974,4494" coordsize="795,2">
              <v:shape style="position:absolute;left:7974;top:4494;width:795;height:2" coordorigin="7974,4494" coordsize="795,0" path="m7974,4494l8769,4494e" filled="false" stroked="true" strokeweight="1.44pt" strokecolor="#000000">
                <v:path arrowok="t"/>
              </v:shape>
            </v:group>
            <v:group style="position:absolute;left:8769;top:4165;width:10;height:20" coordorigin="8769,4165" coordsize="10,20">
              <v:shape style="position:absolute;left:8769;top:4165;width:10;height:20" coordorigin="8769,4165" coordsize="10,20" path="m8769,4184l8778,4184,8778,4165,8769,4165,8769,4184xe" filled="true" fillcolor="#000000" stroked="false">
                <v:path arrowok="t"/>
                <v:fill type="solid"/>
              </v:shape>
            </v:group>
            <v:group style="position:absolute;left:8769;top:4184;width:10;height:20" coordorigin="8769,4184" coordsize="10,20">
              <v:shape style="position:absolute;left:8769;top:4184;width:10;height:20" coordorigin="8769,4184" coordsize="10,20" path="m8769,4203l8778,4203,8778,4184,8769,4184,8769,4203xe" filled="true" fillcolor="#000000" stroked="false">
                <v:path arrowok="t"/>
                <v:fill type="solid"/>
              </v:shape>
            </v:group>
            <v:group style="position:absolute;left:8769;top:4203;width:10;height:20" coordorigin="8769,4203" coordsize="10,20">
              <v:shape style="position:absolute;left:8769;top:4203;width:10;height:20" coordorigin="8769,4203" coordsize="10,20" path="m8769,4223l8778,4223,8778,4203,8769,4203,8769,4223xe" filled="true" fillcolor="#000000" stroked="false">
                <v:path arrowok="t"/>
                <v:fill type="solid"/>
              </v:shape>
            </v:group>
            <v:group style="position:absolute;left:8769;top:4223;width:10;height:20" coordorigin="8769,4223" coordsize="10,20">
              <v:shape style="position:absolute;left:8769;top:4223;width:10;height:20" coordorigin="8769,4223" coordsize="10,20" path="m8769,4242l8778,4242,8778,4223,8769,4223,8769,4242xe" filled="true" fillcolor="#000000" stroked="false">
                <v:path arrowok="t"/>
                <v:fill type="solid"/>
              </v:shape>
            </v:group>
            <v:group style="position:absolute;left:8769;top:4242;width:10;height:20" coordorigin="8769,4242" coordsize="10,20">
              <v:shape style="position:absolute;left:8769;top:4242;width:10;height:20" coordorigin="8769,4242" coordsize="10,20" path="m8769,4261l8778,4261,8778,4242,8769,4242,8769,4261xe" filled="true" fillcolor="#000000" stroked="false">
                <v:path arrowok="t"/>
                <v:fill type="solid"/>
              </v:shape>
            </v:group>
            <v:group style="position:absolute;left:8769;top:4261;width:10;height:20" coordorigin="8769,4261" coordsize="10,20">
              <v:shape style="position:absolute;left:8769;top:4261;width:10;height:20" coordorigin="8769,4261" coordsize="10,20" path="m8769,4280l8778,4280,8778,4261,8769,4261,8769,4280xe" filled="true" fillcolor="#000000" stroked="false">
                <v:path arrowok="t"/>
                <v:fill type="solid"/>
              </v:shape>
            </v:group>
            <v:group style="position:absolute;left:8769;top:4280;width:10;height:20" coordorigin="8769,4280" coordsize="10,20">
              <v:shape style="position:absolute;left:8769;top:4280;width:10;height:20" coordorigin="8769,4280" coordsize="10,20" path="m8769,4299l8778,4299,8778,4280,8769,4280,8769,4299xe" filled="true" fillcolor="#000000" stroked="false">
                <v:path arrowok="t"/>
                <v:fill type="solid"/>
              </v:shape>
            </v:group>
            <v:group style="position:absolute;left:8769;top:4299;width:10;height:20" coordorigin="8769,4299" coordsize="10,20">
              <v:shape style="position:absolute;left:8769;top:4299;width:10;height:20" coordorigin="8769,4299" coordsize="10,20" path="m8769,4319l8778,4319,8778,4299,8769,4299,8769,4319xe" filled="true" fillcolor="#000000" stroked="false">
                <v:path arrowok="t"/>
                <v:fill type="solid"/>
              </v:shape>
            </v:group>
            <v:group style="position:absolute;left:8769;top:4319;width:10;height:20" coordorigin="8769,4319" coordsize="10,20">
              <v:shape style="position:absolute;left:8769;top:4319;width:10;height:20" coordorigin="8769,4319" coordsize="10,20" path="m8769,4338l8778,4338,8778,4319,8769,4319,8769,4338xe" filled="true" fillcolor="#000000" stroked="false">
                <v:path arrowok="t"/>
                <v:fill type="solid"/>
              </v:shape>
            </v:group>
            <v:group style="position:absolute;left:8769;top:4338;width:10;height:20" coordorigin="8769,4338" coordsize="10,20">
              <v:shape style="position:absolute;left:8769;top:4338;width:10;height:20" coordorigin="8769,4338" coordsize="10,20" path="m8769,4357l8778,4357,8778,4338,8769,4338,8769,4357xe" filled="true" fillcolor="#000000" stroked="false">
                <v:path arrowok="t"/>
                <v:fill type="solid"/>
              </v:shape>
            </v:group>
            <v:group style="position:absolute;left:8769;top:4357;width:10;height:20" coordorigin="8769,4357" coordsize="10,20">
              <v:shape style="position:absolute;left:8769;top:4357;width:10;height:20" coordorigin="8769,4357" coordsize="10,20" path="m8769,4376l8778,4376,8778,4357,8769,4357,8769,4376xe" filled="true" fillcolor="#000000" stroked="false">
                <v:path arrowok="t"/>
                <v:fill type="solid"/>
              </v:shape>
            </v:group>
            <v:group style="position:absolute;left:8769;top:4376;width:10;height:20" coordorigin="8769,4376" coordsize="10,20">
              <v:shape style="position:absolute;left:8769;top:4376;width:10;height:20" coordorigin="8769,4376" coordsize="10,20" path="m8769,4395l8778,4395,8778,4376,8769,4376,8769,4395xe" filled="true" fillcolor="#000000" stroked="false">
                <v:path arrowok="t"/>
                <v:fill type="solid"/>
              </v:shape>
            </v:group>
            <v:group style="position:absolute;left:8769;top:4395;width:10;height:20" coordorigin="8769,4395" coordsize="10,20">
              <v:shape style="position:absolute;left:8769;top:4395;width:10;height:20" coordorigin="8769,4395" coordsize="10,20" path="m8769,4415l8778,4415,8778,4395,8769,4395,8769,4415xe" filled="true" fillcolor="#000000" stroked="false">
                <v:path arrowok="t"/>
                <v:fill type="solid"/>
              </v:shape>
            </v:group>
            <v:group style="position:absolute;left:8769;top:4415;width:10;height:20" coordorigin="8769,4415" coordsize="10,20">
              <v:shape style="position:absolute;left:8769;top:4415;width:10;height:20" coordorigin="8769,4415" coordsize="10,20" path="m8769,4434l8778,4434,8778,4415,8769,4415,8769,4434xe" filled="true" fillcolor="#000000" stroked="false">
                <v:path arrowok="t"/>
                <v:fill type="solid"/>
              </v:shape>
            </v:group>
            <v:group style="position:absolute;left:8769;top:4434;width:10;height:20" coordorigin="8769,4434" coordsize="10,20">
              <v:shape style="position:absolute;left:8769;top:4434;width:10;height:20" coordorigin="8769,4434" coordsize="10,20" path="m8769,4453l8778,4453,8778,4434,8769,4434,8769,4453xe" filled="true" fillcolor="#000000" stroked="false">
                <v:path arrowok="t"/>
                <v:fill type="solid"/>
              </v:shape>
            </v:group>
            <v:group style="position:absolute;left:8769;top:4453;width:10;height:20" coordorigin="8769,4453" coordsize="10,20">
              <v:shape style="position:absolute;left:8769;top:4453;width:10;height:20" coordorigin="8769,4453" coordsize="10,20" path="m8769,4472l8778,4472,8778,4453,8769,4453,8769,4472xe" filled="true" fillcolor="#000000" stroked="false">
                <v:path arrowok="t"/>
                <v:fill type="solid"/>
              </v:shape>
            </v:group>
            <v:group style="position:absolute;left:8769;top:4476;width:10;height:2" coordorigin="8769,4476" coordsize="10,2">
              <v:shape style="position:absolute;left:8769;top:4476;width:10;height:2" coordorigin="8769,4476" coordsize="10,0" path="m8769,4476l8778,4476e" filled="false" stroked="true" strokeweight=".36005pt" strokecolor="#000000">
                <v:path arrowok="t"/>
              </v:shape>
            </v:group>
            <v:group style="position:absolute;left:8769;top:4494;width:29;height:2" coordorigin="8769,4494" coordsize="29,2">
              <v:shape style="position:absolute;left:8769;top:4494;width:29;height:2" coordorigin="8769,4494" coordsize="29,0" path="m8769,4494l8797,4494e" filled="false" stroked="true" strokeweight="1.44pt" strokecolor="#000000">
                <v:path arrowok="t"/>
              </v:shape>
            </v:group>
            <v:group style="position:absolute;left:8797;top:4494;width:932;height:2" coordorigin="8797,4494" coordsize="932,2">
              <v:shape style="position:absolute;left:8797;top:4494;width:932;height:2" coordorigin="8797,4494" coordsize="932,0" path="m8797,4494l9729,4494e" filled="false" stroked="true" strokeweight="1.44pt" strokecolor="#000000">
                <v:path arrowok="t"/>
              </v:shape>
            </v:group>
            <v:group style="position:absolute;left:9729;top:4165;width:10;height:20" coordorigin="9729,4165" coordsize="10,20">
              <v:shape style="position:absolute;left:9729;top:4165;width:10;height:20" coordorigin="9729,4165" coordsize="10,20" path="m9729,4184l9739,4184,9739,4165,9729,4165,9729,4184xe" filled="true" fillcolor="#000000" stroked="false">
                <v:path arrowok="t"/>
                <v:fill type="solid"/>
              </v:shape>
            </v:group>
            <v:group style="position:absolute;left:9729;top:4184;width:10;height:20" coordorigin="9729,4184" coordsize="10,20">
              <v:shape style="position:absolute;left:9729;top:4184;width:10;height:20" coordorigin="9729,4184" coordsize="10,20" path="m9729,4203l9739,4203,9739,4184,9729,4184,9729,4203xe" filled="true" fillcolor="#000000" stroked="false">
                <v:path arrowok="t"/>
                <v:fill type="solid"/>
              </v:shape>
            </v:group>
            <v:group style="position:absolute;left:9729;top:4203;width:10;height:20" coordorigin="9729,4203" coordsize="10,20">
              <v:shape style="position:absolute;left:9729;top:4203;width:10;height:20" coordorigin="9729,4203" coordsize="10,20" path="m9729,4223l9739,4223,9739,4203,9729,4203,9729,4223xe" filled="true" fillcolor="#000000" stroked="false">
                <v:path arrowok="t"/>
                <v:fill type="solid"/>
              </v:shape>
            </v:group>
            <v:group style="position:absolute;left:9729;top:4223;width:10;height:20" coordorigin="9729,4223" coordsize="10,20">
              <v:shape style="position:absolute;left:9729;top:4223;width:10;height:20" coordorigin="9729,4223" coordsize="10,20" path="m9729,4242l9739,4242,9739,4223,9729,4223,9729,4242xe" filled="true" fillcolor="#000000" stroked="false">
                <v:path arrowok="t"/>
                <v:fill type="solid"/>
              </v:shape>
            </v:group>
            <v:group style="position:absolute;left:9729;top:4242;width:10;height:20" coordorigin="9729,4242" coordsize="10,20">
              <v:shape style="position:absolute;left:9729;top:4242;width:10;height:20" coordorigin="9729,4242" coordsize="10,20" path="m9729,4261l9739,4261,9739,4242,9729,4242,9729,4261xe" filled="true" fillcolor="#000000" stroked="false">
                <v:path arrowok="t"/>
                <v:fill type="solid"/>
              </v:shape>
            </v:group>
            <v:group style="position:absolute;left:9729;top:4261;width:10;height:20" coordorigin="9729,4261" coordsize="10,20">
              <v:shape style="position:absolute;left:9729;top:4261;width:10;height:20" coordorigin="9729,4261" coordsize="10,20" path="m9729,4280l9739,4280,9739,4261,9729,4261,9729,4280xe" filled="true" fillcolor="#000000" stroked="false">
                <v:path arrowok="t"/>
                <v:fill type="solid"/>
              </v:shape>
            </v:group>
            <v:group style="position:absolute;left:9729;top:4280;width:10;height:20" coordorigin="9729,4280" coordsize="10,20">
              <v:shape style="position:absolute;left:9729;top:4280;width:10;height:20" coordorigin="9729,4280" coordsize="10,20" path="m9729,4299l9739,4299,9739,4280,9729,4280,9729,4299xe" filled="true" fillcolor="#000000" stroked="false">
                <v:path arrowok="t"/>
                <v:fill type="solid"/>
              </v:shape>
            </v:group>
            <v:group style="position:absolute;left:9729;top:4299;width:10;height:20" coordorigin="9729,4299" coordsize="10,20">
              <v:shape style="position:absolute;left:9729;top:4299;width:10;height:20" coordorigin="9729,4299" coordsize="10,20" path="m9729,4319l9739,4319,9739,4299,9729,4299,9729,4319xe" filled="true" fillcolor="#000000" stroked="false">
                <v:path arrowok="t"/>
                <v:fill type="solid"/>
              </v:shape>
            </v:group>
            <v:group style="position:absolute;left:9729;top:4319;width:10;height:20" coordorigin="9729,4319" coordsize="10,20">
              <v:shape style="position:absolute;left:9729;top:4319;width:10;height:20" coordorigin="9729,4319" coordsize="10,20" path="m9729,4338l9739,4338,9739,4319,9729,4319,9729,4338xe" filled="true" fillcolor="#000000" stroked="false">
                <v:path arrowok="t"/>
                <v:fill type="solid"/>
              </v:shape>
            </v:group>
            <v:group style="position:absolute;left:9729;top:4338;width:10;height:20" coordorigin="9729,4338" coordsize="10,20">
              <v:shape style="position:absolute;left:9729;top:4338;width:10;height:20" coordorigin="9729,4338" coordsize="10,20" path="m9729,4357l9739,4357,9739,4338,9729,4338,9729,4357xe" filled="true" fillcolor="#000000" stroked="false">
                <v:path arrowok="t"/>
                <v:fill type="solid"/>
              </v:shape>
            </v:group>
            <v:group style="position:absolute;left:9729;top:4357;width:10;height:20" coordorigin="9729,4357" coordsize="10,20">
              <v:shape style="position:absolute;left:9729;top:4357;width:10;height:20" coordorigin="9729,4357" coordsize="10,20" path="m9729,4376l9739,4376,9739,4357,9729,4357,9729,4376xe" filled="true" fillcolor="#000000" stroked="false">
                <v:path arrowok="t"/>
                <v:fill type="solid"/>
              </v:shape>
            </v:group>
            <v:group style="position:absolute;left:9729;top:4376;width:10;height:20" coordorigin="9729,4376" coordsize="10,20">
              <v:shape style="position:absolute;left:9729;top:4376;width:10;height:20" coordorigin="9729,4376" coordsize="10,20" path="m9729,4395l9739,4395,9739,4376,9729,4376,9729,4395xe" filled="true" fillcolor="#000000" stroked="false">
                <v:path arrowok="t"/>
                <v:fill type="solid"/>
              </v:shape>
            </v:group>
            <v:group style="position:absolute;left:9729;top:4395;width:10;height:20" coordorigin="9729,4395" coordsize="10,20">
              <v:shape style="position:absolute;left:9729;top:4395;width:10;height:20" coordorigin="9729,4395" coordsize="10,20" path="m9729,4415l9739,4415,9739,4395,9729,4395,9729,4415xe" filled="true" fillcolor="#000000" stroked="false">
                <v:path arrowok="t"/>
                <v:fill type="solid"/>
              </v:shape>
            </v:group>
            <v:group style="position:absolute;left:9729;top:4415;width:10;height:20" coordorigin="9729,4415" coordsize="10,20">
              <v:shape style="position:absolute;left:9729;top:4415;width:10;height:20" coordorigin="9729,4415" coordsize="10,20" path="m9729,4434l9739,4434,9739,4415,9729,4415,9729,4434xe" filled="true" fillcolor="#000000" stroked="false">
                <v:path arrowok="t"/>
                <v:fill type="solid"/>
              </v:shape>
            </v:group>
            <v:group style="position:absolute;left:9729;top:4434;width:10;height:20" coordorigin="9729,4434" coordsize="10,20">
              <v:shape style="position:absolute;left:9729;top:4434;width:10;height:20" coordorigin="9729,4434" coordsize="10,20" path="m9729,4453l9739,4453,9739,4434,9729,4434,9729,4453xe" filled="true" fillcolor="#000000" stroked="false">
                <v:path arrowok="t"/>
                <v:fill type="solid"/>
              </v:shape>
            </v:group>
            <v:group style="position:absolute;left:9729;top:4453;width:10;height:20" coordorigin="9729,4453" coordsize="10,20">
              <v:shape style="position:absolute;left:9729;top:4453;width:10;height:20" coordorigin="9729,4453" coordsize="10,20" path="m9729,4472l9739,4472,9739,4453,9729,4453,9729,4472xe" filled="true" fillcolor="#000000" stroked="false">
                <v:path arrowok="t"/>
                <v:fill type="solid"/>
              </v:shape>
            </v:group>
            <v:group style="position:absolute;left:9729;top:4476;width:10;height:2" coordorigin="9729,4476" coordsize="10,2">
              <v:shape style="position:absolute;left:9729;top:4476;width:10;height:2" coordorigin="9729,4476" coordsize="10,0" path="m9729,4476l9739,4476e" filled="false" stroked="true" strokeweight=".36005pt" strokecolor="#000000">
                <v:path arrowok="t"/>
              </v:shape>
            </v:group>
            <v:group style="position:absolute;left:9729;top:4494;width:29;height:2" coordorigin="9729,4494" coordsize="29,2">
              <v:shape style="position:absolute;left:9729;top:4494;width:29;height:2" coordorigin="9729,4494" coordsize="29,0" path="m9729,4494l9758,4494e" filled="false" stroked="true" strokeweight="1.44pt" strokecolor="#000000">
                <v:path arrowok="t"/>
              </v:shape>
            </v:group>
            <v:group style="position:absolute;left:9758;top:4494;width:692;height:2" coordorigin="9758,4494" coordsize="692,2">
              <v:shape style="position:absolute;left:9758;top:4494;width:692;height:2" coordorigin="9758,4494" coordsize="692,0" path="m9758,4494l10449,4494e" filled="false" stroked="true" strokeweight="1.44pt" strokecolor="#000000">
                <v:path arrowok="t"/>
              </v:shape>
              <v:shape style="position:absolute;left:4523;top:921;width:1078;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2010</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xbxContent>
                </v:textbox>
                <w10:wrap type="none"/>
              </v:shape>
              <v:shape style="position:absolute;left:8063;top:921;width:1079;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Calibri" w:hAnsi="Calibri" w:cs="Calibri" w:eastAsia="Calibri" w:hint="default"/>
                          <w:sz w:val="13"/>
                          <w:szCs w:val="13"/>
                        </w:rPr>
                        <w:t>2009</w:t>
                      </w:r>
                      <w:r>
                        <w:rPr>
                          <w:rFonts w:ascii="Calibri" w:hAnsi="Calibri" w:cs="Calibri" w:eastAsia="Calibri" w:hint="default"/>
                          <w:spacing w:val="1"/>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月</w:t>
                      </w:r>
                      <w:r>
                        <w:rPr>
                          <w:rFonts w:ascii="宋体" w:hAnsi="宋体" w:cs="宋体" w:eastAsia="宋体" w:hint="default"/>
                          <w:spacing w:val="-33"/>
                          <w:sz w:val="13"/>
                          <w:szCs w:val="13"/>
                        </w:rPr>
                        <w:t> </w:t>
                      </w:r>
                      <w:r>
                        <w:rPr>
                          <w:rFonts w:ascii="Calibri" w:hAnsi="Calibri" w:cs="Calibri" w:eastAsia="Calibri" w:hint="default"/>
                          <w:sz w:val="13"/>
                          <w:szCs w:val="13"/>
                        </w:rPr>
                        <w:t>31</w:t>
                      </w:r>
                      <w:r>
                        <w:rPr>
                          <w:rFonts w:ascii="Calibri" w:hAnsi="Calibri" w:cs="Calibri" w:eastAsia="Calibri" w:hint="default"/>
                          <w:spacing w:val="3"/>
                          <w:sz w:val="13"/>
                          <w:szCs w:val="13"/>
                        </w:rPr>
                        <w:t> </w:t>
                      </w:r>
                      <w:r>
                        <w:rPr>
                          <w:rFonts w:ascii="宋体" w:hAnsi="宋体" w:cs="宋体" w:eastAsia="宋体" w:hint="default"/>
                          <w:sz w:val="13"/>
                          <w:szCs w:val="13"/>
                        </w:rPr>
                        <w:t>日</w:t>
                      </w:r>
                    </w:p>
                  </w:txbxContent>
                </v:textbox>
                <w10:wrap type="non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组合</w:t>
      </w:r>
      <w:r>
        <w:rPr>
          <w:rFonts w:ascii="宋体" w:hAnsi="宋体" w:cs="宋体" w:eastAsia="宋体" w:hint="default"/>
          <w:b/>
          <w:bCs/>
          <w:spacing w:val="-44"/>
          <w:sz w:val="21"/>
          <w:szCs w:val="21"/>
        </w:rPr>
        <w:t> </w:t>
      </w:r>
      <w:r>
        <w:rPr>
          <w:rFonts w:ascii="宋体" w:hAnsi="宋体" w:cs="宋体" w:eastAsia="宋体" w:hint="default"/>
          <w:b/>
          <w:bCs/>
          <w:sz w:val="21"/>
          <w:szCs w:val="21"/>
        </w:rPr>
        <w:t>1</w:t>
      </w:r>
      <w:r>
        <w:rPr>
          <w:rFonts w:ascii="宋体" w:hAnsi="宋体" w:cs="宋体" w:eastAsia="宋体" w:hint="default"/>
          <w:b/>
          <w:bCs/>
          <w:spacing w:val="-44"/>
          <w:sz w:val="21"/>
          <w:szCs w:val="21"/>
        </w:rPr>
        <w:t> </w:t>
      </w:r>
      <w:r>
        <w:rPr>
          <w:rFonts w:ascii="宋体" w:hAnsi="宋体" w:cs="宋体" w:eastAsia="宋体" w:hint="default"/>
          <w:b/>
          <w:bCs/>
          <w:spacing w:val="-1"/>
          <w:sz w:val="21"/>
          <w:szCs w:val="21"/>
        </w:rPr>
        <w:t>中，采用账龄分析法计提坏账准备的其他应收款：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8"/>
          <w:szCs w:val="28"/>
        </w:rPr>
      </w:pPr>
    </w:p>
    <w:tbl>
      <w:tblPr>
        <w:tblW w:w="0" w:type="auto"/>
        <w:jc w:val="left"/>
        <w:tblInd w:w="2448" w:type="dxa"/>
        <w:tblLayout w:type="fixed"/>
        <w:tblCellMar>
          <w:top w:w="0" w:type="dxa"/>
          <w:left w:w="0" w:type="dxa"/>
          <w:bottom w:w="0" w:type="dxa"/>
          <w:right w:w="0" w:type="dxa"/>
        </w:tblCellMar>
        <w:tblLook w:val="01E0"/>
      </w:tblPr>
      <w:tblGrid>
        <w:gridCol w:w="915"/>
        <w:gridCol w:w="994"/>
        <w:gridCol w:w="816"/>
        <w:gridCol w:w="883"/>
        <w:gridCol w:w="706"/>
        <w:gridCol w:w="1188"/>
        <w:gridCol w:w="823"/>
        <w:gridCol w:w="961"/>
        <w:gridCol w:w="674"/>
      </w:tblGrid>
      <w:tr>
        <w:trPr>
          <w:trHeight w:val="661" w:hRule="exact"/>
        </w:trPr>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51"/>
              <w:jc w:val="right"/>
              <w:rPr>
                <w:rFonts w:ascii="宋体" w:hAnsi="宋体" w:cs="宋体" w:eastAsia="宋体" w:hint="default"/>
                <w:sz w:val="13"/>
                <w:szCs w:val="13"/>
              </w:rPr>
            </w:pPr>
            <w:r>
              <w:rPr>
                <w:rFonts w:ascii="宋体" w:hAnsi="宋体" w:cs="宋体" w:eastAsia="宋体" w:hint="default"/>
                <w:sz w:val="13"/>
                <w:szCs w:val="13"/>
              </w:rPr>
              <w:t>账 </w:t>
            </w:r>
            <w:r>
              <w:rPr>
                <w:rFonts w:ascii="宋体" w:hAnsi="宋体" w:cs="宋体" w:eastAsia="宋体" w:hint="default"/>
                <w:spacing w:val="63"/>
                <w:sz w:val="13"/>
                <w:szCs w:val="13"/>
              </w:rPr>
              <w:t> </w:t>
            </w:r>
            <w:r>
              <w:rPr>
                <w:rFonts w:ascii="宋体" w:hAnsi="宋体" w:cs="宋体" w:eastAsia="宋体" w:hint="default"/>
                <w:sz w:val="13"/>
                <w:szCs w:val="13"/>
              </w:rPr>
              <w:t>龄</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235"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816" w:type="dxa"/>
            <w:tcBorders>
              <w:top w:val="nil" w:sz="6" w:space="0" w:color="auto"/>
              <w:left w:val="nil" w:sz="6" w:space="0" w:color="auto"/>
              <w:bottom w:val="nil" w:sz="6" w:space="0" w:color="auto"/>
              <w:right w:val="nil" w:sz="6" w:space="0" w:color="auto"/>
            </w:tcBorders>
          </w:tcPr>
          <w:p>
            <w:pPr>
              <w:pStyle w:val="TableParagraph"/>
              <w:spacing w:line="422" w:lineRule="auto" w:before="64"/>
              <w:ind w:left="278" w:right="214" w:hanging="68"/>
              <w:jc w:val="left"/>
              <w:rPr>
                <w:rFonts w:ascii="宋体" w:hAnsi="宋体" w:cs="宋体" w:eastAsia="宋体" w:hint="default"/>
                <w:sz w:val="13"/>
                <w:szCs w:val="13"/>
              </w:rPr>
            </w:pPr>
            <w:r>
              <w:rPr>
                <w:rFonts w:ascii="宋体" w:hAnsi="宋体" w:cs="宋体" w:eastAsia="宋体" w:hint="default"/>
                <w:sz w:val="13"/>
                <w:szCs w:val="13"/>
              </w:rPr>
              <w:t>占总额</w:t>
            </w:r>
            <w:r>
              <w:rPr>
                <w:rFonts w:ascii="宋体" w:hAnsi="宋体" w:cs="宋体" w:eastAsia="宋体" w:hint="default"/>
                <w:w w:val="99"/>
                <w:sz w:val="13"/>
                <w:szCs w:val="13"/>
              </w:rPr>
              <w:t> </w:t>
            </w:r>
            <w:r>
              <w:rPr>
                <w:rFonts w:ascii="宋体" w:hAnsi="宋体" w:cs="宋体" w:eastAsia="宋体" w:hint="default"/>
                <w:sz w:val="13"/>
                <w:szCs w:val="13"/>
              </w:rPr>
              <w:t>比例</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179"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706" w:type="dxa"/>
            <w:tcBorders>
              <w:top w:val="nil" w:sz="6" w:space="0" w:color="auto"/>
              <w:left w:val="nil" w:sz="6" w:space="0" w:color="auto"/>
              <w:bottom w:val="nil" w:sz="6" w:space="0" w:color="auto"/>
              <w:right w:val="nil" w:sz="6" w:space="0" w:color="auto"/>
            </w:tcBorders>
          </w:tcPr>
          <w:p>
            <w:pPr>
              <w:pStyle w:val="TableParagraph"/>
              <w:spacing w:line="422" w:lineRule="auto" w:before="64"/>
              <w:ind w:left="155" w:right="159"/>
              <w:jc w:val="left"/>
              <w:rPr>
                <w:rFonts w:ascii="宋体" w:hAnsi="宋体" w:cs="宋体" w:eastAsia="宋体" w:hint="default"/>
                <w:sz w:val="13"/>
                <w:szCs w:val="13"/>
              </w:rPr>
            </w:pPr>
            <w:r>
              <w:rPr>
                <w:rFonts w:ascii="宋体" w:hAnsi="宋体" w:cs="宋体" w:eastAsia="宋体" w:hint="default"/>
                <w:sz w:val="13"/>
                <w:szCs w:val="13"/>
              </w:rPr>
              <w:t>坏账准</w:t>
            </w:r>
            <w:r>
              <w:rPr>
                <w:rFonts w:ascii="宋体" w:hAnsi="宋体" w:cs="宋体" w:eastAsia="宋体" w:hint="default"/>
                <w:w w:val="99"/>
                <w:sz w:val="13"/>
                <w:szCs w:val="13"/>
              </w:rPr>
              <w:t> </w:t>
            </w:r>
            <w:r>
              <w:rPr>
                <w:rFonts w:ascii="宋体" w:hAnsi="宋体" w:cs="宋体" w:eastAsia="宋体" w:hint="default"/>
                <w:sz w:val="13"/>
                <w:szCs w:val="13"/>
              </w:rPr>
              <w:t>备比例</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333"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823" w:type="dxa"/>
            <w:tcBorders>
              <w:top w:val="nil" w:sz="6" w:space="0" w:color="auto"/>
              <w:left w:val="nil" w:sz="6" w:space="0" w:color="auto"/>
              <w:bottom w:val="nil" w:sz="6" w:space="0" w:color="auto"/>
              <w:right w:val="nil" w:sz="6" w:space="0" w:color="auto"/>
            </w:tcBorders>
          </w:tcPr>
          <w:p>
            <w:pPr>
              <w:pStyle w:val="TableParagraph"/>
              <w:spacing w:line="422" w:lineRule="auto" w:before="64"/>
              <w:ind w:left="280" w:right="216" w:hanging="65"/>
              <w:jc w:val="left"/>
              <w:rPr>
                <w:rFonts w:ascii="宋体" w:hAnsi="宋体" w:cs="宋体" w:eastAsia="宋体" w:hint="default"/>
                <w:sz w:val="13"/>
                <w:szCs w:val="13"/>
              </w:rPr>
            </w:pPr>
            <w:r>
              <w:rPr>
                <w:rFonts w:ascii="宋体" w:hAnsi="宋体" w:cs="宋体" w:eastAsia="宋体" w:hint="default"/>
                <w:sz w:val="13"/>
                <w:szCs w:val="13"/>
              </w:rPr>
              <w:t>占总额</w:t>
            </w:r>
            <w:r>
              <w:rPr>
                <w:rFonts w:ascii="宋体" w:hAnsi="宋体" w:cs="宋体" w:eastAsia="宋体" w:hint="default"/>
                <w:w w:val="99"/>
                <w:sz w:val="13"/>
                <w:szCs w:val="13"/>
              </w:rPr>
              <w:t> </w:t>
            </w:r>
            <w:r>
              <w:rPr>
                <w:rFonts w:ascii="宋体" w:hAnsi="宋体" w:cs="宋体" w:eastAsia="宋体" w:hint="default"/>
                <w:sz w:val="13"/>
                <w:szCs w:val="13"/>
              </w:rPr>
              <w:t>比例</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219"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674" w:type="dxa"/>
            <w:tcBorders>
              <w:top w:val="nil" w:sz="6" w:space="0" w:color="auto"/>
              <w:left w:val="nil" w:sz="6" w:space="0" w:color="auto"/>
              <w:bottom w:val="nil" w:sz="6" w:space="0" w:color="auto"/>
              <w:right w:val="nil" w:sz="6" w:space="0" w:color="auto"/>
            </w:tcBorders>
          </w:tcPr>
          <w:p>
            <w:pPr>
              <w:pStyle w:val="TableParagraph"/>
              <w:spacing w:line="422" w:lineRule="auto" w:before="64"/>
              <w:ind w:left="160" w:right="122"/>
              <w:jc w:val="left"/>
              <w:rPr>
                <w:rFonts w:ascii="宋体" w:hAnsi="宋体" w:cs="宋体" w:eastAsia="宋体" w:hint="default"/>
                <w:sz w:val="13"/>
                <w:szCs w:val="13"/>
              </w:rPr>
            </w:pPr>
            <w:r>
              <w:rPr>
                <w:rFonts w:ascii="宋体" w:hAnsi="宋体" w:cs="宋体" w:eastAsia="宋体" w:hint="default"/>
                <w:sz w:val="13"/>
                <w:szCs w:val="13"/>
              </w:rPr>
              <w:t>坏账准</w:t>
            </w:r>
            <w:r>
              <w:rPr>
                <w:rFonts w:ascii="宋体" w:hAnsi="宋体" w:cs="宋体" w:eastAsia="宋体" w:hint="default"/>
                <w:w w:val="99"/>
                <w:sz w:val="13"/>
                <w:szCs w:val="13"/>
              </w:rPr>
              <w:t> </w:t>
            </w:r>
            <w:r>
              <w:rPr>
                <w:rFonts w:ascii="宋体" w:hAnsi="宋体" w:cs="宋体" w:eastAsia="宋体" w:hint="default"/>
                <w:sz w:val="13"/>
                <w:szCs w:val="13"/>
              </w:rPr>
              <w:t>备比例</w:t>
            </w:r>
          </w:p>
        </w:tc>
      </w:tr>
      <w:tr>
        <w:trPr>
          <w:trHeight w:val="347" w:hRule="exact"/>
        </w:trPr>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70" w:right="0"/>
              <w:jc w:val="left"/>
              <w:rPr>
                <w:rFonts w:ascii="宋体" w:hAnsi="宋体" w:cs="宋体" w:eastAsia="宋体" w:hint="default"/>
                <w:sz w:val="13"/>
                <w:szCs w:val="13"/>
              </w:rPr>
            </w:pPr>
            <w:r>
              <w:rPr>
                <w:rFonts w:ascii="Calibri" w:hAnsi="Calibri" w:cs="Calibri" w:eastAsia="Calibri" w:hint="default"/>
                <w:sz w:val="13"/>
                <w:szCs w:val="13"/>
              </w:rPr>
              <w:t>3</w:t>
            </w:r>
            <w:r>
              <w:rPr>
                <w:rFonts w:ascii="Calibri" w:hAnsi="Calibri" w:cs="Calibri" w:eastAsia="Calibri" w:hint="default"/>
                <w:spacing w:val="1"/>
                <w:sz w:val="13"/>
                <w:szCs w:val="13"/>
              </w:rPr>
              <w:t> </w:t>
            </w:r>
            <w:r>
              <w:rPr>
                <w:rFonts w:ascii="宋体" w:hAnsi="宋体" w:cs="宋体" w:eastAsia="宋体" w:hint="default"/>
                <w:sz w:val="13"/>
                <w:szCs w:val="13"/>
              </w:rPr>
              <w:t>个月以内</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8"/>
              <w:jc w:val="right"/>
              <w:rPr>
                <w:rFonts w:ascii="Calibri" w:hAnsi="Calibri" w:cs="Calibri" w:eastAsia="Calibri" w:hint="default"/>
                <w:sz w:val="13"/>
                <w:szCs w:val="13"/>
              </w:rPr>
            </w:pPr>
            <w:r>
              <w:rPr>
                <w:rFonts w:ascii="Calibri"/>
                <w:spacing w:val="-1"/>
                <w:sz w:val="13"/>
              </w:rPr>
              <w:t>6,881,412.40</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6"/>
              <w:jc w:val="right"/>
              <w:rPr>
                <w:rFonts w:ascii="Calibri" w:hAnsi="Calibri" w:cs="Calibri" w:eastAsia="Calibri" w:hint="default"/>
                <w:sz w:val="13"/>
                <w:szCs w:val="13"/>
              </w:rPr>
            </w:pPr>
            <w:r>
              <w:rPr>
                <w:rFonts w:ascii="Calibri"/>
                <w:spacing w:val="-1"/>
                <w:sz w:val="13"/>
              </w:rPr>
              <w:t>44.54%</w:t>
            </w:r>
          </w:p>
        </w:tc>
        <w:tc>
          <w:tcPr>
            <w:tcW w:w="883"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Calibri" w:hAnsi="Calibri" w:cs="Calibri" w:eastAsia="Calibri" w:hint="default"/>
                <w:sz w:val="13"/>
                <w:szCs w:val="13"/>
              </w:rPr>
            </w:pPr>
            <w:r>
              <w:rPr>
                <w:rFonts w:ascii="Calibri"/>
                <w:spacing w:val="-1"/>
                <w:sz w:val="13"/>
              </w:rPr>
              <w:t>5,541,186.35</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9"/>
              <w:jc w:val="right"/>
              <w:rPr>
                <w:rFonts w:ascii="Calibri" w:hAnsi="Calibri" w:cs="Calibri" w:eastAsia="Calibri" w:hint="default"/>
                <w:sz w:val="13"/>
                <w:szCs w:val="13"/>
              </w:rPr>
            </w:pPr>
            <w:r>
              <w:rPr>
                <w:rFonts w:ascii="Calibri"/>
                <w:spacing w:val="-1"/>
                <w:sz w:val="13"/>
              </w:rPr>
              <w:t>46.63%</w:t>
            </w:r>
          </w:p>
        </w:tc>
        <w:tc>
          <w:tcPr>
            <w:tcW w:w="961"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r>
      <w:tr>
        <w:trPr>
          <w:trHeight w:val="322" w:hRule="exact"/>
        </w:trPr>
        <w:tc>
          <w:tcPr>
            <w:tcW w:w="91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70" w:right="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个月</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8"/>
              <w:jc w:val="right"/>
              <w:rPr>
                <w:rFonts w:ascii="Calibri" w:hAnsi="Calibri" w:cs="Calibri" w:eastAsia="Calibri" w:hint="default"/>
                <w:sz w:val="13"/>
                <w:szCs w:val="13"/>
              </w:rPr>
            </w:pPr>
            <w:r>
              <w:rPr>
                <w:rFonts w:ascii="Calibri"/>
                <w:spacing w:val="-1"/>
                <w:sz w:val="13"/>
              </w:rPr>
              <w:t>2,734,314.67</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17.69%</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49" w:right="0"/>
              <w:jc w:val="left"/>
              <w:rPr>
                <w:rFonts w:ascii="Calibri" w:hAnsi="Calibri" w:cs="Calibri" w:eastAsia="Calibri" w:hint="default"/>
                <w:sz w:val="13"/>
                <w:szCs w:val="13"/>
              </w:rPr>
            </w:pPr>
            <w:r>
              <w:rPr>
                <w:rFonts w:ascii="Calibri"/>
                <w:sz w:val="13"/>
              </w:rPr>
              <w:t>82,029.44</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3.00%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3"/>
                <w:szCs w:val="13"/>
              </w:rPr>
            </w:pPr>
            <w:r>
              <w:rPr>
                <w:rFonts w:ascii="Calibri"/>
                <w:spacing w:val="-1"/>
                <w:sz w:val="13"/>
              </w:rPr>
              <w:t>1,262,117.67</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10.62%</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3"/>
                <w:szCs w:val="13"/>
              </w:rPr>
            </w:pPr>
            <w:r>
              <w:rPr>
                <w:rFonts w:ascii="Calibri"/>
                <w:spacing w:val="-1"/>
                <w:sz w:val="13"/>
              </w:rPr>
              <w:t>37,863.53</w:t>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68"/>
              <w:jc w:val="right"/>
              <w:rPr>
                <w:rFonts w:ascii="Calibri" w:hAnsi="Calibri" w:cs="Calibri" w:eastAsia="Calibri" w:hint="default"/>
                <w:sz w:val="13"/>
                <w:szCs w:val="13"/>
              </w:rPr>
            </w:pPr>
            <w:r>
              <w:rPr>
                <w:rFonts w:ascii="Calibri"/>
                <w:spacing w:val="-1"/>
                <w:sz w:val="13"/>
              </w:rPr>
              <w:t>3.00%</w:t>
            </w:r>
          </w:p>
        </w:tc>
      </w:tr>
      <w:tr>
        <w:trPr>
          <w:trHeight w:val="322" w:hRule="exact"/>
        </w:trPr>
        <w:tc>
          <w:tcPr>
            <w:tcW w:w="91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70" w:right="0"/>
              <w:jc w:val="left"/>
              <w:rPr>
                <w:rFonts w:ascii="宋体" w:hAnsi="宋体" w:cs="宋体" w:eastAsia="宋体"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8"/>
              <w:jc w:val="right"/>
              <w:rPr>
                <w:rFonts w:ascii="Calibri" w:hAnsi="Calibri" w:cs="Calibri" w:eastAsia="Calibri" w:hint="default"/>
                <w:sz w:val="13"/>
                <w:szCs w:val="13"/>
              </w:rPr>
            </w:pPr>
            <w:r>
              <w:rPr>
                <w:rFonts w:ascii="Calibri"/>
                <w:spacing w:val="-1"/>
                <w:sz w:val="13"/>
              </w:rPr>
              <w:t>1,909,902.00</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12.36%</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49" w:right="0"/>
              <w:jc w:val="left"/>
              <w:rPr>
                <w:rFonts w:ascii="Calibri" w:hAnsi="Calibri" w:cs="Calibri" w:eastAsia="Calibri" w:hint="default"/>
                <w:sz w:val="13"/>
                <w:szCs w:val="13"/>
              </w:rPr>
            </w:pPr>
            <w:r>
              <w:rPr>
                <w:rFonts w:ascii="Calibri"/>
                <w:sz w:val="13"/>
              </w:rPr>
              <w:t>95,495.10</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5.00%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8"/>
              <w:jc w:val="right"/>
              <w:rPr>
                <w:rFonts w:ascii="Calibri" w:hAnsi="Calibri" w:cs="Calibri" w:eastAsia="Calibri" w:hint="default"/>
                <w:sz w:val="13"/>
                <w:szCs w:val="13"/>
              </w:rPr>
            </w:pPr>
            <w:r>
              <w:rPr>
                <w:rFonts w:ascii="Calibri"/>
                <w:spacing w:val="-1"/>
                <w:sz w:val="13"/>
              </w:rPr>
              <w:t>2,879,772.80</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24.24%</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59" w:right="0"/>
              <w:jc w:val="left"/>
              <w:rPr>
                <w:rFonts w:ascii="Calibri" w:hAnsi="Calibri" w:cs="Calibri" w:eastAsia="Calibri" w:hint="default"/>
                <w:sz w:val="13"/>
                <w:szCs w:val="13"/>
              </w:rPr>
            </w:pPr>
            <w:r>
              <w:rPr>
                <w:rFonts w:ascii="Calibri"/>
                <w:sz w:val="13"/>
              </w:rPr>
              <w:t>143,988.64</w:t>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68"/>
              <w:jc w:val="right"/>
              <w:rPr>
                <w:rFonts w:ascii="Calibri" w:hAnsi="Calibri" w:cs="Calibri" w:eastAsia="Calibri" w:hint="default"/>
                <w:sz w:val="13"/>
                <w:szCs w:val="13"/>
              </w:rPr>
            </w:pPr>
            <w:r>
              <w:rPr>
                <w:rFonts w:ascii="Calibri"/>
                <w:spacing w:val="-1"/>
                <w:sz w:val="13"/>
              </w:rPr>
              <w:t>5.00%</w:t>
            </w:r>
          </w:p>
        </w:tc>
      </w:tr>
      <w:tr>
        <w:trPr>
          <w:trHeight w:val="353" w:hRule="exact"/>
        </w:trPr>
        <w:tc>
          <w:tcPr>
            <w:tcW w:w="91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70" w:right="0"/>
              <w:jc w:val="left"/>
              <w:rPr>
                <w:rFonts w:ascii="宋体" w:hAnsi="宋体" w:cs="宋体" w:eastAsia="宋体"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8"/>
              <w:jc w:val="right"/>
              <w:rPr>
                <w:rFonts w:ascii="Calibri" w:hAnsi="Calibri" w:cs="Calibri" w:eastAsia="Calibri" w:hint="default"/>
                <w:sz w:val="13"/>
                <w:szCs w:val="13"/>
              </w:rPr>
            </w:pPr>
            <w:r>
              <w:rPr>
                <w:rFonts w:ascii="Calibri"/>
                <w:spacing w:val="-2"/>
                <w:sz w:val="13"/>
              </w:rPr>
              <w:t>2,376,972.70</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9"/>
              <w:jc w:val="right"/>
              <w:rPr>
                <w:rFonts w:ascii="Calibri" w:hAnsi="Calibri" w:cs="Calibri" w:eastAsia="Calibri" w:hint="default"/>
                <w:sz w:val="13"/>
                <w:szCs w:val="13"/>
              </w:rPr>
            </w:pPr>
            <w:r>
              <w:rPr>
                <w:rFonts w:ascii="Calibri"/>
                <w:spacing w:val="-1"/>
                <w:sz w:val="13"/>
              </w:rPr>
              <w:t>15.38%</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91" w:right="0"/>
              <w:jc w:val="left"/>
              <w:rPr>
                <w:rFonts w:ascii="Calibri" w:hAnsi="Calibri" w:cs="Calibri" w:eastAsia="Calibri" w:hint="default"/>
                <w:sz w:val="13"/>
                <w:szCs w:val="13"/>
              </w:rPr>
            </w:pPr>
            <w:r>
              <w:rPr>
                <w:rFonts w:ascii="Calibri"/>
                <w:sz w:val="13"/>
              </w:rPr>
              <w:t>237,697.27</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9"/>
              <w:jc w:val="right"/>
              <w:rPr>
                <w:rFonts w:ascii="Calibri" w:hAnsi="Calibri" w:cs="Calibri" w:eastAsia="Calibri" w:hint="default"/>
                <w:sz w:val="13"/>
                <w:szCs w:val="13"/>
              </w:rPr>
            </w:pPr>
            <w:r>
              <w:rPr>
                <w:rFonts w:ascii="Calibri"/>
                <w:spacing w:val="-1"/>
                <w:sz w:val="13"/>
              </w:rPr>
              <w:t>10.00%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7"/>
              <w:jc w:val="right"/>
              <w:rPr>
                <w:rFonts w:ascii="Calibri" w:hAnsi="Calibri" w:cs="Calibri" w:eastAsia="Calibri" w:hint="default"/>
                <w:sz w:val="13"/>
                <w:szCs w:val="13"/>
              </w:rPr>
            </w:pPr>
            <w:r>
              <w:rPr>
                <w:rFonts w:ascii="Calibri"/>
                <w:spacing w:val="-1"/>
                <w:sz w:val="13"/>
              </w:rPr>
              <w:t>1,695,458.60</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9"/>
              <w:jc w:val="right"/>
              <w:rPr>
                <w:rFonts w:ascii="Calibri" w:hAnsi="Calibri" w:cs="Calibri" w:eastAsia="Calibri" w:hint="default"/>
                <w:sz w:val="13"/>
                <w:szCs w:val="13"/>
              </w:rPr>
            </w:pPr>
            <w:r>
              <w:rPr>
                <w:rFonts w:ascii="Calibri"/>
                <w:spacing w:val="-2"/>
                <w:sz w:val="13"/>
              </w:rPr>
              <w:t>14.27%</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59" w:right="0"/>
              <w:jc w:val="left"/>
              <w:rPr>
                <w:rFonts w:ascii="Calibri" w:hAnsi="Calibri" w:cs="Calibri" w:eastAsia="Calibri" w:hint="default"/>
                <w:sz w:val="13"/>
                <w:szCs w:val="13"/>
              </w:rPr>
            </w:pPr>
            <w:r>
              <w:rPr>
                <w:rFonts w:ascii="Calibri"/>
                <w:sz w:val="13"/>
              </w:rPr>
              <w:t>169,545.86</w:t>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68"/>
              <w:jc w:val="right"/>
              <w:rPr>
                <w:rFonts w:ascii="Calibri" w:hAnsi="Calibri" w:cs="Calibri" w:eastAsia="Calibri" w:hint="default"/>
                <w:sz w:val="13"/>
                <w:szCs w:val="13"/>
              </w:rPr>
            </w:pPr>
            <w:r>
              <w:rPr>
                <w:rFonts w:ascii="Calibri"/>
                <w:spacing w:val="-1"/>
                <w:sz w:val="13"/>
              </w:rPr>
              <w:t>10.00%</w:t>
            </w:r>
          </w:p>
        </w:tc>
      </w:tr>
      <w:tr>
        <w:trPr>
          <w:trHeight w:val="248" w:hRule="exact"/>
        </w:trPr>
        <w:tc>
          <w:tcPr>
            <w:tcW w:w="915"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70" w:right="0"/>
              <w:jc w:val="left"/>
              <w:rPr>
                <w:rFonts w:ascii="宋体" w:hAnsi="宋体" w:cs="宋体" w:eastAsia="宋体"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108"/>
              <w:jc w:val="right"/>
              <w:rPr>
                <w:rFonts w:ascii="Calibri" w:hAnsi="Calibri" w:cs="Calibri" w:eastAsia="Calibri" w:hint="default"/>
                <w:sz w:val="13"/>
                <w:szCs w:val="13"/>
              </w:rPr>
            </w:pPr>
            <w:r>
              <w:rPr>
                <w:rFonts w:ascii="Calibri"/>
                <w:spacing w:val="-1"/>
                <w:sz w:val="13"/>
              </w:rPr>
              <w:t>1,096,128.70</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9"/>
              <w:jc w:val="right"/>
              <w:rPr>
                <w:rFonts w:ascii="Calibri" w:hAnsi="Calibri" w:cs="Calibri" w:eastAsia="Calibri" w:hint="default"/>
                <w:sz w:val="13"/>
                <w:szCs w:val="13"/>
              </w:rPr>
            </w:pPr>
            <w:r>
              <w:rPr>
                <w:rFonts w:ascii="Calibri"/>
                <w:spacing w:val="-1"/>
                <w:sz w:val="13"/>
              </w:rPr>
              <w:t>7.09%</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46"/>
              <w:ind w:left="187" w:right="0"/>
              <w:jc w:val="left"/>
              <w:rPr>
                <w:rFonts w:ascii="Calibri" w:hAnsi="Calibri" w:cs="Calibri" w:eastAsia="Calibri" w:hint="default"/>
                <w:sz w:val="13"/>
                <w:szCs w:val="13"/>
              </w:rPr>
            </w:pPr>
            <w:r>
              <w:rPr>
                <w:rFonts w:ascii="Calibri"/>
                <w:sz w:val="13"/>
              </w:rPr>
              <w:t>219,225.74</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9"/>
              <w:jc w:val="right"/>
              <w:rPr>
                <w:rFonts w:ascii="Calibri" w:hAnsi="Calibri" w:cs="Calibri" w:eastAsia="Calibri" w:hint="default"/>
                <w:sz w:val="13"/>
                <w:szCs w:val="13"/>
              </w:rPr>
            </w:pPr>
            <w:r>
              <w:rPr>
                <w:rFonts w:ascii="Calibri"/>
                <w:spacing w:val="-1"/>
                <w:sz w:val="13"/>
              </w:rPr>
              <w:t>20.00%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right"/>
              <w:rPr>
                <w:rFonts w:ascii="Calibri" w:hAnsi="Calibri" w:cs="Calibri" w:eastAsia="Calibri" w:hint="default"/>
                <w:sz w:val="13"/>
                <w:szCs w:val="13"/>
              </w:rPr>
            </w:pPr>
            <w:r>
              <w:rPr>
                <w:rFonts w:ascii="Calibri"/>
                <w:spacing w:val="-1"/>
                <w:sz w:val="13"/>
              </w:rPr>
              <w:t>378,694.00</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9"/>
              <w:jc w:val="right"/>
              <w:rPr>
                <w:rFonts w:ascii="Calibri" w:hAnsi="Calibri" w:cs="Calibri" w:eastAsia="Calibri" w:hint="default"/>
                <w:sz w:val="13"/>
                <w:szCs w:val="13"/>
              </w:rPr>
            </w:pPr>
            <w:r>
              <w:rPr>
                <w:rFonts w:ascii="Calibri"/>
                <w:spacing w:val="-1"/>
                <w:sz w:val="13"/>
              </w:rPr>
              <w:t>3.19%</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7"/>
              <w:jc w:val="right"/>
              <w:rPr>
                <w:rFonts w:ascii="Calibri" w:hAnsi="Calibri" w:cs="Calibri" w:eastAsia="Calibri" w:hint="default"/>
                <w:sz w:val="13"/>
                <w:szCs w:val="13"/>
              </w:rPr>
            </w:pPr>
            <w:r>
              <w:rPr>
                <w:rFonts w:ascii="Calibri"/>
                <w:spacing w:val="-1"/>
                <w:sz w:val="13"/>
              </w:rPr>
              <w:t>75,738.80</w:t>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68"/>
              <w:jc w:val="right"/>
              <w:rPr>
                <w:rFonts w:ascii="Calibri" w:hAnsi="Calibri" w:cs="Calibri" w:eastAsia="Calibri" w:hint="default"/>
                <w:sz w:val="13"/>
                <w:szCs w:val="13"/>
              </w:rPr>
            </w:pPr>
            <w:r>
              <w:rPr>
                <w:rFonts w:ascii="Calibri"/>
                <w:spacing w:val="-1"/>
                <w:sz w:val="13"/>
              </w:rPr>
              <w:t>20.00%</w:t>
            </w:r>
          </w:p>
        </w:tc>
      </w:tr>
      <w:tr>
        <w:trPr>
          <w:trHeight w:val="45" w:hRule="exact"/>
        </w:trPr>
        <w:tc>
          <w:tcPr>
            <w:tcW w:w="915"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961"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r>
      <w:tr>
        <w:trPr>
          <w:trHeight w:val="277" w:hRule="exact"/>
        </w:trPr>
        <w:tc>
          <w:tcPr>
            <w:tcW w:w="91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70" w:right="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8"/>
              <w:jc w:val="right"/>
              <w:rPr>
                <w:rFonts w:ascii="Calibri" w:hAnsi="Calibri" w:cs="Calibri" w:eastAsia="Calibri" w:hint="default"/>
                <w:sz w:val="13"/>
                <w:szCs w:val="13"/>
              </w:rPr>
            </w:pPr>
            <w:r>
              <w:rPr>
                <w:rFonts w:ascii="Calibri"/>
                <w:spacing w:val="-1"/>
                <w:sz w:val="13"/>
              </w:rPr>
              <w:t>378,694.00</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2.45%</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84" w:right="0"/>
              <w:jc w:val="left"/>
              <w:rPr>
                <w:rFonts w:ascii="Calibri" w:hAnsi="Calibri" w:cs="Calibri" w:eastAsia="Calibri" w:hint="default"/>
                <w:sz w:val="13"/>
                <w:szCs w:val="13"/>
              </w:rPr>
            </w:pPr>
            <w:r>
              <w:rPr>
                <w:rFonts w:ascii="Calibri"/>
                <w:sz w:val="13"/>
              </w:rPr>
              <w:t>189,347.00</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50.00%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3"/>
                <w:szCs w:val="13"/>
              </w:rPr>
            </w:pPr>
            <w:r>
              <w:rPr>
                <w:rFonts w:ascii="Calibri"/>
                <w:spacing w:val="-1"/>
                <w:sz w:val="13"/>
              </w:rPr>
              <w:t>63,200.00</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3"/>
                <w:szCs w:val="13"/>
              </w:rPr>
            </w:pPr>
            <w:r>
              <w:rPr>
                <w:rFonts w:ascii="Calibri"/>
                <w:spacing w:val="-1"/>
                <w:sz w:val="13"/>
              </w:rPr>
              <w:t>0.53%</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3"/>
                <w:szCs w:val="13"/>
              </w:rPr>
            </w:pPr>
            <w:r>
              <w:rPr>
                <w:rFonts w:ascii="Calibri"/>
                <w:spacing w:val="-1"/>
                <w:sz w:val="13"/>
              </w:rPr>
              <w:t>31,600.00</w:t>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68"/>
              <w:jc w:val="right"/>
              <w:rPr>
                <w:rFonts w:ascii="Calibri" w:hAnsi="Calibri" w:cs="Calibri" w:eastAsia="Calibri" w:hint="default"/>
                <w:sz w:val="13"/>
                <w:szCs w:val="13"/>
              </w:rPr>
            </w:pPr>
            <w:r>
              <w:rPr>
                <w:rFonts w:ascii="Calibri"/>
                <w:spacing w:val="-1"/>
                <w:sz w:val="13"/>
              </w:rPr>
              <w:t>50.00%</w:t>
            </w:r>
          </w:p>
        </w:tc>
      </w:tr>
      <w:tr>
        <w:trPr>
          <w:trHeight w:val="44" w:hRule="exact"/>
        </w:trPr>
        <w:tc>
          <w:tcPr>
            <w:tcW w:w="915"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883" w:type="dxa"/>
            <w:tcBorders>
              <w:top w:val="nil" w:sz="6" w:space="0" w:color="auto"/>
              <w:left w:val="nil" w:sz="6" w:space="0" w:color="auto"/>
              <w:bottom w:val="nil" w:sz="6" w:space="0" w:color="auto"/>
              <w:right w:val="nil" w:sz="6" w:space="0" w:color="auto"/>
            </w:tcBorders>
          </w:tcPr>
          <w:p>
            <w:pPr/>
          </w:p>
        </w:tc>
        <w:tc>
          <w:tcPr>
            <w:tcW w:w="706"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961"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r>
      <w:tr>
        <w:trPr>
          <w:trHeight w:val="322" w:hRule="exact"/>
        </w:trPr>
        <w:tc>
          <w:tcPr>
            <w:tcW w:w="91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70" w:right="0"/>
              <w:jc w:val="left"/>
              <w:rPr>
                <w:rFonts w:ascii="宋体" w:hAnsi="宋体" w:cs="宋体" w:eastAsia="宋体"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8"/>
              <w:jc w:val="right"/>
              <w:rPr>
                <w:rFonts w:ascii="Calibri" w:hAnsi="Calibri" w:cs="Calibri" w:eastAsia="Calibri" w:hint="default"/>
                <w:sz w:val="13"/>
                <w:szCs w:val="13"/>
              </w:rPr>
            </w:pPr>
            <w:r>
              <w:rPr>
                <w:rFonts w:ascii="Calibri"/>
                <w:spacing w:val="-1"/>
                <w:sz w:val="13"/>
              </w:rPr>
              <w:t>75,200.00</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0.49%</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49" w:right="0"/>
              <w:jc w:val="left"/>
              <w:rPr>
                <w:rFonts w:ascii="Calibri" w:hAnsi="Calibri" w:cs="Calibri" w:eastAsia="Calibri" w:hint="default"/>
                <w:sz w:val="13"/>
                <w:szCs w:val="13"/>
              </w:rPr>
            </w:pPr>
            <w:r>
              <w:rPr>
                <w:rFonts w:ascii="Calibri"/>
                <w:sz w:val="13"/>
              </w:rPr>
              <w:t>75,200.00</w:t>
            </w:r>
          </w:p>
        </w:tc>
        <w:tc>
          <w:tcPr>
            <w:tcW w:w="70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11"/>
              <w:jc w:val="right"/>
              <w:rPr>
                <w:rFonts w:ascii="Calibri" w:hAnsi="Calibri" w:cs="Calibri" w:eastAsia="Calibri" w:hint="default"/>
                <w:sz w:val="13"/>
                <w:szCs w:val="13"/>
              </w:rPr>
            </w:pPr>
            <w:r>
              <w:rPr>
                <w:rFonts w:ascii="Calibri"/>
                <w:spacing w:val="-1"/>
                <w:sz w:val="13"/>
              </w:rPr>
              <w:t>100.00%</w:t>
            </w: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3"/>
                <w:szCs w:val="13"/>
              </w:rPr>
            </w:pPr>
            <w:r>
              <w:rPr>
                <w:rFonts w:ascii="Calibri"/>
                <w:spacing w:val="-1"/>
                <w:sz w:val="13"/>
              </w:rPr>
              <w:t>62,000.00</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3"/>
                <w:szCs w:val="13"/>
              </w:rPr>
            </w:pPr>
            <w:r>
              <w:rPr>
                <w:rFonts w:ascii="Calibri"/>
                <w:spacing w:val="-1"/>
                <w:sz w:val="13"/>
              </w:rPr>
              <w:t>0.52%</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Calibri" w:hAnsi="Calibri" w:cs="Calibri" w:eastAsia="Calibri" w:hint="default"/>
                <w:sz w:val="13"/>
                <w:szCs w:val="13"/>
              </w:rPr>
            </w:pPr>
            <w:r>
              <w:rPr>
                <w:rFonts w:ascii="Calibri"/>
                <w:spacing w:val="-1"/>
                <w:sz w:val="13"/>
              </w:rPr>
              <w:t>62,000.00</w:t>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68"/>
              <w:jc w:val="right"/>
              <w:rPr>
                <w:rFonts w:ascii="Calibri" w:hAnsi="Calibri" w:cs="Calibri" w:eastAsia="Calibri" w:hint="default"/>
                <w:sz w:val="13"/>
                <w:szCs w:val="13"/>
              </w:rPr>
            </w:pPr>
            <w:r>
              <w:rPr>
                <w:rFonts w:ascii="Calibri"/>
                <w:spacing w:val="-1"/>
                <w:sz w:val="13"/>
              </w:rPr>
              <w:t>100.00%</w:t>
            </w:r>
          </w:p>
        </w:tc>
      </w:tr>
      <w:tr>
        <w:trPr>
          <w:trHeight w:val="329" w:hRule="exact"/>
        </w:trPr>
        <w:tc>
          <w:tcPr>
            <w:tcW w:w="91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right="245"/>
              <w:jc w:val="right"/>
              <w:rPr>
                <w:rFonts w:ascii="宋体" w:hAnsi="宋体" w:cs="宋体" w:eastAsia="宋体" w:hint="default"/>
                <w:sz w:val="13"/>
                <w:szCs w:val="13"/>
              </w:rPr>
            </w:pPr>
            <w:r>
              <w:rPr>
                <w:rFonts w:ascii="宋体" w:hAnsi="宋体" w:cs="宋体" w:eastAsia="宋体" w:hint="default"/>
                <w:sz w:val="13"/>
                <w:szCs w:val="13"/>
              </w:rPr>
              <w:t>合 </w:t>
            </w:r>
            <w:r>
              <w:rPr>
                <w:rFonts w:ascii="宋体" w:hAnsi="宋体" w:cs="宋体" w:eastAsia="宋体" w:hint="default"/>
                <w:spacing w:val="63"/>
                <w:sz w:val="13"/>
                <w:szCs w:val="13"/>
              </w:rPr>
              <w:t> </w:t>
            </w:r>
            <w:r>
              <w:rPr>
                <w:rFonts w:ascii="宋体" w:hAnsi="宋体" w:cs="宋体" w:eastAsia="宋体" w:hint="default"/>
                <w:sz w:val="13"/>
                <w:szCs w:val="13"/>
              </w:rPr>
              <w:t>计</w:t>
            </w: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8"/>
              <w:jc w:val="right"/>
              <w:rPr>
                <w:rFonts w:ascii="Calibri" w:hAnsi="Calibri" w:cs="Calibri" w:eastAsia="Calibri" w:hint="default"/>
                <w:sz w:val="13"/>
                <w:szCs w:val="13"/>
              </w:rPr>
            </w:pPr>
            <w:r>
              <w:rPr>
                <w:rFonts w:ascii="Calibri"/>
                <w:spacing w:val="-1"/>
                <w:sz w:val="13"/>
              </w:rPr>
              <w:t>15,452,624.47</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100.00%</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82" w:right="0"/>
              <w:jc w:val="left"/>
              <w:rPr>
                <w:rFonts w:ascii="Calibri" w:hAnsi="Calibri" w:cs="Calibri" w:eastAsia="Calibri" w:hint="default"/>
                <w:sz w:val="13"/>
                <w:szCs w:val="13"/>
              </w:rPr>
            </w:pPr>
            <w:r>
              <w:rPr>
                <w:rFonts w:ascii="Calibri"/>
                <w:sz w:val="13"/>
              </w:rPr>
              <w:t>898,994.55</w:t>
            </w:r>
          </w:p>
        </w:tc>
        <w:tc>
          <w:tcPr>
            <w:tcW w:w="706" w:type="dxa"/>
            <w:tcBorders>
              <w:top w:val="nil" w:sz="6" w:space="0" w:color="auto"/>
              <w:left w:val="nil" w:sz="6" w:space="0" w:color="auto"/>
              <w:bottom w:val="nil" w:sz="6" w:space="0" w:color="auto"/>
              <w:right w:val="nil" w:sz="6" w:space="0" w:color="auto"/>
            </w:tcBorders>
          </w:tcPr>
          <w:p>
            <w:pPr/>
          </w:p>
        </w:tc>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8"/>
              <w:jc w:val="right"/>
              <w:rPr>
                <w:rFonts w:ascii="Calibri" w:hAnsi="Calibri" w:cs="Calibri" w:eastAsia="Calibri" w:hint="default"/>
                <w:sz w:val="13"/>
                <w:szCs w:val="13"/>
              </w:rPr>
            </w:pPr>
            <w:r>
              <w:rPr>
                <w:rFonts w:ascii="Calibri"/>
                <w:spacing w:val="-1"/>
                <w:sz w:val="13"/>
              </w:rPr>
              <w:t>11,882,429.42</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9"/>
              <w:jc w:val="right"/>
              <w:rPr>
                <w:rFonts w:ascii="Calibri" w:hAnsi="Calibri" w:cs="Calibri" w:eastAsia="Calibri" w:hint="default"/>
                <w:sz w:val="13"/>
                <w:szCs w:val="13"/>
              </w:rPr>
            </w:pPr>
            <w:r>
              <w:rPr>
                <w:rFonts w:ascii="Calibri"/>
                <w:spacing w:val="-1"/>
                <w:sz w:val="13"/>
              </w:rPr>
              <w:t>100.00%</w:t>
            </w:r>
          </w:p>
        </w:tc>
        <w:tc>
          <w:tcPr>
            <w:tcW w:w="96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62" w:right="0"/>
              <w:jc w:val="left"/>
              <w:rPr>
                <w:rFonts w:ascii="Calibri" w:hAnsi="Calibri" w:cs="Calibri" w:eastAsia="Calibri" w:hint="default"/>
                <w:sz w:val="13"/>
                <w:szCs w:val="13"/>
              </w:rPr>
            </w:pPr>
            <w:r>
              <w:rPr>
                <w:rFonts w:ascii="Calibri"/>
                <w:sz w:val="13"/>
              </w:rPr>
              <w:t>520,736.83</w:t>
            </w:r>
          </w:p>
        </w:tc>
        <w:tc>
          <w:tcPr>
            <w:tcW w:w="674"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spacing w:before="36"/>
        <w:ind w:left="2518" w:right="1679" w:firstLine="0"/>
        <w:jc w:val="left"/>
        <w:rPr>
          <w:rFonts w:ascii="宋体" w:hAnsi="宋体" w:cs="宋体" w:eastAsia="宋体" w:hint="default"/>
          <w:sz w:val="21"/>
          <w:szCs w:val="21"/>
        </w:rPr>
      </w:pPr>
      <w:r>
        <w:rPr/>
        <w:pict>
          <v:shape style="position:absolute;margin-left:308.450012pt;margin-top:38.663662pt;width:.48001pt;height:.12pt;mso-position-horizontal-relative:page;mso-position-vertical-relative:paragraph;z-index:-1125880" type="#_x0000_t75" stroked="false">
            <v:imagedata r:id="rId779" o:title=""/>
          </v:shape>
        </w:pict>
      </w:r>
      <w:r>
        <w:rPr/>
        <w:pict>
          <v:shape style="position:absolute;margin-left:367.029999pt;margin-top:38.663662pt;width:.47998pt;height:.12pt;mso-position-horizontal-relative:page;mso-position-vertical-relative:paragraph;z-index:-1125856" type="#_x0000_t75" stroked="false">
            <v:imagedata r:id="rId779" o:title=""/>
          </v:shape>
        </w:pict>
      </w:r>
      <w:r>
        <w:rPr/>
        <w:pict>
          <v:shape style="position:absolute;margin-left:423.790009pt;margin-top:38.663662pt;width:.48001pt;height:.12pt;mso-position-horizontal-relative:page;mso-position-vertical-relative:paragraph;z-index:-1125832" type="#_x0000_t75" stroked="false">
            <v:imagedata r:id="rId779" o:title=""/>
          </v:shape>
        </w:pict>
      </w:r>
      <w:r>
        <w:rPr/>
        <w:pict>
          <v:shape style="position:absolute;margin-left:472.660004pt;margin-top:38.663662pt;width:.47998pt;height:.12pt;mso-position-horizontal-relative:page;mso-position-vertical-relative:paragraph;z-index:-1125808" type="#_x0000_t75" stroked="false">
            <v:imagedata r:id="rId779" o:title=""/>
          </v:shape>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、组合</w:t>
      </w:r>
      <w:r>
        <w:rPr>
          <w:rFonts w:ascii="宋体" w:hAnsi="宋体" w:cs="宋体" w:eastAsia="宋体" w:hint="default"/>
          <w:b/>
          <w:bCs/>
          <w:spacing w:val="-54"/>
          <w:sz w:val="21"/>
          <w:szCs w:val="21"/>
        </w:rPr>
        <w:t> </w:t>
      </w:r>
      <w:r>
        <w:rPr>
          <w:rFonts w:ascii="宋体" w:hAnsi="宋体" w:cs="宋体" w:eastAsia="宋体" w:hint="default"/>
          <w:b/>
          <w:bCs/>
          <w:sz w:val="21"/>
          <w:szCs w:val="21"/>
        </w:rPr>
        <w:t>2</w:t>
      </w:r>
      <w:r>
        <w:rPr>
          <w:rFonts w:ascii="宋体" w:hAnsi="宋体" w:cs="宋体" w:eastAsia="宋体" w:hint="default"/>
          <w:b/>
          <w:bCs/>
          <w:spacing w:val="-54"/>
          <w:sz w:val="21"/>
          <w:szCs w:val="21"/>
        </w:rPr>
        <w:t> </w:t>
      </w:r>
      <w:r>
        <w:rPr>
          <w:rFonts w:ascii="宋体" w:hAnsi="宋体" w:cs="宋体" w:eastAsia="宋体" w:hint="default"/>
          <w:b/>
          <w:bCs/>
          <w:sz w:val="21"/>
          <w:szCs w:val="21"/>
        </w:rPr>
        <w:t>中，不计提坏账准备的其他应收款：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2937" w:type="dxa"/>
        <w:tblLayout w:type="fixed"/>
        <w:tblCellMar>
          <w:top w:w="0" w:type="dxa"/>
          <w:left w:w="0" w:type="dxa"/>
          <w:bottom w:w="0" w:type="dxa"/>
          <w:right w:w="0" w:type="dxa"/>
        </w:tblCellMar>
        <w:tblLook w:val="01E0"/>
      </w:tblPr>
      <w:tblGrid>
        <w:gridCol w:w="3236"/>
        <w:gridCol w:w="1172"/>
        <w:gridCol w:w="1135"/>
        <w:gridCol w:w="977"/>
        <w:gridCol w:w="991"/>
      </w:tblGrid>
      <w:tr>
        <w:trPr>
          <w:trHeight w:val="977" w:hRule="exact"/>
        </w:trPr>
        <w:tc>
          <w:tcPr>
            <w:tcW w:w="3236"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994"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17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977"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91" w:type="dxa"/>
            <w:vMerge w:val="restart"/>
            <w:tcBorders>
              <w:top w:val="single" w:sz="12" w:space="0" w:color="000000"/>
              <w:left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540" w:lineRule="auto"/>
              <w:ind w:left="218" w:right="227"/>
              <w:jc w:val="left"/>
              <w:rPr>
                <w:rFonts w:ascii="宋体" w:hAnsi="宋体" w:cs="宋体" w:eastAsia="宋体" w:hint="default"/>
                <w:sz w:val="18"/>
                <w:szCs w:val="18"/>
              </w:rPr>
            </w:pPr>
            <w:r>
              <w:rPr>
                <w:rFonts w:ascii="宋体" w:hAnsi="宋体" w:cs="宋体" w:eastAsia="宋体" w:hint="default"/>
                <w:sz w:val="18"/>
                <w:szCs w:val="18"/>
              </w:rPr>
              <w:t>坏账准 备金额</w:t>
            </w:r>
          </w:p>
        </w:tc>
      </w:tr>
      <w:tr>
        <w:trPr>
          <w:trHeight w:val="495" w:hRule="exact"/>
        </w:trPr>
        <w:tc>
          <w:tcPr>
            <w:tcW w:w="3236"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中国民生银行上海分行陆家嘴支行</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99"/>
              <w:jc w:val="right"/>
              <w:rPr>
                <w:rFonts w:ascii="Calibri" w:hAnsi="Calibri" w:cs="Calibri" w:eastAsia="Calibri" w:hint="default"/>
                <w:sz w:val="18"/>
                <w:szCs w:val="18"/>
              </w:rPr>
            </w:pPr>
            <w:r>
              <w:rPr>
                <w:rFonts w:ascii="Calibri"/>
                <w:sz w:val="18"/>
              </w:rPr>
              <w:t>1,688,125.96</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right="103"/>
              <w:jc w:val="right"/>
              <w:rPr>
                <w:rFonts w:ascii="宋体" w:hAnsi="宋体" w:cs="宋体" w:eastAsia="宋体" w:hint="default"/>
                <w:sz w:val="18"/>
                <w:szCs w:val="18"/>
              </w:rPr>
            </w:pPr>
            <w:r>
              <w:rPr>
                <w:rFonts w:ascii="宋体" w:hAnsi="宋体" w:cs="宋体" w:eastAsia="宋体" w:hint="default"/>
                <w:sz w:val="18"/>
                <w:szCs w:val="18"/>
              </w:rPr>
              <w:t>银行保函</w:t>
            </w:r>
          </w:p>
        </w:tc>
        <w:tc>
          <w:tcPr>
            <w:tcW w:w="977" w:type="dxa"/>
            <w:vMerge/>
            <w:tcBorders>
              <w:left w:val="single" w:sz="4" w:space="0" w:color="000000"/>
              <w:right w:val="single" w:sz="4" w:space="0" w:color="000000"/>
            </w:tcBorders>
          </w:tcPr>
          <w:p>
            <w:pPr/>
          </w:p>
        </w:tc>
        <w:tc>
          <w:tcPr>
            <w:tcW w:w="991" w:type="dxa"/>
            <w:vMerge/>
            <w:tcBorders>
              <w:left w:val="single" w:sz="4" w:space="0" w:color="000000"/>
              <w:right w:val="nil" w:sz="6" w:space="0" w:color="auto"/>
            </w:tcBorders>
          </w:tcPr>
          <w:p>
            <w:pPr/>
          </w:p>
        </w:tc>
      </w:tr>
      <w:tr>
        <w:trPr>
          <w:trHeight w:val="388" w:hRule="exact"/>
        </w:trPr>
        <w:tc>
          <w:tcPr>
            <w:tcW w:w="3236"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中国银行闸北支行</w:t>
            </w:r>
          </w:p>
        </w:tc>
        <w:tc>
          <w:tcPr>
            <w:tcW w:w="11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98"/>
              <w:jc w:val="right"/>
              <w:rPr>
                <w:rFonts w:ascii="Calibri" w:hAnsi="Calibri" w:cs="Calibri" w:eastAsia="Calibri" w:hint="default"/>
                <w:sz w:val="18"/>
                <w:szCs w:val="18"/>
              </w:rPr>
            </w:pPr>
            <w:r>
              <w:rPr>
                <w:rFonts w:ascii="Calibri"/>
                <w:spacing w:val="-1"/>
                <w:sz w:val="18"/>
              </w:rPr>
              <w:t>397,555.00</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right="103"/>
              <w:jc w:val="right"/>
              <w:rPr>
                <w:rFonts w:ascii="宋体" w:hAnsi="宋体" w:cs="宋体" w:eastAsia="宋体" w:hint="default"/>
                <w:sz w:val="18"/>
                <w:szCs w:val="18"/>
              </w:rPr>
            </w:pPr>
            <w:r>
              <w:rPr>
                <w:rFonts w:ascii="宋体" w:hAnsi="宋体" w:cs="宋体" w:eastAsia="宋体" w:hint="default"/>
                <w:sz w:val="18"/>
                <w:szCs w:val="18"/>
              </w:rPr>
              <w:t>银行保函</w:t>
            </w:r>
          </w:p>
        </w:tc>
        <w:tc>
          <w:tcPr>
            <w:tcW w:w="977" w:type="dxa"/>
            <w:vMerge/>
            <w:tcBorders>
              <w:left w:val="single" w:sz="4" w:space="0" w:color="000000"/>
              <w:bottom w:val="single" w:sz="12" w:space="0" w:color="000000"/>
              <w:right w:val="single" w:sz="4" w:space="0" w:color="000000"/>
            </w:tcBorders>
          </w:tcPr>
          <w:p>
            <w:pPr/>
          </w:p>
        </w:tc>
        <w:tc>
          <w:tcPr>
            <w:tcW w:w="991"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2518" w:right="1679" w:firstLine="0"/>
        <w:jc w:val="left"/>
        <w:rPr>
          <w:rFonts w:ascii="宋体" w:hAnsi="宋体" w:cs="宋体" w:eastAsia="宋体" w:hint="default"/>
          <w:sz w:val="21"/>
          <w:szCs w:val="21"/>
        </w:rPr>
      </w:pPr>
      <w:r>
        <w:rPr/>
        <w:pict>
          <v:group style="position:absolute;margin-left:147.619995pt;margin-top:-67.796310pt;width:374.85pt;height:5.4pt;mso-position-horizontal-relative:page;mso-position-vertical-relative:paragraph;z-index:-1125784" coordorigin="2952,-1356" coordsize="7497,108">
            <v:shape style="position:absolute;left:2952;top:-1356;width:3236;height:108" type="#_x0000_t75" stroked="false">
              <v:imagedata r:id="rId780" o:title=""/>
            </v:shape>
            <v:shape style="position:absolute;left:6164;top:-1260;width:1186;height:12" type="#_x0000_t75" stroked="false">
              <v:imagedata r:id="rId781" o:title=""/>
            </v:shape>
            <v:shape style="position:absolute;left:7336;top:-1260;width:1150;height:12" type="#_x0000_t75" stroked="false">
              <v:imagedata r:id="rId782" o:title=""/>
            </v:shape>
            <v:shape style="position:absolute;left:8471;top:-1260;width:992;height:12" type="#_x0000_t75" stroked="false">
              <v:imagedata r:id="rId783" o:title=""/>
            </v:shape>
            <v:shape style="position:absolute;left:9448;top:-1258;width:1001;height:10" type="#_x0000_t75" stroked="false">
              <v:imagedata r:id="rId784" o:title=""/>
            </v:shape>
            <w10:wrap type="none"/>
          </v:group>
        </w:pict>
      </w:r>
      <w:r>
        <w:rPr/>
        <w:pict>
          <v:group style="position:absolute;margin-left:147.619995pt;margin-top:-43.656334pt;width:374.85pt;height:.5pt;mso-position-horizontal-relative:page;mso-position-vertical-relative:paragraph;z-index:-1125760" coordorigin="2952,-873" coordsize="7497,10">
            <v:shape style="position:absolute;left:2952;top:-873;width:3217;height:10" type="#_x0000_t75" stroked="false">
              <v:imagedata r:id="rId750" o:title=""/>
            </v:shape>
            <v:shape style="position:absolute;left:6164;top:-873;width:1176;height:10" type="#_x0000_t75" stroked="false">
              <v:imagedata r:id="rId390" o:title=""/>
            </v:shape>
            <v:shape style="position:absolute;left:7336;top:-873;width:1140;height:10" type="#_x0000_t75" stroked="false">
              <v:imagedata r:id="rId785" o:title=""/>
            </v:shape>
            <v:shape style="position:absolute;left:8471;top:-873;width:982;height:10" type="#_x0000_t75" stroked="false">
              <v:imagedata r:id="rId786" o:title=""/>
            </v:shape>
            <v:shape style="position:absolute;left:9448;top:-873;width:1001;height:10" type="#_x0000_t75" stroked="false">
              <v:imagedata r:id="rId784" o:title=""/>
            </v:shape>
            <w10:wrap type="none"/>
          </v:group>
        </w:pict>
      </w:r>
      <w:r>
        <w:rPr/>
        <w:pict>
          <v:shape style="position:absolute;margin-left:308.570007pt;margin-top:38.543617pt;width:.47977pt;height:.12pt;mso-position-horizontal-relative:page;mso-position-vertical-relative:paragraph;z-index:-1125736" type="#_x0000_t75" stroked="false">
            <v:imagedata r:id="rId787" o:title=""/>
          </v:shape>
        </w:pict>
      </w:r>
      <w:r>
        <w:rPr/>
        <w:pict>
          <v:shape style="position:absolute;margin-left:380.470001pt;margin-top:38.543617pt;width:.47977pt;height:.12pt;mso-position-horizontal-relative:page;mso-position-vertical-relative:paragraph;z-index:-1125712" type="#_x0000_t75" stroked="false">
            <v:imagedata r:id="rId787" o:title=""/>
          </v:shape>
        </w:pict>
      </w:r>
      <w:r>
        <w:rPr/>
        <w:pict>
          <v:shape style="position:absolute;margin-left:437.230011pt;margin-top:38.543617pt;width:.47977pt;height:.12pt;mso-position-horizontal-relative:page;mso-position-vertical-relative:paragraph;z-index:-1125688" type="#_x0000_t75" stroked="false">
            <v:imagedata r:id="rId787" o:title=""/>
          </v:shape>
        </w:pict>
      </w:r>
      <w:r>
        <w:rPr/>
        <w:pict>
          <v:shape style="position:absolute;margin-left:479.73999pt;margin-top:38.543617pt;width:.47977pt;height:.12pt;mso-position-horizontal-relative:page;mso-position-vertical-relative:paragraph;z-index:-1125664" type="#_x0000_t75" stroked="false">
            <v:imagedata r:id="rId787" o:title=""/>
          </v:shape>
        </w:pict>
      </w:r>
      <w:r>
        <w:rPr/>
        <w:pict>
          <v:group style="position:absolute;margin-left:147.619995pt;margin-top:86.663719pt;width:373.9pt;height:5.55pt;mso-position-horizontal-relative:page;mso-position-vertical-relative:paragraph;z-index:-1125640" coordorigin="2952,1733" coordsize="7478,111">
            <v:shape style="position:absolute;left:2952;top:1733;width:3238;height:110" type="#_x0000_t75" stroked="false">
              <v:imagedata r:id="rId788" o:title=""/>
            </v:shape>
            <v:shape style="position:absolute;left:6167;top:1829;width:1452;height:14" type="#_x0000_t75" stroked="false">
              <v:imagedata r:id="rId789" o:title=""/>
            </v:shape>
            <v:shape style="position:absolute;left:7605;top:1829;width:1150;height:14" type="#_x0000_t75" stroked="false">
              <v:imagedata r:id="rId790" o:title=""/>
            </v:shape>
            <v:shape style="position:absolute;left:8740;top:1829;width:865;height:14" type="#_x0000_t75" stroked="false">
              <v:imagedata r:id="rId791" o:title=""/>
            </v:shape>
            <v:shape style="position:absolute;left:9590;top:1834;width:840;height:10" type="#_x0000_t75" stroked="false">
              <v:imagedata r:id="rId753" o:title=""/>
            </v:shape>
            <w10:wrap type="none"/>
          </v:group>
        </w:pict>
      </w:r>
      <w:r>
        <w:rPr/>
        <w:pict>
          <v:group style="position:absolute;margin-left:147.619995pt;margin-top:110.903694pt;width:373.9pt;height:.5pt;mso-position-horizontal-relative:page;mso-position-vertical-relative:paragraph;z-index:-1125616" coordorigin="2952,2218" coordsize="7478,10">
            <v:shape style="position:absolute;left:2952;top:2218;width:3219;height:10" type="#_x0000_t75" stroked="false">
              <v:imagedata r:id="rId750" o:title=""/>
            </v:shape>
            <v:shape style="position:absolute;left:6167;top:2218;width:2578;height:10" type="#_x0000_t75" stroked="false">
              <v:imagedata r:id="rId792" o:title=""/>
            </v:shape>
            <v:shape style="position:absolute;left:8740;top:2218;width:855;height:10" type="#_x0000_t75" stroked="false">
              <v:imagedata r:id="rId793" o:title=""/>
            </v:shape>
            <v:shape style="position:absolute;left:9590;top:2218;width:840;height:10" type="#_x0000_t75" stroked="false">
              <v:imagedata r:id="rId794"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、组合</w:t>
      </w:r>
      <w:r>
        <w:rPr>
          <w:rFonts w:ascii="宋体" w:hAnsi="宋体" w:cs="宋体" w:eastAsia="宋体" w:hint="default"/>
          <w:b/>
          <w:bCs/>
          <w:spacing w:val="-54"/>
          <w:sz w:val="21"/>
          <w:szCs w:val="21"/>
        </w:rPr>
        <w:t> </w:t>
      </w:r>
      <w:r>
        <w:rPr>
          <w:rFonts w:ascii="宋体" w:hAnsi="宋体" w:cs="宋体" w:eastAsia="宋体" w:hint="default"/>
          <w:b/>
          <w:bCs/>
          <w:sz w:val="21"/>
          <w:szCs w:val="21"/>
        </w:rPr>
        <w:t>3</w:t>
      </w:r>
      <w:r>
        <w:rPr>
          <w:rFonts w:ascii="宋体" w:hAnsi="宋体" w:cs="宋体" w:eastAsia="宋体" w:hint="default"/>
          <w:b/>
          <w:bCs/>
          <w:spacing w:val="-54"/>
          <w:sz w:val="21"/>
          <w:szCs w:val="21"/>
        </w:rPr>
        <w:t> </w:t>
      </w:r>
      <w:r>
        <w:rPr>
          <w:rFonts w:ascii="宋体" w:hAnsi="宋体" w:cs="宋体" w:eastAsia="宋体" w:hint="default"/>
          <w:b/>
          <w:bCs/>
          <w:sz w:val="21"/>
          <w:szCs w:val="21"/>
        </w:rPr>
        <w:t>中，不计提坏账准备的其他应收款：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937" w:type="dxa"/>
        <w:tblLayout w:type="fixed"/>
        <w:tblCellMar>
          <w:top w:w="0" w:type="dxa"/>
          <w:left w:w="0" w:type="dxa"/>
          <w:bottom w:w="0" w:type="dxa"/>
          <w:right w:w="0" w:type="dxa"/>
        </w:tblCellMar>
        <w:tblLook w:val="01E0"/>
      </w:tblPr>
      <w:tblGrid>
        <w:gridCol w:w="3238"/>
        <w:gridCol w:w="1438"/>
        <w:gridCol w:w="1135"/>
        <w:gridCol w:w="850"/>
        <w:gridCol w:w="830"/>
      </w:tblGrid>
      <w:tr>
        <w:trPr>
          <w:trHeight w:val="977" w:hRule="exact"/>
        </w:trPr>
        <w:tc>
          <w:tcPr>
            <w:tcW w:w="323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996"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43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5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850" w:type="dxa"/>
            <w:vMerge w:val="restart"/>
            <w:tcBorders>
              <w:top w:val="single" w:sz="12"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540" w:lineRule="auto"/>
              <w:ind w:left="240" w:right="239"/>
              <w:jc w:val="left"/>
              <w:rPr>
                <w:rFonts w:ascii="宋体" w:hAnsi="宋体" w:cs="宋体" w:eastAsia="宋体" w:hint="default"/>
                <w:sz w:val="18"/>
                <w:szCs w:val="18"/>
              </w:rPr>
            </w:pPr>
            <w:r>
              <w:rPr>
                <w:rFonts w:ascii="宋体" w:hAnsi="宋体" w:cs="宋体" w:eastAsia="宋体" w:hint="default"/>
                <w:sz w:val="18"/>
                <w:szCs w:val="18"/>
              </w:rPr>
              <w:t>计提 比例</w:t>
            </w:r>
          </w:p>
        </w:tc>
        <w:tc>
          <w:tcPr>
            <w:tcW w:w="830" w:type="dxa"/>
            <w:vMerge w:val="restart"/>
            <w:tcBorders>
              <w:top w:val="single" w:sz="12" w:space="0" w:color="000000"/>
              <w:left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540" w:lineRule="auto"/>
              <w:ind w:left="139" w:right="144"/>
              <w:jc w:val="left"/>
              <w:rPr>
                <w:rFonts w:ascii="宋体" w:hAnsi="宋体" w:cs="宋体" w:eastAsia="宋体" w:hint="default"/>
                <w:sz w:val="18"/>
                <w:szCs w:val="18"/>
              </w:rPr>
            </w:pPr>
            <w:r>
              <w:rPr>
                <w:rFonts w:ascii="宋体" w:hAnsi="宋体" w:cs="宋体" w:eastAsia="宋体" w:hint="default"/>
                <w:sz w:val="18"/>
                <w:szCs w:val="18"/>
              </w:rPr>
              <w:t>坏账准 备金额</w:t>
            </w:r>
          </w:p>
        </w:tc>
      </w:tr>
      <w:tr>
        <w:trPr>
          <w:trHeight w:val="496"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4,864,426.94</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17"/>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50" w:type="dxa"/>
            <w:vMerge/>
            <w:tcBorders>
              <w:left w:val="single" w:sz="4" w:space="0" w:color="000000"/>
              <w:right w:val="single" w:sz="4" w:space="0" w:color="000000"/>
            </w:tcBorders>
          </w:tcPr>
          <w:p>
            <w:pPr/>
          </w:p>
        </w:tc>
        <w:tc>
          <w:tcPr>
            <w:tcW w:w="830" w:type="dxa"/>
            <w:vMerge/>
            <w:tcBorders>
              <w:left w:val="single" w:sz="4" w:space="0" w:color="000000"/>
              <w:right w:val="nil" w:sz="6" w:space="0" w:color="auto"/>
            </w:tcBorders>
          </w:tcPr>
          <w:p>
            <w:pPr/>
          </w:p>
        </w:tc>
      </w:tr>
      <w:tr>
        <w:trPr>
          <w:trHeight w:val="384"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深圳市万达计算机软件有限公司</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1,376,198.91</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7"/>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50" w:type="dxa"/>
            <w:vMerge/>
            <w:tcBorders>
              <w:left w:val="single" w:sz="4" w:space="0" w:color="000000"/>
              <w:right w:val="single" w:sz="4" w:space="0" w:color="000000"/>
            </w:tcBorders>
          </w:tcPr>
          <w:p>
            <w:pPr/>
          </w:p>
        </w:tc>
        <w:tc>
          <w:tcPr>
            <w:tcW w:w="830" w:type="dxa"/>
            <w:vMerge/>
            <w:tcBorders>
              <w:left w:val="single" w:sz="4" w:space="0" w:color="000000"/>
              <w:right w:val="nil" w:sz="6" w:space="0" w:color="auto"/>
            </w:tcBorders>
          </w:tcPr>
          <w:p>
            <w:pPr/>
          </w:p>
        </w:tc>
      </w:tr>
      <w:tr>
        <w:trPr>
          <w:trHeight w:val="384"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1,756,088.98</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7"/>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50" w:type="dxa"/>
            <w:vMerge/>
            <w:tcBorders>
              <w:left w:val="single" w:sz="4" w:space="0" w:color="000000"/>
              <w:right w:val="single" w:sz="4" w:space="0" w:color="000000"/>
            </w:tcBorders>
          </w:tcPr>
          <w:p>
            <w:pPr/>
          </w:p>
        </w:tc>
        <w:tc>
          <w:tcPr>
            <w:tcW w:w="830" w:type="dxa"/>
            <w:vMerge/>
            <w:tcBorders>
              <w:left w:val="single" w:sz="4" w:space="0" w:color="000000"/>
              <w:right w:val="nil" w:sz="6" w:space="0" w:color="auto"/>
            </w:tcBorders>
          </w:tcPr>
          <w:p>
            <w:pPr/>
          </w:p>
        </w:tc>
      </w:tr>
      <w:tr>
        <w:trPr>
          <w:trHeight w:val="384"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96,573.00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7"/>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50" w:type="dxa"/>
            <w:vMerge/>
            <w:tcBorders>
              <w:left w:val="single" w:sz="4" w:space="0" w:color="000000"/>
              <w:right w:val="single" w:sz="4" w:space="0" w:color="000000"/>
            </w:tcBorders>
          </w:tcPr>
          <w:p>
            <w:pPr/>
          </w:p>
        </w:tc>
        <w:tc>
          <w:tcPr>
            <w:tcW w:w="830" w:type="dxa"/>
            <w:vMerge/>
            <w:tcBorders>
              <w:left w:val="single" w:sz="4" w:space="0" w:color="000000"/>
              <w:right w:val="nil" w:sz="6" w:space="0" w:color="auto"/>
            </w:tcBorders>
          </w:tcPr>
          <w:p>
            <w:pPr/>
          </w:p>
        </w:tc>
      </w:tr>
      <w:tr>
        <w:trPr>
          <w:trHeight w:val="390" w:hRule="exact"/>
        </w:trPr>
        <w:tc>
          <w:tcPr>
            <w:tcW w:w="3238"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14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62,233.62</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7"/>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50" w:type="dxa"/>
            <w:vMerge/>
            <w:tcBorders>
              <w:left w:val="single" w:sz="4" w:space="0" w:color="000000"/>
              <w:bottom w:val="single" w:sz="12" w:space="0" w:color="000000"/>
              <w:right w:val="single" w:sz="4" w:space="0" w:color="000000"/>
            </w:tcBorders>
          </w:tcPr>
          <w:p>
            <w:pPr/>
          </w:p>
        </w:tc>
        <w:tc>
          <w:tcPr>
            <w:tcW w:w="830" w:type="dxa"/>
            <w:vMerge/>
            <w:tcBorders>
              <w:left w:val="single" w:sz="4" w:space="0" w:color="000000"/>
              <w:bottom w:val="single" w:sz="12" w:space="0" w:color="000000"/>
              <w:right w:val="nil" w:sz="6" w:space="0" w:color="auto"/>
            </w:tcBorders>
          </w:tcPr>
          <w:p>
            <w:pPr/>
          </w:p>
        </w:tc>
      </w:tr>
    </w:tbl>
    <w:p>
      <w:pPr>
        <w:spacing w:after="0"/>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47.619995pt;margin-top:490.029999pt;width:381.95pt;height:5.2pt;mso-position-horizontal-relative:page;mso-position-vertical-relative:page;z-index:-1125304" coordorigin="2952,9801" coordsize="7639,104">
            <v:shape style="position:absolute;left:2952;top:9801;width:3279;height:103" type="#_x0000_t75" stroked="false">
              <v:imagedata r:id="rId795" o:title=""/>
            </v:shape>
            <v:shape style="position:absolute;left:6207;top:9894;width:2821;height:10" type="#_x0000_t75" stroked="false">
              <v:imagedata r:id="rId796" o:title=""/>
            </v:shape>
            <v:shape style="position:absolute;left:9024;top:9894;width:1567;height:10" type="#_x0000_t75" stroked="false">
              <v:imagedata r:id="rId236" o:title=""/>
            </v:shape>
            <w10:wrap type="none"/>
          </v:group>
        </w:pict>
      </w:r>
      <w:r>
        <w:rPr/>
        <w:pict>
          <v:group style="position:absolute;margin-left:147.619995pt;margin-top:510.549988pt;width:381.95pt;height:5.2pt;mso-position-horizontal-relative:page;mso-position-vertical-relative:page;z-index:-1125280" coordorigin="2952,10211" coordsize="7639,104">
            <v:shape style="position:absolute;left:2952;top:10211;width:3279;height:103" type="#_x0000_t75" stroked="false">
              <v:imagedata r:id="rId797" o:title=""/>
            </v:shape>
            <v:shape style="position:absolute;left:6207;top:10305;width:2821;height:10" type="#_x0000_t75" stroked="false">
              <v:imagedata r:id="rId796" o:title=""/>
            </v:shape>
            <v:shape style="position:absolute;left:9024;top:10305;width:1567;height:10" type="#_x0000_t75" stroked="false">
              <v:imagedata r:id="rId236" o:title=""/>
            </v:shape>
            <w10:wrap type="none"/>
          </v:group>
        </w:pict>
      </w:r>
      <w:r>
        <w:rPr/>
        <w:pict>
          <v:group style="position:absolute;margin-left:147.619995pt;margin-top:531.070007pt;width:381.95pt;height:5.05pt;mso-position-horizontal-relative:page;mso-position-vertical-relative:page;z-index:-1125256" coordorigin="2952,10621" coordsize="7639,101">
            <v:shape style="position:absolute;left:2952;top:10621;width:3279;height:101" type="#_x0000_t75" stroked="false">
              <v:imagedata r:id="rId798" o:title=""/>
            </v:shape>
            <v:shape style="position:absolute;left:6207;top:10713;width:2821;height:10" type="#_x0000_t75" stroked="false">
              <v:imagedata r:id="rId799" o:title=""/>
            </v:shape>
            <v:shape style="position:absolute;left:9024;top:10713;width:1567;height:10" type="#_x0000_t75" stroked="false">
              <v:imagedata r:id="rId800" o:title=""/>
            </v:shape>
            <w10:wrap type="none"/>
          </v:group>
        </w:pict>
      </w:r>
    </w:p>
    <w:p>
      <w:pPr>
        <w:spacing w:line="240" w:lineRule="auto" w:before="0"/>
        <w:rPr>
          <w:rFonts w:ascii="宋体" w:hAnsi="宋体" w:cs="宋体" w:eastAsia="宋体" w:hint="default"/>
          <w:b/>
          <w:bCs/>
          <w:sz w:val="26"/>
          <w:szCs w:val="26"/>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196.25pt;margin-top:39.503696pt;width:.48pt;height:.12pt;mso-position-horizontal-relative:page;mso-position-vertical-relative:paragraph;z-index:-1125520" type="#_x0000_t75" stroked="false">
            <v:imagedata r:id="rId787" o:title=""/>
          </v:shape>
        </w:pict>
      </w:r>
      <w:r>
        <w:rPr/>
        <w:pict>
          <v:shape style="position:absolute;margin-left:273.769989pt;margin-top:39.503696pt;width:.47998pt;height:.12pt;mso-position-horizontal-relative:page;mso-position-vertical-relative:paragraph;z-index:-1125496" type="#_x0000_t75" stroked="false">
            <v:imagedata r:id="rId787" o:title=""/>
          </v:shape>
        </w:pict>
      </w:r>
      <w:r>
        <w:rPr/>
        <w:pict>
          <v:group style="position:absolute;margin-left:343.390015pt;margin-top:39.503696pt;width:.5pt;height:15.5pt;mso-position-horizontal-relative:page;mso-position-vertical-relative:paragraph;z-index:-1125472" coordorigin="6868,790" coordsize="10,310">
            <v:shape style="position:absolute;left:6868;top:790;width:10;height:2" type="#_x0000_t75" stroked="false">
              <v:imagedata r:id="rId787" o:title=""/>
            </v:shape>
            <v:group style="position:absolute;left:6868;top:792;width:10;height:20" coordorigin="6868,792" coordsize="10,20">
              <v:shape style="position:absolute;left:6868;top:792;width:10;height:20" coordorigin="6868,792" coordsize="10,20" path="m6868,812l6877,812,6877,792,6868,792,6868,812xe" filled="true" fillcolor="#000000" stroked="false">
                <v:path arrowok="t"/>
                <v:fill type="solid"/>
              </v:shape>
            </v:group>
            <v:group style="position:absolute;left:6868;top:812;width:10;height:20" coordorigin="6868,812" coordsize="10,20">
              <v:shape style="position:absolute;left:6868;top:812;width:10;height:20" coordorigin="6868,812" coordsize="10,20" path="m6868,831l6877,831,6877,812,6868,812,6868,831xe" filled="true" fillcolor="#000000" stroked="false">
                <v:path arrowok="t"/>
                <v:fill type="solid"/>
              </v:shape>
            </v:group>
            <v:group style="position:absolute;left:6868;top:831;width:10;height:20" coordorigin="6868,831" coordsize="10,20">
              <v:shape style="position:absolute;left:6868;top:831;width:10;height:20" coordorigin="6868,831" coordsize="10,20" path="m6868,850l6877,850,6877,831,6868,831,6868,850xe" filled="true" fillcolor="#000000" stroked="false">
                <v:path arrowok="t"/>
                <v:fill type="solid"/>
              </v:shape>
            </v:group>
            <v:group style="position:absolute;left:6868;top:850;width:10;height:20" coordorigin="6868,850" coordsize="10,20">
              <v:shape style="position:absolute;left:6868;top:850;width:10;height:20" coordorigin="6868,850" coordsize="10,20" path="m6868,869l6877,869,6877,850,6868,850,6868,869xe" filled="true" fillcolor="#000000" stroked="false">
                <v:path arrowok="t"/>
                <v:fill type="solid"/>
              </v:shape>
            </v:group>
            <v:group style="position:absolute;left:6868;top:869;width:10;height:20" coordorigin="6868,869" coordsize="10,20">
              <v:shape style="position:absolute;left:6868;top:869;width:10;height:20" coordorigin="6868,869" coordsize="10,20" path="m6868,888l6877,888,6877,869,6868,869,6868,888xe" filled="true" fillcolor="#000000" stroked="false">
                <v:path arrowok="t"/>
                <v:fill type="solid"/>
              </v:shape>
            </v:group>
            <v:group style="position:absolute;left:6868;top:888;width:10;height:20" coordorigin="6868,888" coordsize="10,20">
              <v:shape style="position:absolute;left:6868;top:888;width:10;height:20" coordorigin="6868,888" coordsize="10,20" path="m6868,908l6877,908,6877,888,6868,888,6868,908xe" filled="true" fillcolor="#000000" stroked="false">
                <v:path arrowok="t"/>
                <v:fill type="solid"/>
              </v:shape>
            </v:group>
            <v:group style="position:absolute;left:6868;top:908;width:10;height:20" coordorigin="6868,908" coordsize="10,20">
              <v:shape style="position:absolute;left:6868;top:908;width:10;height:20" coordorigin="6868,908" coordsize="10,20" path="m6868,927l6877,927,6877,908,6868,908,6868,927xe" filled="true" fillcolor="#000000" stroked="false">
                <v:path arrowok="t"/>
                <v:fill type="solid"/>
              </v:shape>
            </v:group>
            <v:group style="position:absolute;left:6868;top:927;width:10;height:20" coordorigin="6868,927" coordsize="10,20">
              <v:shape style="position:absolute;left:6868;top:927;width:10;height:20" coordorigin="6868,927" coordsize="10,20" path="m6868,946l6877,946,6877,927,6868,927,6868,946xe" filled="true" fillcolor="#000000" stroked="false">
                <v:path arrowok="t"/>
                <v:fill type="solid"/>
              </v:shape>
            </v:group>
            <v:group style="position:absolute;left:6868;top:946;width:10;height:20" coordorigin="6868,946" coordsize="10,20">
              <v:shape style="position:absolute;left:6868;top:946;width:10;height:20" coordorigin="6868,946" coordsize="10,20" path="m6868,965l6877,965,6877,946,6868,946,6868,965xe" filled="true" fillcolor="#000000" stroked="false">
                <v:path arrowok="t"/>
                <v:fill type="solid"/>
              </v:shape>
            </v:group>
            <v:group style="position:absolute;left:6868;top:965;width:10;height:20" coordorigin="6868,965" coordsize="10,20">
              <v:shape style="position:absolute;left:6868;top:965;width:10;height:20" coordorigin="6868,965" coordsize="10,20" path="m6868,984l6877,984,6877,965,6868,965,6868,984xe" filled="true" fillcolor="#000000" stroked="false">
                <v:path arrowok="t"/>
                <v:fill type="solid"/>
              </v:shape>
            </v:group>
            <v:group style="position:absolute;left:6868;top:984;width:10;height:20" coordorigin="6868,984" coordsize="10,20">
              <v:shape style="position:absolute;left:6868;top:984;width:10;height:20" coordorigin="6868,984" coordsize="10,20" path="m6868,1004l6877,1004,6877,984,6868,984,6868,1004xe" filled="true" fillcolor="#000000" stroked="false">
                <v:path arrowok="t"/>
                <v:fill type="solid"/>
              </v:shape>
            </v:group>
            <v:group style="position:absolute;left:6868;top:1004;width:10;height:20" coordorigin="6868,1004" coordsize="10,20">
              <v:shape style="position:absolute;left:6868;top:1004;width:10;height:20" coordorigin="6868,1004" coordsize="10,20" path="m6868,1023l6877,1023,6877,1004,6868,1004,6868,1023xe" filled="true" fillcolor="#000000" stroked="false">
                <v:path arrowok="t"/>
                <v:fill type="solid"/>
              </v:shape>
            </v:group>
            <v:group style="position:absolute;left:6868;top:1023;width:10;height:20" coordorigin="6868,1023" coordsize="10,20">
              <v:shape style="position:absolute;left:6868;top:1023;width:10;height:20" coordorigin="6868,1023" coordsize="10,20" path="m6868,1042l6877,1042,6877,1023,6868,1023,6868,1042xe" filled="true" fillcolor="#000000" stroked="false">
                <v:path arrowok="t"/>
                <v:fill type="solid"/>
              </v:shape>
            </v:group>
            <v:group style="position:absolute;left:6868;top:1042;width:10;height:20" coordorigin="6868,1042" coordsize="10,20">
              <v:shape style="position:absolute;left:6868;top:1042;width:10;height:20" coordorigin="6868,1042" coordsize="10,20" path="m6868,1061l6877,1061,6877,1042,6868,1042,6868,1061xe" filled="true" fillcolor="#000000" stroked="false">
                <v:path arrowok="t"/>
                <v:fill type="solid"/>
              </v:shape>
            </v:group>
            <v:group style="position:absolute;left:6868;top:1061;width:10;height:20" coordorigin="6868,1061" coordsize="10,20">
              <v:shape style="position:absolute;left:6868;top:1061;width:10;height:20" coordorigin="6868,1061" coordsize="10,20" path="m6868,1080l6877,1080,6877,1061,6868,1061,6868,1080xe" filled="true" fillcolor="#000000" stroked="false">
                <v:path arrowok="t"/>
                <v:fill type="solid"/>
              </v:shape>
            </v:group>
            <v:group style="position:absolute;left:6868;top:1080;width:10;height:20" coordorigin="6868,1080" coordsize="10,20">
              <v:shape style="position:absolute;left:6868;top:1080;width:10;height:20" coordorigin="6868,1080" coordsize="10,20" path="m6868,1100l6877,1100,6877,1080,6868,1080,6868,1100xe" filled="true" fillcolor="#000000" stroked="false">
                <v:path arrowok="t"/>
                <v:fill type="solid"/>
              </v:shape>
            </v:group>
            <w10:wrap type="none"/>
          </v:group>
        </w:pict>
      </w:r>
      <w:r>
        <w:rPr/>
        <w:pict>
          <v:group style="position:absolute;margin-left:147.619995pt;margin-top:39.503696pt;width:378.45pt;height:80.8pt;mso-position-horizontal-relative:page;mso-position-vertical-relative:paragraph;z-index:-1125448" coordorigin="2952,790" coordsize="7569,1616">
            <v:shape style="position:absolute;left:8966;top:790;width:10;height:2" type="#_x0000_t75" stroked="false">
              <v:imagedata r:id="rId787" o:title=""/>
            </v:shape>
            <v:group style="position:absolute;left:8966;top:812;width:10;height:20" coordorigin="8966,812" coordsize="10,20">
              <v:shape style="position:absolute;left:8966;top:812;width:10;height:20" coordorigin="8966,812" coordsize="10,20" path="m8966,831l8976,831,8976,812,8966,812,8966,831xe" filled="true" fillcolor="#000000" stroked="false">
                <v:path arrowok="t"/>
                <v:fill type="solid"/>
              </v:shape>
            </v:group>
            <v:group style="position:absolute;left:8966;top:831;width:10;height:20" coordorigin="8966,831" coordsize="10,20">
              <v:shape style="position:absolute;left:8966;top:831;width:10;height:20" coordorigin="8966,831" coordsize="10,20" path="m8966,850l8976,850,8976,831,8966,831,8966,850xe" filled="true" fillcolor="#000000" stroked="false">
                <v:path arrowok="t"/>
                <v:fill type="solid"/>
              </v:shape>
            </v:group>
            <v:group style="position:absolute;left:8966;top:850;width:10;height:20" coordorigin="8966,850" coordsize="10,20">
              <v:shape style="position:absolute;left:8966;top:850;width:10;height:20" coordorigin="8966,850" coordsize="10,20" path="m8966,869l8976,869,8976,850,8966,850,8966,869xe" filled="true" fillcolor="#000000" stroked="false">
                <v:path arrowok="t"/>
                <v:fill type="solid"/>
              </v:shape>
            </v:group>
            <v:group style="position:absolute;left:8966;top:869;width:10;height:20" coordorigin="8966,869" coordsize="10,20">
              <v:shape style="position:absolute;left:8966;top:869;width:10;height:20" coordorigin="8966,869" coordsize="10,20" path="m8966,888l8976,888,8976,869,8966,869,8966,888xe" filled="true" fillcolor="#000000" stroked="false">
                <v:path arrowok="t"/>
                <v:fill type="solid"/>
              </v:shape>
            </v:group>
            <v:group style="position:absolute;left:8966;top:888;width:10;height:20" coordorigin="8966,888" coordsize="10,20">
              <v:shape style="position:absolute;left:8966;top:888;width:10;height:20" coordorigin="8966,888" coordsize="10,20" path="m8966,908l8976,908,8976,888,8966,888,8966,908xe" filled="true" fillcolor="#000000" stroked="false">
                <v:path arrowok="t"/>
                <v:fill type="solid"/>
              </v:shape>
            </v:group>
            <v:group style="position:absolute;left:8966;top:908;width:10;height:20" coordorigin="8966,908" coordsize="10,20">
              <v:shape style="position:absolute;left:8966;top:908;width:10;height:20" coordorigin="8966,908" coordsize="10,20" path="m8966,927l8976,927,8976,908,8966,908,8966,927xe" filled="true" fillcolor="#000000" stroked="false">
                <v:path arrowok="t"/>
                <v:fill type="solid"/>
              </v:shape>
            </v:group>
            <v:group style="position:absolute;left:8966;top:927;width:10;height:20" coordorigin="8966,927" coordsize="10,20">
              <v:shape style="position:absolute;left:8966;top:927;width:10;height:20" coordorigin="8966,927" coordsize="10,20" path="m8966,946l8976,946,8976,927,8966,927,8966,946xe" filled="true" fillcolor="#000000" stroked="false">
                <v:path arrowok="t"/>
                <v:fill type="solid"/>
              </v:shape>
            </v:group>
            <v:group style="position:absolute;left:8966;top:946;width:10;height:20" coordorigin="8966,946" coordsize="10,20">
              <v:shape style="position:absolute;left:8966;top:946;width:10;height:20" coordorigin="8966,946" coordsize="10,20" path="m8966,965l8976,965,8976,946,8966,946,8966,965xe" filled="true" fillcolor="#000000" stroked="false">
                <v:path arrowok="t"/>
                <v:fill type="solid"/>
              </v:shape>
            </v:group>
            <v:group style="position:absolute;left:8966;top:965;width:10;height:20" coordorigin="8966,965" coordsize="10,20">
              <v:shape style="position:absolute;left:8966;top:965;width:10;height:20" coordorigin="8966,965" coordsize="10,20" path="m8966,984l8976,984,8976,965,8966,965,8966,984xe" filled="true" fillcolor="#000000" stroked="false">
                <v:path arrowok="t"/>
                <v:fill type="solid"/>
              </v:shape>
            </v:group>
            <v:group style="position:absolute;left:8966;top:984;width:10;height:20" coordorigin="8966,984" coordsize="10,20">
              <v:shape style="position:absolute;left:8966;top:984;width:10;height:20" coordorigin="8966,984" coordsize="10,20" path="m8966,1004l8976,1004,8976,984,8966,984,8966,1004xe" filled="true" fillcolor="#000000" stroked="false">
                <v:path arrowok="t"/>
                <v:fill type="solid"/>
              </v:shape>
            </v:group>
            <v:group style="position:absolute;left:8966;top:1004;width:10;height:20" coordorigin="8966,1004" coordsize="10,20">
              <v:shape style="position:absolute;left:8966;top:1004;width:10;height:20" coordorigin="8966,1004" coordsize="10,20" path="m8966,1023l8976,1023,8976,1004,8966,1004,8966,1023xe" filled="true" fillcolor="#000000" stroked="false">
                <v:path arrowok="t"/>
                <v:fill type="solid"/>
              </v:shape>
            </v:group>
            <v:group style="position:absolute;left:8966;top:1023;width:10;height:20" coordorigin="8966,1023" coordsize="10,20">
              <v:shape style="position:absolute;left:8966;top:1023;width:10;height:20" coordorigin="8966,1023" coordsize="10,20" path="m8966,1042l8976,1042,8976,1023,8966,1023,8966,1042xe" filled="true" fillcolor="#000000" stroked="false">
                <v:path arrowok="t"/>
                <v:fill type="solid"/>
              </v:shape>
            </v:group>
            <v:group style="position:absolute;left:8966;top:1042;width:10;height:20" coordorigin="8966,1042" coordsize="10,20">
              <v:shape style="position:absolute;left:8966;top:1042;width:10;height:20" coordorigin="8966,1042" coordsize="10,20" path="m8966,1061l8976,1061,8976,1042,8966,1042,8966,1061xe" filled="true" fillcolor="#000000" stroked="false">
                <v:path arrowok="t"/>
                <v:fill type="solid"/>
              </v:shape>
            </v:group>
            <v:group style="position:absolute;left:8966;top:1061;width:10;height:20" coordorigin="8966,1061" coordsize="10,20">
              <v:shape style="position:absolute;left:8966;top:1061;width:10;height:20" coordorigin="8966,1061" coordsize="10,20" path="m8966,1080l8976,1080,8976,1061,8966,1061,8966,1080xe" filled="true" fillcolor="#000000" stroked="false">
                <v:path arrowok="t"/>
                <v:fill type="solid"/>
              </v:shape>
            </v:group>
            <v:group style="position:absolute;left:8966;top:1080;width:10;height:20" coordorigin="8966,1080" coordsize="10,20">
              <v:shape style="position:absolute;left:8966;top:1080;width:10;height:20" coordorigin="8966,1080" coordsize="10,20" path="m8966,1100l8976,1100,8976,1080,8966,1080,8966,1100xe" filled="true" fillcolor="#000000" stroked="false">
                <v:path arrowok="t"/>
                <v:fill type="solid"/>
              </v:shape>
            </v:group>
            <v:group style="position:absolute;left:8966;top:1100;width:10;height:20" coordorigin="8966,1100" coordsize="10,20">
              <v:shape style="position:absolute;left:8966;top:1100;width:10;height:20" coordorigin="8966,1100" coordsize="10,20" path="m8966,1119l8976,1119,8976,1100,8966,1100,8966,1119xe" filled="true" fillcolor="#000000" stroked="false">
                <v:path arrowok="t"/>
                <v:fill type="solid"/>
              </v:shape>
            </v:group>
            <v:group style="position:absolute;left:8966;top:1119;width:10;height:20" coordorigin="8966,1119" coordsize="10,20">
              <v:shape style="position:absolute;left:8966;top:1119;width:10;height:20" coordorigin="8966,1119" coordsize="10,20" path="m8966,1138l8976,1138,8976,1119,8966,1119,8966,1138xe" filled="true" fillcolor="#000000" stroked="false">
                <v:path arrowok="t"/>
                <v:fill type="solid"/>
              </v:shape>
            </v:group>
            <v:group style="position:absolute;left:8966;top:1138;width:10;height:20" coordorigin="8966,1138" coordsize="10,20">
              <v:shape style="position:absolute;left:8966;top:1138;width:10;height:20" coordorigin="8966,1138" coordsize="10,20" path="m8966,1157l8976,1157,8976,1138,8966,1138,8966,1157xe" filled="true" fillcolor="#000000" stroked="false">
                <v:path arrowok="t"/>
                <v:fill type="solid"/>
              </v:shape>
            </v:group>
            <v:group style="position:absolute;left:8966;top:1157;width:10;height:20" coordorigin="8966,1157" coordsize="10,20">
              <v:shape style="position:absolute;left:8966;top:1157;width:10;height:20" coordorigin="8966,1157" coordsize="10,20" path="m8966,1176l8976,1176,8976,1157,8966,1157,8966,1176xe" filled="true" fillcolor="#000000" stroked="false">
                <v:path arrowok="t"/>
                <v:fill type="solid"/>
              </v:shape>
            </v:group>
            <v:group style="position:absolute;left:8966;top:1184;width:10;height:2" coordorigin="8966,1184" coordsize="10,2">
              <v:shape style="position:absolute;left:8966;top:1184;width:10;height:2" coordorigin="8966,1184" coordsize="10,0" path="m8966,1184l8976,1184e" filled="false" stroked="true" strokeweight=".71997pt" strokecolor="#000000">
                <v:path arrowok="t"/>
              </v:shape>
              <v:shape style="position:absolute;left:6858;top:1100;width:1116;height:101" type="#_x0000_t75" stroked="false">
                <v:imagedata r:id="rId210" o:title=""/>
              </v:shape>
              <v:shape style="position:absolute;left:7969;top:1191;width:997;height:10" type="#_x0000_t75" stroked="false">
                <v:imagedata r:id="rId801" o:title=""/>
              </v:shape>
            </v:group>
            <v:group style="position:absolute;left:8966;top:1196;width:10;height:2" coordorigin="8966,1196" coordsize="10,2">
              <v:shape style="position:absolute;left:8966;top:1196;width:10;height:2" coordorigin="8966,1196" coordsize="10,0" path="m8966,1196l8976,1196e" filled="false" stroked="true" strokeweight=".48004pt" strokecolor="#000000">
                <v:path arrowok="t"/>
              </v:shape>
            </v:group>
            <v:group style="position:absolute;left:6868;top:1200;width:10;height:20" coordorigin="6868,1200" coordsize="10,20">
              <v:shape style="position:absolute;left:6868;top:1200;width:10;height:20" coordorigin="6868,1200" coordsize="10,20" path="m6868,1220l6877,1220,6877,1200,6868,1200,6868,1220xe" filled="true" fillcolor="#000000" stroked="false">
                <v:path arrowok="t"/>
                <v:fill type="solid"/>
              </v:shape>
            </v:group>
            <v:group style="position:absolute;left:6868;top:1220;width:10;height:20" coordorigin="6868,1220" coordsize="10,20">
              <v:shape style="position:absolute;left:6868;top:1220;width:10;height:20" coordorigin="6868,1220" coordsize="10,20" path="m6868,1239l6877,1239,6877,1220,6868,1220,6868,1239xe" filled="true" fillcolor="#000000" stroked="false">
                <v:path arrowok="t"/>
                <v:fill type="solid"/>
              </v:shape>
            </v:group>
            <v:group style="position:absolute;left:6868;top:1239;width:10;height:20" coordorigin="6868,1239" coordsize="10,20">
              <v:shape style="position:absolute;left:6868;top:1239;width:10;height:20" coordorigin="6868,1239" coordsize="10,20" path="m6868,1258l6877,1258,6877,1239,6868,1239,6868,1258xe" filled="true" fillcolor="#000000" stroked="false">
                <v:path arrowok="t"/>
                <v:fill type="solid"/>
              </v:shape>
            </v:group>
            <v:group style="position:absolute;left:6868;top:1258;width:10;height:20" coordorigin="6868,1258" coordsize="10,20">
              <v:shape style="position:absolute;left:6868;top:1258;width:10;height:20" coordorigin="6868,1258" coordsize="10,20" path="m6868,1277l6877,1277,6877,1258,6868,1258,6868,1277xe" filled="true" fillcolor="#000000" stroked="false">
                <v:path arrowok="t"/>
                <v:fill type="solid"/>
              </v:shape>
            </v:group>
            <v:group style="position:absolute;left:6868;top:1277;width:10;height:20" coordorigin="6868,1277" coordsize="10,20">
              <v:shape style="position:absolute;left:6868;top:1277;width:10;height:20" coordorigin="6868,1277" coordsize="10,20" path="m6868,1296l6877,1296,6877,1277,6868,1277,6868,1296xe" filled="true" fillcolor="#000000" stroked="false">
                <v:path arrowok="t"/>
                <v:fill type="solid"/>
              </v:shape>
            </v:group>
            <v:group style="position:absolute;left:6868;top:1296;width:10;height:20" coordorigin="6868,1296" coordsize="10,20">
              <v:shape style="position:absolute;left:6868;top:1296;width:10;height:20" coordorigin="6868,1296" coordsize="10,20" path="m6868,1316l6877,1316,6877,1296,6868,1296,6868,1316xe" filled="true" fillcolor="#000000" stroked="false">
                <v:path arrowok="t"/>
                <v:fill type="solid"/>
              </v:shape>
            </v:group>
            <v:group style="position:absolute;left:6868;top:1316;width:10;height:20" coordorigin="6868,1316" coordsize="10,20">
              <v:shape style="position:absolute;left:6868;top:1316;width:10;height:20" coordorigin="6868,1316" coordsize="10,20" path="m6868,1335l6877,1335,6877,1316,6868,1316,6868,1335xe" filled="true" fillcolor="#000000" stroked="false">
                <v:path arrowok="t"/>
                <v:fill type="solid"/>
              </v:shape>
            </v:group>
            <v:group style="position:absolute;left:6868;top:1335;width:10;height:20" coordorigin="6868,1335" coordsize="10,20">
              <v:shape style="position:absolute;left:6868;top:1335;width:10;height:20" coordorigin="6868,1335" coordsize="10,20" path="m6868,1354l6877,1354,6877,1335,6868,1335,6868,1354xe" filled="true" fillcolor="#000000" stroked="false">
                <v:path arrowok="t"/>
                <v:fill type="solid"/>
              </v:shape>
            </v:group>
            <v:group style="position:absolute;left:6868;top:1354;width:10;height:20" coordorigin="6868,1354" coordsize="10,20">
              <v:shape style="position:absolute;left:6868;top:1354;width:10;height:20" coordorigin="6868,1354" coordsize="10,20" path="m6868,1373l6877,1373,6877,1354,6868,1354,6868,1373xe" filled="true" fillcolor="#000000" stroked="false">
                <v:path arrowok="t"/>
                <v:fill type="solid"/>
              </v:shape>
            </v:group>
            <v:group style="position:absolute;left:6868;top:1373;width:10;height:20" coordorigin="6868,1373" coordsize="10,20">
              <v:shape style="position:absolute;left:6868;top:1373;width:10;height:20" coordorigin="6868,1373" coordsize="10,20" path="m6868,1392l6877,1392,6877,1373,6868,1373,6868,1392xe" filled="true" fillcolor="#000000" stroked="false">
                <v:path arrowok="t"/>
                <v:fill type="solid"/>
              </v:shape>
            </v:group>
            <v:group style="position:absolute;left:6868;top:1392;width:10;height:20" coordorigin="6868,1392" coordsize="10,20">
              <v:shape style="position:absolute;left:6868;top:1392;width:10;height:20" coordorigin="6868,1392" coordsize="10,20" path="m6868,1412l6877,1412,6877,1392,6868,1392,6868,1412xe" filled="true" fillcolor="#000000" stroked="false">
                <v:path arrowok="t"/>
                <v:fill type="solid"/>
              </v:shape>
            </v:group>
            <v:group style="position:absolute;left:6868;top:1412;width:10;height:20" coordorigin="6868,1412" coordsize="10,20">
              <v:shape style="position:absolute;left:6868;top:1412;width:10;height:20" coordorigin="6868,1412" coordsize="10,20" path="m6868,1431l6877,1431,6877,1412,6868,1412,6868,1431xe" filled="true" fillcolor="#000000" stroked="false">
                <v:path arrowok="t"/>
                <v:fill type="solid"/>
              </v:shape>
            </v:group>
            <v:group style="position:absolute;left:6868;top:1431;width:10;height:20" coordorigin="6868,1431" coordsize="10,20">
              <v:shape style="position:absolute;left:6868;top:1431;width:10;height:20" coordorigin="6868,1431" coordsize="10,20" path="m6868,1450l6877,1450,6877,1431,6868,1431,6868,1450xe" filled="true" fillcolor="#000000" stroked="false">
                <v:path arrowok="t"/>
                <v:fill type="solid"/>
              </v:shape>
            </v:group>
            <v:group style="position:absolute;left:6868;top:1450;width:10;height:20" coordorigin="6868,1450" coordsize="10,20">
              <v:shape style="position:absolute;left:6868;top:1450;width:10;height:20" coordorigin="6868,1450" coordsize="10,20" path="m6868,1469l6877,1469,6877,1450,6868,1450,6868,1469xe" filled="true" fillcolor="#000000" stroked="false">
                <v:path arrowok="t"/>
                <v:fill type="solid"/>
              </v:shape>
            </v:group>
            <v:group style="position:absolute;left:6868;top:1469;width:10;height:20" coordorigin="6868,1469" coordsize="10,20">
              <v:shape style="position:absolute;left:6868;top:1469;width:10;height:20" coordorigin="6868,1469" coordsize="10,20" path="m6868,1488l6877,1488,6877,1469,6868,1469,6868,1488xe" filled="true" fillcolor="#000000" stroked="false">
                <v:path arrowok="t"/>
                <v:fill type="solid"/>
              </v:shape>
            </v:group>
            <v:group style="position:absolute;left:6868;top:1488;width:10;height:20" coordorigin="6868,1488" coordsize="10,20">
              <v:shape style="position:absolute;left:6868;top:1488;width:10;height:20" coordorigin="6868,1488" coordsize="10,20" path="m6868,1508l6877,1508,6877,1488,6868,1488,6868,1508xe" filled="true" fillcolor="#000000" stroked="false">
                <v:path arrowok="t"/>
                <v:fill type="solid"/>
              </v:shape>
            </v:group>
            <v:group style="position:absolute;left:6868;top:1508;width:10;height:20" coordorigin="6868,1508" coordsize="10,20">
              <v:shape style="position:absolute;left:6868;top:1508;width:10;height:20" coordorigin="6868,1508" coordsize="10,20" path="m6868,1527l6877,1527,6877,1508,6868,1508,6868,1527xe" filled="true" fillcolor="#000000" stroked="false">
                <v:path arrowok="t"/>
                <v:fill type="solid"/>
              </v:shape>
            </v:group>
            <v:group style="position:absolute;left:6868;top:1527;width:10;height:20" coordorigin="6868,1527" coordsize="10,20">
              <v:shape style="position:absolute;left:6868;top:1527;width:10;height:20" coordorigin="6868,1527" coordsize="10,20" path="m6868,1546l6877,1546,6877,1527,6868,1527,6868,1546xe" filled="true" fillcolor="#000000" stroked="false">
                <v:path arrowok="t"/>
                <v:fill type="solid"/>
              </v:shape>
            </v:group>
            <v:group style="position:absolute;left:6868;top:1546;width:10;height:20" coordorigin="6868,1546" coordsize="10,20">
              <v:shape style="position:absolute;left:6868;top:1546;width:10;height:20" coordorigin="6868,1546" coordsize="10,20" path="m6868,1565l6877,1565,6877,1546,6868,1546,6868,1565xe" filled="true" fillcolor="#000000" stroked="false">
                <v:path arrowok="t"/>
                <v:fill type="solid"/>
              </v:shape>
            </v:group>
            <v:group style="position:absolute;left:6868;top:1565;width:10;height:20" coordorigin="6868,1565" coordsize="10,20">
              <v:shape style="position:absolute;left:6868;top:1565;width:10;height:20" coordorigin="6868,1565" coordsize="10,20" path="m6868,1584l6877,1584,6877,1565,6868,1565,6868,1584xe" filled="true" fillcolor="#000000" stroked="false">
                <v:path arrowok="t"/>
                <v:fill type="solid"/>
              </v:shape>
            </v:group>
            <v:group style="position:absolute;left:6868;top:1593;width:10;height:2" coordorigin="6868,1593" coordsize="10,2">
              <v:shape style="position:absolute;left:6868;top:1593;width:10;height:2" coordorigin="6868,1593" coordsize="10,0" path="m6868,1593l6877,1593e" filled="false" stroked="true" strokeweight=".83997pt" strokecolor="#000000">
                <v:path arrowok="t"/>
              </v:shape>
            </v:group>
            <v:group style="position:absolute;left:8966;top:1200;width:10;height:20" coordorigin="8966,1200" coordsize="10,20">
              <v:shape style="position:absolute;left:8966;top:1200;width:10;height:20" coordorigin="8966,1200" coordsize="10,20" path="m8966,1220l8976,1220,8976,1200,8966,1200,8966,1220xe" filled="true" fillcolor="#000000" stroked="false">
                <v:path arrowok="t"/>
                <v:fill type="solid"/>
              </v:shape>
            </v:group>
            <v:group style="position:absolute;left:8966;top:1220;width:10;height:20" coordorigin="8966,1220" coordsize="10,20">
              <v:shape style="position:absolute;left:8966;top:1220;width:10;height:20" coordorigin="8966,1220" coordsize="10,20" path="m8966,1239l8976,1239,8976,1220,8966,1220,8966,1239xe" filled="true" fillcolor="#000000" stroked="false">
                <v:path arrowok="t"/>
                <v:fill type="solid"/>
              </v:shape>
            </v:group>
            <v:group style="position:absolute;left:8966;top:1239;width:10;height:20" coordorigin="8966,1239" coordsize="10,20">
              <v:shape style="position:absolute;left:8966;top:1239;width:10;height:20" coordorigin="8966,1239" coordsize="10,20" path="m8966,1258l8976,1258,8976,1239,8966,1239,8966,1258xe" filled="true" fillcolor="#000000" stroked="false">
                <v:path arrowok="t"/>
                <v:fill type="solid"/>
              </v:shape>
            </v:group>
            <v:group style="position:absolute;left:8966;top:1258;width:10;height:20" coordorigin="8966,1258" coordsize="10,20">
              <v:shape style="position:absolute;left:8966;top:1258;width:10;height:20" coordorigin="8966,1258" coordsize="10,20" path="m8966,1277l8976,1277,8976,1258,8966,1258,8966,1277xe" filled="true" fillcolor="#000000" stroked="false">
                <v:path arrowok="t"/>
                <v:fill type="solid"/>
              </v:shape>
            </v:group>
            <v:group style="position:absolute;left:8966;top:1277;width:10;height:20" coordorigin="8966,1277" coordsize="10,20">
              <v:shape style="position:absolute;left:8966;top:1277;width:10;height:20" coordorigin="8966,1277" coordsize="10,20" path="m8966,1296l8976,1296,8976,1277,8966,1277,8966,1296xe" filled="true" fillcolor="#000000" stroked="false">
                <v:path arrowok="t"/>
                <v:fill type="solid"/>
              </v:shape>
            </v:group>
            <v:group style="position:absolute;left:8966;top:1296;width:10;height:20" coordorigin="8966,1296" coordsize="10,20">
              <v:shape style="position:absolute;left:8966;top:1296;width:10;height:20" coordorigin="8966,1296" coordsize="10,20" path="m8966,1316l8976,1316,8976,1296,8966,1296,8966,1316xe" filled="true" fillcolor="#000000" stroked="false">
                <v:path arrowok="t"/>
                <v:fill type="solid"/>
              </v:shape>
            </v:group>
            <v:group style="position:absolute;left:8966;top:1316;width:10;height:20" coordorigin="8966,1316" coordsize="10,20">
              <v:shape style="position:absolute;left:8966;top:1316;width:10;height:20" coordorigin="8966,1316" coordsize="10,20" path="m8966,1335l8976,1335,8976,1316,8966,1316,8966,1335xe" filled="true" fillcolor="#000000" stroked="false">
                <v:path arrowok="t"/>
                <v:fill type="solid"/>
              </v:shape>
            </v:group>
            <v:group style="position:absolute;left:8966;top:1335;width:10;height:20" coordorigin="8966,1335" coordsize="10,20">
              <v:shape style="position:absolute;left:8966;top:1335;width:10;height:20" coordorigin="8966,1335" coordsize="10,20" path="m8966,1354l8976,1354,8976,1335,8966,1335,8966,1354xe" filled="true" fillcolor="#000000" stroked="false">
                <v:path arrowok="t"/>
                <v:fill type="solid"/>
              </v:shape>
            </v:group>
            <v:group style="position:absolute;left:8966;top:1354;width:10;height:20" coordorigin="8966,1354" coordsize="10,20">
              <v:shape style="position:absolute;left:8966;top:1354;width:10;height:20" coordorigin="8966,1354" coordsize="10,20" path="m8966,1373l8976,1373,8976,1354,8966,1354,8966,1373xe" filled="true" fillcolor="#000000" stroked="false">
                <v:path arrowok="t"/>
                <v:fill type="solid"/>
              </v:shape>
            </v:group>
            <v:group style="position:absolute;left:8966;top:1373;width:10;height:20" coordorigin="8966,1373" coordsize="10,20">
              <v:shape style="position:absolute;left:8966;top:1373;width:10;height:20" coordorigin="8966,1373" coordsize="10,20" path="m8966,1392l8976,1392,8976,1373,8966,1373,8966,1392xe" filled="true" fillcolor="#000000" stroked="false">
                <v:path arrowok="t"/>
                <v:fill type="solid"/>
              </v:shape>
            </v:group>
            <v:group style="position:absolute;left:8966;top:1392;width:10;height:20" coordorigin="8966,1392" coordsize="10,20">
              <v:shape style="position:absolute;left:8966;top:1392;width:10;height:20" coordorigin="8966,1392" coordsize="10,20" path="m8966,1412l8976,1412,8976,1392,8966,1392,8966,1412xe" filled="true" fillcolor="#000000" stroked="false">
                <v:path arrowok="t"/>
                <v:fill type="solid"/>
              </v:shape>
            </v:group>
            <v:group style="position:absolute;left:8966;top:1412;width:10;height:20" coordorigin="8966,1412" coordsize="10,20">
              <v:shape style="position:absolute;left:8966;top:1412;width:10;height:20" coordorigin="8966,1412" coordsize="10,20" path="m8966,1431l8976,1431,8976,1412,8966,1412,8966,1431xe" filled="true" fillcolor="#000000" stroked="false">
                <v:path arrowok="t"/>
                <v:fill type="solid"/>
              </v:shape>
            </v:group>
            <v:group style="position:absolute;left:8966;top:1431;width:10;height:20" coordorigin="8966,1431" coordsize="10,20">
              <v:shape style="position:absolute;left:8966;top:1431;width:10;height:20" coordorigin="8966,1431" coordsize="10,20" path="m8966,1450l8976,1450,8976,1431,8966,1431,8966,1450xe" filled="true" fillcolor="#000000" stroked="false">
                <v:path arrowok="t"/>
                <v:fill type="solid"/>
              </v:shape>
            </v:group>
            <v:group style="position:absolute;left:8966;top:1450;width:10;height:20" coordorigin="8966,1450" coordsize="10,20">
              <v:shape style="position:absolute;left:8966;top:1450;width:10;height:20" coordorigin="8966,1450" coordsize="10,20" path="m8966,1469l8976,1469,8976,1450,8966,1450,8966,1469xe" filled="true" fillcolor="#000000" stroked="false">
                <v:path arrowok="t"/>
                <v:fill type="solid"/>
              </v:shape>
            </v:group>
            <v:group style="position:absolute;left:8966;top:1469;width:10;height:20" coordorigin="8966,1469" coordsize="10,20">
              <v:shape style="position:absolute;left:8966;top:1469;width:10;height:20" coordorigin="8966,1469" coordsize="10,20" path="m8966,1488l8976,1488,8976,1469,8966,1469,8966,1488xe" filled="true" fillcolor="#000000" stroked="false">
                <v:path arrowok="t"/>
                <v:fill type="solid"/>
              </v:shape>
            </v:group>
            <v:group style="position:absolute;left:8966;top:1488;width:10;height:20" coordorigin="8966,1488" coordsize="10,20">
              <v:shape style="position:absolute;left:8966;top:1488;width:10;height:20" coordorigin="8966,1488" coordsize="10,20" path="m8966,1508l8976,1508,8976,1488,8966,1488,8966,1508xe" filled="true" fillcolor="#000000" stroked="false">
                <v:path arrowok="t"/>
                <v:fill type="solid"/>
              </v:shape>
            </v:group>
            <v:group style="position:absolute;left:8966;top:1508;width:10;height:20" coordorigin="8966,1508" coordsize="10,20">
              <v:shape style="position:absolute;left:8966;top:1508;width:10;height:20" coordorigin="8966,1508" coordsize="10,20" path="m8966,1527l8976,1527,8976,1508,8966,1508,8966,1527xe" filled="true" fillcolor="#000000" stroked="false">
                <v:path arrowok="t"/>
                <v:fill type="solid"/>
              </v:shape>
            </v:group>
            <v:group style="position:absolute;left:8966;top:1527;width:10;height:20" coordorigin="8966,1527" coordsize="10,20">
              <v:shape style="position:absolute;left:8966;top:1527;width:10;height:20" coordorigin="8966,1527" coordsize="10,20" path="m8966,1546l8976,1546,8976,1527,8966,1527,8966,1546xe" filled="true" fillcolor="#000000" stroked="false">
                <v:path arrowok="t"/>
                <v:fill type="solid"/>
              </v:shape>
            </v:group>
            <v:group style="position:absolute;left:8966;top:1546;width:10;height:20" coordorigin="8966,1546" coordsize="10,20">
              <v:shape style="position:absolute;left:8966;top:1546;width:10;height:20" coordorigin="8966,1546" coordsize="10,20" path="m8966,1565l8976,1565,8976,1546,8966,1546,8966,1565xe" filled="true" fillcolor="#000000" stroked="false">
                <v:path arrowok="t"/>
                <v:fill type="solid"/>
              </v:shape>
            </v:group>
            <v:group style="position:absolute;left:8966;top:1565;width:10;height:20" coordorigin="8966,1565" coordsize="10,20">
              <v:shape style="position:absolute;left:8966;top:1565;width:10;height:20" coordorigin="8966,1565" coordsize="10,20" path="m8966,1584l8976,1584,8976,1565,8966,1565,8966,1584xe" filled="true" fillcolor="#000000" stroked="false">
                <v:path arrowok="t"/>
                <v:fill type="solid"/>
              </v:shape>
            </v:group>
            <v:group style="position:absolute;left:8966;top:1593;width:10;height:2" coordorigin="8966,1593" coordsize="10,2">
              <v:shape style="position:absolute;left:8966;top:1593;width:10;height:2" coordorigin="8966,1593" coordsize="10,0" path="m8966,1593l8976,1593e" filled="false" stroked="true" strokeweight=".83997pt" strokecolor="#000000">
                <v:path arrowok="t"/>
              </v:shape>
              <v:shape style="position:absolute;left:2952;top:1508;width:992;height:103" type="#_x0000_t75" stroked="false">
                <v:imagedata r:id="rId802" o:title=""/>
              </v:shape>
              <v:shape style="position:absolute;left:3920;top:1601;width:4054;height:10" type="#_x0000_t75" stroked="false">
                <v:imagedata r:id="rId803" o:title=""/>
              </v:shape>
              <v:shape style="position:absolute;left:7969;top:1601;width:997;height:10" type="#_x0000_t75" stroked="false">
                <v:imagedata r:id="rId801" o:title=""/>
              </v:shape>
              <v:shape style="position:absolute;left:8961;top:1601;width:1560;height:10" type="#_x0000_t75" stroked="false">
                <v:imagedata r:id="rId213" o:title=""/>
              </v:shape>
            </v:group>
            <v:group style="position:absolute;left:6868;top:1611;width:10;height:20" coordorigin="6868,1611" coordsize="10,20">
              <v:shape style="position:absolute;left:6868;top:1611;width:10;height:20" coordorigin="6868,1611" coordsize="10,20" path="m6868,1630l6877,1630,6877,1611,6868,1611,6868,1630xe" filled="true" fillcolor="#000000" stroked="false">
                <v:path arrowok="t"/>
                <v:fill type="solid"/>
              </v:shape>
            </v:group>
            <v:group style="position:absolute;left:6868;top:1630;width:10;height:20" coordorigin="6868,1630" coordsize="10,20">
              <v:shape style="position:absolute;left:6868;top:1630;width:10;height:20" coordorigin="6868,1630" coordsize="10,20" path="m6868,1649l6877,1649,6877,1630,6868,1630,6868,1649xe" filled="true" fillcolor="#000000" stroked="false">
                <v:path arrowok="t"/>
                <v:fill type="solid"/>
              </v:shape>
            </v:group>
            <v:group style="position:absolute;left:6868;top:1649;width:10;height:20" coordorigin="6868,1649" coordsize="10,20">
              <v:shape style="position:absolute;left:6868;top:1649;width:10;height:20" coordorigin="6868,1649" coordsize="10,20" path="m6868,1668l6877,1668,6877,1649,6868,1649,6868,1668xe" filled="true" fillcolor="#000000" stroked="false">
                <v:path arrowok="t"/>
                <v:fill type="solid"/>
              </v:shape>
            </v:group>
            <v:group style="position:absolute;left:6868;top:1668;width:10;height:20" coordorigin="6868,1668" coordsize="10,20">
              <v:shape style="position:absolute;left:6868;top:1668;width:10;height:20" coordorigin="6868,1668" coordsize="10,20" path="m6868,1688l6877,1688,6877,1668,6868,1668,6868,1688xe" filled="true" fillcolor="#000000" stroked="false">
                <v:path arrowok="t"/>
                <v:fill type="solid"/>
              </v:shape>
            </v:group>
            <v:group style="position:absolute;left:6868;top:1688;width:10;height:20" coordorigin="6868,1688" coordsize="10,20">
              <v:shape style="position:absolute;left:6868;top:1688;width:10;height:20" coordorigin="6868,1688" coordsize="10,20" path="m6868,1707l6877,1707,6877,1688,6868,1688,6868,1707xe" filled="true" fillcolor="#000000" stroked="false">
                <v:path arrowok="t"/>
                <v:fill type="solid"/>
              </v:shape>
            </v:group>
            <v:group style="position:absolute;left:6868;top:1707;width:10;height:20" coordorigin="6868,1707" coordsize="10,20">
              <v:shape style="position:absolute;left:6868;top:1707;width:10;height:20" coordorigin="6868,1707" coordsize="10,20" path="m6868,1726l6877,1726,6877,1707,6868,1707,6868,1726xe" filled="true" fillcolor="#000000" stroked="false">
                <v:path arrowok="t"/>
                <v:fill type="solid"/>
              </v:shape>
            </v:group>
            <v:group style="position:absolute;left:6868;top:1726;width:10;height:20" coordorigin="6868,1726" coordsize="10,20">
              <v:shape style="position:absolute;left:6868;top:1726;width:10;height:20" coordorigin="6868,1726" coordsize="10,20" path="m6868,1745l6877,1745,6877,1726,6868,1726,6868,1745xe" filled="true" fillcolor="#000000" stroked="false">
                <v:path arrowok="t"/>
                <v:fill type="solid"/>
              </v:shape>
            </v:group>
            <v:group style="position:absolute;left:6868;top:1745;width:10;height:20" coordorigin="6868,1745" coordsize="10,20">
              <v:shape style="position:absolute;left:6868;top:1745;width:10;height:20" coordorigin="6868,1745" coordsize="10,20" path="m6868,1764l6877,1764,6877,1745,6868,1745,6868,1764xe" filled="true" fillcolor="#000000" stroked="false">
                <v:path arrowok="t"/>
                <v:fill type="solid"/>
              </v:shape>
            </v:group>
            <v:group style="position:absolute;left:6868;top:1764;width:10;height:20" coordorigin="6868,1764" coordsize="10,20">
              <v:shape style="position:absolute;left:6868;top:1764;width:10;height:20" coordorigin="6868,1764" coordsize="10,20" path="m6868,1784l6877,1784,6877,1764,6868,1764,6868,1784xe" filled="true" fillcolor="#000000" stroked="false">
                <v:path arrowok="t"/>
                <v:fill type="solid"/>
              </v:shape>
            </v:group>
            <v:group style="position:absolute;left:6868;top:1784;width:10;height:20" coordorigin="6868,1784" coordsize="10,20">
              <v:shape style="position:absolute;left:6868;top:1784;width:10;height:20" coordorigin="6868,1784" coordsize="10,20" path="m6868,1803l6877,1803,6877,1784,6868,1784,6868,1803xe" filled="true" fillcolor="#000000" stroked="false">
                <v:path arrowok="t"/>
                <v:fill type="solid"/>
              </v:shape>
            </v:group>
            <v:group style="position:absolute;left:6868;top:1803;width:10;height:20" coordorigin="6868,1803" coordsize="10,20">
              <v:shape style="position:absolute;left:6868;top:1803;width:10;height:20" coordorigin="6868,1803" coordsize="10,20" path="m6868,1822l6877,1822,6877,1803,6868,1803,6868,1822xe" filled="true" fillcolor="#000000" stroked="false">
                <v:path arrowok="t"/>
                <v:fill type="solid"/>
              </v:shape>
            </v:group>
            <v:group style="position:absolute;left:6868;top:1822;width:10;height:20" coordorigin="6868,1822" coordsize="10,20">
              <v:shape style="position:absolute;left:6868;top:1822;width:10;height:20" coordorigin="6868,1822" coordsize="10,20" path="m6868,1841l6877,1841,6877,1822,6868,1822,6868,1841xe" filled="true" fillcolor="#000000" stroked="false">
                <v:path arrowok="t"/>
                <v:fill type="solid"/>
              </v:shape>
            </v:group>
            <v:group style="position:absolute;left:6868;top:1841;width:10;height:20" coordorigin="6868,1841" coordsize="10,20">
              <v:shape style="position:absolute;left:6868;top:1841;width:10;height:20" coordorigin="6868,1841" coordsize="10,20" path="m6868,1860l6877,1860,6877,1841,6868,1841,6868,1860xe" filled="true" fillcolor="#000000" stroked="false">
                <v:path arrowok="t"/>
                <v:fill type="solid"/>
              </v:shape>
            </v:group>
            <v:group style="position:absolute;left:6868;top:1860;width:10;height:20" coordorigin="6868,1860" coordsize="10,20">
              <v:shape style="position:absolute;left:6868;top:1860;width:10;height:20" coordorigin="6868,1860" coordsize="10,20" path="m6868,1880l6877,1880,6877,1860,6868,1860,6868,1880xe" filled="true" fillcolor="#000000" stroked="false">
                <v:path arrowok="t"/>
                <v:fill type="solid"/>
              </v:shape>
            </v:group>
            <v:group style="position:absolute;left:6868;top:1880;width:10;height:20" coordorigin="6868,1880" coordsize="10,20">
              <v:shape style="position:absolute;left:6868;top:1880;width:10;height:20" coordorigin="6868,1880" coordsize="10,20" path="m6868,1899l6877,1899,6877,1880,6868,1880,6868,1899xe" filled="true" fillcolor="#000000" stroked="false">
                <v:path arrowok="t"/>
                <v:fill type="solid"/>
              </v:shape>
            </v:group>
            <v:group style="position:absolute;left:6868;top:1899;width:10;height:20" coordorigin="6868,1899" coordsize="10,20">
              <v:shape style="position:absolute;left:6868;top:1899;width:10;height:20" coordorigin="6868,1899" coordsize="10,20" path="m6868,1918l6877,1918,6877,1899,6868,1899,6868,1918xe" filled="true" fillcolor="#000000" stroked="false">
                <v:path arrowok="t"/>
                <v:fill type="solid"/>
              </v:shape>
            </v:group>
            <v:group style="position:absolute;left:6868;top:1918;width:10;height:20" coordorigin="6868,1918" coordsize="10,20">
              <v:shape style="position:absolute;left:6868;top:1918;width:10;height:20" coordorigin="6868,1918" coordsize="10,20" path="m6868,1937l6877,1937,6877,1918,6868,1918,6868,1937xe" filled="true" fillcolor="#000000" stroked="false">
                <v:path arrowok="t"/>
                <v:fill type="solid"/>
              </v:shape>
            </v:group>
            <v:group style="position:absolute;left:6868;top:1937;width:10;height:20" coordorigin="6868,1937" coordsize="10,20">
              <v:shape style="position:absolute;left:6868;top:1937;width:10;height:20" coordorigin="6868,1937" coordsize="10,20" path="m6868,1956l6877,1956,6877,1937,6868,1937,6868,1956xe" filled="true" fillcolor="#000000" stroked="false">
                <v:path arrowok="t"/>
                <v:fill type="solid"/>
              </v:shape>
            </v:group>
            <v:group style="position:absolute;left:6868;top:1956;width:10;height:20" coordorigin="6868,1956" coordsize="10,20">
              <v:shape style="position:absolute;left:6868;top:1956;width:10;height:20" coordorigin="6868,1956" coordsize="10,20" path="m6868,1976l6877,1976,6877,1956,6868,1956,6868,1976xe" filled="true" fillcolor="#000000" stroked="false">
                <v:path arrowok="t"/>
                <v:fill type="solid"/>
              </v:shape>
            </v:group>
            <v:group style="position:absolute;left:6868;top:1976;width:10;height:20" coordorigin="6868,1976" coordsize="10,20">
              <v:shape style="position:absolute;left:6868;top:1976;width:10;height:20" coordorigin="6868,1976" coordsize="10,20" path="m6868,1995l6877,1995,6877,1976,6868,1976,6868,1995xe" filled="true" fillcolor="#000000" stroked="false">
                <v:path arrowok="t"/>
                <v:fill type="solid"/>
              </v:shape>
            </v:group>
            <v:group style="position:absolute;left:6868;top:2003;width:10;height:2" coordorigin="6868,2003" coordsize="10,2">
              <v:shape style="position:absolute;left:6868;top:2003;width:10;height:2" coordorigin="6868,2003" coordsize="10,0" path="m6868,2003l6877,2003e" filled="false" stroked="true" strokeweight=".84003pt" strokecolor="#000000">
                <v:path arrowok="t"/>
              </v:shape>
            </v:group>
            <v:group style="position:absolute;left:8966;top:1611;width:10;height:20" coordorigin="8966,1611" coordsize="10,20">
              <v:shape style="position:absolute;left:8966;top:1611;width:10;height:20" coordorigin="8966,1611" coordsize="10,20" path="m8966,1630l8976,1630,8976,1611,8966,1611,8966,1630xe" filled="true" fillcolor="#000000" stroked="false">
                <v:path arrowok="t"/>
                <v:fill type="solid"/>
              </v:shape>
            </v:group>
            <v:group style="position:absolute;left:8966;top:1630;width:10;height:20" coordorigin="8966,1630" coordsize="10,20">
              <v:shape style="position:absolute;left:8966;top:1630;width:10;height:20" coordorigin="8966,1630" coordsize="10,20" path="m8966,1649l8976,1649,8976,1630,8966,1630,8966,1649xe" filled="true" fillcolor="#000000" stroked="false">
                <v:path arrowok="t"/>
                <v:fill type="solid"/>
              </v:shape>
            </v:group>
            <v:group style="position:absolute;left:8966;top:1649;width:10;height:20" coordorigin="8966,1649" coordsize="10,20">
              <v:shape style="position:absolute;left:8966;top:1649;width:10;height:20" coordorigin="8966,1649" coordsize="10,20" path="m8966,1668l8976,1668,8976,1649,8966,1649,8966,1668xe" filled="true" fillcolor="#000000" stroked="false">
                <v:path arrowok="t"/>
                <v:fill type="solid"/>
              </v:shape>
            </v:group>
            <v:group style="position:absolute;left:8966;top:1668;width:10;height:20" coordorigin="8966,1668" coordsize="10,20">
              <v:shape style="position:absolute;left:8966;top:1668;width:10;height:20" coordorigin="8966,1668" coordsize="10,20" path="m8966,1688l8976,1688,8976,1668,8966,1668,8966,1688xe" filled="true" fillcolor="#000000" stroked="false">
                <v:path arrowok="t"/>
                <v:fill type="solid"/>
              </v:shape>
            </v:group>
            <v:group style="position:absolute;left:8966;top:1688;width:10;height:20" coordorigin="8966,1688" coordsize="10,20">
              <v:shape style="position:absolute;left:8966;top:1688;width:10;height:20" coordorigin="8966,1688" coordsize="10,20" path="m8966,1707l8976,1707,8976,1688,8966,1688,8966,1707xe" filled="true" fillcolor="#000000" stroked="false">
                <v:path arrowok="t"/>
                <v:fill type="solid"/>
              </v:shape>
            </v:group>
            <v:group style="position:absolute;left:8966;top:1707;width:10;height:20" coordorigin="8966,1707" coordsize="10,20">
              <v:shape style="position:absolute;left:8966;top:1707;width:10;height:20" coordorigin="8966,1707" coordsize="10,20" path="m8966,1726l8976,1726,8976,1707,8966,1707,8966,1726xe" filled="true" fillcolor="#000000" stroked="false">
                <v:path arrowok="t"/>
                <v:fill type="solid"/>
              </v:shape>
            </v:group>
            <v:group style="position:absolute;left:8966;top:1726;width:10;height:20" coordorigin="8966,1726" coordsize="10,20">
              <v:shape style="position:absolute;left:8966;top:1726;width:10;height:20" coordorigin="8966,1726" coordsize="10,20" path="m8966,1745l8976,1745,8976,1726,8966,1726,8966,1745xe" filled="true" fillcolor="#000000" stroked="false">
                <v:path arrowok="t"/>
                <v:fill type="solid"/>
              </v:shape>
            </v:group>
            <v:group style="position:absolute;left:8966;top:1745;width:10;height:20" coordorigin="8966,1745" coordsize="10,20">
              <v:shape style="position:absolute;left:8966;top:1745;width:10;height:20" coordorigin="8966,1745" coordsize="10,20" path="m8966,1764l8976,1764,8976,1745,8966,1745,8966,1764xe" filled="true" fillcolor="#000000" stroked="false">
                <v:path arrowok="t"/>
                <v:fill type="solid"/>
              </v:shape>
            </v:group>
            <v:group style="position:absolute;left:8966;top:1764;width:10;height:20" coordorigin="8966,1764" coordsize="10,20">
              <v:shape style="position:absolute;left:8966;top:1764;width:10;height:20" coordorigin="8966,1764" coordsize="10,20" path="m8966,1784l8976,1784,8976,1764,8966,1764,8966,1784xe" filled="true" fillcolor="#000000" stroked="false">
                <v:path arrowok="t"/>
                <v:fill type="solid"/>
              </v:shape>
            </v:group>
            <v:group style="position:absolute;left:8966;top:1784;width:10;height:20" coordorigin="8966,1784" coordsize="10,20">
              <v:shape style="position:absolute;left:8966;top:1784;width:10;height:20" coordorigin="8966,1784" coordsize="10,20" path="m8966,1803l8976,1803,8976,1784,8966,1784,8966,1803xe" filled="true" fillcolor="#000000" stroked="false">
                <v:path arrowok="t"/>
                <v:fill type="solid"/>
              </v:shape>
            </v:group>
            <v:group style="position:absolute;left:8966;top:1803;width:10;height:20" coordorigin="8966,1803" coordsize="10,20">
              <v:shape style="position:absolute;left:8966;top:1803;width:10;height:20" coordorigin="8966,1803" coordsize="10,20" path="m8966,1822l8976,1822,8976,1803,8966,1803,8966,1822xe" filled="true" fillcolor="#000000" stroked="false">
                <v:path arrowok="t"/>
                <v:fill type="solid"/>
              </v:shape>
            </v:group>
            <v:group style="position:absolute;left:8966;top:1822;width:10;height:20" coordorigin="8966,1822" coordsize="10,20">
              <v:shape style="position:absolute;left:8966;top:1822;width:10;height:20" coordorigin="8966,1822" coordsize="10,20" path="m8966,1841l8976,1841,8976,1822,8966,1822,8966,1841xe" filled="true" fillcolor="#000000" stroked="false">
                <v:path arrowok="t"/>
                <v:fill type="solid"/>
              </v:shape>
            </v:group>
            <v:group style="position:absolute;left:8966;top:1841;width:10;height:20" coordorigin="8966,1841" coordsize="10,20">
              <v:shape style="position:absolute;left:8966;top:1841;width:10;height:20" coordorigin="8966,1841" coordsize="10,20" path="m8966,1860l8976,1860,8976,1841,8966,1841,8966,1860xe" filled="true" fillcolor="#000000" stroked="false">
                <v:path arrowok="t"/>
                <v:fill type="solid"/>
              </v:shape>
            </v:group>
            <v:group style="position:absolute;left:8966;top:1860;width:10;height:20" coordorigin="8966,1860" coordsize="10,20">
              <v:shape style="position:absolute;left:8966;top:1860;width:10;height:20" coordorigin="8966,1860" coordsize="10,20" path="m8966,1880l8976,1880,8976,1860,8966,1860,8966,1880xe" filled="true" fillcolor="#000000" stroked="false">
                <v:path arrowok="t"/>
                <v:fill type="solid"/>
              </v:shape>
            </v:group>
            <v:group style="position:absolute;left:8966;top:1880;width:10;height:20" coordorigin="8966,1880" coordsize="10,20">
              <v:shape style="position:absolute;left:8966;top:1880;width:10;height:20" coordorigin="8966,1880" coordsize="10,20" path="m8966,1899l8976,1899,8976,1880,8966,1880,8966,1899xe" filled="true" fillcolor="#000000" stroked="false">
                <v:path arrowok="t"/>
                <v:fill type="solid"/>
              </v:shape>
            </v:group>
            <v:group style="position:absolute;left:8966;top:1899;width:10;height:20" coordorigin="8966,1899" coordsize="10,20">
              <v:shape style="position:absolute;left:8966;top:1899;width:10;height:20" coordorigin="8966,1899" coordsize="10,20" path="m8966,1918l8976,1918,8976,1899,8966,1899,8966,1918xe" filled="true" fillcolor="#000000" stroked="false">
                <v:path arrowok="t"/>
                <v:fill type="solid"/>
              </v:shape>
            </v:group>
            <v:group style="position:absolute;left:8966;top:1918;width:10;height:20" coordorigin="8966,1918" coordsize="10,20">
              <v:shape style="position:absolute;left:8966;top:1918;width:10;height:20" coordorigin="8966,1918" coordsize="10,20" path="m8966,1937l8976,1937,8976,1918,8966,1918,8966,1937xe" filled="true" fillcolor="#000000" stroked="false">
                <v:path arrowok="t"/>
                <v:fill type="solid"/>
              </v:shape>
            </v:group>
            <v:group style="position:absolute;left:8966;top:1937;width:10;height:20" coordorigin="8966,1937" coordsize="10,20">
              <v:shape style="position:absolute;left:8966;top:1937;width:10;height:20" coordorigin="8966,1937" coordsize="10,20" path="m8966,1956l8976,1956,8976,1937,8966,1937,8966,1956xe" filled="true" fillcolor="#000000" stroked="false">
                <v:path arrowok="t"/>
                <v:fill type="solid"/>
              </v:shape>
            </v:group>
            <v:group style="position:absolute;left:8966;top:1956;width:10;height:20" coordorigin="8966,1956" coordsize="10,20">
              <v:shape style="position:absolute;left:8966;top:1956;width:10;height:20" coordorigin="8966,1956" coordsize="10,20" path="m8966,1976l8976,1976,8976,1956,8966,1956,8966,1976xe" filled="true" fillcolor="#000000" stroked="false">
                <v:path arrowok="t"/>
                <v:fill type="solid"/>
              </v:shape>
            </v:group>
            <v:group style="position:absolute;left:8966;top:1976;width:10;height:20" coordorigin="8966,1976" coordsize="10,20">
              <v:shape style="position:absolute;left:8966;top:1976;width:10;height:20" coordorigin="8966,1976" coordsize="10,20" path="m8966,1995l8976,1995,8976,1976,8966,1976,8966,1995xe" filled="true" fillcolor="#000000" stroked="false">
                <v:path arrowok="t"/>
                <v:fill type="solid"/>
              </v:shape>
            </v:group>
            <v:group style="position:absolute;left:8966;top:2003;width:10;height:2" coordorigin="8966,2003" coordsize="10,2">
              <v:shape style="position:absolute;left:8966;top:2003;width:10;height:2" coordorigin="8966,2003" coordsize="10,0" path="m8966,2003l8976,2003e" filled="false" stroked="true" strokeweight=".84003pt" strokecolor="#000000">
                <v:path arrowok="t"/>
              </v:shape>
              <v:shape style="position:absolute;left:2952;top:1918;width:992;height:103" type="#_x0000_t75" stroked="false">
                <v:imagedata r:id="rId802" o:title=""/>
              </v:shape>
              <v:shape style="position:absolute;left:3920;top:2012;width:4054;height:10" type="#_x0000_t75" stroked="false">
                <v:imagedata r:id="rId803" o:title=""/>
              </v:shape>
              <v:shape style="position:absolute;left:7969;top:2012;width:997;height:10" type="#_x0000_t75" stroked="false">
                <v:imagedata r:id="rId801" o:title=""/>
              </v:shape>
              <v:shape style="position:absolute;left:8961;top:2012;width:1560;height:10" type="#_x0000_t75" stroked="false">
                <v:imagedata r:id="rId213" o:title=""/>
              </v:shape>
            </v:group>
            <v:group style="position:absolute;left:6868;top:2021;width:10;height:20" coordorigin="6868,2021" coordsize="10,20">
              <v:shape style="position:absolute;left:6868;top:2021;width:10;height:20" coordorigin="6868,2021" coordsize="10,20" path="m6868,2040l6877,2040,6877,2021,6868,2021,6868,2040xe" filled="true" fillcolor="#000000" stroked="false">
                <v:path arrowok="t"/>
                <v:fill type="solid"/>
              </v:shape>
            </v:group>
            <v:group style="position:absolute;left:6868;top:2040;width:10;height:20" coordorigin="6868,2040" coordsize="10,20">
              <v:shape style="position:absolute;left:6868;top:2040;width:10;height:20" coordorigin="6868,2040" coordsize="10,20" path="m6868,2060l6877,2060,6877,2040,6868,2040,6868,2060xe" filled="true" fillcolor="#000000" stroked="false">
                <v:path arrowok="t"/>
                <v:fill type="solid"/>
              </v:shape>
            </v:group>
            <v:group style="position:absolute;left:6868;top:2060;width:10;height:20" coordorigin="6868,2060" coordsize="10,20">
              <v:shape style="position:absolute;left:6868;top:2060;width:10;height:20" coordorigin="6868,2060" coordsize="10,20" path="m6868,2079l6877,2079,6877,2060,6868,2060,6868,2079xe" filled="true" fillcolor="#000000" stroked="false">
                <v:path arrowok="t"/>
                <v:fill type="solid"/>
              </v:shape>
            </v:group>
            <v:group style="position:absolute;left:6868;top:2079;width:10;height:20" coordorigin="6868,2079" coordsize="10,20">
              <v:shape style="position:absolute;left:6868;top:2079;width:10;height:20" coordorigin="6868,2079" coordsize="10,20" path="m6868,2098l6877,2098,6877,2079,6868,2079,6868,2098xe" filled="true" fillcolor="#000000" stroked="false">
                <v:path arrowok="t"/>
                <v:fill type="solid"/>
              </v:shape>
            </v:group>
            <v:group style="position:absolute;left:6868;top:2098;width:10;height:20" coordorigin="6868,2098" coordsize="10,20">
              <v:shape style="position:absolute;left:6868;top:2098;width:10;height:20" coordorigin="6868,2098" coordsize="10,20" path="m6868,2117l6877,2117,6877,2098,6868,2098,6868,2117xe" filled="true" fillcolor="#000000" stroked="false">
                <v:path arrowok="t"/>
                <v:fill type="solid"/>
              </v:shape>
            </v:group>
            <v:group style="position:absolute;left:6868;top:2117;width:10;height:20" coordorigin="6868,2117" coordsize="10,20">
              <v:shape style="position:absolute;left:6868;top:2117;width:10;height:20" coordorigin="6868,2117" coordsize="10,20" path="m6868,2136l6877,2136,6877,2117,6868,2117,6868,2136xe" filled="true" fillcolor="#000000" stroked="false">
                <v:path arrowok="t"/>
                <v:fill type="solid"/>
              </v:shape>
            </v:group>
            <v:group style="position:absolute;left:6868;top:2136;width:10;height:20" coordorigin="6868,2136" coordsize="10,20">
              <v:shape style="position:absolute;left:6868;top:2136;width:10;height:20" coordorigin="6868,2136" coordsize="10,20" path="m6868,2156l6877,2156,6877,2136,6868,2136,6868,2156xe" filled="true" fillcolor="#000000" stroked="false">
                <v:path arrowok="t"/>
                <v:fill type="solid"/>
              </v:shape>
            </v:group>
            <v:group style="position:absolute;left:6868;top:2156;width:10;height:20" coordorigin="6868,2156" coordsize="10,20">
              <v:shape style="position:absolute;left:6868;top:2156;width:10;height:20" coordorigin="6868,2156" coordsize="10,20" path="m6868,2175l6877,2175,6877,2156,6868,2156,6868,2175xe" filled="true" fillcolor="#000000" stroked="false">
                <v:path arrowok="t"/>
                <v:fill type="solid"/>
              </v:shape>
            </v:group>
            <v:group style="position:absolute;left:6868;top:2175;width:10;height:20" coordorigin="6868,2175" coordsize="10,20">
              <v:shape style="position:absolute;left:6868;top:2175;width:10;height:20" coordorigin="6868,2175" coordsize="10,20" path="m6868,2194l6877,2194,6877,2175,6868,2175,6868,2194xe" filled="true" fillcolor="#000000" stroked="false">
                <v:path arrowok="t"/>
                <v:fill type="solid"/>
              </v:shape>
            </v:group>
            <v:group style="position:absolute;left:6868;top:2194;width:10;height:20" coordorigin="6868,2194" coordsize="10,20">
              <v:shape style="position:absolute;left:6868;top:2194;width:10;height:20" coordorigin="6868,2194" coordsize="10,20" path="m6868,2213l6877,2213,6877,2194,6868,2194,6868,2213xe" filled="true" fillcolor="#000000" stroked="false">
                <v:path arrowok="t"/>
                <v:fill type="solid"/>
              </v:shape>
            </v:group>
            <v:group style="position:absolute;left:6868;top:2213;width:10;height:20" coordorigin="6868,2213" coordsize="10,20">
              <v:shape style="position:absolute;left:6868;top:2213;width:10;height:20" coordorigin="6868,2213" coordsize="10,20" path="m6868,2232l6877,2232,6877,2213,6868,2213,6868,2232xe" filled="true" fillcolor="#000000" stroked="false">
                <v:path arrowok="t"/>
                <v:fill type="solid"/>
              </v:shape>
            </v:group>
            <v:group style="position:absolute;left:6868;top:2232;width:10;height:20" coordorigin="6868,2232" coordsize="10,20">
              <v:shape style="position:absolute;left:6868;top:2232;width:10;height:20" coordorigin="6868,2232" coordsize="10,20" path="m6868,2252l6877,2252,6877,2232,6868,2232,6868,2252xe" filled="true" fillcolor="#000000" stroked="false">
                <v:path arrowok="t"/>
                <v:fill type="solid"/>
              </v:shape>
            </v:group>
            <v:group style="position:absolute;left:6868;top:2252;width:10;height:20" coordorigin="6868,2252" coordsize="10,20">
              <v:shape style="position:absolute;left:6868;top:2252;width:10;height:20" coordorigin="6868,2252" coordsize="10,20" path="m6868,2271l6877,2271,6877,2252,6868,2252,6868,2271xe" filled="true" fillcolor="#000000" stroked="false">
                <v:path arrowok="t"/>
                <v:fill type="solid"/>
              </v:shape>
            </v:group>
            <v:group style="position:absolute;left:6868;top:2271;width:10;height:20" coordorigin="6868,2271" coordsize="10,20">
              <v:shape style="position:absolute;left:6868;top:2271;width:10;height:20" coordorigin="6868,2271" coordsize="10,20" path="m6868,2290l6877,2290,6877,2271,6868,2271,6868,2290xe" filled="true" fillcolor="#000000" stroked="false">
                <v:path arrowok="t"/>
                <v:fill type="solid"/>
              </v:shape>
            </v:group>
            <v:group style="position:absolute;left:6868;top:2290;width:10;height:20" coordorigin="6868,2290" coordsize="10,20">
              <v:shape style="position:absolute;left:6868;top:2290;width:10;height:20" coordorigin="6868,2290" coordsize="10,20" path="m6868,2309l6877,2309,6877,2290,6868,2290,6868,2309xe" filled="true" fillcolor="#000000" stroked="false">
                <v:path arrowok="t"/>
                <v:fill type="solid"/>
              </v:shape>
            </v:group>
            <v:group style="position:absolute;left:6868;top:2309;width:10;height:20" coordorigin="6868,2309" coordsize="10,20">
              <v:shape style="position:absolute;left:6868;top:2309;width:10;height:20" coordorigin="6868,2309" coordsize="10,20" path="m6868,2328l6877,2328,6877,2309,6868,2309,6868,2328xe" filled="true" fillcolor="#000000" stroked="false">
                <v:path arrowok="t"/>
                <v:fill type="solid"/>
              </v:shape>
            </v:group>
            <v:group style="position:absolute;left:6868;top:2328;width:10;height:20" coordorigin="6868,2328" coordsize="10,20">
              <v:shape style="position:absolute;left:6868;top:2328;width:10;height:20" coordorigin="6868,2328" coordsize="10,20" path="m6868,2348l6877,2348,6877,2328,6868,2328,6868,2348xe" filled="true" fillcolor="#000000" stroked="false">
                <v:path arrowok="t"/>
                <v:fill type="solid"/>
              </v:shape>
            </v:group>
            <v:group style="position:absolute;left:6868;top:2348;width:10;height:20" coordorigin="6868,2348" coordsize="10,20">
              <v:shape style="position:absolute;left:6868;top:2348;width:10;height:20" coordorigin="6868,2348" coordsize="10,20" path="m6868,2367l6877,2367,6877,2348,6868,2348,6868,2367xe" filled="true" fillcolor="#000000" stroked="false">
                <v:path arrowok="t"/>
                <v:fill type="solid"/>
              </v:shape>
            </v:group>
            <v:group style="position:absolute;left:6868;top:2367;width:10;height:20" coordorigin="6868,2367" coordsize="10,20">
              <v:shape style="position:absolute;left:6868;top:2367;width:10;height:20" coordorigin="6868,2367" coordsize="10,20" path="m6868,2386l6877,2386,6877,2367,6868,2367,6868,2386xe" filled="true" fillcolor="#000000" stroked="false">
                <v:path arrowok="t"/>
                <v:fill type="solid"/>
              </v:shape>
            </v:group>
            <v:group style="position:absolute;left:6868;top:2386;width:10;height:20" coordorigin="6868,2386" coordsize="10,20">
              <v:shape style="position:absolute;left:6868;top:2386;width:10;height:20" coordorigin="6868,2386" coordsize="10,20" path="m6868,2405l6877,2405,6877,2386,6868,2386,6868,2405xe" filled="true" fillcolor="#000000" stroked="false">
                <v:path arrowok="t"/>
                <v:fill type="solid"/>
              </v:shape>
            </v:group>
            <v:group style="position:absolute;left:8966;top:2021;width:10;height:20" coordorigin="8966,2021" coordsize="10,20">
              <v:shape style="position:absolute;left:8966;top:2021;width:10;height:20" coordorigin="8966,2021" coordsize="10,20" path="m8966,2040l8976,2040,8976,2021,8966,2021,8966,2040xe" filled="true" fillcolor="#000000" stroked="false">
                <v:path arrowok="t"/>
                <v:fill type="solid"/>
              </v:shape>
            </v:group>
            <v:group style="position:absolute;left:8966;top:2040;width:10;height:20" coordorigin="8966,2040" coordsize="10,20">
              <v:shape style="position:absolute;left:8966;top:2040;width:10;height:20" coordorigin="8966,2040" coordsize="10,20" path="m8966,2060l8976,2060,8976,2040,8966,2040,8966,2060xe" filled="true" fillcolor="#000000" stroked="false">
                <v:path arrowok="t"/>
                <v:fill type="solid"/>
              </v:shape>
            </v:group>
            <v:group style="position:absolute;left:8966;top:2060;width:10;height:20" coordorigin="8966,2060" coordsize="10,20">
              <v:shape style="position:absolute;left:8966;top:2060;width:10;height:20" coordorigin="8966,2060" coordsize="10,20" path="m8966,2079l8976,2079,8976,2060,8966,2060,8966,2079xe" filled="true" fillcolor="#000000" stroked="false">
                <v:path arrowok="t"/>
                <v:fill type="solid"/>
              </v:shape>
            </v:group>
            <v:group style="position:absolute;left:8966;top:2079;width:10;height:20" coordorigin="8966,2079" coordsize="10,20">
              <v:shape style="position:absolute;left:8966;top:2079;width:10;height:20" coordorigin="8966,2079" coordsize="10,20" path="m8966,2098l8976,2098,8976,2079,8966,2079,8966,2098xe" filled="true" fillcolor="#000000" stroked="false">
                <v:path arrowok="t"/>
                <v:fill type="solid"/>
              </v:shape>
            </v:group>
            <v:group style="position:absolute;left:8966;top:2098;width:10;height:20" coordorigin="8966,2098" coordsize="10,20">
              <v:shape style="position:absolute;left:8966;top:2098;width:10;height:20" coordorigin="8966,2098" coordsize="10,20" path="m8966,2117l8976,2117,8976,2098,8966,2098,8966,2117xe" filled="true" fillcolor="#000000" stroked="false">
                <v:path arrowok="t"/>
                <v:fill type="solid"/>
              </v:shape>
            </v:group>
            <v:group style="position:absolute;left:8966;top:2117;width:10;height:20" coordorigin="8966,2117" coordsize="10,20">
              <v:shape style="position:absolute;left:8966;top:2117;width:10;height:20" coordorigin="8966,2117" coordsize="10,20" path="m8966,2136l8976,2136,8976,2117,8966,2117,8966,2136xe" filled="true" fillcolor="#000000" stroked="false">
                <v:path arrowok="t"/>
                <v:fill type="solid"/>
              </v:shape>
            </v:group>
            <v:group style="position:absolute;left:8966;top:2136;width:10;height:20" coordorigin="8966,2136" coordsize="10,20">
              <v:shape style="position:absolute;left:8966;top:2136;width:10;height:20" coordorigin="8966,2136" coordsize="10,20" path="m8966,2156l8976,2156,8976,2136,8966,2136,8966,2156xe" filled="true" fillcolor="#000000" stroked="false">
                <v:path arrowok="t"/>
                <v:fill type="solid"/>
              </v:shape>
            </v:group>
            <v:group style="position:absolute;left:8966;top:2156;width:10;height:20" coordorigin="8966,2156" coordsize="10,20">
              <v:shape style="position:absolute;left:8966;top:2156;width:10;height:20" coordorigin="8966,2156" coordsize="10,20" path="m8966,2175l8976,2175,8976,2156,8966,2156,8966,2175xe" filled="true" fillcolor="#000000" stroked="false">
                <v:path arrowok="t"/>
                <v:fill type="solid"/>
              </v:shape>
            </v:group>
            <v:group style="position:absolute;left:8966;top:2175;width:10;height:20" coordorigin="8966,2175" coordsize="10,20">
              <v:shape style="position:absolute;left:8966;top:2175;width:10;height:20" coordorigin="8966,2175" coordsize="10,20" path="m8966,2194l8976,2194,8976,2175,8966,2175,8966,2194xe" filled="true" fillcolor="#000000" stroked="false">
                <v:path arrowok="t"/>
                <v:fill type="solid"/>
              </v:shape>
            </v:group>
            <v:group style="position:absolute;left:8966;top:2194;width:10;height:20" coordorigin="8966,2194" coordsize="10,20">
              <v:shape style="position:absolute;left:8966;top:2194;width:10;height:20" coordorigin="8966,2194" coordsize="10,20" path="m8966,2213l8976,2213,8976,2194,8966,2194,8966,2213xe" filled="true" fillcolor="#000000" stroked="false">
                <v:path arrowok="t"/>
                <v:fill type="solid"/>
              </v:shape>
            </v:group>
            <v:group style="position:absolute;left:8966;top:2213;width:10;height:20" coordorigin="8966,2213" coordsize="10,20">
              <v:shape style="position:absolute;left:8966;top:2213;width:10;height:20" coordorigin="8966,2213" coordsize="10,20" path="m8966,2232l8976,2232,8976,2213,8966,2213,8966,2232xe" filled="true" fillcolor="#000000" stroked="false">
                <v:path arrowok="t"/>
                <v:fill type="solid"/>
              </v:shape>
            </v:group>
            <v:group style="position:absolute;left:8966;top:2232;width:10;height:20" coordorigin="8966,2232" coordsize="10,20">
              <v:shape style="position:absolute;left:8966;top:2232;width:10;height:20" coordorigin="8966,2232" coordsize="10,20" path="m8966,2252l8976,2252,8976,2232,8966,2232,8966,2252xe" filled="true" fillcolor="#000000" stroked="false">
                <v:path arrowok="t"/>
                <v:fill type="solid"/>
              </v:shape>
            </v:group>
            <v:group style="position:absolute;left:8966;top:2252;width:10;height:20" coordorigin="8966,2252" coordsize="10,20">
              <v:shape style="position:absolute;left:8966;top:2252;width:10;height:20" coordorigin="8966,2252" coordsize="10,20" path="m8966,2271l8976,2271,8976,2252,8966,2252,8966,2271xe" filled="true" fillcolor="#000000" stroked="false">
                <v:path arrowok="t"/>
                <v:fill type="solid"/>
              </v:shape>
            </v:group>
            <v:group style="position:absolute;left:8966;top:2271;width:10;height:20" coordorigin="8966,2271" coordsize="10,20">
              <v:shape style="position:absolute;left:8966;top:2271;width:10;height:20" coordorigin="8966,2271" coordsize="10,20" path="m8966,2290l8976,2290,8976,2271,8966,2271,8966,2290xe" filled="true" fillcolor="#000000" stroked="false">
                <v:path arrowok="t"/>
                <v:fill type="solid"/>
              </v:shape>
            </v:group>
            <v:group style="position:absolute;left:8966;top:2290;width:10;height:20" coordorigin="8966,2290" coordsize="10,20">
              <v:shape style="position:absolute;left:8966;top:2290;width:10;height:20" coordorigin="8966,2290" coordsize="10,20" path="m8966,2309l8976,2309,8976,2290,8966,2290,8966,2309xe" filled="true" fillcolor="#000000" stroked="false">
                <v:path arrowok="t"/>
                <v:fill type="solid"/>
              </v:shape>
            </v:group>
            <v:group style="position:absolute;left:8966;top:2309;width:10;height:20" coordorigin="8966,2309" coordsize="10,20">
              <v:shape style="position:absolute;left:8966;top:2309;width:10;height:20" coordorigin="8966,2309" coordsize="10,20" path="m8966,2328l8976,2328,8976,2309,8966,2309,8966,2328xe" filled="true" fillcolor="#000000" stroked="false">
                <v:path arrowok="t"/>
                <v:fill type="solid"/>
              </v:shape>
            </v:group>
            <v:group style="position:absolute;left:8966;top:2328;width:10;height:20" coordorigin="8966,2328" coordsize="10,20">
              <v:shape style="position:absolute;left:8966;top:2328;width:10;height:20" coordorigin="8966,2328" coordsize="10,20" path="m8966,2348l8976,2348,8976,2328,8966,2328,8966,2348xe" filled="true" fillcolor="#000000" stroked="false">
                <v:path arrowok="t"/>
                <v:fill type="solid"/>
              </v:shape>
            </v:group>
            <v:group style="position:absolute;left:8966;top:2348;width:10;height:20" coordorigin="8966,2348" coordsize="10,20">
              <v:shape style="position:absolute;left:8966;top:2348;width:10;height:20" coordorigin="8966,2348" coordsize="10,20" path="m8966,2367l8976,2367,8976,2348,8966,2348,8966,2367xe" filled="true" fillcolor="#000000" stroked="false">
                <v:path arrowok="t"/>
                <v:fill type="solid"/>
              </v:shape>
            </v:group>
            <v:group style="position:absolute;left:8966;top:2367;width:10;height:20" coordorigin="8966,2367" coordsize="10,20">
              <v:shape style="position:absolute;left:8966;top:2367;width:10;height:20" coordorigin="8966,2367" coordsize="10,20" path="m8966,2386l8976,2386,8976,2367,8966,2367,8966,2386xe" filled="true" fillcolor="#000000" stroked="false">
                <v:path arrowok="t"/>
                <v:fill type="solid"/>
              </v:shape>
            </v:group>
            <v:group style="position:absolute;left:8966;top:2386;width:10;height:20" coordorigin="8966,2386" coordsize="10,20">
              <v:shape style="position:absolute;left:8966;top:2386;width:10;height:20" coordorigin="8966,2386" coordsize="10,20" path="m8966,2405l8976,2405,8976,2386,8966,2386,8966,2405xe" filled="true" fillcolor="#000000" stroked="false">
                <v:path arrowok="t"/>
                <v:fill type="solid"/>
              </v:shape>
            </v:group>
            <w10:wrap type="none"/>
          </v:group>
        </w:pic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其他应收款坏账准备的变动如下：</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937" w:type="dxa"/>
        <w:tblLayout w:type="fixed"/>
        <w:tblCellMar>
          <w:top w:w="0" w:type="dxa"/>
          <w:left w:w="0" w:type="dxa"/>
          <w:bottom w:w="0" w:type="dxa"/>
          <w:right w:w="0" w:type="dxa"/>
        </w:tblCellMar>
        <w:tblLook w:val="01E0"/>
      </w:tblPr>
      <w:tblGrid>
        <w:gridCol w:w="992"/>
        <w:gridCol w:w="1550"/>
        <w:gridCol w:w="2499"/>
        <w:gridCol w:w="2542"/>
      </w:tblGrid>
      <w:tr>
        <w:trPr>
          <w:trHeight w:val="373" w:hRule="exact"/>
        </w:trPr>
        <w:tc>
          <w:tcPr>
            <w:tcW w:w="992"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tc>
        <w:tc>
          <w:tcPr>
            <w:tcW w:w="15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tc>
        <w:tc>
          <w:tcPr>
            <w:tcW w:w="5041"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11"/>
              <w:ind w:right="163"/>
              <w:jc w:val="center"/>
              <w:rPr>
                <w:rFonts w:ascii="宋体" w:hAnsi="宋体" w:cs="宋体" w:eastAsia="宋体" w:hint="default"/>
                <w:sz w:val="18"/>
                <w:szCs w:val="18"/>
              </w:rPr>
            </w:pPr>
            <w:r>
              <w:rPr>
                <w:rFonts w:ascii="宋体" w:hAnsi="宋体" w:cs="宋体" w:eastAsia="宋体" w:hint="default"/>
                <w:sz w:val="18"/>
                <w:szCs w:val="18"/>
              </w:rPr>
              <w:t>本年减少额</w:t>
            </w:r>
          </w:p>
        </w:tc>
      </w:tr>
      <w:tr>
        <w:trPr>
          <w:trHeight w:val="204" w:hRule="exact"/>
        </w:trPr>
        <w:tc>
          <w:tcPr>
            <w:tcW w:w="992" w:type="dxa"/>
            <w:tcBorders>
              <w:top w:val="nil" w:sz="6" w:space="0" w:color="auto"/>
              <w:left w:val="nil" w:sz="6" w:space="0" w:color="auto"/>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3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40"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192" w:lineRule="exact"/>
              <w:ind w:right="233"/>
              <w:jc w:val="righ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192" w:hRule="exact"/>
        </w:trPr>
        <w:tc>
          <w:tcPr>
            <w:tcW w:w="992" w:type="dxa"/>
            <w:tcBorders>
              <w:top w:val="nil" w:sz="6" w:space="0" w:color="auto"/>
              <w:left w:val="nil" w:sz="6" w:space="0" w:color="auto"/>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367"/>
              <w:jc w:val="right"/>
              <w:rPr>
                <w:rFonts w:ascii="宋体" w:hAnsi="宋体" w:cs="宋体" w:eastAsia="宋体" w:hint="default"/>
                <w:sz w:val="18"/>
                <w:szCs w:val="18"/>
              </w:rPr>
            </w:pPr>
            <w:r>
              <w:rPr>
                <w:rFonts w:ascii="宋体" w:hAnsi="宋体" w:cs="宋体" w:eastAsia="宋体" w:hint="default"/>
                <w:sz w:val="18"/>
                <w:szCs w:val="18"/>
              </w:rPr>
              <w:t>转回</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192" w:lineRule="exact"/>
              <w:ind w:left="309" w:right="0"/>
              <w:jc w:val="left"/>
              <w:rPr>
                <w:rFonts w:ascii="宋体" w:hAnsi="宋体" w:cs="宋体" w:eastAsia="宋体" w:hint="default"/>
                <w:sz w:val="18"/>
                <w:szCs w:val="18"/>
              </w:rPr>
            </w:pPr>
            <w:r>
              <w:rPr>
                <w:rFonts w:ascii="宋体" w:hAnsi="宋体" w:cs="宋体" w:eastAsia="宋体" w:hint="default"/>
                <w:sz w:val="18"/>
                <w:szCs w:val="18"/>
              </w:rPr>
              <w:t>转销</w:t>
            </w:r>
          </w:p>
        </w:tc>
      </w:tr>
      <w:tr>
        <w:trPr>
          <w:trHeight w:val="66" w:hRule="exact"/>
        </w:trPr>
        <w:tc>
          <w:tcPr>
            <w:tcW w:w="992"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single" w:sz="4" w:space="0" w:color="000000"/>
            </w:tcBorders>
          </w:tcPr>
          <w:p>
            <w:pPr/>
          </w:p>
        </w:tc>
        <w:tc>
          <w:tcPr>
            <w:tcW w:w="2499" w:type="dxa"/>
            <w:tcBorders>
              <w:top w:val="nil" w:sz="6" w:space="0" w:color="auto"/>
              <w:left w:val="single" w:sz="4" w:space="0" w:color="000000"/>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364" w:hRule="exact"/>
        </w:trPr>
        <w:tc>
          <w:tcPr>
            <w:tcW w:w="992"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1"/>
              <w:jc w:val="right"/>
              <w:rPr>
                <w:rFonts w:ascii="Calibri" w:hAnsi="Calibri" w:cs="Calibri" w:eastAsia="Calibri" w:hint="default"/>
                <w:sz w:val="18"/>
                <w:szCs w:val="18"/>
              </w:rPr>
            </w:pPr>
            <w:r>
              <w:rPr>
                <w:rFonts w:ascii="Calibri"/>
                <w:spacing w:val="-1"/>
                <w:sz w:val="18"/>
              </w:rPr>
              <w:t>1,106,470.33</w:t>
            </w: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405" w:right="0"/>
              <w:jc w:val="left"/>
              <w:rPr>
                <w:rFonts w:ascii="Calibri" w:hAnsi="Calibri" w:cs="Calibri" w:eastAsia="Calibri" w:hint="default"/>
                <w:sz w:val="18"/>
                <w:szCs w:val="18"/>
              </w:rPr>
            </w:pPr>
            <w:r>
              <w:rPr>
                <w:rFonts w:ascii="Calibri"/>
                <w:sz w:val="18"/>
              </w:rPr>
              <w:t>-585,733.50</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6"/>
              <w:jc w:val="right"/>
              <w:rPr>
                <w:rFonts w:ascii="Calibri" w:hAnsi="Calibri" w:cs="Calibri" w:eastAsia="Calibri" w:hint="default"/>
                <w:sz w:val="18"/>
                <w:szCs w:val="18"/>
              </w:rPr>
            </w:pPr>
            <w:r>
              <w:rPr>
                <w:rFonts w:ascii="Calibri"/>
                <w:spacing w:val="-1"/>
                <w:sz w:val="18"/>
              </w:rPr>
              <w:t>520,736.83</w:t>
            </w:r>
          </w:p>
        </w:tc>
      </w:tr>
      <w:tr>
        <w:trPr>
          <w:trHeight w:val="46" w:hRule="exact"/>
        </w:trPr>
        <w:tc>
          <w:tcPr>
            <w:tcW w:w="992"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single" w:sz="4" w:space="0" w:color="000000"/>
            </w:tcBorders>
          </w:tcPr>
          <w:p>
            <w:pPr/>
          </w:p>
        </w:tc>
        <w:tc>
          <w:tcPr>
            <w:tcW w:w="2499" w:type="dxa"/>
            <w:tcBorders>
              <w:top w:val="nil" w:sz="6" w:space="0" w:color="auto"/>
              <w:left w:val="single" w:sz="4" w:space="0" w:color="000000"/>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415" w:hRule="exact"/>
        </w:trPr>
        <w:tc>
          <w:tcPr>
            <w:tcW w:w="9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98"/>
              <w:jc w:val="right"/>
              <w:rPr>
                <w:rFonts w:ascii="Calibri" w:hAnsi="Calibri" w:cs="Calibri" w:eastAsia="Calibri" w:hint="default"/>
                <w:sz w:val="18"/>
                <w:szCs w:val="18"/>
              </w:rPr>
            </w:pPr>
            <w:r>
              <w:rPr>
                <w:rFonts w:ascii="Calibri"/>
                <w:spacing w:val="-1"/>
                <w:sz w:val="18"/>
              </w:rPr>
              <w:t>520,736.83</w:t>
            </w:r>
          </w:p>
        </w:tc>
        <w:tc>
          <w:tcPr>
            <w:tcW w:w="24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472" w:right="0"/>
              <w:jc w:val="left"/>
              <w:rPr>
                <w:rFonts w:ascii="Calibri" w:hAnsi="Calibri" w:cs="Calibri" w:eastAsia="Calibri" w:hint="default"/>
                <w:sz w:val="18"/>
                <w:szCs w:val="18"/>
              </w:rPr>
            </w:pPr>
            <w:r>
              <w:rPr>
                <w:rFonts w:ascii="Calibri"/>
                <w:sz w:val="18"/>
              </w:rPr>
              <w:t>378,257.72</w:t>
            </w:r>
          </w:p>
        </w:tc>
        <w:tc>
          <w:tcPr>
            <w:tcW w:w="2542"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right="106"/>
              <w:jc w:val="right"/>
              <w:rPr>
                <w:rFonts w:ascii="Calibri" w:hAnsi="Calibri" w:cs="Calibri" w:eastAsia="Calibri" w:hint="default"/>
                <w:sz w:val="18"/>
                <w:szCs w:val="18"/>
              </w:rPr>
            </w:pPr>
            <w:r>
              <w:rPr>
                <w:rFonts w:ascii="Calibri"/>
                <w:sz w:val="18"/>
              </w:rPr>
              <w:t>898,994.55</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3055" w:val="left" w:leader="none"/>
        </w:tabs>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6</w:t>
      </w:r>
      <w:r>
        <w:rPr>
          <w:rFonts w:ascii="宋体" w:hAnsi="宋体" w:cs="宋体" w:eastAsia="宋体" w:hint="default"/>
          <w:b/>
          <w:bCs/>
          <w:sz w:val="21"/>
          <w:szCs w:val="21"/>
        </w:rPr>
        <w:t>、</w:t>
        <w:tab/>
        <w:t>本期无实际核销的其他应收款。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3055" w:val="left" w:leader="none"/>
        </w:tabs>
        <w:spacing w:line="350" w:lineRule="auto" w:before="0"/>
        <w:ind w:left="3055" w:right="1793" w:hanging="538"/>
        <w:jc w:val="left"/>
        <w:rPr>
          <w:rFonts w:ascii="宋体" w:hAnsi="宋体" w:cs="宋体" w:eastAsia="宋体" w:hint="default"/>
          <w:sz w:val="21"/>
          <w:szCs w:val="21"/>
        </w:rPr>
      </w:pPr>
      <w:r>
        <w:rPr>
          <w:rFonts w:ascii="宋体" w:hAnsi="宋体" w:cs="宋体" w:eastAsia="宋体" w:hint="default"/>
          <w:b/>
          <w:bCs/>
          <w:sz w:val="21"/>
          <w:szCs w:val="21"/>
        </w:rPr>
        <w:t>7</w:t>
      </w:r>
      <w:r>
        <w:rPr>
          <w:rFonts w:ascii="宋体" w:hAnsi="宋体" w:cs="宋体" w:eastAsia="宋体" w:hint="default"/>
          <w:b/>
          <w:bCs/>
          <w:sz w:val="21"/>
          <w:szCs w:val="21"/>
        </w:rPr>
        <w:t>、</w:t>
        <w:tab/>
        <w:t>截止</w:t>
      </w:r>
      <w:r>
        <w:rPr>
          <w:rFonts w:ascii="宋体" w:hAnsi="宋体" w:cs="宋体" w:eastAsia="宋体" w:hint="default"/>
          <w:b/>
          <w:bCs/>
          <w:spacing w:val="-43"/>
          <w:sz w:val="21"/>
          <w:szCs w:val="21"/>
        </w:rPr>
        <w:t> </w:t>
      </w:r>
      <w:r>
        <w:rPr>
          <w:rFonts w:ascii="宋体" w:hAnsi="宋体" w:cs="宋体" w:eastAsia="宋体" w:hint="default"/>
          <w:b/>
          <w:bCs/>
          <w:sz w:val="21"/>
          <w:szCs w:val="21"/>
        </w:rPr>
        <w:t>2010</w:t>
      </w:r>
      <w:r>
        <w:rPr>
          <w:rFonts w:ascii="宋体" w:hAnsi="宋体" w:cs="宋体" w:eastAsia="宋体" w:hint="default"/>
          <w:b/>
          <w:bCs/>
          <w:spacing w:val="-42"/>
          <w:sz w:val="21"/>
          <w:szCs w:val="21"/>
        </w:rPr>
        <w:t> </w:t>
      </w:r>
      <w:r>
        <w:rPr>
          <w:rFonts w:ascii="宋体" w:hAnsi="宋体" w:cs="宋体" w:eastAsia="宋体" w:hint="default"/>
          <w:b/>
          <w:bCs/>
          <w:sz w:val="21"/>
          <w:szCs w:val="21"/>
        </w:rPr>
        <w:t>年</w:t>
      </w:r>
      <w:r>
        <w:rPr>
          <w:rFonts w:ascii="宋体" w:hAnsi="宋体" w:cs="宋体" w:eastAsia="宋体" w:hint="default"/>
          <w:b/>
          <w:bCs/>
          <w:spacing w:val="-43"/>
          <w:sz w:val="21"/>
          <w:szCs w:val="21"/>
        </w:rPr>
        <w:t> </w:t>
      </w:r>
      <w:r>
        <w:rPr>
          <w:rFonts w:ascii="宋体" w:hAnsi="宋体" w:cs="宋体" w:eastAsia="宋体" w:hint="default"/>
          <w:b/>
          <w:bCs/>
          <w:sz w:val="21"/>
          <w:szCs w:val="21"/>
        </w:rPr>
        <w:t>12</w:t>
      </w:r>
      <w:r>
        <w:rPr>
          <w:rFonts w:ascii="宋体" w:hAnsi="宋体" w:cs="宋体" w:eastAsia="宋体" w:hint="default"/>
          <w:b/>
          <w:bCs/>
          <w:spacing w:val="-43"/>
          <w:sz w:val="21"/>
          <w:szCs w:val="21"/>
        </w:rPr>
        <w:t> </w:t>
      </w:r>
      <w:r>
        <w:rPr>
          <w:rFonts w:ascii="宋体" w:hAnsi="宋体" w:cs="宋体" w:eastAsia="宋体" w:hint="default"/>
          <w:b/>
          <w:bCs/>
          <w:sz w:val="21"/>
          <w:szCs w:val="21"/>
        </w:rPr>
        <w:t>月</w:t>
      </w:r>
      <w:r>
        <w:rPr>
          <w:rFonts w:ascii="宋体" w:hAnsi="宋体" w:cs="宋体" w:eastAsia="宋体" w:hint="default"/>
          <w:b/>
          <w:bCs/>
          <w:spacing w:val="-43"/>
          <w:sz w:val="21"/>
          <w:szCs w:val="21"/>
        </w:rPr>
        <w:t> </w:t>
      </w:r>
      <w:r>
        <w:rPr>
          <w:rFonts w:ascii="宋体" w:hAnsi="宋体" w:cs="宋体" w:eastAsia="宋体" w:hint="default"/>
          <w:b/>
          <w:bCs/>
          <w:sz w:val="21"/>
          <w:szCs w:val="21"/>
        </w:rPr>
        <w:t>31</w:t>
      </w:r>
      <w:r>
        <w:rPr>
          <w:rFonts w:ascii="宋体" w:hAnsi="宋体" w:cs="宋体" w:eastAsia="宋体" w:hint="default"/>
          <w:b/>
          <w:bCs/>
          <w:spacing w:val="-43"/>
          <w:sz w:val="21"/>
          <w:szCs w:val="21"/>
        </w:rPr>
        <w:t> </w:t>
      </w:r>
      <w:r>
        <w:rPr>
          <w:rFonts w:ascii="宋体" w:hAnsi="宋体" w:cs="宋体" w:eastAsia="宋体" w:hint="default"/>
          <w:b/>
          <w:bCs/>
          <w:sz w:val="21"/>
          <w:szCs w:val="21"/>
        </w:rPr>
        <w:t>日其他应收款中无持本公司</w:t>
      </w:r>
      <w:r>
        <w:rPr>
          <w:rFonts w:ascii="宋体" w:hAnsi="宋体" w:cs="宋体" w:eastAsia="宋体" w:hint="default"/>
          <w:b/>
          <w:bCs/>
          <w:spacing w:val="-45"/>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42"/>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w:t>
      </w:r>
      <w:r>
        <w:rPr>
          <w:rFonts w:ascii="宋体" w:hAnsi="宋体" w:cs="宋体" w:eastAsia="宋体" w:hint="default"/>
          <w:b/>
          <w:bCs/>
          <w:w w:val="100"/>
          <w:sz w:val="21"/>
          <w:szCs w:val="21"/>
        </w:rPr>
        <w:t> </w:t>
      </w:r>
      <w:r>
        <w:rPr>
          <w:rFonts w:ascii="宋体" w:hAnsi="宋体" w:cs="宋体" w:eastAsia="宋体" w:hint="default"/>
          <w:b/>
          <w:bCs/>
          <w:sz w:val="21"/>
          <w:szCs w:val="21"/>
        </w:rPr>
        <w:t>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319" w:lineRule="auto" w:before="166"/>
        <w:ind w:left="3029" w:right="1679" w:hanging="516"/>
        <w:jc w:val="left"/>
        <w:rPr>
          <w:rFonts w:ascii="宋体" w:hAnsi="宋体" w:cs="宋体" w:eastAsia="宋体" w:hint="default"/>
          <w:sz w:val="21"/>
          <w:szCs w:val="21"/>
        </w:rPr>
      </w:pPr>
      <w:r>
        <w:rPr/>
        <w:pict>
          <v:shape style="position:absolute;margin-left:310.609985pt;margin-top:66.043633pt;width:.47989pt;height:.12pt;mso-position-horizontal-relative:page;mso-position-vertical-relative:paragraph;z-index:-1125424" type="#_x0000_t75" stroked="false">
            <v:imagedata r:id="rId787" o:title=""/>
          </v:shape>
        </w:pict>
      </w:r>
      <w:r>
        <w:rPr/>
        <w:pict>
          <v:shape style="position:absolute;margin-left:386.470001pt;margin-top:66.043633pt;width:.47989pt;height:.12pt;mso-position-horizontal-relative:page;mso-position-vertical-relative:paragraph;z-index:-1125400" type="#_x0000_t75" stroked="false">
            <v:imagedata r:id="rId787" o:title=""/>
          </v:shape>
        </w:pict>
      </w:r>
      <w:r>
        <w:rPr/>
        <w:pict>
          <v:shape style="position:absolute;margin-left:451.420013pt;margin-top:66.043633pt;width:.47989pt;height:.12pt;mso-position-horizontal-relative:page;mso-position-vertical-relative:paragraph;z-index:-1125376" type="#_x0000_t75" stroked="false">
            <v:imagedata r:id="rId787" o:title=""/>
          </v:shape>
        </w:pict>
      </w:r>
      <w:r>
        <w:rPr/>
        <w:pict>
          <v:group style="position:absolute;margin-left:147.619995pt;margin-top:117.063675pt;width:381.95pt;height:5.2pt;mso-position-horizontal-relative:page;mso-position-vertical-relative:paragraph;z-index:-1125352" coordorigin="2952,2341" coordsize="7639,104">
            <v:shape style="position:absolute;left:2952;top:2341;width:3279;height:103" type="#_x0000_t75" stroked="false">
              <v:imagedata r:id="rId797" o:title=""/>
            </v:shape>
            <v:shape style="position:absolute;left:6207;top:2435;width:2821;height:10" type="#_x0000_t75" stroked="false">
              <v:imagedata r:id="rId796" o:title=""/>
            </v:shape>
            <v:shape style="position:absolute;left:9024;top:2435;width:1567;height:10" type="#_x0000_t75" stroked="false">
              <v:imagedata r:id="rId236" o:title=""/>
            </v:shape>
            <w10:wrap type="none"/>
          </v:group>
        </w:pict>
      </w:r>
      <w:r>
        <w:rPr/>
        <w:pict>
          <v:group style="position:absolute;margin-left:147.619995pt;margin-top:137.583679pt;width:381.95pt;height:5.2pt;mso-position-horizontal-relative:page;mso-position-vertical-relative:paragraph;z-index:-1125328" coordorigin="2952,2752" coordsize="7639,104">
            <v:shape style="position:absolute;left:2952;top:2752;width:3279;height:103" type="#_x0000_t75" stroked="false">
              <v:imagedata r:id="rId797" o:title=""/>
            </v:shape>
            <v:shape style="position:absolute;left:6207;top:2845;width:2821;height:10" type="#_x0000_t75" stroked="false">
              <v:imagedata r:id="rId799" o:title=""/>
            </v:shape>
            <v:shape style="position:absolute;left:9024;top:2845;width:1567;height:10" type="#_x0000_t75" stroked="false">
              <v:imagedata r:id="rId800" o:title=""/>
            </v:shape>
            <w10:wrap type="none"/>
          </v:group>
        </w:pict>
      </w:r>
      <w:r>
        <w:rPr>
          <w:rFonts w:ascii="Calibri" w:hAnsi="Calibri" w:cs="Calibri" w:eastAsia="Calibri" w:hint="default"/>
          <w:b/>
          <w:bCs/>
          <w:sz w:val="21"/>
          <w:szCs w:val="21"/>
        </w:rPr>
        <w:t>8</w:t>
      </w:r>
      <w:r>
        <w:rPr>
          <w:rFonts w:ascii="宋体" w:hAnsi="宋体" w:cs="宋体" w:eastAsia="宋体" w:hint="default"/>
          <w:b/>
          <w:bCs/>
          <w:sz w:val="21"/>
          <w:szCs w:val="21"/>
        </w:rPr>
        <w:t>、</w:t>
      </w:r>
      <w:r>
        <w:rPr>
          <w:rFonts w:ascii="宋体" w:hAnsi="宋体" w:cs="宋体" w:eastAsia="宋体" w:hint="default"/>
          <w:b/>
          <w:bCs/>
          <w:spacing w:val="88"/>
          <w:sz w:val="21"/>
          <w:szCs w:val="21"/>
        </w:rPr>
        <w:t> </w:t>
      </w:r>
      <w:r>
        <w:rPr>
          <w:rFonts w:ascii="宋体" w:hAnsi="宋体" w:cs="宋体" w:eastAsia="宋体" w:hint="default"/>
          <w:b/>
          <w:bCs/>
          <w:sz w:val="21"/>
          <w:szCs w:val="21"/>
        </w:rPr>
        <w:t>截止</w:t>
      </w:r>
      <w:r>
        <w:rPr>
          <w:rFonts w:ascii="宋体" w:hAnsi="宋体" w:cs="宋体" w:eastAsia="宋体" w:hint="default"/>
          <w:b/>
          <w:bCs/>
          <w:spacing w:val="-48"/>
          <w:sz w:val="21"/>
          <w:szCs w:val="21"/>
        </w:rPr>
        <w:t> </w:t>
      </w:r>
      <w:r>
        <w:rPr>
          <w:rFonts w:ascii="宋体" w:hAnsi="宋体" w:cs="宋体" w:eastAsia="宋体" w:hint="default"/>
          <w:b/>
          <w:bCs/>
          <w:sz w:val="21"/>
          <w:szCs w:val="21"/>
        </w:rPr>
        <w:t>2010</w:t>
      </w:r>
      <w:r>
        <w:rPr>
          <w:rFonts w:ascii="宋体" w:hAnsi="宋体" w:cs="宋体" w:eastAsia="宋体" w:hint="default"/>
          <w:b/>
          <w:bCs/>
          <w:spacing w:val="-48"/>
          <w:sz w:val="21"/>
          <w:szCs w:val="21"/>
        </w:rPr>
        <w:t> </w:t>
      </w:r>
      <w:r>
        <w:rPr>
          <w:rFonts w:ascii="宋体" w:hAnsi="宋体" w:cs="宋体" w:eastAsia="宋体" w:hint="default"/>
          <w:b/>
          <w:bCs/>
          <w:sz w:val="21"/>
          <w:szCs w:val="21"/>
        </w:rPr>
        <w:t>年</w:t>
      </w:r>
      <w:r>
        <w:rPr>
          <w:rFonts w:ascii="宋体" w:hAnsi="宋体" w:cs="宋体" w:eastAsia="宋体" w:hint="default"/>
          <w:b/>
          <w:bCs/>
          <w:spacing w:val="-48"/>
          <w:sz w:val="21"/>
          <w:szCs w:val="21"/>
        </w:rPr>
        <w:t> </w:t>
      </w:r>
      <w:r>
        <w:rPr>
          <w:rFonts w:ascii="宋体" w:hAnsi="宋体" w:cs="宋体" w:eastAsia="宋体" w:hint="default"/>
          <w:b/>
          <w:bCs/>
          <w:sz w:val="21"/>
          <w:szCs w:val="21"/>
        </w:rPr>
        <w:t>12</w:t>
      </w:r>
      <w:r>
        <w:rPr>
          <w:rFonts w:ascii="宋体" w:hAnsi="宋体" w:cs="宋体" w:eastAsia="宋体" w:hint="default"/>
          <w:b/>
          <w:bCs/>
          <w:spacing w:val="-48"/>
          <w:sz w:val="21"/>
          <w:szCs w:val="21"/>
        </w:rPr>
        <w:t> </w:t>
      </w:r>
      <w:r>
        <w:rPr>
          <w:rFonts w:ascii="宋体" w:hAnsi="宋体" w:cs="宋体" w:eastAsia="宋体" w:hint="default"/>
          <w:b/>
          <w:bCs/>
          <w:sz w:val="21"/>
          <w:szCs w:val="21"/>
        </w:rPr>
        <w:t>月</w:t>
      </w:r>
      <w:r>
        <w:rPr>
          <w:rFonts w:ascii="宋体" w:hAnsi="宋体" w:cs="宋体" w:eastAsia="宋体" w:hint="default"/>
          <w:b/>
          <w:bCs/>
          <w:spacing w:val="-48"/>
          <w:sz w:val="21"/>
          <w:szCs w:val="21"/>
        </w:rPr>
        <w:t> </w:t>
      </w:r>
      <w:r>
        <w:rPr>
          <w:rFonts w:ascii="宋体" w:hAnsi="宋体" w:cs="宋体" w:eastAsia="宋体" w:hint="default"/>
          <w:b/>
          <w:bCs/>
          <w:sz w:val="21"/>
          <w:szCs w:val="21"/>
        </w:rPr>
        <w:t>31</w:t>
      </w:r>
      <w:r>
        <w:rPr>
          <w:rFonts w:ascii="宋体" w:hAnsi="宋体" w:cs="宋体" w:eastAsia="宋体" w:hint="default"/>
          <w:b/>
          <w:bCs/>
          <w:spacing w:val="-48"/>
          <w:sz w:val="21"/>
          <w:szCs w:val="21"/>
        </w:rPr>
        <w:t> </w:t>
      </w:r>
      <w:r>
        <w:rPr>
          <w:rFonts w:ascii="宋体" w:hAnsi="宋体" w:cs="宋体" w:eastAsia="宋体" w:hint="default"/>
          <w:b/>
          <w:bCs/>
          <w:sz w:val="21"/>
          <w:szCs w:val="21"/>
        </w:rPr>
        <w:t>日其他应收关联方款项为</w:t>
      </w:r>
      <w:r>
        <w:rPr>
          <w:rFonts w:ascii="宋体" w:hAnsi="宋体" w:cs="宋体" w:eastAsia="宋体" w:hint="default"/>
          <w:b/>
          <w:bCs/>
          <w:spacing w:val="-48"/>
          <w:sz w:val="21"/>
          <w:szCs w:val="21"/>
        </w:rPr>
        <w:t> </w:t>
      </w:r>
      <w:r>
        <w:rPr>
          <w:rFonts w:ascii="Calibri" w:hAnsi="Calibri" w:cs="Calibri" w:eastAsia="Calibri" w:hint="default"/>
          <w:b/>
          <w:bCs/>
          <w:sz w:val="21"/>
          <w:szCs w:val="21"/>
        </w:rPr>
        <w:t>8,155,521.45</w:t>
      </w:r>
      <w:r>
        <w:rPr>
          <w:rFonts w:ascii="Calibri" w:hAnsi="Calibri" w:cs="Calibri" w:eastAsia="Calibri" w:hint="default"/>
          <w:b/>
          <w:bCs/>
          <w:spacing w:val="9"/>
          <w:sz w:val="21"/>
          <w:szCs w:val="21"/>
        </w:rPr>
        <w:t> </w:t>
      </w:r>
      <w:r>
        <w:rPr>
          <w:rFonts w:ascii="宋体" w:hAnsi="宋体" w:cs="宋体" w:eastAsia="宋体" w:hint="default"/>
          <w:b/>
          <w:bCs/>
          <w:sz w:val="21"/>
          <w:szCs w:val="21"/>
        </w:rPr>
        <w:t>元，占其他应收</w:t>
      </w:r>
      <w:r>
        <w:rPr>
          <w:rFonts w:ascii="宋体" w:hAnsi="宋体" w:cs="宋体" w:eastAsia="宋体" w:hint="default"/>
          <w:b/>
          <w:bCs/>
          <w:w w:val="100"/>
          <w:sz w:val="21"/>
          <w:szCs w:val="21"/>
        </w:rPr>
        <w:t> </w:t>
      </w:r>
      <w:r>
        <w:rPr>
          <w:rFonts w:ascii="宋体" w:hAnsi="宋体" w:cs="宋体" w:eastAsia="宋体" w:hint="default"/>
          <w:b/>
          <w:bCs/>
          <w:sz w:val="21"/>
          <w:szCs w:val="21"/>
        </w:rPr>
        <w:t>款期末余额</w:t>
      </w:r>
      <w:r>
        <w:rPr>
          <w:rFonts w:ascii="宋体" w:hAnsi="宋体" w:cs="宋体" w:eastAsia="宋体" w:hint="default"/>
          <w:b/>
          <w:bCs/>
          <w:spacing w:val="-61"/>
          <w:sz w:val="21"/>
          <w:szCs w:val="21"/>
        </w:rPr>
        <w:t> </w:t>
      </w:r>
      <w:r>
        <w:rPr>
          <w:rFonts w:ascii="Calibri" w:hAnsi="Calibri" w:cs="Calibri" w:eastAsia="Calibri" w:hint="default"/>
          <w:b/>
          <w:bCs/>
          <w:sz w:val="21"/>
          <w:szCs w:val="21"/>
        </w:rPr>
        <w:t>31.74</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12"/>
        <w:rPr>
          <w:rFonts w:ascii="宋体" w:hAnsi="宋体" w:cs="宋体" w:eastAsia="宋体" w:hint="default"/>
          <w:b/>
          <w:bCs/>
          <w:sz w:val="25"/>
          <w:szCs w:val="25"/>
        </w:rPr>
      </w:pPr>
    </w:p>
    <w:tbl>
      <w:tblPr>
        <w:tblW w:w="0" w:type="auto"/>
        <w:jc w:val="left"/>
        <w:tblInd w:w="2952" w:type="dxa"/>
        <w:tblLayout w:type="fixed"/>
        <w:tblCellMar>
          <w:top w:w="0" w:type="dxa"/>
          <w:left w:w="0" w:type="dxa"/>
          <w:bottom w:w="0" w:type="dxa"/>
          <w:right w:w="0" w:type="dxa"/>
        </w:tblCellMar>
        <w:tblLook w:val="01E0"/>
      </w:tblPr>
      <w:tblGrid>
        <w:gridCol w:w="3265"/>
        <w:gridCol w:w="1517"/>
        <w:gridCol w:w="1299"/>
        <w:gridCol w:w="1558"/>
      </w:tblGrid>
      <w:tr>
        <w:trPr>
          <w:trHeight w:val="1072" w:hRule="exact"/>
        </w:trPr>
        <w:tc>
          <w:tcPr>
            <w:tcW w:w="3265"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1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29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欠款金额</w:t>
            </w:r>
          </w:p>
        </w:tc>
        <w:tc>
          <w:tcPr>
            <w:tcW w:w="1558" w:type="dxa"/>
            <w:tcBorders>
              <w:top w:val="single" w:sz="12" w:space="0" w:color="000000"/>
              <w:left w:val="single" w:sz="4" w:space="0" w:color="000000"/>
              <w:bottom w:val="nil" w:sz="6" w:space="0" w:color="auto"/>
              <w:right w:val="nil" w:sz="6" w:space="0" w:color="auto"/>
            </w:tcBorders>
          </w:tcPr>
          <w:p>
            <w:pPr>
              <w:pStyle w:val="TableParagraph"/>
              <w:spacing w:line="554" w:lineRule="exact" w:before="34"/>
              <w:ind w:left="232" w:right="239" w:firstLine="88"/>
              <w:jc w:val="left"/>
              <w:rPr>
                <w:rFonts w:ascii="宋体" w:hAnsi="宋体" w:cs="宋体" w:eastAsia="宋体" w:hint="default"/>
                <w:sz w:val="18"/>
                <w:szCs w:val="18"/>
              </w:rPr>
            </w:pPr>
            <w:r>
              <w:rPr>
                <w:rFonts w:ascii="宋体" w:hAnsi="宋体" w:cs="宋体" w:eastAsia="宋体" w:hint="default"/>
                <w:sz w:val="18"/>
                <w:szCs w:val="18"/>
              </w:rPr>
              <w:t>占其他应收 款总额的比例</w:t>
            </w:r>
          </w:p>
        </w:tc>
      </w:tr>
      <w:tr>
        <w:trPr>
          <w:trHeight w:val="66"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29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36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08"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29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6"/>
              <w:jc w:val="right"/>
              <w:rPr>
                <w:rFonts w:ascii="Calibri" w:hAnsi="Calibri" w:cs="Calibri" w:eastAsia="Calibri" w:hint="default"/>
                <w:sz w:val="18"/>
                <w:szCs w:val="18"/>
              </w:rPr>
            </w:pPr>
            <w:r>
              <w:rPr>
                <w:rFonts w:ascii="Calibri"/>
                <w:spacing w:val="-1"/>
                <w:sz w:val="18"/>
              </w:rPr>
              <w:t>4,864,426.94</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9"/>
              <w:jc w:val="right"/>
              <w:rPr>
                <w:rFonts w:ascii="Calibri" w:hAnsi="Calibri" w:cs="Calibri" w:eastAsia="Calibri" w:hint="default"/>
                <w:sz w:val="18"/>
                <w:szCs w:val="18"/>
              </w:rPr>
            </w:pPr>
            <w:r>
              <w:rPr>
                <w:rFonts w:ascii="Calibri"/>
                <w:sz w:val="18"/>
              </w:rPr>
              <w:t>18.93%</w:t>
            </w:r>
          </w:p>
        </w:tc>
      </w:tr>
      <w:tr>
        <w:trPr>
          <w:trHeight w:val="46"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29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36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08"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29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pacing w:val="-1"/>
                <w:sz w:val="18"/>
              </w:rPr>
              <w:t>1,376,198.91</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9"/>
              <w:jc w:val="right"/>
              <w:rPr>
                <w:rFonts w:ascii="Calibri" w:hAnsi="Calibri" w:cs="Calibri" w:eastAsia="Calibri" w:hint="default"/>
                <w:sz w:val="18"/>
                <w:szCs w:val="18"/>
              </w:rPr>
            </w:pPr>
            <w:r>
              <w:rPr>
                <w:rFonts w:ascii="Calibri"/>
                <w:sz w:val="18"/>
              </w:rPr>
              <w:t>5.36%</w:t>
            </w:r>
          </w:p>
        </w:tc>
      </w:tr>
      <w:tr>
        <w:trPr>
          <w:trHeight w:val="46"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29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36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08"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29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pacing w:val="-1"/>
                <w:sz w:val="18"/>
              </w:rPr>
              <w:t>1,756,088.98</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9"/>
              <w:jc w:val="right"/>
              <w:rPr>
                <w:rFonts w:ascii="Calibri" w:hAnsi="Calibri" w:cs="Calibri" w:eastAsia="Calibri" w:hint="default"/>
                <w:sz w:val="18"/>
                <w:szCs w:val="18"/>
              </w:rPr>
            </w:pPr>
            <w:r>
              <w:rPr>
                <w:rFonts w:ascii="Calibri"/>
                <w:sz w:val="18"/>
              </w:rPr>
              <w:t>6.83%</w:t>
            </w:r>
          </w:p>
        </w:tc>
      </w:tr>
      <w:tr>
        <w:trPr>
          <w:trHeight w:val="46"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29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36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08"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29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pacing w:val="-1"/>
                <w:sz w:val="18"/>
              </w:rPr>
              <w:t>96,573.00</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9"/>
              <w:jc w:val="right"/>
              <w:rPr>
                <w:rFonts w:ascii="Calibri" w:hAnsi="Calibri" w:cs="Calibri" w:eastAsia="Calibri" w:hint="default"/>
                <w:sz w:val="18"/>
                <w:szCs w:val="18"/>
              </w:rPr>
            </w:pPr>
            <w:r>
              <w:rPr>
                <w:rFonts w:ascii="Calibri"/>
                <w:sz w:val="18"/>
              </w:rPr>
              <w:t>0.38%</w:t>
            </w:r>
          </w:p>
        </w:tc>
      </w:tr>
      <w:tr>
        <w:trPr>
          <w:trHeight w:val="44"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29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418" w:hRule="exact"/>
        </w:trPr>
        <w:tc>
          <w:tcPr>
            <w:tcW w:w="32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1"/>
              <w:ind w:left="108"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15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1"/>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2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0"/>
              <w:ind w:right="99"/>
              <w:jc w:val="right"/>
              <w:rPr>
                <w:rFonts w:ascii="Calibri" w:hAnsi="Calibri" w:cs="Calibri" w:eastAsia="Calibri" w:hint="default"/>
                <w:sz w:val="18"/>
                <w:szCs w:val="18"/>
              </w:rPr>
            </w:pPr>
            <w:r>
              <w:rPr>
                <w:rFonts w:ascii="Calibri"/>
                <w:spacing w:val="-1"/>
                <w:sz w:val="18"/>
              </w:rPr>
              <w:t>62,233.62</w:t>
            </w:r>
          </w:p>
        </w:tc>
        <w:tc>
          <w:tcPr>
            <w:tcW w:w="1558" w:type="dxa"/>
            <w:tcBorders>
              <w:top w:val="nil" w:sz="6" w:space="0" w:color="auto"/>
              <w:left w:val="single" w:sz="4" w:space="0" w:color="000000"/>
              <w:bottom w:val="single" w:sz="12" w:space="0" w:color="000000"/>
              <w:right w:val="nil" w:sz="6" w:space="0" w:color="auto"/>
            </w:tcBorders>
          </w:tcPr>
          <w:p>
            <w:pPr>
              <w:pStyle w:val="TableParagraph"/>
              <w:spacing w:line="240" w:lineRule="auto" w:before="150"/>
              <w:ind w:right="109"/>
              <w:jc w:val="right"/>
              <w:rPr>
                <w:rFonts w:ascii="Calibri" w:hAnsi="Calibri" w:cs="Calibri" w:eastAsia="Calibri" w:hint="default"/>
                <w:sz w:val="18"/>
                <w:szCs w:val="18"/>
              </w:rPr>
            </w:pPr>
            <w:r>
              <w:rPr>
                <w:rFonts w:ascii="Calibri"/>
                <w:sz w:val="18"/>
              </w:rPr>
              <w:t>0.24%</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47.619995pt;margin-top:234.499939pt;width:393.45pt;height:.5pt;mso-position-horizontal-relative:page;mso-position-vertical-relative:page;z-index:-1125088" coordorigin="2952,4690" coordsize="7869,10">
            <v:shape style="position:absolute;left:2952;top:4690;width:2530;height:10" type="#_x0000_t75" stroked="false">
              <v:imagedata r:id="rId804" o:title=""/>
            </v:shape>
            <v:shape style="position:absolute;left:5478;top:4690;width:2540;height:10" type="#_x0000_t75" stroked="false">
              <v:imagedata r:id="rId805" o:title=""/>
            </v:shape>
            <v:shape style="position:absolute;left:8013;top:4690;width:1544;height:10" type="#_x0000_t75" stroked="false">
              <v:imagedata r:id="rId328" o:title=""/>
            </v:shape>
            <v:shape style="position:absolute;left:9552;top:4690;width:1270;height:10" type="#_x0000_t75" stroked="false">
              <v:imagedata r:id="rId806" o:title=""/>
            </v:shape>
            <w10:wrap type="none"/>
          </v:group>
        </w:pict>
      </w:r>
      <w:r>
        <w:rPr/>
        <w:pict>
          <v:group style="position:absolute;margin-left:147.619995pt;margin-top:250.339966pt;width:393.45pt;height:5.2pt;mso-position-horizontal-relative:page;mso-position-vertical-relative:page;z-index:-1125064" coordorigin="2952,5007" coordsize="7869,104">
            <v:shape style="position:absolute;left:2952;top:5007;width:2549;height:103" type="#_x0000_t75" stroked="false">
              <v:imagedata r:id="rId807" o:title=""/>
            </v:shape>
            <v:shape style="position:absolute;left:5478;top:5100;width:2540;height:10" type="#_x0000_t75" stroked="false">
              <v:imagedata r:id="rId805" o:title=""/>
            </v:shape>
            <v:shape style="position:absolute;left:8013;top:5100;width:1544;height:10" type="#_x0000_t75" stroked="false">
              <v:imagedata r:id="rId328" o:title=""/>
            </v:shape>
            <v:shape style="position:absolute;left:9552;top:5100;width:1270;height:10" type="#_x0000_t75" stroked="false">
              <v:imagedata r:id="rId806" o:title=""/>
            </v:shape>
            <w10:wrap type="none"/>
          </v:group>
        </w:pict>
      </w:r>
    </w:p>
    <w:p>
      <w:pPr>
        <w:spacing w:line="240" w:lineRule="auto" w:before="0"/>
        <w:rPr>
          <w:rFonts w:ascii="宋体" w:hAnsi="宋体" w:cs="宋体" w:eastAsia="宋体" w:hint="default"/>
          <w:b/>
          <w:bCs/>
          <w:sz w:val="26"/>
          <w:szCs w:val="26"/>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74.130005pt;margin-top:39.503696pt;width:.48001pt;height:.12pt;mso-position-horizontal-relative:page;mso-position-vertical-relative:paragraph;z-index:-1125232" type="#_x0000_t75" stroked="false">
            <v:imagedata r:id="rId787" o:title=""/>
          </v:shape>
        </w:pict>
      </w:r>
      <w:r>
        <w:rPr/>
        <w:pict>
          <v:shape style="position:absolute;margin-left:337.51001pt;margin-top:39.503696pt;width:.48001pt;height:.12pt;mso-position-horizontal-relative:page;mso-position-vertical-relative:paragraph;z-index:-1125208" type="#_x0000_t75" stroked="false">
            <v:imagedata r:id="rId787" o:title=""/>
          </v:shape>
        </w:pict>
      </w:r>
      <w:r>
        <w:rPr/>
        <w:pict>
          <v:shape style="position:absolute;margin-left:400.869995pt;margin-top:39.503696pt;width:.47998pt;height:.12pt;mso-position-horizontal-relative:page;mso-position-vertical-relative:paragraph;z-index:-1125184" type="#_x0000_t75" stroked="false">
            <v:imagedata r:id="rId787" o:title=""/>
          </v:shape>
        </w:pict>
      </w:r>
      <w:r>
        <w:rPr/>
        <w:pict>
          <v:shape style="position:absolute;margin-left:477.820007pt;margin-top:39.503696pt;width:.47998pt;height:.12pt;mso-position-horizontal-relative:page;mso-position-vertical-relative:paragraph;z-index:-1125160" type="#_x0000_t75" stroked="false">
            <v:imagedata r:id="rId787" o:title=""/>
          </v:shape>
        </w:pict>
      </w:r>
      <w:r>
        <w:rPr/>
        <w:pict>
          <v:group style="position:absolute;margin-left:147.619995pt;margin-top:79.583717pt;width:393.45pt;height:.5pt;mso-position-horizontal-relative:page;mso-position-vertical-relative:paragraph;z-index:-1125136" coordorigin="2952,1592" coordsize="7869,10">
            <v:shape style="position:absolute;left:2952;top:1592;width:2530;height:10" type="#_x0000_t75" stroked="false">
              <v:imagedata r:id="rId804" o:title=""/>
            </v:shape>
            <v:shape style="position:absolute;left:5478;top:1592;width:2540;height:10" type="#_x0000_t75" stroked="false">
              <v:imagedata r:id="rId805" o:title=""/>
            </v:shape>
            <v:shape style="position:absolute;left:8013;top:1592;width:1544;height:10" type="#_x0000_t75" stroked="false">
              <v:imagedata r:id="rId328" o:title=""/>
            </v:shape>
            <v:shape style="position:absolute;left:9552;top:1592;width:1270;height:10" type="#_x0000_t75" stroked="false">
              <v:imagedata r:id="rId806" o:title=""/>
            </v:shape>
            <w10:wrap type="none"/>
          </v:group>
        </w:pict>
      </w:r>
      <w:r>
        <w:rPr/>
        <w:pict>
          <v:group style="position:absolute;margin-left:147.619995pt;margin-top:95.423676pt;width:393.45pt;height:5.2pt;mso-position-horizontal-relative:page;mso-position-vertical-relative:paragraph;z-index:-1125112" coordorigin="2952,1908" coordsize="7869,104">
            <v:shape style="position:absolute;left:2952;top:1908;width:2549;height:103" type="#_x0000_t75" stroked="false">
              <v:imagedata r:id="rId807" o:title=""/>
            </v:shape>
            <v:shape style="position:absolute;left:5478;top:2002;width:2540;height:10" type="#_x0000_t75" stroked="false">
              <v:imagedata r:id="rId808" o:title=""/>
            </v:shape>
            <v:shape style="position:absolute;left:8013;top:2002;width:1544;height:10" type="#_x0000_t75" stroked="false">
              <v:imagedata r:id="rId809" o:title=""/>
            </v:shape>
            <v:shape style="position:absolute;left:9552;top:2002;width:1270;height:10" type="#_x0000_t75" stroked="false">
              <v:imagedata r:id="rId810" o:title=""/>
            </v:shape>
            <w10:wrap type="none"/>
          </v:group>
        </w:pict>
      </w:r>
      <w:r>
        <w:rPr>
          <w:rFonts w:ascii="宋体" w:hAnsi="宋体" w:cs="宋体" w:eastAsia="宋体" w:hint="default"/>
          <w:b/>
          <w:bCs/>
          <w:sz w:val="21"/>
          <w:szCs w:val="21"/>
        </w:rPr>
        <w:t>9</w:t>
      </w:r>
      <w:r>
        <w:rPr>
          <w:rFonts w:ascii="宋体" w:hAnsi="宋体" w:cs="宋体" w:eastAsia="宋体" w:hint="default"/>
          <w:b/>
          <w:bCs/>
          <w:sz w:val="21"/>
          <w:szCs w:val="21"/>
        </w:rPr>
        <w:t>、</w:t>
        <w:tab/>
        <w:t>期末其他应收款中欠款金额前五名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2937" w:type="dxa"/>
        <w:tblLayout w:type="fixed"/>
        <w:tblCellMar>
          <w:top w:w="0" w:type="dxa"/>
          <w:left w:w="0" w:type="dxa"/>
          <w:bottom w:w="0" w:type="dxa"/>
          <w:right w:w="0" w:type="dxa"/>
        </w:tblCellMar>
        <w:tblLook w:val="01E0"/>
      </w:tblPr>
      <w:tblGrid>
        <w:gridCol w:w="2549"/>
        <w:gridCol w:w="1268"/>
        <w:gridCol w:w="1267"/>
        <w:gridCol w:w="1539"/>
        <w:gridCol w:w="1260"/>
      </w:tblGrid>
      <w:tr>
        <w:trPr>
          <w:trHeight w:val="875" w:hRule="exact"/>
        </w:trPr>
        <w:tc>
          <w:tcPr>
            <w:tcW w:w="254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欠款单位名称</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126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53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w:t>
            </w:r>
            <w:r>
              <w:rPr>
                <w:rFonts w:ascii="宋体" w:hAnsi="宋体" w:cs="宋体" w:eastAsia="宋体" w:hint="default"/>
                <w:spacing w:val="1"/>
                <w:sz w:val="18"/>
                <w:szCs w:val="18"/>
              </w:rPr>
              <w:t> </w:t>
            </w:r>
            <w:r>
              <w:rPr>
                <w:rFonts w:ascii="宋体" w:hAnsi="宋体" w:cs="宋体" w:eastAsia="宋体" w:hint="default"/>
                <w:sz w:val="18"/>
                <w:szCs w:val="18"/>
              </w:rPr>
              <w:t>龄</w:t>
            </w:r>
          </w:p>
        </w:tc>
        <w:tc>
          <w:tcPr>
            <w:tcW w:w="1260" w:type="dxa"/>
            <w:tcBorders>
              <w:top w:val="single" w:sz="12" w:space="0" w:color="000000"/>
              <w:left w:val="single" w:sz="4" w:space="0" w:color="000000"/>
              <w:bottom w:val="nil" w:sz="6" w:space="0" w:color="auto"/>
              <w:right w:val="nil" w:sz="6" w:space="0" w:color="auto"/>
            </w:tcBorders>
          </w:tcPr>
          <w:p>
            <w:pPr>
              <w:pStyle w:val="TableParagraph"/>
              <w:spacing w:line="405" w:lineRule="auto" w:before="111"/>
              <w:ind w:left="225" w:right="36" w:hanging="89"/>
              <w:jc w:val="left"/>
              <w:rPr>
                <w:rFonts w:ascii="宋体" w:hAnsi="宋体" w:cs="宋体" w:eastAsia="宋体" w:hint="default"/>
                <w:sz w:val="18"/>
                <w:szCs w:val="18"/>
              </w:rPr>
            </w:pPr>
            <w:r>
              <w:rPr>
                <w:rFonts w:ascii="宋体" w:hAnsi="宋体" w:cs="宋体" w:eastAsia="宋体" w:hint="default"/>
                <w:sz w:val="18"/>
                <w:szCs w:val="18"/>
              </w:rPr>
              <w:t>占其他应收款 总额的比例</w:t>
            </w:r>
          </w:p>
        </w:tc>
      </w:tr>
      <w:tr>
        <w:trPr>
          <w:trHeight w:val="258" w:hRule="exact"/>
        </w:trPr>
        <w:tc>
          <w:tcPr>
            <w:tcW w:w="2549"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42" w:right="0"/>
              <w:jc w:val="center"/>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宋体" w:hAnsi="宋体" w:cs="宋体" w:eastAsia="宋体" w:hint="default"/>
                <w:sz w:val="18"/>
                <w:szCs w:val="18"/>
              </w:rPr>
            </w:pPr>
            <w:r>
              <w:rPr>
                <w:rFonts w:ascii="宋体" w:hAnsi="宋体" w:cs="宋体" w:eastAsia="宋体" w:hint="default"/>
                <w:sz w:val="18"/>
                <w:szCs w:val="18"/>
              </w:rPr>
              <w:t>子公司往来</w:t>
            </w:r>
          </w:p>
        </w:tc>
        <w:tc>
          <w:tcPr>
            <w:tcW w:w="1267" w:type="dxa"/>
            <w:vMerge w:val="restart"/>
            <w:tcBorders>
              <w:top w:val="nil" w:sz="6" w:space="0" w:color="auto"/>
              <w:left w:val="single" w:sz="4" w:space="0" w:color="000000"/>
              <w:right w:val="single" w:sz="4" w:space="0" w:color="000000"/>
            </w:tcBorders>
          </w:tcPr>
          <w:p>
            <w:pPr>
              <w:pStyle w:val="TableParagraph"/>
              <w:spacing w:line="240" w:lineRule="auto" w:before="98"/>
              <w:ind w:left="199" w:right="0"/>
              <w:jc w:val="left"/>
              <w:rPr>
                <w:rFonts w:ascii="Calibri" w:hAnsi="Calibri" w:cs="Calibri" w:eastAsia="Calibri" w:hint="default"/>
                <w:sz w:val="18"/>
                <w:szCs w:val="18"/>
              </w:rPr>
            </w:pPr>
            <w:r>
              <w:rPr>
                <w:rFonts w:ascii="Calibri"/>
                <w:sz w:val="18"/>
              </w:rPr>
              <w:t>4,864,426.94</w:t>
            </w:r>
          </w:p>
        </w:tc>
        <w:tc>
          <w:tcPr>
            <w:tcW w:w="1539" w:type="dxa"/>
            <w:vMerge w:val="restart"/>
            <w:tcBorders>
              <w:top w:val="nil" w:sz="6" w:space="0" w:color="auto"/>
              <w:left w:val="single" w:sz="4" w:space="0" w:color="000000"/>
              <w:right w:val="single" w:sz="4" w:space="0" w:color="000000"/>
            </w:tcBorders>
          </w:tcPr>
          <w:p>
            <w:pPr>
              <w:pStyle w:val="TableParagraph"/>
              <w:spacing w:line="240" w:lineRule="auto" w:before="59"/>
              <w:ind w:left="103" w:right="0"/>
              <w:jc w:val="left"/>
              <w:rPr>
                <w:rFonts w:ascii="Calibri" w:hAnsi="Calibri" w:cs="Calibri" w:eastAsia="Calibri" w:hint="default"/>
                <w:sz w:val="18"/>
                <w:szCs w:val="18"/>
              </w:rPr>
            </w:pPr>
            <w:r>
              <w:rPr>
                <w:rFonts w:ascii="Calibri" w:hAnsi="Calibri" w:cs="Calibri" w:eastAsia="Calibri" w:hint="default"/>
                <w:sz w:val="18"/>
                <w:szCs w:val="18"/>
              </w:rPr>
              <w:t>1-2 </w:t>
            </w:r>
            <w:r>
              <w:rPr>
                <w:rFonts w:ascii="宋体" w:hAnsi="宋体" w:cs="宋体" w:eastAsia="宋体" w:hint="default"/>
                <w:sz w:val="18"/>
                <w:szCs w:val="18"/>
              </w:rPr>
              <w:t>年</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3"/>
                <w:sz w:val="18"/>
                <w:szCs w:val="18"/>
              </w:rPr>
              <w:t> </w:t>
            </w:r>
            <w:r>
              <w:rPr>
                <w:rFonts w:ascii="Calibri" w:hAnsi="Calibri" w:cs="Calibri" w:eastAsia="Calibri" w:hint="default"/>
                <w:sz w:val="18"/>
                <w:szCs w:val="18"/>
              </w:rPr>
              <w:t>1)</w:t>
            </w:r>
          </w:p>
        </w:tc>
        <w:tc>
          <w:tcPr>
            <w:tcW w:w="1260" w:type="dxa"/>
            <w:vMerge w:val="restart"/>
            <w:tcBorders>
              <w:top w:val="nil" w:sz="6" w:space="0" w:color="auto"/>
              <w:left w:val="single" w:sz="4" w:space="0" w:color="000000"/>
              <w:right w:val="nil" w:sz="6" w:space="0" w:color="auto"/>
            </w:tcBorders>
          </w:tcPr>
          <w:p>
            <w:pPr>
              <w:pStyle w:val="TableParagraph"/>
              <w:spacing w:line="240" w:lineRule="auto" w:before="98"/>
              <w:ind w:left="604" w:right="0"/>
              <w:jc w:val="left"/>
              <w:rPr>
                <w:rFonts w:ascii="Calibri" w:hAnsi="Calibri" w:cs="Calibri" w:eastAsia="Calibri" w:hint="default"/>
                <w:sz w:val="18"/>
                <w:szCs w:val="18"/>
              </w:rPr>
            </w:pPr>
            <w:r>
              <w:rPr>
                <w:rFonts w:ascii="Calibri"/>
                <w:sz w:val="18"/>
              </w:rPr>
              <w:t>18.93%</w:t>
            </w:r>
          </w:p>
        </w:tc>
      </w:tr>
      <w:tr>
        <w:trPr>
          <w:trHeight w:val="57" w:hRule="exact"/>
        </w:trPr>
        <w:tc>
          <w:tcPr>
            <w:tcW w:w="2549"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single" w:sz="4" w:space="0" w:color="000000"/>
            </w:tcBorders>
          </w:tcPr>
          <w:p>
            <w:pPr/>
          </w:p>
        </w:tc>
        <w:tc>
          <w:tcPr>
            <w:tcW w:w="1267" w:type="dxa"/>
            <w:vMerge/>
            <w:tcBorders>
              <w:left w:val="single" w:sz="4" w:space="0" w:color="000000"/>
              <w:right w:val="single" w:sz="4" w:space="0" w:color="000000"/>
            </w:tcBorders>
          </w:tcPr>
          <w:p>
            <w:pPr/>
          </w:p>
        </w:tc>
        <w:tc>
          <w:tcPr>
            <w:tcW w:w="1539" w:type="dxa"/>
            <w:vMerge/>
            <w:tcBorders>
              <w:left w:val="single" w:sz="4" w:space="0" w:color="000000"/>
              <w:right w:val="single" w:sz="4" w:space="0" w:color="000000"/>
            </w:tcBorders>
          </w:tcPr>
          <w:p>
            <w:pPr/>
          </w:p>
        </w:tc>
        <w:tc>
          <w:tcPr>
            <w:tcW w:w="1260" w:type="dxa"/>
            <w:vMerge/>
            <w:tcBorders>
              <w:left w:val="single" w:sz="4" w:space="0" w:color="000000"/>
              <w:right w:val="nil" w:sz="6" w:space="0" w:color="auto"/>
            </w:tcBorders>
          </w:tcPr>
          <w:p>
            <w:pPr/>
          </w:p>
        </w:tc>
      </w:tr>
      <w:tr>
        <w:trPr>
          <w:trHeight w:val="46" w:hRule="exact"/>
        </w:trPr>
        <w:tc>
          <w:tcPr>
            <w:tcW w:w="2549"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single" w:sz="4" w:space="0" w:color="000000"/>
            </w:tcBorders>
          </w:tcPr>
          <w:p>
            <w:pPr/>
          </w:p>
        </w:tc>
        <w:tc>
          <w:tcPr>
            <w:tcW w:w="1267" w:type="dxa"/>
            <w:vMerge/>
            <w:tcBorders>
              <w:left w:val="single" w:sz="4" w:space="0" w:color="000000"/>
              <w:bottom w:val="nil" w:sz="6" w:space="0" w:color="auto"/>
              <w:right w:val="single" w:sz="4" w:space="0" w:color="000000"/>
            </w:tcBorders>
          </w:tcPr>
          <w:p>
            <w:pPr/>
          </w:p>
        </w:tc>
        <w:tc>
          <w:tcPr>
            <w:tcW w:w="1539" w:type="dxa"/>
            <w:vMerge/>
            <w:tcBorders>
              <w:left w:val="single" w:sz="4" w:space="0" w:color="000000"/>
              <w:bottom w:val="nil" w:sz="6" w:space="0" w:color="auto"/>
              <w:right w:val="single" w:sz="4" w:space="0" w:color="000000"/>
            </w:tcBorders>
          </w:tcPr>
          <w:p>
            <w:pPr/>
          </w:p>
        </w:tc>
        <w:tc>
          <w:tcPr>
            <w:tcW w:w="1260" w:type="dxa"/>
            <w:vMerge/>
            <w:tcBorders>
              <w:left w:val="single" w:sz="4" w:space="0" w:color="000000"/>
              <w:bottom w:val="nil" w:sz="6" w:space="0" w:color="auto"/>
              <w:right w:val="nil" w:sz="6" w:space="0" w:color="auto"/>
            </w:tcBorders>
          </w:tcPr>
          <w:p>
            <w:pPr/>
          </w:p>
        </w:tc>
      </w:tr>
      <w:tr>
        <w:trPr>
          <w:trHeight w:val="859" w:hRule="exact"/>
        </w:trPr>
        <w:tc>
          <w:tcPr>
            <w:tcW w:w="2549" w:type="dxa"/>
            <w:tcBorders>
              <w:top w:val="nil" w:sz="6" w:space="0" w:color="auto"/>
              <w:left w:val="nil" w:sz="6" w:space="0" w:color="auto"/>
              <w:bottom w:val="nil" w:sz="6" w:space="0" w:color="auto"/>
              <w:right w:val="single" w:sz="4" w:space="0" w:color="000000"/>
            </w:tcBorders>
          </w:tcPr>
          <w:p>
            <w:pPr>
              <w:pStyle w:val="TableParagraph"/>
              <w:spacing w:line="408" w:lineRule="auto" w:before="109"/>
              <w:ind w:left="122" w:right="101" w:firstLine="91"/>
              <w:jc w:val="left"/>
              <w:rPr>
                <w:rFonts w:ascii="宋体" w:hAnsi="宋体" w:cs="宋体" w:eastAsia="宋体" w:hint="default"/>
                <w:sz w:val="18"/>
                <w:szCs w:val="18"/>
              </w:rPr>
            </w:pPr>
            <w:r>
              <w:rPr>
                <w:rFonts w:ascii="宋体" w:hAnsi="宋体" w:cs="宋体" w:eastAsia="宋体" w:hint="default"/>
                <w:spacing w:val="5"/>
                <w:sz w:val="18"/>
                <w:szCs w:val="18"/>
              </w:rPr>
              <w:t>国家工商行政管理总局经济</w:t>
            </w:r>
            <w:r>
              <w:rPr>
                <w:rFonts w:ascii="宋体" w:hAnsi="宋体" w:cs="宋体" w:eastAsia="宋体" w:hint="default"/>
                <w:sz w:val="18"/>
                <w:szCs w:val="18"/>
              </w:rPr>
              <w:t> 信息中心</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项目保证金</w:t>
            </w:r>
          </w:p>
        </w:tc>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2,072,800.00</w:t>
            </w: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103" w:right="0"/>
              <w:jc w:val="left"/>
              <w:rPr>
                <w:rFonts w:ascii="Calibri" w:hAnsi="Calibri" w:cs="Calibri" w:eastAsia="Calibri" w:hint="default"/>
                <w:sz w:val="18"/>
                <w:szCs w:val="18"/>
              </w:rPr>
            </w:pPr>
            <w:r>
              <w:rPr>
                <w:rFonts w:ascii="Calibri" w:hAnsi="Calibri" w:cs="Calibri" w:eastAsia="Calibri" w:hint="default"/>
                <w:sz w:val="18"/>
                <w:szCs w:val="18"/>
              </w:rPr>
              <w:t>1-4 </w:t>
            </w:r>
            <w:r>
              <w:rPr>
                <w:rFonts w:ascii="宋体" w:hAnsi="宋体" w:cs="宋体" w:eastAsia="宋体" w:hint="default"/>
                <w:sz w:val="18"/>
                <w:szCs w:val="18"/>
              </w:rPr>
              <w:t>年</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2"/>
                <w:sz w:val="18"/>
                <w:szCs w:val="18"/>
              </w:rPr>
              <w:t> </w:t>
            </w:r>
            <w:r>
              <w:rPr>
                <w:rFonts w:ascii="Calibri" w:hAnsi="Calibri" w:cs="Calibri" w:eastAsia="Calibri" w:hint="default"/>
                <w:sz w:val="18"/>
                <w:szCs w:val="18"/>
              </w:rPr>
              <w:t>2)</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8.07%</w:t>
            </w:r>
          </w:p>
        </w:tc>
      </w:tr>
      <w:tr>
        <w:trPr>
          <w:trHeight w:val="314" w:hRule="exact"/>
        </w:trPr>
        <w:tc>
          <w:tcPr>
            <w:tcW w:w="2549"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42" w:right="0"/>
              <w:jc w:val="center"/>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宋体" w:hAnsi="宋体" w:cs="宋体" w:eastAsia="宋体" w:hint="default"/>
                <w:sz w:val="18"/>
                <w:szCs w:val="18"/>
              </w:rPr>
            </w:pPr>
            <w:r>
              <w:rPr>
                <w:rFonts w:ascii="宋体" w:hAnsi="宋体" w:cs="宋体" w:eastAsia="宋体" w:hint="default"/>
                <w:sz w:val="18"/>
                <w:szCs w:val="18"/>
              </w:rPr>
              <w:t>子公司往来</w:t>
            </w:r>
          </w:p>
        </w:tc>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98"/>
              <w:jc w:val="right"/>
              <w:rPr>
                <w:rFonts w:ascii="Calibri" w:hAnsi="Calibri" w:cs="Calibri" w:eastAsia="Calibri" w:hint="default"/>
                <w:sz w:val="18"/>
                <w:szCs w:val="18"/>
              </w:rPr>
            </w:pPr>
            <w:r>
              <w:rPr>
                <w:rFonts w:ascii="Calibri"/>
                <w:sz w:val="18"/>
              </w:rPr>
              <w:t>1,756,088.98</w:t>
            </w: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个月内</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9"/>
              <w:jc w:val="right"/>
              <w:rPr>
                <w:rFonts w:ascii="Calibri" w:hAnsi="Calibri" w:cs="Calibri" w:eastAsia="Calibri" w:hint="default"/>
                <w:sz w:val="18"/>
                <w:szCs w:val="18"/>
              </w:rPr>
            </w:pPr>
            <w:r>
              <w:rPr>
                <w:rFonts w:ascii="Calibri"/>
                <w:sz w:val="18"/>
              </w:rPr>
              <w:t>6.83%</w:t>
            </w:r>
          </w:p>
        </w:tc>
      </w:tr>
      <w:tr>
        <w:trPr>
          <w:trHeight w:val="46" w:hRule="exact"/>
        </w:trPr>
        <w:tc>
          <w:tcPr>
            <w:tcW w:w="2549"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single" w:sz="4" w:space="0" w:color="000000"/>
            </w:tcBorders>
          </w:tcPr>
          <w:p>
            <w:pPr/>
          </w:p>
        </w:tc>
        <w:tc>
          <w:tcPr>
            <w:tcW w:w="1267" w:type="dxa"/>
            <w:tcBorders>
              <w:top w:val="nil" w:sz="6" w:space="0" w:color="auto"/>
              <w:left w:val="single" w:sz="4" w:space="0" w:color="000000"/>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812" w:hRule="exact"/>
        </w:trPr>
        <w:tc>
          <w:tcPr>
            <w:tcW w:w="2549"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pacing w:val="14"/>
                <w:sz w:val="18"/>
                <w:szCs w:val="18"/>
              </w:rPr>
              <w:t>中国民生银行上海分行陆家</w:t>
            </w:r>
            <w:r>
              <w:rPr>
                <w:rFonts w:ascii="宋体" w:hAnsi="宋体" w:cs="宋体" w:eastAsia="宋体" w:hint="default"/>
                <w:sz w:val="18"/>
                <w:szCs w:val="18"/>
              </w:rPr>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嘴支行</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银行保函</w:t>
            </w:r>
          </w:p>
        </w:tc>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98"/>
              <w:jc w:val="right"/>
              <w:rPr>
                <w:rFonts w:ascii="Calibri" w:hAnsi="Calibri" w:cs="Calibri" w:eastAsia="Calibri" w:hint="default"/>
                <w:sz w:val="18"/>
                <w:szCs w:val="18"/>
              </w:rPr>
            </w:pPr>
            <w:r>
              <w:rPr>
                <w:rFonts w:ascii="Calibri"/>
                <w:sz w:val="18"/>
              </w:rPr>
              <w:t>1,688,125.96</w:t>
            </w: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103"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个月内</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6"/>
                <w:szCs w:val="26"/>
              </w:rPr>
            </w:pPr>
          </w:p>
          <w:p>
            <w:pPr>
              <w:pStyle w:val="TableParagraph"/>
              <w:spacing w:line="240" w:lineRule="auto"/>
              <w:ind w:right="109"/>
              <w:jc w:val="right"/>
              <w:rPr>
                <w:rFonts w:ascii="Calibri" w:hAnsi="Calibri" w:cs="Calibri" w:eastAsia="Calibri" w:hint="default"/>
                <w:sz w:val="18"/>
                <w:szCs w:val="18"/>
              </w:rPr>
            </w:pPr>
            <w:r>
              <w:rPr>
                <w:rFonts w:ascii="Calibri"/>
                <w:spacing w:val="-1"/>
                <w:sz w:val="18"/>
              </w:rPr>
              <w:t>6.57%</w:t>
            </w:r>
          </w:p>
        </w:tc>
      </w:tr>
      <w:tr>
        <w:trPr>
          <w:trHeight w:val="816" w:hRule="exact"/>
        </w:trPr>
        <w:tc>
          <w:tcPr>
            <w:tcW w:w="2549" w:type="dxa"/>
            <w:tcBorders>
              <w:top w:val="nil" w:sz="6" w:space="0" w:color="auto"/>
              <w:left w:val="nil" w:sz="6" w:space="0" w:color="auto"/>
              <w:bottom w:val="single" w:sz="12" w:space="0" w:color="000000"/>
              <w:right w:val="single" w:sz="4" w:space="0" w:color="000000"/>
            </w:tcBorders>
          </w:tcPr>
          <w:p>
            <w:pPr>
              <w:pStyle w:val="TableParagraph"/>
              <w:spacing w:line="398" w:lineRule="exact" w:before="1"/>
              <w:ind w:left="122" w:right="101" w:firstLine="91"/>
              <w:jc w:val="left"/>
              <w:rPr>
                <w:rFonts w:ascii="宋体" w:hAnsi="宋体" w:cs="宋体" w:eastAsia="宋体" w:hint="default"/>
                <w:sz w:val="18"/>
                <w:szCs w:val="18"/>
              </w:rPr>
            </w:pPr>
            <w:r>
              <w:rPr>
                <w:rFonts w:ascii="宋体" w:hAnsi="宋体" w:cs="宋体" w:eastAsia="宋体" w:hint="default"/>
                <w:spacing w:val="5"/>
                <w:sz w:val="18"/>
                <w:szCs w:val="18"/>
              </w:rPr>
              <w:t>深圳市万达计算机软件有限</w:t>
            </w:r>
            <w:r>
              <w:rPr>
                <w:rFonts w:ascii="宋体" w:hAnsi="宋体" w:cs="宋体" w:eastAsia="宋体" w:hint="default"/>
                <w:sz w:val="18"/>
                <w:szCs w:val="18"/>
              </w:rPr>
              <w:t> 公司</w:t>
            </w:r>
          </w:p>
        </w:tc>
        <w:tc>
          <w:tcPr>
            <w:tcW w:w="1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子公司往来</w:t>
            </w:r>
          </w:p>
        </w:tc>
        <w:tc>
          <w:tcPr>
            <w:tcW w:w="12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1,376,198.91</w:t>
            </w:r>
          </w:p>
        </w:tc>
        <w:tc>
          <w:tcPr>
            <w:tcW w:w="15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103" w:right="0"/>
              <w:jc w:val="left"/>
              <w:rPr>
                <w:rFonts w:ascii="Calibri" w:hAnsi="Calibri" w:cs="Calibri" w:eastAsia="Calibri" w:hint="default"/>
                <w:sz w:val="18"/>
                <w:szCs w:val="18"/>
              </w:rPr>
            </w:pPr>
            <w:r>
              <w:rPr>
                <w:rFonts w:ascii="Calibri" w:hAnsi="Calibri" w:cs="Calibri" w:eastAsia="Calibri" w:hint="default"/>
                <w:sz w:val="18"/>
                <w:szCs w:val="18"/>
              </w:rPr>
              <w:t>1 </w:t>
            </w:r>
            <w:r>
              <w:rPr>
                <w:rFonts w:ascii="宋体" w:hAnsi="宋体" w:cs="宋体" w:eastAsia="宋体" w:hint="default"/>
                <w:sz w:val="18"/>
                <w:szCs w:val="18"/>
              </w:rPr>
              <w:t>年以内</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1"/>
                <w:sz w:val="18"/>
                <w:szCs w:val="18"/>
              </w:rPr>
              <w:t> </w:t>
            </w:r>
            <w:r>
              <w:rPr>
                <w:rFonts w:ascii="Calibri" w:hAnsi="Calibri" w:cs="Calibri" w:eastAsia="Calibri" w:hint="default"/>
                <w:sz w:val="18"/>
                <w:szCs w:val="18"/>
              </w:rPr>
              <w:t>3)</w:t>
            </w:r>
          </w:p>
        </w:tc>
        <w:tc>
          <w:tcPr>
            <w:tcW w:w="12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9"/>
              <w:jc w:val="right"/>
              <w:rPr>
                <w:rFonts w:ascii="Calibri" w:hAnsi="Calibri" w:cs="Calibri" w:eastAsia="Calibri" w:hint="default"/>
                <w:sz w:val="18"/>
                <w:szCs w:val="18"/>
              </w:rPr>
            </w:pPr>
            <w:r>
              <w:rPr>
                <w:rFonts w:ascii="Calibri"/>
                <w:sz w:val="18"/>
              </w:rPr>
              <w:t>5.36%</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line="350" w:lineRule="auto" w:before="36"/>
        <w:ind w:left="2518" w:right="1679" w:firstLine="105"/>
        <w:jc w:val="left"/>
        <w:rPr>
          <w:rFonts w:ascii="宋体" w:hAnsi="宋体" w:cs="宋体" w:eastAsia="宋体" w:hint="default"/>
          <w:sz w:val="21"/>
          <w:szCs w:val="21"/>
        </w:rPr>
      </w:pPr>
      <w:r>
        <w:rPr/>
        <w:pict>
          <v:group style="position:absolute;margin-left:147.619995pt;margin-top:-69.336288pt;width:393.45pt;height:5.05pt;mso-position-horizontal-relative:page;mso-position-vertical-relative:paragraph;z-index:-1125040" coordorigin="2952,-1387" coordsize="7869,101">
            <v:shape style="position:absolute;left:2952;top:-1387;width:2549;height:101" type="#_x0000_t75" stroked="false">
              <v:imagedata r:id="rId811" o:title=""/>
            </v:shape>
            <v:shape style="position:absolute;left:5478;top:-1296;width:2540;height:10" type="#_x0000_t75" stroked="false">
              <v:imagedata r:id="rId805" o:title=""/>
            </v:shape>
            <v:shape style="position:absolute;left:8013;top:-1296;width:1544;height:10" type="#_x0000_t75" stroked="false">
              <v:imagedata r:id="rId328" o:title=""/>
            </v:shape>
            <v:shape style="position:absolute;left:9552;top:-1296;width:1270;height:10" type="#_x0000_t75" stroked="false">
              <v:imagedata r:id="rId806" o:title=""/>
            </v:shape>
            <w10:wrap type="none"/>
          </v:group>
        </w:pict>
      </w: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27"/>
          <w:sz w:val="21"/>
          <w:szCs w:val="21"/>
        </w:rPr>
        <w:t> </w:t>
      </w:r>
      <w:r>
        <w:rPr>
          <w:rFonts w:ascii="宋体" w:hAnsi="宋体" w:cs="宋体" w:eastAsia="宋体" w:hint="default"/>
          <w:sz w:val="21"/>
          <w:szCs w:val="21"/>
        </w:rPr>
        <w:t>1)</w:t>
      </w:r>
      <w:r>
        <w:rPr>
          <w:rFonts w:ascii="宋体" w:hAnsi="宋体" w:cs="宋体" w:eastAsia="宋体" w:hint="default"/>
          <w:spacing w:val="-1"/>
          <w:sz w:val="21"/>
          <w:szCs w:val="21"/>
        </w:rPr>
        <w:t> </w:t>
      </w:r>
      <w:r>
        <w:rPr>
          <w:rFonts w:ascii="宋体" w:hAnsi="宋体" w:cs="宋体" w:eastAsia="宋体" w:hint="default"/>
          <w:sz w:val="21"/>
          <w:szCs w:val="21"/>
        </w:rPr>
        <w:t>其中：</w:t>
      </w:r>
      <w:r>
        <w:rPr>
          <w:rFonts w:ascii="宋体" w:hAnsi="宋体" w:cs="宋体" w:eastAsia="宋体" w:hint="default"/>
          <w:sz w:val="21"/>
          <w:szCs w:val="21"/>
        </w:rPr>
        <w:t>3</w:t>
      </w:r>
      <w:r>
        <w:rPr>
          <w:rFonts w:ascii="宋体" w:hAnsi="宋体" w:cs="宋体" w:eastAsia="宋体" w:hint="default"/>
          <w:spacing w:val="-27"/>
          <w:sz w:val="21"/>
          <w:szCs w:val="21"/>
        </w:rPr>
        <w:t> </w:t>
      </w:r>
      <w:r>
        <w:rPr>
          <w:rFonts w:ascii="宋体" w:hAnsi="宋体" w:cs="宋体" w:eastAsia="宋体" w:hint="default"/>
          <w:sz w:val="21"/>
          <w:szCs w:val="21"/>
        </w:rPr>
        <w:t>个月内</w:t>
      </w:r>
      <w:r>
        <w:rPr>
          <w:rFonts w:ascii="宋体" w:hAnsi="宋体" w:cs="宋体" w:eastAsia="宋体" w:hint="default"/>
          <w:spacing w:val="-27"/>
          <w:sz w:val="21"/>
          <w:szCs w:val="21"/>
        </w:rPr>
        <w:t> </w:t>
      </w:r>
      <w:r>
        <w:rPr>
          <w:rFonts w:ascii="宋体" w:hAnsi="宋体" w:cs="宋体" w:eastAsia="宋体" w:hint="default"/>
          <w:sz w:val="21"/>
          <w:szCs w:val="21"/>
        </w:rPr>
        <w:t>1,101,927.00</w:t>
      </w:r>
      <w:r>
        <w:rPr>
          <w:rFonts w:ascii="宋体" w:hAnsi="宋体" w:cs="宋体" w:eastAsia="宋体" w:hint="default"/>
          <w:spacing w:val="-27"/>
          <w:sz w:val="21"/>
          <w:szCs w:val="21"/>
        </w:rPr>
        <w:t> </w:t>
      </w:r>
      <w:r>
        <w:rPr>
          <w:rFonts w:ascii="宋体" w:hAnsi="宋体" w:cs="宋体" w:eastAsia="宋体" w:hint="default"/>
          <w:sz w:val="21"/>
          <w:szCs w:val="21"/>
        </w:rPr>
        <w:t>元；</w:t>
      </w: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30"/>
          <w:sz w:val="21"/>
          <w:szCs w:val="21"/>
        </w:rPr>
        <w:t> </w:t>
      </w:r>
      <w:r>
        <w:rPr>
          <w:rFonts w:ascii="宋体" w:hAnsi="宋体" w:cs="宋体" w:eastAsia="宋体" w:hint="default"/>
          <w:sz w:val="21"/>
          <w:szCs w:val="21"/>
        </w:rPr>
        <w:t>个月</w:t>
      </w:r>
      <w:r>
        <w:rPr>
          <w:rFonts w:ascii="宋体" w:hAnsi="宋体" w:cs="宋体" w:eastAsia="宋体" w:hint="default"/>
          <w:spacing w:val="-27"/>
          <w:sz w:val="21"/>
          <w:szCs w:val="21"/>
        </w:rPr>
        <w:t> </w:t>
      </w:r>
      <w:r>
        <w:rPr>
          <w:rFonts w:ascii="宋体" w:hAnsi="宋体" w:cs="宋体" w:eastAsia="宋体" w:hint="default"/>
          <w:sz w:val="21"/>
          <w:szCs w:val="21"/>
        </w:rPr>
        <w:t>2,311,897.05</w:t>
      </w:r>
      <w:r>
        <w:rPr>
          <w:rFonts w:ascii="宋体" w:hAnsi="宋体" w:cs="宋体" w:eastAsia="宋体" w:hint="default"/>
          <w:spacing w:val="-3"/>
          <w:sz w:val="21"/>
          <w:szCs w:val="21"/>
        </w:rPr>
        <w:t> </w:t>
      </w:r>
      <w:r>
        <w:rPr>
          <w:rFonts w:ascii="宋体" w:hAnsi="宋体" w:cs="宋体" w:eastAsia="宋体" w:hint="default"/>
          <w:sz w:val="21"/>
          <w:szCs w:val="21"/>
        </w:rPr>
        <w:t>元；</w:t>
      </w:r>
      <w:r>
        <w:rPr>
          <w:rFonts w:ascii="宋体" w:hAnsi="宋体" w:cs="宋体" w:eastAsia="宋体" w:hint="default"/>
          <w:sz w:val="21"/>
          <w:szCs w:val="21"/>
        </w:rPr>
        <w:t>1-2</w:t>
      </w:r>
      <w:r>
        <w:rPr>
          <w:rFonts w:ascii="宋体" w:hAnsi="宋体" w:cs="宋体" w:eastAsia="宋体" w:hint="default"/>
          <w:spacing w:val="-27"/>
          <w:sz w:val="21"/>
          <w:szCs w:val="21"/>
        </w:rPr>
        <w:t>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z w:val="21"/>
          <w:szCs w:val="21"/>
        </w:rPr>
        <w:t>1,450,602.89</w:t>
      </w:r>
      <w:r>
        <w:rPr>
          <w:rFonts w:ascii="宋体" w:hAnsi="宋体" w:cs="宋体" w:eastAsia="宋体" w:hint="default"/>
          <w:spacing w:val="-53"/>
          <w:sz w:val="21"/>
          <w:szCs w:val="21"/>
        </w:rPr>
        <w:t> </w:t>
      </w:r>
      <w:r>
        <w:rPr>
          <w:rFonts w:ascii="宋体" w:hAnsi="宋体" w:cs="宋体" w:eastAsia="宋体" w:hint="default"/>
          <w:sz w:val="21"/>
          <w:szCs w:val="21"/>
        </w:rPr>
        <w:t>元</w:t>
      </w:r>
    </w:p>
    <w:p>
      <w:pPr>
        <w:spacing w:before="29"/>
        <w:ind w:left="2623"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1"/>
          <w:sz w:val="21"/>
          <w:szCs w:val="21"/>
        </w:rPr>
        <w:t> </w:t>
      </w:r>
      <w:r>
        <w:rPr>
          <w:rFonts w:ascii="宋体" w:hAnsi="宋体" w:cs="宋体" w:eastAsia="宋体" w:hint="default"/>
          <w:sz w:val="21"/>
          <w:szCs w:val="21"/>
        </w:rPr>
        <w:t>2)</w:t>
      </w:r>
      <w:r>
        <w:rPr>
          <w:rFonts w:ascii="宋体" w:hAnsi="宋体" w:cs="宋体" w:eastAsia="宋体" w:hint="default"/>
          <w:spacing w:val="2"/>
          <w:sz w:val="21"/>
          <w:szCs w:val="21"/>
        </w:rPr>
        <w:t> </w:t>
      </w:r>
      <w:r>
        <w:rPr>
          <w:rFonts w:ascii="宋体" w:hAnsi="宋体" w:cs="宋体" w:eastAsia="宋体" w:hint="default"/>
          <w:spacing w:val="-3"/>
          <w:sz w:val="21"/>
          <w:szCs w:val="21"/>
        </w:rPr>
        <w:t>其中：</w:t>
      </w:r>
      <w:r>
        <w:rPr>
          <w:rFonts w:ascii="宋体" w:hAnsi="宋体" w:cs="宋体" w:eastAsia="宋体" w:hint="default"/>
          <w:spacing w:val="-3"/>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39,000.00</w:t>
      </w:r>
      <w:r>
        <w:rPr>
          <w:rFonts w:ascii="宋体" w:hAnsi="宋体" w:cs="宋体" w:eastAsia="宋体" w:hint="default"/>
          <w:spacing w:val="-53"/>
          <w:sz w:val="21"/>
          <w:szCs w:val="21"/>
        </w:rPr>
        <w:t> </w:t>
      </w:r>
      <w:r>
        <w:rPr>
          <w:rFonts w:ascii="宋体" w:hAnsi="宋体" w:cs="宋体" w:eastAsia="宋体" w:hint="default"/>
          <w:spacing w:val="-3"/>
          <w:sz w:val="21"/>
          <w:szCs w:val="21"/>
        </w:rPr>
        <w:t>元；</w:t>
      </w:r>
      <w:r>
        <w:rPr>
          <w:rFonts w:ascii="宋体" w:hAnsi="宋体" w:cs="宋体" w:eastAsia="宋体" w:hint="default"/>
          <w:spacing w:val="-3"/>
          <w:sz w:val="21"/>
          <w:szCs w:val="21"/>
        </w:rPr>
        <w:t>2</w:t>
      </w:r>
      <w:r>
        <w:rPr>
          <w:rFonts w:ascii="宋体" w:hAnsi="宋体" w:cs="宋体" w:eastAsia="宋体" w:hint="default"/>
          <w:spacing w:val="-3"/>
          <w:sz w:val="21"/>
          <w:szCs w:val="21"/>
        </w:rPr>
        <w:t>－</w:t>
      </w:r>
      <w:r>
        <w:rPr>
          <w:rFonts w:ascii="宋体" w:hAnsi="宋体" w:cs="宋体" w:eastAsia="宋体" w:hint="default"/>
          <w:spacing w:val="-3"/>
          <w:sz w:val="21"/>
          <w:szCs w:val="21"/>
        </w:rPr>
        <w:t>3</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1,391,000.00</w:t>
      </w:r>
      <w:r>
        <w:rPr>
          <w:rFonts w:ascii="宋体" w:hAnsi="宋体" w:cs="宋体" w:eastAsia="宋体" w:hint="default"/>
          <w:spacing w:val="-51"/>
          <w:sz w:val="21"/>
          <w:szCs w:val="21"/>
        </w:rPr>
        <w:t> </w:t>
      </w:r>
      <w:r>
        <w:rPr>
          <w:rFonts w:ascii="宋体" w:hAnsi="宋体" w:cs="宋体" w:eastAsia="宋体" w:hint="default"/>
          <w:spacing w:val="-3"/>
          <w:sz w:val="21"/>
          <w:szCs w:val="21"/>
        </w:rPr>
        <w:t>元；</w:t>
      </w:r>
      <w:r>
        <w:rPr>
          <w:rFonts w:ascii="宋体" w:hAnsi="宋体" w:cs="宋体" w:eastAsia="宋体" w:hint="default"/>
          <w:spacing w:val="-3"/>
          <w:sz w:val="21"/>
          <w:szCs w:val="21"/>
        </w:rPr>
        <w:t>3-4</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642,800.00</w:t>
      </w:r>
    </w:p>
    <w:p>
      <w:pPr>
        <w:spacing w:before="123"/>
        <w:ind w:left="2518" w:right="1679" w:firstLine="0"/>
        <w:jc w:val="left"/>
        <w:rPr>
          <w:rFonts w:ascii="宋体" w:hAnsi="宋体" w:cs="宋体" w:eastAsia="宋体" w:hint="default"/>
          <w:sz w:val="21"/>
          <w:szCs w:val="21"/>
        </w:rPr>
      </w:pPr>
      <w:r>
        <w:rPr>
          <w:rFonts w:ascii="宋体" w:hAnsi="宋体" w:cs="宋体" w:eastAsia="宋体" w:hint="default"/>
          <w:w w:val="100"/>
          <w:sz w:val="21"/>
          <w:szCs w:val="21"/>
        </w:rPr>
        <w:t>元</w:t>
      </w:r>
    </w:p>
    <w:p>
      <w:pPr>
        <w:spacing w:before="126"/>
        <w:ind w:left="2623"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1"/>
          <w:sz w:val="21"/>
          <w:szCs w:val="21"/>
        </w:rPr>
        <w:t> </w:t>
      </w:r>
      <w:r>
        <w:rPr>
          <w:rFonts w:ascii="宋体" w:hAnsi="宋体" w:cs="宋体" w:eastAsia="宋体" w:hint="default"/>
          <w:sz w:val="21"/>
          <w:szCs w:val="21"/>
        </w:rPr>
        <w:t>其中：</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个月内</w:t>
      </w:r>
      <w:r>
        <w:rPr>
          <w:rFonts w:ascii="宋体" w:hAnsi="宋体" w:cs="宋体" w:eastAsia="宋体" w:hint="default"/>
          <w:spacing w:val="-56"/>
          <w:sz w:val="21"/>
          <w:szCs w:val="21"/>
        </w:rPr>
        <w:t> </w:t>
      </w:r>
      <w:r>
        <w:rPr>
          <w:rFonts w:ascii="宋体" w:hAnsi="宋体" w:cs="宋体" w:eastAsia="宋体" w:hint="default"/>
          <w:sz w:val="21"/>
          <w:szCs w:val="21"/>
        </w:rPr>
        <w:t>642,709.00</w:t>
      </w:r>
      <w:r>
        <w:rPr>
          <w:rFonts w:ascii="宋体" w:hAnsi="宋体" w:cs="宋体" w:eastAsia="宋体" w:hint="default"/>
          <w:spacing w:val="-56"/>
          <w:sz w:val="21"/>
          <w:szCs w:val="21"/>
        </w:rPr>
        <w:t> </w:t>
      </w:r>
      <w:r>
        <w:rPr>
          <w:rFonts w:ascii="宋体" w:hAnsi="宋体" w:cs="宋体" w:eastAsia="宋体" w:hint="default"/>
          <w:sz w:val="21"/>
          <w:szCs w:val="21"/>
        </w:rPr>
        <w:t>元；</w:t>
      </w: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个月</w:t>
      </w:r>
      <w:r>
        <w:rPr>
          <w:rFonts w:ascii="宋体" w:hAnsi="宋体" w:cs="宋体" w:eastAsia="宋体" w:hint="default"/>
          <w:spacing w:val="-54"/>
          <w:sz w:val="21"/>
          <w:szCs w:val="21"/>
        </w:rPr>
        <w:t> </w:t>
      </w:r>
      <w:r>
        <w:rPr>
          <w:rFonts w:ascii="宋体" w:hAnsi="宋体" w:cs="宋体" w:eastAsia="宋体" w:hint="default"/>
          <w:sz w:val="21"/>
          <w:szCs w:val="21"/>
        </w:rPr>
        <w:t>733,489.91</w:t>
      </w:r>
      <w:r>
        <w:rPr>
          <w:rFonts w:ascii="宋体" w:hAnsi="宋体" w:cs="宋体" w:eastAsia="宋体" w:hint="default"/>
          <w:spacing w:val="-56"/>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9"/>
          <w:sz w:val="21"/>
          <w:szCs w:val="21"/>
        </w:rPr>
        <w:t> </w:t>
      </w:r>
      <w:r>
        <w:rPr>
          <w:rFonts w:ascii="宋体" w:hAnsi="宋体" w:cs="宋体" w:eastAsia="宋体" w:hint="default"/>
          <w:b/>
          <w:bCs/>
          <w:sz w:val="21"/>
          <w:szCs w:val="21"/>
        </w:rPr>
        <w:t>截止</w:t>
      </w:r>
      <w:r>
        <w:rPr>
          <w:rFonts w:ascii="宋体" w:hAnsi="宋体" w:cs="宋体" w:eastAsia="宋体" w:hint="default"/>
          <w:b/>
          <w:bCs/>
          <w:spacing w:val="-54"/>
          <w:sz w:val="21"/>
          <w:szCs w:val="21"/>
        </w:rPr>
        <w:t> </w:t>
      </w:r>
      <w:r>
        <w:rPr>
          <w:rFonts w:ascii="宋体" w:hAnsi="宋体" w:cs="宋体" w:eastAsia="宋体" w:hint="default"/>
          <w:b/>
          <w:bCs/>
          <w:sz w:val="21"/>
          <w:szCs w:val="21"/>
        </w:rPr>
        <w:t>2010</w:t>
      </w:r>
      <w:r>
        <w:rPr>
          <w:rFonts w:ascii="宋体" w:hAnsi="宋体" w:cs="宋体" w:eastAsia="宋体" w:hint="default"/>
          <w:b/>
          <w:bCs/>
          <w:spacing w:val="-5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宋体" w:hAnsi="宋体" w:cs="宋体" w:eastAsia="宋体" w:hint="default"/>
          <w:b/>
          <w:bCs/>
          <w:sz w:val="21"/>
          <w:szCs w:val="21"/>
        </w:rPr>
        <w:t>12</w:t>
      </w:r>
      <w:r>
        <w:rPr>
          <w:rFonts w:ascii="宋体" w:hAnsi="宋体" w:cs="宋体" w:eastAsia="宋体" w:hint="default"/>
          <w:b/>
          <w:bCs/>
          <w:spacing w:val="-54"/>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日无不符合终止确认条件的其他应收款的转移。</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spacing w:line="348" w:lineRule="auto" w:before="0"/>
        <w:ind w:left="3055" w:right="1789" w:hanging="538"/>
        <w:jc w:val="left"/>
        <w:rPr>
          <w:rFonts w:ascii="宋体" w:hAnsi="宋体" w:cs="宋体" w:eastAsia="宋体" w:hint="default"/>
          <w:sz w:val="21"/>
          <w:szCs w:val="21"/>
        </w:rPr>
      </w:pPr>
      <w:r>
        <w:rPr>
          <w:rFonts w:ascii="宋体" w:hAnsi="宋体" w:cs="宋体" w:eastAsia="宋体" w:hint="default"/>
          <w:b/>
          <w:bCs/>
          <w:sz w:val="21"/>
          <w:szCs w:val="21"/>
        </w:rPr>
        <w:t>11</w:t>
      </w:r>
      <w:r>
        <w:rPr>
          <w:rFonts w:ascii="宋体" w:hAnsi="宋体" w:cs="宋体" w:eastAsia="宋体" w:hint="default"/>
          <w:b/>
          <w:bCs/>
          <w:sz w:val="21"/>
          <w:szCs w:val="21"/>
        </w:rPr>
        <w:t>、</w:t>
      </w:r>
      <w:r>
        <w:rPr>
          <w:rFonts w:ascii="宋体" w:hAnsi="宋体" w:cs="宋体" w:eastAsia="宋体" w:hint="default"/>
          <w:b/>
          <w:bCs/>
          <w:spacing w:val="8"/>
          <w:sz w:val="21"/>
          <w:szCs w:val="21"/>
        </w:rPr>
        <w:t> </w:t>
      </w:r>
      <w:r>
        <w:rPr>
          <w:rFonts w:ascii="宋体" w:hAnsi="宋体" w:cs="宋体" w:eastAsia="宋体" w:hint="default"/>
          <w:b/>
          <w:bCs/>
          <w:sz w:val="21"/>
          <w:szCs w:val="21"/>
        </w:rPr>
        <w:t>截止</w:t>
      </w:r>
      <w:r>
        <w:rPr>
          <w:rFonts w:ascii="宋体" w:hAnsi="宋体" w:cs="宋体" w:eastAsia="宋体" w:hint="default"/>
          <w:b/>
          <w:bCs/>
          <w:spacing w:val="-57"/>
          <w:sz w:val="21"/>
          <w:szCs w:val="21"/>
        </w:rPr>
        <w:t> </w:t>
      </w:r>
      <w:r>
        <w:rPr>
          <w:rFonts w:ascii="宋体" w:hAnsi="宋体" w:cs="宋体" w:eastAsia="宋体" w:hint="default"/>
          <w:b/>
          <w:bCs/>
          <w:sz w:val="21"/>
          <w:szCs w:val="21"/>
        </w:rPr>
        <w:t>2010</w:t>
      </w:r>
      <w:r>
        <w:rPr>
          <w:rFonts w:ascii="宋体" w:hAnsi="宋体" w:cs="宋体" w:eastAsia="宋体" w:hint="default"/>
          <w:b/>
          <w:bCs/>
          <w:spacing w:val="-56"/>
          <w:sz w:val="21"/>
          <w:szCs w:val="21"/>
        </w:rPr>
        <w:t> </w:t>
      </w:r>
      <w:r>
        <w:rPr>
          <w:rFonts w:ascii="宋体" w:hAnsi="宋体" w:cs="宋体" w:eastAsia="宋体" w:hint="default"/>
          <w:b/>
          <w:bCs/>
          <w:sz w:val="21"/>
          <w:szCs w:val="21"/>
        </w:rPr>
        <w:t>年</w:t>
      </w:r>
      <w:r>
        <w:rPr>
          <w:rFonts w:ascii="宋体" w:hAnsi="宋体" w:cs="宋体" w:eastAsia="宋体" w:hint="default"/>
          <w:b/>
          <w:bCs/>
          <w:spacing w:val="-57"/>
          <w:sz w:val="21"/>
          <w:szCs w:val="21"/>
        </w:rPr>
        <w:t> </w:t>
      </w:r>
      <w:r>
        <w:rPr>
          <w:rFonts w:ascii="宋体" w:hAnsi="宋体" w:cs="宋体" w:eastAsia="宋体" w:hint="default"/>
          <w:b/>
          <w:bCs/>
          <w:sz w:val="21"/>
          <w:szCs w:val="21"/>
        </w:rPr>
        <w:t>12</w:t>
      </w:r>
      <w:r>
        <w:rPr>
          <w:rFonts w:ascii="宋体" w:hAnsi="宋体" w:cs="宋体" w:eastAsia="宋体" w:hint="default"/>
          <w:b/>
          <w:bCs/>
          <w:spacing w:val="-57"/>
          <w:sz w:val="21"/>
          <w:szCs w:val="21"/>
        </w:rPr>
        <w:t> </w:t>
      </w:r>
      <w:r>
        <w:rPr>
          <w:rFonts w:ascii="宋体" w:hAnsi="宋体" w:cs="宋体" w:eastAsia="宋体" w:hint="default"/>
          <w:b/>
          <w:bCs/>
          <w:sz w:val="21"/>
          <w:szCs w:val="21"/>
        </w:rPr>
        <w:t>月</w:t>
      </w:r>
      <w:r>
        <w:rPr>
          <w:rFonts w:ascii="宋体" w:hAnsi="宋体" w:cs="宋体" w:eastAsia="宋体" w:hint="default"/>
          <w:b/>
          <w:bCs/>
          <w:spacing w:val="-57"/>
          <w:sz w:val="21"/>
          <w:szCs w:val="21"/>
        </w:rPr>
        <w:t> </w:t>
      </w:r>
      <w:r>
        <w:rPr>
          <w:rFonts w:ascii="宋体" w:hAnsi="宋体" w:cs="宋体" w:eastAsia="宋体" w:hint="default"/>
          <w:b/>
          <w:bCs/>
          <w:sz w:val="21"/>
          <w:szCs w:val="21"/>
        </w:rPr>
        <w:t>31</w:t>
      </w:r>
      <w:r>
        <w:rPr>
          <w:rFonts w:ascii="宋体" w:hAnsi="宋体" w:cs="宋体" w:eastAsia="宋体" w:hint="default"/>
          <w:b/>
          <w:bCs/>
          <w:spacing w:val="-57"/>
          <w:sz w:val="21"/>
          <w:szCs w:val="21"/>
        </w:rPr>
        <w:t> </w:t>
      </w:r>
      <w:r>
        <w:rPr>
          <w:rFonts w:ascii="宋体" w:hAnsi="宋体" w:cs="宋体" w:eastAsia="宋体" w:hint="default"/>
          <w:b/>
          <w:bCs/>
          <w:sz w:val="21"/>
          <w:szCs w:val="21"/>
        </w:rPr>
        <w:t>日无以其他应收款为标的资产进行资产证券化的交易安</w:t>
      </w:r>
      <w:r>
        <w:rPr>
          <w:rFonts w:ascii="宋体" w:hAnsi="宋体" w:cs="宋体" w:eastAsia="宋体" w:hint="default"/>
          <w:b/>
          <w:bCs/>
          <w:w w:val="100"/>
          <w:sz w:val="21"/>
          <w:szCs w:val="21"/>
        </w:rPr>
        <w:t> </w:t>
      </w:r>
      <w:r>
        <w:rPr>
          <w:rFonts w:ascii="宋体" w:hAnsi="宋体" w:cs="宋体" w:eastAsia="宋体" w:hint="default"/>
          <w:b/>
          <w:bCs/>
          <w:sz w:val="21"/>
          <w:szCs w:val="21"/>
        </w:rPr>
        <w:t>排。</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348" w:lineRule="auto" w:before="170"/>
        <w:ind w:left="3053" w:right="1786" w:hanging="533"/>
        <w:jc w:val="left"/>
        <w:rPr>
          <w:rFonts w:ascii="宋体" w:hAnsi="宋体" w:cs="宋体" w:eastAsia="宋体" w:hint="default"/>
          <w:sz w:val="21"/>
          <w:szCs w:val="21"/>
        </w:rPr>
      </w:pPr>
      <w:r>
        <w:rPr>
          <w:rFonts w:ascii="宋体" w:hAnsi="宋体" w:cs="宋体" w:eastAsia="宋体" w:hint="default"/>
          <w:b/>
          <w:bCs/>
          <w:sz w:val="21"/>
          <w:szCs w:val="21"/>
        </w:rPr>
        <w:t>12</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1"/>
          <w:szCs w:val="21"/>
        </w:rPr>
        <w:t>截止</w:t>
      </w:r>
      <w:r>
        <w:rPr>
          <w:rFonts w:ascii="宋体" w:hAnsi="宋体" w:cs="宋体" w:eastAsia="宋体" w:hint="default"/>
          <w:b/>
          <w:bCs/>
          <w:spacing w:val="-43"/>
          <w:sz w:val="21"/>
          <w:szCs w:val="21"/>
        </w:rPr>
        <w:t> </w:t>
      </w:r>
      <w:r>
        <w:rPr>
          <w:rFonts w:ascii="宋体" w:hAnsi="宋体" w:cs="宋体" w:eastAsia="宋体" w:hint="default"/>
          <w:b/>
          <w:bCs/>
          <w:sz w:val="21"/>
          <w:szCs w:val="21"/>
        </w:rPr>
        <w:t>2010</w:t>
      </w:r>
      <w:r>
        <w:rPr>
          <w:rFonts w:ascii="宋体" w:hAnsi="宋体" w:cs="宋体" w:eastAsia="宋体" w:hint="default"/>
          <w:b/>
          <w:bCs/>
          <w:spacing w:val="-42"/>
          <w:sz w:val="21"/>
          <w:szCs w:val="21"/>
        </w:rPr>
        <w:t> </w:t>
      </w:r>
      <w:r>
        <w:rPr>
          <w:rFonts w:ascii="宋体" w:hAnsi="宋体" w:cs="宋体" w:eastAsia="宋体" w:hint="default"/>
          <w:b/>
          <w:bCs/>
          <w:sz w:val="21"/>
          <w:szCs w:val="21"/>
        </w:rPr>
        <w:t>年</w:t>
      </w:r>
      <w:r>
        <w:rPr>
          <w:rFonts w:ascii="宋体" w:hAnsi="宋体" w:cs="宋体" w:eastAsia="宋体" w:hint="default"/>
          <w:b/>
          <w:bCs/>
          <w:spacing w:val="-43"/>
          <w:sz w:val="21"/>
          <w:szCs w:val="21"/>
        </w:rPr>
        <w:t> </w:t>
      </w:r>
      <w:r>
        <w:rPr>
          <w:rFonts w:ascii="宋体" w:hAnsi="宋体" w:cs="宋体" w:eastAsia="宋体" w:hint="default"/>
          <w:b/>
          <w:bCs/>
          <w:sz w:val="21"/>
          <w:szCs w:val="21"/>
        </w:rPr>
        <w:t>12</w:t>
      </w:r>
      <w:r>
        <w:rPr>
          <w:rFonts w:ascii="宋体" w:hAnsi="宋体" w:cs="宋体" w:eastAsia="宋体" w:hint="default"/>
          <w:b/>
          <w:bCs/>
          <w:spacing w:val="-43"/>
          <w:sz w:val="21"/>
          <w:szCs w:val="21"/>
        </w:rPr>
        <w:t> </w:t>
      </w:r>
      <w:r>
        <w:rPr>
          <w:rFonts w:ascii="宋体" w:hAnsi="宋体" w:cs="宋体" w:eastAsia="宋体" w:hint="default"/>
          <w:b/>
          <w:bCs/>
          <w:sz w:val="21"/>
          <w:szCs w:val="21"/>
        </w:rPr>
        <w:t>月</w:t>
      </w:r>
      <w:r>
        <w:rPr>
          <w:rFonts w:ascii="宋体" w:hAnsi="宋体" w:cs="宋体" w:eastAsia="宋体" w:hint="default"/>
          <w:b/>
          <w:bCs/>
          <w:spacing w:val="-43"/>
          <w:sz w:val="21"/>
          <w:szCs w:val="21"/>
        </w:rPr>
        <w:t> </w:t>
      </w:r>
      <w:r>
        <w:rPr>
          <w:rFonts w:ascii="宋体" w:hAnsi="宋体" w:cs="宋体" w:eastAsia="宋体" w:hint="default"/>
          <w:b/>
          <w:bCs/>
          <w:sz w:val="21"/>
          <w:szCs w:val="21"/>
        </w:rPr>
        <w:t>31</w:t>
      </w:r>
      <w:r>
        <w:rPr>
          <w:rFonts w:ascii="宋体" w:hAnsi="宋体" w:cs="宋体" w:eastAsia="宋体" w:hint="default"/>
          <w:b/>
          <w:bCs/>
          <w:spacing w:val="-43"/>
          <w:sz w:val="21"/>
          <w:szCs w:val="21"/>
        </w:rPr>
        <w:t> </w:t>
      </w:r>
      <w:r>
        <w:rPr>
          <w:rFonts w:ascii="宋体" w:hAnsi="宋体" w:cs="宋体" w:eastAsia="宋体" w:hint="default"/>
          <w:b/>
          <w:bCs/>
          <w:sz w:val="21"/>
          <w:szCs w:val="21"/>
        </w:rPr>
        <w:t>日其他应收款较期初减少</w:t>
      </w:r>
      <w:r>
        <w:rPr>
          <w:rFonts w:ascii="宋体" w:hAnsi="宋体" w:cs="宋体" w:eastAsia="宋体" w:hint="default"/>
          <w:b/>
          <w:bCs/>
          <w:spacing w:val="-42"/>
          <w:sz w:val="21"/>
          <w:szCs w:val="21"/>
        </w:rPr>
        <w:t> </w:t>
      </w:r>
      <w:r>
        <w:rPr>
          <w:rFonts w:ascii="宋体" w:hAnsi="宋体" w:cs="宋体" w:eastAsia="宋体" w:hint="default"/>
          <w:b/>
          <w:bCs/>
          <w:sz w:val="21"/>
          <w:szCs w:val="21"/>
        </w:rPr>
        <w:t>4,428,429.85</w:t>
      </w:r>
      <w:r>
        <w:rPr>
          <w:rFonts w:ascii="宋体" w:hAnsi="宋体" w:cs="宋体" w:eastAsia="宋体" w:hint="default"/>
          <w:b/>
          <w:bCs/>
          <w:spacing w:val="-42"/>
          <w:sz w:val="21"/>
          <w:szCs w:val="21"/>
        </w:rPr>
        <w:t> </w:t>
      </w:r>
      <w:r>
        <w:rPr>
          <w:rFonts w:ascii="宋体" w:hAnsi="宋体" w:cs="宋体" w:eastAsia="宋体" w:hint="default"/>
          <w:b/>
          <w:bCs/>
          <w:sz w:val="21"/>
          <w:szCs w:val="21"/>
        </w:rPr>
        <w:t>元，减少比例</w:t>
      </w:r>
      <w:r>
        <w:rPr>
          <w:rFonts w:ascii="宋体" w:hAnsi="宋体" w:cs="宋体" w:eastAsia="宋体" w:hint="default"/>
          <w:b/>
          <w:bCs/>
          <w:w w:val="100"/>
          <w:sz w:val="21"/>
          <w:szCs w:val="21"/>
        </w:rPr>
        <w:t> </w:t>
      </w:r>
      <w:r>
        <w:rPr>
          <w:rFonts w:ascii="宋体" w:hAnsi="宋体" w:cs="宋体" w:eastAsia="宋体" w:hint="default"/>
          <w:b/>
          <w:bCs/>
          <w:sz w:val="21"/>
          <w:szCs w:val="21"/>
        </w:rPr>
        <w:t>为</w:t>
      </w:r>
      <w:r>
        <w:rPr>
          <w:rFonts w:ascii="宋体" w:hAnsi="宋体" w:cs="宋体" w:eastAsia="宋体" w:hint="default"/>
          <w:b/>
          <w:bCs/>
          <w:spacing w:val="-53"/>
          <w:sz w:val="21"/>
          <w:szCs w:val="21"/>
        </w:rPr>
        <w:t> </w:t>
      </w:r>
      <w:r>
        <w:rPr>
          <w:rFonts w:ascii="宋体" w:hAnsi="宋体" w:cs="宋体" w:eastAsia="宋体" w:hint="default"/>
          <w:b/>
          <w:bCs/>
          <w:sz w:val="21"/>
          <w:szCs w:val="21"/>
        </w:rPr>
        <w:t>14.70%</w:t>
      </w:r>
      <w:r>
        <w:rPr>
          <w:rFonts w:ascii="宋体" w:hAnsi="宋体" w:cs="宋体" w:eastAsia="宋体" w:hint="default"/>
          <w:b/>
          <w:bCs/>
          <w:sz w:val="21"/>
          <w:szCs w:val="21"/>
        </w:rPr>
        <w:t>，减少主要原因为保函到期收回。</w:t>
      </w:r>
      <w:r>
        <w:rPr>
          <w:rFonts w:ascii="宋体" w:hAnsi="宋体" w:cs="宋体" w:eastAsia="宋体" w:hint="default"/>
          <w:sz w:val="21"/>
          <w:szCs w:val="21"/>
        </w:rPr>
      </w:r>
    </w:p>
    <w:p>
      <w:pPr>
        <w:spacing w:after="0" w:line="348" w:lineRule="auto"/>
        <w:jc w:val="left"/>
        <w:rPr>
          <w:rFonts w:ascii="宋体" w:hAnsi="宋体" w:cs="宋体" w:eastAsia="宋体"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47.619995pt;margin-top:394.609985pt;width:387.35pt;height:.5pt;mso-position-horizontal-relative:page;mso-position-vertical-relative:page;z-index:-1124728" coordorigin="2952,7892" coordsize="7747,10">
            <v:shape style="position:absolute;left:2952;top:7892;width:1678;height:10" type="#_x0000_t75" stroked="false">
              <v:imagedata r:id="rId812" o:title=""/>
            </v:shape>
            <v:shape style="position:absolute;left:4626;top:7892;width:1282;height:10" type="#_x0000_t75" stroked="false">
              <v:imagedata r:id="rId813" o:title=""/>
            </v:shape>
            <v:shape style="position:absolute;left:5903;top:7892;width:1294;height:10" type="#_x0000_t75" stroked="false">
              <v:imagedata r:id="rId814" o:title=""/>
            </v:shape>
            <v:shape style="position:absolute;left:7192;top:7892;width:1260;height:10" type="#_x0000_t75" stroked="false">
              <v:imagedata r:id="rId644" o:title=""/>
            </v:shape>
            <v:shape style="position:absolute;left:8447;top:7892;width:987;height:10" type="#_x0000_t75" stroked="false">
              <v:imagedata r:id="rId275" o:title=""/>
            </v:shape>
            <v:shape style="position:absolute;left:9429;top:7892;width:1270;height:10" type="#_x0000_t75" stroked="false">
              <v:imagedata r:id="rId815" o:title=""/>
            </v:shape>
            <w10:wrap type="none"/>
          </v:group>
        </w:pict>
      </w:r>
      <w:r>
        <w:rPr/>
        <w:pict>
          <v:group style="position:absolute;margin-left:147.619995pt;margin-top:430.609985pt;width:387.35pt;height:5.05pt;mso-position-horizontal-relative:page;mso-position-vertical-relative:page;z-index:-1124704" coordorigin="2952,8612" coordsize="7747,101">
            <v:shape style="position:absolute;left:2952;top:8612;width:1697;height:101" type="#_x0000_t75" stroked="false">
              <v:imagedata r:id="rId816" o:title=""/>
            </v:shape>
            <v:shape style="position:absolute;left:4626;top:8703;width:1282;height:10" type="#_x0000_t75" stroked="false">
              <v:imagedata r:id="rId817" o:title=""/>
            </v:shape>
            <v:shape style="position:absolute;left:5903;top:8703;width:1294;height:10" type="#_x0000_t75" stroked="false">
              <v:imagedata r:id="rId818" o:title=""/>
            </v:shape>
            <v:shape style="position:absolute;left:7192;top:8703;width:1260;height:10" type="#_x0000_t75" stroked="false">
              <v:imagedata r:id="rId819" o:title=""/>
            </v:shape>
            <v:shape style="position:absolute;left:8447;top:8703;width:987;height:10" type="#_x0000_t75" stroked="false">
              <v:imagedata r:id="rId820" o:title=""/>
            </v:shape>
            <v:shape style="position:absolute;left:9429;top:8703;width:1270;height:10" type="#_x0000_t75" stroked="false">
              <v:imagedata r:id="rId821" o:title=""/>
            </v:shape>
            <w10:wrap type="none"/>
          </v:group>
        </w:pict>
      </w:r>
      <w:r>
        <w:rPr/>
        <w:pict>
          <v:group style="position:absolute;margin-left:147.619995pt;margin-top:475.629974pt;width:387.35pt;height:.5pt;mso-position-horizontal-relative:page;mso-position-vertical-relative:page;z-index:-1124680" coordorigin="2952,9513" coordsize="7747,10">
            <v:shape style="position:absolute;left:2952;top:9513;width:1678;height:10" type="#_x0000_t75" stroked="false">
              <v:imagedata r:id="rId812" o:title=""/>
            </v:shape>
            <v:shape style="position:absolute;left:4626;top:9513;width:1282;height:10" type="#_x0000_t75" stroked="false">
              <v:imagedata r:id="rId817" o:title=""/>
            </v:shape>
            <v:shape style="position:absolute;left:5903;top:9513;width:1294;height:10" type="#_x0000_t75" stroked="false">
              <v:imagedata r:id="rId818" o:title=""/>
            </v:shape>
            <v:shape style="position:absolute;left:7192;top:9513;width:1260;height:10" type="#_x0000_t75" stroked="false">
              <v:imagedata r:id="rId819" o:title=""/>
            </v:shape>
            <v:shape style="position:absolute;left:8447;top:9513;width:987;height:10" type="#_x0000_t75" stroked="false">
              <v:imagedata r:id="rId820" o:title=""/>
            </v:shape>
            <v:shape style="position:absolute;left:9429;top:9513;width:1270;height:10" type="#_x0000_t75" stroked="false">
              <v:imagedata r:id="rId821" o:title=""/>
            </v:shape>
            <w10:wrap type="none"/>
          </v:group>
        </w:pict>
      </w:r>
      <w:r>
        <w:rPr/>
        <w:pict>
          <v:group style="position:absolute;margin-left:147.619995pt;margin-top:511.630005pt;width:387.35pt;height:5.05pt;mso-position-horizontal-relative:page;mso-position-vertical-relative:page;z-index:-1124656" coordorigin="2952,10233" coordsize="7747,101">
            <v:shape style="position:absolute;left:2952;top:10233;width:1697;height:101" type="#_x0000_t75" stroked="false">
              <v:imagedata r:id="rId816" o:title=""/>
            </v:shape>
            <v:shape style="position:absolute;left:4626;top:10324;width:1282;height:10" type="#_x0000_t75" stroked="false">
              <v:imagedata r:id="rId817" o:title=""/>
            </v:shape>
            <v:shape style="position:absolute;left:5903;top:10324;width:1294;height:10" type="#_x0000_t75" stroked="false">
              <v:imagedata r:id="rId818" o:title=""/>
            </v:shape>
            <v:shape style="position:absolute;left:7192;top:10324;width:1260;height:10" type="#_x0000_t75" stroked="false">
              <v:imagedata r:id="rId819" o:title=""/>
            </v:shape>
            <v:shape style="position:absolute;left:8447;top:10324;width:987;height:10" type="#_x0000_t75" stroked="false">
              <v:imagedata r:id="rId820" o:title=""/>
            </v:shape>
            <v:shape style="position:absolute;left:9429;top:10324;width:1270;height:10" type="#_x0000_t75" stroked="false">
              <v:imagedata r:id="rId821" o:title=""/>
            </v:shape>
            <w10:wrap type="none"/>
          </v:group>
        </w:pict>
      </w:r>
      <w:r>
        <w:rPr/>
        <w:pict>
          <v:group style="position:absolute;margin-left:147.619995pt;margin-top:556.630005pt;width:387.35pt;height:.5pt;mso-position-horizontal-relative:page;mso-position-vertical-relative:page;z-index:-1124632" coordorigin="2952,11133" coordsize="7747,10">
            <v:shape style="position:absolute;left:2952;top:11133;width:1678;height:10" type="#_x0000_t75" stroked="false">
              <v:imagedata r:id="rId812" o:title=""/>
            </v:shape>
            <v:shape style="position:absolute;left:4626;top:11133;width:1282;height:10" type="#_x0000_t75" stroked="false">
              <v:imagedata r:id="rId817" o:title=""/>
            </v:shape>
            <v:shape style="position:absolute;left:5903;top:11133;width:1294;height:10" type="#_x0000_t75" stroked="false">
              <v:imagedata r:id="rId818" o:title=""/>
            </v:shape>
            <v:shape style="position:absolute;left:7192;top:11133;width:1260;height:10" type="#_x0000_t75" stroked="false">
              <v:imagedata r:id="rId819" o:title=""/>
            </v:shape>
            <v:shape style="position:absolute;left:8447;top:11133;width:987;height:10" type="#_x0000_t75" stroked="false">
              <v:imagedata r:id="rId820" o:title=""/>
            </v:shape>
            <v:shape style="position:absolute;left:9429;top:11133;width:1270;height:10" type="#_x0000_t75" stroked="false">
              <v:imagedata r:id="rId821" o:title=""/>
            </v:shape>
            <w10:wrap type="none"/>
          </v:group>
        </w:pict>
      </w:r>
      <w:r>
        <w:rPr/>
        <w:pict>
          <v:group style="position:absolute;margin-left:147.619995pt;margin-top:592.630005pt;width:387.35pt;height:5.05pt;mso-position-horizontal-relative:page;mso-position-vertical-relative:page;z-index:-1124608" coordorigin="2952,11853" coordsize="7747,101">
            <v:shape style="position:absolute;left:2952;top:11853;width:1697;height:101" type="#_x0000_t75" stroked="false">
              <v:imagedata r:id="rId816" o:title=""/>
            </v:shape>
            <v:shape style="position:absolute;left:4626;top:11944;width:1282;height:10" type="#_x0000_t75" stroked="false">
              <v:imagedata r:id="rId817" o:title=""/>
            </v:shape>
            <v:shape style="position:absolute;left:5903;top:11944;width:1294;height:10" type="#_x0000_t75" stroked="false">
              <v:imagedata r:id="rId818" o:title=""/>
            </v:shape>
            <v:shape style="position:absolute;left:7192;top:11944;width:1260;height:10" type="#_x0000_t75" stroked="false">
              <v:imagedata r:id="rId819" o:title=""/>
            </v:shape>
            <v:shape style="position:absolute;left:8447;top:11944;width:987;height:10" type="#_x0000_t75" stroked="false">
              <v:imagedata r:id="rId820" o:title=""/>
            </v:shape>
            <v:shape style="position:absolute;left:9429;top:11944;width:1270;height:10" type="#_x0000_t75" stroked="false">
              <v:imagedata r:id="rId821" o:title=""/>
            </v:shape>
            <w10:wrap type="none"/>
          </v:group>
        </w:pict>
      </w:r>
    </w:p>
    <w:p>
      <w:pPr>
        <w:spacing w:line="240" w:lineRule="auto" w:before="0"/>
        <w:rPr>
          <w:rFonts w:ascii="宋体" w:hAnsi="宋体" w:cs="宋体" w:eastAsia="宋体" w:hint="default"/>
          <w:b/>
          <w:bCs/>
          <w:sz w:val="26"/>
          <w:szCs w:val="26"/>
        </w:rPr>
      </w:pPr>
    </w:p>
    <w:p>
      <w:pPr>
        <w:tabs>
          <w:tab w:pos="2513" w:val="left" w:leader="none"/>
        </w:tabs>
        <w:spacing w:before="36"/>
        <w:ind w:left="1786" w:right="1679" w:firstLine="0"/>
        <w:jc w:val="left"/>
        <w:rPr>
          <w:rFonts w:ascii="宋体" w:hAnsi="宋体" w:cs="宋体" w:eastAsia="宋体" w:hint="default"/>
          <w:sz w:val="21"/>
          <w:szCs w:val="21"/>
        </w:rPr>
      </w:pPr>
      <w:r>
        <w:rPr/>
        <w:pict>
          <v:shape style="position:absolute;margin-left:252.889999pt;margin-top:39.503696pt;width:.48pt;height:.12pt;mso-position-horizontal-relative:page;mso-position-vertical-relative:paragraph;z-index:-1125016" type="#_x0000_t75" stroked="false">
            <v:imagedata r:id="rId787" o:title=""/>
          </v:shape>
        </w:pict>
      </w:r>
      <w:r>
        <w:rPr/>
        <w:pict>
          <v:shape style="position:absolute;margin-left:387.670013pt;margin-top:39.503696pt;width:.48001pt;height:.12pt;mso-position-horizontal-relative:page;mso-position-vertical-relative:paragraph;z-index:-1124992" type="#_x0000_t75" stroked="false">
            <v:imagedata r:id="rId787" o:title=""/>
          </v:shape>
        </w:pict>
      </w:r>
      <w:r>
        <w:rPr/>
        <w:pict>
          <v:group style="position:absolute;margin-left:252.409988pt;margin-top:54.983738pt;width:282.9pt;height:5.05pt;mso-position-horizontal-relative:page;mso-position-vertical-relative:paragraph;z-index:-1124968" coordorigin="5048,1100" coordsize="5658,101">
            <v:shape style="position:absolute;left:5048;top:1100;width:1548;height:101" type="#_x0000_t75" stroked="false">
              <v:imagedata r:id="rId822" o:title=""/>
            </v:shape>
            <v:shape style="position:absolute;left:6592;top:1191;width:1162;height:10" type="#_x0000_t75" stroked="false">
              <v:imagedata r:id="rId823" o:title=""/>
            </v:shape>
            <v:shape style="position:absolute;left:7749;top:1191;width:2957;height:10" type="#_x0000_t75" stroked="false">
              <v:imagedata r:id="rId824" o:title=""/>
            </v:shape>
            <w10:wrap type="none"/>
          </v:group>
        </w:pict>
      </w:r>
      <w:r>
        <w:rPr/>
        <w:pict>
          <v:group style="position:absolute;margin-left:120.5pt;margin-top:75.383675pt;width:414.8pt;height:5.2pt;mso-position-horizontal-relative:page;mso-position-vertical-relative:paragraph;z-index:-1124944" coordorigin="2410,1508" coordsize="8296,104">
            <v:shape style="position:absolute;left:2410;top:1508;width:2667;height:103" type="#_x0000_t75" stroked="false">
              <v:imagedata r:id="rId825" o:title=""/>
            </v:shape>
            <v:shape style="position:absolute;left:5053;top:1601;width:1544;height:10" type="#_x0000_t75" stroked="false">
              <v:imagedata r:id="rId328" o:title=""/>
            </v:shape>
            <v:shape style="position:absolute;left:6592;top:1601;width:1162;height:10" type="#_x0000_t75" stroked="false">
              <v:imagedata r:id="rId823" o:title=""/>
            </v:shape>
            <v:shape style="position:absolute;left:7749;top:1601;width:2957;height:10" type="#_x0000_t75" stroked="false">
              <v:imagedata r:id="rId82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395" w:type="dxa"/>
        <w:tblLayout w:type="fixed"/>
        <w:tblCellMar>
          <w:top w:w="0" w:type="dxa"/>
          <w:left w:w="0" w:type="dxa"/>
          <w:bottom w:w="0" w:type="dxa"/>
          <w:right w:w="0" w:type="dxa"/>
        </w:tblCellMar>
        <w:tblLook w:val="01E0"/>
      </w:tblPr>
      <w:tblGrid>
        <w:gridCol w:w="2667"/>
        <w:gridCol w:w="1539"/>
        <w:gridCol w:w="1157"/>
        <w:gridCol w:w="1556"/>
        <w:gridCol w:w="1392"/>
      </w:tblGrid>
      <w:tr>
        <w:trPr>
          <w:trHeight w:val="324" w:hRule="exact"/>
        </w:trPr>
        <w:tc>
          <w:tcPr>
            <w:tcW w:w="2667"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3"/>
                <w:szCs w:val="23"/>
              </w:rPr>
            </w:pPr>
          </w:p>
        </w:tc>
        <w:tc>
          <w:tcPr>
            <w:tcW w:w="2696" w:type="dxa"/>
            <w:gridSpan w:val="2"/>
            <w:tcBorders>
              <w:top w:val="single" w:sz="12" w:space="0" w:color="000000"/>
              <w:left w:val="single" w:sz="4" w:space="0" w:color="000000"/>
              <w:bottom w:val="nil" w:sz="6" w:space="0" w:color="auto"/>
              <w:right w:val="single" w:sz="4" w:space="0" w:color="000000"/>
            </w:tcBorders>
          </w:tcPr>
          <w:p>
            <w:pPr>
              <w:pStyle w:val="TableParagraph"/>
              <w:spacing w:line="238" w:lineRule="exact" w:before="111"/>
              <w:ind w:left="595"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2948" w:type="dxa"/>
            <w:gridSpan w:val="2"/>
            <w:vMerge w:val="restart"/>
            <w:tcBorders>
              <w:top w:val="single" w:sz="12" w:space="0" w:color="000000"/>
              <w:left w:val="single" w:sz="4" w:space="0" w:color="000000"/>
              <w:right w:val="nil" w:sz="6" w:space="0" w:color="auto"/>
            </w:tcBorders>
          </w:tcPr>
          <w:p>
            <w:pPr>
              <w:pStyle w:val="TableParagraph"/>
              <w:spacing w:line="240" w:lineRule="auto" w:before="111"/>
              <w:ind w:left="719"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101" w:hRule="exact"/>
        </w:trPr>
        <w:tc>
          <w:tcPr>
            <w:tcW w:w="2667"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nil" w:sz="6" w:space="0" w:color="auto"/>
            </w:tcBorders>
          </w:tcPr>
          <w:p>
            <w:pPr/>
          </w:p>
        </w:tc>
        <w:tc>
          <w:tcPr>
            <w:tcW w:w="1157" w:type="dxa"/>
            <w:vMerge w:val="restart"/>
            <w:tcBorders>
              <w:top w:val="nil" w:sz="6" w:space="0" w:color="auto"/>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2948" w:type="dxa"/>
            <w:gridSpan w:val="2"/>
            <w:vMerge/>
            <w:tcBorders>
              <w:left w:val="single" w:sz="4" w:space="0" w:color="000000"/>
              <w:bottom w:val="nil" w:sz="6" w:space="0" w:color="auto"/>
              <w:right w:val="nil" w:sz="6" w:space="0" w:color="auto"/>
            </w:tcBorders>
          </w:tcPr>
          <w:p>
            <w:pPr/>
          </w:p>
        </w:tc>
      </w:tr>
      <w:tr>
        <w:trPr>
          <w:trHeight w:val="153"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141" w:lineRule="exact"/>
              <w:ind w:left="2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1539" w:type="dxa"/>
            <w:tcBorders>
              <w:top w:val="nil" w:sz="6" w:space="0" w:color="auto"/>
              <w:left w:val="single" w:sz="4" w:space="0" w:color="000000"/>
              <w:bottom w:val="nil" w:sz="6" w:space="0" w:color="auto"/>
              <w:right w:val="single" w:sz="4" w:space="0" w:color="000000"/>
            </w:tcBorders>
          </w:tcPr>
          <w:p>
            <w:pPr/>
          </w:p>
        </w:tc>
        <w:tc>
          <w:tcPr>
            <w:tcW w:w="1157" w:type="dxa"/>
            <w:vMerge/>
            <w:tcBorders>
              <w:left w:val="single" w:sz="4" w:space="0" w:color="000000"/>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392" w:type="dxa"/>
            <w:vMerge w:val="restart"/>
            <w:tcBorders>
              <w:top w:val="nil" w:sz="6" w:space="0" w:color="auto"/>
              <w:left w:val="single" w:sz="4" w:space="0" w:color="000000"/>
              <w:right w:val="nil" w:sz="6" w:space="0" w:color="auto"/>
            </w:tcBorders>
          </w:tcPr>
          <w:p>
            <w:pPr>
              <w:pStyle w:val="TableParagraph"/>
              <w:spacing w:line="240" w:lineRule="auto" w:before="109"/>
              <w:ind w:left="331" w:right="0"/>
              <w:jc w:val="left"/>
              <w:rPr>
                <w:rFonts w:ascii="宋体" w:hAnsi="宋体" w:cs="宋体" w:eastAsia="宋体" w:hint="default"/>
                <w:sz w:val="18"/>
                <w:szCs w:val="18"/>
              </w:rPr>
            </w:pPr>
            <w:r>
              <w:rPr>
                <w:rFonts w:ascii="宋体" w:hAnsi="宋体" w:cs="宋体" w:eastAsia="宋体" w:hint="default"/>
                <w:sz w:val="18"/>
                <w:szCs w:val="18"/>
              </w:rPr>
              <w:t>减值准备</w:t>
            </w:r>
          </w:p>
        </w:tc>
      </w:tr>
      <w:tr>
        <w:trPr>
          <w:trHeight w:val="192" w:hRule="exact"/>
        </w:trPr>
        <w:tc>
          <w:tcPr>
            <w:tcW w:w="2667" w:type="dxa"/>
            <w:tcBorders>
              <w:top w:val="nil" w:sz="6" w:space="0" w:color="auto"/>
              <w:left w:val="nil" w:sz="6" w:space="0" w:color="auto"/>
              <w:bottom w:val="nil" w:sz="6" w:space="0" w:color="auto"/>
              <w:right w:val="single" w:sz="4" w:space="0" w:color="000000"/>
            </w:tcBorders>
          </w:tcPr>
          <w:p>
            <w:pP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40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57" w:type="dxa"/>
            <w:vMerge/>
            <w:tcBorders>
              <w:left w:val="single" w:sz="4" w:space="0" w:color="000000"/>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41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92" w:type="dxa"/>
            <w:vMerge/>
            <w:tcBorders>
              <w:left w:val="single" w:sz="4" w:space="0" w:color="000000"/>
              <w:right w:val="nil" w:sz="6" w:space="0" w:color="auto"/>
            </w:tcBorders>
          </w:tcPr>
          <w:p>
            <w:pPr/>
          </w:p>
        </w:tc>
      </w:tr>
      <w:tr>
        <w:trPr>
          <w:trHeight w:val="66" w:hRule="exact"/>
        </w:trPr>
        <w:tc>
          <w:tcPr>
            <w:tcW w:w="2667"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single" w:sz="4" w:space="0" w:color="000000"/>
            </w:tcBorders>
          </w:tcPr>
          <w:p>
            <w:pPr/>
          </w:p>
        </w:tc>
        <w:tc>
          <w:tcPr>
            <w:tcW w:w="1157" w:type="dxa"/>
            <w:vMerge/>
            <w:tcBorders>
              <w:left w:val="single" w:sz="4" w:space="0" w:color="000000"/>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392" w:type="dxa"/>
            <w:vMerge/>
            <w:tcBorders>
              <w:left w:val="single" w:sz="4" w:space="0" w:color="000000"/>
              <w:right w:val="nil" w:sz="6" w:space="0" w:color="auto"/>
            </w:tcBorders>
          </w:tcPr>
          <w:p>
            <w:pPr/>
          </w:p>
        </w:tc>
      </w:tr>
      <w:tr>
        <w:trPr>
          <w:trHeight w:val="364"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z w:val="18"/>
              </w:rPr>
              <w:t>8,185,116.64</w:t>
            </w:r>
          </w:p>
        </w:tc>
        <w:tc>
          <w:tcPr>
            <w:tcW w:w="1157" w:type="dxa"/>
            <w:vMerge/>
            <w:tcBorders>
              <w:left w:val="single" w:sz="4" w:space="0" w:color="000000"/>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4"/>
              <w:jc w:val="right"/>
              <w:rPr>
                <w:rFonts w:ascii="Calibri" w:hAnsi="Calibri" w:cs="Calibri" w:eastAsia="Calibri" w:hint="default"/>
                <w:sz w:val="18"/>
                <w:szCs w:val="18"/>
              </w:rPr>
            </w:pPr>
            <w:r>
              <w:rPr>
                <w:rFonts w:ascii="Calibri"/>
                <w:spacing w:val="-1"/>
                <w:sz w:val="18"/>
              </w:rPr>
              <w:t>7,186,083.42</w:t>
            </w:r>
          </w:p>
        </w:tc>
        <w:tc>
          <w:tcPr>
            <w:tcW w:w="1392" w:type="dxa"/>
            <w:vMerge/>
            <w:tcBorders>
              <w:left w:val="single" w:sz="4" w:space="0" w:color="000000"/>
              <w:right w:val="nil" w:sz="6" w:space="0" w:color="auto"/>
            </w:tcBorders>
          </w:tcPr>
          <w:p>
            <w:pPr/>
          </w:p>
        </w:tc>
      </w:tr>
      <w:tr>
        <w:trPr>
          <w:trHeight w:val="46" w:hRule="exact"/>
        </w:trPr>
        <w:tc>
          <w:tcPr>
            <w:tcW w:w="2667" w:type="dxa"/>
            <w:tcBorders>
              <w:top w:val="nil" w:sz="6" w:space="0" w:color="auto"/>
              <w:left w:val="nil" w:sz="6" w:space="0" w:color="auto"/>
              <w:bottom w:val="nil" w:sz="6" w:space="0" w:color="auto"/>
              <w:right w:val="nil" w:sz="6" w:space="0" w:color="auto"/>
            </w:tcBorders>
          </w:tcPr>
          <w:p>
            <w:pPr/>
          </w:p>
        </w:tc>
        <w:tc>
          <w:tcPr>
            <w:tcW w:w="1539" w:type="dxa"/>
            <w:tcBorders>
              <w:top w:val="nil" w:sz="6" w:space="0" w:color="auto"/>
              <w:left w:val="nil" w:sz="6" w:space="0" w:color="auto"/>
              <w:bottom w:val="nil" w:sz="6" w:space="0" w:color="auto"/>
              <w:right w:val="single" w:sz="4" w:space="0" w:color="000000"/>
            </w:tcBorders>
          </w:tcPr>
          <w:p>
            <w:pPr/>
          </w:p>
        </w:tc>
        <w:tc>
          <w:tcPr>
            <w:tcW w:w="1157" w:type="dxa"/>
            <w:vMerge/>
            <w:tcBorders>
              <w:left w:val="single" w:sz="4" w:space="0" w:color="000000"/>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392" w:type="dxa"/>
            <w:vMerge/>
            <w:tcBorders>
              <w:left w:val="single" w:sz="4" w:space="0" w:color="000000"/>
              <w:right w:val="nil" w:sz="6" w:space="0" w:color="auto"/>
            </w:tcBorders>
          </w:tcPr>
          <w:p>
            <w:pPr/>
          </w:p>
        </w:tc>
      </w:tr>
      <w:tr>
        <w:trPr>
          <w:trHeight w:val="410"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按成本法核算的长期股权投资</w:t>
            </w: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6"/>
              <w:jc w:val="right"/>
              <w:rPr>
                <w:rFonts w:ascii="Calibri" w:hAnsi="Calibri" w:cs="Calibri" w:eastAsia="Calibri" w:hint="default"/>
                <w:sz w:val="18"/>
                <w:szCs w:val="18"/>
              </w:rPr>
            </w:pPr>
            <w:r>
              <w:rPr>
                <w:rFonts w:ascii="Calibri"/>
                <w:sz w:val="18"/>
              </w:rPr>
              <w:t>53,041,115.10</w:t>
            </w:r>
          </w:p>
        </w:tc>
        <w:tc>
          <w:tcPr>
            <w:tcW w:w="1157" w:type="dxa"/>
            <w:vMerge/>
            <w:tcBorders>
              <w:left w:val="single" w:sz="4" w:space="0" w:color="000000"/>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1"/>
              <w:jc w:val="right"/>
              <w:rPr>
                <w:rFonts w:ascii="Calibri" w:hAnsi="Calibri" w:cs="Calibri" w:eastAsia="Calibri" w:hint="default"/>
                <w:sz w:val="18"/>
                <w:szCs w:val="18"/>
              </w:rPr>
            </w:pPr>
            <w:r>
              <w:rPr>
                <w:rFonts w:ascii="Calibri"/>
                <w:spacing w:val="-1"/>
                <w:sz w:val="18"/>
              </w:rPr>
              <w:t>50,291,115.10</w:t>
            </w:r>
          </w:p>
        </w:tc>
        <w:tc>
          <w:tcPr>
            <w:tcW w:w="1392" w:type="dxa"/>
            <w:vMerge/>
            <w:tcBorders>
              <w:left w:val="single" w:sz="4" w:space="0" w:color="000000"/>
              <w:right w:val="nil" w:sz="6" w:space="0" w:color="auto"/>
            </w:tcBorders>
          </w:tcPr>
          <w:p>
            <w:pPr/>
          </w:p>
        </w:tc>
      </w:tr>
      <w:tr>
        <w:trPr>
          <w:trHeight w:val="415" w:hRule="exact"/>
        </w:trPr>
        <w:tc>
          <w:tcPr>
            <w:tcW w:w="2667"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2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3"/>
                <w:sz w:val="18"/>
                <w:szCs w:val="18"/>
              </w:rPr>
              <w:t> </w:t>
            </w:r>
            <w:r>
              <w:rPr>
                <w:rFonts w:ascii="宋体" w:hAnsi="宋体" w:cs="宋体" w:eastAsia="宋体" w:hint="default"/>
                <w:sz w:val="18"/>
                <w:szCs w:val="18"/>
              </w:rPr>
              <w:t>计</w:t>
            </w:r>
          </w:p>
        </w:tc>
        <w:tc>
          <w:tcPr>
            <w:tcW w:w="15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pacing w:val="-1"/>
                <w:sz w:val="18"/>
              </w:rPr>
              <w:t>61,226,231.74</w:t>
            </w:r>
          </w:p>
        </w:tc>
        <w:tc>
          <w:tcPr>
            <w:tcW w:w="1157" w:type="dxa"/>
            <w:vMerge/>
            <w:tcBorders>
              <w:left w:val="single" w:sz="4" w:space="0" w:color="000000"/>
              <w:bottom w:val="single" w:sz="12" w:space="0" w:color="000000"/>
              <w:right w:val="single" w:sz="4" w:space="0" w:color="000000"/>
            </w:tcBorders>
          </w:tcPr>
          <w:p>
            <w:pPr/>
          </w:p>
        </w:tc>
        <w:tc>
          <w:tcPr>
            <w:tcW w:w="15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104"/>
              <w:jc w:val="right"/>
              <w:rPr>
                <w:rFonts w:ascii="Calibri" w:hAnsi="Calibri" w:cs="Calibri" w:eastAsia="Calibri" w:hint="default"/>
                <w:sz w:val="18"/>
                <w:szCs w:val="18"/>
              </w:rPr>
            </w:pPr>
            <w:r>
              <w:rPr>
                <w:rFonts w:ascii="Calibri"/>
                <w:spacing w:val="-1"/>
                <w:sz w:val="18"/>
              </w:rPr>
              <w:t>57,477,198.52</w:t>
            </w:r>
          </w:p>
        </w:tc>
        <w:tc>
          <w:tcPr>
            <w:tcW w:w="1392"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3055" w:val="left" w:leader="none"/>
        </w:tabs>
        <w:spacing w:before="0"/>
        <w:ind w:left="2518" w:right="1679" w:firstLine="0"/>
        <w:jc w:val="left"/>
        <w:rPr>
          <w:rFonts w:ascii="宋体" w:hAnsi="宋体" w:cs="宋体" w:eastAsia="宋体" w:hint="default"/>
          <w:sz w:val="21"/>
          <w:szCs w:val="21"/>
        </w:rPr>
      </w:pPr>
      <w:r>
        <w:rPr/>
        <w:pict>
          <v:group style="position:absolute;margin-left:120.5pt;margin-top:-70.926353pt;width:414.8pt;height:5.2pt;mso-position-horizontal-relative:page;mso-position-vertical-relative:paragraph;z-index:-1124920" coordorigin="2410,-1419" coordsize="8296,104">
            <v:shape style="position:absolute;left:2410;top:-1419;width:2667;height:103" type="#_x0000_t75" stroked="false">
              <v:imagedata r:id="rId826" o:title=""/>
            </v:shape>
            <v:shape style="position:absolute;left:5053;top:-1325;width:1544;height:10" type="#_x0000_t75" stroked="false">
              <v:imagedata r:id="rId328" o:title=""/>
            </v:shape>
            <v:shape style="position:absolute;left:6592;top:-1325;width:1162;height:10" type="#_x0000_t75" stroked="false">
              <v:imagedata r:id="rId823" o:title=""/>
            </v:shape>
            <v:shape style="position:absolute;left:7749;top:-1325;width:2957;height:10" type="#_x0000_t75" stroked="false">
              <v:imagedata r:id="rId824" o:title=""/>
            </v:shape>
            <w10:wrap type="none"/>
          </v:group>
        </w:pict>
      </w:r>
      <w:r>
        <w:rPr/>
        <w:pict>
          <v:group style="position:absolute;margin-left:120.5pt;margin-top:-50.406353pt;width:414.8pt;height:5.2pt;mso-position-horizontal-relative:page;mso-position-vertical-relative:paragraph;z-index:-1124896" coordorigin="2410,-1008" coordsize="8296,104">
            <v:shape style="position:absolute;left:2410;top:-1008;width:2667;height:103" type="#_x0000_t75" stroked="false">
              <v:imagedata r:id="rId826" o:title=""/>
            </v:shape>
            <v:shape style="position:absolute;left:5053;top:-915;width:1544;height:10" type="#_x0000_t75" stroked="false">
              <v:imagedata r:id="rId809" o:title=""/>
            </v:shape>
            <v:shape style="position:absolute;left:6592;top:-915;width:1162;height:10" type="#_x0000_t75" stroked="false">
              <v:imagedata r:id="rId827" o:title=""/>
            </v:shape>
            <v:shape style="position:absolute;left:7749;top:-915;width:2957;height:10" type="#_x0000_t75" stroked="false">
              <v:imagedata r:id="rId828" o:title=""/>
            </v:shape>
            <w10:wrap type="none"/>
          </v:group>
        </w:pict>
      </w:r>
      <w:r>
        <w:rPr/>
        <w:pict>
          <v:shape style="position:absolute;margin-left:231.529999pt;margin-top:37.703667pt;width:.48pt;height:.12pt;mso-position-horizontal-relative:page;mso-position-vertical-relative:paragraph;z-index:-1124872" type="#_x0000_t75" stroked="false">
            <v:imagedata r:id="rId829" o:title=""/>
          </v:shape>
        </w:pict>
      </w:r>
      <w:r>
        <w:rPr/>
        <w:pict>
          <v:shape style="position:absolute;margin-left:295.369995pt;margin-top:37.703667pt;width:.47998pt;height:.12pt;mso-position-horizontal-relative:page;mso-position-vertical-relative:paragraph;z-index:-1124848" type="#_x0000_t75" stroked="false">
            <v:imagedata r:id="rId829" o:title=""/>
          </v:shape>
        </w:pict>
      </w:r>
      <w:r>
        <w:rPr/>
        <w:pict>
          <v:shape style="position:absolute;margin-left:359.829987pt;margin-top:37.703667pt;width:.48001pt;height:.12pt;mso-position-horizontal-relative:page;mso-position-vertical-relative:paragraph;z-index:-1124824" type="#_x0000_t75" stroked="false">
            <v:imagedata r:id="rId829" o:title=""/>
          </v:shape>
        </w:pict>
      </w:r>
      <w:r>
        <w:rPr/>
        <w:pict>
          <v:shape style="position:absolute;margin-left:422.589996pt;margin-top:37.703667pt;width:.47998pt;height:.12pt;mso-position-horizontal-relative:page;mso-position-vertical-relative:paragraph;z-index:-1124800" type="#_x0000_t75" stroked="false">
            <v:imagedata r:id="rId829" o:title=""/>
          </v:shape>
        </w:pict>
      </w:r>
      <w:r>
        <w:rPr/>
        <w:pict>
          <v:shape style="position:absolute;margin-left:471.700012pt;margin-top:37.703667pt;width:.47998pt;height:.12pt;mso-position-horizontal-relative:page;mso-position-vertical-relative:paragraph;z-index:-1124776" type="#_x0000_t75" stroked="false">
            <v:imagedata r:id="rId829" o:title=""/>
          </v:shape>
        </w:pict>
      </w:r>
      <w:r>
        <w:rPr/>
        <w:pict>
          <v:group style="position:absolute;margin-left:147.619995pt;margin-top:88.703674pt;width:387.35pt;height:5.2pt;mso-position-horizontal-relative:page;mso-position-vertical-relative:paragraph;z-index:-1124752" coordorigin="2952,1774" coordsize="7747,104">
            <v:shape style="position:absolute;left:2952;top:1774;width:1697;height:103" type="#_x0000_t75" stroked="false">
              <v:imagedata r:id="rId830" o:title=""/>
            </v:shape>
            <v:shape style="position:absolute;left:4626;top:1868;width:1282;height:10" type="#_x0000_t75" stroked="false">
              <v:imagedata r:id="rId817" o:title=""/>
            </v:shape>
            <v:shape style="position:absolute;left:5903;top:1868;width:1294;height:10" type="#_x0000_t75" stroked="false">
              <v:imagedata r:id="rId818" o:title=""/>
            </v:shape>
            <v:shape style="position:absolute;left:7192;top:1868;width:1260;height:10" type="#_x0000_t75" stroked="false">
              <v:imagedata r:id="rId819" o:title=""/>
            </v:shape>
            <v:shape style="position:absolute;left:8447;top:1868;width:987;height:10" type="#_x0000_t75" stroked="false">
              <v:imagedata r:id="rId820" o:title=""/>
            </v:shape>
            <v:shape style="position:absolute;left:9429;top:1868;width:1270;height:10" type="#_x0000_t75" stroked="false">
              <v:imagedata r:id="rId821"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对子公司投资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937" w:type="dxa"/>
        <w:tblLayout w:type="fixed"/>
        <w:tblCellMar>
          <w:top w:w="0" w:type="dxa"/>
          <w:left w:w="0" w:type="dxa"/>
          <w:bottom w:w="0" w:type="dxa"/>
          <w:right w:w="0" w:type="dxa"/>
        </w:tblCellMar>
        <w:tblLook w:val="01E0"/>
      </w:tblPr>
      <w:tblGrid>
        <w:gridCol w:w="1697"/>
        <w:gridCol w:w="1277"/>
        <w:gridCol w:w="1289"/>
        <w:gridCol w:w="1255"/>
        <w:gridCol w:w="982"/>
        <w:gridCol w:w="1260"/>
      </w:tblGrid>
      <w:tr>
        <w:trPr>
          <w:trHeight w:val="1034" w:hRule="exact"/>
        </w:trPr>
        <w:tc>
          <w:tcPr>
            <w:tcW w:w="1697"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初始金额</w:t>
            </w:r>
          </w:p>
        </w:tc>
        <w:tc>
          <w:tcPr>
            <w:tcW w:w="1289"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w:t>
            </w:r>
          </w:p>
          <w:p>
            <w:pPr>
              <w:pStyle w:val="TableParagraph"/>
              <w:spacing w:line="240" w:lineRule="auto" w:before="8"/>
              <w:ind w:right="0"/>
              <w:jc w:val="left"/>
              <w:rPr>
                <w:rFonts w:ascii="宋体" w:hAnsi="宋体" w:cs="宋体" w:eastAsia="宋体" w:hint="default"/>
                <w:b/>
                <w:bCs/>
                <w:sz w:val="22"/>
                <w:szCs w:val="22"/>
              </w:rPr>
            </w:pPr>
          </w:p>
          <w:p>
            <w:pPr>
              <w:pStyle w:val="TableParagraph"/>
              <w:spacing w:line="240" w:lineRule="auto"/>
              <w:ind w:right="2"/>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25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98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260" w:type="dxa"/>
            <w:vMerge w:val="restart"/>
            <w:tcBorders>
              <w:top w:val="single" w:sz="12" w:space="0" w:color="000000"/>
              <w:left w:val="single" w:sz="4" w:space="0" w:color="000000"/>
              <w:right w:val="nil" w:sz="6" w:space="0" w:color="auto"/>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8"/>
              <w:ind w:right="0"/>
              <w:jc w:val="left"/>
              <w:rPr>
                <w:rFonts w:ascii="宋体" w:hAnsi="宋体" w:cs="宋体" w:eastAsia="宋体" w:hint="default"/>
                <w:b/>
                <w:bCs/>
                <w:sz w:val="22"/>
                <w:szCs w:val="22"/>
              </w:rPr>
            </w:pPr>
          </w:p>
          <w:p>
            <w:pPr>
              <w:pStyle w:val="TableParagraph"/>
              <w:spacing w:line="240" w:lineRule="auto"/>
              <w:ind w:right="2"/>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57" w:hRule="exact"/>
        </w:trPr>
        <w:tc>
          <w:tcPr>
            <w:tcW w:w="169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89" w:type="dxa"/>
            <w:vMerge/>
            <w:tcBorders>
              <w:left w:val="single" w:sz="4" w:space="0" w:color="000000"/>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vMerge/>
            <w:tcBorders>
              <w:left w:val="single" w:sz="4" w:space="0" w:color="000000"/>
              <w:right w:val="nil" w:sz="6" w:space="0" w:color="auto"/>
            </w:tcBorders>
          </w:tcPr>
          <w:p>
            <w:pPr/>
          </w:p>
        </w:tc>
      </w:tr>
      <w:tr>
        <w:trPr>
          <w:trHeight w:val="46" w:hRule="exact"/>
        </w:trPr>
        <w:tc>
          <w:tcPr>
            <w:tcW w:w="169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89" w:type="dxa"/>
            <w:vMerge/>
            <w:tcBorders>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vMerge/>
            <w:tcBorders>
              <w:left w:val="single" w:sz="4" w:space="0" w:color="000000"/>
              <w:bottom w:val="nil" w:sz="6" w:space="0" w:color="auto"/>
              <w:right w:val="nil" w:sz="6" w:space="0" w:color="auto"/>
            </w:tcBorders>
          </w:tcPr>
          <w:p>
            <w:pPr/>
          </w:p>
        </w:tc>
      </w:tr>
      <w:tr>
        <w:trPr>
          <w:trHeight w:val="861" w:hRule="exact"/>
        </w:trPr>
        <w:tc>
          <w:tcPr>
            <w:tcW w:w="1697" w:type="dxa"/>
            <w:tcBorders>
              <w:top w:val="nil" w:sz="6" w:space="0" w:color="auto"/>
              <w:left w:val="nil" w:sz="6" w:space="0" w:color="auto"/>
              <w:bottom w:val="nil" w:sz="6" w:space="0" w:color="auto"/>
              <w:right w:val="single" w:sz="4" w:space="0" w:color="000000"/>
            </w:tcBorders>
          </w:tcPr>
          <w:p>
            <w:pPr>
              <w:pStyle w:val="TableParagraph"/>
              <w:spacing w:line="408" w:lineRule="auto" w:before="109"/>
              <w:ind w:left="122" w:right="100"/>
              <w:jc w:val="left"/>
              <w:rPr>
                <w:rFonts w:ascii="宋体" w:hAnsi="宋体" w:cs="宋体" w:eastAsia="宋体" w:hint="default"/>
                <w:sz w:val="18"/>
                <w:szCs w:val="18"/>
              </w:rPr>
            </w:pPr>
            <w:r>
              <w:rPr>
                <w:rFonts w:ascii="宋体" w:hAnsi="宋体" w:cs="宋体" w:eastAsia="宋体" w:hint="default"/>
                <w:spacing w:val="3"/>
                <w:sz w:val="18"/>
                <w:szCs w:val="18"/>
              </w:rPr>
              <w:t>杭州万达信息系统</w:t>
            </w:r>
            <w:r>
              <w:rPr>
                <w:rFonts w:ascii="宋体" w:hAnsi="宋体" w:cs="宋体" w:eastAsia="宋体" w:hint="default"/>
                <w:sz w:val="18"/>
                <w:szCs w:val="18"/>
              </w:rPr>
              <w:t> 有限公司</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z w:val="18"/>
              </w:rPr>
              <w:t>1,880,000.00</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z w:val="18"/>
              </w:rPr>
              <w:t>1,880,000.00</w:t>
            </w: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5"/>
              <w:jc w:val="right"/>
              <w:rPr>
                <w:rFonts w:ascii="Calibri" w:hAnsi="Calibri" w:cs="Calibri" w:eastAsia="Calibri" w:hint="default"/>
                <w:sz w:val="18"/>
                <w:szCs w:val="18"/>
              </w:rPr>
            </w:pPr>
            <w:r>
              <w:rPr>
                <w:rFonts w:ascii="Calibri"/>
                <w:sz w:val="18"/>
              </w:rPr>
              <w:t>1,880,000.00</w:t>
            </w:r>
          </w:p>
        </w:tc>
      </w:tr>
      <w:tr>
        <w:trPr>
          <w:trHeight w:val="694" w:hRule="exact"/>
        </w:trPr>
        <w:tc>
          <w:tcPr>
            <w:tcW w:w="1697"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pacing w:val="3"/>
                <w:sz w:val="18"/>
                <w:szCs w:val="18"/>
              </w:rPr>
              <w:t>宁波万达信息系统</w:t>
            </w: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3"/>
              <w:jc w:val="right"/>
              <w:rPr>
                <w:rFonts w:ascii="Calibri" w:hAnsi="Calibri" w:cs="Calibri" w:eastAsia="Calibri" w:hint="default"/>
                <w:sz w:val="18"/>
                <w:szCs w:val="18"/>
              </w:rPr>
            </w:pPr>
            <w:r>
              <w:rPr>
                <w:rFonts w:ascii="Calibri"/>
                <w:sz w:val="18"/>
              </w:rPr>
              <w:t>1,800,000.00</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3"/>
              <w:jc w:val="right"/>
              <w:rPr>
                <w:rFonts w:ascii="Calibri" w:hAnsi="Calibri" w:cs="Calibri" w:eastAsia="Calibri" w:hint="default"/>
                <w:sz w:val="18"/>
                <w:szCs w:val="18"/>
              </w:rPr>
            </w:pPr>
            <w:r>
              <w:rPr>
                <w:rFonts w:ascii="Calibri"/>
                <w:sz w:val="18"/>
              </w:rPr>
              <w:t>1,800,000.00</w:t>
            </w: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5"/>
              <w:jc w:val="right"/>
              <w:rPr>
                <w:rFonts w:ascii="Calibri" w:hAnsi="Calibri" w:cs="Calibri" w:eastAsia="Calibri" w:hint="default"/>
                <w:sz w:val="18"/>
                <w:szCs w:val="18"/>
              </w:rPr>
            </w:pPr>
            <w:r>
              <w:rPr>
                <w:rFonts w:ascii="Calibri"/>
                <w:sz w:val="18"/>
              </w:rPr>
              <w:t>1,800,000.00</w:t>
            </w:r>
          </w:p>
        </w:tc>
      </w:tr>
      <w:tr>
        <w:trPr>
          <w:trHeight w:val="66" w:hRule="exact"/>
        </w:trPr>
        <w:tc>
          <w:tcPr>
            <w:tcW w:w="169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89"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861" w:hRule="exact"/>
        </w:trPr>
        <w:tc>
          <w:tcPr>
            <w:tcW w:w="1697" w:type="dxa"/>
            <w:tcBorders>
              <w:top w:val="nil" w:sz="6" w:space="0" w:color="auto"/>
              <w:left w:val="nil" w:sz="6" w:space="0" w:color="auto"/>
              <w:bottom w:val="nil" w:sz="6" w:space="0" w:color="auto"/>
              <w:right w:val="single" w:sz="4" w:space="0" w:color="000000"/>
            </w:tcBorders>
          </w:tcPr>
          <w:p>
            <w:pPr>
              <w:pStyle w:val="TableParagraph"/>
              <w:spacing w:line="408" w:lineRule="auto" w:before="109"/>
              <w:ind w:left="122" w:right="100"/>
              <w:jc w:val="left"/>
              <w:rPr>
                <w:rFonts w:ascii="宋体" w:hAnsi="宋体" w:cs="宋体" w:eastAsia="宋体" w:hint="default"/>
                <w:sz w:val="18"/>
                <w:szCs w:val="18"/>
              </w:rPr>
            </w:pPr>
            <w:r>
              <w:rPr>
                <w:rFonts w:ascii="宋体" w:hAnsi="宋体" w:cs="宋体" w:eastAsia="宋体" w:hint="default"/>
                <w:spacing w:val="3"/>
                <w:sz w:val="18"/>
                <w:szCs w:val="18"/>
              </w:rPr>
              <w:t>美国万达信息有限</w:t>
            </w:r>
            <w:r>
              <w:rPr>
                <w:rFonts w:ascii="宋体" w:hAnsi="宋体" w:cs="宋体" w:eastAsia="宋体" w:hint="default"/>
                <w:sz w:val="18"/>
                <w:szCs w:val="18"/>
              </w:rPr>
              <w:t> 公司</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z w:val="18"/>
              </w:rPr>
              <w:t>4,611,115.10</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z w:val="18"/>
              </w:rPr>
              <w:t>4,611,115.10</w:t>
            </w: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5"/>
              <w:jc w:val="right"/>
              <w:rPr>
                <w:rFonts w:ascii="Calibri" w:hAnsi="Calibri" w:cs="Calibri" w:eastAsia="Calibri" w:hint="default"/>
                <w:sz w:val="18"/>
                <w:szCs w:val="18"/>
              </w:rPr>
            </w:pPr>
            <w:r>
              <w:rPr>
                <w:rFonts w:ascii="Calibri"/>
                <w:sz w:val="18"/>
              </w:rPr>
              <w:t>4,611,115.10</w:t>
            </w:r>
          </w:p>
        </w:tc>
      </w:tr>
      <w:tr>
        <w:trPr>
          <w:trHeight w:val="694" w:hRule="exact"/>
        </w:trPr>
        <w:tc>
          <w:tcPr>
            <w:tcW w:w="1697"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pacing w:val="3"/>
                <w:sz w:val="18"/>
                <w:szCs w:val="18"/>
              </w:rPr>
              <w:t>上海万达信息系统</w:t>
            </w: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3"/>
              <w:jc w:val="right"/>
              <w:rPr>
                <w:rFonts w:ascii="Calibri" w:hAnsi="Calibri" w:cs="Calibri" w:eastAsia="Calibri" w:hint="default"/>
                <w:sz w:val="18"/>
                <w:szCs w:val="18"/>
              </w:rPr>
            </w:pPr>
            <w:r>
              <w:rPr>
                <w:rFonts w:ascii="Calibri"/>
                <w:sz w:val="18"/>
              </w:rPr>
              <w:t>30,000,000.00</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3"/>
              <w:jc w:val="right"/>
              <w:rPr>
                <w:rFonts w:ascii="Calibri" w:hAnsi="Calibri" w:cs="Calibri" w:eastAsia="Calibri" w:hint="default"/>
                <w:sz w:val="18"/>
                <w:szCs w:val="18"/>
              </w:rPr>
            </w:pPr>
            <w:r>
              <w:rPr>
                <w:rFonts w:ascii="Calibri"/>
                <w:sz w:val="18"/>
              </w:rPr>
              <w:t>30,000,000.00</w:t>
            </w: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5"/>
              <w:jc w:val="right"/>
              <w:rPr>
                <w:rFonts w:ascii="Calibri" w:hAnsi="Calibri" w:cs="Calibri" w:eastAsia="Calibri" w:hint="default"/>
                <w:sz w:val="18"/>
                <w:szCs w:val="18"/>
              </w:rPr>
            </w:pPr>
            <w:r>
              <w:rPr>
                <w:rFonts w:ascii="Calibri"/>
                <w:sz w:val="18"/>
              </w:rPr>
              <w:t>30,000,000.00</w:t>
            </w:r>
          </w:p>
        </w:tc>
      </w:tr>
      <w:tr>
        <w:trPr>
          <w:trHeight w:val="66" w:hRule="exact"/>
        </w:trPr>
        <w:tc>
          <w:tcPr>
            <w:tcW w:w="169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89"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861" w:hRule="exact"/>
        </w:trPr>
        <w:tc>
          <w:tcPr>
            <w:tcW w:w="1697" w:type="dxa"/>
            <w:tcBorders>
              <w:top w:val="nil" w:sz="6" w:space="0" w:color="auto"/>
              <w:left w:val="nil" w:sz="6" w:space="0" w:color="auto"/>
              <w:bottom w:val="nil" w:sz="6" w:space="0" w:color="auto"/>
              <w:right w:val="single" w:sz="4" w:space="0" w:color="000000"/>
            </w:tcBorders>
          </w:tcPr>
          <w:p>
            <w:pPr>
              <w:pStyle w:val="TableParagraph"/>
              <w:spacing w:line="408" w:lineRule="auto" w:before="109"/>
              <w:ind w:left="122" w:right="100"/>
              <w:jc w:val="left"/>
              <w:rPr>
                <w:rFonts w:ascii="宋体" w:hAnsi="宋体" w:cs="宋体" w:eastAsia="宋体" w:hint="default"/>
                <w:sz w:val="18"/>
                <w:szCs w:val="18"/>
              </w:rPr>
            </w:pPr>
            <w:r>
              <w:rPr>
                <w:rFonts w:ascii="宋体" w:hAnsi="宋体" w:cs="宋体" w:eastAsia="宋体" w:hint="default"/>
                <w:spacing w:val="3"/>
                <w:sz w:val="18"/>
                <w:szCs w:val="18"/>
              </w:rPr>
              <w:t>深圳市万达计算机</w:t>
            </w:r>
            <w:r>
              <w:rPr>
                <w:rFonts w:ascii="宋体" w:hAnsi="宋体" w:cs="宋体" w:eastAsia="宋体" w:hint="default"/>
                <w:sz w:val="18"/>
                <w:szCs w:val="18"/>
              </w:rPr>
              <w:t> 软件有限公司</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10,000,000.00</w:t>
            </w:r>
            <w:r>
              <w:rPr>
                <w:rFonts w:ascii="Calibri"/>
                <w:sz w:val="18"/>
              </w:rPr>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10,000,000.00</w:t>
            </w:r>
            <w:r>
              <w:rPr>
                <w:rFonts w:ascii="Calibri"/>
                <w:sz w:val="18"/>
              </w:rPr>
            </w:r>
          </w:p>
        </w:tc>
        <w:tc>
          <w:tcPr>
            <w:tcW w:w="1255" w:type="dxa"/>
            <w:tcBorders>
              <w:top w:val="nil" w:sz="6" w:space="0" w:color="auto"/>
              <w:left w:val="single" w:sz="4" w:space="0" w:color="000000"/>
              <w:bottom w:val="nil" w:sz="6" w:space="0" w:color="auto"/>
              <w:right w:val="single" w:sz="4" w:space="0" w:color="000000"/>
            </w:tcBorders>
          </w:tcPr>
          <w:p>
            <w:pPr/>
          </w:p>
        </w:tc>
        <w:tc>
          <w:tcPr>
            <w:tcW w:w="982"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10,000,000.00</w:t>
            </w:r>
          </w:p>
        </w:tc>
      </w:tr>
      <w:tr>
        <w:trPr>
          <w:trHeight w:val="759" w:hRule="exact"/>
        </w:trPr>
        <w:tc>
          <w:tcPr>
            <w:tcW w:w="1697"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pacing w:val="3"/>
                <w:sz w:val="18"/>
                <w:szCs w:val="18"/>
              </w:rPr>
              <w:t>上海爱递吉供应链</w:t>
            </w: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管理服务有限公司</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1"/>
              <w:jc w:val="right"/>
              <w:rPr>
                <w:rFonts w:ascii="Calibri" w:hAnsi="Calibri" w:cs="Calibri" w:eastAsia="Calibri" w:hint="default"/>
                <w:sz w:val="18"/>
                <w:szCs w:val="18"/>
              </w:rPr>
            </w:pPr>
            <w:r>
              <w:rPr>
                <w:rFonts w:ascii="Calibri"/>
                <w:sz w:val="18"/>
              </w:rPr>
              <w:t>2,750,000.00</w:t>
            </w:r>
          </w:p>
        </w:tc>
        <w:tc>
          <w:tcPr>
            <w:tcW w:w="1289"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left="86" w:right="0"/>
              <w:jc w:val="center"/>
              <w:rPr>
                <w:rFonts w:ascii="Calibri" w:hAnsi="Calibri" w:cs="Calibri" w:eastAsia="Calibri" w:hint="default"/>
                <w:sz w:val="18"/>
                <w:szCs w:val="18"/>
              </w:rPr>
            </w:pPr>
            <w:r>
              <w:rPr>
                <w:rFonts w:ascii="Calibri"/>
                <w:sz w:val="18"/>
              </w:rPr>
              <w:t>2,750,000.00</w:t>
            </w:r>
          </w:p>
        </w:tc>
        <w:tc>
          <w:tcPr>
            <w:tcW w:w="982"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03"/>
              <w:jc w:val="right"/>
              <w:rPr>
                <w:rFonts w:ascii="Calibri" w:hAnsi="Calibri" w:cs="Calibri" w:eastAsia="Calibri" w:hint="default"/>
                <w:sz w:val="18"/>
                <w:szCs w:val="18"/>
              </w:rPr>
            </w:pPr>
            <w:r>
              <w:rPr>
                <w:rFonts w:ascii="Calibri"/>
                <w:sz w:val="18"/>
              </w:rPr>
              <w:t>2,750,000.00</w:t>
            </w:r>
          </w:p>
        </w:tc>
      </w:tr>
      <w:tr>
        <w:trPr>
          <w:trHeight w:val="572" w:hRule="exact"/>
        </w:trPr>
        <w:tc>
          <w:tcPr>
            <w:tcW w:w="1697"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tabs>
                <w:tab w:pos="475" w:val="left" w:leader="none"/>
              </w:tabs>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51,041,115.10</w:t>
            </w:r>
          </w:p>
        </w:tc>
        <w:tc>
          <w:tcPr>
            <w:tcW w:w="12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right="103"/>
              <w:jc w:val="right"/>
              <w:rPr>
                <w:rFonts w:ascii="Calibri" w:hAnsi="Calibri" w:cs="Calibri" w:eastAsia="Calibri" w:hint="default"/>
                <w:sz w:val="18"/>
                <w:szCs w:val="18"/>
              </w:rPr>
            </w:pPr>
            <w:r>
              <w:rPr>
                <w:rFonts w:ascii="Calibri"/>
                <w:sz w:val="18"/>
              </w:rPr>
              <w:t>48,291,115.10</w:t>
            </w:r>
          </w:p>
        </w:tc>
        <w:tc>
          <w:tcPr>
            <w:tcW w:w="12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left="86" w:right="0"/>
              <w:jc w:val="center"/>
              <w:rPr>
                <w:rFonts w:ascii="Calibri" w:hAnsi="Calibri" w:cs="Calibri" w:eastAsia="Calibri" w:hint="default"/>
                <w:sz w:val="18"/>
                <w:szCs w:val="18"/>
              </w:rPr>
            </w:pPr>
            <w:r>
              <w:rPr>
                <w:rFonts w:ascii="Calibri"/>
                <w:sz w:val="18"/>
              </w:rPr>
              <w:t>2,750,000.00</w:t>
            </w:r>
          </w:p>
        </w:tc>
        <w:tc>
          <w:tcPr>
            <w:tcW w:w="982" w:type="dxa"/>
            <w:vMerge/>
            <w:tcBorders>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right="103"/>
              <w:jc w:val="right"/>
              <w:rPr>
                <w:rFonts w:ascii="Calibri" w:hAnsi="Calibri" w:cs="Calibri" w:eastAsia="Calibri" w:hint="default"/>
                <w:sz w:val="18"/>
                <w:szCs w:val="18"/>
              </w:rPr>
            </w:pPr>
            <w:r>
              <w:rPr>
                <w:rFonts w:ascii="Calibri"/>
                <w:sz w:val="18"/>
              </w:rPr>
              <w:t>51,041,115.10</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8"/>
        <w:rPr>
          <w:rFonts w:ascii="宋体" w:hAnsi="宋体" w:cs="宋体" w:eastAsia="宋体" w:hint="default"/>
          <w:b/>
          <w:bCs/>
          <w:sz w:val="14"/>
          <w:szCs w:val="14"/>
        </w:rPr>
      </w:pPr>
    </w:p>
    <w:p>
      <w:pPr>
        <w:spacing w:before="44"/>
        <w:ind w:left="3625" w:right="0" w:firstLine="0"/>
        <w:jc w:val="left"/>
        <w:rPr>
          <w:rFonts w:ascii="宋体" w:hAnsi="宋体" w:cs="宋体" w:eastAsia="宋体" w:hint="default"/>
          <w:sz w:val="18"/>
          <w:szCs w:val="18"/>
        </w:rPr>
      </w:pPr>
      <w:r>
        <w:rPr/>
        <w:pict>
          <v:shape style="position:absolute;margin-left:72.059998pt;margin-top:-5.227942pt;width:88.696514pt;height:17.944248pt;mso-position-horizontal-relative:page;mso-position-vertical-relative:paragraph;z-index:22096" type="#_x0000_t75" stroked="false">
            <v:imagedata r:id="rId6" o:title=""/>
          </v:shape>
        </w:pict>
      </w: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tabs>
          <w:tab w:pos="1395" w:val="left" w:leader="none"/>
          <w:tab w:pos="10672" w:val="left" w:leader="none"/>
        </w:tabs>
        <w:spacing w:line="287" w:lineRule="exact" w:before="36"/>
        <w:ind w:left="858" w:right="0" w:firstLine="0"/>
        <w:jc w:val="left"/>
        <w:rPr>
          <w:rFonts w:ascii="宋体" w:hAnsi="宋体" w:cs="宋体" w:eastAsia="宋体" w:hint="default"/>
          <w:sz w:val="21"/>
          <w:szCs w:val="21"/>
        </w:rPr>
      </w:pPr>
      <w:r>
        <w:rPr/>
        <w:pict>
          <v:shape style="position:absolute;margin-left:167.899994pt;margin-top:38.663685pt;width:.48pt;height:.12pt;mso-position-horizontal-relative:page;mso-position-vertical-relative:paragraph;z-index:-1124512" type="#_x0000_t75" stroked="false">
            <v:imagedata r:id="rId833" o:title=""/>
          </v:shape>
        </w:pict>
      </w:r>
      <w:r>
        <w:rPr/>
        <w:pict>
          <v:shape style="position:absolute;margin-left:203.539993pt;margin-top:38.663685pt;width:.48pt;height:.12pt;mso-position-horizontal-relative:page;mso-position-vertical-relative:paragraph;z-index:-1124488" type="#_x0000_t75" stroked="false">
            <v:imagedata r:id="rId833" o:title=""/>
          </v:shape>
        </w:pict>
      </w:r>
      <w:r>
        <w:rPr/>
        <w:pict>
          <v:shape style="position:absolute;margin-left:231.740005pt;margin-top:38.663685pt;width:.48pt;height:.12pt;mso-position-horizontal-relative:page;mso-position-vertical-relative:paragraph;z-index:-1124464" type="#_x0000_t75" stroked="false">
            <v:imagedata r:id="rId833" o:title=""/>
          </v:shape>
        </w:pict>
      </w:r>
      <w:r>
        <w:rPr/>
        <w:pict>
          <v:shape style="position:absolute;margin-left:274.730011pt;margin-top:38.663685pt;width:.48001pt;height:.12pt;mso-position-horizontal-relative:page;mso-position-vertical-relative:paragraph;z-index:-1124440" type="#_x0000_t75" stroked="false">
            <v:imagedata r:id="rId833" o:title=""/>
          </v:shape>
        </w:pict>
      </w:r>
      <w:r>
        <w:rPr/>
        <w:pict>
          <v:shape style="position:absolute;margin-left:310.130005pt;margin-top:38.663685pt;width:.48001pt;height:.12pt;mso-position-horizontal-relative:page;mso-position-vertical-relative:paragraph;z-index:-1124416" type="#_x0000_t75" stroked="false">
            <v:imagedata r:id="rId833" o:title=""/>
          </v:shape>
        </w:pict>
      </w:r>
      <w:r>
        <w:rPr/>
        <w:pict>
          <v:shape style="position:absolute;margin-left:355.01001pt;margin-top:38.663685pt;width:.48001pt;height:.12pt;mso-position-horizontal-relative:page;mso-position-vertical-relative:paragraph;z-index:-1124392" type="#_x0000_t75" stroked="false">
            <v:imagedata r:id="rId833" o:title=""/>
          </v:shape>
        </w:pict>
      </w:r>
      <w:r>
        <w:rPr/>
        <w:pict>
          <v:shape style="position:absolute;margin-left:413.089996pt;margin-top:38.663685pt;width:.47998pt;height:.12pt;mso-position-horizontal-relative:page;mso-position-vertical-relative:paragraph;z-index:-1124368" type="#_x0000_t75" stroked="false">
            <v:imagedata r:id="rId833" o:title=""/>
          </v:shape>
        </w:pict>
      </w:r>
      <w:r>
        <w:rPr/>
        <w:pict>
          <v:shape style="position:absolute;margin-left:453.549988pt;margin-top:38.663685pt;width:.48001pt;height:.12pt;mso-position-horizontal-relative:page;mso-position-vertical-relative:paragraph;z-index:-1124344" type="#_x0000_t75" stroked="false">
            <v:imagedata r:id="rId833" o:title=""/>
          </v:shape>
        </w:pict>
      </w:r>
      <w:r>
        <w:rPr/>
        <w:pict>
          <v:shape style="position:absolute;margin-left:487.98999pt;margin-top:38.663685pt;width:.47998pt;height:.12pt;mso-position-horizontal-relative:page;mso-position-vertical-relative:paragraph;z-index:-1124320" type="#_x0000_t75" stroked="false">
            <v:imagedata r:id="rId833" o:title=""/>
          </v:shape>
        </w:pict>
      </w:r>
      <w:r>
        <w:rPr/>
        <w:pict>
          <v:shape style="position:absolute;margin-left:538.75pt;margin-top:38.663685pt;width:.47998pt;height:.12pt;mso-position-horizontal-relative:page;mso-position-vertical-relative:paragraph;z-index:-1124296" type="#_x0000_t75" stroked="false">
            <v:imagedata r:id="rId833" o:title=""/>
          </v:shape>
        </w:pict>
      </w:r>
      <w:r>
        <w:rPr/>
        <w:pict>
          <v:shape style="position:absolute;margin-left:573.669983pt;margin-top:38.663685pt;width:.47998pt;height:.12pt;mso-position-horizontal-relative:page;mso-position-vertical-relative:paragraph;z-index:-1124272" type="#_x0000_t75" stroked="false">
            <v:imagedata r:id="rId833" o:title=""/>
          </v:shape>
        </w:pict>
      </w:r>
      <w:r>
        <w:rPr/>
        <w:pict>
          <v:shape style="position:absolute;margin-left:614.109985pt;margin-top:38.663685pt;width:.47998pt;height:.12pt;mso-position-horizontal-relative:page;mso-position-vertical-relative:paragraph;z-index:-1124248" type="#_x0000_t75" stroked="false">
            <v:imagedata r:id="rId833" o:title=""/>
          </v:shape>
        </w:pict>
      </w:r>
      <w:r>
        <w:rPr/>
        <w:pict>
          <v:shape style="position:absolute;margin-left:641.020020pt;margin-top:38.663685pt;width:.47998pt;height:.12pt;mso-position-horizontal-relative:page;mso-position-vertical-relative:paragraph;z-index:-1124224" type="#_x0000_t75" stroked="false">
            <v:imagedata r:id="rId833" o:title=""/>
          </v:shape>
        </w:pict>
      </w:r>
      <w:r>
        <w:rPr/>
        <w:pict>
          <v:shape style="position:absolute;margin-left:700.539978pt;margin-top:38.663685pt;width:.47998pt;height:.12pt;mso-position-horizontal-relative:page;mso-position-vertical-relative:paragraph;z-index:-1124200" type="#_x0000_t75" stroked="false">
            <v:imagedata r:id="rId833" o:title=""/>
          </v:shape>
        </w:pict>
      </w:r>
      <w:r>
        <w:rPr/>
        <w:pict>
          <v:group style="position:absolute;margin-left:102.5pt;margin-top:102.653679pt;width:671pt;height:.5pt;mso-position-horizontal-relative:page;mso-position-vertical-relative:paragraph;z-index:-1124176" coordorigin="2050,2053" coordsize="13420,10">
            <v:shape style="position:absolute;left:2050;top:2053;width:1308;height:10" type="#_x0000_t75" stroked="false">
              <v:imagedata r:id="rId834" o:title=""/>
            </v:shape>
            <v:shape style="position:absolute;left:3353;top:2053;width:718;height:10" type="#_x0000_t75" stroked="false">
              <v:imagedata r:id="rId722" o:title=""/>
            </v:shape>
            <v:shape style="position:absolute;left:4066;top:2053;width:569;height:10" type="#_x0000_t75" stroked="false">
              <v:imagedata r:id="rId835" o:title=""/>
            </v:shape>
            <v:shape style="position:absolute;left:4630;top:2053;width:3632;height:10" type="#_x0000_t75" stroked="false">
              <v:imagedata r:id="rId836" o:title=""/>
            </v:shape>
            <v:shape style="position:absolute;left:8257;top:2053;width:814;height:10" type="#_x0000_t75" stroked="false">
              <v:imagedata r:id="rId837" o:title=""/>
            </v:shape>
            <v:shape style="position:absolute;left:9066;top:2053;width:694;height:10" type="#_x0000_t75" stroked="false">
              <v:imagedata r:id="rId838" o:title=""/>
            </v:shape>
            <v:shape style="position:absolute;left:9755;top:2053;width:1718;height:10" type="#_x0000_t75" stroked="false">
              <v:imagedata r:id="rId839" o:title=""/>
            </v:shape>
            <v:shape style="position:absolute;left:11469;top:2053;width:4001;height:10" type="#_x0000_t75" stroked="false">
              <v:imagedata r:id="rId840" o:title=""/>
            </v:shape>
            <w10:wrap type="none"/>
          </v:group>
        </w:pict>
      </w:r>
      <w:r>
        <w:rPr/>
        <w:pict>
          <v:group style="position:absolute;margin-left:102.5pt;margin-top:129.653671pt;width:671pt;height:.5pt;mso-position-horizontal-relative:page;mso-position-vertical-relative:paragraph;z-index:-1124152" coordorigin="2050,2593" coordsize="13420,10">
            <v:shape style="position:absolute;left:2050;top:2593;width:1308;height:10" type="#_x0000_t75" stroked="false">
              <v:imagedata r:id="rId834" o:title=""/>
            </v:shape>
            <v:shape style="position:absolute;left:3353;top:2593;width:718;height:10" type="#_x0000_t75" stroked="false">
              <v:imagedata r:id="rId722" o:title=""/>
            </v:shape>
            <v:shape style="position:absolute;left:4066;top:2593;width:569;height:10" type="#_x0000_t75" stroked="false">
              <v:imagedata r:id="rId835" o:title=""/>
            </v:shape>
            <v:shape style="position:absolute;left:4630;top:2593;width:3632;height:10" type="#_x0000_t75" stroked="false">
              <v:imagedata r:id="rId836" o:title=""/>
            </v:shape>
            <v:shape style="position:absolute;left:8257;top:2593;width:814;height:10" type="#_x0000_t75" stroked="false">
              <v:imagedata r:id="rId837" o:title=""/>
            </v:shape>
            <v:shape style="position:absolute;left:9066;top:2593;width:694;height:10" type="#_x0000_t75" stroked="false">
              <v:imagedata r:id="rId838" o:title=""/>
            </v:shape>
            <v:shape style="position:absolute;left:9755;top:2593;width:1718;height:10" type="#_x0000_t75" stroked="false">
              <v:imagedata r:id="rId839" o:title=""/>
            </v:shape>
            <v:shape style="position:absolute;left:11469;top:2593;width:4001;height:10" type="#_x0000_t75" stroked="false">
              <v:imagedata r:id="rId840"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联营企业主要信息</w:t>
        <w:tab/>
      </w:r>
      <w:r>
        <w:rPr>
          <w:rFonts w:ascii="宋体" w:hAnsi="宋体" w:cs="宋体" w:eastAsia="宋体" w:hint="default"/>
          <w:b/>
          <w:bCs/>
          <w:spacing w:val="-1"/>
          <w:sz w:val="21"/>
          <w:szCs w:val="21"/>
        </w:rPr>
        <w:t>（金额单位：万元）</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2"/>
          <w:szCs w:val="12"/>
        </w:rPr>
      </w:pPr>
    </w:p>
    <w:tbl>
      <w:tblPr>
        <w:tblW w:w="0" w:type="auto"/>
        <w:jc w:val="left"/>
        <w:tblInd w:w="735" w:type="dxa"/>
        <w:tblLayout w:type="fixed"/>
        <w:tblCellMar>
          <w:top w:w="0" w:type="dxa"/>
          <w:left w:w="0" w:type="dxa"/>
          <w:bottom w:w="0" w:type="dxa"/>
          <w:right w:w="0" w:type="dxa"/>
        </w:tblCellMar>
        <w:tblLook w:val="01E0"/>
      </w:tblPr>
      <w:tblGrid>
        <w:gridCol w:w="1327"/>
        <w:gridCol w:w="713"/>
        <w:gridCol w:w="564"/>
        <w:gridCol w:w="860"/>
        <w:gridCol w:w="708"/>
        <w:gridCol w:w="898"/>
        <w:gridCol w:w="1162"/>
        <w:gridCol w:w="809"/>
        <w:gridCol w:w="689"/>
        <w:gridCol w:w="1015"/>
        <w:gridCol w:w="698"/>
        <w:gridCol w:w="809"/>
        <w:gridCol w:w="538"/>
        <w:gridCol w:w="1190"/>
        <w:gridCol w:w="1454"/>
      </w:tblGrid>
      <w:tr>
        <w:trPr>
          <w:trHeight w:val="1321" w:hRule="exact"/>
        </w:trPr>
        <w:tc>
          <w:tcPr>
            <w:tcW w:w="1327"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9" w:right="0"/>
              <w:jc w:val="center"/>
              <w:rPr>
                <w:rFonts w:ascii="宋体" w:hAnsi="宋体" w:cs="宋体" w:eastAsia="宋体" w:hint="default"/>
                <w:sz w:val="15"/>
                <w:szCs w:val="15"/>
              </w:rPr>
            </w:pPr>
            <w:r>
              <w:rPr>
                <w:rFonts w:ascii="宋体" w:hAnsi="宋体" w:cs="宋体" w:eastAsia="宋体" w:hint="default"/>
                <w:sz w:val="15"/>
                <w:szCs w:val="15"/>
              </w:rPr>
              <w:t>被投资单位名称</w:t>
            </w:r>
          </w:p>
        </w:tc>
        <w:tc>
          <w:tcPr>
            <w:tcW w:w="713" w:type="dxa"/>
            <w:tcBorders>
              <w:top w:val="single" w:sz="12" w:space="0" w:color="000000"/>
              <w:left w:val="single" w:sz="4" w:space="0" w:color="000000"/>
              <w:bottom w:val="nil" w:sz="6" w:space="0" w:color="auto"/>
              <w:right w:val="single" w:sz="4" w:space="0" w:color="000000"/>
            </w:tcBorders>
          </w:tcPr>
          <w:p>
            <w:pPr>
              <w:pStyle w:val="TableParagraph"/>
              <w:spacing w:line="530" w:lineRule="exact" w:before="82"/>
              <w:ind w:left="199" w:right="199"/>
              <w:jc w:val="left"/>
              <w:rPr>
                <w:rFonts w:ascii="宋体" w:hAnsi="宋体" w:cs="宋体" w:eastAsia="宋体" w:hint="default"/>
                <w:sz w:val="15"/>
                <w:szCs w:val="15"/>
              </w:rPr>
            </w:pPr>
            <w:r>
              <w:rPr>
                <w:rFonts w:ascii="宋体" w:hAnsi="宋体" w:cs="宋体" w:eastAsia="宋体" w:hint="default"/>
                <w:sz w:val="15"/>
                <w:szCs w:val="15"/>
              </w:rPr>
              <w:t>企业</w:t>
            </w:r>
            <w:r>
              <w:rPr>
                <w:rFonts w:ascii="宋体" w:hAnsi="宋体" w:cs="宋体" w:eastAsia="宋体" w:hint="default"/>
                <w:spacing w:val="-73"/>
                <w:sz w:val="15"/>
                <w:szCs w:val="15"/>
              </w:rPr>
              <w:t> </w:t>
            </w:r>
            <w:r>
              <w:rPr>
                <w:rFonts w:ascii="宋体" w:hAnsi="宋体" w:cs="宋体" w:eastAsia="宋体" w:hint="default"/>
                <w:sz w:val="15"/>
                <w:szCs w:val="15"/>
              </w:rPr>
              <w:t>类型</w:t>
            </w:r>
          </w:p>
        </w:tc>
        <w:tc>
          <w:tcPr>
            <w:tcW w:w="56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注册地</w:t>
            </w:r>
          </w:p>
        </w:tc>
        <w:tc>
          <w:tcPr>
            <w:tcW w:w="860" w:type="dxa"/>
            <w:tcBorders>
              <w:top w:val="single" w:sz="12" w:space="0" w:color="000000"/>
              <w:left w:val="single" w:sz="4" w:space="0" w:color="000000"/>
              <w:bottom w:val="nil" w:sz="6" w:space="0" w:color="auto"/>
              <w:right w:val="single" w:sz="4" w:space="0" w:color="000000"/>
            </w:tcBorders>
          </w:tcPr>
          <w:p>
            <w:pPr>
              <w:pStyle w:val="TableParagraph"/>
              <w:spacing w:line="530" w:lineRule="exact" w:before="82"/>
              <w:ind w:left="196" w:right="197" w:firstLine="76"/>
              <w:jc w:val="left"/>
              <w:rPr>
                <w:rFonts w:ascii="宋体" w:hAnsi="宋体" w:cs="宋体" w:eastAsia="宋体" w:hint="default"/>
                <w:sz w:val="15"/>
                <w:szCs w:val="15"/>
              </w:rPr>
            </w:pPr>
            <w:r>
              <w:rPr>
                <w:rFonts w:ascii="宋体" w:hAnsi="宋体" w:cs="宋体" w:eastAsia="宋体" w:hint="default"/>
                <w:sz w:val="15"/>
                <w:szCs w:val="15"/>
              </w:rPr>
              <w:t>法定</w:t>
            </w:r>
            <w:r>
              <w:rPr>
                <w:rFonts w:ascii="宋体" w:hAnsi="宋体" w:cs="宋体" w:eastAsia="宋体" w:hint="default"/>
                <w:w w:val="100"/>
                <w:sz w:val="15"/>
                <w:szCs w:val="15"/>
              </w:rPr>
              <w:t> </w:t>
            </w:r>
            <w:r>
              <w:rPr>
                <w:rFonts w:ascii="宋体" w:hAnsi="宋体" w:cs="宋体" w:eastAsia="宋体" w:hint="default"/>
                <w:sz w:val="15"/>
                <w:szCs w:val="15"/>
              </w:rPr>
              <w:t>代表人</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530" w:lineRule="exact" w:before="82"/>
              <w:ind w:left="199" w:right="194"/>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89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41"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530" w:lineRule="exact" w:before="82"/>
              <w:ind w:left="275" w:right="271" w:firstLine="74"/>
              <w:jc w:val="left"/>
              <w:rPr>
                <w:rFonts w:ascii="宋体" w:hAnsi="宋体" w:cs="宋体" w:eastAsia="宋体" w:hint="default"/>
                <w:sz w:val="15"/>
                <w:szCs w:val="15"/>
              </w:rPr>
            </w:pPr>
            <w:r>
              <w:rPr>
                <w:rFonts w:ascii="宋体" w:hAnsi="宋体" w:cs="宋体" w:eastAsia="宋体" w:hint="default"/>
                <w:sz w:val="15"/>
                <w:szCs w:val="15"/>
              </w:rPr>
              <w:t>本公司</w:t>
            </w:r>
            <w:r>
              <w:rPr>
                <w:rFonts w:ascii="宋体" w:hAnsi="宋体" w:cs="宋体" w:eastAsia="宋体" w:hint="default"/>
                <w:w w:val="100"/>
                <w:sz w:val="15"/>
                <w:szCs w:val="15"/>
              </w:rPr>
              <w:t> </w:t>
            </w:r>
            <w:r>
              <w:rPr>
                <w:rFonts w:ascii="宋体" w:hAnsi="宋体" w:cs="宋体" w:eastAsia="宋体" w:hint="default"/>
                <w:sz w:val="15"/>
                <w:szCs w:val="15"/>
              </w:rPr>
              <w:t>持股比例</w:t>
            </w:r>
          </w:p>
        </w:tc>
        <w:tc>
          <w:tcPr>
            <w:tcW w:w="80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458" w:lineRule="auto"/>
              <w:ind w:left="249" w:right="94" w:hanging="149"/>
              <w:jc w:val="left"/>
              <w:rPr>
                <w:rFonts w:ascii="宋体" w:hAnsi="宋体" w:cs="宋体" w:eastAsia="宋体" w:hint="default"/>
                <w:sz w:val="15"/>
                <w:szCs w:val="15"/>
              </w:rPr>
            </w:pPr>
            <w:r>
              <w:rPr>
                <w:rFonts w:ascii="宋体" w:hAnsi="宋体" w:cs="宋体" w:eastAsia="宋体" w:hint="default"/>
                <w:sz w:val="15"/>
                <w:szCs w:val="15"/>
              </w:rPr>
              <w:t>期末资产</w:t>
            </w:r>
            <w:r>
              <w:rPr>
                <w:rFonts w:ascii="宋体" w:hAnsi="宋体" w:cs="宋体" w:eastAsia="宋体" w:hint="default"/>
                <w:w w:val="100"/>
                <w:sz w:val="15"/>
                <w:szCs w:val="15"/>
              </w:rPr>
              <w:t> </w:t>
            </w:r>
            <w:r>
              <w:rPr>
                <w:rFonts w:ascii="宋体" w:hAnsi="宋体" w:cs="宋体" w:eastAsia="宋体" w:hint="default"/>
                <w:sz w:val="15"/>
                <w:szCs w:val="15"/>
              </w:rPr>
              <w:t>总额</w:t>
            </w:r>
          </w:p>
        </w:tc>
        <w:tc>
          <w:tcPr>
            <w:tcW w:w="68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458" w:lineRule="auto"/>
              <w:ind w:left="112" w:right="110"/>
              <w:jc w:val="left"/>
              <w:rPr>
                <w:rFonts w:ascii="宋体" w:hAnsi="宋体" w:cs="宋体" w:eastAsia="宋体" w:hint="default"/>
                <w:sz w:val="15"/>
                <w:szCs w:val="15"/>
              </w:rPr>
            </w:pPr>
            <w:r>
              <w:rPr>
                <w:rFonts w:ascii="宋体" w:hAnsi="宋体" w:cs="宋体" w:eastAsia="宋体" w:hint="default"/>
                <w:sz w:val="15"/>
                <w:szCs w:val="15"/>
              </w:rPr>
              <w:t>期末负</w:t>
            </w:r>
            <w:r>
              <w:rPr>
                <w:rFonts w:ascii="宋体" w:hAnsi="宋体" w:cs="宋体" w:eastAsia="宋体" w:hint="default"/>
                <w:spacing w:val="-72"/>
                <w:sz w:val="15"/>
                <w:szCs w:val="15"/>
              </w:rPr>
              <w:t> </w:t>
            </w:r>
            <w:r>
              <w:rPr>
                <w:rFonts w:ascii="宋体" w:hAnsi="宋体" w:cs="宋体" w:eastAsia="宋体" w:hint="default"/>
                <w:sz w:val="15"/>
                <w:szCs w:val="15"/>
              </w:rPr>
              <w:t>债总额</w:t>
            </w:r>
          </w:p>
        </w:tc>
        <w:tc>
          <w:tcPr>
            <w:tcW w:w="1015" w:type="dxa"/>
            <w:tcBorders>
              <w:top w:val="single" w:sz="12" w:space="0" w:color="000000"/>
              <w:left w:val="single" w:sz="4" w:space="0" w:color="000000"/>
              <w:bottom w:val="nil" w:sz="6" w:space="0" w:color="auto"/>
              <w:right w:val="single" w:sz="4" w:space="0" w:color="000000"/>
            </w:tcBorders>
          </w:tcPr>
          <w:p>
            <w:pPr>
              <w:pStyle w:val="TableParagraph"/>
              <w:spacing w:line="530" w:lineRule="exact" w:before="82"/>
              <w:ind w:left="204" w:right="197" w:firstLine="74"/>
              <w:jc w:val="left"/>
              <w:rPr>
                <w:rFonts w:ascii="宋体" w:hAnsi="宋体" w:cs="宋体" w:eastAsia="宋体" w:hint="default"/>
                <w:sz w:val="15"/>
                <w:szCs w:val="15"/>
              </w:rPr>
            </w:pPr>
            <w:r>
              <w:rPr>
                <w:rFonts w:ascii="宋体" w:hAnsi="宋体" w:cs="宋体" w:eastAsia="宋体" w:hint="default"/>
                <w:sz w:val="15"/>
                <w:szCs w:val="15"/>
              </w:rPr>
              <w:t>期末净</w:t>
            </w:r>
            <w:r>
              <w:rPr>
                <w:rFonts w:ascii="宋体" w:hAnsi="宋体" w:cs="宋体" w:eastAsia="宋体" w:hint="default"/>
                <w:w w:val="100"/>
                <w:sz w:val="15"/>
                <w:szCs w:val="15"/>
              </w:rPr>
              <w:t> </w:t>
            </w:r>
            <w:r>
              <w:rPr>
                <w:rFonts w:ascii="宋体" w:hAnsi="宋体" w:cs="宋体" w:eastAsia="宋体" w:hint="default"/>
                <w:sz w:val="15"/>
                <w:szCs w:val="15"/>
              </w:rPr>
              <w:t>资产总额</w:t>
            </w:r>
          </w:p>
        </w:tc>
        <w:tc>
          <w:tcPr>
            <w:tcW w:w="698" w:type="dxa"/>
            <w:vMerge w:val="restart"/>
            <w:tcBorders>
              <w:top w:val="single" w:sz="12"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458" w:lineRule="auto"/>
              <w:ind w:left="117" w:right="115"/>
              <w:jc w:val="both"/>
              <w:rPr>
                <w:rFonts w:ascii="宋体" w:hAnsi="宋体" w:cs="宋体" w:eastAsia="宋体" w:hint="default"/>
                <w:sz w:val="15"/>
                <w:szCs w:val="15"/>
              </w:rPr>
            </w:pPr>
            <w:r>
              <w:rPr>
                <w:rFonts w:ascii="宋体" w:hAnsi="宋体" w:cs="宋体" w:eastAsia="宋体" w:hint="default"/>
                <w:sz w:val="15"/>
                <w:szCs w:val="15"/>
              </w:rPr>
              <w:t>本期营</w:t>
            </w:r>
            <w:r>
              <w:rPr>
                <w:rFonts w:ascii="宋体" w:hAnsi="宋体" w:cs="宋体" w:eastAsia="宋体" w:hint="default"/>
                <w:spacing w:val="-72"/>
                <w:sz w:val="15"/>
                <w:szCs w:val="15"/>
              </w:rPr>
              <w:t> </w:t>
            </w:r>
            <w:r>
              <w:rPr>
                <w:rFonts w:ascii="宋体" w:hAnsi="宋体" w:cs="宋体" w:eastAsia="宋体" w:hint="default"/>
                <w:sz w:val="15"/>
                <w:szCs w:val="15"/>
              </w:rPr>
              <w:t>业收入</w:t>
            </w:r>
            <w:r>
              <w:rPr>
                <w:rFonts w:ascii="宋体" w:hAnsi="宋体" w:cs="宋体" w:eastAsia="宋体" w:hint="default"/>
                <w:spacing w:val="-72"/>
                <w:sz w:val="15"/>
                <w:szCs w:val="15"/>
              </w:rPr>
              <w:t> </w:t>
            </w:r>
            <w:r>
              <w:rPr>
                <w:rFonts w:ascii="宋体" w:hAnsi="宋体" w:cs="宋体" w:eastAsia="宋体" w:hint="default"/>
                <w:sz w:val="15"/>
                <w:szCs w:val="15"/>
              </w:rPr>
              <w:t>总额</w:t>
            </w:r>
          </w:p>
        </w:tc>
        <w:tc>
          <w:tcPr>
            <w:tcW w:w="809" w:type="dxa"/>
            <w:tcBorders>
              <w:top w:val="single" w:sz="12" w:space="0" w:color="000000"/>
              <w:left w:val="single" w:sz="4" w:space="0" w:color="000000"/>
              <w:bottom w:val="nil" w:sz="6" w:space="0" w:color="auto"/>
              <w:right w:val="single" w:sz="4" w:space="0" w:color="000000"/>
            </w:tcBorders>
          </w:tcPr>
          <w:p>
            <w:pPr>
              <w:pStyle w:val="TableParagraph"/>
              <w:spacing w:line="530" w:lineRule="exact" w:before="82"/>
              <w:ind w:left="172" w:right="170" w:firstLine="76"/>
              <w:jc w:val="left"/>
              <w:rPr>
                <w:rFonts w:ascii="宋体" w:hAnsi="宋体" w:cs="宋体" w:eastAsia="宋体" w:hint="default"/>
                <w:sz w:val="15"/>
                <w:szCs w:val="15"/>
              </w:rPr>
            </w:pPr>
            <w:r>
              <w:rPr>
                <w:rFonts w:ascii="宋体" w:hAnsi="宋体" w:cs="宋体" w:eastAsia="宋体" w:hint="default"/>
                <w:sz w:val="15"/>
                <w:szCs w:val="15"/>
              </w:rPr>
              <w:t>本期</w:t>
            </w:r>
            <w:r>
              <w:rPr>
                <w:rFonts w:ascii="宋体" w:hAnsi="宋体" w:cs="宋体" w:eastAsia="宋体" w:hint="default"/>
                <w:w w:val="100"/>
                <w:sz w:val="15"/>
                <w:szCs w:val="15"/>
              </w:rPr>
              <w:t> </w:t>
            </w:r>
            <w:r>
              <w:rPr>
                <w:rFonts w:ascii="宋体" w:hAnsi="宋体" w:cs="宋体" w:eastAsia="宋体" w:hint="default"/>
                <w:sz w:val="15"/>
                <w:szCs w:val="15"/>
              </w:rPr>
              <w:t>净利润</w:t>
            </w:r>
          </w:p>
        </w:tc>
        <w:tc>
          <w:tcPr>
            <w:tcW w:w="53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458" w:lineRule="auto"/>
              <w:ind w:left="115" w:right="110"/>
              <w:jc w:val="left"/>
              <w:rPr>
                <w:rFonts w:ascii="宋体" w:hAnsi="宋体" w:cs="宋体" w:eastAsia="宋体" w:hint="default"/>
                <w:sz w:val="15"/>
                <w:szCs w:val="15"/>
              </w:rPr>
            </w:pPr>
            <w:r>
              <w:rPr>
                <w:rFonts w:ascii="宋体" w:hAnsi="宋体" w:cs="宋体" w:eastAsia="宋体" w:hint="default"/>
                <w:sz w:val="15"/>
                <w:szCs w:val="15"/>
              </w:rPr>
              <w:t>关联</w:t>
            </w:r>
            <w:r>
              <w:rPr>
                <w:rFonts w:ascii="宋体" w:hAnsi="宋体" w:cs="宋体" w:eastAsia="宋体" w:hint="default"/>
                <w:spacing w:val="-73"/>
                <w:sz w:val="15"/>
                <w:szCs w:val="15"/>
              </w:rPr>
              <w:t> </w:t>
            </w:r>
            <w:r>
              <w:rPr>
                <w:rFonts w:ascii="宋体" w:hAnsi="宋体" w:cs="宋体" w:eastAsia="宋体" w:hint="default"/>
                <w:sz w:val="15"/>
                <w:szCs w:val="15"/>
              </w:rPr>
              <w:t>关系</w:t>
            </w:r>
          </w:p>
        </w:tc>
        <w:tc>
          <w:tcPr>
            <w:tcW w:w="119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39" w:right="0"/>
              <w:jc w:val="left"/>
              <w:rPr>
                <w:rFonts w:ascii="宋体" w:hAnsi="宋体" w:cs="宋体" w:eastAsia="宋体" w:hint="default"/>
                <w:sz w:val="15"/>
                <w:szCs w:val="15"/>
              </w:rPr>
            </w:pPr>
            <w:r>
              <w:rPr>
                <w:rFonts w:ascii="宋体" w:hAnsi="宋体" w:cs="宋体" w:eastAsia="宋体" w:hint="default"/>
                <w:sz w:val="15"/>
                <w:szCs w:val="15"/>
              </w:rPr>
              <w:t>组织机构代码</w:t>
            </w:r>
          </w:p>
        </w:tc>
        <w:tc>
          <w:tcPr>
            <w:tcW w:w="1454" w:type="dxa"/>
            <w:tcBorders>
              <w:top w:val="single" w:sz="12" w:space="0" w:color="000000"/>
              <w:left w:val="single" w:sz="4" w:space="0" w:color="000000"/>
              <w:bottom w:val="nil" w:sz="6" w:space="0" w:color="auto"/>
              <w:right w:val="nil" w:sz="6" w:space="0" w:color="auto"/>
            </w:tcBorders>
          </w:tcPr>
          <w:p>
            <w:pPr>
              <w:pStyle w:val="TableParagraph"/>
              <w:spacing w:line="530" w:lineRule="exact" w:before="82"/>
              <w:ind w:left="196" w:right="197"/>
              <w:jc w:val="left"/>
              <w:rPr>
                <w:rFonts w:ascii="宋体" w:hAnsi="宋体" w:cs="宋体" w:eastAsia="宋体" w:hint="default"/>
                <w:sz w:val="15"/>
                <w:szCs w:val="15"/>
              </w:rPr>
            </w:pPr>
            <w:r>
              <w:rPr>
                <w:rFonts w:ascii="宋体" w:hAnsi="宋体" w:cs="宋体" w:eastAsia="宋体" w:hint="default"/>
                <w:sz w:val="15"/>
                <w:szCs w:val="15"/>
              </w:rPr>
              <w:t>本公司在被投资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单位表决权比例</w:t>
            </w:r>
          </w:p>
        </w:tc>
      </w:tr>
      <w:tr>
        <w:trPr>
          <w:trHeight w:val="638" w:hRule="exact"/>
        </w:trPr>
        <w:tc>
          <w:tcPr>
            <w:tcW w:w="1327"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9" w:right="0"/>
              <w:jc w:val="center"/>
              <w:rPr>
                <w:rFonts w:ascii="宋体" w:hAnsi="宋体" w:cs="宋体" w:eastAsia="宋体" w:hint="default"/>
                <w:sz w:val="15"/>
                <w:szCs w:val="15"/>
              </w:rPr>
            </w:pPr>
            <w:r>
              <w:rPr>
                <w:rFonts w:ascii="宋体" w:hAnsi="宋体" w:cs="宋体" w:eastAsia="宋体" w:hint="default"/>
                <w:sz w:val="15"/>
                <w:szCs w:val="15"/>
              </w:rPr>
              <w:t>联营企业</w:t>
            </w:r>
          </w:p>
        </w:tc>
        <w:tc>
          <w:tcPr>
            <w:tcW w:w="713" w:type="dxa"/>
            <w:tcBorders>
              <w:top w:val="nil" w:sz="6" w:space="0" w:color="auto"/>
              <w:left w:val="single" w:sz="4" w:space="0" w:color="000000"/>
              <w:bottom w:val="nil" w:sz="6" w:space="0" w:color="auto"/>
              <w:right w:val="single" w:sz="4" w:space="0" w:color="000000"/>
            </w:tcBorders>
          </w:tcPr>
          <w:p>
            <w:pPr/>
          </w:p>
        </w:tc>
        <w:tc>
          <w:tcPr>
            <w:tcW w:w="564" w:type="dxa"/>
            <w:tcBorders>
              <w:top w:val="nil" w:sz="6" w:space="0" w:color="auto"/>
              <w:left w:val="single" w:sz="4" w:space="0" w:color="000000"/>
              <w:bottom w:val="nil" w:sz="6" w:space="0" w:color="auto"/>
              <w:right w:val="single" w:sz="4" w:space="0" w:color="000000"/>
            </w:tcBorders>
          </w:tcPr>
          <w:p>
            <w:pPr/>
          </w:p>
        </w:tc>
        <w:tc>
          <w:tcPr>
            <w:tcW w:w="86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09"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single" w:sz="4" w:space="0" w:color="000000"/>
            </w:tcBorders>
          </w:tcPr>
          <w:p>
            <w:pPr/>
          </w:p>
        </w:tc>
        <w:tc>
          <w:tcPr>
            <w:tcW w:w="698" w:type="dxa"/>
            <w:vMerge/>
            <w:tcBorders>
              <w:left w:val="single" w:sz="4" w:space="0" w:color="000000"/>
              <w:right w:val="single" w:sz="4" w:space="0" w:color="000000"/>
            </w:tcBorders>
          </w:tcPr>
          <w:p>
            <w:pPr/>
          </w:p>
        </w:tc>
        <w:tc>
          <w:tcPr>
            <w:tcW w:w="809" w:type="dxa"/>
            <w:tcBorders>
              <w:top w:val="nil" w:sz="6" w:space="0" w:color="auto"/>
              <w:left w:val="single" w:sz="4" w:space="0" w:color="000000"/>
              <w:bottom w:val="nil" w:sz="6" w:space="0" w:color="auto"/>
              <w:right w:val="single" w:sz="4" w:space="0" w:color="000000"/>
            </w:tcBorders>
          </w:tcPr>
          <w:p>
            <w:pPr/>
          </w:p>
        </w:tc>
        <w:tc>
          <w:tcPr>
            <w:tcW w:w="538"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nil" w:sz="6" w:space="0" w:color="auto"/>
            </w:tcBorders>
          </w:tcPr>
          <w:p>
            <w:pPr/>
          </w:p>
        </w:tc>
      </w:tr>
      <w:tr>
        <w:trPr>
          <w:trHeight w:val="962" w:hRule="exact"/>
        </w:trPr>
        <w:tc>
          <w:tcPr>
            <w:tcW w:w="1327" w:type="dxa"/>
            <w:tcBorders>
              <w:top w:val="nil" w:sz="6" w:space="0" w:color="auto"/>
              <w:left w:val="nil" w:sz="6" w:space="0" w:color="auto"/>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528" w:lineRule="auto"/>
              <w:ind w:left="69" w:right="82"/>
              <w:jc w:val="left"/>
              <w:rPr>
                <w:rFonts w:ascii="宋体" w:hAnsi="宋体" w:cs="宋体" w:eastAsia="宋体" w:hint="default"/>
                <w:sz w:val="13"/>
                <w:szCs w:val="13"/>
              </w:rPr>
            </w:pPr>
            <w:r>
              <w:rPr>
                <w:rFonts w:ascii="宋体" w:hAnsi="宋体" w:cs="宋体" w:eastAsia="宋体" w:hint="default"/>
                <w:sz w:val="13"/>
                <w:szCs w:val="13"/>
              </w:rPr>
              <w:t>上海浦江科技投资有</w:t>
            </w:r>
            <w:r>
              <w:rPr>
                <w:rFonts w:ascii="宋体" w:hAnsi="宋体" w:cs="宋体" w:eastAsia="宋体" w:hint="default"/>
                <w:w w:val="99"/>
                <w:sz w:val="13"/>
                <w:szCs w:val="13"/>
              </w:rPr>
              <w:t> </w:t>
            </w:r>
            <w:r>
              <w:rPr>
                <w:rFonts w:ascii="宋体" w:hAnsi="宋体" w:cs="宋体" w:eastAsia="宋体" w:hint="default"/>
                <w:sz w:val="13"/>
                <w:szCs w:val="13"/>
              </w:rPr>
              <w:t>限公司</w:t>
            </w:r>
          </w:p>
        </w:tc>
        <w:tc>
          <w:tcPr>
            <w:tcW w:w="71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50"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56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上海</w:t>
            </w:r>
          </w:p>
        </w:tc>
        <w:tc>
          <w:tcPr>
            <w:tcW w:w="86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96" w:right="0"/>
              <w:jc w:val="left"/>
              <w:rPr>
                <w:rFonts w:ascii="宋体" w:hAnsi="宋体" w:cs="宋体" w:eastAsia="宋体" w:hint="default"/>
                <w:sz w:val="15"/>
                <w:szCs w:val="15"/>
              </w:rPr>
            </w:pPr>
            <w:r>
              <w:rPr>
                <w:rFonts w:ascii="宋体" w:hAnsi="宋体" w:cs="宋体" w:eastAsia="宋体" w:hint="default"/>
                <w:sz w:val="15"/>
                <w:szCs w:val="15"/>
              </w:rPr>
              <w:t>石首山</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5"/>
              <w:ind w:left="199" w:right="0"/>
              <w:jc w:val="left"/>
              <w:rPr>
                <w:rFonts w:ascii="宋体" w:hAnsi="宋体" w:cs="宋体" w:eastAsia="宋体" w:hint="default"/>
                <w:sz w:val="15"/>
                <w:szCs w:val="15"/>
              </w:rPr>
            </w:pPr>
            <w:r>
              <w:rPr>
                <w:rFonts w:ascii="宋体" w:hAnsi="宋体" w:cs="宋体" w:eastAsia="宋体" w:hint="default"/>
                <w:sz w:val="15"/>
                <w:szCs w:val="15"/>
              </w:rPr>
              <w:t>投资</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1"/>
                <w:szCs w:val="11"/>
              </w:rPr>
            </w:pPr>
          </w:p>
          <w:p>
            <w:pPr>
              <w:pStyle w:val="TableParagraph"/>
              <w:spacing w:line="240" w:lineRule="auto"/>
              <w:ind w:left="199" w:right="0"/>
              <w:jc w:val="left"/>
              <w:rPr>
                <w:rFonts w:ascii="宋体" w:hAnsi="宋体" w:cs="宋体" w:eastAsia="宋体" w:hint="default"/>
                <w:sz w:val="15"/>
                <w:szCs w:val="15"/>
              </w:rPr>
            </w:pPr>
            <w:r>
              <w:rPr>
                <w:rFonts w:ascii="宋体" w:hAnsi="宋体" w:cs="宋体" w:eastAsia="宋体" w:hint="default"/>
                <w:sz w:val="15"/>
                <w:szCs w:val="15"/>
              </w:rPr>
              <w:t>公司</w:t>
            </w:r>
          </w:p>
        </w:tc>
        <w:tc>
          <w:tcPr>
            <w:tcW w:w="89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304" w:right="0"/>
              <w:jc w:val="left"/>
              <w:rPr>
                <w:rFonts w:ascii="Calibri" w:hAnsi="Calibri" w:cs="Calibri" w:eastAsia="Calibri" w:hint="default"/>
                <w:sz w:val="15"/>
                <w:szCs w:val="15"/>
              </w:rPr>
            </w:pPr>
            <w:r>
              <w:rPr>
                <w:rFonts w:ascii="Calibri"/>
                <w:sz w:val="15"/>
              </w:rPr>
              <w:t>2,700.00</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652" w:right="0"/>
              <w:jc w:val="left"/>
              <w:rPr>
                <w:rFonts w:ascii="Calibri" w:hAnsi="Calibri" w:cs="Calibri" w:eastAsia="Calibri" w:hint="default"/>
                <w:sz w:val="15"/>
                <w:szCs w:val="15"/>
              </w:rPr>
            </w:pPr>
            <w:r>
              <w:rPr>
                <w:rFonts w:ascii="Calibri"/>
                <w:sz w:val="15"/>
              </w:rPr>
              <w:t>25.93%</w:t>
            </w:r>
          </w:p>
        </w:tc>
        <w:tc>
          <w:tcPr>
            <w:tcW w:w="80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223" w:right="0"/>
              <w:jc w:val="left"/>
              <w:rPr>
                <w:rFonts w:ascii="Calibri" w:hAnsi="Calibri" w:cs="Calibri" w:eastAsia="Calibri" w:hint="default"/>
                <w:sz w:val="15"/>
                <w:szCs w:val="15"/>
              </w:rPr>
            </w:pPr>
            <w:r>
              <w:rPr>
                <w:rFonts w:ascii="Calibri"/>
                <w:sz w:val="15"/>
              </w:rPr>
              <w:t>3,157.22</w:t>
            </w:r>
          </w:p>
        </w:tc>
        <w:tc>
          <w:tcPr>
            <w:tcW w:w="68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359" w:right="0"/>
              <w:jc w:val="left"/>
              <w:rPr>
                <w:rFonts w:ascii="Calibri" w:hAnsi="Calibri" w:cs="Calibri" w:eastAsia="Calibri" w:hint="default"/>
                <w:sz w:val="15"/>
                <w:szCs w:val="15"/>
              </w:rPr>
            </w:pPr>
            <w:r>
              <w:rPr>
                <w:rFonts w:ascii="Calibri"/>
                <w:sz w:val="15"/>
              </w:rPr>
              <w:t>0.10</w:t>
            </w:r>
          </w:p>
        </w:tc>
        <w:tc>
          <w:tcPr>
            <w:tcW w:w="101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429" w:right="0"/>
              <w:jc w:val="left"/>
              <w:rPr>
                <w:rFonts w:ascii="Calibri" w:hAnsi="Calibri" w:cs="Calibri" w:eastAsia="Calibri" w:hint="default"/>
                <w:sz w:val="15"/>
                <w:szCs w:val="15"/>
              </w:rPr>
            </w:pPr>
            <w:r>
              <w:rPr>
                <w:rFonts w:ascii="Calibri"/>
                <w:sz w:val="15"/>
              </w:rPr>
              <w:t>3,157.12</w:t>
            </w:r>
          </w:p>
        </w:tc>
        <w:tc>
          <w:tcPr>
            <w:tcW w:w="698" w:type="dxa"/>
            <w:vMerge/>
            <w:tcBorders>
              <w:left w:val="single" w:sz="4" w:space="0" w:color="000000"/>
              <w:bottom w:val="single" w:sz="12" w:space="0" w:color="000000"/>
              <w:right w:val="single" w:sz="4" w:space="0" w:color="000000"/>
            </w:tcBorders>
          </w:tcPr>
          <w:p>
            <w:pPr/>
          </w:p>
        </w:tc>
        <w:tc>
          <w:tcPr>
            <w:tcW w:w="80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405" w:right="0"/>
              <w:jc w:val="left"/>
              <w:rPr>
                <w:rFonts w:ascii="Calibri" w:hAnsi="Calibri" w:cs="Calibri" w:eastAsia="Calibri" w:hint="default"/>
                <w:sz w:val="15"/>
                <w:szCs w:val="15"/>
              </w:rPr>
            </w:pPr>
            <w:r>
              <w:rPr>
                <w:rFonts w:ascii="Calibri"/>
                <w:sz w:val="15"/>
              </w:rPr>
              <w:t>61.21</w:t>
            </w:r>
          </w:p>
        </w:tc>
        <w:tc>
          <w:tcPr>
            <w:tcW w:w="53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80" w:right="0"/>
              <w:jc w:val="left"/>
              <w:rPr>
                <w:rFonts w:ascii="宋体" w:hAnsi="宋体" w:cs="宋体" w:eastAsia="宋体" w:hint="default"/>
                <w:sz w:val="15"/>
                <w:szCs w:val="15"/>
              </w:rPr>
            </w:pPr>
            <w:r>
              <w:rPr>
                <w:rFonts w:ascii="宋体" w:hAnsi="宋体" w:cs="宋体" w:eastAsia="宋体" w:hint="default"/>
                <w:sz w:val="15"/>
                <w:szCs w:val="15"/>
              </w:rPr>
              <w:t>联营</w:t>
            </w:r>
          </w:p>
        </w:tc>
        <w:tc>
          <w:tcPr>
            <w:tcW w:w="119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400" w:right="0"/>
              <w:jc w:val="left"/>
              <w:rPr>
                <w:rFonts w:ascii="Calibri" w:hAnsi="Calibri" w:cs="Calibri" w:eastAsia="Calibri" w:hint="default"/>
                <w:sz w:val="15"/>
                <w:szCs w:val="15"/>
              </w:rPr>
            </w:pPr>
            <w:r>
              <w:rPr>
                <w:rFonts w:ascii="Calibri"/>
                <w:sz w:val="15"/>
              </w:rPr>
              <w:t>72942866-9</w:t>
            </w:r>
          </w:p>
        </w:tc>
        <w:tc>
          <w:tcPr>
            <w:tcW w:w="145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945" w:right="0"/>
              <w:jc w:val="left"/>
              <w:rPr>
                <w:rFonts w:ascii="Calibri" w:hAnsi="Calibri" w:cs="Calibri" w:eastAsia="Calibri" w:hint="default"/>
                <w:sz w:val="15"/>
                <w:szCs w:val="15"/>
              </w:rPr>
            </w:pPr>
            <w:r>
              <w:rPr>
                <w:rFonts w:ascii="Calibri"/>
                <w:sz w:val="15"/>
              </w:rPr>
              <w:t>25.93%</w:t>
            </w:r>
          </w:p>
        </w:tc>
      </w:tr>
    </w:tbl>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12"/>
          <w:szCs w:val="12"/>
        </w:rPr>
      </w:pPr>
    </w:p>
    <w:p>
      <w:pPr>
        <w:spacing w:before="0"/>
        <w:ind w:left="5096" w:right="6393" w:firstLine="0"/>
        <w:jc w:val="center"/>
        <w:rPr>
          <w:rFonts w:ascii="Calibri" w:hAnsi="Calibri" w:cs="Calibri" w:eastAsia="Calibri" w:hint="default"/>
          <w:sz w:val="18"/>
          <w:szCs w:val="18"/>
        </w:rPr>
      </w:pPr>
      <w:r>
        <w:rPr/>
        <w:pict>
          <v:group style="position:absolute;margin-left:144.300003pt;margin-top:14.733195pt;width:697.6pt;height:45.8pt;mso-position-horizontal-relative:page;mso-position-vertical-relative:paragraph;z-index:22072" coordorigin="2886,295" coordsize="13952,916">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v:shape style="position:absolute;left:2886;top:295;width:13952;height:916" type="#_x0000_t75" stroked="false">
              <v:imagedata r:id="rId142" o:title=""/>
            </v:shape>
            <v:shape style="position:absolute;left:8544;top:667;width:8294;height:544" type="#_x0000_t75" stroked="false">
              <v:imagedata r:id="rId142" o:title=""/>
            </v:shape>
            <w10:wrap type="none"/>
          </v:group>
        </w:pict>
      </w:r>
      <w:r>
        <w:rPr>
          <w:rFonts w:ascii="Calibri"/>
          <w:sz w:val="18"/>
        </w:rPr>
        <w:t>136</w:t>
      </w:r>
    </w:p>
    <w:p>
      <w:pPr>
        <w:spacing w:after="0"/>
        <w:jc w:val="center"/>
        <w:rPr>
          <w:rFonts w:ascii="Calibri" w:hAnsi="Calibri" w:cs="Calibri" w:eastAsia="Calibri" w:hint="default"/>
          <w:sz w:val="18"/>
          <w:szCs w:val="18"/>
        </w:rPr>
        <w:sectPr>
          <w:headerReference w:type="default" r:id="rId831"/>
          <w:footerReference w:type="default" r:id="rId832"/>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r>
        <w:rPr/>
        <w:pict>
          <v:group style="position:absolute;margin-left:147.619995pt;margin-top:693.819946pt;width:360.7pt;height:5.55pt;mso-position-horizontal-relative:page;mso-position-vertical-relative:page;z-index:-1123600" coordorigin="2952,13876" coordsize="7214,111">
            <v:shape style="position:absolute;left:2952;top:13876;width:1390;height:110" type="#_x0000_t75" stroked="false">
              <v:imagedata r:id="rId842" o:title=""/>
            </v:shape>
            <v:shape style="position:absolute;left:4319;top:13972;width:1459;height:14" type="#_x0000_t75" stroked="false">
              <v:imagedata r:id="rId843" o:title=""/>
            </v:shape>
            <v:shape style="position:absolute;left:5763;top:13972;width:1431;height:14" type="#_x0000_t75" stroked="false">
              <v:imagedata r:id="rId844" o:title=""/>
            </v:shape>
            <v:shape style="position:absolute;left:7180;top:13977;width:1421;height:10" type="#_x0000_t75" stroked="false">
              <v:imagedata r:id="rId845" o:title=""/>
            </v:shape>
            <v:shape style="position:absolute;left:8596;top:13977;width:1570;height:10" type="#_x0000_t75" stroked="false">
              <v:imagedata r:id="rId345" o:title=""/>
            </v:shape>
            <w10:wrap type="none"/>
          </v:group>
        </w:pict>
      </w:r>
      <w:r>
        <w:rPr/>
        <w:pict>
          <v:group style="position:absolute;margin-left:147.619995pt;margin-top:722.619995pt;width:360.7pt;height:.5pt;mso-position-horizontal-relative:page;mso-position-vertical-relative:page;z-index:-1123576" coordorigin="2952,14452" coordsize="7214,10">
            <v:shape style="position:absolute;left:2952;top:14452;width:1371;height:10" type="#_x0000_t75" stroked="false">
              <v:imagedata r:id="rId846" o:title=""/>
            </v:shape>
            <v:shape style="position:absolute;left:4319;top:14452;width:1450;height:10" type="#_x0000_t75" stroked="false">
              <v:imagedata r:id="rId504" o:title=""/>
            </v:shape>
            <v:shape style="position:absolute;left:5763;top:14452;width:2837;height:10" type="#_x0000_t75" stroked="false">
              <v:imagedata r:id="rId847" o:title=""/>
            </v:shape>
            <v:shape style="position:absolute;left:8596;top:14452;width:1570;height:10" type="#_x0000_t75" stroked="false">
              <v:imagedata r:id="rId345" o:title=""/>
            </v:shape>
            <w10:wrap type="none"/>
          </v:group>
        </w:pict>
      </w:r>
    </w:p>
    <w:p>
      <w:pPr>
        <w:spacing w:line="240" w:lineRule="auto" w:before="4"/>
        <w:rPr>
          <w:rFonts w:ascii="Calibri" w:hAnsi="Calibri" w:cs="Calibri" w:eastAsia="Calibri" w:hint="default"/>
          <w:sz w:val="29"/>
          <w:szCs w:val="29"/>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216.289993pt;margin-top:39.503696pt;width:.48001pt;height:.12pt;mso-position-horizontal-relative:page;mso-position-vertical-relative:paragraph;z-index:-1124128" type="#_x0000_t75" stroked="false">
            <v:imagedata r:id="rId833" o:title=""/>
          </v:shape>
        </w:pict>
      </w:r>
      <w:r>
        <w:rPr/>
        <w:pict>
          <v:shape style="position:absolute;margin-left:274.970001pt;margin-top:39.503696pt;width:.48001pt;height:.12pt;mso-position-horizontal-relative:page;mso-position-vertical-relative:paragraph;z-index:-1124104" type="#_x0000_t75" stroked="false">
            <v:imagedata r:id="rId833" o:title=""/>
          </v:shape>
        </w:pict>
      </w:r>
      <w:r>
        <w:rPr/>
        <w:pict>
          <v:shape style="position:absolute;margin-left:333.670013pt;margin-top:39.503696pt;width:.48001pt;height:.12pt;mso-position-horizontal-relative:page;mso-position-vertical-relative:paragraph;z-index:-1124080" type="#_x0000_t75" stroked="false">
            <v:imagedata r:id="rId833" o:title=""/>
          </v:shape>
        </w:pict>
      </w:r>
      <w:r>
        <w:rPr/>
        <w:pict>
          <v:shape style="position:absolute;margin-left:450.339996pt;margin-top:39.503696pt;width:.48001pt;height:.12pt;mso-position-horizontal-relative:page;mso-position-vertical-relative:paragraph;z-index:-1124056" type="#_x0000_t75" stroked="false">
            <v:imagedata r:id="rId833" o:title=""/>
          </v:shape>
        </w:pict>
      </w:r>
      <w:r>
        <w:rPr/>
        <w:pict>
          <v:shape style="position:absolute;margin-left:333.429993pt;margin-top:54.983738pt;width:118.572588pt;height:5.07pt;mso-position-horizontal-relative:page;mso-position-vertical-relative:paragraph;z-index:-1124032" type="#_x0000_t75" stroked="false">
            <v:imagedata r:id="rId848" o:title=""/>
          </v:shape>
        </w:pict>
      </w:r>
      <w:r>
        <w:rPr/>
        <w:pict>
          <v:group style="position:absolute;margin-left:147.619995pt;margin-top:95.543678pt;width:361.65pt;height:5.05pt;mso-position-horizontal-relative:page;mso-position-vertical-relative:paragraph;z-index:-1124008" coordorigin="2952,1911" coordsize="7233,101">
            <v:shape style="position:absolute;left:2952;top:1911;width:1393;height:101" type="#_x0000_t75" stroked="false">
              <v:imagedata r:id="rId849" o:title=""/>
            </v:shape>
            <v:shape style="position:absolute;left:4321;top:2002;width:2352;height:10" type="#_x0000_t75" stroked="false">
              <v:imagedata r:id="rId850" o:title=""/>
            </v:shape>
            <v:shape style="position:absolute;left:6669;top:2002;width:3517;height:10" type="#_x0000_t75" stroked="false">
              <v:imagedata r:id="rId851"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按权益法核算的长期股权投资</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937" w:type="dxa"/>
        <w:tblLayout w:type="fixed"/>
        <w:tblCellMar>
          <w:top w:w="0" w:type="dxa"/>
          <w:left w:w="0" w:type="dxa"/>
          <w:bottom w:w="0" w:type="dxa"/>
          <w:right w:w="0" w:type="dxa"/>
        </w:tblCellMar>
        <w:tblLook w:val="01E0"/>
      </w:tblPr>
      <w:tblGrid>
        <w:gridCol w:w="1393"/>
        <w:gridCol w:w="1174"/>
        <w:gridCol w:w="1174"/>
        <w:gridCol w:w="1037"/>
        <w:gridCol w:w="1297"/>
        <w:gridCol w:w="1174"/>
      </w:tblGrid>
      <w:tr>
        <w:trPr>
          <w:trHeight w:val="373" w:hRule="exact"/>
        </w:trPr>
        <w:tc>
          <w:tcPr>
            <w:tcW w:w="1393"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7"/>
                <w:szCs w:val="27"/>
              </w:rPr>
            </w:pPr>
          </w:p>
        </w:tc>
        <w:tc>
          <w:tcPr>
            <w:tcW w:w="2333"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11"/>
              <w:ind w:left="530" w:right="0"/>
              <w:jc w:val="left"/>
              <w:rPr>
                <w:rFonts w:ascii="宋体" w:hAnsi="宋体" w:cs="宋体" w:eastAsia="宋体" w:hint="default"/>
                <w:sz w:val="18"/>
                <w:szCs w:val="18"/>
              </w:rPr>
            </w:pPr>
            <w:r>
              <w:rPr>
                <w:rFonts w:ascii="宋体" w:hAnsi="宋体" w:cs="宋体" w:eastAsia="宋体" w:hint="default"/>
                <w:sz w:val="18"/>
                <w:szCs w:val="18"/>
              </w:rPr>
              <w:t>本期权益增减额</w:t>
            </w:r>
          </w:p>
        </w:tc>
        <w:tc>
          <w:tcPr>
            <w:tcW w:w="1174" w:type="dxa"/>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7"/>
                <w:szCs w:val="27"/>
              </w:rPr>
            </w:pPr>
          </w:p>
        </w:tc>
      </w:tr>
      <w:tr>
        <w:trPr>
          <w:trHeight w:val="404" w:hRule="exact"/>
        </w:trPr>
        <w:tc>
          <w:tcPr>
            <w:tcW w:w="1393"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251"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174" w:type="dxa"/>
            <w:vMerge w:val="restart"/>
            <w:tcBorders>
              <w:top w:val="nil" w:sz="6" w:space="0" w:color="auto"/>
              <w:left w:val="single" w:sz="4" w:space="0" w:color="000000"/>
              <w:right w:val="single" w:sz="4" w:space="0" w:color="000000"/>
            </w:tcBorders>
          </w:tcPr>
          <w:p>
            <w:pPr>
              <w:pStyle w:val="TableParagraph"/>
              <w:spacing w:line="192" w:lineRule="exact"/>
              <w:ind w:left="311" w:right="0"/>
              <w:jc w:val="left"/>
              <w:rPr>
                <w:rFonts w:ascii="宋体" w:hAnsi="宋体" w:cs="宋体" w:eastAsia="宋体" w:hint="default"/>
                <w:sz w:val="18"/>
                <w:szCs w:val="18"/>
              </w:rPr>
            </w:pPr>
            <w:r>
              <w:rPr>
                <w:rFonts w:ascii="宋体" w:hAnsi="宋体" w:cs="宋体" w:eastAsia="宋体" w:hint="default"/>
                <w:sz w:val="18"/>
                <w:szCs w:val="18"/>
              </w:rPr>
              <w:t>初始投</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资成本</w:t>
            </w:r>
          </w:p>
        </w:tc>
        <w:tc>
          <w:tcPr>
            <w:tcW w:w="1174" w:type="dxa"/>
            <w:vMerge w:val="restart"/>
            <w:tcBorders>
              <w:top w:val="nil" w:sz="6" w:space="0" w:color="auto"/>
              <w:left w:val="single" w:sz="4" w:space="0" w:color="000000"/>
              <w:right w:val="single" w:sz="4" w:space="0" w:color="000000"/>
            </w:tcBorders>
          </w:tcPr>
          <w:p>
            <w:pPr>
              <w:pStyle w:val="TableParagraph"/>
              <w:spacing w:line="215" w:lineRule="exact"/>
              <w:ind w:left="1" w:right="0"/>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42"/>
              <w:ind w:right="0"/>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4"/>
                <w:sz w:val="18"/>
                <w:szCs w:val="18"/>
              </w:rPr>
              <w:t> </w:t>
            </w:r>
            <w:r>
              <w:rPr>
                <w:rFonts w:ascii="宋体" w:hAnsi="宋体" w:cs="宋体" w:eastAsia="宋体" w:hint="default"/>
                <w:sz w:val="18"/>
                <w:szCs w:val="18"/>
              </w:rPr>
              <w:t>日</w:t>
            </w:r>
          </w:p>
        </w:tc>
        <w:tc>
          <w:tcPr>
            <w:tcW w:w="1037" w:type="dxa"/>
            <w:tcBorders>
              <w:top w:val="nil" w:sz="6" w:space="0" w:color="auto"/>
              <w:left w:val="single" w:sz="4" w:space="0" w:color="000000"/>
              <w:bottom w:val="nil" w:sz="6" w:space="0" w:color="auto"/>
              <w:right w:val="single" w:sz="4" w:space="0" w:color="000000"/>
            </w:tcBorders>
          </w:tcPr>
          <w:p>
            <w:pPr/>
          </w:p>
        </w:tc>
        <w:tc>
          <w:tcPr>
            <w:tcW w:w="1297" w:type="dxa"/>
            <w:vMerge w:val="restart"/>
            <w:tcBorders>
              <w:top w:val="nil" w:sz="6" w:space="0" w:color="auto"/>
              <w:left w:val="single" w:sz="4" w:space="0" w:color="000000"/>
              <w:right w:val="single" w:sz="4" w:space="0" w:color="000000"/>
            </w:tcBorders>
          </w:tcPr>
          <w:p>
            <w:pPr>
              <w:pStyle w:val="TableParagraph"/>
              <w:spacing w:line="400" w:lineRule="exact" w:before="50"/>
              <w:ind w:left="103" w:right="101" w:firstLine="268"/>
              <w:jc w:val="left"/>
              <w:rPr>
                <w:rFonts w:ascii="宋体" w:hAnsi="宋体" w:cs="宋体" w:eastAsia="宋体" w:hint="default"/>
                <w:sz w:val="18"/>
                <w:szCs w:val="18"/>
              </w:rPr>
            </w:pPr>
            <w:r>
              <w:rPr>
                <w:rFonts w:ascii="宋体" w:hAnsi="宋体" w:cs="宋体" w:eastAsia="宋体" w:hint="default"/>
                <w:sz w:val="18"/>
                <w:szCs w:val="18"/>
              </w:rPr>
              <w:t>其中： 分回现金红利</w:t>
            </w:r>
          </w:p>
        </w:tc>
        <w:tc>
          <w:tcPr>
            <w:tcW w:w="1174" w:type="dxa"/>
            <w:vMerge w:val="restart"/>
            <w:tcBorders>
              <w:top w:val="nil" w:sz="6" w:space="0" w:color="auto"/>
              <w:left w:val="single" w:sz="4" w:space="0" w:color="000000"/>
              <w:right w:val="nil" w:sz="6" w:space="0" w:color="auto"/>
            </w:tcBorders>
          </w:tcPr>
          <w:p>
            <w:pPr>
              <w:pStyle w:val="TableParagraph"/>
              <w:spacing w:line="215" w:lineRule="exact"/>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42"/>
              <w:ind w:right="2"/>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57" w:hRule="exact"/>
        </w:trPr>
        <w:tc>
          <w:tcPr>
            <w:tcW w:w="1393" w:type="dxa"/>
            <w:tcBorders>
              <w:top w:val="nil" w:sz="6" w:space="0" w:color="auto"/>
              <w:left w:val="nil" w:sz="6" w:space="0" w:color="auto"/>
              <w:bottom w:val="nil" w:sz="6" w:space="0" w:color="auto"/>
              <w:right w:val="single" w:sz="4" w:space="0" w:color="000000"/>
            </w:tcBorders>
          </w:tcPr>
          <w:p>
            <w:pPr/>
          </w:p>
        </w:tc>
        <w:tc>
          <w:tcPr>
            <w:tcW w:w="1174" w:type="dxa"/>
            <w:vMerge/>
            <w:tcBorders>
              <w:left w:val="single" w:sz="4" w:space="0" w:color="000000"/>
              <w:bottom w:val="nil" w:sz="6" w:space="0" w:color="auto"/>
              <w:right w:val="single" w:sz="4" w:space="0" w:color="000000"/>
            </w:tcBorders>
          </w:tcPr>
          <w:p>
            <w:pPr/>
          </w:p>
        </w:tc>
        <w:tc>
          <w:tcPr>
            <w:tcW w:w="1174" w:type="dxa"/>
            <w:vMerge/>
            <w:tcBorders>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97" w:type="dxa"/>
            <w:vMerge/>
            <w:tcBorders>
              <w:left w:val="single" w:sz="4" w:space="0" w:color="000000"/>
              <w:bottom w:val="nil" w:sz="6" w:space="0" w:color="auto"/>
              <w:right w:val="single" w:sz="4" w:space="0" w:color="000000"/>
            </w:tcBorders>
          </w:tcPr>
          <w:p>
            <w:pPr/>
          </w:p>
        </w:tc>
        <w:tc>
          <w:tcPr>
            <w:tcW w:w="1174" w:type="dxa"/>
            <w:vMerge/>
            <w:tcBorders>
              <w:left w:val="single" w:sz="4" w:space="0" w:color="000000"/>
              <w:bottom w:val="nil" w:sz="6" w:space="0" w:color="auto"/>
              <w:right w:val="nil" w:sz="6" w:space="0" w:color="auto"/>
            </w:tcBorders>
          </w:tcPr>
          <w:p>
            <w:pPr/>
          </w:p>
        </w:tc>
      </w:tr>
      <w:tr>
        <w:trPr>
          <w:trHeight w:val="101" w:hRule="exact"/>
        </w:trPr>
        <w:tc>
          <w:tcPr>
            <w:tcW w:w="139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297"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393"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174"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297"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nil" w:sz="6" w:space="0" w:color="auto"/>
            </w:tcBorders>
          </w:tcPr>
          <w:p>
            <w:pPr/>
          </w:p>
        </w:tc>
      </w:tr>
      <w:tr>
        <w:trPr>
          <w:trHeight w:val="66" w:hRule="exact"/>
        </w:trPr>
        <w:tc>
          <w:tcPr>
            <w:tcW w:w="139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297"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nil" w:sz="6" w:space="0" w:color="auto"/>
            </w:tcBorders>
          </w:tcPr>
          <w:p>
            <w:pPr/>
          </w:p>
        </w:tc>
      </w:tr>
      <w:tr>
        <w:trPr>
          <w:trHeight w:val="816" w:hRule="exact"/>
        </w:trPr>
        <w:tc>
          <w:tcPr>
            <w:tcW w:w="1393" w:type="dxa"/>
            <w:tcBorders>
              <w:top w:val="nil" w:sz="6" w:space="0" w:color="auto"/>
              <w:left w:val="nil" w:sz="6" w:space="0" w:color="auto"/>
              <w:bottom w:val="single" w:sz="12" w:space="0" w:color="000000"/>
              <w:right w:val="single" w:sz="4" w:space="0" w:color="000000"/>
            </w:tcBorders>
          </w:tcPr>
          <w:p>
            <w:pPr>
              <w:pStyle w:val="TableParagraph"/>
              <w:spacing w:line="398" w:lineRule="exact"/>
              <w:ind w:left="122" w:right="82"/>
              <w:jc w:val="left"/>
              <w:rPr>
                <w:rFonts w:ascii="宋体" w:hAnsi="宋体" w:cs="宋体" w:eastAsia="宋体" w:hint="default"/>
                <w:sz w:val="18"/>
                <w:szCs w:val="18"/>
              </w:rPr>
            </w:pPr>
            <w:r>
              <w:rPr>
                <w:rFonts w:ascii="宋体" w:hAnsi="宋体" w:cs="宋体" w:eastAsia="宋体" w:hint="default"/>
                <w:spacing w:val="13"/>
                <w:sz w:val="18"/>
                <w:szCs w:val="18"/>
              </w:rPr>
              <w:t>上海浦江科技</w:t>
            </w:r>
            <w:r>
              <w:rPr>
                <w:rFonts w:ascii="宋体" w:hAnsi="宋体" w:cs="宋体" w:eastAsia="宋体" w:hint="default"/>
                <w:spacing w:val="-74"/>
                <w:sz w:val="18"/>
                <w:szCs w:val="18"/>
              </w:rPr>
              <w:t> </w:t>
            </w:r>
            <w:r>
              <w:rPr>
                <w:rFonts w:ascii="宋体" w:hAnsi="宋体" w:cs="宋体" w:eastAsia="宋体" w:hint="default"/>
                <w:sz w:val="18"/>
                <w:szCs w:val="18"/>
              </w:rPr>
              <w:t>投资有限公司</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8"/>
              <w:ind w:left="103" w:right="0"/>
              <w:jc w:val="left"/>
              <w:rPr>
                <w:rFonts w:ascii="Calibri" w:hAnsi="Calibri" w:cs="Calibri" w:eastAsia="Calibri" w:hint="default"/>
                <w:sz w:val="18"/>
                <w:szCs w:val="18"/>
              </w:rPr>
            </w:pPr>
            <w:r>
              <w:rPr>
                <w:rFonts w:ascii="Calibri"/>
                <w:sz w:val="18"/>
              </w:rPr>
              <w:t>7,000,000.00</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8"/>
              <w:ind w:left="103" w:right="0"/>
              <w:jc w:val="left"/>
              <w:rPr>
                <w:rFonts w:ascii="Calibri" w:hAnsi="Calibri" w:cs="Calibri" w:eastAsia="Calibri" w:hint="default"/>
                <w:sz w:val="18"/>
                <w:szCs w:val="18"/>
              </w:rPr>
            </w:pPr>
            <w:r>
              <w:rPr>
                <w:rFonts w:ascii="Calibri"/>
                <w:sz w:val="18"/>
              </w:rPr>
              <w:t>7,186,083.42</w:t>
            </w:r>
          </w:p>
        </w:tc>
        <w:tc>
          <w:tcPr>
            <w:tcW w:w="103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8"/>
              <w:ind w:right="0"/>
              <w:jc w:val="center"/>
              <w:rPr>
                <w:rFonts w:ascii="Calibri" w:hAnsi="Calibri" w:cs="Calibri" w:eastAsia="Calibri" w:hint="default"/>
                <w:sz w:val="18"/>
                <w:szCs w:val="18"/>
              </w:rPr>
            </w:pPr>
            <w:r>
              <w:rPr>
                <w:rFonts w:ascii="Calibri"/>
                <w:sz w:val="18"/>
              </w:rPr>
              <w:t>999,033.22</w:t>
            </w:r>
          </w:p>
        </w:tc>
        <w:tc>
          <w:tcPr>
            <w:tcW w:w="1297" w:type="dxa"/>
            <w:tcBorders>
              <w:top w:val="nil" w:sz="6" w:space="0" w:color="auto"/>
              <w:left w:val="single" w:sz="4" w:space="0" w:color="000000"/>
              <w:bottom w:val="single" w:sz="12" w:space="0" w:color="000000"/>
              <w:right w:val="single" w:sz="4" w:space="0" w:color="000000"/>
            </w:tcBorders>
          </w:tcPr>
          <w:p>
            <w:pPr/>
          </w:p>
        </w:tc>
        <w:tc>
          <w:tcPr>
            <w:tcW w:w="117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8"/>
              <w:ind w:left="103" w:right="0"/>
              <w:jc w:val="left"/>
              <w:rPr>
                <w:rFonts w:ascii="Calibri" w:hAnsi="Calibri" w:cs="Calibri" w:eastAsia="Calibri" w:hint="default"/>
                <w:sz w:val="18"/>
                <w:szCs w:val="18"/>
              </w:rPr>
            </w:pPr>
            <w:r>
              <w:rPr>
                <w:rFonts w:ascii="Calibri"/>
                <w:sz w:val="18"/>
              </w:rPr>
              <w:t>8,185,116.64</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tabs>
          <w:tab w:pos="3055" w:val="left" w:leader="none"/>
        </w:tabs>
        <w:spacing w:before="0"/>
        <w:ind w:left="2518" w:right="1679" w:firstLine="0"/>
        <w:jc w:val="left"/>
        <w:rPr>
          <w:rFonts w:ascii="宋体" w:hAnsi="宋体" w:cs="宋体" w:eastAsia="宋体" w:hint="default"/>
          <w:sz w:val="21"/>
          <w:szCs w:val="21"/>
        </w:rPr>
      </w:pPr>
      <w:r>
        <w:rPr/>
        <w:pict>
          <v:group style="position:absolute;margin-left:147.619995pt;margin-top:-70.326355pt;width:361.65pt;height:5.2pt;mso-position-horizontal-relative:page;mso-position-vertical-relative:paragraph;z-index:-1123984" coordorigin="2952,-1407" coordsize="7233,104">
            <v:shape style="position:absolute;left:2952;top:-1407;width:1393;height:103" type="#_x0000_t75" stroked="false">
              <v:imagedata r:id="rId852" o:title=""/>
            </v:shape>
            <v:shape style="position:absolute;left:4321;top:-1313;width:2352;height:10" type="#_x0000_t75" stroked="false">
              <v:imagedata r:id="rId853" o:title=""/>
            </v:shape>
            <v:shape style="position:absolute;left:6669;top:-1313;width:3517;height:10" type="#_x0000_t75" stroked="false">
              <v:imagedata r:id="rId854" o:title=""/>
            </v:shape>
            <w10:wrap type="none"/>
          </v:group>
        </w:pict>
      </w:r>
      <w:r>
        <w:rPr/>
        <w:pict>
          <v:shape style="position:absolute;margin-left:203.089996pt;margin-top:37.823666pt;width:.48pt;height:.12pt;mso-position-horizontal-relative:page;mso-position-vertical-relative:paragraph;z-index:-1123960" type="#_x0000_t75" stroked="false">
            <v:imagedata r:id="rId833" o:title=""/>
          </v:shape>
        </w:pict>
      </w:r>
      <w:r>
        <w:rPr/>
        <w:pict>
          <v:shape style="position:absolute;margin-left:261.769989pt;margin-top:37.823666pt;width:.47998pt;height:.12pt;mso-position-horizontal-relative:page;mso-position-vertical-relative:paragraph;z-index:-1123936" type="#_x0000_t75" stroked="false">
            <v:imagedata r:id="rId833" o:title=""/>
          </v:shape>
        </w:pict>
      </w:r>
      <w:r>
        <w:rPr/>
        <w:pict>
          <v:shape style="position:absolute;margin-left:325.75pt;margin-top:37.823666pt;width:.47998pt;height:.12pt;mso-position-horizontal-relative:page;mso-position-vertical-relative:paragraph;z-index:-1123912" type="#_x0000_t75" stroked="false">
            <v:imagedata r:id="rId833" o:title=""/>
          </v:shape>
        </w:pict>
      </w:r>
      <w:r>
        <w:rPr/>
        <w:pict>
          <v:shape style="position:absolute;margin-left:382.390015pt;margin-top:37.823666pt;width:.48001pt;height:.12pt;mso-position-horizontal-relative:page;mso-position-vertical-relative:paragraph;z-index:-1123888" type="#_x0000_t75" stroked="false">
            <v:imagedata r:id="rId833" o:title=""/>
          </v:shape>
        </w:pict>
      </w:r>
      <w:r>
        <w:rPr/>
        <w:pict>
          <v:shape style="position:absolute;margin-left:445.059998pt;margin-top:37.823666pt;width:.48001pt;height:.12pt;mso-position-horizontal-relative:page;mso-position-vertical-relative:paragraph;z-index:-1123864" type="#_x0000_t75" stroked="false">
            <v:imagedata r:id="rId833" o:title=""/>
          </v:shape>
        </w:pict>
      </w:r>
      <w:r>
        <w:rPr/>
        <w:pict>
          <v:group style="position:absolute;margin-left:147.619995pt;margin-top:77.783653pt;width:356.4pt;height:.5pt;mso-position-horizontal-relative:page;mso-position-vertical-relative:paragraph;z-index:-1123840" coordorigin="2952,1556" coordsize="7128,10">
            <v:shape style="position:absolute;left:2952;top:1556;width:1109;height:10" type="#_x0000_t75" stroked="false">
              <v:imagedata r:id="rId855" o:title=""/>
            </v:shape>
            <v:shape style="position:absolute;left:4057;top:1556;width:1178;height:10" type="#_x0000_t75" stroked="false">
              <v:imagedata r:id="rId470" o:title=""/>
            </v:shape>
            <v:shape style="position:absolute;left:5231;top:1556;width:1284;height:10" type="#_x0000_t75" stroked="false">
              <v:imagedata r:id="rId856" o:title=""/>
            </v:shape>
            <v:shape style="position:absolute;left:6510;top:1556;width:1138;height:10" type="#_x0000_t75" stroked="false">
              <v:imagedata r:id="rId857" o:title=""/>
            </v:shape>
            <v:shape style="position:absolute;left:7643;top:1556;width:1258;height:10" type="#_x0000_t75" stroked="false">
              <v:imagedata r:id="rId644" o:title=""/>
            </v:shape>
            <v:shape style="position:absolute;left:8896;top:1556;width:1183;height:10" type="#_x0000_t75" stroked="false">
              <v:imagedata r:id="rId858"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按成本法核算的其他长期股权投资</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3"/>
          <w:szCs w:val="13"/>
        </w:rPr>
      </w:pPr>
    </w:p>
    <w:tbl>
      <w:tblPr>
        <w:tblW w:w="0" w:type="auto"/>
        <w:jc w:val="left"/>
        <w:tblInd w:w="2937" w:type="dxa"/>
        <w:tblLayout w:type="fixed"/>
        <w:tblCellMar>
          <w:top w:w="0" w:type="dxa"/>
          <w:left w:w="0" w:type="dxa"/>
          <w:bottom w:w="0" w:type="dxa"/>
          <w:right w:w="0" w:type="dxa"/>
        </w:tblCellMar>
        <w:tblLook w:val="01E0"/>
      </w:tblPr>
      <w:tblGrid>
        <w:gridCol w:w="1129"/>
        <w:gridCol w:w="1174"/>
        <w:gridCol w:w="1280"/>
        <w:gridCol w:w="1133"/>
        <w:gridCol w:w="1253"/>
        <w:gridCol w:w="1174"/>
      </w:tblGrid>
      <w:tr>
        <w:trPr>
          <w:trHeight w:val="885" w:hRule="exact"/>
        </w:trPr>
        <w:tc>
          <w:tcPr>
            <w:tcW w:w="1129" w:type="dxa"/>
            <w:tcBorders>
              <w:top w:val="single" w:sz="12" w:space="0" w:color="000000"/>
              <w:left w:val="nil" w:sz="6" w:space="0" w:color="auto"/>
              <w:bottom w:val="nil" w:sz="6" w:space="0" w:color="auto"/>
              <w:right w:val="single" w:sz="4" w:space="0" w:color="000000"/>
            </w:tcBorders>
          </w:tcPr>
          <w:p>
            <w:pPr>
              <w:pStyle w:val="TableParagraph"/>
              <w:spacing w:line="408" w:lineRule="auto" w:before="109"/>
              <w:ind w:left="480" w:right="190" w:hanging="269"/>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408" w:lineRule="auto" w:before="109"/>
              <w:ind w:left="311" w:right="311"/>
              <w:jc w:val="left"/>
              <w:rPr>
                <w:rFonts w:ascii="宋体" w:hAnsi="宋体" w:cs="宋体" w:eastAsia="宋体" w:hint="default"/>
                <w:sz w:val="18"/>
                <w:szCs w:val="18"/>
              </w:rPr>
            </w:pPr>
            <w:r>
              <w:rPr>
                <w:rFonts w:ascii="宋体" w:hAnsi="宋体" w:cs="宋体" w:eastAsia="宋体" w:hint="default"/>
                <w:sz w:val="18"/>
                <w:szCs w:val="18"/>
              </w:rPr>
              <w:t>初始投 资成本</w:t>
            </w:r>
          </w:p>
        </w:tc>
        <w:tc>
          <w:tcPr>
            <w:tcW w:w="12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42"/>
              <w:ind w:right="0"/>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33" w:type="dxa"/>
            <w:vMerge w:val="restart"/>
            <w:tcBorders>
              <w:top w:val="single" w:sz="12" w:space="0" w:color="000000"/>
              <w:left w:val="single" w:sz="4" w:space="0" w:color="000000"/>
              <w:right w:val="single" w:sz="4" w:space="0" w:color="000000"/>
            </w:tcBorders>
          </w:tcPr>
          <w:p>
            <w:pPr>
              <w:pStyle w:val="TableParagraph"/>
              <w:spacing w:line="408" w:lineRule="auto" w:before="109"/>
              <w:ind w:left="290" w:right="290"/>
              <w:jc w:val="left"/>
              <w:rPr>
                <w:rFonts w:ascii="宋体" w:hAnsi="宋体" w:cs="宋体" w:eastAsia="宋体" w:hint="default"/>
                <w:sz w:val="18"/>
                <w:szCs w:val="18"/>
              </w:rPr>
            </w:pPr>
            <w:r>
              <w:rPr>
                <w:rFonts w:ascii="宋体" w:hAnsi="宋体" w:cs="宋体" w:eastAsia="宋体" w:hint="default"/>
                <w:sz w:val="18"/>
                <w:szCs w:val="18"/>
              </w:rPr>
              <w:t>本期增 减变动</w:t>
            </w:r>
          </w:p>
        </w:tc>
        <w:tc>
          <w:tcPr>
            <w:tcW w:w="12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p>
            <w:pPr>
              <w:pStyle w:val="TableParagraph"/>
              <w:spacing w:line="240" w:lineRule="auto" w:before="142"/>
              <w:ind w:left="1" w:right="0"/>
              <w:jc w:val="center"/>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174" w:type="dxa"/>
            <w:tcBorders>
              <w:top w:val="single" w:sz="12" w:space="0" w:color="000000"/>
              <w:left w:val="single" w:sz="4" w:space="0" w:color="000000"/>
              <w:bottom w:val="nil" w:sz="6" w:space="0" w:color="auto"/>
              <w:right w:val="nil" w:sz="6" w:space="0" w:color="auto"/>
            </w:tcBorders>
          </w:tcPr>
          <w:p>
            <w:pPr>
              <w:pStyle w:val="TableParagraph"/>
              <w:spacing w:line="408" w:lineRule="auto" w:before="109"/>
              <w:ind w:left="131" w:right="134" w:firstLine="91"/>
              <w:jc w:val="left"/>
              <w:rPr>
                <w:rFonts w:ascii="宋体" w:hAnsi="宋体" w:cs="宋体" w:eastAsia="宋体" w:hint="default"/>
                <w:sz w:val="18"/>
                <w:szCs w:val="18"/>
              </w:rPr>
            </w:pPr>
            <w:r>
              <w:rPr>
                <w:rFonts w:ascii="宋体" w:hAnsi="宋体" w:cs="宋体" w:eastAsia="宋体" w:hint="default"/>
                <w:sz w:val="18"/>
                <w:szCs w:val="18"/>
              </w:rPr>
              <w:t>本期分回 的现金红利</w:t>
            </w:r>
          </w:p>
        </w:tc>
      </w:tr>
      <w:tr>
        <w:trPr>
          <w:trHeight w:val="1155" w:hRule="exact"/>
        </w:trPr>
        <w:tc>
          <w:tcPr>
            <w:tcW w:w="1129" w:type="dxa"/>
            <w:tcBorders>
              <w:top w:val="nil" w:sz="6" w:space="0" w:color="auto"/>
              <w:left w:val="nil" w:sz="6" w:space="0" w:color="auto"/>
              <w:bottom w:val="single" w:sz="12" w:space="0" w:color="000000"/>
              <w:right w:val="single" w:sz="4" w:space="0" w:color="000000"/>
            </w:tcBorders>
          </w:tcPr>
          <w:p>
            <w:pPr>
              <w:pStyle w:val="TableParagraph"/>
              <w:spacing w:line="405" w:lineRule="auto" w:before="50"/>
              <w:ind w:left="172" w:right="50"/>
              <w:jc w:val="left"/>
              <w:rPr>
                <w:rFonts w:ascii="宋体" w:hAnsi="宋体" w:cs="宋体" w:eastAsia="宋体" w:hint="default"/>
                <w:sz w:val="18"/>
                <w:szCs w:val="18"/>
              </w:rPr>
            </w:pPr>
            <w:r>
              <w:rPr>
                <w:rFonts w:ascii="宋体" w:hAnsi="宋体" w:cs="宋体" w:eastAsia="宋体" w:hint="default"/>
                <w:sz w:val="18"/>
                <w:szCs w:val="18"/>
              </w:rPr>
              <w:t>上海申银万 国证券研究</w:t>
            </w:r>
          </w:p>
          <w:p>
            <w:pPr>
              <w:pStyle w:val="TableParagraph"/>
              <w:spacing w:line="240" w:lineRule="auto" w:before="41"/>
              <w:ind w:left="172" w:right="0"/>
              <w:jc w:val="left"/>
              <w:rPr>
                <w:rFonts w:ascii="宋体" w:hAnsi="宋体" w:cs="宋体" w:eastAsia="宋体" w:hint="default"/>
                <w:sz w:val="18"/>
                <w:szCs w:val="18"/>
              </w:rPr>
            </w:pPr>
            <w:r>
              <w:rPr>
                <w:rFonts w:ascii="宋体" w:hAnsi="宋体" w:cs="宋体" w:eastAsia="宋体" w:hint="default"/>
                <w:sz w:val="18"/>
                <w:szCs w:val="18"/>
              </w:rPr>
              <w:t>所有限公司</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103" w:right="0"/>
              <w:jc w:val="left"/>
              <w:rPr>
                <w:rFonts w:ascii="Calibri" w:hAnsi="Calibri" w:cs="Calibri" w:eastAsia="Calibri" w:hint="default"/>
                <w:sz w:val="18"/>
                <w:szCs w:val="18"/>
              </w:rPr>
            </w:pPr>
            <w:r>
              <w:rPr>
                <w:rFonts w:ascii="Calibri"/>
                <w:sz w:val="18"/>
              </w:rPr>
              <w:t>2,000,000.00</w:t>
            </w:r>
          </w:p>
        </w:tc>
        <w:tc>
          <w:tcPr>
            <w:tcW w:w="128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08" w:right="0"/>
              <w:jc w:val="left"/>
              <w:rPr>
                <w:rFonts w:ascii="Calibri" w:hAnsi="Calibri" w:cs="Calibri" w:eastAsia="Calibri" w:hint="default"/>
                <w:sz w:val="18"/>
                <w:szCs w:val="18"/>
              </w:rPr>
            </w:pPr>
            <w:r>
              <w:rPr>
                <w:rFonts w:ascii="Calibri"/>
                <w:sz w:val="18"/>
              </w:rPr>
              <w:t>2,000,000.00</w:t>
            </w:r>
          </w:p>
        </w:tc>
        <w:tc>
          <w:tcPr>
            <w:tcW w:w="1133" w:type="dxa"/>
            <w:vMerge/>
            <w:tcBorders>
              <w:left w:val="single" w:sz="4" w:space="0" w:color="000000"/>
              <w:bottom w:val="single" w:sz="12" w:space="0" w:color="000000"/>
              <w:right w:val="single" w:sz="4" w:space="0" w:color="000000"/>
            </w:tcBorders>
          </w:tcPr>
          <w:p>
            <w:pPr/>
          </w:p>
        </w:tc>
        <w:tc>
          <w:tcPr>
            <w:tcW w:w="125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182" w:right="0"/>
              <w:jc w:val="left"/>
              <w:rPr>
                <w:rFonts w:ascii="Calibri" w:hAnsi="Calibri" w:cs="Calibri" w:eastAsia="Calibri" w:hint="default"/>
                <w:sz w:val="18"/>
                <w:szCs w:val="18"/>
              </w:rPr>
            </w:pPr>
            <w:r>
              <w:rPr>
                <w:rFonts w:ascii="Calibri"/>
                <w:sz w:val="18"/>
              </w:rPr>
              <w:t>2,000,000.00</w:t>
            </w:r>
          </w:p>
        </w:tc>
        <w:tc>
          <w:tcPr>
            <w:tcW w:w="117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42" w:right="0"/>
              <w:jc w:val="left"/>
              <w:rPr>
                <w:rFonts w:ascii="Calibri" w:hAnsi="Calibri" w:cs="Calibri" w:eastAsia="Calibri" w:hint="default"/>
                <w:sz w:val="18"/>
                <w:szCs w:val="18"/>
              </w:rPr>
            </w:pPr>
            <w:r>
              <w:rPr>
                <w:rFonts w:ascii="Calibri"/>
                <w:sz w:val="18"/>
              </w:rPr>
              <w:t>300,000.00</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2513" w:val="left" w:leader="none"/>
        </w:tabs>
        <w:spacing w:before="0"/>
        <w:ind w:left="1786" w:right="1679" w:firstLine="0"/>
        <w:jc w:val="left"/>
        <w:rPr>
          <w:rFonts w:ascii="宋体" w:hAnsi="宋体" w:cs="宋体" w:eastAsia="宋体" w:hint="default"/>
          <w:sz w:val="21"/>
          <w:szCs w:val="21"/>
        </w:rPr>
      </w:pPr>
      <w:r>
        <w:rPr/>
        <w:pict>
          <v:shape style="position:absolute;margin-left:174.979996pt;margin-top:37.703678pt;width:.48001pt;height:.12pt;mso-position-horizontal-relative:page;mso-position-vertical-relative:paragraph;z-index:-1123816" type="#_x0000_t75" stroked="false">
            <v:imagedata r:id="rId833" o:title=""/>
          </v:shape>
        </w:pict>
      </w:r>
      <w:r>
        <w:rPr/>
        <w:pict>
          <v:shape style="position:absolute;margin-left:343.390015pt;margin-top:37.703678pt;width:.48001pt;height:.12pt;mso-position-horizontal-relative:page;mso-position-vertical-relative:paragraph;z-index:-1123792" type="#_x0000_t75" stroked="false">
            <v:imagedata r:id="rId833" o:title=""/>
          </v:shape>
        </w:pict>
      </w:r>
      <w:r>
        <w:rPr/>
        <w:pict>
          <v:shape style="position:absolute;margin-left:174.73999pt;margin-top:53.183689pt;width:333.560657pt;height:5.04pt;mso-position-horizontal-relative:page;mso-position-vertical-relative:paragraph;z-index:-1123768" type="#_x0000_t75" stroked="false">
            <v:imagedata r:id="rId859"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营业收入及营业成本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395" w:type="dxa"/>
        <w:tblLayout w:type="fixed"/>
        <w:tblCellMar>
          <w:top w:w="0" w:type="dxa"/>
          <w:left w:w="0" w:type="dxa"/>
          <w:bottom w:w="0" w:type="dxa"/>
          <w:right w:w="0" w:type="dxa"/>
        </w:tblCellMar>
        <w:tblLook w:val="01E0"/>
      </w:tblPr>
      <w:tblGrid>
        <w:gridCol w:w="1109"/>
        <w:gridCol w:w="1669"/>
        <w:gridCol w:w="1700"/>
        <w:gridCol w:w="1594"/>
        <w:gridCol w:w="1700"/>
      </w:tblGrid>
      <w:tr>
        <w:trPr>
          <w:trHeight w:val="425" w:hRule="exact"/>
        </w:trPr>
        <w:tc>
          <w:tcPr>
            <w:tcW w:w="1109"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336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11"/>
              <w:ind w:left="4"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3293"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11"/>
              <w:ind w:right="5"/>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410" w:hRule="exact"/>
        </w:trPr>
        <w:tc>
          <w:tcPr>
            <w:tcW w:w="1109" w:type="dxa"/>
            <w:tcBorders>
              <w:top w:val="nil" w:sz="6" w:space="0" w:color="auto"/>
              <w:left w:val="nil" w:sz="6" w:space="0" w:color="auto"/>
              <w:bottom w:val="nil" w:sz="6" w:space="0" w:color="auto"/>
              <w:right w:val="single" w:sz="4" w:space="0" w:color="000000"/>
            </w:tcBorders>
          </w:tcPr>
          <w:p>
            <w:pPr>
              <w:pStyle w:val="TableParagraph"/>
              <w:tabs>
                <w:tab w:pos="453" w:val="left" w:leader="none"/>
              </w:tabs>
              <w:spacing w:line="141" w:lineRule="exact"/>
              <w:ind w:right="223"/>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6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2"/>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15" w:hRule="exact"/>
        </w:trPr>
        <w:tc>
          <w:tcPr>
            <w:tcW w:w="110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right="259"/>
              <w:jc w:val="right"/>
              <w:rPr>
                <w:rFonts w:ascii="宋体" w:hAnsi="宋体" w:cs="宋体" w:eastAsia="宋体" w:hint="default"/>
                <w:sz w:val="18"/>
                <w:szCs w:val="18"/>
              </w:rPr>
            </w:pPr>
            <w:r>
              <w:rPr>
                <w:rFonts w:ascii="宋体" w:hAnsi="宋体" w:cs="宋体" w:eastAsia="宋体" w:hint="default"/>
                <w:sz w:val="18"/>
                <w:szCs w:val="18"/>
              </w:rPr>
              <w:t>主营业务</w:t>
            </w:r>
          </w:p>
        </w:tc>
        <w:tc>
          <w:tcPr>
            <w:tcW w:w="16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422" w:right="0"/>
              <w:jc w:val="left"/>
              <w:rPr>
                <w:rFonts w:ascii="Calibri" w:hAnsi="Calibri" w:cs="Calibri" w:eastAsia="Calibri" w:hint="default"/>
                <w:sz w:val="18"/>
                <w:szCs w:val="18"/>
              </w:rPr>
            </w:pPr>
            <w:r>
              <w:rPr>
                <w:rFonts w:ascii="Calibri"/>
                <w:sz w:val="18"/>
              </w:rPr>
              <w:t>425,072,965.40</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448" w:right="0"/>
              <w:jc w:val="left"/>
              <w:rPr>
                <w:rFonts w:ascii="Calibri" w:hAnsi="Calibri" w:cs="Calibri" w:eastAsia="Calibri" w:hint="default"/>
                <w:sz w:val="18"/>
                <w:szCs w:val="18"/>
              </w:rPr>
            </w:pPr>
            <w:r>
              <w:rPr>
                <w:rFonts w:ascii="Calibri"/>
                <w:sz w:val="18"/>
              </w:rPr>
              <w:t>290,089,166.03</w:t>
            </w:r>
          </w:p>
        </w:tc>
        <w:tc>
          <w:tcPr>
            <w:tcW w:w="15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left="347" w:right="0"/>
              <w:jc w:val="left"/>
              <w:rPr>
                <w:rFonts w:ascii="Calibri" w:hAnsi="Calibri" w:cs="Calibri" w:eastAsia="Calibri" w:hint="default"/>
                <w:sz w:val="18"/>
                <w:szCs w:val="18"/>
              </w:rPr>
            </w:pPr>
            <w:r>
              <w:rPr>
                <w:rFonts w:ascii="Calibri"/>
                <w:sz w:val="18"/>
              </w:rPr>
              <w:t>370,772,971.08</w:t>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left="446" w:right="0"/>
              <w:jc w:val="left"/>
              <w:rPr>
                <w:rFonts w:ascii="Calibri" w:hAnsi="Calibri" w:cs="Calibri" w:eastAsia="Calibri" w:hint="default"/>
                <w:sz w:val="18"/>
                <w:szCs w:val="18"/>
              </w:rPr>
            </w:pPr>
            <w:r>
              <w:rPr>
                <w:rFonts w:ascii="Calibri"/>
                <w:sz w:val="18"/>
              </w:rPr>
              <w:t>254,649,901.29</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3055" w:val="left" w:leader="none"/>
        </w:tabs>
        <w:spacing w:before="36"/>
        <w:ind w:left="2518" w:right="1679" w:firstLine="0"/>
        <w:jc w:val="left"/>
        <w:rPr>
          <w:rFonts w:ascii="宋体" w:hAnsi="宋体" w:cs="宋体" w:eastAsia="宋体" w:hint="default"/>
          <w:sz w:val="21"/>
          <w:szCs w:val="21"/>
        </w:rPr>
      </w:pPr>
      <w:r>
        <w:rPr/>
        <w:pict>
          <v:shape style="position:absolute;margin-left:120.5pt;margin-top:-49.536297pt;width:388.366663pt;height:5.167500pt;mso-position-horizontal-relative:page;mso-position-vertical-relative:paragraph;z-index:-1123744" type="#_x0000_t75" stroked="false">
            <v:imagedata r:id="rId860" o:title=""/>
          </v:shape>
        </w:pict>
      </w:r>
      <w:r>
        <w:rPr/>
        <w:pict>
          <v:shape style="position:absolute;margin-left:216.169998pt;margin-top:38.543663pt;width:.48pt;height:.12pt;mso-position-horizontal-relative:page;mso-position-vertical-relative:paragraph;z-index:-1123720" type="#_x0000_t75" stroked="false">
            <v:imagedata r:id="rId861" o:title=""/>
          </v:shape>
        </w:pict>
      </w:r>
      <w:r>
        <w:rPr/>
        <w:pict>
          <v:shape style="position:absolute;margin-left:359.230011pt;margin-top:38.543663pt;width:.48001pt;height:.12pt;mso-position-horizontal-relative:page;mso-position-vertical-relative:paragraph;z-index:-1123696" type="#_x0000_t75" stroked="false">
            <v:imagedata r:id="rId861" o:title=""/>
          </v:shape>
        </w:pict>
      </w:r>
      <w:r>
        <w:rPr/>
        <w:pict>
          <v:group style="position:absolute;margin-left:216.649994pt;margin-top:65.213623pt;width:291.650pt;height:.5pt;mso-position-horizontal-relative:page;mso-position-vertical-relative:paragraph;z-index:-1123672" coordorigin="4333,1304" coordsize="5833,10">
            <v:shape style="position:absolute;left:4333;top:1304;width:1435;height:10" type="#_x0000_t75" stroked="false">
              <v:imagedata r:id="rId862" o:title=""/>
            </v:shape>
            <v:shape style="position:absolute;left:5763;top:1304;width:2837;height:10" type="#_x0000_t75" stroked="false">
              <v:imagedata r:id="rId847" o:title=""/>
            </v:shape>
            <v:shape style="position:absolute;left:8596;top:1304;width:1570;height:10" type="#_x0000_t75" stroked="false">
              <v:imagedata r:id="rId345" o:title=""/>
            </v:shape>
            <w10:wrap type="none"/>
          </v:group>
        </w:pict>
      </w:r>
      <w:r>
        <w:rPr/>
        <w:pict>
          <v:group style="position:absolute;margin-left:147.619995pt;margin-top:84.413681pt;width:360.7pt;height:.5pt;mso-position-horizontal-relative:page;mso-position-vertical-relative:paragraph;z-index:-1123648" coordorigin="2952,1688" coordsize="7214,10">
            <v:shape style="position:absolute;left:2952;top:1688;width:1371;height:10" type="#_x0000_t75" stroked="false">
              <v:imagedata r:id="rId846" o:title=""/>
            </v:shape>
            <v:shape style="position:absolute;left:4319;top:1688;width:1450;height:10" type="#_x0000_t75" stroked="false">
              <v:imagedata r:id="rId504" o:title=""/>
            </v:shape>
            <v:shape style="position:absolute;left:5763;top:1688;width:2837;height:10" type="#_x0000_t75" stroked="false">
              <v:imagedata r:id="rId847" o:title=""/>
            </v:shape>
            <v:shape style="position:absolute;left:8596;top:1688;width:1570;height:10" type="#_x0000_t75" stroked="false">
              <v:imagedata r:id="rId345" o:title=""/>
            </v:shape>
            <w10:wrap type="none"/>
          </v:group>
        </w:pict>
      </w:r>
      <w:r>
        <w:rPr/>
        <w:pict>
          <v:group style="position:absolute;margin-left:147.619995pt;margin-top:103.133705pt;width:360.7pt;height:5.55pt;mso-position-horizontal-relative:page;mso-position-vertical-relative:paragraph;z-index:-1123624" coordorigin="2952,2063" coordsize="7214,111">
            <v:shape style="position:absolute;left:2952;top:2063;width:1390;height:110" type="#_x0000_t75" stroked="false">
              <v:imagedata r:id="rId863" o:title=""/>
            </v:shape>
            <v:shape style="position:absolute;left:4319;top:2159;width:1459;height:14" type="#_x0000_t75" stroked="false">
              <v:imagedata r:id="rId864" o:title=""/>
            </v:shape>
            <v:shape style="position:absolute;left:5763;top:2159;width:1431;height:14" type="#_x0000_t75" stroked="false">
              <v:imagedata r:id="rId558" o:title=""/>
            </v:shape>
            <v:shape style="position:absolute;left:7180;top:2163;width:1421;height:10" type="#_x0000_t75" stroked="false">
              <v:imagedata r:id="rId845" o:title=""/>
            </v:shape>
            <v:shape style="position:absolute;left:8596;top:2163;width:1570;height:10" type="#_x0000_t75" stroked="false">
              <v:imagedata r:id="rId345"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按业务类别列示主营业务收入、主营业务成本</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2937" w:type="dxa"/>
        <w:tblLayout w:type="fixed"/>
        <w:tblCellMar>
          <w:top w:w="0" w:type="dxa"/>
          <w:left w:w="0" w:type="dxa"/>
          <w:bottom w:w="0" w:type="dxa"/>
          <w:right w:w="0" w:type="dxa"/>
        </w:tblCellMar>
        <w:tblLook w:val="01E0"/>
      </w:tblPr>
      <w:tblGrid>
        <w:gridCol w:w="1390"/>
        <w:gridCol w:w="1445"/>
        <w:gridCol w:w="1416"/>
        <w:gridCol w:w="1416"/>
        <w:gridCol w:w="1560"/>
      </w:tblGrid>
      <w:tr>
        <w:trPr>
          <w:trHeight w:val="607" w:hRule="exact"/>
        </w:trPr>
        <w:tc>
          <w:tcPr>
            <w:tcW w:w="139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6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2976"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350" w:hRule="exact"/>
        </w:trPr>
        <w:tc>
          <w:tcPr>
            <w:tcW w:w="1390" w:type="dxa"/>
            <w:tcBorders>
              <w:top w:val="nil" w:sz="6" w:space="0" w:color="auto"/>
              <w:left w:val="nil" w:sz="6" w:space="0" w:color="auto"/>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77"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63"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0"/>
              <w:jc w:val="center"/>
              <w:rPr>
                <w:rFonts w:ascii="宋体" w:hAnsi="宋体" w:cs="宋体" w:eastAsia="宋体" w:hint="default"/>
                <w:sz w:val="18"/>
                <w:szCs w:val="18"/>
              </w:rPr>
            </w:pPr>
            <w:r>
              <w:rPr>
                <w:rFonts w:ascii="宋体" w:hAnsi="宋体" w:cs="宋体" w:eastAsia="宋体" w:hint="default"/>
                <w:sz w:val="18"/>
                <w:szCs w:val="18"/>
              </w:rPr>
              <w:t>主营业务收入</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26" w:lineRule="exact"/>
              <w:ind w:left="235" w:right="0"/>
              <w:jc w:val="left"/>
              <w:rPr>
                <w:rFonts w:ascii="宋体" w:hAnsi="宋体" w:cs="宋体" w:eastAsia="宋体" w:hint="default"/>
                <w:sz w:val="18"/>
                <w:szCs w:val="18"/>
              </w:rPr>
            </w:pPr>
            <w:r>
              <w:rPr>
                <w:rFonts w:ascii="宋体" w:hAnsi="宋体" w:cs="宋体" w:eastAsia="宋体" w:hint="default"/>
                <w:sz w:val="18"/>
                <w:szCs w:val="18"/>
              </w:rPr>
              <w:t>主营业务成本</w:t>
            </w:r>
          </w:p>
        </w:tc>
      </w:tr>
      <w:tr>
        <w:trPr>
          <w:trHeight w:val="349"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软件开发收入</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98"/>
              <w:jc w:val="right"/>
              <w:rPr>
                <w:rFonts w:ascii="Calibri" w:hAnsi="Calibri" w:cs="Calibri" w:eastAsia="Calibri" w:hint="default"/>
                <w:sz w:val="18"/>
                <w:szCs w:val="18"/>
              </w:rPr>
            </w:pPr>
            <w:r>
              <w:rPr>
                <w:rFonts w:ascii="Calibri"/>
                <w:sz w:val="18"/>
              </w:rPr>
              <w:t>169,599,253.80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99"/>
              <w:jc w:val="right"/>
              <w:rPr>
                <w:rFonts w:ascii="Calibri" w:hAnsi="Calibri" w:cs="Calibri" w:eastAsia="Calibri" w:hint="default"/>
                <w:sz w:val="18"/>
                <w:szCs w:val="18"/>
              </w:rPr>
            </w:pPr>
            <w:r>
              <w:rPr>
                <w:rFonts w:ascii="Calibri"/>
                <w:spacing w:val="-1"/>
                <w:sz w:val="18"/>
              </w:rPr>
              <w:t>80,625,707.31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left="69" w:right="0"/>
              <w:jc w:val="center"/>
              <w:rPr>
                <w:rFonts w:ascii="Calibri" w:hAnsi="Calibri" w:cs="Calibri" w:eastAsia="Calibri" w:hint="default"/>
                <w:sz w:val="18"/>
                <w:szCs w:val="18"/>
              </w:rPr>
            </w:pPr>
            <w:r>
              <w:rPr>
                <w:rFonts w:ascii="Calibri"/>
                <w:sz w:val="18"/>
              </w:rPr>
              <w:t>176,779,287.86</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Calibri" w:hAnsi="Calibri" w:cs="Calibri" w:eastAsia="Calibri" w:hint="default"/>
                <w:sz w:val="18"/>
                <w:szCs w:val="18"/>
              </w:rPr>
            </w:pPr>
            <w:r>
              <w:rPr>
                <w:rFonts w:ascii="Calibri"/>
                <w:sz w:val="18"/>
              </w:rPr>
              <w:t>91,159,984.28</w:t>
            </w:r>
          </w:p>
        </w:tc>
      </w:tr>
      <w:tr>
        <w:trPr>
          <w:trHeight w:val="110" w:hRule="exact"/>
        </w:trPr>
        <w:tc>
          <w:tcPr>
            <w:tcW w:w="1390"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65"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运营服务收入</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z w:val="18"/>
              </w:rPr>
              <w:t>93,166,918.39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pacing w:val="-1"/>
                <w:sz w:val="18"/>
              </w:rPr>
              <w:t>61,021,984.21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left="151" w:right="0"/>
              <w:jc w:val="center"/>
              <w:rPr>
                <w:rFonts w:ascii="Calibri" w:hAnsi="Calibri" w:cs="Calibri" w:eastAsia="Calibri" w:hint="default"/>
                <w:sz w:val="18"/>
                <w:szCs w:val="18"/>
              </w:rPr>
            </w:pPr>
            <w:r>
              <w:rPr>
                <w:rFonts w:ascii="Calibri"/>
                <w:sz w:val="18"/>
              </w:rPr>
              <w:t>69,896,948.34</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right="105"/>
              <w:jc w:val="right"/>
              <w:rPr>
                <w:rFonts w:ascii="Calibri" w:hAnsi="Calibri" w:cs="Calibri" w:eastAsia="Calibri" w:hint="default"/>
                <w:sz w:val="18"/>
                <w:szCs w:val="18"/>
              </w:rPr>
            </w:pPr>
            <w:r>
              <w:rPr>
                <w:rFonts w:ascii="Calibri"/>
                <w:spacing w:val="-2"/>
                <w:sz w:val="18"/>
              </w:rPr>
              <w:t>47,278,752.65</w:t>
            </w:r>
          </w:p>
        </w:tc>
      </w:tr>
      <w:tr>
        <w:trPr>
          <w:trHeight w:val="110" w:hRule="exact"/>
        </w:trPr>
        <w:tc>
          <w:tcPr>
            <w:tcW w:w="1390"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6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集成收入</w:t>
            </w:r>
          </w:p>
        </w:tc>
        <w:tc>
          <w:tcPr>
            <w:tcW w:w="14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pacing w:val="-1"/>
                <w:sz w:val="18"/>
              </w:rPr>
              <w:t>162,306,793.21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101"/>
              <w:jc w:val="right"/>
              <w:rPr>
                <w:rFonts w:ascii="Calibri" w:hAnsi="Calibri" w:cs="Calibri" w:eastAsia="Calibri" w:hint="default"/>
                <w:sz w:val="18"/>
                <w:szCs w:val="18"/>
              </w:rPr>
            </w:pPr>
            <w:r>
              <w:rPr>
                <w:rFonts w:ascii="Calibri"/>
                <w:spacing w:val="-1"/>
                <w:sz w:val="18"/>
              </w:rPr>
              <w:t>148,441,474.51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left="60" w:right="0"/>
              <w:jc w:val="center"/>
              <w:rPr>
                <w:rFonts w:ascii="Calibri" w:hAnsi="Calibri" w:cs="Calibri" w:eastAsia="Calibri" w:hint="default"/>
                <w:sz w:val="18"/>
                <w:szCs w:val="18"/>
              </w:rPr>
            </w:pPr>
            <w:r>
              <w:rPr>
                <w:rFonts w:ascii="Calibri"/>
                <w:sz w:val="18"/>
              </w:rPr>
              <w:t>124,096,734.88</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21"/>
              <w:ind w:right="105"/>
              <w:jc w:val="right"/>
              <w:rPr>
                <w:rFonts w:ascii="Calibri" w:hAnsi="Calibri" w:cs="Calibri" w:eastAsia="Calibri" w:hint="default"/>
                <w:sz w:val="18"/>
                <w:szCs w:val="18"/>
              </w:rPr>
            </w:pPr>
            <w:r>
              <w:rPr>
                <w:rFonts w:ascii="Calibri"/>
                <w:sz w:val="18"/>
              </w:rPr>
              <w:t>116,211,164.36</w:t>
            </w:r>
          </w:p>
        </w:tc>
      </w:tr>
      <w:tr>
        <w:trPr>
          <w:trHeight w:val="439" w:hRule="exact"/>
        </w:trPr>
        <w:tc>
          <w:tcPr>
            <w:tcW w:w="1390" w:type="dxa"/>
            <w:tcBorders>
              <w:top w:val="nil" w:sz="6" w:space="0" w:color="auto"/>
              <w:left w:val="nil" w:sz="6" w:space="0" w:color="auto"/>
              <w:bottom w:val="single" w:sz="12" w:space="0" w:color="000000"/>
              <w:right w:val="single" w:sz="4" w:space="0" w:color="000000"/>
            </w:tcBorders>
          </w:tcPr>
          <w:p>
            <w:pPr>
              <w:pStyle w:val="TableParagraph"/>
              <w:tabs>
                <w:tab w:pos="839" w:val="left" w:leader="none"/>
              </w:tabs>
              <w:spacing w:line="240" w:lineRule="auto" w:before="70"/>
              <w:ind w:left="386"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6"/>
              <w:ind w:right="98"/>
              <w:jc w:val="right"/>
              <w:rPr>
                <w:rFonts w:ascii="Calibri" w:hAnsi="Calibri" w:cs="Calibri" w:eastAsia="Calibri" w:hint="default"/>
                <w:sz w:val="18"/>
                <w:szCs w:val="18"/>
              </w:rPr>
            </w:pPr>
            <w:r>
              <w:rPr>
                <w:rFonts w:ascii="Calibri"/>
                <w:spacing w:val="-1"/>
                <w:sz w:val="18"/>
              </w:rPr>
              <w:t>425,072,965.40</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6"/>
              <w:ind w:right="101"/>
              <w:jc w:val="right"/>
              <w:rPr>
                <w:rFonts w:ascii="Calibri" w:hAnsi="Calibri" w:cs="Calibri" w:eastAsia="Calibri" w:hint="default"/>
                <w:sz w:val="18"/>
                <w:szCs w:val="18"/>
              </w:rPr>
            </w:pPr>
            <w:r>
              <w:rPr>
                <w:rFonts w:ascii="Calibri"/>
                <w:sz w:val="18"/>
              </w:rPr>
              <w:t>290,089,166.03</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6"/>
              <w:ind w:left="71" w:right="0"/>
              <w:jc w:val="center"/>
              <w:rPr>
                <w:rFonts w:ascii="Calibri" w:hAnsi="Calibri" w:cs="Calibri" w:eastAsia="Calibri" w:hint="default"/>
                <w:sz w:val="18"/>
                <w:szCs w:val="18"/>
              </w:rPr>
            </w:pPr>
            <w:r>
              <w:rPr>
                <w:rFonts w:ascii="Calibri"/>
                <w:sz w:val="18"/>
              </w:rPr>
              <w:t>370,772,971.08</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6"/>
              <w:ind w:right="103"/>
              <w:jc w:val="right"/>
              <w:rPr>
                <w:rFonts w:ascii="Calibri" w:hAnsi="Calibri" w:cs="Calibri" w:eastAsia="Calibri" w:hint="default"/>
                <w:sz w:val="18"/>
                <w:szCs w:val="18"/>
              </w:rPr>
            </w:pPr>
            <w:r>
              <w:rPr>
                <w:rFonts w:ascii="Calibri"/>
                <w:sz w:val="18"/>
              </w:rPr>
              <w:t>254,649,901.29</w:t>
            </w:r>
          </w:p>
        </w:tc>
      </w:tr>
    </w:tbl>
    <w:p>
      <w:pPr>
        <w:spacing w:after="0" w:line="240" w:lineRule="auto"/>
        <w:jc w:val="right"/>
        <w:rPr>
          <w:rFonts w:ascii="Calibri" w:hAnsi="Calibri" w:cs="Calibri" w:eastAsia="Calibri" w:hint="default"/>
          <w:sz w:val="18"/>
          <w:szCs w:val="18"/>
        </w:rPr>
        <w:sectPr>
          <w:footerReference w:type="default" r:id="rId841"/>
          <w:pgSz w:w="11910" w:h="16840"/>
          <w:pgMar w:footer="975" w:header="0" w:top="1260" w:bottom="1160" w:left="0" w:right="0"/>
          <w:pgNumType w:start="137"/>
        </w:sectPr>
      </w:pPr>
    </w:p>
    <w:p>
      <w:pPr>
        <w:spacing w:line="240" w:lineRule="auto" w:before="3"/>
        <w:rPr>
          <w:rFonts w:ascii="宋体" w:hAnsi="宋体" w:cs="宋体" w:eastAsia="宋体" w:hint="default"/>
          <w:b/>
          <w:bCs/>
          <w:sz w:val="14"/>
          <w:szCs w:val="14"/>
        </w:rPr>
      </w:pPr>
      <w:r>
        <w:rPr/>
        <w:pict>
          <v:group style="position:absolute;margin-left:120.5pt;margin-top:606.669983pt;width:388.3pt;height:5.2pt;mso-position-horizontal-relative:page;mso-position-vertical-relative:page;z-index:-1123432" coordorigin="2410,12133" coordsize="7766,104">
            <v:shape style="position:absolute;left:2410;top:12133;width:4662;height:103" type="#_x0000_t75" stroked="false">
              <v:imagedata r:id="rId865" o:title=""/>
            </v:shape>
            <v:shape style="position:absolute;left:7048;top:12227;width:1562;height:10" type="#_x0000_t75" stroked="false">
              <v:imagedata r:id="rId866" o:title=""/>
            </v:shape>
            <v:shape style="position:absolute;left:8605;top:12227;width:1570;height:10" type="#_x0000_t75" stroked="false">
              <v:imagedata r:id="rId867" o:title=""/>
            </v:shape>
            <w10:wrap type="none"/>
          </v:group>
        </w:pict>
      </w:r>
      <w:r>
        <w:rPr/>
        <w:pict>
          <v:group style="position:absolute;margin-left:120.5pt;margin-top:627.219971pt;width:388.3pt;height:5.2pt;mso-position-horizontal-relative:page;mso-position-vertical-relative:page;z-index:-1123408" coordorigin="2410,12544" coordsize="7766,104">
            <v:shape style="position:absolute;left:2410;top:12544;width:4662;height:103" type="#_x0000_t75" stroked="false">
              <v:imagedata r:id="rId868" o:title=""/>
            </v:shape>
            <v:shape style="position:absolute;left:7048;top:12638;width:1562;height:10" type="#_x0000_t75" stroked="false">
              <v:imagedata r:id="rId866" o:title=""/>
            </v:shape>
            <v:shape style="position:absolute;left:8605;top:12638;width:1570;height:10" type="#_x0000_t75" stroked="false">
              <v:imagedata r:id="rId867" o:title=""/>
            </v:shape>
            <w10:wrap type="none"/>
          </v:group>
        </w:pict>
      </w:r>
    </w:p>
    <w:p>
      <w:pPr>
        <w:tabs>
          <w:tab w:pos="3055" w:val="left" w:leader="none"/>
        </w:tabs>
        <w:spacing w:before="36"/>
        <w:ind w:left="2518" w:right="1679" w:firstLine="0"/>
        <w:jc w:val="left"/>
        <w:rPr>
          <w:rFonts w:ascii="宋体" w:hAnsi="宋体" w:cs="宋体" w:eastAsia="宋体" w:hint="default"/>
          <w:sz w:val="21"/>
          <w:szCs w:val="21"/>
        </w:rPr>
      </w:pPr>
      <w:r>
        <w:rPr/>
        <w:pict>
          <v:group style="position:absolute;margin-left:379.029999pt;margin-top:38.323605pt;width:.5pt;height:154.8pt;mso-position-horizontal-relative:page;mso-position-vertical-relative:paragraph;z-index:-1123552" coordorigin="7581,766" coordsize="10,3096">
            <v:shape style="position:absolute;left:7581;top:766;width:10;height:2" type="#_x0000_t75" stroked="false">
              <v:imagedata r:id="rId869" o:title=""/>
            </v:shape>
            <v:group style="position:absolute;left:7581;top:788;width:10;height:20" coordorigin="7581,788" coordsize="10,20">
              <v:shape style="position:absolute;left:7581;top:788;width:10;height:20" coordorigin="7581,788" coordsize="10,20" path="m7581,807l7590,807,7590,788,7581,788,7581,807xe" filled="true" fillcolor="#000000" stroked="false">
                <v:path arrowok="t"/>
                <v:fill type="solid"/>
              </v:shape>
            </v:group>
            <v:group style="position:absolute;left:7581;top:807;width:10;height:20" coordorigin="7581,807" coordsize="10,20">
              <v:shape style="position:absolute;left:7581;top:807;width:10;height:20" coordorigin="7581,807" coordsize="10,20" path="m7581,826l7590,826,7590,807,7581,807,7581,826xe" filled="true" fillcolor="#000000" stroked="false">
                <v:path arrowok="t"/>
                <v:fill type="solid"/>
              </v:shape>
            </v:group>
            <v:group style="position:absolute;left:7581;top:826;width:10;height:20" coordorigin="7581,826" coordsize="10,20">
              <v:shape style="position:absolute;left:7581;top:826;width:10;height:20" coordorigin="7581,826" coordsize="10,20" path="m7581,846l7590,846,7590,826,7581,826,7581,846xe" filled="true" fillcolor="#000000" stroked="false">
                <v:path arrowok="t"/>
                <v:fill type="solid"/>
              </v:shape>
            </v:group>
            <v:group style="position:absolute;left:7581;top:846;width:10;height:20" coordorigin="7581,846" coordsize="10,20">
              <v:shape style="position:absolute;left:7581;top:846;width:10;height:20" coordorigin="7581,846" coordsize="10,20" path="m7581,865l7590,865,7590,846,7581,846,7581,865xe" filled="true" fillcolor="#000000" stroked="false">
                <v:path arrowok="t"/>
                <v:fill type="solid"/>
              </v:shape>
            </v:group>
            <v:group style="position:absolute;left:7581;top:865;width:10;height:20" coordorigin="7581,865" coordsize="10,20">
              <v:shape style="position:absolute;left:7581;top:865;width:10;height:20" coordorigin="7581,865" coordsize="10,20" path="m7581,884l7590,884,7590,865,7581,865,7581,884xe" filled="true" fillcolor="#000000" stroked="false">
                <v:path arrowok="t"/>
                <v:fill type="solid"/>
              </v:shape>
            </v:group>
            <v:group style="position:absolute;left:7581;top:884;width:10;height:20" coordorigin="7581,884" coordsize="10,20">
              <v:shape style="position:absolute;left:7581;top:884;width:10;height:20" coordorigin="7581,884" coordsize="10,20" path="m7581,903l7590,903,7590,884,7581,884,7581,903xe" filled="true" fillcolor="#000000" stroked="false">
                <v:path arrowok="t"/>
                <v:fill type="solid"/>
              </v:shape>
            </v:group>
            <v:group style="position:absolute;left:7581;top:903;width:10;height:20" coordorigin="7581,903" coordsize="10,20">
              <v:shape style="position:absolute;left:7581;top:903;width:10;height:20" coordorigin="7581,903" coordsize="10,20" path="m7581,922l7590,922,7590,903,7581,903,7581,922xe" filled="true" fillcolor="#000000" stroked="false">
                <v:path arrowok="t"/>
                <v:fill type="solid"/>
              </v:shape>
            </v:group>
            <v:group style="position:absolute;left:7581;top:922;width:10;height:20" coordorigin="7581,922" coordsize="10,20">
              <v:shape style="position:absolute;left:7581;top:922;width:10;height:20" coordorigin="7581,922" coordsize="10,20" path="m7581,942l7590,942,7590,922,7581,922,7581,942xe" filled="true" fillcolor="#000000" stroked="false">
                <v:path arrowok="t"/>
                <v:fill type="solid"/>
              </v:shape>
            </v:group>
            <v:group style="position:absolute;left:7581;top:942;width:10;height:20" coordorigin="7581,942" coordsize="10,20">
              <v:shape style="position:absolute;left:7581;top:942;width:10;height:20" coordorigin="7581,942" coordsize="10,20" path="m7581,961l7590,961,7590,942,7581,942,7581,961xe" filled="true" fillcolor="#000000" stroked="false">
                <v:path arrowok="t"/>
                <v:fill type="solid"/>
              </v:shape>
            </v:group>
            <v:group style="position:absolute;left:7581;top:961;width:10;height:20" coordorigin="7581,961" coordsize="10,20">
              <v:shape style="position:absolute;left:7581;top:961;width:10;height:20" coordorigin="7581,961" coordsize="10,20" path="m7581,980l7590,980,7590,961,7581,961,7581,980xe" filled="true" fillcolor="#000000" stroked="false">
                <v:path arrowok="t"/>
                <v:fill type="solid"/>
              </v:shape>
            </v:group>
            <v:group style="position:absolute;left:7581;top:980;width:10;height:20" coordorigin="7581,980" coordsize="10,20">
              <v:shape style="position:absolute;left:7581;top:980;width:10;height:20" coordorigin="7581,980" coordsize="10,20" path="m7581,999l7590,999,7590,980,7581,980,7581,999xe" filled="true" fillcolor="#000000" stroked="false">
                <v:path arrowok="t"/>
                <v:fill type="solid"/>
              </v:shape>
            </v:group>
            <v:group style="position:absolute;left:7581;top:999;width:10;height:20" coordorigin="7581,999" coordsize="10,20">
              <v:shape style="position:absolute;left:7581;top:999;width:10;height:20" coordorigin="7581,999" coordsize="10,20" path="m7581,1018l7590,1018,7590,999,7581,999,7581,1018xe" filled="true" fillcolor="#000000" stroked="false">
                <v:path arrowok="t"/>
                <v:fill type="solid"/>
              </v:shape>
            </v:group>
            <v:group style="position:absolute;left:7581;top:1018;width:10;height:20" coordorigin="7581,1018" coordsize="10,20">
              <v:shape style="position:absolute;left:7581;top:1018;width:10;height:20" coordorigin="7581,1018" coordsize="10,20" path="m7581,1038l7590,1038,7590,1018,7581,1018,7581,1038xe" filled="true" fillcolor="#000000" stroked="false">
                <v:path arrowok="t"/>
                <v:fill type="solid"/>
              </v:shape>
            </v:group>
            <v:group style="position:absolute;left:7581;top:1038;width:10;height:20" coordorigin="7581,1038" coordsize="10,20">
              <v:shape style="position:absolute;left:7581;top:1038;width:10;height:20" coordorigin="7581,1038" coordsize="10,20" path="m7581,1057l7590,1057,7590,1038,7581,1038,7581,1057xe" filled="true" fillcolor="#000000" stroked="false">
                <v:path arrowok="t"/>
                <v:fill type="solid"/>
              </v:shape>
            </v:group>
            <v:group style="position:absolute;left:7581;top:1057;width:10;height:20" coordorigin="7581,1057" coordsize="10,20">
              <v:shape style="position:absolute;left:7581;top:1057;width:10;height:20" coordorigin="7581,1057" coordsize="10,20" path="m7581,1076l7590,1076,7590,1057,7581,1057,7581,1076xe" filled="true" fillcolor="#000000" stroked="false">
                <v:path arrowok="t"/>
                <v:fill type="solid"/>
              </v:shape>
            </v:group>
            <v:group style="position:absolute;left:7581;top:1076;width:10;height:20" coordorigin="7581,1076" coordsize="10,20">
              <v:shape style="position:absolute;left:7581;top:1076;width:10;height:20" coordorigin="7581,1076" coordsize="10,20" path="m7581,1095l7590,1095,7590,1076,7581,1076,7581,1095xe" filled="true" fillcolor="#000000" stroked="false">
                <v:path arrowok="t"/>
                <v:fill type="solid"/>
              </v:shape>
            </v:group>
            <v:group style="position:absolute;left:7581;top:1095;width:10;height:20" coordorigin="7581,1095" coordsize="10,20">
              <v:shape style="position:absolute;left:7581;top:1095;width:10;height:20" coordorigin="7581,1095" coordsize="10,20" path="m7581,1114l7590,1114,7590,1095,7581,1095,7581,1114xe" filled="true" fillcolor="#000000" stroked="false">
                <v:path arrowok="t"/>
                <v:fill type="solid"/>
              </v:shape>
            </v:group>
            <v:group style="position:absolute;left:7581;top:1177;width:10;height:20" coordorigin="7581,1177" coordsize="10,20">
              <v:shape style="position:absolute;left:7581;top:1177;width:10;height:20" coordorigin="7581,1177" coordsize="10,20" path="m7581,1196l7590,1196,7590,1177,7581,1177,7581,1196xe" filled="true" fillcolor="#000000" stroked="false">
                <v:path arrowok="t"/>
                <v:fill type="solid"/>
              </v:shape>
            </v:group>
            <v:group style="position:absolute;left:7581;top:1196;width:10;height:20" coordorigin="7581,1196" coordsize="10,20">
              <v:shape style="position:absolute;left:7581;top:1196;width:10;height:20" coordorigin="7581,1196" coordsize="10,20" path="m7581,1215l7590,1215,7590,1196,7581,1196,7581,1215xe" filled="true" fillcolor="#000000" stroked="false">
                <v:path arrowok="t"/>
                <v:fill type="solid"/>
              </v:shape>
            </v:group>
            <v:group style="position:absolute;left:7581;top:1215;width:10;height:20" coordorigin="7581,1215" coordsize="10,20">
              <v:shape style="position:absolute;left:7581;top:1215;width:10;height:20" coordorigin="7581,1215" coordsize="10,20" path="m7581,1234l7590,1234,7590,1215,7581,1215,7581,1234xe" filled="true" fillcolor="#000000" stroked="false">
                <v:path arrowok="t"/>
                <v:fill type="solid"/>
              </v:shape>
            </v:group>
            <v:group style="position:absolute;left:7581;top:1234;width:10;height:20" coordorigin="7581,1234" coordsize="10,20">
              <v:shape style="position:absolute;left:7581;top:1234;width:10;height:20" coordorigin="7581,1234" coordsize="10,20" path="m7581,1254l7590,1254,7590,1234,7581,1234,7581,1254xe" filled="true" fillcolor="#000000" stroked="false">
                <v:path arrowok="t"/>
                <v:fill type="solid"/>
              </v:shape>
            </v:group>
            <v:group style="position:absolute;left:7581;top:1254;width:10;height:20" coordorigin="7581,1254" coordsize="10,20">
              <v:shape style="position:absolute;left:7581;top:1254;width:10;height:20" coordorigin="7581,1254" coordsize="10,20" path="m7581,1273l7590,1273,7590,1254,7581,1254,7581,1273xe" filled="true" fillcolor="#000000" stroked="false">
                <v:path arrowok="t"/>
                <v:fill type="solid"/>
              </v:shape>
            </v:group>
            <v:group style="position:absolute;left:7581;top:1273;width:10;height:20" coordorigin="7581,1273" coordsize="10,20">
              <v:shape style="position:absolute;left:7581;top:1273;width:10;height:20" coordorigin="7581,1273" coordsize="10,20" path="m7581,1292l7590,1292,7590,1273,7581,1273,7581,1292xe" filled="true" fillcolor="#000000" stroked="false">
                <v:path arrowok="t"/>
                <v:fill type="solid"/>
              </v:shape>
            </v:group>
            <v:group style="position:absolute;left:7581;top:1292;width:10;height:20" coordorigin="7581,1292" coordsize="10,20">
              <v:shape style="position:absolute;left:7581;top:1292;width:10;height:20" coordorigin="7581,1292" coordsize="10,20" path="m7581,1311l7590,1311,7590,1292,7581,1292,7581,1311xe" filled="true" fillcolor="#000000" stroked="false">
                <v:path arrowok="t"/>
                <v:fill type="solid"/>
              </v:shape>
            </v:group>
            <v:group style="position:absolute;left:7581;top:1311;width:10;height:20" coordorigin="7581,1311" coordsize="10,20">
              <v:shape style="position:absolute;left:7581;top:1311;width:10;height:20" coordorigin="7581,1311" coordsize="10,20" path="m7581,1330l7590,1330,7590,1311,7581,1311,7581,1330xe" filled="true" fillcolor="#000000" stroked="false">
                <v:path arrowok="t"/>
                <v:fill type="solid"/>
              </v:shape>
            </v:group>
            <v:group style="position:absolute;left:7581;top:1330;width:10;height:20" coordorigin="7581,1330" coordsize="10,20">
              <v:shape style="position:absolute;left:7581;top:1330;width:10;height:20" coordorigin="7581,1330" coordsize="10,20" path="m7581,1350l7590,1350,7590,1330,7581,1330,7581,1350xe" filled="true" fillcolor="#000000" stroked="false">
                <v:path arrowok="t"/>
                <v:fill type="solid"/>
              </v:shape>
            </v:group>
            <v:group style="position:absolute;left:7581;top:1350;width:10;height:20" coordorigin="7581,1350" coordsize="10,20">
              <v:shape style="position:absolute;left:7581;top:1350;width:10;height:20" coordorigin="7581,1350" coordsize="10,20" path="m7581,1369l7590,1369,7590,1350,7581,1350,7581,1369xe" filled="true" fillcolor="#000000" stroked="false">
                <v:path arrowok="t"/>
                <v:fill type="solid"/>
              </v:shape>
            </v:group>
            <v:group style="position:absolute;left:7581;top:1369;width:10;height:20" coordorigin="7581,1369" coordsize="10,20">
              <v:shape style="position:absolute;left:7581;top:1369;width:10;height:20" coordorigin="7581,1369" coordsize="10,20" path="m7581,1388l7590,1388,7590,1369,7581,1369,7581,1388xe" filled="true" fillcolor="#000000" stroked="false">
                <v:path arrowok="t"/>
                <v:fill type="solid"/>
              </v:shape>
            </v:group>
            <v:group style="position:absolute;left:7581;top:1388;width:10;height:20" coordorigin="7581,1388" coordsize="10,20">
              <v:shape style="position:absolute;left:7581;top:1388;width:10;height:20" coordorigin="7581,1388" coordsize="10,20" path="m7581,1407l7590,1407,7590,1388,7581,1388,7581,1407xe" filled="true" fillcolor="#000000" stroked="false">
                <v:path arrowok="t"/>
                <v:fill type="solid"/>
              </v:shape>
            </v:group>
            <v:group style="position:absolute;left:7581;top:1407;width:10;height:20" coordorigin="7581,1407" coordsize="10,20">
              <v:shape style="position:absolute;left:7581;top:1407;width:10;height:20" coordorigin="7581,1407" coordsize="10,20" path="m7581,1426l7590,1426,7590,1407,7581,1407,7581,1426xe" filled="true" fillcolor="#000000" stroked="false">
                <v:path arrowok="t"/>
                <v:fill type="solid"/>
              </v:shape>
            </v:group>
            <v:group style="position:absolute;left:7581;top:1426;width:10;height:20" coordorigin="7581,1426" coordsize="10,20">
              <v:shape style="position:absolute;left:7581;top:1426;width:10;height:20" coordorigin="7581,1426" coordsize="10,20" path="m7581,1446l7590,1446,7590,1426,7581,1426,7581,1446xe" filled="true" fillcolor="#000000" stroked="false">
                <v:path arrowok="t"/>
                <v:fill type="solid"/>
              </v:shape>
            </v:group>
            <v:group style="position:absolute;left:7581;top:1446;width:10;height:20" coordorigin="7581,1446" coordsize="10,20">
              <v:shape style="position:absolute;left:7581;top:1446;width:10;height:20" coordorigin="7581,1446" coordsize="10,20" path="m7581,1465l7590,1465,7590,1446,7581,1446,7581,1465xe" filled="true" fillcolor="#000000" stroked="false">
                <v:path arrowok="t"/>
                <v:fill type="solid"/>
              </v:shape>
            </v:group>
            <v:group style="position:absolute;left:7581;top:1465;width:10;height:20" coordorigin="7581,1465" coordsize="10,20">
              <v:shape style="position:absolute;left:7581;top:1465;width:10;height:20" coordorigin="7581,1465" coordsize="10,20" path="m7581,1484l7590,1484,7590,1465,7581,1465,7581,1484xe" filled="true" fillcolor="#000000" stroked="false">
                <v:path arrowok="t"/>
                <v:fill type="solid"/>
              </v:shape>
            </v:group>
            <v:group style="position:absolute;left:7581;top:1484;width:10;height:20" coordorigin="7581,1484" coordsize="10,20">
              <v:shape style="position:absolute;left:7581;top:1484;width:10;height:20" coordorigin="7581,1484" coordsize="10,20" path="m7581,1503l7590,1503,7590,1484,7581,1484,7581,1503xe" filled="true" fillcolor="#000000" stroked="false">
                <v:path arrowok="t"/>
                <v:fill type="solid"/>
              </v:shape>
            </v:group>
            <v:group style="position:absolute;left:7581;top:1566;width:10;height:20" coordorigin="7581,1566" coordsize="10,20">
              <v:shape style="position:absolute;left:7581;top:1566;width:10;height:20" coordorigin="7581,1566" coordsize="10,20" path="m7581,1585l7590,1585,7590,1566,7581,1566,7581,1585xe" filled="true" fillcolor="#000000" stroked="false">
                <v:path arrowok="t"/>
                <v:fill type="solid"/>
              </v:shape>
            </v:group>
            <v:group style="position:absolute;left:7581;top:1585;width:10;height:20" coordorigin="7581,1585" coordsize="10,20">
              <v:shape style="position:absolute;left:7581;top:1585;width:10;height:20" coordorigin="7581,1585" coordsize="10,20" path="m7581,1604l7590,1604,7590,1585,7581,1585,7581,1604xe" filled="true" fillcolor="#000000" stroked="false">
                <v:path arrowok="t"/>
                <v:fill type="solid"/>
              </v:shape>
            </v:group>
            <v:group style="position:absolute;left:7581;top:1604;width:10;height:20" coordorigin="7581,1604" coordsize="10,20">
              <v:shape style="position:absolute;left:7581;top:1604;width:10;height:20" coordorigin="7581,1604" coordsize="10,20" path="m7581,1623l7590,1623,7590,1604,7581,1604,7581,1623xe" filled="true" fillcolor="#000000" stroked="false">
                <v:path arrowok="t"/>
                <v:fill type="solid"/>
              </v:shape>
            </v:group>
            <v:group style="position:absolute;left:7581;top:1623;width:10;height:20" coordorigin="7581,1623" coordsize="10,20">
              <v:shape style="position:absolute;left:7581;top:1623;width:10;height:20" coordorigin="7581,1623" coordsize="10,20" path="m7581,1642l7590,1642,7590,1623,7581,1623,7581,1642xe" filled="true" fillcolor="#000000" stroked="false">
                <v:path arrowok="t"/>
                <v:fill type="solid"/>
              </v:shape>
            </v:group>
            <v:group style="position:absolute;left:7581;top:1642;width:10;height:20" coordorigin="7581,1642" coordsize="10,20">
              <v:shape style="position:absolute;left:7581;top:1642;width:10;height:20" coordorigin="7581,1642" coordsize="10,20" path="m7581,1662l7590,1662,7590,1642,7581,1642,7581,1662xe" filled="true" fillcolor="#000000" stroked="false">
                <v:path arrowok="t"/>
                <v:fill type="solid"/>
              </v:shape>
            </v:group>
            <v:group style="position:absolute;left:7581;top:1662;width:10;height:20" coordorigin="7581,1662" coordsize="10,20">
              <v:shape style="position:absolute;left:7581;top:1662;width:10;height:20" coordorigin="7581,1662" coordsize="10,20" path="m7581,1681l7590,1681,7590,1662,7581,1662,7581,1681xe" filled="true" fillcolor="#000000" stroked="false">
                <v:path arrowok="t"/>
                <v:fill type="solid"/>
              </v:shape>
            </v:group>
            <v:group style="position:absolute;left:7581;top:1681;width:10;height:20" coordorigin="7581,1681" coordsize="10,20">
              <v:shape style="position:absolute;left:7581;top:1681;width:10;height:20" coordorigin="7581,1681" coordsize="10,20" path="m7581,1700l7590,1700,7590,1681,7581,1681,7581,1700xe" filled="true" fillcolor="#000000" stroked="false">
                <v:path arrowok="t"/>
                <v:fill type="solid"/>
              </v:shape>
            </v:group>
            <v:group style="position:absolute;left:7581;top:1700;width:10;height:20" coordorigin="7581,1700" coordsize="10,20">
              <v:shape style="position:absolute;left:7581;top:1700;width:10;height:20" coordorigin="7581,1700" coordsize="10,20" path="m7581,1719l7590,1719,7590,1700,7581,1700,7581,1719xe" filled="true" fillcolor="#000000" stroked="false">
                <v:path arrowok="t"/>
                <v:fill type="solid"/>
              </v:shape>
            </v:group>
            <v:group style="position:absolute;left:7581;top:1719;width:10;height:20" coordorigin="7581,1719" coordsize="10,20">
              <v:shape style="position:absolute;left:7581;top:1719;width:10;height:20" coordorigin="7581,1719" coordsize="10,20" path="m7581,1738l7590,1738,7590,1719,7581,1719,7581,1738xe" filled="true" fillcolor="#000000" stroked="false">
                <v:path arrowok="t"/>
                <v:fill type="solid"/>
              </v:shape>
            </v:group>
            <v:group style="position:absolute;left:7581;top:1738;width:10;height:20" coordorigin="7581,1738" coordsize="10,20">
              <v:shape style="position:absolute;left:7581;top:1738;width:10;height:20" coordorigin="7581,1738" coordsize="10,20" path="m7581,1758l7590,1758,7590,1738,7581,1738,7581,1758xe" filled="true" fillcolor="#000000" stroked="false">
                <v:path arrowok="t"/>
                <v:fill type="solid"/>
              </v:shape>
            </v:group>
            <v:group style="position:absolute;left:7581;top:1758;width:10;height:20" coordorigin="7581,1758" coordsize="10,20">
              <v:shape style="position:absolute;left:7581;top:1758;width:10;height:20" coordorigin="7581,1758" coordsize="10,20" path="m7581,1777l7590,1777,7590,1758,7581,1758,7581,1777xe" filled="true" fillcolor="#000000" stroked="false">
                <v:path arrowok="t"/>
                <v:fill type="solid"/>
              </v:shape>
            </v:group>
            <v:group style="position:absolute;left:7581;top:1777;width:10;height:20" coordorigin="7581,1777" coordsize="10,20">
              <v:shape style="position:absolute;left:7581;top:1777;width:10;height:20" coordorigin="7581,1777" coordsize="10,20" path="m7581,1796l7590,1796,7590,1777,7581,1777,7581,1796xe" filled="true" fillcolor="#000000" stroked="false">
                <v:path arrowok="t"/>
                <v:fill type="solid"/>
              </v:shape>
            </v:group>
            <v:group style="position:absolute;left:7581;top:1796;width:10;height:20" coordorigin="7581,1796" coordsize="10,20">
              <v:shape style="position:absolute;left:7581;top:1796;width:10;height:20" coordorigin="7581,1796" coordsize="10,20" path="m7581,1815l7590,1815,7590,1796,7581,1796,7581,1815xe" filled="true" fillcolor="#000000" stroked="false">
                <v:path arrowok="t"/>
                <v:fill type="solid"/>
              </v:shape>
            </v:group>
            <v:group style="position:absolute;left:7581;top:1815;width:10;height:20" coordorigin="7581,1815" coordsize="10,20">
              <v:shape style="position:absolute;left:7581;top:1815;width:10;height:20" coordorigin="7581,1815" coordsize="10,20" path="m7581,1834l7590,1834,7590,1815,7581,1815,7581,1834xe" filled="true" fillcolor="#000000" stroked="false">
                <v:path arrowok="t"/>
                <v:fill type="solid"/>
              </v:shape>
            </v:group>
            <v:group style="position:absolute;left:7581;top:1834;width:10;height:20" coordorigin="7581,1834" coordsize="10,20">
              <v:shape style="position:absolute;left:7581;top:1834;width:10;height:20" coordorigin="7581,1834" coordsize="10,20" path="m7581,1854l7590,1854,7590,1834,7581,1834,7581,1854xe" filled="true" fillcolor="#000000" stroked="false">
                <v:path arrowok="t"/>
                <v:fill type="solid"/>
              </v:shape>
            </v:group>
            <v:group style="position:absolute;left:7581;top:1854;width:10;height:20" coordorigin="7581,1854" coordsize="10,20">
              <v:shape style="position:absolute;left:7581;top:1854;width:10;height:20" coordorigin="7581,1854" coordsize="10,20" path="m7581,1873l7590,1873,7590,1854,7581,1854,7581,1873xe" filled="true" fillcolor="#000000" stroked="false">
                <v:path arrowok="t"/>
                <v:fill type="solid"/>
              </v:shape>
            </v:group>
            <v:group style="position:absolute;left:7581;top:1873;width:10;height:20" coordorigin="7581,1873" coordsize="10,20">
              <v:shape style="position:absolute;left:7581;top:1873;width:10;height:20" coordorigin="7581,1873" coordsize="10,20" path="m7581,1892l7590,1892,7590,1873,7581,1873,7581,1892xe" filled="true" fillcolor="#000000" stroked="false">
                <v:path arrowok="t"/>
                <v:fill type="solid"/>
              </v:shape>
            </v:group>
            <v:group style="position:absolute;left:7581;top:1892;width:10;height:20" coordorigin="7581,1892" coordsize="10,20">
              <v:shape style="position:absolute;left:7581;top:1892;width:10;height:20" coordorigin="7581,1892" coordsize="10,20" path="m7581,1911l7590,1911,7590,1892,7581,1892,7581,1911xe" filled="true" fillcolor="#000000" stroked="false">
                <v:path arrowok="t"/>
                <v:fill type="solid"/>
              </v:shape>
            </v:group>
            <v:group style="position:absolute;left:7581;top:1957;width:10;height:20" coordorigin="7581,1957" coordsize="10,20">
              <v:shape style="position:absolute;left:7581;top:1957;width:10;height:20" coordorigin="7581,1957" coordsize="10,20" path="m7581,1976l7590,1976,7590,1957,7581,1957,7581,1976xe" filled="true" fillcolor="#000000" stroked="false">
                <v:path arrowok="t"/>
                <v:fill type="solid"/>
              </v:shape>
            </v:group>
            <v:group style="position:absolute;left:7581;top:1976;width:10;height:20" coordorigin="7581,1976" coordsize="10,20">
              <v:shape style="position:absolute;left:7581;top:1976;width:10;height:20" coordorigin="7581,1976" coordsize="10,20" path="m7581,1995l7590,1995,7590,1976,7581,1976,7581,1995xe" filled="true" fillcolor="#000000" stroked="false">
                <v:path arrowok="t"/>
                <v:fill type="solid"/>
              </v:shape>
            </v:group>
            <v:group style="position:absolute;left:7581;top:1995;width:10;height:20" coordorigin="7581,1995" coordsize="10,20">
              <v:shape style="position:absolute;left:7581;top:1995;width:10;height:20" coordorigin="7581,1995" coordsize="10,20" path="m7581,2014l7590,2014,7590,1995,7581,1995,7581,2014xe" filled="true" fillcolor="#000000" stroked="false">
                <v:path arrowok="t"/>
                <v:fill type="solid"/>
              </v:shape>
            </v:group>
            <v:group style="position:absolute;left:7581;top:2014;width:10;height:20" coordorigin="7581,2014" coordsize="10,20">
              <v:shape style="position:absolute;left:7581;top:2014;width:10;height:20" coordorigin="7581,2014" coordsize="10,20" path="m7581,2034l7590,2034,7590,2014,7581,2014,7581,2034xe" filled="true" fillcolor="#000000" stroked="false">
                <v:path arrowok="t"/>
                <v:fill type="solid"/>
              </v:shape>
            </v:group>
            <v:group style="position:absolute;left:7581;top:2034;width:10;height:20" coordorigin="7581,2034" coordsize="10,20">
              <v:shape style="position:absolute;left:7581;top:2034;width:10;height:20" coordorigin="7581,2034" coordsize="10,20" path="m7581,2053l7590,2053,7590,2034,7581,2034,7581,2053xe" filled="true" fillcolor="#000000" stroked="false">
                <v:path arrowok="t"/>
                <v:fill type="solid"/>
              </v:shape>
            </v:group>
            <v:group style="position:absolute;left:7581;top:2053;width:10;height:20" coordorigin="7581,2053" coordsize="10,20">
              <v:shape style="position:absolute;left:7581;top:2053;width:10;height:20" coordorigin="7581,2053" coordsize="10,20" path="m7581,2072l7590,2072,7590,2053,7581,2053,7581,2072xe" filled="true" fillcolor="#000000" stroked="false">
                <v:path arrowok="t"/>
                <v:fill type="solid"/>
              </v:shape>
            </v:group>
            <v:group style="position:absolute;left:7581;top:2072;width:10;height:20" coordorigin="7581,2072" coordsize="10,20">
              <v:shape style="position:absolute;left:7581;top:2072;width:10;height:20" coordorigin="7581,2072" coordsize="10,20" path="m7581,2091l7590,2091,7590,2072,7581,2072,7581,2091xe" filled="true" fillcolor="#000000" stroked="false">
                <v:path arrowok="t"/>
                <v:fill type="solid"/>
              </v:shape>
            </v:group>
            <v:group style="position:absolute;left:7581;top:2091;width:10;height:20" coordorigin="7581,2091" coordsize="10,20">
              <v:shape style="position:absolute;left:7581;top:2091;width:10;height:20" coordorigin="7581,2091" coordsize="10,20" path="m7581,2110l7590,2110,7590,2091,7581,2091,7581,2110xe" filled="true" fillcolor="#000000" stroked="false">
                <v:path arrowok="t"/>
                <v:fill type="solid"/>
              </v:shape>
            </v:group>
            <v:group style="position:absolute;left:7581;top:2110;width:10;height:20" coordorigin="7581,2110" coordsize="10,20">
              <v:shape style="position:absolute;left:7581;top:2110;width:10;height:20" coordorigin="7581,2110" coordsize="10,20" path="m7581,2130l7590,2130,7590,2110,7581,2110,7581,2130xe" filled="true" fillcolor="#000000" stroked="false">
                <v:path arrowok="t"/>
                <v:fill type="solid"/>
              </v:shape>
            </v:group>
            <v:group style="position:absolute;left:7581;top:2130;width:10;height:20" coordorigin="7581,2130" coordsize="10,20">
              <v:shape style="position:absolute;left:7581;top:2130;width:10;height:20" coordorigin="7581,2130" coordsize="10,20" path="m7581,2149l7590,2149,7590,2130,7581,2130,7581,2149xe" filled="true" fillcolor="#000000" stroked="false">
                <v:path arrowok="t"/>
                <v:fill type="solid"/>
              </v:shape>
            </v:group>
            <v:group style="position:absolute;left:7581;top:2149;width:10;height:20" coordorigin="7581,2149" coordsize="10,20">
              <v:shape style="position:absolute;left:7581;top:2149;width:10;height:20" coordorigin="7581,2149" coordsize="10,20" path="m7581,2168l7590,2168,7590,2149,7581,2149,7581,2168xe" filled="true" fillcolor="#000000" stroked="false">
                <v:path arrowok="t"/>
                <v:fill type="solid"/>
              </v:shape>
            </v:group>
            <v:group style="position:absolute;left:7581;top:2168;width:10;height:20" coordorigin="7581,2168" coordsize="10,20">
              <v:shape style="position:absolute;left:7581;top:2168;width:10;height:20" coordorigin="7581,2168" coordsize="10,20" path="m7581,2187l7590,2187,7590,2168,7581,2168,7581,2187xe" filled="true" fillcolor="#000000" stroked="false">
                <v:path arrowok="t"/>
                <v:fill type="solid"/>
              </v:shape>
            </v:group>
            <v:group style="position:absolute;left:7581;top:2187;width:10;height:20" coordorigin="7581,2187" coordsize="10,20">
              <v:shape style="position:absolute;left:7581;top:2187;width:10;height:20" coordorigin="7581,2187" coordsize="10,20" path="m7581,2206l7590,2206,7590,2187,7581,2187,7581,2206xe" filled="true" fillcolor="#000000" stroked="false">
                <v:path arrowok="t"/>
                <v:fill type="solid"/>
              </v:shape>
            </v:group>
            <v:group style="position:absolute;left:7581;top:2206;width:10;height:20" coordorigin="7581,2206" coordsize="10,20">
              <v:shape style="position:absolute;left:7581;top:2206;width:10;height:20" coordorigin="7581,2206" coordsize="10,20" path="m7581,2226l7590,2226,7590,2206,7581,2206,7581,2226xe" filled="true" fillcolor="#000000" stroked="false">
                <v:path arrowok="t"/>
                <v:fill type="solid"/>
              </v:shape>
            </v:group>
            <v:group style="position:absolute;left:7581;top:2226;width:10;height:20" coordorigin="7581,2226" coordsize="10,20">
              <v:shape style="position:absolute;left:7581;top:2226;width:10;height:20" coordorigin="7581,2226" coordsize="10,20" path="m7581,2245l7590,2245,7590,2226,7581,2226,7581,2245xe" filled="true" fillcolor="#000000" stroked="false">
                <v:path arrowok="t"/>
                <v:fill type="solid"/>
              </v:shape>
            </v:group>
            <v:group style="position:absolute;left:7581;top:2245;width:10;height:20" coordorigin="7581,2245" coordsize="10,20">
              <v:shape style="position:absolute;left:7581;top:2245;width:10;height:20" coordorigin="7581,2245" coordsize="10,20" path="m7581,2264l7590,2264,7590,2245,7581,2245,7581,2264xe" filled="true" fillcolor="#000000" stroked="false">
                <v:path arrowok="t"/>
                <v:fill type="solid"/>
              </v:shape>
            </v:group>
            <v:group style="position:absolute;left:7581;top:2264;width:10;height:20" coordorigin="7581,2264" coordsize="10,20">
              <v:shape style="position:absolute;left:7581;top:2264;width:10;height:20" coordorigin="7581,2264" coordsize="10,20" path="m7581,2283l7590,2283,7590,2264,7581,2264,7581,2283xe" filled="true" fillcolor="#000000" stroked="false">
                <v:path arrowok="t"/>
                <v:fill type="solid"/>
              </v:shape>
            </v:group>
            <v:group style="position:absolute;left:7581;top:2346;width:10;height:20" coordorigin="7581,2346" coordsize="10,20">
              <v:shape style="position:absolute;left:7581;top:2346;width:10;height:20" coordorigin="7581,2346" coordsize="10,20" path="m7581,2365l7590,2365,7590,2346,7581,2346,7581,2365xe" filled="true" fillcolor="#000000" stroked="false">
                <v:path arrowok="t"/>
                <v:fill type="solid"/>
              </v:shape>
            </v:group>
            <v:group style="position:absolute;left:7581;top:2365;width:10;height:20" coordorigin="7581,2365" coordsize="10,20">
              <v:shape style="position:absolute;left:7581;top:2365;width:10;height:20" coordorigin="7581,2365" coordsize="10,20" path="m7581,2384l7590,2384,7590,2365,7581,2365,7581,2384xe" filled="true" fillcolor="#000000" stroked="false">
                <v:path arrowok="t"/>
                <v:fill type="solid"/>
              </v:shape>
            </v:group>
            <v:group style="position:absolute;left:7581;top:2384;width:10;height:20" coordorigin="7581,2384" coordsize="10,20">
              <v:shape style="position:absolute;left:7581;top:2384;width:10;height:20" coordorigin="7581,2384" coordsize="10,20" path="m7581,2403l7590,2403,7590,2384,7581,2384,7581,2403xe" filled="true" fillcolor="#000000" stroked="false">
                <v:path arrowok="t"/>
                <v:fill type="solid"/>
              </v:shape>
            </v:group>
            <v:group style="position:absolute;left:7581;top:2403;width:10;height:20" coordorigin="7581,2403" coordsize="10,20">
              <v:shape style="position:absolute;left:7581;top:2403;width:10;height:20" coordorigin="7581,2403" coordsize="10,20" path="m7581,2422l7590,2422,7590,2403,7581,2403,7581,2422xe" filled="true" fillcolor="#000000" stroked="false">
                <v:path arrowok="t"/>
                <v:fill type="solid"/>
              </v:shape>
            </v:group>
            <v:group style="position:absolute;left:7581;top:2422;width:10;height:20" coordorigin="7581,2422" coordsize="10,20">
              <v:shape style="position:absolute;left:7581;top:2422;width:10;height:20" coordorigin="7581,2422" coordsize="10,20" path="m7581,2442l7590,2442,7590,2422,7581,2422,7581,2442xe" filled="true" fillcolor="#000000" stroked="false">
                <v:path arrowok="t"/>
                <v:fill type="solid"/>
              </v:shape>
            </v:group>
            <v:group style="position:absolute;left:7581;top:2442;width:10;height:20" coordorigin="7581,2442" coordsize="10,20">
              <v:shape style="position:absolute;left:7581;top:2442;width:10;height:20" coordorigin="7581,2442" coordsize="10,20" path="m7581,2461l7590,2461,7590,2442,7581,2442,7581,2461xe" filled="true" fillcolor="#000000" stroked="false">
                <v:path arrowok="t"/>
                <v:fill type="solid"/>
              </v:shape>
            </v:group>
            <v:group style="position:absolute;left:7581;top:2461;width:10;height:20" coordorigin="7581,2461" coordsize="10,20">
              <v:shape style="position:absolute;left:7581;top:2461;width:10;height:20" coordorigin="7581,2461" coordsize="10,20" path="m7581,2480l7590,2480,7590,2461,7581,2461,7581,2480xe" filled="true" fillcolor="#000000" stroked="false">
                <v:path arrowok="t"/>
                <v:fill type="solid"/>
              </v:shape>
            </v:group>
            <v:group style="position:absolute;left:7581;top:2480;width:10;height:20" coordorigin="7581,2480" coordsize="10,20">
              <v:shape style="position:absolute;left:7581;top:2480;width:10;height:20" coordorigin="7581,2480" coordsize="10,20" path="m7581,2499l7590,2499,7590,2480,7581,2480,7581,2499xe" filled="true" fillcolor="#000000" stroked="false">
                <v:path arrowok="t"/>
                <v:fill type="solid"/>
              </v:shape>
            </v:group>
            <v:group style="position:absolute;left:7581;top:2499;width:10;height:20" coordorigin="7581,2499" coordsize="10,20">
              <v:shape style="position:absolute;left:7581;top:2499;width:10;height:20" coordorigin="7581,2499" coordsize="10,20" path="m7581,2518l7590,2518,7590,2499,7581,2499,7581,2518xe" filled="true" fillcolor="#000000" stroked="false">
                <v:path arrowok="t"/>
                <v:fill type="solid"/>
              </v:shape>
            </v:group>
            <v:group style="position:absolute;left:7581;top:2518;width:10;height:20" coordorigin="7581,2518" coordsize="10,20">
              <v:shape style="position:absolute;left:7581;top:2518;width:10;height:20" coordorigin="7581,2518" coordsize="10,20" path="m7581,2538l7590,2538,7590,2518,7581,2518,7581,2538xe" filled="true" fillcolor="#000000" stroked="false">
                <v:path arrowok="t"/>
                <v:fill type="solid"/>
              </v:shape>
            </v:group>
            <v:group style="position:absolute;left:7581;top:2538;width:10;height:20" coordorigin="7581,2538" coordsize="10,20">
              <v:shape style="position:absolute;left:7581;top:2538;width:10;height:20" coordorigin="7581,2538" coordsize="10,20" path="m7581,2557l7590,2557,7590,2538,7581,2538,7581,2557xe" filled="true" fillcolor="#000000" stroked="false">
                <v:path arrowok="t"/>
                <v:fill type="solid"/>
              </v:shape>
            </v:group>
            <v:group style="position:absolute;left:7581;top:2557;width:10;height:20" coordorigin="7581,2557" coordsize="10,20">
              <v:shape style="position:absolute;left:7581;top:2557;width:10;height:20" coordorigin="7581,2557" coordsize="10,20" path="m7581,2576l7590,2576,7590,2557,7581,2557,7581,2576xe" filled="true" fillcolor="#000000" stroked="false">
                <v:path arrowok="t"/>
                <v:fill type="solid"/>
              </v:shape>
            </v:group>
            <v:group style="position:absolute;left:7581;top:2576;width:10;height:20" coordorigin="7581,2576" coordsize="10,20">
              <v:shape style="position:absolute;left:7581;top:2576;width:10;height:20" coordorigin="7581,2576" coordsize="10,20" path="m7581,2595l7590,2595,7590,2576,7581,2576,7581,2595xe" filled="true" fillcolor="#000000" stroked="false">
                <v:path arrowok="t"/>
                <v:fill type="solid"/>
              </v:shape>
            </v:group>
            <v:group style="position:absolute;left:7581;top:2595;width:10;height:20" coordorigin="7581,2595" coordsize="10,20">
              <v:shape style="position:absolute;left:7581;top:2595;width:10;height:20" coordorigin="7581,2595" coordsize="10,20" path="m7581,2614l7590,2614,7590,2595,7581,2595,7581,2614xe" filled="true" fillcolor="#000000" stroked="false">
                <v:path arrowok="t"/>
                <v:fill type="solid"/>
              </v:shape>
            </v:group>
            <v:group style="position:absolute;left:7581;top:2614;width:10;height:20" coordorigin="7581,2614" coordsize="10,20">
              <v:shape style="position:absolute;left:7581;top:2614;width:10;height:20" coordorigin="7581,2614" coordsize="10,20" path="m7581,2634l7590,2634,7590,2614,7581,2614,7581,2634xe" filled="true" fillcolor="#000000" stroked="false">
                <v:path arrowok="t"/>
                <v:fill type="solid"/>
              </v:shape>
            </v:group>
            <v:group style="position:absolute;left:7581;top:2634;width:10;height:20" coordorigin="7581,2634" coordsize="10,20">
              <v:shape style="position:absolute;left:7581;top:2634;width:10;height:20" coordorigin="7581,2634" coordsize="10,20" path="m7581,2653l7590,2653,7590,2634,7581,2634,7581,2653xe" filled="true" fillcolor="#000000" stroked="false">
                <v:path arrowok="t"/>
                <v:fill type="solid"/>
              </v:shape>
            </v:group>
            <v:group style="position:absolute;left:7581;top:2653;width:10;height:20" coordorigin="7581,2653" coordsize="10,20">
              <v:shape style="position:absolute;left:7581;top:2653;width:10;height:20" coordorigin="7581,2653" coordsize="10,20" path="m7581,2672l7590,2672,7590,2653,7581,2653,7581,2672xe" filled="true" fillcolor="#000000" stroked="false">
                <v:path arrowok="t"/>
                <v:fill type="solid"/>
              </v:shape>
            </v:group>
            <v:group style="position:absolute;left:7581;top:2672;width:10;height:20" coordorigin="7581,2672" coordsize="10,20">
              <v:shape style="position:absolute;left:7581;top:2672;width:10;height:20" coordorigin="7581,2672" coordsize="10,20" path="m7581,2691l7590,2691,7590,2672,7581,2672,7581,2691xe" filled="true" fillcolor="#000000" stroked="false">
                <v:path arrowok="t"/>
                <v:fill type="solid"/>
              </v:shape>
            </v:group>
            <v:group style="position:absolute;left:7581;top:2737;width:10;height:20" coordorigin="7581,2737" coordsize="10,20">
              <v:shape style="position:absolute;left:7581;top:2737;width:10;height:20" coordorigin="7581,2737" coordsize="10,20" path="m7581,2756l7590,2756,7590,2737,7581,2737,7581,2756xe" filled="true" fillcolor="#000000" stroked="false">
                <v:path arrowok="t"/>
                <v:fill type="solid"/>
              </v:shape>
            </v:group>
            <v:group style="position:absolute;left:7581;top:2756;width:10;height:20" coordorigin="7581,2756" coordsize="10,20">
              <v:shape style="position:absolute;left:7581;top:2756;width:10;height:20" coordorigin="7581,2756" coordsize="10,20" path="m7581,2775l7590,2775,7590,2756,7581,2756,7581,2775xe" filled="true" fillcolor="#000000" stroked="false">
                <v:path arrowok="t"/>
                <v:fill type="solid"/>
              </v:shape>
            </v:group>
            <v:group style="position:absolute;left:7581;top:2775;width:10;height:20" coordorigin="7581,2775" coordsize="10,20">
              <v:shape style="position:absolute;left:7581;top:2775;width:10;height:20" coordorigin="7581,2775" coordsize="10,20" path="m7581,2794l7590,2794,7590,2775,7581,2775,7581,2794xe" filled="true" fillcolor="#000000" stroked="false">
                <v:path arrowok="t"/>
                <v:fill type="solid"/>
              </v:shape>
            </v:group>
            <v:group style="position:absolute;left:7581;top:2794;width:10;height:20" coordorigin="7581,2794" coordsize="10,20">
              <v:shape style="position:absolute;left:7581;top:2794;width:10;height:20" coordorigin="7581,2794" coordsize="10,20" path="m7581,2814l7590,2814,7590,2794,7581,2794,7581,2814xe" filled="true" fillcolor="#000000" stroked="false">
                <v:path arrowok="t"/>
                <v:fill type="solid"/>
              </v:shape>
            </v:group>
            <v:group style="position:absolute;left:7581;top:2814;width:10;height:20" coordorigin="7581,2814" coordsize="10,20">
              <v:shape style="position:absolute;left:7581;top:2814;width:10;height:20" coordorigin="7581,2814" coordsize="10,20" path="m7581,2833l7590,2833,7590,2814,7581,2814,7581,2833xe" filled="true" fillcolor="#000000" stroked="false">
                <v:path arrowok="t"/>
                <v:fill type="solid"/>
              </v:shape>
            </v:group>
            <v:group style="position:absolute;left:7581;top:2833;width:10;height:20" coordorigin="7581,2833" coordsize="10,20">
              <v:shape style="position:absolute;left:7581;top:2833;width:10;height:20" coordorigin="7581,2833" coordsize="10,20" path="m7581,2852l7590,2852,7590,2833,7581,2833,7581,2852xe" filled="true" fillcolor="#000000" stroked="false">
                <v:path arrowok="t"/>
                <v:fill type="solid"/>
              </v:shape>
            </v:group>
            <v:group style="position:absolute;left:7581;top:2852;width:10;height:20" coordorigin="7581,2852" coordsize="10,20">
              <v:shape style="position:absolute;left:7581;top:2852;width:10;height:20" coordorigin="7581,2852" coordsize="10,20" path="m7581,2871l7590,2871,7590,2852,7581,2852,7581,2871xe" filled="true" fillcolor="#000000" stroked="false">
                <v:path arrowok="t"/>
                <v:fill type="solid"/>
              </v:shape>
            </v:group>
            <v:group style="position:absolute;left:7581;top:2871;width:10;height:20" coordorigin="7581,2871" coordsize="10,20">
              <v:shape style="position:absolute;left:7581;top:2871;width:10;height:20" coordorigin="7581,2871" coordsize="10,20" path="m7581,2890l7590,2890,7590,2871,7581,2871,7581,2890xe" filled="true" fillcolor="#000000" stroked="false">
                <v:path arrowok="t"/>
                <v:fill type="solid"/>
              </v:shape>
            </v:group>
            <v:group style="position:absolute;left:7581;top:2890;width:10;height:20" coordorigin="7581,2890" coordsize="10,20">
              <v:shape style="position:absolute;left:7581;top:2890;width:10;height:20" coordorigin="7581,2890" coordsize="10,20" path="m7581,2910l7590,2910,7590,2890,7581,2890,7581,2910xe" filled="true" fillcolor="#000000" stroked="false">
                <v:path arrowok="t"/>
                <v:fill type="solid"/>
              </v:shape>
            </v:group>
            <v:group style="position:absolute;left:7581;top:2910;width:10;height:20" coordorigin="7581,2910" coordsize="10,20">
              <v:shape style="position:absolute;left:7581;top:2910;width:10;height:20" coordorigin="7581,2910" coordsize="10,20" path="m7581,2929l7590,2929,7590,2910,7581,2910,7581,2929xe" filled="true" fillcolor="#000000" stroked="false">
                <v:path arrowok="t"/>
                <v:fill type="solid"/>
              </v:shape>
            </v:group>
            <v:group style="position:absolute;left:7581;top:2929;width:10;height:20" coordorigin="7581,2929" coordsize="10,20">
              <v:shape style="position:absolute;left:7581;top:2929;width:10;height:20" coordorigin="7581,2929" coordsize="10,20" path="m7581,2948l7590,2948,7590,2929,7581,2929,7581,2948xe" filled="true" fillcolor="#000000" stroked="false">
                <v:path arrowok="t"/>
                <v:fill type="solid"/>
              </v:shape>
            </v:group>
            <v:group style="position:absolute;left:7581;top:2948;width:10;height:20" coordorigin="7581,2948" coordsize="10,20">
              <v:shape style="position:absolute;left:7581;top:2948;width:10;height:20" coordorigin="7581,2948" coordsize="10,20" path="m7581,2967l7590,2967,7590,2948,7581,2948,7581,2967xe" filled="true" fillcolor="#000000" stroked="false">
                <v:path arrowok="t"/>
                <v:fill type="solid"/>
              </v:shape>
            </v:group>
            <v:group style="position:absolute;left:7581;top:2967;width:10;height:20" coordorigin="7581,2967" coordsize="10,20">
              <v:shape style="position:absolute;left:7581;top:2967;width:10;height:20" coordorigin="7581,2967" coordsize="10,20" path="m7581,2986l7590,2986,7590,2967,7581,2967,7581,2986xe" filled="true" fillcolor="#000000" stroked="false">
                <v:path arrowok="t"/>
                <v:fill type="solid"/>
              </v:shape>
            </v:group>
            <v:group style="position:absolute;left:7581;top:2986;width:10;height:20" coordorigin="7581,2986" coordsize="10,20">
              <v:shape style="position:absolute;left:7581;top:2986;width:10;height:20" coordorigin="7581,2986" coordsize="10,20" path="m7581,3006l7590,3006,7590,2986,7581,2986,7581,3006xe" filled="true" fillcolor="#000000" stroked="false">
                <v:path arrowok="t"/>
                <v:fill type="solid"/>
              </v:shape>
            </v:group>
            <v:group style="position:absolute;left:7581;top:3006;width:10;height:20" coordorigin="7581,3006" coordsize="10,20">
              <v:shape style="position:absolute;left:7581;top:3006;width:10;height:20" coordorigin="7581,3006" coordsize="10,20" path="m7581,3025l7590,3025,7590,3006,7581,3006,7581,3025xe" filled="true" fillcolor="#000000" stroked="false">
                <v:path arrowok="t"/>
                <v:fill type="solid"/>
              </v:shape>
            </v:group>
            <v:group style="position:absolute;left:7581;top:3025;width:10;height:20" coordorigin="7581,3025" coordsize="10,20">
              <v:shape style="position:absolute;left:7581;top:3025;width:10;height:20" coordorigin="7581,3025" coordsize="10,20" path="m7581,3044l7590,3044,7590,3025,7581,3025,7581,3044xe" filled="true" fillcolor="#000000" stroked="false">
                <v:path arrowok="t"/>
                <v:fill type="solid"/>
              </v:shape>
            </v:group>
            <v:group style="position:absolute;left:7581;top:3044;width:10;height:20" coordorigin="7581,3044" coordsize="10,20">
              <v:shape style="position:absolute;left:7581;top:3044;width:10;height:20" coordorigin="7581,3044" coordsize="10,20" path="m7581,3063l7590,3063,7590,3044,7581,3044,7581,3063xe" filled="true" fillcolor="#000000" stroked="false">
                <v:path arrowok="t"/>
                <v:fill type="solid"/>
              </v:shape>
            </v:group>
            <v:group style="position:absolute;left:7581;top:3126;width:10;height:20" coordorigin="7581,3126" coordsize="10,20">
              <v:shape style="position:absolute;left:7581;top:3126;width:10;height:20" coordorigin="7581,3126" coordsize="10,20" path="m7581,3145l7590,3145,7590,3126,7581,3126,7581,3145xe" filled="true" fillcolor="#000000" stroked="false">
                <v:path arrowok="t"/>
                <v:fill type="solid"/>
              </v:shape>
            </v:group>
            <v:group style="position:absolute;left:7581;top:3145;width:10;height:20" coordorigin="7581,3145" coordsize="10,20">
              <v:shape style="position:absolute;left:7581;top:3145;width:10;height:20" coordorigin="7581,3145" coordsize="10,20" path="m7581,3164l7590,3164,7590,3145,7581,3145,7581,3164xe" filled="true" fillcolor="#000000" stroked="false">
                <v:path arrowok="t"/>
                <v:fill type="solid"/>
              </v:shape>
            </v:group>
            <v:group style="position:absolute;left:7581;top:3164;width:10;height:20" coordorigin="7581,3164" coordsize="10,20">
              <v:shape style="position:absolute;left:7581;top:3164;width:10;height:20" coordorigin="7581,3164" coordsize="10,20" path="m7581,3183l7590,3183,7590,3164,7581,3164,7581,3183xe" filled="true" fillcolor="#000000" stroked="false">
                <v:path arrowok="t"/>
                <v:fill type="solid"/>
              </v:shape>
            </v:group>
            <v:group style="position:absolute;left:7581;top:3183;width:10;height:20" coordorigin="7581,3183" coordsize="10,20">
              <v:shape style="position:absolute;left:7581;top:3183;width:10;height:20" coordorigin="7581,3183" coordsize="10,20" path="m7581,3202l7590,3202,7590,3183,7581,3183,7581,3202xe" filled="true" fillcolor="#000000" stroked="false">
                <v:path arrowok="t"/>
                <v:fill type="solid"/>
              </v:shape>
            </v:group>
            <v:group style="position:absolute;left:7581;top:3202;width:10;height:20" coordorigin="7581,3202" coordsize="10,20">
              <v:shape style="position:absolute;left:7581;top:3202;width:10;height:20" coordorigin="7581,3202" coordsize="10,20" path="m7581,3222l7590,3222,7590,3202,7581,3202,7581,3222xe" filled="true" fillcolor="#000000" stroked="false">
                <v:path arrowok="t"/>
                <v:fill type="solid"/>
              </v:shape>
            </v:group>
            <v:group style="position:absolute;left:7581;top:3222;width:10;height:20" coordorigin="7581,3222" coordsize="10,20">
              <v:shape style="position:absolute;left:7581;top:3222;width:10;height:20" coordorigin="7581,3222" coordsize="10,20" path="m7581,3241l7590,3241,7590,3222,7581,3222,7581,3241xe" filled="true" fillcolor="#000000" stroked="false">
                <v:path arrowok="t"/>
                <v:fill type="solid"/>
              </v:shape>
            </v:group>
            <v:group style="position:absolute;left:7581;top:3241;width:10;height:20" coordorigin="7581,3241" coordsize="10,20">
              <v:shape style="position:absolute;left:7581;top:3241;width:10;height:20" coordorigin="7581,3241" coordsize="10,20" path="m7581,3260l7590,3260,7590,3241,7581,3241,7581,3260xe" filled="true" fillcolor="#000000" stroked="false">
                <v:path arrowok="t"/>
                <v:fill type="solid"/>
              </v:shape>
            </v:group>
            <v:group style="position:absolute;left:7581;top:3260;width:10;height:20" coordorigin="7581,3260" coordsize="10,20">
              <v:shape style="position:absolute;left:7581;top:3260;width:10;height:20" coordorigin="7581,3260" coordsize="10,20" path="m7581,3279l7590,3279,7590,3260,7581,3260,7581,3279xe" filled="true" fillcolor="#000000" stroked="false">
                <v:path arrowok="t"/>
                <v:fill type="solid"/>
              </v:shape>
            </v:group>
            <v:group style="position:absolute;left:7581;top:3279;width:10;height:20" coordorigin="7581,3279" coordsize="10,20">
              <v:shape style="position:absolute;left:7581;top:3279;width:10;height:20" coordorigin="7581,3279" coordsize="10,20" path="m7581,3298l7590,3298,7590,3279,7581,3279,7581,3298xe" filled="true" fillcolor="#000000" stroked="false">
                <v:path arrowok="t"/>
                <v:fill type="solid"/>
              </v:shape>
            </v:group>
            <v:group style="position:absolute;left:7581;top:3298;width:10;height:20" coordorigin="7581,3298" coordsize="10,20">
              <v:shape style="position:absolute;left:7581;top:3298;width:10;height:20" coordorigin="7581,3298" coordsize="10,20" path="m7581,3318l7590,3318,7590,3298,7581,3298,7581,3318xe" filled="true" fillcolor="#000000" stroked="false">
                <v:path arrowok="t"/>
                <v:fill type="solid"/>
              </v:shape>
            </v:group>
            <v:group style="position:absolute;left:7581;top:3318;width:10;height:20" coordorigin="7581,3318" coordsize="10,20">
              <v:shape style="position:absolute;left:7581;top:3318;width:10;height:20" coordorigin="7581,3318" coordsize="10,20" path="m7581,3337l7590,3337,7590,3318,7581,3318,7581,3337xe" filled="true" fillcolor="#000000" stroked="false">
                <v:path arrowok="t"/>
                <v:fill type="solid"/>
              </v:shape>
            </v:group>
            <v:group style="position:absolute;left:7581;top:3337;width:10;height:20" coordorigin="7581,3337" coordsize="10,20">
              <v:shape style="position:absolute;left:7581;top:3337;width:10;height:20" coordorigin="7581,3337" coordsize="10,20" path="m7581,3356l7590,3356,7590,3337,7581,3337,7581,3356xe" filled="true" fillcolor="#000000" stroked="false">
                <v:path arrowok="t"/>
                <v:fill type="solid"/>
              </v:shape>
            </v:group>
            <v:group style="position:absolute;left:7581;top:3356;width:10;height:20" coordorigin="7581,3356" coordsize="10,20">
              <v:shape style="position:absolute;left:7581;top:3356;width:10;height:20" coordorigin="7581,3356" coordsize="10,20" path="m7581,3375l7590,3375,7590,3356,7581,3356,7581,3375xe" filled="true" fillcolor="#000000" stroked="false">
                <v:path arrowok="t"/>
                <v:fill type="solid"/>
              </v:shape>
            </v:group>
            <v:group style="position:absolute;left:7581;top:3375;width:10;height:20" coordorigin="7581,3375" coordsize="10,20">
              <v:shape style="position:absolute;left:7581;top:3375;width:10;height:20" coordorigin="7581,3375" coordsize="10,20" path="m7581,3394l7590,3394,7590,3375,7581,3375,7581,3394xe" filled="true" fillcolor="#000000" stroked="false">
                <v:path arrowok="t"/>
                <v:fill type="solid"/>
              </v:shape>
            </v:group>
            <v:group style="position:absolute;left:7581;top:3394;width:10;height:20" coordorigin="7581,3394" coordsize="10,20">
              <v:shape style="position:absolute;left:7581;top:3394;width:10;height:20" coordorigin="7581,3394" coordsize="10,20" path="m7581,3414l7590,3414,7590,3394,7581,3394,7581,3414xe" filled="true" fillcolor="#000000" stroked="false">
                <v:path arrowok="t"/>
                <v:fill type="solid"/>
              </v:shape>
            </v:group>
            <v:group style="position:absolute;left:7581;top:3414;width:10;height:20" coordorigin="7581,3414" coordsize="10,20">
              <v:shape style="position:absolute;left:7581;top:3414;width:10;height:20" coordorigin="7581,3414" coordsize="10,20" path="m7581,3433l7590,3433,7590,3414,7581,3414,7581,3433xe" filled="true" fillcolor="#000000" stroked="false">
                <v:path arrowok="t"/>
                <v:fill type="solid"/>
              </v:shape>
            </v:group>
            <v:group style="position:absolute;left:7581;top:3433;width:10;height:20" coordorigin="7581,3433" coordsize="10,20">
              <v:shape style="position:absolute;left:7581;top:3433;width:10;height:20" coordorigin="7581,3433" coordsize="10,20" path="m7581,3452l7590,3452,7590,3433,7581,3433,7581,3452xe" filled="true" fillcolor="#000000" stroked="false">
                <v:path arrowok="t"/>
                <v:fill type="solid"/>
              </v:shape>
            </v:group>
            <v:group style="position:absolute;left:7581;top:3452;width:10;height:20" coordorigin="7581,3452" coordsize="10,20">
              <v:shape style="position:absolute;left:7581;top:3452;width:10;height:20" coordorigin="7581,3452" coordsize="10,20" path="m7581,3471l7590,3471,7590,3452,7581,3452,7581,3471xe" filled="true" fillcolor="#000000" stroked="false">
                <v:path arrowok="t"/>
                <v:fill type="solid"/>
              </v:shape>
            </v:group>
            <v:group style="position:absolute;left:7581;top:3517;width:10;height:20" coordorigin="7581,3517" coordsize="10,20">
              <v:shape style="position:absolute;left:7581;top:3517;width:10;height:20" coordorigin="7581,3517" coordsize="10,20" path="m7581,3536l7590,3536,7590,3517,7581,3517,7581,3536xe" filled="true" fillcolor="#000000" stroked="false">
                <v:path arrowok="t"/>
                <v:fill type="solid"/>
              </v:shape>
            </v:group>
            <v:group style="position:absolute;left:7581;top:3536;width:10;height:20" coordorigin="7581,3536" coordsize="10,20">
              <v:shape style="position:absolute;left:7581;top:3536;width:10;height:20" coordorigin="7581,3536" coordsize="10,20" path="m7581,3555l7590,3555,7590,3536,7581,3536,7581,3555xe" filled="true" fillcolor="#000000" stroked="false">
                <v:path arrowok="t"/>
                <v:fill type="solid"/>
              </v:shape>
            </v:group>
            <v:group style="position:absolute;left:7581;top:3555;width:10;height:20" coordorigin="7581,3555" coordsize="10,20">
              <v:shape style="position:absolute;left:7581;top:3555;width:10;height:20" coordorigin="7581,3555" coordsize="10,20" path="m7581,3574l7590,3574,7590,3555,7581,3555,7581,3574xe" filled="true" fillcolor="#000000" stroked="false">
                <v:path arrowok="t"/>
                <v:fill type="solid"/>
              </v:shape>
            </v:group>
            <v:group style="position:absolute;left:7581;top:3574;width:10;height:20" coordorigin="7581,3574" coordsize="10,20">
              <v:shape style="position:absolute;left:7581;top:3574;width:10;height:20" coordorigin="7581,3574" coordsize="10,20" path="m7581,3594l7590,3594,7590,3574,7581,3574,7581,3594xe" filled="true" fillcolor="#000000" stroked="false">
                <v:path arrowok="t"/>
                <v:fill type="solid"/>
              </v:shape>
            </v:group>
            <v:group style="position:absolute;left:7581;top:3594;width:10;height:20" coordorigin="7581,3594" coordsize="10,20">
              <v:shape style="position:absolute;left:7581;top:3594;width:10;height:20" coordorigin="7581,3594" coordsize="10,20" path="m7581,3613l7590,3613,7590,3594,7581,3594,7581,3613xe" filled="true" fillcolor="#000000" stroked="false">
                <v:path arrowok="t"/>
                <v:fill type="solid"/>
              </v:shape>
            </v:group>
            <v:group style="position:absolute;left:7581;top:3613;width:10;height:20" coordorigin="7581,3613" coordsize="10,20">
              <v:shape style="position:absolute;left:7581;top:3613;width:10;height:20" coordorigin="7581,3613" coordsize="10,20" path="m7581,3632l7590,3632,7590,3613,7581,3613,7581,3632xe" filled="true" fillcolor="#000000" stroked="false">
                <v:path arrowok="t"/>
                <v:fill type="solid"/>
              </v:shape>
            </v:group>
            <v:group style="position:absolute;left:7581;top:3632;width:10;height:20" coordorigin="7581,3632" coordsize="10,20">
              <v:shape style="position:absolute;left:7581;top:3632;width:10;height:20" coordorigin="7581,3632" coordsize="10,20" path="m7581,3651l7590,3651,7590,3632,7581,3632,7581,3651xe" filled="true" fillcolor="#000000" stroked="false">
                <v:path arrowok="t"/>
                <v:fill type="solid"/>
              </v:shape>
            </v:group>
            <v:group style="position:absolute;left:7581;top:3651;width:10;height:20" coordorigin="7581,3651" coordsize="10,20">
              <v:shape style="position:absolute;left:7581;top:3651;width:10;height:20" coordorigin="7581,3651" coordsize="10,20" path="m7581,3670l7590,3670,7590,3651,7581,3651,7581,3670xe" filled="true" fillcolor="#000000" stroked="false">
                <v:path arrowok="t"/>
                <v:fill type="solid"/>
              </v:shape>
            </v:group>
            <v:group style="position:absolute;left:7581;top:3670;width:10;height:20" coordorigin="7581,3670" coordsize="10,20">
              <v:shape style="position:absolute;left:7581;top:3670;width:10;height:20" coordorigin="7581,3670" coordsize="10,20" path="m7581,3690l7590,3690,7590,3670,7581,3670,7581,3690xe" filled="true" fillcolor="#000000" stroked="false">
                <v:path arrowok="t"/>
                <v:fill type="solid"/>
              </v:shape>
            </v:group>
            <v:group style="position:absolute;left:7581;top:3690;width:10;height:20" coordorigin="7581,3690" coordsize="10,20">
              <v:shape style="position:absolute;left:7581;top:3690;width:10;height:20" coordorigin="7581,3690" coordsize="10,20" path="m7581,3709l7590,3709,7590,3690,7581,3690,7581,3709xe" filled="true" fillcolor="#000000" stroked="false">
                <v:path arrowok="t"/>
                <v:fill type="solid"/>
              </v:shape>
            </v:group>
            <v:group style="position:absolute;left:7581;top:3709;width:10;height:20" coordorigin="7581,3709" coordsize="10,20">
              <v:shape style="position:absolute;left:7581;top:3709;width:10;height:20" coordorigin="7581,3709" coordsize="10,20" path="m7581,3728l7590,3728,7590,3709,7581,3709,7581,3728xe" filled="true" fillcolor="#000000" stroked="false">
                <v:path arrowok="t"/>
                <v:fill type="solid"/>
              </v:shape>
            </v:group>
            <v:group style="position:absolute;left:7581;top:3728;width:10;height:20" coordorigin="7581,3728" coordsize="10,20">
              <v:shape style="position:absolute;left:7581;top:3728;width:10;height:20" coordorigin="7581,3728" coordsize="10,20" path="m7581,3747l7590,3747,7590,3728,7581,3728,7581,3747xe" filled="true" fillcolor="#000000" stroked="false">
                <v:path arrowok="t"/>
                <v:fill type="solid"/>
              </v:shape>
            </v:group>
            <v:group style="position:absolute;left:7581;top:3747;width:10;height:20" coordorigin="7581,3747" coordsize="10,20">
              <v:shape style="position:absolute;left:7581;top:3747;width:10;height:20" coordorigin="7581,3747" coordsize="10,20" path="m7581,3766l7590,3766,7590,3747,7581,3747,7581,3766xe" filled="true" fillcolor="#000000" stroked="false">
                <v:path arrowok="t"/>
                <v:fill type="solid"/>
              </v:shape>
            </v:group>
            <v:group style="position:absolute;left:7581;top:3766;width:10;height:20" coordorigin="7581,3766" coordsize="10,20">
              <v:shape style="position:absolute;left:7581;top:3766;width:10;height:20" coordorigin="7581,3766" coordsize="10,20" path="m7581,3786l7590,3786,7590,3766,7581,3766,7581,3786xe" filled="true" fillcolor="#000000" stroked="false">
                <v:path arrowok="t"/>
                <v:fill type="solid"/>
              </v:shape>
            </v:group>
            <v:group style="position:absolute;left:7581;top:3786;width:10;height:20" coordorigin="7581,3786" coordsize="10,20">
              <v:shape style="position:absolute;left:7581;top:3786;width:10;height:20" coordorigin="7581,3786" coordsize="10,20" path="m7581,3805l7590,3805,7590,3786,7581,3786,7581,3805xe" filled="true" fillcolor="#000000" stroked="false">
                <v:path arrowok="t"/>
                <v:fill type="solid"/>
              </v:shape>
            </v:group>
            <v:group style="position:absolute;left:7581;top:3805;width:10;height:20" coordorigin="7581,3805" coordsize="10,20">
              <v:shape style="position:absolute;left:7581;top:3805;width:10;height:20" coordorigin="7581,3805" coordsize="10,20" path="m7581,3824l7590,3824,7590,3805,7581,3805,7581,3824xe" filled="true" fillcolor="#000000" stroked="false">
                <v:path arrowok="t"/>
                <v:fill type="solid"/>
              </v:shape>
            </v:group>
            <v:group style="position:absolute;left:7581;top:3824;width:10;height:20" coordorigin="7581,3824" coordsize="10,20">
              <v:shape style="position:absolute;left:7581;top:3824;width:10;height:20" coordorigin="7581,3824" coordsize="10,20" path="m7581,3843l7590,3843,7590,3824,7581,3824,7581,3843xe" filled="true" fillcolor="#000000" stroked="false">
                <v:path arrowok="t"/>
                <v:fill type="solid"/>
              </v:shape>
            </v:group>
            <v:group style="position:absolute;left:7581;top:3843;width:10;height:20" coordorigin="7581,3843" coordsize="10,20">
              <v:shape style="position:absolute;left:7581;top:3843;width:10;height:20" coordorigin="7581,3843" coordsize="10,20" path="m7581,3862l7590,3862,7590,3843,7581,3843,7581,3862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公司向前五名客户的主营业务收入情况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2952" w:type="dxa"/>
        <w:tblLayout w:type="fixed"/>
        <w:tblCellMar>
          <w:top w:w="0" w:type="dxa"/>
          <w:left w:w="0" w:type="dxa"/>
          <w:bottom w:w="0" w:type="dxa"/>
          <w:right w:w="0" w:type="dxa"/>
        </w:tblCellMar>
        <w:tblLook w:val="01E0"/>
      </w:tblPr>
      <w:tblGrid>
        <w:gridCol w:w="4242"/>
        <w:gridCol w:w="2972"/>
      </w:tblGrid>
      <w:tr>
        <w:trPr>
          <w:trHeight w:val="401" w:hRule="exact"/>
        </w:trPr>
        <w:tc>
          <w:tcPr>
            <w:tcW w:w="4242" w:type="dxa"/>
            <w:tcBorders>
              <w:top w:val="single" w:sz="12" w:space="0" w:color="000000"/>
              <w:left w:val="nil" w:sz="6" w:space="0" w:color="auto"/>
              <w:bottom w:val="single" w:sz="4" w:space="0" w:color="000000"/>
              <w:right w:val="nil" w:sz="6" w:space="0" w:color="auto"/>
            </w:tcBorders>
          </w:tcPr>
          <w:p>
            <w:pPr>
              <w:pStyle w:val="TableParagraph"/>
              <w:spacing w:line="240" w:lineRule="auto" w:before="94"/>
              <w:ind w:left="391"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972" w:type="dxa"/>
            <w:tcBorders>
              <w:top w:val="single" w:sz="12" w:space="0" w:color="000000"/>
              <w:left w:val="nil" w:sz="6" w:space="0" w:color="auto"/>
              <w:bottom w:val="single" w:sz="8" w:space="0" w:color="000000"/>
              <w:right w:val="nil" w:sz="6" w:space="0" w:color="auto"/>
            </w:tcBorders>
          </w:tcPr>
          <w:p>
            <w:pPr>
              <w:pStyle w:val="TableParagraph"/>
              <w:spacing w:line="240" w:lineRule="auto" w:before="94"/>
              <w:ind w:left="1296"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389" w:hRule="exact"/>
        </w:trPr>
        <w:tc>
          <w:tcPr>
            <w:tcW w:w="4242"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上海市劳动和社会保障局信息中心</w:t>
            </w:r>
          </w:p>
        </w:tc>
        <w:tc>
          <w:tcPr>
            <w:tcW w:w="297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6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89" name="image770.png" descr=""/>
                  <wp:cNvGraphicFramePr>
                    <a:graphicFrameLocks noChangeAspect="1"/>
                  </wp:cNvGraphicFramePr>
                  <a:graphic>
                    <a:graphicData uri="http://schemas.openxmlformats.org/drawingml/2006/picture">
                      <pic:pic>
                        <pic:nvPicPr>
                          <pic:cNvPr id="90" name="image770.png"/>
                          <pic:cNvPicPr/>
                        </pic:nvPicPr>
                        <pic:blipFill>
                          <a:blip r:embed="rId86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3"/>
              <w:ind w:right="105"/>
              <w:jc w:val="right"/>
              <w:rPr>
                <w:rFonts w:ascii="Calibri" w:hAnsi="Calibri" w:cs="Calibri" w:eastAsia="Calibri" w:hint="default"/>
                <w:sz w:val="18"/>
                <w:szCs w:val="18"/>
              </w:rPr>
            </w:pPr>
            <w:r>
              <w:rPr>
                <w:rFonts w:ascii="Calibri"/>
                <w:sz w:val="18"/>
              </w:rPr>
              <w:t>33,866,166.65</w:t>
            </w:r>
          </w:p>
        </w:tc>
      </w:tr>
      <w:tr>
        <w:trPr>
          <w:trHeight w:val="391" w:hRule="exact"/>
        </w:trPr>
        <w:tc>
          <w:tcPr>
            <w:tcW w:w="4242"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上海市工商行政管理局</w:t>
            </w:r>
          </w:p>
        </w:tc>
        <w:tc>
          <w:tcPr>
            <w:tcW w:w="297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6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91" name="image770.png" descr=""/>
                  <wp:cNvGraphicFramePr>
                    <a:graphicFrameLocks noChangeAspect="1"/>
                  </wp:cNvGraphicFramePr>
                  <a:graphic>
                    <a:graphicData uri="http://schemas.openxmlformats.org/drawingml/2006/picture">
                      <pic:pic>
                        <pic:nvPicPr>
                          <pic:cNvPr id="92" name="image770.png"/>
                          <pic:cNvPicPr/>
                        </pic:nvPicPr>
                        <pic:blipFill>
                          <a:blip r:embed="rId869"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3"/>
              <w:ind w:right="105"/>
              <w:jc w:val="right"/>
              <w:rPr>
                <w:rFonts w:ascii="Calibri" w:hAnsi="Calibri" w:cs="Calibri" w:eastAsia="Calibri" w:hint="default"/>
                <w:sz w:val="18"/>
                <w:szCs w:val="18"/>
              </w:rPr>
            </w:pPr>
            <w:r>
              <w:rPr>
                <w:rFonts w:ascii="Calibri"/>
                <w:sz w:val="18"/>
              </w:rPr>
              <w:t>24,401,059.82</w:t>
            </w:r>
          </w:p>
        </w:tc>
      </w:tr>
      <w:tr>
        <w:trPr>
          <w:trHeight w:val="389" w:hRule="exact"/>
        </w:trPr>
        <w:tc>
          <w:tcPr>
            <w:tcW w:w="4242"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上海市信息投资股份有限公司</w:t>
            </w:r>
          </w:p>
        </w:tc>
        <w:tc>
          <w:tcPr>
            <w:tcW w:w="297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6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93" name="image770.png" descr=""/>
                  <wp:cNvGraphicFramePr>
                    <a:graphicFrameLocks noChangeAspect="1"/>
                  </wp:cNvGraphicFramePr>
                  <a:graphic>
                    <a:graphicData uri="http://schemas.openxmlformats.org/drawingml/2006/picture">
                      <pic:pic>
                        <pic:nvPicPr>
                          <pic:cNvPr id="94" name="image770.png"/>
                          <pic:cNvPicPr/>
                        </pic:nvPicPr>
                        <pic:blipFill>
                          <a:blip r:embed="rId86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3"/>
              <w:ind w:right="105"/>
              <w:jc w:val="right"/>
              <w:rPr>
                <w:rFonts w:ascii="Calibri" w:hAnsi="Calibri" w:cs="Calibri" w:eastAsia="Calibri" w:hint="default"/>
                <w:sz w:val="18"/>
                <w:szCs w:val="18"/>
              </w:rPr>
            </w:pPr>
            <w:r>
              <w:rPr>
                <w:rFonts w:ascii="Calibri"/>
                <w:sz w:val="18"/>
              </w:rPr>
              <w:t>23,434,648.66</w:t>
            </w:r>
          </w:p>
        </w:tc>
      </w:tr>
      <w:tr>
        <w:trPr>
          <w:trHeight w:val="391" w:hRule="exact"/>
        </w:trPr>
        <w:tc>
          <w:tcPr>
            <w:tcW w:w="4242"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上海市医疗保险信息中心</w:t>
            </w:r>
          </w:p>
        </w:tc>
        <w:tc>
          <w:tcPr>
            <w:tcW w:w="297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6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95" name="image770.png" descr=""/>
                  <wp:cNvGraphicFramePr>
                    <a:graphicFrameLocks noChangeAspect="1"/>
                  </wp:cNvGraphicFramePr>
                  <a:graphic>
                    <a:graphicData uri="http://schemas.openxmlformats.org/drawingml/2006/picture">
                      <pic:pic>
                        <pic:nvPicPr>
                          <pic:cNvPr id="96" name="image770.png"/>
                          <pic:cNvPicPr/>
                        </pic:nvPicPr>
                        <pic:blipFill>
                          <a:blip r:embed="rId869"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3"/>
              <w:ind w:right="105"/>
              <w:jc w:val="right"/>
              <w:rPr>
                <w:rFonts w:ascii="Calibri" w:hAnsi="Calibri" w:cs="Calibri" w:eastAsia="Calibri" w:hint="default"/>
                <w:sz w:val="18"/>
                <w:szCs w:val="18"/>
              </w:rPr>
            </w:pPr>
            <w:r>
              <w:rPr>
                <w:rFonts w:ascii="Calibri"/>
                <w:spacing w:val="-1"/>
                <w:sz w:val="18"/>
              </w:rPr>
              <w:t>23,317,350.44</w:t>
            </w:r>
          </w:p>
        </w:tc>
      </w:tr>
      <w:tr>
        <w:trPr>
          <w:trHeight w:val="389" w:hRule="exact"/>
        </w:trPr>
        <w:tc>
          <w:tcPr>
            <w:tcW w:w="4242"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上海市税务局（含区县局）</w:t>
            </w:r>
          </w:p>
        </w:tc>
        <w:tc>
          <w:tcPr>
            <w:tcW w:w="297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6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97" name="image770.png" descr=""/>
                  <wp:cNvGraphicFramePr>
                    <a:graphicFrameLocks noChangeAspect="1"/>
                  </wp:cNvGraphicFramePr>
                  <a:graphic>
                    <a:graphicData uri="http://schemas.openxmlformats.org/drawingml/2006/picture">
                      <pic:pic>
                        <pic:nvPicPr>
                          <pic:cNvPr id="98" name="image770.png"/>
                          <pic:cNvPicPr/>
                        </pic:nvPicPr>
                        <pic:blipFill>
                          <a:blip r:embed="rId86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3"/>
              <w:ind w:right="103"/>
              <w:jc w:val="right"/>
              <w:rPr>
                <w:rFonts w:ascii="Calibri" w:hAnsi="Calibri" w:cs="Calibri" w:eastAsia="Calibri" w:hint="default"/>
                <w:sz w:val="18"/>
                <w:szCs w:val="18"/>
              </w:rPr>
            </w:pPr>
            <w:r>
              <w:rPr>
                <w:rFonts w:ascii="Calibri"/>
                <w:spacing w:val="-1"/>
                <w:sz w:val="18"/>
              </w:rPr>
              <w:t>20,762,156.09</w:t>
            </w:r>
          </w:p>
        </w:tc>
      </w:tr>
      <w:tr>
        <w:trPr>
          <w:trHeight w:val="391" w:hRule="exact"/>
        </w:trPr>
        <w:tc>
          <w:tcPr>
            <w:tcW w:w="4242"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776" w:right="0"/>
              <w:jc w:val="left"/>
              <w:rPr>
                <w:rFonts w:ascii="宋体" w:hAnsi="宋体" w:cs="宋体" w:eastAsia="宋体" w:hint="default"/>
                <w:sz w:val="18"/>
                <w:szCs w:val="18"/>
              </w:rPr>
            </w:pPr>
            <w:r>
              <w:rPr>
                <w:rFonts w:ascii="宋体" w:hAnsi="宋体" w:cs="宋体" w:eastAsia="宋体" w:hint="default"/>
                <w:sz w:val="18"/>
                <w:szCs w:val="18"/>
              </w:rPr>
              <w:t>销售收入合计</w:t>
            </w:r>
          </w:p>
        </w:tc>
        <w:tc>
          <w:tcPr>
            <w:tcW w:w="297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6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99" name="image770.png" descr=""/>
                  <wp:cNvGraphicFramePr>
                    <a:graphicFrameLocks noChangeAspect="1"/>
                  </wp:cNvGraphicFramePr>
                  <a:graphic>
                    <a:graphicData uri="http://schemas.openxmlformats.org/drawingml/2006/picture">
                      <pic:pic>
                        <pic:nvPicPr>
                          <pic:cNvPr id="100" name="image770.png"/>
                          <pic:cNvPicPr/>
                        </pic:nvPicPr>
                        <pic:blipFill>
                          <a:blip r:embed="rId869"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3"/>
              <w:ind w:right="103"/>
              <w:jc w:val="right"/>
              <w:rPr>
                <w:rFonts w:ascii="Calibri" w:hAnsi="Calibri" w:cs="Calibri" w:eastAsia="Calibri" w:hint="default"/>
                <w:sz w:val="18"/>
                <w:szCs w:val="18"/>
              </w:rPr>
            </w:pPr>
            <w:r>
              <w:rPr>
                <w:rFonts w:ascii="Calibri"/>
                <w:spacing w:val="-1"/>
                <w:sz w:val="18"/>
              </w:rPr>
              <w:t>125,781,381.66</w:t>
            </w:r>
          </w:p>
        </w:tc>
      </w:tr>
      <w:tr>
        <w:trPr>
          <w:trHeight w:val="401" w:hRule="exact"/>
        </w:trPr>
        <w:tc>
          <w:tcPr>
            <w:tcW w:w="4242" w:type="dxa"/>
            <w:tcBorders>
              <w:top w:val="single" w:sz="4" w:space="0" w:color="000000"/>
              <w:left w:val="nil" w:sz="6" w:space="0" w:color="auto"/>
              <w:bottom w:val="single" w:sz="12" w:space="0" w:color="000000"/>
              <w:right w:val="nil" w:sz="6" w:space="0" w:color="auto"/>
            </w:tcBorders>
          </w:tcPr>
          <w:p>
            <w:pPr>
              <w:pStyle w:val="TableParagraph"/>
              <w:spacing w:line="240" w:lineRule="auto" w:before="94"/>
              <w:ind w:left="1685" w:right="0"/>
              <w:jc w:val="left"/>
              <w:rPr>
                <w:rFonts w:ascii="宋体" w:hAnsi="宋体" w:cs="宋体" w:eastAsia="宋体" w:hint="default"/>
                <w:sz w:val="18"/>
                <w:szCs w:val="18"/>
              </w:rPr>
            </w:pPr>
            <w:r>
              <w:rPr>
                <w:rFonts w:ascii="宋体" w:hAnsi="宋体" w:cs="宋体" w:eastAsia="宋体" w:hint="default"/>
                <w:sz w:val="18"/>
                <w:szCs w:val="18"/>
              </w:rPr>
              <w:t>占销售总额比例</w:t>
            </w:r>
          </w:p>
        </w:tc>
        <w:tc>
          <w:tcPr>
            <w:tcW w:w="2972"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296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01" name="image770.png" descr=""/>
                  <wp:cNvGraphicFramePr>
                    <a:graphicFrameLocks noChangeAspect="1"/>
                  </wp:cNvGraphicFramePr>
                  <a:graphic>
                    <a:graphicData uri="http://schemas.openxmlformats.org/drawingml/2006/picture">
                      <pic:pic>
                        <pic:nvPicPr>
                          <pic:cNvPr id="102" name="image770.png"/>
                          <pic:cNvPicPr/>
                        </pic:nvPicPr>
                        <pic:blipFill>
                          <a:blip r:embed="rId86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3"/>
              <w:ind w:right="104"/>
              <w:jc w:val="right"/>
              <w:rPr>
                <w:rFonts w:ascii="Calibri" w:hAnsi="Calibri" w:cs="Calibri" w:eastAsia="Calibri" w:hint="default"/>
                <w:sz w:val="18"/>
                <w:szCs w:val="18"/>
              </w:rPr>
            </w:pPr>
            <w:r>
              <w:rPr>
                <w:rFonts w:ascii="Calibri"/>
                <w:sz w:val="18"/>
              </w:rPr>
              <w:t>29.59%</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7"/>
          <w:szCs w:val="17"/>
        </w:rPr>
      </w:pPr>
    </w:p>
    <w:tbl>
      <w:tblPr>
        <w:tblW w:w="0" w:type="auto"/>
        <w:jc w:val="left"/>
        <w:tblInd w:w="2952" w:type="dxa"/>
        <w:tblLayout w:type="fixed"/>
        <w:tblCellMar>
          <w:top w:w="0" w:type="dxa"/>
          <w:left w:w="0" w:type="dxa"/>
          <w:bottom w:w="0" w:type="dxa"/>
          <w:right w:w="0" w:type="dxa"/>
        </w:tblCellMar>
        <w:tblLook w:val="01E0"/>
      </w:tblPr>
      <w:tblGrid>
        <w:gridCol w:w="4244"/>
        <w:gridCol w:w="2969"/>
      </w:tblGrid>
      <w:tr>
        <w:trPr>
          <w:trHeight w:val="401" w:hRule="exact"/>
        </w:trPr>
        <w:tc>
          <w:tcPr>
            <w:tcW w:w="4244" w:type="dxa"/>
            <w:tcBorders>
              <w:top w:val="single" w:sz="12" w:space="0" w:color="000000"/>
              <w:left w:val="nil" w:sz="6" w:space="0" w:color="auto"/>
              <w:bottom w:val="single" w:sz="4" w:space="0" w:color="000000"/>
              <w:right w:val="nil" w:sz="6" w:space="0" w:color="auto"/>
            </w:tcBorders>
          </w:tcPr>
          <w:p>
            <w:pPr>
              <w:pStyle w:val="TableParagraph"/>
              <w:spacing w:line="240" w:lineRule="auto" w:before="97"/>
              <w:ind w:left="389"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969" w:type="dxa"/>
            <w:tcBorders>
              <w:top w:val="single" w:sz="12" w:space="0" w:color="000000"/>
              <w:left w:val="nil" w:sz="6" w:space="0" w:color="auto"/>
              <w:bottom w:val="single" w:sz="8" w:space="0" w:color="000000"/>
              <w:right w:val="nil" w:sz="6" w:space="0" w:color="auto"/>
            </w:tcBorders>
          </w:tcPr>
          <w:p>
            <w:pPr>
              <w:pStyle w:val="TableParagraph"/>
              <w:spacing w:line="240" w:lineRule="auto" w:before="97"/>
              <w:ind w:left="1296"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2"/>
                <w:sz w:val="18"/>
                <w:szCs w:val="18"/>
              </w:rPr>
              <w:t> </w:t>
            </w:r>
            <w:r>
              <w:rPr>
                <w:rFonts w:ascii="宋体" w:hAnsi="宋体" w:cs="宋体" w:eastAsia="宋体" w:hint="default"/>
                <w:sz w:val="18"/>
                <w:szCs w:val="18"/>
              </w:rPr>
              <w:t>年度</w:t>
            </w:r>
          </w:p>
        </w:tc>
      </w:tr>
      <w:tr>
        <w:trPr>
          <w:trHeight w:val="391" w:hRule="exact"/>
        </w:trPr>
        <w:tc>
          <w:tcPr>
            <w:tcW w:w="4244"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上海市工商行政管理局</w:t>
            </w:r>
          </w:p>
        </w:tc>
        <w:tc>
          <w:tcPr>
            <w:tcW w:w="2969" w:type="dxa"/>
            <w:tcBorders>
              <w:top w:val="single" w:sz="8" w:space="0" w:color="000000"/>
              <w:left w:val="nil" w:sz="6" w:space="0" w:color="auto"/>
              <w:bottom w:val="single" w:sz="8" w:space="0" w:color="000000"/>
              <w:right w:val="nil" w:sz="6" w:space="0" w:color="auto"/>
            </w:tcBorders>
          </w:tcPr>
          <w:p>
            <w:pPr>
              <w:pStyle w:val="TableParagraph"/>
              <w:spacing w:line="240" w:lineRule="auto" w:before="128"/>
              <w:ind w:right="105"/>
              <w:jc w:val="right"/>
              <w:rPr>
                <w:rFonts w:ascii="Calibri" w:hAnsi="Calibri" w:cs="Calibri" w:eastAsia="Calibri" w:hint="default"/>
                <w:sz w:val="18"/>
                <w:szCs w:val="18"/>
              </w:rPr>
            </w:pPr>
            <w:r>
              <w:rPr>
                <w:rFonts w:ascii="Calibri"/>
                <w:spacing w:val="-1"/>
                <w:sz w:val="18"/>
              </w:rPr>
              <w:t>27,854,008.54</w:t>
            </w:r>
          </w:p>
        </w:tc>
      </w:tr>
      <w:tr>
        <w:trPr>
          <w:trHeight w:val="389" w:hRule="exact"/>
        </w:trPr>
        <w:tc>
          <w:tcPr>
            <w:tcW w:w="4244"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上海市医疗保险信息中心</w:t>
            </w:r>
          </w:p>
        </w:tc>
        <w:tc>
          <w:tcPr>
            <w:tcW w:w="2969" w:type="dxa"/>
            <w:tcBorders>
              <w:top w:val="single" w:sz="8" w:space="0" w:color="000000"/>
              <w:left w:val="nil" w:sz="6" w:space="0" w:color="auto"/>
              <w:bottom w:val="single" w:sz="8" w:space="0" w:color="000000"/>
              <w:right w:val="nil" w:sz="6" w:space="0" w:color="auto"/>
            </w:tcBorders>
          </w:tcPr>
          <w:p>
            <w:pPr>
              <w:pStyle w:val="TableParagraph"/>
              <w:spacing w:line="240" w:lineRule="auto" w:before="128"/>
              <w:ind w:right="105"/>
              <w:jc w:val="right"/>
              <w:rPr>
                <w:rFonts w:ascii="Calibri" w:hAnsi="Calibri" w:cs="Calibri" w:eastAsia="Calibri" w:hint="default"/>
                <w:sz w:val="18"/>
                <w:szCs w:val="18"/>
              </w:rPr>
            </w:pPr>
            <w:r>
              <w:rPr>
                <w:rFonts w:ascii="Calibri"/>
                <w:sz w:val="18"/>
              </w:rPr>
              <w:t>25,068,839.32</w:t>
            </w:r>
          </w:p>
        </w:tc>
      </w:tr>
      <w:tr>
        <w:trPr>
          <w:trHeight w:val="391" w:hRule="exact"/>
        </w:trPr>
        <w:tc>
          <w:tcPr>
            <w:tcW w:w="4244"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上海市公积金管理中心</w:t>
            </w:r>
          </w:p>
        </w:tc>
        <w:tc>
          <w:tcPr>
            <w:tcW w:w="2969" w:type="dxa"/>
            <w:tcBorders>
              <w:top w:val="single" w:sz="8" w:space="0" w:color="000000"/>
              <w:left w:val="nil" w:sz="6" w:space="0" w:color="auto"/>
              <w:bottom w:val="single" w:sz="8" w:space="0" w:color="000000"/>
              <w:right w:val="nil" w:sz="6" w:space="0" w:color="auto"/>
            </w:tcBorders>
          </w:tcPr>
          <w:p>
            <w:pPr>
              <w:pStyle w:val="TableParagraph"/>
              <w:spacing w:line="240" w:lineRule="auto" w:before="128"/>
              <w:ind w:right="105"/>
              <w:jc w:val="right"/>
              <w:rPr>
                <w:rFonts w:ascii="Calibri" w:hAnsi="Calibri" w:cs="Calibri" w:eastAsia="Calibri" w:hint="default"/>
                <w:sz w:val="18"/>
                <w:szCs w:val="18"/>
              </w:rPr>
            </w:pPr>
            <w:r>
              <w:rPr>
                <w:rFonts w:ascii="Calibri"/>
                <w:sz w:val="18"/>
              </w:rPr>
              <w:t>21,849,545.30</w:t>
            </w:r>
          </w:p>
        </w:tc>
      </w:tr>
      <w:tr>
        <w:trPr>
          <w:trHeight w:val="389" w:hRule="exact"/>
        </w:trPr>
        <w:tc>
          <w:tcPr>
            <w:tcW w:w="4244"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上海市劳动和社会保障局信息中心</w:t>
            </w:r>
          </w:p>
        </w:tc>
        <w:tc>
          <w:tcPr>
            <w:tcW w:w="2969" w:type="dxa"/>
            <w:tcBorders>
              <w:top w:val="single" w:sz="8" w:space="0" w:color="000000"/>
              <w:left w:val="nil" w:sz="6" w:space="0" w:color="auto"/>
              <w:bottom w:val="single" w:sz="8" w:space="0" w:color="000000"/>
              <w:right w:val="nil" w:sz="6" w:space="0" w:color="auto"/>
            </w:tcBorders>
          </w:tcPr>
          <w:p>
            <w:pPr>
              <w:pStyle w:val="TableParagraph"/>
              <w:spacing w:line="240" w:lineRule="auto" w:before="128"/>
              <w:ind w:right="105"/>
              <w:jc w:val="right"/>
              <w:rPr>
                <w:rFonts w:ascii="Calibri" w:hAnsi="Calibri" w:cs="Calibri" w:eastAsia="Calibri" w:hint="default"/>
                <w:sz w:val="18"/>
                <w:szCs w:val="18"/>
              </w:rPr>
            </w:pPr>
            <w:r>
              <w:rPr>
                <w:rFonts w:ascii="Calibri"/>
                <w:sz w:val="18"/>
              </w:rPr>
              <w:t>19,191,161.54</w:t>
            </w:r>
          </w:p>
        </w:tc>
      </w:tr>
      <w:tr>
        <w:trPr>
          <w:trHeight w:val="391" w:hRule="exact"/>
        </w:trPr>
        <w:tc>
          <w:tcPr>
            <w:tcW w:w="4244"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08" w:right="0"/>
              <w:jc w:val="left"/>
              <w:rPr>
                <w:rFonts w:ascii="宋体" w:hAnsi="宋体" w:cs="宋体" w:eastAsia="宋体" w:hint="default"/>
                <w:sz w:val="18"/>
                <w:szCs w:val="18"/>
              </w:rPr>
            </w:pPr>
            <w:r>
              <w:rPr>
                <w:rFonts w:ascii="宋体" w:hAnsi="宋体" w:cs="宋体" w:eastAsia="宋体" w:hint="default"/>
                <w:sz w:val="18"/>
                <w:szCs w:val="18"/>
              </w:rPr>
              <w:t>宁波市城镇医疗保险管理中心</w:t>
            </w:r>
          </w:p>
        </w:tc>
        <w:tc>
          <w:tcPr>
            <w:tcW w:w="2969" w:type="dxa"/>
            <w:tcBorders>
              <w:top w:val="single" w:sz="8" w:space="0" w:color="000000"/>
              <w:left w:val="nil" w:sz="6" w:space="0" w:color="auto"/>
              <w:bottom w:val="single" w:sz="8" w:space="0" w:color="000000"/>
              <w:right w:val="nil" w:sz="6" w:space="0" w:color="auto"/>
            </w:tcBorders>
          </w:tcPr>
          <w:p>
            <w:pPr>
              <w:pStyle w:val="TableParagraph"/>
              <w:spacing w:line="240" w:lineRule="auto" w:before="128"/>
              <w:ind w:right="105"/>
              <w:jc w:val="right"/>
              <w:rPr>
                <w:rFonts w:ascii="Calibri" w:hAnsi="Calibri" w:cs="Calibri" w:eastAsia="Calibri" w:hint="default"/>
                <w:sz w:val="18"/>
                <w:szCs w:val="18"/>
              </w:rPr>
            </w:pPr>
            <w:r>
              <w:rPr>
                <w:rFonts w:ascii="Calibri"/>
                <w:spacing w:val="-1"/>
                <w:sz w:val="18"/>
              </w:rPr>
              <w:t>17,783,760.69</w:t>
            </w:r>
          </w:p>
        </w:tc>
      </w:tr>
      <w:tr>
        <w:trPr>
          <w:trHeight w:val="389" w:hRule="exact"/>
        </w:trPr>
        <w:tc>
          <w:tcPr>
            <w:tcW w:w="4244" w:type="dxa"/>
            <w:tcBorders>
              <w:top w:val="single" w:sz="4" w:space="0" w:color="000000"/>
              <w:left w:val="nil" w:sz="6" w:space="0" w:color="auto"/>
              <w:bottom w:val="single" w:sz="4" w:space="0" w:color="000000"/>
              <w:right w:val="nil" w:sz="6" w:space="0" w:color="auto"/>
            </w:tcBorders>
          </w:tcPr>
          <w:p>
            <w:pPr>
              <w:pStyle w:val="TableParagraph"/>
              <w:spacing w:line="240" w:lineRule="auto" w:before="94"/>
              <w:ind w:left="1776" w:right="0"/>
              <w:jc w:val="left"/>
              <w:rPr>
                <w:rFonts w:ascii="宋体" w:hAnsi="宋体" w:cs="宋体" w:eastAsia="宋体" w:hint="default"/>
                <w:sz w:val="18"/>
                <w:szCs w:val="18"/>
              </w:rPr>
            </w:pPr>
            <w:r>
              <w:rPr>
                <w:rFonts w:ascii="宋体" w:hAnsi="宋体" w:cs="宋体" w:eastAsia="宋体" w:hint="default"/>
                <w:sz w:val="18"/>
                <w:szCs w:val="18"/>
              </w:rPr>
              <w:t>销售收入合计</w:t>
            </w:r>
          </w:p>
        </w:tc>
        <w:tc>
          <w:tcPr>
            <w:tcW w:w="2969" w:type="dxa"/>
            <w:tcBorders>
              <w:top w:val="single" w:sz="8" w:space="0" w:color="000000"/>
              <w:left w:val="nil" w:sz="6" w:space="0" w:color="auto"/>
              <w:bottom w:val="single" w:sz="8" w:space="0" w:color="000000"/>
              <w:right w:val="nil" w:sz="6" w:space="0" w:color="auto"/>
            </w:tcBorders>
          </w:tcPr>
          <w:p>
            <w:pPr>
              <w:pStyle w:val="TableParagraph"/>
              <w:spacing w:line="240" w:lineRule="auto" w:before="128"/>
              <w:ind w:right="105"/>
              <w:jc w:val="right"/>
              <w:rPr>
                <w:rFonts w:ascii="Calibri" w:hAnsi="Calibri" w:cs="Calibri" w:eastAsia="Calibri" w:hint="default"/>
                <w:sz w:val="18"/>
                <w:szCs w:val="18"/>
              </w:rPr>
            </w:pPr>
            <w:r>
              <w:rPr>
                <w:rFonts w:ascii="Calibri"/>
                <w:spacing w:val="-1"/>
                <w:sz w:val="18"/>
              </w:rPr>
              <w:t>111,747,315.39</w:t>
            </w:r>
          </w:p>
        </w:tc>
      </w:tr>
      <w:tr>
        <w:trPr>
          <w:trHeight w:val="401" w:hRule="exact"/>
        </w:trPr>
        <w:tc>
          <w:tcPr>
            <w:tcW w:w="4244" w:type="dxa"/>
            <w:tcBorders>
              <w:top w:val="single" w:sz="4" w:space="0" w:color="000000"/>
              <w:left w:val="nil" w:sz="6" w:space="0" w:color="auto"/>
              <w:bottom w:val="single" w:sz="12" w:space="0" w:color="000000"/>
              <w:right w:val="nil" w:sz="6" w:space="0" w:color="auto"/>
            </w:tcBorders>
          </w:tcPr>
          <w:p>
            <w:pPr>
              <w:pStyle w:val="TableParagraph"/>
              <w:spacing w:line="240" w:lineRule="auto" w:before="95"/>
              <w:ind w:left="1687" w:right="0"/>
              <w:jc w:val="left"/>
              <w:rPr>
                <w:rFonts w:ascii="宋体" w:hAnsi="宋体" w:cs="宋体" w:eastAsia="宋体" w:hint="default"/>
                <w:sz w:val="18"/>
                <w:szCs w:val="18"/>
              </w:rPr>
            </w:pPr>
            <w:r>
              <w:rPr>
                <w:rFonts w:ascii="宋体" w:hAnsi="宋体" w:cs="宋体" w:eastAsia="宋体" w:hint="default"/>
                <w:sz w:val="18"/>
                <w:szCs w:val="18"/>
              </w:rPr>
              <w:t>占销售总额比例</w:t>
            </w:r>
          </w:p>
        </w:tc>
        <w:tc>
          <w:tcPr>
            <w:tcW w:w="2969" w:type="dxa"/>
            <w:tcBorders>
              <w:top w:val="single" w:sz="8" w:space="0" w:color="000000"/>
              <w:left w:val="nil" w:sz="6" w:space="0" w:color="auto"/>
              <w:bottom w:val="single" w:sz="12" w:space="0" w:color="000000"/>
              <w:right w:val="nil" w:sz="6" w:space="0" w:color="auto"/>
            </w:tcBorders>
          </w:tcPr>
          <w:p>
            <w:pPr>
              <w:pStyle w:val="TableParagraph"/>
              <w:spacing w:line="240" w:lineRule="auto" w:before="129"/>
              <w:ind w:right="106"/>
              <w:jc w:val="right"/>
              <w:rPr>
                <w:rFonts w:ascii="Calibri" w:hAnsi="Calibri" w:cs="Calibri" w:eastAsia="Calibri" w:hint="default"/>
                <w:sz w:val="18"/>
                <w:szCs w:val="18"/>
              </w:rPr>
            </w:pPr>
            <w:r>
              <w:rPr>
                <w:rFonts w:ascii="Calibri"/>
                <w:sz w:val="18"/>
              </w:rPr>
              <w:t>30.14%</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2513" w:val="left" w:leader="none"/>
        </w:tabs>
        <w:spacing w:before="0"/>
        <w:ind w:left="1786" w:right="1679" w:firstLine="0"/>
        <w:jc w:val="left"/>
        <w:rPr>
          <w:rFonts w:ascii="宋体" w:hAnsi="宋体" w:cs="宋体" w:eastAsia="宋体" w:hint="default"/>
          <w:sz w:val="21"/>
          <w:szCs w:val="21"/>
        </w:rPr>
      </w:pPr>
      <w:r>
        <w:rPr/>
        <w:pict>
          <v:group style="position:absolute;margin-left:379.029999pt;margin-top:-180.83638pt;width:.6pt;height:154.85pt;mso-position-horizontal-relative:page;mso-position-vertical-relative:paragraph;z-index:-1123528" coordorigin="7581,-3617" coordsize="12,3097">
            <v:shape style="position:absolute;left:7583;top:-3617;width:10;height:2" type="#_x0000_t75" stroked="false">
              <v:imagedata r:id="rId870" o:title=""/>
            </v:shape>
            <v:group style="position:absolute;left:7583;top:-3595;width:10;height:20" coordorigin="7583,-3595" coordsize="10,20">
              <v:shape style="position:absolute;left:7583;top:-3595;width:10;height:20" coordorigin="7583,-3595" coordsize="10,20" path="m7583,-3576l7593,-3576,7593,-3595,7583,-3595,7583,-3576xe" filled="true" fillcolor="#000000" stroked="false">
                <v:path arrowok="t"/>
                <v:fill type="solid"/>
              </v:shape>
            </v:group>
            <v:group style="position:absolute;left:7583;top:-3576;width:10;height:20" coordorigin="7583,-3576" coordsize="10,20">
              <v:shape style="position:absolute;left:7583;top:-3576;width:10;height:20" coordorigin="7583,-3576" coordsize="10,20" path="m7583,-3557l7593,-3557,7593,-3576,7583,-3576,7583,-3557xe" filled="true" fillcolor="#000000" stroked="false">
                <v:path arrowok="t"/>
                <v:fill type="solid"/>
              </v:shape>
            </v:group>
            <v:group style="position:absolute;left:7583;top:-3557;width:10;height:20" coordorigin="7583,-3557" coordsize="10,20">
              <v:shape style="position:absolute;left:7583;top:-3557;width:10;height:20" coordorigin="7583,-3557" coordsize="10,20" path="m7583,-3538l7593,-3538,7593,-3557,7583,-3557,7583,-3538xe" filled="true" fillcolor="#000000" stroked="false">
                <v:path arrowok="t"/>
                <v:fill type="solid"/>
              </v:shape>
            </v:group>
            <v:group style="position:absolute;left:7583;top:-3538;width:10;height:20" coordorigin="7583,-3538" coordsize="10,20">
              <v:shape style="position:absolute;left:7583;top:-3538;width:10;height:20" coordorigin="7583,-3538" coordsize="10,20" path="m7583,-3518l7593,-3518,7593,-3538,7583,-3538,7583,-3518xe" filled="true" fillcolor="#000000" stroked="false">
                <v:path arrowok="t"/>
                <v:fill type="solid"/>
              </v:shape>
            </v:group>
            <v:group style="position:absolute;left:7583;top:-3518;width:10;height:20" coordorigin="7583,-3518" coordsize="10,20">
              <v:shape style="position:absolute;left:7583;top:-3518;width:10;height:20" coordorigin="7583,-3518" coordsize="10,20" path="m7583,-3499l7593,-3499,7593,-3518,7583,-3518,7583,-3499xe" filled="true" fillcolor="#000000" stroked="false">
                <v:path arrowok="t"/>
                <v:fill type="solid"/>
              </v:shape>
            </v:group>
            <v:group style="position:absolute;left:7583;top:-3499;width:10;height:20" coordorigin="7583,-3499" coordsize="10,20">
              <v:shape style="position:absolute;left:7583;top:-3499;width:10;height:20" coordorigin="7583,-3499" coordsize="10,20" path="m7583,-3480l7593,-3480,7593,-3499,7583,-3499,7583,-3480xe" filled="true" fillcolor="#000000" stroked="false">
                <v:path arrowok="t"/>
                <v:fill type="solid"/>
              </v:shape>
            </v:group>
            <v:group style="position:absolute;left:7583;top:-3480;width:10;height:20" coordorigin="7583,-3480" coordsize="10,20">
              <v:shape style="position:absolute;left:7583;top:-3480;width:10;height:20" coordorigin="7583,-3480" coordsize="10,20" path="m7583,-3461l7593,-3461,7593,-3480,7583,-3480,7583,-3461xe" filled="true" fillcolor="#000000" stroked="false">
                <v:path arrowok="t"/>
                <v:fill type="solid"/>
              </v:shape>
            </v:group>
            <v:group style="position:absolute;left:7583;top:-3461;width:10;height:20" coordorigin="7583,-3461" coordsize="10,20">
              <v:shape style="position:absolute;left:7583;top:-3461;width:10;height:20" coordorigin="7583,-3461" coordsize="10,20" path="m7583,-3442l7593,-3442,7593,-3461,7583,-3461,7583,-3442xe" filled="true" fillcolor="#000000" stroked="false">
                <v:path arrowok="t"/>
                <v:fill type="solid"/>
              </v:shape>
            </v:group>
            <v:group style="position:absolute;left:7583;top:-3442;width:10;height:20" coordorigin="7583,-3442" coordsize="10,20">
              <v:shape style="position:absolute;left:7583;top:-3442;width:10;height:20" coordorigin="7583,-3442" coordsize="10,20" path="m7583,-3422l7593,-3422,7593,-3442,7583,-3442,7583,-3422xe" filled="true" fillcolor="#000000" stroked="false">
                <v:path arrowok="t"/>
                <v:fill type="solid"/>
              </v:shape>
            </v:group>
            <v:group style="position:absolute;left:7583;top:-3422;width:10;height:20" coordorigin="7583,-3422" coordsize="10,20">
              <v:shape style="position:absolute;left:7583;top:-3422;width:10;height:20" coordorigin="7583,-3422" coordsize="10,20" path="m7583,-3403l7593,-3403,7593,-3422,7583,-3422,7583,-3403xe" filled="true" fillcolor="#000000" stroked="false">
                <v:path arrowok="t"/>
                <v:fill type="solid"/>
              </v:shape>
            </v:group>
            <v:group style="position:absolute;left:7583;top:-3403;width:10;height:20" coordorigin="7583,-3403" coordsize="10,20">
              <v:shape style="position:absolute;left:7583;top:-3403;width:10;height:20" coordorigin="7583,-3403" coordsize="10,20" path="m7583,-3384l7593,-3384,7593,-3403,7583,-3403,7583,-3384xe" filled="true" fillcolor="#000000" stroked="false">
                <v:path arrowok="t"/>
                <v:fill type="solid"/>
              </v:shape>
            </v:group>
            <v:group style="position:absolute;left:7583;top:-3384;width:10;height:20" coordorigin="7583,-3384" coordsize="10,20">
              <v:shape style="position:absolute;left:7583;top:-3384;width:10;height:20" coordorigin="7583,-3384" coordsize="10,20" path="m7583,-3365l7593,-3365,7593,-3384,7583,-3384,7583,-3365xe" filled="true" fillcolor="#000000" stroked="false">
                <v:path arrowok="t"/>
                <v:fill type="solid"/>
              </v:shape>
            </v:group>
            <v:group style="position:absolute;left:7583;top:-3365;width:10;height:20" coordorigin="7583,-3365" coordsize="10,20">
              <v:shape style="position:absolute;left:7583;top:-3365;width:10;height:20" coordorigin="7583,-3365" coordsize="10,20" path="m7583,-3346l7593,-3346,7593,-3365,7583,-3365,7583,-3346xe" filled="true" fillcolor="#000000" stroked="false">
                <v:path arrowok="t"/>
                <v:fill type="solid"/>
              </v:shape>
            </v:group>
            <v:group style="position:absolute;left:7583;top:-3346;width:10;height:20" coordorigin="7583,-3346" coordsize="10,20">
              <v:shape style="position:absolute;left:7583;top:-3346;width:10;height:20" coordorigin="7583,-3346" coordsize="10,20" path="m7583,-3326l7593,-3326,7593,-3346,7583,-3346,7583,-3326xe" filled="true" fillcolor="#000000" stroked="false">
                <v:path arrowok="t"/>
                <v:fill type="solid"/>
              </v:shape>
            </v:group>
            <v:group style="position:absolute;left:7583;top:-3326;width:10;height:20" coordorigin="7583,-3326" coordsize="10,20">
              <v:shape style="position:absolute;left:7583;top:-3326;width:10;height:20" coordorigin="7583,-3326" coordsize="10,20" path="m7583,-3307l7593,-3307,7593,-3326,7583,-3326,7583,-3307xe" filled="true" fillcolor="#000000" stroked="false">
                <v:path arrowok="t"/>
                <v:fill type="solid"/>
              </v:shape>
            </v:group>
            <v:group style="position:absolute;left:7583;top:-3307;width:10;height:20" coordorigin="7583,-3307" coordsize="10,20">
              <v:shape style="position:absolute;left:7583;top:-3307;width:10;height:20" coordorigin="7583,-3307" coordsize="10,20" path="m7583,-3288l7593,-3288,7593,-3307,7583,-3307,7583,-3288xe" filled="true" fillcolor="#000000" stroked="false">
                <v:path arrowok="t"/>
                <v:fill type="solid"/>
              </v:shape>
            </v:group>
            <v:group style="position:absolute;left:7583;top:-3288;width:10;height:20" coordorigin="7583,-3288" coordsize="10,20">
              <v:shape style="position:absolute;left:7583;top:-3288;width:10;height:20" coordorigin="7583,-3288" coordsize="10,20" path="m7583,-3269l7593,-3269,7593,-3288,7583,-3288,7583,-3269xe" filled="true" fillcolor="#000000" stroked="false">
                <v:path arrowok="t"/>
                <v:fill type="solid"/>
              </v:shape>
              <v:shape style="position:absolute;left:7581;top:-3235;width:2;height:10" type="#_x0000_t75" stroked="false">
                <v:imagedata r:id="rId870" o:title=""/>
              </v:shape>
            </v:group>
            <v:group style="position:absolute;left:7583;top:-3206;width:10;height:20" coordorigin="7583,-3206" coordsize="10,20">
              <v:shape style="position:absolute;left:7583;top:-3206;width:10;height:20" coordorigin="7583,-3206" coordsize="10,20" path="m7583,-3187l7593,-3187,7593,-3206,7583,-3206,7583,-3187xe" filled="true" fillcolor="#000000" stroked="false">
                <v:path arrowok="t"/>
                <v:fill type="solid"/>
              </v:shape>
            </v:group>
            <v:group style="position:absolute;left:7583;top:-3187;width:10;height:20" coordorigin="7583,-3187" coordsize="10,20">
              <v:shape style="position:absolute;left:7583;top:-3187;width:10;height:20" coordorigin="7583,-3187" coordsize="10,20" path="m7583,-3168l7593,-3168,7593,-3187,7583,-3187,7583,-3168xe" filled="true" fillcolor="#000000" stroked="false">
                <v:path arrowok="t"/>
                <v:fill type="solid"/>
              </v:shape>
            </v:group>
            <v:group style="position:absolute;left:7583;top:-3168;width:10;height:20" coordorigin="7583,-3168" coordsize="10,20">
              <v:shape style="position:absolute;left:7583;top:-3168;width:10;height:20" coordorigin="7583,-3168" coordsize="10,20" path="m7583,-3149l7593,-3149,7593,-3168,7583,-3168,7583,-3149xe" filled="true" fillcolor="#000000" stroked="false">
                <v:path arrowok="t"/>
                <v:fill type="solid"/>
              </v:shape>
            </v:group>
            <v:group style="position:absolute;left:7583;top:-3149;width:10;height:20" coordorigin="7583,-3149" coordsize="10,20">
              <v:shape style="position:absolute;left:7583;top:-3149;width:10;height:20" coordorigin="7583,-3149" coordsize="10,20" path="m7583,-3130l7593,-3130,7593,-3149,7583,-3149,7583,-3130xe" filled="true" fillcolor="#000000" stroked="false">
                <v:path arrowok="t"/>
                <v:fill type="solid"/>
              </v:shape>
            </v:group>
            <v:group style="position:absolute;left:7583;top:-3130;width:10;height:20" coordorigin="7583,-3130" coordsize="10,20">
              <v:shape style="position:absolute;left:7583;top:-3130;width:10;height:20" coordorigin="7583,-3130" coordsize="10,20" path="m7583,-3110l7593,-3110,7593,-3130,7583,-3130,7583,-3110xe" filled="true" fillcolor="#000000" stroked="false">
                <v:path arrowok="t"/>
                <v:fill type="solid"/>
              </v:shape>
            </v:group>
            <v:group style="position:absolute;left:7583;top:-3110;width:10;height:20" coordorigin="7583,-3110" coordsize="10,20">
              <v:shape style="position:absolute;left:7583;top:-3110;width:10;height:20" coordorigin="7583,-3110" coordsize="10,20" path="m7583,-3091l7593,-3091,7593,-3110,7583,-3110,7583,-3091xe" filled="true" fillcolor="#000000" stroked="false">
                <v:path arrowok="t"/>
                <v:fill type="solid"/>
              </v:shape>
            </v:group>
            <v:group style="position:absolute;left:7583;top:-3091;width:10;height:20" coordorigin="7583,-3091" coordsize="10,20">
              <v:shape style="position:absolute;left:7583;top:-3091;width:10;height:20" coordorigin="7583,-3091" coordsize="10,20" path="m7583,-3072l7593,-3072,7593,-3091,7583,-3091,7583,-3072xe" filled="true" fillcolor="#000000" stroked="false">
                <v:path arrowok="t"/>
                <v:fill type="solid"/>
              </v:shape>
            </v:group>
            <v:group style="position:absolute;left:7583;top:-3072;width:10;height:20" coordorigin="7583,-3072" coordsize="10,20">
              <v:shape style="position:absolute;left:7583;top:-3072;width:10;height:20" coordorigin="7583,-3072" coordsize="10,20" path="m7583,-3053l7593,-3053,7593,-3072,7583,-3072,7583,-3053xe" filled="true" fillcolor="#000000" stroked="false">
                <v:path arrowok="t"/>
                <v:fill type="solid"/>
              </v:shape>
            </v:group>
            <v:group style="position:absolute;left:7583;top:-3053;width:10;height:20" coordorigin="7583,-3053" coordsize="10,20">
              <v:shape style="position:absolute;left:7583;top:-3053;width:10;height:20" coordorigin="7583,-3053" coordsize="10,20" path="m7583,-3034l7593,-3034,7593,-3053,7583,-3053,7583,-3034xe" filled="true" fillcolor="#000000" stroked="false">
                <v:path arrowok="t"/>
                <v:fill type="solid"/>
              </v:shape>
            </v:group>
            <v:group style="position:absolute;left:7583;top:-3034;width:10;height:20" coordorigin="7583,-3034" coordsize="10,20">
              <v:shape style="position:absolute;left:7583;top:-3034;width:10;height:20" coordorigin="7583,-3034" coordsize="10,20" path="m7583,-3014l7593,-3014,7593,-3034,7583,-3034,7583,-3014xe" filled="true" fillcolor="#000000" stroked="false">
                <v:path arrowok="t"/>
                <v:fill type="solid"/>
              </v:shape>
            </v:group>
            <v:group style="position:absolute;left:7583;top:-3014;width:10;height:20" coordorigin="7583,-3014" coordsize="10,20">
              <v:shape style="position:absolute;left:7583;top:-3014;width:10;height:20" coordorigin="7583,-3014" coordsize="10,20" path="m7583,-2995l7593,-2995,7593,-3014,7583,-3014,7583,-2995xe" filled="true" fillcolor="#000000" stroked="false">
                <v:path arrowok="t"/>
                <v:fill type="solid"/>
              </v:shape>
            </v:group>
            <v:group style="position:absolute;left:7583;top:-2995;width:10;height:20" coordorigin="7583,-2995" coordsize="10,20">
              <v:shape style="position:absolute;left:7583;top:-2995;width:10;height:20" coordorigin="7583,-2995" coordsize="10,20" path="m7583,-2976l7593,-2976,7593,-2995,7583,-2995,7583,-2976xe" filled="true" fillcolor="#000000" stroked="false">
                <v:path arrowok="t"/>
                <v:fill type="solid"/>
              </v:shape>
            </v:group>
            <v:group style="position:absolute;left:7583;top:-2976;width:10;height:20" coordorigin="7583,-2976" coordsize="10,20">
              <v:shape style="position:absolute;left:7583;top:-2976;width:10;height:20" coordorigin="7583,-2976" coordsize="10,20" path="m7583,-2957l7593,-2957,7593,-2976,7583,-2976,7583,-2957xe" filled="true" fillcolor="#000000" stroked="false">
                <v:path arrowok="t"/>
                <v:fill type="solid"/>
              </v:shape>
            </v:group>
            <v:group style="position:absolute;left:7583;top:-2957;width:10;height:20" coordorigin="7583,-2957" coordsize="10,20">
              <v:shape style="position:absolute;left:7583;top:-2957;width:10;height:20" coordorigin="7583,-2957" coordsize="10,20" path="m7583,-2938l7593,-2938,7593,-2957,7583,-2957,7583,-2938xe" filled="true" fillcolor="#000000" stroked="false">
                <v:path arrowok="t"/>
                <v:fill type="solid"/>
              </v:shape>
            </v:group>
            <v:group style="position:absolute;left:7583;top:-2938;width:10;height:20" coordorigin="7583,-2938" coordsize="10,20">
              <v:shape style="position:absolute;left:7583;top:-2938;width:10;height:20" coordorigin="7583,-2938" coordsize="10,20" path="m7583,-2918l7593,-2918,7593,-2938,7583,-2938,7583,-2918xe" filled="true" fillcolor="#000000" stroked="false">
                <v:path arrowok="t"/>
                <v:fill type="solid"/>
              </v:shape>
            </v:group>
            <v:group style="position:absolute;left:7583;top:-2918;width:10;height:20" coordorigin="7583,-2918" coordsize="10,20">
              <v:shape style="position:absolute;left:7583;top:-2918;width:10;height:20" coordorigin="7583,-2918" coordsize="10,20" path="m7583,-2899l7593,-2899,7593,-2918,7583,-2918,7583,-2899xe" filled="true" fillcolor="#000000" stroked="false">
                <v:path arrowok="t"/>
                <v:fill type="solid"/>
              </v:shape>
            </v:group>
            <v:group style="position:absolute;left:7583;top:-2899;width:10;height:20" coordorigin="7583,-2899" coordsize="10,20">
              <v:shape style="position:absolute;left:7583;top:-2899;width:10;height:20" coordorigin="7583,-2899" coordsize="10,20" path="m7583,-2880l7593,-2880,7593,-2899,7583,-2899,7583,-2880xe" filled="true" fillcolor="#000000" stroked="false">
                <v:path arrowok="t"/>
                <v:fill type="solid"/>
              </v:shape>
            </v:group>
            <v:group style="position:absolute;left:7583;top:-2880;width:10;height:20" coordorigin="7583,-2880" coordsize="10,20">
              <v:shape style="position:absolute;left:7583;top:-2880;width:10;height:20" coordorigin="7583,-2880" coordsize="10,20" path="m7583,-2861l7593,-2861,7593,-2880,7583,-2880,7583,-2861xe" filled="true" fillcolor="#000000" stroked="false">
                <v:path arrowok="t"/>
                <v:fill type="solid"/>
              </v:shape>
              <v:shape style="position:absolute;left:7581;top:-2844;width:2;height:10" type="#_x0000_t75" stroked="false">
                <v:imagedata r:id="rId870" o:title=""/>
              </v:shape>
            </v:group>
            <v:group style="position:absolute;left:7583;top:-2815;width:10;height:20" coordorigin="7583,-2815" coordsize="10,20">
              <v:shape style="position:absolute;left:7583;top:-2815;width:10;height:20" coordorigin="7583,-2815" coordsize="10,20" path="m7583,-2796l7593,-2796,7593,-2815,7583,-2815,7583,-2796xe" filled="true" fillcolor="#000000" stroked="false">
                <v:path arrowok="t"/>
                <v:fill type="solid"/>
              </v:shape>
            </v:group>
            <v:group style="position:absolute;left:7583;top:-2796;width:10;height:20" coordorigin="7583,-2796" coordsize="10,20">
              <v:shape style="position:absolute;left:7583;top:-2796;width:10;height:20" coordorigin="7583,-2796" coordsize="10,20" path="m7583,-2777l7593,-2777,7593,-2796,7583,-2796,7583,-2777xe" filled="true" fillcolor="#000000" stroked="false">
                <v:path arrowok="t"/>
                <v:fill type="solid"/>
              </v:shape>
            </v:group>
            <v:group style="position:absolute;left:7583;top:-2777;width:10;height:20" coordorigin="7583,-2777" coordsize="10,20">
              <v:shape style="position:absolute;left:7583;top:-2777;width:10;height:20" coordorigin="7583,-2777" coordsize="10,20" path="m7583,-2758l7593,-2758,7593,-2777,7583,-2777,7583,-2758xe" filled="true" fillcolor="#000000" stroked="false">
                <v:path arrowok="t"/>
                <v:fill type="solid"/>
              </v:shape>
            </v:group>
            <v:group style="position:absolute;left:7583;top:-2758;width:10;height:20" coordorigin="7583,-2758" coordsize="10,20">
              <v:shape style="position:absolute;left:7583;top:-2758;width:10;height:20" coordorigin="7583,-2758" coordsize="10,20" path="m7583,-2738l7593,-2738,7593,-2758,7583,-2758,7583,-2738xe" filled="true" fillcolor="#000000" stroked="false">
                <v:path arrowok="t"/>
                <v:fill type="solid"/>
              </v:shape>
            </v:group>
            <v:group style="position:absolute;left:7583;top:-2738;width:10;height:20" coordorigin="7583,-2738" coordsize="10,20">
              <v:shape style="position:absolute;left:7583;top:-2738;width:10;height:20" coordorigin="7583,-2738" coordsize="10,20" path="m7583,-2719l7593,-2719,7593,-2738,7583,-2738,7583,-2719xe" filled="true" fillcolor="#000000" stroked="false">
                <v:path arrowok="t"/>
                <v:fill type="solid"/>
              </v:shape>
            </v:group>
            <v:group style="position:absolute;left:7583;top:-2719;width:10;height:20" coordorigin="7583,-2719" coordsize="10,20">
              <v:shape style="position:absolute;left:7583;top:-2719;width:10;height:20" coordorigin="7583,-2719" coordsize="10,20" path="m7583,-2700l7593,-2700,7593,-2719,7583,-2719,7583,-2700xe" filled="true" fillcolor="#000000" stroked="false">
                <v:path arrowok="t"/>
                <v:fill type="solid"/>
              </v:shape>
            </v:group>
            <v:group style="position:absolute;left:7583;top:-2700;width:10;height:20" coordorigin="7583,-2700" coordsize="10,20">
              <v:shape style="position:absolute;left:7583;top:-2700;width:10;height:20" coordorigin="7583,-2700" coordsize="10,20" path="m7583,-2681l7593,-2681,7593,-2700,7583,-2700,7583,-2681xe" filled="true" fillcolor="#000000" stroked="false">
                <v:path arrowok="t"/>
                <v:fill type="solid"/>
              </v:shape>
            </v:group>
            <v:group style="position:absolute;left:7583;top:-2681;width:10;height:20" coordorigin="7583,-2681" coordsize="10,20">
              <v:shape style="position:absolute;left:7583;top:-2681;width:10;height:20" coordorigin="7583,-2681" coordsize="10,20" path="m7583,-2662l7593,-2662,7593,-2681,7583,-2681,7583,-2662xe" filled="true" fillcolor="#000000" stroked="false">
                <v:path arrowok="t"/>
                <v:fill type="solid"/>
              </v:shape>
            </v:group>
            <v:group style="position:absolute;left:7583;top:-2662;width:10;height:20" coordorigin="7583,-2662" coordsize="10,20">
              <v:shape style="position:absolute;left:7583;top:-2662;width:10;height:20" coordorigin="7583,-2662" coordsize="10,20" path="m7583,-2642l7593,-2642,7593,-2662,7583,-2662,7583,-2642xe" filled="true" fillcolor="#000000" stroked="false">
                <v:path arrowok="t"/>
                <v:fill type="solid"/>
              </v:shape>
            </v:group>
            <v:group style="position:absolute;left:7583;top:-2642;width:10;height:20" coordorigin="7583,-2642" coordsize="10,20">
              <v:shape style="position:absolute;left:7583;top:-2642;width:10;height:20" coordorigin="7583,-2642" coordsize="10,20" path="m7583,-2623l7593,-2623,7593,-2642,7583,-2642,7583,-2623xe" filled="true" fillcolor="#000000" stroked="false">
                <v:path arrowok="t"/>
                <v:fill type="solid"/>
              </v:shape>
            </v:group>
            <v:group style="position:absolute;left:7583;top:-2623;width:10;height:20" coordorigin="7583,-2623" coordsize="10,20">
              <v:shape style="position:absolute;left:7583;top:-2623;width:10;height:20" coordorigin="7583,-2623" coordsize="10,20" path="m7583,-2604l7593,-2604,7593,-2623,7583,-2623,7583,-2604xe" filled="true" fillcolor="#000000" stroked="false">
                <v:path arrowok="t"/>
                <v:fill type="solid"/>
              </v:shape>
            </v:group>
            <v:group style="position:absolute;left:7583;top:-2604;width:10;height:20" coordorigin="7583,-2604" coordsize="10,20">
              <v:shape style="position:absolute;left:7583;top:-2604;width:10;height:20" coordorigin="7583,-2604" coordsize="10,20" path="m7583,-2585l7593,-2585,7593,-2604,7583,-2604,7583,-2585xe" filled="true" fillcolor="#000000" stroked="false">
                <v:path arrowok="t"/>
                <v:fill type="solid"/>
              </v:shape>
            </v:group>
            <v:group style="position:absolute;left:7583;top:-2585;width:10;height:20" coordorigin="7583,-2585" coordsize="10,20">
              <v:shape style="position:absolute;left:7583;top:-2585;width:10;height:20" coordorigin="7583,-2585" coordsize="10,20" path="m7583,-2566l7593,-2566,7593,-2585,7583,-2585,7583,-2566xe" filled="true" fillcolor="#000000" stroked="false">
                <v:path arrowok="t"/>
                <v:fill type="solid"/>
              </v:shape>
            </v:group>
            <v:group style="position:absolute;left:7583;top:-2566;width:10;height:20" coordorigin="7583,-2566" coordsize="10,20">
              <v:shape style="position:absolute;left:7583;top:-2566;width:10;height:20" coordorigin="7583,-2566" coordsize="10,20" path="m7583,-2546l7593,-2546,7593,-2566,7583,-2566,7583,-2546xe" filled="true" fillcolor="#000000" stroked="false">
                <v:path arrowok="t"/>
                <v:fill type="solid"/>
              </v:shape>
            </v:group>
            <v:group style="position:absolute;left:7583;top:-2546;width:10;height:20" coordorigin="7583,-2546" coordsize="10,20">
              <v:shape style="position:absolute;left:7583;top:-2546;width:10;height:20" coordorigin="7583,-2546" coordsize="10,20" path="m7583,-2527l7593,-2527,7593,-2546,7583,-2546,7583,-2527xe" filled="true" fillcolor="#000000" stroked="false">
                <v:path arrowok="t"/>
                <v:fill type="solid"/>
              </v:shape>
            </v:group>
            <v:group style="position:absolute;left:7583;top:-2527;width:10;height:20" coordorigin="7583,-2527" coordsize="10,20">
              <v:shape style="position:absolute;left:7583;top:-2527;width:10;height:20" coordorigin="7583,-2527" coordsize="10,20" path="m7583,-2508l7593,-2508,7593,-2527,7583,-2527,7583,-2508xe" filled="true" fillcolor="#000000" stroked="false">
                <v:path arrowok="t"/>
                <v:fill type="solid"/>
              </v:shape>
            </v:group>
            <v:group style="position:absolute;left:7583;top:-2508;width:10;height:20" coordorigin="7583,-2508" coordsize="10,20">
              <v:shape style="position:absolute;left:7583;top:-2508;width:10;height:20" coordorigin="7583,-2508" coordsize="10,20" path="m7583,-2489l7593,-2489,7593,-2508,7583,-2508,7583,-2489xe" filled="true" fillcolor="#000000" stroked="false">
                <v:path arrowok="t"/>
                <v:fill type="solid"/>
              </v:shape>
              <v:shape style="position:absolute;left:7581;top:-2455;width:2;height:10" type="#_x0000_t75" stroked="false">
                <v:imagedata r:id="rId870" o:title=""/>
              </v:shape>
            </v:group>
            <v:group style="position:absolute;left:7583;top:-2426;width:10;height:20" coordorigin="7583,-2426" coordsize="10,20">
              <v:shape style="position:absolute;left:7583;top:-2426;width:10;height:20" coordorigin="7583,-2426" coordsize="10,20" path="m7583,-2407l7593,-2407,7593,-2426,7583,-2426,7583,-2407xe" filled="true" fillcolor="#000000" stroked="false">
                <v:path arrowok="t"/>
                <v:fill type="solid"/>
              </v:shape>
            </v:group>
            <v:group style="position:absolute;left:7583;top:-2407;width:10;height:20" coordorigin="7583,-2407" coordsize="10,20">
              <v:shape style="position:absolute;left:7583;top:-2407;width:10;height:20" coordorigin="7583,-2407" coordsize="10,20" path="m7583,-2388l7593,-2388,7593,-2407,7583,-2407,7583,-2388xe" filled="true" fillcolor="#000000" stroked="false">
                <v:path arrowok="t"/>
                <v:fill type="solid"/>
              </v:shape>
            </v:group>
            <v:group style="position:absolute;left:7583;top:-2388;width:10;height:20" coordorigin="7583,-2388" coordsize="10,20">
              <v:shape style="position:absolute;left:7583;top:-2388;width:10;height:20" coordorigin="7583,-2388" coordsize="10,20" path="m7583,-2369l7593,-2369,7593,-2388,7583,-2388,7583,-2369xe" filled="true" fillcolor="#000000" stroked="false">
                <v:path arrowok="t"/>
                <v:fill type="solid"/>
              </v:shape>
            </v:group>
            <v:group style="position:absolute;left:7583;top:-2369;width:10;height:20" coordorigin="7583,-2369" coordsize="10,20">
              <v:shape style="position:absolute;left:7583;top:-2369;width:10;height:20" coordorigin="7583,-2369" coordsize="10,20" path="m7583,-2350l7593,-2350,7593,-2369,7583,-2369,7583,-2350xe" filled="true" fillcolor="#000000" stroked="false">
                <v:path arrowok="t"/>
                <v:fill type="solid"/>
              </v:shape>
            </v:group>
            <v:group style="position:absolute;left:7583;top:-2350;width:10;height:20" coordorigin="7583,-2350" coordsize="10,20">
              <v:shape style="position:absolute;left:7583;top:-2350;width:10;height:20" coordorigin="7583,-2350" coordsize="10,20" path="m7583,-2330l7593,-2330,7593,-2350,7583,-2350,7583,-2330xe" filled="true" fillcolor="#000000" stroked="false">
                <v:path arrowok="t"/>
                <v:fill type="solid"/>
              </v:shape>
            </v:group>
            <v:group style="position:absolute;left:7583;top:-2330;width:10;height:20" coordorigin="7583,-2330" coordsize="10,20">
              <v:shape style="position:absolute;left:7583;top:-2330;width:10;height:20" coordorigin="7583,-2330" coordsize="10,20" path="m7583,-2311l7593,-2311,7593,-2330,7583,-2330,7583,-2311xe" filled="true" fillcolor="#000000" stroked="false">
                <v:path arrowok="t"/>
                <v:fill type="solid"/>
              </v:shape>
            </v:group>
            <v:group style="position:absolute;left:7583;top:-2311;width:10;height:20" coordorigin="7583,-2311" coordsize="10,20">
              <v:shape style="position:absolute;left:7583;top:-2311;width:10;height:20" coordorigin="7583,-2311" coordsize="10,20" path="m7583,-2292l7593,-2292,7593,-2311,7583,-2311,7583,-2292xe" filled="true" fillcolor="#000000" stroked="false">
                <v:path arrowok="t"/>
                <v:fill type="solid"/>
              </v:shape>
            </v:group>
            <v:group style="position:absolute;left:7583;top:-2292;width:10;height:20" coordorigin="7583,-2292" coordsize="10,20">
              <v:shape style="position:absolute;left:7583;top:-2292;width:10;height:20" coordorigin="7583,-2292" coordsize="10,20" path="m7583,-2273l7593,-2273,7593,-2292,7583,-2292,7583,-2273xe" filled="true" fillcolor="#000000" stroked="false">
                <v:path arrowok="t"/>
                <v:fill type="solid"/>
              </v:shape>
            </v:group>
            <v:group style="position:absolute;left:7583;top:-2273;width:10;height:20" coordorigin="7583,-2273" coordsize="10,20">
              <v:shape style="position:absolute;left:7583;top:-2273;width:10;height:20" coordorigin="7583,-2273" coordsize="10,20" path="m7583,-2254l7593,-2254,7593,-2273,7583,-2273,7583,-2254xe" filled="true" fillcolor="#000000" stroked="false">
                <v:path arrowok="t"/>
                <v:fill type="solid"/>
              </v:shape>
            </v:group>
            <v:group style="position:absolute;left:7583;top:-2254;width:10;height:20" coordorigin="7583,-2254" coordsize="10,20">
              <v:shape style="position:absolute;left:7583;top:-2254;width:10;height:20" coordorigin="7583,-2254" coordsize="10,20" path="m7583,-2234l7593,-2234,7593,-2254,7583,-2254,7583,-2234xe" filled="true" fillcolor="#000000" stroked="false">
                <v:path arrowok="t"/>
                <v:fill type="solid"/>
              </v:shape>
            </v:group>
            <v:group style="position:absolute;left:7583;top:-2234;width:10;height:20" coordorigin="7583,-2234" coordsize="10,20">
              <v:shape style="position:absolute;left:7583;top:-2234;width:10;height:20" coordorigin="7583,-2234" coordsize="10,20" path="m7583,-2215l7593,-2215,7593,-2234,7583,-2234,7583,-2215xe" filled="true" fillcolor="#000000" stroked="false">
                <v:path arrowok="t"/>
                <v:fill type="solid"/>
              </v:shape>
            </v:group>
            <v:group style="position:absolute;left:7583;top:-2215;width:10;height:20" coordorigin="7583,-2215" coordsize="10,20">
              <v:shape style="position:absolute;left:7583;top:-2215;width:10;height:20" coordorigin="7583,-2215" coordsize="10,20" path="m7583,-2196l7593,-2196,7593,-2215,7583,-2215,7583,-2196xe" filled="true" fillcolor="#000000" stroked="false">
                <v:path arrowok="t"/>
                <v:fill type="solid"/>
              </v:shape>
            </v:group>
            <v:group style="position:absolute;left:7583;top:-2196;width:10;height:20" coordorigin="7583,-2196" coordsize="10,20">
              <v:shape style="position:absolute;left:7583;top:-2196;width:10;height:20" coordorigin="7583,-2196" coordsize="10,20" path="m7583,-2177l7593,-2177,7593,-2196,7583,-2196,7583,-2177xe" filled="true" fillcolor="#000000" stroked="false">
                <v:path arrowok="t"/>
                <v:fill type="solid"/>
              </v:shape>
            </v:group>
            <v:group style="position:absolute;left:7583;top:-2177;width:10;height:20" coordorigin="7583,-2177" coordsize="10,20">
              <v:shape style="position:absolute;left:7583;top:-2177;width:10;height:20" coordorigin="7583,-2177" coordsize="10,20" path="m7583,-2158l7593,-2158,7593,-2177,7583,-2177,7583,-2158xe" filled="true" fillcolor="#000000" stroked="false">
                <v:path arrowok="t"/>
                <v:fill type="solid"/>
              </v:shape>
            </v:group>
            <v:group style="position:absolute;left:7583;top:-2158;width:10;height:20" coordorigin="7583,-2158" coordsize="10,20">
              <v:shape style="position:absolute;left:7583;top:-2158;width:10;height:20" coordorigin="7583,-2158" coordsize="10,20" path="m7583,-2138l7593,-2138,7593,-2158,7583,-2158,7583,-2138xe" filled="true" fillcolor="#000000" stroked="false">
                <v:path arrowok="t"/>
                <v:fill type="solid"/>
              </v:shape>
            </v:group>
            <v:group style="position:absolute;left:7583;top:-2138;width:10;height:20" coordorigin="7583,-2138" coordsize="10,20">
              <v:shape style="position:absolute;left:7583;top:-2138;width:10;height:20" coordorigin="7583,-2138" coordsize="10,20" path="m7583,-2119l7593,-2119,7593,-2138,7583,-2138,7583,-2119xe" filled="true" fillcolor="#000000" stroked="false">
                <v:path arrowok="t"/>
                <v:fill type="solid"/>
              </v:shape>
            </v:group>
            <v:group style="position:absolute;left:7583;top:-2119;width:10;height:20" coordorigin="7583,-2119" coordsize="10,20">
              <v:shape style="position:absolute;left:7583;top:-2119;width:10;height:20" coordorigin="7583,-2119" coordsize="10,20" path="m7583,-2100l7593,-2100,7593,-2119,7583,-2119,7583,-2100xe" filled="true" fillcolor="#000000" stroked="false">
                <v:path arrowok="t"/>
                <v:fill type="solid"/>
              </v:shape>
            </v:group>
            <v:group style="position:absolute;left:7583;top:-2100;width:10;height:20" coordorigin="7583,-2100" coordsize="10,20">
              <v:shape style="position:absolute;left:7583;top:-2100;width:10;height:20" coordorigin="7583,-2100" coordsize="10,20" path="m7583,-2081l7593,-2081,7593,-2100,7583,-2100,7583,-2081xe" filled="true" fillcolor="#000000" stroked="false">
                <v:path arrowok="t"/>
                <v:fill type="solid"/>
              </v:shape>
              <v:shape style="position:absolute;left:7581;top:-2064;width:2;height:10" type="#_x0000_t75" stroked="false">
                <v:imagedata r:id="rId870" o:title=""/>
              </v:shape>
            </v:group>
            <v:group style="position:absolute;left:7583;top:-2035;width:10;height:20" coordorigin="7583,-2035" coordsize="10,20">
              <v:shape style="position:absolute;left:7583;top:-2035;width:10;height:20" coordorigin="7583,-2035" coordsize="10,20" path="m7583,-2016l7593,-2016,7593,-2035,7583,-2035,7583,-2016xe" filled="true" fillcolor="#000000" stroked="false">
                <v:path arrowok="t"/>
                <v:fill type="solid"/>
              </v:shape>
            </v:group>
            <v:group style="position:absolute;left:7583;top:-2016;width:10;height:20" coordorigin="7583,-2016" coordsize="10,20">
              <v:shape style="position:absolute;left:7583;top:-2016;width:10;height:20" coordorigin="7583,-2016" coordsize="10,20" path="m7583,-1997l7593,-1997,7593,-2016,7583,-2016,7583,-1997xe" filled="true" fillcolor="#000000" stroked="false">
                <v:path arrowok="t"/>
                <v:fill type="solid"/>
              </v:shape>
            </v:group>
            <v:group style="position:absolute;left:7583;top:-1997;width:10;height:20" coordorigin="7583,-1997" coordsize="10,20">
              <v:shape style="position:absolute;left:7583;top:-1997;width:10;height:20" coordorigin="7583,-1997" coordsize="10,20" path="m7583,-1978l7593,-1978,7593,-1997,7583,-1997,7583,-1978xe" filled="true" fillcolor="#000000" stroked="false">
                <v:path arrowok="t"/>
                <v:fill type="solid"/>
              </v:shape>
            </v:group>
            <v:group style="position:absolute;left:7583;top:-1978;width:10;height:20" coordorigin="7583,-1978" coordsize="10,20">
              <v:shape style="position:absolute;left:7583;top:-1978;width:10;height:20" coordorigin="7583,-1978" coordsize="10,20" path="m7583,-1958l7593,-1958,7593,-1978,7583,-1978,7583,-1958xe" filled="true" fillcolor="#000000" stroked="false">
                <v:path arrowok="t"/>
                <v:fill type="solid"/>
              </v:shape>
            </v:group>
            <v:group style="position:absolute;left:7583;top:-1958;width:10;height:20" coordorigin="7583,-1958" coordsize="10,20">
              <v:shape style="position:absolute;left:7583;top:-1958;width:10;height:20" coordorigin="7583,-1958" coordsize="10,20" path="m7583,-1939l7593,-1939,7593,-1958,7583,-1958,7583,-1939xe" filled="true" fillcolor="#000000" stroked="false">
                <v:path arrowok="t"/>
                <v:fill type="solid"/>
              </v:shape>
            </v:group>
            <v:group style="position:absolute;left:7583;top:-1939;width:10;height:20" coordorigin="7583,-1939" coordsize="10,20">
              <v:shape style="position:absolute;left:7583;top:-1939;width:10;height:20" coordorigin="7583,-1939" coordsize="10,20" path="m7583,-1920l7593,-1920,7593,-1939,7583,-1939,7583,-1920xe" filled="true" fillcolor="#000000" stroked="false">
                <v:path arrowok="t"/>
                <v:fill type="solid"/>
              </v:shape>
            </v:group>
            <v:group style="position:absolute;left:7583;top:-1920;width:10;height:20" coordorigin="7583,-1920" coordsize="10,20">
              <v:shape style="position:absolute;left:7583;top:-1920;width:10;height:20" coordorigin="7583,-1920" coordsize="10,20" path="m7583,-1901l7593,-1901,7593,-1920,7583,-1920,7583,-1901xe" filled="true" fillcolor="#000000" stroked="false">
                <v:path arrowok="t"/>
                <v:fill type="solid"/>
              </v:shape>
            </v:group>
            <v:group style="position:absolute;left:7583;top:-1901;width:10;height:20" coordorigin="7583,-1901" coordsize="10,20">
              <v:shape style="position:absolute;left:7583;top:-1901;width:10;height:20" coordorigin="7583,-1901" coordsize="10,20" path="m7583,-1882l7593,-1882,7593,-1901,7583,-1901,7583,-1882xe" filled="true" fillcolor="#000000" stroked="false">
                <v:path arrowok="t"/>
                <v:fill type="solid"/>
              </v:shape>
            </v:group>
            <v:group style="position:absolute;left:7583;top:-1882;width:10;height:20" coordorigin="7583,-1882" coordsize="10,20">
              <v:shape style="position:absolute;left:7583;top:-1882;width:10;height:20" coordorigin="7583,-1882" coordsize="10,20" path="m7583,-1862l7593,-1862,7593,-1882,7583,-1882,7583,-1862xe" filled="true" fillcolor="#000000" stroked="false">
                <v:path arrowok="t"/>
                <v:fill type="solid"/>
              </v:shape>
            </v:group>
            <v:group style="position:absolute;left:7583;top:-1862;width:10;height:20" coordorigin="7583,-1862" coordsize="10,20">
              <v:shape style="position:absolute;left:7583;top:-1862;width:10;height:20" coordorigin="7583,-1862" coordsize="10,20" path="m7583,-1843l7593,-1843,7593,-1862,7583,-1862,7583,-1843xe" filled="true" fillcolor="#000000" stroked="false">
                <v:path arrowok="t"/>
                <v:fill type="solid"/>
              </v:shape>
            </v:group>
            <v:group style="position:absolute;left:7583;top:-1843;width:10;height:20" coordorigin="7583,-1843" coordsize="10,20">
              <v:shape style="position:absolute;left:7583;top:-1843;width:10;height:20" coordorigin="7583,-1843" coordsize="10,20" path="m7583,-1824l7593,-1824,7593,-1843,7583,-1843,7583,-1824xe" filled="true" fillcolor="#000000" stroked="false">
                <v:path arrowok="t"/>
                <v:fill type="solid"/>
              </v:shape>
            </v:group>
            <v:group style="position:absolute;left:7583;top:-1824;width:10;height:20" coordorigin="7583,-1824" coordsize="10,20">
              <v:shape style="position:absolute;left:7583;top:-1824;width:10;height:20" coordorigin="7583,-1824" coordsize="10,20" path="m7583,-1805l7593,-1805,7593,-1824,7583,-1824,7583,-1805xe" filled="true" fillcolor="#000000" stroked="false">
                <v:path arrowok="t"/>
                <v:fill type="solid"/>
              </v:shape>
            </v:group>
            <v:group style="position:absolute;left:7583;top:-1805;width:10;height:20" coordorigin="7583,-1805" coordsize="10,20">
              <v:shape style="position:absolute;left:7583;top:-1805;width:10;height:20" coordorigin="7583,-1805" coordsize="10,20" path="m7583,-1786l7593,-1786,7593,-1805,7583,-1805,7583,-1786xe" filled="true" fillcolor="#000000" stroked="false">
                <v:path arrowok="t"/>
                <v:fill type="solid"/>
              </v:shape>
            </v:group>
            <v:group style="position:absolute;left:7583;top:-1786;width:10;height:20" coordorigin="7583,-1786" coordsize="10,20">
              <v:shape style="position:absolute;left:7583;top:-1786;width:10;height:20" coordorigin="7583,-1786" coordsize="10,20" path="m7583,-1766l7593,-1766,7593,-1786,7583,-1786,7583,-1766xe" filled="true" fillcolor="#000000" stroked="false">
                <v:path arrowok="t"/>
                <v:fill type="solid"/>
              </v:shape>
            </v:group>
            <v:group style="position:absolute;left:7583;top:-1766;width:10;height:20" coordorigin="7583,-1766" coordsize="10,20">
              <v:shape style="position:absolute;left:7583;top:-1766;width:10;height:20" coordorigin="7583,-1766" coordsize="10,20" path="m7583,-1747l7593,-1747,7593,-1766,7583,-1766,7583,-1747xe" filled="true" fillcolor="#000000" stroked="false">
                <v:path arrowok="t"/>
                <v:fill type="solid"/>
              </v:shape>
            </v:group>
            <v:group style="position:absolute;left:7583;top:-1747;width:10;height:20" coordorigin="7583,-1747" coordsize="10,20">
              <v:shape style="position:absolute;left:7583;top:-1747;width:10;height:20" coordorigin="7583,-1747" coordsize="10,20" path="m7583,-1728l7593,-1728,7593,-1747,7583,-1747,7583,-1728xe" filled="true" fillcolor="#000000" stroked="false">
                <v:path arrowok="t"/>
                <v:fill type="solid"/>
              </v:shape>
            </v:group>
            <v:group style="position:absolute;left:7583;top:-1728;width:10;height:20" coordorigin="7583,-1728" coordsize="10,20">
              <v:shape style="position:absolute;left:7583;top:-1728;width:10;height:20" coordorigin="7583,-1728" coordsize="10,20" path="m7583,-1709l7593,-1709,7593,-1728,7583,-1728,7583,-1709xe" filled="true" fillcolor="#000000" stroked="false">
                <v:path arrowok="t"/>
                <v:fill type="solid"/>
              </v:shape>
              <v:shape style="position:absolute;left:7581;top:-1675;width:2;height:10" type="#_x0000_t75" stroked="false">
                <v:imagedata r:id="rId870" o:title=""/>
              </v:shape>
            </v:group>
            <v:group style="position:absolute;left:7583;top:-1646;width:10;height:20" coordorigin="7583,-1646" coordsize="10,20">
              <v:shape style="position:absolute;left:7583;top:-1646;width:10;height:20" coordorigin="7583,-1646" coordsize="10,20" path="m7583,-1627l7593,-1627,7593,-1646,7583,-1646,7583,-1627xe" filled="true" fillcolor="#000000" stroked="false">
                <v:path arrowok="t"/>
                <v:fill type="solid"/>
              </v:shape>
            </v:group>
            <v:group style="position:absolute;left:7583;top:-1627;width:10;height:20" coordorigin="7583,-1627" coordsize="10,20">
              <v:shape style="position:absolute;left:7583;top:-1627;width:10;height:20" coordorigin="7583,-1627" coordsize="10,20" path="m7583,-1608l7593,-1608,7593,-1627,7583,-1627,7583,-1608xe" filled="true" fillcolor="#000000" stroked="false">
                <v:path arrowok="t"/>
                <v:fill type="solid"/>
              </v:shape>
            </v:group>
            <v:group style="position:absolute;left:7583;top:-1608;width:10;height:20" coordorigin="7583,-1608" coordsize="10,20">
              <v:shape style="position:absolute;left:7583;top:-1608;width:10;height:20" coordorigin="7583,-1608" coordsize="10,20" path="m7583,-1589l7593,-1589,7593,-1608,7583,-1608,7583,-1589xe" filled="true" fillcolor="#000000" stroked="false">
                <v:path arrowok="t"/>
                <v:fill type="solid"/>
              </v:shape>
            </v:group>
            <v:group style="position:absolute;left:7583;top:-1589;width:10;height:20" coordorigin="7583,-1589" coordsize="10,20">
              <v:shape style="position:absolute;left:7583;top:-1589;width:10;height:20" coordorigin="7583,-1589" coordsize="10,20" path="m7583,-1570l7593,-1570,7593,-1589,7583,-1589,7583,-1570xe" filled="true" fillcolor="#000000" stroked="false">
                <v:path arrowok="t"/>
                <v:fill type="solid"/>
              </v:shape>
            </v:group>
            <v:group style="position:absolute;left:7583;top:-1570;width:10;height:20" coordorigin="7583,-1570" coordsize="10,20">
              <v:shape style="position:absolute;left:7583;top:-1570;width:10;height:20" coordorigin="7583,-1570" coordsize="10,20" path="m7583,-1550l7593,-1550,7593,-1570,7583,-1570,7583,-1550xe" filled="true" fillcolor="#000000" stroked="false">
                <v:path arrowok="t"/>
                <v:fill type="solid"/>
              </v:shape>
            </v:group>
            <v:group style="position:absolute;left:7583;top:-1550;width:10;height:20" coordorigin="7583,-1550" coordsize="10,20">
              <v:shape style="position:absolute;left:7583;top:-1550;width:10;height:20" coordorigin="7583,-1550" coordsize="10,20" path="m7583,-1531l7593,-1531,7593,-1550,7583,-1550,7583,-1531xe" filled="true" fillcolor="#000000" stroked="false">
                <v:path arrowok="t"/>
                <v:fill type="solid"/>
              </v:shape>
            </v:group>
            <v:group style="position:absolute;left:7583;top:-1531;width:10;height:20" coordorigin="7583,-1531" coordsize="10,20">
              <v:shape style="position:absolute;left:7583;top:-1531;width:10;height:20" coordorigin="7583,-1531" coordsize="10,20" path="m7583,-1512l7593,-1512,7593,-1531,7583,-1531,7583,-1512xe" filled="true" fillcolor="#000000" stroked="false">
                <v:path arrowok="t"/>
                <v:fill type="solid"/>
              </v:shape>
            </v:group>
            <v:group style="position:absolute;left:7583;top:-1512;width:10;height:20" coordorigin="7583,-1512" coordsize="10,20">
              <v:shape style="position:absolute;left:7583;top:-1512;width:10;height:20" coordorigin="7583,-1512" coordsize="10,20" path="m7583,-1493l7593,-1493,7593,-1512,7583,-1512,7583,-1493xe" filled="true" fillcolor="#000000" stroked="false">
                <v:path arrowok="t"/>
                <v:fill type="solid"/>
              </v:shape>
            </v:group>
            <v:group style="position:absolute;left:7583;top:-1493;width:10;height:20" coordorigin="7583,-1493" coordsize="10,20">
              <v:shape style="position:absolute;left:7583;top:-1493;width:10;height:20" coordorigin="7583,-1493" coordsize="10,20" path="m7583,-1474l7593,-1474,7593,-1493,7583,-1493,7583,-1474xe" filled="true" fillcolor="#000000" stroked="false">
                <v:path arrowok="t"/>
                <v:fill type="solid"/>
              </v:shape>
            </v:group>
            <v:group style="position:absolute;left:7583;top:-1474;width:10;height:20" coordorigin="7583,-1474" coordsize="10,20">
              <v:shape style="position:absolute;left:7583;top:-1474;width:10;height:20" coordorigin="7583,-1474" coordsize="10,20" path="m7583,-1454l7593,-1454,7593,-1474,7583,-1474,7583,-1454xe" filled="true" fillcolor="#000000" stroked="false">
                <v:path arrowok="t"/>
                <v:fill type="solid"/>
              </v:shape>
            </v:group>
            <v:group style="position:absolute;left:7583;top:-1454;width:10;height:20" coordorigin="7583,-1454" coordsize="10,20">
              <v:shape style="position:absolute;left:7583;top:-1454;width:10;height:20" coordorigin="7583,-1454" coordsize="10,20" path="m7583,-1435l7593,-1435,7593,-1454,7583,-1454,7583,-1435xe" filled="true" fillcolor="#000000" stroked="false">
                <v:path arrowok="t"/>
                <v:fill type="solid"/>
              </v:shape>
            </v:group>
            <v:group style="position:absolute;left:7583;top:-1435;width:10;height:20" coordorigin="7583,-1435" coordsize="10,20">
              <v:shape style="position:absolute;left:7583;top:-1435;width:10;height:20" coordorigin="7583,-1435" coordsize="10,20" path="m7583,-1416l7593,-1416,7593,-1435,7583,-1435,7583,-1416xe" filled="true" fillcolor="#000000" stroked="false">
                <v:path arrowok="t"/>
                <v:fill type="solid"/>
              </v:shape>
            </v:group>
            <v:group style="position:absolute;left:7583;top:-1416;width:10;height:20" coordorigin="7583,-1416" coordsize="10,20">
              <v:shape style="position:absolute;left:7583;top:-1416;width:10;height:20" coordorigin="7583,-1416" coordsize="10,20" path="m7583,-1397l7593,-1397,7593,-1416,7583,-1416,7583,-1397xe" filled="true" fillcolor="#000000" stroked="false">
                <v:path arrowok="t"/>
                <v:fill type="solid"/>
              </v:shape>
            </v:group>
            <v:group style="position:absolute;left:7583;top:-1397;width:10;height:20" coordorigin="7583,-1397" coordsize="10,20">
              <v:shape style="position:absolute;left:7583;top:-1397;width:10;height:20" coordorigin="7583,-1397" coordsize="10,20" path="m7583,-1378l7593,-1378,7593,-1397,7583,-1397,7583,-1378xe" filled="true" fillcolor="#000000" stroked="false">
                <v:path arrowok="t"/>
                <v:fill type="solid"/>
              </v:shape>
            </v:group>
            <v:group style="position:absolute;left:7583;top:-1378;width:10;height:20" coordorigin="7583,-1378" coordsize="10,20">
              <v:shape style="position:absolute;left:7583;top:-1378;width:10;height:20" coordorigin="7583,-1378" coordsize="10,20" path="m7583,-1358l7593,-1358,7593,-1378,7583,-1378,7583,-1358xe" filled="true" fillcolor="#000000" stroked="false">
                <v:path arrowok="t"/>
                <v:fill type="solid"/>
              </v:shape>
            </v:group>
            <v:group style="position:absolute;left:7583;top:-1358;width:10;height:20" coordorigin="7583,-1358" coordsize="10,20">
              <v:shape style="position:absolute;left:7583;top:-1358;width:10;height:20" coordorigin="7583,-1358" coordsize="10,20" path="m7583,-1339l7593,-1339,7593,-1358,7583,-1358,7583,-1339xe" filled="true" fillcolor="#000000" stroked="false">
                <v:path arrowok="t"/>
                <v:fill type="solid"/>
              </v:shape>
            </v:group>
            <v:group style="position:absolute;left:7583;top:-1339;width:10;height:20" coordorigin="7583,-1339" coordsize="10,20">
              <v:shape style="position:absolute;left:7583;top:-1339;width:10;height:20" coordorigin="7583,-1339" coordsize="10,20" path="m7583,-1320l7593,-1320,7593,-1339,7583,-1339,7583,-1320xe" filled="true" fillcolor="#000000" stroked="false">
                <v:path arrowok="t"/>
                <v:fill type="solid"/>
              </v:shape>
            </v:group>
            <v:group style="position:absolute;left:7583;top:-1320;width:10;height:20" coordorigin="7583,-1320" coordsize="10,20">
              <v:shape style="position:absolute;left:7583;top:-1320;width:10;height:20" coordorigin="7583,-1320" coordsize="10,20" path="m7583,-1301l7593,-1301,7593,-1320,7583,-1320,7583,-1301xe" filled="true" fillcolor="#000000" stroked="false">
                <v:path arrowok="t"/>
                <v:fill type="solid"/>
              </v:shape>
              <v:shape style="position:absolute;left:7581;top:-1284;width:2;height:10" type="#_x0000_t75" stroked="false">
                <v:imagedata r:id="rId870" o:title=""/>
              </v:shape>
            </v:group>
            <v:group style="position:absolute;left:7583;top:-1255;width:10;height:20" coordorigin="7583,-1255" coordsize="10,20">
              <v:shape style="position:absolute;left:7583;top:-1255;width:10;height:20" coordorigin="7583,-1255" coordsize="10,20" path="m7583,-1236l7593,-1236,7593,-1255,7583,-1255,7583,-1236xe" filled="true" fillcolor="#000000" stroked="false">
                <v:path arrowok="t"/>
                <v:fill type="solid"/>
              </v:shape>
            </v:group>
            <v:group style="position:absolute;left:7583;top:-1236;width:10;height:20" coordorigin="7583,-1236" coordsize="10,20">
              <v:shape style="position:absolute;left:7583;top:-1236;width:10;height:20" coordorigin="7583,-1236" coordsize="10,20" path="m7583,-1217l7593,-1217,7593,-1236,7583,-1236,7583,-1217xe" filled="true" fillcolor="#000000" stroked="false">
                <v:path arrowok="t"/>
                <v:fill type="solid"/>
              </v:shape>
            </v:group>
            <v:group style="position:absolute;left:7583;top:-1217;width:10;height:20" coordorigin="7583,-1217" coordsize="10,20">
              <v:shape style="position:absolute;left:7583;top:-1217;width:10;height:20" coordorigin="7583,-1217" coordsize="10,20" path="m7583,-1198l7593,-1198,7593,-1217,7583,-1217,7583,-1198xe" filled="true" fillcolor="#000000" stroked="false">
                <v:path arrowok="t"/>
                <v:fill type="solid"/>
              </v:shape>
            </v:group>
            <v:group style="position:absolute;left:7583;top:-1198;width:10;height:20" coordorigin="7583,-1198" coordsize="10,20">
              <v:shape style="position:absolute;left:7583;top:-1198;width:10;height:20" coordorigin="7583,-1198" coordsize="10,20" path="m7583,-1178l7593,-1178,7593,-1198,7583,-1198,7583,-1178xe" filled="true" fillcolor="#000000" stroked="false">
                <v:path arrowok="t"/>
                <v:fill type="solid"/>
              </v:shape>
            </v:group>
            <v:group style="position:absolute;left:7583;top:-1178;width:10;height:20" coordorigin="7583,-1178" coordsize="10,20">
              <v:shape style="position:absolute;left:7583;top:-1178;width:10;height:20" coordorigin="7583,-1178" coordsize="10,20" path="m7583,-1159l7593,-1159,7593,-1178,7583,-1178,7583,-1159xe" filled="true" fillcolor="#000000" stroked="false">
                <v:path arrowok="t"/>
                <v:fill type="solid"/>
              </v:shape>
            </v:group>
            <v:group style="position:absolute;left:7583;top:-1159;width:10;height:20" coordorigin="7583,-1159" coordsize="10,20">
              <v:shape style="position:absolute;left:7583;top:-1159;width:10;height:20" coordorigin="7583,-1159" coordsize="10,20" path="m7583,-1140l7593,-1140,7593,-1159,7583,-1159,7583,-1140xe" filled="true" fillcolor="#000000" stroked="false">
                <v:path arrowok="t"/>
                <v:fill type="solid"/>
              </v:shape>
            </v:group>
            <v:group style="position:absolute;left:7583;top:-1140;width:10;height:20" coordorigin="7583,-1140" coordsize="10,20">
              <v:shape style="position:absolute;left:7583;top:-1140;width:10;height:20" coordorigin="7583,-1140" coordsize="10,20" path="m7583,-1121l7593,-1121,7593,-1140,7583,-1140,7583,-1121xe" filled="true" fillcolor="#000000" stroked="false">
                <v:path arrowok="t"/>
                <v:fill type="solid"/>
              </v:shape>
            </v:group>
            <v:group style="position:absolute;left:7583;top:-1121;width:10;height:20" coordorigin="7583,-1121" coordsize="10,20">
              <v:shape style="position:absolute;left:7583;top:-1121;width:10;height:20" coordorigin="7583,-1121" coordsize="10,20" path="m7583,-1102l7593,-1102,7593,-1121,7583,-1121,7583,-1102xe" filled="true" fillcolor="#000000" stroked="false">
                <v:path arrowok="t"/>
                <v:fill type="solid"/>
              </v:shape>
            </v:group>
            <v:group style="position:absolute;left:7583;top:-1102;width:10;height:20" coordorigin="7583,-1102" coordsize="10,20">
              <v:shape style="position:absolute;left:7583;top:-1102;width:10;height:20" coordorigin="7583,-1102" coordsize="10,20" path="m7583,-1082l7593,-1082,7593,-1102,7583,-1102,7583,-1082xe" filled="true" fillcolor="#000000" stroked="false">
                <v:path arrowok="t"/>
                <v:fill type="solid"/>
              </v:shape>
            </v:group>
            <v:group style="position:absolute;left:7583;top:-1082;width:10;height:20" coordorigin="7583,-1082" coordsize="10,20">
              <v:shape style="position:absolute;left:7583;top:-1082;width:10;height:20" coordorigin="7583,-1082" coordsize="10,20" path="m7583,-1063l7593,-1063,7593,-1082,7583,-1082,7583,-1063xe" filled="true" fillcolor="#000000" stroked="false">
                <v:path arrowok="t"/>
                <v:fill type="solid"/>
              </v:shape>
            </v:group>
            <v:group style="position:absolute;left:7583;top:-1063;width:10;height:20" coordorigin="7583,-1063" coordsize="10,20">
              <v:shape style="position:absolute;left:7583;top:-1063;width:10;height:20" coordorigin="7583,-1063" coordsize="10,20" path="m7583,-1044l7593,-1044,7593,-1063,7583,-1063,7583,-1044xe" filled="true" fillcolor="#000000" stroked="false">
                <v:path arrowok="t"/>
                <v:fill type="solid"/>
              </v:shape>
            </v:group>
            <v:group style="position:absolute;left:7583;top:-1044;width:10;height:20" coordorigin="7583,-1044" coordsize="10,20">
              <v:shape style="position:absolute;left:7583;top:-1044;width:10;height:20" coordorigin="7583,-1044" coordsize="10,20" path="m7583,-1025l7593,-1025,7593,-1044,7583,-1044,7583,-1025xe" filled="true" fillcolor="#000000" stroked="false">
                <v:path arrowok="t"/>
                <v:fill type="solid"/>
              </v:shape>
            </v:group>
            <v:group style="position:absolute;left:7583;top:-1025;width:10;height:20" coordorigin="7583,-1025" coordsize="10,20">
              <v:shape style="position:absolute;left:7583;top:-1025;width:10;height:20" coordorigin="7583,-1025" coordsize="10,20" path="m7583,-1006l7593,-1006,7593,-1025,7583,-1025,7583,-1006xe" filled="true" fillcolor="#000000" stroked="false">
                <v:path arrowok="t"/>
                <v:fill type="solid"/>
              </v:shape>
            </v:group>
            <v:group style="position:absolute;left:7583;top:-1006;width:10;height:20" coordorigin="7583,-1006" coordsize="10,20">
              <v:shape style="position:absolute;left:7583;top:-1006;width:10;height:20" coordorigin="7583,-1006" coordsize="10,20" path="m7583,-986l7593,-986,7593,-1006,7583,-1006,7583,-986xe" filled="true" fillcolor="#000000" stroked="false">
                <v:path arrowok="t"/>
                <v:fill type="solid"/>
              </v:shape>
            </v:group>
            <v:group style="position:absolute;left:7583;top:-986;width:10;height:20" coordorigin="7583,-986" coordsize="10,20">
              <v:shape style="position:absolute;left:7583;top:-986;width:10;height:20" coordorigin="7583,-986" coordsize="10,20" path="m7583,-967l7593,-967,7593,-986,7583,-986,7583,-967xe" filled="true" fillcolor="#000000" stroked="false">
                <v:path arrowok="t"/>
                <v:fill type="solid"/>
              </v:shape>
            </v:group>
            <v:group style="position:absolute;left:7583;top:-967;width:10;height:20" coordorigin="7583,-967" coordsize="10,20">
              <v:shape style="position:absolute;left:7583;top:-967;width:10;height:20" coordorigin="7583,-967" coordsize="10,20" path="m7583,-948l7593,-948,7593,-967,7583,-967,7583,-948xe" filled="true" fillcolor="#000000" stroked="false">
                <v:path arrowok="t"/>
                <v:fill type="solid"/>
              </v:shape>
            </v:group>
            <v:group style="position:absolute;left:7583;top:-948;width:10;height:20" coordorigin="7583,-948" coordsize="10,20">
              <v:shape style="position:absolute;left:7583;top:-948;width:10;height:20" coordorigin="7583,-948" coordsize="10,20" path="m7583,-929l7593,-929,7593,-948,7583,-948,7583,-929xe" filled="true" fillcolor="#000000" stroked="false">
                <v:path arrowok="t"/>
                <v:fill type="solid"/>
              </v:shape>
              <v:shape style="position:absolute;left:7581;top:-895;width:2;height:10" type="#_x0000_t75" stroked="false">
                <v:imagedata r:id="rId870" o:title=""/>
              </v:shape>
            </v:group>
            <v:group style="position:absolute;left:7583;top:-866;width:10;height:20" coordorigin="7583,-866" coordsize="10,20">
              <v:shape style="position:absolute;left:7583;top:-866;width:10;height:20" coordorigin="7583,-866" coordsize="10,20" path="m7583,-847l7593,-847,7593,-866,7583,-866,7583,-847xe" filled="true" fillcolor="#000000" stroked="false">
                <v:path arrowok="t"/>
                <v:fill type="solid"/>
              </v:shape>
            </v:group>
            <v:group style="position:absolute;left:7583;top:-847;width:10;height:20" coordorigin="7583,-847" coordsize="10,20">
              <v:shape style="position:absolute;left:7583;top:-847;width:10;height:20" coordorigin="7583,-847" coordsize="10,20" path="m7583,-828l7593,-828,7593,-847,7583,-847,7583,-828xe" filled="true" fillcolor="#000000" stroked="false">
                <v:path arrowok="t"/>
                <v:fill type="solid"/>
              </v:shape>
            </v:group>
            <v:group style="position:absolute;left:7583;top:-828;width:10;height:20" coordorigin="7583,-828" coordsize="10,20">
              <v:shape style="position:absolute;left:7583;top:-828;width:10;height:20" coordorigin="7583,-828" coordsize="10,20" path="m7583,-808l7593,-808,7593,-828,7583,-828,7583,-808xe" filled="true" fillcolor="#000000" stroked="false">
                <v:path arrowok="t"/>
                <v:fill type="solid"/>
              </v:shape>
            </v:group>
            <v:group style="position:absolute;left:7583;top:-808;width:10;height:20" coordorigin="7583,-808" coordsize="10,20">
              <v:shape style="position:absolute;left:7583;top:-808;width:10;height:20" coordorigin="7583,-808" coordsize="10,20" path="m7583,-789l7593,-789,7593,-808,7583,-808,7583,-789xe" filled="true" fillcolor="#000000" stroked="false">
                <v:path arrowok="t"/>
                <v:fill type="solid"/>
              </v:shape>
            </v:group>
            <v:group style="position:absolute;left:7583;top:-789;width:10;height:20" coordorigin="7583,-789" coordsize="10,20">
              <v:shape style="position:absolute;left:7583;top:-789;width:10;height:20" coordorigin="7583,-789" coordsize="10,20" path="m7583,-770l7593,-770,7593,-789,7583,-789,7583,-770xe" filled="true" fillcolor="#000000" stroked="false">
                <v:path arrowok="t"/>
                <v:fill type="solid"/>
              </v:shape>
            </v:group>
            <v:group style="position:absolute;left:7583;top:-770;width:10;height:20" coordorigin="7583,-770" coordsize="10,20">
              <v:shape style="position:absolute;left:7583;top:-770;width:10;height:20" coordorigin="7583,-770" coordsize="10,20" path="m7583,-751l7593,-751,7593,-770,7583,-770,7583,-751xe" filled="true" fillcolor="#000000" stroked="false">
                <v:path arrowok="t"/>
                <v:fill type="solid"/>
              </v:shape>
            </v:group>
            <v:group style="position:absolute;left:7583;top:-751;width:10;height:20" coordorigin="7583,-751" coordsize="10,20">
              <v:shape style="position:absolute;left:7583;top:-751;width:10;height:20" coordorigin="7583,-751" coordsize="10,20" path="m7583,-732l7593,-732,7593,-751,7583,-751,7583,-732xe" filled="true" fillcolor="#000000" stroked="false">
                <v:path arrowok="t"/>
                <v:fill type="solid"/>
              </v:shape>
            </v:group>
            <v:group style="position:absolute;left:7583;top:-732;width:10;height:20" coordorigin="7583,-732" coordsize="10,20">
              <v:shape style="position:absolute;left:7583;top:-732;width:10;height:20" coordorigin="7583,-732" coordsize="10,20" path="m7583,-712l7593,-712,7593,-732,7583,-732,7583,-712xe" filled="true" fillcolor="#000000" stroked="false">
                <v:path arrowok="t"/>
                <v:fill type="solid"/>
              </v:shape>
            </v:group>
            <v:group style="position:absolute;left:7583;top:-712;width:10;height:20" coordorigin="7583,-712" coordsize="10,20">
              <v:shape style="position:absolute;left:7583;top:-712;width:10;height:20" coordorigin="7583,-712" coordsize="10,20" path="m7583,-693l7593,-693,7593,-712,7583,-712,7583,-693xe" filled="true" fillcolor="#000000" stroked="false">
                <v:path arrowok="t"/>
                <v:fill type="solid"/>
              </v:shape>
            </v:group>
            <v:group style="position:absolute;left:7583;top:-693;width:10;height:20" coordorigin="7583,-693" coordsize="10,20">
              <v:shape style="position:absolute;left:7583;top:-693;width:10;height:20" coordorigin="7583,-693" coordsize="10,20" path="m7583,-674l7593,-674,7593,-693,7583,-693,7583,-674xe" filled="true" fillcolor="#000000" stroked="false">
                <v:path arrowok="t"/>
                <v:fill type="solid"/>
              </v:shape>
            </v:group>
            <v:group style="position:absolute;left:7583;top:-674;width:10;height:20" coordorigin="7583,-674" coordsize="10,20">
              <v:shape style="position:absolute;left:7583;top:-674;width:10;height:20" coordorigin="7583,-674" coordsize="10,20" path="m7583,-655l7593,-655,7593,-674,7583,-674,7583,-655xe" filled="true" fillcolor="#000000" stroked="false">
                <v:path arrowok="t"/>
                <v:fill type="solid"/>
              </v:shape>
            </v:group>
            <v:group style="position:absolute;left:7583;top:-655;width:10;height:20" coordorigin="7583,-655" coordsize="10,20">
              <v:shape style="position:absolute;left:7583;top:-655;width:10;height:20" coordorigin="7583,-655" coordsize="10,20" path="m7583,-636l7593,-636,7593,-655,7583,-655,7583,-636xe" filled="true" fillcolor="#000000" stroked="false">
                <v:path arrowok="t"/>
                <v:fill type="solid"/>
              </v:shape>
            </v:group>
            <v:group style="position:absolute;left:7583;top:-636;width:10;height:20" coordorigin="7583,-636" coordsize="10,20">
              <v:shape style="position:absolute;left:7583;top:-636;width:10;height:20" coordorigin="7583,-636" coordsize="10,20" path="m7583,-616l7593,-616,7593,-636,7583,-636,7583,-616xe" filled="true" fillcolor="#000000" stroked="false">
                <v:path arrowok="t"/>
                <v:fill type="solid"/>
              </v:shape>
            </v:group>
            <v:group style="position:absolute;left:7583;top:-616;width:10;height:20" coordorigin="7583,-616" coordsize="10,20">
              <v:shape style="position:absolute;left:7583;top:-616;width:10;height:20" coordorigin="7583,-616" coordsize="10,20" path="m7583,-597l7593,-597,7593,-616,7583,-616,7583,-597xe" filled="true" fillcolor="#000000" stroked="false">
                <v:path arrowok="t"/>
                <v:fill type="solid"/>
              </v:shape>
            </v:group>
            <v:group style="position:absolute;left:7583;top:-597;width:10;height:20" coordorigin="7583,-597" coordsize="10,20">
              <v:shape style="position:absolute;left:7583;top:-597;width:10;height:20" coordorigin="7583,-597" coordsize="10,20" path="m7583,-578l7593,-578,7593,-597,7583,-597,7583,-578xe" filled="true" fillcolor="#000000" stroked="false">
                <v:path arrowok="t"/>
                <v:fill type="solid"/>
              </v:shape>
            </v:group>
            <v:group style="position:absolute;left:7583;top:-578;width:10;height:20" coordorigin="7583,-578" coordsize="10,20">
              <v:shape style="position:absolute;left:7583;top:-578;width:10;height:20" coordorigin="7583,-578" coordsize="10,20" path="m7583,-559l7593,-559,7593,-578,7583,-578,7583,-559xe" filled="true" fillcolor="#000000" stroked="false">
                <v:path arrowok="t"/>
                <v:fill type="solid"/>
              </v:shape>
            </v:group>
            <v:group style="position:absolute;left:7583;top:-559;width:10;height:20" coordorigin="7583,-559" coordsize="10,20">
              <v:shape style="position:absolute;left:7583;top:-559;width:10;height:20" coordorigin="7583,-559" coordsize="10,20" path="m7583,-540l7593,-540,7593,-559,7583,-559,7583,-540xe" filled="true" fillcolor="#000000" stroked="false">
                <v:path arrowok="t"/>
                <v:fill type="solid"/>
              </v:shape>
            </v:group>
            <v:group style="position:absolute;left:7583;top:-540;width:10;height:20" coordorigin="7583,-540" coordsize="10,20">
              <v:shape style="position:absolute;left:7583;top:-540;width:10;height:20" coordorigin="7583,-540" coordsize="10,20" path="m7583,-520l7593,-520,7593,-540,7583,-540,7583,-520xe" filled="true" fillcolor="#000000" stroked="false">
                <v:path arrowok="t"/>
                <v:fill type="solid"/>
              </v:shape>
            </v:group>
            <w10:wrap type="none"/>
          </v:group>
        </w:pict>
      </w:r>
      <w:r>
        <w:rPr/>
        <w:pict>
          <v:group style="position:absolute;margin-left:120.5pt;margin-top:56.423656pt;width:388.3pt;height:5.05pt;mso-position-horizontal-relative:page;mso-position-vertical-relative:paragraph;z-index:-1123504" coordorigin="2410,1128" coordsize="7766,101">
            <v:shape style="position:absolute;left:2410;top:1128;width:4662;height:101" type="#_x0000_t75" stroked="false">
              <v:imagedata r:id="rId871" o:title=""/>
            </v:shape>
            <v:shape style="position:absolute;left:7048;top:1220;width:1562;height:10" type="#_x0000_t75" stroked="false">
              <v:imagedata r:id="rId866" o:title=""/>
            </v:shape>
            <v:shape style="position:absolute;left:8605;top:1220;width:1570;height:10" type="#_x0000_t75" stroked="false">
              <v:imagedata r:id="rId867" o:title=""/>
            </v:shape>
            <w10:wrap type="none"/>
          </v:group>
        </w:pict>
      </w:r>
      <w:r>
        <w:rPr/>
        <w:pict>
          <v:group style="position:absolute;margin-left:120.5pt;margin-top:76.823715pt;width:388.3pt;height:5.2pt;mso-position-horizontal-relative:page;mso-position-vertical-relative:paragraph;z-index:-1123480" coordorigin="2410,1536" coordsize="7766,104">
            <v:shape style="position:absolute;left:2410;top:1536;width:4662;height:103" type="#_x0000_t75" stroked="false">
              <v:imagedata r:id="rId872" o:title=""/>
            </v:shape>
            <v:shape style="position:absolute;left:7048;top:1630;width:1562;height:10" type="#_x0000_t75" stroked="false">
              <v:imagedata r:id="rId866" o:title=""/>
            </v:shape>
            <v:shape style="position:absolute;left:8605;top:1630;width:1570;height:10" type="#_x0000_t75" stroked="false">
              <v:imagedata r:id="rId867" o:title=""/>
            </v:shape>
            <w10:wrap type="none"/>
          </v:group>
        </w:pict>
      </w:r>
      <w:r>
        <w:rPr/>
        <w:pict>
          <v:group style="position:absolute;margin-left:120.5pt;margin-top:97.343658pt;width:388.3pt;height:5.2pt;mso-position-horizontal-relative:page;mso-position-vertical-relative:paragraph;z-index:-1123456" coordorigin="2410,1947" coordsize="7766,104">
            <v:shape style="position:absolute;left:2410;top:1947;width:4662;height:103" type="#_x0000_t75" stroked="false">
              <v:imagedata r:id="rId873" o:title=""/>
            </v:shape>
            <v:shape style="position:absolute;left:7048;top:2040;width:1562;height:10" type="#_x0000_t75" stroked="false">
              <v:imagedata r:id="rId874" o:title=""/>
            </v:shape>
            <v:shape style="position:absolute;left:8605;top:2040;width:1570;height:10" type="#_x0000_t75" stroked="false">
              <v:imagedata r:id="rId87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8"/>
          <w:szCs w:val="18"/>
        </w:rPr>
      </w:pPr>
    </w:p>
    <w:tbl>
      <w:tblPr>
        <w:tblW w:w="0" w:type="auto"/>
        <w:jc w:val="left"/>
        <w:tblInd w:w="2395" w:type="dxa"/>
        <w:tblLayout w:type="fixed"/>
        <w:tblCellMar>
          <w:top w:w="0" w:type="dxa"/>
          <w:left w:w="0" w:type="dxa"/>
          <w:bottom w:w="0" w:type="dxa"/>
          <w:right w:w="0" w:type="dxa"/>
        </w:tblCellMar>
        <w:tblLook w:val="01E0"/>
      </w:tblPr>
      <w:tblGrid>
        <w:gridCol w:w="4662"/>
        <w:gridCol w:w="1558"/>
        <w:gridCol w:w="1560"/>
      </w:tblGrid>
      <w:tr>
        <w:trPr>
          <w:trHeight w:val="324" w:hRule="exact"/>
        </w:trPr>
        <w:tc>
          <w:tcPr>
            <w:tcW w:w="4662" w:type="dxa"/>
            <w:tcBorders>
              <w:top w:val="single" w:sz="12" w:space="0" w:color="000000"/>
              <w:left w:val="nil" w:sz="6" w:space="0" w:color="auto"/>
              <w:bottom w:val="nil" w:sz="6" w:space="0" w:color="auto"/>
              <w:right w:val="single" w:sz="4" w:space="0" w:color="000000"/>
            </w:tcBorders>
          </w:tcPr>
          <w:p>
            <w:pPr>
              <w:pStyle w:val="TableParagraph"/>
              <w:spacing w:line="240" w:lineRule="auto" w:before="111"/>
              <w:ind w:left="19"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111"/>
              <w:ind w:left="391"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560" w:type="dxa"/>
            <w:vMerge w:val="restart"/>
            <w:tcBorders>
              <w:top w:val="single" w:sz="12" w:space="0" w:color="000000"/>
              <w:left w:val="single" w:sz="4" w:space="0" w:color="000000"/>
              <w:right w:val="nil" w:sz="6" w:space="0" w:color="auto"/>
            </w:tcBorders>
          </w:tcPr>
          <w:p>
            <w:pPr>
              <w:pStyle w:val="TableParagraph"/>
              <w:spacing w:line="240" w:lineRule="auto" w:before="111"/>
              <w:ind w:left="391"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445" w:hRule="exact"/>
        </w:trPr>
        <w:tc>
          <w:tcPr>
            <w:tcW w:w="4662"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长期股权投资收益</w:t>
            </w:r>
          </w:p>
        </w:tc>
        <w:tc>
          <w:tcPr>
            <w:tcW w:w="1558" w:type="dxa"/>
            <w:tcBorders>
              <w:top w:val="nil" w:sz="6" w:space="0" w:color="auto"/>
              <w:left w:val="single" w:sz="4" w:space="0" w:color="000000"/>
              <w:bottom w:val="nil" w:sz="6" w:space="0" w:color="auto"/>
              <w:right w:val="single" w:sz="4" w:space="0" w:color="000000"/>
            </w:tcBorders>
          </w:tcPr>
          <w:p>
            <w:pPr/>
          </w:p>
        </w:tc>
        <w:tc>
          <w:tcPr>
            <w:tcW w:w="1560" w:type="dxa"/>
            <w:vMerge/>
            <w:tcBorders>
              <w:left w:val="single" w:sz="4" w:space="0" w:color="000000"/>
              <w:right w:val="nil" w:sz="6" w:space="0" w:color="auto"/>
            </w:tcBorders>
          </w:tcPr>
          <w:p>
            <w:pPr/>
          </w:p>
        </w:tc>
      </w:tr>
      <w:tr>
        <w:trPr>
          <w:trHeight w:val="66" w:hRule="exact"/>
        </w:trPr>
        <w:tc>
          <w:tcPr>
            <w:tcW w:w="4662"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60" w:type="dxa"/>
            <w:vMerge/>
            <w:tcBorders>
              <w:left w:val="single" w:sz="4" w:space="0" w:color="000000"/>
              <w:bottom w:val="nil" w:sz="6" w:space="0" w:color="auto"/>
              <w:right w:val="nil" w:sz="6" w:space="0" w:color="auto"/>
            </w:tcBorders>
          </w:tcPr>
          <w:p>
            <w:pPr/>
          </w:p>
        </w:tc>
      </w:tr>
      <w:tr>
        <w:trPr>
          <w:trHeight w:val="364" w:hRule="exact"/>
        </w:trPr>
        <w:tc>
          <w:tcPr>
            <w:tcW w:w="4662"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）按成本法核算确认的长期股权投资收益</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z w:val="18"/>
              </w:rPr>
              <w:t>300,000.00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6"/>
              <w:jc w:val="right"/>
              <w:rPr>
                <w:rFonts w:ascii="Calibri" w:hAnsi="Calibri" w:cs="Calibri" w:eastAsia="Calibri" w:hint="default"/>
                <w:sz w:val="18"/>
                <w:szCs w:val="18"/>
              </w:rPr>
            </w:pPr>
            <w:r>
              <w:rPr>
                <w:rFonts w:ascii="Calibri"/>
                <w:sz w:val="18"/>
              </w:rPr>
              <w:t>286,800.00</w:t>
            </w:r>
          </w:p>
        </w:tc>
      </w:tr>
      <w:tr>
        <w:trPr>
          <w:trHeight w:val="46" w:hRule="exact"/>
        </w:trPr>
        <w:tc>
          <w:tcPr>
            <w:tcW w:w="4662"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64" w:hRule="exact"/>
        </w:trPr>
        <w:tc>
          <w:tcPr>
            <w:tcW w:w="4662"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）按权益法核算确认的长期股权投资收益</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z w:val="18"/>
              </w:rPr>
              <w:t>168,450.80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5"/>
              <w:jc w:val="right"/>
              <w:rPr>
                <w:rFonts w:ascii="Calibri" w:hAnsi="Calibri" w:cs="Calibri" w:eastAsia="Calibri" w:hint="default"/>
                <w:sz w:val="18"/>
                <w:szCs w:val="18"/>
              </w:rPr>
            </w:pPr>
            <w:r>
              <w:rPr>
                <w:rFonts w:ascii="Calibri"/>
                <w:spacing w:val="-1"/>
                <w:sz w:val="18"/>
              </w:rPr>
              <w:t>28,385.79</w:t>
            </w:r>
          </w:p>
        </w:tc>
      </w:tr>
      <w:tr>
        <w:trPr>
          <w:trHeight w:val="46" w:hRule="exact"/>
        </w:trPr>
        <w:tc>
          <w:tcPr>
            <w:tcW w:w="4662"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11" w:hRule="exact"/>
        </w:trPr>
        <w:tc>
          <w:tcPr>
            <w:tcW w:w="4662"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）处置长期股权投资产生的投资收益</w:t>
            </w:r>
          </w:p>
        </w:tc>
        <w:tc>
          <w:tcPr>
            <w:tcW w:w="155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15" w:hRule="exact"/>
        </w:trPr>
        <w:tc>
          <w:tcPr>
            <w:tcW w:w="466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9"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8"/>
              <w:ind w:right="99"/>
              <w:jc w:val="right"/>
              <w:rPr>
                <w:rFonts w:ascii="Calibri" w:hAnsi="Calibri" w:cs="Calibri" w:eastAsia="Calibri" w:hint="default"/>
                <w:sz w:val="18"/>
                <w:szCs w:val="18"/>
              </w:rPr>
            </w:pPr>
            <w:r>
              <w:rPr>
                <w:rFonts w:ascii="Calibri"/>
                <w:sz w:val="18"/>
              </w:rPr>
              <w:t>468,450.80</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8"/>
              <w:ind w:right="106"/>
              <w:jc w:val="right"/>
              <w:rPr>
                <w:rFonts w:ascii="Calibri" w:hAnsi="Calibri" w:cs="Calibri" w:eastAsia="Calibri" w:hint="default"/>
                <w:sz w:val="18"/>
                <w:szCs w:val="18"/>
              </w:rPr>
            </w:pPr>
            <w:r>
              <w:rPr>
                <w:rFonts w:ascii="Calibri"/>
                <w:sz w:val="18"/>
              </w:rPr>
              <w:t>315,185.79</w:t>
            </w:r>
          </w:p>
        </w:tc>
      </w:tr>
    </w:tbl>
    <w:p>
      <w:pPr>
        <w:spacing w:after="0" w:line="240" w:lineRule="auto"/>
        <w:jc w:val="right"/>
        <w:rPr>
          <w:rFonts w:ascii="Calibri" w:hAnsi="Calibri" w:cs="Calibri" w:eastAsia="Calibri" w:hint="default"/>
          <w:sz w:val="18"/>
          <w:szCs w:val="18"/>
        </w:rPr>
        <w:sectPr>
          <w:pgSz w:w="11910" w:h="16840"/>
          <w:pgMar w:header="0" w:footer="975" w:top="1260" w:bottom="1160" w:left="0" w:right="0"/>
        </w:sectPr>
      </w:pPr>
    </w:p>
    <w:p>
      <w:pPr>
        <w:spacing w:line="240" w:lineRule="auto" w:before="0"/>
        <w:rPr>
          <w:rFonts w:ascii="宋体" w:hAnsi="宋体" w:cs="宋体" w:eastAsia="宋体" w:hint="default"/>
          <w:b/>
          <w:bCs/>
          <w:sz w:val="20"/>
          <w:szCs w:val="20"/>
        </w:rPr>
      </w:pPr>
      <w:r>
        <w:rPr/>
        <w:pict>
          <v:group style="position:absolute;margin-left:120.5pt;margin-top:430.369995pt;width:387.8pt;height:.5pt;mso-position-horizontal-relative:page;mso-position-vertical-relative:page;z-index:-1123240" coordorigin="2410,8607" coordsize="7756,10">
            <v:shape style="position:absolute;left:2410;top:8607;width:4631;height:10" type="#_x0000_t75" stroked="false">
              <v:imagedata r:id="rId876" o:title=""/>
            </v:shape>
            <v:shape style="position:absolute;left:7036;top:8607;width:1565;height:10" type="#_x0000_t75" stroked="false">
              <v:imagedata r:id="rId236" o:title=""/>
            </v:shape>
            <v:shape style="position:absolute;left:8596;top:8607;width:1570;height:10" type="#_x0000_t75" stroked="false">
              <v:imagedata r:id="rId345" o:title=""/>
            </v:shape>
            <w10:wrap type="none"/>
          </v:group>
        </w:pict>
      </w:r>
      <w:r>
        <w:rPr/>
        <w:pict>
          <v:group style="position:absolute;margin-left:120.5pt;margin-top:449.589996pt;width:387.8pt;height:.5pt;mso-position-horizontal-relative:page;mso-position-vertical-relative:page;z-index:-1123216" coordorigin="2410,8992" coordsize="7756,10">
            <v:shape style="position:absolute;left:2410;top:8992;width:4631;height:10" type="#_x0000_t75" stroked="false">
              <v:imagedata r:id="rId876" o:title=""/>
            </v:shape>
            <v:shape style="position:absolute;left:7036;top:8992;width:1565;height:10" type="#_x0000_t75" stroked="false">
              <v:imagedata r:id="rId236" o:title=""/>
            </v:shape>
            <v:shape style="position:absolute;left:8596;top:8992;width:1570;height:10" type="#_x0000_t75" stroked="false">
              <v:imagedata r:id="rId345" o:title=""/>
            </v:shape>
            <w10:wrap type="none"/>
          </v:group>
        </w:pict>
      </w:r>
      <w:r>
        <w:rPr/>
        <w:pict>
          <v:group style="position:absolute;margin-left:120.5pt;margin-top:506.709991pt;width:387.8pt;height:.5pt;mso-position-horizontal-relative:page;mso-position-vertical-relative:page;z-index:-1123192" coordorigin="2410,10134" coordsize="7756,10">
            <v:shape style="position:absolute;left:2410;top:10134;width:4631;height:10" type="#_x0000_t75" stroked="false">
              <v:imagedata r:id="rId876" o:title=""/>
            </v:shape>
            <v:shape style="position:absolute;left:7036;top:10134;width:1565;height:10" type="#_x0000_t75" stroked="false">
              <v:imagedata r:id="rId236" o:title=""/>
            </v:shape>
            <v:shape style="position:absolute;left:8596;top:10134;width:1570;height:10" type="#_x0000_t75" stroked="false">
              <v:imagedata r:id="rId345" o:title=""/>
            </v:shape>
            <w10:wrap type="none"/>
          </v:group>
        </w:pict>
      </w:r>
    </w:p>
    <w:p>
      <w:pPr>
        <w:spacing w:line="240" w:lineRule="auto" w:before="0"/>
        <w:rPr>
          <w:rFonts w:ascii="宋体" w:hAnsi="宋体" w:cs="宋体" w:eastAsia="宋体" w:hint="default"/>
          <w:b/>
          <w:bCs/>
          <w:sz w:val="26"/>
          <w:szCs w:val="26"/>
        </w:rPr>
      </w:pPr>
    </w:p>
    <w:p>
      <w:pPr>
        <w:spacing w:line="348" w:lineRule="auto" w:before="36"/>
        <w:ind w:left="2518" w:right="4420" w:firstLine="0"/>
        <w:jc w:val="left"/>
        <w:rPr>
          <w:rFonts w:ascii="宋体" w:hAnsi="宋体" w:cs="宋体" w:eastAsia="宋体" w:hint="default"/>
          <w:sz w:val="21"/>
          <w:szCs w:val="21"/>
        </w:rPr>
      </w:pPr>
      <w:r>
        <w:rPr/>
        <w:pict>
          <v:shape style="position:absolute;margin-left:323.709991pt;margin-top:59.543697pt;width:.47998pt;height:.12pt;mso-position-horizontal-relative:page;mso-position-vertical-relative:paragraph;z-index:-1123384" type="#_x0000_t75" stroked="false">
            <v:imagedata r:id="rId870" o:title=""/>
          </v:shape>
        </w:pict>
      </w:r>
      <w:r>
        <w:rPr/>
        <w:pict>
          <v:shape style="position:absolute;margin-left:415.75pt;margin-top:59.543697pt;width:.47998pt;height:.12pt;mso-position-horizontal-relative:page;mso-position-vertical-relative:paragraph;z-index:-1123360" type="#_x0000_t75" stroked="false">
            <v:imagedata r:id="rId870" o:title=""/>
          </v:shape>
        </w:pict>
      </w:r>
      <w:r>
        <w:rPr/>
        <w:pict>
          <v:group style="position:absolute;margin-left:120.5pt;margin-top:75.023674pt;width:387.8pt;height:5.05pt;mso-position-horizontal-relative:page;mso-position-vertical-relative:paragraph;z-index:-1123336" coordorigin="2410,1500" coordsize="7756,101">
            <v:shape style="position:absolute;left:2410;top:1500;width:4083;height:101" type="#_x0000_t75" stroked="false">
              <v:imagedata r:id="rId603" o:title=""/>
            </v:shape>
            <v:shape style="position:absolute;left:6469;top:1592;width:1846;height:10" type="#_x0000_t75" stroked="false">
              <v:imagedata r:id="rId569" o:title=""/>
            </v:shape>
            <v:shape style="position:absolute;left:8310;top:1592;width:1856;height:10" type="#_x0000_t75" stroked="false">
              <v:imagedata r:id="rId601" o:title=""/>
            </v:shape>
            <w10:wrap type="none"/>
          </v:group>
        </w:pict>
      </w:r>
      <w:r>
        <w:rPr>
          <w:rFonts w:ascii="宋体" w:hAnsi="宋体" w:cs="宋体" w:eastAsia="宋体" w:hint="default"/>
          <w:sz w:val="21"/>
          <w:szCs w:val="21"/>
        </w:rPr>
        <w:t>其中：</w:t>
      </w:r>
      <w:r>
        <w:rPr>
          <w:rFonts w:ascii="宋体" w:hAnsi="宋体" w:cs="宋体" w:eastAsia="宋体" w:hint="default"/>
          <w:spacing w:val="-102"/>
          <w:sz w:val="21"/>
          <w:szCs w:val="21"/>
        </w:rPr>
        <w:t> </w:t>
      </w:r>
      <w:r>
        <w:rPr>
          <w:rFonts w:ascii="宋体" w:hAnsi="宋体" w:cs="宋体" w:eastAsia="宋体" w:hint="default"/>
          <w:spacing w:val="-2"/>
          <w:sz w:val="21"/>
          <w:szCs w:val="21"/>
        </w:rPr>
        <w:t>按成本法核算确认的长期股权投资收益主要包括：</w:t>
      </w:r>
    </w:p>
    <w:p>
      <w:pPr>
        <w:spacing w:line="240" w:lineRule="auto" w:before="5"/>
        <w:rPr>
          <w:rFonts w:ascii="宋体" w:hAnsi="宋体" w:cs="宋体" w:eastAsia="宋体" w:hint="default"/>
          <w:sz w:val="27"/>
          <w:szCs w:val="27"/>
        </w:rPr>
      </w:pPr>
    </w:p>
    <w:tbl>
      <w:tblPr>
        <w:tblW w:w="0" w:type="auto"/>
        <w:jc w:val="left"/>
        <w:tblInd w:w="2395" w:type="dxa"/>
        <w:tblLayout w:type="fixed"/>
        <w:tblCellMar>
          <w:top w:w="0" w:type="dxa"/>
          <w:left w:w="0" w:type="dxa"/>
          <w:bottom w:w="0" w:type="dxa"/>
          <w:right w:w="0" w:type="dxa"/>
        </w:tblCellMar>
        <w:tblLook w:val="01E0"/>
      </w:tblPr>
      <w:tblGrid>
        <w:gridCol w:w="4083"/>
        <w:gridCol w:w="1841"/>
        <w:gridCol w:w="1846"/>
      </w:tblGrid>
      <w:tr>
        <w:trPr>
          <w:trHeight w:val="324" w:hRule="exact"/>
        </w:trPr>
        <w:tc>
          <w:tcPr>
            <w:tcW w:w="4083" w:type="dxa"/>
            <w:tcBorders>
              <w:top w:val="single" w:sz="12" w:space="0" w:color="000000"/>
              <w:left w:val="nil" w:sz="6" w:space="0" w:color="auto"/>
              <w:bottom w:val="nil" w:sz="6" w:space="0" w:color="auto"/>
              <w:right w:val="single" w:sz="4" w:space="0" w:color="000000"/>
            </w:tcBorders>
          </w:tcPr>
          <w:p>
            <w:pPr>
              <w:pStyle w:val="TableParagraph"/>
              <w:spacing w:line="240" w:lineRule="auto" w:before="74"/>
              <w:ind w:left="19"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76" w:lineRule="exact" w:before="74"/>
              <w:ind w:left="468"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年度</w:t>
            </w:r>
          </w:p>
        </w:tc>
        <w:tc>
          <w:tcPr>
            <w:tcW w:w="1846" w:type="dxa"/>
            <w:vMerge w:val="restart"/>
            <w:tcBorders>
              <w:top w:val="single" w:sz="12" w:space="0" w:color="000000"/>
              <w:left w:val="single" w:sz="4" w:space="0" w:color="000000"/>
              <w:right w:val="nil" w:sz="6" w:space="0" w:color="auto"/>
            </w:tcBorders>
          </w:tcPr>
          <w:p>
            <w:pPr>
              <w:pStyle w:val="TableParagraph"/>
              <w:spacing w:line="240" w:lineRule="auto" w:before="74"/>
              <w:ind w:left="468"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年度</w:t>
            </w:r>
          </w:p>
        </w:tc>
      </w:tr>
      <w:tr>
        <w:trPr>
          <w:trHeight w:val="162" w:hRule="exact"/>
        </w:trPr>
        <w:tc>
          <w:tcPr>
            <w:tcW w:w="4083" w:type="dxa"/>
            <w:vMerge w:val="restart"/>
            <w:tcBorders>
              <w:top w:val="nil" w:sz="6" w:space="0" w:color="auto"/>
              <w:left w:val="nil" w:sz="6" w:space="0" w:color="auto"/>
              <w:right w:val="single" w:sz="4" w:space="0" w:color="000000"/>
            </w:tcBorders>
          </w:tcPr>
          <w:p>
            <w:pPr>
              <w:pStyle w:val="TableParagraph"/>
              <w:spacing w:line="240" w:lineRule="auto" w:before="174"/>
              <w:ind w:left="122" w:right="0"/>
              <w:jc w:val="left"/>
              <w:rPr>
                <w:rFonts w:ascii="宋体" w:hAnsi="宋体" w:cs="宋体" w:eastAsia="宋体" w:hint="default"/>
                <w:sz w:val="21"/>
                <w:szCs w:val="21"/>
              </w:rPr>
            </w:pPr>
            <w:r>
              <w:rPr>
                <w:rFonts w:ascii="宋体" w:hAnsi="宋体" w:cs="宋体" w:eastAsia="宋体" w:hint="default"/>
                <w:sz w:val="21"/>
                <w:szCs w:val="21"/>
              </w:rPr>
              <w:t>上海申银万国证券研究所有限公司</w:t>
            </w:r>
          </w:p>
        </w:tc>
        <w:tc>
          <w:tcPr>
            <w:tcW w:w="1841" w:type="dxa"/>
            <w:tcBorders>
              <w:top w:val="nil" w:sz="6" w:space="0" w:color="auto"/>
              <w:left w:val="single" w:sz="4" w:space="0" w:color="000000"/>
              <w:bottom w:val="nil" w:sz="6" w:space="0" w:color="auto"/>
              <w:right w:val="single" w:sz="4" w:space="0" w:color="000000"/>
            </w:tcBorders>
          </w:tcPr>
          <w:p>
            <w:pPr/>
          </w:p>
        </w:tc>
        <w:tc>
          <w:tcPr>
            <w:tcW w:w="1846" w:type="dxa"/>
            <w:vMerge/>
            <w:tcBorders>
              <w:left w:val="single" w:sz="4" w:space="0" w:color="000000"/>
              <w:bottom w:val="nil" w:sz="6" w:space="0" w:color="auto"/>
              <w:right w:val="nil" w:sz="6" w:space="0" w:color="auto"/>
            </w:tcBorders>
          </w:tcPr>
          <w:p>
            <w:pPr/>
          </w:p>
        </w:tc>
      </w:tr>
      <w:tr>
        <w:trPr>
          <w:trHeight w:val="354" w:hRule="exact"/>
        </w:trPr>
        <w:tc>
          <w:tcPr>
            <w:tcW w:w="4083" w:type="dxa"/>
            <w:vMerge/>
            <w:tcBorders>
              <w:left w:val="nil" w:sz="6" w:space="0" w:color="auto"/>
              <w:bottom w:val="single" w:sz="12" w:space="0" w:color="000000"/>
              <w:right w:val="single" w:sz="4" w:space="0" w:color="000000"/>
            </w:tcBorders>
          </w:tcPr>
          <w:p>
            <w:pP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left="772" w:right="0"/>
              <w:jc w:val="left"/>
              <w:rPr>
                <w:rFonts w:ascii="Calibri" w:hAnsi="Calibri" w:cs="Calibri" w:eastAsia="Calibri" w:hint="default"/>
                <w:sz w:val="21"/>
                <w:szCs w:val="21"/>
              </w:rPr>
            </w:pPr>
            <w:r>
              <w:rPr>
                <w:rFonts w:ascii="Calibri"/>
                <w:sz w:val="21"/>
              </w:rPr>
              <w:t>300,000.00</w:t>
            </w:r>
          </w:p>
        </w:tc>
        <w:tc>
          <w:tcPr>
            <w:tcW w:w="1846"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left="773" w:right="0"/>
              <w:jc w:val="left"/>
              <w:rPr>
                <w:rFonts w:ascii="Calibri" w:hAnsi="Calibri" w:cs="Calibri" w:eastAsia="Calibri" w:hint="default"/>
                <w:sz w:val="21"/>
                <w:szCs w:val="21"/>
              </w:rPr>
            </w:pPr>
            <w:r>
              <w:rPr>
                <w:rFonts w:ascii="Calibri"/>
                <w:sz w:val="21"/>
              </w:rPr>
              <w:t>286,800.00</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before="0"/>
        <w:ind w:left="2518" w:right="1679" w:firstLine="0"/>
        <w:jc w:val="left"/>
        <w:rPr>
          <w:rFonts w:ascii="宋体" w:hAnsi="宋体" w:cs="宋体" w:eastAsia="宋体" w:hint="default"/>
          <w:sz w:val="21"/>
          <w:szCs w:val="21"/>
        </w:rPr>
      </w:pPr>
      <w:r>
        <w:rPr>
          <w:rFonts w:ascii="宋体" w:hAnsi="宋体" w:cs="宋体" w:eastAsia="宋体" w:hint="default"/>
          <w:b/>
          <w:bCs/>
          <w:sz w:val="21"/>
          <w:szCs w:val="21"/>
        </w:rPr>
        <w:t>本公司投资收益汇回无重大限制。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spacing w:before="36"/>
        <w:ind w:left="1786" w:right="1679" w:firstLine="0"/>
        <w:jc w:val="left"/>
        <w:rPr>
          <w:rFonts w:ascii="黑体" w:hAnsi="黑体" w:cs="黑体" w:eastAsia="黑体" w:hint="default"/>
          <w:sz w:val="21"/>
          <w:szCs w:val="21"/>
        </w:rPr>
      </w:pPr>
      <w:r>
        <w:rPr>
          <w:rFonts w:ascii="黑体" w:hAnsi="黑体" w:cs="黑体" w:eastAsia="黑体" w:hint="default"/>
          <w:sz w:val="21"/>
          <w:szCs w:val="21"/>
        </w:rPr>
        <w:t>十二、</w:t>
      </w:r>
      <w:r>
        <w:rPr>
          <w:rFonts w:ascii="黑体" w:hAnsi="黑体" w:cs="黑体" w:eastAsia="黑体" w:hint="default"/>
          <w:spacing w:val="-7"/>
          <w:sz w:val="21"/>
          <w:szCs w:val="21"/>
        </w:rPr>
        <w:t> </w:t>
      </w:r>
      <w:r>
        <w:rPr>
          <w:rFonts w:ascii="黑体" w:hAnsi="黑体" w:cs="黑体" w:eastAsia="黑体" w:hint="default"/>
          <w:sz w:val="21"/>
          <w:szCs w:val="21"/>
        </w:rPr>
        <w:t>补充资料</w:t>
      </w:r>
    </w:p>
    <w:p>
      <w:pPr>
        <w:tabs>
          <w:tab w:pos="2513" w:val="left" w:leader="none"/>
        </w:tabs>
        <w:spacing w:before="126"/>
        <w:ind w:left="1786" w:right="1679" w:firstLine="0"/>
        <w:jc w:val="left"/>
        <w:rPr>
          <w:rFonts w:ascii="宋体" w:hAnsi="宋体" w:cs="宋体" w:eastAsia="宋体" w:hint="default"/>
          <w:sz w:val="21"/>
          <w:szCs w:val="21"/>
        </w:rPr>
      </w:pPr>
      <w:r>
        <w:rPr/>
        <w:pict>
          <v:shape style="position:absolute;margin-left:352.029999pt;margin-top:43.043606pt;width:.47974pt;height:.12pt;mso-position-horizontal-relative:page;mso-position-vertical-relative:paragraph;z-index:-1123312" type="#_x0000_t75" stroked="false">
            <v:imagedata r:id="rId877" o:title=""/>
          </v:shape>
        </w:pict>
      </w:r>
      <w:r>
        <w:rPr/>
        <w:pict>
          <v:shape style="position:absolute;margin-left:430.029999pt;margin-top:43.043606pt;width:.47974pt;height:.12pt;mso-position-horizontal-relative:page;mso-position-vertical-relative:paragraph;z-index:-1123288" type="#_x0000_t75" stroked="false">
            <v:imagedata r:id="rId877" o:title=""/>
          </v:shape>
        </w:pict>
      </w:r>
      <w:r>
        <w:rPr/>
        <w:pict>
          <v:group style="position:absolute;margin-left:120.5pt;margin-top:61.883686pt;width:387.8pt;height:.5pt;mso-position-horizontal-relative:page;mso-position-vertical-relative:paragraph;z-index:-1123264" coordorigin="2410,1238" coordsize="7756,10">
            <v:shape style="position:absolute;left:2410;top:1238;width:4631;height:10" type="#_x0000_t75" stroked="false">
              <v:imagedata r:id="rId876" o:title=""/>
            </v:shape>
            <v:shape style="position:absolute;left:7036;top:1238;width:1565;height:10" type="#_x0000_t75" stroked="false">
              <v:imagedata r:id="rId800" o:title=""/>
            </v:shape>
            <v:shape style="position:absolute;left:8596;top:1238;width:1570;height:10" type="#_x0000_t75" stroked="false">
              <v:imagedata r:id="rId878" o:title=""/>
            </v:shape>
            <w10:wrap type="none"/>
          </v:group>
        </w:pict>
      </w:r>
      <w:r>
        <w:rPr>
          <w:rFonts w:ascii="宋体" w:hAnsi="宋体" w:cs="宋体" w:eastAsia="宋体" w:hint="default"/>
          <w:b/>
          <w:bCs/>
          <w:w w:val="99"/>
          <w:sz w:val="21"/>
          <w:szCs w:val="21"/>
        </w:rPr>
        <w:t>(</w:t>
      </w:r>
      <w:r>
        <w:rPr>
          <w:rFonts w:ascii="宋体" w:hAnsi="宋体" w:cs="宋体" w:eastAsia="宋体" w:hint="default"/>
          <w:b/>
          <w:bCs/>
          <w:spacing w:val="-1"/>
          <w:w w:val="100"/>
          <w:sz w:val="21"/>
          <w:szCs w:val="21"/>
        </w:rPr>
        <w:t>一</w:t>
      </w:r>
      <w:r>
        <w:rPr>
          <w:rFonts w:ascii="宋体" w:hAnsi="宋体" w:cs="宋体" w:eastAsia="宋体" w:hint="default"/>
          <w:b/>
          <w:bCs/>
          <w:w w:val="99"/>
          <w:sz w:val="21"/>
          <w:szCs w:val="21"/>
        </w:rPr>
        <w:t>)</w:t>
      </w:r>
      <w:r>
        <w:rPr>
          <w:rFonts w:ascii="宋体" w:hAnsi="宋体" w:cs="宋体" w:eastAsia="宋体" w:hint="default"/>
          <w:b/>
          <w:bCs/>
          <w:sz w:val="21"/>
          <w:szCs w:val="21"/>
        </w:rPr>
        <w:tab/>
      </w:r>
      <w:r>
        <w:rPr>
          <w:rFonts w:ascii="宋体" w:hAnsi="宋体" w:cs="宋体" w:eastAsia="宋体" w:hint="default"/>
          <w:b/>
          <w:bCs/>
          <w:w w:val="100"/>
          <w:sz w:val="21"/>
          <w:szCs w:val="21"/>
        </w:rPr>
        <w:t>本年度归属于普通</w:t>
      </w:r>
      <w:r>
        <w:rPr>
          <w:rFonts w:ascii="宋体" w:hAnsi="宋体" w:cs="宋体" w:eastAsia="宋体" w:hint="default"/>
          <w:b/>
          <w:bCs/>
          <w:spacing w:val="-3"/>
          <w:w w:val="100"/>
          <w:sz w:val="21"/>
          <w:szCs w:val="21"/>
        </w:rPr>
        <w:t>股</w:t>
      </w:r>
      <w:r>
        <w:rPr>
          <w:rFonts w:ascii="宋体" w:hAnsi="宋体" w:cs="宋体" w:eastAsia="宋体" w:hint="default"/>
          <w:b/>
          <w:bCs/>
          <w:w w:val="100"/>
          <w:sz w:val="21"/>
          <w:szCs w:val="21"/>
        </w:rPr>
        <w:t>股</w:t>
      </w:r>
      <w:r>
        <w:rPr>
          <w:rFonts w:ascii="宋体" w:hAnsi="宋体" w:cs="宋体" w:eastAsia="宋体" w:hint="default"/>
          <w:b/>
          <w:bCs/>
          <w:spacing w:val="-3"/>
          <w:w w:val="100"/>
          <w:sz w:val="21"/>
          <w:szCs w:val="21"/>
        </w:rPr>
        <w:t>东</w:t>
      </w:r>
      <w:r>
        <w:rPr>
          <w:rFonts w:ascii="宋体" w:hAnsi="宋体" w:cs="宋体" w:eastAsia="宋体" w:hint="default"/>
          <w:b/>
          <w:bCs/>
          <w:w w:val="100"/>
          <w:sz w:val="21"/>
          <w:szCs w:val="21"/>
        </w:rPr>
        <w:t>的非经常性损益列</w:t>
      </w:r>
      <w:r>
        <w:rPr>
          <w:rFonts w:ascii="宋体" w:hAnsi="宋体" w:cs="宋体" w:eastAsia="宋体" w:hint="default"/>
          <w:b/>
          <w:bCs/>
          <w:spacing w:val="-3"/>
          <w:w w:val="100"/>
          <w:sz w:val="21"/>
          <w:szCs w:val="21"/>
        </w:rPr>
        <w:t>示</w:t>
      </w:r>
      <w:r>
        <w:rPr>
          <w:rFonts w:ascii="宋体" w:hAnsi="宋体" w:cs="宋体" w:eastAsia="宋体" w:hint="default"/>
          <w:b/>
          <w:bCs/>
          <w:w w:val="100"/>
          <w:sz w:val="21"/>
          <w:szCs w:val="21"/>
        </w:rPr>
        <w:t>如</w:t>
      </w:r>
      <w:r>
        <w:rPr>
          <w:rFonts w:ascii="宋体" w:hAnsi="宋体" w:cs="宋体" w:eastAsia="宋体" w:hint="default"/>
          <w:b/>
          <w:bCs/>
          <w:spacing w:val="-3"/>
          <w:w w:val="100"/>
          <w:sz w:val="21"/>
          <w:szCs w:val="21"/>
        </w:rPr>
        <w:t>下</w:t>
      </w:r>
      <w:r>
        <w:rPr>
          <w:rFonts w:ascii="宋体" w:hAnsi="宋体" w:cs="宋体" w:eastAsia="宋体" w:hint="default"/>
          <w:b/>
          <w:bCs/>
          <w:w w:val="100"/>
          <w:sz w:val="21"/>
          <w:szCs w:val="21"/>
        </w:rPr>
        <w:t>（收益＋、损失－</w:t>
      </w:r>
      <w:r>
        <w:rPr>
          <w:rFonts w:ascii="宋体" w:hAnsi="宋体" w:cs="宋体" w:eastAsia="宋体" w:hint="default"/>
          <w:b/>
          <w:bCs/>
          <w:spacing w:val="-106"/>
          <w:w w:val="100"/>
          <w:sz w:val="21"/>
          <w:szCs w:val="21"/>
        </w:rPr>
        <w:t>）</w:t>
      </w:r>
      <w:r>
        <w:rPr>
          <w:rFonts w:ascii="宋体" w:hAnsi="宋体" w:cs="宋体" w:eastAsia="宋体" w:hint="default"/>
          <w:b/>
          <w:bCs/>
          <w:w w:val="100"/>
          <w:sz w:val="21"/>
          <w:szCs w:val="21"/>
        </w:rPr>
        <w:t>：</w:t>
      </w:r>
      <w:r>
        <w:rPr>
          <w:rFonts w:ascii="宋体" w:hAnsi="宋体" w:cs="宋体" w:eastAsia="宋体" w:hint="default"/>
          <w:w w:val="100"/>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2395" w:type="dxa"/>
        <w:tblLayout w:type="fixed"/>
        <w:tblCellMar>
          <w:top w:w="0" w:type="dxa"/>
          <w:left w:w="0" w:type="dxa"/>
          <w:bottom w:w="0" w:type="dxa"/>
          <w:right w:w="0" w:type="dxa"/>
        </w:tblCellMar>
        <w:tblLook w:val="01E0"/>
      </w:tblPr>
      <w:tblGrid>
        <w:gridCol w:w="4650"/>
        <w:gridCol w:w="1560"/>
        <w:gridCol w:w="1561"/>
      </w:tblGrid>
      <w:tr>
        <w:trPr>
          <w:trHeight w:val="404" w:hRule="exact"/>
        </w:trPr>
        <w:tc>
          <w:tcPr>
            <w:tcW w:w="4650" w:type="dxa"/>
            <w:tcBorders>
              <w:top w:val="single" w:sz="12" w:space="0" w:color="000000"/>
              <w:left w:val="nil" w:sz="6" w:space="0" w:color="auto"/>
              <w:bottom w:val="nil" w:sz="6" w:space="0" w:color="auto"/>
              <w:right w:val="single" w:sz="4" w:space="0" w:color="000000"/>
            </w:tcBorders>
          </w:tcPr>
          <w:p>
            <w:pPr>
              <w:pStyle w:val="TableParagraph"/>
              <w:tabs>
                <w:tab w:pos="652" w:val="left" w:leader="none"/>
              </w:tabs>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88"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561"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91" w:right="0"/>
              <w:jc w:val="left"/>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751" w:hRule="exact"/>
        </w:trPr>
        <w:tc>
          <w:tcPr>
            <w:tcW w:w="4650" w:type="dxa"/>
            <w:tcBorders>
              <w:top w:val="nil" w:sz="6" w:space="0" w:color="auto"/>
              <w:left w:val="nil" w:sz="6" w:space="0" w:color="auto"/>
              <w:bottom w:val="single" w:sz="4" w:space="0" w:color="000000"/>
              <w:right w:val="single" w:sz="4" w:space="0" w:color="000000"/>
            </w:tcBorders>
          </w:tcPr>
          <w:p>
            <w:pPr>
              <w:pStyle w:val="TableParagraph"/>
              <w:spacing w:line="381" w:lineRule="auto" w:before="36"/>
              <w:ind w:left="220" w:right="102"/>
              <w:jc w:val="left"/>
              <w:rPr>
                <w:rFonts w:ascii="宋体" w:hAnsi="宋体" w:cs="宋体" w:eastAsia="宋体" w:hint="default"/>
                <w:sz w:val="18"/>
                <w:szCs w:val="18"/>
              </w:rPr>
            </w:pPr>
            <w:r>
              <w:rPr>
                <w:rFonts w:ascii="宋体" w:hAnsi="宋体" w:cs="宋体" w:eastAsia="宋体" w:hint="default"/>
                <w:sz w:val="18"/>
                <w:szCs w:val="18"/>
              </w:rPr>
              <w:t>（一）非流动性资产处置损益，包括已计提资产减值准 备的冲销部分</w:t>
            </w:r>
          </w:p>
        </w:tc>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311,502.73</w:t>
            </w:r>
          </w:p>
        </w:tc>
        <w:tc>
          <w:tcPr>
            <w:tcW w:w="1561" w:type="dxa"/>
            <w:tcBorders>
              <w:top w:val="nil" w:sz="6" w:space="0" w:color="auto"/>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-11,742.16</w:t>
            </w:r>
          </w:p>
        </w:tc>
      </w:tr>
      <w:tr>
        <w:trPr>
          <w:trHeight w:val="1131" w:hRule="exact"/>
        </w:trPr>
        <w:tc>
          <w:tcPr>
            <w:tcW w:w="4650" w:type="dxa"/>
            <w:tcBorders>
              <w:top w:val="single" w:sz="4" w:space="0" w:color="000000"/>
              <w:left w:val="nil" w:sz="6" w:space="0" w:color="auto"/>
              <w:bottom w:val="nil" w:sz="6" w:space="0" w:color="auto"/>
              <w:right w:val="single" w:sz="4" w:space="0" w:color="000000"/>
            </w:tcBorders>
          </w:tcPr>
          <w:p>
            <w:pPr>
              <w:pStyle w:val="TableParagraph"/>
              <w:spacing w:line="20" w:lineRule="exact"/>
              <w:ind w:left="464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03" name="image780.png" descr=""/>
                  <wp:cNvGraphicFramePr>
                    <a:graphicFrameLocks noChangeAspect="1"/>
                  </wp:cNvGraphicFramePr>
                  <a:graphic>
                    <a:graphicData uri="http://schemas.openxmlformats.org/drawingml/2006/picture">
                      <pic:pic>
                        <pic:nvPicPr>
                          <pic:cNvPr id="104" name="image780.png"/>
                          <pic:cNvPicPr/>
                        </pic:nvPicPr>
                        <pic:blipFill>
                          <a:blip r:embed="rId879"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381" w:lineRule="auto" w:before="29"/>
              <w:ind w:left="220" w:right="102"/>
              <w:jc w:val="both"/>
              <w:rPr>
                <w:rFonts w:ascii="宋体" w:hAnsi="宋体" w:cs="宋体" w:eastAsia="宋体" w:hint="default"/>
                <w:sz w:val="18"/>
                <w:szCs w:val="18"/>
              </w:rPr>
            </w:pPr>
            <w:r>
              <w:rPr>
                <w:rFonts w:ascii="宋体" w:hAnsi="宋体" w:cs="宋体" w:eastAsia="宋体" w:hint="default"/>
                <w:sz w:val="18"/>
                <w:szCs w:val="18"/>
              </w:rPr>
              <w:t>（二）计入当期损益的政府补助，但与公司正常经营业 务密切相关，符合国家政策规定、按照一定标准定额或 定量持续享受的政府补助除外</w:t>
            </w:r>
          </w:p>
        </w:tc>
        <w:tc>
          <w:tcPr>
            <w:tcW w:w="15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492" w:right="0"/>
              <w:jc w:val="left"/>
              <w:rPr>
                <w:rFonts w:ascii="Calibri" w:hAnsi="Calibri" w:cs="Calibri" w:eastAsia="Calibri" w:hint="default"/>
                <w:sz w:val="18"/>
                <w:szCs w:val="18"/>
              </w:rPr>
            </w:pPr>
            <w:r>
              <w:rPr>
                <w:rFonts w:ascii="Calibri"/>
                <w:sz w:val="18"/>
              </w:rPr>
              <w:t>2,737,859.80</w:t>
            </w:r>
          </w:p>
        </w:tc>
        <w:tc>
          <w:tcPr>
            <w:tcW w:w="1561"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495" w:right="0"/>
              <w:jc w:val="left"/>
              <w:rPr>
                <w:rFonts w:ascii="Calibri" w:hAnsi="Calibri" w:cs="Calibri" w:eastAsia="Calibri" w:hint="default"/>
                <w:sz w:val="18"/>
                <w:szCs w:val="18"/>
              </w:rPr>
            </w:pPr>
            <w:r>
              <w:rPr>
                <w:rFonts w:ascii="Calibri"/>
                <w:sz w:val="18"/>
              </w:rPr>
              <w:t>1,744,000.00</w:t>
            </w:r>
          </w:p>
        </w:tc>
      </w:tr>
      <w:tr>
        <w:trPr>
          <w:trHeight w:val="384" w:hRule="exact"/>
        </w:trPr>
        <w:tc>
          <w:tcPr>
            <w:tcW w:w="465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220" w:right="0"/>
              <w:jc w:val="left"/>
              <w:rPr>
                <w:rFonts w:ascii="宋体" w:hAnsi="宋体" w:cs="宋体" w:eastAsia="宋体" w:hint="default"/>
                <w:sz w:val="18"/>
                <w:szCs w:val="18"/>
              </w:rPr>
            </w:pPr>
            <w:r>
              <w:rPr>
                <w:rFonts w:ascii="宋体" w:hAnsi="宋体" w:cs="宋体" w:eastAsia="宋体" w:hint="default"/>
                <w:sz w:val="18"/>
                <w:szCs w:val="18"/>
              </w:rPr>
              <w:t>（三）计入当期损益的对非金融企业收取的资金占用费</w:t>
            </w:r>
          </w:p>
        </w:tc>
        <w:tc>
          <w:tcPr>
            <w:tcW w:w="1560" w:type="dxa"/>
            <w:vMerge/>
            <w:tcBorders>
              <w:left w:val="single" w:sz="4" w:space="0" w:color="000000"/>
              <w:right w:val="single" w:sz="4" w:space="0" w:color="000000"/>
            </w:tcBorders>
          </w:tcPr>
          <w:p>
            <w:pPr/>
          </w:p>
        </w:tc>
        <w:tc>
          <w:tcPr>
            <w:tcW w:w="1561" w:type="dxa"/>
            <w:vMerge/>
            <w:tcBorders>
              <w:left w:val="single" w:sz="4" w:space="0" w:color="000000"/>
              <w:right w:val="nil" w:sz="6" w:space="0" w:color="auto"/>
            </w:tcBorders>
          </w:tcPr>
          <w:p>
            <w:pPr/>
          </w:p>
        </w:tc>
      </w:tr>
      <w:tr>
        <w:trPr>
          <w:trHeight w:val="761" w:hRule="exact"/>
        </w:trPr>
        <w:tc>
          <w:tcPr>
            <w:tcW w:w="4650" w:type="dxa"/>
            <w:tcBorders>
              <w:top w:val="nil" w:sz="6" w:space="0" w:color="auto"/>
              <w:left w:val="nil" w:sz="6" w:space="0" w:color="auto"/>
              <w:bottom w:val="single" w:sz="4" w:space="0" w:color="000000"/>
              <w:right w:val="single" w:sz="4" w:space="0" w:color="000000"/>
            </w:tcBorders>
          </w:tcPr>
          <w:p>
            <w:pPr>
              <w:pStyle w:val="TableParagraph"/>
              <w:spacing w:line="381" w:lineRule="auto" w:before="46"/>
              <w:ind w:left="220" w:right="101"/>
              <w:jc w:val="left"/>
              <w:rPr>
                <w:rFonts w:ascii="宋体" w:hAnsi="宋体" w:cs="宋体" w:eastAsia="宋体" w:hint="default"/>
                <w:sz w:val="18"/>
                <w:szCs w:val="18"/>
              </w:rPr>
            </w:pPr>
            <w:r>
              <w:rPr>
                <w:rFonts w:ascii="宋体" w:hAnsi="宋体" w:cs="宋体" w:eastAsia="宋体" w:hint="default"/>
                <w:sz w:val="18"/>
                <w:szCs w:val="18"/>
              </w:rPr>
              <w:t>（四）同一控制下企业合并产生的子公司年初至合并日 的当期净损益</w:t>
            </w:r>
          </w:p>
        </w:tc>
        <w:tc>
          <w:tcPr>
            <w:tcW w:w="1560" w:type="dxa"/>
            <w:vMerge/>
            <w:tcBorders>
              <w:left w:val="single" w:sz="4" w:space="0" w:color="000000"/>
              <w:bottom w:val="single" w:sz="4" w:space="0" w:color="000000"/>
              <w:right w:val="single" w:sz="4" w:space="0" w:color="000000"/>
            </w:tcBorders>
          </w:tcPr>
          <w:p>
            <w:pPr/>
          </w:p>
        </w:tc>
        <w:tc>
          <w:tcPr>
            <w:tcW w:w="1561" w:type="dxa"/>
            <w:vMerge/>
            <w:tcBorders>
              <w:left w:val="single" w:sz="4" w:space="0" w:color="000000"/>
              <w:bottom w:val="single" w:sz="4" w:space="0" w:color="000000"/>
              <w:right w:val="nil" w:sz="6" w:space="0" w:color="auto"/>
            </w:tcBorders>
          </w:tcPr>
          <w:p>
            <w:pPr/>
          </w:p>
        </w:tc>
      </w:tr>
      <w:tr>
        <w:trPr>
          <w:trHeight w:val="383" w:hRule="exact"/>
        </w:trPr>
        <w:tc>
          <w:tcPr>
            <w:tcW w:w="4650" w:type="dxa"/>
            <w:tcBorders>
              <w:top w:val="single" w:sz="4" w:space="0" w:color="000000"/>
              <w:left w:val="nil" w:sz="6" w:space="0" w:color="auto"/>
              <w:bottom w:val="nil" w:sz="6" w:space="0" w:color="auto"/>
              <w:right w:val="single" w:sz="4" w:space="0" w:color="000000"/>
            </w:tcBorders>
          </w:tcPr>
          <w:p>
            <w:pPr>
              <w:pStyle w:val="TableParagraph"/>
              <w:spacing w:line="20" w:lineRule="exact"/>
              <w:ind w:left="464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05" name="image780.png" descr=""/>
                  <wp:cNvGraphicFramePr>
                    <a:graphicFrameLocks noChangeAspect="1"/>
                  </wp:cNvGraphicFramePr>
                  <a:graphic>
                    <a:graphicData uri="http://schemas.openxmlformats.org/drawingml/2006/picture">
                      <pic:pic>
                        <pic:nvPicPr>
                          <pic:cNvPr id="106" name="image780.png"/>
                          <pic:cNvPicPr/>
                        </pic:nvPicPr>
                        <pic:blipFill>
                          <a:blip r:embed="rId879"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9"/>
              <w:ind w:left="220" w:right="0"/>
              <w:jc w:val="left"/>
              <w:rPr>
                <w:rFonts w:ascii="宋体" w:hAnsi="宋体" w:cs="宋体" w:eastAsia="宋体" w:hint="default"/>
                <w:sz w:val="18"/>
                <w:szCs w:val="18"/>
              </w:rPr>
            </w:pPr>
            <w:r>
              <w:rPr>
                <w:rFonts w:ascii="宋体" w:hAnsi="宋体" w:cs="宋体" w:eastAsia="宋体" w:hint="default"/>
                <w:sz w:val="18"/>
                <w:szCs w:val="18"/>
              </w:rPr>
              <w:t>（五）单独进行减值测试的应收款项减值准备转回</w:t>
            </w:r>
          </w:p>
        </w:tc>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8"/>
                <w:szCs w:val="28"/>
              </w:rPr>
            </w:pPr>
          </w:p>
        </w:tc>
        <w:tc>
          <w:tcPr>
            <w:tcW w:w="1561" w:type="dxa"/>
            <w:tcBorders>
              <w:top w:val="single" w:sz="4" w:space="0" w:color="000000"/>
              <w:left w:val="single" w:sz="4" w:space="0" w:color="000000"/>
              <w:bottom w:val="nil" w:sz="6" w:space="0" w:color="auto"/>
              <w:right w:val="nil" w:sz="6" w:space="0" w:color="auto"/>
            </w:tcBorders>
          </w:tcPr>
          <w:p>
            <w:pPr/>
          </w:p>
        </w:tc>
      </w:tr>
      <w:tr>
        <w:trPr>
          <w:trHeight w:val="394" w:hRule="exact"/>
        </w:trPr>
        <w:tc>
          <w:tcPr>
            <w:tcW w:w="4650"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220" w:right="0"/>
              <w:jc w:val="left"/>
              <w:rPr>
                <w:rFonts w:ascii="宋体" w:hAnsi="宋体" w:cs="宋体" w:eastAsia="宋体" w:hint="default"/>
                <w:sz w:val="18"/>
                <w:szCs w:val="18"/>
              </w:rPr>
            </w:pPr>
            <w:r>
              <w:rPr>
                <w:rFonts w:ascii="宋体" w:hAnsi="宋体" w:cs="宋体" w:eastAsia="宋体" w:hint="default"/>
                <w:sz w:val="18"/>
                <w:szCs w:val="18"/>
              </w:rPr>
              <w:t>（六）除上述各项之外的其他营业外收入和支出</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-23,200.00</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5"/>
              <w:jc w:val="right"/>
              <w:rPr>
                <w:rFonts w:ascii="Calibri" w:hAnsi="Calibri" w:cs="Calibri" w:eastAsia="Calibri" w:hint="default"/>
                <w:sz w:val="18"/>
                <w:szCs w:val="18"/>
              </w:rPr>
            </w:pPr>
            <w:r>
              <w:rPr>
                <w:rFonts w:ascii="Calibri"/>
                <w:sz w:val="18"/>
              </w:rPr>
              <w:t>-14,513.00</w:t>
            </w:r>
          </w:p>
        </w:tc>
      </w:tr>
      <w:tr>
        <w:trPr>
          <w:trHeight w:val="375" w:hRule="exact"/>
        </w:trPr>
        <w:tc>
          <w:tcPr>
            <w:tcW w:w="465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220" w:right="0"/>
              <w:jc w:val="left"/>
              <w:rPr>
                <w:rFonts w:ascii="宋体" w:hAnsi="宋体" w:cs="宋体" w:eastAsia="宋体" w:hint="default"/>
                <w:sz w:val="18"/>
                <w:szCs w:val="18"/>
              </w:rPr>
            </w:pPr>
            <w:r>
              <w:rPr>
                <w:rFonts w:ascii="宋体" w:hAnsi="宋体" w:cs="宋体" w:eastAsia="宋体" w:hint="default"/>
                <w:sz w:val="18"/>
                <w:szCs w:val="18"/>
              </w:rPr>
              <w:t>（七）少数股东损益影响额</w:t>
            </w:r>
          </w:p>
        </w:tc>
        <w:tc>
          <w:tcPr>
            <w:tcW w:w="1560"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nil" w:sz="6" w:space="0" w:color="auto"/>
            </w:tcBorders>
          </w:tcPr>
          <w:p>
            <w:pPr/>
          </w:p>
        </w:tc>
      </w:tr>
      <w:tr>
        <w:trPr>
          <w:trHeight w:val="393" w:hRule="exact"/>
        </w:trPr>
        <w:tc>
          <w:tcPr>
            <w:tcW w:w="465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220" w:right="0"/>
              <w:jc w:val="left"/>
              <w:rPr>
                <w:rFonts w:ascii="宋体" w:hAnsi="宋体" w:cs="宋体" w:eastAsia="宋体" w:hint="default"/>
                <w:sz w:val="18"/>
                <w:szCs w:val="18"/>
              </w:rPr>
            </w:pPr>
            <w:r>
              <w:rPr>
                <w:rFonts w:ascii="宋体" w:hAnsi="宋体" w:cs="宋体" w:eastAsia="宋体" w:hint="default"/>
                <w:sz w:val="18"/>
                <w:szCs w:val="18"/>
              </w:rPr>
              <w:t>（八）所得税影响额</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Calibri" w:hAnsi="Calibri" w:cs="Calibri" w:eastAsia="Calibri" w:hint="default"/>
                <w:sz w:val="18"/>
                <w:szCs w:val="18"/>
              </w:rPr>
            </w:pPr>
            <w:r>
              <w:rPr>
                <w:rFonts w:ascii="Calibri"/>
                <w:spacing w:val="-1"/>
                <w:sz w:val="18"/>
              </w:rPr>
              <w:t>-302,626.25</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6"/>
              <w:jc w:val="right"/>
              <w:rPr>
                <w:rFonts w:ascii="Calibri" w:hAnsi="Calibri" w:cs="Calibri" w:eastAsia="Calibri" w:hint="default"/>
                <w:sz w:val="18"/>
                <w:szCs w:val="18"/>
              </w:rPr>
            </w:pPr>
            <w:r>
              <w:rPr>
                <w:rFonts w:ascii="Calibri"/>
                <w:spacing w:val="-1"/>
                <w:sz w:val="18"/>
              </w:rPr>
              <w:t>-171,774.48</w:t>
            </w:r>
          </w:p>
        </w:tc>
      </w:tr>
      <w:tr>
        <w:trPr>
          <w:trHeight w:val="390" w:hRule="exact"/>
        </w:trPr>
        <w:tc>
          <w:tcPr>
            <w:tcW w:w="4650" w:type="dxa"/>
            <w:tcBorders>
              <w:top w:val="nil" w:sz="6" w:space="0" w:color="auto"/>
              <w:left w:val="nil" w:sz="6" w:space="0" w:color="auto"/>
              <w:bottom w:val="single" w:sz="12" w:space="0" w:color="000000"/>
              <w:right w:val="single" w:sz="4" w:space="0" w:color="000000"/>
            </w:tcBorders>
          </w:tcPr>
          <w:p>
            <w:pPr>
              <w:pStyle w:val="TableParagraph"/>
              <w:tabs>
                <w:tab w:pos="763" w:val="left" w:leader="none"/>
              </w:tabs>
              <w:spacing w:line="240" w:lineRule="auto" w:before="38"/>
              <w:ind w:left="220"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2,723,536.28</w:t>
            </w:r>
          </w:p>
        </w:tc>
        <w:tc>
          <w:tcPr>
            <w:tcW w:w="1561"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1,545,970.36</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2518" w:right="1679" w:firstLine="0"/>
        <w:jc w:val="left"/>
        <w:rPr>
          <w:rFonts w:ascii="宋体" w:hAnsi="宋体" w:cs="宋体" w:eastAsia="宋体" w:hint="default"/>
          <w:sz w:val="21"/>
          <w:szCs w:val="21"/>
        </w:rPr>
      </w:pPr>
      <w:r>
        <w:rPr/>
        <w:pict>
          <v:group style="position:absolute;margin-left:120.5pt;margin-top:-81.936371pt;width:387.8pt;height:.5pt;mso-position-horizontal-relative:page;mso-position-vertical-relative:paragraph;z-index:-1123168" coordorigin="2410,-1639" coordsize="7756,10">
            <v:shape style="position:absolute;left:2410;top:-1639;width:4631;height:10" type="#_x0000_t75" stroked="false">
              <v:imagedata r:id="rId876" o:title=""/>
            </v:shape>
            <v:shape style="position:absolute;left:7036;top:-1639;width:1565;height:10" type="#_x0000_t75" stroked="false">
              <v:imagedata r:id="rId236" o:title=""/>
            </v:shape>
            <v:shape style="position:absolute;left:8596;top:-1639;width:1570;height:10" type="#_x0000_t75" stroked="false">
              <v:imagedata r:id="rId345" o:title=""/>
            </v:shape>
            <w10:wrap type="none"/>
          </v:group>
        </w:pict>
      </w:r>
      <w:r>
        <w:rPr/>
        <w:pict>
          <v:group style="position:absolute;margin-left:120.5pt;margin-top:-62.736309pt;width:387.8pt;height:.5pt;mso-position-horizontal-relative:page;mso-position-vertical-relative:paragraph;z-index:-1123144" coordorigin="2410,-1255" coordsize="7756,10">
            <v:shape style="position:absolute;left:2410;top:-1255;width:4631;height:10" type="#_x0000_t75" stroked="false">
              <v:imagedata r:id="rId876" o:title=""/>
            </v:shape>
            <v:shape style="position:absolute;left:7036;top:-1255;width:1565;height:10" type="#_x0000_t75" stroked="false">
              <v:imagedata r:id="rId236" o:title=""/>
            </v:shape>
            <v:shape style="position:absolute;left:8596;top:-1255;width:1570;height:10" type="#_x0000_t75" stroked="false">
              <v:imagedata r:id="rId345" o:title=""/>
            </v:shape>
            <w10:wrap type="none"/>
          </v:group>
        </w:pict>
      </w:r>
      <w:r>
        <w:rPr/>
        <w:pict>
          <v:group style="position:absolute;margin-left:120.5pt;margin-top:-43.536308pt;width:387.8pt;height:.5pt;mso-position-horizontal-relative:page;mso-position-vertical-relative:paragraph;z-index:-1123120" coordorigin="2410,-871" coordsize="7756,10">
            <v:shape style="position:absolute;left:2410;top:-871;width:4631;height:10" type="#_x0000_t75" stroked="false">
              <v:imagedata r:id="rId876" o:title=""/>
            </v:shape>
            <v:shape style="position:absolute;left:7036;top:-871;width:1565;height:10" type="#_x0000_t75" stroked="false">
              <v:imagedata r:id="rId236" o:title=""/>
            </v:shape>
            <v:shape style="position:absolute;left:8596;top:-871;width:1570;height:10" type="#_x0000_t75" stroked="false">
              <v:imagedata r:id="rId345" o:title=""/>
            </v:shape>
            <w10:wrap type="none"/>
          </v:group>
        </w:pict>
      </w:r>
      <w:r>
        <w:rPr>
          <w:rFonts w:ascii="宋体" w:hAnsi="宋体" w:cs="宋体" w:eastAsia="宋体" w:hint="default"/>
          <w:sz w:val="21"/>
          <w:szCs w:val="21"/>
        </w:rPr>
        <w:t>注：各非经常性损益项目按税前金额列示。</w:t>
      </w:r>
    </w:p>
    <w:p>
      <w:pPr>
        <w:spacing w:after="0"/>
        <w:jc w:val="left"/>
        <w:rPr>
          <w:rFonts w:ascii="宋体" w:hAnsi="宋体" w:cs="宋体" w:eastAsia="宋体" w:hint="default"/>
          <w:sz w:val="21"/>
          <w:szCs w:val="21"/>
        </w:rPr>
        <w:sectPr>
          <w:pgSz w:w="11910" w:h="16840"/>
          <w:pgMar w:header="0" w:footer="975" w:top="1260" w:bottom="1160" w:left="0" w:right="0"/>
        </w:sectPr>
      </w:pPr>
    </w:p>
    <w:p>
      <w:pPr>
        <w:spacing w:line="240" w:lineRule="auto" w:before="0"/>
        <w:rPr>
          <w:rFonts w:ascii="宋体" w:hAnsi="宋体" w:cs="宋体" w:eastAsia="宋体" w:hint="default"/>
          <w:sz w:val="20"/>
          <w:szCs w:val="20"/>
        </w:rPr>
      </w:pPr>
      <w:r>
        <w:rPr/>
        <w:pict>
          <v:group style="position:absolute;margin-left:125.900002pt;margin-top:214.100006pt;width:382.4pt;height:.5pt;mso-position-horizontal-relative:page;mso-position-vertical-relative:page;z-index:-1123000" coordorigin="2518,4282" coordsize="7648,10">
            <v:shape style="position:absolute;left:2518;top:4282;width:3106;height:10" type="#_x0000_t75" stroked="false">
              <v:imagedata r:id="rId881" o:title=""/>
            </v:shape>
            <v:shape style="position:absolute;left:5619;top:4282;width:1707;height:10" type="#_x0000_t75" stroked="false">
              <v:imagedata r:id="rId185" o:title=""/>
            </v:shape>
            <v:shape style="position:absolute;left:7321;top:4282;width:2845;height:10" type="#_x0000_t75" stroked="false">
              <v:imagedata r:id="rId882" o:title=""/>
            </v:shape>
            <w10:wrap type="none"/>
          </v:group>
        </w:pict>
      </w:r>
      <w:r>
        <w:rPr/>
        <w:pict>
          <v:shape style="position:absolute;margin-left:281.209991pt;margin-top:259.699982pt;width:.47998pt;height:.12pt;mso-position-horizontal-relative:page;mso-position-vertical-relative:page;z-index:-1122976" type="#_x0000_t75" stroked="false">
            <v:imagedata r:id="rId883" o:title=""/>
          </v:shape>
        </w:pict>
      </w:r>
      <w:r>
        <w:rPr/>
        <w:pict>
          <v:shape style="position:absolute;margin-left:366.309998pt;margin-top:259.699982pt;width:.47998pt;height:.12pt;mso-position-horizontal-relative:page;mso-position-vertical-relative:page;z-index:-1122952" type="#_x0000_t75" stroked="false">
            <v:imagedata r:id="rId883" o:title=""/>
          </v:shape>
        </w:pict>
      </w:r>
      <w:r>
        <w:rPr/>
        <w:pict>
          <v:shape style="position:absolute;margin-left:437.230011pt;margin-top:259.699982pt;width:.48001pt;height:.12pt;mso-position-horizontal-relative:page;mso-position-vertical-relative:page;z-index:-1122928" type="#_x0000_t75" stroked="false">
            <v:imagedata r:id="rId883" o:title=""/>
          </v:shape>
        </w:pict>
      </w:r>
      <w:r>
        <w:rPr/>
        <w:pict>
          <v:shape style="position:absolute;margin-left:288.290009pt;margin-top:287.809998pt;width:.48001pt;height:.12pt;mso-position-horizontal-relative:page;mso-position-vertical-relative:page;z-index:-1122904" type="#_x0000_t75" stroked="false">
            <v:imagedata r:id="rId884" o:title=""/>
          </v:shape>
        </w:pict>
      </w:r>
      <w:r>
        <w:rPr/>
        <w:pict>
          <v:shape style="position:absolute;margin-left:380.230011pt;margin-top:287.809998pt;width:.48001pt;height:.12pt;mso-position-horizontal-relative:page;mso-position-vertical-relative:page;z-index:-1122880" type="#_x0000_t75" stroked="false">
            <v:imagedata r:id="rId884" o:title=""/>
          </v:shape>
        </w:pict>
      </w:r>
      <w:r>
        <w:rPr/>
        <w:pict>
          <v:shape style="position:absolute;margin-left:380.709991pt;margin-top:310.369995pt;width:131.315461pt;height:.48pt;mso-position-horizontal-relative:page;mso-position-vertical-relative:page;z-index:-1122856" type="#_x0000_t75" stroked="false">
            <v:imagedata r:id="rId885" o:title=""/>
          </v:shape>
        </w:pict>
      </w:r>
      <w:r>
        <w:rPr/>
        <w:pict>
          <v:group style="position:absolute;margin-left:125.419998pt;margin-top:627.099976pt;width:380.85pt;height:5.3pt;mso-position-horizontal-relative:page;mso-position-vertical-relative:page;z-index:-1122640" coordorigin="2508,12542" coordsize="7617,106">
            <v:shape style="position:absolute;left:2508;top:12542;width:1642;height:106" type="#_x0000_t75" stroked="false">
              <v:imagedata r:id="rId886" o:title=""/>
            </v:shape>
            <v:shape style="position:absolute;left:4127;top:12638;width:3082;height:10" type="#_x0000_t75" stroked="false">
              <v:imagedata r:id="rId887" o:title=""/>
            </v:shape>
            <v:shape style="position:absolute;left:7204;top:12638;width:1046;height:10" type="#_x0000_t75" stroked="false">
              <v:imagedata r:id="rId888" o:title=""/>
            </v:shape>
            <v:shape style="position:absolute;left:8245;top:12638;width:1880;height:10" type="#_x0000_t75" stroked="false">
              <v:imagedata r:id="rId889" o:title=""/>
            </v:shape>
            <w10:wrap type="none"/>
          </v:group>
        </w:pict>
      </w:r>
      <w:r>
        <w:rPr/>
        <w:pict>
          <v:group style="position:absolute;margin-left:125.419998pt;margin-top:651.099976pt;width:380.85pt;height:.5pt;mso-position-horizontal-relative:page;mso-position-vertical-relative:page;z-index:-1122616" coordorigin="2508,13022" coordsize="7617,10">
            <v:shape style="position:absolute;left:2508;top:13022;width:1623;height:10" type="#_x0000_t75" stroked="false">
              <v:imagedata r:id="rId890" o:title=""/>
            </v:shape>
            <v:shape style="position:absolute;left:4127;top:13022;width:3082;height:10" type="#_x0000_t75" stroked="false">
              <v:imagedata r:id="rId887" o:title=""/>
            </v:shape>
            <v:shape style="position:absolute;left:7204;top:13022;width:1046;height:10" type="#_x0000_t75" stroked="false">
              <v:imagedata r:id="rId888" o:title=""/>
            </v:shape>
            <v:shape style="position:absolute;left:8245;top:13022;width:1880;height:10" type="#_x0000_t75" stroked="false">
              <v:imagedata r:id="rId889" o:title=""/>
            </v:shape>
            <w10:wrap type="none"/>
          </v:group>
        </w:pict>
      </w:r>
      <w:r>
        <w:rPr/>
        <w:pict>
          <v:group style="position:absolute;margin-left:125.419998pt;margin-top:670.419983pt;width:380.85pt;height:.5pt;mso-position-horizontal-relative:page;mso-position-vertical-relative:page;z-index:-1122592" coordorigin="2508,13408" coordsize="7617,10">
            <v:shape style="position:absolute;left:2508;top:13408;width:1623;height:10" type="#_x0000_t75" stroked="false">
              <v:imagedata r:id="rId890" o:title=""/>
            </v:shape>
            <v:shape style="position:absolute;left:4127;top:13408;width:3082;height:10" type="#_x0000_t75" stroked="false">
              <v:imagedata r:id="rId887" o:title=""/>
            </v:shape>
            <v:shape style="position:absolute;left:7204;top:13408;width:1046;height:10" type="#_x0000_t75" stroked="false">
              <v:imagedata r:id="rId888" o:title=""/>
            </v:shape>
            <v:shape style="position:absolute;left:8245;top:13408;width:1880;height:10" type="#_x0000_t75" stroked="false">
              <v:imagedata r:id="rId889" o:title=""/>
            </v:shape>
            <w10:wrap type="none"/>
          </v:group>
        </w:pict>
      </w:r>
      <w:r>
        <w:rPr/>
        <w:pict>
          <v:group style="position:absolute;margin-left:125.419998pt;margin-top:703.540039pt;width:380.85pt;height:5.3pt;mso-position-horizontal-relative:page;mso-position-vertical-relative:page;z-index:-1122568" coordorigin="2508,14071" coordsize="7617,106">
            <v:shape style="position:absolute;left:2508;top:14071;width:1642;height:106" type="#_x0000_t75" stroked="false">
              <v:imagedata r:id="rId891" o:title=""/>
            </v:shape>
            <v:shape style="position:absolute;left:4127;top:14167;width:3082;height:10" type="#_x0000_t75" stroked="false">
              <v:imagedata r:id="rId887" o:title=""/>
            </v:shape>
            <v:shape style="position:absolute;left:7204;top:14167;width:1046;height:10" type="#_x0000_t75" stroked="false">
              <v:imagedata r:id="rId888" o:title=""/>
            </v:shape>
            <v:shape style="position:absolute;left:8245;top:14167;width:1880;height:10" type="#_x0000_t75" stroked="false">
              <v:imagedata r:id="rId889" o:title=""/>
            </v:shape>
            <w10:wrap type="none"/>
          </v:group>
        </w:pict>
      </w:r>
      <w:r>
        <w:rPr/>
        <w:pict>
          <v:group style="position:absolute;margin-left:125.419998pt;margin-top:727.539978pt;width:380.85pt;height:.5pt;mso-position-horizontal-relative:page;mso-position-vertical-relative:page;z-index:-1122544" coordorigin="2508,14551" coordsize="7617,10">
            <v:shape style="position:absolute;left:2508;top:14551;width:1623;height:10" type="#_x0000_t75" stroked="false">
              <v:imagedata r:id="rId890" o:title=""/>
            </v:shape>
            <v:shape style="position:absolute;left:4127;top:14551;width:3082;height:10" type="#_x0000_t75" stroked="false">
              <v:imagedata r:id="rId887" o:title=""/>
            </v:shape>
            <v:shape style="position:absolute;left:7204;top:14551;width:1046;height:10" type="#_x0000_t75" stroked="false">
              <v:imagedata r:id="rId888" o:title=""/>
            </v:shape>
            <v:shape style="position:absolute;left:8245;top:14551;width:1880;height:10" type="#_x0000_t75" stroked="false">
              <v:imagedata r:id="rId889" o:title=""/>
            </v:shape>
            <w10:wrap type="none"/>
          </v:group>
        </w:pict>
      </w:r>
    </w:p>
    <w:p>
      <w:pPr>
        <w:spacing w:line="240" w:lineRule="auto" w:before="6"/>
        <w:rPr>
          <w:rFonts w:ascii="宋体" w:hAnsi="宋体" w:cs="宋体" w:eastAsia="宋体" w:hint="default"/>
          <w:sz w:val="27"/>
          <w:szCs w:val="27"/>
        </w:rPr>
      </w:pPr>
    </w:p>
    <w:p>
      <w:pPr>
        <w:tabs>
          <w:tab w:pos="2513" w:val="left" w:leader="none"/>
        </w:tabs>
        <w:spacing w:before="36"/>
        <w:ind w:left="1786" w:right="1679" w:firstLine="0"/>
        <w:jc w:val="left"/>
        <w:rPr>
          <w:rFonts w:ascii="宋体" w:hAnsi="宋体" w:cs="宋体" w:eastAsia="宋体" w:hint="default"/>
          <w:sz w:val="21"/>
          <w:szCs w:val="21"/>
        </w:rPr>
      </w:pPr>
      <w:r>
        <w:rPr/>
        <w:pict>
          <v:shape style="position:absolute;margin-left:281.209991pt;margin-top:38.543674pt;width:.47998pt;height:.12pt;mso-position-horizontal-relative:page;mso-position-vertical-relative:paragraph;z-index:-1123096" type="#_x0000_t75" stroked="false">
            <v:imagedata r:id="rId892" o:title=""/>
          </v:shape>
        </w:pict>
      </w:r>
      <w:r>
        <w:rPr/>
        <w:pict>
          <v:shape style="position:absolute;margin-left:366.309998pt;margin-top:38.543674pt;width:.47998pt;height:.12pt;mso-position-horizontal-relative:page;mso-position-vertical-relative:paragraph;z-index:-1123072" type="#_x0000_t75" stroked="false">
            <v:imagedata r:id="rId892" o:title=""/>
          </v:shape>
        </w:pict>
      </w:r>
      <w:r>
        <w:rPr/>
        <w:pict>
          <v:shape style="position:absolute;margin-left:366.790009pt;margin-top:65.063698pt;width:141.515876pt;height:.48pt;mso-position-horizontal-relative:page;mso-position-vertical-relative:paragraph;z-index:23584" type="#_x0000_t75" stroked="false">
            <v:imagedata r:id="rId469" o:title=""/>
          </v:shape>
        </w:pict>
      </w:r>
      <w:r>
        <w:rPr/>
        <w:pict>
          <v:group style="position:absolute;margin-left:125.900002pt;margin-top:87.623711pt;width:382.4pt;height:5.05pt;mso-position-horizontal-relative:page;mso-position-vertical-relative:paragraph;z-index:-1123024" coordorigin="2518,1752" coordsize="7648,101">
            <v:shape style="position:absolute;left:2518;top:1752;width:3125;height:101" type="#_x0000_t75" stroked="false">
              <v:imagedata r:id="rId893" o:title=""/>
            </v:shape>
            <v:shape style="position:absolute;left:5619;top:1844;width:1707;height:10" type="#_x0000_t75" stroked="false">
              <v:imagedata r:id="rId185" o:title=""/>
            </v:shape>
            <v:shape style="position:absolute;left:7321;top:1844;width:2845;height:10" type="#_x0000_t75" stroked="false">
              <v:imagedata r:id="rId882"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净资产收益率及每股收益：</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2503" w:type="dxa"/>
        <w:tblLayout w:type="fixed"/>
        <w:tblCellMar>
          <w:top w:w="0" w:type="dxa"/>
          <w:left w:w="0" w:type="dxa"/>
          <w:bottom w:w="0" w:type="dxa"/>
          <w:right w:w="0" w:type="dxa"/>
        </w:tblCellMar>
        <w:tblLook w:val="01E0"/>
      </w:tblPr>
      <w:tblGrid>
        <w:gridCol w:w="3125"/>
        <w:gridCol w:w="1702"/>
        <w:gridCol w:w="1418"/>
        <w:gridCol w:w="1416"/>
      </w:tblGrid>
      <w:tr>
        <w:trPr>
          <w:trHeight w:val="545" w:hRule="exact"/>
        </w:trPr>
        <w:tc>
          <w:tcPr>
            <w:tcW w:w="3125" w:type="dxa"/>
            <w:vMerge w:val="restart"/>
            <w:tcBorders>
              <w:top w:val="single" w:sz="12" w:space="0" w:color="000000"/>
              <w:left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9"/>
                <w:szCs w:val="29"/>
              </w:rPr>
            </w:pPr>
          </w:p>
          <w:p>
            <w:pPr>
              <w:pStyle w:val="TableParagraph"/>
              <w:spacing w:line="240" w:lineRule="auto"/>
              <w:ind w:left="117"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年度</w:t>
            </w:r>
          </w:p>
        </w:tc>
        <w:tc>
          <w:tcPr>
            <w:tcW w:w="1702"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加权平均净</w:t>
            </w:r>
          </w:p>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资产收益率</w:t>
            </w:r>
          </w:p>
        </w:tc>
        <w:tc>
          <w:tcPr>
            <w:tcW w:w="2835"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909" w:right="0"/>
              <w:jc w:val="left"/>
              <w:rPr>
                <w:rFonts w:ascii="Calibri" w:hAnsi="Calibri" w:cs="Calibri" w:eastAsia="Calibri" w:hint="default"/>
                <w:sz w:val="18"/>
                <w:szCs w:val="18"/>
              </w:rPr>
            </w:pPr>
            <w:r>
              <w:rPr>
                <w:rFonts w:ascii="宋体" w:hAnsi="宋体" w:cs="宋体" w:eastAsia="宋体" w:hint="default"/>
                <w:sz w:val="18"/>
                <w:szCs w:val="18"/>
              </w:rPr>
              <w:t>每股收益</w:t>
            </w:r>
            <w:r>
              <w:rPr>
                <w:rFonts w:ascii="Calibri" w:hAnsi="Calibri" w:cs="Calibri" w:eastAsia="Calibri" w:hint="default"/>
                <w:sz w:val="18"/>
                <w:szCs w:val="18"/>
              </w:rPr>
              <w:t>(</w:t>
            </w:r>
            <w:r>
              <w:rPr>
                <w:rFonts w:ascii="宋体" w:hAnsi="宋体" w:cs="宋体" w:eastAsia="宋体" w:hint="default"/>
                <w:sz w:val="18"/>
                <w:szCs w:val="18"/>
              </w:rPr>
              <w:t>元</w:t>
            </w:r>
            <w:r>
              <w:rPr>
                <w:rFonts w:ascii="Calibri" w:hAnsi="Calibri" w:cs="Calibri" w:eastAsia="Calibri" w:hint="default"/>
                <w:sz w:val="18"/>
                <w:szCs w:val="18"/>
              </w:rPr>
              <w:t>)</w:t>
            </w:r>
          </w:p>
        </w:tc>
      </w:tr>
      <w:tr>
        <w:trPr>
          <w:trHeight w:val="451" w:hRule="exact"/>
        </w:trPr>
        <w:tc>
          <w:tcPr>
            <w:tcW w:w="3125" w:type="dxa"/>
            <w:vMerge/>
            <w:tcBorders>
              <w:left w:val="nil" w:sz="6" w:space="0" w:color="auto"/>
              <w:bottom w:val="nil" w:sz="6" w:space="0" w:color="auto"/>
              <w:right w:val="single" w:sz="4" w:space="0" w:color="000000"/>
            </w:tcBorders>
          </w:tcPr>
          <w:p>
            <w:pPr/>
          </w:p>
        </w:tc>
        <w:tc>
          <w:tcPr>
            <w:tcW w:w="1702" w:type="dxa"/>
            <w:vMerge/>
            <w:tcBorders>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726" w:hRule="exact"/>
        </w:trPr>
        <w:tc>
          <w:tcPr>
            <w:tcW w:w="312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2"/>
                <w:szCs w:val="22"/>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right="0"/>
              <w:jc w:val="right"/>
              <w:rPr>
                <w:rFonts w:ascii="Calibri" w:hAnsi="Calibri" w:cs="Calibri" w:eastAsia="Calibri" w:hint="default"/>
                <w:sz w:val="18"/>
                <w:szCs w:val="18"/>
              </w:rPr>
            </w:pPr>
            <w:r>
              <w:rPr>
                <w:rFonts w:ascii="Calibri"/>
                <w:sz w:val="18"/>
              </w:rPr>
              <w:t>21.61%</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right="-1"/>
              <w:jc w:val="right"/>
              <w:rPr>
                <w:rFonts w:ascii="Calibri" w:hAnsi="Calibri" w:cs="Calibri" w:eastAsia="Calibri" w:hint="default"/>
                <w:sz w:val="18"/>
                <w:szCs w:val="18"/>
              </w:rPr>
            </w:pPr>
            <w:r>
              <w:rPr>
                <w:rFonts w:ascii="Calibri"/>
                <w:sz w:val="18"/>
              </w:rPr>
              <w:t>0.5908</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right="-3"/>
              <w:jc w:val="right"/>
              <w:rPr>
                <w:rFonts w:ascii="Calibri" w:hAnsi="Calibri" w:cs="Calibri" w:eastAsia="Calibri" w:hint="default"/>
                <w:sz w:val="18"/>
                <w:szCs w:val="18"/>
              </w:rPr>
            </w:pPr>
            <w:r>
              <w:rPr>
                <w:rFonts w:ascii="Calibri"/>
                <w:sz w:val="18"/>
              </w:rPr>
              <w:t>0.5908</w:t>
            </w:r>
          </w:p>
        </w:tc>
      </w:tr>
      <w:tr>
        <w:trPr>
          <w:trHeight w:val="834" w:hRule="exact"/>
        </w:trPr>
        <w:tc>
          <w:tcPr>
            <w:tcW w:w="3125" w:type="dxa"/>
            <w:tcBorders>
              <w:top w:val="nil" w:sz="6" w:space="0" w:color="auto"/>
              <w:left w:val="nil" w:sz="6" w:space="0" w:color="auto"/>
              <w:bottom w:val="single" w:sz="12" w:space="0" w:color="000000"/>
              <w:right w:val="single" w:sz="4" w:space="0" w:color="000000"/>
            </w:tcBorders>
          </w:tcPr>
          <w:p>
            <w:pPr>
              <w:pStyle w:val="TableParagraph"/>
              <w:spacing w:line="381" w:lineRule="auto" w:before="110"/>
              <w:ind w:left="14" w:right="1"/>
              <w:jc w:val="left"/>
              <w:rPr>
                <w:rFonts w:ascii="宋体" w:hAnsi="宋体" w:cs="宋体" w:eastAsia="宋体" w:hint="default"/>
                <w:sz w:val="18"/>
                <w:szCs w:val="18"/>
              </w:rPr>
            </w:pPr>
            <w:r>
              <w:rPr>
                <w:rFonts w:ascii="宋体" w:hAnsi="宋体" w:cs="宋体" w:eastAsia="宋体" w:hint="default"/>
                <w:spacing w:val="2"/>
                <w:sz w:val="18"/>
                <w:szCs w:val="18"/>
              </w:rPr>
              <w:t>扣除非经常性损益后归属于公司普通股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股东的净利润</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2"/>
              <w:jc w:val="right"/>
              <w:rPr>
                <w:rFonts w:ascii="Calibri" w:hAnsi="Calibri" w:cs="Calibri" w:eastAsia="Calibri" w:hint="default"/>
                <w:sz w:val="18"/>
                <w:szCs w:val="18"/>
              </w:rPr>
            </w:pPr>
            <w:r>
              <w:rPr>
                <w:rFonts w:ascii="Calibri"/>
                <w:sz w:val="18"/>
              </w:rPr>
              <w:t>20.51%</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1"/>
              <w:jc w:val="right"/>
              <w:rPr>
                <w:rFonts w:ascii="Calibri" w:hAnsi="Calibri" w:cs="Calibri" w:eastAsia="Calibri" w:hint="default"/>
                <w:sz w:val="18"/>
                <w:szCs w:val="18"/>
              </w:rPr>
            </w:pPr>
            <w:r>
              <w:rPr>
                <w:rFonts w:ascii="Calibri"/>
                <w:sz w:val="18"/>
              </w:rPr>
              <w:t>0.5605</w:t>
            </w: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3"/>
              <w:jc w:val="right"/>
              <w:rPr>
                <w:rFonts w:ascii="Calibri" w:hAnsi="Calibri" w:cs="Calibri" w:eastAsia="Calibri" w:hint="default"/>
                <w:sz w:val="18"/>
                <w:szCs w:val="18"/>
              </w:rPr>
            </w:pPr>
            <w:r>
              <w:rPr>
                <w:rFonts w:ascii="Calibri"/>
                <w:sz w:val="18"/>
              </w:rPr>
              <w:t>0.5605</w:t>
            </w:r>
          </w:p>
        </w:tc>
      </w:tr>
    </w:tbl>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8"/>
          <w:szCs w:val="18"/>
        </w:rPr>
      </w:pPr>
    </w:p>
    <w:tbl>
      <w:tblPr>
        <w:tblW w:w="0" w:type="auto"/>
        <w:jc w:val="left"/>
        <w:tblInd w:w="2503" w:type="dxa"/>
        <w:tblLayout w:type="fixed"/>
        <w:tblCellMar>
          <w:top w:w="0" w:type="dxa"/>
          <w:left w:w="0" w:type="dxa"/>
          <w:bottom w:w="0" w:type="dxa"/>
          <w:right w:w="0" w:type="dxa"/>
        </w:tblCellMar>
        <w:tblLook w:val="01E0"/>
      </w:tblPr>
      <w:tblGrid>
        <w:gridCol w:w="3267"/>
        <w:gridCol w:w="1839"/>
        <w:gridCol w:w="1239"/>
        <w:gridCol w:w="1392"/>
      </w:tblGrid>
      <w:tr>
        <w:trPr>
          <w:trHeight w:val="466" w:hRule="exact"/>
        </w:trPr>
        <w:tc>
          <w:tcPr>
            <w:tcW w:w="3267"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6"/>
              <w:ind w:right="0"/>
              <w:jc w:val="left"/>
              <w:rPr>
                <w:rFonts w:ascii="宋体" w:hAnsi="宋体" w:cs="宋体" w:eastAsia="宋体" w:hint="default"/>
                <w:b/>
                <w:bCs/>
                <w:sz w:val="14"/>
                <w:szCs w:val="14"/>
              </w:rPr>
            </w:pPr>
          </w:p>
        </w:tc>
        <w:tc>
          <w:tcPr>
            <w:tcW w:w="1839"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408" w:lineRule="auto"/>
              <w:ind w:left="463" w:right="465"/>
              <w:jc w:val="left"/>
              <w:rPr>
                <w:rFonts w:ascii="宋体" w:hAnsi="宋体" w:cs="宋体" w:eastAsia="宋体" w:hint="default"/>
                <w:sz w:val="18"/>
                <w:szCs w:val="18"/>
              </w:rPr>
            </w:pPr>
            <w:r>
              <w:rPr>
                <w:rFonts w:ascii="宋体" w:hAnsi="宋体" w:cs="宋体" w:eastAsia="宋体" w:hint="default"/>
                <w:sz w:val="18"/>
                <w:szCs w:val="18"/>
              </w:rPr>
              <w:t>加权平均净 资产收益率</w:t>
            </w:r>
          </w:p>
        </w:tc>
        <w:tc>
          <w:tcPr>
            <w:tcW w:w="2631"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61"/>
              <w:ind w:left="806" w:right="0"/>
              <w:jc w:val="left"/>
              <w:rPr>
                <w:rFonts w:ascii="Calibri" w:hAnsi="Calibri" w:cs="Calibri" w:eastAsia="Calibri" w:hint="default"/>
                <w:sz w:val="18"/>
                <w:szCs w:val="18"/>
              </w:rPr>
            </w:pPr>
            <w:r>
              <w:rPr>
                <w:rFonts w:ascii="宋体" w:hAnsi="宋体" w:cs="宋体" w:eastAsia="宋体" w:hint="default"/>
                <w:sz w:val="18"/>
                <w:szCs w:val="18"/>
              </w:rPr>
              <w:t>每股收益</w:t>
            </w:r>
            <w:r>
              <w:rPr>
                <w:rFonts w:ascii="Calibri" w:hAnsi="Calibri" w:cs="Calibri" w:eastAsia="Calibri" w:hint="default"/>
                <w:sz w:val="18"/>
                <w:szCs w:val="18"/>
              </w:rPr>
              <w:t>(</w:t>
            </w:r>
            <w:r>
              <w:rPr>
                <w:rFonts w:ascii="宋体" w:hAnsi="宋体" w:cs="宋体" w:eastAsia="宋体" w:hint="default"/>
                <w:sz w:val="18"/>
                <w:szCs w:val="18"/>
              </w:rPr>
              <w:t>元</w:t>
            </w:r>
            <w:r>
              <w:rPr>
                <w:rFonts w:ascii="Calibri" w:hAnsi="Calibri" w:cs="Calibri" w:eastAsia="Calibri" w:hint="default"/>
                <w:sz w:val="18"/>
                <w:szCs w:val="18"/>
              </w:rPr>
              <w:t>)</w:t>
            </w:r>
          </w:p>
        </w:tc>
      </w:tr>
      <w:tr>
        <w:trPr>
          <w:trHeight w:val="545" w:hRule="exact"/>
        </w:trPr>
        <w:tc>
          <w:tcPr>
            <w:tcW w:w="3267" w:type="dxa"/>
            <w:tcBorders>
              <w:top w:val="nil" w:sz="6" w:space="0" w:color="auto"/>
              <w:left w:val="nil" w:sz="6" w:space="0" w:color="auto"/>
              <w:bottom w:val="nil" w:sz="6" w:space="0" w:color="auto"/>
              <w:right w:val="single" w:sz="4" w:space="0" w:color="000000"/>
            </w:tcBorders>
          </w:tcPr>
          <w:p>
            <w:pPr>
              <w:pStyle w:val="TableParagraph"/>
              <w:spacing w:line="200" w:lineRule="exact"/>
              <w:ind w:left="120" w:right="0"/>
              <w:jc w:val="center"/>
              <w:rPr>
                <w:rFonts w:ascii="宋体" w:hAnsi="宋体" w:cs="宋体" w:eastAsia="宋体" w:hint="default"/>
                <w:sz w:val="18"/>
                <w:szCs w:val="18"/>
              </w:rPr>
            </w:pPr>
            <w:r>
              <w:rPr>
                <w:rFonts w:ascii="Calibri" w:hAnsi="Calibri" w:cs="Calibri" w:eastAsia="Calibri" w:hint="default"/>
                <w:sz w:val="18"/>
                <w:szCs w:val="18"/>
              </w:rPr>
              <w:t>2009</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839" w:type="dxa"/>
            <w:vMerge/>
            <w:tcBorders>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460" w:hRule="exact"/>
        </w:trPr>
        <w:tc>
          <w:tcPr>
            <w:tcW w:w="3267"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4"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0"/>
              <w:jc w:val="right"/>
              <w:rPr>
                <w:rFonts w:ascii="Calibri" w:hAnsi="Calibri" w:cs="Calibri" w:eastAsia="Calibri" w:hint="default"/>
                <w:sz w:val="18"/>
                <w:szCs w:val="18"/>
              </w:rPr>
            </w:pPr>
            <w:r>
              <w:rPr>
                <w:rFonts w:ascii="Calibri"/>
                <w:sz w:val="18"/>
              </w:rPr>
              <w:t>19.03%</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0"/>
              <w:jc w:val="right"/>
              <w:rPr>
                <w:rFonts w:ascii="Calibri" w:hAnsi="Calibri" w:cs="Calibri" w:eastAsia="Calibri" w:hint="default"/>
                <w:sz w:val="18"/>
                <w:szCs w:val="18"/>
              </w:rPr>
            </w:pPr>
            <w:r>
              <w:rPr>
                <w:rFonts w:ascii="Calibri"/>
                <w:spacing w:val="-1"/>
                <w:sz w:val="18"/>
              </w:rPr>
              <w:t>0.4437</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128"/>
              <w:ind w:right="0"/>
              <w:jc w:val="right"/>
              <w:rPr>
                <w:rFonts w:ascii="Calibri" w:hAnsi="Calibri" w:cs="Calibri" w:eastAsia="Calibri" w:hint="default"/>
                <w:sz w:val="18"/>
                <w:szCs w:val="18"/>
              </w:rPr>
            </w:pPr>
            <w:r>
              <w:rPr>
                <w:rFonts w:ascii="Calibri"/>
                <w:spacing w:val="-1"/>
                <w:sz w:val="18"/>
              </w:rPr>
              <w:t>0.4437</w:t>
            </w:r>
          </w:p>
        </w:tc>
      </w:tr>
      <w:tr>
        <w:trPr>
          <w:trHeight w:val="740" w:hRule="exact"/>
        </w:trPr>
        <w:tc>
          <w:tcPr>
            <w:tcW w:w="3267"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14"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东的净利润</w:t>
            </w:r>
          </w:p>
        </w:tc>
        <w:tc>
          <w:tcPr>
            <w:tcW w:w="18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3"/>
                <w:szCs w:val="23"/>
              </w:rPr>
            </w:pPr>
          </w:p>
          <w:p>
            <w:pPr>
              <w:pStyle w:val="TableParagraph"/>
              <w:spacing w:line="240" w:lineRule="auto"/>
              <w:ind w:right="0"/>
              <w:jc w:val="right"/>
              <w:rPr>
                <w:rFonts w:ascii="Calibri" w:hAnsi="Calibri" w:cs="Calibri" w:eastAsia="Calibri" w:hint="default"/>
                <w:sz w:val="18"/>
                <w:szCs w:val="18"/>
              </w:rPr>
            </w:pPr>
            <w:r>
              <w:rPr>
                <w:rFonts w:ascii="Calibri"/>
                <w:sz w:val="18"/>
              </w:rPr>
              <w:t>18.29%</w:t>
            </w:r>
          </w:p>
        </w:tc>
        <w:tc>
          <w:tcPr>
            <w:tcW w:w="12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3"/>
                <w:szCs w:val="23"/>
              </w:rPr>
            </w:pPr>
          </w:p>
          <w:p>
            <w:pPr>
              <w:pStyle w:val="TableParagraph"/>
              <w:spacing w:line="240" w:lineRule="auto"/>
              <w:ind w:right="0"/>
              <w:jc w:val="right"/>
              <w:rPr>
                <w:rFonts w:ascii="Calibri" w:hAnsi="Calibri" w:cs="Calibri" w:eastAsia="Calibri" w:hint="default"/>
                <w:sz w:val="18"/>
                <w:szCs w:val="18"/>
              </w:rPr>
            </w:pPr>
            <w:r>
              <w:rPr>
                <w:rFonts w:ascii="Calibri"/>
                <w:sz w:val="18"/>
              </w:rPr>
              <w:t>0.4265</w:t>
            </w:r>
          </w:p>
        </w:tc>
        <w:tc>
          <w:tcPr>
            <w:tcW w:w="1392"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3"/>
                <w:szCs w:val="23"/>
              </w:rPr>
            </w:pPr>
          </w:p>
          <w:p>
            <w:pPr>
              <w:pStyle w:val="TableParagraph"/>
              <w:spacing w:line="240" w:lineRule="auto"/>
              <w:ind w:right="-1"/>
              <w:jc w:val="right"/>
              <w:rPr>
                <w:rFonts w:ascii="Calibri" w:hAnsi="Calibri" w:cs="Calibri" w:eastAsia="Calibri" w:hint="default"/>
                <w:sz w:val="18"/>
                <w:szCs w:val="18"/>
              </w:rPr>
            </w:pPr>
            <w:r>
              <w:rPr>
                <w:rFonts w:ascii="Calibri"/>
                <w:sz w:val="18"/>
              </w:rPr>
              <w:t>0.4265</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2513" w:val="left" w:leader="none"/>
        </w:tabs>
        <w:spacing w:line="698" w:lineRule="auto" w:before="36"/>
        <w:ind w:left="2518" w:right="4962" w:hanging="732"/>
        <w:jc w:val="left"/>
        <w:rPr>
          <w:rFonts w:ascii="宋体" w:hAnsi="宋体" w:cs="宋体" w:eastAsia="宋体" w:hint="default"/>
          <w:sz w:val="21"/>
          <w:szCs w:val="21"/>
        </w:rPr>
      </w:pPr>
      <w:r>
        <w:rPr/>
        <w:pict>
          <v:group style="position:absolute;margin-left:125.900002pt;margin-top:-87.936333pt;width:386.15pt;height:.5pt;mso-position-horizontal-relative:page;mso-position-vertical-relative:paragraph;z-index:-1122832" coordorigin="2518,-1759" coordsize="7723,10">
            <v:shape style="position:absolute;left:2518;top:-1759;width:3248;height:10" type="#_x0000_t75" stroked="false">
              <v:imagedata r:id="rId894" o:title=""/>
            </v:shape>
            <v:shape style="position:absolute;left:5761;top:-1759;width:4479;height:10" type="#_x0000_t75" stroked="false">
              <v:imagedata r:id="rId895" o:title=""/>
            </v:shape>
            <w10:wrap type="none"/>
          </v:group>
        </w:pict>
      </w:r>
      <w:r>
        <w:rPr/>
        <w:pict>
          <v:group style="position:absolute;margin-left:125.900002pt;margin-top:-64.896332pt;width:386.15pt;height:.5pt;mso-position-horizontal-relative:page;mso-position-vertical-relative:paragraph;z-index:-1122808" coordorigin="2518,-1298" coordsize="7723,10">
            <v:shape style="position:absolute;left:2518;top:-1298;width:3248;height:10" type="#_x0000_t75" stroked="false">
              <v:imagedata r:id="rId894" o:title=""/>
            </v:shape>
            <v:shape style="position:absolute;left:5761;top:-1298;width:4479;height:10" type="#_x0000_t75" stroked="false">
              <v:imagedata r:id="rId895" o:title=""/>
            </v:shape>
            <w10:wrap type="none"/>
          </v:group>
        </w:pict>
      </w:r>
      <w:r>
        <w:rPr/>
        <w:pict>
          <v:shape style="position:absolute;margin-left:206.570007pt;margin-top:78.523674pt;width:.48001pt;height:.12pt;mso-position-horizontal-relative:page;mso-position-vertical-relative:paragraph;z-index:-1122784" type="#_x0000_t75" stroked="false">
            <v:imagedata r:id="rId892" o:title=""/>
          </v:shape>
        </w:pict>
      </w:r>
      <w:r>
        <w:rPr/>
        <w:pict>
          <v:shape style="position:absolute;margin-left:286.609985pt;margin-top:78.523674pt;width:.48001pt;height:.12pt;mso-position-horizontal-relative:page;mso-position-vertical-relative:paragraph;z-index:-1122760" type="#_x0000_t75" stroked="false">
            <v:imagedata r:id="rId892" o:title=""/>
          </v:shape>
        </w:pict>
      </w:r>
      <w:r>
        <w:rPr/>
        <w:pict>
          <v:shape style="position:absolute;margin-left:360.429993pt;margin-top:78.523674pt;width:.47998pt;height:.12pt;mso-position-horizontal-relative:page;mso-position-vertical-relative:paragraph;z-index:-1122736" type="#_x0000_t75" stroked="false">
            <v:imagedata r:id="rId892" o:title=""/>
          </v:shape>
        </w:pict>
      </w:r>
      <w:r>
        <w:rPr/>
        <w:pict>
          <v:shape style="position:absolute;margin-left:412.51001pt;margin-top:78.523674pt;width:.48001pt;height:.12pt;mso-position-horizontal-relative:page;mso-position-vertical-relative:paragraph;z-index:-1122712" type="#_x0000_t75" stroked="false">
            <v:imagedata r:id="rId892" o:title=""/>
          </v:shape>
        </w:pict>
      </w:r>
      <w:r>
        <w:rPr/>
        <w:pict>
          <v:group style="position:absolute;margin-left:125.419998pt;margin-top:111.283714pt;width:380.85pt;height:5.3pt;mso-position-horizontal-relative:page;mso-position-vertical-relative:paragraph;z-index:-1122688" coordorigin="2508,2226" coordsize="7617,106">
            <v:shape style="position:absolute;left:2508;top:2226;width:1642;height:106" type="#_x0000_t75" stroked="false">
              <v:imagedata r:id="rId891" o:title=""/>
            </v:shape>
            <v:shape style="position:absolute;left:4127;top:2322;width:3082;height:10" type="#_x0000_t75" stroked="false">
              <v:imagedata r:id="rId887" o:title=""/>
            </v:shape>
            <v:shape style="position:absolute;left:7204;top:2322;width:1046;height:10" type="#_x0000_t75" stroked="false">
              <v:imagedata r:id="rId888" o:title=""/>
            </v:shape>
            <v:shape style="position:absolute;left:8245;top:2322;width:1880;height:10" type="#_x0000_t75" stroked="false">
              <v:imagedata r:id="rId889" o:title=""/>
            </v:shape>
            <w10:wrap type="none"/>
          </v:group>
        </w:pict>
      </w:r>
      <w:r>
        <w:rPr/>
        <w:pict>
          <v:group style="position:absolute;margin-left:125.419998pt;margin-top:172.723694pt;width:380.85pt;height:.5pt;mso-position-horizontal-relative:page;mso-position-vertical-relative:paragraph;z-index:-1122664" coordorigin="2508,3454" coordsize="7617,10">
            <v:shape style="position:absolute;left:2508;top:3454;width:1623;height:10" type="#_x0000_t75" stroked="false">
              <v:imagedata r:id="rId890" o:title=""/>
            </v:shape>
            <v:shape style="position:absolute;left:4127;top:3454;width:3082;height:10" type="#_x0000_t75" stroked="false">
              <v:imagedata r:id="rId887" o:title=""/>
            </v:shape>
            <v:shape style="position:absolute;left:7204;top:3454;width:1046;height:10" type="#_x0000_t75" stroked="false">
              <v:imagedata r:id="rId888" o:title=""/>
            </v:shape>
            <v:shape style="position:absolute;left:8245;top:3454;width:1880;height:10" type="#_x0000_t75" stroked="false">
              <v:imagedata r:id="rId889"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公司主要会计报表项目的异常情况及原因的说明</w:t>
      </w:r>
      <w:r>
        <w:rPr>
          <w:rFonts w:ascii="宋体" w:hAnsi="宋体" w:cs="宋体" w:eastAsia="宋体" w:hint="default"/>
          <w:b/>
          <w:bCs/>
          <w:spacing w:val="-86"/>
          <w:sz w:val="21"/>
          <w:szCs w:val="21"/>
        </w:rPr>
        <w:t> </w:t>
      </w:r>
      <w:r>
        <w:rPr>
          <w:rFonts w:ascii="宋体" w:hAnsi="宋体" w:cs="宋体" w:eastAsia="宋体" w:hint="default"/>
          <w:b/>
          <w:bCs/>
          <w:spacing w:val="-86"/>
          <w:sz w:val="21"/>
          <w:szCs w:val="21"/>
        </w:rPr>
      </w:r>
      <w:r>
        <w:rPr>
          <w:rFonts w:ascii="宋体" w:hAnsi="宋体" w:cs="宋体" w:eastAsia="宋体" w:hint="default"/>
          <w:sz w:val="21"/>
          <w:szCs w:val="21"/>
        </w:rPr>
        <w:t>金额异常或比较期间变动异常的报表项目</w:t>
      </w:r>
    </w:p>
    <w:p>
      <w:pPr>
        <w:spacing w:line="240" w:lineRule="auto" w:before="4"/>
        <w:rPr>
          <w:rFonts w:ascii="宋体" w:hAnsi="宋体" w:cs="宋体" w:eastAsia="宋体" w:hint="default"/>
          <w:sz w:val="2"/>
          <w:szCs w:val="2"/>
        </w:rPr>
      </w:pPr>
    </w:p>
    <w:tbl>
      <w:tblPr>
        <w:tblW w:w="0" w:type="auto"/>
        <w:jc w:val="left"/>
        <w:tblInd w:w="2493" w:type="dxa"/>
        <w:tblLayout w:type="fixed"/>
        <w:tblCellMar>
          <w:top w:w="0" w:type="dxa"/>
          <w:left w:w="0" w:type="dxa"/>
          <w:bottom w:w="0" w:type="dxa"/>
          <w:right w:w="0" w:type="dxa"/>
        </w:tblCellMar>
        <w:tblLook w:val="01E0"/>
      </w:tblPr>
      <w:tblGrid>
        <w:gridCol w:w="1642"/>
        <w:gridCol w:w="1601"/>
        <w:gridCol w:w="1476"/>
        <w:gridCol w:w="1042"/>
        <w:gridCol w:w="1870"/>
      </w:tblGrid>
      <w:tr>
        <w:trPr>
          <w:trHeight w:val="670" w:hRule="exact"/>
        </w:trPr>
        <w:tc>
          <w:tcPr>
            <w:tcW w:w="1642"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67"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6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pacing w:val="-7"/>
                <w:sz w:val="18"/>
                <w:szCs w:val="18"/>
              </w:rPr>
              <w:t>年末余额（或本年</w:t>
            </w: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年初余额（或上</w:t>
            </w: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年金额）</w:t>
            </w:r>
          </w:p>
        </w:tc>
        <w:tc>
          <w:tcPr>
            <w:tcW w:w="10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55"/>
              <w:jc w:val="right"/>
              <w:rPr>
                <w:rFonts w:ascii="宋体" w:hAnsi="宋体" w:cs="宋体" w:eastAsia="宋体" w:hint="default"/>
                <w:sz w:val="18"/>
                <w:szCs w:val="18"/>
              </w:rPr>
            </w:pPr>
            <w:r>
              <w:rPr>
                <w:rFonts w:ascii="宋体" w:hAnsi="宋体" w:cs="宋体" w:eastAsia="宋体" w:hint="default"/>
                <w:sz w:val="18"/>
                <w:szCs w:val="18"/>
              </w:rPr>
              <w:t>变动比率</w:t>
            </w:r>
          </w:p>
        </w:tc>
        <w:tc>
          <w:tcPr>
            <w:tcW w:w="1870"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569" w:right="0"/>
              <w:jc w:val="left"/>
              <w:rPr>
                <w:rFonts w:ascii="宋体" w:hAnsi="宋体" w:cs="宋体" w:eastAsia="宋体" w:hint="default"/>
                <w:sz w:val="18"/>
                <w:szCs w:val="18"/>
              </w:rPr>
            </w:pPr>
            <w:r>
              <w:rPr>
                <w:rFonts w:ascii="宋体" w:hAnsi="宋体" w:cs="宋体" w:eastAsia="宋体" w:hint="default"/>
                <w:sz w:val="18"/>
                <w:szCs w:val="18"/>
              </w:rPr>
              <w:t>变动原因</w:t>
            </w:r>
          </w:p>
        </w:tc>
      </w:tr>
      <w:tr>
        <w:trPr>
          <w:trHeight w:val="1231"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108,519,783.36</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47,865,063.56</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00"/>
              <w:jc w:val="right"/>
              <w:rPr>
                <w:rFonts w:ascii="宋体" w:hAnsi="宋体" w:cs="宋体" w:eastAsia="宋体" w:hint="default"/>
                <w:sz w:val="18"/>
                <w:szCs w:val="18"/>
              </w:rPr>
            </w:pPr>
            <w:r>
              <w:rPr>
                <w:rFonts w:ascii="宋体"/>
                <w:sz w:val="18"/>
              </w:rPr>
              <w:t>126.72%</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381" w:lineRule="auto" w:before="145"/>
              <w:ind w:left="103" w:right="105"/>
              <w:jc w:val="both"/>
              <w:rPr>
                <w:rFonts w:ascii="宋体" w:hAnsi="宋体" w:cs="宋体" w:eastAsia="宋体" w:hint="default"/>
                <w:sz w:val="18"/>
                <w:szCs w:val="18"/>
              </w:rPr>
            </w:pPr>
            <w:r>
              <w:rPr>
                <w:rFonts w:ascii="宋体" w:hAnsi="宋体" w:cs="宋体" w:eastAsia="宋体" w:hint="default"/>
                <w:spacing w:val="3"/>
                <w:sz w:val="18"/>
                <w:szCs w:val="18"/>
              </w:rPr>
              <w:t>主要客户尚在信用期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内，未到收款结算时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点</w:t>
            </w:r>
          </w:p>
        </w:tc>
      </w:tr>
      <w:tr>
        <w:trPr>
          <w:trHeight w:val="660"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18,039,533.52</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13,147,038.98</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37.21%</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系</w:t>
            </w:r>
            <w:r>
              <w:rPr>
                <w:rFonts w:ascii="宋体" w:hAnsi="宋体" w:cs="宋体" w:eastAsia="宋体" w:hint="default"/>
                <w:spacing w:val="-60"/>
                <w:sz w:val="18"/>
                <w:szCs w:val="18"/>
              </w:rPr>
              <w:t> </w:t>
            </w:r>
            <w:r>
              <w:rPr>
                <w:rFonts w:ascii="宋体" w:hAnsi="宋体" w:cs="宋体" w:eastAsia="宋体" w:hint="default"/>
                <w:sz w:val="18"/>
                <w:szCs w:val="18"/>
              </w:rPr>
              <w:t>统</w:t>
            </w:r>
            <w:r>
              <w:rPr>
                <w:rFonts w:ascii="宋体" w:hAnsi="宋体" w:cs="宋体" w:eastAsia="宋体" w:hint="default"/>
                <w:spacing w:val="-60"/>
                <w:sz w:val="18"/>
                <w:szCs w:val="18"/>
              </w:rPr>
              <w:t> </w:t>
            </w:r>
            <w:r>
              <w:rPr>
                <w:rFonts w:ascii="宋体" w:hAnsi="宋体" w:cs="宋体" w:eastAsia="宋体" w:hint="default"/>
                <w:sz w:val="18"/>
                <w:szCs w:val="18"/>
              </w:rPr>
              <w:t>集</w:t>
            </w:r>
            <w:r>
              <w:rPr>
                <w:rFonts w:ascii="宋体" w:hAnsi="宋体" w:cs="宋体" w:eastAsia="宋体" w:hint="default"/>
                <w:spacing w:val="-60"/>
                <w:sz w:val="18"/>
                <w:szCs w:val="18"/>
              </w:rPr>
              <w:t> </w:t>
            </w:r>
            <w:r>
              <w:rPr>
                <w:rFonts w:ascii="宋体" w:hAnsi="宋体" w:cs="宋体" w:eastAsia="宋体" w:hint="default"/>
                <w:sz w:val="18"/>
                <w:szCs w:val="18"/>
              </w:rPr>
              <w:t>成</w:t>
            </w:r>
            <w:r>
              <w:rPr>
                <w:rFonts w:ascii="宋体" w:hAnsi="宋体" w:cs="宋体" w:eastAsia="宋体" w:hint="default"/>
                <w:spacing w:val="-60"/>
                <w:sz w:val="18"/>
                <w:szCs w:val="18"/>
              </w:rPr>
              <w:t> </w:t>
            </w:r>
            <w:r>
              <w:rPr>
                <w:rFonts w:ascii="宋体" w:hAnsi="宋体" w:cs="宋体" w:eastAsia="宋体" w:hint="default"/>
                <w:sz w:val="18"/>
                <w:szCs w:val="18"/>
              </w:rPr>
              <w:t>业</w:t>
            </w:r>
            <w:r>
              <w:rPr>
                <w:rFonts w:ascii="宋体" w:hAnsi="宋体" w:cs="宋体" w:eastAsia="宋体" w:hint="default"/>
                <w:spacing w:val="-62"/>
                <w:sz w:val="18"/>
                <w:szCs w:val="18"/>
              </w:rPr>
              <w:t> </w:t>
            </w:r>
            <w:r>
              <w:rPr>
                <w:rFonts w:ascii="宋体" w:hAnsi="宋体" w:cs="宋体" w:eastAsia="宋体" w:hint="default"/>
                <w:sz w:val="18"/>
                <w:szCs w:val="18"/>
              </w:rPr>
              <w:t>务</w:t>
            </w:r>
            <w:r>
              <w:rPr>
                <w:rFonts w:ascii="宋体" w:hAnsi="宋体" w:cs="宋体" w:eastAsia="宋体" w:hint="default"/>
                <w:spacing w:val="-60"/>
                <w:sz w:val="18"/>
                <w:szCs w:val="18"/>
              </w:rPr>
              <w:t> </w:t>
            </w:r>
            <w:r>
              <w:rPr>
                <w:rFonts w:ascii="宋体" w:hAnsi="宋体" w:cs="宋体" w:eastAsia="宋体" w:hint="default"/>
                <w:sz w:val="18"/>
                <w:szCs w:val="18"/>
              </w:rPr>
              <w:t>量</w:t>
            </w:r>
            <w:r>
              <w:rPr>
                <w:rFonts w:ascii="宋体" w:hAnsi="宋体" w:cs="宋体" w:eastAsia="宋体" w:hint="default"/>
                <w:spacing w:val="-60"/>
                <w:sz w:val="18"/>
                <w:szCs w:val="18"/>
              </w:rPr>
              <w:t> </w:t>
            </w:r>
            <w:r>
              <w:rPr>
                <w:rFonts w:ascii="宋体" w:hAnsi="宋体" w:cs="宋体" w:eastAsia="宋体" w:hint="default"/>
                <w:sz w:val="18"/>
                <w:szCs w:val="18"/>
              </w:rPr>
              <w:t>上</w:t>
            </w: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升，外购软硬件增加</w:t>
            </w:r>
          </w:p>
        </w:tc>
      </w:tr>
      <w:tr>
        <w:trPr>
          <w:trHeight w:val="106" w:hRule="exact"/>
        </w:trPr>
        <w:tc>
          <w:tcPr>
            <w:tcW w:w="1642" w:type="dxa"/>
            <w:tcBorders>
              <w:top w:val="nil" w:sz="6" w:space="0" w:color="auto"/>
              <w:left w:val="nil" w:sz="6" w:space="0" w:color="auto"/>
              <w:bottom w:val="nil" w:sz="6" w:space="0" w:color="auto"/>
              <w:right w:val="nil" w:sz="6" w:space="0" w:color="auto"/>
            </w:tcBorders>
          </w:tcPr>
          <w:p>
            <w:pPr/>
          </w:p>
        </w:tc>
        <w:tc>
          <w:tcPr>
            <w:tcW w:w="1601"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single" w:sz="4" w:space="0" w:color="000000"/>
            </w:tcBorders>
          </w:tcPr>
          <w:p>
            <w:pPr/>
          </w:p>
        </w:tc>
        <w:tc>
          <w:tcPr>
            <w:tcW w:w="1870" w:type="dxa"/>
            <w:tcBorders>
              <w:top w:val="nil" w:sz="6" w:space="0" w:color="auto"/>
              <w:left w:val="single" w:sz="4" w:space="0" w:color="000000"/>
              <w:bottom w:val="nil" w:sz="6" w:space="0" w:color="auto"/>
              <w:right w:val="nil" w:sz="6" w:space="0" w:color="auto"/>
            </w:tcBorders>
          </w:tcPr>
          <w:p>
            <w:pPr/>
          </w:p>
        </w:tc>
      </w:tr>
      <w:tr>
        <w:trPr>
          <w:trHeight w:val="378"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4,427,624.58</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1,774,019.68</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0"/>
              <w:jc w:val="right"/>
              <w:rPr>
                <w:rFonts w:ascii="宋体" w:hAnsi="宋体" w:cs="宋体" w:eastAsia="宋体" w:hint="default"/>
                <w:sz w:val="18"/>
                <w:szCs w:val="18"/>
              </w:rPr>
            </w:pPr>
            <w:r>
              <w:rPr>
                <w:rFonts w:ascii="宋体"/>
                <w:sz w:val="18"/>
              </w:rPr>
              <w:t>149.58%</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受让软件著作权</w:t>
            </w:r>
          </w:p>
        </w:tc>
      </w:tr>
      <w:tr>
        <w:trPr>
          <w:trHeight w:val="385"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宋体" w:hAnsi="宋体" w:cs="宋体" w:eastAsia="宋体" w:hint="default"/>
                <w:sz w:val="18"/>
                <w:szCs w:val="18"/>
              </w:rPr>
            </w:pPr>
            <w:r>
              <w:rPr>
                <w:rFonts w:ascii="宋体"/>
                <w:spacing w:val="-1"/>
                <w:sz w:val="18"/>
              </w:rPr>
              <w:t>106,000,000.00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宋体" w:hAnsi="宋体" w:cs="宋体" w:eastAsia="宋体" w:hint="default"/>
                <w:sz w:val="18"/>
                <w:szCs w:val="18"/>
              </w:rPr>
            </w:pPr>
            <w:r>
              <w:rPr>
                <w:rFonts w:ascii="宋体"/>
                <w:spacing w:val="-1"/>
                <w:sz w:val="18"/>
              </w:rPr>
              <w:t>71,000,000.00</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宋体" w:hAnsi="宋体" w:cs="宋体" w:eastAsia="宋体" w:hint="default"/>
                <w:sz w:val="18"/>
                <w:szCs w:val="18"/>
              </w:rPr>
            </w:pPr>
            <w:r>
              <w:rPr>
                <w:rFonts w:ascii="宋体"/>
                <w:spacing w:val="-1"/>
                <w:sz w:val="18"/>
              </w:rPr>
              <w:t>49.30%</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借入流动资金</w:t>
            </w:r>
          </w:p>
        </w:tc>
      </w:tr>
      <w:tr>
        <w:trPr>
          <w:trHeight w:val="765"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15,303,691.82</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6,259,555.66</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0"/>
              <w:jc w:val="right"/>
              <w:rPr>
                <w:rFonts w:ascii="宋体" w:hAnsi="宋体" w:cs="宋体" w:eastAsia="宋体" w:hint="default"/>
                <w:sz w:val="18"/>
                <w:szCs w:val="18"/>
              </w:rPr>
            </w:pPr>
            <w:r>
              <w:rPr>
                <w:rFonts w:ascii="宋体"/>
                <w:sz w:val="18"/>
              </w:rPr>
              <w:t>144.49%</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381" w:lineRule="auto" w:before="46"/>
              <w:ind w:left="103" w:right="105"/>
              <w:jc w:val="left"/>
              <w:rPr>
                <w:rFonts w:ascii="宋体" w:hAnsi="宋体" w:cs="宋体" w:eastAsia="宋体" w:hint="default"/>
                <w:sz w:val="18"/>
                <w:szCs w:val="18"/>
              </w:rPr>
            </w:pPr>
            <w:r>
              <w:rPr>
                <w:rFonts w:ascii="宋体" w:hAnsi="宋体" w:cs="宋体" w:eastAsia="宋体" w:hint="default"/>
                <w:spacing w:val="3"/>
                <w:sz w:val="18"/>
                <w:szCs w:val="18"/>
              </w:rPr>
              <w:t>销售增加，流转税及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所得税增加</w:t>
            </w:r>
          </w:p>
        </w:tc>
      </w:tr>
      <w:tr>
        <w:trPr>
          <w:trHeight w:val="377"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601"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07" w:right="0"/>
              <w:jc w:val="left"/>
              <w:rPr>
                <w:rFonts w:ascii="宋体" w:hAnsi="宋体" w:cs="宋体" w:eastAsia="宋体" w:hint="default"/>
                <w:sz w:val="18"/>
                <w:szCs w:val="18"/>
              </w:rPr>
            </w:pPr>
            <w:r>
              <w:rPr>
                <w:rFonts w:ascii="宋体"/>
                <w:sz w:val="18"/>
              </w:rPr>
              <w:t>1,476,133.30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12,500,000.00</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0"/>
              <w:jc w:val="right"/>
              <w:rPr>
                <w:rFonts w:ascii="宋体" w:hAnsi="宋体" w:cs="宋体" w:eastAsia="宋体" w:hint="default"/>
                <w:sz w:val="18"/>
                <w:szCs w:val="18"/>
              </w:rPr>
            </w:pPr>
            <w:r>
              <w:rPr>
                <w:rFonts w:ascii="宋体"/>
                <w:spacing w:val="-1"/>
                <w:sz w:val="18"/>
              </w:rPr>
              <w:t>-100.00%</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归还借款</w:t>
            </w:r>
          </w:p>
        </w:tc>
      </w:tr>
      <w:tr>
        <w:trPr>
          <w:trHeight w:val="398" w:hRule="exact"/>
        </w:trPr>
        <w:tc>
          <w:tcPr>
            <w:tcW w:w="1642"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601" w:type="dxa"/>
            <w:vMerge/>
            <w:tcBorders>
              <w:left w:val="single" w:sz="4" w:space="0" w:color="000000"/>
              <w:bottom w:val="single" w:sz="12" w:space="0" w:color="000000"/>
              <w:right w:val="single" w:sz="4" w:space="0" w:color="000000"/>
            </w:tcBorders>
          </w:tcPr>
          <w:p>
            <w:pPr/>
          </w:p>
        </w:tc>
        <w:tc>
          <w:tcPr>
            <w:tcW w:w="14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pacing w:val="-1"/>
                <w:sz w:val="18"/>
              </w:rPr>
              <w:t>-105,200.56</w:t>
            </w:r>
          </w:p>
        </w:tc>
        <w:tc>
          <w:tcPr>
            <w:tcW w:w="10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right="100"/>
              <w:jc w:val="right"/>
              <w:rPr>
                <w:rFonts w:ascii="宋体" w:hAnsi="宋体" w:cs="宋体" w:eastAsia="宋体" w:hint="default"/>
                <w:sz w:val="18"/>
                <w:szCs w:val="18"/>
              </w:rPr>
            </w:pPr>
            <w:r>
              <w:rPr>
                <w:rFonts w:ascii="宋体"/>
                <w:spacing w:val="-1"/>
                <w:sz w:val="18"/>
              </w:rPr>
              <w:t>1,503.16%</w:t>
            </w:r>
          </w:p>
        </w:tc>
        <w:tc>
          <w:tcPr>
            <w:tcW w:w="1870"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计提坏账损失增加</w:t>
            </w:r>
          </w:p>
        </w:tc>
      </w:tr>
    </w:tbl>
    <w:p>
      <w:pPr>
        <w:spacing w:after="0" w:line="240" w:lineRule="auto"/>
        <w:jc w:val="left"/>
        <w:rPr>
          <w:rFonts w:ascii="宋体" w:hAnsi="宋体" w:cs="宋体" w:eastAsia="宋体" w:hint="default"/>
          <w:sz w:val="18"/>
          <w:szCs w:val="18"/>
        </w:rPr>
        <w:sectPr>
          <w:footerReference w:type="default" r:id="rId880"/>
          <w:pgSz w:w="11910" w:h="16840"/>
          <w:pgMar w:footer="975" w:header="0" w:top="1260" w:bottom="1160" w:left="0" w:right="0"/>
        </w:sectPr>
      </w:pPr>
    </w:p>
    <w:p>
      <w:pPr>
        <w:spacing w:line="240" w:lineRule="auto" w:before="6"/>
        <w:rPr>
          <w:rFonts w:ascii="宋体" w:hAnsi="宋体" w:cs="宋体" w:eastAsia="宋体" w:hint="default"/>
          <w:sz w:val="12"/>
          <w:szCs w:val="12"/>
        </w:rPr>
      </w:pPr>
      <w:r>
        <w:rPr/>
        <w:pict>
          <v:shape style="position:absolute;margin-left:206.570007pt;margin-top:73.439980pt;width:.48001pt;height:.12pt;mso-position-horizontal-relative:page;mso-position-vertical-relative:page;z-index:-1122520" type="#_x0000_t75" stroked="false">
            <v:imagedata r:id="rId892" o:title=""/>
          </v:shape>
        </w:pict>
      </w:r>
      <w:r>
        <w:rPr/>
        <w:pict>
          <v:shape style="position:absolute;margin-left:286.609985pt;margin-top:73.439980pt;width:.48001pt;height:.12pt;mso-position-horizontal-relative:page;mso-position-vertical-relative:page;z-index:-1122496" type="#_x0000_t75" stroked="false">
            <v:imagedata r:id="rId892" o:title=""/>
          </v:shape>
        </w:pict>
      </w:r>
      <w:r>
        <w:rPr/>
        <w:pict>
          <v:shape style="position:absolute;margin-left:360.429993pt;margin-top:73.439980pt;width:.47998pt;height:.12pt;mso-position-horizontal-relative:page;mso-position-vertical-relative:page;z-index:-1122472" type="#_x0000_t75" stroked="false">
            <v:imagedata r:id="rId892" o:title=""/>
          </v:shape>
        </w:pict>
      </w:r>
      <w:r>
        <w:rPr/>
        <w:pict>
          <v:shape style="position:absolute;margin-left:412.51001pt;margin-top:73.439980pt;width:.48001pt;height:.12pt;mso-position-horizontal-relative:page;mso-position-vertical-relative:page;z-index:-1122448" type="#_x0000_t75" stroked="false">
            <v:imagedata r:id="rId892" o:title=""/>
          </v:shape>
        </w:pict>
      </w:r>
      <w:r>
        <w:rPr/>
        <w:pict>
          <v:group style="position:absolute;margin-left:125.419998pt;margin-top:106.219963pt;width:380.85pt;height:5.2pt;mso-position-horizontal-relative:page;mso-position-vertical-relative:page;z-index:-1122424" coordorigin="2508,2124" coordsize="7617,104">
            <v:shape style="position:absolute;left:2508;top:2124;width:1642;height:103" type="#_x0000_t75" stroked="false">
              <v:imagedata r:id="rId897" o:title=""/>
            </v:shape>
            <v:shape style="position:absolute;left:4127;top:2218;width:3082;height:10" type="#_x0000_t75" stroked="false">
              <v:imagedata r:id="rId887" o:title=""/>
            </v:shape>
            <v:shape style="position:absolute;left:7204;top:2218;width:1046;height:10" type="#_x0000_t75" stroked="false">
              <v:imagedata r:id="rId888" o:title=""/>
            </v:shape>
            <v:shape style="position:absolute;left:8245;top:2218;width:1880;height:10" type="#_x0000_t75" stroked="false">
              <v:imagedata r:id="rId889" o:title=""/>
            </v:shape>
            <w10:wrap type="none"/>
          </v:group>
        </w:pict>
      </w:r>
      <w:r>
        <w:rPr/>
        <w:pict>
          <v:group style="position:absolute;margin-left:125.419998pt;margin-top:144.019958pt;width:380.85pt;height:5.4pt;mso-position-horizontal-relative:page;mso-position-vertical-relative:page;z-index:-1122400" coordorigin="2508,2880" coordsize="7617,108">
            <v:shape style="position:absolute;left:2508;top:2880;width:1642;height:108" type="#_x0000_t75" stroked="false">
              <v:imagedata r:id="rId898" o:title=""/>
            </v:shape>
            <v:shape style="position:absolute;left:4127;top:2976;width:1615;height:12" type="#_x0000_t75" stroked="false">
              <v:imagedata r:id="rId899" o:title=""/>
            </v:shape>
            <v:shape style="position:absolute;left:5727;top:2976;width:1491;height:12" type="#_x0000_t75" stroked="false">
              <v:imagedata r:id="rId900" o:title=""/>
            </v:shape>
            <v:shape style="position:absolute;left:7204;top:2976;width:1056;height:12" type="#_x0000_t75" stroked="false">
              <v:imagedata r:id="rId901" o:title=""/>
            </v:shape>
            <v:shape style="position:absolute;left:8245;top:2979;width:1880;height:10" type="#_x0000_t75" stroked="false">
              <v:imagedata r:id="rId889" o:title=""/>
            </v:shape>
            <w10:wrap type="none"/>
          </v:group>
        </w:pict>
      </w:r>
      <w:r>
        <w:rPr/>
        <w:pict>
          <v:group style="position:absolute;margin-left:125.419998pt;margin-top:168.139999pt;width:380.85pt;height:.5pt;mso-position-horizontal-relative:page;mso-position-vertical-relative:page;z-index:-1122376" coordorigin="2508,3363" coordsize="7617,10">
            <v:shape style="position:absolute;left:2508;top:3363;width:1623;height:10" type="#_x0000_t75" stroked="false">
              <v:imagedata r:id="rId890" o:title=""/>
            </v:shape>
            <v:shape style="position:absolute;left:4127;top:3363;width:3082;height:10" type="#_x0000_t75" stroked="false">
              <v:imagedata r:id="rId902" o:title=""/>
            </v:shape>
            <v:shape style="position:absolute;left:7204;top:3363;width:1046;height:10" type="#_x0000_t75" stroked="false">
              <v:imagedata r:id="rId903" o:title=""/>
            </v:shape>
            <v:shape style="position:absolute;left:8245;top:3363;width:1880;height:10" type="#_x0000_t75" stroked="false">
              <v:imagedata r:id="rId904" o:title=""/>
            </v:shape>
            <w10:wrap type="none"/>
          </v:group>
        </w:pict>
      </w:r>
    </w:p>
    <w:tbl>
      <w:tblPr>
        <w:tblW w:w="0" w:type="auto"/>
        <w:jc w:val="left"/>
        <w:tblInd w:w="2493" w:type="dxa"/>
        <w:tblLayout w:type="fixed"/>
        <w:tblCellMar>
          <w:top w:w="0" w:type="dxa"/>
          <w:left w:w="0" w:type="dxa"/>
          <w:bottom w:w="0" w:type="dxa"/>
          <w:right w:w="0" w:type="dxa"/>
        </w:tblCellMar>
        <w:tblLook w:val="01E0"/>
      </w:tblPr>
      <w:tblGrid>
        <w:gridCol w:w="1642"/>
        <w:gridCol w:w="1601"/>
        <w:gridCol w:w="1476"/>
        <w:gridCol w:w="1042"/>
        <w:gridCol w:w="1870"/>
      </w:tblGrid>
      <w:tr>
        <w:trPr>
          <w:trHeight w:val="670" w:hRule="exact"/>
        </w:trPr>
        <w:tc>
          <w:tcPr>
            <w:tcW w:w="1642"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67"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6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pacing w:val="-7"/>
                <w:sz w:val="18"/>
                <w:szCs w:val="18"/>
              </w:rPr>
              <w:t>年末余额（或本年</w:t>
            </w:r>
          </w:p>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年初余额（或上</w:t>
            </w:r>
          </w:p>
          <w:p>
            <w:pPr>
              <w:pStyle w:val="TableParagraph"/>
              <w:spacing w:line="240" w:lineRule="auto" w:before="137"/>
              <w:ind w:right="0"/>
              <w:jc w:val="center"/>
              <w:rPr>
                <w:rFonts w:ascii="宋体" w:hAnsi="宋体" w:cs="宋体" w:eastAsia="宋体" w:hint="default"/>
                <w:sz w:val="18"/>
                <w:szCs w:val="18"/>
              </w:rPr>
            </w:pPr>
            <w:r>
              <w:rPr>
                <w:rFonts w:ascii="宋体" w:hAnsi="宋体" w:cs="宋体" w:eastAsia="宋体" w:hint="default"/>
                <w:sz w:val="18"/>
                <w:szCs w:val="18"/>
              </w:rPr>
              <w:t>年金额）</w:t>
            </w:r>
          </w:p>
        </w:tc>
        <w:tc>
          <w:tcPr>
            <w:tcW w:w="10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55"/>
              <w:jc w:val="right"/>
              <w:rPr>
                <w:rFonts w:ascii="宋体" w:hAnsi="宋体" w:cs="宋体" w:eastAsia="宋体" w:hint="default"/>
                <w:sz w:val="18"/>
                <w:szCs w:val="18"/>
              </w:rPr>
            </w:pPr>
            <w:r>
              <w:rPr>
                <w:rFonts w:ascii="宋体" w:hAnsi="宋体" w:cs="宋体" w:eastAsia="宋体" w:hint="default"/>
                <w:sz w:val="18"/>
                <w:szCs w:val="18"/>
              </w:rPr>
              <w:t>变动比率</w:t>
            </w:r>
          </w:p>
        </w:tc>
        <w:tc>
          <w:tcPr>
            <w:tcW w:w="1870" w:type="dxa"/>
            <w:tcBorders>
              <w:top w:val="single" w:sz="12"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569" w:right="0"/>
              <w:jc w:val="left"/>
              <w:rPr>
                <w:rFonts w:ascii="宋体" w:hAnsi="宋体" w:cs="宋体" w:eastAsia="宋体" w:hint="default"/>
                <w:sz w:val="18"/>
                <w:szCs w:val="18"/>
              </w:rPr>
            </w:pPr>
            <w:r>
              <w:rPr>
                <w:rFonts w:ascii="宋体" w:hAnsi="宋体" w:cs="宋体" w:eastAsia="宋体" w:hint="default"/>
                <w:sz w:val="18"/>
                <w:szCs w:val="18"/>
              </w:rPr>
              <w:t>变动原因</w:t>
            </w:r>
          </w:p>
        </w:tc>
      </w:tr>
      <w:tr>
        <w:trPr>
          <w:trHeight w:val="864"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3,066,900.81</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1,754,791.72</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00"/>
              <w:jc w:val="right"/>
              <w:rPr>
                <w:rFonts w:ascii="宋体" w:hAnsi="宋体" w:cs="宋体" w:eastAsia="宋体" w:hint="default"/>
                <w:sz w:val="18"/>
                <w:szCs w:val="18"/>
              </w:rPr>
            </w:pPr>
            <w:r>
              <w:rPr>
                <w:rFonts w:ascii="宋体"/>
                <w:spacing w:val="-1"/>
                <w:sz w:val="18"/>
              </w:rPr>
              <w:t>74.77%</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381" w:lineRule="auto" w:before="145"/>
              <w:ind w:left="103" w:right="105"/>
              <w:jc w:val="left"/>
              <w:rPr>
                <w:rFonts w:ascii="宋体" w:hAnsi="宋体" w:cs="宋体" w:eastAsia="宋体" w:hint="default"/>
                <w:sz w:val="18"/>
                <w:szCs w:val="18"/>
              </w:rPr>
            </w:pPr>
            <w:r>
              <w:rPr>
                <w:rFonts w:ascii="宋体" w:hAnsi="宋体" w:cs="宋体" w:eastAsia="宋体" w:hint="default"/>
                <w:spacing w:val="3"/>
                <w:sz w:val="18"/>
                <w:szCs w:val="18"/>
              </w:rPr>
              <w:t>政府对服务业企业相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关补助的增加</w:t>
            </w:r>
          </w:p>
        </w:tc>
      </w:tr>
      <w:tr>
        <w:trPr>
          <w:trHeight w:val="377"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5,995,138.83</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spacing w:val="-1"/>
                <w:sz w:val="18"/>
              </w:rPr>
              <w:t>4,331,555.02</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0"/>
              <w:jc w:val="right"/>
              <w:rPr>
                <w:rFonts w:ascii="宋体" w:hAnsi="宋体" w:cs="宋体" w:eastAsia="宋体" w:hint="default"/>
                <w:sz w:val="18"/>
                <w:szCs w:val="18"/>
              </w:rPr>
            </w:pPr>
            <w:r>
              <w:rPr>
                <w:rFonts w:ascii="宋体"/>
                <w:spacing w:val="-1"/>
                <w:sz w:val="18"/>
              </w:rPr>
              <w:t>38.41%</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利润总额增长</w:t>
            </w:r>
          </w:p>
        </w:tc>
      </w:tr>
      <w:tr>
        <w:trPr>
          <w:trHeight w:val="1882" w:hRule="exact"/>
        </w:trPr>
        <w:tc>
          <w:tcPr>
            <w:tcW w:w="164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81" w:lineRule="auto" w:before="137"/>
              <w:ind w:left="122" w:right="254"/>
              <w:jc w:val="left"/>
              <w:rPr>
                <w:rFonts w:ascii="宋体" w:hAnsi="宋体" w:cs="宋体" w:eastAsia="宋体" w:hint="default"/>
                <w:sz w:val="18"/>
                <w:szCs w:val="18"/>
              </w:rPr>
            </w:pPr>
            <w:r>
              <w:rPr>
                <w:rFonts w:ascii="宋体" w:hAnsi="宋体" w:cs="宋体" w:eastAsia="宋体" w:hint="default"/>
                <w:sz w:val="18"/>
                <w:szCs w:val="18"/>
              </w:rPr>
              <w:t>经营活动产生的 现金流量净额</w:t>
            </w:r>
          </w:p>
        </w:tc>
        <w:tc>
          <w:tcPr>
            <w:tcW w:w="160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17,721,083.29</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74,462,915.05</w:t>
            </w:r>
          </w:p>
        </w:tc>
        <w:tc>
          <w:tcPr>
            <w:tcW w:w="10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18"/>
                <w:szCs w:val="18"/>
              </w:rPr>
            </w:pPr>
            <w:r>
              <w:rPr>
                <w:rFonts w:ascii="宋体"/>
                <w:sz w:val="18"/>
              </w:rPr>
              <w:t>-76.20%</w:t>
            </w:r>
          </w:p>
        </w:tc>
        <w:tc>
          <w:tcPr>
            <w:tcW w:w="1870" w:type="dxa"/>
            <w:tcBorders>
              <w:top w:val="nil" w:sz="6" w:space="0" w:color="auto"/>
              <w:left w:val="single" w:sz="4" w:space="0" w:color="000000"/>
              <w:bottom w:val="nil" w:sz="6" w:space="0" w:color="auto"/>
              <w:right w:val="nil" w:sz="6" w:space="0" w:color="auto"/>
            </w:tcBorders>
          </w:tcPr>
          <w:p>
            <w:pPr>
              <w:pStyle w:val="TableParagraph"/>
              <w:spacing w:line="381" w:lineRule="auto" w:before="46"/>
              <w:ind w:left="103" w:right="105"/>
              <w:jc w:val="both"/>
              <w:rPr>
                <w:rFonts w:ascii="宋体" w:hAnsi="宋体" w:cs="宋体" w:eastAsia="宋体" w:hint="default"/>
                <w:sz w:val="18"/>
                <w:szCs w:val="18"/>
              </w:rPr>
            </w:pPr>
            <w:r>
              <w:rPr>
                <w:rFonts w:ascii="宋体" w:hAnsi="宋体" w:cs="宋体" w:eastAsia="宋体" w:hint="default"/>
                <w:spacing w:val="3"/>
                <w:sz w:val="18"/>
                <w:szCs w:val="18"/>
              </w:rPr>
              <w:t>主要客户尚在信用期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内，未到收款结算时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点，且采购设备金额</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大量上升致现金支付</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总额较上年上升</w:t>
            </w:r>
          </w:p>
        </w:tc>
      </w:tr>
      <w:tr>
        <w:trPr>
          <w:trHeight w:val="1147" w:hRule="exact"/>
        </w:trPr>
        <w:tc>
          <w:tcPr>
            <w:tcW w:w="1642"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381" w:lineRule="auto"/>
              <w:ind w:left="122" w:right="254"/>
              <w:jc w:val="left"/>
              <w:rPr>
                <w:rFonts w:ascii="宋体" w:hAnsi="宋体" w:cs="宋体" w:eastAsia="宋体" w:hint="default"/>
                <w:sz w:val="18"/>
                <w:szCs w:val="18"/>
              </w:rPr>
            </w:pPr>
            <w:r>
              <w:rPr>
                <w:rFonts w:ascii="宋体" w:hAnsi="宋体" w:cs="宋体" w:eastAsia="宋体" w:hint="default"/>
                <w:sz w:val="18"/>
                <w:szCs w:val="18"/>
              </w:rPr>
              <w:t>筹资活动产生的 现金流量净额</w:t>
            </w:r>
          </w:p>
        </w:tc>
        <w:tc>
          <w:tcPr>
            <w:tcW w:w="160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18,684,310.41</w:t>
            </w:r>
          </w:p>
        </w:tc>
        <w:tc>
          <w:tcPr>
            <w:tcW w:w="147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-37,378,177.88</w:t>
            </w:r>
          </w:p>
        </w:tc>
        <w:tc>
          <w:tcPr>
            <w:tcW w:w="104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18"/>
                <w:szCs w:val="18"/>
              </w:rPr>
            </w:pPr>
            <w:r>
              <w:rPr>
                <w:rFonts w:ascii="宋体"/>
                <w:sz w:val="18"/>
              </w:rPr>
              <w:t>149.99%</w:t>
            </w:r>
          </w:p>
        </w:tc>
        <w:tc>
          <w:tcPr>
            <w:tcW w:w="1870" w:type="dxa"/>
            <w:tcBorders>
              <w:top w:val="nil" w:sz="6" w:space="0" w:color="auto"/>
              <w:left w:val="single" w:sz="4" w:space="0" w:color="000000"/>
              <w:bottom w:val="single" w:sz="12" w:space="0" w:color="000000"/>
              <w:right w:val="nil" w:sz="6" w:space="0" w:color="auto"/>
            </w:tcBorders>
          </w:tcPr>
          <w:p>
            <w:pPr>
              <w:pStyle w:val="TableParagraph"/>
              <w:spacing w:line="381" w:lineRule="auto" w:before="46"/>
              <w:ind w:left="103" w:right="105"/>
              <w:jc w:val="both"/>
              <w:rPr>
                <w:rFonts w:ascii="宋体" w:hAnsi="宋体" w:cs="宋体" w:eastAsia="宋体" w:hint="default"/>
                <w:sz w:val="18"/>
                <w:szCs w:val="18"/>
              </w:rPr>
            </w:pPr>
            <w:r>
              <w:rPr>
                <w:rFonts w:ascii="宋体" w:hAnsi="宋体" w:cs="宋体" w:eastAsia="宋体" w:hint="default"/>
                <w:spacing w:val="3"/>
                <w:sz w:val="18"/>
                <w:szCs w:val="18"/>
              </w:rPr>
              <w:t>贷款金额较上年增加</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且未进行现金股利分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配</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spacing w:before="36"/>
        <w:ind w:left="1786" w:right="1679" w:firstLine="0"/>
        <w:jc w:val="left"/>
        <w:rPr>
          <w:rFonts w:ascii="黑体" w:hAnsi="黑体" w:cs="黑体" w:eastAsia="黑体" w:hint="default"/>
          <w:sz w:val="21"/>
          <w:szCs w:val="21"/>
        </w:rPr>
      </w:pPr>
      <w:r>
        <w:rPr/>
        <w:pict>
          <v:group style="position:absolute;margin-left:125.419998pt;margin-top:-81.006363pt;width:380.85pt;height:.5pt;mso-position-horizontal-relative:page;mso-position-vertical-relative:paragraph;z-index:-1122352" coordorigin="2508,-1620" coordsize="7617,10">
            <v:shape style="position:absolute;left:2508;top:-1620;width:1623;height:10" type="#_x0000_t75" stroked="false">
              <v:imagedata r:id="rId890" o:title=""/>
            </v:shape>
            <v:shape style="position:absolute;left:4127;top:-1620;width:3082;height:10" type="#_x0000_t75" stroked="false">
              <v:imagedata r:id="rId887" o:title=""/>
            </v:shape>
            <v:shape style="position:absolute;left:7204;top:-1620;width:1046;height:10" type="#_x0000_t75" stroked="false">
              <v:imagedata r:id="rId888" o:title=""/>
            </v:shape>
            <v:shape style="position:absolute;left:8245;top:-1620;width:1880;height:10" type="#_x0000_t75" stroked="false">
              <v:imagedata r:id="rId889" o:title=""/>
            </v:shape>
            <w10:wrap type="none"/>
          </v:group>
        </w:pict>
      </w:r>
      <w:r>
        <w:rPr>
          <w:rFonts w:ascii="黑体" w:hAnsi="黑体" w:cs="黑体" w:eastAsia="黑体" w:hint="default"/>
          <w:sz w:val="21"/>
          <w:szCs w:val="21"/>
        </w:rPr>
        <w:t>十三、</w:t>
      </w:r>
      <w:r>
        <w:rPr>
          <w:rFonts w:ascii="黑体" w:hAnsi="黑体" w:cs="黑体" w:eastAsia="黑体" w:hint="default"/>
          <w:spacing w:val="-7"/>
          <w:sz w:val="21"/>
          <w:szCs w:val="21"/>
        </w:rPr>
        <w:t> </w:t>
      </w:r>
      <w:r>
        <w:rPr>
          <w:rFonts w:ascii="黑体" w:hAnsi="黑体" w:cs="黑体" w:eastAsia="黑体" w:hint="default"/>
          <w:sz w:val="21"/>
          <w:szCs w:val="21"/>
        </w:rPr>
        <w:t>财务报表的批准报出</w:t>
      </w:r>
    </w:p>
    <w:p>
      <w:pPr>
        <w:spacing w:before="126"/>
        <w:ind w:left="2518" w:right="1679" w:firstLine="0"/>
        <w:jc w:val="left"/>
        <w:rPr>
          <w:rFonts w:ascii="宋体" w:hAnsi="宋体" w:cs="宋体" w:eastAsia="宋体" w:hint="default"/>
          <w:sz w:val="21"/>
          <w:szCs w:val="21"/>
        </w:rPr>
      </w:pPr>
      <w:r>
        <w:rPr>
          <w:rFonts w:ascii="宋体" w:hAnsi="宋体" w:cs="宋体" w:eastAsia="宋体" w:hint="default"/>
          <w:sz w:val="21"/>
          <w:szCs w:val="21"/>
        </w:rPr>
        <w:t>本财务报表业经公司董事会于</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17 </w:t>
      </w:r>
      <w:r>
        <w:rPr>
          <w:rFonts w:ascii="宋体" w:hAnsi="宋体" w:cs="宋体" w:eastAsia="宋体" w:hint="default"/>
          <w:sz w:val="21"/>
          <w:szCs w:val="21"/>
        </w:rPr>
        <w:t>日批准报出。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line="348" w:lineRule="auto" w:before="36"/>
        <w:ind w:left="5937" w:right="1793" w:firstLine="0"/>
        <w:jc w:val="right"/>
        <w:rPr>
          <w:rFonts w:ascii="宋体" w:hAnsi="宋体" w:cs="宋体" w:eastAsia="宋体" w:hint="default"/>
          <w:sz w:val="21"/>
          <w:szCs w:val="21"/>
        </w:rPr>
      </w:pPr>
      <w:r>
        <w:rPr>
          <w:rFonts w:ascii="宋体" w:hAnsi="宋体" w:cs="宋体" w:eastAsia="宋体" w:hint="default"/>
          <w:b/>
          <w:bCs/>
          <w:spacing w:val="-1"/>
          <w:sz w:val="21"/>
          <w:szCs w:val="21"/>
        </w:rPr>
        <w:t>万达信息股份有限公司</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b/>
          <w:bCs/>
          <w:spacing w:val="-1"/>
          <w:sz w:val="21"/>
          <w:szCs w:val="21"/>
        </w:rPr>
        <w:t>二〇一一年三月十七日</w:t>
      </w:r>
      <w:r>
        <w:rPr>
          <w:rFonts w:ascii="宋体" w:hAnsi="宋体" w:cs="宋体" w:eastAsia="宋体" w:hint="default"/>
          <w:spacing w:val="-1"/>
          <w:sz w:val="21"/>
          <w:szCs w:val="21"/>
        </w:rPr>
      </w:r>
    </w:p>
    <w:p>
      <w:pPr>
        <w:spacing w:after="0" w:line="348" w:lineRule="auto"/>
        <w:jc w:val="right"/>
        <w:rPr>
          <w:rFonts w:ascii="宋体" w:hAnsi="宋体" w:cs="宋体" w:eastAsia="宋体" w:hint="default"/>
          <w:sz w:val="21"/>
          <w:szCs w:val="21"/>
        </w:rPr>
        <w:sectPr>
          <w:footerReference w:type="default" r:id="rId896"/>
          <w:pgSz w:w="11910" w:h="16840"/>
          <w:pgMar w:footer="975" w:header="0" w:top="1260" w:bottom="1160" w:left="0" w:right="0"/>
          <w:pgNumType w:start="141"/>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4"/>
          <w:szCs w:val="24"/>
        </w:rPr>
      </w:pPr>
    </w:p>
    <w:p>
      <w:pPr>
        <w:pStyle w:val="Heading1"/>
        <w:spacing w:line="460" w:lineRule="exact"/>
        <w:ind w:left="3930" w:right="3929"/>
        <w:jc w:val="center"/>
        <w:rPr>
          <w:b w:val="0"/>
          <w:bCs w:val="0"/>
        </w:rPr>
      </w:pPr>
      <w:bookmarkStart w:name="_TOC_250000" w:id="10"/>
      <w:r>
        <w:rPr/>
        <w:t>第十节</w:t>
      </w:r>
      <w:r>
        <w:rPr>
          <w:spacing w:val="-8"/>
        </w:rPr>
        <w:t> </w:t>
      </w:r>
      <w:r>
        <w:rPr/>
        <w:t>备查文件目录</w:t>
      </w:r>
      <w:bookmarkEnd w:id="10"/>
      <w:r>
        <w:rPr>
          <w:b w:val="0"/>
          <w:bCs w:val="0"/>
        </w:rPr>
      </w:r>
    </w:p>
    <w:p>
      <w:pPr>
        <w:spacing w:line="240" w:lineRule="auto" w:before="2"/>
        <w:rPr>
          <w:rFonts w:ascii="黑体" w:hAnsi="黑体" w:cs="黑体" w:eastAsia="黑体" w:hint="default"/>
          <w:b/>
          <w:bCs/>
          <w:sz w:val="38"/>
          <w:szCs w:val="38"/>
        </w:rPr>
      </w:pPr>
    </w:p>
    <w:p>
      <w:pPr>
        <w:pStyle w:val="BodyText"/>
        <w:spacing w:line="357" w:lineRule="auto" w:before="0"/>
        <w:ind w:left="1800" w:right="1789"/>
        <w:jc w:val="left"/>
      </w:pPr>
      <w:r>
        <w:rPr>
          <w:rFonts w:ascii="宋体" w:hAnsi="宋体" w:cs="宋体" w:eastAsia="宋体" w:hint="default"/>
          <w:b/>
          <w:bCs/>
          <w:spacing w:val="-3"/>
        </w:rPr>
        <w:t>一、</w:t>
      </w:r>
      <w:r>
        <w:rPr>
          <w:spacing w:val="-3"/>
        </w:rPr>
        <w:t>载有公司法定代表人、主管会计工作负责人、会计机构负责人（会计主管人</w:t>
      </w:r>
      <w:r>
        <w:rPr>
          <w:spacing w:val="-112"/>
        </w:rPr>
        <w:t> </w:t>
      </w:r>
      <w:r>
        <w:rPr>
          <w:spacing w:val="-112"/>
        </w:rPr>
      </w:r>
      <w:r>
        <w:rPr/>
        <w:t>员）签名并盖章的财务报表。 二、载有会计师事务所盖章、注册会计师签名并盖章的审计报告原件。</w:t>
      </w:r>
      <w:r>
        <w:rPr/>
        <w:t> </w:t>
      </w:r>
      <w:r>
        <w:rPr>
          <w:spacing w:val="-3"/>
        </w:rPr>
        <w:t>三、报告期内在中国证监会指定网站上公开披露过的所有公司文件的正本及公告</w:t>
      </w:r>
      <w:r>
        <w:rPr>
          <w:spacing w:val="-109"/>
        </w:rPr>
        <w:t> </w:t>
      </w:r>
      <w:r>
        <w:rPr>
          <w:spacing w:val="-109"/>
        </w:rPr>
      </w:r>
      <w:r>
        <w:rPr/>
        <w:t>的原稿。</w:t>
      </w:r>
    </w:p>
    <w:p>
      <w:pPr>
        <w:pStyle w:val="BodyText"/>
        <w:spacing w:line="357" w:lineRule="auto" w:before="37"/>
        <w:ind w:left="1800" w:right="3966"/>
        <w:jc w:val="left"/>
      </w:pPr>
      <w:r>
        <w:rPr/>
        <w:t>四、经公司法定代表人签名的</w:t>
      </w:r>
      <w:r>
        <w:rPr>
          <w:spacing w:val="-60"/>
        </w:rPr>
        <w:t> </w:t>
      </w:r>
      <w:r>
        <w:rPr>
          <w:rFonts w:ascii="宋体" w:hAnsi="宋体" w:cs="宋体" w:eastAsia="宋体" w:hint="default"/>
        </w:rPr>
        <w:t>2010</w:t>
      </w:r>
      <w:r>
        <w:rPr>
          <w:rFonts w:ascii="宋体" w:hAnsi="宋体" w:cs="宋体" w:eastAsia="宋体" w:hint="default"/>
          <w:spacing w:val="-60"/>
        </w:rPr>
        <w:t> </w:t>
      </w:r>
      <w:r>
        <w:rPr/>
        <w:t>年年度报告文本原件。 五、其他相关资料 以上备查文件的备置地点：公司董事会办公室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6"/>
          <w:szCs w:val="26"/>
        </w:rPr>
      </w:pPr>
    </w:p>
    <w:p>
      <w:pPr>
        <w:pStyle w:val="BodyText"/>
        <w:spacing w:line="240" w:lineRule="auto" w:before="0"/>
        <w:ind w:left="6601" w:right="1679" w:firstLine="1106"/>
        <w:jc w:val="left"/>
      </w:pPr>
      <w:r>
        <w:rPr/>
        <w:t>万达信息股份有限公司</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35"/>
          <w:szCs w:val="35"/>
        </w:rPr>
      </w:pPr>
    </w:p>
    <w:p>
      <w:pPr>
        <w:pStyle w:val="BodyText"/>
        <w:tabs>
          <w:tab w:pos="10136" w:val="left" w:leader="none"/>
        </w:tabs>
        <w:spacing w:line="240" w:lineRule="auto" w:before="0"/>
        <w:ind w:left="6601" w:right="1679"/>
        <w:jc w:val="left"/>
        <w:rPr>
          <w:rFonts w:ascii="Times New Roman" w:hAnsi="Times New Roman" w:cs="Times New Roman" w:eastAsia="Times New Roman" w:hint="default"/>
        </w:rPr>
      </w:pPr>
      <w:r>
        <w:rPr/>
        <w:t>法定代表人：</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rPr>
      </w:r>
    </w:p>
    <w:p>
      <w:pPr>
        <w:pStyle w:val="BodyText"/>
        <w:spacing w:line="240" w:lineRule="auto" w:before="154"/>
        <w:ind w:left="5937" w:right="2663"/>
        <w:jc w:val="right"/>
      </w:pPr>
      <w:r>
        <w:rPr/>
        <w:t>史一兵</w:t>
      </w:r>
    </w:p>
    <w:sectPr>
      <w:pgSz w:w="11910" w:h="16840"/>
      <w:pgMar w:header="0" w:footer="975" w:top="1260" w:bottom="116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Calibri">
    <w:altName w:val="Calibri"/>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145536" type="#_x0000_t75" stroked="false">
          <v:imagedata r:id="rId1" o:title=""/>
        </v:shape>
      </w:pict>
    </w:r>
    <w:r>
      <w:rPr/>
      <w:pict>
        <v:shape style="position:absolute;margin-left:316.429993pt;margin-top:771.145996pt;width:8.6pt;height:11pt;mso-position-horizontal-relative:page;mso-position-vertical-relative:page;z-index:-11455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145488" type="#_x0000_t75" stroked="false">
          <v:imagedata r:id="rId1" o:title=""/>
        </v:shape>
      </w:pict>
    </w:r>
    <w:r>
      <w:rPr/>
      <w:pict>
        <v:shape style="position:absolute;margin-left:315.149994pt;margin-top:771.145996pt;width:11.15pt;height:11pt;mso-position-horizontal-relative:page;mso-position-vertical-relative:page;z-index:-114546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145440" type="#_x0000_t75" stroked="false">
          <v:imagedata r:id="rId1" o:title=""/>
        </v:shape>
      </w:pict>
    </w:r>
    <w:r>
      <w:rPr/>
      <w:pict>
        <v:shape style="position:absolute;margin-left:314.149994pt;margin-top:771.145996pt;width:13.15pt;height:11pt;mso-position-horizontal-relative:page;mso-position-vertical-relative:page;z-index:-114541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w:t>
                </w:r>
                <w:r>
                  <w:rPr/>
                  <w:fldChar w:fldCharType="end"/>
                </w:r>
                <w:r>
                  <w:rPr>
                    <w:rFonts w:ascii="Calibri"/>
                    <w:spacing w:val="-1"/>
                    <w:sz w:val="18"/>
                  </w:rPr>
                </w:r>
                <w:r>
                  <w:rPr>
                    <w:rFonts w:ascii="Calibri"/>
                    <w:sz w:val="18"/>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4.099792pt;width:595.3pt;height:47.8pt;mso-position-horizontal-relative:page;mso-position-vertical-relative:page;z-index:-1143448" coordorigin="0,15882" coordsize="11906,956">
          <v:shape style="position:absolute;left:0;top:15882;width:11906;height:956" type="#_x0000_t75" stroked="false">
            <v:imagedata r:id="rId1" o:title=""/>
          </v:shape>
          <v:shape style="position:absolute;left:0;top:15922;width:11906;height:916" type="#_x0000_t75" stroked="false">
            <v:imagedata r:id="rId2" o:title=""/>
          </v:shape>
          <w10:wrap type="none"/>
        </v:group>
      </w:pict>
    </w:r>
    <w:r>
      <w:rPr/>
      <w:pict>
        <v:shape style="position:absolute;margin-left:291.089996pt;margin-top:782.185974pt;width:13.15pt;height:11pt;mso-position-horizontal-relative:page;mso-position-vertical-relative:page;z-index:-11434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58</w:t>
                </w:r>
                <w:r>
                  <w:rPr/>
                  <w:fldChar w:fldCharType="end"/>
                </w:r>
                <w:r>
                  <w:rPr>
                    <w:rFonts w:ascii="Calibri"/>
                    <w:spacing w:val="-1"/>
                    <w:sz w:val="18"/>
                  </w:rPr>
                </w:r>
                <w:r>
                  <w:rPr>
                    <w:rFonts w:ascii="Calibri"/>
                    <w:sz w:val="18"/>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4.099792pt;width:595.3pt;height:47.8pt;mso-position-horizontal-relative:page;mso-position-vertical-relative:page;z-index:-1143400" coordorigin="0,15882" coordsize="11906,956">
          <v:shape style="position:absolute;left:0;top:15882;width:11906;height:956" type="#_x0000_t75" stroked="false">
            <v:imagedata r:id="rId1" o:title=""/>
          </v:shape>
          <v:shape style="position:absolute;left:0;top:15922;width:11906;height:916" type="#_x0000_t75" stroked="false">
            <v:imagedata r:id="rId2" o:title=""/>
          </v:shape>
          <w10:wrap type="none"/>
        </v:group>
      </w:pict>
    </w:r>
    <w:r>
      <w:rPr/>
      <w:pict>
        <v:shape style="position:absolute;margin-left:292.089996pt;margin-top:782.185974pt;width:11.15pt;height:11pt;mso-position-horizontal-relative:page;mso-position-vertical-relative:page;z-index:-114337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60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4.099792pt;width:595.3pt;height:47.8pt;mso-position-horizontal-relative:page;mso-position-vertical-relative:page;z-index:-1143352" coordorigin="0,15882" coordsize="11906,956">
          <v:shape style="position:absolute;left:0;top:15882;width:11906;height:956" type="#_x0000_t75" stroked="false">
            <v:imagedata r:id="rId1" o:title=""/>
          </v:shape>
          <v:shape style="position:absolute;left:0;top:15922;width:11906;height:916" type="#_x0000_t75" stroked="false">
            <v:imagedata r:id="rId2" o:title=""/>
          </v:shape>
          <w10:wrap type="none"/>
        </v:group>
      </w:pict>
    </w:r>
    <w:r>
      <w:rPr/>
      <w:pict>
        <v:shape style="position:absolute;margin-left:291.089996pt;margin-top:782.185974pt;width:13.15pt;height:11pt;mso-position-horizontal-relative:page;mso-position-vertical-relative:page;z-index:-11433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61</w:t>
                </w:r>
                <w:r>
                  <w:rPr/>
                  <w:fldChar w:fldCharType="end"/>
                </w:r>
                <w:r>
                  <w:rPr>
                    <w:rFonts w:ascii="Calibri"/>
                    <w:spacing w:val="-1"/>
                    <w:sz w:val="18"/>
                  </w:rPr>
                </w:r>
                <w:r>
                  <w:rPr>
                    <w:rFonts w:ascii="Calibri"/>
                    <w:sz w:val="18"/>
                  </w:rPr>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113.599998pt;margin-top:547.499817pt;width:728.3pt;height:47.8pt;mso-position-horizontal-relative:page;mso-position-vertical-relative:page;z-index:-1143256" coordorigin="2272,10950" coordsize="14566,956">
          <v:shape style="position:absolute;left:2272;top:10950;width:14566;height:956" type="#_x0000_t75" stroked="false">
            <v:imagedata r:id="rId1" o:title=""/>
          </v:shape>
          <v:shape style="position:absolute;left:2886;top:10990;width:13952;height:916" type="#_x0000_t75" stroked="false">
            <v:imagedata r:id="rId1" o:title=""/>
          </v:shape>
          <w10:wrap type="none"/>
        </v:group>
      </w:pict>
    </w:r>
    <w:r>
      <w:rPr/>
      <w:pict>
        <v:shape style="position:absolute;margin-left:414.329987pt;margin-top:535.585999pt;width:13.15pt;height:11pt;mso-position-horizontal-relative:page;mso-position-vertical-relative:page;z-index:-11432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66</w:t>
                </w:r>
                <w:r>
                  <w:rPr/>
                  <w:fldChar w:fldCharType="end"/>
                </w:r>
                <w:r>
                  <w:rPr>
                    <w:rFonts w:ascii="Calibri"/>
                    <w:spacing w:val="-1"/>
                    <w:sz w:val="18"/>
                  </w:rPr>
                </w:r>
                <w:r>
                  <w:rPr>
                    <w:rFonts w:ascii="Calibri"/>
                    <w:sz w:val="18"/>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113.599998pt;margin-top:547.499817pt;width:728.3pt;height:47.8pt;mso-position-horizontal-relative:page;mso-position-vertical-relative:page;z-index:-1143208" coordorigin="2272,10950" coordsize="14566,956">
          <v:shape style="position:absolute;left:2272;top:10950;width:14566;height:956" type="#_x0000_t75" stroked="false">
            <v:imagedata r:id="rId1" o:title=""/>
          </v:shape>
          <v:shape style="position:absolute;left:2886;top:10990;width:13952;height:916" type="#_x0000_t75" stroked="false">
            <v:imagedata r:id="rId1" o:title=""/>
          </v:shape>
          <w10:wrap type="none"/>
        </v:group>
      </w:pict>
    </w:r>
    <w:r>
      <w:rPr/>
      <w:pict>
        <v:shape style="position:absolute;margin-left:64.639999pt;margin-top:500.641632pt;width:173pt;height:27.45pt;mso-position-horizontal-relative:page;mso-position-vertical-relative:page;z-index:-11431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before="93"/>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p>
            </w:txbxContent>
          </v:textbox>
          <w10:wrap type="none"/>
        </v:shape>
      </w:pict>
    </w:r>
    <w:r>
      <w:rPr/>
      <w:pict>
        <v:shape style="position:absolute;margin-left:303.25pt;margin-top:517.081604pt;width:92pt;height:11pt;mso-position-horizontal-relative:page;mso-position-vertical-relative:page;z-index:-11431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w:t>
                </w:r>
              </w:p>
            </w:txbxContent>
          </v:textbox>
          <w10:wrap type="none"/>
        </v:shape>
      </w:pict>
    </w:r>
    <w:r>
      <w:rPr/>
      <w:pict>
        <v:shape style="position:absolute;margin-left:514.950012pt;margin-top:517.081604pt;width:73.9pt;height:11pt;mso-position-horizontal-relative:page;mso-position-vertical-relative:page;z-index:-11431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w:t>
                </w:r>
              </w:p>
            </w:txbxContent>
          </v:textbox>
          <w10:wrap type="none"/>
        </v:shape>
      </w:pict>
    </w:r>
    <w:r>
      <w:rPr/>
      <w:pict>
        <v:shape style="position:absolute;margin-left:414.329987pt;margin-top:535.585999pt;width:13.15pt;height:11pt;mso-position-horizontal-relative:page;mso-position-vertical-relative:page;z-index:-11431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68</w:t>
                </w:r>
                <w:r>
                  <w:rPr/>
                  <w:fldChar w:fldCharType="end"/>
                </w:r>
                <w:r>
                  <w:rPr>
                    <w:rFonts w:ascii="Calibri"/>
                    <w:spacing w:val="-1"/>
                    <w:sz w:val="18"/>
                  </w:rPr>
                </w:r>
                <w:r>
                  <w:rPr>
                    <w:rFonts w:ascii="Calibri"/>
                    <w:sz w:val="18"/>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113.599998pt;margin-top:547.499817pt;width:728.3pt;height:47.8pt;mso-position-horizontal-relative:page;mso-position-vertical-relative:page;z-index:-1143040" coordorigin="2272,10950" coordsize="14566,956">
          <v:shape style="position:absolute;left:2272;top:10950;width:14566;height:956" type="#_x0000_t75" stroked="false">
            <v:imagedata r:id="rId1" o:title=""/>
          </v:shape>
          <v:shape style="position:absolute;left:2886;top:10990;width:13952;height:916" type="#_x0000_t75" stroked="false">
            <v:imagedata r:id="rId1" o:title=""/>
          </v:shape>
          <w10:wrap type="none"/>
        </v:group>
      </w:pict>
    </w:r>
    <w:r>
      <w:rPr/>
      <w:pict>
        <v:shape style="position:absolute;margin-left:415.450012pt;margin-top:535.585999pt;width:11.15pt;height:11pt;mso-position-horizontal-relative:page;mso-position-vertical-relative:page;z-index:-114301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69</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920"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91.089996pt;margin-top:782.185974pt;width:13.4pt;height:11pt;mso-position-horizontal-relative:page;mso-position-vertical-relative:page;z-index:-11428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71</w:t>
                </w:r>
                <w:r>
                  <w:rPr/>
                  <w:fldChar w:fldCharType="end"/>
                </w:r>
                <w:r>
                  <w:rPr>
                    <w:rFonts w:ascii="Calibri"/>
                    <w:spacing w:val="2"/>
                    <w:sz w:val="18"/>
                  </w:rPr>
                </w:r>
                <w:r>
                  <w:rPr>
                    <w:rFonts w:ascii="Calibri"/>
                    <w:sz w:val="18"/>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872"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92.089996pt;margin-top:782.185974pt;width:11.15pt;height:11pt;mso-position-horizontal-relative:page;mso-position-vertical-relative:page;z-index:-114284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80</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824"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91.089996pt;margin-top:782.185974pt;width:13.15pt;height:11pt;mso-position-horizontal-relative:page;mso-position-vertical-relative:page;z-index:-11428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81</w:t>
                </w:r>
                <w:r>
                  <w:rPr/>
                  <w:fldChar w:fldCharType="end"/>
                </w:r>
                <w:r>
                  <w:rPr>
                    <w:rFonts w:ascii="Calibri"/>
                    <w:spacing w:val="-1"/>
                    <w:sz w:val="18"/>
                  </w:rPr>
                </w:r>
                <w:r>
                  <w:rPr>
                    <w:rFonts w:ascii="Calibri"/>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145392" type="#_x0000_t75" stroked="false">
          <v:imagedata r:id="rId1" o:title=""/>
        </v:shape>
      </w:pict>
    </w:r>
    <w:r>
      <w:rPr/>
      <w:pict>
        <v:shape style="position:absolute;margin-left:315.149994pt;margin-top:771.145996pt;width:11.15pt;height:11pt;mso-position-horizontal-relative:page;mso-position-vertical-relative:page;z-index:-114536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20</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776"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92.089996pt;margin-top:782.185974pt;width:11.15pt;height:11pt;mso-position-horizontal-relative:page;mso-position-vertical-relative:page;z-index:-114275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90</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728"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91.089996pt;margin-top:782.185974pt;width:13.15pt;height:11pt;mso-position-horizontal-relative:page;mso-position-vertical-relative:page;z-index:-11427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91</w:t>
                </w:r>
                <w:r>
                  <w:rPr/>
                  <w:fldChar w:fldCharType="end"/>
                </w:r>
                <w:r>
                  <w:rPr>
                    <w:rFonts w:ascii="Calibri"/>
                    <w:spacing w:val="-1"/>
                    <w:sz w:val="18"/>
                  </w:rPr>
                </w:r>
                <w:r>
                  <w:rPr>
                    <w:rFonts w:ascii="Calibri"/>
                    <w:sz w:val="18"/>
                  </w:rPr>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608"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91.089996pt;margin-top:782.185974pt;width:13.15pt;height:11pt;mso-position-horizontal-relative:page;mso-position-vertical-relative:page;z-index:-114258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94</w:t>
                </w:r>
                <w:r>
                  <w:rPr/>
                  <w:fldChar w:fldCharType="end"/>
                </w:r>
                <w:r>
                  <w:rPr>
                    <w:rFonts w:ascii="Calibri"/>
                    <w:spacing w:val="-1"/>
                    <w:sz w:val="18"/>
                  </w:rPr>
                </w:r>
                <w:r>
                  <w:rPr>
                    <w:rFonts w:ascii="Calibri"/>
                    <w:sz w:val="18"/>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560"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9.809998pt;margin-top:782.185974pt;width:15.7pt;height:11pt;mso-position-horizontal-relative:page;mso-position-vertical-relative:page;z-index:-114253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100</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512"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9.809998pt;margin-top:782.185974pt;width:15.7pt;height:11pt;mso-position-horizontal-relative:page;mso-position-vertical-relative:page;z-index:-114248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101</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464"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8.809998pt;margin-top:782.185974pt;width:17.7pt;height:11pt;mso-position-horizontal-relative:page;mso-position-vertical-relative:page;z-index:-114244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103</w:t>
                </w:r>
                <w:r>
                  <w:rPr/>
                  <w:fldChar w:fldCharType="end"/>
                </w:r>
                <w:r>
                  <w:rPr>
                    <w:rFonts w:ascii="Calibri"/>
                    <w:spacing w:val="-1"/>
                    <w:sz w:val="18"/>
                  </w:rPr>
                </w:r>
                <w:r>
                  <w:rPr>
                    <w:rFonts w:ascii="Calibri"/>
                    <w:sz w:val="18"/>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416"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8.809998pt;margin-top:782.185974pt;width:17.7pt;height:11pt;mso-position-horizontal-relative:page;mso-position-vertical-relative:page;z-index:-11423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106</w:t>
                </w:r>
                <w:r>
                  <w:rPr/>
                  <w:fldChar w:fldCharType="end"/>
                </w:r>
                <w:r>
                  <w:rPr>
                    <w:rFonts w:ascii="Calibri"/>
                    <w:spacing w:val="-1"/>
                    <w:sz w:val="18"/>
                  </w:rPr>
                </w:r>
                <w:r>
                  <w:rPr>
                    <w:rFonts w:ascii="Calibri"/>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145344" type="#_x0000_t75" stroked="false">
          <v:imagedata r:id="rId1" o:title=""/>
        </v:shape>
      </w:pict>
    </w:r>
    <w:r>
      <w:rPr/>
      <w:pict>
        <v:shape style="position:absolute;margin-left:314.149994pt;margin-top:771.145996pt;width:13.15pt;height:11pt;mso-position-horizontal-relative:page;mso-position-vertical-relative:page;z-index:-11453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21</w:t>
                </w:r>
                <w:r>
                  <w:rPr/>
                  <w:fldChar w:fldCharType="end"/>
                </w:r>
                <w:r>
                  <w:rPr>
                    <w:rFonts w:ascii="Calibri"/>
                    <w:spacing w:val="-1"/>
                    <w:sz w:val="18"/>
                  </w:rPr>
                </w:r>
                <w:r>
                  <w:rPr>
                    <w:rFonts w:ascii="Calibri"/>
                    <w:sz w:val="18"/>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368"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9.809998pt;margin-top:782.185974pt;width:15.7pt;height:11pt;mso-position-horizontal-relative:page;mso-position-vertical-relative:page;z-index:-11423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110</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320"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8.809998pt;margin-top:782.185974pt;width:17.7pt;height:11pt;mso-position-horizontal-relative:page;mso-position-vertical-relative:page;z-index:-11422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111</w:t>
                </w:r>
                <w:r>
                  <w:rPr/>
                  <w:fldChar w:fldCharType="end"/>
                </w:r>
                <w:r>
                  <w:rPr>
                    <w:rFonts w:ascii="Calibri"/>
                    <w:spacing w:val="-1"/>
                    <w:sz w:val="18"/>
                  </w:rPr>
                </w:r>
                <w:r>
                  <w:rPr>
                    <w:rFonts w:ascii="Calibri"/>
                    <w:sz w:val="18"/>
                  </w:rPr>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272"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9.809998pt;margin-top:782.185974pt;width:15.7pt;height:11pt;mso-position-horizontal-relative:page;mso-position-vertical-relative:page;z-index:-114224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120</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224"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9.809998pt;margin-top:782.185974pt;width:15.7pt;height:11pt;mso-position-horizontal-relative:page;mso-position-vertical-relative:page;z-index:-114220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121</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176"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8.809998pt;margin-top:782.185974pt;width:17.7pt;height:11pt;mso-position-horizontal-relative:page;mso-position-vertical-relative:page;z-index:-114215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123</w:t>
                </w:r>
                <w:r>
                  <w:rPr/>
                  <w:fldChar w:fldCharType="end"/>
                </w:r>
                <w:r>
                  <w:rPr>
                    <w:rFonts w:ascii="Calibri"/>
                    <w:spacing w:val="-1"/>
                    <w:sz w:val="18"/>
                  </w:rPr>
                </w:r>
                <w:r>
                  <w:rPr>
                    <w:rFonts w:ascii="Calibri"/>
                    <w:sz w:val="18"/>
                  </w:rPr>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128"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9.809998pt;margin-top:782.185974pt;width:15.7pt;height:11pt;mso-position-horizontal-relative:page;mso-position-vertical-relative:page;z-index:-114210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130</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080"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8.809998pt;margin-top:782.185974pt;width:17.7pt;height:11pt;mso-position-horizontal-relative:page;mso-position-vertical-relative:page;z-index:-11420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131</w:t>
                </w:r>
                <w:r>
                  <w:rPr/>
                  <w:fldChar w:fldCharType="end"/>
                </w:r>
                <w:r>
                  <w:rPr>
                    <w:rFonts w:ascii="Calibri"/>
                    <w:spacing w:val="-1"/>
                    <w:sz w:val="18"/>
                  </w:rPr>
                </w:r>
                <w:r>
                  <w:rPr>
                    <w:rFonts w:ascii="Calibri"/>
                    <w:sz w:val="18"/>
                  </w:rPr>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2032"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8.809998pt;margin-top:782.185974pt;width:17.7pt;height:11pt;mso-position-horizontal-relative:page;mso-position-vertical-relative:page;z-index:-11420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138</w:t>
                </w:r>
                <w:r>
                  <w:rPr/>
                  <w:fldChar w:fldCharType="end"/>
                </w:r>
                <w:r>
                  <w:rPr>
                    <w:rFonts w:ascii="Calibri"/>
                    <w:spacing w:val="-1"/>
                    <w:sz w:val="18"/>
                  </w:rPr>
                </w:r>
                <w:r>
                  <w:rPr>
                    <w:rFonts w:ascii="Calibri"/>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145296" type="#_x0000_t75" stroked="false">
          <v:imagedata r:id="rId1" o:title=""/>
        </v:shape>
      </w:pict>
    </w:r>
    <w:r>
      <w:rPr/>
      <w:pict>
        <v:shape style="position:absolute;margin-left:315.149994pt;margin-top:771.145996pt;width:11.15pt;height:11pt;mso-position-horizontal-relative:page;mso-position-vertical-relative:page;z-index:-114527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30</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1984"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9.809998pt;margin-top:782.185974pt;width:15.7pt;height:11pt;mso-position-horizontal-relative:page;mso-position-vertical-relative:page;z-index:-114196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140</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6.099854pt;width:595.3pt;height:45.8pt;mso-position-horizontal-relative:page;mso-position-vertical-relative:page;z-index:-1141936" coordorigin="0,15922" coordsize="11906,916">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v:shape style="position:absolute;left:0;top:15922;width:11906;height:916" type="#_x0000_t75" stroked="false">
            <v:imagedata r:id="rId2" o:title=""/>
          </v:shape>
          <v:shape style="position:absolute;left:3612;top:16294;width:8294;height:544" type="#_x0000_t75" stroked="false">
            <v:imagedata r:id="rId1" o:title=""/>
          </v:shape>
          <w10:wrap type="none"/>
        </v:group>
      </w:pict>
    </w:r>
    <w:r>
      <w:rPr/>
      <w:pict>
        <v:shape style="position:absolute;margin-left:288.809998pt;margin-top:782.185974pt;width:17.7pt;height:11pt;mso-position-horizontal-relative:page;mso-position-vertical-relative:page;z-index:-11419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141</w:t>
                </w:r>
                <w:r>
                  <w:rPr/>
                  <w:fldChar w:fldCharType="end"/>
                </w:r>
                <w:r>
                  <w:rPr>
                    <w:rFonts w:ascii="Calibri"/>
                    <w:spacing w:val="-1"/>
                    <w:sz w:val="18"/>
                  </w:rPr>
                </w:r>
                <w:r>
                  <w:rPr>
                    <w:rFonts w:ascii="Calibri"/>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145248" type="#_x0000_t75" stroked="false">
          <v:imagedata r:id="rId1" o:title=""/>
        </v:shape>
      </w:pict>
    </w:r>
    <w:r>
      <w:rPr/>
      <w:pict>
        <v:shape style="position:absolute;margin-left:314.149994pt;margin-top:771.145996pt;width:13.15pt;height:11pt;mso-position-horizontal-relative:page;mso-position-vertical-relative:page;z-index:-11452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31</w:t>
                </w:r>
                <w:r>
                  <w:rPr/>
                  <w:fldChar w:fldCharType="end"/>
                </w:r>
                <w:r>
                  <w:rPr>
                    <w:rFonts w:ascii="Calibri"/>
                    <w:spacing w:val="-1"/>
                    <w:sz w:val="18"/>
                  </w:rPr>
                </w:r>
                <w:r>
                  <w:rPr>
                    <w:rFonts w:ascii="Calibri"/>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1.100006pt;margin-top:565.049805pt;width:460.8pt;height:30.25pt;mso-position-horizontal-relative:page;mso-position-vertical-relative:page;z-index:-1145128" type="#_x0000_t75" stroked="false">
          <v:imagedata r:id="rId1" o:title=""/>
        </v:shape>
      </w:pict>
    </w:r>
    <w:r>
      <w:rPr/>
      <w:pict>
        <v:shape style="position:absolute;margin-left:414.450012pt;margin-top:524.546021pt;width:13.15pt;height:11pt;mso-position-horizontal-relative:page;mso-position-vertical-relative:page;z-index:-11451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33</w:t>
                </w:r>
                <w:r>
                  <w:rPr/>
                  <w:fldChar w:fldCharType="end"/>
                </w:r>
                <w:r>
                  <w:rPr>
                    <w:rFonts w:ascii="Calibri"/>
                    <w:spacing w:val="-1"/>
                    <w:sz w:val="18"/>
                  </w:rPr>
                </w:r>
                <w:r>
                  <w:rPr>
                    <w:rFonts w:ascii="Calibri"/>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059998pt;margin-top:42.660301pt;width:96.702888pt;height:19.389836pt;mso-position-horizontal-relative:page;mso-position-vertical-relative:page;z-index:-1145608" type="#_x0000_t75" stroked="false">
          <v:imagedata r:id="rId1" o:title=""/>
        </v:shape>
      </w:pict>
    </w:r>
    <w:r>
      <w:rPr/>
      <w:pict>
        <v:group style="position:absolute;margin-left:88.584pt;margin-top:65.999985pt;width:464.25pt;height:.1pt;mso-position-horizontal-relative:page;mso-position-vertical-relative:page;z-index:-1145584" coordorigin="1772,1320" coordsize="9285,2">
          <v:shape style="position:absolute;left:1772;top:1320;width:9285;height:2" coordorigin="1772,1320" coordsize="9285,0" path="m1772,1320l11056,1320e" filled="false" stroked="true" strokeweight=".72pt" strokecolor="#000000">
            <v:path arrowok="t"/>
          </v:shape>
          <w10:wrap type="none"/>
        </v:group>
      </w:pict>
    </w:r>
    <w:r>
      <w:rPr/>
      <w:pict>
        <v:shape style="position:absolute;margin-left:329.790009pt;margin-top:53.305607pt;width:67.45pt;height:12pt;mso-position-horizontal-relative:page;mso-position-vertical-relative:page;z-index:-114556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576" type="#_x0000_t75" stroked="false">
          <v:imagedata r:id="rId1" o:title=""/>
        </v:shape>
      </w:pict>
    </w:r>
    <w:r>
      <w:rPr/>
      <w:pict>
        <v:group style="position:absolute;margin-left:89.304001pt;margin-top:59.519981pt;width:416.85pt;height:.1pt;mso-position-horizontal-relative:page;mso-position-vertical-relative:page;z-index:-1144552"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52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504" type="#_x0000_t75" stroked="false">
          <v:imagedata r:id="rId1" o:title=""/>
        </v:shape>
      </w:pict>
    </w:r>
    <w:r>
      <w:rPr/>
      <w:pict>
        <v:group style="position:absolute;margin-left:89.304001pt;margin-top:59.519981pt;width:416.85pt;height:.1pt;mso-position-horizontal-relative:page;mso-position-vertical-relative:page;z-index:-1144480"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45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432" type="#_x0000_t75" stroked="false">
          <v:imagedata r:id="rId1" o:title=""/>
        </v:shape>
      </w:pict>
    </w:r>
    <w:r>
      <w:rPr/>
      <w:pict>
        <v:group style="position:absolute;margin-left:89.304001pt;margin-top:59.519981pt;width:416.85pt;height:.1pt;mso-position-horizontal-relative:page;mso-position-vertical-relative:page;z-index:-1144408"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38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360" type="#_x0000_t75" stroked="false">
          <v:imagedata r:id="rId1" o:title=""/>
        </v:shape>
      </w:pict>
    </w:r>
    <w:r>
      <w:rPr/>
      <w:pict>
        <v:group style="position:absolute;margin-left:89.304001pt;margin-top:59.519981pt;width:416.85pt;height:.1pt;mso-position-horizontal-relative:page;mso-position-vertical-relative:page;z-index:-1144336"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31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288" type="#_x0000_t75" stroked="false">
          <v:imagedata r:id="rId1" o:title=""/>
        </v:shape>
      </w:pict>
    </w:r>
    <w:r>
      <w:rPr/>
      <w:pict>
        <v:group style="position:absolute;margin-left:89.304001pt;margin-top:59.519981pt;width:416.85pt;height:.1pt;mso-position-horizontal-relative:page;mso-position-vertical-relative:page;z-index:-1144264"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24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216" type="#_x0000_t75" stroked="false">
          <v:imagedata r:id="rId1" o:title=""/>
        </v:shape>
      </w:pict>
    </w:r>
    <w:r>
      <w:rPr/>
      <w:pict>
        <v:group style="position:absolute;margin-left:89.304001pt;margin-top:59.519981pt;width:416.85pt;height:.1pt;mso-position-horizontal-relative:page;mso-position-vertical-relative:page;z-index:-1144192"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16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144" type="#_x0000_t75" stroked="false">
          <v:imagedata r:id="rId1" o:title=""/>
        </v:shape>
      </w:pict>
    </w:r>
    <w:r>
      <w:rPr/>
      <w:pict>
        <v:group style="position:absolute;margin-left:89.304001pt;margin-top:59.519981pt;width:416.85pt;height:.1pt;mso-position-horizontal-relative:page;mso-position-vertical-relative:page;z-index:-1144120"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09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072" type="#_x0000_t75" stroked="false">
          <v:imagedata r:id="rId1" o:title=""/>
        </v:shape>
      </w:pict>
    </w:r>
    <w:r>
      <w:rPr/>
      <w:pict>
        <v:group style="position:absolute;margin-left:89.304001pt;margin-top:59.519981pt;width:416.85pt;height:.1pt;mso-position-horizontal-relative:page;mso-position-vertical-relative:page;z-index:-1144048"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02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000" type="#_x0000_t75" stroked="false">
          <v:imagedata r:id="rId1" o:title=""/>
        </v:shape>
      </w:pict>
    </w:r>
    <w:r>
      <w:rPr/>
      <w:pict>
        <v:group style="position:absolute;margin-left:89.304001pt;margin-top:59.519981pt;width:416.85pt;height:.1pt;mso-position-horizontal-relative:page;mso-position-vertical-relative:page;z-index:-1143976"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395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3928" type="#_x0000_t75" stroked="false">
          <v:imagedata r:id="rId1" o:title=""/>
        </v:shape>
      </w:pict>
    </w:r>
    <w:r>
      <w:rPr/>
      <w:pict>
        <v:group style="position:absolute;margin-left:89.304001pt;margin-top:59.519981pt;width:416.85pt;height:.1pt;mso-position-horizontal-relative:page;mso-position-vertical-relative:page;z-index:-1143904"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388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059998pt;margin-top:42.660328pt;width:96.702888pt;height:19.389836pt;mso-position-horizontal-relative:page;mso-position-vertical-relative:page;z-index:-1145200" type="#_x0000_t75" stroked="false">
          <v:imagedata r:id="rId1" o:title=""/>
        </v:shape>
      </w:pict>
    </w:r>
    <w:r>
      <w:rPr/>
      <w:pict>
        <v:group style="position:absolute;margin-left:70.559998pt;margin-top:66.020004pt;width:700.9pt;height:.1pt;mso-position-horizontal-relative:page;mso-position-vertical-relative:page;z-index:-1145176" coordorigin="1411,1320" coordsize="14018,2">
          <v:shape style="position:absolute;left:1411;top:1320;width:14018;height:2" coordorigin="1411,1320" coordsize="14018,0" path="m1411,1320l15429,1320e" filled="false" stroked="true" strokeweight=".72pt" strokecolor="#000000">
            <v:path arrowok="t"/>
          </v:shape>
          <w10:wrap type="none"/>
        </v:group>
      </w:pict>
    </w:r>
    <w:r>
      <w:rPr/>
      <w:pict>
        <v:shape style="position:absolute;margin-left:311.769989pt;margin-top:53.305634pt;width:67.45pt;height:12pt;mso-position-horizontal-relative:page;mso-position-vertical-relative:page;z-index:-114515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3856" type="#_x0000_t75" stroked="false">
          <v:imagedata r:id="rId1" o:title=""/>
        </v:shape>
      </w:pict>
    </w:r>
    <w:r>
      <w:rPr/>
      <w:pict>
        <v:group style="position:absolute;margin-left:89.304001pt;margin-top:59.519981pt;width:416.85pt;height:.1pt;mso-position-horizontal-relative:page;mso-position-vertical-relative:page;z-index:-1143832"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380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3784" type="#_x0000_t75" stroked="false">
          <v:imagedata r:id="rId1" o:title=""/>
        </v:shape>
      </w:pict>
    </w:r>
    <w:r>
      <w:rPr/>
      <w:pict>
        <v:group style="position:absolute;margin-left:89.304001pt;margin-top:59.519981pt;width:416.85pt;height:.1pt;mso-position-horizontal-relative:page;mso-position-vertical-relative:page;z-index:-1143760"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373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3712" type="#_x0000_t75" stroked="false">
          <v:imagedata r:id="rId1" o:title=""/>
        </v:shape>
      </w:pict>
    </w:r>
    <w:r>
      <w:rPr/>
      <w:pict>
        <v:group style="position:absolute;margin-left:89.304001pt;margin-top:59.519981pt;width:416.85pt;height:.1pt;mso-position-horizontal-relative:page;mso-position-vertical-relative:page;z-index:-1143688"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366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3640" type="#_x0000_t75" stroked="false">
          <v:imagedata r:id="rId1" o:title=""/>
        </v:shape>
      </w:pict>
    </w:r>
    <w:r>
      <w:rPr/>
      <w:pict>
        <v:group style="position:absolute;margin-left:89.304001pt;margin-top:59.519981pt;width:416.85pt;height:.1pt;mso-position-horizontal-relative:page;mso-position-vertical-relative:page;z-index:-1143616"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359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3568" type="#_x0000_t75" stroked="false">
          <v:imagedata r:id="rId1" o:title=""/>
        </v:shape>
      </w:pict>
    </w:r>
    <w:r>
      <w:rPr/>
      <w:pict>
        <v:group style="position:absolute;margin-left:89.304001pt;margin-top:59.519981pt;width:416.85pt;height:.1pt;mso-position-horizontal-relative:page;mso-position-vertical-relative:page;z-index:-1143544"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352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4.21pt;margin-top:42.660301pt;width:96.746085pt;height:19.389836pt;mso-position-horizontal-relative:page;mso-position-vertical-relative:page;z-index:-1143496" type="#_x0000_t75" stroked="false">
          <v:imagedata r:id="rId1" o:title=""/>
        </v:shape>
      </w:pict>
    </w:r>
    <w:r>
      <w:rPr/>
      <w:pict>
        <v:shape style="position:absolute;margin-left:253.929993pt;margin-top:53.305607pt;width:67.45pt;height:12pt;mso-position-horizontal-relative:page;mso-position-vertical-relative:page;z-index:-114347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09999pt;margin-top:42.660328pt;width:96.702888pt;height:19.389836pt;mso-position-horizontal-relative:page;mso-position-vertical-relative:page;z-index:-1143304" type="#_x0000_t75" stroked="false">
          <v:imagedata r:id="rId1" o:title=""/>
        </v:shape>
      </w:pict>
    </w:r>
    <w:r>
      <w:rPr/>
      <w:pict>
        <v:shape style="position:absolute;margin-left:296.410004pt;margin-top:53.305634pt;width:67.45pt;height:12pt;mso-position-horizontal-relative:page;mso-position-vertical-relative:page;z-index:-114328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6.410004pt;margin-top:53.305634pt;width:67.45pt;height:12pt;mso-position-horizontal-relative:page;mso-position-vertical-relative:page;z-index:-114308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r>
      <w:rPr/>
      <w:pict>
        <v:shape style="position:absolute;margin-left:367.209991pt;margin-top:66.865005pt;width:107.5pt;height:12.6pt;mso-position-horizontal-relative:page;mso-position-vertical-relative:page;z-index:-1143064"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b/>
                    <w:bCs/>
                    <w:sz w:val="21"/>
                    <w:szCs w:val="21"/>
                  </w:rPr>
                  <w:t>万达信息股份有限公司</w:t>
                </w:r>
                <w:r>
                  <w:rPr>
                    <w:rFonts w:ascii="宋体" w:hAnsi="宋体" w:cs="宋体" w:eastAsia="宋体" w:hint="default"/>
                    <w:sz w:val="21"/>
                    <w:szCs w:val="21"/>
                  </w:rPr>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059998pt;margin-top:42.660351pt;width:91.4469pt;height:17.944248pt;mso-position-horizontal-relative:page;mso-position-vertical-relative:page;z-index:-1142992" type="#_x0000_t75" stroked="false">
          <v:imagedata r:id="rId1" o:title=""/>
        </v:shape>
      </w:pict>
    </w:r>
    <w:r>
      <w:rPr/>
      <w:pict>
        <v:group style="position:absolute;margin-left:88.584pt;margin-top:64.439980pt;width:418.3pt;height:.1pt;mso-position-horizontal-relative:page;mso-position-vertical-relative:page;z-index:-1142968" coordorigin="1772,1289" coordsize="8366,2">
          <v:shape style="position:absolute;left:1772;top:1289;width:8366;height:2" coordorigin="1772,1289" coordsize="8366,0" path="m1772,1289l10137,1289e" filled="false" stroked="true" strokeweight=".48pt" strokecolor="#000000">
            <v:path arrowok="t"/>
          </v:shape>
          <w10:wrap type="none"/>
        </v:group>
      </w:pict>
    </w:r>
    <w:r>
      <w:rPr/>
      <w:pict>
        <v:shape style="position:absolute;margin-left:275.049988pt;margin-top:51.865608pt;width:67.2pt;height:11pt;mso-position-horizontal-relative:page;mso-position-vertical-relative:page;z-index:-11429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9"/>
                    <w:sz w:val="18"/>
                    <w:szCs w:val="18"/>
                  </w:rPr>
                  <w:t> </w:t>
                </w:r>
                <w:r>
                  <w:rPr>
                    <w:rFonts w:ascii="宋体" w:hAnsi="宋体" w:cs="宋体" w:eastAsia="宋体" w:hint="default"/>
                    <w:sz w:val="18"/>
                    <w:szCs w:val="18"/>
                  </w:rPr>
                  <w:t>年年度报告</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5080" type="#_x0000_t75" stroked="false">
          <v:imagedata r:id="rId1" o:title=""/>
        </v:shape>
      </w:pict>
    </w:r>
    <w:r>
      <w:rPr/>
      <w:pict>
        <v:group style="position:absolute;margin-left:89.304001pt;margin-top:59.519981pt;width:416.85pt;height:.1pt;mso-position-horizontal-relative:page;mso-position-vertical-relative:page;z-index:-1145056"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503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059998pt;margin-top:42.560577pt;width:85.550121pt;height:17.196331pt;mso-position-horizontal-relative:page;mso-position-vertical-relative:page;z-index:-1142680" type="#_x0000_t75" stroked="false">
          <v:imagedata r:id="rId1" o:title=""/>
        </v:shape>
      </w:pict>
    </w:r>
    <w:r>
      <w:rPr/>
      <w:pict>
        <v:group style="position:absolute;margin-left:88.584pt;margin-top:63.599983pt;width:418.3pt;height:.1pt;mso-position-horizontal-relative:page;mso-position-vertical-relative:page;z-index:-1142656" coordorigin="1772,1272" coordsize="8366,2">
          <v:shape style="position:absolute;left:1772;top:1272;width:8366;height:2" coordorigin="1772,1272" coordsize="8366,0" path="m1772,1272l10137,1272e" filled="false" stroked="true" strokeweight=".48pt" strokecolor="#000000">
            <v:path arrowok="t"/>
          </v:shape>
          <w10:wrap type="none"/>
        </v:group>
      </w:pict>
    </w:r>
    <w:r>
      <w:rPr/>
      <w:pict>
        <v:shape style="position:absolute;margin-left:264.010010pt;margin-top:51.025608pt;width:67.4pt;height:11pt;mso-position-horizontal-relative:page;mso-position-vertical-relative:page;z-index:-11426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5008" type="#_x0000_t75" stroked="false">
          <v:imagedata r:id="rId1" o:title=""/>
        </v:shape>
      </w:pict>
    </w:r>
    <w:r>
      <w:rPr/>
      <w:pict>
        <v:group style="position:absolute;margin-left:89.304001pt;margin-top:59.519981pt;width:416.85pt;height:.1pt;mso-position-horizontal-relative:page;mso-position-vertical-relative:page;z-index:-1144984"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96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936" type="#_x0000_t75" stroked="false">
          <v:imagedata r:id="rId1" o:title=""/>
        </v:shape>
      </w:pict>
    </w:r>
    <w:r>
      <w:rPr/>
      <w:pict>
        <v:group style="position:absolute;margin-left:89.304001pt;margin-top:59.519981pt;width:416.85pt;height:.1pt;mso-position-horizontal-relative:page;mso-position-vertical-relative:page;z-index:-1144912"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88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864" type="#_x0000_t75" stroked="false">
          <v:imagedata r:id="rId1" o:title=""/>
        </v:shape>
      </w:pict>
    </w:r>
    <w:r>
      <w:rPr/>
      <w:pict>
        <v:group style="position:absolute;margin-left:89.304001pt;margin-top:59.519981pt;width:416.85pt;height:.1pt;mso-position-horizontal-relative:page;mso-position-vertical-relative:page;z-index:-1144840"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81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792" type="#_x0000_t75" stroked="false">
          <v:imagedata r:id="rId1" o:title=""/>
        </v:shape>
      </w:pict>
    </w:r>
    <w:r>
      <w:rPr/>
      <w:pict>
        <v:group style="position:absolute;margin-left:89.304001pt;margin-top:59.519981pt;width:416.85pt;height:.1pt;mso-position-horizontal-relative:page;mso-position-vertical-relative:page;z-index:-1144768"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74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720" type="#_x0000_t75" stroked="false">
          <v:imagedata r:id="rId1" o:title=""/>
        </v:shape>
      </w:pict>
    </w:r>
    <w:r>
      <w:rPr/>
      <w:pict>
        <v:group style="position:absolute;margin-left:89.304001pt;margin-top:59.519981pt;width:416.85pt;height:.1pt;mso-position-horizontal-relative:page;mso-position-vertical-relative:page;z-index:-1144696"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67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144648" type="#_x0000_t75" stroked="false">
          <v:imagedata r:id="rId1" o:title=""/>
        </v:shape>
      </w:pict>
    </w:r>
    <w:r>
      <w:rPr/>
      <w:pict>
        <v:group style="position:absolute;margin-left:89.304001pt;margin-top:59.519981pt;width:416.85pt;height:.1pt;mso-position-horizontal-relative:page;mso-position-vertical-relative:page;z-index:-1144624"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30.510010pt;margin-top:46.705608pt;width:67.45pt;height:12pt;mso-position-horizontal-relative:page;mso-position-vertical-relative:page;z-index:-114460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22"/>
      <w:ind w:left="140"/>
    </w:pPr>
    <w:rPr>
      <w:rFonts w:ascii="宋体" w:hAnsi="宋体" w:eastAsia="宋体"/>
      <w:b/>
      <w:bCs/>
      <w:sz w:val="28"/>
      <w:szCs w:val="28"/>
    </w:rPr>
  </w:style>
  <w:style w:styleId="BodyText" w:type="paragraph">
    <w:name w:val="Body Text"/>
    <w:basedOn w:val="Normal"/>
    <w:uiPriority w:val="1"/>
    <w:qFormat/>
    <w:pPr>
      <w:spacing w:before="36"/>
      <w:ind w:left="154"/>
    </w:pPr>
    <w:rPr>
      <w:rFonts w:ascii="宋体" w:hAnsi="宋体" w:eastAsia="宋体"/>
      <w:sz w:val="24"/>
      <w:szCs w:val="24"/>
    </w:rPr>
  </w:style>
  <w:style w:styleId="Heading1" w:type="paragraph">
    <w:name w:val="Heading 1"/>
    <w:basedOn w:val="Normal"/>
    <w:uiPriority w:val="1"/>
    <w:qFormat/>
    <w:pPr>
      <w:ind w:left="63"/>
      <w:outlineLvl w:val="1"/>
    </w:pPr>
    <w:rPr>
      <w:rFonts w:ascii="黑体" w:hAnsi="黑体" w:eastAsia="黑体"/>
      <w:b/>
      <w:bCs/>
      <w:sz w:val="36"/>
      <w:szCs w:val="36"/>
    </w:rPr>
  </w:style>
  <w:style w:styleId="Heading2" w:type="paragraph">
    <w:name w:val="Heading 2"/>
    <w:basedOn w:val="Normal"/>
    <w:uiPriority w:val="1"/>
    <w:qFormat/>
    <w:pPr>
      <w:ind w:left="5015"/>
      <w:outlineLvl w:val="2"/>
    </w:pPr>
    <w:rPr>
      <w:rFonts w:ascii="宋体" w:hAnsi="宋体" w:eastAsia="宋体"/>
      <w:b/>
      <w:bCs/>
      <w:sz w:val="28"/>
      <w:szCs w:val="28"/>
    </w:rPr>
  </w:style>
  <w:style w:styleId="Heading3" w:type="paragraph">
    <w:name w:val="Heading 3"/>
    <w:basedOn w:val="Normal"/>
    <w:uiPriority w:val="1"/>
    <w:qFormat/>
    <w:pPr>
      <w:ind w:left="154"/>
      <w:outlineLvl w:val="3"/>
    </w:pPr>
    <w:rPr>
      <w:rFonts w:ascii="宋体" w:hAnsi="宋体" w:eastAsia="宋体"/>
      <w:sz w:val="28"/>
      <w:szCs w:val="28"/>
    </w:rPr>
  </w:style>
  <w:style w:styleId="Heading4" w:type="paragraph">
    <w:name w:val="Heading 4"/>
    <w:basedOn w:val="Normal"/>
    <w:uiPriority w:val="1"/>
    <w:qFormat/>
    <w:pPr>
      <w:ind w:left="140"/>
      <w:outlineLvl w:val="4"/>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mailto:invest@wondersgroup.com" TargetMode="External"/><Relationship Id="rId11" Type="http://schemas.openxmlformats.org/officeDocument/2006/relationships/hyperlink" Target="http://www.wondersgroup.com/" TargetMode="External"/><Relationship Id="rId12" Type="http://schemas.openxmlformats.org/officeDocument/2006/relationships/hyperlink" Target="mailto:invest@wondersgroup.con"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footer" Target="footer2.xml"/><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footer" Target="footer6.xml"/><Relationship Id="rId37" Type="http://schemas.openxmlformats.org/officeDocument/2006/relationships/footer" Target="footer7.xml"/><Relationship Id="rId38" Type="http://schemas.openxmlformats.org/officeDocument/2006/relationships/image" Target="media/image23.jpeg"/><Relationship Id="rId39" Type="http://schemas.openxmlformats.org/officeDocument/2006/relationships/header" Target="header2.xml"/><Relationship Id="rId40" Type="http://schemas.openxmlformats.org/officeDocument/2006/relationships/footer" Target="footer8.xml"/><Relationship Id="rId41" Type="http://schemas.openxmlformats.org/officeDocument/2006/relationships/header" Target="header3.xml"/><Relationship Id="rId42" Type="http://schemas.openxmlformats.org/officeDocument/2006/relationships/footer" Target="footer9.xml"/><Relationship Id="rId43" Type="http://schemas.openxmlformats.org/officeDocument/2006/relationships/header" Target="header4.xml"/><Relationship Id="rId44" Type="http://schemas.openxmlformats.org/officeDocument/2006/relationships/footer" Target="footer10.xml"/><Relationship Id="rId45" Type="http://schemas.openxmlformats.org/officeDocument/2006/relationships/header" Target="header5.xml"/><Relationship Id="rId46" Type="http://schemas.openxmlformats.org/officeDocument/2006/relationships/footer" Target="footer11.xml"/><Relationship Id="rId47" Type="http://schemas.openxmlformats.org/officeDocument/2006/relationships/header" Target="header6.xml"/><Relationship Id="rId48" Type="http://schemas.openxmlformats.org/officeDocument/2006/relationships/footer" Target="footer12.xml"/><Relationship Id="rId49" Type="http://schemas.openxmlformats.org/officeDocument/2006/relationships/header" Target="header7.xml"/><Relationship Id="rId50" Type="http://schemas.openxmlformats.org/officeDocument/2006/relationships/footer" Target="footer13.xml"/><Relationship Id="rId51" Type="http://schemas.openxmlformats.org/officeDocument/2006/relationships/header" Target="header8.xml"/><Relationship Id="rId52" Type="http://schemas.openxmlformats.org/officeDocument/2006/relationships/footer" Target="footer14.xml"/><Relationship Id="rId53" Type="http://schemas.openxmlformats.org/officeDocument/2006/relationships/header" Target="header9.xml"/><Relationship Id="rId54" Type="http://schemas.openxmlformats.org/officeDocument/2006/relationships/footer" Target="footer15.xml"/><Relationship Id="rId55" Type="http://schemas.openxmlformats.org/officeDocument/2006/relationships/header" Target="header10.xml"/><Relationship Id="rId56" Type="http://schemas.openxmlformats.org/officeDocument/2006/relationships/footer" Target="footer16.xml"/><Relationship Id="rId57" Type="http://schemas.openxmlformats.org/officeDocument/2006/relationships/header" Target="header11.xml"/><Relationship Id="rId58" Type="http://schemas.openxmlformats.org/officeDocument/2006/relationships/footer" Target="footer17.xml"/><Relationship Id="rId59" Type="http://schemas.openxmlformats.org/officeDocument/2006/relationships/hyperlink" Target="http://www.cninfo.com.cn/" TargetMode="External"/><Relationship Id="rId60" Type="http://schemas.openxmlformats.org/officeDocument/2006/relationships/header" Target="header12.xml"/><Relationship Id="rId61" Type="http://schemas.openxmlformats.org/officeDocument/2006/relationships/footer" Target="footer18.xml"/><Relationship Id="rId62" Type="http://schemas.openxmlformats.org/officeDocument/2006/relationships/header" Target="header13.xml"/><Relationship Id="rId63" Type="http://schemas.openxmlformats.org/officeDocument/2006/relationships/footer" Target="footer19.xml"/><Relationship Id="rId64" Type="http://schemas.openxmlformats.org/officeDocument/2006/relationships/header" Target="header14.xml"/><Relationship Id="rId65" Type="http://schemas.openxmlformats.org/officeDocument/2006/relationships/footer" Target="footer20.xml"/><Relationship Id="rId66" Type="http://schemas.openxmlformats.org/officeDocument/2006/relationships/header" Target="header15.xml"/><Relationship Id="rId67" Type="http://schemas.openxmlformats.org/officeDocument/2006/relationships/footer" Target="footer21.xml"/><Relationship Id="rId68" Type="http://schemas.openxmlformats.org/officeDocument/2006/relationships/header" Target="header16.xml"/><Relationship Id="rId69" Type="http://schemas.openxmlformats.org/officeDocument/2006/relationships/footer" Target="footer22.xml"/><Relationship Id="rId70" Type="http://schemas.openxmlformats.org/officeDocument/2006/relationships/header" Target="header17.xml"/><Relationship Id="rId71" Type="http://schemas.openxmlformats.org/officeDocument/2006/relationships/footer" Target="footer23.xml"/><Relationship Id="rId72" Type="http://schemas.openxmlformats.org/officeDocument/2006/relationships/header" Target="header18.xml"/><Relationship Id="rId73" Type="http://schemas.openxmlformats.org/officeDocument/2006/relationships/footer" Target="footer24.xml"/><Relationship Id="rId74" Type="http://schemas.openxmlformats.org/officeDocument/2006/relationships/header" Target="header19.xml"/><Relationship Id="rId75" Type="http://schemas.openxmlformats.org/officeDocument/2006/relationships/footer" Target="footer25.xml"/><Relationship Id="rId76" Type="http://schemas.openxmlformats.org/officeDocument/2006/relationships/header" Target="header20.xml"/><Relationship Id="rId77" Type="http://schemas.openxmlformats.org/officeDocument/2006/relationships/footer" Target="footer26.xml"/><Relationship Id="rId78" Type="http://schemas.openxmlformats.org/officeDocument/2006/relationships/header" Target="header21.xml"/><Relationship Id="rId79" Type="http://schemas.openxmlformats.org/officeDocument/2006/relationships/footer" Target="footer27.xml"/><Relationship Id="rId80" Type="http://schemas.openxmlformats.org/officeDocument/2006/relationships/header" Target="header22.xml"/><Relationship Id="rId81" Type="http://schemas.openxmlformats.org/officeDocument/2006/relationships/footer" Target="footer28.xml"/><Relationship Id="rId82" Type="http://schemas.openxmlformats.org/officeDocument/2006/relationships/header" Target="header23.xml"/><Relationship Id="rId83" Type="http://schemas.openxmlformats.org/officeDocument/2006/relationships/footer" Target="footer29.xml"/><Relationship Id="rId84" Type="http://schemas.openxmlformats.org/officeDocument/2006/relationships/header" Target="header24.xml"/><Relationship Id="rId85" Type="http://schemas.openxmlformats.org/officeDocument/2006/relationships/footer" Target="footer30.xml"/><Relationship Id="rId86" Type="http://schemas.openxmlformats.org/officeDocument/2006/relationships/header" Target="header25.xml"/><Relationship Id="rId87" Type="http://schemas.openxmlformats.org/officeDocument/2006/relationships/footer" Target="footer31.xml"/><Relationship Id="rId88" Type="http://schemas.openxmlformats.org/officeDocument/2006/relationships/footer" Target="footer32.xml"/><Relationship Id="rId89" Type="http://schemas.openxmlformats.org/officeDocument/2006/relationships/footer" Target="footer33.xml"/><Relationship Id="rId90" Type="http://schemas.openxmlformats.org/officeDocument/2006/relationships/header" Target="header26.xml"/><Relationship Id="rId91" Type="http://schemas.openxmlformats.org/officeDocument/2006/relationships/footer" Target="footer34.xml"/><Relationship Id="rId92" Type="http://schemas.openxmlformats.org/officeDocument/2006/relationships/footer" Target="footer35.xml"/><Relationship Id="rId93" Type="http://schemas.openxmlformats.org/officeDocument/2006/relationships/header" Target="header27.xml"/><Relationship Id="rId94" Type="http://schemas.openxmlformats.org/officeDocument/2006/relationships/footer" Target="footer36.xml"/><Relationship Id="rId95" Type="http://schemas.openxmlformats.org/officeDocument/2006/relationships/header" Target="header28.xml"/><Relationship Id="rId96" Type="http://schemas.openxmlformats.org/officeDocument/2006/relationships/footer" Target="footer37.xml"/><Relationship Id="rId97" Type="http://schemas.openxmlformats.org/officeDocument/2006/relationships/image" Target="media/image27.png"/><Relationship Id="rId98" Type="http://schemas.openxmlformats.org/officeDocument/2006/relationships/image" Target="media/image28.png"/><Relationship Id="rId99" Type="http://schemas.openxmlformats.org/officeDocument/2006/relationships/image" Target="media/image29.png"/><Relationship Id="rId100" Type="http://schemas.openxmlformats.org/officeDocument/2006/relationships/image" Target="media/image30.png"/><Relationship Id="rId101" Type="http://schemas.openxmlformats.org/officeDocument/2006/relationships/image" Target="media/image31.png"/><Relationship Id="rId102" Type="http://schemas.openxmlformats.org/officeDocument/2006/relationships/image" Target="media/image32.png"/><Relationship Id="rId103" Type="http://schemas.openxmlformats.org/officeDocument/2006/relationships/image" Target="media/image33.png"/><Relationship Id="rId104" Type="http://schemas.openxmlformats.org/officeDocument/2006/relationships/footer" Target="footer38.xml"/><Relationship Id="rId105" Type="http://schemas.openxmlformats.org/officeDocument/2006/relationships/footer" Target="footer39.xml"/><Relationship Id="rId106" Type="http://schemas.openxmlformats.org/officeDocument/2006/relationships/image" Target="media/image34.png"/><Relationship Id="rId107" Type="http://schemas.openxmlformats.org/officeDocument/2006/relationships/image" Target="media/image35.png"/><Relationship Id="rId108" Type="http://schemas.openxmlformats.org/officeDocument/2006/relationships/image" Target="media/image36.png"/><Relationship Id="rId109" Type="http://schemas.openxmlformats.org/officeDocument/2006/relationships/image" Target="media/image37.png"/><Relationship Id="rId110" Type="http://schemas.openxmlformats.org/officeDocument/2006/relationships/image" Target="media/image38.png"/><Relationship Id="rId111" Type="http://schemas.openxmlformats.org/officeDocument/2006/relationships/image" Target="media/image39.png"/><Relationship Id="rId112" Type="http://schemas.openxmlformats.org/officeDocument/2006/relationships/footer" Target="footer40.xml"/><Relationship Id="rId113" Type="http://schemas.openxmlformats.org/officeDocument/2006/relationships/footer" Target="footer41.xml"/><Relationship Id="rId114" Type="http://schemas.openxmlformats.org/officeDocument/2006/relationships/image" Target="media/image40.png"/><Relationship Id="rId115" Type="http://schemas.openxmlformats.org/officeDocument/2006/relationships/header" Target="header29.xml"/><Relationship Id="rId116" Type="http://schemas.openxmlformats.org/officeDocument/2006/relationships/footer" Target="footer42.xml"/><Relationship Id="rId117" Type="http://schemas.openxmlformats.org/officeDocument/2006/relationships/image" Target="media/image41.png"/><Relationship Id="rId118" Type="http://schemas.openxmlformats.org/officeDocument/2006/relationships/image" Target="media/image42.png"/><Relationship Id="rId119" Type="http://schemas.openxmlformats.org/officeDocument/2006/relationships/image" Target="media/image43.png"/><Relationship Id="rId120" Type="http://schemas.openxmlformats.org/officeDocument/2006/relationships/image" Target="media/image44.png"/><Relationship Id="rId121" Type="http://schemas.openxmlformats.org/officeDocument/2006/relationships/image" Target="media/image45.png"/><Relationship Id="rId122" Type="http://schemas.openxmlformats.org/officeDocument/2006/relationships/image" Target="media/image46.png"/><Relationship Id="rId123" Type="http://schemas.openxmlformats.org/officeDocument/2006/relationships/image" Target="media/image47.png"/><Relationship Id="rId124" Type="http://schemas.openxmlformats.org/officeDocument/2006/relationships/image" Target="media/image48.png"/><Relationship Id="rId125" Type="http://schemas.openxmlformats.org/officeDocument/2006/relationships/image" Target="media/image49.png"/><Relationship Id="rId126" Type="http://schemas.openxmlformats.org/officeDocument/2006/relationships/image" Target="media/image50.png"/><Relationship Id="rId127" Type="http://schemas.openxmlformats.org/officeDocument/2006/relationships/image" Target="media/image51.png"/><Relationship Id="rId128" Type="http://schemas.openxmlformats.org/officeDocument/2006/relationships/image" Target="media/image52.png"/><Relationship Id="rId129" Type="http://schemas.openxmlformats.org/officeDocument/2006/relationships/image" Target="media/image53.png"/><Relationship Id="rId130" Type="http://schemas.openxmlformats.org/officeDocument/2006/relationships/image" Target="media/image54.png"/><Relationship Id="rId131" Type="http://schemas.openxmlformats.org/officeDocument/2006/relationships/image" Target="media/image55.png"/><Relationship Id="rId132" Type="http://schemas.openxmlformats.org/officeDocument/2006/relationships/image" Target="media/image56.png"/><Relationship Id="rId133" Type="http://schemas.openxmlformats.org/officeDocument/2006/relationships/image" Target="media/image57.png"/><Relationship Id="rId134" Type="http://schemas.openxmlformats.org/officeDocument/2006/relationships/image" Target="media/image58.png"/><Relationship Id="rId135" Type="http://schemas.openxmlformats.org/officeDocument/2006/relationships/image" Target="media/image59.png"/><Relationship Id="rId136" Type="http://schemas.openxmlformats.org/officeDocument/2006/relationships/image" Target="media/image60.png"/><Relationship Id="rId137" Type="http://schemas.openxmlformats.org/officeDocument/2006/relationships/image" Target="media/image61.png"/><Relationship Id="rId138" Type="http://schemas.openxmlformats.org/officeDocument/2006/relationships/image" Target="media/image62.png"/><Relationship Id="rId139" Type="http://schemas.openxmlformats.org/officeDocument/2006/relationships/image" Target="media/image63.png"/><Relationship Id="rId140" Type="http://schemas.openxmlformats.org/officeDocument/2006/relationships/image" Target="media/image64.png"/><Relationship Id="rId141" Type="http://schemas.openxmlformats.org/officeDocument/2006/relationships/image" Target="media/image65.png"/><Relationship Id="rId142" Type="http://schemas.openxmlformats.org/officeDocument/2006/relationships/image" Target="media/image26.png"/><Relationship Id="rId143" Type="http://schemas.openxmlformats.org/officeDocument/2006/relationships/image" Target="media/image66.png"/><Relationship Id="rId144" Type="http://schemas.openxmlformats.org/officeDocument/2006/relationships/image" Target="media/image67.png"/><Relationship Id="rId145" Type="http://schemas.openxmlformats.org/officeDocument/2006/relationships/image" Target="media/image68.png"/><Relationship Id="rId146" Type="http://schemas.openxmlformats.org/officeDocument/2006/relationships/image" Target="media/image69.png"/><Relationship Id="rId147" Type="http://schemas.openxmlformats.org/officeDocument/2006/relationships/image" Target="media/image70.png"/><Relationship Id="rId148" Type="http://schemas.openxmlformats.org/officeDocument/2006/relationships/image" Target="media/image71.png"/><Relationship Id="rId149" Type="http://schemas.openxmlformats.org/officeDocument/2006/relationships/image" Target="media/image72.png"/><Relationship Id="rId150" Type="http://schemas.openxmlformats.org/officeDocument/2006/relationships/image" Target="media/image73.png"/><Relationship Id="rId151" Type="http://schemas.openxmlformats.org/officeDocument/2006/relationships/image" Target="media/image74.png"/><Relationship Id="rId152" Type="http://schemas.openxmlformats.org/officeDocument/2006/relationships/header" Target="header30.xml"/><Relationship Id="rId153" Type="http://schemas.openxmlformats.org/officeDocument/2006/relationships/footer" Target="footer43.xml"/><Relationship Id="rId154" Type="http://schemas.openxmlformats.org/officeDocument/2006/relationships/image" Target="media/image75.png"/><Relationship Id="rId155" Type="http://schemas.openxmlformats.org/officeDocument/2006/relationships/image" Target="media/image76.png"/><Relationship Id="rId156" Type="http://schemas.openxmlformats.org/officeDocument/2006/relationships/image" Target="media/image77.png"/><Relationship Id="rId157" Type="http://schemas.openxmlformats.org/officeDocument/2006/relationships/image" Target="media/image78.png"/><Relationship Id="rId158" Type="http://schemas.openxmlformats.org/officeDocument/2006/relationships/image" Target="media/image79.png"/><Relationship Id="rId159" Type="http://schemas.openxmlformats.org/officeDocument/2006/relationships/image" Target="media/image80.png"/><Relationship Id="rId160" Type="http://schemas.openxmlformats.org/officeDocument/2006/relationships/image" Target="media/image81.png"/><Relationship Id="rId161" Type="http://schemas.openxmlformats.org/officeDocument/2006/relationships/image" Target="media/image82.png"/><Relationship Id="rId162" Type="http://schemas.openxmlformats.org/officeDocument/2006/relationships/image" Target="media/image83.png"/><Relationship Id="rId163" Type="http://schemas.openxmlformats.org/officeDocument/2006/relationships/image" Target="media/image84.png"/><Relationship Id="rId164" Type="http://schemas.openxmlformats.org/officeDocument/2006/relationships/image" Target="media/image85.png"/><Relationship Id="rId165" Type="http://schemas.openxmlformats.org/officeDocument/2006/relationships/image" Target="media/image86.png"/><Relationship Id="rId166" Type="http://schemas.openxmlformats.org/officeDocument/2006/relationships/image" Target="media/image87.png"/><Relationship Id="rId167" Type="http://schemas.openxmlformats.org/officeDocument/2006/relationships/image" Target="media/image88.png"/><Relationship Id="rId168" Type="http://schemas.openxmlformats.org/officeDocument/2006/relationships/image" Target="media/image89.png"/><Relationship Id="rId169" Type="http://schemas.openxmlformats.org/officeDocument/2006/relationships/image" Target="media/image90.png"/><Relationship Id="rId170" Type="http://schemas.openxmlformats.org/officeDocument/2006/relationships/image" Target="media/image91.png"/><Relationship Id="rId171" Type="http://schemas.openxmlformats.org/officeDocument/2006/relationships/image" Target="media/image92.png"/><Relationship Id="rId172" Type="http://schemas.openxmlformats.org/officeDocument/2006/relationships/image" Target="media/image93.png"/><Relationship Id="rId173" Type="http://schemas.openxmlformats.org/officeDocument/2006/relationships/image" Target="media/image94.png"/><Relationship Id="rId174" Type="http://schemas.openxmlformats.org/officeDocument/2006/relationships/image" Target="media/image95.png"/><Relationship Id="rId175" Type="http://schemas.openxmlformats.org/officeDocument/2006/relationships/image" Target="media/image96.png"/><Relationship Id="rId176" Type="http://schemas.openxmlformats.org/officeDocument/2006/relationships/image" Target="media/image97.png"/><Relationship Id="rId177" Type="http://schemas.openxmlformats.org/officeDocument/2006/relationships/image" Target="media/image98.png"/><Relationship Id="rId178" Type="http://schemas.openxmlformats.org/officeDocument/2006/relationships/image" Target="media/image99.png"/><Relationship Id="rId179" Type="http://schemas.openxmlformats.org/officeDocument/2006/relationships/image" Target="media/image100.png"/><Relationship Id="rId180" Type="http://schemas.openxmlformats.org/officeDocument/2006/relationships/image" Target="media/image101.png"/><Relationship Id="rId181" Type="http://schemas.openxmlformats.org/officeDocument/2006/relationships/image" Target="media/image102.png"/><Relationship Id="rId182" Type="http://schemas.openxmlformats.org/officeDocument/2006/relationships/image" Target="media/image103.png"/><Relationship Id="rId183" Type="http://schemas.openxmlformats.org/officeDocument/2006/relationships/image" Target="media/image104.png"/><Relationship Id="rId184" Type="http://schemas.openxmlformats.org/officeDocument/2006/relationships/image" Target="media/image105.png"/><Relationship Id="rId185" Type="http://schemas.openxmlformats.org/officeDocument/2006/relationships/image" Target="media/image106.png"/><Relationship Id="rId186" Type="http://schemas.openxmlformats.org/officeDocument/2006/relationships/image" Target="media/image107.png"/><Relationship Id="rId187" Type="http://schemas.openxmlformats.org/officeDocument/2006/relationships/image" Target="media/image108.png"/><Relationship Id="rId188" Type="http://schemas.openxmlformats.org/officeDocument/2006/relationships/image" Target="media/image109.png"/><Relationship Id="rId189" Type="http://schemas.openxmlformats.org/officeDocument/2006/relationships/image" Target="media/image110.png"/><Relationship Id="rId190" Type="http://schemas.openxmlformats.org/officeDocument/2006/relationships/image" Target="media/image111.png"/><Relationship Id="rId191" Type="http://schemas.openxmlformats.org/officeDocument/2006/relationships/image" Target="media/image112.png"/><Relationship Id="rId192" Type="http://schemas.openxmlformats.org/officeDocument/2006/relationships/image" Target="media/image113.png"/><Relationship Id="rId193" Type="http://schemas.openxmlformats.org/officeDocument/2006/relationships/image" Target="media/image114.png"/><Relationship Id="rId194" Type="http://schemas.openxmlformats.org/officeDocument/2006/relationships/image" Target="media/image115.png"/><Relationship Id="rId195" Type="http://schemas.openxmlformats.org/officeDocument/2006/relationships/image" Target="media/image116.png"/><Relationship Id="rId196" Type="http://schemas.openxmlformats.org/officeDocument/2006/relationships/image" Target="media/image117.png"/><Relationship Id="rId197" Type="http://schemas.openxmlformats.org/officeDocument/2006/relationships/image" Target="media/image118.png"/><Relationship Id="rId198" Type="http://schemas.openxmlformats.org/officeDocument/2006/relationships/image" Target="media/image119.png"/><Relationship Id="rId199" Type="http://schemas.openxmlformats.org/officeDocument/2006/relationships/image" Target="media/image120.png"/><Relationship Id="rId200" Type="http://schemas.openxmlformats.org/officeDocument/2006/relationships/image" Target="media/image121.png"/><Relationship Id="rId201" Type="http://schemas.openxmlformats.org/officeDocument/2006/relationships/image" Target="media/image122.png"/><Relationship Id="rId202" Type="http://schemas.openxmlformats.org/officeDocument/2006/relationships/image" Target="media/image123.png"/><Relationship Id="rId203" Type="http://schemas.openxmlformats.org/officeDocument/2006/relationships/image" Target="media/image124.png"/><Relationship Id="rId204" Type="http://schemas.openxmlformats.org/officeDocument/2006/relationships/image" Target="media/image125.png"/><Relationship Id="rId205" Type="http://schemas.openxmlformats.org/officeDocument/2006/relationships/image" Target="media/image126.png"/><Relationship Id="rId206" Type="http://schemas.openxmlformats.org/officeDocument/2006/relationships/image" Target="media/image127.png"/><Relationship Id="rId207" Type="http://schemas.openxmlformats.org/officeDocument/2006/relationships/image" Target="media/image128.png"/><Relationship Id="rId208" Type="http://schemas.openxmlformats.org/officeDocument/2006/relationships/image" Target="media/image129.png"/><Relationship Id="rId209" Type="http://schemas.openxmlformats.org/officeDocument/2006/relationships/image" Target="media/image130.png"/><Relationship Id="rId210" Type="http://schemas.openxmlformats.org/officeDocument/2006/relationships/image" Target="media/image131.png"/><Relationship Id="rId211" Type="http://schemas.openxmlformats.org/officeDocument/2006/relationships/image" Target="media/image132.png"/><Relationship Id="rId212" Type="http://schemas.openxmlformats.org/officeDocument/2006/relationships/image" Target="media/image133.png"/><Relationship Id="rId213" Type="http://schemas.openxmlformats.org/officeDocument/2006/relationships/image" Target="media/image134.png"/><Relationship Id="rId214" Type="http://schemas.openxmlformats.org/officeDocument/2006/relationships/image" Target="media/image135.png"/><Relationship Id="rId215" Type="http://schemas.openxmlformats.org/officeDocument/2006/relationships/image" Target="media/image136.png"/><Relationship Id="rId216" Type="http://schemas.openxmlformats.org/officeDocument/2006/relationships/image" Target="media/image137.png"/><Relationship Id="rId217" Type="http://schemas.openxmlformats.org/officeDocument/2006/relationships/image" Target="media/image138.png"/><Relationship Id="rId218" Type="http://schemas.openxmlformats.org/officeDocument/2006/relationships/image" Target="media/image139.png"/><Relationship Id="rId219" Type="http://schemas.openxmlformats.org/officeDocument/2006/relationships/image" Target="media/image140.png"/><Relationship Id="rId220" Type="http://schemas.openxmlformats.org/officeDocument/2006/relationships/image" Target="media/image141.png"/><Relationship Id="rId221" Type="http://schemas.openxmlformats.org/officeDocument/2006/relationships/image" Target="media/image142.png"/><Relationship Id="rId222" Type="http://schemas.openxmlformats.org/officeDocument/2006/relationships/image" Target="media/image143.png"/><Relationship Id="rId223" Type="http://schemas.openxmlformats.org/officeDocument/2006/relationships/image" Target="media/image144.png"/><Relationship Id="rId224" Type="http://schemas.openxmlformats.org/officeDocument/2006/relationships/image" Target="media/image145.png"/><Relationship Id="rId225" Type="http://schemas.openxmlformats.org/officeDocument/2006/relationships/image" Target="media/image146.png"/><Relationship Id="rId226" Type="http://schemas.openxmlformats.org/officeDocument/2006/relationships/image" Target="media/image147.png"/><Relationship Id="rId227" Type="http://schemas.openxmlformats.org/officeDocument/2006/relationships/image" Target="media/image148.png"/><Relationship Id="rId228" Type="http://schemas.openxmlformats.org/officeDocument/2006/relationships/image" Target="media/image149.png"/><Relationship Id="rId229" Type="http://schemas.openxmlformats.org/officeDocument/2006/relationships/image" Target="media/image150.png"/><Relationship Id="rId230" Type="http://schemas.openxmlformats.org/officeDocument/2006/relationships/image" Target="media/image151.png"/><Relationship Id="rId231" Type="http://schemas.openxmlformats.org/officeDocument/2006/relationships/image" Target="media/image152.png"/><Relationship Id="rId232" Type="http://schemas.openxmlformats.org/officeDocument/2006/relationships/image" Target="media/image153.png"/><Relationship Id="rId233" Type="http://schemas.openxmlformats.org/officeDocument/2006/relationships/image" Target="media/image154.png"/><Relationship Id="rId234" Type="http://schemas.openxmlformats.org/officeDocument/2006/relationships/image" Target="media/image155.png"/><Relationship Id="rId235" Type="http://schemas.openxmlformats.org/officeDocument/2006/relationships/image" Target="media/image156.png"/><Relationship Id="rId236" Type="http://schemas.openxmlformats.org/officeDocument/2006/relationships/image" Target="media/image157.png"/><Relationship Id="rId237" Type="http://schemas.openxmlformats.org/officeDocument/2006/relationships/image" Target="media/image158.png"/><Relationship Id="rId238" Type="http://schemas.openxmlformats.org/officeDocument/2006/relationships/image" Target="media/image159.png"/><Relationship Id="rId239" Type="http://schemas.openxmlformats.org/officeDocument/2006/relationships/image" Target="media/image160.png"/><Relationship Id="rId240" Type="http://schemas.openxmlformats.org/officeDocument/2006/relationships/image" Target="media/image161.png"/><Relationship Id="rId241" Type="http://schemas.openxmlformats.org/officeDocument/2006/relationships/image" Target="media/image162.png"/><Relationship Id="rId242" Type="http://schemas.openxmlformats.org/officeDocument/2006/relationships/image" Target="media/image163.png"/><Relationship Id="rId243" Type="http://schemas.openxmlformats.org/officeDocument/2006/relationships/image" Target="media/image164.png"/><Relationship Id="rId244" Type="http://schemas.openxmlformats.org/officeDocument/2006/relationships/image" Target="media/image165.png"/><Relationship Id="rId245" Type="http://schemas.openxmlformats.org/officeDocument/2006/relationships/image" Target="media/image166.png"/><Relationship Id="rId246" Type="http://schemas.openxmlformats.org/officeDocument/2006/relationships/image" Target="media/image167.png"/><Relationship Id="rId247" Type="http://schemas.openxmlformats.org/officeDocument/2006/relationships/image" Target="media/image168.png"/><Relationship Id="rId248" Type="http://schemas.openxmlformats.org/officeDocument/2006/relationships/image" Target="media/image169.png"/><Relationship Id="rId249" Type="http://schemas.openxmlformats.org/officeDocument/2006/relationships/image" Target="media/image170.png"/><Relationship Id="rId250" Type="http://schemas.openxmlformats.org/officeDocument/2006/relationships/image" Target="media/image171.png"/><Relationship Id="rId251" Type="http://schemas.openxmlformats.org/officeDocument/2006/relationships/image" Target="media/image172.png"/><Relationship Id="rId252" Type="http://schemas.openxmlformats.org/officeDocument/2006/relationships/image" Target="media/image173.png"/><Relationship Id="rId253" Type="http://schemas.openxmlformats.org/officeDocument/2006/relationships/image" Target="media/image174.png"/><Relationship Id="rId254" Type="http://schemas.openxmlformats.org/officeDocument/2006/relationships/image" Target="media/image175.png"/><Relationship Id="rId255" Type="http://schemas.openxmlformats.org/officeDocument/2006/relationships/image" Target="media/image176.png"/><Relationship Id="rId256" Type="http://schemas.openxmlformats.org/officeDocument/2006/relationships/image" Target="media/image177.png"/><Relationship Id="rId257" Type="http://schemas.openxmlformats.org/officeDocument/2006/relationships/image" Target="media/image178.png"/><Relationship Id="rId258" Type="http://schemas.openxmlformats.org/officeDocument/2006/relationships/image" Target="media/image179.png"/><Relationship Id="rId259" Type="http://schemas.openxmlformats.org/officeDocument/2006/relationships/image" Target="media/image180.png"/><Relationship Id="rId260" Type="http://schemas.openxmlformats.org/officeDocument/2006/relationships/image" Target="media/image181.png"/><Relationship Id="rId261" Type="http://schemas.openxmlformats.org/officeDocument/2006/relationships/image" Target="media/image182.png"/><Relationship Id="rId262" Type="http://schemas.openxmlformats.org/officeDocument/2006/relationships/image" Target="media/image183.png"/><Relationship Id="rId263" Type="http://schemas.openxmlformats.org/officeDocument/2006/relationships/image" Target="media/image184.png"/><Relationship Id="rId264" Type="http://schemas.openxmlformats.org/officeDocument/2006/relationships/image" Target="media/image185.png"/><Relationship Id="rId265" Type="http://schemas.openxmlformats.org/officeDocument/2006/relationships/image" Target="media/image186.png"/><Relationship Id="rId266" Type="http://schemas.openxmlformats.org/officeDocument/2006/relationships/image" Target="media/image187.png"/><Relationship Id="rId267" Type="http://schemas.openxmlformats.org/officeDocument/2006/relationships/image" Target="media/image188.png"/><Relationship Id="rId268" Type="http://schemas.openxmlformats.org/officeDocument/2006/relationships/image" Target="media/image189.png"/><Relationship Id="rId269" Type="http://schemas.openxmlformats.org/officeDocument/2006/relationships/image" Target="media/image190.png"/><Relationship Id="rId270" Type="http://schemas.openxmlformats.org/officeDocument/2006/relationships/image" Target="media/image191.png"/><Relationship Id="rId271" Type="http://schemas.openxmlformats.org/officeDocument/2006/relationships/image" Target="media/image192.png"/><Relationship Id="rId272" Type="http://schemas.openxmlformats.org/officeDocument/2006/relationships/image" Target="media/image193.png"/><Relationship Id="rId273" Type="http://schemas.openxmlformats.org/officeDocument/2006/relationships/image" Target="media/image194.png"/><Relationship Id="rId274" Type="http://schemas.openxmlformats.org/officeDocument/2006/relationships/image" Target="media/image195.png"/><Relationship Id="rId275" Type="http://schemas.openxmlformats.org/officeDocument/2006/relationships/image" Target="media/image196.png"/><Relationship Id="rId276" Type="http://schemas.openxmlformats.org/officeDocument/2006/relationships/image" Target="media/image197.png"/><Relationship Id="rId277" Type="http://schemas.openxmlformats.org/officeDocument/2006/relationships/image" Target="media/image198.png"/><Relationship Id="rId278" Type="http://schemas.openxmlformats.org/officeDocument/2006/relationships/image" Target="media/image199.png"/><Relationship Id="rId279" Type="http://schemas.openxmlformats.org/officeDocument/2006/relationships/image" Target="media/image200.png"/><Relationship Id="rId280" Type="http://schemas.openxmlformats.org/officeDocument/2006/relationships/image" Target="media/image201.png"/><Relationship Id="rId281" Type="http://schemas.openxmlformats.org/officeDocument/2006/relationships/image" Target="media/image202.png"/><Relationship Id="rId282" Type="http://schemas.openxmlformats.org/officeDocument/2006/relationships/image" Target="media/image203.png"/><Relationship Id="rId283" Type="http://schemas.openxmlformats.org/officeDocument/2006/relationships/image" Target="media/image204.png"/><Relationship Id="rId284" Type="http://schemas.openxmlformats.org/officeDocument/2006/relationships/image" Target="media/image205.png"/><Relationship Id="rId285" Type="http://schemas.openxmlformats.org/officeDocument/2006/relationships/image" Target="media/image206.png"/><Relationship Id="rId286" Type="http://schemas.openxmlformats.org/officeDocument/2006/relationships/image" Target="media/image207.png"/><Relationship Id="rId287" Type="http://schemas.openxmlformats.org/officeDocument/2006/relationships/image" Target="media/image208.png"/><Relationship Id="rId288" Type="http://schemas.openxmlformats.org/officeDocument/2006/relationships/image" Target="media/image209.png"/><Relationship Id="rId289" Type="http://schemas.openxmlformats.org/officeDocument/2006/relationships/image" Target="media/image210.png"/><Relationship Id="rId290" Type="http://schemas.openxmlformats.org/officeDocument/2006/relationships/image" Target="media/image211.png"/><Relationship Id="rId291" Type="http://schemas.openxmlformats.org/officeDocument/2006/relationships/image" Target="media/image212.png"/><Relationship Id="rId292" Type="http://schemas.openxmlformats.org/officeDocument/2006/relationships/image" Target="media/image213.png"/><Relationship Id="rId293" Type="http://schemas.openxmlformats.org/officeDocument/2006/relationships/image" Target="media/image214.png"/><Relationship Id="rId294" Type="http://schemas.openxmlformats.org/officeDocument/2006/relationships/image" Target="media/image215.png"/><Relationship Id="rId295" Type="http://schemas.openxmlformats.org/officeDocument/2006/relationships/image" Target="media/image216.png"/><Relationship Id="rId296" Type="http://schemas.openxmlformats.org/officeDocument/2006/relationships/image" Target="media/image217.png"/><Relationship Id="rId297" Type="http://schemas.openxmlformats.org/officeDocument/2006/relationships/image" Target="media/image218.png"/><Relationship Id="rId298" Type="http://schemas.openxmlformats.org/officeDocument/2006/relationships/image" Target="media/image219.png"/><Relationship Id="rId299" Type="http://schemas.openxmlformats.org/officeDocument/2006/relationships/image" Target="media/image220.png"/><Relationship Id="rId300" Type="http://schemas.openxmlformats.org/officeDocument/2006/relationships/image" Target="media/image221.png"/><Relationship Id="rId301" Type="http://schemas.openxmlformats.org/officeDocument/2006/relationships/image" Target="media/image222.png"/><Relationship Id="rId302" Type="http://schemas.openxmlformats.org/officeDocument/2006/relationships/footer" Target="footer44.xml"/><Relationship Id="rId303" Type="http://schemas.openxmlformats.org/officeDocument/2006/relationships/image" Target="media/image223.png"/><Relationship Id="rId304" Type="http://schemas.openxmlformats.org/officeDocument/2006/relationships/image" Target="media/image224.png"/><Relationship Id="rId305" Type="http://schemas.openxmlformats.org/officeDocument/2006/relationships/image" Target="media/image225.png"/><Relationship Id="rId306" Type="http://schemas.openxmlformats.org/officeDocument/2006/relationships/image" Target="media/image226.png"/><Relationship Id="rId307" Type="http://schemas.openxmlformats.org/officeDocument/2006/relationships/image" Target="media/image227.png"/><Relationship Id="rId308" Type="http://schemas.openxmlformats.org/officeDocument/2006/relationships/image" Target="media/image228.png"/><Relationship Id="rId309" Type="http://schemas.openxmlformats.org/officeDocument/2006/relationships/image" Target="media/image229.png"/><Relationship Id="rId310" Type="http://schemas.openxmlformats.org/officeDocument/2006/relationships/image" Target="media/image230.png"/><Relationship Id="rId311" Type="http://schemas.openxmlformats.org/officeDocument/2006/relationships/image" Target="media/image231.png"/><Relationship Id="rId312" Type="http://schemas.openxmlformats.org/officeDocument/2006/relationships/image" Target="media/image232.png"/><Relationship Id="rId313" Type="http://schemas.openxmlformats.org/officeDocument/2006/relationships/image" Target="media/image233.png"/><Relationship Id="rId314" Type="http://schemas.openxmlformats.org/officeDocument/2006/relationships/footer" Target="footer45.xml"/><Relationship Id="rId315" Type="http://schemas.openxmlformats.org/officeDocument/2006/relationships/image" Target="media/image234.png"/><Relationship Id="rId316" Type="http://schemas.openxmlformats.org/officeDocument/2006/relationships/image" Target="media/image235.png"/><Relationship Id="rId317" Type="http://schemas.openxmlformats.org/officeDocument/2006/relationships/image" Target="media/image236.png"/><Relationship Id="rId318" Type="http://schemas.openxmlformats.org/officeDocument/2006/relationships/header" Target="header31.xml"/><Relationship Id="rId319" Type="http://schemas.openxmlformats.org/officeDocument/2006/relationships/footer" Target="footer46.xml"/><Relationship Id="rId320" Type="http://schemas.openxmlformats.org/officeDocument/2006/relationships/image" Target="media/image237.png"/><Relationship Id="rId321" Type="http://schemas.openxmlformats.org/officeDocument/2006/relationships/image" Target="media/image238.png"/><Relationship Id="rId322" Type="http://schemas.openxmlformats.org/officeDocument/2006/relationships/image" Target="media/image239.png"/><Relationship Id="rId323" Type="http://schemas.openxmlformats.org/officeDocument/2006/relationships/image" Target="media/image240.png"/><Relationship Id="rId324" Type="http://schemas.openxmlformats.org/officeDocument/2006/relationships/image" Target="media/image241.png"/><Relationship Id="rId325" Type="http://schemas.openxmlformats.org/officeDocument/2006/relationships/image" Target="media/image242.png"/><Relationship Id="rId326" Type="http://schemas.openxmlformats.org/officeDocument/2006/relationships/image" Target="media/image243.png"/><Relationship Id="rId327" Type="http://schemas.openxmlformats.org/officeDocument/2006/relationships/image" Target="media/image244.png"/><Relationship Id="rId328" Type="http://schemas.openxmlformats.org/officeDocument/2006/relationships/image" Target="media/image245.png"/><Relationship Id="rId329" Type="http://schemas.openxmlformats.org/officeDocument/2006/relationships/image" Target="media/image246.png"/><Relationship Id="rId330" Type="http://schemas.openxmlformats.org/officeDocument/2006/relationships/image" Target="media/image247.png"/><Relationship Id="rId331" Type="http://schemas.openxmlformats.org/officeDocument/2006/relationships/footer" Target="footer47.xml"/><Relationship Id="rId332" Type="http://schemas.openxmlformats.org/officeDocument/2006/relationships/image" Target="media/image248.png"/><Relationship Id="rId333" Type="http://schemas.openxmlformats.org/officeDocument/2006/relationships/image" Target="media/image249.png"/><Relationship Id="rId334" Type="http://schemas.openxmlformats.org/officeDocument/2006/relationships/image" Target="media/image250.png"/><Relationship Id="rId335" Type="http://schemas.openxmlformats.org/officeDocument/2006/relationships/image" Target="media/image251.png"/><Relationship Id="rId336" Type="http://schemas.openxmlformats.org/officeDocument/2006/relationships/image" Target="media/image252.png"/><Relationship Id="rId337" Type="http://schemas.openxmlformats.org/officeDocument/2006/relationships/image" Target="media/image253.png"/><Relationship Id="rId338" Type="http://schemas.openxmlformats.org/officeDocument/2006/relationships/image" Target="media/image254.png"/><Relationship Id="rId339" Type="http://schemas.openxmlformats.org/officeDocument/2006/relationships/image" Target="media/image255.png"/><Relationship Id="rId340" Type="http://schemas.openxmlformats.org/officeDocument/2006/relationships/image" Target="media/image256.png"/><Relationship Id="rId341" Type="http://schemas.openxmlformats.org/officeDocument/2006/relationships/image" Target="media/image257.png"/><Relationship Id="rId342" Type="http://schemas.openxmlformats.org/officeDocument/2006/relationships/image" Target="media/image258.png"/><Relationship Id="rId343" Type="http://schemas.openxmlformats.org/officeDocument/2006/relationships/image" Target="media/image259.png"/><Relationship Id="rId344" Type="http://schemas.openxmlformats.org/officeDocument/2006/relationships/image" Target="media/image260.png"/><Relationship Id="rId345" Type="http://schemas.openxmlformats.org/officeDocument/2006/relationships/image" Target="media/image261.png"/><Relationship Id="rId346" Type="http://schemas.openxmlformats.org/officeDocument/2006/relationships/image" Target="media/image262.png"/><Relationship Id="rId347" Type="http://schemas.openxmlformats.org/officeDocument/2006/relationships/image" Target="media/image263.png"/><Relationship Id="rId348" Type="http://schemas.openxmlformats.org/officeDocument/2006/relationships/image" Target="media/image264.png"/><Relationship Id="rId349" Type="http://schemas.openxmlformats.org/officeDocument/2006/relationships/image" Target="media/image265.png"/><Relationship Id="rId350" Type="http://schemas.openxmlformats.org/officeDocument/2006/relationships/image" Target="media/image266.png"/><Relationship Id="rId351" Type="http://schemas.openxmlformats.org/officeDocument/2006/relationships/image" Target="media/image267.png"/><Relationship Id="rId352" Type="http://schemas.openxmlformats.org/officeDocument/2006/relationships/image" Target="media/image268.png"/><Relationship Id="rId353" Type="http://schemas.openxmlformats.org/officeDocument/2006/relationships/image" Target="media/image269.png"/><Relationship Id="rId354" Type="http://schemas.openxmlformats.org/officeDocument/2006/relationships/image" Target="media/image270.png"/><Relationship Id="rId355" Type="http://schemas.openxmlformats.org/officeDocument/2006/relationships/image" Target="media/image271.png"/><Relationship Id="rId356" Type="http://schemas.openxmlformats.org/officeDocument/2006/relationships/image" Target="media/image272.png"/><Relationship Id="rId357" Type="http://schemas.openxmlformats.org/officeDocument/2006/relationships/image" Target="media/image273.png"/><Relationship Id="rId358" Type="http://schemas.openxmlformats.org/officeDocument/2006/relationships/image" Target="media/image274.png"/><Relationship Id="rId359" Type="http://schemas.openxmlformats.org/officeDocument/2006/relationships/image" Target="media/image275.png"/><Relationship Id="rId360" Type="http://schemas.openxmlformats.org/officeDocument/2006/relationships/image" Target="media/image276.png"/><Relationship Id="rId361" Type="http://schemas.openxmlformats.org/officeDocument/2006/relationships/image" Target="media/image277.png"/><Relationship Id="rId362" Type="http://schemas.openxmlformats.org/officeDocument/2006/relationships/image" Target="media/image278.png"/><Relationship Id="rId363" Type="http://schemas.openxmlformats.org/officeDocument/2006/relationships/image" Target="media/image279.png"/><Relationship Id="rId364" Type="http://schemas.openxmlformats.org/officeDocument/2006/relationships/image" Target="media/image280.png"/><Relationship Id="rId365" Type="http://schemas.openxmlformats.org/officeDocument/2006/relationships/image" Target="media/image281.png"/><Relationship Id="rId366" Type="http://schemas.openxmlformats.org/officeDocument/2006/relationships/image" Target="media/image282.png"/><Relationship Id="rId367" Type="http://schemas.openxmlformats.org/officeDocument/2006/relationships/image" Target="media/image283.png"/><Relationship Id="rId368" Type="http://schemas.openxmlformats.org/officeDocument/2006/relationships/image" Target="media/image284.png"/><Relationship Id="rId369" Type="http://schemas.openxmlformats.org/officeDocument/2006/relationships/image" Target="media/image285.png"/><Relationship Id="rId370" Type="http://schemas.openxmlformats.org/officeDocument/2006/relationships/image" Target="media/image286.png"/><Relationship Id="rId371" Type="http://schemas.openxmlformats.org/officeDocument/2006/relationships/image" Target="media/image287.png"/><Relationship Id="rId372" Type="http://schemas.openxmlformats.org/officeDocument/2006/relationships/image" Target="media/image288.png"/><Relationship Id="rId373" Type="http://schemas.openxmlformats.org/officeDocument/2006/relationships/image" Target="media/image289.png"/><Relationship Id="rId374" Type="http://schemas.openxmlformats.org/officeDocument/2006/relationships/image" Target="media/image290.png"/><Relationship Id="rId375" Type="http://schemas.openxmlformats.org/officeDocument/2006/relationships/image" Target="media/image291.png"/><Relationship Id="rId376" Type="http://schemas.openxmlformats.org/officeDocument/2006/relationships/image" Target="media/image292.png"/><Relationship Id="rId377" Type="http://schemas.openxmlformats.org/officeDocument/2006/relationships/image" Target="media/image293.png"/><Relationship Id="rId378" Type="http://schemas.openxmlformats.org/officeDocument/2006/relationships/image" Target="media/image294.png"/><Relationship Id="rId379" Type="http://schemas.openxmlformats.org/officeDocument/2006/relationships/image" Target="media/image295.png"/><Relationship Id="rId380" Type="http://schemas.openxmlformats.org/officeDocument/2006/relationships/header" Target="header32.xml"/><Relationship Id="rId381" Type="http://schemas.openxmlformats.org/officeDocument/2006/relationships/footer" Target="footer48.xml"/><Relationship Id="rId382" Type="http://schemas.openxmlformats.org/officeDocument/2006/relationships/image" Target="media/image296.png"/><Relationship Id="rId383" Type="http://schemas.openxmlformats.org/officeDocument/2006/relationships/image" Target="media/image297.png"/><Relationship Id="rId384" Type="http://schemas.openxmlformats.org/officeDocument/2006/relationships/image" Target="media/image298.png"/><Relationship Id="rId385" Type="http://schemas.openxmlformats.org/officeDocument/2006/relationships/image" Target="media/image299.png"/><Relationship Id="rId386" Type="http://schemas.openxmlformats.org/officeDocument/2006/relationships/image" Target="media/image300.png"/><Relationship Id="rId387" Type="http://schemas.openxmlformats.org/officeDocument/2006/relationships/image" Target="media/image301.png"/><Relationship Id="rId388" Type="http://schemas.openxmlformats.org/officeDocument/2006/relationships/footer" Target="footer49.xml"/><Relationship Id="rId389" Type="http://schemas.openxmlformats.org/officeDocument/2006/relationships/image" Target="media/image302.png"/><Relationship Id="rId390" Type="http://schemas.openxmlformats.org/officeDocument/2006/relationships/image" Target="media/image303.png"/><Relationship Id="rId391" Type="http://schemas.openxmlformats.org/officeDocument/2006/relationships/image" Target="media/image304.png"/><Relationship Id="rId392" Type="http://schemas.openxmlformats.org/officeDocument/2006/relationships/image" Target="media/image305.png"/><Relationship Id="rId393" Type="http://schemas.openxmlformats.org/officeDocument/2006/relationships/image" Target="media/image306.png"/><Relationship Id="rId394" Type="http://schemas.openxmlformats.org/officeDocument/2006/relationships/image" Target="media/image307.png"/><Relationship Id="rId395" Type="http://schemas.openxmlformats.org/officeDocument/2006/relationships/image" Target="media/image308.png"/><Relationship Id="rId396" Type="http://schemas.openxmlformats.org/officeDocument/2006/relationships/image" Target="media/image309.png"/><Relationship Id="rId397" Type="http://schemas.openxmlformats.org/officeDocument/2006/relationships/image" Target="media/image310.png"/><Relationship Id="rId398" Type="http://schemas.openxmlformats.org/officeDocument/2006/relationships/image" Target="media/image311.png"/><Relationship Id="rId399" Type="http://schemas.openxmlformats.org/officeDocument/2006/relationships/image" Target="media/image312.png"/><Relationship Id="rId400" Type="http://schemas.openxmlformats.org/officeDocument/2006/relationships/image" Target="media/image313.png"/><Relationship Id="rId401" Type="http://schemas.openxmlformats.org/officeDocument/2006/relationships/image" Target="media/image314.png"/><Relationship Id="rId402" Type="http://schemas.openxmlformats.org/officeDocument/2006/relationships/image" Target="media/image315.png"/><Relationship Id="rId403" Type="http://schemas.openxmlformats.org/officeDocument/2006/relationships/image" Target="media/image316.png"/><Relationship Id="rId404" Type="http://schemas.openxmlformats.org/officeDocument/2006/relationships/image" Target="media/image317.png"/><Relationship Id="rId405" Type="http://schemas.openxmlformats.org/officeDocument/2006/relationships/image" Target="media/image318.png"/><Relationship Id="rId406" Type="http://schemas.openxmlformats.org/officeDocument/2006/relationships/image" Target="media/image319.png"/><Relationship Id="rId407" Type="http://schemas.openxmlformats.org/officeDocument/2006/relationships/image" Target="media/image320.png"/><Relationship Id="rId408" Type="http://schemas.openxmlformats.org/officeDocument/2006/relationships/image" Target="media/image321.png"/><Relationship Id="rId409" Type="http://schemas.openxmlformats.org/officeDocument/2006/relationships/image" Target="media/image322.png"/><Relationship Id="rId410" Type="http://schemas.openxmlformats.org/officeDocument/2006/relationships/image" Target="media/image323.png"/><Relationship Id="rId411" Type="http://schemas.openxmlformats.org/officeDocument/2006/relationships/image" Target="media/image324.png"/><Relationship Id="rId412" Type="http://schemas.openxmlformats.org/officeDocument/2006/relationships/image" Target="media/image325.png"/><Relationship Id="rId413" Type="http://schemas.openxmlformats.org/officeDocument/2006/relationships/image" Target="media/image326.png"/><Relationship Id="rId414" Type="http://schemas.openxmlformats.org/officeDocument/2006/relationships/image" Target="media/image327.png"/><Relationship Id="rId415" Type="http://schemas.openxmlformats.org/officeDocument/2006/relationships/image" Target="media/image328.png"/><Relationship Id="rId416" Type="http://schemas.openxmlformats.org/officeDocument/2006/relationships/image" Target="media/image329.png"/><Relationship Id="rId417" Type="http://schemas.openxmlformats.org/officeDocument/2006/relationships/image" Target="media/image330.png"/><Relationship Id="rId418" Type="http://schemas.openxmlformats.org/officeDocument/2006/relationships/image" Target="media/image331.png"/><Relationship Id="rId419" Type="http://schemas.openxmlformats.org/officeDocument/2006/relationships/image" Target="media/image332.png"/><Relationship Id="rId420" Type="http://schemas.openxmlformats.org/officeDocument/2006/relationships/image" Target="media/image333.png"/><Relationship Id="rId421" Type="http://schemas.openxmlformats.org/officeDocument/2006/relationships/image" Target="media/image334.png"/><Relationship Id="rId422" Type="http://schemas.openxmlformats.org/officeDocument/2006/relationships/image" Target="media/image335.png"/><Relationship Id="rId423" Type="http://schemas.openxmlformats.org/officeDocument/2006/relationships/image" Target="media/image336.png"/><Relationship Id="rId424" Type="http://schemas.openxmlformats.org/officeDocument/2006/relationships/image" Target="media/image337.png"/><Relationship Id="rId425" Type="http://schemas.openxmlformats.org/officeDocument/2006/relationships/image" Target="media/image338.png"/><Relationship Id="rId426" Type="http://schemas.openxmlformats.org/officeDocument/2006/relationships/image" Target="media/image339.png"/><Relationship Id="rId427" Type="http://schemas.openxmlformats.org/officeDocument/2006/relationships/image" Target="media/image340.png"/><Relationship Id="rId428" Type="http://schemas.openxmlformats.org/officeDocument/2006/relationships/image" Target="media/image341.png"/><Relationship Id="rId429" Type="http://schemas.openxmlformats.org/officeDocument/2006/relationships/image" Target="media/image342.png"/><Relationship Id="rId430" Type="http://schemas.openxmlformats.org/officeDocument/2006/relationships/image" Target="media/image343.png"/><Relationship Id="rId431" Type="http://schemas.openxmlformats.org/officeDocument/2006/relationships/image" Target="media/image344.png"/><Relationship Id="rId432" Type="http://schemas.openxmlformats.org/officeDocument/2006/relationships/image" Target="media/image345.png"/><Relationship Id="rId433" Type="http://schemas.openxmlformats.org/officeDocument/2006/relationships/image" Target="media/image346.png"/><Relationship Id="rId434" Type="http://schemas.openxmlformats.org/officeDocument/2006/relationships/image" Target="media/image347.png"/><Relationship Id="rId435" Type="http://schemas.openxmlformats.org/officeDocument/2006/relationships/image" Target="media/image348.png"/><Relationship Id="rId436" Type="http://schemas.openxmlformats.org/officeDocument/2006/relationships/image" Target="media/image349.png"/><Relationship Id="rId437" Type="http://schemas.openxmlformats.org/officeDocument/2006/relationships/image" Target="media/image350.png"/><Relationship Id="rId438" Type="http://schemas.openxmlformats.org/officeDocument/2006/relationships/image" Target="media/image351.png"/><Relationship Id="rId439" Type="http://schemas.openxmlformats.org/officeDocument/2006/relationships/image" Target="media/image352.png"/><Relationship Id="rId440" Type="http://schemas.openxmlformats.org/officeDocument/2006/relationships/image" Target="media/image353.png"/><Relationship Id="rId441" Type="http://schemas.openxmlformats.org/officeDocument/2006/relationships/image" Target="media/image354.png"/><Relationship Id="rId442" Type="http://schemas.openxmlformats.org/officeDocument/2006/relationships/footer" Target="footer50.xml"/><Relationship Id="rId443" Type="http://schemas.openxmlformats.org/officeDocument/2006/relationships/image" Target="media/image355.png"/><Relationship Id="rId444" Type="http://schemas.openxmlformats.org/officeDocument/2006/relationships/image" Target="media/image356.png"/><Relationship Id="rId445" Type="http://schemas.openxmlformats.org/officeDocument/2006/relationships/image" Target="media/image357.png"/><Relationship Id="rId446" Type="http://schemas.openxmlformats.org/officeDocument/2006/relationships/image" Target="media/image358.png"/><Relationship Id="rId447" Type="http://schemas.openxmlformats.org/officeDocument/2006/relationships/image" Target="media/image359.png"/><Relationship Id="rId448" Type="http://schemas.openxmlformats.org/officeDocument/2006/relationships/image" Target="media/image360.png"/><Relationship Id="rId449" Type="http://schemas.openxmlformats.org/officeDocument/2006/relationships/image" Target="media/image361.png"/><Relationship Id="rId450" Type="http://schemas.openxmlformats.org/officeDocument/2006/relationships/image" Target="media/image362.png"/><Relationship Id="rId451" Type="http://schemas.openxmlformats.org/officeDocument/2006/relationships/image" Target="media/image363.png"/><Relationship Id="rId452" Type="http://schemas.openxmlformats.org/officeDocument/2006/relationships/image" Target="media/image364.png"/><Relationship Id="rId453" Type="http://schemas.openxmlformats.org/officeDocument/2006/relationships/image" Target="media/image365.png"/><Relationship Id="rId454" Type="http://schemas.openxmlformats.org/officeDocument/2006/relationships/image" Target="media/image366.png"/><Relationship Id="rId455" Type="http://schemas.openxmlformats.org/officeDocument/2006/relationships/image" Target="media/image367.png"/><Relationship Id="rId456" Type="http://schemas.openxmlformats.org/officeDocument/2006/relationships/image" Target="media/image368.png"/><Relationship Id="rId457" Type="http://schemas.openxmlformats.org/officeDocument/2006/relationships/image" Target="media/image369.png"/><Relationship Id="rId458" Type="http://schemas.openxmlformats.org/officeDocument/2006/relationships/image" Target="media/image370.png"/><Relationship Id="rId459" Type="http://schemas.openxmlformats.org/officeDocument/2006/relationships/image" Target="media/image371.png"/><Relationship Id="rId460" Type="http://schemas.openxmlformats.org/officeDocument/2006/relationships/image" Target="media/image372.png"/><Relationship Id="rId461" Type="http://schemas.openxmlformats.org/officeDocument/2006/relationships/image" Target="media/image373.png"/><Relationship Id="rId462" Type="http://schemas.openxmlformats.org/officeDocument/2006/relationships/image" Target="media/image374.png"/><Relationship Id="rId463" Type="http://schemas.openxmlformats.org/officeDocument/2006/relationships/image" Target="media/image375.png"/><Relationship Id="rId464" Type="http://schemas.openxmlformats.org/officeDocument/2006/relationships/image" Target="media/image376.png"/><Relationship Id="rId465" Type="http://schemas.openxmlformats.org/officeDocument/2006/relationships/image" Target="media/image377.png"/><Relationship Id="rId466" Type="http://schemas.openxmlformats.org/officeDocument/2006/relationships/image" Target="media/image378.png"/><Relationship Id="rId467" Type="http://schemas.openxmlformats.org/officeDocument/2006/relationships/image" Target="media/image379.png"/><Relationship Id="rId468" Type="http://schemas.openxmlformats.org/officeDocument/2006/relationships/footer" Target="footer51.xml"/><Relationship Id="rId469" Type="http://schemas.openxmlformats.org/officeDocument/2006/relationships/image" Target="media/image380.png"/><Relationship Id="rId470" Type="http://schemas.openxmlformats.org/officeDocument/2006/relationships/image" Target="media/image381.png"/><Relationship Id="rId471" Type="http://schemas.openxmlformats.org/officeDocument/2006/relationships/image" Target="media/image382.png"/><Relationship Id="rId472" Type="http://schemas.openxmlformats.org/officeDocument/2006/relationships/image" Target="media/image383.png"/><Relationship Id="rId473" Type="http://schemas.openxmlformats.org/officeDocument/2006/relationships/image" Target="media/image384.png"/><Relationship Id="rId474" Type="http://schemas.openxmlformats.org/officeDocument/2006/relationships/image" Target="media/image385.png"/><Relationship Id="rId475" Type="http://schemas.openxmlformats.org/officeDocument/2006/relationships/image" Target="media/image386.png"/><Relationship Id="rId476" Type="http://schemas.openxmlformats.org/officeDocument/2006/relationships/image" Target="media/image387.png"/><Relationship Id="rId477" Type="http://schemas.openxmlformats.org/officeDocument/2006/relationships/image" Target="media/image388.png"/><Relationship Id="rId478" Type="http://schemas.openxmlformats.org/officeDocument/2006/relationships/image" Target="media/image389.png"/><Relationship Id="rId479" Type="http://schemas.openxmlformats.org/officeDocument/2006/relationships/image" Target="media/image390.png"/><Relationship Id="rId480" Type="http://schemas.openxmlformats.org/officeDocument/2006/relationships/image" Target="media/image391.png"/><Relationship Id="rId481" Type="http://schemas.openxmlformats.org/officeDocument/2006/relationships/image" Target="media/image392.png"/><Relationship Id="rId482" Type="http://schemas.openxmlformats.org/officeDocument/2006/relationships/image" Target="media/image393.png"/><Relationship Id="rId483" Type="http://schemas.openxmlformats.org/officeDocument/2006/relationships/image" Target="media/image394.png"/><Relationship Id="rId484" Type="http://schemas.openxmlformats.org/officeDocument/2006/relationships/image" Target="media/image395.png"/><Relationship Id="rId485" Type="http://schemas.openxmlformats.org/officeDocument/2006/relationships/image" Target="media/image396.png"/><Relationship Id="rId486" Type="http://schemas.openxmlformats.org/officeDocument/2006/relationships/image" Target="media/image397.png"/><Relationship Id="rId487" Type="http://schemas.openxmlformats.org/officeDocument/2006/relationships/image" Target="media/image398.png"/><Relationship Id="rId488" Type="http://schemas.openxmlformats.org/officeDocument/2006/relationships/image" Target="media/image399.png"/><Relationship Id="rId489" Type="http://schemas.openxmlformats.org/officeDocument/2006/relationships/image" Target="media/image400.png"/><Relationship Id="rId490" Type="http://schemas.openxmlformats.org/officeDocument/2006/relationships/image" Target="media/image401.png"/><Relationship Id="rId491" Type="http://schemas.openxmlformats.org/officeDocument/2006/relationships/image" Target="media/image402.png"/><Relationship Id="rId492" Type="http://schemas.openxmlformats.org/officeDocument/2006/relationships/image" Target="media/image403.png"/><Relationship Id="rId493" Type="http://schemas.openxmlformats.org/officeDocument/2006/relationships/image" Target="media/image404.png"/><Relationship Id="rId494" Type="http://schemas.openxmlformats.org/officeDocument/2006/relationships/image" Target="media/image405.png"/><Relationship Id="rId495" Type="http://schemas.openxmlformats.org/officeDocument/2006/relationships/image" Target="media/image406.png"/><Relationship Id="rId496" Type="http://schemas.openxmlformats.org/officeDocument/2006/relationships/image" Target="media/image407.png"/><Relationship Id="rId497" Type="http://schemas.openxmlformats.org/officeDocument/2006/relationships/image" Target="media/image408.png"/><Relationship Id="rId498" Type="http://schemas.openxmlformats.org/officeDocument/2006/relationships/image" Target="media/image409.png"/><Relationship Id="rId499" Type="http://schemas.openxmlformats.org/officeDocument/2006/relationships/image" Target="media/image410.png"/><Relationship Id="rId500" Type="http://schemas.openxmlformats.org/officeDocument/2006/relationships/image" Target="media/image411.png"/><Relationship Id="rId501" Type="http://schemas.openxmlformats.org/officeDocument/2006/relationships/image" Target="media/image412.png"/><Relationship Id="rId502" Type="http://schemas.openxmlformats.org/officeDocument/2006/relationships/image" Target="media/image413.png"/><Relationship Id="rId503" Type="http://schemas.openxmlformats.org/officeDocument/2006/relationships/image" Target="media/image414.png"/><Relationship Id="rId504" Type="http://schemas.openxmlformats.org/officeDocument/2006/relationships/image" Target="media/image415.png"/><Relationship Id="rId505" Type="http://schemas.openxmlformats.org/officeDocument/2006/relationships/image" Target="media/image416.png"/><Relationship Id="rId506" Type="http://schemas.openxmlformats.org/officeDocument/2006/relationships/image" Target="media/image417.png"/><Relationship Id="rId507" Type="http://schemas.openxmlformats.org/officeDocument/2006/relationships/image" Target="media/image418.png"/><Relationship Id="rId508" Type="http://schemas.openxmlformats.org/officeDocument/2006/relationships/image" Target="media/image419.png"/><Relationship Id="rId509" Type="http://schemas.openxmlformats.org/officeDocument/2006/relationships/image" Target="media/image420.png"/><Relationship Id="rId510" Type="http://schemas.openxmlformats.org/officeDocument/2006/relationships/image" Target="media/image421.png"/><Relationship Id="rId511" Type="http://schemas.openxmlformats.org/officeDocument/2006/relationships/image" Target="media/image422.png"/><Relationship Id="rId512" Type="http://schemas.openxmlformats.org/officeDocument/2006/relationships/image" Target="media/image423.png"/><Relationship Id="rId513" Type="http://schemas.openxmlformats.org/officeDocument/2006/relationships/image" Target="media/image424.png"/><Relationship Id="rId514" Type="http://schemas.openxmlformats.org/officeDocument/2006/relationships/image" Target="media/image425.png"/><Relationship Id="rId515" Type="http://schemas.openxmlformats.org/officeDocument/2006/relationships/image" Target="media/image426.png"/><Relationship Id="rId516" Type="http://schemas.openxmlformats.org/officeDocument/2006/relationships/image" Target="media/image427.png"/><Relationship Id="rId517" Type="http://schemas.openxmlformats.org/officeDocument/2006/relationships/image" Target="media/image428.png"/><Relationship Id="rId518" Type="http://schemas.openxmlformats.org/officeDocument/2006/relationships/image" Target="media/image429.png"/><Relationship Id="rId519" Type="http://schemas.openxmlformats.org/officeDocument/2006/relationships/image" Target="media/image430.png"/><Relationship Id="rId520" Type="http://schemas.openxmlformats.org/officeDocument/2006/relationships/image" Target="media/image431.png"/><Relationship Id="rId521" Type="http://schemas.openxmlformats.org/officeDocument/2006/relationships/image" Target="media/image432.png"/><Relationship Id="rId522" Type="http://schemas.openxmlformats.org/officeDocument/2006/relationships/image" Target="media/image433.png"/><Relationship Id="rId523" Type="http://schemas.openxmlformats.org/officeDocument/2006/relationships/image" Target="media/image434.png"/><Relationship Id="rId524" Type="http://schemas.openxmlformats.org/officeDocument/2006/relationships/image" Target="media/image435.png"/><Relationship Id="rId525" Type="http://schemas.openxmlformats.org/officeDocument/2006/relationships/image" Target="media/image436.png"/><Relationship Id="rId526" Type="http://schemas.openxmlformats.org/officeDocument/2006/relationships/image" Target="media/image437.png"/><Relationship Id="rId527" Type="http://schemas.openxmlformats.org/officeDocument/2006/relationships/image" Target="media/image438.png"/><Relationship Id="rId528" Type="http://schemas.openxmlformats.org/officeDocument/2006/relationships/image" Target="media/image439.png"/><Relationship Id="rId529" Type="http://schemas.openxmlformats.org/officeDocument/2006/relationships/image" Target="media/image440.png"/><Relationship Id="rId530" Type="http://schemas.openxmlformats.org/officeDocument/2006/relationships/image" Target="media/image441.png"/><Relationship Id="rId531" Type="http://schemas.openxmlformats.org/officeDocument/2006/relationships/image" Target="media/image442.png"/><Relationship Id="rId532" Type="http://schemas.openxmlformats.org/officeDocument/2006/relationships/image" Target="media/image443.png"/><Relationship Id="rId533" Type="http://schemas.openxmlformats.org/officeDocument/2006/relationships/image" Target="media/image444.png"/><Relationship Id="rId534" Type="http://schemas.openxmlformats.org/officeDocument/2006/relationships/image" Target="media/image445.png"/><Relationship Id="rId535" Type="http://schemas.openxmlformats.org/officeDocument/2006/relationships/image" Target="media/image446.png"/><Relationship Id="rId536" Type="http://schemas.openxmlformats.org/officeDocument/2006/relationships/image" Target="media/image447.png"/><Relationship Id="rId537" Type="http://schemas.openxmlformats.org/officeDocument/2006/relationships/image" Target="media/image448.png"/><Relationship Id="rId538" Type="http://schemas.openxmlformats.org/officeDocument/2006/relationships/image" Target="media/image449.png"/><Relationship Id="rId539" Type="http://schemas.openxmlformats.org/officeDocument/2006/relationships/image" Target="media/image450.png"/><Relationship Id="rId540" Type="http://schemas.openxmlformats.org/officeDocument/2006/relationships/image" Target="media/image451.png"/><Relationship Id="rId541" Type="http://schemas.openxmlformats.org/officeDocument/2006/relationships/image" Target="media/image452.png"/><Relationship Id="rId542" Type="http://schemas.openxmlformats.org/officeDocument/2006/relationships/image" Target="media/image453.png"/><Relationship Id="rId543" Type="http://schemas.openxmlformats.org/officeDocument/2006/relationships/image" Target="media/image454.png"/><Relationship Id="rId544" Type="http://schemas.openxmlformats.org/officeDocument/2006/relationships/image" Target="media/image455.png"/><Relationship Id="rId545" Type="http://schemas.openxmlformats.org/officeDocument/2006/relationships/image" Target="media/image456.png"/><Relationship Id="rId546" Type="http://schemas.openxmlformats.org/officeDocument/2006/relationships/image" Target="media/image457.png"/><Relationship Id="rId547" Type="http://schemas.openxmlformats.org/officeDocument/2006/relationships/image" Target="media/image458.png"/><Relationship Id="rId548" Type="http://schemas.openxmlformats.org/officeDocument/2006/relationships/image" Target="media/image459.png"/><Relationship Id="rId549" Type="http://schemas.openxmlformats.org/officeDocument/2006/relationships/image" Target="media/image460.png"/><Relationship Id="rId550" Type="http://schemas.openxmlformats.org/officeDocument/2006/relationships/image" Target="media/image461.png"/><Relationship Id="rId551" Type="http://schemas.openxmlformats.org/officeDocument/2006/relationships/image" Target="media/image462.png"/><Relationship Id="rId552" Type="http://schemas.openxmlformats.org/officeDocument/2006/relationships/image" Target="media/image463.png"/><Relationship Id="rId553" Type="http://schemas.openxmlformats.org/officeDocument/2006/relationships/image" Target="media/image464.png"/><Relationship Id="rId554" Type="http://schemas.openxmlformats.org/officeDocument/2006/relationships/image" Target="media/image465.png"/><Relationship Id="rId555" Type="http://schemas.openxmlformats.org/officeDocument/2006/relationships/image" Target="media/image466.png"/><Relationship Id="rId556" Type="http://schemas.openxmlformats.org/officeDocument/2006/relationships/image" Target="media/image467.png"/><Relationship Id="rId557" Type="http://schemas.openxmlformats.org/officeDocument/2006/relationships/image" Target="media/image468.png"/><Relationship Id="rId558" Type="http://schemas.openxmlformats.org/officeDocument/2006/relationships/image" Target="media/image469.png"/><Relationship Id="rId559" Type="http://schemas.openxmlformats.org/officeDocument/2006/relationships/image" Target="media/image470.png"/><Relationship Id="rId560" Type="http://schemas.openxmlformats.org/officeDocument/2006/relationships/image" Target="media/image471.png"/><Relationship Id="rId561" Type="http://schemas.openxmlformats.org/officeDocument/2006/relationships/image" Target="media/image472.png"/><Relationship Id="rId562" Type="http://schemas.openxmlformats.org/officeDocument/2006/relationships/image" Target="media/image473.png"/><Relationship Id="rId563" Type="http://schemas.openxmlformats.org/officeDocument/2006/relationships/image" Target="media/image474.png"/><Relationship Id="rId564" Type="http://schemas.openxmlformats.org/officeDocument/2006/relationships/image" Target="media/image475.png"/><Relationship Id="rId565" Type="http://schemas.openxmlformats.org/officeDocument/2006/relationships/image" Target="media/image476.png"/><Relationship Id="rId566" Type="http://schemas.openxmlformats.org/officeDocument/2006/relationships/image" Target="media/image477.png"/><Relationship Id="rId567" Type="http://schemas.openxmlformats.org/officeDocument/2006/relationships/image" Target="media/image478.png"/><Relationship Id="rId568" Type="http://schemas.openxmlformats.org/officeDocument/2006/relationships/image" Target="media/image479.png"/><Relationship Id="rId569" Type="http://schemas.openxmlformats.org/officeDocument/2006/relationships/image" Target="media/image480.png"/><Relationship Id="rId570" Type="http://schemas.openxmlformats.org/officeDocument/2006/relationships/image" Target="media/image481.png"/><Relationship Id="rId571" Type="http://schemas.openxmlformats.org/officeDocument/2006/relationships/image" Target="media/image482.png"/><Relationship Id="rId572" Type="http://schemas.openxmlformats.org/officeDocument/2006/relationships/image" Target="media/image483.png"/><Relationship Id="rId573" Type="http://schemas.openxmlformats.org/officeDocument/2006/relationships/image" Target="media/image484.png"/><Relationship Id="rId574" Type="http://schemas.openxmlformats.org/officeDocument/2006/relationships/image" Target="media/image485.png"/><Relationship Id="rId575" Type="http://schemas.openxmlformats.org/officeDocument/2006/relationships/image" Target="media/image486.png"/><Relationship Id="rId576" Type="http://schemas.openxmlformats.org/officeDocument/2006/relationships/image" Target="media/image487.png"/><Relationship Id="rId577" Type="http://schemas.openxmlformats.org/officeDocument/2006/relationships/image" Target="media/image488.png"/><Relationship Id="rId578" Type="http://schemas.openxmlformats.org/officeDocument/2006/relationships/image" Target="media/image489.png"/><Relationship Id="rId579" Type="http://schemas.openxmlformats.org/officeDocument/2006/relationships/image" Target="media/image490.png"/><Relationship Id="rId580" Type="http://schemas.openxmlformats.org/officeDocument/2006/relationships/image" Target="media/image491.png"/><Relationship Id="rId581" Type="http://schemas.openxmlformats.org/officeDocument/2006/relationships/image" Target="media/image492.png"/><Relationship Id="rId582" Type="http://schemas.openxmlformats.org/officeDocument/2006/relationships/image" Target="media/image493.png"/><Relationship Id="rId583" Type="http://schemas.openxmlformats.org/officeDocument/2006/relationships/image" Target="media/image494.png"/><Relationship Id="rId584" Type="http://schemas.openxmlformats.org/officeDocument/2006/relationships/image" Target="media/image495.png"/><Relationship Id="rId585" Type="http://schemas.openxmlformats.org/officeDocument/2006/relationships/image" Target="media/image496.png"/><Relationship Id="rId586" Type="http://schemas.openxmlformats.org/officeDocument/2006/relationships/image" Target="media/image497.png"/><Relationship Id="rId587" Type="http://schemas.openxmlformats.org/officeDocument/2006/relationships/image" Target="media/image498.png"/><Relationship Id="rId588" Type="http://schemas.openxmlformats.org/officeDocument/2006/relationships/image" Target="media/image499.png"/><Relationship Id="rId589" Type="http://schemas.openxmlformats.org/officeDocument/2006/relationships/image" Target="media/image500.png"/><Relationship Id="rId590" Type="http://schemas.openxmlformats.org/officeDocument/2006/relationships/image" Target="media/image501.png"/><Relationship Id="rId591" Type="http://schemas.openxmlformats.org/officeDocument/2006/relationships/image" Target="media/image502.png"/><Relationship Id="rId592" Type="http://schemas.openxmlformats.org/officeDocument/2006/relationships/image" Target="media/image503.png"/><Relationship Id="rId593" Type="http://schemas.openxmlformats.org/officeDocument/2006/relationships/image" Target="media/image504.png"/><Relationship Id="rId594" Type="http://schemas.openxmlformats.org/officeDocument/2006/relationships/image" Target="media/image505.png"/><Relationship Id="rId595" Type="http://schemas.openxmlformats.org/officeDocument/2006/relationships/image" Target="media/image506.png"/><Relationship Id="rId596" Type="http://schemas.openxmlformats.org/officeDocument/2006/relationships/image" Target="media/image507.png"/><Relationship Id="rId597" Type="http://schemas.openxmlformats.org/officeDocument/2006/relationships/image" Target="media/image508.png"/><Relationship Id="rId598" Type="http://schemas.openxmlformats.org/officeDocument/2006/relationships/image" Target="media/image509.png"/><Relationship Id="rId599" Type="http://schemas.openxmlformats.org/officeDocument/2006/relationships/image" Target="media/image510.png"/><Relationship Id="rId600" Type="http://schemas.openxmlformats.org/officeDocument/2006/relationships/image" Target="media/image511.png"/><Relationship Id="rId601" Type="http://schemas.openxmlformats.org/officeDocument/2006/relationships/image" Target="media/image512.png"/><Relationship Id="rId602" Type="http://schemas.openxmlformats.org/officeDocument/2006/relationships/image" Target="media/image513.png"/><Relationship Id="rId603" Type="http://schemas.openxmlformats.org/officeDocument/2006/relationships/image" Target="media/image514.png"/><Relationship Id="rId604" Type="http://schemas.openxmlformats.org/officeDocument/2006/relationships/image" Target="media/image515.png"/><Relationship Id="rId605" Type="http://schemas.openxmlformats.org/officeDocument/2006/relationships/image" Target="media/image516.png"/><Relationship Id="rId606" Type="http://schemas.openxmlformats.org/officeDocument/2006/relationships/image" Target="media/image517.png"/><Relationship Id="rId607" Type="http://schemas.openxmlformats.org/officeDocument/2006/relationships/image" Target="media/image518.png"/><Relationship Id="rId608" Type="http://schemas.openxmlformats.org/officeDocument/2006/relationships/image" Target="media/image519.png"/><Relationship Id="rId609" Type="http://schemas.openxmlformats.org/officeDocument/2006/relationships/image" Target="media/image520.png"/><Relationship Id="rId610" Type="http://schemas.openxmlformats.org/officeDocument/2006/relationships/image" Target="media/image521.png"/><Relationship Id="rId611" Type="http://schemas.openxmlformats.org/officeDocument/2006/relationships/image" Target="media/image522.png"/><Relationship Id="rId612" Type="http://schemas.openxmlformats.org/officeDocument/2006/relationships/image" Target="media/image523.png"/><Relationship Id="rId613" Type="http://schemas.openxmlformats.org/officeDocument/2006/relationships/image" Target="media/image524.png"/><Relationship Id="rId614" Type="http://schemas.openxmlformats.org/officeDocument/2006/relationships/image" Target="media/image525.png"/><Relationship Id="rId615" Type="http://schemas.openxmlformats.org/officeDocument/2006/relationships/footer" Target="footer52.xml"/><Relationship Id="rId616" Type="http://schemas.openxmlformats.org/officeDocument/2006/relationships/image" Target="media/image526.png"/><Relationship Id="rId617" Type="http://schemas.openxmlformats.org/officeDocument/2006/relationships/image" Target="media/image527.png"/><Relationship Id="rId618" Type="http://schemas.openxmlformats.org/officeDocument/2006/relationships/image" Target="media/image528.png"/><Relationship Id="rId619" Type="http://schemas.openxmlformats.org/officeDocument/2006/relationships/image" Target="media/image529.png"/><Relationship Id="rId620" Type="http://schemas.openxmlformats.org/officeDocument/2006/relationships/image" Target="media/image530.png"/><Relationship Id="rId621" Type="http://schemas.openxmlformats.org/officeDocument/2006/relationships/image" Target="media/image531.png"/><Relationship Id="rId622" Type="http://schemas.openxmlformats.org/officeDocument/2006/relationships/image" Target="media/image532.png"/><Relationship Id="rId623" Type="http://schemas.openxmlformats.org/officeDocument/2006/relationships/image" Target="media/image533.png"/><Relationship Id="rId624" Type="http://schemas.openxmlformats.org/officeDocument/2006/relationships/image" Target="media/image534.png"/><Relationship Id="rId625" Type="http://schemas.openxmlformats.org/officeDocument/2006/relationships/footer" Target="footer53.xml"/><Relationship Id="rId626" Type="http://schemas.openxmlformats.org/officeDocument/2006/relationships/header" Target="header33.xml"/><Relationship Id="rId627" Type="http://schemas.openxmlformats.org/officeDocument/2006/relationships/footer" Target="footer54.xml"/><Relationship Id="rId628" Type="http://schemas.openxmlformats.org/officeDocument/2006/relationships/image" Target="media/image535.png"/><Relationship Id="rId629" Type="http://schemas.openxmlformats.org/officeDocument/2006/relationships/image" Target="media/image536.png"/><Relationship Id="rId630" Type="http://schemas.openxmlformats.org/officeDocument/2006/relationships/image" Target="media/image537.png"/><Relationship Id="rId631" Type="http://schemas.openxmlformats.org/officeDocument/2006/relationships/image" Target="media/image538.png"/><Relationship Id="rId632" Type="http://schemas.openxmlformats.org/officeDocument/2006/relationships/image" Target="media/image539.png"/><Relationship Id="rId633" Type="http://schemas.openxmlformats.org/officeDocument/2006/relationships/image" Target="media/image540.png"/><Relationship Id="rId634" Type="http://schemas.openxmlformats.org/officeDocument/2006/relationships/image" Target="media/image541.png"/><Relationship Id="rId635" Type="http://schemas.openxmlformats.org/officeDocument/2006/relationships/image" Target="media/image542.png"/><Relationship Id="rId636" Type="http://schemas.openxmlformats.org/officeDocument/2006/relationships/image" Target="media/image543.png"/><Relationship Id="rId637" Type="http://schemas.openxmlformats.org/officeDocument/2006/relationships/image" Target="media/image544.png"/><Relationship Id="rId638" Type="http://schemas.openxmlformats.org/officeDocument/2006/relationships/image" Target="media/image545.png"/><Relationship Id="rId639" Type="http://schemas.openxmlformats.org/officeDocument/2006/relationships/image" Target="media/image546.png"/><Relationship Id="rId640" Type="http://schemas.openxmlformats.org/officeDocument/2006/relationships/image" Target="media/image547.png"/><Relationship Id="rId641" Type="http://schemas.openxmlformats.org/officeDocument/2006/relationships/image" Target="media/image548.png"/><Relationship Id="rId642" Type="http://schemas.openxmlformats.org/officeDocument/2006/relationships/image" Target="media/image549.png"/><Relationship Id="rId643" Type="http://schemas.openxmlformats.org/officeDocument/2006/relationships/image" Target="media/image550.png"/><Relationship Id="rId644" Type="http://schemas.openxmlformats.org/officeDocument/2006/relationships/image" Target="media/image551.png"/><Relationship Id="rId645" Type="http://schemas.openxmlformats.org/officeDocument/2006/relationships/image" Target="media/image552.png"/><Relationship Id="rId646" Type="http://schemas.openxmlformats.org/officeDocument/2006/relationships/image" Target="media/image553.png"/><Relationship Id="rId647" Type="http://schemas.openxmlformats.org/officeDocument/2006/relationships/image" Target="media/image554.png"/><Relationship Id="rId648" Type="http://schemas.openxmlformats.org/officeDocument/2006/relationships/footer" Target="footer55.xml"/><Relationship Id="rId649" Type="http://schemas.openxmlformats.org/officeDocument/2006/relationships/image" Target="media/image555.png"/><Relationship Id="rId650" Type="http://schemas.openxmlformats.org/officeDocument/2006/relationships/image" Target="media/image556.png"/><Relationship Id="rId651" Type="http://schemas.openxmlformats.org/officeDocument/2006/relationships/image" Target="media/image557.png"/><Relationship Id="rId652" Type="http://schemas.openxmlformats.org/officeDocument/2006/relationships/image" Target="media/image558.png"/><Relationship Id="rId653" Type="http://schemas.openxmlformats.org/officeDocument/2006/relationships/image" Target="media/image559.png"/><Relationship Id="rId654" Type="http://schemas.openxmlformats.org/officeDocument/2006/relationships/image" Target="media/image560.png"/><Relationship Id="rId655" Type="http://schemas.openxmlformats.org/officeDocument/2006/relationships/image" Target="media/image561.png"/><Relationship Id="rId656" Type="http://schemas.openxmlformats.org/officeDocument/2006/relationships/image" Target="media/image562.png"/><Relationship Id="rId657" Type="http://schemas.openxmlformats.org/officeDocument/2006/relationships/image" Target="media/image563.png"/><Relationship Id="rId658" Type="http://schemas.openxmlformats.org/officeDocument/2006/relationships/image" Target="media/image564.png"/><Relationship Id="rId659" Type="http://schemas.openxmlformats.org/officeDocument/2006/relationships/image" Target="media/image565.png"/><Relationship Id="rId660" Type="http://schemas.openxmlformats.org/officeDocument/2006/relationships/image" Target="media/image566.png"/><Relationship Id="rId661" Type="http://schemas.openxmlformats.org/officeDocument/2006/relationships/image" Target="media/image567.png"/><Relationship Id="rId662" Type="http://schemas.openxmlformats.org/officeDocument/2006/relationships/image" Target="media/image568.png"/><Relationship Id="rId663" Type="http://schemas.openxmlformats.org/officeDocument/2006/relationships/image" Target="media/image569.png"/><Relationship Id="rId664" Type="http://schemas.openxmlformats.org/officeDocument/2006/relationships/image" Target="media/image570.png"/><Relationship Id="rId665" Type="http://schemas.openxmlformats.org/officeDocument/2006/relationships/image" Target="media/image571.png"/><Relationship Id="rId666" Type="http://schemas.openxmlformats.org/officeDocument/2006/relationships/image" Target="media/image572.png"/><Relationship Id="rId667" Type="http://schemas.openxmlformats.org/officeDocument/2006/relationships/image" Target="media/image573.png"/><Relationship Id="rId668" Type="http://schemas.openxmlformats.org/officeDocument/2006/relationships/image" Target="media/image574.png"/><Relationship Id="rId669" Type="http://schemas.openxmlformats.org/officeDocument/2006/relationships/image" Target="media/image575.png"/><Relationship Id="rId670" Type="http://schemas.openxmlformats.org/officeDocument/2006/relationships/image" Target="media/image576.png"/><Relationship Id="rId671" Type="http://schemas.openxmlformats.org/officeDocument/2006/relationships/image" Target="media/image577.png"/><Relationship Id="rId672" Type="http://schemas.openxmlformats.org/officeDocument/2006/relationships/image" Target="media/image578.png"/><Relationship Id="rId673" Type="http://schemas.openxmlformats.org/officeDocument/2006/relationships/image" Target="media/image579.png"/><Relationship Id="rId674" Type="http://schemas.openxmlformats.org/officeDocument/2006/relationships/image" Target="media/image580.png"/><Relationship Id="rId675" Type="http://schemas.openxmlformats.org/officeDocument/2006/relationships/image" Target="media/image581.png"/><Relationship Id="rId676" Type="http://schemas.openxmlformats.org/officeDocument/2006/relationships/image" Target="media/image582.png"/><Relationship Id="rId677" Type="http://schemas.openxmlformats.org/officeDocument/2006/relationships/image" Target="media/image583.png"/><Relationship Id="rId678" Type="http://schemas.openxmlformats.org/officeDocument/2006/relationships/image" Target="media/image584.png"/><Relationship Id="rId679" Type="http://schemas.openxmlformats.org/officeDocument/2006/relationships/image" Target="media/image585.png"/><Relationship Id="rId680" Type="http://schemas.openxmlformats.org/officeDocument/2006/relationships/image" Target="media/image586.png"/><Relationship Id="rId681" Type="http://schemas.openxmlformats.org/officeDocument/2006/relationships/image" Target="media/image587.png"/><Relationship Id="rId682" Type="http://schemas.openxmlformats.org/officeDocument/2006/relationships/image" Target="media/image588.png"/><Relationship Id="rId683" Type="http://schemas.openxmlformats.org/officeDocument/2006/relationships/image" Target="media/image589.png"/><Relationship Id="rId684" Type="http://schemas.openxmlformats.org/officeDocument/2006/relationships/image" Target="media/image590.png"/><Relationship Id="rId685" Type="http://schemas.openxmlformats.org/officeDocument/2006/relationships/image" Target="media/image591.png"/><Relationship Id="rId686" Type="http://schemas.openxmlformats.org/officeDocument/2006/relationships/image" Target="media/image592.png"/><Relationship Id="rId687" Type="http://schemas.openxmlformats.org/officeDocument/2006/relationships/image" Target="media/image593.png"/><Relationship Id="rId688" Type="http://schemas.openxmlformats.org/officeDocument/2006/relationships/image" Target="media/image594.png"/><Relationship Id="rId689" Type="http://schemas.openxmlformats.org/officeDocument/2006/relationships/image" Target="media/image595.png"/><Relationship Id="rId690" Type="http://schemas.openxmlformats.org/officeDocument/2006/relationships/image" Target="media/image596.png"/><Relationship Id="rId691" Type="http://schemas.openxmlformats.org/officeDocument/2006/relationships/image" Target="media/image597.png"/><Relationship Id="rId692" Type="http://schemas.openxmlformats.org/officeDocument/2006/relationships/image" Target="media/image598.png"/><Relationship Id="rId693" Type="http://schemas.openxmlformats.org/officeDocument/2006/relationships/image" Target="media/image599.png"/><Relationship Id="rId694" Type="http://schemas.openxmlformats.org/officeDocument/2006/relationships/image" Target="media/image600.png"/><Relationship Id="rId695" Type="http://schemas.openxmlformats.org/officeDocument/2006/relationships/image" Target="media/image601.png"/><Relationship Id="rId696" Type="http://schemas.openxmlformats.org/officeDocument/2006/relationships/image" Target="media/image602.png"/><Relationship Id="rId697" Type="http://schemas.openxmlformats.org/officeDocument/2006/relationships/image" Target="media/image603.png"/><Relationship Id="rId698" Type="http://schemas.openxmlformats.org/officeDocument/2006/relationships/image" Target="media/image604.png"/><Relationship Id="rId699" Type="http://schemas.openxmlformats.org/officeDocument/2006/relationships/image" Target="media/image605.png"/><Relationship Id="rId700" Type="http://schemas.openxmlformats.org/officeDocument/2006/relationships/image" Target="media/image606.png"/><Relationship Id="rId701" Type="http://schemas.openxmlformats.org/officeDocument/2006/relationships/image" Target="media/image607.png"/><Relationship Id="rId702" Type="http://schemas.openxmlformats.org/officeDocument/2006/relationships/image" Target="media/image608.png"/><Relationship Id="rId703" Type="http://schemas.openxmlformats.org/officeDocument/2006/relationships/image" Target="media/image609.png"/><Relationship Id="rId704" Type="http://schemas.openxmlformats.org/officeDocument/2006/relationships/image" Target="media/image610.png"/><Relationship Id="rId705" Type="http://schemas.openxmlformats.org/officeDocument/2006/relationships/image" Target="media/image611.png"/><Relationship Id="rId706" Type="http://schemas.openxmlformats.org/officeDocument/2006/relationships/image" Target="media/image612.png"/><Relationship Id="rId707" Type="http://schemas.openxmlformats.org/officeDocument/2006/relationships/image" Target="media/image613.png"/><Relationship Id="rId708" Type="http://schemas.openxmlformats.org/officeDocument/2006/relationships/image" Target="media/image614.png"/><Relationship Id="rId709" Type="http://schemas.openxmlformats.org/officeDocument/2006/relationships/image" Target="media/image615.png"/><Relationship Id="rId710" Type="http://schemas.openxmlformats.org/officeDocument/2006/relationships/image" Target="media/image616.png"/><Relationship Id="rId711" Type="http://schemas.openxmlformats.org/officeDocument/2006/relationships/image" Target="media/image617.png"/><Relationship Id="rId712" Type="http://schemas.openxmlformats.org/officeDocument/2006/relationships/image" Target="media/image618.png"/><Relationship Id="rId713" Type="http://schemas.openxmlformats.org/officeDocument/2006/relationships/image" Target="media/image619.png"/><Relationship Id="rId714" Type="http://schemas.openxmlformats.org/officeDocument/2006/relationships/image" Target="media/image620.png"/><Relationship Id="rId715" Type="http://schemas.openxmlformats.org/officeDocument/2006/relationships/image" Target="media/image621.png"/><Relationship Id="rId716" Type="http://schemas.openxmlformats.org/officeDocument/2006/relationships/image" Target="media/image622.png"/><Relationship Id="rId717" Type="http://schemas.openxmlformats.org/officeDocument/2006/relationships/image" Target="media/image623.png"/><Relationship Id="rId718" Type="http://schemas.openxmlformats.org/officeDocument/2006/relationships/image" Target="media/image624.png"/><Relationship Id="rId719" Type="http://schemas.openxmlformats.org/officeDocument/2006/relationships/image" Target="media/image625.png"/><Relationship Id="rId720" Type="http://schemas.openxmlformats.org/officeDocument/2006/relationships/image" Target="media/image626.png"/><Relationship Id="rId721" Type="http://schemas.openxmlformats.org/officeDocument/2006/relationships/image" Target="media/image627.png"/><Relationship Id="rId722" Type="http://schemas.openxmlformats.org/officeDocument/2006/relationships/image" Target="media/image628.png"/><Relationship Id="rId723" Type="http://schemas.openxmlformats.org/officeDocument/2006/relationships/image" Target="media/image629.png"/><Relationship Id="rId724" Type="http://schemas.openxmlformats.org/officeDocument/2006/relationships/image" Target="media/image630.png"/><Relationship Id="rId725" Type="http://schemas.openxmlformats.org/officeDocument/2006/relationships/image" Target="media/image631.png"/><Relationship Id="rId726" Type="http://schemas.openxmlformats.org/officeDocument/2006/relationships/image" Target="media/image632.png"/><Relationship Id="rId727" Type="http://schemas.openxmlformats.org/officeDocument/2006/relationships/image" Target="media/image633.png"/><Relationship Id="rId728" Type="http://schemas.openxmlformats.org/officeDocument/2006/relationships/image" Target="media/image634.png"/><Relationship Id="rId729" Type="http://schemas.openxmlformats.org/officeDocument/2006/relationships/footer" Target="footer56.xml"/><Relationship Id="rId730" Type="http://schemas.openxmlformats.org/officeDocument/2006/relationships/image" Target="media/image635.png"/><Relationship Id="rId731" Type="http://schemas.openxmlformats.org/officeDocument/2006/relationships/image" Target="media/image636.png"/><Relationship Id="rId732" Type="http://schemas.openxmlformats.org/officeDocument/2006/relationships/image" Target="media/image637.png"/><Relationship Id="rId733" Type="http://schemas.openxmlformats.org/officeDocument/2006/relationships/image" Target="media/image638.png"/><Relationship Id="rId734" Type="http://schemas.openxmlformats.org/officeDocument/2006/relationships/image" Target="media/image639.png"/><Relationship Id="rId735" Type="http://schemas.openxmlformats.org/officeDocument/2006/relationships/image" Target="media/image640.png"/><Relationship Id="rId736" Type="http://schemas.openxmlformats.org/officeDocument/2006/relationships/image" Target="media/image641.png"/><Relationship Id="rId737" Type="http://schemas.openxmlformats.org/officeDocument/2006/relationships/image" Target="media/image642.png"/><Relationship Id="rId738" Type="http://schemas.openxmlformats.org/officeDocument/2006/relationships/image" Target="media/image643.png"/><Relationship Id="rId739" Type="http://schemas.openxmlformats.org/officeDocument/2006/relationships/image" Target="media/image644.png"/><Relationship Id="rId740" Type="http://schemas.openxmlformats.org/officeDocument/2006/relationships/image" Target="media/image645.png"/><Relationship Id="rId741" Type="http://schemas.openxmlformats.org/officeDocument/2006/relationships/footer" Target="footer57.xml"/><Relationship Id="rId742" Type="http://schemas.openxmlformats.org/officeDocument/2006/relationships/image" Target="media/image646.png"/><Relationship Id="rId743" Type="http://schemas.openxmlformats.org/officeDocument/2006/relationships/image" Target="media/image647.png"/><Relationship Id="rId744" Type="http://schemas.openxmlformats.org/officeDocument/2006/relationships/image" Target="media/image648.png"/><Relationship Id="rId745" Type="http://schemas.openxmlformats.org/officeDocument/2006/relationships/image" Target="media/image649.png"/><Relationship Id="rId746" Type="http://schemas.openxmlformats.org/officeDocument/2006/relationships/image" Target="media/image650.png"/><Relationship Id="rId747" Type="http://schemas.openxmlformats.org/officeDocument/2006/relationships/image" Target="media/image651.png"/><Relationship Id="rId748" Type="http://schemas.openxmlformats.org/officeDocument/2006/relationships/image" Target="media/image652.png"/><Relationship Id="rId749" Type="http://schemas.openxmlformats.org/officeDocument/2006/relationships/image" Target="media/image653.png"/><Relationship Id="rId750" Type="http://schemas.openxmlformats.org/officeDocument/2006/relationships/image" Target="media/image654.png"/><Relationship Id="rId751" Type="http://schemas.openxmlformats.org/officeDocument/2006/relationships/image" Target="media/image655.png"/><Relationship Id="rId752" Type="http://schemas.openxmlformats.org/officeDocument/2006/relationships/image" Target="media/image656.png"/><Relationship Id="rId753" Type="http://schemas.openxmlformats.org/officeDocument/2006/relationships/image" Target="media/image657.png"/><Relationship Id="rId754" Type="http://schemas.openxmlformats.org/officeDocument/2006/relationships/image" Target="media/image658.png"/><Relationship Id="rId755" Type="http://schemas.openxmlformats.org/officeDocument/2006/relationships/image" Target="media/image659.png"/><Relationship Id="rId756" Type="http://schemas.openxmlformats.org/officeDocument/2006/relationships/image" Target="media/image660.png"/><Relationship Id="rId757" Type="http://schemas.openxmlformats.org/officeDocument/2006/relationships/image" Target="media/image661.png"/><Relationship Id="rId758" Type="http://schemas.openxmlformats.org/officeDocument/2006/relationships/image" Target="media/image662.png"/><Relationship Id="rId759" Type="http://schemas.openxmlformats.org/officeDocument/2006/relationships/image" Target="media/image663.png"/><Relationship Id="rId760" Type="http://schemas.openxmlformats.org/officeDocument/2006/relationships/image" Target="media/image664.png"/><Relationship Id="rId761" Type="http://schemas.openxmlformats.org/officeDocument/2006/relationships/image" Target="media/image665.png"/><Relationship Id="rId762" Type="http://schemas.openxmlformats.org/officeDocument/2006/relationships/image" Target="media/image666.png"/><Relationship Id="rId763" Type="http://schemas.openxmlformats.org/officeDocument/2006/relationships/image" Target="media/image667.png"/><Relationship Id="rId764" Type="http://schemas.openxmlformats.org/officeDocument/2006/relationships/image" Target="media/image668.png"/><Relationship Id="rId765" Type="http://schemas.openxmlformats.org/officeDocument/2006/relationships/image" Target="media/image669.png"/><Relationship Id="rId766" Type="http://schemas.openxmlformats.org/officeDocument/2006/relationships/image" Target="media/image670.png"/><Relationship Id="rId767" Type="http://schemas.openxmlformats.org/officeDocument/2006/relationships/image" Target="media/image671.png"/><Relationship Id="rId768" Type="http://schemas.openxmlformats.org/officeDocument/2006/relationships/image" Target="media/image672.png"/><Relationship Id="rId769" Type="http://schemas.openxmlformats.org/officeDocument/2006/relationships/image" Target="media/image673.png"/><Relationship Id="rId770" Type="http://schemas.openxmlformats.org/officeDocument/2006/relationships/image" Target="media/image674.png"/><Relationship Id="rId771" Type="http://schemas.openxmlformats.org/officeDocument/2006/relationships/image" Target="media/image675.png"/><Relationship Id="rId772" Type="http://schemas.openxmlformats.org/officeDocument/2006/relationships/image" Target="media/image676.png"/><Relationship Id="rId773" Type="http://schemas.openxmlformats.org/officeDocument/2006/relationships/image" Target="media/image677.png"/><Relationship Id="rId774" Type="http://schemas.openxmlformats.org/officeDocument/2006/relationships/image" Target="media/image678.png"/><Relationship Id="rId775" Type="http://schemas.openxmlformats.org/officeDocument/2006/relationships/image" Target="media/image679.png"/><Relationship Id="rId776" Type="http://schemas.openxmlformats.org/officeDocument/2006/relationships/image" Target="media/image680.png"/><Relationship Id="rId777" Type="http://schemas.openxmlformats.org/officeDocument/2006/relationships/image" Target="media/image681.png"/><Relationship Id="rId778" Type="http://schemas.openxmlformats.org/officeDocument/2006/relationships/image" Target="media/image682.png"/><Relationship Id="rId779" Type="http://schemas.openxmlformats.org/officeDocument/2006/relationships/image" Target="media/image683.png"/><Relationship Id="rId780" Type="http://schemas.openxmlformats.org/officeDocument/2006/relationships/image" Target="media/image684.png"/><Relationship Id="rId781" Type="http://schemas.openxmlformats.org/officeDocument/2006/relationships/image" Target="media/image685.png"/><Relationship Id="rId782" Type="http://schemas.openxmlformats.org/officeDocument/2006/relationships/image" Target="media/image686.png"/><Relationship Id="rId783" Type="http://schemas.openxmlformats.org/officeDocument/2006/relationships/image" Target="media/image687.png"/><Relationship Id="rId784" Type="http://schemas.openxmlformats.org/officeDocument/2006/relationships/image" Target="media/image688.png"/><Relationship Id="rId785" Type="http://schemas.openxmlformats.org/officeDocument/2006/relationships/image" Target="media/image689.png"/><Relationship Id="rId786" Type="http://schemas.openxmlformats.org/officeDocument/2006/relationships/image" Target="media/image690.png"/><Relationship Id="rId787" Type="http://schemas.openxmlformats.org/officeDocument/2006/relationships/image" Target="media/image691.png"/><Relationship Id="rId788" Type="http://schemas.openxmlformats.org/officeDocument/2006/relationships/image" Target="media/image692.png"/><Relationship Id="rId789" Type="http://schemas.openxmlformats.org/officeDocument/2006/relationships/image" Target="media/image693.png"/><Relationship Id="rId790" Type="http://schemas.openxmlformats.org/officeDocument/2006/relationships/image" Target="media/image694.png"/><Relationship Id="rId791" Type="http://schemas.openxmlformats.org/officeDocument/2006/relationships/image" Target="media/image695.png"/><Relationship Id="rId792" Type="http://schemas.openxmlformats.org/officeDocument/2006/relationships/image" Target="media/image696.png"/><Relationship Id="rId793" Type="http://schemas.openxmlformats.org/officeDocument/2006/relationships/image" Target="media/image697.png"/><Relationship Id="rId794" Type="http://schemas.openxmlformats.org/officeDocument/2006/relationships/image" Target="media/image698.png"/><Relationship Id="rId795" Type="http://schemas.openxmlformats.org/officeDocument/2006/relationships/image" Target="media/image699.png"/><Relationship Id="rId796" Type="http://schemas.openxmlformats.org/officeDocument/2006/relationships/image" Target="media/image700.png"/><Relationship Id="rId797" Type="http://schemas.openxmlformats.org/officeDocument/2006/relationships/image" Target="media/image701.png"/><Relationship Id="rId798" Type="http://schemas.openxmlformats.org/officeDocument/2006/relationships/image" Target="media/image702.png"/><Relationship Id="rId799" Type="http://schemas.openxmlformats.org/officeDocument/2006/relationships/image" Target="media/image703.png"/><Relationship Id="rId800" Type="http://schemas.openxmlformats.org/officeDocument/2006/relationships/image" Target="media/image704.png"/><Relationship Id="rId801" Type="http://schemas.openxmlformats.org/officeDocument/2006/relationships/image" Target="media/image705.png"/><Relationship Id="rId802" Type="http://schemas.openxmlformats.org/officeDocument/2006/relationships/image" Target="media/image706.png"/><Relationship Id="rId803" Type="http://schemas.openxmlformats.org/officeDocument/2006/relationships/image" Target="media/image707.png"/><Relationship Id="rId804" Type="http://schemas.openxmlformats.org/officeDocument/2006/relationships/image" Target="media/image708.png"/><Relationship Id="rId805" Type="http://schemas.openxmlformats.org/officeDocument/2006/relationships/image" Target="media/image709.png"/><Relationship Id="rId806" Type="http://schemas.openxmlformats.org/officeDocument/2006/relationships/image" Target="media/image710.png"/><Relationship Id="rId807" Type="http://schemas.openxmlformats.org/officeDocument/2006/relationships/image" Target="media/image711.png"/><Relationship Id="rId808" Type="http://schemas.openxmlformats.org/officeDocument/2006/relationships/image" Target="media/image712.png"/><Relationship Id="rId809" Type="http://schemas.openxmlformats.org/officeDocument/2006/relationships/image" Target="media/image713.png"/><Relationship Id="rId810" Type="http://schemas.openxmlformats.org/officeDocument/2006/relationships/image" Target="media/image714.png"/><Relationship Id="rId811" Type="http://schemas.openxmlformats.org/officeDocument/2006/relationships/image" Target="media/image715.png"/><Relationship Id="rId812" Type="http://schemas.openxmlformats.org/officeDocument/2006/relationships/image" Target="media/image716.png"/><Relationship Id="rId813" Type="http://schemas.openxmlformats.org/officeDocument/2006/relationships/image" Target="media/image717.png"/><Relationship Id="rId814" Type="http://schemas.openxmlformats.org/officeDocument/2006/relationships/image" Target="media/image718.png"/><Relationship Id="rId815" Type="http://schemas.openxmlformats.org/officeDocument/2006/relationships/image" Target="media/image719.png"/><Relationship Id="rId816" Type="http://schemas.openxmlformats.org/officeDocument/2006/relationships/image" Target="media/image720.png"/><Relationship Id="rId817" Type="http://schemas.openxmlformats.org/officeDocument/2006/relationships/image" Target="media/image721.png"/><Relationship Id="rId818" Type="http://schemas.openxmlformats.org/officeDocument/2006/relationships/image" Target="media/image722.png"/><Relationship Id="rId819" Type="http://schemas.openxmlformats.org/officeDocument/2006/relationships/image" Target="media/image723.png"/><Relationship Id="rId820" Type="http://schemas.openxmlformats.org/officeDocument/2006/relationships/image" Target="media/image724.png"/><Relationship Id="rId821" Type="http://schemas.openxmlformats.org/officeDocument/2006/relationships/image" Target="media/image725.png"/><Relationship Id="rId822" Type="http://schemas.openxmlformats.org/officeDocument/2006/relationships/image" Target="media/image726.png"/><Relationship Id="rId823" Type="http://schemas.openxmlformats.org/officeDocument/2006/relationships/image" Target="media/image727.png"/><Relationship Id="rId824" Type="http://schemas.openxmlformats.org/officeDocument/2006/relationships/image" Target="media/image728.png"/><Relationship Id="rId825" Type="http://schemas.openxmlformats.org/officeDocument/2006/relationships/image" Target="media/image729.png"/><Relationship Id="rId826" Type="http://schemas.openxmlformats.org/officeDocument/2006/relationships/image" Target="media/image730.png"/><Relationship Id="rId827" Type="http://schemas.openxmlformats.org/officeDocument/2006/relationships/image" Target="media/image731.png"/><Relationship Id="rId828" Type="http://schemas.openxmlformats.org/officeDocument/2006/relationships/image" Target="media/image732.png"/><Relationship Id="rId829" Type="http://schemas.openxmlformats.org/officeDocument/2006/relationships/image" Target="media/image733.png"/><Relationship Id="rId830" Type="http://schemas.openxmlformats.org/officeDocument/2006/relationships/image" Target="media/image734.png"/><Relationship Id="rId831" Type="http://schemas.openxmlformats.org/officeDocument/2006/relationships/header" Target="header34.xml"/><Relationship Id="rId832" Type="http://schemas.openxmlformats.org/officeDocument/2006/relationships/footer" Target="footer58.xml"/><Relationship Id="rId833" Type="http://schemas.openxmlformats.org/officeDocument/2006/relationships/image" Target="media/image735.png"/><Relationship Id="rId834" Type="http://schemas.openxmlformats.org/officeDocument/2006/relationships/image" Target="media/image736.png"/><Relationship Id="rId835" Type="http://schemas.openxmlformats.org/officeDocument/2006/relationships/image" Target="media/image737.png"/><Relationship Id="rId836" Type="http://schemas.openxmlformats.org/officeDocument/2006/relationships/image" Target="media/image738.png"/><Relationship Id="rId837" Type="http://schemas.openxmlformats.org/officeDocument/2006/relationships/image" Target="media/image739.png"/><Relationship Id="rId838" Type="http://schemas.openxmlformats.org/officeDocument/2006/relationships/image" Target="media/image740.png"/><Relationship Id="rId839" Type="http://schemas.openxmlformats.org/officeDocument/2006/relationships/image" Target="media/image741.png"/><Relationship Id="rId840" Type="http://schemas.openxmlformats.org/officeDocument/2006/relationships/image" Target="media/image742.png"/><Relationship Id="rId841" Type="http://schemas.openxmlformats.org/officeDocument/2006/relationships/footer" Target="footer59.xml"/><Relationship Id="rId842" Type="http://schemas.openxmlformats.org/officeDocument/2006/relationships/image" Target="media/image743.png"/><Relationship Id="rId843" Type="http://schemas.openxmlformats.org/officeDocument/2006/relationships/image" Target="media/image744.png"/><Relationship Id="rId844" Type="http://schemas.openxmlformats.org/officeDocument/2006/relationships/image" Target="media/image745.png"/><Relationship Id="rId845" Type="http://schemas.openxmlformats.org/officeDocument/2006/relationships/image" Target="media/image746.png"/><Relationship Id="rId846" Type="http://schemas.openxmlformats.org/officeDocument/2006/relationships/image" Target="media/image747.png"/><Relationship Id="rId847" Type="http://schemas.openxmlformats.org/officeDocument/2006/relationships/image" Target="media/image748.png"/><Relationship Id="rId848" Type="http://schemas.openxmlformats.org/officeDocument/2006/relationships/image" Target="media/image749.png"/><Relationship Id="rId849" Type="http://schemas.openxmlformats.org/officeDocument/2006/relationships/image" Target="media/image750.png"/><Relationship Id="rId850" Type="http://schemas.openxmlformats.org/officeDocument/2006/relationships/image" Target="media/image751.png"/><Relationship Id="rId851" Type="http://schemas.openxmlformats.org/officeDocument/2006/relationships/image" Target="media/image752.png"/><Relationship Id="rId852" Type="http://schemas.openxmlformats.org/officeDocument/2006/relationships/image" Target="media/image753.png"/><Relationship Id="rId853" Type="http://schemas.openxmlformats.org/officeDocument/2006/relationships/image" Target="media/image754.png"/><Relationship Id="rId854" Type="http://schemas.openxmlformats.org/officeDocument/2006/relationships/image" Target="media/image755.png"/><Relationship Id="rId855" Type="http://schemas.openxmlformats.org/officeDocument/2006/relationships/image" Target="media/image756.png"/><Relationship Id="rId856" Type="http://schemas.openxmlformats.org/officeDocument/2006/relationships/image" Target="media/image757.png"/><Relationship Id="rId857" Type="http://schemas.openxmlformats.org/officeDocument/2006/relationships/image" Target="media/image758.png"/><Relationship Id="rId858" Type="http://schemas.openxmlformats.org/officeDocument/2006/relationships/image" Target="media/image759.png"/><Relationship Id="rId859" Type="http://schemas.openxmlformats.org/officeDocument/2006/relationships/image" Target="media/image760.png"/><Relationship Id="rId860" Type="http://schemas.openxmlformats.org/officeDocument/2006/relationships/image" Target="media/image761.png"/><Relationship Id="rId861" Type="http://schemas.openxmlformats.org/officeDocument/2006/relationships/image" Target="media/image762.png"/><Relationship Id="rId862" Type="http://schemas.openxmlformats.org/officeDocument/2006/relationships/image" Target="media/image763.png"/><Relationship Id="rId863" Type="http://schemas.openxmlformats.org/officeDocument/2006/relationships/image" Target="media/image764.png"/><Relationship Id="rId864" Type="http://schemas.openxmlformats.org/officeDocument/2006/relationships/image" Target="media/image765.png"/><Relationship Id="rId865" Type="http://schemas.openxmlformats.org/officeDocument/2006/relationships/image" Target="media/image766.png"/><Relationship Id="rId866" Type="http://schemas.openxmlformats.org/officeDocument/2006/relationships/image" Target="media/image767.png"/><Relationship Id="rId867" Type="http://schemas.openxmlformats.org/officeDocument/2006/relationships/image" Target="media/image768.png"/><Relationship Id="rId868" Type="http://schemas.openxmlformats.org/officeDocument/2006/relationships/image" Target="media/image769.png"/><Relationship Id="rId869" Type="http://schemas.openxmlformats.org/officeDocument/2006/relationships/image" Target="media/image770.png"/><Relationship Id="rId870" Type="http://schemas.openxmlformats.org/officeDocument/2006/relationships/image" Target="media/image771.png"/><Relationship Id="rId871" Type="http://schemas.openxmlformats.org/officeDocument/2006/relationships/image" Target="media/image772.png"/><Relationship Id="rId872" Type="http://schemas.openxmlformats.org/officeDocument/2006/relationships/image" Target="media/image773.png"/><Relationship Id="rId873" Type="http://schemas.openxmlformats.org/officeDocument/2006/relationships/image" Target="media/image774.png"/><Relationship Id="rId874" Type="http://schemas.openxmlformats.org/officeDocument/2006/relationships/image" Target="media/image775.png"/><Relationship Id="rId875" Type="http://schemas.openxmlformats.org/officeDocument/2006/relationships/image" Target="media/image776.png"/><Relationship Id="rId876" Type="http://schemas.openxmlformats.org/officeDocument/2006/relationships/image" Target="media/image777.png"/><Relationship Id="rId877" Type="http://schemas.openxmlformats.org/officeDocument/2006/relationships/image" Target="media/image778.png"/><Relationship Id="rId878" Type="http://schemas.openxmlformats.org/officeDocument/2006/relationships/image" Target="media/image779.png"/><Relationship Id="rId879" Type="http://schemas.openxmlformats.org/officeDocument/2006/relationships/image" Target="media/image780.png"/><Relationship Id="rId880" Type="http://schemas.openxmlformats.org/officeDocument/2006/relationships/footer" Target="footer60.xml"/><Relationship Id="rId881" Type="http://schemas.openxmlformats.org/officeDocument/2006/relationships/image" Target="media/image781.png"/><Relationship Id="rId882" Type="http://schemas.openxmlformats.org/officeDocument/2006/relationships/image" Target="media/image782.png"/><Relationship Id="rId883" Type="http://schemas.openxmlformats.org/officeDocument/2006/relationships/image" Target="media/image783.png"/><Relationship Id="rId884" Type="http://schemas.openxmlformats.org/officeDocument/2006/relationships/image" Target="media/image784.png"/><Relationship Id="rId885" Type="http://schemas.openxmlformats.org/officeDocument/2006/relationships/image" Target="media/image785.png"/><Relationship Id="rId886" Type="http://schemas.openxmlformats.org/officeDocument/2006/relationships/image" Target="media/image786.png"/><Relationship Id="rId887" Type="http://schemas.openxmlformats.org/officeDocument/2006/relationships/image" Target="media/image787.png"/><Relationship Id="rId888" Type="http://schemas.openxmlformats.org/officeDocument/2006/relationships/image" Target="media/image788.png"/><Relationship Id="rId889" Type="http://schemas.openxmlformats.org/officeDocument/2006/relationships/image" Target="media/image789.png"/><Relationship Id="rId890" Type="http://schemas.openxmlformats.org/officeDocument/2006/relationships/image" Target="media/image790.png"/><Relationship Id="rId891" Type="http://schemas.openxmlformats.org/officeDocument/2006/relationships/image" Target="media/image791.png"/><Relationship Id="rId892" Type="http://schemas.openxmlformats.org/officeDocument/2006/relationships/image" Target="media/image792.png"/><Relationship Id="rId893" Type="http://schemas.openxmlformats.org/officeDocument/2006/relationships/image" Target="media/image793.png"/><Relationship Id="rId894" Type="http://schemas.openxmlformats.org/officeDocument/2006/relationships/image" Target="media/image794.png"/><Relationship Id="rId895" Type="http://schemas.openxmlformats.org/officeDocument/2006/relationships/image" Target="media/image795.png"/><Relationship Id="rId896" Type="http://schemas.openxmlformats.org/officeDocument/2006/relationships/footer" Target="footer61.xml"/><Relationship Id="rId897" Type="http://schemas.openxmlformats.org/officeDocument/2006/relationships/image" Target="media/image796.png"/><Relationship Id="rId898" Type="http://schemas.openxmlformats.org/officeDocument/2006/relationships/image" Target="media/image797.png"/><Relationship Id="rId899" Type="http://schemas.openxmlformats.org/officeDocument/2006/relationships/image" Target="media/image798.png"/><Relationship Id="rId900" Type="http://schemas.openxmlformats.org/officeDocument/2006/relationships/image" Target="media/image799.png"/><Relationship Id="rId901" Type="http://schemas.openxmlformats.org/officeDocument/2006/relationships/image" Target="media/image800.png"/><Relationship Id="rId902" Type="http://schemas.openxmlformats.org/officeDocument/2006/relationships/image" Target="media/image801.png"/><Relationship Id="rId903" Type="http://schemas.openxmlformats.org/officeDocument/2006/relationships/image" Target="media/image802.png"/><Relationship Id="rId904" Type="http://schemas.openxmlformats.org/officeDocument/2006/relationships/image" Target="media/image80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3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5.png"/></Relationships>

</file>

<file path=word/_rels/footer3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5.png"/></Relationships>

</file>

<file path=word/_rels/footer33.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5.png"/></Relationships>

</file>

<file path=word/_rels/footer34.xml.rels><?xml version="1.0" encoding="UTF-8" standalone="yes"?>
<Relationships xmlns="http://schemas.openxmlformats.org/package/2006/relationships"><Relationship Id="rId1" Type="http://schemas.openxmlformats.org/officeDocument/2006/relationships/image" Target="media/image26.png"/></Relationships>

</file>

<file path=word/_rels/footer35.xml.rels><?xml version="1.0" encoding="UTF-8" standalone="yes"?>
<Relationships xmlns="http://schemas.openxmlformats.org/package/2006/relationships"><Relationship Id="rId1" Type="http://schemas.openxmlformats.org/officeDocument/2006/relationships/image" Target="media/image26.png"/></Relationships>

</file>

<file path=word/_rels/footer36.xml.rels><?xml version="1.0" encoding="UTF-8" standalone="yes"?>
<Relationships xmlns="http://schemas.openxmlformats.org/package/2006/relationships"><Relationship Id="rId1" Type="http://schemas.openxmlformats.org/officeDocument/2006/relationships/image" Target="media/image26.png"/></Relationships>

</file>

<file path=word/_rels/footer37.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38.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39.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40.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41.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43.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44.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45.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47.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49.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50.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51.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52.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53.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55.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56.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57.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59.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60.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61.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5.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1" Type="http://schemas.openxmlformats.org/officeDocument/2006/relationships/image" Target="media/image2.jpeg"/></Relationships>

</file>

<file path=word/_rels/header19.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2.jpeg"/></Relationships>

</file>

<file path=word/_rels/header21.xml.rels><?xml version="1.0" encoding="UTF-8" standalone="yes"?>
<Relationships xmlns="http://schemas.openxmlformats.org/package/2006/relationships"><Relationship Id="rId1" Type="http://schemas.openxmlformats.org/officeDocument/2006/relationships/image" Target="media/image2.jpeg"/></Relationships>

</file>

<file path=word/_rels/header22.xml.rels><?xml version="1.0" encoding="UTF-8" standalone="yes"?>
<Relationships xmlns="http://schemas.openxmlformats.org/package/2006/relationships"><Relationship Id="rId1" Type="http://schemas.openxmlformats.org/officeDocument/2006/relationships/image" Target="media/image2.jpeg"/></Relationships>

</file>

<file path=word/_rels/header23.xml.rels><?xml version="1.0" encoding="UTF-8" standalone="yes"?>
<Relationships xmlns="http://schemas.openxmlformats.org/package/2006/relationships"><Relationship Id="rId1" Type="http://schemas.openxmlformats.org/officeDocument/2006/relationships/image" Target="media/image2.jpeg"/></Relationships>

</file>

<file path=word/_rels/header24.xml.rels><?xml version="1.0" encoding="UTF-8" standalone="yes"?>
<Relationships xmlns="http://schemas.openxmlformats.org/package/2006/relationships"><Relationship Id="rId1" Type="http://schemas.openxmlformats.org/officeDocument/2006/relationships/image" Target="media/image2.jpeg"/></Relationships>

</file>

<file path=word/_rels/header25.xml.rels><?xml version="1.0" encoding="UTF-8" standalone="yes"?>
<Relationships xmlns="http://schemas.openxmlformats.org/package/2006/relationships"><Relationship Id="rId1" Type="http://schemas.openxmlformats.org/officeDocument/2006/relationships/image" Target="media/image2.jpeg"/></Relationships>

</file>

<file path=word/_rels/header26.xml.rels><?xml version="1.0" encoding="UTF-8" standalone="yes"?>
<Relationships xmlns="http://schemas.openxmlformats.org/package/2006/relationships"><Relationship Id="rId1" Type="http://schemas.openxmlformats.org/officeDocument/2006/relationships/image" Target="media/image2.jpeg"/></Relationships>

</file>

<file path=word/_rels/header28.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30.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2020-04-29T04:24:24Z</dcterms:created>
  <dcterms:modified xsi:type="dcterms:W3CDTF">2020-04-29T04:24:24Z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2011-03-18T00:00:00Z</vt:filetime>
  </property>
  <property fmtid="{D5CDD505-2E9C-101B-9397-08002B2CF9AE}" pid="3" name="Creator">
    <vt:lpwstr>Microsoft® Office Word 2007</vt:lpwstr>
  </property>
  <property fmtid="{D5CDD505-2E9C-101B-9397-08002B2CF9AE}" pid="4" name="LastSaved">
    <vt:filetime>2020-04-28T00:00:00Z</vt:filetime>
  </property>
</Properties>
</file>